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E6B591" w14:textId="3E608C1E" w:rsidR="005A0739" w:rsidRDefault="005A0739" w:rsidP="005A0739">
      <w:pPr>
        <w:pStyle w:val="ZA"/>
        <w:framePr w:wrap="notBeside"/>
      </w:pPr>
      <w:bookmarkStart w:id="0" w:name="page1"/>
      <w:r>
        <w:rPr>
          <w:sz w:val="64"/>
        </w:rPr>
        <w:t xml:space="preserve">3GPP TS 26.237 </w:t>
      </w:r>
      <w:r w:rsidR="00F95AE5">
        <w:t>V</w:t>
      </w:r>
      <w:r w:rsidR="00337FFE">
        <w:t>18.0.0</w:t>
      </w:r>
      <w:r>
        <w:t xml:space="preserve"> </w:t>
      </w:r>
      <w:r>
        <w:rPr>
          <w:sz w:val="32"/>
        </w:rPr>
        <w:t>(</w:t>
      </w:r>
      <w:r w:rsidR="00337FFE">
        <w:rPr>
          <w:sz w:val="32"/>
        </w:rPr>
        <w:t>2024-03</w:t>
      </w:r>
      <w:r>
        <w:rPr>
          <w:sz w:val="32"/>
        </w:rPr>
        <w:t>)</w:t>
      </w:r>
    </w:p>
    <w:p w14:paraId="3FD05A50" w14:textId="77777777" w:rsidR="004A3549" w:rsidRPr="00047BA9" w:rsidRDefault="004A3549">
      <w:pPr>
        <w:pStyle w:val="ZB"/>
        <w:framePr w:wrap="notBeside"/>
        <w:rPr>
          <w:noProof w:val="0"/>
        </w:rPr>
      </w:pPr>
      <w:r w:rsidRPr="00047BA9">
        <w:rPr>
          <w:noProof w:val="0"/>
        </w:rPr>
        <w:t>Technical Specification</w:t>
      </w:r>
    </w:p>
    <w:p w14:paraId="37257259" w14:textId="77777777" w:rsidR="004A3549" w:rsidRPr="00047BA9" w:rsidRDefault="004A3549">
      <w:pPr>
        <w:pStyle w:val="ZT"/>
        <w:framePr w:wrap="notBeside"/>
      </w:pPr>
      <w:r w:rsidRPr="00047BA9">
        <w:t>3rd Generation Partnership Project;</w:t>
      </w:r>
    </w:p>
    <w:p w14:paraId="32A09E85" w14:textId="77777777" w:rsidR="004A3549" w:rsidRPr="00047BA9" w:rsidRDefault="004A3549" w:rsidP="00523916">
      <w:pPr>
        <w:pStyle w:val="ZT"/>
        <w:framePr w:wrap="notBeside"/>
      </w:pPr>
      <w:r w:rsidRPr="00047BA9">
        <w:t xml:space="preserve">Technical Specification Group </w:t>
      </w:r>
      <w:r w:rsidR="00523916" w:rsidRPr="00047BA9">
        <w:t>Services and System Aspects</w:t>
      </w:r>
      <w:r w:rsidRPr="00047BA9">
        <w:t>;</w:t>
      </w:r>
    </w:p>
    <w:p w14:paraId="56EE1427" w14:textId="77777777" w:rsidR="006F1BD9" w:rsidRDefault="006F1BD9">
      <w:pPr>
        <w:pStyle w:val="ZT"/>
        <w:framePr w:wrap="notBeside"/>
      </w:pPr>
      <w:r w:rsidRPr="006F1BD9">
        <w:t xml:space="preserve">IP Multimedia Subsystem (IMS) based </w:t>
      </w:r>
      <w:r>
        <w:br/>
      </w:r>
      <w:r w:rsidRPr="006F1BD9">
        <w:t xml:space="preserve">Packet Switch Streaming (PSS) </w:t>
      </w:r>
      <w:r>
        <w:br/>
      </w:r>
      <w:r w:rsidRPr="006F1BD9">
        <w:t>and Multimedia Broadcast/Multica</w:t>
      </w:r>
      <w:r>
        <w:t xml:space="preserve">st Service (MBMS) </w:t>
      </w:r>
      <w:r>
        <w:br/>
        <w:t xml:space="preserve">User Service; </w:t>
      </w:r>
      <w:r>
        <w:br/>
      </w:r>
      <w:r w:rsidRPr="006F1BD9">
        <w:t>Protocols</w:t>
      </w:r>
    </w:p>
    <w:p w14:paraId="06881315" w14:textId="77777777" w:rsidR="004A3549" w:rsidRPr="00047BA9" w:rsidRDefault="004A3549">
      <w:pPr>
        <w:pStyle w:val="ZT"/>
        <w:framePr w:wrap="notBeside"/>
      </w:pPr>
      <w:r w:rsidRPr="00047BA9">
        <w:t>(</w:t>
      </w:r>
      <w:r w:rsidRPr="00047BA9">
        <w:rPr>
          <w:rStyle w:val="ZGSM"/>
        </w:rPr>
        <w:t>Release</w:t>
      </w:r>
      <w:r w:rsidR="00337FFE">
        <w:rPr>
          <w:rStyle w:val="ZGSM"/>
        </w:rPr>
        <w:t xml:space="preserve"> 18</w:t>
      </w:r>
      <w:r w:rsidRPr="00047BA9">
        <w:t>)</w:t>
      </w:r>
    </w:p>
    <w:p w14:paraId="2D50CA39" w14:textId="77777777" w:rsidR="004A3549" w:rsidRPr="00047BA9" w:rsidRDefault="004A3549">
      <w:pPr>
        <w:pStyle w:val="ZT"/>
        <w:framePr w:wrap="notBeside"/>
        <w:rPr>
          <w:i/>
          <w:sz w:val="28"/>
        </w:rPr>
      </w:pPr>
    </w:p>
    <w:p w14:paraId="0F6AAC06" w14:textId="77777777" w:rsidR="003B1B39" w:rsidRPr="007A5B50" w:rsidRDefault="003B1B39" w:rsidP="003B1B39">
      <w:pPr>
        <w:pStyle w:val="ZU"/>
        <w:framePr w:wrap="notBeside"/>
        <w:tabs>
          <w:tab w:val="right" w:pos="10206"/>
        </w:tabs>
        <w:jc w:val="left"/>
        <w:rPr>
          <w:color w:val="000000"/>
        </w:rPr>
      </w:pPr>
      <w:r>
        <w:rPr>
          <w:color w:val="0000FF"/>
        </w:rPr>
        <w:tab/>
      </w:r>
    </w:p>
    <w:bookmarkStart w:id="1" w:name="_MON_1684549432"/>
    <w:bookmarkEnd w:id="1"/>
    <w:bookmarkStart w:id="2" w:name="_MON_1684549432"/>
    <w:bookmarkEnd w:id="2"/>
    <w:p w14:paraId="0A562851" w14:textId="1CF75EA7" w:rsidR="00644E75" w:rsidRPr="00235394" w:rsidRDefault="00337FFE" w:rsidP="00644E75">
      <w:pPr>
        <w:pStyle w:val="ZU"/>
        <w:framePr w:wrap="notBeside"/>
        <w:tabs>
          <w:tab w:val="right" w:pos="10206"/>
        </w:tabs>
        <w:jc w:val="left"/>
      </w:pPr>
      <w:r w:rsidRPr="00337FFE">
        <w:rPr>
          <w:i/>
        </w:rPr>
        <w:object w:dxaOrig="2026" w:dyaOrig="1251" w14:anchorId="59B9F3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3pt" o:ole="">
            <v:imagedata r:id="rId8" o:title=""/>
          </v:shape>
          <o:OLEObject Type="Embed" ProgID="Word.Picture.8" ShapeID="_x0000_i1025" DrawAspect="Content" ObjectID="_1782981161" r:id="rId9"/>
        </w:object>
      </w:r>
      <w:r w:rsidR="00644E75" w:rsidRPr="00235394">
        <w:rPr>
          <w:color w:val="0000FF"/>
        </w:rPr>
        <w:tab/>
      </w:r>
      <w:r w:rsidR="00135BF0" w:rsidRPr="00235394">
        <w:drawing>
          <wp:inline distT="0" distB="0" distL="0" distR="0" wp14:anchorId="4DD008E4" wp14:editId="68B5AE94">
            <wp:extent cx="1624330" cy="952500"/>
            <wp:effectExtent l="0" t="0" r="0" b="0"/>
            <wp:docPr id="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14:paraId="26555F81" w14:textId="77777777" w:rsidR="003B1B39" w:rsidRDefault="003B1B39" w:rsidP="003B1B39">
      <w:pPr>
        <w:pStyle w:val="ZU"/>
        <w:framePr w:wrap="notBeside"/>
        <w:tabs>
          <w:tab w:val="right" w:pos="10206"/>
        </w:tabs>
        <w:jc w:val="left"/>
      </w:pPr>
      <w:r>
        <w:rPr>
          <w:color w:val="0000FF"/>
        </w:rPr>
        <w:tab/>
      </w:r>
    </w:p>
    <w:p w14:paraId="343D948E" w14:textId="77777777" w:rsidR="004A3549" w:rsidRPr="00047BA9" w:rsidRDefault="004A3549" w:rsidP="00B66651">
      <w:pPr>
        <w:framePr w:h="1636" w:hRule="exact" w:wrap="notBeside" w:vAnchor="page" w:hAnchor="margin" w:y="15121"/>
        <w:rPr>
          <w:sz w:val="16"/>
        </w:rPr>
      </w:pPr>
      <w:r w:rsidRPr="00047BA9">
        <w:rPr>
          <w:sz w:val="16"/>
        </w:rPr>
        <w:t>The present document has been developed within the 3</w:t>
      </w:r>
      <w:r w:rsidRPr="00047BA9">
        <w:rPr>
          <w:sz w:val="16"/>
          <w:vertAlign w:val="superscript"/>
        </w:rPr>
        <w:t>rd</w:t>
      </w:r>
      <w:r w:rsidRPr="00047BA9">
        <w:rPr>
          <w:sz w:val="16"/>
        </w:rPr>
        <w:t xml:space="preserve"> Generation Partnership Project (3GPP</w:t>
      </w:r>
      <w:r w:rsidRPr="00047BA9">
        <w:rPr>
          <w:sz w:val="16"/>
          <w:vertAlign w:val="superscript"/>
        </w:rPr>
        <w:t xml:space="preserve"> TM</w:t>
      </w:r>
      <w:r w:rsidRPr="00047BA9">
        <w:rPr>
          <w:sz w:val="16"/>
        </w:rPr>
        <w:t>) and may be further elaborated for the purposes of 3GPP.</w:t>
      </w:r>
      <w:r w:rsidR="00AD2CAE" w:rsidRPr="00047BA9">
        <w:rPr>
          <w:sz w:val="16"/>
        </w:rPr>
        <w:tab/>
      </w:r>
      <w:r w:rsidRPr="00047BA9">
        <w:rPr>
          <w:sz w:val="16"/>
        </w:rPr>
        <w:br/>
        <w:t>The present document has not been subject to any approval process by the 3GPP</w:t>
      </w:r>
      <w:r w:rsidRPr="00047BA9">
        <w:rPr>
          <w:sz w:val="16"/>
          <w:vertAlign w:val="superscript"/>
        </w:rPr>
        <w:t xml:space="preserve"> </w:t>
      </w:r>
      <w:r w:rsidRPr="00047BA9">
        <w:rPr>
          <w:sz w:val="16"/>
        </w:rPr>
        <w:t>Organizational Partners and shall not be implemented.</w:t>
      </w:r>
      <w:r w:rsidR="00AD2CAE" w:rsidRPr="00047BA9">
        <w:rPr>
          <w:sz w:val="16"/>
        </w:rPr>
        <w:tab/>
      </w:r>
      <w:r w:rsidRPr="00047BA9">
        <w:rPr>
          <w:sz w:val="16"/>
        </w:rPr>
        <w:br/>
        <w:t>This Specification is provided for future development work within 3GPP</w:t>
      </w:r>
      <w:r w:rsidRPr="00047BA9">
        <w:rPr>
          <w:sz w:val="16"/>
          <w:vertAlign w:val="superscript"/>
        </w:rPr>
        <w:t xml:space="preserve"> </w:t>
      </w:r>
      <w:r w:rsidRPr="00047BA9">
        <w:rPr>
          <w:sz w:val="16"/>
        </w:rPr>
        <w:t>only. The Organizational Partners accept no liability for any use of this Specification.</w:t>
      </w:r>
      <w:r w:rsidRPr="00047BA9">
        <w:rPr>
          <w:sz w:val="16"/>
        </w:rPr>
        <w:br/>
        <w:t>Specifications and reports for implementation of the 3GPP</w:t>
      </w:r>
      <w:r w:rsidRPr="00047BA9">
        <w:rPr>
          <w:sz w:val="16"/>
          <w:vertAlign w:val="superscript"/>
        </w:rPr>
        <w:t xml:space="preserve"> TM</w:t>
      </w:r>
      <w:r w:rsidRPr="00047BA9">
        <w:rPr>
          <w:sz w:val="16"/>
        </w:rPr>
        <w:t xml:space="preserve"> system should be obtained via the 3GPP Organizational Partners' Publications Offices.</w:t>
      </w:r>
    </w:p>
    <w:p w14:paraId="3978EA5F" w14:textId="77777777" w:rsidR="004A3549" w:rsidRPr="00047BA9" w:rsidRDefault="004A3549">
      <w:pPr>
        <w:pStyle w:val="ZV"/>
        <w:framePr w:wrap="notBeside"/>
        <w:rPr>
          <w:noProof w:val="0"/>
        </w:rPr>
      </w:pPr>
    </w:p>
    <w:bookmarkEnd w:id="0"/>
    <w:p w14:paraId="6EC40FBB" w14:textId="77777777" w:rsidR="004A3549" w:rsidRPr="00047BA9" w:rsidRDefault="004A3549">
      <w:pPr>
        <w:sectPr w:rsidR="004A3549" w:rsidRPr="00047BA9" w:rsidSect="0057632D">
          <w:footnotePr>
            <w:numRestart w:val="eachSect"/>
          </w:footnotePr>
          <w:pgSz w:w="11907" w:h="16840"/>
          <w:pgMar w:top="2268" w:right="851" w:bottom="10773" w:left="851" w:header="0" w:footer="0" w:gutter="0"/>
          <w:cols w:space="720"/>
        </w:sectPr>
      </w:pPr>
    </w:p>
    <w:p w14:paraId="729C753D" w14:textId="77777777" w:rsidR="004A3549" w:rsidRPr="00047BA9" w:rsidRDefault="004A3549">
      <w:bookmarkStart w:id="3" w:name="page2"/>
    </w:p>
    <w:p w14:paraId="774A8C2F" w14:textId="77777777" w:rsidR="004A3549" w:rsidRPr="00047BA9" w:rsidRDefault="004A3549">
      <w:pPr>
        <w:pStyle w:val="FP"/>
        <w:framePr w:wrap="notBeside" w:hAnchor="margin" w:y="1419"/>
        <w:pBdr>
          <w:bottom w:val="single" w:sz="6" w:space="1" w:color="auto"/>
        </w:pBdr>
        <w:spacing w:before="240"/>
        <w:ind w:left="2835" w:right="2835"/>
        <w:jc w:val="center"/>
      </w:pPr>
      <w:r w:rsidRPr="00047BA9">
        <w:t>Keywords</w:t>
      </w:r>
    </w:p>
    <w:p w14:paraId="01F0DDFD" w14:textId="77777777" w:rsidR="004A3549" w:rsidRPr="00047BA9" w:rsidRDefault="00962312">
      <w:pPr>
        <w:pStyle w:val="FP"/>
        <w:framePr w:wrap="notBeside" w:hAnchor="margin" w:y="1419"/>
        <w:ind w:left="2835" w:right="2835"/>
        <w:jc w:val="center"/>
        <w:rPr>
          <w:rFonts w:ascii="Arial" w:hAnsi="Arial"/>
          <w:sz w:val="18"/>
        </w:rPr>
      </w:pPr>
      <w:r>
        <w:rPr>
          <w:rFonts w:ascii="Arial" w:hAnsi="Arial"/>
          <w:sz w:val="18"/>
        </w:rPr>
        <w:t>UMTS, Broadcast, Multimedia, Packet Mode</w:t>
      </w:r>
      <w:r w:rsidR="008D1F08">
        <w:rPr>
          <w:rFonts w:ascii="Arial" w:hAnsi="Arial"/>
          <w:sz w:val="18"/>
        </w:rPr>
        <w:t>, IMS, LTE</w:t>
      </w:r>
    </w:p>
    <w:p w14:paraId="1080F094" w14:textId="77777777" w:rsidR="004A3549" w:rsidRPr="00047BA9" w:rsidRDefault="004A3549"/>
    <w:p w14:paraId="3D9A240D" w14:textId="77777777" w:rsidR="004A3549" w:rsidRPr="00047BA9" w:rsidRDefault="004A3549">
      <w:pPr>
        <w:pStyle w:val="FP"/>
        <w:framePr w:wrap="notBeside" w:hAnchor="margin" w:yAlign="center"/>
        <w:spacing w:after="240"/>
        <w:ind w:left="2835" w:right="2835"/>
        <w:jc w:val="center"/>
        <w:rPr>
          <w:rFonts w:ascii="Arial" w:hAnsi="Arial"/>
          <w:b/>
          <w:i/>
        </w:rPr>
      </w:pPr>
      <w:r w:rsidRPr="00047BA9">
        <w:rPr>
          <w:rFonts w:ascii="Arial" w:hAnsi="Arial"/>
          <w:b/>
          <w:i/>
        </w:rPr>
        <w:t>3GPP</w:t>
      </w:r>
    </w:p>
    <w:p w14:paraId="5D65DFBC" w14:textId="77777777" w:rsidR="004A3549" w:rsidRPr="00047BA9" w:rsidRDefault="004A3549">
      <w:pPr>
        <w:pStyle w:val="FP"/>
        <w:framePr w:wrap="notBeside" w:hAnchor="margin" w:yAlign="center"/>
        <w:pBdr>
          <w:bottom w:val="single" w:sz="6" w:space="1" w:color="auto"/>
        </w:pBdr>
        <w:ind w:left="2835" w:right="2835"/>
        <w:jc w:val="center"/>
      </w:pPr>
      <w:r w:rsidRPr="00047BA9">
        <w:t>Postal address</w:t>
      </w:r>
    </w:p>
    <w:p w14:paraId="28452769" w14:textId="77777777" w:rsidR="004A3549" w:rsidRPr="00047BA9" w:rsidRDefault="004A3549">
      <w:pPr>
        <w:pStyle w:val="FP"/>
        <w:framePr w:wrap="notBeside" w:hAnchor="margin" w:yAlign="center"/>
        <w:ind w:left="2835" w:right="2835"/>
        <w:jc w:val="center"/>
        <w:rPr>
          <w:rFonts w:ascii="Arial" w:hAnsi="Arial"/>
          <w:sz w:val="18"/>
        </w:rPr>
      </w:pPr>
    </w:p>
    <w:p w14:paraId="0005A125" w14:textId="77777777" w:rsidR="004A3549" w:rsidRPr="00067FC1" w:rsidRDefault="004A3549">
      <w:pPr>
        <w:pStyle w:val="FP"/>
        <w:framePr w:wrap="notBeside" w:hAnchor="margin" w:yAlign="center"/>
        <w:pBdr>
          <w:bottom w:val="single" w:sz="6" w:space="1" w:color="auto"/>
        </w:pBdr>
        <w:spacing w:before="240"/>
        <w:ind w:left="2835" w:right="2835"/>
        <w:jc w:val="center"/>
      </w:pPr>
      <w:r w:rsidRPr="00067FC1">
        <w:t>3GPP support office address</w:t>
      </w:r>
    </w:p>
    <w:p w14:paraId="7303AC2E" w14:textId="77777777" w:rsidR="004A3549" w:rsidRPr="00467A1E" w:rsidRDefault="004A3549">
      <w:pPr>
        <w:pStyle w:val="FP"/>
        <w:framePr w:wrap="notBeside" w:hAnchor="margin" w:yAlign="center"/>
        <w:ind w:left="2835" w:right="2835"/>
        <w:jc w:val="center"/>
        <w:rPr>
          <w:rFonts w:ascii="Arial" w:hAnsi="Arial"/>
          <w:sz w:val="18"/>
          <w:lang w:val="fr-FR"/>
        </w:rPr>
      </w:pPr>
      <w:r w:rsidRPr="00467A1E">
        <w:rPr>
          <w:rFonts w:ascii="Arial" w:hAnsi="Arial"/>
          <w:sz w:val="18"/>
          <w:lang w:val="fr-FR"/>
        </w:rPr>
        <w:t>650 Route des Lucioles - Sophia Antipolis</w:t>
      </w:r>
    </w:p>
    <w:p w14:paraId="6EF15333" w14:textId="77777777" w:rsidR="004A3549" w:rsidRPr="00467A1E" w:rsidRDefault="004A3549">
      <w:pPr>
        <w:pStyle w:val="FP"/>
        <w:framePr w:wrap="notBeside" w:hAnchor="margin" w:yAlign="center"/>
        <w:ind w:left="2835" w:right="2835"/>
        <w:jc w:val="center"/>
        <w:rPr>
          <w:rFonts w:ascii="Arial" w:hAnsi="Arial"/>
          <w:sz w:val="18"/>
          <w:lang w:val="fr-FR"/>
        </w:rPr>
      </w:pPr>
      <w:r w:rsidRPr="00467A1E">
        <w:rPr>
          <w:rFonts w:ascii="Arial" w:hAnsi="Arial"/>
          <w:sz w:val="18"/>
          <w:lang w:val="fr-FR"/>
        </w:rPr>
        <w:t>Valbonne - FRANCE</w:t>
      </w:r>
    </w:p>
    <w:p w14:paraId="3B11C849" w14:textId="77777777" w:rsidR="004A3549" w:rsidRPr="00047BA9" w:rsidRDefault="004A3549">
      <w:pPr>
        <w:pStyle w:val="FP"/>
        <w:framePr w:wrap="notBeside" w:hAnchor="margin" w:yAlign="center"/>
        <w:spacing w:after="20"/>
        <w:ind w:left="2835" w:right="2835"/>
        <w:jc w:val="center"/>
        <w:rPr>
          <w:rFonts w:ascii="Arial" w:hAnsi="Arial"/>
          <w:sz w:val="18"/>
        </w:rPr>
      </w:pPr>
      <w:r w:rsidRPr="00047BA9">
        <w:rPr>
          <w:rFonts w:ascii="Arial" w:hAnsi="Arial"/>
          <w:sz w:val="18"/>
        </w:rPr>
        <w:t>Tel.: +33 4 92 94 42 00 Fax: +33 4 93 65 47 16</w:t>
      </w:r>
    </w:p>
    <w:p w14:paraId="343D5CA1" w14:textId="77777777" w:rsidR="004A3549" w:rsidRPr="00047BA9" w:rsidRDefault="004A3549">
      <w:pPr>
        <w:pStyle w:val="FP"/>
        <w:framePr w:wrap="notBeside" w:hAnchor="margin" w:yAlign="center"/>
        <w:pBdr>
          <w:bottom w:val="single" w:sz="6" w:space="1" w:color="auto"/>
        </w:pBdr>
        <w:spacing w:before="240"/>
        <w:ind w:left="2835" w:right="2835"/>
        <w:jc w:val="center"/>
      </w:pPr>
      <w:r w:rsidRPr="00047BA9">
        <w:t>Internet</w:t>
      </w:r>
    </w:p>
    <w:p w14:paraId="31176A99" w14:textId="77777777" w:rsidR="004A3549" w:rsidRPr="00047BA9" w:rsidRDefault="004A3549">
      <w:pPr>
        <w:pStyle w:val="FP"/>
        <w:framePr w:wrap="notBeside" w:hAnchor="margin" w:yAlign="center"/>
        <w:ind w:left="2835" w:right="2835"/>
        <w:jc w:val="center"/>
        <w:rPr>
          <w:rFonts w:ascii="Arial" w:hAnsi="Arial"/>
          <w:sz w:val="18"/>
        </w:rPr>
      </w:pPr>
      <w:r w:rsidRPr="00047BA9">
        <w:rPr>
          <w:rFonts w:ascii="Arial" w:hAnsi="Arial"/>
          <w:sz w:val="18"/>
        </w:rPr>
        <w:t>http://www.3gpp.org</w:t>
      </w:r>
    </w:p>
    <w:p w14:paraId="6A614ED0" w14:textId="77777777" w:rsidR="004A3549" w:rsidRPr="00047BA9" w:rsidRDefault="004A3549"/>
    <w:p w14:paraId="32197C99" w14:textId="77777777" w:rsidR="0028596B" w:rsidRPr="00EC1947" w:rsidRDefault="0028596B" w:rsidP="0028596B">
      <w:pPr>
        <w:pStyle w:val="FP"/>
        <w:framePr w:wrap="notBeside" w:hAnchor="margin" w:yAlign="bottom"/>
        <w:pBdr>
          <w:bottom w:val="single" w:sz="6" w:space="1" w:color="auto"/>
        </w:pBdr>
        <w:spacing w:after="240"/>
        <w:jc w:val="center"/>
        <w:rPr>
          <w:rFonts w:ascii="Arial" w:hAnsi="Arial"/>
          <w:b/>
          <w:i/>
        </w:rPr>
      </w:pPr>
      <w:r w:rsidRPr="00EC1947">
        <w:rPr>
          <w:rFonts w:ascii="Arial" w:hAnsi="Arial"/>
          <w:b/>
          <w:i/>
        </w:rPr>
        <w:t>Copyright Notification</w:t>
      </w:r>
    </w:p>
    <w:p w14:paraId="16CDB6CD" w14:textId="77777777" w:rsidR="0028596B" w:rsidRPr="00EC1947" w:rsidRDefault="0028596B" w:rsidP="0028596B">
      <w:pPr>
        <w:pStyle w:val="FP"/>
        <w:framePr w:wrap="notBeside" w:hAnchor="margin" w:yAlign="bottom"/>
        <w:jc w:val="center"/>
      </w:pPr>
      <w:r w:rsidRPr="00EC1947">
        <w:t>No part may be reproduced except as authorized by written permission.</w:t>
      </w:r>
      <w:r w:rsidRPr="00EC1947">
        <w:br/>
        <w:t>The copyright and the foregoing restriction extend to reproduction in all media.</w:t>
      </w:r>
    </w:p>
    <w:p w14:paraId="6CEA994E" w14:textId="77777777" w:rsidR="0028596B" w:rsidRPr="00EC1947" w:rsidRDefault="0028596B" w:rsidP="0028596B">
      <w:pPr>
        <w:pStyle w:val="FP"/>
        <w:framePr w:wrap="notBeside" w:hAnchor="margin" w:yAlign="bottom"/>
        <w:jc w:val="center"/>
      </w:pPr>
    </w:p>
    <w:p w14:paraId="7F08466F" w14:textId="77777777" w:rsidR="0028596B" w:rsidRPr="00EC1947" w:rsidRDefault="0028596B" w:rsidP="0028596B">
      <w:pPr>
        <w:pStyle w:val="FP"/>
        <w:framePr w:wrap="notBeside" w:hAnchor="margin" w:yAlign="bottom"/>
        <w:jc w:val="center"/>
        <w:rPr>
          <w:sz w:val="18"/>
        </w:rPr>
      </w:pPr>
      <w:r w:rsidRPr="00EC1947">
        <w:rPr>
          <w:sz w:val="18"/>
        </w:rPr>
        <w:t>©</w:t>
      </w:r>
      <w:r w:rsidR="00337FFE">
        <w:rPr>
          <w:sz w:val="18"/>
        </w:rPr>
        <w:t xml:space="preserve"> 2024</w:t>
      </w:r>
      <w:r w:rsidRPr="00EC1947">
        <w:rPr>
          <w:sz w:val="18"/>
        </w:rPr>
        <w:t>, 3GPP Organizational Partners (ARIB, ATIS, CCSA, ETSI, TSDSI, TTA, TTC).</w:t>
      </w:r>
      <w:bookmarkStart w:id="4" w:name="copyrightaddon"/>
      <w:bookmarkEnd w:id="4"/>
    </w:p>
    <w:p w14:paraId="7B830F53" w14:textId="77777777" w:rsidR="0028596B" w:rsidRPr="00EC1947" w:rsidRDefault="0028596B" w:rsidP="0028596B">
      <w:pPr>
        <w:pStyle w:val="FP"/>
        <w:framePr w:wrap="notBeside" w:hAnchor="margin" w:yAlign="bottom"/>
        <w:jc w:val="center"/>
        <w:rPr>
          <w:sz w:val="18"/>
        </w:rPr>
      </w:pPr>
      <w:r w:rsidRPr="00EC1947">
        <w:t>All rights reserved</w:t>
      </w:r>
      <w:r w:rsidRPr="00EC1947">
        <w:rPr>
          <w:sz w:val="18"/>
        </w:rPr>
        <w:t>.</w:t>
      </w:r>
    </w:p>
    <w:p w14:paraId="6DEFDEDB" w14:textId="77777777" w:rsidR="0028596B" w:rsidRPr="00EC1947" w:rsidRDefault="0028596B" w:rsidP="0028596B">
      <w:pPr>
        <w:pStyle w:val="FP"/>
        <w:framePr w:wrap="notBeside" w:hAnchor="margin" w:yAlign="bottom"/>
        <w:rPr>
          <w:sz w:val="18"/>
        </w:rPr>
      </w:pPr>
    </w:p>
    <w:p w14:paraId="26457391" w14:textId="77777777" w:rsidR="0028596B" w:rsidRPr="00EC1947" w:rsidRDefault="0028596B" w:rsidP="0028596B">
      <w:pPr>
        <w:pStyle w:val="FP"/>
        <w:framePr w:wrap="notBeside" w:hAnchor="margin" w:yAlign="bottom"/>
        <w:rPr>
          <w:sz w:val="18"/>
        </w:rPr>
      </w:pPr>
      <w:r w:rsidRPr="00EC1947">
        <w:rPr>
          <w:sz w:val="18"/>
        </w:rPr>
        <w:t>UMTS™ is a Trade Mark of ETSI registered for the benefit of its members</w:t>
      </w:r>
    </w:p>
    <w:p w14:paraId="516F4CD4" w14:textId="77777777" w:rsidR="0028596B" w:rsidRPr="00EC1947" w:rsidRDefault="0028596B" w:rsidP="0028596B">
      <w:pPr>
        <w:pStyle w:val="FP"/>
        <w:framePr w:wrap="notBeside" w:hAnchor="margin" w:yAlign="bottom"/>
        <w:rPr>
          <w:sz w:val="18"/>
        </w:rPr>
      </w:pPr>
      <w:r w:rsidRPr="00EC1947">
        <w:rPr>
          <w:sz w:val="18"/>
        </w:rPr>
        <w:t>3GPP™ is a Trade Mark of ETSI registered for the benefit of its Members and of the 3GPP Organizational Partners</w:t>
      </w:r>
      <w:r w:rsidRPr="00EC1947">
        <w:rPr>
          <w:sz w:val="18"/>
        </w:rPr>
        <w:br/>
        <w:t>LTE™ is a Trade Mark of ETSI registered for the benefit of its Members and of the 3GPP Organizational Partners</w:t>
      </w:r>
    </w:p>
    <w:p w14:paraId="35E341F9" w14:textId="77777777" w:rsidR="0028596B" w:rsidRPr="00EC1947" w:rsidRDefault="0028596B" w:rsidP="0028596B">
      <w:pPr>
        <w:pStyle w:val="FP"/>
        <w:framePr w:wrap="notBeside" w:hAnchor="margin" w:yAlign="bottom"/>
        <w:rPr>
          <w:sz w:val="18"/>
        </w:rPr>
      </w:pPr>
      <w:r w:rsidRPr="00EC1947">
        <w:rPr>
          <w:sz w:val="18"/>
        </w:rPr>
        <w:t>GSM® and the GSM logo are registered and owned by the GSM Association</w:t>
      </w:r>
    </w:p>
    <w:p w14:paraId="6A66C8F1" w14:textId="77777777" w:rsidR="004A3549" w:rsidRPr="00047BA9" w:rsidRDefault="004A3549"/>
    <w:bookmarkEnd w:id="3"/>
    <w:p w14:paraId="0437BD71" w14:textId="77777777" w:rsidR="004A3549" w:rsidRPr="00047BA9" w:rsidRDefault="004A3549">
      <w:pPr>
        <w:pStyle w:val="TT"/>
      </w:pPr>
      <w:r w:rsidRPr="00047BA9">
        <w:br w:type="page"/>
      </w:r>
      <w:r w:rsidRPr="00047BA9">
        <w:lastRenderedPageBreak/>
        <w:t>Contents</w:t>
      </w:r>
    </w:p>
    <w:p w14:paraId="696B3D23" w14:textId="77777777" w:rsidR="00A12E07" w:rsidRDefault="00A12E07">
      <w:pPr>
        <w:pStyle w:val="TOC1"/>
        <w:rPr>
          <w:rFonts w:ascii="Calibri" w:hAnsi="Calibri"/>
          <w:szCs w:val="22"/>
          <w:lang w:val="en-US"/>
        </w:rPr>
      </w:pPr>
      <w:r>
        <w:fldChar w:fldCharType="begin" w:fldLock="1"/>
      </w:r>
      <w:r>
        <w:instrText xml:space="preserve"> TOC \o "1-9" </w:instrText>
      </w:r>
      <w:r>
        <w:fldChar w:fldCharType="separate"/>
      </w:r>
      <w:r>
        <w:t>Foreword</w:t>
      </w:r>
      <w:r>
        <w:tab/>
      </w:r>
      <w:r>
        <w:fldChar w:fldCharType="begin" w:fldLock="1"/>
      </w:r>
      <w:r>
        <w:instrText xml:space="preserve"> PAGEREF _Toc517286960 \h </w:instrText>
      </w:r>
      <w:r>
        <w:fldChar w:fldCharType="separate"/>
      </w:r>
      <w:r>
        <w:t>11</w:t>
      </w:r>
      <w:r>
        <w:fldChar w:fldCharType="end"/>
      </w:r>
    </w:p>
    <w:p w14:paraId="5215648B" w14:textId="77777777" w:rsidR="00A12E07" w:rsidRDefault="00A12E07">
      <w:pPr>
        <w:pStyle w:val="TOC1"/>
        <w:rPr>
          <w:rFonts w:ascii="Calibri" w:hAnsi="Calibri"/>
          <w:szCs w:val="22"/>
          <w:lang w:val="en-US"/>
        </w:rPr>
      </w:pPr>
      <w:r>
        <w:t>Introduction</w:t>
      </w:r>
      <w:r>
        <w:tab/>
      </w:r>
      <w:r>
        <w:fldChar w:fldCharType="begin" w:fldLock="1"/>
      </w:r>
      <w:r>
        <w:instrText xml:space="preserve"> PAGEREF _Toc517286961 \h </w:instrText>
      </w:r>
      <w:r>
        <w:fldChar w:fldCharType="separate"/>
      </w:r>
      <w:r>
        <w:t>11</w:t>
      </w:r>
      <w:r>
        <w:fldChar w:fldCharType="end"/>
      </w:r>
    </w:p>
    <w:p w14:paraId="19BF19DE" w14:textId="77777777" w:rsidR="00A12E07" w:rsidRDefault="00A12E07">
      <w:pPr>
        <w:pStyle w:val="TOC1"/>
        <w:rPr>
          <w:rFonts w:ascii="Calibri" w:hAnsi="Calibri"/>
          <w:szCs w:val="22"/>
          <w:lang w:val="en-US"/>
        </w:rPr>
      </w:pPr>
      <w:r>
        <w:t>1</w:t>
      </w:r>
      <w:r>
        <w:rPr>
          <w:rFonts w:ascii="Calibri" w:hAnsi="Calibri"/>
          <w:szCs w:val="22"/>
          <w:lang w:val="en-US"/>
        </w:rPr>
        <w:tab/>
      </w:r>
      <w:r>
        <w:t>Scope</w:t>
      </w:r>
      <w:r>
        <w:tab/>
      </w:r>
      <w:r>
        <w:fldChar w:fldCharType="begin" w:fldLock="1"/>
      </w:r>
      <w:r>
        <w:instrText xml:space="preserve"> PAGEREF _Toc517286962 \h </w:instrText>
      </w:r>
      <w:r>
        <w:fldChar w:fldCharType="separate"/>
      </w:r>
      <w:r>
        <w:t>12</w:t>
      </w:r>
      <w:r>
        <w:fldChar w:fldCharType="end"/>
      </w:r>
    </w:p>
    <w:p w14:paraId="5350064E" w14:textId="77777777" w:rsidR="00A12E07" w:rsidRDefault="00A12E07">
      <w:pPr>
        <w:pStyle w:val="TOC1"/>
        <w:rPr>
          <w:rFonts w:ascii="Calibri" w:hAnsi="Calibri"/>
          <w:szCs w:val="22"/>
          <w:lang w:val="en-US"/>
        </w:rPr>
      </w:pPr>
      <w:r>
        <w:t>2</w:t>
      </w:r>
      <w:r>
        <w:rPr>
          <w:rFonts w:ascii="Calibri" w:hAnsi="Calibri"/>
          <w:szCs w:val="22"/>
          <w:lang w:val="en-US"/>
        </w:rPr>
        <w:tab/>
      </w:r>
      <w:r>
        <w:t>References</w:t>
      </w:r>
      <w:r>
        <w:tab/>
      </w:r>
      <w:r>
        <w:fldChar w:fldCharType="begin" w:fldLock="1"/>
      </w:r>
      <w:r>
        <w:instrText xml:space="preserve"> PAGEREF _Toc517286963 \h </w:instrText>
      </w:r>
      <w:r>
        <w:fldChar w:fldCharType="separate"/>
      </w:r>
      <w:r>
        <w:t>12</w:t>
      </w:r>
      <w:r>
        <w:fldChar w:fldCharType="end"/>
      </w:r>
    </w:p>
    <w:p w14:paraId="400EC211" w14:textId="77777777" w:rsidR="00A12E07" w:rsidRDefault="00A12E07">
      <w:pPr>
        <w:pStyle w:val="TOC1"/>
        <w:rPr>
          <w:rFonts w:ascii="Calibri" w:hAnsi="Calibri"/>
          <w:szCs w:val="22"/>
          <w:lang w:val="en-US"/>
        </w:rPr>
      </w:pPr>
      <w:r>
        <w:t>3</w:t>
      </w:r>
      <w:r>
        <w:rPr>
          <w:rFonts w:ascii="Calibri" w:hAnsi="Calibri"/>
          <w:szCs w:val="22"/>
          <w:lang w:val="en-US"/>
        </w:rPr>
        <w:tab/>
      </w:r>
      <w:r>
        <w:t>Definitions and abbreviations</w:t>
      </w:r>
      <w:r>
        <w:tab/>
      </w:r>
      <w:r>
        <w:fldChar w:fldCharType="begin" w:fldLock="1"/>
      </w:r>
      <w:r>
        <w:instrText xml:space="preserve"> PAGEREF _Toc517286964 \h </w:instrText>
      </w:r>
      <w:r>
        <w:fldChar w:fldCharType="separate"/>
      </w:r>
      <w:r>
        <w:t>14</w:t>
      </w:r>
      <w:r>
        <w:fldChar w:fldCharType="end"/>
      </w:r>
    </w:p>
    <w:p w14:paraId="1137D6F4" w14:textId="77777777" w:rsidR="00A12E07" w:rsidRDefault="00A12E07">
      <w:pPr>
        <w:pStyle w:val="TOC2"/>
        <w:rPr>
          <w:rFonts w:ascii="Calibri" w:hAnsi="Calibri"/>
          <w:sz w:val="22"/>
          <w:szCs w:val="22"/>
          <w:lang w:val="en-US"/>
        </w:rPr>
      </w:pPr>
      <w:r>
        <w:t>3.1</w:t>
      </w:r>
      <w:r>
        <w:rPr>
          <w:rFonts w:ascii="Calibri" w:hAnsi="Calibri"/>
          <w:sz w:val="22"/>
          <w:szCs w:val="22"/>
          <w:lang w:val="en-US"/>
        </w:rPr>
        <w:tab/>
      </w:r>
      <w:r>
        <w:t>Definitions</w:t>
      </w:r>
      <w:r>
        <w:tab/>
      </w:r>
      <w:r>
        <w:fldChar w:fldCharType="begin" w:fldLock="1"/>
      </w:r>
      <w:r>
        <w:instrText xml:space="preserve"> PAGEREF _Toc517286965 \h </w:instrText>
      </w:r>
      <w:r>
        <w:fldChar w:fldCharType="separate"/>
      </w:r>
      <w:r>
        <w:t>14</w:t>
      </w:r>
      <w:r>
        <w:fldChar w:fldCharType="end"/>
      </w:r>
    </w:p>
    <w:p w14:paraId="263DFAC6" w14:textId="77777777" w:rsidR="00A12E07" w:rsidRDefault="00A12E07">
      <w:pPr>
        <w:pStyle w:val="TOC2"/>
        <w:rPr>
          <w:rFonts w:ascii="Calibri" w:hAnsi="Calibri"/>
          <w:sz w:val="22"/>
          <w:szCs w:val="22"/>
          <w:lang w:val="en-US"/>
        </w:rPr>
      </w:pPr>
      <w:r>
        <w:t>3.2</w:t>
      </w:r>
      <w:r>
        <w:rPr>
          <w:rFonts w:ascii="Calibri" w:hAnsi="Calibri"/>
          <w:sz w:val="22"/>
          <w:szCs w:val="22"/>
          <w:lang w:val="en-US"/>
        </w:rPr>
        <w:tab/>
      </w:r>
      <w:r>
        <w:t>Abbreviations</w:t>
      </w:r>
      <w:r>
        <w:tab/>
      </w:r>
      <w:r>
        <w:fldChar w:fldCharType="begin" w:fldLock="1"/>
      </w:r>
      <w:r>
        <w:instrText xml:space="preserve"> PAGEREF _Toc517286966 \h </w:instrText>
      </w:r>
      <w:r>
        <w:fldChar w:fldCharType="separate"/>
      </w:r>
      <w:r>
        <w:t>14</w:t>
      </w:r>
      <w:r>
        <w:fldChar w:fldCharType="end"/>
      </w:r>
    </w:p>
    <w:p w14:paraId="32CA573F" w14:textId="77777777" w:rsidR="00A12E07" w:rsidRDefault="00A12E07">
      <w:pPr>
        <w:pStyle w:val="TOC1"/>
        <w:rPr>
          <w:rFonts w:ascii="Calibri" w:hAnsi="Calibri"/>
          <w:szCs w:val="22"/>
          <w:lang w:val="en-US"/>
        </w:rPr>
      </w:pPr>
      <w:r>
        <w:t>4</w:t>
      </w:r>
      <w:r>
        <w:rPr>
          <w:rFonts w:ascii="Calibri" w:hAnsi="Calibri"/>
          <w:szCs w:val="22"/>
          <w:lang w:val="en-US"/>
        </w:rPr>
        <w:tab/>
      </w:r>
      <w:r>
        <w:t>S</w:t>
      </w:r>
      <w:r>
        <w:rPr>
          <w:lang w:eastAsia="ja-JP"/>
        </w:rPr>
        <w:t>ystem description</w:t>
      </w:r>
      <w:r>
        <w:tab/>
      </w:r>
      <w:r>
        <w:fldChar w:fldCharType="begin" w:fldLock="1"/>
      </w:r>
      <w:r>
        <w:instrText xml:space="preserve"> PAGEREF _Toc517286967 \h </w:instrText>
      </w:r>
      <w:r>
        <w:fldChar w:fldCharType="separate"/>
      </w:r>
      <w:r>
        <w:t>15</w:t>
      </w:r>
      <w:r>
        <w:fldChar w:fldCharType="end"/>
      </w:r>
    </w:p>
    <w:p w14:paraId="1781D325" w14:textId="77777777" w:rsidR="00A12E07" w:rsidRDefault="00A12E07">
      <w:pPr>
        <w:pStyle w:val="TOC2"/>
        <w:rPr>
          <w:rFonts w:ascii="Calibri" w:hAnsi="Calibri"/>
          <w:sz w:val="22"/>
          <w:szCs w:val="22"/>
          <w:lang w:val="en-US"/>
        </w:rPr>
      </w:pPr>
      <w:r>
        <w:t>4.1</w:t>
      </w:r>
      <w:r>
        <w:rPr>
          <w:rFonts w:ascii="Calibri" w:hAnsi="Calibri"/>
          <w:sz w:val="22"/>
          <w:szCs w:val="22"/>
          <w:lang w:val="en-US"/>
        </w:rPr>
        <w:tab/>
      </w:r>
      <w:r>
        <w:t>Introduction</w:t>
      </w:r>
      <w:r>
        <w:tab/>
      </w:r>
      <w:r>
        <w:fldChar w:fldCharType="begin" w:fldLock="1"/>
      </w:r>
      <w:r>
        <w:instrText xml:space="preserve"> PAGEREF _Toc517286968 \h </w:instrText>
      </w:r>
      <w:r>
        <w:fldChar w:fldCharType="separate"/>
      </w:r>
      <w:r>
        <w:t>15</w:t>
      </w:r>
      <w:r>
        <w:fldChar w:fldCharType="end"/>
      </w:r>
    </w:p>
    <w:p w14:paraId="6A8E0250" w14:textId="77777777" w:rsidR="00A12E07" w:rsidRDefault="00A12E07">
      <w:pPr>
        <w:pStyle w:val="TOC2"/>
        <w:rPr>
          <w:rFonts w:ascii="Calibri" w:hAnsi="Calibri"/>
          <w:sz w:val="22"/>
          <w:szCs w:val="22"/>
          <w:lang w:val="en-US"/>
        </w:rPr>
      </w:pPr>
      <w:r>
        <w:t>4.2</w:t>
      </w:r>
      <w:r>
        <w:rPr>
          <w:rFonts w:ascii="Calibri" w:hAnsi="Calibri"/>
          <w:sz w:val="22"/>
          <w:szCs w:val="22"/>
          <w:lang w:val="en-US"/>
        </w:rPr>
        <w:tab/>
      </w:r>
      <w:r>
        <w:t>Architecture</w:t>
      </w:r>
      <w:r>
        <w:tab/>
      </w:r>
      <w:r>
        <w:fldChar w:fldCharType="begin" w:fldLock="1"/>
      </w:r>
      <w:r>
        <w:instrText xml:space="preserve"> PAGEREF _Toc517286969 \h </w:instrText>
      </w:r>
      <w:r>
        <w:fldChar w:fldCharType="separate"/>
      </w:r>
      <w:r>
        <w:t>15</w:t>
      </w:r>
      <w:r>
        <w:fldChar w:fldCharType="end"/>
      </w:r>
    </w:p>
    <w:p w14:paraId="64FBA907" w14:textId="77777777" w:rsidR="00A12E07" w:rsidRDefault="00A12E07">
      <w:pPr>
        <w:pStyle w:val="TOC3"/>
        <w:rPr>
          <w:rFonts w:ascii="Calibri" w:hAnsi="Calibri"/>
          <w:sz w:val="22"/>
          <w:szCs w:val="22"/>
          <w:lang w:val="en-US"/>
        </w:rPr>
      </w:pPr>
      <w:r>
        <w:t>4.2.1</w:t>
      </w:r>
      <w:r>
        <w:rPr>
          <w:rFonts w:ascii="Calibri" w:hAnsi="Calibri"/>
          <w:sz w:val="22"/>
          <w:szCs w:val="22"/>
          <w:lang w:val="en-US"/>
        </w:rPr>
        <w:tab/>
      </w:r>
      <w:r>
        <w:t>Non IMS 3GPP PSS and MBMS User Service architecture</w:t>
      </w:r>
      <w:r>
        <w:tab/>
      </w:r>
      <w:r>
        <w:fldChar w:fldCharType="begin" w:fldLock="1"/>
      </w:r>
      <w:r>
        <w:instrText xml:space="preserve"> PAGEREF _Toc517286970 \h </w:instrText>
      </w:r>
      <w:r>
        <w:fldChar w:fldCharType="separate"/>
      </w:r>
      <w:r>
        <w:t>15</w:t>
      </w:r>
      <w:r>
        <w:fldChar w:fldCharType="end"/>
      </w:r>
    </w:p>
    <w:p w14:paraId="259055F3" w14:textId="77777777" w:rsidR="00A12E07" w:rsidRDefault="00A12E07">
      <w:pPr>
        <w:pStyle w:val="TOC3"/>
        <w:rPr>
          <w:rFonts w:ascii="Calibri" w:hAnsi="Calibri"/>
          <w:sz w:val="22"/>
          <w:szCs w:val="22"/>
          <w:lang w:val="en-US"/>
        </w:rPr>
      </w:pPr>
      <w:r>
        <w:t>4.2.2</w:t>
      </w:r>
      <w:r>
        <w:rPr>
          <w:rFonts w:ascii="Calibri" w:hAnsi="Calibri"/>
          <w:sz w:val="22"/>
          <w:szCs w:val="22"/>
          <w:lang w:val="en-US"/>
        </w:rPr>
        <w:tab/>
      </w:r>
      <w:r>
        <w:t>IMS based PSS and MBMS User Service architecture</w:t>
      </w:r>
      <w:r>
        <w:tab/>
      </w:r>
      <w:r>
        <w:fldChar w:fldCharType="begin" w:fldLock="1"/>
      </w:r>
      <w:r>
        <w:instrText xml:space="preserve"> PAGEREF _Toc517286971 \h </w:instrText>
      </w:r>
      <w:r>
        <w:fldChar w:fldCharType="separate"/>
      </w:r>
      <w:r>
        <w:t>16</w:t>
      </w:r>
      <w:r>
        <w:fldChar w:fldCharType="end"/>
      </w:r>
    </w:p>
    <w:p w14:paraId="2D3E0E0A" w14:textId="77777777" w:rsidR="00A12E07" w:rsidRDefault="00A12E07">
      <w:pPr>
        <w:pStyle w:val="TOC2"/>
        <w:rPr>
          <w:rFonts w:ascii="Calibri" w:hAnsi="Calibri"/>
          <w:sz w:val="22"/>
          <w:szCs w:val="22"/>
          <w:lang w:val="en-US"/>
        </w:rPr>
      </w:pPr>
      <w:r>
        <w:t>4.3</w:t>
      </w:r>
      <w:r>
        <w:rPr>
          <w:rFonts w:ascii="Calibri" w:hAnsi="Calibri"/>
          <w:sz w:val="22"/>
          <w:szCs w:val="22"/>
          <w:lang w:val="en-US"/>
        </w:rPr>
        <w:tab/>
      </w:r>
      <w:r>
        <w:t>IMS based PSS and MBMS US procedures overview</w:t>
      </w:r>
      <w:r>
        <w:tab/>
      </w:r>
      <w:r>
        <w:fldChar w:fldCharType="begin" w:fldLock="1"/>
      </w:r>
      <w:r>
        <w:instrText xml:space="preserve"> PAGEREF _Toc517286972 \h </w:instrText>
      </w:r>
      <w:r>
        <w:fldChar w:fldCharType="separate"/>
      </w:r>
      <w:r>
        <w:t>19</w:t>
      </w:r>
      <w:r>
        <w:fldChar w:fldCharType="end"/>
      </w:r>
    </w:p>
    <w:p w14:paraId="40AD6967" w14:textId="77777777" w:rsidR="00A12E07" w:rsidRDefault="00A12E07">
      <w:pPr>
        <w:pStyle w:val="TOC2"/>
        <w:rPr>
          <w:rFonts w:ascii="Calibri" w:hAnsi="Calibri"/>
          <w:sz w:val="22"/>
          <w:szCs w:val="22"/>
          <w:lang w:val="en-US"/>
        </w:rPr>
      </w:pPr>
      <w:r>
        <w:t>4.4</w:t>
      </w:r>
      <w:r>
        <w:rPr>
          <w:rFonts w:ascii="Calibri" w:hAnsi="Calibri"/>
          <w:sz w:val="22"/>
          <w:szCs w:val="22"/>
          <w:lang w:val="en-US"/>
        </w:rPr>
        <w:tab/>
      </w:r>
      <w:r>
        <w:t>PSS and MBMS user profile and UE capabilities</w:t>
      </w:r>
      <w:r>
        <w:tab/>
      </w:r>
      <w:r>
        <w:fldChar w:fldCharType="begin" w:fldLock="1"/>
      </w:r>
      <w:r>
        <w:instrText xml:space="preserve"> PAGEREF _Toc517286973 \h </w:instrText>
      </w:r>
      <w:r>
        <w:fldChar w:fldCharType="separate"/>
      </w:r>
      <w:r>
        <w:t>21</w:t>
      </w:r>
      <w:r>
        <w:fldChar w:fldCharType="end"/>
      </w:r>
    </w:p>
    <w:p w14:paraId="57B1711A" w14:textId="77777777" w:rsidR="00A12E07" w:rsidRPr="00A12E07" w:rsidRDefault="00A12E07">
      <w:pPr>
        <w:pStyle w:val="TOC3"/>
        <w:rPr>
          <w:rFonts w:ascii="Calibri" w:hAnsi="Calibri"/>
          <w:sz w:val="22"/>
          <w:szCs w:val="22"/>
          <w:lang w:val="fr-FR"/>
        </w:rPr>
      </w:pPr>
      <w:r w:rsidRPr="00A12E07">
        <w:rPr>
          <w:lang w:val="fr-FR"/>
        </w:rPr>
        <w:t>4.4.1</w:t>
      </w:r>
      <w:r w:rsidRPr="00A12E07">
        <w:rPr>
          <w:rFonts w:ascii="Calibri" w:hAnsi="Calibri"/>
          <w:sz w:val="22"/>
          <w:szCs w:val="22"/>
          <w:lang w:val="fr-FR"/>
        </w:rPr>
        <w:tab/>
      </w:r>
      <w:r w:rsidRPr="00A12E07">
        <w:rPr>
          <w:lang w:val="fr-FR"/>
        </w:rPr>
        <w:t>User profile description</w:t>
      </w:r>
      <w:r w:rsidRPr="00A12E07">
        <w:rPr>
          <w:lang w:val="fr-FR"/>
        </w:rPr>
        <w:tab/>
      </w:r>
      <w:r>
        <w:fldChar w:fldCharType="begin" w:fldLock="1"/>
      </w:r>
      <w:r w:rsidRPr="00A12E07">
        <w:rPr>
          <w:lang w:val="fr-FR"/>
        </w:rPr>
        <w:instrText xml:space="preserve"> PAGEREF _Toc517286974 \h </w:instrText>
      </w:r>
      <w:r>
        <w:fldChar w:fldCharType="separate"/>
      </w:r>
      <w:r w:rsidRPr="00A12E07">
        <w:rPr>
          <w:lang w:val="fr-FR"/>
        </w:rPr>
        <w:t>21</w:t>
      </w:r>
      <w:r>
        <w:fldChar w:fldCharType="end"/>
      </w:r>
    </w:p>
    <w:p w14:paraId="4D4CE6BC" w14:textId="77777777" w:rsidR="00A12E07" w:rsidRPr="00A12E07" w:rsidRDefault="00A12E07">
      <w:pPr>
        <w:pStyle w:val="TOC3"/>
        <w:rPr>
          <w:rFonts w:ascii="Calibri" w:hAnsi="Calibri"/>
          <w:sz w:val="22"/>
          <w:szCs w:val="22"/>
          <w:lang w:val="fr-FR"/>
        </w:rPr>
      </w:pPr>
      <w:r w:rsidRPr="00A12E07">
        <w:rPr>
          <w:lang w:val="fr-FR"/>
        </w:rPr>
        <w:t>4.4.2</w:t>
      </w:r>
      <w:r w:rsidRPr="00A12E07">
        <w:rPr>
          <w:rFonts w:ascii="Calibri" w:hAnsi="Calibri"/>
          <w:sz w:val="22"/>
          <w:szCs w:val="22"/>
          <w:lang w:val="fr-FR"/>
        </w:rPr>
        <w:tab/>
      </w:r>
      <w:r w:rsidRPr="00A12E07">
        <w:rPr>
          <w:lang w:val="fr-FR"/>
        </w:rPr>
        <w:t>UE capabilities</w:t>
      </w:r>
      <w:r w:rsidRPr="00A12E07">
        <w:rPr>
          <w:lang w:val="fr-FR"/>
        </w:rPr>
        <w:tab/>
      </w:r>
      <w:r>
        <w:fldChar w:fldCharType="begin" w:fldLock="1"/>
      </w:r>
      <w:r w:rsidRPr="00A12E07">
        <w:rPr>
          <w:lang w:val="fr-FR"/>
        </w:rPr>
        <w:instrText xml:space="preserve"> PAGEREF _Toc517286975 \h </w:instrText>
      </w:r>
      <w:r>
        <w:fldChar w:fldCharType="separate"/>
      </w:r>
      <w:r w:rsidRPr="00A12E07">
        <w:rPr>
          <w:lang w:val="fr-FR"/>
        </w:rPr>
        <w:t>21</w:t>
      </w:r>
      <w:r>
        <w:fldChar w:fldCharType="end"/>
      </w:r>
    </w:p>
    <w:p w14:paraId="1A3C908B" w14:textId="77777777" w:rsidR="00A12E07" w:rsidRDefault="00A12E07">
      <w:pPr>
        <w:pStyle w:val="TOC3"/>
        <w:rPr>
          <w:rFonts w:ascii="Calibri" w:hAnsi="Calibri"/>
          <w:sz w:val="22"/>
          <w:szCs w:val="22"/>
          <w:lang w:val="en-US"/>
        </w:rPr>
      </w:pPr>
      <w:r>
        <w:t>4.4.3</w:t>
      </w:r>
      <w:r>
        <w:rPr>
          <w:rFonts w:ascii="Calibri" w:hAnsi="Calibri"/>
          <w:sz w:val="22"/>
          <w:szCs w:val="22"/>
          <w:lang w:val="en-US"/>
        </w:rPr>
        <w:tab/>
      </w:r>
      <w:r>
        <w:t>Storage location</w:t>
      </w:r>
      <w:r>
        <w:tab/>
      </w:r>
      <w:r>
        <w:fldChar w:fldCharType="begin" w:fldLock="1"/>
      </w:r>
      <w:r>
        <w:instrText xml:space="preserve"> PAGEREF _Toc517286976 \h </w:instrText>
      </w:r>
      <w:r>
        <w:fldChar w:fldCharType="separate"/>
      </w:r>
      <w:r>
        <w:t>21</w:t>
      </w:r>
      <w:r>
        <w:fldChar w:fldCharType="end"/>
      </w:r>
    </w:p>
    <w:p w14:paraId="2081DA99" w14:textId="77777777" w:rsidR="00A12E07" w:rsidRDefault="00A12E07">
      <w:pPr>
        <w:pStyle w:val="TOC1"/>
        <w:rPr>
          <w:rFonts w:ascii="Calibri" w:hAnsi="Calibri"/>
          <w:szCs w:val="22"/>
          <w:lang w:val="en-US"/>
        </w:rPr>
      </w:pPr>
      <w:r>
        <w:t>5</w:t>
      </w:r>
      <w:r>
        <w:rPr>
          <w:rFonts w:ascii="Calibri" w:hAnsi="Calibri"/>
          <w:szCs w:val="22"/>
          <w:lang w:val="en-US"/>
        </w:rPr>
        <w:tab/>
      </w:r>
      <w:r>
        <w:t>Service Provider Discovery</w:t>
      </w:r>
      <w:r>
        <w:tab/>
      </w:r>
      <w:r>
        <w:fldChar w:fldCharType="begin" w:fldLock="1"/>
      </w:r>
      <w:r>
        <w:instrText xml:space="preserve"> PAGEREF _Toc517286977 \h </w:instrText>
      </w:r>
      <w:r>
        <w:fldChar w:fldCharType="separate"/>
      </w:r>
      <w:r>
        <w:t>22</w:t>
      </w:r>
      <w:r>
        <w:fldChar w:fldCharType="end"/>
      </w:r>
    </w:p>
    <w:p w14:paraId="30ABD89B" w14:textId="77777777" w:rsidR="00A12E07" w:rsidRDefault="00A12E07">
      <w:pPr>
        <w:pStyle w:val="TOC2"/>
        <w:rPr>
          <w:rFonts w:ascii="Calibri" w:hAnsi="Calibri"/>
          <w:sz w:val="22"/>
          <w:szCs w:val="22"/>
          <w:lang w:val="en-US"/>
        </w:rPr>
      </w:pPr>
      <w:r>
        <w:t>5.1</w:t>
      </w:r>
      <w:r>
        <w:rPr>
          <w:rFonts w:ascii="Calibri" w:hAnsi="Calibri"/>
          <w:sz w:val="22"/>
          <w:szCs w:val="22"/>
          <w:lang w:val="en-US"/>
        </w:rPr>
        <w:tab/>
      </w:r>
      <w:r>
        <w:t>Introduction</w:t>
      </w:r>
      <w:r>
        <w:tab/>
      </w:r>
      <w:r>
        <w:fldChar w:fldCharType="begin" w:fldLock="1"/>
      </w:r>
      <w:r>
        <w:instrText xml:space="preserve"> PAGEREF _Toc517286978 \h </w:instrText>
      </w:r>
      <w:r>
        <w:fldChar w:fldCharType="separate"/>
      </w:r>
      <w:r>
        <w:t>22</w:t>
      </w:r>
      <w:r>
        <w:fldChar w:fldCharType="end"/>
      </w:r>
    </w:p>
    <w:p w14:paraId="4BA16E8D" w14:textId="77777777" w:rsidR="00A12E07" w:rsidRDefault="00A12E07">
      <w:pPr>
        <w:pStyle w:val="TOC2"/>
        <w:rPr>
          <w:rFonts w:ascii="Calibri" w:hAnsi="Calibri"/>
          <w:sz w:val="22"/>
          <w:szCs w:val="22"/>
          <w:lang w:val="en-US"/>
        </w:rPr>
      </w:pPr>
      <w:r>
        <w:t>5.2</w:t>
      </w:r>
      <w:r>
        <w:rPr>
          <w:rFonts w:ascii="Calibri" w:hAnsi="Calibri"/>
          <w:sz w:val="22"/>
          <w:szCs w:val="22"/>
          <w:lang w:val="en-US"/>
        </w:rPr>
        <w:tab/>
      </w:r>
      <w:r>
        <w:t>DNS</w:t>
      </w:r>
      <w:r>
        <w:tab/>
      </w:r>
      <w:r>
        <w:fldChar w:fldCharType="begin" w:fldLock="1"/>
      </w:r>
      <w:r>
        <w:instrText xml:space="preserve"> PAGEREF _Toc517286979 \h </w:instrText>
      </w:r>
      <w:r>
        <w:fldChar w:fldCharType="separate"/>
      </w:r>
      <w:r>
        <w:t>22</w:t>
      </w:r>
      <w:r>
        <w:fldChar w:fldCharType="end"/>
      </w:r>
    </w:p>
    <w:p w14:paraId="0B1AF290" w14:textId="77777777" w:rsidR="00A12E07" w:rsidRDefault="00A12E07">
      <w:pPr>
        <w:pStyle w:val="TOC2"/>
        <w:rPr>
          <w:rFonts w:ascii="Calibri" w:hAnsi="Calibri"/>
          <w:sz w:val="22"/>
          <w:szCs w:val="22"/>
          <w:lang w:val="en-US"/>
        </w:rPr>
      </w:pPr>
      <w:r>
        <w:t>5.3</w:t>
      </w:r>
      <w:r>
        <w:rPr>
          <w:rFonts w:ascii="Calibri" w:hAnsi="Calibri"/>
          <w:sz w:val="22"/>
          <w:szCs w:val="22"/>
          <w:lang w:val="en-US"/>
        </w:rPr>
        <w:tab/>
      </w:r>
      <w:r>
        <w:t>Others</w:t>
      </w:r>
      <w:r>
        <w:tab/>
      </w:r>
      <w:r>
        <w:fldChar w:fldCharType="begin" w:fldLock="1"/>
      </w:r>
      <w:r>
        <w:instrText xml:space="preserve"> PAGEREF _Toc517286980 \h </w:instrText>
      </w:r>
      <w:r>
        <w:fldChar w:fldCharType="separate"/>
      </w:r>
      <w:r>
        <w:t>22</w:t>
      </w:r>
      <w:r>
        <w:fldChar w:fldCharType="end"/>
      </w:r>
    </w:p>
    <w:p w14:paraId="23D841E6" w14:textId="77777777" w:rsidR="00A12E07" w:rsidRDefault="00A12E07">
      <w:pPr>
        <w:pStyle w:val="TOC1"/>
        <w:rPr>
          <w:rFonts w:ascii="Calibri" w:hAnsi="Calibri"/>
          <w:szCs w:val="22"/>
          <w:lang w:val="en-US"/>
        </w:rPr>
      </w:pPr>
      <w:r>
        <w:t>6</w:t>
      </w:r>
      <w:r>
        <w:rPr>
          <w:rFonts w:ascii="Calibri" w:hAnsi="Calibri"/>
          <w:szCs w:val="22"/>
          <w:lang w:val="en-US"/>
        </w:rPr>
        <w:tab/>
      </w:r>
      <w:r>
        <w:t>User Service Discovery</w:t>
      </w:r>
      <w:r>
        <w:tab/>
      </w:r>
      <w:r>
        <w:fldChar w:fldCharType="begin" w:fldLock="1"/>
      </w:r>
      <w:r>
        <w:instrText xml:space="preserve"> PAGEREF _Toc517286981 \h </w:instrText>
      </w:r>
      <w:r>
        <w:fldChar w:fldCharType="separate"/>
      </w:r>
      <w:r>
        <w:t>23</w:t>
      </w:r>
      <w:r>
        <w:fldChar w:fldCharType="end"/>
      </w:r>
    </w:p>
    <w:p w14:paraId="3A64E840" w14:textId="77777777" w:rsidR="00A12E07" w:rsidRDefault="00A12E07">
      <w:pPr>
        <w:pStyle w:val="TOC2"/>
        <w:rPr>
          <w:rFonts w:ascii="Calibri" w:hAnsi="Calibri"/>
          <w:sz w:val="22"/>
          <w:szCs w:val="22"/>
          <w:lang w:val="en-US"/>
        </w:rPr>
      </w:pPr>
      <w:r>
        <w:t>6.1</w:t>
      </w:r>
      <w:r>
        <w:rPr>
          <w:rFonts w:ascii="Calibri" w:hAnsi="Calibri"/>
          <w:sz w:val="22"/>
          <w:szCs w:val="22"/>
          <w:lang w:val="en-US"/>
        </w:rPr>
        <w:tab/>
      </w:r>
      <w:r>
        <w:t>Introduction</w:t>
      </w:r>
      <w:r>
        <w:tab/>
      </w:r>
      <w:r>
        <w:fldChar w:fldCharType="begin" w:fldLock="1"/>
      </w:r>
      <w:r>
        <w:instrText xml:space="preserve"> PAGEREF _Toc517286982 \h </w:instrText>
      </w:r>
      <w:r>
        <w:fldChar w:fldCharType="separate"/>
      </w:r>
      <w:r>
        <w:t>23</w:t>
      </w:r>
      <w:r>
        <w:fldChar w:fldCharType="end"/>
      </w:r>
    </w:p>
    <w:p w14:paraId="4C2EB4F8" w14:textId="77777777" w:rsidR="00A12E07" w:rsidRDefault="00A12E07">
      <w:pPr>
        <w:pStyle w:val="TOC2"/>
        <w:rPr>
          <w:rFonts w:ascii="Calibri" w:hAnsi="Calibri"/>
          <w:sz w:val="22"/>
          <w:szCs w:val="22"/>
          <w:lang w:val="en-US"/>
        </w:rPr>
      </w:pPr>
      <w:r>
        <w:t>6.2</w:t>
      </w:r>
      <w:r>
        <w:rPr>
          <w:rFonts w:ascii="Calibri" w:hAnsi="Calibri"/>
          <w:sz w:val="22"/>
          <w:szCs w:val="22"/>
          <w:lang w:val="en-US"/>
        </w:rPr>
        <w:tab/>
      </w:r>
      <w:r>
        <w:t>Subscribe/Notify</w:t>
      </w:r>
      <w:r>
        <w:tab/>
      </w:r>
      <w:r>
        <w:fldChar w:fldCharType="begin" w:fldLock="1"/>
      </w:r>
      <w:r>
        <w:instrText xml:space="preserve"> PAGEREF _Toc517286983 \h </w:instrText>
      </w:r>
      <w:r>
        <w:fldChar w:fldCharType="separate"/>
      </w:r>
      <w:r>
        <w:t>23</w:t>
      </w:r>
      <w:r>
        <w:fldChar w:fldCharType="end"/>
      </w:r>
    </w:p>
    <w:p w14:paraId="36E16024" w14:textId="77777777" w:rsidR="00A12E07" w:rsidRDefault="00A12E07">
      <w:pPr>
        <w:pStyle w:val="TOC3"/>
        <w:rPr>
          <w:rFonts w:ascii="Calibri" w:hAnsi="Calibri"/>
          <w:sz w:val="22"/>
          <w:szCs w:val="22"/>
          <w:lang w:val="en-US"/>
        </w:rPr>
      </w:pPr>
      <w:r>
        <w:t>6.2.1</w:t>
      </w:r>
      <w:r>
        <w:rPr>
          <w:rFonts w:ascii="Calibri" w:hAnsi="Calibri"/>
          <w:sz w:val="22"/>
          <w:szCs w:val="22"/>
          <w:lang w:val="en-US"/>
        </w:rPr>
        <w:tab/>
      </w:r>
      <w:r>
        <w:t>General description</w:t>
      </w:r>
      <w:r>
        <w:tab/>
      </w:r>
      <w:r>
        <w:fldChar w:fldCharType="begin" w:fldLock="1"/>
      </w:r>
      <w:r>
        <w:instrText xml:space="preserve"> PAGEREF _Toc517286984 \h </w:instrText>
      </w:r>
      <w:r>
        <w:fldChar w:fldCharType="separate"/>
      </w:r>
      <w:r>
        <w:t>23</w:t>
      </w:r>
      <w:r>
        <w:fldChar w:fldCharType="end"/>
      </w:r>
    </w:p>
    <w:p w14:paraId="7F321AF1" w14:textId="77777777" w:rsidR="00A12E07" w:rsidRDefault="00A12E07">
      <w:pPr>
        <w:pStyle w:val="TOC3"/>
        <w:rPr>
          <w:rFonts w:ascii="Calibri" w:hAnsi="Calibri"/>
          <w:sz w:val="22"/>
          <w:szCs w:val="22"/>
          <w:lang w:val="en-US"/>
        </w:rPr>
      </w:pPr>
      <w:r>
        <w:t>6.2.2</w:t>
      </w:r>
      <w:r>
        <w:rPr>
          <w:rFonts w:ascii="Calibri" w:hAnsi="Calibri"/>
          <w:sz w:val="22"/>
          <w:szCs w:val="22"/>
          <w:lang w:val="en-US"/>
        </w:rPr>
        <w:tab/>
      </w:r>
      <w:r>
        <w:t>Procedures at the UE</w:t>
      </w:r>
      <w:r>
        <w:tab/>
      </w:r>
      <w:r>
        <w:fldChar w:fldCharType="begin" w:fldLock="1"/>
      </w:r>
      <w:r>
        <w:instrText xml:space="preserve"> PAGEREF _Toc517286985 \h </w:instrText>
      </w:r>
      <w:r>
        <w:fldChar w:fldCharType="separate"/>
      </w:r>
      <w:r>
        <w:t>24</w:t>
      </w:r>
      <w:r>
        <w:fldChar w:fldCharType="end"/>
      </w:r>
    </w:p>
    <w:p w14:paraId="404095E6" w14:textId="77777777" w:rsidR="00A12E07" w:rsidRDefault="00A12E07">
      <w:pPr>
        <w:pStyle w:val="TOC4"/>
        <w:rPr>
          <w:rFonts w:ascii="Calibri" w:hAnsi="Calibri"/>
          <w:sz w:val="22"/>
          <w:szCs w:val="22"/>
          <w:lang w:val="en-US"/>
        </w:rPr>
      </w:pPr>
      <w:r>
        <w:t>6.2.2.1</w:t>
      </w:r>
      <w:r>
        <w:rPr>
          <w:rFonts w:ascii="Calibri" w:hAnsi="Calibri"/>
          <w:sz w:val="22"/>
          <w:szCs w:val="22"/>
          <w:lang w:val="en-US"/>
        </w:rPr>
        <w:tab/>
      </w:r>
      <w:r>
        <w:t>Introduction</w:t>
      </w:r>
      <w:r>
        <w:tab/>
      </w:r>
      <w:r>
        <w:fldChar w:fldCharType="begin" w:fldLock="1"/>
      </w:r>
      <w:r>
        <w:instrText xml:space="preserve"> PAGEREF _Toc517286986 \h </w:instrText>
      </w:r>
      <w:r>
        <w:fldChar w:fldCharType="separate"/>
      </w:r>
      <w:r>
        <w:t>24</w:t>
      </w:r>
      <w:r>
        <w:fldChar w:fldCharType="end"/>
      </w:r>
    </w:p>
    <w:p w14:paraId="08C36642" w14:textId="77777777" w:rsidR="00A12E07" w:rsidRDefault="00A12E07">
      <w:pPr>
        <w:pStyle w:val="TOC4"/>
        <w:rPr>
          <w:rFonts w:ascii="Calibri" w:hAnsi="Calibri"/>
          <w:sz w:val="22"/>
          <w:szCs w:val="22"/>
          <w:lang w:val="en-US"/>
        </w:rPr>
      </w:pPr>
      <w:r>
        <w:t>6.2.2.2</w:t>
      </w:r>
      <w:r>
        <w:rPr>
          <w:rFonts w:ascii="Calibri" w:hAnsi="Calibri"/>
          <w:sz w:val="22"/>
          <w:szCs w:val="22"/>
          <w:lang w:val="en-US"/>
        </w:rPr>
        <w:tab/>
      </w:r>
      <w:r>
        <w:t>Subscription</w:t>
      </w:r>
      <w:r>
        <w:tab/>
      </w:r>
      <w:r>
        <w:fldChar w:fldCharType="begin" w:fldLock="1"/>
      </w:r>
      <w:r>
        <w:instrText xml:space="preserve"> PAGEREF _Toc517286987 \h </w:instrText>
      </w:r>
      <w:r>
        <w:fldChar w:fldCharType="separate"/>
      </w:r>
      <w:r>
        <w:t>24</w:t>
      </w:r>
      <w:r>
        <w:fldChar w:fldCharType="end"/>
      </w:r>
    </w:p>
    <w:p w14:paraId="4B36B350" w14:textId="77777777" w:rsidR="00A12E07" w:rsidRDefault="00A12E07">
      <w:pPr>
        <w:pStyle w:val="TOC4"/>
        <w:rPr>
          <w:rFonts w:ascii="Calibri" w:hAnsi="Calibri"/>
          <w:sz w:val="22"/>
          <w:szCs w:val="22"/>
          <w:lang w:val="en-US"/>
        </w:rPr>
      </w:pPr>
      <w:r>
        <w:t>6.2.2.3</w:t>
      </w:r>
      <w:r>
        <w:rPr>
          <w:rFonts w:ascii="Calibri" w:hAnsi="Calibri"/>
          <w:sz w:val="22"/>
          <w:szCs w:val="22"/>
          <w:lang w:val="en-US"/>
        </w:rPr>
        <w:tab/>
      </w:r>
      <w:r>
        <w:rPr>
          <w:lang w:eastAsia="ja-JP"/>
        </w:rPr>
        <w:t>Receiving notifications</w:t>
      </w:r>
      <w:r>
        <w:tab/>
      </w:r>
      <w:r>
        <w:fldChar w:fldCharType="begin" w:fldLock="1"/>
      </w:r>
      <w:r>
        <w:instrText xml:space="preserve"> PAGEREF _Toc517286988 \h </w:instrText>
      </w:r>
      <w:r>
        <w:fldChar w:fldCharType="separate"/>
      </w:r>
      <w:r>
        <w:t>24</w:t>
      </w:r>
      <w:r>
        <w:fldChar w:fldCharType="end"/>
      </w:r>
    </w:p>
    <w:p w14:paraId="0C89ECE4" w14:textId="77777777" w:rsidR="00A12E07" w:rsidRDefault="00A12E07">
      <w:pPr>
        <w:pStyle w:val="TOC3"/>
        <w:rPr>
          <w:rFonts w:ascii="Calibri" w:hAnsi="Calibri"/>
          <w:sz w:val="22"/>
          <w:szCs w:val="22"/>
          <w:lang w:val="en-US"/>
        </w:rPr>
      </w:pPr>
      <w:r>
        <w:t>6.2.3</w:t>
      </w:r>
      <w:r>
        <w:rPr>
          <w:rFonts w:ascii="Calibri" w:hAnsi="Calibri"/>
          <w:sz w:val="22"/>
          <w:szCs w:val="22"/>
          <w:lang w:val="en-US"/>
        </w:rPr>
        <w:tab/>
      </w:r>
      <w:r>
        <w:t>Procedures at the SDF</w:t>
      </w:r>
      <w:r>
        <w:tab/>
      </w:r>
      <w:r>
        <w:fldChar w:fldCharType="begin" w:fldLock="1"/>
      </w:r>
      <w:r>
        <w:instrText xml:space="preserve"> PAGEREF _Toc517286989 \h </w:instrText>
      </w:r>
      <w:r>
        <w:fldChar w:fldCharType="separate"/>
      </w:r>
      <w:r>
        <w:t>25</w:t>
      </w:r>
      <w:r>
        <w:fldChar w:fldCharType="end"/>
      </w:r>
    </w:p>
    <w:p w14:paraId="22519EBA" w14:textId="77777777" w:rsidR="00A12E07" w:rsidRPr="00A12E07" w:rsidRDefault="00A12E07">
      <w:pPr>
        <w:pStyle w:val="TOC1"/>
        <w:rPr>
          <w:rFonts w:ascii="Calibri" w:hAnsi="Calibri"/>
          <w:szCs w:val="22"/>
          <w:lang w:val="fr-FR"/>
        </w:rPr>
      </w:pPr>
      <w:r w:rsidRPr="00A12E07">
        <w:rPr>
          <w:lang w:val="fr-FR"/>
        </w:rPr>
        <w:t>7</w:t>
      </w:r>
      <w:r w:rsidRPr="00A12E07">
        <w:rPr>
          <w:rFonts w:ascii="Calibri" w:hAnsi="Calibri"/>
          <w:szCs w:val="22"/>
          <w:lang w:val="fr-FR"/>
        </w:rPr>
        <w:tab/>
      </w:r>
      <w:r w:rsidRPr="00A12E07">
        <w:rPr>
          <w:lang w:val="fr-FR"/>
        </w:rPr>
        <w:t>User Service Description retrieval</w:t>
      </w:r>
      <w:r w:rsidRPr="00A12E07">
        <w:rPr>
          <w:lang w:val="fr-FR"/>
        </w:rPr>
        <w:tab/>
      </w:r>
      <w:r>
        <w:fldChar w:fldCharType="begin" w:fldLock="1"/>
      </w:r>
      <w:r w:rsidRPr="00A12E07">
        <w:rPr>
          <w:lang w:val="fr-FR"/>
        </w:rPr>
        <w:instrText xml:space="preserve"> PAGEREF _Toc517286990 \h </w:instrText>
      </w:r>
      <w:r>
        <w:fldChar w:fldCharType="separate"/>
      </w:r>
      <w:r w:rsidRPr="00A12E07">
        <w:rPr>
          <w:lang w:val="fr-FR"/>
        </w:rPr>
        <w:t>26</w:t>
      </w:r>
      <w:r>
        <w:fldChar w:fldCharType="end"/>
      </w:r>
    </w:p>
    <w:p w14:paraId="30430C61" w14:textId="77777777" w:rsidR="00A12E07" w:rsidRPr="00A12E07" w:rsidRDefault="00A12E07">
      <w:pPr>
        <w:pStyle w:val="TOC2"/>
        <w:rPr>
          <w:rFonts w:ascii="Calibri" w:hAnsi="Calibri"/>
          <w:sz w:val="22"/>
          <w:szCs w:val="22"/>
          <w:lang w:val="fr-FR"/>
        </w:rPr>
      </w:pPr>
      <w:r w:rsidRPr="00A12E07">
        <w:rPr>
          <w:lang w:val="fr-FR"/>
        </w:rPr>
        <w:t>7.1</w:t>
      </w:r>
      <w:r w:rsidRPr="00A12E07">
        <w:rPr>
          <w:rFonts w:ascii="Calibri" w:hAnsi="Calibri"/>
          <w:sz w:val="22"/>
          <w:szCs w:val="22"/>
          <w:lang w:val="fr-FR"/>
        </w:rPr>
        <w:tab/>
      </w:r>
      <w:r w:rsidRPr="00A12E07">
        <w:rPr>
          <w:lang w:val="fr-FR"/>
        </w:rPr>
        <w:t>Introduction</w:t>
      </w:r>
      <w:r w:rsidRPr="00A12E07">
        <w:rPr>
          <w:lang w:val="fr-FR"/>
        </w:rPr>
        <w:tab/>
      </w:r>
      <w:r>
        <w:fldChar w:fldCharType="begin" w:fldLock="1"/>
      </w:r>
      <w:r w:rsidRPr="00A12E07">
        <w:rPr>
          <w:lang w:val="fr-FR"/>
        </w:rPr>
        <w:instrText xml:space="preserve"> PAGEREF _Toc517286991 \h </w:instrText>
      </w:r>
      <w:r>
        <w:fldChar w:fldCharType="separate"/>
      </w:r>
      <w:r w:rsidRPr="00A12E07">
        <w:rPr>
          <w:lang w:val="fr-FR"/>
        </w:rPr>
        <w:t>26</w:t>
      </w:r>
      <w:r>
        <w:fldChar w:fldCharType="end"/>
      </w:r>
    </w:p>
    <w:p w14:paraId="173EB1AB" w14:textId="77777777" w:rsidR="00A12E07" w:rsidRDefault="00A12E07">
      <w:pPr>
        <w:pStyle w:val="TOC2"/>
        <w:rPr>
          <w:rFonts w:ascii="Calibri" w:hAnsi="Calibri"/>
          <w:sz w:val="22"/>
          <w:szCs w:val="22"/>
          <w:lang w:val="en-US"/>
        </w:rPr>
      </w:pPr>
      <w:r>
        <w:t>7.2</w:t>
      </w:r>
      <w:r>
        <w:rPr>
          <w:rFonts w:ascii="Calibri" w:hAnsi="Calibri"/>
          <w:sz w:val="22"/>
          <w:szCs w:val="22"/>
          <w:lang w:val="en-US"/>
        </w:rPr>
        <w:tab/>
      </w:r>
      <w:r>
        <w:t>User Service Description retrieval for PSS and MBMS</w:t>
      </w:r>
      <w:r>
        <w:tab/>
      </w:r>
      <w:r>
        <w:fldChar w:fldCharType="begin" w:fldLock="1"/>
      </w:r>
      <w:r>
        <w:instrText xml:space="preserve"> PAGEREF _Toc517286992 \h </w:instrText>
      </w:r>
      <w:r>
        <w:fldChar w:fldCharType="separate"/>
      </w:r>
      <w:r>
        <w:t>26</w:t>
      </w:r>
      <w:r>
        <w:fldChar w:fldCharType="end"/>
      </w:r>
    </w:p>
    <w:p w14:paraId="5B32AB16" w14:textId="77777777" w:rsidR="00A12E07" w:rsidRDefault="00A12E07">
      <w:pPr>
        <w:pStyle w:val="TOC3"/>
        <w:rPr>
          <w:rFonts w:ascii="Calibri" w:hAnsi="Calibri"/>
          <w:sz w:val="22"/>
          <w:szCs w:val="22"/>
          <w:lang w:val="en-US"/>
        </w:rPr>
      </w:pPr>
      <w:r>
        <w:t>7.2.1</w:t>
      </w:r>
      <w:r>
        <w:rPr>
          <w:rFonts w:ascii="Calibri" w:hAnsi="Calibri"/>
          <w:sz w:val="22"/>
          <w:szCs w:val="22"/>
          <w:lang w:val="en-US"/>
        </w:rPr>
        <w:tab/>
      </w:r>
      <w:r>
        <w:t>Procedures at the UE</w:t>
      </w:r>
      <w:r>
        <w:tab/>
      </w:r>
      <w:r>
        <w:fldChar w:fldCharType="begin" w:fldLock="1"/>
      </w:r>
      <w:r>
        <w:instrText xml:space="preserve"> PAGEREF _Toc517286993 \h </w:instrText>
      </w:r>
      <w:r>
        <w:fldChar w:fldCharType="separate"/>
      </w:r>
      <w:r>
        <w:t>26</w:t>
      </w:r>
      <w:r>
        <w:fldChar w:fldCharType="end"/>
      </w:r>
    </w:p>
    <w:p w14:paraId="41DA4D26" w14:textId="77777777" w:rsidR="00A12E07" w:rsidRDefault="00A12E07">
      <w:pPr>
        <w:pStyle w:val="TOC4"/>
        <w:rPr>
          <w:rFonts w:ascii="Calibri" w:hAnsi="Calibri"/>
          <w:sz w:val="22"/>
          <w:szCs w:val="22"/>
          <w:lang w:val="en-US"/>
        </w:rPr>
      </w:pPr>
      <w:r>
        <w:t>7.2.1.1</w:t>
      </w:r>
      <w:r>
        <w:rPr>
          <w:rFonts w:ascii="Calibri" w:hAnsi="Calibri"/>
          <w:sz w:val="22"/>
          <w:szCs w:val="22"/>
          <w:lang w:val="en-US"/>
        </w:rPr>
        <w:tab/>
      </w:r>
      <w:r>
        <w:t>Procedure for Service Personalisation</w:t>
      </w:r>
      <w:r>
        <w:tab/>
      </w:r>
      <w:r>
        <w:fldChar w:fldCharType="begin" w:fldLock="1"/>
      </w:r>
      <w:r>
        <w:instrText xml:space="preserve"> PAGEREF _Toc517286994 \h </w:instrText>
      </w:r>
      <w:r>
        <w:fldChar w:fldCharType="separate"/>
      </w:r>
      <w:r>
        <w:t>26</w:t>
      </w:r>
      <w:r>
        <w:fldChar w:fldCharType="end"/>
      </w:r>
    </w:p>
    <w:p w14:paraId="6ECE82B1" w14:textId="77777777" w:rsidR="00A12E07" w:rsidRDefault="00A12E07">
      <w:pPr>
        <w:pStyle w:val="TOC4"/>
        <w:rPr>
          <w:rFonts w:ascii="Calibri" w:hAnsi="Calibri"/>
          <w:sz w:val="22"/>
          <w:szCs w:val="22"/>
          <w:lang w:val="en-US"/>
        </w:rPr>
      </w:pPr>
      <w:r>
        <w:t>7.2.1.2</w:t>
      </w:r>
      <w:r>
        <w:rPr>
          <w:rFonts w:ascii="Calibri" w:hAnsi="Calibri"/>
          <w:sz w:val="22"/>
          <w:szCs w:val="22"/>
          <w:lang w:val="en-US"/>
        </w:rPr>
        <w:tab/>
      </w:r>
      <w:r>
        <w:rPr>
          <w:lang w:eastAsia="ja-JP"/>
        </w:rPr>
        <w:t>Request of OMA BCAST ESG</w:t>
      </w:r>
      <w:r>
        <w:tab/>
      </w:r>
      <w:r>
        <w:fldChar w:fldCharType="begin" w:fldLock="1"/>
      </w:r>
      <w:r>
        <w:instrText xml:space="preserve"> PAGEREF _Toc517286995 \h </w:instrText>
      </w:r>
      <w:r>
        <w:fldChar w:fldCharType="separate"/>
      </w:r>
      <w:r>
        <w:t>26</w:t>
      </w:r>
      <w:r>
        <w:fldChar w:fldCharType="end"/>
      </w:r>
    </w:p>
    <w:p w14:paraId="0378C2FB" w14:textId="77777777" w:rsidR="00A12E07" w:rsidRDefault="00A12E07">
      <w:pPr>
        <w:pStyle w:val="TOC4"/>
        <w:rPr>
          <w:rFonts w:ascii="Calibri" w:hAnsi="Calibri"/>
          <w:sz w:val="22"/>
          <w:szCs w:val="22"/>
          <w:lang w:val="en-US"/>
        </w:rPr>
      </w:pPr>
      <w:r>
        <w:t>7.2.1.3</w:t>
      </w:r>
      <w:r>
        <w:rPr>
          <w:rFonts w:ascii="Calibri" w:hAnsi="Calibri"/>
          <w:sz w:val="22"/>
          <w:szCs w:val="22"/>
          <w:lang w:val="en-US"/>
        </w:rPr>
        <w:tab/>
      </w:r>
      <w:r>
        <w:rPr>
          <w:lang w:eastAsia="ja-JP"/>
        </w:rPr>
        <w:t>Use of Service Description information</w:t>
      </w:r>
      <w:r>
        <w:tab/>
      </w:r>
      <w:r>
        <w:fldChar w:fldCharType="begin" w:fldLock="1"/>
      </w:r>
      <w:r>
        <w:instrText xml:space="preserve"> PAGEREF _Toc517286996 \h </w:instrText>
      </w:r>
      <w:r>
        <w:fldChar w:fldCharType="separate"/>
      </w:r>
      <w:r>
        <w:t>26</w:t>
      </w:r>
      <w:r>
        <w:fldChar w:fldCharType="end"/>
      </w:r>
    </w:p>
    <w:p w14:paraId="4ADCC244" w14:textId="77777777" w:rsidR="00A12E07" w:rsidRDefault="00A12E07">
      <w:pPr>
        <w:pStyle w:val="TOC3"/>
        <w:rPr>
          <w:rFonts w:ascii="Calibri" w:hAnsi="Calibri"/>
          <w:sz w:val="22"/>
          <w:szCs w:val="22"/>
          <w:lang w:val="en-US"/>
        </w:rPr>
      </w:pPr>
      <w:r>
        <w:t>7.2.2</w:t>
      </w:r>
      <w:r>
        <w:rPr>
          <w:rFonts w:ascii="Calibri" w:hAnsi="Calibri"/>
          <w:sz w:val="22"/>
          <w:szCs w:val="22"/>
          <w:lang w:val="en-US"/>
        </w:rPr>
        <w:tab/>
      </w:r>
      <w:r>
        <w:t>Procedures at the SSF</w:t>
      </w:r>
      <w:r>
        <w:tab/>
      </w:r>
      <w:r>
        <w:fldChar w:fldCharType="begin" w:fldLock="1"/>
      </w:r>
      <w:r>
        <w:instrText xml:space="preserve"> PAGEREF _Toc517286997 \h </w:instrText>
      </w:r>
      <w:r>
        <w:fldChar w:fldCharType="separate"/>
      </w:r>
      <w:r>
        <w:t>26</w:t>
      </w:r>
      <w:r>
        <w:fldChar w:fldCharType="end"/>
      </w:r>
    </w:p>
    <w:p w14:paraId="1215958E" w14:textId="77777777" w:rsidR="00A12E07" w:rsidRDefault="00A12E07">
      <w:pPr>
        <w:pStyle w:val="TOC4"/>
        <w:rPr>
          <w:rFonts w:ascii="Calibri" w:hAnsi="Calibri"/>
          <w:sz w:val="22"/>
          <w:szCs w:val="22"/>
          <w:lang w:val="en-US"/>
        </w:rPr>
      </w:pPr>
      <w:r>
        <w:t>7.2.2.1</w:t>
      </w:r>
      <w:r>
        <w:rPr>
          <w:rFonts w:ascii="Calibri" w:hAnsi="Calibri"/>
          <w:sz w:val="22"/>
          <w:szCs w:val="22"/>
          <w:lang w:val="en-US"/>
        </w:rPr>
        <w:tab/>
      </w:r>
      <w:r>
        <w:rPr>
          <w:lang w:eastAsia="ja-JP"/>
        </w:rPr>
        <w:t>Authentication and authorisation in case of personalized service description information</w:t>
      </w:r>
      <w:r>
        <w:tab/>
      </w:r>
      <w:r>
        <w:fldChar w:fldCharType="begin" w:fldLock="1"/>
      </w:r>
      <w:r>
        <w:instrText xml:space="preserve"> PAGEREF _Toc517286998 \h </w:instrText>
      </w:r>
      <w:r>
        <w:fldChar w:fldCharType="separate"/>
      </w:r>
      <w:r>
        <w:t>26</w:t>
      </w:r>
      <w:r>
        <w:fldChar w:fldCharType="end"/>
      </w:r>
    </w:p>
    <w:p w14:paraId="61171CCF" w14:textId="77777777" w:rsidR="00A12E07" w:rsidRDefault="00A12E07">
      <w:pPr>
        <w:pStyle w:val="TOC4"/>
        <w:rPr>
          <w:rFonts w:ascii="Calibri" w:hAnsi="Calibri"/>
          <w:sz w:val="22"/>
          <w:szCs w:val="22"/>
          <w:lang w:val="en-US"/>
        </w:rPr>
      </w:pPr>
      <w:r>
        <w:t>7.2.2.2</w:t>
      </w:r>
      <w:r>
        <w:rPr>
          <w:rFonts w:ascii="Calibri" w:hAnsi="Calibri"/>
          <w:sz w:val="22"/>
          <w:szCs w:val="22"/>
          <w:lang w:val="en-US"/>
        </w:rPr>
        <w:tab/>
      </w:r>
      <w:r>
        <w:rPr>
          <w:lang w:eastAsia="ja-JP"/>
        </w:rPr>
        <w:t>Procedure for Service Personalization</w:t>
      </w:r>
      <w:r>
        <w:tab/>
      </w:r>
      <w:r>
        <w:fldChar w:fldCharType="begin" w:fldLock="1"/>
      </w:r>
      <w:r>
        <w:instrText xml:space="preserve"> PAGEREF _Toc517286999 \h </w:instrText>
      </w:r>
      <w:r>
        <w:fldChar w:fldCharType="separate"/>
      </w:r>
      <w:r>
        <w:t>27</w:t>
      </w:r>
      <w:r>
        <w:fldChar w:fldCharType="end"/>
      </w:r>
    </w:p>
    <w:p w14:paraId="4EB92231" w14:textId="77777777" w:rsidR="00A12E07" w:rsidRDefault="00A12E07">
      <w:pPr>
        <w:pStyle w:val="TOC4"/>
        <w:rPr>
          <w:rFonts w:ascii="Calibri" w:hAnsi="Calibri"/>
          <w:sz w:val="22"/>
          <w:szCs w:val="22"/>
          <w:lang w:val="en-US"/>
        </w:rPr>
      </w:pPr>
      <w:r>
        <w:t>7.2.2.3</w:t>
      </w:r>
      <w:r>
        <w:rPr>
          <w:rFonts w:ascii="Calibri" w:hAnsi="Calibri"/>
          <w:sz w:val="22"/>
          <w:szCs w:val="22"/>
          <w:lang w:val="en-US"/>
        </w:rPr>
        <w:tab/>
      </w:r>
      <w:r>
        <w:rPr>
          <w:lang w:eastAsia="ja-JP"/>
        </w:rPr>
        <w:t>Delivery of OMA BCAST ESG</w:t>
      </w:r>
      <w:r>
        <w:tab/>
      </w:r>
      <w:r>
        <w:fldChar w:fldCharType="begin" w:fldLock="1"/>
      </w:r>
      <w:r>
        <w:instrText xml:space="preserve"> PAGEREF _Toc517287000 \h </w:instrText>
      </w:r>
      <w:r>
        <w:fldChar w:fldCharType="separate"/>
      </w:r>
      <w:r>
        <w:t>27</w:t>
      </w:r>
      <w:r>
        <w:fldChar w:fldCharType="end"/>
      </w:r>
    </w:p>
    <w:p w14:paraId="2F618858" w14:textId="77777777" w:rsidR="00A12E07" w:rsidRDefault="00A12E07">
      <w:pPr>
        <w:pStyle w:val="TOC1"/>
        <w:rPr>
          <w:rFonts w:ascii="Calibri" w:hAnsi="Calibri"/>
          <w:szCs w:val="22"/>
          <w:lang w:val="en-US"/>
        </w:rPr>
      </w:pPr>
      <w:r>
        <w:t>8</w:t>
      </w:r>
      <w:r>
        <w:rPr>
          <w:rFonts w:ascii="Calibri" w:hAnsi="Calibri"/>
          <w:szCs w:val="22"/>
          <w:lang w:val="en-US"/>
        </w:rPr>
        <w:tab/>
      </w:r>
      <w:r>
        <w:t>Streaming session and media control</w:t>
      </w:r>
      <w:r>
        <w:tab/>
      </w:r>
      <w:r>
        <w:fldChar w:fldCharType="begin" w:fldLock="1"/>
      </w:r>
      <w:r>
        <w:instrText xml:space="preserve"> PAGEREF _Toc517287001 \h </w:instrText>
      </w:r>
      <w:r>
        <w:fldChar w:fldCharType="separate"/>
      </w:r>
      <w:r>
        <w:t>27</w:t>
      </w:r>
      <w:r>
        <w:fldChar w:fldCharType="end"/>
      </w:r>
    </w:p>
    <w:p w14:paraId="4BB869F1" w14:textId="77777777" w:rsidR="00A12E07" w:rsidRDefault="00A12E07">
      <w:pPr>
        <w:pStyle w:val="TOC2"/>
        <w:rPr>
          <w:rFonts w:ascii="Calibri" w:hAnsi="Calibri"/>
          <w:sz w:val="22"/>
          <w:szCs w:val="22"/>
          <w:lang w:val="en-US"/>
        </w:rPr>
      </w:pPr>
      <w:r>
        <w:t>8.1</w:t>
      </w:r>
      <w:r>
        <w:rPr>
          <w:rFonts w:ascii="Calibri" w:hAnsi="Calibri"/>
          <w:sz w:val="22"/>
          <w:szCs w:val="22"/>
          <w:lang w:val="en-US"/>
        </w:rPr>
        <w:tab/>
      </w:r>
      <w:r>
        <w:t>General</w:t>
      </w:r>
      <w:r>
        <w:tab/>
      </w:r>
      <w:r>
        <w:fldChar w:fldCharType="begin" w:fldLock="1"/>
      </w:r>
      <w:r>
        <w:instrText xml:space="preserve"> PAGEREF _Toc517287002 \h </w:instrText>
      </w:r>
      <w:r>
        <w:fldChar w:fldCharType="separate"/>
      </w:r>
      <w:r>
        <w:t>27</w:t>
      </w:r>
      <w:r>
        <w:fldChar w:fldCharType="end"/>
      </w:r>
    </w:p>
    <w:p w14:paraId="7CC51172" w14:textId="77777777" w:rsidR="00A12E07" w:rsidRDefault="00A12E07">
      <w:pPr>
        <w:pStyle w:val="TOC2"/>
        <w:rPr>
          <w:rFonts w:ascii="Calibri" w:hAnsi="Calibri"/>
          <w:sz w:val="22"/>
          <w:szCs w:val="22"/>
          <w:lang w:val="en-US"/>
        </w:rPr>
      </w:pPr>
      <w:r>
        <w:t>8.2</w:t>
      </w:r>
      <w:r>
        <w:rPr>
          <w:rFonts w:ascii="Calibri" w:hAnsi="Calibri"/>
          <w:sz w:val="22"/>
          <w:szCs w:val="22"/>
          <w:lang w:val="en-US"/>
        </w:rPr>
        <w:tab/>
      </w:r>
      <w:r>
        <w:t>PSS Streaming</w:t>
      </w:r>
      <w:r>
        <w:tab/>
      </w:r>
      <w:r>
        <w:fldChar w:fldCharType="begin" w:fldLock="1"/>
      </w:r>
      <w:r>
        <w:instrText xml:space="preserve"> PAGEREF _Toc517287003 \h </w:instrText>
      </w:r>
      <w:r>
        <w:fldChar w:fldCharType="separate"/>
      </w:r>
      <w:r>
        <w:t>27</w:t>
      </w:r>
      <w:r>
        <w:fldChar w:fldCharType="end"/>
      </w:r>
    </w:p>
    <w:p w14:paraId="2F3B4CE2" w14:textId="77777777" w:rsidR="00A12E07" w:rsidRDefault="00A12E07">
      <w:pPr>
        <w:pStyle w:val="TOC3"/>
        <w:rPr>
          <w:rFonts w:ascii="Calibri" w:hAnsi="Calibri"/>
          <w:sz w:val="22"/>
          <w:szCs w:val="22"/>
          <w:lang w:val="en-US"/>
        </w:rPr>
      </w:pPr>
      <w:r>
        <w:t>8.2.1</w:t>
      </w:r>
      <w:r>
        <w:rPr>
          <w:rFonts w:ascii="Calibri" w:hAnsi="Calibri"/>
          <w:sz w:val="22"/>
          <w:szCs w:val="22"/>
          <w:lang w:val="en-US"/>
        </w:rPr>
        <w:tab/>
      </w:r>
      <w:r>
        <w:t>PSS Media codecs and formats</w:t>
      </w:r>
      <w:r>
        <w:tab/>
      </w:r>
      <w:r>
        <w:fldChar w:fldCharType="begin" w:fldLock="1"/>
      </w:r>
      <w:r>
        <w:instrText xml:space="preserve"> PAGEREF _Toc517287004 \h </w:instrText>
      </w:r>
      <w:r>
        <w:fldChar w:fldCharType="separate"/>
      </w:r>
      <w:r>
        <w:t>27</w:t>
      </w:r>
      <w:r>
        <w:fldChar w:fldCharType="end"/>
      </w:r>
    </w:p>
    <w:p w14:paraId="1101475B" w14:textId="77777777" w:rsidR="00A12E07" w:rsidRDefault="00A12E07">
      <w:pPr>
        <w:pStyle w:val="TOC3"/>
        <w:rPr>
          <w:rFonts w:ascii="Calibri" w:hAnsi="Calibri"/>
          <w:sz w:val="22"/>
          <w:szCs w:val="22"/>
          <w:lang w:val="en-US"/>
        </w:rPr>
      </w:pPr>
      <w:r>
        <w:t>8.2.2</w:t>
      </w:r>
      <w:r>
        <w:rPr>
          <w:rFonts w:ascii="Calibri" w:hAnsi="Calibri"/>
          <w:sz w:val="22"/>
          <w:szCs w:val="22"/>
          <w:lang w:val="en-US"/>
        </w:rPr>
        <w:tab/>
      </w:r>
      <w:r>
        <w:t>Procedure for providing missing parameters</w:t>
      </w:r>
      <w:r>
        <w:tab/>
      </w:r>
      <w:r>
        <w:fldChar w:fldCharType="begin" w:fldLock="1"/>
      </w:r>
      <w:r>
        <w:instrText xml:space="preserve"> PAGEREF _Toc517287005 \h </w:instrText>
      </w:r>
      <w:r>
        <w:fldChar w:fldCharType="separate"/>
      </w:r>
      <w:r>
        <w:t>28</w:t>
      </w:r>
      <w:r>
        <w:fldChar w:fldCharType="end"/>
      </w:r>
    </w:p>
    <w:p w14:paraId="791B2BF2" w14:textId="77777777" w:rsidR="00A12E07" w:rsidRDefault="00A12E07">
      <w:pPr>
        <w:pStyle w:val="TOC4"/>
        <w:rPr>
          <w:rFonts w:ascii="Calibri" w:hAnsi="Calibri"/>
          <w:sz w:val="22"/>
          <w:szCs w:val="22"/>
          <w:lang w:val="en-US"/>
        </w:rPr>
      </w:pPr>
      <w:r>
        <w:t>8.2.2.1</w:t>
      </w:r>
      <w:r>
        <w:rPr>
          <w:rFonts w:ascii="Calibri" w:hAnsi="Calibri"/>
          <w:sz w:val="22"/>
          <w:szCs w:val="22"/>
          <w:lang w:val="en-US"/>
        </w:rPr>
        <w:tab/>
      </w:r>
      <w:r>
        <w:t>Procedures at the UE</w:t>
      </w:r>
      <w:r>
        <w:tab/>
      </w:r>
      <w:r>
        <w:fldChar w:fldCharType="begin" w:fldLock="1"/>
      </w:r>
      <w:r>
        <w:instrText xml:space="preserve"> PAGEREF _Toc517287006 \h </w:instrText>
      </w:r>
      <w:r>
        <w:fldChar w:fldCharType="separate"/>
      </w:r>
      <w:r>
        <w:t>28</w:t>
      </w:r>
      <w:r>
        <w:fldChar w:fldCharType="end"/>
      </w:r>
    </w:p>
    <w:p w14:paraId="2271E478" w14:textId="77777777" w:rsidR="00A12E07" w:rsidRDefault="00A12E07">
      <w:pPr>
        <w:pStyle w:val="TOC4"/>
        <w:rPr>
          <w:rFonts w:ascii="Calibri" w:hAnsi="Calibri"/>
          <w:sz w:val="22"/>
          <w:szCs w:val="22"/>
          <w:lang w:val="en-US"/>
        </w:rPr>
      </w:pPr>
      <w:r>
        <w:t>8.2.2.2</w:t>
      </w:r>
      <w:r>
        <w:rPr>
          <w:rFonts w:ascii="Calibri" w:hAnsi="Calibri"/>
          <w:sz w:val="22"/>
          <w:szCs w:val="22"/>
          <w:lang w:val="en-US"/>
        </w:rPr>
        <w:tab/>
      </w:r>
      <w:r>
        <w:t>Procedures at the SCF</w:t>
      </w:r>
      <w:r>
        <w:tab/>
      </w:r>
      <w:r>
        <w:fldChar w:fldCharType="begin" w:fldLock="1"/>
      </w:r>
      <w:r>
        <w:instrText xml:space="preserve"> PAGEREF _Toc517287007 \h </w:instrText>
      </w:r>
      <w:r>
        <w:fldChar w:fldCharType="separate"/>
      </w:r>
      <w:r>
        <w:t>28</w:t>
      </w:r>
      <w:r>
        <w:fldChar w:fldCharType="end"/>
      </w:r>
    </w:p>
    <w:p w14:paraId="06568552" w14:textId="77777777" w:rsidR="00A12E07" w:rsidRDefault="00A12E07">
      <w:pPr>
        <w:pStyle w:val="TOC4"/>
        <w:rPr>
          <w:rFonts w:ascii="Calibri" w:hAnsi="Calibri"/>
          <w:sz w:val="22"/>
          <w:szCs w:val="22"/>
          <w:lang w:val="en-US"/>
        </w:rPr>
      </w:pPr>
      <w:r>
        <w:t>8.2.2.3</w:t>
      </w:r>
      <w:r>
        <w:rPr>
          <w:rFonts w:ascii="Calibri" w:hAnsi="Calibri"/>
          <w:sz w:val="22"/>
          <w:szCs w:val="22"/>
          <w:lang w:val="en-US"/>
        </w:rPr>
        <w:tab/>
      </w:r>
      <w:r>
        <w:t>Procedures at the PSS Adapter</w:t>
      </w:r>
      <w:r>
        <w:tab/>
      </w:r>
      <w:r>
        <w:fldChar w:fldCharType="begin" w:fldLock="1"/>
      </w:r>
      <w:r>
        <w:instrText xml:space="preserve"> PAGEREF _Toc517287008 \h </w:instrText>
      </w:r>
      <w:r>
        <w:fldChar w:fldCharType="separate"/>
      </w:r>
      <w:r>
        <w:t>28</w:t>
      </w:r>
      <w:r>
        <w:fldChar w:fldCharType="end"/>
      </w:r>
    </w:p>
    <w:p w14:paraId="40455755" w14:textId="77777777" w:rsidR="00A12E07" w:rsidRDefault="00A12E07">
      <w:pPr>
        <w:pStyle w:val="TOC3"/>
        <w:rPr>
          <w:rFonts w:ascii="Calibri" w:hAnsi="Calibri"/>
          <w:sz w:val="22"/>
          <w:szCs w:val="22"/>
          <w:lang w:val="en-US"/>
        </w:rPr>
      </w:pPr>
      <w:r>
        <w:t>8.2.3</w:t>
      </w:r>
      <w:r>
        <w:rPr>
          <w:rFonts w:ascii="Calibri" w:hAnsi="Calibri"/>
          <w:sz w:val="22"/>
          <w:szCs w:val="22"/>
          <w:lang w:val="en-US"/>
        </w:rPr>
        <w:tab/>
      </w:r>
      <w:r>
        <w:t>PSS Streaming Session initiation</w:t>
      </w:r>
      <w:r>
        <w:tab/>
      </w:r>
      <w:r>
        <w:fldChar w:fldCharType="begin" w:fldLock="1"/>
      </w:r>
      <w:r>
        <w:instrText xml:space="preserve"> PAGEREF _Toc517287009 \h </w:instrText>
      </w:r>
      <w:r>
        <w:fldChar w:fldCharType="separate"/>
      </w:r>
      <w:r>
        <w:t>29</w:t>
      </w:r>
      <w:r>
        <w:fldChar w:fldCharType="end"/>
      </w:r>
    </w:p>
    <w:p w14:paraId="3F3428BA" w14:textId="77777777" w:rsidR="00A12E07" w:rsidRDefault="00A12E07">
      <w:pPr>
        <w:pStyle w:val="TOC4"/>
        <w:rPr>
          <w:rFonts w:ascii="Calibri" w:hAnsi="Calibri"/>
          <w:sz w:val="22"/>
          <w:szCs w:val="22"/>
          <w:lang w:val="en-US"/>
        </w:rPr>
      </w:pPr>
      <w:r>
        <w:t>8.2.3.1</w:t>
      </w:r>
      <w:r>
        <w:rPr>
          <w:rFonts w:ascii="Calibri" w:hAnsi="Calibri"/>
          <w:sz w:val="22"/>
          <w:szCs w:val="22"/>
          <w:lang w:val="en-US"/>
        </w:rPr>
        <w:tab/>
      </w:r>
      <w:r>
        <w:t>General description</w:t>
      </w:r>
      <w:r>
        <w:tab/>
      </w:r>
      <w:r>
        <w:fldChar w:fldCharType="begin" w:fldLock="1"/>
      </w:r>
      <w:r>
        <w:instrText xml:space="preserve"> PAGEREF _Toc517287010 \h </w:instrText>
      </w:r>
      <w:r>
        <w:fldChar w:fldCharType="separate"/>
      </w:r>
      <w:r>
        <w:t>29</w:t>
      </w:r>
      <w:r>
        <w:fldChar w:fldCharType="end"/>
      </w:r>
    </w:p>
    <w:p w14:paraId="4F0B4109" w14:textId="77777777" w:rsidR="00A12E07" w:rsidRDefault="00A12E07">
      <w:pPr>
        <w:pStyle w:val="TOC4"/>
        <w:rPr>
          <w:rFonts w:ascii="Calibri" w:hAnsi="Calibri"/>
          <w:sz w:val="22"/>
          <w:szCs w:val="22"/>
          <w:lang w:val="en-US"/>
        </w:rPr>
      </w:pPr>
      <w:r>
        <w:t>8</w:t>
      </w:r>
      <w:r>
        <w:rPr>
          <w:lang w:eastAsia="zh-CN"/>
        </w:rPr>
        <w:t>.2.3.2</w:t>
      </w:r>
      <w:r>
        <w:rPr>
          <w:rFonts w:ascii="Calibri" w:hAnsi="Calibri"/>
          <w:sz w:val="22"/>
          <w:szCs w:val="22"/>
          <w:lang w:val="en-US"/>
        </w:rPr>
        <w:tab/>
      </w:r>
      <w:r>
        <w:rPr>
          <w:lang w:eastAsia="zh-CN"/>
        </w:rPr>
        <w:t>Procedures at the UE</w:t>
      </w:r>
      <w:r>
        <w:tab/>
      </w:r>
      <w:r>
        <w:fldChar w:fldCharType="begin" w:fldLock="1"/>
      </w:r>
      <w:r>
        <w:instrText xml:space="preserve"> PAGEREF _Toc517287011 \h </w:instrText>
      </w:r>
      <w:r>
        <w:fldChar w:fldCharType="separate"/>
      </w:r>
      <w:r>
        <w:t>29</w:t>
      </w:r>
      <w:r>
        <w:fldChar w:fldCharType="end"/>
      </w:r>
    </w:p>
    <w:p w14:paraId="7DCACB76" w14:textId="77777777" w:rsidR="00A12E07" w:rsidRDefault="00A12E07">
      <w:pPr>
        <w:pStyle w:val="TOC4"/>
        <w:rPr>
          <w:rFonts w:ascii="Calibri" w:hAnsi="Calibri"/>
          <w:sz w:val="22"/>
          <w:szCs w:val="22"/>
          <w:lang w:val="en-US"/>
        </w:rPr>
      </w:pPr>
      <w:r>
        <w:lastRenderedPageBreak/>
        <w:t>8</w:t>
      </w:r>
      <w:r>
        <w:rPr>
          <w:lang w:eastAsia="zh-CN"/>
        </w:rPr>
        <w:t>.2.3.3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_Toc517287012 \h </w:instrText>
      </w:r>
      <w:r>
        <w:fldChar w:fldCharType="separate"/>
      </w:r>
      <w:r>
        <w:t>30</w:t>
      </w:r>
      <w:r>
        <w:fldChar w:fldCharType="end"/>
      </w:r>
    </w:p>
    <w:p w14:paraId="67EC5BDC" w14:textId="77777777" w:rsidR="00A12E07" w:rsidRDefault="00A12E07">
      <w:pPr>
        <w:pStyle w:val="TOC4"/>
        <w:rPr>
          <w:rFonts w:ascii="Calibri" w:hAnsi="Calibri"/>
          <w:sz w:val="22"/>
          <w:szCs w:val="22"/>
          <w:lang w:val="en-US"/>
        </w:rPr>
      </w:pPr>
      <w:r>
        <w:t>8.2.3.4</w:t>
      </w:r>
      <w:r>
        <w:rPr>
          <w:rFonts w:ascii="Calibri" w:hAnsi="Calibri"/>
          <w:sz w:val="22"/>
          <w:szCs w:val="22"/>
          <w:lang w:val="en-US"/>
        </w:rPr>
        <w:tab/>
      </w:r>
      <w:r>
        <w:t>Procedures at the SCF</w:t>
      </w:r>
      <w:r>
        <w:tab/>
      </w:r>
      <w:r>
        <w:fldChar w:fldCharType="begin" w:fldLock="1"/>
      </w:r>
      <w:r>
        <w:instrText xml:space="preserve"> PAGEREF _Toc517287013 \h </w:instrText>
      </w:r>
      <w:r>
        <w:fldChar w:fldCharType="separate"/>
      </w:r>
      <w:r>
        <w:t>31</w:t>
      </w:r>
      <w:r>
        <w:fldChar w:fldCharType="end"/>
      </w:r>
    </w:p>
    <w:p w14:paraId="718CF9A2" w14:textId="77777777" w:rsidR="00A12E07" w:rsidRDefault="00A12E07">
      <w:pPr>
        <w:pStyle w:val="TOC4"/>
        <w:rPr>
          <w:rFonts w:ascii="Calibri" w:hAnsi="Calibri"/>
          <w:sz w:val="22"/>
          <w:szCs w:val="22"/>
          <w:lang w:val="en-US"/>
        </w:rPr>
      </w:pPr>
      <w:r>
        <w:t>8</w:t>
      </w:r>
      <w:r>
        <w:rPr>
          <w:lang w:eastAsia="zh-CN"/>
        </w:rPr>
        <w:t>.2.3.5</w:t>
      </w:r>
      <w:r>
        <w:rPr>
          <w:rFonts w:ascii="Calibri" w:hAnsi="Calibri"/>
          <w:sz w:val="22"/>
          <w:szCs w:val="22"/>
          <w:lang w:val="en-US"/>
        </w:rPr>
        <w:tab/>
      </w:r>
      <w:r>
        <w:rPr>
          <w:lang w:eastAsia="zh-CN"/>
        </w:rPr>
        <w:t>Procedures at the PSS Adapter</w:t>
      </w:r>
      <w:r>
        <w:tab/>
      </w:r>
      <w:r>
        <w:fldChar w:fldCharType="begin" w:fldLock="1"/>
      </w:r>
      <w:r>
        <w:instrText xml:space="preserve"> PAGEREF _Toc517287014 \h </w:instrText>
      </w:r>
      <w:r>
        <w:fldChar w:fldCharType="separate"/>
      </w:r>
      <w:r>
        <w:t>31</w:t>
      </w:r>
      <w:r>
        <w:fldChar w:fldCharType="end"/>
      </w:r>
    </w:p>
    <w:p w14:paraId="4851BF93" w14:textId="77777777" w:rsidR="00A12E07" w:rsidRDefault="00A12E07">
      <w:pPr>
        <w:pStyle w:val="TOC3"/>
        <w:rPr>
          <w:rFonts w:ascii="Calibri" w:hAnsi="Calibri"/>
          <w:sz w:val="22"/>
          <w:szCs w:val="22"/>
          <w:lang w:val="en-US"/>
        </w:rPr>
      </w:pPr>
      <w:r>
        <w:t>8.2.4</w:t>
      </w:r>
      <w:r>
        <w:rPr>
          <w:rFonts w:ascii="Calibri" w:hAnsi="Calibri"/>
          <w:sz w:val="22"/>
          <w:szCs w:val="22"/>
          <w:lang w:val="en-US"/>
        </w:rPr>
        <w:tab/>
      </w:r>
      <w:r>
        <w:t>PSS Streaming Playback Control</w:t>
      </w:r>
      <w:r>
        <w:tab/>
      </w:r>
      <w:r>
        <w:fldChar w:fldCharType="begin" w:fldLock="1"/>
      </w:r>
      <w:r>
        <w:instrText xml:space="preserve"> PAGEREF _Toc517287015 \h </w:instrText>
      </w:r>
      <w:r>
        <w:fldChar w:fldCharType="separate"/>
      </w:r>
      <w:r>
        <w:t>33</w:t>
      </w:r>
      <w:r>
        <w:fldChar w:fldCharType="end"/>
      </w:r>
    </w:p>
    <w:p w14:paraId="032F50D5" w14:textId="77777777" w:rsidR="00A12E07" w:rsidRDefault="00A12E07">
      <w:pPr>
        <w:pStyle w:val="TOC4"/>
        <w:rPr>
          <w:rFonts w:ascii="Calibri" w:hAnsi="Calibri"/>
          <w:sz w:val="22"/>
          <w:szCs w:val="22"/>
          <w:lang w:val="en-US"/>
        </w:rPr>
      </w:pPr>
      <w:r>
        <w:t>8.2.4.1</w:t>
      </w:r>
      <w:r>
        <w:rPr>
          <w:rFonts w:ascii="Calibri" w:hAnsi="Calibri"/>
          <w:sz w:val="22"/>
          <w:szCs w:val="22"/>
          <w:lang w:val="en-US"/>
        </w:rPr>
        <w:tab/>
      </w:r>
      <w:r>
        <w:t>General Description</w:t>
      </w:r>
      <w:r>
        <w:tab/>
      </w:r>
      <w:r>
        <w:fldChar w:fldCharType="begin" w:fldLock="1"/>
      </w:r>
      <w:r>
        <w:instrText xml:space="preserve"> PAGEREF _Toc517287016 \h </w:instrText>
      </w:r>
      <w:r>
        <w:fldChar w:fldCharType="separate"/>
      </w:r>
      <w:r>
        <w:t>33</w:t>
      </w:r>
      <w:r>
        <w:fldChar w:fldCharType="end"/>
      </w:r>
    </w:p>
    <w:p w14:paraId="493CBA78" w14:textId="77777777" w:rsidR="00A12E07" w:rsidRDefault="00A12E07">
      <w:pPr>
        <w:pStyle w:val="TOC4"/>
        <w:rPr>
          <w:rFonts w:ascii="Calibri" w:hAnsi="Calibri"/>
          <w:sz w:val="22"/>
          <w:szCs w:val="22"/>
          <w:lang w:val="en-US"/>
        </w:rPr>
      </w:pPr>
      <w:r>
        <w:t>8.2.4.2</w:t>
      </w:r>
      <w:r>
        <w:rPr>
          <w:rFonts w:ascii="Calibri" w:hAnsi="Calibri"/>
          <w:sz w:val="22"/>
          <w:szCs w:val="22"/>
          <w:lang w:val="en-US"/>
        </w:rPr>
        <w:tab/>
      </w:r>
      <w:r>
        <w:t>Procedures at the UE</w:t>
      </w:r>
      <w:r>
        <w:tab/>
      </w:r>
      <w:r>
        <w:fldChar w:fldCharType="begin" w:fldLock="1"/>
      </w:r>
      <w:r>
        <w:instrText xml:space="preserve"> PAGEREF _Toc517287017 \h </w:instrText>
      </w:r>
      <w:r>
        <w:fldChar w:fldCharType="separate"/>
      </w:r>
      <w:r>
        <w:t>33</w:t>
      </w:r>
      <w:r>
        <w:fldChar w:fldCharType="end"/>
      </w:r>
    </w:p>
    <w:p w14:paraId="39CA6530" w14:textId="77777777" w:rsidR="00A12E07" w:rsidRDefault="00A12E07">
      <w:pPr>
        <w:pStyle w:val="TOC4"/>
        <w:rPr>
          <w:rFonts w:ascii="Calibri" w:hAnsi="Calibri"/>
          <w:sz w:val="22"/>
          <w:szCs w:val="22"/>
          <w:lang w:val="en-US"/>
        </w:rPr>
      </w:pPr>
      <w:r>
        <w:t>8.2.4.3</w:t>
      </w:r>
      <w:r>
        <w:rPr>
          <w:rFonts w:ascii="Calibri" w:hAnsi="Calibri"/>
          <w:sz w:val="22"/>
          <w:szCs w:val="22"/>
          <w:lang w:val="en-US"/>
        </w:rPr>
        <w:tab/>
      </w:r>
      <w:r>
        <w:t>Procedures at the PSS Adapter</w:t>
      </w:r>
      <w:r>
        <w:tab/>
      </w:r>
      <w:r>
        <w:fldChar w:fldCharType="begin" w:fldLock="1"/>
      </w:r>
      <w:r>
        <w:instrText xml:space="preserve"> PAGEREF _Toc517287018 \h </w:instrText>
      </w:r>
      <w:r>
        <w:fldChar w:fldCharType="separate"/>
      </w:r>
      <w:r>
        <w:t>34</w:t>
      </w:r>
      <w:r>
        <w:fldChar w:fldCharType="end"/>
      </w:r>
    </w:p>
    <w:p w14:paraId="2498B9E1" w14:textId="77777777" w:rsidR="00A12E07" w:rsidRDefault="00A12E07">
      <w:pPr>
        <w:pStyle w:val="TOC4"/>
        <w:rPr>
          <w:rFonts w:ascii="Calibri" w:hAnsi="Calibri"/>
          <w:sz w:val="22"/>
          <w:szCs w:val="22"/>
          <w:lang w:val="en-US"/>
        </w:rPr>
      </w:pPr>
      <w:r>
        <w:t>8.2.4.4</w:t>
      </w:r>
      <w:r>
        <w:rPr>
          <w:rFonts w:ascii="Calibri" w:hAnsi="Calibri"/>
          <w:sz w:val="22"/>
          <w:szCs w:val="22"/>
          <w:lang w:val="en-US"/>
        </w:rPr>
        <w:tab/>
      </w:r>
      <w:r>
        <w:t>Procedures at the PSS Server</w:t>
      </w:r>
      <w:r>
        <w:tab/>
      </w:r>
      <w:r>
        <w:fldChar w:fldCharType="begin" w:fldLock="1"/>
      </w:r>
      <w:r>
        <w:instrText xml:space="preserve"> PAGEREF _Toc517287019 \h </w:instrText>
      </w:r>
      <w:r>
        <w:fldChar w:fldCharType="separate"/>
      </w:r>
      <w:r>
        <w:t>34</w:t>
      </w:r>
      <w:r>
        <w:fldChar w:fldCharType="end"/>
      </w:r>
    </w:p>
    <w:p w14:paraId="121FC59B" w14:textId="77777777" w:rsidR="00A12E07" w:rsidRDefault="00A12E07">
      <w:pPr>
        <w:pStyle w:val="TOC3"/>
        <w:rPr>
          <w:rFonts w:ascii="Calibri" w:hAnsi="Calibri"/>
          <w:sz w:val="22"/>
          <w:szCs w:val="22"/>
          <w:lang w:val="en-US"/>
        </w:rPr>
      </w:pPr>
      <w:r>
        <w:t>8.2.5</w:t>
      </w:r>
      <w:r>
        <w:rPr>
          <w:rFonts w:ascii="Calibri" w:hAnsi="Calibri"/>
          <w:sz w:val="22"/>
          <w:szCs w:val="22"/>
          <w:lang w:val="en-US"/>
        </w:rPr>
        <w:tab/>
      </w:r>
      <w:r>
        <w:t>PSS content switching</w:t>
      </w:r>
      <w:r>
        <w:tab/>
      </w:r>
      <w:r>
        <w:fldChar w:fldCharType="begin" w:fldLock="1"/>
      </w:r>
      <w:r>
        <w:instrText xml:space="preserve"> PAGEREF _Toc517287020 \h </w:instrText>
      </w:r>
      <w:r>
        <w:fldChar w:fldCharType="separate"/>
      </w:r>
      <w:r>
        <w:t>34</w:t>
      </w:r>
      <w:r>
        <w:fldChar w:fldCharType="end"/>
      </w:r>
    </w:p>
    <w:p w14:paraId="67EC8F1E" w14:textId="77777777" w:rsidR="00A12E07" w:rsidRDefault="00A12E07">
      <w:pPr>
        <w:pStyle w:val="TOC4"/>
        <w:rPr>
          <w:rFonts w:ascii="Calibri" w:hAnsi="Calibri"/>
          <w:sz w:val="22"/>
          <w:szCs w:val="22"/>
          <w:lang w:val="en-US"/>
        </w:rPr>
      </w:pPr>
      <w:r>
        <w:t>8.2.5.1</w:t>
      </w:r>
      <w:r>
        <w:rPr>
          <w:rFonts w:ascii="Calibri" w:hAnsi="Calibri"/>
          <w:sz w:val="22"/>
          <w:szCs w:val="22"/>
          <w:lang w:val="en-US"/>
        </w:rPr>
        <w:tab/>
      </w:r>
      <w:r>
        <w:t>PSS Streaming session modification</w:t>
      </w:r>
      <w:r>
        <w:tab/>
      </w:r>
      <w:r>
        <w:fldChar w:fldCharType="begin" w:fldLock="1"/>
      </w:r>
      <w:r>
        <w:instrText xml:space="preserve"> PAGEREF _Toc517287021 \h </w:instrText>
      </w:r>
      <w:r>
        <w:fldChar w:fldCharType="separate"/>
      </w:r>
      <w:r>
        <w:t>34</w:t>
      </w:r>
      <w:r>
        <w:fldChar w:fldCharType="end"/>
      </w:r>
    </w:p>
    <w:p w14:paraId="793B5A7F" w14:textId="77777777" w:rsidR="00A12E07" w:rsidRDefault="00A12E07">
      <w:pPr>
        <w:pStyle w:val="TOC5"/>
        <w:rPr>
          <w:rFonts w:ascii="Calibri" w:hAnsi="Calibri"/>
          <w:sz w:val="22"/>
          <w:szCs w:val="22"/>
          <w:lang w:val="en-US"/>
        </w:rPr>
      </w:pPr>
      <w:r>
        <w:t>8.2.5.1.1</w:t>
      </w:r>
      <w:r>
        <w:rPr>
          <w:rFonts w:ascii="Calibri" w:hAnsi="Calibri"/>
          <w:sz w:val="22"/>
          <w:szCs w:val="22"/>
          <w:lang w:val="en-US"/>
        </w:rPr>
        <w:tab/>
      </w:r>
      <w:r>
        <w:rPr>
          <w:lang w:eastAsia="zh-CN"/>
        </w:rPr>
        <w:t>General description</w:t>
      </w:r>
      <w:r>
        <w:tab/>
      </w:r>
      <w:r>
        <w:fldChar w:fldCharType="begin" w:fldLock="1"/>
      </w:r>
      <w:r>
        <w:instrText xml:space="preserve"> PAGEREF _Toc517287022 \h </w:instrText>
      </w:r>
      <w:r>
        <w:fldChar w:fldCharType="separate"/>
      </w:r>
      <w:r>
        <w:t>34</w:t>
      </w:r>
      <w:r>
        <w:fldChar w:fldCharType="end"/>
      </w:r>
    </w:p>
    <w:p w14:paraId="750BA9DA" w14:textId="77777777" w:rsidR="00A12E07" w:rsidRDefault="00A12E07">
      <w:pPr>
        <w:pStyle w:val="TOC5"/>
        <w:rPr>
          <w:rFonts w:ascii="Calibri" w:hAnsi="Calibri"/>
          <w:sz w:val="22"/>
          <w:szCs w:val="22"/>
          <w:lang w:val="en-US"/>
        </w:rPr>
      </w:pPr>
      <w:r>
        <w:t>8.2.5.1.2</w:t>
      </w:r>
      <w:r>
        <w:rPr>
          <w:rFonts w:ascii="Calibri" w:hAnsi="Calibri"/>
          <w:sz w:val="22"/>
          <w:szCs w:val="22"/>
          <w:lang w:val="en-US"/>
        </w:rPr>
        <w:tab/>
      </w:r>
      <w:r>
        <w:rPr>
          <w:lang w:eastAsia="zh-CN"/>
        </w:rPr>
        <w:t>Procedures at the UE</w:t>
      </w:r>
      <w:r>
        <w:tab/>
      </w:r>
      <w:r>
        <w:fldChar w:fldCharType="begin" w:fldLock="1"/>
      </w:r>
      <w:r>
        <w:instrText xml:space="preserve"> PAGEREF _Toc517287023 \h </w:instrText>
      </w:r>
      <w:r>
        <w:fldChar w:fldCharType="separate"/>
      </w:r>
      <w:r>
        <w:t>35</w:t>
      </w:r>
      <w:r>
        <w:fldChar w:fldCharType="end"/>
      </w:r>
    </w:p>
    <w:p w14:paraId="5B8009CD" w14:textId="77777777" w:rsidR="00A12E07" w:rsidRDefault="00A12E07">
      <w:pPr>
        <w:pStyle w:val="TOC5"/>
        <w:rPr>
          <w:rFonts w:ascii="Calibri" w:hAnsi="Calibri"/>
          <w:sz w:val="22"/>
          <w:szCs w:val="22"/>
          <w:lang w:val="en-US"/>
        </w:rPr>
      </w:pPr>
      <w:r>
        <w:t>8.2.5.1.3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_Toc517287024 \h </w:instrText>
      </w:r>
      <w:r>
        <w:fldChar w:fldCharType="separate"/>
      </w:r>
      <w:r>
        <w:t>36</w:t>
      </w:r>
      <w:r>
        <w:fldChar w:fldCharType="end"/>
      </w:r>
    </w:p>
    <w:p w14:paraId="5A04F62E" w14:textId="77777777" w:rsidR="00A12E07" w:rsidRDefault="00A12E07">
      <w:pPr>
        <w:pStyle w:val="TOC5"/>
        <w:rPr>
          <w:rFonts w:ascii="Calibri" w:hAnsi="Calibri"/>
          <w:sz w:val="22"/>
          <w:szCs w:val="22"/>
          <w:lang w:val="en-US"/>
        </w:rPr>
      </w:pPr>
      <w:r>
        <w:t>8.2.5.1.4</w:t>
      </w:r>
      <w:r>
        <w:rPr>
          <w:rFonts w:ascii="Calibri" w:hAnsi="Calibri"/>
          <w:sz w:val="22"/>
          <w:szCs w:val="22"/>
          <w:lang w:val="en-US"/>
        </w:rPr>
        <w:tab/>
      </w:r>
      <w:r>
        <w:rPr>
          <w:lang w:eastAsia="zh-CN"/>
        </w:rPr>
        <w:t>Procedures at the SCF</w:t>
      </w:r>
      <w:r>
        <w:tab/>
      </w:r>
      <w:r>
        <w:fldChar w:fldCharType="begin" w:fldLock="1"/>
      </w:r>
      <w:r>
        <w:instrText xml:space="preserve"> PAGEREF _Toc517287025 \h </w:instrText>
      </w:r>
      <w:r>
        <w:fldChar w:fldCharType="separate"/>
      </w:r>
      <w:r>
        <w:t>36</w:t>
      </w:r>
      <w:r>
        <w:fldChar w:fldCharType="end"/>
      </w:r>
    </w:p>
    <w:p w14:paraId="0B653475" w14:textId="77777777" w:rsidR="00A12E07" w:rsidRDefault="00A12E07">
      <w:pPr>
        <w:pStyle w:val="TOC5"/>
        <w:rPr>
          <w:rFonts w:ascii="Calibri" w:hAnsi="Calibri"/>
          <w:sz w:val="22"/>
          <w:szCs w:val="22"/>
          <w:lang w:val="en-US"/>
        </w:rPr>
      </w:pPr>
      <w:r>
        <w:t>8.2.5.1.5</w:t>
      </w:r>
      <w:r>
        <w:rPr>
          <w:rFonts w:ascii="Calibri" w:hAnsi="Calibri"/>
          <w:sz w:val="22"/>
          <w:szCs w:val="22"/>
          <w:lang w:val="en-US"/>
        </w:rPr>
        <w:tab/>
      </w:r>
      <w:r>
        <w:rPr>
          <w:lang w:eastAsia="zh-CN"/>
        </w:rPr>
        <w:t>Procedures at the PSS adapter</w:t>
      </w:r>
      <w:r>
        <w:tab/>
      </w:r>
      <w:r>
        <w:fldChar w:fldCharType="begin" w:fldLock="1"/>
      </w:r>
      <w:r>
        <w:instrText xml:space="preserve"> PAGEREF _Toc517287026 \h </w:instrText>
      </w:r>
      <w:r>
        <w:fldChar w:fldCharType="separate"/>
      </w:r>
      <w:r>
        <w:t>36</w:t>
      </w:r>
      <w:r>
        <w:fldChar w:fldCharType="end"/>
      </w:r>
    </w:p>
    <w:p w14:paraId="449A15A4" w14:textId="77777777" w:rsidR="00A12E07" w:rsidRDefault="00A12E07">
      <w:pPr>
        <w:pStyle w:val="TOC5"/>
        <w:rPr>
          <w:rFonts w:ascii="Calibri" w:hAnsi="Calibri"/>
          <w:sz w:val="22"/>
          <w:szCs w:val="22"/>
          <w:lang w:val="en-US"/>
        </w:rPr>
      </w:pPr>
      <w:r>
        <w:t>8.2.5.1.6</w:t>
      </w:r>
      <w:r>
        <w:rPr>
          <w:rFonts w:ascii="Calibri" w:hAnsi="Calibri"/>
          <w:sz w:val="22"/>
          <w:szCs w:val="22"/>
          <w:lang w:val="en-US"/>
        </w:rPr>
        <w:tab/>
      </w:r>
      <w:r>
        <w:rPr>
          <w:lang w:eastAsia="ja-JP"/>
        </w:rPr>
        <w:t>Procedures at the PSS server</w:t>
      </w:r>
      <w:r>
        <w:tab/>
      </w:r>
      <w:r>
        <w:fldChar w:fldCharType="begin" w:fldLock="1"/>
      </w:r>
      <w:r>
        <w:instrText xml:space="preserve"> PAGEREF _Toc517287027 \h </w:instrText>
      </w:r>
      <w:r>
        <w:fldChar w:fldCharType="separate"/>
      </w:r>
      <w:r>
        <w:t>36</w:t>
      </w:r>
      <w:r>
        <w:fldChar w:fldCharType="end"/>
      </w:r>
    </w:p>
    <w:p w14:paraId="663D03B3" w14:textId="77777777" w:rsidR="00A12E07" w:rsidRDefault="00A12E07">
      <w:pPr>
        <w:pStyle w:val="TOC4"/>
        <w:rPr>
          <w:rFonts w:ascii="Calibri" w:hAnsi="Calibri"/>
          <w:sz w:val="22"/>
          <w:szCs w:val="22"/>
          <w:lang w:val="en-US"/>
        </w:rPr>
      </w:pPr>
      <w:r>
        <w:t>8.2.5.2</w:t>
      </w:r>
      <w:r>
        <w:rPr>
          <w:rFonts w:ascii="Calibri" w:hAnsi="Calibri"/>
          <w:sz w:val="22"/>
          <w:szCs w:val="22"/>
          <w:lang w:val="en-US"/>
        </w:rPr>
        <w:tab/>
      </w:r>
      <w:r>
        <w:t>PSS Content switching with available SDP, no change of media component and bandwidth</w:t>
      </w:r>
      <w:r>
        <w:tab/>
      </w:r>
      <w:r>
        <w:fldChar w:fldCharType="begin" w:fldLock="1"/>
      </w:r>
      <w:r>
        <w:instrText xml:space="preserve"> PAGEREF _Toc517287028 \h </w:instrText>
      </w:r>
      <w:r>
        <w:fldChar w:fldCharType="separate"/>
      </w:r>
      <w:r>
        <w:t>36</w:t>
      </w:r>
      <w:r>
        <w:fldChar w:fldCharType="end"/>
      </w:r>
    </w:p>
    <w:p w14:paraId="4DC3E309" w14:textId="77777777" w:rsidR="00A12E07" w:rsidRDefault="00A12E07">
      <w:pPr>
        <w:pStyle w:val="TOC5"/>
        <w:rPr>
          <w:rFonts w:ascii="Calibri" w:hAnsi="Calibri"/>
          <w:sz w:val="22"/>
          <w:szCs w:val="22"/>
          <w:lang w:val="en-US"/>
        </w:rPr>
      </w:pPr>
      <w:r>
        <w:t>8.2.5.2.1</w:t>
      </w:r>
      <w:r>
        <w:rPr>
          <w:rFonts w:ascii="Calibri" w:hAnsi="Calibri"/>
          <w:sz w:val="22"/>
          <w:szCs w:val="22"/>
          <w:lang w:val="en-US"/>
        </w:rPr>
        <w:tab/>
      </w:r>
      <w:r>
        <w:t>General description</w:t>
      </w:r>
      <w:r>
        <w:tab/>
      </w:r>
      <w:r>
        <w:fldChar w:fldCharType="begin" w:fldLock="1"/>
      </w:r>
      <w:r>
        <w:instrText xml:space="preserve"> PAGEREF _Toc517287029 \h </w:instrText>
      </w:r>
      <w:r>
        <w:fldChar w:fldCharType="separate"/>
      </w:r>
      <w:r>
        <w:t>36</w:t>
      </w:r>
      <w:r>
        <w:fldChar w:fldCharType="end"/>
      </w:r>
    </w:p>
    <w:p w14:paraId="6EE9B785" w14:textId="77777777" w:rsidR="00A12E07" w:rsidRDefault="00A12E07">
      <w:pPr>
        <w:pStyle w:val="TOC5"/>
        <w:rPr>
          <w:rFonts w:ascii="Calibri" w:hAnsi="Calibri"/>
          <w:sz w:val="22"/>
          <w:szCs w:val="22"/>
          <w:lang w:val="en-US"/>
        </w:rPr>
      </w:pPr>
      <w:r>
        <w:t>8.2.5.2.2</w:t>
      </w:r>
      <w:r>
        <w:rPr>
          <w:rFonts w:ascii="Calibri" w:hAnsi="Calibri"/>
          <w:sz w:val="22"/>
          <w:szCs w:val="22"/>
          <w:lang w:val="en-US"/>
        </w:rPr>
        <w:tab/>
      </w:r>
      <w:r>
        <w:rPr>
          <w:lang w:eastAsia="ja-JP"/>
        </w:rPr>
        <w:t>Procedures at the UE</w:t>
      </w:r>
      <w:r>
        <w:tab/>
      </w:r>
      <w:r>
        <w:fldChar w:fldCharType="begin" w:fldLock="1"/>
      </w:r>
      <w:r>
        <w:instrText xml:space="preserve"> PAGEREF _Toc517287030 \h </w:instrText>
      </w:r>
      <w:r>
        <w:fldChar w:fldCharType="separate"/>
      </w:r>
      <w:r>
        <w:t>37</w:t>
      </w:r>
      <w:r>
        <w:fldChar w:fldCharType="end"/>
      </w:r>
    </w:p>
    <w:p w14:paraId="17324EB2" w14:textId="77777777" w:rsidR="00A12E07" w:rsidRDefault="00A12E07">
      <w:pPr>
        <w:pStyle w:val="TOC5"/>
        <w:rPr>
          <w:rFonts w:ascii="Calibri" w:hAnsi="Calibri"/>
          <w:sz w:val="22"/>
          <w:szCs w:val="22"/>
          <w:lang w:val="en-US"/>
        </w:rPr>
      </w:pPr>
      <w:r>
        <w:t>8.2.5.2.3</w:t>
      </w:r>
      <w:r>
        <w:rPr>
          <w:rFonts w:ascii="Calibri" w:hAnsi="Calibri"/>
          <w:sz w:val="22"/>
          <w:szCs w:val="22"/>
          <w:lang w:val="en-US"/>
        </w:rPr>
        <w:tab/>
      </w:r>
      <w:r>
        <w:rPr>
          <w:lang w:eastAsia="ja-JP"/>
        </w:rPr>
        <w:t>Procedures at the IM CN Subsystem</w:t>
      </w:r>
      <w:r>
        <w:tab/>
      </w:r>
      <w:r>
        <w:fldChar w:fldCharType="begin" w:fldLock="1"/>
      </w:r>
      <w:r>
        <w:instrText xml:space="preserve"> PAGEREF _Toc517287031 \h </w:instrText>
      </w:r>
      <w:r>
        <w:fldChar w:fldCharType="separate"/>
      </w:r>
      <w:r>
        <w:t>37</w:t>
      </w:r>
      <w:r>
        <w:fldChar w:fldCharType="end"/>
      </w:r>
    </w:p>
    <w:p w14:paraId="0001D35E" w14:textId="77777777" w:rsidR="00A12E07" w:rsidRDefault="00A12E07">
      <w:pPr>
        <w:pStyle w:val="TOC5"/>
        <w:rPr>
          <w:rFonts w:ascii="Calibri" w:hAnsi="Calibri"/>
          <w:sz w:val="22"/>
          <w:szCs w:val="22"/>
          <w:lang w:val="en-US"/>
        </w:rPr>
      </w:pPr>
      <w:r>
        <w:t>8.2.5.2.4</w:t>
      </w:r>
      <w:r>
        <w:rPr>
          <w:rFonts w:ascii="Calibri" w:hAnsi="Calibri"/>
          <w:sz w:val="22"/>
          <w:szCs w:val="22"/>
          <w:lang w:val="en-US"/>
        </w:rPr>
        <w:tab/>
      </w:r>
      <w:r>
        <w:rPr>
          <w:lang w:eastAsia="ja-JP"/>
        </w:rPr>
        <w:t>Procedures at the SCF</w:t>
      </w:r>
      <w:r>
        <w:tab/>
      </w:r>
      <w:r>
        <w:fldChar w:fldCharType="begin" w:fldLock="1"/>
      </w:r>
      <w:r>
        <w:instrText xml:space="preserve"> PAGEREF _Toc517287032 \h </w:instrText>
      </w:r>
      <w:r>
        <w:fldChar w:fldCharType="separate"/>
      </w:r>
      <w:r>
        <w:t>37</w:t>
      </w:r>
      <w:r>
        <w:fldChar w:fldCharType="end"/>
      </w:r>
    </w:p>
    <w:p w14:paraId="61166250" w14:textId="77777777" w:rsidR="00A12E07" w:rsidRDefault="00A12E07">
      <w:pPr>
        <w:pStyle w:val="TOC5"/>
        <w:rPr>
          <w:rFonts w:ascii="Calibri" w:hAnsi="Calibri"/>
          <w:sz w:val="22"/>
          <w:szCs w:val="22"/>
          <w:lang w:val="en-US"/>
        </w:rPr>
      </w:pPr>
      <w:r>
        <w:t>8.2.5.2.5</w:t>
      </w:r>
      <w:r>
        <w:rPr>
          <w:rFonts w:ascii="Calibri" w:hAnsi="Calibri"/>
          <w:sz w:val="22"/>
          <w:szCs w:val="22"/>
          <w:lang w:val="en-US"/>
        </w:rPr>
        <w:tab/>
      </w:r>
      <w:r>
        <w:rPr>
          <w:lang w:eastAsia="ja-JP"/>
        </w:rPr>
        <w:t>Procedures at the PSS Adapter</w:t>
      </w:r>
      <w:r>
        <w:tab/>
      </w:r>
      <w:r>
        <w:fldChar w:fldCharType="begin" w:fldLock="1"/>
      </w:r>
      <w:r>
        <w:instrText xml:space="preserve"> PAGEREF _Toc517287033 \h </w:instrText>
      </w:r>
      <w:r>
        <w:fldChar w:fldCharType="separate"/>
      </w:r>
      <w:r>
        <w:t>38</w:t>
      </w:r>
      <w:r>
        <w:fldChar w:fldCharType="end"/>
      </w:r>
    </w:p>
    <w:p w14:paraId="32C67480" w14:textId="77777777" w:rsidR="00A12E07" w:rsidRDefault="00A12E07">
      <w:pPr>
        <w:pStyle w:val="TOC5"/>
        <w:rPr>
          <w:rFonts w:ascii="Calibri" w:hAnsi="Calibri"/>
          <w:sz w:val="22"/>
          <w:szCs w:val="22"/>
          <w:lang w:val="en-US"/>
        </w:rPr>
      </w:pPr>
      <w:r>
        <w:t>8.2.5.2.6</w:t>
      </w:r>
      <w:r>
        <w:rPr>
          <w:rFonts w:ascii="Calibri" w:hAnsi="Calibri"/>
          <w:sz w:val="22"/>
          <w:szCs w:val="22"/>
          <w:lang w:val="en-US"/>
        </w:rPr>
        <w:tab/>
      </w:r>
      <w:r>
        <w:rPr>
          <w:lang w:eastAsia="ja-JP"/>
        </w:rPr>
        <w:t>Procedures at the PSS Server</w:t>
      </w:r>
      <w:r>
        <w:tab/>
      </w:r>
      <w:r>
        <w:fldChar w:fldCharType="begin" w:fldLock="1"/>
      </w:r>
      <w:r>
        <w:instrText xml:space="preserve"> PAGEREF _Toc517287034 \h </w:instrText>
      </w:r>
      <w:r>
        <w:fldChar w:fldCharType="separate"/>
      </w:r>
      <w:r>
        <w:t>38</w:t>
      </w:r>
      <w:r>
        <w:fldChar w:fldCharType="end"/>
      </w:r>
    </w:p>
    <w:p w14:paraId="0270273F" w14:textId="77777777" w:rsidR="00A12E07" w:rsidRDefault="00A12E07">
      <w:pPr>
        <w:pStyle w:val="TOC4"/>
        <w:rPr>
          <w:rFonts w:ascii="Calibri" w:hAnsi="Calibri"/>
          <w:sz w:val="22"/>
          <w:szCs w:val="22"/>
          <w:lang w:val="en-US"/>
        </w:rPr>
      </w:pPr>
      <w:r>
        <w:t>8.2.5.3</w:t>
      </w:r>
      <w:r>
        <w:rPr>
          <w:rFonts w:ascii="Calibri" w:hAnsi="Calibri"/>
          <w:sz w:val="22"/>
          <w:szCs w:val="22"/>
          <w:lang w:val="en-US"/>
        </w:rPr>
        <w:tab/>
      </w:r>
      <w:r>
        <w:t>PSS Content switching with available SDP, change of media components or QoS</w:t>
      </w:r>
      <w:r>
        <w:tab/>
      </w:r>
      <w:r>
        <w:fldChar w:fldCharType="begin" w:fldLock="1"/>
      </w:r>
      <w:r>
        <w:instrText xml:space="preserve"> PAGEREF _Toc517287035 \h </w:instrText>
      </w:r>
      <w:r>
        <w:fldChar w:fldCharType="separate"/>
      </w:r>
      <w:r>
        <w:t>38</w:t>
      </w:r>
      <w:r>
        <w:fldChar w:fldCharType="end"/>
      </w:r>
    </w:p>
    <w:p w14:paraId="239E6013" w14:textId="77777777" w:rsidR="00A12E07" w:rsidRDefault="00A12E07">
      <w:pPr>
        <w:pStyle w:val="TOC5"/>
        <w:rPr>
          <w:rFonts w:ascii="Calibri" w:hAnsi="Calibri"/>
          <w:sz w:val="22"/>
          <w:szCs w:val="22"/>
          <w:lang w:val="en-US"/>
        </w:rPr>
      </w:pPr>
      <w:r>
        <w:t>8.2.5.3.1</w:t>
      </w:r>
      <w:r>
        <w:rPr>
          <w:rFonts w:ascii="Calibri" w:hAnsi="Calibri"/>
          <w:sz w:val="22"/>
          <w:szCs w:val="22"/>
          <w:lang w:val="en-US"/>
        </w:rPr>
        <w:tab/>
      </w:r>
      <w:r>
        <w:t>General Description</w:t>
      </w:r>
      <w:r>
        <w:tab/>
      </w:r>
      <w:r>
        <w:fldChar w:fldCharType="begin" w:fldLock="1"/>
      </w:r>
      <w:r>
        <w:instrText xml:space="preserve"> PAGEREF _Toc517287036 \h </w:instrText>
      </w:r>
      <w:r>
        <w:fldChar w:fldCharType="separate"/>
      </w:r>
      <w:r>
        <w:t>38</w:t>
      </w:r>
      <w:r>
        <w:fldChar w:fldCharType="end"/>
      </w:r>
    </w:p>
    <w:p w14:paraId="0DD877A0" w14:textId="77777777" w:rsidR="00A12E07" w:rsidRDefault="00A12E07">
      <w:pPr>
        <w:pStyle w:val="TOC5"/>
        <w:rPr>
          <w:rFonts w:ascii="Calibri" w:hAnsi="Calibri"/>
          <w:sz w:val="22"/>
          <w:szCs w:val="22"/>
          <w:lang w:val="en-US"/>
        </w:rPr>
      </w:pPr>
      <w:r>
        <w:t>8.2.5.3.2</w:t>
      </w:r>
      <w:r>
        <w:rPr>
          <w:rFonts w:ascii="Calibri" w:hAnsi="Calibri"/>
          <w:sz w:val="22"/>
          <w:szCs w:val="22"/>
          <w:lang w:val="en-US"/>
        </w:rPr>
        <w:tab/>
      </w:r>
      <w:r>
        <w:t>Procedures at the UE</w:t>
      </w:r>
      <w:r>
        <w:tab/>
      </w:r>
      <w:r>
        <w:fldChar w:fldCharType="begin" w:fldLock="1"/>
      </w:r>
      <w:r>
        <w:instrText xml:space="preserve"> PAGEREF _Toc517287037 \h </w:instrText>
      </w:r>
      <w:r>
        <w:fldChar w:fldCharType="separate"/>
      </w:r>
      <w:r>
        <w:t>39</w:t>
      </w:r>
      <w:r>
        <w:fldChar w:fldCharType="end"/>
      </w:r>
    </w:p>
    <w:p w14:paraId="4471DA84" w14:textId="77777777" w:rsidR="00A12E07" w:rsidRDefault="00A12E07">
      <w:pPr>
        <w:pStyle w:val="TOC5"/>
        <w:rPr>
          <w:rFonts w:ascii="Calibri" w:hAnsi="Calibri"/>
          <w:sz w:val="22"/>
          <w:szCs w:val="22"/>
          <w:lang w:val="en-US"/>
        </w:rPr>
      </w:pPr>
      <w:r>
        <w:t>8.2.5.3.3</w:t>
      </w:r>
      <w:r>
        <w:rPr>
          <w:rFonts w:ascii="Calibri" w:hAnsi="Calibri"/>
          <w:sz w:val="22"/>
          <w:szCs w:val="22"/>
          <w:lang w:val="en-US"/>
        </w:rPr>
        <w:tab/>
      </w:r>
      <w:r>
        <w:t>Procedures at the IM CN Subsystem</w:t>
      </w:r>
      <w:r>
        <w:tab/>
      </w:r>
      <w:r>
        <w:fldChar w:fldCharType="begin" w:fldLock="1"/>
      </w:r>
      <w:r>
        <w:instrText xml:space="preserve"> PAGEREF _Toc517287038 \h </w:instrText>
      </w:r>
      <w:r>
        <w:fldChar w:fldCharType="separate"/>
      </w:r>
      <w:r>
        <w:t>40</w:t>
      </w:r>
      <w:r>
        <w:fldChar w:fldCharType="end"/>
      </w:r>
    </w:p>
    <w:p w14:paraId="5ED8C5EE" w14:textId="77777777" w:rsidR="00A12E07" w:rsidRDefault="00A12E07">
      <w:pPr>
        <w:pStyle w:val="TOC5"/>
        <w:rPr>
          <w:rFonts w:ascii="Calibri" w:hAnsi="Calibri"/>
          <w:sz w:val="22"/>
          <w:szCs w:val="22"/>
          <w:lang w:val="en-US"/>
        </w:rPr>
      </w:pPr>
      <w:r>
        <w:t>8.2.5.3.4</w:t>
      </w:r>
      <w:r>
        <w:rPr>
          <w:rFonts w:ascii="Calibri" w:hAnsi="Calibri"/>
          <w:sz w:val="22"/>
          <w:szCs w:val="22"/>
          <w:lang w:val="en-US"/>
        </w:rPr>
        <w:tab/>
      </w:r>
      <w:r>
        <w:rPr>
          <w:lang w:eastAsia="ja-JP"/>
        </w:rPr>
        <w:t>Procedures at the SCF</w:t>
      </w:r>
      <w:r>
        <w:tab/>
      </w:r>
      <w:r>
        <w:fldChar w:fldCharType="begin" w:fldLock="1"/>
      </w:r>
      <w:r>
        <w:instrText xml:space="preserve"> PAGEREF _Toc517287039 \h </w:instrText>
      </w:r>
      <w:r>
        <w:fldChar w:fldCharType="separate"/>
      </w:r>
      <w:r>
        <w:t>40</w:t>
      </w:r>
      <w:r>
        <w:fldChar w:fldCharType="end"/>
      </w:r>
    </w:p>
    <w:p w14:paraId="3D2E1C58" w14:textId="77777777" w:rsidR="00A12E07" w:rsidRDefault="00A12E07">
      <w:pPr>
        <w:pStyle w:val="TOC5"/>
        <w:rPr>
          <w:rFonts w:ascii="Calibri" w:hAnsi="Calibri"/>
          <w:sz w:val="22"/>
          <w:szCs w:val="22"/>
          <w:lang w:val="en-US"/>
        </w:rPr>
      </w:pPr>
      <w:r>
        <w:t>8.2.5.3.5</w:t>
      </w:r>
      <w:r>
        <w:rPr>
          <w:rFonts w:ascii="Calibri" w:hAnsi="Calibri"/>
          <w:sz w:val="22"/>
          <w:szCs w:val="22"/>
          <w:lang w:val="en-US"/>
        </w:rPr>
        <w:tab/>
      </w:r>
      <w:r>
        <w:rPr>
          <w:lang w:eastAsia="ja-JP"/>
        </w:rPr>
        <w:t>Procedures at the PSS Adapter</w:t>
      </w:r>
      <w:r>
        <w:tab/>
      </w:r>
      <w:r>
        <w:fldChar w:fldCharType="begin" w:fldLock="1"/>
      </w:r>
      <w:r>
        <w:instrText xml:space="preserve"> PAGEREF _Toc517287040 \h </w:instrText>
      </w:r>
      <w:r>
        <w:fldChar w:fldCharType="separate"/>
      </w:r>
      <w:r>
        <w:t>40</w:t>
      </w:r>
      <w:r>
        <w:fldChar w:fldCharType="end"/>
      </w:r>
    </w:p>
    <w:p w14:paraId="2D02307D" w14:textId="77777777" w:rsidR="00A12E07" w:rsidRDefault="00A12E07">
      <w:pPr>
        <w:pStyle w:val="TOC5"/>
        <w:rPr>
          <w:rFonts w:ascii="Calibri" w:hAnsi="Calibri"/>
          <w:sz w:val="22"/>
          <w:szCs w:val="22"/>
          <w:lang w:val="en-US"/>
        </w:rPr>
      </w:pPr>
      <w:r>
        <w:t>8.2.5.3.6</w:t>
      </w:r>
      <w:r>
        <w:rPr>
          <w:rFonts w:ascii="Calibri" w:hAnsi="Calibri"/>
          <w:sz w:val="22"/>
          <w:szCs w:val="22"/>
          <w:lang w:val="en-US"/>
        </w:rPr>
        <w:tab/>
      </w:r>
      <w:r>
        <w:t>Procedures at the PSS Server</w:t>
      </w:r>
      <w:r>
        <w:tab/>
      </w:r>
      <w:r>
        <w:fldChar w:fldCharType="begin" w:fldLock="1"/>
      </w:r>
      <w:r>
        <w:instrText xml:space="preserve"> PAGEREF _Toc517287041 \h </w:instrText>
      </w:r>
      <w:r>
        <w:fldChar w:fldCharType="separate"/>
      </w:r>
      <w:r>
        <w:t>40</w:t>
      </w:r>
      <w:r>
        <w:fldChar w:fldCharType="end"/>
      </w:r>
    </w:p>
    <w:p w14:paraId="480B010E" w14:textId="77777777" w:rsidR="00A12E07" w:rsidRDefault="00A12E07">
      <w:pPr>
        <w:pStyle w:val="TOC4"/>
        <w:rPr>
          <w:rFonts w:ascii="Calibri" w:hAnsi="Calibri"/>
          <w:sz w:val="22"/>
          <w:szCs w:val="22"/>
          <w:lang w:val="en-US"/>
        </w:rPr>
      </w:pPr>
      <w:r>
        <w:t>8.2.5.4</w:t>
      </w:r>
      <w:r>
        <w:rPr>
          <w:rFonts w:ascii="Calibri" w:hAnsi="Calibri"/>
          <w:sz w:val="22"/>
          <w:szCs w:val="22"/>
          <w:lang w:val="en-US"/>
        </w:rPr>
        <w:tab/>
      </w:r>
      <w:r>
        <w:t>PSS Content switching with unavailable SDP, no change of media component and/or bandwidth</w:t>
      </w:r>
      <w:r>
        <w:tab/>
      </w:r>
      <w:r>
        <w:fldChar w:fldCharType="begin" w:fldLock="1"/>
      </w:r>
      <w:r>
        <w:instrText xml:space="preserve"> PAGEREF _Toc517287042 \h </w:instrText>
      </w:r>
      <w:r>
        <w:fldChar w:fldCharType="separate"/>
      </w:r>
      <w:r>
        <w:t>40</w:t>
      </w:r>
      <w:r>
        <w:fldChar w:fldCharType="end"/>
      </w:r>
    </w:p>
    <w:p w14:paraId="69344129" w14:textId="77777777" w:rsidR="00A12E07" w:rsidRDefault="00A12E07">
      <w:pPr>
        <w:pStyle w:val="TOC5"/>
        <w:rPr>
          <w:rFonts w:ascii="Calibri" w:hAnsi="Calibri"/>
          <w:sz w:val="22"/>
          <w:szCs w:val="22"/>
          <w:lang w:val="en-US"/>
        </w:rPr>
      </w:pPr>
      <w:r>
        <w:t>8.2.5.4.1</w:t>
      </w:r>
      <w:r>
        <w:rPr>
          <w:rFonts w:ascii="Calibri" w:hAnsi="Calibri"/>
          <w:sz w:val="22"/>
          <w:szCs w:val="22"/>
          <w:lang w:val="en-US"/>
        </w:rPr>
        <w:tab/>
      </w:r>
      <w:r>
        <w:t>General description</w:t>
      </w:r>
      <w:r>
        <w:tab/>
      </w:r>
      <w:r>
        <w:fldChar w:fldCharType="begin" w:fldLock="1"/>
      </w:r>
      <w:r>
        <w:instrText xml:space="preserve"> PAGEREF _Toc517287043 \h </w:instrText>
      </w:r>
      <w:r>
        <w:fldChar w:fldCharType="separate"/>
      </w:r>
      <w:r>
        <w:t>40</w:t>
      </w:r>
      <w:r>
        <w:fldChar w:fldCharType="end"/>
      </w:r>
    </w:p>
    <w:p w14:paraId="14B4C240" w14:textId="77777777" w:rsidR="00A12E07" w:rsidRDefault="00A12E07">
      <w:pPr>
        <w:pStyle w:val="TOC5"/>
        <w:rPr>
          <w:rFonts w:ascii="Calibri" w:hAnsi="Calibri"/>
          <w:sz w:val="22"/>
          <w:szCs w:val="22"/>
          <w:lang w:val="en-US"/>
        </w:rPr>
      </w:pPr>
      <w:r>
        <w:t>8.2.5.4.2</w:t>
      </w:r>
      <w:r>
        <w:rPr>
          <w:rFonts w:ascii="Calibri" w:hAnsi="Calibri"/>
          <w:sz w:val="22"/>
          <w:szCs w:val="22"/>
          <w:lang w:val="en-US"/>
        </w:rPr>
        <w:tab/>
      </w:r>
      <w:r>
        <w:t>Procedures at the UE</w:t>
      </w:r>
      <w:r>
        <w:tab/>
      </w:r>
      <w:r>
        <w:fldChar w:fldCharType="begin" w:fldLock="1"/>
      </w:r>
      <w:r>
        <w:instrText xml:space="preserve"> PAGEREF _Toc517287044 \h </w:instrText>
      </w:r>
      <w:r>
        <w:fldChar w:fldCharType="separate"/>
      </w:r>
      <w:r>
        <w:t>41</w:t>
      </w:r>
      <w:r>
        <w:fldChar w:fldCharType="end"/>
      </w:r>
    </w:p>
    <w:p w14:paraId="758CCA7E" w14:textId="77777777" w:rsidR="00A12E07" w:rsidRDefault="00A12E07">
      <w:pPr>
        <w:pStyle w:val="TOC5"/>
        <w:rPr>
          <w:rFonts w:ascii="Calibri" w:hAnsi="Calibri"/>
          <w:sz w:val="22"/>
          <w:szCs w:val="22"/>
          <w:lang w:val="en-US"/>
        </w:rPr>
      </w:pPr>
      <w:r>
        <w:t>8.2.5.4.3</w:t>
      </w:r>
      <w:r>
        <w:rPr>
          <w:rFonts w:ascii="Calibri" w:hAnsi="Calibri"/>
          <w:sz w:val="22"/>
          <w:szCs w:val="22"/>
          <w:lang w:val="en-US"/>
        </w:rPr>
        <w:tab/>
      </w:r>
      <w:r>
        <w:t>Procedures at the IM CN Subsystem</w:t>
      </w:r>
      <w:r>
        <w:tab/>
      </w:r>
      <w:r>
        <w:fldChar w:fldCharType="begin" w:fldLock="1"/>
      </w:r>
      <w:r>
        <w:instrText xml:space="preserve"> PAGEREF _Toc517287045 \h </w:instrText>
      </w:r>
      <w:r>
        <w:fldChar w:fldCharType="separate"/>
      </w:r>
      <w:r>
        <w:t>41</w:t>
      </w:r>
      <w:r>
        <w:fldChar w:fldCharType="end"/>
      </w:r>
    </w:p>
    <w:p w14:paraId="35413B49" w14:textId="77777777" w:rsidR="00A12E07" w:rsidRDefault="00A12E07">
      <w:pPr>
        <w:pStyle w:val="TOC5"/>
        <w:rPr>
          <w:rFonts w:ascii="Calibri" w:hAnsi="Calibri"/>
          <w:sz w:val="22"/>
          <w:szCs w:val="22"/>
          <w:lang w:val="en-US"/>
        </w:rPr>
      </w:pPr>
      <w:r>
        <w:t>8.2.5.4.4</w:t>
      </w:r>
      <w:r>
        <w:rPr>
          <w:rFonts w:ascii="Calibri" w:hAnsi="Calibri"/>
          <w:sz w:val="22"/>
          <w:szCs w:val="22"/>
          <w:lang w:val="en-US"/>
        </w:rPr>
        <w:tab/>
      </w:r>
      <w:r>
        <w:rPr>
          <w:lang w:eastAsia="ja-JP"/>
        </w:rPr>
        <w:t>Procedures at the SCF</w:t>
      </w:r>
      <w:r>
        <w:tab/>
      </w:r>
      <w:r>
        <w:fldChar w:fldCharType="begin" w:fldLock="1"/>
      </w:r>
      <w:r>
        <w:instrText xml:space="preserve"> PAGEREF _Toc517287046 \h </w:instrText>
      </w:r>
      <w:r>
        <w:fldChar w:fldCharType="separate"/>
      </w:r>
      <w:r>
        <w:t>41</w:t>
      </w:r>
      <w:r>
        <w:fldChar w:fldCharType="end"/>
      </w:r>
    </w:p>
    <w:p w14:paraId="228C2E92" w14:textId="77777777" w:rsidR="00A12E07" w:rsidRDefault="00A12E07">
      <w:pPr>
        <w:pStyle w:val="TOC5"/>
        <w:rPr>
          <w:rFonts w:ascii="Calibri" w:hAnsi="Calibri"/>
          <w:sz w:val="22"/>
          <w:szCs w:val="22"/>
          <w:lang w:val="en-US"/>
        </w:rPr>
      </w:pPr>
      <w:r>
        <w:t>8.2.5.4.5</w:t>
      </w:r>
      <w:r>
        <w:rPr>
          <w:rFonts w:ascii="Calibri" w:hAnsi="Calibri"/>
          <w:sz w:val="22"/>
          <w:szCs w:val="22"/>
          <w:lang w:val="en-US"/>
        </w:rPr>
        <w:tab/>
      </w:r>
      <w:r>
        <w:rPr>
          <w:lang w:eastAsia="ja-JP"/>
        </w:rPr>
        <w:t>Procedures at the PSS Adapter</w:t>
      </w:r>
      <w:r>
        <w:tab/>
      </w:r>
      <w:r>
        <w:fldChar w:fldCharType="begin" w:fldLock="1"/>
      </w:r>
      <w:r>
        <w:instrText xml:space="preserve"> PAGEREF _Toc517287047 \h </w:instrText>
      </w:r>
      <w:r>
        <w:fldChar w:fldCharType="separate"/>
      </w:r>
      <w:r>
        <w:t>41</w:t>
      </w:r>
      <w:r>
        <w:fldChar w:fldCharType="end"/>
      </w:r>
    </w:p>
    <w:p w14:paraId="76E362B7" w14:textId="77777777" w:rsidR="00A12E07" w:rsidRDefault="00A12E07">
      <w:pPr>
        <w:pStyle w:val="TOC5"/>
        <w:rPr>
          <w:rFonts w:ascii="Calibri" w:hAnsi="Calibri"/>
          <w:sz w:val="22"/>
          <w:szCs w:val="22"/>
          <w:lang w:val="en-US"/>
        </w:rPr>
      </w:pPr>
      <w:r>
        <w:t>8.2.5.4.6</w:t>
      </w:r>
      <w:r>
        <w:rPr>
          <w:rFonts w:ascii="Calibri" w:hAnsi="Calibri"/>
          <w:sz w:val="22"/>
          <w:szCs w:val="22"/>
          <w:lang w:val="en-US"/>
        </w:rPr>
        <w:tab/>
      </w:r>
      <w:r>
        <w:t>Procedures at the PSS Server</w:t>
      </w:r>
      <w:r>
        <w:tab/>
      </w:r>
      <w:r>
        <w:fldChar w:fldCharType="begin" w:fldLock="1"/>
      </w:r>
      <w:r>
        <w:instrText xml:space="preserve"> PAGEREF _Toc517287048 \h </w:instrText>
      </w:r>
      <w:r>
        <w:fldChar w:fldCharType="separate"/>
      </w:r>
      <w:r>
        <w:t>42</w:t>
      </w:r>
      <w:r>
        <w:fldChar w:fldCharType="end"/>
      </w:r>
    </w:p>
    <w:p w14:paraId="0C4EF1DB" w14:textId="77777777" w:rsidR="00A12E07" w:rsidRDefault="00A12E07">
      <w:pPr>
        <w:pStyle w:val="TOC4"/>
        <w:rPr>
          <w:rFonts w:ascii="Calibri" w:hAnsi="Calibri"/>
          <w:sz w:val="22"/>
          <w:szCs w:val="22"/>
          <w:lang w:val="en-US"/>
        </w:rPr>
      </w:pPr>
      <w:r>
        <w:t>8.2.5.5</w:t>
      </w:r>
      <w:r>
        <w:rPr>
          <w:rFonts w:ascii="Calibri" w:hAnsi="Calibri"/>
          <w:sz w:val="22"/>
          <w:szCs w:val="22"/>
          <w:lang w:val="en-US"/>
        </w:rPr>
        <w:tab/>
      </w:r>
      <w:r>
        <w:t>PSS Content switching with unavailable SDP, change of media component and/or bandwidth</w:t>
      </w:r>
      <w:r>
        <w:tab/>
      </w:r>
      <w:r>
        <w:fldChar w:fldCharType="begin" w:fldLock="1"/>
      </w:r>
      <w:r>
        <w:instrText xml:space="preserve"> PAGEREF _Toc517287049 \h </w:instrText>
      </w:r>
      <w:r>
        <w:fldChar w:fldCharType="separate"/>
      </w:r>
      <w:r>
        <w:t>42</w:t>
      </w:r>
      <w:r>
        <w:fldChar w:fldCharType="end"/>
      </w:r>
    </w:p>
    <w:p w14:paraId="4BA11D46" w14:textId="77777777" w:rsidR="00A12E07" w:rsidRDefault="00A12E07">
      <w:pPr>
        <w:pStyle w:val="TOC5"/>
        <w:rPr>
          <w:rFonts w:ascii="Calibri" w:hAnsi="Calibri"/>
          <w:sz w:val="22"/>
          <w:szCs w:val="22"/>
          <w:lang w:val="en-US"/>
        </w:rPr>
      </w:pPr>
      <w:r>
        <w:t>8.2.5.5.1</w:t>
      </w:r>
      <w:r>
        <w:rPr>
          <w:rFonts w:ascii="Calibri" w:hAnsi="Calibri"/>
          <w:sz w:val="22"/>
          <w:szCs w:val="22"/>
          <w:lang w:val="en-US"/>
        </w:rPr>
        <w:tab/>
      </w:r>
      <w:r>
        <w:t>General description</w:t>
      </w:r>
      <w:r>
        <w:tab/>
      </w:r>
      <w:r>
        <w:fldChar w:fldCharType="begin" w:fldLock="1"/>
      </w:r>
      <w:r>
        <w:instrText xml:space="preserve"> PAGEREF _Toc517287050 \h </w:instrText>
      </w:r>
      <w:r>
        <w:fldChar w:fldCharType="separate"/>
      </w:r>
      <w:r>
        <w:t>42</w:t>
      </w:r>
      <w:r>
        <w:fldChar w:fldCharType="end"/>
      </w:r>
    </w:p>
    <w:p w14:paraId="7EECE18A" w14:textId="77777777" w:rsidR="00A12E07" w:rsidRDefault="00A12E07">
      <w:pPr>
        <w:pStyle w:val="TOC5"/>
        <w:rPr>
          <w:rFonts w:ascii="Calibri" w:hAnsi="Calibri"/>
          <w:sz w:val="22"/>
          <w:szCs w:val="22"/>
          <w:lang w:val="en-US"/>
        </w:rPr>
      </w:pPr>
      <w:r>
        <w:t>8.2.5.5.2</w:t>
      </w:r>
      <w:r>
        <w:rPr>
          <w:rFonts w:ascii="Calibri" w:hAnsi="Calibri"/>
          <w:sz w:val="22"/>
          <w:szCs w:val="22"/>
          <w:lang w:val="en-US"/>
        </w:rPr>
        <w:tab/>
      </w:r>
      <w:r>
        <w:t>Procedures at the UE</w:t>
      </w:r>
      <w:r>
        <w:tab/>
      </w:r>
      <w:r>
        <w:fldChar w:fldCharType="begin" w:fldLock="1"/>
      </w:r>
      <w:r>
        <w:instrText xml:space="preserve"> PAGEREF _Toc517287051 \h </w:instrText>
      </w:r>
      <w:r>
        <w:fldChar w:fldCharType="separate"/>
      </w:r>
      <w:r>
        <w:t>43</w:t>
      </w:r>
      <w:r>
        <w:fldChar w:fldCharType="end"/>
      </w:r>
    </w:p>
    <w:p w14:paraId="6095668A" w14:textId="77777777" w:rsidR="00A12E07" w:rsidRDefault="00A12E07">
      <w:pPr>
        <w:pStyle w:val="TOC5"/>
        <w:rPr>
          <w:rFonts w:ascii="Calibri" w:hAnsi="Calibri"/>
          <w:sz w:val="22"/>
          <w:szCs w:val="22"/>
          <w:lang w:val="en-US"/>
        </w:rPr>
      </w:pPr>
      <w:r>
        <w:t>8.2.5.5.3</w:t>
      </w:r>
      <w:r>
        <w:rPr>
          <w:rFonts w:ascii="Calibri" w:hAnsi="Calibri"/>
          <w:sz w:val="22"/>
          <w:szCs w:val="22"/>
          <w:lang w:val="en-US"/>
        </w:rPr>
        <w:tab/>
      </w:r>
      <w:r>
        <w:t>Procedures at the IM CN Subsystem</w:t>
      </w:r>
      <w:r>
        <w:tab/>
      </w:r>
      <w:r>
        <w:fldChar w:fldCharType="begin" w:fldLock="1"/>
      </w:r>
      <w:r>
        <w:instrText xml:space="preserve"> PAGEREF _Toc517287052 \h </w:instrText>
      </w:r>
      <w:r>
        <w:fldChar w:fldCharType="separate"/>
      </w:r>
      <w:r>
        <w:t>43</w:t>
      </w:r>
      <w:r>
        <w:fldChar w:fldCharType="end"/>
      </w:r>
    </w:p>
    <w:p w14:paraId="5E8B9C44" w14:textId="77777777" w:rsidR="00A12E07" w:rsidRDefault="00A12E07">
      <w:pPr>
        <w:pStyle w:val="TOC5"/>
        <w:rPr>
          <w:rFonts w:ascii="Calibri" w:hAnsi="Calibri"/>
          <w:sz w:val="22"/>
          <w:szCs w:val="22"/>
          <w:lang w:val="en-US"/>
        </w:rPr>
      </w:pPr>
      <w:r>
        <w:t>8.2.5.5.4</w:t>
      </w:r>
      <w:r>
        <w:rPr>
          <w:rFonts w:ascii="Calibri" w:hAnsi="Calibri"/>
          <w:sz w:val="22"/>
          <w:szCs w:val="22"/>
          <w:lang w:val="en-US"/>
        </w:rPr>
        <w:tab/>
      </w:r>
      <w:r>
        <w:rPr>
          <w:lang w:eastAsia="ja-JP"/>
        </w:rPr>
        <w:t>Procedures at the SCF</w:t>
      </w:r>
      <w:r>
        <w:tab/>
      </w:r>
      <w:r>
        <w:fldChar w:fldCharType="begin" w:fldLock="1"/>
      </w:r>
      <w:r>
        <w:instrText xml:space="preserve"> PAGEREF _Toc517287053 \h </w:instrText>
      </w:r>
      <w:r>
        <w:fldChar w:fldCharType="separate"/>
      </w:r>
      <w:r>
        <w:t>43</w:t>
      </w:r>
      <w:r>
        <w:fldChar w:fldCharType="end"/>
      </w:r>
    </w:p>
    <w:p w14:paraId="2CF6B844" w14:textId="77777777" w:rsidR="00A12E07" w:rsidRDefault="00A12E07">
      <w:pPr>
        <w:pStyle w:val="TOC5"/>
        <w:rPr>
          <w:rFonts w:ascii="Calibri" w:hAnsi="Calibri"/>
          <w:sz w:val="22"/>
          <w:szCs w:val="22"/>
          <w:lang w:val="en-US"/>
        </w:rPr>
      </w:pPr>
      <w:r>
        <w:t>8.2.5.5.5</w:t>
      </w:r>
      <w:r>
        <w:rPr>
          <w:rFonts w:ascii="Calibri" w:hAnsi="Calibri"/>
          <w:sz w:val="22"/>
          <w:szCs w:val="22"/>
          <w:lang w:val="en-US"/>
        </w:rPr>
        <w:tab/>
      </w:r>
      <w:r>
        <w:rPr>
          <w:lang w:eastAsia="ja-JP"/>
        </w:rPr>
        <w:t>Procedures at the PSS Adapter</w:t>
      </w:r>
      <w:r>
        <w:tab/>
      </w:r>
      <w:r>
        <w:fldChar w:fldCharType="begin" w:fldLock="1"/>
      </w:r>
      <w:r>
        <w:instrText xml:space="preserve"> PAGEREF _Toc517287054 \h </w:instrText>
      </w:r>
      <w:r>
        <w:fldChar w:fldCharType="separate"/>
      </w:r>
      <w:r>
        <w:t>44</w:t>
      </w:r>
      <w:r>
        <w:fldChar w:fldCharType="end"/>
      </w:r>
    </w:p>
    <w:p w14:paraId="1007E132" w14:textId="77777777" w:rsidR="00A12E07" w:rsidRDefault="00A12E07">
      <w:pPr>
        <w:pStyle w:val="TOC5"/>
        <w:rPr>
          <w:rFonts w:ascii="Calibri" w:hAnsi="Calibri"/>
          <w:sz w:val="22"/>
          <w:szCs w:val="22"/>
          <w:lang w:val="en-US"/>
        </w:rPr>
      </w:pPr>
      <w:r>
        <w:t>8.2.5.5.6</w:t>
      </w:r>
      <w:r>
        <w:rPr>
          <w:rFonts w:ascii="Calibri" w:hAnsi="Calibri"/>
          <w:sz w:val="22"/>
          <w:szCs w:val="22"/>
          <w:lang w:val="en-US"/>
        </w:rPr>
        <w:tab/>
      </w:r>
      <w:r>
        <w:t>Procedures at the PSS Server</w:t>
      </w:r>
      <w:r>
        <w:tab/>
      </w:r>
      <w:r>
        <w:fldChar w:fldCharType="begin" w:fldLock="1"/>
      </w:r>
      <w:r>
        <w:instrText xml:space="preserve"> PAGEREF _Toc517287055 \h </w:instrText>
      </w:r>
      <w:r>
        <w:fldChar w:fldCharType="separate"/>
      </w:r>
      <w:r>
        <w:t>44</w:t>
      </w:r>
      <w:r>
        <w:fldChar w:fldCharType="end"/>
      </w:r>
    </w:p>
    <w:p w14:paraId="19570280" w14:textId="77777777" w:rsidR="00A12E07" w:rsidRDefault="00A12E07">
      <w:pPr>
        <w:pStyle w:val="TOC4"/>
        <w:rPr>
          <w:rFonts w:ascii="Calibri" w:hAnsi="Calibri"/>
          <w:sz w:val="22"/>
          <w:szCs w:val="22"/>
          <w:lang w:val="en-US"/>
        </w:rPr>
      </w:pPr>
      <w:r>
        <w:t>8.2.5.6</w:t>
      </w:r>
      <w:r>
        <w:rPr>
          <w:rFonts w:ascii="Calibri" w:hAnsi="Calibri"/>
          <w:sz w:val="22"/>
          <w:szCs w:val="22"/>
          <w:lang w:val="en-US"/>
        </w:rPr>
        <w:tab/>
      </w:r>
      <w:r>
        <w:t>PSS content switching reporting update</w:t>
      </w:r>
      <w:r>
        <w:tab/>
      </w:r>
      <w:r>
        <w:fldChar w:fldCharType="begin" w:fldLock="1"/>
      </w:r>
      <w:r>
        <w:instrText xml:space="preserve"> PAGEREF _Toc517287056 \h </w:instrText>
      </w:r>
      <w:r>
        <w:fldChar w:fldCharType="separate"/>
      </w:r>
      <w:r>
        <w:t>44</w:t>
      </w:r>
      <w:r>
        <w:fldChar w:fldCharType="end"/>
      </w:r>
    </w:p>
    <w:p w14:paraId="3A0798FB" w14:textId="77777777" w:rsidR="00A12E07" w:rsidRDefault="00A12E07">
      <w:pPr>
        <w:pStyle w:val="TOC5"/>
        <w:rPr>
          <w:rFonts w:ascii="Calibri" w:hAnsi="Calibri"/>
          <w:sz w:val="22"/>
          <w:szCs w:val="22"/>
          <w:lang w:val="en-US"/>
        </w:rPr>
      </w:pPr>
      <w:r>
        <w:t>8.2.5.6.1</w:t>
      </w:r>
      <w:r>
        <w:rPr>
          <w:rFonts w:ascii="Calibri" w:hAnsi="Calibri"/>
          <w:sz w:val="22"/>
          <w:szCs w:val="22"/>
          <w:lang w:val="en-US"/>
        </w:rPr>
        <w:tab/>
      </w:r>
      <w:r>
        <w:t>General Description</w:t>
      </w:r>
      <w:r>
        <w:tab/>
      </w:r>
      <w:r>
        <w:fldChar w:fldCharType="begin" w:fldLock="1"/>
      </w:r>
      <w:r>
        <w:instrText xml:space="preserve"> PAGEREF _Toc517287057 \h </w:instrText>
      </w:r>
      <w:r>
        <w:fldChar w:fldCharType="separate"/>
      </w:r>
      <w:r>
        <w:t>44</w:t>
      </w:r>
      <w:r>
        <w:fldChar w:fldCharType="end"/>
      </w:r>
    </w:p>
    <w:p w14:paraId="50849CAA" w14:textId="77777777" w:rsidR="00A12E07" w:rsidRDefault="00A12E07">
      <w:pPr>
        <w:pStyle w:val="TOC5"/>
        <w:rPr>
          <w:rFonts w:ascii="Calibri" w:hAnsi="Calibri"/>
          <w:sz w:val="22"/>
          <w:szCs w:val="22"/>
          <w:lang w:val="en-US"/>
        </w:rPr>
      </w:pPr>
      <w:r>
        <w:t>8.2.5.6.2</w:t>
      </w:r>
      <w:r>
        <w:rPr>
          <w:rFonts w:ascii="Calibri" w:hAnsi="Calibri"/>
          <w:sz w:val="22"/>
          <w:szCs w:val="22"/>
          <w:lang w:val="en-US"/>
        </w:rPr>
        <w:tab/>
      </w:r>
      <w:r>
        <w:t>Procedures at the PSS adapter</w:t>
      </w:r>
      <w:r>
        <w:tab/>
      </w:r>
      <w:r>
        <w:fldChar w:fldCharType="begin" w:fldLock="1"/>
      </w:r>
      <w:r>
        <w:instrText xml:space="preserve"> PAGEREF _Toc517287058 \h </w:instrText>
      </w:r>
      <w:r>
        <w:fldChar w:fldCharType="separate"/>
      </w:r>
      <w:r>
        <w:t>44</w:t>
      </w:r>
      <w:r>
        <w:fldChar w:fldCharType="end"/>
      </w:r>
    </w:p>
    <w:p w14:paraId="0A7B0A8A" w14:textId="77777777" w:rsidR="00A12E07" w:rsidRDefault="00A12E07">
      <w:pPr>
        <w:pStyle w:val="TOC5"/>
        <w:rPr>
          <w:rFonts w:ascii="Calibri" w:hAnsi="Calibri"/>
          <w:sz w:val="22"/>
          <w:szCs w:val="22"/>
          <w:lang w:val="en-US"/>
        </w:rPr>
      </w:pPr>
      <w:r>
        <w:t>8.2.5.6.3</w:t>
      </w:r>
      <w:r>
        <w:rPr>
          <w:rFonts w:ascii="Calibri" w:hAnsi="Calibri"/>
          <w:sz w:val="22"/>
          <w:szCs w:val="22"/>
          <w:lang w:val="en-US"/>
        </w:rPr>
        <w:tab/>
      </w:r>
      <w:r>
        <w:t>Procedures at the SCF</w:t>
      </w:r>
      <w:r>
        <w:tab/>
      </w:r>
      <w:r>
        <w:fldChar w:fldCharType="begin" w:fldLock="1"/>
      </w:r>
      <w:r>
        <w:instrText xml:space="preserve"> PAGEREF _Toc517287059 \h </w:instrText>
      </w:r>
      <w:r>
        <w:fldChar w:fldCharType="separate"/>
      </w:r>
      <w:r>
        <w:t>44</w:t>
      </w:r>
      <w:r>
        <w:fldChar w:fldCharType="end"/>
      </w:r>
    </w:p>
    <w:p w14:paraId="2D500F60" w14:textId="77777777" w:rsidR="00A12E07" w:rsidRDefault="00A12E07">
      <w:pPr>
        <w:pStyle w:val="TOC4"/>
        <w:rPr>
          <w:rFonts w:ascii="Calibri" w:hAnsi="Calibri"/>
          <w:sz w:val="22"/>
          <w:szCs w:val="22"/>
          <w:lang w:val="en-US"/>
        </w:rPr>
      </w:pPr>
      <w:r>
        <w:t>8.2.5.7</w:t>
      </w:r>
      <w:r>
        <w:rPr>
          <w:rFonts w:ascii="Calibri" w:hAnsi="Calibri"/>
          <w:sz w:val="22"/>
          <w:szCs w:val="22"/>
          <w:lang w:val="en-US"/>
        </w:rPr>
        <w:tab/>
      </w:r>
      <w:r>
        <w:rPr>
          <w:lang w:eastAsia="zh-CN"/>
        </w:rPr>
        <w:t>PSS Content Report Configuration</w:t>
      </w:r>
      <w:r>
        <w:tab/>
      </w:r>
      <w:r>
        <w:fldChar w:fldCharType="begin" w:fldLock="1"/>
      </w:r>
      <w:r>
        <w:instrText xml:space="preserve"> PAGEREF _Toc517287060 \h </w:instrText>
      </w:r>
      <w:r>
        <w:fldChar w:fldCharType="separate"/>
      </w:r>
      <w:r>
        <w:t>45</w:t>
      </w:r>
      <w:r>
        <w:fldChar w:fldCharType="end"/>
      </w:r>
    </w:p>
    <w:p w14:paraId="736A9509" w14:textId="77777777" w:rsidR="00A12E07" w:rsidRDefault="00A12E07">
      <w:pPr>
        <w:pStyle w:val="TOC5"/>
        <w:rPr>
          <w:rFonts w:ascii="Calibri" w:hAnsi="Calibri"/>
          <w:sz w:val="22"/>
          <w:szCs w:val="22"/>
          <w:lang w:val="en-US"/>
        </w:rPr>
      </w:pPr>
      <w:r>
        <w:t>8.</w:t>
      </w:r>
      <w:r w:rsidRPr="00EE55ED">
        <w:rPr>
          <w:color w:val="008000"/>
        </w:rPr>
        <w:t>2</w:t>
      </w:r>
      <w:r>
        <w:t>.</w:t>
      </w:r>
      <w:r>
        <w:rPr>
          <w:lang w:eastAsia="zh-CN"/>
        </w:rPr>
        <w:t>5.7</w:t>
      </w:r>
      <w:r>
        <w:t>.1</w:t>
      </w:r>
      <w:r>
        <w:rPr>
          <w:rFonts w:ascii="Calibri" w:hAnsi="Calibri"/>
          <w:sz w:val="22"/>
          <w:szCs w:val="22"/>
          <w:lang w:val="en-US"/>
        </w:rPr>
        <w:tab/>
      </w:r>
      <w:r>
        <w:t>General Description</w:t>
      </w:r>
      <w:r>
        <w:tab/>
      </w:r>
      <w:r>
        <w:fldChar w:fldCharType="begin" w:fldLock="1"/>
      </w:r>
      <w:r>
        <w:instrText xml:space="preserve"> PAGEREF _Toc517287061 \h </w:instrText>
      </w:r>
      <w:r>
        <w:fldChar w:fldCharType="separate"/>
      </w:r>
      <w:r>
        <w:t>45</w:t>
      </w:r>
      <w:r>
        <w:fldChar w:fldCharType="end"/>
      </w:r>
    </w:p>
    <w:p w14:paraId="5AE47F31" w14:textId="77777777" w:rsidR="00A12E07" w:rsidRDefault="00A12E07">
      <w:pPr>
        <w:pStyle w:val="TOC5"/>
        <w:rPr>
          <w:rFonts w:ascii="Calibri" w:hAnsi="Calibri"/>
          <w:sz w:val="22"/>
          <w:szCs w:val="22"/>
          <w:lang w:val="en-US"/>
        </w:rPr>
      </w:pPr>
      <w:r w:rsidRPr="00A12E07">
        <w:t>8.2.5.7.2</w:t>
      </w:r>
      <w:r w:rsidRPr="00A12E07">
        <w:rPr>
          <w:rFonts w:ascii="Calibri" w:hAnsi="Calibri"/>
          <w:sz w:val="22"/>
          <w:szCs w:val="22"/>
          <w:lang w:val="en-US"/>
        </w:rPr>
        <w:tab/>
      </w:r>
      <w:r w:rsidRPr="00EE55ED">
        <w:rPr>
          <w:color w:val="000000"/>
        </w:rPr>
        <w:t>Procedures in SCF</w:t>
      </w:r>
      <w:r>
        <w:tab/>
      </w:r>
      <w:r>
        <w:fldChar w:fldCharType="begin" w:fldLock="1"/>
      </w:r>
      <w:r>
        <w:instrText xml:space="preserve"> PAGEREF _Toc517287062 \h </w:instrText>
      </w:r>
      <w:r>
        <w:fldChar w:fldCharType="separate"/>
      </w:r>
      <w:r>
        <w:t>45</w:t>
      </w:r>
      <w:r>
        <w:fldChar w:fldCharType="end"/>
      </w:r>
    </w:p>
    <w:p w14:paraId="0AF05DA2" w14:textId="77777777" w:rsidR="00A12E07" w:rsidRDefault="00A12E07">
      <w:pPr>
        <w:pStyle w:val="TOC5"/>
        <w:rPr>
          <w:rFonts w:ascii="Calibri" w:hAnsi="Calibri"/>
          <w:sz w:val="22"/>
          <w:szCs w:val="22"/>
          <w:lang w:val="en-US"/>
        </w:rPr>
      </w:pPr>
      <w:r w:rsidRPr="00A12E07">
        <w:t>8.2.5.7.3</w:t>
      </w:r>
      <w:r w:rsidRPr="00A12E07">
        <w:rPr>
          <w:rFonts w:ascii="Calibri" w:hAnsi="Calibri"/>
          <w:sz w:val="22"/>
          <w:szCs w:val="22"/>
          <w:lang w:val="en-US"/>
        </w:rPr>
        <w:tab/>
      </w:r>
      <w:r w:rsidRPr="00EE55ED">
        <w:rPr>
          <w:color w:val="000000"/>
        </w:rPr>
        <w:t>Procedures at the IM CN Subsystem</w:t>
      </w:r>
      <w:r>
        <w:tab/>
      </w:r>
      <w:r>
        <w:fldChar w:fldCharType="begin" w:fldLock="1"/>
      </w:r>
      <w:r>
        <w:instrText xml:space="preserve"> PAGEREF _Toc517287063 \h </w:instrText>
      </w:r>
      <w:r>
        <w:fldChar w:fldCharType="separate"/>
      </w:r>
      <w:r>
        <w:t>45</w:t>
      </w:r>
      <w:r>
        <w:fldChar w:fldCharType="end"/>
      </w:r>
    </w:p>
    <w:p w14:paraId="4244D9BB" w14:textId="77777777" w:rsidR="00A12E07" w:rsidRDefault="00A12E07">
      <w:pPr>
        <w:pStyle w:val="TOC5"/>
        <w:rPr>
          <w:rFonts w:ascii="Calibri" w:hAnsi="Calibri"/>
          <w:sz w:val="22"/>
          <w:szCs w:val="22"/>
          <w:lang w:val="en-US"/>
        </w:rPr>
      </w:pPr>
      <w:r w:rsidRPr="00A12E07">
        <w:t>8.2.</w:t>
      </w:r>
      <w:r w:rsidRPr="00A12E07">
        <w:rPr>
          <w:lang w:eastAsia="zh-CN"/>
        </w:rPr>
        <w:t>5.7.4</w:t>
      </w:r>
      <w:r w:rsidRPr="00A12E07">
        <w:rPr>
          <w:rFonts w:ascii="Calibri" w:hAnsi="Calibri"/>
          <w:sz w:val="22"/>
          <w:szCs w:val="22"/>
          <w:lang w:val="en-US"/>
        </w:rPr>
        <w:tab/>
      </w:r>
      <w:r w:rsidRPr="00EE55ED">
        <w:rPr>
          <w:color w:val="000000"/>
          <w:lang w:eastAsia="zh-CN"/>
        </w:rPr>
        <w:t>Procedures in PSS Adapter</w:t>
      </w:r>
      <w:r>
        <w:tab/>
      </w:r>
      <w:r>
        <w:fldChar w:fldCharType="begin" w:fldLock="1"/>
      </w:r>
      <w:r>
        <w:instrText xml:space="preserve"> PAGEREF _Toc517287064 \h </w:instrText>
      </w:r>
      <w:r>
        <w:fldChar w:fldCharType="separate"/>
      </w:r>
      <w:r>
        <w:t>45</w:t>
      </w:r>
      <w:r>
        <w:fldChar w:fldCharType="end"/>
      </w:r>
    </w:p>
    <w:p w14:paraId="6661B884" w14:textId="77777777" w:rsidR="00A12E07" w:rsidRDefault="00A12E07">
      <w:pPr>
        <w:pStyle w:val="TOC3"/>
        <w:rPr>
          <w:rFonts w:ascii="Calibri" w:hAnsi="Calibri"/>
          <w:sz w:val="22"/>
          <w:szCs w:val="22"/>
          <w:lang w:val="en-US"/>
        </w:rPr>
      </w:pPr>
      <w:r>
        <w:t>8.2.6</w:t>
      </w:r>
      <w:r>
        <w:rPr>
          <w:rFonts w:ascii="Calibri" w:hAnsi="Calibri"/>
          <w:sz w:val="22"/>
          <w:szCs w:val="22"/>
          <w:lang w:val="en-US"/>
        </w:rPr>
        <w:tab/>
      </w:r>
      <w:r>
        <w:t>PSS Streaming Session Teardown</w:t>
      </w:r>
      <w:r>
        <w:tab/>
      </w:r>
      <w:r>
        <w:fldChar w:fldCharType="begin" w:fldLock="1"/>
      </w:r>
      <w:r>
        <w:instrText xml:space="preserve"> PAGEREF _Toc517287065 \h </w:instrText>
      </w:r>
      <w:r>
        <w:fldChar w:fldCharType="separate"/>
      </w:r>
      <w:r>
        <w:t>46</w:t>
      </w:r>
      <w:r>
        <w:fldChar w:fldCharType="end"/>
      </w:r>
    </w:p>
    <w:p w14:paraId="4DF09B22" w14:textId="77777777" w:rsidR="00A12E07" w:rsidRDefault="00A12E07">
      <w:pPr>
        <w:pStyle w:val="TOC4"/>
        <w:rPr>
          <w:rFonts w:ascii="Calibri" w:hAnsi="Calibri"/>
          <w:sz w:val="22"/>
          <w:szCs w:val="22"/>
          <w:lang w:val="en-US"/>
        </w:rPr>
      </w:pPr>
      <w:r>
        <w:t>8.2.6.0</w:t>
      </w:r>
      <w:r>
        <w:rPr>
          <w:rFonts w:ascii="Calibri" w:hAnsi="Calibri"/>
          <w:sz w:val="22"/>
          <w:szCs w:val="22"/>
          <w:lang w:val="en-US"/>
        </w:rPr>
        <w:tab/>
      </w:r>
      <w:r>
        <w:rPr>
          <w:lang w:eastAsia="ja-JP"/>
        </w:rPr>
        <w:t>Introduction</w:t>
      </w:r>
      <w:r>
        <w:tab/>
      </w:r>
      <w:r>
        <w:fldChar w:fldCharType="begin" w:fldLock="1"/>
      </w:r>
      <w:r>
        <w:instrText xml:space="preserve"> PAGEREF _Toc517287066 \h </w:instrText>
      </w:r>
      <w:r>
        <w:fldChar w:fldCharType="separate"/>
      </w:r>
      <w:r>
        <w:t>46</w:t>
      </w:r>
      <w:r>
        <w:fldChar w:fldCharType="end"/>
      </w:r>
    </w:p>
    <w:p w14:paraId="227C58DF" w14:textId="77777777" w:rsidR="00A12E07" w:rsidRDefault="00A12E07">
      <w:pPr>
        <w:pStyle w:val="TOC4"/>
        <w:rPr>
          <w:rFonts w:ascii="Calibri" w:hAnsi="Calibri"/>
          <w:sz w:val="22"/>
          <w:szCs w:val="22"/>
          <w:lang w:val="en-US"/>
        </w:rPr>
      </w:pPr>
      <w:r>
        <w:t>8.2.6.1</w:t>
      </w:r>
      <w:r>
        <w:rPr>
          <w:rFonts w:ascii="Calibri" w:hAnsi="Calibri"/>
          <w:sz w:val="22"/>
          <w:szCs w:val="22"/>
          <w:lang w:val="en-US"/>
        </w:rPr>
        <w:tab/>
      </w:r>
      <w:r>
        <w:t>General Description</w:t>
      </w:r>
      <w:r>
        <w:tab/>
      </w:r>
      <w:r>
        <w:fldChar w:fldCharType="begin" w:fldLock="1"/>
      </w:r>
      <w:r>
        <w:instrText xml:space="preserve"> PAGEREF _Toc517287067 \h </w:instrText>
      </w:r>
      <w:r>
        <w:fldChar w:fldCharType="separate"/>
      </w:r>
      <w:r>
        <w:t>46</w:t>
      </w:r>
      <w:r>
        <w:fldChar w:fldCharType="end"/>
      </w:r>
    </w:p>
    <w:p w14:paraId="176A1D9C" w14:textId="77777777" w:rsidR="00A12E07" w:rsidRDefault="00A12E07">
      <w:pPr>
        <w:pStyle w:val="TOC5"/>
        <w:rPr>
          <w:rFonts w:ascii="Calibri" w:hAnsi="Calibri"/>
          <w:sz w:val="22"/>
          <w:szCs w:val="22"/>
          <w:lang w:val="en-US"/>
        </w:rPr>
      </w:pPr>
      <w:r>
        <w:t>8.2.6.1.1</w:t>
      </w:r>
      <w:r>
        <w:rPr>
          <w:rFonts w:ascii="Calibri" w:hAnsi="Calibri"/>
          <w:sz w:val="22"/>
          <w:szCs w:val="22"/>
          <w:lang w:val="en-US"/>
        </w:rPr>
        <w:tab/>
      </w:r>
      <w:r>
        <w:t>UE-initiated PSS streaming session teardown</w:t>
      </w:r>
      <w:r>
        <w:tab/>
      </w:r>
      <w:r>
        <w:fldChar w:fldCharType="begin" w:fldLock="1"/>
      </w:r>
      <w:r>
        <w:instrText xml:space="preserve"> PAGEREF _Toc517287068 \h </w:instrText>
      </w:r>
      <w:r>
        <w:fldChar w:fldCharType="separate"/>
      </w:r>
      <w:r>
        <w:t>46</w:t>
      </w:r>
      <w:r>
        <w:fldChar w:fldCharType="end"/>
      </w:r>
    </w:p>
    <w:p w14:paraId="5CFE9ECB" w14:textId="77777777" w:rsidR="00A12E07" w:rsidRDefault="00A12E07">
      <w:pPr>
        <w:pStyle w:val="TOC5"/>
        <w:rPr>
          <w:rFonts w:ascii="Calibri" w:hAnsi="Calibri"/>
          <w:sz w:val="22"/>
          <w:szCs w:val="22"/>
          <w:lang w:val="en-US"/>
        </w:rPr>
      </w:pPr>
      <w:r>
        <w:t>8.2.6.1.2</w:t>
      </w:r>
      <w:r>
        <w:rPr>
          <w:rFonts w:ascii="Calibri" w:hAnsi="Calibri"/>
          <w:sz w:val="22"/>
          <w:szCs w:val="22"/>
          <w:lang w:val="en-US"/>
        </w:rPr>
        <w:tab/>
      </w:r>
      <w:r>
        <w:t>SCF-initiated PSS streaming session teardown</w:t>
      </w:r>
      <w:r>
        <w:tab/>
      </w:r>
      <w:r>
        <w:fldChar w:fldCharType="begin" w:fldLock="1"/>
      </w:r>
      <w:r>
        <w:instrText xml:space="preserve"> PAGEREF _Toc517287069 \h </w:instrText>
      </w:r>
      <w:r>
        <w:fldChar w:fldCharType="separate"/>
      </w:r>
      <w:r>
        <w:t>47</w:t>
      </w:r>
      <w:r>
        <w:fldChar w:fldCharType="end"/>
      </w:r>
    </w:p>
    <w:p w14:paraId="2F1EC9A2" w14:textId="77777777" w:rsidR="00A12E07" w:rsidRDefault="00A12E07">
      <w:pPr>
        <w:pStyle w:val="TOC5"/>
        <w:rPr>
          <w:rFonts w:ascii="Calibri" w:hAnsi="Calibri"/>
          <w:sz w:val="22"/>
          <w:szCs w:val="22"/>
          <w:lang w:val="en-US"/>
        </w:rPr>
      </w:pPr>
      <w:r>
        <w:t>8.2.6.1.3</w:t>
      </w:r>
      <w:r>
        <w:rPr>
          <w:rFonts w:ascii="Calibri" w:hAnsi="Calibri"/>
          <w:sz w:val="22"/>
          <w:szCs w:val="22"/>
          <w:lang w:val="en-US"/>
        </w:rPr>
        <w:tab/>
      </w:r>
      <w:r>
        <w:t>PSS adapter-initiated PSS streaming session teardown</w:t>
      </w:r>
      <w:r>
        <w:tab/>
      </w:r>
      <w:r>
        <w:fldChar w:fldCharType="begin" w:fldLock="1"/>
      </w:r>
      <w:r>
        <w:instrText xml:space="preserve"> PAGEREF _Toc517287070 \h </w:instrText>
      </w:r>
      <w:r>
        <w:fldChar w:fldCharType="separate"/>
      </w:r>
      <w:r>
        <w:t>47</w:t>
      </w:r>
      <w:r>
        <w:fldChar w:fldCharType="end"/>
      </w:r>
    </w:p>
    <w:p w14:paraId="4B2A174E" w14:textId="77777777" w:rsidR="00A12E07" w:rsidRDefault="00A12E07">
      <w:pPr>
        <w:pStyle w:val="TOC4"/>
        <w:rPr>
          <w:rFonts w:ascii="Calibri" w:hAnsi="Calibri"/>
          <w:sz w:val="22"/>
          <w:szCs w:val="22"/>
          <w:lang w:val="en-US"/>
        </w:rPr>
      </w:pPr>
      <w:r>
        <w:t>8.2.6.2</w:t>
      </w:r>
      <w:r>
        <w:rPr>
          <w:rFonts w:ascii="Calibri" w:hAnsi="Calibri"/>
          <w:sz w:val="22"/>
          <w:szCs w:val="22"/>
          <w:lang w:val="en-US"/>
        </w:rPr>
        <w:tab/>
      </w:r>
      <w:r>
        <w:t>Procedures at the UE</w:t>
      </w:r>
      <w:r>
        <w:tab/>
      </w:r>
      <w:r>
        <w:fldChar w:fldCharType="begin" w:fldLock="1"/>
      </w:r>
      <w:r>
        <w:instrText xml:space="preserve"> PAGEREF _Toc517287071 \h </w:instrText>
      </w:r>
      <w:r>
        <w:fldChar w:fldCharType="separate"/>
      </w:r>
      <w:r>
        <w:t>48</w:t>
      </w:r>
      <w:r>
        <w:fldChar w:fldCharType="end"/>
      </w:r>
    </w:p>
    <w:p w14:paraId="28CCE1CE" w14:textId="77777777" w:rsidR="00A12E07" w:rsidRDefault="00A12E07">
      <w:pPr>
        <w:pStyle w:val="TOC5"/>
        <w:rPr>
          <w:rFonts w:ascii="Calibri" w:hAnsi="Calibri"/>
          <w:sz w:val="22"/>
          <w:szCs w:val="22"/>
          <w:lang w:val="en-US"/>
        </w:rPr>
      </w:pPr>
      <w:r>
        <w:t>8.2.6.2.1</w:t>
      </w:r>
      <w:r>
        <w:rPr>
          <w:rFonts w:ascii="Calibri" w:hAnsi="Calibri"/>
          <w:sz w:val="22"/>
          <w:szCs w:val="22"/>
          <w:lang w:val="en-US"/>
        </w:rPr>
        <w:tab/>
      </w:r>
      <w:r>
        <w:t>UE-initiated PSS streaming session teardown</w:t>
      </w:r>
      <w:r>
        <w:tab/>
      </w:r>
      <w:r>
        <w:fldChar w:fldCharType="begin" w:fldLock="1"/>
      </w:r>
      <w:r>
        <w:instrText xml:space="preserve"> PAGEREF _Toc517287072 \h </w:instrText>
      </w:r>
      <w:r>
        <w:fldChar w:fldCharType="separate"/>
      </w:r>
      <w:r>
        <w:t>48</w:t>
      </w:r>
      <w:r>
        <w:fldChar w:fldCharType="end"/>
      </w:r>
    </w:p>
    <w:p w14:paraId="56FF66D7" w14:textId="77777777" w:rsidR="00A12E07" w:rsidRDefault="00A12E07">
      <w:pPr>
        <w:pStyle w:val="TOC5"/>
        <w:rPr>
          <w:rFonts w:ascii="Calibri" w:hAnsi="Calibri"/>
          <w:sz w:val="22"/>
          <w:szCs w:val="22"/>
          <w:lang w:val="en-US"/>
        </w:rPr>
      </w:pPr>
      <w:r>
        <w:t>8.2.6.2.2</w:t>
      </w:r>
      <w:r>
        <w:rPr>
          <w:rFonts w:ascii="Calibri" w:hAnsi="Calibri"/>
          <w:sz w:val="22"/>
          <w:szCs w:val="22"/>
          <w:lang w:val="en-US"/>
        </w:rPr>
        <w:tab/>
      </w:r>
      <w:r>
        <w:t>Network-initiated PSS streaming session teardown</w:t>
      </w:r>
      <w:r>
        <w:tab/>
      </w:r>
      <w:r>
        <w:fldChar w:fldCharType="begin" w:fldLock="1"/>
      </w:r>
      <w:r>
        <w:instrText xml:space="preserve"> PAGEREF _Toc517287073 \h </w:instrText>
      </w:r>
      <w:r>
        <w:fldChar w:fldCharType="separate"/>
      </w:r>
      <w:r>
        <w:t>48</w:t>
      </w:r>
      <w:r>
        <w:fldChar w:fldCharType="end"/>
      </w:r>
    </w:p>
    <w:p w14:paraId="1F191921" w14:textId="77777777" w:rsidR="00A12E07" w:rsidRDefault="00A12E07">
      <w:pPr>
        <w:pStyle w:val="TOC4"/>
        <w:rPr>
          <w:rFonts w:ascii="Calibri" w:hAnsi="Calibri"/>
          <w:sz w:val="22"/>
          <w:szCs w:val="22"/>
          <w:lang w:val="en-US"/>
        </w:rPr>
      </w:pPr>
      <w:r>
        <w:lastRenderedPageBreak/>
        <w:t>8.2.6.3</w:t>
      </w:r>
      <w:r>
        <w:rPr>
          <w:rFonts w:ascii="Calibri" w:hAnsi="Calibri"/>
          <w:sz w:val="22"/>
          <w:szCs w:val="22"/>
          <w:lang w:val="en-US"/>
        </w:rPr>
        <w:tab/>
      </w:r>
      <w:r>
        <w:t>Procedures at the IM CN Subsystem</w:t>
      </w:r>
      <w:r>
        <w:tab/>
      </w:r>
      <w:r>
        <w:fldChar w:fldCharType="begin" w:fldLock="1"/>
      </w:r>
      <w:r>
        <w:instrText xml:space="preserve"> PAGEREF _Toc517287074 \h </w:instrText>
      </w:r>
      <w:r>
        <w:fldChar w:fldCharType="separate"/>
      </w:r>
      <w:r>
        <w:t>48</w:t>
      </w:r>
      <w:r>
        <w:fldChar w:fldCharType="end"/>
      </w:r>
    </w:p>
    <w:p w14:paraId="20E5C45B" w14:textId="77777777" w:rsidR="00A12E07" w:rsidRDefault="00A12E07">
      <w:pPr>
        <w:pStyle w:val="TOC4"/>
        <w:rPr>
          <w:rFonts w:ascii="Calibri" w:hAnsi="Calibri"/>
          <w:sz w:val="22"/>
          <w:szCs w:val="22"/>
          <w:lang w:val="en-US"/>
        </w:rPr>
      </w:pPr>
      <w:r>
        <w:t>8.2.6.4</w:t>
      </w:r>
      <w:r>
        <w:rPr>
          <w:rFonts w:ascii="Calibri" w:hAnsi="Calibri"/>
          <w:sz w:val="22"/>
          <w:szCs w:val="22"/>
          <w:lang w:val="en-US"/>
        </w:rPr>
        <w:tab/>
      </w:r>
      <w:r>
        <w:t>Procedures at the SCF</w:t>
      </w:r>
      <w:r>
        <w:tab/>
      </w:r>
      <w:r>
        <w:fldChar w:fldCharType="begin" w:fldLock="1"/>
      </w:r>
      <w:r>
        <w:instrText xml:space="preserve"> PAGEREF _Toc517287075 \h </w:instrText>
      </w:r>
      <w:r>
        <w:fldChar w:fldCharType="separate"/>
      </w:r>
      <w:r>
        <w:t>48</w:t>
      </w:r>
      <w:r>
        <w:fldChar w:fldCharType="end"/>
      </w:r>
    </w:p>
    <w:p w14:paraId="29AAA7D5" w14:textId="77777777" w:rsidR="00A12E07" w:rsidRDefault="00A12E07">
      <w:pPr>
        <w:pStyle w:val="TOC5"/>
        <w:rPr>
          <w:rFonts w:ascii="Calibri" w:hAnsi="Calibri"/>
          <w:sz w:val="22"/>
          <w:szCs w:val="22"/>
          <w:lang w:val="en-US"/>
        </w:rPr>
      </w:pPr>
      <w:r>
        <w:t>8.2.6.4.1</w:t>
      </w:r>
      <w:r>
        <w:rPr>
          <w:rFonts w:ascii="Calibri" w:hAnsi="Calibri"/>
          <w:sz w:val="22"/>
          <w:szCs w:val="22"/>
          <w:lang w:val="en-US"/>
        </w:rPr>
        <w:tab/>
      </w:r>
      <w:r>
        <w:t>UE-initiated PSS streaming session teardown</w:t>
      </w:r>
      <w:r>
        <w:tab/>
      </w:r>
      <w:r>
        <w:fldChar w:fldCharType="begin" w:fldLock="1"/>
      </w:r>
      <w:r>
        <w:instrText xml:space="preserve"> PAGEREF _Toc517287076 \h </w:instrText>
      </w:r>
      <w:r>
        <w:fldChar w:fldCharType="separate"/>
      </w:r>
      <w:r>
        <w:t>48</w:t>
      </w:r>
      <w:r>
        <w:fldChar w:fldCharType="end"/>
      </w:r>
    </w:p>
    <w:p w14:paraId="12F568E1" w14:textId="77777777" w:rsidR="00A12E07" w:rsidRDefault="00A12E07">
      <w:pPr>
        <w:pStyle w:val="TOC5"/>
        <w:rPr>
          <w:rFonts w:ascii="Calibri" w:hAnsi="Calibri"/>
          <w:sz w:val="22"/>
          <w:szCs w:val="22"/>
          <w:lang w:val="en-US"/>
        </w:rPr>
      </w:pPr>
      <w:r>
        <w:t>8.2.6.4.2</w:t>
      </w:r>
      <w:r>
        <w:rPr>
          <w:rFonts w:ascii="Calibri" w:hAnsi="Calibri"/>
          <w:sz w:val="22"/>
          <w:szCs w:val="22"/>
          <w:lang w:val="en-US"/>
        </w:rPr>
        <w:tab/>
      </w:r>
      <w:r>
        <w:t>SCF-initiated PSS streaming session teardown</w:t>
      </w:r>
      <w:r>
        <w:tab/>
      </w:r>
      <w:r>
        <w:fldChar w:fldCharType="begin" w:fldLock="1"/>
      </w:r>
      <w:r>
        <w:instrText xml:space="preserve"> PAGEREF _Toc517287077 \h </w:instrText>
      </w:r>
      <w:r>
        <w:fldChar w:fldCharType="separate"/>
      </w:r>
      <w:r>
        <w:t>48</w:t>
      </w:r>
      <w:r>
        <w:fldChar w:fldCharType="end"/>
      </w:r>
    </w:p>
    <w:p w14:paraId="6BC532B0" w14:textId="77777777" w:rsidR="00A12E07" w:rsidRDefault="00A12E07">
      <w:pPr>
        <w:pStyle w:val="TOC5"/>
        <w:rPr>
          <w:rFonts w:ascii="Calibri" w:hAnsi="Calibri"/>
          <w:sz w:val="22"/>
          <w:szCs w:val="22"/>
          <w:lang w:val="en-US"/>
        </w:rPr>
      </w:pPr>
      <w:r>
        <w:t>8.2.6.4.3</w:t>
      </w:r>
      <w:r>
        <w:rPr>
          <w:rFonts w:ascii="Calibri" w:hAnsi="Calibri"/>
          <w:sz w:val="22"/>
          <w:szCs w:val="22"/>
          <w:lang w:val="en-US"/>
        </w:rPr>
        <w:tab/>
      </w:r>
      <w:r>
        <w:t>PSS adapter-initiated PSS streaming session teardown</w:t>
      </w:r>
      <w:r>
        <w:tab/>
      </w:r>
      <w:r>
        <w:fldChar w:fldCharType="begin" w:fldLock="1"/>
      </w:r>
      <w:r>
        <w:instrText xml:space="preserve"> PAGEREF _Toc517287078 \h </w:instrText>
      </w:r>
      <w:r>
        <w:fldChar w:fldCharType="separate"/>
      </w:r>
      <w:r>
        <w:t>48</w:t>
      </w:r>
      <w:r>
        <w:fldChar w:fldCharType="end"/>
      </w:r>
    </w:p>
    <w:p w14:paraId="07367790" w14:textId="77777777" w:rsidR="00A12E07" w:rsidRDefault="00A12E07">
      <w:pPr>
        <w:pStyle w:val="TOC4"/>
        <w:rPr>
          <w:rFonts w:ascii="Calibri" w:hAnsi="Calibri"/>
          <w:sz w:val="22"/>
          <w:szCs w:val="22"/>
          <w:lang w:val="en-US"/>
        </w:rPr>
      </w:pPr>
      <w:r>
        <w:t>8.2.6.5</w:t>
      </w:r>
      <w:r>
        <w:rPr>
          <w:rFonts w:ascii="Calibri" w:hAnsi="Calibri"/>
          <w:sz w:val="22"/>
          <w:szCs w:val="22"/>
          <w:lang w:val="en-US"/>
        </w:rPr>
        <w:tab/>
      </w:r>
      <w:r>
        <w:t>Procedures at the PSS Adapter</w:t>
      </w:r>
      <w:r>
        <w:tab/>
      </w:r>
      <w:r>
        <w:fldChar w:fldCharType="begin" w:fldLock="1"/>
      </w:r>
      <w:r>
        <w:instrText xml:space="preserve"> PAGEREF _Toc517287079 \h </w:instrText>
      </w:r>
      <w:r>
        <w:fldChar w:fldCharType="separate"/>
      </w:r>
      <w:r>
        <w:t>48</w:t>
      </w:r>
      <w:r>
        <w:fldChar w:fldCharType="end"/>
      </w:r>
    </w:p>
    <w:p w14:paraId="4F9578E6" w14:textId="77777777" w:rsidR="00A12E07" w:rsidRDefault="00A12E07">
      <w:pPr>
        <w:pStyle w:val="TOC5"/>
        <w:rPr>
          <w:rFonts w:ascii="Calibri" w:hAnsi="Calibri"/>
          <w:sz w:val="22"/>
          <w:szCs w:val="22"/>
          <w:lang w:val="en-US"/>
        </w:rPr>
      </w:pPr>
      <w:r>
        <w:t>8.2.6.5.1</w:t>
      </w:r>
      <w:r>
        <w:rPr>
          <w:rFonts w:ascii="Calibri" w:hAnsi="Calibri"/>
          <w:sz w:val="22"/>
          <w:szCs w:val="22"/>
          <w:lang w:val="en-US"/>
        </w:rPr>
        <w:tab/>
      </w:r>
      <w:r>
        <w:rPr>
          <w:lang w:eastAsia="ja-JP"/>
        </w:rPr>
        <w:t>UE-initiated PSS streaming session teardown</w:t>
      </w:r>
      <w:r>
        <w:tab/>
      </w:r>
      <w:r>
        <w:fldChar w:fldCharType="begin" w:fldLock="1"/>
      </w:r>
      <w:r>
        <w:instrText xml:space="preserve"> PAGEREF _Toc517287080 \h </w:instrText>
      </w:r>
      <w:r>
        <w:fldChar w:fldCharType="separate"/>
      </w:r>
      <w:r>
        <w:t>48</w:t>
      </w:r>
      <w:r>
        <w:fldChar w:fldCharType="end"/>
      </w:r>
    </w:p>
    <w:p w14:paraId="344BE220" w14:textId="77777777" w:rsidR="00A12E07" w:rsidRDefault="00A12E07">
      <w:pPr>
        <w:pStyle w:val="TOC5"/>
        <w:rPr>
          <w:rFonts w:ascii="Calibri" w:hAnsi="Calibri"/>
          <w:sz w:val="22"/>
          <w:szCs w:val="22"/>
          <w:lang w:val="en-US"/>
        </w:rPr>
      </w:pPr>
      <w:r>
        <w:t>8.2.6.5.2</w:t>
      </w:r>
      <w:r>
        <w:rPr>
          <w:rFonts w:ascii="Calibri" w:hAnsi="Calibri"/>
          <w:sz w:val="22"/>
          <w:szCs w:val="22"/>
          <w:lang w:val="en-US"/>
        </w:rPr>
        <w:tab/>
      </w:r>
      <w:r>
        <w:rPr>
          <w:lang w:eastAsia="ja-JP"/>
        </w:rPr>
        <w:t>SCF-initiated PSS streaming session teardown</w:t>
      </w:r>
      <w:r>
        <w:tab/>
      </w:r>
      <w:r>
        <w:fldChar w:fldCharType="begin" w:fldLock="1"/>
      </w:r>
      <w:r>
        <w:instrText xml:space="preserve"> PAGEREF _Toc517287081 \h </w:instrText>
      </w:r>
      <w:r>
        <w:fldChar w:fldCharType="separate"/>
      </w:r>
      <w:r>
        <w:t>49</w:t>
      </w:r>
      <w:r>
        <w:fldChar w:fldCharType="end"/>
      </w:r>
    </w:p>
    <w:p w14:paraId="5E2EC5E8" w14:textId="77777777" w:rsidR="00A12E07" w:rsidRDefault="00A12E07">
      <w:pPr>
        <w:pStyle w:val="TOC5"/>
        <w:rPr>
          <w:rFonts w:ascii="Calibri" w:hAnsi="Calibri"/>
          <w:sz w:val="22"/>
          <w:szCs w:val="22"/>
          <w:lang w:val="en-US"/>
        </w:rPr>
      </w:pPr>
      <w:r>
        <w:t>8.2.6.5.3</w:t>
      </w:r>
      <w:r>
        <w:rPr>
          <w:rFonts w:ascii="Calibri" w:hAnsi="Calibri"/>
          <w:sz w:val="22"/>
          <w:szCs w:val="22"/>
          <w:lang w:val="en-US"/>
        </w:rPr>
        <w:tab/>
      </w:r>
      <w:r>
        <w:t>PSS adapter-initiated PSS streaming session teardown</w:t>
      </w:r>
      <w:r>
        <w:tab/>
      </w:r>
      <w:r>
        <w:fldChar w:fldCharType="begin" w:fldLock="1"/>
      </w:r>
      <w:r>
        <w:instrText xml:space="preserve"> PAGEREF _Toc517287082 \h </w:instrText>
      </w:r>
      <w:r>
        <w:fldChar w:fldCharType="separate"/>
      </w:r>
      <w:r>
        <w:t>49</w:t>
      </w:r>
      <w:r>
        <w:fldChar w:fldCharType="end"/>
      </w:r>
    </w:p>
    <w:p w14:paraId="436B3EC8" w14:textId="77777777" w:rsidR="00A12E07" w:rsidRDefault="00A12E07">
      <w:pPr>
        <w:pStyle w:val="TOC4"/>
        <w:rPr>
          <w:rFonts w:ascii="Calibri" w:hAnsi="Calibri"/>
          <w:sz w:val="22"/>
          <w:szCs w:val="22"/>
          <w:lang w:val="en-US"/>
        </w:rPr>
      </w:pPr>
      <w:r>
        <w:t>8.2.6.6</w:t>
      </w:r>
      <w:r>
        <w:rPr>
          <w:rFonts w:ascii="Calibri" w:hAnsi="Calibri"/>
          <w:sz w:val="22"/>
          <w:szCs w:val="22"/>
          <w:lang w:val="en-US"/>
        </w:rPr>
        <w:tab/>
      </w:r>
      <w:r>
        <w:t>Procedures at the PSS Server</w:t>
      </w:r>
      <w:r>
        <w:tab/>
      </w:r>
      <w:r>
        <w:fldChar w:fldCharType="begin" w:fldLock="1"/>
      </w:r>
      <w:r>
        <w:instrText xml:space="preserve"> PAGEREF _Toc517287083 \h </w:instrText>
      </w:r>
      <w:r>
        <w:fldChar w:fldCharType="separate"/>
      </w:r>
      <w:r>
        <w:t>49</w:t>
      </w:r>
      <w:r>
        <w:fldChar w:fldCharType="end"/>
      </w:r>
    </w:p>
    <w:p w14:paraId="04544EE9" w14:textId="77777777" w:rsidR="00A12E07" w:rsidRDefault="00A12E07">
      <w:pPr>
        <w:pStyle w:val="TOC3"/>
        <w:rPr>
          <w:rFonts w:ascii="Calibri" w:hAnsi="Calibri"/>
          <w:sz w:val="22"/>
          <w:szCs w:val="22"/>
          <w:lang w:val="en-US"/>
        </w:rPr>
      </w:pPr>
      <w:r>
        <w:t>8.2.7</w:t>
      </w:r>
      <w:r>
        <w:rPr>
          <w:rFonts w:ascii="Calibri" w:hAnsi="Calibri"/>
          <w:sz w:val="22"/>
          <w:szCs w:val="22"/>
          <w:lang w:val="en-US"/>
        </w:rPr>
        <w:tab/>
      </w:r>
      <w:r>
        <w:t>Supported procedures</w:t>
      </w:r>
      <w:r>
        <w:tab/>
      </w:r>
      <w:r>
        <w:fldChar w:fldCharType="begin" w:fldLock="1"/>
      </w:r>
      <w:r>
        <w:instrText xml:space="preserve"> PAGEREF _Toc517287084 \h </w:instrText>
      </w:r>
      <w:r>
        <w:fldChar w:fldCharType="separate"/>
      </w:r>
      <w:r>
        <w:t>49</w:t>
      </w:r>
      <w:r>
        <w:fldChar w:fldCharType="end"/>
      </w:r>
    </w:p>
    <w:p w14:paraId="3163E25D" w14:textId="77777777" w:rsidR="00A12E07" w:rsidRDefault="00A12E07">
      <w:pPr>
        <w:pStyle w:val="TOC2"/>
        <w:rPr>
          <w:rFonts w:ascii="Calibri" w:hAnsi="Calibri"/>
          <w:sz w:val="22"/>
          <w:szCs w:val="22"/>
          <w:lang w:val="en-US"/>
        </w:rPr>
      </w:pPr>
      <w:r>
        <w:t>8.3</w:t>
      </w:r>
      <w:r>
        <w:rPr>
          <w:rFonts w:ascii="Calibri" w:hAnsi="Calibri"/>
          <w:sz w:val="22"/>
          <w:szCs w:val="22"/>
          <w:lang w:val="en-US"/>
        </w:rPr>
        <w:tab/>
      </w:r>
      <w:r>
        <w:t>MBMS Streaming</w:t>
      </w:r>
      <w:r>
        <w:tab/>
      </w:r>
      <w:r>
        <w:fldChar w:fldCharType="begin" w:fldLock="1"/>
      </w:r>
      <w:r>
        <w:instrText xml:space="preserve"> PAGEREF _Toc517287085 \h </w:instrText>
      </w:r>
      <w:r>
        <w:fldChar w:fldCharType="separate"/>
      </w:r>
      <w:r>
        <w:t>49</w:t>
      </w:r>
      <w:r>
        <w:fldChar w:fldCharType="end"/>
      </w:r>
    </w:p>
    <w:p w14:paraId="5FEFD995" w14:textId="77777777" w:rsidR="00A12E07" w:rsidRDefault="00A12E07">
      <w:pPr>
        <w:pStyle w:val="TOC3"/>
        <w:rPr>
          <w:rFonts w:ascii="Calibri" w:hAnsi="Calibri"/>
          <w:sz w:val="22"/>
          <w:szCs w:val="22"/>
          <w:lang w:val="en-US"/>
        </w:rPr>
      </w:pPr>
      <w:r>
        <w:t>8.3.1</w:t>
      </w:r>
      <w:r>
        <w:rPr>
          <w:rFonts w:ascii="Calibri" w:hAnsi="Calibri"/>
          <w:sz w:val="22"/>
          <w:szCs w:val="22"/>
          <w:lang w:val="en-US"/>
        </w:rPr>
        <w:tab/>
      </w:r>
      <w:r>
        <w:t>MBMS Media codecs and formats</w:t>
      </w:r>
      <w:r>
        <w:tab/>
      </w:r>
      <w:r>
        <w:fldChar w:fldCharType="begin" w:fldLock="1"/>
      </w:r>
      <w:r>
        <w:instrText xml:space="preserve"> PAGEREF _Toc517287086 \h </w:instrText>
      </w:r>
      <w:r>
        <w:fldChar w:fldCharType="separate"/>
      </w:r>
      <w:r>
        <w:t>49</w:t>
      </w:r>
      <w:r>
        <w:fldChar w:fldCharType="end"/>
      </w:r>
    </w:p>
    <w:p w14:paraId="0F7B1421" w14:textId="77777777" w:rsidR="00A12E07" w:rsidRDefault="00A12E07">
      <w:pPr>
        <w:pStyle w:val="TOC3"/>
        <w:rPr>
          <w:rFonts w:ascii="Calibri" w:hAnsi="Calibri"/>
          <w:sz w:val="22"/>
          <w:szCs w:val="22"/>
          <w:lang w:val="en-US"/>
        </w:rPr>
      </w:pPr>
      <w:r>
        <w:t>8.3.2</w:t>
      </w:r>
      <w:r>
        <w:rPr>
          <w:rFonts w:ascii="Calibri" w:hAnsi="Calibri"/>
          <w:sz w:val="22"/>
          <w:szCs w:val="22"/>
          <w:lang w:val="en-US"/>
        </w:rPr>
        <w:tab/>
      </w:r>
      <w:r>
        <w:t>Procedure for providing missing parameters</w:t>
      </w:r>
      <w:r>
        <w:tab/>
      </w:r>
      <w:r>
        <w:fldChar w:fldCharType="begin" w:fldLock="1"/>
      </w:r>
      <w:r>
        <w:instrText xml:space="preserve"> PAGEREF _Toc517287087 \h </w:instrText>
      </w:r>
      <w:r>
        <w:fldChar w:fldCharType="separate"/>
      </w:r>
      <w:r>
        <w:t>49</w:t>
      </w:r>
      <w:r>
        <w:fldChar w:fldCharType="end"/>
      </w:r>
    </w:p>
    <w:p w14:paraId="7FBFF825" w14:textId="77777777" w:rsidR="00A12E07" w:rsidRDefault="00A12E07">
      <w:pPr>
        <w:pStyle w:val="TOC4"/>
        <w:rPr>
          <w:rFonts w:ascii="Calibri" w:hAnsi="Calibri"/>
          <w:sz w:val="22"/>
          <w:szCs w:val="22"/>
          <w:lang w:val="en-US"/>
        </w:rPr>
      </w:pPr>
      <w:r>
        <w:t>8.3.2.1</w:t>
      </w:r>
      <w:r>
        <w:rPr>
          <w:rFonts w:ascii="Calibri" w:hAnsi="Calibri"/>
          <w:sz w:val="22"/>
          <w:szCs w:val="22"/>
          <w:lang w:val="en-US"/>
        </w:rPr>
        <w:tab/>
      </w:r>
      <w:r>
        <w:t>Procedures at the UE</w:t>
      </w:r>
      <w:r>
        <w:tab/>
      </w:r>
      <w:r>
        <w:fldChar w:fldCharType="begin" w:fldLock="1"/>
      </w:r>
      <w:r>
        <w:instrText xml:space="preserve"> PAGEREF _Toc517287088 \h </w:instrText>
      </w:r>
      <w:r>
        <w:fldChar w:fldCharType="separate"/>
      </w:r>
      <w:r>
        <w:t>49</w:t>
      </w:r>
      <w:r>
        <w:fldChar w:fldCharType="end"/>
      </w:r>
    </w:p>
    <w:p w14:paraId="029FB28F" w14:textId="77777777" w:rsidR="00A12E07" w:rsidRDefault="00A12E07">
      <w:pPr>
        <w:pStyle w:val="TOC4"/>
        <w:rPr>
          <w:rFonts w:ascii="Calibri" w:hAnsi="Calibri"/>
          <w:sz w:val="22"/>
          <w:szCs w:val="22"/>
          <w:lang w:val="en-US"/>
        </w:rPr>
      </w:pPr>
      <w:r>
        <w:t>8.3.2.2</w:t>
      </w:r>
      <w:r>
        <w:rPr>
          <w:rFonts w:ascii="Calibri" w:hAnsi="Calibri"/>
          <w:sz w:val="22"/>
          <w:szCs w:val="22"/>
          <w:lang w:val="en-US"/>
        </w:rPr>
        <w:tab/>
      </w:r>
      <w:r>
        <w:t>Procedures at the SCF</w:t>
      </w:r>
      <w:r>
        <w:tab/>
      </w:r>
      <w:r>
        <w:fldChar w:fldCharType="begin" w:fldLock="1"/>
      </w:r>
      <w:r>
        <w:instrText xml:space="preserve"> PAGEREF _Toc517287089 \h </w:instrText>
      </w:r>
      <w:r>
        <w:fldChar w:fldCharType="separate"/>
      </w:r>
      <w:r>
        <w:t>50</w:t>
      </w:r>
      <w:r>
        <w:fldChar w:fldCharType="end"/>
      </w:r>
    </w:p>
    <w:p w14:paraId="4391C907" w14:textId="77777777" w:rsidR="00A12E07" w:rsidRDefault="00A12E07">
      <w:pPr>
        <w:pStyle w:val="TOC3"/>
        <w:rPr>
          <w:rFonts w:ascii="Calibri" w:hAnsi="Calibri"/>
          <w:sz w:val="22"/>
          <w:szCs w:val="22"/>
          <w:lang w:val="en-US"/>
        </w:rPr>
      </w:pPr>
      <w:r>
        <w:t>8.3.3</w:t>
      </w:r>
      <w:r>
        <w:rPr>
          <w:rFonts w:ascii="Calibri" w:hAnsi="Calibri"/>
          <w:sz w:val="22"/>
          <w:szCs w:val="22"/>
          <w:lang w:val="en-US"/>
        </w:rPr>
        <w:tab/>
      </w:r>
      <w:r>
        <w:t>MBMS Streaming Session initiation</w:t>
      </w:r>
      <w:r>
        <w:tab/>
      </w:r>
      <w:r>
        <w:fldChar w:fldCharType="begin" w:fldLock="1"/>
      </w:r>
      <w:r>
        <w:instrText xml:space="preserve"> PAGEREF _Toc517287090 \h </w:instrText>
      </w:r>
      <w:r>
        <w:fldChar w:fldCharType="separate"/>
      </w:r>
      <w:r>
        <w:t>50</w:t>
      </w:r>
      <w:r>
        <w:fldChar w:fldCharType="end"/>
      </w:r>
    </w:p>
    <w:p w14:paraId="4AD9EA69" w14:textId="77777777" w:rsidR="00A12E07" w:rsidRDefault="00A12E07">
      <w:pPr>
        <w:pStyle w:val="TOC4"/>
        <w:rPr>
          <w:rFonts w:ascii="Calibri" w:hAnsi="Calibri"/>
          <w:sz w:val="22"/>
          <w:szCs w:val="22"/>
          <w:lang w:val="en-US"/>
        </w:rPr>
      </w:pPr>
      <w:r>
        <w:t>8.3.3.1</w:t>
      </w:r>
      <w:r>
        <w:rPr>
          <w:rFonts w:ascii="Calibri" w:hAnsi="Calibri"/>
          <w:sz w:val="22"/>
          <w:szCs w:val="22"/>
          <w:lang w:val="en-US"/>
        </w:rPr>
        <w:tab/>
      </w:r>
      <w:r>
        <w:t>General description</w:t>
      </w:r>
      <w:r>
        <w:tab/>
      </w:r>
      <w:r>
        <w:fldChar w:fldCharType="begin" w:fldLock="1"/>
      </w:r>
      <w:r>
        <w:instrText xml:space="preserve"> PAGEREF _Toc517287091 \h </w:instrText>
      </w:r>
      <w:r>
        <w:fldChar w:fldCharType="separate"/>
      </w:r>
      <w:r>
        <w:t>50</w:t>
      </w:r>
      <w:r>
        <w:fldChar w:fldCharType="end"/>
      </w:r>
    </w:p>
    <w:p w14:paraId="250298F6" w14:textId="77777777" w:rsidR="00A12E07" w:rsidRDefault="00A12E07">
      <w:pPr>
        <w:pStyle w:val="TOC4"/>
        <w:rPr>
          <w:rFonts w:ascii="Calibri" w:hAnsi="Calibri"/>
          <w:sz w:val="22"/>
          <w:szCs w:val="22"/>
          <w:lang w:val="en-US"/>
        </w:rPr>
      </w:pPr>
      <w:r>
        <w:t>8.3.3.2</w:t>
      </w:r>
      <w:r>
        <w:rPr>
          <w:rFonts w:ascii="Calibri" w:hAnsi="Calibri"/>
          <w:sz w:val="22"/>
          <w:szCs w:val="22"/>
          <w:lang w:val="en-US"/>
        </w:rPr>
        <w:tab/>
      </w:r>
      <w:r>
        <w:t>Procedures at the UE</w:t>
      </w:r>
      <w:r>
        <w:tab/>
      </w:r>
      <w:r>
        <w:fldChar w:fldCharType="begin" w:fldLock="1"/>
      </w:r>
      <w:r>
        <w:instrText xml:space="preserve"> PAGEREF _Toc517287092 \h </w:instrText>
      </w:r>
      <w:r>
        <w:fldChar w:fldCharType="separate"/>
      </w:r>
      <w:r>
        <w:t>50</w:t>
      </w:r>
      <w:r>
        <w:fldChar w:fldCharType="end"/>
      </w:r>
    </w:p>
    <w:p w14:paraId="6FB2CE89" w14:textId="77777777" w:rsidR="00A12E07" w:rsidRDefault="00A12E07">
      <w:pPr>
        <w:pStyle w:val="TOC4"/>
        <w:rPr>
          <w:rFonts w:ascii="Calibri" w:hAnsi="Calibri"/>
          <w:sz w:val="22"/>
          <w:szCs w:val="22"/>
          <w:lang w:val="en-US"/>
        </w:rPr>
      </w:pPr>
      <w:r>
        <w:t>8.3.3.3</w:t>
      </w:r>
      <w:r>
        <w:rPr>
          <w:rFonts w:ascii="Calibri" w:hAnsi="Calibri"/>
          <w:sz w:val="22"/>
          <w:szCs w:val="22"/>
          <w:lang w:val="en-US"/>
        </w:rPr>
        <w:tab/>
      </w:r>
      <w:r>
        <w:t>Procedures at the IM CN Subsystem</w:t>
      </w:r>
      <w:r>
        <w:tab/>
      </w:r>
      <w:r>
        <w:fldChar w:fldCharType="begin" w:fldLock="1"/>
      </w:r>
      <w:r>
        <w:instrText xml:space="preserve"> PAGEREF _Toc517287093 \h </w:instrText>
      </w:r>
      <w:r>
        <w:fldChar w:fldCharType="separate"/>
      </w:r>
      <w:r>
        <w:t>51</w:t>
      </w:r>
      <w:r>
        <w:fldChar w:fldCharType="end"/>
      </w:r>
    </w:p>
    <w:p w14:paraId="39AA4E50" w14:textId="77777777" w:rsidR="00A12E07" w:rsidRDefault="00A12E07">
      <w:pPr>
        <w:pStyle w:val="TOC4"/>
        <w:rPr>
          <w:rFonts w:ascii="Calibri" w:hAnsi="Calibri"/>
          <w:sz w:val="22"/>
          <w:szCs w:val="22"/>
          <w:lang w:val="en-US"/>
        </w:rPr>
      </w:pPr>
      <w:r>
        <w:t>8.3.3.4</w:t>
      </w:r>
      <w:r>
        <w:rPr>
          <w:rFonts w:ascii="Calibri" w:hAnsi="Calibri"/>
          <w:sz w:val="22"/>
          <w:szCs w:val="22"/>
          <w:lang w:val="en-US"/>
        </w:rPr>
        <w:tab/>
      </w:r>
      <w:r>
        <w:t>Procedures at the SCF</w:t>
      </w:r>
      <w:r>
        <w:tab/>
      </w:r>
      <w:r>
        <w:fldChar w:fldCharType="begin" w:fldLock="1"/>
      </w:r>
      <w:r>
        <w:instrText xml:space="preserve"> PAGEREF _Toc517287094 \h </w:instrText>
      </w:r>
      <w:r>
        <w:fldChar w:fldCharType="separate"/>
      </w:r>
      <w:r>
        <w:t>51</w:t>
      </w:r>
      <w:r>
        <w:fldChar w:fldCharType="end"/>
      </w:r>
    </w:p>
    <w:p w14:paraId="558B264F" w14:textId="77777777" w:rsidR="00A12E07" w:rsidRDefault="00A12E07">
      <w:pPr>
        <w:pStyle w:val="TOC4"/>
        <w:rPr>
          <w:rFonts w:ascii="Calibri" w:hAnsi="Calibri"/>
          <w:sz w:val="22"/>
          <w:szCs w:val="22"/>
          <w:lang w:val="en-US"/>
        </w:rPr>
      </w:pPr>
      <w:r>
        <w:t>8.3.3.5</w:t>
      </w:r>
      <w:r>
        <w:rPr>
          <w:rFonts w:ascii="Calibri" w:hAnsi="Calibri"/>
          <w:sz w:val="22"/>
          <w:szCs w:val="22"/>
          <w:lang w:val="en-US"/>
        </w:rPr>
        <w:tab/>
      </w:r>
      <w:r>
        <w:t>Procedures at the BMSC.UPF</w:t>
      </w:r>
      <w:r>
        <w:tab/>
      </w:r>
      <w:r>
        <w:fldChar w:fldCharType="begin" w:fldLock="1"/>
      </w:r>
      <w:r>
        <w:instrText xml:space="preserve"> PAGEREF _Toc517287095 \h </w:instrText>
      </w:r>
      <w:r>
        <w:fldChar w:fldCharType="separate"/>
      </w:r>
      <w:r>
        <w:t>52</w:t>
      </w:r>
      <w:r>
        <w:fldChar w:fldCharType="end"/>
      </w:r>
    </w:p>
    <w:p w14:paraId="564976F8" w14:textId="77777777" w:rsidR="00A12E07" w:rsidRDefault="00A12E07">
      <w:pPr>
        <w:pStyle w:val="TOC3"/>
        <w:rPr>
          <w:rFonts w:ascii="Calibri" w:hAnsi="Calibri"/>
          <w:sz w:val="22"/>
          <w:szCs w:val="22"/>
          <w:lang w:val="en-US"/>
        </w:rPr>
      </w:pPr>
      <w:r>
        <w:t>8.3.4</w:t>
      </w:r>
      <w:r>
        <w:rPr>
          <w:rFonts w:ascii="Calibri" w:hAnsi="Calibri"/>
          <w:sz w:val="22"/>
          <w:szCs w:val="22"/>
          <w:lang w:val="en-US"/>
        </w:rPr>
        <w:tab/>
      </w:r>
      <w:r>
        <w:t>MBMS content switching</w:t>
      </w:r>
      <w:r>
        <w:tab/>
      </w:r>
      <w:r>
        <w:fldChar w:fldCharType="begin" w:fldLock="1"/>
      </w:r>
      <w:r>
        <w:instrText xml:space="preserve"> PAGEREF _Toc517287096 \h </w:instrText>
      </w:r>
      <w:r>
        <w:fldChar w:fldCharType="separate"/>
      </w:r>
      <w:r>
        <w:t>52</w:t>
      </w:r>
      <w:r>
        <w:fldChar w:fldCharType="end"/>
      </w:r>
    </w:p>
    <w:p w14:paraId="5B65F2DD" w14:textId="77777777" w:rsidR="00A12E07" w:rsidRDefault="00A12E07">
      <w:pPr>
        <w:pStyle w:val="TOC4"/>
        <w:rPr>
          <w:rFonts w:ascii="Calibri" w:hAnsi="Calibri"/>
          <w:sz w:val="22"/>
          <w:szCs w:val="22"/>
          <w:lang w:val="en-US"/>
        </w:rPr>
      </w:pPr>
      <w:r>
        <w:t>8.3.4.1</w:t>
      </w:r>
      <w:r>
        <w:rPr>
          <w:rFonts w:ascii="Calibri" w:hAnsi="Calibri"/>
          <w:sz w:val="22"/>
          <w:szCs w:val="22"/>
          <w:lang w:val="en-US"/>
        </w:rPr>
        <w:tab/>
      </w:r>
      <w:r>
        <w:t>General Description</w:t>
      </w:r>
      <w:r>
        <w:tab/>
      </w:r>
      <w:r>
        <w:fldChar w:fldCharType="begin" w:fldLock="1"/>
      </w:r>
      <w:r>
        <w:instrText xml:space="preserve"> PAGEREF _Toc517287097 \h </w:instrText>
      </w:r>
      <w:r>
        <w:fldChar w:fldCharType="separate"/>
      </w:r>
      <w:r>
        <w:t>52</w:t>
      </w:r>
      <w:r>
        <w:fldChar w:fldCharType="end"/>
      </w:r>
    </w:p>
    <w:p w14:paraId="71230244" w14:textId="77777777" w:rsidR="00A12E07" w:rsidRDefault="00A12E07">
      <w:pPr>
        <w:pStyle w:val="TOC4"/>
        <w:rPr>
          <w:rFonts w:ascii="Calibri" w:hAnsi="Calibri"/>
          <w:sz w:val="22"/>
          <w:szCs w:val="22"/>
          <w:lang w:val="en-US"/>
        </w:rPr>
      </w:pPr>
      <w:r>
        <w:t>8.3.4.2</w:t>
      </w:r>
      <w:r>
        <w:rPr>
          <w:rFonts w:ascii="Calibri" w:hAnsi="Calibri"/>
          <w:sz w:val="22"/>
          <w:szCs w:val="22"/>
          <w:lang w:val="en-US"/>
        </w:rPr>
        <w:tab/>
      </w:r>
      <w:r>
        <w:t>Procedures at the UE</w:t>
      </w:r>
      <w:r>
        <w:tab/>
      </w:r>
      <w:r>
        <w:fldChar w:fldCharType="begin" w:fldLock="1"/>
      </w:r>
      <w:r>
        <w:instrText xml:space="preserve"> PAGEREF _Toc517287098 \h </w:instrText>
      </w:r>
      <w:r>
        <w:fldChar w:fldCharType="separate"/>
      </w:r>
      <w:r>
        <w:t>53</w:t>
      </w:r>
      <w:r>
        <w:fldChar w:fldCharType="end"/>
      </w:r>
    </w:p>
    <w:p w14:paraId="671ADFD0" w14:textId="77777777" w:rsidR="00A12E07" w:rsidRDefault="00A12E07">
      <w:pPr>
        <w:pStyle w:val="TOC4"/>
        <w:rPr>
          <w:rFonts w:ascii="Calibri" w:hAnsi="Calibri"/>
          <w:sz w:val="22"/>
          <w:szCs w:val="22"/>
          <w:lang w:val="en-US"/>
        </w:rPr>
      </w:pPr>
      <w:r>
        <w:t>8.3.4.3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_Toc517287099 \h </w:instrText>
      </w:r>
      <w:r>
        <w:fldChar w:fldCharType="separate"/>
      </w:r>
      <w:r>
        <w:t>53</w:t>
      </w:r>
      <w:r>
        <w:fldChar w:fldCharType="end"/>
      </w:r>
    </w:p>
    <w:p w14:paraId="0D092B2C" w14:textId="77777777" w:rsidR="00A12E07" w:rsidRDefault="00A12E07">
      <w:pPr>
        <w:pStyle w:val="TOC4"/>
        <w:rPr>
          <w:rFonts w:ascii="Calibri" w:hAnsi="Calibri"/>
          <w:sz w:val="22"/>
          <w:szCs w:val="22"/>
          <w:lang w:val="en-US"/>
        </w:rPr>
      </w:pPr>
      <w:r>
        <w:t>8.3.4.4</w:t>
      </w:r>
      <w:r>
        <w:rPr>
          <w:rFonts w:ascii="Calibri" w:hAnsi="Calibri"/>
          <w:sz w:val="22"/>
          <w:szCs w:val="22"/>
          <w:lang w:val="en-US"/>
        </w:rPr>
        <w:tab/>
      </w:r>
      <w:r>
        <w:rPr>
          <w:lang w:eastAsia="zh-CN"/>
        </w:rPr>
        <w:t>Procedures at the SCF</w:t>
      </w:r>
      <w:r>
        <w:tab/>
      </w:r>
      <w:r>
        <w:fldChar w:fldCharType="begin" w:fldLock="1"/>
      </w:r>
      <w:r>
        <w:instrText xml:space="preserve"> PAGEREF _Toc517287100 \h </w:instrText>
      </w:r>
      <w:r>
        <w:fldChar w:fldCharType="separate"/>
      </w:r>
      <w:r>
        <w:t>53</w:t>
      </w:r>
      <w:r>
        <w:fldChar w:fldCharType="end"/>
      </w:r>
    </w:p>
    <w:p w14:paraId="33C9ED15" w14:textId="77777777" w:rsidR="00A12E07" w:rsidRDefault="00A12E07">
      <w:pPr>
        <w:pStyle w:val="TOC4"/>
        <w:rPr>
          <w:rFonts w:ascii="Calibri" w:hAnsi="Calibri"/>
          <w:sz w:val="22"/>
          <w:szCs w:val="22"/>
          <w:lang w:val="en-US"/>
        </w:rPr>
      </w:pPr>
      <w:r>
        <w:t>8.3.4.5</w:t>
      </w:r>
      <w:r>
        <w:rPr>
          <w:rFonts w:ascii="Calibri" w:hAnsi="Calibri"/>
          <w:sz w:val="22"/>
          <w:szCs w:val="22"/>
          <w:lang w:val="en-US"/>
        </w:rPr>
        <w:tab/>
      </w:r>
      <w:r>
        <w:rPr>
          <w:lang w:eastAsia="zh-CN"/>
        </w:rPr>
        <w:t>Procedures at the BMSC.UPF</w:t>
      </w:r>
      <w:r>
        <w:tab/>
      </w:r>
      <w:r>
        <w:fldChar w:fldCharType="begin" w:fldLock="1"/>
      </w:r>
      <w:r>
        <w:instrText xml:space="preserve"> PAGEREF _Toc517287101 \h </w:instrText>
      </w:r>
      <w:r>
        <w:fldChar w:fldCharType="separate"/>
      </w:r>
      <w:r>
        <w:t>53</w:t>
      </w:r>
      <w:r>
        <w:fldChar w:fldCharType="end"/>
      </w:r>
    </w:p>
    <w:p w14:paraId="64991E03" w14:textId="77777777" w:rsidR="00A12E07" w:rsidRDefault="00A12E07">
      <w:pPr>
        <w:pStyle w:val="TOC3"/>
        <w:rPr>
          <w:rFonts w:ascii="Calibri" w:hAnsi="Calibri"/>
          <w:sz w:val="22"/>
          <w:szCs w:val="22"/>
          <w:lang w:val="en-US"/>
        </w:rPr>
      </w:pPr>
      <w:r>
        <w:t>8.3.5</w:t>
      </w:r>
      <w:r>
        <w:rPr>
          <w:rFonts w:ascii="Calibri" w:hAnsi="Calibri"/>
          <w:sz w:val="22"/>
          <w:szCs w:val="22"/>
          <w:lang w:val="en-US"/>
        </w:rPr>
        <w:tab/>
      </w:r>
      <w:r>
        <w:t>MBMS Streaming Session Teardown</w:t>
      </w:r>
      <w:r>
        <w:tab/>
      </w:r>
      <w:r>
        <w:fldChar w:fldCharType="begin" w:fldLock="1"/>
      </w:r>
      <w:r>
        <w:instrText xml:space="preserve"> PAGEREF _Toc517287102 \h </w:instrText>
      </w:r>
      <w:r>
        <w:fldChar w:fldCharType="separate"/>
      </w:r>
      <w:r>
        <w:t>54</w:t>
      </w:r>
      <w:r>
        <w:fldChar w:fldCharType="end"/>
      </w:r>
    </w:p>
    <w:p w14:paraId="61213BB2" w14:textId="77777777" w:rsidR="00A12E07" w:rsidRDefault="00A12E07">
      <w:pPr>
        <w:pStyle w:val="TOC4"/>
        <w:rPr>
          <w:rFonts w:ascii="Calibri" w:hAnsi="Calibri"/>
          <w:sz w:val="22"/>
          <w:szCs w:val="22"/>
          <w:lang w:val="en-US"/>
        </w:rPr>
      </w:pPr>
      <w:r>
        <w:t>8.3.5.1</w:t>
      </w:r>
      <w:r>
        <w:rPr>
          <w:rFonts w:ascii="Calibri" w:hAnsi="Calibri"/>
          <w:sz w:val="22"/>
          <w:szCs w:val="22"/>
          <w:lang w:val="en-US"/>
        </w:rPr>
        <w:tab/>
      </w:r>
      <w:r>
        <w:t>General Description</w:t>
      </w:r>
      <w:r>
        <w:tab/>
      </w:r>
      <w:r>
        <w:fldChar w:fldCharType="begin" w:fldLock="1"/>
      </w:r>
      <w:r>
        <w:instrText xml:space="preserve"> PAGEREF _Toc517287103 \h </w:instrText>
      </w:r>
      <w:r>
        <w:fldChar w:fldCharType="separate"/>
      </w:r>
      <w:r>
        <w:t>54</w:t>
      </w:r>
      <w:r>
        <w:fldChar w:fldCharType="end"/>
      </w:r>
    </w:p>
    <w:p w14:paraId="52FBF700" w14:textId="77777777" w:rsidR="00A12E07" w:rsidRDefault="00A12E07">
      <w:pPr>
        <w:pStyle w:val="TOC4"/>
        <w:rPr>
          <w:rFonts w:ascii="Calibri" w:hAnsi="Calibri"/>
          <w:sz w:val="22"/>
          <w:szCs w:val="22"/>
          <w:lang w:val="en-US"/>
        </w:rPr>
      </w:pPr>
      <w:r>
        <w:t>8.3.5.2</w:t>
      </w:r>
      <w:r>
        <w:rPr>
          <w:rFonts w:ascii="Calibri" w:hAnsi="Calibri"/>
          <w:sz w:val="22"/>
          <w:szCs w:val="22"/>
          <w:lang w:val="en-US"/>
        </w:rPr>
        <w:tab/>
      </w:r>
      <w:r>
        <w:t>Procedures at the UE</w:t>
      </w:r>
      <w:r>
        <w:tab/>
      </w:r>
      <w:r>
        <w:fldChar w:fldCharType="begin" w:fldLock="1"/>
      </w:r>
      <w:r>
        <w:instrText xml:space="preserve"> PAGEREF _Toc517287104 \h </w:instrText>
      </w:r>
      <w:r>
        <w:fldChar w:fldCharType="separate"/>
      </w:r>
      <w:r>
        <w:t>54</w:t>
      </w:r>
      <w:r>
        <w:fldChar w:fldCharType="end"/>
      </w:r>
    </w:p>
    <w:p w14:paraId="273FA4F3" w14:textId="77777777" w:rsidR="00A12E07" w:rsidRDefault="00A12E07">
      <w:pPr>
        <w:pStyle w:val="TOC4"/>
        <w:rPr>
          <w:rFonts w:ascii="Calibri" w:hAnsi="Calibri"/>
          <w:sz w:val="22"/>
          <w:szCs w:val="22"/>
          <w:lang w:val="en-US"/>
        </w:rPr>
      </w:pPr>
      <w:r>
        <w:t>8.3.5.3</w:t>
      </w:r>
      <w:r>
        <w:rPr>
          <w:rFonts w:ascii="Calibri" w:hAnsi="Calibri"/>
          <w:sz w:val="22"/>
          <w:szCs w:val="22"/>
          <w:lang w:val="en-US"/>
        </w:rPr>
        <w:tab/>
      </w:r>
      <w:r>
        <w:t>Procedures at the IM CN Subsystem</w:t>
      </w:r>
      <w:r>
        <w:tab/>
      </w:r>
      <w:r>
        <w:fldChar w:fldCharType="begin" w:fldLock="1"/>
      </w:r>
      <w:r>
        <w:instrText xml:space="preserve"> PAGEREF _Toc517287105 \h </w:instrText>
      </w:r>
      <w:r>
        <w:fldChar w:fldCharType="separate"/>
      </w:r>
      <w:r>
        <w:t>54</w:t>
      </w:r>
      <w:r>
        <w:fldChar w:fldCharType="end"/>
      </w:r>
    </w:p>
    <w:p w14:paraId="4FA7D1F9" w14:textId="77777777" w:rsidR="00A12E07" w:rsidRDefault="00A12E07">
      <w:pPr>
        <w:pStyle w:val="TOC4"/>
        <w:rPr>
          <w:rFonts w:ascii="Calibri" w:hAnsi="Calibri"/>
          <w:sz w:val="22"/>
          <w:szCs w:val="22"/>
          <w:lang w:val="en-US"/>
        </w:rPr>
      </w:pPr>
      <w:r>
        <w:t>8.3.5.4</w:t>
      </w:r>
      <w:r>
        <w:rPr>
          <w:rFonts w:ascii="Calibri" w:hAnsi="Calibri"/>
          <w:sz w:val="22"/>
          <w:szCs w:val="22"/>
          <w:lang w:val="en-US"/>
        </w:rPr>
        <w:tab/>
      </w:r>
      <w:r>
        <w:t>Procedures at the SCF</w:t>
      </w:r>
      <w:r>
        <w:tab/>
      </w:r>
      <w:r>
        <w:fldChar w:fldCharType="begin" w:fldLock="1"/>
      </w:r>
      <w:r>
        <w:instrText xml:space="preserve"> PAGEREF _Toc517287106 \h </w:instrText>
      </w:r>
      <w:r>
        <w:fldChar w:fldCharType="separate"/>
      </w:r>
      <w:r>
        <w:t>54</w:t>
      </w:r>
      <w:r>
        <w:fldChar w:fldCharType="end"/>
      </w:r>
    </w:p>
    <w:p w14:paraId="742F132C" w14:textId="77777777" w:rsidR="00A12E07" w:rsidRDefault="00A12E07">
      <w:pPr>
        <w:pStyle w:val="TOC4"/>
        <w:rPr>
          <w:rFonts w:ascii="Calibri" w:hAnsi="Calibri"/>
          <w:sz w:val="22"/>
          <w:szCs w:val="22"/>
          <w:lang w:val="en-US"/>
        </w:rPr>
      </w:pPr>
      <w:r>
        <w:t>8.3.5.5</w:t>
      </w:r>
      <w:r>
        <w:rPr>
          <w:rFonts w:ascii="Calibri" w:hAnsi="Calibri"/>
          <w:sz w:val="22"/>
          <w:szCs w:val="22"/>
          <w:lang w:val="en-US"/>
        </w:rPr>
        <w:tab/>
      </w:r>
      <w:r>
        <w:t>Procedures at the BMSC.UPF</w:t>
      </w:r>
      <w:r>
        <w:tab/>
      </w:r>
      <w:r>
        <w:fldChar w:fldCharType="begin" w:fldLock="1"/>
      </w:r>
      <w:r>
        <w:instrText xml:space="preserve"> PAGEREF _Toc517287107 \h </w:instrText>
      </w:r>
      <w:r>
        <w:fldChar w:fldCharType="separate"/>
      </w:r>
      <w:r>
        <w:t>54</w:t>
      </w:r>
      <w:r>
        <w:fldChar w:fldCharType="end"/>
      </w:r>
    </w:p>
    <w:p w14:paraId="4CFF7765" w14:textId="77777777" w:rsidR="00A12E07" w:rsidRDefault="00A12E07">
      <w:pPr>
        <w:pStyle w:val="TOC3"/>
        <w:rPr>
          <w:rFonts w:ascii="Calibri" w:hAnsi="Calibri"/>
          <w:sz w:val="22"/>
          <w:szCs w:val="22"/>
          <w:lang w:val="en-US"/>
        </w:rPr>
      </w:pPr>
      <w:r>
        <w:t>8.3.6</w:t>
      </w:r>
      <w:r>
        <w:rPr>
          <w:rFonts w:ascii="Calibri" w:hAnsi="Calibri"/>
          <w:sz w:val="22"/>
          <w:szCs w:val="22"/>
          <w:lang w:val="en-US"/>
        </w:rPr>
        <w:tab/>
      </w:r>
      <w:r>
        <w:t>MBMS Content Report Configuration</w:t>
      </w:r>
      <w:r>
        <w:tab/>
      </w:r>
      <w:r>
        <w:fldChar w:fldCharType="begin" w:fldLock="1"/>
      </w:r>
      <w:r>
        <w:instrText xml:space="preserve"> PAGEREF _Toc517287108 \h </w:instrText>
      </w:r>
      <w:r>
        <w:fldChar w:fldCharType="separate"/>
      </w:r>
      <w:r>
        <w:t>54</w:t>
      </w:r>
      <w:r>
        <w:fldChar w:fldCharType="end"/>
      </w:r>
    </w:p>
    <w:p w14:paraId="7F9433A1" w14:textId="77777777" w:rsidR="00A12E07" w:rsidRDefault="00A12E07">
      <w:pPr>
        <w:pStyle w:val="TOC4"/>
        <w:rPr>
          <w:rFonts w:ascii="Calibri" w:hAnsi="Calibri"/>
          <w:sz w:val="22"/>
          <w:szCs w:val="22"/>
          <w:lang w:val="en-US"/>
        </w:rPr>
      </w:pPr>
      <w:r>
        <w:t>8.3.6.1</w:t>
      </w:r>
      <w:r>
        <w:rPr>
          <w:rFonts w:ascii="Calibri" w:hAnsi="Calibri"/>
          <w:sz w:val="22"/>
          <w:szCs w:val="22"/>
          <w:lang w:val="en-US"/>
        </w:rPr>
        <w:tab/>
      </w:r>
      <w:r>
        <w:rPr>
          <w:lang w:eastAsia="zh-CN"/>
        </w:rPr>
        <w:t>General Description</w:t>
      </w:r>
      <w:r>
        <w:tab/>
      </w:r>
      <w:r>
        <w:fldChar w:fldCharType="begin" w:fldLock="1"/>
      </w:r>
      <w:r>
        <w:instrText xml:space="preserve"> PAGEREF _Toc517287109 \h </w:instrText>
      </w:r>
      <w:r>
        <w:fldChar w:fldCharType="separate"/>
      </w:r>
      <w:r>
        <w:t>54</w:t>
      </w:r>
      <w:r>
        <w:fldChar w:fldCharType="end"/>
      </w:r>
    </w:p>
    <w:p w14:paraId="738DB4CD" w14:textId="77777777" w:rsidR="00A12E07" w:rsidRDefault="00A12E07">
      <w:pPr>
        <w:pStyle w:val="TOC4"/>
        <w:rPr>
          <w:rFonts w:ascii="Calibri" w:hAnsi="Calibri"/>
          <w:sz w:val="22"/>
          <w:szCs w:val="22"/>
          <w:lang w:val="en-US"/>
        </w:rPr>
      </w:pPr>
      <w:r>
        <w:t>8.</w:t>
      </w:r>
      <w:r>
        <w:rPr>
          <w:lang w:eastAsia="zh-CN"/>
        </w:rPr>
        <w:t>3.6</w:t>
      </w:r>
      <w:r>
        <w:t>.</w:t>
      </w:r>
      <w:r>
        <w:rPr>
          <w:lang w:eastAsia="zh-CN"/>
        </w:rPr>
        <w:t>2</w:t>
      </w:r>
      <w:r>
        <w:rPr>
          <w:rFonts w:ascii="Calibri" w:hAnsi="Calibri"/>
          <w:sz w:val="22"/>
          <w:szCs w:val="22"/>
          <w:lang w:val="en-US"/>
        </w:rPr>
        <w:tab/>
      </w:r>
      <w:r>
        <w:rPr>
          <w:lang w:eastAsia="zh-CN"/>
        </w:rPr>
        <w:t>Procedures in SCF</w:t>
      </w:r>
      <w:r>
        <w:tab/>
      </w:r>
      <w:r>
        <w:fldChar w:fldCharType="begin" w:fldLock="1"/>
      </w:r>
      <w:r>
        <w:instrText xml:space="preserve"> PAGEREF _Toc517287110 \h </w:instrText>
      </w:r>
      <w:r>
        <w:fldChar w:fldCharType="separate"/>
      </w:r>
      <w:r>
        <w:t>55</w:t>
      </w:r>
      <w:r>
        <w:fldChar w:fldCharType="end"/>
      </w:r>
    </w:p>
    <w:p w14:paraId="1E5E0C7E" w14:textId="77777777" w:rsidR="00A12E07" w:rsidRDefault="00A12E07">
      <w:pPr>
        <w:pStyle w:val="TOC4"/>
        <w:rPr>
          <w:rFonts w:ascii="Calibri" w:hAnsi="Calibri"/>
          <w:sz w:val="22"/>
          <w:szCs w:val="22"/>
          <w:lang w:val="en-US"/>
        </w:rPr>
      </w:pPr>
      <w:r>
        <w:t>8.3.6.3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_Toc517287111 \h </w:instrText>
      </w:r>
      <w:r>
        <w:fldChar w:fldCharType="separate"/>
      </w:r>
      <w:r>
        <w:t>55</w:t>
      </w:r>
      <w:r>
        <w:fldChar w:fldCharType="end"/>
      </w:r>
    </w:p>
    <w:p w14:paraId="19120688" w14:textId="77777777" w:rsidR="00A12E07" w:rsidRDefault="00A12E07">
      <w:pPr>
        <w:pStyle w:val="TOC4"/>
        <w:rPr>
          <w:rFonts w:ascii="Calibri" w:hAnsi="Calibri"/>
          <w:sz w:val="22"/>
          <w:szCs w:val="22"/>
          <w:lang w:val="en-US"/>
        </w:rPr>
      </w:pPr>
      <w:r>
        <w:t>8.3.6.4</w:t>
      </w:r>
      <w:r>
        <w:rPr>
          <w:rFonts w:ascii="Calibri" w:hAnsi="Calibri"/>
          <w:sz w:val="22"/>
          <w:szCs w:val="22"/>
          <w:lang w:val="en-US"/>
        </w:rPr>
        <w:tab/>
      </w:r>
      <w:r>
        <w:rPr>
          <w:lang w:eastAsia="zh-CN"/>
        </w:rPr>
        <w:t>Procedures in UE</w:t>
      </w:r>
      <w:r>
        <w:tab/>
      </w:r>
      <w:r>
        <w:fldChar w:fldCharType="begin" w:fldLock="1"/>
      </w:r>
      <w:r>
        <w:instrText xml:space="preserve"> PAGEREF _Toc517287112 \h </w:instrText>
      </w:r>
      <w:r>
        <w:fldChar w:fldCharType="separate"/>
      </w:r>
      <w:r>
        <w:t>55</w:t>
      </w:r>
      <w:r>
        <w:fldChar w:fldCharType="end"/>
      </w:r>
    </w:p>
    <w:p w14:paraId="63915131" w14:textId="77777777" w:rsidR="00A12E07" w:rsidRDefault="00A12E07">
      <w:pPr>
        <w:pStyle w:val="TOC2"/>
        <w:rPr>
          <w:rFonts w:ascii="Calibri" w:hAnsi="Calibri"/>
          <w:sz w:val="22"/>
          <w:szCs w:val="22"/>
          <w:lang w:val="en-US"/>
        </w:rPr>
      </w:pPr>
      <w:r>
        <w:t>8.4</w:t>
      </w:r>
      <w:r>
        <w:rPr>
          <w:rFonts w:ascii="Calibri" w:hAnsi="Calibri"/>
          <w:sz w:val="22"/>
          <w:szCs w:val="22"/>
          <w:lang w:val="en-US"/>
        </w:rPr>
        <w:tab/>
      </w:r>
      <w:r>
        <w:t>Combined PSS and MBMS Streaming</w:t>
      </w:r>
      <w:r>
        <w:tab/>
      </w:r>
      <w:r>
        <w:fldChar w:fldCharType="begin" w:fldLock="1"/>
      </w:r>
      <w:r>
        <w:instrText xml:space="preserve"> PAGEREF _Toc517287113 \h </w:instrText>
      </w:r>
      <w:r>
        <w:fldChar w:fldCharType="separate"/>
      </w:r>
      <w:r>
        <w:t>55</w:t>
      </w:r>
      <w:r>
        <w:fldChar w:fldCharType="end"/>
      </w:r>
    </w:p>
    <w:p w14:paraId="58E4B112" w14:textId="77777777" w:rsidR="00A12E07" w:rsidRDefault="00A12E07">
      <w:pPr>
        <w:pStyle w:val="TOC3"/>
        <w:rPr>
          <w:rFonts w:ascii="Calibri" w:hAnsi="Calibri"/>
          <w:sz w:val="22"/>
          <w:szCs w:val="22"/>
          <w:lang w:val="en-US"/>
        </w:rPr>
      </w:pPr>
      <w:r>
        <w:t>8.4.1</w:t>
      </w:r>
      <w:r>
        <w:rPr>
          <w:rFonts w:ascii="Calibri" w:hAnsi="Calibri"/>
          <w:sz w:val="22"/>
          <w:szCs w:val="22"/>
          <w:lang w:val="en-US"/>
        </w:rPr>
        <w:tab/>
      </w:r>
      <w:r>
        <w:t>Introduction</w:t>
      </w:r>
      <w:r>
        <w:tab/>
      </w:r>
      <w:r>
        <w:fldChar w:fldCharType="begin" w:fldLock="1"/>
      </w:r>
      <w:r>
        <w:instrText xml:space="preserve"> PAGEREF _Toc517287114 \h </w:instrText>
      </w:r>
      <w:r>
        <w:fldChar w:fldCharType="separate"/>
      </w:r>
      <w:r>
        <w:t>55</w:t>
      </w:r>
      <w:r>
        <w:fldChar w:fldCharType="end"/>
      </w:r>
    </w:p>
    <w:p w14:paraId="5869EB6F" w14:textId="77777777" w:rsidR="00A12E07" w:rsidRDefault="00A12E07">
      <w:pPr>
        <w:pStyle w:val="TOC3"/>
        <w:rPr>
          <w:rFonts w:ascii="Calibri" w:hAnsi="Calibri"/>
          <w:sz w:val="22"/>
          <w:szCs w:val="22"/>
          <w:lang w:val="en-US"/>
        </w:rPr>
      </w:pPr>
      <w:r>
        <w:t>8.4.2</w:t>
      </w:r>
      <w:r>
        <w:rPr>
          <w:rFonts w:ascii="Calibri" w:hAnsi="Calibri"/>
          <w:sz w:val="22"/>
          <w:szCs w:val="22"/>
          <w:lang w:val="en-US"/>
        </w:rPr>
        <w:tab/>
      </w:r>
      <w:r>
        <w:t>PSS - MBMS Switching</w:t>
      </w:r>
      <w:r>
        <w:tab/>
      </w:r>
      <w:r>
        <w:fldChar w:fldCharType="begin" w:fldLock="1"/>
      </w:r>
      <w:r>
        <w:instrText xml:space="preserve"> PAGEREF _Toc517287115 \h </w:instrText>
      </w:r>
      <w:r>
        <w:fldChar w:fldCharType="separate"/>
      </w:r>
      <w:r>
        <w:t>56</w:t>
      </w:r>
      <w:r>
        <w:fldChar w:fldCharType="end"/>
      </w:r>
    </w:p>
    <w:p w14:paraId="7279F0BD" w14:textId="77777777" w:rsidR="00A12E07" w:rsidRDefault="00A12E07">
      <w:pPr>
        <w:pStyle w:val="TOC3"/>
        <w:rPr>
          <w:rFonts w:ascii="Calibri" w:hAnsi="Calibri"/>
          <w:sz w:val="22"/>
          <w:szCs w:val="22"/>
          <w:lang w:val="en-US"/>
        </w:rPr>
      </w:pPr>
      <w:r>
        <w:t>8.4.3</w:t>
      </w:r>
      <w:r>
        <w:rPr>
          <w:rFonts w:ascii="Calibri" w:hAnsi="Calibri"/>
          <w:sz w:val="22"/>
          <w:szCs w:val="22"/>
          <w:lang w:val="en-US"/>
        </w:rPr>
        <w:tab/>
      </w:r>
      <w:r>
        <w:t>Switching from MBMS streaming to PSS streaming</w:t>
      </w:r>
      <w:r>
        <w:tab/>
      </w:r>
      <w:r>
        <w:fldChar w:fldCharType="begin" w:fldLock="1"/>
      </w:r>
      <w:r>
        <w:instrText xml:space="preserve"> PAGEREF _Toc517287116 \h </w:instrText>
      </w:r>
      <w:r>
        <w:fldChar w:fldCharType="separate"/>
      </w:r>
      <w:r>
        <w:t>56</w:t>
      </w:r>
      <w:r>
        <w:fldChar w:fldCharType="end"/>
      </w:r>
    </w:p>
    <w:p w14:paraId="4B1586AF" w14:textId="77777777" w:rsidR="00A12E07" w:rsidRDefault="00A12E07">
      <w:pPr>
        <w:pStyle w:val="TOC4"/>
        <w:rPr>
          <w:rFonts w:ascii="Calibri" w:hAnsi="Calibri"/>
          <w:sz w:val="22"/>
          <w:szCs w:val="22"/>
          <w:lang w:val="en-US"/>
        </w:rPr>
      </w:pPr>
      <w:r>
        <w:t>8.4.3.1</w:t>
      </w:r>
      <w:r>
        <w:rPr>
          <w:rFonts w:ascii="Calibri" w:hAnsi="Calibri"/>
          <w:sz w:val="22"/>
          <w:szCs w:val="22"/>
          <w:lang w:val="en-US"/>
        </w:rPr>
        <w:tab/>
      </w:r>
      <w:r>
        <w:t>Combined Session establishment</w:t>
      </w:r>
      <w:r>
        <w:tab/>
      </w:r>
      <w:r>
        <w:fldChar w:fldCharType="begin" w:fldLock="1"/>
      </w:r>
      <w:r>
        <w:instrText xml:space="preserve"> PAGEREF _Toc517287117 \h </w:instrText>
      </w:r>
      <w:r>
        <w:fldChar w:fldCharType="separate"/>
      </w:r>
      <w:r>
        <w:t>57</w:t>
      </w:r>
      <w:r>
        <w:fldChar w:fldCharType="end"/>
      </w:r>
    </w:p>
    <w:p w14:paraId="13DCC384" w14:textId="77777777" w:rsidR="00A12E07" w:rsidRDefault="00A12E07">
      <w:pPr>
        <w:pStyle w:val="TOC5"/>
        <w:rPr>
          <w:rFonts w:ascii="Calibri" w:hAnsi="Calibri"/>
          <w:sz w:val="22"/>
          <w:szCs w:val="22"/>
          <w:lang w:val="en-US"/>
        </w:rPr>
      </w:pPr>
      <w:r>
        <w:t>8.4.3.1.1</w:t>
      </w:r>
      <w:r>
        <w:rPr>
          <w:rFonts w:ascii="Calibri" w:hAnsi="Calibri"/>
          <w:sz w:val="22"/>
          <w:szCs w:val="22"/>
          <w:lang w:val="en-US"/>
        </w:rPr>
        <w:tab/>
      </w:r>
      <w:r>
        <w:t>Procedures at the UE</w:t>
      </w:r>
      <w:r>
        <w:tab/>
      </w:r>
      <w:r>
        <w:fldChar w:fldCharType="begin" w:fldLock="1"/>
      </w:r>
      <w:r>
        <w:instrText xml:space="preserve"> PAGEREF _Toc517287118 \h </w:instrText>
      </w:r>
      <w:r>
        <w:fldChar w:fldCharType="separate"/>
      </w:r>
      <w:r>
        <w:t>57</w:t>
      </w:r>
      <w:r>
        <w:fldChar w:fldCharType="end"/>
      </w:r>
    </w:p>
    <w:p w14:paraId="17454D90" w14:textId="77777777" w:rsidR="00A12E07" w:rsidRDefault="00A12E07">
      <w:pPr>
        <w:pStyle w:val="TOC5"/>
        <w:rPr>
          <w:rFonts w:ascii="Calibri" w:hAnsi="Calibri"/>
          <w:sz w:val="22"/>
          <w:szCs w:val="22"/>
          <w:lang w:val="en-US"/>
        </w:rPr>
      </w:pPr>
      <w:r>
        <w:t>8.4.3.1.2</w:t>
      </w:r>
      <w:r>
        <w:rPr>
          <w:rFonts w:ascii="Calibri" w:hAnsi="Calibri"/>
          <w:sz w:val="22"/>
          <w:szCs w:val="22"/>
          <w:lang w:val="en-US"/>
        </w:rPr>
        <w:tab/>
      </w:r>
      <w:r>
        <w:t>Procedures at the IM CN Subsystem</w:t>
      </w:r>
      <w:r>
        <w:tab/>
      </w:r>
      <w:r>
        <w:fldChar w:fldCharType="begin" w:fldLock="1"/>
      </w:r>
      <w:r>
        <w:instrText xml:space="preserve"> PAGEREF _Toc517287119 \h </w:instrText>
      </w:r>
      <w:r>
        <w:fldChar w:fldCharType="separate"/>
      </w:r>
      <w:r>
        <w:t>57</w:t>
      </w:r>
      <w:r>
        <w:fldChar w:fldCharType="end"/>
      </w:r>
    </w:p>
    <w:p w14:paraId="58BD400A" w14:textId="77777777" w:rsidR="00A12E07" w:rsidRDefault="00A12E07">
      <w:pPr>
        <w:pStyle w:val="TOC5"/>
        <w:rPr>
          <w:rFonts w:ascii="Calibri" w:hAnsi="Calibri"/>
          <w:sz w:val="22"/>
          <w:szCs w:val="22"/>
          <w:lang w:val="en-US"/>
        </w:rPr>
      </w:pPr>
      <w:r>
        <w:t>8.4.3.1.3</w:t>
      </w:r>
      <w:r>
        <w:rPr>
          <w:rFonts w:ascii="Calibri" w:hAnsi="Calibri"/>
          <w:sz w:val="22"/>
          <w:szCs w:val="22"/>
          <w:lang w:val="en-US"/>
        </w:rPr>
        <w:tab/>
      </w:r>
      <w:r>
        <w:t>Procedures at the SCF</w:t>
      </w:r>
      <w:r>
        <w:tab/>
      </w:r>
      <w:r>
        <w:fldChar w:fldCharType="begin" w:fldLock="1"/>
      </w:r>
      <w:r>
        <w:instrText xml:space="preserve"> PAGEREF _Toc517287120 \h </w:instrText>
      </w:r>
      <w:r>
        <w:fldChar w:fldCharType="separate"/>
      </w:r>
      <w:r>
        <w:t>58</w:t>
      </w:r>
      <w:r>
        <w:fldChar w:fldCharType="end"/>
      </w:r>
    </w:p>
    <w:p w14:paraId="6F4E9858" w14:textId="77777777" w:rsidR="00A12E07" w:rsidRDefault="00A12E07">
      <w:pPr>
        <w:pStyle w:val="TOC5"/>
        <w:rPr>
          <w:rFonts w:ascii="Calibri" w:hAnsi="Calibri"/>
          <w:sz w:val="22"/>
          <w:szCs w:val="22"/>
          <w:lang w:val="en-US"/>
        </w:rPr>
      </w:pPr>
      <w:r>
        <w:t>8.4.3.1.4</w:t>
      </w:r>
      <w:r>
        <w:rPr>
          <w:rFonts w:ascii="Calibri" w:hAnsi="Calibri"/>
          <w:sz w:val="22"/>
          <w:szCs w:val="22"/>
          <w:lang w:val="en-US"/>
        </w:rPr>
        <w:tab/>
      </w:r>
      <w:r>
        <w:t>Procedures at the PSS Adapter</w:t>
      </w:r>
      <w:r>
        <w:tab/>
      </w:r>
      <w:r>
        <w:fldChar w:fldCharType="begin" w:fldLock="1"/>
      </w:r>
      <w:r>
        <w:instrText xml:space="preserve"> PAGEREF _Toc517287121 \h </w:instrText>
      </w:r>
      <w:r>
        <w:fldChar w:fldCharType="separate"/>
      </w:r>
      <w:r>
        <w:t>58</w:t>
      </w:r>
      <w:r>
        <w:fldChar w:fldCharType="end"/>
      </w:r>
    </w:p>
    <w:p w14:paraId="35376A92" w14:textId="77777777" w:rsidR="00A12E07" w:rsidRDefault="00A12E07">
      <w:pPr>
        <w:pStyle w:val="TOC5"/>
        <w:rPr>
          <w:rFonts w:ascii="Calibri" w:hAnsi="Calibri"/>
          <w:sz w:val="22"/>
          <w:szCs w:val="22"/>
          <w:lang w:val="en-US"/>
        </w:rPr>
      </w:pPr>
      <w:r>
        <w:t>8.4.3.1.5</w:t>
      </w:r>
      <w:r>
        <w:rPr>
          <w:rFonts w:ascii="Calibri" w:hAnsi="Calibri"/>
          <w:sz w:val="22"/>
          <w:szCs w:val="22"/>
          <w:lang w:val="en-US"/>
        </w:rPr>
        <w:tab/>
      </w:r>
      <w:r>
        <w:t>Procedures at the PSS Server</w:t>
      </w:r>
      <w:r>
        <w:tab/>
      </w:r>
      <w:r>
        <w:fldChar w:fldCharType="begin" w:fldLock="1"/>
      </w:r>
      <w:r>
        <w:instrText xml:space="preserve"> PAGEREF _Toc517287122 \h </w:instrText>
      </w:r>
      <w:r>
        <w:fldChar w:fldCharType="separate"/>
      </w:r>
      <w:r>
        <w:t>58</w:t>
      </w:r>
      <w:r>
        <w:fldChar w:fldCharType="end"/>
      </w:r>
    </w:p>
    <w:p w14:paraId="2A002D98" w14:textId="77777777" w:rsidR="00A12E07" w:rsidRDefault="00A12E07">
      <w:pPr>
        <w:pStyle w:val="TOC4"/>
        <w:rPr>
          <w:rFonts w:ascii="Calibri" w:hAnsi="Calibri"/>
          <w:sz w:val="22"/>
          <w:szCs w:val="22"/>
          <w:lang w:val="en-US"/>
        </w:rPr>
      </w:pPr>
      <w:r>
        <w:t>8.4.3.2</w:t>
      </w:r>
      <w:r>
        <w:rPr>
          <w:rFonts w:ascii="Calibri" w:hAnsi="Calibri"/>
          <w:sz w:val="22"/>
          <w:szCs w:val="22"/>
          <w:lang w:val="en-US"/>
        </w:rPr>
        <w:tab/>
      </w:r>
      <w:r>
        <w:t>Combined session teardown</w:t>
      </w:r>
      <w:r>
        <w:tab/>
      </w:r>
      <w:r>
        <w:fldChar w:fldCharType="begin" w:fldLock="1"/>
      </w:r>
      <w:r>
        <w:instrText xml:space="preserve"> PAGEREF _Toc517287123 \h </w:instrText>
      </w:r>
      <w:r>
        <w:fldChar w:fldCharType="separate"/>
      </w:r>
      <w:r>
        <w:t>58</w:t>
      </w:r>
      <w:r>
        <w:fldChar w:fldCharType="end"/>
      </w:r>
    </w:p>
    <w:p w14:paraId="63E1EFCA" w14:textId="77777777" w:rsidR="00A12E07" w:rsidRDefault="00A12E07">
      <w:pPr>
        <w:pStyle w:val="TOC3"/>
        <w:rPr>
          <w:rFonts w:ascii="Calibri" w:hAnsi="Calibri"/>
          <w:sz w:val="22"/>
          <w:szCs w:val="22"/>
          <w:lang w:val="en-US"/>
        </w:rPr>
      </w:pPr>
      <w:r>
        <w:t>8.4.4</w:t>
      </w:r>
      <w:r>
        <w:rPr>
          <w:rFonts w:ascii="Calibri" w:hAnsi="Calibri"/>
          <w:sz w:val="22"/>
          <w:szCs w:val="22"/>
          <w:lang w:val="en-US"/>
        </w:rPr>
        <w:tab/>
      </w:r>
      <w:r>
        <w:t>Switching from PSS streaming to MBMS streaming</w:t>
      </w:r>
      <w:r>
        <w:tab/>
      </w:r>
      <w:r>
        <w:fldChar w:fldCharType="begin" w:fldLock="1"/>
      </w:r>
      <w:r>
        <w:instrText xml:space="preserve"> PAGEREF _Toc517287124 \h </w:instrText>
      </w:r>
      <w:r>
        <w:fldChar w:fldCharType="separate"/>
      </w:r>
      <w:r>
        <w:t>58</w:t>
      </w:r>
      <w:r>
        <w:fldChar w:fldCharType="end"/>
      </w:r>
    </w:p>
    <w:p w14:paraId="6DB914D6" w14:textId="77777777" w:rsidR="00A12E07" w:rsidRDefault="00A12E07">
      <w:pPr>
        <w:pStyle w:val="TOC4"/>
        <w:rPr>
          <w:rFonts w:ascii="Calibri" w:hAnsi="Calibri"/>
          <w:sz w:val="22"/>
          <w:szCs w:val="22"/>
          <w:lang w:val="en-US"/>
        </w:rPr>
      </w:pPr>
      <w:r>
        <w:t>8.4.</w:t>
      </w:r>
      <w:r>
        <w:rPr>
          <w:lang w:eastAsia="zh-CN"/>
        </w:rPr>
        <w:t>4</w:t>
      </w:r>
      <w:r>
        <w:t>.1</w:t>
      </w:r>
      <w:r>
        <w:rPr>
          <w:rFonts w:ascii="Calibri" w:hAnsi="Calibri"/>
          <w:sz w:val="22"/>
          <w:szCs w:val="22"/>
          <w:lang w:val="en-US"/>
        </w:rPr>
        <w:tab/>
      </w:r>
      <w:r>
        <w:t>Combined Session establishment</w:t>
      </w:r>
      <w:r>
        <w:tab/>
      </w:r>
      <w:r>
        <w:fldChar w:fldCharType="begin" w:fldLock="1"/>
      </w:r>
      <w:r>
        <w:instrText xml:space="preserve"> PAGEREF _Toc517287125 \h </w:instrText>
      </w:r>
      <w:r>
        <w:fldChar w:fldCharType="separate"/>
      </w:r>
      <w:r>
        <w:t>59</w:t>
      </w:r>
      <w:r>
        <w:fldChar w:fldCharType="end"/>
      </w:r>
    </w:p>
    <w:p w14:paraId="70614AA1" w14:textId="77777777" w:rsidR="00A12E07" w:rsidRDefault="00A12E07">
      <w:pPr>
        <w:pStyle w:val="TOC5"/>
        <w:rPr>
          <w:rFonts w:ascii="Calibri" w:hAnsi="Calibri"/>
          <w:sz w:val="22"/>
          <w:szCs w:val="22"/>
          <w:lang w:val="en-US"/>
        </w:rPr>
      </w:pPr>
      <w:r>
        <w:t>8.4.</w:t>
      </w:r>
      <w:r>
        <w:rPr>
          <w:lang w:eastAsia="zh-CN"/>
        </w:rPr>
        <w:t>4</w:t>
      </w:r>
      <w:r>
        <w:t>.1.1</w:t>
      </w:r>
      <w:r>
        <w:rPr>
          <w:rFonts w:ascii="Calibri" w:hAnsi="Calibri"/>
          <w:sz w:val="22"/>
          <w:szCs w:val="22"/>
          <w:lang w:val="en-US"/>
        </w:rPr>
        <w:tab/>
      </w:r>
      <w:r>
        <w:t>Procedures at the UE</w:t>
      </w:r>
      <w:r>
        <w:tab/>
      </w:r>
      <w:r>
        <w:fldChar w:fldCharType="begin" w:fldLock="1"/>
      </w:r>
      <w:r>
        <w:instrText xml:space="preserve"> PAGEREF _Toc517287126 \h </w:instrText>
      </w:r>
      <w:r>
        <w:fldChar w:fldCharType="separate"/>
      </w:r>
      <w:r>
        <w:t>59</w:t>
      </w:r>
      <w:r>
        <w:fldChar w:fldCharType="end"/>
      </w:r>
    </w:p>
    <w:p w14:paraId="5F78EA1D" w14:textId="77777777" w:rsidR="00A12E07" w:rsidRDefault="00A12E07">
      <w:pPr>
        <w:pStyle w:val="TOC5"/>
        <w:rPr>
          <w:rFonts w:ascii="Calibri" w:hAnsi="Calibri"/>
          <w:sz w:val="22"/>
          <w:szCs w:val="22"/>
          <w:lang w:val="en-US"/>
        </w:rPr>
      </w:pPr>
      <w:r>
        <w:t>8.4.</w:t>
      </w:r>
      <w:r>
        <w:rPr>
          <w:lang w:eastAsia="zh-CN"/>
        </w:rPr>
        <w:t>4</w:t>
      </w:r>
      <w:r>
        <w:t>.1.2</w:t>
      </w:r>
      <w:r>
        <w:rPr>
          <w:rFonts w:ascii="Calibri" w:hAnsi="Calibri"/>
          <w:sz w:val="22"/>
          <w:szCs w:val="22"/>
          <w:lang w:val="en-US"/>
        </w:rPr>
        <w:tab/>
      </w:r>
      <w:r>
        <w:t>Procedures at the IM CN Subsystem</w:t>
      </w:r>
      <w:r>
        <w:tab/>
      </w:r>
      <w:r>
        <w:fldChar w:fldCharType="begin" w:fldLock="1"/>
      </w:r>
      <w:r>
        <w:instrText xml:space="preserve"> PAGEREF _Toc517287127 \h </w:instrText>
      </w:r>
      <w:r>
        <w:fldChar w:fldCharType="separate"/>
      </w:r>
      <w:r>
        <w:t>59</w:t>
      </w:r>
      <w:r>
        <w:fldChar w:fldCharType="end"/>
      </w:r>
    </w:p>
    <w:p w14:paraId="3CBA3C78" w14:textId="77777777" w:rsidR="00A12E07" w:rsidRDefault="00A12E07">
      <w:pPr>
        <w:pStyle w:val="TOC5"/>
        <w:rPr>
          <w:rFonts w:ascii="Calibri" w:hAnsi="Calibri"/>
          <w:sz w:val="22"/>
          <w:szCs w:val="22"/>
          <w:lang w:val="en-US"/>
        </w:rPr>
      </w:pPr>
      <w:r>
        <w:t>8.4.</w:t>
      </w:r>
      <w:r>
        <w:rPr>
          <w:lang w:eastAsia="zh-CN"/>
        </w:rPr>
        <w:t>4</w:t>
      </w:r>
      <w:r>
        <w:t>.1.3</w:t>
      </w:r>
      <w:r>
        <w:rPr>
          <w:rFonts w:ascii="Calibri" w:hAnsi="Calibri"/>
          <w:sz w:val="22"/>
          <w:szCs w:val="22"/>
          <w:lang w:val="en-US"/>
        </w:rPr>
        <w:tab/>
      </w:r>
      <w:r>
        <w:t>Procedures at the SCF</w:t>
      </w:r>
      <w:r>
        <w:tab/>
      </w:r>
      <w:r>
        <w:fldChar w:fldCharType="begin" w:fldLock="1"/>
      </w:r>
      <w:r>
        <w:instrText xml:space="preserve"> PAGEREF _Toc517287128 \h </w:instrText>
      </w:r>
      <w:r>
        <w:fldChar w:fldCharType="separate"/>
      </w:r>
      <w:r>
        <w:t>59</w:t>
      </w:r>
      <w:r>
        <w:fldChar w:fldCharType="end"/>
      </w:r>
    </w:p>
    <w:p w14:paraId="4FAE8A94" w14:textId="77777777" w:rsidR="00A12E07" w:rsidRDefault="00A12E07">
      <w:pPr>
        <w:pStyle w:val="TOC5"/>
        <w:rPr>
          <w:rFonts w:ascii="Calibri" w:hAnsi="Calibri"/>
          <w:sz w:val="22"/>
          <w:szCs w:val="22"/>
          <w:lang w:val="en-US"/>
        </w:rPr>
      </w:pPr>
      <w:r>
        <w:t>8.4.</w:t>
      </w:r>
      <w:r>
        <w:rPr>
          <w:lang w:eastAsia="zh-CN"/>
        </w:rPr>
        <w:t>4</w:t>
      </w:r>
      <w:r>
        <w:t>.1.4</w:t>
      </w:r>
      <w:r>
        <w:rPr>
          <w:rFonts w:ascii="Calibri" w:hAnsi="Calibri"/>
          <w:sz w:val="22"/>
          <w:szCs w:val="22"/>
          <w:lang w:val="en-US"/>
        </w:rPr>
        <w:tab/>
      </w:r>
      <w:r>
        <w:t>Procedures at the PSS Adapter</w:t>
      </w:r>
      <w:r>
        <w:tab/>
      </w:r>
      <w:r>
        <w:fldChar w:fldCharType="begin" w:fldLock="1"/>
      </w:r>
      <w:r>
        <w:instrText xml:space="preserve"> PAGEREF _Toc517287129 \h </w:instrText>
      </w:r>
      <w:r>
        <w:fldChar w:fldCharType="separate"/>
      </w:r>
      <w:r>
        <w:t>60</w:t>
      </w:r>
      <w:r>
        <w:fldChar w:fldCharType="end"/>
      </w:r>
    </w:p>
    <w:p w14:paraId="76073870" w14:textId="77777777" w:rsidR="00A12E07" w:rsidRDefault="00A12E07">
      <w:pPr>
        <w:pStyle w:val="TOC5"/>
        <w:rPr>
          <w:rFonts w:ascii="Calibri" w:hAnsi="Calibri"/>
          <w:sz w:val="22"/>
          <w:szCs w:val="22"/>
          <w:lang w:val="en-US"/>
        </w:rPr>
      </w:pPr>
      <w:r>
        <w:t>8.4.</w:t>
      </w:r>
      <w:r>
        <w:rPr>
          <w:lang w:eastAsia="zh-CN"/>
        </w:rPr>
        <w:t>4</w:t>
      </w:r>
      <w:r>
        <w:t>.1.5</w:t>
      </w:r>
      <w:r>
        <w:rPr>
          <w:rFonts w:ascii="Calibri" w:hAnsi="Calibri"/>
          <w:sz w:val="22"/>
          <w:szCs w:val="22"/>
          <w:lang w:val="en-US"/>
        </w:rPr>
        <w:tab/>
      </w:r>
      <w:r>
        <w:t>Procedures at the PSS Server</w:t>
      </w:r>
      <w:r>
        <w:tab/>
      </w:r>
      <w:r>
        <w:fldChar w:fldCharType="begin" w:fldLock="1"/>
      </w:r>
      <w:r>
        <w:instrText xml:space="preserve"> PAGEREF _Toc517287130 \h </w:instrText>
      </w:r>
      <w:r>
        <w:fldChar w:fldCharType="separate"/>
      </w:r>
      <w:r>
        <w:t>60</w:t>
      </w:r>
      <w:r>
        <w:fldChar w:fldCharType="end"/>
      </w:r>
    </w:p>
    <w:p w14:paraId="0E0D1761" w14:textId="77777777" w:rsidR="00A12E07" w:rsidRDefault="00A12E07">
      <w:pPr>
        <w:pStyle w:val="TOC4"/>
        <w:rPr>
          <w:rFonts w:ascii="Calibri" w:hAnsi="Calibri"/>
          <w:sz w:val="22"/>
          <w:szCs w:val="22"/>
          <w:lang w:val="en-US"/>
        </w:rPr>
      </w:pPr>
      <w:r>
        <w:t>8.4.</w:t>
      </w:r>
      <w:r>
        <w:rPr>
          <w:lang w:eastAsia="zh-CN"/>
        </w:rPr>
        <w:t>4</w:t>
      </w:r>
      <w:r>
        <w:t>.2</w:t>
      </w:r>
      <w:r>
        <w:rPr>
          <w:rFonts w:ascii="Calibri" w:hAnsi="Calibri"/>
          <w:sz w:val="22"/>
          <w:szCs w:val="22"/>
          <w:lang w:val="en-US"/>
        </w:rPr>
        <w:tab/>
      </w:r>
      <w:r>
        <w:t>Combined session teardown</w:t>
      </w:r>
      <w:r>
        <w:tab/>
      </w:r>
      <w:r>
        <w:fldChar w:fldCharType="begin" w:fldLock="1"/>
      </w:r>
      <w:r>
        <w:instrText xml:space="preserve"> PAGEREF _Toc517287131 \h </w:instrText>
      </w:r>
      <w:r>
        <w:fldChar w:fldCharType="separate"/>
      </w:r>
      <w:r>
        <w:t>60</w:t>
      </w:r>
      <w:r>
        <w:fldChar w:fldCharType="end"/>
      </w:r>
    </w:p>
    <w:p w14:paraId="27468CED" w14:textId="77777777" w:rsidR="00A12E07" w:rsidRDefault="00A12E07">
      <w:pPr>
        <w:pStyle w:val="TOC1"/>
        <w:rPr>
          <w:rFonts w:ascii="Calibri" w:hAnsi="Calibri"/>
          <w:szCs w:val="22"/>
          <w:lang w:val="en-US"/>
        </w:rPr>
      </w:pPr>
      <w:r>
        <w:t>9</w:t>
      </w:r>
      <w:r>
        <w:rPr>
          <w:rFonts w:ascii="Calibri" w:hAnsi="Calibri"/>
          <w:szCs w:val="22"/>
          <w:lang w:val="en-US"/>
        </w:rPr>
        <w:tab/>
      </w:r>
      <w:r>
        <w:t>Policy and charging control</w:t>
      </w:r>
      <w:r>
        <w:tab/>
      </w:r>
      <w:r>
        <w:fldChar w:fldCharType="begin" w:fldLock="1"/>
      </w:r>
      <w:r>
        <w:instrText xml:space="preserve"> PAGEREF _Toc517287132 \h </w:instrText>
      </w:r>
      <w:r>
        <w:fldChar w:fldCharType="separate"/>
      </w:r>
      <w:r>
        <w:t>60</w:t>
      </w:r>
      <w:r>
        <w:fldChar w:fldCharType="end"/>
      </w:r>
    </w:p>
    <w:p w14:paraId="58992BC6" w14:textId="77777777" w:rsidR="00A12E07" w:rsidRDefault="00A12E07">
      <w:pPr>
        <w:pStyle w:val="TOC2"/>
        <w:rPr>
          <w:rFonts w:ascii="Calibri" w:hAnsi="Calibri"/>
          <w:sz w:val="22"/>
          <w:szCs w:val="22"/>
          <w:lang w:val="en-US"/>
        </w:rPr>
      </w:pPr>
      <w:r>
        <w:t>9.1</w:t>
      </w:r>
      <w:r>
        <w:rPr>
          <w:rFonts w:ascii="Calibri" w:hAnsi="Calibri"/>
          <w:sz w:val="22"/>
          <w:szCs w:val="22"/>
          <w:lang w:val="en-US"/>
        </w:rPr>
        <w:tab/>
      </w:r>
      <w:r>
        <w:t>General</w:t>
      </w:r>
      <w:r>
        <w:tab/>
      </w:r>
      <w:r>
        <w:fldChar w:fldCharType="begin" w:fldLock="1"/>
      </w:r>
      <w:r>
        <w:instrText xml:space="preserve"> PAGEREF _Toc517287133 \h </w:instrText>
      </w:r>
      <w:r>
        <w:fldChar w:fldCharType="separate"/>
      </w:r>
      <w:r>
        <w:t>60</w:t>
      </w:r>
      <w:r>
        <w:fldChar w:fldCharType="end"/>
      </w:r>
    </w:p>
    <w:p w14:paraId="0731364E" w14:textId="77777777" w:rsidR="00A12E07" w:rsidRDefault="00A12E07">
      <w:pPr>
        <w:pStyle w:val="TOC2"/>
        <w:rPr>
          <w:rFonts w:ascii="Calibri" w:hAnsi="Calibri"/>
          <w:sz w:val="22"/>
          <w:szCs w:val="22"/>
          <w:lang w:val="en-US"/>
        </w:rPr>
      </w:pPr>
      <w:r>
        <w:t>9.2</w:t>
      </w:r>
      <w:r>
        <w:rPr>
          <w:rFonts w:ascii="Calibri" w:hAnsi="Calibri"/>
          <w:sz w:val="22"/>
          <w:szCs w:val="22"/>
          <w:lang w:val="en-US"/>
        </w:rPr>
        <w:tab/>
      </w:r>
      <w:r>
        <w:t>QoS control</w:t>
      </w:r>
      <w:r>
        <w:tab/>
      </w:r>
      <w:r>
        <w:fldChar w:fldCharType="begin" w:fldLock="1"/>
      </w:r>
      <w:r>
        <w:instrText xml:space="preserve"> PAGEREF _Toc517287134 \h </w:instrText>
      </w:r>
      <w:r>
        <w:fldChar w:fldCharType="separate"/>
      </w:r>
      <w:r>
        <w:t>60</w:t>
      </w:r>
      <w:r>
        <w:fldChar w:fldCharType="end"/>
      </w:r>
    </w:p>
    <w:p w14:paraId="05FD0CFB" w14:textId="77777777" w:rsidR="00A12E07" w:rsidRDefault="00A12E07">
      <w:pPr>
        <w:pStyle w:val="TOC1"/>
        <w:rPr>
          <w:rFonts w:ascii="Calibri" w:hAnsi="Calibri"/>
          <w:szCs w:val="22"/>
          <w:lang w:val="en-US"/>
        </w:rPr>
      </w:pPr>
      <w:r>
        <w:lastRenderedPageBreak/>
        <w:t>10</w:t>
      </w:r>
      <w:r>
        <w:rPr>
          <w:rFonts w:ascii="Calibri" w:hAnsi="Calibri"/>
          <w:szCs w:val="22"/>
          <w:lang w:val="en-US"/>
        </w:rPr>
        <w:tab/>
      </w:r>
      <w:r>
        <w:t>Security Procedures</w:t>
      </w:r>
      <w:r>
        <w:tab/>
      </w:r>
      <w:r>
        <w:fldChar w:fldCharType="begin" w:fldLock="1"/>
      </w:r>
      <w:r>
        <w:instrText xml:space="preserve"> PAGEREF _Toc517287135 \h </w:instrText>
      </w:r>
      <w:r>
        <w:fldChar w:fldCharType="separate"/>
      </w:r>
      <w:r>
        <w:t>61</w:t>
      </w:r>
      <w:r>
        <w:fldChar w:fldCharType="end"/>
      </w:r>
    </w:p>
    <w:p w14:paraId="57E7A6F7" w14:textId="77777777" w:rsidR="00A12E07" w:rsidRDefault="00A12E07">
      <w:pPr>
        <w:pStyle w:val="TOC2"/>
        <w:rPr>
          <w:rFonts w:ascii="Calibri" w:hAnsi="Calibri"/>
          <w:sz w:val="22"/>
          <w:szCs w:val="22"/>
          <w:lang w:val="en-US"/>
        </w:rPr>
      </w:pPr>
      <w:r>
        <w:t>10.1</w:t>
      </w:r>
      <w:r>
        <w:rPr>
          <w:rFonts w:ascii="Calibri" w:hAnsi="Calibri"/>
          <w:sz w:val="22"/>
          <w:szCs w:val="22"/>
          <w:lang w:val="en-US"/>
        </w:rPr>
        <w:tab/>
      </w:r>
      <w:r>
        <w:t>General</w:t>
      </w:r>
      <w:r>
        <w:tab/>
      </w:r>
      <w:r>
        <w:fldChar w:fldCharType="begin" w:fldLock="1"/>
      </w:r>
      <w:r>
        <w:instrText xml:space="preserve"> PAGEREF _Toc517287136 \h </w:instrText>
      </w:r>
      <w:r>
        <w:fldChar w:fldCharType="separate"/>
      </w:r>
      <w:r>
        <w:t>61</w:t>
      </w:r>
      <w:r>
        <w:fldChar w:fldCharType="end"/>
      </w:r>
    </w:p>
    <w:p w14:paraId="6CFD2AE5" w14:textId="77777777" w:rsidR="00A12E07" w:rsidRDefault="00A12E07">
      <w:pPr>
        <w:pStyle w:val="TOC2"/>
        <w:rPr>
          <w:rFonts w:ascii="Calibri" w:hAnsi="Calibri"/>
          <w:sz w:val="22"/>
          <w:szCs w:val="22"/>
          <w:lang w:val="en-US"/>
        </w:rPr>
      </w:pPr>
      <w:r>
        <w:t>10.2</w:t>
      </w:r>
      <w:r>
        <w:rPr>
          <w:rFonts w:ascii="Calibri" w:hAnsi="Calibri"/>
          <w:sz w:val="22"/>
          <w:szCs w:val="22"/>
          <w:lang w:val="en-US"/>
        </w:rPr>
        <w:tab/>
      </w:r>
      <w:r>
        <w:t>Secure Service Description Retrieval</w:t>
      </w:r>
      <w:r>
        <w:tab/>
      </w:r>
      <w:r>
        <w:fldChar w:fldCharType="begin" w:fldLock="1"/>
      </w:r>
      <w:r>
        <w:instrText xml:space="preserve"> PAGEREF _Toc517287137 \h </w:instrText>
      </w:r>
      <w:r>
        <w:fldChar w:fldCharType="separate"/>
      </w:r>
      <w:r>
        <w:t>62</w:t>
      </w:r>
      <w:r>
        <w:fldChar w:fldCharType="end"/>
      </w:r>
    </w:p>
    <w:p w14:paraId="476372E0" w14:textId="77777777" w:rsidR="00A12E07" w:rsidRDefault="00A12E07">
      <w:pPr>
        <w:pStyle w:val="TOC2"/>
        <w:rPr>
          <w:rFonts w:ascii="Calibri" w:hAnsi="Calibri"/>
          <w:sz w:val="22"/>
          <w:szCs w:val="22"/>
          <w:lang w:val="en-US"/>
        </w:rPr>
      </w:pPr>
      <w:r>
        <w:t>10.3</w:t>
      </w:r>
      <w:r>
        <w:rPr>
          <w:rFonts w:ascii="Calibri" w:hAnsi="Calibri"/>
          <w:sz w:val="22"/>
          <w:szCs w:val="22"/>
          <w:lang w:val="en-US"/>
        </w:rPr>
        <w:tab/>
      </w:r>
      <w:r>
        <w:t>PSS Authentication and Content encryption</w:t>
      </w:r>
      <w:r>
        <w:tab/>
      </w:r>
      <w:r>
        <w:fldChar w:fldCharType="begin" w:fldLock="1"/>
      </w:r>
      <w:r>
        <w:instrText xml:space="preserve"> PAGEREF _Toc517287138 \h </w:instrText>
      </w:r>
      <w:r>
        <w:fldChar w:fldCharType="separate"/>
      </w:r>
      <w:r>
        <w:t>63</w:t>
      </w:r>
      <w:r>
        <w:fldChar w:fldCharType="end"/>
      </w:r>
    </w:p>
    <w:p w14:paraId="4D3AD391" w14:textId="77777777" w:rsidR="00A12E07" w:rsidRDefault="00A12E07">
      <w:pPr>
        <w:pStyle w:val="TOC2"/>
        <w:rPr>
          <w:rFonts w:ascii="Calibri" w:hAnsi="Calibri"/>
          <w:sz w:val="22"/>
          <w:szCs w:val="22"/>
          <w:lang w:val="en-US"/>
        </w:rPr>
      </w:pPr>
      <w:r>
        <w:t>10.4</w:t>
      </w:r>
      <w:r>
        <w:rPr>
          <w:rFonts w:ascii="Calibri" w:hAnsi="Calibri"/>
          <w:sz w:val="22"/>
          <w:szCs w:val="22"/>
          <w:lang w:val="en-US"/>
        </w:rPr>
        <w:tab/>
      </w:r>
      <w:r>
        <w:t>MBMS Security procedures</w:t>
      </w:r>
      <w:r>
        <w:tab/>
      </w:r>
      <w:r>
        <w:fldChar w:fldCharType="begin" w:fldLock="1"/>
      </w:r>
      <w:r>
        <w:instrText xml:space="preserve"> PAGEREF _Toc517287139 \h </w:instrText>
      </w:r>
      <w:r>
        <w:fldChar w:fldCharType="separate"/>
      </w:r>
      <w:r>
        <w:t>63</w:t>
      </w:r>
      <w:r>
        <w:fldChar w:fldCharType="end"/>
      </w:r>
    </w:p>
    <w:p w14:paraId="64D3337F" w14:textId="77777777" w:rsidR="00A12E07" w:rsidRDefault="00A12E07">
      <w:pPr>
        <w:pStyle w:val="TOC3"/>
        <w:rPr>
          <w:rFonts w:ascii="Calibri" w:hAnsi="Calibri"/>
          <w:sz w:val="22"/>
          <w:szCs w:val="22"/>
          <w:lang w:val="en-US"/>
        </w:rPr>
      </w:pPr>
      <w:r>
        <w:t>10.4.1</w:t>
      </w:r>
      <w:r>
        <w:rPr>
          <w:rFonts w:ascii="Calibri" w:hAnsi="Calibri"/>
          <w:sz w:val="22"/>
          <w:szCs w:val="22"/>
          <w:lang w:val="en-US"/>
        </w:rPr>
        <w:tab/>
      </w:r>
      <w:r>
        <w:rPr>
          <w:lang w:eastAsia="zh-CN"/>
        </w:rPr>
        <w:t xml:space="preserve">HTTP based MBMS security </w:t>
      </w:r>
      <w:r>
        <w:t>procedure</w:t>
      </w:r>
      <w:r>
        <w:tab/>
      </w:r>
      <w:r>
        <w:fldChar w:fldCharType="begin" w:fldLock="1"/>
      </w:r>
      <w:r>
        <w:instrText xml:space="preserve"> PAGEREF _Toc517287140 \h </w:instrText>
      </w:r>
      <w:r>
        <w:fldChar w:fldCharType="separate"/>
      </w:r>
      <w:r>
        <w:t>63</w:t>
      </w:r>
      <w:r>
        <w:fldChar w:fldCharType="end"/>
      </w:r>
    </w:p>
    <w:p w14:paraId="156B7677" w14:textId="77777777" w:rsidR="00A12E07" w:rsidRDefault="00A12E07">
      <w:pPr>
        <w:pStyle w:val="TOC4"/>
        <w:rPr>
          <w:rFonts w:ascii="Calibri" w:hAnsi="Calibri"/>
          <w:sz w:val="22"/>
          <w:szCs w:val="22"/>
          <w:lang w:val="en-US"/>
        </w:rPr>
      </w:pPr>
      <w:r>
        <w:t>10.</w:t>
      </w:r>
      <w:r>
        <w:rPr>
          <w:lang w:eastAsia="zh-CN"/>
        </w:rPr>
        <w:t>4.1.1</w:t>
      </w:r>
      <w:r>
        <w:rPr>
          <w:rFonts w:ascii="Calibri" w:hAnsi="Calibri"/>
          <w:sz w:val="22"/>
          <w:szCs w:val="22"/>
          <w:lang w:val="en-US"/>
        </w:rPr>
        <w:tab/>
      </w:r>
      <w:r>
        <w:rPr>
          <w:lang w:eastAsia="zh-CN"/>
        </w:rPr>
        <w:t xml:space="preserve">MSK </w:t>
      </w:r>
      <w:r>
        <w:t>procedures</w:t>
      </w:r>
      <w:r>
        <w:tab/>
      </w:r>
      <w:r>
        <w:fldChar w:fldCharType="begin" w:fldLock="1"/>
      </w:r>
      <w:r>
        <w:instrText xml:space="preserve"> PAGEREF _Toc517287141 \h </w:instrText>
      </w:r>
      <w:r>
        <w:fldChar w:fldCharType="separate"/>
      </w:r>
      <w:r>
        <w:t>64</w:t>
      </w:r>
      <w:r>
        <w:fldChar w:fldCharType="end"/>
      </w:r>
    </w:p>
    <w:p w14:paraId="56AC7936" w14:textId="77777777" w:rsidR="00A12E07" w:rsidRDefault="00A12E07">
      <w:pPr>
        <w:pStyle w:val="TOC5"/>
        <w:rPr>
          <w:rFonts w:ascii="Calibri" w:hAnsi="Calibri"/>
          <w:sz w:val="22"/>
          <w:szCs w:val="22"/>
          <w:lang w:val="en-US"/>
        </w:rPr>
      </w:pPr>
      <w:r>
        <w:t>10.</w:t>
      </w:r>
      <w:r>
        <w:rPr>
          <w:lang w:eastAsia="zh-CN"/>
        </w:rPr>
        <w:t>4.1.1.1</w:t>
      </w:r>
      <w:r>
        <w:rPr>
          <w:rFonts w:ascii="Calibri" w:hAnsi="Calibri"/>
          <w:sz w:val="22"/>
          <w:szCs w:val="22"/>
          <w:lang w:val="en-US"/>
        </w:rPr>
        <w:tab/>
      </w:r>
      <w:r>
        <w:t xml:space="preserve">IMS </w:t>
      </w:r>
      <w:r>
        <w:rPr>
          <w:lang w:eastAsia="zh-CN"/>
        </w:rPr>
        <w:t xml:space="preserve">based </w:t>
      </w:r>
      <w:r>
        <w:t>MBMS</w:t>
      </w:r>
      <w:r>
        <w:rPr>
          <w:lang w:eastAsia="zh-CN"/>
        </w:rPr>
        <w:t xml:space="preserve"> user service key registration procedure</w:t>
      </w:r>
      <w:r>
        <w:tab/>
      </w:r>
      <w:r>
        <w:fldChar w:fldCharType="begin" w:fldLock="1"/>
      </w:r>
      <w:r>
        <w:instrText xml:space="preserve"> PAGEREF _Toc517287142 \h </w:instrText>
      </w:r>
      <w:r>
        <w:fldChar w:fldCharType="separate"/>
      </w:r>
      <w:r>
        <w:t>64</w:t>
      </w:r>
      <w:r>
        <w:fldChar w:fldCharType="end"/>
      </w:r>
    </w:p>
    <w:p w14:paraId="31B2FF7C" w14:textId="77777777" w:rsidR="00A12E07" w:rsidRDefault="00A12E07">
      <w:pPr>
        <w:pStyle w:val="TOC5"/>
        <w:rPr>
          <w:rFonts w:ascii="Calibri" w:hAnsi="Calibri"/>
          <w:sz w:val="22"/>
          <w:szCs w:val="22"/>
          <w:lang w:val="en-US"/>
        </w:rPr>
      </w:pPr>
      <w:r>
        <w:t>10.</w:t>
      </w:r>
      <w:r>
        <w:rPr>
          <w:lang w:eastAsia="zh-CN"/>
        </w:rPr>
        <w:t>4.1.1.2</w:t>
      </w:r>
      <w:r>
        <w:rPr>
          <w:rFonts w:ascii="Calibri" w:hAnsi="Calibri"/>
          <w:sz w:val="22"/>
          <w:szCs w:val="22"/>
          <w:lang w:val="en-US"/>
        </w:rPr>
        <w:tab/>
      </w:r>
      <w:r>
        <w:t xml:space="preserve">IMS </w:t>
      </w:r>
      <w:r>
        <w:rPr>
          <w:lang w:eastAsia="zh-CN"/>
        </w:rPr>
        <w:t xml:space="preserve">based </w:t>
      </w:r>
      <w:r>
        <w:t>MBMS</w:t>
      </w:r>
      <w:r>
        <w:rPr>
          <w:lang w:eastAsia="zh-CN"/>
        </w:rPr>
        <w:t xml:space="preserve"> user service key deregistration procedure</w:t>
      </w:r>
      <w:r>
        <w:tab/>
      </w:r>
      <w:r>
        <w:fldChar w:fldCharType="begin" w:fldLock="1"/>
      </w:r>
      <w:r>
        <w:instrText xml:space="preserve"> PAGEREF _Toc517287143 \h </w:instrText>
      </w:r>
      <w:r>
        <w:fldChar w:fldCharType="separate"/>
      </w:r>
      <w:r>
        <w:t>65</w:t>
      </w:r>
      <w:r>
        <w:fldChar w:fldCharType="end"/>
      </w:r>
    </w:p>
    <w:p w14:paraId="3AFFFCFB" w14:textId="77777777" w:rsidR="00A12E07" w:rsidRDefault="00A12E07">
      <w:pPr>
        <w:pStyle w:val="TOC5"/>
        <w:rPr>
          <w:rFonts w:ascii="Calibri" w:hAnsi="Calibri"/>
          <w:sz w:val="22"/>
          <w:szCs w:val="22"/>
          <w:lang w:val="en-US"/>
        </w:rPr>
      </w:pPr>
      <w:r>
        <w:t>10.</w:t>
      </w:r>
      <w:r>
        <w:rPr>
          <w:lang w:eastAsia="zh-CN"/>
        </w:rPr>
        <w:t>4.1.1.3</w:t>
      </w:r>
      <w:r>
        <w:rPr>
          <w:rFonts w:ascii="Calibri" w:hAnsi="Calibri"/>
          <w:sz w:val="22"/>
          <w:szCs w:val="22"/>
          <w:lang w:val="en-US"/>
        </w:rPr>
        <w:tab/>
      </w:r>
      <w:r>
        <w:t xml:space="preserve">IMS </w:t>
      </w:r>
      <w:r>
        <w:rPr>
          <w:lang w:eastAsia="zh-CN"/>
        </w:rPr>
        <w:t xml:space="preserve">based </w:t>
      </w:r>
      <w:r>
        <w:t>MBMS</w:t>
      </w:r>
      <w:r>
        <w:rPr>
          <w:lang w:eastAsia="zh-CN"/>
        </w:rPr>
        <w:t xml:space="preserve"> user service MSK request procedure</w:t>
      </w:r>
      <w:r>
        <w:tab/>
      </w:r>
      <w:r>
        <w:fldChar w:fldCharType="begin" w:fldLock="1"/>
      </w:r>
      <w:r>
        <w:instrText xml:space="preserve"> PAGEREF _Toc517287144 \h </w:instrText>
      </w:r>
      <w:r>
        <w:fldChar w:fldCharType="separate"/>
      </w:r>
      <w:r>
        <w:t>65</w:t>
      </w:r>
      <w:r>
        <w:fldChar w:fldCharType="end"/>
      </w:r>
    </w:p>
    <w:p w14:paraId="09990739" w14:textId="77777777" w:rsidR="00A12E07" w:rsidRDefault="00A12E07">
      <w:pPr>
        <w:pStyle w:val="TOC5"/>
        <w:rPr>
          <w:rFonts w:ascii="Calibri" w:hAnsi="Calibri"/>
          <w:sz w:val="22"/>
          <w:szCs w:val="22"/>
          <w:lang w:val="en-US"/>
        </w:rPr>
      </w:pPr>
      <w:r>
        <w:t>10.</w:t>
      </w:r>
      <w:r>
        <w:rPr>
          <w:lang w:eastAsia="zh-CN"/>
        </w:rPr>
        <w:t>4.1.1.4</w:t>
      </w:r>
      <w:r>
        <w:rPr>
          <w:rFonts w:ascii="Calibri" w:hAnsi="Calibri"/>
          <w:sz w:val="22"/>
          <w:szCs w:val="22"/>
          <w:lang w:val="en-US"/>
        </w:rPr>
        <w:tab/>
      </w:r>
      <w:r>
        <w:t xml:space="preserve">IMS </w:t>
      </w:r>
      <w:r>
        <w:rPr>
          <w:lang w:eastAsia="zh-CN"/>
        </w:rPr>
        <w:t xml:space="preserve">based </w:t>
      </w:r>
      <w:r>
        <w:t>MBMS</w:t>
      </w:r>
      <w:r>
        <w:rPr>
          <w:lang w:eastAsia="zh-CN"/>
        </w:rPr>
        <w:t xml:space="preserve"> user service MSK delivery procedure</w:t>
      </w:r>
      <w:r>
        <w:tab/>
      </w:r>
      <w:r>
        <w:fldChar w:fldCharType="begin" w:fldLock="1"/>
      </w:r>
      <w:r>
        <w:instrText xml:space="preserve"> PAGEREF _Toc517287145 \h </w:instrText>
      </w:r>
      <w:r>
        <w:fldChar w:fldCharType="separate"/>
      </w:r>
      <w:r>
        <w:t>65</w:t>
      </w:r>
      <w:r>
        <w:fldChar w:fldCharType="end"/>
      </w:r>
    </w:p>
    <w:p w14:paraId="4EB6C79C" w14:textId="77777777" w:rsidR="00A12E07" w:rsidRDefault="00A12E07">
      <w:pPr>
        <w:pStyle w:val="TOC4"/>
        <w:rPr>
          <w:rFonts w:ascii="Calibri" w:hAnsi="Calibri"/>
          <w:sz w:val="22"/>
          <w:szCs w:val="22"/>
          <w:lang w:val="en-US"/>
        </w:rPr>
      </w:pPr>
      <w:r>
        <w:t>10.</w:t>
      </w:r>
      <w:r>
        <w:rPr>
          <w:lang w:eastAsia="zh-CN"/>
        </w:rPr>
        <w:t>4.1.2</w:t>
      </w:r>
      <w:r>
        <w:rPr>
          <w:rFonts w:ascii="Calibri" w:hAnsi="Calibri"/>
          <w:sz w:val="22"/>
          <w:szCs w:val="22"/>
          <w:lang w:val="en-US"/>
        </w:rPr>
        <w:tab/>
      </w:r>
      <w:r>
        <w:rPr>
          <w:lang w:eastAsia="zh-CN"/>
        </w:rPr>
        <w:t>MTK procedure</w:t>
      </w:r>
      <w:r>
        <w:tab/>
      </w:r>
      <w:r>
        <w:fldChar w:fldCharType="begin" w:fldLock="1"/>
      </w:r>
      <w:r>
        <w:instrText xml:space="preserve"> PAGEREF _Toc517287146 \h </w:instrText>
      </w:r>
      <w:r>
        <w:fldChar w:fldCharType="separate"/>
      </w:r>
      <w:r>
        <w:t>65</w:t>
      </w:r>
      <w:r>
        <w:fldChar w:fldCharType="end"/>
      </w:r>
    </w:p>
    <w:p w14:paraId="55148476" w14:textId="77777777" w:rsidR="00A12E07" w:rsidRDefault="00A12E07">
      <w:pPr>
        <w:pStyle w:val="TOC3"/>
        <w:rPr>
          <w:rFonts w:ascii="Calibri" w:hAnsi="Calibri"/>
          <w:sz w:val="22"/>
          <w:szCs w:val="22"/>
          <w:lang w:val="en-US"/>
        </w:rPr>
      </w:pPr>
      <w:r>
        <w:t>10.4.2</w:t>
      </w:r>
      <w:r>
        <w:rPr>
          <w:rFonts w:ascii="Calibri" w:hAnsi="Calibri"/>
          <w:sz w:val="22"/>
          <w:szCs w:val="22"/>
          <w:lang w:val="en-US"/>
        </w:rPr>
        <w:tab/>
      </w:r>
      <w:r>
        <w:rPr>
          <w:lang w:eastAsia="zh-CN"/>
        </w:rPr>
        <w:t xml:space="preserve">SIP based MBMS </w:t>
      </w:r>
      <w:r>
        <w:t>security</w:t>
      </w:r>
      <w:r>
        <w:rPr>
          <w:lang w:eastAsia="zh-CN"/>
        </w:rPr>
        <w:t xml:space="preserve"> procedures</w:t>
      </w:r>
      <w:r>
        <w:tab/>
      </w:r>
      <w:r>
        <w:fldChar w:fldCharType="begin" w:fldLock="1"/>
      </w:r>
      <w:r>
        <w:instrText xml:space="preserve"> PAGEREF _Toc517287147 \h </w:instrText>
      </w:r>
      <w:r>
        <w:fldChar w:fldCharType="separate"/>
      </w:r>
      <w:r>
        <w:t>65</w:t>
      </w:r>
      <w:r>
        <w:fldChar w:fldCharType="end"/>
      </w:r>
    </w:p>
    <w:p w14:paraId="0F2A8613" w14:textId="77777777" w:rsidR="00A12E07" w:rsidRDefault="00A12E07">
      <w:pPr>
        <w:pStyle w:val="TOC4"/>
        <w:rPr>
          <w:rFonts w:ascii="Calibri" w:hAnsi="Calibri"/>
          <w:sz w:val="22"/>
          <w:szCs w:val="22"/>
          <w:lang w:val="en-US"/>
        </w:rPr>
      </w:pPr>
      <w:r>
        <w:t>10.4.2.0</w:t>
      </w:r>
      <w:r>
        <w:rPr>
          <w:rFonts w:ascii="Calibri" w:hAnsi="Calibri"/>
          <w:sz w:val="22"/>
          <w:szCs w:val="22"/>
          <w:lang w:val="en-US"/>
        </w:rPr>
        <w:tab/>
      </w:r>
      <w:r>
        <w:rPr>
          <w:lang w:eastAsia="zh-CN"/>
        </w:rPr>
        <w:t>General</w:t>
      </w:r>
      <w:r>
        <w:tab/>
      </w:r>
      <w:r>
        <w:fldChar w:fldCharType="begin" w:fldLock="1"/>
      </w:r>
      <w:r>
        <w:instrText xml:space="preserve"> PAGEREF _Toc517287148 \h </w:instrText>
      </w:r>
      <w:r>
        <w:fldChar w:fldCharType="separate"/>
      </w:r>
      <w:r>
        <w:t>65</w:t>
      </w:r>
      <w:r>
        <w:fldChar w:fldCharType="end"/>
      </w:r>
    </w:p>
    <w:p w14:paraId="6D664D42" w14:textId="77777777" w:rsidR="00A12E07" w:rsidRDefault="00A12E07">
      <w:pPr>
        <w:pStyle w:val="TOC4"/>
        <w:rPr>
          <w:rFonts w:ascii="Calibri" w:hAnsi="Calibri"/>
          <w:sz w:val="22"/>
          <w:szCs w:val="22"/>
          <w:lang w:val="en-US"/>
        </w:rPr>
      </w:pPr>
      <w:r>
        <w:t>10.4.2.1</w:t>
      </w:r>
      <w:r>
        <w:rPr>
          <w:rFonts w:ascii="Calibri" w:hAnsi="Calibri"/>
          <w:sz w:val="22"/>
          <w:szCs w:val="22"/>
          <w:lang w:val="en-US"/>
        </w:rPr>
        <w:tab/>
      </w:r>
      <w:r>
        <w:rPr>
          <w:lang w:eastAsia="zh-CN"/>
        </w:rPr>
        <w:t>SIP based MBMS User Service Registration</w:t>
      </w:r>
      <w:r>
        <w:tab/>
      </w:r>
      <w:r>
        <w:fldChar w:fldCharType="begin" w:fldLock="1"/>
      </w:r>
      <w:r>
        <w:instrText xml:space="preserve"> PAGEREF _Toc517287149 \h </w:instrText>
      </w:r>
      <w:r>
        <w:fldChar w:fldCharType="separate"/>
      </w:r>
      <w:r>
        <w:t>66</w:t>
      </w:r>
      <w:r>
        <w:fldChar w:fldCharType="end"/>
      </w:r>
    </w:p>
    <w:p w14:paraId="08AECC53" w14:textId="77777777" w:rsidR="00A12E07" w:rsidRDefault="00A12E07">
      <w:pPr>
        <w:pStyle w:val="TOC4"/>
        <w:rPr>
          <w:rFonts w:ascii="Calibri" w:hAnsi="Calibri"/>
          <w:sz w:val="22"/>
          <w:szCs w:val="22"/>
          <w:lang w:val="en-US"/>
        </w:rPr>
      </w:pPr>
      <w:r>
        <w:t>10.4.2.1a</w:t>
      </w:r>
      <w:r>
        <w:rPr>
          <w:rFonts w:ascii="Calibri" w:hAnsi="Calibri"/>
          <w:sz w:val="22"/>
          <w:szCs w:val="22"/>
          <w:lang w:val="en-US"/>
        </w:rPr>
        <w:tab/>
      </w:r>
      <w:r w:rsidRPr="00EE55ED">
        <w:rPr>
          <w:lang w:val="en-US"/>
        </w:rPr>
        <w:t>SIP based MBMS User Service De-registration</w:t>
      </w:r>
      <w:r>
        <w:tab/>
      </w:r>
      <w:r>
        <w:fldChar w:fldCharType="begin" w:fldLock="1"/>
      </w:r>
      <w:r>
        <w:instrText xml:space="preserve"> PAGEREF _Toc517287150 \h </w:instrText>
      </w:r>
      <w:r>
        <w:fldChar w:fldCharType="separate"/>
      </w:r>
      <w:r>
        <w:t>68</w:t>
      </w:r>
      <w:r>
        <w:fldChar w:fldCharType="end"/>
      </w:r>
    </w:p>
    <w:p w14:paraId="34E13CA2" w14:textId="77777777" w:rsidR="00A12E07" w:rsidRDefault="00A12E07">
      <w:pPr>
        <w:pStyle w:val="TOC4"/>
        <w:rPr>
          <w:rFonts w:ascii="Calibri" w:hAnsi="Calibri"/>
          <w:sz w:val="22"/>
          <w:szCs w:val="22"/>
          <w:lang w:val="en-US"/>
        </w:rPr>
      </w:pPr>
      <w:r>
        <w:t>10.4.2.2</w:t>
      </w:r>
      <w:r>
        <w:rPr>
          <w:rFonts w:ascii="Calibri" w:hAnsi="Calibri"/>
          <w:sz w:val="22"/>
          <w:szCs w:val="22"/>
          <w:lang w:val="en-US"/>
        </w:rPr>
        <w:tab/>
      </w:r>
      <w:r>
        <w:rPr>
          <w:lang w:eastAsia="zh-CN"/>
        </w:rPr>
        <w:t>SIP based Basic MSK Request</w:t>
      </w:r>
      <w:r>
        <w:tab/>
      </w:r>
      <w:r>
        <w:fldChar w:fldCharType="begin" w:fldLock="1"/>
      </w:r>
      <w:r>
        <w:instrText xml:space="preserve"> PAGEREF _Toc517287151 \h </w:instrText>
      </w:r>
      <w:r>
        <w:fldChar w:fldCharType="separate"/>
      </w:r>
      <w:r>
        <w:t>70</w:t>
      </w:r>
      <w:r>
        <w:fldChar w:fldCharType="end"/>
      </w:r>
    </w:p>
    <w:p w14:paraId="3FDFDA55" w14:textId="77777777" w:rsidR="00A12E07" w:rsidRDefault="00A12E07">
      <w:pPr>
        <w:pStyle w:val="TOC4"/>
        <w:rPr>
          <w:rFonts w:ascii="Calibri" w:hAnsi="Calibri"/>
          <w:sz w:val="22"/>
          <w:szCs w:val="22"/>
          <w:lang w:val="en-US"/>
        </w:rPr>
      </w:pPr>
      <w:r>
        <w:t>10.4.2.3</w:t>
      </w:r>
      <w:r>
        <w:rPr>
          <w:rFonts w:ascii="Calibri" w:hAnsi="Calibri"/>
          <w:sz w:val="22"/>
          <w:szCs w:val="22"/>
          <w:lang w:val="en-US"/>
        </w:rPr>
        <w:tab/>
      </w:r>
      <w:r w:rsidRPr="00EE55ED">
        <w:rPr>
          <w:lang w:val="en-US"/>
        </w:rPr>
        <w:t>Updating MUK</w:t>
      </w:r>
      <w:r>
        <w:tab/>
      </w:r>
      <w:r>
        <w:fldChar w:fldCharType="begin" w:fldLock="1"/>
      </w:r>
      <w:r>
        <w:instrText xml:space="preserve"> PAGEREF _Toc517287152 \h </w:instrText>
      </w:r>
      <w:r>
        <w:fldChar w:fldCharType="separate"/>
      </w:r>
      <w:r>
        <w:t>72</w:t>
      </w:r>
      <w:r>
        <w:fldChar w:fldCharType="end"/>
      </w:r>
    </w:p>
    <w:p w14:paraId="09C7D3A9" w14:textId="77777777" w:rsidR="00A12E07" w:rsidRDefault="00A12E07">
      <w:pPr>
        <w:pStyle w:val="TOC4"/>
        <w:rPr>
          <w:rFonts w:ascii="Calibri" w:hAnsi="Calibri"/>
          <w:sz w:val="22"/>
          <w:szCs w:val="22"/>
          <w:lang w:val="en-US"/>
        </w:rPr>
      </w:pPr>
      <w:r>
        <w:t>10.4.2.4</w:t>
      </w:r>
      <w:r>
        <w:rPr>
          <w:rFonts w:ascii="Calibri" w:hAnsi="Calibri"/>
          <w:sz w:val="22"/>
          <w:szCs w:val="22"/>
          <w:lang w:val="en-US"/>
        </w:rPr>
        <w:tab/>
      </w:r>
      <w:r w:rsidRPr="00EE55ED">
        <w:rPr>
          <w:lang w:val="en-US"/>
        </w:rPr>
        <w:t>SIP based BM-SC solicited pull</w:t>
      </w:r>
      <w:r>
        <w:tab/>
      </w:r>
      <w:r>
        <w:fldChar w:fldCharType="begin" w:fldLock="1"/>
      </w:r>
      <w:r>
        <w:instrText xml:space="preserve"> PAGEREF _Toc517287153 \h </w:instrText>
      </w:r>
      <w:r>
        <w:fldChar w:fldCharType="separate"/>
      </w:r>
      <w:r>
        <w:t>72</w:t>
      </w:r>
      <w:r>
        <w:fldChar w:fldCharType="end"/>
      </w:r>
    </w:p>
    <w:p w14:paraId="520FB9A2" w14:textId="77777777" w:rsidR="00A12E07" w:rsidRDefault="00A12E07">
      <w:pPr>
        <w:pStyle w:val="TOC1"/>
        <w:rPr>
          <w:rFonts w:ascii="Calibri" w:hAnsi="Calibri"/>
          <w:szCs w:val="22"/>
          <w:lang w:val="en-US"/>
        </w:rPr>
      </w:pPr>
      <w:r>
        <w:t>11</w:t>
      </w:r>
      <w:r>
        <w:rPr>
          <w:rFonts w:ascii="Calibri" w:hAnsi="Calibri"/>
          <w:szCs w:val="22"/>
          <w:lang w:val="en-US"/>
        </w:rPr>
        <w:tab/>
      </w:r>
      <w:r>
        <w:t>Blending of Presence and PSS/MBMS user services</w:t>
      </w:r>
      <w:r>
        <w:tab/>
      </w:r>
      <w:r>
        <w:fldChar w:fldCharType="begin" w:fldLock="1"/>
      </w:r>
      <w:r>
        <w:instrText xml:space="preserve"> PAGEREF _Toc517287154 \h </w:instrText>
      </w:r>
      <w:r>
        <w:fldChar w:fldCharType="separate"/>
      </w:r>
      <w:r>
        <w:t>72</w:t>
      </w:r>
      <w:r>
        <w:fldChar w:fldCharType="end"/>
      </w:r>
    </w:p>
    <w:p w14:paraId="40516161" w14:textId="77777777" w:rsidR="00A12E07" w:rsidRDefault="00A12E07">
      <w:pPr>
        <w:pStyle w:val="TOC2"/>
        <w:rPr>
          <w:rFonts w:ascii="Calibri" w:hAnsi="Calibri"/>
          <w:sz w:val="22"/>
          <w:szCs w:val="22"/>
          <w:lang w:val="en-US"/>
        </w:rPr>
      </w:pPr>
      <w:r>
        <w:t>11.1</w:t>
      </w:r>
      <w:r>
        <w:rPr>
          <w:rFonts w:ascii="Calibri" w:hAnsi="Calibri"/>
          <w:sz w:val="22"/>
          <w:szCs w:val="22"/>
          <w:lang w:val="en-US"/>
        </w:rPr>
        <w:tab/>
      </w:r>
      <w:r>
        <w:t>General description</w:t>
      </w:r>
      <w:r>
        <w:tab/>
      </w:r>
      <w:r>
        <w:fldChar w:fldCharType="begin" w:fldLock="1"/>
      </w:r>
      <w:r>
        <w:instrText xml:space="preserve"> PAGEREF _Toc517287155 \h </w:instrText>
      </w:r>
      <w:r>
        <w:fldChar w:fldCharType="separate"/>
      </w:r>
      <w:r>
        <w:t>72</w:t>
      </w:r>
      <w:r>
        <w:fldChar w:fldCharType="end"/>
      </w:r>
    </w:p>
    <w:p w14:paraId="0D11A4CD" w14:textId="77777777" w:rsidR="00A12E07" w:rsidRDefault="00A12E07">
      <w:pPr>
        <w:pStyle w:val="TOC2"/>
        <w:rPr>
          <w:rFonts w:ascii="Calibri" w:hAnsi="Calibri"/>
          <w:sz w:val="22"/>
          <w:szCs w:val="22"/>
          <w:lang w:val="en-US"/>
        </w:rPr>
      </w:pPr>
      <w:r>
        <w:t>11.2</w:t>
      </w:r>
      <w:r>
        <w:rPr>
          <w:rFonts w:ascii="Calibri" w:hAnsi="Calibri"/>
          <w:sz w:val="22"/>
          <w:szCs w:val="22"/>
          <w:lang w:val="en-US"/>
        </w:rPr>
        <w:tab/>
      </w:r>
      <w:r>
        <w:t>Procedures at the UE acting as presentity</w:t>
      </w:r>
      <w:r>
        <w:tab/>
      </w:r>
      <w:r>
        <w:fldChar w:fldCharType="begin" w:fldLock="1"/>
      </w:r>
      <w:r>
        <w:instrText xml:space="preserve"> PAGEREF _Toc517287156 \h </w:instrText>
      </w:r>
      <w:r>
        <w:fldChar w:fldCharType="separate"/>
      </w:r>
      <w:r>
        <w:t>73</w:t>
      </w:r>
      <w:r>
        <w:fldChar w:fldCharType="end"/>
      </w:r>
    </w:p>
    <w:p w14:paraId="78EC08C9" w14:textId="77777777" w:rsidR="00A12E07" w:rsidRDefault="00A12E07">
      <w:pPr>
        <w:pStyle w:val="TOC2"/>
        <w:rPr>
          <w:rFonts w:ascii="Calibri" w:hAnsi="Calibri"/>
          <w:sz w:val="22"/>
          <w:szCs w:val="22"/>
          <w:lang w:val="en-US"/>
        </w:rPr>
      </w:pPr>
      <w:r>
        <w:t>11.3</w:t>
      </w:r>
      <w:r>
        <w:rPr>
          <w:rFonts w:ascii="Calibri" w:hAnsi="Calibri"/>
          <w:sz w:val="22"/>
          <w:szCs w:val="22"/>
          <w:lang w:val="en-US"/>
        </w:rPr>
        <w:tab/>
      </w:r>
      <w:r>
        <w:t>Procedures at the UE acting as watcher</w:t>
      </w:r>
      <w:r>
        <w:tab/>
      </w:r>
      <w:r>
        <w:fldChar w:fldCharType="begin" w:fldLock="1"/>
      </w:r>
      <w:r>
        <w:instrText xml:space="preserve"> PAGEREF _Toc517287157 \h </w:instrText>
      </w:r>
      <w:r>
        <w:fldChar w:fldCharType="separate"/>
      </w:r>
      <w:r>
        <w:t>73</w:t>
      </w:r>
      <w:r>
        <w:fldChar w:fldCharType="end"/>
      </w:r>
    </w:p>
    <w:p w14:paraId="121A0FB1" w14:textId="77777777" w:rsidR="00A12E07" w:rsidRDefault="00A12E07">
      <w:pPr>
        <w:pStyle w:val="TOC1"/>
        <w:rPr>
          <w:rFonts w:ascii="Calibri" w:hAnsi="Calibri"/>
          <w:szCs w:val="22"/>
          <w:lang w:val="en-US"/>
        </w:rPr>
      </w:pPr>
      <w:r>
        <w:t>12</w:t>
      </w:r>
      <w:r>
        <w:rPr>
          <w:rFonts w:ascii="Calibri" w:hAnsi="Calibri"/>
          <w:szCs w:val="22"/>
          <w:lang w:val="en-US"/>
        </w:rPr>
        <w:tab/>
      </w:r>
      <w:r>
        <w:t>Networked Bookmark Service</w:t>
      </w:r>
      <w:r>
        <w:tab/>
      </w:r>
      <w:r>
        <w:fldChar w:fldCharType="begin" w:fldLock="1"/>
      </w:r>
      <w:r>
        <w:instrText xml:space="preserve"> PAGEREF _Toc517287158 \h </w:instrText>
      </w:r>
      <w:r>
        <w:fldChar w:fldCharType="separate"/>
      </w:r>
      <w:r>
        <w:t>73</w:t>
      </w:r>
      <w:r>
        <w:fldChar w:fldCharType="end"/>
      </w:r>
    </w:p>
    <w:p w14:paraId="0CD8B8C5" w14:textId="77777777" w:rsidR="00A12E07" w:rsidRDefault="00A12E07">
      <w:pPr>
        <w:pStyle w:val="TOC2"/>
        <w:rPr>
          <w:rFonts w:ascii="Calibri" w:hAnsi="Calibri"/>
          <w:sz w:val="22"/>
          <w:szCs w:val="22"/>
          <w:lang w:val="en-US"/>
        </w:rPr>
      </w:pPr>
      <w:r>
        <w:t>12.1</w:t>
      </w:r>
      <w:r>
        <w:rPr>
          <w:rFonts w:ascii="Calibri" w:hAnsi="Calibri"/>
          <w:sz w:val="22"/>
          <w:szCs w:val="22"/>
          <w:lang w:val="en-US"/>
        </w:rPr>
        <w:tab/>
      </w:r>
      <w:r>
        <w:t>Bookmarking Creation and Storage</w:t>
      </w:r>
      <w:r>
        <w:tab/>
      </w:r>
      <w:r>
        <w:fldChar w:fldCharType="begin" w:fldLock="1"/>
      </w:r>
      <w:r>
        <w:instrText xml:space="preserve"> PAGEREF _Toc517287159 \h </w:instrText>
      </w:r>
      <w:r>
        <w:fldChar w:fldCharType="separate"/>
      </w:r>
      <w:r>
        <w:t>74</w:t>
      </w:r>
      <w:r>
        <w:fldChar w:fldCharType="end"/>
      </w:r>
    </w:p>
    <w:p w14:paraId="71350B45" w14:textId="77777777" w:rsidR="00A12E07" w:rsidRDefault="00A12E07">
      <w:pPr>
        <w:pStyle w:val="TOC2"/>
        <w:rPr>
          <w:rFonts w:ascii="Calibri" w:hAnsi="Calibri"/>
          <w:sz w:val="22"/>
          <w:szCs w:val="22"/>
          <w:lang w:val="en-US"/>
        </w:rPr>
      </w:pPr>
      <w:r>
        <w:t>12.2</w:t>
      </w:r>
      <w:r>
        <w:rPr>
          <w:rFonts w:ascii="Calibri" w:hAnsi="Calibri"/>
          <w:sz w:val="22"/>
          <w:szCs w:val="22"/>
          <w:lang w:val="en-US"/>
        </w:rPr>
        <w:tab/>
      </w:r>
      <w:r>
        <w:t>Bookmarking Retrieval</w:t>
      </w:r>
      <w:r>
        <w:tab/>
      </w:r>
      <w:r>
        <w:fldChar w:fldCharType="begin" w:fldLock="1"/>
      </w:r>
      <w:r>
        <w:instrText xml:space="preserve"> PAGEREF _Toc517287160 \h </w:instrText>
      </w:r>
      <w:r>
        <w:fldChar w:fldCharType="separate"/>
      </w:r>
      <w:r>
        <w:t>75</w:t>
      </w:r>
      <w:r>
        <w:fldChar w:fldCharType="end"/>
      </w:r>
    </w:p>
    <w:p w14:paraId="1AFE4EA1" w14:textId="77777777" w:rsidR="00A12E07" w:rsidRDefault="00A12E07">
      <w:pPr>
        <w:pStyle w:val="TOC3"/>
        <w:rPr>
          <w:rFonts w:ascii="Calibri" w:hAnsi="Calibri"/>
          <w:sz w:val="22"/>
          <w:szCs w:val="22"/>
          <w:lang w:val="en-US"/>
        </w:rPr>
      </w:pPr>
      <w:r>
        <w:t>12.2.1</w:t>
      </w:r>
      <w:r>
        <w:rPr>
          <w:rFonts w:ascii="Calibri" w:hAnsi="Calibri"/>
          <w:sz w:val="22"/>
          <w:szCs w:val="22"/>
          <w:lang w:val="en-US"/>
        </w:rPr>
        <w:tab/>
      </w:r>
      <w:r>
        <w:t>Bookmark</w:t>
      </w:r>
      <w:r>
        <w:rPr>
          <w:lang w:eastAsia="zh-CN"/>
        </w:rPr>
        <w:t>ing</w:t>
      </w:r>
      <w:r>
        <w:t xml:space="preserve"> </w:t>
      </w:r>
      <w:r>
        <w:rPr>
          <w:lang w:eastAsia="zh-CN"/>
        </w:rPr>
        <w:t>R</w:t>
      </w:r>
      <w:r>
        <w:t>etrieval</w:t>
      </w:r>
      <w:r>
        <w:rPr>
          <w:lang w:eastAsia="zh-CN"/>
        </w:rPr>
        <w:t xml:space="preserve"> independent to session establishment</w:t>
      </w:r>
      <w:r>
        <w:tab/>
      </w:r>
      <w:r>
        <w:fldChar w:fldCharType="begin" w:fldLock="1"/>
      </w:r>
      <w:r>
        <w:instrText xml:space="preserve"> PAGEREF _Toc517287161 \h </w:instrText>
      </w:r>
      <w:r>
        <w:fldChar w:fldCharType="separate"/>
      </w:r>
      <w:r>
        <w:t>75</w:t>
      </w:r>
      <w:r>
        <w:fldChar w:fldCharType="end"/>
      </w:r>
    </w:p>
    <w:p w14:paraId="291B3402" w14:textId="77777777" w:rsidR="00A12E07" w:rsidRDefault="00A12E07">
      <w:pPr>
        <w:pStyle w:val="TOC3"/>
        <w:rPr>
          <w:rFonts w:ascii="Calibri" w:hAnsi="Calibri"/>
          <w:sz w:val="22"/>
          <w:szCs w:val="22"/>
          <w:lang w:val="en-US"/>
        </w:rPr>
      </w:pPr>
      <w:r>
        <w:t>12.2.2</w:t>
      </w:r>
      <w:r>
        <w:rPr>
          <w:rFonts w:ascii="Calibri" w:hAnsi="Calibri"/>
          <w:sz w:val="22"/>
          <w:szCs w:val="22"/>
          <w:lang w:val="en-US"/>
        </w:rPr>
        <w:tab/>
      </w:r>
      <w:r>
        <w:t>Bookmark</w:t>
      </w:r>
      <w:r>
        <w:rPr>
          <w:lang w:eastAsia="zh-CN"/>
        </w:rPr>
        <w:t>ing</w:t>
      </w:r>
      <w:r>
        <w:t xml:space="preserve"> Retrieval </w:t>
      </w:r>
      <w:r>
        <w:rPr>
          <w:lang w:eastAsia="zh-CN"/>
        </w:rPr>
        <w:t>during session establishment</w:t>
      </w:r>
      <w:r>
        <w:tab/>
      </w:r>
      <w:r>
        <w:fldChar w:fldCharType="begin" w:fldLock="1"/>
      </w:r>
      <w:r>
        <w:instrText xml:space="preserve"> PAGEREF _Toc517287162 \h </w:instrText>
      </w:r>
      <w:r>
        <w:fldChar w:fldCharType="separate"/>
      </w:r>
      <w:r>
        <w:t>75</w:t>
      </w:r>
      <w:r>
        <w:fldChar w:fldCharType="end"/>
      </w:r>
    </w:p>
    <w:p w14:paraId="13A6E913" w14:textId="77777777" w:rsidR="00A12E07" w:rsidRDefault="00A12E07">
      <w:pPr>
        <w:pStyle w:val="TOC1"/>
        <w:rPr>
          <w:rFonts w:ascii="Calibri" w:hAnsi="Calibri"/>
          <w:szCs w:val="22"/>
          <w:lang w:val="en-US"/>
        </w:rPr>
      </w:pPr>
      <w:r>
        <w:t>13</w:t>
      </w:r>
      <w:r>
        <w:rPr>
          <w:rFonts w:ascii="Calibri" w:hAnsi="Calibri"/>
          <w:szCs w:val="22"/>
          <w:lang w:val="en-US"/>
        </w:rPr>
        <w:tab/>
      </w:r>
      <w:r>
        <w:t xml:space="preserve">User generated content </w:t>
      </w:r>
      <w:r>
        <w:rPr>
          <w:lang w:eastAsia="zh-CN"/>
        </w:rPr>
        <w:t>service</w:t>
      </w:r>
      <w:r>
        <w:tab/>
      </w:r>
      <w:r>
        <w:fldChar w:fldCharType="begin" w:fldLock="1"/>
      </w:r>
      <w:r>
        <w:instrText xml:space="preserve"> PAGEREF _Toc517287163 \h </w:instrText>
      </w:r>
      <w:r>
        <w:fldChar w:fldCharType="separate"/>
      </w:r>
      <w:r>
        <w:t>76</w:t>
      </w:r>
      <w:r>
        <w:fldChar w:fldCharType="end"/>
      </w:r>
    </w:p>
    <w:p w14:paraId="05484829" w14:textId="77777777" w:rsidR="00A12E07" w:rsidRDefault="00A12E07">
      <w:pPr>
        <w:pStyle w:val="TOC2"/>
        <w:rPr>
          <w:rFonts w:ascii="Calibri" w:hAnsi="Calibri"/>
          <w:sz w:val="22"/>
          <w:szCs w:val="22"/>
          <w:lang w:val="en-US"/>
        </w:rPr>
      </w:pPr>
      <w:r>
        <w:t>13.1</w:t>
      </w:r>
      <w:r>
        <w:rPr>
          <w:rFonts w:ascii="Calibri" w:hAnsi="Calibri"/>
          <w:sz w:val="22"/>
          <w:szCs w:val="22"/>
          <w:lang w:val="en-US"/>
        </w:rPr>
        <w:tab/>
      </w:r>
      <w:r>
        <w:t>UGC content provision</w:t>
      </w:r>
      <w:r>
        <w:rPr>
          <w:lang w:eastAsia="zh-CN"/>
        </w:rPr>
        <w:t xml:space="preserve"> procedure</w:t>
      </w:r>
      <w:r>
        <w:tab/>
      </w:r>
      <w:r>
        <w:fldChar w:fldCharType="begin" w:fldLock="1"/>
      </w:r>
      <w:r>
        <w:instrText xml:space="preserve"> PAGEREF _Toc517287164 \h </w:instrText>
      </w:r>
      <w:r>
        <w:fldChar w:fldCharType="separate"/>
      </w:r>
      <w:r>
        <w:t>77</w:t>
      </w:r>
      <w:r>
        <w:fldChar w:fldCharType="end"/>
      </w:r>
    </w:p>
    <w:p w14:paraId="41050098" w14:textId="77777777" w:rsidR="00A12E07" w:rsidRDefault="00A12E07">
      <w:pPr>
        <w:pStyle w:val="TOC2"/>
        <w:rPr>
          <w:rFonts w:ascii="Calibri" w:hAnsi="Calibri"/>
          <w:sz w:val="22"/>
          <w:szCs w:val="22"/>
          <w:lang w:val="en-US"/>
        </w:rPr>
      </w:pPr>
      <w:r>
        <w:t>13.2</w:t>
      </w:r>
      <w:r>
        <w:rPr>
          <w:rFonts w:ascii="Calibri" w:hAnsi="Calibri"/>
          <w:sz w:val="22"/>
          <w:szCs w:val="22"/>
          <w:lang w:val="en-US"/>
        </w:rPr>
        <w:tab/>
      </w:r>
      <w:r>
        <w:t xml:space="preserve">UGC distribution </w:t>
      </w:r>
      <w:r>
        <w:rPr>
          <w:lang w:eastAsia="zh-CN"/>
        </w:rPr>
        <w:t>procedure</w:t>
      </w:r>
      <w:r>
        <w:tab/>
      </w:r>
      <w:r>
        <w:fldChar w:fldCharType="begin" w:fldLock="1"/>
      </w:r>
      <w:r>
        <w:instrText xml:space="preserve"> PAGEREF _Toc517287165 \h </w:instrText>
      </w:r>
      <w:r>
        <w:fldChar w:fldCharType="separate"/>
      </w:r>
      <w:r>
        <w:t>78</w:t>
      </w:r>
      <w:r>
        <w:fldChar w:fldCharType="end"/>
      </w:r>
    </w:p>
    <w:p w14:paraId="77F4ADCB" w14:textId="77777777" w:rsidR="00A12E07" w:rsidRDefault="00A12E07">
      <w:pPr>
        <w:pStyle w:val="TOC1"/>
        <w:rPr>
          <w:rFonts w:ascii="Calibri" w:hAnsi="Calibri"/>
          <w:szCs w:val="22"/>
          <w:lang w:val="en-US"/>
        </w:rPr>
      </w:pPr>
      <w:r>
        <w:t>14</w:t>
      </w:r>
      <w:r>
        <w:rPr>
          <w:rFonts w:ascii="Calibri" w:hAnsi="Calibri"/>
          <w:szCs w:val="22"/>
          <w:lang w:val="en-US"/>
        </w:rPr>
        <w:tab/>
      </w:r>
      <w:r>
        <w:rPr>
          <w:lang w:eastAsia="zh-CN"/>
        </w:rPr>
        <w:t>MBMS Download Service</w:t>
      </w:r>
      <w:r>
        <w:tab/>
      </w:r>
      <w:r>
        <w:fldChar w:fldCharType="begin" w:fldLock="1"/>
      </w:r>
      <w:r>
        <w:instrText xml:space="preserve"> PAGEREF _Toc517287166 \h </w:instrText>
      </w:r>
      <w:r>
        <w:fldChar w:fldCharType="separate"/>
      </w:r>
      <w:r>
        <w:t>78</w:t>
      </w:r>
      <w:r>
        <w:fldChar w:fldCharType="end"/>
      </w:r>
    </w:p>
    <w:p w14:paraId="00BC3824" w14:textId="77777777" w:rsidR="00A12E07" w:rsidRDefault="00A12E07">
      <w:pPr>
        <w:pStyle w:val="TOC2"/>
        <w:rPr>
          <w:rFonts w:ascii="Calibri" w:hAnsi="Calibri"/>
          <w:sz w:val="22"/>
          <w:szCs w:val="22"/>
          <w:lang w:val="en-US"/>
        </w:rPr>
      </w:pPr>
      <w:r>
        <w:t>14.1</w:t>
      </w:r>
      <w:r>
        <w:rPr>
          <w:rFonts w:ascii="Calibri" w:hAnsi="Calibri"/>
          <w:sz w:val="22"/>
          <w:szCs w:val="22"/>
          <w:lang w:val="en-US"/>
        </w:rPr>
        <w:tab/>
      </w:r>
      <w:r>
        <w:t>Missing parameters before session initiation</w:t>
      </w:r>
      <w:r>
        <w:tab/>
      </w:r>
      <w:r>
        <w:fldChar w:fldCharType="begin" w:fldLock="1"/>
      </w:r>
      <w:r>
        <w:instrText xml:space="preserve"> PAGEREF _Toc517287167 \h </w:instrText>
      </w:r>
      <w:r>
        <w:fldChar w:fldCharType="separate"/>
      </w:r>
      <w:r>
        <w:t>78</w:t>
      </w:r>
      <w:r>
        <w:fldChar w:fldCharType="end"/>
      </w:r>
    </w:p>
    <w:p w14:paraId="4FC26610" w14:textId="77777777" w:rsidR="00A12E07" w:rsidRDefault="00A12E07">
      <w:pPr>
        <w:pStyle w:val="TOC3"/>
        <w:rPr>
          <w:rFonts w:ascii="Calibri" w:hAnsi="Calibri"/>
          <w:sz w:val="22"/>
          <w:szCs w:val="22"/>
          <w:lang w:val="en-US"/>
        </w:rPr>
      </w:pPr>
      <w:r>
        <w:t>14.1.1</w:t>
      </w:r>
      <w:r>
        <w:rPr>
          <w:rFonts w:ascii="Calibri" w:hAnsi="Calibri"/>
          <w:sz w:val="22"/>
          <w:szCs w:val="22"/>
          <w:lang w:val="en-US"/>
        </w:rPr>
        <w:tab/>
      </w:r>
      <w:r>
        <w:t>Procedures at the UE</w:t>
      </w:r>
      <w:r>
        <w:tab/>
      </w:r>
      <w:r>
        <w:fldChar w:fldCharType="begin" w:fldLock="1"/>
      </w:r>
      <w:r>
        <w:instrText xml:space="preserve"> PAGEREF _Toc517287168 \h </w:instrText>
      </w:r>
      <w:r>
        <w:fldChar w:fldCharType="separate"/>
      </w:r>
      <w:r>
        <w:t>78</w:t>
      </w:r>
      <w:r>
        <w:fldChar w:fldCharType="end"/>
      </w:r>
    </w:p>
    <w:p w14:paraId="6FD25B5D" w14:textId="77777777" w:rsidR="00A12E07" w:rsidRDefault="00A12E07">
      <w:pPr>
        <w:pStyle w:val="TOC3"/>
        <w:rPr>
          <w:rFonts w:ascii="Calibri" w:hAnsi="Calibri"/>
          <w:sz w:val="22"/>
          <w:szCs w:val="22"/>
          <w:lang w:val="en-US"/>
        </w:rPr>
      </w:pPr>
      <w:r>
        <w:t>14.1.2</w:t>
      </w:r>
      <w:r>
        <w:rPr>
          <w:rFonts w:ascii="Calibri" w:hAnsi="Calibri"/>
          <w:sz w:val="22"/>
          <w:szCs w:val="22"/>
          <w:lang w:val="en-US"/>
        </w:rPr>
        <w:tab/>
      </w:r>
      <w:r>
        <w:rPr>
          <w:lang w:eastAsia="zh-CN"/>
        </w:rPr>
        <w:t>Procedures at the SCF</w:t>
      </w:r>
      <w:r>
        <w:tab/>
      </w:r>
      <w:r>
        <w:fldChar w:fldCharType="begin" w:fldLock="1"/>
      </w:r>
      <w:r>
        <w:instrText xml:space="preserve"> PAGEREF _Toc517287169 \h </w:instrText>
      </w:r>
      <w:r>
        <w:fldChar w:fldCharType="separate"/>
      </w:r>
      <w:r>
        <w:t>79</w:t>
      </w:r>
      <w:r>
        <w:fldChar w:fldCharType="end"/>
      </w:r>
    </w:p>
    <w:p w14:paraId="7407E522" w14:textId="77777777" w:rsidR="00A12E07" w:rsidRDefault="00A12E07">
      <w:pPr>
        <w:pStyle w:val="TOC2"/>
        <w:rPr>
          <w:rFonts w:ascii="Calibri" w:hAnsi="Calibri"/>
          <w:sz w:val="22"/>
          <w:szCs w:val="22"/>
          <w:lang w:val="en-US"/>
        </w:rPr>
      </w:pPr>
      <w:r>
        <w:t>14.2</w:t>
      </w:r>
      <w:r>
        <w:rPr>
          <w:rFonts w:ascii="Calibri" w:hAnsi="Calibri"/>
          <w:sz w:val="22"/>
          <w:szCs w:val="22"/>
          <w:lang w:val="en-US"/>
        </w:rPr>
        <w:tab/>
      </w:r>
      <w:r>
        <w:rPr>
          <w:lang w:eastAsia="zh-CN"/>
        </w:rPr>
        <w:t>MBMS Download Session Initiation, File Repair and Reception Report</w:t>
      </w:r>
      <w:r>
        <w:tab/>
      </w:r>
      <w:r>
        <w:fldChar w:fldCharType="begin" w:fldLock="1"/>
      </w:r>
      <w:r>
        <w:instrText xml:space="preserve"> PAGEREF _Toc517287170 \h </w:instrText>
      </w:r>
      <w:r>
        <w:fldChar w:fldCharType="separate"/>
      </w:r>
      <w:r>
        <w:t>79</w:t>
      </w:r>
      <w:r>
        <w:fldChar w:fldCharType="end"/>
      </w:r>
    </w:p>
    <w:p w14:paraId="6DEE4E59" w14:textId="77777777" w:rsidR="00A12E07" w:rsidRDefault="00A12E07">
      <w:pPr>
        <w:pStyle w:val="TOC3"/>
        <w:rPr>
          <w:rFonts w:ascii="Calibri" w:hAnsi="Calibri"/>
          <w:sz w:val="22"/>
          <w:szCs w:val="22"/>
          <w:lang w:val="en-US"/>
        </w:rPr>
      </w:pPr>
      <w:r>
        <w:t>14.2.1</w:t>
      </w:r>
      <w:r>
        <w:rPr>
          <w:rFonts w:ascii="Calibri" w:hAnsi="Calibri"/>
          <w:sz w:val="22"/>
          <w:szCs w:val="22"/>
          <w:lang w:val="en-US"/>
        </w:rPr>
        <w:tab/>
      </w:r>
      <w:r>
        <w:rPr>
          <w:lang w:eastAsia="zh-CN"/>
        </w:rPr>
        <w:t>General description</w:t>
      </w:r>
      <w:r>
        <w:tab/>
      </w:r>
      <w:r>
        <w:fldChar w:fldCharType="begin" w:fldLock="1"/>
      </w:r>
      <w:r>
        <w:instrText xml:space="preserve"> PAGEREF _Toc517287171 \h </w:instrText>
      </w:r>
      <w:r>
        <w:fldChar w:fldCharType="separate"/>
      </w:r>
      <w:r>
        <w:t>79</w:t>
      </w:r>
      <w:r>
        <w:fldChar w:fldCharType="end"/>
      </w:r>
    </w:p>
    <w:p w14:paraId="6A40960E" w14:textId="77777777" w:rsidR="00A12E07" w:rsidRDefault="00A12E07">
      <w:pPr>
        <w:pStyle w:val="TOC3"/>
        <w:rPr>
          <w:rFonts w:ascii="Calibri" w:hAnsi="Calibri"/>
          <w:sz w:val="22"/>
          <w:szCs w:val="22"/>
          <w:lang w:val="en-US"/>
        </w:rPr>
      </w:pPr>
      <w:r>
        <w:t>14.2.2</w:t>
      </w:r>
      <w:r>
        <w:rPr>
          <w:rFonts w:ascii="Calibri" w:hAnsi="Calibri"/>
          <w:sz w:val="22"/>
          <w:szCs w:val="22"/>
          <w:lang w:val="en-US"/>
        </w:rPr>
        <w:tab/>
      </w:r>
      <w:r>
        <w:rPr>
          <w:lang w:eastAsia="zh-CN"/>
        </w:rPr>
        <w:t>Procedures at the UE</w:t>
      </w:r>
      <w:r>
        <w:tab/>
      </w:r>
      <w:r>
        <w:fldChar w:fldCharType="begin" w:fldLock="1"/>
      </w:r>
      <w:r>
        <w:instrText xml:space="preserve"> PAGEREF _Toc517287172 \h </w:instrText>
      </w:r>
      <w:r>
        <w:fldChar w:fldCharType="separate"/>
      </w:r>
      <w:r>
        <w:t>80</w:t>
      </w:r>
      <w:r>
        <w:fldChar w:fldCharType="end"/>
      </w:r>
    </w:p>
    <w:p w14:paraId="4AC97C50" w14:textId="77777777" w:rsidR="00A12E07" w:rsidRDefault="00A12E07">
      <w:pPr>
        <w:pStyle w:val="TOC3"/>
        <w:rPr>
          <w:rFonts w:ascii="Calibri" w:hAnsi="Calibri"/>
          <w:sz w:val="22"/>
          <w:szCs w:val="22"/>
          <w:lang w:val="en-US"/>
        </w:rPr>
      </w:pPr>
      <w:r>
        <w:t>14.2.3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_Toc517287173 \h </w:instrText>
      </w:r>
      <w:r>
        <w:fldChar w:fldCharType="separate"/>
      </w:r>
      <w:r>
        <w:t>82</w:t>
      </w:r>
      <w:r>
        <w:fldChar w:fldCharType="end"/>
      </w:r>
    </w:p>
    <w:p w14:paraId="2EB2F21D" w14:textId="77777777" w:rsidR="00A12E07" w:rsidRDefault="00A12E07">
      <w:pPr>
        <w:pStyle w:val="TOC3"/>
        <w:rPr>
          <w:rFonts w:ascii="Calibri" w:hAnsi="Calibri"/>
          <w:sz w:val="22"/>
          <w:szCs w:val="22"/>
          <w:lang w:val="en-US"/>
        </w:rPr>
      </w:pPr>
      <w:r>
        <w:t>14.2.4</w:t>
      </w:r>
      <w:r>
        <w:rPr>
          <w:rFonts w:ascii="Calibri" w:hAnsi="Calibri"/>
          <w:sz w:val="22"/>
          <w:szCs w:val="22"/>
          <w:lang w:val="en-US"/>
        </w:rPr>
        <w:tab/>
      </w:r>
      <w:r>
        <w:rPr>
          <w:lang w:eastAsia="zh-CN"/>
        </w:rPr>
        <w:t>Procedures at the SCF</w:t>
      </w:r>
      <w:r>
        <w:tab/>
      </w:r>
      <w:r>
        <w:fldChar w:fldCharType="begin" w:fldLock="1"/>
      </w:r>
      <w:r>
        <w:instrText xml:space="preserve"> PAGEREF _Toc517287174 \h </w:instrText>
      </w:r>
      <w:r>
        <w:fldChar w:fldCharType="separate"/>
      </w:r>
      <w:r>
        <w:t>82</w:t>
      </w:r>
      <w:r>
        <w:fldChar w:fldCharType="end"/>
      </w:r>
    </w:p>
    <w:p w14:paraId="21FF0F57" w14:textId="77777777" w:rsidR="00A12E07" w:rsidRDefault="00A12E07">
      <w:pPr>
        <w:pStyle w:val="TOC3"/>
        <w:rPr>
          <w:rFonts w:ascii="Calibri" w:hAnsi="Calibri"/>
          <w:sz w:val="22"/>
          <w:szCs w:val="22"/>
          <w:lang w:val="en-US"/>
        </w:rPr>
      </w:pPr>
      <w:r>
        <w:t>14.2.5</w:t>
      </w:r>
      <w:r>
        <w:rPr>
          <w:rFonts w:ascii="Calibri" w:hAnsi="Calibri"/>
          <w:sz w:val="22"/>
          <w:szCs w:val="22"/>
          <w:lang w:val="en-US"/>
        </w:rPr>
        <w:tab/>
      </w:r>
      <w:r>
        <w:rPr>
          <w:lang w:eastAsia="zh-CN"/>
        </w:rPr>
        <w:t>Procedures at the BMSC.UPF</w:t>
      </w:r>
      <w:r>
        <w:tab/>
      </w:r>
      <w:r>
        <w:fldChar w:fldCharType="begin" w:fldLock="1"/>
      </w:r>
      <w:r>
        <w:instrText xml:space="preserve"> PAGEREF _Toc517287175 \h </w:instrText>
      </w:r>
      <w:r>
        <w:fldChar w:fldCharType="separate"/>
      </w:r>
      <w:r>
        <w:t>83</w:t>
      </w:r>
      <w:r>
        <w:fldChar w:fldCharType="end"/>
      </w:r>
    </w:p>
    <w:p w14:paraId="50FC370D" w14:textId="77777777" w:rsidR="00A12E07" w:rsidRDefault="00A12E07">
      <w:pPr>
        <w:pStyle w:val="TOC3"/>
        <w:rPr>
          <w:rFonts w:ascii="Calibri" w:hAnsi="Calibri"/>
          <w:sz w:val="22"/>
          <w:szCs w:val="22"/>
          <w:lang w:val="en-US"/>
        </w:rPr>
      </w:pPr>
      <w:r>
        <w:t>14.2.6</w:t>
      </w:r>
      <w:r>
        <w:rPr>
          <w:rFonts w:ascii="Calibri" w:hAnsi="Calibri"/>
          <w:sz w:val="22"/>
          <w:szCs w:val="22"/>
          <w:lang w:val="en-US"/>
        </w:rPr>
        <w:tab/>
      </w:r>
      <w:r>
        <w:rPr>
          <w:lang w:eastAsia="zh-CN"/>
        </w:rPr>
        <w:t>Procedures at the HTTP/SIP Adapter</w:t>
      </w:r>
      <w:r>
        <w:tab/>
      </w:r>
      <w:r>
        <w:fldChar w:fldCharType="begin" w:fldLock="1"/>
      </w:r>
      <w:r>
        <w:instrText xml:space="preserve"> PAGEREF _Toc517287176 \h </w:instrText>
      </w:r>
      <w:r>
        <w:fldChar w:fldCharType="separate"/>
      </w:r>
      <w:r>
        <w:t>83</w:t>
      </w:r>
      <w:r>
        <w:fldChar w:fldCharType="end"/>
      </w:r>
    </w:p>
    <w:p w14:paraId="76D8BB45" w14:textId="77777777" w:rsidR="00A12E07" w:rsidRDefault="00A12E07">
      <w:pPr>
        <w:pStyle w:val="TOC3"/>
        <w:rPr>
          <w:rFonts w:ascii="Calibri" w:hAnsi="Calibri"/>
          <w:sz w:val="22"/>
          <w:szCs w:val="22"/>
          <w:lang w:val="en-US"/>
        </w:rPr>
      </w:pPr>
      <w:r>
        <w:t>14.2.7</w:t>
      </w:r>
      <w:r>
        <w:rPr>
          <w:rFonts w:ascii="Calibri" w:hAnsi="Calibri"/>
          <w:sz w:val="22"/>
          <w:szCs w:val="22"/>
          <w:lang w:val="en-US"/>
        </w:rPr>
        <w:tab/>
      </w:r>
      <w:r>
        <w:rPr>
          <w:lang w:eastAsia="zh-CN"/>
        </w:rPr>
        <w:t>Procedures at the HTTP Server</w:t>
      </w:r>
      <w:r>
        <w:tab/>
      </w:r>
      <w:r>
        <w:fldChar w:fldCharType="begin" w:fldLock="1"/>
      </w:r>
      <w:r>
        <w:instrText xml:space="preserve"> PAGEREF _Toc517287177 \h </w:instrText>
      </w:r>
      <w:r>
        <w:fldChar w:fldCharType="separate"/>
      </w:r>
      <w:r>
        <w:t>83</w:t>
      </w:r>
      <w:r>
        <w:fldChar w:fldCharType="end"/>
      </w:r>
    </w:p>
    <w:p w14:paraId="73954631" w14:textId="77777777" w:rsidR="00A12E07" w:rsidRDefault="00A12E07">
      <w:pPr>
        <w:pStyle w:val="TOC2"/>
        <w:rPr>
          <w:rFonts w:ascii="Calibri" w:hAnsi="Calibri"/>
          <w:sz w:val="22"/>
          <w:szCs w:val="22"/>
          <w:lang w:val="en-US"/>
        </w:rPr>
      </w:pPr>
      <w:r>
        <w:t>14.3</w:t>
      </w:r>
      <w:r>
        <w:rPr>
          <w:rFonts w:ascii="Calibri" w:hAnsi="Calibri"/>
          <w:sz w:val="22"/>
          <w:szCs w:val="22"/>
          <w:lang w:val="en-US"/>
        </w:rPr>
        <w:tab/>
      </w:r>
      <w:r>
        <w:rPr>
          <w:lang w:eastAsia="zh-CN"/>
        </w:rPr>
        <w:t>MBMS Download Session Teardown</w:t>
      </w:r>
      <w:r>
        <w:tab/>
      </w:r>
      <w:r>
        <w:fldChar w:fldCharType="begin" w:fldLock="1"/>
      </w:r>
      <w:r>
        <w:instrText xml:space="preserve"> PAGEREF _Toc517287178 \h </w:instrText>
      </w:r>
      <w:r>
        <w:fldChar w:fldCharType="separate"/>
      </w:r>
      <w:r>
        <w:t>84</w:t>
      </w:r>
      <w:r>
        <w:fldChar w:fldCharType="end"/>
      </w:r>
    </w:p>
    <w:p w14:paraId="40B2B705" w14:textId="77777777" w:rsidR="00A12E07" w:rsidRDefault="00A12E07">
      <w:pPr>
        <w:pStyle w:val="TOC3"/>
        <w:rPr>
          <w:rFonts w:ascii="Calibri" w:hAnsi="Calibri"/>
          <w:sz w:val="22"/>
          <w:szCs w:val="22"/>
          <w:lang w:val="en-US"/>
        </w:rPr>
      </w:pPr>
      <w:r>
        <w:t>14.3.1</w:t>
      </w:r>
      <w:r>
        <w:rPr>
          <w:rFonts w:ascii="Calibri" w:hAnsi="Calibri"/>
          <w:sz w:val="22"/>
          <w:szCs w:val="22"/>
          <w:lang w:val="en-US"/>
        </w:rPr>
        <w:tab/>
      </w:r>
      <w:r>
        <w:rPr>
          <w:lang w:eastAsia="zh-CN"/>
        </w:rPr>
        <w:t>General Description</w:t>
      </w:r>
      <w:r>
        <w:tab/>
      </w:r>
      <w:r>
        <w:fldChar w:fldCharType="begin" w:fldLock="1"/>
      </w:r>
      <w:r>
        <w:instrText xml:space="preserve"> PAGEREF _Toc517287179 \h </w:instrText>
      </w:r>
      <w:r>
        <w:fldChar w:fldCharType="separate"/>
      </w:r>
      <w:r>
        <w:t>84</w:t>
      </w:r>
      <w:r>
        <w:fldChar w:fldCharType="end"/>
      </w:r>
    </w:p>
    <w:p w14:paraId="2323FFFA" w14:textId="77777777" w:rsidR="00A12E07" w:rsidRDefault="00A12E07">
      <w:pPr>
        <w:pStyle w:val="TOC3"/>
        <w:rPr>
          <w:rFonts w:ascii="Calibri" w:hAnsi="Calibri"/>
          <w:sz w:val="22"/>
          <w:szCs w:val="22"/>
          <w:lang w:val="en-US"/>
        </w:rPr>
      </w:pPr>
      <w:r>
        <w:t>14.3.2</w:t>
      </w:r>
      <w:r>
        <w:rPr>
          <w:rFonts w:ascii="Calibri" w:hAnsi="Calibri"/>
          <w:sz w:val="22"/>
          <w:szCs w:val="22"/>
          <w:lang w:val="en-US"/>
        </w:rPr>
        <w:tab/>
      </w:r>
      <w:r>
        <w:rPr>
          <w:lang w:eastAsia="zh-CN"/>
        </w:rPr>
        <w:t>Procedures at the UE</w:t>
      </w:r>
      <w:r>
        <w:tab/>
      </w:r>
      <w:r>
        <w:fldChar w:fldCharType="begin" w:fldLock="1"/>
      </w:r>
      <w:r>
        <w:instrText xml:space="preserve"> PAGEREF _Toc517287180 \h </w:instrText>
      </w:r>
      <w:r>
        <w:fldChar w:fldCharType="separate"/>
      </w:r>
      <w:r>
        <w:t>84</w:t>
      </w:r>
      <w:r>
        <w:fldChar w:fldCharType="end"/>
      </w:r>
    </w:p>
    <w:p w14:paraId="371FE666" w14:textId="77777777" w:rsidR="00A12E07" w:rsidRDefault="00A12E07">
      <w:pPr>
        <w:pStyle w:val="TOC3"/>
        <w:rPr>
          <w:rFonts w:ascii="Calibri" w:hAnsi="Calibri"/>
          <w:sz w:val="22"/>
          <w:szCs w:val="22"/>
          <w:lang w:val="en-US"/>
        </w:rPr>
      </w:pPr>
      <w:r>
        <w:t>14.3.3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_Toc517287181 \h </w:instrText>
      </w:r>
      <w:r>
        <w:fldChar w:fldCharType="separate"/>
      </w:r>
      <w:r>
        <w:t>84</w:t>
      </w:r>
      <w:r>
        <w:fldChar w:fldCharType="end"/>
      </w:r>
    </w:p>
    <w:p w14:paraId="5DD6A2F5" w14:textId="77777777" w:rsidR="00A12E07" w:rsidRDefault="00A12E07">
      <w:pPr>
        <w:pStyle w:val="TOC3"/>
        <w:rPr>
          <w:rFonts w:ascii="Calibri" w:hAnsi="Calibri"/>
          <w:sz w:val="22"/>
          <w:szCs w:val="22"/>
          <w:lang w:val="en-US"/>
        </w:rPr>
      </w:pPr>
      <w:r>
        <w:t>14.3.4</w:t>
      </w:r>
      <w:r>
        <w:rPr>
          <w:rFonts w:ascii="Calibri" w:hAnsi="Calibri"/>
          <w:sz w:val="22"/>
          <w:szCs w:val="22"/>
          <w:lang w:val="en-US"/>
        </w:rPr>
        <w:tab/>
      </w:r>
      <w:r>
        <w:rPr>
          <w:lang w:eastAsia="zh-CN"/>
        </w:rPr>
        <w:t>Procedures at the SCF</w:t>
      </w:r>
      <w:r>
        <w:tab/>
      </w:r>
      <w:r>
        <w:fldChar w:fldCharType="begin" w:fldLock="1"/>
      </w:r>
      <w:r>
        <w:instrText xml:space="preserve"> PAGEREF _Toc517287182 \h </w:instrText>
      </w:r>
      <w:r>
        <w:fldChar w:fldCharType="separate"/>
      </w:r>
      <w:r>
        <w:t>84</w:t>
      </w:r>
      <w:r>
        <w:fldChar w:fldCharType="end"/>
      </w:r>
    </w:p>
    <w:p w14:paraId="0E366AEC" w14:textId="77777777" w:rsidR="00A12E07" w:rsidRDefault="00A12E07">
      <w:pPr>
        <w:pStyle w:val="TOC3"/>
        <w:rPr>
          <w:rFonts w:ascii="Calibri" w:hAnsi="Calibri"/>
          <w:sz w:val="22"/>
          <w:szCs w:val="22"/>
          <w:lang w:val="en-US"/>
        </w:rPr>
      </w:pPr>
      <w:r>
        <w:t>14.3.5</w:t>
      </w:r>
      <w:r>
        <w:rPr>
          <w:rFonts w:ascii="Calibri" w:hAnsi="Calibri"/>
          <w:sz w:val="22"/>
          <w:szCs w:val="22"/>
          <w:lang w:val="en-US"/>
        </w:rPr>
        <w:tab/>
      </w:r>
      <w:r>
        <w:rPr>
          <w:lang w:eastAsia="zh-CN"/>
        </w:rPr>
        <w:t>Procedures at the BMSC.UPF</w:t>
      </w:r>
      <w:r>
        <w:tab/>
      </w:r>
      <w:r>
        <w:fldChar w:fldCharType="begin" w:fldLock="1"/>
      </w:r>
      <w:r>
        <w:instrText xml:space="preserve"> PAGEREF _Toc517287183 \h </w:instrText>
      </w:r>
      <w:r>
        <w:fldChar w:fldCharType="separate"/>
      </w:r>
      <w:r>
        <w:t>84</w:t>
      </w:r>
      <w:r>
        <w:fldChar w:fldCharType="end"/>
      </w:r>
    </w:p>
    <w:p w14:paraId="58B09203" w14:textId="77777777" w:rsidR="00A12E07" w:rsidRDefault="00A12E07">
      <w:pPr>
        <w:pStyle w:val="TOC2"/>
        <w:rPr>
          <w:rFonts w:ascii="Calibri" w:hAnsi="Calibri"/>
          <w:sz w:val="22"/>
          <w:szCs w:val="22"/>
          <w:lang w:val="en-US"/>
        </w:rPr>
      </w:pPr>
      <w:r>
        <w:t>14.4</w:t>
      </w:r>
      <w:r>
        <w:rPr>
          <w:rFonts w:ascii="Calibri" w:hAnsi="Calibri"/>
          <w:sz w:val="22"/>
          <w:szCs w:val="22"/>
          <w:lang w:val="en-US"/>
        </w:rPr>
        <w:tab/>
      </w:r>
      <w:r>
        <w:rPr>
          <w:lang w:eastAsia="zh-CN"/>
        </w:rPr>
        <w:t>IMS-based MBMS File Repair Session Teardown</w:t>
      </w:r>
      <w:r>
        <w:tab/>
      </w:r>
      <w:r>
        <w:fldChar w:fldCharType="begin" w:fldLock="1"/>
      </w:r>
      <w:r>
        <w:instrText xml:space="preserve"> PAGEREF _Toc517287184 \h </w:instrText>
      </w:r>
      <w:r>
        <w:fldChar w:fldCharType="separate"/>
      </w:r>
      <w:r>
        <w:t>84</w:t>
      </w:r>
      <w:r>
        <w:fldChar w:fldCharType="end"/>
      </w:r>
    </w:p>
    <w:p w14:paraId="08DE525D" w14:textId="77777777" w:rsidR="00A12E07" w:rsidRDefault="00A12E07">
      <w:pPr>
        <w:pStyle w:val="TOC2"/>
        <w:rPr>
          <w:rFonts w:ascii="Calibri" w:hAnsi="Calibri"/>
          <w:sz w:val="22"/>
          <w:szCs w:val="22"/>
          <w:lang w:val="en-US"/>
        </w:rPr>
      </w:pPr>
      <w:r>
        <w:t>14.5</w:t>
      </w:r>
      <w:r>
        <w:rPr>
          <w:rFonts w:ascii="Calibri" w:hAnsi="Calibri"/>
          <w:sz w:val="22"/>
          <w:szCs w:val="22"/>
          <w:lang w:val="en-US"/>
        </w:rPr>
        <w:tab/>
      </w:r>
      <w:r>
        <w:rPr>
          <w:lang w:eastAsia="zh-CN"/>
        </w:rPr>
        <w:t>IMS-based Switching from MBMS Download to PSS Download</w:t>
      </w:r>
      <w:r>
        <w:tab/>
      </w:r>
      <w:r>
        <w:fldChar w:fldCharType="begin" w:fldLock="1"/>
      </w:r>
      <w:r>
        <w:instrText xml:space="preserve"> PAGEREF _Toc517287185 \h </w:instrText>
      </w:r>
      <w:r>
        <w:fldChar w:fldCharType="separate"/>
      </w:r>
      <w:r>
        <w:t>85</w:t>
      </w:r>
      <w:r>
        <w:fldChar w:fldCharType="end"/>
      </w:r>
    </w:p>
    <w:p w14:paraId="540A6205" w14:textId="77777777" w:rsidR="00A12E07" w:rsidRDefault="00A12E07">
      <w:pPr>
        <w:pStyle w:val="TOC3"/>
        <w:rPr>
          <w:rFonts w:ascii="Calibri" w:hAnsi="Calibri"/>
          <w:sz w:val="22"/>
          <w:szCs w:val="22"/>
          <w:lang w:val="en-US"/>
        </w:rPr>
      </w:pPr>
      <w:r>
        <w:t>14.5.1</w:t>
      </w:r>
      <w:r>
        <w:rPr>
          <w:rFonts w:ascii="Calibri" w:hAnsi="Calibri"/>
          <w:sz w:val="22"/>
          <w:szCs w:val="22"/>
          <w:lang w:val="en-US"/>
        </w:rPr>
        <w:tab/>
      </w:r>
      <w:r>
        <w:rPr>
          <w:lang w:eastAsia="zh-CN"/>
        </w:rPr>
        <w:t>General Description</w:t>
      </w:r>
      <w:r>
        <w:tab/>
      </w:r>
      <w:r>
        <w:fldChar w:fldCharType="begin" w:fldLock="1"/>
      </w:r>
      <w:r>
        <w:instrText xml:space="preserve"> PAGEREF _Toc517287186 \h </w:instrText>
      </w:r>
      <w:r>
        <w:fldChar w:fldCharType="separate"/>
      </w:r>
      <w:r>
        <w:t>85</w:t>
      </w:r>
      <w:r>
        <w:fldChar w:fldCharType="end"/>
      </w:r>
    </w:p>
    <w:p w14:paraId="2D5F4869" w14:textId="77777777" w:rsidR="00A12E07" w:rsidRDefault="00A12E07">
      <w:pPr>
        <w:pStyle w:val="TOC3"/>
        <w:rPr>
          <w:rFonts w:ascii="Calibri" w:hAnsi="Calibri"/>
          <w:sz w:val="22"/>
          <w:szCs w:val="22"/>
          <w:lang w:val="en-US"/>
        </w:rPr>
      </w:pPr>
      <w:r>
        <w:t>14.5.2</w:t>
      </w:r>
      <w:r>
        <w:rPr>
          <w:rFonts w:ascii="Calibri" w:hAnsi="Calibri"/>
          <w:sz w:val="22"/>
          <w:szCs w:val="22"/>
          <w:lang w:val="en-US"/>
        </w:rPr>
        <w:tab/>
      </w:r>
      <w:r>
        <w:rPr>
          <w:lang w:eastAsia="zh-CN"/>
        </w:rPr>
        <w:t>Procedures at the UE</w:t>
      </w:r>
      <w:r>
        <w:tab/>
      </w:r>
      <w:r>
        <w:fldChar w:fldCharType="begin" w:fldLock="1"/>
      </w:r>
      <w:r>
        <w:instrText xml:space="preserve"> PAGEREF _Toc517287187 \h </w:instrText>
      </w:r>
      <w:r>
        <w:fldChar w:fldCharType="separate"/>
      </w:r>
      <w:r>
        <w:t>85</w:t>
      </w:r>
      <w:r>
        <w:fldChar w:fldCharType="end"/>
      </w:r>
    </w:p>
    <w:p w14:paraId="3B69C1E1" w14:textId="77777777" w:rsidR="00A12E07" w:rsidRDefault="00A12E07">
      <w:pPr>
        <w:pStyle w:val="TOC3"/>
        <w:rPr>
          <w:rFonts w:ascii="Calibri" w:hAnsi="Calibri"/>
          <w:sz w:val="22"/>
          <w:szCs w:val="22"/>
          <w:lang w:val="en-US"/>
        </w:rPr>
      </w:pPr>
      <w:r>
        <w:t>14.5.3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_Toc517287188 \h </w:instrText>
      </w:r>
      <w:r>
        <w:fldChar w:fldCharType="separate"/>
      </w:r>
      <w:r>
        <w:t>86</w:t>
      </w:r>
      <w:r>
        <w:fldChar w:fldCharType="end"/>
      </w:r>
    </w:p>
    <w:p w14:paraId="633FB77E" w14:textId="77777777" w:rsidR="00A12E07" w:rsidRDefault="00A12E07">
      <w:pPr>
        <w:pStyle w:val="TOC3"/>
        <w:rPr>
          <w:rFonts w:ascii="Calibri" w:hAnsi="Calibri"/>
          <w:sz w:val="22"/>
          <w:szCs w:val="22"/>
          <w:lang w:val="en-US"/>
        </w:rPr>
      </w:pPr>
      <w:r>
        <w:t>14.5.4</w:t>
      </w:r>
      <w:r>
        <w:rPr>
          <w:rFonts w:ascii="Calibri" w:hAnsi="Calibri"/>
          <w:sz w:val="22"/>
          <w:szCs w:val="22"/>
          <w:lang w:val="en-US"/>
        </w:rPr>
        <w:tab/>
      </w:r>
      <w:r>
        <w:rPr>
          <w:lang w:eastAsia="zh-CN"/>
        </w:rPr>
        <w:t>Procedures at the SCF</w:t>
      </w:r>
      <w:r>
        <w:tab/>
      </w:r>
      <w:r>
        <w:fldChar w:fldCharType="begin" w:fldLock="1"/>
      </w:r>
      <w:r>
        <w:instrText xml:space="preserve"> PAGEREF _Toc517287189 \h </w:instrText>
      </w:r>
      <w:r>
        <w:fldChar w:fldCharType="separate"/>
      </w:r>
      <w:r>
        <w:t>86</w:t>
      </w:r>
      <w:r>
        <w:fldChar w:fldCharType="end"/>
      </w:r>
    </w:p>
    <w:p w14:paraId="1E6F460D" w14:textId="77777777" w:rsidR="00A12E07" w:rsidRDefault="00A12E07">
      <w:pPr>
        <w:pStyle w:val="TOC3"/>
        <w:rPr>
          <w:rFonts w:ascii="Calibri" w:hAnsi="Calibri"/>
          <w:sz w:val="22"/>
          <w:szCs w:val="22"/>
          <w:lang w:val="en-US"/>
        </w:rPr>
      </w:pPr>
      <w:r>
        <w:t>14.5.5</w:t>
      </w:r>
      <w:r>
        <w:rPr>
          <w:rFonts w:ascii="Calibri" w:hAnsi="Calibri"/>
          <w:sz w:val="22"/>
          <w:szCs w:val="22"/>
          <w:lang w:val="en-US"/>
        </w:rPr>
        <w:tab/>
      </w:r>
      <w:r>
        <w:rPr>
          <w:lang w:eastAsia="zh-CN"/>
        </w:rPr>
        <w:t>Procedures at the BMSC.UPF</w:t>
      </w:r>
      <w:r>
        <w:tab/>
      </w:r>
      <w:r>
        <w:fldChar w:fldCharType="begin" w:fldLock="1"/>
      </w:r>
      <w:r>
        <w:instrText xml:space="preserve"> PAGEREF _Toc517287190 \h </w:instrText>
      </w:r>
      <w:r>
        <w:fldChar w:fldCharType="separate"/>
      </w:r>
      <w:r>
        <w:t>87</w:t>
      </w:r>
      <w:r>
        <w:fldChar w:fldCharType="end"/>
      </w:r>
    </w:p>
    <w:p w14:paraId="2DDF1C11" w14:textId="77777777" w:rsidR="00A12E07" w:rsidRDefault="00A12E07">
      <w:pPr>
        <w:pStyle w:val="TOC3"/>
        <w:rPr>
          <w:rFonts w:ascii="Calibri" w:hAnsi="Calibri"/>
          <w:sz w:val="22"/>
          <w:szCs w:val="22"/>
          <w:lang w:val="en-US"/>
        </w:rPr>
      </w:pPr>
      <w:r>
        <w:t>14.5.6</w:t>
      </w:r>
      <w:r>
        <w:rPr>
          <w:rFonts w:ascii="Calibri" w:hAnsi="Calibri"/>
          <w:sz w:val="22"/>
          <w:szCs w:val="22"/>
          <w:lang w:val="en-US"/>
        </w:rPr>
        <w:tab/>
      </w:r>
      <w:r>
        <w:rPr>
          <w:lang w:eastAsia="zh-CN"/>
        </w:rPr>
        <w:t>Procedures at the HTTP/SIP Adapter</w:t>
      </w:r>
      <w:r>
        <w:tab/>
      </w:r>
      <w:r>
        <w:fldChar w:fldCharType="begin" w:fldLock="1"/>
      </w:r>
      <w:r>
        <w:instrText xml:space="preserve"> PAGEREF _Toc517287191 \h </w:instrText>
      </w:r>
      <w:r>
        <w:fldChar w:fldCharType="separate"/>
      </w:r>
      <w:r>
        <w:t>87</w:t>
      </w:r>
      <w:r>
        <w:fldChar w:fldCharType="end"/>
      </w:r>
    </w:p>
    <w:p w14:paraId="63448C9E" w14:textId="77777777" w:rsidR="00A12E07" w:rsidRDefault="00A12E07">
      <w:pPr>
        <w:pStyle w:val="TOC3"/>
        <w:rPr>
          <w:rFonts w:ascii="Calibri" w:hAnsi="Calibri"/>
          <w:sz w:val="22"/>
          <w:szCs w:val="22"/>
          <w:lang w:val="en-US"/>
        </w:rPr>
      </w:pPr>
      <w:r>
        <w:t>14.5.7</w:t>
      </w:r>
      <w:r>
        <w:rPr>
          <w:rFonts w:ascii="Calibri" w:hAnsi="Calibri"/>
          <w:sz w:val="22"/>
          <w:szCs w:val="22"/>
          <w:lang w:val="en-US"/>
        </w:rPr>
        <w:tab/>
      </w:r>
      <w:r>
        <w:rPr>
          <w:lang w:eastAsia="zh-CN"/>
        </w:rPr>
        <w:t>Procedures at the HTTP Server</w:t>
      </w:r>
      <w:r>
        <w:tab/>
      </w:r>
      <w:r>
        <w:fldChar w:fldCharType="begin" w:fldLock="1"/>
      </w:r>
      <w:r>
        <w:instrText xml:space="preserve"> PAGEREF _Toc517287192 \h </w:instrText>
      </w:r>
      <w:r>
        <w:fldChar w:fldCharType="separate"/>
      </w:r>
      <w:r>
        <w:t>88</w:t>
      </w:r>
      <w:r>
        <w:fldChar w:fldCharType="end"/>
      </w:r>
    </w:p>
    <w:p w14:paraId="57D37E6F" w14:textId="77777777" w:rsidR="00A12E07" w:rsidRDefault="00A12E07">
      <w:pPr>
        <w:pStyle w:val="TOC1"/>
        <w:rPr>
          <w:rFonts w:ascii="Calibri" w:hAnsi="Calibri"/>
          <w:szCs w:val="22"/>
          <w:lang w:val="en-US"/>
        </w:rPr>
      </w:pPr>
      <w:r>
        <w:lastRenderedPageBreak/>
        <w:t>15</w:t>
      </w:r>
      <w:r>
        <w:rPr>
          <w:rFonts w:ascii="Calibri" w:hAnsi="Calibri"/>
          <w:szCs w:val="22"/>
          <w:lang w:val="en-US"/>
        </w:rPr>
        <w:tab/>
      </w:r>
      <w:r>
        <w:rPr>
          <w:lang w:eastAsia="zh-CN"/>
        </w:rPr>
        <w:t>PSS download service</w:t>
      </w:r>
      <w:r>
        <w:tab/>
      </w:r>
      <w:r>
        <w:fldChar w:fldCharType="begin" w:fldLock="1"/>
      </w:r>
      <w:r>
        <w:instrText xml:space="preserve"> PAGEREF _Toc517287193 \h </w:instrText>
      </w:r>
      <w:r>
        <w:fldChar w:fldCharType="separate"/>
      </w:r>
      <w:r>
        <w:t>88</w:t>
      </w:r>
      <w:r>
        <w:fldChar w:fldCharType="end"/>
      </w:r>
    </w:p>
    <w:p w14:paraId="67A65DE2" w14:textId="77777777" w:rsidR="00A12E07" w:rsidRDefault="00A12E07">
      <w:pPr>
        <w:pStyle w:val="TOC2"/>
        <w:rPr>
          <w:rFonts w:ascii="Calibri" w:hAnsi="Calibri"/>
          <w:sz w:val="22"/>
          <w:szCs w:val="22"/>
          <w:lang w:val="en-US"/>
        </w:rPr>
      </w:pPr>
      <w:r w:rsidRPr="00A12E07">
        <w:t>15.1</w:t>
      </w:r>
      <w:r w:rsidRPr="00A12E07">
        <w:rPr>
          <w:rFonts w:ascii="Calibri" w:hAnsi="Calibri"/>
          <w:sz w:val="22"/>
          <w:szCs w:val="22"/>
          <w:lang w:val="en-US"/>
        </w:rPr>
        <w:tab/>
      </w:r>
      <w:r>
        <w:rPr>
          <w:lang w:eastAsia="zh-CN"/>
        </w:rPr>
        <w:t>General Description</w:t>
      </w:r>
      <w:r>
        <w:tab/>
      </w:r>
      <w:r>
        <w:fldChar w:fldCharType="begin" w:fldLock="1"/>
      </w:r>
      <w:r>
        <w:instrText xml:space="preserve"> PAGEREF _Toc517287194 \h </w:instrText>
      </w:r>
      <w:r>
        <w:fldChar w:fldCharType="separate"/>
      </w:r>
      <w:r>
        <w:t>88</w:t>
      </w:r>
      <w:r>
        <w:fldChar w:fldCharType="end"/>
      </w:r>
    </w:p>
    <w:p w14:paraId="746CA714" w14:textId="77777777" w:rsidR="00A12E07" w:rsidRDefault="00A12E07">
      <w:pPr>
        <w:pStyle w:val="TOC2"/>
        <w:rPr>
          <w:rFonts w:ascii="Calibri" w:hAnsi="Calibri"/>
          <w:sz w:val="22"/>
          <w:szCs w:val="22"/>
          <w:lang w:val="en-US"/>
        </w:rPr>
      </w:pPr>
      <w:r>
        <w:t>15.2</w:t>
      </w:r>
      <w:r>
        <w:rPr>
          <w:rFonts w:ascii="Calibri" w:hAnsi="Calibri"/>
          <w:sz w:val="22"/>
          <w:szCs w:val="22"/>
          <w:lang w:val="en-US"/>
        </w:rPr>
        <w:tab/>
      </w:r>
      <w:r>
        <w:rPr>
          <w:lang w:eastAsia="zh-CN"/>
        </w:rPr>
        <w:t>Procedures at the UE</w:t>
      </w:r>
      <w:r>
        <w:tab/>
      </w:r>
      <w:r>
        <w:fldChar w:fldCharType="begin" w:fldLock="1"/>
      </w:r>
      <w:r>
        <w:instrText xml:space="preserve"> PAGEREF _Toc517287195 \h </w:instrText>
      </w:r>
      <w:r>
        <w:fldChar w:fldCharType="separate"/>
      </w:r>
      <w:r>
        <w:t>89</w:t>
      </w:r>
      <w:r>
        <w:fldChar w:fldCharType="end"/>
      </w:r>
    </w:p>
    <w:p w14:paraId="07528D66" w14:textId="77777777" w:rsidR="00A12E07" w:rsidRDefault="00A12E07">
      <w:pPr>
        <w:pStyle w:val="TOC2"/>
        <w:rPr>
          <w:rFonts w:ascii="Calibri" w:hAnsi="Calibri"/>
          <w:sz w:val="22"/>
          <w:szCs w:val="22"/>
          <w:lang w:val="en-US"/>
        </w:rPr>
      </w:pPr>
      <w:r>
        <w:t>15.3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_Toc517287196 \h </w:instrText>
      </w:r>
      <w:r>
        <w:fldChar w:fldCharType="separate"/>
      </w:r>
      <w:r>
        <w:t>90</w:t>
      </w:r>
      <w:r>
        <w:fldChar w:fldCharType="end"/>
      </w:r>
    </w:p>
    <w:p w14:paraId="05074186" w14:textId="77777777" w:rsidR="00A12E07" w:rsidRDefault="00A12E07">
      <w:pPr>
        <w:pStyle w:val="TOC2"/>
        <w:rPr>
          <w:rFonts w:ascii="Calibri" w:hAnsi="Calibri"/>
          <w:sz w:val="22"/>
          <w:szCs w:val="22"/>
          <w:lang w:val="en-US"/>
        </w:rPr>
      </w:pPr>
      <w:r>
        <w:t>15.4</w:t>
      </w:r>
      <w:r>
        <w:rPr>
          <w:rFonts w:ascii="Calibri" w:hAnsi="Calibri"/>
          <w:sz w:val="22"/>
          <w:szCs w:val="22"/>
          <w:lang w:val="en-US"/>
        </w:rPr>
        <w:tab/>
      </w:r>
      <w:r>
        <w:rPr>
          <w:lang w:eastAsia="zh-CN"/>
        </w:rPr>
        <w:t>Procedures at the SCF</w:t>
      </w:r>
      <w:r>
        <w:tab/>
      </w:r>
      <w:r>
        <w:fldChar w:fldCharType="begin" w:fldLock="1"/>
      </w:r>
      <w:r>
        <w:instrText xml:space="preserve"> PAGEREF _Toc517287197 \h </w:instrText>
      </w:r>
      <w:r>
        <w:fldChar w:fldCharType="separate"/>
      </w:r>
      <w:r>
        <w:t>90</w:t>
      </w:r>
      <w:r>
        <w:fldChar w:fldCharType="end"/>
      </w:r>
    </w:p>
    <w:p w14:paraId="02695F64" w14:textId="77777777" w:rsidR="00A12E07" w:rsidRDefault="00A12E07">
      <w:pPr>
        <w:pStyle w:val="TOC2"/>
        <w:rPr>
          <w:rFonts w:ascii="Calibri" w:hAnsi="Calibri"/>
          <w:sz w:val="22"/>
          <w:szCs w:val="22"/>
          <w:lang w:val="en-US"/>
        </w:rPr>
      </w:pPr>
      <w:r>
        <w:t>15.5</w:t>
      </w:r>
      <w:r>
        <w:rPr>
          <w:rFonts w:ascii="Calibri" w:hAnsi="Calibri"/>
          <w:sz w:val="22"/>
          <w:szCs w:val="22"/>
          <w:lang w:val="en-US"/>
        </w:rPr>
        <w:tab/>
      </w:r>
      <w:r>
        <w:rPr>
          <w:lang w:eastAsia="zh-CN"/>
        </w:rPr>
        <w:t>Procedures at the HTTP/SIP adapter</w:t>
      </w:r>
      <w:r>
        <w:tab/>
      </w:r>
      <w:r>
        <w:fldChar w:fldCharType="begin" w:fldLock="1"/>
      </w:r>
      <w:r>
        <w:instrText xml:space="preserve"> PAGEREF _Toc517287198 \h </w:instrText>
      </w:r>
      <w:r>
        <w:fldChar w:fldCharType="separate"/>
      </w:r>
      <w:r>
        <w:t>90</w:t>
      </w:r>
      <w:r>
        <w:fldChar w:fldCharType="end"/>
      </w:r>
    </w:p>
    <w:p w14:paraId="1F7D2B2A" w14:textId="77777777" w:rsidR="00A12E07" w:rsidRDefault="00A12E07">
      <w:pPr>
        <w:pStyle w:val="TOC2"/>
        <w:rPr>
          <w:rFonts w:ascii="Calibri" w:hAnsi="Calibri"/>
          <w:sz w:val="22"/>
          <w:szCs w:val="22"/>
          <w:lang w:val="en-US"/>
        </w:rPr>
      </w:pPr>
      <w:r>
        <w:t>15.6</w:t>
      </w:r>
      <w:r>
        <w:rPr>
          <w:rFonts w:ascii="Calibri" w:hAnsi="Calibri"/>
          <w:sz w:val="22"/>
          <w:szCs w:val="22"/>
          <w:lang w:val="en-US"/>
        </w:rPr>
        <w:tab/>
      </w:r>
      <w:r>
        <w:rPr>
          <w:lang w:eastAsia="zh-CN"/>
        </w:rPr>
        <w:t>Procedures at the HTTP server</w:t>
      </w:r>
      <w:r>
        <w:tab/>
      </w:r>
      <w:r>
        <w:fldChar w:fldCharType="begin" w:fldLock="1"/>
      </w:r>
      <w:r>
        <w:instrText xml:space="preserve"> PAGEREF _Toc517287199 \h </w:instrText>
      </w:r>
      <w:r>
        <w:fldChar w:fldCharType="separate"/>
      </w:r>
      <w:r>
        <w:t>91</w:t>
      </w:r>
      <w:r>
        <w:fldChar w:fldCharType="end"/>
      </w:r>
    </w:p>
    <w:p w14:paraId="1FEDA7B4" w14:textId="77777777" w:rsidR="00A12E07" w:rsidRDefault="00A12E07">
      <w:pPr>
        <w:pStyle w:val="TOC2"/>
        <w:rPr>
          <w:rFonts w:ascii="Calibri" w:hAnsi="Calibri"/>
          <w:sz w:val="22"/>
          <w:szCs w:val="22"/>
          <w:lang w:val="en-US"/>
        </w:rPr>
      </w:pPr>
      <w:r>
        <w:t>15.7</w:t>
      </w:r>
      <w:r>
        <w:rPr>
          <w:rFonts w:ascii="Calibri" w:hAnsi="Calibri"/>
          <w:sz w:val="22"/>
          <w:szCs w:val="22"/>
          <w:lang w:val="en-US"/>
        </w:rPr>
        <w:tab/>
      </w:r>
      <w:r>
        <w:t>Session termination</w:t>
      </w:r>
      <w:r>
        <w:tab/>
      </w:r>
      <w:r>
        <w:fldChar w:fldCharType="begin" w:fldLock="1"/>
      </w:r>
      <w:r>
        <w:instrText xml:space="preserve"> PAGEREF _Toc517287200 \h </w:instrText>
      </w:r>
      <w:r>
        <w:fldChar w:fldCharType="separate"/>
      </w:r>
      <w:r>
        <w:t>92</w:t>
      </w:r>
      <w:r>
        <w:fldChar w:fldCharType="end"/>
      </w:r>
    </w:p>
    <w:p w14:paraId="7B476CC5" w14:textId="77777777" w:rsidR="00A12E07" w:rsidRDefault="00A12E07">
      <w:pPr>
        <w:pStyle w:val="TOC3"/>
        <w:rPr>
          <w:rFonts w:ascii="Calibri" w:hAnsi="Calibri"/>
          <w:sz w:val="22"/>
          <w:szCs w:val="22"/>
          <w:lang w:val="en-US"/>
        </w:rPr>
      </w:pPr>
      <w:r>
        <w:t>15.7.1</w:t>
      </w:r>
      <w:r>
        <w:rPr>
          <w:rFonts w:ascii="Calibri" w:hAnsi="Calibri"/>
          <w:sz w:val="22"/>
          <w:szCs w:val="22"/>
          <w:lang w:val="en-US"/>
        </w:rPr>
        <w:tab/>
      </w:r>
      <w:r>
        <w:t>General description</w:t>
      </w:r>
      <w:r>
        <w:tab/>
      </w:r>
      <w:r>
        <w:fldChar w:fldCharType="begin" w:fldLock="1"/>
      </w:r>
      <w:r>
        <w:instrText xml:space="preserve"> PAGEREF _Toc517287201 \h </w:instrText>
      </w:r>
      <w:r>
        <w:fldChar w:fldCharType="separate"/>
      </w:r>
      <w:r>
        <w:t>92</w:t>
      </w:r>
      <w:r>
        <w:fldChar w:fldCharType="end"/>
      </w:r>
    </w:p>
    <w:p w14:paraId="7E24AD3C" w14:textId="77777777" w:rsidR="00A12E07" w:rsidRDefault="00A12E07">
      <w:pPr>
        <w:pStyle w:val="TOC4"/>
        <w:rPr>
          <w:rFonts w:ascii="Calibri" w:hAnsi="Calibri"/>
          <w:sz w:val="22"/>
          <w:szCs w:val="22"/>
          <w:lang w:val="en-US"/>
        </w:rPr>
      </w:pPr>
      <w:r>
        <w:t>15.7.1.1</w:t>
      </w:r>
      <w:r>
        <w:rPr>
          <w:rFonts w:ascii="Calibri" w:hAnsi="Calibri"/>
          <w:sz w:val="22"/>
          <w:szCs w:val="22"/>
          <w:lang w:val="en-US"/>
        </w:rPr>
        <w:tab/>
      </w:r>
      <w:r>
        <w:t>UE-initiated PSS download session teardown</w:t>
      </w:r>
      <w:r>
        <w:tab/>
      </w:r>
      <w:r>
        <w:fldChar w:fldCharType="begin" w:fldLock="1"/>
      </w:r>
      <w:r>
        <w:instrText xml:space="preserve"> PAGEREF _Toc517287202 \h </w:instrText>
      </w:r>
      <w:r>
        <w:fldChar w:fldCharType="separate"/>
      </w:r>
      <w:r>
        <w:t>92</w:t>
      </w:r>
      <w:r>
        <w:fldChar w:fldCharType="end"/>
      </w:r>
    </w:p>
    <w:p w14:paraId="6016D7BF" w14:textId="77777777" w:rsidR="00A12E07" w:rsidRDefault="00A12E07">
      <w:pPr>
        <w:pStyle w:val="TOC4"/>
        <w:rPr>
          <w:rFonts w:ascii="Calibri" w:hAnsi="Calibri"/>
          <w:sz w:val="22"/>
          <w:szCs w:val="22"/>
          <w:lang w:val="en-US"/>
        </w:rPr>
      </w:pPr>
      <w:r>
        <w:t>15.7.1.2</w:t>
      </w:r>
      <w:r>
        <w:rPr>
          <w:rFonts w:ascii="Calibri" w:hAnsi="Calibri"/>
          <w:sz w:val="22"/>
          <w:szCs w:val="22"/>
          <w:lang w:val="en-US"/>
        </w:rPr>
        <w:tab/>
      </w:r>
      <w:r>
        <w:t>SCF-initiated PSS download session teardown</w:t>
      </w:r>
      <w:r>
        <w:tab/>
      </w:r>
      <w:r>
        <w:fldChar w:fldCharType="begin" w:fldLock="1"/>
      </w:r>
      <w:r>
        <w:instrText xml:space="preserve"> PAGEREF _Toc517287203 \h </w:instrText>
      </w:r>
      <w:r>
        <w:fldChar w:fldCharType="separate"/>
      </w:r>
      <w:r>
        <w:t>93</w:t>
      </w:r>
      <w:r>
        <w:fldChar w:fldCharType="end"/>
      </w:r>
    </w:p>
    <w:p w14:paraId="675FAB74" w14:textId="77777777" w:rsidR="00A12E07" w:rsidRDefault="00A12E07">
      <w:pPr>
        <w:pStyle w:val="TOC4"/>
        <w:rPr>
          <w:rFonts w:ascii="Calibri" w:hAnsi="Calibri"/>
          <w:sz w:val="22"/>
          <w:szCs w:val="22"/>
          <w:lang w:val="en-US"/>
        </w:rPr>
      </w:pPr>
      <w:r>
        <w:t>15.7.1.3</w:t>
      </w:r>
      <w:r>
        <w:rPr>
          <w:rFonts w:ascii="Calibri" w:hAnsi="Calibri"/>
          <w:sz w:val="22"/>
          <w:szCs w:val="22"/>
          <w:lang w:val="en-US"/>
        </w:rPr>
        <w:tab/>
      </w:r>
      <w:r>
        <w:t>HTTP/SIP adapter-initiated PSS download session teardown</w:t>
      </w:r>
      <w:r>
        <w:tab/>
      </w:r>
      <w:r>
        <w:fldChar w:fldCharType="begin" w:fldLock="1"/>
      </w:r>
      <w:r>
        <w:instrText xml:space="preserve"> PAGEREF _Toc517287204 \h </w:instrText>
      </w:r>
      <w:r>
        <w:fldChar w:fldCharType="separate"/>
      </w:r>
      <w:r>
        <w:t>94</w:t>
      </w:r>
      <w:r>
        <w:fldChar w:fldCharType="end"/>
      </w:r>
    </w:p>
    <w:p w14:paraId="5C415EA6" w14:textId="77777777" w:rsidR="00A12E07" w:rsidRDefault="00A12E07">
      <w:pPr>
        <w:pStyle w:val="TOC3"/>
        <w:rPr>
          <w:rFonts w:ascii="Calibri" w:hAnsi="Calibri"/>
          <w:sz w:val="22"/>
          <w:szCs w:val="22"/>
          <w:lang w:val="en-US"/>
        </w:rPr>
      </w:pPr>
      <w:r>
        <w:t>15.7.2</w:t>
      </w:r>
      <w:r>
        <w:rPr>
          <w:rFonts w:ascii="Calibri" w:hAnsi="Calibri"/>
          <w:sz w:val="22"/>
          <w:szCs w:val="22"/>
          <w:lang w:val="en-US"/>
        </w:rPr>
        <w:tab/>
      </w:r>
      <w:r>
        <w:t>Procedures at the UE</w:t>
      </w:r>
      <w:r>
        <w:tab/>
      </w:r>
      <w:r>
        <w:fldChar w:fldCharType="begin" w:fldLock="1"/>
      </w:r>
      <w:r>
        <w:instrText xml:space="preserve"> PAGEREF _Toc517287205 \h </w:instrText>
      </w:r>
      <w:r>
        <w:fldChar w:fldCharType="separate"/>
      </w:r>
      <w:r>
        <w:t>94</w:t>
      </w:r>
      <w:r>
        <w:fldChar w:fldCharType="end"/>
      </w:r>
    </w:p>
    <w:p w14:paraId="52D8FA85" w14:textId="77777777" w:rsidR="00A12E07" w:rsidRDefault="00A12E07">
      <w:pPr>
        <w:pStyle w:val="TOC4"/>
        <w:rPr>
          <w:rFonts w:ascii="Calibri" w:hAnsi="Calibri"/>
          <w:sz w:val="22"/>
          <w:szCs w:val="22"/>
          <w:lang w:val="en-US"/>
        </w:rPr>
      </w:pPr>
      <w:r>
        <w:t>15.7.2.1</w:t>
      </w:r>
      <w:r>
        <w:rPr>
          <w:rFonts w:ascii="Calibri" w:hAnsi="Calibri"/>
          <w:sz w:val="22"/>
          <w:szCs w:val="22"/>
          <w:lang w:val="en-US"/>
        </w:rPr>
        <w:tab/>
      </w:r>
      <w:r>
        <w:t>UE-initiated PSS download session teardown</w:t>
      </w:r>
      <w:r>
        <w:tab/>
      </w:r>
      <w:r>
        <w:fldChar w:fldCharType="begin" w:fldLock="1"/>
      </w:r>
      <w:r>
        <w:instrText xml:space="preserve"> PAGEREF _Toc517287206 \h </w:instrText>
      </w:r>
      <w:r>
        <w:fldChar w:fldCharType="separate"/>
      </w:r>
      <w:r>
        <w:t>94</w:t>
      </w:r>
      <w:r>
        <w:fldChar w:fldCharType="end"/>
      </w:r>
    </w:p>
    <w:p w14:paraId="690F8F97" w14:textId="77777777" w:rsidR="00A12E07" w:rsidRDefault="00A12E07">
      <w:pPr>
        <w:pStyle w:val="TOC4"/>
        <w:rPr>
          <w:rFonts w:ascii="Calibri" w:hAnsi="Calibri"/>
          <w:sz w:val="22"/>
          <w:szCs w:val="22"/>
          <w:lang w:val="en-US"/>
        </w:rPr>
      </w:pPr>
      <w:r>
        <w:t>15.7.2.2</w:t>
      </w:r>
      <w:r>
        <w:rPr>
          <w:rFonts w:ascii="Calibri" w:hAnsi="Calibri"/>
          <w:sz w:val="22"/>
          <w:szCs w:val="22"/>
          <w:lang w:val="en-US"/>
        </w:rPr>
        <w:tab/>
      </w:r>
      <w:r>
        <w:t>Network-initiated PSS download session teardown</w:t>
      </w:r>
      <w:r>
        <w:tab/>
      </w:r>
      <w:r>
        <w:fldChar w:fldCharType="begin" w:fldLock="1"/>
      </w:r>
      <w:r>
        <w:instrText xml:space="preserve"> PAGEREF _Toc517287207 \h </w:instrText>
      </w:r>
      <w:r>
        <w:fldChar w:fldCharType="separate"/>
      </w:r>
      <w:r>
        <w:t>94</w:t>
      </w:r>
      <w:r>
        <w:fldChar w:fldCharType="end"/>
      </w:r>
    </w:p>
    <w:p w14:paraId="15047471" w14:textId="77777777" w:rsidR="00A12E07" w:rsidRDefault="00A12E07">
      <w:pPr>
        <w:pStyle w:val="TOC3"/>
        <w:rPr>
          <w:rFonts w:ascii="Calibri" w:hAnsi="Calibri"/>
          <w:sz w:val="22"/>
          <w:szCs w:val="22"/>
          <w:lang w:val="en-US"/>
        </w:rPr>
      </w:pPr>
      <w:r>
        <w:t>15.7.3</w:t>
      </w:r>
      <w:r>
        <w:rPr>
          <w:rFonts w:ascii="Calibri" w:hAnsi="Calibri"/>
          <w:sz w:val="22"/>
          <w:szCs w:val="22"/>
          <w:lang w:val="en-US"/>
        </w:rPr>
        <w:tab/>
      </w:r>
      <w:r>
        <w:t>Procedures at the IM CN Subsystem</w:t>
      </w:r>
      <w:r>
        <w:tab/>
      </w:r>
      <w:r>
        <w:fldChar w:fldCharType="begin" w:fldLock="1"/>
      </w:r>
      <w:r>
        <w:instrText xml:space="preserve"> PAGEREF _Toc517287208 \h </w:instrText>
      </w:r>
      <w:r>
        <w:fldChar w:fldCharType="separate"/>
      </w:r>
      <w:r>
        <w:t>94</w:t>
      </w:r>
      <w:r>
        <w:fldChar w:fldCharType="end"/>
      </w:r>
    </w:p>
    <w:p w14:paraId="66F3CBB2" w14:textId="77777777" w:rsidR="00A12E07" w:rsidRDefault="00A12E07">
      <w:pPr>
        <w:pStyle w:val="TOC3"/>
        <w:rPr>
          <w:rFonts w:ascii="Calibri" w:hAnsi="Calibri"/>
          <w:sz w:val="22"/>
          <w:szCs w:val="22"/>
          <w:lang w:val="en-US"/>
        </w:rPr>
      </w:pPr>
      <w:r>
        <w:t>15.7.4</w:t>
      </w:r>
      <w:r>
        <w:rPr>
          <w:rFonts w:ascii="Calibri" w:hAnsi="Calibri"/>
          <w:sz w:val="22"/>
          <w:szCs w:val="22"/>
          <w:lang w:val="en-US"/>
        </w:rPr>
        <w:tab/>
      </w:r>
      <w:r>
        <w:t>Procedures at the SCF</w:t>
      </w:r>
      <w:r>
        <w:tab/>
      </w:r>
      <w:r>
        <w:fldChar w:fldCharType="begin" w:fldLock="1"/>
      </w:r>
      <w:r>
        <w:instrText xml:space="preserve"> PAGEREF _Toc517287209 \h </w:instrText>
      </w:r>
      <w:r>
        <w:fldChar w:fldCharType="separate"/>
      </w:r>
      <w:r>
        <w:t>95</w:t>
      </w:r>
      <w:r>
        <w:fldChar w:fldCharType="end"/>
      </w:r>
    </w:p>
    <w:p w14:paraId="31DA51CB" w14:textId="77777777" w:rsidR="00A12E07" w:rsidRDefault="00A12E07">
      <w:pPr>
        <w:pStyle w:val="TOC4"/>
        <w:rPr>
          <w:rFonts w:ascii="Calibri" w:hAnsi="Calibri"/>
          <w:sz w:val="22"/>
          <w:szCs w:val="22"/>
          <w:lang w:val="en-US"/>
        </w:rPr>
      </w:pPr>
      <w:r>
        <w:t>15.7.4.1</w:t>
      </w:r>
      <w:r>
        <w:rPr>
          <w:rFonts w:ascii="Calibri" w:hAnsi="Calibri"/>
          <w:sz w:val="22"/>
          <w:szCs w:val="22"/>
          <w:lang w:val="en-US"/>
        </w:rPr>
        <w:tab/>
      </w:r>
      <w:r>
        <w:t>UE-initiated PSS download session teardown</w:t>
      </w:r>
      <w:r>
        <w:tab/>
      </w:r>
      <w:r>
        <w:fldChar w:fldCharType="begin" w:fldLock="1"/>
      </w:r>
      <w:r>
        <w:instrText xml:space="preserve"> PAGEREF _Toc517287210 \h </w:instrText>
      </w:r>
      <w:r>
        <w:fldChar w:fldCharType="separate"/>
      </w:r>
      <w:r>
        <w:t>95</w:t>
      </w:r>
      <w:r>
        <w:fldChar w:fldCharType="end"/>
      </w:r>
    </w:p>
    <w:p w14:paraId="1F80A254" w14:textId="77777777" w:rsidR="00A12E07" w:rsidRDefault="00A12E07">
      <w:pPr>
        <w:pStyle w:val="TOC4"/>
        <w:rPr>
          <w:rFonts w:ascii="Calibri" w:hAnsi="Calibri"/>
          <w:sz w:val="22"/>
          <w:szCs w:val="22"/>
          <w:lang w:val="en-US"/>
        </w:rPr>
      </w:pPr>
      <w:r>
        <w:t>15.7.4.2</w:t>
      </w:r>
      <w:r>
        <w:rPr>
          <w:rFonts w:ascii="Calibri" w:hAnsi="Calibri"/>
          <w:sz w:val="22"/>
          <w:szCs w:val="22"/>
          <w:lang w:val="en-US"/>
        </w:rPr>
        <w:tab/>
      </w:r>
      <w:r>
        <w:t>SCF-initiated PSS download session teardown</w:t>
      </w:r>
      <w:r>
        <w:tab/>
      </w:r>
      <w:r>
        <w:fldChar w:fldCharType="begin" w:fldLock="1"/>
      </w:r>
      <w:r>
        <w:instrText xml:space="preserve"> PAGEREF _Toc517287211 \h </w:instrText>
      </w:r>
      <w:r>
        <w:fldChar w:fldCharType="separate"/>
      </w:r>
      <w:r>
        <w:t>95</w:t>
      </w:r>
      <w:r>
        <w:fldChar w:fldCharType="end"/>
      </w:r>
    </w:p>
    <w:p w14:paraId="24E0323B" w14:textId="77777777" w:rsidR="00A12E07" w:rsidRDefault="00A12E07">
      <w:pPr>
        <w:pStyle w:val="TOC4"/>
        <w:rPr>
          <w:rFonts w:ascii="Calibri" w:hAnsi="Calibri"/>
          <w:sz w:val="22"/>
          <w:szCs w:val="22"/>
          <w:lang w:val="en-US"/>
        </w:rPr>
      </w:pPr>
      <w:r>
        <w:t>15.7.4.3</w:t>
      </w:r>
      <w:r>
        <w:rPr>
          <w:rFonts w:ascii="Calibri" w:hAnsi="Calibri"/>
          <w:sz w:val="22"/>
          <w:szCs w:val="22"/>
          <w:lang w:val="en-US"/>
        </w:rPr>
        <w:tab/>
      </w:r>
      <w:r>
        <w:t>HTTP/SIP adapter-initiated PSS download session teardown</w:t>
      </w:r>
      <w:r>
        <w:tab/>
      </w:r>
      <w:r>
        <w:fldChar w:fldCharType="begin" w:fldLock="1"/>
      </w:r>
      <w:r>
        <w:instrText xml:space="preserve"> PAGEREF _Toc517287212 \h </w:instrText>
      </w:r>
      <w:r>
        <w:fldChar w:fldCharType="separate"/>
      </w:r>
      <w:r>
        <w:t>95</w:t>
      </w:r>
      <w:r>
        <w:fldChar w:fldCharType="end"/>
      </w:r>
    </w:p>
    <w:p w14:paraId="47F3C060" w14:textId="77777777" w:rsidR="00A12E07" w:rsidRDefault="00A12E07">
      <w:pPr>
        <w:pStyle w:val="TOC3"/>
        <w:rPr>
          <w:rFonts w:ascii="Calibri" w:hAnsi="Calibri"/>
          <w:sz w:val="22"/>
          <w:szCs w:val="22"/>
          <w:lang w:val="en-US"/>
        </w:rPr>
      </w:pPr>
      <w:r>
        <w:t>15.7.5</w:t>
      </w:r>
      <w:r>
        <w:rPr>
          <w:rFonts w:ascii="Calibri" w:hAnsi="Calibri"/>
          <w:sz w:val="22"/>
          <w:szCs w:val="22"/>
          <w:lang w:val="en-US"/>
        </w:rPr>
        <w:tab/>
      </w:r>
      <w:r>
        <w:t>Procedures at the HTTP/SIP adapter</w:t>
      </w:r>
      <w:r>
        <w:tab/>
      </w:r>
      <w:r>
        <w:fldChar w:fldCharType="begin" w:fldLock="1"/>
      </w:r>
      <w:r>
        <w:instrText xml:space="preserve"> PAGEREF _Toc517287213 \h </w:instrText>
      </w:r>
      <w:r>
        <w:fldChar w:fldCharType="separate"/>
      </w:r>
      <w:r>
        <w:t>95</w:t>
      </w:r>
      <w:r>
        <w:fldChar w:fldCharType="end"/>
      </w:r>
    </w:p>
    <w:p w14:paraId="6D27EC87" w14:textId="77777777" w:rsidR="00A12E07" w:rsidRDefault="00A12E07">
      <w:pPr>
        <w:pStyle w:val="TOC4"/>
        <w:rPr>
          <w:rFonts w:ascii="Calibri" w:hAnsi="Calibri"/>
          <w:sz w:val="22"/>
          <w:szCs w:val="22"/>
          <w:lang w:val="en-US"/>
        </w:rPr>
      </w:pPr>
      <w:r>
        <w:t>15.7.5.1</w:t>
      </w:r>
      <w:r>
        <w:rPr>
          <w:rFonts w:ascii="Calibri" w:hAnsi="Calibri"/>
          <w:sz w:val="22"/>
          <w:szCs w:val="22"/>
          <w:lang w:val="en-US"/>
        </w:rPr>
        <w:tab/>
      </w:r>
      <w:r>
        <w:t>UE-initiated PSS download session teardown</w:t>
      </w:r>
      <w:r>
        <w:tab/>
      </w:r>
      <w:r>
        <w:fldChar w:fldCharType="begin" w:fldLock="1"/>
      </w:r>
      <w:r>
        <w:instrText xml:space="preserve"> PAGEREF _Toc517287214 \h </w:instrText>
      </w:r>
      <w:r>
        <w:fldChar w:fldCharType="separate"/>
      </w:r>
      <w:r>
        <w:t>95</w:t>
      </w:r>
      <w:r>
        <w:fldChar w:fldCharType="end"/>
      </w:r>
    </w:p>
    <w:p w14:paraId="2FA9E617" w14:textId="77777777" w:rsidR="00A12E07" w:rsidRDefault="00A12E07">
      <w:pPr>
        <w:pStyle w:val="TOC4"/>
        <w:rPr>
          <w:rFonts w:ascii="Calibri" w:hAnsi="Calibri"/>
          <w:sz w:val="22"/>
          <w:szCs w:val="22"/>
          <w:lang w:val="en-US"/>
        </w:rPr>
      </w:pPr>
      <w:r>
        <w:t>15.7.5.2</w:t>
      </w:r>
      <w:r>
        <w:rPr>
          <w:rFonts w:ascii="Calibri" w:hAnsi="Calibri"/>
          <w:sz w:val="22"/>
          <w:szCs w:val="22"/>
          <w:lang w:val="en-US"/>
        </w:rPr>
        <w:tab/>
      </w:r>
      <w:r>
        <w:t>SCF-initiated PSS download session teardown</w:t>
      </w:r>
      <w:r>
        <w:tab/>
      </w:r>
      <w:r>
        <w:fldChar w:fldCharType="begin" w:fldLock="1"/>
      </w:r>
      <w:r>
        <w:instrText xml:space="preserve"> PAGEREF _Toc517287215 \h </w:instrText>
      </w:r>
      <w:r>
        <w:fldChar w:fldCharType="separate"/>
      </w:r>
      <w:r>
        <w:t>95</w:t>
      </w:r>
      <w:r>
        <w:fldChar w:fldCharType="end"/>
      </w:r>
    </w:p>
    <w:p w14:paraId="23ECBB53" w14:textId="77777777" w:rsidR="00A12E07" w:rsidRDefault="00A12E07">
      <w:pPr>
        <w:pStyle w:val="TOC4"/>
        <w:rPr>
          <w:rFonts w:ascii="Calibri" w:hAnsi="Calibri"/>
          <w:sz w:val="22"/>
          <w:szCs w:val="22"/>
          <w:lang w:val="en-US"/>
        </w:rPr>
      </w:pPr>
      <w:r>
        <w:t>15.7.5.3</w:t>
      </w:r>
      <w:r>
        <w:rPr>
          <w:rFonts w:ascii="Calibri" w:hAnsi="Calibri"/>
          <w:sz w:val="22"/>
          <w:szCs w:val="22"/>
          <w:lang w:val="en-US"/>
        </w:rPr>
        <w:tab/>
      </w:r>
      <w:r>
        <w:t>HTTP/SIP adapter-initiated PSS download session teardown</w:t>
      </w:r>
      <w:r>
        <w:tab/>
      </w:r>
      <w:r>
        <w:fldChar w:fldCharType="begin" w:fldLock="1"/>
      </w:r>
      <w:r>
        <w:instrText xml:space="preserve"> PAGEREF _Toc517287216 \h </w:instrText>
      </w:r>
      <w:r>
        <w:fldChar w:fldCharType="separate"/>
      </w:r>
      <w:r>
        <w:t>95</w:t>
      </w:r>
      <w:r>
        <w:fldChar w:fldCharType="end"/>
      </w:r>
    </w:p>
    <w:p w14:paraId="4BDB371E" w14:textId="77777777" w:rsidR="00A12E07" w:rsidRDefault="00A12E07">
      <w:pPr>
        <w:pStyle w:val="TOC3"/>
        <w:rPr>
          <w:rFonts w:ascii="Calibri" w:hAnsi="Calibri"/>
          <w:sz w:val="22"/>
          <w:szCs w:val="22"/>
          <w:lang w:val="en-US"/>
        </w:rPr>
      </w:pPr>
      <w:r>
        <w:t>15.7.6</w:t>
      </w:r>
      <w:r>
        <w:rPr>
          <w:rFonts w:ascii="Calibri" w:hAnsi="Calibri"/>
          <w:sz w:val="22"/>
          <w:szCs w:val="22"/>
          <w:lang w:val="en-US"/>
        </w:rPr>
        <w:tab/>
      </w:r>
      <w:r>
        <w:t>Procedures at the HTTP server</w:t>
      </w:r>
      <w:r>
        <w:tab/>
      </w:r>
      <w:r>
        <w:fldChar w:fldCharType="begin" w:fldLock="1"/>
      </w:r>
      <w:r>
        <w:instrText xml:space="preserve"> PAGEREF _Toc517287217 \h </w:instrText>
      </w:r>
      <w:r>
        <w:fldChar w:fldCharType="separate"/>
      </w:r>
      <w:r>
        <w:t>95</w:t>
      </w:r>
      <w:r>
        <w:fldChar w:fldCharType="end"/>
      </w:r>
    </w:p>
    <w:p w14:paraId="33DE5D2E" w14:textId="77777777" w:rsidR="00A12E07" w:rsidRDefault="00A12E07">
      <w:pPr>
        <w:pStyle w:val="TOC2"/>
        <w:rPr>
          <w:rFonts w:ascii="Calibri" w:hAnsi="Calibri"/>
          <w:sz w:val="22"/>
          <w:szCs w:val="22"/>
          <w:lang w:val="en-US"/>
        </w:rPr>
      </w:pPr>
      <w:r>
        <w:t>15.8</w:t>
      </w:r>
      <w:r>
        <w:rPr>
          <w:rFonts w:ascii="Calibri" w:hAnsi="Calibri"/>
          <w:sz w:val="22"/>
          <w:szCs w:val="22"/>
          <w:lang w:val="en-US"/>
        </w:rPr>
        <w:tab/>
      </w:r>
      <w:r>
        <w:rPr>
          <w:lang w:eastAsia="zh-CN"/>
        </w:rPr>
        <w:t>IMS-based Switching from PSS Download to MBMS Download</w:t>
      </w:r>
      <w:r>
        <w:tab/>
      </w:r>
      <w:r>
        <w:fldChar w:fldCharType="begin" w:fldLock="1"/>
      </w:r>
      <w:r>
        <w:instrText xml:space="preserve"> PAGEREF _Toc517287218 \h </w:instrText>
      </w:r>
      <w:r>
        <w:fldChar w:fldCharType="separate"/>
      </w:r>
      <w:r>
        <w:t>96</w:t>
      </w:r>
      <w:r>
        <w:fldChar w:fldCharType="end"/>
      </w:r>
    </w:p>
    <w:p w14:paraId="74A97B09" w14:textId="77777777" w:rsidR="00A12E07" w:rsidRDefault="00A12E07">
      <w:pPr>
        <w:pStyle w:val="TOC3"/>
        <w:rPr>
          <w:rFonts w:ascii="Calibri" w:hAnsi="Calibri"/>
          <w:sz w:val="22"/>
          <w:szCs w:val="22"/>
          <w:lang w:val="en-US"/>
        </w:rPr>
      </w:pPr>
      <w:r>
        <w:t>15.8.1</w:t>
      </w:r>
      <w:r>
        <w:rPr>
          <w:rFonts w:ascii="Calibri" w:hAnsi="Calibri"/>
          <w:sz w:val="22"/>
          <w:szCs w:val="22"/>
          <w:lang w:val="en-US"/>
        </w:rPr>
        <w:tab/>
      </w:r>
      <w:r>
        <w:rPr>
          <w:lang w:eastAsia="zh-CN"/>
        </w:rPr>
        <w:t>General Description</w:t>
      </w:r>
      <w:r>
        <w:tab/>
      </w:r>
      <w:r>
        <w:fldChar w:fldCharType="begin" w:fldLock="1"/>
      </w:r>
      <w:r>
        <w:instrText xml:space="preserve"> PAGEREF _Toc517287219 \h </w:instrText>
      </w:r>
      <w:r>
        <w:fldChar w:fldCharType="separate"/>
      </w:r>
      <w:r>
        <w:t>96</w:t>
      </w:r>
      <w:r>
        <w:fldChar w:fldCharType="end"/>
      </w:r>
    </w:p>
    <w:p w14:paraId="24E1F37E" w14:textId="77777777" w:rsidR="00A12E07" w:rsidRDefault="00A12E07">
      <w:pPr>
        <w:pStyle w:val="TOC3"/>
        <w:rPr>
          <w:rFonts w:ascii="Calibri" w:hAnsi="Calibri"/>
          <w:sz w:val="22"/>
          <w:szCs w:val="22"/>
          <w:lang w:val="en-US"/>
        </w:rPr>
      </w:pPr>
      <w:r>
        <w:t>15.8.2</w:t>
      </w:r>
      <w:r>
        <w:rPr>
          <w:rFonts w:ascii="Calibri" w:hAnsi="Calibri"/>
          <w:sz w:val="22"/>
          <w:szCs w:val="22"/>
          <w:lang w:val="en-US"/>
        </w:rPr>
        <w:tab/>
      </w:r>
      <w:r>
        <w:rPr>
          <w:lang w:eastAsia="zh-CN"/>
        </w:rPr>
        <w:t>Procedures at the UE</w:t>
      </w:r>
      <w:r>
        <w:tab/>
      </w:r>
      <w:r>
        <w:fldChar w:fldCharType="begin" w:fldLock="1"/>
      </w:r>
      <w:r>
        <w:instrText xml:space="preserve"> PAGEREF _Toc517287220 \h </w:instrText>
      </w:r>
      <w:r>
        <w:fldChar w:fldCharType="separate"/>
      </w:r>
      <w:r>
        <w:t>96</w:t>
      </w:r>
      <w:r>
        <w:fldChar w:fldCharType="end"/>
      </w:r>
    </w:p>
    <w:p w14:paraId="0B46FFEB" w14:textId="77777777" w:rsidR="00A12E07" w:rsidRDefault="00A12E07">
      <w:pPr>
        <w:pStyle w:val="TOC3"/>
        <w:rPr>
          <w:rFonts w:ascii="Calibri" w:hAnsi="Calibri"/>
          <w:sz w:val="22"/>
          <w:szCs w:val="22"/>
          <w:lang w:val="en-US"/>
        </w:rPr>
      </w:pPr>
      <w:r>
        <w:t>15.8.3</w:t>
      </w:r>
      <w:r>
        <w:rPr>
          <w:rFonts w:ascii="Calibri" w:hAnsi="Calibri"/>
          <w:sz w:val="22"/>
          <w:szCs w:val="22"/>
          <w:lang w:val="en-US"/>
        </w:rPr>
        <w:tab/>
      </w:r>
      <w:r>
        <w:t>Procedures at the IM CN Subsystem</w:t>
      </w:r>
      <w:r>
        <w:tab/>
      </w:r>
      <w:r>
        <w:fldChar w:fldCharType="begin" w:fldLock="1"/>
      </w:r>
      <w:r>
        <w:instrText xml:space="preserve"> PAGEREF _Toc517287221 \h </w:instrText>
      </w:r>
      <w:r>
        <w:fldChar w:fldCharType="separate"/>
      </w:r>
      <w:r>
        <w:t>97</w:t>
      </w:r>
      <w:r>
        <w:fldChar w:fldCharType="end"/>
      </w:r>
    </w:p>
    <w:p w14:paraId="3DD4975D" w14:textId="77777777" w:rsidR="00A12E07" w:rsidRDefault="00A12E07">
      <w:pPr>
        <w:pStyle w:val="TOC3"/>
        <w:rPr>
          <w:rFonts w:ascii="Calibri" w:hAnsi="Calibri"/>
          <w:sz w:val="22"/>
          <w:szCs w:val="22"/>
          <w:lang w:val="en-US"/>
        </w:rPr>
      </w:pPr>
      <w:r>
        <w:t>15.8.4</w:t>
      </w:r>
      <w:r>
        <w:rPr>
          <w:rFonts w:ascii="Calibri" w:hAnsi="Calibri"/>
          <w:sz w:val="22"/>
          <w:szCs w:val="22"/>
          <w:lang w:val="en-US"/>
        </w:rPr>
        <w:tab/>
      </w:r>
      <w:r>
        <w:rPr>
          <w:lang w:eastAsia="zh-CN"/>
        </w:rPr>
        <w:t>Procedures at the SCF</w:t>
      </w:r>
      <w:r>
        <w:tab/>
      </w:r>
      <w:r>
        <w:fldChar w:fldCharType="begin" w:fldLock="1"/>
      </w:r>
      <w:r>
        <w:instrText xml:space="preserve"> PAGEREF _Toc517287222 \h </w:instrText>
      </w:r>
      <w:r>
        <w:fldChar w:fldCharType="separate"/>
      </w:r>
      <w:r>
        <w:t>97</w:t>
      </w:r>
      <w:r>
        <w:fldChar w:fldCharType="end"/>
      </w:r>
    </w:p>
    <w:p w14:paraId="1FBF9F15" w14:textId="77777777" w:rsidR="00A12E07" w:rsidRDefault="00A12E07">
      <w:pPr>
        <w:pStyle w:val="TOC3"/>
        <w:rPr>
          <w:rFonts w:ascii="Calibri" w:hAnsi="Calibri"/>
          <w:sz w:val="22"/>
          <w:szCs w:val="22"/>
          <w:lang w:val="en-US"/>
        </w:rPr>
      </w:pPr>
      <w:r>
        <w:t>15.8.5</w:t>
      </w:r>
      <w:r>
        <w:rPr>
          <w:rFonts w:ascii="Calibri" w:hAnsi="Calibri"/>
          <w:sz w:val="22"/>
          <w:szCs w:val="22"/>
          <w:lang w:val="en-US"/>
        </w:rPr>
        <w:tab/>
      </w:r>
      <w:r>
        <w:t>Procedures at the HTTP/SIP adapter</w:t>
      </w:r>
      <w:r>
        <w:tab/>
      </w:r>
      <w:r>
        <w:fldChar w:fldCharType="begin" w:fldLock="1"/>
      </w:r>
      <w:r>
        <w:instrText xml:space="preserve"> PAGEREF _Toc517287223 \h </w:instrText>
      </w:r>
      <w:r>
        <w:fldChar w:fldCharType="separate"/>
      </w:r>
      <w:r>
        <w:t>98</w:t>
      </w:r>
      <w:r>
        <w:fldChar w:fldCharType="end"/>
      </w:r>
    </w:p>
    <w:p w14:paraId="1546A95F" w14:textId="77777777" w:rsidR="00A12E07" w:rsidRDefault="00A12E07">
      <w:pPr>
        <w:pStyle w:val="TOC3"/>
        <w:rPr>
          <w:rFonts w:ascii="Calibri" w:hAnsi="Calibri"/>
          <w:sz w:val="22"/>
          <w:szCs w:val="22"/>
          <w:lang w:val="en-US"/>
        </w:rPr>
      </w:pPr>
      <w:r>
        <w:t>15.8.6</w:t>
      </w:r>
      <w:r>
        <w:rPr>
          <w:rFonts w:ascii="Calibri" w:hAnsi="Calibri"/>
          <w:sz w:val="22"/>
          <w:szCs w:val="22"/>
          <w:lang w:val="en-US"/>
        </w:rPr>
        <w:tab/>
      </w:r>
      <w:r>
        <w:t>Procedures at the HTTP server</w:t>
      </w:r>
      <w:r>
        <w:tab/>
      </w:r>
      <w:r>
        <w:fldChar w:fldCharType="begin" w:fldLock="1"/>
      </w:r>
      <w:r>
        <w:instrText xml:space="preserve"> PAGEREF _Toc517287224 \h </w:instrText>
      </w:r>
      <w:r>
        <w:fldChar w:fldCharType="separate"/>
      </w:r>
      <w:r>
        <w:t>98</w:t>
      </w:r>
      <w:r>
        <w:fldChar w:fldCharType="end"/>
      </w:r>
    </w:p>
    <w:p w14:paraId="52DC5297" w14:textId="77777777" w:rsidR="00A12E07" w:rsidRDefault="00A12E07">
      <w:pPr>
        <w:pStyle w:val="TOC3"/>
        <w:rPr>
          <w:rFonts w:ascii="Calibri" w:hAnsi="Calibri"/>
          <w:sz w:val="22"/>
          <w:szCs w:val="22"/>
          <w:lang w:val="en-US"/>
        </w:rPr>
      </w:pPr>
      <w:r>
        <w:t>15.8.7</w:t>
      </w:r>
      <w:r>
        <w:rPr>
          <w:rFonts w:ascii="Calibri" w:hAnsi="Calibri"/>
          <w:sz w:val="22"/>
          <w:szCs w:val="22"/>
          <w:lang w:val="en-US"/>
        </w:rPr>
        <w:tab/>
      </w:r>
      <w:r>
        <w:rPr>
          <w:lang w:eastAsia="zh-CN"/>
        </w:rPr>
        <w:t>Procedures at the BMSC.UPF</w:t>
      </w:r>
      <w:r>
        <w:tab/>
      </w:r>
      <w:r>
        <w:fldChar w:fldCharType="begin" w:fldLock="1"/>
      </w:r>
      <w:r>
        <w:instrText xml:space="preserve"> PAGEREF _Toc517287225 \h </w:instrText>
      </w:r>
      <w:r>
        <w:fldChar w:fldCharType="separate"/>
      </w:r>
      <w:r>
        <w:t>98</w:t>
      </w:r>
      <w:r>
        <w:fldChar w:fldCharType="end"/>
      </w:r>
    </w:p>
    <w:p w14:paraId="695943B8" w14:textId="77777777" w:rsidR="00A12E07" w:rsidRDefault="00A12E07">
      <w:pPr>
        <w:pStyle w:val="TOC1"/>
        <w:rPr>
          <w:rFonts w:ascii="Calibri" w:hAnsi="Calibri"/>
          <w:szCs w:val="22"/>
          <w:lang w:val="en-US"/>
        </w:rPr>
      </w:pPr>
      <w:r>
        <w:t>16</w:t>
      </w:r>
      <w:r>
        <w:rPr>
          <w:rFonts w:ascii="Calibri" w:hAnsi="Calibri"/>
          <w:szCs w:val="22"/>
          <w:lang w:val="en-US"/>
        </w:rPr>
        <w:tab/>
      </w:r>
      <w:r>
        <w:t>Inter UE Session Transfer</w:t>
      </w:r>
      <w:r>
        <w:tab/>
      </w:r>
      <w:r>
        <w:fldChar w:fldCharType="begin" w:fldLock="1"/>
      </w:r>
      <w:r>
        <w:instrText xml:space="preserve"> PAGEREF _Toc517287226 \h </w:instrText>
      </w:r>
      <w:r>
        <w:fldChar w:fldCharType="separate"/>
      </w:r>
      <w:r>
        <w:t>98</w:t>
      </w:r>
      <w:r>
        <w:fldChar w:fldCharType="end"/>
      </w:r>
    </w:p>
    <w:p w14:paraId="2087D405" w14:textId="77777777" w:rsidR="00A12E07" w:rsidRDefault="00A12E07">
      <w:pPr>
        <w:pStyle w:val="TOC2"/>
        <w:rPr>
          <w:rFonts w:ascii="Calibri" w:hAnsi="Calibri"/>
          <w:sz w:val="22"/>
          <w:szCs w:val="22"/>
          <w:lang w:val="en-US"/>
        </w:rPr>
      </w:pPr>
      <w:r>
        <w:t>16.0</w:t>
      </w:r>
      <w:r>
        <w:rPr>
          <w:rFonts w:ascii="Calibri" w:hAnsi="Calibri"/>
          <w:sz w:val="22"/>
          <w:szCs w:val="22"/>
          <w:lang w:val="en-US"/>
        </w:rPr>
        <w:tab/>
      </w:r>
      <w:r>
        <w:t>Introduction</w:t>
      </w:r>
      <w:r>
        <w:tab/>
      </w:r>
      <w:r>
        <w:fldChar w:fldCharType="begin" w:fldLock="1"/>
      </w:r>
      <w:r>
        <w:instrText xml:space="preserve"> PAGEREF _Toc517287227 \h </w:instrText>
      </w:r>
      <w:r>
        <w:fldChar w:fldCharType="separate"/>
      </w:r>
      <w:r>
        <w:t>98</w:t>
      </w:r>
      <w:r>
        <w:fldChar w:fldCharType="end"/>
      </w:r>
    </w:p>
    <w:p w14:paraId="15DD860E" w14:textId="77777777" w:rsidR="00A12E07" w:rsidRDefault="00A12E07">
      <w:pPr>
        <w:pStyle w:val="TOC2"/>
        <w:rPr>
          <w:rFonts w:ascii="Calibri" w:hAnsi="Calibri"/>
          <w:sz w:val="22"/>
          <w:szCs w:val="22"/>
          <w:lang w:val="en-US"/>
        </w:rPr>
      </w:pPr>
      <w:r>
        <w:t>16.1</w:t>
      </w:r>
      <w:r>
        <w:rPr>
          <w:rFonts w:ascii="Calibri" w:hAnsi="Calibri"/>
          <w:sz w:val="22"/>
          <w:szCs w:val="22"/>
          <w:lang w:val="en-US"/>
        </w:rPr>
        <w:tab/>
      </w:r>
      <w:r>
        <w:t>Push mode</w:t>
      </w:r>
      <w:r>
        <w:tab/>
      </w:r>
      <w:r>
        <w:fldChar w:fldCharType="begin" w:fldLock="1"/>
      </w:r>
      <w:r>
        <w:instrText xml:space="preserve"> PAGEREF _Toc517287228 \h </w:instrText>
      </w:r>
      <w:r>
        <w:fldChar w:fldCharType="separate"/>
      </w:r>
      <w:r>
        <w:t>98</w:t>
      </w:r>
      <w:r>
        <w:fldChar w:fldCharType="end"/>
      </w:r>
    </w:p>
    <w:p w14:paraId="6E6C9070" w14:textId="77777777" w:rsidR="00A12E07" w:rsidRDefault="00A12E07">
      <w:pPr>
        <w:pStyle w:val="TOC2"/>
        <w:rPr>
          <w:rFonts w:ascii="Calibri" w:hAnsi="Calibri"/>
          <w:sz w:val="22"/>
          <w:szCs w:val="22"/>
          <w:lang w:val="en-US"/>
        </w:rPr>
      </w:pPr>
      <w:r>
        <w:t>16.2</w:t>
      </w:r>
      <w:r>
        <w:rPr>
          <w:rFonts w:ascii="Calibri" w:hAnsi="Calibri"/>
          <w:sz w:val="22"/>
          <w:szCs w:val="22"/>
          <w:lang w:val="en-US"/>
        </w:rPr>
        <w:tab/>
      </w:r>
      <w:r>
        <w:t>Pull mode</w:t>
      </w:r>
      <w:r>
        <w:tab/>
      </w:r>
      <w:r>
        <w:fldChar w:fldCharType="begin" w:fldLock="1"/>
      </w:r>
      <w:r>
        <w:instrText xml:space="preserve"> PAGEREF _Toc517287229 \h </w:instrText>
      </w:r>
      <w:r>
        <w:fldChar w:fldCharType="separate"/>
      </w:r>
      <w:r>
        <w:t>100</w:t>
      </w:r>
      <w:r>
        <w:fldChar w:fldCharType="end"/>
      </w:r>
    </w:p>
    <w:p w14:paraId="55EE1238" w14:textId="77777777" w:rsidR="00A12E07" w:rsidRDefault="00A12E07">
      <w:pPr>
        <w:pStyle w:val="TOC1"/>
        <w:rPr>
          <w:rFonts w:ascii="Calibri" w:hAnsi="Calibri"/>
          <w:szCs w:val="22"/>
          <w:lang w:val="en-US"/>
        </w:rPr>
      </w:pPr>
      <w:r>
        <w:t>17</w:t>
      </w:r>
      <w:r>
        <w:rPr>
          <w:rFonts w:ascii="Calibri" w:hAnsi="Calibri"/>
          <w:szCs w:val="22"/>
          <w:lang w:val="en-US"/>
        </w:rPr>
        <w:tab/>
      </w:r>
      <w:r>
        <w:t>Parental Control Service</w:t>
      </w:r>
      <w:r>
        <w:tab/>
      </w:r>
      <w:r>
        <w:fldChar w:fldCharType="begin" w:fldLock="1"/>
      </w:r>
      <w:r>
        <w:instrText xml:space="preserve"> PAGEREF _Toc517287230 \h </w:instrText>
      </w:r>
      <w:r>
        <w:fldChar w:fldCharType="separate"/>
      </w:r>
      <w:r>
        <w:t>102</w:t>
      </w:r>
      <w:r>
        <w:fldChar w:fldCharType="end"/>
      </w:r>
    </w:p>
    <w:p w14:paraId="293DE029" w14:textId="77777777" w:rsidR="00A12E07" w:rsidRDefault="00A12E07">
      <w:pPr>
        <w:pStyle w:val="TOC2"/>
        <w:rPr>
          <w:rFonts w:ascii="Calibri" w:hAnsi="Calibri"/>
          <w:sz w:val="22"/>
          <w:szCs w:val="22"/>
          <w:lang w:val="en-US"/>
        </w:rPr>
      </w:pPr>
      <w:r w:rsidRPr="00A12E07">
        <w:t>17.1</w:t>
      </w:r>
      <w:r w:rsidRPr="00A12E07">
        <w:rPr>
          <w:rFonts w:ascii="Calibri" w:hAnsi="Calibri"/>
          <w:sz w:val="22"/>
          <w:szCs w:val="22"/>
          <w:lang w:val="en-US"/>
        </w:rPr>
        <w:tab/>
      </w:r>
      <w:r w:rsidRPr="00EE55ED">
        <w:rPr>
          <w:rFonts w:eastAsia="SimSun"/>
          <w:bCs/>
        </w:rPr>
        <w:t>Preventive Parental Control</w:t>
      </w:r>
      <w:r>
        <w:tab/>
      </w:r>
      <w:r>
        <w:fldChar w:fldCharType="begin" w:fldLock="1"/>
      </w:r>
      <w:r>
        <w:instrText xml:space="preserve"> PAGEREF _Toc517287231 \h </w:instrText>
      </w:r>
      <w:r>
        <w:fldChar w:fldCharType="separate"/>
      </w:r>
      <w:r>
        <w:t>102</w:t>
      </w:r>
      <w:r>
        <w:fldChar w:fldCharType="end"/>
      </w:r>
    </w:p>
    <w:p w14:paraId="45CD5B5D" w14:textId="77777777" w:rsidR="00A12E07" w:rsidRDefault="00A12E07">
      <w:pPr>
        <w:pStyle w:val="TOC3"/>
        <w:rPr>
          <w:rFonts w:ascii="Calibri" w:hAnsi="Calibri"/>
          <w:sz w:val="22"/>
          <w:szCs w:val="22"/>
          <w:lang w:val="en-US"/>
        </w:rPr>
      </w:pPr>
      <w:r>
        <w:t>17.1.1</w:t>
      </w:r>
      <w:r>
        <w:rPr>
          <w:rFonts w:ascii="Calibri" w:hAnsi="Calibri"/>
          <w:sz w:val="22"/>
          <w:szCs w:val="22"/>
          <w:lang w:val="en-US"/>
        </w:rPr>
        <w:tab/>
      </w:r>
      <w:r>
        <w:rPr>
          <w:lang w:eastAsia="ja-JP"/>
        </w:rPr>
        <w:t>Parental Control during PSS Session initialization</w:t>
      </w:r>
      <w:r>
        <w:tab/>
      </w:r>
      <w:r>
        <w:fldChar w:fldCharType="begin" w:fldLock="1"/>
      </w:r>
      <w:r>
        <w:instrText xml:space="preserve"> PAGEREF _Toc517287232 \h </w:instrText>
      </w:r>
      <w:r>
        <w:fldChar w:fldCharType="separate"/>
      </w:r>
      <w:r>
        <w:t>102</w:t>
      </w:r>
      <w:r>
        <w:fldChar w:fldCharType="end"/>
      </w:r>
    </w:p>
    <w:p w14:paraId="7236C9C9" w14:textId="77777777" w:rsidR="00A12E07" w:rsidRDefault="00A12E07">
      <w:pPr>
        <w:pStyle w:val="TOC4"/>
        <w:rPr>
          <w:rFonts w:ascii="Calibri" w:hAnsi="Calibri"/>
          <w:sz w:val="22"/>
          <w:szCs w:val="22"/>
          <w:lang w:val="en-US"/>
        </w:rPr>
      </w:pPr>
      <w:r w:rsidRPr="00A12E07">
        <w:t>17.1.1.1</w:t>
      </w:r>
      <w:r w:rsidRPr="00A12E07">
        <w:rPr>
          <w:rFonts w:ascii="Calibri" w:hAnsi="Calibri"/>
          <w:sz w:val="22"/>
          <w:szCs w:val="22"/>
          <w:lang w:val="en-US"/>
        </w:rPr>
        <w:tab/>
      </w:r>
      <w:r w:rsidRPr="00EE55ED">
        <w:rPr>
          <w:bCs/>
        </w:rPr>
        <w:t>Procedure at UE</w:t>
      </w:r>
      <w:r>
        <w:tab/>
      </w:r>
      <w:r>
        <w:fldChar w:fldCharType="begin" w:fldLock="1"/>
      </w:r>
      <w:r>
        <w:instrText xml:space="preserve"> PAGEREF _Toc517287233 \h </w:instrText>
      </w:r>
      <w:r>
        <w:fldChar w:fldCharType="separate"/>
      </w:r>
      <w:r>
        <w:t>102</w:t>
      </w:r>
      <w:r>
        <w:fldChar w:fldCharType="end"/>
      </w:r>
    </w:p>
    <w:p w14:paraId="3AE81D67" w14:textId="77777777" w:rsidR="00A12E07" w:rsidRDefault="00A12E07">
      <w:pPr>
        <w:pStyle w:val="TOC4"/>
        <w:rPr>
          <w:rFonts w:ascii="Calibri" w:hAnsi="Calibri"/>
          <w:sz w:val="22"/>
          <w:szCs w:val="22"/>
          <w:lang w:val="en-US"/>
        </w:rPr>
      </w:pPr>
      <w:r w:rsidRPr="00A12E07">
        <w:t>17.1.1.2</w:t>
      </w:r>
      <w:r w:rsidRPr="00A12E07">
        <w:rPr>
          <w:rFonts w:ascii="Calibri" w:hAnsi="Calibri"/>
          <w:sz w:val="22"/>
          <w:szCs w:val="22"/>
          <w:lang w:val="en-US"/>
        </w:rPr>
        <w:tab/>
      </w:r>
      <w:r w:rsidRPr="00EE55ED">
        <w:rPr>
          <w:bCs/>
        </w:rPr>
        <w:t>Procedure at SCF</w:t>
      </w:r>
      <w:r>
        <w:tab/>
      </w:r>
      <w:r>
        <w:fldChar w:fldCharType="begin" w:fldLock="1"/>
      </w:r>
      <w:r>
        <w:instrText xml:space="preserve"> PAGEREF _Toc517287234 \h </w:instrText>
      </w:r>
      <w:r>
        <w:fldChar w:fldCharType="separate"/>
      </w:r>
      <w:r>
        <w:t>103</w:t>
      </w:r>
      <w:r>
        <w:fldChar w:fldCharType="end"/>
      </w:r>
    </w:p>
    <w:p w14:paraId="75BCDC25" w14:textId="77777777" w:rsidR="00A12E07" w:rsidRDefault="00A12E07">
      <w:pPr>
        <w:pStyle w:val="TOC4"/>
        <w:rPr>
          <w:rFonts w:ascii="Calibri" w:hAnsi="Calibri"/>
          <w:sz w:val="22"/>
          <w:szCs w:val="22"/>
          <w:lang w:val="en-US"/>
        </w:rPr>
      </w:pPr>
      <w:r w:rsidRPr="00A12E07">
        <w:t>17.1.1.3</w:t>
      </w:r>
      <w:r w:rsidRPr="00A12E07">
        <w:rPr>
          <w:rFonts w:ascii="Calibri" w:hAnsi="Calibri"/>
          <w:sz w:val="22"/>
          <w:szCs w:val="22"/>
          <w:lang w:val="en-US"/>
        </w:rPr>
        <w:tab/>
      </w:r>
      <w:r w:rsidRPr="00EE55ED">
        <w:rPr>
          <w:bCs/>
        </w:rPr>
        <w:t>Procedure at PSS Adapter</w:t>
      </w:r>
      <w:r>
        <w:tab/>
      </w:r>
      <w:r>
        <w:fldChar w:fldCharType="begin" w:fldLock="1"/>
      </w:r>
      <w:r>
        <w:instrText xml:space="preserve"> PAGEREF _Toc517287235 \h </w:instrText>
      </w:r>
      <w:r>
        <w:fldChar w:fldCharType="separate"/>
      </w:r>
      <w:r>
        <w:t>103</w:t>
      </w:r>
      <w:r>
        <w:fldChar w:fldCharType="end"/>
      </w:r>
    </w:p>
    <w:p w14:paraId="69566E93" w14:textId="77777777" w:rsidR="00A12E07" w:rsidRDefault="00A12E07">
      <w:pPr>
        <w:pStyle w:val="TOC3"/>
        <w:rPr>
          <w:rFonts w:ascii="Calibri" w:hAnsi="Calibri"/>
          <w:sz w:val="22"/>
          <w:szCs w:val="22"/>
          <w:lang w:val="en-US"/>
        </w:rPr>
      </w:pPr>
      <w:r>
        <w:t>17.1.2</w:t>
      </w:r>
      <w:r>
        <w:rPr>
          <w:rFonts w:ascii="Calibri" w:hAnsi="Calibri"/>
          <w:sz w:val="22"/>
          <w:szCs w:val="22"/>
          <w:lang w:val="en-US"/>
        </w:rPr>
        <w:tab/>
      </w:r>
      <w:r>
        <w:rPr>
          <w:lang w:eastAsia="ja-JP"/>
        </w:rPr>
        <w:t>Parental Control during MBMS Session initialization</w:t>
      </w:r>
      <w:r>
        <w:tab/>
      </w:r>
      <w:r>
        <w:fldChar w:fldCharType="begin" w:fldLock="1"/>
      </w:r>
      <w:r>
        <w:instrText xml:space="preserve"> PAGEREF _Toc517287236 \h </w:instrText>
      </w:r>
      <w:r>
        <w:fldChar w:fldCharType="separate"/>
      </w:r>
      <w:r>
        <w:t>103</w:t>
      </w:r>
      <w:r>
        <w:fldChar w:fldCharType="end"/>
      </w:r>
    </w:p>
    <w:p w14:paraId="33DCF66A" w14:textId="77777777" w:rsidR="00A12E07" w:rsidRDefault="00A12E07">
      <w:pPr>
        <w:pStyle w:val="TOC4"/>
        <w:rPr>
          <w:rFonts w:ascii="Calibri" w:hAnsi="Calibri"/>
          <w:sz w:val="22"/>
          <w:szCs w:val="22"/>
          <w:lang w:val="en-US"/>
        </w:rPr>
      </w:pPr>
      <w:r w:rsidRPr="00A12E07">
        <w:t>17.1.2.1</w:t>
      </w:r>
      <w:r w:rsidRPr="00A12E07">
        <w:rPr>
          <w:rFonts w:ascii="Calibri" w:hAnsi="Calibri"/>
          <w:sz w:val="22"/>
          <w:szCs w:val="22"/>
          <w:lang w:val="en-US"/>
        </w:rPr>
        <w:tab/>
      </w:r>
      <w:r w:rsidRPr="00EE55ED">
        <w:rPr>
          <w:bCs/>
        </w:rPr>
        <w:t>Procedure at UE</w:t>
      </w:r>
      <w:r>
        <w:tab/>
      </w:r>
      <w:r>
        <w:fldChar w:fldCharType="begin" w:fldLock="1"/>
      </w:r>
      <w:r>
        <w:instrText xml:space="preserve"> PAGEREF _Toc517287237 \h </w:instrText>
      </w:r>
      <w:r>
        <w:fldChar w:fldCharType="separate"/>
      </w:r>
      <w:r>
        <w:t>103</w:t>
      </w:r>
      <w:r>
        <w:fldChar w:fldCharType="end"/>
      </w:r>
    </w:p>
    <w:p w14:paraId="3EE60165" w14:textId="77777777" w:rsidR="00A12E07" w:rsidRDefault="00A12E07">
      <w:pPr>
        <w:pStyle w:val="TOC4"/>
        <w:rPr>
          <w:rFonts w:ascii="Calibri" w:hAnsi="Calibri"/>
          <w:sz w:val="22"/>
          <w:szCs w:val="22"/>
          <w:lang w:val="en-US"/>
        </w:rPr>
      </w:pPr>
      <w:r w:rsidRPr="00A12E07">
        <w:t>17.1.2.2</w:t>
      </w:r>
      <w:r w:rsidRPr="00A12E07">
        <w:rPr>
          <w:rFonts w:ascii="Calibri" w:hAnsi="Calibri"/>
          <w:sz w:val="22"/>
          <w:szCs w:val="22"/>
          <w:lang w:val="en-US"/>
        </w:rPr>
        <w:tab/>
      </w:r>
      <w:r w:rsidRPr="00EE55ED">
        <w:rPr>
          <w:bCs/>
        </w:rPr>
        <w:t>Procedure at SCF</w:t>
      </w:r>
      <w:r>
        <w:tab/>
      </w:r>
      <w:r>
        <w:fldChar w:fldCharType="begin" w:fldLock="1"/>
      </w:r>
      <w:r>
        <w:instrText xml:space="preserve"> PAGEREF _Toc517287238 \h </w:instrText>
      </w:r>
      <w:r>
        <w:fldChar w:fldCharType="separate"/>
      </w:r>
      <w:r>
        <w:t>103</w:t>
      </w:r>
      <w:r>
        <w:fldChar w:fldCharType="end"/>
      </w:r>
    </w:p>
    <w:p w14:paraId="18D06512" w14:textId="77777777" w:rsidR="00A12E07" w:rsidRDefault="00A12E07">
      <w:pPr>
        <w:pStyle w:val="TOC2"/>
        <w:rPr>
          <w:rFonts w:ascii="Calibri" w:hAnsi="Calibri"/>
          <w:sz w:val="22"/>
          <w:szCs w:val="22"/>
          <w:lang w:val="en-US"/>
        </w:rPr>
      </w:pPr>
      <w:r w:rsidRPr="00A12E07">
        <w:t>17.2</w:t>
      </w:r>
      <w:r w:rsidRPr="00A12E07">
        <w:rPr>
          <w:rFonts w:ascii="Calibri" w:hAnsi="Calibri"/>
          <w:sz w:val="22"/>
          <w:szCs w:val="22"/>
          <w:lang w:val="en-US"/>
        </w:rPr>
        <w:tab/>
      </w:r>
      <w:r w:rsidRPr="00EE55ED">
        <w:rPr>
          <w:rFonts w:eastAsia="SimSun"/>
          <w:bCs/>
        </w:rPr>
        <w:t>Interactive Parental Control service</w:t>
      </w:r>
      <w:r>
        <w:tab/>
      </w:r>
      <w:r>
        <w:fldChar w:fldCharType="begin" w:fldLock="1"/>
      </w:r>
      <w:r>
        <w:instrText xml:space="preserve"> PAGEREF _Toc517287239 \h </w:instrText>
      </w:r>
      <w:r>
        <w:fldChar w:fldCharType="separate"/>
      </w:r>
      <w:r>
        <w:t>103</w:t>
      </w:r>
      <w:r>
        <w:fldChar w:fldCharType="end"/>
      </w:r>
    </w:p>
    <w:p w14:paraId="0DC2342A" w14:textId="77777777" w:rsidR="00A12E07" w:rsidRDefault="00A12E07">
      <w:pPr>
        <w:pStyle w:val="TOC3"/>
        <w:rPr>
          <w:rFonts w:ascii="Calibri" w:hAnsi="Calibri"/>
          <w:sz w:val="22"/>
          <w:szCs w:val="22"/>
          <w:lang w:val="en-US"/>
        </w:rPr>
      </w:pPr>
      <w:r>
        <w:t>17.2.1</w:t>
      </w:r>
      <w:r>
        <w:rPr>
          <w:rFonts w:ascii="Calibri" w:hAnsi="Calibri"/>
          <w:sz w:val="22"/>
          <w:szCs w:val="22"/>
          <w:lang w:val="en-US"/>
        </w:rPr>
        <w:tab/>
      </w:r>
      <w:r>
        <w:rPr>
          <w:lang w:eastAsia="zh-CN"/>
        </w:rPr>
        <w:t>Blocking</w:t>
      </w:r>
      <w:r>
        <w:tab/>
      </w:r>
      <w:r>
        <w:fldChar w:fldCharType="begin" w:fldLock="1"/>
      </w:r>
      <w:r>
        <w:instrText xml:space="preserve"> PAGEREF _Toc517287240 \h </w:instrText>
      </w:r>
      <w:r>
        <w:fldChar w:fldCharType="separate"/>
      </w:r>
      <w:r>
        <w:t>103</w:t>
      </w:r>
      <w:r>
        <w:fldChar w:fldCharType="end"/>
      </w:r>
    </w:p>
    <w:p w14:paraId="6E57F3D1" w14:textId="77777777" w:rsidR="00A12E07" w:rsidRDefault="00A12E07">
      <w:pPr>
        <w:pStyle w:val="TOC4"/>
        <w:rPr>
          <w:rFonts w:ascii="Calibri" w:hAnsi="Calibri"/>
          <w:sz w:val="22"/>
          <w:szCs w:val="22"/>
          <w:lang w:val="en-US"/>
        </w:rPr>
      </w:pPr>
      <w:r w:rsidRPr="00A12E07">
        <w:t>17.2.1.1</w:t>
      </w:r>
      <w:r w:rsidRPr="00A12E07">
        <w:rPr>
          <w:rFonts w:ascii="Calibri" w:hAnsi="Calibri"/>
          <w:sz w:val="22"/>
          <w:szCs w:val="22"/>
          <w:lang w:val="en-US"/>
        </w:rPr>
        <w:tab/>
      </w:r>
      <w:r w:rsidRPr="00EE55ED">
        <w:rPr>
          <w:bCs/>
        </w:rPr>
        <w:t>General Description</w:t>
      </w:r>
      <w:r>
        <w:tab/>
      </w:r>
      <w:r>
        <w:fldChar w:fldCharType="begin" w:fldLock="1"/>
      </w:r>
      <w:r>
        <w:instrText xml:space="preserve"> PAGEREF _Toc517287241 \h </w:instrText>
      </w:r>
      <w:r>
        <w:fldChar w:fldCharType="separate"/>
      </w:r>
      <w:r>
        <w:t>103</w:t>
      </w:r>
      <w:r>
        <w:fldChar w:fldCharType="end"/>
      </w:r>
    </w:p>
    <w:p w14:paraId="3F317A7C" w14:textId="77777777" w:rsidR="00A12E07" w:rsidRDefault="00A12E07">
      <w:pPr>
        <w:pStyle w:val="TOC4"/>
        <w:rPr>
          <w:rFonts w:ascii="Calibri" w:hAnsi="Calibri"/>
          <w:sz w:val="22"/>
          <w:szCs w:val="22"/>
          <w:lang w:val="en-US"/>
        </w:rPr>
      </w:pPr>
      <w:r w:rsidRPr="00A12E07">
        <w:t>17.2.1.2</w:t>
      </w:r>
      <w:r w:rsidRPr="00A12E07">
        <w:rPr>
          <w:rFonts w:ascii="Calibri" w:hAnsi="Calibri"/>
          <w:sz w:val="22"/>
          <w:szCs w:val="22"/>
          <w:lang w:val="en-US"/>
        </w:rPr>
        <w:tab/>
      </w:r>
      <w:r w:rsidRPr="00EE55ED">
        <w:rPr>
          <w:bCs/>
        </w:rPr>
        <w:t>Procedure at Parent UE</w:t>
      </w:r>
      <w:r>
        <w:tab/>
      </w:r>
      <w:r>
        <w:fldChar w:fldCharType="begin" w:fldLock="1"/>
      </w:r>
      <w:r>
        <w:instrText xml:space="preserve"> PAGEREF _Toc517287242 \h </w:instrText>
      </w:r>
      <w:r>
        <w:fldChar w:fldCharType="separate"/>
      </w:r>
      <w:r>
        <w:t>104</w:t>
      </w:r>
      <w:r>
        <w:fldChar w:fldCharType="end"/>
      </w:r>
    </w:p>
    <w:p w14:paraId="6834ADB4" w14:textId="77777777" w:rsidR="00A12E07" w:rsidRDefault="00A12E07">
      <w:pPr>
        <w:pStyle w:val="TOC4"/>
        <w:rPr>
          <w:rFonts w:ascii="Calibri" w:hAnsi="Calibri"/>
          <w:sz w:val="22"/>
          <w:szCs w:val="22"/>
          <w:lang w:val="en-US"/>
        </w:rPr>
      </w:pPr>
      <w:r w:rsidRPr="00A12E07">
        <w:t>17.2.1.3</w:t>
      </w:r>
      <w:r w:rsidRPr="00A12E07">
        <w:rPr>
          <w:rFonts w:ascii="Calibri" w:hAnsi="Calibri"/>
          <w:sz w:val="22"/>
          <w:szCs w:val="22"/>
          <w:lang w:val="en-US"/>
        </w:rPr>
        <w:tab/>
      </w:r>
      <w:r w:rsidRPr="00EE55ED">
        <w:rPr>
          <w:bCs/>
        </w:rPr>
        <w:t>Procedure at SCF</w:t>
      </w:r>
      <w:r>
        <w:tab/>
      </w:r>
      <w:r>
        <w:fldChar w:fldCharType="begin" w:fldLock="1"/>
      </w:r>
      <w:r>
        <w:instrText xml:space="preserve"> PAGEREF _Toc517287243 \h </w:instrText>
      </w:r>
      <w:r>
        <w:fldChar w:fldCharType="separate"/>
      </w:r>
      <w:r>
        <w:t>104</w:t>
      </w:r>
      <w:r>
        <w:fldChar w:fldCharType="end"/>
      </w:r>
    </w:p>
    <w:p w14:paraId="47F8B73E" w14:textId="77777777" w:rsidR="00A12E07" w:rsidRDefault="00A12E07">
      <w:pPr>
        <w:pStyle w:val="TOC3"/>
        <w:rPr>
          <w:rFonts w:ascii="Calibri" w:hAnsi="Calibri"/>
          <w:sz w:val="22"/>
          <w:szCs w:val="22"/>
          <w:lang w:val="en-US"/>
        </w:rPr>
      </w:pPr>
      <w:r>
        <w:t>17.2.2</w:t>
      </w:r>
      <w:r>
        <w:rPr>
          <w:rFonts w:ascii="Calibri" w:hAnsi="Calibri"/>
          <w:sz w:val="22"/>
          <w:szCs w:val="22"/>
          <w:lang w:val="en-US"/>
        </w:rPr>
        <w:tab/>
      </w:r>
      <w:r>
        <w:rPr>
          <w:lang w:eastAsia="zh-CN"/>
        </w:rPr>
        <w:t>Allowing</w:t>
      </w:r>
      <w:r>
        <w:tab/>
      </w:r>
      <w:r>
        <w:fldChar w:fldCharType="begin" w:fldLock="1"/>
      </w:r>
      <w:r>
        <w:instrText xml:space="preserve"> PAGEREF _Toc517287244 \h </w:instrText>
      </w:r>
      <w:r>
        <w:fldChar w:fldCharType="separate"/>
      </w:r>
      <w:r>
        <w:t>105</w:t>
      </w:r>
      <w:r>
        <w:fldChar w:fldCharType="end"/>
      </w:r>
    </w:p>
    <w:p w14:paraId="2B9AB219" w14:textId="77777777" w:rsidR="00A12E07" w:rsidRDefault="00A12E07">
      <w:pPr>
        <w:pStyle w:val="TOC4"/>
        <w:rPr>
          <w:rFonts w:ascii="Calibri" w:hAnsi="Calibri"/>
          <w:sz w:val="22"/>
          <w:szCs w:val="22"/>
          <w:lang w:val="en-US"/>
        </w:rPr>
      </w:pPr>
      <w:r w:rsidRPr="00A12E07">
        <w:t>17.2.2.1</w:t>
      </w:r>
      <w:r w:rsidRPr="00A12E07">
        <w:rPr>
          <w:rFonts w:ascii="Calibri" w:hAnsi="Calibri"/>
          <w:sz w:val="22"/>
          <w:szCs w:val="22"/>
          <w:lang w:val="en-US"/>
        </w:rPr>
        <w:tab/>
      </w:r>
      <w:r w:rsidRPr="00EE55ED">
        <w:rPr>
          <w:bCs/>
        </w:rPr>
        <w:t>Allowing in PSS Session Initialization</w:t>
      </w:r>
      <w:r>
        <w:tab/>
      </w:r>
      <w:r>
        <w:fldChar w:fldCharType="begin" w:fldLock="1"/>
      </w:r>
      <w:r>
        <w:instrText xml:space="preserve"> PAGEREF _Toc517287245 \h </w:instrText>
      </w:r>
      <w:r>
        <w:fldChar w:fldCharType="separate"/>
      </w:r>
      <w:r>
        <w:t>105</w:t>
      </w:r>
      <w:r>
        <w:fldChar w:fldCharType="end"/>
      </w:r>
    </w:p>
    <w:p w14:paraId="68AF2420" w14:textId="77777777" w:rsidR="00A12E07" w:rsidRDefault="00A12E07">
      <w:pPr>
        <w:pStyle w:val="TOC5"/>
        <w:rPr>
          <w:rFonts w:ascii="Calibri" w:hAnsi="Calibri"/>
          <w:sz w:val="22"/>
          <w:szCs w:val="22"/>
          <w:lang w:val="en-US"/>
        </w:rPr>
      </w:pPr>
      <w:r w:rsidRPr="00A12E07">
        <w:t>17.2.2.1.1</w:t>
      </w:r>
      <w:r w:rsidRPr="00A12E07">
        <w:rPr>
          <w:rFonts w:ascii="Calibri" w:hAnsi="Calibri"/>
          <w:sz w:val="22"/>
          <w:szCs w:val="22"/>
          <w:lang w:val="en-US"/>
        </w:rPr>
        <w:tab/>
      </w:r>
      <w:r w:rsidRPr="00EE55ED">
        <w:rPr>
          <w:rFonts w:eastAsia="Arial Unicode MS" w:cs="Arial"/>
        </w:rPr>
        <w:t>General Description</w:t>
      </w:r>
      <w:r>
        <w:tab/>
      </w:r>
      <w:r>
        <w:fldChar w:fldCharType="begin" w:fldLock="1"/>
      </w:r>
      <w:r>
        <w:instrText xml:space="preserve"> PAGEREF _Toc517287246 \h </w:instrText>
      </w:r>
      <w:r>
        <w:fldChar w:fldCharType="separate"/>
      </w:r>
      <w:r>
        <w:t>105</w:t>
      </w:r>
      <w:r>
        <w:fldChar w:fldCharType="end"/>
      </w:r>
    </w:p>
    <w:p w14:paraId="2209BE90" w14:textId="77777777" w:rsidR="00A12E07" w:rsidRDefault="00A12E07">
      <w:pPr>
        <w:pStyle w:val="TOC5"/>
        <w:rPr>
          <w:rFonts w:ascii="Calibri" w:hAnsi="Calibri"/>
          <w:sz w:val="22"/>
          <w:szCs w:val="22"/>
          <w:lang w:val="en-US"/>
        </w:rPr>
      </w:pPr>
      <w:r w:rsidRPr="00A12E07">
        <w:t>17.2.2.1.2</w:t>
      </w:r>
      <w:r w:rsidRPr="00A12E07">
        <w:rPr>
          <w:rFonts w:ascii="Calibri" w:hAnsi="Calibri"/>
          <w:sz w:val="22"/>
          <w:szCs w:val="22"/>
          <w:lang w:val="en-US"/>
        </w:rPr>
        <w:tab/>
      </w:r>
      <w:r w:rsidRPr="00EE55ED">
        <w:rPr>
          <w:rFonts w:eastAsia="Arial Unicode MS" w:cs="Arial"/>
        </w:rPr>
        <w:t>Procedure at Child UE</w:t>
      </w:r>
      <w:r>
        <w:tab/>
      </w:r>
      <w:r>
        <w:fldChar w:fldCharType="begin" w:fldLock="1"/>
      </w:r>
      <w:r>
        <w:instrText xml:space="preserve"> PAGEREF _Toc517287247 \h </w:instrText>
      </w:r>
      <w:r>
        <w:fldChar w:fldCharType="separate"/>
      </w:r>
      <w:r>
        <w:t>106</w:t>
      </w:r>
      <w:r>
        <w:fldChar w:fldCharType="end"/>
      </w:r>
    </w:p>
    <w:p w14:paraId="6AE0531B" w14:textId="77777777" w:rsidR="00A12E07" w:rsidRDefault="00A12E07">
      <w:pPr>
        <w:pStyle w:val="TOC5"/>
        <w:rPr>
          <w:rFonts w:ascii="Calibri" w:hAnsi="Calibri"/>
          <w:sz w:val="22"/>
          <w:szCs w:val="22"/>
          <w:lang w:val="en-US"/>
        </w:rPr>
      </w:pPr>
      <w:r w:rsidRPr="00A12E07">
        <w:t>17.2.2.1.3</w:t>
      </w:r>
      <w:r w:rsidRPr="00A12E07">
        <w:rPr>
          <w:rFonts w:ascii="Calibri" w:hAnsi="Calibri"/>
          <w:sz w:val="22"/>
          <w:szCs w:val="22"/>
          <w:lang w:val="en-US"/>
        </w:rPr>
        <w:tab/>
      </w:r>
      <w:r w:rsidRPr="00EE55ED">
        <w:rPr>
          <w:rFonts w:eastAsia="Arial Unicode MS" w:cs="Arial"/>
        </w:rPr>
        <w:t>Procedure at Parent UE</w:t>
      </w:r>
      <w:r>
        <w:tab/>
      </w:r>
      <w:r>
        <w:fldChar w:fldCharType="begin" w:fldLock="1"/>
      </w:r>
      <w:r>
        <w:instrText xml:space="preserve"> PAGEREF _Toc517287248 \h </w:instrText>
      </w:r>
      <w:r>
        <w:fldChar w:fldCharType="separate"/>
      </w:r>
      <w:r>
        <w:t>106</w:t>
      </w:r>
      <w:r>
        <w:fldChar w:fldCharType="end"/>
      </w:r>
    </w:p>
    <w:p w14:paraId="3AE126E0" w14:textId="77777777" w:rsidR="00A12E07" w:rsidRDefault="00A12E07">
      <w:pPr>
        <w:pStyle w:val="TOC5"/>
        <w:rPr>
          <w:rFonts w:ascii="Calibri" w:hAnsi="Calibri"/>
          <w:sz w:val="22"/>
          <w:szCs w:val="22"/>
          <w:lang w:val="en-US"/>
        </w:rPr>
      </w:pPr>
      <w:r w:rsidRPr="00A12E07">
        <w:t>17.2.2.1.4</w:t>
      </w:r>
      <w:r w:rsidRPr="00A12E07">
        <w:rPr>
          <w:rFonts w:ascii="Calibri" w:hAnsi="Calibri"/>
          <w:sz w:val="22"/>
          <w:szCs w:val="22"/>
          <w:lang w:val="en-US"/>
        </w:rPr>
        <w:tab/>
      </w:r>
      <w:r w:rsidRPr="00EE55ED">
        <w:rPr>
          <w:rFonts w:eastAsia="Arial Unicode MS" w:cs="Arial"/>
        </w:rPr>
        <w:t>Procedure at SCF</w:t>
      </w:r>
      <w:r>
        <w:tab/>
      </w:r>
      <w:r>
        <w:fldChar w:fldCharType="begin" w:fldLock="1"/>
      </w:r>
      <w:r>
        <w:instrText xml:space="preserve"> PAGEREF _Toc517287249 \h </w:instrText>
      </w:r>
      <w:r>
        <w:fldChar w:fldCharType="separate"/>
      </w:r>
      <w:r>
        <w:t>106</w:t>
      </w:r>
      <w:r>
        <w:fldChar w:fldCharType="end"/>
      </w:r>
    </w:p>
    <w:p w14:paraId="6A9D20C9" w14:textId="77777777" w:rsidR="00A12E07" w:rsidRDefault="00A12E07">
      <w:pPr>
        <w:pStyle w:val="TOC4"/>
        <w:rPr>
          <w:rFonts w:ascii="Calibri" w:hAnsi="Calibri"/>
          <w:sz w:val="22"/>
          <w:szCs w:val="22"/>
          <w:lang w:val="en-US"/>
        </w:rPr>
      </w:pPr>
      <w:r w:rsidRPr="00A12E07">
        <w:t>17.2.2.2</w:t>
      </w:r>
      <w:r w:rsidRPr="00A12E07">
        <w:rPr>
          <w:rFonts w:ascii="Calibri" w:hAnsi="Calibri"/>
          <w:sz w:val="22"/>
          <w:szCs w:val="22"/>
          <w:lang w:val="en-US"/>
        </w:rPr>
        <w:tab/>
      </w:r>
      <w:r w:rsidRPr="00EE55ED">
        <w:rPr>
          <w:bCs/>
        </w:rPr>
        <w:t>Allowing in MBMS Session Initialization</w:t>
      </w:r>
      <w:r>
        <w:tab/>
      </w:r>
      <w:r>
        <w:fldChar w:fldCharType="begin" w:fldLock="1"/>
      </w:r>
      <w:r>
        <w:instrText xml:space="preserve"> PAGEREF _Toc517287250 \h </w:instrText>
      </w:r>
      <w:r>
        <w:fldChar w:fldCharType="separate"/>
      </w:r>
      <w:r>
        <w:t>107</w:t>
      </w:r>
      <w:r>
        <w:fldChar w:fldCharType="end"/>
      </w:r>
    </w:p>
    <w:p w14:paraId="28FFAED0" w14:textId="77777777" w:rsidR="00A12E07" w:rsidRDefault="00A12E07">
      <w:pPr>
        <w:pStyle w:val="TOC5"/>
        <w:rPr>
          <w:rFonts w:ascii="Calibri" w:hAnsi="Calibri"/>
          <w:sz w:val="22"/>
          <w:szCs w:val="22"/>
          <w:lang w:val="en-US"/>
        </w:rPr>
      </w:pPr>
      <w:r w:rsidRPr="00A12E07">
        <w:t>17.2.2.2.1</w:t>
      </w:r>
      <w:r w:rsidRPr="00A12E07">
        <w:rPr>
          <w:rFonts w:ascii="Calibri" w:hAnsi="Calibri"/>
          <w:sz w:val="22"/>
          <w:szCs w:val="22"/>
          <w:lang w:val="en-US"/>
        </w:rPr>
        <w:tab/>
      </w:r>
      <w:r w:rsidRPr="00EE55ED">
        <w:rPr>
          <w:rFonts w:eastAsia="Arial Unicode MS" w:cs="Arial"/>
        </w:rPr>
        <w:t>General Description</w:t>
      </w:r>
      <w:r>
        <w:tab/>
      </w:r>
      <w:r>
        <w:fldChar w:fldCharType="begin" w:fldLock="1"/>
      </w:r>
      <w:r>
        <w:instrText xml:space="preserve"> PAGEREF _Toc517287251 \h </w:instrText>
      </w:r>
      <w:r>
        <w:fldChar w:fldCharType="separate"/>
      </w:r>
      <w:r>
        <w:t>107</w:t>
      </w:r>
      <w:r>
        <w:fldChar w:fldCharType="end"/>
      </w:r>
    </w:p>
    <w:p w14:paraId="73E23BB3" w14:textId="77777777" w:rsidR="00A12E07" w:rsidRDefault="00A12E07">
      <w:pPr>
        <w:pStyle w:val="TOC5"/>
        <w:rPr>
          <w:rFonts w:ascii="Calibri" w:hAnsi="Calibri"/>
          <w:sz w:val="22"/>
          <w:szCs w:val="22"/>
          <w:lang w:val="en-US"/>
        </w:rPr>
      </w:pPr>
      <w:r w:rsidRPr="00A12E07">
        <w:t>17.2.2.2.2</w:t>
      </w:r>
      <w:r w:rsidRPr="00A12E07">
        <w:rPr>
          <w:rFonts w:ascii="Calibri" w:hAnsi="Calibri"/>
          <w:sz w:val="22"/>
          <w:szCs w:val="22"/>
          <w:lang w:val="en-US"/>
        </w:rPr>
        <w:tab/>
      </w:r>
      <w:r w:rsidRPr="00EE55ED">
        <w:rPr>
          <w:rFonts w:eastAsia="Arial Unicode MS" w:cs="Arial"/>
        </w:rPr>
        <w:t>Procedure at Child UE</w:t>
      </w:r>
      <w:r>
        <w:tab/>
      </w:r>
      <w:r>
        <w:fldChar w:fldCharType="begin" w:fldLock="1"/>
      </w:r>
      <w:r>
        <w:instrText xml:space="preserve"> PAGEREF _Toc517287252 \h </w:instrText>
      </w:r>
      <w:r>
        <w:fldChar w:fldCharType="separate"/>
      </w:r>
      <w:r>
        <w:t>107</w:t>
      </w:r>
      <w:r>
        <w:fldChar w:fldCharType="end"/>
      </w:r>
    </w:p>
    <w:p w14:paraId="49192F93" w14:textId="77777777" w:rsidR="00A12E07" w:rsidRDefault="00A12E07">
      <w:pPr>
        <w:pStyle w:val="TOC5"/>
        <w:rPr>
          <w:rFonts w:ascii="Calibri" w:hAnsi="Calibri"/>
          <w:sz w:val="22"/>
          <w:szCs w:val="22"/>
          <w:lang w:val="en-US"/>
        </w:rPr>
      </w:pPr>
      <w:r w:rsidRPr="00A12E07">
        <w:lastRenderedPageBreak/>
        <w:t>17.2.2.2.3</w:t>
      </w:r>
      <w:r w:rsidRPr="00A12E07">
        <w:rPr>
          <w:rFonts w:ascii="Calibri" w:hAnsi="Calibri"/>
          <w:sz w:val="22"/>
          <w:szCs w:val="22"/>
          <w:lang w:val="en-US"/>
        </w:rPr>
        <w:tab/>
      </w:r>
      <w:r w:rsidRPr="00EE55ED">
        <w:rPr>
          <w:rFonts w:eastAsia="Arial Unicode MS" w:cs="Arial"/>
        </w:rPr>
        <w:t>Procedure at Parent UE</w:t>
      </w:r>
      <w:r>
        <w:tab/>
      </w:r>
      <w:r>
        <w:fldChar w:fldCharType="begin" w:fldLock="1"/>
      </w:r>
      <w:r>
        <w:instrText xml:space="preserve"> PAGEREF _Toc517287253 \h </w:instrText>
      </w:r>
      <w:r>
        <w:fldChar w:fldCharType="separate"/>
      </w:r>
      <w:r>
        <w:t>108</w:t>
      </w:r>
      <w:r>
        <w:fldChar w:fldCharType="end"/>
      </w:r>
    </w:p>
    <w:p w14:paraId="6642E375" w14:textId="77777777" w:rsidR="00A12E07" w:rsidRDefault="00A12E07">
      <w:pPr>
        <w:pStyle w:val="TOC5"/>
        <w:rPr>
          <w:rFonts w:ascii="Calibri" w:hAnsi="Calibri"/>
          <w:sz w:val="22"/>
          <w:szCs w:val="22"/>
          <w:lang w:val="en-US"/>
        </w:rPr>
      </w:pPr>
      <w:r w:rsidRPr="00A12E07">
        <w:t>17.2.2.2.4</w:t>
      </w:r>
      <w:r w:rsidRPr="00A12E07">
        <w:rPr>
          <w:rFonts w:ascii="Calibri" w:hAnsi="Calibri"/>
          <w:sz w:val="22"/>
          <w:szCs w:val="22"/>
          <w:lang w:val="en-US"/>
        </w:rPr>
        <w:tab/>
      </w:r>
      <w:r w:rsidRPr="00EE55ED">
        <w:rPr>
          <w:rFonts w:eastAsia="Arial Unicode MS" w:cs="Arial"/>
        </w:rPr>
        <w:t>Procedure at SCF</w:t>
      </w:r>
      <w:r>
        <w:tab/>
      </w:r>
      <w:r>
        <w:fldChar w:fldCharType="begin" w:fldLock="1"/>
      </w:r>
      <w:r>
        <w:instrText xml:space="preserve"> PAGEREF _Toc517287254 \h </w:instrText>
      </w:r>
      <w:r>
        <w:fldChar w:fldCharType="separate"/>
      </w:r>
      <w:r>
        <w:t>108</w:t>
      </w:r>
      <w:r>
        <w:fldChar w:fldCharType="end"/>
      </w:r>
    </w:p>
    <w:p w14:paraId="2F1CDD2A" w14:textId="77777777" w:rsidR="00A12E07" w:rsidRDefault="00A12E07">
      <w:pPr>
        <w:pStyle w:val="TOC1"/>
        <w:rPr>
          <w:rFonts w:ascii="Calibri" w:hAnsi="Calibri"/>
          <w:szCs w:val="22"/>
          <w:lang w:val="en-US"/>
        </w:rPr>
      </w:pPr>
      <w:r>
        <w:t>18</w:t>
      </w:r>
      <w:r>
        <w:rPr>
          <w:rFonts w:ascii="Calibri" w:hAnsi="Calibri"/>
          <w:szCs w:val="22"/>
          <w:lang w:val="en-US"/>
        </w:rPr>
        <w:tab/>
      </w:r>
      <w:r>
        <w:rPr>
          <w:lang w:eastAsia="zh-CN"/>
        </w:rPr>
        <w:t>Forced Playout Constraints</w:t>
      </w:r>
      <w:r>
        <w:tab/>
      </w:r>
      <w:r>
        <w:fldChar w:fldCharType="begin" w:fldLock="1"/>
      </w:r>
      <w:r>
        <w:instrText xml:space="preserve"> PAGEREF _Toc517287255 \h </w:instrText>
      </w:r>
      <w:r>
        <w:fldChar w:fldCharType="separate"/>
      </w:r>
      <w:r>
        <w:t>109</w:t>
      </w:r>
      <w:r>
        <w:fldChar w:fldCharType="end"/>
      </w:r>
    </w:p>
    <w:p w14:paraId="015D700D" w14:textId="77777777" w:rsidR="00A12E07" w:rsidRDefault="00A12E07">
      <w:pPr>
        <w:pStyle w:val="TOC2"/>
        <w:rPr>
          <w:rFonts w:ascii="Calibri" w:hAnsi="Calibri"/>
          <w:sz w:val="22"/>
          <w:szCs w:val="22"/>
          <w:lang w:val="en-US"/>
        </w:rPr>
      </w:pPr>
      <w:r>
        <w:t>18.1</w:t>
      </w:r>
      <w:r>
        <w:rPr>
          <w:rFonts w:ascii="Calibri" w:hAnsi="Calibri"/>
          <w:sz w:val="22"/>
          <w:szCs w:val="22"/>
          <w:lang w:val="en-US"/>
        </w:rPr>
        <w:tab/>
      </w:r>
      <w:r>
        <w:t>General Description</w:t>
      </w:r>
      <w:r>
        <w:tab/>
      </w:r>
      <w:r>
        <w:fldChar w:fldCharType="begin" w:fldLock="1"/>
      </w:r>
      <w:r>
        <w:instrText xml:space="preserve"> PAGEREF _Toc517287256 \h </w:instrText>
      </w:r>
      <w:r>
        <w:fldChar w:fldCharType="separate"/>
      </w:r>
      <w:r>
        <w:t>109</w:t>
      </w:r>
      <w:r>
        <w:fldChar w:fldCharType="end"/>
      </w:r>
    </w:p>
    <w:p w14:paraId="78A04363" w14:textId="77777777" w:rsidR="00A12E07" w:rsidRDefault="00A12E07">
      <w:pPr>
        <w:pStyle w:val="TOC2"/>
        <w:rPr>
          <w:rFonts w:ascii="Calibri" w:hAnsi="Calibri"/>
          <w:sz w:val="22"/>
          <w:szCs w:val="22"/>
          <w:lang w:val="en-US"/>
        </w:rPr>
      </w:pPr>
      <w:r>
        <w:t>18.2</w:t>
      </w:r>
      <w:r>
        <w:rPr>
          <w:rFonts w:ascii="Calibri" w:hAnsi="Calibri"/>
          <w:sz w:val="22"/>
          <w:szCs w:val="22"/>
          <w:lang w:val="en-US"/>
        </w:rPr>
        <w:tab/>
      </w:r>
      <w:r>
        <w:t>Procedures at the UE</w:t>
      </w:r>
      <w:r>
        <w:tab/>
      </w:r>
      <w:r>
        <w:fldChar w:fldCharType="begin" w:fldLock="1"/>
      </w:r>
      <w:r>
        <w:instrText xml:space="preserve"> PAGEREF _Toc517287257 \h </w:instrText>
      </w:r>
      <w:r>
        <w:fldChar w:fldCharType="separate"/>
      </w:r>
      <w:r>
        <w:t>109</w:t>
      </w:r>
      <w:r>
        <w:fldChar w:fldCharType="end"/>
      </w:r>
    </w:p>
    <w:p w14:paraId="374634A9" w14:textId="77777777" w:rsidR="00A12E07" w:rsidRDefault="00A12E07">
      <w:pPr>
        <w:pStyle w:val="TOC2"/>
        <w:rPr>
          <w:rFonts w:ascii="Calibri" w:hAnsi="Calibri"/>
          <w:sz w:val="22"/>
          <w:szCs w:val="22"/>
          <w:lang w:val="en-US"/>
        </w:rPr>
      </w:pPr>
      <w:r>
        <w:t>18.3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_Toc517287258 \h </w:instrText>
      </w:r>
      <w:r>
        <w:fldChar w:fldCharType="separate"/>
      </w:r>
      <w:r>
        <w:t>109</w:t>
      </w:r>
      <w:r>
        <w:fldChar w:fldCharType="end"/>
      </w:r>
    </w:p>
    <w:p w14:paraId="1B5F1AFA" w14:textId="77777777" w:rsidR="00A12E07" w:rsidRDefault="00A12E07">
      <w:pPr>
        <w:pStyle w:val="TOC2"/>
        <w:rPr>
          <w:rFonts w:ascii="Calibri" w:hAnsi="Calibri"/>
          <w:sz w:val="22"/>
          <w:szCs w:val="22"/>
          <w:lang w:val="en-US"/>
        </w:rPr>
      </w:pPr>
      <w:r>
        <w:t>18.4</w:t>
      </w:r>
      <w:r>
        <w:rPr>
          <w:rFonts w:ascii="Calibri" w:hAnsi="Calibri"/>
          <w:sz w:val="22"/>
          <w:szCs w:val="22"/>
          <w:lang w:val="en-US"/>
        </w:rPr>
        <w:tab/>
      </w:r>
      <w:r>
        <w:rPr>
          <w:lang w:eastAsia="zh-CN"/>
        </w:rPr>
        <w:t>Procedures at the SCF</w:t>
      </w:r>
      <w:r>
        <w:tab/>
      </w:r>
      <w:r>
        <w:fldChar w:fldCharType="begin" w:fldLock="1"/>
      </w:r>
      <w:r>
        <w:instrText xml:space="preserve"> PAGEREF _Toc517287259 \h </w:instrText>
      </w:r>
      <w:r>
        <w:fldChar w:fldCharType="separate"/>
      </w:r>
      <w:r>
        <w:t>110</w:t>
      </w:r>
      <w:r>
        <w:fldChar w:fldCharType="end"/>
      </w:r>
    </w:p>
    <w:p w14:paraId="2A9AABA8" w14:textId="77777777" w:rsidR="00A12E07" w:rsidRDefault="00A12E07">
      <w:pPr>
        <w:pStyle w:val="TOC2"/>
        <w:rPr>
          <w:rFonts w:ascii="Calibri" w:hAnsi="Calibri"/>
          <w:sz w:val="22"/>
          <w:szCs w:val="22"/>
          <w:lang w:val="en-US"/>
        </w:rPr>
      </w:pPr>
      <w:r>
        <w:t>18.5</w:t>
      </w:r>
      <w:r>
        <w:rPr>
          <w:rFonts w:ascii="Calibri" w:hAnsi="Calibri"/>
          <w:sz w:val="22"/>
          <w:szCs w:val="22"/>
          <w:lang w:val="en-US"/>
        </w:rPr>
        <w:tab/>
      </w:r>
      <w:r>
        <w:rPr>
          <w:lang w:eastAsia="zh-CN"/>
        </w:rPr>
        <w:t>Procedures at the PSS Adapter</w:t>
      </w:r>
      <w:r>
        <w:tab/>
      </w:r>
      <w:r>
        <w:fldChar w:fldCharType="begin" w:fldLock="1"/>
      </w:r>
      <w:r>
        <w:instrText xml:space="preserve"> PAGEREF _Toc517287260 \h </w:instrText>
      </w:r>
      <w:r>
        <w:fldChar w:fldCharType="separate"/>
      </w:r>
      <w:r>
        <w:t>110</w:t>
      </w:r>
      <w:r>
        <w:fldChar w:fldCharType="end"/>
      </w:r>
    </w:p>
    <w:p w14:paraId="0AB826C6" w14:textId="77777777" w:rsidR="00A12E07" w:rsidRDefault="00A12E07">
      <w:pPr>
        <w:pStyle w:val="TOC1"/>
        <w:rPr>
          <w:rFonts w:ascii="Calibri" w:hAnsi="Calibri"/>
          <w:szCs w:val="22"/>
          <w:lang w:val="en-US"/>
        </w:rPr>
      </w:pPr>
      <w:r>
        <w:t>19</w:t>
      </w:r>
      <w:r>
        <w:rPr>
          <w:rFonts w:ascii="Calibri" w:hAnsi="Calibri"/>
          <w:szCs w:val="22"/>
          <w:lang w:val="en-US"/>
        </w:rPr>
        <w:tab/>
      </w:r>
      <w:r>
        <w:t>3GP-DASH (Dynamic and Adaptive Streaming over HTTP) service</w:t>
      </w:r>
      <w:r>
        <w:tab/>
      </w:r>
      <w:r>
        <w:fldChar w:fldCharType="begin" w:fldLock="1"/>
      </w:r>
      <w:r>
        <w:instrText xml:space="preserve"> PAGEREF _Toc517287261 \h </w:instrText>
      </w:r>
      <w:r>
        <w:fldChar w:fldCharType="separate"/>
      </w:r>
      <w:r>
        <w:t>111</w:t>
      </w:r>
      <w:r>
        <w:fldChar w:fldCharType="end"/>
      </w:r>
    </w:p>
    <w:p w14:paraId="55B42C21" w14:textId="77777777" w:rsidR="00A12E07" w:rsidRDefault="00A12E07">
      <w:pPr>
        <w:pStyle w:val="TOC2"/>
        <w:rPr>
          <w:rFonts w:ascii="Calibri" w:hAnsi="Calibri"/>
          <w:sz w:val="22"/>
          <w:szCs w:val="22"/>
          <w:lang w:val="en-US"/>
        </w:rPr>
      </w:pPr>
      <w:r>
        <w:t>19.1</w:t>
      </w:r>
      <w:r>
        <w:rPr>
          <w:rFonts w:ascii="Calibri" w:hAnsi="Calibri"/>
          <w:sz w:val="22"/>
          <w:szCs w:val="22"/>
          <w:lang w:val="en-US"/>
        </w:rPr>
        <w:tab/>
      </w:r>
      <w:r>
        <w:t>Session initiation and QoS reservation</w:t>
      </w:r>
      <w:r>
        <w:tab/>
      </w:r>
      <w:r>
        <w:fldChar w:fldCharType="begin" w:fldLock="1"/>
      </w:r>
      <w:r>
        <w:instrText xml:space="preserve"> PAGEREF _Toc517287262 \h </w:instrText>
      </w:r>
      <w:r>
        <w:fldChar w:fldCharType="separate"/>
      </w:r>
      <w:r>
        <w:t>111</w:t>
      </w:r>
      <w:r>
        <w:fldChar w:fldCharType="end"/>
      </w:r>
    </w:p>
    <w:p w14:paraId="7C0DE2A6" w14:textId="77777777" w:rsidR="00A12E07" w:rsidRDefault="00A12E07">
      <w:pPr>
        <w:pStyle w:val="TOC3"/>
        <w:rPr>
          <w:rFonts w:ascii="Calibri" w:hAnsi="Calibri"/>
          <w:sz w:val="22"/>
          <w:szCs w:val="22"/>
          <w:lang w:val="en-US"/>
        </w:rPr>
      </w:pPr>
      <w:r>
        <w:t>19.1.1</w:t>
      </w:r>
      <w:r>
        <w:rPr>
          <w:rFonts w:ascii="Calibri" w:hAnsi="Calibri"/>
          <w:sz w:val="22"/>
          <w:szCs w:val="22"/>
          <w:lang w:val="en-US"/>
        </w:rPr>
        <w:tab/>
      </w:r>
      <w:r>
        <w:t>General description</w:t>
      </w:r>
      <w:r>
        <w:tab/>
      </w:r>
      <w:r>
        <w:fldChar w:fldCharType="begin" w:fldLock="1"/>
      </w:r>
      <w:r>
        <w:instrText xml:space="preserve"> PAGEREF _Toc517287263 \h </w:instrText>
      </w:r>
      <w:r>
        <w:fldChar w:fldCharType="separate"/>
      </w:r>
      <w:r>
        <w:t>111</w:t>
      </w:r>
      <w:r>
        <w:fldChar w:fldCharType="end"/>
      </w:r>
    </w:p>
    <w:p w14:paraId="3BBCF364" w14:textId="77777777" w:rsidR="00A12E07" w:rsidRDefault="00A12E07">
      <w:pPr>
        <w:pStyle w:val="TOC3"/>
        <w:rPr>
          <w:rFonts w:ascii="Calibri" w:hAnsi="Calibri"/>
          <w:sz w:val="22"/>
          <w:szCs w:val="22"/>
          <w:lang w:val="en-US"/>
        </w:rPr>
      </w:pPr>
      <w:r>
        <w:t>19.1.2</w:t>
      </w:r>
      <w:r>
        <w:rPr>
          <w:rFonts w:ascii="Calibri" w:hAnsi="Calibri"/>
          <w:sz w:val="22"/>
          <w:szCs w:val="22"/>
          <w:lang w:val="en-US"/>
        </w:rPr>
        <w:tab/>
      </w:r>
      <w:r>
        <w:rPr>
          <w:lang w:eastAsia="zh-CN"/>
        </w:rPr>
        <w:t>Procedures at the UE</w:t>
      </w:r>
      <w:r>
        <w:tab/>
      </w:r>
      <w:r>
        <w:fldChar w:fldCharType="begin" w:fldLock="1"/>
      </w:r>
      <w:r>
        <w:instrText xml:space="preserve"> PAGEREF _Toc517287264 \h </w:instrText>
      </w:r>
      <w:r>
        <w:fldChar w:fldCharType="separate"/>
      </w:r>
      <w:r>
        <w:t>111</w:t>
      </w:r>
      <w:r>
        <w:fldChar w:fldCharType="end"/>
      </w:r>
    </w:p>
    <w:p w14:paraId="5AD20B2F" w14:textId="77777777" w:rsidR="00A12E07" w:rsidRDefault="00A12E07">
      <w:pPr>
        <w:pStyle w:val="TOC3"/>
        <w:rPr>
          <w:rFonts w:ascii="Calibri" w:hAnsi="Calibri"/>
          <w:sz w:val="22"/>
          <w:szCs w:val="22"/>
          <w:lang w:val="en-US"/>
        </w:rPr>
      </w:pPr>
      <w:r>
        <w:t>19.1.3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_Toc517287265 \h </w:instrText>
      </w:r>
      <w:r>
        <w:fldChar w:fldCharType="separate"/>
      </w:r>
      <w:r>
        <w:t>112</w:t>
      </w:r>
      <w:r>
        <w:fldChar w:fldCharType="end"/>
      </w:r>
    </w:p>
    <w:p w14:paraId="4703EB55" w14:textId="77777777" w:rsidR="00A12E07" w:rsidRDefault="00A12E07">
      <w:pPr>
        <w:pStyle w:val="TOC3"/>
        <w:rPr>
          <w:rFonts w:ascii="Calibri" w:hAnsi="Calibri"/>
          <w:sz w:val="22"/>
          <w:szCs w:val="22"/>
          <w:lang w:val="en-US"/>
        </w:rPr>
      </w:pPr>
      <w:r>
        <w:t>19.1.4</w:t>
      </w:r>
      <w:r>
        <w:rPr>
          <w:rFonts w:ascii="Calibri" w:hAnsi="Calibri"/>
          <w:sz w:val="22"/>
          <w:szCs w:val="22"/>
          <w:lang w:val="en-US"/>
        </w:rPr>
        <w:tab/>
      </w:r>
      <w:r>
        <w:rPr>
          <w:lang w:eastAsia="zh-CN"/>
        </w:rPr>
        <w:t>Procedures at the SCF</w:t>
      </w:r>
      <w:r>
        <w:tab/>
      </w:r>
      <w:r>
        <w:fldChar w:fldCharType="begin" w:fldLock="1"/>
      </w:r>
      <w:r>
        <w:instrText xml:space="preserve"> PAGEREF _Toc517287266 \h </w:instrText>
      </w:r>
      <w:r>
        <w:fldChar w:fldCharType="separate"/>
      </w:r>
      <w:r>
        <w:t>113</w:t>
      </w:r>
      <w:r>
        <w:fldChar w:fldCharType="end"/>
      </w:r>
    </w:p>
    <w:p w14:paraId="7C67ECDF" w14:textId="77777777" w:rsidR="00A12E07" w:rsidRDefault="00A12E07">
      <w:pPr>
        <w:pStyle w:val="TOC3"/>
        <w:rPr>
          <w:rFonts w:ascii="Calibri" w:hAnsi="Calibri"/>
          <w:sz w:val="22"/>
          <w:szCs w:val="22"/>
          <w:lang w:val="en-US"/>
        </w:rPr>
      </w:pPr>
      <w:r>
        <w:t>19.1.5</w:t>
      </w:r>
      <w:r>
        <w:rPr>
          <w:rFonts w:ascii="Calibri" w:hAnsi="Calibri"/>
          <w:sz w:val="22"/>
          <w:szCs w:val="22"/>
          <w:lang w:val="en-US"/>
        </w:rPr>
        <w:tab/>
      </w:r>
      <w:r>
        <w:rPr>
          <w:lang w:eastAsia="zh-CN"/>
        </w:rPr>
        <w:t>Procedures at the HTTP/SIP adapter</w:t>
      </w:r>
      <w:r>
        <w:tab/>
      </w:r>
      <w:r>
        <w:fldChar w:fldCharType="begin" w:fldLock="1"/>
      </w:r>
      <w:r>
        <w:instrText xml:space="preserve"> PAGEREF _Toc517287267 \h </w:instrText>
      </w:r>
      <w:r>
        <w:fldChar w:fldCharType="separate"/>
      </w:r>
      <w:r>
        <w:t>113</w:t>
      </w:r>
      <w:r>
        <w:fldChar w:fldCharType="end"/>
      </w:r>
    </w:p>
    <w:p w14:paraId="39F734C7" w14:textId="77777777" w:rsidR="00A12E07" w:rsidRDefault="00A12E07">
      <w:pPr>
        <w:pStyle w:val="TOC3"/>
        <w:rPr>
          <w:rFonts w:ascii="Calibri" w:hAnsi="Calibri"/>
          <w:sz w:val="22"/>
          <w:szCs w:val="22"/>
          <w:lang w:val="en-US"/>
        </w:rPr>
      </w:pPr>
      <w:r>
        <w:t>19.1.6</w:t>
      </w:r>
      <w:r>
        <w:rPr>
          <w:rFonts w:ascii="Calibri" w:hAnsi="Calibri"/>
          <w:sz w:val="22"/>
          <w:szCs w:val="22"/>
          <w:lang w:val="en-US"/>
        </w:rPr>
        <w:tab/>
      </w:r>
      <w:r>
        <w:rPr>
          <w:lang w:eastAsia="zh-CN"/>
        </w:rPr>
        <w:t>Procedures at the HTTP server</w:t>
      </w:r>
      <w:r>
        <w:tab/>
      </w:r>
      <w:r>
        <w:fldChar w:fldCharType="begin" w:fldLock="1"/>
      </w:r>
      <w:r>
        <w:instrText xml:space="preserve"> PAGEREF _Toc517287268 \h </w:instrText>
      </w:r>
      <w:r>
        <w:fldChar w:fldCharType="separate"/>
      </w:r>
      <w:r>
        <w:t>114</w:t>
      </w:r>
      <w:r>
        <w:fldChar w:fldCharType="end"/>
      </w:r>
    </w:p>
    <w:p w14:paraId="5BB0833E" w14:textId="77777777" w:rsidR="00A12E07" w:rsidRDefault="00A12E07">
      <w:pPr>
        <w:pStyle w:val="TOC2"/>
        <w:rPr>
          <w:rFonts w:ascii="Calibri" w:hAnsi="Calibri"/>
          <w:sz w:val="22"/>
          <w:szCs w:val="22"/>
          <w:lang w:val="en-US"/>
        </w:rPr>
      </w:pPr>
      <w:r>
        <w:t>19.2</w:t>
      </w:r>
      <w:r>
        <w:rPr>
          <w:rFonts w:ascii="Calibri" w:hAnsi="Calibri"/>
          <w:sz w:val="22"/>
          <w:szCs w:val="22"/>
          <w:lang w:val="en-US"/>
        </w:rPr>
        <w:tab/>
      </w:r>
      <w:r>
        <w:t>MPD Update</w:t>
      </w:r>
      <w:r>
        <w:tab/>
      </w:r>
      <w:r>
        <w:fldChar w:fldCharType="begin" w:fldLock="1"/>
      </w:r>
      <w:r>
        <w:instrText xml:space="preserve"> PAGEREF _Toc517287269 \h </w:instrText>
      </w:r>
      <w:r>
        <w:fldChar w:fldCharType="separate"/>
      </w:r>
      <w:r>
        <w:t>114</w:t>
      </w:r>
      <w:r>
        <w:fldChar w:fldCharType="end"/>
      </w:r>
    </w:p>
    <w:p w14:paraId="1DA7D045" w14:textId="77777777" w:rsidR="00A12E07" w:rsidRDefault="00A12E07">
      <w:pPr>
        <w:pStyle w:val="TOC3"/>
        <w:rPr>
          <w:rFonts w:ascii="Calibri" w:hAnsi="Calibri"/>
          <w:sz w:val="22"/>
          <w:szCs w:val="22"/>
          <w:lang w:val="en-US"/>
        </w:rPr>
      </w:pPr>
      <w:r>
        <w:t>19.2.1</w:t>
      </w:r>
      <w:r>
        <w:rPr>
          <w:rFonts w:ascii="Calibri" w:hAnsi="Calibri"/>
          <w:sz w:val="22"/>
          <w:szCs w:val="22"/>
          <w:lang w:val="en-US"/>
        </w:rPr>
        <w:tab/>
      </w:r>
      <w:r>
        <w:t>General description</w:t>
      </w:r>
      <w:r>
        <w:tab/>
      </w:r>
      <w:r>
        <w:fldChar w:fldCharType="begin" w:fldLock="1"/>
      </w:r>
      <w:r>
        <w:instrText xml:space="preserve"> PAGEREF _Toc517287270 \h </w:instrText>
      </w:r>
      <w:r>
        <w:fldChar w:fldCharType="separate"/>
      </w:r>
      <w:r>
        <w:t>114</w:t>
      </w:r>
      <w:r>
        <w:fldChar w:fldCharType="end"/>
      </w:r>
    </w:p>
    <w:p w14:paraId="49EDAC60" w14:textId="77777777" w:rsidR="00A12E07" w:rsidRDefault="00A12E07">
      <w:pPr>
        <w:pStyle w:val="TOC3"/>
        <w:rPr>
          <w:rFonts w:ascii="Calibri" w:hAnsi="Calibri"/>
          <w:sz w:val="22"/>
          <w:szCs w:val="22"/>
          <w:lang w:val="en-US"/>
        </w:rPr>
      </w:pPr>
      <w:r>
        <w:t>19.2.2</w:t>
      </w:r>
      <w:r>
        <w:rPr>
          <w:rFonts w:ascii="Calibri" w:hAnsi="Calibri"/>
          <w:sz w:val="22"/>
          <w:szCs w:val="22"/>
          <w:lang w:val="en-US"/>
        </w:rPr>
        <w:tab/>
      </w:r>
      <w:r>
        <w:rPr>
          <w:lang w:eastAsia="zh-CN"/>
        </w:rPr>
        <w:t>Procedures at the UE</w:t>
      </w:r>
      <w:r>
        <w:tab/>
      </w:r>
      <w:r>
        <w:fldChar w:fldCharType="begin" w:fldLock="1"/>
      </w:r>
      <w:r>
        <w:instrText xml:space="preserve"> PAGEREF _Toc517287271 \h </w:instrText>
      </w:r>
      <w:r>
        <w:fldChar w:fldCharType="separate"/>
      </w:r>
      <w:r>
        <w:t>115</w:t>
      </w:r>
      <w:r>
        <w:fldChar w:fldCharType="end"/>
      </w:r>
    </w:p>
    <w:p w14:paraId="3DFAB964" w14:textId="77777777" w:rsidR="00A12E07" w:rsidRDefault="00A12E07">
      <w:pPr>
        <w:pStyle w:val="TOC3"/>
        <w:rPr>
          <w:rFonts w:ascii="Calibri" w:hAnsi="Calibri"/>
          <w:sz w:val="22"/>
          <w:szCs w:val="22"/>
          <w:lang w:val="en-US"/>
        </w:rPr>
      </w:pPr>
      <w:r>
        <w:t>19.2.3</w:t>
      </w:r>
      <w:r>
        <w:rPr>
          <w:rFonts w:ascii="Calibri" w:hAnsi="Calibri"/>
          <w:sz w:val="22"/>
          <w:szCs w:val="22"/>
          <w:lang w:val="en-US"/>
        </w:rPr>
        <w:tab/>
      </w:r>
      <w:r>
        <w:rPr>
          <w:lang w:eastAsia="zh-CN"/>
        </w:rPr>
        <w:t>Procedures at the IM CN subsystem</w:t>
      </w:r>
      <w:r>
        <w:tab/>
      </w:r>
      <w:r>
        <w:fldChar w:fldCharType="begin" w:fldLock="1"/>
      </w:r>
      <w:r>
        <w:instrText xml:space="preserve"> PAGEREF _Toc517287272 \h </w:instrText>
      </w:r>
      <w:r>
        <w:fldChar w:fldCharType="separate"/>
      </w:r>
      <w:r>
        <w:t>115</w:t>
      </w:r>
      <w:r>
        <w:fldChar w:fldCharType="end"/>
      </w:r>
    </w:p>
    <w:p w14:paraId="56A6F4FD" w14:textId="77777777" w:rsidR="00A12E07" w:rsidRDefault="00A12E07">
      <w:pPr>
        <w:pStyle w:val="TOC3"/>
        <w:rPr>
          <w:rFonts w:ascii="Calibri" w:hAnsi="Calibri"/>
          <w:sz w:val="22"/>
          <w:szCs w:val="22"/>
          <w:lang w:val="en-US"/>
        </w:rPr>
      </w:pPr>
      <w:r>
        <w:t>19.2.4</w:t>
      </w:r>
      <w:r>
        <w:rPr>
          <w:rFonts w:ascii="Calibri" w:hAnsi="Calibri"/>
          <w:sz w:val="22"/>
          <w:szCs w:val="22"/>
          <w:lang w:val="en-US"/>
        </w:rPr>
        <w:tab/>
      </w:r>
      <w:r>
        <w:rPr>
          <w:lang w:eastAsia="zh-CN"/>
        </w:rPr>
        <w:t>Procedures at the SCF</w:t>
      </w:r>
      <w:r>
        <w:tab/>
      </w:r>
      <w:r>
        <w:fldChar w:fldCharType="begin" w:fldLock="1"/>
      </w:r>
      <w:r>
        <w:instrText xml:space="preserve"> PAGEREF _Toc517287273 \h </w:instrText>
      </w:r>
      <w:r>
        <w:fldChar w:fldCharType="separate"/>
      </w:r>
      <w:r>
        <w:t>115</w:t>
      </w:r>
      <w:r>
        <w:fldChar w:fldCharType="end"/>
      </w:r>
    </w:p>
    <w:p w14:paraId="5E116892" w14:textId="77777777" w:rsidR="00A12E07" w:rsidRDefault="00A12E07">
      <w:pPr>
        <w:pStyle w:val="TOC3"/>
        <w:rPr>
          <w:rFonts w:ascii="Calibri" w:hAnsi="Calibri"/>
          <w:sz w:val="22"/>
          <w:szCs w:val="22"/>
          <w:lang w:val="en-US"/>
        </w:rPr>
      </w:pPr>
      <w:r>
        <w:t>19.2.5</w:t>
      </w:r>
      <w:r>
        <w:rPr>
          <w:rFonts w:ascii="Calibri" w:hAnsi="Calibri"/>
          <w:sz w:val="22"/>
          <w:szCs w:val="22"/>
          <w:lang w:val="en-US"/>
        </w:rPr>
        <w:tab/>
      </w:r>
      <w:r>
        <w:rPr>
          <w:lang w:eastAsia="zh-CN"/>
        </w:rPr>
        <w:t>Procedures at the HTTP/SIP adapter</w:t>
      </w:r>
      <w:r>
        <w:tab/>
      </w:r>
      <w:r>
        <w:fldChar w:fldCharType="begin" w:fldLock="1"/>
      </w:r>
      <w:r>
        <w:instrText xml:space="preserve"> PAGEREF _Toc517287274 \h </w:instrText>
      </w:r>
      <w:r>
        <w:fldChar w:fldCharType="separate"/>
      </w:r>
      <w:r>
        <w:t>116</w:t>
      </w:r>
      <w:r>
        <w:fldChar w:fldCharType="end"/>
      </w:r>
    </w:p>
    <w:p w14:paraId="5CE5A0FF" w14:textId="77777777" w:rsidR="00A12E07" w:rsidRDefault="00A12E07">
      <w:pPr>
        <w:pStyle w:val="TOC3"/>
        <w:rPr>
          <w:rFonts w:ascii="Calibri" w:hAnsi="Calibri"/>
          <w:sz w:val="22"/>
          <w:szCs w:val="22"/>
          <w:lang w:val="en-US"/>
        </w:rPr>
      </w:pPr>
      <w:r>
        <w:t>19.2.6</w:t>
      </w:r>
      <w:r>
        <w:rPr>
          <w:rFonts w:ascii="Calibri" w:hAnsi="Calibri"/>
          <w:sz w:val="22"/>
          <w:szCs w:val="22"/>
          <w:lang w:val="en-US"/>
        </w:rPr>
        <w:tab/>
      </w:r>
      <w:r>
        <w:rPr>
          <w:lang w:eastAsia="zh-CN"/>
        </w:rPr>
        <w:t>Procedures at the HTTP server</w:t>
      </w:r>
      <w:r>
        <w:tab/>
      </w:r>
      <w:r>
        <w:fldChar w:fldCharType="begin" w:fldLock="1"/>
      </w:r>
      <w:r>
        <w:instrText xml:space="preserve"> PAGEREF _Toc517287275 \h </w:instrText>
      </w:r>
      <w:r>
        <w:fldChar w:fldCharType="separate"/>
      </w:r>
      <w:r>
        <w:t>116</w:t>
      </w:r>
      <w:r>
        <w:fldChar w:fldCharType="end"/>
      </w:r>
    </w:p>
    <w:p w14:paraId="705E4F6B" w14:textId="77777777" w:rsidR="00A12E07" w:rsidRDefault="00A12E07">
      <w:pPr>
        <w:pStyle w:val="TOC2"/>
        <w:rPr>
          <w:rFonts w:ascii="Calibri" w:hAnsi="Calibri"/>
          <w:sz w:val="22"/>
          <w:szCs w:val="22"/>
          <w:lang w:val="en-US"/>
        </w:rPr>
      </w:pPr>
      <w:r>
        <w:t>19.3</w:t>
      </w:r>
      <w:r>
        <w:rPr>
          <w:rFonts w:ascii="Calibri" w:hAnsi="Calibri"/>
          <w:sz w:val="22"/>
          <w:szCs w:val="22"/>
          <w:lang w:val="en-US"/>
        </w:rPr>
        <w:tab/>
      </w:r>
      <w:r>
        <w:t>Session termination</w:t>
      </w:r>
      <w:r>
        <w:tab/>
      </w:r>
      <w:r>
        <w:fldChar w:fldCharType="begin" w:fldLock="1"/>
      </w:r>
      <w:r>
        <w:instrText xml:space="preserve"> PAGEREF _Toc517287276 \h </w:instrText>
      </w:r>
      <w:r>
        <w:fldChar w:fldCharType="separate"/>
      </w:r>
      <w:r>
        <w:t>117</w:t>
      </w:r>
      <w:r>
        <w:fldChar w:fldCharType="end"/>
      </w:r>
    </w:p>
    <w:p w14:paraId="6D19B494" w14:textId="77777777" w:rsidR="00A12E07" w:rsidRDefault="00A12E07">
      <w:pPr>
        <w:pStyle w:val="TOC3"/>
        <w:rPr>
          <w:rFonts w:ascii="Calibri" w:hAnsi="Calibri"/>
          <w:sz w:val="22"/>
          <w:szCs w:val="22"/>
          <w:lang w:val="en-US"/>
        </w:rPr>
      </w:pPr>
      <w:r>
        <w:t>19.3.1</w:t>
      </w:r>
      <w:r>
        <w:rPr>
          <w:rFonts w:ascii="Calibri" w:hAnsi="Calibri"/>
          <w:sz w:val="22"/>
          <w:szCs w:val="22"/>
          <w:lang w:val="en-US"/>
        </w:rPr>
        <w:tab/>
      </w:r>
      <w:r>
        <w:t>General description</w:t>
      </w:r>
      <w:r>
        <w:tab/>
      </w:r>
      <w:r>
        <w:fldChar w:fldCharType="begin" w:fldLock="1"/>
      </w:r>
      <w:r>
        <w:instrText xml:space="preserve"> PAGEREF _Toc517287277 \h </w:instrText>
      </w:r>
      <w:r>
        <w:fldChar w:fldCharType="separate"/>
      </w:r>
      <w:r>
        <w:t>117</w:t>
      </w:r>
      <w:r>
        <w:fldChar w:fldCharType="end"/>
      </w:r>
    </w:p>
    <w:p w14:paraId="0E318396" w14:textId="77777777" w:rsidR="00A12E07" w:rsidRDefault="00A12E07">
      <w:pPr>
        <w:pStyle w:val="TOC4"/>
        <w:rPr>
          <w:rFonts w:ascii="Calibri" w:hAnsi="Calibri"/>
          <w:sz w:val="22"/>
          <w:szCs w:val="22"/>
          <w:lang w:val="en-US"/>
        </w:rPr>
      </w:pPr>
      <w:r>
        <w:t>19.3.1.1</w:t>
      </w:r>
      <w:r>
        <w:rPr>
          <w:rFonts w:ascii="Calibri" w:hAnsi="Calibri"/>
          <w:sz w:val="22"/>
          <w:szCs w:val="22"/>
          <w:lang w:val="en-US"/>
        </w:rPr>
        <w:tab/>
      </w:r>
      <w:r>
        <w:t>UE-initiated session termination</w:t>
      </w:r>
      <w:r>
        <w:tab/>
      </w:r>
      <w:r>
        <w:fldChar w:fldCharType="begin" w:fldLock="1"/>
      </w:r>
      <w:r>
        <w:instrText xml:space="preserve"> PAGEREF _Toc517287278 \h </w:instrText>
      </w:r>
      <w:r>
        <w:fldChar w:fldCharType="separate"/>
      </w:r>
      <w:r>
        <w:t>117</w:t>
      </w:r>
      <w:r>
        <w:fldChar w:fldCharType="end"/>
      </w:r>
    </w:p>
    <w:p w14:paraId="1C91C1AC" w14:textId="77777777" w:rsidR="00A12E07" w:rsidRDefault="00A12E07">
      <w:pPr>
        <w:pStyle w:val="TOC4"/>
        <w:rPr>
          <w:rFonts w:ascii="Calibri" w:hAnsi="Calibri"/>
          <w:sz w:val="22"/>
          <w:szCs w:val="22"/>
          <w:lang w:val="en-US"/>
        </w:rPr>
      </w:pPr>
      <w:r>
        <w:t>19.3.1.2</w:t>
      </w:r>
      <w:r>
        <w:rPr>
          <w:rFonts w:ascii="Calibri" w:hAnsi="Calibri"/>
          <w:sz w:val="22"/>
          <w:szCs w:val="22"/>
          <w:lang w:val="en-US"/>
        </w:rPr>
        <w:tab/>
      </w:r>
      <w:r>
        <w:t>SCF-initiated session termination</w:t>
      </w:r>
      <w:r>
        <w:tab/>
      </w:r>
      <w:r>
        <w:fldChar w:fldCharType="begin" w:fldLock="1"/>
      </w:r>
      <w:r>
        <w:instrText xml:space="preserve"> PAGEREF _Toc517287279 \h </w:instrText>
      </w:r>
      <w:r>
        <w:fldChar w:fldCharType="separate"/>
      </w:r>
      <w:r>
        <w:t>118</w:t>
      </w:r>
      <w:r>
        <w:fldChar w:fldCharType="end"/>
      </w:r>
    </w:p>
    <w:p w14:paraId="1EBFB575" w14:textId="77777777" w:rsidR="00A12E07" w:rsidRDefault="00A12E07">
      <w:pPr>
        <w:pStyle w:val="TOC4"/>
        <w:rPr>
          <w:rFonts w:ascii="Calibri" w:hAnsi="Calibri"/>
          <w:sz w:val="22"/>
          <w:szCs w:val="22"/>
          <w:lang w:val="en-US"/>
        </w:rPr>
      </w:pPr>
      <w:r>
        <w:t>19.3.1.3</w:t>
      </w:r>
      <w:r>
        <w:rPr>
          <w:rFonts w:ascii="Calibri" w:hAnsi="Calibri"/>
          <w:sz w:val="22"/>
          <w:szCs w:val="22"/>
          <w:lang w:val="en-US"/>
        </w:rPr>
        <w:tab/>
      </w:r>
      <w:r>
        <w:t>HTTP/SIP adapter-initiated session termination</w:t>
      </w:r>
      <w:r>
        <w:tab/>
      </w:r>
      <w:r>
        <w:fldChar w:fldCharType="begin" w:fldLock="1"/>
      </w:r>
      <w:r>
        <w:instrText xml:space="preserve"> PAGEREF _Toc517287280 \h </w:instrText>
      </w:r>
      <w:r>
        <w:fldChar w:fldCharType="separate"/>
      </w:r>
      <w:r>
        <w:t>119</w:t>
      </w:r>
      <w:r>
        <w:fldChar w:fldCharType="end"/>
      </w:r>
    </w:p>
    <w:p w14:paraId="3BA11867" w14:textId="77777777" w:rsidR="00A12E07" w:rsidRDefault="00A12E07">
      <w:pPr>
        <w:pStyle w:val="TOC3"/>
        <w:rPr>
          <w:rFonts w:ascii="Calibri" w:hAnsi="Calibri"/>
          <w:sz w:val="22"/>
          <w:szCs w:val="22"/>
          <w:lang w:val="en-US"/>
        </w:rPr>
      </w:pPr>
      <w:r>
        <w:t>19.3.2</w:t>
      </w:r>
      <w:r>
        <w:rPr>
          <w:rFonts w:ascii="Calibri" w:hAnsi="Calibri"/>
          <w:sz w:val="22"/>
          <w:szCs w:val="22"/>
          <w:lang w:val="en-US"/>
        </w:rPr>
        <w:tab/>
      </w:r>
      <w:r>
        <w:t>Procedures at the UE</w:t>
      </w:r>
      <w:r>
        <w:tab/>
      </w:r>
      <w:r>
        <w:fldChar w:fldCharType="begin" w:fldLock="1"/>
      </w:r>
      <w:r>
        <w:instrText xml:space="preserve"> PAGEREF _Toc517287281 \h </w:instrText>
      </w:r>
      <w:r>
        <w:fldChar w:fldCharType="separate"/>
      </w:r>
      <w:r>
        <w:t>119</w:t>
      </w:r>
      <w:r>
        <w:fldChar w:fldCharType="end"/>
      </w:r>
    </w:p>
    <w:p w14:paraId="2E320B86" w14:textId="77777777" w:rsidR="00A12E07" w:rsidRDefault="00A12E07">
      <w:pPr>
        <w:pStyle w:val="TOC4"/>
        <w:rPr>
          <w:rFonts w:ascii="Calibri" w:hAnsi="Calibri"/>
          <w:sz w:val="22"/>
          <w:szCs w:val="22"/>
          <w:lang w:val="en-US"/>
        </w:rPr>
      </w:pPr>
      <w:r>
        <w:t>19.3.2.1</w:t>
      </w:r>
      <w:r>
        <w:rPr>
          <w:rFonts w:ascii="Calibri" w:hAnsi="Calibri"/>
          <w:sz w:val="22"/>
          <w:szCs w:val="22"/>
          <w:lang w:val="en-US"/>
        </w:rPr>
        <w:tab/>
      </w:r>
      <w:r>
        <w:t>UE-initiated session termination</w:t>
      </w:r>
      <w:r>
        <w:tab/>
      </w:r>
      <w:r>
        <w:fldChar w:fldCharType="begin" w:fldLock="1"/>
      </w:r>
      <w:r>
        <w:instrText xml:space="preserve"> PAGEREF _Toc517287282 \h </w:instrText>
      </w:r>
      <w:r>
        <w:fldChar w:fldCharType="separate"/>
      </w:r>
      <w:r>
        <w:t>119</w:t>
      </w:r>
      <w:r>
        <w:fldChar w:fldCharType="end"/>
      </w:r>
    </w:p>
    <w:p w14:paraId="50F0E0EE" w14:textId="77777777" w:rsidR="00A12E07" w:rsidRDefault="00A12E07">
      <w:pPr>
        <w:pStyle w:val="TOC4"/>
        <w:rPr>
          <w:rFonts w:ascii="Calibri" w:hAnsi="Calibri"/>
          <w:sz w:val="22"/>
          <w:szCs w:val="22"/>
          <w:lang w:val="en-US"/>
        </w:rPr>
      </w:pPr>
      <w:r>
        <w:t>19.3.2.2</w:t>
      </w:r>
      <w:r>
        <w:rPr>
          <w:rFonts w:ascii="Calibri" w:hAnsi="Calibri"/>
          <w:sz w:val="22"/>
          <w:szCs w:val="22"/>
          <w:lang w:val="en-US"/>
        </w:rPr>
        <w:tab/>
      </w:r>
      <w:r>
        <w:t>Network-initiated session termination</w:t>
      </w:r>
      <w:r>
        <w:tab/>
      </w:r>
      <w:r>
        <w:fldChar w:fldCharType="begin" w:fldLock="1"/>
      </w:r>
      <w:r>
        <w:instrText xml:space="preserve"> PAGEREF _Toc517287283 \h </w:instrText>
      </w:r>
      <w:r>
        <w:fldChar w:fldCharType="separate"/>
      </w:r>
      <w:r>
        <w:t>119</w:t>
      </w:r>
      <w:r>
        <w:fldChar w:fldCharType="end"/>
      </w:r>
    </w:p>
    <w:p w14:paraId="43F1EEB7" w14:textId="77777777" w:rsidR="00A12E07" w:rsidRDefault="00A12E07">
      <w:pPr>
        <w:pStyle w:val="TOC3"/>
        <w:rPr>
          <w:rFonts w:ascii="Calibri" w:hAnsi="Calibri"/>
          <w:sz w:val="22"/>
          <w:szCs w:val="22"/>
          <w:lang w:val="en-US"/>
        </w:rPr>
      </w:pPr>
      <w:r>
        <w:t>19.3.3</w:t>
      </w:r>
      <w:r>
        <w:rPr>
          <w:rFonts w:ascii="Calibri" w:hAnsi="Calibri"/>
          <w:sz w:val="22"/>
          <w:szCs w:val="22"/>
          <w:lang w:val="en-US"/>
        </w:rPr>
        <w:tab/>
      </w:r>
      <w:r>
        <w:t>Procedures at the IM CN Subsystem</w:t>
      </w:r>
      <w:r>
        <w:tab/>
      </w:r>
      <w:r>
        <w:fldChar w:fldCharType="begin" w:fldLock="1"/>
      </w:r>
      <w:r>
        <w:instrText xml:space="preserve"> PAGEREF _Toc517287284 \h </w:instrText>
      </w:r>
      <w:r>
        <w:fldChar w:fldCharType="separate"/>
      </w:r>
      <w:r>
        <w:t>119</w:t>
      </w:r>
      <w:r>
        <w:fldChar w:fldCharType="end"/>
      </w:r>
    </w:p>
    <w:p w14:paraId="335FBDAB" w14:textId="77777777" w:rsidR="00A12E07" w:rsidRDefault="00A12E07">
      <w:pPr>
        <w:pStyle w:val="TOC3"/>
        <w:rPr>
          <w:rFonts w:ascii="Calibri" w:hAnsi="Calibri"/>
          <w:sz w:val="22"/>
          <w:szCs w:val="22"/>
          <w:lang w:val="en-US"/>
        </w:rPr>
      </w:pPr>
      <w:r>
        <w:t>19.3.4</w:t>
      </w:r>
      <w:r>
        <w:rPr>
          <w:rFonts w:ascii="Calibri" w:hAnsi="Calibri"/>
          <w:sz w:val="22"/>
          <w:szCs w:val="22"/>
          <w:lang w:val="en-US"/>
        </w:rPr>
        <w:tab/>
      </w:r>
      <w:r>
        <w:t>Procedures at the SCF</w:t>
      </w:r>
      <w:r>
        <w:tab/>
      </w:r>
      <w:r>
        <w:fldChar w:fldCharType="begin" w:fldLock="1"/>
      </w:r>
      <w:r>
        <w:instrText xml:space="preserve"> PAGEREF _Toc517287285 \h </w:instrText>
      </w:r>
      <w:r>
        <w:fldChar w:fldCharType="separate"/>
      </w:r>
      <w:r>
        <w:t>120</w:t>
      </w:r>
      <w:r>
        <w:fldChar w:fldCharType="end"/>
      </w:r>
    </w:p>
    <w:p w14:paraId="7AFC2521" w14:textId="77777777" w:rsidR="00A12E07" w:rsidRDefault="00A12E07">
      <w:pPr>
        <w:pStyle w:val="TOC4"/>
        <w:rPr>
          <w:rFonts w:ascii="Calibri" w:hAnsi="Calibri"/>
          <w:sz w:val="22"/>
          <w:szCs w:val="22"/>
          <w:lang w:val="en-US"/>
        </w:rPr>
      </w:pPr>
      <w:r>
        <w:t>19.3.4.1</w:t>
      </w:r>
      <w:r>
        <w:rPr>
          <w:rFonts w:ascii="Calibri" w:hAnsi="Calibri"/>
          <w:sz w:val="22"/>
          <w:szCs w:val="22"/>
          <w:lang w:val="en-US"/>
        </w:rPr>
        <w:tab/>
      </w:r>
      <w:r>
        <w:t>UE-initiated session termination</w:t>
      </w:r>
      <w:r>
        <w:tab/>
      </w:r>
      <w:r>
        <w:fldChar w:fldCharType="begin" w:fldLock="1"/>
      </w:r>
      <w:r>
        <w:instrText xml:space="preserve"> PAGEREF _Toc517287286 \h </w:instrText>
      </w:r>
      <w:r>
        <w:fldChar w:fldCharType="separate"/>
      </w:r>
      <w:r>
        <w:t>120</w:t>
      </w:r>
      <w:r>
        <w:fldChar w:fldCharType="end"/>
      </w:r>
    </w:p>
    <w:p w14:paraId="3629654A" w14:textId="77777777" w:rsidR="00A12E07" w:rsidRDefault="00A12E07">
      <w:pPr>
        <w:pStyle w:val="TOC4"/>
        <w:rPr>
          <w:rFonts w:ascii="Calibri" w:hAnsi="Calibri"/>
          <w:sz w:val="22"/>
          <w:szCs w:val="22"/>
          <w:lang w:val="en-US"/>
        </w:rPr>
      </w:pPr>
      <w:r>
        <w:t>19.3.4.2</w:t>
      </w:r>
      <w:r>
        <w:rPr>
          <w:rFonts w:ascii="Calibri" w:hAnsi="Calibri"/>
          <w:sz w:val="22"/>
          <w:szCs w:val="22"/>
          <w:lang w:val="en-US"/>
        </w:rPr>
        <w:tab/>
      </w:r>
      <w:r>
        <w:t>SCF-initiated session termination</w:t>
      </w:r>
      <w:r>
        <w:tab/>
      </w:r>
      <w:r>
        <w:fldChar w:fldCharType="begin" w:fldLock="1"/>
      </w:r>
      <w:r>
        <w:instrText xml:space="preserve"> PAGEREF _Toc517287287 \h </w:instrText>
      </w:r>
      <w:r>
        <w:fldChar w:fldCharType="separate"/>
      </w:r>
      <w:r>
        <w:t>120</w:t>
      </w:r>
      <w:r>
        <w:fldChar w:fldCharType="end"/>
      </w:r>
    </w:p>
    <w:p w14:paraId="6D1F9CED" w14:textId="77777777" w:rsidR="00A12E07" w:rsidRDefault="00A12E07">
      <w:pPr>
        <w:pStyle w:val="TOC4"/>
        <w:rPr>
          <w:rFonts w:ascii="Calibri" w:hAnsi="Calibri"/>
          <w:sz w:val="22"/>
          <w:szCs w:val="22"/>
          <w:lang w:val="en-US"/>
        </w:rPr>
      </w:pPr>
      <w:r>
        <w:t>19.3.4.3</w:t>
      </w:r>
      <w:r>
        <w:rPr>
          <w:rFonts w:ascii="Calibri" w:hAnsi="Calibri"/>
          <w:sz w:val="22"/>
          <w:szCs w:val="22"/>
          <w:lang w:val="en-US"/>
        </w:rPr>
        <w:tab/>
      </w:r>
      <w:r>
        <w:t>HTTP/SIP adapter-initiated session termination</w:t>
      </w:r>
      <w:r>
        <w:tab/>
      </w:r>
      <w:r>
        <w:fldChar w:fldCharType="begin" w:fldLock="1"/>
      </w:r>
      <w:r>
        <w:instrText xml:space="preserve"> PAGEREF _Toc517287288 \h </w:instrText>
      </w:r>
      <w:r>
        <w:fldChar w:fldCharType="separate"/>
      </w:r>
      <w:r>
        <w:t>120</w:t>
      </w:r>
      <w:r>
        <w:fldChar w:fldCharType="end"/>
      </w:r>
    </w:p>
    <w:p w14:paraId="70D41027" w14:textId="77777777" w:rsidR="00A12E07" w:rsidRDefault="00A12E07">
      <w:pPr>
        <w:pStyle w:val="TOC3"/>
        <w:rPr>
          <w:rFonts w:ascii="Calibri" w:hAnsi="Calibri"/>
          <w:sz w:val="22"/>
          <w:szCs w:val="22"/>
          <w:lang w:val="en-US"/>
        </w:rPr>
      </w:pPr>
      <w:r>
        <w:t>19.3.5</w:t>
      </w:r>
      <w:r>
        <w:rPr>
          <w:rFonts w:ascii="Calibri" w:hAnsi="Calibri"/>
          <w:sz w:val="22"/>
          <w:szCs w:val="22"/>
          <w:lang w:val="en-US"/>
        </w:rPr>
        <w:tab/>
      </w:r>
      <w:r>
        <w:t>Procedures at the HTTP/SIP adapter</w:t>
      </w:r>
      <w:r>
        <w:tab/>
      </w:r>
      <w:r>
        <w:fldChar w:fldCharType="begin" w:fldLock="1"/>
      </w:r>
      <w:r>
        <w:instrText xml:space="preserve"> PAGEREF _Toc517287289 \h </w:instrText>
      </w:r>
      <w:r>
        <w:fldChar w:fldCharType="separate"/>
      </w:r>
      <w:r>
        <w:t>120</w:t>
      </w:r>
      <w:r>
        <w:fldChar w:fldCharType="end"/>
      </w:r>
    </w:p>
    <w:p w14:paraId="127CA347" w14:textId="77777777" w:rsidR="00A12E07" w:rsidRDefault="00A12E07">
      <w:pPr>
        <w:pStyle w:val="TOC4"/>
        <w:rPr>
          <w:rFonts w:ascii="Calibri" w:hAnsi="Calibri"/>
          <w:sz w:val="22"/>
          <w:szCs w:val="22"/>
          <w:lang w:val="en-US"/>
        </w:rPr>
      </w:pPr>
      <w:r>
        <w:t>19.3.5.1</w:t>
      </w:r>
      <w:r>
        <w:rPr>
          <w:rFonts w:ascii="Calibri" w:hAnsi="Calibri"/>
          <w:sz w:val="22"/>
          <w:szCs w:val="22"/>
          <w:lang w:val="en-US"/>
        </w:rPr>
        <w:tab/>
      </w:r>
      <w:r>
        <w:t>UE-initiated session termination</w:t>
      </w:r>
      <w:r>
        <w:tab/>
      </w:r>
      <w:r>
        <w:fldChar w:fldCharType="begin" w:fldLock="1"/>
      </w:r>
      <w:r>
        <w:instrText xml:space="preserve"> PAGEREF _Toc517287290 \h </w:instrText>
      </w:r>
      <w:r>
        <w:fldChar w:fldCharType="separate"/>
      </w:r>
      <w:r>
        <w:t>120</w:t>
      </w:r>
      <w:r>
        <w:fldChar w:fldCharType="end"/>
      </w:r>
    </w:p>
    <w:p w14:paraId="52909F0D" w14:textId="77777777" w:rsidR="00A12E07" w:rsidRDefault="00A12E07">
      <w:pPr>
        <w:pStyle w:val="TOC4"/>
        <w:rPr>
          <w:rFonts w:ascii="Calibri" w:hAnsi="Calibri"/>
          <w:sz w:val="22"/>
          <w:szCs w:val="22"/>
          <w:lang w:val="en-US"/>
        </w:rPr>
      </w:pPr>
      <w:r>
        <w:t>19.3.5.2</w:t>
      </w:r>
      <w:r>
        <w:rPr>
          <w:rFonts w:ascii="Calibri" w:hAnsi="Calibri"/>
          <w:sz w:val="22"/>
          <w:szCs w:val="22"/>
          <w:lang w:val="en-US"/>
        </w:rPr>
        <w:tab/>
      </w:r>
      <w:r>
        <w:t>SCF-initiated session termination</w:t>
      </w:r>
      <w:r>
        <w:tab/>
      </w:r>
      <w:r>
        <w:fldChar w:fldCharType="begin" w:fldLock="1"/>
      </w:r>
      <w:r>
        <w:instrText xml:space="preserve"> PAGEREF _Toc517287291 \h </w:instrText>
      </w:r>
      <w:r>
        <w:fldChar w:fldCharType="separate"/>
      </w:r>
      <w:r>
        <w:t>120</w:t>
      </w:r>
      <w:r>
        <w:fldChar w:fldCharType="end"/>
      </w:r>
    </w:p>
    <w:p w14:paraId="1132A1C6" w14:textId="77777777" w:rsidR="00A12E07" w:rsidRDefault="00A12E07">
      <w:pPr>
        <w:pStyle w:val="TOC4"/>
        <w:rPr>
          <w:rFonts w:ascii="Calibri" w:hAnsi="Calibri"/>
          <w:sz w:val="22"/>
          <w:szCs w:val="22"/>
          <w:lang w:val="en-US"/>
        </w:rPr>
      </w:pPr>
      <w:r>
        <w:t>19.3.5.3</w:t>
      </w:r>
      <w:r>
        <w:rPr>
          <w:rFonts w:ascii="Calibri" w:hAnsi="Calibri"/>
          <w:sz w:val="22"/>
          <w:szCs w:val="22"/>
          <w:lang w:val="en-US"/>
        </w:rPr>
        <w:tab/>
      </w:r>
      <w:r>
        <w:t>HTTP/SIP adapter-initiated session termination</w:t>
      </w:r>
      <w:r>
        <w:tab/>
      </w:r>
      <w:r>
        <w:fldChar w:fldCharType="begin" w:fldLock="1"/>
      </w:r>
      <w:r>
        <w:instrText xml:space="preserve"> PAGEREF _Toc517287292 \h </w:instrText>
      </w:r>
      <w:r>
        <w:fldChar w:fldCharType="separate"/>
      </w:r>
      <w:r>
        <w:t>120</w:t>
      </w:r>
      <w:r>
        <w:fldChar w:fldCharType="end"/>
      </w:r>
    </w:p>
    <w:p w14:paraId="5E74D98E" w14:textId="77777777" w:rsidR="00A12E07" w:rsidRDefault="00A12E07">
      <w:pPr>
        <w:pStyle w:val="TOC3"/>
        <w:rPr>
          <w:rFonts w:ascii="Calibri" w:hAnsi="Calibri"/>
          <w:sz w:val="22"/>
          <w:szCs w:val="22"/>
          <w:lang w:val="en-US"/>
        </w:rPr>
      </w:pPr>
      <w:r>
        <w:t>19.3.6</w:t>
      </w:r>
      <w:r>
        <w:rPr>
          <w:rFonts w:ascii="Calibri" w:hAnsi="Calibri"/>
          <w:sz w:val="22"/>
          <w:szCs w:val="22"/>
          <w:lang w:val="en-US"/>
        </w:rPr>
        <w:tab/>
      </w:r>
      <w:r>
        <w:t>Procedures at the HTTP server</w:t>
      </w:r>
      <w:r>
        <w:tab/>
      </w:r>
      <w:r>
        <w:fldChar w:fldCharType="begin" w:fldLock="1"/>
      </w:r>
      <w:r>
        <w:instrText xml:space="preserve"> PAGEREF _Toc517287293 \h </w:instrText>
      </w:r>
      <w:r>
        <w:fldChar w:fldCharType="separate"/>
      </w:r>
      <w:r>
        <w:t>120</w:t>
      </w:r>
      <w:r>
        <w:fldChar w:fldCharType="end"/>
      </w:r>
    </w:p>
    <w:p w14:paraId="43CB185E" w14:textId="77777777" w:rsidR="00A12E07" w:rsidRDefault="00A12E07">
      <w:pPr>
        <w:pStyle w:val="TOC1"/>
        <w:rPr>
          <w:rFonts w:ascii="Calibri" w:hAnsi="Calibri"/>
          <w:szCs w:val="22"/>
          <w:lang w:val="en-US"/>
        </w:rPr>
      </w:pPr>
      <w:r>
        <w:t>20</w:t>
      </w:r>
      <w:r>
        <w:rPr>
          <w:rFonts w:ascii="Calibri" w:hAnsi="Calibri"/>
          <w:szCs w:val="22"/>
          <w:lang w:val="en-US"/>
        </w:rPr>
        <w:tab/>
      </w:r>
      <w:r>
        <w:t>Network PVR</w:t>
      </w:r>
      <w:r>
        <w:tab/>
      </w:r>
      <w:r>
        <w:fldChar w:fldCharType="begin" w:fldLock="1"/>
      </w:r>
      <w:r>
        <w:instrText xml:space="preserve"> PAGEREF _Toc517287294 \h </w:instrText>
      </w:r>
      <w:r>
        <w:fldChar w:fldCharType="separate"/>
      </w:r>
      <w:r>
        <w:t>120</w:t>
      </w:r>
      <w:r>
        <w:fldChar w:fldCharType="end"/>
      </w:r>
    </w:p>
    <w:p w14:paraId="6172AAAF" w14:textId="77777777" w:rsidR="00A12E07" w:rsidRDefault="00A12E07">
      <w:pPr>
        <w:pStyle w:val="TOC2"/>
        <w:rPr>
          <w:rFonts w:ascii="Calibri" w:hAnsi="Calibri"/>
          <w:sz w:val="22"/>
          <w:szCs w:val="22"/>
          <w:lang w:val="en-US"/>
        </w:rPr>
      </w:pPr>
      <w:r w:rsidRPr="00A12E07">
        <w:t>20.1</w:t>
      </w:r>
      <w:r w:rsidRPr="00A12E07">
        <w:rPr>
          <w:rFonts w:ascii="Calibri" w:hAnsi="Calibri"/>
          <w:sz w:val="22"/>
          <w:szCs w:val="22"/>
          <w:lang w:val="en-US"/>
        </w:rPr>
        <w:tab/>
      </w:r>
      <w:r w:rsidRPr="00EE55ED">
        <w:rPr>
          <w:bCs/>
        </w:rPr>
        <w:t>NPVR Recording procedure</w:t>
      </w:r>
      <w:r>
        <w:tab/>
      </w:r>
      <w:r>
        <w:fldChar w:fldCharType="begin" w:fldLock="1"/>
      </w:r>
      <w:r>
        <w:instrText xml:space="preserve"> PAGEREF _Toc517287295 \h </w:instrText>
      </w:r>
      <w:r>
        <w:fldChar w:fldCharType="separate"/>
      </w:r>
      <w:r>
        <w:t>120</w:t>
      </w:r>
      <w:r>
        <w:fldChar w:fldCharType="end"/>
      </w:r>
    </w:p>
    <w:p w14:paraId="070AE1EE" w14:textId="77777777" w:rsidR="00A12E07" w:rsidRDefault="00A12E07">
      <w:pPr>
        <w:pStyle w:val="TOC3"/>
        <w:rPr>
          <w:rFonts w:ascii="Calibri" w:hAnsi="Calibri"/>
          <w:sz w:val="22"/>
          <w:szCs w:val="22"/>
          <w:lang w:val="en-US"/>
        </w:rPr>
      </w:pPr>
      <w:r w:rsidRPr="00A12E07">
        <w:t>20.1.1</w:t>
      </w:r>
      <w:r w:rsidRPr="00A12E07">
        <w:rPr>
          <w:rFonts w:ascii="Calibri" w:hAnsi="Calibri"/>
          <w:sz w:val="22"/>
          <w:szCs w:val="22"/>
          <w:lang w:val="en-US"/>
        </w:rPr>
        <w:tab/>
      </w:r>
      <w:r w:rsidRPr="00EE55ED">
        <w:rPr>
          <w:bCs/>
        </w:rPr>
        <w:t>General Description</w:t>
      </w:r>
      <w:r>
        <w:tab/>
      </w:r>
      <w:r>
        <w:fldChar w:fldCharType="begin" w:fldLock="1"/>
      </w:r>
      <w:r>
        <w:instrText xml:space="preserve"> PAGEREF _Toc517287296 \h </w:instrText>
      </w:r>
      <w:r>
        <w:fldChar w:fldCharType="separate"/>
      </w:r>
      <w:r>
        <w:t>120</w:t>
      </w:r>
      <w:r>
        <w:fldChar w:fldCharType="end"/>
      </w:r>
    </w:p>
    <w:p w14:paraId="478A1F95" w14:textId="77777777" w:rsidR="00A12E07" w:rsidRDefault="00A12E07">
      <w:pPr>
        <w:pStyle w:val="TOC3"/>
        <w:rPr>
          <w:rFonts w:ascii="Calibri" w:hAnsi="Calibri"/>
          <w:sz w:val="22"/>
          <w:szCs w:val="22"/>
          <w:lang w:val="en-US"/>
        </w:rPr>
      </w:pPr>
      <w:r w:rsidRPr="00A12E07">
        <w:t>20.1.2</w:t>
      </w:r>
      <w:r w:rsidRPr="00A12E07">
        <w:rPr>
          <w:rFonts w:ascii="Calibri" w:hAnsi="Calibri"/>
          <w:sz w:val="22"/>
          <w:szCs w:val="22"/>
          <w:lang w:val="en-US"/>
        </w:rPr>
        <w:tab/>
      </w:r>
      <w:r w:rsidRPr="00EE55ED">
        <w:rPr>
          <w:bCs/>
        </w:rPr>
        <w:t>Procedures at UE</w:t>
      </w:r>
      <w:r>
        <w:tab/>
      </w:r>
      <w:r>
        <w:fldChar w:fldCharType="begin" w:fldLock="1"/>
      </w:r>
      <w:r>
        <w:instrText xml:space="preserve"> PAGEREF _Toc517287297 \h </w:instrText>
      </w:r>
      <w:r>
        <w:fldChar w:fldCharType="separate"/>
      </w:r>
      <w:r>
        <w:t>122</w:t>
      </w:r>
      <w:r>
        <w:fldChar w:fldCharType="end"/>
      </w:r>
    </w:p>
    <w:p w14:paraId="18EA72D8" w14:textId="77777777" w:rsidR="00A12E07" w:rsidRDefault="00A12E07">
      <w:pPr>
        <w:pStyle w:val="TOC3"/>
        <w:rPr>
          <w:rFonts w:ascii="Calibri" w:hAnsi="Calibri"/>
          <w:sz w:val="22"/>
          <w:szCs w:val="22"/>
          <w:lang w:val="en-US"/>
        </w:rPr>
      </w:pPr>
      <w:r w:rsidRPr="00A12E07">
        <w:t>20.1.3</w:t>
      </w:r>
      <w:r w:rsidRPr="00A12E07">
        <w:rPr>
          <w:rFonts w:ascii="Calibri" w:hAnsi="Calibri"/>
          <w:sz w:val="22"/>
          <w:szCs w:val="22"/>
          <w:lang w:val="en-US"/>
        </w:rPr>
        <w:tab/>
      </w:r>
      <w:r w:rsidRPr="00EE55ED">
        <w:rPr>
          <w:bCs/>
        </w:rPr>
        <w:t>Procedures at SCF</w:t>
      </w:r>
      <w:r>
        <w:tab/>
      </w:r>
      <w:r>
        <w:fldChar w:fldCharType="begin" w:fldLock="1"/>
      </w:r>
      <w:r>
        <w:instrText xml:space="preserve"> PAGEREF _Toc517287298 \h </w:instrText>
      </w:r>
      <w:r>
        <w:fldChar w:fldCharType="separate"/>
      </w:r>
      <w:r>
        <w:t>122</w:t>
      </w:r>
      <w:r>
        <w:fldChar w:fldCharType="end"/>
      </w:r>
    </w:p>
    <w:p w14:paraId="75448888" w14:textId="77777777" w:rsidR="00A12E07" w:rsidRDefault="00A12E07">
      <w:pPr>
        <w:pStyle w:val="TOC3"/>
        <w:rPr>
          <w:rFonts w:ascii="Calibri" w:hAnsi="Calibri"/>
          <w:sz w:val="22"/>
          <w:szCs w:val="22"/>
          <w:lang w:val="en-US"/>
        </w:rPr>
      </w:pPr>
      <w:r w:rsidRPr="00A12E07">
        <w:t>20.1.4</w:t>
      </w:r>
      <w:r w:rsidRPr="00A12E07">
        <w:rPr>
          <w:rFonts w:ascii="Calibri" w:hAnsi="Calibri"/>
          <w:sz w:val="22"/>
          <w:szCs w:val="22"/>
          <w:lang w:val="en-US"/>
        </w:rPr>
        <w:tab/>
      </w:r>
      <w:r w:rsidRPr="00EE55ED">
        <w:rPr>
          <w:bCs/>
        </w:rPr>
        <w:t>Procedures at PSS Adapter</w:t>
      </w:r>
      <w:r>
        <w:tab/>
      </w:r>
      <w:r>
        <w:fldChar w:fldCharType="begin" w:fldLock="1"/>
      </w:r>
      <w:r>
        <w:instrText xml:space="preserve"> PAGEREF _Toc517287299 \h </w:instrText>
      </w:r>
      <w:r>
        <w:fldChar w:fldCharType="separate"/>
      </w:r>
      <w:r>
        <w:t>123</w:t>
      </w:r>
      <w:r>
        <w:fldChar w:fldCharType="end"/>
      </w:r>
    </w:p>
    <w:p w14:paraId="6136AEDC" w14:textId="77777777" w:rsidR="00A12E07" w:rsidRDefault="00A12E07">
      <w:pPr>
        <w:pStyle w:val="TOC3"/>
        <w:rPr>
          <w:rFonts w:ascii="Calibri" w:hAnsi="Calibri"/>
          <w:sz w:val="22"/>
          <w:szCs w:val="22"/>
          <w:lang w:val="en-US"/>
        </w:rPr>
      </w:pPr>
      <w:r w:rsidRPr="00A12E07">
        <w:t>20.1.5</w:t>
      </w:r>
      <w:r w:rsidRPr="00A12E07">
        <w:rPr>
          <w:rFonts w:ascii="Calibri" w:hAnsi="Calibri"/>
          <w:sz w:val="22"/>
          <w:szCs w:val="22"/>
          <w:lang w:val="en-US"/>
        </w:rPr>
        <w:tab/>
      </w:r>
      <w:r w:rsidRPr="00EE55ED">
        <w:rPr>
          <w:bCs/>
        </w:rPr>
        <w:t>Procedures at Recording server</w:t>
      </w:r>
      <w:r>
        <w:tab/>
      </w:r>
      <w:r>
        <w:fldChar w:fldCharType="begin" w:fldLock="1"/>
      </w:r>
      <w:r>
        <w:instrText xml:space="preserve"> PAGEREF _Toc517287300 \h </w:instrText>
      </w:r>
      <w:r>
        <w:fldChar w:fldCharType="separate"/>
      </w:r>
      <w:r>
        <w:t>124</w:t>
      </w:r>
      <w:r>
        <w:fldChar w:fldCharType="end"/>
      </w:r>
    </w:p>
    <w:p w14:paraId="09DF05AB" w14:textId="77777777" w:rsidR="00A12E07" w:rsidRDefault="00A12E07">
      <w:pPr>
        <w:pStyle w:val="TOC2"/>
        <w:rPr>
          <w:rFonts w:ascii="Calibri" w:hAnsi="Calibri"/>
          <w:sz w:val="22"/>
          <w:szCs w:val="22"/>
          <w:lang w:val="en-US"/>
        </w:rPr>
      </w:pPr>
      <w:r w:rsidRPr="00A12E07">
        <w:t>20.2</w:t>
      </w:r>
      <w:r w:rsidRPr="00A12E07">
        <w:rPr>
          <w:rFonts w:ascii="Calibri" w:hAnsi="Calibri"/>
          <w:sz w:val="22"/>
          <w:szCs w:val="22"/>
          <w:lang w:val="en-US"/>
        </w:rPr>
        <w:tab/>
      </w:r>
      <w:r w:rsidRPr="00EE55ED">
        <w:rPr>
          <w:bCs/>
        </w:rPr>
        <w:t>NPVR Retrieving</w:t>
      </w:r>
      <w:r>
        <w:tab/>
      </w:r>
      <w:r>
        <w:fldChar w:fldCharType="begin" w:fldLock="1"/>
      </w:r>
      <w:r>
        <w:instrText xml:space="preserve"> PAGEREF _Toc517287301 \h </w:instrText>
      </w:r>
      <w:r>
        <w:fldChar w:fldCharType="separate"/>
      </w:r>
      <w:r>
        <w:t>125</w:t>
      </w:r>
      <w:r>
        <w:fldChar w:fldCharType="end"/>
      </w:r>
    </w:p>
    <w:p w14:paraId="4BE91922" w14:textId="77777777" w:rsidR="00A12E07" w:rsidRDefault="00A12E07">
      <w:pPr>
        <w:pStyle w:val="TOC3"/>
        <w:rPr>
          <w:rFonts w:ascii="Calibri" w:hAnsi="Calibri"/>
          <w:sz w:val="22"/>
          <w:szCs w:val="22"/>
          <w:lang w:val="en-US"/>
        </w:rPr>
      </w:pPr>
      <w:r w:rsidRPr="00A12E07">
        <w:t>20.2.1</w:t>
      </w:r>
      <w:r w:rsidRPr="00A12E07">
        <w:rPr>
          <w:rFonts w:ascii="Calibri" w:hAnsi="Calibri"/>
          <w:sz w:val="22"/>
          <w:szCs w:val="22"/>
          <w:lang w:val="en-US"/>
        </w:rPr>
        <w:tab/>
      </w:r>
      <w:r w:rsidRPr="00EE55ED">
        <w:rPr>
          <w:bCs/>
        </w:rPr>
        <w:t>Procedures at UE</w:t>
      </w:r>
      <w:r>
        <w:tab/>
      </w:r>
      <w:r>
        <w:fldChar w:fldCharType="begin" w:fldLock="1"/>
      </w:r>
      <w:r>
        <w:instrText xml:space="preserve"> PAGEREF _Toc517287302 \h </w:instrText>
      </w:r>
      <w:r>
        <w:fldChar w:fldCharType="separate"/>
      </w:r>
      <w:r>
        <w:t>125</w:t>
      </w:r>
      <w:r>
        <w:fldChar w:fldCharType="end"/>
      </w:r>
    </w:p>
    <w:p w14:paraId="4876070A" w14:textId="77777777" w:rsidR="00A12E07" w:rsidRDefault="00A12E07">
      <w:pPr>
        <w:pStyle w:val="TOC3"/>
        <w:rPr>
          <w:rFonts w:ascii="Calibri" w:hAnsi="Calibri"/>
          <w:sz w:val="22"/>
          <w:szCs w:val="22"/>
          <w:lang w:val="en-US"/>
        </w:rPr>
      </w:pPr>
      <w:r w:rsidRPr="00A12E07">
        <w:t>20.2.2</w:t>
      </w:r>
      <w:r w:rsidRPr="00A12E07">
        <w:rPr>
          <w:rFonts w:ascii="Calibri" w:hAnsi="Calibri"/>
          <w:sz w:val="22"/>
          <w:szCs w:val="22"/>
          <w:lang w:val="en-US"/>
        </w:rPr>
        <w:tab/>
      </w:r>
      <w:r w:rsidRPr="00EE55ED">
        <w:rPr>
          <w:bCs/>
        </w:rPr>
        <w:t>Procedures at SCF</w:t>
      </w:r>
      <w:r>
        <w:tab/>
      </w:r>
      <w:r>
        <w:fldChar w:fldCharType="begin" w:fldLock="1"/>
      </w:r>
      <w:r>
        <w:instrText xml:space="preserve"> PAGEREF _Toc517287303 \h </w:instrText>
      </w:r>
      <w:r>
        <w:fldChar w:fldCharType="separate"/>
      </w:r>
      <w:r>
        <w:t>125</w:t>
      </w:r>
      <w:r>
        <w:fldChar w:fldCharType="end"/>
      </w:r>
    </w:p>
    <w:p w14:paraId="72F8F4BA" w14:textId="77777777" w:rsidR="00A12E07" w:rsidRDefault="00A12E07">
      <w:pPr>
        <w:pStyle w:val="TOC3"/>
        <w:rPr>
          <w:rFonts w:ascii="Calibri" w:hAnsi="Calibri"/>
          <w:sz w:val="22"/>
          <w:szCs w:val="22"/>
          <w:lang w:val="en-US"/>
        </w:rPr>
      </w:pPr>
      <w:r w:rsidRPr="00A12E07">
        <w:t>20.2.3</w:t>
      </w:r>
      <w:r w:rsidRPr="00A12E07">
        <w:rPr>
          <w:rFonts w:ascii="Calibri" w:hAnsi="Calibri"/>
          <w:sz w:val="22"/>
          <w:szCs w:val="22"/>
          <w:lang w:val="en-US"/>
        </w:rPr>
        <w:tab/>
      </w:r>
      <w:r w:rsidRPr="00EE55ED">
        <w:rPr>
          <w:bCs/>
        </w:rPr>
        <w:t>Procedures at PSS Adapter</w:t>
      </w:r>
      <w:r>
        <w:tab/>
      </w:r>
      <w:r>
        <w:fldChar w:fldCharType="begin" w:fldLock="1"/>
      </w:r>
      <w:r>
        <w:instrText xml:space="preserve"> PAGEREF _Toc517287304 \h </w:instrText>
      </w:r>
      <w:r>
        <w:fldChar w:fldCharType="separate"/>
      </w:r>
      <w:r>
        <w:t>125</w:t>
      </w:r>
      <w:r>
        <w:fldChar w:fldCharType="end"/>
      </w:r>
    </w:p>
    <w:p w14:paraId="53D18B90" w14:textId="77777777" w:rsidR="00A12E07" w:rsidRDefault="00A12E07">
      <w:pPr>
        <w:pStyle w:val="TOC3"/>
        <w:rPr>
          <w:rFonts w:ascii="Calibri" w:hAnsi="Calibri"/>
          <w:sz w:val="22"/>
          <w:szCs w:val="22"/>
          <w:lang w:val="en-US"/>
        </w:rPr>
      </w:pPr>
      <w:r w:rsidRPr="00A12E07">
        <w:t>20.2.4</w:t>
      </w:r>
      <w:r w:rsidRPr="00A12E07">
        <w:rPr>
          <w:rFonts w:ascii="Calibri" w:hAnsi="Calibri"/>
          <w:sz w:val="22"/>
          <w:szCs w:val="22"/>
          <w:lang w:val="en-US"/>
        </w:rPr>
        <w:tab/>
      </w:r>
      <w:r w:rsidRPr="00EE55ED">
        <w:rPr>
          <w:bCs/>
        </w:rPr>
        <w:t>Procedures at PSS server</w:t>
      </w:r>
      <w:r>
        <w:tab/>
      </w:r>
      <w:r>
        <w:fldChar w:fldCharType="begin" w:fldLock="1"/>
      </w:r>
      <w:r>
        <w:instrText xml:space="preserve"> PAGEREF _Toc517287305 \h </w:instrText>
      </w:r>
      <w:r>
        <w:fldChar w:fldCharType="separate"/>
      </w:r>
      <w:r>
        <w:t>125</w:t>
      </w:r>
      <w:r>
        <w:fldChar w:fldCharType="end"/>
      </w:r>
    </w:p>
    <w:p w14:paraId="28E4073A" w14:textId="77777777" w:rsidR="00A12E07" w:rsidRDefault="00A12E07">
      <w:pPr>
        <w:pStyle w:val="TOC1"/>
        <w:rPr>
          <w:rFonts w:ascii="Calibri" w:hAnsi="Calibri"/>
          <w:szCs w:val="22"/>
          <w:lang w:val="en-US"/>
        </w:rPr>
      </w:pPr>
      <w:r>
        <w:t>21</w:t>
      </w:r>
      <w:r>
        <w:rPr>
          <w:rFonts w:ascii="Calibri" w:hAnsi="Calibri"/>
          <w:szCs w:val="22"/>
          <w:lang w:val="en-US"/>
        </w:rPr>
        <w:tab/>
      </w:r>
      <w:r>
        <w:t>Content Referral Service (CRS)</w:t>
      </w:r>
      <w:r>
        <w:tab/>
      </w:r>
      <w:r>
        <w:fldChar w:fldCharType="begin" w:fldLock="1"/>
      </w:r>
      <w:r>
        <w:instrText xml:space="preserve"> PAGEREF _Toc517287306 \h </w:instrText>
      </w:r>
      <w:r>
        <w:fldChar w:fldCharType="separate"/>
      </w:r>
      <w:r>
        <w:t>125</w:t>
      </w:r>
      <w:r>
        <w:fldChar w:fldCharType="end"/>
      </w:r>
    </w:p>
    <w:p w14:paraId="4EF615D5" w14:textId="77777777" w:rsidR="00A12E07" w:rsidRDefault="00A12E07">
      <w:pPr>
        <w:pStyle w:val="TOC2"/>
        <w:rPr>
          <w:rFonts w:ascii="Calibri" w:hAnsi="Calibri"/>
          <w:sz w:val="22"/>
          <w:szCs w:val="22"/>
          <w:lang w:val="en-US"/>
        </w:rPr>
      </w:pPr>
      <w:r w:rsidRPr="00A12E07">
        <w:t>21.1</w:t>
      </w:r>
      <w:r w:rsidRPr="00A12E07">
        <w:rPr>
          <w:rFonts w:ascii="Calibri" w:hAnsi="Calibri"/>
          <w:sz w:val="22"/>
          <w:szCs w:val="22"/>
          <w:lang w:val="en-US"/>
        </w:rPr>
        <w:tab/>
      </w:r>
      <w:r w:rsidRPr="00EE55ED">
        <w:rPr>
          <w:rFonts w:eastAsia="SimSun"/>
          <w:bCs/>
        </w:rPr>
        <w:t>User Initiated CRS</w:t>
      </w:r>
      <w:r>
        <w:tab/>
      </w:r>
      <w:r>
        <w:fldChar w:fldCharType="begin" w:fldLock="1"/>
      </w:r>
      <w:r>
        <w:instrText xml:space="preserve"> PAGEREF _Toc517287307 \h </w:instrText>
      </w:r>
      <w:r>
        <w:fldChar w:fldCharType="separate"/>
      </w:r>
      <w:r>
        <w:t>125</w:t>
      </w:r>
      <w:r>
        <w:fldChar w:fldCharType="end"/>
      </w:r>
    </w:p>
    <w:p w14:paraId="51B07D72" w14:textId="77777777" w:rsidR="00A12E07" w:rsidRDefault="00A12E07">
      <w:pPr>
        <w:pStyle w:val="TOC3"/>
        <w:rPr>
          <w:rFonts w:ascii="Calibri" w:hAnsi="Calibri"/>
          <w:sz w:val="22"/>
          <w:szCs w:val="22"/>
          <w:lang w:val="en-US"/>
        </w:rPr>
      </w:pPr>
      <w:r w:rsidRPr="00A12E07">
        <w:t>21.1.1</w:t>
      </w:r>
      <w:r w:rsidRPr="00A12E07">
        <w:rPr>
          <w:rFonts w:ascii="Calibri" w:hAnsi="Calibri"/>
          <w:sz w:val="22"/>
          <w:szCs w:val="22"/>
          <w:lang w:val="en-US"/>
        </w:rPr>
        <w:tab/>
      </w:r>
      <w:r w:rsidRPr="00EE55ED">
        <w:rPr>
          <w:bCs/>
        </w:rPr>
        <w:t>General Description</w:t>
      </w:r>
      <w:r>
        <w:tab/>
      </w:r>
      <w:r>
        <w:fldChar w:fldCharType="begin" w:fldLock="1"/>
      </w:r>
      <w:r>
        <w:instrText xml:space="preserve"> PAGEREF _Toc517287308 \h </w:instrText>
      </w:r>
      <w:r>
        <w:fldChar w:fldCharType="separate"/>
      </w:r>
      <w:r>
        <w:t>125</w:t>
      </w:r>
      <w:r>
        <w:fldChar w:fldCharType="end"/>
      </w:r>
    </w:p>
    <w:p w14:paraId="7AC95BEC" w14:textId="77777777" w:rsidR="00A12E07" w:rsidRDefault="00A12E07">
      <w:pPr>
        <w:pStyle w:val="TOC3"/>
        <w:rPr>
          <w:rFonts w:ascii="Calibri" w:hAnsi="Calibri"/>
          <w:sz w:val="22"/>
          <w:szCs w:val="22"/>
          <w:lang w:val="en-US"/>
        </w:rPr>
      </w:pPr>
      <w:r w:rsidRPr="00A12E07">
        <w:t>21.1.2</w:t>
      </w:r>
      <w:r w:rsidRPr="00A12E07">
        <w:rPr>
          <w:rFonts w:ascii="Calibri" w:hAnsi="Calibri"/>
          <w:sz w:val="22"/>
          <w:szCs w:val="22"/>
          <w:lang w:val="en-US"/>
        </w:rPr>
        <w:tab/>
      </w:r>
      <w:r w:rsidRPr="00EE55ED">
        <w:rPr>
          <w:bCs/>
        </w:rPr>
        <w:t>Procedure at Initiated UE</w:t>
      </w:r>
      <w:r>
        <w:tab/>
      </w:r>
      <w:r>
        <w:fldChar w:fldCharType="begin" w:fldLock="1"/>
      </w:r>
      <w:r>
        <w:instrText xml:space="preserve"> PAGEREF _Toc517287309 \h </w:instrText>
      </w:r>
      <w:r>
        <w:fldChar w:fldCharType="separate"/>
      </w:r>
      <w:r>
        <w:t>126</w:t>
      </w:r>
      <w:r>
        <w:fldChar w:fldCharType="end"/>
      </w:r>
    </w:p>
    <w:p w14:paraId="19D860F3" w14:textId="77777777" w:rsidR="00A12E07" w:rsidRDefault="00A12E07">
      <w:pPr>
        <w:pStyle w:val="TOC3"/>
        <w:rPr>
          <w:rFonts w:ascii="Calibri" w:hAnsi="Calibri"/>
          <w:sz w:val="22"/>
          <w:szCs w:val="22"/>
          <w:lang w:val="en-US"/>
        </w:rPr>
      </w:pPr>
      <w:r w:rsidRPr="00A12E07">
        <w:t>21.1.3</w:t>
      </w:r>
      <w:r w:rsidRPr="00A12E07">
        <w:rPr>
          <w:rFonts w:ascii="Calibri" w:hAnsi="Calibri"/>
          <w:sz w:val="22"/>
          <w:szCs w:val="22"/>
          <w:lang w:val="en-US"/>
        </w:rPr>
        <w:tab/>
      </w:r>
      <w:r w:rsidRPr="00EE55ED">
        <w:rPr>
          <w:bCs/>
        </w:rPr>
        <w:t>Procedure at SCF</w:t>
      </w:r>
      <w:r>
        <w:tab/>
      </w:r>
      <w:r>
        <w:fldChar w:fldCharType="begin" w:fldLock="1"/>
      </w:r>
      <w:r>
        <w:instrText xml:space="preserve"> PAGEREF _Toc517287310 \h </w:instrText>
      </w:r>
      <w:r>
        <w:fldChar w:fldCharType="separate"/>
      </w:r>
      <w:r>
        <w:t>127</w:t>
      </w:r>
      <w:r>
        <w:fldChar w:fldCharType="end"/>
      </w:r>
    </w:p>
    <w:p w14:paraId="1D0C19A1" w14:textId="77777777" w:rsidR="00A12E07" w:rsidRDefault="00A12E07">
      <w:pPr>
        <w:pStyle w:val="TOC3"/>
        <w:rPr>
          <w:rFonts w:ascii="Calibri" w:hAnsi="Calibri"/>
          <w:sz w:val="22"/>
          <w:szCs w:val="22"/>
          <w:lang w:val="en-US"/>
        </w:rPr>
      </w:pPr>
      <w:r w:rsidRPr="00A12E07">
        <w:t>21.1.4</w:t>
      </w:r>
      <w:r w:rsidRPr="00A12E07">
        <w:rPr>
          <w:rFonts w:ascii="Calibri" w:hAnsi="Calibri"/>
          <w:sz w:val="22"/>
          <w:szCs w:val="22"/>
          <w:lang w:val="en-US"/>
        </w:rPr>
        <w:tab/>
      </w:r>
      <w:r w:rsidRPr="00EE55ED">
        <w:rPr>
          <w:bCs/>
        </w:rPr>
        <w:t>Procedure at Target UE</w:t>
      </w:r>
      <w:r>
        <w:tab/>
      </w:r>
      <w:r>
        <w:fldChar w:fldCharType="begin" w:fldLock="1"/>
      </w:r>
      <w:r>
        <w:instrText xml:space="preserve"> PAGEREF _Toc517287311 \h </w:instrText>
      </w:r>
      <w:r>
        <w:fldChar w:fldCharType="separate"/>
      </w:r>
      <w:r>
        <w:t>127</w:t>
      </w:r>
      <w:r>
        <w:fldChar w:fldCharType="end"/>
      </w:r>
    </w:p>
    <w:p w14:paraId="743FF6AC" w14:textId="77777777" w:rsidR="00A12E07" w:rsidRDefault="00A12E07">
      <w:pPr>
        <w:pStyle w:val="TOC2"/>
        <w:rPr>
          <w:rFonts w:ascii="Calibri" w:hAnsi="Calibri"/>
          <w:sz w:val="22"/>
          <w:szCs w:val="22"/>
          <w:lang w:val="en-US"/>
        </w:rPr>
      </w:pPr>
      <w:r w:rsidRPr="00A12E07">
        <w:lastRenderedPageBreak/>
        <w:t>21.2</w:t>
      </w:r>
      <w:r w:rsidRPr="00A12E07">
        <w:rPr>
          <w:rFonts w:ascii="Calibri" w:hAnsi="Calibri"/>
          <w:sz w:val="22"/>
          <w:szCs w:val="22"/>
          <w:lang w:val="en-US"/>
        </w:rPr>
        <w:tab/>
      </w:r>
      <w:r w:rsidRPr="00EE55ED">
        <w:rPr>
          <w:rFonts w:eastAsia="SimSun"/>
          <w:bCs/>
        </w:rPr>
        <w:t>Service Provider Initiated CRS</w:t>
      </w:r>
      <w:r>
        <w:tab/>
      </w:r>
      <w:r>
        <w:fldChar w:fldCharType="begin" w:fldLock="1"/>
      </w:r>
      <w:r>
        <w:instrText xml:space="preserve"> PAGEREF _Toc517287312 \h </w:instrText>
      </w:r>
      <w:r>
        <w:fldChar w:fldCharType="separate"/>
      </w:r>
      <w:r>
        <w:t>128</w:t>
      </w:r>
      <w:r>
        <w:fldChar w:fldCharType="end"/>
      </w:r>
    </w:p>
    <w:p w14:paraId="54E725BC" w14:textId="77777777" w:rsidR="00A12E07" w:rsidRDefault="00A12E07">
      <w:pPr>
        <w:pStyle w:val="TOC3"/>
        <w:rPr>
          <w:rFonts w:ascii="Calibri" w:hAnsi="Calibri"/>
          <w:sz w:val="22"/>
          <w:szCs w:val="22"/>
          <w:lang w:val="en-US"/>
        </w:rPr>
      </w:pPr>
      <w:r w:rsidRPr="00A12E07">
        <w:t>21.2.1</w:t>
      </w:r>
      <w:r w:rsidRPr="00A12E07">
        <w:rPr>
          <w:rFonts w:ascii="Calibri" w:hAnsi="Calibri"/>
          <w:sz w:val="22"/>
          <w:szCs w:val="22"/>
          <w:lang w:val="en-US"/>
        </w:rPr>
        <w:tab/>
      </w:r>
      <w:r w:rsidRPr="00EE55ED">
        <w:rPr>
          <w:bCs/>
        </w:rPr>
        <w:t>General Description</w:t>
      </w:r>
      <w:r>
        <w:tab/>
      </w:r>
      <w:r>
        <w:fldChar w:fldCharType="begin" w:fldLock="1"/>
      </w:r>
      <w:r>
        <w:instrText xml:space="preserve"> PAGEREF _Toc517287313 \h </w:instrText>
      </w:r>
      <w:r>
        <w:fldChar w:fldCharType="separate"/>
      </w:r>
      <w:r>
        <w:t>128</w:t>
      </w:r>
      <w:r>
        <w:fldChar w:fldCharType="end"/>
      </w:r>
    </w:p>
    <w:p w14:paraId="429F83E0" w14:textId="77777777" w:rsidR="00A12E07" w:rsidRDefault="00A12E07">
      <w:pPr>
        <w:pStyle w:val="TOC3"/>
        <w:rPr>
          <w:rFonts w:ascii="Calibri" w:hAnsi="Calibri"/>
          <w:sz w:val="22"/>
          <w:szCs w:val="22"/>
          <w:lang w:val="en-US"/>
        </w:rPr>
      </w:pPr>
      <w:r w:rsidRPr="00A12E07">
        <w:t>21.2.2</w:t>
      </w:r>
      <w:r w:rsidRPr="00A12E07">
        <w:rPr>
          <w:rFonts w:ascii="Calibri" w:hAnsi="Calibri"/>
          <w:sz w:val="22"/>
          <w:szCs w:val="22"/>
          <w:lang w:val="en-US"/>
        </w:rPr>
        <w:tab/>
      </w:r>
      <w:r w:rsidRPr="00EE55ED">
        <w:rPr>
          <w:bCs/>
        </w:rPr>
        <w:t>Procedure at Initiated UE</w:t>
      </w:r>
      <w:r>
        <w:tab/>
      </w:r>
      <w:r>
        <w:fldChar w:fldCharType="begin" w:fldLock="1"/>
      </w:r>
      <w:r>
        <w:instrText xml:space="preserve"> PAGEREF _Toc517287314 \h </w:instrText>
      </w:r>
      <w:r>
        <w:fldChar w:fldCharType="separate"/>
      </w:r>
      <w:r>
        <w:t>128</w:t>
      </w:r>
      <w:r>
        <w:fldChar w:fldCharType="end"/>
      </w:r>
    </w:p>
    <w:p w14:paraId="7C92F566" w14:textId="77777777" w:rsidR="00A12E07" w:rsidRDefault="00A12E07">
      <w:pPr>
        <w:pStyle w:val="TOC3"/>
        <w:rPr>
          <w:rFonts w:ascii="Calibri" w:hAnsi="Calibri"/>
          <w:sz w:val="22"/>
          <w:szCs w:val="22"/>
          <w:lang w:val="en-US"/>
        </w:rPr>
      </w:pPr>
      <w:r w:rsidRPr="00A12E07">
        <w:t>21.2.3</w:t>
      </w:r>
      <w:r w:rsidRPr="00A12E07">
        <w:rPr>
          <w:rFonts w:ascii="Calibri" w:hAnsi="Calibri"/>
          <w:sz w:val="22"/>
          <w:szCs w:val="22"/>
          <w:lang w:val="en-US"/>
        </w:rPr>
        <w:tab/>
      </w:r>
      <w:r w:rsidRPr="00EE55ED">
        <w:rPr>
          <w:bCs/>
        </w:rPr>
        <w:t>Procedure at SCF</w:t>
      </w:r>
      <w:r>
        <w:tab/>
      </w:r>
      <w:r>
        <w:fldChar w:fldCharType="begin" w:fldLock="1"/>
      </w:r>
      <w:r>
        <w:instrText xml:space="preserve"> PAGEREF _Toc517287315 \h </w:instrText>
      </w:r>
      <w:r>
        <w:fldChar w:fldCharType="separate"/>
      </w:r>
      <w:r>
        <w:t>128</w:t>
      </w:r>
      <w:r>
        <w:fldChar w:fldCharType="end"/>
      </w:r>
    </w:p>
    <w:p w14:paraId="2CDD3FC5" w14:textId="77777777" w:rsidR="00A12E07" w:rsidRDefault="00A12E07" w:rsidP="00A12E07">
      <w:pPr>
        <w:pStyle w:val="TOC8"/>
        <w:tabs>
          <w:tab w:val="right" w:leader="dot" w:pos="9639"/>
        </w:tabs>
        <w:rPr>
          <w:rFonts w:ascii="Calibri" w:hAnsi="Calibri"/>
          <w:b w:val="0"/>
          <w:szCs w:val="22"/>
          <w:lang w:val="en-US"/>
        </w:rPr>
      </w:pPr>
      <w:r>
        <w:t>Annex A (normative):</w:t>
      </w:r>
      <w:r>
        <w:tab/>
        <w:t>3gpp_rtsp application</w:t>
      </w:r>
      <w:r>
        <w:tab/>
      </w:r>
      <w:r>
        <w:fldChar w:fldCharType="begin" w:fldLock="1"/>
      </w:r>
      <w:r>
        <w:instrText xml:space="preserve"> PAGEREF _Toc517287316 \h </w:instrText>
      </w:r>
      <w:r>
        <w:fldChar w:fldCharType="separate"/>
      </w:r>
      <w:r>
        <w:t>130</w:t>
      </w:r>
      <w:r>
        <w:fldChar w:fldCharType="end"/>
      </w:r>
    </w:p>
    <w:p w14:paraId="3EE429D4" w14:textId="77777777" w:rsidR="00A12E07" w:rsidRDefault="00A12E07" w:rsidP="00A12E07">
      <w:pPr>
        <w:pStyle w:val="TOC8"/>
        <w:tabs>
          <w:tab w:val="right" w:leader="dot" w:pos="9639"/>
        </w:tabs>
        <w:rPr>
          <w:rFonts w:ascii="Calibri" w:hAnsi="Calibri"/>
          <w:b w:val="0"/>
          <w:szCs w:val="22"/>
          <w:lang w:val="en-US"/>
        </w:rPr>
      </w:pPr>
      <w:r w:rsidRPr="00A12E07">
        <w:t>Annex B (informative):</w:t>
      </w:r>
      <w:r>
        <w:tab/>
      </w:r>
      <w:r w:rsidRPr="00A12E07">
        <w:rPr>
          <w:color w:val="000000"/>
        </w:rPr>
        <w:t>Examples</w:t>
      </w:r>
      <w:r w:rsidRPr="00A12E07">
        <w:tab/>
      </w:r>
      <w:r>
        <w:fldChar w:fldCharType="begin" w:fldLock="1"/>
      </w:r>
      <w:r>
        <w:instrText xml:space="preserve"> PAGEREF _Toc517287317 \h </w:instrText>
      </w:r>
      <w:r>
        <w:fldChar w:fldCharType="separate"/>
      </w:r>
      <w:r>
        <w:t>131</w:t>
      </w:r>
      <w:r>
        <w:fldChar w:fldCharType="end"/>
      </w:r>
    </w:p>
    <w:p w14:paraId="52258BDF" w14:textId="77777777" w:rsidR="00A12E07" w:rsidRDefault="00A12E07" w:rsidP="00A12E07">
      <w:pPr>
        <w:pStyle w:val="TOC8"/>
        <w:tabs>
          <w:tab w:val="right" w:leader="dot" w:pos="9639"/>
        </w:tabs>
        <w:rPr>
          <w:rFonts w:ascii="Calibri" w:hAnsi="Calibri"/>
          <w:b w:val="0"/>
          <w:szCs w:val="22"/>
          <w:lang w:val="en-US"/>
        </w:rPr>
      </w:pPr>
      <w:r w:rsidRPr="00A12E07">
        <w:t>Annex C (normative):</w:t>
      </w:r>
      <w:r>
        <w:tab/>
      </w:r>
      <w:r w:rsidRPr="00A12E07">
        <w:t>Void</w:t>
      </w:r>
      <w:r w:rsidRPr="00A12E07">
        <w:tab/>
      </w:r>
      <w:r>
        <w:fldChar w:fldCharType="begin" w:fldLock="1"/>
      </w:r>
      <w:r>
        <w:instrText xml:space="preserve"> PAGEREF _Toc517287318 \h </w:instrText>
      </w:r>
      <w:r>
        <w:fldChar w:fldCharType="separate"/>
      </w:r>
      <w:r>
        <w:t>132</w:t>
      </w:r>
      <w:r>
        <w:fldChar w:fldCharType="end"/>
      </w:r>
    </w:p>
    <w:p w14:paraId="0573CC65" w14:textId="77777777" w:rsidR="00A12E07" w:rsidRDefault="00A12E07" w:rsidP="00A12E07">
      <w:pPr>
        <w:pStyle w:val="TOC8"/>
        <w:tabs>
          <w:tab w:val="right" w:leader="dot" w:pos="9639"/>
        </w:tabs>
        <w:rPr>
          <w:rFonts w:ascii="Calibri" w:hAnsi="Calibri"/>
          <w:b w:val="0"/>
          <w:szCs w:val="22"/>
          <w:lang w:val="en-US"/>
        </w:rPr>
      </w:pPr>
      <w:r>
        <w:t>Annex</w:t>
      </w:r>
      <w:r>
        <w:rPr>
          <w:lang w:eastAsia="zh-CN"/>
        </w:rPr>
        <w:t xml:space="preserve"> D (</w:t>
      </w:r>
      <w:r w:rsidRPr="00EE55ED">
        <w:rPr>
          <w:rFonts w:eastAsia="Arial Unicode MS"/>
          <w:lang w:eastAsia="zh-CN"/>
        </w:rPr>
        <w:t>n</w:t>
      </w:r>
      <w:r>
        <w:rPr>
          <w:lang w:eastAsia="zh-CN"/>
        </w:rPr>
        <w:t>ormative):</w:t>
      </w:r>
      <w:r>
        <w:rPr>
          <w:lang w:eastAsia="zh-CN"/>
        </w:rPr>
        <w:tab/>
      </w:r>
      <w:r>
        <w:t xml:space="preserve">XML Schema for </w:t>
      </w:r>
      <w:r>
        <w:rPr>
          <w:lang w:eastAsia="zh-CN"/>
        </w:rPr>
        <w:t>PSS and MBMS</w:t>
      </w:r>
      <w:r>
        <w:t xml:space="preserve"> commands</w:t>
      </w:r>
      <w:r>
        <w:tab/>
      </w:r>
      <w:r>
        <w:fldChar w:fldCharType="begin" w:fldLock="1"/>
      </w:r>
      <w:r>
        <w:instrText xml:space="preserve"> PAGEREF _Toc517287319 \h </w:instrText>
      </w:r>
      <w:r>
        <w:fldChar w:fldCharType="separate"/>
      </w:r>
      <w:r>
        <w:t>133</w:t>
      </w:r>
      <w:r>
        <w:fldChar w:fldCharType="end"/>
      </w:r>
    </w:p>
    <w:p w14:paraId="46750520" w14:textId="77777777" w:rsidR="00A12E07" w:rsidRDefault="00A12E07" w:rsidP="00A12E07">
      <w:pPr>
        <w:pStyle w:val="TOC8"/>
        <w:tabs>
          <w:tab w:val="right" w:leader="dot" w:pos="9639"/>
        </w:tabs>
        <w:rPr>
          <w:rFonts w:ascii="Calibri" w:hAnsi="Calibri"/>
          <w:b w:val="0"/>
          <w:szCs w:val="22"/>
          <w:lang w:val="en-US"/>
        </w:rPr>
      </w:pPr>
      <w:r>
        <w:t xml:space="preserve">Annex </w:t>
      </w:r>
      <w:r>
        <w:rPr>
          <w:lang w:eastAsia="zh-CN"/>
        </w:rPr>
        <w:t>E</w:t>
      </w:r>
      <w:r>
        <w:t xml:space="preserve"> (normative):</w:t>
      </w:r>
      <w:r>
        <w:tab/>
        <w:t xml:space="preserve">XML Schemas for the </w:t>
      </w:r>
      <w:r>
        <w:rPr>
          <w:lang w:eastAsia="zh-CN"/>
        </w:rPr>
        <w:t>PSS content switch data</w:t>
      </w:r>
      <w:r>
        <w:tab/>
      </w:r>
      <w:r>
        <w:fldChar w:fldCharType="begin" w:fldLock="1"/>
      </w:r>
      <w:r>
        <w:instrText xml:space="preserve"> PAGEREF _Toc517287320 \h </w:instrText>
      </w:r>
      <w:r>
        <w:fldChar w:fldCharType="separate"/>
      </w:r>
      <w:r>
        <w:t>134</w:t>
      </w:r>
      <w:r>
        <w:fldChar w:fldCharType="end"/>
      </w:r>
    </w:p>
    <w:p w14:paraId="12526C94" w14:textId="77777777" w:rsidR="00A12E07" w:rsidRDefault="00A12E07" w:rsidP="00A12E07">
      <w:pPr>
        <w:pStyle w:val="TOC8"/>
        <w:rPr>
          <w:rFonts w:ascii="Calibri" w:hAnsi="Calibri"/>
          <w:b w:val="0"/>
          <w:szCs w:val="22"/>
          <w:lang w:val="en-US"/>
        </w:rPr>
      </w:pPr>
      <w:r>
        <w:t xml:space="preserve">Annex </w:t>
      </w:r>
      <w:r>
        <w:rPr>
          <w:lang w:eastAsia="zh-CN"/>
        </w:rPr>
        <w:t>F</w:t>
      </w:r>
      <w:r>
        <w:t xml:space="preserve"> (normative):</w:t>
      </w:r>
      <w:r>
        <w:rPr>
          <w:lang w:eastAsia="zh-CN"/>
        </w:rPr>
        <w:tab/>
      </w:r>
      <w:r>
        <w:t xml:space="preserve">XML Schemas for the </w:t>
      </w:r>
      <w:r>
        <w:rPr>
          <w:lang w:eastAsia="zh-CN"/>
        </w:rPr>
        <w:t>MBMS content switch</w:t>
      </w:r>
      <w:r>
        <w:t xml:space="preserve"> data</w:t>
      </w:r>
      <w:r>
        <w:tab/>
      </w:r>
      <w:r>
        <w:fldChar w:fldCharType="begin" w:fldLock="1"/>
      </w:r>
      <w:r>
        <w:instrText xml:space="preserve"> PAGEREF _Toc517287321 \h </w:instrText>
      </w:r>
      <w:r>
        <w:fldChar w:fldCharType="separate"/>
      </w:r>
      <w:r>
        <w:t>135</w:t>
      </w:r>
      <w:r>
        <w:fldChar w:fldCharType="end"/>
      </w:r>
    </w:p>
    <w:p w14:paraId="7F1C15F8" w14:textId="77777777" w:rsidR="00A12E07" w:rsidRDefault="00A12E07" w:rsidP="00A12E07">
      <w:pPr>
        <w:pStyle w:val="TOC8"/>
        <w:tabs>
          <w:tab w:val="right" w:leader="dot" w:pos="9639"/>
        </w:tabs>
        <w:rPr>
          <w:rFonts w:ascii="Calibri" w:hAnsi="Calibri"/>
          <w:b w:val="0"/>
          <w:szCs w:val="22"/>
          <w:lang w:val="en-US"/>
        </w:rPr>
      </w:pPr>
      <w:r>
        <w:t>Annex G (normative):</w:t>
      </w:r>
      <w:r>
        <w:tab/>
        <w:t>XML Schema for PSS and MBMS UE Device Capabilities</w:t>
      </w:r>
      <w:r>
        <w:tab/>
      </w:r>
      <w:r>
        <w:fldChar w:fldCharType="begin" w:fldLock="1"/>
      </w:r>
      <w:r>
        <w:instrText xml:space="preserve"> PAGEREF _Toc517287322 \h </w:instrText>
      </w:r>
      <w:r>
        <w:fldChar w:fldCharType="separate"/>
      </w:r>
      <w:r>
        <w:t>136</w:t>
      </w:r>
      <w:r>
        <w:fldChar w:fldCharType="end"/>
      </w:r>
    </w:p>
    <w:p w14:paraId="7383D1BD" w14:textId="77777777" w:rsidR="00A12E07" w:rsidRDefault="00A12E07" w:rsidP="00A12E07">
      <w:pPr>
        <w:pStyle w:val="TOC8"/>
        <w:tabs>
          <w:tab w:val="right" w:leader="dot" w:pos="9639"/>
        </w:tabs>
        <w:rPr>
          <w:rFonts w:ascii="Calibri" w:hAnsi="Calibri"/>
          <w:b w:val="0"/>
          <w:szCs w:val="22"/>
          <w:lang w:val="en-US"/>
        </w:rPr>
      </w:pPr>
      <w:r>
        <w:t>Annex</w:t>
      </w:r>
      <w:r>
        <w:rPr>
          <w:lang w:eastAsia="zh-CN"/>
        </w:rPr>
        <w:t xml:space="preserve"> </w:t>
      </w:r>
      <w:r w:rsidRPr="00EE55ED">
        <w:rPr>
          <w:rFonts w:eastAsia="SimSun"/>
          <w:lang w:eastAsia="zh-CN"/>
        </w:rPr>
        <w:t>H</w:t>
      </w:r>
      <w:r>
        <w:t xml:space="preserve"> (normative):</w:t>
      </w:r>
      <w:r>
        <w:tab/>
        <w:t>XML Schema for Service Attachment Information</w:t>
      </w:r>
      <w:r>
        <w:tab/>
      </w:r>
      <w:r>
        <w:fldChar w:fldCharType="begin" w:fldLock="1"/>
      </w:r>
      <w:r>
        <w:instrText xml:space="preserve"> PAGEREF _Toc517287323 \h </w:instrText>
      </w:r>
      <w:r>
        <w:fldChar w:fldCharType="separate"/>
      </w:r>
      <w:r>
        <w:t>137</w:t>
      </w:r>
      <w:r>
        <w:fldChar w:fldCharType="end"/>
      </w:r>
    </w:p>
    <w:p w14:paraId="2312293C" w14:textId="77777777" w:rsidR="00A12E07" w:rsidRDefault="00A12E07" w:rsidP="00A12E07">
      <w:pPr>
        <w:pStyle w:val="TOC8"/>
        <w:tabs>
          <w:tab w:val="right" w:leader="dot" w:pos="9639"/>
        </w:tabs>
        <w:rPr>
          <w:rFonts w:ascii="Calibri" w:hAnsi="Calibri"/>
          <w:b w:val="0"/>
          <w:szCs w:val="22"/>
          <w:lang w:val="en-US"/>
        </w:rPr>
      </w:pPr>
      <w:r>
        <w:t xml:space="preserve">Annex </w:t>
      </w:r>
      <w:r>
        <w:rPr>
          <w:lang w:eastAsia="zh-CN"/>
        </w:rPr>
        <w:t>I</w:t>
      </w:r>
      <w:r>
        <w:t xml:space="preserve"> (normative):</w:t>
      </w:r>
      <w:r>
        <w:tab/>
        <w:t xml:space="preserve">XML Schemas for </w:t>
      </w:r>
      <w:r>
        <w:rPr>
          <w:lang w:eastAsia="zh-CN"/>
        </w:rPr>
        <w:t xml:space="preserve">SIP based MBMS </w:t>
      </w:r>
      <w:r>
        <w:t>security</w:t>
      </w:r>
      <w:r>
        <w:rPr>
          <w:lang w:eastAsia="zh-CN"/>
        </w:rPr>
        <w:t xml:space="preserve"> procedures</w:t>
      </w:r>
      <w:r>
        <w:tab/>
      </w:r>
      <w:r>
        <w:fldChar w:fldCharType="begin" w:fldLock="1"/>
      </w:r>
      <w:r>
        <w:instrText xml:space="preserve"> PAGEREF _Toc517287324 \h </w:instrText>
      </w:r>
      <w:r>
        <w:fldChar w:fldCharType="separate"/>
      </w:r>
      <w:r>
        <w:t>140</w:t>
      </w:r>
      <w:r>
        <w:fldChar w:fldCharType="end"/>
      </w:r>
    </w:p>
    <w:p w14:paraId="0AC4BA18" w14:textId="77777777" w:rsidR="00A12E07" w:rsidRDefault="00A12E07">
      <w:pPr>
        <w:pStyle w:val="TOC1"/>
        <w:rPr>
          <w:rFonts w:ascii="Calibri" w:hAnsi="Calibri"/>
          <w:szCs w:val="22"/>
          <w:lang w:val="en-US"/>
        </w:rPr>
      </w:pPr>
      <w:r>
        <w:t>I.1</w:t>
      </w:r>
      <w:r>
        <w:rPr>
          <w:rFonts w:ascii="Calibri" w:hAnsi="Calibri"/>
          <w:szCs w:val="22"/>
          <w:lang w:val="en-US"/>
        </w:rPr>
        <w:tab/>
      </w:r>
      <w:r>
        <w:t>Bootstrapping transaction identifier</w:t>
      </w:r>
      <w:r>
        <w:tab/>
      </w:r>
      <w:r>
        <w:fldChar w:fldCharType="begin" w:fldLock="1"/>
      </w:r>
      <w:r>
        <w:instrText xml:space="preserve"> PAGEREF _Toc517287325 \h </w:instrText>
      </w:r>
      <w:r>
        <w:fldChar w:fldCharType="separate"/>
      </w:r>
      <w:r>
        <w:t>140</w:t>
      </w:r>
      <w:r>
        <w:fldChar w:fldCharType="end"/>
      </w:r>
    </w:p>
    <w:p w14:paraId="3823CF49" w14:textId="77777777" w:rsidR="00A12E07" w:rsidRDefault="00A12E07">
      <w:pPr>
        <w:pStyle w:val="TOC1"/>
        <w:rPr>
          <w:rFonts w:ascii="Calibri" w:hAnsi="Calibri"/>
          <w:szCs w:val="22"/>
          <w:lang w:val="en-US"/>
        </w:rPr>
      </w:pPr>
      <w:r>
        <w:t>I.2</w:t>
      </w:r>
      <w:r>
        <w:rPr>
          <w:rFonts w:ascii="Calibri" w:hAnsi="Calibri"/>
          <w:szCs w:val="22"/>
          <w:lang w:val="en-US"/>
        </w:rPr>
        <w:tab/>
      </w:r>
      <w:r>
        <w:t>NAF key information</w:t>
      </w:r>
      <w:r>
        <w:tab/>
      </w:r>
      <w:r>
        <w:fldChar w:fldCharType="begin" w:fldLock="1"/>
      </w:r>
      <w:r>
        <w:instrText xml:space="preserve"> PAGEREF _Toc517287326 \h </w:instrText>
      </w:r>
      <w:r>
        <w:fldChar w:fldCharType="separate"/>
      </w:r>
      <w:r>
        <w:t>140</w:t>
      </w:r>
      <w:r>
        <w:fldChar w:fldCharType="end"/>
      </w:r>
    </w:p>
    <w:p w14:paraId="50D3EF92" w14:textId="77777777" w:rsidR="00A12E07" w:rsidRDefault="00A12E07" w:rsidP="00A12E07">
      <w:pPr>
        <w:pStyle w:val="TOC8"/>
        <w:tabs>
          <w:tab w:val="right" w:leader="dot" w:pos="9639"/>
        </w:tabs>
        <w:rPr>
          <w:rFonts w:ascii="Calibri" w:hAnsi="Calibri"/>
          <w:b w:val="0"/>
          <w:szCs w:val="22"/>
          <w:lang w:val="en-US"/>
        </w:rPr>
      </w:pPr>
      <w:r>
        <w:t xml:space="preserve">Annex </w:t>
      </w:r>
      <w:r>
        <w:rPr>
          <w:lang w:eastAsia="zh-CN"/>
        </w:rPr>
        <w:t>J</w:t>
      </w:r>
      <w:r>
        <w:t xml:space="preserve"> (normative):</w:t>
      </w:r>
      <w:r>
        <w:tab/>
        <w:t xml:space="preserve">XML Schema for </w:t>
      </w:r>
      <w:r>
        <w:rPr>
          <w:lang w:eastAsia="zh-CN"/>
        </w:rPr>
        <w:t>nBookmark</w:t>
      </w:r>
      <w:r>
        <w:tab/>
      </w:r>
      <w:r>
        <w:fldChar w:fldCharType="begin" w:fldLock="1"/>
      </w:r>
      <w:r>
        <w:instrText xml:space="preserve"> PAGEREF _Toc517287327 \h </w:instrText>
      </w:r>
      <w:r>
        <w:fldChar w:fldCharType="separate"/>
      </w:r>
      <w:r>
        <w:t>141</w:t>
      </w:r>
      <w:r>
        <w:fldChar w:fldCharType="end"/>
      </w:r>
    </w:p>
    <w:p w14:paraId="6D9A9BE3" w14:textId="77777777" w:rsidR="00A12E07" w:rsidRDefault="00A12E07">
      <w:pPr>
        <w:pStyle w:val="TOC1"/>
        <w:rPr>
          <w:rFonts w:ascii="Calibri" w:hAnsi="Calibri"/>
          <w:szCs w:val="22"/>
          <w:lang w:val="en-US"/>
        </w:rPr>
      </w:pPr>
      <w:r w:rsidRPr="00A12E07">
        <w:t>J.1</w:t>
      </w:r>
      <w:r>
        <w:rPr>
          <w:rFonts w:ascii="Calibri" w:hAnsi="Calibri"/>
          <w:szCs w:val="22"/>
        </w:rPr>
        <w:tab/>
      </w:r>
      <w:r w:rsidRPr="00EE55ED">
        <w:rPr>
          <w:lang w:val="de-DE" w:eastAsia="zh-CN"/>
        </w:rPr>
        <w:t>XML Schema</w:t>
      </w:r>
      <w:r>
        <w:tab/>
      </w:r>
      <w:r>
        <w:fldChar w:fldCharType="begin" w:fldLock="1"/>
      </w:r>
      <w:r>
        <w:instrText xml:space="preserve"> PAGEREF _Toc517287328 \h </w:instrText>
      </w:r>
      <w:r>
        <w:fldChar w:fldCharType="separate"/>
      </w:r>
      <w:r>
        <w:t>141</w:t>
      </w:r>
      <w:r>
        <w:fldChar w:fldCharType="end"/>
      </w:r>
    </w:p>
    <w:p w14:paraId="5F5B4A39" w14:textId="77777777" w:rsidR="00A12E07" w:rsidRDefault="00A12E07">
      <w:pPr>
        <w:pStyle w:val="TOC1"/>
        <w:rPr>
          <w:rFonts w:ascii="Calibri" w:hAnsi="Calibri"/>
          <w:szCs w:val="22"/>
          <w:lang w:val="en-US"/>
        </w:rPr>
      </w:pPr>
      <w:r>
        <w:t>J.</w:t>
      </w:r>
      <w:r>
        <w:rPr>
          <w:lang w:eastAsia="zh-CN"/>
        </w:rPr>
        <w:t>2</w:t>
      </w:r>
      <w:r>
        <w:rPr>
          <w:rFonts w:ascii="Calibri" w:hAnsi="Calibri"/>
          <w:szCs w:val="22"/>
          <w:lang w:val="en-US"/>
        </w:rPr>
        <w:tab/>
      </w:r>
      <w:r>
        <w:rPr>
          <w:lang w:eastAsia="zh-CN"/>
        </w:rPr>
        <w:t>Syntax</w:t>
      </w:r>
      <w:r>
        <w:tab/>
      </w:r>
      <w:r>
        <w:fldChar w:fldCharType="begin" w:fldLock="1"/>
      </w:r>
      <w:r>
        <w:instrText xml:space="preserve"> PAGEREF _Toc517287329 \h </w:instrText>
      </w:r>
      <w:r>
        <w:fldChar w:fldCharType="separate"/>
      </w:r>
      <w:r>
        <w:t>142</w:t>
      </w:r>
      <w:r>
        <w:fldChar w:fldCharType="end"/>
      </w:r>
    </w:p>
    <w:p w14:paraId="4C3B692A" w14:textId="77777777" w:rsidR="00A12E07" w:rsidRDefault="00A12E07" w:rsidP="00A12E07">
      <w:pPr>
        <w:pStyle w:val="TOC8"/>
        <w:tabs>
          <w:tab w:val="right" w:leader="dot" w:pos="9639"/>
        </w:tabs>
        <w:rPr>
          <w:rFonts w:ascii="Calibri" w:hAnsi="Calibri"/>
          <w:b w:val="0"/>
          <w:szCs w:val="22"/>
          <w:lang w:val="en-US"/>
        </w:rPr>
      </w:pPr>
      <w:r>
        <w:t xml:space="preserve">Annex </w:t>
      </w:r>
      <w:r>
        <w:rPr>
          <w:lang w:eastAsia="zh-CN"/>
        </w:rPr>
        <w:t>K</w:t>
      </w:r>
      <w:r>
        <w:t xml:space="preserve"> (normative):</w:t>
      </w:r>
      <w:r>
        <w:tab/>
      </w:r>
      <w:r>
        <w:rPr>
          <w:lang w:eastAsia="zh-CN"/>
        </w:rPr>
        <w:t>XML Schema for Content Report Configuration</w:t>
      </w:r>
      <w:r>
        <w:tab/>
      </w:r>
      <w:r>
        <w:fldChar w:fldCharType="begin" w:fldLock="1"/>
      </w:r>
      <w:r>
        <w:instrText xml:space="preserve"> PAGEREF _Toc517287330 \h </w:instrText>
      </w:r>
      <w:r>
        <w:fldChar w:fldCharType="separate"/>
      </w:r>
      <w:r>
        <w:t>143</w:t>
      </w:r>
      <w:r>
        <w:fldChar w:fldCharType="end"/>
      </w:r>
    </w:p>
    <w:p w14:paraId="1E3E3EC9" w14:textId="77777777" w:rsidR="00A12E07" w:rsidRDefault="00A12E07" w:rsidP="00A12E07">
      <w:pPr>
        <w:pStyle w:val="TOC8"/>
        <w:tabs>
          <w:tab w:val="right" w:leader="dot" w:pos="9639"/>
        </w:tabs>
        <w:rPr>
          <w:rFonts w:ascii="Calibri" w:hAnsi="Calibri"/>
          <w:b w:val="0"/>
          <w:szCs w:val="22"/>
          <w:lang w:val="en-US"/>
        </w:rPr>
      </w:pPr>
      <w:r>
        <w:t xml:space="preserve">Annex </w:t>
      </w:r>
      <w:r>
        <w:rPr>
          <w:lang w:eastAsia="zh-CN"/>
        </w:rPr>
        <w:t>L</w:t>
      </w:r>
      <w:r>
        <w:t xml:space="preserve"> (normative):</w:t>
      </w:r>
      <w:r>
        <w:tab/>
      </w:r>
      <w:r>
        <w:rPr>
          <w:lang w:eastAsia="zh-CN"/>
        </w:rPr>
        <w:t>XML Schema for Parental Control Service</w:t>
      </w:r>
      <w:r>
        <w:tab/>
      </w:r>
      <w:r>
        <w:fldChar w:fldCharType="begin" w:fldLock="1"/>
      </w:r>
      <w:r>
        <w:instrText xml:space="preserve"> PAGEREF _Toc517287331 \h </w:instrText>
      </w:r>
      <w:r>
        <w:fldChar w:fldCharType="separate"/>
      </w:r>
      <w:r>
        <w:t>144</w:t>
      </w:r>
      <w:r>
        <w:fldChar w:fldCharType="end"/>
      </w:r>
    </w:p>
    <w:p w14:paraId="54FB6648" w14:textId="77777777" w:rsidR="00A12E07" w:rsidRDefault="00A12E07" w:rsidP="00A12E07">
      <w:pPr>
        <w:pStyle w:val="TOC8"/>
        <w:tabs>
          <w:tab w:val="right" w:leader="dot" w:pos="9639"/>
        </w:tabs>
        <w:rPr>
          <w:rFonts w:ascii="Calibri" w:hAnsi="Calibri"/>
          <w:b w:val="0"/>
          <w:szCs w:val="22"/>
          <w:lang w:val="en-US"/>
        </w:rPr>
      </w:pPr>
      <w:r w:rsidRPr="00A12E07">
        <w:t xml:space="preserve">Annex </w:t>
      </w:r>
      <w:r w:rsidRPr="00A12E07">
        <w:rPr>
          <w:lang w:eastAsia="zh-CN"/>
        </w:rPr>
        <w:t>M</w:t>
      </w:r>
      <w:r w:rsidRPr="00A12E07">
        <w:t xml:space="preserve"> (normative):</w:t>
      </w:r>
      <w:r>
        <w:tab/>
      </w:r>
      <w:r w:rsidRPr="00A12E07">
        <w:rPr>
          <w:lang w:eastAsia="zh-CN"/>
        </w:rPr>
        <w:t>PSS&amp;MBMS User Profile Extension</w:t>
      </w:r>
      <w:r w:rsidRPr="00A12E07">
        <w:tab/>
      </w:r>
      <w:r>
        <w:fldChar w:fldCharType="begin" w:fldLock="1"/>
      </w:r>
      <w:r>
        <w:instrText xml:space="preserve"> PAGEREF _Toc517287332 \h </w:instrText>
      </w:r>
      <w:r>
        <w:fldChar w:fldCharType="separate"/>
      </w:r>
      <w:r>
        <w:t>145</w:t>
      </w:r>
      <w:r>
        <w:fldChar w:fldCharType="end"/>
      </w:r>
    </w:p>
    <w:p w14:paraId="4B8FBA03" w14:textId="77777777" w:rsidR="00A12E07" w:rsidRDefault="00A12E07" w:rsidP="00A12E07">
      <w:pPr>
        <w:pStyle w:val="TOC8"/>
        <w:tabs>
          <w:tab w:val="right" w:leader="dot" w:pos="9639"/>
        </w:tabs>
        <w:rPr>
          <w:rFonts w:ascii="Calibri" w:hAnsi="Calibri"/>
          <w:b w:val="0"/>
          <w:szCs w:val="22"/>
          <w:lang w:val="en-US"/>
        </w:rPr>
      </w:pPr>
      <w:r>
        <w:t xml:space="preserve">Annex </w:t>
      </w:r>
      <w:r>
        <w:rPr>
          <w:lang w:eastAsia="zh-CN"/>
        </w:rPr>
        <w:t>N</w:t>
      </w:r>
      <w:r>
        <w:t xml:space="preserve"> (normative):</w:t>
      </w:r>
      <w:r>
        <w:tab/>
        <w:t>XML Schema for Network PVR</w:t>
      </w:r>
      <w:r>
        <w:tab/>
      </w:r>
      <w:r>
        <w:fldChar w:fldCharType="begin" w:fldLock="1"/>
      </w:r>
      <w:r>
        <w:instrText xml:space="preserve"> PAGEREF _Toc517287333 \h </w:instrText>
      </w:r>
      <w:r>
        <w:fldChar w:fldCharType="separate"/>
      </w:r>
      <w:r>
        <w:t>146</w:t>
      </w:r>
      <w:r>
        <w:fldChar w:fldCharType="end"/>
      </w:r>
    </w:p>
    <w:p w14:paraId="63DFE778" w14:textId="77777777" w:rsidR="00A12E07" w:rsidRDefault="00A12E07" w:rsidP="00A12E07">
      <w:pPr>
        <w:pStyle w:val="TOC8"/>
        <w:tabs>
          <w:tab w:val="right" w:leader="dot" w:pos="9639"/>
        </w:tabs>
        <w:rPr>
          <w:rFonts w:ascii="Calibri" w:hAnsi="Calibri"/>
          <w:b w:val="0"/>
          <w:szCs w:val="22"/>
          <w:lang w:val="en-US"/>
        </w:rPr>
      </w:pPr>
      <w:r>
        <w:t xml:space="preserve">Annex </w:t>
      </w:r>
      <w:r>
        <w:rPr>
          <w:lang w:eastAsia="zh-CN"/>
        </w:rPr>
        <w:t>O</w:t>
      </w:r>
      <w:r>
        <w:t xml:space="preserve"> (normative):</w:t>
      </w:r>
      <w:r>
        <w:tab/>
        <w:t>XML Schema for Service Provider Initiated Content Referral Service (CRS)</w:t>
      </w:r>
      <w:r>
        <w:tab/>
      </w:r>
      <w:r>
        <w:fldChar w:fldCharType="begin" w:fldLock="1"/>
      </w:r>
      <w:r>
        <w:instrText xml:space="preserve"> PAGEREF _Toc517287334 \h </w:instrText>
      </w:r>
      <w:r>
        <w:fldChar w:fldCharType="separate"/>
      </w:r>
      <w:r>
        <w:t>148</w:t>
      </w:r>
      <w:r>
        <w:fldChar w:fldCharType="end"/>
      </w:r>
    </w:p>
    <w:p w14:paraId="1FBFD364" w14:textId="77777777" w:rsidR="00A12E07" w:rsidRDefault="00A12E07" w:rsidP="00A12E07">
      <w:pPr>
        <w:pStyle w:val="TOC8"/>
        <w:tabs>
          <w:tab w:val="right" w:leader="dot" w:pos="9639"/>
        </w:tabs>
        <w:rPr>
          <w:rFonts w:ascii="Calibri" w:hAnsi="Calibri"/>
          <w:b w:val="0"/>
          <w:szCs w:val="22"/>
          <w:lang w:val="en-US"/>
        </w:rPr>
      </w:pPr>
      <w:r>
        <w:t>Annex P (informative):</w:t>
      </w:r>
      <w:r>
        <w:tab/>
        <w:t>File Naming convention for XML schemas</w:t>
      </w:r>
      <w:r>
        <w:tab/>
      </w:r>
      <w:r>
        <w:fldChar w:fldCharType="begin" w:fldLock="1"/>
      </w:r>
      <w:r>
        <w:instrText xml:space="preserve"> PAGEREF _Toc517287335 \h </w:instrText>
      </w:r>
      <w:r>
        <w:fldChar w:fldCharType="separate"/>
      </w:r>
      <w:r>
        <w:t>149</w:t>
      </w:r>
      <w:r>
        <w:fldChar w:fldCharType="end"/>
      </w:r>
    </w:p>
    <w:p w14:paraId="1D1D7347" w14:textId="77777777" w:rsidR="00A12E07" w:rsidRDefault="00A12E07" w:rsidP="00A12E07">
      <w:pPr>
        <w:pStyle w:val="TOC8"/>
        <w:tabs>
          <w:tab w:val="right" w:leader="dot" w:pos="9639"/>
        </w:tabs>
        <w:rPr>
          <w:rFonts w:ascii="Calibri" w:hAnsi="Calibri"/>
          <w:b w:val="0"/>
          <w:szCs w:val="22"/>
          <w:lang w:val="en-US"/>
        </w:rPr>
      </w:pPr>
      <w:r>
        <w:t>Annex Q (</w:t>
      </w:r>
      <w:r w:rsidRPr="00EE55ED">
        <w:rPr>
          <w:rFonts w:eastAsia="Arial"/>
        </w:rPr>
        <w:t>normative</w:t>
      </w:r>
      <w:r>
        <w:t>):</w:t>
      </w:r>
      <w:r>
        <w:tab/>
        <w:t>Content</w:t>
      </w:r>
      <w:r w:rsidRPr="00EE55ED">
        <w:rPr>
          <w:rFonts w:eastAsia="Arial"/>
        </w:rPr>
        <w:t xml:space="preserve"> </w:t>
      </w:r>
      <w:r>
        <w:t>Reporting</w:t>
      </w:r>
      <w:r w:rsidRPr="00EE55ED">
        <w:rPr>
          <w:rFonts w:eastAsia="Arial"/>
        </w:rPr>
        <w:t xml:space="preserve"> </w:t>
      </w:r>
      <w:r>
        <w:t>Configuration</w:t>
      </w:r>
      <w:r w:rsidRPr="00EE55ED">
        <w:rPr>
          <w:rFonts w:eastAsia="Arial"/>
        </w:rPr>
        <w:t xml:space="preserve"> </w:t>
      </w:r>
      <w:r>
        <w:t>Info</w:t>
      </w:r>
      <w:r w:rsidRPr="00EE55ED">
        <w:rPr>
          <w:rFonts w:eastAsia="Arial"/>
        </w:rPr>
        <w:t xml:space="preserve"> </w:t>
      </w:r>
      <w:r>
        <w:t>Package</w:t>
      </w:r>
      <w:r>
        <w:tab/>
      </w:r>
      <w:r>
        <w:fldChar w:fldCharType="begin" w:fldLock="1"/>
      </w:r>
      <w:r>
        <w:instrText xml:space="preserve"> PAGEREF _Toc517287336 \h </w:instrText>
      </w:r>
      <w:r>
        <w:fldChar w:fldCharType="separate"/>
      </w:r>
      <w:r>
        <w:t>150</w:t>
      </w:r>
      <w:r>
        <w:fldChar w:fldCharType="end"/>
      </w:r>
    </w:p>
    <w:p w14:paraId="0DDC3D5E" w14:textId="77777777" w:rsidR="00A12E07" w:rsidRDefault="00A12E07">
      <w:pPr>
        <w:pStyle w:val="TOC1"/>
        <w:rPr>
          <w:rFonts w:ascii="Calibri" w:hAnsi="Calibri"/>
          <w:szCs w:val="22"/>
          <w:lang w:val="en-US"/>
        </w:rPr>
      </w:pPr>
      <w:r>
        <w:t>Q.1</w:t>
      </w:r>
      <w:r>
        <w:rPr>
          <w:rFonts w:ascii="Calibri" w:hAnsi="Calibri"/>
          <w:szCs w:val="22"/>
          <w:lang w:val="en-US"/>
        </w:rPr>
        <w:tab/>
      </w:r>
      <w:r>
        <w:t>Overall</w:t>
      </w:r>
      <w:r w:rsidRPr="00EE55ED">
        <w:rPr>
          <w:rFonts w:eastAsia="Arial"/>
        </w:rPr>
        <w:t xml:space="preserve"> </w:t>
      </w:r>
      <w:r>
        <w:t>Description</w:t>
      </w:r>
      <w:r>
        <w:tab/>
      </w:r>
      <w:r>
        <w:fldChar w:fldCharType="begin" w:fldLock="1"/>
      </w:r>
      <w:r>
        <w:instrText xml:space="preserve"> PAGEREF _Toc517287337 \h </w:instrText>
      </w:r>
      <w:r>
        <w:fldChar w:fldCharType="separate"/>
      </w:r>
      <w:r>
        <w:t>150</w:t>
      </w:r>
      <w:r>
        <w:fldChar w:fldCharType="end"/>
      </w:r>
    </w:p>
    <w:p w14:paraId="552AF911" w14:textId="77777777" w:rsidR="00A12E07" w:rsidRDefault="00A12E07">
      <w:pPr>
        <w:pStyle w:val="TOC1"/>
        <w:rPr>
          <w:rFonts w:ascii="Calibri" w:hAnsi="Calibri"/>
          <w:szCs w:val="22"/>
          <w:lang w:val="en-US"/>
        </w:rPr>
      </w:pPr>
      <w:r>
        <w:t>Q.2</w:t>
      </w:r>
      <w:r>
        <w:rPr>
          <w:rFonts w:ascii="Calibri" w:hAnsi="Calibri"/>
          <w:szCs w:val="22"/>
          <w:lang w:val="en-US"/>
        </w:rPr>
        <w:tab/>
      </w:r>
      <w:r>
        <w:t>Applicability</w:t>
      </w:r>
      <w:r>
        <w:tab/>
      </w:r>
      <w:r>
        <w:fldChar w:fldCharType="begin" w:fldLock="1"/>
      </w:r>
      <w:r>
        <w:instrText xml:space="preserve"> PAGEREF _Toc517287338 \h </w:instrText>
      </w:r>
      <w:r>
        <w:fldChar w:fldCharType="separate"/>
      </w:r>
      <w:r>
        <w:t>150</w:t>
      </w:r>
      <w:r>
        <w:fldChar w:fldCharType="end"/>
      </w:r>
    </w:p>
    <w:p w14:paraId="6CA1EAAC" w14:textId="77777777" w:rsidR="00A12E07" w:rsidRDefault="00A12E07">
      <w:pPr>
        <w:pStyle w:val="TOC1"/>
        <w:rPr>
          <w:rFonts w:ascii="Calibri" w:hAnsi="Calibri"/>
          <w:szCs w:val="22"/>
          <w:lang w:val="en-US"/>
        </w:rPr>
      </w:pPr>
      <w:r>
        <w:t>Q.3</w:t>
      </w:r>
      <w:r>
        <w:rPr>
          <w:rFonts w:ascii="Calibri" w:hAnsi="Calibri"/>
          <w:szCs w:val="22"/>
          <w:lang w:val="en-US"/>
        </w:rPr>
        <w:tab/>
      </w:r>
      <w:r>
        <w:t>Info</w:t>
      </w:r>
      <w:r w:rsidRPr="00EE55ED">
        <w:rPr>
          <w:rFonts w:eastAsia="Arial"/>
        </w:rPr>
        <w:t xml:space="preserve"> </w:t>
      </w:r>
      <w:r>
        <w:t>Package</w:t>
      </w:r>
      <w:r w:rsidRPr="00EE55ED">
        <w:rPr>
          <w:rFonts w:eastAsia="Arial"/>
        </w:rPr>
        <w:t xml:space="preserve"> </w:t>
      </w:r>
      <w:r>
        <w:t>Name</w:t>
      </w:r>
      <w:r>
        <w:tab/>
      </w:r>
      <w:r>
        <w:fldChar w:fldCharType="begin" w:fldLock="1"/>
      </w:r>
      <w:r>
        <w:instrText xml:space="preserve"> PAGEREF _Toc517287339 \h </w:instrText>
      </w:r>
      <w:r>
        <w:fldChar w:fldCharType="separate"/>
      </w:r>
      <w:r>
        <w:t>150</w:t>
      </w:r>
      <w:r>
        <w:fldChar w:fldCharType="end"/>
      </w:r>
    </w:p>
    <w:p w14:paraId="1AB4BF19" w14:textId="77777777" w:rsidR="00A12E07" w:rsidRDefault="00A12E07">
      <w:pPr>
        <w:pStyle w:val="TOC1"/>
        <w:rPr>
          <w:rFonts w:ascii="Calibri" w:hAnsi="Calibri"/>
          <w:szCs w:val="22"/>
          <w:lang w:val="en-US"/>
        </w:rPr>
      </w:pPr>
      <w:r>
        <w:t>Q.4</w:t>
      </w:r>
      <w:r>
        <w:rPr>
          <w:rFonts w:ascii="Calibri" w:hAnsi="Calibri"/>
          <w:szCs w:val="22"/>
          <w:lang w:val="en-US"/>
        </w:rPr>
        <w:tab/>
      </w:r>
      <w:r>
        <w:t>Info</w:t>
      </w:r>
      <w:r w:rsidRPr="00EE55ED">
        <w:rPr>
          <w:rFonts w:eastAsia="Arial"/>
        </w:rPr>
        <w:t xml:space="preserve"> </w:t>
      </w:r>
      <w:r>
        <w:t>Package</w:t>
      </w:r>
      <w:r w:rsidRPr="00EE55ED">
        <w:rPr>
          <w:rFonts w:eastAsia="Arial"/>
        </w:rPr>
        <w:t xml:space="preserve"> </w:t>
      </w:r>
      <w:r>
        <w:t>Parameters</w:t>
      </w:r>
      <w:r>
        <w:tab/>
      </w:r>
      <w:r>
        <w:fldChar w:fldCharType="begin" w:fldLock="1"/>
      </w:r>
      <w:r>
        <w:instrText xml:space="preserve"> PAGEREF _Toc517287340 \h </w:instrText>
      </w:r>
      <w:r>
        <w:fldChar w:fldCharType="separate"/>
      </w:r>
      <w:r>
        <w:t>150</w:t>
      </w:r>
      <w:r>
        <w:fldChar w:fldCharType="end"/>
      </w:r>
    </w:p>
    <w:p w14:paraId="2313EA3D" w14:textId="77777777" w:rsidR="00A12E07" w:rsidRDefault="00A12E07">
      <w:pPr>
        <w:pStyle w:val="TOC1"/>
        <w:rPr>
          <w:rFonts w:ascii="Calibri" w:hAnsi="Calibri"/>
          <w:szCs w:val="22"/>
          <w:lang w:val="en-US"/>
        </w:rPr>
      </w:pPr>
      <w:r>
        <w:t>Q.5</w:t>
      </w:r>
      <w:r>
        <w:rPr>
          <w:rFonts w:ascii="Calibri" w:hAnsi="Calibri"/>
          <w:szCs w:val="22"/>
          <w:lang w:val="en-US"/>
        </w:rPr>
        <w:tab/>
      </w:r>
      <w:r>
        <w:t>SIP</w:t>
      </w:r>
      <w:r w:rsidRPr="00EE55ED">
        <w:rPr>
          <w:rFonts w:eastAsia="Arial"/>
        </w:rPr>
        <w:t xml:space="preserve"> </w:t>
      </w:r>
      <w:r>
        <w:t>Option</w:t>
      </w:r>
      <w:r w:rsidRPr="00EE55ED">
        <w:rPr>
          <w:rFonts w:eastAsia="Arial"/>
        </w:rPr>
        <w:t xml:space="preserve"> </w:t>
      </w:r>
      <w:r>
        <w:t>Tags</w:t>
      </w:r>
      <w:r>
        <w:tab/>
      </w:r>
      <w:r>
        <w:fldChar w:fldCharType="begin" w:fldLock="1"/>
      </w:r>
      <w:r>
        <w:instrText xml:space="preserve"> PAGEREF _Toc517287341 \h </w:instrText>
      </w:r>
      <w:r>
        <w:fldChar w:fldCharType="separate"/>
      </w:r>
      <w:r>
        <w:t>150</w:t>
      </w:r>
      <w:r>
        <w:fldChar w:fldCharType="end"/>
      </w:r>
    </w:p>
    <w:p w14:paraId="4E0DFCED" w14:textId="77777777" w:rsidR="00A12E07" w:rsidRDefault="00A12E07">
      <w:pPr>
        <w:pStyle w:val="TOC1"/>
        <w:rPr>
          <w:rFonts w:ascii="Calibri" w:hAnsi="Calibri"/>
          <w:szCs w:val="22"/>
          <w:lang w:val="en-US"/>
        </w:rPr>
      </w:pPr>
      <w:r>
        <w:t>Q.6</w:t>
      </w:r>
      <w:r>
        <w:rPr>
          <w:rFonts w:ascii="Calibri" w:hAnsi="Calibri"/>
          <w:szCs w:val="22"/>
          <w:lang w:val="en-US"/>
        </w:rPr>
        <w:tab/>
      </w:r>
      <w:r>
        <w:t>INFO</w:t>
      </w:r>
      <w:r w:rsidRPr="00EE55ED">
        <w:rPr>
          <w:rFonts w:eastAsia="Arial"/>
        </w:rPr>
        <w:t xml:space="preserve"> </w:t>
      </w:r>
      <w:r>
        <w:t>Message</w:t>
      </w:r>
      <w:r w:rsidRPr="00EE55ED">
        <w:rPr>
          <w:rFonts w:eastAsia="Arial"/>
        </w:rPr>
        <w:t xml:space="preserve"> </w:t>
      </w:r>
      <w:r>
        <w:t>Body</w:t>
      </w:r>
      <w:r w:rsidRPr="00EE55ED">
        <w:rPr>
          <w:rFonts w:eastAsia="Arial"/>
        </w:rPr>
        <w:t xml:space="preserve"> </w:t>
      </w:r>
      <w:r>
        <w:t>Parts</w:t>
      </w:r>
      <w:r>
        <w:tab/>
      </w:r>
      <w:r>
        <w:fldChar w:fldCharType="begin" w:fldLock="1"/>
      </w:r>
      <w:r>
        <w:instrText xml:space="preserve"> PAGEREF _Toc517287342 \h </w:instrText>
      </w:r>
      <w:r>
        <w:fldChar w:fldCharType="separate"/>
      </w:r>
      <w:r>
        <w:t>150</w:t>
      </w:r>
      <w:r>
        <w:fldChar w:fldCharType="end"/>
      </w:r>
    </w:p>
    <w:p w14:paraId="09ACF6FA" w14:textId="77777777" w:rsidR="00A12E07" w:rsidRDefault="00A12E07">
      <w:pPr>
        <w:pStyle w:val="TOC2"/>
        <w:rPr>
          <w:rFonts w:ascii="Calibri" w:hAnsi="Calibri"/>
          <w:sz w:val="22"/>
          <w:szCs w:val="22"/>
          <w:lang w:val="en-US"/>
        </w:rPr>
      </w:pPr>
      <w:r>
        <w:t>Q.6.1</w:t>
      </w:r>
      <w:r>
        <w:rPr>
          <w:rFonts w:ascii="Calibri" w:hAnsi="Calibri"/>
          <w:sz w:val="22"/>
          <w:szCs w:val="22"/>
          <w:lang w:val="en-US"/>
        </w:rPr>
        <w:tab/>
      </w:r>
      <w:r>
        <w:t>General</w:t>
      </w:r>
      <w:r>
        <w:tab/>
      </w:r>
      <w:r>
        <w:fldChar w:fldCharType="begin" w:fldLock="1"/>
      </w:r>
      <w:r>
        <w:instrText xml:space="preserve"> PAGEREF _Toc517287343 \h </w:instrText>
      </w:r>
      <w:r>
        <w:fldChar w:fldCharType="separate"/>
      </w:r>
      <w:r>
        <w:t>150</w:t>
      </w:r>
      <w:r>
        <w:fldChar w:fldCharType="end"/>
      </w:r>
    </w:p>
    <w:p w14:paraId="4B8B975B" w14:textId="77777777" w:rsidR="00A12E07" w:rsidRDefault="00A12E07">
      <w:pPr>
        <w:pStyle w:val="TOC2"/>
        <w:rPr>
          <w:rFonts w:ascii="Calibri" w:hAnsi="Calibri"/>
          <w:sz w:val="22"/>
          <w:szCs w:val="22"/>
          <w:lang w:val="en-US"/>
        </w:rPr>
      </w:pPr>
      <w:r>
        <w:t>Q.6.2</w:t>
      </w:r>
      <w:r>
        <w:rPr>
          <w:rFonts w:ascii="Calibri" w:hAnsi="Calibri"/>
          <w:sz w:val="22"/>
          <w:szCs w:val="22"/>
          <w:lang w:val="en-US"/>
        </w:rPr>
        <w:tab/>
      </w:r>
      <w:r>
        <w:t>SIP</w:t>
      </w:r>
      <w:r w:rsidRPr="00EE55ED">
        <w:rPr>
          <w:rFonts w:eastAsia="Arial"/>
        </w:rPr>
        <w:t xml:space="preserve"> </w:t>
      </w:r>
      <w:r>
        <w:t>Content-Type</w:t>
      </w:r>
      <w:r w:rsidRPr="00EE55ED">
        <w:rPr>
          <w:rFonts w:eastAsia="Arial"/>
        </w:rPr>
        <w:t xml:space="preserve"> </w:t>
      </w:r>
      <w:r>
        <w:t>header</w:t>
      </w:r>
      <w:r w:rsidRPr="00EE55ED">
        <w:rPr>
          <w:rFonts w:eastAsia="Arial"/>
        </w:rPr>
        <w:t xml:space="preserve"> </w:t>
      </w:r>
      <w:r>
        <w:t>field</w:t>
      </w:r>
      <w:r w:rsidRPr="00EE55ED">
        <w:rPr>
          <w:rFonts w:eastAsia="Arial"/>
        </w:rPr>
        <w:t xml:space="preserve"> </w:t>
      </w:r>
      <w:r>
        <w:t>value</w:t>
      </w:r>
      <w:r>
        <w:tab/>
      </w:r>
      <w:r>
        <w:fldChar w:fldCharType="begin" w:fldLock="1"/>
      </w:r>
      <w:r>
        <w:instrText xml:space="preserve"> PAGEREF _Toc517287344 \h </w:instrText>
      </w:r>
      <w:r>
        <w:fldChar w:fldCharType="separate"/>
      </w:r>
      <w:r>
        <w:t>151</w:t>
      </w:r>
      <w:r>
        <w:fldChar w:fldCharType="end"/>
      </w:r>
    </w:p>
    <w:p w14:paraId="453A6349" w14:textId="77777777" w:rsidR="00A12E07" w:rsidRDefault="00A12E07">
      <w:pPr>
        <w:pStyle w:val="TOC2"/>
        <w:rPr>
          <w:rFonts w:ascii="Calibri" w:hAnsi="Calibri"/>
          <w:sz w:val="22"/>
          <w:szCs w:val="22"/>
          <w:lang w:val="en-US"/>
        </w:rPr>
      </w:pPr>
      <w:r>
        <w:t>Q.6.3</w:t>
      </w:r>
      <w:r>
        <w:rPr>
          <w:rFonts w:ascii="Calibri" w:hAnsi="Calibri"/>
          <w:sz w:val="22"/>
          <w:szCs w:val="22"/>
          <w:lang w:val="en-US"/>
        </w:rPr>
        <w:tab/>
      </w:r>
      <w:r>
        <w:t>SIP</w:t>
      </w:r>
      <w:r w:rsidRPr="00EE55ED">
        <w:rPr>
          <w:rFonts w:eastAsia="Arial"/>
        </w:rPr>
        <w:t xml:space="preserve"> </w:t>
      </w:r>
      <w:r>
        <w:t>Content-Disposition</w:t>
      </w:r>
      <w:r w:rsidRPr="00EE55ED">
        <w:rPr>
          <w:rFonts w:eastAsia="Arial"/>
        </w:rPr>
        <w:t xml:space="preserve"> </w:t>
      </w:r>
      <w:r>
        <w:t>header</w:t>
      </w:r>
      <w:r w:rsidRPr="00EE55ED">
        <w:rPr>
          <w:rFonts w:eastAsia="Arial"/>
        </w:rPr>
        <w:t xml:space="preserve"> </w:t>
      </w:r>
      <w:r>
        <w:t>field</w:t>
      </w:r>
      <w:r w:rsidRPr="00EE55ED">
        <w:rPr>
          <w:rFonts w:eastAsia="Arial"/>
        </w:rPr>
        <w:t xml:space="preserve"> </w:t>
      </w:r>
      <w:r>
        <w:t>value</w:t>
      </w:r>
      <w:r>
        <w:tab/>
      </w:r>
      <w:r>
        <w:fldChar w:fldCharType="begin" w:fldLock="1"/>
      </w:r>
      <w:r>
        <w:instrText xml:space="preserve"> PAGEREF _Toc517287345 \h </w:instrText>
      </w:r>
      <w:r>
        <w:fldChar w:fldCharType="separate"/>
      </w:r>
      <w:r>
        <w:t>151</w:t>
      </w:r>
      <w:r>
        <w:fldChar w:fldCharType="end"/>
      </w:r>
    </w:p>
    <w:p w14:paraId="6BFFD091" w14:textId="77777777" w:rsidR="00A12E07" w:rsidRDefault="00A12E07">
      <w:pPr>
        <w:pStyle w:val="TOC2"/>
        <w:rPr>
          <w:rFonts w:ascii="Calibri" w:hAnsi="Calibri"/>
          <w:sz w:val="22"/>
          <w:szCs w:val="22"/>
          <w:lang w:val="en-US"/>
        </w:rPr>
      </w:pPr>
      <w:r>
        <w:t>Q.6.4</w:t>
      </w:r>
      <w:r>
        <w:rPr>
          <w:rFonts w:ascii="Calibri" w:hAnsi="Calibri"/>
          <w:sz w:val="22"/>
          <w:szCs w:val="22"/>
          <w:lang w:val="en-US"/>
        </w:rPr>
        <w:tab/>
      </w:r>
      <w:r>
        <w:t>Message</w:t>
      </w:r>
      <w:r w:rsidRPr="00EE55ED">
        <w:rPr>
          <w:rFonts w:eastAsia="Arial"/>
        </w:rPr>
        <w:t xml:space="preserve"> </w:t>
      </w:r>
      <w:r>
        <w:t>body</w:t>
      </w:r>
      <w:r w:rsidRPr="00EE55ED">
        <w:rPr>
          <w:rFonts w:eastAsia="Arial"/>
        </w:rPr>
        <w:t xml:space="preserve"> </w:t>
      </w:r>
      <w:r>
        <w:t>syntax</w:t>
      </w:r>
      <w:r>
        <w:tab/>
      </w:r>
      <w:r>
        <w:fldChar w:fldCharType="begin" w:fldLock="1"/>
      </w:r>
      <w:r>
        <w:instrText xml:space="preserve"> PAGEREF _Toc517287346 \h </w:instrText>
      </w:r>
      <w:r>
        <w:fldChar w:fldCharType="separate"/>
      </w:r>
      <w:r>
        <w:t>151</w:t>
      </w:r>
      <w:r>
        <w:fldChar w:fldCharType="end"/>
      </w:r>
    </w:p>
    <w:p w14:paraId="4FF13DD7" w14:textId="77777777" w:rsidR="00A12E07" w:rsidRDefault="00A12E07">
      <w:pPr>
        <w:pStyle w:val="TOC1"/>
        <w:rPr>
          <w:rFonts w:ascii="Calibri" w:hAnsi="Calibri"/>
          <w:szCs w:val="22"/>
          <w:lang w:val="en-US"/>
        </w:rPr>
      </w:pPr>
      <w:r>
        <w:t>Q.7</w:t>
      </w:r>
      <w:r>
        <w:rPr>
          <w:rFonts w:ascii="Calibri" w:hAnsi="Calibri"/>
          <w:szCs w:val="22"/>
          <w:lang w:val="en-US"/>
        </w:rPr>
        <w:tab/>
      </w:r>
      <w:r>
        <w:t>Info</w:t>
      </w:r>
      <w:r w:rsidRPr="00EE55ED">
        <w:rPr>
          <w:rFonts w:eastAsia="Arial"/>
        </w:rPr>
        <w:t xml:space="preserve"> </w:t>
      </w:r>
      <w:r>
        <w:t>Package</w:t>
      </w:r>
      <w:r w:rsidRPr="00EE55ED">
        <w:rPr>
          <w:rFonts w:eastAsia="Arial"/>
        </w:rPr>
        <w:t xml:space="preserve"> </w:t>
      </w:r>
      <w:r>
        <w:t>Usage</w:t>
      </w:r>
      <w:r w:rsidRPr="00EE55ED">
        <w:rPr>
          <w:rFonts w:eastAsia="Arial"/>
        </w:rPr>
        <w:t xml:space="preserve"> </w:t>
      </w:r>
      <w:r>
        <w:t>Restrictions</w:t>
      </w:r>
      <w:r>
        <w:tab/>
      </w:r>
      <w:r>
        <w:fldChar w:fldCharType="begin" w:fldLock="1"/>
      </w:r>
      <w:r>
        <w:instrText xml:space="preserve"> PAGEREF _Toc517287347 \h </w:instrText>
      </w:r>
      <w:r>
        <w:fldChar w:fldCharType="separate"/>
      </w:r>
      <w:r>
        <w:t>151</w:t>
      </w:r>
      <w:r>
        <w:fldChar w:fldCharType="end"/>
      </w:r>
    </w:p>
    <w:p w14:paraId="74DE41FC" w14:textId="77777777" w:rsidR="00A12E07" w:rsidRDefault="00A12E07">
      <w:pPr>
        <w:pStyle w:val="TOC1"/>
        <w:rPr>
          <w:rFonts w:ascii="Calibri" w:hAnsi="Calibri"/>
          <w:szCs w:val="22"/>
          <w:lang w:val="en-US"/>
        </w:rPr>
      </w:pPr>
      <w:r>
        <w:t>Q.8</w:t>
      </w:r>
      <w:r>
        <w:rPr>
          <w:rFonts w:ascii="Calibri" w:hAnsi="Calibri"/>
          <w:szCs w:val="22"/>
          <w:lang w:val="en-US"/>
        </w:rPr>
        <w:tab/>
      </w:r>
      <w:r>
        <w:t>Rate</w:t>
      </w:r>
      <w:r w:rsidRPr="00EE55ED">
        <w:rPr>
          <w:rFonts w:eastAsia="Arial"/>
        </w:rPr>
        <w:t xml:space="preserve"> </w:t>
      </w:r>
      <w:r>
        <w:t>of</w:t>
      </w:r>
      <w:r w:rsidRPr="00EE55ED">
        <w:rPr>
          <w:rFonts w:eastAsia="Arial"/>
        </w:rPr>
        <w:t xml:space="preserve"> </w:t>
      </w:r>
      <w:r>
        <w:t>INFO</w:t>
      </w:r>
      <w:r w:rsidRPr="00EE55ED">
        <w:rPr>
          <w:rFonts w:eastAsia="Arial"/>
        </w:rPr>
        <w:t xml:space="preserve"> </w:t>
      </w:r>
      <w:r>
        <w:t>Requests</w:t>
      </w:r>
      <w:r>
        <w:tab/>
      </w:r>
      <w:r>
        <w:fldChar w:fldCharType="begin" w:fldLock="1"/>
      </w:r>
      <w:r>
        <w:instrText xml:space="preserve"> PAGEREF _Toc517287348 \h </w:instrText>
      </w:r>
      <w:r>
        <w:fldChar w:fldCharType="separate"/>
      </w:r>
      <w:r>
        <w:t>151</w:t>
      </w:r>
      <w:r>
        <w:fldChar w:fldCharType="end"/>
      </w:r>
    </w:p>
    <w:p w14:paraId="0D965B6F" w14:textId="77777777" w:rsidR="00A12E07" w:rsidRDefault="00A12E07">
      <w:pPr>
        <w:pStyle w:val="TOC1"/>
        <w:rPr>
          <w:rFonts w:ascii="Calibri" w:hAnsi="Calibri"/>
          <w:szCs w:val="22"/>
          <w:lang w:val="en-US"/>
        </w:rPr>
      </w:pPr>
      <w:r>
        <w:lastRenderedPageBreak/>
        <w:t>Q.9</w:t>
      </w:r>
      <w:r>
        <w:rPr>
          <w:rFonts w:ascii="Calibri" w:hAnsi="Calibri"/>
          <w:szCs w:val="22"/>
          <w:lang w:val="en-US"/>
        </w:rPr>
        <w:tab/>
      </w:r>
      <w:r>
        <w:t>Info</w:t>
      </w:r>
      <w:r w:rsidRPr="00EE55ED">
        <w:rPr>
          <w:rFonts w:eastAsia="Arial"/>
        </w:rPr>
        <w:t xml:space="preserve"> </w:t>
      </w:r>
      <w:r>
        <w:t>Package</w:t>
      </w:r>
      <w:r w:rsidRPr="00EE55ED">
        <w:rPr>
          <w:rFonts w:eastAsia="Arial"/>
        </w:rPr>
        <w:t xml:space="preserve"> </w:t>
      </w:r>
      <w:r>
        <w:t>Security</w:t>
      </w:r>
      <w:r w:rsidRPr="00EE55ED">
        <w:rPr>
          <w:rFonts w:eastAsia="Arial"/>
        </w:rPr>
        <w:t xml:space="preserve"> </w:t>
      </w:r>
      <w:r>
        <w:t>Considerations</w:t>
      </w:r>
      <w:r>
        <w:tab/>
      </w:r>
      <w:r>
        <w:fldChar w:fldCharType="begin" w:fldLock="1"/>
      </w:r>
      <w:r>
        <w:instrText xml:space="preserve"> PAGEREF _Toc517287349 \h </w:instrText>
      </w:r>
      <w:r>
        <w:fldChar w:fldCharType="separate"/>
      </w:r>
      <w:r>
        <w:t>151</w:t>
      </w:r>
      <w:r>
        <w:fldChar w:fldCharType="end"/>
      </w:r>
    </w:p>
    <w:p w14:paraId="5C3E609A" w14:textId="77777777" w:rsidR="00A12E07" w:rsidRDefault="00A12E07">
      <w:pPr>
        <w:pStyle w:val="TOC1"/>
        <w:rPr>
          <w:rFonts w:ascii="Calibri" w:hAnsi="Calibri"/>
          <w:szCs w:val="22"/>
          <w:lang w:val="en-US"/>
        </w:rPr>
      </w:pPr>
      <w:r>
        <w:t>Q.10</w:t>
      </w:r>
      <w:r>
        <w:rPr>
          <w:rFonts w:ascii="Calibri" w:hAnsi="Calibri"/>
          <w:szCs w:val="22"/>
          <w:lang w:val="en-US"/>
        </w:rPr>
        <w:tab/>
      </w:r>
      <w:r>
        <w:t>Implementation</w:t>
      </w:r>
      <w:r w:rsidRPr="00EE55ED">
        <w:rPr>
          <w:rFonts w:eastAsia="Arial"/>
        </w:rPr>
        <w:t xml:space="preserve"> </w:t>
      </w:r>
      <w:r>
        <w:t>Details</w:t>
      </w:r>
      <w:r w:rsidRPr="00EE55ED">
        <w:rPr>
          <w:rFonts w:eastAsia="Arial"/>
        </w:rPr>
        <w:t xml:space="preserve"> </w:t>
      </w:r>
      <w:r>
        <w:t>and</w:t>
      </w:r>
      <w:r w:rsidRPr="00EE55ED">
        <w:rPr>
          <w:rFonts w:eastAsia="Arial"/>
        </w:rPr>
        <w:t xml:space="preserve"> </w:t>
      </w:r>
      <w:r>
        <w:t>Examples</w:t>
      </w:r>
      <w:r>
        <w:tab/>
      </w:r>
      <w:r>
        <w:fldChar w:fldCharType="begin" w:fldLock="1"/>
      </w:r>
      <w:r>
        <w:instrText xml:space="preserve"> PAGEREF _Toc517287350 \h </w:instrText>
      </w:r>
      <w:r>
        <w:fldChar w:fldCharType="separate"/>
      </w:r>
      <w:r>
        <w:t>151</w:t>
      </w:r>
      <w:r>
        <w:fldChar w:fldCharType="end"/>
      </w:r>
    </w:p>
    <w:p w14:paraId="600CE563" w14:textId="77777777" w:rsidR="00A12E07" w:rsidRDefault="00A12E07" w:rsidP="00A12E07">
      <w:pPr>
        <w:pStyle w:val="TOC8"/>
        <w:tabs>
          <w:tab w:val="right" w:leader="dot" w:pos="9639"/>
        </w:tabs>
        <w:rPr>
          <w:rFonts w:ascii="Calibri" w:hAnsi="Calibri"/>
          <w:b w:val="0"/>
          <w:szCs w:val="22"/>
          <w:lang w:val="en-US"/>
        </w:rPr>
      </w:pPr>
      <w:r>
        <w:t>Annex R (informative):</w:t>
      </w:r>
      <w:r>
        <w:tab/>
        <w:t>IANA registration information for SDP attributes</w:t>
      </w:r>
      <w:r>
        <w:tab/>
      </w:r>
      <w:r>
        <w:fldChar w:fldCharType="begin" w:fldLock="1"/>
      </w:r>
      <w:r>
        <w:instrText xml:space="preserve"> PAGEREF _Toc517287351 \h </w:instrText>
      </w:r>
      <w:r>
        <w:fldChar w:fldCharType="separate"/>
      </w:r>
      <w:r>
        <w:t>152</w:t>
      </w:r>
      <w:r>
        <w:fldChar w:fldCharType="end"/>
      </w:r>
    </w:p>
    <w:p w14:paraId="69C8E0F4" w14:textId="77777777" w:rsidR="00A12E07" w:rsidRDefault="00A12E07">
      <w:pPr>
        <w:pStyle w:val="TOC1"/>
        <w:rPr>
          <w:rFonts w:ascii="Calibri" w:hAnsi="Calibri"/>
          <w:szCs w:val="22"/>
          <w:lang w:val="en-US"/>
        </w:rPr>
      </w:pPr>
      <w:r>
        <w:t>R.1.</w:t>
      </w:r>
      <w:r>
        <w:rPr>
          <w:rFonts w:ascii="Calibri" w:hAnsi="Calibri"/>
          <w:szCs w:val="22"/>
          <w:lang w:val="en-US"/>
        </w:rPr>
        <w:tab/>
      </w:r>
      <w:r>
        <w:t>Introduction</w:t>
      </w:r>
      <w:r>
        <w:tab/>
      </w:r>
      <w:r>
        <w:fldChar w:fldCharType="begin" w:fldLock="1"/>
      </w:r>
      <w:r>
        <w:instrText xml:space="preserve"> PAGEREF _Toc517287352 \h </w:instrText>
      </w:r>
      <w:r>
        <w:fldChar w:fldCharType="separate"/>
      </w:r>
      <w:r>
        <w:t>152</w:t>
      </w:r>
      <w:r>
        <w:fldChar w:fldCharType="end"/>
      </w:r>
    </w:p>
    <w:p w14:paraId="5A6AD03F" w14:textId="77777777" w:rsidR="00A12E07" w:rsidRDefault="00A12E07">
      <w:pPr>
        <w:pStyle w:val="TOC1"/>
        <w:rPr>
          <w:rFonts w:ascii="Calibri" w:hAnsi="Calibri"/>
          <w:szCs w:val="22"/>
          <w:lang w:val="en-US"/>
        </w:rPr>
      </w:pPr>
      <w:r>
        <w:t>R.2</w:t>
      </w:r>
      <w:r>
        <w:rPr>
          <w:rFonts w:ascii="Calibri" w:hAnsi="Calibri"/>
          <w:szCs w:val="22"/>
          <w:lang w:val="en-US"/>
        </w:rPr>
        <w:tab/>
      </w:r>
      <w:r>
        <w:t>PSS_Live_service</w:t>
      </w:r>
      <w:r>
        <w:tab/>
      </w:r>
      <w:r>
        <w:fldChar w:fldCharType="begin" w:fldLock="1"/>
      </w:r>
      <w:r>
        <w:instrText xml:space="preserve"> PAGEREF _Toc517287353 \h </w:instrText>
      </w:r>
      <w:r>
        <w:fldChar w:fldCharType="separate"/>
      </w:r>
      <w:r>
        <w:t>152</w:t>
      </w:r>
      <w:r>
        <w:fldChar w:fldCharType="end"/>
      </w:r>
    </w:p>
    <w:p w14:paraId="4EC3F866" w14:textId="77777777" w:rsidR="00A12E07" w:rsidRDefault="00A12E07">
      <w:pPr>
        <w:pStyle w:val="TOC1"/>
        <w:rPr>
          <w:rFonts w:ascii="Calibri" w:hAnsi="Calibri"/>
          <w:szCs w:val="22"/>
          <w:lang w:val="en-US"/>
        </w:rPr>
      </w:pPr>
      <w:r>
        <w:t>R.3</w:t>
      </w:r>
      <w:r>
        <w:rPr>
          <w:rFonts w:ascii="Calibri" w:hAnsi="Calibri"/>
          <w:szCs w:val="22"/>
          <w:lang w:val="en-US"/>
        </w:rPr>
        <w:tab/>
      </w:r>
      <w:r>
        <w:t>mbms_service</w:t>
      </w:r>
      <w:r>
        <w:tab/>
      </w:r>
      <w:r>
        <w:fldChar w:fldCharType="begin" w:fldLock="1"/>
      </w:r>
      <w:r>
        <w:instrText xml:space="preserve"> PAGEREF _Toc517287354 \h </w:instrText>
      </w:r>
      <w:r>
        <w:fldChar w:fldCharType="separate"/>
      </w:r>
      <w:r>
        <w:t>152</w:t>
      </w:r>
      <w:r>
        <w:fldChar w:fldCharType="end"/>
      </w:r>
    </w:p>
    <w:p w14:paraId="4F1D3007" w14:textId="77777777" w:rsidR="00A12E07" w:rsidRDefault="00A12E07">
      <w:pPr>
        <w:pStyle w:val="TOC1"/>
        <w:rPr>
          <w:rFonts w:ascii="Calibri" w:hAnsi="Calibri"/>
          <w:szCs w:val="22"/>
          <w:lang w:val="en-US"/>
        </w:rPr>
      </w:pPr>
      <w:r>
        <w:t>R.4</w:t>
      </w:r>
      <w:r>
        <w:rPr>
          <w:rFonts w:ascii="Calibri" w:hAnsi="Calibri"/>
          <w:szCs w:val="22"/>
          <w:lang w:val="en-US"/>
        </w:rPr>
        <w:tab/>
      </w:r>
      <w:r>
        <w:t>mbms_download_service</w:t>
      </w:r>
      <w:r>
        <w:tab/>
      </w:r>
      <w:r>
        <w:fldChar w:fldCharType="begin" w:fldLock="1"/>
      </w:r>
      <w:r>
        <w:instrText xml:space="preserve"> PAGEREF _Toc517287355 \h </w:instrText>
      </w:r>
      <w:r>
        <w:fldChar w:fldCharType="separate"/>
      </w:r>
      <w:r>
        <w:t>153</w:t>
      </w:r>
      <w:r>
        <w:fldChar w:fldCharType="end"/>
      </w:r>
    </w:p>
    <w:p w14:paraId="2DC8679E" w14:textId="77777777" w:rsidR="00A12E07" w:rsidRDefault="00A12E07">
      <w:pPr>
        <w:pStyle w:val="TOC1"/>
        <w:rPr>
          <w:rFonts w:ascii="Calibri" w:hAnsi="Calibri"/>
          <w:szCs w:val="22"/>
          <w:lang w:val="en-US"/>
        </w:rPr>
      </w:pPr>
      <w:r>
        <w:t>R.5</w:t>
      </w:r>
      <w:r>
        <w:rPr>
          <w:rFonts w:ascii="Calibri" w:hAnsi="Calibri"/>
          <w:szCs w:val="22"/>
          <w:lang w:val="en-US"/>
        </w:rPr>
        <w:tab/>
      </w:r>
      <w:r>
        <w:t>fdt_address</w:t>
      </w:r>
      <w:r>
        <w:tab/>
      </w:r>
      <w:r>
        <w:fldChar w:fldCharType="begin" w:fldLock="1"/>
      </w:r>
      <w:r>
        <w:instrText xml:space="preserve"> PAGEREF _Toc517287356 \h </w:instrText>
      </w:r>
      <w:r>
        <w:fldChar w:fldCharType="separate"/>
      </w:r>
      <w:r>
        <w:t>153</w:t>
      </w:r>
      <w:r>
        <w:fldChar w:fldCharType="end"/>
      </w:r>
    </w:p>
    <w:p w14:paraId="7C3BE186" w14:textId="77777777" w:rsidR="00A12E07" w:rsidRDefault="00A12E07">
      <w:pPr>
        <w:pStyle w:val="TOC1"/>
        <w:rPr>
          <w:rFonts w:ascii="Calibri" w:hAnsi="Calibri"/>
          <w:szCs w:val="22"/>
          <w:lang w:val="en-US"/>
        </w:rPr>
      </w:pPr>
      <w:r>
        <w:t>R.6</w:t>
      </w:r>
      <w:r>
        <w:rPr>
          <w:rFonts w:ascii="Calibri" w:hAnsi="Calibri"/>
          <w:szCs w:val="22"/>
          <w:lang w:val="en-US"/>
        </w:rPr>
        <w:tab/>
      </w:r>
      <w:r>
        <w:t>repair-server-address</w:t>
      </w:r>
      <w:r>
        <w:tab/>
      </w:r>
      <w:r>
        <w:fldChar w:fldCharType="begin" w:fldLock="1"/>
      </w:r>
      <w:r>
        <w:instrText xml:space="preserve"> PAGEREF _Toc517287357 \h </w:instrText>
      </w:r>
      <w:r>
        <w:fldChar w:fldCharType="separate"/>
      </w:r>
      <w:r>
        <w:t>154</w:t>
      </w:r>
      <w:r>
        <w:fldChar w:fldCharType="end"/>
      </w:r>
    </w:p>
    <w:p w14:paraId="2047DCAD" w14:textId="77777777" w:rsidR="00A12E07" w:rsidRDefault="00A12E07">
      <w:pPr>
        <w:pStyle w:val="TOC1"/>
        <w:rPr>
          <w:rFonts w:ascii="Calibri" w:hAnsi="Calibri"/>
          <w:szCs w:val="22"/>
          <w:lang w:val="en-US"/>
        </w:rPr>
      </w:pPr>
      <w:r>
        <w:t>R.7</w:t>
      </w:r>
      <w:r>
        <w:rPr>
          <w:rFonts w:ascii="Calibri" w:hAnsi="Calibri"/>
          <w:szCs w:val="22"/>
          <w:lang w:val="en-US"/>
        </w:rPr>
        <w:tab/>
      </w:r>
      <w:r>
        <w:t>report-channel</w:t>
      </w:r>
      <w:r>
        <w:tab/>
      </w:r>
      <w:r>
        <w:fldChar w:fldCharType="begin" w:fldLock="1"/>
      </w:r>
      <w:r>
        <w:instrText xml:space="preserve"> PAGEREF _Toc517287358 \h </w:instrText>
      </w:r>
      <w:r>
        <w:fldChar w:fldCharType="separate"/>
      </w:r>
      <w:r>
        <w:t>154</w:t>
      </w:r>
      <w:r>
        <w:fldChar w:fldCharType="end"/>
      </w:r>
    </w:p>
    <w:p w14:paraId="7FE98A39" w14:textId="77777777" w:rsidR="00A12E07" w:rsidRDefault="00A12E07">
      <w:pPr>
        <w:pStyle w:val="TOC1"/>
        <w:rPr>
          <w:rFonts w:ascii="Calibri" w:hAnsi="Calibri"/>
          <w:szCs w:val="22"/>
          <w:lang w:val="en-US"/>
        </w:rPr>
      </w:pPr>
      <w:r>
        <w:t>R.8</w:t>
      </w:r>
      <w:r>
        <w:rPr>
          <w:rFonts w:ascii="Calibri" w:hAnsi="Calibri"/>
          <w:szCs w:val="22"/>
          <w:lang w:val="en-US"/>
        </w:rPr>
        <w:tab/>
      </w:r>
      <w:r>
        <w:t>suggestedPresentationOffset</w:t>
      </w:r>
      <w:r>
        <w:tab/>
      </w:r>
      <w:r>
        <w:fldChar w:fldCharType="begin" w:fldLock="1"/>
      </w:r>
      <w:r>
        <w:instrText xml:space="preserve"> PAGEREF _Toc517287359 \h </w:instrText>
      </w:r>
      <w:r>
        <w:fldChar w:fldCharType="separate"/>
      </w:r>
      <w:r>
        <w:t>155</w:t>
      </w:r>
      <w:r>
        <w:fldChar w:fldCharType="end"/>
      </w:r>
    </w:p>
    <w:p w14:paraId="3D68A172" w14:textId="77777777" w:rsidR="00A12E07" w:rsidRDefault="00A12E07" w:rsidP="00A12E07">
      <w:pPr>
        <w:pStyle w:val="TOC8"/>
        <w:tabs>
          <w:tab w:val="right" w:leader="dot" w:pos="9639"/>
        </w:tabs>
        <w:rPr>
          <w:rFonts w:ascii="Calibri" w:hAnsi="Calibri"/>
          <w:b w:val="0"/>
          <w:szCs w:val="22"/>
          <w:lang w:val="en-US"/>
        </w:rPr>
      </w:pPr>
      <w:r>
        <w:t>Annex S (informative):</w:t>
      </w:r>
      <w:r>
        <w:tab/>
        <w:t>Change history</w:t>
      </w:r>
      <w:r>
        <w:tab/>
      </w:r>
      <w:r>
        <w:fldChar w:fldCharType="begin" w:fldLock="1"/>
      </w:r>
      <w:r>
        <w:instrText xml:space="preserve"> PAGEREF _Toc517287360 \h </w:instrText>
      </w:r>
      <w:r>
        <w:fldChar w:fldCharType="separate"/>
      </w:r>
      <w:r>
        <w:t>156</w:t>
      </w:r>
      <w:r>
        <w:fldChar w:fldCharType="end"/>
      </w:r>
    </w:p>
    <w:p w14:paraId="72066C40" w14:textId="77777777" w:rsidR="004A3549" w:rsidRPr="00047BA9" w:rsidRDefault="00A12E07" w:rsidP="00980E4B">
      <w:pPr>
        <w:pStyle w:val="Heading1"/>
      </w:pPr>
      <w:r>
        <w:rPr>
          <w:rFonts w:ascii="Times New Roman" w:hAnsi="Times New Roman"/>
          <w:noProof/>
          <w:sz w:val="22"/>
        </w:rPr>
        <w:fldChar w:fldCharType="end"/>
      </w:r>
      <w:r w:rsidR="004A3549" w:rsidRPr="00047BA9">
        <w:br w:type="page"/>
      </w:r>
      <w:bookmarkStart w:id="5" w:name="_Toc517286960"/>
      <w:r w:rsidR="004A3549" w:rsidRPr="00047BA9">
        <w:lastRenderedPageBreak/>
        <w:t>Foreword</w:t>
      </w:r>
      <w:bookmarkEnd w:id="5"/>
    </w:p>
    <w:p w14:paraId="7B73CB48" w14:textId="77777777" w:rsidR="004A3549" w:rsidRPr="00047BA9" w:rsidRDefault="004A3549">
      <w:r w:rsidRPr="00047BA9">
        <w:t>This Technical Specification has been produced by the 3</w:t>
      </w:r>
      <w:r w:rsidRPr="00047BA9">
        <w:rPr>
          <w:vertAlign w:val="superscript"/>
        </w:rPr>
        <w:t>rd</w:t>
      </w:r>
      <w:r w:rsidRPr="00047BA9">
        <w:t xml:space="preserve"> Generation Partnership Project (3GPP).</w:t>
      </w:r>
    </w:p>
    <w:p w14:paraId="244A8910" w14:textId="77777777" w:rsidR="004A3549" w:rsidRPr="00047BA9" w:rsidRDefault="004A3549">
      <w:r w:rsidRPr="00047BA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A78E0AF" w14:textId="77777777" w:rsidR="004A3549" w:rsidRPr="00047BA9" w:rsidRDefault="004A3549">
      <w:pPr>
        <w:pStyle w:val="B1"/>
      </w:pPr>
      <w:r w:rsidRPr="00047BA9">
        <w:t>Version x.y.z</w:t>
      </w:r>
    </w:p>
    <w:p w14:paraId="6A508A6A" w14:textId="77777777" w:rsidR="004A3549" w:rsidRPr="00047BA9" w:rsidRDefault="004A3549">
      <w:pPr>
        <w:pStyle w:val="B1"/>
      </w:pPr>
      <w:r w:rsidRPr="00047BA9">
        <w:t>where:</w:t>
      </w:r>
    </w:p>
    <w:p w14:paraId="2EDAF37A" w14:textId="77777777" w:rsidR="004A3549" w:rsidRPr="00047BA9" w:rsidRDefault="004A3549">
      <w:pPr>
        <w:pStyle w:val="B20"/>
      </w:pPr>
      <w:r w:rsidRPr="00047BA9">
        <w:t>x</w:t>
      </w:r>
      <w:r w:rsidRPr="00047BA9">
        <w:tab/>
        <w:t>the first digit:</w:t>
      </w:r>
    </w:p>
    <w:p w14:paraId="20BB6989" w14:textId="77777777" w:rsidR="004A3549" w:rsidRPr="00047BA9" w:rsidRDefault="004A3549">
      <w:pPr>
        <w:pStyle w:val="B30"/>
      </w:pPr>
      <w:r w:rsidRPr="00047BA9">
        <w:t>1</w:t>
      </w:r>
      <w:r w:rsidRPr="00047BA9">
        <w:tab/>
        <w:t>presented to TSG for information;</w:t>
      </w:r>
    </w:p>
    <w:p w14:paraId="50CC7AEB" w14:textId="77777777" w:rsidR="004A3549" w:rsidRPr="00047BA9" w:rsidRDefault="004A3549">
      <w:pPr>
        <w:pStyle w:val="B30"/>
      </w:pPr>
      <w:r w:rsidRPr="00047BA9">
        <w:t>2</w:t>
      </w:r>
      <w:r w:rsidRPr="00047BA9">
        <w:tab/>
        <w:t>presented to TSG for approval;</w:t>
      </w:r>
    </w:p>
    <w:p w14:paraId="4F947485" w14:textId="77777777" w:rsidR="004A3549" w:rsidRPr="00047BA9" w:rsidRDefault="004A3549">
      <w:pPr>
        <w:pStyle w:val="B30"/>
      </w:pPr>
      <w:r w:rsidRPr="00047BA9">
        <w:t>3</w:t>
      </w:r>
      <w:r w:rsidRPr="00047BA9">
        <w:tab/>
        <w:t>or greater indicates TSG approved document under change control.</w:t>
      </w:r>
    </w:p>
    <w:p w14:paraId="0D46E26B" w14:textId="77777777" w:rsidR="004A3549" w:rsidRPr="00047BA9" w:rsidRDefault="004A3549">
      <w:pPr>
        <w:pStyle w:val="B20"/>
      </w:pPr>
      <w:r w:rsidRPr="00047BA9">
        <w:t>y</w:t>
      </w:r>
      <w:r w:rsidRPr="00047BA9">
        <w:tab/>
        <w:t>the second digit is incremented for all changes of substance, i.e. technical enhancements, corrections, updates, etc.</w:t>
      </w:r>
    </w:p>
    <w:p w14:paraId="7368DD03" w14:textId="77777777" w:rsidR="004A3549" w:rsidRPr="00047BA9" w:rsidRDefault="004A3549">
      <w:pPr>
        <w:pStyle w:val="B20"/>
      </w:pPr>
      <w:r w:rsidRPr="00047BA9">
        <w:t>z</w:t>
      </w:r>
      <w:r w:rsidRPr="00047BA9">
        <w:tab/>
        <w:t>the third digit is incremented when editorial only changes have been incorporated in the document.</w:t>
      </w:r>
    </w:p>
    <w:p w14:paraId="18F3BA7F" w14:textId="77777777" w:rsidR="004A3549" w:rsidRPr="00047BA9" w:rsidRDefault="004A3549" w:rsidP="00047BA9">
      <w:pPr>
        <w:pStyle w:val="Heading1"/>
      </w:pPr>
      <w:bookmarkStart w:id="6" w:name="_Toc517286961"/>
      <w:r w:rsidRPr="00047BA9">
        <w:t>Introduction</w:t>
      </w:r>
      <w:bookmarkEnd w:id="6"/>
    </w:p>
    <w:p w14:paraId="59465E18" w14:textId="77777777" w:rsidR="001A150F" w:rsidRPr="00047BA9" w:rsidRDefault="001A150F" w:rsidP="00D9489F">
      <w:r w:rsidRPr="00047BA9">
        <w:t>The 3GPP Packet Switch Streaming (PSS) provides a framework for Internet Protocol (IP) based streaming applications in by specifying protocols and codecs within the 3GPP system. Protocols for control signalling, capability exchange, media transport, rate adaptation and protection are specified. Codecs for speech, natural and synthetic audio, video, still images, bitmap graphics, vector graphics, timed text and text are specified.</w:t>
      </w:r>
    </w:p>
    <w:p w14:paraId="7B94B541" w14:textId="77777777" w:rsidR="001A150F" w:rsidRPr="00047BA9" w:rsidRDefault="001A150F" w:rsidP="00D9489F">
      <w:r w:rsidRPr="00047BA9">
        <w:t xml:space="preserve">The 3GPP Multimedia Broadcast and Multicast Service (MBMS) provides a framework for broadcast and Multicast streaming and download applications in </w:t>
      </w:r>
      <w:r w:rsidR="00D9489F" w:rsidRPr="00047BA9">
        <w:t xml:space="preserve">3GPP </w:t>
      </w:r>
      <w:r w:rsidRPr="00047BA9">
        <w:t>networks supporting the MBMS bearer service. The MBMS user services are enabled by a set of specified media codecs, formats and transport/application protocols. MBMS user services are built on top of the MBMS bearer service. There are two delivery methods for the MBMS user se</w:t>
      </w:r>
      <w:r w:rsidR="00B76FFB" w:rsidRPr="00047BA9">
        <w:t>rvices: download and streaming.</w:t>
      </w:r>
    </w:p>
    <w:p w14:paraId="12FA6618" w14:textId="77777777" w:rsidR="001A150F" w:rsidRPr="00047BA9" w:rsidRDefault="001A150F" w:rsidP="00D9489F">
      <w:r w:rsidRPr="00047BA9">
        <w:t xml:space="preserve">The 3GPP IP Multimedia Subsystem (IMS) enables the deployment of IP multimedia applications. PSS and MBMS User Services are IP multimedia services but they were specified before IMS. IMS brings enablers and features to operators and subscribers that </w:t>
      </w:r>
      <w:r w:rsidR="00D9489F" w:rsidRPr="00047BA9">
        <w:t xml:space="preserve">can </w:t>
      </w:r>
      <w:r w:rsidRPr="00047BA9">
        <w:t>enhance the experience of PSS and MBMS User Services.</w:t>
      </w:r>
    </w:p>
    <w:p w14:paraId="2B2B545A" w14:textId="77777777" w:rsidR="001A150F" w:rsidRPr="00047BA9" w:rsidRDefault="001A150F" w:rsidP="00AF1D7A">
      <w:r w:rsidRPr="00047BA9">
        <w:t xml:space="preserve">The purpose of the present document is the specification of use of the IMS to initiate and control PSS and MBMS User Service. This should enable deployment of PSS and MBMS user services as IMS services. </w:t>
      </w:r>
      <w:r w:rsidR="00D9489F" w:rsidRPr="00047BA9">
        <w:t>Note that t</w:t>
      </w:r>
      <w:r w:rsidRPr="00047BA9">
        <w:t xml:space="preserve">he present </w:t>
      </w:r>
      <w:r w:rsidR="00D9489F" w:rsidRPr="00047BA9">
        <w:t xml:space="preserve">specification </w:t>
      </w:r>
      <w:r w:rsidRPr="00047BA9">
        <w:t>use</w:t>
      </w:r>
      <w:r w:rsidR="00D9489F" w:rsidRPr="00047BA9">
        <w:t>s</w:t>
      </w:r>
      <w:r w:rsidRPr="00047BA9">
        <w:t xml:space="preserve"> components </w:t>
      </w:r>
      <w:r w:rsidR="00D9489F" w:rsidRPr="00047BA9">
        <w:t xml:space="preserve">of the </w:t>
      </w:r>
      <w:r w:rsidRPr="00047BA9">
        <w:t xml:space="preserve">3GPP PSS, 3GPP MBMS </w:t>
      </w:r>
      <w:r w:rsidR="00D9489F" w:rsidRPr="00047BA9">
        <w:t xml:space="preserve">, ETSI </w:t>
      </w:r>
      <w:r w:rsidRPr="00047BA9">
        <w:t>TISPAN IPTV and Open IPTV Forum</w:t>
      </w:r>
      <w:r w:rsidR="00D9489F" w:rsidRPr="00047BA9">
        <w:t xml:space="preserve"> standards specifications</w:t>
      </w:r>
      <w:r w:rsidRPr="00047BA9">
        <w:t>.</w:t>
      </w:r>
    </w:p>
    <w:p w14:paraId="384FCBED" w14:textId="77777777" w:rsidR="004A3549" w:rsidRPr="00047BA9" w:rsidRDefault="004A3549" w:rsidP="00047BA9">
      <w:pPr>
        <w:pStyle w:val="Heading1"/>
      </w:pPr>
      <w:r w:rsidRPr="00047BA9">
        <w:br w:type="page"/>
      </w:r>
      <w:bookmarkStart w:id="7" w:name="_Toc517286962"/>
      <w:r w:rsidRPr="00047BA9">
        <w:lastRenderedPageBreak/>
        <w:t>1</w:t>
      </w:r>
      <w:r w:rsidRPr="00047BA9">
        <w:tab/>
        <w:t>Scope</w:t>
      </w:r>
      <w:bookmarkEnd w:id="7"/>
    </w:p>
    <w:p w14:paraId="684F04A8" w14:textId="77777777" w:rsidR="00BD381B" w:rsidRPr="00047BA9" w:rsidRDefault="00BD381B" w:rsidP="00BD381B">
      <w:r w:rsidRPr="00047BA9">
        <w:t xml:space="preserve">The present document specifies the usage of IMS protocols to initiate and control PSS and MBMS Streaming </w:t>
      </w:r>
      <w:r>
        <w:t xml:space="preserve">and Download </w:t>
      </w:r>
      <w:r w:rsidRPr="00047BA9">
        <w:t xml:space="preserve">User Services based applications. It applies to IMS enabled UEs that also implement PSS and/or MBMS clients. Existing protocols that are used are described in reference to relevant specifications. </w:t>
      </w:r>
    </w:p>
    <w:p w14:paraId="3A729EC3" w14:textId="77777777" w:rsidR="00BD381B" w:rsidRPr="00047BA9" w:rsidRDefault="00BD381B" w:rsidP="00BD381B">
      <w:r w:rsidRPr="00047BA9">
        <w:t>The present document is applicable to IP-based packet-switched networks over 3GPP systems.</w:t>
      </w:r>
    </w:p>
    <w:p w14:paraId="5A4170BC" w14:textId="77777777" w:rsidR="002C3587" w:rsidRPr="00047BA9" w:rsidRDefault="00BD381B" w:rsidP="00BD381B">
      <w:r w:rsidRPr="00047BA9">
        <w:t xml:space="preserve">The present document includes </w:t>
      </w:r>
      <w:smartTag w:uri="urn:schemas-microsoft-com:office:smarttags" w:element="PersonName">
        <w:r w:rsidRPr="00047BA9">
          <w:t>info</w:t>
        </w:r>
      </w:smartTag>
      <w:r w:rsidRPr="00047BA9">
        <w:t>rmation applicable to network operators, service providers and manufacturers</w:t>
      </w:r>
      <w:r w:rsidR="00DF337C">
        <w:t>.</w:t>
      </w:r>
    </w:p>
    <w:p w14:paraId="1B8ECA98" w14:textId="77777777" w:rsidR="001D067F" w:rsidRPr="00047BA9" w:rsidRDefault="001D067F" w:rsidP="00047BA9">
      <w:pPr>
        <w:pStyle w:val="Heading1"/>
      </w:pPr>
      <w:bookmarkStart w:id="8" w:name="_Toc517286963"/>
      <w:r w:rsidRPr="00047BA9">
        <w:t>2</w:t>
      </w:r>
      <w:r w:rsidRPr="00047BA9">
        <w:tab/>
        <w:t>References</w:t>
      </w:r>
      <w:bookmarkEnd w:id="8"/>
    </w:p>
    <w:p w14:paraId="4FFEEB14" w14:textId="77777777" w:rsidR="002C3587" w:rsidRPr="00047BA9" w:rsidRDefault="002C3587" w:rsidP="002C3587">
      <w:r w:rsidRPr="00047BA9">
        <w:t>The following documents contain provisions which, through reference in this text, constitute provisions of the present document.</w:t>
      </w:r>
    </w:p>
    <w:p w14:paraId="018D5182" w14:textId="77777777" w:rsidR="002C3587" w:rsidRPr="00047BA9" w:rsidRDefault="00083D4F" w:rsidP="00083D4F">
      <w:pPr>
        <w:pStyle w:val="B1"/>
      </w:pPr>
      <w:r>
        <w:t>-</w:t>
      </w:r>
      <w:r>
        <w:tab/>
      </w:r>
      <w:r w:rsidR="002C3587" w:rsidRPr="00047BA9">
        <w:t>References are either specific (identified by date of publication, edition number, version number, etc.) or non</w:t>
      </w:r>
      <w:r w:rsidR="002C3587" w:rsidRPr="00047BA9">
        <w:noBreakHyphen/>
        <w:t>specific.</w:t>
      </w:r>
    </w:p>
    <w:p w14:paraId="257CA9A4" w14:textId="77777777" w:rsidR="002C3587" w:rsidRPr="00047BA9" w:rsidRDefault="00083D4F" w:rsidP="00083D4F">
      <w:pPr>
        <w:pStyle w:val="B1"/>
      </w:pPr>
      <w:r>
        <w:t>-</w:t>
      </w:r>
      <w:r>
        <w:tab/>
      </w:r>
      <w:r w:rsidR="002C3587" w:rsidRPr="00047BA9">
        <w:t>For a specific reference, subsequent revisions do not apply.</w:t>
      </w:r>
    </w:p>
    <w:p w14:paraId="3A84C202" w14:textId="77777777" w:rsidR="002C3587" w:rsidRPr="00047BA9" w:rsidRDefault="00083D4F" w:rsidP="00083D4F">
      <w:pPr>
        <w:pStyle w:val="B1"/>
      </w:pPr>
      <w:r>
        <w:t>-</w:t>
      </w:r>
      <w:r>
        <w:tab/>
      </w:r>
      <w:r w:rsidR="002C3587" w:rsidRPr="00047BA9">
        <w:t xml:space="preserve">For a non-specific reference, the latest version applies. In the case of a reference to a 3GPP document (including a GSM document), a non-specific reference implicitly refers to the latest version of that document </w:t>
      </w:r>
      <w:r w:rsidR="002C3587" w:rsidRPr="00047BA9">
        <w:rPr>
          <w:i/>
          <w:iCs/>
        </w:rPr>
        <w:t>in the same Release as the present document</w:t>
      </w:r>
      <w:r w:rsidR="002C3587" w:rsidRPr="00047BA9">
        <w:t>.</w:t>
      </w:r>
    </w:p>
    <w:p w14:paraId="1213AC5F" w14:textId="77777777" w:rsidR="002C3587" w:rsidRPr="00047BA9" w:rsidRDefault="002C3587" w:rsidP="002C3587">
      <w:pPr>
        <w:pStyle w:val="EX"/>
      </w:pPr>
      <w:r w:rsidRPr="00047BA9">
        <w:t>[1]</w:t>
      </w:r>
      <w:r w:rsidRPr="00047BA9">
        <w:tab/>
        <w:t>3GPP TR 21.905: "Vocabulary for 3GPP Specifications".</w:t>
      </w:r>
    </w:p>
    <w:p w14:paraId="17C86805" w14:textId="77777777" w:rsidR="002C3587" w:rsidRPr="00047BA9" w:rsidRDefault="002C3587" w:rsidP="002C3587">
      <w:pPr>
        <w:pStyle w:val="EX"/>
      </w:pPr>
      <w:r w:rsidRPr="00047BA9">
        <w:t>[2]</w:t>
      </w:r>
      <w:r w:rsidRPr="00047BA9">
        <w:tab/>
        <w:t>3GPP TS 22.146: "Multimedia Broadcast/Multicast Service; Stage 1".</w:t>
      </w:r>
    </w:p>
    <w:p w14:paraId="7E4B416F" w14:textId="77777777" w:rsidR="002C3587" w:rsidRPr="00047BA9" w:rsidRDefault="002C3587" w:rsidP="002C3587">
      <w:pPr>
        <w:pStyle w:val="EX"/>
      </w:pPr>
      <w:r w:rsidRPr="00047BA9">
        <w:t>[3]</w:t>
      </w:r>
      <w:r w:rsidRPr="00047BA9">
        <w:tab/>
        <w:t>3GPP TS 22.246: "Multimedia Broadcast/Multicast Service (MBMS) user services; Stage 1".</w:t>
      </w:r>
    </w:p>
    <w:p w14:paraId="281A3351" w14:textId="77777777" w:rsidR="002C3587" w:rsidRPr="00047BA9" w:rsidRDefault="002C3587" w:rsidP="002C3587">
      <w:pPr>
        <w:pStyle w:val="EX"/>
      </w:pPr>
      <w:r w:rsidRPr="00047BA9">
        <w:t>[4]</w:t>
      </w:r>
      <w:r w:rsidRPr="00047BA9">
        <w:tab/>
        <w:t>3GPP TS 23.246: "Multimedia Broadcast/Multicast Service (MBMS); Architecture and functional description".</w:t>
      </w:r>
    </w:p>
    <w:p w14:paraId="102F64CC" w14:textId="77777777" w:rsidR="002C3587" w:rsidRPr="00047BA9" w:rsidRDefault="002C3587" w:rsidP="002C3587">
      <w:pPr>
        <w:pStyle w:val="EX"/>
      </w:pPr>
      <w:r w:rsidRPr="00047BA9">
        <w:t>[5]</w:t>
      </w:r>
      <w:r w:rsidRPr="00047BA9">
        <w:tab/>
        <w:t>3GPP TS 33.246: "3G Security; Security of Multimedia Broadcast/Multicast Service (MBMS)</w:t>
      </w:r>
      <w:r w:rsidRPr="00047BA9">
        <w:rPr>
          <w:snapToGrid w:val="0"/>
        </w:rPr>
        <w:t>"</w:t>
      </w:r>
      <w:r w:rsidRPr="00047BA9">
        <w:t>.</w:t>
      </w:r>
    </w:p>
    <w:p w14:paraId="053AACB2" w14:textId="77777777" w:rsidR="002C3587" w:rsidRPr="00047BA9" w:rsidRDefault="002C3587" w:rsidP="002C3587">
      <w:pPr>
        <w:pStyle w:val="EX"/>
      </w:pPr>
      <w:bookmarkStart w:id="9" w:name="ref23228"/>
      <w:r w:rsidRPr="00047BA9">
        <w:t>[6]</w:t>
      </w:r>
      <w:bookmarkEnd w:id="9"/>
      <w:r w:rsidRPr="00047BA9">
        <w:tab/>
        <w:t>3GPP TS 23.228: "IP multimedia subsystem; Stage 2".</w:t>
      </w:r>
    </w:p>
    <w:p w14:paraId="36FFE030" w14:textId="77777777" w:rsidR="002C3587" w:rsidRPr="00047BA9" w:rsidRDefault="002C3587" w:rsidP="002C3587">
      <w:pPr>
        <w:pStyle w:val="EX"/>
      </w:pPr>
      <w:r w:rsidRPr="00047BA9">
        <w:t>[7]</w:t>
      </w:r>
      <w:r w:rsidRPr="00047BA9">
        <w:tab/>
        <w:t xml:space="preserve">3GPP TS 24.229: </w:t>
      </w:r>
      <w:r w:rsidR="00B76FFB" w:rsidRPr="00047BA9">
        <w:t>"</w:t>
      </w:r>
      <w:r w:rsidRPr="00047BA9">
        <w:t>IP multimedia call control protocol based on Session Initiation Protocol (SIP) and Session Description Protocol (SDP); Stage 3</w:t>
      </w:r>
      <w:r w:rsidR="00B76FFB" w:rsidRPr="00047BA9">
        <w:t>".</w:t>
      </w:r>
    </w:p>
    <w:p w14:paraId="11485BC5" w14:textId="77777777" w:rsidR="002C3587" w:rsidRPr="00047BA9" w:rsidRDefault="002C3587" w:rsidP="002C3587">
      <w:pPr>
        <w:pStyle w:val="EX"/>
      </w:pPr>
      <w:r w:rsidRPr="00047BA9">
        <w:t>[8]</w:t>
      </w:r>
      <w:r w:rsidRPr="00047BA9">
        <w:tab/>
        <w:t>3GPP TS 26.234: "Transparent end-to-end streaming service; Protocols and codecs".</w:t>
      </w:r>
    </w:p>
    <w:p w14:paraId="1FF54F3D" w14:textId="77777777" w:rsidR="002C3587" w:rsidRPr="00047BA9" w:rsidRDefault="002C3587" w:rsidP="002C3587">
      <w:pPr>
        <w:pStyle w:val="EX"/>
      </w:pPr>
      <w:r w:rsidRPr="00047BA9">
        <w:t>[9]</w:t>
      </w:r>
      <w:r w:rsidRPr="00047BA9">
        <w:tab/>
        <w:t>3GPP TS 22.233: "Transparent End-to-End Packet-switched Streaming Service; Stage 1".</w:t>
      </w:r>
    </w:p>
    <w:p w14:paraId="20ED9341" w14:textId="77777777" w:rsidR="002C3587" w:rsidRPr="00047BA9" w:rsidRDefault="002C3587" w:rsidP="002C3587">
      <w:pPr>
        <w:pStyle w:val="EX"/>
      </w:pPr>
      <w:r w:rsidRPr="00047BA9">
        <w:t>[10]</w:t>
      </w:r>
      <w:r w:rsidRPr="00047BA9">
        <w:tab/>
        <w:t>3GPP TS 26.233: "Transparent end-to-end packet switched streaming service (PSS); General description".</w:t>
      </w:r>
    </w:p>
    <w:p w14:paraId="5536F203" w14:textId="77777777" w:rsidR="002C3587" w:rsidRPr="00047BA9" w:rsidRDefault="002C3587" w:rsidP="00D9489F">
      <w:pPr>
        <w:pStyle w:val="EX"/>
      </w:pPr>
      <w:r w:rsidRPr="00047BA9">
        <w:t>[11]</w:t>
      </w:r>
      <w:r w:rsidRPr="00047BA9">
        <w:tab/>
        <w:t>3GPP TS 26.346: "Multimedia Broadcast/Multicast Service (MBMS); Protocols and codecs".</w:t>
      </w:r>
    </w:p>
    <w:p w14:paraId="37EF4F48" w14:textId="77777777" w:rsidR="00E95B7B" w:rsidRPr="00047BA9" w:rsidRDefault="00D76FDA" w:rsidP="00D9489F">
      <w:pPr>
        <w:pStyle w:val="EX"/>
      </w:pPr>
      <w:r w:rsidRPr="00047BA9">
        <w:t>[12]</w:t>
      </w:r>
      <w:r w:rsidRPr="00047BA9">
        <w:tab/>
        <w:t>3GPP TS 23.203: "</w:t>
      </w:r>
      <w:r w:rsidR="00E95B7B" w:rsidRPr="00047BA9">
        <w:t>Policy and charging control architecture".</w:t>
      </w:r>
    </w:p>
    <w:p w14:paraId="72C15019" w14:textId="77777777" w:rsidR="00E95B7B" w:rsidRPr="00047BA9" w:rsidRDefault="00E95B7B" w:rsidP="00E95B7B">
      <w:pPr>
        <w:pStyle w:val="EX"/>
      </w:pPr>
      <w:r w:rsidRPr="00047BA9">
        <w:t>[13]</w:t>
      </w:r>
      <w:r w:rsidRPr="00047BA9">
        <w:tab/>
      </w:r>
      <w:r w:rsidR="00B76FFB" w:rsidRPr="00047BA9">
        <w:t xml:space="preserve">IETF </w:t>
      </w:r>
      <w:r w:rsidRPr="00047BA9">
        <w:t>RFC 4145 (September 2005): "TCP-Based Media Transport in the Session Description Protocol (SDP)".</w:t>
      </w:r>
    </w:p>
    <w:p w14:paraId="7D2AD234" w14:textId="77777777" w:rsidR="00E95B7B" w:rsidRPr="00047BA9" w:rsidRDefault="00E95B7B" w:rsidP="00E95B7B">
      <w:pPr>
        <w:pStyle w:val="EX"/>
      </w:pPr>
      <w:r w:rsidRPr="00047BA9">
        <w:t>[14]</w:t>
      </w:r>
      <w:r w:rsidRPr="00047BA9">
        <w:tab/>
      </w:r>
      <w:r w:rsidR="00B76FFB" w:rsidRPr="00047BA9">
        <w:t xml:space="preserve">IETF </w:t>
      </w:r>
      <w:r w:rsidRPr="00047BA9">
        <w:t>RFC</w:t>
      </w:r>
      <w:r w:rsidR="00B76FFB" w:rsidRPr="00047BA9">
        <w:t xml:space="preserve"> </w:t>
      </w:r>
      <w:r w:rsidRPr="00047BA9">
        <w:t>4572 (July 2006) Connection-Oriented Media Transport over the Transport Layer Security (TLS) Protocol in the Session Description Protocol (SDP)</w:t>
      </w:r>
    </w:p>
    <w:p w14:paraId="6ECF104C" w14:textId="77777777" w:rsidR="00E95B7B" w:rsidRPr="00047BA9" w:rsidRDefault="00E95B7B" w:rsidP="001C286F">
      <w:pPr>
        <w:pStyle w:val="EX"/>
      </w:pPr>
      <w:r w:rsidRPr="00047BA9">
        <w:t>[15]</w:t>
      </w:r>
      <w:r w:rsidRPr="00047BA9">
        <w:tab/>
      </w:r>
      <w:r w:rsidR="001C286F" w:rsidRPr="00047BA9">
        <w:t>void</w:t>
      </w:r>
    </w:p>
    <w:p w14:paraId="18B113BF" w14:textId="77777777" w:rsidR="00D76FDA" w:rsidRPr="00047BA9" w:rsidRDefault="00A548DB" w:rsidP="00D76FDA">
      <w:pPr>
        <w:pStyle w:val="EX"/>
      </w:pPr>
      <w:r w:rsidRPr="00047BA9">
        <w:t>[16]</w:t>
      </w:r>
      <w:r w:rsidRPr="00047BA9">
        <w:tab/>
        <w:t>3GPP TS 23.060</w:t>
      </w:r>
      <w:r w:rsidR="00B76FFB" w:rsidRPr="00047BA9">
        <w:t>: "General Packet Radio Service (GPRS); Service description; Stage 2".</w:t>
      </w:r>
    </w:p>
    <w:p w14:paraId="5C4F3BA9" w14:textId="77777777" w:rsidR="00555867" w:rsidRPr="00047BA9" w:rsidRDefault="00555867" w:rsidP="00D76FDA">
      <w:pPr>
        <w:pStyle w:val="EX"/>
      </w:pPr>
      <w:r w:rsidRPr="00047BA9">
        <w:t>[17]</w:t>
      </w:r>
      <w:r w:rsidRPr="00047BA9">
        <w:tab/>
        <w:t>IETF RFC 2782: "</w:t>
      </w:r>
      <w:r w:rsidRPr="00047BA9">
        <w:rPr>
          <w:bCs/>
        </w:rPr>
        <w:t>A DNS RR for specifying the location of services (DNS SRV)</w:t>
      </w:r>
      <w:r w:rsidRPr="00047BA9">
        <w:t>".</w:t>
      </w:r>
    </w:p>
    <w:p w14:paraId="66B0A1DA" w14:textId="77777777" w:rsidR="00B755CE" w:rsidRPr="00047BA9" w:rsidRDefault="00B755CE" w:rsidP="00047BA9">
      <w:pPr>
        <w:pStyle w:val="EX"/>
      </w:pPr>
      <w:r w:rsidRPr="00047BA9">
        <w:t>[18]</w:t>
      </w:r>
      <w:r w:rsidRPr="00047BA9">
        <w:tab/>
      </w:r>
      <w:r w:rsidR="00CA7591">
        <w:t>Void</w:t>
      </w:r>
      <w:r w:rsidRPr="00047BA9">
        <w:t>.</w:t>
      </w:r>
    </w:p>
    <w:p w14:paraId="213E11C5" w14:textId="77777777" w:rsidR="00B755CE" w:rsidRPr="00047BA9" w:rsidRDefault="00B755CE" w:rsidP="00D76FDA">
      <w:pPr>
        <w:pStyle w:val="EX"/>
      </w:pPr>
      <w:r w:rsidRPr="00047BA9">
        <w:lastRenderedPageBreak/>
        <w:t>[19]</w:t>
      </w:r>
      <w:r w:rsidRPr="00047BA9">
        <w:tab/>
      </w:r>
      <w:r w:rsidR="00AC25D9">
        <w:t>Void</w:t>
      </w:r>
      <w:r w:rsidRPr="00047BA9">
        <w:t>.</w:t>
      </w:r>
    </w:p>
    <w:p w14:paraId="653C89C8" w14:textId="77777777" w:rsidR="00131D4A" w:rsidRPr="00047BA9" w:rsidRDefault="00131D4A" w:rsidP="00D76FDA">
      <w:pPr>
        <w:pStyle w:val="EX"/>
      </w:pPr>
      <w:r w:rsidRPr="00047BA9">
        <w:t>[20]</w:t>
      </w:r>
      <w:r w:rsidRPr="00047BA9">
        <w:tab/>
        <w:t>3GPP TS 33.222: "Generic Authentication Architecture (GAA); Access to network application functions using Hypertext Transfer Protocol over Transport Layer Security (HTTPS)".</w:t>
      </w:r>
    </w:p>
    <w:p w14:paraId="5E7EA7FA" w14:textId="77777777" w:rsidR="00131D4A" w:rsidRPr="00047BA9" w:rsidRDefault="00131D4A" w:rsidP="00D76FDA">
      <w:pPr>
        <w:pStyle w:val="EX"/>
      </w:pPr>
      <w:r w:rsidRPr="00047BA9">
        <w:t>[21]</w:t>
      </w:r>
      <w:r w:rsidRPr="00047BA9">
        <w:tab/>
        <w:t>3GPP TS 24.423: "TISPAN; PSTN/ISDN simulation services; Extensible Markup Language (XML) Configuration Access Protocol (XCAP) over the Ut interface for Manipulating NGN PSTN/ISDN Simulation Services".</w:t>
      </w:r>
    </w:p>
    <w:p w14:paraId="3BFF185C" w14:textId="77777777" w:rsidR="00C047C0" w:rsidRPr="00047BA9" w:rsidRDefault="00C047C0" w:rsidP="00D76FDA">
      <w:pPr>
        <w:pStyle w:val="EX"/>
      </w:pPr>
      <w:r w:rsidRPr="00047BA9">
        <w:t>[22]</w:t>
      </w:r>
      <w:r w:rsidRPr="00047BA9">
        <w:tab/>
        <w:t>3GPP TS 24.109: "Bootstrapping interface (Ub) and network application function interface (Ua); Protocol details".</w:t>
      </w:r>
    </w:p>
    <w:p w14:paraId="44564289" w14:textId="77777777" w:rsidR="002B47DC" w:rsidRDefault="002B47DC" w:rsidP="002B47DC">
      <w:pPr>
        <w:pStyle w:val="EX"/>
      </w:pPr>
      <w:r w:rsidRPr="00047BA9">
        <w:t>[23]</w:t>
      </w:r>
      <w:r w:rsidRPr="00047BA9">
        <w:tab/>
      </w:r>
      <w:r>
        <w:t>Void.</w:t>
      </w:r>
    </w:p>
    <w:p w14:paraId="3C4355B1" w14:textId="77777777" w:rsidR="002B47DC" w:rsidRPr="00047BA9" w:rsidRDefault="002B47DC" w:rsidP="002B47DC">
      <w:pPr>
        <w:pStyle w:val="EX"/>
      </w:pPr>
      <w:r w:rsidRPr="00047BA9">
        <w:t>[24]</w:t>
      </w:r>
      <w:r w:rsidRPr="00047BA9">
        <w:tab/>
        <w:t>ETSI TS 183 063</w:t>
      </w:r>
      <w:r>
        <w:t xml:space="preserve"> V3.5.2 (2011-03): </w:t>
      </w:r>
      <w:r w:rsidRPr="00047BA9">
        <w:t>"</w:t>
      </w:r>
      <w:r>
        <w:t>Telecommunications and Internet converged Services and Protocols for Advanced Networking (TISPAN)</w:t>
      </w:r>
      <w:r w:rsidRPr="00047BA9">
        <w:t>; IMS ba</w:t>
      </w:r>
      <w:r>
        <w:t>sed IPTV Stage 3 Specification".</w:t>
      </w:r>
    </w:p>
    <w:p w14:paraId="7E3B2B8F" w14:textId="77777777" w:rsidR="00411CF5" w:rsidRPr="00047BA9" w:rsidRDefault="00AF1D7A" w:rsidP="002B47DC">
      <w:pPr>
        <w:pStyle w:val="EX"/>
        <w:rPr>
          <w:lang w:eastAsia="zh-CN"/>
        </w:rPr>
      </w:pPr>
      <w:r w:rsidRPr="00047BA9">
        <w:t>[25]</w:t>
      </w:r>
      <w:r w:rsidRPr="00047BA9">
        <w:tab/>
        <w:t xml:space="preserve">IETF </w:t>
      </w:r>
      <w:r w:rsidRPr="00047BA9">
        <w:rPr>
          <w:rFonts w:hint="eastAsia"/>
          <w:lang w:eastAsia="zh-CN"/>
        </w:rPr>
        <w:t>RFC 2326</w:t>
      </w:r>
      <w:r w:rsidRPr="00047BA9">
        <w:rPr>
          <w:lang w:eastAsia="zh-CN"/>
        </w:rPr>
        <w:t xml:space="preserve">: </w:t>
      </w:r>
      <w:r w:rsidR="00047BA9">
        <w:rPr>
          <w:lang w:eastAsia="zh-CN"/>
        </w:rPr>
        <w:t>"</w:t>
      </w:r>
      <w:r w:rsidRPr="00047BA9">
        <w:rPr>
          <w:lang w:eastAsia="zh-CN"/>
        </w:rPr>
        <w:t>Real Time Streaming Protocol (RTSP)</w:t>
      </w:r>
      <w:r w:rsidR="00047BA9">
        <w:rPr>
          <w:lang w:eastAsia="zh-CN"/>
        </w:rPr>
        <w:t>"</w:t>
      </w:r>
      <w:r w:rsidR="004477FE">
        <w:rPr>
          <w:lang w:eastAsia="zh-CN"/>
        </w:rPr>
        <w:t>.</w:t>
      </w:r>
    </w:p>
    <w:p w14:paraId="3F02F8FF" w14:textId="77777777" w:rsidR="00E36320" w:rsidRPr="00047BA9" w:rsidRDefault="00E36320" w:rsidP="00E36320">
      <w:pPr>
        <w:pStyle w:val="EX"/>
      </w:pPr>
      <w:r w:rsidRPr="00047BA9">
        <w:t>[26]</w:t>
      </w:r>
      <w:r w:rsidRPr="00047BA9">
        <w:tab/>
        <w:t xml:space="preserve">3GPP TS 33.220: </w:t>
      </w:r>
      <w:r w:rsidR="00047BA9">
        <w:t>"</w:t>
      </w:r>
      <w:r w:rsidRPr="00047BA9">
        <w:t>Generic Authentication Architecture (GAA); Generic bootstrapping architecture</w:t>
      </w:r>
      <w:r w:rsidR="00047BA9">
        <w:t>"</w:t>
      </w:r>
      <w:r w:rsidR="004477FE">
        <w:t>.</w:t>
      </w:r>
    </w:p>
    <w:p w14:paraId="701725C7" w14:textId="77777777" w:rsidR="00E36320" w:rsidRPr="00047BA9" w:rsidRDefault="007074AC" w:rsidP="007074AC">
      <w:pPr>
        <w:pStyle w:val="EX"/>
      </w:pPr>
      <w:r w:rsidRPr="00047BA9">
        <w:t>[27]</w:t>
      </w:r>
      <w:r w:rsidRPr="00047BA9">
        <w:tab/>
        <w:t>OMA-TS-BCAST_Service_Guide-V1_0</w:t>
      </w:r>
      <w:r w:rsidR="00047BA9">
        <w:t>: "</w:t>
      </w:r>
      <w:r w:rsidR="00047BA9" w:rsidRPr="00047BA9">
        <w:t>Method and Apparatus for Broadcast Signaling in a Wireless Communication System".</w:t>
      </w:r>
    </w:p>
    <w:p w14:paraId="431126A6" w14:textId="77777777" w:rsidR="0061008D" w:rsidRDefault="0061008D" w:rsidP="0061008D">
      <w:pPr>
        <w:pStyle w:val="EX"/>
        <w:rPr>
          <w:lang w:eastAsia="en-GB"/>
        </w:rPr>
      </w:pPr>
      <w:r w:rsidRPr="00047BA9">
        <w:t>[28]</w:t>
      </w:r>
      <w:r w:rsidRPr="00047BA9">
        <w:tab/>
      </w:r>
      <w:r w:rsidR="0028623D" w:rsidRPr="00047BA9">
        <w:t xml:space="preserve">IETF </w:t>
      </w:r>
      <w:r w:rsidR="0028623D">
        <w:t>RFC 6080: "</w:t>
      </w:r>
      <w:r w:rsidR="0028623D" w:rsidRPr="00047BA9">
        <w:rPr>
          <w:lang w:eastAsia="en-GB"/>
        </w:rPr>
        <w:t>A Framework for Session Initiation Protocol User Agent Profile Delivery</w:t>
      </w:r>
      <w:r w:rsidR="0028623D">
        <w:rPr>
          <w:lang w:eastAsia="en-GB"/>
        </w:rPr>
        <w:t>"</w:t>
      </w:r>
      <w:r w:rsidR="00047BA9">
        <w:rPr>
          <w:lang w:eastAsia="en-GB"/>
        </w:rPr>
        <w:t>.</w:t>
      </w:r>
    </w:p>
    <w:p w14:paraId="040482C1" w14:textId="77777777" w:rsidR="00105886" w:rsidRDefault="00105886" w:rsidP="00105886">
      <w:pPr>
        <w:pStyle w:val="EX"/>
        <w:rPr>
          <w:lang w:eastAsia="en-GB"/>
        </w:rPr>
      </w:pPr>
      <w:r>
        <w:rPr>
          <w:lang w:eastAsia="en-GB"/>
        </w:rPr>
        <w:t>[29]</w:t>
      </w:r>
      <w:r>
        <w:rPr>
          <w:lang w:eastAsia="en-GB"/>
        </w:rPr>
        <w:tab/>
      </w:r>
      <w:r>
        <w:t>3GPP TS 23.</w:t>
      </w:r>
      <w:r w:rsidRPr="00047BA9">
        <w:t>0</w:t>
      </w:r>
      <w:r>
        <w:t>03: "Numbering, addressing and identification</w:t>
      </w:r>
      <w:r>
        <w:rPr>
          <w:lang w:eastAsia="en-GB"/>
        </w:rPr>
        <w:t>".</w:t>
      </w:r>
    </w:p>
    <w:p w14:paraId="3C18CE6D" w14:textId="77777777" w:rsidR="00105886" w:rsidRDefault="00105886" w:rsidP="0061008D">
      <w:pPr>
        <w:pStyle w:val="EX"/>
        <w:rPr>
          <w:lang w:eastAsia="en-GB"/>
        </w:rPr>
      </w:pPr>
      <w:r>
        <w:rPr>
          <w:lang w:eastAsia="en-GB"/>
        </w:rPr>
        <w:t>[30]</w:t>
      </w:r>
      <w:r>
        <w:rPr>
          <w:lang w:eastAsia="en-GB"/>
        </w:rPr>
        <w:tab/>
        <w:t xml:space="preserve">3GPP TS 23.401: </w:t>
      </w:r>
      <w:r>
        <w:t>"General Packet Radio Service (GPRS) enhancements for Evolved Universal Terrestrial Radio Access Network (E-UTRAN) access</w:t>
      </w:r>
      <w:r w:rsidR="001C2626">
        <w:t>"</w:t>
      </w:r>
      <w:r>
        <w:t>.</w:t>
      </w:r>
    </w:p>
    <w:p w14:paraId="1EB3FACD" w14:textId="77777777" w:rsidR="00AC25D9" w:rsidRDefault="00AC25D9" w:rsidP="00AC25D9">
      <w:pPr>
        <w:pStyle w:val="EX"/>
        <w:rPr>
          <w:lang w:eastAsia="en-GB"/>
        </w:rPr>
      </w:pPr>
      <w:r w:rsidRPr="00047BA9">
        <w:t>[</w:t>
      </w:r>
      <w:r>
        <w:t>31</w:t>
      </w:r>
      <w:r w:rsidRPr="00047BA9">
        <w:t>]</w:t>
      </w:r>
      <w:r w:rsidRPr="00047BA9">
        <w:tab/>
      </w:r>
      <w:r w:rsidRPr="00AC5D62">
        <w:t>3GPP TS 33.203</w:t>
      </w:r>
      <w:r w:rsidRPr="00F76968">
        <w:t>: "</w:t>
      </w:r>
      <w:r w:rsidRPr="00F76968">
        <w:rPr>
          <w:bCs/>
        </w:rPr>
        <w:t>3G security; Access security for IP-based services</w:t>
      </w:r>
      <w:r w:rsidRPr="00F76968">
        <w:rPr>
          <w:lang w:eastAsia="en-GB"/>
        </w:rPr>
        <w:t>"</w:t>
      </w:r>
      <w:r w:rsidRPr="00AC5D62">
        <w:rPr>
          <w:bCs/>
          <w:color w:val="555555"/>
        </w:rPr>
        <w:t>.</w:t>
      </w:r>
    </w:p>
    <w:p w14:paraId="79A93DB8" w14:textId="77777777" w:rsidR="00AC25D9" w:rsidRDefault="00AC25D9" w:rsidP="00AC25D9">
      <w:pPr>
        <w:pStyle w:val="EX"/>
      </w:pPr>
      <w:r w:rsidRPr="00047BA9">
        <w:t>[</w:t>
      </w:r>
      <w:r>
        <w:t>32</w:t>
      </w:r>
      <w:r w:rsidRPr="00047BA9">
        <w:t>]</w:t>
      </w:r>
      <w:r w:rsidRPr="00047BA9">
        <w:tab/>
      </w:r>
      <w:r w:rsidRPr="00AC5D62">
        <w:t>3GPP TS 33.2</w:t>
      </w:r>
      <w:r>
        <w:t>10</w:t>
      </w:r>
      <w:r w:rsidRPr="00AC5D62">
        <w:t>: "</w:t>
      </w:r>
      <w:r w:rsidRPr="00F76968">
        <w:rPr>
          <w:bCs/>
        </w:rPr>
        <w:t>3G security; Network Domain Security (NDS); IP network layer security</w:t>
      </w:r>
      <w:r w:rsidRPr="00AC5D62">
        <w:rPr>
          <w:lang w:eastAsia="en-GB"/>
        </w:rPr>
        <w:t>"</w:t>
      </w:r>
      <w:r w:rsidRPr="00AC5D62">
        <w:t>.</w:t>
      </w:r>
    </w:p>
    <w:p w14:paraId="6CB1C556" w14:textId="77777777" w:rsidR="00AC25D9" w:rsidRDefault="00AC25D9" w:rsidP="00AC25D9">
      <w:pPr>
        <w:pStyle w:val="EX"/>
      </w:pPr>
      <w:r w:rsidRPr="00047BA9">
        <w:t>[</w:t>
      </w:r>
      <w:r>
        <w:t>33</w:t>
      </w:r>
      <w:r w:rsidRPr="00047BA9">
        <w:t>]</w:t>
      </w:r>
      <w:r w:rsidRPr="00047BA9">
        <w:tab/>
      </w:r>
      <w:r>
        <w:t>3GPP TS 29.109</w:t>
      </w:r>
      <w:r w:rsidRPr="00AC5D62">
        <w:t>: "</w:t>
      </w:r>
      <w:r w:rsidRPr="00E2160B">
        <w:rPr>
          <w:bCs/>
        </w:rPr>
        <w:t>Generic Authentication Architecture (GAA); Zh and Zn Interfaces based on the Diameter protocol; Stage 3</w:t>
      </w:r>
      <w:r w:rsidRPr="00AC5D62">
        <w:rPr>
          <w:lang w:eastAsia="en-GB"/>
        </w:rPr>
        <w:t>"</w:t>
      </w:r>
      <w:r w:rsidRPr="00AC5D62">
        <w:t>.</w:t>
      </w:r>
    </w:p>
    <w:p w14:paraId="7AEC5A11" w14:textId="77777777" w:rsidR="00AC25D9" w:rsidRDefault="00AC25D9" w:rsidP="00AC25D9">
      <w:pPr>
        <w:pStyle w:val="EX"/>
        <w:rPr>
          <w:lang w:eastAsia="zh-CN"/>
        </w:rPr>
      </w:pPr>
      <w:r w:rsidRPr="00047BA9">
        <w:t>[</w:t>
      </w:r>
      <w:r>
        <w:t>34</w:t>
      </w:r>
      <w:r w:rsidRPr="00047BA9">
        <w:t>]</w:t>
      </w:r>
      <w:r w:rsidRPr="00047BA9">
        <w:tab/>
        <w:t xml:space="preserve">IETF </w:t>
      </w:r>
      <w:r>
        <w:rPr>
          <w:rFonts w:hint="eastAsia"/>
          <w:lang w:eastAsia="zh-CN"/>
        </w:rPr>
        <w:t>RFC 2</w:t>
      </w:r>
      <w:r>
        <w:rPr>
          <w:lang w:eastAsia="zh-CN"/>
        </w:rPr>
        <w:t>616</w:t>
      </w:r>
      <w:r w:rsidRPr="00047BA9">
        <w:rPr>
          <w:lang w:eastAsia="zh-CN"/>
        </w:rPr>
        <w:t xml:space="preserve">: </w:t>
      </w:r>
      <w:r>
        <w:rPr>
          <w:lang w:eastAsia="zh-CN"/>
        </w:rPr>
        <w:t>"</w:t>
      </w:r>
      <w:r w:rsidRPr="00534CED">
        <w:rPr>
          <w:lang w:val="en-US"/>
        </w:rPr>
        <w:t>Hypertext Transfer Protocol -- HTTP/1.1</w:t>
      </w:r>
      <w:r>
        <w:rPr>
          <w:lang w:eastAsia="zh-CN"/>
        </w:rPr>
        <w:t>".</w:t>
      </w:r>
    </w:p>
    <w:p w14:paraId="584838AF" w14:textId="77777777" w:rsidR="00482BEA" w:rsidRDefault="00482BEA" w:rsidP="00482BEA">
      <w:pPr>
        <w:pStyle w:val="EX"/>
      </w:pPr>
      <w:r w:rsidRPr="003F12B9">
        <w:t>[3</w:t>
      </w:r>
      <w:r>
        <w:t>5</w:t>
      </w:r>
      <w:r w:rsidRPr="003F12B9">
        <w:t>]</w:t>
      </w:r>
      <w:r w:rsidR="004070C4">
        <w:tab/>
      </w:r>
      <w:r w:rsidRPr="003F12B9">
        <w:t>3GPP TS 23.141: "Presence Service; Architecture and functional description</w:t>
      </w:r>
      <w:r>
        <w:t>".</w:t>
      </w:r>
    </w:p>
    <w:p w14:paraId="65B36AD0" w14:textId="77777777" w:rsidR="00482BEA" w:rsidRDefault="00482BEA" w:rsidP="00482BEA">
      <w:pPr>
        <w:pStyle w:val="EX"/>
      </w:pPr>
      <w:r>
        <w:t>[36]</w:t>
      </w:r>
      <w:r>
        <w:tab/>
        <w:t>3GPP TS 24.141: "Presence Service using the IP Multimedia (IM) Core network (CN) subsystem".</w:t>
      </w:r>
    </w:p>
    <w:p w14:paraId="2F159437" w14:textId="77777777" w:rsidR="00482BEA" w:rsidRDefault="00482BEA" w:rsidP="00AC25D9">
      <w:pPr>
        <w:pStyle w:val="EX"/>
        <w:rPr>
          <w:rFonts w:eastAsia="SimSun"/>
          <w:lang w:eastAsia="ja-JP"/>
        </w:rPr>
      </w:pPr>
      <w:r>
        <w:t>[37]</w:t>
      </w:r>
      <w:r>
        <w:tab/>
      </w:r>
      <w:r w:rsidRPr="00B8790F">
        <w:t>OMA-TS-Presence-SIMPLE-V1-0</w:t>
      </w:r>
      <w:r w:rsidRPr="00801CBE">
        <w:rPr>
          <w:rFonts w:eastAsia="SimSun"/>
          <w:lang w:eastAsia="ja-JP"/>
        </w:rPr>
        <w:t xml:space="preserve">0-20060725-A: </w:t>
      </w:r>
      <w:r w:rsidR="001C2626">
        <w:rPr>
          <w:rFonts w:eastAsia="SimSun"/>
          <w:lang w:eastAsia="ja-JP"/>
        </w:rPr>
        <w:t>"</w:t>
      </w:r>
      <w:r w:rsidRPr="00801CBE">
        <w:rPr>
          <w:rFonts w:eastAsia="SimSun"/>
          <w:lang w:eastAsia="ja-JP"/>
        </w:rPr>
        <w:t>Open Mobile Alliance: Presence SIMPLE</w:t>
      </w:r>
      <w:r>
        <w:rPr>
          <w:rFonts w:eastAsia="SimSun"/>
          <w:lang w:eastAsia="ja-JP"/>
        </w:rPr>
        <w:t xml:space="preserve"> s</w:t>
      </w:r>
      <w:r w:rsidRPr="00801CBE">
        <w:rPr>
          <w:rFonts w:eastAsia="SimSun"/>
          <w:lang w:eastAsia="ja-JP"/>
        </w:rPr>
        <w:t>pecification</w:t>
      </w:r>
      <w:r>
        <w:rPr>
          <w:rFonts w:eastAsia="SimSun"/>
          <w:lang w:eastAsia="ja-JP"/>
        </w:rPr>
        <w:t>".</w:t>
      </w:r>
    </w:p>
    <w:p w14:paraId="69E3D5F9" w14:textId="77777777" w:rsidR="004070C4" w:rsidRDefault="004070C4" w:rsidP="004070C4">
      <w:pPr>
        <w:pStyle w:val="EX"/>
        <w:rPr>
          <w:rFonts w:eastAsia="SimSun"/>
          <w:lang w:eastAsia="ja-JP"/>
        </w:rPr>
      </w:pPr>
      <w:r>
        <w:t>[38]</w:t>
      </w:r>
      <w:r>
        <w:tab/>
      </w:r>
      <w:r w:rsidRPr="0030066C">
        <w:t xml:space="preserve">3GPP TS 26.114: </w:t>
      </w:r>
      <w:r w:rsidR="001C2626">
        <w:t>"</w:t>
      </w:r>
      <w:r w:rsidRPr="0030066C">
        <w:t>IP Multimedia Subsystem (IMS); Multimedia telephony; Media handling and interaction</w:t>
      </w:r>
      <w:r w:rsidR="001C2626">
        <w:t>"</w:t>
      </w:r>
      <w:r>
        <w:rPr>
          <w:rFonts w:eastAsia="SimSun"/>
          <w:lang w:eastAsia="ja-JP"/>
        </w:rPr>
        <w:t>.</w:t>
      </w:r>
    </w:p>
    <w:p w14:paraId="6494A30C" w14:textId="77777777" w:rsidR="0061008D" w:rsidRDefault="004070C4" w:rsidP="003B681B">
      <w:pPr>
        <w:pStyle w:val="EX"/>
        <w:rPr>
          <w:lang w:eastAsia="ja-JP"/>
        </w:rPr>
      </w:pPr>
      <w:r>
        <w:t>[39]</w:t>
      </w:r>
      <w:r>
        <w:tab/>
      </w:r>
      <w:r w:rsidR="0028623D">
        <w:t>3GPP TS 26.244</w:t>
      </w:r>
      <w:r w:rsidR="0028623D" w:rsidRPr="00FE4435">
        <w:t>:</w:t>
      </w:r>
      <w:r w:rsidR="001C2626">
        <w:t>"</w:t>
      </w:r>
      <w:r w:rsidR="0028623D" w:rsidRPr="00FE4435">
        <w:rPr>
          <w:bCs/>
        </w:rPr>
        <w:t>Transparent end-to-end packet switched streaming service (PSS); 3GPP file format (3GP)</w:t>
      </w:r>
      <w:r w:rsidR="001C2626">
        <w:rPr>
          <w:bCs/>
        </w:rPr>
        <w:t>"</w:t>
      </w:r>
      <w:r w:rsidR="00047BA9">
        <w:rPr>
          <w:lang w:eastAsia="ja-JP"/>
        </w:rPr>
        <w:t>.</w:t>
      </w:r>
    </w:p>
    <w:p w14:paraId="353FEB49" w14:textId="77777777" w:rsidR="003B681B" w:rsidRDefault="003B681B" w:rsidP="003B681B">
      <w:pPr>
        <w:pStyle w:val="EX"/>
      </w:pPr>
      <w:r>
        <w:t>[40]</w:t>
      </w:r>
      <w:r>
        <w:tab/>
      </w:r>
      <w:r w:rsidRPr="006B38FE">
        <w:t xml:space="preserve">3GPP TS 23.237: </w:t>
      </w:r>
      <w:r w:rsidR="001C2626">
        <w:t>"</w:t>
      </w:r>
      <w:r w:rsidRPr="006B38FE">
        <w:rPr>
          <w:bCs/>
        </w:rPr>
        <w:t>IP Multimedia Subsystem (IMS) Service Continuity; Stage 2</w:t>
      </w:r>
      <w:r w:rsidR="001C2626">
        <w:t>"</w:t>
      </w:r>
      <w:r w:rsidRPr="006B38FE">
        <w:t>.</w:t>
      </w:r>
    </w:p>
    <w:p w14:paraId="703226E2" w14:textId="77777777" w:rsidR="003B681B" w:rsidRDefault="003B681B" w:rsidP="003B681B">
      <w:pPr>
        <w:pStyle w:val="EX"/>
      </w:pPr>
      <w:r>
        <w:t>[41]</w:t>
      </w:r>
      <w:r>
        <w:tab/>
      </w:r>
      <w:r w:rsidRPr="006B38FE">
        <w:t>3GPP TS</w:t>
      </w:r>
      <w:r>
        <w:t xml:space="preserve"> 24.237: </w:t>
      </w:r>
      <w:r w:rsidR="001C2626">
        <w:t>"</w:t>
      </w:r>
      <w:r w:rsidRPr="006B38FE">
        <w:rPr>
          <w:bCs/>
        </w:rPr>
        <w:t>IP Multimedia Subsystem (</w:t>
      </w:r>
      <w:r>
        <w:rPr>
          <w:bCs/>
        </w:rPr>
        <w:t>IMS) Service Continuity; Stage 3</w:t>
      </w:r>
      <w:r w:rsidR="001C2626">
        <w:t>"</w:t>
      </w:r>
      <w:r w:rsidRPr="006B38FE">
        <w:t>.</w:t>
      </w:r>
    </w:p>
    <w:p w14:paraId="4F0AA45C" w14:textId="77777777" w:rsidR="00DF337C" w:rsidRDefault="00DF337C" w:rsidP="00DF337C">
      <w:pPr>
        <w:pStyle w:val="EX"/>
        <w:spacing w:after="120"/>
      </w:pPr>
      <w:r w:rsidRPr="00DF337C">
        <w:t>[42]</w:t>
      </w:r>
      <w:r w:rsidRPr="00DF337C">
        <w:tab/>
      </w:r>
      <w:r w:rsidR="0028623D" w:rsidRPr="00DF337C">
        <w:t xml:space="preserve">IETF </w:t>
      </w:r>
      <w:r w:rsidR="0028623D">
        <w:t>RFC 6086</w:t>
      </w:r>
      <w:r w:rsidR="0028623D" w:rsidRPr="00DF337C">
        <w:t xml:space="preserve">: </w:t>
      </w:r>
      <w:r w:rsidR="001C2626">
        <w:t>"</w:t>
      </w:r>
      <w:r w:rsidR="0028623D" w:rsidRPr="00DF337C">
        <w:rPr>
          <w:rStyle w:val="h11"/>
          <w:rFonts w:ascii="Times New Roman" w:hAnsi="Times New Roman" w:cs="Times New Roman"/>
          <w:b w:val="0"/>
          <w:sz w:val="20"/>
          <w:szCs w:val="20"/>
          <w:lang w:val="en"/>
        </w:rPr>
        <w:t>Session Initiation Protocol (SIP) INFO Method and Package Framework</w:t>
      </w:r>
      <w:r w:rsidR="001C2626">
        <w:rPr>
          <w:rStyle w:val="h11"/>
          <w:rFonts w:ascii="Times New Roman" w:hAnsi="Times New Roman" w:cs="Times New Roman"/>
          <w:b w:val="0"/>
          <w:sz w:val="20"/>
          <w:szCs w:val="20"/>
          <w:lang w:val="en"/>
        </w:rPr>
        <w:t>"</w:t>
      </w:r>
      <w:r>
        <w:t>.</w:t>
      </w:r>
    </w:p>
    <w:p w14:paraId="66504BCA" w14:textId="77777777" w:rsidR="005A0F62" w:rsidRDefault="005A0F62" w:rsidP="00DF337C">
      <w:pPr>
        <w:pStyle w:val="EX"/>
        <w:spacing w:after="120"/>
      </w:pPr>
      <w:r w:rsidRPr="00DF337C">
        <w:t>[4</w:t>
      </w:r>
      <w:r>
        <w:rPr>
          <w:rFonts w:hint="eastAsia"/>
          <w:lang w:eastAsia="zh-CN"/>
        </w:rPr>
        <w:t>3</w:t>
      </w:r>
      <w:r w:rsidRPr="00DF337C">
        <w:t>]</w:t>
      </w:r>
      <w:r w:rsidRPr="00DF337C">
        <w:tab/>
        <w:t xml:space="preserve">IETF </w:t>
      </w:r>
      <w:r>
        <w:rPr>
          <w:rFonts w:hint="eastAsia"/>
          <w:lang w:eastAsia="zh-CN"/>
        </w:rPr>
        <w:t>RFC 3515</w:t>
      </w:r>
      <w:r w:rsidRPr="00DF337C">
        <w:t xml:space="preserve">: </w:t>
      </w:r>
      <w:r w:rsidR="001C2626">
        <w:t>"</w:t>
      </w:r>
      <w:r w:rsidRPr="00141C3B">
        <w:t>The Session Initiation Protocol (SIP) Refer Method</w:t>
      </w:r>
      <w:r w:rsidR="001C2626">
        <w:rPr>
          <w:rStyle w:val="h11"/>
          <w:b w:val="0"/>
          <w:lang w:val="en"/>
        </w:rPr>
        <w:t>"</w:t>
      </w:r>
      <w:r>
        <w:t>.</w:t>
      </w:r>
    </w:p>
    <w:p w14:paraId="31787394" w14:textId="77777777" w:rsidR="0028623D" w:rsidRDefault="0028623D" w:rsidP="0028623D">
      <w:pPr>
        <w:pStyle w:val="EX"/>
        <w:spacing w:after="120"/>
      </w:pPr>
      <w:r>
        <w:t>[44</w:t>
      </w:r>
      <w:r w:rsidRPr="00DF337C">
        <w:t>]</w:t>
      </w:r>
      <w:r w:rsidRPr="00DF337C">
        <w:tab/>
      </w:r>
      <w:r>
        <w:t xml:space="preserve">Open IPTV Forum, </w:t>
      </w:r>
      <w:r w:rsidR="001C2626">
        <w:t>"</w:t>
      </w:r>
      <w:r>
        <w:t>Release 2 Specification, Volume 4 - Protocols</w:t>
      </w:r>
      <w:r w:rsidR="001C2626">
        <w:t>"</w:t>
      </w:r>
      <w:r>
        <w:t xml:space="preserve"> V2.1, June 2011.</w:t>
      </w:r>
    </w:p>
    <w:p w14:paraId="74F6BD85" w14:textId="77777777" w:rsidR="004A3549" w:rsidRPr="00047BA9" w:rsidRDefault="004A3549" w:rsidP="00047BA9">
      <w:pPr>
        <w:pStyle w:val="Heading1"/>
      </w:pPr>
      <w:bookmarkStart w:id="10" w:name="_Toc517286964"/>
      <w:r w:rsidRPr="00047BA9">
        <w:lastRenderedPageBreak/>
        <w:t>3</w:t>
      </w:r>
      <w:r w:rsidRPr="00047BA9">
        <w:tab/>
        <w:t>Definitions and abbreviations</w:t>
      </w:r>
      <w:bookmarkEnd w:id="10"/>
    </w:p>
    <w:p w14:paraId="38D17F78" w14:textId="77777777" w:rsidR="004A3549" w:rsidRPr="00047BA9" w:rsidRDefault="004A3549" w:rsidP="00047BA9">
      <w:pPr>
        <w:pStyle w:val="Heading2"/>
      </w:pPr>
      <w:bookmarkStart w:id="11" w:name="_Toc517286965"/>
      <w:r w:rsidRPr="00047BA9">
        <w:t>3.1</w:t>
      </w:r>
      <w:r w:rsidRPr="00047BA9">
        <w:tab/>
        <w:t>Definitions</w:t>
      </w:r>
      <w:bookmarkEnd w:id="11"/>
    </w:p>
    <w:p w14:paraId="5813E4A7" w14:textId="77777777" w:rsidR="002C3587" w:rsidRPr="00047BA9" w:rsidRDefault="002C3587" w:rsidP="002C3587">
      <w:r w:rsidRPr="00047BA9">
        <w:t xml:space="preserve">For the purposes of the present document, the terms and definitions given in </w:t>
      </w:r>
      <w:r w:rsidR="00B76FFB" w:rsidRPr="00047BA9">
        <w:t xml:space="preserve">3GPP </w:t>
      </w:r>
      <w:r w:rsidRPr="00047BA9">
        <w:t>TR 21.905 [</w:t>
      </w:r>
      <w:r w:rsidR="00D9489F" w:rsidRPr="00047BA9">
        <w:t>1</w:t>
      </w:r>
      <w:r w:rsidRPr="00047BA9">
        <w:t>] and the following apply</w:t>
      </w:r>
      <w:r w:rsidR="00B76FFB" w:rsidRPr="00047BA9">
        <w:t>:</w:t>
      </w:r>
    </w:p>
    <w:p w14:paraId="0E37AE24" w14:textId="77777777" w:rsidR="0083309A" w:rsidRPr="00047BA9" w:rsidRDefault="001F780D" w:rsidP="0083309A">
      <w:pPr>
        <w:rPr>
          <w:lang w:eastAsia="ja-JP"/>
        </w:rPr>
      </w:pPr>
      <w:r w:rsidRPr="00047BA9">
        <w:rPr>
          <w:b/>
          <w:bCs/>
          <w:lang w:eastAsia="ja-JP"/>
        </w:rPr>
        <w:t xml:space="preserve">On Demand: </w:t>
      </w:r>
      <w:r w:rsidRPr="00047BA9">
        <w:rPr>
          <w:lang w:eastAsia="ja-JP"/>
        </w:rPr>
        <w:t>users can select their required content, for example with the assistance of the Electronic Programme Guide (EPG), at the user preferred time.</w:t>
      </w:r>
    </w:p>
    <w:p w14:paraId="09205BE5" w14:textId="77777777" w:rsidR="001F780D" w:rsidRPr="00047BA9" w:rsidRDefault="001F780D" w:rsidP="0083309A">
      <w:pPr>
        <w:pStyle w:val="NO"/>
        <w:rPr>
          <w:rStyle w:val="NOChar"/>
        </w:rPr>
      </w:pPr>
      <w:r w:rsidRPr="00047BA9">
        <w:rPr>
          <w:rStyle w:val="NOChar"/>
        </w:rPr>
        <w:t>NOTE</w:t>
      </w:r>
      <w:r w:rsidR="001A436E" w:rsidRPr="00047BA9">
        <w:rPr>
          <w:rStyle w:val="NOChar"/>
        </w:rPr>
        <w:t>:</w:t>
      </w:r>
      <w:r w:rsidR="001A436E">
        <w:rPr>
          <w:rStyle w:val="NOChar"/>
        </w:rPr>
        <w:tab/>
      </w:r>
      <w:r w:rsidRPr="00047BA9">
        <w:rPr>
          <w:rStyle w:val="NOChar"/>
        </w:rPr>
        <w:t>The content is then transmitted uniquely (unicast) to that consumer who can usually use trick-modes functionalities to control their viewing of the content. e.g. TV Content on Demand (CoD)</w:t>
      </w:r>
    </w:p>
    <w:p w14:paraId="3972183D" w14:textId="77777777" w:rsidR="002C3587" w:rsidRPr="00047BA9" w:rsidRDefault="002C3587" w:rsidP="00736127">
      <w:r w:rsidRPr="00047BA9">
        <w:rPr>
          <w:b/>
        </w:rPr>
        <w:t xml:space="preserve">IMS registration: </w:t>
      </w:r>
      <w:r w:rsidR="00B76FFB" w:rsidRPr="00047BA9">
        <w:t>r</w:t>
      </w:r>
      <w:r w:rsidRPr="00047BA9">
        <w:t>egistration procedure for a public user identity initiated by the UE in the ab</w:t>
      </w:r>
      <w:r w:rsidR="00B76FFB" w:rsidRPr="00047BA9">
        <w:t>sence of any valid registration</w:t>
      </w:r>
    </w:p>
    <w:p w14:paraId="6918B0E7" w14:textId="77777777" w:rsidR="001F780D" w:rsidRPr="00047BA9" w:rsidRDefault="001F780D" w:rsidP="001F780D">
      <w:pPr>
        <w:rPr>
          <w:rFonts w:ascii="Arial" w:hAnsi="Arial" w:cs="Arial"/>
          <w:lang w:eastAsia="ja-JP"/>
        </w:rPr>
      </w:pPr>
      <w:r w:rsidRPr="00047BA9">
        <w:rPr>
          <w:b/>
          <w:bCs/>
          <w:color w:val="000000"/>
          <w:lang w:eastAsia="ja-JP"/>
        </w:rPr>
        <w:t>Live:</w:t>
      </w:r>
      <w:r w:rsidRPr="00047BA9">
        <w:rPr>
          <w:color w:val="000000"/>
          <w:lang w:eastAsia="ja-JP"/>
        </w:rPr>
        <w:t xml:space="preserve"> </w:t>
      </w:r>
      <w:r w:rsidRPr="00047BA9">
        <w:rPr>
          <w:lang w:eastAsia="ja-JP"/>
        </w:rPr>
        <w:t>content is streamed and intended for reception by anyone where the consumer has no control over the content or timing of what he receives, apart from the ability to select a particular channel. e.g. linear TV.</w:t>
      </w:r>
    </w:p>
    <w:p w14:paraId="73477877" w14:textId="77777777" w:rsidR="00790F71" w:rsidRPr="00047BA9" w:rsidRDefault="00B76FFB" w:rsidP="00B76FFB">
      <w:r w:rsidRPr="00047BA9">
        <w:rPr>
          <w:b/>
        </w:rPr>
        <w:t>"</w:t>
      </w:r>
      <w:r w:rsidR="00790F71" w:rsidRPr="00047BA9">
        <w:rPr>
          <w:b/>
        </w:rPr>
        <w:t>Non-IMS</w:t>
      </w:r>
      <w:r w:rsidRPr="00047BA9">
        <w:rPr>
          <w:b/>
        </w:rPr>
        <w:t>"</w:t>
      </w:r>
      <w:r w:rsidR="00790F71" w:rsidRPr="00047BA9">
        <w:rPr>
          <w:b/>
        </w:rPr>
        <w:t xml:space="preserve"> BM-SC:</w:t>
      </w:r>
      <w:r w:rsidR="00790F71" w:rsidRPr="00047BA9">
        <w:t xml:space="preserve"> BM-SC function as defined in </w:t>
      </w:r>
      <w:r w:rsidRPr="00047BA9">
        <w:t xml:space="preserve">3GPP </w:t>
      </w:r>
      <w:r w:rsidR="00790F71" w:rsidRPr="00047BA9">
        <w:t>TS 23.246</w:t>
      </w:r>
      <w:r w:rsidRPr="00047BA9">
        <w:t xml:space="preserve"> [5]</w:t>
      </w:r>
      <w:r w:rsidR="00790F71" w:rsidRPr="00047BA9">
        <w:t xml:space="preserve"> and </w:t>
      </w:r>
      <w:r w:rsidRPr="00047BA9">
        <w:t xml:space="preserve">3GPP </w:t>
      </w:r>
      <w:r w:rsidR="00790F71" w:rsidRPr="00047BA9">
        <w:t>TS 2</w:t>
      </w:r>
      <w:r w:rsidRPr="00047BA9">
        <w:t>6.346 [11] without any IMS support</w:t>
      </w:r>
    </w:p>
    <w:p w14:paraId="17E55250" w14:textId="77777777" w:rsidR="002C3587" w:rsidRPr="00047BA9" w:rsidRDefault="002C3587" w:rsidP="002C3587">
      <w:pPr>
        <w:rPr>
          <w:lang w:eastAsia="en-GB"/>
        </w:rPr>
      </w:pPr>
      <w:r w:rsidRPr="00047BA9">
        <w:rPr>
          <w:b/>
          <w:lang w:eastAsia="en-GB"/>
        </w:rPr>
        <w:t>Multimedia Broadcast/Multicast Service (MBMS):</w:t>
      </w:r>
      <w:r w:rsidRPr="00047BA9">
        <w:rPr>
          <w:lang w:eastAsia="en-GB"/>
        </w:rPr>
        <w:t xml:space="preserve"> </w:t>
      </w:r>
      <w:r w:rsidRPr="00047BA9">
        <w:t>See 3GPP TS 22.146 [2].</w:t>
      </w:r>
    </w:p>
    <w:p w14:paraId="53937BE3" w14:textId="77777777" w:rsidR="002C3587" w:rsidRPr="00047BA9" w:rsidRDefault="002C3587" w:rsidP="00736127">
      <w:r w:rsidRPr="00047BA9">
        <w:rPr>
          <w:b/>
          <w:bCs/>
        </w:rPr>
        <w:t xml:space="preserve">MBMS </w:t>
      </w:r>
      <w:r w:rsidR="00736127" w:rsidRPr="00047BA9">
        <w:rPr>
          <w:b/>
          <w:bCs/>
        </w:rPr>
        <w:t>U</w:t>
      </w:r>
      <w:r w:rsidRPr="00047BA9">
        <w:rPr>
          <w:b/>
          <w:bCs/>
        </w:rPr>
        <w:t xml:space="preserve">ser </w:t>
      </w:r>
      <w:r w:rsidR="00736127" w:rsidRPr="00047BA9">
        <w:rPr>
          <w:b/>
          <w:bCs/>
        </w:rPr>
        <w:t>S</w:t>
      </w:r>
      <w:r w:rsidRPr="00047BA9">
        <w:rPr>
          <w:b/>
          <w:bCs/>
        </w:rPr>
        <w:t>ervices</w:t>
      </w:r>
      <w:r w:rsidRPr="00047BA9">
        <w:rPr>
          <w:b/>
        </w:rPr>
        <w:t>:</w:t>
      </w:r>
      <w:r w:rsidRPr="00047BA9">
        <w:t xml:space="preserve"> MBMS User Service may use more than one Multimedia Broadcast/Multicast Service (bearer service) and more than one Broadcast and/or Multicast session</w:t>
      </w:r>
      <w:r w:rsidR="00B76FFB" w:rsidRPr="00047BA9">
        <w:br/>
        <w:t>(</w:t>
      </w:r>
      <w:r w:rsidRPr="00047BA9">
        <w:t>See 3GPP TS 22.246 [3].</w:t>
      </w:r>
      <w:r w:rsidR="00B76FFB" w:rsidRPr="00047BA9">
        <w:t>)</w:t>
      </w:r>
    </w:p>
    <w:p w14:paraId="5C048F7A" w14:textId="77777777" w:rsidR="002C3587" w:rsidRPr="00047BA9" w:rsidRDefault="002C3587" w:rsidP="002C3587">
      <w:pPr>
        <w:rPr>
          <w:lang w:eastAsia="ja-JP"/>
        </w:rPr>
      </w:pPr>
      <w:r w:rsidRPr="00047BA9">
        <w:rPr>
          <w:b/>
          <w:bCs/>
        </w:rPr>
        <w:t>MBMS user service discovery/announcement</w:t>
      </w:r>
      <w:r w:rsidRPr="00047BA9">
        <w:rPr>
          <w:b/>
        </w:rPr>
        <w:t>:</w:t>
      </w:r>
      <w:r w:rsidRPr="00047BA9">
        <w:t xml:space="preserve"> </w:t>
      </w:r>
      <w:r w:rsidRPr="00047BA9">
        <w:rPr>
          <w:lang w:eastAsia="ja-JP"/>
        </w:rPr>
        <w:t>user service</w:t>
      </w:r>
      <w:r w:rsidRPr="00047BA9">
        <w:rPr>
          <w:rFonts w:hint="eastAsia"/>
          <w:lang w:eastAsia="ja-JP"/>
        </w:rPr>
        <w:t xml:space="preserve"> </w:t>
      </w:r>
      <w:r w:rsidRPr="00047BA9">
        <w:t>discovery</w:t>
      </w:r>
      <w:r w:rsidRPr="00047BA9">
        <w:rPr>
          <w:rFonts w:hint="eastAsia"/>
          <w:lang w:eastAsia="ja-JP"/>
        </w:rPr>
        <w:t xml:space="preserve"> refers to methods </w:t>
      </w:r>
      <w:r w:rsidRPr="00047BA9">
        <w:rPr>
          <w:lang w:eastAsia="ja-JP"/>
        </w:rPr>
        <w:t xml:space="preserve">for the UE </w:t>
      </w:r>
      <w:r w:rsidRPr="00047BA9">
        <w:rPr>
          <w:rFonts w:hint="eastAsia"/>
          <w:lang w:eastAsia="ja-JP"/>
        </w:rPr>
        <w:t xml:space="preserve">to </w:t>
      </w:r>
      <w:r w:rsidRPr="00047BA9">
        <w:rPr>
          <w:lang w:eastAsia="ja-JP"/>
        </w:rPr>
        <w:t xml:space="preserve">obtain the list of available </w:t>
      </w:r>
      <w:r w:rsidRPr="00047BA9">
        <w:rPr>
          <w:rFonts w:hint="eastAsia"/>
          <w:lang w:eastAsia="ja-JP"/>
        </w:rPr>
        <w:t xml:space="preserve">MBMS </w:t>
      </w:r>
      <w:r w:rsidRPr="00047BA9">
        <w:rPr>
          <w:lang w:eastAsia="ja-JP"/>
        </w:rPr>
        <w:t>user services along with information on the user service and t</w:t>
      </w:r>
      <w:r w:rsidRPr="00047BA9">
        <w:rPr>
          <w:rFonts w:hint="eastAsia"/>
          <w:lang w:eastAsia="ja-JP"/>
        </w:rPr>
        <w:t xml:space="preserve">he </w:t>
      </w:r>
      <w:r w:rsidRPr="00047BA9">
        <w:rPr>
          <w:lang w:eastAsia="ja-JP"/>
        </w:rPr>
        <w:t>user service</w:t>
      </w:r>
      <w:r w:rsidRPr="00047BA9">
        <w:rPr>
          <w:rFonts w:hint="eastAsia"/>
          <w:lang w:eastAsia="ja-JP"/>
        </w:rPr>
        <w:t xml:space="preserve"> </w:t>
      </w:r>
      <w:r w:rsidRPr="00047BA9">
        <w:t xml:space="preserve">announcement </w:t>
      </w:r>
      <w:r w:rsidRPr="00047BA9">
        <w:rPr>
          <w:rFonts w:hint="eastAsia"/>
          <w:lang w:eastAsia="ja-JP"/>
        </w:rPr>
        <w:t xml:space="preserve">refers to methods </w:t>
      </w:r>
      <w:r w:rsidRPr="00047BA9">
        <w:rPr>
          <w:lang w:eastAsia="ja-JP"/>
        </w:rPr>
        <w:t xml:space="preserve">for the MBMS service provider </w:t>
      </w:r>
      <w:r w:rsidRPr="00047BA9">
        <w:rPr>
          <w:rFonts w:hint="eastAsia"/>
          <w:lang w:eastAsia="ja-JP"/>
        </w:rPr>
        <w:t xml:space="preserve">to </w:t>
      </w:r>
      <w:r w:rsidRPr="00047BA9">
        <w:rPr>
          <w:lang w:eastAsia="ja-JP"/>
        </w:rPr>
        <w:t xml:space="preserve">make the list of available </w:t>
      </w:r>
      <w:r w:rsidRPr="00047BA9">
        <w:rPr>
          <w:rFonts w:hint="eastAsia"/>
          <w:lang w:eastAsia="ja-JP"/>
        </w:rPr>
        <w:t xml:space="preserve">MBMS </w:t>
      </w:r>
      <w:r w:rsidRPr="00047BA9">
        <w:rPr>
          <w:lang w:eastAsia="ja-JP"/>
        </w:rPr>
        <w:t>user services along with information on the user service available to the UE</w:t>
      </w:r>
    </w:p>
    <w:p w14:paraId="36011742" w14:textId="77777777" w:rsidR="002C3587" w:rsidRPr="00047BA9" w:rsidRDefault="002C3587" w:rsidP="002C3587">
      <w:r w:rsidRPr="00047BA9">
        <w:rPr>
          <w:b/>
          <w:bCs/>
        </w:rPr>
        <w:t>MBMS delivery method</w:t>
      </w:r>
      <w:r w:rsidRPr="00047BA9">
        <w:rPr>
          <w:b/>
        </w:rPr>
        <w:t>:</w:t>
      </w:r>
      <w:r w:rsidRPr="00047BA9">
        <w:t xml:space="preserve"> mechanism used by a MBMS user service to deliver content</w:t>
      </w:r>
      <w:r w:rsidRPr="00047BA9">
        <w:br/>
        <w:t>An MBMS delivery method uses MBMS bearers in delivering content and may make use of associated procedures.</w:t>
      </w:r>
    </w:p>
    <w:p w14:paraId="62E613F2" w14:textId="77777777" w:rsidR="002C3587" w:rsidRPr="00047BA9" w:rsidRDefault="002C3587" w:rsidP="002C3587">
      <w:r w:rsidRPr="00047BA9">
        <w:rPr>
          <w:b/>
          <w:bCs/>
        </w:rPr>
        <w:t>MBMS download delivery method</w:t>
      </w:r>
      <w:r w:rsidRPr="00047BA9">
        <w:rPr>
          <w:b/>
        </w:rPr>
        <w:t>:</w:t>
      </w:r>
      <w:r w:rsidRPr="00047BA9">
        <w:t xml:space="preserve"> delivery of discrete objects (e.g. files) by means of a MBMS download session</w:t>
      </w:r>
    </w:p>
    <w:p w14:paraId="2F980401" w14:textId="77777777" w:rsidR="002C3587" w:rsidRPr="00047BA9" w:rsidRDefault="002C3587" w:rsidP="002C3587">
      <w:r w:rsidRPr="00047BA9">
        <w:rPr>
          <w:b/>
          <w:bCs/>
        </w:rPr>
        <w:t>MBMS streaming delivery method</w:t>
      </w:r>
      <w:r w:rsidRPr="00047BA9">
        <w:rPr>
          <w:b/>
        </w:rPr>
        <w:t>:</w:t>
      </w:r>
      <w:r w:rsidRPr="00047BA9">
        <w:t xml:space="preserve"> delivery of continuous media (e.g. real-time video) by means of a MBMS streaming session</w:t>
      </w:r>
    </w:p>
    <w:p w14:paraId="75DE7313" w14:textId="77777777" w:rsidR="002C3587" w:rsidRPr="00047BA9" w:rsidRDefault="002C3587" w:rsidP="002C3587">
      <w:pPr>
        <w:rPr>
          <w:lang w:eastAsia="ja-JP"/>
        </w:rPr>
      </w:pPr>
      <w:r w:rsidRPr="00047BA9">
        <w:rPr>
          <w:b/>
          <w:bCs/>
          <w:lang w:eastAsia="ja-JP"/>
        </w:rPr>
        <w:t>MBMS streaming session</w:t>
      </w:r>
      <w:r w:rsidRPr="00047BA9">
        <w:rPr>
          <w:b/>
          <w:lang w:eastAsia="ja-JP"/>
        </w:rPr>
        <w:t>:</w:t>
      </w:r>
      <w:r w:rsidRPr="00047BA9">
        <w:rPr>
          <w:lang w:eastAsia="ja-JP"/>
        </w:rPr>
        <w:t xml:space="preserve"> time, protocols and protocol state (i.e. parameters) which define sender and receiver configuration for the streaming of content</w:t>
      </w:r>
    </w:p>
    <w:p w14:paraId="71F1A280" w14:textId="77777777" w:rsidR="002C3587" w:rsidRPr="00047BA9" w:rsidRDefault="002C3587" w:rsidP="002C3587">
      <w:r w:rsidRPr="00047BA9">
        <w:rPr>
          <w:b/>
        </w:rPr>
        <w:t>PSS client:</w:t>
      </w:r>
      <w:r w:rsidRPr="00047BA9">
        <w:t xml:space="preserve"> client for the 3GPP packet switched streaming service based on the IETF RTSP/SDP and/or HTTP standards, with possible additional 3GPP requirements according to the present document</w:t>
      </w:r>
    </w:p>
    <w:p w14:paraId="5DF3F96A" w14:textId="77777777" w:rsidR="002C3587" w:rsidRPr="00047BA9" w:rsidRDefault="002C3587" w:rsidP="002C3587">
      <w:r w:rsidRPr="00047BA9">
        <w:rPr>
          <w:b/>
        </w:rPr>
        <w:t>PSS server:</w:t>
      </w:r>
      <w:r w:rsidRPr="00047BA9">
        <w:t xml:space="preserve"> server for the 3GPP packet switched streaming service based on the IETF RTSP/SDP and/or HTTP standards, with possible additional 3GPP requirements according to the present document</w:t>
      </w:r>
    </w:p>
    <w:p w14:paraId="73B44D84" w14:textId="77777777" w:rsidR="002C3587" w:rsidRPr="00047BA9" w:rsidRDefault="002C3587" w:rsidP="002C3587">
      <w:pPr>
        <w:rPr>
          <w:lang w:eastAsia="ja-JP"/>
        </w:rPr>
      </w:pPr>
      <w:r w:rsidRPr="00047BA9">
        <w:rPr>
          <w:b/>
          <w:bCs/>
          <w:lang w:eastAsia="ja-JP"/>
        </w:rPr>
        <w:t>Trick Play</w:t>
      </w:r>
      <w:r w:rsidRPr="00047BA9">
        <w:rPr>
          <w:b/>
          <w:lang w:eastAsia="ja-JP"/>
        </w:rPr>
        <w:t>:</w:t>
      </w:r>
      <w:r w:rsidRPr="00047BA9">
        <w:rPr>
          <w:lang w:eastAsia="ja-JP"/>
        </w:rPr>
        <w:t xml:space="preserve"> streaming playback mode during which the user can control playback by playing, seeking, pausing, fas</w:t>
      </w:r>
      <w:r w:rsidR="00B76FFB" w:rsidRPr="00047BA9">
        <w:rPr>
          <w:lang w:eastAsia="ja-JP"/>
        </w:rPr>
        <w:t>t forwarding and fast rewinding</w:t>
      </w:r>
    </w:p>
    <w:p w14:paraId="670EC460" w14:textId="77777777" w:rsidR="004A3549" w:rsidRPr="00047BA9" w:rsidRDefault="004A3549" w:rsidP="00047BA9">
      <w:pPr>
        <w:pStyle w:val="Heading2"/>
      </w:pPr>
      <w:bookmarkStart w:id="12" w:name="_Toc517286966"/>
      <w:r w:rsidRPr="00047BA9">
        <w:t>3.</w:t>
      </w:r>
      <w:r w:rsidR="00B76FFB" w:rsidRPr="00047BA9">
        <w:t>2</w:t>
      </w:r>
      <w:r w:rsidRPr="00047BA9">
        <w:tab/>
        <w:t>Abbreviations</w:t>
      </w:r>
      <w:bookmarkEnd w:id="12"/>
    </w:p>
    <w:p w14:paraId="3C9087CB" w14:textId="77777777" w:rsidR="002C3587" w:rsidRPr="00047BA9" w:rsidRDefault="002C3587" w:rsidP="00D9489F">
      <w:pPr>
        <w:keepNext/>
      </w:pPr>
      <w:r w:rsidRPr="00047BA9">
        <w:t xml:space="preserve">For the purposes of the present document, the abbreviations given in </w:t>
      </w:r>
      <w:r w:rsidR="00B76FFB" w:rsidRPr="00047BA9">
        <w:t xml:space="preserve">3GPP </w:t>
      </w:r>
      <w:r w:rsidRPr="00047BA9">
        <w:t>TR 21.905 [</w:t>
      </w:r>
      <w:r w:rsidR="00D9489F" w:rsidRPr="00047BA9">
        <w:t>1</w:t>
      </w:r>
      <w:r w:rsidRPr="00047BA9">
        <w:t>] and the following apply</w:t>
      </w:r>
      <w:r w:rsidR="00B76FFB" w:rsidRPr="00047BA9">
        <w:t>:</w:t>
      </w:r>
    </w:p>
    <w:p w14:paraId="0FB64653" w14:textId="77777777" w:rsidR="002C3587" w:rsidRDefault="002C3587" w:rsidP="002C3587">
      <w:pPr>
        <w:pStyle w:val="EW"/>
        <w:rPr>
          <w:snapToGrid w:val="0"/>
          <w:lang w:eastAsia="en-GB"/>
        </w:rPr>
      </w:pPr>
      <w:r w:rsidRPr="00047BA9">
        <w:t>BM-SC</w:t>
      </w:r>
      <w:r w:rsidRPr="00047BA9">
        <w:tab/>
      </w:r>
      <w:r w:rsidRPr="00047BA9">
        <w:rPr>
          <w:snapToGrid w:val="0"/>
          <w:lang w:eastAsia="en-GB"/>
        </w:rPr>
        <w:t>Broadcast-Multicast - Service Centre</w:t>
      </w:r>
    </w:p>
    <w:p w14:paraId="5EB48DE1" w14:textId="77777777" w:rsidR="00FE5778" w:rsidRPr="00047BA9" w:rsidRDefault="00FE5778" w:rsidP="002C3587">
      <w:pPr>
        <w:pStyle w:val="EW"/>
        <w:rPr>
          <w:snapToGrid w:val="0"/>
          <w:lang w:eastAsia="en-GB"/>
        </w:rPr>
      </w:pPr>
      <w:r>
        <w:rPr>
          <w:snapToGrid w:val="0"/>
          <w:lang w:eastAsia="en-GB"/>
        </w:rPr>
        <w:t>CoD</w:t>
      </w:r>
      <w:r>
        <w:rPr>
          <w:snapToGrid w:val="0"/>
          <w:lang w:eastAsia="en-GB"/>
        </w:rPr>
        <w:tab/>
        <w:t>Content on Demand</w:t>
      </w:r>
    </w:p>
    <w:p w14:paraId="4FB3E5A0" w14:textId="77777777" w:rsidR="0061008D" w:rsidRPr="00047BA9" w:rsidRDefault="0061008D" w:rsidP="002C3587">
      <w:pPr>
        <w:pStyle w:val="EW"/>
        <w:rPr>
          <w:snapToGrid w:val="0"/>
          <w:lang w:eastAsia="en-GB"/>
        </w:rPr>
      </w:pPr>
      <w:r w:rsidRPr="00047BA9">
        <w:rPr>
          <w:snapToGrid w:val="0"/>
          <w:lang w:eastAsia="en-GB"/>
        </w:rPr>
        <w:t>ESG</w:t>
      </w:r>
      <w:r w:rsidRPr="00047BA9">
        <w:rPr>
          <w:snapToGrid w:val="0"/>
          <w:lang w:eastAsia="en-GB"/>
        </w:rPr>
        <w:tab/>
        <w:t>Electronic Service Guide</w:t>
      </w:r>
    </w:p>
    <w:p w14:paraId="437D12C0" w14:textId="77777777" w:rsidR="002C3587" w:rsidRPr="00047BA9" w:rsidRDefault="002C3587" w:rsidP="002C3587">
      <w:pPr>
        <w:pStyle w:val="EW"/>
      </w:pPr>
      <w:r w:rsidRPr="00047BA9">
        <w:t>GGSN</w:t>
      </w:r>
      <w:r w:rsidRPr="00047BA9">
        <w:tab/>
        <w:t>Gateway GPRS Serving Node</w:t>
      </w:r>
    </w:p>
    <w:p w14:paraId="3045319C" w14:textId="77777777" w:rsidR="0083309A" w:rsidRPr="00047BA9" w:rsidRDefault="0083309A" w:rsidP="002C3587">
      <w:pPr>
        <w:pStyle w:val="EW"/>
      </w:pPr>
      <w:r w:rsidRPr="00047BA9">
        <w:t>IMPI</w:t>
      </w:r>
      <w:r w:rsidRPr="00047BA9">
        <w:tab/>
        <w:t>IMS Private Identity</w:t>
      </w:r>
    </w:p>
    <w:p w14:paraId="698CE9B0" w14:textId="77777777" w:rsidR="0083309A" w:rsidRPr="00047BA9" w:rsidRDefault="0083309A" w:rsidP="002C3587">
      <w:pPr>
        <w:pStyle w:val="EW"/>
      </w:pPr>
      <w:r w:rsidRPr="00047BA9">
        <w:lastRenderedPageBreak/>
        <w:t>IMPU</w:t>
      </w:r>
      <w:r w:rsidRPr="00047BA9">
        <w:tab/>
        <w:t>IMS Public Identity</w:t>
      </w:r>
    </w:p>
    <w:p w14:paraId="5DEDF1BB" w14:textId="77777777" w:rsidR="002C3587" w:rsidRDefault="002C3587" w:rsidP="002C3587">
      <w:pPr>
        <w:pStyle w:val="EW"/>
      </w:pPr>
      <w:r w:rsidRPr="00047BA9">
        <w:t>IMS</w:t>
      </w:r>
      <w:r w:rsidRPr="00047BA9">
        <w:tab/>
        <w:t>IP Multimedia Subsystem</w:t>
      </w:r>
    </w:p>
    <w:p w14:paraId="0C5F8940" w14:textId="77777777" w:rsidR="003B681B" w:rsidRPr="00047BA9" w:rsidRDefault="003B681B" w:rsidP="002C3587">
      <w:pPr>
        <w:pStyle w:val="EW"/>
      </w:pPr>
      <w:r>
        <w:t>IUT</w:t>
      </w:r>
      <w:r>
        <w:tab/>
        <w:t>Inter UE Session Transfer</w:t>
      </w:r>
    </w:p>
    <w:p w14:paraId="48210875" w14:textId="77777777" w:rsidR="002C3587" w:rsidRPr="00047BA9" w:rsidRDefault="002C3587" w:rsidP="002C3587">
      <w:pPr>
        <w:pStyle w:val="EW"/>
      </w:pPr>
      <w:r w:rsidRPr="00047BA9">
        <w:t>IP</w:t>
      </w:r>
      <w:r w:rsidRPr="00047BA9">
        <w:tab/>
        <w:t>Internet Protocol</w:t>
      </w:r>
    </w:p>
    <w:p w14:paraId="364E50CA" w14:textId="77777777" w:rsidR="00105886" w:rsidRDefault="00105886" w:rsidP="00105886">
      <w:pPr>
        <w:pStyle w:val="EW"/>
      </w:pPr>
      <w:r w:rsidRPr="00047BA9">
        <w:t>MBMS</w:t>
      </w:r>
      <w:r w:rsidRPr="00047BA9">
        <w:tab/>
        <w:t>Multimedia Broadcast/Multicast Service</w:t>
      </w:r>
    </w:p>
    <w:p w14:paraId="757E1884" w14:textId="77777777" w:rsidR="002C3587" w:rsidRPr="00047BA9" w:rsidRDefault="002C3587" w:rsidP="002C3587">
      <w:pPr>
        <w:pStyle w:val="EW"/>
      </w:pPr>
      <w:r w:rsidRPr="00047BA9">
        <w:t>PSS</w:t>
      </w:r>
      <w:r w:rsidRPr="00047BA9">
        <w:tab/>
        <w:t>Packet Switch Streaming</w:t>
      </w:r>
    </w:p>
    <w:p w14:paraId="017F7692" w14:textId="77777777" w:rsidR="0083309A" w:rsidRPr="00047BA9" w:rsidRDefault="0083309A" w:rsidP="002C3587">
      <w:pPr>
        <w:pStyle w:val="EW"/>
      </w:pPr>
      <w:r w:rsidRPr="00047BA9">
        <w:t>PSI</w:t>
      </w:r>
      <w:r w:rsidRPr="00047BA9">
        <w:tab/>
        <w:t>Public Service Identity</w:t>
      </w:r>
    </w:p>
    <w:p w14:paraId="11F460D6" w14:textId="77777777" w:rsidR="002C3587" w:rsidRPr="00047BA9" w:rsidRDefault="002C3587" w:rsidP="002C3587">
      <w:pPr>
        <w:pStyle w:val="EW"/>
      </w:pPr>
      <w:r w:rsidRPr="00047BA9">
        <w:t>RTP</w:t>
      </w:r>
      <w:r w:rsidRPr="00047BA9">
        <w:tab/>
        <w:t>Real-Time transport Protocol</w:t>
      </w:r>
    </w:p>
    <w:p w14:paraId="6733A225" w14:textId="77777777" w:rsidR="002C3587" w:rsidRDefault="002C3587" w:rsidP="002C3587">
      <w:pPr>
        <w:pStyle w:val="EW"/>
      </w:pPr>
      <w:smartTag w:uri="urn:schemas-microsoft-com:office:smarttags" w:element="PersonName">
        <w:r w:rsidRPr="00047BA9">
          <w:t>RT</w:t>
        </w:r>
      </w:smartTag>
      <w:r w:rsidRPr="00047BA9">
        <w:t>SP</w:t>
      </w:r>
      <w:r w:rsidRPr="00047BA9">
        <w:tab/>
        <w:t>Real-Time Streaming Protocol</w:t>
      </w:r>
    </w:p>
    <w:p w14:paraId="42E057D2" w14:textId="77777777" w:rsidR="003B681B" w:rsidRDefault="003B681B" w:rsidP="002C3587">
      <w:pPr>
        <w:pStyle w:val="EW"/>
      </w:pPr>
      <w:r>
        <w:t>SCC</w:t>
      </w:r>
      <w:r>
        <w:tab/>
      </w:r>
      <w:r>
        <w:rPr>
          <w:rFonts w:hint="eastAsia"/>
        </w:rPr>
        <w:t>Service Centralization and Continuity</w:t>
      </w:r>
    </w:p>
    <w:p w14:paraId="3395E483" w14:textId="77777777" w:rsidR="00105886" w:rsidRDefault="00105886" w:rsidP="00105886">
      <w:pPr>
        <w:pStyle w:val="EW"/>
      </w:pPr>
      <w:r>
        <w:t>SCF</w:t>
      </w:r>
      <w:r>
        <w:tab/>
        <w:t>Service Control Function</w:t>
      </w:r>
    </w:p>
    <w:p w14:paraId="186C4B89" w14:textId="77777777" w:rsidR="00105886" w:rsidRPr="00047BA9" w:rsidRDefault="00105886" w:rsidP="002C3587">
      <w:pPr>
        <w:pStyle w:val="EW"/>
      </w:pPr>
      <w:r>
        <w:t>SDF</w:t>
      </w:r>
      <w:r>
        <w:tab/>
        <w:t>Service Discovery Function</w:t>
      </w:r>
    </w:p>
    <w:p w14:paraId="0D9A875C" w14:textId="77777777" w:rsidR="002C3587" w:rsidRDefault="002C3587" w:rsidP="002C3587">
      <w:pPr>
        <w:pStyle w:val="EW"/>
      </w:pPr>
      <w:r w:rsidRPr="00047BA9">
        <w:t>SDP</w:t>
      </w:r>
      <w:r w:rsidRPr="00047BA9">
        <w:tab/>
        <w:t>Session Description Protocol</w:t>
      </w:r>
    </w:p>
    <w:p w14:paraId="7C479DEC" w14:textId="77777777" w:rsidR="00105886" w:rsidRPr="00047BA9" w:rsidRDefault="00105886" w:rsidP="002C3587">
      <w:pPr>
        <w:pStyle w:val="EW"/>
      </w:pPr>
      <w:r>
        <w:t>SSF</w:t>
      </w:r>
      <w:r>
        <w:tab/>
        <w:t>Service Selection Function</w:t>
      </w:r>
    </w:p>
    <w:p w14:paraId="62826E34" w14:textId="77777777" w:rsidR="002C3587" w:rsidRPr="00047BA9" w:rsidRDefault="002C3587" w:rsidP="002C3587">
      <w:pPr>
        <w:pStyle w:val="EW"/>
      </w:pPr>
      <w:r w:rsidRPr="00047BA9">
        <w:t>UE</w:t>
      </w:r>
      <w:r w:rsidRPr="00047BA9">
        <w:tab/>
        <w:t>User Equipment</w:t>
      </w:r>
    </w:p>
    <w:p w14:paraId="40CAAA51" w14:textId="77777777" w:rsidR="0083309A" w:rsidRPr="002A5476" w:rsidRDefault="002C3587" w:rsidP="00AF1D7A">
      <w:pPr>
        <w:pStyle w:val="EX"/>
        <w:spacing w:after="0"/>
      </w:pPr>
      <w:r w:rsidRPr="002A5476">
        <w:t>URI</w:t>
      </w:r>
      <w:r w:rsidRPr="002A5476">
        <w:tab/>
        <w:t>Uniform Resource Identifier</w:t>
      </w:r>
    </w:p>
    <w:p w14:paraId="39F4AEB5" w14:textId="77777777" w:rsidR="0083309A" w:rsidRPr="002A5476" w:rsidRDefault="001A436E" w:rsidP="0083309A">
      <w:pPr>
        <w:pStyle w:val="EX"/>
      </w:pPr>
      <w:r w:rsidRPr="002A5476">
        <w:t>USD</w:t>
      </w:r>
      <w:r w:rsidRPr="002A5476">
        <w:tab/>
        <w:t>User Service Description</w:t>
      </w:r>
    </w:p>
    <w:p w14:paraId="7ADF21F4" w14:textId="77777777" w:rsidR="000945D5" w:rsidRPr="00047BA9" w:rsidRDefault="000945D5" w:rsidP="00047BA9">
      <w:pPr>
        <w:pStyle w:val="Heading1"/>
        <w:rPr>
          <w:lang w:eastAsia="ja-JP"/>
        </w:rPr>
      </w:pPr>
      <w:bookmarkStart w:id="13" w:name="_Toc517286967"/>
      <w:r w:rsidRPr="00047BA9">
        <w:t>4</w:t>
      </w:r>
      <w:r w:rsidRPr="00047BA9">
        <w:tab/>
        <w:t>S</w:t>
      </w:r>
      <w:r w:rsidRPr="00047BA9">
        <w:rPr>
          <w:rFonts w:hint="eastAsia"/>
          <w:lang w:eastAsia="ja-JP"/>
        </w:rPr>
        <w:t xml:space="preserve">ystem </w:t>
      </w:r>
      <w:r w:rsidRPr="00047BA9">
        <w:rPr>
          <w:lang w:eastAsia="ja-JP"/>
        </w:rPr>
        <w:t>d</w:t>
      </w:r>
      <w:r w:rsidRPr="00047BA9">
        <w:rPr>
          <w:rFonts w:hint="eastAsia"/>
          <w:lang w:eastAsia="ja-JP"/>
        </w:rPr>
        <w:t>escription</w:t>
      </w:r>
      <w:bookmarkEnd w:id="13"/>
    </w:p>
    <w:p w14:paraId="5D26836D" w14:textId="77777777" w:rsidR="000945D5" w:rsidRPr="00047BA9" w:rsidRDefault="00863D64" w:rsidP="00047BA9">
      <w:pPr>
        <w:pStyle w:val="Heading2"/>
      </w:pPr>
      <w:bookmarkStart w:id="14" w:name="_Toc517286968"/>
      <w:r w:rsidRPr="00047BA9">
        <w:t>4.1</w:t>
      </w:r>
      <w:r w:rsidRPr="00047BA9">
        <w:tab/>
      </w:r>
      <w:r w:rsidR="00D63C27" w:rsidRPr="00047BA9">
        <w:t>Introduction</w:t>
      </w:r>
      <w:bookmarkEnd w:id="14"/>
    </w:p>
    <w:p w14:paraId="298CDB1E" w14:textId="77777777" w:rsidR="004D1F75" w:rsidRPr="00047BA9" w:rsidRDefault="004D1F75" w:rsidP="004D1F75">
      <w:pPr>
        <w:rPr>
          <w:lang w:eastAsia="ja-JP"/>
        </w:rPr>
      </w:pPr>
      <w:r w:rsidRPr="00047BA9">
        <w:rPr>
          <w:lang w:eastAsia="ja-JP"/>
        </w:rPr>
        <w:t>This clause describes the IMS initiated and controlled PSS and MBMS User Service system. It gives a description of the architecture, the role of each new and</w:t>
      </w:r>
      <w:r w:rsidR="00B76FFB" w:rsidRPr="00047BA9">
        <w:rPr>
          <w:lang w:eastAsia="ja-JP"/>
        </w:rPr>
        <w:t xml:space="preserve"> modified entity and interface.</w:t>
      </w:r>
    </w:p>
    <w:p w14:paraId="1BBEE4AB" w14:textId="77777777" w:rsidR="00AE5FAE" w:rsidRPr="00047BA9" w:rsidRDefault="004D1F75" w:rsidP="004D1F75">
      <w:r w:rsidRPr="00047BA9">
        <w:t xml:space="preserve">The description of the PSS system is in </w:t>
      </w:r>
      <w:r w:rsidR="00B76FFB" w:rsidRPr="00047BA9">
        <w:t xml:space="preserve">3GPP TS 22.233 </w:t>
      </w:r>
      <w:r w:rsidRPr="00047BA9">
        <w:t>[9]</w:t>
      </w:r>
      <w:r w:rsidR="001C286F" w:rsidRPr="00047BA9">
        <w:t xml:space="preserve"> and 3GPP TS 26.233 [10]</w:t>
      </w:r>
      <w:r w:rsidRPr="00047BA9">
        <w:t xml:space="preserve">. The description of the MBMS system is in </w:t>
      </w:r>
      <w:r w:rsidR="00B76FFB" w:rsidRPr="00047BA9">
        <w:t xml:space="preserve">3GPP TS 23.246 </w:t>
      </w:r>
      <w:r w:rsidRPr="00047BA9">
        <w:t>[4].</w:t>
      </w:r>
    </w:p>
    <w:p w14:paraId="055734A3" w14:textId="77777777" w:rsidR="000945D5" w:rsidRPr="00047BA9" w:rsidRDefault="000945D5" w:rsidP="00047BA9">
      <w:pPr>
        <w:pStyle w:val="Heading2"/>
      </w:pPr>
      <w:bookmarkStart w:id="15" w:name="_Toc517286969"/>
      <w:r w:rsidRPr="00047BA9">
        <w:t>4.2</w:t>
      </w:r>
      <w:r w:rsidRPr="00047BA9">
        <w:tab/>
      </w:r>
      <w:r w:rsidR="00D63C27" w:rsidRPr="00047BA9">
        <w:t>Architecture</w:t>
      </w:r>
      <w:bookmarkEnd w:id="15"/>
    </w:p>
    <w:p w14:paraId="7D8B13BF" w14:textId="77777777" w:rsidR="004D1F75" w:rsidRPr="00047BA9" w:rsidRDefault="004D1F75" w:rsidP="00047BA9">
      <w:pPr>
        <w:pStyle w:val="Heading3"/>
        <w:rPr>
          <w:lang w:eastAsia="ja-JP"/>
        </w:rPr>
      </w:pPr>
      <w:bookmarkStart w:id="16" w:name="_Toc517286970"/>
      <w:r w:rsidRPr="00047BA9">
        <w:rPr>
          <w:lang w:eastAsia="ja-JP"/>
        </w:rPr>
        <w:t>4.2.1</w:t>
      </w:r>
      <w:r w:rsidRPr="00047BA9">
        <w:rPr>
          <w:lang w:eastAsia="ja-JP"/>
        </w:rPr>
        <w:tab/>
      </w:r>
      <w:r w:rsidRPr="00047BA9">
        <w:t>Non IMS 3GPP PSS and MBMS User Service architecture</w:t>
      </w:r>
      <w:bookmarkEnd w:id="16"/>
    </w:p>
    <w:p w14:paraId="5B8191FA" w14:textId="77777777" w:rsidR="004D1F75" w:rsidRPr="00047BA9" w:rsidRDefault="004D1F75" w:rsidP="004D1F75">
      <w:r w:rsidRPr="00047BA9">
        <w:t>Figure 1 describes the Non IMS PSS and MBMS User Service architecture.</w:t>
      </w:r>
    </w:p>
    <w:p w14:paraId="14CA0CF3" w14:textId="7CD99955" w:rsidR="00932E99" w:rsidRDefault="00135BF0" w:rsidP="00932E99">
      <w:pPr>
        <w:pStyle w:val="TH"/>
      </w:pPr>
      <w:r w:rsidRPr="00047BA9">
        <w:rPr>
          <w:noProof/>
        </w:rPr>
        <w:drawing>
          <wp:inline distT="0" distB="0" distL="0" distR="0" wp14:anchorId="40F1F057" wp14:editId="04599C9B">
            <wp:extent cx="6067425" cy="1724025"/>
            <wp:effectExtent l="0" t="0" r="0" b="0"/>
            <wp:docPr id="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1724025"/>
                    </a:xfrm>
                    <a:prstGeom prst="rect">
                      <a:avLst/>
                    </a:prstGeom>
                    <a:noFill/>
                    <a:ln>
                      <a:noFill/>
                    </a:ln>
                  </pic:spPr>
                </pic:pic>
              </a:graphicData>
            </a:graphic>
          </wp:inline>
        </w:drawing>
      </w:r>
    </w:p>
    <w:p w14:paraId="265F73B0" w14:textId="77777777" w:rsidR="004D1F75" w:rsidRPr="00047BA9" w:rsidRDefault="004D1F75" w:rsidP="00932E99">
      <w:pPr>
        <w:pStyle w:val="TF"/>
      </w:pPr>
      <w:r w:rsidRPr="00047BA9">
        <w:t xml:space="preserve">Figure </w:t>
      </w:r>
      <w:r w:rsidR="009575E1">
        <w:rPr>
          <w:noProof/>
        </w:rPr>
        <w:t>1</w:t>
      </w:r>
      <w:r w:rsidR="00B76FFB" w:rsidRPr="00047BA9">
        <w:t>:</w:t>
      </w:r>
      <w:r w:rsidRPr="00047BA9">
        <w:t xml:space="preserve"> Non IMS PSS and MBMS User Service Architecture</w:t>
      </w:r>
    </w:p>
    <w:p w14:paraId="36E5DD43" w14:textId="77777777" w:rsidR="004D1F75" w:rsidRPr="00047BA9" w:rsidRDefault="004D1F75" w:rsidP="004D1F75">
      <w:r w:rsidRPr="00047BA9">
        <w:t>The sources consist of all multimedia content in streaming or file form. E.g. live encoders processing in feeds from TV or Music Radio channels.</w:t>
      </w:r>
    </w:p>
    <w:p w14:paraId="2B662144" w14:textId="77777777" w:rsidR="004D1F75" w:rsidRPr="00047BA9" w:rsidRDefault="004D1F75" w:rsidP="004D1F75">
      <w:r w:rsidRPr="00047BA9">
        <w:t>The PSS server performs control and streaming delivery functions on a Unicast access type.</w:t>
      </w:r>
    </w:p>
    <w:p w14:paraId="081703F3" w14:textId="77777777" w:rsidR="004D1F75" w:rsidRPr="00047BA9" w:rsidRDefault="004D1F75" w:rsidP="004D1F75">
      <w:r w:rsidRPr="00047BA9">
        <w:t>The BM-SC performs control and streaming/download delivery functions in a hybrid Unicast/Multicast/Broadcast access type.</w:t>
      </w:r>
    </w:p>
    <w:p w14:paraId="75FF375F" w14:textId="77777777" w:rsidR="004D1F75" w:rsidRPr="00047BA9" w:rsidRDefault="004D1F75" w:rsidP="004D1F75">
      <w:r w:rsidRPr="00047BA9">
        <w:lastRenderedPageBreak/>
        <w:t>The core network and RAN enable the mobility, and provides IP connectivity over Unicast/Multicast/Broadcast bearers between the servers and the clients.</w:t>
      </w:r>
    </w:p>
    <w:p w14:paraId="5AFC3D42" w14:textId="77777777" w:rsidR="004D1F75" w:rsidRPr="00047BA9" w:rsidRDefault="004D1F75" w:rsidP="004D1F75">
      <w:r w:rsidRPr="00047BA9">
        <w:t>The PSS &amp; MBMS client, located in the UE, performs service selection and initiation, receives and present the content to the user.</w:t>
      </w:r>
    </w:p>
    <w:p w14:paraId="19C6EFA9" w14:textId="77777777" w:rsidR="004D1F75" w:rsidRPr="00047BA9" w:rsidRDefault="004D1F75" w:rsidP="004D1F75">
      <w:r w:rsidRPr="00047BA9">
        <w:t>The PSS client interfaces to the PSS server transparently through the Packet Switch Network. The PSS client can discover the PSS services via multiple means like e.g. browsing. The session description protocol is SDP. The session control protocol is RTSP.</w:t>
      </w:r>
      <w:r w:rsidR="00AE5D74" w:rsidRPr="00047BA9">
        <w:t xml:space="preserve"> The transport protocol is RTP.</w:t>
      </w:r>
    </w:p>
    <w:p w14:paraId="7FE4E255" w14:textId="77777777" w:rsidR="004D1F75" w:rsidRPr="00047BA9" w:rsidRDefault="004D1F75" w:rsidP="004D1F75">
      <w:r w:rsidRPr="00047BA9">
        <w:t>The MBMS client interfaces to the BM-SC via layer 3 protocols defined between the UE and the GGSN and</w:t>
      </w:r>
      <w:r w:rsidR="00AE5D74" w:rsidRPr="00047BA9">
        <w:t xml:space="preserve"> the GGSN with the BM-SC (Gmb).</w:t>
      </w:r>
    </w:p>
    <w:p w14:paraId="0ACBE313" w14:textId="77777777" w:rsidR="004D1F75" w:rsidRPr="00047BA9" w:rsidRDefault="004D1F75" w:rsidP="004D1F75">
      <w:r w:rsidRPr="00047BA9">
        <w:t>The PSS and MBMS client interfaces via the Radio interface to the RAN and the CN.</w:t>
      </w:r>
    </w:p>
    <w:p w14:paraId="4AD2FDAF" w14:textId="77777777" w:rsidR="004D1F75" w:rsidRPr="00047BA9" w:rsidRDefault="004D1F75" w:rsidP="004D1F75">
      <w:r w:rsidRPr="00047BA9">
        <w:t>The interface between the sources and the PSS server &amp; BM-SC are outside t</w:t>
      </w:r>
      <w:r w:rsidR="00AE5D74" w:rsidRPr="00047BA9">
        <w:t>he scope of the present document.</w:t>
      </w:r>
    </w:p>
    <w:p w14:paraId="1B5AFBBE" w14:textId="77777777" w:rsidR="004D1F75" w:rsidRPr="00047BA9" w:rsidRDefault="004D1F75" w:rsidP="00047BA9">
      <w:pPr>
        <w:pStyle w:val="Heading3"/>
        <w:rPr>
          <w:lang w:eastAsia="ja-JP"/>
        </w:rPr>
      </w:pPr>
      <w:bookmarkStart w:id="17" w:name="_Toc517286971"/>
      <w:r w:rsidRPr="00047BA9">
        <w:rPr>
          <w:lang w:eastAsia="ja-JP"/>
        </w:rPr>
        <w:t>4.2.2</w:t>
      </w:r>
      <w:r w:rsidRPr="00047BA9">
        <w:rPr>
          <w:lang w:eastAsia="ja-JP"/>
        </w:rPr>
        <w:tab/>
      </w:r>
      <w:r w:rsidRPr="00047BA9">
        <w:t>IMS based PSS and MBMS User Service architecture</w:t>
      </w:r>
      <w:bookmarkEnd w:id="17"/>
    </w:p>
    <w:p w14:paraId="0C786159" w14:textId="77777777" w:rsidR="004D1F75" w:rsidRPr="00047BA9" w:rsidRDefault="004D1F75" w:rsidP="004D1F75">
      <w:r w:rsidRPr="00047BA9">
        <w:t>Figure 2 describes the IMS based PSS and MBMS User Service functional architecture. In addition to PSS and MBMS User Service functions, the IMS core a</w:t>
      </w:r>
      <w:r w:rsidR="00AE5D74" w:rsidRPr="00047BA9">
        <w:t>nd various functions are added.</w:t>
      </w:r>
    </w:p>
    <w:p w14:paraId="013B4517" w14:textId="77777777" w:rsidR="008A0F75" w:rsidRDefault="008A0F75" w:rsidP="008A0F75">
      <w:pPr>
        <w:pStyle w:val="TH"/>
      </w:pPr>
      <w:r>
        <w:object w:dxaOrig="17404" w:dyaOrig="16090" w14:anchorId="1C9E0775">
          <v:shape id="_x0000_i1028" type="#_x0000_t75" style="width:481.15pt;height:444.75pt" o:ole="">
            <v:imagedata r:id="rId12" o:title=""/>
          </v:shape>
          <o:OLEObject Type="Embed" ProgID="Visio.Drawing.11" ShapeID="_x0000_i1028" DrawAspect="Content" ObjectID="_1782981162" r:id="rId13"/>
        </w:object>
      </w:r>
    </w:p>
    <w:p w14:paraId="59D627D8" w14:textId="77777777" w:rsidR="00790F71" w:rsidRPr="00047BA9" w:rsidRDefault="0004689F" w:rsidP="00AC25D9">
      <w:pPr>
        <w:pStyle w:val="TF"/>
      </w:pPr>
      <w:r w:rsidRPr="00047BA9">
        <w:t xml:space="preserve">Figure </w:t>
      </w:r>
      <w:bookmarkStart w:id="18" w:name="_Ref207010401"/>
      <w:r w:rsidR="002F1F07">
        <w:rPr>
          <w:noProof/>
        </w:rPr>
        <w:t>2</w:t>
      </w:r>
      <w:bookmarkEnd w:id="18"/>
      <w:r w:rsidR="00AE5D74" w:rsidRPr="00047BA9">
        <w:t>:</w:t>
      </w:r>
      <w:r w:rsidRPr="00047BA9">
        <w:t xml:space="preserve"> IMS based PSS a</w:t>
      </w:r>
      <w:r w:rsidR="001A436E">
        <w:t>nd MBMS functional architecture</w:t>
      </w:r>
    </w:p>
    <w:p w14:paraId="07C374EC" w14:textId="77777777" w:rsidR="004D1F75" w:rsidRPr="00047BA9" w:rsidRDefault="00AE5D74" w:rsidP="004D1F75">
      <w:r w:rsidRPr="00047BA9">
        <w:lastRenderedPageBreak/>
        <w:t>In figure 2:</w:t>
      </w:r>
    </w:p>
    <w:p w14:paraId="70692C71" w14:textId="77777777" w:rsidR="004D1F75" w:rsidRPr="00047BA9" w:rsidRDefault="005A3D5A" w:rsidP="005A3D5A">
      <w:pPr>
        <w:pStyle w:val="B1"/>
      </w:pPr>
      <w:r>
        <w:t>-</w:t>
      </w:r>
      <w:r>
        <w:tab/>
      </w:r>
      <w:r w:rsidR="004D1F75" w:rsidRPr="00047BA9">
        <w:t xml:space="preserve">Solid lines are standard interfaces. E.g. interface </w:t>
      </w:r>
      <w:r w:rsidR="00105886">
        <w:t>between PSS server and UE</w:t>
      </w:r>
      <w:r w:rsidR="004D1F75" w:rsidRPr="00047BA9">
        <w:t>4</w:t>
      </w:r>
      <w:r w:rsidR="004477FE">
        <w:t>.</w:t>
      </w:r>
    </w:p>
    <w:p w14:paraId="0DDAD96C" w14:textId="77777777" w:rsidR="004D1F75" w:rsidRPr="00047BA9" w:rsidRDefault="005A3D5A" w:rsidP="005A3D5A">
      <w:pPr>
        <w:pStyle w:val="B1"/>
      </w:pPr>
      <w:r>
        <w:t>-</w:t>
      </w:r>
      <w:r>
        <w:tab/>
      </w:r>
      <w:r w:rsidR="004D1F75" w:rsidRPr="00047BA9">
        <w:t xml:space="preserve">Dotted lines are for interfaces for which the protocols in use </w:t>
      </w:r>
      <w:r w:rsidR="00081D6D" w:rsidRPr="00047BA9">
        <w:t xml:space="preserve">is </w:t>
      </w:r>
      <w:r w:rsidR="004D1F75" w:rsidRPr="00047BA9">
        <w:t>out of the s</w:t>
      </w:r>
      <w:r w:rsidR="00AE5D74" w:rsidRPr="00047BA9">
        <w:t xml:space="preserve">cope of </w:t>
      </w:r>
      <w:r w:rsidR="00DD0CF7" w:rsidRPr="00047BA9">
        <w:t>the present document</w:t>
      </w:r>
      <w:r w:rsidR="00AE5D74" w:rsidRPr="00047BA9">
        <w:t xml:space="preserve">. </w:t>
      </w:r>
      <w:r w:rsidR="002C2088" w:rsidRPr="00047BA9">
        <w:t>E.g.</w:t>
      </w:r>
      <w:r w:rsidR="00AE5D74" w:rsidRPr="00047BA9">
        <w:t> </w:t>
      </w:r>
      <w:r w:rsidR="004D1F75" w:rsidRPr="00047BA9">
        <w:t>interface</w:t>
      </w:r>
      <w:r w:rsidR="00AE5D74" w:rsidRPr="00047BA9">
        <w:t> </w:t>
      </w:r>
      <w:r w:rsidR="00105886">
        <w:t>between SSF and BMSC.UPF</w:t>
      </w:r>
      <w:r w:rsidR="004477FE">
        <w:t>.</w:t>
      </w:r>
    </w:p>
    <w:p w14:paraId="1FD3CD24" w14:textId="77777777" w:rsidR="004D1F75" w:rsidRPr="00047BA9" w:rsidRDefault="004D1F75" w:rsidP="004D1F75">
      <w:r w:rsidRPr="00047BA9">
        <w:t>Description of functional entities:</w:t>
      </w:r>
    </w:p>
    <w:p w14:paraId="1B71ADCE" w14:textId="77777777" w:rsidR="004D1F75" w:rsidRPr="00047BA9" w:rsidRDefault="005A3D5A" w:rsidP="005A3D5A">
      <w:pPr>
        <w:pStyle w:val="B1"/>
      </w:pPr>
      <w:r>
        <w:t>-</w:t>
      </w:r>
      <w:r>
        <w:tab/>
      </w:r>
      <w:r w:rsidR="00A92E9B" w:rsidRPr="00047BA9">
        <w:t>IM CN Subsystem</w:t>
      </w:r>
      <w:r w:rsidR="004D1F75" w:rsidRPr="00047BA9">
        <w:t xml:space="preserve">: </w:t>
      </w:r>
      <w:r w:rsidR="008E3EC1" w:rsidRPr="00047BA9">
        <w:t xml:space="preserve">IMS Core Network Subsystem as defined in </w:t>
      </w:r>
      <w:r w:rsidR="00AE5D74" w:rsidRPr="00047BA9">
        <w:t xml:space="preserve">3GPP </w:t>
      </w:r>
      <w:r w:rsidR="000376AE" w:rsidRPr="00047BA9">
        <w:rPr>
          <w:rFonts w:cs="Arial"/>
        </w:rPr>
        <w:t>TS 23.228 [6].</w:t>
      </w:r>
      <w:r w:rsidR="004D1F75" w:rsidRPr="00047BA9">
        <w:t xml:space="preserve">The </w:t>
      </w:r>
      <w:r w:rsidR="00A92E9B" w:rsidRPr="00047BA9">
        <w:t xml:space="preserve">IM CN Subsystem </w:t>
      </w:r>
      <w:r w:rsidR="004D1F75" w:rsidRPr="00047BA9">
        <w:t>supports, user registration and authentication, mobility and roaming, control of multimedia sessions, QoS control, Policy control, charging and inte</w:t>
      </w:r>
      <w:r w:rsidR="00AE5D74" w:rsidRPr="00047BA9">
        <w:t>rworking with circuit switched.</w:t>
      </w:r>
    </w:p>
    <w:p w14:paraId="73257580" w14:textId="77777777" w:rsidR="003B01BF" w:rsidRDefault="005A3D5A" w:rsidP="005A3D5A">
      <w:pPr>
        <w:pStyle w:val="B1"/>
      </w:pPr>
      <w:r>
        <w:t>-</w:t>
      </w:r>
      <w:r>
        <w:tab/>
      </w:r>
      <w:r w:rsidR="00105886">
        <w:t>EPC/</w:t>
      </w:r>
      <w:r w:rsidR="00105886" w:rsidRPr="00047BA9">
        <w:t xml:space="preserve">PS Core/RAN: </w:t>
      </w:r>
      <w:r w:rsidR="00105886">
        <w:t xml:space="preserve">Evolved Packet Core, </w:t>
      </w:r>
      <w:r w:rsidR="00105886" w:rsidRPr="00047BA9">
        <w:t>Packet Switch Core Network and Radio Access Network. See 3GPP TS 23.060</w:t>
      </w:r>
      <w:r w:rsidR="00105886">
        <w:t xml:space="preserve"> [16] and TS 23.401 [30]</w:t>
      </w:r>
      <w:r w:rsidR="008E3EC1" w:rsidRPr="00047BA9">
        <w:t>.</w:t>
      </w:r>
    </w:p>
    <w:p w14:paraId="7F199C24" w14:textId="77777777" w:rsidR="00105886" w:rsidRPr="00047BA9" w:rsidRDefault="00AC25D9" w:rsidP="00AC25D9">
      <w:pPr>
        <w:pStyle w:val="NO"/>
      </w:pPr>
      <w:r>
        <w:t>NOTE 0</w:t>
      </w:r>
      <w:r w:rsidR="00105886">
        <w:t>: the various packet core networks may offer different levels of support (e.g. the EPC does not support MBMS in 3GPP Release 8).</w:t>
      </w:r>
    </w:p>
    <w:p w14:paraId="14881FF8" w14:textId="77777777" w:rsidR="004D1F75" w:rsidRPr="00047BA9" w:rsidRDefault="00795007" w:rsidP="00795007">
      <w:pPr>
        <w:pStyle w:val="B1"/>
      </w:pPr>
      <w:r>
        <w:t>-</w:t>
      </w:r>
      <w:r>
        <w:tab/>
      </w:r>
      <w:r w:rsidR="004D1F75" w:rsidRPr="00047BA9">
        <w:t xml:space="preserve">UE: The UE contains an </w:t>
      </w:r>
      <w:r w:rsidR="00A92E9B" w:rsidRPr="00047BA9">
        <w:t>GBA/</w:t>
      </w:r>
      <w:r w:rsidR="004D1F75" w:rsidRPr="00047BA9">
        <w:t xml:space="preserve">IMS/PSS/MBMS client, which performs service </w:t>
      </w:r>
      <w:r w:rsidR="004D1F75" w:rsidRPr="00047BA9">
        <w:rPr>
          <w:rFonts w:hint="eastAsia"/>
          <w:lang w:eastAsia="zh-CN"/>
        </w:rPr>
        <w:t xml:space="preserve">discovery and </w:t>
      </w:r>
      <w:r w:rsidR="004D1F75" w:rsidRPr="00047BA9">
        <w:t>selection</w:t>
      </w:r>
      <w:r w:rsidR="004D1F75" w:rsidRPr="00047BA9">
        <w:rPr>
          <w:rFonts w:hint="eastAsia"/>
          <w:lang w:eastAsia="zh-CN"/>
        </w:rPr>
        <w:t>,</w:t>
      </w:r>
      <w:r w:rsidR="004D1F75" w:rsidRPr="00047BA9">
        <w:t xml:space="preserve"> </w:t>
      </w:r>
      <w:r w:rsidR="004D1F75" w:rsidRPr="00047BA9">
        <w:rPr>
          <w:rFonts w:hint="eastAsia"/>
          <w:lang w:eastAsia="zh-CN"/>
        </w:rPr>
        <w:t xml:space="preserve">handles service initiation, modification and termination, </w:t>
      </w:r>
      <w:r w:rsidR="004D1F75" w:rsidRPr="00047BA9">
        <w:t>receives and present the content to the user.</w:t>
      </w:r>
      <w:r w:rsidR="00BE4FB4" w:rsidRPr="00047BA9">
        <w:t xml:space="preserve"> In addition to the procedures specified in this document, the UE shall support the procedures specified in 3GPP TS 24.229 [7] </w:t>
      </w:r>
      <w:r w:rsidR="00AC25D9">
        <w:t xml:space="preserve">and 3GPP TS 24.109 [22] </w:t>
      </w:r>
      <w:r w:rsidR="00BE4FB4" w:rsidRPr="00047BA9">
        <w:t>for the UE functional entity.</w:t>
      </w:r>
    </w:p>
    <w:p w14:paraId="453F2F8E" w14:textId="77777777" w:rsidR="004D1F75" w:rsidRPr="00047BA9" w:rsidRDefault="00795007" w:rsidP="00795007">
      <w:pPr>
        <w:pStyle w:val="B1"/>
      </w:pPr>
      <w:r>
        <w:t>-</w:t>
      </w:r>
      <w:r>
        <w:tab/>
      </w:r>
      <w:r w:rsidR="004D1F75" w:rsidRPr="00047BA9">
        <w:t>SDF: Service Discovery Function (SDF): this function provides an entry point</w:t>
      </w:r>
      <w:r w:rsidR="004D1F75" w:rsidRPr="00047BA9">
        <w:rPr>
          <w:rFonts w:hint="eastAsia"/>
          <w:lang w:eastAsia="zh-CN"/>
        </w:rPr>
        <w:t xml:space="preserve"> to SSF</w:t>
      </w:r>
      <w:r w:rsidR="004D1F75" w:rsidRPr="00047BA9">
        <w:t xml:space="preserve"> for the client to attach to the service provided by the </w:t>
      </w:r>
      <w:r w:rsidR="004D1F75" w:rsidRPr="00047BA9">
        <w:rPr>
          <w:rFonts w:hint="eastAsia"/>
          <w:lang w:eastAsia="zh-CN"/>
        </w:rPr>
        <w:t>service provider</w:t>
      </w:r>
      <w:r w:rsidR="004D1F75" w:rsidRPr="00047BA9">
        <w:t>.</w:t>
      </w:r>
      <w:r w:rsidR="00BE4FB4" w:rsidRPr="00047BA9">
        <w:t xml:space="preserve"> </w:t>
      </w:r>
      <w:r w:rsidR="008E3EC1" w:rsidRPr="00047BA9">
        <w:t xml:space="preserve">In addition to the procedures specified in this document, the SDF shall support the procedures specified in 3GPP TS 24.229 [7] for the </w:t>
      </w:r>
      <w:r w:rsidR="002D115D" w:rsidRPr="00047BA9">
        <w:t>terminating UA</w:t>
      </w:r>
      <w:r w:rsidR="008E3EC1" w:rsidRPr="00047BA9">
        <w:t xml:space="preserve"> functional entity.</w:t>
      </w:r>
    </w:p>
    <w:p w14:paraId="241038D9" w14:textId="77777777" w:rsidR="00FE790E" w:rsidRPr="00047BA9" w:rsidRDefault="00795007" w:rsidP="00795007">
      <w:pPr>
        <w:pStyle w:val="B1"/>
      </w:pPr>
      <w:r>
        <w:t>-</w:t>
      </w:r>
      <w:r>
        <w:tab/>
      </w:r>
      <w:r w:rsidR="004D1F75" w:rsidRPr="00047BA9">
        <w:t xml:space="preserve">SSF: Service Selection Function (SSF): </w:t>
      </w:r>
      <w:r w:rsidR="004A0474" w:rsidRPr="00047BA9">
        <w:t xml:space="preserve">this </w:t>
      </w:r>
      <w:r w:rsidR="004D1F75" w:rsidRPr="00047BA9">
        <w:t>function provide</w:t>
      </w:r>
      <w:r w:rsidR="004A0474" w:rsidRPr="00047BA9">
        <w:t>s</w:t>
      </w:r>
      <w:r w:rsidR="004D1F75" w:rsidRPr="00047BA9">
        <w:t xml:space="preserve"> a list of available</w:t>
      </w:r>
      <w:r w:rsidR="004A0474" w:rsidRPr="00047BA9">
        <w:t xml:space="preserve"> PSS and MBMS User</w:t>
      </w:r>
      <w:r w:rsidR="004D1F75" w:rsidRPr="00047BA9">
        <w:t xml:space="preserve"> </w:t>
      </w:r>
      <w:r w:rsidR="004A0474" w:rsidRPr="00047BA9">
        <w:t>S</w:t>
      </w:r>
      <w:r w:rsidR="004D1F75" w:rsidRPr="00047BA9">
        <w:t xml:space="preserve">ervices and relevant </w:t>
      </w:r>
      <w:r w:rsidR="005242E7" w:rsidRPr="00047BA9">
        <w:t xml:space="preserve">User </w:t>
      </w:r>
      <w:r w:rsidR="004D1F75" w:rsidRPr="00047BA9">
        <w:t xml:space="preserve">Service Description information. </w:t>
      </w:r>
      <w:r w:rsidR="004A0474" w:rsidRPr="00047BA9">
        <w:t>It</w:t>
      </w:r>
      <w:r w:rsidR="004D1F75" w:rsidRPr="00047BA9">
        <w:t xml:space="preserve"> can be personalized to the client</w:t>
      </w:r>
      <w:r w:rsidR="00B76FFB" w:rsidRPr="00047BA9">
        <w:t>'</w:t>
      </w:r>
      <w:r w:rsidR="004D1F75" w:rsidRPr="00047BA9">
        <w:t>s identity.</w:t>
      </w:r>
      <w:r w:rsidR="004A0474" w:rsidRPr="00047BA9">
        <w:t xml:space="preserve"> The SSF shall support Service Announcement functions according to the Xa interface in TISPAN. </w:t>
      </w:r>
      <w:r w:rsidR="003B01BF" w:rsidRPr="00047BA9">
        <w:t>The PSS</w:t>
      </w:r>
      <w:r w:rsidR="00A14023" w:rsidRPr="00047BA9">
        <w:t xml:space="preserve"> portal </w:t>
      </w:r>
      <w:r w:rsidR="003B01BF" w:rsidRPr="00047BA9">
        <w:t xml:space="preserve">is for </w:t>
      </w:r>
      <w:r w:rsidR="00BC40F0" w:rsidRPr="00047BA9">
        <w:t>formatting</w:t>
      </w:r>
      <w:r w:rsidR="003B01BF" w:rsidRPr="00047BA9">
        <w:t xml:space="preserve"> and delivery of PSS Service </w:t>
      </w:r>
      <w:r w:rsidR="005242E7" w:rsidRPr="00047BA9">
        <w:t>D</w:t>
      </w:r>
      <w:r w:rsidR="003B01BF" w:rsidRPr="00047BA9">
        <w:t xml:space="preserve">escription information. </w:t>
      </w:r>
      <w:r w:rsidR="004A0474" w:rsidRPr="00047BA9">
        <w:t xml:space="preserve">The BMSC.IAF and BMSC.USD/A functions are according to </w:t>
      </w:r>
      <w:r w:rsidR="00AE5D74" w:rsidRPr="00047BA9">
        <w:t xml:space="preserve">3GPP </w:t>
      </w:r>
      <w:r w:rsidR="004A0474" w:rsidRPr="00047BA9">
        <w:t>TS 26.346</w:t>
      </w:r>
      <w:r w:rsidR="00C71644" w:rsidRPr="00047BA9">
        <w:t xml:space="preserve"> [11]</w:t>
      </w:r>
      <w:r w:rsidR="004A0474" w:rsidRPr="00047BA9">
        <w:t xml:space="preserve">. The interface between BMSC.IAF and UE </w:t>
      </w:r>
      <w:r w:rsidR="005819EC" w:rsidRPr="00047BA9">
        <w:t xml:space="preserve">is </w:t>
      </w:r>
      <w:r w:rsidR="004A0474" w:rsidRPr="00047BA9">
        <w:t xml:space="preserve">according to </w:t>
      </w:r>
      <w:r w:rsidR="00AE5D74" w:rsidRPr="00047BA9">
        <w:t>3GPP </w:t>
      </w:r>
      <w:r w:rsidR="004A0474" w:rsidRPr="00047BA9">
        <w:t>TS</w:t>
      </w:r>
      <w:r w:rsidR="00AE5D74" w:rsidRPr="00047BA9">
        <w:t> </w:t>
      </w:r>
      <w:r w:rsidR="004A0474" w:rsidRPr="00047BA9">
        <w:t xml:space="preserve">26.346 </w:t>
      </w:r>
      <w:r w:rsidR="00C71644" w:rsidRPr="00047BA9">
        <w:t xml:space="preserve">[11] </w:t>
      </w:r>
      <w:r w:rsidR="005819EC" w:rsidRPr="00047BA9">
        <w:t>and out of the scope of the present specification</w:t>
      </w:r>
      <w:r w:rsidR="004A0474" w:rsidRPr="00047BA9">
        <w:t>.</w:t>
      </w:r>
      <w:r w:rsidR="005819EC" w:rsidRPr="00047BA9">
        <w:t xml:space="preserve"> </w:t>
      </w:r>
      <w:r w:rsidR="005242E7" w:rsidRPr="00047BA9">
        <w:t xml:space="preserve">If </w:t>
      </w:r>
      <w:r w:rsidR="005242E7" w:rsidRPr="00047BA9">
        <w:rPr>
          <w:rFonts w:hint="eastAsia"/>
          <w:lang w:eastAsia="zh-CN"/>
        </w:rPr>
        <w:t xml:space="preserve">the User Service Description information exists in </w:t>
      </w:r>
      <w:r w:rsidR="005242E7" w:rsidRPr="00047BA9">
        <w:t xml:space="preserve">a BMSC.USD/A </w:t>
      </w:r>
      <w:r w:rsidR="005242E7" w:rsidRPr="00047BA9">
        <w:rPr>
          <w:rFonts w:hint="eastAsia"/>
          <w:lang w:eastAsia="zh-CN"/>
        </w:rPr>
        <w:t>of</w:t>
      </w:r>
      <w:r w:rsidR="005242E7" w:rsidRPr="00047BA9">
        <w:t xml:space="preserve"> a </w:t>
      </w:r>
      <w:r w:rsidR="00B76FFB" w:rsidRPr="00047BA9">
        <w:t>"</w:t>
      </w:r>
      <w:r w:rsidR="00790F71" w:rsidRPr="00047BA9">
        <w:t>Non-IMS</w:t>
      </w:r>
      <w:r w:rsidR="00B76FFB" w:rsidRPr="00047BA9">
        <w:t>"</w:t>
      </w:r>
      <w:r w:rsidR="005242E7" w:rsidRPr="00047BA9">
        <w:t xml:space="preserve"> BM-SC</w:t>
      </w:r>
      <w:r w:rsidR="005242E7" w:rsidRPr="00047BA9">
        <w:rPr>
          <w:rFonts w:hint="eastAsia"/>
          <w:lang w:eastAsia="zh-CN"/>
        </w:rPr>
        <w:t xml:space="preserve">, or in a </w:t>
      </w:r>
      <w:r w:rsidR="00A14023" w:rsidRPr="00047BA9">
        <w:rPr>
          <w:lang w:eastAsia="zh-CN"/>
        </w:rPr>
        <w:t>PSS portal</w:t>
      </w:r>
      <w:r w:rsidR="005242E7" w:rsidRPr="00047BA9">
        <w:t>,</w:t>
      </w:r>
      <w:r w:rsidR="005242E7" w:rsidRPr="00047BA9">
        <w:rPr>
          <w:rFonts w:hint="eastAsia"/>
          <w:lang w:eastAsia="zh-CN"/>
        </w:rPr>
        <w:t xml:space="preserve"> </w:t>
      </w:r>
      <w:r w:rsidR="00790F71" w:rsidRPr="00047BA9">
        <w:rPr>
          <w:lang w:eastAsia="zh-CN"/>
        </w:rPr>
        <w:t>t</w:t>
      </w:r>
      <w:r w:rsidR="005242E7" w:rsidRPr="00047BA9">
        <w:t>he SSF takes USD</w:t>
      </w:r>
      <w:r w:rsidR="005242E7" w:rsidRPr="00047BA9">
        <w:rPr>
          <w:rFonts w:hint="eastAsia"/>
          <w:lang w:eastAsia="zh-CN"/>
        </w:rPr>
        <w:t xml:space="preserve"> information</w:t>
      </w:r>
      <w:r w:rsidR="005242E7" w:rsidRPr="00047BA9">
        <w:t xml:space="preserve"> from </w:t>
      </w:r>
      <w:r w:rsidR="005242E7" w:rsidRPr="00047BA9">
        <w:rPr>
          <w:rFonts w:hint="eastAsia"/>
          <w:lang w:eastAsia="zh-CN"/>
        </w:rPr>
        <w:t>the</w:t>
      </w:r>
      <w:r w:rsidR="005242E7" w:rsidRPr="00047BA9">
        <w:rPr>
          <w:lang w:eastAsia="zh-CN"/>
        </w:rPr>
        <w:t>m</w:t>
      </w:r>
      <w:r w:rsidR="005242E7" w:rsidRPr="00047BA9">
        <w:t xml:space="preserve">. The SSF may then reformat the USD </w:t>
      </w:r>
      <w:r w:rsidR="005242E7" w:rsidRPr="00047BA9">
        <w:rPr>
          <w:rFonts w:hint="eastAsia"/>
          <w:lang w:eastAsia="zh-CN"/>
        </w:rPr>
        <w:t xml:space="preserve">information </w:t>
      </w:r>
      <w:r w:rsidR="005242E7" w:rsidRPr="00047BA9">
        <w:t>before delivery to the UE.</w:t>
      </w:r>
      <w:r w:rsidR="005242E7" w:rsidRPr="00047BA9">
        <w:rPr>
          <w:rFonts w:hint="eastAsia"/>
          <w:lang w:eastAsia="zh-CN"/>
        </w:rPr>
        <w:t xml:space="preserve"> T</w:t>
      </w:r>
      <w:r w:rsidR="005242E7" w:rsidRPr="00047BA9">
        <w:rPr>
          <w:lang w:eastAsia="zh-CN"/>
        </w:rPr>
        <w:t>he</w:t>
      </w:r>
      <w:r w:rsidR="005242E7" w:rsidRPr="00047BA9">
        <w:rPr>
          <w:rFonts w:hint="eastAsia"/>
          <w:lang w:eastAsia="zh-CN"/>
        </w:rPr>
        <w:t xml:space="preserve"> </w:t>
      </w:r>
      <w:r w:rsidR="005242E7" w:rsidRPr="00047BA9">
        <w:rPr>
          <w:lang w:eastAsia="zh-CN"/>
        </w:rPr>
        <w:t>reformat</w:t>
      </w:r>
      <w:r w:rsidR="005242E7" w:rsidRPr="00047BA9">
        <w:rPr>
          <w:rFonts w:hint="eastAsia"/>
          <w:lang w:eastAsia="zh-CN"/>
        </w:rPr>
        <w:t xml:space="preserve"> may include</w:t>
      </w:r>
      <w:r w:rsidR="005242E7" w:rsidRPr="00047BA9">
        <w:rPr>
          <w:lang w:eastAsia="zh-CN"/>
        </w:rPr>
        <w:t xml:space="preserve"> information </w:t>
      </w:r>
      <w:r w:rsidR="005242E7" w:rsidRPr="00047BA9">
        <w:rPr>
          <w:rFonts w:hint="eastAsia"/>
          <w:lang w:eastAsia="zh-CN"/>
        </w:rPr>
        <w:t xml:space="preserve">for </w:t>
      </w:r>
      <w:r w:rsidR="005242E7" w:rsidRPr="00047BA9">
        <w:rPr>
          <w:lang w:eastAsia="zh-CN"/>
        </w:rPr>
        <w:t xml:space="preserve">the </w:t>
      </w:r>
      <w:r w:rsidR="005242E7" w:rsidRPr="00047BA9">
        <w:rPr>
          <w:rFonts w:hint="eastAsia"/>
          <w:lang w:eastAsia="zh-CN"/>
        </w:rPr>
        <w:t xml:space="preserve">IMS UE </w:t>
      </w:r>
      <w:r w:rsidR="005242E7" w:rsidRPr="00047BA9">
        <w:rPr>
          <w:lang w:eastAsia="zh-CN"/>
        </w:rPr>
        <w:t xml:space="preserve">to build a SIP URI </w:t>
      </w:r>
      <w:r w:rsidR="005242E7" w:rsidRPr="00047BA9">
        <w:rPr>
          <w:rFonts w:hint="eastAsia"/>
          <w:lang w:eastAsia="zh-CN"/>
        </w:rPr>
        <w:t xml:space="preserve">to </w:t>
      </w:r>
      <w:r w:rsidR="005242E7" w:rsidRPr="00047BA9">
        <w:rPr>
          <w:lang w:eastAsia="zh-CN"/>
        </w:rPr>
        <w:t>initiate</w:t>
      </w:r>
      <w:r w:rsidR="005242E7" w:rsidRPr="00047BA9">
        <w:rPr>
          <w:rFonts w:hint="eastAsia"/>
          <w:lang w:eastAsia="zh-CN"/>
        </w:rPr>
        <w:t xml:space="preserve"> PSS and MBMS user service.</w:t>
      </w:r>
    </w:p>
    <w:p w14:paraId="1D61A3A4" w14:textId="77777777" w:rsidR="00932EC2" w:rsidRPr="00047BA9" w:rsidRDefault="00795007" w:rsidP="00795007">
      <w:pPr>
        <w:pStyle w:val="B1"/>
      </w:pPr>
      <w:r>
        <w:t>-</w:t>
      </w:r>
      <w:r>
        <w:tab/>
      </w:r>
      <w:r w:rsidR="004D1F75" w:rsidRPr="00047BA9">
        <w:t>SCF: Service Control Function (SCF): it provides service logic and functions required to support execution of such logic. It does service authorization during session initiation and session modification, which includes checking PSS and MBMS user</w:t>
      </w:r>
      <w:r w:rsidR="00B76FFB" w:rsidRPr="00047BA9">
        <w:t>'</w:t>
      </w:r>
      <w:r w:rsidR="004D1F75" w:rsidRPr="00047BA9">
        <w:t>s service subscription in order to allow or deny access to the service. It selects the relevant PSS and MBMS media functions</w:t>
      </w:r>
      <w:r w:rsidR="00242389" w:rsidRPr="00047BA9">
        <w:t>.</w:t>
      </w:r>
      <w:r w:rsidR="008E3EC1" w:rsidRPr="00047BA9">
        <w:t xml:space="preserve"> In addition to the procedures specified in this document, the S</w:t>
      </w:r>
      <w:r w:rsidR="00932EC2" w:rsidRPr="00047BA9">
        <w:t>C</w:t>
      </w:r>
      <w:r w:rsidR="008E3EC1" w:rsidRPr="00047BA9">
        <w:t>F shall support the procedures specified in 3GPP TS 24.229 [7]</w:t>
      </w:r>
      <w:r w:rsidR="00932EC2" w:rsidRPr="00047BA9">
        <w:t>:</w:t>
      </w:r>
    </w:p>
    <w:p w14:paraId="45CF9701" w14:textId="77777777" w:rsidR="00932EC2" w:rsidRPr="00047BA9" w:rsidRDefault="00795007" w:rsidP="00795007">
      <w:pPr>
        <w:pStyle w:val="B20"/>
      </w:pPr>
      <w:r>
        <w:t>-</w:t>
      </w:r>
      <w:r>
        <w:tab/>
      </w:r>
      <w:r w:rsidR="00932EC2" w:rsidRPr="00047BA9">
        <w:t>For PSS, the SCF acts as a proxy or B2BUA</w:t>
      </w:r>
      <w:r w:rsidR="004477FE">
        <w:t>.</w:t>
      </w:r>
    </w:p>
    <w:p w14:paraId="47E0E5B1" w14:textId="77777777" w:rsidR="00932EC2" w:rsidRPr="00047BA9" w:rsidRDefault="00795007" w:rsidP="00795007">
      <w:pPr>
        <w:pStyle w:val="B20"/>
      </w:pPr>
      <w:r>
        <w:t>-</w:t>
      </w:r>
      <w:r>
        <w:tab/>
      </w:r>
      <w:r w:rsidR="00932EC2" w:rsidRPr="00047BA9">
        <w:t>For MBMS, the SCF acts as a terminating UA</w:t>
      </w:r>
      <w:r w:rsidR="004477FE">
        <w:t>.</w:t>
      </w:r>
    </w:p>
    <w:p w14:paraId="19D89976" w14:textId="77777777" w:rsidR="004D1F75" w:rsidRPr="00047BA9" w:rsidRDefault="00795007" w:rsidP="00795007">
      <w:pPr>
        <w:pStyle w:val="B1"/>
      </w:pPr>
      <w:r>
        <w:t>-</w:t>
      </w:r>
      <w:r>
        <w:tab/>
      </w:r>
      <w:r w:rsidR="00AE5D74" w:rsidRPr="00047BA9">
        <w:t>BSF:</w:t>
      </w:r>
      <w:r w:rsidR="004D1F75" w:rsidRPr="00047BA9">
        <w:t xml:space="preserve"> Bootstrapping Server Function (BSF) </w:t>
      </w:r>
      <w:r w:rsidR="008E3EC1" w:rsidRPr="00047BA9">
        <w:t xml:space="preserve">as defined in 3GPP TS 33.220 [26] </w:t>
      </w:r>
      <w:r w:rsidR="00361E65">
        <w:t xml:space="preserve">and 3GPP TS 24.109 [22] </w:t>
      </w:r>
      <w:r w:rsidR="004D1F75" w:rsidRPr="00047BA9">
        <w:t>to perform GBA/GAA procedures with the UE.</w:t>
      </w:r>
      <w:r w:rsidR="008E3EC1" w:rsidRPr="00047BA9">
        <w:t xml:space="preserve"> </w:t>
      </w:r>
      <w:r w:rsidR="00361E65">
        <w:t>The BSF supports procedures defined in 3GPP TS 33.220 [26] and 3GPP TS 29.109 [</w:t>
      </w:r>
      <w:r w:rsidR="00361E65" w:rsidRPr="001F1429">
        <w:t>x</w:t>
      </w:r>
      <w:r w:rsidR="00361E65">
        <w:t>] with the HSS and the BMSC.UPF (see clause 10.4.1) and with the HSS and the SCF (see clause 10.4.2) to enable GBA/GAA procedures.</w:t>
      </w:r>
    </w:p>
    <w:p w14:paraId="2583F566" w14:textId="77777777" w:rsidR="00D63019" w:rsidRPr="00047BA9" w:rsidRDefault="00795007" w:rsidP="00795007">
      <w:pPr>
        <w:pStyle w:val="B1"/>
      </w:pPr>
      <w:r>
        <w:t>-</w:t>
      </w:r>
      <w:r>
        <w:tab/>
      </w:r>
      <w:r w:rsidR="00D63019" w:rsidRPr="00047BA9">
        <w:t xml:space="preserve">HSS: </w:t>
      </w:r>
      <w:r w:rsidR="006606D5" w:rsidRPr="00047BA9">
        <w:t>Home Subscriber Server</w:t>
      </w:r>
      <w:r w:rsidR="002D115D" w:rsidRPr="00047BA9">
        <w:t xml:space="preserve"> as defined in 3GPP TS 23.002</w:t>
      </w:r>
      <w:r w:rsidR="006606D5" w:rsidRPr="00047BA9">
        <w:t>. Contains the IMS User Profile</w:t>
      </w:r>
      <w:r w:rsidR="00361E65" w:rsidRPr="00872634">
        <w:t xml:space="preserve"> </w:t>
      </w:r>
      <w:r w:rsidR="00361E65">
        <w:t>and optionally the GBA User Security Settings (GUSS) defined in 3GPP TS 33.220 [26] and 3GPP TS 29.109 [33]</w:t>
      </w:r>
      <w:r w:rsidR="006606D5" w:rsidRPr="00047BA9">
        <w:t>. It also may contain PSS and MBMS User Service specific User and UE data.</w:t>
      </w:r>
    </w:p>
    <w:p w14:paraId="526A0001" w14:textId="77777777" w:rsidR="00FD5DDD" w:rsidRDefault="00795007" w:rsidP="00795007">
      <w:pPr>
        <w:pStyle w:val="B1"/>
      </w:pPr>
      <w:r>
        <w:t>-</w:t>
      </w:r>
      <w:r>
        <w:tab/>
      </w:r>
      <w:r w:rsidR="002864F1" w:rsidRPr="00047BA9">
        <w:t>PSS Adapter</w:t>
      </w:r>
      <w:r w:rsidR="002B43C8" w:rsidRPr="00047BA9">
        <w:t xml:space="preserve">: this function performs bi-directional protocol translation between SIP and </w:t>
      </w:r>
      <w:smartTag w:uri="urn:schemas-microsoft-com:office:smarttags" w:element="PersonName">
        <w:r w:rsidR="002B43C8" w:rsidRPr="00047BA9">
          <w:t>RT</w:t>
        </w:r>
      </w:smartTag>
      <w:r w:rsidR="002B43C8" w:rsidRPr="00047BA9">
        <w:t>SP to offer control of PSS servers</w:t>
      </w:r>
      <w:r w:rsidR="00F73C03" w:rsidRPr="00047BA9">
        <w:t xml:space="preserve"> as defined in clause 8.2.3.5</w:t>
      </w:r>
      <w:r w:rsidR="008A0F75">
        <w:rPr>
          <w:rFonts w:hint="eastAsia"/>
          <w:lang w:eastAsia="zh-CN"/>
        </w:rPr>
        <w:t xml:space="preserve"> and also control of Recording servers as defined in clause </w:t>
      </w:r>
      <w:r w:rsidR="008A0F75">
        <w:rPr>
          <w:lang w:eastAsia="zh-CN"/>
        </w:rPr>
        <w:t>20</w:t>
      </w:r>
      <w:r w:rsidR="008A0F75">
        <w:rPr>
          <w:rFonts w:hint="eastAsia"/>
          <w:lang w:eastAsia="zh-CN"/>
        </w:rPr>
        <w:t>.1.4</w:t>
      </w:r>
      <w:r w:rsidR="002B43C8" w:rsidRPr="00047BA9">
        <w:t>.</w:t>
      </w:r>
      <w:r w:rsidR="002864F1" w:rsidRPr="00047BA9">
        <w:t xml:space="preserve"> It </w:t>
      </w:r>
      <w:r w:rsidR="00D85F4B" w:rsidRPr="00047BA9">
        <w:t>proxies</w:t>
      </w:r>
      <w:r w:rsidR="002864F1" w:rsidRPr="00047BA9">
        <w:t xml:space="preserve"> </w:t>
      </w:r>
      <w:smartTag w:uri="urn:schemas-microsoft-com:office:smarttags" w:element="PersonName">
        <w:r w:rsidR="002864F1" w:rsidRPr="00047BA9">
          <w:t>RT</w:t>
        </w:r>
      </w:smartTag>
      <w:r w:rsidR="002864F1" w:rsidRPr="00047BA9">
        <w:t xml:space="preserve">SP messaging </w:t>
      </w:r>
      <w:r w:rsidR="00D85F4B" w:rsidRPr="00047BA9">
        <w:t>from the UE and SIP/</w:t>
      </w:r>
      <w:smartTag w:uri="urn:schemas-microsoft-com:office:smarttags" w:element="PersonName">
        <w:r w:rsidR="00D85F4B" w:rsidRPr="00047BA9">
          <w:t>RT</w:t>
        </w:r>
      </w:smartTag>
      <w:r w:rsidR="00D85F4B" w:rsidRPr="00047BA9">
        <w:t xml:space="preserve">SP translation </w:t>
      </w:r>
      <w:r w:rsidR="002864F1" w:rsidRPr="00047BA9">
        <w:t>towards the PSS server</w:t>
      </w:r>
      <w:r w:rsidR="008A0F75">
        <w:rPr>
          <w:rFonts w:hint="eastAsia"/>
          <w:lang w:eastAsia="zh-CN"/>
        </w:rPr>
        <w:t xml:space="preserve"> and Recording server</w:t>
      </w:r>
      <w:r w:rsidR="002864F1" w:rsidRPr="00047BA9">
        <w:t xml:space="preserve">. Note that these functions can be </w:t>
      </w:r>
      <w:r w:rsidR="00EB3312" w:rsidRPr="00047BA9">
        <w:t>incorporated</w:t>
      </w:r>
      <w:r w:rsidR="002864F1" w:rsidRPr="00047BA9">
        <w:t xml:space="preserve"> into the SCF, the PSS Server or a new </w:t>
      </w:r>
      <w:r w:rsidR="00C00202" w:rsidRPr="00047BA9">
        <w:t>stand</w:t>
      </w:r>
      <w:r w:rsidR="00D85F4B" w:rsidRPr="00047BA9">
        <w:t>-</w:t>
      </w:r>
      <w:r w:rsidR="00C00202" w:rsidRPr="00047BA9">
        <w:t xml:space="preserve">alone </w:t>
      </w:r>
      <w:r w:rsidR="002864F1" w:rsidRPr="00047BA9">
        <w:t>entity.</w:t>
      </w:r>
      <w:r w:rsidR="008E3EC1" w:rsidRPr="00047BA9">
        <w:t xml:space="preserve"> In addition to the procedures specified in this document, the PSS Adapter shall support the procedures specified in 3GPP TS 24.229 [7] for the </w:t>
      </w:r>
      <w:r w:rsidR="002D115D" w:rsidRPr="00047BA9">
        <w:t>terminating UA</w:t>
      </w:r>
      <w:r w:rsidR="008E3EC1" w:rsidRPr="00047BA9">
        <w:t xml:space="preserve"> functional entity.</w:t>
      </w:r>
    </w:p>
    <w:p w14:paraId="478EF7CF" w14:textId="77777777" w:rsidR="00D54B18" w:rsidRPr="00047BA9" w:rsidRDefault="00795007" w:rsidP="00795007">
      <w:pPr>
        <w:pStyle w:val="B1"/>
      </w:pPr>
      <w:r>
        <w:lastRenderedPageBreak/>
        <w:t>-</w:t>
      </w:r>
      <w:r>
        <w:tab/>
      </w:r>
      <w:r w:rsidR="00D54B18">
        <w:t>HTTP/SIP adapter: this function correlates SIP session with HTTP incoming requests. In addition to the procedures specified in this document, the HTTP/SIP adapter shall support the procedures specified in 3GPP TS 24.229 [7] for the terminating UA functional entity.</w:t>
      </w:r>
    </w:p>
    <w:p w14:paraId="52C5AB0C" w14:textId="77777777" w:rsidR="00FD5DDD" w:rsidRPr="00047BA9" w:rsidRDefault="00795007" w:rsidP="00795007">
      <w:pPr>
        <w:pStyle w:val="B1"/>
      </w:pPr>
      <w:r>
        <w:t>-</w:t>
      </w:r>
      <w:r>
        <w:tab/>
      </w:r>
      <w:r w:rsidR="00FD5DDD" w:rsidRPr="00047BA9">
        <w:t>PCRF</w:t>
      </w:r>
      <w:r w:rsidR="00FE6A21" w:rsidRPr="00047BA9">
        <w:t xml:space="preserve">: Policy and Charging </w:t>
      </w:r>
      <w:r w:rsidR="00383BE9" w:rsidRPr="00047BA9">
        <w:t xml:space="preserve">Rules </w:t>
      </w:r>
      <w:r w:rsidR="00FE6A21" w:rsidRPr="00047BA9">
        <w:t>Function</w:t>
      </w:r>
      <w:r w:rsidR="00A80C32" w:rsidRPr="00047BA9">
        <w:t xml:space="preserve"> (</w:t>
      </w:r>
      <w:r w:rsidR="00AE5D74" w:rsidRPr="00047BA9">
        <w:t xml:space="preserve">3GPP </w:t>
      </w:r>
      <w:r w:rsidR="00A80C32" w:rsidRPr="00047BA9">
        <w:t>TS 23.203</w:t>
      </w:r>
      <w:r w:rsidR="00D76FDA" w:rsidRPr="00047BA9">
        <w:t xml:space="preserve"> [12]</w:t>
      </w:r>
      <w:r w:rsidR="00A80C32" w:rsidRPr="00047BA9">
        <w:t>)</w:t>
      </w:r>
      <w:r w:rsidR="00FE6A21" w:rsidRPr="00047BA9">
        <w:t>.</w:t>
      </w:r>
      <w:r w:rsidR="00383BE9" w:rsidRPr="00047BA9">
        <w:t xml:space="preserve"> This function controls </w:t>
      </w:r>
      <w:r w:rsidR="00A800B2" w:rsidRPr="00047BA9">
        <w:t xml:space="preserve">the charging and </w:t>
      </w:r>
      <w:r w:rsidR="00383BE9" w:rsidRPr="00047BA9">
        <w:t>the establishment of resources in the RAN and PS core network</w:t>
      </w:r>
      <w:r w:rsidR="00A80C32" w:rsidRPr="00047BA9">
        <w:t>.</w:t>
      </w:r>
    </w:p>
    <w:p w14:paraId="043FC5F4" w14:textId="77777777" w:rsidR="00FD5DDD" w:rsidRDefault="00795007" w:rsidP="00795007">
      <w:pPr>
        <w:pStyle w:val="B1"/>
      </w:pPr>
      <w:r>
        <w:t>-</w:t>
      </w:r>
      <w:r>
        <w:tab/>
      </w:r>
      <w:r w:rsidR="00FD5DDD" w:rsidRPr="00047BA9">
        <w:t>PSS Server</w:t>
      </w:r>
      <w:r w:rsidR="00A800B2" w:rsidRPr="00047BA9">
        <w:t xml:space="preserve">: Packet Switch Streaming server function as described in </w:t>
      </w:r>
      <w:r w:rsidR="00AE5D74" w:rsidRPr="00047BA9">
        <w:t xml:space="preserve">3GPP </w:t>
      </w:r>
      <w:r w:rsidR="00A800B2" w:rsidRPr="00047BA9">
        <w:t>TS 26.234 [8]</w:t>
      </w:r>
      <w:r w:rsidR="006A58A9" w:rsidRPr="00047BA9">
        <w:t>.</w:t>
      </w:r>
      <w:r w:rsidR="004A425F" w:rsidRPr="00047BA9">
        <w:t xml:space="preserve"> It </w:t>
      </w:r>
      <w:r w:rsidR="0034570B" w:rsidRPr="00047BA9">
        <w:t xml:space="preserve">functionally </w:t>
      </w:r>
      <w:r w:rsidR="004A425F" w:rsidRPr="00047BA9">
        <w:t>contains media control and media delivery functions.</w:t>
      </w:r>
    </w:p>
    <w:p w14:paraId="1D99C5E9" w14:textId="77777777" w:rsidR="008A0F75" w:rsidRDefault="00795007" w:rsidP="00795007">
      <w:pPr>
        <w:pStyle w:val="B1"/>
      </w:pPr>
      <w:r>
        <w:rPr>
          <w:lang w:eastAsia="zh-CN"/>
        </w:rPr>
        <w:t>-</w:t>
      </w:r>
      <w:r>
        <w:rPr>
          <w:lang w:eastAsia="zh-CN"/>
        </w:rPr>
        <w:tab/>
      </w:r>
      <w:r w:rsidR="008A0F75">
        <w:rPr>
          <w:rFonts w:hint="eastAsia"/>
          <w:lang w:eastAsia="zh-CN"/>
        </w:rPr>
        <w:t>Recording</w:t>
      </w:r>
      <w:r w:rsidR="008A0F75" w:rsidRPr="00047BA9">
        <w:t xml:space="preserve"> Server: </w:t>
      </w:r>
      <w:r w:rsidR="008A0F75">
        <w:rPr>
          <w:rFonts w:hint="eastAsia"/>
          <w:lang w:eastAsia="zh-CN"/>
        </w:rPr>
        <w:t>Recording Server</w:t>
      </w:r>
      <w:r w:rsidR="008A0F75" w:rsidRPr="00047BA9">
        <w:t xml:space="preserve"> function </w:t>
      </w:r>
      <w:r w:rsidR="008A0F75">
        <w:rPr>
          <w:rFonts w:hint="eastAsia"/>
          <w:lang w:eastAsia="zh-CN"/>
        </w:rPr>
        <w:t xml:space="preserve">performs live content recording. This function contains two part, to the content resource, it </w:t>
      </w:r>
      <w:r w:rsidR="008A0F75">
        <w:rPr>
          <w:lang w:eastAsia="zh-CN"/>
        </w:rPr>
        <w:t>retriev</w:t>
      </w:r>
      <w:r w:rsidR="008A0F75">
        <w:rPr>
          <w:rFonts w:hint="eastAsia"/>
          <w:lang w:eastAsia="zh-CN"/>
        </w:rPr>
        <w:t xml:space="preserve">es live streaming content; to PSS Adapter, it act as a RTSP client as defined in section X.1.5. </w:t>
      </w:r>
    </w:p>
    <w:p w14:paraId="2F4A2BD3" w14:textId="77777777" w:rsidR="00D54B18" w:rsidRPr="00047BA9" w:rsidRDefault="00795007" w:rsidP="00795007">
      <w:pPr>
        <w:pStyle w:val="B1"/>
      </w:pPr>
      <w:r>
        <w:t>-</w:t>
      </w:r>
      <w:r>
        <w:tab/>
      </w:r>
      <w:r w:rsidR="00D54B18">
        <w:t>HTTP server: this function is described in 3GPP TS 26.234 [8].</w:t>
      </w:r>
    </w:p>
    <w:p w14:paraId="4B800FA0" w14:textId="77777777" w:rsidR="0004689F" w:rsidRPr="00047BA9" w:rsidRDefault="00795007" w:rsidP="00795007">
      <w:pPr>
        <w:pStyle w:val="B1"/>
      </w:pPr>
      <w:r>
        <w:t>-</w:t>
      </w:r>
      <w:r>
        <w:tab/>
      </w:r>
      <w:r w:rsidR="0004689F" w:rsidRPr="00047BA9">
        <w:t>BMSC.UPF: it contains all</w:t>
      </w:r>
      <w:r w:rsidR="00AE5D74" w:rsidRPr="00047BA9">
        <w:t xml:space="preserve"> BMSC User Plane sub-functions.</w:t>
      </w:r>
    </w:p>
    <w:p w14:paraId="0AE43C07" w14:textId="77777777" w:rsidR="0004689F" w:rsidRPr="00047BA9" w:rsidRDefault="00AE5D74" w:rsidP="00AE5D74">
      <w:pPr>
        <w:pStyle w:val="NO"/>
      </w:pPr>
      <w:r w:rsidRPr="00047BA9">
        <w:t>NOTE</w:t>
      </w:r>
      <w:r w:rsidR="00A54CEF">
        <w:t xml:space="preserve"> 1</w:t>
      </w:r>
      <w:r w:rsidRPr="00047BA9">
        <w:t>:</w:t>
      </w:r>
      <w:r w:rsidRPr="00047BA9">
        <w:tab/>
      </w:r>
      <w:r w:rsidR="0004689F" w:rsidRPr="00047BA9">
        <w:t xml:space="preserve">The BM-SC </w:t>
      </w:r>
      <w:smartTag w:uri="urn:schemas-microsoft-com:office:smarttags" w:element="PersonName">
        <w:r w:rsidR="0004689F" w:rsidRPr="00047BA9">
          <w:t>Membership</w:t>
        </w:r>
      </w:smartTag>
      <w:r w:rsidR="0004689F" w:rsidRPr="00047BA9">
        <w:t xml:space="preserve"> function and Proxy and Transport function are defined in </w:t>
      </w:r>
      <w:r w:rsidRPr="00047BA9">
        <w:t xml:space="preserve">3GPP </w:t>
      </w:r>
      <w:r w:rsidR="0004689F" w:rsidRPr="00047BA9">
        <w:t>TS 23.246</w:t>
      </w:r>
      <w:r w:rsidR="00D9489F" w:rsidRPr="00047BA9">
        <w:t xml:space="preserve"> [4]</w:t>
      </w:r>
      <w:r w:rsidR="0004689F" w:rsidRPr="00047BA9">
        <w:t>. These functions are not described on the architecture in</w:t>
      </w:r>
      <w:r w:rsidRPr="00047BA9">
        <w:t xml:space="preserve"> figure</w:t>
      </w:r>
      <w:r w:rsidR="0004689F" w:rsidRPr="00047BA9">
        <w:t xml:space="preserve"> </w:t>
      </w:r>
      <w:r w:rsidR="002F1F07">
        <w:rPr>
          <w:noProof/>
        </w:rPr>
        <w:t>2</w:t>
      </w:r>
      <w:r w:rsidR="0004689F" w:rsidRPr="00047BA9">
        <w:t>.</w:t>
      </w:r>
      <w:r w:rsidR="00B46F83" w:rsidRPr="00047BA9">
        <w:t xml:space="preserve"> The BM-SC </w:t>
      </w:r>
      <w:smartTag w:uri="urn:schemas-microsoft-com:office:smarttags" w:element="PersonName">
        <w:r w:rsidR="00B46F83" w:rsidRPr="00047BA9">
          <w:t>Membership</w:t>
        </w:r>
      </w:smartTag>
      <w:r w:rsidR="00B46F83" w:rsidRPr="00047BA9">
        <w:t xml:space="preserve"> function is invoked for the establishment and release of Multicast bearers.</w:t>
      </w:r>
    </w:p>
    <w:p w14:paraId="70DF9648" w14:textId="77777777" w:rsidR="004D1F75" w:rsidRPr="00047BA9" w:rsidRDefault="004D1F75" w:rsidP="004D1F75">
      <w:r w:rsidRPr="00047BA9">
        <w:t>Description of interfaces:</w:t>
      </w:r>
    </w:p>
    <w:p w14:paraId="4C953BC5" w14:textId="77777777" w:rsidR="00105886" w:rsidRPr="00047BA9" w:rsidRDefault="00795007" w:rsidP="00795007">
      <w:pPr>
        <w:pStyle w:val="B1"/>
        <w:rPr>
          <w:rFonts w:hint="eastAsia"/>
          <w:lang w:eastAsia="zh-CN"/>
        </w:rPr>
      </w:pPr>
      <w:r>
        <w:t>-</w:t>
      </w:r>
      <w:r>
        <w:tab/>
      </w:r>
      <w:r w:rsidR="00105886" w:rsidRPr="00047BA9">
        <w:t>Th</w:t>
      </w:r>
      <w:r w:rsidR="00105886">
        <w:t>e</w:t>
      </w:r>
      <w:r w:rsidR="00105886" w:rsidRPr="00047BA9">
        <w:t xml:space="preserve"> interface between the UE and the SSF is used to retrieve </w:t>
      </w:r>
      <w:r w:rsidR="00105886" w:rsidRPr="00047BA9">
        <w:rPr>
          <w:rFonts w:hint="eastAsia"/>
          <w:lang w:eastAsia="zh-CN"/>
        </w:rPr>
        <w:t>service selection</w:t>
      </w:r>
      <w:r w:rsidR="00105886" w:rsidRPr="00047BA9">
        <w:rPr>
          <w:lang w:eastAsia="zh-CN"/>
        </w:rPr>
        <w:t xml:space="preserve"> information</w:t>
      </w:r>
      <w:r w:rsidR="00105886" w:rsidRPr="00047BA9">
        <w:t xml:space="preserve">. It is </w:t>
      </w:r>
      <w:r w:rsidR="00105886">
        <w:t xml:space="preserve">part of the SGi/Gi interface and  </w:t>
      </w:r>
      <w:r w:rsidR="00105886" w:rsidRPr="00047BA9">
        <w:t>based on HTTP</w:t>
      </w:r>
      <w:r w:rsidR="00105886">
        <w:t xml:space="preserve"> </w:t>
      </w:r>
      <w:r w:rsidR="00105886" w:rsidRPr="00047BA9">
        <w:t>protocol.</w:t>
      </w:r>
    </w:p>
    <w:p w14:paraId="1422D8E6" w14:textId="77777777" w:rsidR="00105886" w:rsidRPr="00047BA9" w:rsidRDefault="00795007" w:rsidP="00795007">
      <w:pPr>
        <w:pStyle w:val="B1"/>
        <w:rPr>
          <w:rFonts w:hint="eastAsia"/>
          <w:lang w:eastAsia="zh-CN"/>
        </w:rPr>
      </w:pPr>
      <w:r>
        <w:t>-</w:t>
      </w:r>
      <w:r>
        <w:tab/>
      </w:r>
      <w:r w:rsidR="00105886" w:rsidRPr="00047BA9">
        <w:t xml:space="preserve">Gm: This </w:t>
      </w:r>
      <w:r w:rsidR="00105886" w:rsidRPr="00047BA9">
        <w:rPr>
          <w:rFonts w:hint="eastAsia"/>
          <w:lang w:eastAsia="zh-CN"/>
        </w:rPr>
        <w:t xml:space="preserve">is a </w:t>
      </w:r>
      <w:r w:rsidR="00105886" w:rsidRPr="00047BA9">
        <w:t>SIP based interface between the UE (IMS Client) and the P-CSCF. I</w:t>
      </w:r>
      <w:r w:rsidR="00105886" w:rsidRPr="00047BA9">
        <w:rPr>
          <w:rFonts w:hint="eastAsia"/>
          <w:lang w:eastAsia="zh-CN"/>
        </w:rPr>
        <w:t>t</w:t>
      </w:r>
      <w:r w:rsidR="00105886" w:rsidRPr="00047BA9">
        <w:t xml:space="preserve"> is</w:t>
      </w:r>
      <w:r w:rsidR="00105886" w:rsidRPr="00047BA9">
        <w:rPr>
          <w:lang w:eastAsia="zh-CN"/>
        </w:rPr>
        <w:t xml:space="preserve"> </w:t>
      </w:r>
      <w:r w:rsidR="00105886" w:rsidRPr="00047BA9">
        <w:rPr>
          <w:rFonts w:hint="eastAsia"/>
          <w:lang w:eastAsia="zh-CN"/>
        </w:rPr>
        <w:t xml:space="preserve">used to forward the SIP service </w:t>
      </w:r>
      <w:r w:rsidR="00105886" w:rsidRPr="00047BA9">
        <w:rPr>
          <w:lang w:eastAsia="zh-CN"/>
        </w:rPr>
        <w:t>request</w:t>
      </w:r>
      <w:r w:rsidR="00105886" w:rsidRPr="00047BA9">
        <w:rPr>
          <w:rFonts w:hint="eastAsia"/>
          <w:lang w:eastAsia="zh-CN"/>
        </w:rPr>
        <w:t xml:space="preserve"> and response between UE and network</w:t>
      </w:r>
      <w:r w:rsidR="00105886" w:rsidRPr="00047BA9">
        <w:t>.</w:t>
      </w:r>
    </w:p>
    <w:p w14:paraId="17E7AB5A" w14:textId="77777777" w:rsidR="00105886" w:rsidRPr="00047BA9" w:rsidRDefault="00795007" w:rsidP="00795007">
      <w:pPr>
        <w:pStyle w:val="B1"/>
      </w:pPr>
      <w:r>
        <w:t>-</w:t>
      </w:r>
      <w:r>
        <w:tab/>
      </w:r>
      <w:r w:rsidR="00105886" w:rsidRPr="00047BA9">
        <w:t>Th</w:t>
      </w:r>
      <w:r w:rsidR="00105886">
        <w:t>e</w:t>
      </w:r>
      <w:r w:rsidR="00105886" w:rsidRPr="00047BA9">
        <w:t xml:space="preserve"> interface between the UE (PSS Client) and the PSS Adapter allows </w:t>
      </w:r>
      <w:r w:rsidR="00105886" w:rsidRPr="00047BA9">
        <w:rPr>
          <w:rFonts w:hint="eastAsia"/>
          <w:lang w:eastAsia="zh-CN"/>
        </w:rPr>
        <w:t>media flow control</w:t>
      </w:r>
      <w:r w:rsidR="00105886" w:rsidRPr="00047BA9">
        <w:t>.</w:t>
      </w:r>
      <w:r w:rsidR="00105886">
        <w:t xml:space="preserve"> </w:t>
      </w:r>
      <w:r w:rsidR="00105886" w:rsidRPr="00047BA9">
        <w:t xml:space="preserve">It is </w:t>
      </w:r>
      <w:r w:rsidR="00105886">
        <w:t xml:space="preserve">part of the SGi/Gi interface and based on </w:t>
      </w:r>
      <w:r w:rsidR="00105886" w:rsidRPr="00047BA9">
        <w:rPr>
          <w:rFonts w:hint="eastAsia"/>
          <w:lang w:eastAsia="zh-CN"/>
        </w:rPr>
        <w:t>RTSP</w:t>
      </w:r>
      <w:r w:rsidR="00105886" w:rsidRPr="00EC461C">
        <w:t xml:space="preserve"> </w:t>
      </w:r>
      <w:r w:rsidR="00105886" w:rsidRPr="00047BA9">
        <w:t>protocol</w:t>
      </w:r>
      <w:r w:rsidR="00105886">
        <w:rPr>
          <w:lang w:eastAsia="zh-CN"/>
        </w:rPr>
        <w:t>.</w:t>
      </w:r>
    </w:p>
    <w:p w14:paraId="2DA54D39" w14:textId="77777777" w:rsidR="00105886" w:rsidRDefault="00795007" w:rsidP="00795007">
      <w:pPr>
        <w:pStyle w:val="B1"/>
      </w:pPr>
      <w:r>
        <w:t>-</w:t>
      </w:r>
      <w:r>
        <w:tab/>
      </w:r>
      <w:r w:rsidR="00105886" w:rsidRPr="00047BA9">
        <w:t>Th</w:t>
      </w:r>
      <w:r w:rsidR="00105886">
        <w:t>e</w:t>
      </w:r>
      <w:r w:rsidR="00105886" w:rsidRPr="00047BA9">
        <w:t xml:space="preserve"> interface between the PSS Server and the UE is for delivery of streaming data. It is </w:t>
      </w:r>
      <w:r w:rsidR="00105886">
        <w:t xml:space="preserve">part of the SGi/Gi interface and </w:t>
      </w:r>
      <w:r w:rsidR="00105886" w:rsidRPr="00047BA9">
        <w:t xml:space="preserve">based on </w:t>
      </w:r>
      <w:smartTag w:uri="urn:schemas-microsoft-com:office:smarttags" w:element="PersonName">
        <w:r w:rsidR="00105886" w:rsidRPr="00047BA9">
          <w:t>RT</w:t>
        </w:r>
      </w:smartTag>
      <w:r w:rsidR="00105886" w:rsidRPr="00047BA9">
        <w:t>P</w:t>
      </w:r>
      <w:r w:rsidR="00105886" w:rsidRPr="00047BA9">
        <w:rPr>
          <w:rFonts w:hint="eastAsia"/>
          <w:lang w:eastAsia="zh-CN"/>
        </w:rPr>
        <w:t xml:space="preserve"> and </w:t>
      </w:r>
      <w:smartTag w:uri="urn:schemas-microsoft-com:office:smarttags" w:element="PersonName">
        <w:r w:rsidR="00105886" w:rsidRPr="00047BA9">
          <w:rPr>
            <w:rFonts w:hint="eastAsia"/>
            <w:lang w:eastAsia="zh-CN"/>
          </w:rPr>
          <w:t>RT</w:t>
        </w:r>
      </w:smartTag>
      <w:r w:rsidR="00105886" w:rsidRPr="00047BA9">
        <w:rPr>
          <w:rFonts w:hint="eastAsia"/>
          <w:lang w:eastAsia="zh-CN"/>
        </w:rPr>
        <w:t>CP</w:t>
      </w:r>
      <w:r w:rsidR="00105886" w:rsidRPr="00047BA9">
        <w:t xml:space="preserve"> protocol</w:t>
      </w:r>
      <w:r w:rsidR="00105886">
        <w:t>s</w:t>
      </w:r>
      <w:r w:rsidR="00105886" w:rsidRPr="00047BA9">
        <w:t>.</w:t>
      </w:r>
    </w:p>
    <w:p w14:paraId="39906005" w14:textId="77777777" w:rsidR="00D54B18" w:rsidRPr="00047BA9" w:rsidRDefault="00795007" w:rsidP="00795007">
      <w:pPr>
        <w:pStyle w:val="B1"/>
      </w:pPr>
      <w:r>
        <w:t>-</w:t>
      </w:r>
      <w:r>
        <w:tab/>
      </w:r>
      <w:r w:rsidR="00D54B18">
        <w:t>The interface between the HTTP server and the UE is for delivery of download data. It is part of Sgi/Gi interface and based on HTTP.</w:t>
      </w:r>
    </w:p>
    <w:p w14:paraId="72C07143" w14:textId="77777777" w:rsidR="00105886" w:rsidRPr="00047BA9" w:rsidRDefault="00795007" w:rsidP="00795007">
      <w:pPr>
        <w:pStyle w:val="B1"/>
      </w:pPr>
      <w:r>
        <w:t>-</w:t>
      </w:r>
      <w:r>
        <w:tab/>
      </w:r>
      <w:r w:rsidR="00105886" w:rsidRPr="00047BA9">
        <w:t>Th</w:t>
      </w:r>
      <w:r w:rsidR="00105886">
        <w:t>e</w:t>
      </w:r>
      <w:r w:rsidR="00105886" w:rsidRPr="00047BA9">
        <w:t xml:space="preserve"> interface between the BMSC.UPF and the UE is for delivery of streaming data and traffic key</w:t>
      </w:r>
      <w:r w:rsidR="00105886" w:rsidRPr="00047BA9">
        <w:rPr>
          <w:rFonts w:hint="eastAsia"/>
          <w:lang w:eastAsia="zh-CN"/>
        </w:rPr>
        <w:t>s</w:t>
      </w:r>
      <w:r w:rsidR="00105886" w:rsidRPr="00047BA9">
        <w:t xml:space="preserve">. It is </w:t>
      </w:r>
      <w:r w:rsidR="00105886">
        <w:t xml:space="preserve">part of the SGi/Gi interface and </w:t>
      </w:r>
      <w:r w:rsidR="00105886" w:rsidRPr="00047BA9">
        <w:t>based on (S)RTP, FLUTE and MIKEY protocols.</w:t>
      </w:r>
    </w:p>
    <w:p w14:paraId="5BC60230" w14:textId="77777777" w:rsidR="00105886" w:rsidRPr="00047BA9" w:rsidRDefault="00795007" w:rsidP="00795007">
      <w:pPr>
        <w:pStyle w:val="B1"/>
      </w:pPr>
      <w:r>
        <w:t>-</w:t>
      </w:r>
      <w:r>
        <w:tab/>
      </w:r>
      <w:r w:rsidR="00105886" w:rsidRPr="00047BA9">
        <w:t xml:space="preserve">Gmb: This interface </w:t>
      </w:r>
      <w:r w:rsidR="00105886">
        <w:t>is</w:t>
      </w:r>
      <w:r w:rsidR="00105886" w:rsidRPr="00047BA9">
        <w:t xml:space="preserve"> between the BMSC.UPF and the GGSN. The Gmb interface </w:t>
      </w:r>
      <w:r w:rsidR="00105886" w:rsidRPr="00047BA9">
        <w:rPr>
          <w:rFonts w:hint="eastAsia"/>
          <w:lang w:eastAsia="zh-CN"/>
        </w:rPr>
        <w:t xml:space="preserve">is </w:t>
      </w:r>
      <w:r w:rsidR="00105886" w:rsidRPr="00047BA9">
        <w:rPr>
          <w:lang w:eastAsia="zh-CN"/>
        </w:rPr>
        <w:t xml:space="preserve">defined </w:t>
      </w:r>
      <w:r w:rsidR="00105886" w:rsidRPr="00047BA9">
        <w:t>in 3GPP TS 23.246 [4].</w:t>
      </w:r>
    </w:p>
    <w:p w14:paraId="564EC62D" w14:textId="77777777" w:rsidR="00105886" w:rsidRDefault="00795007" w:rsidP="00795007">
      <w:pPr>
        <w:pStyle w:val="B1"/>
      </w:pPr>
      <w:r>
        <w:t>-</w:t>
      </w:r>
      <w:r>
        <w:tab/>
      </w:r>
      <w:r w:rsidR="00105886" w:rsidRPr="00047BA9">
        <w:t>Th</w:t>
      </w:r>
      <w:r w:rsidR="00105886">
        <w:t>e</w:t>
      </w:r>
      <w:r w:rsidR="00105886" w:rsidRPr="00047BA9">
        <w:t xml:space="preserve"> interface between the PSS Adapter and the PSS Server allows control of the PSS Server. This interface is based on RTSP</w:t>
      </w:r>
      <w:r w:rsidR="00105886" w:rsidRPr="00EC461C">
        <w:t xml:space="preserve"> </w:t>
      </w:r>
      <w:r w:rsidR="00105886" w:rsidRPr="00047BA9">
        <w:t>protocol.</w:t>
      </w:r>
    </w:p>
    <w:p w14:paraId="271584EA" w14:textId="77777777" w:rsidR="008A0F75" w:rsidRDefault="00105886" w:rsidP="00105886">
      <w:pPr>
        <w:pStyle w:val="NO"/>
      </w:pPr>
      <w:r w:rsidRPr="00047BA9">
        <w:t>NOTE</w:t>
      </w:r>
      <w:r w:rsidR="00A54CEF">
        <w:t xml:space="preserve"> 2</w:t>
      </w:r>
      <w:r w:rsidRPr="00047BA9">
        <w:t>:</w:t>
      </w:r>
      <w:r w:rsidRPr="00047BA9">
        <w:tab/>
      </w:r>
      <w:r>
        <w:t>This interface needs to be named.</w:t>
      </w:r>
    </w:p>
    <w:p w14:paraId="7F98D34E" w14:textId="77777777" w:rsidR="008A0F75" w:rsidRDefault="00795007" w:rsidP="00795007">
      <w:pPr>
        <w:pStyle w:val="B1"/>
        <w:rPr>
          <w:rFonts w:hint="eastAsia"/>
          <w:lang w:eastAsia="zh-CN"/>
        </w:rPr>
      </w:pPr>
      <w:r>
        <w:t>-</w:t>
      </w:r>
      <w:r>
        <w:tab/>
      </w:r>
      <w:r w:rsidR="008A0F75" w:rsidRPr="00047BA9">
        <w:t>Th</w:t>
      </w:r>
      <w:r w:rsidR="008A0F75">
        <w:t>e</w:t>
      </w:r>
      <w:r w:rsidR="008A0F75" w:rsidRPr="00047BA9">
        <w:t xml:space="preserve"> interface between the PSS Adapter and the </w:t>
      </w:r>
      <w:r w:rsidR="008A0F75">
        <w:rPr>
          <w:rFonts w:hint="eastAsia"/>
          <w:lang w:eastAsia="zh-CN"/>
        </w:rPr>
        <w:t>Recording</w:t>
      </w:r>
      <w:r w:rsidR="008A0F75" w:rsidRPr="00047BA9">
        <w:t xml:space="preserve"> Server allows control of the </w:t>
      </w:r>
      <w:r w:rsidR="008A0F75">
        <w:rPr>
          <w:rFonts w:hint="eastAsia"/>
          <w:lang w:eastAsia="zh-CN"/>
        </w:rPr>
        <w:t>Recording</w:t>
      </w:r>
      <w:r w:rsidR="008A0F75" w:rsidRPr="00047BA9">
        <w:t xml:space="preserve"> Server. This interface is based on RTSP</w:t>
      </w:r>
      <w:r w:rsidR="008A0F75" w:rsidRPr="00EC461C">
        <w:t xml:space="preserve"> </w:t>
      </w:r>
      <w:r w:rsidR="008A0F75" w:rsidRPr="00047BA9">
        <w:t>protocol.</w:t>
      </w:r>
      <w:r w:rsidR="008A0F75">
        <w:t xml:space="preserve"> </w:t>
      </w:r>
    </w:p>
    <w:p w14:paraId="24EF506C" w14:textId="77777777" w:rsidR="00105886" w:rsidRPr="00047BA9" w:rsidRDefault="00795007" w:rsidP="00795007">
      <w:pPr>
        <w:pStyle w:val="B1"/>
        <w:rPr>
          <w:lang w:eastAsia="zh-CN"/>
        </w:rPr>
      </w:pPr>
      <w:r>
        <w:rPr>
          <w:lang w:eastAsia="zh-CN"/>
        </w:rPr>
        <w:t>-</w:t>
      </w:r>
      <w:r>
        <w:rPr>
          <w:lang w:eastAsia="zh-CN"/>
        </w:rPr>
        <w:tab/>
      </w:r>
      <w:r w:rsidR="008A0F75">
        <w:rPr>
          <w:lang w:eastAsia="zh-CN"/>
        </w:rPr>
        <w:t>T</w:t>
      </w:r>
      <w:r w:rsidR="008A0F75">
        <w:rPr>
          <w:rFonts w:hint="eastAsia"/>
          <w:lang w:eastAsia="zh-CN"/>
        </w:rPr>
        <w:t>he interface between the PSS Server and the Recording Server is for delivery of recorded streaming content.</w:t>
      </w:r>
    </w:p>
    <w:p w14:paraId="0BED0718" w14:textId="77777777" w:rsidR="00D54B18" w:rsidRDefault="00795007" w:rsidP="00795007">
      <w:pPr>
        <w:pStyle w:val="B1"/>
      </w:pPr>
      <w:r>
        <w:t>-</w:t>
      </w:r>
      <w:r>
        <w:tab/>
      </w:r>
      <w:r w:rsidR="00D54B18">
        <w:t>The interface between the HTTP/SIP adapter and the HTTP server is based on HTTP.</w:t>
      </w:r>
    </w:p>
    <w:p w14:paraId="1F35DE9D" w14:textId="77777777" w:rsidR="00105886" w:rsidRDefault="00795007" w:rsidP="00795007">
      <w:pPr>
        <w:pStyle w:val="B1"/>
      </w:pPr>
      <w:r>
        <w:t>-</w:t>
      </w:r>
      <w:r>
        <w:tab/>
      </w:r>
      <w:r w:rsidR="00105886" w:rsidRPr="00047BA9">
        <w:t>Th</w:t>
      </w:r>
      <w:r w:rsidR="00105886">
        <w:t>e</w:t>
      </w:r>
      <w:r w:rsidR="00105886" w:rsidRPr="00047BA9">
        <w:t xml:space="preserve"> interface between the IM CN subsystem and the SCF is an ISC (IMS Service Control) interface based on SIP.</w:t>
      </w:r>
      <w:r w:rsidR="00105886">
        <w:t xml:space="preserve"> </w:t>
      </w:r>
      <w:r w:rsidR="00105886" w:rsidRPr="00047BA9">
        <w:t>Th</w:t>
      </w:r>
      <w:r w:rsidR="00105886">
        <w:t>e</w:t>
      </w:r>
      <w:r w:rsidR="00105886" w:rsidRPr="00047BA9">
        <w:t xml:space="preserve"> interface between the IM CN subsystem and the PSS adapter</w:t>
      </w:r>
      <w:r w:rsidR="00105886" w:rsidRPr="00360D45">
        <w:t xml:space="preserve"> </w:t>
      </w:r>
      <w:r w:rsidR="00105886">
        <w:t>is an</w:t>
      </w:r>
      <w:r w:rsidR="00105886" w:rsidRPr="00047BA9">
        <w:t xml:space="preserve"> interface based on SIP</w:t>
      </w:r>
      <w:r w:rsidR="00105886" w:rsidRPr="00EC461C">
        <w:t xml:space="preserve"> </w:t>
      </w:r>
      <w:r w:rsidR="00105886" w:rsidRPr="00047BA9">
        <w:t xml:space="preserve">protocol.. </w:t>
      </w:r>
      <w:r w:rsidR="00105886">
        <w:t>Both</w:t>
      </w:r>
      <w:r w:rsidR="00105886" w:rsidRPr="00047BA9">
        <w:t xml:space="preserve"> interfaces  are used to setup, modify and teardown PSS sessions.</w:t>
      </w:r>
    </w:p>
    <w:p w14:paraId="70A9FE08" w14:textId="77777777" w:rsidR="004D1F75" w:rsidRDefault="00D6523B" w:rsidP="00AE5D74">
      <w:pPr>
        <w:pStyle w:val="NO"/>
      </w:pPr>
      <w:r w:rsidRPr="00047BA9">
        <w:t>NOTE</w:t>
      </w:r>
      <w:r w:rsidR="00A54CEF">
        <w:t xml:space="preserve"> 3</w:t>
      </w:r>
      <w:r w:rsidRPr="00047BA9">
        <w:t>:</w:t>
      </w:r>
      <w:r w:rsidR="00AE5D74" w:rsidRPr="00047BA9">
        <w:tab/>
        <w:t>U</w:t>
      </w:r>
      <w:r w:rsidRPr="00047BA9">
        <w:t xml:space="preserve">nder certain conditions this interface </w:t>
      </w:r>
      <w:r w:rsidR="00141FE6" w:rsidRPr="00047BA9">
        <w:t xml:space="preserve">between the SCF and the PSS adapter </w:t>
      </w:r>
      <w:r w:rsidRPr="00047BA9">
        <w:t>can be implemented as a direct interface (i.e. not going via the IM CN subsystem).</w:t>
      </w:r>
    </w:p>
    <w:p w14:paraId="4483604F" w14:textId="77777777" w:rsidR="00A54CEF" w:rsidRPr="00047BA9" w:rsidRDefault="00A54CEF" w:rsidP="00AE5D74">
      <w:pPr>
        <w:pStyle w:val="NO"/>
      </w:pPr>
      <w:r w:rsidRPr="00047BA9">
        <w:t>NOTE</w:t>
      </w:r>
      <w:r>
        <w:t xml:space="preserve"> 4</w:t>
      </w:r>
      <w:r w:rsidRPr="00047BA9">
        <w:t>:</w:t>
      </w:r>
      <w:r w:rsidRPr="00047BA9">
        <w:tab/>
      </w:r>
      <w:r>
        <w:t xml:space="preserve">The interface </w:t>
      </w:r>
      <w:r w:rsidRPr="00047BA9">
        <w:t>between the IM CN subsystem and the PSS adapter</w:t>
      </w:r>
      <w:r w:rsidRPr="00360D45">
        <w:t xml:space="preserve"> </w:t>
      </w:r>
      <w:r>
        <w:t xml:space="preserve"> needs to be named.</w:t>
      </w:r>
    </w:p>
    <w:p w14:paraId="7F1283A6" w14:textId="77777777" w:rsidR="00D54B18" w:rsidRDefault="00795007" w:rsidP="00795007">
      <w:pPr>
        <w:pStyle w:val="B1"/>
      </w:pPr>
      <w:r>
        <w:lastRenderedPageBreak/>
        <w:t>-</w:t>
      </w:r>
      <w:r>
        <w:tab/>
      </w:r>
      <w:r w:rsidR="00D54B18">
        <w:t>The interface between the IM CN subsystem and the SCF is an ISC (IMS Service Control) interface based on SIP. The interfaces between the IM CN subsystem and the HTTP/SIP adapter is an interface based on SIP.</w:t>
      </w:r>
    </w:p>
    <w:p w14:paraId="0451660D" w14:textId="77777777" w:rsidR="00D54B18" w:rsidRDefault="00D54B18" w:rsidP="00D54B18">
      <w:pPr>
        <w:pStyle w:val="NO"/>
      </w:pPr>
      <w:r w:rsidRPr="00047BA9">
        <w:t>NOTE</w:t>
      </w:r>
      <w:r>
        <w:t xml:space="preserve"> 5</w:t>
      </w:r>
      <w:r w:rsidRPr="00047BA9">
        <w:t>:</w:t>
      </w:r>
      <w:r w:rsidRPr="00047BA9">
        <w:tab/>
        <w:t>Under certain conditions this interface between the SCF and the PSS adapter can be implemented as a direct interface (i.e. not going via the IM CN subsystem).</w:t>
      </w:r>
    </w:p>
    <w:p w14:paraId="41C4C62E" w14:textId="77777777" w:rsidR="00A54CEF" w:rsidRPr="00047BA9" w:rsidRDefault="00795007" w:rsidP="00795007">
      <w:pPr>
        <w:pStyle w:val="B1"/>
      </w:pPr>
      <w:r>
        <w:t>-</w:t>
      </w:r>
      <w:r>
        <w:tab/>
      </w:r>
      <w:r w:rsidR="00A54CEF" w:rsidRPr="00047BA9">
        <w:t>This interface between the SSF and the BMSC.UPF is according to 3GPP TS 26.346 [11]. It may be used to carry USD over MBMS bearers.</w:t>
      </w:r>
    </w:p>
    <w:p w14:paraId="34F3BB29" w14:textId="77777777" w:rsidR="00A54CEF" w:rsidRPr="00047BA9" w:rsidRDefault="00795007" w:rsidP="00795007">
      <w:pPr>
        <w:pStyle w:val="B1"/>
        <w:rPr>
          <w:lang w:eastAsia="zh-CN"/>
        </w:rPr>
      </w:pPr>
      <w:r>
        <w:rPr>
          <w:lang w:eastAsia="zh-CN"/>
        </w:rPr>
        <w:t>-</w:t>
      </w:r>
      <w:r>
        <w:rPr>
          <w:lang w:eastAsia="zh-CN"/>
        </w:rPr>
        <w:tab/>
      </w:r>
      <w:r w:rsidR="00A54CEF" w:rsidRPr="00047BA9">
        <w:rPr>
          <w:rFonts w:hint="eastAsia"/>
          <w:lang w:eastAsia="zh-CN"/>
        </w:rPr>
        <w:t>Th</w:t>
      </w:r>
      <w:r w:rsidR="00A54CEF">
        <w:rPr>
          <w:lang w:eastAsia="zh-CN"/>
        </w:rPr>
        <w:t xml:space="preserve">e </w:t>
      </w:r>
      <w:r w:rsidR="00A54CEF" w:rsidRPr="00047BA9">
        <w:rPr>
          <w:rFonts w:hint="eastAsia"/>
          <w:lang w:eastAsia="zh-CN"/>
        </w:rPr>
        <w:t xml:space="preserve">interface between </w:t>
      </w:r>
      <w:r w:rsidR="00A54CEF" w:rsidRPr="00047BA9">
        <w:rPr>
          <w:lang w:eastAsia="zh-CN"/>
        </w:rPr>
        <w:t>the SDF and the IM CN subsystem</w:t>
      </w:r>
      <w:r w:rsidR="00A54CEF">
        <w:rPr>
          <w:lang w:eastAsia="zh-CN"/>
        </w:rPr>
        <w:t xml:space="preserve"> </w:t>
      </w:r>
      <w:r w:rsidR="00A54CEF" w:rsidRPr="00047BA9">
        <w:t>is an ISC (IMS Service Control) interface based on SIP</w:t>
      </w:r>
      <w:r w:rsidR="00A54CEF" w:rsidRPr="00EC461C">
        <w:t xml:space="preserve"> </w:t>
      </w:r>
      <w:r w:rsidR="00A54CEF" w:rsidRPr="00047BA9">
        <w:t>protocol</w:t>
      </w:r>
      <w:r w:rsidR="00A54CEF" w:rsidRPr="00047BA9">
        <w:rPr>
          <w:lang w:eastAsia="zh-CN"/>
        </w:rPr>
        <w:t>.</w:t>
      </w:r>
    </w:p>
    <w:p w14:paraId="055FF5AE" w14:textId="77777777" w:rsidR="00A54CEF" w:rsidRPr="00047BA9" w:rsidRDefault="00795007" w:rsidP="00795007">
      <w:pPr>
        <w:pStyle w:val="B1"/>
        <w:rPr>
          <w:lang w:eastAsia="zh-CN"/>
        </w:rPr>
      </w:pPr>
      <w:r>
        <w:rPr>
          <w:lang w:eastAsia="zh-CN"/>
        </w:rPr>
        <w:t>-</w:t>
      </w:r>
      <w:r>
        <w:rPr>
          <w:lang w:eastAsia="zh-CN"/>
        </w:rPr>
        <w:tab/>
      </w:r>
      <w:r w:rsidR="00A54CEF" w:rsidRPr="00047BA9">
        <w:rPr>
          <w:rFonts w:hint="eastAsia"/>
          <w:lang w:eastAsia="zh-CN"/>
        </w:rPr>
        <w:t>Th</w:t>
      </w:r>
      <w:r w:rsidR="00A54CEF">
        <w:rPr>
          <w:lang w:eastAsia="zh-CN"/>
        </w:rPr>
        <w:t>e</w:t>
      </w:r>
      <w:r w:rsidR="00A54CEF" w:rsidRPr="00047BA9">
        <w:rPr>
          <w:rFonts w:hint="eastAsia"/>
          <w:lang w:eastAsia="zh-CN"/>
        </w:rPr>
        <w:t xml:space="preserve"> interface between </w:t>
      </w:r>
      <w:r w:rsidR="00A54CEF" w:rsidRPr="00047BA9">
        <w:rPr>
          <w:lang w:eastAsia="zh-CN"/>
        </w:rPr>
        <w:t>the UE and SCF is used for PSS and MBMS User Service and User Profile configuration. It is equivalent to the Ut interface in TISPAN IPTV.</w:t>
      </w:r>
    </w:p>
    <w:p w14:paraId="4D60C942" w14:textId="77777777" w:rsidR="00A54CEF" w:rsidRPr="00047BA9" w:rsidRDefault="00795007" w:rsidP="00795007">
      <w:pPr>
        <w:pStyle w:val="B1"/>
        <w:rPr>
          <w:lang w:eastAsia="zh-CN"/>
        </w:rPr>
      </w:pPr>
      <w:r>
        <w:rPr>
          <w:lang w:eastAsia="zh-CN"/>
        </w:rPr>
        <w:t>-</w:t>
      </w:r>
      <w:r>
        <w:rPr>
          <w:lang w:eastAsia="zh-CN"/>
        </w:rPr>
        <w:tab/>
      </w:r>
      <w:r w:rsidR="00A54CEF" w:rsidRPr="00047BA9">
        <w:rPr>
          <w:rFonts w:hint="eastAsia"/>
          <w:lang w:eastAsia="zh-CN"/>
        </w:rPr>
        <w:t>Th</w:t>
      </w:r>
      <w:r w:rsidR="00A54CEF">
        <w:rPr>
          <w:lang w:eastAsia="zh-CN"/>
        </w:rPr>
        <w:t>e</w:t>
      </w:r>
      <w:r w:rsidR="00A54CEF" w:rsidRPr="00047BA9">
        <w:rPr>
          <w:rFonts w:hint="eastAsia"/>
          <w:lang w:eastAsia="zh-CN"/>
        </w:rPr>
        <w:t xml:space="preserve"> interface between </w:t>
      </w:r>
      <w:r w:rsidR="00A54CEF" w:rsidRPr="00047BA9">
        <w:rPr>
          <w:lang w:eastAsia="zh-CN"/>
        </w:rPr>
        <w:t xml:space="preserve">the SCF and the BMSC.UPF is used for security related functions </w:t>
      </w:r>
      <w:r w:rsidR="00361E65">
        <w:rPr>
          <w:lang w:eastAsia="zh-CN"/>
        </w:rPr>
        <w:t>(see clauses 10.4.1 and 10.4.2, respectively)</w:t>
      </w:r>
      <w:r w:rsidR="00A54CEF" w:rsidRPr="00047BA9">
        <w:rPr>
          <w:lang w:eastAsia="zh-CN"/>
        </w:rPr>
        <w:t>.</w:t>
      </w:r>
    </w:p>
    <w:p w14:paraId="1515D9E5" w14:textId="77777777" w:rsidR="00A54CEF" w:rsidRPr="00047BA9" w:rsidRDefault="00795007" w:rsidP="00795007">
      <w:pPr>
        <w:pStyle w:val="B1"/>
        <w:rPr>
          <w:lang w:eastAsia="zh-CN"/>
        </w:rPr>
      </w:pPr>
      <w:r>
        <w:rPr>
          <w:lang w:eastAsia="zh-CN"/>
        </w:rPr>
        <w:t>-</w:t>
      </w:r>
      <w:r>
        <w:rPr>
          <w:lang w:eastAsia="zh-CN"/>
        </w:rPr>
        <w:tab/>
      </w:r>
      <w:r w:rsidR="00A54CEF" w:rsidRPr="00047BA9">
        <w:rPr>
          <w:rFonts w:hint="eastAsia"/>
          <w:lang w:eastAsia="zh-CN"/>
        </w:rPr>
        <w:t>Th</w:t>
      </w:r>
      <w:r w:rsidR="00A54CEF">
        <w:rPr>
          <w:lang w:eastAsia="zh-CN"/>
        </w:rPr>
        <w:t>e</w:t>
      </w:r>
      <w:r w:rsidR="00A54CEF" w:rsidRPr="00047BA9">
        <w:rPr>
          <w:rFonts w:hint="eastAsia"/>
          <w:lang w:eastAsia="zh-CN"/>
        </w:rPr>
        <w:t xml:space="preserve"> interface between </w:t>
      </w:r>
      <w:r w:rsidR="00A54CEF" w:rsidRPr="00047BA9">
        <w:rPr>
          <w:lang w:eastAsia="zh-CN"/>
        </w:rPr>
        <w:t xml:space="preserve">the SCF and the PSS Server </w:t>
      </w:r>
      <w:r w:rsidR="00A54CEF">
        <w:rPr>
          <w:lang w:eastAsia="zh-CN"/>
        </w:rPr>
        <w:t>is FFS.</w:t>
      </w:r>
    </w:p>
    <w:p w14:paraId="0254F5C5" w14:textId="77777777" w:rsidR="00A54CEF" w:rsidRPr="00047BA9" w:rsidRDefault="00795007" w:rsidP="00795007">
      <w:pPr>
        <w:pStyle w:val="B1"/>
        <w:rPr>
          <w:lang w:eastAsia="zh-CN"/>
        </w:rPr>
      </w:pPr>
      <w:r>
        <w:rPr>
          <w:lang w:eastAsia="zh-CN"/>
        </w:rPr>
        <w:t>-</w:t>
      </w:r>
      <w:r>
        <w:rPr>
          <w:lang w:eastAsia="zh-CN"/>
        </w:rPr>
        <w:tab/>
      </w:r>
      <w:r w:rsidR="00A54CEF">
        <w:rPr>
          <w:lang w:eastAsia="zh-CN"/>
        </w:rPr>
        <w:t>T</w:t>
      </w:r>
      <w:r w:rsidR="00A54CEF" w:rsidRPr="00047BA9">
        <w:rPr>
          <w:rFonts w:hint="eastAsia"/>
          <w:lang w:eastAsia="zh-CN"/>
        </w:rPr>
        <w:t>h</w:t>
      </w:r>
      <w:r w:rsidR="00A54CEF">
        <w:rPr>
          <w:lang w:eastAsia="zh-CN"/>
        </w:rPr>
        <w:t>e</w:t>
      </w:r>
      <w:r w:rsidR="00A54CEF" w:rsidRPr="00047BA9">
        <w:rPr>
          <w:rFonts w:hint="eastAsia"/>
          <w:lang w:eastAsia="zh-CN"/>
        </w:rPr>
        <w:t xml:space="preserve"> interface between </w:t>
      </w:r>
      <w:r w:rsidR="00A54CEF" w:rsidRPr="00047BA9">
        <w:rPr>
          <w:lang w:eastAsia="zh-CN"/>
        </w:rPr>
        <w:t xml:space="preserve">the UE to the BMSC.SnTF is used for MBMS Associated Delivery procedures as defined in 3GPP TS </w:t>
      </w:r>
      <w:r w:rsidR="00361E65">
        <w:rPr>
          <w:lang w:eastAsia="zh-CN"/>
        </w:rPr>
        <w:t>26</w:t>
      </w:r>
      <w:r w:rsidR="00A54CEF" w:rsidRPr="00047BA9">
        <w:rPr>
          <w:lang w:eastAsia="zh-CN"/>
        </w:rPr>
        <w:t>.</w:t>
      </w:r>
      <w:r w:rsidR="00361E65">
        <w:rPr>
          <w:lang w:eastAsia="zh-CN"/>
        </w:rPr>
        <w:t>3</w:t>
      </w:r>
      <w:r w:rsidR="00A54CEF" w:rsidRPr="00047BA9">
        <w:rPr>
          <w:lang w:eastAsia="zh-CN"/>
        </w:rPr>
        <w:t>46 [</w:t>
      </w:r>
      <w:r w:rsidR="00361E65">
        <w:rPr>
          <w:lang w:eastAsia="zh-CN"/>
        </w:rPr>
        <w:t>11</w:t>
      </w:r>
      <w:r w:rsidR="00A54CEF" w:rsidRPr="00047BA9">
        <w:rPr>
          <w:lang w:eastAsia="zh-CN"/>
        </w:rPr>
        <w:t xml:space="preserve">]. </w:t>
      </w:r>
      <w:r w:rsidR="00A54CEF" w:rsidRPr="00047BA9">
        <w:t xml:space="preserve">It is </w:t>
      </w:r>
      <w:r w:rsidR="00A54CEF">
        <w:t>part of the SGi/Gi interface.</w:t>
      </w:r>
    </w:p>
    <w:p w14:paraId="1065364D" w14:textId="77777777" w:rsidR="00A54CEF" w:rsidRPr="00047BA9" w:rsidRDefault="00795007" w:rsidP="00795007">
      <w:pPr>
        <w:pStyle w:val="B1"/>
        <w:rPr>
          <w:lang w:eastAsia="zh-CN"/>
        </w:rPr>
      </w:pPr>
      <w:r>
        <w:rPr>
          <w:lang w:eastAsia="zh-CN"/>
        </w:rPr>
        <w:t>-</w:t>
      </w:r>
      <w:r>
        <w:rPr>
          <w:lang w:eastAsia="zh-CN"/>
        </w:rPr>
        <w:tab/>
      </w:r>
      <w:r w:rsidR="00A54CEF" w:rsidRPr="00047BA9">
        <w:rPr>
          <w:rFonts w:hint="eastAsia"/>
          <w:lang w:eastAsia="zh-CN"/>
        </w:rPr>
        <w:t>Th</w:t>
      </w:r>
      <w:r w:rsidR="00A54CEF">
        <w:rPr>
          <w:lang w:eastAsia="zh-CN"/>
        </w:rPr>
        <w:t>e</w:t>
      </w:r>
      <w:r w:rsidR="00A54CEF" w:rsidRPr="00047BA9">
        <w:rPr>
          <w:rFonts w:hint="eastAsia"/>
          <w:lang w:eastAsia="zh-CN"/>
        </w:rPr>
        <w:t xml:space="preserve"> interface between </w:t>
      </w:r>
      <w:r w:rsidR="00A54CEF" w:rsidRPr="00047BA9">
        <w:rPr>
          <w:lang w:eastAsia="zh-CN"/>
        </w:rPr>
        <w:t>the UE and the BMSC.KF</w:t>
      </w:r>
      <w:r w:rsidR="00361E65">
        <w:rPr>
          <w:lang w:eastAsia="zh-CN"/>
        </w:rPr>
        <w:t xml:space="preserve"> </w:t>
      </w:r>
      <w:r w:rsidR="00D67EE8">
        <w:rPr>
          <w:lang w:eastAsia="zh-CN"/>
        </w:rPr>
        <w:t>is</w:t>
      </w:r>
      <w:r w:rsidR="00361E65">
        <w:rPr>
          <w:lang w:eastAsia="zh-CN"/>
        </w:rPr>
        <w:t xml:space="preserve"> </w:t>
      </w:r>
      <w:r w:rsidR="00A54CEF" w:rsidRPr="00047BA9">
        <w:rPr>
          <w:lang w:eastAsia="zh-CN"/>
        </w:rPr>
        <w:t>used for delivery of the MSK as defined in 3GPP TS </w:t>
      </w:r>
      <w:r w:rsidR="00361E65">
        <w:rPr>
          <w:lang w:eastAsia="zh-CN"/>
        </w:rPr>
        <w:t>33</w:t>
      </w:r>
      <w:r w:rsidR="00A54CEF" w:rsidRPr="00047BA9">
        <w:rPr>
          <w:lang w:eastAsia="zh-CN"/>
        </w:rPr>
        <w:t>.</w:t>
      </w:r>
      <w:r w:rsidR="00361E65">
        <w:rPr>
          <w:lang w:eastAsia="zh-CN"/>
        </w:rPr>
        <w:t>2</w:t>
      </w:r>
      <w:r w:rsidR="00A54CEF" w:rsidRPr="00047BA9">
        <w:rPr>
          <w:lang w:eastAsia="zh-CN"/>
        </w:rPr>
        <w:t>46 [</w:t>
      </w:r>
      <w:r w:rsidR="00361E65">
        <w:rPr>
          <w:lang w:eastAsia="zh-CN"/>
        </w:rPr>
        <w:t>5</w:t>
      </w:r>
      <w:r w:rsidR="00A54CEF" w:rsidRPr="00047BA9">
        <w:rPr>
          <w:lang w:eastAsia="zh-CN"/>
        </w:rPr>
        <w:t>].</w:t>
      </w:r>
      <w:r w:rsidR="00A54CEF" w:rsidRPr="00492865">
        <w:t xml:space="preserve"> </w:t>
      </w:r>
      <w:r w:rsidR="00A54CEF" w:rsidRPr="00047BA9">
        <w:t xml:space="preserve">It is </w:t>
      </w:r>
      <w:r w:rsidR="00A54CEF">
        <w:t>part of the SGi/Gi interface and based on MIKEY/UDP</w:t>
      </w:r>
      <w:r w:rsidR="00A54CEF" w:rsidRPr="00C52B8B">
        <w:t xml:space="preserve"> </w:t>
      </w:r>
      <w:r w:rsidR="00A54CEF" w:rsidRPr="00047BA9">
        <w:t>protocol</w:t>
      </w:r>
      <w:r w:rsidR="00A54CEF">
        <w:t>s.</w:t>
      </w:r>
    </w:p>
    <w:p w14:paraId="15E0D024" w14:textId="77777777" w:rsidR="00A54CEF" w:rsidRDefault="00795007" w:rsidP="00795007">
      <w:pPr>
        <w:pStyle w:val="B1"/>
        <w:rPr>
          <w:lang w:eastAsia="zh-CN"/>
        </w:rPr>
      </w:pPr>
      <w:r>
        <w:rPr>
          <w:lang w:eastAsia="zh-CN"/>
        </w:rPr>
        <w:t>-</w:t>
      </w:r>
      <w:r>
        <w:rPr>
          <w:lang w:eastAsia="zh-CN"/>
        </w:rPr>
        <w:tab/>
      </w:r>
      <w:r w:rsidR="00A54CEF" w:rsidRPr="00047BA9">
        <w:rPr>
          <w:rFonts w:hint="eastAsia"/>
          <w:lang w:eastAsia="zh-CN"/>
        </w:rPr>
        <w:t>Th</w:t>
      </w:r>
      <w:r w:rsidR="00A54CEF">
        <w:rPr>
          <w:lang w:eastAsia="zh-CN"/>
        </w:rPr>
        <w:t>e</w:t>
      </w:r>
      <w:r w:rsidR="00A54CEF" w:rsidRPr="00047BA9">
        <w:rPr>
          <w:rFonts w:hint="eastAsia"/>
          <w:lang w:eastAsia="zh-CN"/>
        </w:rPr>
        <w:t xml:space="preserve"> interface between </w:t>
      </w:r>
      <w:r w:rsidR="00A54CEF" w:rsidRPr="00047BA9">
        <w:rPr>
          <w:lang w:eastAsia="zh-CN"/>
        </w:rPr>
        <w:t xml:space="preserve">the UE and the BMSC.KF </w:t>
      </w:r>
      <w:r w:rsidR="00D67EE8">
        <w:rPr>
          <w:lang w:eastAsia="zh-CN"/>
        </w:rPr>
        <w:t>may be</w:t>
      </w:r>
      <w:r w:rsidR="00A54CEF" w:rsidRPr="00047BA9">
        <w:rPr>
          <w:lang w:eastAsia="zh-CN"/>
        </w:rPr>
        <w:t xml:space="preserve"> used for Key Request Functions </w:t>
      </w:r>
      <w:r w:rsidR="00D67EE8">
        <w:rPr>
          <w:lang w:eastAsia="zh-CN"/>
        </w:rPr>
        <w:t>(see clause 10.4.1)</w:t>
      </w:r>
      <w:r w:rsidR="00A54CEF" w:rsidRPr="00047BA9">
        <w:rPr>
          <w:lang w:eastAsia="zh-CN"/>
        </w:rPr>
        <w:t>.</w:t>
      </w:r>
    </w:p>
    <w:p w14:paraId="6C9DA6FA" w14:textId="77777777" w:rsidR="00D67EE8" w:rsidRDefault="00795007" w:rsidP="00795007">
      <w:pPr>
        <w:pStyle w:val="B1"/>
        <w:rPr>
          <w:lang w:eastAsia="zh-CN"/>
        </w:rPr>
      </w:pPr>
      <w:r>
        <w:t>-</w:t>
      </w:r>
      <w:r>
        <w:tab/>
      </w:r>
      <w:r w:rsidR="00D67EE8">
        <w:t>The interface between the BSF and the UE is part of the Ub interface defined in 3GPP TS 33.220 [26] and 3GPP TS 24.109 [22] and used for security functionalities.</w:t>
      </w:r>
    </w:p>
    <w:p w14:paraId="771BC3F8" w14:textId="77777777" w:rsidR="00D67EE8" w:rsidRDefault="00795007" w:rsidP="00795007">
      <w:pPr>
        <w:pStyle w:val="B1"/>
        <w:rPr>
          <w:lang w:eastAsia="zh-CN"/>
        </w:rPr>
      </w:pPr>
      <w:r>
        <w:t>-</w:t>
      </w:r>
      <w:r>
        <w:tab/>
      </w:r>
      <w:r w:rsidR="00D67EE8">
        <w:t xml:space="preserve">The interface between the BSF and the HSS is part of the Zh interface to fetch the Authentication Vectors (AV) and optionally the </w:t>
      </w:r>
      <w:r w:rsidR="00D67EE8" w:rsidRPr="00707FCF">
        <w:t xml:space="preserve">GBA User Security Settings (GUSS) and defined in </w:t>
      </w:r>
      <w:r w:rsidR="00D67EE8">
        <w:t xml:space="preserve">3GPP TS 33.220 [26] and </w:t>
      </w:r>
      <w:r w:rsidR="00D67EE8" w:rsidRPr="00707FCF">
        <w:t>3GPP TS 29.109 [</w:t>
      </w:r>
      <w:r w:rsidR="00D67EE8">
        <w:t>33</w:t>
      </w:r>
      <w:r w:rsidR="00D67EE8" w:rsidRPr="00707FCF">
        <w:t>].</w:t>
      </w:r>
    </w:p>
    <w:p w14:paraId="7F3A0ABC" w14:textId="77777777" w:rsidR="00D67EE8" w:rsidRDefault="00795007" w:rsidP="00795007">
      <w:pPr>
        <w:pStyle w:val="B1"/>
      </w:pPr>
      <w:r>
        <w:t>-</w:t>
      </w:r>
      <w:r>
        <w:tab/>
      </w:r>
      <w:r w:rsidR="00D67EE8" w:rsidRPr="00707FCF">
        <w:t>The interface between the BSF and the BMSC.UPF</w:t>
      </w:r>
      <w:r w:rsidR="00D67EE8">
        <w:t xml:space="preserve"> (see clause 10.4.1) and between the BSF and the SCF</w:t>
      </w:r>
      <w:r w:rsidR="00D67EE8" w:rsidRPr="00707FCF">
        <w:t xml:space="preserve"> </w:t>
      </w:r>
      <w:r w:rsidR="00D67EE8">
        <w:t xml:space="preserve">(see clause 10.4.2) </w:t>
      </w:r>
      <w:r w:rsidR="00D67EE8" w:rsidRPr="00707FCF">
        <w:t>is part of the Zn interface to</w:t>
      </w:r>
      <w:r w:rsidR="00D67EE8">
        <w:t xml:space="preserve"> deliver the application security information and defined in 3GPP TS 29.109 [33] and 3GPP TS 33.220 [26].</w:t>
      </w:r>
    </w:p>
    <w:p w14:paraId="70BAC20F" w14:textId="77777777" w:rsidR="004D1F75" w:rsidRPr="00047BA9" w:rsidRDefault="004D1F75" w:rsidP="00047BA9">
      <w:pPr>
        <w:pStyle w:val="Heading2"/>
        <w:rPr>
          <w:lang w:eastAsia="ja-JP"/>
        </w:rPr>
      </w:pPr>
      <w:bookmarkStart w:id="19" w:name="_Toc517286972"/>
      <w:r w:rsidRPr="00047BA9">
        <w:rPr>
          <w:lang w:eastAsia="ja-JP"/>
        </w:rPr>
        <w:t>4.</w:t>
      </w:r>
      <w:r w:rsidR="00C50671" w:rsidRPr="00047BA9">
        <w:rPr>
          <w:lang w:eastAsia="ja-JP"/>
        </w:rPr>
        <w:t>3</w:t>
      </w:r>
      <w:r w:rsidRPr="00047BA9">
        <w:rPr>
          <w:lang w:eastAsia="ja-JP"/>
        </w:rPr>
        <w:tab/>
      </w:r>
      <w:r w:rsidRPr="00047BA9">
        <w:t xml:space="preserve">IMS based PSS and MBMS </w:t>
      </w:r>
      <w:smartTag w:uri="urn:schemas-microsoft-com:office:smarttags" w:element="country-region">
        <w:smartTag w:uri="urn:schemas-microsoft-com:office:smarttags" w:element="time">
          <w:smartTag w:uri="urn:schemas-microsoft-com:office:smarttags" w:element="place">
            <w:r w:rsidRPr="00047BA9">
              <w:t>US</w:t>
            </w:r>
          </w:smartTag>
        </w:smartTag>
      </w:smartTag>
      <w:r w:rsidRPr="00047BA9">
        <w:t xml:space="preserve"> procedures overview</w:t>
      </w:r>
      <w:bookmarkEnd w:id="19"/>
    </w:p>
    <w:p w14:paraId="47B3ABB7" w14:textId="77777777" w:rsidR="004D1F75" w:rsidRPr="00047BA9" w:rsidRDefault="00AE5D74" w:rsidP="004D1F75">
      <w:r w:rsidRPr="00047BA9">
        <w:t xml:space="preserve">Figure </w:t>
      </w:r>
      <w:r w:rsidR="009575E1">
        <w:rPr>
          <w:noProof/>
        </w:rPr>
        <w:t>3</w:t>
      </w:r>
      <w:r w:rsidR="00A61950" w:rsidRPr="00047BA9">
        <w:t xml:space="preserve"> </w:t>
      </w:r>
      <w:r w:rsidR="004D1F75" w:rsidRPr="00047BA9">
        <w:t>describes the IMS based PSS and MBMS procedures from connection establishment to User</w:t>
      </w:r>
      <w:r w:rsidRPr="00047BA9">
        <w:t xml:space="preserve"> Service Description retrieval.</w:t>
      </w:r>
    </w:p>
    <w:p w14:paraId="52CF6578" w14:textId="68D61BA3" w:rsidR="008A270F" w:rsidRDefault="00135BF0" w:rsidP="008A270F">
      <w:pPr>
        <w:pStyle w:val="TH"/>
      </w:pPr>
      <w:r w:rsidRPr="00047BA9">
        <w:rPr>
          <w:noProof/>
        </w:rPr>
        <w:lastRenderedPageBreak/>
        <w:drawing>
          <wp:inline distT="0" distB="0" distL="0" distR="0" wp14:anchorId="7590E2C6" wp14:editId="66CD30CD">
            <wp:extent cx="4552950" cy="3429000"/>
            <wp:effectExtent l="0" t="0" r="0" b="0"/>
            <wp:docPr id="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2950" cy="3429000"/>
                    </a:xfrm>
                    <a:prstGeom prst="rect">
                      <a:avLst/>
                    </a:prstGeom>
                    <a:noFill/>
                    <a:ln>
                      <a:noFill/>
                    </a:ln>
                  </pic:spPr>
                </pic:pic>
              </a:graphicData>
            </a:graphic>
          </wp:inline>
        </w:drawing>
      </w:r>
    </w:p>
    <w:p w14:paraId="79748C33" w14:textId="77777777" w:rsidR="004D1F75" w:rsidRPr="00047BA9" w:rsidRDefault="00F31454" w:rsidP="008A270F">
      <w:pPr>
        <w:pStyle w:val="TF"/>
      </w:pPr>
      <w:r>
        <w:t xml:space="preserve">Figure 3: </w:t>
      </w:r>
      <w:r w:rsidR="004D1F75" w:rsidRPr="00047BA9">
        <w:t>Procedures overview - part 1</w:t>
      </w:r>
    </w:p>
    <w:p w14:paraId="0733780B" w14:textId="77777777" w:rsidR="004D1F75" w:rsidRPr="00047BA9" w:rsidRDefault="004D1F75" w:rsidP="008E09B6">
      <w:pPr>
        <w:pStyle w:val="EX"/>
      </w:pPr>
      <w:r w:rsidRPr="00047BA9">
        <w:t>Step 1 to 3</w:t>
      </w:r>
      <w:r w:rsidR="008E09B6" w:rsidRPr="00047BA9">
        <w:t>:</w:t>
      </w:r>
      <w:r w:rsidR="008E09B6" w:rsidRPr="00047BA9">
        <w:tab/>
      </w:r>
      <w:r w:rsidRPr="00047BA9">
        <w:t xml:space="preserve">are outside the scope of </w:t>
      </w:r>
      <w:r w:rsidR="00DD0CF7" w:rsidRPr="00047BA9">
        <w:t>the present document</w:t>
      </w:r>
      <w:r w:rsidRPr="00047BA9">
        <w:t>.</w:t>
      </w:r>
    </w:p>
    <w:p w14:paraId="5C90E6AE" w14:textId="77777777" w:rsidR="004D1F75" w:rsidRPr="00047BA9" w:rsidRDefault="008E09B6" w:rsidP="008E09B6">
      <w:pPr>
        <w:pStyle w:val="EX"/>
      </w:pPr>
      <w:r w:rsidRPr="00047BA9">
        <w:t>Step 4:</w:t>
      </w:r>
      <w:r w:rsidRPr="00047BA9">
        <w:tab/>
      </w:r>
      <w:r w:rsidR="004D1F75" w:rsidRPr="00047BA9">
        <w:t>Service discovery, allows the Client to be informed of the available Service Providers.</w:t>
      </w:r>
    </w:p>
    <w:p w14:paraId="3DEE9341" w14:textId="77777777" w:rsidR="004D1F75" w:rsidRPr="00047BA9" w:rsidRDefault="004D1F75" w:rsidP="008E09B6">
      <w:pPr>
        <w:pStyle w:val="EX"/>
      </w:pPr>
      <w:r w:rsidRPr="00047BA9">
        <w:t>Step 5</w:t>
      </w:r>
      <w:r w:rsidR="008E09B6" w:rsidRPr="00047BA9">
        <w:t>:</w:t>
      </w:r>
      <w:r w:rsidR="008E09B6" w:rsidRPr="00047BA9">
        <w:tab/>
      </w:r>
      <w:r w:rsidRPr="00047BA9">
        <w:t>GBA/GAA bootstrapping procedures, authenti</w:t>
      </w:r>
      <w:r w:rsidR="00A61950" w:rsidRPr="00047BA9">
        <w:t>cates</w:t>
      </w:r>
      <w:r w:rsidRPr="00047BA9">
        <w:t xml:space="preserve"> the User for signalling outside IMS and generates the Long Term Key that will be used during content key management procedures.</w:t>
      </w:r>
    </w:p>
    <w:p w14:paraId="0493E9A0" w14:textId="77777777" w:rsidR="004D1F75" w:rsidRPr="00047BA9" w:rsidRDefault="004D1F75" w:rsidP="008E09B6">
      <w:pPr>
        <w:pStyle w:val="EX"/>
      </w:pPr>
      <w:r w:rsidRPr="00047BA9">
        <w:t>Step 6</w:t>
      </w:r>
      <w:r w:rsidR="008E09B6" w:rsidRPr="00047BA9">
        <w:t>:</w:t>
      </w:r>
      <w:r w:rsidR="008E09B6" w:rsidRPr="00047BA9">
        <w:tab/>
      </w:r>
      <w:r w:rsidRPr="00047BA9">
        <w:t>Retrieval of User Service description, allow</w:t>
      </w:r>
      <w:r w:rsidR="00A61950" w:rsidRPr="00047BA9">
        <w:t>s</w:t>
      </w:r>
      <w:r w:rsidRPr="00047BA9">
        <w:t xml:space="preserve"> the client to obtain the service session information for the selected provider.</w:t>
      </w:r>
    </w:p>
    <w:p w14:paraId="39765DC4" w14:textId="77777777" w:rsidR="004D1F75" w:rsidRPr="00047BA9" w:rsidRDefault="00AE5D74" w:rsidP="004D1F75">
      <w:r w:rsidRPr="00047BA9">
        <w:t xml:space="preserve">Figure </w:t>
      </w:r>
      <w:r w:rsidR="002F1F07">
        <w:rPr>
          <w:noProof/>
        </w:rPr>
        <w:t>4</w:t>
      </w:r>
      <w:r w:rsidR="00A61950" w:rsidRPr="00047BA9">
        <w:t xml:space="preserve"> </w:t>
      </w:r>
      <w:r w:rsidR="004D1F75" w:rsidRPr="00047BA9">
        <w:t>describes the IMS based PSS and MBMS procedures from session establishment to content key management.</w:t>
      </w:r>
    </w:p>
    <w:p w14:paraId="0CF7FC5A" w14:textId="0F20D6F4" w:rsidR="00555867" w:rsidRPr="00047BA9" w:rsidRDefault="00135BF0" w:rsidP="008A270F">
      <w:pPr>
        <w:pStyle w:val="TH"/>
      </w:pPr>
      <w:r w:rsidRPr="00047BA9">
        <w:rPr>
          <w:noProof/>
        </w:rPr>
        <w:drawing>
          <wp:inline distT="0" distB="0" distL="0" distR="0" wp14:anchorId="5258CCE0" wp14:editId="22C8DF07">
            <wp:extent cx="5948680" cy="2228850"/>
            <wp:effectExtent l="0" t="0" r="0" b="0"/>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680" cy="2228850"/>
                    </a:xfrm>
                    <a:prstGeom prst="rect">
                      <a:avLst/>
                    </a:prstGeom>
                    <a:noFill/>
                    <a:ln>
                      <a:noFill/>
                    </a:ln>
                  </pic:spPr>
                </pic:pic>
              </a:graphicData>
            </a:graphic>
          </wp:inline>
        </w:drawing>
      </w:r>
    </w:p>
    <w:p w14:paraId="2098BB80" w14:textId="77777777" w:rsidR="004D1F75" w:rsidRPr="00047BA9" w:rsidRDefault="007F696C" w:rsidP="008A270F">
      <w:pPr>
        <w:pStyle w:val="TF"/>
      </w:pPr>
      <w:r>
        <w:t xml:space="preserve">Figure 4: </w:t>
      </w:r>
      <w:r w:rsidR="004D1F75" w:rsidRPr="00047BA9">
        <w:t>Procedures overview - part 2</w:t>
      </w:r>
    </w:p>
    <w:p w14:paraId="1E5DD6D3" w14:textId="77777777" w:rsidR="004D1F75" w:rsidRPr="00047BA9" w:rsidRDefault="00555867" w:rsidP="00555867">
      <w:pPr>
        <w:pStyle w:val="EX"/>
      </w:pPr>
      <w:r w:rsidRPr="00047BA9">
        <w:t>Step 7:</w:t>
      </w:r>
      <w:r w:rsidRPr="00047BA9">
        <w:tab/>
      </w:r>
      <w:r w:rsidR="004D1F75" w:rsidRPr="00047BA9">
        <w:t>Session Establishment, allows the Client to initiate a PSS or MBMS User Service session to receive</w:t>
      </w:r>
      <w:r w:rsidRPr="00047BA9">
        <w:t xml:space="preserve"> content.</w:t>
      </w:r>
    </w:p>
    <w:p w14:paraId="11070E68" w14:textId="77777777" w:rsidR="004D1F75" w:rsidRPr="00047BA9" w:rsidRDefault="00555867" w:rsidP="00555867">
      <w:pPr>
        <w:pStyle w:val="EX"/>
      </w:pPr>
      <w:r w:rsidRPr="00047BA9">
        <w:t>Step 8:</w:t>
      </w:r>
      <w:r w:rsidRPr="00047BA9">
        <w:tab/>
      </w:r>
      <w:r w:rsidR="004D1F75" w:rsidRPr="00047BA9">
        <w:t>Policy and Charging Control, are procedures performed via the IMS core to setup relevant bearer QoS and charging functions.</w:t>
      </w:r>
    </w:p>
    <w:p w14:paraId="56C076A2" w14:textId="77777777" w:rsidR="004D1F75" w:rsidRPr="00047BA9" w:rsidRDefault="00555867" w:rsidP="00555867">
      <w:pPr>
        <w:pStyle w:val="EX"/>
      </w:pPr>
      <w:r w:rsidRPr="00047BA9">
        <w:lastRenderedPageBreak/>
        <w:t>Step 9:</w:t>
      </w:r>
      <w:r w:rsidRPr="00047BA9">
        <w:tab/>
      </w:r>
      <w:r w:rsidR="004D1F75" w:rsidRPr="00047BA9">
        <w:t xml:space="preserve">Content Key Management </w:t>
      </w:r>
      <w:r w:rsidR="005243F4" w:rsidRPr="00047BA9">
        <w:t xml:space="preserve">is </w:t>
      </w:r>
      <w:r w:rsidR="004D1F75" w:rsidRPr="00047BA9">
        <w:t>necessary to generate and distribute the keys to allow secure delivery of content to the User. At this stage, the delivery session is established and content is delivered to the client.</w:t>
      </w:r>
    </w:p>
    <w:p w14:paraId="3094104D" w14:textId="77777777" w:rsidR="0086622A" w:rsidRPr="00047BA9" w:rsidRDefault="00060925" w:rsidP="00047BA9">
      <w:pPr>
        <w:pStyle w:val="Heading2"/>
      </w:pPr>
      <w:bookmarkStart w:id="20" w:name="_Toc517286973"/>
      <w:r w:rsidRPr="00047BA9">
        <w:t>4.</w:t>
      </w:r>
      <w:r w:rsidR="00C50671" w:rsidRPr="00047BA9">
        <w:t>4</w:t>
      </w:r>
      <w:r w:rsidR="0073250F" w:rsidRPr="00047BA9">
        <w:tab/>
      </w:r>
      <w:r w:rsidR="0086622A" w:rsidRPr="00047BA9">
        <w:t xml:space="preserve">PSS </w:t>
      </w:r>
      <w:r w:rsidR="00555867" w:rsidRPr="00047BA9">
        <w:t>and</w:t>
      </w:r>
      <w:r w:rsidR="0086622A" w:rsidRPr="00047BA9">
        <w:t xml:space="preserve"> MBMS user profile</w:t>
      </w:r>
      <w:r w:rsidR="00D25855" w:rsidRPr="00047BA9">
        <w:t xml:space="preserve"> and </w:t>
      </w:r>
      <w:r w:rsidR="00DA3983" w:rsidRPr="00047BA9">
        <w:t>UE</w:t>
      </w:r>
      <w:r w:rsidR="00D25855" w:rsidRPr="00047BA9">
        <w:t xml:space="preserve"> capabilities</w:t>
      </w:r>
      <w:bookmarkEnd w:id="20"/>
    </w:p>
    <w:p w14:paraId="3B421F95" w14:textId="77777777" w:rsidR="0086622A" w:rsidRPr="00047BA9" w:rsidRDefault="00060925" w:rsidP="00047BA9">
      <w:pPr>
        <w:pStyle w:val="Heading3"/>
      </w:pPr>
      <w:bookmarkStart w:id="21" w:name="_Toc517286974"/>
      <w:r w:rsidRPr="00047BA9">
        <w:t>4.</w:t>
      </w:r>
      <w:r w:rsidR="00C50671" w:rsidRPr="00047BA9">
        <w:t>4</w:t>
      </w:r>
      <w:r w:rsidR="00555867" w:rsidRPr="00047BA9">
        <w:t>.1</w:t>
      </w:r>
      <w:r w:rsidR="0073250F" w:rsidRPr="00047BA9">
        <w:tab/>
      </w:r>
      <w:r w:rsidR="00D25855" w:rsidRPr="00047BA9">
        <w:t>U</w:t>
      </w:r>
      <w:r w:rsidR="0086622A" w:rsidRPr="00047BA9">
        <w:t>ser profile description</w:t>
      </w:r>
      <w:bookmarkEnd w:id="21"/>
    </w:p>
    <w:p w14:paraId="72C26726" w14:textId="77777777" w:rsidR="005B56FF" w:rsidRPr="00047BA9" w:rsidRDefault="0086622A" w:rsidP="00D25855">
      <w:r w:rsidRPr="00047BA9">
        <w:t>The PSS and MBMS user profile data contains all information required to operate PSS and MBMS user services</w:t>
      </w:r>
      <w:r w:rsidR="00555867" w:rsidRPr="00047BA9">
        <w:t>.</w:t>
      </w:r>
    </w:p>
    <w:p w14:paraId="26FC1CB6" w14:textId="77777777" w:rsidR="00255C10" w:rsidRDefault="00255C10" w:rsidP="00255C10">
      <w:r w:rsidRPr="00047BA9">
        <w:t>The part of the PSS &amp; MBMS user profile used for On Demand (CoD in TISPAN) and Live (BC in TISPAN) services shall be as defined in TISPAN TS 183 063, Annex C.</w:t>
      </w:r>
    </w:p>
    <w:p w14:paraId="30E627FE" w14:textId="77777777" w:rsidR="00DD75DE" w:rsidRPr="00047BA9" w:rsidRDefault="00DD75DE" w:rsidP="00255C10">
      <w:r>
        <w:rPr>
          <w:rFonts w:hint="eastAsia"/>
          <w:szCs w:val="22"/>
        </w:rPr>
        <w:t xml:space="preserve">The part of </w:t>
      </w:r>
      <w:r w:rsidRPr="00047BA9">
        <w:t>the PSS &amp; MBMS user profile used for</w:t>
      </w:r>
      <w:r>
        <w:rPr>
          <w:rFonts w:hint="eastAsia"/>
        </w:rPr>
        <w:t xml:space="preserve"> Parental Control Service shall be as defined in Annex </w:t>
      </w:r>
      <w:r>
        <w:t>M.</w:t>
      </w:r>
    </w:p>
    <w:p w14:paraId="089905C2" w14:textId="77777777" w:rsidR="00D25855" w:rsidRPr="00047BA9" w:rsidRDefault="00C50671" w:rsidP="00047BA9">
      <w:pPr>
        <w:pStyle w:val="Heading3"/>
      </w:pPr>
      <w:bookmarkStart w:id="22" w:name="_Toc517286975"/>
      <w:r w:rsidRPr="00047BA9">
        <w:t>4.4</w:t>
      </w:r>
      <w:r w:rsidR="00555867" w:rsidRPr="00047BA9">
        <w:t>.2</w:t>
      </w:r>
      <w:r w:rsidR="0073250F" w:rsidRPr="00047BA9">
        <w:tab/>
      </w:r>
      <w:r w:rsidR="00DA3983" w:rsidRPr="00047BA9">
        <w:t>UE</w:t>
      </w:r>
      <w:r w:rsidR="00D25855" w:rsidRPr="00047BA9">
        <w:t xml:space="preserve"> capabilities</w:t>
      </w:r>
      <w:bookmarkEnd w:id="22"/>
    </w:p>
    <w:p w14:paraId="717E85B7" w14:textId="77777777" w:rsidR="00D71D58" w:rsidRPr="00047BA9" w:rsidRDefault="00D25855" w:rsidP="00D71D58">
      <w:r w:rsidRPr="00047BA9">
        <w:t xml:space="preserve">A set of PSS and MBMS </w:t>
      </w:r>
      <w:r w:rsidR="00DA3983" w:rsidRPr="00047BA9">
        <w:t>UE</w:t>
      </w:r>
      <w:r w:rsidRPr="00047BA9">
        <w:t xml:space="preserve"> capabilities is required to </w:t>
      </w:r>
      <w:r w:rsidR="00D71D58" w:rsidRPr="00047BA9">
        <w:t xml:space="preserve">personalize and </w:t>
      </w:r>
      <w:r w:rsidRPr="00047BA9">
        <w:t>operate PSS and MBMS user services</w:t>
      </w:r>
      <w:r w:rsidR="00D71D58" w:rsidRPr="00047BA9">
        <w:t xml:space="preserve">. These capabilities are described in 2 documents: </w:t>
      </w:r>
    </w:p>
    <w:p w14:paraId="1DDCBE0F" w14:textId="77777777" w:rsidR="00D71D58" w:rsidRPr="00047BA9" w:rsidRDefault="00AE5B8D" w:rsidP="00AE5B8D">
      <w:pPr>
        <w:pStyle w:val="B1"/>
      </w:pPr>
      <w:r>
        <w:t>-</w:t>
      </w:r>
      <w:r>
        <w:tab/>
      </w:r>
      <w:r w:rsidR="00D71D58" w:rsidRPr="00047BA9">
        <w:t xml:space="preserve">The PSS and MBMS UE Capabilities XML document defined in Annex </w:t>
      </w:r>
      <w:r w:rsidR="00FB57A7" w:rsidRPr="00047BA9">
        <w:t>G</w:t>
      </w:r>
      <w:r w:rsidR="004477FE">
        <w:t>.</w:t>
      </w:r>
    </w:p>
    <w:p w14:paraId="3874139A" w14:textId="77777777" w:rsidR="00D71D58" w:rsidRPr="00047BA9" w:rsidRDefault="00AE5B8D" w:rsidP="00AE5B8D">
      <w:pPr>
        <w:pStyle w:val="B1"/>
      </w:pPr>
      <w:r>
        <w:t>-</w:t>
      </w:r>
      <w:r>
        <w:tab/>
      </w:r>
      <w:r w:rsidR="00D71D58" w:rsidRPr="00047BA9">
        <w:t>The RDF/XML document for the PSS base vocabulary specified in Annex F of TS 26.234 [8].</w:t>
      </w:r>
    </w:p>
    <w:p w14:paraId="5820BFBA" w14:textId="77777777" w:rsidR="00D71D58" w:rsidRPr="00047BA9" w:rsidRDefault="00D71D58" w:rsidP="00D71D58">
      <w:r w:rsidRPr="00047BA9">
        <w:t>These 2 documents are sent during the Service Discovery procedure. See clause 6.</w:t>
      </w:r>
    </w:p>
    <w:p w14:paraId="7B683907" w14:textId="77777777" w:rsidR="0086622A" w:rsidRPr="00047BA9" w:rsidRDefault="00060925" w:rsidP="00047BA9">
      <w:pPr>
        <w:pStyle w:val="Heading3"/>
      </w:pPr>
      <w:bookmarkStart w:id="23" w:name="_Toc517286976"/>
      <w:r w:rsidRPr="00047BA9">
        <w:t>4.</w:t>
      </w:r>
      <w:r w:rsidR="00C50671" w:rsidRPr="00047BA9">
        <w:t>4</w:t>
      </w:r>
      <w:r w:rsidR="0086622A" w:rsidRPr="00047BA9">
        <w:t>.</w:t>
      </w:r>
      <w:r w:rsidR="00D25855" w:rsidRPr="00047BA9">
        <w:t>3</w:t>
      </w:r>
      <w:r w:rsidR="0073250F" w:rsidRPr="00047BA9">
        <w:tab/>
      </w:r>
      <w:r w:rsidR="00D25855" w:rsidRPr="00047BA9">
        <w:t>Storage location</w:t>
      </w:r>
      <w:bookmarkEnd w:id="23"/>
    </w:p>
    <w:p w14:paraId="6860C869" w14:textId="77777777" w:rsidR="0086622A" w:rsidRPr="00047BA9" w:rsidRDefault="0086622A" w:rsidP="00DA3983">
      <w:r w:rsidRPr="00047BA9">
        <w:t>PSS and MBMS user profile</w:t>
      </w:r>
      <w:r w:rsidR="005A6143" w:rsidRPr="00047BA9">
        <w:t xml:space="preserve"> and </w:t>
      </w:r>
      <w:r w:rsidR="00DA3983" w:rsidRPr="00047BA9">
        <w:t>UE</w:t>
      </w:r>
      <w:r w:rsidR="005A6143" w:rsidRPr="00047BA9">
        <w:t xml:space="preserve"> capabili</w:t>
      </w:r>
      <w:r w:rsidR="00C76984" w:rsidRPr="00047BA9">
        <w:t>ties</w:t>
      </w:r>
      <w:r w:rsidRPr="00047BA9">
        <w:t xml:space="preserve"> information may be stored in the following locations:</w:t>
      </w:r>
    </w:p>
    <w:p w14:paraId="63F5628C" w14:textId="77777777" w:rsidR="0086622A" w:rsidRPr="00047BA9" w:rsidRDefault="00AE5B8D" w:rsidP="00AE5B8D">
      <w:pPr>
        <w:pStyle w:val="B1"/>
        <w:rPr>
          <w:rFonts w:eastAsia="SimSun"/>
          <w:lang w:eastAsia="zh-CN"/>
        </w:rPr>
      </w:pPr>
      <w:r>
        <w:t>-</w:t>
      </w:r>
      <w:r>
        <w:tab/>
      </w:r>
      <w:r w:rsidR="00555867" w:rsidRPr="00047BA9">
        <w:t>Application Server functions.</w:t>
      </w:r>
    </w:p>
    <w:p w14:paraId="57D27F1B" w14:textId="77777777" w:rsidR="0086622A" w:rsidRPr="00047BA9" w:rsidRDefault="00AE5B8D" w:rsidP="00AE5B8D">
      <w:pPr>
        <w:pStyle w:val="B1"/>
        <w:rPr>
          <w:rFonts w:eastAsia="SimSun"/>
          <w:lang w:eastAsia="zh-CN"/>
        </w:rPr>
      </w:pPr>
      <w:r>
        <w:rPr>
          <w:rFonts w:eastAsia="SimSun"/>
          <w:lang w:eastAsia="zh-CN"/>
        </w:rPr>
        <w:t>-</w:t>
      </w:r>
      <w:r>
        <w:rPr>
          <w:rFonts w:eastAsia="SimSun"/>
          <w:lang w:eastAsia="zh-CN"/>
        </w:rPr>
        <w:tab/>
      </w:r>
      <w:r w:rsidR="0086622A" w:rsidRPr="00047BA9">
        <w:rPr>
          <w:rFonts w:eastAsia="SimSun"/>
          <w:lang w:eastAsia="zh-CN"/>
        </w:rPr>
        <w:t>In a stand-alone server associated with one or more Application Server functions.</w:t>
      </w:r>
    </w:p>
    <w:p w14:paraId="41631E61" w14:textId="77777777" w:rsidR="0086622A" w:rsidRPr="00047BA9" w:rsidRDefault="00AE5B8D" w:rsidP="00AE5B8D">
      <w:pPr>
        <w:pStyle w:val="B1"/>
        <w:rPr>
          <w:rFonts w:eastAsia="SimSun"/>
          <w:lang w:eastAsia="zh-CN"/>
        </w:rPr>
      </w:pPr>
      <w:r>
        <w:t>-</w:t>
      </w:r>
      <w:r>
        <w:tab/>
      </w:r>
      <w:r w:rsidR="0086622A" w:rsidRPr="00047BA9">
        <w:t>In the HSS as transparent data associated to these Application Server functio</w:t>
      </w:r>
      <w:r w:rsidR="00555867" w:rsidRPr="00047BA9">
        <w:t>ns.</w:t>
      </w:r>
    </w:p>
    <w:p w14:paraId="1291347A" w14:textId="77777777" w:rsidR="0086622A" w:rsidRPr="00047BA9" w:rsidRDefault="0086622A" w:rsidP="0086622A">
      <w:pPr>
        <w:rPr>
          <w:lang w:eastAsia="zh-CN"/>
        </w:rPr>
      </w:pPr>
      <w:r w:rsidRPr="00047BA9">
        <w:t>The first and second options are recommended for data to be accessed by 3rd party application server functions.</w:t>
      </w:r>
      <w:r w:rsidRPr="00047BA9">
        <w:rPr>
          <w:lang w:eastAsia="zh-CN"/>
        </w:rPr>
        <w:t xml:space="preserve"> In the first and second case the Application Server function or the stand-alone server may exhibit the behaviour of an XDMS.</w:t>
      </w:r>
    </w:p>
    <w:p w14:paraId="6796D980" w14:textId="77777777" w:rsidR="0086622A" w:rsidRPr="00047BA9" w:rsidRDefault="0086622A" w:rsidP="0086622A">
      <w:r w:rsidRPr="00047BA9">
        <w:t>User data stored in the HSS can be accessed by Application Servers at the Sh reference point.</w:t>
      </w:r>
    </w:p>
    <w:p w14:paraId="2122F1A6" w14:textId="77777777" w:rsidR="0086622A" w:rsidRPr="00047BA9" w:rsidRDefault="0086622A" w:rsidP="0086622A">
      <w:r w:rsidRPr="00047BA9">
        <w:t>A subset of PSS and MBMS user-profile information may be accessed from the User Equipment at the Ut reference point.</w:t>
      </w:r>
    </w:p>
    <w:p w14:paraId="549D213B" w14:textId="77777777" w:rsidR="0086622A" w:rsidRPr="00047BA9" w:rsidRDefault="0086622A" w:rsidP="0086622A">
      <w:r w:rsidRPr="00047BA9">
        <w:t>For the purpose of personalized service selection, the SSF may need to access user data.</w:t>
      </w:r>
    </w:p>
    <w:p w14:paraId="2B10A98E" w14:textId="77777777" w:rsidR="0086622A" w:rsidRPr="00047BA9" w:rsidRDefault="0086622A" w:rsidP="0086622A">
      <w:r w:rsidRPr="00047BA9">
        <w:t>In the case when such user data is stored in the HSS, it can be accessed by the SSF at the Sh reference point when</w:t>
      </w:r>
      <w:r w:rsidR="00555867" w:rsidRPr="00047BA9">
        <w:t xml:space="preserve"> the SSF is in the same domain.</w:t>
      </w:r>
    </w:p>
    <w:p w14:paraId="39456D40" w14:textId="77777777" w:rsidR="0086622A" w:rsidRPr="00047BA9" w:rsidRDefault="00555867" w:rsidP="0086622A">
      <w:r w:rsidRPr="00047BA9">
        <w:t xml:space="preserve">On the contrary, </w:t>
      </w:r>
      <w:r w:rsidR="0086622A" w:rsidRPr="00047BA9">
        <w:t>when such user data is stored in the AS or in a stand alone server associated with one or more application servers or if the SSF in not in the same domain as the HSS, the user data can be accessed by the SSF using an interface that is out of scope for this release.</w:t>
      </w:r>
    </w:p>
    <w:p w14:paraId="377D00B9" w14:textId="77777777" w:rsidR="00747431" w:rsidRPr="00047BA9" w:rsidRDefault="0086622A" w:rsidP="00555867">
      <w:r w:rsidRPr="00047BA9">
        <w:t>The SSF may also request notification of user data updates.</w:t>
      </w:r>
    </w:p>
    <w:p w14:paraId="51919631" w14:textId="77777777" w:rsidR="00635C6B" w:rsidRPr="00047BA9" w:rsidRDefault="00635C6B" w:rsidP="00047BA9">
      <w:pPr>
        <w:pStyle w:val="Heading1"/>
      </w:pPr>
      <w:bookmarkStart w:id="24" w:name="_Toc517286977"/>
      <w:r w:rsidRPr="00047BA9">
        <w:lastRenderedPageBreak/>
        <w:t>5</w:t>
      </w:r>
      <w:r w:rsidRPr="00047BA9">
        <w:tab/>
      </w:r>
      <w:r w:rsidR="00614220" w:rsidRPr="00047BA9">
        <w:t>Service Provider Discovery</w:t>
      </w:r>
      <w:bookmarkEnd w:id="24"/>
    </w:p>
    <w:p w14:paraId="593BBF99" w14:textId="77777777" w:rsidR="00635C6B" w:rsidRPr="00047BA9" w:rsidRDefault="00635C6B" w:rsidP="00047BA9">
      <w:pPr>
        <w:pStyle w:val="Heading2"/>
      </w:pPr>
      <w:bookmarkStart w:id="25" w:name="OLE_LINK1"/>
      <w:bookmarkStart w:id="26" w:name="OLE_LINK2"/>
      <w:bookmarkStart w:id="27" w:name="_Toc517286978"/>
      <w:r w:rsidRPr="00047BA9">
        <w:t>5.1</w:t>
      </w:r>
      <w:r w:rsidRPr="00047BA9">
        <w:tab/>
        <w:t>Introduction</w:t>
      </w:r>
      <w:bookmarkEnd w:id="27"/>
    </w:p>
    <w:p w14:paraId="64323CB4" w14:textId="77777777" w:rsidR="0073250F" w:rsidRPr="00047BA9" w:rsidRDefault="0073250F" w:rsidP="001A436E">
      <w:pPr>
        <w:keepNext/>
        <w:keepLines/>
      </w:pPr>
      <w:r w:rsidRPr="00047BA9">
        <w:t xml:space="preserve">In order for the UE to access the PSS and MBMS User Service using IMS, it </w:t>
      </w:r>
      <w:r w:rsidR="00AB698E" w:rsidRPr="00047BA9">
        <w:t xml:space="preserve">shall </w:t>
      </w:r>
      <w:r w:rsidRPr="00047BA9">
        <w:t>implement an IMS client that registers to the IM CN Subsystem [</w:t>
      </w:r>
      <w:r w:rsidR="00A548DB" w:rsidRPr="00047BA9">
        <w:t>7</w:t>
      </w:r>
      <w:r w:rsidRPr="00047BA9">
        <w:t xml:space="preserve">]. This assumes that the UE has attached to a network and established PS connectivity through a PDP context </w:t>
      </w:r>
      <w:r w:rsidR="001C286F" w:rsidRPr="00047BA9">
        <w:t xml:space="preserve">according to 3GPP TS 23.060 </w:t>
      </w:r>
      <w:r w:rsidRPr="00047BA9">
        <w:t>[</w:t>
      </w:r>
      <w:r w:rsidR="00A548DB" w:rsidRPr="00047BA9">
        <w:t>16</w:t>
      </w:r>
      <w:r w:rsidR="00555867" w:rsidRPr="00047BA9">
        <w:t xml:space="preserve">] </w:t>
      </w:r>
      <w:r w:rsidRPr="00047BA9">
        <w:t>and has successfully completed the P-CSCF discovery procedure [</w:t>
      </w:r>
      <w:r w:rsidR="00A548DB" w:rsidRPr="00047BA9">
        <w:t>7</w:t>
      </w:r>
      <w:r w:rsidRPr="00047BA9">
        <w:t>]. Once the UE is registered to the IM CN Subsystem, it can proceed to the Discovery of the PSS and MBMS User Service.</w:t>
      </w:r>
    </w:p>
    <w:p w14:paraId="764FA359" w14:textId="77777777" w:rsidR="00635C6B" w:rsidRPr="00047BA9" w:rsidRDefault="00635C6B" w:rsidP="00AB698E">
      <w:r w:rsidRPr="00047BA9">
        <w:t xml:space="preserve">This clause specifies how the UE performs the PSS and MBMS Service </w:t>
      </w:r>
      <w:r w:rsidR="00614220" w:rsidRPr="00047BA9">
        <w:t xml:space="preserve">Provider </w:t>
      </w:r>
      <w:r w:rsidRPr="00047BA9">
        <w:t>Discovery. This is equivalent to discovering the list of IMS PSI of the SDF and relative Service Providers. There are several means for the UE to acquire this information.</w:t>
      </w:r>
      <w:r w:rsidR="00AB698E" w:rsidRPr="00047BA9">
        <w:t xml:space="preserve"> The UE shall implement the DNS based Service Provider Discovery as defined in clause 5.2. Other methods are optional.</w:t>
      </w:r>
      <w:bookmarkEnd w:id="25"/>
      <w:bookmarkEnd w:id="26"/>
    </w:p>
    <w:p w14:paraId="683A84FE" w14:textId="77777777" w:rsidR="00635C6B" w:rsidRPr="00047BA9" w:rsidRDefault="00635C6B" w:rsidP="00047BA9">
      <w:pPr>
        <w:pStyle w:val="Heading2"/>
      </w:pPr>
      <w:bookmarkStart w:id="28" w:name="_Toc517286979"/>
      <w:r w:rsidRPr="00047BA9">
        <w:t>5.</w:t>
      </w:r>
      <w:r w:rsidR="00AB698E" w:rsidRPr="00047BA9">
        <w:t>2</w:t>
      </w:r>
      <w:r w:rsidRPr="00047BA9">
        <w:tab/>
        <w:t>DNS</w:t>
      </w:r>
      <w:bookmarkEnd w:id="28"/>
    </w:p>
    <w:p w14:paraId="280CE143" w14:textId="77777777" w:rsidR="00635C6B" w:rsidRPr="00047BA9" w:rsidRDefault="00635C6B" w:rsidP="002118E7">
      <w:r w:rsidRPr="00047BA9">
        <w:t xml:space="preserve">In this case, the SDFs are discovered using the DNS </w:t>
      </w:r>
      <w:smartTag w:uri="urn:schemas-microsoft-com:office:smarttags" w:element="stockticker">
        <w:r w:rsidRPr="00047BA9">
          <w:t>SRV</w:t>
        </w:r>
      </w:smartTag>
      <w:r w:rsidRPr="00047BA9">
        <w:t xml:space="preserve"> mechanism in accordance with RFC 2782</w:t>
      </w:r>
      <w:r w:rsidRPr="00047BA9">
        <w:rPr>
          <w:rFonts w:eastAsia="SimSun" w:hint="eastAsia"/>
          <w:lang w:eastAsia="zh-CN"/>
        </w:rPr>
        <w:t xml:space="preserve"> [</w:t>
      </w:r>
      <w:r w:rsidR="00555867" w:rsidRPr="00047BA9">
        <w:rPr>
          <w:rFonts w:eastAsia="SimSun"/>
          <w:lang w:eastAsia="zh-CN"/>
        </w:rPr>
        <w:t>17</w:t>
      </w:r>
      <w:r w:rsidRPr="00047BA9">
        <w:rPr>
          <w:rFonts w:eastAsia="SimSun" w:hint="eastAsia"/>
          <w:lang w:eastAsia="zh-CN"/>
        </w:rPr>
        <w:t>]</w:t>
      </w:r>
      <w:r w:rsidRPr="00047BA9">
        <w:t>, with the following input parameters:</w:t>
      </w:r>
    </w:p>
    <w:p w14:paraId="112A8AC7" w14:textId="77777777" w:rsidR="00635C6B" w:rsidRPr="00047BA9" w:rsidRDefault="00AE5B8D" w:rsidP="00AE5B8D">
      <w:pPr>
        <w:pStyle w:val="B1"/>
      </w:pPr>
      <w:r>
        <w:t>-</w:t>
      </w:r>
      <w:r>
        <w:tab/>
      </w:r>
      <w:r w:rsidR="00635C6B" w:rsidRPr="00047BA9">
        <w:t>Service: Defin</w:t>
      </w:r>
      <w:r w:rsidR="00555867" w:rsidRPr="00047BA9">
        <w:t>ed as "pss-mbms-user-service".</w:t>
      </w:r>
    </w:p>
    <w:p w14:paraId="281ABA0E" w14:textId="77777777" w:rsidR="00635C6B" w:rsidRPr="00047BA9" w:rsidRDefault="00AB698E" w:rsidP="00AB698E">
      <w:pPr>
        <w:pStyle w:val="NO"/>
      </w:pPr>
      <w:r w:rsidRPr="00047BA9">
        <w:t>NOTE</w:t>
      </w:r>
      <w:r w:rsidR="00635C6B" w:rsidRPr="00047BA9">
        <w:t>: to be registered with IANA.</w:t>
      </w:r>
    </w:p>
    <w:p w14:paraId="246062AF" w14:textId="77777777" w:rsidR="005412DE" w:rsidRPr="00047BA9" w:rsidRDefault="00AE5B8D" w:rsidP="00AE5B8D">
      <w:pPr>
        <w:pStyle w:val="B1"/>
      </w:pPr>
      <w:r>
        <w:t>-</w:t>
      </w:r>
      <w:r>
        <w:tab/>
      </w:r>
      <w:r w:rsidR="005412DE" w:rsidRPr="00047BA9">
        <w:t>Protocol: Can take values "http" or "sip". Specifies the protocol to contain the particular service.</w:t>
      </w:r>
    </w:p>
    <w:p w14:paraId="20B6A4E0" w14:textId="77777777" w:rsidR="005412DE" w:rsidRPr="00047BA9" w:rsidRDefault="00AE5B8D" w:rsidP="00AE5B8D">
      <w:pPr>
        <w:pStyle w:val="B1"/>
      </w:pPr>
      <w:r>
        <w:t>-</w:t>
      </w:r>
      <w:r>
        <w:tab/>
      </w:r>
      <w:r w:rsidR="005412DE" w:rsidRPr="00047BA9">
        <w:t>Domain name: the domain for which the returned records are valid</w:t>
      </w:r>
      <w:r w:rsidR="005412DE">
        <w:t>.</w:t>
      </w:r>
      <w:r w:rsidR="005412DE" w:rsidRPr="00047BA9">
        <w:t xml:space="preserve"> </w:t>
      </w:r>
      <w:r w:rsidR="005412DE">
        <w:t>T</w:t>
      </w:r>
      <w:r w:rsidR="005412DE" w:rsidRPr="00047BA9">
        <w:t xml:space="preserve">he value </w:t>
      </w:r>
      <w:r w:rsidR="005412DE">
        <w:t>can be</w:t>
      </w:r>
      <w:r w:rsidR="005412DE" w:rsidRPr="00047BA9">
        <w:t xml:space="preserve"> derived from the </w:t>
      </w:r>
      <w:r w:rsidR="005412DE">
        <w:t xml:space="preserve">ISIM. Without ISIM it can be derived from USIM together with MCC (Mobile Country Code) and MNC (Mobile Network Code) according to TS 23.003 [29]. If not possible, the domain name can be derived from </w:t>
      </w:r>
      <w:r w:rsidR="005412DE" w:rsidRPr="00047BA9">
        <w:t>network attachment phase (DHCP server).</w:t>
      </w:r>
      <w:r w:rsidR="005412DE">
        <w:t xml:space="preserve"> Manual configuration overrides these possibilities.</w:t>
      </w:r>
    </w:p>
    <w:p w14:paraId="19DFDBED" w14:textId="04574EE8" w:rsidR="00635C6B" w:rsidRPr="00047BA9" w:rsidRDefault="00135BF0" w:rsidP="008A270F">
      <w:pPr>
        <w:pStyle w:val="TH"/>
      </w:pPr>
      <w:r w:rsidRPr="00047BA9">
        <w:rPr>
          <w:noProof/>
        </w:rPr>
        <w:drawing>
          <wp:inline distT="0" distB="0" distL="0" distR="0" wp14:anchorId="33B88C76" wp14:editId="2EEAE4C6">
            <wp:extent cx="3234055" cy="1438275"/>
            <wp:effectExtent l="0" t="0" r="0" b="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4055" cy="1438275"/>
                    </a:xfrm>
                    <a:prstGeom prst="rect">
                      <a:avLst/>
                    </a:prstGeom>
                    <a:noFill/>
                    <a:ln>
                      <a:noFill/>
                    </a:ln>
                  </pic:spPr>
                </pic:pic>
              </a:graphicData>
            </a:graphic>
          </wp:inline>
        </w:drawing>
      </w:r>
    </w:p>
    <w:p w14:paraId="3C04CF91" w14:textId="77777777" w:rsidR="00635C6B" w:rsidRPr="00047BA9" w:rsidRDefault="00635C6B" w:rsidP="00555867">
      <w:pPr>
        <w:pStyle w:val="TF"/>
      </w:pPr>
      <w:r w:rsidRPr="00047BA9">
        <w:t xml:space="preserve">Figure </w:t>
      </w:r>
      <w:r w:rsidR="002F1F07">
        <w:rPr>
          <w:noProof/>
        </w:rPr>
        <w:t>5</w:t>
      </w:r>
      <w:r w:rsidR="00555867" w:rsidRPr="00047BA9">
        <w:t>:</w:t>
      </w:r>
      <w:r w:rsidRPr="00047BA9">
        <w:t xml:space="preserve"> Service Provider Discovery with DNS</w:t>
      </w:r>
    </w:p>
    <w:p w14:paraId="1F9BB78F" w14:textId="77777777" w:rsidR="00635C6B" w:rsidRPr="00047BA9" w:rsidRDefault="00635C6B" w:rsidP="00635C6B">
      <w:r w:rsidRPr="00047BA9">
        <w:t xml:space="preserve">The output of the DNS </w:t>
      </w:r>
      <w:smartTag w:uri="urn:schemas-microsoft-com:office:smarttags" w:element="stockticker">
        <w:r w:rsidRPr="00047BA9">
          <w:t>SRV</w:t>
        </w:r>
      </w:smartTag>
      <w:r w:rsidRPr="00047BA9">
        <w:t xml:space="preserve"> lookup is an ordered list of domain name, each pointing to a SDF server available within the specified Domain name.</w:t>
      </w:r>
    </w:p>
    <w:p w14:paraId="33DDA02C" w14:textId="77777777" w:rsidR="00635C6B" w:rsidRPr="00047BA9" w:rsidRDefault="00635C6B" w:rsidP="00047BA9">
      <w:pPr>
        <w:pStyle w:val="Heading2"/>
      </w:pPr>
      <w:bookmarkStart w:id="29" w:name="_Toc517286980"/>
      <w:r w:rsidRPr="00047BA9">
        <w:t>5.</w:t>
      </w:r>
      <w:r w:rsidR="00AB698E" w:rsidRPr="00047BA9">
        <w:t>3</w:t>
      </w:r>
      <w:r w:rsidRPr="00047BA9">
        <w:tab/>
        <w:t>Other</w:t>
      </w:r>
      <w:r w:rsidR="00AB698E" w:rsidRPr="00047BA9">
        <w:t>s</w:t>
      </w:r>
      <w:bookmarkEnd w:id="29"/>
    </w:p>
    <w:p w14:paraId="58568CCD" w14:textId="77777777" w:rsidR="00635C6B" w:rsidRPr="00047BA9" w:rsidRDefault="00635C6B" w:rsidP="00635C6B">
      <w:r w:rsidRPr="00047BA9">
        <w:t>Alternatively, the SDF PSI may also be signalled to the UE by the following means:</w:t>
      </w:r>
    </w:p>
    <w:p w14:paraId="0B6485FE" w14:textId="77777777" w:rsidR="00635C6B" w:rsidRPr="00047BA9" w:rsidRDefault="00417A02" w:rsidP="00417A02">
      <w:pPr>
        <w:pStyle w:val="B1"/>
      </w:pPr>
      <w:r>
        <w:t>-</w:t>
      </w:r>
      <w:r>
        <w:tab/>
      </w:r>
      <w:r w:rsidR="00555867" w:rsidRPr="00047BA9">
        <w:t>Manually provisioned in the UE</w:t>
      </w:r>
      <w:r w:rsidR="004477FE">
        <w:t>.</w:t>
      </w:r>
    </w:p>
    <w:p w14:paraId="2A751BDE" w14:textId="77777777" w:rsidR="00635C6B" w:rsidRPr="00047BA9" w:rsidRDefault="00417A02" w:rsidP="00417A02">
      <w:pPr>
        <w:pStyle w:val="B1"/>
      </w:pPr>
      <w:r>
        <w:t>-</w:t>
      </w:r>
      <w:r>
        <w:tab/>
      </w:r>
      <w:r w:rsidR="00555867" w:rsidRPr="00047BA9">
        <w:t>OMA Device Management.</w:t>
      </w:r>
    </w:p>
    <w:p w14:paraId="69BAEF22" w14:textId="77777777" w:rsidR="00555867" w:rsidRPr="00047BA9" w:rsidRDefault="00417A02" w:rsidP="00417A02">
      <w:pPr>
        <w:pStyle w:val="B1"/>
      </w:pPr>
      <w:r>
        <w:t>-</w:t>
      </w:r>
      <w:r>
        <w:tab/>
      </w:r>
      <w:r w:rsidR="00555867" w:rsidRPr="00047BA9">
        <w:t>SMS</w:t>
      </w:r>
      <w:r w:rsidR="004477FE">
        <w:t>.</w:t>
      </w:r>
    </w:p>
    <w:p w14:paraId="4374E33D" w14:textId="77777777" w:rsidR="00635C6B" w:rsidRPr="00047BA9" w:rsidRDefault="00417A02" w:rsidP="00417A02">
      <w:pPr>
        <w:pStyle w:val="B1"/>
      </w:pPr>
      <w:r>
        <w:t>-</w:t>
      </w:r>
      <w:r>
        <w:tab/>
      </w:r>
      <w:r w:rsidR="00AB698E" w:rsidRPr="00047BA9">
        <w:t xml:space="preserve">OMA </w:t>
      </w:r>
      <w:r w:rsidR="00555867" w:rsidRPr="00047BA9">
        <w:t>Push</w:t>
      </w:r>
      <w:r w:rsidR="004477FE">
        <w:t>.</w:t>
      </w:r>
    </w:p>
    <w:p w14:paraId="763E669C" w14:textId="77777777" w:rsidR="00635C6B" w:rsidRPr="00047BA9" w:rsidRDefault="00417A02" w:rsidP="00417A02">
      <w:pPr>
        <w:pStyle w:val="B1"/>
      </w:pPr>
      <w:r>
        <w:t>-</w:t>
      </w:r>
      <w:r>
        <w:tab/>
      </w:r>
      <w:r w:rsidR="00635C6B" w:rsidRPr="00047BA9">
        <w:t>MBMS</w:t>
      </w:r>
      <w:r w:rsidR="004477FE">
        <w:t>.</w:t>
      </w:r>
    </w:p>
    <w:p w14:paraId="52F36B80" w14:textId="77777777" w:rsidR="00AB698E" w:rsidRPr="00047BA9" w:rsidRDefault="00417A02" w:rsidP="00417A02">
      <w:pPr>
        <w:pStyle w:val="B1"/>
      </w:pPr>
      <w:r>
        <w:lastRenderedPageBreak/>
        <w:t>-</w:t>
      </w:r>
      <w:r>
        <w:tab/>
      </w:r>
      <w:r w:rsidR="00AB698E" w:rsidRPr="00047BA9">
        <w:t>DHCP.</w:t>
      </w:r>
    </w:p>
    <w:p w14:paraId="5F6FFF04" w14:textId="77777777" w:rsidR="00635C6B" w:rsidRPr="00047BA9" w:rsidRDefault="00C50671" w:rsidP="00047BA9">
      <w:pPr>
        <w:pStyle w:val="Heading1"/>
      </w:pPr>
      <w:bookmarkStart w:id="30" w:name="_Toc517286981"/>
      <w:r w:rsidRPr="00047BA9">
        <w:t>6</w:t>
      </w:r>
      <w:r w:rsidR="00635C6B" w:rsidRPr="00047BA9">
        <w:tab/>
        <w:t xml:space="preserve">User </w:t>
      </w:r>
      <w:r w:rsidR="00DA73F2" w:rsidRPr="00047BA9">
        <w:t>Service Discovery</w:t>
      </w:r>
      <w:bookmarkEnd w:id="30"/>
    </w:p>
    <w:p w14:paraId="66971D69" w14:textId="77777777" w:rsidR="00DA73F2" w:rsidRPr="00047BA9" w:rsidRDefault="00C50671" w:rsidP="00047BA9">
      <w:pPr>
        <w:pStyle w:val="Heading2"/>
      </w:pPr>
      <w:bookmarkStart w:id="31" w:name="_Toc517286982"/>
      <w:r w:rsidRPr="00047BA9">
        <w:t>6.1</w:t>
      </w:r>
      <w:r w:rsidR="00DA73F2" w:rsidRPr="00047BA9">
        <w:tab/>
        <w:t>Introduction</w:t>
      </w:r>
      <w:bookmarkEnd w:id="31"/>
    </w:p>
    <w:p w14:paraId="4E5020A2" w14:textId="77777777" w:rsidR="00DA73F2" w:rsidRPr="00047BA9" w:rsidRDefault="00DA73F2" w:rsidP="00B45EDB">
      <w:r w:rsidRPr="00047BA9">
        <w:t>This clause specifies how the UE performs the PSS and MBMS User Service Discovery. This is equivalent to discovering the address of the SSF.</w:t>
      </w:r>
    </w:p>
    <w:p w14:paraId="7300B85F" w14:textId="77777777" w:rsidR="00DA73F2" w:rsidRPr="00047BA9" w:rsidRDefault="00C50671" w:rsidP="00047BA9">
      <w:pPr>
        <w:pStyle w:val="Heading2"/>
      </w:pPr>
      <w:bookmarkStart w:id="32" w:name="_Toc517286983"/>
      <w:r w:rsidRPr="00047BA9">
        <w:t>6.2</w:t>
      </w:r>
      <w:r w:rsidR="00DA73F2" w:rsidRPr="00047BA9">
        <w:tab/>
        <w:t>Subscribe/Notify</w:t>
      </w:r>
      <w:bookmarkEnd w:id="32"/>
    </w:p>
    <w:p w14:paraId="7DAE0653" w14:textId="77777777" w:rsidR="00DA73F2" w:rsidRPr="00047BA9" w:rsidRDefault="00C50671" w:rsidP="00047BA9">
      <w:pPr>
        <w:pStyle w:val="Heading3"/>
      </w:pPr>
      <w:bookmarkStart w:id="33" w:name="_Toc517286984"/>
      <w:r w:rsidRPr="00047BA9">
        <w:t>6.2.1</w:t>
      </w:r>
      <w:r w:rsidR="00B45EDB" w:rsidRPr="00047BA9">
        <w:tab/>
      </w:r>
      <w:r w:rsidR="00DA1BF0" w:rsidRPr="00047BA9">
        <w:t>General description</w:t>
      </w:r>
      <w:bookmarkEnd w:id="33"/>
    </w:p>
    <w:p w14:paraId="18359B10" w14:textId="399BFEFB" w:rsidR="00B45EDB" w:rsidRPr="00047BA9" w:rsidRDefault="00135BF0" w:rsidP="008A270F">
      <w:pPr>
        <w:pStyle w:val="TH"/>
      </w:pPr>
      <w:r w:rsidRPr="00047BA9">
        <w:rPr>
          <w:noProof/>
        </w:rPr>
        <w:drawing>
          <wp:inline distT="0" distB="0" distL="0" distR="0" wp14:anchorId="49F15199" wp14:editId="0C47CD4F">
            <wp:extent cx="5272405" cy="2886075"/>
            <wp:effectExtent l="0" t="0" r="0" b="0"/>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2886075"/>
                    </a:xfrm>
                    <a:prstGeom prst="rect">
                      <a:avLst/>
                    </a:prstGeom>
                    <a:noFill/>
                    <a:ln>
                      <a:noFill/>
                    </a:ln>
                  </pic:spPr>
                </pic:pic>
              </a:graphicData>
            </a:graphic>
          </wp:inline>
        </w:drawing>
      </w:r>
    </w:p>
    <w:p w14:paraId="5B8A607F" w14:textId="77777777" w:rsidR="00DA73F2" w:rsidRPr="00047BA9" w:rsidRDefault="00B45EDB" w:rsidP="008A270F">
      <w:pPr>
        <w:pStyle w:val="TF"/>
      </w:pPr>
      <w:r w:rsidRPr="00047BA9">
        <w:t xml:space="preserve">Figure </w:t>
      </w:r>
      <w:r w:rsidR="002F1F07">
        <w:rPr>
          <w:noProof/>
        </w:rPr>
        <w:t>6</w:t>
      </w:r>
      <w:r w:rsidR="00B755CE" w:rsidRPr="00047BA9">
        <w:t>:</w:t>
      </w:r>
      <w:r w:rsidRPr="00047BA9">
        <w:t xml:space="preserve"> Service Discovery with Subscribe/Notify</w:t>
      </w:r>
    </w:p>
    <w:p w14:paraId="66A4BE01" w14:textId="77777777" w:rsidR="00DA73F2" w:rsidRPr="00047BA9" w:rsidRDefault="00B755CE" w:rsidP="00B755CE">
      <w:pPr>
        <w:pStyle w:val="B1"/>
      </w:pPr>
      <w:r w:rsidRPr="00047BA9">
        <w:t>1)</w:t>
      </w:r>
      <w:r w:rsidRPr="00047BA9">
        <w:tab/>
      </w:r>
      <w:r w:rsidR="00DA73F2" w:rsidRPr="00047BA9">
        <w:t>The UE sends a SIP SUBS</w:t>
      </w:r>
      <w:r w:rsidR="00282942" w:rsidRPr="00047BA9">
        <w:t>C</w:t>
      </w:r>
      <w:r w:rsidR="00DA73F2" w:rsidRPr="00047BA9">
        <w:t xml:space="preserve">RIBE message to the IM CN subsystem. It </w:t>
      </w:r>
      <w:r w:rsidR="00B45EDB" w:rsidRPr="00047BA9">
        <w:t xml:space="preserve">should </w:t>
      </w:r>
      <w:r w:rsidR="00DA73F2" w:rsidRPr="00047BA9">
        <w:t>indicate its capabilities in the message.</w:t>
      </w:r>
    </w:p>
    <w:p w14:paraId="591A0C58" w14:textId="77777777" w:rsidR="00DA73F2" w:rsidRPr="00047BA9" w:rsidRDefault="00B755CE" w:rsidP="00B755CE">
      <w:pPr>
        <w:pStyle w:val="B1"/>
      </w:pPr>
      <w:r w:rsidRPr="00047BA9">
        <w:t>2)</w:t>
      </w:r>
      <w:r w:rsidRPr="00047BA9">
        <w:tab/>
      </w:r>
      <w:r w:rsidR="00DA73F2" w:rsidRPr="00047BA9">
        <w:t>The IM CN subsystem forwards the request to the SDF, e.g. thanks to an iFC.</w:t>
      </w:r>
    </w:p>
    <w:p w14:paraId="57587FF5" w14:textId="77777777" w:rsidR="00DA73F2" w:rsidRPr="00047BA9" w:rsidRDefault="00B755CE" w:rsidP="00B755CE">
      <w:pPr>
        <w:pStyle w:val="B1"/>
      </w:pPr>
      <w:r w:rsidRPr="00047BA9">
        <w:t>3)</w:t>
      </w:r>
      <w:r w:rsidRPr="00047BA9">
        <w:tab/>
      </w:r>
      <w:r w:rsidR="00DA73F2" w:rsidRPr="00047BA9">
        <w:t xml:space="preserve">The SDF determines the proper service discovery information, e.g. according to the UE capabilities, the user's profile (Personalized Service Discovery). The user profile may be retrieved from the </w:t>
      </w:r>
      <w:r w:rsidR="00DA73F2" w:rsidRPr="00047BA9">
        <w:rPr>
          <w:rFonts w:hint="eastAsia"/>
          <w:lang w:eastAsia="zh-CN"/>
        </w:rPr>
        <w:t>HSS</w:t>
      </w:r>
      <w:r w:rsidR="00DA73F2" w:rsidRPr="00047BA9">
        <w:t xml:space="preserve"> or any other entity where it is stored.</w:t>
      </w:r>
    </w:p>
    <w:p w14:paraId="7931BABC" w14:textId="77777777" w:rsidR="00DA73F2" w:rsidRPr="00047BA9" w:rsidRDefault="00B755CE" w:rsidP="00B755CE">
      <w:pPr>
        <w:pStyle w:val="B1"/>
      </w:pPr>
      <w:r w:rsidRPr="00047BA9">
        <w:t>4)</w:t>
      </w:r>
      <w:r w:rsidRPr="00047BA9">
        <w:tab/>
      </w:r>
      <w:r w:rsidR="00DA73F2" w:rsidRPr="00047BA9">
        <w:t>The SDF sends a SIP 200 OK response to the IM CN subsystem, which forwards it to the UE.</w:t>
      </w:r>
    </w:p>
    <w:p w14:paraId="03D5AB3F" w14:textId="77777777" w:rsidR="00DA73F2" w:rsidRPr="00047BA9" w:rsidRDefault="00B755CE" w:rsidP="00B755CE">
      <w:pPr>
        <w:pStyle w:val="B1"/>
      </w:pPr>
      <w:r w:rsidRPr="00047BA9">
        <w:t>5)</w:t>
      </w:r>
      <w:r w:rsidRPr="00047BA9">
        <w:tab/>
      </w:r>
      <w:r w:rsidR="00DA73F2" w:rsidRPr="00047BA9">
        <w:t xml:space="preserve">The SDF sends a SIP NOTIFY message to the UE, with service discovery information </w:t>
      </w:r>
      <w:r w:rsidR="00555130" w:rsidRPr="00047BA9">
        <w:t>that includes the SSF</w:t>
      </w:r>
      <w:r w:rsidR="00B45EDB" w:rsidRPr="00047BA9">
        <w:t>(s)</w:t>
      </w:r>
      <w:r w:rsidR="00555130" w:rsidRPr="00047BA9">
        <w:t xml:space="preserve"> address</w:t>
      </w:r>
      <w:r w:rsidR="00B45EDB" w:rsidRPr="00047BA9">
        <w:t>(es)</w:t>
      </w:r>
      <w:r w:rsidR="00DA73F2" w:rsidRPr="00047BA9">
        <w:t>.</w:t>
      </w:r>
    </w:p>
    <w:p w14:paraId="3717478F" w14:textId="77777777" w:rsidR="00DA73F2" w:rsidRPr="00047BA9" w:rsidRDefault="00B755CE" w:rsidP="00B755CE">
      <w:pPr>
        <w:pStyle w:val="B1"/>
      </w:pPr>
      <w:r w:rsidRPr="00047BA9">
        <w:t>6)</w:t>
      </w:r>
      <w:r w:rsidRPr="00047BA9">
        <w:tab/>
      </w:r>
      <w:r w:rsidR="00DA73F2" w:rsidRPr="00047BA9">
        <w:t xml:space="preserve">The IM CN subsystem relays the SIP NOTIFY message back to the UE, with the service discovery information related to </w:t>
      </w:r>
      <w:r w:rsidR="00DA73F2" w:rsidRPr="00047BA9">
        <w:rPr>
          <w:rFonts w:hint="eastAsia"/>
          <w:lang w:eastAsia="zh-CN"/>
        </w:rPr>
        <w:t>PSS and MBMS user service</w:t>
      </w:r>
      <w:r w:rsidR="00DA73F2" w:rsidRPr="00047BA9">
        <w:t>.</w:t>
      </w:r>
    </w:p>
    <w:p w14:paraId="13211138" w14:textId="77777777" w:rsidR="00DA73F2" w:rsidRPr="00047BA9" w:rsidRDefault="00B755CE" w:rsidP="00B755CE">
      <w:pPr>
        <w:pStyle w:val="B1"/>
      </w:pPr>
      <w:r w:rsidRPr="00047BA9">
        <w:t>7)</w:t>
      </w:r>
      <w:r w:rsidRPr="00047BA9">
        <w:tab/>
      </w:r>
      <w:r w:rsidR="00DA73F2" w:rsidRPr="00047BA9">
        <w:t>The UE sends back a SIP 200 OK response to the IM CN subsystem.</w:t>
      </w:r>
    </w:p>
    <w:p w14:paraId="769E43C4" w14:textId="77777777" w:rsidR="00DA73F2" w:rsidRPr="00047BA9" w:rsidRDefault="00B755CE" w:rsidP="00B755CE">
      <w:pPr>
        <w:pStyle w:val="B1"/>
      </w:pPr>
      <w:r w:rsidRPr="00047BA9">
        <w:t>8)</w:t>
      </w:r>
      <w:r w:rsidRPr="00047BA9">
        <w:tab/>
      </w:r>
      <w:r w:rsidR="00DA73F2" w:rsidRPr="00047BA9">
        <w:t>The IM CN subsystem forwards the SIP 200 OK to the SDF.</w:t>
      </w:r>
    </w:p>
    <w:p w14:paraId="309ABFC6" w14:textId="77777777" w:rsidR="00DA1BF0" w:rsidRPr="00047BA9" w:rsidRDefault="004D08CA" w:rsidP="00047BA9">
      <w:pPr>
        <w:pStyle w:val="Heading3"/>
      </w:pPr>
      <w:bookmarkStart w:id="34" w:name="_Toc517286985"/>
      <w:r w:rsidRPr="00047BA9">
        <w:lastRenderedPageBreak/>
        <w:t>6.2.2</w:t>
      </w:r>
      <w:r w:rsidRPr="00047BA9">
        <w:tab/>
      </w:r>
      <w:r w:rsidR="00DA1BF0" w:rsidRPr="00047BA9">
        <w:t>Procedures at the UE</w:t>
      </w:r>
      <w:bookmarkEnd w:id="34"/>
    </w:p>
    <w:p w14:paraId="3BBBD54A" w14:textId="77777777" w:rsidR="006B0127" w:rsidRPr="00047BA9" w:rsidRDefault="006B0127" w:rsidP="00047BA9">
      <w:pPr>
        <w:pStyle w:val="Heading4"/>
      </w:pPr>
      <w:bookmarkStart w:id="35" w:name="_Toc517286986"/>
      <w:r w:rsidRPr="00047BA9">
        <w:t>6.2.2.1</w:t>
      </w:r>
      <w:r w:rsidRPr="00047BA9">
        <w:tab/>
        <w:t>Introduction</w:t>
      </w:r>
      <w:bookmarkEnd w:id="35"/>
    </w:p>
    <w:p w14:paraId="2FF240DD" w14:textId="77777777" w:rsidR="00DA1BF0" w:rsidRPr="00047BA9" w:rsidRDefault="00DA1BF0" w:rsidP="00DA1BF0">
      <w:pPr>
        <w:rPr>
          <w:color w:val="000000"/>
          <w:lang w:eastAsia="ja-JP"/>
        </w:rPr>
      </w:pPr>
      <w:r w:rsidRPr="00047BA9">
        <w:rPr>
          <w:color w:val="000000"/>
          <w:lang w:eastAsia="ja-JP"/>
        </w:rPr>
        <w:t>The UE shall generate a SUBSCRIBE request. The behaviour of the UE when processing a SUBSCRIBE request shall conform to 3GPP TS 24.229</w:t>
      </w:r>
      <w:r w:rsidR="00B755CE" w:rsidRPr="00047BA9">
        <w:rPr>
          <w:color w:val="000000"/>
          <w:lang w:eastAsia="ja-JP"/>
        </w:rPr>
        <w:t xml:space="preserve"> [7]</w:t>
      </w:r>
      <w:r w:rsidRPr="00047BA9">
        <w:rPr>
          <w:color w:val="000000"/>
          <w:lang w:eastAsia="ja-JP"/>
        </w:rPr>
        <w:t>.</w:t>
      </w:r>
    </w:p>
    <w:p w14:paraId="7BAF34F9" w14:textId="77777777" w:rsidR="00DA1BF0" w:rsidRPr="00047BA9" w:rsidRDefault="006B0127" w:rsidP="00047BA9">
      <w:pPr>
        <w:pStyle w:val="Heading4"/>
      </w:pPr>
      <w:bookmarkStart w:id="36" w:name="OLE_LINK7"/>
      <w:bookmarkStart w:id="37" w:name="OLE_LINK8"/>
      <w:bookmarkStart w:id="38" w:name="_Toc517286987"/>
      <w:r w:rsidRPr="00047BA9">
        <w:t>6.2.2.2</w:t>
      </w:r>
      <w:r w:rsidR="004D08CA" w:rsidRPr="00047BA9">
        <w:tab/>
      </w:r>
      <w:r w:rsidR="00DA1BF0" w:rsidRPr="00047BA9">
        <w:t>Subscription</w:t>
      </w:r>
      <w:bookmarkEnd w:id="38"/>
    </w:p>
    <w:bookmarkEnd w:id="36"/>
    <w:bookmarkEnd w:id="37"/>
    <w:p w14:paraId="0B903ABB" w14:textId="77777777" w:rsidR="00DA1BF0" w:rsidRPr="00047BA9" w:rsidRDefault="00DA1BF0" w:rsidP="0061008D">
      <w:pPr>
        <w:rPr>
          <w:lang w:eastAsia="ja-JP"/>
        </w:rPr>
      </w:pPr>
      <w:r w:rsidRPr="00047BA9">
        <w:rPr>
          <w:lang w:eastAsia="ja-JP"/>
        </w:rPr>
        <w:t xml:space="preserve">When the UE intends to retrieve service attachment information from the SDF, it shall generate a SUBSCRIBE request for the "ua-profile" event package defined in </w:t>
      </w:r>
      <w:r w:rsidR="0061008D" w:rsidRPr="00047BA9">
        <w:t>[28]</w:t>
      </w:r>
      <w:r w:rsidR="00B45EDB" w:rsidRPr="00047BA9">
        <w:t xml:space="preserve"> and</w:t>
      </w:r>
      <w:r w:rsidRPr="00047BA9">
        <w:t xml:space="preserve"> extended as described in</w:t>
      </w:r>
      <w:r w:rsidRPr="00047BA9">
        <w:rPr>
          <w:lang w:eastAsia="ja-JP"/>
        </w:rPr>
        <w:t xml:space="preserve"> </w:t>
      </w:r>
      <w:r w:rsidR="00CA7591">
        <w:rPr>
          <w:lang w:eastAsia="ja-JP"/>
        </w:rPr>
        <w:t>Annex Y of [24]</w:t>
      </w:r>
      <w:r w:rsidRPr="00047BA9">
        <w:rPr>
          <w:lang w:eastAsia="ja-JP"/>
        </w:rPr>
        <w:t>.</w:t>
      </w:r>
    </w:p>
    <w:p w14:paraId="3729DE98" w14:textId="77777777" w:rsidR="00DA1BF0" w:rsidRPr="00047BA9" w:rsidRDefault="00DA1BF0" w:rsidP="00DA1BF0">
      <w:pPr>
        <w:rPr>
          <w:color w:val="000000"/>
          <w:lang w:eastAsia="ja-JP"/>
        </w:rPr>
      </w:pPr>
      <w:r w:rsidRPr="00047BA9">
        <w:rPr>
          <w:color w:val="000000"/>
          <w:lang w:eastAsia="ja-JP"/>
        </w:rPr>
        <w:t>The contents of the SUBSCRIBE request shall be as follows:</w:t>
      </w:r>
    </w:p>
    <w:p w14:paraId="5C4D2BB5" w14:textId="77777777" w:rsidR="00DA1BF0" w:rsidRPr="00047BA9" w:rsidRDefault="00417A02" w:rsidP="00417A02">
      <w:pPr>
        <w:pStyle w:val="B1"/>
        <w:rPr>
          <w:lang w:eastAsia="ja-JP"/>
        </w:rPr>
      </w:pPr>
      <w:r>
        <w:rPr>
          <w:lang w:eastAsia="ja-JP"/>
        </w:rPr>
        <w:t>-</w:t>
      </w:r>
      <w:r>
        <w:rPr>
          <w:lang w:eastAsia="ja-JP"/>
        </w:rPr>
        <w:tab/>
      </w:r>
      <w:r w:rsidR="00DA1BF0" w:rsidRPr="00047BA9">
        <w:rPr>
          <w:lang w:eastAsia="ja-JP"/>
        </w:rPr>
        <w:t>The value of the Request-URI shall be set to one of following:</w:t>
      </w:r>
    </w:p>
    <w:p w14:paraId="1792AB54" w14:textId="77777777" w:rsidR="00DA1BF0" w:rsidRPr="00047BA9" w:rsidRDefault="00417A02" w:rsidP="00417A02">
      <w:pPr>
        <w:pStyle w:val="B20"/>
        <w:rPr>
          <w:lang w:eastAsia="ja-JP"/>
        </w:rPr>
      </w:pPr>
      <w:r>
        <w:rPr>
          <w:lang w:eastAsia="ja-JP"/>
        </w:rPr>
        <w:t>-</w:t>
      </w:r>
      <w:r>
        <w:rPr>
          <w:lang w:eastAsia="ja-JP"/>
        </w:rPr>
        <w:tab/>
      </w:r>
      <w:r w:rsidR="00B755CE" w:rsidRPr="00047BA9">
        <w:rPr>
          <w:lang w:eastAsia="ja-JP"/>
        </w:rPr>
        <w:t>-</w:t>
      </w:r>
      <w:r w:rsidR="00B755CE" w:rsidRPr="00047BA9">
        <w:rPr>
          <w:lang w:eastAsia="ja-JP"/>
        </w:rPr>
        <w:tab/>
      </w:r>
      <w:r w:rsidR="00DA1BF0" w:rsidRPr="00047BA9">
        <w:rPr>
          <w:lang w:eastAsia="ja-JP"/>
        </w:rPr>
        <w:t>the PSI of the SDF which is retrieved usin</w:t>
      </w:r>
      <w:r w:rsidR="00B755CE" w:rsidRPr="00047BA9">
        <w:rPr>
          <w:lang w:eastAsia="ja-JP"/>
        </w:rPr>
        <w:t>g SDF Discovery procedures</w:t>
      </w:r>
      <w:r w:rsidR="00DA1BF0" w:rsidRPr="00047BA9">
        <w:rPr>
          <w:lang w:eastAsia="ja-JP"/>
        </w:rPr>
        <w:t xml:space="preserve"> in</w:t>
      </w:r>
      <w:r w:rsidR="00B755CE" w:rsidRPr="00047BA9">
        <w:rPr>
          <w:lang w:eastAsia="ja-JP"/>
        </w:rPr>
        <w:t xml:space="preserve"> clause 5 Service Provider Discovery; or</w:t>
      </w:r>
    </w:p>
    <w:p w14:paraId="70C3708E" w14:textId="77777777" w:rsidR="00DA1BF0" w:rsidRPr="00047BA9" w:rsidRDefault="00417A02" w:rsidP="00417A02">
      <w:pPr>
        <w:pStyle w:val="B20"/>
        <w:rPr>
          <w:lang w:eastAsia="ja-JP"/>
        </w:rPr>
      </w:pPr>
      <w:r>
        <w:rPr>
          <w:lang w:eastAsia="ja-JP"/>
        </w:rPr>
        <w:t>-</w:t>
      </w:r>
      <w:r>
        <w:rPr>
          <w:lang w:eastAsia="ja-JP"/>
        </w:rPr>
        <w:tab/>
      </w:r>
      <w:r w:rsidR="00B755CE" w:rsidRPr="00047BA9">
        <w:rPr>
          <w:lang w:eastAsia="ja-JP"/>
        </w:rPr>
        <w:t>-</w:t>
      </w:r>
      <w:r w:rsidR="00B755CE" w:rsidRPr="00047BA9">
        <w:rPr>
          <w:lang w:eastAsia="ja-JP"/>
        </w:rPr>
        <w:tab/>
      </w:r>
      <w:r w:rsidR="00DA1BF0" w:rsidRPr="00047BA9">
        <w:rPr>
          <w:lang w:eastAsia="ja-JP"/>
        </w:rPr>
        <w:t>the public user identity of the end user (when the UE does not know the PSI of the SDF)</w:t>
      </w:r>
      <w:r w:rsidR="00B755CE" w:rsidRPr="00047BA9">
        <w:rPr>
          <w:lang w:eastAsia="ja-JP"/>
        </w:rPr>
        <w:t>.</w:t>
      </w:r>
    </w:p>
    <w:p w14:paraId="14C1FCE3" w14:textId="77777777" w:rsidR="00DA1BF0" w:rsidRPr="00047BA9" w:rsidRDefault="00417A02" w:rsidP="00417A02">
      <w:pPr>
        <w:pStyle w:val="B1"/>
        <w:rPr>
          <w:lang w:eastAsia="ja-JP"/>
        </w:rPr>
      </w:pPr>
      <w:r>
        <w:rPr>
          <w:lang w:eastAsia="ja-JP"/>
        </w:rPr>
        <w:t>-</w:t>
      </w:r>
      <w:r>
        <w:rPr>
          <w:lang w:eastAsia="ja-JP"/>
        </w:rPr>
        <w:tab/>
      </w:r>
      <w:r w:rsidR="00DA1BF0" w:rsidRPr="00047BA9">
        <w:rPr>
          <w:lang w:eastAsia="ja-JP"/>
        </w:rPr>
        <w:t>The From and To header shall be set to the public user identity of the user.</w:t>
      </w:r>
    </w:p>
    <w:p w14:paraId="710F4955" w14:textId="77777777" w:rsidR="00D71D58" w:rsidRPr="00047BA9" w:rsidRDefault="00417A02" w:rsidP="00417A02">
      <w:pPr>
        <w:pStyle w:val="B1"/>
        <w:rPr>
          <w:lang w:eastAsia="ja-JP"/>
        </w:rPr>
      </w:pPr>
      <w:r>
        <w:rPr>
          <w:lang w:eastAsia="ja-JP"/>
        </w:rPr>
        <w:t>-</w:t>
      </w:r>
      <w:r>
        <w:rPr>
          <w:lang w:eastAsia="ja-JP"/>
        </w:rPr>
        <w:tab/>
      </w:r>
      <w:r w:rsidR="00DA1BF0" w:rsidRPr="00047BA9">
        <w:rPr>
          <w:lang w:eastAsia="ja-JP"/>
        </w:rPr>
        <w:t>The Accept header shall include the content-type identifier that corresponds to the registered MIME type of XML documents representing</w:t>
      </w:r>
      <w:r w:rsidR="00DA1BF0" w:rsidRPr="00047BA9" w:rsidDel="004D047E">
        <w:rPr>
          <w:lang w:eastAsia="ja-JP"/>
        </w:rPr>
        <w:t xml:space="preserve"> </w:t>
      </w:r>
      <w:r w:rsidR="00D71D58" w:rsidRPr="00047BA9">
        <w:rPr>
          <w:lang w:eastAsia="ja-JP"/>
        </w:rPr>
        <w:t xml:space="preserve">UE capabilities included in the body, See clause 4.4.2: </w:t>
      </w:r>
    </w:p>
    <w:p w14:paraId="727D3CE9" w14:textId="77777777" w:rsidR="00D71D58" w:rsidRPr="00047BA9" w:rsidRDefault="00417A02" w:rsidP="00417A02">
      <w:pPr>
        <w:pStyle w:val="B20"/>
      </w:pPr>
      <w:r>
        <w:t>-</w:t>
      </w:r>
      <w:r>
        <w:tab/>
      </w:r>
      <w:r w:rsidR="00D71D58" w:rsidRPr="00047BA9">
        <w:t>A first Content Type set to "application/3gpp-ims-pss-mbms-ue-capabilities+xml".</w:t>
      </w:r>
    </w:p>
    <w:p w14:paraId="49969A60" w14:textId="77777777" w:rsidR="00D71D58" w:rsidRPr="00047BA9" w:rsidRDefault="00417A02" w:rsidP="00417A02">
      <w:pPr>
        <w:pStyle w:val="B20"/>
      </w:pPr>
      <w:r>
        <w:t>-</w:t>
      </w:r>
      <w:r>
        <w:tab/>
      </w:r>
      <w:r w:rsidR="00D71D58" w:rsidRPr="00047BA9">
        <w:t xml:space="preserve">A second Content Type set to "application/rdf+xml". </w:t>
      </w:r>
    </w:p>
    <w:p w14:paraId="31AD25B9" w14:textId="77777777" w:rsidR="00DA1BF0" w:rsidRPr="00047BA9" w:rsidRDefault="00417A02" w:rsidP="00417A02">
      <w:pPr>
        <w:pStyle w:val="B1"/>
        <w:rPr>
          <w:lang w:eastAsia="ja-JP"/>
        </w:rPr>
      </w:pPr>
      <w:r>
        <w:rPr>
          <w:lang w:eastAsia="ja-JP"/>
        </w:rPr>
        <w:t>-</w:t>
      </w:r>
      <w:r>
        <w:rPr>
          <w:lang w:eastAsia="ja-JP"/>
        </w:rPr>
        <w:tab/>
      </w:r>
      <w:r w:rsidR="00B755CE" w:rsidRPr="00047BA9">
        <w:rPr>
          <w:lang w:eastAsia="ja-JP"/>
        </w:rPr>
        <w:t>T</w:t>
      </w:r>
      <w:r w:rsidR="00DA1BF0" w:rsidRPr="00047BA9">
        <w:rPr>
          <w:lang w:eastAsia="ja-JP"/>
        </w:rPr>
        <w:t>he Event header shall be set to the "ua-profile" event package.</w:t>
      </w:r>
    </w:p>
    <w:p w14:paraId="5A8D03AC" w14:textId="77777777" w:rsidR="00DA1BF0" w:rsidRPr="00047BA9" w:rsidRDefault="00417A02" w:rsidP="00417A02">
      <w:pPr>
        <w:pStyle w:val="B1"/>
        <w:rPr>
          <w:lang w:eastAsia="ja-JP"/>
        </w:rPr>
      </w:pPr>
      <w:r>
        <w:rPr>
          <w:lang w:eastAsia="ja-JP"/>
        </w:rPr>
        <w:t>-</w:t>
      </w:r>
      <w:r>
        <w:rPr>
          <w:lang w:eastAsia="ja-JP"/>
        </w:rPr>
        <w:tab/>
      </w:r>
      <w:r w:rsidR="00DA1BF0" w:rsidRPr="00047BA9">
        <w:rPr>
          <w:lang w:eastAsia="ja-JP"/>
        </w:rPr>
        <w:t>The Event parameters shall be set as follows:</w:t>
      </w:r>
    </w:p>
    <w:p w14:paraId="6ED2B2AD" w14:textId="77777777" w:rsidR="00DA1BF0" w:rsidRPr="00047BA9" w:rsidRDefault="00B755CE" w:rsidP="00B755CE">
      <w:pPr>
        <w:pStyle w:val="B20"/>
        <w:rPr>
          <w:lang w:eastAsia="ja-JP"/>
        </w:rPr>
      </w:pPr>
      <w:r w:rsidRPr="00047BA9">
        <w:rPr>
          <w:lang w:eastAsia="ja-JP"/>
        </w:rPr>
        <w:t>-</w:t>
      </w:r>
      <w:r w:rsidRPr="00047BA9">
        <w:rPr>
          <w:lang w:eastAsia="ja-JP"/>
        </w:rPr>
        <w:tab/>
      </w:r>
      <w:r w:rsidR="00DA1BF0" w:rsidRPr="00047BA9">
        <w:rPr>
          <w:lang w:eastAsia="ja-JP"/>
        </w:rPr>
        <w:t>The "profile-type" parameter shall be set to "application".</w:t>
      </w:r>
    </w:p>
    <w:p w14:paraId="241D84D8" w14:textId="77777777" w:rsidR="00DA1BF0" w:rsidRPr="00047BA9" w:rsidRDefault="00B755CE" w:rsidP="00B755CE">
      <w:pPr>
        <w:pStyle w:val="B20"/>
        <w:rPr>
          <w:lang w:eastAsia="ja-JP"/>
        </w:rPr>
      </w:pPr>
      <w:r w:rsidRPr="00047BA9">
        <w:rPr>
          <w:lang w:eastAsia="ja-JP"/>
        </w:rPr>
        <w:t>-</w:t>
      </w:r>
      <w:r w:rsidRPr="00047BA9">
        <w:rPr>
          <w:lang w:eastAsia="ja-JP"/>
        </w:rPr>
        <w:tab/>
      </w:r>
      <w:r w:rsidR="00DA1BF0" w:rsidRPr="00047BA9">
        <w:rPr>
          <w:lang w:eastAsia="ja-JP"/>
        </w:rPr>
        <w:t>The "vendor", "model" and "version" parameter values shall be set to values specified by the implementer of the user equipment, as specified in 3GPP TS 24.229</w:t>
      </w:r>
      <w:r w:rsidRPr="00047BA9">
        <w:rPr>
          <w:lang w:eastAsia="ja-JP"/>
        </w:rPr>
        <w:t xml:space="preserve"> [7]</w:t>
      </w:r>
      <w:r w:rsidR="00DA1BF0" w:rsidRPr="00047BA9">
        <w:rPr>
          <w:lang w:eastAsia="ja-JP"/>
        </w:rPr>
        <w:t>.</w:t>
      </w:r>
    </w:p>
    <w:p w14:paraId="1B7E1ED3" w14:textId="77777777" w:rsidR="00DA1BF0" w:rsidRPr="00047BA9" w:rsidRDefault="00B755CE" w:rsidP="003219A4">
      <w:pPr>
        <w:pStyle w:val="B20"/>
        <w:rPr>
          <w:lang w:eastAsia="ja-JP"/>
        </w:rPr>
      </w:pPr>
      <w:r w:rsidRPr="00047BA9">
        <w:rPr>
          <w:lang w:eastAsia="ja-JP"/>
        </w:rPr>
        <w:t>-</w:t>
      </w:r>
      <w:r w:rsidRPr="00047BA9">
        <w:rPr>
          <w:lang w:eastAsia="ja-JP"/>
        </w:rPr>
        <w:tab/>
      </w:r>
      <w:r w:rsidR="00DA1BF0" w:rsidRPr="00047BA9">
        <w:rPr>
          <w:lang w:eastAsia="ja-JP"/>
        </w:rPr>
        <w:t>The "appids" paramete</w:t>
      </w:r>
      <w:r w:rsidRPr="00047BA9">
        <w:rPr>
          <w:lang w:eastAsia="ja-JP"/>
        </w:rPr>
        <w:t xml:space="preserve">r shall be present and set to </w:t>
      </w:r>
      <w:r w:rsidR="00047BA9">
        <w:rPr>
          <w:lang w:eastAsia="ja-JP"/>
        </w:rPr>
        <w:t>"</w:t>
      </w:r>
      <w:r w:rsidR="003219A4" w:rsidRPr="00047BA9">
        <w:rPr>
          <w:lang w:eastAsia="ja-JP"/>
        </w:rPr>
        <w:t>urn:org:3gpp:applications:ims-pss-mbms-service-discovery</w:t>
      </w:r>
      <w:r w:rsidR="00047BA9">
        <w:rPr>
          <w:lang w:eastAsia="ja-JP"/>
        </w:rPr>
        <w:t>"</w:t>
      </w:r>
      <w:r w:rsidR="001A436E">
        <w:rPr>
          <w:lang w:eastAsia="ja-JP"/>
        </w:rPr>
        <w:t>.</w:t>
      </w:r>
    </w:p>
    <w:p w14:paraId="50713BA6" w14:textId="77777777" w:rsidR="003219A4" w:rsidRPr="00047BA9" w:rsidRDefault="003219A4" w:rsidP="00FB57A7">
      <w:pPr>
        <w:rPr>
          <w:color w:val="000000"/>
          <w:lang w:eastAsia="ja-JP"/>
        </w:rPr>
      </w:pPr>
      <w:r w:rsidRPr="00047BA9">
        <w:rPr>
          <w:color w:val="000000"/>
          <w:lang w:eastAsia="ja-JP"/>
        </w:rPr>
        <w:t xml:space="preserve">The UE shall include a SIP SUBSCRIBE multipart/mixed content-type message body associated with the appid including the </w:t>
      </w:r>
      <w:r w:rsidRPr="00047BA9">
        <w:t>PSS and MBMS UE Device Capabilities</w:t>
      </w:r>
      <w:r w:rsidRPr="00047BA9">
        <w:rPr>
          <w:color w:val="000000"/>
          <w:lang w:eastAsia="ja-JP"/>
        </w:rPr>
        <w:t xml:space="preserve"> defined in Annex </w:t>
      </w:r>
      <w:r w:rsidR="00FB57A7" w:rsidRPr="00047BA9">
        <w:rPr>
          <w:color w:val="000000"/>
          <w:lang w:eastAsia="ja-JP"/>
        </w:rPr>
        <w:t>G</w:t>
      </w:r>
      <w:r w:rsidRPr="00047BA9">
        <w:rPr>
          <w:color w:val="000000"/>
          <w:lang w:eastAsia="ja-JP"/>
        </w:rPr>
        <w:t xml:space="preserve"> and the RDF/XML document describing the </w:t>
      </w:r>
      <w:r w:rsidRPr="00047BA9">
        <w:t>PSS base vocabulary defined in Annex F of TS 26.234 [</w:t>
      </w:r>
      <w:r w:rsidR="001C286F" w:rsidRPr="00047BA9">
        <w:t>8</w:t>
      </w:r>
      <w:r w:rsidRPr="00047BA9">
        <w:t>]</w:t>
      </w:r>
      <w:r w:rsidRPr="00047BA9">
        <w:rPr>
          <w:color w:val="000000"/>
          <w:lang w:eastAsia="ja-JP"/>
        </w:rPr>
        <w:t xml:space="preserve">. </w:t>
      </w:r>
    </w:p>
    <w:p w14:paraId="230A3595" w14:textId="77777777" w:rsidR="00DA1BF0" w:rsidRPr="00047BA9" w:rsidRDefault="00DA1BF0" w:rsidP="003219A4">
      <w:pPr>
        <w:rPr>
          <w:color w:val="000000"/>
          <w:lang w:eastAsia="ja-JP"/>
        </w:rPr>
      </w:pPr>
      <w:r w:rsidRPr="00047BA9">
        <w:rPr>
          <w:color w:val="000000"/>
          <w:lang w:eastAsia="ja-JP"/>
        </w:rPr>
        <w:t>Upon receipt of a 2xx response to the SUBSCRIBE request, the UE shall store the information for the established dialog and the expiration time as indicated in the Expires header of the received response.</w:t>
      </w:r>
    </w:p>
    <w:p w14:paraId="59B66CA5" w14:textId="77777777" w:rsidR="00DA1BF0" w:rsidRPr="00047BA9" w:rsidRDefault="00DA1BF0" w:rsidP="00DA1BF0">
      <w:pPr>
        <w:rPr>
          <w:color w:val="000000"/>
          <w:lang w:eastAsia="ja-JP"/>
        </w:rPr>
      </w:pPr>
      <w:r w:rsidRPr="00047BA9">
        <w:rPr>
          <w:color w:val="000000"/>
          <w:lang w:eastAsia="ja-JP"/>
        </w:rPr>
        <w:t>The UE shall automatically refresh the subscription, either 600 seconds before the expiration time if the initial subscription was for greater than 1 200 seconds, or when half of the time has expired if the</w:t>
      </w:r>
      <w:r w:rsidR="00B755CE" w:rsidRPr="00047BA9">
        <w:rPr>
          <w:color w:val="000000"/>
          <w:lang w:eastAsia="ja-JP"/>
        </w:rPr>
        <w:t xml:space="preserve"> initial subscription was for 1 </w:t>
      </w:r>
      <w:r w:rsidRPr="00047BA9">
        <w:rPr>
          <w:color w:val="000000"/>
          <w:lang w:eastAsia="ja-JP"/>
        </w:rPr>
        <w:t>200 seconds or less. If a SUBSCRIBE request to refresh a subscription fails with a non-481 response, the UE shall still consider the original subscription valid for the duration of the most recently known "Expires" value according to 3GPP TS 24.229</w:t>
      </w:r>
      <w:r w:rsidR="00B755CE" w:rsidRPr="00047BA9">
        <w:rPr>
          <w:color w:val="000000"/>
          <w:lang w:eastAsia="ja-JP"/>
        </w:rPr>
        <w:t xml:space="preserve"> [7]</w:t>
      </w:r>
      <w:r w:rsidRPr="00047BA9">
        <w:rPr>
          <w:color w:val="000000"/>
          <w:lang w:eastAsia="ja-JP"/>
        </w:rPr>
        <w:t>. Otherwise, the UE shall consider the subscription invalid and start a new initial subscription according to 3GPP TS 24.229</w:t>
      </w:r>
      <w:r w:rsidR="00B755CE" w:rsidRPr="00047BA9">
        <w:rPr>
          <w:color w:val="000000"/>
          <w:lang w:eastAsia="ja-JP"/>
        </w:rPr>
        <w:t xml:space="preserve"> [7]</w:t>
      </w:r>
      <w:r w:rsidRPr="00047BA9">
        <w:rPr>
          <w:color w:val="000000"/>
          <w:lang w:eastAsia="ja-JP"/>
        </w:rPr>
        <w:t>.</w:t>
      </w:r>
    </w:p>
    <w:p w14:paraId="4672D5C6" w14:textId="77777777" w:rsidR="00DA1BF0" w:rsidRPr="00047BA9" w:rsidRDefault="004D08CA" w:rsidP="00047BA9">
      <w:pPr>
        <w:pStyle w:val="Heading4"/>
        <w:rPr>
          <w:lang w:eastAsia="ja-JP"/>
        </w:rPr>
      </w:pPr>
      <w:bookmarkStart w:id="39" w:name="_Toc517286988"/>
      <w:r w:rsidRPr="00047BA9">
        <w:rPr>
          <w:lang w:eastAsia="ja-JP"/>
        </w:rPr>
        <w:t>6.2.</w:t>
      </w:r>
      <w:r w:rsidR="006B0127" w:rsidRPr="00047BA9">
        <w:rPr>
          <w:lang w:eastAsia="ja-JP"/>
        </w:rPr>
        <w:t>2.3</w:t>
      </w:r>
      <w:r w:rsidRPr="00047BA9">
        <w:rPr>
          <w:lang w:eastAsia="ja-JP"/>
        </w:rPr>
        <w:tab/>
      </w:r>
      <w:r w:rsidR="00DA1BF0" w:rsidRPr="00047BA9">
        <w:rPr>
          <w:lang w:eastAsia="ja-JP"/>
        </w:rPr>
        <w:t>Receiving notifications</w:t>
      </w:r>
      <w:bookmarkEnd w:id="39"/>
    </w:p>
    <w:p w14:paraId="3E7FF2FC" w14:textId="77777777" w:rsidR="00DA1BF0" w:rsidRPr="00047BA9" w:rsidRDefault="00DA1BF0" w:rsidP="00FB57A7">
      <w:pPr>
        <w:rPr>
          <w:color w:val="000000"/>
          <w:lang w:eastAsia="ja-JP"/>
        </w:rPr>
      </w:pPr>
      <w:r w:rsidRPr="00047BA9">
        <w:rPr>
          <w:color w:val="000000"/>
          <w:lang w:eastAsia="ja-JP"/>
        </w:rPr>
        <w:t>Upon receipt of a NOTIFY request on the dialog which was generated during subscription, the</w:t>
      </w:r>
      <w:r w:rsidRPr="00047BA9" w:rsidDel="00A363CF">
        <w:rPr>
          <w:color w:val="000000"/>
          <w:lang w:eastAsia="ja-JP"/>
        </w:rPr>
        <w:t xml:space="preserve"> </w:t>
      </w:r>
      <w:r w:rsidRPr="00047BA9">
        <w:rPr>
          <w:color w:val="000000"/>
          <w:lang w:eastAsia="ja-JP"/>
        </w:rPr>
        <w:t>application within the UE shall parse the XML document contained in the message body.</w:t>
      </w:r>
      <w:r w:rsidR="003219A4" w:rsidRPr="00047BA9">
        <w:rPr>
          <w:color w:val="000000"/>
          <w:lang w:eastAsia="ja-JP"/>
        </w:rPr>
        <w:t xml:space="preserve"> The XML document schema is defined in Annex </w:t>
      </w:r>
      <w:r w:rsidR="00FB57A7" w:rsidRPr="00047BA9">
        <w:rPr>
          <w:color w:val="000000"/>
          <w:lang w:eastAsia="ja-JP"/>
        </w:rPr>
        <w:t>H</w:t>
      </w:r>
      <w:r w:rsidR="003219A4" w:rsidRPr="00047BA9">
        <w:rPr>
          <w:color w:val="000000"/>
          <w:lang w:eastAsia="ja-JP"/>
        </w:rPr>
        <w:t>.</w:t>
      </w:r>
      <w:r w:rsidR="0010494F">
        <w:rPr>
          <w:color w:val="000000"/>
          <w:lang w:eastAsia="ja-JP"/>
        </w:rPr>
        <w:t xml:space="preserve"> </w:t>
      </w:r>
      <w:r w:rsidR="0010494F">
        <w:rPr>
          <w:rFonts w:hint="eastAsia"/>
          <w:color w:val="000000"/>
          <w:lang w:eastAsia="zh-CN"/>
        </w:rPr>
        <w:t xml:space="preserve">The definition of each parameter in the XML document is defined in </w:t>
      </w:r>
      <w:smartTag w:uri="urn:schemas-microsoft-com:office:smarttags" w:element="chsdate">
        <w:smartTagPr>
          <w:attr w:name="IsROCDate" w:val="False"/>
          <w:attr w:name="IsLunarDate" w:val="False"/>
          <w:attr w:name="Day" w:val="30"/>
          <w:attr w:name="Month" w:val="12"/>
          <w:attr w:name="Year" w:val="1899"/>
        </w:smartTagPr>
        <w:r w:rsidR="0010494F">
          <w:rPr>
            <w:rFonts w:hint="eastAsia"/>
            <w:color w:val="000000"/>
            <w:lang w:eastAsia="zh-CN"/>
          </w:rPr>
          <w:t>5.2.2</w:t>
        </w:r>
      </w:smartTag>
      <w:r w:rsidR="0010494F">
        <w:rPr>
          <w:rFonts w:hint="eastAsia"/>
          <w:color w:val="000000"/>
          <w:lang w:eastAsia="zh-CN"/>
        </w:rPr>
        <w:t>.3 of [</w:t>
      </w:r>
      <w:r w:rsidR="0010494F">
        <w:rPr>
          <w:color w:val="000000"/>
          <w:lang w:eastAsia="zh-CN"/>
        </w:rPr>
        <w:t>24</w:t>
      </w:r>
      <w:r w:rsidR="0010494F">
        <w:rPr>
          <w:rFonts w:hint="eastAsia"/>
          <w:color w:val="000000"/>
          <w:lang w:eastAsia="zh-CN"/>
        </w:rPr>
        <w:t>]</w:t>
      </w:r>
    </w:p>
    <w:p w14:paraId="4D997028" w14:textId="77777777" w:rsidR="00DA1BF0" w:rsidRDefault="00DA1BF0" w:rsidP="003219A4">
      <w:pPr>
        <w:rPr>
          <w:color w:val="000000"/>
          <w:lang w:eastAsia="ja-JP"/>
        </w:rPr>
      </w:pPr>
      <w:r w:rsidRPr="00047BA9">
        <w:rPr>
          <w:color w:val="000000"/>
          <w:lang w:eastAsia="ja-JP"/>
        </w:rPr>
        <w:t xml:space="preserve">The list of parameters </w:t>
      </w:r>
      <w:r w:rsidR="003219A4" w:rsidRPr="00047BA9">
        <w:rPr>
          <w:color w:val="000000"/>
          <w:lang w:eastAsia="ja-JP"/>
        </w:rPr>
        <w:t xml:space="preserve">in the XML document </w:t>
      </w:r>
      <w:r w:rsidRPr="00047BA9">
        <w:rPr>
          <w:color w:val="000000"/>
          <w:lang w:eastAsia="ja-JP"/>
        </w:rPr>
        <w:t xml:space="preserve">shall be used for service selection information retrieval according to </w:t>
      </w:r>
      <w:r w:rsidR="00114E67">
        <w:rPr>
          <w:color w:val="000000"/>
          <w:lang w:eastAsia="ja-JP"/>
        </w:rPr>
        <w:br/>
      </w:r>
      <w:r w:rsidRPr="00047BA9">
        <w:rPr>
          <w:color w:val="000000"/>
          <w:lang w:eastAsia="ja-JP"/>
        </w:rPr>
        <w:t xml:space="preserve">clause </w:t>
      </w:r>
      <w:r w:rsidR="003219A4" w:rsidRPr="00047BA9">
        <w:rPr>
          <w:color w:val="000000"/>
          <w:lang w:eastAsia="ja-JP"/>
        </w:rPr>
        <w:t>7</w:t>
      </w:r>
      <w:r w:rsidRPr="00047BA9">
        <w:rPr>
          <w:color w:val="000000"/>
          <w:lang w:eastAsia="ja-JP"/>
        </w:rPr>
        <w:t>.</w:t>
      </w:r>
    </w:p>
    <w:p w14:paraId="12709ABB" w14:textId="77777777" w:rsidR="0010494F" w:rsidRPr="00742AD3" w:rsidRDefault="0010494F" w:rsidP="0010494F">
      <w:pPr>
        <w:keepNext/>
        <w:keepLines/>
        <w:rPr>
          <w:lang w:eastAsia="zh-CN"/>
        </w:rPr>
      </w:pPr>
      <w:r w:rsidRPr="00742AD3">
        <w:rPr>
          <w:lang w:eastAsia="zh-CN"/>
        </w:rPr>
        <w:lastRenderedPageBreak/>
        <w:t>When parsing the list of parameters the UE shall take the following action:</w:t>
      </w:r>
    </w:p>
    <w:p w14:paraId="04ECB681" w14:textId="77777777" w:rsidR="0010494F" w:rsidRPr="00742AD3" w:rsidRDefault="00417A02" w:rsidP="00417A02">
      <w:pPr>
        <w:pStyle w:val="B1"/>
      </w:pPr>
      <w:r>
        <w:t>-</w:t>
      </w:r>
      <w:r>
        <w:tab/>
      </w:r>
      <w:r w:rsidR="0010494F" w:rsidRPr="00742AD3">
        <w:t xml:space="preserve">information relates to </w:t>
      </w:r>
      <w:r w:rsidR="0010494F">
        <w:rPr>
          <w:rFonts w:hint="eastAsia"/>
          <w:lang w:eastAsia="zh-CN"/>
        </w:rPr>
        <w:t xml:space="preserve">an </w:t>
      </w:r>
      <w:r w:rsidR="0010494F" w:rsidRPr="00742AD3">
        <w:t>SSF</w:t>
      </w:r>
      <w:r w:rsidR="0010494F">
        <w:rPr>
          <w:rFonts w:hint="eastAsia"/>
          <w:lang w:eastAsia="zh-CN"/>
        </w:rPr>
        <w:t xml:space="preserve"> with</w:t>
      </w:r>
      <w:r w:rsidR="0010494F" w:rsidRPr="00742AD3">
        <w:t xml:space="preserve"> whom the UE has already an entr</w:t>
      </w:r>
      <w:r w:rsidR="0010494F">
        <w:rPr>
          <w:rFonts w:hint="eastAsia"/>
          <w:lang w:eastAsia="zh-CN"/>
        </w:rPr>
        <w:t>y</w:t>
      </w:r>
      <w:r w:rsidR="0010494F" w:rsidRPr="00742AD3">
        <w:t xml:space="preserve">. </w:t>
      </w:r>
    </w:p>
    <w:p w14:paraId="082219AE" w14:textId="77777777" w:rsidR="0010494F" w:rsidRPr="00742AD3" w:rsidRDefault="00417A02" w:rsidP="00417A02">
      <w:pPr>
        <w:pStyle w:val="B20"/>
      </w:pPr>
      <w:r>
        <w:t>-</w:t>
      </w:r>
      <w:r>
        <w:tab/>
      </w:r>
      <w:r w:rsidR="0010494F" w:rsidRPr="00742AD3">
        <w:t>If the "@version" attribute is present and has not the same value or if not present, then the UE performs the following actions:</w:t>
      </w:r>
    </w:p>
    <w:p w14:paraId="1F3FDF23" w14:textId="77777777" w:rsidR="0010494F" w:rsidRPr="00742AD3" w:rsidRDefault="00417A02" w:rsidP="00417A02">
      <w:pPr>
        <w:pStyle w:val="B30"/>
      </w:pPr>
      <w:r>
        <w:t>-</w:t>
      </w:r>
      <w:r>
        <w:tab/>
      </w:r>
      <w:r w:rsidR="0010494F" w:rsidRPr="00742AD3">
        <w:t>for parameters related to this SSF already present in the UE: the UE shall update these parameters with the new values sent by the S</w:t>
      </w:r>
      <w:r w:rsidR="004A2D4C">
        <w:t>D</w:t>
      </w:r>
      <w:r w:rsidR="0010494F" w:rsidRPr="00742AD3">
        <w:t>F</w:t>
      </w:r>
      <w:r w:rsidR="0010494F" w:rsidRPr="00742AD3">
        <w:rPr>
          <w:rFonts w:hint="eastAsia"/>
          <w:lang w:eastAsia="zh-CN"/>
        </w:rPr>
        <w:t xml:space="preserve">. If the </w:t>
      </w:r>
      <w:r w:rsidR="0010494F" w:rsidRPr="00742AD3">
        <w:t>Segment@Version</w:t>
      </w:r>
      <w:r w:rsidR="0010494F" w:rsidRPr="00742AD3">
        <w:rPr>
          <w:rFonts w:hint="eastAsia"/>
          <w:lang w:eastAsia="zh-CN"/>
        </w:rPr>
        <w:t xml:space="preserve"> </w:t>
      </w:r>
      <w:r w:rsidR="0010494F" w:rsidRPr="00742AD3">
        <w:t>has not the same value</w:t>
      </w:r>
      <w:r w:rsidR="0010494F" w:rsidRPr="00742AD3">
        <w:rPr>
          <w:rFonts w:hint="eastAsia"/>
          <w:lang w:eastAsia="zh-CN"/>
        </w:rPr>
        <w:t xml:space="preserve">, the UE shall update </w:t>
      </w:r>
      <w:r w:rsidR="0010494F">
        <w:rPr>
          <w:rFonts w:eastAsia="SimSun" w:hint="eastAsia"/>
          <w:lang w:eastAsia="zh-CN"/>
        </w:rPr>
        <w:t xml:space="preserve">user </w:t>
      </w:r>
      <w:r w:rsidR="0010494F" w:rsidRPr="00742AD3">
        <w:rPr>
          <w:rFonts w:hint="eastAsia"/>
          <w:lang w:eastAsia="zh-CN"/>
        </w:rPr>
        <w:t xml:space="preserve">service </w:t>
      </w:r>
      <w:r w:rsidR="0010494F">
        <w:rPr>
          <w:rFonts w:eastAsia="SimSun" w:hint="eastAsia"/>
          <w:lang w:eastAsia="zh-CN"/>
        </w:rPr>
        <w:t>selection</w:t>
      </w:r>
      <w:r w:rsidR="0010494F" w:rsidRPr="00742AD3">
        <w:rPr>
          <w:rFonts w:hint="eastAsia"/>
          <w:lang w:eastAsia="zh-CN"/>
        </w:rPr>
        <w:t xml:space="preserve"> information from the SSF before using it</w:t>
      </w:r>
      <w:r w:rsidR="0010494F" w:rsidRPr="00742AD3">
        <w:t>,</w:t>
      </w:r>
    </w:p>
    <w:p w14:paraId="705FFAA8" w14:textId="77777777" w:rsidR="0010494F" w:rsidRPr="00742AD3" w:rsidRDefault="00417A02" w:rsidP="00417A02">
      <w:pPr>
        <w:pStyle w:val="B30"/>
      </w:pPr>
      <w:r>
        <w:t>-</w:t>
      </w:r>
      <w:r>
        <w:tab/>
      </w:r>
      <w:r w:rsidR="0010494F" w:rsidRPr="00742AD3">
        <w:t>for parameters related to this SSF not present in the UE: the UE shall store the new parameters.</w:t>
      </w:r>
    </w:p>
    <w:p w14:paraId="2D200109" w14:textId="77777777" w:rsidR="0010494F" w:rsidRDefault="00417A02" w:rsidP="00417A02">
      <w:pPr>
        <w:pStyle w:val="B20"/>
      </w:pPr>
      <w:r>
        <w:t>-</w:t>
      </w:r>
      <w:r>
        <w:tab/>
      </w:r>
      <w:r w:rsidR="0010494F" w:rsidRPr="00742AD3">
        <w:t>If the "@version" attribute is present and has the same value, the UE shall not update the stored SSF information.</w:t>
      </w:r>
    </w:p>
    <w:p w14:paraId="3FD46F71" w14:textId="77777777" w:rsidR="0010494F" w:rsidRPr="0010494F" w:rsidRDefault="00417A02" w:rsidP="00417A02">
      <w:pPr>
        <w:pStyle w:val="B1"/>
      </w:pPr>
      <w:r>
        <w:t>-</w:t>
      </w:r>
      <w:r>
        <w:tab/>
      </w:r>
      <w:r w:rsidR="0010494F" w:rsidRPr="00742AD3">
        <w:t>information relates to an SSF not known by the UE: the UE creates a new entry for this SSF with all indicated parameters.</w:t>
      </w:r>
    </w:p>
    <w:p w14:paraId="53C40C3B" w14:textId="77777777" w:rsidR="00DA1BF0" w:rsidRPr="00047BA9" w:rsidRDefault="00DA1BF0" w:rsidP="00DA1BF0">
      <w:pPr>
        <w:rPr>
          <w:color w:val="000000"/>
          <w:lang w:eastAsia="ja-JP"/>
        </w:rPr>
      </w:pPr>
      <w:r w:rsidRPr="00047BA9">
        <w:rPr>
          <w:color w:val="000000"/>
          <w:lang w:eastAsia="ja-JP"/>
        </w:rPr>
        <w:t>After all elements have been processed, the UE shall return a 200 OK response to the NOTIFY request.</w:t>
      </w:r>
    </w:p>
    <w:p w14:paraId="23160688" w14:textId="77777777" w:rsidR="00DA1BF0" w:rsidRPr="00047BA9" w:rsidRDefault="00DA1BF0" w:rsidP="00DA1BF0">
      <w:pPr>
        <w:rPr>
          <w:color w:val="000000"/>
          <w:lang w:eastAsia="ja-JP"/>
        </w:rPr>
      </w:pPr>
      <w:r w:rsidRPr="00047BA9">
        <w:rPr>
          <w:color w:val="000000"/>
          <w:lang w:eastAsia="ja-JP"/>
        </w:rPr>
        <w:t>Failure to perform subscription refresh does not imply that there is a loss of communication to SSF or SCF. The UE has an option to continue using the lists of parameters from the last NOTIFY.</w:t>
      </w:r>
    </w:p>
    <w:p w14:paraId="1F0553BE" w14:textId="77777777" w:rsidR="00DA1BF0" w:rsidRPr="00047BA9" w:rsidRDefault="00DA1BF0" w:rsidP="00DA1BF0">
      <w:r w:rsidRPr="00047BA9">
        <w:rPr>
          <w:color w:val="000000"/>
          <w:lang w:eastAsia="ja-JP"/>
        </w:rPr>
        <w:t>After deregistration, the UE may keep stored information on per user basis. As for subscription refresh, the UE may use the stored information if initial subscription fails after a new registration.</w:t>
      </w:r>
    </w:p>
    <w:p w14:paraId="2A6A6CAD" w14:textId="77777777" w:rsidR="00DA1BF0" w:rsidRPr="00047BA9" w:rsidRDefault="00AE51D4" w:rsidP="00047BA9">
      <w:pPr>
        <w:pStyle w:val="Heading3"/>
      </w:pPr>
      <w:bookmarkStart w:id="40" w:name="_Toc517286989"/>
      <w:r w:rsidRPr="00047BA9">
        <w:t>6.2.3</w:t>
      </w:r>
      <w:r w:rsidR="00B555A0" w:rsidRPr="00047BA9">
        <w:tab/>
      </w:r>
      <w:r w:rsidRPr="00047BA9">
        <w:t>Procedures</w:t>
      </w:r>
      <w:r w:rsidR="00C80412" w:rsidRPr="00047BA9">
        <w:t xml:space="preserve"> at the SDF</w:t>
      </w:r>
      <w:bookmarkEnd w:id="40"/>
    </w:p>
    <w:p w14:paraId="4FD7FBB8" w14:textId="77777777" w:rsidR="00DA1BF0" w:rsidRPr="00047BA9" w:rsidRDefault="00DA1BF0" w:rsidP="00482A36">
      <w:pPr>
        <w:keepNext/>
        <w:keepLines/>
        <w:rPr>
          <w:color w:val="000000"/>
          <w:lang w:eastAsia="ja-JP"/>
        </w:rPr>
      </w:pPr>
      <w:r w:rsidRPr="00047BA9">
        <w:rPr>
          <w:color w:val="000000"/>
          <w:lang w:eastAsia="ja-JP"/>
        </w:rPr>
        <w:t xml:space="preserve">The SDF addresses </w:t>
      </w:r>
      <w:r w:rsidR="00482A36" w:rsidRPr="00047BA9">
        <w:rPr>
          <w:color w:val="000000"/>
          <w:lang w:eastAsia="ja-JP"/>
        </w:rPr>
        <w:t>are</w:t>
      </w:r>
      <w:r w:rsidRPr="00047BA9">
        <w:rPr>
          <w:color w:val="000000"/>
          <w:lang w:eastAsia="ja-JP"/>
        </w:rPr>
        <w:t xml:space="preserve"> determined by the UE using any of the alternatives as defined in </w:t>
      </w:r>
      <w:r w:rsidR="00B755CE" w:rsidRPr="00047BA9">
        <w:rPr>
          <w:color w:val="000000"/>
          <w:lang w:eastAsia="ja-JP"/>
        </w:rPr>
        <w:t xml:space="preserve">clause </w:t>
      </w:r>
      <w:r w:rsidRPr="00047BA9">
        <w:rPr>
          <w:color w:val="000000"/>
          <w:lang w:eastAsia="ja-JP"/>
        </w:rPr>
        <w:t>5.</w:t>
      </w:r>
    </w:p>
    <w:p w14:paraId="2BE097A3" w14:textId="77777777" w:rsidR="00DA1BF0" w:rsidRPr="00047BA9" w:rsidRDefault="00DA1BF0" w:rsidP="00DA3983">
      <w:pPr>
        <w:rPr>
          <w:color w:val="000000"/>
          <w:lang w:eastAsia="ja-JP"/>
        </w:rPr>
      </w:pPr>
      <w:r w:rsidRPr="00047BA9">
        <w:rPr>
          <w:color w:val="000000"/>
          <w:lang w:eastAsia="ja-JP"/>
        </w:rPr>
        <w:t xml:space="preserve">When the SDF receives a SUBSCRIBE request, </w:t>
      </w:r>
      <w:r w:rsidR="00DA3983" w:rsidRPr="00047BA9">
        <w:rPr>
          <w:color w:val="000000"/>
          <w:lang w:eastAsia="ja-JP"/>
        </w:rPr>
        <w:t xml:space="preserve">it may </w:t>
      </w:r>
      <w:r w:rsidRPr="00047BA9">
        <w:rPr>
          <w:color w:val="000000"/>
          <w:lang w:eastAsia="ja-JP"/>
        </w:rPr>
        <w:t>perform user's identity ver</w:t>
      </w:r>
      <w:r w:rsidR="00B755CE" w:rsidRPr="00047BA9">
        <w:rPr>
          <w:color w:val="000000"/>
          <w:lang w:eastAsia="ja-JP"/>
        </w:rPr>
        <w:t>ification as defined in 3GPP TS </w:t>
      </w:r>
      <w:r w:rsidRPr="00047BA9">
        <w:rPr>
          <w:color w:val="000000"/>
          <w:lang w:eastAsia="ja-JP"/>
        </w:rPr>
        <w:t>24.229</w:t>
      </w:r>
      <w:r w:rsidR="00B755CE" w:rsidRPr="00047BA9">
        <w:rPr>
          <w:color w:val="000000"/>
          <w:lang w:eastAsia="ja-JP"/>
        </w:rPr>
        <w:t xml:space="preserve"> [7]</w:t>
      </w:r>
      <w:r w:rsidRPr="00047BA9" w:rsidDel="003470EA">
        <w:rPr>
          <w:color w:val="000000"/>
          <w:lang w:eastAsia="ja-JP"/>
        </w:rPr>
        <w:t>.</w:t>
      </w:r>
      <w:r w:rsidRPr="00047BA9">
        <w:rPr>
          <w:color w:val="000000"/>
          <w:lang w:eastAsia="ja-JP"/>
        </w:rPr>
        <w:t xml:space="preserve"> After successful user identification</w:t>
      </w:r>
      <w:r w:rsidR="00DA3983" w:rsidRPr="00047BA9">
        <w:rPr>
          <w:color w:val="000000"/>
          <w:lang w:eastAsia="ja-JP"/>
        </w:rPr>
        <w:t>,</w:t>
      </w:r>
      <w:r w:rsidRPr="00047BA9">
        <w:rPr>
          <w:color w:val="000000"/>
          <w:lang w:eastAsia="ja-JP"/>
        </w:rPr>
        <w:t xml:space="preserve"> if a</w:t>
      </w:r>
      <w:r w:rsidRPr="00047BA9" w:rsidDel="003470EA">
        <w:rPr>
          <w:color w:val="000000"/>
          <w:lang w:eastAsia="ja-JP"/>
        </w:rPr>
        <w:t xml:space="preserve"> </w:t>
      </w:r>
      <w:r w:rsidRPr="00047BA9">
        <w:rPr>
          <w:color w:val="000000"/>
          <w:lang w:eastAsia="ja-JP"/>
        </w:rPr>
        <w:t>User Profile is available it is possible to perform personalization of the body (Service Attachment Information) of the NOTIFY request.</w:t>
      </w:r>
    </w:p>
    <w:p w14:paraId="6226213A" w14:textId="77777777" w:rsidR="00DA1BF0" w:rsidRPr="00047BA9" w:rsidRDefault="00DA1BF0" w:rsidP="00DA1BF0">
      <w:pPr>
        <w:rPr>
          <w:color w:val="000000"/>
          <w:lang w:eastAsia="ja-JP"/>
        </w:rPr>
      </w:pPr>
      <w:r w:rsidRPr="00047BA9">
        <w:rPr>
          <w:color w:val="000000"/>
          <w:lang w:eastAsia="ja-JP"/>
        </w:rPr>
        <w:t>The SDF shall examine the parameters specified in the SIP SUBSCRIBE body and shall then record UE capabilities information as part of the user profile data.</w:t>
      </w:r>
    </w:p>
    <w:p w14:paraId="6BD5A62E" w14:textId="77777777" w:rsidR="00DA1BF0" w:rsidRPr="00047BA9" w:rsidRDefault="00B755CE" w:rsidP="00B05488">
      <w:pPr>
        <w:pStyle w:val="NO"/>
        <w:rPr>
          <w:lang w:eastAsia="ja-JP"/>
        </w:rPr>
      </w:pPr>
      <w:r w:rsidRPr="00047BA9">
        <w:rPr>
          <w:lang w:eastAsia="ja-JP"/>
        </w:rPr>
        <w:t>NOTE</w:t>
      </w:r>
      <w:r w:rsidR="00DA1BF0" w:rsidRPr="00047BA9">
        <w:rPr>
          <w:lang w:eastAsia="ja-JP"/>
        </w:rPr>
        <w:t>:</w:t>
      </w:r>
      <w:r w:rsidRPr="00047BA9">
        <w:rPr>
          <w:lang w:eastAsia="ja-JP"/>
        </w:rPr>
        <w:tab/>
      </w:r>
      <w:r w:rsidR="00DA1BF0" w:rsidRPr="00047BA9">
        <w:rPr>
          <w:lang w:eastAsia="ja-JP"/>
        </w:rPr>
        <w:t>The UE capabilities that are recorded as part of the user profile may be used by the SSF for personalization purposes.</w:t>
      </w:r>
    </w:p>
    <w:p w14:paraId="7E551311" w14:textId="77777777" w:rsidR="00DA1BF0" w:rsidRPr="00047BA9" w:rsidRDefault="00DA1BF0" w:rsidP="00DA1BF0">
      <w:pPr>
        <w:rPr>
          <w:color w:val="000000"/>
          <w:lang w:eastAsia="ja-JP"/>
        </w:rPr>
      </w:pPr>
      <w:r w:rsidRPr="00047BA9">
        <w:rPr>
          <w:color w:val="000000"/>
          <w:lang w:eastAsia="ja-JP"/>
        </w:rPr>
        <w:t>In case of successful subscription, the SDF shall generate a SIP 200 OK in response to the SUBSCRIBE request. The SDF shall then send a NOTIFY request immediately.</w:t>
      </w:r>
    </w:p>
    <w:p w14:paraId="20C963CC" w14:textId="77777777" w:rsidR="00DA1BF0" w:rsidRPr="00047BA9" w:rsidDel="00197CC3" w:rsidRDefault="00DA1BF0" w:rsidP="00DA1BF0">
      <w:pPr>
        <w:rPr>
          <w:color w:val="000000"/>
          <w:lang w:eastAsia="ja-JP"/>
        </w:rPr>
      </w:pPr>
      <w:r w:rsidRPr="00047BA9" w:rsidDel="00197CC3">
        <w:rPr>
          <w:color w:val="000000"/>
          <w:lang w:eastAsia="ja-JP"/>
        </w:rPr>
        <w:t>The contents of the NOTIFY request shall be as follows:</w:t>
      </w:r>
    </w:p>
    <w:p w14:paraId="69063CE2" w14:textId="77777777" w:rsidR="00DA1BF0" w:rsidRPr="00047BA9" w:rsidDel="00197CC3" w:rsidRDefault="00417A02" w:rsidP="00417A02">
      <w:pPr>
        <w:pStyle w:val="B1"/>
        <w:rPr>
          <w:lang w:eastAsia="ja-JP"/>
        </w:rPr>
      </w:pPr>
      <w:r>
        <w:rPr>
          <w:lang w:eastAsia="ja-JP"/>
        </w:rPr>
        <w:t>-</w:t>
      </w:r>
      <w:r>
        <w:rPr>
          <w:lang w:eastAsia="ja-JP"/>
        </w:rPr>
        <w:tab/>
      </w:r>
      <w:r w:rsidR="00DA1BF0" w:rsidRPr="00047BA9" w:rsidDel="00197CC3">
        <w:rPr>
          <w:lang w:eastAsia="ja-JP"/>
        </w:rPr>
        <w:t>The Event header shall be set to the "ua-profile" event package.</w:t>
      </w:r>
    </w:p>
    <w:p w14:paraId="2F5A97A6" w14:textId="77777777" w:rsidR="00DA1BF0" w:rsidRPr="00047BA9" w:rsidDel="00197CC3" w:rsidRDefault="00417A02" w:rsidP="00417A02">
      <w:pPr>
        <w:pStyle w:val="B1"/>
        <w:rPr>
          <w:lang w:eastAsia="ja-JP"/>
        </w:rPr>
      </w:pPr>
      <w:r>
        <w:rPr>
          <w:lang w:eastAsia="ja-JP"/>
        </w:rPr>
        <w:t>-</w:t>
      </w:r>
      <w:r>
        <w:rPr>
          <w:lang w:eastAsia="ja-JP"/>
        </w:rPr>
        <w:tab/>
      </w:r>
      <w:r w:rsidR="00DA1BF0" w:rsidRPr="00047BA9" w:rsidDel="00197CC3">
        <w:rPr>
          <w:lang w:eastAsia="ja-JP"/>
        </w:rPr>
        <w:t>The "effective-by" parameter for the event header shall be set to 0.</w:t>
      </w:r>
    </w:p>
    <w:p w14:paraId="41788436" w14:textId="77777777" w:rsidR="00DA1BF0" w:rsidRPr="00047BA9" w:rsidDel="00197CC3" w:rsidRDefault="00417A02" w:rsidP="00417A02">
      <w:pPr>
        <w:pStyle w:val="B1"/>
        <w:rPr>
          <w:lang w:eastAsia="ja-JP"/>
        </w:rPr>
      </w:pPr>
      <w:r>
        <w:rPr>
          <w:lang w:eastAsia="ja-JP"/>
        </w:rPr>
        <w:t>-</w:t>
      </w:r>
      <w:r>
        <w:rPr>
          <w:lang w:eastAsia="ja-JP"/>
        </w:rPr>
        <w:tab/>
      </w:r>
      <w:r w:rsidR="00DA1BF0" w:rsidRPr="00047BA9" w:rsidDel="00197CC3">
        <w:rPr>
          <w:lang w:eastAsia="ja-JP"/>
        </w:rPr>
        <w:t xml:space="preserve">The content type shall be set </w:t>
      </w:r>
      <w:r w:rsidR="003219A4" w:rsidRPr="00047BA9" w:rsidDel="00197CC3">
        <w:rPr>
          <w:lang w:eastAsia="ja-JP"/>
        </w:rPr>
        <w:t xml:space="preserve">to </w:t>
      </w:r>
      <w:r w:rsidR="003219A4" w:rsidRPr="00047BA9">
        <w:rPr>
          <w:lang w:eastAsia="ja-JP"/>
        </w:rPr>
        <w:t>"application/3gpp-ims-pss-mbms-service-discovery+xml";</w:t>
      </w:r>
    </w:p>
    <w:p w14:paraId="4774DB57" w14:textId="77777777" w:rsidR="00795706" w:rsidRPr="0010494F" w:rsidRDefault="00417A02" w:rsidP="00417A02">
      <w:pPr>
        <w:pStyle w:val="B1"/>
      </w:pPr>
      <w:r>
        <w:rPr>
          <w:color w:val="000000"/>
          <w:lang w:eastAsia="ja-JP"/>
        </w:rPr>
        <w:t>-</w:t>
      </w:r>
      <w:r>
        <w:rPr>
          <w:color w:val="000000"/>
          <w:lang w:eastAsia="ja-JP"/>
        </w:rPr>
        <w:tab/>
      </w:r>
      <w:r w:rsidR="00482A36" w:rsidRPr="00047BA9">
        <w:rPr>
          <w:color w:val="000000"/>
          <w:lang w:eastAsia="ja-JP"/>
        </w:rPr>
        <w:t xml:space="preserve">The message body shall contain an XML document listing SSF addresses and the means of connecting to the SSFs for retrieving service selection information </w:t>
      </w:r>
      <w:r w:rsidR="003219A4" w:rsidRPr="00047BA9">
        <w:rPr>
          <w:color w:val="000000"/>
          <w:lang w:eastAsia="ja-JP"/>
        </w:rPr>
        <w:t xml:space="preserve">defined in Annex H. </w:t>
      </w:r>
      <w:r w:rsidR="0010494F">
        <w:rPr>
          <w:rFonts w:hint="eastAsia"/>
          <w:color w:val="000000"/>
          <w:lang w:eastAsia="zh-CN"/>
        </w:rPr>
        <w:t xml:space="preserve">The definition of each parameter in the XML document is defined in </w:t>
      </w:r>
      <w:smartTag w:uri="urn:schemas-microsoft-com:office:smarttags" w:element="chsdate">
        <w:smartTagPr>
          <w:attr w:name="Year" w:val="1899"/>
          <w:attr w:name="Month" w:val="12"/>
          <w:attr w:name="Day" w:val="30"/>
          <w:attr w:name="IsLunarDate" w:val="False"/>
          <w:attr w:name="IsROCDate" w:val="False"/>
        </w:smartTagPr>
        <w:r w:rsidR="0010494F">
          <w:rPr>
            <w:rFonts w:hint="eastAsia"/>
            <w:color w:val="000000"/>
            <w:lang w:eastAsia="zh-CN"/>
          </w:rPr>
          <w:t>5.2.2</w:t>
        </w:r>
      </w:smartTag>
      <w:r w:rsidR="0010494F">
        <w:rPr>
          <w:rFonts w:hint="eastAsia"/>
          <w:color w:val="000000"/>
          <w:lang w:eastAsia="zh-CN"/>
        </w:rPr>
        <w:t>.3 of [24].</w:t>
      </w:r>
      <w:r w:rsidR="0010494F" w:rsidRPr="00047BA9">
        <w:rPr>
          <w:color w:val="000000"/>
          <w:lang w:eastAsia="ja-JP"/>
        </w:rPr>
        <w:t xml:space="preserve"> </w:t>
      </w:r>
      <w:r w:rsidR="00482A36" w:rsidRPr="00047BA9">
        <w:rPr>
          <w:color w:val="000000"/>
          <w:lang w:eastAsia="ja-JP"/>
        </w:rPr>
        <w:t>The "@technology" element name indicates the technology used to for delivering service selection information. It shall be set to the "openmobilealliance.org_bcast".</w:t>
      </w:r>
    </w:p>
    <w:p w14:paraId="690F7CA2" w14:textId="77777777" w:rsidR="0010494F" w:rsidRPr="0010494F" w:rsidRDefault="0010494F" w:rsidP="0010494F">
      <w:pPr>
        <w:rPr>
          <w:color w:val="000000"/>
          <w:lang w:eastAsia="zh-CN"/>
        </w:rPr>
      </w:pPr>
      <w:r w:rsidRPr="00742AD3">
        <w:rPr>
          <w:lang w:eastAsia="zh-CN"/>
        </w:rPr>
        <w:t>When any parameter of service configuration information has changed, the SDF may generate a NOTIFY request including new service configuration information.</w:t>
      </w:r>
    </w:p>
    <w:p w14:paraId="122D3F80" w14:textId="77777777" w:rsidR="00635C6B" w:rsidRPr="00824B46" w:rsidRDefault="00C50671" w:rsidP="00047BA9">
      <w:pPr>
        <w:pStyle w:val="Heading1"/>
        <w:rPr>
          <w:lang w:val="en-US"/>
        </w:rPr>
      </w:pPr>
      <w:bookmarkStart w:id="41" w:name="_Toc517286990"/>
      <w:r w:rsidRPr="00824B46">
        <w:rPr>
          <w:lang w:val="en-US"/>
        </w:rPr>
        <w:lastRenderedPageBreak/>
        <w:t>7</w:t>
      </w:r>
      <w:r w:rsidR="00635C6B" w:rsidRPr="00824B46">
        <w:rPr>
          <w:lang w:val="en-US"/>
        </w:rPr>
        <w:tab/>
        <w:t>User Service Description retrieval</w:t>
      </w:r>
      <w:bookmarkEnd w:id="41"/>
      <w:r w:rsidR="00635C6B" w:rsidRPr="00824B46">
        <w:rPr>
          <w:lang w:val="en-US"/>
        </w:rPr>
        <w:t xml:space="preserve"> </w:t>
      </w:r>
    </w:p>
    <w:p w14:paraId="6CE9D382" w14:textId="77777777" w:rsidR="007074AC" w:rsidRPr="00824B46" w:rsidRDefault="007074AC" w:rsidP="00047BA9">
      <w:pPr>
        <w:pStyle w:val="Heading2"/>
        <w:rPr>
          <w:lang w:val="en-US"/>
        </w:rPr>
      </w:pPr>
      <w:bookmarkStart w:id="42" w:name="_Toc517286991"/>
      <w:r w:rsidRPr="00824B46">
        <w:rPr>
          <w:lang w:val="en-US"/>
        </w:rPr>
        <w:t>7.1</w:t>
      </w:r>
      <w:r w:rsidRPr="00824B46">
        <w:rPr>
          <w:lang w:val="en-US"/>
        </w:rPr>
        <w:tab/>
        <w:t>Introduction</w:t>
      </w:r>
      <w:bookmarkEnd w:id="42"/>
    </w:p>
    <w:p w14:paraId="61642367" w14:textId="77777777" w:rsidR="007074AC" w:rsidRPr="00047BA9" w:rsidRDefault="007074AC" w:rsidP="007074AC">
      <w:r w:rsidRPr="00047BA9">
        <w:t>User Service Description retrieval can be done in several ways</w:t>
      </w:r>
    </w:p>
    <w:p w14:paraId="59AF05F3" w14:textId="77777777" w:rsidR="007074AC" w:rsidRPr="00047BA9" w:rsidRDefault="00417A02" w:rsidP="00417A02">
      <w:pPr>
        <w:pStyle w:val="B1"/>
      </w:pPr>
      <w:r>
        <w:t>-</w:t>
      </w:r>
      <w:r>
        <w:tab/>
      </w:r>
      <w:r w:rsidR="007074AC" w:rsidRPr="00047BA9">
        <w:t>By retrieving OMA BCAST Service Guide information [27] from the SSF</w:t>
      </w:r>
      <w:r w:rsidR="003D1DAD">
        <w:t>. See clause 7.2;</w:t>
      </w:r>
    </w:p>
    <w:p w14:paraId="2A842BD2" w14:textId="77777777" w:rsidR="007074AC" w:rsidRPr="00047BA9" w:rsidRDefault="00417A02" w:rsidP="00417A02">
      <w:pPr>
        <w:pStyle w:val="B1"/>
      </w:pPr>
      <w:r>
        <w:t>-</w:t>
      </w:r>
      <w:r>
        <w:tab/>
      </w:r>
      <w:r w:rsidR="007074AC" w:rsidRPr="00047BA9">
        <w:t xml:space="preserve">By retrieving MBMS USD from the SSF as defined in </w:t>
      </w:r>
      <w:r w:rsidR="007074AC" w:rsidRPr="00047BA9">
        <w:rPr>
          <w:lang w:eastAsia="ja-JP"/>
        </w:rPr>
        <w:t>3GPP TS 26.346 [11] clause 5.2</w:t>
      </w:r>
      <w:r w:rsidR="003D1DAD">
        <w:rPr>
          <w:lang w:eastAsia="ja-JP"/>
        </w:rPr>
        <w:t>;</w:t>
      </w:r>
    </w:p>
    <w:p w14:paraId="2B91EA63" w14:textId="77777777" w:rsidR="005059E2" w:rsidRPr="00047BA9" w:rsidRDefault="00417A02" w:rsidP="00417A02">
      <w:pPr>
        <w:pStyle w:val="B1"/>
      </w:pPr>
      <w:r>
        <w:rPr>
          <w:lang w:eastAsia="ja-JP"/>
        </w:rPr>
        <w:t>-</w:t>
      </w:r>
      <w:r>
        <w:rPr>
          <w:lang w:eastAsia="ja-JP"/>
        </w:rPr>
        <w:tab/>
      </w:r>
      <w:r w:rsidR="005059E2" w:rsidRPr="00047BA9">
        <w:rPr>
          <w:lang w:eastAsia="ja-JP"/>
        </w:rPr>
        <w:t xml:space="preserve">By executing the </w:t>
      </w:r>
      <w:r w:rsidR="005059E2" w:rsidRPr="00047BA9">
        <w:t>Procedure for providing missing parameters before session initiation</w:t>
      </w:r>
      <w:r w:rsidR="005059E2" w:rsidRPr="00047BA9">
        <w:rPr>
          <w:lang w:eastAsia="ja-JP"/>
        </w:rPr>
        <w:t xml:space="preserve"> described in clauses 8.2.2 and 8.3.2</w:t>
      </w:r>
      <w:r w:rsidR="003D1DAD">
        <w:rPr>
          <w:rFonts w:hint="eastAsia"/>
          <w:lang w:eastAsia="zh-CN"/>
        </w:rPr>
        <w:t xml:space="preserve"> for PSS and MBMS user service respectively.</w:t>
      </w:r>
    </w:p>
    <w:p w14:paraId="17D99C4D" w14:textId="77777777" w:rsidR="00B346C7" w:rsidRPr="00047BA9" w:rsidRDefault="00B555A0" w:rsidP="00047BA9">
      <w:pPr>
        <w:pStyle w:val="Heading2"/>
      </w:pPr>
      <w:bookmarkStart w:id="43" w:name="_Toc517286992"/>
      <w:r w:rsidRPr="00047BA9">
        <w:t>7.</w:t>
      </w:r>
      <w:r w:rsidR="00891F64" w:rsidRPr="00047BA9">
        <w:t>2</w:t>
      </w:r>
      <w:r w:rsidRPr="00047BA9">
        <w:tab/>
      </w:r>
      <w:r w:rsidR="00B346C7" w:rsidRPr="00047BA9">
        <w:t>User Service Description retrieval for PSS</w:t>
      </w:r>
      <w:r w:rsidR="007074AC" w:rsidRPr="00047BA9">
        <w:t xml:space="preserve"> and MBMS</w:t>
      </w:r>
      <w:bookmarkEnd w:id="43"/>
    </w:p>
    <w:p w14:paraId="124E02A1" w14:textId="77777777" w:rsidR="00B346C7" w:rsidRPr="00047BA9" w:rsidRDefault="00B555A0" w:rsidP="00047BA9">
      <w:pPr>
        <w:pStyle w:val="Heading3"/>
      </w:pPr>
      <w:bookmarkStart w:id="44" w:name="_Toc517286993"/>
      <w:r w:rsidRPr="00047BA9">
        <w:t>7.</w:t>
      </w:r>
      <w:r w:rsidR="00891F64" w:rsidRPr="00047BA9">
        <w:t>2</w:t>
      </w:r>
      <w:r w:rsidRPr="00047BA9">
        <w:t>.1</w:t>
      </w:r>
      <w:r w:rsidRPr="00047BA9">
        <w:tab/>
      </w:r>
      <w:r w:rsidR="00B346C7" w:rsidRPr="00047BA9">
        <w:t>Procedures at the UE</w:t>
      </w:r>
      <w:bookmarkEnd w:id="44"/>
    </w:p>
    <w:p w14:paraId="55C786FF" w14:textId="77777777" w:rsidR="00B346C7" w:rsidRPr="00047BA9" w:rsidRDefault="00B555A0" w:rsidP="00047BA9">
      <w:pPr>
        <w:pStyle w:val="Heading4"/>
      </w:pPr>
      <w:bookmarkStart w:id="45" w:name="_Toc517286994"/>
      <w:r w:rsidRPr="00047BA9">
        <w:t>7.</w:t>
      </w:r>
      <w:r w:rsidR="00891F64" w:rsidRPr="00047BA9">
        <w:t>2</w:t>
      </w:r>
      <w:r w:rsidRPr="00047BA9">
        <w:t>.1.1</w:t>
      </w:r>
      <w:r w:rsidR="00394245" w:rsidRPr="00047BA9">
        <w:tab/>
        <w:t>Procedure for Service Personalisation</w:t>
      </w:r>
      <w:bookmarkEnd w:id="45"/>
    </w:p>
    <w:p w14:paraId="6292BA6E" w14:textId="77777777" w:rsidR="00B346C7" w:rsidRPr="00047BA9" w:rsidRDefault="00B346C7" w:rsidP="0029358E">
      <w:pPr>
        <w:rPr>
          <w:lang w:eastAsia="ja-JP"/>
        </w:rPr>
      </w:pPr>
      <w:r w:rsidRPr="00047BA9">
        <w:rPr>
          <w:lang w:eastAsia="ja-JP"/>
        </w:rPr>
        <w:t xml:space="preserve">For HTTP-based data retrieval, when sending the HTTP request to the SSFs, the UE may provide personalized information to enable a personalized answer. This shall be done by adding the </w:t>
      </w:r>
      <w:r w:rsidR="0029358E" w:rsidRPr="00047BA9">
        <w:rPr>
          <w:lang w:eastAsia="ja-JP"/>
        </w:rPr>
        <w:t xml:space="preserve">X-3GPP-Intended-Identity </w:t>
      </w:r>
      <w:r w:rsidRPr="00047BA9">
        <w:rPr>
          <w:lang w:eastAsia="ja-JP"/>
        </w:rPr>
        <w:t>HTTP header to the request to transmit the public identity.</w:t>
      </w:r>
    </w:p>
    <w:p w14:paraId="3206E6FA" w14:textId="77777777" w:rsidR="00711826" w:rsidRPr="00053AB3" w:rsidRDefault="00711826" w:rsidP="00711826">
      <w:pPr>
        <w:rPr>
          <w:lang w:eastAsia="ja-JP"/>
        </w:rPr>
      </w:pPr>
      <w:r w:rsidRPr="00053AB3">
        <w:rPr>
          <w:lang w:eastAsia="ja-JP"/>
        </w:rPr>
        <w:t>The authentication shall follow 3GPP TS 33.222 [20].</w:t>
      </w:r>
    </w:p>
    <w:p w14:paraId="4DD7D691" w14:textId="77777777" w:rsidR="00711826" w:rsidRPr="00047BA9" w:rsidRDefault="00711826" w:rsidP="00711826">
      <w:pPr>
        <w:rPr>
          <w:lang w:eastAsia="ja-JP"/>
        </w:rPr>
      </w:pPr>
      <w:r w:rsidRPr="00053AB3">
        <w:rPr>
          <w:lang w:eastAsia="ja-JP"/>
        </w:rPr>
        <w:t>The UE shall implement Transport Layer Security (TLS), as described in 3GPP TS 33.222 [20].</w:t>
      </w:r>
    </w:p>
    <w:p w14:paraId="6C4F5908" w14:textId="77777777" w:rsidR="00B346C7" w:rsidRPr="00047BA9" w:rsidRDefault="00B555A0" w:rsidP="00047BA9">
      <w:pPr>
        <w:pStyle w:val="Heading4"/>
        <w:rPr>
          <w:lang w:eastAsia="ja-JP"/>
        </w:rPr>
      </w:pPr>
      <w:bookmarkStart w:id="46" w:name="_Toc517286995"/>
      <w:r w:rsidRPr="00047BA9">
        <w:rPr>
          <w:lang w:eastAsia="ja-JP"/>
        </w:rPr>
        <w:t>7.</w:t>
      </w:r>
      <w:r w:rsidR="00891F64" w:rsidRPr="00047BA9">
        <w:rPr>
          <w:lang w:eastAsia="ja-JP"/>
        </w:rPr>
        <w:t>2</w:t>
      </w:r>
      <w:r w:rsidRPr="00047BA9">
        <w:rPr>
          <w:lang w:eastAsia="ja-JP"/>
        </w:rPr>
        <w:t>.1.2</w:t>
      </w:r>
      <w:r w:rsidR="00394245" w:rsidRPr="00047BA9">
        <w:rPr>
          <w:lang w:eastAsia="ja-JP"/>
        </w:rPr>
        <w:tab/>
        <w:t>Request of OMA BCAST ESG</w:t>
      </w:r>
      <w:bookmarkEnd w:id="46"/>
    </w:p>
    <w:p w14:paraId="3B177860" w14:textId="77777777" w:rsidR="00B346C7" w:rsidRPr="00047BA9" w:rsidRDefault="00B346C7" w:rsidP="00B346C7">
      <w:pPr>
        <w:rPr>
          <w:lang w:eastAsia="ja-JP"/>
        </w:rPr>
      </w:pPr>
      <w:r w:rsidRPr="00047BA9">
        <w:rPr>
          <w:lang w:eastAsia="ja-JP"/>
        </w:rPr>
        <w:t xml:space="preserve">In the pull model of unicast delivery of an OMA BCAST ESG, the HTTP protocol shall be used conforming to </w:t>
      </w:r>
      <w:r w:rsidR="003D1DAD" w:rsidRPr="00863D64">
        <w:rPr>
          <w:lang w:eastAsia="ja-JP"/>
        </w:rPr>
        <w:t>OMA</w:t>
      </w:r>
      <w:r w:rsidR="003D1DAD">
        <w:rPr>
          <w:rFonts w:hint="eastAsia"/>
          <w:lang w:eastAsia="zh-CN"/>
        </w:rPr>
        <w:t xml:space="preserve"> </w:t>
      </w:r>
      <w:r w:rsidR="003D1DAD" w:rsidRPr="00863D64">
        <w:rPr>
          <w:lang w:eastAsia="ja-JP"/>
        </w:rPr>
        <w:t>B</w:t>
      </w:r>
      <w:r w:rsidR="003D1DAD">
        <w:rPr>
          <w:lang w:eastAsia="ja-JP"/>
        </w:rPr>
        <w:t>CAST</w:t>
      </w:r>
      <w:r w:rsidR="003D1DAD">
        <w:rPr>
          <w:rFonts w:hint="eastAsia"/>
          <w:lang w:eastAsia="zh-CN"/>
        </w:rPr>
        <w:t xml:space="preserve"> </w:t>
      </w:r>
      <w:r w:rsidR="003D1DAD">
        <w:rPr>
          <w:lang w:eastAsia="ja-JP"/>
        </w:rPr>
        <w:t>Service_Guide</w:t>
      </w:r>
      <w:r w:rsidR="001A436E">
        <w:rPr>
          <w:lang w:eastAsia="ja-JP"/>
        </w:rPr>
        <w:t xml:space="preserve"> </w:t>
      </w:r>
      <w:r w:rsidR="001A436E" w:rsidRPr="00047BA9">
        <w:t>[27]</w:t>
      </w:r>
      <w:r w:rsidRPr="00047BA9">
        <w:rPr>
          <w:lang w:eastAsia="ja-JP"/>
        </w:rPr>
        <w:t>, clause 5.4.3.</w:t>
      </w:r>
    </w:p>
    <w:p w14:paraId="0E71C715" w14:textId="77777777" w:rsidR="00B346C7" w:rsidRPr="00047BA9" w:rsidRDefault="00B555A0" w:rsidP="00047BA9">
      <w:pPr>
        <w:pStyle w:val="Heading4"/>
        <w:rPr>
          <w:lang w:eastAsia="ja-JP"/>
        </w:rPr>
      </w:pPr>
      <w:bookmarkStart w:id="47" w:name="_Toc517286996"/>
      <w:r w:rsidRPr="00047BA9">
        <w:rPr>
          <w:lang w:eastAsia="ja-JP"/>
        </w:rPr>
        <w:t>7.</w:t>
      </w:r>
      <w:r w:rsidR="00891F64" w:rsidRPr="00047BA9">
        <w:rPr>
          <w:lang w:eastAsia="ja-JP"/>
        </w:rPr>
        <w:t>2</w:t>
      </w:r>
      <w:r w:rsidRPr="00047BA9">
        <w:rPr>
          <w:lang w:eastAsia="ja-JP"/>
        </w:rPr>
        <w:t>.1.3</w:t>
      </w:r>
      <w:r w:rsidR="00394245" w:rsidRPr="00047BA9">
        <w:rPr>
          <w:lang w:eastAsia="ja-JP"/>
        </w:rPr>
        <w:tab/>
        <w:t>Use of Service Description information</w:t>
      </w:r>
      <w:bookmarkEnd w:id="47"/>
    </w:p>
    <w:p w14:paraId="3DEF19B1" w14:textId="77777777" w:rsidR="00B346C7" w:rsidRPr="00047BA9" w:rsidRDefault="00B346C7" w:rsidP="00131D4A">
      <w:pPr>
        <w:keepNext/>
        <w:keepLines/>
        <w:rPr>
          <w:lang w:eastAsia="ja-JP"/>
        </w:rPr>
      </w:pPr>
      <w:r w:rsidRPr="00047BA9">
        <w:rPr>
          <w:lang w:eastAsia="ja-JP"/>
        </w:rPr>
        <w:t>The UE shall use parameters received from the SSF for session initiation.</w:t>
      </w:r>
    </w:p>
    <w:p w14:paraId="18B96376" w14:textId="77777777" w:rsidR="00B346C7" w:rsidRPr="00047BA9" w:rsidRDefault="00131D4A" w:rsidP="00131D4A">
      <w:pPr>
        <w:pStyle w:val="NO"/>
        <w:keepNext/>
        <w:rPr>
          <w:lang w:eastAsia="ja-JP"/>
        </w:rPr>
      </w:pPr>
      <w:r w:rsidRPr="00047BA9">
        <w:rPr>
          <w:lang w:eastAsia="ja-JP"/>
        </w:rPr>
        <w:t>NOTE:</w:t>
      </w:r>
      <w:r w:rsidRPr="00047BA9">
        <w:rPr>
          <w:lang w:eastAsia="ja-JP"/>
        </w:rPr>
        <w:tab/>
      </w:r>
      <w:r w:rsidR="00B346C7" w:rsidRPr="00047BA9">
        <w:rPr>
          <w:lang w:eastAsia="ja-JP"/>
        </w:rPr>
        <w:t>There is no restriction on the UE to use any parameter received from SSF also for other purposes than session initiation, e.g. to present SSF information to the user.</w:t>
      </w:r>
    </w:p>
    <w:p w14:paraId="1B295646" w14:textId="77777777" w:rsidR="00B346C7" w:rsidRPr="00047BA9" w:rsidRDefault="00B346C7" w:rsidP="0061008D">
      <w:pPr>
        <w:rPr>
          <w:lang w:eastAsia="ja-JP"/>
        </w:rPr>
      </w:pPr>
      <w:r w:rsidRPr="00047BA9">
        <w:rPr>
          <w:lang w:eastAsia="ja-JP"/>
        </w:rPr>
        <w:t xml:space="preserve">The UE may store a part of the </w:t>
      </w:r>
      <w:r w:rsidR="0061008D" w:rsidRPr="00047BA9">
        <w:rPr>
          <w:lang w:eastAsia="ja-JP"/>
        </w:rPr>
        <w:t xml:space="preserve">ESG </w:t>
      </w:r>
      <w:r w:rsidRPr="00047BA9">
        <w:rPr>
          <w:lang w:eastAsia="ja-JP"/>
        </w:rPr>
        <w:t xml:space="preserve">information covering certain period of time and refresh this information periodically This avoid the UE to contact the SSF every time the user needs to consult the </w:t>
      </w:r>
      <w:r w:rsidR="0061008D" w:rsidRPr="00047BA9">
        <w:rPr>
          <w:lang w:eastAsia="ja-JP"/>
        </w:rPr>
        <w:t>ESG</w:t>
      </w:r>
      <w:r w:rsidRPr="00047BA9">
        <w:rPr>
          <w:lang w:eastAsia="ja-JP"/>
        </w:rPr>
        <w:t>.</w:t>
      </w:r>
    </w:p>
    <w:p w14:paraId="1BDF7BF2" w14:textId="77777777" w:rsidR="00B346C7" w:rsidRPr="00047BA9" w:rsidRDefault="00B346C7" w:rsidP="00B346C7">
      <w:pPr>
        <w:rPr>
          <w:lang w:eastAsia="ja-JP"/>
        </w:rPr>
      </w:pPr>
      <w:r w:rsidRPr="00047BA9">
        <w:rPr>
          <w:lang w:eastAsia="ja-JP"/>
        </w:rPr>
        <w:t>If the UE is unable to contact any discovered SSF, it shall not delete stored information</w:t>
      </w:r>
      <w:r w:rsidR="0029358E" w:rsidRPr="00047BA9">
        <w:rPr>
          <w:lang w:eastAsia="ja-JP"/>
        </w:rPr>
        <w:t xml:space="preserve"> immediately</w:t>
      </w:r>
      <w:r w:rsidRPr="00047BA9">
        <w:rPr>
          <w:lang w:eastAsia="ja-JP"/>
        </w:rPr>
        <w:t>.</w:t>
      </w:r>
    </w:p>
    <w:p w14:paraId="67A2B573" w14:textId="77777777" w:rsidR="00B346C7" w:rsidRPr="00047BA9" w:rsidRDefault="00B555A0" w:rsidP="00047BA9">
      <w:pPr>
        <w:pStyle w:val="Heading3"/>
      </w:pPr>
      <w:bookmarkStart w:id="48" w:name="_Toc517286997"/>
      <w:r w:rsidRPr="00047BA9">
        <w:t>7.</w:t>
      </w:r>
      <w:r w:rsidR="00891F64" w:rsidRPr="00047BA9">
        <w:t>2</w:t>
      </w:r>
      <w:r w:rsidRPr="00047BA9">
        <w:t>.2</w:t>
      </w:r>
      <w:r w:rsidRPr="00047BA9">
        <w:tab/>
      </w:r>
      <w:r w:rsidR="00B346C7" w:rsidRPr="00047BA9">
        <w:t>Procedures at the SSF</w:t>
      </w:r>
      <w:bookmarkEnd w:id="48"/>
    </w:p>
    <w:p w14:paraId="6817E201" w14:textId="77777777" w:rsidR="00B346C7" w:rsidRPr="00047BA9" w:rsidRDefault="00B555A0" w:rsidP="00047BA9">
      <w:pPr>
        <w:pStyle w:val="Heading4"/>
        <w:rPr>
          <w:lang w:eastAsia="ja-JP"/>
        </w:rPr>
      </w:pPr>
      <w:bookmarkStart w:id="49" w:name="_Toc517286998"/>
      <w:r w:rsidRPr="00047BA9">
        <w:rPr>
          <w:lang w:eastAsia="ja-JP"/>
        </w:rPr>
        <w:t>7.</w:t>
      </w:r>
      <w:r w:rsidR="00891F64" w:rsidRPr="00047BA9">
        <w:rPr>
          <w:lang w:eastAsia="ja-JP"/>
        </w:rPr>
        <w:t>2</w:t>
      </w:r>
      <w:r w:rsidRPr="00047BA9">
        <w:rPr>
          <w:lang w:eastAsia="ja-JP"/>
        </w:rPr>
        <w:t>.2.1</w:t>
      </w:r>
      <w:r w:rsidR="007F73B1" w:rsidRPr="00047BA9">
        <w:rPr>
          <w:lang w:eastAsia="ja-JP"/>
        </w:rPr>
        <w:tab/>
        <w:t>Authentication and authorisation in case of personalized service description information</w:t>
      </w:r>
      <w:bookmarkEnd w:id="49"/>
    </w:p>
    <w:p w14:paraId="77462969" w14:textId="77777777" w:rsidR="00B346C7" w:rsidRPr="00047BA9" w:rsidRDefault="00B346C7" w:rsidP="00B346C7">
      <w:pPr>
        <w:rPr>
          <w:lang w:eastAsia="ja-JP"/>
        </w:rPr>
      </w:pPr>
      <w:r w:rsidRPr="00047BA9">
        <w:rPr>
          <w:lang w:eastAsia="ja-JP"/>
        </w:rPr>
        <w:t>In case of service selection personalisation the SSF shall authenticate the user.</w:t>
      </w:r>
    </w:p>
    <w:p w14:paraId="59AF944F" w14:textId="77777777" w:rsidR="00711826" w:rsidRPr="00047BA9" w:rsidRDefault="00711826" w:rsidP="00711826">
      <w:pPr>
        <w:rPr>
          <w:lang w:eastAsia="ja-JP"/>
        </w:rPr>
      </w:pPr>
      <w:r w:rsidRPr="00A4146C">
        <w:rPr>
          <w:lang w:eastAsia="ja-JP"/>
        </w:rPr>
        <w:t>The authentication shall follow 3GPP TS 33.222 [20].</w:t>
      </w:r>
    </w:p>
    <w:p w14:paraId="3FD97B95" w14:textId="77777777" w:rsidR="00711826" w:rsidRPr="00047BA9" w:rsidRDefault="00711826" w:rsidP="00711826">
      <w:pPr>
        <w:rPr>
          <w:lang w:eastAsia="ja-JP"/>
        </w:rPr>
      </w:pPr>
      <w:r w:rsidRPr="00047BA9">
        <w:rPr>
          <w:lang w:eastAsia="ja-JP"/>
        </w:rPr>
        <w:t xml:space="preserve">The SSF shall implement Transport Layer Security (TLS) as described in </w:t>
      </w:r>
      <w:r w:rsidRPr="00A4146C">
        <w:rPr>
          <w:lang w:eastAsia="ja-JP"/>
        </w:rPr>
        <w:t>3GPP TS 33.222 [20]</w:t>
      </w:r>
      <w:r w:rsidRPr="00047BA9">
        <w:rPr>
          <w:lang w:eastAsia="ja-JP"/>
        </w:rPr>
        <w:t>.</w:t>
      </w:r>
    </w:p>
    <w:p w14:paraId="1566D7A7" w14:textId="77777777" w:rsidR="00B346C7" w:rsidRPr="00047BA9" w:rsidRDefault="00B346C7" w:rsidP="00B346C7">
      <w:pPr>
        <w:rPr>
          <w:lang w:eastAsia="ja-JP"/>
        </w:rPr>
      </w:pPr>
      <w:r w:rsidRPr="00047BA9">
        <w:rPr>
          <w:lang w:eastAsia="ja-JP"/>
        </w:rPr>
        <w:t xml:space="preserve">An authentication proxy (AP) may exist between the UE and the SSF in which case the behaviour of the AP is assumed to conform to </w:t>
      </w:r>
      <w:r w:rsidR="00131D4A" w:rsidRPr="00047BA9">
        <w:rPr>
          <w:lang w:eastAsia="ja-JP"/>
        </w:rPr>
        <w:t xml:space="preserve">3GPP </w:t>
      </w:r>
      <w:r w:rsidRPr="00047BA9">
        <w:rPr>
          <w:lang w:eastAsia="ja-JP"/>
        </w:rPr>
        <w:t>TS 24.423</w:t>
      </w:r>
      <w:r w:rsidR="00131D4A" w:rsidRPr="00047BA9">
        <w:rPr>
          <w:lang w:eastAsia="ja-JP"/>
        </w:rPr>
        <w:t xml:space="preserve"> [21]</w:t>
      </w:r>
      <w:r w:rsidRPr="00047BA9">
        <w:rPr>
          <w:lang w:eastAsia="ja-JP"/>
        </w:rPr>
        <w:t>.</w:t>
      </w:r>
    </w:p>
    <w:p w14:paraId="256BD0F3" w14:textId="77777777" w:rsidR="00B346C7" w:rsidRPr="00047BA9" w:rsidRDefault="00B346C7" w:rsidP="00B346C7">
      <w:pPr>
        <w:rPr>
          <w:lang w:eastAsia="ja-JP"/>
        </w:rPr>
      </w:pPr>
      <w:r w:rsidRPr="00047BA9">
        <w:rPr>
          <w:lang w:eastAsia="ja-JP"/>
        </w:rPr>
        <w:lastRenderedPageBreak/>
        <w:t>If an Authentication Proxy (AP) is provided in the path of the HTTP request, then the SSF receives an HTTP request from a trusted source (the AP) and the request contains an HTTP X-3GPP-Asserted-Identity header (</w:t>
      </w:r>
      <w:r w:rsidR="00C047C0" w:rsidRPr="00047BA9">
        <w:rPr>
          <w:lang w:eastAsia="ja-JP"/>
        </w:rPr>
        <w:t>3GPP </w:t>
      </w:r>
      <w:r w:rsidRPr="00047BA9">
        <w:rPr>
          <w:lang w:eastAsia="ja-JP"/>
        </w:rPr>
        <w:t>TS</w:t>
      </w:r>
      <w:r w:rsidR="00C047C0" w:rsidRPr="00047BA9">
        <w:rPr>
          <w:lang w:eastAsia="ja-JP"/>
        </w:rPr>
        <w:t> </w:t>
      </w:r>
      <w:r w:rsidRPr="00047BA9">
        <w:rPr>
          <w:lang w:eastAsia="ja-JP"/>
        </w:rPr>
        <w:t>24.109</w:t>
      </w:r>
      <w:r w:rsidR="00C047C0" w:rsidRPr="00047BA9">
        <w:rPr>
          <w:lang w:eastAsia="ja-JP"/>
        </w:rPr>
        <w:t> [22]</w:t>
      </w:r>
      <w:r w:rsidRPr="00047BA9">
        <w:rPr>
          <w:lang w:eastAsia="ja-JP"/>
        </w:rPr>
        <w:t>) that includes an asserted identity of the user. In this case the SSF does not need to authenticate the user, but just provide authorization to access the requested resource.</w:t>
      </w:r>
    </w:p>
    <w:p w14:paraId="343BC55B" w14:textId="77777777" w:rsidR="00363A26" w:rsidRPr="00047BA9" w:rsidRDefault="00363A26" w:rsidP="00363A26">
      <w:pPr>
        <w:rPr>
          <w:lang w:eastAsia="ja-JP"/>
        </w:rPr>
      </w:pPr>
      <w:r w:rsidRPr="00047BA9">
        <w:rPr>
          <w:lang w:eastAsia="ja-JP"/>
        </w:rPr>
        <w:t>If an HTTP X-3GPP-Asserted-Identity header (3GPP TS 24.109 [22]) is not present in the HTTP request or if the request is received from a non-trusted source, then the SSF needs to authenticate the user prior to providing personalise information by applying the procedures</w:t>
      </w:r>
      <w:r>
        <w:rPr>
          <w:lang w:eastAsia="ja-JP"/>
        </w:rPr>
        <w:t xml:space="preserve"> defined in </w:t>
      </w:r>
      <w:r w:rsidRPr="00A4146C">
        <w:rPr>
          <w:lang w:eastAsia="ja-JP"/>
        </w:rPr>
        <w:t>3GPP TS 33.222 [20]</w:t>
      </w:r>
      <w:r>
        <w:rPr>
          <w:lang w:eastAsia="ja-JP"/>
        </w:rPr>
        <w:t xml:space="preserve"> and </w:t>
      </w:r>
    </w:p>
    <w:p w14:paraId="740F0E0B" w14:textId="77777777" w:rsidR="00B346C7" w:rsidRPr="00047BA9" w:rsidRDefault="00363A26" w:rsidP="00C047C0">
      <w:pPr>
        <w:pStyle w:val="B1"/>
        <w:rPr>
          <w:lang w:eastAsia="ja-JP"/>
        </w:rPr>
      </w:pPr>
      <w:r w:rsidRPr="00047BA9">
        <w:rPr>
          <w:lang w:eastAsia="ja-JP"/>
        </w:rPr>
        <w:t>authorize or deny authorization depending on the authenticated identity</w:t>
      </w:r>
      <w:r w:rsidR="00B346C7" w:rsidRPr="00047BA9">
        <w:rPr>
          <w:lang w:eastAsia="ja-JP"/>
        </w:rPr>
        <w:t>.</w:t>
      </w:r>
    </w:p>
    <w:p w14:paraId="009AC1F9" w14:textId="77777777" w:rsidR="00B346C7" w:rsidRPr="00047BA9" w:rsidRDefault="00B555A0" w:rsidP="00047BA9">
      <w:pPr>
        <w:pStyle w:val="Heading4"/>
        <w:rPr>
          <w:lang w:eastAsia="ja-JP"/>
        </w:rPr>
      </w:pPr>
      <w:bookmarkStart w:id="50" w:name="_Toc517286999"/>
      <w:r w:rsidRPr="00047BA9">
        <w:rPr>
          <w:lang w:eastAsia="ja-JP"/>
        </w:rPr>
        <w:t>7.</w:t>
      </w:r>
      <w:r w:rsidR="00891F64" w:rsidRPr="00047BA9">
        <w:rPr>
          <w:lang w:eastAsia="ja-JP"/>
        </w:rPr>
        <w:t>2</w:t>
      </w:r>
      <w:r w:rsidRPr="00047BA9">
        <w:rPr>
          <w:lang w:eastAsia="ja-JP"/>
        </w:rPr>
        <w:t>.2.2</w:t>
      </w:r>
      <w:r w:rsidR="007F73B1" w:rsidRPr="00047BA9">
        <w:rPr>
          <w:lang w:eastAsia="ja-JP"/>
        </w:rPr>
        <w:tab/>
        <w:t>Procedure for Service Personalization</w:t>
      </w:r>
      <w:bookmarkEnd w:id="50"/>
    </w:p>
    <w:p w14:paraId="4C10183E" w14:textId="77777777" w:rsidR="00B346C7" w:rsidRPr="00047BA9" w:rsidRDefault="00B346C7" w:rsidP="00B346C7">
      <w:pPr>
        <w:rPr>
          <w:color w:val="000000"/>
          <w:lang w:eastAsia="ja-JP"/>
        </w:rPr>
      </w:pPr>
      <w:r w:rsidRPr="00047BA9">
        <w:rPr>
          <w:color w:val="000000"/>
          <w:lang w:eastAsia="ja-JP"/>
        </w:rPr>
        <w:t>If the public user identity information is present in the query from the UE, the SSF shall extract it to customize/personalize the service information that is returned in the query response.</w:t>
      </w:r>
    </w:p>
    <w:p w14:paraId="207ED180" w14:textId="77777777" w:rsidR="00B346C7" w:rsidRPr="00047BA9" w:rsidRDefault="00B346C7" w:rsidP="00B346C7">
      <w:pPr>
        <w:rPr>
          <w:color w:val="000000"/>
          <w:lang w:eastAsia="ja-JP"/>
        </w:rPr>
      </w:pPr>
      <w:r w:rsidRPr="00047BA9">
        <w:rPr>
          <w:color w:val="000000"/>
          <w:lang w:eastAsia="ja-JP"/>
        </w:rPr>
        <w:t>The SSF shall use the public user identity that is specified in the X-3GPP-Intended-Identity header or the X</w:t>
      </w:r>
      <w:r w:rsidR="00C047C0" w:rsidRPr="00047BA9">
        <w:rPr>
          <w:color w:val="000000"/>
          <w:lang w:eastAsia="ja-JP"/>
        </w:rPr>
        <w:noBreakHyphen/>
      </w:r>
      <w:r w:rsidRPr="00047BA9">
        <w:rPr>
          <w:color w:val="000000"/>
          <w:lang w:eastAsia="ja-JP"/>
        </w:rPr>
        <w:t xml:space="preserve">3GPPAsserted-Identity header if an authentication proxy is used to fetch the corresponding user profile associated with the user. For instance, the Parental Control </w:t>
      </w:r>
      <w:r w:rsidRPr="00047BA9">
        <w:rPr>
          <w:lang w:eastAsia="ja-JP"/>
        </w:rPr>
        <w:t>(if present) should be used to remove unsuitable elements from the COD listings that are returned to the UE.</w:t>
      </w:r>
    </w:p>
    <w:p w14:paraId="3C37EBAD" w14:textId="77777777" w:rsidR="00B346C7" w:rsidRPr="00047BA9" w:rsidRDefault="0020010F" w:rsidP="00047BA9">
      <w:pPr>
        <w:pStyle w:val="Heading4"/>
        <w:rPr>
          <w:lang w:eastAsia="ja-JP"/>
        </w:rPr>
      </w:pPr>
      <w:bookmarkStart w:id="51" w:name="_Toc517287000"/>
      <w:r w:rsidRPr="00047BA9">
        <w:rPr>
          <w:lang w:eastAsia="ja-JP"/>
        </w:rPr>
        <w:t>7.</w:t>
      </w:r>
      <w:r w:rsidR="00891F64" w:rsidRPr="00047BA9">
        <w:rPr>
          <w:lang w:eastAsia="ja-JP"/>
        </w:rPr>
        <w:t>2</w:t>
      </w:r>
      <w:r w:rsidRPr="00047BA9">
        <w:rPr>
          <w:lang w:eastAsia="ja-JP"/>
        </w:rPr>
        <w:t>.2.3</w:t>
      </w:r>
      <w:r w:rsidR="007F73B1" w:rsidRPr="00047BA9">
        <w:rPr>
          <w:lang w:eastAsia="ja-JP"/>
        </w:rPr>
        <w:tab/>
        <w:t>Delivery of OMA BCAST ESG</w:t>
      </w:r>
      <w:bookmarkEnd w:id="51"/>
    </w:p>
    <w:p w14:paraId="48590CF6" w14:textId="77777777" w:rsidR="00B346C7" w:rsidRPr="00047BA9" w:rsidRDefault="00B346C7" w:rsidP="00B346C7">
      <w:pPr>
        <w:rPr>
          <w:lang w:eastAsia="ja-JP"/>
        </w:rPr>
      </w:pPr>
      <w:r w:rsidRPr="00047BA9">
        <w:rPr>
          <w:lang w:eastAsia="ja-JP"/>
        </w:rPr>
        <w:t>The procedure for retrieving OMA BCAST service selection information is employed to retrieve one or more Service Guide Delivery Descriptors (SGDD) and/or Service Guide Delivery Units (SGDU). The SGDD describes service level information as well as access information to the Service Guide fragments. The SGDU is the transport-independent network structure for encapsulating Service Guide fragments.</w:t>
      </w:r>
    </w:p>
    <w:p w14:paraId="1B530D4A" w14:textId="77777777" w:rsidR="00B346C7" w:rsidRPr="00047BA9" w:rsidRDefault="00B346C7" w:rsidP="007074AC">
      <w:pPr>
        <w:rPr>
          <w:lang w:eastAsia="ja-JP"/>
        </w:rPr>
      </w:pPr>
      <w:r w:rsidRPr="00047BA9">
        <w:rPr>
          <w:lang w:eastAsia="ja-JP"/>
        </w:rPr>
        <w:t xml:space="preserve">When the ESG SSF receives a HTTP POST request, if personalization headers are presents (in the form of key-value pairs) it shall use those headers in order to build a personalized response. For instance, the ESG SSF may use the provided user identity to retrieve the associated Parental Control Level in the user profile. This Parental Control Level would then be used to remove non suitable elements from the ESG data that are sent back. The provided user identity may also be used to retrieve a personalized ESG using the method in </w:t>
      </w:r>
      <w:r w:rsidR="003D1DAD" w:rsidRPr="00863D64">
        <w:rPr>
          <w:lang w:eastAsia="ja-JP"/>
        </w:rPr>
        <w:t>OMA</w:t>
      </w:r>
      <w:r w:rsidR="003D1DAD">
        <w:rPr>
          <w:rFonts w:hint="eastAsia"/>
          <w:lang w:eastAsia="zh-CN"/>
        </w:rPr>
        <w:t xml:space="preserve"> </w:t>
      </w:r>
      <w:r w:rsidR="003D1DAD" w:rsidRPr="00863D64">
        <w:rPr>
          <w:lang w:eastAsia="ja-JP"/>
        </w:rPr>
        <w:t>B</w:t>
      </w:r>
      <w:r w:rsidR="003D1DAD">
        <w:rPr>
          <w:lang w:eastAsia="ja-JP"/>
        </w:rPr>
        <w:t>CAST</w:t>
      </w:r>
      <w:r w:rsidR="003D1DAD">
        <w:rPr>
          <w:rFonts w:hint="eastAsia"/>
          <w:lang w:eastAsia="zh-CN"/>
        </w:rPr>
        <w:t xml:space="preserve"> </w:t>
      </w:r>
      <w:r w:rsidR="003D1DAD">
        <w:rPr>
          <w:lang w:eastAsia="ja-JP"/>
        </w:rPr>
        <w:t>Service</w:t>
      </w:r>
      <w:r w:rsidR="003D1DAD">
        <w:rPr>
          <w:rFonts w:hint="eastAsia"/>
          <w:lang w:eastAsia="zh-CN"/>
        </w:rPr>
        <w:t xml:space="preserve"> </w:t>
      </w:r>
      <w:r w:rsidR="003D1DAD">
        <w:rPr>
          <w:lang w:eastAsia="ja-JP"/>
        </w:rPr>
        <w:t>Guide</w:t>
      </w:r>
      <w:r w:rsidR="003D1DAD" w:rsidDel="00D16132">
        <w:rPr>
          <w:lang w:eastAsia="ja-JP"/>
        </w:rPr>
        <w:t xml:space="preserve"> </w:t>
      </w:r>
      <w:r w:rsidR="003D1DAD">
        <w:rPr>
          <w:rFonts w:hint="eastAsia"/>
          <w:lang w:eastAsia="zh-CN"/>
        </w:rPr>
        <w:t>[27]</w:t>
      </w:r>
      <w:r w:rsidR="00B66651" w:rsidRPr="00047BA9">
        <w:rPr>
          <w:lang w:eastAsia="ja-JP"/>
        </w:rPr>
        <w:t>, clause </w:t>
      </w:r>
      <w:r w:rsidRPr="00047BA9">
        <w:rPr>
          <w:lang w:eastAsia="ja-JP"/>
        </w:rPr>
        <w:t xml:space="preserve">5.4.3.3.The ESG SSF shall send an HTTP response conforming to </w:t>
      </w:r>
      <w:r w:rsidR="003D1DAD" w:rsidRPr="00863D64">
        <w:rPr>
          <w:lang w:eastAsia="ja-JP"/>
        </w:rPr>
        <w:t>OMA</w:t>
      </w:r>
      <w:r w:rsidR="003D1DAD">
        <w:rPr>
          <w:rFonts w:hint="eastAsia"/>
          <w:lang w:eastAsia="zh-CN"/>
        </w:rPr>
        <w:t xml:space="preserve"> </w:t>
      </w:r>
      <w:r w:rsidR="003D1DAD" w:rsidRPr="00863D64">
        <w:rPr>
          <w:lang w:eastAsia="ja-JP"/>
        </w:rPr>
        <w:t>BCAST</w:t>
      </w:r>
      <w:r w:rsidR="003D1DAD">
        <w:rPr>
          <w:rFonts w:hint="eastAsia"/>
          <w:lang w:eastAsia="zh-CN"/>
        </w:rPr>
        <w:t xml:space="preserve"> </w:t>
      </w:r>
      <w:r w:rsidR="003D1DAD" w:rsidRPr="00863D64">
        <w:rPr>
          <w:lang w:eastAsia="ja-JP"/>
        </w:rPr>
        <w:t>Service</w:t>
      </w:r>
      <w:r w:rsidR="003D1DAD">
        <w:rPr>
          <w:rFonts w:hint="eastAsia"/>
          <w:lang w:eastAsia="zh-CN"/>
        </w:rPr>
        <w:t xml:space="preserve"> </w:t>
      </w:r>
      <w:r w:rsidR="003D1DAD" w:rsidRPr="00863D64">
        <w:rPr>
          <w:lang w:eastAsia="ja-JP"/>
        </w:rPr>
        <w:t>Guide</w:t>
      </w:r>
      <w:r w:rsidR="003D1DAD">
        <w:rPr>
          <w:rFonts w:hint="eastAsia"/>
          <w:lang w:eastAsia="zh-CN"/>
        </w:rPr>
        <w:t xml:space="preserve"> [27]</w:t>
      </w:r>
      <w:r w:rsidRPr="00047BA9">
        <w:rPr>
          <w:lang w:eastAsia="ja-JP"/>
        </w:rPr>
        <w:t xml:space="preserve">, clause 5.4.3.1. The body of the HTTP response shall contain an XML document with SGResponse data, conforming to </w:t>
      </w:r>
      <w:r w:rsidR="003D1DAD" w:rsidRPr="00863D64">
        <w:rPr>
          <w:lang w:eastAsia="ja-JP"/>
        </w:rPr>
        <w:t>OMA</w:t>
      </w:r>
      <w:r w:rsidR="003D1DAD">
        <w:rPr>
          <w:rFonts w:hint="eastAsia"/>
          <w:lang w:eastAsia="zh-CN"/>
        </w:rPr>
        <w:t xml:space="preserve"> </w:t>
      </w:r>
      <w:r w:rsidR="003D1DAD" w:rsidRPr="00863D64">
        <w:rPr>
          <w:lang w:eastAsia="ja-JP"/>
        </w:rPr>
        <w:t>BCAST</w:t>
      </w:r>
      <w:r w:rsidR="003D1DAD">
        <w:rPr>
          <w:rFonts w:hint="eastAsia"/>
          <w:lang w:eastAsia="zh-CN"/>
        </w:rPr>
        <w:t xml:space="preserve"> </w:t>
      </w:r>
      <w:r w:rsidR="003D1DAD" w:rsidRPr="00863D64">
        <w:rPr>
          <w:lang w:eastAsia="ja-JP"/>
        </w:rPr>
        <w:t>Service</w:t>
      </w:r>
      <w:r w:rsidR="003D1DAD">
        <w:rPr>
          <w:rFonts w:hint="eastAsia"/>
          <w:lang w:eastAsia="zh-CN"/>
        </w:rPr>
        <w:t xml:space="preserve"> </w:t>
      </w:r>
      <w:r w:rsidR="003D1DAD" w:rsidRPr="00863D64">
        <w:rPr>
          <w:lang w:eastAsia="ja-JP"/>
        </w:rPr>
        <w:t>Guide</w:t>
      </w:r>
      <w:r w:rsidR="003D1DAD">
        <w:rPr>
          <w:rFonts w:hint="eastAsia"/>
          <w:lang w:eastAsia="zh-CN"/>
        </w:rPr>
        <w:t>[27]</w:t>
      </w:r>
      <w:r w:rsidR="001A436E">
        <w:rPr>
          <w:lang w:eastAsia="ja-JP"/>
        </w:rPr>
        <w:t>, clause 5.4.3.1.1.</w:t>
      </w:r>
    </w:p>
    <w:p w14:paraId="5C319424" w14:textId="77777777" w:rsidR="00635C6B" w:rsidRPr="00047BA9" w:rsidRDefault="00C50671" w:rsidP="00047BA9">
      <w:pPr>
        <w:pStyle w:val="Heading1"/>
      </w:pPr>
      <w:bookmarkStart w:id="52" w:name="_Toc517287001"/>
      <w:r w:rsidRPr="00047BA9">
        <w:t>8</w:t>
      </w:r>
      <w:r w:rsidR="00635C6B" w:rsidRPr="00047BA9">
        <w:tab/>
        <w:t xml:space="preserve">Streaming session </w:t>
      </w:r>
      <w:r w:rsidRPr="00047BA9">
        <w:t>and media control</w:t>
      </w:r>
      <w:bookmarkEnd w:id="52"/>
    </w:p>
    <w:p w14:paraId="750D151F" w14:textId="77777777" w:rsidR="00635C6B" w:rsidRPr="00047BA9" w:rsidRDefault="00C50671" w:rsidP="00047BA9">
      <w:pPr>
        <w:pStyle w:val="Heading2"/>
      </w:pPr>
      <w:bookmarkStart w:id="53" w:name="_Toc517287002"/>
      <w:r w:rsidRPr="00047BA9">
        <w:t>8.</w:t>
      </w:r>
      <w:r w:rsidR="00635C6B" w:rsidRPr="00047BA9">
        <w:t>1</w:t>
      </w:r>
      <w:r w:rsidR="00635C6B" w:rsidRPr="00047BA9">
        <w:tab/>
        <w:t>General</w:t>
      </w:r>
      <w:bookmarkEnd w:id="53"/>
    </w:p>
    <w:p w14:paraId="11F0439F" w14:textId="77777777" w:rsidR="0073250F" w:rsidRPr="00047BA9" w:rsidRDefault="0073250F" w:rsidP="0073250F">
      <w:r w:rsidRPr="00047BA9">
        <w:t>This clause specifies the procedures and protocols used for the IMS based initiation and control of streaming sessio</w:t>
      </w:r>
      <w:r w:rsidR="00B66651" w:rsidRPr="00047BA9">
        <w:t>ns on PSS or MBMS User Service.</w:t>
      </w:r>
    </w:p>
    <w:p w14:paraId="495ED9E4" w14:textId="77777777" w:rsidR="00241357" w:rsidRPr="00047BA9" w:rsidRDefault="00241357" w:rsidP="002E589C">
      <w:r w:rsidRPr="00047BA9">
        <w:t xml:space="preserve">The client shall use SIP to initiate and control PSS </w:t>
      </w:r>
      <w:r w:rsidR="00410844" w:rsidRPr="00047BA9">
        <w:t xml:space="preserve">and MBMS </w:t>
      </w:r>
      <w:r w:rsidRPr="00047BA9">
        <w:t xml:space="preserve">streaming sessions. Once </w:t>
      </w:r>
      <w:r w:rsidR="001434E6" w:rsidRPr="00047BA9">
        <w:t>a</w:t>
      </w:r>
      <w:r w:rsidRPr="00047BA9">
        <w:t xml:space="preserve"> PSS streaming session is established, the </w:t>
      </w:r>
      <w:r w:rsidR="002E589C" w:rsidRPr="00047BA9">
        <w:t xml:space="preserve">client shall use RTSP protocols to perform </w:t>
      </w:r>
      <w:r w:rsidRPr="00047BA9">
        <w:t>media control.</w:t>
      </w:r>
    </w:p>
    <w:p w14:paraId="56D9E355" w14:textId="77777777" w:rsidR="00605048" w:rsidRPr="00047BA9" w:rsidRDefault="00605048" w:rsidP="00047BA9">
      <w:pPr>
        <w:pStyle w:val="Heading2"/>
      </w:pPr>
      <w:bookmarkStart w:id="54" w:name="_Toc517287003"/>
      <w:r w:rsidRPr="00047BA9">
        <w:t>8.2</w:t>
      </w:r>
      <w:r w:rsidRPr="00047BA9">
        <w:tab/>
        <w:t>PSS Streaming</w:t>
      </w:r>
      <w:bookmarkEnd w:id="54"/>
    </w:p>
    <w:p w14:paraId="7FF3161B" w14:textId="77777777" w:rsidR="00635C6B" w:rsidRPr="00047BA9" w:rsidRDefault="00E57F06" w:rsidP="00047BA9">
      <w:pPr>
        <w:pStyle w:val="Heading3"/>
      </w:pPr>
      <w:bookmarkStart w:id="55" w:name="_Toc517287004"/>
      <w:r w:rsidRPr="00047BA9">
        <w:t>8.</w:t>
      </w:r>
      <w:r w:rsidR="00605048" w:rsidRPr="00047BA9">
        <w:t>2.1</w:t>
      </w:r>
      <w:r w:rsidR="00635C6B" w:rsidRPr="00047BA9">
        <w:tab/>
      </w:r>
      <w:r w:rsidR="00605048" w:rsidRPr="00047BA9">
        <w:t xml:space="preserve">PSS </w:t>
      </w:r>
      <w:r w:rsidR="00635C6B" w:rsidRPr="00047BA9">
        <w:t>Media codecs and formats</w:t>
      </w:r>
      <w:bookmarkEnd w:id="55"/>
    </w:p>
    <w:p w14:paraId="2BA40F08" w14:textId="77777777" w:rsidR="00E95B7B" w:rsidRPr="00047BA9" w:rsidRDefault="00E95B7B" w:rsidP="00E95B7B">
      <w:r w:rsidRPr="00047BA9">
        <w:t xml:space="preserve">PSS Media codecs and formats defined in </w:t>
      </w:r>
      <w:r w:rsidR="00B66651" w:rsidRPr="00047BA9">
        <w:t xml:space="preserve">3GPP </w:t>
      </w:r>
      <w:r w:rsidRPr="00047BA9">
        <w:t xml:space="preserve">TS 26.234 [8] are applicable to </w:t>
      </w:r>
      <w:r w:rsidR="00DD0CF7" w:rsidRPr="00047BA9">
        <w:t>the present document</w:t>
      </w:r>
      <w:r w:rsidRPr="00047BA9">
        <w:t xml:space="preserve"> for IMS initiated and controlled PSS services.</w:t>
      </w:r>
    </w:p>
    <w:p w14:paraId="4FE17E3F" w14:textId="77777777" w:rsidR="00AC06D7" w:rsidRPr="00047BA9" w:rsidRDefault="00AC06D7" w:rsidP="00047BA9">
      <w:pPr>
        <w:pStyle w:val="Heading3"/>
      </w:pPr>
      <w:bookmarkStart w:id="56" w:name="_Toc517287005"/>
      <w:r w:rsidRPr="00047BA9">
        <w:lastRenderedPageBreak/>
        <w:t>8.2.2</w:t>
      </w:r>
      <w:r w:rsidRPr="00047BA9">
        <w:tab/>
        <w:t>Procedure for providing missing parameters</w:t>
      </w:r>
      <w:bookmarkEnd w:id="56"/>
    </w:p>
    <w:p w14:paraId="18B516A6" w14:textId="77777777" w:rsidR="00AC06D7" w:rsidRPr="00047BA9" w:rsidRDefault="00AC06D7" w:rsidP="00047BA9">
      <w:pPr>
        <w:pStyle w:val="Heading4"/>
      </w:pPr>
      <w:bookmarkStart w:id="57" w:name="_Toc517287006"/>
      <w:r w:rsidRPr="00047BA9">
        <w:t>8.2.2.1</w:t>
      </w:r>
      <w:r w:rsidRPr="00047BA9">
        <w:tab/>
        <w:t>Procedures at the UE</w:t>
      </w:r>
      <w:bookmarkEnd w:id="57"/>
      <w:r w:rsidRPr="00047BA9">
        <w:t xml:space="preserve"> </w:t>
      </w:r>
    </w:p>
    <w:p w14:paraId="76329706" w14:textId="77777777" w:rsidR="00AC06D7" w:rsidRPr="00047BA9" w:rsidRDefault="00AC06D7" w:rsidP="00AC06D7">
      <w:r w:rsidRPr="00047BA9">
        <w:t>If the UE does not have all the information it needs to form an SDP offer, the UE shall send a SIP OPTIONS message</w:t>
      </w:r>
      <w:r w:rsidR="006B67B0">
        <w:t>:</w:t>
      </w:r>
    </w:p>
    <w:p w14:paraId="0DD8AE47" w14:textId="77777777" w:rsidR="00121487" w:rsidRPr="00047BA9" w:rsidRDefault="00417A02" w:rsidP="00417A02">
      <w:pPr>
        <w:pStyle w:val="B1"/>
      </w:pPr>
      <w:r>
        <w:t>-</w:t>
      </w:r>
      <w:r>
        <w:tab/>
      </w:r>
      <w:r w:rsidR="00AC06D7" w:rsidRPr="00047BA9">
        <w:t>•</w:t>
      </w:r>
      <w:r w:rsidR="00AC06D7" w:rsidRPr="00047BA9">
        <w:tab/>
        <w:t>The "Request-URI" is related to the PSS session that the user wants to activate. The Request-URI shall be composed of a user and domain part as defined as follows:</w:t>
      </w:r>
    </w:p>
    <w:p w14:paraId="4CA29F40" w14:textId="77777777" w:rsidR="00121487" w:rsidRDefault="00417A02" w:rsidP="00417A02">
      <w:pPr>
        <w:pStyle w:val="B20"/>
      </w:pPr>
      <w:r>
        <w:t>-</w:t>
      </w:r>
      <w:r>
        <w:tab/>
      </w:r>
      <w:r w:rsidR="00AC06D7" w:rsidRPr="00047BA9">
        <w:t>The user part contains the content identifier, retrieved from user service description information from SSF.</w:t>
      </w:r>
    </w:p>
    <w:p w14:paraId="15C442B4" w14:textId="77777777" w:rsidR="00405F56" w:rsidRDefault="00417A02" w:rsidP="00417A02">
      <w:pPr>
        <w:pStyle w:val="B30"/>
        <w:rPr>
          <w:rFonts w:hint="eastAsia"/>
        </w:rPr>
      </w:pPr>
      <w:r>
        <w:rPr>
          <w:lang w:eastAsia="zh-CN"/>
        </w:rPr>
        <w:t>-</w:t>
      </w:r>
      <w:r>
        <w:rPr>
          <w:lang w:eastAsia="zh-CN"/>
        </w:rPr>
        <w:tab/>
      </w:r>
      <w:r w:rsidR="00405F56">
        <w:rPr>
          <w:lang w:eastAsia="zh-CN"/>
        </w:rPr>
        <w:t>F</w:t>
      </w:r>
      <w:r w:rsidR="00405F56">
        <w:rPr>
          <w:rFonts w:hint="eastAsia"/>
          <w:lang w:eastAsia="zh-CN"/>
        </w:rPr>
        <w:t xml:space="preserve">or COD service, content identifier is constructed by </w:t>
      </w:r>
      <w:r w:rsidR="001C2626">
        <w:rPr>
          <w:lang w:eastAsia="zh-CN"/>
        </w:rPr>
        <w:t>"</w:t>
      </w:r>
      <w:r w:rsidR="00405F56">
        <w:rPr>
          <w:rFonts w:hint="eastAsia"/>
          <w:lang w:eastAsia="zh-CN"/>
        </w:rPr>
        <w:t>PSS_COD_&lt;content-id&gt;</w:t>
      </w:r>
      <w:r w:rsidR="001C2626">
        <w:rPr>
          <w:lang w:eastAsia="zh-CN"/>
        </w:rPr>
        <w:t>"</w:t>
      </w:r>
      <w:r w:rsidR="00405F56">
        <w:rPr>
          <w:rFonts w:hint="eastAsia"/>
          <w:lang w:eastAsia="zh-CN"/>
        </w:rPr>
        <w:t>, wherein content-id shall be globalContentID defined in [27].</w:t>
      </w:r>
    </w:p>
    <w:p w14:paraId="253FAED0" w14:textId="77777777" w:rsidR="00405F56" w:rsidRPr="00047BA9" w:rsidRDefault="00417A02" w:rsidP="00417A02">
      <w:pPr>
        <w:pStyle w:val="B30"/>
      </w:pPr>
      <w:r>
        <w:rPr>
          <w:lang w:eastAsia="zh-CN"/>
        </w:rPr>
        <w:t>-</w:t>
      </w:r>
      <w:r>
        <w:rPr>
          <w:lang w:eastAsia="zh-CN"/>
        </w:rPr>
        <w:tab/>
      </w:r>
      <w:r w:rsidR="00405F56">
        <w:rPr>
          <w:rFonts w:hint="eastAsia"/>
          <w:lang w:eastAsia="zh-CN"/>
        </w:rPr>
        <w:t>For Live service, content identifier shall be globalServiceID defined in [27] or serviceId</w:t>
      </w:r>
      <w:r w:rsidR="00405F56" w:rsidRPr="00FB503E">
        <w:rPr>
          <w:rFonts w:hint="eastAsia"/>
          <w:lang w:eastAsia="zh-CN"/>
        </w:rPr>
        <w:t xml:space="preserve"> </w:t>
      </w:r>
      <w:r w:rsidR="00405F56">
        <w:rPr>
          <w:rFonts w:hint="eastAsia"/>
          <w:lang w:eastAsia="zh-CN"/>
        </w:rPr>
        <w:t>defined in [11].</w:t>
      </w:r>
    </w:p>
    <w:p w14:paraId="1722169D" w14:textId="77777777" w:rsidR="00121487" w:rsidRPr="00047BA9" w:rsidRDefault="00417A02" w:rsidP="00417A02">
      <w:pPr>
        <w:pStyle w:val="B20"/>
      </w:pPr>
      <w:r>
        <w:t>-</w:t>
      </w:r>
      <w:r>
        <w:tab/>
      </w:r>
      <w:r w:rsidR="00AC06D7" w:rsidRPr="00047BA9">
        <w:t>The domain part is the Service Provider domain name, obtained from SSF.</w:t>
      </w:r>
    </w:p>
    <w:p w14:paraId="11CA4F98" w14:textId="77777777" w:rsidR="00AC06D7" w:rsidRDefault="00417A02" w:rsidP="00417A02">
      <w:pPr>
        <w:pStyle w:val="B1"/>
      </w:pPr>
      <w:r>
        <w:t>-</w:t>
      </w:r>
      <w:r>
        <w:tab/>
      </w:r>
      <w:r w:rsidR="00AC06D7" w:rsidRPr="00047BA9">
        <w:t>•</w:t>
      </w:r>
      <w:r w:rsidR="00AC06D7" w:rsidRPr="00047BA9">
        <w:tab/>
        <w:t>The TO header shall contain the same URI as in the "Request-URI" parameter.</w:t>
      </w:r>
    </w:p>
    <w:p w14:paraId="195C236F" w14:textId="77777777" w:rsidR="005412DE" w:rsidRDefault="00417A02" w:rsidP="00417A02">
      <w:pPr>
        <w:pStyle w:val="B1"/>
      </w:pPr>
      <w:r>
        <w:t>-</w:t>
      </w:r>
      <w:r>
        <w:tab/>
      </w:r>
      <w:r w:rsidR="005412DE">
        <w:t>The other headers shall be set according to TS 24.229 [7].</w:t>
      </w:r>
    </w:p>
    <w:p w14:paraId="7EC8090D" w14:textId="77777777" w:rsidR="00AC06D7" w:rsidRPr="00047BA9" w:rsidRDefault="00AC06D7" w:rsidP="00121487">
      <w:r w:rsidRPr="00047BA9">
        <w:t xml:space="preserve">Upon reception of the 200 OK including SDP, the UE </w:t>
      </w:r>
      <w:r w:rsidR="00AC212C">
        <w:t>may</w:t>
      </w:r>
      <w:r w:rsidRPr="00047BA9">
        <w:t xml:space="preserve"> initiate PSS session as described in clause 8.2.3.</w:t>
      </w:r>
    </w:p>
    <w:p w14:paraId="5B102C9C" w14:textId="77777777" w:rsidR="00AC06D7" w:rsidRPr="00047BA9" w:rsidRDefault="00AC06D7" w:rsidP="00047BA9">
      <w:pPr>
        <w:pStyle w:val="Heading4"/>
      </w:pPr>
      <w:bookmarkStart w:id="58" w:name="_Toc517287007"/>
      <w:r w:rsidRPr="00047BA9">
        <w:t>8.2.2.2</w:t>
      </w:r>
      <w:r w:rsidRPr="00047BA9">
        <w:tab/>
        <w:t>Procedures at the SCF</w:t>
      </w:r>
      <w:bookmarkEnd w:id="58"/>
      <w:r w:rsidRPr="00047BA9">
        <w:t xml:space="preserve"> </w:t>
      </w:r>
    </w:p>
    <w:p w14:paraId="168C444D" w14:textId="77777777" w:rsidR="00AC06D7" w:rsidRPr="00047BA9" w:rsidRDefault="00AC06D7" w:rsidP="00121487">
      <w:r w:rsidRPr="00047BA9">
        <w:t>When receiving the SIP OPTIONS message, the SCF shall select the appropriate PSS Adapter and forward the SIP request to the appropriate PSS Adapter by changing the "Request-URI" accordingly.</w:t>
      </w:r>
    </w:p>
    <w:p w14:paraId="1E24F978" w14:textId="77777777" w:rsidR="00AC06D7" w:rsidRPr="00047BA9" w:rsidRDefault="00AC06D7" w:rsidP="00121487">
      <w:r w:rsidRPr="00047BA9">
        <w:t>The SCF shall not change the user-part of the TO header in order to keep the content-id in the OPTIONS request.</w:t>
      </w:r>
    </w:p>
    <w:p w14:paraId="0B832C9D" w14:textId="77777777" w:rsidR="00AC06D7" w:rsidRPr="00047BA9" w:rsidRDefault="00AC06D7" w:rsidP="00047BA9">
      <w:pPr>
        <w:pStyle w:val="Heading4"/>
      </w:pPr>
      <w:bookmarkStart w:id="59" w:name="_Toc517287008"/>
      <w:r w:rsidRPr="00047BA9">
        <w:t>8.2.2.3</w:t>
      </w:r>
      <w:r w:rsidRPr="00047BA9">
        <w:tab/>
        <w:t>Procedures at the PSS Adapter</w:t>
      </w:r>
      <w:bookmarkEnd w:id="59"/>
      <w:r w:rsidRPr="00047BA9">
        <w:t xml:space="preserve"> </w:t>
      </w:r>
    </w:p>
    <w:p w14:paraId="42534978" w14:textId="77777777" w:rsidR="00AC06D7" w:rsidRDefault="00AC06D7" w:rsidP="00121487">
      <w:r w:rsidRPr="00047BA9">
        <w:t>When receiving SIP OPTIONS request, the PSS Adapter shall examine the content identifier present in the user-part of the TO header.</w:t>
      </w:r>
    </w:p>
    <w:p w14:paraId="1036508C" w14:textId="77777777" w:rsidR="005412DE" w:rsidRPr="00047BA9" w:rsidRDefault="005412DE" w:rsidP="00121487">
      <w:r>
        <w:t xml:space="preserve">If </w:t>
      </w:r>
      <w:r w:rsidRPr="00AD1C14">
        <w:t xml:space="preserve">the PSS adapter </w:t>
      </w:r>
      <w:r>
        <w:t>does not have the user service description information, it shall s</w:t>
      </w:r>
      <w:r w:rsidRPr="00AD1C14">
        <w:t>end an RTSP DESCRIBE message to the PSS server to retrieve the user service description information</w:t>
      </w:r>
    </w:p>
    <w:p w14:paraId="0EBCB712" w14:textId="77777777" w:rsidR="00AC06D7" w:rsidRPr="00047BA9" w:rsidRDefault="00AC06D7" w:rsidP="00121487">
      <w:r w:rsidRPr="00047BA9">
        <w:t>The</w:t>
      </w:r>
      <w:r w:rsidR="005412DE">
        <w:t>n, the</w:t>
      </w:r>
      <w:r w:rsidRPr="00047BA9">
        <w:t xml:space="preserve"> PSS Adapter shall answer with the user service description information of the content delivery channel in SDP as requested by the request URI.</w:t>
      </w:r>
    </w:p>
    <w:p w14:paraId="78C7E775" w14:textId="77777777" w:rsidR="007F73B1" w:rsidRPr="00047BA9" w:rsidRDefault="00E57F06" w:rsidP="00047BA9">
      <w:pPr>
        <w:pStyle w:val="Heading3"/>
      </w:pPr>
      <w:bookmarkStart w:id="60" w:name="_Toc517287009"/>
      <w:r w:rsidRPr="00047BA9">
        <w:lastRenderedPageBreak/>
        <w:t>8.</w:t>
      </w:r>
      <w:r w:rsidR="00653DCE" w:rsidRPr="00047BA9">
        <w:t>2.</w:t>
      </w:r>
      <w:r w:rsidR="00AB0B20" w:rsidRPr="00047BA9">
        <w:t>3</w:t>
      </w:r>
      <w:r w:rsidR="007F73B1" w:rsidRPr="00047BA9">
        <w:tab/>
        <w:t>PSS Streaming Session initiation</w:t>
      </w:r>
      <w:bookmarkEnd w:id="60"/>
    </w:p>
    <w:p w14:paraId="28075D01" w14:textId="77777777" w:rsidR="00DB1DCB" w:rsidRPr="00047BA9" w:rsidRDefault="00653DCE" w:rsidP="003D1DAD">
      <w:pPr>
        <w:pStyle w:val="Heading4"/>
      </w:pPr>
      <w:bookmarkStart w:id="61" w:name="_Toc517287010"/>
      <w:r w:rsidRPr="00047BA9">
        <w:t>8.2</w:t>
      </w:r>
      <w:r w:rsidR="00254579" w:rsidRPr="00047BA9">
        <w:t>.</w:t>
      </w:r>
      <w:r w:rsidR="00AB0B20" w:rsidRPr="00047BA9">
        <w:t>3</w:t>
      </w:r>
      <w:r w:rsidRPr="00047BA9">
        <w:t>.</w:t>
      </w:r>
      <w:r w:rsidR="00254579" w:rsidRPr="00047BA9">
        <w:t>1</w:t>
      </w:r>
      <w:r w:rsidR="00254579" w:rsidRPr="00047BA9">
        <w:tab/>
      </w:r>
      <w:r w:rsidR="00DB1DCB" w:rsidRPr="00047BA9">
        <w:t>General description</w:t>
      </w:r>
      <w:bookmarkEnd w:id="61"/>
    </w:p>
    <w:p w14:paraId="3D87BF9D" w14:textId="0BBC1AF8" w:rsidR="00CC3F34" w:rsidRPr="00047BA9" w:rsidRDefault="00135BF0" w:rsidP="008A270F">
      <w:pPr>
        <w:pStyle w:val="TH"/>
      </w:pPr>
      <w:r w:rsidRPr="00047BA9">
        <w:rPr>
          <w:noProof/>
        </w:rPr>
        <w:drawing>
          <wp:inline distT="0" distB="0" distL="0" distR="0" wp14:anchorId="49D44667" wp14:editId="550A6B1D">
            <wp:extent cx="6115050" cy="341503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415030"/>
                    </a:xfrm>
                    <a:prstGeom prst="rect">
                      <a:avLst/>
                    </a:prstGeom>
                    <a:noFill/>
                    <a:ln>
                      <a:noFill/>
                    </a:ln>
                  </pic:spPr>
                </pic:pic>
              </a:graphicData>
            </a:graphic>
          </wp:inline>
        </w:drawing>
      </w:r>
    </w:p>
    <w:p w14:paraId="1BCEB21E" w14:textId="77777777" w:rsidR="00CC3F34" w:rsidRPr="00047BA9" w:rsidRDefault="00CC3F34" w:rsidP="008A270F">
      <w:pPr>
        <w:pStyle w:val="TF"/>
      </w:pPr>
      <w:r w:rsidRPr="00047BA9">
        <w:t xml:space="preserve">Figure </w:t>
      </w:r>
      <w:r w:rsidR="002F1F07">
        <w:rPr>
          <w:noProof/>
        </w:rPr>
        <w:t>7</w:t>
      </w:r>
      <w:r w:rsidR="00B66651" w:rsidRPr="00047BA9">
        <w:t>:</w:t>
      </w:r>
      <w:r w:rsidRPr="00047BA9">
        <w:t xml:space="preserve"> IMS </w:t>
      </w:r>
      <w:r w:rsidR="003F76C5" w:rsidRPr="00047BA9">
        <w:t xml:space="preserve">based </w:t>
      </w:r>
      <w:r w:rsidRPr="00047BA9">
        <w:t>PSS initiation</w:t>
      </w:r>
    </w:p>
    <w:p w14:paraId="6393F8B2" w14:textId="77777777" w:rsidR="00423ACE" w:rsidRPr="00047BA9" w:rsidRDefault="00B66651" w:rsidP="00B66651">
      <w:pPr>
        <w:pStyle w:val="NO"/>
      </w:pPr>
      <w:r w:rsidRPr="00047BA9">
        <w:t>NOTE</w:t>
      </w:r>
      <w:r w:rsidR="006B67B0">
        <w:t xml:space="preserve"> 1</w:t>
      </w:r>
      <w:r w:rsidRPr="00047BA9">
        <w:t>:</w:t>
      </w:r>
      <w:r w:rsidRPr="00047BA9">
        <w:tab/>
      </w:r>
      <w:r w:rsidR="00423ACE" w:rsidRPr="00047BA9">
        <w:t>This sequence is simplified and does not e.g. show session progress messages and the ACK message from the UE in response to the reception of 200 OK</w:t>
      </w:r>
      <w:r w:rsidR="00E9155B" w:rsidRPr="00047BA9">
        <w:t>.</w:t>
      </w:r>
    </w:p>
    <w:p w14:paraId="3EB8AFA9" w14:textId="77777777" w:rsidR="00255A00" w:rsidRPr="00047BA9" w:rsidRDefault="00255A00" w:rsidP="00255A00">
      <w:pPr>
        <w:pStyle w:val="NO"/>
      </w:pPr>
      <w:r w:rsidRPr="00047BA9">
        <w:t>NOTE</w:t>
      </w:r>
      <w:r w:rsidR="006B67B0">
        <w:t xml:space="preserve"> 2</w:t>
      </w:r>
      <w:r w:rsidRPr="00047BA9">
        <w:t>:</w:t>
      </w:r>
      <w:r w:rsidRPr="00047BA9">
        <w:tab/>
        <w:t>SIP messages between PSS adapter and SCF go through the IM CN Subsystem even if not indicated on the sequences.</w:t>
      </w:r>
    </w:p>
    <w:p w14:paraId="4E37CEEB" w14:textId="77777777" w:rsidR="00E11BA9" w:rsidRPr="00047BA9" w:rsidRDefault="00E11BA9" w:rsidP="00047BA9">
      <w:pPr>
        <w:pStyle w:val="Heading4"/>
      </w:pPr>
      <w:bookmarkStart w:id="62" w:name="_Toc517287011"/>
      <w:r w:rsidRPr="00047BA9">
        <w:t>8</w:t>
      </w:r>
      <w:r w:rsidRPr="00047BA9">
        <w:rPr>
          <w:rFonts w:hint="eastAsia"/>
          <w:lang w:eastAsia="zh-CN"/>
        </w:rPr>
        <w:t>.</w:t>
      </w:r>
      <w:r w:rsidRPr="00047BA9">
        <w:rPr>
          <w:lang w:eastAsia="zh-CN"/>
        </w:rPr>
        <w:t>2</w:t>
      </w:r>
      <w:r w:rsidRPr="00047BA9">
        <w:rPr>
          <w:rFonts w:hint="eastAsia"/>
          <w:lang w:eastAsia="zh-CN"/>
        </w:rPr>
        <w:t>.</w:t>
      </w:r>
      <w:r w:rsidR="00AB0B20" w:rsidRPr="00047BA9">
        <w:rPr>
          <w:lang w:eastAsia="zh-CN"/>
        </w:rPr>
        <w:t>3</w:t>
      </w:r>
      <w:r w:rsidRPr="00047BA9">
        <w:rPr>
          <w:lang w:eastAsia="zh-CN"/>
        </w:rPr>
        <w:t>.2</w:t>
      </w:r>
      <w:r w:rsidRPr="00047BA9">
        <w:rPr>
          <w:lang w:eastAsia="zh-CN"/>
        </w:rPr>
        <w:tab/>
        <w:t xml:space="preserve">Procedures at the </w:t>
      </w:r>
      <w:r w:rsidRPr="00047BA9">
        <w:rPr>
          <w:rFonts w:hint="eastAsia"/>
          <w:lang w:eastAsia="zh-CN"/>
        </w:rPr>
        <w:t>UE</w:t>
      </w:r>
      <w:bookmarkEnd w:id="62"/>
    </w:p>
    <w:p w14:paraId="4E09F61F" w14:textId="77777777" w:rsidR="00A42CB0" w:rsidRPr="00047BA9" w:rsidRDefault="00A42CB0" w:rsidP="00B66651">
      <w:r w:rsidRPr="00047BA9">
        <w:t>The UE shall generate an initial INVITE request</w:t>
      </w:r>
      <w:r w:rsidR="005412DE">
        <w:t xml:space="preserve"> according to TS 24.229 [7] with the following additions</w:t>
      </w:r>
      <w:r w:rsidRPr="00047BA9">
        <w:t>:</w:t>
      </w:r>
    </w:p>
    <w:p w14:paraId="6F33DA8D" w14:textId="77777777" w:rsidR="004D3D02" w:rsidRPr="00047BA9" w:rsidRDefault="00F02EBA" w:rsidP="00F02EBA">
      <w:pPr>
        <w:pStyle w:val="B1"/>
      </w:pPr>
      <w:r>
        <w:t>-</w:t>
      </w:r>
      <w:r>
        <w:tab/>
      </w:r>
      <w:r w:rsidR="00A42CB0" w:rsidRPr="00047BA9">
        <w:t xml:space="preserve">The Request-URI is related to the PSS session that the user wants to activate. </w:t>
      </w:r>
    </w:p>
    <w:p w14:paraId="33544484" w14:textId="77777777" w:rsidR="00A42CB0" w:rsidRPr="00047BA9" w:rsidRDefault="00F02EBA" w:rsidP="00F02EBA">
      <w:pPr>
        <w:pStyle w:val="B20"/>
      </w:pPr>
      <w:r>
        <w:t>-</w:t>
      </w:r>
      <w:r>
        <w:tab/>
      </w:r>
      <w:r w:rsidR="004D3D02" w:rsidRPr="00047BA9">
        <w:t xml:space="preserve">For an On Demand service, it </w:t>
      </w:r>
      <w:r w:rsidR="00A42CB0" w:rsidRPr="00047BA9">
        <w:t>shall be composed of a user part and a domain part, as follows:</w:t>
      </w:r>
    </w:p>
    <w:p w14:paraId="42D54801" w14:textId="77777777" w:rsidR="00A42CB0" w:rsidRDefault="00F02EBA" w:rsidP="00F02EBA">
      <w:pPr>
        <w:pStyle w:val="B20"/>
      </w:pPr>
      <w:r>
        <w:t>-</w:t>
      </w:r>
      <w:r>
        <w:tab/>
      </w:r>
      <w:r w:rsidR="00A42CB0" w:rsidRPr="00047BA9">
        <w:t>A user part containing the content identifier in a free string format.</w:t>
      </w:r>
    </w:p>
    <w:p w14:paraId="0B383638" w14:textId="77777777" w:rsidR="00EB5C5D" w:rsidRPr="00047BA9" w:rsidRDefault="00F02EBA" w:rsidP="00F02EBA">
      <w:pPr>
        <w:pStyle w:val="B20"/>
      </w:pPr>
      <w:r>
        <w:rPr>
          <w:lang w:eastAsia="zh-CN"/>
        </w:rPr>
        <w:t>-</w:t>
      </w:r>
      <w:r>
        <w:rPr>
          <w:lang w:eastAsia="zh-CN"/>
        </w:rPr>
        <w:tab/>
      </w:r>
      <w:r w:rsidR="00EB5C5D">
        <w:rPr>
          <w:lang w:eastAsia="zh-CN"/>
        </w:rPr>
        <w:t>C</w:t>
      </w:r>
      <w:r w:rsidR="00EB5C5D">
        <w:rPr>
          <w:rFonts w:hint="eastAsia"/>
          <w:lang w:eastAsia="zh-CN"/>
        </w:rPr>
        <w:t xml:space="preserve">ontent identifier is constructed by </w:t>
      </w:r>
      <w:r w:rsidR="001C2626">
        <w:rPr>
          <w:lang w:eastAsia="zh-CN"/>
        </w:rPr>
        <w:t>"</w:t>
      </w:r>
      <w:r w:rsidR="00EB5C5D">
        <w:rPr>
          <w:rFonts w:hint="eastAsia"/>
          <w:lang w:eastAsia="zh-CN"/>
        </w:rPr>
        <w:t>PSS_COD_&lt;content-id&gt;</w:t>
      </w:r>
      <w:r w:rsidR="001C2626">
        <w:rPr>
          <w:lang w:eastAsia="zh-CN"/>
        </w:rPr>
        <w:t>"</w:t>
      </w:r>
      <w:r w:rsidR="00EB5C5D">
        <w:rPr>
          <w:rFonts w:hint="eastAsia"/>
          <w:lang w:eastAsia="zh-CN"/>
        </w:rPr>
        <w:t>, wherein content-id shall be globalContentID defined in [27].</w:t>
      </w:r>
    </w:p>
    <w:p w14:paraId="0684AC62" w14:textId="77777777" w:rsidR="00A42CB0" w:rsidRPr="00047BA9" w:rsidRDefault="00F02EBA" w:rsidP="00F02EBA">
      <w:pPr>
        <w:pStyle w:val="B20"/>
      </w:pPr>
      <w:r>
        <w:t>-</w:t>
      </w:r>
      <w:r>
        <w:tab/>
      </w:r>
      <w:r w:rsidR="00A42CB0" w:rsidRPr="00047BA9">
        <w:t>A domain part containing the content provider domain name, obtained from the SSF.</w:t>
      </w:r>
    </w:p>
    <w:p w14:paraId="2AD5DB42" w14:textId="77777777" w:rsidR="004D3D02" w:rsidRPr="00047BA9" w:rsidRDefault="00F02EBA" w:rsidP="00F02EBA">
      <w:pPr>
        <w:pStyle w:val="B1"/>
      </w:pPr>
      <w:r>
        <w:t>-</w:t>
      </w:r>
      <w:r>
        <w:tab/>
      </w:r>
      <w:r w:rsidR="004D3D02" w:rsidRPr="00047BA9">
        <w:t xml:space="preserve">For Live content, it shall contain the PSI (Public Service Identity) of the "Live </w:t>
      </w:r>
      <w:r w:rsidR="001A436E">
        <w:t>stream</w:t>
      </w:r>
      <w:r w:rsidR="00EB5C5D">
        <w:rPr>
          <w:rFonts w:hint="eastAsia"/>
          <w:lang w:eastAsia="zh-CN"/>
        </w:rPr>
        <w:t>@&lt;domain name&gt;</w:t>
      </w:r>
      <w:r w:rsidR="00EB5C5D">
        <w:t>"</w:t>
      </w:r>
      <w:r w:rsidR="00EB5C5D">
        <w:rPr>
          <w:rFonts w:hint="eastAsia"/>
          <w:lang w:eastAsia="zh-CN"/>
        </w:rPr>
        <w:t>, wherein the domain name is obtained from SSF</w:t>
      </w:r>
      <w:r w:rsidR="001A436E">
        <w:t>".</w:t>
      </w:r>
    </w:p>
    <w:p w14:paraId="69493A88" w14:textId="77777777" w:rsidR="00543A06" w:rsidRDefault="00F02EBA" w:rsidP="00F02EBA">
      <w:pPr>
        <w:pStyle w:val="B1"/>
      </w:pPr>
      <w:r>
        <w:t>-</w:t>
      </w:r>
      <w:r>
        <w:tab/>
      </w:r>
      <w:r w:rsidR="00543A06" w:rsidRPr="00047BA9">
        <w:t>The To header shall contain the same URI as in the Request-URI.</w:t>
      </w:r>
    </w:p>
    <w:p w14:paraId="39575F27" w14:textId="77777777" w:rsidR="00DF337C" w:rsidRPr="00047BA9" w:rsidRDefault="00F02EBA" w:rsidP="00F02EBA">
      <w:pPr>
        <w:pStyle w:val="B1"/>
      </w:pPr>
      <w:r>
        <w:t>-</w:t>
      </w:r>
      <w:r>
        <w:tab/>
      </w:r>
      <w:r w:rsidR="0028623D">
        <w:t>The Recv-Info header shall be empty [42]</w:t>
      </w:r>
      <w:r w:rsidR="00DF337C">
        <w:t>.</w:t>
      </w:r>
    </w:p>
    <w:p w14:paraId="67EA3CA6" w14:textId="77777777" w:rsidR="00543A06" w:rsidRDefault="00543A06" w:rsidP="00543A06">
      <w:r>
        <w:t>The other headers shall be set according to TS 24.229 [7].</w:t>
      </w:r>
    </w:p>
    <w:p w14:paraId="20259236" w14:textId="77777777" w:rsidR="00A42CB0" w:rsidRPr="00047BA9" w:rsidRDefault="00A42CB0" w:rsidP="00B66651">
      <w:r w:rsidRPr="00047BA9">
        <w:t>An SDP Offer shall be included in the initial INVITE request, in accordance with media capabilities and policies available for the PSS session and with the parameters received from the SSF during service selection procedure.</w:t>
      </w:r>
    </w:p>
    <w:p w14:paraId="5C66D64A" w14:textId="77777777" w:rsidR="00A42CB0" w:rsidRPr="00047BA9" w:rsidRDefault="00A42CB0" w:rsidP="00A42CB0">
      <w:pPr>
        <w:rPr>
          <w:color w:val="000000"/>
          <w:lang w:eastAsia="zh-CN"/>
        </w:rPr>
      </w:pPr>
      <w:r w:rsidRPr="00047BA9">
        <w:lastRenderedPageBreak/>
        <w:t xml:space="preserve">The SDP offer shall contain a media description for the RTSP content control channel and one for the content delivery channel. </w:t>
      </w:r>
      <w:r w:rsidRPr="00047BA9">
        <w:rPr>
          <w:color w:val="000000"/>
          <w:lang w:eastAsia="zh-CN"/>
        </w:rPr>
        <w:t>The RTSP content control media descr</w:t>
      </w:r>
      <w:r w:rsidR="00B66651" w:rsidRPr="00047BA9">
        <w:rPr>
          <w:color w:val="000000"/>
          <w:lang w:eastAsia="zh-CN"/>
        </w:rPr>
        <w:t>iption shall be carried by TCP.</w:t>
      </w:r>
    </w:p>
    <w:p w14:paraId="7037C952" w14:textId="77777777" w:rsidR="00A42CB0" w:rsidRPr="00047BA9" w:rsidRDefault="00A42CB0" w:rsidP="00A42CB0">
      <w:pPr>
        <w:rPr>
          <w:color w:val="000000"/>
          <w:lang w:eastAsia="zh-CN"/>
        </w:rPr>
      </w:pPr>
      <w:r w:rsidRPr="00047BA9">
        <w:rPr>
          <w:color w:val="000000"/>
          <w:lang w:eastAsia="zh-CN"/>
        </w:rPr>
        <w:t>The SDP parameters for the RTSP content control channel shall be set as follows:</w:t>
      </w:r>
    </w:p>
    <w:p w14:paraId="273332F8" w14:textId="77777777" w:rsidR="00A42CB0" w:rsidRPr="00047BA9" w:rsidRDefault="00F02EBA" w:rsidP="00F02EBA">
      <w:pPr>
        <w:pStyle w:val="B1"/>
        <w:rPr>
          <w:lang w:eastAsia="zh-CN"/>
        </w:rPr>
      </w:pPr>
      <w:r>
        <w:rPr>
          <w:lang w:eastAsia="zh-CN"/>
        </w:rPr>
        <w:t>-</w:t>
      </w:r>
      <w:r>
        <w:rPr>
          <w:lang w:eastAsia="zh-CN"/>
        </w:rPr>
        <w:tab/>
      </w:r>
      <w:r w:rsidR="00A42CB0" w:rsidRPr="00047BA9">
        <w:rPr>
          <w:lang w:eastAsia="zh-CN"/>
        </w:rPr>
        <w:t>a 'm' line for an RTSP stream of format: m=&lt;media&gt; &lt;port&gt; &lt;transport&gt; &lt;fmt&gt;</w:t>
      </w:r>
    </w:p>
    <w:p w14:paraId="72372863" w14:textId="77777777" w:rsidR="00A42CB0" w:rsidRPr="00047BA9" w:rsidRDefault="00F02EBA" w:rsidP="00F02EBA">
      <w:pPr>
        <w:pStyle w:val="B20"/>
        <w:rPr>
          <w:lang w:eastAsia="zh-CN"/>
        </w:rPr>
      </w:pPr>
      <w:r>
        <w:rPr>
          <w:lang w:eastAsia="zh-CN"/>
        </w:rPr>
        <w:t>-</w:t>
      </w:r>
      <w:r>
        <w:rPr>
          <w:lang w:eastAsia="zh-CN"/>
        </w:rPr>
        <w:tab/>
      </w:r>
      <w:r w:rsidR="00A42CB0" w:rsidRPr="00047BA9">
        <w:rPr>
          <w:lang w:eastAsia="zh-CN"/>
        </w:rPr>
        <w:t>The media field shall have a value of "application".</w:t>
      </w:r>
    </w:p>
    <w:p w14:paraId="49154511" w14:textId="77777777" w:rsidR="008B1587" w:rsidRPr="00047BA9" w:rsidRDefault="00F02EBA" w:rsidP="00F02EBA">
      <w:pPr>
        <w:pStyle w:val="B20"/>
        <w:rPr>
          <w:lang w:eastAsia="zh-CN"/>
        </w:rPr>
      </w:pPr>
      <w:r>
        <w:rPr>
          <w:lang w:eastAsia="zh-CN"/>
        </w:rPr>
        <w:t>-</w:t>
      </w:r>
      <w:r>
        <w:rPr>
          <w:lang w:eastAsia="zh-CN"/>
        </w:rPr>
        <w:tab/>
      </w:r>
      <w:r w:rsidR="00A42CB0" w:rsidRPr="00047BA9">
        <w:rPr>
          <w:lang w:eastAsia="zh-CN"/>
        </w:rPr>
        <w:t>The port field shall be set to a value of 9, which is the discard port.</w:t>
      </w:r>
      <w:r w:rsidR="003F784C" w:rsidRPr="00047BA9">
        <w:rPr>
          <w:lang w:eastAsia="zh-CN"/>
        </w:rPr>
        <w:t xml:space="preserve"> </w:t>
      </w:r>
      <w:r w:rsidR="008B1587" w:rsidRPr="00047BA9">
        <w:rPr>
          <w:lang w:eastAsia="zh-CN"/>
        </w:rPr>
        <w:t>See RFC 4145 [13] and RFC</w:t>
      </w:r>
      <w:r w:rsidR="00B66651" w:rsidRPr="00047BA9">
        <w:rPr>
          <w:lang w:eastAsia="zh-CN"/>
        </w:rPr>
        <w:t xml:space="preserve"> </w:t>
      </w:r>
      <w:r w:rsidR="008B1587" w:rsidRPr="00047BA9">
        <w:rPr>
          <w:lang w:eastAsia="zh-CN"/>
        </w:rPr>
        <w:t>4572 [14].</w:t>
      </w:r>
    </w:p>
    <w:p w14:paraId="5007749E" w14:textId="77777777" w:rsidR="00A42CB0" w:rsidRPr="00047BA9" w:rsidRDefault="00F02EBA" w:rsidP="00F02EBA">
      <w:pPr>
        <w:pStyle w:val="B20"/>
        <w:rPr>
          <w:i/>
          <w:iCs/>
          <w:szCs w:val="22"/>
          <w:lang w:eastAsia="zh-CN"/>
        </w:rPr>
      </w:pPr>
      <w:r>
        <w:t>-</w:t>
      </w:r>
      <w:r>
        <w:tab/>
      </w:r>
      <w:r w:rsidR="00B66651" w:rsidRPr="00047BA9">
        <w:t>T</w:t>
      </w:r>
      <w:r w:rsidR="00A42CB0" w:rsidRPr="00047BA9">
        <w:rPr>
          <w:lang w:eastAsia="zh-CN"/>
        </w:rPr>
        <w:t>he transport field shall be set to TCP or TCP/TLS. The former is used when RTSP runs directly on top of TCP and the latter is used when RTSP runs on top of TLS, which in turn runs on top of TCP.</w:t>
      </w:r>
    </w:p>
    <w:p w14:paraId="4911AA43" w14:textId="77777777" w:rsidR="008B1587" w:rsidRPr="00047BA9" w:rsidRDefault="00F02EBA" w:rsidP="00F02EBA">
      <w:pPr>
        <w:pStyle w:val="B20"/>
        <w:rPr>
          <w:lang w:eastAsia="zh-CN"/>
        </w:rPr>
      </w:pPr>
      <w:r>
        <w:rPr>
          <w:lang w:eastAsia="zh-CN"/>
        </w:rPr>
        <w:t>-</w:t>
      </w:r>
      <w:r>
        <w:rPr>
          <w:lang w:eastAsia="zh-CN"/>
        </w:rPr>
        <w:tab/>
      </w:r>
      <w:r w:rsidR="008B1587" w:rsidRPr="00047BA9">
        <w:rPr>
          <w:lang w:eastAsia="zh-CN"/>
        </w:rPr>
        <w:t xml:space="preserve">The &lt;fmt&gt; parameter shall be included and shall be set to </w:t>
      </w:r>
      <w:r w:rsidR="008B1587" w:rsidRPr="00047BA9">
        <w:rPr>
          <w:i/>
          <w:iCs/>
          <w:szCs w:val="22"/>
          <w:lang w:eastAsia="zh-CN"/>
        </w:rPr>
        <w:t>3gpp_rtsp.</w:t>
      </w:r>
    </w:p>
    <w:p w14:paraId="45BDB683" w14:textId="77777777" w:rsidR="008B1587" w:rsidRPr="00047BA9" w:rsidRDefault="00E339CA" w:rsidP="00E339CA">
      <w:pPr>
        <w:pStyle w:val="NO"/>
        <w:rPr>
          <w:lang w:eastAsia="zh-CN"/>
        </w:rPr>
      </w:pPr>
      <w:r w:rsidRPr="00047BA9">
        <w:rPr>
          <w:lang w:eastAsia="zh-CN"/>
        </w:rPr>
        <w:t>NOTE</w:t>
      </w:r>
      <w:r w:rsidR="008B1587" w:rsidRPr="00047BA9">
        <w:rPr>
          <w:lang w:eastAsia="zh-CN"/>
        </w:rPr>
        <w:t xml:space="preserve">: the </w:t>
      </w:r>
      <w:r w:rsidR="008B1587" w:rsidRPr="00047BA9">
        <w:rPr>
          <w:i/>
          <w:iCs/>
          <w:lang w:eastAsia="zh-CN"/>
        </w:rPr>
        <w:t>3gpp_rtsp</w:t>
      </w:r>
      <w:r w:rsidR="008B1587" w:rsidRPr="00047BA9">
        <w:rPr>
          <w:lang w:eastAsia="zh-CN"/>
        </w:rPr>
        <w:t xml:space="preserve"> application format should have a new MIME subtype registered </w:t>
      </w:r>
      <w:r w:rsidRPr="00047BA9">
        <w:rPr>
          <w:lang w:eastAsia="zh-CN"/>
        </w:rPr>
        <w:t>in IANA</w:t>
      </w:r>
      <w:r w:rsidR="008B1587" w:rsidRPr="00047BA9">
        <w:rPr>
          <w:lang w:eastAsia="zh-CN"/>
        </w:rPr>
        <w:t>.</w:t>
      </w:r>
    </w:p>
    <w:p w14:paraId="1A0FA831" w14:textId="77777777" w:rsidR="00A42CB0" w:rsidRPr="00047BA9" w:rsidRDefault="00B66651" w:rsidP="00B66651">
      <w:pPr>
        <w:pStyle w:val="B20"/>
        <w:rPr>
          <w:lang w:eastAsia="zh-CN"/>
        </w:rPr>
      </w:pPr>
      <w:r w:rsidRPr="00047BA9">
        <w:rPr>
          <w:lang w:eastAsia="zh-CN"/>
        </w:rPr>
        <w:t>-</w:t>
      </w:r>
      <w:r w:rsidRPr="00047BA9">
        <w:rPr>
          <w:lang w:eastAsia="zh-CN"/>
        </w:rPr>
        <w:tab/>
      </w:r>
      <w:r w:rsidR="00A42CB0" w:rsidRPr="00047BA9">
        <w:rPr>
          <w:lang w:eastAsia="zh-CN"/>
        </w:rPr>
        <w:t xml:space="preserve">An "a=setup" attribute shall be present and set to "active" </w:t>
      </w:r>
      <w:r w:rsidR="008B1587" w:rsidRPr="00047BA9">
        <w:rPr>
          <w:lang w:eastAsia="zh-CN"/>
        </w:rPr>
        <w:t xml:space="preserve">indicating that the UE will initiate an outgoing TCP connection to the PSS </w:t>
      </w:r>
      <w:r w:rsidR="00CC3F34" w:rsidRPr="00047BA9">
        <w:rPr>
          <w:lang w:eastAsia="zh-CN"/>
        </w:rPr>
        <w:t>Adapter</w:t>
      </w:r>
      <w:r w:rsidR="008B1587" w:rsidRPr="00047BA9">
        <w:rPr>
          <w:lang w:eastAsia="zh-CN"/>
        </w:rPr>
        <w:t xml:space="preserve"> [7]</w:t>
      </w:r>
      <w:r w:rsidRPr="00047BA9">
        <w:rPr>
          <w:lang w:eastAsia="zh-CN"/>
        </w:rPr>
        <w:t xml:space="preserve"> and </w:t>
      </w:r>
      <w:r w:rsidR="008B1587" w:rsidRPr="00047BA9">
        <w:rPr>
          <w:lang w:eastAsia="zh-CN"/>
        </w:rPr>
        <w:t>[13].</w:t>
      </w:r>
    </w:p>
    <w:p w14:paraId="65B42927" w14:textId="77777777" w:rsidR="00A42CB0" w:rsidRPr="00047BA9" w:rsidRDefault="00B66651" w:rsidP="00B66651">
      <w:pPr>
        <w:pStyle w:val="B20"/>
        <w:rPr>
          <w:lang w:eastAsia="zh-CN"/>
        </w:rPr>
      </w:pPr>
      <w:r w:rsidRPr="00047BA9">
        <w:rPr>
          <w:lang w:eastAsia="zh-CN"/>
        </w:rPr>
        <w:t>-</w:t>
      </w:r>
      <w:r w:rsidRPr="00047BA9">
        <w:rPr>
          <w:lang w:eastAsia="zh-CN"/>
        </w:rPr>
        <w:tab/>
      </w:r>
      <w:r w:rsidR="00A42CB0" w:rsidRPr="00047BA9">
        <w:rPr>
          <w:lang w:eastAsia="zh-CN"/>
        </w:rPr>
        <w:t xml:space="preserve">An "a= connection" attribute shall be present and set as "new" </w:t>
      </w:r>
      <w:r w:rsidR="008B1587" w:rsidRPr="00047BA9">
        <w:rPr>
          <w:lang w:eastAsia="zh-CN"/>
        </w:rPr>
        <w:t xml:space="preserve">" indicating that the UE will establish a new outgoing TCP connection towards the PSS </w:t>
      </w:r>
      <w:r w:rsidR="00CC3F34" w:rsidRPr="00047BA9">
        <w:rPr>
          <w:lang w:eastAsia="zh-CN"/>
        </w:rPr>
        <w:t>Adapter</w:t>
      </w:r>
      <w:r w:rsidR="008B1587" w:rsidRPr="00047BA9">
        <w:rPr>
          <w:lang w:eastAsia="zh-CN"/>
        </w:rPr>
        <w:t xml:space="preserve"> [7]</w:t>
      </w:r>
      <w:r w:rsidRPr="00047BA9">
        <w:rPr>
          <w:lang w:eastAsia="zh-CN"/>
        </w:rPr>
        <w:t xml:space="preserve"> and </w:t>
      </w:r>
      <w:r w:rsidR="008B1587" w:rsidRPr="00047BA9">
        <w:rPr>
          <w:lang w:eastAsia="zh-CN"/>
        </w:rPr>
        <w:t>[13].</w:t>
      </w:r>
    </w:p>
    <w:p w14:paraId="4B9BB6B4" w14:textId="77777777" w:rsidR="00A42CB0" w:rsidRDefault="00B66651" w:rsidP="00B66651">
      <w:pPr>
        <w:pStyle w:val="B20"/>
        <w:rPr>
          <w:lang w:eastAsia="zh-CN"/>
        </w:rPr>
      </w:pPr>
      <w:r w:rsidRPr="00047BA9">
        <w:rPr>
          <w:lang w:eastAsia="zh-CN"/>
        </w:rPr>
        <w:t>-</w:t>
      </w:r>
      <w:r w:rsidRPr="00047BA9">
        <w:rPr>
          <w:lang w:eastAsia="zh-CN"/>
        </w:rPr>
        <w:tab/>
        <w:t>A</w:t>
      </w:r>
      <w:r w:rsidR="00A42CB0" w:rsidRPr="00047BA9">
        <w:rPr>
          <w:lang w:eastAsia="zh-CN"/>
        </w:rPr>
        <w:t xml:space="preserve"> "c" line shall include the network type with the value set to IN, the address type set to IP4 or IP6 and IP address of the flow of the related RTSP content control (ex. </w:t>
      </w:r>
      <w:r w:rsidR="00A42CB0" w:rsidRPr="00047BA9">
        <w:rPr>
          <w:rFonts w:ascii="Courier" w:hAnsi="Courier" w:cs="Courier"/>
          <w:lang w:eastAsia="zh-CN"/>
        </w:rPr>
        <w:t>c=IN IP4 &lt;IP_ADDRESS</w:t>
      </w:r>
      <w:r w:rsidR="00A42CB0" w:rsidRPr="00047BA9">
        <w:rPr>
          <w:lang w:eastAsia="zh-CN"/>
        </w:rPr>
        <w:t>&gt;).</w:t>
      </w:r>
    </w:p>
    <w:p w14:paraId="2FBCE2B2" w14:textId="77777777" w:rsidR="00EB5C5D" w:rsidRPr="00047BA9" w:rsidRDefault="00EB5C5D" w:rsidP="00B66651">
      <w:pPr>
        <w:pStyle w:val="B20"/>
        <w:rPr>
          <w:lang w:eastAsia="zh-CN"/>
        </w:rPr>
      </w:pPr>
      <w:r>
        <w:rPr>
          <w:rFonts w:hint="eastAsia"/>
          <w:lang w:eastAsia="zh-CN"/>
        </w:rPr>
        <w:t>-</w:t>
      </w:r>
      <w:r>
        <w:rPr>
          <w:rFonts w:hint="eastAsia"/>
          <w:lang w:eastAsia="zh-CN"/>
        </w:rPr>
        <w:tab/>
        <w:t xml:space="preserve">For Live service, an </w:t>
      </w:r>
      <w:r w:rsidR="001C2626">
        <w:rPr>
          <w:lang w:eastAsia="zh-CN"/>
        </w:rPr>
        <w:t>"</w:t>
      </w:r>
      <w:r>
        <w:rPr>
          <w:rFonts w:hint="eastAsia"/>
          <w:lang w:eastAsia="zh-CN"/>
        </w:rPr>
        <w:t>a=PSS_Live_service: ServiceID</w:t>
      </w:r>
      <w:r w:rsidR="001C2626">
        <w:rPr>
          <w:lang w:eastAsia="zh-CN"/>
        </w:rPr>
        <w:t>"</w:t>
      </w:r>
      <w:r w:rsidRPr="000C37D6">
        <w:t xml:space="preserve"> </w:t>
      </w:r>
      <w:r w:rsidRPr="00047BA9">
        <w:t>line</w:t>
      </w:r>
      <w:r w:rsidRPr="00047BA9">
        <w:rPr>
          <w:rFonts w:hint="eastAsia"/>
        </w:rPr>
        <w:t xml:space="preserve"> </w:t>
      </w:r>
      <w:r>
        <w:rPr>
          <w:rFonts w:hint="eastAsia"/>
          <w:lang w:eastAsia="zh-CN"/>
        </w:rPr>
        <w:t xml:space="preserve">shall be </w:t>
      </w:r>
      <w:r>
        <w:rPr>
          <w:lang w:eastAsia="zh-CN"/>
        </w:rPr>
        <w:t>include</w:t>
      </w:r>
      <w:r>
        <w:rPr>
          <w:rFonts w:hint="eastAsia"/>
          <w:lang w:eastAsia="zh-CN"/>
        </w:rPr>
        <w:t xml:space="preserve"> to </w:t>
      </w:r>
      <w:r w:rsidRPr="00047BA9">
        <w:rPr>
          <w:rFonts w:hint="eastAsia"/>
        </w:rPr>
        <w:t xml:space="preserve">indicate the </w:t>
      </w:r>
      <w:r>
        <w:rPr>
          <w:rFonts w:hint="eastAsia"/>
          <w:lang w:eastAsia="zh-CN"/>
        </w:rPr>
        <w:t>PSS live</w:t>
      </w:r>
      <w:r w:rsidRPr="00047BA9">
        <w:t xml:space="preserve"> service</w:t>
      </w:r>
      <w:r w:rsidRPr="00047BA9" w:rsidDel="00E44CCD">
        <w:rPr>
          <w:rFonts w:hint="eastAsia"/>
        </w:rPr>
        <w:t xml:space="preserve"> </w:t>
      </w:r>
      <w:r w:rsidRPr="00047BA9">
        <w:t>which</w:t>
      </w:r>
      <w:r w:rsidRPr="00047BA9">
        <w:rPr>
          <w:rFonts w:hint="eastAsia"/>
        </w:rPr>
        <w:t xml:space="preserve"> the UE intends to </w:t>
      </w:r>
      <w:r w:rsidRPr="00047BA9">
        <w:t>initiate</w:t>
      </w:r>
      <w:r>
        <w:rPr>
          <w:rFonts w:hint="eastAsia"/>
          <w:lang w:eastAsia="zh-CN"/>
        </w:rPr>
        <w:t xml:space="preserve">. </w:t>
      </w:r>
      <w:r>
        <w:rPr>
          <w:lang w:eastAsia="zh-CN"/>
        </w:rPr>
        <w:t>T</w:t>
      </w:r>
      <w:r>
        <w:rPr>
          <w:rFonts w:hint="eastAsia"/>
          <w:lang w:eastAsia="zh-CN"/>
        </w:rPr>
        <w:t>he ServiceID shall be globalServiceID defined in [27] or serviceId</w:t>
      </w:r>
      <w:r w:rsidRPr="00FB503E">
        <w:rPr>
          <w:rFonts w:hint="eastAsia"/>
          <w:lang w:eastAsia="zh-CN"/>
        </w:rPr>
        <w:t xml:space="preserve"> </w:t>
      </w:r>
      <w:r>
        <w:rPr>
          <w:rFonts w:hint="eastAsia"/>
          <w:lang w:eastAsia="zh-CN"/>
        </w:rPr>
        <w:t>defined in [11], which is retrieved from service selection information.</w:t>
      </w:r>
    </w:p>
    <w:p w14:paraId="7C518F31" w14:textId="77777777" w:rsidR="00511D82" w:rsidRPr="00047BA9" w:rsidRDefault="00511D82" w:rsidP="00511D82">
      <w:pPr>
        <w:rPr>
          <w:color w:val="000000"/>
          <w:lang w:eastAsia="zh-CN"/>
        </w:rPr>
      </w:pPr>
      <w:r w:rsidRPr="00047BA9">
        <w:rPr>
          <w:color w:val="000000"/>
          <w:lang w:eastAsia="zh-CN"/>
        </w:rPr>
        <w:t xml:space="preserve">Example of RTSP </w:t>
      </w:r>
      <w:r w:rsidR="001C2626">
        <w:rPr>
          <w:color w:val="000000"/>
          <w:lang w:eastAsia="zh-CN"/>
        </w:rPr>
        <w:t>'</w:t>
      </w:r>
      <w:r w:rsidRPr="00047BA9">
        <w:rPr>
          <w:color w:val="000000"/>
          <w:lang w:eastAsia="zh-CN"/>
        </w:rPr>
        <w:t>m</w:t>
      </w:r>
      <w:r w:rsidR="00B76FFB" w:rsidRPr="00047BA9">
        <w:rPr>
          <w:color w:val="000000"/>
          <w:lang w:eastAsia="zh-CN"/>
        </w:rPr>
        <w:t>'</w:t>
      </w:r>
      <w:r w:rsidRPr="00047BA9">
        <w:rPr>
          <w:color w:val="000000"/>
          <w:lang w:eastAsia="zh-CN"/>
        </w:rPr>
        <w:t xml:space="preserve"> line offer from the UE:</w:t>
      </w:r>
    </w:p>
    <w:p w14:paraId="5FEF4468" w14:textId="77777777" w:rsidR="00511D82" w:rsidRPr="00047BA9" w:rsidRDefault="00511D82" w:rsidP="00B66651">
      <w:pPr>
        <w:pStyle w:val="PL"/>
      </w:pPr>
      <w:r w:rsidRPr="00047BA9">
        <w:t xml:space="preserve">           m=application 9 TCP 3gpp_rtsp</w:t>
      </w:r>
    </w:p>
    <w:p w14:paraId="7920427D" w14:textId="77777777" w:rsidR="00511D82" w:rsidRPr="00047BA9" w:rsidRDefault="00511D82" w:rsidP="00B66651">
      <w:pPr>
        <w:pStyle w:val="PL"/>
      </w:pPr>
      <w:r w:rsidRPr="00047BA9">
        <w:t xml:space="preserve">           c=IN IP4 192.0.2.2</w:t>
      </w:r>
    </w:p>
    <w:p w14:paraId="65A3A726" w14:textId="77777777" w:rsidR="00511D82" w:rsidRPr="00047BA9" w:rsidRDefault="00511D82" w:rsidP="00B66651">
      <w:pPr>
        <w:pStyle w:val="PL"/>
      </w:pPr>
      <w:r w:rsidRPr="00047BA9">
        <w:t xml:space="preserve">           a=setup:active</w:t>
      </w:r>
    </w:p>
    <w:p w14:paraId="525052D1" w14:textId="77777777" w:rsidR="00511D82" w:rsidRPr="00047BA9" w:rsidRDefault="00511D82" w:rsidP="00B66651">
      <w:pPr>
        <w:pStyle w:val="PL"/>
      </w:pPr>
      <w:r w:rsidRPr="00047BA9">
        <w:t xml:space="preserve">           a=connection:new</w:t>
      </w:r>
    </w:p>
    <w:p w14:paraId="6E85F8FC" w14:textId="77777777" w:rsidR="00511D82" w:rsidRPr="00047BA9" w:rsidRDefault="00511D82" w:rsidP="00B66651">
      <w:pPr>
        <w:pStyle w:val="PL"/>
      </w:pPr>
    </w:p>
    <w:p w14:paraId="24ADCC51" w14:textId="77777777" w:rsidR="005167CE" w:rsidRPr="00047BA9" w:rsidRDefault="005167CE" w:rsidP="005167CE">
      <w:pPr>
        <w:rPr>
          <w:color w:val="000000"/>
          <w:lang w:eastAsia="zh-CN"/>
        </w:rPr>
      </w:pPr>
      <w:r w:rsidRPr="00047BA9">
        <w:rPr>
          <w:color w:val="000000"/>
          <w:lang w:eastAsia="zh-CN"/>
        </w:rPr>
        <w:t xml:space="preserve">For each media stream controlled by the RTSP content control channel, the SDP offer shall include a </w:t>
      </w:r>
      <w:r w:rsidR="00B76FFB" w:rsidRPr="00047BA9">
        <w:rPr>
          <w:color w:val="000000"/>
          <w:lang w:eastAsia="zh-CN"/>
        </w:rPr>
        <w:t>"</w:t>
      </w:r>
      <w:r w:rsidRPr="00047BA9">
        <w:rPr>
          <w:color w:val="000000"/>
          <w:lang w:eastAsia="zh-CN"/>
        </w:rPr>
        <w:t>receiver only</w:t>
      </w:r>
      <w:r w:rsidR="00B76FFB" w:rsidRPr="00047BA9">
        <w:rPr>
          <w:color w:val="000000"/>
          <w:lang w:eastAsia="zh-CN"/>
        </w:rPr>
        <w:t>"</w:t>
      </w:r>
      <w:r w:rsidRPr="00047BA9">
        <w:rPr>
          <w:color w:val="000000"/>
          <w:lang w:eastAsia="zh-CN"/>
        </w:rPr>
        <w:t xml:space="preserve"> content delivery channel media description set as defined in </w:t>
      </w:r>
      <w:r w:rsidR="00B66651" w:rsidRPr="00047BA9">
        <w:rPr>
          <w:color w:val="000000"/>
          <w:lang w:eastAsia="zh-CN"/>
        </w:rPr>
        <w:t xml:space="preserve">3GPP </w:t>
      </w:r>
      <w:r w:rsidRPr="00047BA9">
        <w:rPr>
          <w:color w:val="000000"/>
          <w:lang w:eastAsia="zh-CN"/>
        </w:rPr>
        <w:t>TS 26.234</w:t>
      </w:r>
      <w:r w:rsidR="00B66651" w:rsidRPr="00047BA9">
        <w:rPr>
          <w:color w:val="000000"/>
          <w:lang w:eastAsia="zh-CN"/>
        </w:rPr>
        <w:t xml:space="preserve"> [8],</w:t>
      </w:r>
      <w:r w:rsidRPr="00047BA9">
        <w:rPr>
          <w:color w:val="000000"/>
          <w:lang w:eastAsia="zh-CN"/>
        </w:rPr>
        <w:t xml:space="preserve"> clause 5.3.3:</w:t>
      </w:r>
    </w:p>
    <w:p w14:paraId="3A840123" w14:textId="77777777" w:rsidR="005167CE" w:rsidRPr="00047BA9" w:rsidRDefault="00F02EBA" w:rsidP="00F02EBA">
      <w:pPr>
        <w:pStyle w:val="B1"/>
        <w:rPr>
          <w:lang w:eastAsia="zh-CN"/>
        </w:rPr>
      </w:pPr>
      <w:r>
        <w:rPr>
          <w:lang w:eastAsia="zh-CN"/>
        </w:rPr>
        <w:t>-</w:t>
      </w:r>
      <w:r>
        <w:rPr>
          <w:lang w:eastAsia="zh-CN"/>
        </w:rPr>
        <w:tab/>
      </w:r>
      <w:r w:rsidR="005167CE" w:rsidRPr="00047BA9">
        <w:rPr>
          <w:lang w:eastAsia="zh-CN"/>
        </w:rPr>
        <w:t xml:space="preserve">the "m=" line indicates the type of the media, the transport protocol </w:t>
      </w:r>
      <w:r w:rsidR="005167CE" w:rsidRPr="00047BA9">
        <w:rPr>
          <w:rFonts w:hint="eastAsia"/>
          <w:lang w:eastAsia="zh-CN"/>
        </w:rPr>
        <w:t xml:space="preserve">and </w:t>
      </w:r>
      <w:r w:rsidR="005167CE" w:rsidRPr="00047BA9">
        <w:rPr>
          <w:lang w:eastAsia="zh-CN"/>
        </w:rPr>
        <w:t>the port of the related content delivery channel. It may also include a fmt parameter  which shall indicate the format given by the SSF</w:t>
      </w:r>
      <w:r w:rsidR="00543A06">
        <w:rPr>
          <w:lang w:eastAsia="zh-CN"/>
        </w:rPr>
        <w:t xml:space="preserve"> </w:t>
      </w:r>
      <w:r w:rsidR="00543A06">
        <w:rPr>
          <w:rFonts w:hint="eastAsia"/>
          <w:lang w:eastAsia="zh-CN"/>
        </w:rPr>
        <w:t xml:space="preserve">or by executing the </w:t>
      </w:r>
      <w:r w:rsidR="00543A06">
        <w:rPr>
          <w:lang w:eastAsia="zh-CN"/>
        </w:rPr>
        <w:t>p</w:t>
      </w:r>
      <w:r w:rsidR="00543A06">
        <w:rPr>
          <w:rFonts w:hint="eastAsia"/>
          <w:lang w:eastAsia="zh-CN"/>
        </w:rPr>
        <w:t>rocedure for providing missing parameters before session initiation described in clauses 8.2.2</w:t>
      </w:r>
      <w:r w:rsidR="005167CE" w:rsidRPr="00047BA9">
        <w:rPr>
          <w:lang w:eastAsia="zh-CN"/>
        </w:rPr>
        <w:t>, a subset of them or the format offered by the</w:t>
      </w:r>
      <w:r w:rsidR="00B66651" w:rsidRPr="00047BA9">
        <w:rPr>
          <w:lang w:eastAsia="zh-CN"/>
        </w:rPr>
        <w:t xml:space="preserve"> UE if none is given by the SSF;</w:t>
      </w:r>
    </w:p>
    <w:p w14:paraId="752C8104" w14:textId="77777777" w:rsidR="005167CE" w:rsidRPr="00047BA9" w:rsidRDefault="00F02EBA" w:rsidP="00F02EBA">
      <w:pPr>
        <w:pStyle w:val="B1"/>
        <w:rPr>
          <w:lang w:eastAsia="zh-CN"/>
        </w:rPr>
      </w:pPr>
      <w:r>
        <w:rPr>
          <w:lang w:eastAsia="zh-CN"/>
        </w:rPr>
        <w:t>-</w:t>
      </w:r>
      <w:r>
        <w:rPr>
          <w:lang w:eastAsia="zh-CN"/>
        </w:rPr>
        <w:tab/>
      </w:r>
      <w:r w:rsidR="005167CE" w:rsidRPr="00047BA9">
        <w:rPr>
          <w:lang w:eastAsia="zh-CN"/>
        </w:rPr>
        <w:t>the "c=" line shall include the network type with the value set to IN, the address type set to IP4  or IP6 and unicast address of the flow of the r</w:t>
      </w:r>
      <w:r w:rsidR="00B66651" w:rsidRPr="00047BA9">
        <w:rPr>
          <w:lang w:eastAsia="zh-CN"/>
        </w:rPr>
        <w:t>elated content delivery channel;</w:t>
      </w:r>
      <w:r w:rsidR="005167CE" w:rsidRPr="00047BA9">
        <w:rPr>
          <w:lang w:eastAsia="zh-CN"/>
        </w:rPr>
        <w:br/>
        <w:t>(ex. c=IN IP4 &lt;IP_ADDRESS&gt;)</w:t>
      </w:r>
    </w:p>
    <w:p w14:paraId="475E6679" w14:textId="77777777" w:rsidR="005167CE" w:rsidRPr="00047BA9" w:rsidRDefault="00F02EBA" w:rsidP="00F02EBA">
      <w:pPr>
        <w:pStyle w:val="B1"/>
        <w:rPr>
          <w:lang w:eastAsia="zh-CN"/>
        </w:rPr>
      </w:pPr>
      <w:r>
        <w:rPr>
          <w:lang w:eastAsia="zh-CN"/>
        </w:rPr>
        <w:t>-</w:t>
      </w:r>
      <w:r>
        <w:rPr>
          <w:lang w:eastAsia="zh-CN"/>
        </w:rPr>
        <w:tab/>
      </w:r>
      <w:r w:rsidR="002F1CA1" w:rsidRPr="00047BA9">
        <w:rPr>
          <w:lang w:eastAsia="zh-CN"/>
        </w:rPr>
        <w:t>optionally a</w:t>
      </w:r>
      <w:r w:rsidR="005167CE" w:rsidRPr="00047BA9">
        <w:rPr>
          <w:lang w:eastAsia="zh-CN"/>
        </w:rPr>
        <w:t xml:space="preserve"> "b=" line </w:t>
      </w:r>
      <w:r w:rsidR="002F1CA1" w:rsidRPr="00047BA9">
        <w:rPr>
          <w:lang w:eastAsia="zh-CN"/>
        </w:rPr>
        <w:t>may</w:t>
      </w:r>
      <w:r w:rsidR="005167CE" w:rsidRPr="00047BA9">
        <w:rPr>
          <w:lang w:eastAsia="zh-CN"/>
        </w:rPr>
        <w:t xml:space="preserve"> contain the proposed bandwidth. If the user has fetched the bandwidth required for this particular content delivery channel during service selection </w:t>
      </w:r>
      <w:r w:rsidR="00543A06">
        <w:rPr>
          <w:lang w:eastAsia="zh-CN"/>
        </w:rPr>
        <w:t>retrieval</w:t>
      </w:r>
      <w:r w:rsidR="005167CE" w:rsidRPr="00047BA9">
        <w:rPr>
          <w:lang w:eastAsia="zh-CN"/>
        </w:rPr>
        <w:t>, the bandwidth attribute at media level shall be set to this value. Otherwise, this attribute shall be set to a pre-configured value</w:t>
      </w:r>
      <w:r w:rsidR="00B66651" w:rsidRPr="00047BA9">
        <w:rPr>
          <w:lang w:eastAsia="zh-CN"/>
        </w:rPr>
        <w:t>;</w:t>
      </w:r>
      <w:r w:rsidR="005167CE" w:rsidRPr="00047BA9">
        <w:rPr>
          <w:lang w:eastAsia="zh-CN"/>
        </w:rPr>
        <w:br/>
        <w:t>(ex. b=AS:15000)</w:t>
      </w:r>
    </w:p>
    <w:p w14:paraId="0B8DF8B7" w14:textId="77777777" w:rsidR="005167CE" w:rsidRPr="00047BA9" w:rsidRDefault="00F02EBA" w:rsidP="00F02EBA">
      <w:pPr>
        <w:pStyle w:val="B1"/>
        <w:rPr>
          <w:lang w:eastAsia="zh-CN"/>
        </w:rPr>
      </w:pPr>
      <w:r>
        <w:rPr>
          <w:lang w:eastAsia="zh-CN"/>
        </w:rPr>
        <w:t>-</w:t>
      </w:r>
      <w:r>
        <w:rPr>
          <w:lang w:eastAsia="zh-CN"/>
        </w:rPr>
        <w:tab/>
      </w:r>
      <w:r w:rsidR="005167CE" w:rsidRPr="00047BA9">
        <w:rPr>
          <w:lang w:eastAsia="zh-CN"/>
        </w:rPr>
        <w:t>A "a=" line with a "recvonly"</w:t>
      </w:r>
      <w:r w:rsidR="00B66651" w:rsidRPr="00047BA9">
        <w:rPr>
          <w:lang w:eastAsia="zh-CN"/>
        </w:rPr>
        <w:t>.</w:t>
      </w:r>
    </w:p>
    <w:p w14:paraId="608B4644" w14:textId="77777777" w:rsidR="00795F38" w:rsidRPr="00047BA9" w:rsidRDefault="00795F38" w:rsidP="001833BC">
      <w:r w:rsidRPr="00047BA9">
        <w:t>The U</w:t>
      </w:r>
      <w:r w:rsidR="00292518" w:rsidRPr="00047BA9">
        <w:t>E should receive a</w:t>
      </w:r>
      <w:r w:rsidRPr="00047BA9">
        <w:t xml:space="preserve"> SIP 200 OK</w:t>
      </w:r>
      <w:r w:rsidR="00B66651" w:rsidRPr="00047BA9">
        <w:t xml:space="preserve"> back containing the </w:t>
      </w:r>
      <w:r w:rsidR="004A0DCD" w:rsidRPr="00A74F9D">
        <w:t>answer</w:t>
      </w:r>
      <w:r w:rsidR="00B66651" w:rsidRPr="00047BA9">
        <w:t xml:space="preserve"> SDP.</w:t>
      </w:r>
    </w:p>
    <w:p w14:paraId="5A138AF9" w14:textId="77777777" w:rsidR="00292518" w:rsidRPr="00047BA9" w:rsidRDefault="00292518" w:rsidP="00047BA9">
      <w:pPr>
        <w:pStyle w:val="Heading4"/>
      </w:pPr>
      <w:bookmarkStart w:id="63" w:name="_Toc517287012"/>
      <w:r w:rsidRPr="00047BA9">
        <w:t>8</w:t>
      </w:r>
      <w:r w:rsidRPr="00047BA9">
        <w:rPr>
          <w:rFonts w:hint="eastAsia"/>
          <w:lang w:eastAsia="zh-CN"/>
        </w:rPr>
        <w:t>.</w:t>
      </w:r>
      <w:r w:rsidR="00653DCE" w:rsidRPr="00047BA9">
        <w:rPr>
          <w:lang w:eastAsia="zh-CN"/>
        </w:rPr>
        <w:t>2</w:t>
      </w:r>
      <w:r w:rsidRPr="00047BA9">
        <w:rPr>
          <w:rFonts w:hint="eastAsia"/>
          <w:lang w:eastAsia="zh-CN"/>
        </w:rPr>
        <w:t>.</w:t>
      </w:r>
      <w:r w:rsidR="00AB0B20" w:rsidRPr="00047BA9">
        <w:rPr>
          <w:lang w:eastAsia="zh-CN"/>
        </w:rPr>
        <w:t>3</w:t>
      </w:r>
      <w:r w:rsidR="00653DCE" w:rsidRPr="00047BA9">
        <w:rPr>
          <w:lang w:eastAsia="zh-CN"/>
        </w:rPr>
        <w:t>.</w:t>
      </w:r>
      <w:r w:rsidRPr="00047BA9">
        <w:rPr>
          <w:lang w:eastAsia="zh-CN"/>
        </w:rPr>
        <w:t>3</w:t>
      </w:r>
      <w:r w:rsidRPr="00047BA9">
        <w:rPr>
          <w:lang w:eastAsia="zh-CN"/>
        </w:rPr>
        <w:tab/>
        <w:t>Procedures at the IM CN Subsystem</w:t>
      </w:r>
      <w:bookmarkEnd w:id="63"/>
    </w:p>
    <w:p w14:paraId="3AC75E5B" w14:textId="77777777" w:rsidR="00064C91" w:rsidRPr="00047BA9" w:rsidRDefault="00064C91" w:rsidP="00292518">
      <w:pPr>
        <w:rPr>
          <w:lang w:eastAsia="zh-CN"/>
        </w:rPr>
      </w:pPr>
      <w:r w:rsidRPr="00047BA9">
        <w:rPr>
          <w:rFonts w:hint="eastAsia"/>
          <w:lang w:eastAsia="zh-CN"/>
        </w:rPr>
        <w:t xml:space="preserve">The IM CN Subsystem </w:t>
      </w:r>
      <w:r w:rsidR="00292518" w:rsidRPr="00047BA9">
        <w:rPr>
          <w:lang w:eastAsia="zh-CN"/>
        </w:rPr>
        <w:t xml:space="preserve">handles the SIP dialog as defined </w:t>
      </w:r>
      <w:r w:rsidRPr="00047BA9">
        <w:rPr>
          <w:rFonts w:hint="eastAsia"/>
          <w:lang w:eastAsia="zh-CN"/>
        </w:rPr>
        <w:t>in 3GPP TS 23.228</w:t>
      </w:r>
      <w:r w:rsidR="00B66651" w:rsidRPr="00047BA9">
        <w:rPr>
          <w:lang w:eastAsia="zh-CN"/>
        </w:rPr>
        <w:t xml:space="preserve"> [6]</w:t>
      </w:r>
      <w:r w:rsidRPr="00047BA9">
        <w:rPr>
          <w:rFonts w:hint="eastAsia"/>
          <w:lang w:eastAsia="zh-CN"/>
        </w:rPr>
        <w:t>.</w:t>
      </w:r>
    </w:p>
    <w:p w14:paraId="0D7B921E" w14:textId="77777777" w:rsidR="00292518" w:rsidRPr="00047BA9" w:rsidRDefault="00292518" w:rsidP="00047BA9">
      <w:pPr>
        <w:pStyle w:val="Heading4"/>
      </w:pPr>
      <w:bookmarkStart w:id="64" w:name="_Toc517287013"/>
      <w:r w:rsidRPr="00047BA9">
        <w:lastRenderedPageBreak/>
        <w:t>8</w:t>
      </w:r>
      <w:r w:rsidRPr="00047BA9">
        <w:rPr>
          <w:rFonts w:hint="eastAsia"/>
        </w:rPr>
        <w:t>.</w:t>
      </w:r>
      <w:r w:rsidR="00653DCE" w:rsidRPr="00047BA9">
        <w:t>2.</w:t>
      </w:r>
      <w:r w:rsidR="00AB0B20" w:rsidRPr="00047BA9">
        <w:t>3</w:t>
      </w:r>
      <w:r w:rsidRPr="00047BA9">
        <w:rPr>
          <w:rFonts w:hint="eastAsia"/>
        </w:rPr>
        <w:t>.</w:t>
      </w:r>
      <w:r w:rsidR="00A4668E" w:rsidRPr="00047BA9">
        <w:t>4</w:t>
      </w:r>
      <w:r w:rsidRPr="00047BA9">
        <w:tab/>
        <w:t>Procedures at the SCF</w:t>
      </w:r>
      <w:bookmarkEnd w:id="64"/>
    </w:p>
    <w:p w14:paraId="58A14032" w14:textId="77777777" w:rsidR="004D3D02" w:rsidRPr="00047BA9" w:rsidRDefault="00AB1B43" w:rsidP="00E339CA">
      <w:r w:rsidRPr="00047BA9">
        <w:t>Upon receipt of SIP INVITE request, the SCF shall examine the Request-URI</w:t>
      </w:r>
      <w:r w:rsidR="00415490" w:rsidRPr="00047BA9">
        <w:t xml:space="preserve"> and SDP parameters</w:t>
      </w:r>
      <w:r w:rsidRPr="00047BA9">
        <w:t xml:space="preserve"> to determine that it is a PSS session initiation request for Live Streaming or Content-On-Demand. According to the user subscription information, the SCF shall check the service rights of </w:t>
      </w:r>
      <w:r w:rsidR="00415490" w:rsidRPr="00047BA9">
        <w:t xml:space="preserve">the </w:t>
      </w:r>
      <w:r w:rsidRPr="00047BA9">
        <w:t xml:space="preserve">requested PSS service. </w:t>
      </w:r>
    </w:p>
    <w:p w14:paraId="3D2899F4" w14:textId="77777777" w:rsidR="004D3D02" w:rsidRPr="00047BA9" w:rsidRDefault="004D3D02" w:rsidP="00E339CA">
      <w:pPr>
        <w:rPr>
          <w:color w:val="000000"/>
          <w:lang w:eastAsia="zh-CN"/>
        </w:rPr>
      </w:pPr>
      <w:r w:rsidRPr="00047BA9">
        <w:rPr>
          <w:color w:val="000000"/>
          <w:lang w:eastAsia="zh-CN"/>
        </w:rPr>
        <w:t>If the Request-URI contains a content identifier in the user part and a domain name in the domain part, the SCF determines that the PSS streaming session is initiated for On Demand content. In this case, the SCF shall select a suitable PSS adapter and forward</w:t>
      </w:r>
      <w:r w:rsidRPr="00047BA9" w:rsidDel="009C2649">
        <w:rPr>
          <w:color w:val="000000"/>
          <w:lang w:eastAsia="zh-CN"/>
        </w:rPr>
        <w:t>s</w:t>
      </w:r>
      <w:r w:rsidRPr="00047BA9">
        <w:rPr>
          <w:color w:val="000000"/>
          <w:lang w:eastAsia="zh-CN"/>
        </w:rPr>
        <w:t xml:space="preserve"> the SIP INVITE to the selected PSS adapter by changing the Request-URI accordingly. The SCF shall not change the user part of the To header in order to keep the content identifier in the INVITE request.</w:t>
      </w:r>
    </w:p>
    <w:p w14:paraId="59A6ECAC" w14:textId="77777777" w:rsidR="004D3D02" w:rsidRPr="00047BA9" w:rsidRDefault="004D3D02" w:rsidP="00E339CA">
      <w:pPr>
        <w:rPr>
          <w:color w:val="000000"/>
          <w:lang w:eastAsia="zh-CN"/>
        </w:rPr>
      </w:pPr>
      <w:r w:rsidRPr="00047BA9">
        <w:rPr>
          <w:color w:val="000000"/>
          <w:lang w:eastAsia="zh-CN"/>
        </w:rPr>
        <w:t>When receiving a 301 or 302 response from the PSS adapter, the SCF shall not forward this message to the UE. It may check if the PSS adapter indicated in the Contact header belong to allowed destination. If allowed, the SCF shall use one of the PSS adapter URI indicated in the Contact header of this response and use it as a destination for the redirected INVITE.</w:t>
      </w:r>
    </w:p>
    <w:p w14:paraId="73D263D0" w14:textId="77777777" w:rsidR="00DF337C" w:rsidRDefault="004D3D02" w:rsidP="00DF337C">
      <w:pPr>
        <w:pStyle w:val="ListBullet"/>
        <w:numPr>
          <w:ilvl w:val="0"/>
          <w:numId w:val="0"/>
        </w:numPr>
        <w:rPr>
          <w:color w:val="000000"/>
          <w:lang w:eastAsia="zh-CN"/>
        </w:rPr>
      </w:pPr>
      <w:r w:rsidRPr="00047BA9">
        <w:rPr>
          <w:color w:val="000000"/>
          <w:lang w:eastAsia="zh-CN"/>
        </w:rPr>
        <w:t>If the request-URI contains the PSI " Live Stream", the SCF determines that the PSS streaming session is initiated for Live content. In this case, the SCF shall select a suitable PSS adapter and forwards the SIP INVITE to the selected PSS adapter. The SCF shall include the list of authorized Live content channels for the user in the SIP INVITE transmitted to the PSS adapter by including the package identifiers containing to the list of authorized Live content channels for the session and optio</w:t>
      </w:r>
      <w:r w:rsidRPr="00047BA9" w:rsidDel="009C2649">
        <w:rPr>
          <w:color w:val="000000"/>
          <w:lang w:eastAsia="zh-CN"/>
        </w:rPr>
        <w:t>n</w:t>
      </w:r>
      <w:r w:rsidRPr="00047BA9">
        <w:rPr>
          <w:color w:val="000000"/>
          <w:lang w:eastAsia="zh-CN"/>
        </w:rPr>
        <w:t>al</w:t>
      </w:r>
      <w:r w:rsidR="007C5E7D">
        <w:rPr>
          <w:color w:val="000000"/>
          <w:lang w:eastAsia="zh-CN"/>
        </w:rPr>
        <w:t>l</w:t>
      </w:r>
      <w:r w:rsidRPr="00047BA9">
        <w:rPr>
          <w:color w:val="000000"/>
          <w:lang w:eastAsia="zh-CN"/>
        </w:rPr>
        <w:t xml:space="preserve">y transmitting the list of authorized </w:t>
      </w:r>
      <w:smartTag w:uri="urn:schemas-microsoft-com:office:smarttags" w:element="PersonName">
        <w:r w:rsidRPr="00047BA9">
          <w:rPr>
            <w:color w:val="000000"/>
            <w:lang w:eastAsia="zh-CN"/>
          </w:rPr>
          <w:t>RT</w:t>
        </w:r>
      </w:smartTag>
      <w:r w:rsidRPr="00047BA9">
        <w:rPr>
          <w:color w:val="000000"/>
          <w:lang w:eastAsia="zh-CN"/>
        </w:rPr>
        <w:t>SP URIs.</w:t>
      </w:r>
    </w:p>
    <w:p w14:paraId="694C20E4" w14:textId="77777777" w:rsidR="0028623D" w:rsidRDefault="0028623D" w:rsidP="0028623D">
      <w:r>
        <w:t>The Recv-Info header shall indicate the supported Info Package (</w:t>
      </w:r>
      <w:r w:rsidR="001C2626">
        <w:t>"</w:t>
      </w:r>
      <w:r>
        <w:t>Content-Reporting</w:t>
      </w:r>
      <w:r w:rsidR="001C2626">
        <w:t>"</w:t>
      </w:r>
      <w:r>
        <w:t xml:space="preserve">) for reception and processing by the SCF [42]. The </w:t>
      </w:r>
      <w:r w:rsidR="001C2626">
        <w:t>"</w:t>
      </w:r>
      <w:r>
        <w:t>Content-Reporting</w:t>
      </w:r>
      <w:r w:rsidR="001C2626">
        <w:t>"</w:t>
      </w:r>
      <w:r>
        <w:t xml:space="preserve"> info package is defined in annex Q of [44].</w:t>
      </w:r>
    </w:p>
    <w:p w14:paraId="2896AE42" w14:textId="77777777" w:rsidR="00AB1B43" w:rsidRPr="00047BA9" w:rsidRDefault="00AB1B43" w:rsidP="00E339CA">
      <w:r w:rsidRPr="00047BA9">
        <w:t>Based on the Request-URI</w:t>
      </w:r>
      <w:r w:rsidR="00415490" w:rsidRPr="00047BA9">
        <w:t xml:space="preserve"> and SDP parameters</w:t>
      </w:r>
      <w:r w:rsidRPr="00047BA9">
        <w:t xml:space="preserve">, the SCF </w:t>
      </w:r>
      <w:r w:rsidRPr="00047BA9">
        <w:rPr>
          <w:rFonts w:hint="eastAsia"/>
          <w:lang w:eastAsia="zh-CN"/>
        </w:rPr>
        <w:t>select</w:t>
      </w:r>
      <w:r w:rsidRPr="00047BA9">
        <w:rPr>
          <w:lang w:eastAsia="zh-CN"/>
        </w:rPr>
        <w:t>s</w:t>
      </w:r>
      <w:r w:rsidRPr="00047BA9">
        <w:rPr>
          <w:rFonts w:hint="eastAsia"/>
          <w:lang w:eastAsia="zh-CN"/>
        </w:rPr>
        <w:t xml:space="preserve"> a </w:t>
      </w:r>
      <w:r w:rsidRPr="00047BA9">
        <w:rPr>
          <w:lang w:eastAsia="zh-CN"/>
        </w:rPr>
        <w:t>suitable</w:t>
      </w:r>
      <w:r w:rsidRPr="00047BA9">
        <w:rPr>
          <w:rFonts w:hint="eastAsia"/>
          <w:lang w:eastAsia="zh-CN"/>
        </w:rPr>
        <w:t xml:space="preserve"> PSS Adapter and forward</w:t>
      </w:r>
      <w:r w:rsidRPr="00047BA9">
        <w:rPr>
          <w:lang w:eastAsia="zh-CN"/>
        </w:rPr>
        <w:t>s</w:t>
      </w:r>
      <w:r w:rsidRPr="00047BA9">
        <w:rPr>
          <w:rFonts w:hint="eastAsia"/>
          <w:lang w:eastAsia="zh-CN"/>
        </w:rPr>
        <w:t xml:space="preserve"> the SIP INVITE to the selected PSS Adapter</w:t>
      </w:r>
      <w:r w:rsidR="00E339CA" w:rsidRPr="00047BA9">
        <w:rPr>
          <w:lang w:eastAsia="zh-CN"/>
        </w:rPr>
        <w:t>.</w:t>
      </w:r>
    </w:p>
    <w:p w14:paraId="37A7F53D" w14:textId="77777777" w:rsidR="003C732D" w:rsidRPr="00047BA9" w:rsidRDefault="003C732D" w:rsidP="003C732D">
      <w:pPr>
        <w:spacing w:afterLines="50" w:after="120"/>
        <w:rPr>
          <w:rFonts w:hint="eastAsia"/>
          <w:lang w:eastAsia="zh-CN"/>
        </w:rPr>
      </w:pPr>
      <w:r w:rsidRPr="00047BA9">
        <w:rPr>
          <w:rFonts w:hint="eastAsia"/>
          <w:lang w:eastAsia="zh-CN"/>
        </w:rPr>
        <w:t xml:space="preserve">Once receiving a SIP 200 OK response from PSS Adapter, the SCF shall </w:t>
      </w:r>
      <w:r w:rsidR="003E7E8A">
        <w:rPr>
          <w:rFonts w:hint="eastAsia"/>
          <w:lang w:eastAsia="zh-CN"/>
        </w:rPr>
        <w:t xml:space="preserve">check the </w:t>
      </w:r>
      <w:r w:rsidR="003E7E8A">
        <w:t>Recv-Info</w:t>
      </w:r>
      <w:r w:rsidR="003E7E8A">
        <w:rPr>
          <w:rFonts w:hint="eastAsia"/>
          <w:lang w:eastAsia="zh-CN"/>
        </w:rPr>
        <w:t xml:space="preserve"> header and remove it from the response. Following that the SCF shall</w:t>
      </w:r>
      <w:r w:rsidR="003E7E8A" w:rsidRPr="00047BA9">
        <w:rPr>
          <w:rFonts w:hint="eastAsia"/>
          <w:lang w:eastAsia="zh-CN"/>
        </w:rPr>
        <w:t xml:space="preserve"> </w:t>
      </w:r>
      <w:r w:rsidRPr="00047BA9">
        <w:rPr>
          <w:rFonts w:hint="eastAsia"/>
          <w:lang w:eastAsia="zh-CN"/>
        </w:rPr>
        <w:t xml:space="preserve">forward the </w:t>
      </w:r>
      <w:r w:rsidR="003E7E8A">
        <w:rPr>
          <w:rFonts w:hint="eastAsia"/>
          <w:lang w:eastAsia="zh-CN"/>
        </w:rPr>
        <w:t xml:space="preserve">revised </w:t>
      </w:r>
      <w:r w:rsidRPr="00047BA9">
        <w:rPr>
          <w:rFonts w:hint="eastAsia"/>
          <w:lang w:eastAsia="zh-CN"/>
        </w:rPr>
        <w:t>response to UE.</w:t>
      </w:r>
    </w:p>
    <w:p w14:paraId="41780824" w14:textId="77777777" w:rsidR="00A4668E" w:rsidRPr="00047BA9" w:rsidRDefault="00A4668E" w:rsidP="00047BA9">
      <w:pPr>
        <w:pStyle w:val="Heading4"/>
      </w:pPr>
      <w:bookmarkStart w:id="65" w:name="_Toc517287014"/>
      <w:r w:rsidRPr="00047BA9">
        <w:t>8</w:t>
      </w:r>
      <w:r w:rsidRPr="00047BA9">
        <w:rPr>
          <w:rFonts w:hint="eastAsia"/>
          <w:lang w:eastAsia="zh-CN"/>
        </w:rPr>
        <w:t>.</w:t>
      </w:r>
      <w:r w:rsidR="00653DCE" w:rsidRPr="00047BA9">
        <w:rPr>
          <w:lang w:eastAsia="zh-CN"/>
        </w:rPr>
        <w:t>2.</w:t>
      </w:r>
      <w:r w:rsidR="00AB0B20" w:rsidRPr="00047BA9">
        <w:rPr>
          <w:lang w:eastAsia="zh-CN"/>
        </w:rPr>
        <w:t>3</w:t>
      </w:r>
      <w:r w:rsidRPr="00047BA9">
        <w:rPr>
          <w:rFonts w:hint="eastAsia"/>
          <w:lang w:eastAsia="zh-CN"/>
        </w:rPr>
        <w:t>.</w:t>
      </w:r>
      <w:r w:rsidRPr="00047BA9">
        <w:rPr>
          <w:lang w:eastAsia="zh-CN"/>
        </w:rPr>
        <w:t>5</w:t>
      </w:r>
      <w:r w:rsidRPr="00047BA9">
        <w:rPr>
          <w:lang w:eastAsia="zh-CN"/>
        </w:rPr>
        <w:tab/>
        <w:t>Procedures at the PSS Adapter</w:t>
      </w:r>
      <w:bookmarkEnd w:id="65"/>
    </w:p>
    <w:p w14:paraId="34DD24E5" w14:textId="77777777" w:rsidR="005A7066" w:rsidRPr="00047BA9" w:rsidDel="00DA4972" w:rsidRDefault="005A7066" w:rsidP="005A7066">
      <w:r w:rsidRPr="00047BA9">
        <w:t>The PSS Adapter shall be statefully aware of any sessions between the PSS Adapter and a UE, and the PSS Adapter and the PSS Server related to the same streaming session . This means that the RTSP session between the PSS Adapter and the PSS Server and the SIP &amp; RTSP sessions between the PSS Adapter and the UE are associated at the PSS Adapter in order to keep session structure and alignment. This includes, but is not limited to, RTSP parameters such as sessionId, IP version, CSeq, etc.</w:t>
      </w:r>
    </w:p>
    <w:p w14:paraId="22DD3A89" w14:textId="77777777" w:rsidR="000F7601" w:rsidRPr="00047BA9" w:rsidRDefault="000F7601" w:rsidP="000F7601">
      <w:pPr>
        <w:keepNext/>
      </w:pPr>
      <w:r w:rsidRPr="00047BA9">
        <w:t>The PSS Adapter shall support the following RTSP methods for PSS Server session establishment and teardown control:</w:t>
      </w:r>
    </w:p>
    <w:p w14:paraId="1C1B6F57" w14:textId="77777777" w:rsidR="000F7601" w:rsidRPr="00047BA9" w:rsidRDefault="00F02EBA" w:rsidP="00F02EBA">
      <w:pPr>
        <w:pStyle w:val="B1"/>
      </w:pPr>
      <w:r>
        <w:t>-</w:t>
      </w:r>
      <w:r>
        <w:tab/>
      </w:r>
      <w:r w:rsidR="000F7601" w:rsidRPr="00047BA9">
        <w:t>DESCRIBE</w:t>
      </w:r>
      <w:r w:rsidR="000F7601" w:rsidRPr="00047BA9">
        <w:rPr>
          <w:rFonts w:eastAsia="SimSun" w:hint="eastAsia"/>
          <w:lang w:eastAsia="zh-CN"/>
        </w:rPr>
        <w:t xml:space="preserve"> </w:t>
      </w:r>
      <w:r w:rsidR="000F7601" w:rsidRPr="00047BA9">
        <w:t>(PSS Adapter to PSS Server).</w:t>
      </w:r>
    </w:p>
    <w:p w14:paraId="638B20B7" w14:textId="77777777" w:rsidR="000F7601" w:rsidRPr="00047BA9" w:rsidRDefault="00F02EBA" w:rsidP="00F02EBA">
      <w:pPr>
        <w:pStyle w:val="B1"/>
      </w:pPr>
      <w:r>
        <w:t>-</w:t>
      </w:r>
      <w:r>
        <w:tab/>
      </w:r>
      <w:r w:rsidR="000F7601" w:rsidRPr="00047BA9">
        <w:t>SETUP (PSS Adapter to PSS Server).</w:t>
      </w:r>
    </w:p>
    <w:p w14:paraId="6B72EA97" w14:textId="77777777" w:rsidR="000F7601" w:rsidRPr="00047BA9" w:rsidRDefault="00F02EBA" w:rsidP="00F02EBA">
      <w:pPr>
        <w:pStyle w:val="B1"/>
      </w:pPr>
      <w:r>
        <w:t>-</w:t>
      </w:r>
      <w:r>
        <w:tab/>
      </w:r>
      <w:r w:rsidR="000F7601" w:rsidRPr="00047BA9">
        <w:t>TEARDOWN (PSS Adapter to PSS Server).</w:t>
      </w:r>
    </w:p>
    <w:p w14:paraId="329E8217" w14:textId="77777777" w:rsidR="00E57D6C" w:rsidRPr="00047BA9" w:rsidRDefault="00E57D6C" w:rsidP="00E57D6C">
      <w:pPr>
        <w:pStyle w:val="B10"/>
      </w:pPr>
      <w:r w:rsidRPr="00047BA9">
        <w:t xml:space="preserve">The PSS Adapter should support the </w:t>
      </w:r>
      <w:r w:rsidR="00B76FFB" w:rsidRPr="00047BA9">
        <w:t>"</w:t>
      </w:r>
      <w:r w:rsidRPr="00047BA9">
        <w:rPr>
          <w:rFonts w:eastAsia="SimSun"/>
        </w:rPr>
        <w:t>3gpp-pipelined</w:t>
      </w:r>
      <w:r w:rsidR="00B76FFB" w:rsidRPr="00047BA9">
        <w:t>"</w:t>
      </w:r>
      <w:r w:rsidRPr="00047BA9">
        <w:t xml:space="preserve"> feature so as to be able to pipeline SETUP messages.</w:t>
      </w:r>
    </w:p>
    <w:p w14:paraId="05F1811A" w14:textId="77777777" w:rsidR="00C2273C" w:rsidRPr="00047BA9" w:rsidRDefault="000F7601" w:rsidP="00E57D6C">
      <w:pPr>
        <w:spacing w:afterLines="50" w:after="120"/>
        <w:rPr>
          <w:lang w:eastAsia="zh-CN"/>
        </w:rPr>
      </w:pPr>
      <w:r w:rsidRPr="00047BA9">
        <w:rPr>
          <w:lang w:eastAsia="zh-CN"/>
        </w:rPr>
        <w:t xml:space="preserve">Upon </w:t>
      </w:r>
      <w:r w:rsidRPr="00047BA9">
        <w:rPr>
          <w:rFonts w:hint="eastAsia"/>
          <w:lang w:eastAsia="zh-CN"/>
        </w:rPr>
        <w:t xml:space="preserve">receipt of a SIP INVITE message, </w:t>
      </w:r>
      <w:r w:rsidR="00E57D6C" w:rsidRPr="00047BA9">
        <w:rPr>
          <w:lang w:eastAsia="zh-CN"/>
        </w:rPr>
        <w:t xml:space="preserve">the </w:t>
      </w:r>
      <w:r w:rsidRPr="00047BA9">
        <w:rPr>
          <w:rFonts w:hint="eastAsia"/>
          <w:lang w:eastAsia="zh-CN"/>
        </w:rPr>
        <w:t xml:space="preserve">PSS Adapter </w:t>
      </w:r>
      <w:r w:rsidR="00E57D6C" w:rsidRPr="00047BA9">
        <w:rPr>
          <w:lang w:eastAsia="zh-CN"/>
        </w:rPr>
        <w:t>performs the following actions:</w:t>
      </w:r>
    </w:p>
    <w:p w14:paraId="1CF286A2" w14:textId="77777777" w:rsidR="00C2273C" w:rsidRPr="00047BA9" w:rsidRDefault="00F02EBA" w:rsidP="00F02EBA">
      <w:pPr>
        <w:pStyle w:val="B1"/>
        <w:rPr>
          <w:lang w:eastAsia="zh-CN"/>
        </w:rPr>
      </w:pPr>
      <w:r>
        <w:rPr>
          <w:lang w:eastAsia="zh-CN"/>
        </w:rPr>
        <w:t>-</w:t>
      </w:r>
      <w:r>
        <w:rPr>
          <w:lang w:eastAsia="zh-CN"/>
        </w:rPr>
        <w:tab/>
      </w:r>
      <w:r w:rsidR="00C2273C" w:rsidRPr="00047BA9">
        <w:rPr>
          <w:lang w:eastAsia="zh-CN"/>
        </w:rPr>
        <w:t>It shall resolve the RTSP URI based on the R-URI, the SDP paramet</w:t>
      </w:r>
      <w:r w:rsidR="00B66651" w:rsidRPr="00047BA9">
        <w:rPr>
          <w:lang w:eastAsia="zh-CN"/>
        </w:rPr>
        <w:t>ers and the selected PSS Server.</w:t>
      </w:r>
    </w:p>
    <w:p w14:paraId="1F23B392" w14:textId="77777777" w:rsidR="00C2273C" w:rsidRPr="00047BA9" w:rsidRDefault="00F02EBA" w:rsidP="00F02EBA">
      <w:pPr>
        <w:pStyle w:val="B1"/>
        <w:rPr>
          <w:lang w:eastAsia="zh-CN"/>
        </w:rPr>
      </w:pPr>
      <w:r>
        <w:rPr>
          <w:lang w:eastAsia="zh-CN"/>
        </w:rPr>
        <w:t>-</w:t>
      </w:r>
      <w:r>
        <w:rPr>
          <w:lang w:eastAsia="zh-CN"/>
        </w:rPr>
        <w:tab/>
      </w:r>
      <w:r w:rsidR="00C2273C" w:rsidRPr="00047BA9">
        <w:rPr>
          <w:lang w:eastAsia="zh-CN"/>
        </w:rPr>
        <w:t>It may send a DESCRIBE message to the P</w:t>
      </w:r>
      <w:r w:rsidR="00B66651" w:rsidRPr="00047BA9">
        <w:rPr>
          <w:lang w:eastAsia="zh-CN"/>
        </w:rPr>
        <w:t>SS Server to fetch the SDP file.</w:t>
      </w:r>
    </w:p>
    <w:p w14:paraId="37AC9CCA" w14:textId="77777777" w:rsidR="00C2273C" w:rsidRPr="00047BA9" w:rsidRDefault="00F02EBA" w:rsidP="00F02EBA">
      <w:pPr>
        <w:pStyle w:val="B1"/>
        <w:rPr>
          <w:lang w:eastAsia="zh-CN"/>
        </w:rPr>
      </w:pPr>
      <w:r>
        <w:rPr>
          <w:lang w:eastAsia="zh-CN"/>
        </w:rPr>
        <w:t>-</w:t>
      </w:r>
      <w:r>
        <w:rPr>
          <w:lang w:eastAsia="zh-CN"/>
        </w:rPr>
        <w:tab/>
      </w:r>
      <w:r w:rsidR="00E57D6C" w:rsidRPr="00047BA9">
        <w:rPr>
          <w:lang w:eastAsia="zh-CN"/>
        </w:rPr>
        <w:t xml:space="preserve">It shall </w:t>
      </w:r>
      <w:r w:rsidR="00DC4BDA" w:rsidRPr="00047BA9">
        <w:rPr>
          <w:lang w:eastAsia="zh-CN"/>
        </w:rPr>
        <w:t xml:space="preserve">construct and </w:t>
      </w:r>
      <w:r w:rsidR="00E57D6C" w:rsidRPr="00047BA9">
        <w:rPr>
          <w:lang w:eastAsia="zh-CN"/>
        </w:rPr>
        <w:t xml:space="preserve">send the RTSP SETUP message(s) to setup </w:t>
      </w:r>
      <w:r w:rsidR="00B66651" w:rsidRPr="00047BA9">
        <w:rPr>
          <w:lang w:eastAsia="zh-CN"/>
        </w:rPr>
        <w:t>the relevant media streams.</w:t>
      </w:r>
    </w:p>
    <w:p w14:paraId="7407C66C" w14:textId="77777777" w:rsidR="00C2273C" w:rsidRPr="00047BA9" w:rsidRDefault="00F02EBA" w:rsidP="00F02EBA">
      <w:pPr>
        <w:pStyle w:val="B1"/>
        <w:rPr>
          <w:lang w:eastAsia="zh-CN"/>
        </w:rPr>
      </w:pPr>
      <w:r>
        <w:rPr>
          <w:lang w:eastAsia="zh-CN"/>
        </w:rPr>
        <w:t>-</w:t>
      </w:r>
      <w:r>
        <w:rPr>
          <w:lang w:eastAsia="zh-CN"/>
        </w:rPr>
        <w:tab/>
      </w:r>
      <w:r w:rsidR="00C2273C" w:rsidRPr="00047BA9">
        <w:rPr>
          <w:lang w:eastAsia="zh-CN"/>
        </w:rPr>
        <w:t xml:space="preserve">Return the </w:t>
      </w:r>
      <w:r w:rsidR="004A0DCD" w:rsidRPr="00A74F9D">
        <w:t>answer</w:t>
      </w:r>
      <w:r w:rsidR="00C2273C" w:rsidRPr="00047BA9">
        <w:rPr>
          <w:lang w:eastAsia="zh-CN"/>
        </w:rPr>
        <w:t xml:space="preserve"> SDP to the UE in the SIP 200</w:t>
      </w:r>
      <w:r w:rsidR="00B66651" w:rsidRPr="00047BA9">
        <w:rPr>
          <w:lang w:eastAsia="zh-CN"/>
        </w:rPr>
        <w:t xml:space="preserve"> OK.</w:t>
      </w:r>
    </w:p>
    <w:p w14:paraId="695423A7" w14:textId="77777777" w:rsidR="00411CF5" w:rsidRPr="00047BA9" w:rsidRDefault="00411CF5" w:rsidP="00411CF5">
      <w:pPr>
        <w:spacing w:afterLines="50" w:after="120"/>
        <w:rPr>
          <w:rFonts w:hint="eastAsia"/>
          <w:lang w:eastAsia="zh-CN"/>
        </w:rPr>
      </w:pPr>
      <w:r w:rsidRPr="00047BA9">
        <w:rPr>
          <w:rFonts w:hint="eastAsia"/>
          <w:lang w:eastAsia="zh-CN"/>
        </w:rPr>
        <w:t xml:space="preserve">The PSS Adapter shall construct the RTSP SETUP message according to </w:t>
      </w:r>
      <w:r w:rsidRPr="00047BA9">
        <w:rPr>
          <w:lang w:eastAsia="zh-CN"/>
        </w:rPr>
        <w:t>the</w:t>
      </w:r>
      <w:r w:rsidRPr="00047BA9">
        <w:rPr>
          <w:rFonts w:hint="eastAsia"/>
          <w:lang w:eastAsia="zh-CN"/>
        </w:rPr>
        <w:t xml:space="preserve"> SIP Invite as follows:</w:t>
      </w:r>
    </w:p>
    <w:p w14:paraId="5BE8B8C6" w14:textId="77777777" w:rsidR="00411CF5" w:rsidRPr="00047BA9" w:rsidRDefault="00F02EBA" w:rsidP="00F02EBA">
      <w:pPr>
        <w:pStyle w:val="B1"/>
        <w:rPr>
          <w:lang w:eastAsia="zh-CN"/>
        </w:rPr>
      </w:pPr>
      <w:r>
        <w:rPr>
          <w:lang w:eastAsia="zh-CN"/>
        </w:rPr>
        <w:t>-</w:t>
      </w:r>
      <w:r>
        <w:rPr>
          <w:lang w:eastAsia="zh-CN"/>
        </w:rPr>
        <w:tab/>
      </w:r>
      <w:r w:rsidR="00411CF5" w:rsidRPr="00047BA9">
        <w:rPr>
          <w:lang w:eastAsia="zh-CN"/>
        </w:rPr>
        <w:t>T</w:t>
      </w:r>
      <w:r w:rsidR="00411CF5" w:rsidRPr="00047BA9">
        <w:rPr>
          <w:rFonts w:hint="eastAsia"/>
          <w:lang w:eastAsia="zh-CN"/>
        </w:rPr>
        <w:t xml:space="preserve">he </w:t>
      </w:r>
      <w:r w:rsidR="00411CF5" w:rsidRPr="00047BA9">
        <w:rPr>
          <w:lang w:eastAsia="zh-CN"/>
        </w:rPr>
        <w:t>Request</w:t>
      </w:r>
      <w:r w:rsidR="00411CF5" w:rsidRPr="00047BA9">
        <w:rPr>
          <w:rFonts w:hint="eastAsia"/>
          <w:lang w:eastAsia="zh-CN"/>
        </w:rPr>
        <w:t xml:space="preserve">-Line shall be present of format: </w:t>
      </w:r>
      <w:r w:rsidR="00411CF5" w:rsidRPr="00047BA9">
        <w:rPr>
          <w:lang w:eastAsia="zh-CN"/>
        </w:rPr>
        <w:t>Request-Line = Method SP Request-URI SP RTSP-Version CRLF</w:t>
      </w:r>
      <w:r w:rsidR="006B67B0">
        <w:rPr>
          <w:lang w:eastAsia="zh-CN"/>
        </w:rPr>
        <w:t>:</w:t>
      </w:r>
    </w:p>
    <w:p w14:paraId="0A056E7B" w14:textId="77777777" w:rsidR="00411CF5" w:rsidRPr="00047BA9" w:rsidRDefault="00F02EBA" w:rsidP="00F02EBA">
      <w:pPr>
        <w:pStyle w:val="B20"/>
        <w:rPr>
          <w:rFonts w:hint="eastAsia"/>
          <w:lang w:eastAsia="zh-CN"/>
        </w:rPr>
      </w:pPr>
      <w:r>
        <w:rPr>
          <w:lang w:eastAsia="zh-CN"/>
        </w:rPr>
        <w:t>-</w:t>
      </w:r>
      <w:r>
        <w:rPr>
          <w:lang w:eastAsia="zh-CN"/>
        </w:rPr>
        <w:tab/>
      </w:r>
      <w:r w:rsidR="00411CF5" w:rsidRPr="00047BA9">
        <w:rPr>
          <w:rFonts w:hint="eastAsia"/>
          <w:lang w:eastAsia="zh-CN"/>
        </w:rPr>
        <w:t>Method field is set to SETUP</w:t>
      </w:r>
      <w:r w:rsidR="006B67B0">
        <w:rPr>
          <w:lang w:eastAsia="zh-CN"/>
        </w:rPr>
        <w:t>;</w:t>
      </w:r>
      <w:r w:rsidR="006B67B0" w:rsidRPr="00047BA9">
        <w:rPr>
          <w:rFonts w:hint="eastAsia"/>
          <w:lang w:eastAsia="zh-CN"/>
        </w:rPr>
        <w:t xml:space="preserve"> </w:t>
      </w:r>
    </w:p>
    <w:p w14:paraId="0D6C2367" w14:textId="77777777" w:rsidR="00411CF5" w:rsidRPr="00047BA9" w:rsidRDefault="00F02EBA" w:rsidP="00F02EBA">
      <w:pPr>
        <w:pStyle w:val="B20"/>
        <w:rPr>
          <w:rFonts w:hint="eastAsia"/>
          <w:lang w:eastAsia="zh-CN"/>
        </w:rPr>
      </w:pPr>
      <w:r>
        <w:rPr>
          <w:lang w:eastAsia="zh-CN"/>
        </w:rPr>
        <w:lastRenderedPageBreak/>
        <w:t>-</w:t>
      </w:r>
      <w:r>
        <w:rPr>
          <w:lang w:eastAsia="zh-CN"/>
        </w:rPr>
        <w:tab/>
      </w:r>
      <w:r w:rsidR="00411CF5" w:rsidRPr="00047BA9">
        <w:rPr>
          <w:lang w:eastAsia="zh-CN"/>
        </w:rPr>
        <w:t>RTSP-Version</w:t>
      </w:r>
      <w:r w:rsidR="00411CF5" w:rsidRPr="00047BA9">
        <w:rPr>
          <w:rFonts w:hint="eastAsia"/>
          <w:lang w:eastAsia="zh-CN"/>
        </w:rPr>
        <w:t xml:space="preserve"> field to be set of RTSP/1.0.</w:t>
      </w:r>
    </w:p>
    <w:p w14:paraId="0896DB2C" w14:textId="77777777" w:rsidR="00411CF5" w:rsidRPr="00047BA9" w:rsidRDefault="006208DE" w:rsidP="006208DE">
      <w:pPr>
        <w:pStyle w:val="B1"/>
        <w:rPr>
          <w:rFonts w:hint="eastAsia"/>
          <w:lang w:eastAsia="zh-CN"/>
        </w:rPr>
      </w:pPr>
      <w:r>
        <w:rPr>
          <w:lang w:eastAsia="zh-CN"/>
        </w:rPr>
        <w:t>-</w:t>
      </w:r>
      <w:r>
        <w:rPr>
          <w:lang w:eastAsia="zh-CN"/>
        </w:rPr>
        <w:tab/>
      </w:r>
      <w:r w:rsidR="00411CF5" w:rsidRPr="00047BA9">
        <w:rPr>
          <w:lang w:eastAsia="zh-CN"/>
        </w:rPr>
        <w:t>The</w:t>
      </w:r>
      <w:r w:rsidR="00411CF5" w:rsidRPr="00047BA9">
        <w:rPr>
          <w:rFonts w:hint="eastAsia"/>
          <w:lang w:eastAsia="zh-CN"/>
        </w:rPr>
        <w:t xml:space="preserve"> CSeq header field is set to a value allocated by PSS Adapter according to RFC 2326</w:t>
      </w:r>
      <w:r w:rsidR="00411CF5" w:rsidRPr="00047BA9">
        <w:rPr>
          <w:lang w:eastAsia="zh-CN"/>
        </w:rPr>
        <w:t xml:space="preserve"> </w:t>
      </w:r>
      <w:r w:rsidR="00411CF5" w:rsidRPr="00047BA9">
        <w:rPr>
          <w:rFonts w:hint="eastAsia"/>
          <w:lang w:eastAsia="zh-CN"/>
        </w:rPr>
        <w:t>[</w:t>
      </w:r>
      <w:r w:rsidR="00411CF5" w:rsidRPr="00047BA9">
        <w:rPr>
          <w:lang w:eastAsia="zh-CN"/>
        </w:rPr>
        <w:t>25</w:t>
      </w:r>
      <w:r w:rsidR="00411CF5" w:rsidRPr="00047BA9">
        <w:rPr>
          <w:rFonts w:hint="eastAsia"/>
          <w:lang w:eastAsia="zh-CN"/>
        </w:rPr>
        <w:t>]</w:t>
      </w:r>
    </w:p>
    <w:p w14:paraId="1E62D5AB" w14:textId="77777777" w:rsidR="00411CF5" w:rsidRPr="00047BA9" w:rsidRDefault="006208DE" w:rsidP="006208DE">
      <w:pPr>
        <w:pStyle w:val="B1"/>
        <w:rPr>
          <w:rFonts w:hint="eastAsia"/>
          <w:lang w:eastAsia="zh-CN"/>
        </w:rPr>
      </w:pPr>
      <w:r>
        <w:rPr>
          <w:lang w:eastAsia="zh-CN"/>
        </w:rPr>
        <w:t>-</w:t>
      </w:r>
      <w:r>
        <w:rPr>
          <w:lang w:eastAsia="zh-CN"/>
        </w:rPr>
        <w:tab/>
      </w:r>
      <w:r w:rsidR="00411CF5" w:rsidRPr="00047BA9">
        <w:rPr>
          <w:lang w:eastAsia="zh-CN"/>
        </w:rPr>
        <w:t>T</w:t>
      </w:r>
      <w:r w:rsidR="00411CF5" w:rsidRPr="00047BA9">
        <w:rPr>
          <w:rFonts w:hint="eastAsia"/>
          <w:lang w:eastAsia="zh-CN"/>
        </w:rPr>
        <w:t xml:space="preserve">he </w:t>
      </w:r>
      <w:r w:rsidR="00411CF5" w:rsidRPr="00047BA9">
        <w:rPr>
          <w:lang w:eastAsia="zh-CN"/>
        </w:rPr>
        <w:t>transport</w:t>
      </w:r>
      <w:r w:rsidR="00411CF5" w:rsidRPr="00047BA9">
        <w:rPr>
          <w:rFonts w:hint="eastAsia"/>
          <w:lang w:eastAsia="zh-CN"/>
        </w:rPr>
        <w:t xml:space="preserve"> header field:</w:t>
      </w:r>
    </w:p>
    <w:p w14:paraId="50ABBAD1" w14:textId="77777777" w:rsidR="00411CF5" w:rsidRPr="00047BA9" w:rsidRDefault="00F02EBA" w:rsidP="00F02EBA">
      <w:pPr>
        <w:pStyle w:val="B20"/>
        <w:rPr>
          <w:rFonts w:hint="eastAsia"/>
          <w:lang w:eastAsia="zh-CN"/>
        </w:rPr>
      </w:pPr>
      <w:r>
        <w:rPr>
          <w:lang w:eastAsia="zh-CN"/>
        </w:rPr>
        <w:t>-</w:t>
      </w:r>
      <w:r>
        <w:rPr>
          <w:lang w:eastAsia="zh-CN"/>
        </w:rPr>
        <w:tab/>
      </w:r>
      <w:r w:rsidR="00411CF5" w:rsidRPr="00047BA9">
        <w:rPr>
          <w:rFonts w:hint="eastAsia"/>
          <w:lang w:eastAsia="zh-CN"/>
        </w:rPr>
        <w:t xml:space="preserve">the protocol and profile sub-fields together are set to a value of the </w:t>
      </w:r>
      <w:r w:rsidR="00411CF5" w:rsidRPr="00047BA9">
        <w:rPr>
          <w:lang w:eastAsia="zh-CN"/>
        </w:rPr>
        <w:t>protocol</w:t>
      </w:r>
      <w:r w:rsidR="00411CF5" w:rsidRPr="00047BA9">
        <w:rPr>
          <w:rFonts w:hint="eastAsia"/>
          <w:lang w:eastAsia="zh-CN"/>
        </w:rPr>
        <w:t xml:space="preserve"> sub-field of the corresponding </w:t>
      </w:r>
      <w:r w:rsidR="00047BA9">
        <w:rPr>
          <w:lang w:eastAsia="zh-CN"/>
        </w:rPr>
        <w:t>"</w:t>
      </w:r>
      <w:r w:rsidR="00411CF5" w:rsidRPr="00047BA9">
        <w:rPr>
          <w:rFonts w:hint="eastAsia"/>
          <w:lang w:eastAsia="zh-CN"/>
        </w:rPr>
        <w:t>m=</w:t>
      </w:r>
      <w:r w:rsidR="00047BA9">
        <w:rPr>
          <w:lang w:eastAsia="zh-CN"/>
        </w:rPr>
        <w:t>"</w:t>
      </w:r>
      <w:r w:rsidR="00411CF5" w:rsidRPr="00047BA9">
        <w:rPr>
          <w:rFonts w:hint="eastAsia"/>
          <w:lang w:eastAsia="zh-CN"/>
        </w:rPr>
        <w:t xml:space="preserve"> line in </w:t>
      </w:r>
      <w:r w:rsidR="00411CF5" w:rsidRPr="00047BA9">
        <w:rPr>
          <w:lang w:eastAsia="zh-CN"/>
        </w:rPr>
        <w:t>the</w:t>
      </w:r>
      <w:r w:rsidR="00411CF5" w:rsidRPr="00047BA9">
        <w:rPr>
          <w:rFonts w:hint="eastAsia"/>
          <w:lang w:eastAsia="zh-CN"/>
        </w:rPr>
        <w:t xml:space="preserve"> SDP offer, </w:t>
      </w:r>
    </w:p>
    <w:p w14:paraId="672AB885" w14:textId="77777777" w:rsidR="00411CF5" w:rsidRPr="00047BA9" w:rsidRDefault="00F02EBA" w:rsidP="00F02EBA">
      <w:pPr>
        <w:pStyle w:val="B20"/>
        <w:rPr>
          <w:rFonts w:hint="eastAsia"/>
          <w:lang w:eastAsia="zh-CN"/>
        </w:rPr>
      </w:pPr>
      <w:r>
        <w:rPr>
          <w:lang w:eastAsia="zh-CN"/>
        </w:rPr>
        <w:t>-</w:t>
      </w:r>
      <w:r>
        <w:rPr>
          <w:lang w:eastAsia="zh-CN"/>
        </w:rPr>
        <w:tab/>
      </w:r>
      <w:r w:rsidR="00411CF5" w:rsidRPr="00047BA9">
        <w:rPr>
          <w:rFonts w:hint="eastAsia"/>
          <w:lang w:eastAsia="zh-CN"/>
        </w:rPr>
        <w:t xml:space="preserve">the </w:t>
      </w:r>
      <w:r w:rsidR="00411CF5" w:rsidRPr="00047BA9">
        <w:rPr>
          <w:lang w:eastAsia="zh-CN"/>
        </w:rPr>
        <w:t>unicast | multicast</w:t>
      </w:r>
      <w:r w:rsidR="00411CF5" w:rsidRPr="00047BA9">
        <w:rPr>
          <w:rFonts w:hint="eastAsia"/>
          <w:lang w:eastAsia="zh-CN"/>
        </w:rPr>
        <w:t xml:space="preserve"> parameter is set to unicast.</w:t>
      </w:r>
    </w:p>
    <w:p w14:paraId="6CF5A2ED" w14:textId="77777777" w:rsidR="00411CF5" w:rsidRPr="00047BA9" w:rsidRDefault="00F02EBA" w:rsidP="00F02EBA">
      <w:pPr>
        <w:pStyle w:val="B20"/>
        <w:rPr>
          <w:rFonts w:hint="eastAsia"/>
          <w:lang w:eastAsia="zh-CN"/>
        </w:rPr>
      </w:pPr>
      <w:r>
        <w:rPr>
          <w:lang w:eastAsia="zh-CN"/>
        </w:rPr>
        <w:t>-</w:t>
      </w:r>
      <w:r>
        <w:rPr>
          <w:lang w:eastAsia="zh-CN"/>
        </w:rPr>
        <w:tab/>
      </w:r>
      <w:r w:rsidR="00411CF5" w:rsidRPr="00047BA9">
        <w:rPr>
          <w:lang w:eastAsia="zh-CN"/>
        </w:rPr>
        <w:t>The</w:t>
      </w:r>
      <w:r w:rsidR="00411CF5" w:rsidRPr="00047BA9">
        <w:rPr>
          <w:rFonts w:hint="eastAsia"/>
          <w:lang w:eastAsia="zh-CN"/>
        </w:rPr>
        <w:t xml:space="preserve"> destination parameter is set to a value of  the </w:t>
      </w:r>
      <w:r w:rsidR="00047BA9">
        <w:rPr>
          <w:lang w:eastAsia="zh-CN"/>
        </w:rPr>
        <w:t>"</w:t>
      </w:r>
      <w:r w:rsidR="00411CF5" w:rsidRPr="00047BA9">
        <w:rPr>
          <w:rFonts w:hint="eastAsia"/>
          <w:lang w:eastAsia="zh-CN"/>
        </w:rPr>
        <w:t>c=</w:t>
      </w:r>
      <w:r w:rsidR="00047BA9">
        <w:rPr>
          <w:lang w:eastAsia="zh-CN"/>
        </w:rPr>
        <w:t>"</w:t>
      </w:r>
      <w:r w:rsidR="00411CF5" w:rsidRPr="00047BA9">
        <w:rPr>
          <w:rFonts w:hint="eastAsia"/>
          <w:lang w:eastAsia="zh-CN"/>
        </w:rPr>
        <w:t xml:space="preserve"> line of the </w:t>
      </w:r>
      <w:r w:rsidR="00411CF5" w:rsidRPr="00047BA9">
        <w:rPr>
          <w:lang w:eastAsia="zh-CN"/>
        </w:rPr>
        <w:t>corresponding</w:t>
      </w:r>
      <w:r w:rsidR="00411CF5" w:rsidRPr="00047BA9">
        <w:rPr>
          <w:rFonts w:hint="eastAsia"/>
          <w:lang w:eastAsia="zh-CN"/>
        </w:rPr>
        <w:t xml:space="preserve"> media delivery channel in </w:t>
      </w:r>
      <w:r w:rsidR="00411CF5" w:rsidRPr="00047BA9">
        <w:rPr>
          <w:lang w:eastAsia="zh-CN"/>
        </w:rPr>
        <w:t>the</w:t>
      </w:r>
      <w:r w:rsidR="00411CF5" w:rsidRPr="00047BA9">
        <w:rPr>
          <w:rFonts w:hint="eastAsia"/>
          <w:lang w:eastAsia="zh-CN"/>
        </w:rPr>
        <w:t xml:space="preserve"> SDP offer,</w:t>
      </w:r>
    </w:p>
    <w:p w14:paraId="26784B6C" w14:textId="77777777" w:rsidR="00411CF5" w:rsidRPr="00047BA9" w:rsidRDefault="00F02EBA" w:rsidP="00F02EBA">
      <w:pPr>
        <w:pStyle w:val="B20"/>
        <w:rPr>
          <w:rFonts w:hint="eastAsia"/>
          <w:lang w:eastAsia="zh-CN"/>
        </w:rPr>
      </w:pPr>
      <w:r>
        <w:rPr>
          <w:lang w:eastAsia="zh-CN"/>
        </w:rPr>
        <w:t>-</w:t>
      </w:r>
      <w:r>
        <w:rPr>
          <w:lang w:eastAsia="zh-CN"/>
        </w:rPr>
        <w:tab/>
      </w:r>
      <w:r w:rsidR="00411CF5" w:rsidRPr="00047BA9">
        <w:rPr>
          <w:lang w:eastAsia="zh-CN"/>
        </w:rPr>
        <w:t>The</w:t>
      </w:r>
      <w:r w:rsidR="00411CF5" w:rsidRPr="00047BA9">
        <w:rPr>
          <w:rFonts w:hint="eastAsia"/>
          <w:lang w:eastAsia="zh-CN"/>
        </w:rPr>
        <w:t xml:space="preserve"> RTP port value of client_</w:t>
      </w:r>
      <w:r w:rsidR="00411CF5" w:rsidRPr="00047BA9">
        <w:rPr>
          <w:lang w:eastAsia="zh-CN"/>
        </w:rPr>
        <w:t>port</w:t>
      </w:r>
      <w:r w:rsidR="00411CF5" w:rsidRPr="00047BA9">
        <w:rPr>
          <w:rFonts w:hint="eastAsia"/>
          <w:lang w:eastAsia="zh-CN"/>
        </w:rPr>
        <w:t xml:space="preserve"> parameter is set to </w:t>
      </w:r>
      <w:r w:rsidR="00411CF5" w:rsidRPr="00047BA9">
        <w:rPr>
          <w:lang w:eastAsia="zh-CN"/>
        </w:rPr>
        <w:t>the</w:t>
      </w:r>
      <w:r w:rsidR="00411CF5" w:rsidRPr="00047BA9">
        <w:rPr>
          <w:rFonts w:hint="eastAsia"/>
          <w:lang w:eastAsia="zh-CN"/>
        </w:rPr>
        <w:t xml:space="preserve"> value of the port sub-field of the corresponding </w:t>
      </w:r>
      <w:r w:rsidR="00047BA9">
        <w:rPr>
          <w:lang w:eastAsia="zh-CN"/>
        </w:rPr>
        <w:t>"</w:t>
      </w:r>
      <w:r w:rsidR="00411CF5" w:rsidRPr="00047BA9">
        <w:rPr>
          <w:rFonts w:hint="eastAsia"/>
          <w:lang w:eastAsia="zh-CN"/>
        </w:rPr>
        <w:t>m=</w:t>
      </w:r>
      <w:r w:rsidR="00047BA9">
        <w:rPr>
          <w:lang w:eastAsia="zh-CN"/>
        </w:rPr>
        <w:t>"</w:t>
      </w:r>
      <w:r w:rsidR="00411CF5" w:rsidRPr="00047BA9">
        <w:rPr>
          <w:rFonts w:hint="eastAsia"/>
          <w:lang w:eastAsia="zh-CN"/>
        </w:rPr>
        <w:t xml:space="preserve"> line in </w:t>
      </w:r>
      <w:r w:rsidR="00411CF5" w:rsidRPr="00047BA9">
        <w:rPr>
          <w:lang w:eastAsia="zh-CN"/>
        </w:rPr>
        <w:t>the</w:t>
      </w:r>
      <w:r w:rsidR="00411CF5" w:rsidRPr="00047BA9">
        <w:rPr>
          <w:rFonts w:hint="eastAsia"/>
          <w:lang w:eastAsia="zh-CN"/>
        </w:rPr>
        <w:t xml:space="preserve"> SDP offer, and the RTCP port value of client_</w:t>
      </w:r>
      <w:r w:rsidR="00411CF5" w:rsidRPr="00047BA9">
        <w:rPr>
          <w:lang w:eastAsia="zh-CN"/>
        </w:rPr>
        <w:t>port</w:t>
      </w:r>
      <w:r w:rsidR="00411CF5" w:rsidRPr="00047BA9">
        <w:rPr>
          <w:rFonts w:hint="eastAsia"/>
          <w:lang w:eastAsia="zh-CN"/>
        </w:rPr>
        <w:t xml:space="preserve"> parameter is set to a value of the RTP port value plus 1.</w:t>
      </w:r>
    </w:p>
    <w:p w14:paraId="6FF2224F" w14:textId="77777777" w:rsidR="00411CF5" w:rsidRPr="00047BA9" w:rsidRDefault="00411CF5" w:rsidP="00411CF5">
      <w:pPr>
        <w:spacing w:afterLines="50" w:after="120"/>
        <w:rPr>
          <w:rFonts w:hint="eastAsia"/>
          <w:lang w:eastAsia="zh-CN"/>
        </w:rPr>
      </w:pPr>
      <w:r w:rsidRPr="00047BA9">
        <w:rPr>
          <w:lang w:eastAsia="zh-CN"/>
        </w:rPr>
        <w:t>A</w:t>
      </w:r>
      <w:r w:rsidRPr="00047BA9">
        <w:rPr>
          <w:rFonts w:hint="eastAsia"/>
          <w:lang w:eastAsia="zh-CN"/>
        </w:rPr>
        <w:t xml:space="preserve">n example of </w:t>
      </w:r>
      <w:r w:rsidRPr="00047BA9">
        <w:rPr>
          <w:lang w:eastAsia="zh-CN"/>
        </w:rPr>
        <w:t>the</w:t>
      </w:r>
      <w:r w:rsidRPr="00047BA9">
        <w:rPr>
          <w:rFonts w:hint="eastAsia"/>
          <w:lang w:eastAsia="zh-CN"/>
        </w:rPr>
        <w:t xml:space="preserve"> RTSP SETUP message is:</w:t>
      </w:r>
    </w:p>
    <w:p w14:paraId="371B13C1" w14:textId="77777777" w:rsidR="00411CF5" w:rsidRPr="00047BA9" w:rsidRDefault="00411CF5" w:rsidP="00411CF5">
      <w:pPr>
        <w:pStyle w:val="BodyText"/>
        <w:spacing w:after="50"/>
        <w:rPr>
          <w:i/>
          <w:iCs/>
          <w:sz w:val="18"/>
          <w:szCs w:val="18"/>
        </w:rPr>
      </w:pPr>
      <w:r w:rsidRPr="00047BA9">
        <w:rPr>
          <w:rFonts w:hint="eastAsia"/>
          <w:i/>
          <w:iCs/>
          <w:sz w:val="18"/>
          <w:szCs w:val="18"/>
          <w:lang w:eastAsia="zh-CN"/>
        </w:rPr>
        <w:t>PSS Adapter</w:t>
      </w:r>
      <w:r w:rsidRPr="00047BA9">
        <w:rPr>
          <w:i/>
          <w:iCs/>
          <w:sz w:val="18"/>
          <w:szCs w:val="18"/>
          <w:lang w:eastAsia="zh-CN"/>
        </w:rPr>
        <w:t>-&gt;PSS Server</w:t>
      </w:r>
      <w:r w:rsidRPr="00047BA9">
        <w:rPr>
          <w:i/>
          <w:iCs/>
          <w:sz w:val="18"/>
          <w:szCs w:val="18"/>
        </w:rPr>
        <w:t>: SETUP rtsp://media.example.com/</w:t>
      </w:r>
      <w:r w:rsidRPr="00047BA9">
        <w:rPr>
          <w:rFonts w:hint="eastAsia"/>
          <w:i/>
          <w:iCs/>
          <w:sz w:val="18"/>
          <w:szCs w:val="18"/>
        </w:rPr>
        <w:t>movie001</w:t>
      </w:r>
      <w:r w:rsidRPr="00047BA9">
        <w:rPr>
          <w:rFonts w:hint="eastAsia"/>
          <w:i/>
          <w:iCs/>
          <w:sz w:val="18"/>
          <w:szCs w:val="18"/>
          <w:lang w:eastAsia="zh-CN"/>
        </w:rPr>
        <w:t xml:space="preserve">/audiotrack </w:t>
      </w:r>
      <w:r w:rsidRPr="00047BA9">
        <w:rPr>
          <w:i/>
          <w:iCs/>
          <w:sz w:val="18"/>
          <w:szCs w:val="18"/>
        </w:rPr>
        <w:t>RTSP/1.0</w:t>
      </w:r>
    </w:p>
    <w:p w14:paraId="24D1B20D" w14:textId="77777777" w:rsidR="00411CF5" w:rsidRPr="00047BA9" w:rsidRDefault="00411CF5" w:rsidP="00411CF5">
      <w:pPr>
        <w:pStyle w:val="BodyText"/>
        <w:spacing w:after="50"/>
        <w:ind w:left="720" w:firstLine="720"/>
        <w:rPr>
          <w:i/>
          <w:iCs/>
          <w:sz w:val="18"/>
          <w:szCs w:val="18"/>
        </w:rPr>
      </w:pPr>
      <w:r w:rsidRPr="00047BA9">
        <w:rPr>
          <w:rFonts w:hint="eastAsia"/>
          <w:i/>
          <w:iCs/>
          <w:sz w:val="18"/>
          <w:szCs w:val="18"/>
        </w:rPr>
        <w:t xml:space="preserve">  </w:t>
      </w:r>
      <w:r w:rsidRPr="00047BA9">
        <w:rPr>
          <w:i/>
          <w:iCs/>
          <w:sz w:val="18"/>
          <w:szCs w:val="18"/>
        </w:rPr>
        <w:t>CSeq: 1</w:t>
      </w:r>
    </w:p>
    <w:p w14:paraId="1BA85585" w14:textId="77777777" w:rsidR="00411CF5" w:rsidRPr="00047BA9" w:rsidRDefault="00411CF5" w:rsidP="00C224E5">
      <w:pPr>
        <w:pStyle w:val="BodyText"/>
        <w:spacing w:after="50"/>
        <w:ind w:firstLineChars="650" w:firstLine="1170"/>
        <w:rPr>
          <w:rFonts w:hint="eastAsia"/>
          <w:i/>
          <w:iCs/>
          <w:sz w:val="18"/>
          <w:szCs w:val="18"/>
        </w:rPr>
      </w:pPr>
      <w:r w:rsidRPr="00047BA9">
        <w:rPr>
          <w:i/>
          <w:iCs/>
          <w:sz w:val="18"/>
          <w:szCs w:val="18"/>
        </w:rPr>
        <w:t xml:space="preserve">       Transport: RTP/AVP/UDP;</w:t>
      </w:r>
      <w:r w:rsidRPr="00047BA9">
        <w:rPr>
          <w:rFonts w:hint="eastAsia"/>
          <w:i/>
          <w:iCs/>
          <w:sz w:val="18"/>
          <w:szCs w:val="18"/>
          <w:lang w:eastAsia="zh-CN"/>
        </w:rPr>
        <w:t xml:space="preserve"> </w:t>
      </w:r>
      <w:r w:rsidRPr="00047BA9">
        <w:rPr>
          <w:i/>
          <w:iCs/>
          <w:sz w:val="18"/>
          <w:szCs w:val="18"/>
        </w:rPr>
        <w:t>unicast;</w:t>
      </w:r>
      <w:r w:rsidRPr="00047BA9">
        <w:rPr>
          <w:rFonts w:hint="eastAsia"/>
          <w:i/>
          <w:iCs/>
          <w:sz w:val="18"/>
          <w:szCs w:val="18"/>
          <w:lang w:eastAsia="zh-CN"/>
        </w:rPr>
        <w:t xml:space="preserve"> </w:t>
      </w:r>
      <w:r w:rsidRPr="00047BA9">
        <w:rPr>
          <w:rFonts w:hint="eastAsia"/>
          <w:i/>
          <w:iCs/>
          <w:sz w:val="18"/>
          <w:szCs w:val="18"/>
        </w:rPr>
        <w:t>destination=&lt;IP</w:t>
      </w:r>
      <w:r w:rsidRPr="00047BA9">
        <w:rPr>
          <w:rFonts w:hint="eastAsia"/>
          <w:i/>
          <w:iCs/>
          <w:sz w:val="18"/>
          <w:szCs w:val="18"/>
          <w:lang w:eastAsia="zh-CN"/>
        </w:rPr>
        <w:t xml:space="preserve"> ADDRESS</w:t>
      </w:r>
      <w:r w:rsidRPr="00047BA9">
        <w:rPr>
          <w:rFonts w:hint="eastAsia"/>
          <w:i/>
          <w:iCs/>
          <w:sz w:val="18"/>
          <w:szCs w:val="18"/>
        </w:rPr>
        <w:t>&gt;</w:t>
      </w:r>
      <w:r w:rsidRPr="00047BA9">
        <w:rPr>
          <w:i/>
          <w:iCs/>
          <w:sz w:val="18"/>
          <w:szCs w:val="18"/>
        </w:rPr>
        <w:t>;</w:t>
      </w:r>
      <w:r w:rsidRPr="00047BA9">
        <w:rPr>
          <w:rFonts w:hint="eastAsia"/>
          <w:i/>
          <w:iCs/>
          <w:sz w:val="18"/>
          <w:szCs w:val="18"/>
        </w:rPr>
        <w:t xml:space="preserve"> </w:t>
      </w:r>
      <w:r w:rsidRPr="00047BA9">
        <w:rPr>
          <w:i/>
          <w:iCs/>
          <w:sz w:val="18"/>
          <w:szCs w:val="18"/>
        </w:rPr>
        <w:t>client_port=</w:t>
      </w:r>
      <w:r w:rsidRPr="00047BA9">
        <w:rPr>
          <w:rFonts w:hint="eastAsia"/>
          <w:i/>
          <w:iCs/>
          <w:sz w:val="18"/>
          <w:szCs w:val="18"/>
        </w:rPr>
        <w:t>3400</w:t>
      </w:r>
      <w:r w:rsidRPr="00047BA9">
        <w:rPr>
          <w:i/>
          <w:iCs/>
          <w:sz w:val="18"/>
          <w:szCs w:val="18"/>
        </w:rPr>
        <w:t>-3401</w:t>
      </w:r>
    </w:p>
    <w:p w14:paraId="23E59D05" w14:textId="77777777" w:rsidR="00411CF5" w:rsidRPr="00047BA9" w:rsidRDefault="00411CF5" w:rsidP="00411CF5">
      <w:pPr>
        <w:spacing w:afterLines="50" w:after="120"/>
        <w:rPr>
          <w:rFonts w:hint="eastAsia"/>
          <w:lang w:eastAsia="zh-CN"/>
        </w:rPr>
      </w:pPr>
      <w:r w:rsidRPr="00047BA9">
        <w:rPr>
          <w:lang w:eastAsia="zh-CN"/>
        </w:rPr>
        <w:t>The</w:t>
      </w:r>
      <w:r w:rsidRPr="00047BA9">
        <w:rPr>
          <w:rFonts w:hint="eastAsia"/>
          <w:lang w:eastAsia="zh-CN"/>
        </w:rPr>
        <w:t xml:space="preserve"> PSS Adapter may send </w:t>
      </w:r>
      <w:r w:rsidRPr="00047BA9">
        <w:rPr>
          <w:lang w:eastAsia="zh-CN"/>
        </w:rPr>
        <w:t>multiple</w:t>
      </w:r>
      <w:r w:rsidRPr="00047BA9">
        <w:rPr>
          <w:rFonts w:hint="eastAsia"/>
          <w:lang w:eastAsia="zh-CN"/>
        </w:rPr>
        <w:t xml:space="preserve"> RTSP SETUP messages if multiple media delivery channels </w:t>
      </w:r>
      <w:r w:rsidRPr="00047BA9">
        <w:rPr>
          <w:lang w:eastAsia="zh-CN"/>
        </w:rPr>
        <w:t>are</w:t>
      </w:r>
      <w:r w:rsidRPr="00047BA9">
        <w:rPr>
          <w:rFonts w:hint="eastAsia"/>
          <w:lang w:eastAsia="zh-CN"/>
        </w:rPr>
        <w:t xml:space="preserve"> carried within </w:t>
      </w:r>
      <w:r w:rsidRPr="00047BA9">
        <w:rPr>
          <w:lang w:eastAsia="zh-CN"/>
        </w:rPr>
        <w:t>the</w:t>
      </w:r>
      <w:r w:rsidRPr="00047BA9">
        <w:rPr>
          <w:rFonts w:hint="eastAsia"/>
          <w:lang w:eastAsia="zh-CN"/>
        </w:rPr>
        <w:t xml:space="preserve"> SDP offer. In this case, </w:t>
      </w:r>
      <w:r w:rsidRPr="00047BA9">
        <w:rPr>
          <w:lang w:eastAsia="zh-CN"/>
        </w:rPr>
        <w:t>the</w:t>
      </w:r>
      <w:r w:rsidRPr="00047BA9">
        <w:rPr>
          <w:rFonts w:hint="eastAsia"/>
          <w:lang w:eastAsia="zh-CN"/>
        </w:rPr>
        <w:t xml:space="preserve"> pipeline of </w:t>
      </w:r>
      <w:r w:rsidRPr="00047BA9">
        <w:rPr>
          <w:lang w:eastAsia="zh-CN"/>
        </w:rPr>
        <w:t>multiple</w:t>
      </w:r>
      <w:r w:rsidRPr="00047BA9">
        <w:rPr>
          <w:rFonts w:hint="eastAsia"/>
          <w:lang w:eastAsia="zh-CN"/>
        </w:rPr>
        <w:t xml:space="preserve"> RTSP SETUP messages may be supported.</w:t>
      </w:r>
    </w:p>
    <w:p w14:paraId="3AC58A28" w14:textId="77777777" w:rsidR="000F7601" w:rsidRPr="00047BA9" w:rsidRDefault="000F7601" w:rsidP="00B66651">
      <w:r w:rsidRPr="00047BA9">
        <w:rPr>
          <w:rFonts w:hint="eastAsia"/>
          <w:lang w:eastAsia="zh-CN"/>
        </w:rPr>
        <w:t xml:space="preserve">When receiving a RTSP 200 OK response from </w:t>
      </w:r>
      <w:r w:rsidR="00DC4BDA" w:rsidRPr="00047BA9">
        <w:rPr>
          <w:lang w:eastAsia="zh-CN"/>
        </w:rPr>
        <w:t xml:space="preserve">the </w:t>
      </w:r>
      <w:r w:rsidRPr="00047BA9">
        <w:rPr>
          <w:rFonts w:hint="eastAsia"/>
          <w:lang w:eastAsia="zh-CN"/>
        </w:rPr>
        <w:t xml:space="preserve">PSS Server, </w:t>
      </w:r>
      <w:r w:rsidR="00DC4BDA" w:rsidRPr="00047BA9">
        <w:rPr>
          <w:lang w:eastAsia="zh-CN"/>
        </w:rPr>
        <w:t xml:space="preserve">the </w:t>
      </w:r>
      <w:r w:rsidRPr="00047BA9">
        <w:rPr>
          <w:rFonts w:hint="eastAsia"/>
          <w:lang w:eastAsia="zh-CN"/>
        </w:rPr>
        <w:t>PSS Adapter parse</w:t>
      </w:r>
      <w:r w:rsidR="00DC4BDA" w:rsidRPr="00047BA9">
        <w:rPr>
          <w:lang w:eastAsia="zh-CN"/>
        </w:rPr>
        <w:t>s</w:t>
      </w:r>
      <w:r w:rsidRPr="00047BA9">
        <w:rPr>
          <w:rFonts w:hint="eastAsia"/>
          <w:lang w:eastAsia="zh-CN"/>
        </w:rPr>
        <w:t xml:space="preserve"> the response, construct</w:t>
      </w:r>
      <w:r w:rsidR="00DC4BDA" w:rsidRPr="00047BA9">
        <w:rPr>
          <w:lang w:eastAsia="zh-CN"/>
        </w:rPr>
        <w:t>s</w:t>
      </w:r>
      <w:r w:rsidRPr="00047BA9">
        <w:rPr>
          <w:rFonts w:hint="eastAsia"/>
          <w:lang w:eastAsia="zh-CN"/>
        </w:rPr>
        <w:t xml:space="preserve"> a SIP 200 OK response</w:t>
      </w:r>
      <w:r w:rsidRPr="00047BA9">
        <w:rPr>
          <w:lang w:eastAsia="zh-CN"/>
        </w:rPr>
        <w:t xml:space="preserve"> with the final SDP</w:t>
      </w:r>
      <w:r w:rsidRPr="00047BA9">
        <w:rPr>
          <w:rFonts w:hint="eastAsia"/>
          <w:lang w:eastAsia="zh-CN"/>
        </w:rPr>
        <w:t>, and send</w:t>
      </w:r>
      <w:r w:rsidR="00DC4BDA" w:rsidRPr="00047BA9">
        <w:rPr>
          <w:lang w:eastAsia="zh-CN"/>
        </w:rPr>
        <w:t>s</w:t>
      </w:r>
      <w:r w:rsidRPr="00047BA9">
        <w:rPr>
          <w:rFonts w:hint="eastAsia"/>
          <w:lang w:eastAsia="zh-CN"/>
        </w:rPr>
        <w:t xml:space="preserve"> the SIP 200 OK response to </w:t>
      </w:r>
      <w:r w:rsidR="00DC4BDA" w:rsidRPr="00047BA9">
        <w:rPr>
          <w:lang w:eastAsia="zh-CN"/>
        </w:rPr>
        <w:t xml:space="preserve">the </w:t>
      </w:r>
      <w:r w:rsidRPr="00047BA9">
        <w:rPr>
          <w:rFonts w:hint="eastAsia"/>
          <w:lang w:eastAsia="zh-CN"/>
        </w:rPr>
        <w:t>SCF.</w:t>
      </w:r>
      <w:r w:rsidRPr="00047BA9">
        <w:rPr>
          <w:lang w:eastAsia="zh-CN"/>
        </w:rPr>
        <w:t xml:space="preserve"> </w:t>
      </w:r>
      <w:r w:rsidRPr="00047BA9">
        <w:t xml:space="preserve">The final SDP shall describe the </w:t>
      </w:r>
      <w:r w:rsidR="00DC4BDA" w:rsidRPr="00047BA9">
        <w:t xml:space="preserve">RTSP session </w:t>
      </w:r>
      <w:r w:rsidR="00DA15F5" w:rsidRPr="00047BA9">
        <w:t xml:space="preserve">established by the PSS Adapter </w:t>
      </w:r>
      <w:r w:rsidRPr="00047BA9">
        <w:t>and the TCP connection</w:t>
      </w:r>
      <w:r w:rsidR="00DA15F5" w:rsidRPr="00047BA9">
        <w:t xml:space="preserve"> to be established by the UE</w:t>
      </w:r>
      <w:r w:rsidRPr="00047BA9">
        <w:t>.</w:t>
      </w:r>
    </w:p>
    <w:p w14:paraId="4751E2FE" w14:textId="77777777" w:rsidR="002921F0" w:rsidRDefault="002921F0" w:rsidP="002921F0">
      <w:pPr>
        <w:spacing w:afterLines="50" w:after="120"/>
        <w:rPr>
          <w:lang w:eastAsia="zh-CN"/>
        </w:rPr>
      </w:pPr>
      <w:r w:rsidRPr="00047BA9">
        <w:rPr>
          <w:rFonts w:hint="eastAsia"/>
          <w:lang w:eastAsia="zh-CN"/>
        </w:rPr>
        <w:t xml:space="preserve">The PSS Adapter shall construct the SIP 200 OK message according to </w:t>
      </w:r>
      <w:smartTag w:uri="urn:schemas-microsoft-com:office:smarttags" w:element="PersonName">
        <w:r w:rsidRPr="00047BA9">
          <w:rPr>
            <w:rFonts w:hint="eastAsia"/>
            <w:lang w:eastAsia="zh-CN"/>
          </w:rPr>
          <w:t>RT</w:t>
        </w:r>
      </w:smartTag>
      <w:r w:rsidRPr="00047BA9">
        <w:rPr>
          <w:rFonts w:hint="eastAsia"/>
          <w:lang w:eastAsia="zh-CN"/>
        </w:rPr>
        <w:t>SP 200 OK as follows:</w:t>
      </w:r>
    </w:p>
    <w:p w14:paraId="2B7E0889" w14:textId="77777777" w:rsidR="00DF337C" w:rsidRPr="00DF337C" w:rsidRDefault="00F02EBA" w:rsidP="00F02EBA">
      <w:pPr>
        <w:pStyle w:val="B1"/>
        <w:rPr>
          <w:lang w:eastAsia="zh-CN"/>
        </w:rPr>
      </w:pPr>
      <w:r>
        <w:rPr>
          <w:lang w:eastAsia="zh-CN"/>
        </w:rPr>
        <w:t>-</w:t>
      </w:r>
      <w:r>
        <w:rPr>
          <w:lang w:eastAsia="zh-CN"/>
        </w:rPr>
        <w:tab/>
      </w:r>
      <w:r w:rsidR="00DF337C" w:rsidRPr="00E85445">
        <w:rPr>
          <w:lang w:eastAsia="zh-CN"/>
        </w:rPr>
        <w:t xml:space="preserve">The Recv-Info header shall be set to </w:t>
      </w:r>
      <w:r w:rsidR="001C2626">
        <w:rPr>
          <w:lang w:eastAsia="zh-CN"/>
        </w:rPr>
        <w:t>"</w:t>
      </w:r>
      <w:r w:rsidR="003E7E8A">
        <w:rPr>
          <w:rFonts w:hint="eastAsia"/>
          <w:lang w:eastAsia="zh-CN"/>
        </w:rPr>
        <w:t>ContentReportConfig</w:t>
      </w:r>
      <w:r w:rsidR="001C2626">
        <w:rPr>
          <w:lang w:eastAsia="zh-CN"/>
        </w:rPr>
        <w:t>"</w:t>
      </w:r>
      <w:r w:rsidR="00DF337C" w:rsidRPr="00E85445">
        <w:rPr>
          <w:lang w:eastAsia="zh-CN"/>
        </w:rPr>
        <w:t xml:space="preserve"> [</w:t>
      </w:r>
      <w:r w:rsidR="00DF337C">
        <w:rPr>
          <w:lang w:eastAsia="zh-CN"/>
        </w:rPr>
        <w:t>42</w:t>
      </w:r>
      <w:r w:rsidR="00DF337C" w:rsidRPr="00E85445">
        <w:rPr>
          <w:lang w:eastAsia="zh-CN"/>
        </w:rPr>
        <w:t>]</w:t>
      </w:r>
      <w:r w:rsidR="00DF337C">
        <w:rPr>
          <w:lang w:eastAsia="zh-CN"/>
        </w:rPr>
        <w:t>.</w:t>
      </w:r>
    </w:p>
    <w:p w14:paraId="1D1A3694" w14:textId="77777777" w:rsidR="002921F0" w:rsidRPr="00047BA9" w:rsidRDefault="00F02EBA" w:rsidP="00F02EBA">
      <w:pPr>
        <w:pStyle w:val="B1"/>
        <w:rPr>
          <w:lang w:eastAsia="zh-CN"/>
        </w:rPr>
      </w:pPr>
      <w:r>
        <w:rPr>
          <w:lang w:eastAsia="zh-CN"/>
        </w:rPr>
        <w:t>-</w:t>
      </w:r>
      <w:r>
        <w:rPr>
          <w:lang w:eastAsia="zh-CN"/>
        </w:rPr>
        <w:tab/>
      </w:r>
      <w:r w:rsidR="002921F0" w:rsidRPr="00047BA9">
        <w:rPr>
          <w:lang w:eastAsia="zh-CN"/>
        </w:rPr>
        <w:t>an 'm' line for an RTSP stream of format: m=&lt;media&gt; &lt;port&gt; &lt;transport&gt; &lt;fmt&gt;</w:t>
      </w:r>
    </w:p>
    <w:p w14:paraId="11AC9832" w14:textId="77777777" w:rsidR="002921F0" w:rsidRPr="00047BA9" w:rsidRDefault="00F02EBA" w:rsidP="00F02EBA">
      <w:pPr>
        <w:pStyle w:val="B20"/>
        <w:rPr>
          <w:lang w:eastAsia="zh-CN"/>
        </w:rPr>
      </w:pPr>
      <w:r>
        <w:rPr>
          <w:lang w:eastAsia="zh-CN"/>
        </w:rPr>
        <w:t>-</w:t>
      </w:r>
      <w:r>
        <w:rPr>
          <w:lang w:eastAsia="zh-CN"/>
        </w:rPr>
        <w:tab/>
      </w:r>
      <w:r w:rsidR="002921F0" w:rsidRPr="00047BA9">
        <w:rPr>
          <w:lang w:eastAsia="zh-CN"/>
        </w:rPr>
        <w:t>The media field shall have a value of "application".</w:t>
      </w:r>
    </w:p>
    <w:p w14:paraId="25577422" w14:textId="77777777" w:rsidR="002921F0" w:rsidRPr="00047BA9" w:rsidRDefault="00F02EBA" w:rsidP="00F02EBA">
      <w:pPr>
        <w:pStyle w:val="B20"/>
        <w:rPr>
          <w:rFonts w:hint="eastAsia"/>
          <w:lang w:eastAsia="zh-CN"/>
        </w:rPr>
      </w:pPr>
      <w:r>
        <w:rPr>
          <w:lang w:eastAsia="zh-CN"/>
        </w:rPr>
        <w:t>-</w:t>
      </w:r>
      <w:r>
        <w:rPr>
          <w:lang w:eastAsia="zh-CN"/>
        </w:rPr>
        <w:tab/>
      </w:r>
      <w:r w:rsidR="002921F0" w:rsidRPr="00047BA9">
        <w:rPr>
          <w:lang w:eastAsia="zh-CN"/>
        </w:rPr>
        <w:t xml:space="preserve">The port field shall be set to the value </w:t>
      </w:r>
      <w:r w:rsidR="002921F0" w:rsidRPr="00047BA9">
        <w:rPr>
          <w:rFonts w:hint="eastAsia"/>
          <w:lang w:eastAsia="zh-CN"/>
        </w:rPr>
        <w:t xml:space="preserve">allocated by PSS Adapter for the UE to </w:t>
      </w:r>
      <w:r w:rsidR="002921F0" w:rsidRPr="00047BA9">
        <w:rPr>
          <w:lang w:eastAsia="zh-CN"/>
        </w:rPr>
        <w:t>establish</w:t>
      </w:r>
      <w:r w:rsidR="002921F0" w:rsidRPr="00047BA9">
        <w:rPr>
          <w:rFonts w:hint="eastAsia"/>
          <w:lang w:eastAsia="zh-CN"/>
        </w:rPr>
        <w:t xml:space="preserve"> RTSP session, such as 554.</w:t>
      </w:r>
      <w:r w:rsidR="002921F0" w:rsidRPr="00047BA9">
        <w:rPr>
          <w:lang w:eastAsia="zh-CN"/>
        </w:rPr>
        <w:t xml:space="preserve"> </w:t>
      </w:r>
    </w:p>
    <w:p w14:paraId="270EF825" w14:textId="77777777" w:rsidR="002921F0" w:rsidRPr="00047BA9" w:rsidRDefault="00F02EBA" w:rsidP="00F02EBA">
      <w:pPr>
        <w:pStyle w:val="B20"/>
        <w:rPr>
          <w:i/>
          <w:iCs/>
          <w:szCs w:val="22"/>
          <w:lang w:eastAsia="zh-CN"/>
        </w:rPr>
      </w:pPr>
      <w:r>
        <w:rPr>
          <w:lang w:eastAsia="zh-CN"/>
        </w:rPr>
        <w:t>-</w:t>
      </w:r>
      <w:r>
        <w:rPr>
          <w:lang w:eastAsia="zh-CN"/>
        </w:rPr>
        <w:tab/>
      </w:r>
      <w:r w:rsidR="002921F0" w:rsidRPr="00047BA9">
        <w:rPr>
          <w:lang w:eastAsia="zh-CN"/>
        </w:rPr>
        <w:t>The transport field shall be set to TCP or TCP/TLS. The former is used when RTSP runs directly on top of TCP and the latter is used when RTSP runs on top of TLS, which in turn runs on top of TCP.</w:t>
      </w:r>
    </w:p>
    <w:p w14:paraId="04527B56" w14:textId="77777777" w:rsidR="002921F0" w:rsidRPr="00047BA9" w:rsidRDefault="00F02EBA" w:rsidP="00F02EBA">
      <w:pPr>
        <w:pStyle w:val="B1"/>
        <w:rPr>
          <w:rFonts w:hint="eastAsia"/>
          <w:color w:val="000000"/>
          <w:lang w:eastAsia="zh-CN"/>
        </w:rPr>
      </w:pPr>
      <w:r>
        <w:rPr>
          <w:lang w:eastAsia="zh-CN"/>
        </w:rPr>
        <w:t>-</w:t>
      </w:r>
      <w:r>
        <w:rPr>
          <w:lang w:eastAsia="zh-CN"/>
        </w:rPr>
        <w:tab/>
      </w:r>
      <w:r w:rsidR="002921F0" w:rsidRPr="00047BA9">
        <w:rPr>
          <w:lang w:eastAsia="zh-CN"/>
        </w:rPr>
        <w:t xml:space="preserve">a "c" line shall include the network type with the value set to IN, the address type set to IP4 or IP6 and IP address of </w:t>
      </w:r>
      <w:r w:rsidR="002921F0" w:rsidRPr="00047BA9">
        <w:rPr>
          <w:rFonts w:hint="eastAsia"/>
          <w:lang w:eastAsia="zh-CN"/>
        </w:rPr>
        <w:t xml:space="preserve">PSS Adapter for </w:t>
      </w:r>
      <w:r w:rsidR="002921F0" w:rsidRPr="00047BA9">
        <w:rPr>
          <w:lang w:eastAsia="zh-CN"/>
        </w:rPr>
        <w:t xml:space="preserve">the flow of the related RTSP content control (e.g. </w:t>
      </w:r>
      <w:r w:rsidR="002921F0" w:rsidRPr="00047BA9">
        <w:rPr>
          <w:rFonts w:ascii="Courier" w:hAnsi="Courier" w:cs="Courier"/>
          <w:lang w:eastAsia="zh-CN"/>
        </w:rPr>
        <w:t>c=IN IP4 &lt;IP_ADDRESS</w:t>
      </w:r>
      <w:r w:rsidR="002921F0" w:rsidRPr="00047BA9">
        <w:rPr>
          <w:lang w:eastAsia="zh-CN"/>
        </w:rPr>
        <w:t>&gt;).</w:t>
      </w:r>
    </w:p>
    <w:p w14:paraId="6B524830" w14:textId="77777777" w:rsidR="002921F0" w:rsidRPr="00047BA9" w:rsidRDefault="00F02EBA" w:rsidP="00F02EBA">
      <w:pPr>
        <w:pStyle w:val="B1"/>
      </w:pPr>
      <w:r>
        <w:t>-</w:t>
      </w:r>
      <w:r>
        <w:tab/>
      </w:r>
      <w:r w:rsidR="002921F0" w:rsidRPr="00047BA9">
        <w:t>The "setup" attribute is set to 'passive' indicating that connection shall be initiated by the other endpoint (UE).</w:t>
      </w:r>
    </w:p>
    <w:p w14:paraId="4EA8513F" w14:textId="77777777" w:rsidR="002921F0" w:rsidRPr="00047BA9" w:rsidRDefault="00F02EBA" w:rsidP="00F02EBA">
      <w:pPr>
        <w:pStyle w:val="B1"/>
        <w:rPr>
          <w:rFonts w:hint="eastAsia"/>
          <w:color w:val="000000"/>
          <w:lang w:eastAsia="zh-CN"/>
        </w:rPr>
      </w:pPr>
      <w:r>
        <w:rPr>
          <w:color w:val="000000"/>
          <w:lang w:eastAsia="zh-CN"/>
        </w:rPr>
        <w:t>-</w:t>
      </w:r>
      <w:r>
        <w:rPr>
          <w:color w:val="000000"/>
          <w:lang w:eastAsia="zh-CN"/>
        </w:rPr>
        <w:tab/>
      </w:r>
      <w:r w:rsidR="002921F0" w:rsidRPr="00047BA9">
        <w:rPr>
          <w:color w:val="000000"/>
          <w:lang w:eastAsia="zh-CN"/>
        </w:rPr>
        <w:t>An "a=</w:t>
      </w:r>
      <w:r w:rsidR="002921F0" w:rsidRPr="00047BA9" w:rsidDel="00DB27DE">
        <w:rPr>
          <w:color w:val="000000"/>
          <w:lang w:eastAsia="zh-CN"/>
        </w:rPr>
        <w:t xml:space="preserve"> </w:t>
      </w:r>
      <w:r w:rsidR="002921F0" w:rsidRPr="00047BA9">
        <w:rPr>
          <w:color w:val="000000"/>
          <w:lang w:eastAsia="zh-CN"/>
        </w:rPr>
        <w:t>connection" attribute shall be present and set as "new" indicating that the UE will establish a new outgoing TCP connection towards the PSS Adapter [7][13].</w:t>
      </w:r>
    </w:p>
    <w:p w14:paraId="2A41C8D0" w14:textId="77777777" w:rsidR="002921F0" w:rsidRPr="006B67B0" w:rsidRDefault="00F02EBA" w:rsidP="00F02EBA">
      <w:pPr>
        <w:pStyle w:val="B1"/>
        <w:rPr>
          <w:rFonts w:hint="eastAsia"/>
          <w:color w:val="000000"/>
          <w:lang w:eastAsia="zh-CN"/>
        </w:rPr>
      </w:pPr>
      <w:r>
        <w:rPr>
          <w:color w:val="000000"/>
          <w:lang w:eastAsia="zh-CN"/>
        </w:rPr>
        <w:t>-</w:t>
      </w:r>
      <w:r>
        <w:rPr>
          <w:color w:val="000000"/>
          <w:lang w:eastAsia="zh-CN"/>
        </w:rPr>
        <w:tab/>
      </w:r>
      <w:r w:rsidR="002921F0" w:rsidRPr="00047BA9">
        <w:rPr>
          <w:color w:val="000000"/>
          <w:lang w:eastAsia="zh-CN"/>
        </w:rPr>
        <w:t>An "a=</w:t>
      </w:r>
      <w:r w:rsidR="002921F0" w:rsidRPr="00047BA9">
        <w:rPr>
          <w:rFonts w:hint="eastAsia"/>
          <w:color w:val="000000"/>
          <w:lang w:eastAsia="zh-CN"/>
        </w:rPr>
        <w:t>control</w:t>
      </w:r>
      <w:r w:rsidR="002921F0" w:rsidRPr="00047BA9">
        <w:rPr>
          <w:color w:val="000000"/>
          <w:lang w:eastAsia="zh-CN"/>
        </w:rPr>
        <w:t>" attribute shall be present</w:t>
      </w:r>
      <w:r w:rsidR="002921F0" w:rsidRPr="00047BA9">
        <w:rPr>
          <w:rFonts w:hint="eastAsia"/>
          <w:color w:val="000000"/>
          <w:lang w:eastAsia="zh-CN"/>
        </w:rPr>
        <w:t xml:space="preserve"> </w:t>
      </w:r>
      <w:r w:rsidR="002921F0" w:rsidRPr="00047BA9">
        <w:rPr>
          <w:color w:val="000000"/>
          <w:lang w:eastAsia="zh-CN"/>
        </w:rPr>
        <w:t>in the</w:t>
      </w:r>
      <w:r w:rsidR="002921F0" w:rsidRPr="00047BA9">
        <w:rPr>
          <w:rFonts w:hint="eastAsia"/>
          <w:color w:val="000000"/>
          <w:lang w:eastAsia="zh-CN"/>
        </w:rPr>
        <w:t xml:space="preserve"> format of an absolute URI to </w:t>
      </w:r>
      <w:r w:rsidR="002921F0" w:rsidRPr="00047BA9">
        <w:rPr>
          <w:color w:val="000000"/>
          <w:lang w:eastAsia="zh-CN"/>
        </w:rPr>
        <w:t xml:space="preserve">be </w:t>
      </w:r>
      <w:r w:rsidR="002921F0" w:rsidRPr="00047BA9">
        <w:rPr>
          <w:rFonts w:hint="eastAsia"/>
          <w:color w:val="000000"/>
          <w:lang w:eastAsia="zh-CN"/>
        </w:rPr>
        <w:t xml:space="preserve">used for </w:t>
      </w:r>
      <w:r w:rsidR="002921F0" w:rsidRPr="00047BA9">
        <w:rPr>
          <w:color w:val="000000"/>
          <w:lang w:eastAsia="zh-CN"/>
        </w:rPr>
        <w:t>the</w:t>
      </w:r>
      <w:r w:rsidR="002921F0" w:rsidRPr="00047BA9">
        <w:rPr>
          <w:rFonts w:hint="eastAsia"/>
          <w:color w:val="000000"/>
          <w:lang w:eastAsia="zh-CN"/>
        </w:rPr>
        <w:t xml:space="preserve"> UE in </w:t>
      </w:r>
      <w:r w:rsidR="002921F0" w:rsidRPr="00047BA9">
        <w:rPr>
          <w:color w:val="000000"/>
          <w:lang w:eastAsia="zh-CN"/>
        </w:rPr>
        <w:t>the</w:t>
      </w:r>
      <w:r w:rsidR="002921F0" w:rsidRPr="00047BA9">
        <w:rPr>
          <w:rFonts w:hint="eastAsia"/>
          <w:color w:val="000000"/>
          <w:lang w:eastAsia="zh-CN"/>
        </w:rPr>
        <w:t xml:space="preserve"> </w:t>
      </w:r>
      <w:r w:rsidR="002921F0" w:rsidRPr="00047BA9">
        <w:rPr>
          <w:color w:val="000000"/>
          <w:lang w:eastAsia="zh-CN"/>
        </w:rPr>
        <w:t>subsequent</w:t>
      </w:r>
      <w:r w:rsidR="002921F0" w:rsidRPr="00047BA9">
        <w:rPr>
          <w:rFonts w:hint="eastAsia"/>
          <w:color w:val="000000"/>
          <w:lang w:eastAsia="zh-CN"/>
        </w:rPr>
        <w:t xml:space="preserve"> RTSP requests.</w:t>
      </w:r>
    </w:p>
    <w:p w14:paraId="38C18EC2" w14:textId="77777777" w:rsidR="002921F0" w:rsidRPr="00047BA9" w:rsidRDefault="00F02EBA" w:rsidP="00F02EBA">
      <w:pPr>
        <w:pStyle w:val="B1"/>
        <w:rPr>
          <w:color w:val="000000"/>
          <w:lang w:eastAsia="zh-CN"/>
        </w:rPr>
      </w:pPr>
      <w:r>
        <w:rPr>
          <w:color w:val="000000"/>
          <w:lang w:eastAsia="zh-CN"/>
        </w:rPr>
        <w:t>-</w:t>
      </w:r>
      <w:r>
        <w:rPr>
          <w:color w:val="000000"/>
          <w:lang w:eastAsia="zh-CN"/>
        </w:rPr>
        <w:tab/>
      </w:r>
      <w:r w:rsidR="002921F0" w:rsidRPr="00047BA9">
        <w:rPr>
          <w:color w:val="000000"/>
          <w:lang w:eastAsia="zh-CN"/>
        </w:rPr>
        <w:t>One or more a=fmtp lines representing RTSP specific attributes set as follows:</w:t>
      </w:r>
    </w:p>
    <w:p w14:paraId="748E6EFB" w14:textId="77777777" w:rsidR="002921F0" w:rsidRPr="00047BA9" w:rsidRDefault="00F02EBA" w:rsidP="00F02EBA">
      <w:pPr>
        <w:pStyle w:val="B20"/>
      </w:pPr>
      <w:r>
        <w:t>-</w:t>
      </w:r>
      <w:r>
        <w:tab/>
      </w:r>
      <w:r w:rsidR="002921F0" w:rsidRPr="00047BA9">
        <w:t>a "fm</w:t>
      </w:r>
      <w:r w:rsidR="002921F0" w:rsidRPr="00047BA9">
        <w:rPr>
          <w:rFonts w:eastAsia="SimSun"/>
          <w:color w:val="000000"/>
          <w:lang w:eastAsia="zh-CN"/>
        </w:rPr>
        <w:t>tp:</w:t>
      </w:r>
      <w:r w:rsidR="002921F0" w:rsidRPr="00047BA9">
        <w:rPr>
          <w:rFonts w:eastAsia="SimSun" w:hint="eastAsia"/>
          <w:color w:val="000000"/>
          <w:lang w:eastAsia="zh-CN"/>
        </w:rPr>
        <w:t>3gpp</w:t>
      </w:r>
      <w:r w:rsidR="002921F0" w:rsidRPr="00047BA9">
        <w:rPr>
          <w:rFonts w:eastAsia="SimSun"/>
          <w:color w:val="000000"/>
          <w:lang w:eastAsia="zh-CN"/>
        </w:rPr>
        <w:t>_rtsp h-session" a</w:t>
      </w:r>
      <w:r w:rsidR="002921F0" w:rsidRPr="00047BA9">
        <w:t>ttribute representing the session</w:t>
      </w:r>
      <w:r w:rsidR="002921F0" w:rsidRPr="00047BA9">
        <w:rPr>
          <w:rFonts w:eastAsia="SimSun" w:hint="eastAsia"/>
          <w:lang w:eastAsia="zh-CN"/>
        </w:rPr>
        <w:t xml:space="preserve"> </w:t>
      </w:r>
      <w:r w:rsidR="002921F0" w:rsidRPr="00047BA9">
        <w:t>id</w:t>
      </w:r>
      <w:r w:rsidR="002921F0" w:rsidRPr="00047BA9">
        <w:rPr>
          <w:rFonts w:eastAsia="SimSun" w:hint="eastAsia"/>
          <w:lang w:eastAsia="zh-CN"/>
        </w:rPr>
        <w:t xml:space="preserve">entifier for the </w:t>
      </w:r>
      <w:r w:rsidR="002921F0" w:rsidRPr="00047BA9">
        <w:t xml:space="preserve">RTSP session to be </w:t>
      </w:r>
      <w:r w:rsidR="002921F0" w:rsidRPr="00047BA9">
        <w:rPr>
          <w:rFonts w:eastAsia="SimSun" w:hint="eastAsia"/>
          <w:lang w:eastAsia="zh-CN"/>
        </w:rPr>
        <w:t xml:space="preserve">established with </w:t>
      </w:r>
      <w:r w:rsidR="002921F0" w:rsidRPr="00047BA9">
        <w:rPr>
          <w:rFonts w:eastAsia="SimSun"/>
          <w:lang w:eastAsia="zh-CN"/>
        </w:rPr>
        <w:t xml:space="preserve">the </w:t>
      </w:r>
      <w:r w:rsidR="002921F0" w:rsidRPr="00047BA9">
        <w:rPr>
          <w:rFonts w:eastAsia="SimSun" w:hint="eastAsia"/>
          <w:lang w:eastAsia="zh-CN"/>
        </w:rPr>
        <w:t>UE</w:t>
      </w:r>
      <w:r w:rsidR="002921F0" w:rsidRPr="00047BA9">
        <w:t>.</w:t>
      </w:r>
    </w:p>
    <w:p w14:paraId="17449077" w14:textId="77777777" w:rsidR="006B67B0" w:rsidRDefault="00114E67" w:rsidP="002921F0">
      <w:r>
        <w:rPr>
          <w:rFonts w:eastAsia="SimSun"/>
          <w:lang w:eastAsia="zh-CN"/>
        </w:rPr>
        <w:t>T</w:t>
      </w:r>
      <w:r w:rsidRPr="00047BA9">
        <w:rPr>
          <w:rFonts w:eastAsia="SimSun"/>
          <w:lang w:eastAsia="zh-CN"/>
        </w:rPr>
        <w:t xml:space="preserve">he </w:t>
      </w:r>
      <w:r w:rsidR="002921F0" w:rsidRPr="00047BA9">
        <w:rPr>
          <w:rFonts w:eastAsia="SimSun" w:hint="eastAsia"/>
          <w:lang w:eastAsia="zh-CN"/>
        </w:rPr>
        <w:t xml:space="preserve">PSS Adapter may </w:t>
      </w:r>
      <w:r w:rsidR="002921F0" w:rsidRPr="00047BA9">
        <w:t>include "fmtp:</w:t>
      </w:r>
      <w:r w:rsidR="002921F0" w:rsidRPr="00047BA9">
        <w:rPr>
          <w:rFonts w:eastAsia="SimSun" w:hint="eastAsia"/>
          <w:color w:val="000000"/>
          <w:lang w:eastAsia="zh-CN"/>
        </w:rPr>
        <w:t xml:space="preserve"> 3gpp</w:t>
      </w:r>
      <w:r w:rsidR="002921F0" w:rsidRPr="00047BA9">
        <w:rPr>
          <w:rFonts w:eastAsia="SimSun"/>
          <w:color w:val="000000"/>
          <w:lang w:eastAsia="zh-CN"/>
        </w:rPr>
        <w:t>_rtsp</w:t>
      </w:r>
      <w:r w:rsidR="002921F0" w:rsidRPr="00047BA9">
        <w:t xml:space="preserve"> h-offset" attribute </w:t>
      </w:r>
      <w:r w:rsidR="002921F0" w:rsidRPr="00047BA9">
        <w:rPr>
          <w:rFonts w:eastAsia="Arial Unicode MS" w:hint="eastAsia"/>
          <w:lang w:eastAsia="zh-CN"/>
        </w:rPr>
        <w:t xml:space="preserve">that </w:t>
      </w:r>
      <w:r w:rsidR="002921F0" w:rsidRPr="00047BA9">
        <w:t>indicate</w:t>
      </w:r>
      <w:r w:rsidR="002921F0" w:rsidRPr="00047BA9">
        <w:rPr>
          <w:rFonts w:eastAsia="Arial Unicode MS" w:hint="eastAsia"/>
          <w:lang w:eastAsia="zh-CN"/>
        </w:rPr>
        <w:t>s</w:t>
      </w:r>
      <w:r w:rsidR="002921F0" w:rsidRPr="00047BA9">
        <w:t xml:space="preserve"> where the playback is to start from.</w:t>
      </w:r>
    </w:p>
    <w:p w14:paraId="3C66F3AE" w14:textId="77777777" w:rsidR="00DC4BDA" w:rsidRPr="00047BA9" w:rsidRDefault="00DC4BDA" w:rsidP="002921F0">
      <w:pPr>
        <w:rPr>
          <w:color w:val="000000"/>
          <w:lang w:eastAsia="zh-CN"/>
        </w:rPr>
      </w:pPr>
      <w:r w:rsidRPr="00047BA9">
        <w:rPr>
          <w:color w:val="000000"/>
          <w:lang w:eastAsia="zh-CN"/>
        </w:rPr>
        <w:t xml:space="preserve">Example of RTSP </w:t>
      </w:r>
      <w:r w:rsidR="001C2626">
        <w:rPr>
          <w:color w:val="000000"/>
          <w:lang w:eastAsia="zh-CN"/>
        </w:rPr>
        <w:t>'</w:t>
      </w:r>
      <w:r w:rsidRPr="00047BA9">
        <w:rPr>
          <w:color w:val="000000"/>
          <w:lang w:eastAsia="zh-CN"/>
        </w:rPr>
        <w:t>m</w:t>
      </w:r>
      <w:r w:rsidR="00B76FFB" w:rsidRPr="00047BA9">
        <w:rPr>
          <w:color w:val="000000"/>
          <w:lang w:eastAsia="zh-CN"/>
        </w:rPr>
        <w:t>'</w:t>
      </w:r>
      <w:r w:rsidRPr="00047BA9">
        <w:rPr>
          <w:color w:val="000000"/>
          <w:lang w:eastAsia="zh-CN"/>
        </w:rPr>
        <w:t xml:space="preserve"> line answer from the PSS Adapter:</w:t>
      </w:r>
    </w:p>
    <w:p w14:paraId="549F3ADE" w14:textId="77777777" w:rsidR="00DC4BDA" w:rsidRPr="00047BA9" w:rsidRDefault="00DC4BDA" w:rsidP="00B66651">
      <w:pPr>
        <w:pStyle w:val="PL"/>
      </w:pPr>
      <w:r w:rsidRPr="00047BA9">
        <w:t xml:space="preserve">           m=application 554 TCP 3gpp_rtsp</w:t>
      </w:r>
    </w:p>
    <w:p w14:paraId="7BA23C9F" w14:textId="77777777" w:rsidR="00DC4BDA" w:rsidRPr="00047BA9" w:rsidRDefault="00DC4BDA" w:rsidP="00B66651">
      <w:pPr>
        <w:pStyle w:val="PL"/>
      </w:pPr>
      <w:r w:rsidRPr="00047BA9">
        <w:t xml:space="preserve">           c=IN IP4 192.0.2.1</w:t>
      </w:r>
    </w:p>
    <w:p w14:paraId="19FCA822" w14:textId="77777777" w:rsidR="00DC4BDA" w:rsidRPr="00047BA9" w:rsidRDefault="00DC4BDA" w:rsidP="00B66651">
      <w:pPr>
        <w:pStyle w:val="PL"/>
      </w:pPr>
      <w:r w:rsidRPr="00047BA9">
        <w:t xml:space="preserve">           a=setup:passive</w:t>
      </w:r>
    </w:p>
    <w:p w14:paraId="0CCAEA4F" w14:textId="77777777" w:rsidR="00DC4BDA" w:rsidRPr="00047BA9" w:rsidRDefault="00DC4BDA" w:rsidP="00B66651">
      <w:pPr>
        <w:pStyle w:val="PL"/>
      </w:pPr>
      <w:r w:rsidRPr="00047BA9">
        <w:t xml:space="preserve">           a=connection:new</w:t>
      </w:r>
    </w:p>
    <w:p w14:paraId="5F8B96E3" w14:textId="77777777" w:rsidR="00DC4BDA" w:rsidRPr="00047BA9" w:rsidRDefault="00DC4BDA" w:rsidP="00B66651">
      <w:pPr>
        <w:pStyle w:val="PL"/>
      </w:pPr>
      <w:r w:rsidRPr="00047BA9">
        <w:lastRenderedPageBreak/>
        <w:t xml:space="preserve">           a=control:rtsp://example.com/channel/content1.sdp</w:t>
      </w:r>
    </w:p>
    <w:p w14:paraId="09287988" w14:textId="77777777" w:rsidR="00DC4BDA" w:rsidRPr="00047BA9" w:rsidRDefault="00DC4BDA" w:rsidP="00B66651">
      <w:pPr>
        <w:pStyle w:val="PL"/>
      </w:pPr>
      <w:r w:rsidRPr="00047BA9">
        <w:t xml:space="preserve">           a=fmtp 3gpp_rtsp h-session=12345</w:t>
      </w:r>
    </w:p>
    <w:p w14:paraId="70CAFB91" w14:textId="77777777" w:rsidR="00DC4BDA" w:rsidRPr="00047BA9" w:rsidRDefault="00DC4BDA" w:rsidP="00B66651">
      <w:pPr>
        <w:pStyle w:val="PL"/>
      </w:pPr>
      <w:r w:rsidRPr="00047BA9">
        <w:t xml:space="preserve">           a=fmtp 3gpp_rtsp h-offset=30</w:t>
      </w:r>
    </w:p>
    <w:p w14:paraId="3621ED7A" w14:textId="77777777" w:rsidR="00DC4BDA" w:rsidRPr="00047BA9" w:rsidRDefault="00DC4BDA" w:rsidP="00B66651">
      <w:pPr>
        <w:pStyle w:val="PL"/>
      </w:pPr>
    </w:p>
    <w:p w14:paraId="4EA02847" w14:textId="77777777" w:rsidR="002921F0" w:rsidRPr="00047BA9" w:rsidRDefault="002921F0" w:rsidP="002921F0">
      <w:r w:rsidRPr="00047BA9">
        <w:t>For each media stream controlled by the RTSP content control channel, the SDP answer shall include a content delivery channel media description set as follows:</w:t>
      </w:r>
    </w:p>
    <w:p w14:paraId="71360627" w14:textId="77777777" w:rsidR="002921F0" w:rsidRPr="00047BA9" w:rsidRDefault="00F02EBA" w:rsidP="00F02EBA">
      <w:pPr>
        <w:pStyle w:val="B1"/>
        <w:rPr>
          <w:rFonts w:hint="eastAsia"/>
          <w:lang w:eastAsia="zh-CN"/>
        </w:rPr>
      </w:pPr>
      <w:r>
        <w:rPr>
          <w:lang w:eastAsia="zh-CN"/>
        </w:rPr>
        <w:t>-</w:t>
      </w:r>
      <w:r>
        <w:rPr>
          <w:lang w:eastAsia="zh-CN"/>
        </w:rPr>
        <w:tab/>
      </w:r>
      <w:r w:rsidR="002921F0" w:rsidRPr="00047BA9">
        <w:rPr>
          <w:lang w:eastAsia="zh-CN"/>
        </w:rPr>
        <w:t xml:space="preserve">the "m=" line indicates the type of the media, the transport protocol and the port of the related content delivery channel. </w:t>
      </w:r>
    </w:p>
    <w:p w14:paraId="4097089E" w14:textId="77777777" w:rsidR="002921F0" w:rsidRPr="00047BA9" w:rsidRDefault="00F02EBA" w:rsidP="00F02EBA">
      <w:pPr>
        <w:pStyle w:val="B1"/>
        <w:rPr>
          <w:rFonts w:hint="eastAsia"/>
          <w:lang w:eastAsia="zh-CN"/>
        </w:rPr>
      </w:pPr>
      <w:r>
        <w:rPr>
          <w:lang w:eastAsia="zh-CN"/>
        </w:rPr>
        <w:t>-</w:t>
      </w:r>
      <w:r>
        <w:rPr>
          <w:lang w:eastAsia="zh-CN"/>
        </w:rPr>
        <w:tab/>
      </w:r>
      <w:r w:rsidR="002921F0" w:rsidRPr="00047BA9">
        <w:rPr>
          <w:lang w:eastAsia="zh-CN"/>
        </w:rPr>
        <w:t>T</w:t>
      </w:r>
      <w:r w:rsidR="002921F0" w:rsidRPr="00047BA9">
        <w:rPr>
          <w:rFonts w:hint="eastAsia"/>
          <w:lang w:eastAsia="zh-CN"/>
        </w:rPr>
        <w:t xml:space="preserve">he port value shall be set to the RTP port value retrieved from </w:t>
      </w:r>
      <w:r w:rsidR="002921F0" w:rsidRPr="00047BA9">
        <w:rPr>
          <w:lang w:eastAsia="zh-CN"/>
        </w:rPr>
        <w:t>the</w:t>
      </w:r>
      <w:r w:rsidR="002921F0" w:rsidRPr="00047BA9">
        <w:rPr>
          <w:rFonts w:hint="eastAsia"/>
          <w:lang w:eastAsia="zh-CN"/>
        </w:rPr>
        <w:t xml:space="preserve"> server_port parameter in the RTSP 200 OK message. </w:t>
      </w:r>
    </w:p>
    <w:p w14:paraId="7D327860" w14:textId="77777777" w:rsidR="002921F0" w:rsidRPr="00047BA9" w:rsidRDefault="00F02EBA" w:rsidP="00F02EBA">
      <w:pPr>
        <w:pStyle w:val="B1"/>
        <w:rPr>
          <w:lang w:eastAsia="zh-CN"/>
        </w:rPr>
      </w:pPr>
      <w:r>
        <w:rPr>
          <w:lang w:eastAsia="zh-CN"/>
        </w:rPr>
        <w:t>-</w:t>
      </w:r>
      <w:r>
        <w:rPr>
          <w:lang w:eastAsia="zh-CN"/>
        </w:rPr>
        <w:tab/>
      </w:r>
      <w:r w:rsidR="002921F0" w:rsidRPr="00047BA9">
        <w:rPr>
          <w:lang w:eastAsia="zh-CN"/>
        </w:rPr>
        <w:t xml:space="preserve">If an fmt parameter is in the SDP offer it shall be completed with the supported format by the </w:t>
      </w:r>
      <w:r w:rsidR="002921F0" w:rsidRPr="00047BA9">
        <w:rPr>
          <w:rFonts w:hint="eastAsia"/>
          <w:lang w:eastAsia="zh-CN"/>
        </w:rPr>
        <w:t>PSS Server</w:t>
      </w:r>
      <w:r w:rsidR="002921F0" w:rsidRPr="00047BA9">
        <w:rPr>
          <w:lang w:eastAsia="zh-CN"/>
        </w:rPr>
        <w:t>;</w:t>
      </w:r>
    </w:p>
    <w:p w14:paraId="1440F90F" w14:textId="77777777" w:rsidR="002921F0" w:rsidRPr="00047BA9" w:rsidRDefault="00F02EBA" w:rsidP="00F02EBA">
      <w:pPr>
        <w:pStyle w:val="B1"/>
        <w:rPr>
          <w:lang w:eastAsia="zh-CN"/>
        </w:rPr>
      </w:pPr>
      <w:r>
        <w:rPr>
          <w:lang w:eastAsia="zh-CN"/>
        </w:rPr>
        <w:t>-</w:t>
      </w:r>
      <w:r>
        <w:rPr>
          <w:lang w:eastAsia="zh-CN"/>
        </w:rPr>
        <w:tab/>
      </w:r>
      <w:r w:rsidR="002921F0" w:rsidRPr="00047BA9">
        <w:rPr>
          <w:lang w:eastAsia="zh-CN"/>
        </w:rPr>
        <w:t xml:space="preserve">the "c=" line shall include the network type with the value set to IN, the address type set to IP4 or IP6 and the unicast address of the </w:t>
      </w:r>
      <w:r w:rsidR="002921F0" w:rsidRPr="00047BA9">
        <w:rPr>
          <w:rFonts w:hint="eastAsia"/>
          <w:lang w:eastAsia="zh-CN"/>
        </w:rPr>
        <w:t xml:space="preserve">PSS Server for the </w:t>
      </w:r>
      <w:r w:rsidR="002921F0" w:rsidRPr="00047BA9">
        <w:rPr>
          <w:lang w:eastAsia="zh-CN"/>
        </w:rPr>
        <w:t xml:space="preserve">flow related to the content delivery channel, </w:t>
      </w:r>
      <w:r w:rsidR="002921F0" w:rsidRPr="00047BA9">
        <w:rPr>
          <w:lang w:eastAsia="zh-CN"/>
        </w:rPr>
        <w:br/>
        <w:t>(ex. c=IN IP4 &lt;IP_ADDRESS&gt;);</w:t>
      </w:r>
    </w:p>
    <w:p w14:paraId="1B9F636F" w14:textId="77777777" w:rsidR="002921F0" w:rsidRPr="00047BA9" w:rsidRDefault="00F02EBA" w:rsidP="00F02EBA">
      <w:pPr>
        <w:pStyle w:val="B1"/>
        <w:rPr>
          <w:rFonts w:hint="eastAsia"/>
          <w:lang w:eastAsia="zh-CN"/>
        </w:rPr>
      </w:pPr>
      <w:r>
        <w:rPr>
          <w:lang w:eastAsia="zh-CN"/>
        </w:rPr>
        <w:t>-</w:t>
      </w:r>
      <w:r>
        <w:rPr>
          <w:lang w:eastAsia="zh-CN"/>
        </w:rPr>
        <w:tab/>
      </w:r>
      <w:r w:rsidR="002921F0" w:rsidRPr="00047BA9">
        <w:rPr>
          <w:lang w:eastAsia="zh-CN"/>
        </w:rPr>
        <w:t xml:space="preserve">the "b=" line shall contain the proposed bandwidth. Since the </w:t>
      </w:r>
      <w:r w:rsidR="002921F0" w:rsidRPr="00047BA9">
        <w:rPr>
          <w:rFonts w:hint="eastAsia"/>
          <w:lang w:eastAsia="zh-CN"/>
        </w:rPr>
        <w:t xml:space="preserve">PSS </w:t>
      </w:r>
      <w:r w:rsidR="002921F0" w:rsidRPr="00047BA9">
        <w:rPr>
          <w:lang w:eastAsia="zh-CN"/>
        </w:rPr>
        <w:t>media stream is unidirectional the bandwidth shall be set to 0,</w:t>
      </w:r>
      <w:r w:rsidR="002921F0" w:rsidRPr="00047BA9">
        <w:rPr>
          <w:rFonts w:hint="eastAsia"/>
          <w:lang w:eastAsia="zh-CN"/>
        </w:rPr>
        <w:t xml:space="preserve"> except for the case that the transport is RTP and RTCP is allowed.</w:t>
      </w:r>
      <w:r w:rsidR="002921F0" w:rsidRPr="00047BA9">
        <w:rPr>
          <w:lang w:eastAsia="zh-CN"/>
        </w:rPr>
        <w:br/>
        <w:t>(ex. b=AS:0);</w:t>
      </w:r>
    </w:p>
    <w:p w14:paraId="4CB64887" w14:textId="77777777" w:rsidR="002921F0" w:rsidRDefault="00F02EBA" w:rsidP="00F02EBA">
      <w:pPr>
        <w:pStyle w:val="B1"/>
        <w:rPr>
          <w:lang w:eastAsia="zh-CN"/>
        </w:rPr>
      </w:pPr>
      <w:r>
        <w:rPr>
          <w:lang w:eastAsia="zh-CN"/>
        </w:rPr>
        <w:t>-</w:t>
      </w:r>
      <w:r>
        <w:rPr>
          <w:lang w:eastAsia="zh-CN"/>
        </w:rPr>
        <w:tab/>
      </w:r>
      <w:r w:rsidR="002921F0" w:rsidRPr="00047BA9">
        <w:rPr>
          <w:rFonts w:hint="eastAsia"/>
          <w:lang w:eastAsia="zh-CN"/>
        </w:rPr>
        <w:t xml:space="preserve">an </w:t>
      </w:r>
      <w:r w:rsidR="002921F0" w:rsidRPr="00047BA9">
        <w:rPr>
          <w:lang w:eastAsia="zh-CN"/>
        </w:rPr>
        <w:t>"</w:t>
      </w:r>
      <w:r w:rsidR="002921F0" w:rsidRPr="00047BA9">
        <w:rPr>
          <w:rFonts w:hint="eastAsia"/>
          <w:lang w:eastAsia="zh-CN"/>
        </w:rPr>
        <w:t>a=</w:t>
      </w:r>
      <w:r w:rsidR="002921F0" w:rsidRPr="00047BA9">
        <w:rPr>
          <w:lang w:eastAsia="zh-CN"/>
        </w:rPr>
        <w:t>"</w:t>
      </w:r>
      <w:r w:rsidR="002921F0" w:rsidRPr="00047BA9">
        <w:rPr>
          <w:rFonts w:hint="eastAsia"/>
          <w:lang w:eastAsia="zh-CN"/>
        </w:rPr>
        <w:t xml:space="preserve"> line </w:t>
      </w:r>
      <w:r w:rsidR="002921F0" w:rsidRPr="00047BA9">
        <w:rPr>
          <w:lang w:eastAsia="zh-CN"/>
        </w:rPr>
        <w:t>with</w:t>
      </w:r>
      <w:r w:rsidR="002921F0" w:rsidRPr="00047BA9">
        <w:rPr>
          <w:rFonts w:hint="eastAsia"/>
          <w:lang w:eastAsia="zh-CN"/>
        </w:rPr>
        <w:t xml:space="preserve"> a value of </w:t>
      </w:r>
      <w:r w:rsidR="002921F0" w:rsidRPr="00047BA9">
        <w:rPr>
          <w:lang w:eastAsia="zh-CN"/>
        </w:rPr>
        <w:t>"</w:t>
      </w:r>
      <w:r w:rsidR="002921F0" w:rsidRPr="00047BA9">
        <w:rPr>
          <w:rFonts w:hint="eastAsia"/>
          <w:lang w:eastAsia="zh-CN"/>
        </w:rPr>
        <w:t>sendonly</w:t>
      </w:r>
      <w:r w:rsidR="002921F0" w:rsidRPr="00047BA9">
        <w:rPr>
          <w:lang w:eastAsia="zh-CN"/>
        </w:rPr>
        <w:t>"</w:t>
      </w:r>
      <w:r w:rsidR="002921F0" w:rsidRPr="00047BA9">
        <w:rPr>
          <w:rFonts w:hint="eastAsia"/>
          <w:lang w:eastAsia="zh-CN"/>
        </w:rPr>
        <w:t xml:space="preserve">. </w:t>
      </w:r>
      <w:r w:rsidR="002921F0" w:rsidRPr="00047BA9">
        <w:rPr>
          <w:lang w:eastAsia="zh-CN"/>
        </w:rPr>
        <w:t>(ex. a=sendonly).</w:t>
      </w:r>
    </w:p>
    <w:p w14:paraId="08094D85" w14:textId="77777777" w:rsidR="0051316F" w:rsidRPr="0051316F" w:rsidRDefault="0051316F" w:rsidP="003D1DAD">
      <w:pPr>
        <w:pStyle w:val="FP"/>
        <w:rPr>
          <w:lang w:eastAsia="zh-CN"/>
        </w:rPr>
      </w:pPr>
    </w:p>
    <w:p w14:paraId="67EF9F10" w14:textId="77777777" w:rsidR="00605048" w:rsidRPr="00047BA9" w:rsidRDefault="00605048" w:rsidP="00047BA9">
      <w:pPr>
        <w:pStyle w:val="Heading3"/>
      </w:pPr>
      <w:bookmarkStart w:id="66" w:name="_Toc517287015"/>
      <w:r w:rsidRPr="00047BA9">
        <w:t>8.</w:t>
      </w:r>
      <w:r w:rsidR="00EA4787" w:rsidRPr="00047BA9">
        <w:t>2.</w:t>
      </w:r>
      <w:r w:rsidR="00AB0B20" w:rsidRPr="00047BA9">
        <w:t>4</w:t>
      </w:r>
      <w:r w:rsidRPr="00047BA9">
        <w:tab/>
        <w:t>PSS Streaming Playback Control</w:t>
      </w:r>
      <w:bookmarkEnd w:id="66"/>
    </w:p>
    <w:p w14:paraId="6EB6080B" w14:textId="77777777" w:rsidR="005C7896" w:rsidRPr="00047BA9" w:rsidRDefault="00605048" w:rsidP="00047BA9">
      <w:pPr>
        <w:pStyle w:val="Heading4"/>
      </w:pPr>
      <w:bookmarkStart w:id="67" w:name="_Toc517287016"/>
      <w:r w:rsidRPr="00047BA9">
        <w:t>8.</w:t>
      </w:r>
      <w:r w:rsidR="00EA4787" w:rsidRPr="00047BA9">
        <w:t>2.</w:t>
      </w:r>
      <w:r w:rsidR="00AB0B20" w:rsidRPr="00047BA9">
        <w:t>4</w:t>
      </w:r>
      <w:r w:rsidRPr="00047BA9">
        <w:t>.1</w:t>
      </w:r>
      <w:r w:rsidRPr="00047BA9">
        <w:tab/>
      </w:r>
      <w:r w:rsidR="005C7896" w:rsidRPr="00047BA9">
        <w:t>General Description</w:t>
      </w:r>
      <w:bookmarkEnd w:id="67"/>
    </w:p>
    <w:p w14:paraId="585F8907" w14:textId="1E35816D" w:rsidR="002118E7" w:rsidRPr="00047BA9" w:rsidRDefault="00135BF0" w:rsidP="008A270F">
      <w:pPr>
        <w:pStyle w:val="TH"/>
      </w:pPr>
      <w:r w:rsidRPr="00047BA9">
        <w:rPr>
          <w:noProof/>
        </w:rPr>
        <w:drawing>
          <wp:inline distT="0" distB="0" distL="0" distR="0" wp14:anchorId="6F9DC5DE" wp14:editId="72616A3C">
            <wp:extent cx="6115050" cy="2205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205355"/>
                    </a:xfrm>
                    <a:prstGeom prst="rect">
                      <a:avLst/>
                    </a:prstGeom>
                    <a:noFill/>
                    <a:ln>
                      <a:noFill/>
                    </a:ln>
                  </pic:spPr>
                </pic:pic>
              </a:graphicData>
            </a:graphic>
          </wp:inline>
        </w:drawing>
      </w:r>
    </w:p>
    <w:p w14:paraId="6418B545" w14:textId="77777777" w:rsidR="00B66651" w:rsidRPr="00047BA9" w:rsidRDefault="00B66651" w:rsidP="00B66651">
      <w:pPr>
        <w:pStyle w:val="TF"/>
      </w:pPr>
      <w:r w:rsidRPr="00047BA9">
        <w:t xml:space="preserve">Figure </w:t>
      </w:r>
      <w:r w:rsidR="008A270F">
        <w:rPr>
          <w:noProof/>
        </w:rPr>
        <w:t>8</w:t>
      </w:r>
      <w:r w:rsidRPr="00047BA9">
        <w:t>: Initial Payback</w:t>
      </w:r>
    </w:p>
    <w:p w14:paraId="22EF0F34" w14:textId="77777777" w:rsidR="002118E7" w:rsidRPr="00047BA9" w:rsidRDefault="00DD0CF7" w:rsidP="00047BA9">
      <w:pPr>
        <w:pStyle w:val="Heading4"/>
      </w:pPr>
      <w:bookmarkStart w:id="68" w:name="_Toc517287017"/>
      <w:r w:rsidRPr="00047BA9">
        <w:t>8.2.</w:t>
      </w:r>
      <w:r w:rsidR="00AB0B20" w:rsidRPr="00047BA9">
        <w:t>4</w:t>
      </w:r>
      <w:r w:rsidRPr="00047BA9">
        <w:t>.</w:t>
      </w:r>
      <w:r w:rsidR="00EB2073">
        <w:t>2</w:t>
      </w:r>
      <w:r w:rsidR="002118E7" w:rsidRPr="00047BA9">
        <w:tab/>
        <w:t>Procedures at the UE</w:t>
      </w:r>
      <w:bookmarkEnd w:id="68"/>
    </w:p>
    <w:p w14:paraId="48271063" w14:textId="77777777" w:rsidR="000C110D" w:rsidRPr="00047BA9" w:rsidRDefault="000C110D" w:rsidP="000C110D">
      <w:pPr>
        <w:keepNext/>
      </w:pPr>
      <w:r w:rsidRPr="00047BA9">
        <w:t>The UE shall support the following RTSP methods for RTSP playback control:</w:t>
      </w:r>
    </w:p>
    <w:p w14:paraId="1DAC7F48" w14:textId="77777777" w:rsidR="000C110D" w:rsidRPr="00047BA9" w:rsidRDefault="00505353" w:rsidP="00505353">
      <w:pPr>
        <w:pStyle w:val="B1"/>
      </w:pPr>
      <w:r>
        <w:t>-</w:t>
      </w:r>
      <w:r>
        <w:tab/>
      </w:r>
      <w:r w:rsidR="000C110D" w:rsidRPr="00047BA9">
        <w:t>PLAY</w:t>
      </w:r>
      <w:r w:rsidR="000C110D" w:rsidRPr="00047BA9">
        <w:rPr>
          <w:rFonts w:eastAsia="SimSun" w:hint="eastAsia"/>
          <w:lang w:eastAsia="zh-CN"/>
        </w:rPr>
        <w:t xml:space="preserve"> </w:t>
      </w:r>
      <w:r w:rsidR="000C110D" w:rsidRPr="00047BA9">
        <w:t>(UE to PSS Adapter).</w:t>
      </w:r>
    </w:p>
    <w:p w14:paraId="7D9BB469" w14:textId="77777777" w:rsidR="000C110D" w:rsidRPr="00047BA9" w:rsidRDefault="00505353" w:rsidP="00505353">
      <w:pPr>
        <w:pStyle w:val="B1"/>
      </w:pPr>
      <w:r>
        <w:t>-</w:t>
      </w:r>
      <w:r>
        <w:tab/>
      </w:r>
      <w:r w:rsidR="000C110D" w:rsidRPr="00047BA9">
        <w:t>PAUSE</w:t>
      </w:r>
      <w:r w:rsidR="000C110D" w:rsidRPr="00047BA9">
        <w:rPr>
          <w:rFonts w:eastAsia="SimSun" w:hint="eastAsia"/>
          <w:lang w:eastAsia="zh-CN"/>
        </w:rPr>
        <w:t xml:space="preserve"> </w:t>
      </w:r>
      <w:r w:rsidR="000C110D" w:rsidRPr="00047BA9">
        <w:t>(UE to PSS Adapter).</w:t>
      </w:r>
    </w:p>
    <w:p w14:paraId="59651661" w14:textId="77777777" w:rsidR="000C110D" w:rsidRPr="00047BA9" w:rsidRDefault="00505353" w:rsidP="00505353">
      <w:pPr>
        <w:pStyle w:val="B1"/>
      </w:pPr>
      <w:r>
        <w:t>-</w:t>
      </w:r>
      <w:r>
        <w:tab/>
      </w:r>
      <w:r w:rsidR="000C110D" w:rsidRPr="00047BA9">
        <w:t>GET_PARAMETER</w:t>
      </w:r>
      <w:r w:rsidR="000C110D" w:rsidRPr="00047BA9">
        <w:rPr>
          <w:rFonts w:eastAsia="SimSun" w:hint="eastAsia"/>
          <w:lang w:eastAsia="zh-CN"/>
        </w:rPr>
        <w:t xml:space="preserve"> </w:t>
      </w:r>
      <w:r w:rsidR="000C110D" w:rsidRPr="00047BA9">
        <w:t>(UE to PSS Adapter).</w:t>
      </w:r>
    </w:p>
    <w:p w14:paraId="1618795B" w14:textId="77777777" w:rsidR="000C110D" w:rsidRPr="00047BA9" w:rsidRDefault="00505353" w:rsidP="00505353">
      <w:pPr>
        <w:pStyle w:val="B1"/>
        <w:rPr>
          <w:rFonts w:hint="eastAsia"/>
        </w:rPr>
      </w:pPr>
      <w:r>
        <w:t>-</w:t>
      </w:r>
      <w:r>
        <w:tab/>
      </w:r>
      <w:r w:rsidR="000C110D" w:rsidRPr="00047BA9">
        <w:t>SET_PARAMETER</w:t>
      </w:r>
      <w:r w:rsidR="000C110D" w:rsidRPr="00047BA9">
        <w:rPr>
          <w:rFonts w:eastAsia="SimSun" w:hint="eastAsia"/>
          <w:lang w:eastAsia="zh-CN"/>
        </w:rPr>
        <w:t xml:space="preserve"> </w:t>
      </w:r>
      <w:r w:rsidR="00B66651" w:rsidRPr="00047BA9">
        <w:t>(UE to PSS Adapter).</w:t>
      </w:r>
    </w:p>
    <w:p w14:paraId="43F46409" w14:textId="77777777" w:rsidR="000C110D" w:rsidRPr="00047BA9" w:rsidRDefault="00505353" w:rsidP="00505353">
      <w:pPr>
        <w:pStyle w:val="B1"/>
      </w:pPr>
      <w:r>
        <w:t>-</w:t>
      </w:r>
      <w:r>
        <w:tab/>
      </w:r>
      <w:r w:rsidR="000C110D" w:rsidRPr="00047BA9">
        <w:t>OPTIONS (UE to PSS Adapter</w:t>
      </w:r>
      <w:r w:rsidR="000C110D" w:rsidRPr="00047BA9">
        <w:rPr>
          <w:rFonts w:hint="eastAsia"/>
          <w:lang w:eastAsia="zh-CN"/>
        </w:rPr>
        <w:t>)</w:t>
      </w:r>
      <w:r w:rsidR="000C110D" w:rsidRPr="00047BA9">
        <w:t>.</w:t>
      </w:r>
    </w:p>
    <w:p w14:paraId="11AE8E28" w14:textId="77777777" w:rsidR="00653DCE" w:rsidRPr="00047BA9" w:rsidRDefault="00653DCE" w:rsidP="00B66651">
      <w:pPr>
        <w:rPr>
          <w:color w:val="000000"/>
          <w:lang w:eastAsia="zh-CN"/>
        </w:rPr>
      </w:pPr>
      <w:r w:rsidRPr="00047BA9">
        <w:rPr>
          <w:color w:val="000000"/>
          <w:lang w:eastAsia="zh-CN"/>
        </w:rPr>
        <w:lastRenderedPageBreak/>
        <w:t>When receiving any SIP response, the UE shall examine the media parameters in the received SDP: the UE shall immediately setup the TCP connection carrying RTSP. The UE shall fetch the RTSP session ID from the SDP answer contained in the SIP response. This RTSP session ID shall be used f</w:t>
      </w:r>
      <w:r w:rsidR="00B66651" w:rsidRPr="00047BA9">
        <w:rPr>
          <w:color w:val="000000"/>
          <w:lang w:eastAsia="zh-CN"/>
        </w:rPr>
        <w:t>or RTSP media control messages.</w:t>
      </w:r>
    </w:p>
    <w:p w14:paraId="709042AF" w14:textId="77777777" w:rsidR="00653DCE" w:rsidRPr="00047BA9" w:rsidRDefault="00653DCE" w:rsidP="00B66651">
      <w:r w:rsidRPr="00047BA9">
        <w:rPr>
          <w:color w:val="000000"/>
          <w:lang w:eastAsia="zh-CN"/>
        </w:rPr>
        <w:t xml:space="preserve">After SIP session establishment, the UE can exchange RTSP messages to start to receive media streams. The </w:t>
      </w:r>
      <w:r w:rsidRPr="00047BA9">
        <w:t xml:space="preserve">UE shall send an RTSP PLAY message to the PSS adapter according to </w:t>
      </w:r>
      <w:r w:rsidR="00B66651" w:rsidRPr="00047BA9">
        <w:t xml:space="preserve">3GPP </w:t>
      </w:r>
      <w:r w:rsidRPr="00047BA9">
        <w:t>TS 26.234 [</w:t>
      </w:r>
      <w:r w:rsidR="00B66651" w:rsidRPr="00047BA9">
        <w:t>8].</w:t>
      </w:r>
    </w:p>
    <w:p w14:paraId="695B2F94" w14:textId="77777777" w:rsidR="00653DCE" w:rsidRPr="00047BA9" w:rsidRDefault="003E53B8" w:rsidP="003E53B8">
      <w:pPr>
        <w:pStyle w:val="B1"/>
      </w:pPr>
      <w:r>
        <w:t>-</w:t>
      </w:r>
      <w:r>
        <w:tab/>
      </w:r>
      <w:r w:rsidR="00653DCE" w:rsidRPr="00047BA9">
        <w:t xml:space="preserve">The RTSP URL shall be set to the value retrieved from the SDP </w:t>
      </w:r>
      <w:r w:rsidR="00B76FFB" w:rsidRPr="00047BA9">
        <w:t>"</w:t>
      </w:r>
      <w:r w:rsidR="00653DCE" w:rsidRPr="00047BA9">
        <w:t>a=control</w:t>
      </w:r>
      <w:r w:rsidR="00B76FFB" w:rsidRPr="00047BA9">
        <w:t>"</w:t>
      </w:r>
      <w:r w:rsidR="00653DCE" w:rsidRPr="00047BA9">
        <w:t xml:space="preserve"> attribute in the case of an absolute URI. If the value of </w:t>
      </w:r>
      <w:r w:rsidR="00B76FFB" w:rsidRPr="00047BA9">
        <w:t>"</w:t>
      </w:r>
      <w:r w:rsidR="00653DCE" w:rsidRPr="00047BA9">
        <w:t>a=control</w:t>
      </w:r>
      <w:r w:rsidR="00B76FFB" w:rsidRPr="00047BA9">
        <w:t>"</w:t>
      </w:r>
      <w:r w:rsidR="00653DCE" w:rsidRPr="00047BA9">
        <w:t xml:space="preserve"> is a relative URI that is in the form of a media path, then the RTSP absolute URL is constructed by the UE using the SDP IP address (from c-line) and port (from m-line) as the base followed by </w:t>
      </w:r>
      <w:r w:rsidR="00B76FFB" w:rsidRPr="00047BA9">
        <w:t>"</w:t>
      </w:r>
      <w:r w:rsidR="00653DCE" w:rsidRPr="00047BA9">
        <w:t>a=control</w:t>
      </w:r>
      <w:r w:rsidR="00B76FFB" w:rsidRPr="00047BA9">
        <w:t>"</w:t>
      </w:r>
      <w:r w:rsidR="00653DCE" w:rsidRPr="00047BA9">
        <w:t xml:space="preserve"> value for the media path.</w:t>
      </w:r>
    </w:p>
    <w:p w14:paraId="6A3D3248" w14:textId="77777777" w:rsidR="00653DCE" w:rsidRPr="00047BA9" w:rsidRDefault="003E53B8" w:rsidP="003E53B8">
      <w:pPr>
        <w:pStyle w:val="B1"/>
      </w:pPr>
      <w:r>
        <w:rPr>
          <w:color w:val="000000"/>
          <w:lang w:eastAsia="zh-CN"/>
        </w:rPr>
        <w:t>-</w:t>
      </w:r>
      <w:r>
        <w:rPr>
          <w:color w:val="000000"/>
          <w:lang w:eastAsia="zh-CN"/>
        </w:rPr>
        <w:tab/>
      </w:r>
      <w:r w:rsidR="00653DCE" w:rsidRPr="00047BA9">
        <w:rPr>
          <w:color w:val="000000"/>
          <w:lang w:eastAsia="zh-CN"/>
        </w:rPr>
        <w:t xml:space="preserve">The RTSP session ID in the h-session received in the SDP shall be used </w:t>
      </w:r>
      <w:r w:rsidR="00B66651" w:rsidRPr="00047BA9">
        <w:rPr>
          <w:color w:val="000000"/>
          <w:lang w:eastAsia="zh-CN"/>
        </w:rPr>
        <w:t>in RTSP media control messages.</w:t>
      </w:r>
    </w:p>
    <w:p w14:paraId="48BED51D" w14:textId="77777777" w:rsidR="00653DCE" w:rsidRPr="00047BA9" w:rsidRDefault="003E53B8" w:rsidP="003E53B8">
      <w:pPr>
        <w:pStyle w:val="B1"/>
      </w:pPr>
      <w:r>
        <w:t>-</w:t>
      </w:r>
      <w:r>
        <w:tab/>
      </w:r>
      <w:r w:rsidR="00653DCE" w:rsidRPr="00047BA9">
        <w:t>The version attribute shall be present in the SDP and its value shall be 1.0 in this version of the specification.</w:t>
      </w:r>
    </w:p>
    <w:p w14:paraId="5C029505" w14:textId="77777777" w:rsidR="00653DCE" w:rsidRPr="00047BA9" w:rsidRDefault="003E53B8" w:rsidP="003E53B8">
      <w:pPr>
        <w:pStyle w:val="B1"/>
      </w:pPr>
      <w:r>
        <w:t>-</w:t>
      </w:r>
      <w:r>
        <w:tab/>
      </w:r>
      <w:r w:rsidR="00653DCE" w:rsidRPr="00047BA9">
        <w:t>If the h-offset attribute is present in the SDP, the Range parameter in the first RTSP PLAY message may be set to its value. E.g. Range: npt=&lt;OFFSET&gt;- (with OFFSET being the value of the h-offset attribute).</w:t>
      </w:r>
    </w:p>
    <w:p w14:paraId="6A1BD8B3" w14:textId="77777777" w:rsidR="002B0658" w:rsidRPr="00047BA9" w:rsidRDefault="002B0658" w:rsidP="00047BA9">
      <w:pPr>
        <w:pStyle w:val="Heading4"/>
      </w:pPr>
      <w:bookmarkStart w:id="69" w:name="_Toc517287018"/>
      <w:r w:rsidRPr="00047BA9">
        <w:t>8.2.</w:t>
      </w:r>
      <w:r w:rsidR="00AB0B20" w:rsidRPr="00047BA9">
        <w:t>4</w:t>
      </w:r>
      <w:r w:rsidRPr="00047BA9">
        <w:t>.</w:t>
      </w:r>
      <w:r w:rsidR="00EB2073">
        <w:t>3</w:t>
      </w:r>
      <w:r w:rsidRPr="00047BA9">
        <w:tab/>
        <w:t>Procedures at the PSS Adapter</w:t>
      </w:r>
      <w:bookmarkEnd w:id="69"/>
    </w:p>
    <w:p w14:paraId="49553CD8" w14:textId="77777777" w:rsidR="000C110D" w:rsidRPr="00047BA9" w:rsidRDefault="000C110D" w:rsidP="00B66651">
      <w:r w:rsidRPr="00047BA9">
        <w:t>I</w:t>
      </w:r>
      <w:r w:rsidR="00057B8D" w:rsidRPr="00047BA9">
        <w:t>f</w:t>
      </w:r>
      <w:r w:rsidRPr="00047BA9">
        <w:t xml:space="preserve"> the PSS Adapter supports the proxying of RTSP towards the PSS Server then the following methods shall be supported:</w:t>
      </w:r>
    </w:p>
    <w:p w14:paraId="660C00EF" w14:textId="77777777" w:rsidR="000C110D" w:rsidRPr="00047BA9" w:rsidRDefault="003E53B8" w:rsidP="003E53B8">
      <w:pPr>
        <w:pStyle w:val="B1"/>
      </w:pPr>
      <w:r>
        <w:t>-</w:t>
      </w:r>
      <w:r>
        <w:tab/>
      </w:r>
      <w:r w:rsidR="00B66651" w:rsidRPr="00047BA9">
        <w:t>PLAY;</w:t>
      </w:r>
    </w:p>
    <w:p w14:paraId="758CC230" w14:textId="77777777" w:rsidR="000C110D" w:rsidRPr="00047BA9" w:rsidRDefault="003E53B8" w:rsidP="003E53B8">
      <w:pPr>
        <w:pStyle w:val="B1"/>
      </w:pPr>
      <w:r>
        <w:t>-</w:t>
      </w:r>
      <w:r>
        <w:tab/>
      </w:r>
      <w:r w:rsidR="00B66651" w:rsidRPr="00047BA9">
        <w:t>PAUSE;</w:t>
      </w:r>
    </w:p>
    <w:p w14:paraId="3402A4D3" w14:textId="77777777" w:rsidR="000C110D" w:rsidRPr="00047BA9" w:rsidRDefault="003E53B8" w:rsidP="003E53B8">
      <w:pPr>
        <w:pStyle w:val="B1"/>
      </w:pPr>
      <w:r>
        <w:t>-</w:t>
      </w:r>
      <w:r>
        <w:tab/>
      </w:r>
      <w:r w:rsidR="00B66651" w:rsidRPr="00047BA9">
        <w:t>GET_PARAMETER;</w:t>
      </w:r>
    </w:p>
    <w:p w14:paraId="6479F004" w14:textId="77777777" w:rsidR="000C110D" w:rsidRPr="00047BA9" w:rsidRDefault="003E53B8" w:rsidP="003E53B8">
      <w:pPr>
        <w:pStyle w:val="B1"/>
        <w:rPr>
          <w:rFonts w:hint="eastAsia"/>
        </w:rPr>
      </w:pPr>
      <w:r>
        <w:t>-</w:t>
      </w:r>
      <w:r>
        <w:tab/>
      </w:r>
      <w:r w:rsidR="00B66651" w:rsidRPr="00047BA9">
        <w:t>SET_PARAMETER;</w:t>
      </w:r>
    </w:p>
    <w:p w14:paraId="34F9C097" w14:textId="77777777" w:rsidR="000C110D" w:rsidRPr="00047BA9" w:rsidRDefault="003E53B8" w:rsidP="003E53B8">
      <w:pPr>
        <w:pStyle w:val="B1"/>
      </w:pPr>
      <w:r>
        <w:t>-</w:t>
      </w:r>
      <w:r>
        <w:tab/>
      </w:r>
      <w:r w:rsidR="000C110D" w:rsidRPr="00047BA9">
        <w:t>OPTIONS.</w:t>
      </w:r>
    </w:p>
    <w:p w14:paraId="6C5E3359" w14:textId="77777777" w:rsidR="002B0658" w:rsidRPr="00047BA9" w:rsidRDefault="002B0658" w:rsidP="002B0658">
      <w:pPr>
        <w:spacing w:afterLines="50" w:after="120"/>
        <w:rPr>
          <w:rFonts w:hint="eastAsia"/>
          <w:lang w:eastAsia="zh-CN"/>
        </w:rPr>
      </w:pPr>
      <w:r w:rsidRPr="00047BA9">
        <w:rPr>
          <w:lang w:eastAsia="zh-CN"/>
        </w:rPr>
        <w:t xml:space="preserve">Upon receipt of a RTSP message from an UE, the PSS Adapter shall match the RTSP session with the RTSP sessions once established with PSS Server according to the Session ID carried in the received RTSP message.  If there is a session match, PSS Adapter shall send the RTSP message to PSS Server on the matched RTSP session. If no session matches, PSS Adapter </w:t>
      </w:r>
      <w:r w:rsidRPr="00047BA9">
        <w:rPr>
          <w:rFonts w:hint="eastAsia"/>
          <w:lang w:eastAsia="zh-CN"/>
        </w:rPr>
        <w:t xml:space="preserve">shall </w:t>
      </w:r>
      <w:r w:rsidRPr="00047BA9">
        <w:rPr>
          <w:lang w:eastAsia="zh-CN"/>
        </w:rPr>
        <w:t>response with a RTSP error c</w:t>
      </w:r>
      <w:r w:rsidRPr="00047BA9">
        <w:rPr>
          <w:rFonts w:hint="eastAsia"/>
          <w:lang w:eastAsia="zh-CN"/>
        </w:rPr>
        <w:t>o</w:t>
      </w:r>
      <w:r w:rsidRPr="00047BA9">
        <w:rPr>
          <w:lang w:eastAsia="zh-CN"/>
        </w:rPr>
        <w:t>de 454 (Session Not Found).</w:t>
      </w:r>
    </w:p>
    <w:p w14:paraId="74E4DD02" w14:textId="77777777" w:rsidR="002B0658" w:rsidRDefault="00543A06" w:rsidP="002B0658">
      <w:pPr>
        <w:spacing w:afterLines="50" w:after="120"/>
        <w:rPr>
          <w:lang w:eastAsia="zh-CN"/>
        </w:rPr>
      </w:pPr>
      <w:r w:rsidRPr="00047BA9">
        <w:rPr>
          <w:rFonts w:hint="eastAsia"/>
          <w:lang w:eastAsia="zh-CN"/>
        </w:rPr>
        <w:t xml:space="preserve">When receiving a RTSP response message from a PSS Server, the PSS Adapter shall </w:t>
      </w:r>
      <w:r w:rsidRPr="00047BA9">
        <w:rPr>
          <w:lang w:eastAsia="zh-CN"/>
        </w:rPr>
        <w:t xml:space="preserve">match the RTSP session with the RTSP sessions once established with </w:t>
      </w:r>
      <w:r w:rsidRPr="00047BA9">
        <w:rPr>
          <w:rFonts w:hint="eastAsia"/>
          <w:lang w:eastAsia="zh-CN"/>
        </w:rPr>
        <w:t>UEs</w:t>
      </w:r>
      <w:r w:rsidRPr="00047BA9">
        <w:rPr>
          <w:lang w:eastAsia="zh-CN"/>
        </w:rPr>
        <w:t xml:space="preserve"> according to the Session ID carried in the received RTSP </w:t>
      </w:r>
      <w:r w:rsidRPr="00047BA9">
        <w:rPr>
          <w:rFonts w:hint="eastAsia"/>
          <w:lang w:eastAsia="zh-CN"/>
        </w:rPr>
        <w:t xml:space="preserve">response </w:t>
      </w:r>
      <w:r w:rsidRPr="00047BA9">
        <w:rPr>
          <w:lang w:eastAsia="zh-CN"/>
        </w:rPr>
        <w:t>message</w:t>
      </w:r>
      <w:r w:rsidRPr="00047BA9">
        <w:rPr>
          <w:rFonts w:hint="eastAsia"/>
          <w:lang w:eastAsia="zh-CN"/>
        </w:rPr>
        <w:t xml:space="preserve">, and </w:t>
      </w:r>
      <w:r w:rsidRPr="00047BA9">
        <w:rPr>
          <w:lang w:eastAsia="zh-CN"/>
        </w:rPr>
        <w:t>send the RTSP</w:t>
      </w:r>
      <w:r w:rsidRPr="00047BA9">
        <w:rPr>
          <w:rFonts w:hint="eastAsia"/>
          <w:lang w:eastAsia="zh-CN"/>
        </w:rPr>
        <w:t xml:space="preserve"> response </w:t>
      </w:r>
      <w:r w:rsidRPr="00047BA9">
        <w:rPr>
          <w:lang w:eastAsia="zh-CN"/>
        </w:rPr>
        <w:t xml:space="preserve">message to </w:t>
      </w:r>
      <w:r w:rsidRPr="00047BA9">
        <w:rPr>
          <w:rFonts w:hint="eastAsia"/>
          <w:lang w:eastAsia="zh-CN"/>
        </w:rPr>
        <w:t>UE</w:t>
      </w:r>
      <w:r w:rsidRPr="00047BA9">
        <w:rPr>
          <w:lang w:eastAsia="zh-CN"/>
        </w:rPr>
        <w:t xml:space="preserve"> on the matched RTSP session</w:t>
      </w:r>
      <w:r w:rsidR="002B0658" w:rsidRPr="00047BA9">
        <w:rPr>
          <w:lang w:eastAsia="zh-CN"/>
        </w:rPr>
        <w:t>.</w:t>
      </w:r>
    </w:p>
    <w:p w14:paraId="0AFF835A" w14:textId="77777777" w:rsidR="00543A06" w:rsidRPr="00047BA9" w:rsidRDefault="00543A06" w:rsidP="002B0658">
      <w:pPr>
        <w:spacing w:afterLines="50" w:after="120"/>
      </w:pPr>
      <w:r>
        <w:rPr>
          <w:lang w:eastAsia="zh-CN"/>
        </w:rPr>
        <w:t>T</w:t>
      </w:r>
      <w:r w:rsidRPr="00047BA9">
        <w:t xml:space="preserve">he PSS Adapter should send </w:t>
      </w:r>
      <w:r>
        <w:t>a SIP INFO message to the SCF indicating that playback has started. This SIP INFO message should be equal to the SIP INFO messages for PSS content switching defined in clause 8.2.5.</w:t>
      </w:r>
    </w:p>
    <w:p w14:paraId="075EBD49" w14:textId="77777777" w:rsidR="005C7896" w:rsidRPr="00047BA9" w:rsidRDefault="005C7896" w:rsidP="00047BA9">
      <w:pPr>
        <w:pStyle w:val="Heading4"/>
      </w:pPr>
      <w:bookmarkStart w:id="70" w:name="_Toc517287019"/>
      <w:r w:rsidRPr="00047BA9">
        <w:t>8.2.</w:t>
      </w:r>
      <w:r w:rsidR="00AB0B20" w:rsidRPr="00047BA9">
        <w:t>4</w:t>
      </w:r>
      <w:r w:rsidRPr="00047BA9">
        <w:t>.</w:t>
      </w:r>
      <w:r w:rsidR="00EB2073">
        <w:t>4</w:t>
      </w:r>
      <w:r w:rsidRPr="00047BA9">
        <w:tab/>
        <w:t>Procedures at the PSS Server</w:t>
      </w:r>
      <w:bookmarkEnd w:id="70"/>
    </w:p>
    <w:p w14:paraId="589045BA" w14:textId="77777777" w:rsidR="005C7896" w:rsidRPr="00047BA9" w:rsidRDefault="005C7896" w:rsidP="00B66651">
      <w:r w:rsidRPr="00047BA9">
        <w:rPr>
          <w:lang w:eastAsia="zh-CN"/>
        </w:rPr>
        <w:t>The</w:t>
      </w:r>
      <w:r w:rsidRPr="00047BA9">
        <w:rPr>
          <w:rFonts w:hint="eastAsia"/>
          <w:lang w:eastAsia="zh-CN"/>
        </w:rPr>
        <w:t xml:space="preserve"> </w:t>
      </w:r>
      <w:r w:rsidR="007F544D" w:rsidRPr="00047BA9">
        <w:rPr>
          <w:lang w:eastAsia="zh-CN"/>
        </w:rPr>
        <w:t xml:space="preserve">procedures at the </w:t>
      </w:r>
      <w:r w:rsidRPr="00047BA9">
        <w:rPr>
          <w:rFonts w:hint="eastAsia"/>
          <w:lang w:eastAsia="zh-CN"/>
        </w:rPr>
        <w:t xml:space="preserve">PSS Server </w:t>
      </w:r>
      <w:r w:rsidR="00A400EC" w:rsidRPr="00047BA9">
        <w:rPr>
          <w:lang w:eastAsia="zh-CN"/>
        </w:rPr>
        <w:t xml:space="preserve">shall conform to those defined in </w:t>
      </w:r>
      <w:r w:rsidR="00B66651" w:rsidRPr="00047BA9">
        <w:rPr>
          <w:lang w:eastAsia="zh-CN"/>
        </w:rPr>
        <w:t xml:space="preserve">3GPP </w:t>
      </w:r>
      <w:r w:rsidRPr="00047BA9">
        <w:t>TS 26.234 [8].</w:t>
      </w:r>
    </w:p>
    <w:p w14:paraId="31CFD0DB" w14:textId="77777777" w:rsidR="00653DCE" w:rsidRPr="00047BA9" w:rsidRDefault="00EA4787" w:rsidP="00047BA9">
      <w:pPr>
        <w:pStyle w:val="Heading3"/>
      </w:pPr>
      <w:bookmarkStart w:id="71" w:name="_Toc517287020"/>
      <w:r w:rsidRPr="00047BA9">
        <w:t>8</w:t>
      </w:r>
      <w:r w:rsidR="00653DCE" w:rsidRPr="00047BA9">
        <w:t>.</w:t>
      </w:r>
      <w:r w:rsidRPr="00047BA9">
        <w:t>2.</w:t>
      </w:r>
      <w:r w:rsidR="00AB0B20" w:rsidRPr="00047BA9">
        <w:t>5</w:t>
      </w:r>
      <w:r w:rsidR="00653DCE" w:rsidRPr="00047BA9">
        <w:tab/>
        <w:t>PSS content switching</w:t>
      </w:r>
      <w:bookmarkEnd w:id="71"/>
    </w:p>
    <w:p w14:paraId="0C8C24B3" w14:textId="77777777" w:rsidR="00515868" w:rsidRPr="00047BA9" w:rsidRDefault="00AB0B20" w:rsidP="00047BA9">
      <w:pPr>
        <w:pStyle w:val="Heading4"/>
      </w:pPr>
      <w:bookmarkStart w:id="72" w:name="_Toc517287021"/>
      <w:r w:rsidRPr="00047BA9">
        <w:t>8.2.5</w:t>
      </w:r>
      <w:r w:rsidR="00D44428" w:rsidRPr="00047BA9">
        <w:t>.1</w:t>
      </w:r>
      <w:r w:rsidR="00D44428" w:rsidRPr="00047BA9">
        <w:tab/>
      </w:r>
      <w:r w:rsidR="00515868" w:rsidRPr="00047BA9">
        <w:t>PSS Streaming session modification</w:t>
      </w:r>
      <w:bookmarkEnd w:id="72"/>
    </w:p>
    <w:p w14:paraId="776890E9" w14:textId="77777777" w:rsidR="00D44428" w:rsidRPr="00047BA9" w:rsidRDefault="00AB0B20" w:rsidP="00047BA9">
      <w:pPr>
        <w:pStyle w:val="Heading5"/>
        <w:rPr>
          <w:lang w:eastAsia="zh-CN"/>
        </w:rPr>
      </w:pPr>
      <w:bookmarkStart w:id="73" w:name="_Toc517287022"/>
      <w:r w:rsidRPr="00047BA9">
        <w:rPr>
          <w:lang w:eastAsia="zh-CN"/>
        </w:rPr>
        <w:t>8.2.5</w:t>
      </w:r>
      <w:r w:rsidR="00D44428" w:rsidRPr="00047BA9">
        <w:rPr>
          <w:lang w:eastAsia="zh-CN"/>
        </w:rPr>
        <w:t>.1.1</w:t>
      </w:r>
      <w:r w:rsidR="00D44428" w:rsidRPr="00047BA9">
        <w:rPr>
          <w:lang w:eastAsia="zh-CN"/>
        </w:rPr>
        <w:tab/>
        <w:t>General description</w:t>
      </w:r>
      <w:bookmarkEnd w:id="73"/>
    </w:p>
    <w:p w14:paraId="018C2918" w14:textId="77777777" w:rsidR="00515868" w:rsidRPr="00047BA9" w:rsidRDefault="00F73C03" w:rsidP="00F73C03">
      <w:pPr>
        <w:pStyle w:val="NO"/>
      </w:pPr>
      <w:r w:rsidRPr="00047BA9">
        <w:t>NOTE</w:t>
      </w:r>
      <w:r w:rsidR="006B67B0">
        <w:t xml:space="preserve"> 1</w:t>
      </w:r>
      <w:r w:rsidR="00515868" w:rsidRPr="00047BA9">
        <w:t>:</w:t>
      </w:r>
      <w:r w:rsidR="006B67B0">
        <w:tab/>
      </w:r>
      <w:r w:rsidR="00515868" w:rsidRPr="00047BA9">
        <w:t xml:space="preserve">The </w:t>
      </w:r>
      <w:r w:rsidRPr="00047BA9">
        <w:t xml:space="preserve">specification </w:t>
      </w:r>
      <w:r w:rsidR="00515868" w:rsidRPr="00047BA9">
        <w:t xml:space="preserve">assumes the UE will trigger a Re-INVITE procedure to change the QoS to fit the new channel requirements. </w:t>
      </w:r>
      <w:r w:rsidRPr="00047BA9">
        <w:t xml:space="preserve">It will be </w:t>
      </w:r>
      <w:r w:rsidR="00515868" w:rsidRPr="00047BA9">
        <w:t>consider</w:t>
      </w:r>
      <w:r w:rsidRPr="00047BA9">
        <w:t>ed</w:t>
      </w:r>
      <w:r w:rsidR="00515868" w:rsidRPr="00047BA9">
        <w:t xml:space="preserve"> </w:t>
      </w:r>
      <w:r w:rsidRPr="00047BA9">
        <w:t xml:space="preserve">whether </w:t>
      </w:r>
      <w:r w:rsidR="00515868" w:rsidRPr="00047BA9">
        <w:t xml:space="preserve">the network </w:t>
      </w:r>
      <w:r w:rsidRPr="00047BA9">
        <w:t xml:space="preserve">can </w:t>
      </w:r>
      <w:r w:rsidR="00515868" w:rsidRPr="00047BA9">
        <w:t xml:space="preserve">trigger the QoS change without the UE taking management. </w:t>
      </w:r>
    </w:p>
    <w:p w14:paraId="7911274D" w14:textId="77777777" w:rsidR="00D44428" w:rsidRPr="00047BA9" w:rsidRDefault="00515868" w:rsidP="00D44428">
      <w:pPr>
        <w:rPr>
          <w:lang w:eastAsia="ja-JP"/>
        </w:rPr>
      </w:pPr>
      <w:r w:rsidRPr="00047BA9">
        <w:rPr>
          <w:lang w:eastAsia="ja-JP"/>
        </w:rPr>
        <w:t>This procedure presents the generic PSS streaming session modification procedure. It can be referred in some cases for PSS Content Switching, when there is a change of medi</w:t>
      </w:r>
      <w:r w:rsidR="0051316F">
        <w:rPr>
          <w:lang w:eastAsia="ja-JP"/>
        </w:rPr>
        <w:t xml:space="preserve">a components and/or bandwidth. </w:t>
      </w:r>
    </w:p>
    <w:p w14:paraId="221DADE9" w14:textId="6B0E1E20" w:rsidR="00D44428" w:rsidRPr="00047BA9" w:rsidRDefault="00135BF0" w:rsidP="00C20AA4">
      <w:pPr>
        <w:pStyle w:val="TH"/>
        <w:rPr>
          <w:lang w:eastAsia="zh-CN"/>
        </w:rPr>
      </w:pPr>
      <w:r w:rsidRPr="00047BA9">
        <w:rPr>
          <w:noProof/>
        </w:rPr>
        <w:lastRenderedPageBreak/>
        <w:drawing>
          <wp:inline distT="0" distB="0" distL="0" distR="0" wp14:anchorId="12BCB76F" wp14:editId="308B4CCD">
            <wp:extent cx="6115050" cy="3415030"/>
            <wp:effectExtent l="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415030"/>
                    </a:xfrm>
                    <a:prstGeom prst="rect">
                      <a:avLst/>
                    </a:prstGeom>
                    <a:noFill/>
                    <a:ln>
                      <a:noFill/>
                    </a:ln>
                  </pic:spPr>
                </pic:pic>
              </a:graphicData>
            </a:graphic>
          </wp:inline>
        </w:drawing>
      </w:r>
    </w:p>
    <w:p w14:paraId="67A5891A" w14:textId="77777777" w:rsidR="00D44428" w:rsidRPr="00047BA9" w:rsidRDefault="00D44428" w:rsidP="00D44428">
      <w:pPr>
        <w:pStyle w:val="TF"/>
        <w:rPr>
          <w:lang w:eastAsia="zh-CN"/>
        </w:rPr>
      </w:pPr>
      <w:r w:rsidRPr="00047BA9">
        <w:t xml:space="preserve">Figure </w:t>
      </w:r>
      <w:r w:rsidR="002F1F07">
        <w:rPr>
          <w:noProof/>
        </w:rPr>
        <w:t>9</w:t>
      </w:r>
      <w:r w:rsidRPr="00047BA9">
        <w:rPr>
          <w:lang w:eastAsia="zh-CN"/>
        </w:rPr>
        <w:t>: UE-initiated PSS session modification</w:t>
      </w:r>
    </w:p>
    <w:p w14:paraId="548992E5" w14:textId="77777777" w:rsidR="00263181" w:rsidRPr="0051316F" w:rsidRDefault="00D44428" w:rsidP="0051316F">
      <w:pPr>
        <w:pStyle w:val="NO"/>
        <w:rPr>
          <w:lang w:eastAsia="ja-JP"/>
        </w:rPr>
      </w:pPr>
      <w:r w:rsidRPr="00047BA9">
        <w:rPr>
          <w:lang w:eastAsia="ja-JP"/>
        </w:rPr>
        <w:t>NOTE</w:t>
      </w:r>
      <w:r w:rsidR="006B67B0">
        <w:rPr>
          <w:lang w:eastAsia="ja-JP"/>
        </w:rPr>
        <w:t xml:space="preserve"> 2</w:t>
      </w:r>
      <w:r w:rsidRPr="00047BA9">
        <w:rPr>
          <w:lang w:eastAsia="ja-JP"/>
        </w:rPr>
        <w:t>:</w:t>
      </w:r>
      <w:r w:rsidR="0051316F">
        <w:rPr>
          <w:lang w:eastAsia="ja-JP"/>
        </w:rPr>
        <w:tab/>
        <w:t>L</w:t>
      </w:r>
      <w:r w:rsidRPr="00047BA9">
        <w:rPr>
          <w:lang w:eastAsia="ja-JP"/>
        </w:rPr>
        <w:t>ike in other call-flows of the specification, the figure does not show that messages exchanged between the PSS adapter and the SCF are routed through the IM CN subsystem.</w:t>
      </w:r>
    </w:p>
    <w:p w14:paraId="3CD53CF9" w14:textId="77777777" w:rsidR="00D44428" w:rsidRPr="00047BA9" w:rsidRDefault="00790588" w:rsidP="00790588">
      <w:pPr>
        <w:pStyle w:val="B1"/>
        <w:rPr>
          <w:lang w:eastAsia="ja-JP"/>
        </w:rPr>
      </w:pPr>
      <w:r>
        <w:rPr>
          <w:lang w:eastAsia="ja-JP"/>
        </w:rPr>
        <w:t>1)</w:t>
      </w:r>
      <w:r>
        <w:rPr>
          <w:lang w:eastAsia="ja-JP"/>
        </w:rPr>
        <w:tab/>
      </w:r>
      <w:r w:rsidR="00D44428" w:rsidRPr="00047BA9">
        <w:rPr>
          <w:lang w:eastAsia="ja-JP"/>
        </w:rPr>
        <w:t>The UE sends the Re-INVITE request containing the SDP offer to the IM CN Subsystem to establish the content delivery channel. The IM CN Subsystem may require the PCRF to reserve additional resources for RTP streams according to the SDP in the Re-INVITE. The IM CN subsystem may also issue the PCRF to release resources for RTP streams.</w:t>
      </w:r>
    </w:p>
    <w:p w14:paraId="5B90F7DE" w14:textId="77777777" w:rsidR="00D44428" w:rsidRPr="00047BA9" w:rsidRDefault="00790588" w:rsidP="00790588">
      <w:pPr>
        <w:pStyle w:val="B1"/>
        <w:rPr>
          <w:lang w:eastAsia="ja-JP"/>
        </w:rPr>
      </w:pPr>
      <w:r>
        <w:rPr>
          <w:lang w:eastAsia="ja-JP"/>
        </w:rPr>
        <w:t>2)</w:t>
      </w:r>
      <w:r>
        <w:rPr>
          <w:lang w:eastAsia="ja-JP"/>
        </w:rPr>
        <w:tab/>
      </w:r>
      <w:r w:rsidR="00D44428" w:rsidRPr="00047BA9">
        <w:rPr>
          <w:lang w:eastAsia="ja-JP"/>
        </w:rPr>
        <w:t>The IM CN Subsystem forwards the Re-INVITE request to the SCF.</w:t>
      </w:r>
    </w:p>
    <w:p w14:paraId="6381F090" w14:textId="77777777" w:rsidR="00D44428" w:rsidRPr="00047BA9" w:rsidRDefault="00790588" w:rsidP="00790588">
      <w:pPr>
        <w:pStyle w:val="B1"/>
        <w:rPr>
          <w:lang w:eastAsia="ja-JP"/>
        </w:rPr>
      </w:pPr>
      <w:r>
        <w:rPr>
          <w:lang w:eastAsia="ja-JP"/>
        </w:rPr>
        <w:t>3)</w:t>
      </w:r>
      <w:r>
        <w:rPr>
          <w:lang w:eastAsia="ja-JP"/>
        </w:rPr>
        <w:tab/>
      </w:r>
      <w:r w:rsidR="00D44428" w:rsidRPr="00047BA9">
        <w:rPr>
          <w:lang w:eastAsia="ja-JP"/>
        </w:rPr>
        <w:t>The SCF sends the Re-INVITE to the PSS adapter via the IM CN Subsystem.</w:t>
      </w:r>
    </w:p>
    <w:p w14:paraId="0AF6BA41" w14:textId="77777777" w:rsidR="00D44428" w:rsidRPr="00047BA9" w:rsidRDefault="00790588" w:rsidP="00790588">
      <w:pPr>
        <w:pStyle w:val="B1"/>
        <w:rPr>
          <w:lang w:eastAsia="ja-JP"/>
        </w:rPr>
      </w:pPr>
      <w:r>
        <w:rPr>
          <w:lang w:eastAsia="ja-JP"/>
        </w:rPr>
        <w:t>4)</w:t>
      </w:r>
      <w:r>
        <w:rPr>
          <w:lang w:eastAsia="ja-JP"/>
        </w:rPr>
        <w:tab/>
      </w:r>
      <w:r w:rsidR="00D44428" w:rsidRPr="00047BA9">
        <w:rPr>
          <w:lang w:eastAsia="ja-JP"/>
        </w:rPr>
        <w:t>The PSS adapter sends the according number of RTSP SETUP to the PSS server, if additional media components are described in the SDP.</w:t>
      </w:r>
    </w:p>
    <w:p w14:paraId="3653FF58" w14:textId="77777777" w:rsidR="00D44428" w:rsidRPr="00047BA9" w:rsidRDefault="00790588" w:rsidP="00790588">
      <w:pPr>
        <w:pStyle w:val="B1"/>
        <w:rPr>
          <w:lang w:eastAsia="ja-JP"/>
        </w:rPr>
      </w:pPr>
      <w:r>
        <w:rPr>
          <w:lang w:eastAsia="ja-JP"/>
        </w:rPr>
        <w:t>5)</w:t>
      </w:r>
      <w:r>
        <w:rPr>
          <w:lang w:eastAsia="ja-JP"/>
        </w:rPr>
        <w:tab/>
      </w:r>
      <w:r w:rsidR="00D44428" w:rsidRPr="00047BA9">
        <w:rPr>
          <w:lang w:eastAsia="ja-JP"/>
        </w:rPr>
        <w:t xml:space="preserve">The PSS server responds with RTSP 200 OK to the PSS adapter (only, if the PSS adapter has send SETUP messages to the PSS Server). </w:t>
      </w:r>
    </w:p>
    <w:p w14:paraId="4F77A17E" w14:textId="77777777" w:rsidR="00D44428" w:rsidRPr="00047BA9" w:rsidRDefault="00790588" w:rsidP="00790588">
      <w:pPr>
        <w:pStyle w:val="B1"/>
        <w:rPr>
          <w:lang w:eastAsia="ja-JP"/>
        </w:rPr>
      </w:pPr>
      <w:r>
        <w:rPr>
          <w:lang w:eastAsia="ja-JP"/>
        </w:rPr>
        <w:t>6)</w:t>
      </w:r>
      <w:r>
        <w:rPr>
          <w:lang w:eastAsia="ja-JP"/>
        </w:rPr>
        <w:tab/>
      </w:r>
      <w:r w:rsidR="00D44428" w:rsidRPr="00047BA9">
        <w:rPr>
          <w:lang w:eastAsia="ja-JP"/>
        </w:rPr>
        <w:t>The PSS adapter sends one SIP 200 OK to the SCF with the SDP answer containing the new media descriptions of RTP streams to be used.</w:t>
      </w:r>
    </w:p>
    <w:p w14:paraId="3B7B4666" w14:textId="77777777" w:rsidR="00D44428" w:rsidRPr="00047BA9" w:rsidRDefault="00790588" w:rsidP="00790588">
      <w:pPr>
        <w:pStyle w:val="B1"/>
        <w:rPr>
          <w:lang w:eastAsia="ja-JP"/>
        </w:rPr>
      </w:pPr>
      <w:r>
        <w:rPr>
          <w:lang w:eastAsia="ja-JP"/>
        </w:rPr>
        <w:t>7)</w:t>
      </w:r>
      <w:r>
        <w:rPr>
          <w:lang w:eastAsia="ja-JP"/>
        </w:rPr>
        <w:tab/>
      </w:r>
      <w:r w:rsidR="00D44428" w:rsidRPr="00047BA9">
        <w:rPr>
          <w:lang w:eastAsia="ja-JP"/>
        </w:rPr>
        <w:t>The SCF sends the SIP 200 OK to the IM CN Subsystem. The IM CN subsystem interacts with the PCRF to commit the reservation, and then forwards the SIP 200 OK to the UE.</w:t>
      </w:r>
    </w:p>
    <w:p w14:paraId="034898EA" w14:textId="77777777" w:rsidR="00D44428" w:rsidRPr="00047BA9" w:rsidRDefault="00790588" w:rsidP="00790588">
      <w:pPr>
        <w:pStyle w:val="B1"/>
        <w:rPr>
          <w:lang w:eastAsia="ja-JP"/>
        </w:rPr>
      </w:pPr>
      <w:r>
        <w:rPr>
          <w:lang w:eastAsia="ja-JP"/>
        </w:rPr>
        <w:t>8)</w:t>
      </w:r>
      <w:r>
        <w:rPr>
          <w:lang w:eastAsia="ja-JP"/>
        </w:rPr>
        <w:tab/>
      </w:r>
      <w:r w:rsidR="00D44428" w:rsidRPr="00047BA9">
        <w:rPr>
          <w:lang w:eastAsia="ja-JP"/>
        </w:rPr>
        <w:t>The UE sends the SIP ACK to the IM CN subsystem, which forwards to the SCF. The SCF forwards the SIP ACK to the PSS adapter.</w:t>
      </w:r>
    </w:p>
    <w:p w14:paraId="131F0507" w14:textId="77777777" w:rsidR="00D44428" w:rsidRPr="00047BA9" w:rsidRDefault="00AB0B20" w:rsidP="00047BA9">
      <w:pPr>
        <w:pStyle w:val="Heading5"/>
        <w:rPr>
          <w:lang w:eastAsia="zh-CN"/>
        </w:rPr>
      </w:pPr>
      <w:bookmarkStart w:id="74" w:name="_Toc517287023"/>
      <w:r w:rsidRPr="00047BA9">
        <w:rPr>
          <w:lang w:eastAsia="zh-CN"/>
        </w:rPr>
        <w:t>8.2.5</w:t>
      </w:r>
      <w:r w:rsidR="00D44428" w:rsidRPr="00047BA9">
        <w:rPr>
          <w:lang w:eastAsia="zh-CN"/>
        </w:rPr>
        <w:t>.1.2</w:t>
      </w:r>
      <w:r w:rsidR="00D44428" w:rsidRPr="00047BA9">
        <w:rPr>
          <w:lang w:eastAsia="zh-CN"/>
        </w:rPr>
        <w:tab/>
        <w:t>Procedures at the UE</w:t>
      </w:r>
      <w:bookmarkEnd w:id="74"/>
    </w:p>
    <w:p w14:paraId="2810A3FB" w14:textId="77777777" w:rsidR="00D44428" w:rsidRPr="00047BA9" w:rsidRDefault="00D44428" w:rsidP="008F30BD">
      <w:pPr>
        <w:rPr>
          <w:lang w:eastAsia="ja-JP"/>
        </w:rPr>
      </w:pPr>
      <w:r w:rsidRPr="00047BA9">
        <w:rPr>
          <w:lang w:eastAsia="ja-JP"/>
        </w:rPr>
        <w:t>To modify the session, the UE shall send a Re-INVITE or an UPDATE request as specified in TS 24.229 [7] for an originating UE.</w:t>
      </w:r>
    </w:p>
    <w:p w14:paraId="216F94C6" w14:textId="77777777" w:rsidR="00D44428" w:rsidRPr="00047BA9" w:rsidRDefault="00D44428" w:rsidP="008F30BD">
      <w:pPr>
        <w:rPr>
          <w:lang w:eastAsia="ja-JP"/>
        </w:rPr>
      </w:pPr>
      <w:r w:rsidRPr="00047BA9">
        <w:rPr>
          <w:lang w:eastAsia="ja-JP"/>
        </w:rPr>
        <w:t>The UE shall not modify RTSP channel m-line description in the SDP if the media delivery streams controlled by RTSP are not removed (port not set to 0 in the m lines) in the SDP.</w:t>
      </w:r>
    </w:p>
    <w:p w14:paraId="50AB396F" w14:textId="77777777" w:rsidR="00D44428" w:rsidRPr="00047BA9" w:rsidRDefault="00AB0B20" w:rsidP="00047BA9">
      <w:pPr>
        <w:pStyle w:val="Heading5"/>
        <w:rPr>
          <w:lang w:eastAsia="ja-JP"/>
        </w:rPr>
      </w:pPr>
      <w:bookmarkStart w:id="75" w:name="_Toc517287024"/>
      <w:r w:rsidRPr="00047BA9">
        <w:rPr>
          <w:lang w:eastAsia="zh-CN"/>
        </w:rPr>
        <w:lastRenderedPageBreak/>
        <w:t>8.2.5</w:t>
      </w:r>
      <w:r w:rsidR="00D44428" w:rsidRPr="00047BA9">
        <w:rPr>
          <w:lang w:eastAsia="zh-CN"/>
        </w:rPr>
        <w:t>.1.3</w:t>
      </w:r>
      <w:r w:rsidR="00D44428" w:rsidRPr="00047BA9">
        <w:rPr>
          <w:lang w:eastAsia="zh-CN"/>
        </w:rPr>
        <w:tab/>
        <w:t xml:space="preserve">Procedures at the IM CN </w:t>
      </w:r>
      <w:r w:rsidR="007C5E7D" w:rsidRPr="00047BA9">
        <w:rPr>
          <w:lang w:eastAsia="zh-CN"/>
        </w:rPr>
        <w:t>subsystem</w:t>
      </w:r>
      <w:bookmarkEnd w:id="75"/>
    </w:p>
    <w:p w14:paraId="53C7386E" w14:textId="77777777" w:rsidR="00D44428" w:rsidRPr="00047BA9" w:rsidRDefault="00D44428" w:rsidP="00D44428">
      <w:pPr>
        <w:rPr>
          <w:lang w:eastAsia="zh-CN"/>
        </w:rPr>
      </w:pPr>
      <w:r w:rsidRPr="00047BA9">
        <w:rPr>
          <w:lang w:eastAsia="ja-JP"/>
        </w:rPr>
        <w:t>The IM CN subsystem handles the SIP dialog as defined in 3GPP TS 23.228 [6].</w:t>
      </w:r>
    </w:p>
    <w:p w14:paraId="1CCCBD63" w14:textId="77777777" w:rsidR="00D44428" w:rsidRPr="00047BA9" w:rsidRDefault="00AB0B20" w:rsidP="00047BA9">
      <w:pPr>
        <w:pStyle w:val="Heading5"/>
        <w:rPr>
          <w:lang w:eastAsia="zh-CN"/>
        </w:rPr>
      </w:pPr>
      <w:bookmarkStart w:id="76" w:name="_Toc517287025"/>
      <w:r w:rsidRPr="00047BA9">
        <w:rPr>
          <w:lang w:eastAsia="zh-CN"/>
        </w:rPr>
        <w:t>8.2.5</w:t>
      </w:r>
      <w:r w:rsidR="00D44428" w:rsidRPr="00047BA9">
        <w:rPr>
          <w:lang w:eastAsia="zh-CN"/>
        </w:rPr>
        <w:t>.1.</w:t>
      </w:r>
      <w:r w:rsidR="008F30BD" w:rsidRPr="00047BA9">
        <w:rPr>
          <w:lang w:eastAsia="zh-CN"/>
        </w:rPr>
        <w:t>4</w:t>
      </w:r>
      <w:r w:rsidR="008F30BD" w:rsidRPr="00047BA9">
        <w:rPr>
          <w:lang w:eastAsia="zh-CN"/>
        </w:rPr>
        <w:tab/>
      </w:r>
      <w:r w:rsidR="00D44428" w:rsidRPr="00047BA9">
        <w:rPr>
          <w:lang w:eastAsia="zh-CN"/>
        </w:rPr>
        <w:t>Procedures at the SCF</w:t>
      </w:r>
      <w:bookmarkEnd w:id="76"/>
    </w:p>
    <w:p w14:paraId="758A483E" w14:textId="77777777" w:rsidR="00D44428" w:rsidRPr="00047BA9" w:rsidRDefault="00D44428" w:rsidP="00D44428">
      <w:pPr>
        <w:rPr>
          <w:lang w:eastAsia="ja-JP"/>
        </w:rPr>
      </w:pPr>
      <w:r w:rsidRPr="00047BA9">
        <w:rPr>
          <w:lang w:eastAsia="ja-JP"/>
        </w:rPr>
        <w:t xml:space="preserve">Upon receipt of a Re-INVITE request or an UPDATE request, the SCF shall follow the procedures defined in TS 24.229 </w:t>
      </w:r>
      <w:r w:rsidRPr="00047BA9">
        <w:rPr>
          <w:color w:val="000000"/>
          <w:lang w:eastAsia="ja-JP"/>
        </w:rPr>
        <w:t xml:space="preserve">[7] </w:t>
      </w:r>
      <w:r w:rsidRPr="00047BA9">
        <w:rPr>
          <w:lang w:eastAsia="ja-JP"/>
        </w:rPr>
        <w:t xml:space="preserve">concerning the AS acting as a </w:t>
      </w:r>
      <w:r w:rsidR="00543A06">
        <w:rPr>
          <w:lang w:eastAsia="ja-JP"/>
        </w:rPr>
        <w:t>proxy</w:t>
      </w:r>
      <w:r w:rsidRPr="00047BA9">
        <w:rPr>
          <w:lang w:eastAsia="ja-JP"/>
        </w:rPr>
        <w:t xml:space="preserve"> or a B2BUA.</w:t>
      </w:r>
    </w:p>
    <w:p w14:paraId="55026516" w14:textId="77777777" w:rsidR="00D44428" w:rsidRPr="00047BA9" w:rsidRDefault="00D44428" w:rsidP="00D44428">
      <w:pPr>
        <w:rPr>
          <w:lang w:eastAsia="ja-JP"/>
        </w:rPr>
      </w:pPr>
      <w:r w:rsidRPr="00047BA9">
        <w:rPr>
          <w:lang w:eastAsia="ja-JP"/>
        </w:rPr>
        <w:t xml:space="preserve">When receiving an SDP offer, the SCF may modify the SDP </w:t>
      </w:r>
      <w:r w:rsidR="00543A06">
        <w:rPr>
          <w:lang w:eastAsia="ja-JP"/>
        </w:rPr>
        <w:t>off</w:t>
      </w:r>
      <w:r w:rsidR="00543A06" w:rsidRPr="00047BA9">
        <w:rPr>
          <w:lang w:eastAsia="ja-JP"/>
        </w:rPr>
        <w:t xml:space="preserve">er </w:t>
      </w:r>
      <w:r w:rsidRPr="00047BA9">
        <w:rPr>
          <w:lang w:eastAsia="ja-JP"/>
        </w:rPr>
        <w:t>in accordance to the user subscription. If the SCF finds a media line not compatible with the user's subscription, it shall set the port of this media line to 0. If none of the media lines are acceptable, it shall reply with a 403 error response.</w:t>
      </w:r>
    </w:p>
    <w:p w14:paraId="57ECF2DA" w14:textId="77777777" w:rsidR="00D44428" w:rsidRPr="00047BA9" w:rsidRDefault="00D44428" w:rsidP="00D44428">
      <w:pPr>
        <w:rPr>
          <w:lang w:eastAsia="zh-CN"/>
        </w:rPr>
      </w:pPr>
      <w:r w:rsidRPr="00047BA9">
        <w:rPr>
          <w:lang w:eastAsia="ja-JP"/>
        </w:rPr>
        <w:t>Then the SCF forwards the Re-INVITE message to the PSS adapter.</w:t>
      </w:r>
    </w:p>
    <w:p w14:paraId="382D8AAF" w14:textId="77777777" w:rsidR="00D44428" w:rsidRPr="00047BA9" w:rsidRDefault="00AB0B20" w:rsidP="00047BA9">
      <w:pPr>
        <w:pStyle w:val="Heading5"/>
        <w:rPr>
          <w:lang w:eastAsia="zh-CN"/>
        </w:rPr>
      </w:pPr>
      <w:bookmarkStart w:id="77" w:name="_Toc517287026"/>
      <w:r w:rsidRPr="00047BA9">
        <w:rPr>
          <w:lang w:eastAsia="zh-CN"/>
        </w:rPr>
        <w:t>8.2.5</w:t>
      </w:r>
      <w:r w:rsidR="00D44428" w:rsidRPr="00047BA9">
        <w:rPr>
          <w:lang w:eastAsia="zh-CN"/>
        </w:rPr>
        <w:t>.1.</w:t>
      </w:r>
      <w:r w:rsidR="008F30BD" w:rsidRPr="00047BA9">
        <w:rPr>
          <w:lang w:eastAsia="zh-CN"/>
        </w:rPr>
        <w:t>5</w:t>
      </w:r>
      <w:r w:rsidR="008F30BD" w:rsidRPr="00047BA9">
        <w:rPr>
          <w:lang w:eastAsia="zh-CN"/>
        </w:rPr>
        <w:tab/>
      </w:r>
      <w:r w:rsidR="00D44428" w:rsidRPr="00047BA9">
        <w:rPr>
          <w:lang w:eastAsia="zh-CN"/>
        </w:rPr>
        <w:t>Procedures at the PSS adapter</w:t>
      </w:r>
      <w:bookmarkEnd w:id="77"/>
    </w:p>
    <w:p w14:paraId="462E2E38" w14:textId="77777777" w:rsidR="00D44428" w:rsidRPr="00047BA9" w:rsidRDefault="00D44428" w:rsidP="00D44428">
      <w:pPr>
        <w:rPr>
          <w:lang w:eastAsia="ja-JP"/>
        </w:rPr>
      </w:pPr>
      <w:r w:rsidRPr="00047BA9">
        <w:rPr>
          <w:lang w:eastAsia="ja-JP"/>
        </w:rPr>
        <w:t xml:space="preserve">Upon receipt of a Re-INVITE request or an UPDATE request, the PSS adapter shall modify the session as specified in TS 24.229 </w:t>
      </w:r>
      <w:r w:rsidRPr="00047BA9">
        <w:rPr>
          <w:color w:val="000000"/>
          <w:lang w:eastAsia="ja-JP"/>
        </w:rPr>
        <w:t xml:space="preserve">[7] </w:t>
      </w:r>
      <w:r w:rsidRPr="00047BA9">
        <w:rPr>
          <w:lang w:eastAsia="ja-JP"/>
        </w:rPr>
        <w:t>if the request is acceptable to the PSS adapter in accordance with the user subscription.</w:t>
      </w:r>
    </w:p>
    <w:p w14:paraId="74B00198" w14:textId="77777777" w:rsidR="00D44428" w:rsidRPr="00047BA9" w:rsidRDefault="00D44428" w:rsidP="00D44428">
      <w:pPr>
        <w:rPr>
          <w:lang w:eastAsia="ja-JP"/>
        </w:rPr>
      </w:pPr>
      <w:r w:rsidRPr="00047BA9">
        <w:rPr>
          <w:lang w:eastAsia="ja-JP"/>
        </w:rPr>
        <w:t xml:space="preserve">The PSS adapter sets up new media components, if the SDP file contains additional components. </w:t>
      </w:r>
    </w:p>
    <w:p w14:paraId="1F3A0999" w14:textId="77777777" w:rsidR="00D44428" w:rsidRPr="00047BA9" w:rsidRDefault="00AB0B20" w:rsidP="00047BA9">
      <w:pPr>
        <w:pStyle w:val="Heading5"/>
        <w:rPr>
          <w:lang w:eastAsia="ja-JP"/>
        </w:rPr>
      </w:pPr>
      <w:bookmarkStart w:id="78" w:name="_Toc517287027"/>
      <w:r w:rsidRPr="00047BA9">
        <w:rPr>
          <w:lang w:eastAsia="ja-JP"/>
        </w:rPr>
        <w:t>8.2.5</w:t>
      </w:r>
      <w:r w:rsidR="00D44428" w:rsidRPr="00047BA9">
        <w:rPr>
          <w:lang w:eastAsia="ja-JP"/>
        </w:rPr>
        <w:t>.1.6</w:t>
      </w:r>
      <w:r w:rsidR="008F30BD" w:rsidRPr="00047BA9">
        <w:rPr>
          <w:lang w:eastAsia="ja-JP"/>
        </w:rPr>
        <w:tab/>
      </w:r>
      <w:r w:rsidR="00D44428" w:rsidRPr="00047BA9">
        <w:rPr>
          <w:lang w:eastAsia="ja-JP"/>
        </w:rPr>
        <w:t>Procedures at the PSS server</w:t>
      </w:r>
      <w:bookmarkEnd w:id="78"/>
    </w:p>
    <w:p w14:paraId="108F0348" w14:textId="77777777" w:rsidR="00D44428" w:rsidRPr="00047BA9" w:rsidDel="000131A7" w:rsidRDefault="00D44428" w:rsidP="00D44428">
      <w:pPr>
        <w:rPr>
          <w:lang w:eastAsia="ja-JP"/>
        </w:rPr>
      </w:pPr>
      <w:r w:rsidRPr="00047BA9">
        <w:rPr>
          <w:lang w:eastAsia="ja-JP"/>
        </w:rPr>
        <w:t>Upon receipt of an RTSP setup, the PSS server executes the requested method and responds with an RTSP status code to the PSS adapter.</w:t>
      </w:r>
    </w:p>
    <w:p w14:paraId="597DACAF" w14:textId="77777777" w:rsidR="008F30BD" w:rsidRPr="00047BA9" w:rsidRDefault="00AB0B20" w:rsidP="00047BA9">
      <w:pPr>
        <w:pStyle w:val="Heading4"/>
      </w:pPr>
      <w:bookmarkStart w:id="79" w:name="_Toc517287028"/>
      <w:r w:rsidRPr="00047BA9">
        <w:t>8.2.5</w:t>
      </w:r>
      <w:r w:rsidR="00AB5079">
        <w:t>.2</w:t>
      </w:r>
      <w:r w:rsidR="008F30BD" w:rsidRPr="00047BA9">
        <w:tab/>
        <w:t>PSS Content switching with available SDP, no change of media component and bandwidth</w:t>
      </w:r>
      <w:bookmarkEnd w:id="79"/>
    </w:p>
    <w:p w14:paraId="45569303" w14:textId="77777777" w:rsidR="00D44428" w:rsidRPr="00047BA9" w:rsidRDefault="00AB0B20" w:rsidP="00047BA9">
      <w:pPr>
        <w:pStyle w:val="Heading5"/>
      </w:pPr>
      <w:bookmarkStart w:id="80" w:name="_Toc517287029"/>
      <w:r w:rsidRPr="00047BA9">
        <w:t>8.2.5</w:t>
      </w:r>
      <w:r w:rsidR="00AB5079">
        <w:t>.2.1</w:t>
      </w:r>
      <w:r w:rsidR="004607FA" w:rsidRPr="00047BA9">
        <w:tab/>
      </w:r>
      <w:r w:rsidR="008F30BD" w:rsidRPr="00047BA9">
        <w:t>General description</w:t>
      </w:r>
      <w:bookmarkEnd w:id="80"/>
    </w:p>
    <w:p w14:paraId="2552A0F9" w14:textId="77777777" w:rsidR="008F30BD" w:rsidRPr="00047BA9" w:rsidRDefault="008F30BD" w:rsidP="008F30BD">
      <w:r w:rsidRPr="00047BA9">
        <w:t>The UE has retrieved the SDP prior to the content switching. The procedure is as described as in 3GPP TS 26.234 [8], with the server role being played by the PSS adapter.</w:t>
      </w:r>
    </w:p>
    <w:p w14:paraId="6DF643DA" w14:textId="538FAC60" w:rsidR="00736445" w:rsidRPr="00047BA9" w:rsidRDefault="00135BF0" w:rsidP="00736445">
      <w:pPr>
        <w:pStyle w:val="TH"/>
      </w:pPr>
      <w:r w:rsidRPr="00047BA9">
        <w:rPr>
          <w:noProof/>
        </w:rPr>
        <w:lastRenderedPageBreak/>
        <w:drawing>
          <wp:inline distT="0" distB="0" distL="0" distR="0" wp14:anchorId="6CD5D272" wp14:editId="5B1519E7">
            <wp:extent cx="6115050" cy="4024630"/>
            <wp:effectExtent l="0" t="0" r="0" b="0"/>
            <wp:docPr id="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024630"/>
                    </a:xfrm>
                    <a:prstGeom prst="rect">
                      <a:avLst/>
                    </a:prstGeom>
                    <a:noFill/>
                    <a:ln>
                      <a:noFill/>
                    </a:ln>
                  </pic:spPr>
                </pic:pic>
              </a:graphicData>
            </a:graphic>
          </wp:inline>
        </w:drawing>
      </w:r>
    </w:p>
    <w:p w14:paraId="1B95E268" w14:textId="77777777" w:rsidR="003E59D7" w:rsidRPr="00047BA9" w:rsidRDefault="003E59D7" w:rsidP="00736445">
      <w:pPr>
        <w:pStyle w:val="TF"/>
      </w:pPr>
      <w:r w:rsidRPr="00047BA9">
        <w:t xml:space="preserve">Figure </w:t>
      </w:r>
      <w:r w:rsidR="002F1F07">
        <w:rPr>
          <w:noProof/>
        </w:rPr>
        <w:t>10</w:t>
      </w:r>
      <w:r w:rsidRPr="00047BA9">
        <w:t>: IMS PSS Content switching</w:t>
      </w:r>
    </w:p>
    <w:p w14:paraId="601B6BF2" w14:textId="77777777" w:rsidR="003E59D7" w:rsidRPr="00047BA9" w:rsidRDefault="00AE777A" w:rsidP="00AE777A">
      <w:pPr>
        <w:pStyle w:val="B1"/>
      </w:pPr>
      <w:r>
        <w:t>1)</w:t>
      </w:r>
      <w:r>
        <w:tab/>
      </w:r>
      <w:r w:rsidR="003E59D7" w:rsidRPr="00047BA9">
        <w:t xml:space="preserve">The UE sends a PLAY request with the aggregated control URI of the new content to the PSS adapter. The PSS client adds the media control URIs of the new streams in the </w:t>
      </w:r>
      <w:r w:rsidR="00047BA9">
        <w:t>"</w:t>
      </w:r>
      <w:r w:rsidR="003E59D7" w:rsidRPr="00047BA9">
        <w:t>Switch-Stream</w:t>
      </w:r>
      <w:r w:rsidR="00047BA9">
        <w:t>"</w:t>
      </w:r>
      <w:r w:rsidR="003E59D7" w:rsidRPr="00047BA9">
        <w:t xml:space="preserve"> header field to the RTSP PLAY method request as defined 3GPP TS 26.234 [8] clause 5.5.4.3.</w:t>
      </w:r>
    </w:p>
    <w:p w14:paraId="17091DA6" w14:textId="77777777" w:rsidR="003E59D7" w:rsidRPr="00047BA9" w:rsidRDefault="00AE777A" w:rsidP="00AE777A">
      <w:pPr>
        <w:pStyle w:val="B1"/>
      </w:pPr>
      <w:r>
        <w:t>2)</w:t>
      </w:r>
      <w:r>
        <w:tab/>
      </w:r>
      <w:r w:rsidR="003E59D7" w:rsidRPr="00047BA9">
        <w:t>The PSS Adapter sends the RTSP PLAY message to the PSS Server.</w:t>
      </w:r>
    </w:p>
    <w:p w14:paraId="53C33103" w14:textId="77777777" w:rsidR="003E59D7" w:rsidRPr="00047BA9" w:rsidRDefault="00AE777A" w:rsidP="00AE777A">
      <w:pPr>
        <w:pStyle w:val="B1"/>
      </w:pPr>
      <w:r>
        <w:t>3)</w:t>
      </w:r>
      <w:r>
        <w:tab/>
      </w:r>
      <w:r w:rsidR="003E59D7" w:rsidRPr="00047BA9">
        <w:t>The PSS Server responses a RTSP 200 OK message to the PSS Adapter.</w:t>
      </w:r>
    </w:p>
    <w:p w14:paraId="023C136A" w14:textId="77777777" w:rsidR="003E59D7" w:rsidRPr="00047BA9" w:rsidRDefault="00AE777A" w:rsidP="00AE777A">
      <w:pPr>
        <w:pStyle w:val="B1"/>
      </w:pPr>
      <w:r>
        <w:t>4)</w:t>
      </w:r>
      <w:r>
        <w:tab/>
      </w:r>
      <w:r w:rsidR="003E59D7" w:rsidRPr="00047BA9">
        <w:t>The PSS Adapter sends the RTSP 200 OK message to UE.</w:t>
      </w:r>
    </w:p>
    <w:p w14:paraId="55C17C62" w14:textId="77777777" w:rsidR="003E59D7" w:rsidRPr="00047BA9" w:rsidRDefault="00AE777A" w:rsidP="00AE777A">
      <w:pPr>
        <w:pStyle w:val="B1"/>
      </w:pPr>
      <w:r>
        <w:t>5)</w:t>
      </w:r>
      <w:r>
        <w:tab/>
      </w:r>
      <w:r w:rsidR="003E59D7" w:rsidRPr="00047BA9">
        <w:t>The PSS server delivers the switched content streams to the UE.</w:t>
      </w:r>
    </w:p>
    <w:p w14:paraId="7ACDA241" w14:textId="77777777" w:rsidR="003E59D7" w:rsidRPr="00047BA9" w:rsidRDefault="00AE777A" w:rsidP="00AE777A">
      <w:pPr>
        <w:pStyle w:val="B1"/>
      </w:pPr>
      <w:r>
        <w:t>6)</w:t>
      </w:r>
      <w:r>
        <w:tab/>
      </w:r>
      <w:r w:rsidR="003E59D7" w:rsidRPr="00047BA9">
        <w:t xml:space="preserve">The PSS Adapter should send a SIP INFO message </w:t>
      </w:r>
      <w:r w:rsidR="00EC570C">
        <w:t xml:space="preserve">including the Info Package (Content Reporting) </w:t>
      </w:r>
      <w:r w:rsidR="003E59D7" w:rsidRPr="00047BA9">
        <w:t xml:space="preserve">to the SCF with content switching information. </w:t>
      </w:r>
      <w:r w:rsidR="00DE2FEF">
        <w:rPr>
          <w:lang w:eastAsia="zh-CN"/>
        </w:rPr>
        <w:t>S</w:t>
      </w:r>
      <w:r w:rsidR="00DE2FEF">
        <w:rPr>
          <w:rFonts w:hint="eastAsia"/>
          <w:lang w:eastAsia="zh-CN"/>
        </w:rPr>
        <w:t xml:space="preserve">ee clause </w:t>
      </w:r>
      <w:r w:rsidR="00DE2FEF" w:rsidRPr="006D6353">
        <w:rPr>
          <w:lang w:eastAsia="zh-CN"/>
        </w:rPr>
        <w:t>8.2.5.2.5</w:t>
      </w:r>
      <w:r w:rsidR="00DE2FEF" w:rsidRPr="006D6353">
        <w:rPr>
          <w:rFonts w:hint="eastAsia"/>
          <w:lang w:eastAsia="zh-CN"/>
        </w:rPr>
        <w:t>.</w:t>
      </w:r>
    </w:p>
    <w:p w14:paraId="3DD6829D" w14:textId="77777777" w:rsidR="00D44428" w:rsidRPr="00047BA9" w:rsidRDefault="003E59D7" w:rsidP="003E59D7">
      <w:r w:rsidRPr="00047BA9">
        <w:t>The SCF may utilize the content switching information for statistic, charging etc. purpose, and may initiate a SIP Re-INVITE request to the UE to adjust the QoS reservation if the transport resources changed before and after switching.</w:t>
      </w:r>
    </w:p>
    <w:p w14:paraId="695D8332" w14:textId="77777777" w:rsidR="003E59D7" w:rsidRPr="00047BA9" w:rsidRDefault="00AB0B20" w:rsidP="00047BA9">
      <w:pPr>
        <w:pStyle w:val="Heading5"/>
        <w:rPr>
          <w:lang w:eastAsia="ja-JP"/>
        </w:rPr>
      </w:pPr>
      <w:bookmarkStart w:id="81" w:name="_Toc517287030"/>
      <w:r w:rsidRPr="00047BA9">
        <w:rPr>
          <w:lang w:eastAsia="ja-JP"/>
        </w:rPr>
        <w:t>8.2.5</w:t>
      </w:r>
      <w:r w:rsidR="003E59D7" w:rsidRPr="00047BA9">
        <w:rPr>
          <w:lang w:eastAsia="ja-JP"/>
        </w:rPr>
        <w:t>.2.2</w:t>
      </w:r>
      <w:r w:rsidR="001C2626">
        <w:rPr>
          <w:lang w:eastAsia="ja-JP"/>
        </w:rPr>
        <w:tab/>
      </w:r>
      <w:r w:rsidR="003E59D7" w:rsidRPr="00047BA9">
        <w:rPr>
          <w:lang w:eastAsia="ja-JP"/>
        </w:rPr>
        <w:t>Procedures at the UE</w:t>
      </w:r>
      <w:bookmarkEnd w:id="81"/>
    </w:p>
    <w:p w14:paraId="437EFDEA" w14:textId="77777777" w:rsidR="003E59D7" w:rsidRPr="00047BA9" w:rsidRDefault="003E59D7" w:rsidP="003E59D7">
      <w:pPr>
        <w:rPr>
          <w:lang w:eastAsia="ja-JP"/>
        </w:rPr>
      </w:pPr>
      <w:r w:rsidRPr="00047BA9">
        <w:rPr>
          <w:lang w:eastAsia="ja-JP"/>
        </w:rPr>
        <w:t>To switch content of the PSS streaming session the UE shall send an RTSP PLAY request with the new content URI as defined in TS 26.234 [8] clause 5.5.4.</w:t>
      </w:r>
    </w:p>
    <w:p w14:paraId="79DFD14C" w14:textId="77777777" w:rsidR="003E59D7" w:rsidRPr="00047BA9" w:rsidRDefault="00AB0B20" w:rsidP="00047BA9">
      <w:pPr>
        <w:pStyle w:val="Heading5"/>
        <w:rPr>
          <w:lang w:eastAsia="ja-JP"/>
        </w:rPr>
      </w:pPr>
      <w:bookmarkStart w:id="82" w:name="_Toc517287031"/>
      <w:r w:rsidRPr="00047BA9">
        <w:rPr>
          <w:lang w:eastAsia="ja-JP"/>
        </w:rPr>
        <w:t>8.2.5</w:t>
      </w:r>
      <w:r w:rsidR="003E59D7" w:rsidRPr="00047BA9">
        <w:rPr>
          <w:lang w:eastAsia="ja-JP"/>
        </w:rPr>
        <w:t>.2.3</w:t>
      </w:r>
      <w:r w:rsidR="00E56B40" w:rsidRPr="00047BA9">
        <w:rPr>
          <w:lang w:eastAsia="ja-JP"/>
        </w:rPr>
        <w:tab/>
      </w:r>
      <w:r w:rsidR="003E59D7" w:rsidRPr="00047BA9">
        <w:rPr>
          <w:lang w:eastAsia="ja-JP"/>
        </w:rPr>
        <w:t>Procedures at the IM CN Subsystem</w:t>
      </w:r>
      <w:bookmarkEnd w:id="82"/>
    </w:p>
    <w:p w14:paraId="1A6D41E7" w14:textId="77777777" w:rsidR="003E59D7" w:rsidRPr="00047BA9" w:rsidRDefault="003E59D7" w:rsidP="003E59D7">
      <w:pPr>
        <w:rPr>
          <w:lang w:eastAsia="ja-JP"/>
        </w:rPr>
      </w:pPr>
      <w:r w:rsidRPr="00047BA9">
        <w:rPr>
          <w:lang w:eastAsia="ja-JP"/>
        </w:rPr>
        <w:t>The IM CN subsystem handles the SIP dialog as defined in 3GPP TS 23.228 [6].</w:t>
      </w:r>
    </w:p>
    <w:p w14:paraId="6C8606F8" w14:textId="77777777" w:rsidR="003E59D7" w:rsidRPr="00047BA9" w:rsidRDefault="00AB0B20" w:rsidP="00047BA9">
      <w:pPr>
        <w:pStyle w:val="Heading5"/>
        <w:rPr>
          <w:lang w:eastAsia="ja-JP"/>
        </w:rPr>
      </w:pPr>
      <w:bookmarkStart w:id="83" w:name="_Toc517287032"/>
      <w:r w:rsidRPr="00047BA9">
        <w:rPr>
          <w:lang w:eastAsia="ja-JP"/>
        </w:rPr>
        <w:t>8.2.5</w:t>
      </w:r>
      <w:r w:rsidR="003E59D7" w:rsidRPr="00047BA9">
        <w:rPr>
          <w:lang w:eastAsia="ja-JP"/>
        </w:rPr>
        <w:t>.2.4</w:t>
      </w:r>
      <w:r w:rsidR="00E56B40" w:rsidRPr="00047BA9">
        <w:rPr>
          <w:lang w:eastAsia="ja-JP"/>
        </w:rPr>
        <w:tab/>
      </w:r>
      <w:r w:rsidR="003E59D7" w:rsidRPr="00047BA9">
        <w:rPr>
          <w:lang w:eastAsia="ja-JP"/>
        </w:rPr>
        <w:t>Procedures at the SCF</w:t>
      </w:r>
      <w:bookmarkEnd w:id="83"/>
    </w:p>
    <w:p w14:paraId="6CC63FF1" w14:textId="77777777" w:rsidR="003E59D7" w:rsidRPr="00047BA9" w:rsidRDefault="003E59D7" w:rsidP="003E59D7">
      <w:pPr>
        <w:rPr>
          <w:lang w:eastAsia="ja-JP"/>
        </w:rPr>
      </w:pPr>
      <w:r w:rsidRPr="00047BA9">
        <w:rPr>
          <w:lang w:eastAsia="ja-JP"/>
        </w:rPr>
        <w:t>Upon receipt of a SIP INFO message the SCF shall send a SIP 200 OK to the PSS adapter.</w:t>
      </w:r>
    </w:p>
    <w:p w14:paraId="0C8FF777" w14:textId="77777777" w:rsidR="003E59D7" w:rsidRPr="00047BA9" w:rsidRDefault="00AB0B20" w:rsidP="00047BA9">
      <w:pPr>
        <w:pStyle w:val="Heading5"/>
        <w:rPr>
          <w:lang w:eastAsia="ja-JP"/>
        </w:rPr>
      </w:pPr>
      <w:bookmarkStart w:id="84" w:name="_Toc517287033"/>
      <w:r w:rsidRPr="00047BA9">
        <w:rPr>
          <w:lang w:eastAsia="ja-JP"/>
        </w:rPr>
        <w:lastRenderedPageBreak/>
        <w:t>8.2.5</w:t>
      </w:r>
      <w:r w:rsidR="003E59D7" w:rsidRPr="00047BA9">
        <w:rPr>
          <w:lang w:eastAsia="ja-JP"/>
        </w:rPr>
        <w:t>.2.5</w:t>
      </w:r>
      <w:r w:rsidR="003E59D7" w:rsidRPr="00047BA9">
        <w:rPr>
          <w:lang w:eastAsia="ja-JP"/>
        </w:rPr>
        <w:tab/>
        <w:t>Procedures at the PSS Adapter</w:t>
      </w:r>
      <w:bookmarkEnd w:id="84"/>
    </w:p>
    <w:p w14:paraId="0A154DE6" w14:textId="77777777" w:rsidR="003E59D7" w:rsidRDefault="006A5161" w:rsidP="00F77105">
      <w:pPr>
        <w:rPr>
          <w:lang w:eastAsia="ja-JP"/>
        </w:rPr>
      </w:pPr>
      <w:r w:rsidRPr="00047BA9">
        <w:rPr>
          <w:lang w:eastAsia="ja-JP"/>
        </w:rPr>
        <w:t xml:space="preserve">Upon identification of a successful content </w:t>
      </w:r>
      <w:r w:rsidR="007C5E7D" w:rsidRPr="00047BA9">
        <w:rPr>
          <w:lang w:eastAsia="ja-JP"/>
        </w:rPr>
        <w:t>switch, the</w:t>
      </w:r>
      <w:r w:rsidRPr="00047BA9">
        <w:rPr>
          <w:lang w:eastAsia="ja-JP"/>
        </w:rPr>
        <w:t xml:space="preserve"> PSS Adapter starts the content switching timer for a particular session. If another content switch occurs during the life of the timer, the timer is restarted. If the session is terminated during the life of the timer, the timer is stopped. After timer expiration, the PSS Adapter should send a SIP INFO message </w:t>
      </w:r>
      <w:r w:rsidR="00EC570C">
        <w:rPr>
          <w:lang w:eastAsia="zh-CN"/>
        </w:rPr>
        <w:t xml:space="preserve">with the Info Package (Content Reporting) </w:t>
      </w:r>
      <w:r w:rsidR="00EC570C" w:rsidRPr="00047BA9">
        <w:rPr>
          <w:lang w:eastAsia="ja-JP"/>
        </w:rPr>
        <w:t>to the SCF</w:t>
      </w:r>
      <w:r w:rsidR="00EC570C">
        <w:rPr>
          <w:lang w:eastAsia="zh-CN"/>
        </w:rPr>
        <w:t xml:space="preserve">. </w:t>
      </w:r>
      <w:r w:rsidR="00EC570C">
        <w:t xml:space="preserve">The Content Reporting Info Package shall contain an XML document </w:t>
      </w:r>
      <w:r w:rsidR="00EC570C" w:rsidRPr="00047BA9">
        <w:rPr>
          <w:lang w:eastAsia="ja-JP"/>
        </w:rPr>
        <w:t xml:space="preserve">as defined in </w:t>
      </w:r>
      <w:r w:rsidR="00EC570C">
        <w:rPr>
          <w:rFonts w:hint="eastAsia"/>
          <w:lang w:eastAsia="zh-CN"/>
        </w:rPr>
        <w:t>Annex D and</w:t>
      </w:r>
      <w:r w:rsidR="00EC570C">
        <w:rPr>
          <w:lang w:eastAsia="zh-CN"/>
        </w:rPr>
        <w:t xml:space="preserve"> </w:t>
      </w:r>
      <w:r w:rsidR="00EC570C" w:rsidRPr="00047BA9">
        <w:rPr>
          <w:lang w:eastAsia="ja-JP"/>
        </w:rPr>
        <w:t>Annex E</w:t>
      </w:r>
      <w:r w:rsidRPr="00047BA9">
        <w:rPr>
          <w:lang w:eastAsia="ja-JP"/>
        </w:rPr>
        <w:t xml:space="preserve">. </w:t>
      </w:r>
    </w:p>
    <w:p w14:paraId="6E5A36D6" w14:textId="77777777" w:rsidR="00DE2FEF" w:rsidRDefault="006757E7" w:rsidP="006757E7">
      <w:pPr>
        <w:pStyle w:val="B1"/>
      </w:pPr>
      <w:r>
        <w:t>-</w:t>
      </w:r>
      <w:r>
        <w:tab/>
      </w:r>
      <w:r w:rsidR="00DE2FEF" w:rsidRPr="003E59D7">
        <w:t>ImsPssMbmsCommand shall be set to "PssSwitch".</w:t>
      </w:r>
    </w:p>
    <w:p w14:paraId="15F6981F" w14:textId="77777777" w:rsidR="00DE2FEF" w:rsidRDefault="006757E7" w:rsidP="006757E7">
      <w:pPr>
        <w:pStyle w:val="B1"/>
      </w:pPr>
      <w:r>
        <w:t>-</w:t>
      </w:r>
      <w:r>
        <w:tab/>
      </w:r>
      <w:r w:rsidR="00DE2FEF" w:rsidRPr="003E59D7">
        <w:t>ContentID is set to the RTSP URI of the new content.</w:t>
      </w:r>
    </w:p>
    <w:p w14:paraId="303691CA" w14:textId="77777777" w:rsidR="00DE2FEF" w:rsidRDefault="006757E7" w:rsidP="006757E7">
      <w:pPr>
        <w:pStyle w:val="B1"/>
      </w:pPr>
      <w:r>
        <w:t>-</w:t>
      </w:r>
      <w:r>
        <w:tab/>
      </w:r>
      <w:r w:rsidR="00DE2FEF" w:rsidRPr="003E59D7">
        <w:t xml:space="preserve">DateTime is set to the current </w:t>
      </w:r>
      <w:r w:rsidR="00DE2FEF">
        <w:t>date and time</w:t>
      </w:r>
      <w:r w:rsidR="00DE2FEF" w:rsidRPr="003E59D7">
        <w:t xml:space="preserve">. </w:t>
      </w:r>
    </w:p>
    <w:p w14:paraId="3883B286" w14:textId="77777777" w:rsidR="00DE2FEF" w:rsidRPr="00047BA9" w:rsidRDefault="00DE2FEF" w:rsidP="00F77105">
      <w:pPr>
        <w:rPr>
          <w:lang w:eastAsia="zh-CN"/>
        </w:rPr>
      </w:pPr>
      <w:r w:rsidRPr="003E59D7">
        <w:t>The Content-Type header shall be set to "application</w:t>
      </w:r>
      <w:r>
        <w:t>/3gpp-ims-pss-mbms-command+xml"</w:t>
      </w:r>
      <w:r w:rsidRPr="003E59D7">
        <w:t>.</w:t>
      </w:r>
    </w:p>
    <w:p w14:paraId="2F6484BD" w14:textId="77777777" w:rsidR="003E59D7" w:rsidRPr="00047BA9" w:rsidRDefault="00AB0B20" w:rsidP="00047BA9">
      <w:pPr>
        <w:pStyle w:val="Heading5"/>
        <w:rPr>
          <w:lang w:eastAsia="ja-JP"/>
        </w:rPr>
      </w:pPr>
      <w:bookmarkStart w:id="85" w:name="_Toc517287034"/>
      <w:r w:rsidRPr="00047BA9">
        <w:rPr>
          <w:lang w:eastAsia="ja-JP"/>
        </w:rPr>
        <w:t>8.2.5</w:t>
      </w:r>
      <w:r w:rsidR="003E59D7" w:rsidRPr="00047BA9">
        <w:rPr>
          <w:lang w:eastAsia="ja-JP"/>
        </w:rPr>
        <w:t>.2.6</w:t>
      </w:r>
      <w:r w:rsidR="00E56B40" w:rsidRPr="00047BA9">
        <w:rPr>
          <w:lang w:eastAsia="ja-JP"/>
        </w:rPr>
        <w:tab/>
      </w:r>
      <w:r w:rsidR="003E59D7" w:rsidRPr="00047BA9">
        <w:rPr>
          <w:lang w:eastAsia="ja-JP"/>
        </w:rPr>
        <w:t>Procedures at the PSS Server</w:t>
      </w:r>
      <w:bookmarkEnd w:id="85"/>
    </w:p>
    <w:p w14:paraId="3E451A21" w14:textId="77777777" w:rsidR="00D44428" w:rsidRPr="00047BA9" w:rsidRDefault="003E59D7" w:rsidP="003E59D7">
      <w:pPr>
        <w:rPr>
          <w:lang w:eastAsia="ja-JP"/>
        </w:rPr>
      </w:pPr>
      <w:r w:rsidRPr="00047BA9">
        <w:rPr>
          <w:lang w:eastAsia="ja-JP"/>
        </w:rPr>
        <w:t>The PSS Server reacts as defined in 3GPP TS 26.234 [8] clause 5.5.4.</w:t>
      </w:r>
    </w:p>
    <w:p w14:paraId="7C084B29" w14:textId="77777777" w:rsidR="009238DA" w:rsidRPr="00047BA9" w:rsidRDefault="00AB0B20" w:rsidP="00047BA9">
      <w:pPr>
        <w:pStyle w:val="Heading4"/>
      </w:pPr>
      <w:bookmarkStart w:id="86" w:name="_Toc517287035"/>
      <w:r w:rsidRPr="00047BA9">
        <w:t>8.2.5</w:t>
      </w:r>
      <w:r w:rsidR="009238DA" w:rsidRPr="00047BA9">
        <w:t>.3</w:t>
      </w:r>
      <w:r w:rsidR="009238DA" w:rsidRPr="00047BA9">
        <w:tab/>
        <w:t>PSS Content switching with available SDP, change of media components or QoS</w:t>
      </w:r>
      <w:bookmarkEnd w:id="86"/>
    </w:p>
    <w:p w14:paraId="653868AA" w14:textId="77777777" w:rsidR="009238DA" w:rsidRPr="00047BA9" w:rsidRDefault="00AB0B20" w:rsidP="00047BA9">
      <w:pPr>
        <w:pStyle w:val="Heading5"/>
      </w:pPr>
      <w:bookmarkStart w:id="87" w:name="_Toc517287036"/>
      <w:r w:rsidRPr="00047BA9">
        <w:t>8.2.5</w:t>
      </w:r>
      <w:r w:rsidR="009238DA" w:rsidRPr="00047BA9">
        <w:t>.3.1</w:t>
      </w:r>
      <w:r w:rsidR="009238DA" w:rsidRPr="00047BA9">
        <w:tab/>
        <w:t>General Description</w:t>
      </w:r>
      <w:bookmarkEnd w:id="87"/>
    </w:p>
    <w:p w14:paraId="40143CDE" w14:textId="77777777" w:rsidR="009238DA" w:rsidRPr="00047BA9" w:rsidRDefault="009238DA" w:rsidP="009238DA">
      <w:r w:rsidRPr="00047BA9">
        <w:t xml:space="preserve">Fast Content Switching as defined in 26.234 [8] Clause 5.5.4 allows also changing content when the new content channel requires a different number </w:t>
      </w:r>
      <w:r w:rsidR="004A0DCD" w:rsidRPr="00BD663A">
        <w:t>or characteristics</w:t>
      </w:r>
      <w:r w:rsidR="004A0DCD">
        <w:t xml:space="preserve"> </w:t>
      </w:r>
      <w:r w:rsidRPr="00047BA9">
        <w:t xml:space="preserve">of media components as the old content channel, or when the bandwidth needs to be modified. </w:t>
      </w:r>
    </w:p>
    <w:p w14:paraId="636FD4D5" w14:textId="77777777" w:rsidR="009238DA" w:rsidRPr="00047BA9" w:rsidRDefault="009238DA" w:rsidP="009238DA">
      <w:r w:rsidRPr="00047BA9">
        <w:t>For instance, the old content stream consists out of an audio and a video stream and the new content channel offers an audio, video and 3GPP Timed Text media component. Addition a media component to an ongoing stream is defined in 26.234 [8] clause 5.5.4.6 and removing a media component in 26.234 [8] clause 5.5.4.7.</w:t>
      </w:r>
    </w:p>
    <w:p w14:paraId="5444D475" w14:textId="1981C7B6" w:rsidR="00EC570C" w:rsidRDefault="00135BF0" w:rsidP="00EC570C">
      <w:pPr>
        <w:pStyle w:val="TH"/>
      </w:pPr>
      <w:r w:rsidRPr="00047BA9">
        <w:rPr>
          <w:noProof/>
        </w:rPr>
        <w:lastRenderedPageBreak/>
        <w:drawing>
          <wp:inline distT="0" distB="0" distL="0" distR="0" wp14:anchorId="61F7574C" wp14:editId="7CD88561">
            <wp:extent cx="6115050" cy="6134100"/>
            <wp:effectExtent l="0" t="0" r="0" b="0"/>
            <wp:docPr id="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6134100"/>
                    </a:xfrm>
                    <a:prstGeom prst="rect">
                      <a:avLst/>
                    </a:prstGeom>
                    <a:noFill/>
                    <a:ln>
                      <a:noFill/>
                    </a:ln>
                  </pic:spPr>
                </pic:pic>
              </a:graphicData>
            </a:graphic>
          </wp:inline>
        </w:drawing>
      </w:r>
    </w:p>
    <w:p w14:paraId="6F97679D" w14:textId="77777777" w:rsidR="009238DA" w:rsidRPr="00047BA9" w:rsidRDefault="009238DA" w:rsidP="00C20AA4">
      <w:pPr>
        <w:pStyle w:val="TF"/>
      </w:pPr>
      <w:r w:rsidRPr="00047BA9">
        <w:t xml:space="preserve">Figure </w:t>
      </w:r>
      <w:r w:rsidR="002F1F07">
        <w:rPr>
          <w:noProof/>
        </w:rPr>
        <w:t>11</w:t>
      </w:r>
      <w:r w:rsidRPr="00047BA9">
        <w:t>: IMS PSS Content switching</w:t>
      </w:r>
    </w:p>
    <w:p w14:paraId="1E6EED72" w14:textId="77777777" w:rsidR="009238DA" w:rsidRPr="00047BA9" w:rsidRDefault="009238DA" w:rsidP="006B67B0">
      <w:pPr>
        <w:pStyle w:val="NO"/>
      </w:pPr>
      <w:r w:rsidRPr="00047BA9">
        <w:t>NOTE</w:t>
      </w:r>
      <w:r w:rsidR="006B67B0">
        <w:t xml:space="preserve"> 1</w:t>
      </w:r>
      <w:r w:rsidR="006B67B0" w:rsidRPr="00047BA9">
        <w:t>:</w:t>
      </w:r>
      <w:r w:rsidR="006B67B0">
        <w:tab/>
      </w:r>
      <w:r w:rsidRPr="00047BA9">
        <w:t>This sequence is simplified and does not e.g. show the ACK message from in response to the reception of 200 OK.</w:t>
      </w:r>
    </w:p>
    <w:p w14:paraId="2097E830" w14:textId="77777777" w:rsidR="009238DA" w:rsidRPr="00047BA9" w:rsidRDefault="009238DA" w:rsidP="006B67B0">
      <w:pPr>
        <w:pStyle w:val="NO"/>
      </w:pPr>
      <w:r w:rsidRPr="00047BA9">
        <w:t>NOTE</w:t>
      </w:r>
      <w:r w:rsidR="006B67B0">
        <w:t xml:space="preserve"> 2</w:t>
      </w:r>
      <w:r w:rsidR="006B67B0" w:rsidRPr="00047BA9">
        <w:t>:</w:t>
      </w:r>
      <w:r w:rsidR="006B67B0">
        <w:tab/>
      </w:r>
      <w:r w:rsidRPr="00047BA9">
        <w:t>The number of required RTSP SETUP interactions between the PSS Adapter and the PSS Server depend on the number of new media components in the SDP.</w:t>
      </w:r>
    </w:p>
    <w:p w14:paraId="7EB32EA2" w14:textId="77777777" w:rsidR="00263181" w:rsidRPr="00047BA9" w:rsidRDefault="00263181" w:rsidP="00263181">
      <w:pPr>
        <w:pStyle w:val="NF"/>
      </w:pPr>
    </w:p>
    <w:p w14:paraId="3B10FBB5" w14:textId="77777777" w:rsidR="009238DA" w:rsidRPr="00047BA9" w:rsidRDefault="009238DA" w:rsidP="009238DA">
      <w:r w:rsidRPr="00047BA9">
        <w:t>The UE determines that the new SDP file contains a different number of media components as the old SDP. The UE updates the streaming session by sending a Re-INVITE with the new SDP file, as described in clause 8.2.</w:t>
      </w:r>
      <w:r w:rsidR="00EB2073">
        <w:t>3</w:t>
      </w:r>
      <w:r w:rsidRPr="00047BA9">
        <w:t xml:space="preserve">.2. </w:t>
      </w:r>
      <w:r w:rsidR="000E43A9">
        <w:t xml:space="preserve">The Re-INVITE is sent either before, during or after the RTSP PLAY switch. </w:t>
      </w:r>
      <w:r w:rsidRPr="00047BA9">
        <w:t>As soon as the UE receives the 200 OK for the Re-INVITE, the UE initiates a PLAY to get the new synchronization information.</w:t>
      </w:r>
    </w:p>
    <w:p w14:paraId="1595162A" w14:textId="77777777" w:rsidR="009238DA" w:rsidRPr="00047BA9" w:rsidRDefault="00AB0B20" w:rsidP="00047BA9">
      <w:pPr>
        <w:pStyle w:val="Heading5"/>
      </w:pPr>
      <w:bookmarkStart w:id="88" w:name="_Toc517287037"/>
      <w:r w:rsidRPr="00047BA9">
        <w:t>8.2.5</w:t>
      </w:r>
      <w:r w:rsidR="0051316F">
        <w:t>.3.2</w:t>
      </w:r>
      <w:r w:rsidR="0051316F">
        <w:tab/>
      </w:r>
      <w:r w:rsidR="009238DA" w:rsidRPr="00047BA9">
        <w:t>Procedures at the UE</w:t>
      </w:r>
      <w:bookmarkEnd w:id="88"/>
    </w:p>
    <w:p w14:paraId="138000B5" w14:textId="77777777" w:rsidR="009238DA" w:rsidRPr="00047BA9" w:rsidRDefault="009238DA" w:rsidP="009238DA">
      <w:r w:rsidRPr="00047BA9">
        <w:t>The UE shall send an RTSP PLAY request with the new content URI as defined in TS 26.234 [8] clause 5.5.4. The UE changes the number of media components by sending a Re-INVITE message with the new SDP offer. After receiving the 200 OK for the Re-INVITE the UE initiates a PLAY to get the new synchronization information.</w:t>
      </w:r>
    </w:p>
    <w:p w14:paraId="30A7E31E" w14:textId="77777777" w:rsidR="009238DA" w:rsidRPr="00047BA9" w:rsidRDefault="009238DA" w:rsidP="00047BA9">
      <w:pPr>
        <w:pStyle w:val="Heading5"/>
      </w:pPr>
      <w:bookmarkStart w:id="89" w:name="_Toc517287038"/>
      <w:r w:rsidRPr="00047BA9">
        <w:lastRenderedPageBreak/>
        <w:t>8.2.</w:t>
      </w:r>
      <w:r w:rsidR="00AB0B20" w:rsidRPr="00047BA9">
        <w:t>5</w:t>
      </w:r>
      <w:r w:rsidR="0051316F">
        <w:t>.3.3</w:t>
      </w:r>
      <w:r w:rsidR="0051316F">
        <w:tab/>
      </w:r>
      <w:r w:rsidRPr="00047BA9">
        <w:t>Procedures at the IM CN Subsystem</w:t>
      </w:r>
      <w:bookmarkEnd w:id="89"/>
    </w:p>
    <w:p w14:paraId="33C0B4B0" w14:textId="77777777" w:rsidR="009238DA" w:rsidRPr="00047BA9" w:rsidRDefault="009238DA" w:rsidP="009238DA">
      <w:r w:rsidRPr="00047BA9">
        <w:t>The IM CN subsystem handles the SIP dialog as defined in 3GPP TS 23.228 [6].</w:t>
      </w:r>
    </w:p>
    <w:p w14:paraId="02E0A606" w14:textId="77777777" w:rsidR="00F77105" w:rsidRPr="00047BA9" w:rsidRDefault="00F77105" w:rsidP="00047BA9">
      <w:pPr>
        <w:pStyle w:val="Heading5"/>
        <w:rPr>
          <w:lang w:eastAsia="ja-JP"/>
        </w:rPr>
      </w:pPr>
      <w:bookmarkStart w:id="90" w:name="_Toc517287039"/>
      <w:r w:rsidRPr="00047BA9">
        <w:rPr>
          <w:lang w:eastAsia="ja-JP"/>
        </w:rPr>
        <w:t>8.2.</w:t>
      </w:r>
      <w:r w:rsidR="00AB0B20" w:rsidRPr="00047BA9">
        <w:rPr>
          <w:lang w:eastAsia="ja-JP"/>
        </w:rPr>
        <w:t>5</w:t>
      </w:r>
      <w:r w:rsidRPr="00047BA9">
        <w:rPr>
          <w:lang w:eastAsia="ja-JP"/>
        </w:rPr>
        <w:t>.3.4</w:t>
      </w:r>
      <w:r w:rsidRPr="00047BA9">
        <w:rPr>
          <w:lang w:eastAsia="ja-JP"/>
        </w:rPr>
        <w:tab/>
        <w:t>Procedures at the SCF</w:t>
      </w:r>
      <w:bookmarkEnd w:id="90"/>
    </w:p>
    <w:p w14:paraId="7F4DDEBC" w14:textId="77777777" w:rsidR="00F77105" w:rsidRPr="00047BA9" w:rsidRDefault="00F77105" w:rsidP="00F77105">
      <w:pPr>
        <w:rPr>
          <w:lang w:eastAsia="ja-JP"/>
        </w:rPr>
      </w:pPr>
      <w:r w:rsidRPr="00047BA9">
        <w:rPr>
          <w:lang w:eastAsia="ja-JP"/>
        </w:rPr>
        <w:t>Upon receipt of a SIP INFO message the SCF shall send a SIP 200 OK to the PSS adapter.</w:t>
      </w:r>
    </w:p>
    <w:p w14:paraId="6966D918" w14:textId="77777777" w:rsidR="00F77105" w:rsidRPr="00047BA9" w:rsidRDefault="00F77105" w:rsidP="00047BA9">
      <w:pPr>
        <w:pStyle w:val="Heading5"/>
        <w:rPr>
          <w:lang w:eastAsia="ja-JP"/>
        </w:rPr>
      </w:pPr>
      <w:bookmarkStart w:id="91" w:name="_Toc517287040"/>
      <w:r w:rsidRPr="00047BA9">
        <w:rPr>
          <w:lang w:eastAsia="ja-JP"/>
        </w:rPr>
        <w:t>8.2.</w:t>
      </w:r>
      <w:r w:rsidR="00AB0B20" w:rsidRPr="00047BA9">
        <w:rPr>
          <w:lang w:eastAsia="ja-JP"/>
        </w:rPr>
        <w:t>5</w:t>
      </w:r>
      <w:r w:rsidRPr="00047BA9">
        <w:rPr>
          <w:lang w:eastAsia="ja-JP"/>
        </w:rPr>
        <w:t>.3.5</w:t>
      </w:r>
      <w:r w:rsidRPr="00047BA9">
        <w:rPr>
          <w:lang w:eastAsia="ja-JP"/>
        </w:rPr>
        <w:tab/>
        <w:t>Procedures at the PSS Adapter</w:t>
      </w:r>
      <w:bookmarkEnd w:id="91"/>
    </w:p>
    <w:p w14:paraId="29A355CC" w14:textId="77777777" w:rsidR="00F77105" w:rsidRDefault="00F77105" w:rsidP="00F77105">
      <w:pPr>
        <w:rPr>
          <w:lang w:eastAsia="ja-JP"/>
        </w:rPr>
      </w:pPr>
      <w:r w:rsidRPr="00047BA9">
        <w:rPr>
          <w:lang w:eastAsia="ja-JP"/>
        </w:rPr>
        <w:t xml:space="preserve">Upon identification of a successful content </w:t>
      </w:r>
      <w:r w:rsidR="007C5E7D" w:rsidRPr="00047BA9">
        <w:rPr>
          <w:lang w:eastAsia="ja-JP"/>
        </w:rPr>
        <w:t>switch, the</w:t>
      </w:r>
      <w:r w:rsidRPr="00047BA9">
        <w:rPr>
          <w:lang w:eastAsia="ja-JP"/>
        </w:rPr>
        <w:t xml:space="preserve"> PSS Adapter starts the content switching timer for a particular session. If another content switch occurs during the life of the timer, the timer is restarted. If the session is terminated during the life of the timer, the timer is stopped. After timer expiration, the PSS Adapter should send a SIP INFO message</w:t>
      </w:r>
      <w:r w:rsidR="00EC570C">
        <w:rPr>
          <w:lang w:eastAsia="ja-JP"/>
        </w:rPr>
        <w:t xml:space="preserve"> </w:t>
      </w:r>
      <w:r w:rsidR="00EC570C">
        <w:rPr>
          <w:lang w:eastAsia="zh-CN"/>
        </w:rPr>
        <w:t xml:space="preserve">with the Info Package (Content Reporting) </w:t>
      </w:r>
      <w:r w:rsidR="00EC570C" w:rsidRPr="00047BA9">
        <w:rPr>
          <w:lang w:eastAsia="ja-JP"/>
        </w:rPr>
        <w:t>to the SCF</w:t>
      </w:r>
      <w:r w:rsidR="00EC570C">
        <w:rPr>
          <w:lang w:eastAsia="zh-CN"/>
        </w:rPr>
        <w:t xml:space="preserve">. </w:t>
      </w:r>
      <w:r w:rsidR="00EC570C">
        <w:t xml:space="preserve">The Content Reporting Info Package shall contain an XML document </w:t>
      </w:r>
      <w:r w:rsidR="00EC570C" w:rsidRPr="00047BA9">
        <w:rPr>
          <w:lang w:eastAsia="ja-JP"/>
        </w:rPr>
        <w:t xml:space="preserve">as defined in </w:t>
      </w:r>
      <w:r w:rsidR="00EC570C">
        <w:rPr>
          <w:rFonts w:hint="eastAsia"/>
          <w:lang w:eastAsia="zh-CN"/>
        </w:rPr>
        <w:t>Annex D and</w:t>
      </w:r>
      <w:r w:rsidR="00EC570C">
        <w:rPr>
          <w:lang w:eastAsia="zh-CN"/>
        </w:rPr>
        <w:t xml:space="preserve"> </w:t>
      </w:r>
      <w:r w:rsidR="00EC570C" w:rsidRPr="00047BA9">
        <w:rPr>
          <w:lang w:eastAsia="ja-JP"/>
        </w:rPr>
        <w:t>Annex E</w:t>
      </w:r>
      <w:r w:rsidR="00EC570C">
        <w:rPr>
          <w:lang w:eastAsia="ja-JP"/>
        </w:rPr>
        <w:t>.</w:t>
      </w:r>
    </w:p>
    <w:p w14:paraId="7A1F320C" w14:textId="77777777" w:rsidR="00BE5F04" w:rsidRDefault="008276DA" w:rsidP="008276DA">
      <w:pPr>
        <w:pStyle w:val="B1"/>
      </w:pPr>
      <w:r>
        <w:t>-</w:t>
      </w:r>
      <w:r>
        <w:tab/>
      </w:r>
      <w:r w:rsidR="00BE5F04" w:rsidRPr="003E59D7">
        <w:t>ImsPssMbmsCommand shall be set to "PssSwitch".</w:t>
      </w:r>
    </w:p>
    <w:p w14:paraId="19CFE661" w14:textId="77777777" w:rsidR="00BE5F04" w:rsidRDefault="008276DA" w:rsidP="008276DA">
      <w:pPr>
        <w:pStyle w:val="B1"/>
      </w:pPr>
      <w:r>
        <w:t>-</w:t>
      </w:r>
      <w:r>
        <w:tab/>
      </w:r>
      <w:r w:rsidR="00BE5F04" w:rsidRPr="003E59D7">
        <w:t>ContentID is set to the RTSP URI of the new content.</w:t>
      </w:r>
    </w:p>
    <w:p w14:paraId="57C5DFFE" w14:textId="77777777" w:rsidR="00BE5F04" w:rsidRDefault="008276DA" w:rsidP="008276DA">
      <w:pPr>
        <w:pStyle w:val="B1"/>
      </w:pPr>
      <w:r>
        <w:t>-</w:t>
      </w:r>
      <w:r>
        <w:tab/>
      </w:r>
      <w:r w:rsidR="00BE5F04" w:rsidRPr="003E59D7">
        <w:t xml:space="preserve">DateTime is set to the current </w:t>
      </w:r>
      <w:r w:rsidR="00BE5F04">
        <w:t>date and time</w:t>
      </w:r>
      <w:r w:rsidR="00BE5F04" w:rsidRPr="003E59D7">
        <w:t xml:space="preserve">. </w:t>
      </w:r>
    </w:p>
    <w:p w14:paraId="5D2EFB6C" w14:textId="77777777" w:rsidR="00BE5F04" w:rsidRPr="00047BA9" w:rsidRDefault="00BE5F04" w:rsidP="00F77105">
      <w:pPr>
        <w:rPr>
          <w:lang w:eastAsia="zh-CN"/>
        </w:rPr>
      </w:pPr>
      <w:r w:rsidRPr="003E59D7">
        <w:t>The Content-Type header shall be set to "application</w:t>
      </w:r>
      <w:r>
        <w:t>/3gpp-ims-pss-mbms-command+xml"</w:t>
      </w:r>
      <w:r w:rsidRPr="003E59D7">
        <w:t>.</w:t>
      </w:r>
    </w:p>
    <w:p w14:paraId="6E704A81" w14:textId="77777777" w:rsidR="009238DA" w:rsidRPr="00047BA9" w:rsidRDefault="009238DA" w:rsidP="009238DA">
      <w:r w:rsidRPr="00047BA9">
        <w:t>When receiving the SIP Re-INVITE message from the SCF, if a new media component needs to be added</w:t>
      </w:r>
      <w:r w:rsidR="004A0DCD" w:rsidRPr="00BD663A">
        <w:t xml:space="preserve"> or removed</w:t>
      </w:r>
      <w:r w:rsidRPr="00047BA9">
        <w:t>, the PSS adapter shall send the RTSP SETUP to the PSS server, indicating the new media component that needs to be added</w:t>
      </w:r>
      <w:r w:rsidR="004A0DCD" w:rsidRPr="00BD663A">
        <w:t xml:space="preserve"> or removed</w:t>
      </w:r>
      <w:r w:rsidRPr="00047BA9">
        <w:t>.</w:t>
      </w:r>
    </w:p>
    <w:p w14:paraId="64E722C2" w14:textId="77777777" w:rsidR="009238DA" w:rsidRPr="00047BA9" w:rsidRDefault="009238DA" w:rsidP="00047BA9">
      <w:pPr>
        <w:pStyle w:val="Heading5"/>
      </w:pPr>
      <w:bookmarkStart w:id="92" w:name="_Toc517287041"/>
      <w:r w:rsidRPr="00047BA9">
        <w:t>8.2.</w:t>
      </w:r>
      <w:r w:rsidR="00AB0B20" w:rsidRPr="00047BA9">
        <w:t>5</w:t>
      </w:r>
      <w:r w:rsidR="006B67B0">
        <w:t>.3.6</w:t>
      </w:r>
      <w:r w:rsidR="006B67B0">
        <w:tab/>
      </w:r>
      <w:r w:rsidRPr="00047BA9">
        <w:t>Procedures at the PSS Server</w:t>
      </w:r>
      <w:bookmarkEnd w:id="92"/>
      <w:r w:rsidRPr="00047BA9">
        <w:t xml:space="preserve"> </w:t>
      </w:r>
    </w:p>
    <w:p w14:paraId="122D5BE6" w14:textId="77777777" w:rsidR="009238DA" w:rsidRPr="00047BA9" w:rsidRDefault="009238DA" w:rsidP="009238DA">
      <w:r w:rsidRPr="00047BA9">
        <w:t>The PSS Server behaves as defined in 3GPP TS 26.234 [8] clause 5.5.4</w:t>
      </w:r>
    </w:p>
    <w:p w14:paraId="712B3DD9" w14:textId="77777777" w:rsidR="00F15838" w:rsidRPr="00047BA9" w:rsidRDefault="00F15838" w:rsidP="00047BA9">
      <w:pPr>
        <w:pStyle w:val="Heading4"/>
      </w:pPr>
      <w:bookmarkStart w:id="93" w:name="_Toc517287042"/>
      <w:r w:rsidRPr="00047BA9">
        <w:t>8.2.</w:t>
      </w:r>
      <w:r w:rsidR="00AB0B20" w:rsidRPr="00047BA9">
        <w:t>5</w:t>
      </w:r>
      <w:r w:rsidRPr="00047BA9">
        <w:t>.4</w:t>
      </w:r>
      <w:r w:rsidRPr="00047BA9">
        <w:tab/>
        <w:t>PSS Content switching with unavailable SDP, no change of media component and/or bandwidth</w:t>
      </w:r>
      <w:bookmarkEnd w:id="93"/>
    </w:p>
    <w:p w14:paraId="22F0AFFC" w14:textId="77777777" w:rsidR="00F15838" w:rsidRPr="00047BA9" w:rsidRDefault="00F15838" w:rsidP="00047BA9">
      <w:pPr>
        <w:pStyle w:val="Heading5"/>
      </w:pPr>
      <w:bookmarkStart w:id="94" w:name="_Toc517287043"/>
      <w:r w:rsidRPr="00047BA9">
        <w:t>8.2.</w:t>
      </w:r>
      <w:r w:rsidR="00AB0B20" w:rsidRPr="00047BA9">
        <w:t>5</w:t>
      </w:r>
      <w:r w:rsidRPr="00047BA9">
        <w:t>.4.1</w:t>
      </w:r>
      <w:r w:rsidRPr="00047BA9">
        <w:tab/>
        <w:t>General description</w:t>
      </w:r>
      <w:bookmarkEnd w:id="94"/>
    </w:p>
    <w:p w14:paraId="069C1DA8" w14:textId="77777777" w:rsidR="00F15838" w:rsidRPr="00047BA9" w:rsidRDefault="00F15838" w:rsidP="00F15838">
      <w:r w:rsidRPr="00047BA9">
        <w:t xml:space="preserve">In this case, the UE does not have the SDP for the streams it intends to switch to. The new content has same media and </w:t>
      </w:r>
      <w:r w:rsidR="007C5E7D" w:rsidRPr="00047BA9">
        <w:t>bandwidth</w:t>
      </w:r>
      <w:r w:rsidRPr="00047BA9">
        <w:t xml:space="preserve"> characteristics.</w:t>
      </w:r>
    </w:p>
    <w:p w14:paraId="2E2A77F8" w14:textId="2040CFC4" w:rsidR="00B50AAE" w:rsidRPr="00047BA9" w:rsidRDefault="00135BF0" w:rsidP="00B50AAE">
      <w:pPr>
        <w:pStyle w:val="TH"/>
        <w:rPr>
          <w:lang w:eastAsia="zh-CN"/>
        </w:rPr>
      </w:pPr>
      <w:r>
        <w:rPr>
          <w:noProof/>
        </w:rPr>
        <w:lastRenderedPageBreak/>
        <w:drawing>
          <wp:inline distT="0" distB="0" distL="0" distR="0" wp14:anchorId="68DCF06C" wp14:editId="72C8E687">
            <wp:extent cx="6115050" cy="3981450"/>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981450"/>
                    </a:xfrm>
                    <a:prstGeom prst="rect">
                      <a:avLst/>
                    </a:prstGeom>
                    <a:noFill/>
                    <a:ln>
                      <a:noFill/>
                    </a:ln>
                  </pic:spPr>
                </pic:pic>
              </a:graphicData>
            </a:graphic>
          </wp:inline>
        </w:drawing>
      </w:r>
    </w:p>
    <w:p w14:paraId="2E4938F1" w14:textId="77777777" w:rsidR="00F15838" w:rsidRPr="00047BA9" w:rsidRDefault="00263181" w:rsidP="00BA766A">
      <w:pPr>
        <w:pStyle w:val="TF"/>
      </w:pPr>
      <w:r w:rsidRPr="00047BA9">
        <w:t xml:space="preserve">Figure </w:t>
      </w:r>
      <w:r w:rsidR="002F1F07">
        <w:rPr>
          <w:noProof/>
        </w:rPr>
        <w:t>12</w:t>
      </w:r>
      <w:r w:rsidRPr="00047BA9">
        <w:t xml:space="preserve">: </w:t>
      </w:r>
      <w:r w:rsidR="00F15838" w:rsidRPr="00047BA9">
        <w:t>IMS PSS Content switching without available SDP, no change of media component and/or bandwidth</w:t>
      </w:r>
    </w:p>
    <w:p w14:paraId="4A1A32D8" w14:textId="77777777" w:rsidR="00263181" w:rsidRPr="00047BA9" w:rsidRDefault="00263181" w:rsidP="00263181">
      <w:r w:rsidRPr="00047BA9">
        <w:t>The UE sends a PLAY request to the PSS adapter indicating that it needs the SDP for the new streams. The PSS Adapter sends the RTSP PLAY message to the PSS Server.</w:t>
      </w:r>
    </w:p>
    <w:p w14:paraId="6A1D5245" w14:textId="77777777" w:rsidR="00263181" w:rsidRPr="00047BA9" w:rsidRDefault="00263181" w:rsidP="00263181">
      <w:r w:rsidRPr="00047BA9">
        <w:t>The PSS Server responses a RTSP 200 OK message to the PSS Adapter, PSS Adapter sends the RTSP 200 OK message to UE containing the SDP for the new streams.</w:t>
      </w:r>
    </w:p>
    <w:p w14:paraId="01EA1E0D" w14:textId="77777777" w:rsidR="00263181" w:rsidRPr="00047BA9" w:rsidRDefault="00263181" w:rsidP="00263181">
      <w:r w:rsidRPr="00047BA9">
        <w:t>The PSS server starts streaming the switched content streams to the UE.</w:t>
      </w:r>
    </w:p>
    <w:p w14:paraId="0D8F8B4D" w14:textId="77777777" w:rsidR="00263181" w:rsidRPr="00047BA9" w:rsidRDefault="00263181" w:rsidP="00263181">
      <w:r w:rsidRPr="00047BA9">
        <w:t xml:space="preserve">The PSS Adapter should send a SIP INFO message </w:t>
      </w:r>
      <w:r w:rsidR="002B13EE">
        <w:t>including the Info Package (Content Reporting)</w:t>
      </w:r>
      <w:r w:rsidR="002B13EE" w:rsidRPr="00047BA9">
        <w:t xml:space="preserve"> </w:t>
      </w:r>
      <w:r w:rsidRPr="00047BA9">
        <w:t>to the SCF</w:t>
      </w:r>
      <w:r w:rsidR="002B13EE">
        <w:t xml:space="preserve"> </w:t>
      </w:r>
      <w:r w:rsidRPr="00047BA9">
        <w:t>according to clause 8.2.</w:t>
      </w:r>
      <w:r w:rsidR="00EB2073">
        <w:t>5</w:t>
      </w:r>
      <w:r w:rsidR="002B13EE">
        <w:t>.2.1.</w:t>
      </w:r>
    </w:p>
    <w:p w14:paraId="56DFD3C1" w14:textId="77777777" w:rsidR="00263181" w:rsidRPr="00047BA9" w:rsidRDefault="00263181" w:rsidP="00047BA9">
      <w:pPr>
        <w:pStyle w:val="Heading5"/>
      </w:pPr>
      <w:bookmarkStart w:id="95" w:name="_Toc517287044"/>
      <w:r w:rsidRPr="00047BA9">
        <w:t>8.2.</w:t>
      </w:r>
      <w:r w:rsidR="00AB0B20" w:rsidRPr="00047BA9">
        <w:t>5</w:t>
      </w:r>
      <w:r w:rsidR="0051316F">
        <w:t>.4.2</w:t>
      </w:r>
      <w:r w:rsidR="0051316F">
        <w:tab/>
      </w:r>
      <w:r w:rsidRPr="00047BA9">
        <w:t>Procedures at the UE</w:t>
      </w:r>
      <w:bookmarkEnd w:id="95"/>
    </w:p>
    <w:p w14:paraId="63CB683B" w14:textId="77777777" w:rsidR="00263181" w:rsidRPr="00047BA9" w:rsidRDefault="00263181" w:rsidP="00263181">
      <w:r w:rsidRPr="00047BA9">
        <w:t xml:space="preserve">To switch content of the PSS streaming session the UE shall send an RTSP PLAY to request the new SDP as defined in TS 26.234 [8]. </w:t>
      </w:r>
    </w:p>
    <w:p w14:paraId="0D6A8677" w14:textId="77777777" w:rsidR="00263181" w:rsidRPr="00047BA9" w:rsidRDefault="00263181" w:rsidP="00047BA9">
      <w:pPr>
        <w:pStyle w:val="Heading5"/>
      </w:pPr>
      <w:bookmarkStart w:id="96" w:name="_Toc517287045"/>
      <w:r w:rsidRPr="00047BA9">
        <w:t>8.2.</w:t>
      </w:r>
      <w:r w:rsidR="00AB0B20" w:rsidRPr="00047BA9">
        <w:t>5</w:t>
      </w:r>
      <w:r w:rsidR="0051316F">
        <w:t>.4.3</w:t>
      </w:r>
      <w:r w:rsidR="0051316F">
        <w:tab/>
      </w:r>
      <w:r w:rsidRPr="00047BA9">
        <w:t>Procedures at the IM CN Subsystem</w:t>
      </w:r>
      <w:bookmarkEnd w:id="96"/>
    </w:p>
    <w:p w14:paraId="4AB52D57" w14:textId="77777777" w:rsidR="00263181" w:rsidRPr="00047BA9" w:rsidRDefault="00263181" w:rsidP="00263181">
      <w:r w:rsidRPr="00047BA9">
        <w:t>The IM CN subsystem handles the SIP dialog as defined in 3GPP TS 23.228 [6].</w:t>
      </w:r>
    </w:p>
    <w:p w14:paraId="23993F98" w14:textId="77777777" w:rsidR="00F77105" w:rsidRPr="00047BA9" w:rsidRDefault="00F77105" w:rsidP="00047BA9">
      <w:pPr>
        <w:pStyle w:val="Heading5"/>
        <w:rPr>
          <w:lang w:eastAsia="ja-JP"/>
        </w:rPr>
      </w:pPr>
      <w:bookmarkStart w:id="97" w:name="_Toc517287046"/>
      <w:r w:rsidRPr="00047BA9">
        <w:rPr>
          <w:lang w:eastAsia="ja-JP"/>
        </w:rPr>
        <w:t>8.2.</w:t>
      </w:r>
      <w:r w:rsidR="00AB0B20" w:rsidRPr="00047BA9">
        <w:rPr>
          <w:lang w:eastAsia="ja-JP"/>
        </w:rPr>
        <w:t>5</w:t>
      </w:r>
      <w:r w:rsidRPr="00047BA9">
        <w:rPr>
          <w:lang w:eastAsia="ja-JP"/>
        </w:rPr>
        <w:t>.4.4</w:t>
      </w:r>
      <w:r w:rsidRPr="00047BA9">
        <w:rPr>
          <w:lang w:eastAsia="ja-JP"/>
        </w:rPr>
        <w:tab/>
        <w:t>Procedures at the SCF</w:t>
      </w:r>
      <w:bookmarkEnd w:id="97"/>
    </w:p>
    <w:p w14:paraId="49296DA7" w14:textId="77777777" w:rsidR="00F77105" w:rsidRPr="00047BA9" w:rsidRDefault="00F77105" w:rsidP="00F77105">
      <w:pPr>
        <w:rPr>
          <w:lang w:eastAsia="ja-JP"/>
        </w:rPr>
      </w:pPr>
      <w:r w:rsidRPr="00047BA9">
        <w:rPr>
          <w:lang w:eastAsia="ja-JP"/>
        </w:rPr>
        <w:t>Upon receipt of a SIP INFO message the SCF shall send a SIP 200 OK to the PSS adapter.</w:t>
      </w:r>
    </w:p>
    <w:p w14:paraId="55608BCA" w14:textId="77777777" w:rsidR="00F77105" w:rsidRPr="00047BA9" w:rsidRDefault="00F77105" w:rsidP="00047BA9">
      <w:pPr>
        <w:pStyle w:val="Heading5"/>
        <w:rPr>
          <w:lang w:eastAsia="ja-JP"/>
        </w:rPr>
      </w:pPr>
      <w:bookmarkStart w:id="98" w:name="_Toc517287047"/>
      <w:r w:rsidRPr="00047BA9">
        <w:rPr>
          <w:lang w:eastAsia="ja-JP"/>
        </w:rPr>
        <w:t>8.2.</w:t>
      </w:r>
      <w:r w:rsidR="00AB0B20" w:rsidRPr="00047BA9">
        <w:rPr>
          <w:lang w:eastAsia="ja-JP"/>
        </w:rPr>
        <w:t>5</w:t>
      </w:r>
      <w:r w:rsidRPr="00047BA9">
        <w:rPr>
          <w:lang w:eastAsia="ja-JP"/>
        </w:rPr>
        <w:t>.4.5</w:t>
      </w:r>
      <w:r w:rsidRPr="00047BA9">
        <w:rPr>
          <w:lang w:eastAsia="ja-JP"/>
        </w:rPr>
        <w:tab/>
        <w:t>Procedures at the PSS Adapter</w:t>
      </w:r>
      <w:bookmarkEnd w:id="98"/>
    </w:p>
    <w:p w14:paraId="73DFA257" w14:textId="77777777" w:rsidR="00F77105" w:rsidRDefault="00F77105" w:rsidP="00F77105">
      <w:pPr>
        <w:rPr>
          <w:lang w:eastAsia="ja-JP"/>
        </w:rPr>
      </w:pPr>
      <w:r w:rsidRPr="00047BA9">
        <w:rPr>
          <w:lang w:eastAsia="ja-JP"/>
        </w:rPr>
        <w:t xml:space="preserve">Upon identification of a successful content </w:t>
      </w:r>
      <w:r w:rsidR="007C5E7D" w:rsidRPr="00047BA9">
        <w:rPr>
          <w:lang w:eastAsia="ja-JP"/>
        </w:rPr>
        <w:t>switch, the</w:t>
      </w:r>
      <w:r w:rsidRPr="00047BA9">
        <w:rPr>
          <w:lang w:eastAsia="ja-JP"/>
        </w:rPr>
        <w:t xml:space="preserve"> PSS Adapter starts the content switching timer for a particular session. If another content switch occurs during the life of the timer, the timer is restarted. If the session is terminated during the life of the timer, the timer is stopped. After timer expiration, the PSS Adapter should send a SIP INFO </w:t>
      </w:r>
      <w:r w:rsidRPr="00047BA9">
        <w:rPr>
          <w:lang w:eastAsia="ja-JP"/>
        </w:rPr>
        <w:lastRenderedPageBreak/>
        <w:t>message</w:t>
      </w:r>
      <w:r w:rsidR="002B13EE">
        <w:rPr>
          <w:lang w:eastAsia="ja-JP"/>
        </w:rPr>
        <w:t xml:space="preserve"> </w:t>
      </w:r>
      <w:r w:rsidR="002B13EE">
        <w:rPr>
          <w:lang w:eastAsia="zh-CN"/>
        </w:rPr>
        <w:t xml:space="preserve">with the Info Package (Content Reporting) </w:t>
      </w:r>
      <w:r w:rsidR="002B13EE" w:rsidRPr="00047BA9">
        <w:rPr>
          <w:lang w:eastAsia="ja-JP"/>
        </w:rPr>
        <w:t>to the SCF</w:t>
      </w:r>
      <w:r w:rsidR="002B13EE">
        <w:rPr>
          <w:lang w:eastAsia="zh-CN"/>
        </w:rPr>
        <w:t xml:space="preserve">. </w:t>
      </w:r>
      <w:r w:rsidR="002B13EE">
        <w:t xml:space="preserve">The Content Reporting Info Package shall contain an XML document </w:t>
      </w:r>
      <w:r w:rsidR="002B13EE" w:rsidRPr="00047BA9">
        <w:rPr>
          <w:lang w:eastAsia="ja-JP"/>
        </w:rPr>
        <w:t xml:space="preserve">as defined in </w:t>
      </w:r>
      <w:r w:rsidR="002B13EE">
        <w:rPr>
          <w:rFonts w:hint="eastAsia"/>
          <w:lang w:eastAsia="zh-CN"/>
        </w:rPr>
        <w:t>Annex D and</w:t>
      </w:r>
      <w:r w:rsidR="002B13EE">
        <w:rPr>
          <w:lang w:eastAsia="zh-CN"/>
        </w:rPr>
        <w:t xml:space="preserve"> </w:t>
      </w:r>
      <w:r w:rsidR="002B13EE" w:rsidRPr="00047BA9">
        <w:rPr>
          <w:lang w:eastAsia="ja-JP"/>
        </w:rPr>
        <w:t>Annex E</w:t>
      </w:r>
      <w:r w:rsidRPr="00047BA9">
        <w:rPr>
          <w:lang w:eastAsia="ja-JP"/>
        </w:rPr>
        <w:t>.</w:t>
      </w:r>
    </w:p>
    <w:p w14:paraId="6563DB44" w14:textId="77777777" w:rsidR="00BE5F04" w:rsidRDefault="00B61C52" w:rsidP="00B61C52">
      <w:pPr>
        <w:pStyle w:val="B1"/>
      </w:pPr>
      <w:r>
        <w:t>-</w:t>
      </w:r>
      <w:r>
        <w:tab/>
      </w:r>
      <w:r w:rsidR="00BE5F04" w:rsidRPr="003E59D7">
        <w:t>ImsPssMbmsCommand shall be set to "PssSwitch".</w:t>
      </w:r>
    </w:p>
    <w:p w14:paraId="42DF9CB0" w14:textId="77777777" w:rsidR="00BE5F04" w:rsidRDefault="00B61C52" w:rsidP="00B61C52">
      <w:pPr>
        <w:pStyle w:val="B1"/>
      </w:pPr>
      <w:r>
        <w:t>-</w:t>
      </w:r>
      <w:r>
        <w:tab/>
      </w:r>
      <w:r w:rsidR="00BE5F04" w:rsidRPr="003E59D7">
        <w:t>ContentID is set to the RTSP URI of the new content.</w:t>
      </w:r>
    </w:p>
    <w:p w14:paraId="178AF5BD" w14:textId="77777777" w:rsidR="00BE5F04" w:rsidRDefault="00B61C52" w:rsidP="00B61C52">
      <w:pPr>
        <w:pStyle w:val="B1"/>
      </w:pPr>
      <w:r>
        <w:t>-</w:t>
      </w:r>
      <w:r>
        <w:tab/>
      </w:r>
      <w:r w:rsidR="00BE5F04" w:rsidRPr="003E59D7">
        <w:t xml:space="preserve">DateTime is set to the current </w:t>
      </w:r>
      <w:r w:rsidR="00BE5F04">
        <w:t>date and time</w:t>
      </w:r>
      <w:r w:rsidR="00BE5F04" w:rsidRPr="003E59D7">
        <w:t xml:space="preserve">. </w:t>
      </w:r>
    </w:p>
    <w:p w14:paraId="4902196B" w14:textId="77777777" w:rsidR="00BE5F04" w:rsidRPr="00047BA9" w:rsidRDefault="00BE5F04" w:rsidP="00F77105">
      <w:pPr>
        <w:rPr>
          <w:lang w:eastAsia="zh-CN"/>
        </w:rPr>
      </w:pPr>
      <w:r w:rsidRPr="003E59D7">
        <w:t>The Content-Type header shall be set to "application</w:t>
      </w:r>
      <w:r>
        <w:t>/3gpp-ims-pss-mbms-command+xml"</w:t>
      </w:r>
      <w:r w:rsidRPr="003E59D7">
        <w:t>.</w:t>
      </w:r>
    </w:p>
    <w:p w14:paraId="7095FBD4" w14:textId="77777777" w:rsidR="00263181" w:rsidRPr="00047BA9" w:rsidRDefault="00263181" w:rsidP="00263181">
      <w:r w:rsidRPr="00047BA9">
        <w:t>The PSS Adapter sends the RTSP 200 OK message to UE containing the SDP for the new stream.</w:t>
      </w:r>
    </w:p>
    <w:p w14:paraId="44EAEBAD" w14:textId="77777777" w:rsidR="00263181" w:rsidRPr="00047BA9" w:rsidRDefault="00263181" w:rsidP="00047BA9">
      <w:pPr>
        <w:pStyle w:val="Heading5"/>
      </w:pPr>
      <w:bookmarkStart w:id="99" w:name="_Toc517287048"/>
      <w:r w:rsidRPr="00047BA9">
        <w:t>8.2.</w:t>
      </w:r>
      <w:r w:rsidR="00AB0B20" w:rsidRPr="00047BA9">
        <w:t>5</w:t>
      </w:r>
      <w:r w:rsidRPr="00047BA9">
        <w:t>.4.6</w:t>
      </w:r>
      <w:r w:rsidRPr="00047BA9">
        <w:tab/>
        <w:t>Procedures at the PSS Server</w:t>
      </w:r>
      <w:bookmarkEnd w:id="99"/>
      <w:r w:rsidRPr="00047BA9">
        <w:t xml:space="preserve"> </w:t>
      </w:r>
    </w:p>
    <w:p w14:paraId="036028D6" w14:textId="77777777" w:rsidR="00263181" w:rsidRPr="00047BA9" w:rsidRDefault="00263181" w:rsidP="00263181">
      <w:r w:rsidRPr="00047BA9">
        <w:t>The PSS Server behaves as defined in 3GPP TS 26.234 [8] clause 5.5.4.</w:t>
      </w:r>
    </w:p>
    <w:p w14:paraId="1B0B5D2E" w14:textId="77777777" w:rsidR="00263181" w:rsidRPr="00047BA9" w:rsidRDefault="00263181" w:rsidP="00047BA9">
      <w:pPr>
        <w:pStyle w:val="Heading4"/>
      </w:pPr>
      <w:bookmarkStart w:id="100" w:name="_Toc517287049"/>
      <w:r w:rsidRPr="00047BA9">
        <w:t>8.2.</w:t>
      </w:r>
      <w:r w:rsidR="00AB0B20" w:rsidRPr="00047BA9">
        <w:t>5</w:t>
      </w:r>
      <w:r w:rsidRPr="00047BA9">
        <w:t>.5</w:t>
      </w:r>
      <w:r w:rsidRPr="00047BA9">
        <w:tab/>
        <w:t>PSS Content switching with unavailable SDP, change of media component and/or bandwidth</w:t>
      </w:r>
      <w:bookmarkEnd w:id="100"/>
    </w:p>
    <w:p w14:paraId="1E027379" w14:textId="77777777" w:rsidR="00263181" w:rsidRPr="00047BA9" w:rsidRDefault="00F77105" w:rsidP="00047BA9">
      <w:pPr>
        <w:pStyle w:val="Heading5"/>
      </w:pPr>
      <w:bookmarkStart w:id="101" w:name="_Toc517287050"/>
      <w:r w:rsidRPr="00047BA9">
        <w:t>8.2.</w:t>
      </w:r>
      <w:r w:rsidR="00AB0B20" w:rsidRPr="00047BA9">
        <w:t>5</w:t>
      </w:r>
      <w:r w:rsidRPr="00047BA9">
        <w:t>.5.1</w:t>
      </w:r>
      <w:r w:rsidR="001C2626">
        <w:tab/>
      </w:r>
      <w:r w:rsidR="00263181" w:rsidRPr="00047BA9">
        <w:t>General description</w:t>
      </w:r>
      <w:bookmarkEnd w:id="101"/>
    </w:p>
    <w:p w14:paraId="5F14A08D" w14:textId="77777777" w:rsidR="00F77105" w:rsidRPr="00047BA9" w:rsidRDefault="00F77105" w:rsidP="00F77105">
      <w:r w:rsidRPr="00047BA9">
        <w:t>In this case, the UE does not have the SDP for the streams it intends to switch to. And the new content has different media an</w:t>
      </w:r>
      <w:r w:rsidR="0051316F">
        <w:t xml:space="preserve">d/or </w:t>
      </w:r>
      <w:r w:rsidR="007C5E7D">
        <w:t>bandwidth</w:t>
      </w:r>
      <w:r w:rsidR="0051316F">
        <w:t xml:space="preserve"> characteristics.</w:t>
      </w:r>
    </w:p>
    <w:p w14:paraId="356038E2" w14:textId="725E0532" w:rsidR="0051316F" w:rsidRDefault="00135BF0" w:rsidP="004203C3">
      <w:pPr>
        <w:pStyle w:val="TH"/>
      </w:pPr>
      <w:r w:rsidRPr="00047BA9">
        <w:rPr>
          <w:noProof/>
        </w:rPr>
        <w:lastRenderedPageBreak/>
        <w:drawing>
          <wp:inline distT="0" distB="0" distL="0" distR="0" wp14:anchorId="7F005C10" wp14:editId="4B1B5378">
            <wp:extent cx="5339080" cy="5353050"/>
            <wp:effectExtent l="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080" cy="5353050"/>
                    </a:xfrm>
                    <a:prstGeom prst="rect">
                      <a:avLst/>
                    </a:prstGeom>
                    <a:noFill/>
                    <a:ln>
                      <a:noFill/>
                    </a:ln>
                  </pic:spPr>
                </pic:pic>
              </a:graphicData>
            </a:graphic>
          </wp:inline>
        </w:drawing>
      </w:r>
    </w:p>
    <w:p w14:paraId="47731303" w14:textId="77777777" w:rsidR="00263181" w:rsidRPr="00047BA9" w:rsidRDefault="00263181" w:rsidP="004203C3">
      <w:pPr>
        <w:pStyle w:val="TF"/>
      </w:pPr>
      <w:r w:rsidRPr="00047BA9">
        <w:t xml:space="preserve">Figure </w:t>
      </w:r>
      <w:r w:rsidR="00FA0C33">
        <w:t>1</w:t>
      </w:r>
      <w:r w:rsidR="009575E1">
        <w:rPr>
          <w:noProof/>
        </w:rPr>
        <w:t>3</w:t>
      </w:r>
      <w:r w:rsidRPr="00047BA9">
        <w:t xml:space="preserve">: IMS PSS Content switching without available SDP, </w:t>
      </w:r>
      <w:r w:rsidR="006B67B0">
        <w:br/>
      </w:r>
      <w:r w:rsidRPr="00047BA9">
        <w:t>change of media component and/or bandwidth</w:t>
      </w:r>
    </w:p>
    <w:p w14:paraId="24AD3CEC" w14:textId="77777777" w:rsidR="00263181" w:rsidRPr="00047BA9" w:rsidRDefault="00263181" w:rsidP="00263181">
      <w:r w:rsidRPr="00047BA9">
        <w:t xml:space="preserve">The UE sends a PLAY request to the PSS adapter indicating that it needs the SDP for the new streams. The PSS Adapter sends the RTSP PLAY message to the PSS Server.. If the UE receives a </w:t>
      </w:r>
      <w:r w:rsidR="00047BA9">
        <w:t>"</w:t>
      </w:r>
      <w:r w:rsidRPr="00047BA9">
        <w:t>206 Partial Data</w:t>
      </w:r>
      <w:r w:rsidR="00047BA9">
        <w:t>"</w:t>
      </w:r>
      <w:r w:rsidRPr="00047BA9">
        <w:t xml:space="preserve"> success status code, then the UE changes the number of media components and/or bandwidth by sending a RE-INVITE message with the new SDP file, as described in clause 8.2.</w:t>
      </w:r>
      <w:r w:rsidR="00EB2073">
        <w:t>5</w:t>
      </w:r>
      <w:r w:rsidRPr="00047BA9">
        <w:t xml:space="preserve">.1. </w:t>
      </w:r>
    </w:p>
    <w:p w14:paraId="2506F39E" w14:textId="77777777" w:rsidR="00263181" w:rsidRPr="00047BA9" w:rsidRDefault="00263181" w:rsidP="00047BA9">
      <w:pPr>
        <w:pStyle w:val="Heading5"/>
      </w:pPr>
      <w:bookmarkStart w:id="102" w:name="_Toc517287051"/>
      <w:r w:rsidRPr="00047BA9">
        <w:t>8.2.</w:t>
      </w:r>
      <w:r w:rsidR="00AB0B20" w:rsidRPr="00047BA9">
        <w:t>5</w:t>
      </w:r>
      <w:r w:rsidR="006B67B0">
        <w:t>.5.2</w:t>
      </w:r>
      <w:r w:rsidR="006B67B0">
        <w:tab/>
      </w:r>
      <w:r w:rsidRPr="00047BA9">
        <w:t>Procedures at the UE</w:t>
      </w:r>
      <w:bookmarkEnd w:id="102"/>
    </w:p>
    <w:p w14:paraId="16BCABA0" w14:textId="77777777" w:rsidR="00263181" w:rsidRPr="00047BA9" w:rsidRDefault="00263181" w:rsidP="00263181">
      <w:r w:rsidRPr="00047BA9">
        <w:t xml:space="preserve">If the UE receives a </w:t>
      </w:r>
      <w:r w:rsidR="00047BA9">
        <w:t>"</w:t>
      </w:r>
      <w:r w:rsidRPr="00047BA9">
        <w:t>206 Partial Data</w:t>
      </w:r>
      <w:r w:rsidR="00047BA9">
        <w:t>"</w:t>
      </w:r>
      <w:r w:rsidRPr="00047BA9">
        <w:t xml:space="preserve"> success status code, then the UE changes the number of media components by sending a re-INVITE message with the new SDP file.</w:t>
      </w:r>
    </w:p>
    <w:p w14:paraId="5F10C794" w14:textId="77777777" w:rsidR="00263181" w:rsidRPr="00047BA9" w:rsidRDefault="00263181" w:rsidP="00047BA9">
      <w:pPr>
        <w:pStyle w:val="Heading5"/>
      </w:pPr>
      <w:bookmarkStart w:id="103" w:name="_Toc517287052"/>
      <w:r w:rsidRPr="00047BA9">
        <w:t>8.2.</w:t>
      </w:r>
      <w:r w:rsidR="00AB0B20" w:rsidRPr="00047BA9">
        <w:t>5</w:t>
      </w:r>
      <w:r w:rsidRPr="00047BA9">
        <w:t>.5.3</w:t>
      </w:r>
      <w:r w:rsidRPr="00047BA9">
        <w:tab/>
        <w:t>Procedures at the IM CN Subsystem</w:t>
      </w:r>
      <w:bookmarkEnd w:id="103"/>
    </w:p>
    <w:p w14:paraId="21C56A49" w14:textId="77777777" w:rsidR="00263181" w:rsidRPr="00047BA9" w:rsidRDefault="00263181" w:rsidP="00263181">
      <w:r w:rsidRPr="00047BA9">
        <w:t>The IM CN subsystem handles the SIP dialog as</w:t>
      </w:r>
      <w:r w:rsidR="0051316F">
        <w:t xml:space="preserve"> defined in 3GPP TS 23.228 [6].</w:t>
      </w:r>
    </w:p>
    <w:p w14:paraId="2D8B2D1D" w14:textId="77777777" w:rsidR="00F77105" w:rsidRPr="00047BA9" w:rsidRDefault="00F77105" w:rsidP="00047BA9">
      <w:pPr>
        <w:pStyle w:val="Heading5"/>
        <w:rPr>
          <w:lang w:eastAsia="ja-JP"/>
        </w:rPr>
      </w:pPr>
      <w:bookmarkStart w:id="104" w:name="_Toc517287053"/>
      <w:r w:rsidRPr="00047BA9">
        <w:rPr>
          <w:lang w:eastAsia="ja-JP"/>
        </w:rPr>
        <w:t>8.2.</w:t>
      </w:r>
      <w:r w:rsidR="00AB0B20" w:rsidRPr="00047BA9">
        <w:rPr>
          <w:lang w:eastAsia="ja-JP"/>
        </w:rPr>
        <w:t>5</w:t>
      </w:r>
      <w:r w:rsidRPr="00047BA9">
        <w:rPr>
          <w:lang w:eastAsia="ja-JP"/>
        </w:rPr>
        <w:t>.5.4</w:t>
      </w:r>
      <w:r w:rsidRPr="00047BA9">
        <w:rPr>
          <w:lang w:eastAsia="ja-JP"/>
        </w:rPr>
        <w:tab/>
        <w:t>Procedures at the SCF</w:t>
      </w:r>
      <w:bookmarkEnd w:id="104"/>
    </w:p>
    <w:p w14:paraId="4F4E8D06" w14:textId="77777777" w:rsidR="00F77105" w:rsidRPr="00047BA9" w:rsidRDefault="00F77105" w:rsidP="00F77105">
      <w:pPr>
        <w:rPr>
          <w:lang w:eastAsia="ja-JP"/>
        </w:rPr>
      </w:pPr>
      <w:r w:rsidRPr="00047BA9">
        <w:rPr>
          <w:lang w:eastAsia="ja-JP"/>
        </w:rPr>
        <w:t>Upon receipt of a SIP INFO message the SCF shall send a SIP 200 OK to the PSS adapter.</w:t>
      </w:r>
    </w:p>
    <w:p w14:paraId="1384F0B4" w14:textId="77777777" w:rsidR="00F77105" w:rsidRPr="00047BA9" w:rsidRDefault="00F77105" w:rsidP="00047BA9">
      <w:pPr>
        <w:pStyle w:val="Heading5"/>
        <w:rPr>
          <w:lang w:eastAsia="ja-JP"/>
        </w:rPr>
      </w:pPr>
      <w:bookmarkStart w:id="105" w:name="_Toc517287054"/>
      <w:r w:rsidRPr="00047BA9">
        <w:rPr>
          <w:lang w:eastAsia="ja-JP"/>
        </w:rPr>
        <w:lastRenderedPageBreak/>
        <w:t>8.2.</w:t>
      </w:r>
      <w:r w:rsidR="00AB0B20" w:rsidRPr="00047BA9">
        <w:rPr>
          <w:lang w:eastAsia="ja-JP"/>
        </w:rPr>
        <w:t>5</w:t>
      </w:r>
      <w:r w:rsidRPr="00047BA9">
        <w:rPr>
          <w:lang w:eastAsia="ja-JP"/>
        </w:rPr>
        <w:t>.5.5</w:t>
      </w:r>
      <w:r w:rsidRPr="00047BA9">
        <w:rPr>
          <w:lang w:eastAsia="ja-JP"/>
        </w:rPr>
        <w:tab/>
        <w:t>Procedures at the PSS Adapter</w:t>
      </w:r>
      <w:bookmarkEnd w:id="105"/>
    </w:p>
    <w:p w14:paraId="6E12F4D7" w14:textId="77777777" w:rsidR="00F77105" w:rsidRDefault="00F77105" w:rsidP="00F77105">
      <w:pPr>
        <w:rPr>
          <w:lang w:eastAsia="ja-JP"/>
        </w:rPr>
      </w:pPr>
      <w:r w:rsidRPr="00047BA9">
        <w:rPr>
          <w:lang w:eastAsia="ja-JP"/>
        </w:rPr>
        <w:t xml:space="preserve">Upon identification of a successful content </w:t>
      </w:r>
      <w:r w:rsidR="007C5E7D" w:rsidRPr="00047BA9">
        <w:rPr>
          <w:lang w:eastAsia="ja-JP"/>
        </w:rPr>
        <w:t>switch, the</w:t>
      </w:r>
      <w:r w:rsidRPr="00047BA9">
        <w:rPr>
          <w:lang w:eastAsia="ja-JP"/>
        </w:rPr>
        <w:t xml:space="preserve"> PSS Adapter starts the content switching timer for a particular session. If another content switch occurs during the life of the timer, the timer is restarted. If the session is terminated during the life of the timer, the timer is stopped. After timer expiration, the PSS Adapter should send a SIP INFO message</w:t>
      </w:r>
      <w:r w:rsidR="002B13EE">
        <w:rPr>
          <w:lang w:eastAsia="ja-JP"/>
        </w:rPr>
        <w:t xml:space="preserve"> </w:t>
      </w:r>
      <w:r w:rsidR="002B13EE">
        <w:rPr>
          <w:lang w:eastAsia="zh-CN"/>
        </w:rPr>
        <w:t xml:space="preserve">with the Info Package (Content Reporting) </w:t>
      </w:r>
      <w:r w:rsidR="002B13EE" w:rsidRPr="00047BA9">
        <w:rPr>
          <w:lang w:eastAsia="ja-JP"/>
        </w:rPr>
        <w:t>to the SCF</w:t>
      </w:r>
      <w:r w:rsidR="002B13EE">
        <w:rPr>
          <w:lang w:eastAsia="zh-CN"/>
        </w:rPr>
        <w:t xml:space="preserve">. </w:t>
      </w:r>
      <w:r w:rsidR="002B13EE">
        <w:t xml:space="preserve">The Content Reporting Info Package shall contain an XML document </w:t>
      </w:r>
      <w:r w:rsidR="002B13EE" w:rsidRPr="00047BA9">
        <w:rPr>
          <w:lang w:eastAsia="ja-JP"/>
        </w:rPr>
        <w:t xml:space="preserve">as defined in </w:t>
      </w:r>
      <w:r w:rsidR="002B13EE">
        <w:rPr>
          <w:rFonts w:hint="eastAsia"/>
          <w:lang w:eastAsia="zh-CN"/>
        </w:rPr>
        <w:t>Annex D and</w:t>
      </w:r>
      <w:r w:rsidR="002B13EE">
        <w:rPr>
          <w:lang w:eastAsia="zh-CN"/>
        </w:rPr>
        <w:t xml:space="preserve"> </w:t>
      </w:r>
      <w:r w:rsidR="002B13EE" w:rsidRPr="00047BA9">
        <w:rPr>
          <w:lang w:eastAsia="ja-JP"/>
        </w:rPr>
        <w:t>Annex E</w:t>
      </w:r>
      <w:r w:rsidRPr="00047BA9">
        <w:rPr>
          <w:lang w:eastAsia="ja-JP"/>
        </w:rPr>
        <w:t>.</w:t>
      </w:r>
    </w:p>
    <w:p w14:paraId="6847D8EF" w14:textId="77777777" w:rsidR="00BE5F04" w:rsidRDefault="00FB453B" w:rsidP="00FB453B">
      <w:pPr>
        <w:pStyle w:val="B1"/>
      </w:pPr>
      <w:r>
        <w:t>-</w:t>
      </w:r>
      <w:r>
        <w:tab/>
      </w:r>
      <w:r w:rsidR="00BE5F04" w:rsidRPr="003E59D7">
        <w:t>ImsPssMbmsCommand shall be set to "PssSwitch".</w:t>
      </w:r>
    </w:p>
    <w:p w14:paraId="275A3A58" w14:textId="77777777" w:rsidR="00BE5F04" w:rsidRDefault="00FB453B" w:rsidP="00FB453B">
      <w:pPr>
        <w:pStyle w:val="B1"/>
      </w:pPr>
      <w:r>
        <w:t>-</w:t>
      </w:r>
      <w:r>
        <w:tab/>
      </w:r>
      <w:r w:rsidR="00BE5F04" w:rsidRPr="003E59D7">
        <w:t>ContentID is set to the RTSP URI of the new content.</w:t>
      </w:r>
    </w:p>
    <w:p w14:paraId="4B7CFC90" w14:textId="77777777" w:rsidR="00BE5F04" w:rsidRDefault="00FB453B" w:rsidP="00FB453B">
      <w:pPr>
        <w:pStyle w:val="B1"/>
      </w:pPr>
      <w:r>
        <w:t>-</w:t>
      </w:r>
      <w:r>
        <w:tab/>
      </w:r>
      <w:r w:rsidR="00BE5F04" w:rsidRPr="003E59D7">
        <w:t xml:space="preserve">DateTime is set to the current </w:t>
      </w:r>
      <w:r w:rsidR="00BE5F04">
        <w:t>date and time</w:t>
      </w:r>
      <w:r w:rsidR="00BE5F04" w:rsidRPr="003E59D7">
        <w:t xml:space="preserve">. </w:t>
      </w:r>
    </w:p>
    <w:p w14:paraId="14F1FBCE" w14:textId="77777777" w:rsidR="00BE5F04" w:rsidRPr="00047BA9" w:rsidRDefault="00BE5F04" w:rsidP="00F77105">
      <w:pPr>
        <w:rPr>
          <w:lang w:eastAsia="zh-CN"/>
        </w:rPr>
      </w:pPr>
      <w:r w:rsidRPr="003E59D7">
        <w:t>The Content-Type header shall be set to "application</w:t>
      </w:r>
      <w:r>
        <w:t>/3gpp-ims-pss-mbms-command+xml"</w:t>
      </w:r>
      <w:r w:rsidRPr="003E59D7">
        <w:t>.</w:t>
      </w:r>
    </w:p>
    <w:p w14:paraId="2255B8FF" w14:textId="77777777" w:rsidR="00263181" w:rsidRPr="00047BA9" w:rsidRDefault="00263181" w:rsidP="00263181">
      <w:r w:rsidRPr="00047BA9">
        <w:t>When receiving the SIP RE-INVITE message from the SCF, if a new media component needs to be added, the PSS adapter shall send the RTSP SET-UP to the PSS server, indicating the new media component that needs to be added.</w:t>
      </w:r>
    </w:p>
    <w:p w14:paraId="4DA6DA17" w14:textId="77777777" w:rsidR="00263181" w:rsidRPr="00047BA9" w:rsidRDefault="00D86203" w:rsidP="00047BA9">
      <w:pPr>
        <w:pStyle w:val="Heading5"/>
      </w:pPr>
      <w:bookmarkStart w:id="106" w:name="_Toc517287055"/>
      <w:r w:rsidRPr="00047BA9">
        <w:t>8.2.</w:t>
      </w:r>
      <w:r w:rsidR="00AB0B20" w:rsidRPr="00047BA9">
        <w:t>5</w:t>
      </w:r>
      <w:r w:rsidRPr="00047BA9">
        <w:t>.5.6</w:t>
      </w:r>
      <w:r w:rsidRPr="00047BA9">
        <w:tab/>
      </w:r>
      <w:r w:rsidR="00263181" w:rsidRPr="00047BA9">
        <w:t>Procedures at the PSS Server</w:t>
      </w:r>
      <w:bookmarkEnd w:id="106"/>
      <w:r w:rsidR="00263181" w:rsidRPr="00047BA9">
        <w:t xml:space="preserve"> </w:t>
      </w:r>
    </w:p>
    <w:p w14:paraId="15097AD3" w14:textId="77777777" w:rsidR="00263181" w:rsidRDefault="00263181" w:rsidP="00D23B87">
      <w:r w:rsidRPr="00047BA9">
        <w:t>The PSS Server reacts as defined in 3GPP TS 26.234 [8] clause 5.5.4.</w:t>
      </w:r>
    </w:p>
    <w:p w14:paraId="27B9BBA8" w14:textId="77777777" w:rsidR="002B13EE" w:rsidRDefault="002B13EE" w:rsidP="002B13EE">
      <w:pPr>
        <w:pStyle w:val="Heading4"/>
      </w:pPr>
      <w:bookmarkStart w:id="107" w:name="_Toc517287056"/>
      <w:r>
        <w:t>8.2.5.6</w:t>
      </w:r>
      <w:r>
        <w:tab/>
      </w:r>
      <w:r w:rsidRPr="00047BA9">
        <w:t xml:space="preserve">PSS </w:t>
      </w:r>
      <w:r>
        <w:t>content switching reporting update</w:t>
      </w:r>
      <w:bookmarkEnd w:id="107"/>
    </w:p>
    <w:p w14:paraId="1B60EF0E" w14:textId="77777777" w:rsidR="002B13EE" w:rsidRPr="00C43A0C" w:rsidRDefault="002B13EE" w:rsidP="002B13EE">
      <w:pPr>
        <w:pStyle w:val="Heading5"/>
      </w:pPr>
      <w:bookmarkStart w:id="108" w:name="_Toc517287057"/>
      <w:r>
        <w:t>8.2.5</w:t>
      </w:r>
      <w:r w:rsidRPr="00047BA9">
        <w:t>.</w:t>
      </w:r>
      <w:r>
        <w:t>6.</w:t>
      </w:r>
      <w:r w:rsidRPr="00047BA9">
        <w:t>1</w:t>
      </w:r>
      <w:r w:rsidRPr="00047BA9">
        <w:tab/>
        <w:t>General Description</w:t>
      </w:r>
      <w:bookmarkEnd w:id="108"/>
    </w:p>
    <w:p w14:paraId="70BFA973" w14:textId="77777777" w:rsidR="002B13EE" w:rsidRDefault="002B13EE" w:rsidP="002B13EE">
      <w:r>
        <w:t xml:space="preserve">If the SCF does not want to receive </w:t>
      </w:r>
      <w:r w:rsidRPr="00047BA9">
        <w:t>content switching information</w:t>
      </w:r>
      <w:r>
        <w:t xml:space="preserve"> anymore or would like to start content switching reporting, the SCF should send a SIP UPDATE message to the PSS adapter with the Recv-Info header set appropriately.</w:t>
      </w:r>
    </w:p>
    <w:p w14:paraId="03D497EB" w14:textId="77777777" w:rsidR="002B13EE" w:rsidRDefault="002B13EE" w:rsidP="002B13EE">
      <w:pPr>
        <w:pStyle w:val="NO"/>
      </w:pPr>
      <w:r>
        <w:t>Note: In this case, the SCF is acting as B2BUA.</w:t>
      </w:r>
    </w:p>
    <w:p w14:paraId="0DD4BEA8" w14:textId="7B823398" w:rsidR="002B13EE" w:rsidRDefault="00135BF0" w:rsidP="00E31A6A">
      <w:pPr>
        <w:pStyle w:val="TH"/>
      </w:pPr>
      <w:r>
        <w:rPr>
          <w:noProof/>
        </w:rPr>
        <w:drawing>
          <wp:inline distT="0" distB="0" distL="0" distR="0" wp14:anchorId="4BD8C32E" wp14:editId="0A1C51FE">
            <wp:extent cx="5238750" cy="222885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2228850"/>
                    </a:xfrm>
                    <a:prstGeom prst="rect">
                      <a:avLst/>
                    </a:prstGeom>
                    <a:noFill/>
                    <a:ln>
                      <a:noFill/>
                    </a:ln>
                  </pic:spPr>
                </pic:pic>
              </a:graphicData>
            </a:graphic>
          </wp:inline>
        </w:drawing>
      </w:r>
    </w:p>
    <w:p w14:paraId="35A2F3EC" w14:textId="77777777" w:rsidR="00E31A6A" w:rsidRPr="00047BA9" w:rsidRDefault="00E31A6A" w:rsidP="00E31A6A">
      <w:pPr>
        <w:pStyle w:val="TF"/>
      </w:pPr>
      <w:r w:rsidRPr="00047BA9">
        <w:t xml:space="preserve">Figure </w:t>
      </w:r>
      <w:r>
        <w:rPr>
          <w:noProof/>
        </w:rPr>
        <w:t>13a</w:t>
      </w:r>
      <w:r w:rsidRPr="00047BA9">
        <w:t xml:space="preserve">: </w:t>
      </w:r>
      <w:r>
        <w:t>PSS</w:t>
      </w:r>
      <w:r w:rsidRPr="00047BA9">
        <w:t xml:space="preserve"> content switching</w:t>
      </w:r>
      <w:r>
        <w:t xml:space="preserve"> reporting update</w:t>
      </w:r>
    </w:p>
    <w:p w14:paraId="477463C0" w14:textId="77777777" w:rsidR="00E31A6A" w:rsidRPr="00047BA9" w:rsidRDefault="00E31A6A" w:rsidP="00E31A6A">
      <w:pPr>
        <w:pStyle w:val="Heading5"/>
      </w:pPr>
      <w:bookmarkStart w:id="109" w:name="_Toc517287058"/>
      <w:r>
        <w:t>8.2.5</w:t>
      </w:r>
      <w:r w:rsidRPr="00047BA9">
        <w:t>.</w:t>
      </w:r>
      <w:r>
        <w:t>6.2</w:t>
      </w:r>
      <w:r>
        <w:tab/>
        <w:t>Procedures at the PSS adapter</w:t>
      </w:r>
      <w:bookmarkEnd w:id="109"/>
    </w:p>
    <w:p w14:paraId="57238D5F" w14:textId="77777777" w:rsidR="00E31A6A" w:rsidRDefault="00E31A6A" w:rsidP="00E31A6A">
      <w:pPr>
        <w:rPr>
          <w:lang w:eastAsia="zh-CN"/>
        </w:rPr>
      </w:pPr>
      <w:r>
        <w:rPr>
          <w:lang w:eastAsia="zh-CN"/>
        </w:rPr>
        <w:t>After receiving a SIP UPDATE message from the SCF, the PSS adapter shall dependent on the</w:t>
      </w:r>
      <w:r w:rsidRPr="00D539A2">
        <w:rPr>
          <w:lang w:eastAsia="zh-CN"/>
        </w:rPr>
        <w:t xml:space="preserve"> </w:t>
      </w:r>
      <w:r>
        <w:rPr>
          <w:lang w:eastAsia="zh-CN"/>
        </w:rPr>
        <w:t>Recv-Info header, stop or start the content switching reporting.</w:t>
      </w:r>
    </w:p>
    <w:p w14:paraId="09F36070" w14:textId="77777777" w:rsidR="00E31A6A" w:rsidRPr="00047BA9" w:rsidRDefault="00E31A6A" w:rsidP="00E31A6A">
      <w:pPr>
        <w:pStyle w:val="Heading5"/>
      </w:pPr>
      <w:bookmarkStart w:id="110" w:name="_Toc517287059"/>
      <w:r>
        <w:t>8.2.5</w:t>
      </w:r>
      <w:r w:rsidRPr="00047BA9">
        <w:t>.</w:t>
      </w:r>
      <w:r>
        <w:t>6.3</w:t>
      </w:r>
      <w:r>
        <w:tab/>
        <w:t>Procedures at the SCF</w:t>
      </w:r>
      <w:bookmarkEnd w:id="110"/>
    </w:p>
    <w:p w14:paraId="58C763E1" w14:textId="77777777" w:rsidR="00E31A6A" w:rsidRDefault="00E31A6A" w:rsidP="00E31A6A">
      <w:r>
        <w:t xml:space="preserve">If the SCF does not want to receive </w:t>
      </w:r>
      <w:r w:rsidRPr="00047BA9">
        <w:t>content switching information</w:t>
      </w:r>
      <w:r>
        <w:t xml:space="preserve"> anymore, it should send a SIP UPDATE message with the </w:t>
      </w:r>
      <w:r w:rsidRPr="00D539A2">
        <w:t xml:space="preserve"> </w:t>
      </w:r>
      <w:r>
        <w:t xml:space="preserve">Recv-Info header set to nil to the </w:t>
      </w:r>
      <w:r>
        <w:rPr>
          <w:lang w:eastAsia="zh-CN"/>
        </w:rPr>
        <w:t>PSS adapter</w:t>
      </w:r>
      <w:r>
        <w:t xml:space="preserve">. </w:t>
      </w:r>
    </w:p>
    <w:p w14:paraId="744F9B9B" w14:textId="77777777" w:rsidR="00E31A6A" w:rsidRDefault="00E31A6A" w:rsidP="00E31A6A">
      <w:r>
        <w:t xml:space="preserve">If the SCF decides to start content switching reports, the SCF should send a SIP UPDATE message with the </w:t>
      </w:r>
      <w:r w:rsidRPr="00D539A2">
        <w:t xml:space="preserve"> </w:t>
      </w:r>
      <w:r>
        <w:t xml:space="preserve">Recv-Info header set to content info to the </w:t>
      </w:r>
      <w:r>
        <w:rPr>
          <w:lang w:eastAsia="zh-CN"/>
        </w:rPr>
        <w:t>PSS adapter</w:t>
      </w:r>
      <w:r>
        <w:t>.</w:t>
      </w:r>
    </w:p>
    <w:p w14:paraId="2D118697" w14:textId="77777777" w:rsidR="003E7E8A" w:rsidRPr="00047BA9" w:rsidRDefault="003E7E8A" w:rsidP="003E7E8A">
      <w:pPr>
        <w:pStyle w:val="Heading4"/>
        <w:rPr>
          <w:rFonts w:hint="eastAsia"/>
          <w:lang w:eastAsia="zh-CN"/>
        </w:rPr>
      </w:pPr>
      <w:bookmarkStart w:id="111" w:name="_Toc517287060"/>
      <w:smartTag w:uri="urn:schemas-microsoft-com:office:smarttags" w:element="chsdate">
        <w:smartTagPr>
          <w:attr w:name="IsROCDate" w:val="False"/>
          <w:attr w:name="IsLunarDate" w:val="False"/>
          <w:attr w:name="Day" w:val="30"/>
          <w:attr w:name="Month" w:val="12"/>
          <w:attr w:name="Year" w:val="1899"/>
        </w:smartTagPr>
        <w:r w:rsidRPr="00047BA9">
          <w:rPr>
            <w:lang w:eastAsia="zh-CN"/>
          </w:rPr>
          <w:lastRenderedPageBreak/>
          <w:t>8.</w:t>
        </w:r>
        <w:r>
          <w:rPr>
            <w:rFonts w:hint="eastAsia"/>
            <w:lang w:eastAsia="zh-CN"/>
          </w:rPr>
          <w:t>2.5</w:t>
        </w:r>
      </w:smartTag>
      <w:r>
        <w:rPr>
          <w:rFonts w:hint="eastAsia"/>
          <w:lang w:eastAsia="zh-CN"/>
        </w:rPr>
        <w:t>.7</w:t>
      </w:r>
      <w:r w:rsidRPr="00047BA9">
        <w:rPr>
          <w:lang w:eastAsia="zh-CN"/>
        </w:rPr>
        <w:tab/>
      </w:r>
      <w:r>
        <w:rPr>
          <w:rFonts w:hint="eastAsia"/>
          <w:lang w:eastAsia="zh-CN"/>
        </w:rPr>
        <w:t xml:space="preserve">PSS </w:t>
      </w:r>
      <w:r w:rsidRPr="00047BA9">
        <w:rPr>
          <w:lang w:eastAsia="zh-CN"/>
        </w:rPr>
        <w:t>Co</w:t>
      </w:r>
      <w:r>
        <w:rPr>
          <w:rFonts w:hint="eastAsia"/>
          <w:lang w:eastAsia="zh-CN"/>
        </w:rPr>
        <w:t>ntent Report Configuration</w:t>
      </w:r>
      <w:bookmarkEnd w:id="111"/>
    </w:p>
    <w:p w14:paraId="14651D4F" w14:textId="77777777" w:rsidR="003E7E8A" w:rsidRPr="00047BA9" w:rsidRDefault="003E7E8A" w:rsidP="003E7E8A">
      <w:pPr>
        <w:pStyle w:val="Heading5"/>
        <w:rPr>
          <w:rFonts w:hint="eastAsia"/>
        </w:rPr>
      </w:pPr>
      <w:bookmarkStart w:id="112" w:name="_Toc517287061"/>
      <w:r w:rsidRPr="00047BA9">
        <w:t>8.</w:t>
      </w:r>
      <w:r>
        <w:rPr>
          <w:color w:val="008000"/>
        </w:rPr>
        <w:t>2</w:t>
      </w:r>
      <w:r>
        <w:rPr>
          <w:rFonts w:hint="eastAsia"/>
        </w:rPr>
        <w:t>.</w:t>
      </w:r>
      <w:r>
        <w:rPr>
          <w:rFonts w:hint="eastAsia"/>
          <w:lang w:eastAsia="zh-CN"/>
        </w:rPr>
        <w:t>5.7</w:t>
      </w:r>
      <w:r w:rsidRPr="00047BA9">
        <w:t>.1</w:t>
      </w:r>
      <w:r w:rsidRPr="00047BA9">
        <w:tab/>
      </w:r>
      <w:r>
        <w:rPr>
          <w:rFonts w:hint="eastAsia"/>
        </w:rPr>
        <w:t>General Description</w:t>
      </w:r>
      <w:bookmarkEnd w:id="112"/>
    </w:p>
    <w:p w14:paraId="062219FF" w14:textId="77777777" w:rsidR="003E7E8A" w:rsidRDefault="003E7E8A" w:rsidP="003E7E8A">
      <w:pPr>
        <w:rPr>
          <w:rFonts w:hint="eastAsia"/>
          <w:lang w:eastAsia="zh-CN"/>
        </w:rPr>
      </w:pPr>
      <w:r>
        <w:rPr>
          <w:rFonts w:hint="eastAsia"/>
          <w:lang w:eastAsia="zh-CN"/>
        </w:rPr>
        <w:t xml:space="preserve">During service </w:t>
      </w:r>
      <w:r>
        <w:rPr>
          <w:lang w:eastAsia="zh-CN"/>
        </w:rPr>
        <w:t>consumption</w:t>
      </w:r>
      <w:r>
        <w:rPr>
          <w:rFonts w:hint="eastAsia"/>
          <w:lang w:eastAsia="zh-CN"/>
        </w:rPr>
        <w:t xml:space="preserve"> with PSS session, the SCF may request the PSS Adapter to re-config the content report behaviours e.g. report timer, etc. The following clauses describe how the SCF can reconfigure a PSS Adapter.</w:t>
      </w:r>
    </w:p>
    <w:p w14:paraId="654C0B40" w14:textId="77777777" w:rsidR="003E7E8A" w:rsidRPr="00047BA9" w:rsidRDefault="003E7E8A" w:rsidP="003E7E8A">
      <w:pPr>
        <w:rPr>
          <w:rFonts w:hint="eastAsia"/>
          <w:lang w:eastAsia="zh-CN"/>
        </w:rPr>
      </w:pPr>
      <w:r w:rsidRPr="00047BA9">
        <w:t xml:space="preserve">According to </w:t>
      </w:r>
      <w:r w:rsidR="008A3746">
        <w:t>sub-</w:t>
      </w:r>
      <w:r>
        <w:rPr>
          <w:rFonts w:hint="eastAsia"/>
          <w:lang w:eastAsia="zh-CN"/>
        </w:rPr>
        <w:t xml:space="preserve">clause </w:t>
      </w:r>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8.2.3</w:t>
        </w:r>
      </w:smartTag>
      <w:r>
        <w:rPr>
          <w:rFonts w:hint="eastAsia"/>
          <w:lang w:eastAsia="zh-CN"/>
        </w:rPr>
        <w:t xml:space="preserve">, </w:t>
      </w:r>
      <w:r w:rsidRPr="00047BA9">
        <w:t>a</w:t>
      </w:r>
      <w:r>
        <w:rPr>
          <w:rFonts w:hint="eastAsia"/>
          <w:lang w:eastAsia="zh-CN"/>
        </w:rPr>
        <w:t xml:space="preserve"> PSS</w:t>
      </w:r>
      <w:r w:rsidRPr="00047BA9">
        <w:t xml:space="preserve"> streaming session was initiated</w:t>
      </w:r>
      <w:r>
        <w:rPr>
          <w:rFonts w:hint="eastAsia"/>
          <w:lang w:eastAsia="zh-CN"/>
        </w:rPr>
        <w:t xml:space="preserve"> and the PSS Adapter has indicated his </w:t>
      </w:r>
      <w:r>
        <w:rPr>
          <w:rFonts w:hint="eastAsia"/>
          <w:lang w:val="en-US"/>
        </w:rPr>
        <w:t>willing to accept Content Reporting Configuration Info-Package</w:t>
      </w:r>
      <w:r>
        <w:rPr>
          <w:rFonts w:hint="eastAsia"/>
          <w:lang w:val="en-US" w:eastAsia="zh-CN"/>
        </w:rPr>
        <w:t>.</w:t>
      </w:r>
    </w:p>
    <w:p w14:paraId="31587842" w14:textId="77777777" w:rsidR="003E7E8A" w:rsidRDefault="003E7E8A" w:rsidP="003E7E8A">
      <w:pPr>
        <w:rPr>
          <w:rFonts w:hint="eastAsia"/>
          <w:lang w:eastAsia="zh-CN"/>
        </w:rPr>
      </w:pPr>
      <w:r w:rsidRPr="00047BA9">
        <w:t xml:space="preserve">In order to </w:t>
      </w:r>
      <w:r>
        <w:rPr>
          <w:rFonts w:hint="eastAsia"/>
          <w:lang w:eastAsia="zh-CN"/>
        </w:rPr>
        <w:t>send the updated content report configuration information, the SCF issues a SIP INFO request to the PSS Adapter, with the new configuration information.</w:t>
      </w:r>
    </w:p>
    <w:p w14:paraId="2A0A45EF" w14:textId="77777777" w:rsidR="003E7E8A" w:rsidRPr="00047BA9" w:rsidRDefault="003E7E8A" w:rsidP="003E7E8A">
      <w:r w:rsidRPr="00047BA9">
        <w:t xml:space="preserve">After receiving </w:t>
      </w:r>
      <w:r>
        <w:rPr>
          <w:rFonts w:hint="eastAsia"/>
          <w:lang w:eastAsia="zh-CN"/>
        </w:rPr>
        <w:t>SIP INFO request</w:t>
      </w:r>
      <w:r w:rsidRPr="00047BA9">
        <w:t xml:space="preserve">, the </w:t>
      </w:r>
      <w:r>
        <w:rPr>
          <w:rFonts w:hint="eastAsia"/>
          <w:lang w:eastAsia="zh-CN"/>
        </w:rPr>
        <w:t>PSS Adapter responses with SIP 200 OK and config itself with the new</w:t>
      </w:r>
      <w:r w:rsidRPr="00887466">
        <w:rPr>
          <w:rFonts w:hint="eastAsia"/>
          <w:lang w:eastAsia="zh-CN"/>
        </w:rPr>
        <w:t xml:space="preserve"> </w:t>
      </w:r>
      <w:r>
        <w:rPr>
          <w:rFonts w:hint="eastAsia"/>
          <w:lang w:eastAsia="zh-CN"/>
        </w:rPr>
        <w:t>configuration information</w:t>
      </w:r>
      <w:r w:rsidRPr="00047BA9">
        <w:t>.</w:t>
      </w:r>
    </w:p>
    <w:p w14:paraId="6729A003" w14:textId="77777777" w:rsidR="003E7E8A" w:rsidRDefault="003E7E8A" w:rsidP="003E7E8A">
      <w:pPr>
        <w:pStyle w:val="TH"/>
        <w:rPr>
          <w:rFonts w:hint="eastAsia"/>
          <w:lang w:eastAsia="zh-CN"/>
        </w:rPr>
      </w:pPr>
      <w:r>
        <w:object w:dxaOrig="7142" w:dyaOrig="3792" w14:anchorId="55C48ECE">
          <v:shape id="_x0000_i1041" type="#_x0000_t75" style="width:357pt;height:189.75pt" o:ole="">
            <v:imagedata r:id="rId26" o:title=""/>
          </v:shape>
          <o:OLEObject Type="Embed" ProgID="Visio.Drawing.11" ShapeID="_x0000_i1041" DrawAspect="Content" ObjectID="_1782981163" r:id="rId27"/>
        </w:object>
      </w:r>
    </w:p>
    <w:p w14:paraId="42EC8A27" w14:textId="77777777" w:rsidR="003E7E8A" w:rsidRDefault="003E7E8A" w:rsidP="003E7E8A">
      <w:pPr>
        <w:pStyle w:val="TF"/>
        <w:rPr>
          <w:lang w:eastAsia="zh-CN"/>
        </w:rPr>
      </w:pPr>
      <w:r w:rsidRPr="00047BA9">
        <w:t xml:space="preserve">Figure </w:t>
      </w:r>
      <w:r>
        <w:rPr>
          <w:noProof/>
          <w:lang w:eastAsia="zh-CN"/>
        </w:rPr>
        <w:t>13b</w:t>
      </w:r>
      <w:r w:rsidRPr="00047BA9">
        <w:t xml:space="preserve">: </w:t>
      </w:r>
      <w:r>
        <w:rPr>
          <w:rFonts w:hint="eastAsia"/>
          <w:lang w:eastAsia="zh-CN"/>
        </w:rPr>
        <w:t>Content Report Configuration Information Delivery to PSS Adapter</w:t>
      </w:r>
    </w:p>
    <w:p w14:paraId="077CC5B3" w14:textId="77777777" w:rsidR="003E7E8A" w:rsidRPr="00047BA9" w:rsidRDefault="003E7E8A" w:rsidP="003E7E8A">
      <w:pPr>
        <w:pStyle w:val="FP"/>
      </w:pPr>
    </w:p>
    <w:p w14:paraId="58B91B19" w14:textId="77777777" w:rsidR="008A3746" w:rsidRPr="000E7A62" w:rsidRDefault="008A3746" w:rsidP="008A3746">
      <w:pPr>
        <w:pStyle w:val="Heading5"/>
        <w:rPr>
          <w:rFonts w:hint="eastAsia"/>
          <w:color w:val="000000"/>
        </w:rPr>
      </w:pPr>
      <w:bookmarkStart w:id="113" w:name="_Toc517287062"/>
      <w:r w:rsidRPr="000E7A62">
        <w:rPr>
          <w:color w:val="000000"/>
        </w:rPr>
        <w:t>8.2</w:t>
      </w:r>
      <w:r w:rsidRPr="000E7A62">
        <w:rPr>
          <w:rFonts w:hint="eastAsia"/>
          <w:color w:val="000000"/>
        </w:rPr>
        <w:t>.5.7</w:t>
      </w:r>
      <w:r w:rsidRPr="000E7A62">
        <w:rPr>
          <w:color w:val="000000"/>
        </w:rPr>
        <w:t>.</w:t>
      </w:r>
      <w:r w:rsidRPr="000E7A62">
        <w:rPr>
          <w:rFonts w:hint="eastAsia"/>
          <w:color w:val="000000"/>
        </w:rPr>
        <w:t>2</w:t>
      </w:r>
      <w:r w:rsidRPr="000E7A62">
        <w:rPr>
          <w:rFonts w:hint="eastAsia"/>
          <w:color w:val="000000"/>
        </w:rPr>
        <w:tab/>
        <w:t>Procedures in SCF</w:t>
      </w:r>
      <w:bookmarkEnd w:id="113"/>
    </w:p>
    <w:p w14:paraId="50517B54" w14:textId="77777777" w:rsidR="008A3746" w:rsidRPr="000E7A62" w:rsidRDefault="008A3746" w:rsidP="008A3746">
      <w:pPr>
        <w:rPr>
          <w:color w:val="000000"/>
        </w:rPr>
      </w:pPr>
      <w:r w:rsidRPr="000E7A62">
        <w:rPr>
          <w:color w:val="000000"/>
          <w:lang w:eastAsia="zh-CN"/>
        </w:rPr>
        <w:t>W</w:t>
      </w:r>
      <w:r w:rsidRPr="000E7A62">
        <w:rPr>
          <w:rFonts w:hint="eastAsia"/>
          <w:color w:val="000000"/>
          <w:lang w:eastAsia="zh-CN"/>
        </w:rPr>
        <w:t>henever the SCF wants to re-configure a PSS Adapter, the SCF shall issue a SIP INFO request to the PSS Adapter</w:t>
      </w:r>
      <w:r w:rsidRPr="000E7A62">
        <w:rPr>
          <w:color w:val="000000"/>
          <w:lang w:eastAsia="zh-CN"/>
        </w:rPr>
        <w:t xml:space="preserve"> with the Info Package (Content Report</w:t>
      </w:r>
      <w:r w:rsidRPr="000E7A62">
        <w:rPr>
          <w:rFonts w:hint="eastAsia"/>
          <w:color w:val="000000"/>
          <w:lang w:eastAsia="zh-CN"/>
        </w:rPr>
        <w:t xml:space="preserve"> Configuration</w:t>
      </w:r>
      <w:r w:rsidRPr="000E7A62">
        <w:rPr>
          <w:color w:val="000000"/>
          <w:lang w:eastAsia="zh-CN"/>
        </w:rPr>
        <w:t xml:space="preserve">). </w:t>
      </w:r>
      <w:r w:rsidRPr="000E7A62">
        <w:rPr>
          <w:color w:val="000000"/>
        </w:rPr>
        <w:t xml:space="preserve">The Content Reporting </w:t>
      </w:r>
      <w:r w:rsidRPr="000E7A62">
        <w:rPr>
          <w:rFonts w:hint="eastAsia"/>
          <w:color w:val="000000"/>
          <w:lang w:eastAsia="zh-CN"/>
        </w:rPr>
        <w:t>Configuration</w:t>
      </w:r>
      <w:r w:rsidRPr="000E7A62">
        <w:rPr>
          <w:color w:val="000000"/>
        </w:rPr>
        <w:t xml:space="preserve"> Package shall contain an XML document </w:t>
      </w:r>
      <w:r w:rsidRPr="000E7A62">
        <w:rPr>
          <w:color w:val="000000"/>
          <w:lang w:eastAsia="ja-JP"/>
        </w:rPr>
        <w:t xml:space="preserve">as defined in </w:t>
      </w:r>
      <w:r w:rsidRPr="000E7A62">
        <w:rPr>
          <w:rFonts w:hint="eastAsia"/>
          <w:color w:val="000000"/>
          <w:lang w:eastAsia="zh-CN"/>
        </w:rPr>
        <w:t xml:space="preserve">Annex </w:t>
      </w:r>
      <w:r w:rsidRPr="000E7A62">
        <w:rPr>
          <w:color w:val="000000"/>
          <w:lang w:eastAsia="zh-CN"/>
        </w:rPr>
        <w:t>K</w:t>
      </w:r>
      <w:r w:rsidRPr="000E7A62">
        <w:rPr>
          <w:color w:val="000000"/>
        </w:rPr>
        <w:t>.</w:t>
      </w:r>
    </w:p>
    <w:p w14:paraId="60F518E9" w14:textId="77777777" w:rsidR="008A3746" w:rsidRPr="000E7A62" w:rsidRDefault="00024C83" w:rsidP="00024C83">
      <w:pPr>
        <w:pStyle w:val="B1"/>
        <w:rPr>
          <w:lang w:eastAsia="zh-CN"/>
        </w:rPr>
      </w:pPr>
      <w:r>
        <w:rPr>
          <w:lang w:eastAsia="zh-CN"/>
        </w:rPr>
        <w:t>-</w:t>
      </w:r>
      <w:r>
        <w:rPr>
          <w:lang w:eastAsia="zh-CN"/>
        </w:rPr>
        <w:tab/>
      </w:r>
      <w:r w:rsidR="008A3746" w:rsidRPr="000E7A62">
        <w:rPr>
          <w:rFonts w:hint="eastAsia"/>
          <w:lang w:eastAsia="zh-CN"/>
        </w:rPr>
        <w:t>ReportTimer</w:t>
      </w:r>
      <w:r w:rsidR="008A3746" w:rsidRPr="000E7A62">
        <w:rPr>
          <w:lang w:eastAsia="zh-CN"/>
        </w:rPr>
        <w:t xml:space="preserve"> shall be set to </w:t>
      </w:r>
      <w:r w:rsidR="008A3746" w:rsidRPr="000E7A62">
        <w:rPr>
          <w:rFonts w:hint="eastAsia"/>
          <w:lang w:eastAsia="zh-CN"/>
        </w:rPr>
        <w:t>the time value (in seconds) of the updated report timer</w:t>
      </w:r>
      <w:r w:rsidR="008A3746" w:rsidRPr="000E7A62">
        <w:rPr>
          <w:lang w:eastAsia="zh-CN"/>
        </w:rPr>
        <w:t>;</w:t>
      </w:r>
    </w:p>
    <w:p w14:paraId="35C982DA" w14:textId="77777777" w:rsidR="008A3746" w:rsidRPr="000E7A62" w:rsidRDefault="008A3746" w:rsidP="008A3746">
      <w:pPr>
        <w:pStyle w:val="Heading5"/>
        <w:rPr>
          <w:color w:val="000000"/>
        </w:rPr>
      </w:pPr>
      <w:bookmarkStart w:id="114" w:name="_Toc517287063"/>
      <w:r w:rsidRPr="000E7A62">
        <w:rPr>
          <w:color w:val="000000"/>
        </w:rPr>
        <w:t>8.2</w:t>
      </w:r>
      <w:r w:rsidRPr="000E7A62">
        <w:rPr>
          <w:rFonts w:hint="eastAsia"/>
          <w:color w:val="000000"/>
        </w:rPr>
        <w:t>.5.7</w:t>
      </w:r>
      <w:r w:rsidRPr="000E7A62">
        <w:rPr>
          <w:color w:val="000000"/>
        </w:rPr>
        <w:t>.</w:t>
      </w:r>
      <w:r w:rsidRPr="000E7A62">
        <w:rPr>
          <w:rFonts w:hint="eastAsia"/>
          <w:color w:val="000000"/>
        </w:rPr>
        <w:t>3</w:t>
      </w:r>
      <w:r w:rsidR="001C2626">
        <w:rPr>
          <w:color w:val="000000"/>
        </w:rPr>
        <w:tab/>
      </w:r>
      <w:r w:rsidRPr="000E7A62">
        <w:rPr>
          <w:color w:val="000000"/>
        </w:rPr>
        <w:t>Procedures at the IM CN Subsystem</w:t>
      </w:r>
      <w:bookmarkEnd w:id="114"/>
    </w:p>
    <w:p w14:paraId="0EADC7BB" w14:textId="77777777" w:rsidR="008A3746" w:rsidRPr="000E7A62" w:rsidRDefault="008A3746" w:rsidP="008A3746">
      <w:pPr>
        <w:rPr>
          <w:color w:val="000000"/>
          <w:lang w:eastAsia="zh-CN"/>
        </w:rPr>
      </w:pPr>
      <w:r w:rsidRPr="000E7A62">
        <w:rPr>
          <w:color w:val="000000"/>
          <w:lang w:eastAsia="zh-CN"/>
        </w:rPr>
        <w:t xml:space="preserve">The IM CN subsystem handles the SIP dialog as defined in 3GPP TS 23.228 </w:t>
      </w:r>
      <w:r w:rsidRPr="000E7A62">
        <w:rPr>
          <w:color w:val="000000"/>
        </w:rPr>
        <w:t>[6]</w:t>
      </w:r>
      <w:r w:rsidRPr="000E7A62">
        <w:rPr>
          <w:color w:val="000000"/>
          <w:lang w:eastAsia="zh-CN"/>
        </w:rPr>
        <w:t>.</w:t>
      </w:r>
    </w:p>
    <w:p w14:paraId="3BD3FEF1" w14:textId="77777777" w:rsidR="008A3746" w:rsidRPr="000E7A62" w:rsidRDefault="008A3746" w:rsidP="008A3746">
      <w:pPr>
        <w:pStyle w:val="Heading5"/>
        <w:rPr>
          <w:rFonts w:hint="eastAsia"/>
          <w:color w:val="000000"/>
          <w:lang w:eastAsia="zh-CN"/>
        </w:rPr>
      </w:pPr>
      <w:bookmarkStart w:id="115" w:name="_Toc517287064"/>
      <w:r w:rsidRPr="000E7A62">
        <w:rPr>
          <w:color w:val="000000"/>
        </w:rPr>
        <w:t>8.2</w:t>
      </w:r>
      <w:r w:rsidRPr="000E7A62">
        <w:rPr>
          <w:rFonts w:hint="eastAsia"/>
          <w:color w:val="000000"/>
        </w:rPr>
        <w:t>.</w:t>
      </w:r>
      <w:r w:rsidRPr="000E7A62">
        <w:rPr>
          <w:rFonts w:hint="eastAsia"/>
          <w:color w:val="000000"/>
          <w:lang w:eastAsia="zh-CN"/>
        </w:rPr>
        <w:t>5.7.4</w:t>
      </w:r>
      <w:r w:rsidRPr="000E7A62">
        <w:rPr>
          <w:rFonts w:hint="eastAsia"/>
          <w:color w:val="000000"/>
          <w:lang w:eastAsia="zh-CN"/>
        </w:rPr>
        <w:tab/>
        <w:t>Procedures in PSS Adapter</w:t>
      </w:r>
      <w:bookmarkEnd w:id="115"/>
    </w:p>
    <w:p w14:paraId="4EE82B42" w14:textId="77777777" w:rsidR="008A3746" w:rsidRPr="000E7A62" w:rsidRDefault="008A3746" w:rsidP="008A3746">
      <w:pPr>
        <w:rPr>
          <w:color w:val="000000"/>
          <w:lang w:eastAsia="zh-CN"/>
        </w:rPr>
      </w:pPr>
      <w:r w:rsidRPr="000E7A62">
        <w:rPr>
          <w:color w:val="000000"/>
          <w:lang w:eastAsia="zh-CN"/>
        </w:rPr>
        <w:t xml:space="preserve">Upon receipt of a SIP INFO message the </w:t>
      </w:r>
      <w:r w:rsidRPr="000E7A62">
        <w:rPr>
          <w:rFonts w:hint="eastAsia"/>
          <w:color w:val="000000"/>
          <w:lang w:eastAsia="zh-CN"/>
        </w:rPr>
        <w:t>PSS Adapter</w:t>
      </w:r>
      <w:r w:rsidRPr="000E7A62">
        <w:rPr>
          <w:color w:val="000000"/>
          <w:lang w:eastAsia="zh-CN"/>
        </w:rPr>
        <w:t xml:space="preserve"> shall send a SIP 200 OK to the </w:t>
      </w:r>
      <w:r w:rsidRPr="000E7A62">
        <w:rPr>
          <w:rFonts w:hint="eastAsia"/>
          <w:color w:val="000000"/>
          <w:lang w:eastAsia="zh-CN"/>
        </w:rPr>
        <w:t>SCF</w:t>
      </w:r>
      <w:r w:rsidRPr="000E7A62">
        <w:rPr>
          <w:color w:val="000000"/>
          <w:lang w:eastAsia="zh-CN"/>
        </w:rPr>
        <w:t>.</w:t>
      </w:r>
    </w:p>
    <w:p w14:paraId="3BD0564C" w14:textId="77777777" w:rsidR="008A3746" w:rsidRPr="000E7A62" w:rsidRDefault="008A3746" w:rsidP="008A3746">
      <w:pPr>
        <w:rPr>
          <w:rFonts w:hint="eastAsia"/>
          <w:color w:val="000000"/>
          <w:lang w:eastAsia="zh-CN"/>
        </w:rPr>
      </w:pPr>
      <w:r w:rsidRPr="000E7A62">
        <w:rPr>
          <w:rFonts w:hint="eastAsia"/>
          <w:color w:val="000000"/>
          <w:lang w:eastAsia="zh-CN"/>
        </w:rPr>
        <w:t>The PSS Adapter shall then parse the XML file in the message body, according the schema defined in Annex X. Following that the PSS Adapter shall configure itself according to the XML file:</w:t>
      </w:r>
    </w:p>
    <w:p w14:paraId="428B7AD9" w14:textId="77777777" w:rsidR="00E31A6A" w:rsidRPr="00E31A6A" w:rsidRDefault="00024C83" w:rsidP="00024C83">
      <w:pPr>
        <w:pStyle w:val="B1"/>
        <w:rPr>
          <w:lang w:eastAsia="zh-CN"/>
        </w:rPr>
      </w:pPr>
      <w:r>
        <w:rPr>
          <w:lang w:eastAsia="zh-CN"/>
        </w:rPr>
        <w:t>-</w:t>
      </w:r>
      <w:r>
        <w:rPr>
          <w:lang w:eastAsia="zh-CN"/>
        </w:rPr>
        <w:tab/>
      </w:r>
      <w:r w:rsidR="008A3746" w:rsidRPr="000E7A62">
        <w:rPr>
          <w:lang w:eastAsia="zh-CN"/>
        </w:rPr>
        <w:t>I</w:t>
      </w:r>
      <w:r w:rsidR="008A3746" w:rsidRPr="000E7A62">
        <w:rPr>
          <w:rFonts w:hint="eastAsia"/>
          <w:lang w:eastAsia="zh-CN"/>
        </w:rPr>
        <w:t xml:space="preserve">f the </w:t>
      </w:r>
      <w:r w:rsidR="001C2626">
        <w:rPr>
          <w:lang w:eastAsia="zh-CN"/>
        </w:rPr>
        <w:t>"</w:t>
      </w:r>
      <w:r w:rsidR="008A3746" w:rsidRPr="000E7A62">
        <w:rPr>
          <w:rFonts w:hint="eastAsia"/>
          <w:lang w:eastAsia="zh-CN"/>
        </w:rPr>
        <w:t>Report</w:t>
      </w:r>
      <w:r w:rsidR="008A3746" w:rsidRPr="000E7A62">
        <w:t>Timer</w:t>
      </w:r>
      <w:r w:rsidR="001C2626">
        <w:rPr>
          <w:lang w:eastAsia="zh-CN"/>
        </w:rPr>
        <w:t>"</w:t>
      </w:r>
      <w:r w:rsidR="008A3746" w:rsidRPr="000E7A62">
        <w:rPr>
          <w:rFonts w:hint="eastAsia"/>
          <w:lang w:eastAsia="zh-CN"/>
        </w:rPr>
        <w:t xml:space="preserve"> is different from the timer which is set for content report, then reset the timer with the value </w:t>
      </w:r>
      <w:r w:rsidR="001C2626">
        <w:rPr>
          <w:lang w:eastAsia="zh-CN"/>
        </w:rPr>
        <w:t>"</w:t>
      </w:r>
      <w:r w:rsidR="008A3746" w:rsidRPr="000E7A62">
        <w:rPr>
          <w:rFonts w:hint="eastAsia"/>
          <w:lang w:eastAsia="zh-CN"/>
        </w:rPr>
        <w:t>Report</w:t>
      </w:r>
      <w:r w:rsidR="008A3746" w:rsidRPr="000E7A62">
        <w:t>Timer</w:t>
      </w:r>
      <w:r w:rsidR="001C2626">
        <w:rPr>
          <w:lang w:eastAsia="zh-CN"/>
        </w:rPr>
        <w:t>"</w:t>
      </w:r>
      <w:r w:rsidR="008A3746" w:rsidRPr="000E7A62">
        <w:rPr>
          <w:rFonts w:hint="eastAsia"/>
          <w:lang w:eastAsia="zh-CN"/>
        </w:rPr>
        <w:t>.</w:t>
      </w:r>
    </w:p>
    <w:p w14:paraId="7BF4BD7B" w14:textId="77777777" w:rsidR="00037FAA" w:rsidRDefault="00125C39" w:rsidP="00EB2073">
      <w:pPr>
        <w:pStyle w:val="Heading3"/>
      </w:pPr>
      <w:bookmarkStart w:id="116" w:name="_Toc517287065"/>
      <w:r w:rsidRPr="00047BA9">
        <w:lastRenderedPageBreak/>
        <w:t>8.2.</w:t>
      </w:r>
      <w:r w:rsidR="00AB0B20" w:rsidRPr="00047BA9">
        <w:t>6</w:t>
      </w:r>
      <w:r w:rsidRPr="00047BA9">
        <w:tab/>
      </w:r>
      <w:r w:rsidR="00037FAA" w:rsidRPr="00047BA9">
        <w:t>PSS Streaming Session Teardown</w:t>
      </w:r>
      <w:bookmarkEnd w:id="116"/>
    </w:p>
    <w:p w14:paraId="7716120A" w14:textId="77777777" w:rsidR="009D2BBA" w:rsidRDefault="009D2BBA" w:rsidP="009D2BBA">
      <w:pPr>
        <w:pStyle w:val="Heading4"/>
        <w:rPr>
          <w:lang w:eastAsia="ja-JP"/>
        </w:rPr>
      </w:pPr>
      <w:bookmarkStart w:id="117" w:name="_Toc517287066"/>
      <w:r>
        <w:rPr>
          <w:lang w:eastAsia="ja-JP"/>
        </w:rPr>
        <w:t>8.2.6.0</w:t>
      </w:r>
      <w:r w:rsidR="001C2626">
        <w:rPr>
          <w:lang w:eastAsia="ja-JP"/>
        </w:rPr>
        <w:tab/>
      </w:r>
      <w:r>
        <w:rPr>
          <w:lang w:eastAsia="ja-JP"/>
        </w:rPr>
        <w:t>Introduction</w:t>
      </w:r>
      <w:bookmarkEnd w:id="117"/>
    </w:p>
    <w:p w14:paraId="24BEFB4D" w14:textId="77777777" w:rsidR="009D2BBA" w:rsidRPr="009D2BBA" w:rsidRDefault="009D2BBA" w:rsidP="009D2BBA">
      <w:r w:rsidRPr="00047BA9">
        <w:rPr>
          <w:lang w:eastAsia="ja-JP"/>
        </w:rPr>
        <w:t xml:space="preserve">Assuming the streaming session is established, the session can be terminated </w:t>
      </w:r>
      <w:r>
        <w:rPr>
          <w:lang w:eastAsia="ja-JP"/>
        </w:rPr>
        <w:t xml:space="preserve">either </w:t>
      </w:r>
      <w:r w:rsidRPr="00047BA9">
        <w:rPr>
          <w:lang w:eastAsia="ja-JP"/>
        </w:rPr>
        <w:t>by th</w:t>
      </w:r>
      <w:r>
        <w:rPr>
          <w:lang w:eastAsia="ja-JP"/>
        </w:rPr>
        <w:t>e UE</w:t>
      </w:r>
      <w:r w:rsidRPr="00047BA9">
        <w:rPr>
          <w:lang w:eastAsia="ja-JP"/>
        </w:rPr>
        <w:t xml:space="preserve"> </w:t>
      </w:r>
      <w:r>
        <w:rPr>
          <w:lang w:eastAsia="ja-JP"/>
        </w:rPr>
        <w:t>or by the network. For the network-initiated PSS streaming session teardown, either the SCF or the PSS adapter can initiate the procedure.</w:t>
      </w:r>
    </w:p>
    <w:p w14:paraId="4DBB8194" w14:textId="77777777" w:rsidR="00037FAA" w:rsidRDefault="00037FAA" w:rsidP="00047BA9">
      <w:pPr>
        <w:pStyle w:val="Heading4"/>
      </w:pPr>
      <w:bookmarkStart w:id="118" w:name="_Toc517287067"/>
      <w:r w:rsidRPr="00047BA9">
        <w:t>8.2.</w:t>
      </w:r>
      <w:r w:rsidR="00AB0B20" w:rsidRPr="00047BA9">
        <w:t>6</w:t>
      </w:r>
      <w:r w:rsidRPr="00047BA9">
        <w:t>.1</w:t>
      </w:r>
      <w:r w:rsidRPr="00047BA9">
        <w:tab/>
        <w:t>General Description</w:t>
      </w:r>
      <w:bookmarkEnd w:id="118"/>
    </w:p>
    <w:p w14:paraId="2D66E4FB" w14:textId="77777777" w:rsidR="009D2BBA" w:rsidRPr="009D2BBA" w:rsidRDefault="009D2BBA" w:rsidP="009D2BBA">
      <w:pPr>
        <w:pStyle w:val="Heading5"/>
      </w:pPr>
      <w:bookmarkStart w:id="119" w:name="_Toc517287068"/>
      <w:r w:rsidRPr="001E2CD9">
        <w:t>8.2.6.1.1</w:t>
      </w:r>
      <w:r>
        <w:tab/>
        <w:t>UE-initiated PSS streaming session teardown</w:t>
      </w:r>
      <w:bookmarkEnd w:id="119"/>
    </w:p>
    <w:p w14:paraId="5F6B3F55" w14:textId="47BE6F90" w:rsidR="00037FAA" w:rsidRPr="00047BA9" w:rsidRDefault="00135BF0" w:rsidP="00FA0C33">
      <w:pPr>
        <w:pStyle w:val="TH"/>
      </w:pPr>
      <w:r w:rsidRPr="00047BA9">
        <w:rPr>
          <w:noProof/>
        </w:rPr>
        <w:drawing>
          <wp:inline distT="0" distB="0" distL="0" distR="0" wp14:anchorId="70A75F88" wp14:editId="3B97C070">
            <wp:extent cx="6115050" cy="4043680"/>
            <wp:effectExtent l="0" t="0" r="0"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4043680"/>
                    </a:xfrm>
                    <a:prstGeom prst="rect">
                      <a:avLst/>
                    </a:prstGeom>
                    <a:noFill/>
                    <a:ln>
                      <a:noFill/>
                    </a:ln>
                  </pic:spPr>
                </pic:pic>
              </a:graphicData>
            </a:graphic>
          </wp:inline>
        </w:drawing>
      </w:r>
    </w:p>
    <w:p w14:paraId="30698B07" w14:textId="77777777" w:rsidR="00037FAA" w:rsidRPr="00047BA9" w:rsidRDefault="00037FAA" w:rsidP="00FA0C33">
      <w:pPr>
        <w:pStyle w:val="TF"/>
      </w:pPr>
      <w:r w:rsidRPr="00047BA9">
        <w:t xml:space="preserve">Figure </w:t>
      </w:r>
      <w:r w:rsidR="002F1F07">
        <w:rPr>
          <w:noProof/>
        </w:rPr>
        <w:t>14</w:t>
      </w:r>
      <w:r w:rsidR="009D2BBA">
        <w:rPr>
          <w:noProof/>
        </w:rPr>
        <w:t>a</w:t>
      </w:r>
      <w:r w:rsidR="009D2BBA" w:rsidRPr="00047BA9">
        <w:t xml:space="preserve">: </w:t>
      </w:r>
      <w:r w:rsidR="009D2BBA">
        <w:t>UE-initiated</w:t>
      </w:r>
      <w:r w:rsidRPr="00047BA9">
        <w:t xml:space="preserve"> IMS PSS Session termination</w:t>
      </w:r>
    </w:p>
    <w:p w14:paraId="5C075BA4" w14:textId="77777777" w:rsidR="007001A2" w:rsidRPr="00047BA9" w:rsidRDefault="007001A2" w:rsidP="007001A2">
      <w:pPr>
        <w:rPr>
          <w:lang w:eastAsia="ja-JP"/>
        </w:rPr>
      </w:pPr>
      <w:r w:rsidRPr="00047BA9">
        <w:rPr>
          <w:lang w:eastAsia="ja-JP"/>
        </w:rPr>
        <w:t>Here the case of UE termination is described. The following steps are carried out:</w:t>
      </w:r>
    </w:p>
    <w:p w14:paraId="21538317" w14:textId="77777777" w:rsidR="007001A2" w:rsidRPr="00047BA9" w:rsidRDefault="007D3463" w:rsidP="007D3463">
      <w:pPr>
        <w:pStyle w:val="B1"/>
        <w:rPr>
          <w:lang w:eastAsia="ja-JP"/>
        </w:rPr>
      </w:pPr>
      <w:r>
        <w:rPr>
          <w:lang w:eastAsia="ja-JP"/>
        </w:rPr>
        <w:t>1)</w:t>
      </w:r>
      <w:r>
        <w:rPr>
          <w:lang w:eastAsia="ja-JP"/>
        </w:rPr>
        <w:tab/>
      </w:r>
      <w:r w:rsidR="007001A2" w:rsidRPr="00047BA9">
        <w:rPr>
          <w:lang w:eastAsia="ja-JP"/>
        </w:rPr>
        <w:t>Note that the PSS Adapter should maintain the RTSP session to the PSS Server until after step 5</w:t>
      </w:r>
      <w:r w:rsidR="006B67B0">
        <w:rPr>
          <w:lang w:eastAsia="ja-JP"/>
        </w:rPr>
        <w:t>.</w:t>
      </w:r>
    </w:p>
    <w:p w14:paraId="1BD8BB09" w14:textId="77777777" w:rsidR="007001A2" w:rsidRPr="00047BA9" w:rsidRDefault="007D3463" w:rsidP="007D3463">
      <w:pPr>
        <w:pStyle w:val="B1"/>
        <w:rPr>
          <w:lang w:eastAsia="ja-JP"/>
        </w:rPr>
      </w:pPr>
      <w:r>
        <w:rPr>
          <w:lang w:eastAsia="ja-JP"/>
        </w:rPr>
        <w:t>2)</w:t>
      </w:r>
      <w:r>
        <w:rPr>
          <w:lang w:eastAsia="ja-JP"/>
        </w:rPr>
        <w:tab/>
      </w:r>
      <w:r w:rsidR="007001A2" w:rsidRPr="00047BA9">
        <w:rPr>
          <w:lang w:eastAsia="ja-JP"/>
        </w:rPr>
        <w:t>The UE sends a SIP BYE message</w:t>
      </w:r>
      <w:r w:rsidR="006B67B0">
        <w:rPr>
          <w:lang w:eastAsia="ja-JP"/>
        </w:rPr>
        <w:t>.</w:t>
      </w:r>
    </w:p>
    <w:p w14:paraId="648C0C27" w14:textId="77777777" w:rsidR="007001A2" w:rsidRPr="00047BA9" w:rsidRDefault="007D3463" w:rsidP="007D3463">
      <w:pPr>
        <w:pStyle w:val="B1"/>
        <w:rPr>
          <w:lang w:eastAsia="ja-JP"/>
        </w:rPr>
      </w:pPr>
      <w:r>
        <w:rPr>
          <w:lang w:eastAsia="ja-JP"/>
        </w:rPr>
        <w:t>3)</w:t>
      </w:r>
      <w:r>
        <w:rPr>
          <w:lang w:eastAsia="ja-JP"/>
        </w:rPr>
        <w:tab/>
      </w:r>
      <w:r w:rsidR="007001A2" w:rsidRPr="00047BA9">
        <w:rPr>
          <w:lang w:eastAsia="ja-JP"/>
        </w:rPr>
        <w:t>The IMS CN subsystem forwards the SIP BYE message to the SCF</w:t>
      </w:r>
      <w:r w:rsidR="006B67B0">
        <w:rPr>
          <w:lang w:eastAsia="ja-JP"/>
        </w:rPr>
        <w:t>.</w:t>
      </w:r>
    </w:p>
    <w:p w14:paraId="6BBB23BC" w14:textId="77777777" w:rsidR="007001A2" w:rsidRPr="00047BA9" w:rsidRDefault="007D3463" w:rsidP="007D3463">
      <w:pPr>
        <w:pStyle w:val="B1"/>
        <w:rPr>
          <w:lang w:eastAsia="ja-JP"/>
        </w:rPr>
      </w:pPr>
      <w:r>
        <w:rPr>
          <w:lang w:eastAsia="ja-JP"/>
        </w:rPr>
        <w:t>4)</w:t>
      </w:r>
      <w:r>
        <w:rPr>
          <w:lang w:eastAsia="ja-JP"/>
        </w:rPr>
        <w:tab/>
      </w:r>
      <w:r w:rsidR="007001A2" w:rsidRPr="00047BA9">
        <w:rPr>
          <w:lang w:eastAsia="ja-JP"/>
        </w:rPr>
        <w:t>The SCF sends the SIP BYE message to the PSS adapter</w:t>
      </w:r>
      <w:r w:rsidR="006B67B0">
        <w:rPr>
          <w:lang w:eastAsia="ja-JP"/>
        </w:rPr>
        <w:t>.</w:t>
      </w:r>
    </w:p>
    <w:p w14:paraId="0556CEE6" w14:textId="77777777" w:rsidR="007001A2" w:rsidRPr="00047BA9" w:rsidRDefault="007D3463" w:rsidP="007D3463">
      <w:pPr>
        <w:pStyle w:val="B1"/>
        <w:rPr>
          <w:lang w:eastAsia="ja-JP"/>
        </w:rPr>
      </w:pPr>
      <w:r>
        <w:rPr>
          <w:lang w:eastAsia="ja-JP"/>
        </w:rPr>
        <w:t>5)</w:t>
      </w:r>
      <w:r>
        <w:rPr>
          <w:lang w:eastAsia="ja-JP"/>
        </w:rPr>
        <w:tab/>
      </w:r>
      <w:r w:rsidR="007001A2" w:rsidRPr="00047BA9">
        <w:rPr>
          <w:lang w:eastAsia="ja-JP"/>
        </w:rPr>
        <w:t>The PSS adapter sends a RTSP TEARDOWN to the PSS server</w:t>
      </w:r>
      <w:r w:rsidR="006B67B0">
        <w:rPr>
          <w:lang w:eastAsia="ja-JP"/>
        </w:rPr>
        <w:t>.</w:t>
      </w:r>
    </w:p>
    <w:p w14:paraId="6E4BFABC" w14:textId="77777777" w:rsidR="007001A2" w:rsidRPr="00047BA9" w:rsidRDefault="007D3463" w:rsidP="007D3463">
      <w:pPr>
        <w:pStyle w:val="B1"/>
        <w:rPr>
          <w:lang w:eastAsia="ja-JP"/>
        </w:rPr>
      </w:pPr>
      <w:r>
        <w:rPr>
          <w:lang w:eastAsia="ja-JP"/>
        </w:rPr>
        <w:t>6)</w:t>
      </w:r>
      <w:r>
        <w:rPr>
          <w:lang w:eastAsia="ja-JP"/>
        </w:rPr>
        <w:tab/>
      </w:r>
      <w:r w:rsidR="007001A2" w:rsidRPr="00047BA9">
        <w:rPr>
          <w:lang w:eastAsia="ja-JP"/>
        </w:rPr>
        <w:t>In case the PSS Server is transmitting RTP data it stops sending RTP data for this session. The PSS server sends a RTSP 200 OK to the PSS adapte</w:t>
      </w:r>
      <w:r w:rsidR="006B67B0">
        <w:rPr>
          <w:lang w:eastAsia="ja-JP"/>
        </w:rPr>
        <w:t>r.</w:t>
      </w:r>
    </w:p>
    <w:p w14:paraId="73DEEC70" w14:textId="77777777" w:rsidR="009D2BBA" w:rsidRDefault="007D3463" w:rsidP="007D3463">
      <w:pPr>
        <w:pStyle w:val="B1"/>
        <w:rPr>
          <w:lang w:eastAsia="ja-JP"/>
        </w:rPr>
      </w:pPr>
      <w:r>
        <w:rPr>
          <w:lang w:eastAsia="ja-JP"/>
        </w:rPr>
        <w:t>7)</w:t>
      </w:r>
      <w:r>
        <w:rPr>
          <w:lang w:eastAsia="ja-JP"/>
        </w:rPr>
        <w:tab/>
      </w:r>
      <w:r w:rsidR="007001A2" w:rsidRPr="00047BA9">
        <w:rPr>
          <w:lang w:eastAsia="ja-JP"/>
        </w:rPr>
        <w:t>The PSS adapter sends a SIP 200 OK to the UE</w:t>
      </w:r>
      <w:r w:rsidR="0051316F">
        <w:rPr>
          <w:lang w:eastAsia="ja-JP"/>
        </w:rPr>
        <w:t xml:space="preserve"> via SCF and IMS CN subsystem.</w:t>
      </w:r>
    </w:p>
    <w:p w14:paraId="4A21857D" w14:textId="77777777" w:rsidR="009D2BBA" w:rsidRPr="00967627" w:rsidRDefault="009D2BBA" w:rsidP="009D2BBA">
      <w:pPr>
        <w:pStyle w:val="Heading5"/>
      </w:pPr>
      <w:bookmarkStart w:id="120" w:name="_Toc517287069"/>
      <w:r>
        <w:lastRenderedPageBreak/>
        <w:t>8.2.6.1.2</w:t>
      </w:r>
      <w:r>
        <w:tab/>
        <w:t>SCF</w:t>
      </w:r>
      <w:r w:rsidRPr="00967627">
        <w:t>-initiated PSS streaming session teardown</w:t>
      </w:r>
      <w:bookmarkEnd w:id="120"/>
    </w:p>
    <w:p w14:paraId="030AEF8B" w14:textId="77777777" w:rsidR="004A0DCD" w:rsidRPr="0054575F" w:rsidRDefault="004A0DCD" w:rsidP="004A0DCD">
      <w:pPr>
        <w:pStyle w:val="TH"/>
        <w:rPr>
          <w:rFonts w:ascii="Times New Roman" w:hAnsi="Times New Roman"/>
        </w:rPr>
      </w:pPr>
      <w:r w:rsidRPr="0054575F">
        <w:rPr>
          <w:rFonts w:ascii="Times New Roman" w:hAnsi="Times New Roman"/>
        </w:rPr>
        <w:t xml:space="preserve"> </w:t>
      </w:r>
      <w:r w:rsidRPr="0054575F">
        <w:rPr>
          <w:rFonts w:ascii="Times New Roman" w:hAnsi="Times New Roman"/>
        </w:rPr>
        <w:object w:dxaOrig="11394" w:dyaOrig="3769" w14:anchorId="6008D76B">
          <v:shape id="_x0000_i1043" type="#_x0000_t75" style="width:481.5pt;height:159.4pt" o:ole="">
            <v:imagedata r:id="rId29" o:title=""/>
          </v:shape>
          <o:OLEObject Type="Embed" ProgID="Visio.Drawing.11" ShapeID="_x0000_i1043" DrawAspect="Content" ObjectID="_1782981164" r:id="rId30"/>
        </w:object>
      </w:r>
    </w:p>
    <w:p w14:paraId="559466E2" w14:textId="77777777" w:rsidR="009D2BBA" w:rsidRPr="00047BA9" w:rsidRDefault="009D2BBA" w:rsidP="009D2BBA">
      <w:pPr>
        <w:pStyle w:val="TF"/>
      </w:pPr>
      <w:r w:rsidRPr="00047BA9">
        <w:t xml:space="preserve">Figure </w:t>
      </w:r>
      <w:r>
        <w:rPr>
          <w:noProof/>
        </w:rPr>
        <w:t>14b</w:t>
      </w:r>
      <w:r w:rsidRPr="00047BA9">
        <w:t xml:space="preserve">: </w:t>
      </w:r>
      <w:r>
        <w:t xml:space="preserve">SCF-initiated </w:t>
      </w:r>
      <w:r w:rsidRPr="00047BA9">
        <w:t>IMS PSS Session termination</w:t>
      </w:r>
    </w:p>
    <w:p w14:paraId="393BDF92" w14:textId="77777777" w:rsidR="009D2BBA" w:rsidRDefault="009D2BBA" w:rsidP="009D2BBA">
      <w:r>
        <w:t>Here the case of the SCF-initiated teardown procedure is described. The following steps are carried out:</w:t>
      </w:r>
    </w:p>
    <w:p w14:paraId="48FCAAFF" w14:textId="77777777" w:rsidR="009D2BBA" w:rsidRDefault="004F7BEB" w:rsidP="004F7BEB">
      <w:pPr>
        <w:pStyle w:val="B1"/>
      </w:pPr>
      <w:r>
        <w:t>1)</w:t>
      </w:r>
      <w:r>
        <w:tab/>
      </w:r>
      <w:r w:rsidR="009D2BBA">
        <w:t>The SCF sends a SIP BYE to the PSS adapter.</w:t>
      </w:r>
    </w:p>
    <w:p w14:paraId="2038D301" w14:textId="77777777" w:rsidR="009D2BBA" w:rsidRDefault="004F7BEB" w:rsidP="004F7BEB">
      <w:pPr>
        <w:pStyle w:val="B1"/>
      </w:pPr>
      <w:r>
        <w:t>2)</w:t>
      </w:r>
      <w:r>
        <w:tab/>
      </w:r>
      <w:r w:rsidR="009D2BBA">
        <w:t>The PSS adapter sends the RTSP TEARDOWN message to the PSS server.</w:t>
      </w:r>
    </w:p>
    <w:p w14:paraId="3F038316" w14:textId="77777777" w:rsidR="009D2BBA" w:rsidRDefault="004F7BEB" w:rsidP="004F7BEB">
      <w:pPr>
        <w:pStyle w:val="B1"/>
      </w:pPr>
      <w:r>
        <w:t>3)</w:t>
      </w:r>
      <w:r>
        <w:tab/>
      </w:r>
      <w:r w:rsidR="009D2BBA">
        <w:t>The PSS server sends the RTSP 200 OK message to the PSS adapter.</w:t>
      </w:r>
    </w:p>
    <w:p w14:paraId="04C8C5E7" w14:textId="77777777" w:rsidR="009D2BBA" w:rsidRDefault="004F7BEB" w:rsidP="004F7BEB">
      <w:pPr>
        <w:pStyle w:val="B1"/>
      </w:pPr>
      <w:r>
        <w:t>4)</w:t>
      </w:r>
      <w:r>
        <w:tab/>
      </w:r>
      <w:r w:rsidR="009D2BBA">
        <w:t>The PSS adapter sends the SIP 200 OK message to the SCF.</w:t>
      </w:r>
    </w:p>
    <w:p w14:paraId="255CD967" w14:textId="77777777" w:rsidR="009D2BBA" w:rsidRDefault="004F7BEB" w:rsidP="004F7BEB">
      <w:pPr>
        <w:pStyle w:val="B1"/>
      </w:pPr>
      <w:r>
        <w:t>5)</w:t>
      </w:r>
      <w:r>
        <w:tab/>
      </w:r>
      <w:r w:rsidR="009D2BBA">
        <w:t>Upon receipt of the SIP 200 OK, the SCF sends the SIP BYE message to the IM CN subsystem.</w:t>
      </w:r>
    </w:p>
    <w:p w14:paraId="760D1DE1" w14:textId="77777777" w:rsidR="009D2BBA" w:rsidRDefault="004F7BEB" w:rsidP="004F7BEB">
      <w:pPr>
        <w:pStyle w:val="B1"/>
      </w:pPr>
      <w:r>
        <w:t>6)</w:t>
      </w:r>
      <w:r>
        <w:tab/>
      </w:r>
      <w:r w:rsidR="009D2BBA">
        <w:t>The IM CN Subsystem forwards the SIP BYE message to the UE.</w:t>
      </w:r>
    </w:p>
    <w:p w14:paraId="70403C4B" w14:textId="77777777" w:rsidR="009D2BBA" w:rsidRDefault="004F7BEB" w:rsidP="004F7BEB">
      <w:pPr>
        <w:pStyle w:val="B1"/>
      </w:pPr>
      <w:r>
        <w:t>7)</w:t>
      </w:r>
      <w:r>
        <w:tab/>
      </w:r>
      <w:r w:rsidR="009D2BBA">
        <w:t>The UE sends a SIP 200 OK message to the IM CN Subsystem.</w:t>
      </w:r>
    </w:p>
    <w:p w14:paraId="6B55F750" w14:textId="77777777" w:rsidR="009D2BBA" w:rsidRDefault="004F7BEB" w:rsidP="004F7BEB">
      <w:pPr>
        <w:pStyle w:val="B1"/>
      </w:pPr>
      <w:r>
        <w:t>8)</w:t>
      </w:r>
      <w:r>
        <w:tab/>
      </w:r>
      <w:r w:rsidR="009D2BBA">
        <w:t>The IM CN Subsystem forwards the SIP 200 OK to the SCF.</w:t>
      </w:r>
    </w:p>
    <w:p w14:paraId="5BFDB1D2" w14:textId="77777777" w:rsidR="009D2BBA" w:rsidRPr="00967627" w:rsidRDefault="009D2BBA" w:rsidP="009D2BBA">
      <w:pPr>
        <w:pStyle w:val="Heading5"/>
      </w:pPr>
      <w:bookmarkStart w:id="121" w:name="_Toc517287070"/>
      <w:r>
        <w:t>8.2.6.1.3</w:t>
      </w:r>
      <w:r>
        <w:tab/>
        <w:t xml:space="preserve">PSS </w:t>
      </w:r>
      <w:r w:rsidRPr="00967627">
        <w:t>adapter</w:t>
      </w:r>
      <w:r>
        <w:t>-initiated</w:t>
      </w:r>
      <w:r w:rsidRPr="00967627">
        <w:t xml:space="preserve"> PSS streaming session teardown</w:t>
      </w:r>
      <w:bookmarkEnd w:id="121"/>
    </w:p>
    <w:p w14:paraId="2E9BA593" w14:textId="77777777" w:rsidR="004A0DCD" w:rsidRPr="0054575F" w:rsidRDefault="004A0DCD" w:rsidP="004A0DCD">
      <w:pPr>
        <w:pStyle w:val="TH"/>
        <w:rPr>
          <w:rFonts w:ascii="Times New Roman" w:hAnsi="Times New Roman"/>
        </w:rPr>
      </w:pPr>
      <w:r w:rsidRPr="0054575F">
        <w:rPr>
          <w:rFonts w:ascii="Times New Roman" w:hAnsi="Times New Roman"/>
        </w:rPr>
        <w:t xml:space="preserve"> </w:t>
      </w:r>
      <w:r w:rsidRPr="0054575F">
        <w:rPr>
          <w:rFonts w:ascii="Times New Roman" w:hAnsi="Times New Roman"/>
        </w:rPr>
        <w:object w:dxaOrig="11394" w:dyaOrig="3769" w14:anchorId="4E3D1D2E">
          <v:shape id="_x0000_i1044" type="#_x0000_t75" style="width:481.5pt;height:159.4pt" o:ole="">
            <v:imagedata r:id="rId31" o:title=""/>
          </v:shape>
          <o:OLEObject Type="Embed" ProgID="Visio.Drawing.11" ShapeID="_x0000_i1044" DrawAspect="Content" ObjectID="_1782981165" r:id="rId32"/>
        </w:object>
      </w:r>
    </w:p>
    <w:p w14:paraId="242BBB8A" w14:textId="77777777" w:rsidR="009D2BBA" w:rsidRPr="00047BA9" w:rsidRDefault="009D2BBA" w:rsidP="009D2BBA">
      <w:pPr>
        <w:pStyle w:val="TF"/>
      </w:pPr>
      <w:r w:rsidRPr="00047BA9">
        <w:t xml:space="preserve">Figure </w:t>
      </w:r>
      <w:r>
        <w:rPr>
          <w:noProof/>
        </w:rPr>
        <w:t>14c</w:t>
      </w:r>
      <w:r w:rsidRPr="00047BA9">
        <w:t xml:space="preserve">: </w:t>
      </w:r>
      <w:r>
        <w:t xml:space="preserve">PSS adapter-initiated </w:t>
      </w:r>
      <w:r w:rsidRPr="00047BA9">
        <w:t>IMS PSS Session termination</w:t>
      </w:r>
    </w:p>
    <w:p w14:paraId="3CC66D62" w14:textId="77777777" w:rsidR="009D2BBA" w:rsidRDefault="009D2BBA" w:rsidP="009D2BBA">
      <w:r>
        <w:t>Here the case of the SCF-initiated teardown procedure is described. The following steps are carried out:</w:t>
      </w:r>
    </w:p>
    <w:p w14:paraId="235F10AF" w14:textId="77777777" w:rsidR="009D2BBA" w:rsidRDefault="00243AA5" w:rsidP="00243AA5">
      <w:pPr>
        <w:pStyle w:val="B1"/>
      </w:pPr>
      <w:r>
        <w:t>1)</w:t>
      </w:r>
      <w:r>
        <w:tab/>
      </w:r>
      <w:r w:rsidR="009D2BBA">
        <w:t>The PSS adapter sends the RTSP TEARDOWN to the PSS server.</w:t>
      </w:r>
    </w:p>
    <w:p w14:paraId="110FD960" w14:textId="77777777" w:rsidR="009D2BBA" w:rsidRDefault="00243AA5" w:rsidP="00243AA5">
      <w:pPr>
        <w:pStyle w:val="B1"/>
      </w:pPr>
      <w:r>
        <w:t>2)</w:t>
      </w:r>
      <w:r>
        <w:tab/>
      </w:r>
      <w:r w:rsidR="009D2BBA">
        <w:t>The PSS server sends the RTSP 200 OK to the PSS adapter.</w:t>
      </w:r>
    </w:p>
    <w:p w14:paraId="2812FC83" w14:textId="77777777" w:rsidR="009D2BBA" w:rsidRDefault="00243AA5" w:rsidP="00243AA5">
      <w:pPr>
        <w:pStyle w:val="B1"/>
      </w:pPr>
      <w:r>
        <w:lastRenderedPageBreak/>
        <w:t>3)</w:t>
      </w:r>
      <w:r>
        <w:tab/>
      </w:r>
      <w:r w:rsidR="009D2BBA">
        <w:t>The PSS adapter sends the SIP BYE message to the SCF.</w:t>
      </w:r>
    </w:p>
    <w:p w14:paraId="7B6DEFC0" w14:textId="77777777" w:rsidR="009D2BBA" w:rsidRDefault="00243AA5" w:rsidP="00243AA5">
      <w:pPr>
        <w:pStyle w:val="B1"/>
      </w:pPr>
      <w:r>
        <w:t>4)</w:t>
      </w:r>
      <w:r>
        <w:tab/>
      </w:r>
      <w:r w:rsidR="009D2BBA">
        <w:t>The SCF sends the SIP 200 OK message to the PSS adapter.</w:t>
      </w:r>
    </w:p>
    <w:p w14:paraId="43938180" w14:textId="77777777" w:rsidR="009D2BBA" w:rsidRDefault="00243AA5" w:rsidP="00243AA5">
      <w:pPr>
        <w:pStyle w:val="B1"/>
      </w:pPr>
      <w:r>
        <w:t>5)</w:t>
      </w:r>
      <w:r>
        <w:tab/>
      </w:r>
      <w:r w:rsidR="009D2BBA">
        <w:t>The SCF sends the SIP BYE message to the IM CN Subsystem.</w:t>
      </w:r>
    </w:p>
    <w:p w14:paraId="0CDBE2F2" w14:textId="77777777" w:rsidR="009D2BBA" w:rsidRDefault="00243AA5" w:rsidP="00243AA5">
      <w:pPr>
        <w:pStyle w:val="B1"/>
      </w:pPr>
      <w:r>
        <w:t>6)</w:t>
      </w:r>
      <w:r>
        <w:tab/>
      </w:r>
      <w:r w:rsidR="009D2BBA">
        <w:t>The IM CN Subsystem forwards the SIP BYE message to the UE.</w:t>
      </w:r>
    </w:p>
    <w:p w14:paraId="6A9E106A" w14:textId="77777777" w:rsidR="009D2BBA" w:rsidRDefault="00243AA5" w:rsidP="00243AA5">
      <w:pPr>
        <w:pStyle w:val="B1"/>
      </w:pPr>
      <w:r>
        <w:t>7)</w:t>
      </w:r>
      <w:r>
        <w:tab/>
      </w:r>
      <w:r w:rsidR="009D2BBA">
        <w:t>The UE sends a SIP 200 OK message to the IM CN Subsystem.</w:t>
      </w:r>
    </w:p>
    <w:p w14:paraId="4CE89CAE" w14:textId="77777777" w:rsidR="009D2BBA" w:rsidRDefault="00243AA5" w:rsidP="00243AA5">
      <w:pPr>
        <w:pStyle w:val="B1"/>
      </w:pPr>
      <w:r>
        <w:t>8)</w:t>
      </w:r>
      <w:r>
        <w:tab/>
      </w:r>
      <w:r w:rsidR="009D2BBA">
        <w:t>The IM CN Subsystem forwards the SIP 200 OK to the SCF.</w:t>
      </w:r>
    </w:p>
    <w:p w14:paraId="12CFA7D0" w14:textId="77777777" w:rsidR="00037FAA" w:rsidRPr="00047BA9" w:rsidRDefault="00037FAA" w:rsidP="00047BA9">
      <w:pPr>
        <w:pStyle w:val="Heading4"/>
      </w:pPr>
      <w:bookmarkStart w:id="122" w:name="_Toc517287071"/>
      <w:r w:rsidRPr="00047BA9">
        <w:t>8.2.</w:t>
      </w:r>
      <w:r w:rsidR="00AB0B20" w:rsidRPr="00047BA9">
        <w:t>6</w:t>
      </w:r>
      <w:r w:rsidRPr="00047BA9">
        <w:t>.2</w:t>
      </w:r>
      <w:r w:rsidRPr="00047BA9">
        <w:tab/>
        <w:t>Procedures at the UE</w:t>
      </w:r>
      <w:bookmarkEnd w:id="122"/>
    </w:p>
    <w:p w14:paraId="43659FEB" w14:textId="77777777" w:rsidR="009D2BBA" w:rsidRDefault="009D2BBA" w:rsidP="009D2BBA">
      <w:pPr>
        <w:pStyle w:val="Heading5"/>
      </w:pPr>
      <w:bookmarkStart w:id="123" w:name="_Toc517287072"/>
      <w:r>
        <w:t>8.2.6.2.1</w:t>
      </w:r>
      <w:r>
        <w:tab/>
        <w:t>UE-initiated PSS streaming session teardown</w:t>
      </w:r>
      <w:bookmarkEnd w:id="123"/>
    </w:p>
    <w:p w14:paraId="2CB4CD8B" w14:textId="77777777" w:rsidR="007001A2" w:rsidRDefault="007001A2" w:rsidP="007001A2">
      <w:r w:rsidRPr="00047BA9">
        <w:t>To teardown the PSS streaming session the UE shall close the TCP connection for RTSP between UE and PSS Adapter, if existing. Further, the UE shall send a SIP BYE to the SCF.</w:t>
      </w:r>
    </w:p>
    <w:p w14:paraId="2F3E18CD" w14:textId="77777777" w:rsidR="009D2BBA" w:rsidRDefault="009D2BBA" w:rsidP="009D2BBA">
      <w:pPr>
        <w:pStyle w:val="Heading5"/>
      </w:pPr>
      <w:bookmarkStart w:id="124" w:name="_Toc517287073"/>
      <w:r>
        <w:t>8.2.6.2.2</w:t>
      </w:r>
      <w:r>
        <w:tab/>
        <w:t>Network-initiated PSS streaming session teardown</w:t>
      </w:r>
      <w:bookmarkEnd w:id="124"/>
    </w:p>
    <w:p w14:paraId="7C4A3900" w14:textId="77777777" w:rsidR="009D2BBA" w:rsidRPr="00047BA9" w:rsidRDefault="009D2BBA" w:rsidP="007001A2">
      <w:r>
        <w:t>Upon receipt of the SIP BYE message, the UE shall the SIP 200 OK message to the SCF. The UE procedes to release the associated resources held for the PSS session.</w:t>
      </w:r>
    </w:p>
    <w:p w14:paraId="4679AE9C" w14:textId="77777777" w:rsidR="00037FAA" w:rsidRPr="00047BA9" w:rsidRDefault="00125C39" w:rsidP="00047BA9">
      <w:pPr>
        <w:pStyle w:val="Heading4"/>
      </w:pPr>
      <w:bookmarkStart w:id="125" w:name="_Toc517287074"/>
      <w:r w:rsidRPr="00047BA9">
        <w:t>8.2.</w:t>
      </w:r>
      <w:r w:rsidR="00AB0B20" w:rsidRPr="00047BA9">
        <w:t>6</w:t>
      </w:r>
      <w:r w:rsidRPr="00047BA9">
        <w:t>.3</w:t>
      </w:r>
      <w:r w:rsidR="00037FAA" w:rsidRPr="00047BA9">
        <w:tab/>
        <w:t>Procedures at the IM CN Subsystem</w:t>
      </w:r>
      <w:bookmarkEnd w:id="125"/>
    </w:p>
    <w:p w14:paraId="452C6905" w14:textId="77777777" w:rsidR="007001A2" w:rsidRPr="00047BA9" w:rsidRDefault="007001A2" w:rsidP="007001A2">
      <w:r w:rsidRPr="00047BA9">
        <w:rPr>
          <w:color w:val="000000"/>
          <w:lang w:eastAsia="ja-JP"/>
        </w:rPr>
        <w:t>The IM CN subsystem handles the SIP dialog as defined in 3GPP TS 23.228</w:t>
      </w:r>
      <w:r w:rsidR="00B42F15">
        <w:rPr>
          <w:color w:val="000000"/>
          <w:lang w:eastAsia="ja-JP"/>
        </w:rPr>
        <w:t xml:space="preserve"> </w:t>
      </w:r>
      <w:r w:rsidR="00B42F15" w:rsidRPr="00047BA9">
        <w:t>[6]</w:t>
      </w:r>
      <w:r w:rsidR="0051316F">
        <w:rPr>
          <w:color w:val="000000"/>
          <w:lang w:eastAsia="ja-JP"/>
        </w:rPr>
        <w:t>.</w:t>
      </w:r>
    </w:p>
    <w:p w14:paraId="53C5B032" w14:textId="77777777" w:rsidR="00037FAA" w:rsidRDefault="00125C39" w:rsidP="00047BA9">
      <w:pPr>
        <w:pStyle w:val="Heading4"/>
      </w:pPr>
      <w:bookmarkStart w:id="126" w:name="_Toc517287075"/>
      <w:r w:rsidRPr="00047BA9">
        <w:t>8.2.</w:t>
      </w:r>
      <w:r w:rsidR="00AB0B20" w:rsidRPr="00047BA9">
        <w:t>6</w:t>
      </w:r>
      <w:r w:rsidRPr="00047BA9">
        <w:t>.4</w:t>
      </w:r>
      <w:r w:rsidR="00037FAA" w:rsidRPr="00047BA9">
        <w:tab/>
        <w:t>Procedures at the SCF</w:t>
      </w:r>
      <w:bookmarkEnd w:id="126"/>
    </w:p>
    <w:p w14:paraId="62053DA9" w14:textId="77777777" w:rsidR="009D2BBA" w:rsidRPr="009D2BBA" w:rsidRDefault="009D2BBA" w:rsidP="009D2BBA">
      <w:pPr>
        <w:pStyle w:val="Heading5"/>
      </w:pPr>
      <w:bookmarkStart w:id="127" w:name="_Toc517287076"/>
      <w:r>
        <w:t>8.2.6.4.1</w:t>
      </w:r>
      <w:r>
        <w:tab/>
        <w:t>UE-initiated PSS streaming session teardown</w:t>
      </w:r>
      <w:bookmarkEnd w:id="127"/>
    </w:p>
    <w:p w14:paraId="7E1B71E1" w14:textId="77777777" w:rsidR="007001A2" w:rsidRDefault="007001A2" w:rsidP="007001A2">
      <w:pPr>
        <w:rPr>
          <w:lang w:eastAsia="ja-JP"/>
        </w:rPr>
      </w:pPr>
      <w:r w:rsidRPr="00047BA9">
        <w:rPr>
          <w:lang w:eastAsia="ja-JP"/>
        </w:rPr>
        <w:t>Upon receipt of a SIP BYE message the SCF shall forward it to the PSS adapter.</w:t>
      </w:r>
    </w:p>
    <w:p w14:paraId="7DECBDBE" w14:textId="77777777" w:rsidR="009D2BBA" w:rsidRDefault="009D2BBA" w:rsidP="009D2BBA">
      <w:pPr>
        <w:pStyle w:val="Heading5"/>
      </w:pPr>
      <w:bookmarkStart w:id="128" w:name="_Toc517287077"/>
      <w:r>
        <w:t>8.2.6.4.2</w:t>
      </w:r>
      <w:r>
        <w:tab/>
        <w:t>SCF-initiated PSS streaming session teardown</w:t>
      </w:r>
      <w:bookmarkEnd w:id="128"/>
    </w:p>
    <w:p w14:paraId="7E382FB6" w14:textId="77777777" w:rsidR="009D2BBA" w:rsidRDefault="009D2BBA" w:rsidP="009D2BBA">
      <w:r>
        <w:t>The SCF initiates the PSS streaming session teardown by sending a SIP BYE message to the PSS adapter. Upon receipt of the SIP 200 OK from the PSS adapter, the SCF shall send a SIP BYE message to the UE.</w:t>
      </w:r>
    </w:p>
    <w:p w14:paraId="4C8B458A" w14:textId="77777777" w:rsidR="009D2BBA" w:rsidRDefault="009D2BBA" w:rsidP="009D2BBA">
      <w:pPr>
        <w:pStyle w:val="Heading5"/>
      </w:pPr>
      <w:bookmarkStart w:id="129" w:name="_Toc517287078"/>
      <w:r>
        <w:t>8.2.6.4.3</w:t>
      </w:r>
      <w:r>
        <w:tab/>
        <w:t>PSS adapter-initiated PSS streaming session teardown</w:t>
      </w:r>
      <w:bookmarkEnd w:id="129"/>
    </w:p>
    <w:p w14:paraId="15F792AE" w14:textId="77777777" w:rsidR="009D2BBA" w:rsidRPr="00047BA9" w:rsidRDefault="009D2BBA" w:rsidP="007001A2">
      <w:pPr>
        <w:rPr>
          <w:lang w:eastAsia="ja-JP"/>
        </w:rPr>
      </w:pPr>
      <w:r>
        <w:rPr>
          <w:lang w:eastAsia="ja-JP"/>
        </w:rPr>
        <w:t>Upon receipt of the SIP BYE message received from the PSS adapter, the SCF sends the SIP 200 OK message to the PSS adapter. Then the SCF forwards the SIP BYE message to the UE.</w:t>
      </w:r>
    </w:p>
    <w:p w14:paraId="55C2E4FE" w14:textId="77777777" w:rsidR="00037FAA" w:rsidRDefault="00125C39" w:rsidP="00047BA9">
      <w:pPr>
        <w:pStyle w:val="Heading4"/>
      </w:pPr>
      <w:bookmarkStart w:id="130" w:name="_Toc517287079"/>
      <w:r w:rsidRPr="00047BA9">
        <w:t>8.2.</w:t>
      </w:r>
      <w:r w:rsidR="00AB0B20" w:rsidRPr="00047BA9">
        <w:t>6</w:t>
      </w:r>
      <w:r w:rsidRPr="00047BA9">
        <w:t>.5</w:t>
      </w:r>
      <w:r w:rsidR="00037FAA" w:rsidRPr="00047BA9">
        <w:tab/>
        <w:t>Procedures at the PSS Adapter</w:t>
      </w:r>
      <w:bookmarkEnd w:id="130"/>
    </w:p>
    <w:p w14:paraId="30D7BE90" w14:textId="77777777" w:rsidR="009D2BBA" w:rsidRDefault="009D2BBA" w:rsidP="009D2BBA">
      <w:pPr>
        <w:pStyle w:val="Heading5"/>
        <w:rPr>
          <w:lang w:eastAsia="ja-JP"/>
        </w:rPr>
      </w:pPr>
      <w:bookmarkStart w:id="131" w:name="_Toc517287080"/>
      <w:r>
        <w:rPr>
          <w:lang w:eastAsia="ja-JP"/>
        </w:rPr>
        <w:t>8.2.6.5.1</w:t>
      </w:r>
      <w:r>
        <w:rPr>
          <w:lang w:eastAsia="ja-JP"/>
        </w:rPr>
        <w:tab/>
        <w:t>UE-initiated PSS streaming session teardown</w:t>
      </w:r>
      <w:bookmarkEnd w:id="131"/>
    </w:p>
    <w:p w14:paraId="5FB66F6E" w14:textId="77777777" w:rsidR="007001A2" w:rsidRPr="00047BA9" w:rsidRDefault="007001A2" w:rsidP="007001A2">
      <w:pPr>
        <w:rPr>
          <w:lang w:eastAsia="ja-JP"/>
        </w:rPr>
      </w:pPr>
      <w:r w:rsidRPr="00047BA9">
        <w:rPr>
          <w:lang w:eastAsia="ja-JP"/>
        </w:rPr>
        <w:t>Upon receipt of a SIP BYE message from the SCF the PSS adapter shall send a RTSP TEARDOWN message to the PSS Server.</w:t>
      </w:r>
    </w:p>
    <w:p w14:paraId="74DDB5FC" w14:textId="77777777" w:rsidR="007001A2" w:rsidRPr="00047BA9" w:rsidRDefault="007001A2" w:rsidP="007001A2">
      <w:pPr>
        <w:rPr>
          <w:lang w:eastAsia="ja-JP"/>
        </w:rPr>
      </w:pPr>
      <w:r w:rsidRPr="00047BA9">
        <w:rPr>
          <w:lang w:eastAsia="ja-JP"/>
        </w:rPr>
        <w:t>Upon receipt of a RTSP 200 OK message from the PSS server, the PSS adapter shall send a SIP 200 OK message to the SCF.</w:t>
      </w:r>
    </w:p>
    <w:p w14:paraId="789B7B61" w14:textId="77777777" w:rsidR="007001A2" w:rsidRDefault="007001A2" w:rsidP="007001A2">
      <w:pPr>
        <w:rPr>
          <w:lang w:eastAsia="ja-JP"/>
        </w:rPr>
      </w:pPr>
      <w:r w:rsidRPr="00047BA9">
        <w:rPr>
          <w:lang w:eastAsia="ja-JP"/>
        </w:rPr>
        <w:t>The PSS Adapter shall not close the RTSP session to the PSS Server on receipt of a TCP close, but waits until it has received the SIP BYE message in step 4</w:t>
      </w:r>
      <w:r w:rsidR="004A0DCD" w:rsidRPr="0054575F">
        <w:rPr>
          <w:lang w:eastAsia="ja-JP"/>
        </w:rPr>
        <w:t xml:space="preserve"> of clause 8.2.6.1.1</w:t>
      </w:r>
      <w:r w:rsidRPr="00047BA9">
        <w:rPr>
          <w:lang w:eastAsia="ja-JP"/>
        </w:rPr>
        <w:t>.</w:t>
      </w:r>
    </w:p>
    <w:p w14:paraId="7FD93BBC" w14:textId="77777777" w:rsidR="009D2BBA" w:rsidRDefault="009D2BBA" w:rsidP="009D2BBA">
      <w:pPr>
        <w:pStyle w:val="Heading5"/>
        <w:rPr>
          <w:lang w:eastAsia="ja-JP"/>
        </w:rPr>
      </w:pPr>
      <w:bookmarkStart w:id="132" w:name="_Toc517287081"/>
      <w:r>
        <w:rPr>
          <w:lang w:eastAsia="ja-JP"/>
        </w:rPr>
        <w:lastRenderedPageBreak/>
        <w:t>8.2.6.5.2</w:t>
      </w:r>
      <w:r>
        <w:rPr>
          <w:lang w:eastAsia="ja-JP"/>
        </w:rPr>
        <w:tab/>
        <w:t>SCF-initiated PSS streaming session teardown</w:t>
      </w:r>
      <w:bookmarkEnd w:id="132"/>
    </w:p>
    <w:p w14:paraId="4BD5931B" w14:textId="77777777" w:rsidR="009D2BBA" w:rsidRDefault="009D2BBA" w:rsidP="009D2BBA">
      <w:r>
        <w:t>Upon receipt of the SIP BYE message, the PSS adapter sends the RTSP TEARDOWN message to the PSS server. Upon receipt of the RTSP 200 OK message from the PSS server, the PSS adapter sends the SIP 200 OK to the SCF.</w:t>
      </w:r>
    </w:p>
    <w:p w14:paraId="5B795DBB" w14:textId="77777777" w:rsidR="009D2BBA" w:rsidRDefault="009D2BBA" w:rsidP="009D2BBA">
      <w:pPr>
        <w:pStyle w:val="Heading5"/>
      </w:pPr>
      <w:bookmarkStart w:id="133" w:name="_Toc517287082"/>
      <w:r>
        <w:t>8.2.6.5.3</w:t>
      </w:r>
      <w:r>
        <w:tab/>
        <w:t>PSS adapter-initiated PSS streaming session teardown</w:t>
      </w:r>
      <w:bookmarkEnd w:id="133"/>
    </w:p>
    <w:p w14:paraId="5A0DB07D" w14:textId="77777777" w:rsidR="009D2BBA" w:rsidRPr="00047BA9" w:rsidRDefault="009D2BBA" w:rsidP="007001A2">
      <w:r>
        <w:t>The PSS adapter sends the RTSP TEARDOWN to the PSS server. Upon receipt of the RTSP 200 OK, the PSS adapter sends the SIP BYE messge to the SCF.</w:t>
      </w:r>
    </w:p>
    <w:p w14:paraId="5A389848" w14:textId="77777777" w:rsidR="00037FAA" w:rsidRPr="00047BA9" w:rsidRDefault="00125C39" w:rsidP="00047BA9">
      <w:pPr>
        <w:pStyle w:val="Heading4"/>
      </w:pPr>
      <w:bookmarkStart w:id="134" w:name="_Toc517287083"/>
      <w:r w:rsidRPr="00047BA9">
        <w:t>8.2.</w:t>
      </w:r>
      <w:r w:rsidR="00AB0B20" w:rsidRPr="00047BA9">
        <w:t>6</w:t>
      </w:r>
      <w:r w:rsidRPr="00047BA9">
        <w:t>.6</w:t>
      </w:r>
      <w:r w:rsidR="00037FAA" w:rsidRPr="00047BA9">
        <w:tab/>
        <w:t>Procedures at the PSS Server</w:t>
      </w:r>
      <w:bookmarkEnd w:id="134"/>
    </w:p>
    <w:p w14:paraId="4836D913" w14:textId="77777777" w:rsidR="007001A2" w:rsidRDefault="007001A2" w:rsidP="007001A2">
      <w:r w:rsidRPr="00047BA9">
        <w:t xml:space="preserve">Upon receipt of a </w:t>
      </w:r>
      <w:smartTag w:uri="urn:schemas-microsoft-com:office:smarttags" w:element="PersonName">
        <w:r w:rsidRPr="00047BA9">
          <w:t>RT</w:t>
        </w:r>
      </w:smartTag>
      <w:r w:rsidRPr="00047BA9">
        <w:t xml:space="preserve">SP TEARDOWN from the PSS adapter, the PSS server shall stop still on-going </w:t>
      </w:r>
      <w:smartTag w:uri="urn:schemas-microsoft-com:office:smarttags" w:element="PersonName">
        <w:r w:rsidRPr="00047BA9">
          <w:t>RT</w:t>
        </w:r>
      </w:smartTag>
      <w:r w:rsidRPr="00047BA9">
        <w:t xml:space="preserve">P transmissions and send a </w:t>
      </w:r>
      <w:smartTag w:uri="urn:schemas-microsoft-com:office:smarttags" w:element="PersonName">
        <w:r w:rsidRPr="00047BA9">
          <w:t>RT</w:t>
        </w:r>
      </w:smartTag>
      <w:r w:rsidRPr="00047BA9">
        <w:t>SP 200 OK message to the PSS adapter.</w:t>
      </w:r>
    </w:p>
    <w:p w14:paraId="7B327C59" w14:textId="77777777" w:rsidR="00C257E1" w:rsidRDefault="00C257E1" w:rsidP="00C257E1">
      <w:pPr>
        <w:pStyle w:val="Heading3"/>
      </w:pPr>
      <w:bookmarkStart w:id="135" w:name="_Toc517287084"/>
      <w:r w:rsidRPr="00047BA9">
        <w:t>8.2.</w:t>
      </w:r>
      <w:r>
        <w:t>7</w:t>
      </w:r>
      <w:r w:rsidRPr="00047BA9">
        <w:tab/>
      </w:r>
      <w:r>
        <w:t>Supported procedures</w:t>
      </w:r>
      <w:bookmarkEnd w:id="135"/>
    </w:p>
    <w:p w14:paraId="5AD9695A" w14:textId="77777777" w:rsidR="00C257E1" w:rsidRDefault="00C257E1" w:rsidP="00C257E1">
      <w:r>
        <w:t>C</w:t>
      </w:r>
      <w:r w:rsidRPr="00047BA9">
        <w:t xml:space="preserve">lause </w:t>
      </w:r>
      <w:r>
        <w:t xml:space="preserve">8.2 </w:t>
      </w:r>
      <w:r w:rsidRPr="00047BA9">
        <w:t xml:space="preserve">specifies </w:t>
      </w:r>
      <w:r>
        <w:t>IMS initiated</w:t>
      </w:r>
      <w:r w:rsidRPr="00047BA9">
        <w:t xml:space="preserve"> and control</w:t>
      </w:r>
      <w:r>
        <w:t>led</w:t>
      </w:r>
      <w:r w:rsidRPr="00047BA9">
        <w:t xml:space="preserve"> PSS</w:t>
      </w:r>
      <w:r>
        <w:t xml:space="preserve"> streaming sessions. Protocols and procedures as defined in </w:t>
      </w:r>
      <w:r w:rsidRPr="0023288A">
        <w:t xml:space="preserve">3GPP TS 26.234 [8] </w:t>
      </w:r>
      <w:r>
        <w:t>are supported including</w:t>
      </w:r>
    </w:p>
    <w:p w14:paraId="61AB87D2" w14:textId="77777777" w:rsidR="00C257E1" w:rsidRDefault="00873901" w:rsidP="00873901">
      <w:pPr>
        <w:pStyle w:val="B1"/>
      </w:pPr>
      <w:r>
        <w:t>-</w:t>
      </w:r>
      <w:r>
        <w:tab/>
      </w:r>
      <w:r w:rsidR="00C257E1">
        <w:t>Fast content switching and start-up (clause 5.5). In the case of fast content start-up, the pipelining takes place between the PSS adapter and the PSS server.</w:t>
      </w:r>
    </w:p>
    <w:p w14:paraId="0C86733C" w14:textId="77777777" w:rsidR="00C257E1" w:rsidRDefault="00873901" w:rsidP="00873901">
      <w:pPr>
        <w:pStyle w:val="B1"/>
      </w:pPr>
      <w:r>
        <w:t>-</w:t>
      </w:r>
      <w:r>
        <w:tab/>
      </w:r>
      <w:r w:rsidR="00C257E1">
        <w:t>Time-shifting support (clause 5.6)</w:t>
      </w:r>
    </w:p>
    <w:p w14:paraId="1CFF8683" w14:textId="77777777" w:rsidR="00C257E1" w:rsidRDefault="00873901" w:rsidP="00873901">
      <w:pPr>
        <w:pStyle w:val="B1"/>
      </w:pPr>
      <w:r>
        <w:t>-</w:t>
      </w:r>
      <w:r>
        <w:tab/>
      </w:r>
      <w:r w:rsidR="00C257E1">
        <w:t xml:space="preserve">RTP and </w:t>
      </w:r>
      <w:smartTag w:uri="urn:schemas-microsoft-com:office:smarttags" w:element="PersonName">
        <w:r w:rsidR="00C257E1">
          <w:t>RT</w:t>
        </w:r>
      </w:smartTag>
      <w:r w:rsidR="00C257E1">
        <w:t>CP extensions (clause 6.2.3)</w:t>
      </w:r>
    </w:p>
    <w:p w14:paraId="11D80E88" w14:textId="77777777" w:rsidR="00C257E1" w:rsidRDefault="00873901" w:rsidP="00873901">
      <w:pPr>
        <w:pStyle w:val="B1"/>
      </w:pPr>
      <w:r>
        <w:t>-</w:t>
      </w:r>
      <w:r>
        <w:tab/>
      </w:r>
      <w:r w:rsidR="00C257E1">
        <w:t>Adaptation of continuous media (clause 10)</w:t>
      </w:r>
    </w:p>
    <w:p w14:paraId="28B24110" w14:textId="77777777" w:rsidR="00C257E1" w:rsidRPr="0046015C" w:rsidRDefault="00873901" w:rsidP="00873901">
      <w:pPr>
        <w:pStyle w:val="B1"/>
      </w:pPr>
      <w:r>
        <w:t>-</w:t>
      </w:r>
      <w:r>
        <w:tab/>
      </w:r>
      <w:r w:rsidR="00C257E1">
        <w:t>Quality of Experience reporting (clause 11).</w:t>
      </w:r>
    </w:p>
    <w:p w14:paraId="5976CB7E" w14:textId="77777777" w:rsidR="00C257E1" w:rsidRPr="00047BA9" w:rsidRDefault="00C257E1" w:rsidP="00C257E1">
      <w:pPr>
        <w:pStyle w:val="FP"/>
      </w:pPr>
    </w:p>
    <w:p w14:paraId="3D6981F5" w14:textId="77777777" w:rsidR="00605048" w:rsidRPr="00047BA9" w:rsidRDefault="00605048" w:rsidP="00047BA9">
      <w:pPr>
        <w:pStyle w:val="Heading2"/>
      </w:pPr>
      <w:bookmarkStart w:id="136" w:name="_Toc517287085"/>
      <w:r w:rsidRPr="00047BA9">
        <w:t>8.</w:t>
      </w:r>
      <w:r w:rsidR="00EA4787" w:rsidRPr="00047BA9">
        <w:t>3</w:t>
      </w:r>
      <w:r w:rsidRPr="00047BA9">
        <w:tab/>
        <w:t>MBMS Streaming</w:t>
      </w:r>
      <w:bookmarkEnd w:id="136"/>
    </w:p>
    <w:p w14:paraId="13AB5E09" w14:textId="77777777" w:rsidR="00605048" w:rsidRPr="00047BA9" w:rsidRDefault="00605048" w:rsidP="00047BA9">
      <w:pPr>
        <w:pStyle w:val="Heading3"/>
      </w:pPr>
      <w:bookmarkStart w:id="137" w:name="_Toc517287086"/>
      <w:r w:rsidRPr="00047BA9">
        <w:t>8.</w:t>
      </w:r>
      <w:r w:rsidR="00EA4787" w:rsidRPr="00047BA9">
        <w:t>3</w:t>
      </w:r>
      <w:r w:rsidR="00173199" w:rsidRPr="00047BA9">
        <w:t>.1</w:t>
      </w:r>
      <w:r w:rsidRPr="00047BA9">
        <w:tab/>
        <w:t>MBMS Media codecs and formats</w:t>
      </w:r>
      <w:bookmarkEnd w:id="137"/>
    </w:p>
    <w:p w14:paraId="3043446E" w14:textId="77777777" w:rsidR="00605048" w:rsidRPr="00047BA9" w:rsidRDefault="00605048" w:rsidP="00605048">
      <w:r w:rsidRPr="00047BA9">
        <w:t xml:space="preserve">MBMS Media codecs and formats defined in </w:t>
      </w:r>
      <w:r w:rsidR="00173199" w:rsidRPr="00047BA9">
        <w:t xml:space="preserve">3GPP </w:t>
      </w:r>
      <w:r w:rsidRPr="00047BA9">
        <w:t xml:space="preserve">TS 26.346 [11] are applicable to </w:t>
      </w:r>
      <w:r w:rsidR="00DD0CF7" w:rsidRPr="00047BA9">
        <w:t>the present document</w:t>
      </w:r>
      <w:r w:rsidRPr="00047BA9">
        <w:t xml:space="preserve"> for IMS initiated and controlled MBMS User service.</w:t>
      </w:r>
    </w:p>
    <w:p w14:paraId="1FA4FC8A" w14:textId="77777777" w:rsidR="00B175F1" w:rsidRPr="00047BA9" w:rsidRDefault="00B175F1" w:rsidP="00047BA9">
      <w:pPr>
        <w:pStyle w:val="Heading3"/>
      </w:pPr>
      <w:bookmarkStart w:id="138" w:name="_Toc517287087"/>
      <w:r w:rsidRPr="00047BA9">
        <w:t>8.3.2</w:t>
      </w:r>
      <w:r w:rsidR="001C2626">
        <w:tab/>
      </w:r>
      <w:r w:rsidRPr="00047BA9">
        <w:t>Procedure for providing missing parameters</w:t>
      </w:r>
      <w:bookmarkEnd w:id="138"/>
    </w:p>
    <w:p w14:paraId="1779060A" w14:textId="77777777" w:rsidR="00B175F1" w:rsidRPr="00047BA9" w:rsidRDefault="00B175F1" w:rsidP="00047BA9">
      <w:pPr>
        <w:pStyle w:val="Heading4"/>
      </w:pPr>
      <w:bookmarkStart w:id="139" w:name="_Toc517287088"/>
      <w:r w:rsidRPr="00047BA9">
        <w:t>8.3.2.1</w:t>
      </w:r>
      <w:r w:rsidRPr="00047BA9">
        <w:tab/>
        <w:t>Procedures at the UE</w:t>
      </w:r>
      <w:bookmarkEnd w:id="139"/>
    </w:p>
    <w:p w14:paraId="18E96130" w14:textId="77777777" w:rsidR="00B175F1" w:rsidRPr="00047BA9" w:rsidRDefault="00B175F1" w:rsidP="00B175F1">
      <w:r w:rsidRPr="00047BA9">
        <w:t>If the UE does not have the all the information it needs to form an SDP offer, the UE shall send a SIP OPTIONS message.</w:t>
      </w:r>
    </w:p>
    <w:p w14:paraId="4C4220B7" w14:textId="77777777" w:rsidR="00B175F1" w:rsidRPr="00047BA9" w:rsidRDefault="00B175F1" w:rsidP="00B175F1">
      <w:r w:rsidRPr="00047BA9">
        <w:t xml:space="preserve">The "Request-URI" is related to the MBMS service that the user wants to activate. The </w:t>
      </w:r>
      <w:r w:rsidR="00047BA9">
        <w:t>"</w:t>
      </w:r>
      <w:r w:rsidRPr="00047BA9">
        <w:t>Request-URI</w:t>
      </w:r>
      <w:r w:rsidR="00047BA9">
        <w:t>"</w:t>
      </w:r>
      <w:r w:rsidRPr="00047BA9">
        <w:t xml:space="preserve"> shall be composed of a user and domain part as defined as follows:</w:t>
      </w:r>
    </w:p>
    <w:p w14:paraId="1FEDE1C0" w14:textId="77777777" w:rsidR="00B175F1" w:rsidRPr="00047BA9" w:rsidRDefault="00B42F15" w:rsidP="00B42F15">
      <w:pPr>
        <w:pStyle w:val="B1"/>
      </w:pPr>
      <w:r>
        <w:t>-</w:t>
      </w:r>
      <w:r>
        <w:tab/>
      </w:r>
      <w:r w:rsidR="00B175F1" w:rsidRPr="00047BA9">
        <w:t>The user part contains the serviceId</w:t>
      </w:r>
      <w:r>
        <w:t>.</w:t>
      </w:r>
      <w:r w:rsidR="00EB5C5D">
        <w:rPr>
          <w:rFonts w:hint="eastAsia"/>
          <w:lang w:eastAsia="zh-CN"/>
        </w:rPr>
        <w:t xml:space="preserve"> </w:t>
      </w:r>
      <w:r w:rsidR="00EB5C5D">
        <w:rPr>
          <w:lang w:eastAsia="zh-CN"/>
        </w:rPr>
        <w:t>T</w:t>
      </w:r>
      <w:r w:rsidR="00EB5C5D">
        <w:rPr>
          <w:rFonts w:hint="eastAsia"/>
          <w:lang w:eastAsia="zh-CN"/>
        </w:rPr>
        <w:t>he serviceId shall be globalServiceID defined in [27] or serviceId</w:t>
      </w:r>
      <w:r w:rsidR="00EB5C5D" w:rsidRPr="00FB503E">
        <w:rPr>
          <w:rFonts w:hint="eastAsia"/>
          <w:lang w:eastAsia="zh-CN"/>
        </w:rPr>
        <w:t xml:space="preserve"> </w:t>
      </w:r>
      <w:r w:rsidR="00EB5C5D">
        <w:rPr>
          <w:rFonts w:hint="eastAsia"/>
          <w:lang w:eastAsia="zh-CN"/>
        </w:rPr>
        <w:t>defined in [11], which is retrieved from service selection information.</w:t>
      </w:r>
    </w:p>
    <w:p w14:paraId="03FA515B" w14:textId="77777777" w:rsidR="00B175F1" w:rsidRPr="00047BA9" w:rsidRDefault="00B42F15" w:rsidP="00B42F15">
      <w:pPr>
        <w:pStyle w:val="B1"/>
      </w:pPr>
      <w:r>
        <w:t>-</w:t>
      </w:r>
      <w:r>
        <w:tab/>
      </w:r>
      <w:r w:rsidR="00B175F1" w:rsidRPr="00047BA9">
        <w:t>The domain part is the Service Provider domain name, obtained from SSF.</w:t>
      </w:r>
    </w:p>
    <w:p w14:paraId="350FB1ED" w14:textId="77777777" w:rsidR="00B175F1" w:rsidRPr="00047BA9" w:rsidRDefault="00B175F1" w:rsidP="00B175F1">
      <w:r w:rsidRPr="00047BA9">
        <w:t>The TO header shall contain the same URI as in the "Request-URI" parameter.</w:t>
      </w:r>
    </w:p>
    <w:p w14:paraId="3629AED5" w14:textId="77777777" w:rsidR="00B175F1" w:rsidRPr="00047BA9" w:rsidRDefault="00B175F1" w:rsidP="00B175F1">
      <w:r w:rsidRPr="00047BA9">
        <w:t>The FROM header shall indicate the public user identity of the user.</w:t>
      </w:r>
    </w:p>
    <w:p w14:paraId="78250422" w14:textId="77777777" w:rsidR="00B175F1" w:rsidRPr="00047BA9" w:rsidRDefault="00B175F1" w:rsidP="00B175F1">
      <w:r w:rsidRPr="00047BA9">
        <w:t xml:space="preserve">Upon reception of the 200 OK including service access information encapsulated in multipart/MIME, the UE </w:t>
      </w:r>
      <w:r w:rsidR="00AC212C">
        <w:t>may</w:t>
      </w:r>
      <w:r w:rsidRPr="00047BA9">
        <w:t xml:space="preserve"> initiate MBMS session as described in clause 8.3.3.</w:t>
      </w:r>
    </w:p>
    <w:p w14:paraId="3F1C75A0" w14:textId="77777777" w:rsidR="00B175F1" w:rsidRPr="00047BA9" w:rsidRDefault="00B175F1" w:rsidP="00047BA9">
      <w:pPr>
        <w:pStyle w:val="Heading4"/>
      </w:pPr>
      <w:bookmarkStart w:id="140" w:name="_Toc517287089"/>
      <w:r w:rsidRPr="00047BA9">
        <w:lastRenderedPageBreak/>
        <w:t>8.3.2.2</w:t>
      </w:r>
      <w:r w:rsidRPr="00047BA9">
        <w:tab/>
        <w:t>Procedures at the SCF</w:t>
      </w:r>
      <w:bookmarkEnd w:id="140"/>
      <w:r w:rsidRPr="00047BA9">
        <w:t xml:space="preserve"> </w:t>
      </w:r>
    </w:p>
    <w:p w14:paraId="41D95CE8" w14:textId="77777777" w:rsidR="00B175F1" w:rsidRPr="00047BA9" w:rsidRDefault="00B175F1" w:rsidP="009244C8">
      <w:r w:rsidRPr="00047BA9">
        <w:t xml:space="preserve">When receiving the SIP OPTIONS message, the SCF shall examine the </w:t>
      </w:r>
      <w:r w:rsidR="009244C8" w:rsidRPr="00047BA9">
        <w:t>serviceId</w:t>
      </w:r>
      <w:r w:rsidRPr="00047BA9">
        <w:t xml:space="preserve"> present in the user-part of the TO header and lookup the requested User Service Description information.</w:t>
      </w:r>
    </w:p>
    <w:p w14:paraId="4ACE0BB2" w14:textId="77777777" w:rsidR="00B175F1" w:rsidRPr="00047BA9" w:rsidRDefault="00B175F1" w:rsidP="00B175F1">
      <w:r w:rsidRPr="00047BA9">
        <w:t>The SCF shall answer with the user service description information of the content delivery channel (encapsulated in multipart/MIME) as requested by the serviceId.</w:t>
      </w:r>
    </w:p>
    <w:p w14:paraId="5DA37637" w14:textId="77777777" w:rsidR="00605048" w:rsidRPr="00047BA9" w:rsidRDefault="00605048" w:rsidP="00047BA9">
      <w:pPr>
        <w:pStyle w:val="Heading3"/>
      </w:pPr>
      <w:bookmarkStart w:id="141" w:name="_Toc517287090"/>
      <w:r w:rsidRPr="00047BA9">
        <w:t>8.3</w:t>
      </w:r>
      <w:r w:rsidR="00EA4787" w:rsidRPr="00047BA9">
        <w:t>.</w:t>
      </w:r>
      <w:r w:rsidR="009244C8" w:rsidRPr="00047BA9">
        <w:t>3</w:t>
      </w:r>
      <w:r w:rsidRPr="00047BA9">
        <w:tab/>
        <w:t>MBMS Streaming Session initiation</w:t>
      </w:r>
      <w:bookmarkEnd w:id="141"/>
    </w:p>
    <w:p w14:paraId="62FB11EA" w14:textId="77777777" w:rsidR="00064C91" w:rsidRPr="00047BA9" w:rsidRDefault="00605048" w:rsidP="00047BA9">
      <w:pPr>
        <w:pStyle w:val="Heading4"/>
      </w:pPr>
      <w:bookmarkStart w:id="142" w:name="_Toc517287091"/>
      <w:r w:rsidRPr="00047BA9">
        <w:t>8.3.</w:t>
      </w:r>
      <w:r w:rsidR="009244C8" w:rsidRPr="00047BA9">
        <w:t>3</w:t>
      </w:r>
      <w:r w:rsidR="00EA4787" w:rsidRPr="00047BA9">
        <w:t>.</w:t>
      </w:r>
      <w:r w:rsidRPr="00047BA9">
        <w:t>1</w:t>
      </w:r>
      <w:r w:rsidRPr="00047BA9">
        <w:tab/>
        <w:t>General description</w:t>
      </w:r>
      <w:bookmarkEnd w:id="142"/>
    </w:p>
    <w:p w14:paraId="54EB3A76" w14:textId="4952659B" w:rsidR="00DF71E4" w:rsidRPr="00047BA9" w:rsidRDefault="00135BF0" w:rsidP="00FA0C33">
      <w:pPr>
        <w:pStyle w:val="TH"/>
      </w:pPr>
      <w:r w:rsidRPr="00047BA9">
        <w:rPr>
          <w:noProof/>
        </w:rPr>
        <w:drawing>
          <wp:inline distT="0" distB="0" distL="0" distR="0" wp14:anchorId="19954A7A" wp14:editId="2E85426F">
            <wp:extent cx="5238750" cy="2200275"/>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2200275"/>
                    </a:xfrm>
                    <a:prstGeom prst="rect">
                      <a:avLst/>
                    </a:prstGeom>
                    <a:noFill/>
                    <a:ln>
                      <a:noFill/>
                    </a:ln>
                  </pic:spPr>
                </pic:pic>
              </a:graphicData>
            </a:graphic>
          </wp:inline>
        </w:drawing>
      </w:r>
    </w:p>
    <w:p w14:paraId="5F2EB5C1" w14:textId="77777777" w:rsidR="00DF71E4" w:rsidRPr="00047BA9" w:rsidRDefault="00DF71E4" w:rsidP="00FA0C33">
      <w:pPr>
        <w:pStyle w:val="TF"/>
      </w:pPr>
      <w:r w:rsidRPr="00047BA9">
        <w:t xml:space="preserve">Figure </w:t>
      </w:r>
      <w:r w:rsidR="002F1F07">
        <w:rPr>
          <w:noProof/>
        </w:rPr>
        <w:t>15</w:t>
      </w:r>
      <w:r w:rsidR="00173199" w:rsidRPr="00047BA9">
        <w:t>:</w:t>
      </w:r>
      <w:r w:rsidRPr="00047BA9">
        <w:t xml:space="preserve"> MBMS S</w:t>
      </w:r>
      <w:r w:rsidR="00BE01E2" w:rsidRPr="00047BA9">
        <w:t>t</w:t>
      </w:r>
      <w:r w:rsidRPr="00047BA9">
        <w:t>reaming Session Initiation</w:t>
      </w:r>
    </w:p>
    <w:p w14:paraId="1DFF94BE" w14:textId="77777777" w:rsidR="00BE01E2" w:rsidRPr="00047BA9" w:rsidRDefault="00BE01E2" w:rsidP="00142563">
      <w:pPr>
        <w:spacing w:afterLines="50" w:after="120"/>
        <w:rPr>
          <w:lang w:eastAsia="zh-CN"/>
        </w:rPr>
      </w:pPr>
      <w:r w:rsidRPr="00047BA9">
        <w:rPr>
          <w:lang w:eastAsia="zh-CN"/>
        </w:rPr>
        <w:t>It is assumed that the UE has already received the MBMS USD containing the SDP and associated fragments for the service from the SSF before initiating the MBMS session.</w:t>
      </w:r>
    </w:p>
    <w:p w14:paraId="70F9F884" w14:textId="77777777" w:rsidR="00142563" w:rsidRPr="00047BA9" w:rsidRDefault="00142563" w:rsidP="00173199">
      <w:pPr>
        <w:pStyle w:val="EX"/>
        <w:rPr>
          <w:lang w:eastAsia="zh-CN"/>
        </w:rPr>
      </w:pPr>
      <w:r w:rsidRPr="00047BA9">
        <w:rPr>
          <w:rFonts w:hint="eastAsia"/>
          <w:lang w:eastAsia="zh-CN"/>
        </w:rPr>
        <w:t>Step 1, 2:</w:t>
      </w:r>
      <w:r w:rsidR="00173199" w:rsidRPr="00047BA9">
        <w:rPr>
          <w:lang w:eastAsia="zh-CN"/>
        </w:rPr>
        <w:tab/>
      </w:r>
      <w:r w:rsidRPr="00047BA9">
        <w:rPr>
          <w:rFonts w:hint="eastAsia"/>
          <w:lang w:eastAsia="zh-CN"/>
        </w:rPr>
        <w:t xml:space="preserve">UE initiates a SIP INVITE message to SCF, indicating which </w:t>
      </w:r>
      <w:r w:rsidR="00BE01E2" w:rsidRPr="00047BA9">
        <w:rPr>
          <w:lang w:eastAsia="zh-CN"/>
        </w:rPr>
        <w:t xml:space="preserve">MBMS </w:t>
      </w:r>
      <w:r w:rsidRPr="00047BA9">
        <w:rPr>
          <w:lang w:eastAsia="zh-CN"/>
        </w:rPr>
        <w:t>Streaming U</w:t>
      </w:r>
      <w:r w:rsidRPr="00047BA9">
        <w:rPr>
          <w:rFonts w:hint="eastAsia"/>
          <w:lang w:eastAsia="zh-CN"/>
        </w:rPr>
        <w:t xml:space="preserve">ser </w:t>
      </w:r>
      <w:r w:rsidRPr="00047BA9">
        <w:rPr>
          <w:lang w:eastAsia="zh-CN"/>
        </w:rPr>
        <w:t>S</w:t>
      </w:r>
      <w:r w:rsidR="00173199" w:rsidRPr="00047BA9">
        <w:rPr>
          <w:rFonts w:hint="eastAsia"/>
          <w:lang w:eastAsia="zh-CN"/>
        </w:rPr>
        <w:t>ervice the user has chosen.</w:t>
      </w:r>
    </w:p>
    <w:p w14:paraId="40BFC256" w14:textId="77777777" w:rsidR="00142563" w:rsidRPr="00047BA9" w:rsidRDefault="00173199" w:rsidP="00173199">
      <w:pPr>
        <w:pStyle w:val="EX"/>
        <w:rPr>
          <w:lang w:eastAsia="zh-CN"/>
        </w:rPr>
      </w:pPr>
      <w:r w:rsidRPr="00047BA9">
        <w:rPr>
          <w:rFonts w:hint="eastAsia"/>
          <w:lang w:eastAsia="zh-CN"/>
        </w:rPr>
        <w:t>Step 3, 4:</w:t>
      </w:r>
      <w:r w:rsidRPr="00047BA9">
        <w:rPr>
          <w:lang w:eastAsia="zh-CN"/>
        </w:rPr>
        <w:tab/>
      </w:r>
      <w:r w:rsidR="00142563" w:rsidRPr="00047BA9">
        <w:rPr>
          <w:rFonts w:hint="eastAsia"/>
          <w:lang w:eastAsia="zh-CN"/>
        </w:rPr>
        <w:t xml:space="preserve">SCF responds UE with a SIP 200 OK message </w:t>
      </w:r>
      <w:r w:rsidR="00142563" w:rsidRPr="00047BA9">
        <w:rPr>
          <w:lang w:eastAsia="zh-CN"/>
        </w:rPr>
        <w:t>when</w:t>
      </w:r>
      <w:r w:rsidR="00142563" w:rsidRPr="00047BA9">
        <w:rPr>
          <w:rFonts w:hint="eastAsia"/>
          <w:lang w:eastAsia="zh-CN"/>
        </w:rPr>
        <w:t xml:space="preserve"> the SIP INVITE is successfully handled.</w:t>
      </w:r>
      <w:r w:rsidR="00BE01E2" w:rsidRPr="00047BA9">
        <w:rPr>
          <w:lang w:eastAsia="zh-CN"/>
        </w:rPr>
        <w:t xml:space="preserve"> The SIP 200 OK contains an SDP files containing the Multicast address of the service. The UE then activates the MBMS bearers either using the MBMS Broadcast Service Activation procedure [4] or the MBMS Multicast Service Activation Procedure [4].</w:t>
      </w:r>
    </w:p>
    <w:p w14:paraId="178F23C1" w14:textId="77777777" w:rsidR="00BE01E2" w:rsidRPr="00047BA9" w:rsidRDefault="00142563" w:rsidP="00173199">
      <w:pPr>
        <w:pStyle w:val="EX"/>
        <w:rPr>
          <w:lang w:eastAsia="zh-CN"/>
        </w:rPr>
      </w:pPr>
      <w:r w:rsidRPr="00047BA9">
        <w:rPr>
          <w:rFonts w:hint="eastAsia"/>
          <w:lang w:eastAsia="zh-CN"/>
        </w:rPr>
        <w:t>Step 5:</w:t>
      </w:r>
      <w:r w:rsidR="00173199" w:rsidRPr="00047BA9">
        <w:rPr>
          <w:lang w:eastAsia="zh-CN"/>
        </w:rPr>
        <w:tab/>
      </w:r>
      <w:r w:rsidR="00BE01E2" w:rsidRPr="00047BA9">
        <w:rPr>
          <w:lang w:eastAsia="zh-CN"/>
        </w:rPr>
        <w:t>The UE can start receiving the MBMS Streaming session data when transmitted by the BM-SC.UPF</w:t>
      </w:r>
      <w:r w:rsidR="00BE01E2" w:rsidRPr="00047BA9">
        <w:rPr>
          <w:rFonts w:hint="eastAsia"/>
          <w:lang w:eastAsia="zh-CN"/>
        </w:rPr>
        <w:t>.</w:t>
      </w:r>
    </w:p>
    <w:p w14:paraId="695B53AA" w14:textId="77777777" w:rsidR="00A1552C" w:rsidRPr="00047BA9" w:rsidRDefault="00A1552C" w:rsidP="00A1552C">
      <w:pPr>
        <w:pStyle w:val="EX"/>
        <w:ind w:left="0" w:firstLine="0"/>
        <w:rPr>
          <w:lang w:eastAsia="zh-CN"/>
        </w:rPr>
      </w:pPr>
      <w:r w:rsidRPr="00047BA9">
        <w:rPr>
          <w:lang w:eastAsia="zh-CN"/>
        </w:rPr>
        <w:t>The construction of the SDP is not affected by the use of MBMS stream bundling, see section 8.2.2 of [11], nor are any of the procedures.</w:t>
      </w:r>
    </w:p>
    <w:p w14:paraId="6FA59592" w14:textId="77777777" w:rsidR="00125C39" w:rsidRPr="00047BA9" w:rsidRDefault="00125C39" w:rsidP="00047BA9">
      <w:pPr>
        <w:pStyle w:val="Heading4"/>
      </w:pPr>
      <w:bookmarkStart w:id="143" w:name="OLE_LINK9"/>
      <w:bookmarkStart w:id="144" w:name="OLE_LINK10"/>
      <w:bookmarkStart w:id="145" w:name="_Toc517287092"/>
      <w:r w:rsidRPr="00047BA9">
        <w:t>8.3.</w:t>
      </w:r>
      <w:r w:rsidR="009244C8" w:rsidRPr="00047BA9">
        <w:t>3</w:t>
      </w:r>
      <w:r w:rsidRPr="00047BA9">
        <w:t>.2</w:t>
      </w:r>
      <w:r w:rsidRPr="00047BA9">
        <w:tab/>
        <w:t>Procedures at the UE</w:t>
      </w:r>
      <w:bookmarkEnd w:id="145"/>
    </w:p>
    <w:p w14:paraId="3E67E2B2" w14:textId="77777777" w:rsidR="00A1552C" w:rsidRPr="00047BA9" w:rsidRDefault="00A1552C" w:rsidP="00A1552C">
      <w:pPr>
        <w:rPr>
          <w:rFonts w:hint="eastAsia"/>
          <w:lang w:eastAsia="zh-CN"/>
        </w:rPr>
      </w:pPr>
      <w:r w:rsidRPr="00047BA9">
        <w:t>The UE sh</w:t>
      </w:r>
      <w:smartTag w:uri="urn:schemas-microsoft-com:office:smarttags" w:element="PersonName">
        <w:r w:rsidRPr="00047BA9">
          <w:t>a</w:t>
        </w:r>
      </w:smartTag>
      <w:r w:rsidRPr="00047BA9">
        <w:t xml:space="preserve">ll support the procedures specified in </w:t>
      </w:r>
      <w:r w:rsidRPr="00047BA9">
        <w:rPr>
          <w:rFonts w:hint="eastAsia"/>
          <w:lang w:eastAsia="zh-CN"/>
        </w:rPr>
        <w:t>T</w:t>
      </w:r>
      <w:r w:rsidRPr="00047BA9">
        <w:t>S </w:t>
      </w:r>
      <w:r w:rsidRPr="00047BA9">
        <w:rPr>
          <w:rFonts w:hint="eastAsia"/>
          <w:lang w:eastAsia="zh-CN"/>
        </w:rPr>
        <w:t>24</w:t>
      </w:r>
      <w:r w:rsidRPr="00047BA9">
        <w:t xml:space="preserve"> </w:t>
      </w:r>
      <w:r w:rsidRPr="00047BA9">
        <w:rPr>
          <w:rFonts w:hint="eastAsia"/>
          <w:lang w:eastAsia="zh-CN"/>
        </w:rPr>
        <w:t>229</w:t>
      </w:r>
      <w:r w:rsidRPr="00047BA9">
        <w:t xml:space="preserve"> [</w:t>
      </w:r>
      <w:r w:rsidRPr="00047BA9">
        <w:rPr>
          <w:rFonts w:hint="eastAsia"/>
          <w:lang w:eastAsia="zh-CN"/>
        </w:rPr>
        <w:t>7</w:t>
      </w:r>
      <w:r w:rsidRPr="00047BA9">
        <w:t>] for origin</w:t>
      </w:r>
      <w:smartTag w:uri="urn:schemas-microsoft-com:office:smarttags" w:element="PersonName">
        <w:r w:rsidRPr="00047BA9">
          <w:t>a</w:t>
        </w:r>
      </w:smartTag>
      <w:r w:rsidRPr="00047BA9">
        <w:t>ting sessions.</w:t>
      </w:r>
    </w:p>
    <w:p w14:paraId="3270ACCB" w14:textId="77777777" w:rsidR="00125C39" w:rsidRPr="00047BA9" w:rsidRDefault="00125C39" w:rsidP="00173199">
      <w:pPr>
        <w:keepNext/>
        <w:keepLines/>
      </w:pPr>
      <w:r w:rsidRPr="00047BA9">
        <w:t>The UE shall generate an initial INVITE request:</w:t>
      </w:r>
    </w:p>
    <w:p w14:paraId="27A1B154" w14:textId="77777777" w:rsidR="00125C39" w:rsidRPr="00047BA9" w:rsidRDefault="00873901" w:rsidP="00873901">
      <w:pPr>
        <w:pStyle w:val="B1"/>
      </w:pPr>
      <w:r>
        <w:rPr>
          <w:lang w:eastAsia="zh-CN"/>
        </w:rPr>
        <w:t>-</w:t>
      </w:r>
      <w:r>
        <w:rPr>
          <w:lang w:eastAsia="zh-CN"/>
        </w:rPr>
        <w:tab/>
      </w:r>
      <w:r w:rsidR="00125C39" w:rsidRPr="00047BA9">
        <w:rPr>
          <w:rFonts w:hint="eastAsia"/>
          <w:lang w:eastAsia="zh-CN"/>
        </w:rPr>
        <w:t xml:space="preserve">The Request-URI in the INVITE request shall </w:t>
      </w:r>
      <w:r w:rsidR="00125C39" w:rsidRPr="00047BA9">
        <w:rPr>
          <w:lang w:eastAsia="zh-CN"/>
        </w:rPr>
        <w:t>be</w:t>
      </w:r>
      <w:r w:rsidR="00125C39" w:rsidRPr="00047BA9">
        <w:rPr>
          <w:rFonts w:hint="eastAsia"/>
          <w:lang w:eastAsia="zh-CN"/>
        </w:rPr>
        <w:t xml:space="preserve"> </w:t>
      </w:r>
      <w:r w:rsidR="00125C39" w:rsidRPr="00047BA9">
        <w:rPr>
          <w:lang w:eastAsia="zh-CN"/>
        </w:rPr>
        <w:t xml:space="preserve">the well known PSI (Public Service Identifier) of the </w:t>
      </w:r>
      <w:r w:rsidR="00A1552C" w:rsidRPr="00047BA9">
        <w:rPr>
          <w:lang w:eastAsia="zh-CN"/>
        </w:rPr>
        <w:t xml:space="preserve">MBMS </w:t>
      </w:r>
      <w:r w:rsidR="00125C39" w:rsidRPr="00047BA9">
        <w:rPr>
          <w:lang w:eastAsia="zh-CN"/>
        </w:rPr>
        <w:t>Service</w:t>
      </w:r>
      <w:r w:rsidR="00EB5C5D">
        <w:rPr>
          <w:rFonts w:hint="eastAsia"/>
          <w:lang w:eastAsia="zh-CN"/>
        </w:rPr>
        <w:t>, i.e. Live Stream@&lt;Domain name&gt;</w:t>
      </w:r>
      <w:r w:rsidR="00173199" w:rsidRPr="00047BA9">
        <w:t>.</w:t>
      </w:r>
    </w:p>
    <w:p w14:paraId="011CA53B" w14:textId="77777777" w:rsidR="00173199" w:rsidRPr="00047BA9" w:rsidRDefault="00873901" w:rsidP="00873901">
      <w:pPr>
        <w:pStyle w:val="B1"/>
      </w:pPr>
      <w:r>
        <w:t>-</w:t>
      </w:r>
      <w:r>
        <w:tab/>
      </w:r>
      <w:r w:rsidR="00125C39" w:rsidRPr="00047BA9">
        <w:t>The To header shall contain the same URI as in the Request-URI</w:t>
      </w:r>
      <w:r w:rsidR="00173199" w:rsidRPr="00047BA9">
        <w:t>.</w:t>
      </w:r>
    </w:p>
    <w:p w14:paraId="42FB8760" w14:textId="77777777" w:rsidR="00125C39" w:rsidRDefault="00873901" w:rsidP="00873901">
      <w:pPr>
        <w:pStyle w:val="B1"/>
      </w:pPr>
      <w:r>
        <w:t>-</w:t>
      </w:r>
      <w:r>
        <w:tab/>
      </w:r>
      <w:r w:rsidR="00125C39" w:rsidRPr="00047BA9">
        <w:t>The From header shall indicate the public user identity of the user</w:t>
      </w:r>
      <w:r w:rsidR="00173199" w:rsidRPr="00047BA9">
        <w:t>.</w:t>
      </w:r>
    </w:p>
    <w:p w14:paraId="46853788" w14:textId="77777777" w:rsidR="00E31A6A" w:rsidRPr="00047BA9" w:rsidRDefault="00873901" w:rsidP="00873901">
      <w:pPr>
        <w:pStyle w:val="B1"/>
      </w:pPr>
      <w:r>
        <w:t>-</w:t>
      </w:r>
      <w:r>
        <w:tab/>
      </w:r>
      <w:r w:rsidR="00E31A6A">
        <w:t xml:space="preserve">The Recv-Info header shall be set to </w:t>
      </w:r>
      <w:r w:rsidR="008A3746" w:rsidRPr="00047BA9">
        <w:t>"</w:t>
      </w:r>
      <w:r w:rsidR="008A3746">
        <w:rPr>
          <w:rFonts w:hint="eastAsia"/>
          <w:lang w:eastAsia="zh-CN"/>
        </w:rPr>
        <w:t>ContentReportConfig</w:t>
      </w:r>
      <w:r w:rsidR="008A3746">
        <w:t>"</w:t>
      </w:r>
      <w:r w:rsidR="00E31A6A">
        <w:t xml:space="preserve"> [42].</w:t>
      </w:r>
    </w:p>
    <w:p w14:paraId="7FB0308C" w14:textId="77777777" w:rsidR="00E65976" w:rsidRPr="00047BA9" w:rsidRDefault="00A1552C" w:rsidP="00E65976">
      <w:pPr>
        <w:rPr>
          <w:rFonts w:eastAsia="Arial Unicode MS" w:hint="eastAsia"/>
          <w:lang w:eastAsia="zh-CN"/>
        </w:rPr>
      </w:pPr>
      <w:r w:rsidRPr="00047BA9">
        <w:rPr>
          <w:rFonts w:hint="eastAsia"/>
        </w:rPr>
        <w:lastRenderedPageBreak/>
        <w:t>A</w:t>
      </w:r>
      <w:r w:rsidRPr="00047BA9">
        <w:t>n SDP offer sh</w:t>
      </w:r>
      <w:smartTag w:uri="urn:schemas-microsoft-com:office:smarttags" w:element="PersonName">
        <w:r w:rsidRPr="00047BA9">
          <w:t>a</w:t>
        </w:r>
      </w:smartTag>
      <w:r w:rsidRPr="00047BA9">
        <w:t xml:space="preserve">ll be included in the request. </w:t>
      </w:r>
      <w:r w:rsidRPr="00047BA9">
        <w:rPr>
          <w:rFonts w:hint="eastAsia"/>
        </w:rPr>
        <w:t>T</w:t>
      </w:r>
      <w:r w:rsidRPr="00047BA9">
        <w:t>he SDP offer sh</w:t>
      </w:r>
      <w:smartTag w:uri="urn:schemas-microsoft-com:office:smarttags" w:element="PersonName">
        <w:r w:rsidRPr="00047BA9">
          <w:t>a</w:t>
        </w:r>
      </w:smartTag>
      <w:r w:rsidRPr="00047BA9">
        <w:t xml:space="preserve">ll be done in </w:t>
      </w:r>
      <w:smartTag w:uri="urn:schemas-microsoft-com:office:smarttags" w:element="PersonName">
        <w:r w:rsidRPr="00047BA9">
          <w:t>a</w:t>
        </w:r>
      </w:smartTag>
      <w:r w:rsidRPr="00047BA9">
        <w:t>ccord</w:t>
      </w:r>
      <w:smartTag w:uri="urn:schemas-microsoft-com:office:smarttags" w:element="PersonName">
        <w:r w:rsidRPr="00047BA9">
          <w:t>a</w:t>
        </w:r>
      </w:smartTag>
      <w:r w:rsidRPr="00047BA9">
        <w:t>nce with the p</w:t>
      </w:r>
      <w:smartTag w:uri="urn:schemas-microsoft-com:office:smarttags" w:element="PersonName">
        <w:r w:rsidRPr="00047BA9">
          <w:t>a</w:t>
        </w:r>
      </w:smartTag>
      <w:r w:rsidRPr="00047BA9">
        <w:t>r</w:t>
      </w:r>
      <w:smartTag w:uri="urn:schemas-microsoft-com:office:smarttags" w:element="PersonName">
        <w:r w:rsidRPr="00047BA9">
          <w:t>a</w:t>
        </w:r>
      </w:smartTag>
      <w:r w:rsidRPr="00047BA9">
        <w:t xml:space="preserve">meters received during UE service selection procedure </w:t>
      </w:r>
      <w:smartTag w:uri="urn:schemas-microsoft-com:office:smarttags" w:element="PersonName">
        <w:r w:rsidRPr="00047BA9">
          <w:t>a</w:t>
        </w:r>
      </w:smartTag>
      <w:r w:rsidRPr="00047BA9">
        <w:t>nd with medi</w:t>
      </w:r>
      <w:smartTag w:uri="urn:schemas-microsoft-com:office:smarttags" w:element="PersonName">
        <w:r w:rsidRPr="00047BA9">
          <w:t>a</w:t>
        </w:r>
      </w:smartTag>
      <w:r w:rsidRPr="00047BA9">
        <w:t xml:space="preserve"> c</w:t>
      </w:r>
      <w:smartTag w:uri="urn:schemas-microsoft-com:office:smarttags" w:element="PersonName">
        <w:r w:rsidRPr="00047BA9">
          <w:t>a</w:t>
        </w:r>
      </w:smartTag>
      <w:r w:rsidRPr="00047BA9">
        <w:t>p</w:t>
      </w:r>
      <w:smartTag w:uri="urn:schemas-microsoft-com:office:smarttags" w:element="PersonName">
        <w:r w:rsidRPr="00047BA9">
          <w:t>a</w:t>
        </w:r>
      </w:smartTag>
      <w:r w:rsidRPr="00047BA9">
        <w:t xml:space="preserve">bilities and required bandwidth available for the MBMS session. </w:t>
      </w:r>
      <w:r w:rsidR="00125C39" w:rsidRPr="00047BA9">
        <w:t xml:space="preserve">The SDP </w:t>
      </w:r>
      <w:r w:rsidR="00E65976" w:rsidRPr="00047BA9">
        <w:rPr>
          <w:lang w:eastAsia="zh-CN"/>
        </w:rPr>
        <w:t>o</w:t>
      </w:r>
      <w:r w:rsidR="00E65976" w:rsidRPr="00047BA9">
        <w:rPr>
          <w:rFonts w:hint="eastAsia"/>
          <w:lang w:eastAsia="zh-CN"/>
        </w:rPr>
        <w:t xml:space="preserve">ffer </w:t>
      </w:r>
      <w:r w:rsidR="00E65976" w:rsidRPr="00047BA9">
        <w:t xml:space="preserve">corresponds </w:t>
      </w:r>
      <w:r w:rsidR="00125C39" w:rsidRPr="00047BA9">
        <w:t xml:space="preserve">to the MBMS Streaming Session. See </w:t>
      </w:r>
      <w:r w:rsidR="00173199" w:rsidRPr="00047BA9">
        <w:t xml:space="preserve">3GPP </w:t>
      </w:r>
      <w:r w:rsidR="00125C39" w:rsidRPr="00047BA9">
        <w:t>TS 26.346</w:t>
      </w:r>
      <w:r w:rsidR="00173199" w:rsidRPr="00047BA9">
        <w:t xml:space="preserve"> [11],</w:t>
      </w:r>
      <w:r w:rsidR="00125C39" w:rsidRPr="00047BA9">
        <w:t xml:space="preserve"> clause 8.3.1</w:t>
      </w:r>
      <w:r w:rsidR="00173199" w:rsidRPr="00047BA9">
        <w:t>.</w:t>
      </w:r>
      <w:r w:rsidR="00E65976" w:rsidRPr="00047BA9">
        <w:t xml:space="preserve"> .</w:t>
      </w:r>
      <w:r w:rsidR="00E65976" w:rsidRPr="00047BA9">
        <w:rPr>
          <w:rFonts w:hint="eastAsia"/>
          <w:lang w:eastAsia="zh-CN"/>
        </w:rPr>
        <w:t xml:space="preserve"> </w:t>
      </w:r>
      <w:r w:rsidR="00E65976" w:rsidRPr="00047BA9">
        <w:t>The SDP offer at media level shall include the</w:t>
      </w:r>
      <w:r w:rsidR="00E65976" w:rsidRPr="00047BA9">
        <w:rPr>
          <w:rFonts w:eastAsia="Arial Unicode MS" w:hint="eastAsia"/>
          <w:lang w:eastAsia="zh-CN"/>
        </w:rPr>
        <w:t xml:space="preserve"> </w:t>
      </w:r>
      <w:r w:rsidR="00E65976" w:rsidRPr="00047BA9">
        <w:t>following elements:</w:t>
      </w:r>
    </w:p>
    <w:p w14:paraId="25436A64" w14:textId="77777777" w:rsidR="00E65976" w:rsidRPr="00047BA9" w:rsidRDefault="00873901" w:rsidP="00873901">
      <w:pPr>
        <w:pStyle w:val="B1"/>
        <w:rPr>
          <w:rFonts w:hint="eastAsia"/>
        </w:rPr>
      </w:pPr>
      <w:r>
        <w:t>-</w:t>
      </w:r>
      <w:r>
        <w:tab/>
      </w:r>
      <w:r w:rsidR="00E65976" w:rsidRPr="00047BA9">
        <w:t xml:space="preserve">The m-line(s) shall be set </w:t>
      </w:r>
      <w:r w:rsidR="00E65976" w:rsidRPr="00047BA9">
        <w:rPr>
          <w:rFonts w:hint="eastAsia"/>
          <w:lang w:eastAsia="zh-CN"/>
        </w:rPr>
        <w:t>to the media parameters retrieved via</w:t>
      </w:r>
      <w:r w:rsidR="00E65976" w:rsidRPr="00047BA9">
        <w:t xml:space="preserve"> </w:t>
      </w:r>
      <w:r w:rsidR="00E65976" w:rsidRPr="00047BA9">
        <w:rPr>
          <w:rFonts w:hint="eastAsia"/>
          <w:lang w:eastAsia="zh-CN"/>
        </w:rPr>
        <w:t xml:space="preserve">service </w:t>
      </w:r>
      <w:r w:rsidR="00E65976" w:rsidRPr="00047BA9">
        <w:rPr>
          <w:lang w:eastAsia="zh-CN"/>
        </w:rPr>
        <w:t>selection</w:t>
      </w:r>
      <w:r w:rsidR="00E65976" w:rsidRPr="00047BA9">
        <w:rPr>
          <w:rFonts w:hint="eastAsia"/>
          <w:lang w:eastAsia="zh-CN"/>
        </w:rPr>
        <w:t xml:space="preserve"> procedures for the requested MBMS service.</w:t>
      </w:r>
    </w:p>
    <w:p w14:paraId="265537CD" w14:textId="77777777" w:rsidR="00E65976" w:rsidRPr="00047BA9" w:rsidRDefault="00873901" w:rsidP="00873901">
      <w:pPr>
        <w:pStyle w:val="B1"/>
        <w:rPr>
          <w:rFonts w:hint="eastAsia"/>
        </w:rPr>
      </w:pPr>
      <w:r>
        <w:t>-</w:t>
      </w:r>
      <w:r>
        <w:tab/>
      </w:r>
      <w:r w:rsidR="00E65976" w:rsidRPr="00047BA9">
        <w:t xml:space="preserve">The c-line(s) shall be set according to the </w:t>
      </w:r>
      <w:r w:rsidR="00E65976" w:rsidRPr="00047BA9">
        <w:rPr>
          <w:rFonts w:hint="eastAsia"/>
          <w:lang w:eastAsia="zh-CN"/>
        </w:rPr>
        <w:t>multicast address retrieved via</w:t>
      </w:r>
      <w:r w:rsidR="00E65976" w:rsidRPr="00047BA9">
        <w:t xml:space="preserve"> </w:t>
      </w:r>
      <w:r w:rsidR="00E65976" w:rsidRPr="00047BA9">
        <w:rPr>
          <w:rFonts w:hint="eastAsia"/>
          <w:lang w:eastAsia="zh-CN"/>
        </w:rPr>
        <w:t xml:space="preserve">service </w:t>
      </w:r>
      <w:r w:rsidR="00E65976" w:rsidRPr="00047BA9">
        <w:rPr>
          <w:lang w:eastAsia="zh-CN"/>
        </w:rPr>
        <w:t>selection</w:t>
      </w:r>
      <w:r w:rsidR="00E65976" w:rsidRPr="00047BA9">
        <w:rPr>
          <w:rFonts w:hint="eastAsia"/>
          <w:lang w:eastAsia="zh-CN"/>
        </w:rPr>
        <w:t xml:space="preserve"> procedures for the requested MBMS service.</w:t>
      </w:r>
    </w:p>
    <w:p w14:paraId="2E4A732A" w14:textId="77777777" w:rsidR="00EB5C5D" w:rsidRDefault="00873901" w:rsidP="00873901">
      <w:pPr>
        <w:pStyle w:val="B1"/>
      </w:pPr>
      <w:r>
        <w:t>-</w:t>
      </w:r>
      <w:r>
        <w:tab/>
      </w:r>
      <w:r w:rsidR="00E65976" w:rsidRPr="00047BA9">
        <w:t>A</w:t>
      </w:r>
      <w:r w:rsidR="00E65976" w:rsidRPr="00047BA9">
        <w:rPr>
          <w:rFonts w:hint="eastAsia"/>
        </w:rPr>
        <w:t>n</w:t>
      </w:r>
      <w:r w:rsidR="00E65976" w:rsidRPr="00047BA9">
        <w:t xml:space="preserve"> a=mbms_service:MBMS_ServiceId line</w:t>
      </w:r>
      <w:r w:rsidR="00E65976" w:rsidRPr="00047BA9">
        <w:rPr>
          <w:rFonts w:hint="eastAsia"/>
        </w:rPr>
        <w:t xml:space="preserve"> to indicate the </w:t>
      </w:r>
      <w:r w:rsidR="00E65976" w:rsidRPr="00047BA9">
        <w:t>MBMS service</w:t>
      </w:r>
      <w:r w:rsidR="00E65976" w:rsidRPr="00047BA9" w:rsidDel="00E44CCD">
        <w:rPr>
          <w:rFonts w:hint="eastAsia"/>
        </w:rPr>
        <w:t xml:space="preserve"> </w:t>
      </w:r>
      <w:r w:rsidR="00E65976" w:rsidRPr="00047BA9">
        <w:t>which</w:t>
      </w:r>
      <w:r w:rsidR="00E65976" w:rsidRPr="00047BA9">
        <w:rPr>
          <w:rFonts w:hint="eastAsia"/>
        </w:rPr>
        <w:t xml:space="preserve"> the UE intends to </w:t>
      </w:r>
      <w:r w:rsidR="00E65976" w:rsidRPr="00047BA9">
        <w:t>initiate</w:t>
      </w:r>
      <w:r w:rsidR="00E65976" w:rsidRPr="00047BA9">
        <w:rPr>
          <w:rFonts w:hint="eastAsia"/>
        </w:rPr>
        <w:t xml:space="preserve"> first.</w:t>
      </w:r>
      <w:r w:rsidR="00EB5C5D">
        <w:t xml:space="preserve"> </w:t>
      </w:r>
      <w:r w:rsidR="00EB5C5D">
        <w:rPr>
          <w:rFonts w:hint="eastAsia"/>
          <w:lang w:eastAsia="zh-CN"/>
        </w:rPr>
        <w:t>The MBMS_ServiceId shall be globalServiceID defined in [27] or serviceId</w:t>
      </w:r>
      <w:r w:rsidR="00EB5C5D" w:rsidRPr="00FB503E">
        <w:rPr>
          <w:rFonts w:hint="eastAsia"/>
          <w:lang w:eastAsia="zh-CN"/>
        </w:rPr>
        <w:t xml:space="preserve"> </w:t>
      </w:r>
      <w:r w:rsidR="00EB5C5D">
        <w:rPr>
          <w:rFonts w:hint="eastAsia"/>
          <w:lang w:eastAsia="zh-CN"/>
        </w:rPr>
        <w:t>defined in [11], which is retrieved from service selection information.</w:t>
      </w:r>
    </w:p>
    <w:p w14:paraId="7930D4DE" w14:textId="77777777" w:rsidR="00C049D7" w:rsidRPr="00047BA9" w:rsidRDefault="00873901" w:rsidP="00873901">
      <w:pPr>
        <w:pStyle w:val="B1"/>
        <w:rPr>
          <w:rFonts w:hint="eastAsia"/>
        </w:rPr>
      </w:pPr>
      <w:r>
        <w:t>-</w:t>
      </w:r>
      <w:r>
        <w:tab/>
      </w:r>
      <w:r w:rsidR="00C049D7" w:rsidRPr="00E023C0">
        <w:t>The a-attribute shall be set to the value of "recvonly".</w:t>
      </w:r>
    </w:p>
    <w:p w14:paraId="616334D8" w14:textId="77777777" w:rsidR="00125C39" w:rsidRDefault="00125C39" w:rsidP="00E65976">
      <w:pPr>
        <w:rPr>
          <w:lang w:eastAsia="zh-CN"/>
        </w:rPr>
      </w:pPr>
      <w:r w:rsidRPr="00047BA9">
        <w:rPr>
          <w:lang w:eastAsia="zh-CN"/>
        </w:rPr>
        <w:t xml:space="preserve">Once the UE receives the SIP response, </w:t>
      </w:r>
      <w:r w:rsidR="00E65976" w:rsidRPr="00047BA9">
        <w:t>the UE sh</w:t>
      </w:r>
      <w:smartTag w:uri="urn:schemas-microsoft-com:office:smarttags" w:element="PersonName">
        <w:r w:rsidR="00E65976" w:rsidRPr="00047BA9">
          <w:t>a</w:t>
        </w:r>
      </w:smartTag>
      <w:r w:rsidR="00E65976" w:rsidRPr="00047BA9">
        <w:t>ll ex</w:t>
      </w:r>
      <w:smartTag w:uri="urn:schemas-microsoft-com:office:smarttags" w:element="PersonName">
        <w:r w:rsidR="00E65976" w:rsidRPr="00047BA9">
          <w:t>a</w:t>
        </w:r>
      </w:smartTag>
      <w:r w:rsidR="00E65976" w:rsidRPr="00047BA9">
        <w:t>mine the medi</w:t>
      </w:r>
      <w:smartTag w:uri="urn:schemas-microsoft-com:office:smarttags" w:element="PersonName">
        <w:r w:rsidR="00E65976" w:rsidRPr="00047BA9">
          <w:t>a</w:t>
        </w:r>
      </w:smartTag>
      <w:r w:rsidR="00E65976" w:rsidRPr="00047BA9">
        <w:t xml:space="preserve"> p</w:t>
      </w:r>
      <w:smartTag w:uri="urn:schemas-microsoft-com:office:smarttags" w:element="PersonName">
        <w:r w:rsidR="00E65976" w:rsidRPr="00047BA9">
          <w:t>a</w:t>
        </w:r>
      </w:smartTag>
      <w:r w:rsidR="00E65976" w:rsidRPr="00047BA9">
        <w:t>r</w:t>
      </w:r>
      <w:smartTag w:uri="urn:schemas-microsoft-com:office:smarttags" w:element="PersonName">
        <w:r w:rsidR="00E65976" w:rsidRPr="00047BA9">
          <w:t>a</w:t>
        </w:r>
      </w:smartTag>
      <w:r w:rsidR="00E65976" w:rsidRPr="00047BA9">
        <w:t>meters in the received SDP</w:t>
      </w:r>
      <w:r w:rsidR="00E65976" w:rsidRPr="00047BA9">
        <w:rPr>
          <w:rFonts w:hint="eastAsia"/>
          <w:lang w:eastAsia="zh-CN"/>
        </w:rPr>
        <w:t xml:space="preserve">, and </w:t>
      </w:r>
      <w:r w:rsidR="00E65976" w:rsidRPr="00047BA9">
        <w:t xml:space="preserve">initiate the MBMS channel according to </w:t>
      </w:r>
      <w:r w:rsidR="00E65976" w:rsidRPr="00047BA9">
        <w:rPr>
          <w:lang w:eastAsia="zh-CN"/>
        </w:rPr>
        <w:t xml:space="preserve">the </w:t>
      </w:r>
      <w:r w:rsidR="00E65976" w:rsidRPr="00047BA9">
        <w:rPr>
          <w:rFonts w:hint="eastAsia"/>
          <w:lang w:eastAsia="zh-CN"/>
        </w:rPr>
        <w:t>a=</w:t>
      </w:r>
      <w:r w:rsidR="00E65976" w:rsidRPr="00047BA9">
        <w:rPr>
          <w:lang w:eastAsia="zh-CN"/>
        </w:rPr>
        <w:t>mbms</w:t>
      </w:r>
      <w:r w:rsidR="00E65976" w:rsidRPr="00047BA9">
        <w:rPr>
          <w:rFonts w:hint="eastAsia"/>
          <w:lang w:eastAsia="zh-CN"/>
        </w:rPr>
        <w:t>_service</w:t>
      </w:r>
      <w:r w:rsidR="00E65976" w:rsidRPr="00047BA9">
        <w:rPr>
          <w:lang w:eastAsia="zh-CN"/>
        </w:rPr>
        <w:t xml:space="preserve"> line</w:t>
      </w:r>
      <w:r w:rsidR="00E65976" w:rsidRPr="00047BA9">
        <w:rPr>
          <w:rFonts w:hint="eastAsia"/>
          <w:lang w:eastAsia="zh-CN"/>
        </w:rPr>
        <w:t>.</w:t>
      </w:r>
      <w:r w:rsidR="00E65976" w:rsidRPr="00047BA9">
        <w:rPr>
          <w:lang w:eastAsia="zh-CN"/>
        </w:rPr>
        <w:t xml:space="preserve"> I</w:t>
      </w:r>
      <w:r w:rsidRPr="00047BA9">
        <w:rPr>
          <w:lang w:eastAsia="zh-CN"/>
        </w:rPr>
        <w:t xml:space="preserve">t can activate the corresponding MBMS User Service as described in the USDs. MBMS User Service reception initiation may correspond to the MBMS Broadcast Mode activations as described in </w:t>
      </w:r>
      <w:r w:rsidR="00173199" w:rsidRPr="00047BA9">
        <w:rPr>
          <w:lang w:eastAsia="zh-CN"/>
        </w:rPr>
        <w:t xml:space="preserve">3GPP </w:t>
      </w:r>
      <w:r w:rsidRPr="00047BA9">
        <w:rPr>
          <w:lang w:eastAsia="zh-CN"/>
        </w:rPr>
        <w:t>TS 23.246</w:t>
      </w:r>
      <w:r w:rsidR="00173199" w:rsidRPr="00047BA9">
        <w:rPr>
          <w:lang w:eastAsia="zh-CN"/>
        </w:rPr>
        <w:t xml:space="preserve"> [4],</w:t>
      </w:r>
      <w:r w:rsidRPr="00047BA9">
        <w:rPr>
          <w:lang w:eastAsia="zh-CN"/>
        </w:rPr>
        <w:t xml:space="preserve"> clause 8.12 or the MBMS Multicast Mode activation procedure as described in </w:t>
      </w:r>
      <w:r w:rsidR="00173199" w:rsidRPr="00047BA9">
        <w:rPr>
          <w:lang w:eastAsia="zh-CN"/>
        </w:rPr>
        <w:t>3GPP TS </w:t>
      </w:r>
      <w:r w:rsidRPr="00047BA9">
        <w:rPr>
          <w:lang w:eastAsia="zh-CN"/>
        </w:rPr>
        <w:t>23.246</w:t>
      </w:r>
      <w:r w:rsidR="00173199" w:rsidRPr="00047BA9">
        <w:rPr>
          <w:lang w:eastAsia="zh-CN"/>
        </w:rPr>
        <w:t xml:space="preserve"> [4],</w:t>
      </w:r>
      <w:r w:rsidRPr="00047BA9">
        <w:rPr>
          <w:lang w:eastAsia="zh-CN"/>
        </w:rPr>
        <w:t xml:space="preserve"> clause 8.2.</w:t>
      </w:r>
    </w:p>
    <w:p w14:paraId="35EF2766" w14:textId="77777777" w:rsidR="0009538C" w:rsidRPr="00047BA9" w:rsidRDefault="0009538C" w:rsidP="0009538C">
      <w:pPr>
        <w:jc w:val="both"/>
        <w:rPr>
          <w:lang w:eastAsia="zh-CN"/>
        </w:rPr>
      </w:pPr>
      <w:r>
        <w:rPr>
          <w:lang w:eastAsia="zh-CN"/>
        </w:rPr>
        <w:t xml:space="preserve">The received SDP may contain an </w:t>
      </w:r>
      <w:r w:rsidRPr="00637213">
        <w:rPr>
          <w:lang w:eastAsia="zh-CN"/>
        </w:rPr>
        <w:t>a=</w:t>
      </w:r>
      <w:r w:rsidRPr="00515E10">
        <w:rPr>
          <w:lang w:val="en-US"/>
        </w:rPr>
        <w:t>suggestedPresentationOffset</w:t>
      </w:r>
      <w:r w:rsidRPr="00637213">
        <w:rPr>
          <w:lang w:eastAsia="zh-CN"/>
        </w:rPr>
        <w:t>:value</w:t>
      </w:r>
      <w:r>
        <w:rPr>
          <w:lang w:eastAsia="zh-CN"/>
        </w:rPr>
        <w:t xml:space="preserve"> line. The value of </w:t>
      </w:r>
      <w:r w:rsidRPr="00515E10">
        <w:rPr>
          <w:lang w:val="en-US"/>
        </w:rPr>
        <w:t>suggestedPresentationOffset</w:t>
      </w:r>
      <w:r w:rsidRPr="00AE7B1B">
        <w:rPr>
          <w:sz w:val="22"/>
          <w:szCs w:val="22"/>
        </w:rPr>
        <w:t xml:space="preserve"> specifies a delay offset </w:t>
      </w:r>
      <w:r>
        <w:rPr>
          <w:sz w:val="22"/>
          <w:szCs w:val="22"/>
        </w:rPr>
        <w:t xml:space="preserve">from the time when the first octet of a data unit was generated at the sender that is suggested to be used for presentation of the first octet of the data unit. For a received RTP packet, if the wall-clock time corresponding to the RTP timestamp carried in the RTP packet is </w:t>
      </w:r>
      <w:r w:rsidRPr="002E50BC">
        <w:rPr>
          <w:i/>
          <w:sz w:val="22"/>
          <w:szCs w:val="22"/>
        </w:rPr>
        <w:t>T</w:t>
      </w:r>
      <w:r>
        <w:rPr>
          <w:sz w:val="22"/>
          <w:szCs w:val="22"/>
        </w:rPr>
        <w:t xml:space="preserve">, </w:t>
      </w:r>
      <w:r w:rsidRPr="000A68CD">
        <w:rPr>
          <w:sz w:val="22"/>
          <w:szCs w:val="22"/>
        </w:rPr>
        <w:t xml:space="preserve">a UE may present the data contained in the first octet of the associated RTP packet to the user at </w:t>
      </w:r>
      <w:r w:rsidRPr="000A68CD">
        <w:rPr>
          <w:i/>
          <w:sz w:val="22"/>
          <w:szCs w:val="22"/>
        </w:rPr>
        <w:t>T+</w:t>
      </w:r>
      <w:r w:rsidRPr="000A68CD">
        <w:rPr>
          <w:i/>
          <w:lang w:val="en-US"/>
        </w:rPr>
        <w:t xml:space="preserve"> suggestedPresentationOffset </w:t>
      </w:r>
      <w:r w:rsidRPr="000A68CD">
        <w:rPr>
          <w:lang w:val="en-US"/>
        </w:rPr>
        <w:t>in terms of the wall-clock time</w:t>
      </w:r>
      <w:r>
        <w:rPr>
          <w:lang w:val="en-US"/>
        </w:rPr>
        <w:t xml:space="preserve"> </w:t>
      </w:r>
      <w:r w:rsidRPr="000A68CD">
        <w:rPr>
          <w:sz w:val="22"/>
          <w:szCs w:val="22"/>
        </w:rPr>
        <w:t>if</w:t>
      </w:r>
      <w:r w:rsidRPr="000A68CD">
        <w:t xml:space="preserve"> synchronized playout with other UEs adhering to the same rule is desired</w:t>
      </w:r>
      <w:r>
        <w:t>.</w:t>
      </w:r>
    </w:p>
    <w:p w14:paraId="32C7413B" w14:textId="77777777" w:rsidR="00125C39" w:rsidRPr="00047BA9" w:rsidRDefault="00125C39" w:rsidP="00047BA9">
      <w:pPr>
        <w:pStyle w:val="Heading4"/>
      </w:pPr>
      <w:bookmarkStart w:id="146" w:name="_Toc517287093"/>
      <w:r w:rsidRPr="00047BA9">
        <w:t>8.3.</w:t>
      </w:r>
      <w:r w:rsidR="009244C8" w:rsidRPr="00047BA9">
        <w:t>3</w:t>
      </w:r>
      <w:r w:rsidRPr="00047BA9">
        <w:t>.3</w:t>
      </w:r>
      <w:r w:rsidRPr="00047BA9">
        <w:tab/>
        <w:t>Procedures at the IM CN Subsystem</w:t>
      </w:r>
      <w:bookmarkEnd w:id="146"/>
    </w:p>
    <w:p w14:paraId="211E51B9" w14:textId="77777777" w:rsidR="00E65976" w:rsidRPr="00047BA9" w:rsidRDefault="004A0DCD" w:rsidP="00E65976">
      <w:pPr>
        <w:spacing w:afterLines="50" w:after="120"/>
        <w:rPr>
          <w:lang w:eastAsia="zh-CN"/>
        </w:rPr>
      </w:pPr>
      <w:r w:rsidRPr="000A137E">
        <w:t>The IM CN subsystem handles the SIP dialog as defined in 3GPP TS 23.228 [6]. The corresponding</w:t>
      </w:r>
      <w:r w:rsidRPr="000A137E">
        <w:rPr>
          <w:lang w:eastAsia="zh-CN"/>
        </w:rPr>
        <w:t xml:space="preserve"> PCC procedures are performed as described in clause 9</w:t>
      </w:r>
      <w:r w:rsidR="00E65976" w:rsidRPr="00047BA9">
        <w:rPr>
          <w:lang w:eastAsia="zh-CN"/>
        </w:rPr>
        <w:t>.</w:t>
      </w:r>
    </w:p>
    <w:p w14:paraId="2331DF28" w14:textId="77777777" w:rsidR="00125C39" w:rsidRPr="00047BA9" w:rsidRDefault="00125C39" w:rsidP="00047BA9">
      <w:pPr>
        <w:pStyle w:val="Heading4"/>
      </w:pPr>
      <w:bookmarkStart w:id="147" w:name="_Toc517287094"/>
      <w:r w:rsidRPr="00047BA9">
        <w:t>8.3.</w:t>
      </w:r>
      <w:r w:rsidR="009244C8" w:rsidRPr="00047BA9">
        <w:t>3</w:t>
      </w:r>
      <w:r w:rsidRPr="00047BA9">
        <w:t>.4</w:t>
      </w:r>
      <w:r w:rsidRPr="00047BA9">
        <w:tab/>
        <w:t>Procedures at the SCF</w:t>
      </w:r>
      <w:bookmarkEnd w:id="147"/>
    </w:p>
    <w:p w14:paraId="4B4AB6CE" w14:textId="77777777" w:rsidR="00E65976" w:rsidRPr="00047BA9" w:rsidRDefault="00E65976" w:rsidP="00E65976">
      <w:pPr>
        <w:spacing w:beforeLines="50" w:before="120" w:afterLines="50" w:after="120"/>
        <w:rPr>
          <w:rFonts w:hint="eastAsia"/>
          <w:lang w:eastAsia="zh-CN"/>
        </w:rPr>
      </w:pPr>
      <w:r w:rsidRPr="00047BA9">
        <w:t>The SCF sh</w:t>
      </w:r>
      <w:smartTag w:uri="urn:schemas-microsoft-com:office:smarttags" w:element="PersonName">
        <w:r w:rsidRPr="00047BA9">
          <w:t>a</w:t>
        </w:r>
      </w:smartTag>
      <w:r w:rsidRPr="00047BA9">
        <w:t xml:space="preserve">ll support the procedures specified in </w:t>
      </w:r>
      <w:r w:rsidRPr="00047BA9">
        <w:rPr>
          <w:rFonts w:hint="eastAsia"/>
          <w:lang w:eastAsia="zh-CN"/>
        </w:rPr>
        <w:t>TS</w:t>
      </w:r>
      <w:r w:rsidRPr="00047BA9">
        <w:t> </w:t>
      </w:r>
      <w:r w:rsidRPr="00047BA9">
        <w:rPr>
          <w:rFonts w:hint="eastAsia"/>
          <w:lang w:eastAsia="zh-CN"/>
        </w:rPr>
        <w:t>24.229</w:t>
      </w:r>
      <w:r w:rsidRPr="00047BA9">
        <w:t xml:space="preserve"> </w:t>
      </w:r>
      <w:r w:rsidRPr="00047BA9">
        <w:rPr>
          <w:rFonts w:hint="eastAsia"/>
          <w:lang w:eastAsia="zh-CN"/>
        </w:rPr>
        <w:t>[7]</w:t>
      </w:r>
      <w:r w:rsidRPr="00047BA9">
        <w:rPr>
          <w:rFonts w:eastAsia="Arial Unicode MS" w:hint="eastAsia"/>
          <w:lang w:eastAsia="zh-CN"/>
        </w:rPr>
        <w:t xml:space="preserve"> </w:t>
      </w:r>
      <w:r w:rsidRPr="00047BA9">
        <w:t xml:space="preserve">applicable to </w:t>
      </w:r>
      <w:smartTag w:uri="urn:schemas-microsoft-com:office:smarttags" w:element="PersonName">
        <w:r w:rsidRPr="00047BA9">
          <w:t>a</w:t>
        </w:r>
      </w:smartTag>
      <w:r w:rsidRPr="00047BA9">
        <w:t xml:space="preserve">n AS </w:t>
      </w:r>
      <w:smartTag w:uri="urn:schemas-microsoft-com:office:smarttags" w:element="PersonName">
        <w:r w:rsidRPr="00047BA9">
          <w:t>a</w:t>
        </w:r>
      </w:smartTag>
      <w:r w:rsidRPr="00047BA9">
        <w:t xml:space="preserve">cting </w:t>
      </w:r>
      <w:smartTag w:uri="urn:schemas-microsoft-com:office:smarttags" w:element="PersonName">
        <w:r w:rsidRPr="00047BA9">
          <w:t>a</w:t>
        </w:r>
      </w:smartTag>
      <w:r w:rsidRPr="00047BA9">
        <w:t xml:space="preserve">s </w:t>
      </w:r>
      <w:smartTag w:uri="urn:schemas-microsoft-com:office:smarttags" w:element="PersonName">
        <w:r w:rsidRPr="00047BA9">
          <w:t>a</w:t>
        </w:r>
      </w:smartTag>
      <w:r w:rsidRPr="00047BA9">
        <w:t xml:space="preserve"> termin</w:t>
      </w:r>
      <w:smartTag w:uri="urn:schemas-microsoft-com:office:smarttags" w:element="PersonName">
        <w:r w:rsidRPr="00047BA9">
          <w:t>a</w:t>
        </w:r>
      </w:smartTag>
      <w:r w:rsidRPr="00047BA9">
        <w:t>ting UA.</w:t>
      </w:r>
    </w:p>
    <w:p w14:paraId="0C53DC4C" w14:textId="77777777" w:rsidR="00E65976" w:rsidRPr="00047BA9" w:rsidRDefault="00E65976" w:rsidP="00E65976">
      <w:pPr>
        <w:spacing w:afterLines="50" w:after="120"/>
        <w:rPr>
          <w:rFonts w:hint="eastAsia"/>
          <w:lang w:eastAsia="zh-CN"/>
        </w:rPr>
      </w:pPr>
      <w:r w:rsidRPr="00047BA9">
        <w:t>Upon receipt of SIP INVITE request, the SCF shall</w:t>
      </w:r>
      <w:r w:rsidRPr="00047BA9">
        <w:rPr>
          <w:lang w:eastAsia="zh-CN"/>
        </w:rPr>
        <w:t xml:space="preserve"> </w:t>
      </w:r>
      <w:r w:rsidRPr="00047BA9">
        <w:rPr>
          <w:rFonts w:hint="eastAsia"/>
          <w:lang w:eastAsia="zh-CN"/>
        </w:rPr>
        <w:t>perform</w:t>
      </w:r>
      <w:r w:rsidRPr="00047BA9">
        <w:rPr>
          <w:lang w:eastAsia="zh-CN"/>
        </w:rPr>
        <w:t xml:space="preserve"> service authorization procedures</w:t>
      </w:r>
      <w:r w:rsidRPr="00047BA9">
        <w:rPr>
          <w:rFonts w:hint="eastAsia"/>
          <w:lang w:eastAsia="zh-CN"/>
        </w:rPr>
        <w:t xml:space="preserve"> to </w:t>
      </w:r>
      <w:r w:rsidRPr="00047BA9">
        <w:t>check the service rights of requested</w:t>
      </w:r>
      <w:r w:rsidRPr="00047BA9">
        <w:rPr>
          <w:rFonts w:hint="eastAsia"/>
          <w:lang w:eastAsia="zh-CN"/>
        </w:rPr>
        <w:t xml:space="preserve"> MBMS service a</w:t>
      </w:r>
      <w:r w:rsidRPr="00047BA9">
        <w:t>ccording to the user subscription information,</w:t>
      </w:r>
      <w:r w:rsidRPr="00047BA9">
        <w:rPr>
          <w:lang w:eastAsia="zh-CN"/>
        </w:rPr>
        <w:t xml:space="preserve"> See clause </w:t>
      </w:r>
      <w:r w:rsidR="00B50AAE">
        <w:rPr>
          <w:lang w:eastAsia="zh-CN"/>
        </w:rPr>
        <w:t>10</w:t>
      </w:r>
      <w:r w:rsidRPr="00047BA9">
        <w:rPr>
          <w:lang w:eastAsia="zh-CN"/>
        </w:rPr>
        <w:t>.4</w:t>
      </w:r>
      <w:r w:rsidRPr="00047BA9">
        <w:rPr>
          <w:rFonts w:hint="eastAsia"/>
          <w:lang w:eastAsia="zh-CN"/>
        </w:rPr>
        <w:t>.</w:t>
      </w:r>
    </w:p>
    <w:p w14:paraId="083712D3" w14:textId="77777777" w:rsidR="00E65976" w:rsidRPr="00047BA9" w:rsidRDefault="00E65976" w:rsidP="00E65976">
      <w:pPr>
        <w:spacing w:afterLines="50" w:after="120"/>
      </w:pPr>
      <w:r w:rsidRPr="00047BA9">
        <w:t>The SCF shall examine the SDP parameters</w:t>
      </w:r>
      <w:r w:rsidRPr="00047BA9">
        <w:rPr>
          <w:rFonts w:hint="eastAsia"/>
          <w:lang w:eastAsia="zh-CN"/>
        </w:rPr>
        <w:t xml:space="preserve"> in the SDP offer</w:t>
      </w:r>
      <w:r w:rsidRPr="00047BA9">
        <w:t>.</w:t>
      </w:r>
    </w:p>
    <w:p w14:paraId="43D9D981" w14:textId="77777777" w:rsidR="00E65976" w:rsidRPr="00047BA9" w:rsidRDefault="009C358E" w:rsidP="009C358E">
      <w:pPr>
        <w:pStyle w:val="B1"/>
        <w:rPr>
          <w:lang w:eastAsia="zh-CN"/>
        </w:rPr>
      </w:pPr>
      <w:r>
        <w:rPr>
          <w:lang w:eastAsia="zh-CN"/>
        </w:rPr>
        <w:t>-</w:t>
      </w:r>
      <w:r>
        <w:rPr>
          <w:lang w:eastAsia="zh-CN"/>
        </w:rPr>
        <w:tab/>
      </w:r>
      <w:r w:rsidR="00E65976" w:rsidRPr="00047BA9">
        <w:rPr>
          <w:lang w:eastAsia="zh-CN"/>
        </w:rPr>
        <w:t xml:space="preserve">It shall examine the a=mbms_service parameter. This parameter contains the channel the UE intends to join. If the mbms_service parameter does not point to a channel that the UE is allowed to join the SCF shall not accept the offer and shall answer with a 403 error code. </w:t>
      </w:r>
    </w:p>
    <w:p w14:paraId="177A1430" w14:textId="77777777" w:rsidR="00E65976" w:rsidRPr="00047BA9" w:rsidRDefault="009C358E" w:rsidP="009C358E">
      <w:pPr>
        <w:pStyle w:val="B1"/>
        <w:rPr>
          <w:lang w:eastAsia="zh-CN"/>
        </w:rPr>
      </w:pPr>
      <w:r>
        <w:rPr>
          <w:lang w:eastAsia="zh-CN"/>
        </w:rPr>
        <w:t>-</w:t>
      </w:r>
      <w:r>
        <w:rPr>
          <w:lang w:eastAsia="zh-CN"/>
        </w:rPr>
        <w:tab/>
      </w:r>
      <w:r w:rsidR="00E65976" w:rsidRPr="00047BA9">
        <w:rPr>
          <w:lang w:eastAsia="zh-CN"/>
        </w:rPr>
        <w:t xml:space="preserve">It </w:t>
      </w:r>
      <w:r w:rsidR="00E65976" w:rsidRPr="00047BA9">
        <w:rPr>
          <w:rFonts w:eastAsia="Arial Unicode MS" w:hint="eastAsia"/>
          <w:lang w:eastAsia="zh-CN"/>
        </w:rPr>
        <w:t xml:space="preserve">shall </w:t>
      </w:r>
      <w:r w:rsidR="00E65976" w:rsidRPr="00047BA9">
        <w:rPr>
          <w:lang w:eastAsia="zh-CN"/>
        </w:rPr>
        <w:t>examine the c-line</w:t>
      </w:r>
      <w:r w:rsidR="00E65976" w:rsidRPr="00047BA9">
        <w:rPr>
          <w:rFonts w:eastAsia="Arial Unicode MS" w:hint="eastAsia"/>
          <w:lang w:eastAsia="zh-CN"/>
        </w:rPr>
        <w:t>(s)</w:t>
      </w:r>
      <w:r w:rsidR="00E65976" w:rsidRPr="00047BA9">
        <w:rPr>
          <w:lang w:eastAsia="zh-CN"/>
        </w:rPr>
        <w:t xml:space="preserve"> to determine that it is a multicast session</w:t>
      </w:r>
      <w:r w:rsidR="00E65976" w:rsidRPr="00047BA9">
        <w:rPr>
          <w:rFonts w:eastAsia="Arial Unicode MS" w:hint="eastAsia"/>
          <w:lang w:eastAsia="zh-CN"/>
        </w:rPr>
        <w:t>.</w:t>
      </w:r>
      <w:r w:rsidR="00E65976" w:rsidRPr="00047BA9">
        <w:rPr>
          <w:lang w:eastAsia="zh-CN"/>
        </w:rPr>
        <w:t xml:space="preserve"> It may also check that it corresponds to the mbms_service parameter. If not, the SCF shall answer with a 403 error code.</w:t>
      </w:r>
    </w:p>
    <w:p w14:paraId="4165459C" w14:textId="77777777" w:rsidR="00E65976" w:rsidRPr="00047BA9" w:rsidRDefault="00E65976" w:rsidP="00E65976">
      <w:pPr>
        <w:spacing w:afterLines="50" w:after="120"/>
      </w:pPr>
      <w:r w:rsidRPr="00047BA9">
        <w:t>If the SDP parameters are examined successfully, the SCF</w:t>
      </w:r>
      <w:r w:rsidRPr="00047BA9" w:rsidDel="00DC7F73">
        <w:t xml:space="preserve"> </w:t>
      </w:r>
      <w:r w:rsidRPr="00047BA9">
        <w:t>shall answer with a SIP 200 OK, indicating the SDP answer as follows:</w:t>
      </w:r>
    </w:p>
    <w:p w14:paraId="652C5925" w14:textId="77777777" w:rsidR="00E65976" w:rsidRPr="00047BA9" w:rsidRDefault="009C358E" w:rsidP="009C358E">
      <w:pPr>
        <w:pStyle w:val="B1"/>
        <w:rPr>
          <w:lang w:eastAsia="zh-CN"/>
        </w:rPr>
      </w:pPr>
      <w:r>
        <w:rPr>
          <w:caps/>
        </w:rPr>
        <w:t>-</w:t>
      </w:r>
      <w:r>
        <w:rPr>
          <w:caps/>
        </w:rPr>
        <w:tab/>
      </w:r>
      <w:r w:rsidR="00E65976" w:rsidRPr="00047BA9">
        <w:rPr>
          <w:caps/>
        </w:rPr>
        <w:t>t</w:t>
      </w:r>
      <w:r w:rsidR="00E65976" w:rsidRPr="00047BA9">
        <w:t xml:space="preserve">he c-lines and m-lines shall be identical to ones indicated in the SDP offer. </w:t>
      </w:r>
    </w:p>
    <w:p w14:paraId="7164DAB9" w14:textId="77777777" w:rsidR="00E31A6A" w:rsidRDefault="009C358E" w:rsidP="009C358E">
      <w:pPr>
        <w:pStyle w:val="B1"/>
        <w:rPr>
          <w:lang w:eastAsia="zh-CN"/>
        </w:rPr>
      </w:pPr>
      <w:r>
        <w:rPr>
          <w:caps/>
          <w:lang w:eastAsia="zh-CN"/>
        </w:rPr>
        <w:t>-</w:t>
      </w:r>
      <w:r>
        <w:rPr>
          <w:caps/>
          <w:lang w:eastAsia="zh-CN"/>
        </w:rPr>
        <w:tab/>
      </w:r>
      <w:r w:rsidR="00E31A6A" w:rsidRPr="00047BA9">
        <w:rPr>
          <w:caps/>
          <w:lang w:eastAsia="zh-CN"/>
        </w:rPr>
        <w:t>i</w:t>
      </w:r>
      <w:r w:rsidR="00E31A6A" w:rsidRPr="00047BA9">
        <w:rPr>
          <w:lang w:eastAsia="zh-CN"/>
        </w:rPr>
        <w:t>t shall include an a=</w:t>
      </w:r>
      <w:r w:rsidR="00C049D7">
        <w:rPr>
          <w:lang w:eastAsia="zh-CN"/>
        </w:rPr>
        <w:t>send</w:t>
      </w:r>
      <w:r w:rsidR="00E31A6A" w:rsidRPr="00047BA9">
        <w:rPr>
          <w:lang w:eastAsia="zh-CN"/>
        </w:rPr>
        <w:t>only attribute.</w:t>
      </w:r>
    </w:p>
    <w:p w14:paraId="4527D5D4" w14:textId="77777777" w:rsidR="0009538C" w:rsidRDefault="009C358E" w:rsidP="009C358E">
      <w:pPr>
        <w:pStyle w:val="B1"/>
        <w:rPr>
          <w:lang w:eastAsia="zh-CN"/>
        </w:rPr>
      </w:pPr>
      <w:r>
        <w:rPr>
          <w:lang w:eastAsia="zh-CN"/>
        </w:rPr>
        <w:t>-</w:t>
      </w:r>
      <w:r>
        <w:rPr>
          <w:lang w:eastAsia="zh-CN"/>
        </w:rPr>
        <w:tab/>
      </w:r>
      <w:r w:rsidR="0009538C">
        <w:rPr>
          <w:lang w:eastAsia="zh-CN"/>
        </w:rPr>
        <w:t xml:space="preserve">It may include an </w:t>
      </w:r>
      <w:r w:rsidR="0009538C" w:rsidRPr="00637213">
        <w:rPr>
          <w:lang w:eastAsia="zh-CN"/>
        </w:rPr>
        <w:t>a=</w:t>
      </w:r>
      <w:r w:rsidR="0009538C" w:rsidRPr="00FA4080">
        <w:t xml:space="preserve"> </w:t>
      </w:r>
      <w:r w:rsidR="0009538C">
        <w:rPr>
          <w:lang w:eastAsia="zh-CN"/>
        </w:rPr>
        <w:t>suggestedPresentationO</w:t>
      </w:r>
      <w:r w:rsidR="0009538C" w:rsidRPr="00637213">
        <w:rPr>
          <w:lang w:eastAsia="zh-CN"/>
        </w:rPr>
        <w:t>ffset:value</w:t>
      </w:r>
      <w:r w:rsidR="0009538C">
        <w:rPr>
          <w:lang w:eastAsia="zh-CN"/>
        </w:rPr>
        <w:t xml:space="preserve"> line. </w:t>
      </w:r>
      <w:r w:rsidR="0009538C" w:rsidRPr="009702BC">
        <w:rPr>
          <w:lang w:eastAsia="zh-CN"/>
        </w:rPr>
        <w:t xml:space="preserve">The value of </w:t>
      </w:r>
      <w:r w:rsidR="0009538C">
        <w:rPr>
          <w:lang w:eastAsia="zh-CN"/>
        </w:rPr>
        <w:t>suggestedPresentationO</w:t>
      </w:r>
      <w:r w:rsidR="0009538C" w:rsidRPr="00637213">
        <w:rPr>
          <w:lang w:eastAsia="zh-CN"/>
        </w:rPr>
        <w:t>ffset</w:t>
      </w:r>
      <w:r w:rsidR="0009538C" w:rsidRPr="009702BC">
        <w:rPr>
          <w:lang w:eastAsia="zh-CN"/>
        </w:rPr>
        <w:t xml:space="preserve"> provides a mapping of the presentation time of each data unit to the wall-clock time to </w:t>
      </w:r>
      <w:r w:rsidR="0009538C">
        <w:rPr>
          <w:lang w:eastAsia="zh-CN"/>
        </w:rPr>
        <w:t xml:space="preserve">enable synchronized playout of the UEs </w:t>
      </w:r>
      <w:r w:rsidR="0009538C" w:rsidRPr="009702BC">
        <w:rPr>
          <w:lang w:eastAsia="zh-CN"/>
        </w:rPr>
        <w:t>adhering to the same rule.</w:t>
      </w:r>
    </w:p>
    <w:p w14:paraId="24431224" w14:textId="77777777" w:rsidR="00E31A6A" w:rsidRPr="00047BA9" w:rsidRDefault="00E31A6A" w:rsidP="00E31A6A">
      <w:pPr>
        <w:rPr>
          <w:lang w:eastAsia="zh-CN"/>
        </w:rPr>
      </w:pPr>
      <w:r>
        <w:rPr>
          <w:lang w:eastAsia="zh-CN"/>
        </w:rPr>
        <w:t>The SIP 200 OK shall indicate the supported Info Packages in the</w:t>
      </w:r>
      <w:r w:rsidRPr="00D539A2">
        <w:rPr>
          <w:lang w:eastAsia="zh-CN"/>
        </w:rPr>
        <w:t xml:space="preserve"> </w:t>
      </w:r>
      <w:r>
        <w:rPr>
          <w:lang w:eastAsia="zh-CN"/>
        </w:rPr>
        <w:t>Recv-Info header (</w:t>
      </w:r>
      <w:r>
        <w:t xml:space="preserve">Content Reporting) </w:t>
      </w:r>
      <w:r>
        <w:rPr>
          <w:lang w:eastAsia="zh-CN"/>
        </w:rPr>
        <w:t>[42].</w:t>
      </w:r>
    </w:p>
    <w:p w14:paraId="3C1BA6AD" w14:textId="77777777" w:rsidR="00125C39" w:rsidRPr="00047BA9" w:rsidRDefault="00125C39" w:rsidP="00047BA9">
      <w:pPr>
        <w:pStyle w:val="Heading4"/>
      </w:pPr>
      <w:bookmarkStart w:id="148" w:name="_Toc517287095"/>
      <w:r w:rsidRPr="00047BA9">
        <w:lastRenderedPageBreak/>
        <w:t>8.3.</w:t>
      </w:r>
      <w:r w:rsidR="009244C8" w:rsidRPr="00047BA9">
        <w:t>3</w:t>
      </w:r>
      <w:r w:rsidRPr="00047BA9">
        <w:t>.5</w:t>
      </w:r>
      <w:r w:rsidRPr="00047BA9">
        <w:tab/>
        <w:t>Procedures at the BMSC.UPF</w:t>
      </w:r>
      <w:bookmarkEnd w:id="148"/>
    </w:p>
    <w:p w14:paraId="0BD60C26" w14:textId="77777777" w:rsidR="009244C8" w:rsidRPr="00047BA9" w:rsidRDefault="009244C8" w:rsidP="009244C8">
      <w:r w:rsidRPr="00047BA9">
        <w:t>The MBMS session is already ongoing at the BMSC.UPF. No specific action is required.</w:t>
      </w:r>
    </w:p>
    <w:p w14:paraId="2D9CC45B" w14:textId="77777777" w:rsidR="00125C39" w:rsidRPr="00047BA9" w:rsidRDefault="00125C39" w:rsidP="00047BA9">
      <w:pPr>
        <w:pStyle w:val="Heading3"/>
      </w:pPr>
      <w:bookmarkStart w:id="149" w:name="_Toc517287096"/>
      <w:bookmarkEnd w:id="143"/>
      <w:bookmarkEnd w:id="144"/>
      <w:r w:rsidRPr="00047BA9">
        <w:t>8.3.4</w:t>
      </w:r>
      <w:r w:rsidRPr="00047BA9">
        <w:tab/>
        <w:t>MBMS content switching</w:t>
      </w:r>
      <w:bookmarkEnd w:id="149"/>
    </w:p>
    <w:p w14:paraId="72259386" w14:textId="77777777" w:rsidR="00125C39" w:rsidRPr="00047BA9" w:rsidRDefault="00125C39" w:rsidP="00047BA9">
      <w:pPr>
        <w:pStyle w:val="Heading4"/>
      </w:pPr>
      <w:bookmarkStart w:id="150" w:name="_Toc517287097"/>
      <w:r w:rsidRPr="00047BA9">
        <w:t>8.3.4.1</w:t>
      </w:r>
      <w:r w:rsidRPr="00047BA9">
        <w:tab/>
        <w:t>General Description</w:t>
      </w:r>
      <w:bookmarkEnd w:id="150"/>
    </w:p>
    <w:p w14:paraId="26996BED" w14:textId="77777777" w:rsidR="00410844" w:rsidRPr="00047BA9" w:rsidRDefault="00410844" w:rsidP="00410844">
      <w:r w:rsidRPr="00047BA9">
        <w:t>It is assumed that MBMS streaming reception is already active and a stream is delivered to the UE via MBMS. In case of MBMS content switching, the UE tunes into a new content channel e.g. in case of MBMS multicast mode the UE leaves a multicast channel and joins another one.</w:t>
      </w:r>
    </w:p>
    <w:p w14:paraId="66CE1A78" w14:textId="77777777" w:rsidR="00125CAD" w:rsidRPr="00047BA9" w:rsidRDefault="00125CAD" w:rsidP="0051316F">
      <w:r w:rsidRPr="00047BA9">
        <w:t>The UE should</w:t>
      </w:r>
      <w:r w:rsidR="00117FF9" w:rsidRPr="00047BA9">
        <w:t xml:space="preserve"> sent a</w:t>
      </w:r>
      <w:r w:rsidR="00410844" w:rsidRPr="00047BA9">
        <w:t xml:space="preserve"> SIP INFO M</w:t>
      </w:r>
      <w:r w:rsidR="00117FF9" w:rsidRPr="00047BA9">
        <w:t xml:space="preserve">essage </w:t>
      </w:r>
      <w:r w:rsidR="00E31A6A">
        <w:t xml:space="preserve">with the included Info Package (Content Reporting) </w:t>
      </w:r>
      <w:r w:rsidR="00117FF9" w:rsidRPr="00047BA9">
        <w:t>to inform</w:t>
      </w:r>
      <w:r w:rsidR="00410844" w:rsidRPr="00047BA9">
        <w:t xml:space="preserve"> the SCF about which channel is being received</w:t>
      </w:r>
      <w:r w:rsidRPr="00047BA9">
        <w:t xml:space="preserve"> unless the SCF prohibits it</w:t>
      </w:r>
      <w:r w:rsidR="00410844" w:rsidRPr="00047BA9">
        <w:t xml:space="preserve">. A timer is started </w:t>
      </w:r>
      <w:r w:rsidR="003A5433" w:rsidRPr="00047BA9">
        <w:rPr>
          <w:lang w:eastAsia="zh-CN"/>
        </w:rPr>
        <w:t>with</w:t>
      </w:r>
      <w:r w:rsidR="003A5433" w:rsidRPr="00047BA9">
        <w:rPr>
          <w:rFonts w:hint="eastAsia"/>
          <w:lang w:eastAsia="zh-CN"/>
        </w:rPr>
        <w:t xml:space="preserve"> a preconfigured value </w:t>
      </w:r>
      <w:r w:rsidR="003A5433" w:rsidRPr="00047BA9">
        <w:rPr>
          <w:lang w:eastAsia="zh-CN"/>
        </w:rPr>
        <w:t>with</w:t>
      </w:r>
      <w:r w:rsidR="003A5433" w:rsidRPr="00047BA9">
        <w:rPr>
          <w:rFonts w:hint="eastAsia"/>
          <w:lang w:eastAsia="zh-CN"/>
        </w:rPr>
        <w:t xml:space="preserve"> default value of 10 seconds</w:t>
      </w:r>
      <w:r w:rsidR="003A5433" w:rsidRPr="00047BA9">
        <w:t xml:space="preserve">, </w:t>
      </w:r>
      <w:r w:rsidR="00410844" w:rsidRPr="00047BA9">
        <w:t>when the channel switch is executed. After timer expiratio</w:t>
      </w:r>
      <w:r w:rsidR="00173199" w:rsidRPr="00047BA9">
        <w:t>n the SIP INFO message is sent.</w:t>
      </w:r>
    </w:p>
    <w:p w14:paraId="0BDA505A" w14:textId="734D38ED" w:rsidR="00902DC3" w:rsidRDefault="00135BF0" w:rsidP="00902DC3">
      <w:pPr>
        <w:pStyle w:val="TH"/>
        <w:rPr>
          <w:noProof/>
          <w:lang w:val="en-US" w:eastAsia="ja-JP"/>
        </w:rPr>
      </w:pPr>
      <w:r w:rsidRPr="007B4A30">
        <w:rPr>
          <w:noProof/>
        </w:rPr>
        <w:drawing>
          <wp:inline distT="0" distB="0" distL="0" distR="0" wp14:anchorId="0F56D8DB" wp14:editId="4B0754CE">
            <wp:extent cx="5238750" cy="2200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2200275"/>
                    </a:xfrm>
                    <a:prstGeom prst="rect">
                      <a:avLst/>
                    </a:prstGeom>
                    <a:noFill/>
                    <a:ln>
                      <a:noFill/>
                    </a:ln>
                  </pic:spPr>
                </pic:pic>
              </a:graphicData>
            </a:graphic>
          </wp:inline>
        </w:drawing>
      </w:r>
    </w:p>
    <w:p w14:paraId="51494F9B" w14:textId="77777777" w:rsidR="00410844" w:rsidRDefault="00410844" w:rsidP="00902DC3">
      <w:pPr>
        <w:pStyle w:val="TF"/>
      </w:pPr>
      <w:r w:rsidRPr="00047BA9">
        <w:t xml:space="preserve">Figure </w:t>
      </w:r>
      <w:r w:rsidR="002F1F07">
        <w:rPr>
          <w:noProof/>
        </w:rPr>
        <w:t>16</w:t>
      </w:r>
      <w:r w:rsidR="00173199" w:rsidRPr="00047BA9">
        <w:t>:</w:t>
      </w:r>
      <w:r w:rsidRPr="00047BA9">
        <w:t xml:space="preserve"> MBMS content switching</w:t>
      </w:r>
      <w:r w:rsidR="00E31A6A">
        <w:t xml:space="preserve"> reporting</w:t>
      </w:r>
    </w:p>
    <w:p w14:paraId="047FCF05" w14:textId="77777777" w:rsidR="00CE26EA" w:rsidRPr="00047BA9" w:rsidRDefault="00CE26EA" w:rsidP="00CE26EA">
      <w:pPr>
        <w:pStyle w:val="FP"/>
      </w:pPr>
    </w:p>
    <w:p w14:paraId="3635A0E6" w14:textId="77777777" w:rsidR="00AC06D7" w:rsidRPr="00047BA9" w:rsidRDefault="00AC06D7" w:rsidP="00AC06D7">
      <w:r w:rsidRPr="00047BA9">
        <w:t>The UE sends content switching information to the SCF.</w:t>
      </w:r>
    </w:p>
    <w:p w14:paraId="426A663B" w14:textId="77777777" w:rsidR="00AC06D7" w:rsidRDefault="00AC06D7" w:rsidP="00AC06D7">
      <w:r w:rsidRPr="00047BA9">
        <w:t>The content switching information may include the serviceId after switching. The SCF may utilize the content switching information for statistical or charging purposes etc.</w:t>
      </w:r>
    </w:p>
    <w:p w14:paraId="06E0B4A3" w14:textId="77777777" w:rsidR="00E31A6A" w:rsidRDefault="00E31A6A" w:rsidP="00AC06D7">
      <w:r>
        <w:t xml:space="preserve">If the SCF does not want to receive </w:t>
      </w:r>
      <w:r w:rsidRPr="00047BA9">
        <w:t>content switching information</w:t>
      </w:r>
      <w:r>
        <w:t xml:space="preserve"> anymore or would like to start content switching reporting, the SCF should send a SIP UPDATE message to the UE with the</w:t>
      </w:r>
      <w:r w:rsidRPr="00D539A2">
        <w:t xml:space="preserve"> </w:t>
      </w:r>
      <w:r>
        <w:t>Recv-Info header set appropriately.</w:t>
      </w:r>
    </w:p>
    <w:p w14:paraId="757E8476" w14:textId="36481613" w:rsidR="00E31A6A" w:rsidRPr="007B4A30" w:rsidRDefault="00135BF0" w:rsidP="00A76C60">
      <w:pPr>
        <w:pStyle w:val="TH"/>
      </w:pPr>
      <w:r w:rsidRPr="007B4A30">
        <w:rPr>
          <w:noProof/>
        </w:rPr>
        <w:drawing>
          <wp:inline distT="0" distB="0" distL="0" distR="0" wp14:anchorId="11C9F552" wp14:editId="1FA5CA21">
            <wp:extent cx="5238750" cy="2200275"/>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2200275"/>
                    </a:xfrm>
                    <a:prstGeom prst="rect">
                      <a:avLst/>
                    </a:prstGeom>
                    <a:noFill/>
                    <a:ln>
                      <a:noFill/>
                    </a:ln>
                  </pic:spPr>
                </pic:pic>
              </a:graphicData>
            </a:graphic>
          </wp:inline>
        </w:drawing>
      </w:r>
    </w:p>
    <w:p w14:paraId="11ACAC5D" w14:textId="77777777" w:rsidR="00E31A6A" w:rsidRPr="00047BA9" w:rsidRDefault="00E31A6A" w:rsidP="00A76C60">
      <w:pPr>
        <w:pStyle w:val="TF"/>
      </w:pPr>
      <w:r w:rsidRPr="00047BA9">
        <w:t xml:space="preserve">Figure </w:t>
      </w:r>
      <w:r>
        <w:rPr>
          <w:noProof/>
        </w:rPr>
        <w:t>16a</w:t>
      </w:r>
      <w:r w:rsidRPr="00047BA9">
        <w:t>: MBMS content switching</w:t>
      </w:r>
      <w:r>
        <w:t xml:space="preserve"> reporting update</w:t>
      </w:r>
    </w:p>
    <w:p w14:paraId="285D2B40" w14:textId="77777777" w:rsidR="00E31A6A" w:rsidRPr="00047BA9" w:rsidRDefault="00E31A6A" w:rsidP="00E31A6A">
      <w:pPr>
        <w:pStyle w:val="FP"/>
      </w:pPr>
    </w:p>
    <w:p w14:paraId="19510A52" w14:textId="77777777" w:rsidR="00AC06D7" w:rsidRPr="00047BA9" w:rsidRDefault="00AC06D7" w:rsidP="00047BA9">
      <w:pPr>
        <w:pStyle w:val="Heading4"/>
      </w:pPr>
      <w:bookmarkStart w:id="151" w:name="_Toc517287098"/>
      <w:r w:rsidRPr="00047BA9">
        <w:t>8.3.4.2</w:t>
      </w:r>
      <w:r w:rsidRPr="00047BA9">
        <w:tab/>
        <w:t>Procedures at the UE</w:t>
      </w:r>
      <w:bookmarkEnd w:id="151"/>
    </w:p>
    <w:p w14:paraId="5505BDFC" w14:textId="77777777" w:rsidR="00AC06D7" w:rsidRPr="00047BA9" w:rsidRDefault="00AC06D7" w:rsidP="00AC06D7">
      <w:r w:rsidRPr="00047BA9">
        <w:t xml:space="preserve">The UE performs MBMS content switching according to the deactivation/activation procedures defined in [4]. </w:t>
      </w:r>
    </w:p>
    <w:p w14:paraId="5856505A" w14:textId="77777777" w:rsidR="00AC06D7" w:rsidRPr="00047BA9" w:rsidRDefault="00AC06D7" w:rsidP="00AC06D7">
      <w:r w:rsidRPr="00047BA9">
        <w:t xml:space="preserve">Upon identification of a successful content </w:t>
      </w:r>
      <w:r w:rsidR="007C5E7D" w:rsidRPr="00047BA9">
        <w:t>switch, the</w:t>
      </w:r>
      <w:r w:rsidRPr="00047BA9">
        <w:t xml:space="preserve"> UE starts the content switching timer for a particular session. If another content switch occurs during the life of the timer, the timer is restarted. If the session is terminated during the life of the timer, the timer is stopped. After timer expiration, the UE should send a SIP INFO message</w:t>
      </w:r>
      <w:r w:rsidR="009718E6">
        <w:rPr>
          <w:rFonts w:hint="eastAsia"/>
          <w:lang w:eastAsia="zh-CN"/>
        </w:rPr>
        <w:t xml:space="preserve"> </w:t>
      </w:r>
      <w:r w:rsidR="00E31A6A">
        <w:rPr>
          <w:lang w:eastAsia="zh-CN"/>
        </w:rPr>
        <w:t xml:space="preserve">with the Info Package (Content Reporting) to the SCF. </w:t>
      </w:r>
      <w:r w:rsidR="00E31A6A">
        <w:t xml:space="preserve">The Content Reporting Info Package shall contain an XML document </w:t>
      </w:r>
      <w:r w:rsidR="00E31A6A" w:rsidRPr="00047BA9">
        <w:rPr>
          <w:lang w:eastAsia="ja-JP"/>
        </w:rPr>
        <w:t xml:space="preserve">as defined in </w:t>
      </w:r>
      <w:r w:rsidR="00E31A6A">
        <w:rPr>
          <w:rFonts w:hint="eastAsia"/>
          <w:lang w:eastAsia="zh-CN"/>
        </w:rPr>
        <w:t>Annex D and</w:t>
      </w:r>
      <w:r w:rsidR="00E31A6A">
        <w:rPr>
          <w:lang w:eastAsia="zh-CN"/>
        </w:rPr>
        <w:t xml:space="preserve"> </w:t>
      </w:r>
      <w:r w:rsidR="00E31A6A" w:rsidRPr="00047BA9">
        <w:rPr>
          <w:lang w:eastAsia="ja-JP"/>
        </w:rPr>
        <w:t xml:space="preserve">Annex </w:t>
      </w:r>
      <w:r w:rsidR="00E31A6A">
        <w:rPr>
          <w:lang w:eastAsia="ja-JP"/>
        </w:rPr>
        <w:t>F</w:t>
      </w:r>
      <w:r w:rsidRPr="00047BA9">
        <w:t>.</w:t>
      </w:r>
    </w:p>
    <w:p w14:paraId="02556471" w14:textId="77777777" w:rsidR="003A5433" w:rsidRPr="00047BA9" w:rsidRDefault="00DC7537" w:rsidP="00DC7537">
      <w:pPr>
        <w:pStyle w:val="B1"/>
        <w:rPr>
          <w:lang w:eastAsia="zh-CN"/>
        </w:rPr>
      </w:pPr>
      <w:r>
        <w:rPr>
          <w:lang w:eastAsia="zh-CN"/>
        </w:rPr>
        <w:t>-</w:t>
      </w:r>
      <w:r>
        <w:rPr>
          <w:lang w:eastAsia="zh-CN"/>
        </w:rPr>
        <w:tab/>
      </w:r>
      <w:r w:rsidR="003A5433" w:rsidRPr="00047BA9">
        <w:rPr>
          <w:lang w:eastAsia="zh-CN"/>
        </w:rPr>
        <w:t>ImsPssMbmsCommand shall be set to "MbmsSwitch";</w:t>
      </w:r>
    </w:p>
    <w:p w14:paraId="20FAEB11" w14:textId="77777777" w:rsidR="003A5433" w:rsidRPr="00047BA9" w:rsidRDefault="00DC7537" w:rsidP="00DC7537">
      <w:pPr>
        <w:pStyle w:val="B1"/>
        <w:rPr>
          <w:rFonts w:hint="eastAsia"/>
          <w:lang w:eastAsia="zh-CN"/>
        </w:rPr>
      </w:pPr>
      <w:r>
        <w:rPr>
          <w:lang w:eastAsia="zh-CN"/>
        </w:rPr>
        <w:t>-</w:t>
      </w:r>
      <w:r>
        <w:rPr>
          <w:lang w:eastAsia="zh-CN"/>
        </w:rPr>
        <w:tab/>
      </w:r>
      <w:r w:rsidR="003A5433" w:rsidRPr="00047BA9">
        <w:rPr>
          <w:lang w:eastAsia="zh-CN"/>
        </w:rPr>
        <w:t>ServiceId</w:t>
      </w:r>
      <w:r w:rsidR="003A5433" w:rsidRPr="00047BA9">
        <w:rPr>
          <w:rFonts w:hint="eastAsia"/>
          <w:lang w:eastAsia="zh-CN"/>
        </w:rPr>
        <w:t xml:space="preserve"> </w:t>
      </w:r>
      <w:r w:rsidR="003A5433" w:rsidRPr="00047BA9">
        <w:rPr>
          <w:lang w:eastAsia="zh-CN"/>
        </w:rPr>
        <w:t>shall be</w:t>
      </w:r>
      <w:r w:rsidR="003A5433" w:rsidRPr="00047BA9">
        <w:rPr>
          <w:rFonts w:hint="eastAsia"/>
          <w:lang w:eastAsia="zh-CN"/>
        </w:rPr>
        <w:t xml:space="preserve"> set to the value of </w:t>
      </w:r>
      <w:r w:rsidR="003A5433" w:rsidRPr="00047BA9">
        <w:rPr>
          <w:lang w:eastAsia="zh-CN"/>
        </w:rPr>
        <w:t>the</w:t>
      </w:r>
      <w:r w:rsidR="003A5433" w:rsidRPr="00047BA9">
        <w:rPr>
          <w:rFonts w:hint="eastAsia"/>
          <w:lang w:eastAsia="zh-CN"/>
        </w:rPr>
        <w:t xml:space="preserve"> new channel.</w:t>
      </w:r>
      <w:r w:rsidR="003A5433" w:rsidRPr="00047BA9">
        <w:rPr>
          <w:lang w:eastAsia="zh-CN"/>
        </w:rPr>
        <w:t xml:space="preserve"> If the OMA BCAST </w:t>
      </w:r>
      <w:r w:rsidR="009718E6">
        <w:rPr>
          <w:rFonts w:hint="eastAsia"/>
          <w:lang w:eastAsia="zh-CN"/>
        </w:rPr>
        <w:t>Service Guide</w:t>
      </w:r>
      <w:r w:rsidR="003A5433" w:rsidRPr="00047BA9">
        <w:rPr>
          <w:lang w:eastAsia="zh-CN"/>
        </w:rPr>
        <w:t xml:space="preserve"> [</w:t>
      </w:r>
      <w:r w:rsidR="00E67D64" w:rsidRPr="00047BA9">
        <w:rPr>
          <w:lang w:eastAsia="zh-CN"/>
        </w:rPr>
        <w:t>27</w:t>
      </w:r>
      <w:r w:rsidR="003A5433" w:rsidRPr="00047BA9">
        <w:rPr>
          <w:lang w:eastAsia="zh-CN"/>
        </w:rPr>
        <w:t>] is used, this shall be set to Global Service ID, otherwise shall be set to the MBMS User Service Description serviceId.</w:t>
      </w:r>
    </w:p>
    <w:p w14:paraId="55189E81" w14:textId="77777777" w:rsidR="003A5433" w:rsidRPr="00047BA9" w:rsidRDefault="00DC7537" w:rsidP="00DC7537">
      <w:pPr>
        <w:pStyle w:val="B1"/>
        <w:rPr>
          <w:rFonts w:hint="eastAsia"/>
          <w:lang w:eastAsia="zh-CN"/>
        </w:rPr>
      </w:pPr>
      <w:r>
        <w:rPr>
          <w:lang w:eastAsia="zh-CN"/>
        </w:rPr>
        <w:t>-</w:t>
      </w:r>
      <w:r>
        <w:rPr>
          <w:lang w:eastAsia="zh-CN"/>
        </w:rPr>
        <w:tab/>
      </w:r>
      <w:r w:rsidR="003A5433" w:rsidRPr="00047BA9">
        <w:rPr>
          <w:lang w:eastAsia="zh-CN"/>
        </w:rPr>
        <w:t>ProgrammeId</w:t>
      </w:r>
      <w:r w:rsidR="003A5433" w:rsidRPr="00047BA9">
        <w:rPr>
          <w:rFonts w:hint="eastAsia"/>
          <w:lang w:eastAsia="zh-CN"/>
        </w:rPr>
        <w:t xml:space="preserve"> </w:t>
      </w:r>
      <w:r w:rsidR="003A5433" w:rsidRPr="00047BA9">
        <w:rPr>
          <w:lang w:eastAsia="zh-CN"/>
        </w:rPr>
        <w:t>may be present and if present shall be</w:t>
      </w:r>
      <w:r w:rsidR="003A5433" w:rsidRPr="00047BA9">
        <w:rPr>
          <w:rFonts w:hint="eastAsia"/>
          <w:lang w:eastAsia="zh-CN"/>
        </w:rPr>
        <w:t xml:space="preserve"> set to the </w:t>
      </w:r>
      <w:r w:rsidR="003A5433" w:rsidRPr="00047BA9">
        <w:rPr>
          <w:lang w:eastAsia="zh-CN"/>
        </w:rPr>
        <w:t>identifier</w:t>
      </w:r>
      <w:r w:rsidR="003A5433" w:rsidRPr="00047BA9">
        <w:rPr>
          <w:rFonts w:hint="eastAsia"/>
          <w:lang w:eastAsia="zh-CN"/>
        </w:rPr>
        <w:t xml:space="preserve"> of the current program</w:t>
      </w:r>
      <w:r w:rsidR="003A5433" w:rsidRPr="00047BA9">
        <w:rPr>
          <w:lang w:eastAsia="zh-CN"/>
        </w:rPr>
        <w:t>me</w:t>
      </w:r>
      <w:r w:rsidR="003A5433" w:rsidRPr="00047BA9">
        <w:rPr>
          <w:rFonts w:hint="eastAsia"/>
          <w:lang w:eastAsia="zh-CN"/>
        </w:rPr>
        <w:t xml:space="preserve"> of </w:t>
      </w:r>
      <w:r w:rsidR="003A5433" w:rsidRPr="00047BA9">
        <w:rPr>
          <w:lang w:eastAsia="zh-CN"/>
        </w:rPr>
        <w:t>the</w:t>
      </w:r>
      <w:r w:rsidR="003A5433" w:rsidRPr="00047BA9">
        <w:rPr>
          <w:rFonts w:hint="eastAsia"/>
          <w:lang w:eastAsia="zh-CN"/>
        </w:rPr>
        <w:t xml:space="preserve"> new channel.</w:t>
      </w:r>
      <w:r w:rsidR="003A5433" w:rsidRPr="00047BA9">
        <w:rPr>
          <w:lang w:eastAsia="zh-CN"/>
        </w:rPr>
        <w:t xml:space="preserve"> If the OMA BCAST </w:t>
      </w:r>
      <w:r w:rsidR="009718E6">
        <w:rPr>
          <w:rFonts w:hint="eastAsia"/>
          <w:lang w:eastAsia="zh-CN"/>
        </w:rPr>
        <w:t>Service Guide</w:t>
      </w:r>
      <w:r w:rsidR="003A5433" w:rsidRPr="00047BA9">
        <w:rPr>
          <w:lang w:eastAsia="zh-CN"/>
        </w:rPr>
        <w:t xml:space="preserve"> [</w:t>
      </w:r>
      <w:r w:rsidR="00E67D64" w:rsidRPr="00047BA9">
        <w:rPr>
          <w:lang w:eastAsia="zh-CN"/>
        </w:rPr>
        <w:t>27</w:t>
      </w:r>
      <w:r w:rsidR="003A5433" w:rsidRPr="00047BA9">
        <w:rPr>
          <w:lang w:eastAsia="zh-CN"/>
        </w:rPr>
        <w:t>] is used, this shall be set to service Name.</w:t>
      </w:r>
    </w:p>
    <w:p w14:paraId="2C85959A" w14:textId="77777777" w:rsidR="003A5433" w:rsidRPr="00047BA9" w:rsidRDefault="00DC7537" w:rsidP="00DC7537">
      <w:pPr>
        <w:pStyle w:val="B1"/>
        <w:rPr>
          <w:lang w:eastAsia="zh-CN"/>
        </w:rPr>
      </w:pPr>
      <w:r>
        <w:rPr>
          <w:lang w:eastAsia="zh-CN"/>
        </w:rPr>
        <w:t>-</w:t>
      </w:r>
      <w:r>
        <w:rPr>
          <w:lang w:eastAsia="zh-CN"/>
        </w:rPr>
        <w:tab/>
      </w:r>
      <w:r w:rsidR="007C5E7D" w:rsidRPr="00047BA9">
        <w:rPr>
          <w:lang w:eastAsia="zh-CN"/>
        </w:rPr>
        <w:t>DateTime</w:t>
      </w:r>
      <w:r w:rsidR="007C5E7D" w:rsidRPr="00047BA9">
        <w:rPr>
          <w:rFonts w:eastAsia="SimSun" w:hint="eastAsia"/>
          <w:lang w:eastAsia="zh-CN"/>
        </w:rPr>
        <w:t xml:space="preserve"> </w:t>
      </w:r>
      <w:r w:rsidR="007C5E7D" w:rsidRPr="00047BA9">
        <w:rPr>
          <w:lang w:eastAsia="zh-CN"/>
        </w:rPr>
        <w:t>shall be</w:t>
      </w:r>
      <w:r w:rsidR="007C5E7D">
        <w:rPr>
          <w:rFonts w:hint="eastAsia"/>
          <w:lang w:eastAsia="zh-CN"/>
        </w:rPr>
        <w:t xml:space="preserve"> set to</w:t>
      </w:r>
      <w:r w:rsidR="007C5E7D" w:rsidRPr="00047BA9">
        <w:rPr>
          <w:lang w:eastAsia="zh-CN"/>
        </w:rPr>
        <w:t xml:space="preserve"> the date &amp; time of the channel switch.</w:t>
      </w:r>
    </w:p>
    <w:p w14:paraId="1BC90D83" w14:textId="77777777" w:rsidR="003A5433" w:rsidRDefault="003A5433" w:rsidP="003A5433">
      <w:pPr>
        <w:rPr>
          <w:lang w:eastAsia="zh-CN"/>
        </w:rPr>
      </w:pPr>
      <w:r w:rsidRPr="00047BA9">
        <w:rPr>
          <w:lang w:eastAsia="zh-CN"/>
        </w:rPr>
        <w:t>The Content-Type header shall be set to</w:t>
      </w:r>
      <w:r w:rsidRPr="00047BA9">
        <w:rPr>
          <w:rFonts w:hint="eastAsia"/>
          <w:lang w:eastAsia="zh-CN"/>
        </w:rPr>
        <w:t xml:space="preserve"> </w:t>
      </w:r>
      <w:r w:rsidRPr="00047BA9">
        <w:rPr>
          <w:lang w:eastAsia="zh-CN"/>
        </w:rPr>
        <w:t>"application/3gpp-ims-pss-mbms-command</w:t>
      </w:r>
      <w:r w:rsidRPr="00047BA9" w:rsidDel="004B7B29">
        <w:rPr>
          <w:lang w:eastAsia="zh-CN"/>
        </w:rPr>
        <w:t xml:space="preserve"> </w:t>
      </w:r>
      <w:r w:rsidRPr="00047BA9">
        <w:rPr>
          <w:lang w:eastAsia="zh-CN"/>
        </w:rPr>
        <w:t>+xml".</w:t>
      </w:r>
    </w:p>
    <w:p w14:paraId="0B1828E5" w14:textId="77777777" w:rsidR="00E31A6A" w:rsidRPr="00047BA9" w:rsidRDefault="00E31A6A" w:rsidP="003A5433">
      <w:pPr>
        <w:rPr>
          <w:lang w:eastAsia="zh-CN"/>
        </w:rPr>
      </w:pPr>
      <w:r>
        <w:rPr>
          <w:lang w:eastAsia="zh-CN"/>
        </w:rPr>
        <w:t>After receiving a SIP UPDATE message from the SCF, the UE shall dependent on the</w:t>
      </w:r>
      <w:r w:rsidRPr="00D539A2">
        <w:rPr>
          <w:lang w:eastAsia="zh-CN"/>
        </w:rPr>
        <w:t xml:space="preserve"> </w:t>
      </w:r>
      <w:r>
        <w:rPr>
          <w:lang w:eastAsia="zh-CN"/>
        </w:rPr>
        <w:t>Recv-Info header, stop or start the content switching reporting.</w:t>
      </w:r>
    </w:p>
    <w:p w14:paraId="38E5858D" w14:textId="77777777" w:rsidR="00AC06D7" w:rsidRPr="00047BA9" w:rsidRDefault="00AC06D7" w:rsidP="00047BA9">
      <w:pPr>
        <w:pStyle w:val="Heading4"/>
        <w:rPr>
          <w:lang w:eastAsia="zh-CN"/>
        </w:rPr>
      </w:pPr>
      <w:bookmarkStart w:id="152" w:name="_Toc517287099"/>
      <w:r w:rsidRPr="00047BA9">
        <w:rPr>
          <w:lang w:eastAsia="zh-CN"/>
        </w:rPr>
        <w:t>8.3.4.</w:t>
      </w:r>
      <w:r w:rsidR="00811F75">
        <w:rPr>
          <w:lang w:eastAsia="zh-CN"/>
        </w:rPr>
        <w:t>3</w:t>
      </w:r>
      <w:r w:rsidR="001C2626">
        <w:rPr>
          <w:lang w:eastAsia="zh-CN"/>
        </w:rPr>
        <w:tab/>
      </w:r>
      <w:r w:rsidRPr="00047BA9">
        <w:rPr>
          <w:lang w:eastAsia="zh-CN"/>
        </w:rPr>
        <w:t>Procedures at the IM CN Subsystem</w:t>
      </w:r>
      <w:bookmarkEnd w:id="152"/>
    </w:p>
    <w:p w14:paraId="58413A14" w14:textId="77777777" w:rsidR="00AC06D7" w:rsidRPr="00047BA9" w:rsidRDefault="00AC06D7" w:rsidP="00AC06D7">
      <w:pPr>
        <w:rPr>
          <w:lang w:eastAsia="zh-CN"/>
        </w:rPr>
      </w:pPr>
      <w:r w:rsidRPr="00047BA9">
        <w:rPr>
          <w:lang w:eastAsia="zh-CN"/>
        </w:rPr>
        <w:t>The IM CN subsystem handles the SIP dialog as defined in 3GPP TS 23.228</w:t>
      </w:r>
      <w:r w:rsidR="00B42F15">
        <w:rPr>
          <w:lang w:eastAsia="zh-CN"/>
        </w:rPr>
        <w:t xml:space="preserve"> </w:t>
      </w:r>
      <w:r w:rsidR="00B42F15" w:rsidRPr="00047BA9">
        <w:t>[6]</w:t>
      </w:r>
      <w:r w:rsidR="0051316F">
        <w:rPr>
          <w:lang w:eastAsia="zh-CN"/>
        </w:rPr>
        <w:t>.</w:t>
      </w:r>
    </w:p>
    <w:p w14:paraId="595DF285" w14:textId="77777777" w:rsidR="00AC06D7" w:rsidRPr="00047BA9" w:rsidRDefault="00AC06D7" w:rsidP="00047BA9">
      <w:pPr>
        <w:pStyle w:val="Heading4"/>
        <w:rPr>
          <w:lang w:eastAsia="zh-CN"/>
        </w:rPr>
      </w:pPr>
      <w:bookmarkStart w:id="153" w:name="_Toc517287100"/>
      <w:r w:rsidRPr="00047BA9">
        <w:rPr>
          <w:lang w:eastAsia="zh-CN"/>
        </w:rPr>
        <w:t>8.3.4.</w:t>
      </w:r>
      <w:r w:rsidR="00811F75">
        <w:rPr>
          <w:lang w:eastAsia="zh-CN"/>
        </w:rPr>
        <w:t>4</w:t>
      </w:r>
      <w:r w:rsidRPr="00047BA9">
        <w:rPr>
          <w:lang w:eastAsia="zh-CN"/>
        </w:rPr>
        <w:tab/>
        <w:t>Procedures at the SCF</w:t>
      </w:r>
      <w:bookmarkEnd w:id="153"/>
    </w:p>
    <w:p w14:paraId="042DCFAE" w14:textId="77777777" w:rsidR="00AC06D7" w:rsidRDefault="00AC06D7" w:rsidP="00AC06D7">
      <w:pPr>
        <w:rPr>
          <w:lang w:eastAsia="zh-CN"/>
        </w:rPr>
      </w:pPr>
      <w:r w:rsidRPr="00047BA9">
        <w:rPr>
          <w:lang w:eastAsia="zh-CN"/>
        </w:rPr>
        <w:t>Upon receipt of a SIP INFO message the SCF shall send a SIP 200 OK to the UE.</w:t>
      </w:r>
    </w:p>
    <w:p w14:paraId="6C85073F" w14:textId="77777777" w:rsidR="00E31A6A" w:rsidRDefault="00E31A6A" w:rsidP="00E31A6A">
      <w:r>
        <w:t xml:space="preserve">If the SCF does not want to receive </w:t>
      </w:r>
      <w:r w:rsidRPr="00047BA9">
        <w:t>content switching information</w:t>
      </w:r>
      <w:r>
        <w:t xml:space="preserve"> anymore, it should send a SIP UPDATE message with the</w:t>
      </w:r>
      <w:r w:rsidRPr="00D539A2">
        <w:t xml:space="preserve"> </w:t>
      </w:r>
      <w:r>
        <w:t xml:space="preserve">Recv-Info header set to nil. </w:t>
      </w:r>
    </w:p>
    <w:p w14:paraId="4673EF34" w14:textId="77777777" w:rsidR="00E31A6A" w:rsidRPr="00047BA9" w:rsidRDefault="00E31A6A" w:rsidP="00AC06D7">
      <w:r>
        <w:t>If the SCF decides to start content switching reports, the SCF should send a SIP UPDATE message with the</w:t>
      </w:r>
      <w:r w:rsidRPr="00D539A2">
        <w:t xml:space="preserve"> </w:t>
      </w:r>
      <w:r>
        <w:t>Recv-Info header set to Content Reporting to the UE.</w:t>
      </w:r>
    </w:p>
    <w:p w14:paraId="68AC6658" w14:textId="77777777" w:rsidR="00AC06D7" w:rsidRPr="00047BA9" w:rsidRDefault="00AC06D7" w:rsidP="00047BA9">
      <w:pPr>
        <w:pStyle w:val="Heading4"/>
        <w:rPr>
          <w:lang w:eastAsia="zh-CN"/>
        </w:rPr>
      </w:pPr>
      <w:bookmarkStart w:id="154" w:name="_Toc517287101"/>
      <w:r w:rsidRPr="00047BA9">
        <w:rPr>
          <w:lang w:eastAsia="zh-CN"/>
        </w:rPr>
        <w:t>8.3.4.</w:t>
      </w:r>
      <w:r w:rsidR="00811F75">
        <w:rPr>
          <w:lang w:eastAsia="zh-CN"/>
        </w:rPr>
        <w:t>5</w:t>
      </w:r>
      <w:r w:rsidRPr="00047BA9">
        <w:rPr>
          <w:lang w:eastAsia="zh-CN"/>
        </w:rPr>
        <w:tab/>
        <w:t>Procedures at the BMSC.UPF</w:t>
      </w:r>
      <w:bookmarkEnd w:id="154"/>
    </w:p>
    <w:p w14:paraId="38DF309C" w14:textId="77777777" w:rsidR="00AC06D7" w:rsidRPr="00047BA9" w:rsidRDefault="00AC06D7" w:rsidP="00AC06D7">
      <w:pPr>
        <w:rPr>
          <w:lang w:eastAsia="zh-CN"/>
        </w:rPr>
      </w:pPr>
      <w:r w:rsidRPr="00047BA9">
        <w:rPr>
          <w:lang w:eastAsia="zh-CN"/>
        </w:rPr>
        <w:t>The BMSC.UPF transmits the RTP flows, and is not involved in the reporting of content switching information.</w:t>
      </w:r>
    </w:p>
    <w:p w14:paraId="6558A710" w14:textId="77777777" w:rsidR="00125C39" w:rsidRPr="00047BA9" w:rsidRDefault="00125C39" w:rsidP="00047BA9">
      <w:pPr>
        <w:pStyle w:val="Heading3"/>
      </w:pPr>
      <w:bookmarkStart w:id="155" w:name="_Toc517287102"/>
      <w:r w:rsidRPr="00047BA9">
        <w:lastRenderedPageBreak/>
        <w:t>8.3.5</w:t>
      </w:r>
      <w:r w:rsidRPr="00047BA9">
        <w:tab/>
        <w:t>MBMS Streaming Session Teardown</w:t>
      </w:r>
      <w:bookmarkEnd w:id="155"/>
    </w:p>
    <w:p w14:paraId="150DFB37" w14:textId="77777777" w:rsidR="00125C39" w:rsidRPr="00047BA9" w:rsidRDefault="00125C39" w:rsidP="00047BA9">
      <w:pPr>
        <w:pStyle w:val="Heading4"/>
      </w:pPr>
      <w:bookmarkStart w:id="156" w:name="_Toc517287103"/>
      <w:r w:rsidRPr="00047BA9">
        <w:t>8.3.5.1</w:t>
      </w:r>
      <w:r w:rsidRPr="00047BA9">
        <w:tab/>
        <w:t>General Description</w:t>
      </w:r>
      <w:bookmarkEnd w:id="156"/>
    </w:p>
    <w:p w14:paraId="546B1DC2" w14:textId="7183A22F" w:rsidR="00125C39" w:rsidRPr="00047BA9" w:rsidRDefault="00135BF0" w:rsidP="00FA0C33">
      <w:pPr>
        <w:pStyle w:val="TH"/>
      </w:pPr>
      <w:r w:rsidRPr="00047BA9">
        <w:rPr>
          <w:noProof/>
        </w:rPr>
        <w:drawing>
          <wp:inline distT="0" distB="0" distL="0" distR="0" wp14:anchorId="0BD50144" wp14:editId="6E4BEB02">
            <wp:extent cx="5238750" cy="2200275"/>
            <wp:effectExtent l="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2200275"/>
                    </a:xfrm>
                    <a:prstGeom prst="rect">
                      <a:avLst/>
                    </a:prstGeom>
                    <a:noFill/>
                    <a:ln>
                      <a:noFill/>
                    </a:ln>
                  </pic:spPr>
                </pic:pic>
              </a:graphicData>
            </a:graphic>
          </wp:inline>
        </w:drawing>
      </w:r>
    </w:p>
    <w:p w14:paraId="2C617ED5" w14:textId="77777777" w:rsidR="00125C39" w:rsidRPr="00047BA9" w:rsidRDefault="00125C39" w:rsidP="00FA0C33">
      <w:pPr>
        <w:pStyle w:val="TF"/>
        <w:rPr>
          <w:lang w:eastAsia="ja-JP"/>
        </w:rPr>
      </w:pPr>
      <w:r w:rsidRPr="00047BA9">
        <w:t xml:space="preserve">Figure </w:t>
      </w:r>
      <w:r w:rsidR="002F1F07">
        <w:rPr>
          <w:noProof/>
        </w:rPr>
        <w:t>17</w:t>
      </w:r>
      <w:r w:rsidR="00173199" w:rsidRPr="00047BA9">
        <w:t>:</w:t>
      </w:r>
      <w:r w:rsidRPr="00047BA9">
        <w:t xml:space="preserve"> MBMS Streaming Session Termination</w:t>
      </w:r>
    </w:p>
    <w:p w14:paraId="334B85AD" w14:textId="77777777" w:rsidR="00125C39" w:rsidRPr="00047BA9" w:rsidRDefault="00125C39" w:rsidP="00173199">
      <w:pPr>
        <w:pStyle w:val="EX"/>
        <w:rPr>
          <w:lang w:eastAsia="zh-CN"/>
        </w:rPr>
      </w:pPr>
      <w:r w:rsidRPr="00047BA9">
        <w:rPr>
          <w:rFonts w:hint="eastAsia"/>
          <w:lang w:eastAsia="zh-CN"/>
        </w:rPr>
        <w:t xml:space="preserve">Step </w:t>
      </w:r>
      <w:r w:rsidRPr="00047BA9">
        <w:rPr>
          <w:lang w:eastAsia="zh-CN"/>
        </w:rPr>
        <w:t>1</w:t>
      </w:r>
      <w:r w:rsidR="00173199" w:rsidRPr="00047BA9">
        <w:rPr>
          <w:rFonts w:hint="eastAsia"/>
          <w:lang w:eastAsia="zh-CN"/>
        </w:rPr>
        <w:t>:</w:t>
      </w:r>
      <w:r w:rsidR="00173199" w:rsidRPr="00047BA9">
        <w:rPr>
          <w:lang w:eastAsia="zh-CN"/>
        </w:rPr>
        <w:tab/>
      </w:r>
      <w:r w:rsidRPr="00047BA9">
        <w:rPr>
          <w:lang w:eastAsia="zh-CN"/>
        </w:rPr>
        <w:t>UE receives Streaming content from the BM-SC.UPF</w:t>
      </w:r>
      <w:r w:rsidRPr="00047BA9">
        <w:rPr>
          <w:rFonts w:hint="eastAsia"/>
          <w:lang w:eastAsia="zh-CN"/>
        </w:rPr>
        <w:t>.</w:t>
      </w:r>
    </w:p>
    <w:p w14:paraId="7353FE95" w14:textId="77777777" w:rsidR="00125C39" w:rsidRPr="00047BA9" w:rsidRDefault="00173199" w:rsidP="00062655">
      <w:pPr>
        <w:pStyle w:val="EX"/>
        <w:rPr>
          <w:rFonts w:hint="eastAsia"/>
          <w:lang w:eastAsia="zh-CN"/>
        </w:rPr>
      </w:pPr>
      <w:r w:rsidRPr="00047BA9">
        <w:rPr>
          <w:rFonts w:hint="eastAsia"/>
          <w:lang w:eastAsia="zh-CN"/>
        </w:rPr>
        <w:t xml:space="preserve">Step </w:t>
      </w:r>
      <w:r w:rsidR="00062655" w:rsidRPr="00047BA9">
        <w:rPr>
          <w:lang w:eastAsia="zh-CN"/>
        </w:rPr>
        <w:t>2</w:t>
      </w:r>
      <w:r w:rsidRPr="00047BA9">
        <w:rPr>
          <w:rFonts w:hint="eastAsia"/>
          <w:lang w:eastAsia="zh-CN"/>
        </w:rPr>
        <w:t xml:space="preserve">, </w:t>
      </w:r>
      <w:r w:rsidR="00062655" w:rsidRPr="00047BA9">
        <w:rPr>
          <w:lang w:eastAsia="zh-CN"/>
        </w:rPr>
        <w:t>3</w:t>
      </w:r>
      <w:r w:rsidRPr="00047BA9">
        <w:rPr>
          <w:rFonts w:hint="eastAsia"/>
          <w:lang w:eastAsia="zh-CN"/>
        </w:rPr>
        <w:t>:</w:t>
      </w:r>
      <w:r w:rsidRPr="00047BA9">
        <w:rPr>
          <w:lang w:eastAsia="zh-CN"/>
        </w:rPr>
        <w:tab/>
      </w:r>
      <w:r w:rsidR="00125C39" w:rsidRPr="00047BA9">
        <w:rPr>
          <w:rFonts w:hint="eastAsia"/>
          <w:lang w:eastAsia="zh-CN"/>
        </w:rPr>
        <w:t xml:space="preserve">UE </w:t>
      </w:r>
      <w:r w:rsidR="00125C39" w:rsidRPr="00047BA9">
        <w:rPr>
          <w:lang w:eastAsia="zh-CN"/>
        </w:rPr>
        <w:t xml:space="preserve">initiates </w:t>
      </w:r>
      <w:r w:rsidR="00125C39" w:rsidRPr="00047BA9">
        <w:rPr>
          <w:rFonts w:hint="eastAsia"/>
          <w:lang w:eastAsia="zh-CN"/>
        </w:rPr>
        <w:t xml:space="preserve">a SIP </w:t>
      </w:r>
      <w:r w:rsidR="00125C39" w:rsidRPr="00047BA9">
        <w:rPr>
          <w:lang w:eastAsia="zh-CN"/>
        </w:rPr>
        <w:t xml:space="preserve">BYE </w:t>
      </w:r>
      <w:r w:rsidR="00125C39" w:rsidRPr="00047BA9">
        <w:rPr>
          <w:rFonts w:hint="eastAsia"/>
          <w:lang w:eastAsia="zh-CN"/>
        </w:rPr>
        <w:t xml:space="preserve">message to SCF, indicating which </w:t>
      </w:r>
      <w:r w:rsidR="00125C39" w:rsidRPr="00047BA9">
        <w:rPr>
          <w:lang w:eastAsia="zh-CN"/>
        </w:rPr>
        <w:t>MBMS Streaming session to close.</w:t>
      </w:r>
      <w:r w:rsidR="00125C39" w:rsidRPr="00047BA9">
        <w:rPr>
          <w:rFonts w:hint="eastAsia"/>
          <w:lang w:eastAsia="zh-CN"/>
        </w:rPr>
        <w:t xml:space="preserve"> </w:t>
      </w:r>
    </w:p>
    <w:p w14:paraId="785A97EE" w14:textId="77777777" w:rsidR="00125C39" w:rsidRPr="00047BA9" w:rsidRDefault="00173199" w:rsidP="00062655">
      <w:pPr>
        <w:pStyle w:val="EX"/>
        <w:rPr>
          <w:lang w:eastAsia="zh-CN"/>
        </w:rPr>
      </w:pPr>
      <w:r w:rsidRPr="00047BA9">
        <w:rPr>
          <w:rFonts w:hint="eastAsia"/>
          <w:lang w:eastAsia="zh-CN"/>
        </w:rPr>
        <w:t>Step 4</w:t>
      </w:r>
      <w:r w:rsidR="00062655" w:rsidRPr="00047BA9">
        <w:rPr>
          <w:lang w:eastAsia="zh-CN"/>
        </w:rPr>
        <w:t>, 5</w:t>
      </w:r>
      <w:r w:rsidRPr="00047BA9">
        <w:rPr>
          <w:rFonts w:hint="eastAsia"/>
          <w:lang w:eastAsia="zh-CN"/>
        </w:rPr>
        <w:t>:</w:t>
      </w:r>
      <w:r w:rsidRPr="00047BA9">
        <w:rPr>
          <w:lang w:eastAsia="zh-CN"/>
        </w:rPr>
        <w:tab/>
      </w:r>
      <w:r w:rsidR="00125C39" w:rsidRPr="00047BA9">
        <w:rPr>
          <w:rFonts w:hint="eastAsia"/>
          <w:lang w:eastAsia="zh-CN"/>
        </w:rPr>
        <w:t xml:space="preserve">SCF responds UE with a SIP 200 OK message </w:t>
      </w:r>
      <w:r w:rsidR="00125C39" w:rsidRPr="00047BA9">
        <w:rPr>
          <w:lang w:eastAsia="zh-CN"/>
        </w:rPr>
        <w:t>when</w:t>
      </w:r>
      <w:r w:rsidR="00125C39" w:rsidRPr="00047BA9">
        <w:rPr>
          <w:rFonts w:hint="eastAsia"/>
          <w:lang w:eastAsia="zh-CN"/>
        </w:rPr>
        <w:t xml:space="preserve"> the SIP </w:t>
      </w:r>
      <w:r w:rsidR="00125C39" w:rsidRPr="00047BA9">
        <w:rPr>
          <w:lang w:eastAsia="zh-CN"/>
        </w:rPr>
        <w:t>BYE</w:t>
      </w:r>
      <w:r w:rsidR="00125C39" w:rsidRPr="00047BA9">
        <w:rPr>
          <w:rFonts w:hint="eastAsia"/>
          <w:lang w:eastAsia="zh-CN"/>
        </w:rPr>
        <w:t xml:space="preserve"> is successfully handled</w:t>
      </w:r>
      <w:r w:rsidR="00125C39" w:rsidRPr="00047BA9">
        <w:rPr>
          <w:lang w:eastAsia="zh-CN"/>
        </w:rPr>
        <w:t xml:space="preserve"> and session terminated</w:t>
      </w:r>
      <w:r w:rsidR="00125C39" w:rsidRPr="00047BA9">
        <w:rPr>
          <w:rFonts w:hint="eastAsia"/>
          <w:lang w:eastAsia="zh-CN"/>
        </w:rPr>
        <w:t>.</w:t>
      </w:r>
      <w:r w:rsidR="00125C39" w:rsidRPr="00047BA9">
        <w:rPr>
          <w:lang w:eastAsia="zh-CN"/>
        </w:rPr>
        <w:t xml:space="preserve"> At this stage, the UE can stop receiving the MBMS Streaming session.</w:t>
      </w:r>
    </w:p>
    <w:p w14:paraId="468384C4" w14:textId="77777777" w:rsidR="00125C39" w:rsidRPr="00047BA9" w:rsidRDefault="00125C39" w:rsidP="00863D64">
      <w:pPr>
        <w:spacing w:afterLines="50" w:after="120"/>
        <w:rPr>
          <w:lang w:eastAsia="zh-CN"/>
        </w:rPr>
      </w:pPr>
      <w:r w:rsidRPr="00047BA9">
        <w:rPr>
          <w:lang w:eastAsia="zh-CN"/>
        </w:rPr>
        <w:t xml:space="preserve">The UE may deactivate the according MBMS Bearer Service during steps 2 to 5 or after step 5. The deactivation is either according to the MBMS Broadcast Service deactivation </w:t>
      </w:r>
      <w:r w:rsidR="00173199" w:rsidRPr="00047BA9">
        <w:rPr>
          <w:lang w:eastAsia="zh-CN"/>
        </w:rPr>
        <w:t>(3GPP TS 23.246 [4])</w:t>
      </w:r>
      <w:r w:rsidRPr="00047BA9">
        <w:rPr>
          <w:lang w:eastAsia="zh-CN"/>
        </w:rPr>
        <w:t xml:space="preserve"> or the MBMS Multicast M</w:t>
      </w:r>
      <w:r w:rsidR="00173199" w:rsidRPr="00047BA9">
        <w:rPr>
          <w:lang w:eastAsia="zh-CN"/>
        </w:rPr>
        <w:t>ode deactivation procedure (3GPP TS 23.246 [4]).</w:t>
      </w:r>
    </w:p>
    <w:p w14:paraId="3E891E0F" w14:textId="77777777" w:rsidR="00125C39" w:rsidRPr="00047BA9" w:rsidRDefault="00125C39" w:rsidP="00047BA9">
      <w:pPr>
        <w:pStyle w:val="Heading4"/>
      </w:pPr>
      <w:bookmarkStart w:id="157" w:name="_Toc517287104"/>
      <w:r w:rsidRPr="00047BA9">
        <w:t>8.3.5.2</w:t>
      </w:r>
      <w:r w:rsidRPr="00047BA9">
        <w:tab/>
        <w:t>Procedures at the UE</w:t>
      </w:r>
      <w:bookmarkEnd w:id="157"/>
    </w:p>
    <w:p w14:paraId="2D52EA89" w14:textId="77777777" w:rsidR="00062655" w:rsidRPr="00047BA9" w:rsidRDefault="00062655" w:rsidP="00062655">
      <w:r w:rsidRPr="00047BA9">
        <w:t>The UE shall send a SIP BYE to the SCF.</w:t>
      </w:r>
    </w:p>
    <w:p w14:paraId="60FC4F60" w14:textId="77777777" w:rsidR="00062655" w:rsidRPr="00047BA9" w:rsidRDefault="00062655" w:rsidP="00062655">
      <w:r w:rsidRPr="00047BA9">
        <w:t>The UE may deactivate the according MBMS Bearer Service during steps 2 to 5 or after step 5 of clause 8.3.5.1. The deactivation is either according to the MBMS Broadcast Service deactivation (3GPP TS 23.246 [4]) or the MBMS Multicast Mode deactivation procedure (3GPP TS 23.246 [4]).</w:t>
      </w:r>
    </w:p>
    <w:p w14:paraId="4A7E0C43" w14:textId="77777777" w:rsidR="00125C39" w:rsidRPr="00047BA9" w:rsidRDefault="00125C39" w:rsidP="00047BA9">
      <w:pPr>
        <w:pStyle w:val="Heading4"/>
      </w:pPr>
      <w:bookmarkStart w:id="158" w:name="_Toc517287105"/>
      <w:r w:rsidRPr="00047BA9">
        <w:t>8.3.5.3</w:t>
      </w:r>
      <w:r w:rsidRPr="00047BA9">
        <w:tab/>
        <w:t>Procedures at the IM CN Subsystem</w:t>
      </w:r>
      <w:bookmarkEnd w:id="158"/>
    </w:p>
    <w:p w14:paraId="60A93FE1" w14:textId="77777777" w:rsidR="00062655" w:rsidRPr="00047BA9" w:rsidRDefault="00062655" w:rsidP="00062655">
      <w:r w:rsidRPr="00047BA9">
        <w:t>The IM CN subsystem handles the SIP dialog as defined in 3GPP TS 23.228</w:t>
      </w:r>
      <w:r w:rsidR="00B42F15">
        <w:t xml:space="preserve"> </w:t>
      </w:r>
      <w:r w:rsidR="00B42F15" w:rsidRPr="00047BA9">
        <w:t>[6]</w:t>
      </w:r>
      <w:r w:rsidRPr="00047BA9">
        <w:t>.</w:t>
      </w:r>
    </w:p>
    <w:p w14:paraId="580476E6" w14:textId="77777777" w:rsidR="00125C39" w:rsidRPr="00047BA9" w:rsidRDefault="00125C39" w:rsidP="00047BA9">
      <w:pPr>
        <w:pStyle w:val="Heading4"/>
      </w:pPr>
      <w:bookmarkStart w:id="159" w:name="_Toc517287106"/>
      <w:r w:rsidRPr="00047BA9">
        <w:t>8.3.5.4</w:t>
      </w:r>
      <w:r w:rsidRPr="00047BA9">
        <w:tab/>
        <w:t>Procedures at the SCF</w:t>
      </w:r>
      <w:bookmarkEnd w:id="159"/>
    </w:p>
    <w:p w14:paraId="3E523F6E" w14:textId="77777777" w:rsidR="00062655" w:rsidRPr="00047BA9" w:rsidRDefault="00062655" w:rsidP="00062655">
      <w:r w:rsidRPr="00047BA9">
        <w:t>The SCF responds to the UE with a SIP 200 OK message after handling of the SIP BYE message.</w:t>
      </w:r>
    </w:p>
    <w:p w14:paraId="74582BAF" w14:textId="77777777" w:rsidR="00125C39" w:rsidRPr="00047BA9" w:rsidRDefault="00125C39" w:rsidP="00047BA9">
      <w:pPr>
        <w:pStyle w:val="Heading4"/>
      </w:pPr>
      <w:bookmarkStart w:id="160" w:name="_Toc517287107"/>
      <w:r w:rsidRPr="00047BA9">
        <w:t>8.3.5.5</w:t>
      </w:r>
      <w:r w:rsidRPr="00047BA9">
        <w:tab/>
        <w:t>Procedures at the BMSC.UPF</w:t>
      </w:r>
      <w:bookmarkEnd w:id="160"/>
    </w:p>
    <w:p w14:paraId="7590D8C6" w14:textId="77777777" w:rsidR="00062655" w:rsidRDefault="00062655" w:rsidP="00062655">
      <w:r w:rsidRPr="00047BA9">
        <w:t>The BMSC.UPF is acting as described in 3GPP TS 23.246 [4].</w:t>
      </w:r>
    </w:p>
    <w:p w14:paraId="50D91C0A" w14:textId="77777777" w:rsidR="008A3746" w:rsidRPr="00047BA9" w:rsidRDefault="008A3746" w:rsidP="008A3746">
      <w:pPr>
        <w:pStyle w:val="Heading3"/>
        <w:rPr>
          <w:rFonts w:hint="eastAsia"/>
        </w:rPr>
      </w:pPr>
      <w:bookmarkStart w:id="161" w:name="_Toc517287108"/>
      <w:smartTag w:uri="urn:schemas-microsoft-com:office:smarttags" w:element="chsdate">
        <w:smartTagPr>
          <w:attr w:name="IsROCDate" w:val="False"/>
          <w:attr w:name="IsLunarDate" w:val="False"/>
          <w:attr w:name="Day" w:val="30"/>
          <w:attr w:name="Month" w:val="12"/>
          <w:attr w:name="Year" w:val="1899"/>
        </w:smartTagPr>
        <w:r w:rsidRPr="00047BA9">
          <w:t>8.</w:t>
        </w:r>
        <w:r>
          <w:rPr>
            <w:rFonts w:hint="eastAsia"/>
          </w:rPr>
          <w:t>3.6</w:t>
        </w:r>
        <w:r w:rsidRPr="00047BA9">
          <w:tab/>
        </w:r>
      </w:smartTag>
      <w:r>
        <w:rPr>
          <w:rFonts w:hint="eastAsia"/>
        </w:rPr>
        <w:t xml:space="preserve">MBMS </w:t>
      </w:r>
      <w:r w:rsidRPr="00047BA9">
        <w:t>Co</w:t>
      </w:r>
      <w:r>
        <w:rPr>
          <w:rFonts w:hint="eastAsia"/>
        </w:rPr>
        <w:t>ntent Report Configuration</w:t>
      </w:r>
      <w:bookmarkEnd w:id="161"/>
    </w:p>
    <w:p w14:paraId="34158C11" w14:textId="77777777" w:rsidR="008A3746" w:rsidRPr="00047BA9" w:rsidRDefault="008A3746" w:rsidP="008A3746">
      <w:pPr>
        <w:pStyle w:val="Heading4"/>
        <w:rPr>
          <w:rFonts w:hint="eastAsia"/>
          <w:lang w:eastAsia="zh-CN"/>
        </w:rPr>
      </w:pPr>
      <w:bookmarkStart w:id="162" w:name="_Toc517287109"/>
      <w:smartTag w:uri="urn:schemas-microsoft-com:office:smarttags" w:element="chsdate">
        <w:smartTagPr>
          <w:attr w:name="IsROCDate" w:val="False"/>
          <w:attr w:name="IsLunarDate" w:val="False"/>
          <w:attr w:name="Day" w:val="30"/>
          <w:attr w:name="Month" w:val="12"/>
          <w:attr w:name="Year" w:val="1899"/>
        </w:smartTagPr>
        <w:r w:rsidRPr="00047BA9">
          <w:rPr>
            <w:lang w:eastAsia="zh-CN"/>
          </w:rPr>
          <w:t>8.</w:t>
        </w:r>
        <w:r>
          <w:rPr>
            <w:rFonts w:hint="eastAsia"/>
            <w:lang w:eastAsia="zh-CN"/>
          </w:rPr>
          <w:t>3.6</w:t>
        </w:r>
      </w:smartTag>
      <w:r w:rsidRPr="00047BA9">
        <w:rPr>
          <w:lang w:eastAsia="zh-CN"/>
        </w:rPr>
        <w:t>.1</w:t>
      </w:r>
      <w:r w:rsidRPr="00047BA9">
        <w:rPr>
          <w:lang w:eastAsia="zh-CN"/>
        </w:rPr>
        <w:tab/>
      </w:r>
      <w:r>
        <w:rPr>
          <w:rFonts w:hint="eastAsia"/>
          <w:lang w:eastAsia="zh-CN"/>
        </w:rPr>
        <w:t>General Description</w:t>
      </w:r>
      <w:bookmarkEnd w:id="162"/>
    </w:p>
    <w:p w14:paraId="39AB3940" w14:textId="77777777" w:rsidR="008A3746" w:rsidRDefault="008A3746" w:rsidP="008A3746">
      <w:pPr>
        <w:rPr>
          <w:rFonts w:hint="eastAsia"/>
          <w:lang w:eastAsia="zh-CN"/>
        </w:rPr>
      </w:pPr>
      <w:r>
        <w:rPr>
          <w:rFonts w:hint="eastAsia"/>
          <w:lang w:eastAsia="zh-CN"/>
        </w:rPr>
        <w:t xml:space="preserve">During service </w:t>
      </w:r>
      <w:r>
        <w:rPr>
          <w:lang w:eastAsia="zh-CN"/>
        </w:rPr>
        <w:t>consumption</w:t>
      </w:r>
      <w:r>
        <w:rPr>
          <w:rFonts w:hint="eastAsia"/>
          <w:lang w:eastAsia="zh-CN"/>
        </w:rPr>
        <w:t xml:space="preserve"> with MBMS session, the SCF may request the UE to re-config the content report behaviours e.g. report timer, etc. The following clauses describe how the SCF can reconfigure a UE.</w:t>
      </w:r>
    </w:p>
    <w:p w14:paraId="78C01441" w14:textId="77777777" w:rsidR="008A3746" w:rsidRPr="00047BA9" w:rsidRDefault="008A3746" w:rsidP="008A3746">
      <w:pPr>
        <w:rPr>
          <w:rFonts w:hint="eastAsia"/>
          <w:lang w:eastAsia="zh-CN"/>
        </w:rPr>
      </w:pPr>
      <w:r w:rsidRPr="00047BA9">
        <w:lastRenderedPageBreak/>
        <w:t xml:space="preserve">According to </w:t>
      </w:r>
      <w:r>
        <w:t>sub-</w:t>
      </w:r>
      <w:r>
        <w:rPr>
          <w:rFonts w:hint="eastAsia"/>
          <w:lang w:eastAsia="zh-CN"/>
        </w:rPr>
        <w:t xml:space="preserve">clause </w:t>
      </w:r>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8.3.3</w:t>
        </w:r>
      </w:smartTag>
      <w:r>
        <w:rPr>
          <w:rFonts w:hint="eastAsia"/>
          <w:lang w:eastAsia="zh-CN"/>
        </w:rPr>
        <w:t xml:space="preserve">, </w:t>
      </w:r>
      <w:r w:rsidRPr="00047BA9">
        <w:t>a</w:t>
      </w:r>
      <w:r>
        <w:rPr>
          <w:rFonts w:hint="eastAsia"/>
          <w:lang w:eastAsia="zh-CN"/>
        </w:rPr>
        <w:t xml:space="preserve"> </w:t>
      </w:r>
      <w:r w:rsidRPr="00047BA9">
        <w:t>MBMS streaming session was initiated</w:t>
      </w:r>
      <w:r>
        <w:rPr>
          <w:rFonts w:hint="eastAsia"/>
          <w:lang w:eastAsia="zh-CN"/>
        </w:rPr>
        <w:t xml:space="preserve"> and the UE has indicated his </w:t>
      </w:r>
      <w:r>
        <w:rPr>
          <w:rFonts w:hint="eastAsia"/>
          <w:lang w:val="en-US"/>
        </w:rPr>
        <w:t>willing to accept Content Reporting Configuration Info-Package</w:t>
      </w:r>
      <w:r>
        <w:rPr>
          <w:rFonts w:hint="eastAsia"/>
          <w:lang w:val="en-US" w:eastAsia="zh-CN"/>
        </w:rPr>
        <w:t>.</w:t>
      </w:r>
    </w:p>
    <w:p w14:paraId="7BD5F0CE" w14:textId="77777777" w:rsidR="008A3746" w:rsidRDefault="008A3746" w:rsidP="008A3746">
      <w:pPr>
        <w:rPr>
          <w:rFonts w:hint="eastAsia"/>
          <w:lang w:eastAsia="zh-CN"/>
        </w:rPr>
      </w:pPr>
      <w:r w:rsidRPr="00047BA9">
        <w:t xml:space="preserve">In order to </w:t>
      </w:r>
      <w:r>
        <w:rPr>
          <w:rFonts w:hint="eastAsia"/>
          <w:lang w:eastAsia="zh-CN"/>
        </w:rPr>
        <w:t>send the updated content report configuration information, the SCF issues a SIP INFO request to the UE, with the new configuration information.</w:t>
      </w:r>
    </w:p>
    <w:p w14:paraId="5983FDF4" w14:textId="77777777" w:rsidR="008A3746" w:rsidRPr="00047BA9" w:rsidRDefault="008A3746" w:rsidP="008A3746">
      <w:r w:rsidRPr="00047BA9">
        <w:t xml:space="preserve">After receiving </w:t>
      </w:r>
      <w:r>
        <w:rPr>
          <w:rFonts w:hint="eastAsia"/>
          <w:lang w:eastAsia="zh-CN"/>
        </w:rPr>
        <w:t>SIP INFO request</w:t>
      </w:r>
      <w:r w:rsidRPr="00047BA9">
        <w:t xml:space="preserve">, the UE </w:t>
      </w:r>
      <w:r>
        <w:rPr>
          <w:rFonts w:hint="eastAsia"/>
          <w:lang w:eastAsia="zh-CN"/>
        </w:rPr>
        <w:t>responses with SIP 200 OK and config itself with the new</w:t>
      </w:r>
      <w:r w:rsidRPr="00887466">
        <w:rPr>
          <w:rFonts w:hint="eastAsia"/>
          <w:lang w:eastAsia="zh-CN"/>
        </w:rPr>
        <w:t xml:space="preserve"> </w:t>
      </w:r>
      <w:r>
        <w:rPr>
          <w:rFonts w:hint="eastAsia"/>
          <w:lang w:eastAsia="zh-CN"/>
        </w:rPr>
        <w:t>configuration information</w:t>
      </w:r>
      <w:r w:rsidRPr="00047BA9">
        <w:t>.</w:t>
      </w:r>
    </w:p>
    <w:p w14:paraId="37B261DE" w14:textId="77777777" w:rsidR="008A3746" w:rsidRDefault="008A3746" w:rsidP="008A3746">
      <w:pPr>
        <w:pStyle w:val="TH"/>
        <w:rPr>
          <w:rFonts w:hint="eastAsia"/>
          <w:lang w:eastAsia="zh-CN"/>
        </w:rPr>
      </w:pPr>
      <w:r>
        <w:object w:dxaOrig="7267" w:dyaOrig="3792" w14:anchorId="059E4335">
          <v:shape id="_x0000_i1049" type="#_x0000_t75" style="width:363.4pt;height:189.75pt" o:ole="">
            <v:imagedata r:id="rId37" o:title=""/>
          </v:shape>
          <o:OLEObject Type="Embed" ProgID="Visio.Drawing.11" ShapeID="_x0000_i1049" DrawAspect="Content" ObjectID="_1782981166" r:id="rId38"/>
        </w:object>
      </w:r>
    </w:p>
    <w:p w14:paraId="51614E86" w14:textId="77777777" w:rsidR="008A3746" w:rsidRPr="00047BA9" w:rsidRDefault="008A3746" w:rsidP="008A3746">
      <w:pPr>
        <w:pStyle w:val="TF"/>
      </w:pPr>
      <w:r w:rsidRPr="00047BA9">
        <w:t xml:space="preserve">Figure </w:t>
      </w:r>
      <w:r>
        <w:rPr>
          <w:noProof/>
          <w:lang w:eastAsia="zh-CN"/>
        </w:rPr>
        <w:t>17a</w:t>
      </w:r>
      <w:r w:rsidRPr="00047BA9">
        <w:t xml:space="preserve">: </w:t>
      </w:r>
      <w:r>
        <w:rPr>
          <w:rFonts w:hint="eastAsia"/>
          <w:lang w:eastAsia="zh-CN"/>
        </w:rPr>
        <w:t>Content Report Configuration Information Delivery to UE</w:t>
      </w:r>
    </w:p>
    <w:p w14:paraId="1D0E5275" w14:textId="77777777" w:rsidR="008A3746" w:rsidRDefault="008A3746" w:rsidP="008A3746">
      <w:pPr>
        <w:pStyle w:val="Heading4"/>
        <w:rPr>
          <w:rFonts w:hint="eastAsia"/>
          <w:lang w:eastAsia="zh-CN"/>
        </w:rPr>
      </w:pPr>
      <w:bookmarkStart w:id="163" w:name="_Toc517287110"/>
      <w:smartTag w:uri="urn:schemas-microsoft-com:office:smarttags" w:element="chsdate">
        <w:smartTagPr>
          <w:attr w:name="IsROCDate" w:val="False"/>
          <w:attr w:name="IsLunarDate" w:val="False"/>
          <w:attr w:name="Day" w:val="30"/>
          <w:attr w:name="Month" w:val="12"/>
          <w:attr w:name="Year" w:val="1899"/>
        </w:smartTagPr>
        <w:r w:rsidRPr="00047BA9">
          <w:t>8.</w:t>
        </w:r>
        <w:r>
          <w:rPr>
            <w:rFonts w:hint="eastAsia"/>
            <w:lang w:eastAsia="zh-CN"/>
          </w:rPr>
          <w:t>3.6</w:t>
        </w:r>
      </w:smartTag>
      <w:r w:rsidRPr="00047BA9">
        <w:t>.</w:t>
      </w:r>
      <w:r>
        <w:rPr>
          <w:rFonts w:hint="eastAsia"/>
          <w:lang w:eastAsia="zh-CN"/>
        </w:rPr>
        <w:t>2</w:t>
      </w:r>
      <w:r>
        <w:rPr>
          <w:rFonts w:hint="eastAsia"/>
          <w:lang w:eastAsia="zh-CN"/>
        </w:rPr>
        <w:tab/>
        <w:t>Procedures in SCF</w:t>
      </w:r>
      <w:bookmarkEnd w:id="163"/>
    </w:p>
    <w:p w14:paraId="497E1BEF" w14:textId="77777777" w:rsidR="008A3746" w:rsidRPr="00047BA9" w:rsidRDefault="008A3746" w:rsidP="008A3746">
      <w:pPr>
        <w:rPr>
          <w:lang w:eastAsia="zh-CN"/>
        </w:rPr>
      </w:pPr>
      <w:r>
        <w:rPr>
          <w:lang w:eastAsia="zh-CN"/>
        </w:rPr>
        <w:t>W</w:t>
      </w:r>
      <w:r>
        <w:rPr>
          <w:rFonts w:hint="eastAsia"/>
          <w:lang w:eastAsia="zh-CN"/>
        </w:rPr>
        <w:t>henever the SCF wants to re-configure an UE, the SCF shall issue a SIP INFO request to the UE</w:t>
      </w:r>
      <w:r w:rsidRPr="00D522E3">
        <w:rPr>
          <w:lang w:eastAsia="zh-CN"/>
        </w:rPr>
        <w:t xml:space="preserve"> </w:t>
      </w:r>
      <w:r>
        <w:rPr>
          <w:lang w:eastAsia="zh-CN"/>
        </w:rPr>
        <w:t>with the Info Package (Content Report</w:t>
      </w:r>
      <w:r>
        <w:rPr>
          <w:rFonts w:hint="eastAsia"/>
          <w:lang w:eastAsia="zh-CN"/>
        </w:rPr>
        <w:t xml:space="preserve"> Configuration</w:t>
      </w:r>
      <w:r>
        <w:rPr>
          <w:lang w:eastAsia="zh-CN"/>
        </w:rPr>
        <w:t xml:space="preserve">). </w:t>
      </w:r>
      <w:r>
        <w:t xml:space="preserve">The Content Reporting </w:t>
      </w:r>
      <w:r>
        <w:rPr>
          <w:rFonts w:hint="eastAsia"/>
          <w:lang w:eastAsia="zh-CN"/>
        </w:rPr>
        <w:t>Configuration</w:t>
      </w:r>
      <w:r>
        <w:t xml:space="preserve"> Package shall contain an XML document </w:t>
      </w:r>
      <w:r w:rsidRPr="00047BA9">
        <w:rPr>
          <w:lang w:eastAsia="ja-JP"/>
        </w:rPr>
        <w:t xml:space="preserve">as defined in </w:t>
      </w:r>
      <w:r w:rsidRPr="00646A36">
        <w:rPr>
          <w:rFonts w:hint="eastAsia"/>
          <w:lang w:eastAsia="zh-CN"/>
        </w:rPr>
        <w:t xml:space="preserve">Annex </w:t>
      </w:r>
      <w:r>
        <w:rPr>
          <w:lang w:eastAsia="zh-CN"/>
        </w:rPr>
        <w:t>K</w:t>
      </w:r>
      <w:r w:rsidRPr="00646A36">
        <w:t>.</w:t>
      </w:r>
    </w:p>
    <w:p w14:paraId="060279F8" w14:textId="77777777" w:rsidR="008A3746" w:rsidRPr="00047BA9" w:rsidRDefault="00E449A6" w:rsidP="00E449A6">
      <w:pPr>
        <w:pStyle w:val="B1"/>
        <w:rPr>
          <w:lang w:eastAsia="zh-CN"/>
        </w:rPr>
      </w:pPr>
      <w:r>
        <w:rPr>
          <w:lang w:eastAsia="zh-CN"/>
        </w:rPr>
        <w:t>-</w:t>
      </w:r>
      <w:r>
        <w:rPr>
          <w:lang w:eastAsia="zh-CN"/>
        </w:rPr>
        <w:tab/>
      </w:r>
      <w:r w:rsidR="008A3746">
        <w:rPr>
          <w:rFonts w:hint="eastAsia"/>
          <w:lang w:eastAsia="zh-CN"/>
        </w:rPr>
        <w:t>ReportTimer</w:t>
      </w:r>
      <w:r w:rsidR="008A3746" w:rsidRPr="00047BA9">
        <w:rPr>
          <w:lang w:eastAsia="zh-CN"/>
        </w:rPr>
        <w:t xml:space="preserve"> shall be set to </w:t>
      </w:r>
      <w:r w:rsidR="008A3746">
        <w:rPr>
          <w:rFonts w:hint="eastAsia"/>
          <w:lang w:eastAsia="zh-CN"/>
        </w:rPr>
        <w:t>the time value (in seconds) of the updated report timer</w:t>
      </w:r>
      <w:r w:rsidR="008A3746" w:rsidRPr="00047BA9">
        <w:rPr>
          <w:lang w:eastAsia="zh-CN"/>
        </w:rPr>
        <w:t>;</w:t>
      </w:r>
    </w:p>
    <w:p w14:paraId="280DBFEA" w14:textId="77777777" w:rsidR="008A3746" w:rsidRDefault="0021627F" w:rsidP="008A3746">
      <w:pPr>
        <w:rPr>
          <w:lang w:eastAsia="zh-CN"/>
        </w:rPr>
      </w:pPr>
      <w:r>
        <w:rPr>
          <w:lang w:eastAsia="zh-CN"/>
        </w:rPr>
        <w:t>The Content-Type header shall be set to"application/3gpp-ims-pss-mbms-contentReportConfig+xml"</w:t>
      </w:r>
      <w:r w:rsidR="008A3746" w:rsidRPr="00047BA9">
        <w:rPr>
          <w:lang w:eastAsia="zh-CN"/>
        </w:rPr>
        <w:t>.</w:t>
      </w:r>
    </w:p>
    <w:p w14:paraId="32883CEA" w14:textId="77777777" w:rsidR="008A3746" w:rsidRPr="00047BA9" w:rsidRDefault="008A3746" w:rsidP="008A3746">
      <w:pPr>
        <w:pStyle w:val="Heading4"/>
        <w:rPr>
          <w:lang w:eastAsia="zh-CN"/>
        </w:rPr>
      </w:pPr>
      <w:bookmarkStart w:id="164" w:name="_Toc517287111"/>
      <w:smartTag w:uri="urn:schemas-microsoft-com:office:smarttags" w:element="chsdate">
        <w:smartTagPr>
          <w:attr w:name="IsROCDate" w:val="False"/>
          <w:attr w:name="IsLunarDate" w:val="False"/>
          <w:attr w:name="Day" w:val="30"/>
          <w:attr w:name="Month" w:val="12"/>
          <w:attr w:name="Year" w:val="1899"/>
        </w:smartTagPr>
        <w:r w:rsidRPr="00047BA9">
          <w:rPr>
            <w:lang w:eastAsia="zh-CN"/>
          </w:rPr>
          <w:t>8.</w:t>
        </w:r>
        <w:r>
          <w:rPr>
            <w:rFonts w:hint="eastAsia"/>
            <w:lang w:eastAsia="zh-CN"/>
          </w:rPr>
          <w:t>3</w:t>
        </w:r>
        <w:r w:rsidRPr="00047BA9">
          <w:rPr>
            <w:lang w:eastAsia="zh-CN"/>
          </w:rPr>
          <w:t>.</w:t>
        </w:r>
        <w:r>
          <w:rPr>
            <w:rFonts w:hint="eastAsia"/>
            <w:lang w:eastAsia="zh-CN"/>
          </w:rPr>
          <w:t>6</w:t>
        </w:r>
      </w:smartTag>
      <w:r w:rsidRPr="00047BA9">
        <w:rPr>
          <w:lang w:eastAsia="zh-CN"/>
        </w:rPr>
        <w:t>.</w:t>
      </w:r>
      <w:r>
        <w:rPr>
          <w:rFonts w:hint="eastAsia"/>
          <w:lang w:eastAsia="zh-CN"/>
        </w:rPr>
        <w:t>3</w:t>
      </w:r>
      <w:r w:rsidR="001C2626">
        <w:rPr>
          <w:lang w:eastAsia="zh-CN"/>
        </w:rPr>
        <w:tab/>
      </w:r>
      <w:r w:rsidRPr="00047BA9">
        <w:rPr>
          <w:lang w:eastAsia="zh-CN"/>
        </w:rPr>
        <w:t>Procedures at the IM CN Subsystem</w:t>
      </w:r>
      <w:bookmarkEnd w:id="164"/>
    </w:p>
    <w:p w14:paraId="2F95ACBC" w14:textId="77777777" w:rsidR="008A3746" w:rsidRPr="00047BA9" w:rsidRDefault="008A3746" w:rsidP="008A3746">
      <w:pPr>
        <w:rPr>
          <w:lang w:eastAsia="zh-CN"/>
        </w:rPr>
      </w:pPr>
      <w:r w:rsidRPr="00047BA9">
        <w:rPr>
          <w:lang w:eastAsia="zh-CN"/>
        </w:rPr>
        <w:t>The IM CN subsystem handles the SIP dialog as defined in 3GPP TS 23.228</w:t>
      </w:r>
      <w:r>
        <w:rPr>
          <w:lang w:eastAsia="zh-CN"/>
        </w:rPr>
        <w:t xml:space="preserve"> </w:t>
      </w:r>
      <w:r w:rsidRPr="00047BA9">
        <w:t>[6]</w:t>
      </w:r>
      <w:r>
        <w:rPr>
          <w:lang w:eastAsia="zh-CN"/>
        </w:rPr>
        <w:t>.</w:t>
      </w:r>
    </w:p>
    <w:p w14:paraId="1C1065F7" w14:textId="77777777" w:rsidR="008A3746" w:rsidRDefault="008A3746" w:rsidP="008A3746">
      <w:pPr>
        <w:pStyle w:val="Heading4"/>
        <w:rPr>
          <w:rFonts w:hint="eastAsia"/>
          <w:lang w:eastAsia="zh-CN"/>
        </w:rPr>
      </w:pPr>
      <w:bookmarkStart w:id="165" w:name="_Toc517287112"/>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8.3.6</w:t>
        </w:r>
      </w:smartTag>
      <w:r>
        <w:rPr>
          <w:rFonts w:hint="eastAsia"/>
          <w:lang w:eastAsia="zh-CN"/>
        </w:rPr>
        <w:t>.4</w:t>
      </w:r>
      <w:r>
        <w:rPr>
          <w:rFonts w:hint="eastAsia"/>
          <w:lang w:eastAsia="zh-CN"/>
        </w:rPr>
        <w:tab/>
        <w:t>Procedures in UE</w:t>
      </w:r>
      <w:bookmarkEnd w:id="165"/>
    </w:p>
    <w:p w14:paraId="3C247B04" w14:textId="77777777" w:rsidR="008A3746" w:rsidRDefault="008A3746" w:rsidP="008A3746">
      <w:pPr>
        <w:rPr>
          <w:lang w:eastAsia="zh-CN"/>
        </w:rPr>
      </w:pPr>
      <w:r w:rsidRPr="00047BA9">
        <w:rPr>
          <w:lang w:eastAsia="zh-CN"/>
        </w:rPr>
        <w:t xml:space="preserve">Upon receipt of a SIP INFO message the </w:t>
      </w:r>
      <w:r>
        <w:rPr>
          <w:rFonts w:hint="eastAsia"/>
          <w:lang w:eastAsia="zh-CN"/>
        </w:rPr>
        <w:t>UE</w:t>
      </w:r>
      <w:r w:rsidRPr="00047BA9">
        <w:rPr>
          <w:lang w:eastAsia="zh-CN"/>
        </w:rPr>
        <w:t xml:space="preserve"> shall send a SIP 200 OK to the </w:t>
      </w:r>
      <w:r>
        <w:rPr>
          <w:rFonts w:hint="eastAsia"/>
          <w:lang w:eastAsia="zh-CN"/>
        </w:rPr>
        <w:t>SCF</w:t>
      </w:r>
      <w:r w:rsidRPr="00047BA9">
        <w:rPr>
          <w:lang w:eastAsia="zh-CN"/>
        </w:rPr>
        <w:t>.</w:t>
      </w:r>
    </w:p>
    <w:p w14:paraId="5E900A77" w14:textId="77777777" w:rsidR="008A3746" w:rsidRDefault="008A3746" w:rsidP="008A3746">
      <w:pPr>
        <w:rPr>
          <w:rFonts w:hint="eastAsia"/>
          <w:lang w:eastAsia="zh-CN"/>
        </w:rPr>
      </w:pPr>
      <w:r>
        <w:rPr>
          <w:rFonts w:hint="eastAsia"/>
          <w:lang w:eastAsia="zh-CN"/>
        </w:rPr>
        <w:t>The UE shall then parse the XML file in the message body, according the schema defined in Annex X. Following that the UE shall configure itself according to the XML file:</w:t>
      </w:r>
    </w:p>
    <w:p w14:paraId="56EE520B" w14:textId="77777777" w:rsidR="008A3746" w:rsidRDefault="00E449A6" w:rsidP="00E449A6">
      <w:pPr>
        <w:pStyle w:val="B1"/>
        <w:rPr>
          <w:rFonts w:hint="eastAsia"/>
          <w:lang w:eastAsia="zh-CN"/>
        </w:rPr>
      </w:pPr>
      <w:r>
        <w:rPr>
          <w:lang w:eastAsia="zh-CN"/>
        </w:rPr>
        <w:t>-</w:t>
      </w:r>
      <w:r>
        <w:rPr>
          <w:lang w:eastAsia="zh-CN"/>
        </w:rPr>
        <w:tab/>
      </w:r>
      <w:r w:rsidR="008A3746">
        <w:rPr>
          <w:lang w:eastAsia="zh-CN"/>
        </w:rPr>
        <w:t>I</w:t>
      </w:r>
      <w:r w:rsidR="008A3746">
        <w:rPr>
          <w:rFonts w:hint="eastAsia"/>
          <w:lang w:eastAsia="zh-CN"/>
        </w:rPr>
        <w:t xml:space="preserve">f the </w:t>
      </w:r>
      <w:r w:rsidR="001C2626">
        <w:rPr>
          <w:lang w:eastAsia="zh-CN"/>
        </w:rPr>
        <w:t>"</w:t>
      </w:r>
      <w:r w:rsidR="008A3746">
        <w:rPr>
          <w:rFonts w:hint="eastAsia"/>
          <w:lang w:eastAsia="zh-CN"/>
        </w:rPr>
        <w:t>Report</w:t>
      </w:r>
      <w:r w:rsidR="008A3746" w:rsidRPr="00047BA9">
        <w:t>Timer</w:t>
      </w:r>
      <w:r w:rsidR="001C2626">
        <w:rPr>
          <w:lang w:eastAsia="zh-CN"/>
        </w:rPr>
        <w:t>"</w:t>
      </w:r>
      <w:r w:rsidR="008A3746">
        <w:rPr>
          <w:rFonts w:hint="eastAsia"/>
          <w:lang w:eastAsia="zh-CN"/>
        </w:rPr>
        <w:t xml:space="preserve"> is different from the timer which is set for content report, then reset the timer with the value </w:t>
      </w:r>
      <w:r w:rsidR="001C2626">
        <w:rPr>
          <w:lang w:eastAsia="zh-CN"/>
        </w:rPr>
        <w:t>"</w:t>
      </w:r>
      <w:r w:rsidR="008A3746">
        <w:rPr>
          <w:rFonts w:hint="eastAsia"/>
          <w:lang w:eastAsia="zh-CN"/>
        </w:rPr>
        <w:t>Report</w:t>
      </w:r>
      <w:r w:rsidR="008A3746" w:rsidRPr="00047BA9">
        <w:t>Timer</w:t>
      </w:r>
      <w:r w:rsidR="001C2626">
        <w:rPr>
          <w:lang w:eastAsia="zh-CN"/>
        </w:rPr>
        <w:t>"</w:t>
      </w:r>
      <w:r w:rsidR="008A3746">
        <w:rPr>
          <w:rFonts w:hint="eastAsia"/>
          <w:lang w:eastAsia="zh-CN"/>
        </w:rPr>
        <w:t>.</w:t>
      </w:r>
    </w:p>
    <w:p w14:paraId="0FCE4F88" w14:textId="77777777" w:rsidR="008A3746" w:rsidRPr="00047BA9" w:rsidRDefault="008A3746" w:rsidP="008A3746">
      <w:pPr>
        <w:pStyle w:val="FP"/>
      </w:pPr>
    </w:p>
    <w:p w14:paraId="78CDDE95" w14:textId="77777777" w:rsidR="00635C6B" w:rsidRPr="00047BA9" w:rsidRDefault="00EA4787" w:rsidP="00047BA9">
      <w:pPr>
        <w:pStyle w:val="Heading2"/>
      </w:pPr>
      <w:bookmarkStart w:id="166" w:name="_Toc517287113"/>
      <w:r w:rsidRPr="00047BA9">
        <w:t>8.4</w:t>
      </w:r>
      <w:r w:rsidR="00635C6B" w:rsidRPr="00047BA9">
        <w:tab/>
      </w:r>
      <w:r w:rsidR="00F70B9C" w:rsidRPr="00047BA9">
        <w:t xml:space="preserve">Combined </w:t>
      </w:r>
      <w:r w:rsidR="00635C6B" w:rsidRPr="00047BA9">
        <w:t xml:space="preserve">PSS </w:t>
      </w:r>
      <w:r w:rsidR="00D46855" w:rsidRPr="00047BA9">
        <w:t>and</w:t>
      </w:r>
      <w:r w:rsidR="00635C6B" w:rsidRPr="00047BA9">
        <w:t xml:space="preserve"> MBMS </w:t>
      </w:r>
      <w:r w:rsidR="00F70B9C" w:rsidRPr="00047BA9">
        <w:t>Streaming</w:t>
      </w:r>
      <w:bookmarkEnd w:id="166"/>
    </w:p>
    <w:p w14:paraId="0CE0F397" w14:textId="77777777" w:rsidR="002C0730" w:rsidRPr="00047BA9" w:rsidRDefault="002C0730" w:rsidP="00047BA9">
      <w:pPr>
        <w:pStyle w:val="Heading3"/>
      </w:pPr>
      <w:bookmarkStart w:id="167" w:name="_Toc517287114"/>
      <w:r w:rsidRPr="00047BA9">
        <w:t>8.4.1</w:t>
      </w:r>
      <w:r w:rsidRPr="00047BA9">
        <w:tab/>
        <w:t>Introduction</w:t>
      </w:r>
      <w:bookmarkEnd w:id="167"/>
    </w:p>
    <w:p w14:paraId="2CEDAC44" w14:textId="77777777" w:rsidR="00D46855" w:rsidRPr="00047BA9" w:rsidRDefault="00D46855" w:rsidP="00D46855">
      <w:r w:rsidRPr="00047BA9">
        <w:t>Combined PSS and MBMS streaming is important to ensure a consistent user experience.  An UE may switch between one and the other depending on certain circumstances, e.g. changing between a PSS and MBMS coverage etc., or triggered by specific user action, e.g. trick play</w:t>
      </w:r>
      <w:r w:rsidR="00B42F15">
        <w:t>,</w:t>
      </w:r>
      <w:r w:rsidRPr="00047BA9">
        <w:t xml:space="preserve"> etc.</w:t>
      </w:r>
    </w:p>
    <w:p w14:paraId="34F68053" w14:textId="77777777" w:rsidR="00D46855" w:rsidRPr="00047BA9" w:rsidRDefault="00D46855" w:rsidP="00D46855">
      <w:r w:rsidRPr="00047BA9">
        <w:lastRenderedPageBreak/>
        <w:t>It is assumed that the UE has an already established PSS or MBMS session and is capable of switching to the other delivery method.</w:t>
      </w:r>
    </w:p>
    <w:p w14:paraId="6FA5BEE6" w14:textId="77777777" w:rsidR="00D46855" w:rsidRPr="00047BA9" w:rsidRDefault="00D46855" w:rsidP="00D46855">
      <w:r w:rsidRPr="00047BA9">
        <w:t>Clause 8.4.2 gives the different cases and scenarios for switching between PSS and MBMS .</w:t>
      </w:r>
    </w:p>
    <w:p w14:paraId="44997A16" w14:textId="77777777" w:rsidR="002C0730" w:rsidRPr="00047BA9" w:rsidRDefault="002C0730" w:rsidP="00047BA9">
      <w:pPr>
        <w:pStyle w:val="Heading3"/>
      </w:pPr>
      <w:bookmarkStart w:id="168" w:name="_Toc517287115"/>
      <w:r w:rsidRPr="00047BA9">
        <w:t>8.4.</w:t>
      </w:r>
      <w:r w:rsidR="00D46855" w:rsidRPr="00047BA9">
        <w:t>2</w:t>
      </w:r>
      <w:r w:rsidRPr="00047BA9">
        <w:tab/>
        <w:t xml:space="preserve">PSS </w:t>
      </w:r>
      <w:r w:rsidR="00173199" w:rsidRPr="00047BA9">
        <w:t>-</w:t>
      </w:r>
      <w:r w:rsidRPr="00047BA9">
        <w:t xml:space="preserve"> MBMS Switching</w:t>
      </w:r>
      <w:bookmarkEnd w:id="168"/>
    </w:p>
    <w:p w14:paraId="4EED73A2" w14:textId="77777777" w:rsidR="00173199" w:rsidRPr="00047BA9" w:rsidRDefault="00BE01E2" w:rsidP="00BE01E2">
      <w:pPr>
        <w:keepNext/>
      </w:pPr>
      <w:r w:rsidRPr="00047BA9">
        <w:t>In the case of hybrid PSS-MBMS switching, it is distinguished between</w:t>
      </w:r>
      <w:r w:rsidR="00173199" w:rsidRPr="00047BA9">
        <w:t>:</w:t>
      </w:r>
    </w:p>
    <w:p w14:paraId="0679FF4C" w14:textId="77777777" w:rsidR="00173199" w:rsidRPr="00047BA9" w:rsidRDefault="00BE01E2" w:rsidP="00E67D64">
      <w:pPr>
        <w:pStyle w:val="B1"/>
      </w:pPr>
      <w:r w:rsidRPr="00047BA9">
        <w:t>(a)</w:t>
      </w:r>
      <w:r w:rsidR="00173199" w:rsidRPr="00047BA9">
        <w:tab/>
      </w:r>
      <w:r w:rsidRPr="00047BA9">
        <w:t>switching from MBMS streaming to PSS streaming</w:t>
      </w:r>
      <w:r w:rsidR="00B42F15">
        <w:t>:</w:t>
      </w:r>
    </w:p>
    <w:p w14:paraId="1143BA3D" w14:textId="77777777" w:rsidR="00D46855" w:rsidRPr="00047BA9" w:rsidRDefault="00D46855" w:rsidP="00E67D64">
      <w:pPr>
        <w:pStyle w:val="B20"/>
      </w:pPr>
      <w:r w:rsidRPr="00047BA9">
        <w:t>•</w:t>
      </w:r>
      <w:r w:rsidRPr="00047BA9">
        <w:tab/>
        <w:t>Without channel change e.g. when a user is viewing an MBMS user service and moves out of MBMS coverage, or the user initiates trick play mode action</w:t>
      </w:r>
      <w:r w:rsidR="00B42F15">
        <w:t>,</w:t>
      </w:r>
      <w:r w:rsidRPr="00047BA9">
        <w:t xml:space="preserve"> etc.</w:t>
      </w:r>
    </w:p>
    <w:p w14:paraId="6E4C6F67" w14:textId="77777777" w:rsidR="00D46855" w:rsidRPr="00047BA9" w:rsidRDefault="00D46855" w:rsidP="00E67D64">
      <w:pPr>
        <w:pStyle w:val="B20"/>
      </w:pPr>
      <w:r w:rsidRPr="00047BA9">
        <w:t>•</w:t>
      </w:r>
      <w:r w:rsidRPr="00047BA9">
        <w:tab/>
        <w:t>With channel change e.g. changing to a channel only available on PSS</w:t>
      </w:r>
      <w:r w:rsidR="00B42F15">
        <w:t>.</w:t>
      </w:r>
    </w:p>
    <w:p w14:paraId="055AB9EF" w14:textId="77777777" w:rsidR="00173199" w:rsidRPr="00047BA9" w:rsidRDefault="00BE01E2" w:rsidP="00E67D64">
      <w:pPr>
        <w:pStyle w:val="B1"/>
      </w:pPr>
      <w:r w:rsidRPr="00047BA9">
        <w:t>(b)</w:t>
      </w:r>
      <w:r w:rsidR="00173199" w:rsidRPr="00047BA9">
        <w:tab/>
      </w:r>
      <w:r w:rsidRPr="00047BA9">
        <w:t>switching from PSS streaming to MBMS streaming</w:t>
      </w:r>
      <w:r w:rsidR="00B42F15">
        <w:t>:</w:t>
      </w:r>
    </w:p>
    <w:p w14:paraId="049BAE84" w14:textId="77777777" w:rsidR="00D46855" w:rsidRPr="00047BA9" w:rsidRDefault="00D46855" w:rsidP="00E67D64">
      <w:pPr>
        <w:pStyle w:val="B20"/>
      </w:pPr>
      <w:r w:rsidRPr="00047BA9">
        <w:t>•</w:t>
      </w:r>
      <w:r w:rsidRPr="00047BA9">
        <w:tab/>
        <w:t>Without channel change e.g. the user returns back from trick play mode to a normal MBMS user service</w:t>
      </w:r>
      <w:r w:rsidR="00B42F15">
        <w:t>,</w:t>
      </w:r>
      <w:r w:rsidRPr="00047BA9">
        <w:t xml:space="preserve"> etc.</w:t>
      </w:r>
    </w:p>
    <w:p w14:paraId="6382A344" w14:textId="77777777" w:rsidR="00D46855" w:rsidRPr="00047BA9" w:rsidRDefault="00D46855" w:rsidP="00E67D64">
      <w:pPr>
        <w:pStyle w:val="B20"/>
      </w:pPr>
      <w:r w:rsidRPr="00047BA9">
        <w:t>•</w:t>
      </w:r>
      <w:r w:rsidRPr="00047BA9">
        <w:tab/>
        <w:t>With channel change e.g. changing to a channel available on MBMS</w:t>
      </w:r>
      <w:r w:rsidR="00B42F15">
        <w:t>.</w:t>
      </w:r>
    </w:p>
    <w:p w14:paraId="25BE5314" w14:textId="77777777" w:rsidR="00D46855" w:rsidRPr="00047BA9" w:rsidRDefault="00D46855" w:rsidP="00047BA9">
      <w:pPr>
        <w:pStyle w:val="Heading3"/>
      </w:pPr>
      <w:bookmarkStart w:id="169" w:name="_Toc517287116"/>
      <w:r w:rsidRPr="00047BA9">
        <w:t>8.4.3</w:t>
      </w:r>
      <w:r w:rsidRPr="00047BA9">
        <w:tab/>
        <w:t>Switching from MBMS streaming to PSS streaming</w:t>
      </w:r>
      <w:bookmarkEnd w:id="169"/>
    </w:p>
    <w:p w14:paraId="1185E4E9" w14:textId="77777777" w:rsidR="00BE01E2" w:rsidRPr="00047BA9" w:rsidRDefault="00D46855" w:rsidP="00D46855">
      <w:r w:rsidRPr="00047BA9">
        <w:t>A</w:t>
      </w:r>
      <w:r w:rsidR="00BE01E2" w:rsidRPr="00047BA9">
        <w:t xml:space="preserve">ccording to clause </w:t>
      </w:r>
      <w:r w:rsidRPr="00047BA9">
        <w:t>8</w:t>
      </w:r>
      <w:r w:rsidR="00BE01E2" w:rsidRPr="00047BA9">
        <w:t>.</w:t>
      </w:r>
      <w:r w:rsidRPr="00047BA9">
        <w:t>3</w:t>
      </w:r>
      <w:r w:rsidR="00BE01E2" w:rsidRPr="00047BA9">
        <w:t>.</w:t>
      </w:r>
      <w:r w:rsidR="009718E6">
        <w:t>3</w:t>
      </w:r>
      <w:r w:rsidR="009718E6" w:rsidRPr="00047BA9">
        <w:t xml:space="preserve"> </w:t>
      </w:r>
      <w:r w:rsidR="00BE01E2" w:rsidRPr="00047BA9">
        <w:t>a</w:t>
      </w:r>
      <w:r w:rsidRPr="00047BA9">
        <w:t>n</w:t>
      </w:r>
      <w:r w:rsidR="00BE01E2" w:rsidRPr="00047BA9">
        <w:t xml:space="preserve"> MBMS streaming session was initiated and the UE is receiving the M</w:t>
      </w:r>
      <w:r w:rsidR="00173199" w:rsidRPr="00047BA9">
        <w:t>BMS session from the BM-SC.UPF.</w:t>
      </w:r>
    </w:p>
    <w:p w14:paraId="58AB6C6D" w14:textId="77777777" w:rsidR="00BE01E2" w:rsidRPr="00047BA9" w:rsidRDefault="00BE01E2" w:rsidP="00D46855">
      <w:r w:rsidRPr="00047BA9">
        <w:t>In order to switch from MBMS to unicast reception of a stream via PSS e.g. for allowing trick play mode, a SIP Re-INVITE is issued by the UE. A</w:t>
      </w:r>
      <w:r w:rsidR="004A2D4C">
        <w:t>n</w:t>
      </w:r>
      <w:r w:rsidRPr="00047BA9">
        <w:t xml:space="preserve"> SDP offer </w:t>
      </w:r>
      <w:r w:rsidR="004A2D4C">
        <w:t xml:space="preserve">and Request-URI </w:t>
      </w:r>
      <w:r w:rsidRPr="00047BA9">
        <w:t xml:space="preserve">shall be included according to clause </w:t>
      </w:r>
      <w:r w:rsidR="00D46855" w:rsidRPr="00047BA9">
        <w:t>8</w:t>
      </w:r>
      <w:r w:rsidRPr="00047BA9">
        <w:t>.</w:t>
      </w:r>
      <w:r w:rsidR="00D46855" w:rsidRPr="00047BA9">
        <w:t>2</w:t>
      </w:r>
      <w:r w:rsidRPr="00047BA9">
        <w:t>.</w:t>
      </w:r>
      <w:r w:rsidR="009718E6">
        <w:t>3</w:t>
      </w:r>
      <w:r w:rsidRPr="00047BA9">
        <w:t xml:space="preserve">. </w:t>
      </w:r>
    </w:p>
    <w:p w14:paraId="436B6AC3" w14:textId="77777777" w:rsidR="00650EFC" w:rsidRPr="00047BA9" w:rsidRDefault="00BE01E2" w:rsidP="00E67D64">
      <w:r w:rsidRPr="00047BA9">
        <w:t>After receiving the 200 OK, the UE leaves the multicast channel and starts playback.</w:t>
      </w:r>
    </w:p>
    <w:p w14:paraId="0AEB9A87" w14:textId="77777777" w:rsidR="00BE5F04" w:rsidRPr="00863D64" w:rsidRDefault="00BE5F04" w:rsidP="00BE5F04">
      <w:pPr>
        <w:pStyle w:val="TH"/>
      </w:pPr>
      <w:r>
        <w:object w:dxaOrig="9819" w:dyaOrig="7212" w14:anchorId="2384EFE5">
          <v:shape id="_x0000_i1050" type="#_x0000_t75" style="width:481.5pt;height:353.65pt" o:ole="">
            <v:imagedata r:id="rId39" o:title=""/>
          </v:shape>
          <o:OLEObject Type="Embed" ProgID="Visio.Drawing.11" ShapeID="_x0000_i1050" DrawAspect="Content" ObjectID="_1782981167" r:id="rId40"/>
        </w:object>
      </w:r>
    </w:p>
    <w:p w14:paraId="0B93DECD" w14:textId="77777777" w:rsidR="00BE01E2" w:rsidRPr="00047BA9" w:rsidRDefault="00BE01E2" w:rsidP="00FA0C33">
      <w:pPr>
        <w:pStyle w:val="TF"/>
      </w:pPr>
      <w:r w:rsidRPr="00047BA9">
        <w:t xml:space="preserve">Figure </w:t>
      </w:r>
      <w:r w:rsidR="002F1F07">
        <w:rPr>
          <w:noProof/>
        </w:rPr>
        <w:t>18</w:t>
      </w:r>
      <w:r w:rsidR="00173199" w:rsidRPr="00047BA9">
        <w:t>:</w:t>
      </w:r>
      <w:r w:rsidRPr="00047BA9">
        <w:t xml:space="preserve"> IMS Hybrid </w:t>
      </w:r>
      <w:r w:rsidRPr="00047BA9" w:rsidDel="00C81264">
        <w:t>PSS-</w:t>
      </w:r>
      <w:r w:rsidRPr="00047BA9">
        <w:t>MBMS-to-PSS content switching</w:t>
      </w:r>
    </w:p>
    <w:p w14:paraId="42D702F7" w14:textId="77777777" w:rsidR="006A5161" w:rsidRPr="00047BA9" w:rsidRDefault="006A5161" w:rsidP="00047BA9">
      <w:pPr>
        <w:pStyle w:val="Heading4"/>
      </w:pPr>
      <w:bookmarkStart w:id="170" w:name="_Toc517287117"/>
      <w:r w:rsidRPr="00047BA9">
        <w:t>8.4.3.1</w:t>
      </w:r>
      <w:r w:rsidRPr="00047BA9">
        <w:tab/>
        <w:t>Combined Session establishment</w:t>
      </w:r>
      <w:bookmarkEnd w:id="170"/>
    </w:p>
    <w:p w14:paraId="4D9982D0" w14:textId="77777777" w:rsidR="006A5161" w:rsidRPr="00047BA9" w:rsidRDefault="006A5161" w:rsidP="00047BA9">
      <w:pPr>
        <w:pStyle w:val="Heading5"/>
      </w:pPr>
      <w:bookmarkStart w:id="171" w:name="_Toc517287118"/>
      <w:r w:rsidRPr="00047BA9">
        <w:t>8.4.3.1.1</w:t>
      </w:r>
      <w:r w:rsidRPr="00047BA9">
        <w:tab/>
        <w:t>Procedures at the UE</w:t>
      </w:r>
      <w:bookmarkEnd w:id="171"/>
    </w:p>
    <w:p w14:paraId="153C5189" w14:textId="77777777" w:rsidR="006A5161" w:rsidRDefault="006A5161" w:rsidP="006A5161">
      <w:r w:rsidRPr="00047BA9">
        <w:t>When the UE switches from an MBMS User Service to a PSS user service, the UE sends a session modification request, i.e. SIP re-INVITE, with a</w:t>
      </w:r>
      <w:r w:rsidR="004A2D4C">
        <w:t>n</w:t>
      </w:r>
      <w:r w:rsidRPr="00047BA9">
        <w:t xml:space="preserve"> SDP Offer</w:t>
      </w:r>
      <w:r w:rsidR="004A2D4C" w:rsidRPr="00CC1D22">
        <w:t xml:space="preserve"> </w:t>
      </w:r>
      <w:r w:rsidR="004A2D4C" w:rsidRPr="005411A5">
        <w:t>and Request-URI</w:t>
      </w:r>
      <w:r w:rsidRPr="00047BA9">
        <w:t>.</w:t>
      </w:r>
    </w:p>
    <w:p w14:paraId="4610C4CB" w14:textId="77777777" w:rsidR="004A2D4C" w:rsidRPr="00047BA9" w:rsidRDefault="004A2D4C" w:rsidP="006A5161">
      <w:r w:rsidRPr="005411A5">
        <w:t>The Request-URI is related to the PSS session that the user wishes to activate. The Request-URI shall be composed of a user and domain part as defined in clause 8.2.3.2.</w:t>
      </w:r>
    </w:p>
    <w:p w14:paraId="0C5A794A" w14:textId="77777777" w:rsidR="006A5161" w:rsidRPr="00047BA9" w:rsidRDefault="006A5161" w:rsidP="006A5161">
      <w:r w:rsidRPr="00047BA9">
        <w:t xml:space="preserve">The SDP offer shall include previously negotiated media descriptions with the port set to zero and two or more additional media descriptions: one for media control channel (i.e. RTSP control channel) and one or more for media delivery channel (i.e. delivery channel for the unicast streams). </w:t>
      </w:r>
    </w:p>
    <w:p w14:paraId="05EBC1AF" w14:textId="77777777" w:rsidR="006A5161" w:rsidRPr="00047BA9" w:rsidRDefault="006A5161" w:rsidP="006A5161">
      <w:r w:rsidRPr="00047BA9">
        <w:t>The RTSP control media descriptor shall follow TS 24.229</w:t>
      </w:r>
      <w:r w:rsidR="00B42F15">
        <w:t xml:space="preserve"> </w:t>
      </w:r>
      <w:r w:rsidRPr="00047BA9">
        <w:t>[7]. The SDP offer for media delivery shall be identical to the previous SDP offer done for broadcast in term of codecs and transport protocol.</w:t>
      </w:r>
    </w:p>
    <w:p w14:paraId="40721A16" w14:textId="77777777" w:rsidR="006A5161" w:rsidRPr="00047BA9" w:rsidRDefault="006A5161" w:rsidP="006A5161">
      <w:r w:rsidRPr="00047BA9">
        <w:t>The UE may record the media offset for the MBMS user service.</w:t>
      </w:r>
    </w:p>
    <w:p w14:paraId="745F8AB7" w14:textId="77777777" w:rsidR="006A5161" w:rsidRPr="00047BA9" w:rsidRDefault="006A5161" w:rsidP="006A5161">
      <w:r w:rsidRPr="00047BA9">
        <w:t>When receiving SIP 200 OK response, the UE shall setup a media control channel with the PSS Adapter, and setup a media delivery channel with PSS Server according to the SDP answer. The UE shall send RTSP PLAY message to start the</w:t>
      </w:r>
      <w:r w:rsidR="0040592B">
        <w:t xml:space="preserve"> delivery of the media streams.</w:t>
      </w:r>
    </w:p>
    <w:p w14:paraId="10598EB0" w14:textId="77777777" w:rsidR="006A5161" w:rsidRPr="00047BA9" w:rsidRDefault="006A5161" w:rsidP="00047BA9">
      <w:pPr>
        <w:pStyle w:val="Heading5"/>
      </w:pPr>
      <w:bookmarkStart w:id="172" w:name="_Toc517287119"/>
      <w:r w:rsidRPr="00047BA9">
        <w:t>8.4.3.1.2</w:t>
      </w:r>
      <w:r w:rsidRPr="00047BA9">
        <w:tab/>
        <w:t>Procedures at the IM CN Subsystem</w:t>
      </w:r>
      <w:bookmarkEnd w:id="172"/>
    </w:p>
    <w:p w14:paraId="56C3A152" w14:textId="77777777" w:rsidR="006A5161" w:rsidRPr="00047BA9" w:rsidRDefault="006A5161" w:rsidP="006A5161">
      <w:r w:rsidRPr="00047BA9">
        <w:t>The IM CN Subsystem handles the SIP dialog as defined in 3GPP TS 23.228 [6].</w:t>
      </w:r>
    </w:p>
    <w:p w14:paraId="2A10A726" w14:textId="77777777" w:rsidR="006A5161" w:rsidRPr="00047BA9" w:rsidRDefault="006A5161" w:rsidP="00047BA9">
      <w:pPr>
        <w:pStyle w:val="Heading5"/>
      </w:pPr>
      <w:bookmarkStart w:id="173" w:name="_Toc517287120"/>
      <w:r w:rsidRPr="00047BA9">
        <w:lastRenderedPageBreak/>
        <w:t>8.4.3.1.3</w:t>
      </w:r>
      <w:r w:rsidRPr="00047BA9">
        <w:tab/>
        <w:t>Procedures at the SCF</w:t>
      </w:r>
      <w:bookmarkEnd w:id="173"/>
    </w:p>
    <w:p w14:paraId="5BE926E8" w14:textId="77777777" w:rsidR="006A5161" w:rsidRPr="00047BA9" w:rsidRDefault="006A5161" w:rsidP="006A5161">
      <w:r w:rsidRPr="00047BA9">
        <w:t>When receiving the SIP modification request, the SCF will determine if the programme currently broadcasted has MBMS to PSS switching support.</w:t>
      </w:r>
    </w:p>
    <w:p w14:paraId="1A8684C6" w14:textId="77777777" w:rsidR="006A5161" w:rsidRPr="00047BA9" w:rsidRDefault="006A5161" w:rsidP="006A5161">
      <w:pPr>
        <w:pStyle w:val="NO"/>
      </w:pPr>
      <w:r w:rsidRPr="00047BA9">
        <w:t>NOTE:</w:t>
      </w:r>
      <w:r w:rsidR="0040592B">
        <w:tab/>
      </w:r>
      <w:r w:rsidRPr="00047BA9">
        <w:t>The SCF may determine whether the SIP modification request is for MBMS to PSS switching according to the addition of the RTSP media control channel or unicast media delivery channel in the SDP offer.</w:t>
      </w:r>
    </w:p>
    <w:p w14:paraId="35A06863" w14:textId="77777777" w:rsidR="006A5161" w:rsidRPr="00047BA9" w:rsidRDefault="006A5161" w:rsidP="006A5161">
      <w:r w:rsidRPr="00047BA9">
        <w:t>If MBMS to PSS switching is not available for the UE, the session modification is rejected and the old MBMS session (along with the previous reserved resources) is maintained.</w:t>
      </w:r>
    </w:p>
    <w:p w14:paraId="65D16A3D" w14:textId="77777777" w:rsidR="004A2D4C" w:rsidRDefault="006A5161" w:rsidP="00BE5F04">
      <w:pPr>
        <w:widowControl w:val="0"/>
        <w:spacing w:after="0"/>
        <w:rPr>
          <w:lang w:eastAsia="zh-CN"/>
        </w:rPr>
      </w:pPr>
      <w:r w:rsidRPr="00047BA9">
        <w:t xml:space="preserve">If MBMS to PSS switching is available for the UE, the SCF </w:t>
      </w:r>
      <w:r w:rsidR="00BE5F04">
        <w:rPr>
          <w:lang w:val="en-US" w:eastAsia="zh-CN"/>
        </w:rPr>
        <w:t>act</w:t>
      </w:r>
      <w:r w:rsidR="004A2D4C">
        <w:rPr>
          <w:lang w:val="en-US" w:eastAsia="zh-CN"/>
        </w:rPr>
        <w:t>ing</w:t>
      </w:r>
      <w:r w:rsidR="00BE5F04">
        <w:rPr>
          <w:lang w:val="en-US" w:eastAsia="zh-CN"/>
        </w:rPr>
        <w:t xml:space="preserve"> as a B2BUA, </w:t>
      </w:r>
      <w:r w:rsidR="004A2D4C" w:rsidRPr="00737996">
        <w:rPr>
          <w:lang w:eastAsia="zh-CN"/>
        </w:rPr>
        <w:t>shall:</w:t>
      </w:r>
    </w:p>
    <w:p w14:paraId="2DE5A2EB" w14:textId="77777777" w:rsidR="004A2D4C" w:rsidRDefault="004A2D4C" w:rsidP="00BE5F04">
      <w:pPr>
        <w:widowControl w:val="0"/>
        <w:spacing w:after="0"/>
        <w:rPr>
          <w:lang w:eastAsia="zh-CN"/>
        </w:rPr>
      </w:pPr>
    </w:p>
    <w:p w14:paraId="5DA7D568" w14:textId="77777777" w:rsidR="004A2D4C" w:rsidRPr="00737996" w:rsidRDefault="00E449A6" w:rsidP="00E449A6">
      <w:pPr>
        <w:pStyle w:val="B1"/>
        <w:rPr>
          <w:lang w:eastAsia="zh-CN"/>
        </w:rPr>
      </w:pPr>
      <w:r>
        <w:rPr>
          <w:lang w:eastAsia="zh-CN"/>
        </w:rPr>
        <w:t>-</w:t>
      </w:r>
      <w:r>
        <w:rPr>
          <w:lang w:eastAsia="zh-CN"/>
        </w:rPr>
        <w:tab/>
      </w:r>
      <w:r w:rsidR="004A2D4C" w:rsidRPr="00737996">
        <w:rPr>
          <w:lang w:eastAsia="zh-CN"/>
        </w:rPr>
        <w:t>Handle the SIP modification request as defined in clause 8.2.3.4;</w:t>
      </w:r>
    </w:p>
    <w:p w14:paraId="0AB2CDED" w14:textId="77777777" w:rsidR="004A2D4C" w:rsidRPr="00737996" w:rsidRDefault="00E449A6" w:rsidP="00E449A6">
      <w:pPr>
        <w:pStyle w:val="B1"/>
        <w:rPr>
          <w:lang w:eastAsia="zh-CN"/>
        </w:rPr>
      </w:pPr>
      <w:r>
        <w:rPr>
          <w:lang w:eastAsia="zh-CN"/>
        </w:rPr>
        <w:t>-</w:t>
      </w:r>
      <w:r>
        <w:rPr>
          <w:lang w:eastAsia="zh-CN"/>
        </w:rPr>
        <w:tab/>
      </w:r>
      <w:r w:rsidR="004A2D4C" w:rsidRPr="007C0C14">
        <w:rPr>
          <w:lang w:eastAsia="zh-CN"/>
        </w:rPr>
        <w:t>If the Request-URI contains a content identifier in the user part and a domain name in the domain part, the SCF shall select a suitable PSS adapter and generate a SIP INVITE request to the selected PSS adapter. The To header of the SIP INVITE request shall contain the same content identifier as in the Request-URI of the SIP modification request received from the UE;</w:t>
      </w:r>
    </w:p>
    <w:p w14:paraId="0892BA18" w14:textId="77777777" w:rsidR="004A2D4C" w:rsidRPr="00737996" w:rsidRDefault="00E449A6" w:rsidP="00E449A6">
      <w:pPr>
        <w:pStyle w:val="B1"/>
        <w:rPr>
          <w:lang w:eastAsia="zh-CN"/>
        </w:rPr>
      </w:pPr>
      <w:r>
        <w:rPr>
          <w:lang w:eastAsia="zh-CN"/>
        </w:rPr>
        <w:t>-</w:t>
      </w:r>
      <w:r>
        <w:rPr>
          <w:lang w:eastAsia="zh-CN"/>
        </w:rPr>
        <w:tab/>
      </w:r>
      <w:r w:rsidR="004A2D4C" w:rsidRPr="00737996">
        <w:rPr>
          <w:lang w:eastAsia="zh-CN"/>
        </w:rPr>
        <w:t xml:space="preserve">Send the SIP INVITE request to the PSS Adapter </w:t>
      </w:r>
      <w:r w:rsidR="004A2D4C" w:rsidRPr="00737996">
        <w:t>with the SDP parameters for the content control channel of RTSP, and for the media delivery channel of unicast streams.</w:t>
      </w:r>
      <w:r w:rsidR="004A2D4C" w:rsidRPr="00737996">
        <w:rPr>
          <w:lang w:eastAsia="zh-CN"/>
        </w:rPr>
        <w:t xml:space="preserve"> The SCF shall precise the content identifier in the user part of the Request-URI.</w:t>
      </w:r>
    </w:p>
    <w:p w14:paraId="7FF9D8A5" w14:textId="77777777" w:rsidR="006A5161" w:rsidRPr="00047BA9" w:rsidRDefault="00BE5F04" w:rsidP="00BE5F04">
      <w:r>
        <w:rPr>
          <w:lang w:val="en-US" w:eastAsia="zh-CN"/>
        </w:rPr>
        <w:t xml:space="preserve">When sending the </w:t>
      </w:r>
      <w:r>
        <w:rPr>
          <w:rFonts w:hint="eastAsia"/>
          <w:lang w:val="en-US" w:eastAsia="zh-CN"/>
        </w:rPr>
        <w:t xml:space="preserve">SIP </w:t>
      </w:r>
      <w:r>
        <w:rPr>
          <w:lang w:val="en-US" w:eastAsia="zh-CN"/>
        </w:rPr>
        <w:t xml:space="preserve">INVITE message to </w:t>
      </w:r>
      <w:r>
        <w:rPr>
          <w:rFonts w:hint="eastAsia"/>
          <w:lang w:val="en-US" w:eastAsia="zh-CN"/>
        </w:rPr>
        <w:t>PSS Adapter</w:t>
      </w:r>
      <w:r>
        <w:rPr>
          <w:lang w:val="en-US" w:eastAsia="zh-CN"/>
        </w:rPr>
        <w:t>, SCF shall follow the procedures defined in</w:t>
      </w:r>
      <w:r>
        <w:rPr>
          <w:rFonts w:hint="eastAsia"/>
          <w:lang w:val="en-US" w:eastAsia="zh-CN"/>
        </w:rPr>
        <w:t xml:space="preserve"> </w:t>
      </w:r>
      <w:r>
        <w:rPr>
          <w:lang w:eastAsia="ja-JP"/>
        </w:rPr>
        <w:t>TS 24.229 [7]</w:t>
      </w:r>
      <w:r>
        <w:rPr>
          <w:lang w:val="en-US" w:eastAsia="zh-CN"/>
        </w:rPr>
        <w:t xml:space="preserve"> concerning the AS acting as B2BUA.</w:t>
      </w:r>
    </w:p>
    <w:p w14:paraId="2EF93F68" w14:textId="77777777" w:rsidR="006A5161" w:rsidRPr="00047BA9" w:rsidRDefault="00B40447" w:rsidP="00047BA9">
      <w:pPr>
        <w:pStyle w:val="Heading5"/>
      </w:pPr>
      <w:bookmarkStart w:id="174" w:name="_Toc517287121"/>
      <w:r>
        <w:t>8.4.3.1.4</w:t>
      </w:r>
      <w:r w:rsidR="006A5161" w:rsidRPr="00047BA9">
        <w:tab/>
        <w:t>Procedures at the PSS Adapter</w:t>
      </w:r>
      <w:bookmarkEnd w:id="174"/>
    </w:p>
    <w:p w14:paraId="2B025039" w14:textId="77777777" w:rsidR="006A5161" w:rsidRPr="00047BA9" w:rsidRDefault="006A5161" w:rsidP="006A5161">
      <w:r w:rsidRPr="00047BA9">
        <w:t xml:space="preserve">When receiving a </w:t>
      </w:r>
      <w:r w:rsidR="00BE5F04">
        <w:rPr>
          <w:rFonts w:hint="eastAsia"/>
          <w:lang w:eastAsia="zh-CN"/>
        </w:rPr>
        <w:t>SIP INVITE</w:t>
      </w:r>
      <w:r w:rsidRPr="00047BA9">
        <w:t xml:space="preserve"> request from SCF, as well as receiving RTSP 200 OK message from PSS Server, the PSS Adapter shall conform to clause 8.2.</w:t>
      </w:r>
      <w:r w:rsidR="009718E6">
        <w:t>3</w:t>
      </w:r>
      <w:r w:rsidRPr="00047BA9">
        <w:t>.5.</w:t>
      </w:r>
    </w:p>
    <w:p w14:paraId="12CC7393" w14:textId="77777777" w:rsidR="006A5161" w:rsidRPr="00047BA9" w:rsidRDefault="006A5161" w:rsidP="006A5161">
      <w:r w:rsidRPr="00047BA9">
        <w:t>Prior to replying, the PSS Adapter uses real time to calculate the media offset for the MBMS user service when replying with the offered media.</w:t>
      </w:r>
    </w:p>
    <w:p w14:paraId="487A9236" w14:textId="77777777" w:rsidR="006A5161" w:rsidRPr="00047BA9" w:rsidRDefault="006A5161" w:rsidP="006A5161">
      <w:r w:rsidRPr="00047BA9">
        <w:t>When receiving RTSP message from UE, the PSS Adapter shall conform to clause 8.2.</w:t>
      </w:r>
      <w:r w:rsidR="00F37954">
        <w:t>4</w:t>
      </w:r>
      <w:r w:rsidRPr="00047BA9">
        <w:t>.2.</w:t>
      </w:r>
    </w:p>
    <w:p w14:paraId="21480A38" w14:textId="77777777" w:rsidR="006A5161" w:rsidRPr="00047BA9" w:rsidRDefault="006A5161" w:rsidP="00047BA9">
      <w:pPr>
        <w:pStyle w:val="Heading5"/>
      </w:pPr>
      <w:bookmarkStart w:id="175" w:name="_Toc517287122"/>
      <w:r w:rsidRPr="00047BA9">
        <w:t>8.4.3.1.5</w:t>
      </w:r>
      <w:r w:rsidR="00255A00" w:rsidRPr="00047BA9">
        <w:tab/>
      </w:r>
      <w:r w:rsidRPr="00047BA9">
        <w:t>Procedures at the PSS Server</w:t>
      </w:r>
      <w:bookmarkEnd w:id="175"/>
    </w:p>
    <w:p w14:paraId="63BCCFB2" w14:textId="77777777" w:rsidR="006A5161" w:rsidRPr="00047BA9" w:rsidRDefault="006A5161" w:rsidP="006A5161">
      <w:r w:rsidRPr="00047BA9">
        <w:t>The procedures at the PSS Server shall conform to those defined in 3GPP TS 26.234 [8].</w:t>
      </w:r>
    </w:p>
    <w:p w14:paraId="5D78D932" w14:textId="77777777" w:rsidR="006A5161" w:rsidRPr="00047BA9" w:rsidRDefault="006A5161" w:rsidP="00047BA9">
      <w:pPr>
        <w:pStyle w:val="Heading4"/>
      </w:pPr>
      <w:bookmarkStart w:id="176" w:name="_Toc517287123"/>
      <w:r w:rsidRPr="00047BA9">
        <w:t>8.4.3.2</w:t>
      </w:r>
      <w:r w:rsidR="00255A00" w:rsidRPr="00047BA9">
        <w:tab/>
      </w:r>
      <w:r w:rsidRPr="00047BA9">
        <w:t>Combined session teardown</w:t>
      </w:r>
      <w:bookmarkEnd w:id="176"/>
    </w:p>
    <w:p w14:paraId="003144D6" w14:textId="77777777" w:rsidR="006A5161" w:rsidRPr="00047BA9" w:rsidRDefault="006A5161" w:rsidP="006A5161">
      <w:r w:rsidRPr="00047BA9">
        <w:t>The combined session teardown shall conform to clause 8.2.</w:t>
      </w:r>
      <w:r w:rsidR="00F37954">
        <w:t>6</w:t>
      </w:r>
      <w:r w:rsidRPr="00047BA9">
        <w:t>.</w:t>
      </w:r>
    </w:p>
    <w:p w14:paraId="7D2A67E8" w14:textId="77777777" w:rsidR="006A5161" w:rsidRPr="00047BA9" w:rsidRDefault="006A5161" w:rsidP="00047BA9">
      <w:pPr>
        <w:pStyle w:val="Heading3"/>
      </w:pPr>
      <w:bookmarkStart w:id="177" w:name="_Toc517287124"/>
      <w:r w:rsidRPr="00047BA9">
        <w:t>8.4.4</w:t>
      </w:r>
      <w:r w:rsidRPr="00047BA9">
        <w:tab/>
        <w:t>Switching from PSS streaming to MBMS streaming</w:t>
      </w:r>
      <w:bookmarkEnd w:id="177"/>
    </w:p>
    <w:p w14:paraId="5EE128E4" w14:textId="77777777" w:rsidR="006A5161" w:rsidRPr="00047BA9" w:rsidRDefault="006A5161" w:rsidP="006A5161">
      <w:r w:rsidRPr="00047BA9">
        <w:t>According to clause 8.2.2 a PSS streaming session was initiated and the UE is receiving the PSS session from the PSS server.</w:t>
      </w:r>
    </w:p>
    <w:p w14:paraId="7EEA938F" w14:textId="77777777" w:rsidR="00143E81" w:rsidRDefault="006A5161" w:rsidP="006A5161">
      <w:pPr>
        <w:rPr>
          <w:lang w:eastAsia="zh-CN"/>
        </w:rPr>
      </w:pPr>
      <w:r w:rsidRPr="00047BA9">
        <w:t xml:space="preserve">In order to switch from PSS to MBMS reception of a stream, a SIP Re-INVITE is issued by the UE and sent to the SCF. </w:t>
      </w:r>
      <w:r w:rsidR="00BE5F04">
        <w:rPr>
          <w:rFonts w:hint="eastAsia"/>
          <w:lang w:eastAsia="zh-CN"/>
        </w:rPr>
        <w:t>The SCF shall act as a B2BUA, and send a SIP BYE messge to PSS Adapter to terminate the SIP session between them. The PSS Adapter shall send a RTSP TEARDOWN messag to PSS Server to release the RTSP session.</w:t>
      </w:r>
      <w:r w:rsidR="00BE5F04">
        <w:rPr>
          <w:lang w:eastAsia="zh-CN"/>
        </w:rPr>
        <w:t xml:space="preserve"> </w:t>
      </w:r>
    </w:p>
    <w:p w14:paraId="082BC1E6" w14:textId="77777777" w:rsidR="00143E81" w:rsidRPr="00047BA9" w:rsidRDefault="006A5161" w:rsidP="006A5161">
      <w:r w:rsidRPr="00047BA9">
        <w:t xml:space="preserve">Once the UE receives the SIP </w:t>
      </w:r>
      <w:r w:rsidR="00143E81">
        <w:rPr>
          <w:rFonts w:hint="eastAsia"/>
          <w:lang w:eastAsia="zh-CN"/>
        </w:rPr>
        <w:t xml:space="preserve">200 OK </w:t>
      </w:r>
      <w:r w:rsidRPr="00047BA9">
        <w:t>response, it can activate the corresponding MBMS User Service as described in the SDP</w:t>
      </w:r>
      <w:r w:rsidR="00143E81">
        <w:t xml:space="preserve"> </w:t>
      </w:r>
      <w:r w:rsidR="00143E81">
        <w:rPr>
          <w:rFonts w:hint="eastAsia"/>
          <w:lang w:eastAsia="zh-CN"/>
        </w:rPr>
        <w:t xml:space="preserve">as defined in clause </w:t>
      </w:r>
      <w:smartTag w:uri="urn:schemas-microsoft-com:office:smarttags" w:element="chsdate">
        <w:smartTagPr>
          <w:attr w:name="IsROCDate" w:val="False"/>
          <w:attr w:name="IsLunarDate" w:val="False"/>
          <w:attr w:name="Day" w:val="30"/>
          <w:attr w:name="Month" w:val="12"/>
          <w:attr w:name="Year" w:val="1899"/>
        </w:smartTagPr>
        <w:r w:rsidR="00143E81">
          <w:rPr>
            <w:rFonts w:hint="eastAsia"/>
            <w:lang w:eastAsia="zh-CN"/>
          </w:rPr>
          <w:t>8.3.3</w:t>
        </w:r>
      </w:smartTag>
      <w:r w:rsidR="00143E81">
        <w:rPr>
          <w:rFonts w:hint="eastAsia"/>
          <w:lang w:eastAsia="zh-CN"/>
        </w:rPr>
        <w:t>.2</w:t>
      </w:r>
      <w:r w:rsidRPr="00047BA9">
        <w:t>.</w:t>
      </w:r>
    </w:p>
    <w:p w14:paraId="11BA4C3B" w14:textId="77777777" w:rsidR="00BE01E2" w:rsidRPr="00047BA9" w:rsidRDefault="006A5161" w:rsidP="006A5161">
      <w:r w:rsidRPr="00047BA9">
        <w:t>After switching to MBMS reception, the PSS session shall be terminated.</w:t>
      </w:r>
    </w:p>
    <w:p w14:paraId="330B2556" w14:textId="77777777" w:rsidR="00143E81" w:rsidRPr="00863D64" w:rsidRDefault="00143E81" w:rsidP="00143E81">
      <w:pPr>
        <w:pStyle w:val="TH"/>
      </w:pPr>
      <w:r>
        <w:object w:dxaOrig="9819" w:dyaOrig="6823" w14:anchorId="3DF3DB0A">
          <v:shape id="_x0000_i1051" type="#_x0000_t75" style="width:481.5pt;height:334.5pt" o:ole="">
            <v:imagedata r:id="rId41" o:title=""/>
          </v:shape>
          <o:OLEObject Type="Embed" ProgID="Visio.Drawing.11" ShapeID="_x0000_i1051" DrawAspect="Content" ObjectID="_1782981168" r:id="rId42"/>
        </w:object>
      </w:r>
    </w:p>
    <w:p w14:paraId="4DA42D08" w14:textId="77777777" w:rsidR="006A5161" w:rsidRDefault="006A5161" w:rsidP="00FA0C33">
      <w:pPr>
        <w:pStyle w:val="TF"/>
      </w:pPr>
      <w:r w:rsidRPr="00047BA9">
        <w:t xml:space="preserve">Figure </w:t>
      </w:r>
      <w:r w:rsidR="002F1F07">
        <w:rPr>
          <w:noProof/>
        </w:rPr>
        <w:t>19</w:t>
      </w:r>
      <w:r w:rsidRPr="00047BA9">
        <w:t>: IM</w:t>
      </w:r>
      <w:r w:rsidR="0040592B">
        <w:t>S PSS-to-MBMS content switching</w:t>
      </w:r>
    </w:p>
    <w:p w14:paraId="2E606F1D" w14:textId="77777777" w:rsidR="00143E81" w:rsidRDefault="00143E81" w:rsidP="00143E81">
      <w:pPr>
        <w:pStyle w:val="FP"/>
      </w:pPr>
    </w:p>
    <w:p w14:paraId="449371E5" w14:textId="77777777" w:rsidR="00143E81" w:rsidRDefault="00143E81" w:rsidP="00143E81">
      <w:pPr>
        <w:pStyle w:val="Heading4"/>
      </w:pPr>
      <w:bookmarkStart w:id="178" w:name="_Toc517287125"/>
      <w:smartTag w:uri="urn:schemas-microsoft-com:office:smarttags" w:element="chsdate">
        <w:smartTagPr>
          <w:attr w:name="IsROCDate" w:val="False"/>
          <w:attr w:name="IsLunarDate" w:val="False"/>
          <w:attr w:name="Day" w:val="30"/>
          <w:attr w:name="Month" w:val="12"/>
          <w:attr w:name="Year" w:val="1899"/>
        </w:smartTagPr>
        <w:r>
          <w:t>8.4.</w:t>
        </w:r>
        <w:r>
          <w:rPr>
            <w:rFonts w:hint="eastAsia"/>
            <w:lang w:eastAsia="zh-CN"/>
          </w:rPr>
          <w:t>4</w:t>
        </w:r>
      </w:smartTag>
      <w:r>
        <w:t>.1</w:t>
      </w:r>
      <w:r>
        <w:tab/>
        <w:t>Combined Session establishment</w:t>
      </w:r>
      <w:bookmarkEnd w:id="178"/>
    </w:p>
    <w:p w14:paraId="6785272B" w14:textId="77777777" w:rsidR="00143E81" w:rsidRDefault="00143E81" w:rsidP="00143E81">
      <w:pPr>
        <w:pStyle w:val="Heading5"/>
      </w:pPr>
      <w:bookmarkStart w:id="179" w:name="_Toc517287126"/>
      <w:smartTag w:uri="urn:schemas-microsoft-com:office:smarttags" w:element="chsdate">
        <w:smartTagPr>
          <w:attr w:name="IsROCDate" w:val="False"/>
          <w:attr w:name="IsLunarDate" w:val="False"/>
          <w:attr w:name="Day" w:val="30"/>
          <w:attr w:name="Month" w:val="12"/>
          <w:attr w:name="Year" w:val="1899"/>
        </w:smartTagPr>
        <w:r>
          <w:t>8.4.</w:t>
        </w:r>
        <w:r>
          <w:rPr>
            <w:rFonts w:hint="eastAsia"/>
            <w:lang w:eastAsia="zh-CN"/>
          </w:rPr>
          <w:t>4</w:t>
        </w:r>
      </w:smartTag>
      <w:r>
        <w:t>.1.1</w:t>
      </w:r>
      <w:r>
        <w:tab/>
        <w:t>Procedures at the UE</w:t>
      </w:r>
      <w:bookmarkEnd w:id="179"/>
    </w:p>
    <w:p w14:paraId="7A3C99AC" w14:textId="77777777" w:rsidR="00143E81" w:rsidRDefault="00143E81" w:rsidP="00143E81">
      <w:pPr>
        <w:rPr>
          <w:rFonts w:hint="eastAsia"/>
          <w:lang w:eastAsia="zh-CN"/>
        </w:rPr>
      </w:pPr>
      <w:r>
        <w:t xml:space="preserve">When the UE switches from a </w:t>
      </w:r>
      <w:r>
        <w:rPr>
          <w:rFonts w:hint="eastAsia"/>
          <w:lang w:eastAsia="zh-CN"/>
        </w:rPr>
        <w:t>PSS</w:t>
      </w:r>
      <w:r>
        <w:t xml:space="preserve"> User Service to a</w:t>
      </w:r>
      <w:r>
        <w:rPr>
          <w:rFonts w:hint="eastAsia"/>
          <w:lang w:eastAsia="zh-CN"/>
        </w:rPr>
        <w:t>n</w:t>
      </w:r>
      <w:r>
        <w:t xml:space="preserve"> </w:t>
      </w:r>
      <w:r>
        <w:rPr>
          <w:rFonts w:hint="eastAsia"/>
          <w:lang w:eastAsia="zh-CN"/>
        </w:rPr>
        <w:t>MBMS</w:t>
      </w:r>
      <w:r>
        <w:t xml:space="preserve"> user service, the UE sends a session modification request, i.e. SIP re-INVITE,</w:t>
      </w:r>
      <w:r>
        <w:rPr>
          <w:rFonts w:hint="eastAsia"/>
          <w:lang w:eastAsia="zh-CN"/>
        </w:rPr>
        <w:t xml:space="preserve"> an</w:t>
      </w:r>
      <w:r>
        <w:t xml:space="preserve"> SDP offer shall be included according to clause </w:t>
      </w:r>
      <w:smartTag w:uri="urn:schemas-microsoft-com:office:smarttags" w:element="chsdate">
        <w:smartTagPr>
          <w:attr w:name="IsROCDate" w:val="False"/>
          <w:attr w:name="IsLunarDate" w:val="False"/>
          <w:attr w:name="Day" w:val="30"/>
          <w:attr w:name="Month" w:val="12"/>
          <w:attr w:name="Year" w:val="1899"/>
        </w:smartTagPr>
        <w:r>
          <w:t>8.3.</w:t>
        </w:r>
        <w:r>
          <w:rPr>
            <w:rFonts w:hint="eastAsia"/>
            <w:lang w:eastAsia="zh-CN"/>
          </w:rPr>
          <w:t>3</w:t>
        </w:r>
      </w:smartTag>
      <w:r>
        <w:t>. The SDP offer for media delivery shall be identical to the previous SDP offer done for PSS</w:t>
      </w:r>
      <w:r w:rsidRPr="0086273B">
        <w:t xml:space="preserve"> </w:t>
      </w:r>
      <w:r>
        <w:t>in term of codecs and transport protocol.</w:t>
      </w:r>
    </w:p>
    <w:p w14:paraId="01E061C3" w14:textId="77777777" w:rsidR="00143E81" w:rsidRDefault="00143E81" w:rsidP="00143E81">
      <w:r>
        <w:t xml:space="preserve">Once the UE receives the SIP </w:t>
      </w:r>
      <w:r>
        <w:rPr>
          <w:rFonts w:hint="eastAsia"/>
          <w:lang w:eastAsia="zh-CN"/>
        </w:rPr>
        <w:t xml:space="preserve">200 OK </w:t>
      </w:r>
      <w:r>
        <w:t>response, it can activate the corresponding MBMS User Service as described in the SDP</w:t>
      </w:r>
      <w:r>
        <w:rPr>
          <w:rFonts w:hint="eastAsia"/>
          <w:lang w:eastAsia="zh-CN"/>
        </w:rPr>
        <w:t xml:space="preserve"> as defined in clause </w:t>
      </w:r>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8.3.3</w:t>
        </w:r>
      </w:smartTag>
      <w:r>
        <w:rPr>
          <w:rFonts w:hint="eastAsia"/>
          <w:lang w:eastAsia="zh-CN"/>
        </w:rPr>
        <w:t>.2</w:t>
      </w:r>
      <w:r>
        <w:t>. MBMS User Service reception initiation may correspond to the MBMS Broadcast Mode activation procedure as described in 3GPP TS 23.246 [4], clause 8.12 or the MBMS Multicast Mode activation procedure as described in 3GPP TS 23.246 [4], clause 8.2.</w:t>
      </w:r>
    </w:p>
    <w:p w14:paraId="18131623" w14:textId="77777777" w:rsidR="00143E81" w:rsidRDefault="00143E81" w:rsidP="00143E81">
      <w:pPr>
        <w:pStyle w:val="Heading5"/>
      </w:pPr>
      <w:bookmarkStart w:id="180" w:name="_Toc517287127"/>
      <w:smartTag w:uri="urn:schemas-microsoft-com:office:smarttags" w:element="chsdate">
        <w:smartTagPr>
          <w:attr w:name="IsROCDate" w:val="False"/>
          <w:attr w:name="IsLunarDate" w:val="False"/>
          <w:attr w:name="Day" w:val="30"/>
          <w:attr w:name="Month" w:val="12"/>
          <w:attr w:name="Year" w:val="1899"/>
        </w:smartTagPr>
        <w:r>
          <w:t>8.4.</w:t>
        </w:r>
        <w:r>
          <w:rPr>
            <w:rFonts w:hint="eastAsia"/>
            <w:lang w:eastAsia="zh-CN"/>
          </w:rPr>
          <w:t>4</w:t>
        </w:r>
      </w:smartTag>
      <w:r>
        <w:t>.1.2</w:t>
      </w:r>
      <w:r>
        <w:tab/>
        <w:t>Procedures at the IM CN Subsystem</w:t>
      </w:r>
      <w:bookmarkEnd w:id="180"/>
    </w:p>
    <w:p w14:paraId="2F44FB35" w14:textId="77777777" w:rsidR="00143E81" w:rsidRDefault="00143E81" w:rsidP="00143E81">
      <w:r>
        <w:t>The IM CN Subsystem handles the SIP dialog as defined in 3GPP TS 23.228 [6].</w:t>
      </w:r>
    </w:p>
    <w:p w14:paraId="0465FD78" w14:textId="77777777" w:rsidR="00143E81" w:rsidRDefault="00143E81" w:rsidP="00143E81">
      <w:pPr>
        <w:pStyle w:val="Heading5"/>
      </w:pPr>
      <w:bookmarkStart w:id="181" w:name="_Toc517287128"/>
      <w:smartTag w:uri="urn:schemas-microsoft-com:office:smarttags" w:element="chsdate">
        <w:smartTagPr>
          <w:attr w:name="IsROCDate" w:val="False"/>
          <w:attr w:name="IsLunarDate" w:val="False"/>
          <w:attr w:name="Day" w:val="30"/>
          <w:attr w:name="Month" w:val="12"/>
          <w:attr w:name="Year" w:val="1899"/>
        </w:smartTagPr>
        <w:r>
          <w:t>8.4.</w:t>
        </w:r>
        <w:r>
          <w:rPr>
            <w:rFonts w:hint="eastAsia"/>
            <w:lang w:eastAsia="zh-CN"/>
          </w:rPr>
          <w:t>4</w:t>
        </w:r>
      </w:smartTag>
      <w:r>
        <w:t>.1.3</w:t>
      </w:r>
      <w:r>
        <w:tab/>
        <w:t>Procedures at the SCF</w:t>
      </w:r>
      <w:bookmarkEnd w:id="181"/>
    </w:p>
    <w:p w14:paraId="57B99692" w14:textId="77777777" w:rsidR="00143E81" w:rsidRDefault="00143E81" w:rsidP="00143E81">
      <w:r>
        <w:t xml:space="preserve">When receiving the SIP modification request, the SCF will determine if the </w:t>
      </w:r>
      <w:r>
        <w:rPr>
          <w:rFonts w:hint="eastAsia"/>
          <w:lang w:eastAsia="zh-CN"/>
        </w:rPr>
        <w:t>content</w:t>
      </w:r>
      <w:r>
        <w:t xml:space="preserve"> currently </w:t>
      </w:r>
      <w:r>
        <w:rPr>
          <w:rFonts w:hint="eastAsia"/>
          <w:lang w:eastAsia="zh-CN"/>
        </w:rPr>
        <w:t>delivered</w:t>
      </w:r>
      <w:r>
        <w:t xml:space="preserve"> has</w:t>
      </w:r>
      <w:r>
        <w:rPr>
          <w:rFonts w:hint="eastAsia"/>
          <w:lang w:eastAsia="zh-CN"/>
        </w:rPr>
        <w:t xml:space="preserve"> PSS to</w:t>
      </w:r>
      <w:r>
        <w:t xml:space="preserve"> MBMS switching support.</w:t>
      </w:r>
    </w:p>
    <w:p w14:paraId="05D23ECD" w14:textId="77777777" w:rsidR="00143E81" w:rsidRDefault="00143E81" w:rsidP="00143E81">
      <w:r>
        <w:t xml:space="preserve">If PSS to MBMS switching is not available for the UE, the session modification is rejected and the old </w:t>
      </w:r>
      <w:r>
        <w:rPr>
          <w:rFonts w:hint="eastAsia"/>
          <w:lang w:eastAsia="zh-CN"/>
        </w:rPr>
        <w:t>PSS</w:t>
      </w:r>
      <w:r>
        <w:t xml:space="preserve"> session (along with the previous reserved resources) is maintained.</w:t>
      </w:r>
    </w:p>
    <w:p w14:paraId="6DBFF731" w14:textId="77777777" w:rsidR="00143E81" w:rsidRDefault="00143E81" w:rsidP="00143E81">
      <w:r>
        <w:t>If PSS to MBMS</w:t>
      </w:r>
      <w:r w:rsidRPr="000D7B7B">
        <w:t xml:space="preserve"> </w:t>
      </w:r>
      <w:r>
        <w:t>switching is available for the UE, the SCF</w:t>
      </w:r>
      <w:r>
        <w:rPr>
          <w:rFonts w:hint="eastAsia"/>
          <w:lang w:eastAsia="zh-CN"/>
        </w:rPr>
        <w:t xml:space="preserve"> </w:t>
      </w:r>
      <w:r>
        <w:rPr>
          <w:lang w:val="en-US" w:eastAsia="zh-CN"/>
        </w:rPr>
        <w:t>shall act as a B2BUA, and</w:t>
      </w:r>
      <w:r>
        <w:rPr>
          <w:rFonts w:hint="eastAsia"/>
          <w:lang w:val="en-US" w:eastAsia="zh-CN"/>
        </w:rPr>
        <w:t xml:space="preserve"> </w:t>
      </w:r>
      <w:r>
        <w:rPr>
          <w:lang w:val="en-US" w:eastAsia="zh-CN"/>
        </w:rPr>
        <w:t>send a</w:t>
      </w:r>
      <w:r>
        <w:rPr>
          <w:rFonts w:hint="eastAsia"/>
          <w:lang w:val="en-US" w:eastAsia="zh-CN"/>
        </w:rPr>
        <w:t xml:space="preserve"> SIP</w:t>
      </w:r>
      <w:r>
        <w:rPr>
          <w:lang w:val="en-US" w:eastAsia="zh-CN"/>
        </w:rPr>
        <w:t xml:space="preserve"> </w:t>
      </w:r>
      <w:r>
        <w:rPr>
          <w:rFonts w:hint="eastAsia"/>
          <w:lang w:val="en-US" w:eastAsia="zh-CN"/>
        </w:rPr>
        <w:t>BYE</w:t>
      </w:r>
      <w:r>
        <w:rPr>
          <w:lang w:val="en-US" w:eastAsia="zh-CN"/>
        </w:rPr>
        <w:t xml:space="preserve"> </w:t>
      </w:r>
      <w:r>
        <w:rPr>
          <w:rFonts w:hint="eastAsia"/>
          <w:lang w:val="en-US" w:eastAsia="zh-CN"/>
        </w:rPr>
        <w:t>message</w:t>
      </w:r>
      <w:r>
        <w:rPr>
          <w:lang w:val="en-US" w:eastAsia="zh-CN"/>
        </w:rPr>
        <w:t xml:space="preserve"> to the </w:t>
      </w:r>
      <w:r>
        <w:rPr>
          <w:rFonts w:hint="eastAsia"/>
          <w:lang w:val="en-US" w:eastAsia="zh-CN"/>
        </w:rPr>
        <w:t xml:space="preserve">PSS Adapter </w:t>
      </w:r>
      <w:r>
        <w:rPr>
          <w:rFonts w:hint="eastAsia"/>
          <w:lang w:eastAsia="zh-CN"/>
        </w:rPr>
        <w:t xml:space="preserve">to terminate the SIP session between them. </w:t>
      </w:r>
      <w:r>
        <w:rPr>
          <w:lang w:val="en-US" w:eastAsia="zh-CN"/>
        </w:rPr>
        <w:t xml:space="preserve">When sending the </w:t>
      </w:r>
      <w:r>
        <w:rPr>
          <w:rFonts w:hint="eastAsia"/>
          <w:lang w:val="en-US" w:eastAsia="zh-CN"/>
        </w:rPr>
        <w:t>SIP BYE</w:t>
      </w:r>
      <w:r>
        <w:rPr>
          <w:lang w:val="en-US" w:eastAsia="zh-CN"/>
        </w:rPr>
        <w:t xml:space="preserve"> message to </w:t>
      </w:r>
      <w:r>
        <w:rPr>
          <w:rFonts w:hint="eastAsia"/>
          <w:lang w:val="en-US" w:eastAsia="zh-CN"/>
        </w:rPr>
        <w:t>PSS Adapter</w:t>
      </w:r>
      <w:r>
        <w:rPr>
          <w:lang w:val="en-US" w:eastAsia="zh-CN"/>
        </w:rPr>
        <w:t>, SCF shall follow the procedures defined in</w:t>
      </w:r>
      <w:r>
        <w:rPr>
          <w:rFonts w:hint="eastAsia"/>
          <w:lang w:val="en-US" w:eastAsia="zh-CN"/>
        </w:rPr>
        <w:t xml:space="preserve"> </w:t>
      </w:r>
      <w:r>
        <w:rPr>
          <w:lang w:eastAsia="ja-JP"/>
        </w:rPr>
        <w:t>TS 24.229 [7]</w:t>
      </w:r>
      <w:r>
        <w:rPr>
          <w:lang w:val="en-US" w:eastAsia="zh-CN"/>
        </w:rPr>
        <w:t xml:space="preserve"> concerning the AS acting as B2BUA.</w:t>
      </w:r>
      <w:r w:rsidRPr="00767792">
        <w:t xml:space="preserve"> </w:t>
      </w:r>
    </w:p>
    <w:p w14:paraId="787AFFE5" w14:textId="77777777" w:rsidR="00143E81" w:rsidRDefault="00143E81" w:rsidP="00143E81">
      <w:pPr>
        <w:widowControl w:val="0"/>
        <w:spacing w:after="0"/>
        <w:rPr>
          <w:rFonts w:hint="eastAsia"/>
        </w:rPr>
      </w:pPr>
      <w:r>
        <w:rPr>
          <w:rFonts w:hint="eastAsia"/>
          <w:lang w:val="en-US" w:eastAsia="zh-CN"/>
        </w:rPr>
        <w:lastRenderedPageBreak/>
        <w:t xml:space="preserve">Once receiving a SIP 200 OK message from PSS Adapter, SCF sends a SIP 200 OK message to UE </w:t>
      </w:r>
      <w:r>
        <w:rPr>
          <w:lang w:val="en-US" w:eastAsia="zh-CN"/>
        </w:rPr>
        <w:t>with</w:t>
      </w:r>
      <w:r>
        <w:rPr>
          <w:rFonts w:hint="eastAsia"/>
          <w:lang w:val="en-US" w:eastAsia="zh-CN"/>
        </w:rPr>
        <w:t xml:space="preserve"> a SDP answer as defined in clause </w:t>
      </w:r>
      <w:smartTag w:uri="urn:schemas-microsoft-com:office:smarttags" w:element="chsdate">
        <w:smartTagPr>
          <w:attr w:name="IsROCDate" w:val="False"/>
          <w:attr w:name="IsLunarDate" w:val="False"/>
          <w:attr w:name="Day" w:val="30"/>
          <w:attr w:name="Month" w:val="12"/>
          <w:attr w:name="Year" w:val="1899"/>
        </w:smartTagPr>
        <w:r>
          <w:rPr>
            <w:rFonts w:hint="eastAsia"/>
            <w:lang w:val="en-US" w:eastAsia="zh-CN"/>
          </w:rPr>
          <w:t>8.3.3</w:t>
        </w:r>
      </w:smartTag>
      <w:r>
        <w:rPr>
          <w:rFonts w:hint="eastAsia"/>
          <w:lang w:val="en-US" w:eastAsia="zh-CN"/>
        </w:rPr>
        <w:t>.4.</w:t>
      </w:r>
    </w:p>
    <w:p w14:paraId="21B7E004" w14:textId="77777777" w:rsidR="00143E81" w:rsidRDefault="00143E81" w:rsidP="00143E81">
      <w:pPr>
        <w:pStyle w:val="Heading5"/>
      </w:pPr>
      <w:bookmarkStart w:id="182" w:name="_Toc517287129"/>
      <w:smartTag w:uri="urn:schemas-microsoft-com:office:smarttags" w:element="chsdate">
        <w:smartTagPr>
          <w:attr w:name="IsROCDate" w:val="False"/>
          <w:attr w:name="IsLunarDate" w:val="False"/>
          <w:attr w:name="Day" w:val="30"/>
          <w:attr w:name="Month" w:val="12"/>
          <w:attr w:name="Year" w:val="1899"/>
        </w:smartTagPr>
        <w:r>
          <w:t>8.4.</w:t>
        </w:r>
        <w:r>
          <w:rPr>
            <w:rFonts w:hint="eastAsia"/>
            <w:lang w:eastAsia="zh-CN"/>
          </w:rPr>
          <w:t>4</w:t>
        </w:r>
      </w:smartTag>
      <w:r w:rsidR="00F446C4">
        <w:t>.1.4</w:t>
      </w:r>
      <w:r>
        <w:tab/>
        <w:t>Procedures at the PSS Adapter</w:t>
      </w:r>
      <w:bookmarkEnd w:id="182"/>
    </w:p>
    <w:p w14:paraId="2619BB9E" w14:textId="77777777" w:rsidR="00143E81" w:rsidRDefault="00143E81" w:rsidP="00143E81">
      <w:r>
        <w:t xml:space="preserve">When receiving a </w:t>
      </w:r>
      <w:r>
        <w:rPr>
          <w:rFonts w:hint="eastAsia"/>
          <w:lang w:eastAsia="zh-CN"/>
        </w:rPr>
        <w:t>SIP BYE</w:t>
      </w:r>
      <w:r>
        <w:t xml:space="preserve"> </w:t>
      </w:r>
      <w:r>
        <w:rPr>
          <w:rFonts w:hint="eastAsia"/>
          <w:lang w:eastAsia="zh-CN"/>
        </w:rPr>
        <w:t>message</w:t>
      </w:r>
      <w:r>
        <w:t xml:space="preserve"> from SCF, as well as receiving RTSP 200 OK message from PSS Server, the PSS Adapter shall conform to clause </w:t>
      </w:r>
      <w:smartTag w:uri="urn:schemas-microsoft-com:office:smarttags" w:element="chsdate">
        <w:smartTagPr>
          <w:attr w:name="IsROCDate" w:val="False"/>
          <w:attr w:name="IsLunarDate" w:val="False"/>
          <w:attr w:name="Day" w:val="30"/>
          <w:attr w:name="Month" w:val="12"/>
          <w:attr w:name="Year" w:val="1899"/>
        </w:smartTagPr>
        <w:r>
          <w:t>8.2.</w:t>
        </w:r>
        <w:r>
          <w:rPr>
            <w:rFonts w:hint="eastAsia"/>
            <w:lang w:eastAsia="zh-CN"/>
          </w:rPr>
          <w:t>6</w:t>
        </w:r>
      </w:smartTag>
      <w:r>
        <w:t>.5.</w:t>
      </w:r>
    </w:p>
    <w:p w14:paraId="443F5EC9" w14:textId="77777777" w:rsidR="00143E81" w:rsidRDefault="00143E81" w:rsidP="00143E81">
      <w:pPr>
        <w:pStyle w:val="Heading5"/>
      </w:pPr>
      <w:bookmarkStart w:id="183" w:name="_Toc517287130"/>
      <w:smartTag w:uri="urn:schemas-microsoft-com:office:smarttags" w:element="chsdate">
        <w:smartTagPr>
          <w:attr w:name="IsROCDate" w:val="False"/>
          <w:attr w:name="IsLunarDate" w:val="False"/>
          <w:attr w:name="Day" w:val="30"/>
          <w:attr w:name="Month" w:val="12"/>
          <w:attr w:name="Year" w:val="1899"/>
        </w:smartTagPr>
        <w:r>
          <w:t>8.4.</w:t>
        </w:r>
        <w:r>
          <w:rPr>
            <w:rFonts w:hint="eastAsia"/>
            <w:lang w:eastAsia="zh-CN"/>
          </w:rPr>
          <w:t>4</w:t>
        </w:r>
      </w:smartTag>
      <w:r>
        <w:t>.1.5</w:t>
      </w:r>
      <w:r>
        <w:tab/>
        <w:t>Procedures at the PSS Server</w:t>
      </w:r>
      <w:bookmarkEnd w:id="183"/>
    </w:p>
    <w:p w14:paraId="4E241C4F" w14:textId="77777777" w:rsidR="00143E81" w:rsidRDefault="00143E81" w:rsidP="00143E81">
      <w:r>
        <w:t>The procedures at the PSS Server shall conform to those defined in 3GPP TS 26.234 [8].</w:t>
      </w:r>
    </w:p>
    <w:p w14:paraId="5A5EF3FD" w14:textId="77777777" w:rsidR="00143E81" w:rsidRDefault="00143E81" w:rsidP="00143E81">
      <w:pPr>
        <w:pStyle w:val="Heading4"/>
      </w:pPr>
      <w:bookmarkStart w:id="184" w:name="_Toc517287131"/>
      <w:smartTag w:uri="urn:schemas-microsoft-com:office:smarttags" w:element="chsdate">
        <w:smartTagPr>
          <w:attr w:name="IsROCDate" w:val="False"/>
          <w:attr w:name="IsLunarDate" w:val="False"/>
          <w:attr w:name="Day" w:val="30"/>
          <w:attr w:name="Month" w:val="12"/>
          <w:attr w:name="Year" w:val="1899"/>
        </w:smartTagPr>
        <w:r>
          <w:t>8.4.</w:t>
        </w:r>
        <w:r>
          <w:rPr>
            <w:rFonts w:hint="eastAsia"/>
            <w:lang w:eastAsia="zh-CN"/>
          </w:rPr>
          <w:t>4</w:t>
        </w:r>
      </w:smartTag>
      <w:r>
        <w:t>.2</w:t>
      </w:r>
      <w:r>
        <w:tab/>
        <w:t>Combined session teardown</w:t>
      </w:r>
      <w:bookmarkEnd w:id="184"/>
    </w:p>
    <w:p w14:paraId="07C32354" w14:textId="77777777" w:rsidR="00143E81" w:rsidRDefault="00143E81" w:rsidP="00143E81">
      <w:r>
        <w:t>The combined session teardown shall conform to clause 8.</w:t>
      </w:r>
      <w:r>
        <w:rPr>
          <w:rFonts w:hint="eastAsia"/>
          <w:lang w:eastAsia="zh-CN"/>
        </w:rPr>
        <w:t>3</w:t>
      </w:r>
      <w:r>
        <w:t>.5.</w:t>
      </w:r>
    </w:p>
    <w:p w14:paraId="642F0F00" w14:textId="77777777" w:rsidR="00143E81" w:rsidRPr="00047BA9" w:rsidRDefault="00143E81" w:rsidP="00143E81">
      <w:pPr>
        <w:pStyle w:val="FP"/>
      </w:pPr>
    </w:p>
    <w:p w14:paraId="7C5F69C2" w14:textId="77777777" w:rsidR="00DE3432" w:rsidRPr="00047BA9" w:rsidRDefault="00C50671" w:rsidP="00047BA9">
      <w:pPr>
        <w:pStyle w:val="Heading1"/>
      </w:pPr>
      <w:bookmarkStart w:id="185" w:name="_Toc517287132"/>
      <w:r w:rsidRPr="00047BA9">
        <w:t>9</w:t>
      </w:r>
      <w:r w:rsidR="00DE3432" w:rsidRPr="00047BA9">
        <w:tab/>
        <w:t>Policy and charging control</w:t>
      </w:r>
      <w:bookmarkEnd w:id="185"/>
    </w:p>
    <w:p w14:paraId="736933DB" w14:textId="77777777" w:rsidR="00DE3432" w:rsidRPr="00047BA9" w:rsidRDefault="00D16C58" w:rsidP="00047BA9">
      <w:pPr>
        <w:pStyle w:val="Heading2"/>
      </w:pPr>
      <w:bookmarkStart w:id="186" w:name="_Toc517287133"/>
      <w:r w:rsidRPr="00047BA9">
        <w:t>9.1</w:t>
      </w:r>
      <w:r w:rsidRPr="00047BA9">
        <w:tab/>
      </w:r>
      <w:r w:rsidR="00DE3432" w:rsidRPr="00047BA9">
        <w:t>General</w:t>
      </w:r>
      <w:bookmarkEnd w:id="186"/>
    </w:p>
    <w:p w14:paraId="25F7467B" w14:textId="77777777" w:rsidR="00DE3432" w:rsidRPr="00047BA9" w:rsidRDefault="00DE3432" w:rsidP="00173199">
      <w:pPr>
        <w:keepNext/>
        <w:keepLines/>
        <w:rPr>
          <w:lang w:eastAsia="ja-JP"/>
        </w:rPr>
      </w:pPr>
      <w:r w:rsidRPr="00047BA9">
        <w:rPr>
          <w:lang w:eastAsia="ja-JP"/>
        </w:rPr>
        <w:t xml:space="preserve">For the purpose of the present specification, the policy and charging control </w:t>
      </w:r>
      <w:r w:rsidR="000F1423">
        <w:rPr>
          <w:lang w:eastAsia="ja-JP"/>
        </w:rPr>
        <w:t xml:space="preserve">(PCC) </w:t>
      </w:r>
      <w:r w:rsidRPr="00047BA9">
        <w:rPr>
          <w:lang w:eastAsia="ja-JP"/>
        </w:rPr>
        <w:t xml:space="preserve">is according to </w:t>
      </w:r>
      <w:r w:rsidR="00B44FED" w:rsidRPr="00047BA9">
        <w:t>3GPP TS 23.203</w:t>
      </w:r>
      <w:r w:rsidR="00B44FED" w:rsidRPr="00047BA9">
        <w:rPr>
          <w:lang w:eastAsia="ja-JP"/>
        </w:rPr>
        <w:t xml:space="preserve"> </w:t>
      </w:r>
      <w:r w:rsidRPr="00047BA9">
        <w:rPr>
          <w:lang w:eastAsia="ja-JP"/>
        </w:rPr>
        <w:t>[12].</w:t>
      </w:r>
      <w:r w:rsidR="000F1423">
        <w:rPr>
          <w:lang w:eastAsia="ja-JP"/>
        </w:rPr>
        <w:t xml:space="preserve"> This clause is relevant when</w:t>
      </w:r>
      <w:r w:rsidR="000F1423" w:rsidDel="00CA7300">
        <w:rPr>
          <w:lang w:eastAsia="ja-JP"/>
        </w:rPr>
        <w:t xml:space="preserve"> </w:t>
      </w:r>
      <w:r w:rsidR="000F1423">
        <w:rPr>
          <w:lang w:eastAsia="ja-JP"/>
        </w:rPr>
        <w:t>PCC is present. However, IMS based PSS and MBMS User Services can be realized without</w:t>
      </w:r>
      <w:r w:rsidR="000F1423" w:rsidDel="00CA7300">
        <w:rPr>
          <w:lang w:eastAsia="ja-JP"/>
        </w:rPr>
        <w:t xml:space="preserve"> </w:t>
      </w:r>
      <w:r w:rsidR="000F1423">
        <w:rPr>
          <w:lang w:eastAsia="ja-JP"/>
        </w:rPr>
        <w:t>PCC. When</w:t>
      </w:r>
      <w:r w:rsidR="000F1423" w:rsidDel="00CA7300">
        <w:rPr>
          <w:lang w:eastAsia="ja-JP"/>
        </w:rPr>
        <w:t xml:space="preserve"> </w:t>
      </w:r>
      <w:r w:rsidR="000F1423">
        <w:rPr>
          <w:lang w:eastAsia="ja-JP"/>
        </w:rPr>
        <w:t>PCC is not present, the UE is responsible for allocation of the resources</w:t>
      </w:r>
      <w:r w:rsidR="000F1423" w:rsidDel="00CA7300">
        <w:rPr>
          <w:lang w:eastAsia="ja-JP"/>
        </w:rPr>
        <w:t xml:space="preserve"> </w:t>
      </w:r>
      <w:r w:rsidR="000F1423">
        <w:rPr>
          <w:lang w:eastAsia="ja-JP"/>
        </w:rPr>
        <w:t>based on Session Description information.</w:t>
      </w:r>
    </w:p>
    <w:p w14:paraId="1A57A225" w14:textId="77777777" w:rsidR="00DE3432" w:rsidRPr="00047BA9" w:rsidRDefault="00DE3432" w:rsidP="00173199">
      <w:pPr>
        <w:keepNext/>
        <w:keepLines/>
        <w:rPr>
          <w:lang w:eastAsia="ja-JP"/>
        </w:rPr>
      </w:pPr>
      <w:r w:rsidRPr="00047BA9">
        <w:rPr>
          <w:lang w:eastAsia="ja-JP"/>
        </w:rPr>
        <w:t xml:space="preserve">Service subscription control is performed by the SCF at registration and at PSS and MBMS session initiation. </w:t>
      </w:r>
    </w:p>
    <w:p w14:paraId="2EF42788" w14:textId="77777777" w:rsidR="00DE3432" w:rsidRPr="00047BA9" w:rsidRDefault="00DE3432" w:rsidP="00DE3432">
      <w:pPr>
        <w:rPr>
          <w:lang w:eastAsia="ja-JP"/>
        </w:rPr>
      </w:pPr>
      <w:r w:rsidRPr="00047BA9">
        <w:rPr>
          <w:lang w:eastAsia="ja-JP"/>
        </w:rPr>
        <w:t>QoS control is different for P</w:t>
      </w:r>
      <w:r w:rsidR="00173199" w:rsidRPr="00047BA9">
        <w:rPr>
          <w:lang w:eastAsia="ja-JP"/>
        </w:rPr>
        <w:t>SS and MBMS User Services.</w:t>
      </w:r>
    </w:p>
    <w:p w14:paraId="679D47D3" w14:textId="77777777" w:rsidR="00DE3432" w:rsidRPr="00047BA9" w:rsidRDefault="00D16C58" w:rsidP="00047BA9">
      <w:pPr>
        <w:pStyle w:val="Heading2"/>
      </w:pPr>
      <w:bookmarkStart w:id="187" w:name="_Toc517287134"/>
      <w:r w:rsidRPr="00047BA9">
        <w:t>9.2</w:t>
      </w:r>
      <w:r w:rsidRPr="00047BA9">
        <w:tab/>
      </w:r>
      <w:r w:rsidR="00DE3432" w:rsidRPr="00047BA9">
        <w:t>QoS control</w:t>
      </w:r>
      <w:bookmarkEnd w:id="187"/>
    </w:p>
    <w:p w14:paraId="17D94511" w14:textId="77777777" w:rsidR="00DE3432" w:rsidRPr="00047BA9" w:rsidRDefault="00DE3432" w:rsidP="00DE3432">
      <w:pPr>
        <w:rPr>
          <w:lang w:eastAsia="ja-JP"/>
        </w:rPr>
      </w:pPr>
      <w:r w:rsidRPr="00047BA9">
        <w:rPr>
          <w:lang w:eastAsia="ja-JP"/>
        </w:rPr>
        <w:t>The P-CSCF is used as the Application Function in the PCC architecture. The PCRF decides how policy control of the QoS is performed for IMS initiated and controlled PSS and MBMS User Service.</w:t>
      </w:r>
    </w:p>
    <w:p w14:paraId="053B67BC" w14:textId="77777777" w:rsidR="00DE3432" w:rsidRPr="00047BA9" w:rsidRDefault="00DE3432" w:rsidP="00DE3432">
      <w:r w:rsidRPr="00047BA9">
        <w:rPr>
          <w:lang w:eastAsia="ja-JP"/>
        </w:rPr>
        <w:t xml:space="preserve">In case of PSS, the </w:t>
      </w:r>
      <w:r w:rsidRPr="00047BA9">
        <w:t xml:space="preserve">PCRF shall use the SDP received from the P-CSCF during session establishment to calculate the proper QoS authorization. The way the QoS is enforced in this architecture is defined in </w:t>
      </w:r>
      <w:r w:rsidR="00B44FED" w:rsidRPr="00047BA9">
        <w:t xml:space="preserve">3GPP TS 23.203 </w:t>
      </w:r>
      <w:r w:rsidRPr="00047BA9">
        <w:t>[12].</w:t>
      </w:r>
    </w:p>
    <w:p w14:paraId="53074082" w14:textId="77777777" w:rsidR="00DE3432" w:rsidRPr="00047BA9" w:rsidRDefault="00DE3432" w:rsidP="00DE3432">
      <w:pPr>
        <w:rPr>
          <w:lang w:eastAsia="ja-JP"/>
        </w:rPr>
      </w:pPr>
      <w:r w:rsidRPr="00047BA9">
        <w:t>In case of MBMS, the PCRF shall not initiate the establishment of a specific bearer.</w:t>
      </w:r>
    </w:p>
    <w:p w14:paraId="58429151" w14:textId="77777777" w:rsidR="000F1423" w:rsidRPr="00047BA9" w:rsidRDefault="000F1423" w:rsidP="000F1423">
      <w:pPr>
        <w:pStyle w:val="TH"/>
      </w:pPr>
      <w:r w:rsidRPr="00863D64">
        <w:object w:dxaOrig="11454" w:dyaOrig="11242" w14:anchorId="4F26E6F9">
          <v:shape id="_x0000_i1052" type="#_x0000_t75" style="width:481.5pt;height:472.9pt" o:ole="">
            <v:imagedata r:id="rId43" o:title=""/>
          </v:shape>
          <o:OLEObject Type="Embed" ProgID="Visio.Drawing.11" ShapeID="_x0000_i1052" DrawAspect="Content" ObjectID="_1782981169" r:id="rId44"/>
        </w:object>
      </w:r>
    </w:p>
    <w:p w14:paraId="0CCDC551" w14:textId="77777777" w:rsidR="00DE3432" w:rsidRPr="00047BA9" w:rsidRDefault="00DE3432" w:rsidP="00D410FC">
      <w:pPr>
        <w:pStyle w:val="TF"/>
      </w:pPr>
      <w:r w:rsidRPr="00047BA9">
        <w:t xml:space="preserve">Figure </w:t>
      </w:r>
      <w:r w:rsidR="00FA0C33">
        <w:rPr>
          <w:noProof/>
        </w:rPr>
        <w:t>20</w:t>
      </w:r>
      <w:r w:rsidR="00B44FED" w:rsidRPr="00047BA9">
        <w:t>:</w:t>
      </w:r>
      <w:r w:rsidRPr="00047BA9">
        <w:t xml:space="preserve"> PSS QoS Policy Control</w:t>
      </w:r>
    </w:p>
    <w:p w14:paraId="4D1775B0" w14:textId="77777777" w:rsidR="00DE3432" w:rsidRPr="00047BA9" w:rsidRDefault="00B44FED" w:rsidP="00DE3432">
      <w:pPr>
        <w:pStyle w:val="NO"/>
      </w:pPr>
      <w:r w:rsidRPr="00047BA9">
        <w:rPr>
          <w:lang w:eastAsia="ja-JP"/>
        </w:rPr>
        <w:t>NOTE:</w:t>
      </w:r>
      <w:r w:rsidRPr="00047BA9">
        <w:rPr>
          <w:lang w:eastAsia="ja-JP"/>
        </w:rPr>
        <w:tab/>
      </w:r>
      <w:r w:rsidR="00DE3432" w:rsidRPr="00047BA9">
        <w:t>The seque</w:t>
      </w:r>
      <w:r w:rsidR="00E65E76" w:rsidRPr="00047BA9">
        <w:t>nce shown</w:t>
      </w:r>
      <w:r w:rsidR="00DE3432" w:rsidRPr="00047BA9">
        <w:rPr>
          <w:lang w:eastAsia="ja-JP"/>
        </w:rPr>
        <w:t xml:space="preserve"> </w:t>
      </w:r>
      <w:r w:rsidR="00DE3432" w:rsidRPr="00047BA9">
        <w:t>is simplified and does not e.g. show session progress messages and the ACK message from the UE in response to the reception of 200 OK.</w:t>
      </w:r>
    </w:p>
    <w:p w14:paraId="180AC2CC" w14:textId="77777777" w:rsidR="001703F3" w:rsidRPr="00047BA9" w:rsidRDefault="000F1423" w:rsidP="00C25ACC">
      <w:pPr>
        <w:rPr>
          <w:lang w:eastAsia="ja-JP"/>
        </w:rPr>
      </w:pPr>
      <w:r w:rsidRPr="00047BA9">
        <w:rPr>
          <w:lang w:eastAsia="ja-JP"/>
        </w:rPr>
        <w:t xml:space="preserve">The PSS case of QoS control is shown on figure </w:t>
      </w:r>
      <w:r>
        <w:rPr>
          <w:noProof/>
        </w:rPr>
        <w:t>20</w:t>
      </w:r>
      <w:r w:rsidRPr="00047BA9">
        <w:rPr>
          <w:lang w:eastAsia="ja-JP"/>
        </w:rPr>
        <w:t xml:space="preserve">. The appropriate </w:t>
      </w:r>
      <w:r>
        <w:rPr>
          <w:lang w:eastAsia="ja-JP"/>
        </w:rPr>
        <w:t xml:space="preserve">existing </w:t>
      </w:r>
      <w:r w:rsidRPr="00047BA9">
        <w:rPr>
          <w:lang w:eastAsia="ja-JP"/>
        </w:rPr>
        <w:t>bearer</w:t>
      </w:r>
      <w:r>
        <w:rPr>
          <w:lang w:eastAsia="ja-JP"/>
        </w:rPr>
        <w:t>s</w:t>
      </w:r>
      <w:r w:rsidRPr="00047BA9">
        <w:rPr>
          <w:lang w:eastAsia="ja-JP"/>
        </w:rPr>
        <w:t xml:space="preserve"> </w:t>
      </w:r>
      <w:r>
        <w:rPr>
          <w:lang w:eastAsia="ja-JP"/>
        </w:rPr>
        <w:t>are used or new required bearers</w:t>
      </w:r>
      <w:r w:rsidRPr="00863D64" w:rsidDel="00312D00">
        <w:rPr>
          <w:lang w:eastAsia="ja-JP"/>
        </w:rPr>
        <w:t xml:space="preserve"> </w:t>
      </w:r>
      <w:r>
        <w:rPr>
          <w:lang w:eastAsia="ja-JP"/>
        </w:rPr>
        <w:t>are</w:t>
      </w:r>
      <w:r w:rsidRPr="00047BA9">
        <w:rPr>
          <w:lang w:eastAsia="ja-JP"/>
        </w:rPr>
        <w:t xml:space="preserve"> allocated. Network initiated bearer control </w:t>
      </w:r>
      <w:r>
        <w:rPr>
          <w:lang w:eastAsia="ja-JP"/>
        </w:rPr>
        <w:t>and</w:t>
      </w:r>
      <w:r w:rsidRPr="00047BA9">
        <w:rPr>
          <w:lang w:eastAsia="ja-JP"/>
        </w:rPr>
        <w:t xml:space="preserve"> UE initiated </w:t>
      </w:r>
      <w:r>
        <w:rPr>
          <w:lang w:eastAsia="ja-JP"/>
        </w:rPr>
        <w:t xml:space="preserve">bearer control are </w:t>
      </w:r>
      <w:r w:rsidRPr="00047BA9">
        <w:rPr>
          <w:lang w:eastAsia="ja-JP"/>
        </w:rPr>
        <w:t>possible.</w:t>
      </w:r>
      <w:r>
        <w:rPr>
          <w:lang w:eastAsia="ja-JP"/>
        </w:rPr>
        <w:t xml:space="preserve"> When receiving the final SDP, the UE shall initiate the establishment of the required bearers unless a</w:t>
      </w:r>
      <w:r w:rsidDel="00DC006F">
        <w:rPr>
          <w:lang w:eastAsia="ja-JP"/>
        </w:rPr>
        <w:t xml:space="preserve"> </w:t>
      </w:r>
      <w:r>
        <w:rPr>
          <w:lang w:eastAsia="ja-JP"/>
        </w:rPr>
        <w:t>network initiated bearer allocation procedure is already ongoing, or the UE has been configured to use network initiated resource control</w:t>
      </w:r>
      <w:r w:rsidR="00D348C9" w:rsidRPr="00047BA9">
        <w:rPr>
          <w:lang w:eastAsia="ja-JP"/>
        </w:rPr>
        <w:t>.</w:t>
      </w:r>
    </w:p>
    <w:p w14:paraId="6FDFC820" w14:textId="77777777" w:rsidR="004D6FE3" w:rsidRPr="00047BA9" w:rsidRDefault="00C50671" w:rsidP="00047BA9">
      <w:pPr>
        <w:pStyle w:val="Heading1"/>
      </w:pPr>
      <w:bookmarkStart w:id="188" w:name="_Toc517287135"/>
      <w:r w:rsidRPr="00047BA9">
        <w:t>10</w:t>
      </w:r>
      <w:r w:rsidR="004D6FE3" w:rsidRPr="00047BA9">
        <w:tab/>
        <w:t>Security Procedures</w:t>
      </w:r>
      <w:bookmarkEnd w:id="188"/>
    </w:p>
    <w:p w14:paraId="770D606B" w14:textId="77777777" w:rsidR="00F57B18" w:rsidRPr="00047BA9" w:rsidRDefault="00F57B18" w:rsidP="00047BA9">
      <w:pPr>
        <w:pStyle w:val="Heading2"/>
      </w:pPr>
      <w:bookmarkStart w:id="189" w:name="_Toc517287136"/>
      <w:r w:rsidRPr="00047BA9">
        <w:t>10.1</w:t>
      </w:r>
      <w:r w:rsidRPr="00047BA9">
        <w:tab/>
        <w:t>General</w:t>
      </w:r>
      <w:bookmarkEnd w:id="189"/>
    </w:p>
    <w:p w14:paraId="5738DF2F" w14:textId="77777777" w:rsidR="00F57B18" w:rsidRPr="00047BA9" w:rsidRDefault="00F57B18" w:rsidP="00F57B18">
      <w:r w:rsidRPr="00047BA9">
        <w:t xml:space="preserve">Different security procedures apply for IMS, MBMS and PSS. </w:t>
      </w:r>
    </w:p>
    <w:p w14:paraId="3BD6E0B9" w14:textId="77777777" w:rsidR="00F57B18" w:rsidRPr="00047BA9" w:rsidRDefault="00F57B18" w:rsidP="00F57B18">
      <w:r w:rsidRPr="00047BA9">
        <w:t>IMS level authentication and access security is performed during IMS registration in accordance to [7].</w:t>
      </w:r>
    </w:p>
    <w:p w14:paraId="3D77DA18" w14:textId="77777777" w:rsidR="00F57B18" w:rsidRPr="00047BA9" w:rsidRDefault="00F57B18" w:rsidP="00F57B18">
      <w:r w:rsidRPr="00047BA9">
        <w:lastRenderedPageBreak/>
        <w:t xml:space="preserve">PSS-Only: PSS defines an optional confidentiality protection of individual </w:t>
      </w:r>
      <w:smartTag w:uri="urn:schemas-microsoft-com:office:smarttags" w:element="stockticker">
        <w:r w:rsidRPr="00047BA9">
          <w:t>RTP</w:t>
        </w:r>
      </w:smartTag>
      <w:r w:rsidRPr="00047BA9">
        <w:t xml:space="preserve"> payloads used in a streaming session. If PSS confidentiality protection as defined in 3GPP TS 26.234</w:t>
      </w:r>
      <w:r w:rsidR="00D67EE8">
        <w:t xml:space="preserve"> [8]</w:t>
      </w:r>
      <w:r w:rsidRPr="00047BA9">
        <w:t xml:space="preserve">, Annex K. is used, then the terminal initiates the GAA/GBA Bootstrapping procedure </w:t>
      </w:r>
      <w:r w:rsidR="00D67EE8" w:rsidRPr="00047BA9">
        <w:t xml:space="preserve"> </w:t>
      </w:r>
      <w:r w:rsidR="00D67EE8">
        <w:t xml:space="preserve">3GPP </w:t>
      </w:r>
      <w:r w:rsidRPr="00047BA9">
        <w:t>TS 33.220 [26] after a successful IMS registration and Service discovery.</w:t>
      </w:r>
    </w:p>
    <w:p w14:paraId="39F6B019" w14:textId="77777777" w:rsidR="00F57B18" w:rsidRPr="00047BA9" w:rsidRDefault="00F57B18" w:rsidP="00F57B18">
      <w:r w:rsidRPr="00047BA9">
        <w:t>MBMS-only and combined PSS/MBMS service offerings: MBMS security is based on GAA/GBA [</w:t>
      </w:r>
      <w:r w:rsidR="00363A26" w:rsidRPr="00047BA9">
        <w:t>2</w:t>
      </w:r>
      <w:r w:rsidR="00363A26">
        <w:t>6</w:t>
      </w:r>
      <w:r w:rsidRPr="00047BA9">
        <w:t>]. The GAA/GBA Bootstrapping procedure is initiated by the UE after a successful IMS registration and Service discovery. It is necessary before any service description retrieval and session initiation.</w:t>
      </w:r>
    </w:p>
    <w:p w14:paraId="47CE7FB4" w14:textId="77777777" w:rsidR="00363A26" w:rsidRPr="00047BA9" w:rsidRDefault="00363A26" w:rsidP="00363A26">
      <w:r w:rsidRPr="00047BA9">
        <w:t xml:space="preserve">GBA </w:t>
      </w:r>
      <w:r>
        <w:t xml:space="preserve">(see 3GPP TS 33.220 [26]) </w:t>
      </w:r>
      <w:r w:rsidRPr="00047BA9">
        <w:t>is used to generate a master key Ks from which NAF specific keys (</w:t>
      </w:r>
      <w:r>
        <w:t xml:space="preserve">e.g. </w:t>
      </w:r>
      <w:r w:rsidRPr="00047BA9">
        <w:t>Ks_NAF</w:t>
      </w:r>
      <w:r>
        <w:t xml:space="preserve"> for ME based key management</w:t>
      </w:r>
      <w:r w:rsidRPr="00047BA9">
        <w:t>) can be derived when needed. It is also used to authenticate the user for signaling that is not performed via the IMS core network (e.g. HTTP based service description retrieval).</w:t>
      </w:r>
    </w:p>
    <w:p w14:paraId="58060750" w14:textId="77777777" w:rsidR="00F57B18" w:rsidRPr="00047BA9" w:rsidRDefault="00363A26" w:rsidP="00F57B18">
      <w:r w:rsidRPr="00047BA9">
        <w:t xml:space="preserve">GBA is also used to generate and provision the </w:t>
      </w:r>
      <w:r>
        <w:t xml:space="preserve">NAF keys (e.g. </w:t>
      </w:r>
      <w:r w:rsidRPr="00047BA9">
        <w:t>Ks_NAF</w:t>
      </w:r>
      <w:r>
        <w:t xml:space="preserve"> for ME based key management)</w:t>
      </w:r>
      <w:r w:rsidRPr="00047BA9">
        <w:t xml:space="preserve"> - which is the Long Term Key that is used in content encryption/decryption procedures – and the B-TID – which is the corresponding bootstrapping transa</w:t>
      </w:r>
      <w:r>
        <w:t>ction identifier</w:t>
      </w:r>
      <w:r w:rsidR="0040592B">
        <w:t>.</w:t>
      </w:r>
    </w:p>
    <w:p w14:paraId="7A53699E" w14:textId="7DD89822" w:rsidR="00D67EE8" w:rsidRPr="00945D45" w:rsidRDefault="00135BF0" w:rsidP="00D67EE8">
      <w:pPr>
        <w:pStyle w:val="TH"/>
      </w:pPr>
      <w:bookmarkStart w:id="190" w:name="_Ref206389847"/>
      <w:r>
        <w:rPr>
          <w:noProof/>
        </w:rPr>
        <w:drawing>
          <wp:inline distT="0" distB="0" distL="0" distR="0" wp14:anchorId="2277BE38" wp14:editId="6E1A310C">
            <wp:extent cx="5486400" cy="2581275"/>
            <wp:effectExtent l="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581275"/>
                    </a:xfrm>
                    <a:prstGeom prst="rect">
                      <a:avLst/>
                    </a:prstGeom>
                    <a:noFill/>
                    <a:ln>
                      <a:noFill/>
                    </a:ln>
                  </pic:spPr>
                </pic:pic>
              </a:graphicData>
            </a:graphic>
          </wp:inline>
        </w:drawing>
      </w:r>
    </w:p>
    <w:p w14:paraId="6D07BF44" w14:textId="77777777" w:rsidR="00F57B18" w:rsidRPr="00047BA9" w:rsidRDefault="00F57B18" w:rsidP="00D67EE8">
      <w:pPr>
        <w:pStyle w:val="TF"/>
      </w:pPr>
      <w:r w:rsidRPr="00047BA9">
        <w:t xml:space="preserve">Figure </w:t>
      </w:r>
      <w:r w:rsidR="002F1F07">
        <w:rPr>
          <w:noProof/>
        </w:rPr>
        <w:t>21</w:t>
      </w:r>
      <w:bookmarkEnd w:id="190"/>
      <w:r w:rsidR="007E5720">
        <w:rPr>
          <w:noProof/>
        </w:rPr>
        <w:t>:</w:t>
      </w:r>
      <w:r w:rsidRPr="00047BA9">
        <w:t xml:space="preserve"> GBA/GAA Bootstrapping procedure</w:t>
      </w:r>
    </w:p>
    <w:p w14:paraId="5D41910F" w14:textId="77777777" w:rsidR="00363A26" w:rsidRPr="00047BA9" w:rsidRDefault="00363A26" w:rsidP="00363A26">
      <w:r w:rsidRPr="00047BA9">
        <w:t xml:space="preserve">Figure </w:t>
      </w:r>
      <w:r>
        <w:rPr>
          <w:noProof/>
        </w:rPr>
        <w:t>21</w:t>
      </w:r>
      <w:r w:rsidRPr="00047BA9">
        <w:t xml:space="preserve"> illustrates the GBA/GAA bootstrapping procedure. The following steps are performed. See [</w:t>
      </w:r>
      <w:r>
        <w:t>26</w:t>
      </w:r>
      <w:r w:rsidRPr="00047BA9">
        <w:t>] for details:</w:t>
      </w:r>
    </w:p>
    <w:p w14:paraId="3766C1F1" w14:textId="77777777" w:rsidR="00F57B18" w:rsidRPr="00047BA9" w:rsidRDefault="00B62594" w:rsidP="00B62594">
      <w:pPr>
        <w:pStyle w:val="B1"/>
      </w:pPr>
      <w:r>
        <w:t>-</w:t>
      </w:r>
      <w:r>
        <w:tab/>
      </w:r>
      <w:r w:rsidR="00363A26" w:rsidRPr="00047BA9">
        <w:t>The UE send</w:t>
      </w:r>
      <w:r w:rsidR="00363A26">
        <w:t>s</w:t>
      </w:r>
      <w:r w:rsidR="00363A26" w:rsidRPr="00047BA9">
        <w:t xml:space="preserve"> a request to the BSF with its IMPI as User ID. The UE discover</w:t>
      </w:r>
      <w:r w:rsidR="00363A26">
        <w:t>s</w:t>
      </w:r>
      <w:r w:rsidR="00363A26" w:rsidRPr="00047BA9">
        <w:t xml:space="preserve"> the address of the BSF as specified in [</w:t>
      </w:r>
      <w:r w:rsidR="00363A26">
        <w:t>26</w:t>
      </w:r>
      <w:r w:rsidR="00363A26" w:rsidRPr="00047BA9">
        <w:t>]</w:t>
      </w:r>
      <w:r w:rsidR="00F57B18" w:rsidRPr="00047BA9">
        <w:t xml:space="preserve">. </w:t>
      </w:r>
    </w:p>
    <w:p w14:paraId="7C2B1E0D" w14:textId="77777777" w:rsidR="00F57B18" w:rsidRPr="00047BA9" w:rsidRDefault="00B62594" w:rsidP="00B62594">
      <w:pPr>
        <w:pStyle w:val="B1"/>
      </w:pPr>
      <w:r>
        <w:t>-</w:t>
      </w:r>
      <w:r>
        <w:tab/>
      </w:r>
      <w:r w:rsidR="00F57B18" w:rsidRPr="00047BA9">
        <w:t>The BSF then acquires</w:t>
      </w:r>
      <w:r w:rsidR="00D67EE8">
        <w:t xml:space="preserve"> </w:t>
      </w:r>
      <w:r w:rsidR="00D67EE8" w:rsidRPr="00047BA9">
        <w:t xml:space="preserve">one Authentication Vector from the HSS and </w:t>
      </w:r>
      <w:r w:rsidR="00D67EE8">
        <w:t xml:space="preserve">may acquire </w:t>
      </w:r>
      <w:r w:rsidR="00F57B18" w:rsidRPr="00047BA9">
        <w:t>the User</w:t>
      </w:r>
      <w:r w:rsidR="001C2626">
        <w:t>'</w:t>
      </w:r>
      <w:r w:rsidR="00F57B18" w:rsidRPr="00047BA9">
        <w:t>s GUSS (GBA User Security Settings) and forwards the RAND and AUTN to the UE in the HTTP 401 message.</w:t>
      </w:r>
    </w:p>
    <w:p w14:paraId="1D2CE152" w14:textId="77777777" w:rsidR="00F57B18" w:rsidRPr="00047BA9" w:rsidRDefault="00B62594" w:rsidP="00B62594">
      <w:pPr>
        <w:pStyle w:val="B1"/>
      </w:pPr>
      <w:r>
        <w:t>-</w:t>
      </w:r>
      <w:r>
        <w:tab/>
      </w:r>
      <w:r w:rsidR="00F57B18" w:rsidRPr="00047BA9">
        <w:t xml:space="preserve">The UE checks AUTN to verify that the challenge is from an authorised network. </w:t>
      </w:r>
    </w:p>
    <w:p w14:paraId="5DCCBF5C" w14:textId="77777777" w:rsidR="00F57B18" w:rsidRPr="00047BA9" w:rsidRDefault="00B62594" w:rsidP="00B62594">
      <w:pPr>
        <w:pStyle w:val="B1"/>
      </w:pPr>
      <w:r>
        <w:t>-</w:t>
      </w:r>
      <w:r>
        <w:tab/>
      </w:r>
      <w:r w:rsidR="00F57B18" w:rsidRPr="00047BA9">
        <w:t>The UE sends another HTTP request, containing the Digest AKA response (calculated using RES), to the BSF.</w:t>
      </w:r>
    </w:p>
    <w:p w14:paraId="12D60B95" w14:textId="77777777" w:rsidR="00F57B18" w:rsidRDefault="00B62594" w:rsidP="00B62594">
      <w:pPr>
        <w:pStyle w:val="B1"/>
      </w:pPr>
      <w:r>
        <w:t>-</w:t>
      </w:r>
      <w:r>
        <w:tab/>
      </w:r>
      <w:r w:rsidR="00F57B18" w:rsidRPr="00047BA9">
        <w:t>The BSF authenticates the UE by verifying the Digest AKA response. The BSF shall send a 200 OK message, including a B-TID, to the UE to indicate the success of the authentication.</w:t>
      </w:r>
    </w:p>
    <w:p w14:paraId="388720D5" w14:textId="77777777" w:rsidR="00D67EE8" w:rsidRDefault="00D67EE8" w:rsidP="00D67EE8">
      <w:pPr>
        <w:ind w:left="360"/>
      </w:pPr>
      <w:r>
        <w:t xml:space="preserve">If UICC based MBMS key management is required, then USIM shall be used. Otherwise either </w:t>
      </w:r>
      <w:smartTag w:uri="urn:schemas-microsoft-com:office:smarttags" w:element="time">
        <w:smartTag w:uri="urn:schemas-microsoft-com:office:smarttags" w:element="country-region">
          <w:r>
            <w:t>US</w:t>
          </w:r>
        </w:smartTag>
      </w:smartTag>
      <w:r>
        <w:t xml:space="preserve">IM or ISIM may be used. </w:t>
      </w:r>
    </w:p>
    <w:p w14:paraId="33034CB8" w14:textId="77777777" w:rsidR="00D67EE8" w:rsidRPr="00047BA9" w:rsidRDefault="00D67EE8" w:rsidP="00D67EE8">
      <w:pPr>
        <w:pStyle w:val="NO"/>
      </w:pPr>
      <w:r w:rsidRPr="002C6EDA">
        <w:t>NOTE: The reason for this is that UICC based MBMS key management is currently specified only for USIM.</w:t>
      </w:r>
    </w:p>
    <w:p w14:paraId="20A2F14F" w14:textId="77777777" w:rsidR="00F57B18" w:rsidRPr="00047BA9" w:rsidRDefault="00F57B18" w:rsidP="00047BA9">
      <w:pPr>
        <w:pStyle w:val="Heading2"/>
      </w:pPr>
      <w:bookmarkStart w:id="191" w:name="_Toc517287137"/>
      <w:r w:rsidRPr="00047BA9">
        <w:t>10.2</w:t>
      </w:r>
      <w:r w:rsidRPr="00047BA9">
        <w:tab/>
        <w:t>Secure Service Description Retrieval</w:t>
      </w:r>
      <w:bookmarkEnd w:id="191"/>
    </w:p>
    <w:p w14:paraId="26101B99" w14:textId="77777777" w:rsidR="00F57B18" w:rsidRPr="00047BA9" w:rsidRDefault="00F57B18" w:rsidP="00F57B18">
      <w:r w:rsidRPr="00047BA9">
        <w:t>The Service Description retrieval procedure allows the UE to acquire the necessary information to select and initiate PSS and/or MBMS sessions using IMS procedures. See clause 7 for more details on this procedure.</w:t>
      </w:r>
    </w:p>
    <w:p w14:paraId="52FF8363" w14:textId="5BE0E08C" w:rsidR="00F57B18" w:rsidRPr="00047BA9" w:rsidRDefault="00135BF0" w:rsidP="00D410FC">
      <w:pPr>
        <w:pStyle w:val="TH"/>
      </w:pPr>
      <w:r w:rsidRPr="00047BA9">
        <w:rPr>
          <w:noProof/>
        </w:rPr>
        <w:lastRenderedPageBreak/>
        <w:drawing>
          <wp:inline distT="0" distB="0" distL="0" distR="0" wp14:anchorId="66C92310" wp14:editId="052AF40A">
            <wp:extent cx="6115050" cy="2876550"/>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2876550"/>
                    </a:xfrm>
                    <a:prstGeom prst="rect">
                      <a:avLst/>
                    </a:prstGeom>
                    <a:noFill/>
                    <a:ln>
                      <a:noFill/>
                    </a:ln>
                  </pic:spPr>
                </pic:pic>
              </a:graphicData>
            </a:graphic>
          </wp:inline>
        </w:drawing>
      </w:r>
    </w:p>
    <w:p w14:paraId="2F605FC2" w14:textId="77777777" w:rsidR="00F57B18" w:rsidRPr="00047BA9" w:rsidRDefault="00F57B18" w:rsidP="00D410FC">
      <w:pPr>
        <w:pStyle w:val="TF"/>
      </w:pPr>
      <w:bookmarkStart w:id="192" w:name="_Ref206392891"/>
      <w:r w:rsidRPr="00047BA9">
        <w:t xml:space="preserve">Figure </w:t>
      </w:r>
      <w:r w:rsidR="002F1F07">
        <w:rPr>
          <w:noProof/>
        </w:rPr>
        <w:t>22</w:t>
      </w:r>
      <w:bookmarkEnd w:id="192"/>
      <w:r w:rsidR="007E5720">
        <w:rPr>
          <w:noProof/>
        </w:rPr>
        <w:t>:</w:t>
      </w:r>
      <w:r w:rsidRPr="00047BA9">
        <w:t xml:space="preserve"> Service Description retrieval with authentication</w:t>
      </w:r>
    </w:p>
    <w:p w14:paraId="1F465372" w14:textId="77777777" w:rsidR="00F57B18" w:rsidRPr="00047BA9" w:rsidRDefault="002F1F07" w:rsidP="00F57B18">
      <w:r w:rsidRPr="00047BA9">
        <w:t xml:space="preserve">Figure </w:t>
      </w:r>
      <w:r>
        <w:rPr>
          <w:noProof/>
        </w:rPr>
        <w:t>22</w:t>
      </w:r>
      <w:r w:rsidR="00F57B18" w:rsidRPr="00047BA9">
        <w:t xml:space="preserve"> describes the </w:t>
      </w:r>
      <w:bookmarkStart w:id="193" w:name="OLE_LINK3"/>
      <w:bookmarkStart w:id="194" w:name="OLE_LINK4"/>
      <w:r w:rsidR="00F57B18" w:rsidRPr="00047BA9">
        <w:t xml:space="preserve">Service Description </w:t>
      </w:r>
      <w:bookmarkEnd w:id="193"/>
      <w:bookmarkEnd w:id="194"/>
      <w:r w:rsidR="00F57B18" w:rsidRPr="00047BA9">
        <w:t xml:space="preserve">retrieval procedure with authentication. </w:t>
      </w:r>
    </w:p>
    <w:p w14:paraId="67FBF834" w14:textId="77777777" w:rsidR="00363A26" w:rsidRPr="00047BA9" w:rsidRDefault="00363A26" w:rsidP="00363A26">
      <w:r w:rsidRPr="00047BA9">
        <w:t xml:space="preserve">The UE requesting a service description towards the SSF (acting as a </w:t>
      </w:r>
      <w:r w:rsidR="00D67EE8">
        <w:t>GBA Network Application Function (</w:t>
      </w:r>
      <w:r w:rsidRPr="00047BA9">
        <w:t>NAF)</w:t>
      </w:r>
      <w:r w:rsidR="00D67EE8">
        <w:t>)</w:t>
      </w:r>
      <w:r w:rsidRPr="00047BA9">
        <w:t xml:space="preserve"> shall include the B-TID corresponding to the Ks established during the bootstrapping procedure. When the SSF receives the service description request, it </w:t>
      </w:r>
      <w:r>
        <w:t>shall</w:t>
      </w:r>
      <w:r w:rsidRPr="00047BA9">
        <w:t xml:space="preserve"> trigger an authentication request towards the BSF to acquire the </w:t>
      </w:r>
      <w:r>
        <w:t xml:space="preserve">NAF keys ( e.g. </w:t>
      </w:r>
      <w:r w:rsidRPr="00047BA9">
        <w:t>Ks_NAF</w:t>
      </w:r>
      <w:r>
        <w:t xml:space="preserve"> for ME based key management)</w:t>
      </w:r>
      <w:r w:rsidRPr="00047BA9">
        <w:t xml:space="preserve"> of the user</w:t>
      </w:r>
      <w:r>
        <w:t xml:space="preserve"> if the SSF does not already have the NAF keys available</w:t>
      </w:r>
      <w:r w:rsidRPr="00047BA9">
        <w:t xml:space="preserve">. The SSF </w:t>
      </w:r>
      <w:r>
        <w:t>shall</w:t>
      </w:r>
      <w:r w:rsidRPr="00047BA9">
        <w:t xml:space="preserve"> trigger HTTP digest authentication procedure towards the UE in accordance with 3GPP TS 33.222 [20]. </w:t>
      </w:r>
    </w:p>
    <w:p w14:paraId="486DE125" w14:textId="77777777" w:rsidR="00F57B18" w:rsidRPr="00047BA9" w:rsidRDefault="00363A26" w:rsidP="00F57B18">
      <w:r w:rsidRPr="00047BA9">
        <w:t xml:space="preserve">The SSF </w:t>
      </w:r>
      <w:r>
        <w:t>shall use TLS</w:t>
      </w:r>
      <w:r w:rsidRPr="00047BA9">
        <w:t xml:space="preserve"> to encrypt the Service Description during retrieval</w:t>
      </w:r>
      <w:r w:rsidR="00F57B18" w:rsidRPr="00047BA9">
        <w:t>.</w:t>
      </w:r>
    </w:p>
    <w:p w14:paraId="3A6324C1" w14:textId="77777777" w:rsidR="00F57B18" w:rsidRPr="00047BA9" w:rsidRDefault="00F57B18" w:rsidP="00047BA9">
      <w:pPr>
        <w:pStyle w:val="Heading2"/>
      </w:pPr>
      <w:bookmarkStart w:id="195" w:name="_Toc517287138"/>
      <w:r w:rsidRPr="00047BA9">
        <w:t>10.3</w:t>
      </w:r>
      <w:r w:rsidRPr="00047BA9">
        <w:tab/>
        <w:t>PSS Authentication and Content encryption</w:t>
      </w:r>
      <w:bookmarkEnd w:id="195"/>
    </w:p>
    <w:p w14:paraId="0885D190" w14:textId="77777777" w:rsidR="007C62B4" w:rsidRPr="007C62B4" w:rsidRDefault="007C62B4" w:rsidP="007C62B4">
      <w:pPr>
        <w:rPr>
          <w:color w:val="000000"/>
        </w:rPr>
      </w:pPr>
      <w:r>
        <w:rPr>
          <w:color w:val="000000"/>
        </w:rPr>
        <w:t>Void (TBD).</w:t>
      </w:r>
    </w:p>
    <w:p w14:paraId="10C545CD" w14:textId="77777777" w:rsidR="00F57B18" w:rsidRPr="00047BA9" w:rsidRDefault="00F57B18" w:rsidP="00047BA9">
      <w:pPr>
        <w:pStyle w:val="Heading2"/>
      </w:pPr>
      <w:bookmarkStart w:id="196" w:name="_Toc517287139"/>
      <w:r w:rsidRPr="00047BA9">
        <w:t>10.4</w:t>
      </w:r>
      <w:r w:rsidRPr="00047BA9">
        <w:tab/>
        <w:t>MBMS Security procedures</w:t>
      </w:r>
      <w:bookmarkEnd w:id="196"/>
    </w:p>
    <w:p w14:paraId="7B137DB2" w14:textId="77777777" w:rsidR="007E5720" w:rsidRDefault="007E5720" w:rsidP="007E5720">
      <w:pPr>
        <w:rPr>
          <w:lang w:eastAsia="zh-CN"/>
        </w:rPr>
      </w:pPr>
      <w:r>
        <w:rPr>
          <w:rFonts w:hint="eastAsia"/>
        </w:rPr>
        <w:t xml:space="preserve">The IMS based MBMS user service </w:t>
      </w:r>
      <w:r>
        <w:t xml:space="preserve">security procedures </w:t>
      </w:r>
      <w:r>
        <w:rPr>
          <w:rFonts w:hint="eastAsia"/>
        </w:rPr>
        <w:t xml:space="preserve">shall </w:t>
      </w:r>
      <w:r>
        <w:t>fulfil</w:t>
      </w:r>
      <w:r>
        <w:rPr>
          <w:rFonts w:hint="eastAsia"/>
        </w:rPr>
        <w:t xml:space="preserve"> the key management procedures </w:t>
      </w:r>
      <w:r>
        <w:t>def</w:t>
      </w:r>
      <w:r>
        <w:rPr>
          <w:rFonts w:hint="eastAsia"/>
        </w:rPr>
        <w:t>ined in TS 33.246</w:t>
      </w:r>
      <w:r>
        <w:t xml:space="preserve"> </w:t>
      </w:r>
      <w:r>
        <w:rPr>
          <w:rFonts w:hint="eastAsia"/>
        </w:rPr>
        <w:t xml:space="preserve">[5], </w:t>
      </w:r>
      <w:r>
        <w:t xml:space="preserve">including </w:t>
      </w:r>
      <w:r>
        <w:rPr>
          <w:rFonts w:hint="eastAsia"/>
        </w:rPr>
        <w:t>MSK</w:t>
      </w:r>
      <w:r>
        <w:rPr>
          <w:rFonts w:hint="eastAsia"/>
          <w:lang w:eastAsia="zh-CN"/>
        </w:rPr>
        <w:t xml:space="preserve">procedures in clause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6.3.2</w:t>
        </w:r>
      </w:smartTag>
      <w:r>
        <w:rPr>
          <w:rFonts w:hint="eastAsia"/>
          <w:lang w:eastAsia="zh-CN"/>
        </w:rPr>
        <w:t xml:space="preserve"> of </w:t>
      </w:r>
      <w:r>
        <w:rPr>
          <w:rFonts w:hint="eastAsia"/>
        </w:rPr>
        <w:t>TS 33.246</w:t>
      </w:r>
      <w:r>
        <w:t xml:space="preserve"> </w:t>
      </w:r>
      <w:r>
        <w:rPr>
          <w:rFonts w:hint="eastAsia"/>
        </w:rPr>
        <w:t>[5]</w:t>
      </w:r>
      <w:r>
        <w:rPr>
          <w:rFonts w:hint="eastAsia"/>
          <w:lang w:eastAsia="zh-CN"/>
        </w:rPr>
        <w:t xml:space="preserve">, and MTK procedures in clause 6.3.3 of </w:t>
      </w:r>
      <w:r>
        <w:rPr>
          <w:rFonts w:hint="eastAsia"/>
        </w:rPr>
        <w:t>TS 33.246</w:t>
      </w:r>
      <w:r>
        <w:t xml:space="preserve">  </w:t>
      </w:r>
      <w:r>
        <w:rPr>
          <w:rFonts w:hint="eastAsia"/>
        </w:rPr>
        <w:t>[5]</w:t>
      </w:r>
      <w:r>
        <w:t>.</w:t>
      </w:r>
      <w:r w:rsidRPr="00345F9B">
        <w:rPr>
          <w:rFonts w:hint="eastAsia"/>
        </w:rPr>
        <w:t xml:space="preserve"> </w:t>
      </w:r>
      <w:r>
        <w:rPr>
          <w:rFonts w:hint="eastAsia"/>
          <w:lang w:eastAsia="zh-CN"/>
        </w:rPr>
        <w:t>The MSK procedure further includes MBMS user service registration procedure, deregistration procedure, MSK request procedure and MSK delivery procedure.</w:t>
      </w:r>
    </w:p>
    <w:p w14:paraId="35CA06A8" w14:textId="77777777" w:rsidR="007E5720" w:rsidRDefault="007E5720" w:rsidP="007E5720">
      <w:pPr>
        <w:rPr>
          <w:lang w:eastAsia="zh-CN"/>
        </w:rPr>
      </w:pPr>
      <w:r>
        <w:rPr>
          <w:lang w:eastAsia="zh-CN"/>
        </w:rPr>
        <w:t>C</w:t>
      </w:r>
      <w:r>
        <w:rPr>
          <w:rFonts w:hint="eastAsia"/>
          <w:lang w:eastAsia="zh-CN"/>
        </w:rPr>
        <w:t xml:space="preserve">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10.4.1</w:t>
        </w:r>
      </w:smartTag>
      <w:r>
        <w:rPr>
          <w:rFonts w:hint="eastAsia"/>
          <w:lang w:eastAsia="zh-CN"/>
        </w:rPr>
        <w:t xml:space="preserve"> describes MBMS security procedures where HTTP is used as </w:t>
      </w:r>
      <w:r>
        <w:rPr>
          <w:lang w:eastAsia="zh-CN"/>
        </w:rPr>
        <w:t xml:space="preserve">described </w:t>
      </w:r>
      <w:r>
        <w:rPr>
          <w:rFonts w:hint="eastAsia"/>
          <w:lang w:eastAsia="zh-CN"/>
        </w:rPr>
        <w:t xml:space="preserve">in </w:t>
      </w:r>
      <w:r>
        <w:rPr>
          <w:rFonts w:hint="eastAsia"/>
        </w:rPr>
        <w:t>TS 33.246</w:t>
      </w:r>
      <w:r>
        <w:t xml:space="preserve"> </w:t>
      </w:r>
      <w:r>
        <w:rPr>
          <w:rFonts w:hint="eastAsia"/>
        </w:rPr>
        <w:t>[5]</w:t>
      </w:r>
      <w:r>
        <w:rPr>
          <w:rFonts w:hint="eastAsia"/>
          <w:lang w:eastAsia="zh-CN"/>
        </w:rPr>
        <w:t xml:space="preserve">, and BMSC.UPF acts as NAF to interact </w:t>
      </w:r>
      <w:r>
        <w:rPr>
          <w:lang w:eastAsia="zh-CN"/>
        </w:rPr>
        <w:t>with</w:t>
      </w:r>
      <w:r>
        <w:rPr>
          <w:rFonts w:hint="eastAsia"/>
          <w:lang w:eastAsia="zh-CN"/>
        </w:rPr>
        <w:t xml:space="preserve"> BSF and derives securi</w:t>
      </w:r>
      <w:r>
        <w:rPr>
          <w:lang w:eastAsia="zh-CN"/>
        </w:rPr>
        <w:t>t</w:t>
      </w:r>
      <w:r>
        <w:rPr>
          <w:rFonts w:hint="eastAsia"/>
          <w:lang w:eastAsia="zh-CN"/>
        </w:rPr>
        <w:t>y key</w:t>
      </w:r>
      <w:r>
        <w:rPr>
          <w:lang w:eastAsia="zh-CN"/>
        </w:rPr>
        <w:t>s</w:t>
      </w:r>
      <w:r>
        <w:rPr>
          <w:rFonts w:hint="eastAsia"/>
          <w:lang w:eastAsia="zh-CN"/>
        </w:rPr>
        <w:t>.</w:t>
      </w:r>
    </w:p>
    <w:p w14:paraId="226E3193" w14:textId="77777777" w:rsidR="007E5720" w:rsidRDefault="007E5720" w:rsidP="007E5720">
      <w:r>
        <w:rPr>
          <w:rFonts w:hint="eastAsia"/>
          <w:lang w:eastAsia="zh-CN"/>
        </w:rPr>
        <w:t xml:space="preserve">Clause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10.4.2</w:t>
        </w:r>
      </w:smartTag>
      <w:r>
        <w:rPr>
          <w:rFonts w:hint="eastAsia"/>
          <w:lang w:eastAsia="zh-CN"/>
        </w:rPr>
        <w:t xml:space="preserve"> describes MBMS security </w:t>
      </w:r>
      <w:r>
        <w:rPr>
          <w:lang w:eastAsia="zh-CN"/>
        </w:rPr>
        <w:t>procedures where</w:t>
      </w:r>
      <w:r>
        <w:rPr>
          <w:rFonts w:hint="eastAsia"/>
          <w:lang w:eastAsia="zh-CN"/>
        </w:rPr>
        <w:t xml:space="preserve"> SIP is </w:t>
      </w:r>
      <w:r>
        <w:rPr>
          <w:lang w:eastAsia="zh-CN"/>
        </w:rPr>
        <w:t>used</w:t>
      </w:r>
      <w:r>
        <w:rPr>
          <w:rFonts w:hint="eastAsia"/>
          <w:lang w:eastAsia="zh-CN"/>
        </w:rPr>
        <w:t xml:space="preserve"> and SCF act as a NAF to interact </w:t>
      </w:r>
      <w:r>
        <w:rPr>
          <w:lang w:eastAsia="zh-CN"/>
        </w:rPr>
        <w:t>with</w:t>
      </w:r>
      <w:r>
        <w:rPr>
          <w:rFonts w:hint="eastAsia"/>
          <w:lang w:eastAsia="zh-CN"/>
        </w:rPr>
        <w:t xml:space="preserve"> BSF and derives securi</w:t>
      </w:r>
      <w:r>
        <w:rPr>
          <w:lang w:eastAsia="zh-CN"/>
        </w:rPr>
        <w:t>t</w:t>
      </w:r>
      <w:r>
        <w:rPr>
          <w:rFonts w:hint="eastAsia"/>
          <w:lang w:eastAsia="zh-CN"/>
        </w:rPr>
        <w:t>y key</w:t>
      </w:r>
      <w:r>
        <w:rPr>
          <w:lang w:eastAsia="zh-CN"/>
        </w:rPr>
        <w:t>s</w:t>
      </w:r>
      <w:r>
        <w:rPr>
          <w:rFonts w:hint="eastAsia"/>
          <w:lang w:eastAsia="zh-CN"/>
        </w:rPr>
        <w:t>.</w:t>
      </w:r>
    </w:p>
    <w:p w14:paraId="7870A65F" w14:textId="77777777" w:rsidR="007E5720" w:rsidRDefault="007E5720" w:rsidP="007E5720">
      <w:pPr>
        <w:rPr>
          <w:color w:val="000000"/>
        </w:rPr>
      </w:pPr>
      <w:r>
        <w:rPr>
          <w:color w:val="000000"/>
        </w:rPr>
        <w:t>The procedures according to clause 10.4.1 and clause 10.4.2, respectively, are alternatives for MBMS security procedures. They are equal in terms of security provision. The UE shall support both alternatives for MBMS security procedures.</w:t>
      </w:r>
      <w:r w:rsidR="00815638">
        <w:rPr>
          <w:color w:val="000000"/>
        </w:rPr>
        <w:t xml:space="preserve"> The UE is informed about the supported MBMS security procedure by retrieval of the service attachment information from the SDF as defined in Annex H.</w:t>
      </w:r>
    </w:p>
    <w:p w14:paraId="14AB7FC7" w14:textId="77777777" w:rsidR="007E5720" w:rsidRDefault="007E5720" w:rsidP="007E5720">
      <w:pPr>
        <w:pStyle w:val="Heading3"/>
        <w:rPr>
          <w:rFonts w:hint="eastAsia"/>
          <w:lang w:eastAsia="zh-CN"/>
        </w:rPr>
      </w:pPr>
      <w:bookmarkStart w:id="197" w:name="_Toc517287140"/>
      <w:r>
        <w:rPr>
          <w:rFonts w:hint="eastAsia"/>
          <w:lang w:eastAsia="zh-CN"/>
        </w:rPr>
        <w:t>10.4.1</w:t>
      </w:r>
      <w:r w:rsidR="00182E56">
        <w:rPr>
          <w:lang w:eastAsia="zh-CN"/>
        </w:rPr>
        <w:tab/>
      </w:r>
      <w:r>
        <w:rPr>
          <w:rFonts w:hint="eastAsia"/>
          <w:lang w:eastAsia="zh-CN"/>
        </w:rPr>
        <w:t xml:space="preserve">HTTP based MBMS security </w:t>
      </w:r>
      <w:r w:rsidRPr="004818E3">
        <w:rPr>
          <w:rFonts w:hint="eastAsia"/>
        </w:rPr>
        <w:t>procedure</w:t>
      </w:r>
      <w:bookmarkEnd w:id="197"/>
    </w:p>
    <w:p w14:paraId="1251B31D" w14:textId="77777777" w:rsidR="007E5720" w:rsidRPr="00A22722" w:rsidRDefault="007E5720" w:rsidP="007E5720">
      <w:pPr>
        <w:rPr>
          <w:rFonts w:hint="eastAsia"/>
          <w:lang w:eastAsia="zh-CN"/>
        </w:rPr>
      </w:pPr>
      <w:r>
        <w:rPr>
          <w:rFonts w:hint="eastAsia"/>
          <w:lang w:eastAsia="zh-CN"/>
        </w:rPr>
        <w:t xml:space="preserve">Clause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10.4.1</w:t>
        </w:r>
      </w:smartTag>
      <w:r>
        <w:rPr>
          <w:rFonts w:hint="eastAsia"/>
          <w:lang w:eastAsia="zh-CN"/>
        </w:rPr>
        <w:t xml:space="preserve"> describes MSK procedures, and clause 10.4.2 describes MTK procedures.</w:t>
      </w:r>
    </w:p>
    <w:p w14:paraId="63510D64" w14:textId="77777777" w:rsidR="007E5720" w:rsidRPr="00AA6981" w:rsidRDefault="007E5720" w:rsidP="007E5720">
      <w:pPr>
        <w:pStyle w:val="Heading4"/>
        <w:rPr>
          <w:rFonts w:hint="eastAsia"/>
          <w:lang w:eastAsia="zh-CN"/>
        </w:rPr>
      </w:pPr>
      <w:bookmarkStart w:id="198" w:name="_Toc517287141"/>
      <w:smartTag w:uri="urn:schemas-microsoft-com:office:smarttags" w:element="chsdate">
        <w:smartTagPr>
          <w:attr w:name="Year" w:val="1899"/>
          <w:attr w:name="Month" w:val="12"/>
          <w:attr w:name="Day" w:val="30"/>
          <w:attr w:name="IsLunarDate" w:val="False"/>
          <w:attr w:name="IsROCDate" w:val="False"/>
        </w:smartTagPr>
        <w:r w:rsidRPr="00AA6981">
          <w:rPr>
            <w:rFonts w:hint="eastAsia"/>
          </w:rPr>
          <w:lastRenderedPageBreak/>
          <w:t>10.</w:t>
        </w:r>
        <w:r>
          <w:rPr>
            <w:rFonts w:hint="eastAsia"/>
            <w:lang w:eastAsia="zh-CN"/>
          </w:rPr>
          <w:t>4.1</w:t>
        </w:r>
      </w:smartTag>
      <w:r>
        <w:rPr>
          <w:rFonts w:hint="eastAsia"/>
          <w:lang w:eastAsia="zh-CN"/>
        </w:rPr>
        <w:t>.1</w:t>
      </w:r>
      <w:r w:rsidRPr="00AA6981">
        <w:rPr>
          <w:rFonts w:hint="eastAsia"/>
        </w:rPr>
        <w:tab/>
      </w:r>
      <w:r>
        <w:rPr>
          <w:rFonts w:hint="eastAsia"/>
          <w:lang w:eastAsia="zh-CN"/>
        </w:rPr>
        <w:t xml:space="preserve">MSK </w:t>
      </w:r>
      <w:r w:rsidRPr="004818E3">
        <w:rPr>
          <w:rFonts w:hint="eastAsia"/>
        </w:rPr>
        <w:t>procedures</w:t>
      </w:r>
      <w:bookmarkEnd w:id="198"/>
    </w:p>
    <w:p w14:paraId="377B9576" w14:textId="77777777" w:rsidR="007E5720" w:rsidRPr="00B01D5D" w:rsidRDefault="007E5720" w:rsidP="007E5720">
      <w:pPr>
        <w:rPr>
          <w:rFonts w:hint="eastAsia"/>
          <w:lang w:eastAsia="zh-CN"/>
        </w:rPr>
      </w:pPr>
      <w:r>
        <w:rPr>
          <w:rFonts w:hint="eastAsia"/>
          <w:lang w:eastAsia="zh-CN"/>
        </w:rPr>
        <w:t xml:space="preserve">The IMS based MBMS user service registration procedure,  deregistation procedure, MSK request procedure and MSK delivery procedure are defined in clause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10.4.1</w:t>
        </w:r>
      </w:smartTag>
      <w:r>
        <w:rPr>
          <w:rFonts w:hint="eastAsia"/>
          <w:lang w:eastAsia="zh-CN"/>
        </w:rPr>
        <w:t xml:space="preserve"> to 10.4.4 respectively. </w:t>
      </w:r>
    </w:p>
    <w:p w14:paraId="1B21AB6F" w14:textId="77777777" w:rsidR="007E5720" w:rsidRPr="00AA6981" w:rsidRDefault="007E5720" w:rsidP="007E5720">
      <w:pPr>
        <w:pStyle w:val="Heading5"/>
        <w:rPr>
          <w:rFonts w:hint="eastAsia"/>
          <w:lang w:eastAsia="zh-CN"/>
        </w:rPr>
      </w:pPr>
      <w:bookmarkStart w:id="199" w:name="_Toc517287142"/>
      <w:smartTag w:uri="urn:schemas-microsoft-com:office:smarttags" w:element="chsdate">
        <w:smartTagPr>
          <w:attr w:name="Year" w:val="1899"/>
          <w:attr w:name="Month" w:val="12"/>
          <w:attr w:name="Day" w:val="30"/>
          <w:attr w:name="IsLunarDate" w:val="False"/>
          <w:attr w:name="IsROCDate" w:val="False"/>
        </w:smartTagPr>
        <w:r w:rsidRPr="00AA6981">
          <w:rPr>
            <w:rFonts w:hint="eastAsia"/>
          </w:rPr>
          <w:t>10.</w:t>
        </w:r>
        <w:r>
          <w:rPr>
            <w:rFonts w:hint="eastAsia"/>
            <w:lang w:eastAsia="zh-CN"/>
          </w:rPr>
          <w:t>4.1</w:t>
        </w:r>
      </w:smartTag>
      <w:r>
        <w:rPr>
          <w:rFonts w:hint="eastAsia"/>
          <w:lang w:eastAsia="zh-CN"/>
        </w:rPr>
        <w:t>.1.1</w:t>
      </w:r>
      <w:r w:rsidRPr="00AA6981">
        <w:rPr>
          <w:rFonts w:hint="eastAsia"/>
        </w:rPr>
        <w:tab/>
      </w:r>
      <w:r w:rsidRPr="00AA6981">
        <w:t>IMS</w:t>
      </w:r>
      <w:r w:rsidRPr="00AA6981">
        <w:rPr>
          <w:rFonts w:hint="eastAsia"/>
        </w:rPr>
        <w:t xml:space="preserve"> </w:t>
      </w:r>
      <w:r>
        <w:rPr>
          <w:rFonts w:hint="eastAsia"/>
          <w:lang w:eastAsia="zh-CN"/>
        </w:rPr>
        <w:t xml:space="preserve">based </w:t>
      </w:r>
      <w:r w:rsidRPr="00AA6981">
        <w:rPr>
          <w:rFonts w:hint="eastAsia"/>
        </w:rPr>
        <w:t>MBMS</w:t>
      </w:r>
      <w:r>
        <w:rPr>
          <w:rFonts w:hint="eastAsia"/>
          <w:lang w:eastAsia="zh-CN"/>
        </w:rPr>
        <w:t xml:space="preserve"> user service key registration procedure</w:t>
      </w:r>
      <w:bookmarkEnd w:id="199"/>
    </w:p>
    <w:p w14:paraId="75BA7373" w14:textId="77777777" w:rsidR="000C3978" w:rsidRDefault="007E5720" w:rsidP="000C3978">
      <w:pPr>
        <w:pStyle w:val="TH"/>
      </w:pPr>
      <w:r>
        <w:object w:dxaOrig="8135" w:dyaOrig="5813" w14:anchorId="4D5309E8">
          <v:shape id="_x0000_i1055" type="#_x0000_t75" style="width:406.9pt;height:290.65pt" o:ole="">
            <v:imagedata r:id="rId47" o:title=""/>
          </v:shape>
          <o:OLEObject Type="Embed" ProgID="Visio.Drawing.11" ShapeID="_x0000_i1055" DrawAspect="Content" ObjectID="_1782981170" r:id="rId48"/>
        </w:object>
      </w:r>
    </w:p>
    <w:p w14:paraId="0CEBF07A" w14:textId="77777777" w:rsidR="000C3978" w:rsidRDefault="000C3978" w:rsidP="00A43B19">
      <w:pPr>
        <w:pStyle w:val="TF"/>
      </w:pPr>
      <w:r>
        <w:t>F</w:t>
      </w:r>
      <w:r>
        <w:rPr>
          <w:rFonts w:hint="eastAsia"/>
        </w:rPr>
        <w:t xml:space="preserve">igure </w:t>
      </w:r>
      <w:r>
        <w:t>23:</w:t>
      </w:r>
      <w:r>
        <w:rPr>
          <w:rFonts w:hint="eastAsia"/>
        </w:rPr>
        <w:t xml:space="preserve"> Security </w:t>
      </w:r>
      <w:r>
        <w:t>procedures</w:t>
      </w:r>
      <w:r>
        <w:rPr>
          <w:rFonts w:hint="eastAsia"/>
        </w:rPr>
        <w:t xml:space="preserve"> for IMS based MSMS user service</w:t>
      </w:r>
    </w:p>
    <w:p w14:paraId="527528CC" w14:textId="77777777" w:rsidR="000C3978" w:rsidRDefault="000C3978" w:rsidP="000C3978">
      <w:pPr>
        <w:pStyle w:val="FP"/>
      </w:pPr>
    </w:p>
    <w:p w14:paraId="73AB07F4" w14:textId="77777777" w:rsidR="00182E56" w:rsidRPr="004A55B6" w:rsidRDefault="00182E56" w:rsidP="000C3978">
      <w:pPr>
        <w:pStyle w:val="H6"/>
        <w:rPr>
          <w:rFonts w:hint="eastAsia"/>
        </w:rPr>
      </w:pPr>
      <w:r w:rsidRPr="004A55B6">
        <w:rPr>
          <w:rFonts w:hint="eastAsia"/>
        </w:rPr>
        <w:t>10.</w:t>
      </w:r>
      <w:r w:rsidRPr="004A55B6">
        <w:rPr>
          <w:rFonts w:hint="eastAsia"/>
          <w:lang w:eastAsia="zh-CN"/>
        </w:rPr>
        <w:t>4</w:t>
      </w:r>
      <w:r w:rsidRPr="004A55B6">
        <w:rPr>
          <w:rFonts w:hint="eastAsia"/>
        </w:rPr>
        <w:t>.1</w:t>
      </w:r>
      <w:r w:rsidRPr="004A55B6">
        <w:rPr>
          <w:rFonts w:hint="eastAsia"/>
          <w:lang w:eastAsia="zh-CN"/>
        </w:rPr>
        <w:t>.1.1.1</w:t>
      </w:r>
      <w:r w:rsidRPr="004A55B6">
        <w:rPr>
          <w:rFonts w:hint="eastAsia"/>
        </w:rPr>
        <w:t xml:space="preserve"> Procedures </w:t>
      </w:r>
      <w:r w:rsidRPr="004A55B6">
        <w:rPr>
          <w:rFonts w:hint="eastAsia"/>
          <w:lang w:eastAsia="zh-CN"/>
        </w:rPr>
        <w:t>at the</w:t>
      </w:r>
      <w:r w:rsidRPr="004A55B6">
        <w:rPr>
          <w:rFonts w:hint="eastAsia"/>
        </w:rPr>
        <w:t xml:space="preserve"> UE</w:t>
      </w:r>
    </w:p>
    <w:p w14:paraId="035D006C" w14:textId="77777777" w:rsidR="00182E56" w:rsidRDefault="00182E56" w:rsidP="00182E56">
      <w:pPr>
        <w:spacing w:afterLines="50" w:after="120"/>
        <w:rPr>
          <w:rFonts w:hint="eastAsia"/>
          <w:lang w:eastAsia="zh-CN"/>
        </w:rPr>
      </w:pPr>
      <w:r>
        <w:rPr>
          <w:rFonts w:hint="eastAsia"/>
          <w:lang w:eastAsia="zh-CN"/>
        </w:rPr>
        <w:t xml:space="preserve">When the user indicates to view an MBMS user </w:t>
      </w:r>
      <w:r>
        <w:rPr>
          <w:lang w:eastAsia="zh-CN"/>
        </w:rPr>
        <w:t>service</w:t>
      </w:r>
      <w:r>
        <w:rPr>
          <w:rFonts w:hint="eastAsia"/>
          <w:lang w:eastAsia="zh-CN"/>
        </w:rPr>
        <w:t xml:space="preserve">, the UE shall send a SIP INVITE message to SCF via IM </w:t>
      </w:r>
      <w:r>
        <w:rPr>
          <w:lang w:eastAsia="zh-CN"/>
        </w:rPr>
        <w:t>CN Subsystem</w:t>
      </w:r>
      <w:r>
        <w:rPr>
          <w:rFonts w:hint="eastAsia"/>
          <w:lang w:eastAsia="zh-CN"/>
        </w:rPr>
        <w:t xml:space="preserve">, The SIP INVITE message shall include MBMS </w:t>
      </w:r>
      <w:r>
        <w:rPr>
          <w:lang w:eastAsia="zh-CN"/>
        </w:rPr>
        <w:t>Service</w:t>
      </w:r>
      <w:r>
        <w:rPr>
          <w:rFonts w:hint="eastAsia"/>
          <w:lang w:eastAsia="zh-CN"/>
        </w:rPr>
        <w:t xml:space="preserve"> ID to indicate which service the user intends to watch, as defined in clause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8.3.3</w:t>
        </w:r>
      </w:smartTag>
      <w:r>
        <w:rPr>
          <w:rFonts w:hint="eastAsia"/>
          <w:lang w:eastAsia="zh-CN"/>
        </w:rPr>
        <w:t xml:space="preserve">.2, and a </w:t>
      </w:r>
      <w:r w:rsidRPr="00863D64">
        <w:rPr>
          <w:lang w:eastAsia="ja-JP"/>
        </w:rPr>
        <w:t>P-</w:t>
      </w:r>
      <w:r w:rsidRPr="00D94F5B">
        <w:rPr>
          <w:lang w:eastAsia="ja-JP"/>
        </w:rPr>
        <w:t xml:space="preserve"> </w:t>
      </w:r>
      <w:r w:rsidR="004B2BE8" w:rsidRPr="00602E63">
        <w:rPr>
          <w:lang w:eastAsia="ja-JP"/>
        </w:rPr>
        <w:t>Preferr</w:t>
      </w:r>
      <w:r w:rsidRPr="00D94F5B">
        <w:rPr>
          <w:lang w:eastAsia="ja-JP"/>
        </w:rPr>
        <w:t>ed</w:t>
      </w:r>
      <w:r w:rsidRPr="00863D64">
        <w:rPr>
          <w:lang w:eastAsia="ja-JP"/>
        </w:rPr>
        <w:t xml:space="preserve"> </w:t>
      </w:r>
      <w:r>
        <w:rPr>
          <w:lang w:eastAsia="ja-JP"/>
        </w:rPr>
        <w:t>–</w:t>
      </w:r>
      <w:r w:rsidRPr="00863D64">
        <w:rPr>
          <w:lang w:eastAsia="ja-JP"/>
        </w:rPr>
        <w:t>Identity</w:t>
      </w:r>
      <w:r>
        <w:rPr>
          <w:rFonts w:hint="eastAsia"/>
          <w:lang w:eastAsia="zh-CN"/>
        </w:rPr>
        <w:t xml:space="preserve"> header </w:t>
      </w:r>
      <w:r>
        <w:rPr>
          <w:lang w:eastAsia="zh-CN"/>
        </w:rPr>
        <w:t>with</w:t>
      </w:r>
      <w:r>
        <w:rPr>
          <w:rFonts w:hint="eastAsia"/>
          <w:lang w:eastAsia="zh-CN"/>
        </w:rPr>
        <w:t xml:space="preserve"> the value set to the desired user public identity.</w:t>
      </w:r>
    </w:p>
    <w:p w14:paraId="21E5EE8D" w14:textId="77777777" w:rsidR="00182E56" w:rsidRDefault="00182E56" w:rsidP="00182E56">
      <w:pPr>
        <w:rPr>
          <w:rFonts w:hint="eastAsia"/>
          <w:lang w:eastAsia="zh-CN"/>
        </w:rPr>
      </w:pPr>
      <w:r>
        <w:rPr>
          <w:rFonts w:hint="eastAsia"/>
          <w:lang w:eastAsia="zh-CN"/>
        </w:rPr>
        <w:t xml:space="preserve">After </w:t>
      </w:r>
      <w:r>
        <w:rPr>
          <w:lang w:eastAsia="zh-CN"/>
        </w:rPr>
        <w:t>receiving</w:t>
      </w:r>
      <w:r>
        <w:rPr>
          <w:rFonts w:hint="eastAsia"/>
          <w:lang w:eastAsia="zh-CN"/>
        </w:rPr>
        <w:t xml:space="preserve"> a SIP 200 OK message, the UE shall perform MSK </w:t>
      </w:r>
      <w:r>
        <w:rPr>
          <w:lang w:eastAsia="zh-CN"/>
        </w:rPr>
        <w:t>registration</w:t>
      </w:r>
      <w:r>
        <w:rPr>
          <w:rFonts w:hint="eastAsia"/>
          <w:lang w:eastAsia="zh-CN"/>
        </w:rPr>
        <w:t xml:space="preserve"> procedure as </w:t>
      </w:r>
      <w:r>
        <w:rPr>
          <w:lang w:eastAsia="zh-CN"/>
        </w:rPr>
        <w:t>def</w:t>
      </w:r>
      <w:r>
        <w:rPr>
          <w:rFonts w:hint="eastAsia"/>
          <w:lang w:eastAsia="zh-CN"/>
        </w:rPr>
        <w:t xml:space="preserve">ined in clause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6.3.</w:t>
        </w:r>
        <w:smartTag w:uri="urn:schemas-microsoft-com:office:smarttags" w:element="chmetcnv">
          <w:smartTagPr>
            <w:attr w:name="UnitName" w:val="a"/>
            <w:attr w:name="SourceValue" w:val="2.1"/>
            <w:attr w:name="HasSpace" w:val="False"/>
            <w:attr w:name="Negative" w:val="False"/>
            <w:attr w:name="NumberType" w:val="1"/>
            <w:attr w:name="TCSC" w:val="0"/>
          </w:smartTagPr>
          <w:r>
            <w:rPr>
              <w:rFonts w:hint="eastAsia"/>
              <w:lang w:eastAsia="zh-CN"/>
            </w:rPr>
            <w:t>2</w:t>
          </w:r>
        </w:smartTag>
      </w:smartTag>
      <w:r>
        <w:rPr>
          <w:rFonts w:hint="eastAsia"/>
          <w:lang w:eastAsia="zh-CN"/>
        </w:rPr>
        <w:t>.1a</w:t>
      </w:r>
      <w:r>
        <w:rPr>
          <w:rFonts w:hint="eastAsia"/>
          <w:lang w:eastAsia="zh-CN"/>
        </w:rPr>
        <w:t xml:space="preserve"> of TS 33.246[5]. The HTTP POST </w:t>
      </w:r>
      <w:r>
        <w:rPr>
          <w:lang w:eastAsia="zh-CN"/>
        </w:rPr>
        <w:t>message</w:t>
      </w:r>
      <w:r>
        <w:rPr>
          <w:rFonts w:hint="eastAsia"/>
          <w:lang w:eastAsia="zh-CN"/>
        </w:rPr>
        <w:t xml:space="preserve"> initiated by </w:t>
      </w:r>
      <w:r>
        <w:rPr>
          <w:lang w:eastAsia="zh-CN"/>
        </w:rPr>
        <w:t>the</w:t>
      </w:r>
      <w:r>
        <w:rPr>
          <w:rFonts w:hint="eastAsia"/>
          <w:lang w:eastAsia="zh-CN"/>
        </w:rPr>
        <w:t xml:space="preserve"> UE </w:t>
      </w:r>
      <w:r>
        <w:rPr>
          <w:lang w:eastAsia="zh-CN"/>
        </w:rPr>
        <w:t>and addressed to</w:t>
      </w:r>
      <w:r>
        <w:rPr>
          <w:rFonts w:hint="eastAsia"/>
          <w:lang w:eastAsia="zh-CN"/>
        </w:rPr>
        <w:t xml:space="preserve"> BMSC.UPF shall conform to TS 33.246[5], and include </w:t>
      </w:r>
      <w:r w:rsidRPr="00863D64">
        <w:rPr>
          <w:lang w:eastAsia="ja-JP"/>
        </w:rPr>
        <w:t>an HTTP X-3GPP-</w:t>
      </w:r>
      <w:r w:rsidRPr="00D94F5B">
        <w:rPr>
          <w:lang w:eastAsia="ja-JP"/>
        </w:rPr>
        <w:t xml:space="preserve"> Intended</w:t>
      </w:r>
      <w:r w:rsidRPr="00863D64">
        <w:rPr>
          <w:lang w:eastAsia="ja-JP"/>
        </w:rPr>
        <w:t xml:space="preserve"> -Identity header </w:t>
      </w:r>
      <w:r>
        <w:rPr>
          <w:lang w:eastAsia="zh-CN"/>
        </w:rPr>
        <w:t>as</w:t>
      </w:r>
      <w:r>
        <w:rPr>
          <w:rFonts w:hint="eastAsia"/>
          <w:lang w:eastAsia="zh-CN"/>
        </w:rPr>
        <w:t xml:space="preserve"> defined in </w:t>
      </w:r>
      <w:r w:rsidRPr="00863D64">
        <w:rPr>
          <w:lang w:eastAsia="ja-JP"/>
        </w:rPr>
        <w:t>TS</w:t>
      </w:r>
      <w:r>
        <w:rPr>
          <w:lang w:eastAsia="ja-JP"/>
        </w:rPr>
        <w:t> </w:t>
      </w:r>
      <w:r w:rsidRPr="00863D64">
        <w:rPr>
          <w:lang w:eastAsia="ja-JP"/>
        </w:rPr>
        <w:t>24.109</w:t>
      </w:r>
      <w:r>
        <w:rPr>
          <w:lang w:eastAsia="ja-JP"/>
        </w:rPr>
        <w:t> [22]</w:t>
      </w:r>
      <w:r>
        <w:rPr>
          <w:rFonts w:hint="eastAsia"/>
          <w:lang w:eastAsia="zh-CN"/>
        </w:rPr>
        <w:t xml:space="preserve"> with the value set to the user</w:t>
      </w:r>
      <w:r w:rsidR="001C2626">
        <w:rPr>
          <w:lang w:eastAsia="zh-CN"/>
        </w:rPr>
        <w:t>'</w:t>
      </w:r>
      <w:r>
        <w:rPr>
          <w:rFonts w:hint="eastAsia"/>
          <w:lang w:eastAsia="zh-CN"/>
        </w:rPr>
        <w:t>s public identity.</w:t>
      </w:r>
    </w:p>
    <w:p w14:paraId="0CFD5D5C" w14:textId="77777777" w:rsidR="00182E56" w:rsidRPr="004A55B6" w:rsidRDefault="00182E56" w:rsidP="00467F2E">
      <w:pPr>
        <w:pStyle w:val="H6"/>
        <w:rPr>
          <w:rFonts w:hint="eastAsia"/>
          <w:lang w:eastAsia="zh-CN"/>
        </w:rPr>
      </w:pPr>
      <w:smartTag w:uri="urn:schemas-microsoft-com:office:smarttags" w:element="chsdate">
        <w:smartTagPr>
          <w:attr w:name="Year" w:val="1899"/>
          <w:attr w:name="Month" w:val="12"/>
          <w:attr w:name="Day" w:val="30"/>
          <w:attr w:name="IsLunarDate" w:val="False"/>
          <w:attr w:name="IsROCDate" w:val="False"/>
        </w:smartTagPr>
        <w:r w:rsidRPr="004A55B6">
          <w:rPr>
            <w:rFonts w:hint="eastAsia"/>
          </w:rPr>
          <w:t>10.</w:t>
        </w:r>
        <w:r w:rsidRPr="004A55B6">
          <w:rPr>
            <w:rFonts w:hint="eastAsia"/>
            <w:lang w:eastAsia="zh-CN"/>
          </w:rPr>
          <w:t>4</w:t>
        </w:r>
        <w:r w:rsidRPr="004A55B6">
          <w:rPr>
            <w:rFonts w:hint="eastAsia"/>
          </w:rPr>
          <w:t>.</w:t>
        </w:r>
        <w:r w:rsidRPr="004A55B6">
          <w:rPr>
            <w:rFonts w:hint="eastAsia"/>
            <w:lang w:eastAsia="zh-CN"/>
          </w:rPr>
          <w:t>1</w:t>
        </w:r>
      </w:smartTag>
      <w:r w:rsidRPr="004A55B6">
        <w:rPr>
          <w:rFonts w:hint="eastAsia"/>
          <w:lang w:eastAsia="zh-CN"/>
        </w:rPr>
        <w:t>.1.1.2</w:t>
      </w:r>
      <w:r w:rsidRPr="004A55B6">
        <w:rPr>
          <w:rFonts w:hint="eastAsia"/>
        </w:rPr>
        <w:t xml:space="preserve"> Procedures </w:t>
      </w:r>
      <w:r w:rsidRPr="004A55B6">
        <w:rPr>
          <w:rFonts w:hint="eastAsia"/>
          <w:lang w:eastAsia="zh-CN"/>
        </w:rPr>
        <w:t>at the</w:t>
      </w:r>
      <w:r w:rsidRPr="004A55B6">
        <w:rPr>
          <w:rFonts w:hint="eastAsia"/>
        </w:rPr>
        <w:t xml:space="preserve"> IM C</w:t>
      </w:r>
      <w:r w:rsidRPr="004A55B6">
        <w:rPr>
          <w:rFonts w:hint="eastAsia"/>
          <w:lang w:eastAsia="zh-CN"/>
        </w:rPr>
        <w:t>N Subsystem</w:t>
      </w:r>
    </w:p>
    <w:p w14:paraId="6EF3467F" w14:textId="77777777" w:rsidR="00182E56" w:rsidRPr="00863D64" w:rsidRDefault="00182E56" w:rsidP="00182E56">
      <w:pPr>
        <w:rPr>
          <w:lang w:eastAsia="zh-CN"/>
        </w:rPr>
      </w:pPr>
      <w:r w:rsidRPr="00863D64">
        <w:rPr>
          <w:rFonts w:hint="eastAsia"/>
          <w:lang w:eastAsia="zh-CN"/>
        </w:rPr>
        <w:t xml:space="preserve">The IM CN Subsystem </w:t>
      </w:r>
      <w:r w:rsidRPr="00863D64">
        <w:rPr>
          <w:lang w:eastAsia="zh-CN"/>
        </w:rPr>
        <w:t xml:space="preserve">handles the SIP dialog as defined </w:t>
      </w:r>
      <w:r w:rsidRPr="00863D64">
        <w:rPr>
          <w:rFonts w:hint="eastAsia"/>
          <w:lang w:eastAsia="zh-CN"/>
        </w:rPr>
        <w:t>in 3GPP TS 23.228</w:t>
      </w:r>
      <w:r>
        <w:rPr>
          <w:lang w:eastAsia="zh-CN"/>
        </w:rPr>
        <w:t xml:space="preserve"> [6]</w:t>
      </w:r>
      <w:r w:rsidRPr="00863D64">
        <w:rPr>
          <w:rFonts w:hint="eastAsia"/>
          <w:lang w:eastAsia="zh-CN"/>
        </w:rPr>
        <w:t>.</w:t>
      </w:r>
    </w:p>
    <w:p w14:paraId="05E45932" w14:textId="77777777" w:rsidR="00182E56" w:rsidRPr="004A55B6" w:rsidRDefault="00182E56" w:rsidP="00467F2E">
      <w:pPr>
        <w:pStyle w:val="H6"/>
        <w:rPr>
          <w:rFonts w:hint="eastAsia"/>
        </w:rPr>
      </w:pPr>
      <w:smartTag w:uri="urn:schemas-microsoft-com:office:smarttags" w:element="chsdate">
        <w:smartTagPr>
          <w:attr w:name="Year" w:val="1899"/>
          <w:attr w:name="Month" w:val="12"/>
          <w:attr w:name="Day" w:val="30"/>
          <w:attr w:name="IsLunarDate" w:val="False"/>
          <w:attr w:name="IsROCDate" w:val="False"/>
        </w:smartTagPr>
        <w:r w:rsidRPr="004A55B6">
          <w:rPr>
            <w:rFonts w:hint="eastAsia"/>
          </w:rPr>
          <w:t>10.</w:t>
        </w:r>
        <w:r w:rsidRPr="004A55B6">
          <w:rPr>
            <w:rFonts w:hint="eastAsia"/>
            <w:lang w:eastAsia="zh-CN"/>
          </w:rPr>
          <w:t>4</w:t>
        </w:r>
        <w:r w:rsidRPr="004A55B6">
          <w:rPr>
            <w:rFonts w:hint="eastAsia"/>
          </w:rPr>
          <w:t>.</w:t>
        </w:r>
        <w:r w:rsidRPr="004A55B6">
          <w:rPr>
            <w:rFonts w:hint="eastAsia"/>
            <w:lang w:eastAsia="zh-CN"/>
          </w:rPr>
          <w:t>1</w:t>
        </w:r>
      </w:smartTag>
      <w:r w:rsidRPr="004A55B6">
        <w:rPr>
          <w:rFonts w:hint="eastAsia"/>
          <w:lang w:eastAsia="zh-CN"/>
        </w:rPr>
        <w:t>.1.1.3</w:t>
      </w:r>
      <w:r w:rsidRPr="004A55B6">
        <w:rPr>
          <w:rFonts w:hint="eastAsia"/>
        </w:rPr>
        <w:t xml:space="preserve"> Procedures </w:t>
      </w:r>
      <w:r w:rsidRPr="004A55B6">
        <w:rPr>
          <w:rFonts w:hint="eastAsia"/>
          <w:lang w:eastAsia="zh-CN"/>
        </w:rPr>
        <w:t>at</w:t>
      </w:r>
      <w:r w:rsidRPr="004A55B6">
        <w:rPr>
          <w:rFonts w:hint="eastAsia"/>
        </w:rPr>
        <w:t xml:space="preserve"> </w:t>
      </w:r>
      <w:r w:rsidRPr="004A55B6">
        <w:rPr>
          <w:rFonts w:hint="eastAsia"/>
          <w:lang w:eastAsia="zh-CN"/>
        </w:rPr>
        <w:t xml:space="preserve">the </w:t>
      </w:r>
      <w:r w:rsidRPr="004A55B6">
        <w:rPr>
          <w:rFonts w:hint="eastAsia"/>
        </w:rPr>
        <w:t>SCF</w:t>
      </w:r>
    </w:p>
    <w:p w14:paraId="243E8BBD" w14:textId="77777777" w:rsidR="00182E56" w:rsidRDefault="00182E56" w:rsidP="00182E56">
      <w:pPr>
        <w:spacing w:afterLines="50" w:after="120"/>
        <w:rPr>
          <w:rFonts w:hint="eastAsia"/>
          <w:lang w:eastAsia="zh-CN"/>
        </w:rPr>
      </w:pPr>
      <w:r w:rsidRPr="00900F14">
        <w:t xml:space="preserve">Upon receipt of </w:t>
      </w:r>
      <w:r>
        <w:rPr>
          <w:rFonts w:hint="eastAsia"/>
          <w:lang w:eastAsia="zh-CN"/>
        </w:rPr>
        <w:t xml:space="preserve">a </w:t>
      </w:r>
      <w:r w:rsidRPr="00900F14">
        <w:t>SIP INVITE request, the SCF shall</w:t>
      </w:r>
      <w:r w:rsidRPr="00900F14">
        <w:rPr>
          <w:lang w:eastAsia="zh-CN"/>
        </w:rPr>
        <w:t xml:space="preserve"> </w:t>
      </w:r>
      <w:r>
        <w:rPr>
          <w:rFonts w:hint="eastAsia"/>
          <w:lang w:eastAsia="zh-CN"/>
        </w:rPr>
        <w:t>perform</w:t>
      </w:r>
      <w:r w:rsidRPr="00900F14">
        <w:rPr>
          <w:lang w:eastAsia="zh-CN"/>
        </w:rPr>
        <w:t xml:space="preserve"> </w:t>
      </w:r>
      <w:r>
        <w:rPr>
          <w:lang w:eastAsia="zh-CN"/>
        </w:rPr>
        <w:t xml:space="preserve">service </w:t>
      </w:r>
      <w:r w:rsidRPr="00900F14">
        <w:rPr>
          <w:lang w:eastAsia="zh-CN"/>
        </w:rPr>
        <w:t>authorization procedure</w:t>
      </w:r>
      <w:r w:rsidRPr="00900F14">
        <w:rPr>
          <w:rFonts w:hint="eastAsia"/>
          <w:lang w:eastAsia="zh-CN"/>
        </w:rPr>
        <w:t xml:space="preserve"> </w:t>
      </w:r>
      <w:r>
        <w:rPr>
          <w:rFonts w:hint="eastAsia"/>
          <w:lang w:eastAsia="zh-CN"/>
        </w:rPr>
        <w:t xml:space="preserve">as defined in clause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8.3.3</w:t>
        </w:r>
      </w:smartTag>
      <w:r>
        <w:rPr>
          <w:rFonts w:hint="eastAsia"/>
          <w:lang w:eastAsia="zh-CN"/>
        </w:rPr>
        <w:t>.4.</w:t>
      </w:r>
    </w:p>
    <w:p w14:paraId="0E838A76" w14:textId="77777777" w:rsidR="00182E56" w:rsidRDefault="00182E56" w:rsidP="00182E56">
      <w:r>
        <w:rPr>
          <w:rFonts w:hint="eastAsia"/>
          <w:lang w:eastAsia="zh-CN"/>
        </w:rPr>
        <w:t xml:space="preserve">After successfully </w:t>
      </w:r>
      <w:r>
        <w:rPr>
          <w:lang w:eastAsia="zh-CN"/>
        </w:rPr>
        <w:t>service</w:t>
      </w:r>
      <w:r>
        <w:rPr>
          <w:rFonts w:hint="eastAsia"/>
          <w:lang w:eastAsia="zh-CN"/>
        </w:rPr>
        <w:t xml:space="preserve"> authorization, the SCF shall send an Authorization Notification HTTP POST message to BMSC.UPF. The HTTP POST message shall be populated as follows:</w:t>
      </w:r>
    </w:p>
    <w:p w14:paraId="67637834" w14:textId="77777777" w:rsidR="00182E56" w:rsidRDefault="00182E56" w:rsidP="00182E56">
      <w:pPr>
        <w:pStyle w:val="B1"/>
      </w:pPr>
      <w:r>
        <w:t>-</w:t>
      </w:r>
      <w:r>
        <w:tab/>
        <w:t>the HTTP version shall be 1.1 which is specified in RFC2616</w:t>
      </w:r>
      <w:r w:rsidR="00D67EE8">
        <w:t xml:space="preserve"> [34]</w:t>
      </w:r>
      <w:r>
        <w:t>;</w:t>
      </w:r>
    </w:p>
    <w:p w14:paraId="6E074A97" w14:textId="77777777" w:rsidR="00182E56" w:rsidRDefault="00182E56" w:rsidP="00182E56">
      <w:pPr>
        <w:pStyle w:val="B1"/>
      </w:pPr>
      <w:r>
        <w:lastRenderedPageBreak/>
        <w:t>-</w:t>
      </w:r>
      <w:r>
        <w:tab/>
        <w:t xml:space="preserve">the base of the Request-URI shall contain the full BM-SC key management URI (e.g. </w:t>
      </w:r>
      <w:r w:rsidRPr="00775A97">
        <w:t>http://bmsc.home1.net:1234</w:t>
      </w:r>
      <w:r>
        <w:t>);</w:t>
      </w:r>
    </w:p>
    <w:p w14:paraId="28C56BAF" w14:textId="77777777" w:rsidR="00182E56" w:rsidRDefault="00182E56" w:rsidP="00182E56">
      <w:pPr>
        <w:pStyle w:val="B1"/>
      </w:pPr>
      <w:r w:rsidRPr="00694D8D">
        <w:t>-</w:t>
      </w:r>
      <w:r w:rsidRPr="00694D8D">
        <w:tab/>
        <w:t>the Request-URI shall contain an URI parameter "requesttype" that shall be set to "</w:t>
      </w:r>
      <w:r w:rsidRPr="00694D8D">
        <w:rPr>
          <w:rFonts w:hint="eastAsia"/>
          <w:lang w:eastAsia="zh-CN"/>
        </w:rPr>
        <w:t>authorize</w:t>
      </w:r>
      <w:r w:rsidRPr="00694D8D">
        <w:t xml:space="preserve">", i.e. Request-URI takes the form of "/keymanagement?requesttype= </w:t>
      </w:r>
      <w:r w:rsidRPr="00694D8D">
        <w:rPr>
          <w:rFonts w:hint="eastAsia"/>
          <w:lang w:eastAsia="zh-CN"/>
        </w:rPr>
        <w:t>authorize</w:t>
      </w:r>
      <w:r w:rsidRPr="00694D8D">
        <w:t>";</w:t>
      </w:r>
    </w:p>
    <w:p w14:paraId="38C0D08C" w14:textId="77777777" w:rsidR="00182E56" w:rsidRPr="009B17F1" w:rsidRDefault="00182E56" w:rsidP="00182E56">
      <w:pPr>
        <w:pStyle w:val="B1"/>
        <w:rPr>
          <w:rFonts w:hint="eastAsia"/>
          <w:lang w:eastAsia="zh-CN"/>
        </w:rPr>
      </w:pPr>
      <w:r>
        <w:rPr>
          <w:rFonts w:hint="eastAsia"/>
          <w:lang w:eastAsia="zh-CN"/>
        </w:rPr>
        <w:t>-</w:t>
      </w:r>
      <w:r>
        <w:rPr>
          <w:rFonts w:hint="eastAsia"/>
          <w:lang w:eastAsia="zh-CN"/>
        </w:rPr>
        <w:tab/>
        <w:t xml:space="preserve">the </w:t>
      </w:r>
      <w:r w:rsidRPr="00694D8D">
        <w:rPr>
          <w:lang w:eastAsia="ja-JP"/>
        </w:rPr>
        <w:t xml:space="preserve">HTTP </w:t>
      </w:r>
      <w:r w:rsidRPr="00C11F48">
        <w:rPr>
          <w:lang w:eastAsia="ja-JP"/>
        </w:rPr>
        <w:t>X-3GPP-Asserted-Identity</w:t>
      </w:r>
      <w:r w:rsidRPr="00694D8D">
        <w:rPr>
          <w:lang w:eastAsia="ja-JP"/>
        </w:rPr>
        <w:t xml:space="preserve"> header</w:t>
      </w:r>
      <w:r>
        <w:rPr>
          <w:rFonts w:hint="eastAsia"/>
          <w:lang w:eastAsia="zh-CN"/>
        </w:rPr>
        <w:t xml:space="preserve"> shall be the IMPU of the user </w:t>
      </w:r>
      <w:r>
        <w:rPr>
          <w:lang w:eastAsia="zh-CN"/>
        </w:rPr>
        <w:t>retrieved</w:t>
      </w:r>
      <w:r>
        <w:rPr>
          <w:rFonts w:hint="eastAsia"/>
          <w:lang w:eastAsia="zh-CN"/>
        </w:rPr>
        <w:t xml:space="preserve"> from the SIP INVITE message.</w:t>
      </w:r>
    </w:p>
    <w:p w14:paraId="580D58A2" w14:textId="77777777" w:rsidR="00182E56" w:rsidRDefault="00182E56" w:rsidP="00182E56">
      <w:pPr>
        <w:pStyle w:val="B1"/>
      </w:pPr>
      <w:r>
        <w:t>-</w:t>
      </w:r>
      <w:r>
        <w:tab/>
        <w:t>the HTTP header Content-Type shall be the MIME type of the payload, i.e. "application/mbms-</w:t>
      </w:r>
      <w:r>
        <w:rPr>
          <w:rFonts w:hint="eastAsia"/>
          <w:lang w:eastAsia="zh-CN"/>
        </w:rPr>
        <w:t>authorize</w:t>
      </w:r>
      <w:r>
        <w:t xml:space="preserve">+xml". </w:t>
      </w:r>
    </w:p>
    <w:p w14:paraId="130E2D86" w14:textId="77777777" w:rsidR="00182E56" w:rsidRDefault="00182E56" w:rsidP="00182E56">
      <w:pPr>
        <w:pStyle w:val="B1"/>
        <w:rPr>
          <w:rFonts w:hint="eastAsia"/>
          <w:lang w:eastAsia="zh-CN"/>
        </w:rPr>
      </w:pPr>
      <w:r>
        <w:t>-</w:t>
      </w:r>
      <w:r>
        <w:tab/>
        <w:t xml:space="preserve">the HTTP payload shall contain request including </w:t>
      </w:r>
      <w:r>
        <w:rPr>
          <w:rFonts w:hint="eastAsia"/>
          <w:lang w:eastAsia="zh-CN"/>
        </w:rPr>
        <w:t xml:space="preserve">the authorized MBMS Service ID </w:t>
      </w:r>
      <w:r>
        <w:t xml:space="preserve">ServiceId </w:t>
      </w:r>
      <w:r>
        <w:rPr>
          <w:rFonts w:hint="eastAsia"/>
          <w:lang w:eastAsia="zh-CN"/>
        </w:rPr>
        <w:t xml:space="preserve">carried </w:t>
      </w:r>
      <w:r w:rsidRPr="007674EC">
        <w:rPr>
          <w:rFonts w:hint="eastAsia"/>
          <w:lang w:eastAsia="zh-CN"/>
        </w:rPr>
        <w:t xml:space="preserve">in </w:t>
      </w:r>
      <w:r w:rsidRPr="007674EC">
        <w:rPr>
          <w:lang w:eastAsia="zh-CN"/>
        </w:rPr>
        <w:t>the</w:t>
      </w:r>
      <w:r w:rsidRPr="007674EC">
        <w:rPr>
          <w:rFonts w:hint="eastAsia"/>
          <w:lang w:eastAsia="zh-CN"/>
        </w:rPr>
        <w:t xml:space="preserve"> SIP INVITE message</w:t>
      </w:r>
      <w:r w:rsidRPr="007674EC">
        <w:t>;</w:t>
      </w:r>
    </w:p>
    <w:p w14:paraId="21F52C06" w14:textId="77777777" w:rsidR="00182E56" w:rsidRDefault="00182E56" w:rsidP="00182E56">
      <w:pPr>
        <w:rPr>
          <w:lang w:eastAsia="zh-CN"/>
        </w:rPr>
      </w:pPr>
      <w:r>
        <w:rPr>
          <w:rFonts w:hint="eastAsia"/>
          <w:lang w:eastAsia="zh-CN"/>
        </w:rPr>
        <w:t xml:space="preserve">After </w:t>
      </w:r>
      <w:r>
        <w:rPr>
          <w:lang w:eastAsia="zh-CN"/>
        </w:rPr>
        <w:t>receiving</w:t>
      </w:r>
      <w:r>
        <w:rPr>
          <w:rFonts w:hint="eastAsia"/>
          <w:lang w:eastAsia="zh-CN"/>
        </w:rPr>
        <w:t xml:space="preserve"> an authorization </w:t>
      </w:r>
      <w:r>
        <w:rPr>
          <w:lang w:eastAsia="zh-CN"/>
        </w:rPr>
        <w:t>acknowledgement</w:t>
      </w:r>
      <w:r>
        <w:rPr>
          <w:rFonts w:hint="eastAsia"/>
          <w:lang w:eastAsia="zh-CN"/>
        </w:rPr>
        <w:t xml:space="preserve">, the SCF shall send a SIP 200 OK message to the UE as defined in </w:t>
      </w:r>
      <w:r>
        <w:rPr>
          <w:lang w:eastAsia="zh-CN"/>
        </w:rPr>
        <w:t>clause 8.3.</w:t>
      </w:r>
      <w:r>
        <w:rPr>
          <w:rFonts w:hint="eastAsia"/>
          <w:lang w:eastAsia="zh-CN"/>
        </w:rPr>
        <w:t>3</w:t>
      </w:r>
      <w:r>
        <w:rPr>
          <w:lang w:eastAsia="zh-CN"/>
        </w:rPr>
        <w:t>.4</w:t>
      </w:r>
      <w:r w:rsidR="00E77366">
        <w:rPr>
          <w:rFonts w:hint="eastAsia"/>
          <w:lang w:eastAsia="zh-CN"/>
        </w:rPr>
        <w:t>.</w:t>
      </w:r>
    </w:p>
    <w:p w14:paraId="55A69A73" w14:textId="77777777" w:rsidR="00182E56" w:rsidRPr="004A55B6" w:rsidRDefault="00182E56" w:rsidP="00467F2E">
      <w:pPr>
        <w:pStyle w:val="H6"/>
        <w:rPr>
          <w:rFonts w:hint="eastAsia"/>
          <w:lang w:eastAsia="zh-CN"/>
        </w:rPr>
      </w:pPr>
      <w:r w:rsidRPr="004A55B6">
        <w:rPr>
          <w:rFonts w:hint="eastAsia"/>
        </w:rPr>
        <w:t>10.</w:t>
      </w:r>
      <w:r w:rsidRPr="004A55B6">
        <w:rPr>
          <w:rFonts w:hint="eastAsia"/>
          <w:lang w:eastAsia="zh-CN"/>
        </w:rPr>
        <w:t>4.1</w:t>
      </w:r>
      <w:r w:rsidRPr="004A55B6">
        <w:rPr>
          <w:rFonts w:hint="eastAsia"/>
        </w:rPr>
        <w:t>.</w:t>
      </w:r>
      <w:r w:rsidRPr="004A55B6">
        <w:rPr>
          <w:rFonts w:hint="eastAsia"/>
          <w:lang w:eastAsia="zh-CN"/>
        </w:rPr>
        <w:t>1.1.</w:t>
      </w:r>
      <w:r w:rsidRPr="004A55B6">
        <w:rPr>
          <w:rFonts w:hint="eastAsia"/>
        </w:rPr>
        <w:t xml:space="preserve">4 Procedures </w:t>
      </w:r>
      <w:r w:rsidRPr="004A55B6">
        <w:rPr>
          <w:rFonts w:hint="eastAsia"/>
          <w:lang w:eastAsia="zh-CN"/>
        </w:rPr>
        <w:t>at</w:t>
      </w:r>
      <w:r w:rsidRPr="004A55B6">
        <w:rPr>
          <w:rFonts w:hint="eastAsia"/>
        </w:rPr>
        <w:t xml:space="preserve"> </w:t>
      </w:r>
      <w:r w:rsidRPr="004A55B6">
        <w:rPr>
          <w:rFonts w:hint="eastAsia"/>
          <w:lang w:eastAsia="zh-CN"/>
        </w:rPr>
        <w:t xml:space="preserve">the </w:t>
      </w:r>
      <w:r w:rsidRPr="004A55B6">
        <w:rPr>
          <w:rFonts w:hint="eastAsia"/>
        </w:rPr>
        <w:t>BM-SC</w:t>
      </w:r>
      <w:r w:rsidRPr="004A55B6">
        <w:rPr>
          <w:rFonts w:hint="eastAsia"/>
          <w:lang w:eastAsia="zh-CN"/>
        </w:rPr>
        <w:t>.UPF</w:t>
      </w:r>
    </w:p>
    <w:p w14:paraId="7380176C" w14:textId="77777777" w:rsidR="00182E56" w:rsidRDefault="00182E56" w:rsidP="00182E56">
      <w:pPr>
        <w:spacing w:afterLines="50" w:after="120"/>
        <w:rPr>
          <w:rFonts w:hint="eastAsia"/>
          <w:lang w:eastAsia="zh-CN"/>
        </w:rPr>
      </w:pPr>
      <w:r>
        <w:rPr>
          <w:rFonts w:hint="eastAsia"/>
          <w:lang w:eastAsia="zh-CN"/>
        </w:rPr>
        <w:t>Upon r</w:t>
      </w:r>
      <w:r w:rsidRPr="003D546D">
        <w:rPr>
          <w:rFonts w:hint="eastAsia"/>
          <w:lang w:eastAsia="zh-CN"/>
        </w:rPr>
        <w:t xml:space="preserve">eceiving </w:t>
      </w:r>
      <w:r>
        <w:rPr>
          <w:lang w:eastAsia="zh-CN"/>
        </w:rPr>
        <w:t>an</w:t>
      </w:r>
      <w:r>
        <w:rPr>
          <w:rFonts w:hint="eastAsia"/>
          <w:lang w:eastAsia="zh-CN"/>
        </w:rPr>
        <w:t xml:space="preserve"> Authorization Notification message from SCF, </w:t>
      </w:r>
      <w:r>
        <w:rPr>
          <w:lang w:eastAsia="zh-CN"/>
        </w:rPr>
        <w:t>the</w:t>
      </w:r>
      <w:r>
        <w:rPr>
          <w:rFonts w:hint="eastAsia"/>
          <w:lang w:eastAsia="zh-CN"/>
        </w:rPr>
        <w:t xml:space="preserve"> BMSC.UPF shall store the </w:t>
      </w:r>
      <w:r>
        <w:rPr>
          <w:lang w:eastAsia="zh-CN"/>
        </w:rPr>
        <w:t>received message</w:t>
      </w:r>
      <w:r>
        <w:rPr>
          <w:rFonts w:hint="eastAsia"/>
          <w:lang w:eastAsia="zh-CN"/>
        </w:rPr>
        <w:t xml:space="preserve">, and </w:t>
      </w:r>
      <w:r>
        <w:rPr>
          <w:lang w:eastAsia="zh-CN"/>
        </w:rPr>
        <w:t>respond</w:t>
      </w:r>
      <w:r>
        <w:rPr>
          <w:rFonts w:hint="eastAsia"/>
          <w:lang w:eastAsia="zh-CN"/>
        </w:rPr>
        <w:t xml:space="preserve"> </w:t>
      </w:r>
      <w:r>
        <w:rPr>
          <w:lang w:eastAsia="zh-CN"/>
        </w:rPr>
        <w:t>an</w:t>
      </w:r>
      <w:r>
        <w:rPr>
          <w:rFonts w:hint="eastAsia"/>
          <w:lang w:eastAsia="zh-CN"/>
        </w:rPr>
        <w:t xml:space="preserve"> Authorization A</w:t>
      </w:r>
      <w:r>
        <w:rPr>
          <w:lang w:eastAsia="zh-CN"/>
        </w:rPr>
        <w:t>cknowledgment</w:t>
      </w:r>
      <w:r>
        <w:rPr>
          <w:rFonts w:hint="eastAsia"/>
          <w:lang w:eastAsia="zh-CN"/>
        </w:rPr>
        <w:t xml:space="preserve"> HTTP 200 OK message.</w:t>
      </w:r>
    </w:p>
    <w:p w14:paraId="140F8EC9" w14:textId="77777777" w:rsidR="00182E56" w:rsidRDefault="00182E56" w:rsidP="00182E56">
      <w:pPr>
        <w:spacing w:afterLines="50" w:after="120"/>
        <w:rPr>
          <w:rFonts w:hint="eastAsia"/>
          <w:lang w:eastAsia="zh-CN"/>
        </w:rPr>
      </w:pPr>
      <w:r>
        <w:rPr>
          <w:rFonts w:hint="eastAsia"/>
          <w:lang w:eastAsia="zh-CN"/>
        </w:rPr>
        <w:t>Upon r</w:t>
      </w:r>
      <w:r w:rsidRPr="003D546D">
        <w:rPr>
          <w:rFonts w:hint="eastAsia"/>
          <w:lang w:eastAsia="zh-CN"/>
        </w:rPr>
        <w:t>eceiving</w:t>
      </w:r>
      <w:r>
        <w:rPr>
          <w:rFonts w:hint="eastAsia"/>
          <w:lang w:eastAsia="zh-CN"/>
        </w:rPr>
        <w:t xml:space="preserve"> MSK registration message from a UE, the BMSC.UPF shall act as a NAF </w:t>
      </w:r>
      <w:r>
        <w:rPr>
          <w:lang w:eastAsia="zh-CN"/>
        </w:rPr>
        <w:t>and perform</w:t>
      </w:r>
      <w:r>
        <w:rPr>
          <w:rFonts w:hint="eastAsia"/>
          <w:lang w:eastAsia="zh-CN"/>
        </w:rPr>
        <w:t xml:space="preserve"> GBA usage procedure with BSF to get GBA keys to derive MUK. The MUK is used for BM-SC.UPF to protect the transfer of MSK.</w:t>
      </w:r>
    </w:p>
    <w:p w14:paraId="33E574EF" w14:textId="77777777" w:rsidR="00182E56" w:rsidRDefault="00182E56" w:rsidP="00182E56">
      <w:pPr>
        <w:spacing w:afterLines="50" w:after="120"/>
        <w:rPr>
          <w:rFonts w:hint="eastAsia"/>
          <w:lang w:eastAsia="zh-CN"/>
        </w:rPr>
      </w:pPr>
      <w:r>
        <w:rPr>
          <w:rFonts w:hint="eastAsia"/>
          <w:lang w:eastAsia="zh-CN"/>
        </w:rPr>
        <w:t xml:space="preserve">The BMSC.UPF shall </w:t>
      </w:r>
      <w:r w:rsidRPr="008A78AE">
        <w:rPr>
          <w:rFonts w:hint="eastAsia"/>
          <w:lang w:eastAsia="zh-CN"/>
        </w:rPr>
        <w:t xml:space="preserve">authorize the UE </w:t>
      </w:r>
      <w:r w:rsidRPr="008A78AE">
        <w:rPr>
          <w:lang w:eastAsia="zh-CN"/>
        </w:rPr>
        <w:t>according</w:t>
      </w:r>
      <w:r w:rsidRPr="008A78AE">
        <w:rPr>
          <w:rFonts w:hint="eastAsia"/>
          <w:lang w:eastAsia="zh-CN"/>
        </w:rPr>
        <w:t xml:space="preserve"> to </w:t>
      </w:r>
      <w:r w:rsidRPr="008A78AE">
        <w:rPr>
          <w:lang w:eastAsia="zh-CN"/>
        </w:rPr>
        <w:t>the</w:t>
      </w:r>
      <w:r w:rsidRPr="008A78AE">
        <w:rPr>
          <w:rFonts w:hint="eastAsia"/>
          <w:lang w:eastAsia="zh-CN"/>
        </w:rPr>
        <w:t xml:space="preserve"> </w:t>
      </w:r>
      <w:r>
        <w:rPr>
          <w:rFonts w:hint="eastAsia"/>
          <w:lang w:eastAsia="zh-CN"/>
        </w:rPr>
        <w:t xml:space="preserve">stored </w:t>
      </w:r>
      <w:r w:rsidRPr="008A78AE">
        <w:rPr>
          <w:rFonts w:hint="eastAsia"/>
          <w:lang w:eastAsia="zh-CN"/>
        </w:rPr>
        <w:t>information</w:t>
      </w:r>
      <w:r w:rsidRPr="008A78AE">
        <w:rPr>
          <w:lang w:eastAsia="zh-CN"/>
        </w:rPr>
        <w:t>.</w:t>
      </w:r>
      <w:r>
        <w:rPr>
          <w:rFonts w:hint="eastAsia"/>
          <w:lang w:eastAsia="zh-CN"/>
        </w:rPr>
        <w:t xml:space="preserve"> The BMSC.UPF shall send MSKs to the UE </w:t>
      </w:r>
      <w:r>
        <w:rPr>
          <w:lang w:eastAsia="zh-CN"/>
        </w:rPr>
        <w:t>corresponding to</w:t>
      </w:r>
      <w:r>
        <w:rPr>
          <w:rFonts w:hint="eastAsia"/>
          <w:lang w:eastAsia="zh-CN"/>
        </w:rPr>
        <w:t xml:space="preserve"> the service IDs in the received message via MIKEY, as defined in clause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6.3.</w:t>
        </w:r>
        <w:smartTag w:uri="urn:schemas-microsoft-com:office:smarttags" w:element="chmetcnv">
          <w:smartTagPr>
            <w:attr w:name="UnitName" w:val="a"/>
            <w:attr w:name="SourceValue" w:val="2.1"/>
            <w:attr w:name="HasSpace" w:val="False"/>
            <w:attr w:name="Negative" w:val="False"/>
            <w:attr w:name="NumberType" w:val="1"/>
            <w:attr w:name="TCSC" w:val="0"/>
          </w:smartTagPr>
          <w:r>
            <w:rPr>
              <w:rFonts w:hint="eastAsia"/>
              <w:lang w:eastAsia="zh-CN"/>
            </w:rPr>
            <w:t>2</w:t>
          </w:r>
        </w:smartTag>
      </w:smartTag>
      <w:r>
        <w:rPr>
          <w:rFonts w:hint="eastAsia"/>
          <w:lang w:eastAsia="zh-CN"/>
        </w:rPr>
        <w:t>.1a</w:t>
      </w:r>
      <w:r>
        <w:rPr>
          <w:rFonts w:hint="eastAsia"/>
          <w:lang w:eastAsia="zh-CN"/>
        </w:rPr>
        <w:t xml:space="preserve"> of TS 33.246[5].</w:t>
      </w:r>
    </w:p>
    <w:p w14:paraId="04C3CC58" w14:textId="77777777" w:rsidR="00182E56" w:rsidRPr="004A55B6" w:rsidRDefault="00182E56" w:rsidP="00182E56">
      <w:pPr>
        <w:pStyle w:val="Heading5"/>
        <w:rPr>
          <w:rFonts w:hint="eastAsia"/>
          <w:szCs w:val="22"/>
          <w:lang w:eastAsia="zh-CN"/>
        </w:rPr>
      </w:pPr>
      <w:bookmarkStart w:id="200" w:name="_Toc517287143"/>
      <w:smartTag w:uri="urn:schemas-microsoft-com:office:smarttags" w:element="chsdate">
        <w:smartTagPr>
          <w:attr w:name="Year" w:val="1899"/>
          <w:attr w:name="Month" w:val="12"/>
          <w:attr w:name="Day" w:val="30"/>
          <w:attr w:name="IsLunarDate" w:val="False"/>
          <w:attr w:name="IsROCDate" w:val="False"/>
        </w:smartTagPr>
        <w:r w:rsidRPr="004A55B6">
          <w:rPr>
            <w:rFonts w:hint="eastAsia"/>
            <w:szCs w:val="22"/>
          </w:rPr>
          <w:t>10.</w:t>
        </w:r>
        <w:r w:rsidRPr="004A55B6">
          <w:rPr>
            <w:rFonts w:hint="eastAsia"/>
            <w:szCs w:val="22"/>
            <w:lang w:eastAsia="zh-CN"/>
          </w:rPr>
          <w:t>4.1</w:t>
        </w:r>
      </w:smartTag>
      <w:r w:rsidRPr="004A55B6">
        <w:rPr>
          <w:rFonts w:hint="eastAsia"/>
          <w:szCs w:val="22"/>
          <w:lang w:eastAsia="zh-CN"/>
        </w:rPr>
        <w:t>.1.2</w:t>
      </w:r>
      <w:r w:rsidRPr="004A55B6">
        <w:rPr>
          <w:rFonts w:hint="eastAsia"/>
          <w:szCs w:val="22"/>
        </w:rPr>
        <w:tab/>
      </w:r>
      <w:r w:rsidRPr="004A55B6">
        <w:rPr>
          <w:szCs w:val="22"/>
        </w:rPr>
        <w:t>IMS</w:t>
      </w:r>
      <w:r w:rsidRPr="004A55B6">
        <w:rPr>
          <w:rFonts w:hint="eastAsia"/>
          <w:szCs w:val="22"/>
        </w:rPr>
        <w:t xml:space="preserve"> </w:t>
      </w:r>
      <w:r w:rsidRPr="004A55B6">
        <w:rPr>
          <w:rFonts w:hint="eastAsia"/>
          <w:szCs w:val="22"/>
          <w:lang w:eastAsia="zh-CN"/>
        </w:rPr>
        <w:t xml:space="preserve">based </w:t>
      </w:r>
      <w:r w:rsidRPr="004A55B6">
        <w:rPr>
          <w:rFonts w:hint="eastAsia"/>
          <w:szCs w:val="22"/>
        </w:rPr>
        <w:t>MBMS</w:t>
      </w:r>
      <w:r w:rsidRPr="004A55B6">
        <w:rPr>
          <w:rFonts w:hint="eastAsia"/>
          <w:szCs w:val="22"/>
          <w:lang w:eastAsia="zh-CN"/>
        </w:rPr>
        <w:t xml:space="preserve"> user service key deregistration procedure</w:t>
      </w:r>
      <w:bookmarkEnd w:id="200"/>
    </w:p>
    <w:p w14:paraId="66830570" w14:textId="77777777" w:rsidR="00182E56" w:rsidRDefault="00182E56" w:rsidP="00182E56">
      <w:pPr>
        <w:spacing w:afterLines="50" w:after="120"/>
        <w:rPr>
          <w:lang w:eastAsia="zh-CN"/>
        </w:rPr>
      </w:pPr>
      <w:r>
        <w:rPr>
          <w:rFonts w:hint="eastAsia"/>
          <w:lang w:eastAsia="zh-CN"/>
        </w:rPr>
        <w:t xml:space="preserve">The </w:t>
      </w:r>
      <w:r w:rsidRPr="00516556">
        <w:rPr>
          <w:lang w:eastAsia="zh-CN"/>
        </w:rPr>
        <w:t>IMS</w:t>
      </w:r>
      <w:r w:rsidRPr="00516556">
        <w:rPr>
          <w:rFonts w:hint="eastAsia"/>
          <w:lang w:eastAsia="zh-CN"/>
        </w:rPr>
        <w:t xml:space="preserve"> based MBMS user service MSK request procedure conforms to clasue </w:t>
      </w:r>
      <w:smartTag w:uri="urn:schemas-microsoft-com:office:smarttags" w:element="chsdate">
        <w:smartTagPr>
          <w:attr w:name="IsROCDate" w:val="False"/>
          <w:attr w:name="IsLunarDate" w:val="False"/>
          <w:attr w:name="Day" w:val="30"/>
          <w:attr w:name="Month" w:val="12"/>
          <w:attr w:name="Year" w:val="1899"/>
        </w:smartTagPr>
        <w:r w:rsidRPr="00516556">
          <w:rPr>
            <w:rFonts w:hint="eastAsia"/>
            <w:lang w:eastAsia="zh-CN"/>
          </w:rPr>
          <w:t>6.3.2</w:t>
        </w:r>
      </w:smartTag>
      <w:r w:rsidRPr="00516556">
        <w:rPr>
          <w:rFonts w:hint="eastAsia"/>
          <w:lang w:eastAsia="zh-CN"/>
        </w:rPr>
        <w:t>.1B of TS 33.246[5].</w:t>
      </w:r>
      <w:r w:rsidRPr="00B40EE7">
        <w:rPr>
          <w:rFonts w:hint="eastAsia"/>
          <w:sz w:val="22"/>
          <w:szCs w:val="22"/>
          <w:lang w:eastAsia="zh-CN"/>
        </w:rPr>
        <w:t xml:space="preserve"> </w:t>
      </w:r>
      <w:r>
        <w:rPr>
          <w:rFonts w:hint="eastAsia"/>
          <w:lang w:eastAsia="zh-CN"/>
        </w:rPr>
        <w:t xml:space="preserve">Additionaly, The HTTP POST </w:t>
      </w:r>
      <w:r>
        <w:rPr>
          <w:lang w:eastAsia="zh-CN"/>
        </w:rPr>
        <w:t>message</w:t>
      </w:r>
      <w:r>
        <w:rPr>
          <w:rFonts w:hint="eastAsia"/>
          <w:lang w:eastAsia="zh-CN"/>
        </w:rPr>
        <w:t xml:space="preserve"> initiated by </w:t>
      </w:r>
      <w:r>
        <w:rPr>
          <w:lang w:eastAsia="zh-CN"/>
        </w:rPr>
        <w:t>the</w:t>
      </w:r>
      <w:r>
        <w:rPr>
          <w:rFonts w:hint="eastAsia"/>
          <w:lang w:eastAsia="zh-CN"/>
        </w:rPr>
        <w:t xml:space="preserve"> UE </w:t>
      </w:r>
      <w:r>
        <w:rPr>
          <w:lang w:eastAsia="zh-CN"/>
        </w:rPr>
        <w:t>and addressed to</w:t>
      </w:r>
      <w:r>
        <w:rPr>
          <w:rFonts w:hint="eastAsia"/>
          <w:lang w:eastAsia="zh-CN"/>
        </w:rPr>
        <w:t xml:space="preserve"> BMSC.UPF </w:t>
      </w:r>
      <w:r>
        <w:rPr>
          <w:lang w:eastAsia="zh-CN"/>
        </w:rPr>
        <w:t>shall include</w:t>
      </w:r>
      <w:r>
        <w:rPr>
          <w:rFonts w:hint="eastAsia"/>
          <w:lang w:eastAsia="zh-CN"/>
        </w:rPr>
        <w:t xml:space="preserve"> </w:t>
      </w:r>
      <w:r w:rsidRPr="00863D64">
        <w:rPr>
          <w:lang w:eastAsia="ja-JP"/>
        </w:rPr>
        <w:t>an HTTP X-3GPP-</w:t>
      </w:r>
      <w:r w:rsidRPr="00D94F5B">
        <w:rPr>
          <w:lang w:eastAsia="ja-JP"/>
        </w:rPr>
        <w:t xml:space="preserve"> Intended</w:t>
      </w:r>
      <w:r w:rsidRPr="00863D64">
        <w:rPr>
          <w:lang w:eastAsia="ja-JP"/>
        </w:rPr>
        <w:t xml:space="preserve"> -Identity header </w:t>
      </w:r>
      <w:r>
        <w:rPr>
          <w:lang w:eastAsia="zh-CN"/>
        </w:rPr>
        <w:t>as</w:t>
      </w:r>
      <w:r>
        <w:rPr>
          <w:rFonts w:hint="eastAsia"/>
          <w:lang w:eastAsia="zh-CN"/>
        </w:rPr>
        <w:t xml:space="preserve"> defined in </w:t>
      </w:r>
      <w:r w:rsidRPr="00863D64">
        <w:rPr>
          <w:lang w:eastAsia="ja-JP"/>
        </w:rPr>
        <w:t>TS</w:t>
      </w:r>
      <w:r>
        <w:rPr>
          <w:lang w:eastAsia="ja-JP"/>
        </w:rPr>
        <w:t> </w:t>
      </w:r>
      <w:r w:rsidRPr="00863D64">
        <w:rPr>
          <w:lang w:eastAsia="ja-JP"/>
        </w:rPr>
        <w:t>24.109</w:t>
      </w:r>
      <w:r>
        <w:rPr>
          <w:lang w:eastAsia="ja-JP"/>
        </w:rPr>
        <w:t> [22]</w:t>
      </w:r>
      <w:r>
        <w:rPr>
          <w:rFonts w:hint="eastAsia"/>
          <w:lang w:eastAsia="zh-CN"/>
        </w:rPr>
        <w:t xml:space="preserve"> with the value set to the user</w:t>
      </w:r>
      <w:r w:rsidR="001C2626">
        <w:rPr>
          <w:lang w:eastAsia="zh-CN"/>
        </w:rPr>
        <w:t>'</w:t>
      </w:r>
      <w:r>
        <w:rPr>
          <w:rFonts w:hint="eastAsia"/>
          <w:lang w:eastAsia="zh-CN"/>
        </w:rPr>
        <w:t>s public identity.</w:t>
      </w:r>
    </w:p>
    <w:p w14:paraId="4B747FBD" w14:textId="77777777" w:rsidR="00182E56" w:rsidRPr="004A55B6" w:rsidRDefault="00182E56" w:rsidP="00182E56">
      <w:pPr>
        <w:pStyle w:val="Heading5"/>
        <w:rPr>
          <w:rFonts w:hint="eastAsia"/>
          <w:szCs w:val="22"/>
          <w:lang w:eastAsia="zh-CN"/>
        </w:rPr>
      </w:pPr>
      <w:bookmarkStart w:id="201" w:name="_Toc517287144"/>
      <w:smartTag w:uri="urn:schemas-microsoft-com:office:smarttags" w:element="chsdate">
        <w:smartTagPr>
          <w:attr w:name="Year" w:val="1899"/>
          <w:attr w:name="Month" w:val="12"/>
          <w:attr w:name="Day" w:val="30"/>
          <w:attr w:name="IsLunarDate" w:val="False"/>
          <w:attr w:name="IsROCDate" w:val="False"/>
        </w:smartTagPr>
        <w:r w:rsidRPr="004A55B6">
          <w:rPr>
            <w:rFonts w:hint="eastAsia"/>
            <w:szCs w:val="22"/>
          </w:rPr>
          <w:t>10.</w:t>
        </w:r>
        <w:r w:rsidRPr="004A55B6">
          <w:rPr>
            <w:rFonts w:hint="eastAsia"/>
            <w:szCs w:val="22"/>
            <w:lang w:eastAsia="zh-CN"/>
          </w:rPr>
          <w:t>4.1</w:t>
        </w:r>
      </w:smartTag>
      <w:r w:rsidRPr="004A55B6">
        <w:rPr>
          <w:rFonts w:hint="eastAsia"/>
          <w:szCs w:val="22"/>
          <w:lang w:eastAsia="zh-CN"/>
        </w:rPr>
        <w:t>.1.3</w:t>
      </w:r>
      <w:r w:rsidRPr="004A55B6">
        <w:rPr>
          <w:rFonts w:hint="eastAsia"/>
          <w:szCs w:val="22"/>
        </w:rPr>
        <w:tab/>
      </w:r>
      <w:r w:rsidRPr="004A55B6">
        <w:rPr>
          <w:szCs w:val="22"/>
        </w:rPr>
        <w:t>IMS</w:t>
      </w:r>
      <w:r w:rsidRPr="004A55B6">
        <w:rPr>
          <w:rFonts w:hint="eastAsia"/>
          <w:szCs w:val="22"/>
        </w:rPr>
        <w:t xml:space="preserve"> </w:t>
      </w:r>
      <w:r w:rsidRPr="004A55B6">
        <w:rPr>
          <w:rFonts w:hint="eastAsia"/>
          <w:szCs w:val="22"/>
          <w:lang w:eastAsia="zh-CN"/>
        </w:rPr>
        <w:t xml:space="preserve">based </w:t>
      </w:r>
      <w:r w:rsidRPr="004A55B6">
        <w:rPr>
          <w:rFonts w:hint="eastAsia"/>
          <w:szCs w:val="22"/>
        </w:rPr>
        <w:t>MBMS</w:t>
      </w:r>
      <w:r w:rsidRPr="004A55B6">
        <w:rPr>
          <w:rFonts w:hint="eastAsia"/>
          <w:szCs w:val="22"/>
          <w:lang w:eastAsia="zh-CN"/>
        </w:rPr>
        <w:t xml:space="preserve"> user service MSK request procedure</w:t>
      </w:r>
      <w:bookmarkEnd w:id="201"/>
    </w:p>
    <w:p w14:paraId="4F555EA2" w14:textId="77777777" w:rsidR="00182E56" w:rsidRPr="0087504E" w:rsidRDefault="00182E56" w:rsidP="00182E56">
      <w:pPr>
        <w:spacing w:afterLines="50" w:after="120"/>
        <w:rPr>
          <w:lang w:eastAsia="zh-CN"/>
        </w:rPr>
      </w:pPr>
      <w:r>
        <w:rPr>
          <w:rFonts w:hint="eastAsia"/>
          <w:lang w:eastAsia="zh-CN"/>
        </w:rPr>
        <w:t xml:space="preserve">The </w:t>
      </w:r>
      <w:r w:rsidRPr="002468A7">
        <w:rPr>
          <w:lang w:eastAsia="zh-CN"/>
        </w:rPr>
        <w:t>IMS</w:t>
      </w:r>
      <w:r w:rsidRPr="002468A7">
        <w:rPr>
          <w:rFonts w:hint="eastAsia"/>
          <w:lang w:eastAsia="zh-CN"/>
        </w:rPr>
        <w:t xml:space="preserve"> based MBMS user service MSK request procedure conforms to clasue </w:t>
      </w:r>
      <w:smartTag w:uri="urn:schemas-microsoft-com:office:smarttags" w:element="chsdate">
        <w:smartTagPr>
          <w:attr w:name="IsROCDate" w:val="False"/>
          <w:attr w:name="IsLunarDate" w:val="False"/>
          <w:attr w:name="Day" w:val="30"/>
          <w:attr w:name="Month" w:val="12"/>
          <w:attr w:name="Year" w:val="1899"/>
        </w:smartTagPr>
        <w:r w:rsidRPr="002468A7">
          <w:rPr>
            <w:rFonts w:hint="eastAsia"/>
            <w:lang w:eastAsia="zh-CN"/>
          </w:rPr>
          <w:t>6.3.2</w:t>
        </w:r>
      </w:smartTag>
      <w:r w:rsidRPr="002468A7">
        <w:rPr>
          <w:rFonts w:hint="eastAsia"/>
          <w:lang w:eastAsia="zh-CN"/>
        </w:rPr>
        <w:t>.2 of TS 33.246[5].</w:t>
      </w:r>
      <w:r w:rsidRPr="00B40EE7">
        <w:rPr>
          <w:rFonts w:hint="eastAsia"/>
          <w:sz w:val="22"/>
          <w:szCs w:val="22"/>
          <w:lang w:eastAsia="zh-CN"/>
        </w:rPr>
        <w:t xml:space="preserve"> </w:t>
      </w:r>
      <w:r>
        <w:rPr>
          <w:rFonts w:hint="eastAsia"/>
          <w:lang w:eastAsia="zh-CN"/>
        </w:rPr>
        <w:t xml:space="preserve">Additionaly, The HTTP POST </w:t>
      </w:r>
      <w:r>
        <w:rPr>
          <w:lang w:eastAsia="zh-CN"/>
        </w:rPr>
        <w:t>message</w:t>
      </w:r>
      <w:r>
        <w:rPr>
          <w:rFonts w:hint="eastAsia"/>
          <w:lang w:eastAsia="zh-CN"/>
        </w:rPr>
        <w:t xml:space="preserve"> initiated by </w:t>
      </w:r>
      <w:r>
        <w:rPr>
          <w:lang w:eastAsia="zh-CN"/>
        </w:rPr>
        <w:t>the</w:t>
      </w:r>
      <w:r>
        <w:rPr>
          <w:rFonts w:hint="eastAsia"/>
          <w:lang w:eastAsia="zh-CN"/>
        </w:rPr>
        <w:t xml:space="preserve"> UE </w:t>
      </w:r>
      <w:r>
        <w:rPr>
          <w:lang w:eastAsia="zh-CN"/>
        </w:rPr>
        <w:t>and addressed to</w:t>
      </w:r>
      <w:r>
        <w:rPr>
          <w:rFonts w:hint="eastAsia"/>
          <w:lang w:eastAsia="zh-CN"/>
        </w:rPr>
        <w:t xml:space="preserve"> BMSC.UPF </w:t>
      </w:r>
      <w:r>
        <w:rPr>
          <w:lang w:eastAsia="zh-CN"/>
        </w:rPr>
        <w:t>shall include</w:t>
      </w:r>
      <w:r>
        <w:rPr>
          <w:rFonts w:hint="eastAsia"/>
          <w:lang w:eastAsia="zh-CN"/>
        </w:rPr>
        <w:t xml:space="preserve"> </w:t>
      </w:r>
      <w:r w:rsidRPr="00863D64">
        <w:rPr>
          <w:lang w:eastAsia="ja-JP"/>
        </w:rPr>
        <w:t>an HTTP X-3GPP-</w:t>
      </w:r>
      <w:r w:rsidRPr="00D94F5B">
        <w:rPr>
          <w:lang w:eastAsia="ja-JP"/>
        </w:rPr>
        <w:t xml:space="preserve"> Intended</w:t>
      </w:r>
      <w:r w:rsidRPr="00863D64">
        <w:rPr>
          <w:lang w:eastAsia="ja-JP"/>
        </w:rPr>
        <w:t xml:space="preserve"> -Identity header </w:t>
      </w:r>
      <w:r>
        <w:rPr>
          <w:lang w:eastAsia="zh-CN"/>
        </w:rPr>
        <w:t>as</w:t>
      </w:r>
      <w:r>
        <w:rPr>
          <w:rFonts w:hint="eastAsia"/>
          <w:lang w:eastAsia="zh-CN"/>
        </w:rPr>
        <w:t xml:space="preserve"> defined in </w:t>
      </w:r>
      <w:r w:rsidRPr="00863D64">
        <w:rPr>
          <w:lang w:eastAsia="ja-JP"/>
        </w:rPr>
        <w:t>TS</w:t>
      </w:r>
      <w:r>
        <w:rPr>
          <w:lang w:eastAsia="ja-JP"/>
        </w:rPr>
        <w:t> </w:t>
      </w:r>
      <w:r w:rsidRPr="00863D64">
        <w:rPr>
          <w:lang w:eastAsia="ja-JP"/>
        </w:rPr>
        <w:t>24.109</w:t>
      </w:r>
      <w:r>
        <w:rPr>
          <w:lang w:eastAsia="ja-JP"/>
        </w:rPr>
        <w:t> [22]</w:t>
      </w:r>
      <w:r>
        <w:rPr>
          <w:rFonts w:hint="eastAsia"/>
          <w:lang w:eastAsia="zh-CN"/>
        </w:rPr>
        <w:t xml:space="preserve"> with the value set to the user</w:t>
      </w:r>
      <w:r w:rsidR="001C2626">
        <w:rPr>
          <w:lang w:eastAsia="zh-CN"/>
        </w:rPr>
        <w:t>'</w:t>
      </w:r>
      <w:r>
        <w:rPr>
          <w:rFonts w:hint="eastAsia"/>
          <w:lang w:eastAsia="zh-CN"/>
        </w:rPr>
        <w:t>s public identity.</w:t>
      </w:r>
    </w:p>
    <w:p w14:paraId="191C590D" w14:textId="77777777" w:rsidR="00182E56" w:rsidRPr="004A55B6" w:rsidRDefault="00182E56" w:rsidP="00182E56">
      <w:pPr>
        <w:pStyle w:val="Heading5"/>
        <w:rPr>
          <w:rFonts w:hint="eastAsia"/>
          <w:szCs w:val="22"/>
          <w:lang w:eastAsia="zh-CN"/>
        </w:rPr>
      </w:pPr>
      <w:bookmarkStart w:id="202" w:name="_Toc517287145"/>
      <w:smartTag w:uri="urn:schemas-microsoft-com:office:smarttags" w:element="chsdate">
        <w:smartTagPr>
          <w:attr w:name="Year" w:val="1899"/>
          <w:attr w:name="Month" w:val="12"/>
          <w:attr w:name="Day" w:val="30"/>
          <w:attr w:name="IsLunarDate" w:val="False"/>
          <w:attr w:name="IsROCDate" w:val="False"/>
        </w:smartTagPr>
        <w:r w:rsidRPr="004A55B6">
          <w:rPr>
            <w:rFonts w:hint="eastAsia"/>
            <w:szCs w:val="22"/>
          </w:rPr>
          <w:t>10.</w:t>
        </w:r>
        <w:r w:rsidRPr="004A55B6">
          <w:rPr>
            <w:rFonts w:hint="eastAsia"/>
            <w:szCs w:val="22"/>
            <w:lang w:eastAsia="zh-CN"/>
          </w:rPr>
          <w:t>4.1</w:t>
        </w:r>
      </w:smartTag>
      <w:r w:rsidRPr="004A55B6">
        <w:rPr>
          <w:rFonts w:hint="eastAsia"/>
          <w:szCs w:val="22"/>
          <w:lang w:eastAsia="zh-CN"/>
        </w:rPr>
        <w:t>.1.4</w:t>
      </w:r>
      <w:r w:rsidRPr="004A55B6">
        <w:rPr>
          <w:rFonts w:hint="eastAsia"/>
          <w:szCs w:val="22"/>
        </w:rPr>
        <w:tab/>
      </w:r>
      <w:r w:rsidRPr="004A55B6">
        <w:rPr>
          <w:szCs w:val="22"/>
        </w:rPr>
        <w:t>IMS</w:t>
      </w:r>
      <w:r w:rsidRPr="004A55B6">
        <w:rPr>
          <w:rFonts w:hint="eastAsia"/>
          <w:szCs w:val="22"/>
        </w:rPr>
        <w:t xml:space="preserve"> </w:t>
      </w:r>
      <w:r w:rsidRPr="004A55B6">
        <w:rPr>
          <w:rFonts w:hint="eastAsia"/>
          <w:szCs w:val="22"/>
          <w:lang w:eastAsia="zh-CN"/>
        </w:rPr>
        <w:t xml:space="preserve">based </w:t>
      </w:r>
      <w:r w:rsidRPr="004A55B6">
        <w:rPr>
          <w:rFonts w:hint="eastAsia"/>
          <w:szCs w:val="22"/>
        </w:rPr>
        <w:t>MBMS</w:t>
      </w:r>
      <w:r w:rsidRPr="004A55B6">
        <w:rPr>
          <w:rFonts w:hint="eastAsia"/>
          <w:szCs w:val="22"/>
          <w:lang w:eastAsia="zh-CN"/>
        </w:rPr>
        <w:t xml:space="preserve"> user service MSK delivery procedure</w:t>
      </w:r>
      <w:bookmarkEnd w:id="202"/>
    </w:p>
    <w:p w14:paraId="6F910649" w14:textId="77777777" w:rsidR="00182E56" w:rsidRDefault="00182E56" w:rsidP="00182E56">
      <w:pPr>
        <w:spacing w:afterLines="50" w:after="120"/>
        <w:rPr>
          <w:lang w:eastAsia="zh-CN"/>
        </w:rPr>
      </w:pPr>
      <w:r>
        <w:rPr>
          <w:rFonts w:hint="eastAsia"/>
          <w:lang w:eastAsia="zh-CN"/>
        </w:rPr>
        <w:t xml:space="preserve">The </w:t>
      </w:r>
      <w:r w:rsidRPr="002468A7">
        <w:rPr>
          <w:lang w:eastAsia="zh-CN"/>
        </w:rPr>
        <w:t>IMS</w:t>
      </w:r>
      <w:r w:rsidRPr="002468A7">
        <w:rPr>
          <w:rFonts w:hint="eastAsia"/>
          <w:lang w:eastAsia="zh-CN"/>
        </w:rPr>
        <w:t xml:space="preserve"> based MBMS user service MSK delivery procedure conforms to clau</w:t>
      </w:r>
      <w:r w:rsidRPr="002468A7">
        <w:rPr>
          <w:lang w:eastAsia="zh-CN"/>
        </w:rPr>
        <w:t>s</w:t>
      </w:r>
      <w:r w:rsidRPr="002468A7">
        <w:rPr>
          <w:rFonts w:hint="eastAsia"/>
          <w:lang w:eastAsia="zh-CN"/>
        </w:rPr>
        <w:t xml:space="preserve">e </w:t>
      </w:r>
      <w:smartTag w:uri="urn:schemas-microsoft-com:office:smarttags" w:element="chsdate">
        <w:smartTagPr>
          <w:attr w:name="IsROCDate" w:val="False"/>
          <w:attr w:name="IsLunarDate" w:val="False"/>
          <w:attr w:name="Day" w:val="30"/>
          <w:attr w:name="Month" w:val="12"/>
          <w:attr w:name="Year" w:val="1899"/>
        </w:smartTagPr>
        <w:r w:rsidRPr="002468A7">
          <w:rPr>
            <w:rFonts w:hint="eastAsia"/>
            <w:lang w:eastAsia="zh-CN"/>
          </w:rPr>
          <w:t>6.3.2</w:t>
        </w:r>
      </w:smartTag>
      <w:r w:rsidRPr="002468A7">
        <w:rPr>
          <w:rFonts w:hint="eastAsia"/>
          <w:lang w:eastAsia="zh-CN"/>
        </w:rPr>
        <w:t>.3 of TS 33.246[5].</w:t>
      </w:r>
    </w:p>
    <w:p w14:paraId="29AB1210" w14:textId="77777777" w:rsidR="00182E56" w:rsidRPr="004A55B6" w:rsidRDefault="00182E56" w:rsidP="00182E56">
      <w:pPr>
        <w:pStyle w:val="Heading4"/>
        <w:rPr>
          <w:rFonts w:hint="eastAsia"/>
          <w:sz w:val="22"/>
          <w:szCs w:val="22"/>
          <w:lang w:eastAsia="zh-CN"/>
        </w:rPr>
      </w:pPr>
      <w:bookmarkStart w:id="203" w:name="_Toc517287146"/>
      <w:smartTag w:uri="urn:schemas-microsoft-com:office:smarttags" w:element="chsdate">
        <w:smartTagPr>
          <w:attr w:name="Year" w:val="1899"/>
          <w:attr w:name="Month" w:val="12"/>
          <w:attr w:name="Day" w:val="30"/>
          <w:attr w:name="IsLunarDate" w:val="False"/>
          <w:attr w:name="IsROCDate" w:val="False"/>
        </w:smartTagPr>
        <w:r w:rsidRPr="004A55B6">
          <w:rPr>
            <w:rFonts w:hint="eastAsia"/>
            <w:sz w:val="22"/>
            <w:szCs w:val="22"/>
          </w:rPr>
          <w:t>10.</w:t>
        </w:r>
        <w:r w:rsidRPr="004A55B6">
          <w:rPr>
            <w:rFonts w:hint="eastAsia"/>
            <w:sz w:val="22"/>
            <w:szCs w:val="22"/>
            <w:lang w:eastAsia="zh-CN"/>
          </w:rPr>
          <w:t>4.1</w:t>
        </w:r>
      </w:smartTag>
      <w:r w:rsidRPr="004A55B6">
        <w:rPr>
          <w:rFonts w:hint="eastAsia"/>
          <w:sz w:val="22"/>
          <w:szCs w:val="22"/>
          <w:lang w:eastAsia="zh-CN"/>
        </w:rPr>
        <w:t>.2</w:t>
      </w:r>
      <w:r w:rsidRPr="004A55B6">
        <w:rPr>
          <w:rFonts w:hint="eastAsia"/>
          <w:sz w:val="22"/>
          <w:szCs w:val="22"/>
        </w:rPr>
        <w:tab/>
      </w:r>
      <w:r w:rsidRPr="004A55B6">
        <w:rPr>
          <w:rFonts w:hint="eastAsia"/>
          <w:sz w:val="22"/>
          <w:szCs w:val="22"/>
          <w:lang w:eastAsia="zh-CN"/>
        </w:rPr>
        <w:t>MTK procedure</w:t>
      </w:r>
      <w:bookmarkEnd w:id="203"/>
    </w:p>
    <w:p w14:paraId="22E0A6E3" w14:textId="77777777" w:rsidR="00182E56" w:rsidRDefault="00182E56" w:rsidP="00182E56">
      <w:pPr>
        <w:spacing w:afterLines="50" w:after="120"/>
        <w:rPr>
          <w:rFonts w:hint="eastAsia"/>
          <w:lang w:eastAsia="zh-CN"/>
        </w:rPr>
      </w:pPr>
      <w:r>
        <w:rPr>
          <w:rFonts w:hint="eastAsia"/>
          <w:lang w:eastAsia="zh-CN"/>
        </w:rPr>
        <w:t xml:space="preserve">The </w:t>
      </w:r>
      <w:r w:rsidRPr="002468A7">
        <w:rPr>
          <w:lang w:eastAsia="zh-CN"/>
        </w:rPr>
        <w:t>IMS</w:t>
      </w:r>
      <w:r w:rsidRPr="002468A7">
        <w:rPr>
          <w:rFonts w:hint="eastAsia"/>
          <w:lang w:eastAsia="zh-CN"/>
        </w:rPr>
        <w:t xml:space="preserve"> based MBMS user service MTK procedure conforms to clau</w:t>
      </w:r>
      <w:r w:rsidRPr="002468A7">
        <w:rPr>
          <w:lang w:eastAsia="zh-CN"/>
        </w:rPr>
        <w:t>s</w:t>
      </w:r>
      <w:r w:rsidRPr="002468A7">
        <w:rPr>
          <w:rFonts w:hint="eastAsia"/>
          <w:lang w:eastAsia="zh-CN"/>
        </w:rPr>
        <w:t xml:space="preserve">e </w:t>
      </w:r>
      <w:smartTag w:uri="urn:schemas-microsoft-com:office:smarttags" w:element="chsdate">
        <w:smartTagPr>
          <w:attr w:name="Year" w:val="1899"/>
          <w:attr w:name="Month" w:val="12"/>
          <w:attr w:name="Day" w:val="30"/>
          <w:attr w:name="IsLunarDate" w:val="False"/>
          <w:attr w:name="IsROCDate" w:val="False"/>
        </w:smartTagPr>
        <w:r w:rsidRPr="002468A7">
          <w:rPr>
            <w:rFonts w:hint="eastAsia"/>
            <w:lang w:eastAsia="zh-CN"/>
          </w:rPr>
          <w:t>6.3.3</w:t>
        </w:r>
      </w:smartTag>
      <w:r w:rsidRPr="002468A7">
        <w:rPr>
          <w:rFonts w:hint="eastAsia"/>
          <w:lang w:eastAsia="zh-CN"/>
        </w:rPr>
        <w:t xml:space="preserve"> of TS 33.246[5].</w:t>
      </w:r>
    </w:p>
    <w:p w14:paraId="1F6F1959" w14:textId="77777777" w:rsidR="00182E56" w:rsidRDefault="00182E56" w:rsidP="00182E56">
      <w:pPr>
        <w:pStyle w:val="Heading3"/>
        <w:rPr>
          <w:lang w:eastAsia="zh-CN"/>
        </w:rPr>
      </w:pPr>
      <w:bookmarkStart w:id="204" w:name="_Toc517287147"/>
      <w:r>
        <w:rPr>
          <w:rFonts w:hint="eastAsia"/>
          <w:lang w:eastAsia="zh-CN"/>
        </w:rPr>
        <w:t>10.4.2</w:t>
      </w:r>
      <w:r>
        <w:rPr>
          <w:lang w:eastAsia="zh-CN"/>
        </w:rPr>
        <w:tab/>
      </w:r>
      <w:r w:rsidRPr="00C74DBB">
        <w:rPr>
          <w:rFonts w:hint="eastAsia"/>
          <w:lang w:eastAsia="zh-CN"/>
        </w:rPr>
        <w:t>SIP</w:t>
      </w:r>
      <w:r>
        <w:rPr>
          <w:rFonts w:hint="eastAsia"/>
          <w:lang w:eastAsia="zh-CN"/>
        </w:rPr>
        <w:t xml:space="preserve"> based MBMS </w:t>
      </w:r>
      <w:r w:rsidRPr="004818E3">
        <w:rPr>
          <w:rFonts w:hint="eastAsia"/>
        </w:rPr>
        <w:t>security</w:t>
      </w:r>
      <w:r>
        <w:rPr>
          <w:rFonts w:hint="eastAsia"/>
          <w:lang w:eastAsia="zh-CN"/>
        </w:rPr>
        <w:t xml:space="preserve"> procedure</w:t>
      </w:r>
      <w:r w:rsidR="00794C4B">
        <w:rPr>
          <w:lang w:eastAsia="zh-CN"/>
        </w:rPr>
        <w:t>s</w:t>
      </w:r>
      <w:bookmarkEnd w:id="204"/>
    </w:p>
    <w:p w14:paraId="042C3EBB" w14:textId="77777777" w:rsidR="00794C4B" w:rsidRPr="00794C4B" w:rsidRDefault="00794C4B" w:rsidP="00794C4B">
      <w:pPr>
        <w:pStyle w:val="Heading4"/>
        <w:rPr>
          <w:sz w:val="22"/>
          <w:szCs w:val="22"/>
          <w:lang w:eastAsia="zh-CN"/>
        </w:rPr>
      </w:pPr>
      <w:bookmarkStart w:id="205" w:name="_Toc517287148"/>
      <w:r>
        <w:rPr>
          <w:rFonts w:hint="eastAsia"/>
          <w:lang w:eastAsia="zh-CN"/>
        </w:rPr>
        <w:t>10.4.2.</w:t>
      </w:r>
      <w:r>
        <w:rPr>
          <w:lang w:eastAsia="zh-CN"/>
        </w:rPr>
        <w:t>0</w:t>
      </w:r>
      <w:r>
        <w:rPr>
          <w:lang w:eastAsia="zh-CN"/>
        </w:rPr>
        <w:tab/>
        <w:t>General</w:t>
      </w:r>
      <w:bookmarkEnd w:id="205"/>
    </w:p>
    <w:p w14:paraId="306F45C8" w14:textId="77777777" w:rsidR="00794C4B" w:rsidRDefault="00182E56" w:rsidP="00794C4B">
      <w:r>
        <w:rPr>
          <w:lang w:eastAsia="zh-CN"/>
        </w:rPr>
        <w:t>C</w:t>
      </w:r>
      <w:r>
        <w:rPr>
          <w:rFonts w:hint="eastAsia"/>
          <w:lang w:eastAsia="zh-CN"/>
        </w:rPr>
        <w:t>lause</w:t>
      </w:r>
      <w:r>
        <w:t xml:space="preserve"> 10.4.2 describes an alternative to clause 10.4.1 for MBMS security procedures, where the NAF for the MBMS User Services is implemented in the SCF </w:t>
      </w:r>
      <w:r>
        <w:rPr>
          <w:lang w:eastAsia="zh-CN"/>
        </w:rPr>
        <w:t>and</w:t>
      </w:r>
      <w:r>
        <w:rPr>
          <w:rFonts w:hint="eastAsia"/>
          <w:lang w:eastAsia="zh-CN"/>
        </w:rPr>
        <w:t xml:space="preserve"> interact</w:t>
      </w:r>
      <w:r>
        <w:rPr>
          <w:lang w:eastAsia="zh-CN"/>
        </w:rPr>
        <w:t>s</w:t>
      </w:r>
      <w:r>
        <w:rPr>
          <w:rFonts w:hint="eastAsia"/>
          <w:lang w:eastAsia="zh-CN"/>
        </w:rPr>
        <w:t xml:space="preserve"> </w:t>
      </w:r>
      <w:r>
        <w:rPr>
          <w:lang w:eastAsia="zh-CN"/>
        </w:rPr>
        <w:t>with</w:t>
      </w:r>
      <w:r>
        <w:rPr>
          <w:rFonts w:hint="eastAsia"/>
          <w:lang w:eastAsia="zh-CN"/>
        </w:rPr>
        <w:t xml:space="preserve"> </w:t>
      </w:r>
      <w:r w:rsidR="00794C4B">
        <w:rPr>
          <w:lang w:eastAsia="zh-CN"/>
        </w:rPr>
        <w:t xml:space="preserve">the </w:t>
      </w:r>
      <w:r>
        <w:rPr>
          <w:rFonts w:hint="eastAsia"/>
          <w:lang w:eastAsia="zh-CN"/>
        </w:rPr>
        <w:t>BSF</w:t>
      </w:r>
      <w:r>
        <w:t>.</w:t>
      </w:r>
      <w:r w:rsidR="00794C4B">
        <w:t xml:space="preserve"> The procedures apply for both ME and UICC based key management.</w:t>
      </w:r>
    </w:p>
    <w:p w14:paraId="37D4C5D3" w14:textId="77777777" w:rsidR="00794C4B" w:rsidRDefault="00794C4B" w:rsidP="00794C4B">
      <w:r>
        <w:t xml:space="preserve">The MBMS Security specification 3GPP TS 33.246  [5] defines a set of security procedures. The following list describes how these procedures are applied in the context of IMS based MBMS user services when using SIP based </w:t>
      </w:r>
      <w:r w:rsidRPr="008B4868">
        <w:t>MBMS security procedures</w:t>
      </w:r>
      <w:r>
        <w:t>.</w:t>
      </w:r>
    </w:p>
    <w:p w14:paraId="78B60405" w14:textId="77777777" w:rsidR="00794C4B" w:rsidRDefault="00794C4B" w:rsidP="00794C4B">
      <w:pPr>
        <w:pStyle w:val="B1"/>
      </w:pPr>
      <w:r>
        <w:t>-</w:t>
      </w:r>
      <w:r>
        <w:tab/>
      </w:r>
      <w:r w:rsidR="001C2626">
        <w:t>"</w:t>
      </w:r>
      <w:r>
        <w:t>MBMS User Service Registration procedure</w:t>
      </w:r>
      <w:r w:rsidR="001C2626">
        <w:t>"</w:t>
      </w:r>
      <w:r>
        <w:t>.</w:t>
      </w:r>
    </w:p>
    <w:p w14:paraId="79C521E2" w14:textId="77777777" w:rsidR="00794C4B" w:rsidRDefault="00794C4B" w:rsidP="00794C4B">
      <w:pPr>
        <w:pStyle w:val="B20"/>
      </w:pPr>
      <w:r>
        <w:lastRenderedPageBreak/>
        <w:t>-</w:t>
      </w:r>
      <w:r>
        <w:tab/>
        <w:t xml:space="preserve">In the context of SIP based </w:t>
      </w:r>
      <w:r w:rsidRPr="008B4868">
        <w:t>MBMS security procedure</w:t>
      </w:r>
      <w:r>
        <w:t>, this procedure is applied as specified in clause 10.4.2.1 in the present document.</w:t>
      </w:r>
    </w:p>
    <w:p w14:paraId="1AB1D4DD" w14:textId="77777777" w:rsidR="00794C4B" w:rsidRDefault="00794C4B" w:rsidP="00794C4B">
      <w:pPr>
        <w:pStyle w:val="B1"/>
      </w:pPr>
      <w:r>
        <w:t>-</w:t>
      </w:r>
      <w:r>
        <w:tab/>
      </w:r>
      <w:r w:rsidR="001C2626">
        <w:t>"</w:t>
      </w:r>
      <w:r>
        <w:t>MBMS User Service Deregistration procedure</w:t>
      </w:r>
      <w:r w:rsidR="001C2626">
        <w:t>"</w:t>
      </w:r>
      <w:r>
        <w:t xml:space="preserve">. </w:t>
      </w:r>
    </w:p>
    <w:p w14:paraId="333FDC35" w14:textId="77777777" w:rsidR="00794C4B" w:rsidRDefault="00794C4B" w:rsidP="00794C4B">
      <w:pPr>
        <w:pStyle w:val="B20"/>
      </w:pPr>
      <w:r>
        <w:t>-</w:t>
      </w:r>
      <w:r>
        <w:tab/>
        <w:t xml:space="preserve">In the context of SIP based </w:t>
      </w:r>
      <w:r w:rsidRPr="008B4868">
        <w:t>MBMS security procedure</w:t>
      </w:r>
      <w:r>
        <w:t>, this procedure is applied as specified in clause 10.4.2.1A in the present document.</w:t>
      </w:r>
    </w:p>
    <w:p w14:paraId="33EFA064" w14:textId="77777777" w:rsidR="00794C4B" w:rsidRDefault="00794C4B" w:rsidP="00794C4B">
      <w:pPr>
        <w:pStyle w:val="B1"/>
      </w:pPr>
      <w:r>
        <w:t>-</w:t>
      </w:r>
      <w:r>
        <w:tab/>
      </w:r>
      <w:r w:rsidR="001C2626">
        <w:t>"</w:t>
      </w:r>
      <w:r>
        <w:t>Basic MSK request procedure</w:t>
      </w:r>
      <w:r w:rsidR="001C2626">
        <w:t>"</w:t>
      </w:r>
      <w:r>
        <w:t xml:space="preserve">.  </w:t>
      </w:r>
    </w:p>
    <w:p w14:paraId="0AE8EC94" w14:textId="77777777" w:rsidR="00794C4B" w:rsidRDefault="00794C4B" w:rsidP="00794C4B">
      <w:pPr>
        <w:pStyle w:val="B20"/>
      </w:pPr>
      <w:r>
        <w:t>-</w:t>
      </w:r>
      <w:r>
        <w:tab/>
        <w:t xml:space="preserve">In the context of SIP based </w:t>
      </w:r>
      <w:r w:rsidRPr="008B4868">
        <w:t>MBMS security procedure</w:t>
      </w:r>
      <w:r>
        <w:t>, this procedure is applied as specified in clause 10.4.2.2 in the present document.</w:t>
      </w:r>
    </w:p>
    <w:p w14:paraId="24C8B1D9" w14:textId="77777777" w:rsidR="00794C4B" w:rsidRDefault="00794C4B" w:rsidP="00794C4B">
      <w:pPr>
        <w:pStyle w:val="B1"/>
      </w:pPr>
      <w:r>
        <w:t>-</w:t>
      </w:r>
      <w:r>
        <w:tab/>
      </w:r>
      <w:r w:rsidR="001C2626">
        <w:t>"</w:t>
      </w:r>
      <w:r>
        <w:t>Missed key update procedure</w:t>
      </w:r>
      <w:r w:rsidR="001C2626">
        <w:t>"</w:t>
      </w:r>
      <w:r>
        <w:t>.</w:t>
      </w:r>
    </w:p>
    <w:p w14:paraId="425BA1A1" w14:textId="77777777" w:rsidR="00794C4B" w:rsidRDefault="00794C4B" w:rsidP="00794C4B">
      <w:pPr>
        <w:pStyle w:val="B20"/>
      </w:pPr>
      <w:r>
        <w:t>-</w:t>
      </w:r>
      <w:r>
        <w:tab/>
        <w:t>This procedure is equivalent to Basic MSK request procedure.</w:t>
      </w:r>
    </w:p>
    <w:p w14:paraId="5054887C" w14:textId="77777777" w:rsidR="00794C4B" w:rsidRDefault="00794C4B" w:rsidP="00794C4B">
      <w:pPr>
        <w:pStyle w:val="B1"/>
      </w:pPr>
      <w:r>
        <w:t>-</w:t>
      </w:r>
      <w:r>
        <w:tab/>
      </w:r>
      <w:r w:rsidR="001C2626">
        <w:t>"</w:t>
      </w:r>
      <w:r>
        <w:t>BM-SC solicited pull procedure</w:t>
      </w:r>
      <w:r w:rsidR="001C2626">
        <w:t>"</w:t>
      </w:r>
      <w:r>
        <w:t>.</w:t>
      </w:r>
    </w:p>
    <w:p w14:paraId="5604E592" w14:textId="77777777" w:rsidR="00794C4B" w:rsidRDefault="00794C4B" w:rsidP="00794C4B">
      <w:pPr>
        <w:pStyle w:val="B20"/>
      </w:pPr>
      <w:r>
        <w:t>-</w:t>
      </w:r>
      <w:r>
        <w:tab/>
        <w:t xml:space="preserve">In the context of SIP based </w:t>
      </w:r>
      <w:r w:rsidRPr="008B4868">
        <w:t>MBMS security procedure</w:t>
      </w:r>
      <w:r>
        <w:t>, this procedure is applied as specified in clause 10.4.2.4 in the present document.</w:t>
      </w:r>
    </w:p>
    <w:p w14:paraId="14E7FACB" w14:textId="77777777" w:rsidR="00794C4B" w:rsidRDefault="00794C4B" w:rsidP="00794C4B">
      <w:pPr>
        <w:pStyle w:val="B1"/>
      </w:pPr>
      <w:r>
        <w:t xml:space="preserve"> -</w:t>
      </w:r>
      <w:r>
        <w:tab/>
      </w:r>
      <w:r w:rsidR="001C2626">
        <w:t>"</w:t>
      </w:r>
      <w:r>
        <w:t>MSK delivery procedure</w:t>
      </w:r>
      <w:r w:rsidR="001C2626">
        <w:t>"</w:t>
      </w:r>
    </w:p>
    <w:p w14:paraId="228CEEAD" w14:textId="77777777" w:rsidR="00794C4B" w:rsidRDefault="00794C4B" w:rsidP="00794C4B">
      <w:pPr>
        <w:pStyle w:val="B20"/>
      </w:pPr>
      <w:r>
        <w:t>-</w:t>
      </w:r>
      <w:r>
        <w:tab/>
        <w:t xml:space="preserve">In the context of SIP based </w:t>
      </w:r>
      <w:r w:rsidRPr="008B4868">
        <w:t>MBMS security procedure</w:t>
      </w:r>
      <w:r>
        <w:t>, this procedure is applied as defined TS 33.246 [5] with exception that SCF FQDN is sent instead of BM-SC FQDN.</w:t>
      </w:r>
    </w:p>
    <w:p w14:paraId="13AD2DC7" w14:textId="77777777" w:rsidR="00794C4B" w:rsidRDefault="00794C4B" w:rsidP="00794C4B">
      <w:pPr>
        <w:pStyle w:val="B1"/>
      </w:pPr>
      <w:r>
        <w:t>-</w:t>
      </w:r>
      <w:r>
        <w:tab/>
      </w:r>
      <w:r w:rsidR="001C2626">
        <w:t>"</w:t>
      </w:r>
      <w:r>
        <w:t>MTK update procedure</w:t>
      </w:r>
      <w:r w:rsidR="001C2626">
        <w:t>"</w:t>
      </w:r>
    </w:p>
    <w:p w14:paraId="75C1F758" w14:textId="77777777" w:rsidR="00794C4B" w:rsidRDefault="00794C4B" w:rsidP="00794C4B">
      <w:pPr>
        <w:pStyle w:val="B20"/>
      </w:pPr>
      <w:r>
        <w:t>-</w:t>
      </w:r>
      <w:r>
        <w:tab/>
        <w:t>In the context of SIP based MBMS user services this procedure is applied as defined TS 33.246 [5].</w:t>
      </w:r>
    </w:p>
    <w:p w14:paraId="2D3AD2D2" w14:textId="77777777" w:rsidR="00794C4B" w:rsidRPr="00182E56" w:rsidRDefault="00794C4B" w:rsidP="00794C4B">
      <w:pPr>
        <w:pStyle w:val="FP"/>
      </w:pPr>
    </w:p>
    <w:p w14:paraId="44B692D6" w14:textId="77777777" w:rsidR="00182E56" w:rsidRPr="00A6422B" w:rsidRDefault="00182E56" w:rsidP="00182E56">
      <w:pPr>
        <w:pStyle w:val="Heading4"/>
        <w:rPr>
          <w:sz w:val="22"/>
          <w:szCs w:val="22"/>
          <w:lang w:eastAsia="zh-CN"/>
        </w:rPr>
      </w:pPr>
      <w:bookmarkStart w:id="206" w:name="_Toc517287149"/>
      <w:r w:rsidRPr="00A6422B">
        <w:rPr>
          <w:rFonts w:hint="eastAsia"/>
          <w:sz w:val="22"/>
          <w:szCs w:val="22"/>
          <w:lang w:eastAsia="zh-CN"/>
        </w:rPr>
        <w:t>10.4.2.1</w:t>
      </w:r>
      <w:r>
        <w:rPr>
          <w:sz w:val="22"/>
          <w:szCs w:val="22"/>
          <w:lang w:eastAsia="zh-CN"/>
        </w:rPr>
        <w:tab/>
      </w:r>
      <w:r w:rsidR="00794C4B">
        <w:rPr>
          <w:sz w:val="22"/>
          <w:szCs w:val="22"/>
          <w:lang w:eastAsia="zh-CN"/>
        </w:rPr>
        <w:t xml:space="preserve">SIP based MBMS </w:t>
      </w:r>
      <w:r w:rsidRPr="00A6422B">
        <w:rPr>
          <w:sz w:val="22"/>
          <w:szCs w:val="22"/>
          <w:lang w:eastAsia="zh-CN"/>
        </w:rPr>
        <w:t>User Service Registration</w:t>
      </w:r>
      <w:bookmarkEnd w:id="206"/>
    </w:p>
    <w:p w14:paraId="2B2BFFB3" w14:textId="77777777" w:rsidR="00182E56" w:rsidRPr="00892D89" w:rsidRDefault="00182E56" w:rsidP="00182E56">
      <w:pPr>
        <w:rPr>
          <w:lang w:val="en-US"/>
        </w:rPr>
      </w:pPr>
      <w:r w:rsidRPr="00892D89">
        <w:rPr>
          <w:lang w:val="en-US"/>
        </w:rPr>
        <w:t xml:space="preserve">This procedure is used to register a UE with </w:t>
      </w:r>
      <w:r w:rsidR="00794C4B">
        <w:rPr>
          <w:lang w:val="en-US"/>
        </w:rPr>
        <w:t>one or more MBMS</w:t>
      </w:r>
      <w:r w:rsidRPr="00892D89">
        <w:rPr>
          <w:lang w:val="en-US"/>
        </w:rPr>
        <w:t xml:space="preserve"> User Service</w:t>
      </w:r>
      <w:r w:rsidR="00794C4B">
        <w:rPr>
          <w:lang w:val="en-US"/>
        </w:rPr>
        <w:t>s</w:t>
      </w:r>
      <w:r w:rsidRPr="00892D89">
        <w:rPr>
          <w:lang w:val="en-US"/>
        </w:rPr>
        <w:t>.</w:t>
      </w:r>
    </w:p>
    <w:p w14:paraId="51FD3557" w14:textId="77777777" w:rsidR="00794C4B" w:rsidRDefault="00794C4B" w:rsidP="00794C4B">
      <w:r>
        <w:t>It is assumed that the UE has received the service  description (cf. clause 10.2). The service description includes</w:t>
      </w:r>
      <w:r w:rsidRPr="00CA0B76">
        <w:t>, e.g. the service protection description</w:t>
      </w:r>
      <w:r w:rsidRPr="00E95D92">
        <w:t xml:space="preserve">. The service protection description is similar as defined in 3GPP TS 33.246 </w:t>
      </w:r>
      <w:r w:rsidR="00D67EE8">
        <w:t xml:space="preserve">[5] </w:t>
      </w:r>
      <w:r w:rsidRPr="00E95D92">
        <w:t>with the following exception: the FQDN of the BM-SC is not included in the service protection description. Instead</w:t>
      </w:r>
      <w:r>
        <w:t>, the service protection description for the s</w:t>
      </w:r>
      <w:r w:rsidRPr="00E95D92">
        <w:t>ervice</w:t>
      </w:r>
      <w:r>
        <w:t xml:space="preserve"> shall include an FQDN belonging to the SCF as the SCF acts as a NAF. </w:t>
      </w:r>
    </w:p>
    <w:p w14:paraId="79F43719" w14:textId="77777777" w:rsidR="00794C4B" w:rsidRDefault="00794C4B" w:rsidP="00794C4B">
      <w:pPr>
        <w:pStyle w:val="NO"/>
      </w:pPr>
      <w:r>
        <w:t>NOTE 1:</w:t>
      </w:r>
      <w:r w:rsidR="001C2626">
        <w:tab/>
      </w:r>
      <w:r>
        <w:t xml:space="preserve">This is to ensure consistent NAF key derivation in the UE and in the BSF as the SCF acts as a NAF and as the FQDN of the NAF is used as input in NAF key derivation.  </w:t>
      </w:r>
    </w:p>
    <w:p w14:paraId="28F2BAE3" w14:textId="77777777" w:rsidR="00794C4B" w:rsidRDefault="00794C4B" w:rsidP="00794C4B">
      <w:r>
        <w:t xml:space="preserve">In case more than one BM-SCs are connected to the SCF, the SCF shall locally associate a different one of its FQDNs to each connected BM-SC. As there is one NAF FQDN indicated in the service protection description for each service, the SCF (NAF) will know from the userServiceId </w:t>
      </w:r>
      <w:smartTag w:uri="urn:schemas-microsoft-com:office:smarttags" w:element="time">
        <w:smartTag w:uri="urn:schemas-microsoft-com:office:smarttags" w:element="State">
          <w:r>
            <w:t>ind</w:t>
          </w:r>
        </w:smartTag>
      </w:smartTag>
      <w:r>
        <w:t>icated by the UE which NAF FQDN to be used for NAF key derivation.</w:t>
      </w:r>
    </w:p>
    <w:p w14:paraId="02F8533C" w14:textId="77777777" w:rsidR="00794C4B" w:rsidRDefault="00794C4B" w:rsidP="00794C4B">
      <w:pPr>
        <w:pStyle w:val="NO"/>
      </w:pPr>
      <w:r>
        <w:t>NOTE 2:</w:t>
      </w:r>
      <w:r>
        <w:tab/>
        <w:t xml:space="preserve">This will ensure that each connected BM-SC will get different NAF key, and consequently will get different MUK. GBA TS 33.220 </w:t>
      </w:r>
      <w:r w:rsidR="00D67EE8">
        <w:t xml:space="preserve">[26] </w:t>
      </w:r>
      <w:r>
        <w:t xml:space="preserve">allows the NAF to be known in DNS under several FQDNs if it is ensured that the correct NAF FQDN is used in NAF key derivation. </w:t>
      </w:r>
    </w:p>
    <w:p w14:paraId="0B9DE431" w14:textId="77777777" w:rsidR="00794C4B" w:rsidRDefault="00794C4B" w:rsidP="00794C4B">
      <w:r>
        <w:t>It is also assumed that the UE has been registered and authenticated to IMS and the SIP procedures are protected according to 3GPP TS 33.203 [31], and that the UE has run GBA bootstrapping with the BSF as defined in 3GPP TS 33.220 [26]. It is also assumed that the network interfaces are protected with Network Domain Security (NDS/IP) as defined in 3GPP TS 33.210 [32].</w:t>
      </w:r>
    </w:p>
    <w:p w14:paraId="4347D28B" w14:textId="6ECDEFF2" w:rsidR="00C81C09" w:rsidRDefault="00135BF0" w:rsidP="00C81C09">
      <w:pPr>
        <w:pStyle w:val="TH"/>
      </w:pPr>
      <w:r>
        <w:rPr>
          <w:noProof/>
        </w:rPr>
        <w:lastRenderedPageBreak/>
        <w:drawing>
          <wp:inline distT="0" distB="0" distL="0" distR="0" wp14:anchorId="05AFF51B" wp14:editId="4C623667">
            <wp:extent cx="5486400" cy="5053330"/>
            <wp:effectExtent l="0" t="0" r="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5053330"/>
                    </a:xfrm>
                    <a:prstGeom prst="rect">
                      <a:avLst/>
                    </a:prstGeom>
                    <a:noFill/>
                    <a:ln>
                      <a:noFill/>
                    </a:ln>
                  </pic:spPr>
                </pic:pic>
              </a:graphicData>
            </a:graphic>
          </wp:inline>
        </w:drawing>
      </w:r>
    </w:p>
    <w:p w14:paraId="3564E572" w14:textId="77777777" w:rsidR="00C81C09" w:rsidRDefault="00C81C09" w:rsidP="00C81C09">
      <w:pPr>
        <w:pStyle w:val="TF"/>
        <w:rPr>
          <w:sz w:val="22"/>
          <w:szCs w:val="22"/>
          <w:lang w:eastAsia="zh-CN"/>
        </w:rPr>
      </w:pPr>
      <w:r w:rsidRPr="00E231BA">
        <w:t xml:space="preserve">Figure </w:t>
      </w:r>
      <w:r>
        <w:t>24:</w:t>
      </w:r>
      <w:r w:rsidRPr="00E231BA">
        <w:rPr>
          <w:lang w:val="en-US"/>
        </w:rPr>
        <w:t xml:space="preserve"> </w:t>
      </w:r>
      <w:r>
        <w:rPr>
          <w:lang w:val="en-US"/>
        </w:rPr>
        <w:t xml:space="preserve">SIP based </w:t>
      </w:r>
      <w:r w:rsidRPr="00E231BA">
        <w:rPr>
          <w:lang w:val="en-US"/>
        </w:rPr>
        <w:t xml:space="preserve">MBMS </w:t>
      </w:r>
      <w:r w:rsidRPr="00A6422B">
        <w:rPr>
          <w:sz w:val="22"/>
          <w:szCs w:val="22"/>
          <w:lang w:eastAsia="zh-CN"/>
        </w:rPr>
        <w:t>User Service Registration</w:t>
      </w:r>
    </w:p>
    <w:p w14:paraId="7AC3117D" w14:textId="77777777" w:rsidR="00C81C09" w:rsidRDefault="00C81C09" w:rsidP="00C81C09">
      <w:r>
        <w:t>The procedure is as follows (cf. figure 24 which is simplified as it does not show all parameters):</w:t>
      </w:r>
    </w:p>
    <w:p w14:paraId="2882E8C4" w14:textId="77777777" w:rsidR="00C81C09" w:rsidRPr="0022228E" w:rsidRDefault="00C81C09" w:rsidP="00C81C09">
      <w:pPr>
        <w:pStyle w:val="B1"/>
      </w:pPr>
      <w:r>
        <w:t>-</w:t>
      </w:r>
      <w:r>
        <w:tab/>
      </w:r>
      <w:r w:rsidRPr="00CA0B76">
        <w:t xml:space="preserve">The UE </w:t>
      </w:r>
      <w:r w:rsidRPr="0022228E">
        <w:t xml:space="preserve">sends a SIP INVITE to the SCF via the IM CN subsystem. The INVITE indicates SCF in the Request-URI and the message includes the identities of the requested MBMS user services (userServiceIds) for which the UE wants to register and the bootstrapping transaction identifier (B-TID) in the body of the SIP INVITE. The XML schema for the list of MBMS user service IDs is defined in TS 26.346 [11] and the XML schema for the B-TID is defined in annex </w:t>
      </w:r>
      <w:r w:rsidR="00A4073A" w:rsidRPr="002A76C6">
        <w:t>I</w:t>
      </w:r>
      <w:r w:rsidRPr="0022228E">
        <w:t>.1.</w:t>
      </w:r>
    </w:p>
    <w:p w14:paraId="41286086" w14:textId="77777777" w:rsidR="00C81C09" w:rsidRPr="0022228E" w:rsidRDefault="00C81C09" w:rsidP="00C81C09">
      <w:pPr>
        <w:pStyle w:val="B1"/>
      </w:pPr>
      <w:r w:rsidRPr="0022228E">
        <w:t>-</w:t>
      </w:r>
      <w:r w:rsidRPr="0022228E">
        <w:tab/>
        <w:t>The SCF receives the IP address of the UE and the asserted identitie(s) of the UE from the headers of the SIP INVITE message. The SCF performs a check based on stored subscription information whether the UE is authorized to access the requested MBMS user services. If yes, the procedure continues. If not</w:t>
      </w:r>
      <w:r w:rsidR="002C2088">
        <w:t>, the procedure is terminated.</w:t>
      </w:r>
    </w:p>
    <w:p w14:paraId="450BCCCC" w14:textId="77777777" w:rsidR="00C81C09" w:rsidRDefault="00C81C09" w:rsidP="00C81C09">
      <w:pPr>
        <w:pStyle w:val="B1"/>
      </w:pPr>
      <w:r w:rsidRPr="0022228E">
        <w:t>-</w:t>
      </w:r>
      <w:r w:rsidRPr="0022228E">
        <w:tab/>
        <w:t xml:space="preserve">If there is no B-TID stored for the UE or if the received B-TID is different than the one stored for the UE, the SCF runs GBA usage procedure with the BSF over Zn to fetch the NAF keys corresponding to the UE as defined in </w:t>
      </w:r>
      <w:r w:rsidR="00A4073A">
        <w:t xml:space="preserve">3GPP </w:t>
      </w:r>
      <w:r w:rsidRPr="0022228E">
        <w:t xml:space="preserve">TS 33.220 </w:t>
      </w:r>
      <w:r>
        <w:t>[26]</w:t>
      </w:r>
      <w:r w:rsidRPr="0022228E">
        <w:t xml:space="preserve">. The NAF-Id which the SCF uses over Zn is constructed from the NAF FQDN indicated in the service protection description for this service and Ua security protocol identifier specified in 3GPP TS 33.220 </w:t>
      </w:r>
      <w:r>
        <w:t>[26]</w:t>
      </w:r>
      <w:r w:rsidRPr="0022228E">
        <w:t xml:space="preserve">. As there is one NAF FQDN indicated in the service protection description for each service, the SCF will know from the userServiceId </w:t>
      </w:r>
      <w:smartTag w:uri="urn:schemas-microsoft-com:office:smarttags" w:element="time">
        <w:smartTag w:uri="urn:schemas-microsoft-com:office:smarttags" w:element="State">
          <w:r w:rsidRPr="0022228E">
            <w:t>ind</w:t>
          </w:r>
        </w:smartTag>
      </w:smartTag>
      <w:r w:rsidRPr="0022228E">
        <w:t>icated by the UE which FQDN to be used as NAF FQDN. Upon receiving the NAF keys from the BSF, the SCF derives MBMS User Key (MUK) as defined in TS 33.246 [5].</w:t>
      </w:r>
      <w:r w:rsidRPr="00CA0B76">
        <w:t xml:space="preserve"> </w:t>
      </w:r>
      <w:r>
        <w:br/>
        <w:t xml:space="preserve">If the </w:t>
      </w:r>
      <w:r w:rsidRPr="0022228E">
        <w:t>received B-TID is</w:t>
      </w:r>
      <w:r>
        <w:t xml:space="preserve"> not valid or if the SCF desires the UE to make a new GBA bootstrapping, the SCF shall response to the UE with an appropriate error message. The error message will trigger the </w:t>
      </w:r>
      <w:r w:rsidR="00A4073A">
        <w:t>UE to run new GBA bootstrapping.</w:t>
      </w:r>
    </w:p>
    <w:p w14:paraId="70BC78F6" w14:textId="77777777" w:rsidR="00C81C09" w:rsidRDefault="00C81C09" w:rsidP="00C81C09">
      <w:pPr>
        <w:pStyle w:val="B1"/>
      </w:pPr>
      <w:r>
        <w:t>-</w:t>
      </w:r>
      <w:r>
        <w:tab/>
      </w:r>
      <w:r w:rsidRPr="00CA0B76">
        <w:t>The SCF sends a HTTP POST message to the BM-SC. The SCF populates the HTTP POST as follows:</w:t>
      </w:r>
    </w:p>
    <w:p w14:paraId="097960D1" w14:textId="77777777" w:rsidR="00C81C09" w:rsidRDefault="00C81C09" w:rsidP="00C81C09">
      <w:pPr>
        <w:pStyle w:val="B20"/>
      </w:pPr>
      <w:r w:rsidRPr="00CA0B76">
        <w:lastRenderedPageBreak/>
        <w:t>-</w:t>
      </w:r>
      <w:r w:rsidRPr="00CA0B76">
        <w:tab/>
        <w:t>the HTTP version shall be 1.1 which is specified in RFC 2616</w:t>
      </w:r>
      <w:r w:rsidR="00A4073A">
        <w:t xml:space="preserve"> [34]</w:t>
      </w:r>
      <w:r w:rsidRPr="00CA0B76">
        <w:t>;</w:t>
      </w:r>
    </w:p>
    <w:p w14:paraId="1083F7B0" w14:textId="77777777" w:rsidR="00C81C09" w:rsidRPr="00CA0B76" w:rsidRDefault="00C81C09" w:rsidP="00C81C09">
      <w:pPr>
        <w:pStyle w:val="B20"/>
      </w:pPr>
      <w:r>
        <w:t>-</w:t>
      </w:r>
      <w:r>
        <w:tab/>
      </w:r>
      <w:r w:rsidRPr="00CA0B76">
        <w:t>the base of the Request-URI shall contain the full BM-SC key management URI (e.g. http://bmsc.home1.net:1234);</w:t>
      </w:r>
    </w:p>
    <w:p w14:paraId="31C1D289" w14:textId="77777777" w:rsidR="00C81C09" w:rsidRPr="0022228E" w:rsidRDefault="00C81C09" w:rsidP="00C81C09">
      <w:pPr>
        <w:pStyle w:val="B20"/>
      </w:pPr>
      <w:r w:rsidRPr="00CA0B76">
        <w:t>-</w:t>
      </w:r>
      <w:r w:rsidRPr="00CA0B76">
        <w:tab/>
        <w:t xml:space="preserve">the Request-URI shall contain </w:t>
      </w:r>
      <w:r w:rsidRPr="0022228E">
        <w:t>an URI parameter "requesttype" that shall be set to "sip-based-register", i.e. Request-URI takes the form of "/keymanagement?requesttype= sip-based-register ";</w:t>
      </w:r>
    </w:p>
    <w:p w14:paraId="73B6A310" w14:textId="77777777" w:rsidR="00C81C09" w:rsidRPr="0022228E" w:rsidRDefault="00C81C09" w:rsidP="00C81C09">
      <w:pPr>
        <w:pStyle w:val="B20"/>
      </w:pPr>
      <w:r w:rsidRPr="0022228E">
        <w:t>-</w:t>
      </w:r>
      <w:r w:rsidRPr="0022228E">
        <w:tab/>
        <w:t>the SCF may add additional URI parameters to the Request-URI;</w:t>
      </w:r>
    </w:p>
    <w:p w14:paraId="409AA016" w14:textId="77777777" w:rsidR="00C81C09" w:rsidRPr="0022228E" w:rsidRDefault="00C81C09" w:rsidP="00C81C09">
      <w:pPr>
        <w:pStyle w:val="B20"/>
      </w:pPr>
      <w:r w:rsidRPr="0022228E">
        <w:t>-</w:t>
      </w:r>
      <w:r w:rsidRPr="0022228E">
        <w:tab/>
        <w:t>X-3GPP-Asserted-Identity header which includes the identitie(s) of the UE;</w:t>
      </w:r>
    </w:p>
    <w:p w14:paraId="06FC4ED4" w14:textId="77777777" w:rsidR="00C81C09" w:rsidRPr="0022228E" w:rsidRDefault="00C81C09" w:rsidP="00C81C09">
      <w:pPr>
        <w:pStyle w:val="B20"/>
      </w:pPr>
      <w:r w:rsidRPr="0022228E">
        <w:t>-</w:t>
      </w:r>
      <w:r w:rsidRPr="0022228E">
        <w:tab/>
        <w:t>the HTTP header Content-Type shall be the MIME type of the payloads;</w:t>
      </w:r>
    </w:p>
    <w:p w14:paraId="1868BE89" w14:textId="77777777" w:rsidR="00C81C09" w:rsidRPr="0022228E" w:rsidRDefault="00C81C09" w:rsidP="00C81C09">
      <w:pPr>
        <w:pStyle w:val="B20"/>
      </w:pPr>
      <w:r w:rsidRPr="0022228E">
        <w:t>-</w:t>
      </w:r>
      <w:r w:rsidRPr="0022228E">
        <w:tab/>
        <w:t>the HTTP payload shall contain an XML document including a list of one or more userServiceIds of MBMS User Services to which the UE wants to register, IP address of the UE, MBMS user key (MUK), lifetime of MUK, NAF FQDN and B-TID. NAF FQDN and B-TID are included as they are further included in the MIKEY MSK messages from the BM-SC to the UE to identify the used MUK (i.e. NAF key). The XML schema for the list of MBMS user service IDs is defined in TS 26.346 [11] and the XML schema for carrying IP address, MUK, MUK lifetime, NAF FQDN and BTID is defined in annex x.2.</w:t>
      </w:r>
    </w:p>
    <w:p w14:paraId="056244FF" w14:textId="77777777" w:rsidR="00C81C09" w:rsidRPr="00CA0B76" w:rsidRDefault="00C81C09" w:rsidP="00C81C09">
      <w:pPr>
        <w:pStyle w:val="B20"/>
      </w:pPr>
      <w:r w:rsidRPr="0022228E">
        <w:t>-</w:t>
      </w:r>
      <w:r w:rsidRPr="0022228E">
        <w:tab/>
        <w:t>the SCF may add additional HTTP headers to the HTTP POST request.</w:t>
      </w:r>
      <w:r w:rsidRPr="00CA0B76">
        <w:t xml:space="preserve"> </w:t>
      </w:r>
    </w:p>
    <w:p w14:paraId="25FD9918" w14:textId="77777777" w:rsidR="00C81C09" w:rsidRPr="00B259FF" w:rsidRDefault="00C81C09" w:rsidP="00C81C09">
      <w:pPr>
        <w:pStyle w:val="B1"/>
      </w:pPr>
      <w:r>
        <w:t>-</w:t>
      </w:r>
      <w:r>
        <w:tab/>
        <w:t>Upon receiving the HTTP POST message, t</w:t>
      </w:r>
      <w:r w:rsidRPr="00E74EAD">
        <w:t>he BM</w:t>
      </w:r>
      <w:r w:rsidRPr="00B259FF">
        <w:t xml:space="preserve">-SC checks that the HTTP POST is valid, and extracts the request for further processing. As the </w:t>
      </w:r>
      <w:r>
        <w:t xml:space="preserve">HTTP </w:t>
      </w:r>
      <w:r w:rsidRPr="00B259FF">
        <w:t>POST message came from SCF</w:t>
      </w:r>
      <w:r>
        <w:t xml:space="preserve"> with asserted identitie(s)</w:t>
      </w:r>
      <w:r w:rsidRPr="00B259FF">
        <w:t xml:space="preserve">, the BM-SC does not need to authenticate the UE as the UE has been authenticated by the IMS. Also, the </w:t>
      </w:r>
      <w:r>
        <w:t xml:space="preserve">HTTP </w:t>
      </w:r>
      <w:r w:rsidRPr="00B259FF">
        <w:t xml:space="preserve">POST message also </w:t>
      </w:r>
      <w:r>
        <w:t xml:space="preserve">implicitly </w:t>
      </w:r>
      <w:r w:rsidRPr="00B259FF">
        <w:t>indicates to the BM-SC that the SCF has authorized the UE to register to the indicated MBMS User Service</w:t>
      </w:r>
      <w:r>
        <w:t>(</w:t>
      </w:r>
      <w:r w:rsidRPr="00B259FF">
        <w:t>s</w:t>
      </w:r>
      <w:r>
        <w:t>)</w:t>
      </w:r>
      <w:r w:rsidRPr="00B259FF">
        <w:t xml:space="preserve">. </w:t>
      </w:r>
      <w:r w:rsidRPr="00B259FF">
        <w:br/>
      </w:r>
      <w:r w:rsidRPr="00B259FF">
        <w:br/>
        <w:t>The BM-SC stores the received information and returns HTTP 200 OK to the SCF. The BM-SC shall populate HTTP response as follows:</w:t>
      </w:r>
    </w:p>
    <w:p w14:paraId="0CE6F8E0" w14:textId="77777777" w:rsidR="00C81C09" w:rsidRPr="00622EA7" w:rsidRDefault="00C81C09" w:rsidP="00C81C09">
      <w:pPr>
        <w:pStyle w:val="B20"/>
      </w:pPr>
      <w:r w:rsidRPr="00622EA7">
        <w:t>-</w:t>
      </w:r>
      <w:r w:rsidRPr="00622EA7">
        <w:tab/>
        <w:t>the HTTP status code in the HTTP status line shall be 200;</w:t>
      </w:r>
    </w:p>
    <w:p w14:paraId="13E663F9" w14:textId="77777777" w:rsidR="00C81C09" w:rsidRPr="00622EA7" w:rsidRDefault="00C81C09" w:rsidP="00C81C09">
      <w:pPr>
        <w:pStyle w:val="B20"/>
      </w:pPr>
      <w:r w:rsidRPr="00622EA7">
        <w:t>-</w:t>
      </w:r>
      <w:r w:rsidRPr="00622EA7">
        <w:tab/>
        <w:t xml:space="preserve">the HTTP header Content-Type shall be the MIME type of the </w:t>
      </w:r>
      <w:r>
        <w:t>payload, i.e. "application/mbms-register-response+xml "</w:t>
      </w:r>
      <w:r w:rsidRPr="00622EA7">
        <w:t>;</w:t>
      </w:r>
    </w:p>
    <w:p w14:paraId="0895FC96" w14:textId="77777777" w:rsidR="00C81C09" w:rsidRDefault="00C81C09" w:rsidP="00C81C09">
      <w:pPr>
        <w:pStyle w:val="B20"/>
      </w:pPr>
      <w:r w:rsidRPr="00622EA7">
        <w:t>-</w:t>
      </w:r>
      <w:r w:rsidRPr="00622EA7">
        <w:tab/>
        <w:t>the HTTP payload shall contain</w:t>
      </w:r>
      <w:r>
        <w:t xml:space="preserve"> an XML </w:t>
      </w:r>
      <w:r w:rsidRPr="0046409E">
        <w:t>document including a list including one status code for each MBMS User Service. The</w:t>
      </w:r>
      <w:r w:rsidRPr="00622EA7">
        <w:t xml:space="preserve"> XML schema of the payload is </w:t>
      </w:r>
      <w:r>
        <w:t xml:space="preserve">the same that is used for MBMS Registration in </w:t>
      </w:r>
      <w:r w:rsidR="00A4073A">
        <w:t xml:space="preserve">3GPP </w:t>
      </w:r>
      <w:r>
        <w:t xml:space="preserve">TS 33.246 [5] and it is specified in </w:t>
      </w:r>
      <w:r w:rsidR="00A4073A">
        <w:t xml:space="preserve">3GPP </w:t>
      </w:r>
      <w:r>
        <w:t>TS 26.346 [11].</w:t>
      </w:r>
    </w:p>
    <w:p w14:paraId="7D07B1A6" w14:textId="77777777" w:rsidR="00C81C09" w:rsidRDefault="00C81C09" w:rsidP="00C81C09">
      <w:pPr>
        <w:pStyle w:val="B1"/>
      </w:pPr>
      <w:r>
        <w:t>-</w:t>
      </w:r>
      <w:r>
        <w:tab/>
        <w:t xml:space="preserve">Upon receiving the HTTP 200 OK., the SCF then includes the XML body from the HTTP 200 OK message into a SIP 200 OK message and sends the SIP 200 OK message to the UE via the IM CN subsystem. </w:t>
      </w:r>
    </w:p>
    <w:p w14:paraId="2B371F1F" w14:textId="77777777" w:rsidR="00C81C09" w:rsidRDefault="00C81C09" w:rsidP="00C81C09">
      <w:pPr>
        <w:pStyle w:val="B1"/>
      </w:pPr>
      <w:r>
        <w:t>-</w:t>
      </w:r>
      <w:r>
        <w:tab/>
        <w:t>Upon receiving the 200 OK the UE</w:t>
      </w:r>
      <w:r w:rsidRPr="00CA0B76">
        <w:t xml:space="preserve"> derives NAF keys corresponding to </w:t>
      </w:r>
      <w:r>
        <w:t xml:space="preserve">the </w:t>
      </w:r>
      <w:r w:rsidRPr="00CA0B76">
        <w:t>NAF-Id</w:t>
      </w:r>
      <w:r>
        <w:t xml:space="preserve">. The NAF-Id </w:t>
      </w:r>
      <w:r w:rsidRPr="00CA0B76">
        <w:t xml:space="preserve"> </w:t>
      </w:r>
      <w:r>
        <w:t>is constructed from the NAF FQDN indicated in the service description and Ua security protocol identifier specified in 3GPP TS 33.220 [26].</w:t>
      </w:r>
      <w:r w:rsidRPr="00CA0B76">
        <w:t xml:space="preserve"> The </w:t>
      </w:r>
      <w:r>
        <w:t>UE</w:t>
      </w:r>
      <w:r w:rsidRPr="00CA0B76">
        <w:t xml:space="preserve"> derives </w:t>
      </w:r>
      <w:r>
        <w:t>MBMS User Key (</w:t>
      </w:r>
      <w:r w:rsidRPr="00CA0B76">
        <w:t>MUK</w:t>
      </w:r>
      <w:r>
        <w:t>)</w:t>
      </w:r>
      <w:r w:rsidRPr="00CA0B76">
        <w:t xml:space="preserve"> from the NAF key as defined in </w:t>
      </w:r>
      <w:r w:rsidR="00A4073A">
        <w:t xml:space="preserve">3GPP </w:t>
      </w:r>
      <w:r w:rsidRPr="00CA0B76">
        <w:t>TS 33.246 [</w:t>
      </w:r>
      <w:r>
        <w:t>5</w:t>
      </w:r>
      <w:r w:rsidRPr="00CA0B76">
        <w:t>].</w:t>
      </w:r>
    </w:p>
    <w:p w14:paraId="7CB1BECD" w14:textId="77777777" w:rsidR="00C81C09" w:rsidRDefault="00C81C09" w:rsidP="007666E8">
      <w:r>
        <w:t xml:space="preserve">BM-SC can now start sending MIKEY MSK messages (protected with MUK) to the UE as defined in </w:t>
      </w:r>
      <w:r w:rsidR="00A4073A">
        <w:t xml:space="preserve">3GPP </w:t>
      </w:r>
      <w:r>
        <w:t>TS 33.246 [5]. In MIKEY MSK messages the BM-SC shall include the NAF FQDN and B-TID received from the SCF as they are used to</w:t>
      </w:r>
      <w:r>
        <w:softHyphen/>
      </w:r>
      <w:r w:rsidRPr="00CA0B76">
        <w:t xml:space="preserve"> identify the used MUK (i.e. NAF key</w:t>
      </w:r>
      <w:r>
        <w:t>s</w:t>
      </w:r>
      <w:r w:rsidRPr="00CA0B76">
        <w:t>)</w:t>
      </w:r>
      <w:r>
        <w:t>.</w:t>
      </w:r>
    </w:p>
    <w:p w14:paraId="49F1B6CF" w14:textId="77777777" w:rsidR="00C81C09" w:rsidRPr="006A25E0" w:rsidRDefault="00C81C09" w:rsidP="00C81C09">
      <w:pPr>
        <w:pStyle w:val="Heading4"/>
      </w:pPr>
      <w:bookmarkStart w:id="207" w:name="_Toc517287150"/>
      <w:r w:rsidRPr="001825BF">
        <w:t>10.4.2.1</w:t>
      </w:r>
      <w:r>
        <w:t>a</w:t>
      </w:r>
      <w:r w:rsidRPr="001825BF">
        <w:rPr>
          <w:lang w:val="en-US"/>
        </w:rPr>
        <w:tab/>
        <w:t>SIP</w:t>
      </w:r>
      <w:r>
        <w:rPr>
          <w:lang w:val="en-US"/>
        </w:rPr>
        <w:t xml:space="preserve"> based MBMS </w:t>
      </w:r>
      <w:r w:rsidRPr="00DD217E">
        <w:rPr>
          <w:lang w:val="en-US"/>
        </w:rPr>
        <w:t xml:space="preserve">User Service </w:t>
      </w:r>
      <w:r>
        <w:rPr>
          <w:lang w:val="en-US"/>
        </w:rPr>
        <w:t>De-r</w:t>
      </w:r>
      <w:r w:rsidRPr="00DD217E">
        <w:rPr>
          <w:lang w:val="en-US"/>
        </w:rPr>
        <w:t>egistration</w:t>
      </w:r>
      <w:bookmarkEnd w:id="207"/>
    </w:p>
    <w:p w14:paraId="58FEF23F" w14:textId="77777777" w:rsidR="00C81C09" w:rsidRPr="004E32D4" w:rsidRDefault="00C81C09" w:rsidP="00C81C09">
      <w:pPr>
        <w:rPr>
          <w:lang w:val="en-US"/>
        </w:rPr>
      </w:pPr>
      <w:r w:rsidRPr="00892D89">
        <w:rPr>
          <w:lang w:val="en-US"/>
        </w:rPr>
        <w:t xml:space="preserve">This procedure is used to </w:t>
      </w:r>
      <w:r>
        <w:rPr>
          <w:lang w:val="en-US"/>
        </w:rPr>
        <w:t>de-</w:t>
      </w:r>
      <w:r w:rsidRPr="00892D89">
        <w:rPr>
          <w:lang w:val="en-US"/>
        </w:rPr>
        <w:t xml:space="preserve">register a UE </w:t>
      </w:r>
      <w:r>
        <w:rPr>
          <w:lang w:val="en-US"/>
        </w:rPr>
        <w:t xml:space="preserve">from one or more MBMS </w:t>
      </w:r>
      <w:r w:rsidRPr="00892D89">
        <w:rPr>
          <w:lang w:val="en-US"/>
        </w:rPr>
        <w:t>User Service</w:t>
      </w:r>
      <w:r>
        <w:rPr>
          <w:lang w:val="en-US"/>
        </w:rPr>
        <w:t>s</w:t>
      </w:r>
      <w:r w:rsidRPr="00892D89">
        <w:rPr>
          <w:lang w:val="en-US"/>
        </w:rPr>
        <w:t>.</w:t>
      </w:r>
      <w:r>
        <w:rPr>
          <w:lang w:val="en-US"/>
        </w:rPr>
        <w:t xml:space="preserve"> </w:t>
      </w:r>
    </w:p>
    <w:p w14:paraId="47A04CED" w14:textId="77777777" w:rsidR="00C81C09" w:rsidRDefault="00C81C09" w:rsidP="00C81C09">
      <w:r>
        <w:t>The same assumptions apply as in SIP based MBMS User Service Registration in clause 10.4.2.1</w:t>
      </w:r>
      <w:r w:rsidRPr="00DA7071">
        <w:t>.</w:t>
      </w:r>
    </w:p>
    <w:p w14:paraId="6BB40B78" w14:textId="3ACA3339" w:rsidR="00C81C09" w:rsidRDefault="00135BF0" w:rsidP="0041471B">
      <w:pPr>
        <w:pStyle w:val="TH"/>
      </w:pPr>
      <w:r>
        <w:rPr>
          <w:noProof/>
        </w:rPr>
        <w:lastRenderedPageBreak/>
        <w:drawing>
          <wp:inline distT="0" distB="0" distL="0" distR="0" wp14:anchorId="4A5ACEE5" wp14:editId="1D680666">
            <wp:extent cx="5486400" cy="3491230"/>
            <wp:effectExtent l="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491230"/>
                    </a:xfrm>
                    <a:prstGeom prst="rect">
                      <a:avLst/>
                    </a:prstGeom>
                    <a:noFill/>
                    <a:ln>
                      <a:noFill/>
                    </a:ln>
                  </pic:spPr>
                </pic:pic>
              </a:graphicData>
            </a:graphic>
          </wp:inline>
        </w:drawing>
      </w:r>
    </w:p>
    <w:p w14:paraId="7528DF98" w14:textId="77777777" w:rsidR="0041471B" w:rsidRDefault="0041471B" w:rsidP="0041471B">
      <w:pPr>
        <w:pStyle w:val="TF"/>
        <w:rPr>
          <w:sz w:val="22"/>
          <w:szCs w:val="22"/>
          <w:lang w:eastAsia="zh-CN"/>
        </w:rPr>
      </w:pPr>
      <w:r w:rsidRPr="00E231BA">
        <w:t xml:space="preserve">Figure </w:t>
      </w:r>
      <w:r>
        <w:t>24a:</w:t>
      </w:r>
      <w:r w:rsidRPr="00E231BA">
        <w:rPr>
          <w:lang w:val="en-US"/>
        </w:rPr>
        <w:t xml:space="preserve"> </w:t>
      </w:r>
      <w:r>
        <w:rPr>
          <w:lang w:val="en-US"/>
        </w:rPr>
        <w:t xml:space="preserve">SIP based </w:t>
      </w:r>
      <w:r w:rsidRPr="00E231BA">
        <w:rPr>
          <w:lang w:val="en-US"/>
        </w:rPr>
        <w:t xml:space="preserve">MBMS </w:t>
      </w:r>
      <w:r w:rsidRPr="00A6422B">
        <w:rPr>
          <w:sz w:val="22"/>
          <w:szCs w:val="22"/>
          <w:lang w:eastAsia="zh-CN"/>
        </w:rPr>
        <w:t xml:space="preserve">User Service </w:t>
      </w:r>
      <w:r>
        <w:rPr>
          <w:sz w:val="22"/>
          <w:szCs w:val="22"/>
          <w:lang w:eastAsia="zh-CN"/>
        </w:rPr>
        <w:t>De-r</w:t>
      </w:r>
      <w:r w:rsidRPr="00A6422B">
        <w:rPr>
          <w:sz w:val="22"/>
          <w:szCs w:val="22"/>
          <w:lang w:eastAsia="zh-CN"/>
        </w:rPr>
        <w:t>egistration</w:t>
      </w:r>
    </w:p>
    <w:p w14:paraId="3C16C4BA" w14:textId="77777777" w:rsidR="0041471B" w:rsidRDefault="0041471B" w:rsidP="0041471B">
      <w:r>
        <w:t>The procedure is as follows (cf. figure 24a which is simplified as it does not show all parameters):</w:t>
      </w:r>
    </w:p>
    <w:p w14:paraId="5085ECCF" w14:textId="77777777" w:rsidR="0041471B" w:rsidRPr="0022228E" w:rsidRDefault="0041471B" w:rsidP="0041471B">
      <w:pPr>
        <w:pStyle w:val="B1"/>
      </w:pPr>
      <w:r>
        <w:t>-</w:t>
      </w:r>
      <w:r>
        <w:tab/>
        <w:t xml:space="preserve">UE sends a SIP re-INVITE to </w:t>
      </w:r>
      <w:r w:rsidRPr="0022228E">
        <w:t>the SCF via the IM CN subsystem. The re-INVITE indicates SCF in the Request-URI and the message includes the identities of the requested MBMS user services (userServiceIds) from which the UE wants to de-register and the bootstrapping transaction identifier (B-TID) in the body of the SIP INVITE.. The XML schema for the list of MBMS user service IDs is defined in TS 26.346 [11] and the XML schema for the B-TID is defined in annex x.1.</w:t>
      </w:r>
    </w:p>
    <w:p w14:paraId="3CDAA7DA" w14:textId="77777777" w:rsidR="0041471B" w:rsidRDefault="0041471B" w:rsidP="0041471B">
      <w:pPr>
        <w:pStyle w:val="B1"/>
      </w:pPr>
      <w:r w:rsidRPr="0022228E">
        <w:t>-</w:t>
      </w:r>
      <w:r w:rsidRPr="0022228E">
        <w:tab/>
        <w:t>The SCF receives the asserted identitie(s)</w:t>
      </w:r>
      <w:r>
        <w:t xml:space="preserve"> of the UE from the headers of the SIP re-INVITE message.  </w:t>
      </w:r>
    </w:p>
    <w:p w14:paraId="2B662A31" w14:textId="77777777" w:rsidR="0041471B" w:rsidRPr="00CA0B76" w:rsidRDefault="0041471B" w:rsidP="0041471B">
      <w:pPr>
        <w:pStyle w:val="B1"/>
      </w:pPr>
      <w:r>
        <w:t>-</w:t>
      </w:r>
      <w:r>
        <w:tab/>
      </w:r>
      <w:r w:rsidRPr="00CA0B76">
        <w:t xml:space="preserve">If there is no B-TID stored for the UE or if the received B-TID is different than the one stored for the UE, the SCF runs GBA usage procedure with the BSF over Zn to fetch the NAF keys corresponding to the UE as defined in </w:t>
      </w:r>
      <w:r w:rsidR="00A4073A">
        <w:t xml:space="preserve">3GPP </w:t>
      </w:r>
      <w:r w:rsidRPr="00CA0B76">
        <w:t xml:space="preserve">TS 33.220 </w:t>
      </w:r>
      <w:r>
        <w:t>[26]</w:t>
      </w:r>
      <w:r w:rsidRPr="00CA0B76">
        <w:t xml:space="preserve">. The </w:t>
      </w:r>
      <w:r>
        <w:t>NAF-Id which the SCF uses over Zn constructed from the NAF FQDN indicated in the service protection description for this service and Ua security protocol identifier specified in 3GPP TS 33.220 [26]. Upon receiving the NAF key from the BSF, t</w:t>
      </w:r>
      <w:r w:rsidRPr="00CA0B76">
        <w:t xml:space="preserve">he SCF derives </w:t>
      </w:r>
      <w:r>
        <w:t>MBMS User Key (</w:t>
      </w:r>
      <w:r w:rsidRPr="00CA0B76">
        <w:t>MUK</w:t>
      </w:r>
      <w:r>
        <w:t>)</w:t>
      </w:r>
      <w:r w:rsidRPr="00CA0B76">
        <w:t xml:space="preserve"> as defined in </w:t>
      </w:r>
      <w:r w:rsidR="00A4073A">
        <w:t xml:space="preserve">3GPP </w:t>
      </w:r>
      <w:r w:rsidRPr="00CA0B76">
        <w:t>TS 33.246 [</w:t>
      </w:r>
      <w:r>
        <w:t>5</w:t>
      </w:r>
      <w:r w:rsidRPr="00CA0B76">
        <w:t xml:space="preserve">]. </w:t>
      </w:r>
      <w:r>
        <w:br/>
        <w:t xml:space="preserve">If the </w:t>
      </w:r>
      <w:r w:rsidRPr="0022228E">
        <w:t>received B-TID is</w:t>
      </w:r>
      <w:r>
        <w:t xml:space="preserve"> not valid or if the SCF desires the UE to make a new GBA bootstrapping,  the SCF shall response to the UE with an appropriate error message. The error message will trigger the UE to run new GBA bootstrapping.</w:t>
      </w:r>
    </w:p>
    <w:p w14:paraId="096D6508" w14:textId="77777777" w:rsidR="0041471B" w:rsidRDefault="0041471B" w:rsidP="0041471B">
      <w:pPr>
        <w:pStyle w:val="B1"/>
      </w:pPr>
      <w:r>
        <w:t>-</w:t>
      </w:r>
      <w:r>
        <w:tab/>
        <w:t>The SCF sends a HTTP POST message to the BM-SC. The SCF populates the HTTP POST as follows:</w:t>
      </w:r>
    </w:p>
    <w:p w14:paraId="44C9A578" w14:textId="77777777" w:rsidR="0041471B" w:rsidRDefault="0041471B" w:rsidP="0041471B">
      <w:pPr>
        <w:pStyle w:val="B20"/>
      </w:pPr>
      <w:r>
        <w:t>-</w:t>
      </w:r>
      <w:r>
        <w:tab/>
        <w:t>the HTTP version shall be 1.1 which is specified in RFC 2616</w:t>
      </w:r>
      <w:r w:rsidR="00A4073A">
        <w:t xml:space="preserve"> [34]</w:t>
      </w:r>
      <w:r>
        <w:t>;</w:t>
      </w:r>
    </w:p>
    <w:p w14:paraId="06DDC3F7" w14:textId="77777777" w:rsidR="0041471B" w:rsidRDefault="0041471B" w:rsidP="0041471B">
      <w:pPr>
        <w:pStyle w:val="B20"/>
      </w:pPr>
      <w:r>
        <w:t>-</w:t>
      </w:r>
      <w:r>
        <w:tab/>
        <w:t>the base of the Request-URI shall contain the full BM-SC key management URI (e.g. http://bmsc.home1.net:1234);</w:t>
      </w:r>
    </w:p>
    <w:p w14:paraId="04B38645" w14:textId="77777777" w:rsidR="0041471B" w:rsidRDefault="0041471B" w:rsidP="0041471B">
      <w:pPr>
        <w:pStyle w:val="B20"/>
      </w:pPr>
      <w:r>
        <w:t>-</w:t>
      </w:r>
      <w:r>
        <w:tab/>
        <w:t>the Request-URI shall contain an URI parameter "requesttype" that shall be set to "sip-based-deregister", i.e. Request-URI takes the form of "keymanagement?requesttype= sip-based-deregister";</w:t>
      </w:r>
    </w:p>
    <w:p w14:paraId="7632A6A2" w14:textId="77777777" w:rsidR="0041471B" w:rsidRDefault="0041471B" w:rsidP="0041471B">
      <w:pPr>
        <w:pStyle w:val="B20"/>
      </w:pPr>
      <w:r>
        <w:t>-</w:t>
      </w:r>
      <w:r>
        <w:tab/>
        <w:t>the SCF may add additional URI parameters to the Request-URI;</w:t>
      </w:r>
    </w:p>
    <w:p w14:paraId="102F7D14" w14:textId="77777777" w:rsidR="0041471B" w:rsidRDefault="0041471B" w:rsidP="0041471B">
      <w:pPr>
        <w:pStyle w:val="B20"/>
      </w:pPr>
      <w:r>
        <w:t>-</w:t>
      </w:r>
      <w:r>
        <w:tab/>
        <w:t>X-3GPP-Asserted-Identity header which includes the identities of the UE;</w:t>
      </w:r>
    </w:p>
    <w:p w14:paraId="08DE3538" w14:textId="77777777" w:rsidR="0041471B" w:rsidRDefault="0041471B" w:rsidP="0041471B">
      <w:pPr>
        <w:pStyle w:val="B20"/>
      </w:pPr>
      <w:r>
        <w:t>-</w:t>
      </w:r>
      <w:r>
        <w:tab/>
        <w:t>the HTTP header Content-Type shall be the MIME type of the payloads;</w:t>
      </w:r>
    </w:p>
    <w:p w14:paraId="4FAC6DB9" w14:textId="77777777" w:rsidR="0041471B" w:rsidRDefault="0041471B" w:rsidP="0041471B">
      <w:pPr>
        <w:pStyle w:val="B20"/>
      </w:pPr>
      <w:r>
        <w:lastRenderedPageBreak/>
        <w:t>-</w:t>
      </w:r>
      <w:r>
        <w:tab/>
        <w:t xml:space="preserve">the HTTP payload shall contain the request an XML document </w:t>
      </w:r>
      <w:r w:rsidRPr="002237A8">
        <w:t>including a list of one or more userServiceIds of MBMS User Services from which the UE wants to deregister. If new NAF keys were created in the previous step, then the SCF shall also include MBMS user key (MUK), lifetime of MUK, NAF FQDN and B-TID</w:t>
      </w:r>
      <w:r>
        <w:t xml:space="preserve">. E.g. </w:t>
      </w:r>
      <w:r w:rsidRPr="002237A8">
        <w:t xml:space="preserve">the BM-SC </w:t>
      </w:r>
      <w:r>
        <w:t>may send</w:t>
      </w:r>
      <w:r w:rsidRPr="002237A8">
        <w:t xml:space="preserve"> an MSK message to invalidate the MSKs in the UE </w:t>
      </w:r>
      <w:r>
        <w:t xml:space="preserve">as defined in </w:t>
      </w:r>
      <w:r w:rsidR="00A4073A">
        <w:t xml:space="preserve">3GPP </w:t>
      </w:r>
      <w:r>
        <w:t>TS 33.246 [5]</w:t>
      </w:r>
      <w:r w:rsidRPr="002237A8">
        <w:t xml:space="preserve">. The XML schema for the list of MBMS user service IDs is defined in </w:t>
      </w:r>
      <w:r w:rsidR="00A4073A">
        <w:t xml:space="preserve">3GPP </w:t>
      </w:r>
      <w:r w:rsidRPr="002237A8">
        <w:t>TS 26.346 [11] and the XML schema for carrying MUK, MUK lifetime, NAF FQDN and BTID is defined in annex x.2;</w:t>
      </w:r>
    </w:p>
    <w:p w14:paraId="24FA3DE2" w14:textId="77777777" w:rsidR="0041471B" w:rsidRDefault="0041471B" w:rsidP="0041471B">
      <w:pPr>
        <w:pStyle w:val="B20"/>
      </w:pPr>
      <w:r>
        <w:t>-</w:t>
      </w:r>
      <w:r>
        <w:tab/>
        <w:t>the SCF may add additional HTTP headers to the HTTP POST request.</w:t>
      </w:r>
    </w:p>
    <w:p w14:paraId="2F24BB41" w14:textId="77777777" w:rsidR="0041471B" w:rsidRPr="00B259FF" w:rsidRDefault="0041471B" w:rsidP="0041471B">
      <w:pPr>
        <w:pStyle w:val="B1"/>
      </w:pPr>
      <w:r>
        <w:t>-</w:t>
      </w:r>
      <w:r>
        <w:tab/>
      </w:r>
      <w:r w:rsidRPr="004938D8">
        <w:t>The BM-SC receives the HTTP POST message. The BM-SC checks that the HTTP POST is valid, and extracts the request for further processing. As the HTTP POST message came from SCF with asserted identities, the BM-SC does not need to</w:t>
      </w:r>
      <w:r w:rsidRPr="004938D8">
        <w:rPr>
          <w:rStyle w:val="B1Char"/>
        </w:rPr>
        <w:t xml:space="preserve"> authenticate the UE as the UE has been authenticate</w:t>
      </w:r>
      <w:r w:rsidRPr="004938D8">
        <w:t xml:space="preserve">d by the IMS. </w:t>
      </w:r>
      <w:r w:rsidRPr="004938D8">
        <w:br/>
      </w:r>
      <w:r w:rsidRPr="00B259FF">
        <w:br/>
        <w:t>The BM-</w:t>
      </w:r>
      <w:r>
        <w:t>SC</w:t>
      </w:r>
      <w:r w:rsidRPr="00B259FF">
        <w:t xml:space="preserve"> returns HTTP 200 OK to the SCF. The BM-SC shall populate HTTP response as follows:</w:t>
      </w:r>
    </w:p>
    <w:p w14:paraId="2F307046" w14:textId="77777777" w:rsidR="0041471B" w:rsidRPr="005E096B" w:rsidRDefault="0041471B" w:rsidP="0041471B">
      <w:pPr>
        <w:pStyle w:val="B20"/>
      </w:pPr>
      <w:r>
        <w:t>-</w:t>
      </w:r>
      <w:r>
        <w:tab/>
        <w:t xml:space="preserve">the HTTP status code in the HTTP status </w:t>
      </w:r>
      <w:r w:rsidRPr="005E096B">
        <w:t>line shall be 200;</w:t>
      </w:r>
    </w:p>
    <w:p w14:paraId="70500817" w14:textId="77777777" w:rsidR="0041471B" w:rsidRPr="00D22E70" w:rsidRDefault="0041471B" w:rsidP="0041471B">
      <w:pPr>
        <w:pStyle w:val="B20"/>
      </w:pPr>
      <w:r w:rsidRPr="005E096B">
        <w:t>-</w:t>
      </w:r>
      <w:r w:rsidRPr="005E096B">
        <w:tab/>
        <w:t xml:space="preserve">the HTTP header Content-Type shall be the MIME type of the payload, i.e. "application/mbms-register-response+xml". XML document is the same that is used for MBMS De-registration in </w:t>
      </w:r>
      <w:r w:rsidR="00A4073A">
        <w:t xml:space="preserve">3GPP </w:t>
      </w:r>
      <w:r w:rsidRPr="005E096B">
        <w:t xml:space="preserve">TS 33.246 [5] and it is specified in </w:t>
      </w:r>
      <w:r w:rsidR="00A4073A">
        <w:t xml:space="preserve">3GPP </w:t>
      </w:r>
      <w:r w:rsidRPr="005E096B">
        <w:t>TS 26.346</w:t>
      </w:r>
      <w:r>
        <w:t xml:space="preserve"> [11]</w:t>
      </w:r>
      <w:r w:rsidRPr="00D22E70">
        <w:t>;</w:t>
      </w:r>
    </w:p>
    <w:p w14:paraId="49535251" w14:textId="77777777" w:rsidR="0041471B" w:rsidRDefault="0041471B" w:rsidP="0041471B">
      <w:pPr>
        <w:pStyle w:val="B20"/>
      </w:pPr>
      <w:r w:rsidRPr="00D22E70">
        <w:t>-</w:t>
      </w:r>
      <w:r w:rsidRPr="00D22E70">
        <w:tab/>
        <w:t>the HTTP payload shall contain</w:t>
      </w:r>
      <w:r>
        <w:t xml:space="preserve"> a list including one status code for each MBMS User Service.</w:t>
      </w:r>
    </w:p>
    <w:p w14:paraId="1C89BFED" w14:textId="77777777" w:rsidR="0041471B" w:rsidRPr="0041471B" w:rsidRDefault="0041471B" w:rsidP="0041471B">
      <w:pPr>
        <w:pStyle w:val="B1"/>
      </w:pPr>
      <w:r>
        <w:t>-</w:t>
      </w:r>
      <w:r>
        <w:tab/>
        <w:t>Upon receiving the HTTP 200 OK, the SCF then includes the XML body from the HTTP 200 OK message into a SIP 200 OK message and sends the SIP 200 OK message to the UE via the IM CN subsystem</w:t>
      </w:r>
      <w:r w:rsidRPr="00CA0B76">
        <w:t>.</w:t>
      </w:r>
      <w:r>
        <w:t xml:space="preserve"> </w:t>
      </w:r>
    </w:p>
    <w:p w14:paraId="6B949A0C" w14:textId="77777777" w:rsidR="007666E8" w:rsidRPr="00A6422B" w:rsidRDefault="007666E8" w:rsidP="007666E8">
      <w:pPr>
        <w:pStyle w:val="Heading4"/>
        <w:rPr>
          <w:sz w:val="22"/>
          <w:szCs w:val="22"/>
          <w:lang w:eastAsia="zh-CN"/>
        </w:rPr>
      </w:pPr>
      <w:bookmarkStart w:id="208" w:name="_Toc517287151"/>
      <w:smartTag w:uri="urn:schemas-microsoft-com:office:smarttags" w:element="chsdate">
        <w:smartTagPr>
          <w:attr w:name="Year" w:val="1899"/>
          <w:attr w:name="Month" w:val="12"/>
          <w:attr w:name="Day" w:val="30"/>
          <w:attr w:name="IsLunarDate" w:val="False"/>
          <w:attr w:name="IsROCDate" w:val="False"/>
        </w:smartTagPr>
        <w:r w:rsidRPr="00A6422B">
          <w:rPr>
            <w:rFonts w:hint="eastAsia"/>
            <w:sz w:val="22"/>
            <w:szCs w:val="22"/>
            <w:lang w:eastAsia="zh-CN"/>
          </w:rPr>
          <w:t>10.4.2</w:t>
        </w:r>
      </w:smartTag>
      <w:r w:rsidRPr="00A6422B">
        <w:rPr>
          <w:rFonts w:hint="eastAsia"/>
          <w:sz w:val="22"/>
          <w:szCs w:val="22"/>
          <w:lang w:eastAsia="zh-CN"/>
        </w:rPr>
        <w:t>.2</w:t>
      </w:r>
      <w:r>
        <w:rPr>
          <w:sz w:val="22"/>
          <w:szCs w:val="22"/>
          <w:lang w:eastAsia="zh-CN"/>
        </w:rPr>
        <w:tab/>
      </w:r>
      <w:r w:rsidR="0041471B">
        <w:rPr>
          <w:sz w:val="22"/>
          <w:szCs w:val="22"/>
          <w:lang w:eastAsia="zh-CN"/>
        </w:rPr>
        <w:t xml:space="preserve">SIP based </w:t>
      </w:r>
      <w:r w:rsidRPr="00A6422B">
        <w:rPr>
          <w:sz w:val="22"/>
          <w:szCs w:val="22"/>
          <w:lang w:eastAsia="zh-CN"/>
        </w:rPr>
        <w:t>Basic MSK Request</w:t>
      </w:r>
      <w:bookmarkEnd w:id="208"/>
    </w:p>
    <w:p w14:paraId="3EE6ABFB" w14:textId="77777777" w:rsidR="0041471B" w:rsidRDefault="0041471B" w:rsidP="0041471B">
      <w:pPr>
        <w:rPr>
          <w:lang w:val="en-US"/>
        </w:rPr>
      </w:pPr>
      <w:r>
        <w:rPr>
          <w:lang w:val="en-US"/>
        </w:rPr>
        <w:t xml:space="preserve">This procedure is used to by the UE to request one or more MSKs. </w:t>
      </w:r>
    </w:p>
    <w:p w14:paraId="32608C22" w14:textId="31B72AE0" w:rsidR="0041471B" w:rsidRDefault="00135BF0" w:rsidP="0041471B">
      <w:pPr>
        <w:pStyle w:val="TH"/>
      </w:pPr>
      <w:r>
        <w:rPr>
          <w:noProof/>
        </w:rPr>
        <w:drawing>
          <wp:inline distT="0" distB="0" distL="0" distR="0" wp14:anchorId="18C008FA" wp14:editId="0B5407AD">
            <wp:extent cx="5486400" cy="3491230"/>
            <wp:effectExtent l="0" t="0" r="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491230"/>
                    </a:xfrm>
                    <a:prstGeom prst="rect">
                      <a:avLst/>
                    </a:prstGeom>
                    <a:noFill/>
                    <a:ln>
                      <a:noFill/>
                    </a:ln>
                  </pic:spPr>
                </pic:pic>
              </a:graphicData>
            </a:graphic>
          </wp:inline>
        </w:drawing>
      </w:r>
    </w:p>
    <w:p w14:paraId="3CECC6EC" w14:textId="77777777" w:rsidR="007666E8" w:rsidRPr="00DA7CFD" w:rsidRDefault="007666E8" w:rsidP="007666E8">
      <w:pPr>
        <w:pStyle w:val="TF"/>
        <w:rPr>
          <w:lang w:val="en-US"/>
        </w:rPr>
      </w:pPr>
      <w:r>
        <w:t>Figure 25:</w:t>
      </w:r>
      <w:r w:rsidRPr="00DA7CFD">
        <w:rPr>
          <w:lang w:val="en-US"/>
        </w:rPr>
        <w:t xml:space="preserve"> </w:t>
      </w:r>
      <w:r w:rsidR="0041471B">
        <w:rPr>
          <w:lang w:val="en-US"/>
        </w:rPr>
        <w:t xml:space="preserve">SIP based </w:t>
      </w:r>
      <w:r w:rsidR="0041471B" w:rsidRPr="00E231BA">
        <w:rPr>
          <w:lang w:val="en-US"/>
        </w:rPr>
        <w:t xml:space="preserve">MBMS </w:t>
      </w:r>
      <w:r w:rsidR="002C2088">
        <w:rPr>
          <w:lang w:val="en-US"/>
        </w:rPr>
        <w:t>MSK</w:t>
      </w:r>
      <w:r w:rsidR="0041471B">
        <w:rPr>
          <w:lang w:val="en-US"/>
        </w:rPr>
        <w:t xml:space="preserve"> request</w:t>
      </w:r>
    </w:p>
    <w:p w14:paraId="62982C04" w14:textId="77777777" w:rsidR="0041471B" w:rsidRDefault="0041471B" w:rsidP="0041471B">
      <w:r>
        <w:t xml:space="preserve">The same assumptions apply as in IMS based MBMS User Service Registration in </w:t>
      </w:r>
      <w:r w:rsidRPr="002F1B89">
        <w:t xml:space="preserve">clause </w:t>
      </w:r>
      <w:r>
        <w:t xml:space="preserve">10.4.2.1.  </w:t>
      </w:r>
    </w:p>
    <w:p w14:paraId="02DD7EF5" w14:textId="77777777" w:rsidR="0041471B" w:rsidRDefault="0041471B" w:rsidP="0041471B">
      <w:r>
        <w:t>The procedure is as follows (cf. figure 25 which is simplified as it does not show all parameters):</w:t>
      </w:r>
    </w:p>
    <w:p w14:paraId="065C26E5" w14:textId="77777777" w:rsidR="0041471B" w:rsidRPr="001D61A0" w:rsidRDefault="0041471B" w:rsidP="0041471B">
      <w:pPr>
        <w:pStyle w:val="B1"/>
      </w:pPr>
      <w:r>
        <w:t>-</w:t>
      </w:r>
      <w:r>
        <w:tab/>
        <w:t>UE sends a SIP re-</w:t>
      </w:r>
      <w:r w:rsidRPr="005E096B">
        <w:t xml:space="preserve">INVITE to the SCF via the IM CN subsystem. The re-INVITE indicates SCF in the Request-URI and the message includes a list of one or more Key Domain ID - MSK ID pair(s) of the MSKs that the UE </w:t>
      </w:r>
      <w:r w:rsidRPr="005E096B">
        <w:lastRenderedPageBreak/>
        <w:t>wants to receive and the bootstrapping transaction identifier (B-TID) in the body of the SIP INVITE.  The XML schema for the list of MBMS user service IDs is defined in TS 26.346 [11] and the XML schema for the B-TID is defined in annex x.1.</w:t>
      </w:r>
    </w:p>
    <w:p w14:paraId="184CC0EA" w14:textId="77777777" w:rsidR="0041471B" w:rsidRDefault="0041471B" w:rsidP="0041471B">
      <w:pPr>
        <w:pStyle w:val="B1"/>
      </w:pPr>
      <w:r>
        <w:t>-</w:t>
      </w:r>
      <w:r>
        <w:tab/>
        <w:t xml:space="preserve">The SCF receives the asserted identitie(s) of the UE from the headers of the SIP re-INVITE message. The SCF performs a check based on stored subscription information whether the UE is authorized to receive the specified MSK(s). If yes, the procedure continues. If not, the procedure is terminated.  </w:t>
      </w:r>
    </w:p>
    <w:p w14:paraId="53919170" w14:textId="77777777" w:rsidR="0041471B" w:rsidRDefault="0041471B" w:rsidP="0041471B">
      <w:pPr>
        <w:pStyle w:val="B1"/>
      </w:pPr>
      <w:r>
        <w:t>-</w:t>
      </w:r>
      <w:r>
        <w:tab/>
      </w:r>
      <w:r w:rsidRPr="00CA0B76">
        <w:t xml:space="preserve">If there is no B-TID stored for the UE or </w:t>
      </w:r>
      <w:r>
        <w:t xml:space="preserve">if the received B-TID is different than the one stored for the UE, the SCF runs GBA usage procedure with the BSF over Zn to fetch the NAF keys corresponding to the UE as defined in </w:t>
      </w:r>
      <w:r w:rsidR="00A4073A">
        <w:t xml:space="preserve">3GPP </w:t>
      </w:r>
      <w:r>
        <w:t xml:space="preserve">TS 33.220 [26]. </w:t>
      </w:r>
      <w:r w:rsidRPr="00CA0B76">
        <w:t xml:space="preserve">The </w:t>
      </w:r>
      <w:r>
        <w:t xml:space="preserve">NAF-Id which the SCF uses over Zn is constructed from the NAF FQDN indicated in the service protection description for this service and Ua security protocol identifier specified in 3GPP TS 33.220 [26]. Upon receiving the NAF keys from the BSF, the SCF derives MUK from the NAF key as defined in </w:t>
      </w:r>
      <w:r w:rsidR="00A4073A">
        <w:t xml:space="preserve">3GPP </w:t>
      </w:r>
      <w:r>
        <w:t xml:space="preserve">TS 33.246 [5]. </w:t>
      </w:r>
      <w:r>
        <w:br/>
        <w:t xml:space="preserve">If the </w:t>
      </w:r>
      <w:r w:rsidRPr="0022228E">
        <w:t>received B-TID is</w:t>
      </w:r>
      <w:r>
        <w:t xml:space="preserve"> not valid or if the SCF desires the UE to make a new GBA bootstrapping,  the SCF shall response to the UE with an appropriate error message. The error message will trigger the UE to run new GBA bootstrapping.</w:t>
      </w:r>
    </w:p>
    <w:p w14:paraId="12854860" w14:textId="77777777" w:rsidR="0041471B" w:rsidRDefault="0041471B" w:rsidP="0041471B">
      <w:pPr>
        <w:pStyle w:val="B1"/>
      </w:pPr>
      <w:r>
        <w:t>-</w:t>
      </w:r>
      <w:r>
        <w:tab/>
        <w:t>The SCF sends a HTTP POST message to the BM-SC. The SCF populates the HTTP POST as follows:</w:t>
      </w:r>
    </w:p>
    <w:p w14:paraId="1E363C08" w14:textId="77777777" w:rsidR="0041471B" w:rsidRDefault="0041471B" w:rsidP="0041471B">
      <w:pPr>
        <w:pStyle w:val="B20"/>
      </w:pPr>
      <w:r>
        <w:t>-</w:t>
      </w:r>
      <w:r>
        <w:tab/>
        <w:t>the HTTP version shall be 1.1 which is specified in RFC 2616</w:t>
      </w:r>
      <w:r w:rsidR="00A4073A">
        <w:t xml:space="preserve"> [34]</w:t>
      </w:r>
      <w:r>
        <w:t>;</w:t>
      </w:r>
    </w:p>
    <w:p w14:paraId="21A9B861" w14:textId="77777777" w:rsidR="0041471B" w:rsidRDefault="0041471B" w:rsidP="0041471B">
      <w:pPr>
        <w:pStyle w:val="B20"/>
      </w:pPr>
      <w:r>
        <w:t>-</w:t>
      </w:r>
      <w:r>
        <w:tab/>
        <w:t>the base of the Request-URI shall contain the full BM-SC key management URI (e.g. http://bmsc.home1.net:1234);</w:t>
      </w:r>
    </w:p>
    <w:p w14:paraId="071320EE" w14:textId="77777777" w:rsidR="0041471B" w:rsidRDefault="0041471B" w:rsidP="0041471B">
      <w:pPr>
        <w:pStyle w:val="B20"/>
      </w:pPr>
      <w:r>
        <w:t>-</w:t>
      </w:r>
      <w:r>
        <w:tab/>
        <w:t>the Request-URI shall contain an URI parameter "requesttype" that shall be set to "sip-based-msk-request", i.e. Request-URI takes the form of "/keymanagement?requesttype= sip-based-msk-request";</w:t>
      </w:r>
    </w:p>
    <w:p w14:paraId="03E30D14" w14:textId="77777777" w:rsidR="0041471B" w:rsidRDefault="0041471B" w:rsidP="0041471B">
      <w:pPr>
        <w:pStyle w:val="B20"/>
      </w:pPr>
      <w:r>
        <w:t>-</w:t>
      </w:r>
      <w:r>
        <w:tab/>
        <w:t>the SCF may add additional URI parameters to the Request-URI;</w:t>
      </w:r>
    </w:p>
    <w:p w14:paraId="387957BC" w14:textId="77777777" w:rsidR="0041471B" w:rsidRDefault="0041471B" w:rsidP="0041471B">
      <w:pPr>
        <w:pStyle w:val="B20"/>
      </w:pPr>
      <w:r>
        <w:t>-</w:t>
      </w:r>
      <w:r>
        <w:tab/>
        <w:t>X-3GPP-Asserted-Identity header which includes the identities of the UE;</w:t>
      </w:r>
    </w:p>
    <w:p w14:paraId="2227AC3A" w14:textId="77777777" w:rsidR="0041471B" w:rsidRPr="009C2BC6" w:rsidRDefault="0041471B" w:rsidP="0041471B">
      <w:pPr>
        <w:pStyle w:val="B20"/>
      </w:pPr>
      <w:r>
        <w:t>-</w:t>
      </w:r>
      <w:r>
        <w:tab/>
        <w:t xml:space="preserve">the HTTP header </w:t>
      </w:r>
      <w:r w:rsidRPr="009C2BC6">
        <w:t>Content-Type shall be the MIME type of the payloads;</w:t>
      </w:r>
    </w:p>
    <w:p w14:paraId="6706FA3F" w14:textId="77777777" w:rsidR="0041471B" w:rsidRDefault="0041471B" w:rsidP="0041471B">
      <w:pPr>
        <w:pStyle w:val="B20"/>
      </w:pPr>
      <w:r w:rsidRPr="009C2BC6">
        <w:t>-</w:t>
      </w:r>
      <w:r w:rsidRPr="009C2BC6">
        <w:tab/>
        <w:t xml:space="preserve">the HTTP payload shall contain a list of one or more Key Domain ID - MSK ID pair(s) of the MSKs that the UE wants to receive. If new NAF keys were created in the previous step, then the SCF shall also include MBMS user key (MUK), lifetime of MUK, NAF FQDN and B-TID. NAF FQDN and B-TID are included as they may be further included in the MIKEY MSK messages from the BM-SC to the UE, The XML schema for the list of Key Domain ID - MSK ID pair(s) is defined in </w:t>
      </w:r>
      <w:r w:rsidR="00A4073A">
        <w:t xml:space="preserve">3GPP </w:t>
      </w:r>
      <w:r w:rsidRPr="009C2BC6">
        <w:t>TS 26.346 [11] and the XML schema for carrying IP address, MUK, MUK lifetime, NAF FQDN and BTID is defined in annex x.2.</w:t>
      </w:r>
    </w:p>
    <w:p w14:paraId="11BB202D" w14:textId="77777777" w:rsidR="0041471B" w:rsidRDefault="0041471B" w:rsidP="0041471B">
      <w:pPr>
        <w:pStyle w:val="B20"/>
      </w:pPr>
      <w:r>
        <w:t>-</w:t>
      </w:r>
      <w:r>
        <w:tab/>
        <w:t>the UE may add additional HTTP headers to the HTTP POST request.</w:t>
      </w:r>
    </w:p>
    <w:p w14:paraId="52CE174B" w14:textId="77777777" w:rsidR="0041471B" w:rsidRDefault="0041471B" w:rsidP="0041471B">
      <w:pPr>
        <w:pStyle w:val="B1"/>
      </w:pPr>
      <w:r>
        <w:t>-</w:t>
      </w:r>
      <w:r>
        <w:tab/>
        <w:t>The BM-SC receives the HTTP POST message</w:t>
      </w:r>
      <w:r w:rsidRPr="00E74EAD">
        <w:t>. The BM</w:t>
      </w:r>
      <w:r w:rsidRPr="00B259FF">
        <w:t xml:space="preserve">-SC checks that the HTTP POST is valid, and extracts the request for further processing. As the </w:t>
      </w:r>
      <w:r>
        <w:t xml:space="preserve">HTTP </w:t>
      </w:r>
      <w:r w:rsidRPr="00B259FF">
        <w:t>POST message came from SCF</w:t>
      </w:r>
      <w:r>
        <w:t xml:space="preserve"> with asserted identities</w:t>
      </w:r>
      <w:r w:rsidRPr="00B259FF">
        <w:t xml:space="preserve">, the BM-SC does not need to authenticate the UE as the UE has been authenticated by the IMS. Also, the </w:t>
      </w:r>
      <w:r>
        <w:t xml:space="preserve">HTTP </w:t>
      </w:r>
      <w:r w:rsidRPr="00B259FF">
        <w:t xml:space="preserve">POST message also </w:t>
      </w:r>
      <w:r>
        <w:t xml:space="preserve">implicitly </w:t>
      </w:r>
      <w:r w:rsidRPr="00B259FF">
        <w:t xml:space="preserve">indicates to the BM-SC that the SCF has authorized the UE </w:t>
      </w:r>
      <w:r>
        <w:t>to receive the specified MSK(s).</w:t>
      </w:r>
      <w:r w:rsidRPr="00B259FF">
        <w:br/>
      </w:r>
      <w:r w:rsidRPr="00B259FF">
        <w:br/>
        <w:t>The BM-SC stores the received information and returns HTTP 200 OK to the SCF. The BM-SC shall populate HTTP response as follows:</w:t>
      </w:r>
    </w:p>
    <w:p w14:paraId="476073E2" w14:textId="77777777" w:rsidR="0041471B" w:rsidRDefault="0041471B" w:rsidP="0041471B">
      <w:pPr>
        <w:pStyle w:val="B20"/>
      </w:pPr>
      <w:r>
        <w:t>-</w:t>
      </w:r>
      <w:r>
        <w:tab/>
        <w:t>the HTTP status code in the HTTP status line shall be 200;</w:t>
      </w:r>
    </w:p>
    <w:p w14:paraId="5A4A848F" w14:textId="77777777" w:rsidR="0041471B" w:rsidRDefault="0041471B" w:rsidP="0041471B">
      <w:pPr>
        <w:pStyle w:val="B20"/>
      </w:pPr>
      <w:r>
        <w:t>-</w:t>
      </w:r>
      <w:r>
        <w:tab/>
        <w:t>the HTTP header Content-Type shall be the MIME type of the payload, i.e. "application/mbms-msk-response+xml";</w:t>
      </w:r>
    </w:p>
    <w:p w14:paraId="77CC4B85" w14:textId="77777777" w:rsidR="0041471B" w:rsidRDefault="0041471B" w:rsidP="0041471B">
      <w:pPr>
        <w:pStyle w:val="B20"/>
      </w:pPr>
      <w:r>
        <w:t>-</w:t>
      </w:r>
      <w:r w:rsidRPr="00D22E70">
        <w:tab/>
        <w:t>the HTTP payload shall contain</w:t>
      </w:r>
      <w:r>
        <w:t xml:space="preserve"> a list including one status code for each MSK. </w:t>
      </w:r>
      <w:r w:rsidRPr="00622EA7">
        <w:t xml:space="preserve">The XML schema of the payload is </w:t>
      </w:r>
      <w:r>
        <w:t xml:space="preserve">the same that is used for MBMS MSK request in </w:t>
      </w:r>
      <w:r w:rsidR="00480BBF">
        <w:t xml:space="preserve">3GPP </w:t>
      </w:r>
      <w:r>
        <w:t xml:space="preserve">TS 33.246 [5] and it is specified in </w:t>
      </w:r>
      <w:r w:rsidR="00480BBF">
        <w:t xml:space="preserve">3GPP </w:t>
      </w:r>
      <w:r>
        <w:t>TS 26.346 [11].</w:t>
      </w:r>
    </w:p>
    <w:p w14:paraId="737A2AE5" w14:textId="77777777" w:rsidR="0041471B" w:rsidRDefault="0041471B" w:rsidP="0041471B">
      <w:pPr>
        <w:pStyle w:val="B1"/>
      </w:pPr>
      <w:r>
        <w:t>-</w:t>
      </w:r>
      <w:r>
        <w:tab/>
        <w:t>The SCF receives the HTTP 200 OK. The SCF then includes the XML body from the HTTP 200 OK message into a SIP 200 OK message and sends the SIP 200 OK message to the UE via the IM CN subsystem.</w:t>
      </w:r>
    </w:p>
    <w:p w14:paraId="30CC7D84" w14:textId="77777777" w:rsidR="007666E8" w:rsidRPr="00A6422B" w:rsidRDefault="007666E8" w:rsidP="007666E8">
      <w:pPr>
        <w:pStyle w:val="Heading4"/>
        <w:rPr>
          <w:sz w:val="22"/>
          <w:szCs w:val="22"/>
          <w:lang w:eastAsia="zh-CN"/>
        </w:rPr>
      </w:pPr>
      <w:bookmarkStart w:id="209" w:name="_Toc517287152"/>
      <w:smartTag w:uri="urn:schemas-microsoft-com:office:smarttags" w:element="chsdate">
        <w:smartTagPr>
          <w:attr w:name="Year" w:val="1899"/>
          <w:attr w:name="Month" w:val="12"/>
          <w:attr w:name="Day" w:val="30"/>
          <w:attr w:name="IsLunarDate" w:val="False"/>
          <w:attr w:name="IsROCDate" w:val="False"/>
        </w:smartTagPr>
        <w:r w:rsidRPr="00A6422B">
          <w:rPr>
            <w:rFonts w:hint="eastAsia"/>
            <w:sz w:val="22"/>
            <w:szCs w:val="22"/>
            <w:lang w:eastAsia="zh-CN"/>
          </w:rPr>
          <w:lastRenderedPageBreak/>
          <w:t>10.4.2</w:t>
        </w:r>
      </w:smartTag>
      <w:r w:rsidRPr="00A6422B">
        <w:rPr>
          <w:rFonts w:hint="eastAsia"/>
          <w:sz w:val="22"/>
          <w:szCs w:val="22"/>
          <w:lang w:eastAsia="zh-CN"/>
        </w:rPr>
        <w:t>.3</w:t>
      </w:r>
      <w:r>
        <w:rPr>
          <w:sz w:val="22"/>
          <w:szCs w:val="22"/>
          <w:lang w:eastAsia="zh-CN"/>
        </w:rPr>
        <w:tab/>
      </w:r>
      <w:r w:rsidR="0041471B">
        <w:rPr>
          <w:lang w:val="en-US"/>
        </w:rPr>
        <w:t>Updating MUK</w:t>
      </w:r>
      <w:bookmarkEnd w:id="209"/>
    </w:p>
    <w:p w14:paraId="2FF80134" w14:textId="77777777" w:rsidR="007666E8" w:rsidRPr="009241E7" w:rsidRDefault="0041471B" w:rsidP="007666E8">
      <w:pPr>
        <w:rPr>
          <w:lang w:val="en-US"/>
        </w:rPr>
      </w:pPr>
      <w:r>
        <w:rPr>
          <w:lang w:val="en-US"/>
        </w:rPr>
        <w:t>The GBA session (i.e. key Ks</w:t>
      </w:r>
      <w:r w:rsidRPr="003936C8">
        <w:rPr>
          <w:lang w:val="en-US"/>
        </w:rPr>
        <w:t xml:space="preserve"> </w:t>
      </w:r>
      <w:r>
        <w:rPr>
          <w:lang w:val="en-US"/>
        </w:rPr>
        <w:t>derived NAF specific keys, e.g. MUK) has a limited lifetime. The GBA session may ex</w:t>
      </w:r>
      <w:r w:rsidR="002C2088">
        <w:rPr>
          <w:lang w:val="en-US"/>
        </w:rPr>
        <w:t>pire during service consumption</w:t>
      </w:r>
      <w:r>
        <w:rPr>
          <w:lang w:val="en-US"/>
        </w:rPr>
        <w:t>. In this case the UE shall run GBA bootstrapping again</w:t>
      </w:r>
      <w:r w:rsidRPr="002213CE">
        <w:rPr>
          <w:lang w:val="en-US"/>
        </w:rPr>
        <w:t xml:space="preserve"> </w:t>
      </w:r>
      <w:r>
        <w:rPr>
          <w:lang w:val="en-US"/>
        </w:rPr>
        <w:t>to create a new Ks.</w:t>
      </w:r>
      <w:r w:rsidRPr="009241E7">
        <w:t xml:space="preserve"> </w:t>
      </w:r>
      <w:r>
        <w:t>The UE shall then re-register to the services with the SIP based MBMS registration procedure defined in clause 10.4.2.1 with re-INVITE and the new B-TID. This will create a new MUK in the UE and network</w:t>
      </w:r>
      <w:r w:rsidR="007666E8">
        <w:rPr>
          <w:lang w:val="en-US"/>
        </w:rPr>
        <w:t>.</w:t>
      </w:r>
    </w:p>
    <w:p w14:paraId="5852EFF8" w14:textId="77777777" w:rsidR="0041471B" w:rsidRDefault="0041471B" w:rsidP="0041471B">
      <w:pPr>
        <w:pStyle w:val="Heading4"/>
        <w:rPr>
          <w:lang w:val="en-US"/>
        </w:rPr>
      </w:pPr>
      <w:bookmarkStart w:id="210" w:name="_Toc517287153"/>
      <w:r>
        <w:t>10.4.2.4</w:t>
      </w:r>
      <w:r>
        <w:rPr>
          <w:lang w:val="en-US"/>
        </w:rPr>
        <w:tab/>
        <w:t>SIP based BM-SC solicited pull</w:t>
      </w:r>
      <w:bookmarkEnd w:id="210"/>
      <w:r>
        <w:rPr>
          <w:lang w:val="en-US"/>
        </w:rPr>
        <w:t xml:space="preserve"> </w:t>
      </w:r>
    </w:p>
    <w:p w14:paraId="00CCF343" w14:textId="77777777" w:rsidR="00182E56" w:rsidRDefault="0041471B" w:rsidP="0041471B">
      <w:pPr>
        <w:rPr>
          <w:lang w:val="en-US"/>
        </w:rPr>
      </w:pPr>
      <w:r>
        <w:rPr>
          <w:lang w:val="en-US"/>
        </w:rPr>
        <w:t>According to 3GPP TS 33.246 BM-SC solicited pull procedure is triggered by the BM-SC by sending an MSK message with a specific MSK-ID value. This will trigger the UE to perform MSK request. IMS based MBMS uses the BM-SC solicited pull procedure as defined in TS 33.246 to trigger the UE to perform SIP based basic MSK request procedure which is specified in clause 10.4.2.2.</w:t>
      </w:r>
    </w:p>
    <w:p w14:paraId="519CEF9C" w14:textId="77777777" w:rsidR="00482BEA" w:rsidRDefault="00482BEA" w:rsidP="00482BEA">
      <w:pPr>
        <w:pStyle w:val="Heading1"/>
      </w:pPr>
      <w:bookmarkStart w:id="211" w:name="_Toc517287154"/>
      <w:r>
        <w:t>11</w:t>
      </w:r>
      <w:r w:rsidR="001C5AF3">
        <w:tab/>
      </w:r>
      <w:r>
        <w:t>Blending of Presence and PSS/MBMS user services</w:t>
      </w:r>
      <w:bookmarkEnd w:id="211"/>
    </w:p>
    <w:p w14:paraId="0CA11C34" w14:textId="77777777" w:rsidR="00482BEA" w:rsidRPr="00890867" w:rsidRDefault="00482BEA" w:rsidP="00482BEA">
      <w:pPr>
        <w:pStyle w:val="Heading2"/>
      </w:pPr>
      <w:bookmarkStart w:id="212" w:name="_Toc517287155"/>
      <w:r>
        <w:t>11.1</w:t>
      </w:r>
      <w:r w:rsidR="001C5AF3">
        <w:tab/>
      </w:r>
      <w:r w:rsidRPr="00890867">
        <w:t>General description</w:t>
      </w:r>
      <w:bookmarkEnd w:id="212"/>
    </w:p>
    <w:p w14:paraId="1BC39E61" w14:textId="77777777" w:rsidR="00482BEA" w:rsidRPr="00890867" w:rsidRDefault="00482BEA" w:rsidP="00482BEA">
      <w:pPr>
        <w:spacing w:before="120"/>
      </w:pPr>
      <w:r w:rsidRPr="00890867">
        <w:t>This clause describes the mechanisms that apply when IMS based PSS and MBMS user services are combined with presence service.</w:t>
      </w:r>
    </w:p>
    <w:p w14:paraId="3A9FBE83" w14:textId="77777777" w:rsidR="00482BEA" w:rsidRPr="00890867" w:rsidRDefault="00482BEA" w:rsidP="00482BEA">
      <w:pPr>
        <w:spacing w:before="120"/>
      </w:pPr>
      <w:r w:rsidRPr="00890867">
        <w:t>The architecture and functional description of the presence service when used in relation to the IMS based PSS &amp; MBMS services shall conform</w:t>
      </w:r>
      <w:r>
        <w:t xml:space="preserve"> to [37]</w:t>
      </w:r>
      <w:r w:rsidRPr="00890867">
        <w:t>.</w:t>
      </w:r>
    </w:p>
    <w:p w14:paraId="1D5C882D" w14:textId="77777777" w:rsidR="00482BEA" w:rsidRPr="00890867" w:rsidRDefault="00482BEA" w:rsidP="00482BEA">
      <w:pPr>
        <w:spacing w:before="120"/>
      </w:pPr>
      <w:r w:rsidRPr="00890867">
        <w:t>The protocol details for the presence service when used in relation to the IMS based PSS &amp; MBMS servi</w:t>
      </w:r>
      <w:r>
        <w:t>ces shall conform to [36]</w:t>
      </w:r>
      <w:r w:rsidRPr="00890867">
        <w:t>.</w:t>
      </w:r>
    </w:p>
    <w:p w14:paraId="01E0DEFF" w14:textId="77777777" w:rsidR="00482BEA" w:rsidRPr="00890867" w:rsidRDefault="00482BEA" w:rsidP="00482BEA">
      <w:pPr>
        <w:spacing w:before="120"/>
      </w:pPr>
      <w:r w:rsidRPr="00890867">
        <w:t>The following call flow gives a high-level description for presence service used in the context of IMS based PSS and MBMS. In this example, the UE 1 is the watcher and the UE 2 is the presentity. The UE 2 is in the UE 1's list of contacts and wants to publish on-demand content currently watching.</w:t>
      </w:r>
    </w:p>
    <w:bookmarkStart w:id="213" w:name="_MON_1306236696"/>
    <w:bookmarkStart w:id="214" w:name="_MON_1306237316"/>
    <w:bookmarkStart w:id="215" w:name="_MON_1306239036"/>
    <w:bookmarkStart w:id="216" w:name="_MON_1306244795"/>
    <w:bookmarkEnd w:id="213"/>
    <w:bookmarkEnd w:id="214"/>
    <w:bookmarkEnd w:id="215"/>
    <w:bookmarkEnd w:id="216"/>
    <w:p w14:paraId="2AD79C67" w14:textId="77777777" w:rsidR="00482BEA" w:rsidRDefault="00482BEA" w:rsidP="00482BEA">
      <w:pPr>
        <w:pStyle w:val="TH"/>
        <w:rPr>
          <w:rFonts w:cs="Arial"/>
          <w:color w:val="000000"/>
          <w:lang w:eastAsia="zh-CN"/>
        </w:rPr>
      </w:pPr>
      <w:r>
        <w:object w:dxaOrig="10015" w:dyaOrig="5577" w14:anchorId="1A2513DF">
          <v:shape id="_x0000_i1059" type="#_x0000_t75" style="width:481.9pt;height:268.15pt" o:ole="">
            <v:imagedata r:id="rId52" o:title=""/>
          </v:shape>
          <o:OLEObject Type="Embed" ProgID="Visio.Drawing.11" ShapeID="_x0000_i1059" DrawAspect="Content" ObjectID="_1782981171" r:id="rId53"/>
        </w:object>
      </w:r>
    </w:p>
    <w:p w14:paraId="2C97E500" w14:textId="77777777" w:rsidR="00C46625" w:rsidRPr="00DA7CFD" w:rsidRDefault="00C46625" w:rsidP="00C46625">
      <w:pPr>
        <w:pStyle w:val="TF"/>
        <w:rPr>
          <w:lang w:val="en-US"/>
        </w:rPr>
      </w:pPr>
      <w:r>
        <w:t>Figure 26:</w:t>
      </w:r>
      <w:r w:rsidRPr="00DA7CFD">
        <w:rPr>
          <w:lang w:val="en-US"/>
        </w:rPr>
        <w:t xml:space="preserve"> </w:t>
      </w:r>
      <w:r>
        <w:t>H</w:t>
      </w:r>
      <w:r w:rsidRPr="00890867">
        <w:t>igh-level description for presence service used in the context of IMS based PSS and MBMS</w:t>
      </w:r>
    </w:p>
    <w:p w14:paraId="5A3909B7" w14:textId="77777777" w:rsidR="00482BEA" w:rsidRPr="00890867" w:rsidRDefault="00482BEA" w:rsidP="00482BEA">
      <w:pPr>
        <w:spacing w:before="120"/>
      </w:pPr>
      <w:r w:rsidRPr="00890867">
        <w:lastRenderedPageBreak/>
        <w:t>1. The UE 1 subscribes for presence information for a list of contacts which includes the UE 2, by sending a SIP SUBSCRIBE message to the Pres</w:t>
      </w:r>
      <w:r>
        <w:t>ence Server as defined in [36]</w:t>
      </w:r>
      <w:r w:rsidRPr="00890867">
        <w:t>.</w:t>
      </w:r>
    </w:p>
    <w:p w14:paraId="59368DB7" w14:textId="77777777" w:rsidR="00482BEA" w:rsidRPr="00890867" w:rsidRDefault="00482BEA" w:rsidP="00482BEA">
      <w:pPr>
        <w:spacing w:before="120"/>
      </w:pPr>
      <w:r w:rsidRPr="00890867">
        <w:t>2. After having initiated</w:t>
      </w:r>
      <w:r>
        <w:t xml:space="preserve"> the PSS or MBMS session</w:t>
      </w:r>
      <w:r w:rsidRPr="00890867">
        <w:t>,</w:t>
      </w:r>
      <w:r>
        <w:t xml:space="preserve"> or after a content switching,</w:t>
      </w:r>
      <w:r w:rsidRPr="00890867">
        <w:t xml:space="preserve"> the UE 2 decides to publish what content is being consumed. </w:t>
      </w:r>
      <w:r>
        <w:t>T</w:t>
      </w:r>
      <w:r w:rsidRPr="00890867">
        <w:t>he UE 2 sends a SIP Publish message to the Prese</w:t>
      </w:r>
      <w:r>
        <w:t>nce Server, as defined in [36]</w:t>
      </w:r>
      <w:r w:rsidRPr="00890867">
        <w:t>, including additional attributes specific to PSS and MBM</w:t>
      </w:r>
      <w:r>
        <w:t>S such as the content</w:t>
      </w:r>
      <w:r w:rsidRPr="00890867">
        <w:t xml:space="preserve"> being consumed.</w:t>
      </w:r>
    </w:p>
    <w:p w14:paraId="1CE79653" w14:textId="77777777" w:rsidR="00482BEA" w:rsidRPr="00890867" w:rsidRDefault="00482BEA" w:rsidP="00482BEA">
      <w:pPr>
        <w:spacing w:before="120"/>
      </w:pPr>
      <w:r w:rsidRPr="00890867">
        <w:t>3. On reception of the SIP Publish, the Presence server notifies the UE 1 of what the UE 2 is doing, by sending a SIP NOT</w:t>
      </w:r>
      <w:r>
        <w:t>IFY message as defined in [36]</w:t>
      </w:r>
      <w:r w:rsidRPr="00890867">
        <w:t>.</w:t>
      </w:r>
    </w:p>
    <w:p w14:paraId="7B7EB6C1" w14:textId="77777777" w:rsidR="00482BEA" w:rsidRPr="00890867" w:rsidRDefault="00482BEA" w:rsidP="00482BEA">
      <w:pPr>
        <w:pStyle w:val="Heading2"/>
        <w:ind w:left="0" w:firstLine="0"/>
      </w:pPr>
      <w:bookmarkStart w:id="217" w:name="_Toc517287156"/>
      <w:r>
        <w:t>11.</w:t>
      </w:r>
      <w:r w:rsidRPr="00890867">
        <w:t>2</w:t>
      </w:r>
      <w:r w:rsidR="001C5AF3">
        <w:tab/>
      </w:r>
      <w:r w:rsidRPr="00890867">
        <w:t>Procedures at the UE acting as presentity</w:t>
      </w:r>
      <w:bookmarkEnd w:id="217"/>
    </w:p>
    <w:p w14:paraId="47360AB1" w14:textId="77777777" w:rsidR="00482BEA" w:rsidRDefault="00482BEA" w:rsidP="00482BEA">
      <w:pPr>
        <w:spacing w:after="0"/>
      </w:pPr>
      <w:r w:rsidRPr="00890867">
        <w:t xml:space="preserve">The UE acting as presentity may send a SIP PUBLISH in the following cases: </w:t>
      </w:r>
    </w:p>
    <w:p w14:paraId="7F44F673" w14:textId="77777777" w:rsidR="00482BEA" w:rsidRDefault="00482BEA" w:rsidP="00482BEA">
      <w:pPr>
        <w:spacing w:after="0"/>
        <w:ind w:left="284"/>
        <w:rPr>
          <w:rFonts w:eastAsia="MS Mincho"/>
          <w:lang w:val="en-US" w:eastAsia="ja-JP"/>
        </w:rPr>
      </w:pPr>
      <w:r>
        <w:rPr>
          <w:rFonts w:eastAsia="MS Mincho"/>
          <w:lang w:val="en-US" w:eastAsia="ja-JP"/>
        </w:rPr>
        <w:t>- On receipt of a final SIP 200 OK concerning a PSS streaming session initiation procedure;</w:t>
      </w:r>
    </w:p>
    <w:p w14:paraId="13AF84EE" w14:textId="77777777" w:rsidR="00482BEA" w:rsidRDefault="00482BEA" w:rsidP="00482BEA">
      <w:pPr>
        <w:spacing w:after="0"/>
        <w:ind w:left="284"/>
        <w:rPr>
          <w:rFonts w:eastAsia="MS Mincho"/>
          <w:lang w:val="en-US" w:eastAsia="ja-JP"/>
        </w:rPr>
      </w:pPr>
      <w:r>
        <w:rPr>
          <w:rFonts w:eastAsia="MS Mincho"/>
          <w:lang w:val="en-US" w:eastAsia="ja-JP"/>
        </w:rPr>
        <w:t>- On receipt of a final SIP 200 OK concerning a MBMS streaming session initiation procedure;</w:t>
      </w:r>
    </w:p>
    <w:p w14:paraId="4F8B4858" w14:textId="77777777" w:rsidR="006B4AF2" w:rsidRDefault="006B4AF2" w:rsidP="006B4AF2">
      <w:pPr>
        <w:spacing w:after="0"/>
        <w:ind w:left="284"/>
        <w:rPr>
          <w:rFonts w:eastAsia="MS Mincho"/>
          <w:lang w:val="en-US" w:eastAsia="ja-JP"/>
        </w:rPr>
      </w:pPr>
      <w:r>
        <w:rPr>
          <w:rFonts w:eastAsia="MS Mincho"/>
          <w:lang w:val="en-US" w:eastAsia="ja-JP"/>
        </w:rPr>
        <w:t>- On receipt of a final SIP 200 OK concerning a 3GP-DASH session initiation procedure;</w:t>
      </w:r>
    </w:p>
    <w:p w14:paraId="2D63466A" w14:textId="77777777" w:rsidR="006B4AF2" w:rsidRDefault="006B4AF2" w:rsidP="006B4AF2">
      <w:pPr>
        <w:spacing w:after="0"/>
        <w:ind w:left="284"/>
        <w:rPr>
          <w:rFonts w:eastAsia="MS Mincho"/>
          <w:lang w:val="en-US" w:eastAsia="ja-JP"/>
        </w:rPr>
      </w:pPr>
      <w:r>
        <w:rPr>
          <w:rFonts w:eastAsia="MS Mincho"/>
          <w:lang w:val="en-US" w:eastAsia="ja-JP"/>
        </w:rPr>
        <w:t>- On receipt of a final SIP 200 OK concerning a MBMS download session initiation procedure.</w:t>
      </w:r>
    </w:p>
    <w:p w14:paraId="5491204E" w14:textId="77777777" w:rsidR="00482BEA" w:rsidRDefault="00482BEA" w:rsidP="00482BEA">
      <w:pPr>
        <w:spacing w:after="0"/>
        <w:rPr>
          <w:rFonts w:eastAsia="MS Mincho"/>
          <w:lang w:val="en-US" w:eastAsia="ja-JP"/>
        </w:rPr>
      </w:pPr>
    </w:p>
    <w:p w14:paraId="5E913B55" w14:textId="77777777" w:rsidR="00482BEA" w:rsidRDefault="00482BEA" w:rsidP="00482BEA">
      <w:pPr>
        <w:spacing w:after="0"/>
        <w:rPr>
          <w:rFonts w:eastAsia="MS Mincho"/>
          <w:lang w:val="en-US" w:eastAsia="ja-JP"/>
        </w:rPr>
      </w:pPr>
      <w:r>
        <w:rPr>
          <w:rFonts w:eastAsia="MS Mincho"/>
          <w:lang w:val="en-US" w:eastAsia="ja-JP"/>
        </w:rPr>
        <w:t>During a streaming session</w:t>
      </w:r>
      <w:r w:rsidR="006B4AF2">
        <w:rPr>
          <w:rFonts w:eastAsia="MS Mincho"/>
          <w:lang w:val="en-US" w:eastAsia="ja-JP"/>
        </w:rPr>
        <w:t xml:space="preserve"> (including DASH-formatted content delivery)</w:t>
      </w:r>
      <w:r>
        <w:rPr>
          <w:rFonts w:eastAsia="MS Mincho"/>
          <w:lang w:val="en-US" w:eastAsia="ja-JP"/>
        </w:rPr>
        <w:t>, the UE may also send a PUBLISH request after having performed content switching. This includes the cases of:</w:t>
      </w:r>
    </w:p>
    <w:p w14:paraId="049E1468" w14:textId="77777777" w:rsidR="00482BEA" w:rsidRDefault="00482BEA" w:rsidP="00482BEA">
      <w:pPr>
        <w:spacing w:after="0"/>
        <w:ind w:left="284"/>
        <w:rPr>
          <w:rFonts w:eastAsia="MS Mincho"/>
          <w:lang w:val="en-US" w:eastAsia="ja-JP"/>
        </w:rPr>
      </w:pPr>
      <w:r>
        <w:rPr>
          <w:rFonts w:eastAsia="MS Mincho"/>
          <w:lang w:val="en-US" w:eastAsia="ja-JP"/>
        </w:rPr>
        <w:t>- PSS content switching</w:t>
      </w:r>
      <w:r w:rsidR="006B4AF2">
        <w:rPr>
          <w:rFonts w:eastAsia="MS Mincho"/>
          <w:lang w:val="en-US" w:eastAsia="ja-JP"/>
        </w:rPr>
        <w:t xml:space="preserve"> (for both PSS streaming and 3GP-DASH services)</w:t>
      </w:r>
      <w:r>
        <w:rPr>
          <w:rFonts w:eastAsia="MS Mincho"/>
          <w:lang w:val="en-US" w:eastAsia="ja-JP"/>
        </w:rPr>
        <w:t>,</w:t>
      </w:r>
    </w:p>
    <w:p w14:paraId="3F819C2B" w14:textId="77777777" w:rsidR="00482BEA" w:rsidRDefault="00482BEA" w:rsidP="00482BEA">
      <w:pPr>
        <w:spacing w:after="0"/>
        <w:ind w:left="284"/>
        <w:rPr>
          <w:rFonts w:eastAsia="MS Mincho"/>
          <w:lang w:val="en-US" w:eastAsia="ja-JP"/>
        </w:rPr>
      </w:pPr>
      <w:r>
        <w:rPr>
          <w:rFonts w:eastAsia="MS Mincho"/>
          <w:lang w:val="en-US" w:eastAsia="ja-JP"/>
        </w:rPr>
        <w:t>- MBMS content switching</w:t>
      </w:r>
      <w:r w:rsidR="006B4AF2">
        <w:rPr>
          <w:rFonts w:eastAsia="MS Mincho"/>
          <w:lang w:val="en-US" w:eastAsia="ja-JP"/>
        </w:rPr>
        <w:t xml:space="preserve"> (for both MBMS streaming and MBMS download services)</w:t>
      </w:r>
      <w:r>
        <w:rPr>
          <w:rFonts w:eastAsia="MS Mincho"/>
          <w:lang w:val="en-US" w:eastAsia="ja-JP"/>
        </w:rPr>
        <w:t>,</w:t>
      </w:r>
    </w:p>
    <w:p w14:paraId="6A50F4E9" w14:textId="77777777" w:rsidR="00482BEA" w:rsidRDefault="00482BEA" w:rsidP="00482BEA">
      <w:pPr>
        <w:spacing w:after="0"/>
        <w:ind w:left="284"/>
        <w:rPr>
          <w:rFonts w:eastAsia="MS Mincho"/>
          <w:lang w:val="en-US" w:eastAsia="ja-JP"/>
        </w:rPr>
      </w:pPr>
      <w:r>
        <w:rPr>
          <w:rFonts w:eastAsia="MS Mincho"/>
          <w:lang w:val="en-US" w:eastAsia="ja-JP"/>
        </w:rPr>
        <w:t>- Switching from PSS to MBMS streaming with channel change,</w:t>
      </w:r>
    </w:p>
    <w:p w14:paraId="3ED07FF0" w14:textId="77777777" w:rsidR="00482BEA" w:rsidRDefault="00482BEA" w:rsidP="006B4AF2">
      <w:pPr>
        <w:spacing w:after="0"/>
        <w:ind w:firstLine="284"/>
        <w:rPr>
          <w:rFonts w:eastAsia="MS Mincho"/>
          <w:lang w:val="en-US" w:eastAsia="ja-JP"/>
        </w:rPr>
      </w:pPr>
      <w:r>
        <w:rPr>
          <w:rFonts w:eastAsia="MS Mincho"/>
          <w:lang w:val="en-US" w:eastAsia="ja-JP"/>
        </w:rPr>
        <w:t>- Switching from MBMS to PSS streaming with channel change</w:t>
      </w:r>
      <w:r w:rsidR="006B4AF2">
        <w:rPr>
          <w:rFonts w:eastAsia="MS Mincho"/>
          <w:lang w:val="en-US" w:eastAsia="ja-JP"/>
        </w:rPr>
        <w:t>,</w:t>
      </w:r>
    </w:p>
    <w:p w14:paraId="5FC8E63D" w14:textId="77777777" w:rsidR="006B4AF2" w:rsidRPr="00552D9E" w:rsidRDefault="006B4AF2" w:rsidP="006B4AF2">
      <w:pPr>
        <w:spacing w:after="0"/>
        <w:ind w:left="284"/>
        <w:rPr>
          <w:rFonts w:eastAsia="MS Mincho"/>
          <w:lang w:eastAsia="ja-JP"/>
        </w:rPr>
      </w:pPr>
      <w:r w:rsidRPr="00552D9E">
        <w:rPr>
          <w:rFonts w:eastAsia="MS Mincho"/>
          <w:lang w:eastAsia="ja-JP"/>
        </w:rPr>
        <w:t xml:space="preserve">- </w:t>
      </w:r>
      <w:r>
        <w:rPr>
          <w:rFonts w:eastAsia="MS Mincho"/>
          <w:lang w:eastAsia="ja-JP"/>
        </w:rPr>
        <w:t>Switching from 3GP-</w:t>
      </w:r>
      <w:r w:rsidRPr="00552D9E">
        <w:rPr>
          <w:rFonts w:eastAsia="MS Mincho"/>
          <w:lang w:eastAsia="ja-JP"/>
        </w:rPr>
        <w:t xml:space="preserve">DASH </w:t>
      </w:r>
      <w:r>
        <w:rPr>
          <w:rFonts w:eastAsia="MS Mincho"/>
          <w:lang w:eastAsia="ja-JP"/>
        </w:rPr>
        <w:t>to MBMS download service with channel change</w:t>
      </w:r>
      <w:r w:rsidRPr="00552D9E">
        <w:rPr>
          <w:rFonts w:eastAsia="MS Mincho"/>
          <w:lang w:eastAsia="ja-JP"/>
        </w:rPr>
        <w:t>,</w:t>
      </w:r>
    </w:p>
    <w:p w14:paraId="39359A03" w14:textId="77777777" w:rsidR="00482BEA" w:rsidRPr="006E7F82" w:rsidRDefault="006B4AF2" w:rsidP="00482BEA">
      <w:pPr>
        <w:rPr>
          <w:rFonts w:eastAsia="MS Mincho"/>
          <w:lang w:val="en-US" w:eastAsia="ja-JP"/>
        </w:rPr>
      </w:pPr>
      <w:r w:rsidRPr="00552D9E">
        <w:rPr>
          <w:rFonts w:eastAsia="MS Mincho"/>
          <w:lang w:eastAsia="ja-JP"/>
        </w:rPr>
        <w:t xml:space="preserve">- </w:t>
      </w:r>
      <w:r>
        <w:rPr>
          <w:rFonts w:eastAsia="MS Mincho"/>
          <w:lang w:eastAsia="ja-JP"/>
        </w:rPr>
        <w:t>Switching from MBMS download to 3GP-DASH service with channel change.</w:t>
      </w:r>
    </w:p>
    <w:p w14:paraId="5862357D" w14:textId="77777777" w:rsidR="00482BEA" w:rsidRDefault="00482BEA" w:rsidP="00482BEA">
      <w:r>
        <w:t>The content of the PUBLISH request shall be set as follows:</w:t>
      </w:r>
    </w:p>
    <w:p w14:paraId="4AAAD26D" w14:textId="77777777" w:rsidR="00482BEA" w:rsidRDefault="00482BEA" w:rsidP="00482BEA">
      <w:pPr>
        <w:ind w:left="284"/>
      </w:pPr>
      <w:r>
        <w:t>- The request-URI, the To and the From headers shall be set to the public user identity of the user,</w:t>
      </w:r>
      <w:r>
        <w:br/>
        <w:t>- The Event header shall be set to the "presence" event package,</w:t>
      </w:r>
      <w:r>
        <w:br/>
        <w:t>- The content type shall be set to "application/pidf+xml"</w:t>
      </w:r>
    </w:p>
    <w:p w14:paraId="16578D85" w14:textId="77777777" w:rsidR="00482BEA" w:rsidRDefault="00482BEA" w:rsidP="00482BEA">
      <w:r>
        <w:t>The SIP PUBLISH generated by the UE acting as presentity shall conform to [36].</w:t>
      </w:r>
    </w:p>
    <w:p w14:paraId="37DCECB3" w14:textId="77777777" w:rsidR="00482BEA" w:rsidRDefault="00482BEA" w:rsidP="00482BEA">
      <w:r>
        <w:t>The presence XML document included in the PUBLISH body shall conform to [36] and [37].</w:t>
      </w:r>
    </w:p>
    <w:p w14:paraId="31717083" w14:textId="77777777" w:rsidR="00482BEA" w:rsidRDefault="00482BEA" w:rsidP="00482BEA">
      <w:r>
        <w:t>Additional elements specific to PSS and MBMS services shall be included in the XML document. In case of a Live TV service, these specific additional elements are the Live TV channel currently watched, and the current TV program. In case of an on-demand service, specific additional element is the on-demand content.</w:t>
      </w:r>
    </w:p>
    <w:p w14:paraId="67F61120" w14:textId="77777777" w:rsidR="00482BEA" w:rsidRPr="00E56B2B" w:rsidRDefault="00482BEA" w:rsidP="00482BEA">
      <w:pPr>
        <w:spacing w:after="0"/>
        <w:rPr>
          <w:rFonts w:eastAsia="MS Mincho"/>
          <w:lang w:val="en-US" w:eastAsia="ja-JP"/>
        </w:rPr>
      </w:pPr>
      <w:r>
        <w:t xml:space="preserve">The XML schema used when the presence documents are published by the UE is described in Annex E of [24], with the following conformity: </w:t>
      </w:r>
      <w:r>
        <w:br/>
        <w:t xml:space="preserve">      </w:t>
      </w:r>
      <w:r w:rsidRPr="00E56B2B">
        <w:rPr>
          <w:rFonts w:eastAsia="MS Mincho"/>
          <w:lang w:val="en-US" w:eastAsia="ja-JP"/>
        </w:rPr>
        <w:t xml:space="preserve">- the "currentBCServiceID" refers to the LiveTV channel delivered in PSS or MBMS, </w:t>
      </w:r>
    </w:p>
    <w:p w14:paraId="65FBFA06" w14:textId="77777777" w:rsidR="00482BEA" w:rsidRPr="00E56B2B" w:rsidRDefault="00482BEA" w:rsidP="00482BEA">
      <w:pPr>
        <w:spacing w:after="0"/>
        <w:ind w:left="284"/>
        <w:rPr>
          <w:rFonts w:eastAsia="MS Mincho"/>
          <w:lang w:val="en-US" w:eastAsia="ja-JP"/>
        </w:rPr>
      </w:pPr>
      <w:r w:rsidRPr="00E56B2B">
        <w:rPr>
          <w:rFonts w:eastAsia="MS Mincho"/>
          <w:lang w:val="en-US" w:eastAsia="ja-JP"/>
        </w:rPr>
        <w:t xml:space="preserve">- the "currentBCProgramID" refers to the currently watched program delivered in PSS or MBMS, </w:t>
      </w:r>
    </w:p>
    <w:p w14:paraId="0EB3AC9F" w14:textId="77777777" w:rsidR="00482BEA" w:rsidRDefault="00482BEA" w:rsidP="00482BEA">
      <w:pPr>
        <w:spacing w:after="0"/>
        <w:ind w:left="284"/>
        <w:rPr>
          <w:rFonts w:eastAsia="MS Mincho"/>
          <w:lang w:val="en-US" w:eastAsia="ja-JP"/>
        </w:rPr>
      </w:pPr>
      <w:r w:rsidRPr="00E56B2B">
        <w:rPr>
          <w:rFonts w:eastAsia="MS Mincho"/>
          <w:lang w:val="en-US" w:eastAsia="ja-JP"/>
        </w:rPr>
        <w:t>- the "currentCoDContentID" refers to the currently watched on-demand content delivered in PSS.</w:t>
      </w:r>
    </w:p>
    <w:p w14:paraId="1DF20D94" w14:textId="77777777" w:rsidR="00482BEA" w:rsidRPr="00E56B2B" w:rsidRDefault="00482BEA" w:rsidP="00482BEA">
      <w:pPr>
        <w:pStyle w:val="FP"/>
        <w:rPr>
          <w:rFonts w:eastAsia="MS Mincho"/>
          <w:lang w:val="en-US" w:eastAsia="ja-JP"/>
        </w:rPr>
      </w:pPr>
    </w:p>
    <w:p w14:paraId="69FFBAFC" w14:textId="77777777" w:rsidR="009F05F9" w:rsidRDefault="009F05F9" w:rsidP="009F05F9">
      <w:pPr>
        <w:pStyle w:val="Heading2"/>
      </w:pPr>
      <w:bookmarkStart w:id="218" w:name="_Toc517287157"/>
      <w:r>
        <w:t>11.3</w:t>
      </w:r>
      <w:r w:rsidR="001C5AF3">
        <w:tab/>
      </w:r>
      <w:r>
        <w:t>Procedures at the UE acting as watcher</w:t>
      </w:r>
      <w:bookmarkEnd w:id="218"/>
    </w:p>
    <w:p w14:paraId="12B535AF" w14:textId="77777777" w:rsidR="009F05F9" w:rsidRDefault="009F05F9" w:rsidP="009F05F9">
      <w:r>
        <w:t>The SIP SUBSCRIBE generated by the UE acting as a watcher shall conform to [36].</w:t>
      </w:r>
    </w:p>
    <w:p w14:paraId="4CD92FC6" w14:textId="77777777" w:rsidR="00FE5778" w:rsidRDefault="009F05F9" w:rsidP="00AF232E">
      <w:r>
        <w:t>The UE acting as a watcher may then receive a SIP NOTIFY message including the content consumed by the UE acting as presentity.</w:t>
      </w:r>
    </w:p>
    <w:p w14:paraId="430A976C" w14:textId="77777777" w:rsidR="00FE5778" w:rsidRDefault="00FE5778" w:rsidP="00FE5778">
      <w:pPr>
        <w:pStyle w:val="Heading1"/>
        <w:ind w:left="0" w:firstLine="0"/>
      </w:pPr>
      <w:bookmarkStart w:id="219" w:name="_Toc517287158"/>
      <w:r w:rsidRPr="00047BA9">
        <w:t>1</w:t>
      </w:r>
      <w:r>
        <w:t>2</w:t>
      </w:r>
      <w:r w:rsidR="005400E3">
        <w:tab/>
      </w:r>
      <w:r>
        <w:t>Networked Bookmark Service</w:t>
      </w:r>
      <w:bookmarkEnd w:id="219"/>
    </w:p>
    <w:p w14:paraId="085FD192" w14:textId="77777777" w:rsidR="00FE5778" w:rsidRDefault="00FE5778" w:rsidP="00FE5778">
      <w:r>
        <w:t>Bookmarking allows a user receiving a content item at an UE to mark a point in time in the streamed content which he can access at a later time. The content item is CoD delivered by a PSS server.</w:t>
      </w:r>
    </w:p>
    <w:p w14:paraId="5EF77E84" w14:textId="77777777" w:rsidR="00FE5778" w:rsidRDefault="00FE5778" w:rsidP="00FE5778">
      <w:r>
        <w:lastRenderedPageBreak/>
        <w:t>The user can later retrieve the bookmark from any device on which he is registered.</w:t>
      </w:r>
    </w:p>
    <w:p w14:paraId="57BD7BCC" w14:textId="77777777" w:rsidR="00AF232E" w:rsidRDefault="00AF232E" w:rsidP="00FE5778">
      <w:r>
        <w:t>The XML schema used for networked bookmark service is defined in Annex J.</w:t>
      </w:r>
    </w:p>
    <w:p w14:paraId="1B4325E4" w14:textId="77777777" w:rsidR="00FE5778" w:rsidRDefault="00FE5778" w:rsidP="00FE5778">
      <w:pPr>
        <w:pStyle w:val="Heading2"/>
      </w:pPr>
      <w:bookmarkStart w:id="220" w:name="_Toc517287159"/>
      <w:r>
        <w:t>12.1</w:t>
      </w:r>
      <w:r w:rsidR="005400E3">
        <w:tab/>
      </w:r>
      <w:r>
        <w:t>Bookmarking Creation and Storage</w:t>
      </w:r>
      <w:bookmarkEnd w:id="220"/>
    </w:p>
    <w:p w14:paraId="7A115B10" w14:textId="77777777" w:rsidR="00FE5778" w:rsidRDefault="00FE5778" w:rsidP="00FE5778">
      <w:r>
        <w:t>The call flow in Figure 27 depicts the sequence for creating a bookmark for a CoD item and storing it in the user</w:t>
      </w:r>
      <w:r w:rsidR="001C2626">
        <w:t>'</w:t>
      </w:r>
      <w:r>
        <w:t xml:space="preserve">s service profile for later retrieval. </w:t>
      </w:r>
    </w:p>
    <w:p w14:paraId="06DF80B5" w14:textId="663ED98B" w:rsidR="00AF232E" w:rsidRPr="00C05256" w:rsidRDefault="00135BF0" w:rsidP="00AF232E">
      <w:pPr>
        <w:pStyle w:val="TH"/>
      </w:pPr>
      <w:r>
        <w:rPr>
          <w:noProof/>
        </w:rPr>
        <w:drawing>
          <wp:inline distT="0" distB="0" distL="0" distR="0" wp14:anchorId="1B781C91" wp14:editId="748D27DA">
            <wp:extent cx="5472430" cy="3752850"/>
            <wp:effectExtent l="0" t="0" r="0"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2430" cy="3752850"/>
                    </a:xfrm>
                    <a:prstGeom prst="rect">
                      <a:avLst/>
                    </a:prstGeom>
                    <a:noFill/>
                    <a:ln>
                      <a:noFill/>
                    </a:ln>
                  </pic:spPr>
                </pic:pic>
              </a:graphicData>
            </a:graphic>
          </wp:inline>
        </w:drawing>
      </w:r>
    </w:p>
    <w:p w14:paraId="47595806" w14:textId="77777777" w:rsidR="00FE5778" w:rsidRPr="00AF232E" w:rsidRDefault="00FE5778" w:rsidP="00FE5778">
      <w:pPr>
        <w:pStyle w:val="TF"/>
      </w:pPr>
      <w:bookmarkStart w:id="221" w:name="_Ref230579026"/>
      <w:r>
        <w:t xml:space="preserve">Figure </w:t>
      </w:r>
      <w:bookmarkEnd w:id="221"/>
      <w:r>
        <w:t xml:space="preserve">27: </w:t>
      </w:r>
      <w:r w:rsidR="00AF232E" w:rsidRPr="00AF232E">
        <w:t>IMS-based Content Bookmark creation and Storage</w:t>
      </w:r>
    </w:p>
    <w:p w14:paraId="4992C7D4" w14:textId="77777777" w:rsidR="00FE5778" w:rsidRDefault="00FE5778" w:rsidP="00FE5778">
      <w:r>
        <w:t>The following is a brief description of the steps:</w:t>
      </w:r>
    </w:p>
    <w:p w14:paraId="1F08EE34" w14:textId="77777777" w:rsidR="00FE5778" w:rsidRDefault="00FE5778" w:rsidP="00FE5778">
      <w:pPr>
        <w:pStyle w:val="B1"/>
      </w:pPr>
      <w:r>
        <w:t>1.</w:t>
      </w:r>
      <w:r>
        <w:tab/>
        <w:t>The UE has established a CoD session. At some point in time, the user decides he wants to create a bookmark.  If the UE does not have the current play out position, it sends an RTSP GET-PARAMETER request to the PSS server to request it.</w:t>
      </w:r>
    </w:p>
    <w:p w14:paraId="34A700BB" w14:textId="77777777" w:rsidR="00FE5778" w:rsidRDefault="00FE5778" w:rsidP="00FE5778">
      <w:pPr>
        <w:pStyle w:val="B1"/>
      </w:pPr>
      <w:r>
        <w:t>2.</w:t>
      </w:r>
      <w:r>
        <w:tab/>
        <w:t>The response to the RTSP GET-PARAMETER request is returned by the PSS server in an RTSP 200 OK.</w:t>
      </w:r>
    </w:p>
    <w:p w14:paraId="05D3D67C" w14:textId="77777777" w:rsidR="00B70BDD" w:rsidRPr="005453AC" w:rsidRDefault="00B70BDD" w:rsidP="00B70BDD">
      <w:pPr>
        <w:pStyle w:val="B1"/>
      </w:pPr>
      <w:r w:rsidRPr="005453AC">
        <w:t>3.</w:t>
      </w:r>
      <w:r w:rsidRPr="005453AC">
        <w:tab/>
        <w:t xml:space="preserve">The UE sends to the IM CN Subsystem a SIP INFO Message that includes the </w:t>
      </w:r>
      <w:r>
        <w:t xml:space="preserve">Content-Bookmark Info </w:t>
      </w:r>
      <w:r w:rsidRPr="005453AC">
        <w:t>package as well as the CoD content id.</w:t>
      </w:r>
      <w:r>
        <w:t xml:space="preserve"> The Content Type shall include the registered MIME type of XML documents representing bookmarking data, and shall be set to "application/3gpp-ims-pss-mbms-bookmark+xml" (see Annex J).</w:t>
      </w:r>
    </w:p>
    <w:p w14:paraId="2AD810A4" w14:textId="77777777" w:rsidR="00FE5778" w:rsidRDefault="00FE5778" w:rsidP="00FE5778">
      <w:pPr>
        <w:pStyle w:val="B1"/>
      </w:pPr>
      <w:r>
        <w:t>4.</w:t>
      </w:r>
      <w:r>
        <w:tab/>
        <w:t>The IM CN Subsystem forwards the SIP INFO Message to the SCF.</w:t>
      </w:r>
    </w:p>
    <w:p w14:paraId="3E0322E5" w14:textId="77777777" w:rsidR="00B70BDD" w:rsidRPr="005453AC" w:rsidRDefault="00B70BDD" w:rsidP="00B70BDD">
      <w:pPr>
        <w:pStyle w:val="B1"/>
      </w:pPr>
      <w:r w:rsidRPr="005453AC">
        <w:t>5.</w:t>
      </w:r>
      <w:r w:rsidRPr="005453AC">
        <w:tab/>
        <w:t xml:space="preserve">The SCF issues an XCAP request, on behalf of the user, to update the service profile with the </w:t>
      </w:r>
      <w:r>
        <w:t xml:space="preserve">Content-Bookmark Info </w:t>
      </w:r>
      <w:r w:rsidRPr="005453AC">
        <w:t>data.</w:t>
      </w:r>
    </w:p>
    <w:p w14:paraId="195E7154" w14:textId="77777777" w:rsidR="00FE5778" w:rsidRDefault="00FE5778" w:rsidP="00FE5778">
      <w:pPr>
        <w:pStyle w:val="B1"/>
      </w:pPr>
      <w:r>
        <w:t>6.</w:t>
      </w:r>
      <w:r>
        <w:tab/>
        <w:t>The Service Profile returns the response to the SCF.</w:t>
      </w:r>
    </w:p>
    <w:p w14:paraId="572E5797" w14:textId="77777777" w:rsidR="00FE5778" w:rsidRDefault="00FE5778" w:rsidP="00FE5778">
      <w:pPr>
        <w:pStyle w:val="B1"/>
      </w:pPr>
      <w:r>
        <w:t>7.</w:t>
      </w:r>
      <w:r>
        <w:tab/>
        <w:t>The SCF returns a SIP 200 OK to the IM CN Subsystem.</w:t>
      </w:r>
    </w:p>
    <w:p w14:paraId="27E31EEA" w14:textId="77777777" w:rsidR="00FE5778" w:rsidRDefault="00FE5778" w:rsidP="00FE5778">
      <w:pPr>
        <w:pStyle w:val="B1"/>
      </w:pPr>
      <w:r>
        <w:t>8.</w:t>
      </w:r>
      <w:r>
        <w:tab/>
        <w:t xml:space="preserve">The IM CN Subsystem forwards the SIP 200 OK to the UE. </w:t>
      </w:r>
    </w:p>
    <w:p w14:paraId="4F25AF6E" w14:textId="77777777" w:rsidR="00FE5778" w:rsidRDefault="00FE5778" w:rsidP="00FE5778">
      <w:pPr>
        <w:pStyle w:val="Heading2"/>
        <w:rPr>
          <w:lang w:eastAsia="zh-CN"/>
        </w:rPr>
      </w:pPr>
      <w:bookmarkStart w:id="222" w:name="_Toc517287160"/>
      <w:r>
        <w:lastRenderedPageBreak/>
        <w:t>12.2</w:t>
      </w:r>
      <w:r w:rsidR="005400E3">
        <w:tab/>
      </w:r>
      <w:r>
        <w:t>Bookmarking Retrieval</w:t>
      </w:r>
      <w:bookmarkEnd w:id="222"/>
      <w:r>
        <w:rPr>
          <w:rFonts w:hint="eastAsia"/>
          <w:lang w:eastAsia="zh-CN"/>
        </w:rPr>
        <w:t xml:space="preserve"> </w:t>
      </w:r>
    </w:p>
    <w:p w14:paraId="73C7E02E" w14:textId="77777777" w:rsidR="00FE5778" w:rsidRDefault="00FE5778" w:rsidP="00FE5778">
      <w:r>
        <w:rPr>
          <w:rFonts w:hint="eastAsia"/>
          <w:lang w:eastAsia="zh-CN"/>
        </w:rPr>
        <w:t>Once a bookmark is created, a</w:t>
      </w:r>
      <w:r>
        <w:t xml:space="preserve"> user can later retrieve the bookmark </w:t>
      </w:r>
      <w:r>
        <w:rPr>
          <w:rFonts w:hint="eastAsia"/>
          <w:lang w:eastAsia="zh-CN"/>
        </w:rPr>
        <w:t xml:space="preserve">anytime, e.g. prior to or </w:t>
      </w:r>
      <w:r>
        <w:rPr>
          <w:lang w:eastAsia="zh-CN"/>
        </w:rPr>
        <w:t>during</w:t>
      </w:r>
      <w:r>
        <w:rPr>
          <w:rFonts w:hint="eastAsia"/>
          <w:lang w:eastAsia="zh-CN"/>
        </w:rPr>
        <w:t xml:space="preserve"> PSS session </w:t>
      </w:r>
      <w:r>
        <w:rPr>
          <w:lang w:eastAsia="zh-CN"/>
        </w:rPr>
        <w:t>establishment</w:t>
      </w:r>
      <w:r>
        <w:rPr>
          <w:rFonts w:hint="eastAsia"/>
          <w:lang w:eastAsia="zh-CN"/>
        </w:rPr>
        <w:t xml:space="preserve"> procedure, </w:t>
      </w:r>
      <w:r>
        <w:t>from any device on which he is registered.</w:t>
      </w:r>
    </w:p>
    <w:p w14:paraId="55F04104" w14:textId="77777777" w:rsidR="00FE5778" w:rsidRPr="00BB1979" w:rsidRDefault="00FE5778" w:rsidP="00FE5778">
      <w:pPr>
        <w:rPr>
          <w:rFonts w:hint="eastAsia"/>
          <w:lang w:val="en-US" w:eastAsia="zh-CN"/>
        </w:rPr>
      </w:pPr>
      <w:r w:rsidRPr="006C1DEC">
        <w:rPr>
          <w:rFonts w:hint="eastAsia"/>
        </w:rPr>
        <w:t xml:space="preserve">Clause </w:t>
      </w:r>
      <w:smartTag w:uri="urn:schemas-microsoft-com:office:smarttags" w:element="chsdate">
        <w:smartTagPr>
          <w:attr w:name="IsROCDate" w:val="False"/>
          <w:attr w:name="IsLunarDate" w:val="False"/>
          <w:attr w:name="Day" w:val="30"/>
          <w:attr w:name="Month" w:val="12"/>
          <w:attr w:name="Year" w:val="1899"/>
        </w:smartTagPr>
        <w:r w:rsidRPr="006C1DEC">
          <w:rPr>
            <w:rFonts w:hint="eastAsia"/>
          </w:rPr>
          <w:t>12.2.1</w:t>
        </w:r>
      </w:smartTag>
      <w:r w:rsidRPr="006C1DEC">
        <w:rPr>
          <w:rFonts w:hint="eastAsia"/>
        </w:rPr>
        <w:t xml:space="preserve"> depicts </w:t>
      </w:r>
      <w:r>
        <w:rPr>
          <w:rFonts w:hint="eastAsia"/>
          <w:lang w:eastAsia="zh-CN"/>
        </w:rPr>
        <w:t xml:space="preserve">the </w:t>
      </w:r>
      <w:r w:rsidRPr="006C1DEC">
        <w:t>bookma</w:t>
      </w:r>
      <w:r>
        <w:rPr>
          <w:rFonts w:hint="eastAsia"/>
          <w:lang w:eastAsia="zh-CN"/>
        </w:rPr>
        <w:t>r</w:t>
      </w:r>
      <w:r w:rsidRPr="006C1DEC">
        <w:t>king</w:t>
      </w:r>
      <w:r w:rsidRPr="006C1DEC">
        <w:rPr>
          <w:rFonts w:hint="eastAsia"/>
        </w:rPr>
        <w:t xml:space="preserve"> </w:t>
      </w:r>
      <w:r w:rsidRPr="006C1DEC">
        <w:t>re</w:t>
      </w:r>
      <w:r>
        <w:rPr>
          <w:lang w:eastAsia="zh-CN"/>
        </w:rPr>
        <w:t>trieval</w:t>
      </w:r>
      <w:r>
        <w:rPr>
          <w:rFonts w:hint="eastAsia"/>
          <w:lang w:eastAsia="zh-CN"/>
        </w:rPr>
        <w:t xml:space="preserve"> procedure which </w:t>
      </w:r>
      <w:r>
        <w:rPr>
          <w:lang w:eastAsia="zh-CN"/>
        </w:rPr>
        <w:t>is independent</w:t>
      </w:r>
      <w:r>
        <w:rPr>
          <w:rFonts w:hint="eastAsia"/>
          <w:lang w:eastAsia="zh-CN"/>
        </w:rPr>
        <w:t xml:space="preserve"> to PSS session establishment</w:t>
      </w:r>
      <w:r w:rsidRPr="00B642EB">
        <w:rPr>
          <w:rFonts w:hint="eastAsia"/>
          <w:lang w:eastAsia="zh-CN"/>
        </w:rPr>
        <w:t xml:space="preserve"> </w:t>
      </w:r>
      <w:r>
        <w:rPr>
          <w:rFonts w:hint="eastAsia"/>
          <w:lang w:eastAsia="zh-CN"/>
        </w:rPr>
        <w:t>procedure, and c</w:t>
      </w:r>
      <w:r w:rsidRPr="006C1DEC">
        <w:rPr>
          <w:rFonts w:hint="eastAsia"/>
        </w:rPr>
        <w:t>lause 12.2.</w:t>
      </w:r>
      <w:r>
        <w:rPr>
          <w:rFonts w:hint="eastAsia"/>
          <w:lang w:eastAsia="zh-CN"/>
        </w:rPr>
        <w:t>2</w:t>
      </w:r>
      <w:r w:rsidRPr="006C1DEC">
        <w:rPr>
          <w:rFonts w:hint="eastAsia"/>
        </w:rPr>
        <w:t xml:space="preserve"> depicts </w:t>
      </w:r>
      <w:r>
        <w:rPr>
          <w:rFonts w:hint="eastAsia"/>
          <w:lang w:eastAsia="zh-CN"/>
        </w:rPr>
        <w:t>the</w:t>
      </w:r>
      <w:r w:rsidRPr="006C1DEC">
        <w:rPr>
          <w:rFonts w:hint="eastAsia"/>
        </w:rPr>
        <w:t xml:space="preserve"> </w:t>
      </w:r>
      <w:r w:rsidRPr="006C1DEC">
        <w:t>bookma</w:t>
      </w:r>
      <w:r>
        <w:rPr>
          <w:rFonts w:hint="eastAsia"/>
          <w:lang w:eastAsia="zh-CN"/>
        </w:rPr>
        <w:t>r</w:t>
      </w:r>
      <w:r w:rsidRPr="006C1DEC">
        <w:t>king</w:t>
      </w:r>
      <w:r w:rsidRPr="006C1DEC">
        <w:rPr>
          <w:rFonts w:hint="eastAsia"/>
        </w:rPr>
        <w:t xml:space="preserve"> </w:t>
      </w:r>
      <w:r w:rsidRPr="006C1DEC">
        <w:t>re</w:t>
      </w:r>
      <w:r>
        <w:rPr>
          <w:lang w:eastAsia="zh-CN"/>
        </w:rPr>
        <w:t>trieval</w:t>
      </w:r>
      <w:r>
        <w:rPr>
          <w:rFonts w:hint="eastAsia"/>
          <w:lang w:eastAsia="zh-CN"/>
        </w:rPr>
        <w:t xml:space="preserve"> procedure</w:t>
      </w:r>
      <w:r>
        <w:rPr>
          <w:lang w:eastAsia="zh-CN"/>
        </w:rPr>
        <w:t xml:space="preserve"> during</w:t>
      </w:r>
      <w:r>
        <w:rPr>
          <w:rFonts w:hint="eastAsia"/>
          <w:lang w:eastAsia="zh-CN"/>
        </w:rPr>
        <w:t xml:space="preserve"> a PSS session establishment process.</w:t>
      </w:r>
    </w:p>
    <w:p w14:paraId="7CFB1D7A" w14:textId="77777777" w:rsidR="00FE5778" w:rsidRPr="00210EAA" w:rsidRDefault="00FE5778" w:rsidP="00FE5778">
      <w:pPr>
        <w:pStyle w:val="Heading3"/>
        <w:rPr>
          <w:rFonts w:hint="eastAsia"/>
          <w:lang w:eastAsia="zh-CN"/>
        </w:rPr>
      </w:pPr>
      <w:bookmarkStart w:id="223" w:name="_Toc517287161"/>
      <w:r>
        <w:rPr>
          <w:rFonts w:hint="eastAsia"/>
          <w:lang w:eastAsia="zh-CN"/>
        </w:rPr>
        <w:t>12</w:t>
      </w:r>
      <w:r w:rsidRPr="00210EAA">
        <w:rPr>
          <w:rFonts w:hint="eastAsia"/>
        </w:rPr>
        <w:t>.2.1</w:t>
      </w:r>
      <w:r w:rsidR="005400E3">
        <w:tab/>
      </w:r>
      <w:r w:rsidRPr="00210EAA">
        <w:t>Bookmark</w:t>
      </w:r>
      <w:r>
        <w:rPr>
          <w:rFonts w:hint="eastAsia"/>
          <w:lang w:eastAsia="zh-CN"/>
        </w:rPr>
        <w:t>ing</w:t>
      </w:r>
      <w:r w:rsidRPr="00210EAA">
        <w:rPr>
          <w:rFonts w:hint="eastAsia"/>
        </w:rPr>
        <w:t xml:space="preserve"> </w:t>
      </w:r>
      <w:r w:rsidRPr="00210EAA">
        <w:rPr>
          <w:rFonts w:hint="eastAsia"/>
          <w:lang w:eastAsia="zh-CN"/>
        </w:rPr>
        <w:t>R</w:t>
      </w:r>
      <w:r>
        <w:rPr>
          <w:rFonts w:hint="eastAsia"/>
        </w:rPr>
        <w:t>etrieval</w:t>
      </w:r>
      <w:r>
        <w:rPr>
          <w:rFonts w:hint="eastAsia"/>
          <w:lang w:eastAsia="zh-CN"/>
        </w:rPr>
        <w:t xml:space="preserve"> independent to session establishment</w:t>
      </w:r>
      <w:bookmarkEnd w:id="223"/>
    </w:p>
    <w:p w14:paraId="48A6C828" w14:textId="77777777" w:rsidR="00FE5778" w:rsidRDefault="00FE5778" w:rsidP="00FE5778">
      <w:r>
        <w:t xml:space="preserve">The call flow in Figure 28 depicts the </w:t>
      </w:r>
      <w:r>
        <w:rPr>
          <w:rFonts w:hint="eastAsia"/>
          <w:lang w:eastAsia="zh-CN"/>
        </w:rPr>
        <w:t>bookmark retrieval procedure</w:t>
      </w:r>
      <w:r>
        <w:t xml:space="preserve"> for retrieving bookmark</w:t>
      </w:r>
      <w:r>
        <w:rPr>
          <w:rFonts w:hint="eastAsia"/>
          <w:lang w:eastAsia="zh-CN"/>
        </w:rPr>
        <w:t>s</w:t>
      </w:r>
      <w:r>
        <w:t xml:space="preserve"> stored in the user</w:t>
      </w:r>
      <w:r w:rsidR="001C2626">
        <w:t>'</w:t>
      </w:r>
      <w:r>
        <w:t xml:space="preserve">s service profile. </w:t>
      </w:r>
    </w:p>
    <w:p w14:paraId="415983AB" w14:textId="543B163A" w:rsidR="00B70BDD" w:rsidRDefault="00135BF0" w:rsidP="00B70BDD">
      <w:pPr>
        <w:pStyle w:val="TH"/>
      </w:pPr>
      <w:r>
        <w:rPr>
          <w:noProof/>
        </w:rPr>
        <w:drawing>
          <wp:inline distT="0" distB="0" distL="0" distR="0" wp14:anchorId="69ECB63F" wp14:editId="31779926">
            <wp:extent cx="5472430" cy="1600200"/>
            <wp:effectExtent l="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2430" cy="1600200"/>
                    </a:xfrm>
                    <a:prstGeom prst="rect">
                      <a:avLst/>
                    </a:prstGeom>
                    <a:noFill/>
                    <a:ln>
                      <a:noFill/>
                    </a:ln>
                  </pic:spPr>
                </pic:pic>
              </a:graphicData>
            </a:graphic>
          </wp:inline>
        </w:drawing>
      </w:r>
    </w:p>
    <w:p w14:paraId="221D087F" w14:textId="77777777" w:rsidR="00FE5778" w:rsidRDefault="00FE5778" w:rsidP="00FE5778">
      <w:pPr>
        <w:pStyle w:val="TF"/>
        <w:rPr>
          <w:rFonts w:hint="eastAsia"/>
          <w:lang w:eastAsia="zh-CN"/>
        </w:rPr>
      </w:pPr>
      <w:bookmarkStart w:id="224" w:name="_Ref230579064"/>
      <w:r>
        <w:t xml:space="preserve">Figure </w:t>
      </w:r>
      <w:bookmarkEnd w:id="224"/>
      <w:r>
        <w:t>28: Bookmark retrieval</w:t>
      </w:r>
      <w:r>
        <w:rPr>
          <w:rFonts w:hint="eastAsia"/>
          <w:lang w:eastAsia="zh-CN"/>
        </w:rPr>
        <w:t xml:space="preserve"> </w:t>
      </w:r>
      <w:r>
        <w:rPr>
          <w:lang w:eastAsia="zh-CN"/>
        </w:rPr>
        <w:t>independent</w:t>
      </w:r>
      <w:r>
        <w:rPr>
          <w:rFonts w:hint="eastAsia"/>
          <w:lang w:eastAsia="zh-CN"/>
        </w:rPr>
        <w:t xml:space="preserve"> to session establishment</w:t>
      </w:r>
    </w:p>
    <w:p w14:paraId="4EDBADA7" w14:textId="77777777" w:rsidR="00FE5778" w:rsidRDefault="00FE5778" w:rsidP="00FE5778">
      <w:r>
        <w:t>The following is a brief description of the steps:</w:t>
      </w:r>
    </w:p>
    <w:p w14:paraId="5CA1BE60" w14:textId="77777777" w:rsidR="00FE5778" w:rsidRDefault="00FE5778" w:rsidP="00FE5778">
      <w:pPr>
        <w:pStyle w:val="B1"/>
      </w:pPr>
      <w:r>
        <w:t>1.</w:t>
      </w:r>
      <w:r>
        <w:tab/>
        <w:t>The UE issues an XCAP GET request to the Service Profile to request the bookmark</w:t>
      </w:r>
      <w:r>
        <w:rPr>
          <w:rFonts w:ascii="SimSun" w:eastAsia="SimSun" w:hAnsi="SimSun" w:hint="eastAsia"/>
          <w:lang w:eastAsia="zh-CN"/>
        </w:rPr>
        <w:t>s</w:t>
      </w:r>
      <w:r>
        <w:t>.</w:t>
      </w:r>
    </w:p>
    <w:p w14:paraId="4411597E" w14:textId="77777777" w:rsidR="00FE5778" w:rsidRDefault="00FE5778" w:rsidP="00FE5778">
      <w:pPr>
        <w:pStyle w:val="B1"/>
      </w:pPr>
      <w:r>
        <w:t>2.</w:t>
      </w:r>
      <w:r>
        <w:tab/>
        <w:t xml:space="preserve">The </w:t>
      </w:r>
      <w:r w:rsidRPr="00183DC7">
        <w:t>bookmark</w:t>
      </w:r>
      <w:r w:rsidRPr="00183DC7">
        <w:rPr>
          <w:rFonts w:eastAsia="SimSun"/>
          <w:lang w:eastAsia="zh-CN"/>
        </w:rPr>
        <w:t>s</w:t>
      </w:r>
      <w:r w:rsidRPr="00183DC7">
        <w:t xml:space="preserve"> </w:t>
      </w:r>
      <w:r w:rsidRPr="00183DC7">
        <w:rPr>
          <w:rFonts w:eastAsia="SimSun"/>
          <w:lang w:eastAsia="zh-CN"/>
        </w:rPr>
        <w:t xml:space="preserve">are </w:t>
      </w:r>
      <w:r w:rsidRPr="00183DC7">
        <w:t>returned</w:t>
      </w:r>
      <w:r>
        <w:t xml:space="preserve"> in an HTTP 200 OK response.</w:t>
      </w:r>
    </w:p>
    <w:p w14:paraId="68A310D6" w14:textId="77777777" w:rsidR="00FE5778" w:rsidRPr="004E27AB" w:rsidRDefault="00FE5778" w:rsidP="00FE5778">
      <w:pPr>
        <w:pStyle w:val="Heading3"/>
        <w:rPr>
          <w:rFonts w:hint="eastAsia"/>
          <w:lang w:eastAsia="zh-CN"/>
        </w:rPr>
      </w:pPr>
      <w:bookmarkStart w:id="225" w:name="_Toc517287162"/>
      <w:r>
        <w:rPr>
          <w:rFonts w:hint="eastAsia"/>
          <w:lang w:eastAsia="zh-CN"/>
        </w:rPr>
        <w:t>12</w:t>
      </w:r>
      <w:r w:rsidRPr="00210EAA">
        <w:rPr>
          <w:rFonts w:hint="eastAsia"/>
        </w:rPr>
        <w:t>.2.2</w:t>
      </w:r>
      <w:r w:rsidR="005400E3">
        <w:tab/>
      </w:r>
      <w:r w:rsidRPr="00210EAA">
        <w:t>Bookmark</w:t>
      </w:r>
      <w:r>
        <w:rPr>
          <w:rFonts w:hint="eastAsia"/>
          <w:lang w:eastAsia="zh-CN"/>
        </w:rPr>
        <w:t>ing</w:t>
      </w:r>
      <w:r w:rsidRPr="00210EAA">
        <w:t xml:space="preserve"> Retrieval</w:t>
      </w:r>
      <w:r w:rsidRPr="00210EAA">
        <w:rPr>
          <w:rFonts w:hint="eastAsia"/>
        </w:rPr>
        <w:t xml:space="preserve"> </w:t>
      </w:r>
      <w:r>
        <w:rPr>
          <w:lang w:eastAsia="zh-CN"/>
        </w:rPr>
        <w:t>during</w:t>
      </w:r>
      <w:r>
        <w:rPr>
          <w:rFonts w:hint="eastAsia"/>
          <w:lang w:eastAsia="zh-CN"/>
        </w:rPr>
        <w:t xml:space="preserve"> session establishment</w:t>
      </w:r>
      <w:bookmarkEnd w:id="225"/>
      <w:r>
        <w:rPr>
          <w:rFonts w:hint="eastAsia"/>
          <w:lang w:eastAsia="zh-CN"/>
        </w:rPr>
        <w:t xml:space="preserve"> </w:t>
      </w:r>
    </w:p>
    <w:p w14:paraId="52C9C851" w14:textId="77777777" w:rsidR="00FE5778" w:rsidRDefault="00FE5778" w:rsidP="00FE5778">
      <w:pPr>
        <w:rPr>
          <w:rFonts w:hint="eastAsia"/>
          <w:lang w:eastAsia="zh-CN"/>
        </w:rPr>
      </w:pPr>
      <w:r>
        <w:t xml:space="preserve">The call flow in Figure </w:t>
      </w:r>
      <w:r>
        <w:rPr>
          <w:lang w:eastAsia="zh-CN"/>
        </w:rPr>
        <w:t>29</w:t>
      </w:r>
      <w:r>
        <w:t xml:space="preserve"> depicts the </w:t>
      </w:r>
      <w:r>
        <w:rPr>
          <w:rFonts w:hint="eastAsia"/>
          <w:lang w:eastAsia="zh-CN"/>
        </w:rPr>
        <w:t>bookmark retrieval procedure</w:t>
      </w:r>
      <w:r>
        <w:t xml:space="preserve"> for retrieving bookmark</w:t>
      </w:r>
      <w:r>
        <w:rPr>
          <w:rFonts w:hint="eastAsia"/>
          <w:lang w:eastAsia="zh-CN"/>
        </w:rPr>
        <w:t>s</w:t>
      </w:r>
      <w:r>
        <w:t xml:space="preserve"> stored in the user</w:t>
      </w:r>
      <w:r w:rsidR="001C2626">
        <w:t>'</w:t>
      </w:r>
      <w:r>
        <w:t>s service profile</w:t>
      </w:r>
      <w:r>
        <w:rPr>
          <w:rFonts w:hint="eastAsia"/>
          <w:lang w:eastAsia="zh-CN"/>
        </w:rPr>
        <w:t xml:space="preserve"> during a PSS session establishment process</w:t>
      </w:r>
      <w:r>
        <w:t xml:space="preserve">. </w:t>
      </w:r>
    </w:p>
    <w:p w14:paraId="2216BED1" w14:textId="7D6C0D6F" w:rsidR="00FE5778" w:rsidRDefault="00135BF0" w:rsidP="00FE5778">
      <w:pPr>
        <w:pStyle w:val="TH"/>
      </w:pPr>
      <w:r w:rsidRPr="00FE5778">
        <w:rPr>
          <w:noProof/>
        </w:rPr>
        <w:lastRenderedPageBreak/>
        <w:drawing>
          <wp:inline distT="0" distB="0" distL="0" distR="0" wp14:anchorId="39188B58" wp14:editId="1A7B0B45">
            <wp:extent cx="6120130" cy="3776980"/>
            <wp:effectExtent l="0" t="0" r="0" b="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776980"/>
                    </a:xfrm>
                    <a:prstGeom prst="rect">
                      <a:avLst/>
                    </a:prstGeom>
                    <a:noFill/>
                    <a:ln>
                      <a:noFill/>
                    </a:ln>
                  </pic:spPr>
                </pic:pic>
              </a:graphicData>
            </a:graphic>
          </wp:inline>
        </w:drawing>
      </w:r>
    </w:p>
    <w:p w14:paraId="5DA32746" w14:textId="77777777" w:rsidR="00FE5778" w:rsidRDefault="00FE5778" w:rsidP="00FE5778">
      <w:pPr>
        <w:pStyle w:val="TF"/>
        <w:rPr>
          <w:lang w:eastAsia="zh-CN"/>
        </w:rPr>
      </w:pPr>
      <w:r w:rsidRPr="00D819F8">
        <w:rPr>
          <w:rFonts w:hint="eastAsia"/>
          <w:lang w:eastAsia="zh-CN"/>
        </w:rPr>
        <w:t xml:space="preserve">Figure </w:t>
      </w:r>
      <w:r>
        <w:rPr>
          <w:lang w:eastAsia="zh-CN"/>
        </w:rPr>
        <w:t>29</w:t>
      </w:r>
      <w:r w:rsidRPr="00D819F8">
        <w:t xml:space="preserve"> Bookmark Retrieval </w:t>
      </w:r>
      <w:r>
        <w:rPr>
          <w:lang w:eastAsia="zh-CN"/>
        </w:rPr>
        <w:t>during</w:t>
      </w:r>
      <w:r>
        <w:rPr>
          <w:rFonts w:hint="eastAsia"/>
          <w:lang w:eastAsia="zh-CN"/>
        </w:rPr>
        <w:t xml:space="preserve"> session establishment</w:t>
      </w:r>
    </w:p>
    <w:p w14:paraId="57268FFB" w14:textId="77777777" w:rsidR="00306840" w:rsidRPr="00D819F8" w:rsidRDefault="00306840" w:rsidP="00306840">
      <w:pPr>
        <w:pStyle w:val="FP"/>
        <w:rPr>
          <w:lang w:eastAsia="zh-CN"/>
        </w:rPr>
      </w:pPr>
    </w:p>
    <w:p w14:paraId="7D6E6B11" w14:textId="77777777" w:rsidR="00306840" w:rsidRDefault="00B62594" w:rsidP="00B62594">
      <w:pPr>
        <w:pStyle w:val="B1"/>
        <w:rPr>
          <w:rFonts w:eastAsia="SimSun" w:hint="eastAsia"/>
          <w:lang w:eastAsia="zh-CN"/>
        </w:rPr>
      </w:pPr>
      <w:r>
        <w:t>1)</w:t>
      </w:r>
      <w:r>
        <w:tab/>
      </w:r>
      <w:r w:rsidR="00306840" w:rsidRPr="00DD0CB5">
        <w:t xml:space="preserve">The </w:t>
      </w:r>
      <w:r w:rsidR="00306840">
        <w:rPr>
          <w:rFonts w:eastAsia="SimSun" w:hint="eastAsia"/>
          <w:lang w:eastAsia="zh-CN"/>
        </w:rPr>
        <w:t>UE</w:t>
      </w:r>
      <w:r w:rsidR="00306840" w:rsidRPr="00DD0CB5">
        <w:t xml:space="preserve"> sends an </w:t>
      </w:r>
      <w:r w:rsidR="00306840">
        <w:rPr>
          <w:rFonts w:eastAsia="SimSun" w:hint="eastAsia"/>
          <w:lang w:eastAsia="zh-CN"/>
        </w:rPr>
        <w:t xml:space="preserve">SIP </w:t>
      </w:r>
      <w:r w:rsidR="00306840" w:rsidRPr="00DD0CB5">
        <w:rPr>
          <w:rFonts w:hint="eastAsia"/>
          <w:lang w:eastAsia="zh-CN"/>
        </w:rPr>
        <w:t>INVITE</w:t>
      </w:r>
      <w:r w:rsidR="00306840" w:rsidRPr="00DD0CB5">
        <w:t xml:space="preserve"> to the </w:t>
      </w:r>
      <w:r w:rsidR="00306840">
        <w:rPr>
          <w:rFonts w:eastAsia="SimSun" w:hint="eastAsia"/>
          <w:lang w:eastAsia="zh-CN"/>
        </w:rPr>
        <w:t xml:space="preserve">SCF </w:t>
      </w:r>
      <w:r w:rsidR="00306840" w:rsidRPr="00DD0CB5">
        <w:t xml:space="preserve">via the </w:t>
      </w:r>
      <w:r w:rsidR="00306840">
        <w:t>IM CN S</w:t>
      </w:r>
      <w:r w:rsidR="00306840">
        <w:rPr>
          <w:rFonts w:eastAsia="SimSun" w:hint="eastAsia"/>
          <w:lang w:eastAsia="zh-CN"/>
        </w:rPr>
        <w:t>ubsystem</w:t>
      </w:r>
      <w:r w:rsidR="00306840">
        <w:t xml:space="preserve">. </w:t>
      </w:r>
    </w:p>
    <w:p w14:paraId="100E780B" w14:textId="77777777" w:rsidR="00306840" w:rsidRDefault="00B62594" w:rsidP="00B62594">
      <w:pPr>
        <w:pStyle w:val="B1"/>
        <w:rPr>
          <w:rFonts w:eastAsia="SimSun" w:hint="eastAsia"/>
          <w:lang w:eastAsia="zh-CN"/>
        </w:rPr>
      </w:pPr>
      <w:r>
        <w:rPr>
          <w:rFonts w:eastAsia="SimSun"/>
          <w:lang w:eastAsia="zh-CN"/>
        </w:rPr>
        <w:t>2)</w:t>
      </w:r>
      <w:r>
        <w:rPr>
          <w:rFonts w:eastAsia="SimSun"/>
          <w:lang w:eastAsia="zh-CN"/>
        </w:rPr>
        <w:tab/>
      </w:r>
      <w:r w:rsidR="00306840">
        <w:rPr>
          <w:rFonts w:eastAsia="SimSun" w:hint="eastAsia"/>
          <w:lang w:eastAsia="zh-CN"/>
        </w:rPr>
        <w:t xml:space="preserve">The </w:t>
      </w:r>
      <w:r w:rsidR="00306840">
        <w:t>IM CN S</w:t>
      </w:r>
      <w:r w:rsidR="00306840">
        <w:rPr>
          <w:rFonts w:eastAsia="SimSun" w:hint="eastAsia"/>
          <w:lang w:eastAsia="zh-CN"/>
        </w:rPr>
        <w:t>ubsystem fo</w:t>
      </w:r>
      <w:r w:rsidR="00B70BDD">
        <w:rPr>
          <w:rFonts w:eastAsia="SimSun"/>
          <w:lang w:eastAsia="zh-CN"/>
        </w:rPr>
        <w:t>r</w:t>
      </w:r>
      <w:r w:rsidR="00306840">
        <w:rPr>
          <w:rFonts w:eastAsia="SimSun" w:hint="eastAsia"/>
          <w:lang w:eastAsia="zh-CN"/>
        </w:rPr>
        <w:t>wards the SIP INVITE to the SCF.</w:t>
      </w:r>
    </w:p>
    <w:p w14:paraId="1620040F" w14:textId="77777777" w:rsidR="00306840" w:rsidRPr="00132442" w:rsidRDefault="00B62594" w:rsidP="00B62594">
      <w:pPr>
        <w:pStyle w:val="B1"/>
        <w:rPr>
          <w:rFonts w:hint="eastAsia"/>
        </w:rPr>
      </w:pPr>
      <w:r>
        <w:t>3)</w:t>
      </w:r>
      <w:r>
        <w:tab/>
      </w:r>
      <w:r w:rsidR="00306840" w:rsidRPr="00132442">
        <w:rPr>
          <w:rFonts w:hint="eastAsia"/>
        </w:rPr>
        <w:t xml:space="preserve">The </w:t>
      </w:r>
      <w:r w:rsidR="00306840">
        <w:rPr>
          <w:rFonts w:eastAsia="SimSun" w:hint="eastAsia"/>
          <w:lang w:eastAsia="zh-CN"/>
        </w:rPr>
        <w:t>SCF</w:t>
      </w:r>
      <w:r w:rsidR="00306840" w:rsidRPr="00132442">
        <w:rPr>
          <w:rFonts w:hint="eastAsia"/>
        </w:rPr>
        <w:t xml:space="preserve"> </w:t>
      </w:r>
      <w:r w:rsidR="00306840" w:rsidRPr="00DD0CB5">
        <w:t>validates the</w:t>
      </w:r>
      <w:r w:rsidR="00306840">
        <w:rPr>
          <w:rFonts w:eastAsia="SimSun" w:hint="eastAsia"/>
          <w:lang w:eastAsia="zh-CN"/>
        </w:rPr>
        <w:t xml:space="preserve"> SIP INVITE</w:t>
      </w:r>
      <w:r w:rsidR="00306840" w:rsidRPr="00DD0CB5">
        <w:t xml:space="preserve"> request, </w:t>
      </w:r>
      <w:r w:rsidR="00306840">
        <w:rPr>
          <w:rFonts w:eastAsia="SimSun" w:hint="eastAsia"/>
          <w:lang w:eastAsia="zh-CN"/>
        </w:rPr>
        <w:t>and checks the rights of user for the requested content</w:t>
      </w:r>
      <w:r w:rsidR="00306840" w:rsidRPr="00132442">
        <w:rPr>
          <w:rFonts w:hint="eastAsia"/>
        </w:rPr>
        <w:t xml:space="preserve"> </w:t>
      </w:r>
      <w:r w:rsidR="00306840">
        <w:rPr>
          <w:rFonts w:eastAsia="SimSun" w:hint="eastAsia"/>
          <w:lang w:eastAsia="zh-CN"/>
        </w:rPr>
        <w:t xml:space="preserve">by </w:t>
      </w:r>
      <w:r w:rsidR="00306840" w:rsidRPr="00132442">
        <w:rPr>
          <w:rFonts w:hint="eastAsia"/>
        </w:rPr>
        <w:t>send</w:t>
      </w:r>
      <w:r w:rsidR="00306840">
        <w:rPr>
          <w:rFonts w:eastAsia="SimSun" w:hint="eastAsia"/>
          <w:lang w:eastAsia="zh-CN"/>
        </w:rPr>
        <w:t>ing</w:t>
      </w:r>
      <w:r w:rsidR="00306840" w:rsidRPr="00132442">
        <w:rPr>
          <w:rFonts w:hint="eastAsia"/>
        </w:rPr>
        <w:t xml:space="preserve"> a</w:t>
      </w:r>
      <w:r w:rsidR="00306840" w:rsidRPr="00132442">
        <w:t>n XCAP GET</w:t>
      </w:r>
      <w:r w:rsidR="00306840">
        <w:rPr>
          <w:rFonts w:eastAsia="SimSun" w:hint="eastAsia"/>
          <w:lang w:eastAsia="zh-CN"/>
        </w:rPr>
        <w:t xml:space="preserve"> </w:t>
      </w:r>
      <w:r w:rsidR="00306840" w:rsidRPr="00132442">
        <w:rPr>
          <w:rFonts w:hint="eastAsia"/>
        </w:rPr>
        <w:t>with the user ID</w:t>
      </w:r>
      <w:r w:rsidR="00306840" w:rsidRPr="00132442">
        <w:t xml:space="preserve"> and </w:t>
      </w:r>
      <w:r w:rsidR="00306840" w:rsidRPr="00132442">
        <w:rPr>
          <w:rFonts w:hint="eastAsia"/>
        </w:rPr>
        <w:t>content identifie</w:t>
      </w:r>
      <w:r w:rsidR="00306840">
        <w:rPr>
          <w:rFonts w:eastAsia="SimSun" w:hint="eastAsia"/>
          <w:lang w:eastAsia="zh-CN"/>
        </w:rPr>
        <w:t>r to</w:t>
      </w:r>
      <w:r w:rsidR="00306840" w:rsidRPr="00132442">
        <w:t xml:space="preserve"> </w:t>
      </w:r>
      <w:r w:rsidR="00306840">
        <w:rPr>
          <w:rFonts w:hint="eastAsia"/>
        </w:rPr>
        <w:t xml:space="preserve">the </w:t>
      </w:r>
      <w:r w:rsidR="00306840" w:rsidRPr="00303C7B">
        <w:rPr>
          <w:rFonts w:hint="eastAsia"/>
        </w:rPr>
        <w:t xml:space="preserve">Service </w:t>
      </w:r>
      <w:r w:rsidR="00306840" w:rsidRPr="00303C7B">
        <w:t>Profile</w:t>
      </w:r>
      <w:r w:rsidR="00306840" w:rsidRPr="00132442">
        <w:rPr>
          <w:rFonts w:hint="eastAsia"/>
        </w:rPr>
        <w:t xml:space="preserve">. </w:t>
      </w:r>
    </w:p>
    <w:p w14:paraId="6548608E" w14:textId="77777777" w:rsidR="00306840" w:rsidRPr="00303C7B" w:rsidRDefault="00B62594" w:rsidP="00B62594">
      <w:pPr>
        <w:pStyle w:val="B1"/>
        <w:rPr>
          <w:rFonts w:hint="eastAsia"/>
        </w:rPr>
      </w:pPr>
      <w:r>
        <w:rPr>
          <w:rFonts w:eastAsia="SimSun"/>
          <w:lang w:eastAsia="zh-CN"/>
        </w:rPr>
        <w:t>4)</w:t>
      </w:r>
      <w:r>
        <w:rPr>
          <w:rFonts w:eastAsia="SimSun"/>
          <w:lang w:eastAsia="zh-CN"/>
        </w:rPr>
        <w:tab/>
      </w:r>
      <w:r w:rsidR="00306840">
        <w:rPr>
          <w:rFonts w:eastAsia="SimSun" w:hint="eastAsia"/>
          <w:lang w:eastAsia="zh-CN"/>
        </w:rPr>
        <w:t xml:space="preserve">The Service Profile authorizes the user, and </w:t>
      </w:r>
      <w:r w:rsidR="00306840" w:rsidRPr="00132442">
        <w:t>returns</w:t>
      </w:r>
      <w:r w:rsidR="00306840">
        <w:rPr>
          <w:rFonts w:eastAsia="SimSun" w:hint="eastAsia"/>
          <w:lang w:eastAsia="zh-CN"/>
        </w:rPr>
        <w:t xml:space="preserve"> the</w:t>
      </w:r>
      <w:r w:rsidR="00306840" w:rsidRPr="00132442">
        <w:t xml:space="preserve"> </w:t>
      </w:r>
      <w:r w:rsidR="00306840">
        <w:rPr>
          <w:rFonts w:eastAsia="SimSun" w:hint="eastAsia"/>
          <w:lang w:eastAsia="zh-CN"/>
        </w:rPr>
        <w:t>user</w:t>
      </w:r>
      <w:r w:rsidR="001C2626">
        <w:rPr>
          <w:rFonts w:eastAsia="SimSun"/>
          <w:lang w:eastAsia="zh-CN"/>
        </w:rPr>
        <w:t>'</w:t>
      </w:r>
      <w:r w:rsidR="00306840">
        <w:rPr>
          <w:rFonts w:eastAsia="SimSun" w:hint="eastAsia"/>
          <w:lang w:eastAsia="zh-CN"/>
        </w:rPr>
        <w:t xml:space="preserve">s service profile </w:t>
      </w:r>
      <w:r w:rsidR="00306840" w:rsidRPr="00132442">
        <w:t>with</w:t>
      </w:r>
      <w:r w:rsidR="00306840" w:rsidRPr="00132442">
        <w:rPr>
          <w:rFonts w:hint="eastAsia"/>
        </w:rPr>
        <w:t xml:space="preserve"> the bookmark list</w:t>
      </w:r>
      <w:r w:rsidR="00306840">
        <w:rPr>
          <w:rFonts w:eastAsia="SimSun" w:hint="eastAsia"/>
          <w:lang w:eastAsia="zh-CN"/>
        </w:rPr>
        <w:t xml:space="preserve"> if it is set before</w:t>
      </w:r>
      <w:r w:rsidR="00306840" w:rsidRPr="00132442">
        <w:rPr>
          <w:rFonts w:hint="eastAsia"/>
        </w:rPr>
        <w:t>.</w:t>
      </w:r>
      <w:r w:rsidR="00306840" w:rsidRPr="00132442">
        <w:t xml:space="preserve">  Each bookmark in the list should contain at least the content ID and the time reference.</w:t>
      </w:r>
    </w:p>
    <w:p w14:paraId="24AD0EC4" w14:textId="77777777" w:rsidR="00306840" w:rsidRPr="00132442" w:rsidRDefault="00B62594" w:rsidP="00B62594">
      <w:pPr>
        <w:pStyle w:val="B1"/>
        <w:rPr>
          <w:rFonts w:hint="eastAsia"/>
        </w:rPr>
      </w:pPr>
      <w:r>
        <w:t>5)</w:t>
      </w:r>
      <w:r>
        <w:tab/>
      </w:r>
      <w:r w:rsidR="00306840" w:rsidRPr="00DD0CB5">
        <w:t xml:space="preserve">The </w:t>
      </w:r>
      <w:r w:rsidR="00306840">
        <w:rPr>
          <w:rFonts w:eastAsia="SimSun" w:hint="eastAsia"/>
          <w:lang w:eastAsia="zh-CN"/>
        </w:rPr>
        <w:t xml:space="preserve">SCF </w:t>
      </w:r>
      <w:r w:rsidR="00306840" w:rsidRPr="00DD0CB5">
        <w:t xml:space="preserve">selects the appropriate </w:t>
      </w:r>
      <w:r w:rsidR="00306840">
        <w:rPr>
          <w:rFonts w:eastAsia="SimSun" w:hint="eastAsia"/>
          <w:lang w:eastAsia="zh-CN"/>
        </w:rPr>
        <w:t>PSS Adapter</w:t>
      </w:r>
      <w:r w:rsidR="00306840" w:rsidRPr="00DD0CB5">
        <w:t xml:space="preserve"> for the requested content</w:t>
      </w:r>
      <w:r w:rsidR="00306840" w:rsidRPr="00DD0CB5">
        <w:rPr>
          <w:rFonts w:hint="eastAsia"/>
          <w:lang w:eastAsia="zh-CN"/>
        </w:rPr>
        <w:t>, and</w:t>
      </w:r>
      <w:r w:rsidR="00306840" w:rsidRPr="00DD0CB5">
        <w:rPr>
          <w:lang w:eastAsia="zh-CN"/>
        </w:rPr>
        <w:t xml:space="preserve"> </w:t>
      </w:r>
      <w:r w:rsidR="00306840" w:rsidRPr="00DD0CB5">
        <w:t xml:space="preserve">sends </w:t>
      </w:r>
      <w:r w:rsidR="00306840">
        <w:t xml:space="preserve">the </w:t>
      </w:r>
      <w:r w:rsidR="00306840">
        <w:rPr>
          <w:rFonts w:eastAsia="SimSun" w:hint="eastAsia"/>
          <w:lang w:eastAsia="zh-CN"/>
        </w:rPr>
        <w:t xml:space="preserve">SIP </w:t>
      </w:r>
      <w:r w:rsidR="00306840" w:rsidRPr="00DD0CB5">
        <w:rPr>
          <w:rFonts w:hint="eastAsia"/>
          <w:lang w:eastAsia="zh-CN"/>
        </w:rPr>
        <w:t>INVITE</w:t>
      </w:r>
      <w:r w:rsidR="00306840" w:rsidRPr="00DD0CB5">
        <w:t xml:space="preserve"> to the </w:t>
      </w:r>
      <w:r w:rsidR="00306840">
        <w:rPr>
          <w:rFonts w:eastAsia="SimSun" w:hint="eastAsia"/>
          <w:lang w:eastAsia="zh-CN"/>
        </w:rPr>
        <w:t>PSS Adapter</w:t>
      </w:r>
      <w:r w:rsidR="00306840">
        <w:rPr>
          <w:rFonts w:hint="eastAsia"/>
          <w:lang w:eastAsia="zh-CN"/>
        </w:rPr>
        <w:t xml:space="preserve"> </w:t>
      </w:r>
      <w:r w:rsidR="00306840" w:rsidRPr="00DD0CB5">
        <w:rPr>
          <w:rFonts w:hint="eastAsia"/>
          <w:lang w:eastAsia="zh-CN"/>
        </w:rPr>
        <w:t xml:space="preserve">via </w:t>
      </w:r>
      <w:r w:rsidR="00306840">
        <w:rPr>
          <w:lang w:eastAsia="zh-CN"/>
        </w:rPr>
        <w:t xml:space="preserve">the </w:t>
      </w:r>
      <w:r w:rsidR="00306840">
        <w:rPr>
          <w:rFonts w:hint="eastAsia"/>
          <w:lang w:eastAsia="zh-CN"/>
        </w:rPr>
        <w:t>IM CN S</w:t>
      </w:r>
      <w:r w:rsidR="00306840">
        <w:rPr>
          <w:rFonts w:eastAsia="SimSun" w:hint="eastAsia"/>
          <w:lang w:eastAsia="zh-CN"/>
        </w:rPr>
        <w:t>ubsystem</w:t>
      </w:r>
      <w:r w:rsidR="00306840">
        <w:rPr>
          <w:lang w:eastAsia="zh-CN"/>
        </w:rPr>
        <w:t>. The</w:t>
      </w:r>
      <w:r w:rsidR="00306840">
        <w:rPr>
          <w:rFonts w:hint="eastAsia"/>
          <w:lang w:eastAsia="zh-CN"/>
        </w:rPr>
        <w:t xml:space="preserve"> </w:t>
      </w:r>
      <w:r w:rsidR="00306840">
        <w:rPr>
          <w:rFonts w:eastAsia="SimSun" w:hint="eastAsia"/>
          <w:lang w:eastAsia="zh-CN"/>
        </w:rPr>
        <w:t>PSS Adapter</w:t>
      </w:r>
      <w:r w:rsidR="00306840">
        <w:rPr>
          <w:rFonts w:hint="eastAsia"/>
          <w:lang w:eastAsia="zh-CN"/>
        </w:rPr>
        <w:t xml:space="preserve"> then selects </w:t>
      </w:r>
      <w:r w:rsidR="00306840">
        <w:rPr>
          <w:lang w:eastAsia="zh-CN"/>
        </w:rPr>
        <w:t xml:space="preserve">the </w:t>
      </w:r>
      <w:r w:rsidR="00306840">
        <w:rPr>
          <w:rFonts w:eastAsia="SimSun" w:hint="eastAsia"/>
          <w:lang w:eastAsia="zh-CN"/>
        </w:rPr>
        <w:t>PSS Server</w:t>
      </w:r>
      <w:r w:rsidR="00306840">
        <w:rPr>
          <w:rFonts w:hint="eastAsia"/>
          <w:lang w:eastAsia="zh-CN"/>
        </w:rPr>
        <w:t xml:space="preserve"> and sends the RTSP SETUP to </w:t>
      </w:r>
      <w:r w:rsidR="00306840">
        <w:rPr>
          <w:lang w:eastAsia="zh-CN"/>
        </w:rPr>
        <w:t xml:space="preserve">the </w:t>
      </w:r>
      <w:r w:rsidR="00306840">
        <w:rPr>
          <w:rFonts w:eastAsia="SimSun" w:hint="eastAsia"/>
          <w:lang w:eastAsia="zh-CN"/>
        </w:rPr>
        <w:t>PSS Server</w:t>
      </w:r>
      <w:r w:rsidR="00306840">
        <w:rPr>
          <w:rFonts w:hint="eastAsia"/>
          <w:lang w:eastAsia="zh-CN"/>
        </w:rPr>
        <w:t>.</w:t>
      </w:r>
    </w:p>
    <w:p w14:paraId="1E1C2D40" w14:textId="77777777" w:rsidR="00306840" w:rsidRPr="00132442" w:rsidRDefault="00B62594" w:rsidP="00B62594">
      <w:pPr>
        <w:pStyle w:val="B1"/>
      </w:pPr>
      <w:r>
        <w:t>6)</w:t>
      </w:r>
      <w:r>
        <w:tab/>
      </w:r>
      <w:r w:rsidR="00306840" w:rsidRPr="00132442">
        <w:rPr>
          <w:rFonts w:hint="eastAsia"/>
        </w:rPr>
        <w:t xml:space="preserve">The </w:t>
      </w:r>
      <w:r w:rsidR="00306840">
        <w:rPr>
          <w:rFonts w:eastAsia="SimSun" w:hint="eastAsia"/>
          <w:lang w:eastAsia="zh-CN"/>
        </w:rPr>
        <w:t>PSS Server</w:t>
      </w:r>
      <w:r w:rsidR="00306840" w:rsidRPr="00132442">
        <w:rPr>
          <w:rFonts w:hint="eastAsia"/>
        </w:rPr>
        <w:t xml:space="preserve"> returns </w:t>
      </w:r>
      <w:r w:rsidR="00306840">
        <w:t xml:space="preserve">an RTSP </w:t>
      </w:r>
      <w:r w:rsidR="00306840" w:rsidRPr="00132442">
        <w:rPr>
          <w:rFonts w:hint="eastAsia"/>
        </w:rPr>
        <w:t xml:space="preserve">200 OK to </w:t>
      </w:r>
      <w:r w:rsidR="00306840">
        <w:rPr>
          <w:rFonts w:eastAsia="SimSun" w:hint="eastAsia"/>
          <w:lang w:eastAsia="zh-CN"/>
        </w:rPr>
        <w:t>PSS Adapter</w:t>
      </w:r>
      <w:r w:rsidR="00306840" w:rsidRPr="00132442">
        <w:rPr>
          <w:rFonts w:hint="eastAsia"/>
        </w:rPr>
        <w:t xml:space="preserve">, </w:t>
      </w:r>
      <w:r w:rsidR="00306840">
        <w:t>which</w:t>
      </w:r>
      <w:r w:rsidR="00306840" w:rsidRPr="00132442">
        <w:rPr>
          <w:rFonts w:hint="eastAsia"/>
        </w:rPr>
        <w:t xml:space="preserve"> returns </w:t>
      </w:r>
      <w:r w:rsidR="00306840">
        <w:t xml:space="preserve">a SIP </w:t>
      </w:r>
      <w:r w:rsidR="00306840" w:rsidRPr="00132442">
        <w:rPr>
          <w:rFonts w:hint="eastAsia"/>
        </w:rPr>
        <w:t>2</w:t>
      </w:r>
      <w:r w:rsidR="00B70BDD">
        <w:t>00</w:t>
      </w:r>
      <w:r w:rsidR="00306840" w:rsidRPr="00132442">
        <w:rPr>
          <w:rFonts w:hint="eastAsia"/>
        </w:rPr>
        <w:t xml:space="preserve"> OK to </w:t>
      </w:r>
      <w:r w:rsidR="00306840" w:rsidRPr="00132442">
        <w:t xml:space="preserve">the </w:t>
      </w:r>
      <w:r w:rsidR="00306840">
        <w:rPr>
          <w:rFonts w:eastAsia="SimSun" w:hint="eastAsia"/>
          <w:lang w:eastAsia="zh-CN"/>
        </w:rPr>
        <w:t>SCF</w:t>
      </w:r>
      <w:r w:rsidR="00306840" w:rsidRPr="00132442">
        <w:rPr>
          <w:rFonts w:hint="eastAsia"/>
        </w:rPr>
        <w:t xml:space="preserve"> via </w:t>
      </w:r>
      <w:r w:rsidR="00306840">
        <w:t xml:space="preserve">the </w:t>
      </w:r>
      <w:r w:rsidR="00306840">
        <w:rPr>
          <w:rFonts w:hint="eastAsia"/>
        </w:rPr>
        <w:t>IM CN S</w:t>
      </w:r>
      <w:r w:rsidR="00306840">
        <w:rPr>
          <w:rFonts w:eastAsia="SimSun" w:hint="eastAsia"/>
          <w:lang w:eastAsia="zh-CN"/>
        </w:rPr>
        <w:t>ubsystem</w:t>
      </w:r>
      <w:r w:rsidR="00306840" w:rsidRPr="00132442">
        <w:t>.</w:t>
      </w:r>
    </w:p>
    <w:p w14:paraId="3A00C4FF" w14:textId="77777777" w:rsidR="00306840" w:rsidRDefault="00B62594" w:rsidP="00B62594">
      <w:pPr>
        <w:pStyle w:val="B1"/>
        <w:rPr>
          <w:rFonts w:eastAsia="SimSun" w:hint="eastAsia"/>
          <w:lang w:eastAsia="zh-CN"/>
        </w:rPr>
      </w:pPr>
      <w:r>
        <w:t>7)</w:t>
      </w:r>
      <w:r>
        <w:tab/>
      </w:r>
      <w:r w:rsidR="00306840" w:rsidRPr="00DD0CB5">
        <w:t xml:space="preserve">The </w:t>
      </w:r>
      <w:r w:rsidR="00306840">
        <w:rPr>
          <w:rFonts w:eastAsia="SimSun" w:hint="eastAsia"/>
          <w:lang w:eastAsia="zh-CN"/>
        </w:rPr>
        <w:t>SCF</w:t>
      </w:r>
      <w:r w:rsidR="00306840" w:rsidRPr="00DD0CB5">
        <w:t xml:space="preserve"> </w:t>
      </w:r>
      <w:r w:rsidR="00306840">
        <w:t>returns</w:t>
      </w:r>
      <w:r w:rsidR="00306840" w:rsidRPr="00DD0CB5">
        <w:t xml:space="preserve"> </w:t>
      </w:r>
      <w:r w:rsidR="00306840">
        <w:t xml:space="preserve">the </w:t>
      </w:r>
      <w:r w:rsidR="00306840">
        <w:rPr>
          <w:rFonts w:eastAsia="SimSun" w:hint="eastAsia"/>
          <w:lang w:eastAsia="zh-CN"/>
        </w:rPr>
        <w:t xml:space="preserve">SIP </w:t>
      </w:r>
      <w:r w:rsidR="00306840" w:rsidRPr="00DD0CB5">
        <w:rPr>
          <w:rFonts w:hint="eastAsia"/>
          <w:lang w:eastAsia="zh-CN"/>
        </w:rPr>
        <w:t>200 OK</w:t>
      </w:r>
      <w:r w:rsidR="00306840" w:rsidRPr="00DD0CB5">
        <w:t xml:space="preserve"> to the </w:t>
      </w:r>
      <w:r w:rsidR="00306840">
        <w:rPr>
          <w:rFonts w:eastAsia="SimSun" w:hint="eastAsia"/>
          <w:lang w:eastAsia="zh-CN"/>
        </w:rPr>
        <w:t>UE</w:t>
      </w:r>
      <w:r w:rsidR="00306840" w:rsidRPr="00DD0CB5">
        <w:t xml:space="preserve"> via </w:t>
      </w:r>
      <w:r w:rsidR="00306840">
        <w:t xml:space="preserve">the IM CN </w:t>
      </w:r>
      <w:r w:rsidR="00306840">
        <w:rPr>
          <w:rFonts w:eastAsia="SimSun" w:hint="eastAsia"/>
          <w:lang w:eastAsia="zh-CN"/>
        </w:rPr>
        <w:t>Subsystem</w:t>
      </w:r>
      <w:r w:rsidR="00306840" w:rsidRPr="00DD0CB5">
        <w:t xml:space="preserve">, with the </w:t>
      </w:r>
      <w:r w:rsidR="00306840">
        <w:rPr>
          <w:rFonts w:eastAsia="SimSun" w:hint="eastAsia"/>
          <w:lang w:eastAsia="zh-CN"/>
        </w:rPr>
        <w:t>b</w:t>
      </w:r>
      <w:r w:rsidR="00306840" w:rsidRPr="00DD0CB5">
        <w:t>ookmark list.</w:t>
      </w:r>
      <w:r w:rsidR="00306840">
        <w:rPr>
          <w:lang w:eastAsia="zh-CN"/>
        </w:rPr>
        <w:t xml:space="preserve"> </w:t>
      </w:r>
    </w:p>
    <w:p w14:paraId="4A922ED2" w14:textId="77777777" w:rsidR="00306840" w:rsidRPr="00860933" w:rsidRDefault="00B62594" w:rsidP="00B62594">
      <w:pPr>
        <w:pStyle w:val="B1"/>
        <w:rPr>
          <w:rFonts w:eastAsia="SimSun" w:hint="eastAsia"/>
          <w:lang w:eastAsia="zh-CN"/>
        </w:rPr>
      </w:pPr>
      <w:r>
        <w:rPr>
          <w:rFonts w:eastAsia="SimSun"/>
          <w:lang w:eastAsia="zh-CN"/>
        </w:rPr>
        <w:t>8)</w:t>
      </w:r>
      <w:r>
        <w:rPr>
          <w:rFonts w:eastAsia="SimSun"/>
          <w:lang w:eastAsia="zh-CN"/>
        </w:rPr>
        <w:tab/>
      </w:r>
      <w:r w:rsidR="00306840">
        <w:rPr>
          <w:rFonts w:eastAsia="SimSun" w:hint="eastAsia"/>
          <w:lang w:eastAsia="zh-CN"/>
        </w:rPr>
        <w:t xml:space="preserve">The </w:t>
      </w:r>
      <w:r w:rsidR="00306840">
        <w:t xml:space="preserve">IM CN </w:t>
      </w:r>
      <w:r w:rsidR="00306840">
        <w:rPr>
          <w:rFonts w:eastAsia="SimSun" w:hint="eastAsia"/>
          <w:lang w:eastAsia="zh-CN"/>
        </w:rPr>
        <w:t>Subsystem forwards the SIP 200 OK to UE.</w:t>
      </w:r>
    </w:p>
    <w:p w14:paraId="651B135E" w14:textId="77777777" w:rsidR="00306840" w:rsidRPr="001F5BE9" w:rsidRDefault="00B62594" w:rsidP="00B62594">
      <w:pPr>
        <w:pStyle w:val="B1"/>
        <w:rPr>
          <w:rFonts w:hint="eastAsia"/>
        </w:rPr>
      </w:pPr>
      <w:r>
        <w:t>9)</w:t>
      </w:r>
      <w:r>
        <w:tab/>
      </w:r>
      <w:r w:rsidR="00306840" w:rsidRPr="00DD0CB5">
        <w:t xml:space="preserve">The </w:t>
      </w:r>
      <w:r w:rsidR="00306840">
        <w:rPr>
          <w:rFonts w:eastAsia="SimSun" w:hint="eastAsia"/>
          <w:lang w:eastAsia="zh-CN"/>
        </w:rPr>
        <w:t>UE</w:t>
      </w:r>
      <w:r w:rsidR="00306840" w:rsidRPr="00DD0CB5">
        <w:t xml:space="preserve"> play</w:t>
      </w:r>
      <w:r w:rsidR="00306840">
        <w:t>s</w:t>
      </w:r>
      <w:r w:rsidR="00306840" w:rsidRPr="00DD0CB5">
        <w:t xml:space="preserve"> out the bookmark list to</w:t>
      </w:r>
      <w:r w:rsidR="00306840">
        <w:t xml:space="preserve"> the user, and the user selects the bookmark from which they wish to start viewing the content</w:t>
      </w:r>
      <w:r w:rsidR="00306840" w:rsidRPr="00DD0CB5">
        <w:t>.</w:t>
      </w:r>
    </w:p>
    <w:p w14:paraId="5AC2D843" w14:textId="77777777" w:rsidR="00FE5778" w:rsidRDefault="00FE5778" w:rsidP="00FE5778">
      <w:pPr>
        <w:pStyle w:val="FP"/>
      </w:pPr>
    </w:p>
    <w:p w14:paraId="7FEF5761" w14:textId="77777777" w:rsidR="001C5AF3" w:rsidRPr="00047BA9" w:rsidRDefault="001C5AF3" w:rsidP="001C5AF3">
      <w:pPr>
        <w:pStyle w:val="Heading1"/>
        <w:rPr>
          <w:rFonts w:hint="eastAsia"/>
          <w:lang w:eastAsia="zh-CN"/>
        </w:rPr>
      </w:pPr>
      <w:bookmarkStart w:id="226" w:name="_Toc517287163"/>
      <w:r>
        <w:rPr>
          <w:rFonts w:hint="eastAsia"/>
          <w:lang w:eastAsia="zh-CN"/>
        </w:rPr>
        <w:t>13</w:t>
      </w:r>
      <w:r>
        <w:tab/>
        <w:t xml:space="preserve">User generated content </w:t>
      </w:r>
      <w:r>
        <w:rPr>
          <w:rFonts w:hint="eastAsia"/>
          <w:lang w:eastAsia="zh-CN"/>
        </w:rPr>
        <w:t>service</w:t>
      </w:r>
      <w:bookmarkEnd w:id="226"/>
    </w:p>
    <w:p w14:paraId="1BF82AAA" w14:textId="77777777" w:rsidR="001C5AF3" w:rsidRDefault="001C5AF3" w:rsidP="001C5AF3">
      <w:pPr>
        <w:pStyle w:val="EX"/>
        <w:spacing w:afterLines="50" w:after="120"/>
        <w:ind w:left="0" w:firstLine="0"/>
        <w:rPr>
          <w:rFonts w:hint="eastAsia"/>
          <w:lang w:eastAsia="zh-CN"/>
        </w:rPr>
      </w:pPr>
      <w:r>
        <w:t xml:space="preserve">This clause defines the provision and distribution </w:t>
      </w:r>
      <w:r>
        <w:rPr>
          <w:rFonts w:hint="eastAsia"/>
          <w:lang w:eastAsia="zh-CN"/>
        </w:rPr>
        <w:t xml:space="preserve">procedures </w:t>
      </w:r>
      <w:r>
        <w:t xml:space="preserve">of user generated content (UGC) for IMS based PSS and MBMS User Services. </w:t>
      </w:r>
    </w:p>
    <w:p w14:paraId="1A896A24" w14:textId="77777777" w:rsidR="001C5AF3" w:rsidRDefault="001C5AF3" w:rsidP="001C5AF3">
      <w:pPr>
        <w:pStyle w:val="EX"/>
        <w:spacing w:afterLines="50" w:after="120"/>
        <w:ind w:left="0" w:firstLine="0"/>
      </w:pPr>
      <w:r>
        <w:lastRenderedPageBreak/>
        <w:t>User generated content refers to content that is provided by an UE e.g. video or audio captured by an in-built camera or microphone. In the following this UE is noted as providing UE</w:t>
      </w:r>
      <w:r>
        <w:rPr>
          <w:rFonts w:hint="eastAsia"/>
          <w:lang w:eastAsia="zh-CN"/>
        </w:rPr>
        <w:t>, and t</w:t>
      </w:r>
      <w:r>
        <w:t xml:space="preserve">he UE receiving UGC by PSS or MBMS is noted as receiving UE.  </w:t>
      </w:r>
    </w:p>
    <w:p w14:paraId="24B9AB44" w14:textId="77777777" w:rsidR="001C5AF3" w:rsidRDefault="001C5AF3" w:rsidP="001C5AF3">
      <w:pPr>
        <w:pStyle w:val="EX"/>
        <w:spacing w:afterLines="50" w:after="120"/>
        <w:ind w:left="0" w:firstLine="0"/>
      </w:pPr>
      <w:r>
        <w:rPr>
          <w:rFonts w:hint="eastAsia"/>
          <w:lang w:eastAsia="zh-CN"/>
        </w:rPr>
        <w:t>The UGC</w:t>
      </w:r>
      <w:r w:rsidRPr="006460FE">
        <w:rPr>
          <w:rFonts w:hint="eastAsia"/>
          <w:lang w:eastAsia="zh-CN"/>
        </w:rPr>
        <w:t xml:space="preserve"> provision procedure </w:t>
      </w:r>
      <w:r w:rsidRPr="007D0270">
        <w:t xml:space="preserve">allows a </w:t>
      </w:r>
      <w:r>
        <w:rPr>
          <w:rFonts w:hint="eastAsia"/>
          <w:lang w:eastAsia="zh-CN"/>
        </w:rPr>
        <w:t>providing UE</w:t>
      </w:r>
      <w:r w:rsidRPr="007D0270">
        <w:t xml:space="preserve"> to declare and upload/upstream </w:t>
      </w:r>
      <w:r>
        <w:rPr>
          <w:rFonts w:hint="eastAsia"/>
          <w:lang w:eastAsia="zh-CN"/>
        </w:rPr>
        <w:t>UGC</w:t>
      </w:r>
      <w:r w:rsidRPr="007D0270">
        <w:t xml:space="preserve"> content to the network</w:t>
      </w:r>
      <w:r>
        <w:rPr>
          <w:rFonts w:hint="eastAsia"/>
          <w:lang w:eastAsia="zh-CN"/>
        </w:rPr>
        <w:t xml:space="preserve">, which is defined in clasue 13.1. </w:t>
      </w:r>
      <w:r>
        <w:rPr>
          <w:lang w:eastAsia="zh-CN"/>
        </w:rPr>
        <w:t>The</w:t>
      </w:r>
      <w:r>
        <w:rPr>
          <w:rFonts w:hint="eastAsia"/>
          <w:lang w:eastAsia="zh-CN"/>
        </w:rPr>
        <w:t xml:space="preserve"> UGC distribution procedrue </w:t>
      </w:r>
      <w:r>
        <w:t xml:space="preserve">allows a </w:t>
      </w:r>
      <w:r>
        <w:rPr>
          <w:rFonts w:hint="eastAsia"/>
          <w:lang w:eastAsia="zh-CN"/>
        </w:rPr>
        <w:t>receiving UE</w:t>
      </w:r>
      <w:r>
        <w:t xml:space="preserve"> to select and watch User Generated Content</w:t>
      </w:r>
      <w:r>
        <w:rPr>
          <w:rFonts w:hint="eastAsia"/>
          <w:lang w:eastAsia="zh-CN"/>
        </w:rPr>
        <w:t xml:space="preserve"> which is</w:t>
      </w:r>
      <w:r w:rsidRPr="00DC0241">
        <w:rPr>
          <w:rFonts w:hint="eastAsia"/>
          <w:lang w:eastAsia="zh-CN"/>
        </w:rPr>
        <w:t xml:space="preserve"> </w:t>
      </w:r>
      <w:r>
        <w:rPr>
          <w:rFonts w:hint="eastAsia"/>
          <w:lang w:eastAsia="zh-CN"/>
        </w:rPr>
        <w:t>defined in clau</w:t>
      </w:r>
      <w:r>
        <w:rPr>
          <w:lang w:eastAsia="zh-CN"/>
        </w:rPr>
        <w:t>s</w:t>
      </w:r>
      <w:r>
        <w:rPr>
          <w:rFonts w:hint="eastAsia"/>
          <w:lang w:eastAsia="zh-CN"/>
        </w:rPr>
        <w:t xml:space="preserve">e 13.2. </w:t>
      </w:r>
    </w:p>
    <w:p w14:paraId="01EC0E6C" w14:textId="77777777" w:rsidR="001C5AF3" w:rsidRDefault="001C5AF3" w:rsidP="001C5AF3">
      <w:pPr>
        <w:pStyle w:val="Heading2"/>
        <w:rPr>
          <w:rFonts w:hint="eastAsia"/>
          <w:lang w:eastAsia="zh-CN"/>
        </w:rPr>
      </w:pPr>
      <w:bookmarkStart w:id="227" w:name="_Toc517287164"/>
      <w:r>
        <w:rPr>
          <w:rFonts w:hint="eastAsia"/>
          <w:lang w:eastAsia="zh-CN"/>
        </w:rPr>
        <w:t>13</w:t>
      </w:r>
      <w:r>
        <w:t>.1</w:t>
      </w:r>
      <w:r w:rsidR="00C46625">
        <w:tab/>
      </w:r>
      <w:r>
        <w:t>UGC content provision</w:t>
      </w:r>
      <w:r>
        <w:rPr>
          <w:rFonts w:hint="eastAsia"/>
          <w:lang w:eastAsia="zh-CN"/>
        </w:rPr>
        <w:t xml:space="preserve"> procedure</w:t>
      </w:r>
      <w:bookmarkEnd w:id="227"/>
    </w:p>
    <w:p w14:paraId="57F1F9FC" w14:textId="77777777" w:rsidR="001C5AF3" w:rsidRDefault="001C5AF3" w:rsidP="001C5AF3">
      <w:pPr>
        <w:rPr>
          <w:rFonts w:hint="eastAsia"/>
          <w:lang w:eastAsia="zh-CN"/>
        </w:rPr>
      </w:pPr>
      <w:r>
        <w:t xml:space="preserve">UGC provision </w:t>
      </w:r>
      <w:r>
        <w:rPr>
          <w:rFonts w:hint="eastAsia"/>
          <w:lang w:eastAsia="zh-CN"/>
        </w:rPr>
        <w:t xml:space="preserve">procecure </w:t>
      </w:r>
      <w:r>
        <w:t>is carried out in four steps</w:t>
      </w:r>
      <w:r>
        <w:rPr>
          <w:rFonts w:hint="eastAsia"/>
          <w:lang w:eastAsia="zh-CN"/>
        </w:rPr>
        <w:t xml:space="preserve"> as shown in figure </w:t>
      </w:r>
      <w:r w:rsidR="00FE5778">
        <w:rPr>
          <w:lang w:eastAsia="zh-CN"/>
        </w:rPr>
        <w:t>30</w:t>
      </w:r>
      <w:r>
        <w:t>:</w:t>
      </w:r>
    </w:p>
    <w:p w14:paraId="79100D97" w14:textId="5CBF01D6" w:rsidR="001C5AF3" w:rsidRDefault="00135BF0" w:rsidP="001C5AF3">
      <w:pPr>
        <w:pStyle w:val="TH"/>
      </w:pPr>
      <w:r w:rsidRPr="001C5AF3">
        <w:rPr>
          <w:noProof/>
        </w:rPr>
        <w:drawing>
          <wp:inline distT="0" distB="0" distL="0" distR="0" wp14:anchorId="7DA67D7D" wp14:editId="1B170246">
            <wp:extent cx="6120130" cy="3886200"/>
            <wp:effectExtent l="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886200"/>
                    </a:xfrm>
                    <a:prstGeom prst="rect">
                      <a:avLst/>
                    </a:prstGeom>
                    <a:noFill/>
                    <a:ln>
                      <a:noFill/>
                    </a:ln>
                  </pic:spPr>
                </pic:pic>
              </a:graphicData>
            </a:graphic>
          </wp:inline>
        </w:drawing>
      </w:r>
    </w:p>
    <w:p w14:paraId="77E650EA" w14:textId="77777777" w:rsidR="001C5AF3" w:rsidRDefault="001C5AF3" w:rsidP="001C5AF3">
      <w:pPr>
        <w:pStyle w:val="TF"/>
        <w:rPr>
          <w:lang w:eastAsia="zh-CN"/>
        </w:rPr>
      </w:pPr>
      <w:r>
        <w:rPr>
          <w:rFonts w:hint="eastAsia"/>
          <w:lang w:eastAsia="zh-CN"/>
        </w:rPr>
        <w:t xml:space="preserve">Figure </w:t>
      </w:r>
      <w:r w:rsidR="00FE5778">
        <w:rPr>
          <w:lang w:eastAsia="zh-CN"/>
        </w:rPr>
        <w:t>30</w:t>
      </w:r>
      <w:r w:rsidR="00C46625">
        <w:rPr>
          <w:lang w:eastAsia="zh-CN"/>
        </w:rPr>
        <w:t xml:space="preserve"> :</w:t>
      </w:r>
      <w:r>
        <w:rPr>
          <w:rFonts w:hint="eastAsia"/>
          <w:lang w:eastAsia="zh-CN"/>
        </w:rPr>
        <w:t xml:space="preserve"> IMS Based UGC Provision Procedures</w:t>
      </w:r>
    </w:p>
    <w:p w14:paraId="59BB12F9" w14:textId="77777777" w:rsidR="00C46625" w:rsidRPr="00134D9F" w:rsidRDefault="00C46625" w:rsidP="00C46625">
      <w:pPr>
        <w:pStyle w:val="NO"/>
        <w:rPr>
          <w:lang w:eastAsia="zh-CN"/>
        </w:rPr>
      </w:pPr>
      <w:r>
        <w:rPr>
          <w:rFonts w:hint="eastAsia"/>
          <w:lang w:eastAsia="zh-CN"/>
        </w:rPr>
        <w:t>N</w:t>
      </w:r>
      <w:r>
        <w:rPr>
          <w:lang w:eastAsia="zh-CN"/>
        </w:rPr>
        <w:t>OTE</w:t>
      </w:r>
      <w:r>
        <w:rPr>
          <w:rFonts w:hint="eastAsia"/>
          <w:lang w:eastAsia="zh-CN"/>
        </w:rPr>
        <w:t>: The UGC</w:t>
      </w:r>
      <w:r>
        <w:rPr>
          <w:lang w:eastAsia="zh-CN"/>
        </w:rPr>
        <w:t xml:space="preserve"> reception</w:t>
      </w:r>
      <w:r>
        <w:rPr>
          <w:rFonts w:hint="eastAsia"/>
          <w:lang w:eastAsia="zh-CN"/>
        </w:rPr>
        <w:t xml:space="preserve"> </w:t>
      </w:r>
      <w:r>
        <w:rPr>
          <w:lang w:eastAsia="zh-CN"/>
        </w:rPr>
        <w:t>s</w:t>
      </w:r>
      <w:r>
        <w:rPr>
          <w:rFonts w:hint="eastAsia"/>
          <w:lang w:eastAsia="zh-CN"/>
        </w:rPr>
        <w:t>erver can be implemented independent to, or within PSS Server, or BMSC.UPF.</w:t>
      </w:r>
    </w:p>
    <w:p w14:paraId="78D3BEEF" w14:textId="77777777" w:rsidR="00C46625" w:rsidRDefault="00C46625" w:rsidP="00C46625">
      <w:pPr>
        <w:pStyle w:val="FP"/>
      </w:pPr>
    </w:p>
    <w:p w14:paraId="6E50C6EA" w14:textId="77777777" w:rsidR="00C46625" w:rsidRDefault="00C46625" w:rsidP="00C46625">
      <w:r>
        <w:rPr>
          <w:u w:val="single"/>
        </w:rPr>
        <w:t xml:space="preserve">Step 1: </w:t>
      </w:r>
      <w:r w:rsidRPr="002B29DA">
        <w:rPr>
          <w:u w:val="single"/>
        </w:rPr>
        <w:t>Declaration of UGC</w:t>
      </w:r>
      <w:r w:rsidRPr="002B29DA">
        <w:t xml:space="preserve">: </w:t>
      </w:r>
    </w:p>
    <w:p w14:paraId="2BEBF505" w14:textId="77777777" w:rsidR="00C46625" w:rsidRDefault="00C46625" w:rsidP="00C46625">
      <w:r w:rsidRPr="002B29DA">
        <w:t xml:space="preserve">The </w:t>
      </w:r>
      <w:r>
        <w:t>providing</w:t>
      </w:r>
      <w:r w:rsidRPr="002B29DA">
        <w:t xml:space="preserve"> UE sends a UGC </w:t>
      </w:r>
      <w:r>
        <w:rPr>
          <w:rFonts w:hint="eastAsia"/>
          <w:lang w:eastAsia="zh-CN"/>
        </w:rPr>
        <w:t>declaration</w:t>
      </w:r>
      <w:r w:rsidRPr="002B29DA">
        <w:t xml:space="preserve"> request to the SCF.</w:t>
      </w:r>
      <w:r>
        <w:rPr>
          <w:rFonts w:hint="eastAsia"/>
          <w:lang w:eastAsia="zh-CN"/>
        </w:rPr>
        <w:t xml:space="preserve"> </w:t>
      </w:r>
      <w:r w:rsidRPr="00BA28B1">
        <w:t>The SCF records the UGC information</w:t>
      </w:r>
      <w:r w:rsidRPr="00BA28B1">
        <w:rPr>
          <w:rFonts w:hint="eastAsia"/>
          <w:lang w:eastAsia="zh-CN"/>
        </w:rPr>
        <w:t>,</w:t>
      </w:r>
      <w:r w:rsidRPr="00BA28B1">
        <w:t xml:space="preserve"> </w:t>
      </w:r>
      <w:r w:rsidRPr="00BA28B1">
        <w:rPr>
          <w:rFonts w:hint="eastAsia"/>
          <w:lang w:eastAsia="zh-CN"/>
        </w:rPr>
        <w:t xml:space="preserve">generates </w:t>
      </w:r>
      <w:r w:rsidRPr="00BA28B1">
        <w:rPr>
          <w:lang w:eastAsia="zh-CN"/>
        </w:rPr>
        <w:t>a</w:t>
      </w:r>
      <w:r w:rsidRPr="00BA28B1">
        <w:rPr>
          <w:rFonts w:hint="eastAsia"/>
          <w:lang w:eastAsia="zh-CN"/>
        </w:rPr>
        <w:t xml:space="preserve"> </w:t>
      </w:r>
      <w:r>
        <w:rPr>
          <w:rFonts w:hint="eastAsia"/>
          <w:lang w:eastAsia="zh-CN"/>
        </w:rPr>
        <w:t xml:space="preserve">unique </w:t>
      </w:r>
      <w:r w:rsidRPr="00BA28B1">
        <w:rPr>
          <w:rFonts w:hint="eastAsia"/>
          <w:lang w:eastAsia="zh-CN"/>
        </w:rPr>
        <w:t xml:space="preserve">UGC </w:t>
      </w:r>
      <w:r w:rsidRPr="00BA28B1">
        <w:t xml:space="preserve">content ID and sends a UGC </w:t>
      </w:r>
      <w:r w:rsidRPr="00BA28B1">
        <w:rPr>
          <w:rFonts w:hint="eastAsia"/>
          <w:lang w:eastAsia="zh-CN"/>
        </w:rPr>
        <w:t>d</w:t>
      </w:r>
      <w:r w:rsidRPr="00BA28B1">
        <w:t xml:space="preserve">eclaration </w:t>
      </w:r>
      <w:r w:rsidRPr="00BA28B1">
        <w:rPr>
          <w:rFonts w:hint="eastAsia"/>
          <w:lang w:eastAsia="zh-CN"/>
        </w:rPr>
        <w:t>r</w:t>
      </w:r>
      <w:r w:rsidRPr="00BA28B1">
        <w:t>esponse</w:t>
      </w:r>
      <w:r w:rsidRPr="00BA28B1">
        <w:rPr>
          <w:lang w:eastAsia="zh-CN"/>
        </w:rPr>
        <w:t xml:space="preserve"> </w:t>
      </w:r>
      <w:r w:rsidRPr="00BA28B1">
        <w:rPr>
          <w:rFonts w:hint="eastAsia"/>
          <w:lang w:eastAsia="zh-CN"/>
        </w:rPr>
        <w:t>with the</w:t>
      </w:r>
      <w:r w:rsidRPr="00BA28B1">
        <w:t xml:space="preserve"> content ID</w:t>
      </w:r>
      <w:r w:rsidRPr="00BA28B1">
        <w:rPr>
          <w:lang w:eastAsia="zh-CN"/>
        </w:rPr>
        <w:t xml:space="preserve"> </w:t>
      </w:r>
      <w:r w:rsidRPr="00BA28B1">
        <w:t xml:space="preserve">to the </w:t>
      </w:r>
      <w:r w:rsidRPr="00BA28B1">
        <w:rPr>
          <w:rFonts w:hint="eastAsia"/>
          <w:lang w:eastAsia="zh-CN"/>
        </w:rPr>
        <w:t xml:space="preserve">providing </w:t>
      </w:r>
      <w:r w:rsidRPr="00BA28B1">
        <w:t>UE.</w:t>
      </w:r>
      <w:r w:rsidRPr="007D0270">
        <w:t xml:space="preserve"> </w:t>
      </w:r>
    </w:p>
    <w:p w14:paraId="16239DF5" w14:textId="77777777" w:rsidR="00C46625" w:rsidRPr="00753CA8" w:rsidRDefault="00C46625" w:rsidP="00C46625">
      <w:pPr>
        <w:rPr>
          <w:rFonts w:hint="eastAsia"/>
          <w:lang w:eastAsia="zh-CN"/>
        </w:rPr>
      </w:pPr>
      <w:r>
        <w:t>NOTE: The content ID that should be used is out of scope of this release.</w:t>
      </w:r>
    </w:p>
    <w:p w14:paraId="6F6F6B03" w14:textId="77777777" w:rsidR="00C46625" w:rsidRDefault="00C46625" w:rsidP="00C46625">
      <w:r>
        <w:rPr>
          <w:u w:val="single"/>
        </w:rPr>
        <w:t xml:space="preserve">Step 2: </w:t>
      </w:r>
      <w:r w:rsidRPr="002B29DA">
        <w:rPr>
          <w:u w:val="single"/>
        </w:rPr>
        <w:t xml:space="preserve">Publication of UGC information by the </w:t>
      </w:r>
      <w:r>
        <w:rPr>
          <w:u w:val="single"/>
        </w:rPr>
        <w:t xml:space="preserve">providing </w:t>
      </w:r>
      <w:r w:rsidRPr="002B29DA">
        <w:rPr>
          <w:u w:val="single"/>
        </w:rPr>
        <w:t>UE</w:t>
      </w:r>
      <w:r w:rsidRPr="002B29DA">
        <w:t xml:space="preserve">: </w:t>
      </w:r>
    </w:p>
    <w:p w14:paraId="206935F9" w14:textId="77777777" w:rsidR="00C46625" w:rsidRDefault="00C46625" w:rsidP="00C46625">
      <w:r w:rsidRPr="002B29DA">
        <w:t xml:space="preserve">The </w:t>
      </w:r>
      <w:r>
        <w:t>providing</w:t>
      </w:r>
      <w:r w:rsidRPr="002B29DA">
        <w:t xml:space="preserve"> UE sends</w:t>
      </w:r>
      <w:r>
        <w:t xml:space="preserve"> to the SCF a</w:t>
      </w:r>
      <w:r w:rsidRPr="002B29DA">
        <w:t xml:space="preserve"> UGC </w:t>
      </w:r>
      <w:r>
        <w:t xml:space="preserve">description request including a </w:t>
      </w:r>
      <w:r>
        <w:rPr>
          <w:rFonts w:hint="eastAsia"/>
          <w:lang w:eastAsia="zh-CN"/>
        </w:rPr>
        <w:t xml:space="preserve">UGC </w:t>
      </w:r>
      <w:r>
        <w:t>description</w:t>
      </w:r>
      <w:r w:rsidRPr="002B29DA">
        <w:t>,</w:t>
      </w:r>
      <w:r>
        <w:rPr>
          <w:rFonts w:hint="eastAsia"/>
          <w:lang w:eastAsia="zh-CN"/>
        </w:rPr>
        <w:t xml:space="preserve"> e.g. </w:t>
      </w:r>
      <w:r w:rsidRPr="002B29DA">
        <w:t>name, type, restriction, textual des</w:t>
      </w:r>
      <w:r>
        <w:t xml:space="preserve">cription, special group users etc. together with the </w:t>
      </w:r>
      <w:r>
        <w:rPr>
          <w:rFonts w:hint="eastAsia"/>
          <w:lang w:eastAsia="zh-CN"/>
        </w:rPr>
        <w:t xml:space="preserve">UGC </w:t>
      </w:r>
      <w:r>
        <w:t>content ID.</w:t>
      </w:r>
    </w:p>
    <w:p w14:paraId="7F4849E0" w14:textId="77777777" w:rsidR="00C46625" w:rsidRDefault="00C46625" w:rsidP="00C46625">
      <w:pPr>
        <w:rPr>
          <w:rFonts w:hint="eastAsia"/>
          <w:lang w:eastAsia="zh-CN"/>
        </w:rPr>
      </w:pPr>
      <w:r>
        <w:t xml:space="preserve">The SCF </w:t>
      </w:r>
      <w:r w:rsidRPr="00462F12">
        <w:t xml:space="preserve">records the </w:t>
      </w:r>
      <w:r>
        <w:t>UGC description</w:t>
      </w:r>
      <w:r>
        <w:rPr>
          <w:rFonts w:hint="eastAsia"/>
          <w:lang w:eastAsia="zh-CN"/>
        </w:rPr>
        <w:t>,</w:t>
      </w:r>
      <w:r>
        <w:rPr>
          <w:rFonts w:hint="eastAsia"/>
        </w:rPr>
        <w:t xml:space="preserve"> establishes the relationship between</w:t>
      </w:r>
      <w:r>
        <w:rPr>
          <w:rFonts w:hint="eastAsia"/>
          <w:lang w:eastAsia="zh-CN"/>
        </w:rPr>
        <w:t xml:space="preserve"> UGC</w:t>
      </w:r>
      <w:r>
        <w:rPr>
          <w:rFonts w:hint="eastAsia"/>
        </w:rPr>
        <w:t xml:space="preserve"> </w:t>
      </w:r>
      <w:r>
        <w:rPr>
          <w:rFonts w:hint="eastAsia"/>
          <w:lang w:eastAsia="zh-CN"/>
        </w:rPr>
        <w:t xml:space="preserve">content </w:t>
      </w:r>
      <w:r>
        <w:rPr>
          <w:rFonts w:hint="eastAsia"/>
        </w:rPr>
        <w:t>ID and UGC description</w:t>
      </w:r>
      <w:r>
        <w:rPr>
          <w:rFonts w:hint="eastAsia"/>
          <w:lang w:eastAsia="zh-CN"/>
        </w:rPr>
        <w:t>,</w:t>
      </w:r>
      <w:r>
        <w:t xml:space="preserve"> and sends UGC description response to the providing</w:t>
      </w:r>
      <w:r w:rsidRPr="002B29DA">
        <w:t xml:space="preserve"> UE</w:t>
      </w:r>
      <w:r>
        <w:t xml:space="preserve">. </w:t>
      </w:r>
    </w:p>
    <w:p w14:paraId="13470DF7" w14:textId="77777777" w:rsidR="00C46625" w:rsidRDefault="00C46625" w:rsidP="00C46625">
      <w:pPr>
        <w:rPr>
          <w:rFonts w:hint="eastAsia"/>
          <w:lang w:eastAsia="zh-CN"/>
        </w:rPr>
      </w:pPr>
      <w:r w:rsidRPr="00462F12">
        <w:t xml:space="preserve">NOTE: </w:t>
      </w:r>
      <w:r w:rsidRPr="00337F25">
        <w:t xml:space="preserve">Step 1 is always the first step. Step </w:t>
      </w:r>
      <w:r w:rsidRPr="00337F25">
        <w:rPr>
          <w:rFonts w:hint="eastAsia"/>
          <w:lang w:eastAsia="zh-CN"/>
        </w:rPr>
        <w:t>2</w:t>
      </w:r>
      <w:r w:rsidRPr="00337F25">
        <w:t xml:space="preserve"> may happen at any time during the UGC </w:t>
      </w:r>
      <w:r>
        <w:rPr>
          <w:rFonts w:hint="eastAsia"/>
          <w:lang w:eastAsia="zh-CN"/>
        </w:rPr>
        <w:t>provision procedu</w:t>
      </w:r>
      <w:r>
        <w:rPr>
          <w:lang w:eastAsia="zh-CN"/>
        </w:rPr>
        <w:t>r</w:t>
      </w:r>
      <w:r>
        <w:rPr>
          <w:rFonts w:hint="eastAsia"/>
          <w:lang w:eastAsia="zh-CN"/>
        </w:rPr>
        <w:t>e</w:t>
      </w:r>
      <w:r w:rsidRPr="00337F25">
        <w:t xml:space="preserve"> and can be repeated during the lifetime of the content</w:t>
      </w:r>
      <w:r>
        <w:rPr>
          <w:rFonts w:hint="eastAsia"/>
          <w:lang w:eastAsia="zh-CN"/>
        </w:rPr>
        <w:t>, e.g. for updating of the UGC description</w:t>
      </w:r>
      <w:r w:rsidRPr="00337F25">
        <w:t>.</w:t>
      </w:r>
    </w:p>
    <w:p w14:paraId="27EF6C50" w14:textId="77777777" w:rsidR="00C46625" w:rsidRPr="002B29DA" w:rsidRDefault="00C46625" w:rsidP="00C46625">
      <w:pPr>
        <w:pStyle w:val="NO"/>
        <w:ind w:left="0" w:firstLine="0"/>
        <w:rPr>
          <w:rFonts w:hint="eastAsia"/>
          <w:lang w:eastAsia="zh-CN"/>
        </w:rPr>
      </w:pPr>
      <w:r w:rsidRPr="00462F12">
        <w:t>NOTE:</w:t>
      </w:r>
      <w:r>
        <w:rPr>
          <w:rFonts w:hint="eastAsia"/>
          <w:lang w:eastAsia="zh-CN"/>
        </w:rPr>
        <w:t xml:space="preserve"> </w:t>
      </w:r>
      <w:r>
        <w:t>The messages supporting steps 1 and 2</w:t>
      </w:r>
      <w:r w:rsidRPr="00462F12">
        <w:t xml:space="preserve"> may be embedded in the messages supporting </w:t>
      </w:r>
      <w:r>
        <w:rPr>
          <w:rFonts w:hint="eastAsia"/>
          <w:lang w:eastAsia="zh-CN"/>
        </w:rPr>
        <w:t>step 3.</w:t>
      </w:r>
      <w:r w:rsidRPr="00462F12">
        <w:t xml:space="preserve"> </w:t>
      </w:r>
    </w:p>
    <w:p w14:paraId="271AF9A7" w14:textId="77777777" w:rsidR="00C46625" w:rsidRDefault="00C46625" w:rsidP="00C46625">
      <w:r>
        <w:rPr>
          <w:u w:val="single"/>
        </w:rPr>
        <w:lastRenderedPageBreak/>
        <w:t xml:space="preserve">Step 3: </w:t>
      </w:r>
      <w:r w:rsidRPr="002B29DA">
        <w:rPr>
          <w:u w:val="single"/>
        </w:rPr>
        <w:t>Creation of UGC</w:t>
      </w:r>
      <w:r w:rsidRPr="002B29DA">
        <w:t xml:space="preserve">: </w:t>
      </w:r>
    </w:p>
    <w:p w14:paraId="50E8452C" w14:textId="77777777" w:rsidR="00C46625" w:rsidRDefault="00C46625" w:rsidP="00C46625">
      <w:r>
        <w:t xml:space="preserve">User generated </w:t>
      </w:r>
      <w:r>
        <w:rPr>
          <w:lang w:eastAsia="zh-CN"/>
        </w:rPr>
        <w:t xml:space="preserve">content </w:t>
      </w:r>
      <w:r>
        <w:t xml:space="preserve">could be provided for distribution by different means i.e. uploading and upstreaming from the providing UE. </w:t>
      </w:r>
    </w:p>
    <w:p w14:paraId="79B28A17" w14:textId="77777777" w:rsidR="00C46625" w:rsidRDefault="00C46625" w:rsidP="00C46625">
      <w:r>
        <w:t>Uploading should be used for user generated content that is stored at the UE. For uploading, HTTP should be used. 3GPP file format according to [39] should be supported.</w:t>
      </w:r>
    </w:p>
    <w:p w14:paraId="51687DC7" w14:textId="77777777" w:rsidR="00C46625" w:rsidRDefault="00C46625" w:rsidP="00C46625">
      <w:pPr>
        <w:rPr>
          <w:rFonts w:hint="eastAsia"/>
          <w:lang w:eastAsia="zh-CN"/>
        </w:rPr>
      </w:pPr>
      <w:r>
        <w:t>Upstreaming should be used for live content that is continuously generated during upstreaming. For upstreaming, multimedia telephony service over IMS (MTSI) as defined in [38] should be used.</w:t>
      </w:r>
    </w:p>
    <w:p w14:paraId="30AE2B03" w14:textId="77777777" w:rsidR="00C46625" w:rsidRPr="00A1397D" w:rsidRDefault="00C46625" w:rsidP="00C46625">
      <w:r w:rsidRPr="00A1397D">
        <w:t xml:space="preserve">The SCF should signal the address of the </w:t>
      </w:r>
      <w:r>
        <w:t xml:space="preserve">UGC reception server </w:t>
      </w:r>
      <w:r w:rsidRPr="00A1397D">
        <w:t>to the providing UE.</w:t>
      </w:r>
    </w:p>
    <w:p w14:paraId="24B4E543" w14:textId="77777777" w:rsidR="00C46625" w:rsidRDefault="00C46625" w:rsidP="00C46625">
      <w:r>
        <w:t>In case of uploading, a HTTP connection is established and UGC is uploaded to a UGC upload reception server. In this case the upload reception server must support HTTP.</w:t>
      </w:r>
    </w:p>
    <w:p w14:paraId="4ACC06A4" w14:textId="77777777" w:rsidR="00C46625" w:rsidRDefault="00C46625" w:rsidP="00C46625">
      <w:r>
        <w:t>In case of upstreaming, the</w:t>
      </w:r>
      <w:r w:rsidRPr="002B29DA">
        <w:t xml:space="preserve"> </w:t>
      </w:r>
      <w:r>
        <w:t xml:space="preserve">providing </w:t>
      </w:r>
      <w:r w:rsidRPr="002B29DA">
        <w:t xml:space="preserve">UE initiates a </w:t>
      </w:r>
      <w:r>
        <w:t xml:space="preserve">MTSI </w:t>
      </w:r>
      <w:r w:rsidRPr="002B29DA">
        <w:t xml:space="preserve">session and upstreams the UGC to </w:t>
      </w:r>
      <w:r>
        <w:t>the UGC upstreaming reception server</w:t>
      </w:r>
      <w:r w:rsidRPr="002B29DA">
        <w:t xml:space="preserve">. </w:t>
      </w:r>
      <w:r>
        <w:t>In this case, the upstreaming reception server must support MTSI specifications [38].</w:t>
      </w:r>
    </w:p>
    <w:p w14:paraId="1027B07A" w14:textId="77777777" w:rsidR="00C46625" w:rsidRDefault="00C46625" w:rsidP="00C46625">
      <w:pPr>
        <w:rPr>
          <w:u w:val="single"/>
        </w:rPr>
      </w:pPr>
      <w:r>
        <w:rPr>
          <w:u w:val="single"/>
        </w:rPr>
        <w:t xml:space="preserve">Step 4: </w:t>
      </w:r>
      <w:r w:rsidRPr="002B29DA">
        <w:rPr>
          <w:u w:val="single"/>
        </w:rPr>
        <w:t xml:space="preserve">Publication of UGC information by the SCF: </w:t>
      </w:r>
    </w:p>
    <w:p w14:paraId="5DA9E533" w14:textId="77777777" w:rsidR="00C46625" w:rsidRDefault="00C46625" w:rsidP="00C46625">
      <w:pPr>
        <w:rPr>
          <w:rFonts w:hint="eastAsia"/>
          <w:lang w:eastAsia="zh-CN"/>
        </w:rPr>
      </w:pPr>
      <w:r w:rsidRPr="002B29DA">
        <w:t xml:space="preserve">The SCF </w:t>
      </w:r>
      <w:r>
        <w:rPr>
          <w:rFonts w:hint="eastAsia"/>
          <w:lang w:eastAsia="zh-CN"/>
        </w:rPr>
        <w:t>establishes the relationship between UGC content ID</w:t>
      </w:r>
      <w:r>
        <w:rPr>
          <w:lang w:eastAsia="zh-CN"/>
        </w:rPr>
        <w:t xml:space="preserve">, </w:t>
      </w:r>
      <w:r>
        <w:rPr>
          <w:rFonts w:hint="eastAsia"/>
          <w:lang w:eastAsia="zh-CN"/>
        </w:rPr>
        <w:t xml:space="preserve">UGC description and </w:t>
      </w:r>
      <w:r>
        <w:rPr>
          <w:lang w:eastAsia="zh-CN"/>
        </w:rPr>
        <w:t xml:space="preserve">optionally UGC location </w:t>
      </w:r>
      <w:r w:rsidRPr="007D0270">
        <w:rPr>
          <w:lang w:eastAsia="zh-CN"/>
        </w:rPr>
        <w:t xml:space="preserve">(address), </w:t>
      </w:r>
      <w:r>
        <w:rPr>
          <w:rFonts w:hint="eastAsia"/>
          <w:lang w:eastAsia="zh-CN"/>
        </w:rPr>
        <w:t xml:space="preserve">and </w:t>
      </w:r>
      <w:r w:rsidRPr="002B29DA">
        <w:t>publishes the UGC description</w:t>
      </w:r>
      <w:r>
        <w:t xml:space="preserve"> </w:t>
      </w:r>
      <w:r w:rsidRPr="002B29DA">
        <w:t>information.</w:t>
      </w:r>
      <w:r>
        <w:t xml:space="preserve"> </w:t>
      </w:r>
    </w:p>
    <w:p w14:paraId="59CACE29" w14:textId="77777777" w:rsidR="00C46625" w:rsidRDefault="00C46625" w:rsidP="00C46625">
      <w:pPr>
        <w:rPr>
          <w:rFonts w:hint="eastAsia"/>
          <w:lang w:eastAsia="zh-CN"/>
        </w:rPr>
      </w:pPr>
      <w:r w:rsidRPr="007D0270">
        <w:rPr>
          <w:rFonts w:hint="eastAsia"/>
          <w:lang w:eastAsia="zh-CN"/>
        </w:rPr>
        <w:t>S</w:t>
      </w:r>
      <w:r w:rsidRPr="007D0270">
        <w:t>tep 4 may take place</w:t>
      </w:r>
      <w:r w:rsidRPr="007D0270">
        <w:rPr>
          <w:rFonts w:hint="eastAsia"/>
        </w:rPr>
        <w:t xml:space="preserve"> </w:t>
      </w:r>
      <w:r w:rsidRPr="007D0270">
        <w:t>before, during</w:t>
      </w:r>
      <w:r w:rsidRPr="007D0270">
        <w:rPr>
          <w:lang w:val="en-US"/>
        </w:rPr>
        <w:t xml:space="preserve"> </w:t>
      </w:r>
      <w:r w:rsidRPr="007D0270">
        <w:t>or after step 3.</w:t>
      </w:r>
      <w:r>
        <w:rPr>
          <w:rFonts w:hint="eastAsia"/>
          <w:lang w:eastAsia="zh-CN"/>
        </w:rPr>
        <w:t xml:space="preserve"> </w:t>
      </w:r>
      <w:r>
        <w:t>In case of upstreaming, step 4 is carried out before step 3.</w:t>
      </w:r>
    </w:p>
    <w:p w14:paraId="5453E5AB" w14:textId="77777777" w:rsidR="00C46625" w:rsidRDefault="00C46625" w:rsidP="00C46625">
      <w:r>
        <w:t>The UE can modify or terminate the established UGC creation session later on.</w:t>
      </w:r>
    </w:p>
    <w:p w14:paraId="319EA4BE" w14:textId="77777777" w:rsidR="00C46625" w:rsidRDefault="00C46625" w:rsidP="00C46625">
      <w:pPr>
        <w:pStyle w:val="NO"/>
        <w:rPr>
          <w:lang w:eastAsia="zh-CN"/>
        </w:rPr>
      </w:pPr>
      <w:r w:rsidRPr="00496D75">
        <w:t>NOTE:</w:t>
      </w:r>
      <w:r w:rsidR="001C2626">
        <w:rPr>
          <w:lang w:eastAsia="zh-CN"/>
        </w:rPr>
        <w:tab/>
      </w:r>
      <w:r>
        <w:rPr>
          <w:lang w:eastAsia="zh-CN"/>
        </w:rPr>
        <w:t>U</w:t>
      </w:r>
      <w:r w:rsidRPr="002D44A1">
        <w:rPr>
          <w:lang w:eastAsia="zh-CN"/>
        </w:rPr>
        <w:t>pdat</w:t>
      </w:r>
      <w:r>
        <w:rPr>
          <w:lang w:eastAsia="zh-CN"/>
        </w:rPr>
        <w:t>ing</w:t>
      </w:r>
      <w:r w:rsidRPr="002D44A1">
        <w:rPr>
          <w:lang w:eastAsia="zh-CN"/>
        </w:rPr>
        <w:t xml:space="preserve"> the SSF</w:t>
      </w:r>
      <w:r>
        <w:rPr>
          <w:lang w:eastAsia="zh-CN"/>
        </w:rPr>
        <w:t xml:space="preserve"> for</w:t>
      </w:r>
      <w:r w:rsidRPr="002D44A1">
        <w:rPr>
          <w:lang w:eastAsia="zh-CN"/>
        </w:rPr>
        <w:t xml:space="preserve"> </w:t>
      </w:r>
      <w:r>
        <w:rPr>
          <w:lang w:eastAsia="zh-CN"/>
        </w:rPr>
        <w:t xml:space="preserve">UGC information </w:t>
      </w:r>
      <w:r w:rsidRPr="002D44A1">
        <w:rPr>
          <w:lang w:eastAsia="zh-CN"/>
        </w:rPr>
        <w:t>from</w:t>
      </w:r>
      <w:r>
        <w:rPr>
          <w:lang w:eastAsia="zh-CN"/>
        </w:rPr>
        <w:t xml:space="preserve"> the SCF</w:t>
      </w:r>
      <w:r w:rsidRPr="002D44A1">
        <w:rPr>
          <w:lang w:eastAsia="zh-CN"/>
        </w:rPr>
        <w:t xml:space="preserve"> is </w:t>
      </w:r>
      <w:r>
        <w:rPr>
          <w:lang w:eastAsia="en-GB"/>
        </w:rPr>
        <w:t>required, but the method for achieving this is out scope of this specification</w:t>
      </w:r>
      <w:r w:rsidRPr="00C95911">
        <w:rPr>
          <w:lang w:eastAsia="en-GB"/>
        </w:rPr>
        <w:t>.</w:t>
      </w:r>
      <w:r>
        <w:rPr>
          <w:lang w:eastAsia="zh-CN"/>
        </w:rPr>
        <w:t xml:space="preserve"> </w:t>
      </w:r>
    </w:p>
    <w:p w14:paraId="2E22DBC6" w14:textId="77777777" w:rsidR="00C46625" w:rsidRDefault="00C46625" w:rsidP="00C46625">
      <w:pPr>
        <w:pStyle w:val="Heading2"/>
      </w:pPr>
      <w:bookmarkStart w:id="228" w:name="_Toc517287165"/>
      <w:r>
        <w:rPr>
          <w:rFonts w:hint="eastAsia"/>
          <w:lang w:eastAsia="zh-CN"/>
        </w:rPr>
        <w:t>13</w:t>
      </w:r>
      <w:r>
        <w:t>.2</w:t>
      </w:r>
      <w:r>
        <w:tab/>
        <w:t xml:space="preserve">UGC distribution </w:t>
      </w:r>
      <w:r>
        <w:rPr>
          <w:rFonts w:hint="eastAsia"/>
          <w:lang w:eastAsia="zh-CN"/>
        </w:rPr>
        <w:t>procedure</w:t>
      </w:r>
      <w:bookmarkEnd w:id="228"/>
    </w:p>
    <w:p w14:paraId="0A56111A" w14:textId="77777777" w:rsidR="00C46625" w:rsidRDefault="00C46625" w:rsidP="00C46625">
      <w:r>
        <w:t>The UGC reception server is responsible for repackaging and/or transcoding the uploaded or upstreamed content into such a form that can be served to legacy PSS servers and BMSCs. The UGC reception server is responsible for serving received UCG to legacy PSS Servers and BMSC in live and pre-recorded forms. This interface is out of scope for this release.</w:t>
      </w:r>
    </w:p>
    <w:p w14:paraId="22DAC194" w14:textId="77777777" w:rsidR="00C46625" w:rsidRDefault="00C46625" w:rsidP="00C46625">
      <w:pPr>
        <w:rPr>
          <w:rFonts w:hint="eastAsia"/>
          <w:lang w:eastAsia="zh-CN"/>
        </w:rPr>
      </w:pPr>
      <w:r>
        <w:t>Content distribution is carried out using either PSS or MBMS. In case of PSS, UGC is distributed by the PSS server. In case of MBMS, UGC is distributed via the BMSC.UPF.</w:t>
      </w:r>
    </w:p>
    <w:p w14:paraId="3D4107E8" w14:textId="77777777" w:rsidR="00941482" w:rsidRDefault="00C46625" w:rsidP="00C46625">
      <w:r>
        <w:t>Distribution of user generated content to PSS and MBMS clients (receiving UEs) uses the same procedures for service provider discovery (clause 5), user service discovery (clause 6) and description retrieval (clause 7), streaming (clause 8) and download delivery as content that is provided in a different way.</w:t>
      </w:r>
    </w:p>
    <w:p w14:paraId="02D93184" w14:textId="77777777" w:rsidR="00941482" w:rsidRPr="00507AC6" w:rsidRDefault="00941482" w:rsidP="00941482">
      <w:pPr>
        <w:pStyle w:val="Heading1"/>
      </w:pPr>
      <w:bookmarkStart w:id="229" w:name="_Toc517287166"/>
      <w:r>
        <w:rPr>
          <w:lang w:eastAsia="zh-CN"/>
        </w:rPr>
        <w:t>14</w:t>
      </w:r>
      <w:r w:rsidR="001E3149">
        <w:rPr>
          <w:lang w:eastAsia="zh-CN"/>
        </w:rPr>
        <w:tab/>
      </w:r>
      <w:r w:rsidRPr="00507AC6">
        <w:rPr>
          <w:rFonts w:hint="eastAsia"/>
          <w:lang w:eastAsia="zh-CN"/>
        </w:rPr>
        <w:t>MBMS Download Service</w:t>
      </w:r>
      <w:bookmarkEnd w:id="229"/>
    </w:p>
    <w:p w14:paraId="614D4D73" w14:textId="77777777" w:rsidR="00941482" w:rsidRDefault="00941482" w:rsidP="00941482">
      <w:pPr>
        <w:rPr>
          <w:rFonts w:eastAsia="SimSun"/>
          <w:lang w:eastAsia="zh-CN"/>
        </w:rPr>
      </w:pPr>
      <w:r>
        <w:rPr>
          <w:rFonts w:eastAsia="SimSun" w:hint="eastAsia"/>
          <w:lang w:eastAsia="zh-CN"/>
        </w:rPr>
        <w:t xml:space="preserve">This section depicts </w:t>
      </w:r>
      <w:r w:rsidRPr="0081519E">
        <w:rPr>
          <w:lang w:eastAsia="zh-CN"/>
        </w:rPr>
        <w:t>the</w:t>
      </w:r>
      <w:r w:rsidRPr="0081519E">
        <w:rPr>
          <w:rFonts w:hint="eastAsia"/>
          <w:lang w:eastAsia="zh-CN"/>
        </w:rPr>
        <w:t xml:space="preserve"> </w:t>
      </w:r>
      <w:r w:rsidRPr="0081519E">
        <w:rPr>
          <w:lang w:eastAsia="zh-CN"/>
        </w:rPr>
        <w:t>procedures</w:t>
      </w:r>
      <w:r w:rsidRPr="0081519E">
        <w:rPr>
          <w:rFonts w:hint="eastAsia"/>
          <w:lang w:eastAsia="zh-CN"/>
        </w:rPr>
        <w:t xml:space="preserve"> for </w:t>
      </w:r>
      <w:r>
        <w:rPr>
          <w:rFonts w:eastAsia="SimSun"/>
          <w:lang w:eastAsia="zh-CN"/>
        </w:rPr>
        <w:t>retrieval</w:t>
      </w:r>
      <w:r>
        <w:rPr>
          <w:rFonts w:eastAsia="SimSun" w:hint="eastAsia"/>
          <w:lang w:eastAsia="zh-CN"/>
        </w:rPr>
        <w:t xml:space="preserve"> of m</w:t>
      </w:r>
      <w:r w:rsidRPr="002E5867">
        <w:rPr>
          <w:rFonts w:eastAsia="SimSun"/>
          <w:lang w:eastAsia="zh-CN"/>
        </w:rPr>
        <w:t>issing parameters before session initiation</w:t>
      </w:r>
      <w:r>
        <w:rPr>
          <w:rFonts w:eastAsia="SimSun" w:hint="eastAsia"/>
          <w:lang w:eastAsia="zh-CN"/>
        </w:rPr>
        <w:t xml:space="preserve"> in clause </w:t>
      </w:r>
      <w:r>
        <w:rPr>
          <w:rFonts w:eastAsia="SimSun"/>
          <w:lang w:eastAsia="zh-CN"/>
        </w:rPr>
        <w:t>14</w:t>
      </w:r>
      <w:r>
        <w:rPr>
          <w:rFonts w:eastAsia="SimSun" w:hint="eastAsia"/>
          <w:lang w:eastAsia="zh-CN"/>
        </w:rPr>
        <w:t xml:space="preserve">.1, the </w:t>
      </w:r>
      <w:r>
        <w:rPr>
          <w:rFonts w:eastAsia="SimSun"/>
          <w:lang w:eastAsia="zh-CN"/>
        </w:rPr>
        <w:t>MBMS</w:t>
      </w:r>
      <w:r w:rsidRPr="0081519E">
        <w:rPr>
          <w:rFonts w:hint="eastAsia"/>
          <w:lang w:eastAsia="zh-CN"/>
        </w:rPr>
        <w:t xml:space="preserve"> </w:t>
      </w:r>
      <w:r>
        <w:rPr>
          <w:rFonts w:eastAsia="SimSun" w:hint="eastAsia"/>
          <w:lang w:eastAsia="zh-CN"/>
        </w:rPr>
        <w:t>d</w:t>
      </w:r>
      <w:r w:rsidRPr="0081519E">
        <w:rPr>
          <w:lang w:eastAsia="zh-CN"/>
        </w:rPr>
        <w:t>ownload</w:t>
      </w:r>
      <w:r w:rsidRPr="0081519E">
        <w:rPr>
          <w:rFonts w:hint="eastAsia"/>
          <w:lang w:eastAsia="zh-CN"/>
        </w:rPr>
        <w:t xml:space="preserve"> </w:t>
      </w:r>
      <w:r>
        <w:rPr>
          <w:rFonts w:eastAsia="SimSun" w:hint="eastAsia"/>
          <w:lang w:eastAsia="zh-CN"/>
        </w:rPr>
        <w:t>s</w:t>
      </w:r>
      <w:r w:rsidRPr="0081519E">
        <w:rPr>
          <w:rFonts w:hint="eastAsia"/>
          <w:lang w:eastAsia="zh-CN"/>
        </w:rPr>
        <w:t>ession</w:t>
      </w:r>
      <w:r>
        <w:rPr>
          <w:rFonts w:eastAsia="SimSun" w:hint="eastAsia"/>
          <w:lang w:eastAsia="zh-CN"/>
        </w:rPr>
        <w:t xml:space="preserve"> initiation, file repair and reception report procedures in </w:t>
      </w:r>
      <w:r>
        <w:rPr>
          <w:rFonts w:eastAsia="SimSun"/>
          <w:lang w:eastAsia="zh-CN"/>
        </w:rPr>
        <w:t>clause</w:t>
      </w:r>
      <w:r>
        <w:rPr>
          <w:rFonts w:eastAsia="SimSun" w:hint="eastAsia"/>
          <w:lang w:eastAsia="zh-CN"/>
        </w:rPr>
        <w:t xml:space="preserve"> </w:t>
      </w:r>
      <w:r>
        <w:rPr>
          <w:rFonts w:eastAsia="SimSun"/>
          <w:lang w:eastAsia="zh-CN"/>
        </w:rPr>
        <w:t>14</w:t>
      </w:r>
      <w:r>
        <w:rPr>
          <w:rFonts w:eastAsia="SimSun" w:hint="eastAsia"/>
          <w:lang w:eastAsia="zh-CN"/>
        </w:rPr>
        <w:t xml:space="preserve">.2, and session teardown </w:t>
      </w:r>
      <w:r>
        <w:rPr>
          <w:rFonts w:eastAsia="SimSun"/>
          <w:lang w:eastAsia="zh-CN"/>
        </w:rPr>
        <w:t>procedure</w:t>
      </w:r>
      <w:r>
        <w:rPr>
          <w:rFonts w:eastAsia="SimSun" w:hint="eastAsia"/>
          <w:lang w:eastAsia="zh-CN"/>
        </w:rPr>
        <w:t xml:space="preserve"> in </w:t>
      </w:r>
      <w:r>
        <w:rPr>
          <w:rFonts w:eastAsia="SimSun"/>
          <w:lang w:eastAsia="zh-CN"/>
        </w:rPr>
        <w:t>clause</w:t>
      </w:r>
      <w:r>
        <w:rPr>
          <w:rFonts w:eastAsia="SimSun" w:hint="eastAsia"/>
          <w:lang w:eastAsia="zh-CN"/>
        </w:rPr>
        <w:t xml:space="preserve"> </w:t>
      </w:r>
      <w:r>
        <w:rPr>
          <w:rFonts w:eastAsia="SimSun"/>
          <w:lang w:eastAsia="zh-CN"/>
        </w:rPr>
        <w:t>14</w:t>
      </w:r>
      <w:r>
        <w:rPr>
          <w:rFonts w:eastAsia="SimSun" w:hint="eastAsia"/>
          <w:lang w:eastAsia="zh-CN"/>
        </w:rPr>
        <w:t>.3.</w:t>
      </w:r>
    </w:p>
    <w:p w14:paraId="6DA10CF8" w14:textId="77777777" w:rsidR="00941482" w:rsidRPr="00507AC6" w:rsidRDefault="00941482" w:rsidP="00941482">
      <w:pPr>
        <w:pStyle w:val="Heading2"/>
      </w:pPr>
      <w:bookmarkStart w:id="230" w:name="_Toc517287167"/>
      <w:r>
        <w:rPr>
          <w:lang w:eastAsia="zh-CN"/>
        </w:rPr>
        <w:t>14</w:t>
      </w:r>
      <w:r w:rsidRPr="00507AC6">
        <w:rPr>
          <w:rFonts w:hint="eastAsia"/>
          <w:lang w:eastAsia="zh-CN"/>
        </w:rPr>
        <w:t>.1</w:t>
      </w:r>
      <w:r w:rsidR="001E3149">
        <w:rPr>
          <w:lang w:eastAsia="zh-CN"/>
        </w:rPr>
        <w:tab/>
      </w:r>
      <w:r w:rsidRPr="00507AC6">
        <w:t>Missing parameters before session initiation</w:t>
      </w:r>
      <w:bookmarkEnd w:id="230"/>
    </w:p>
    <w:p w14:paraId="567B6EEB" w14:textId="77777777" w:rsidR="00941482" w:rsidRPr="00E12F7A" w:rsidRDefault="00941482" w:rsidP="00941482">
      <w:pPr>
        <w:pStyle w:val="Heading3"/>
      </w:pPr>
      <w:bookmarkStart w:id="231" w:name="_Toc517287168"/>
      <w:r>
        <w:rPr>
          <w:lang w:eastAsia="zh-CN"/>
        </w:rPr>
        <w:t>14</w:t>
      </w:r>
      <w:r w:rsidRPr="00E12F7A">
        <w:t>.1</w:t>
      </w:r>
      <w:r w:rsidRPr="00E12F7A">
        <w:rPr>
          <w:rFonts w:hint="eastAsia"/>
          <w:lang w:eastAsia="zh-CN"/>
        </w:rPr>
        <w:t>.1</w:t>
      </w:r>
      <w:r w:rsidRPr="00E12F7A">
        <w:tab/>
        <w:t>Procedures at the UE</w:t>
      </w:r>
      <w:bookmarkEnd w:id="231"/>
      <w:r w:rsidRPr="00E12F7A">
        <w:t xml:space="preserve"> </w:t>
      </w:r>
    </w:p>
    <w:p w14:paraId="585B0BB4" w14:textId="77777777" w:rsidR="00941482" w:rsidRDefault="00941482" w:rsidP="00941482">
      <w:pPr>
        <w:rPr>
          <w:rFonts w:eastAsia="SimSun" w:hint="eastAsia"/>
          <w:lang w:eastAsia="zh-CN"/>
        </w:rPr>
      </w:pPr>
      <w:r w:rsidRPr="0081519E">
        <w:rPr>
          <w:lang w:eastAsia="zh-CN"/>
        </w:rPr>
        <w:t>If the UE does not have the all the information it needs to form an SDP offer, the UE sh</w:t>
      </w:r>
      <w:r>
        <w:rPr>
          <w:lang w:eastAsia="zh-CN"/>
        </w:rPr>
        <w:t>all send a SIP OPTIONS message.</w:t>
      </w:r>
    </w:p>
    <w:p w14:paraId="37DCEC88" w14:textId="77777777" w:rsidR="00941482" w:rsidRPr="00047BA9" w:rsidRDefault="00941482" w:rsidP="00941482">
      <w:r w:rsidRPr="0081519E">
        <w:rPr>
          <w:lang w:eastAsia="zh-CN"/>
        </w:rPr>
        <w:t>The "Request-URI" is related to the MBMS service that the user wants to activate.</w:t>
      </w:r>
      <w:r w:rsidRPr="00C85935">
        <w:t xml:space="preserve"> </w:t>
      </w:r>
      <w:r w:rsidRPr="00047BA9">
        <w:t xml:space="preserve">The </w:t>
      </w:r>
      <w:r>
        <w:t>"</w:t>
      </w:r>
      <w:r w:rsidRPr="00047BA9">
        <w:t>Request-URI</w:t>
      </w:r>
      <w:r>
        <w:t>"</w:t>
      </w:r>
      <w:r w:rsidRPr="00047BA9">
        <w:t xml:space="preserve"> shall be composed of a user and domain part as defined as follows:</w:t>
      </w:r>
    </w:p>
    <w:p w14:paraId="316AE5B7" w14:textId="77777777" w:rsidR="00941482" w:rsidRPr="00047BA9" w:rsidRDefault="00941482" w:rsidP="00941482">
      <w:pPr>
        <w:pStyle w:val="B1"/>
      </w:pPr>
      <w:r>
        <w:lastRenderedPageBreak/>
        <w:t>-</w:t>
      </w:r>
      <w:r>
        <w:tab/>
      </w:r>
      <w:r w:rsidRPr="00047BA9">
        <w:t>The user part contains the serviceId</w:t>
      </w:r>
      <w:r>
        <w:t>.</w:t>
      </w:r>
    </w:p>
    <w:p w14:paraId="6CFB5BD2" w14:textId="77777777" w:rsidR="00941482" w:rsidRPr="00047BA9" w:rsidRDefault="00941482" w:rsidP="00941482">
      <w:pPr>
        <w:pStyle w:val="B1"/>
      </w:pPr>
      <w:r>
        <w:t>-</w:t>
      </w:r>
      <w:r>
        <w:tab/>
      </w:r>
      <w:r w:rsidRPr="00047BA9">
        <w:t>The domain part is the Service Provider domain name, obtained from SSF.</w:t>
      </w:r>
    </w:p>
    <w:p w14:paraId="01FE65ED" w14:textId="77777777" w:rsidR="00941482" w:rsidRPr="00047BA9" w:rsidRDefault="00941482" w:rsidP="00941482">
      <w:r w:rsidRPr="00047BA9">
        <w:t>The TO header shall contain the same URI as in the "Request-URI" parameter.</w:t>
      </w:r>
    </w:p>
    <w:p w14:paraId="1798F876" w14:textId="77777777" w:rsidR="00941482" w:rsidRPr="00047BA9" w:rsidRDefault="00941482" w:rsidP="00941482">
      <w:r w:rsidRPr="00047BA9">
        <w:t>The FROM header shall indicate the public user identity of the user.</w:t>
      </w:r>
    </w:p>
    <w:p w14:paraId="628085A8" w14:textId="77777777" w:rsidR="00941482" w:rsidRPr="00C85935" w:rsidRDefault="00941482" w:rsidP="00941482">
      <w:pPr>
        <w:rPr>
          <w:lang w:eastAsia="zh-CN"/>
        </w:rPr>
      </w:pPr>
      <w:r w:rsidRPr="0081519E">
        <w:rPr>
          <w:lang w:eastAsia="zh-CN"/>
        </w:rPr>
        <w:t xml:space="preserve">Upon reception of the 200 OK including service access information encapsulated in multipart/MIME, the UE shall initiate MBMS </w:t>
      </w:r>
      <w:r>
        <w:rPr>
          <w:rFonts w:eastAsia="SimSun" w:hint="eastAsia"/>
          <w:lang w:eastAsia="zh-CN"/>
        </w:rPr>
        <w:t xml:space="preserve">download </w:t>
      </w:r>
      <w:r w:rsidRPr="0081519E">
        <w:rPr>
          <w:lang w:eastAsia="zh-CN"/>
        </w:rPr>
        <w:t xml:space="preserve">session as described in </w:t>
      </w:r>
      <w:r>
        <w:rPr>
          <w:rFonts w:eastAsia="SimSun"/>
          <w:lang w:eastAsia="zh-CN"/>
        </w:rPr>
        <w:t>14</w:t>
      </w:r>
      <w:r>
        <w:rPr>
          <w:rFonts w:eastAsia="SimSun" w:hint="eastAsia"/>
          <w:lang w:eastAsia="zh-CN"/>
        </w:rPr>
        <w:t>.2</w:t>
      </w:r>
      <w:r w:rsidRPr="0081519E">
        <w:rPr>
          <w:lang w:eastAsia="zh-CN"/>
        </w:rPr>
        <w:t>.</w:t>
      </w:r>
    </w:p>
    <w:p w14:paraId="7794771D" w14:textId="77777777" w:rsidR="00941482" w:rsidRPr="00E12F7A" w:rsidRDefault="00941482" w:rsidP="00941482">
      <w:pPr>
        <w:pStyle w:val="Heading3"/>
        <w:rPr>
          <w:rFonts w:hint="eastAsia"/>
          <w:lang w:eastAsia="zh-CN"/>
        </w:rPr>
      </w:pPr>
      <w:bookmarkStart w:id="232" w:name="_Toc517287169"/>
      <w:r>
        <w:rPr>
          <w:lang w:eastAsia="zh-CN"/>
        </w:rPr>
        <w:t>14</w:t>
      </w:r>
      <w:r w:rsidRPr="00E12F7A">
        <w:rPr>
          <w:rFonts w:hint="eastAsia"/>
          <w:lang w:eastAsia="zh-CN"/>
        </w:rPr>
        <w:t>.1</w:t>
      </w:r>
      <w:r>
        <w:rPr>
          <w:lang w:eastAsia="zh-CN"/>
        </w:rPr>
        <w:t>.2</w:t>
      </w:r>
      <w:r>
        <w:rPr>
          <w:lang w:eastAsia="zh-CN"/>
        </w:rPr>
        <w:tab/>
        <w:t>Procedures at the SCF</w:t>
      </w:r>
      <w:bookmarkEnd w:id="232"/>
    </w:p>
    <w:p w14:paraId="15AA81C2" w14:textId="77777777" w:rsidR="00941482" w:rsidRPr="0081519E" w:rsidRDefault="00941482" w:rsidP="00941482">
      <w:pPr>
        <w:rPr>
          <w:lang w:eastAsia="zh-CN"/>
        </w:rPr>
      </w:pPr>
      <w:r w:rsidRPr="0081519E">
        <w:rPr>
          <w:lang w:eastAsia="zh-CN"/>
        </w:rPr>
        <w:t>When receiving the SIP OPTIONS message, the SCF shall examine the serviceId present in the user-part of the TO header and lookup the requested User Service Description information.</w:t>
      </w:r>
    </w:p>
    <w:p w14:paraId="4940AA72" w14:textId="77777777" w:rsidR="00941482" w:rsidRPr="0081519E" w:rsidRDefault="00941482" w:rsidP="00941482">
      <w:pPr>
        <w:rPr>
          <w:lang w:eastAsia="zh-CN"/>
        </w:rPr>
      </w:pPr>
      <w:r w:rsidRPr="0081519E">
        <w:rPr>
          <w:lang w:eastAsia="zh-CN"/>
        </w:rPr>
        <w:t>The SCF shall answer with the user service description information of the content delivery channel (encapsulated in multipart/MIME) as requested by the serviceId.</w:t>
      </w:r>
    </w:p>
    <w:p w14:paraId="50D7AF61" w14:textId="77777777" w:rsidR="00941482" w:rsidRPr="00EF5ED2" w:rsidRDefault="00941482" w:rsidP="00941482">
      <w:pPr>
        <w:pStyle w:val="Heading2"/>
        <w:rPr>
          <w:rFonts w:hint="eastAsia"/>
          <w:lang w:eastAsia="zh-CN"/>
        </w:rPr>
      </w:pPr>
      <w:bookmarkStart w:id="233" w:name="_Toc517287170"/>
      <w:r>
        <w:rPr>
          <w:lang w:eastAsia="zh-CN"/>
        </w:rPr>
        <w:t>14</w:t>
      </w:r>
      <w:r w:rsidRPr="00EF5ED2">
        <w:rPr>
          <w:rFonts w:hint="eastAsia"/>
          <w:lang w:eastAsia="zh-CN"/>
        </w:rPr>
        <w:t>.2</w:t>
      </w:r>
      <w:r w:rsidR="0028596B">
        <w:rPr>
          <w:lang w:eastAsia="zh-CN"/>
        </w:rPr>
        <w:tab/>
      </w:r>
      <w:r w:rsidRPr="00EF5ED2">
        <w:rPr>
          <w:lang w:eastAsia="zh-CN"/>
        </w:rPr>
        <w:t>MBMS Download Session</w:t>
      </w:r>
      <w:r>
        <w:rPr>
          <w:rFonts w:hint="eastAsia"/>
          <w:lang w:eastAsia="zh-CN"/>
        </w:rPr>
        <w:t xml:space="preserve"> Initiation, File Repair and Reception Report</w:t>
      </w:r>
      <w:bookmarkEnd w:id="233"/>
    </w:p>
    <w:p w14:paraId="7D6FFF84" w14:textId="77777777" w:rsidR="00941482" w:rsidRPr="00E12F7A" w:rsidRDefault="00941482" w:rsidP="00941482">
      <w:pPr>
        <w:pStyle w:val="Heading3"/>
        <w:rPr>
          <w:lang w:eastAsia="zh-CN"/>
        </w:rPr>
      </w:pPr>
      <w:bookmarkStart w:id="234" w:name="_Toc517287171"/>
      <w:r>
        <w:rPr>
          <w:lang w:eastAsia="zh-CN"/>
        </w:rPr>
        <w:t>14</w:t>
      </w:r>
      <w:r w:rsidRPr="00E12F7A">
        <w:rPr>
          <w:rFonts w:hint="eastAsia"/>
          <w:lang w:eastAsia="zh-CN"/>
        </w:rPr>
        <w:t>.2.1</w:t>
      </w:r>
      <w:r w:rsidR="0028596B">
        <w:rPr>
          <w:lang w:eastAsia="zh-CN"/>
        </w:rPr>
        <w:tab/>
      </w:r>
      <w:r w:rsidRPr="00E12F7A">
        <w:rPr>
          <w:lang w:eastAsia="zh-CN"/>
        </w:rPr>
        <w:t>General description</w:t>
      </w:r>
      <w:bookmarkEnd w:id="234"/>
    </w:p>
    <w:p w14:paraId="4CAA5EA4" w14:textId="77777777" w:rsidR="00941482" w:rsidRDefault="00941482" w:rsidP="00941482">
      <w:pPr>
        <w:rPr>
          <w:lang w:eastAsia="zh-CN"/>
        </w:rPr>
      </w:pPr>
      <w:r w:rsidRPr="0081519E">
        <w:rPr>
          <w:lang w:eastAsia="zh-CN"/>
        </w:rPr>
        <w:t xml:space="preserve">Figure </w:t>
      </w:r>
      <w:r>
        <w:rPr>
          <w:lang w:eastAsia="zh-CN"/>
        </w:rPr>
        <w:t>31</w:t>
      </w:r>
      <w:r w:rsidRPr="0081519E">
        <w:rPr>
          <w:lang w:eastAsia="zh-CN"/>
        </w:rPr>
        <w:t xml:space="preserve"> gives an overview about the</w:t>
      </w:r>
      <w:r w:rsidRPr="0081519E">
        <w:rPr>
          <w:rFonts w:hint="eastAsia"/>
          <w:lang w:eastAsia="zh-CN"/>
        </w:rPr>
        <w:t xml:space="preserve"> </w:t>
      </w:r>
      <w:r w:rsidRPr="0081519E">
        <w:rPr>
          <w:lang w:eastAsia="zh-CN"/>
        </w:rPr>
        <w:t>procedures</w:t>
      </w:r>
      <w:r w:rsidRPr="0081519E">
        <w:rPr>
          <w:rFonts w:hint="eastAsia"/>
          <w:lang w:eastAsia="zh-CN"/>
        </w:rPr>
        <w:t xml:space="preserve"> for </w:t>
      </w:r>
      <w:r w:rsidRPr="0081519E">
        <w:rPr>
          <w:lang w:eastAsia="zh-CN"/>
        </w:rPr>
        <w:t xml:space="preserve">an IMS based </w:t>
      </w:r>
      <w:r w:rsidRPr="0081519E">
        <w:rPr>
          <w:rFonts w:hint="eastAsia"/>
          <w:lang w:eastAsia="zh-CN"/>
        </w:rPr>
        <w:t>MBMS D</w:t>
      </w:r>
      <w:r w:rsidRPr="0081519E">
        <w:rPr>
          <w:lang w:eastAsia="zh-CN"/>
        </w:rPr>
        <w:t>ownload</w:t>
      </w:r>
      <w:r w:rsidRPr="0081519E">
        <w:rPr>
          <w:rFonts w:hint="eastAsia"/>
          <w:lang w:eastAsia="zh-CN"/>
        </w:rPr>
        <w:t xml:space="preserve"> Session</w:t>
      </w:r>
      <w:r>
        <w:rPr>
          <w:rFonts w:eastAsia="SimSun" w:hint="eastAsia"/>
          <w:lang w:eastAsia="zh-CN"/>
        </w:rPr>
        <w:t xml:space="preserve"> initiation, </w:t>
      </w:r>
      <w:r>
        <w:rPr>
          <w:rFonts w:eastAsia="SimSun"/>
          <w:lang w:eastAsia="zh-CN"/>
        </w:rPr>
        <w:t>F</w:t>
      </w:r>
      <w:r>
        <w:rPr>
          <w:rFonts w:eastAsia="SimSun" w:hint="eastAsia"/>
          <w:lang w:eastAsia="zh-CN"/>
        </w:rPr>
        <w:t>ile</w:t>
      </w:r>
      <w:r>
        <w:rPr>
          <w:rFonts w:eastAsia="SimSun"/>
          <w:lang w:eastAsia="zh-CN"/>
        </w:rPr>
        <w:t>-R</w:t>
      </w:r>
      <w:r>
        <w:rPr>
          <w:rFonts w:eastAsia="SimSun" w:hint="eastAsia"/>
          <w:lang w:eastAsia="zh-CN"/>
        </w:rPr>
        <w:t>epair and reception report</w:t>
      </w:r>
      <w:r w:rsidRPr="0081519E">
        <w:rPr>
          <w:rFonts w:hint="eastAsia"/>
          <w:lang w:eastAsia="zh-CN"/>
        </w:rPr>
        <w:t>.</w:t>
      </w:r>
      <w:r w:rsidRPr="0081519E">
        <w:rPr>
          <w:lang w:eastAsia="zh-CN"/>
        </w:rPr>
        <w:t xml:space="preserve"> </w:t>
      </w:r>
    </w:p>
    <w:p w14:paraId="3EFDA4CD" w14:textId="77777777" w:rsidR="00941482" w:rsidRPr="006010E5" w:rsidRDefault="00941482" w:rsidP="00941482">
      <w:r w:rsidRPr="006010E5">
        <w:t xml:space="preserve">If an associated delivery procedure description for File-Repair operations is available, then the </w:t>
      </w:r>
      <w:r>
        <w:t>UE receiver may use the File-R</w:t>
      </w:r>
      <w:r w:rsidRPr="006010E5">
        <w:t xml:space="preserve">epair service as specified in </w:t>
      </w:r>
      <w:r>
        <w:t>[11] sub-</w:t>
      </w:r>
      <w:r w:rsidRPr="006010E5">
        <w:t>clause 9.3.</w:t>
      </w:r>
    </w:p>
    <w:p w14:paraId="23A8238B" w14:textId="77777777" w:rsidR="00941482" w:rsidRPr="006010E5" w:rsidRDefault="00941482" w:rsidP="00941482">
      <w:r w:rsidRPr="006010E5">
        <w:t>If an associated delivery procedure description for reception reporting is a</w:t>
      </w:r>
      <w:r>
        <w:t>vailable, then the UE</w:t>
      </w:r>
      <w:r w:rsidRPr="006010E5">
        <w:t xml:space="preserve"> shall provide reception reports as specified in </w:t>
      </w:r>
      <w:r>
        <w:t>[11] sub-</w:t>
      </w:r>
      <w:r w:rsidRPr="006010E5">
        <w:t>clause 9.4.</w:t>
      </w:r>
    </w:p>
    <w:p w14:paraId="04684186" w14:textId="77777777" w:rsidR="00941482" w:rsidRPr="0081519E" w:rsidRDefault="00941482" w:rsidP="00941482">
      <w:pPr>
        <w:pStyle w:val="TH"/>
        <w:rPr>
          <w:rFonts w:hint="eastAsia"/>
          <w:lang w:eastAsia="zh-CN"/>
        </w:rPr>
      </w:pPr>
      <w:r>
        <w:object w:dxaOrig="7161" w:dyaOrig="3986" w14:anchorId="77293265">
          <v:shape id="_x0000_i1064" type="#_x0000_t75" style="width:358.15pt;height:199.15pt" o:ole="">
            <v:imagedata r:id="rId58" o:title=""/>
          </v:shape>
          <o:OLEObject Type="Embed" ProgID="Visio.Drawing.11" ShapeID="_x0000_i1064" DrawAspect="Content" ObjectID="_1782981172" r:id="rId59"/>
        </w:object>
      </w:r>
    </w:p>
    <w:p w14:paraId="2EA663BC" w14:textId="77777777" w:rsidR="00941482" w:rsidRPr="0081519E" w:rsidRDefault="00941482" w:rsidP="00941482">
      <w:pPr>
        <w:pStyle w:val="TF"/>
        <w:rPr>
          <w:lang w:eastAsia="zh-CN"/>
        </w:rPr>
      </w:pPr>
      <w:r w:rsidRPr="0081519E">
        <w:rPr>
          <w:lang w:eastAsia="zh-CN"/>
        </w:rPr>
        <w:t xml:space="preserve">Figure </w:t>
      </w:r>
      <w:r>
        <w:rPr>
          <w:lang w:eastAsia="zh-CN"/>
        </w:rPr>
        <w:t>31</w:t>
      </w:r>
      <w:r w:rsidRPr="0081519E">
        <w:rPr>
          <w:lang w:eastAsia="zh-CN"/>
        </w:rPr>
        <w:t xml:space="preserve"> Procedures for IMS based MBMS Download</w:t>
      </w:r>
    </w:p>
    <w:p w14:paraId="404CE3A9" w14:textId="77777777" w:rsidR="00941482" w:rsidRPr="0081519E" w:rsidRDefault="00941482" w:rsidP="00941482">
      <w:pPr>
        <w:rPr>
          <w:lang w:eastAsia="zh-CN"/>
        </w:rPr>
      </w:pPr>
      <w:r>
        <w:rPr>
          <w:lang w:eastAsia="zh-CN"/>
        </w:rPr>
        <w:t>Step 1, 2</w:t>
      </w:r>
      <w:r>
        <w:rPr>
          <w:rFonts w:eastAsia="SimSun" w:hint="eastAsia"/>
          <w:lang w:eastAsia="zh-CN"/>
        </w:rPr>
        <w:t xml:space="preserve">: </w:t>
      </w:r>
      <w:r w:rsidRPr="0081519E">
        <w:rPr>
          <w:lang w:eastAsia="zh-CN"/>
        </w:rPr>
        <w:t>The UE generates an initial SIP INVITE message sent to the SCF, indicating the chosen MBMS Download Service. A SDP offer is included in the SIP INVITE message.</w:t>
      </w:r>
    </w:p>
    <w:p w14:paraId="60C6A55B" w14:textId="77777777" w:rsidR="00941482" w:rsidRPr="0081519E" w:rsidRDefault="00941482" w:rsidP="00941482">
      <w:pPr>
        <w:rPr>
          <w:lang w:eastAsia="zh-CN"/>
        </w:rPr>
      </w:pPr>
      <w:r w:rsidRPr="0081519E">
        <w:rPr>
          <w:lang w:eastAsia="zh-CN"/>
        </w:rPr>
        <w:t>Step 3, 4:</w:t>
      </w:r>
      <w:r>
        <w:rPr>
          <w:rFonts w:eastAsia="SimSun" w:hint="eastAsia"/>
          <w:lang w:eastAsia="zh-CN"/>
        </w:rPr>
        <w:t xml:space="preserve"> </w:t>
      </w:r>
      <w:r w:rsidRPr="0081519E">
        <w:rPr>
          <w:lang w:eastAsia="zh-CN"/>
        </w:rPr>
        <w:t xml:space="preserve">Upon receipt of SIP INVITE the SCF examine the SDP parameters in the SDP offer. In case of a successful examination, the SCF answers with a SIP 200 OK including the SDP answer. </w:t>
      </w:r>
    </w:p>
    <w:p w14:paraId="3FC28187" w14:textId="77777777" w:rsidR="00941482" w:rsidRPr="0081519E" w:rsidRDefault="00941482" w:rsidP="00941482">
      <w:pPr>
        <w:rPr>
          <w:lang w:eastAsia="zh-CN"/>
        </w:rPr>
      </w:pPr>
      <w:r w:rsidRPr="0081519E">
        <w:rPr>
          <w:lang w:eastAsia="zh-CN"/>
        </w:rPr>
        <w:t>Step 5:</w:t>
      </w:r>
      <w:r>
        <w:rPr>
          <w:rFonts w:eastAsia="SimSun" w:hint="eastAsia"/>
          <w:lang w:eastAsia="zh-CN"/>
        </w:rPr>
        <w:t xml:space="preserve"> </w:t>
      </w:r>
      <w:r w:rsidRPr="0081519E">
        <w:rPr>
          <w:lang w:eastAsia="zh-CN"/>
        </w:rPr>
        <w:t>The UE receives the MBMS download data using FLUTE.</w:t>
      </w:r>
    </w:p>
    <w:p w14:paraId="23F00058" w14:textId="77777777" w:rsidR="00FE5126" w:rsidRDefault="00941482" w:rsidP="00FE5126">
      <w:pPr>
        <w:rPr>
          <w:lang w:eastAsia="zh-CN"/>
        </w:rPr>
      </w:pPr>
      <w:r w:rsidRPr="0081519E">
        <w:rPr>
          <w:lang w:eastAsia="zh-CN"/>
        </w:rPr>
        <w:lastRenderedPageBreak/>
        <w:t>Step 6:</w:t>
      </w:r>
      <w:r>
        <w:rPr>
          <w:rFonts w:eastAsia="SimSun" w:hint="eastAsia"/>
          <w:lang w:eastAsia="zh-CN"/>
        </w:rPr>
        <w:t xml:space="preserve"> </w:t>
      </w:r>
      <w:r w:rsidRPr="0081519E">
        <w:rPr>
          <w:lang w:eastAsia="zh-CN"/>
        </w:rPr>
        <w:t xml:space="preserve">In case of incomplete download, file repair procedures are executed. </w:t>
      </w:r>
      <w:r w:rsidR="00FE5126">
        <w:rPr>
          <w:lang w:eastAsia="zh-CN"/>
        </w:rPr>
        <w:t xml:space="preserve">If the UE uses IMS-based procedures to initiate the file repair session, the following sequence of steps shall be exercised. </w:t>
      </w:r>
      <w:r w:rsidR="00FE5126" w:rsidRPr="0081519E">
        <w:rPr>
          <w:lang w:eastAsia="zh-CN"/>
        </w:rPr>
        <w:t xml:space="preserve">Figure </w:t>
      </w:r>
      <w:r w:rsidR="00FE5126">
        <w:rPr>
          <w:lang w:eastAsia="zh-CN"/>
        </w:rPr>
        <w:t>31a gives an overview of</w:t>
      </w:r>
      <w:r w:rsidR="00FE5126" w:rsidRPr="0081519E">
        <w:rPr>
          <w:lang w:eastAsia="zh-CN"/>
        </w:rPr>
        <w:t xml:space="preserve"> the</w:t>
      </w:r>
      <w:r w:rsidR="00FE5126" w:rsidRPr="0081519E">
        <w:rPr>
          <w:rFonts w:hint="eastAsia"/>
          <w:lang w:eastAsia="zh-CN"/>
        </w:rPr>
        <w:t xml:space="preserve"> </w:t>
      </w:r>
      <w:r w:rsidR="00FE5126" w:rsidRPr="0081519E">
        <w:rPr>
          <w:lang w:eastAsia="zh-CN"/>
        </w:rPr>
        <w:t>procedures</w:t>
      </w:r>
      <w:r w:rsidR="00FE5126" w:rsidRPr="0081519E">
        <w:rPr>
          <w:rFonts w:hint="eastAsia"/>
          <w:lang w:eastAsia="zh-CN"/>
        </w:rPr>
        <w:t xml:space="preserve"> for </w:t>
      </w:r>
      <w:r w:rsidR="00FE5126">
        <w:rPr>
          <w:lang w:eastAsia="zh-CN"/>
        </w:rPr>
        <w:t>an IMS-</w:t>
      </w:r>
      <w:r w:rsidR="00FE5126" w:rsidRPr="0081519E">
        <w:rPr>
          <w:lang w:eastAsia="zh-CN"/>
        </w:rPr>
        <w:t xml:space="preserve">based </w:t>
      </w:r>
      <w:r w:rsidR="00FE5126" w:rsidRPr="0081519E">
        <w:rPr>
          <w:rFonts w:hint="eastAsia"/>
          <w:lang w:eastAsia="zh-CN"/>
        </w:rPr>
        <w:t xml:space="preserve">MBMS </w:t>
      </w:r>
      <w:r w:rsidR="00FE5126">
        <w:rPr>
          <w:rFonts w:eastAsia="SimSun"/>
          <w:lang w:eastAsia="zh-CN"/>
        </w:rPr>
        <w:t>F</w:t>
      </w:r>
      <w:r w:rsidR="00FE5126">
        <w:rPr>
          <w:rFonts w:eastAsia="SimSun" w:hint="eastAsia"/>
          <w:lang w:eastAsia="zh-CN"/>
        </w:rPr>
        <w:t>ile</w:t>
      </w:r>
      <w:r w:rsidR="00FE5126">
        <w:rPr>
          <w:rFonts w:eastAsia="SimSun"/>
          <w:lang w:eastAsia="zh-CN"/>
        </w:rPr>
        <w:t xml:space="preserve"> R</w:t>
      </w:r>
      <w:r w:rsidR="00FE5126">
        <w:rPr>
          <w:rFonts w:eastAsia="SimSun" w:hint="eastAsia"/>
          <w:lang w:eastAsia="zh-CN"/>
        </w:rPr>
        <w:t>epair</w:t>
      </w:r>
      <w:r w:rsidR="00FE5126">
        <w:rPr>
          <w:rFonts w:eastAsia="SimSun"/>
          <w:lang w:eastAsia="zh-CN"/>
        </w:rPr>
        <w:t xml:space="preserve"> session initiation</w:t>
      </w:r>
      <w:r w:rsidR="00FE5126" w:rsidRPr="0081519E">
        <w:rPr>
          <w:rFonts w:hint="eastAsia"/>
          <w:lang w:eastAsia="zh-CN"/>
        </w:rPr>
        <w:t>.</w:t>
      </w:r>
      <w:r w:rsidR="00FE5126" w:rsidRPr="0081519E">
        <w:rPr>
          <w:lang w:eastAsia="zh-CN"/>
        </w:rPr>
        <w:t xml:space="preserve"> </w:t>
      </w:r>
    </w:p>
    <w:p w14:paraId="494A03D0" w14:textId="77777777" w:rsidR="00FE5126" w:rsidRDefault="00B62594" w:rsidP="00B62594">
      <w:pPr>
        <w:pStyle w:val="B1"/>
      </w:pPr>
      <w:r>
        <w:t>-</w:t>
      </w:r>
      <w:r>
        <w:tab/>
      </w:r>
      <w:r w:rsidR="00FE5126">
        <w:t>Step 6a: The UE initiates the file repair session and tears down the MBMS download session by sending a SIP Re-INVITE message to the IM CN subsystem..</w:t>
      </w:r>
    </w:p>
    <w:p w14:paraId="37812638" w14:textId="77777777" w:rsidR="00FE5126" w:rsidRDefault="00B62594" w:rsidP="00B62594">
      <w:pPr>
        <w:pStyle w:val="B1"/>
      </w:pPr>
      <w:r>
        <w:t>-</w:t>
      </w:r>
      <w:r>
        <w:tab/>
      </w:r>
      <w:r w:rsidR="00FE5126">
        <w:t>Step 6b: The IM CN subsystem forwards the SIP Re-INVITE message to the SCF.</w:t>
      </w:r>
    </w:p>
    <w:p w14:paraId="70A3FC25" w14:textId="77777777" w:rsidR="00FE5126" w:rsidRDefault="00B62594" w:rsidP="00B62594">
      <w:pPr>
        <w:pStyle w:val="B1"/>
      </w:pPr>
      <w:r>
        <w:t>-</w:t>
      </w:r>
      <w:r>
        <w:tab/>
      </w:r>
      <w:r w:rsidR="00FE5126">
        <w:t>Step 6c: The SCF verifies the user rights for the requested file repair service</w:t>
      </w:r>
      <w:r w:rsidR="00FE5126">
        <w:rPr>
          <w:rFonts w:hint="eastAsia"/>
          <w:lang w:eastAsia="zh-CN"/>
        </w:rPr>
        <w:t xml:space="preserve">, </w:t>
      </w:r>
      <w:r w:rsidR="00FE5126" w:rsidRPr="00B912D8">
        <w:rPr>
          <w:rFonts w:hint="eastAsia"/>
          <w:lang w:eastAsia="zh-CN"/>
        </w:rPr>
        <w:t xml:space="preserve">selects a </w:t>
      </w:r>
      <w:r w:rsidR="00FE5126" w:rsidRPr="00B912D8">
        <w:t>HTTP/SIP adapter</w:t>
      </w:r>
      <w:r w:rsidR="00FE5126" w:rsidRPr="00B912D8">
        <w:rPr>
          <w:rFonts w:hint="eastAsia"/>
          <w:lang w:eastAsia="zh-CN"/>
        </w:rPr>
        <w:t>,</w:t>
      </w:r>
      <w:r w:rsidR="00FE5126">
        <w:t xml:space="preserve"> and forwards the SIP Re-INVITE message to the HTTP/SIP adapter. Furthermore, </w:t>
      </w:r>
      <w:r w:rsidR="00FE5126">
        <w:rPr>
          <w:szCs w:val="24"/>
        </w:rPr>
        <w:t>t</w:t>
      </w:r>
      <w:r w:rsidR="00FE5126" w:rsidRPr="003D5ECC">
        <w:rPr>
          <w:szCs w:val="24"/>
        </w:rPr>
        <w:t xml:space="preserve">he SCF shall </w:t>
      </w:r>
      <w:r w:rsidR="00FE5126" w:rsidRPr="00E85462">
        <w:rPr>
          <w:szCs w:val="24"/>
        </w:rPr>
        <w:t>tear down the FLUTE-based MBMS download session between the BMSC.UPF and UE.</w:t>
      </w:r>
    </w:p>
    <w:p w14:paraId="5E0D146C" w14:textId="77777777" w:rsidR="00FE5126" w:rsidRDefault="00B62594" w:rsidP="00B62594">
      <w:pPr>
        <w:pStyle w:val="B1"/>
      </w:pPr>
      <w:r>
        <w:t>-</w:t>
      </w:r>
      <w:r>
        <w:tab/>
      </w:r>
      <w:r w:rsidR="00FE5126">
        <w:t>Step 6d: The HTTP/SIP adapter</w:t>
      </w:r>
      <w:r w:rsidR="00FE5126">
        <w:rPr>
          <w:rFonts w:hint="eastAsia"/>
          <w:lang w:eastAsia="zh-CN"/>
        </w:rPr>
        <w:t xml:space="preserve"> </w:t>
      </w:r>
      <w:r w:rsidR="00FE5126" w:rsidRPr="00B912D8">
        <w:rPr>
          <w:rFonts w:hint="eastAsia"/>
          <w:lang w:eastAsia="zh-CN"/>
        </w:rPr>
        <w:t>selects a HTTP Server</w:t>
      </w:r>
      <w:r w:rsidR="00FE5126">
        <w:rPr>
          <w:lang w:eastAsia="zh-CN"/>
        </w:rPr>
        <w:t xml:space="preserve"> for the file repair service</w:t>
      </w:r>
      <w:r w:rsidR="00FE5126" w:rsidRPr="00B912D8">
        <w:rPr>
          <w:rFonts w:hint="eastAsia"/>
          <w:lang w:eastAsia="zh-CN"/>
        </w:rPr>
        <w:t>,</w:t>
      </w:r>
      <w:r w:rsidR="00FE5126">
        <w:rPr>
          <w:rFonts w:hint="eastAsia"/>
          <w:lang w:eastAsia="zh-CN"/>
        </w:rPr>
        <w:t xml:space="preserve"> and</w:t>
      </w:r>
      <w:r w:rsidR="00FE5126">
        <w:t xml:space="preserve"> sends an HTTP POST message to the HTTP server, including the IP address of the UE.</w:t>
      </w:r>
    </w:p>
    <w:p w14:paraId="36D54C2D" w14:textId="77777777" w:rsidR="00FE5126" w:rsidRDefault="00B62594" w:rsidP="00B62594">
      <w:pPr>
        <w:pStyle w:val="B1"/>
      </w:pPr>
      <w:r>
        <w:t>-</w:t>
      </w:r>
      <w:r>
        <w:tab/>
      </w:r>
      <w:r w:rsidR="00FE5126">
        <w:t>Step 6e: The HTTP server answers to the HTTP/SIP adapter with a HTTP 200 OK response.</w:t>
      </w:r>
    </w:p>
    <w:p w14:paraId="2FD82521" w14:textId="77777777" w:rsidR="00FE5126" w:rsidRDefault="00B62594" w:rsidP="00B62594">
      <w:pPr>
        <w:pStyle w:val="B1"/>
      </w:pPr>
      <w:r>
        <w:t>-</w:t>
      </w:r>
      <w:r>
        <w:tab/>
      </w:r>
      <w:r w:rsidR="00FE5126">
        <w:t>Step 6f: The HTTP/SIP adapter sends the SIP 200 OK answer to the SCF, including URI of the file repair server in the SDP answer.</w:t>
      </w:r>
    </w:p>
    <w:p w14:paraId="1215211B" w14:textId="77777777" w:rsidR="00FE5126" w:rsidRDefault="00B62594" w:rsidP="00B62594">
      <w:pPr>
        <w:pStyle w:val="B1"/>
      </w:pPr>
      <w:r>
        <w:t>-</w:t>
      </w:r>
      <w:r>
        <w:tab/>
      </w:r>
      <w:r w:rsidR="00FE5126">
        <w:t>Step 6g: The SCF forwards the SIP 200 OK to the IM CN subsystem.</w:t>
      </w:r>
    </w:p>
    <w:p w14:paraId="4FA3D28A" w14:textId="77777777" w:rsidR="00FE5126" w:rsidRDefault="00B62594" w:rsidP="00B62594">
      <w:pPr>
        <w:pStyle w:val="B1"/>
      </w:pPr>
      <w:r>
        <w:t>-</w:t>
      </w:r>
      <w:r>
        <w:tab/>
      </w:r>
      <w:r w:rsidR="00FE5126">
        <w:t>Step 6h: The IM CN subsystem forwards the SIP 200 OK to the UE.</w:t>
      </w:r>
    </w:p>
    <w:p w14:paraId="5AD0C7C8" w14:textId="77777777" w:rsidR="00941482" w:rsidRPr="0081519E" w:rsidRDefault="00B62594" w:rsidP="00B62594">
      <w:pPr>
        <w:pStyle w:val="B1"/>
      </w:pPr>
      <w:r>
        <w:t>-</w:t>
      </w:r>
      <w:r>
        <w:tab/>
      </w:r>
      <w:r w:rsidR="00FE5126">
        <w:t xml:space="preserve">Step 6i: The </w:t>
      </w:r>
      <w:r w:rsidR="00FE5126" w:rsidRPr="00FB1E6C">
        <w:rPr>
          <w:szCs w:val="24"/>
        </w:rPr>
        <w:t xml:space="preserve">UE leaves the multicast channel </w:t>
      </w:r>
      <w:r w:rsidR="00FE5126">
        <w:rPr>
          <w:szCs w:val="24"/>
        </w:rPr>
        <w:t xml:space="preserve">and </w:t>
      </w:r>
      <w:r w:rsidR="00FE5126">
        <w:t>sends HTTP request(s) to the URI obtained from the SIP 200 OK message to execute file repair procedures. The HTTP server delivers the requested content file(s) for file repair in the HTTP response(s) to the UE.</w:t>
      </w:r>
    </w:p>
    <w:p w14:paraId="168D20B8" w14:textId="77777777" w:rsidR="00941482" w:rsidRDefault="00941482" w:rsidP="00941482">
      <w:pPr>
        <w:rPr>
          <w:lang w:eastAsia="zh-CN"/>
        </w:rPr>
      </w:pPr>
      <w:r w:rsidRPr="0081519E">
        <w:rPr>
          <w:lang w:eastAsia="zh-CN"/>
        </w:rPr>
        <w:t>Step 7, 8:</w:t>
      </w:r>
      <w:r>
        <w:rPr>
          <w:rFonts w:eastAsia="SimSun" w:hint="eastAsia"/>
          <w:lang w:eastAsia="zh-CN"/>
        </w:rPr>
        <w:t xml:space="preserve"> </w:t>
      </w:r>
      <w:r w:rsidRPr="0081519E">
        <w:rPr>
          <w:lang w:eastAsia="zh-CN"/>
        </w:rPr>
        <w:t>The UE reports the reception statistics using either HTTP or SIP INFO message.</w:t>
      </w:r>
    </w:p>
    <w:p w14:paraId="3F2CFD3F" w14:textId="77777777" w:rsidR="00154DC2" w:rsidRDefault="00154DC2" w:rsidP="00154DC2">
      <w:pPr>
        <w:pStyle w:val="TH"/>
        <w:rPr>
          <w:lang w:eastAsia="zh-CN"/>
        </w:rPr>
      </w:pPr>
      <w:r>
        <w:object w:dxaOrig="7160" w:dyaOrig="3985" w14:anchorId="027F54FD">
          <v:shape id="_x0000_i1065" type="#_x0000_t75" style="width:430.5pt;height:240pt" o:ole="">
            <v:imagedata r:id="rId60" o:title=""/>
          </v:shape>
          <o:OLEObject Type="Embed" ProgID="Visio.Drawing.11" ShapeID="_x0000_i1065" DrawAspect="Content" ObjectID="_1782981173" r:id="rId61"/>
        </w:object>
      </w:r>
    </w:p>
    <w:p w14:paraId="3BFC41E3" w14:textId="77777777" w:rsidR="00154DC2" w:rsidRPr="0081519E" w:rsidRDefault="00154DC2" w:rsidP="00154DC2">
      <w:pPr>
        <w:pStyle w:val="TF"/>
        <w:rPr>
          <w:lang w:eastAsia="zh-CN"/>
        </w:rPr>
      </w:pPr>
      <w:r w:rsidRPr="0081519E">
        <w:rPr>
          <w:lang w:eastAsia="zh-CN"/>
        </w:rPr>
        <w:t xml:space="preserve">Figure </w:t>
      </w:r>
      <w:r>
        <w:rPr>
          <w:lang w:eastAsia="zh-CN"/>
        </w:rPr>
        <w:t>31a</w:t>
      </w:r>
      <w:r w:rsidRPr="0081519E">
        <w:rPr>
          <w:lang w:eastAsia="zh-CN"/>
        </w:rPr>
        <w:t xml:space="preserve"> Proced</w:t>
      </w:r>
      <w:r>
        <w:rPr>
          <w:lang w:eastAsia="zh-CN"/>
        </w:rPr>
        <w:t>ures for IMS based MBMS File Repair Session Initiation</w:t>
      </w:r>
    </w:p>
    <w:p w14:paraId="57787FCC" w14:textId="77777777" w:rsidR="00154DC2" w:rsidRPr="0081519E" w:rsidRDefault="00154DC2" w:rsidP="00154DC2">
      <w:pPr>
        <w:pStyle w:val="FP"/>
        <w:rPr>
          <w:lang w:eastAsia="zh-CN"/>
        </w:rPr>
      </w:pPr>
    </w:p>
    <w:p w14:paraId="44CBA940" w14:textId="77777777" w:rsidR="00941482" w:rsidRPr="00E12F7A" w:rsidRDefault="00941482" w:rsidP="00941482">
      <w:pPr>
        <w:pStyle w:val="Heading3"/>
        <w:rPr>
          <w:lang w:eastAsia="zh-CN"/>
        </w:rPr>
      </w:pPr>
      <w:bookmarkStart w:id="235" w:name="_Toc517287172"/>
      <w:r>
        <w:rPr>
          <w:lang w:eastAsia="zh-CN"/>
        </w:rPr>
        <w:t>14</w:t>
      </w:r>
      <w:r w:rsidRPr="00E12F7A">
        <w:rPr>
          <w:rFonts w:hint="eastAsia"/>
          <w:lang w:eastAsia="zh-CN"/>
        </w:rPr>
        <w:t>.2.2</w:t>
      </w:r>
      <w:r w:rsidR="0028596B">
        <w:rPr>
          <w:lang w:eastAsia="zh-CN"/>
        </w:rPr>
        <w:tab/>
      </w:r>
      <w:r w:rsidRPr="00E12F7A">
        <w:rPr>
          <w:lang w:eastAsia="zh-CN"/>
        </w:rPr>
        <w:t>Procedures at the UE</w:t>
      </w:r>
      <w:bookmarkEnd w:id="235"/>
    </w:p>
    <w:p w14:paraId="5428C48E" w14:textId="77777777" w:rsidR="00941482" w:rsidRPr="00047BA9" w:rsidRDefault="00941482" w:rsidP="00941482">
      <w:pPr>
        <w:rPr>
          <w:rFonts w:hint="eastAsia"/>
          <w:lang w:eastAsia="zh-CN"/>
        </w:rPr>
      </w:pPr>
      <w:r w:rsidRPr="00831D7A">
        <w:t>The UE sh</w:t>
      </w:r>
      <w:smartTag w:uri="urn:schemas-microsoft-com:office:smarttags" w:element="PersonName">
        <w:r w:rsidRPr="00831D7A">
          <w:t>a</w:t>
        </w:r>
      </w:smartTag>
      <w:r w:rsidRPr="00831D7A">
        <w:t xml:space="preserve">ll support the procedures specified in </w:t>
      </w:r>
      <w:r w:rsidRPr="00831D7A">
        <w:rPr>
          <w:rFonts w:hint="eastAsia"/>
          <w:lang w:eastAsia="zh-CN"/>
        </w:rPr>
        <w:t>T</w:t>
      </w:r>
      <w:r w:rsidRPr="00831D7A">
        <w:t>S </w:t>
      </w:r>
      <w:r w:rsidRPr="00831D7A">
        <w:rPr>
          <w:rFonts w:hint="eastAsia"/>
          <w:lang w:eastAsia="zh-CN"/>
        </w:rPr>
        <w:t>24</w:t>
      </w:r>
      <w:r w:rsidRPr="00831D7A">
        <w:t xml:space="preserve"> </w:t>
      </w:r>
      <w:r w:rsidRPr="00831D7A">
        <w:rPr>
          <w:rFonts w:hint="eastAsia"/>
          <w:lang w:eastAsia="zh-CN"/>
        </w:rPr>
        <w:t>229</w:t>
      </w:r>
      <w:r w:rsidRPr="00831D7A">
        <w:t xml:space="preserve"> [</w:t>
      </w:r>
      <w:r w:rsidRPr="00831D7A">
        <w:rPr>
          <w:rFonts w:hint="eastAsia"/>
          <w:lang w:eastAsia="zh-CN"/>
        </w:rPr>
        <w:t>7</w:t>
      </w:r>
      <w:r w:rsidRPr="00831D7A">
        <w:t>] for origin</w:t>
      </w:r>
      <w:smartTag w:uri="urn:schemas-microsoft-com:office:smarttags" w:element="PersonName">
        <w:r w:rsidRPr="00831D7A">
          <w:t>a</w:t>
        </w:r>
      </w:smartTag>
      <w:r w:rsidRPr="00831D7A">
        <w:t>ting sessions.</w:t>
      </w:r>
    </w:p>
    <w:p w14:paraId="3B09604A" w14:textId="77777777" w:rsidR="00941482" w:rsidRPr="00047BA9" w:rsidRDefault="00941482" w:rsidP="00941482">
      <w:r w:rsidRPr="00047BA9">
        <w:t>The UE shall generate an initial INVITE request:</w:t>
      </w:r>
    </w:p>
    <w:p w14:paraId="71BFD584" w14:textId="77777777" w:rsidR="00941482" w:rsidRPr="00047BA9" w:rsidRDefault="00B62594" w:rsidP="00B62594">
      <w:pPr>
        <w:pStyle w:val="B1"/>
      </w:pPr>
      <w:r>
        <w:t>-</w:t>
      </w:r>
      <w:r>
        <w:tab/>
      </w:r>
      <w:r w:rsidR="00941482" w:rsidRPr="00047BA9">
        <w:rPr>
          <w:rFonts w:hint="eastAsia"/>
        </w:rPr>
        <w:t xml:space="preserve">The Request-URI in the INVITE request shall </w:t>
      </w:r>
      <w:r w:rsidR="00941482" w:rsidRPr="00047BA9">
        <w:t>be</w:t>
      </w:r>
      <w:r w:rsidR="00941482" w:rsidRPr="00047BA9">
        <w:rPr>
          <w:rFonts w:hint="eastAsia"/>
        </w:rPr>
        <w:t xml:space="preserve"> </w:t>
      </w:r>
      <w:r w:rsidR="00941482" w:rsidRPr="00047BA9">
        <w:t xml:space="preserve">the well known PSI (Public Service Identifier) of the MBMS </w:t>
      </w:r>
      <w:r w:rsidR="00941482">
        <w:rPr>
          <w:rFonts w:hint="eastAsia"/>
        </w:rPr>
        <w:t xml:space="preserve">Download </w:t>
      </w:r>
      <w:r w:rsidR="00941482" w:rsidRPr="00047BA9">
        <w:t>Service.</w:t>
      </w:r>
    </w:p>
    <w:p w14:paraId="676F129A" w14:textId="77777777" w:rsidR="00941482" w:rsidRPr="00047BA9" w:rsidRDefault="00B62594" w:rsidP="00B62594">
      <w:pPr>
        <w:pStyle w:val="B1"/>
      </w:pPr>
      <w:r>
        <w:lastRenderedPageBreak/>
        <w:t>-</w:t>
      </w:r>
      <w:r>
        <w:tab/>
      </w:r>
      <w:r w:rsidR="00941482" w:rsidRPr="00047BA9">
        <w:t>The To header shall contain the same URI as in the Request-URI.</w:t>
      </w:r>
    </w:p>
    <w:p w14:paraId="2B297C48" w14:textId="77777777" w:rsidR="00941482" w:rsidRPr="00047BA9" w:rsidRDefault="00B62594" w:rsidP="00B62594">
      <w:pPr>
        <w:pStyle w:val="B1"/>
      </w:pPr>
      <w:r>
        <w:t>-</w:t>
      </w:r>
      <w:r>
        <w:tab/>
      </w:r>
      <w:r w:rsidR="00941482" w:rsidRPr="00047BA9">
        <w:t>The From header shall indicate the public user identity of the user.</w:t>
      </w:r>
    </w:p>
    <w:p w14:paraId="7191A3EE" w14:textId="77777777" w:rsidR="00941482" w:rsidRPr="00047BA9" w:rsidRDefault="00941482" w:rsidP="00941482">
      <w:pPr>
        <w:rPr>
          <w:rFonts w:eastAsia="Arial Unicode MS" w:hint="eastAsia"/>
          <w:lang w:eastAsia="zh-CN"/>
        </w:rPr>
      </w:pPr>
      <w:r w:rsidRPr="00047BA9">
        <w:rPr>
          <w:rFonts w:hint="eastAsia"/>
        </w:rPr>
        <w:t>A</w:t>
      </w:r>
      <w:r w:rsidRPr="00047BA9">
        <w:t>n SDP offer sh</w:t>
      </w:r>
      <w:smartTag w:uri="urn:schemas-microsoft-com:office:smarttags" w:element="PersonName">
        <w:r w:rsidRPr="00047BA9">
          <w:t>a</w:t>
        </w:r>
      </w:smartTag>
      <w:r w:rsidRPr="00047BA9">
        <w:t xml:space="preserve">ll be included in the request. </w:t>
      </w:r>
      <w:r w:rsidRPr="00047BA9">
        <w:rPr>
          <w:rFonts w:hint="eastAsia"/>
        </w:rPr>
        <w:t>T</w:t>
      </w:r>
      <w:r w:rsidRPr="00047BA9">
        <w:t>he SDP offer sh</w:t>
      </w:r>
      <w:smartTag w:uri="urn:schemas-microsoft-com:office:smarttags" w:element="PersonName">
        <w:r w:rsidRPr="00047BA9">
          <w:t>a</w:t>
        </w:r>
      </w:smartTag>
      <w:r w:rsidRPr="00047BA9">
        <w:t xml:space="preserve">ll be done in </w:t>
      </w:r>
      <w:smartTag w:uri="urn:schemas-microsoft-com:office:smarttags" w:element="PersonName">
        <w:r w:rsidRPr="00047BA9">
          <w:t>a</w:t>
        </w:r>
      </w:smartTag>
      <w:r w:rsidRPr="00047BA9">
        <w:t>ccord</w:t>
      </w:r>
      <w:smartTag w:uri="urn:schemas-microsoft-com:office:smarttags" w:element="PersonName">
        <w:r w:rsidRPr="00047BA9">
          <w:t>a</w:t>
        </w:r>
      </w:smartTag>
      <w:r w:rsidRPr="00047BA9">
        <w:t>nce with the p</w:t>
      </w:r>
      <w:smartTag w:uri="urn:schemas-microsoft-com:office:smarttags" w:element="PersonName">
        <w:r w:rsidRPr="00047BA9">
          <w:t>a</w:t>
        </w:r>
      </w:smartTag>
      <w:r w:rsidRPr="00047BA9">
        <w:t>r</w:t>
      </w:r>
      <w:smartTag w:uri="urn:schemas-microsoft-com:office:smarttags" w:element="PersonName">
        <w:r w:rsidRPr="00047BA9">
          <w:t>a</w:t>
        </w:r>
      </w:smartTag>
      <w:r w:rsidRPr="00047BA9">
        <w:t xml:space="preserve">meters received during UE service selection procedure </w:t>
      </w:r>
      <w:smartTag w:uri="urn:schemas-microsoft-com:office:smarttags" w:element="PersonName">
        <w:r w:rsidRPr="00047BA9">
          <w:t>a</w:t>
        </w:r>
      </w:smartTag>
      <w:r w:rsidRPr="00047BA9">
        <w:t>nd with medi</w:t>
      </w:r>
      <w:smartTag w:uri="urn:schemas-microsoft-com:office:smarttags" w:element="PersonName">
        <w:r w:rsidRPr="00047BA9">
          <w:t>a</w:t>
        </w:r>
      </w:smartTag>
      <w:r w:rsidRPr="00047BA9">
        <w:t xml:space="preserve"> c</w:t>
      </w:r>
      <w:smartTag w:uri="urn:schemas-microsoft-com:office:smarttags" w:element="PersonName">
        <w:r w:rsidRPr="00047BA9">
          <w:t>a</w:t>
        </w:r>
      </w:smartTag>
      <w:r w:rsidRPr="00047BA9">
        <w:t>p</w:t>
      </w:r>
      <w:smartTag w:uri="urn:schemas-microsoft-com:office:smarttags" w:element="PersonName">
        <w:r w:rsidRPr="00047BA9">
          <w:t>a</w:t>
        </w:r>
      </w:smartTag>
      <w:r w:rsidRPr="00047BA9">
        <w:t xml:space="preserve">bilities and required bandwidth available for the MBMS </w:t>
      </w:r>
      <w:r>
        <w:rPr>
          <w:lang w:eastAsia="zh-CN"/>
        </w:rPr>
        <w:t>download</w:t>
      </w:r>
      <w:r>
        <w:rPr>
          <w:rFonts w:hint="eastAsia"/>
          <w:lang w:eastAsia="zh-CN"/>
        </w:rPr>
        <w:t xml:space="preserve"> service</w:t>
      </w:r>
      <w:r w:rsidRPr="00047BA9">
        <w:t>. The SDP offer shall include the</w:t>
      </w:r>
      <w:r w:rsidRPr="00047BA9">
        <w:rPr>
          <w:rFonts w:eastAsia="Arial Unicode MS" w:hint="eastAsia"/>
          <w:lang w:eastAsia="zh-CN"/>
        </w:rPr>
        <w:t xml:space="preserve"> </w:t>
      </w:r>
      <w:r w:rsidRPr="00047BA9">
        <w:t>following elements:</w:t>
      </w:r>
    </w:p>
    <w:p w14:paraId="7B4AD020" w14:textId="77777777" w:rsidR="00941482" w:rsidRDefault="002F7100" w:rsidP="002F7100">
      <w:pPr>
        <w:pStyle w:val="B1"/>
        <w:rPr>
          <w:rFonts w:hint="eastAsia"/>
        </w:rPr>
      </w:pPr>
      <w:r>
        <w:rPr>
          <w:lang w:eastAsia="zh-CN"/>
        </w:rPr>
        <w:t>-</w:t>
      </w:r>
      <w:r>
        <w:rPr>
          <w:lang w:eastAsia="zh-CN"/>
        </w:rPr>
        <w:tab/>
      </w:r>
      <w:r w:rsidR="00941482">
        <w:rPr>
          <w:rFonts w:hint="eastAsia"/>
          <w:lang w:eastAsia="zh-CN"/>
        </w:rPr>
        <w:t xml:space="preserve">An a=source-filter line to indicate the IP source address of the FLUTE </w:t>
      </w:r>
      <w:r w:rsidR="00941482">
        <w:rPr>
          <w:lang w:eastAsia="zh-CN"/>
        </w:rPr>
        <w:t>session</w:t>
      </w:r>
      <w:r w:rsidR="00941482">
        <w:rPr>
          <w:rFonts w:hint="eastAsia"/>
          <w:lang w:eastAsia="zh-CN"/>
        </w:rPr>
        <w:t>.</w:t>
      </w:r>
    </w:p>
    <w:p w14:paraId="001F66C5" w14:textId="77777777" w:rsidR="00941482" w:rsidRDefault="002F7100" w:rsidP="002F7100">
      <w:pPr>
        <w:pStyle w:val="B1"/>
        <w:rPr>
          <w:rFonts w:hint="eastAsia"/>
        </w:rPr>
      </w:pPr>
      <w:r>
        <w:rPr>
          <w:lang w:eastAsia="zh-CN"/>
        </w:rPr>
        <w:t>-</w:t>
      </w:r>
      <w:r>
        <w:rPr>
          <w:lang w:eastAsia="zh-CN"/>
        </w:rPr>
        <w:tab/>
      </w:r>
      <w:r w:rsidR="00941482">
        <w:rPr>
          <w:rFonts w:hint="eastAsia"/>
          <w:lang w:eastAsia="zh-CN"/>
        </w:rPr>
        <w:t>An a=</w:t>
      </w:r>
      <w:r w:rsidR="00FE17EC">
        <w:rPr>
          <w:lang w:eastAsia="zh-CN"/>
        </w:rPr>
        <w:t>flute-tsi</w:t>
      </w:r>
      <w:r w:rsidR="00941482">
        <w:rPr>
          <w:rFonts w:hint="eastAsia"/>
          <w:lang w:eastAsia="zh-CN"/>
        </w:rPr>
        <w:t xml:space="preserve"> line to indicate </w:t>
      </w:r>
      <w:r w:rsidR="00941482" w:rsidRPr="00D56BF5">
        <w:rPr>
          <w:rFonts w:hint="eastAsia"/>
          <w:lang w:eastAsia="zh-CN"/>
        </w:rPr>
        <w:t>Transport</w:t>
      </w:r>
      <w:r w:rsidR="00941482">
        <w:rPr>
          <w:rFonts w:hint="eastAsia"/>
          <w:lang w:eastAsia="zh-CN"/>
        </w:rPr>
        <w:t xml:space="preserve"> Session ID (TSI)</w:t>
      </w:r>
      <w:r w:rsidR="00941482" w:rsidRPr="00BB243E">
        <w:rPr>
          <w:rFonts w:hint="eastAsia"/>
          <w:lang w:eastAsia="zh-CN"/>
        </w:rPr>
        <w:t xml:space="preserve"> </w:t>
      </w:r>
      <w:r w:rsidR="00941482">
        <w:rPr>
          <w:rFonts w:hint="eastAsia"/>
          <w:lang w:eastAsia="zh-CN"/>
        </w:rPr>
        <w:t>of the FLUTE session.</w:t>
      </w:r>
    </w:p>
    <w:p w14:paraId="4FB652E1" w14:textId="77777777" w:rsidR="00941482" w:rsidRPr="00EA5B58" w:rsidRDefault="00941482" w:rsidP="00941482">
      <w:pPr>
        <w:pStyle w:val="NO"/>
        <w:rPr>
          <w:b/>
          <w:bCs/>
          <w:lang w:val="en-US" w:eastAsia="zh-CN"/>
        </w:rPr>
      </w:pPr>
      <w:r>
        <w:rPr>
          <w:rFonts w:hint="eastAsia"/>
          <w:lang w:eastAsia="zh-CN"/>
        </w:rPr>
        <w:t xml:space="preserve">NOTE: </w:t>
      </w:r>
      <w:r w:rsidRPr="00EA5B58">
        <w:rPr>
          <w:rFonts w:hint="eastAsia"/>
          <w:lang w:eastAsia="zh-CN"/>
        </w:rPr>
        <w:t xml:space="preserve">The combination of the </w:t>
      </w:r>
      <w:r w:rsidRPr="00BB243E">
        <w:rPr>
          <w:rFonts w:hint="eastAsia"/>
          <w:bCs/>
          <w:lang w:eastAsia="zh-CN"/>
        </w:rPr>
        <w:t>TSI</w:t>
      </w:r>
      <w:r w:rsidRPr="00BB243E">
        <w:rPr>
          <w:rFonts w:hint="eastAsia"/>
          <w:lang w:eastAsia="zh-CN"/>
        </w:rPr>
        <w:t xml:space="preserve"> and the </w:t>
      </w:r>
      <w:r w:rsidRPr="00BB243E">
        <w:rPr>
          <w:rFonts w:hint="eastAsia"/>
          <w:bCs/>
          <w:lang w:eastAsia="zh-CN"/>
        </w:rPr>
        <w:t>IP source address</w:t>
      </w:r>
      <w:r w:rsidRPr="00BB243E">
        <w:rPr>
          <w:rFonts w:hint="eastAsia"/>
          <w:lang w:eastAsia="zh-CN"/>
        </w:rPr>
        <w:t xml:space="preserve"> </w:t>
      </w:r>
      <w:r w:rsidRPr="00EA5B58">
        <w:rPr>
          <w:rFonts w:hint="eastAsia"/>
          <w:lang w:eastAsia="zh-CN"/>
        </w:rPr>
        <w:t xml:space="preserve">identifies the FLUTE session. </w:t>
      </w:r>
    </w:p>
    <w:p w14:paraId="20966E3D" w14:textId="77777777" w:rsidR="00941482" w:rsidRPr="00047BA9" w:rsidRDefault="002F7100" w:rsidP="002F7100">
      <w:pPr>
        <w:pStyle w:val="B1"/>
        <w:rPr>
          <w:rFonts w:hint="eastAsia"/>
        </w:rPr>
      </w:pPr>
      <w:r>
        <w:t>-</w:t>
      </w:r>
      <w:r>
        <w:tab/>
      </w:r>
      <w:r w:rsidR="00941482" w:rsidRPr="00047BA9">
        <w:t xml:space="preserve">The m-line(s) shall be set </w:t>
      </w:r>
      <w:r w:rsidR="00941482" w:rsidRPr="00047BA9">
        <w:rPr>
          <w:rFonts w:hint="eastAsia"/>
          <w:lang w:eastAsia="zh-CN"/>
        </w:rPr>
        <w:t>to the media parameters retrieved via</w:t>
      </w:r>
      <w:r w:rsidR="00941482" w:rsidRPr="00047BA9">
        <w:t xml:space="preserve"> </w:t>
      </w:r>
      <w:r w:rsidR="00941482" w:rsidRPr="00047BA9">
        <w:rPr>
          <w:rFonts w:hint="eastAsia"/>
          <w:lang w:eastAsia="zh-CN"/>
        </w:rPr>
        <w:t xml:space="preserve">service </w:t>
      </w:r>
      <w:r w:rsidR="00941482" w:rsidRPr="00047BA9">
        <w:rPr>
          <w:lang w:eastAsia="zh-CN"/>
        </w:rPr>
        <w:t>selection</w:t>
      </w:r>
      <w:r w:rsidR="00941482" w:rsidRPr="00047BA9">
        <w:rPr>
          <w:rFonts w:hint="eastAsia"/>
          <w:lang w:eastAsia="zh-CN"/>
        </w:rPr>
        <w:t xml:space="preserve"> procedures for the requested MBMS </w:t>
      </w:r>
      <w:r w:rsidR="00941482">
        <w:rPr>
          <w:rFonts w:hint="eastAsia"/>
          <w:lang w:eastAsia="zh-CN"/>
        </w:rPr>
        <w:t xml:space="preserve">download </w:t>
      </w:r>
      <w:r w:rsidR="00941482" w:rsidRPr="00047BA9">
        <w:rPr>
          <w:rFonts w:hint="eastAsia"/>
          <w:lang w:eastAsia="zh-CN"/>
        </w:rPr>
        <w:t>service.</w:t>
      </w:r>
    </w:p>
    <w:p w14:paraId="460FDC9F" w14:textId="77777777" w:rsidR="00941482" w:rsidRDefault="002F7100" w:rsidP="002F7100">
      <w:pPr>
        <w:pStyle w:val="B1"/>
        <w:rPr>
          <w:rFonts w:hint="eastAsia"/>
        </w:rPr>
      </w:pPr>
      <w:r>
        <w:t>-</w:t>
      </w:r>
      <w:r>
        <w:tab/>
      </w:r>
      <w:r w:rsidR="00941482" w:rsidRPr="00047BA9">
        <w:t xml:space="preserve">The c-line(s) shall be set according to the </w:t>
      </w:r>
      <w:r w:rsidR="00941482" w:rsidRPr="00047BA9">
        <w:rPr>
          <w:rFonts w:hint="eastAsia"/>
          <w:lang w:eastAsia="zh-CN"/>
        </w:rPr>
        <w:t>multicast address retrieved via</w:t>
      </w:r>
      <w:r w:rsidR="00941482" w:rsidRPr="00047BA9">
        <w:t xml:space="preserve"> </w:t>
      </w:r>
      <w:r w:rsidR="00941482" w:rsidRPr="00047BA9">
        <w:rPr>
          <w:rFonts w:hint="eastAsia"/>
          <w:lang w:eastAsia="zh-CN"/>
        </w:rPr>
        <w:t xml:space="preserve">service </w:t>
      </w:r>
      <w:r w:rsidR="00941482" w:rsidRPr="00047BA9">
        <w:rPr>
          <w:lang w:eastAsia="zh-CN"/>
        </w:rPr>
        <w:t>selection</w:t>
      </w:r>
      <w:r w:rsidR="00941482" w:rsidRPr="00047BA9">
        <w:rPr>
          <w:rFonts w:hint="eastAsia"/>
          <w:lang w:eastAsia="zh-CN"/>
        </w:rPr>
        <w:t xml:space="preserve"> procedures for the requested MBMS </w:t>
      </w:r>
      <w:r w:rsidR="00941482">
        <w:rPr>
          <w:rFonts w:hint="eastAsia"/>
          <w:lang w:eastAsia="zh-CN"/>
        </w:rPr>
        <w:t xml:space="preserve">download </w:t>
      </w:r>
      <w:r w:rsidR="00941482" w:rsidRPr="00047BA9">
        <w:rPr>
          <w:rFonts w:hint="eastAsia"/>
          <w:lang w:eastAsia="zh-CN"/>
        </w:rPr>
        <w:t>service.</w:t>
      </w:r>
    </w:p>
    <w:p w14:paraId="698F9E05" w14:textId="77777777" w:rsidR="00941482" w:rsidRDefault="00941482" w:rsidP="00941482">
      <w:pPr>
        <w:pStyle w:val="ListBullet"/>
        <w:numPr>
          <w:ilvl w:val="0"/>
          <w:numId w:val="0"/>
        </w:numPr>
        <w:ind w:leftChars="142" w:left="284"/>
        <w:rPr>
          <w:rFonts w:hint="eastAsia"/>
        </w:rPr>
      </w:pPr>
      <w:r>
        <w:rPr>
          <w:rFonts w:hint="eastAsia"/>
          <w:lang w:eastAsia="zh-CN"/>
        </w:rPr>
        <w:t xml:space="preserve">The </w:t>
      </w:r>
      <w:r>
        <w:rPr>
          <w:lang w:eastAsia="zh-CN"/>
        </w:rPr>
        <w:t>descriptions of above parameters</w:t>
      </w:r>
      <w:r>
        <w:rPr>
          <w:rFonts w:hint="eastAsia"/>
          <w:lang w:eastAsia="zh-CN"/>
        </w:rPr>
        <w:t xml:space="preserve"> conform to section 7.3 of </w:t>
      </w:r>
      <w:r w:rsidRPr="00047BA9">
        <w:rPr>
          <w:lang w:eastAsia="zh-CN"/>
        </w:rPr>
        <w:t>3GPP TS</w:t>
      </w:r>
      <w:r>
        <w:rPr>
          <w:rFonts w:hint="eastAsia"/>
          <w:lang w:eastAsia="zh-CN"/>
        </w:rPr>
        <w:t xml:space="preserve"> 26.346[11].</w:t>
      </w:r>
    </w:p>
    <w:p w14:paraId="45AE12FD" w14:textId="77777777" w:rsidR="00941482" w:rsidRDefault="002F7100" w:rsidP="002F7100">
      <w:pPr>
        <w:pStyle w:val="B1"/>
        <w:rPr>
          <w:rFonts w:hint="eastAsia"/>
        </w:rPr>
      </w:pPr>
      <w:r>
        <w:t>-</w:t>
      </w:r>
      <w:r>
        <w:tab/>
      </w:r>
      <w:r w:rsidR="00941482" w:rsidRPr="00047BA9">
        <w:t>A</w:t>
      </w:r>
      <w:r w:rsidR="00941482" w:rsidRPr="00047BA9">
        <w:rPr>
          <w:rFonts w:hint="eastAsia"/>
        </w:rPr>
        <w:t>n</w:t>
      </w:r>
      <w:r w:rsidR="00941482" w:rsidRPr="00047BA9">
        <w:t xml:space="preserve"> a=mbms_</w:t>
      </w:r>
      <w:r w:rsidR="00941482">
        <w:rPr>
          <w:rFonts w:hint="eastAsia"/>
          <w:lang w:eastAsia="zh-CN"/>
        </w:rPr>
        <w:t>download_</w:t>
      </w:r>
      <w:r w:rsidR="00941482" w:rsidRPr="00047BA9">
        <w:t>service:ServiceId line</w:t>
      </w:r>
      <w:r w:rsidR="00941482" w:rsidRPr="00047BA9">
        <w:rPr>
          <w:rFonts w:hint="eastAsia"/>
        </w:rPr>
        <w:t xml:space="preserve"> to indicate the </w:t>
      </w:r>
      <w:r w:rsidR="00941482" w:rsidRPr="00047BA9">
        <w:t xml:space="preserve">MBMS </w:t>
      </w:r>
      <w:r w:rsidR="00941482">
        <w:rPr>
          <w:rFonts w:hint="eastAsia"/>
          <w:lang w:eastAsia="zh-CN"/>
        </w:rPr>
        <w:t xml:space="preserve">download </w:t>
      </w:r>
      <w:r w:rsidR="00941482" w:rsidRPr="00047BA9">
        <w:t>service</w:t>
      </w:r>
      <w:r w:rsidR="00941482" w:rsidRPr="00047BA9" w:rsidDel="00E44CCD">
        <w:rPr>
          <w:rFonts w:hint="eastAsia"/>
        </w:rPr>
        <w:t xml:space="preserve"> </w:t>
      </w:r>
      <w:r w:rsidR="00941482" w:rsidRPr="00047BA9">
        <w:t>which</w:t>
      </w:r>
      <w:r w:rsidR="00941482" w:rsidRPr="00047BA9">
        <w:rPr>
          <w:rFonts w:hint="eastAsia"/>
        </w:rPr>
        <w:t xml:space="preserve"> the UE intends to </w:t>
      </w:r>
      <w:r w:rsidR="00941482" w:rsidRPr="00047BA9">
        <w:t>initiate</w:t>
      </w:r>
      <w:r w:rsidR="00941482" w:rsidRPr="00047BA9">
        <w:rPr>
          <w:rFonts w:hint="eastAsia"/>
        </w:rPr>
        <w:t>.</w:t>
      </w:r>
    </w:p>
    <w:p w14:paraId="421B4056" w14:textId="77777777" w:rsidR="00941482" w:rsidRDefault="00941482" w:rsidP="00941482">
      <w:pPr>
        <w:rPr>
          <w:rFonts w:hint="eastAsia"/>
          <w:lang w:eastAsia="zh-CN"/>
        </w:rPr>
      </w:pPr>
      <w:r w:rsidRPr="00047BA9">
        <w:rPr>
          <w:lang w:eastAsia="zh-CN"/>
        </w:rPr>
        <w:t xml:space="preserve">Once the UE receives the SIP response, </w:t>
      </w:r>
      <w:r w:rsidRPr="00047BA9">
        <w:t>the UE sh</w:t>
      </w:r>
      <w:smartTag w:uri="urn:schemas-microsoft-com:office:smarttags" w:element="PersonName">
        <w:r w:rsidRPr="00047BA9">
          <w:t>a</w:t>
        </w:r>
      </w:smartTag>
      <w:r w:rsidRPr="00047BA9">
        <w:t>ll ex</w:t>
      </w:r>
      <w:smartTag w:uri="urn:schemas-microsoft-com:office:smarttags" w:element="PersonName">
        <w:r w:rsidRPr="00047BA9">
          <w:t>a</w:t>
        </w:r>
      </w:smartTag>
      <w:r w:rsidRPr="00047BA9">
        <w:t xml:space="preserve">mine the </w:t>
      </w:r>
      <w:r>
        <w:rPr>
          <w:rFonts w:hint="eastAsia"/>
          <w:lang w:eastAsia="zh-CN"/>
        </w:rPr>
        <w:t xml:space="preserve">FLUTE session </w:t>
      </w:r>
      <w:r w:rsidRPr="00047BA9">
        <w:t>parameters in the received SDP</w:t>
      </w:r>
      <w:r w:rsidRPr="00047BA9">
        <w:rPr>
          <w:rFonts w:hint="eastAsia"/>
          <w:lang w:eastAsia="zh-CN"/>
        </w:rPr>
        <w:t xml:space="preserve">, and </w:t>
      </w:r>
      <w:r>
        <w:rPr>
          <w:rFonts w:hint="eastAsia"/>
          <w:lang w:eastAsia="zh-CN"/>
        </w:rPr>
        <w:t>receive the MBMS download</w:t>
      </w:r>
      <w:r w:rsidRPr="0081519E">
        <w:rPr>
          <w:lang w:eastAsia="zh-CN"/>
        </w:rPr>
        <w:t xml:space="preserve"> data </w:t>
      </w:r>
      <w:r>
        <w:rPr>
          <w:rFonts w:hint="eastAsia"/>
          <w:lang w:eastAsia="zh-CN"/>
        </w:rPr>
        <w:t>accordingly.</w:t>
      </w:r>
    </w:p>
    <w:p w14:paraId="2A800793" w14:textId="77777777" w:rsidR="00941482" w:rsidRDefault="00941482" w:rsidP="00941482">
      <w:pPr>
        <w:rPr>
          <w:rFonts w:hint="eastAsia"/>
          <w:lang w:eastAsia="zh-CN"/>
        </w:rPr>
      </w:pPr>
      <w:r>
        <w:rPr>
          <w:rFonts w:hint="eastAsia"/>
          <w:lang w:eastAsia="zh-CN"/>
        </w:rPr>
        <w:t xml:space="preserve">In case the FDT is unavailable, the UE shall get the FDT according to fdt_address </w:t>
      </w:r>
      <w:r>
        <w:rPr>
          <w:lang w:eastAsia="zh-CN"/>
        </w:rPr>
        <w:t>attribute</w:t>
      </w:r>
      <w:r>
        <w:rPr>
          <w:rFonts w:hint="eastAsia"/>
          <w:lang w:eastAsia="zh-CN"/>
        </w:rPr>
        <w:t xml:space="preserve"> in the SDP Answer.</w:t>
      </w:r>
      <w:r w:rsidRPr="00CA0FA9">
        <w:rPr>
          <w:rFonts w:hint="eastAsia"/>
          <w:lang w:eastAsia="zh-CN"/>
        </w:rPr>
        <w:t xml:space="preserve"> </w:t>
      </w:r>
      <w:r>
        <w:rPr>
          <w:rFonts w:hint="eastAsia"/>
          <w:lang w:eastAsia="zh-CN"/>
        </w:rPr>
        <w:t>The FDT contains content description information for the files delivered in the FLUTE session.</w:t>
      </w:r>
    </w:p>
    <w:p w14:paraId="0CAF4E33" w14:textId="77777777" w:rsidR="00941482" w:rsidRDefault="00941482" w:rsidP="00941482">
      <w:pPr>
        <w:rPr>
          <w:color w:val="000000"/>
          <w:lang w:val="en-US"/>
        </w:rPr>
      </w:pPr>
      <w:r w:rsidRPr="0081519E">
        <w:rPr>
          <w:lang w:eastAsia="zh-CN"/>
        </w:rPr>
        <w:t>In case of incomplete download,</w:t>
      </w:r>
      <w:r>
        <w:rPr>
          <w:rFonts w:hint="eastAsia"/>
          <w:lang w:eastAsia="zh-CN"/>
        </w:rPr>
        <w:t xml:space="preserve"> the UE shall execute the </w:t>
      </w:r>
      <w:r w:rsidRPr="0081519E">
        <w:rPr>
          <w:lang w:eastAsia="zh-CN"/>
        </w:rPr>
        <w:t xml:space="preserve">file repair procedures </w:t>
      </w:r>
      <w:r>
        <w:rPr>
          <w:lang w:eastAsia="zh-CN"/>
        </w:rPr>
        <w:t>towards</w:t>
      </w:r>
      <w:r>
        <w:rPr>
          <w:rFonts w:hint="eastAsia"/>
          <w:lang w:eastAsia="zh-CN"/>
        </w:rPr>
        <w:t xml:space="preserve"> the repair server indicated by </w:t>
      </w:r>
      <w:r w:rsidRPr="00C94967">
        <w:rPr>
          <w:lang w:eastAsia="zh-CN"/>
        </w:rPr>
        <w:t>repair-server-address</w:t>
      </w:r>
      <w:r>
        <w:rPr>
          <w:rFonts w:hint="eastAsia"/>
          <w:lang w:eastAsia="zh-CN"/>
        </w:rPr>
        <w:t xml:space="preserve"> </w:t>
      </w:r>
      <w:r>
        <w:rPr>
          <w:lang w:eastAsia="zh-CN"/>
        </w:rPr>
        <w:t>attribute</w:t>
      </w:r>
      <w:r>
        <w:rPr>
          <w:rFonts w:hint="eastAsia"/>
          <w:lang w:eastAsia="zh-CN"/>
        </w:rPr>
        <w:t xml:space="preserve"> in the SDP Answer.</w:t>
      </w:r>
      <w:r w:rsidR="0079596B" w:rsidRPr="0079596B">
        <w:rPr>
          <w:color w:val="000000"/>
          <w:lang w:val="en-US"/>
        </w:rPr>
        <w:t xml:space="preserve"> </w:t>
      </w:r>
      <w:r w:rsidR="0079596B">
        <w:rPr>
          <w:color w:val="000000"/>
          <w:lang w:val="en-US"/>
        </w:rPr>
        <w:t>In the case the file repair procedures are to be conducted over</w:t>
      </w:r>
      <w:r w:rsidR="0079596B" w:rsidRPr="005C5D04">
        <w:rPr>
          <w:color w:val="000000"/>
          <w:lang w:val="en-US"/>
        </w:rPr>
        <w:t xml:space="preserve"> broadcast/multicast delivery, </w:t>
      </w:r>
      <w:r w:rsidR="0079596B">
        <w:rPr>
          <w:color w:val="000000"/>
          <w:lang w:val="en-US"/>
        </w:rPr>
        <w:t xml:space="preserve">the repair-server-address:uri should instead indicate the </w:t>
      </w:r>
      <w:r w:rsidR="0079596B" w:rsidRPr="005C5D04">
        <w:rPr>
          <w:color w:val="000000"/>
          <w:lang w:val="en-US"/>
        </w:rPr>
        <w:t xml:space="preserve">Session Description (SDP file) </w:t>
      </w:r>
      <w:r w:rsidR="0079596B">
        <w:rPr>
          <w:color w:val="000000"/>
          <w:lang w:val="en-US"/>
        </w:rPr>
        <w:t>for the broadcast/multicast repair session and UE shall then use this URI to fetch the SDP and join the corresponding broadcast/multicast repair session.</w:t>
      </w:r>
    </w:p>
    <w:p w14:paraId="3C57AC0E" w14:textId="77777777" w:rsidR="00154DC2" w:rsidRDefault="00154DC2" w:rsidP="00154DC2">
      <w:pPr>
        <w:rPr>
          <w:color w:val="000000"/>
          <w:lang w:eastAsia="zh-CN"/>
        </w:rPr>
      </w:pPr>
      <w:r>
        <w:rPr>
          <w:color w:val="000000"/>
          <w:lang w:val="en-US"/>
        </w:rPr>
        <w:t xml:space="preserve">If the UE </w:t>
      </w:r>
      <w:r w:rsidRPr="0033305A">
        <w:rPr>
          <w:color w:val="000000"/>
          <w:lang w:val="en-US"/>
        </w:rPr>
        <w:t>use</w:t>
      </w:r>
      <w:r>
        <w:rPr>
          <w:color w:val="000000"/>
          <w:lang w:val="en-US"/>
        </w:rPr>
        <w:t>s</w:t>
      </w:r>
      <w:r w:rsidRPr="0033305A">
        <w:rPr>
          <w:color w:val="000000"/>
          <w:lang w:val="en-US"/>
        </w:rPr>
        <w:t xml:space="preserve"> IMS-based methods to </w:t>
      </w:r>
      <w:r>
        <w:rPr>
          <w:color w:val="000000"/>
          <w:lang w:val="en-US"/>
        </w:rPr>
        <w:t>initiate file repair procedures,</w:t>
      </w:r>
      <w:r w:rsidRPr="0033305A">
        <w:rPr>
          <w:color w:val="000000"/>
          <w:lang w:val="en-US"/>
        </w:rPr>
        <w:t xml:space="preserve"> </w:t>
      </w:r>
      <w:r>
        <w:rPr>
          <w:color w:val="000000"/>
          <w:lang w:val="en-US"/>
        </w:rPr>
        <w:t>it shall handle</w:t>
      </w:r>
      <w:r w:rsidRPr="0033305A">
        <w:rPr>
          <w:color w:val="000000"/>
          <w:lang w:val="en-US"/>
        </w:rPr>
        <w:t xml:space="preserve"> this by tearing down the</w:t>
      </w:r>
      <w:r w:rsidRPr="0033305A">
        <w:rPr>
          <w:szCs w:val="24"/>
        </w:rPr>
        <w:t xml:space="preserve"> FLUTE-based MBMS download session and activating </w:t>
      </w:r>
      <w:r>
        <w:rPr>
          <w:szCs w:val="24"/>
        </w:rPr>
        <w:t>the file</w:t>
      </w:r>
      <w:r w:rsidRPr="0033305A">
        <w:rPr>
          <w:szCs w:val="24"/>
        </w:rPr>
        <w:t xml:space="preserve"> repair service, by issuing a SIP Re-INVITE </w:t>
      </w:r>
      <w:r w:rsidRPr="0033305A">
        <w:rPr>
          <w:rFonts w:eastAsia="SimSun"/>
          <w:szCs w:val="24"/>
          <w:lang w:eastAsia="zh-CN"/>
        </w:rPr>
        <w:t>sent to the IM CN subsystem</w:t>
      </w:r>
      <w:r w:rsidRPr="0033305A">
        <w:rPr>
          <w:szCs w:val="24"/>
        </w:rPr>
        <w:t xml:space="preserve">. An SDP offer and Request-URI pointed to the repair server </w:t>
      </w:r>
      <w:r>
        <w:rPr>
          <w:szCs w:val="24"/>
        </w:rPr>
        <w:t>shall be</w:t>
      </w:r>
      <w:r w:rsidRPr="0033305A">
        <w:rPr>
          <w:szCs w:val="24"/>
        </w:rPr>
        <w:t xml:space="preserve"> included in the SIP Re-</w:t>
      </w:r>
      <w:r w:rsidRPr="00AE7FC7">
        <w:rPr>
          <w:szCs w:val="24"/>
        </w:rPr>
        <w:t>INVITE message to activate the file repair</w:t>
      </w:r>
      <w:r w:rsidRPr="006D2BD4">
        <w:rPr>
          <w:szCs w:val="24"/>
        </w:rPr>
        <w:t xml:space="preserve">. The </w:t>
      </w:r>
      <w:r w:rsidRPr="00AF36E0">
        <w:rPr>
          <w:lang w:eastAsia="zh-CN"/>
        </w:rPr>
        <w:t xml:space="preserve">repair server URI shall be indicated </w:t>
      </w:r>
      <w:r w:rsidRPr="000810E5">
        <w:rPr>
          <w:lang w:eastAsia="zh-CN"/>
        </w:rPr>
        <w:t xml:space="preserve">in the </w:t>
      </w:r>
      <w:r>
        <w:rPr>
          <w:lang w:eastAsia="zh-CN"/>
        </w:rPr>
        <w:t xml:space="preserve">Request-URI of the </w:t>
      </w:r>
      <w:r w:rsidRPr="003D5ECC">
        <w:rPr>
          <w:lang w:eastAsia="zh-CN"/>
        </w:rPr>
        <w:t>SIP Re-INVITE</w:t>
      </w:r>
      <w:r>
        <w:rPr>
          <w:lang w:eastAsia="zh-CN"/>
        </w:rPr>
        <w:t xml:space="preserve"> message</w:t>
      </w:r>
      <w:r w:rsidRPr="003D5ECC">
        <w:rPr>
          <w:lang w:eastAsia="zh-CN"/>
        </w:rPr>
        <w:t xml:space="preserve"> </w:t>
      </w:r>
      <w:r w:rsidRPr="00E85462">
        <w:rPr>
          <w:lang w:eastAsia="zh-CN"/>
        </w:rPr>
        <w:t xml:space="preserve">based on the repair-server-address attribute </w:t>
      </w:r>
      <w:r w:rsidRPr="00B23A11">
        <w:rPr>
          <w:lang w:eastAsia="zh-CN"/>
        </w:rPr>
        <w:t>indicated in the SDP Answer from the SCF</w:t>
      </w:r>
      <w:r w:rsidRPr="00FB1E6C">
        <w:rPr>
          <w:lang w:eastAsia="zh-CN"/>
        </w:rPr>
        <w:t xml:space="preserve"> during MBMS download session initiation</w:t>
      </w:r>
      <w:r w:rsidRPr="00F50C2D">
        <w:rPr>
          <w:szCs w:val="24"/>
        </w:rPr>
        <w:t>.</w:t>
      </w:r>
      <w:r>
        <w:rPr>
          <w:szCs w:val="24"/>
        </w:rPr>
        <w:t xml:space="preserve"> The </w:t>
      </w:r>
      <w:r w:rsidRPr="00047BA9">
        <w:t>To header shall contain the same URI as in the Request-URI</w:t>
      </w:r>
      <w:r>
        <w:rPr>
          <w:szCs w:val="24"/>
        </w:rPr>
        <w:t xml:space="preserve"> (</w:t>
      </w:r>
      <w:r w:rsidRPr="00AE7FC7">
        <w:t>repair server address URI</w:t>
      </w:r>
      <w:r>
        <w:t xml:space="preserve">). The From header shall indicate the public user identity of the user. </w:t>
      </w:r>
      <w:r w:rsidRPr="00AE7FC7">
        <w:t>An SDP offer shall be included in the Re-INVITE</w:t>
      </w:r>
      <w:r>
        <w:t xml:space="preserve"> request. The SDP media parameters should describe the HTTP-based file repair session and </w:t>
      </w:r>
      <w:r>
        <w:rPr>
          <w:color w:val="000000"/>
          <w:lang w:eastAsia="zh-CN"/>
        </w:rPr>
        <w:t>shall be set as follows:</w:t>
      </w:r>
    </w:p>
    <w:p w14:paraId="0A707167" w14:textId="77777777" w:rsidR="00154DC2" w:rsidRDefault="002F7100" w:rsidP="002F7100">
      <w:pPr>
        <w:pStyle w:val="B1"/>
        <w:rPr>
          <w:lang w:eastAsia="zh-CN"/>
        </w:rPr>
      </w:pPr>
      <w:r>
        <w:rPr>
          <w:lang w:eastAsia="zh-CN"/>
        </w:rPr>
        <w:t>-</w:t>
      </w:r>
      <w:r>
        <w:rPr>
          <w:lang w:eastAsia="zh-CN"/>
        </w:rPr>
        <w:tab/>
      </w:r>
      <w:r w:rsidR="00154DC2">
        <w:rPr>
          <w:lang w:eastAsia="zh-CN"/>
        </w:rPr>
        <w:t>a 'm' line for an HTTP-based file repair session of format: m=&lt;media&gt; &lt;port&gt; &lt;transport&gt; &lt;fmt&gt;</w:t>
      </w:r>
    </w:p>
    <w:p w14:paraId="16BB2781" w14:textId="77777777" w:rsidR="00154DC2" w:rsidRDefault="002F7100" w:rsidP="002F7100">
      <w:pPr>
        <w:pStyle w:val="B20"/>
        <w:rPr>
          <w:lang w:eastAsia="zh-CN"/>
        </w:rPr>
      </w:pPr>
      <w:r>
        <w:rPr>
          <w:lang w:eastAsia="zh-CN"/>
        </w:rPr>
        <w:t>-</w:t>
      </w:r>
      <w:r>
        <w:rPr>
          <w:lang w:eastAsia="zh-CN"/>
        </w:rPr>
        <w:tab/>
      </w:r>
      <w:r w:rsidR="00154DC2">
        <w:rPr>
          <w:lang w:eastAsia="zh-CN"/>
        </w:rPr>
        <w:t>-</w:t>
      </w:r>
      <w:r w:rsidR="00154DC2">
        <w:rPr>
          <w:lang w:eastAsia="zh-CN"/>
        </w:rPr>
        <w:tab/>
        <w:t>The media field shall have a value of "application".</w:t>
      </w:r>
    </w:p>
    <w:p w14:paraId="24E7445A" w14:textId="77777777" w:rsidR="00154DC2" w:rsidRDefault="002F7100" w:rsidP="002F7100">
      <w:pPr>
        <w:pStyle w:val="B20"/>
        <w:rPr>
          <w:lang w:eastAsia="zh-CN"/>
        </w:rPr>
      </w:pPr>
      <w:r>
        <w:rPr>
          <w:lang w:eastAsia="zh-CN"/>
        </w:rPr>
        <w:t>-</w:t>
      </w:r>
      <w:r>
        <w:rPr>
          <w:lang w:eastAsia="zh-CN"/>
        </w:rPr>
        <w:tab/>
      </w:r>
      <w:r w:rsidR="00154DC2">
        <w:rPr>
          <w:lang w:eastAsia="zh-CN"/>
        </w:rPr>
        <w:t>-</w:t>
      </w:r>
      <w:r w:rsidR="00154DC2">
        <w:rPr>
          <w:lang w:eastAsia="zh-CN"/>
        </w:rPr>
        <w:tab/>
        <w:t>The port field shall be set to a value of 9, which is the discard port. See RFC 4145 [13] and RFC 4572 [14].</w:t>
      </w:r>
    </w:p>
    <w:p w14:paraId="5735E4EB" w14:textId="77777777" w:rsidR="00154DC2" w:rsidRDefault="002F7100" w:rsidP="002F7100">
      <w:pPr>
        <w:pStyle w:val="B20"/>
        <w:rPr>
          <w:i/>
          <w:iCs/>
          <w:szCs w:val="22"/>
          <w:lang w:eastAsia="zh-CN"/>
        </w:rPr>
      </w:pPr>
      <w:r>
        <w:t>-</w:t>
      </w:r>
      <w:r>
        <w:tab/>
      </w:r>
      <w:r w:rsidR="00154DC2">
        <w:t>-</w:t>
      </w:r>
      <w:r w:rsidR="00154DC2">
        <w:tab/>
        <w:t>T</w:t>
      </w:r>
      <w:r w:rsidR="00154DC2">
        <w:rPr>
          <w:lang w:eastAsia="zh-CN"/>
        </w:rPr>
        <w:t>he transport field shall be set to TCP or TCP/TLS. The former is used when HTTP runs directly on top of TCP and the latter is used when HTTP runs on top of TLS, which in turn runs on top of TCP.</w:t>
      </w:r>
    </w:p>
    <w:p w14:paraId="499BFC5D" w14:textId="77777777" w:rsidR="00154DC2" w:rsidRDefault="002F7100" w:rsidP="002F7100">
      <w:pPr>
        <w:pStyle w:val="B20"/>
        <w:rPr>
          <w:lang w:eastAsia="zh-CN"/>
        </w:rPr>
      </w:pPr>
      <w:r>
        <w:rPr>
          <w:lang w:eastAsia="zh-CN"/>
        </w:rPr>
        <w:t>-</w:t>
      </w:r>
      <w:r>
        <w:rPr>
          <w:lang w:eastAsia="zh-CN"/>
        </w:rPr>
        <w:tab/>
      </w:r>
      <w:r w:rsidR="00154DC2">
        <w:rPr>
          <w:lang w:eastAsia="zh-CN"/>
        </w:rPr>
        <w:t>-</w:t>
      </w:r>
      <w:r w:rsidR="00154DC2">
        <w:rPr>
          <w:lang w:eastAsia="zh-CN"/>
        </w:rPr>
        <w:tab/>
        <w:t xml:space="preserve">The &lt;fmt&gt; parameter shall be included and shall be set to </w:t>
      </w:r>
      <w:r w:rsidR="00154DC2">
        <w:rPr>
          <w:i/>
          <w:iCs/>
          <w:szCs w:val="22"/>
          <w:lang w:eastAsia="zh-CN"/>
        </w:rPr>
        <w:t>3gpp_http.</w:t>
      </w:r>
    </w:p>
    <w:p w14:paraId="002D5255" w14:textId="77777777" w:rsidR="00154DC2" w:rsidRDefault="00154DC2" w:rsidP="00154DC2">
      <w:pPr>
        <w:pStyle w:val="NO"/>
        <w:rPr>
          <w:lang w:eastAsia="zh-CN"/>
        </w:rPr>
      </w:pPr>
      <w:r>
        <w:rPr>
          <w:lang w:eastAsia="zh-CN"/>
        </w:rPr>
        <w:t xml:space="preserve">NOTE: the </w:t>
      </w:r>
      <w:r>
        <w:rPr>
          <w:i/>
          <w:iCs/>
          <w:lang w:eastAsia="zh-CN"/>
        </w:rPr>
        <w:t>3gpp_http</w:t>
      </w:r>
      <w:r>
        <w:rPr>
          <w:lang w:eastAsia="zh-CN"/>
        </w:rPr>
        <w:t xml:space="preserve"> application format should have a new MIME subtype registered in IANA.</w:t>
      </w:r>
    </w:p>
    <w:p w14:paraId="65BC327C" w14:textId="77777777" w:rsidR="00154DC2" w:rsidRDefault="00154DC2" w:rsidP="00154DC2">
      <w:pPr>
        <w:pStyle w:val="B20"/>
        <w:rPr>
          <w:lang w:eastAsia="zh-CN"/>
        </w:rPr>
      </w:pPr>
      <w:r>
        <w:rPr>
          <w:lang w:eastAsia="zh-CN"/>
        </w:rPr>
        <w:t>-</w:t>
      </w:r>
      <w:r>
        <w:rPr>
          <w:lang w:eastAsia="zh-CN"/>
        </w:rPr>
        <w:tab/>
        <w:t>An "a=setup" attribute shall be present and set to "active" indicating that the UE will initiate an outgoing TCP connection to the HTTP Server.</w:t>
      </w:r>
    </w:p>
    <w:p w14:paraId="7FE9B44F" w14:textId="77777777" w:rsidR="00154DC2" w:rsidRDefault="00154DC2" w:rsidP="00154DC2">
      <w:pPr>
        <w:pStyle w:val="B20"/>
        <w:rPr>
          <w:lang w:eastAsia="zh-CN"/>
        </w:rPr>
      </w:pPr>
      <w:r>
        <w:rPr>
          <w:lang w:eastAsia="zh-CN"/>
        </w:rPr>
        <w:t>-</w:t>
      </w:r>
      <w:r>
        <w:rPr>
          <w:lang w:eastAsia="zh-CN"/>
        </w:rPr>
        <w:tab/>
        <w:t>An "a= connection" attribute shall be present and set as "new" indicating that the UE will establish a new outgoing TCP connection towards the HTTP Server.</w:t>
      </w:r>
    </w:p>
    <w:p w14:paraId="43B72D31" w14:textId="77777777" w:rsidR="00154DC2" w:rsidRDefault="00154DC2" w:rsidP="00154DC2">
      <w:pPr>
        <w:pStyle w:val="B20"/>
        <w:rPr>
          <w:lang w:eastAsia="zh-CN"/>
        </w:rPr>
      </w:pPr>
      <w:r>
        <w:rPr>
          <w:lang w:eastAsia="zh-CN"/>
        </w:rPr>
        <w:lastRenderedPageBreak/>
        <w:t>-</w:t>
      </w:r>
      <w:r>
        <w:rPr>
          <w:lang w:eastAsia="zh-CN"/>
        </w:rPr>
        <w:tab/>
        <w:t xml:space="preserve">A "c" line shall include the network type with the value set to IN, the address type set to IP4 or IP6 and IP address of the flow of the related HTTP download channel  (ex. </w:t>
      </w:r>
      <w:r>
        <w:rPr>
          <w:rFonts w:ascii="Courier" w:hAnsi="Courier" w:cs="Courier"/>
          <w:lang w:eastAsia="zh-CN"/>
        </w:rPr>
        <w:t>c=IN IP4 &lt;IP_ADDRESS</w:t>
      </w:r>
      <w:r>
        <w:rPr>
          <w:lang w:eastAsia="zh-CN"/>
        </w:rPr>
        <w:t>&gt;).</w:t>
      </w:r>
    </w:p>
    <w:p w14:paraId="654D7941" w14:textId="77777777" w:rsidR="00154DC2" w:rsidRDefault="00154DC2" w:rsidP="00154DC2">
      <w:pPr>
        <w:pStyle w:val="B20"/>
        <w:rPr>
          <w:lang w:eastAsia="zh-CN"/>
        </w:rPr>
      </w:pPr>
      <w:r>
        <w:rPr>
          <w:lang w:eastAsia="zh-CN"/>
        </w:rPr>
        <w:t>-</w:t>
      </w:r>
      <w:r>
        <w:rPr>
          <w:lang w:eastAsia="zh-CN"/>
        </w:rPr>
        <w:tab/>
        <w:t>Optionally a "b=" line may contain the proposed bandwidth. If the user has fetched the bandwidth required for this particular content delivery channel during service selection retrieval, the bandwidth attribute at media level shall be set to this value. Otherwise, this attribute shall be set to a pre-configured value;</w:t>
      </w:r>
      <w:r>
        <w:rPr>
          <w:lang w:eastAsia="zh-CN"/>
        </w:rPr>
        <w:br/>
        <w:t>(ex. b=AS:15000)</w:t>
      </w:r>
    </w:p>
    <w:p w14:paraId="6831A540" w14:textId="77777777" w:rsidR="00154DC2" w:rsidRDefault="00154DC2" w:rsidP="00941482">
      <w:r w:rsidRPr="00957446">
        <w:t>Once the UE has received the SIP 200 OK from the</w:t>
      </w:r>
      <w:r>
        <w:t xml:space="preserve"> HTTP/SIP adapter</w:t>
      </w:r>
      <w:r w:rsidRPr="00957446">
        <w:t>, it sends the HTTP GET request to the URL obta</w:t>
      </w:r>
      <w:r>
        <w:t>ined in file repair</w:t>
      </w:r>
      <w:r w:rsidRPr="00957446">
        <w:t xml:space="preserve"> session description.</w:t>
      </w:r>
      <w:r>
        <w:t xml:space="preserve"> </w:t>
      </w:r>
    </w:p>
    <w:p w14:paraId="539D8501" w14:textId="77777777" w:rsidR="00941482" w:rsidRPr="0081519E" w:rsidRDefault="00941482" w:rsidP="00941482">
      <w:pPr>
        <w:rPr>
          <w:rFonts w:hint="eastAsia"/>
          <w:lang w:eastAsia="zh-CN"/>
        </w:rPr>
      </w:pPr>
      <w:r>
        <w:rPr>
          <w:rFonts w:hint="eastAsia"/>
          <w:lang w:eastAsia="zh-CN"/>
        </w:rPr>
        <w:t xml:space="preserve">The UE shall </w:t>
      </w:r>
      <w:r>
        <w:rPr>
          <w:lang w:eastAsia="zh-CN"/>
        </w:rPr>
        <w:t>report</w:t>
      </w:r>
      <w:r>
        <w:rPr>
          <w:rFonts w:hint="eastAsia"/>
          <w:lang w:eastAsia="zh-CN"/>
        </w:rPr>
        <w:t xml:space="preserve"> the </w:t>
      </w:r>
      <w:r w:rsidRPr="0081519E">
        <w:rPr>
          <w:lang w:eastAsia="zh-CN"/>
        </w:rPr>
        <w:t>reception statistics using either HTTP or SIP INFO message</w:t>
      </w:r>
      <w:r>
        <w:rPr>
          <w:rFonts w:hint="eastAsia"/>
          <w:lang w:eastAsia="zh-CN"/>
        </w:rPr>
        <w:t xml:space="preserve"> according to </w:t>
      </w:r>
      <w:r w:rsidRPr="003E5757">
        <w:rPr>
          <w:lang w:eastAsia="zh-CN"/>
        </w:rPr>
        <w:t>report-</w:t>
      </w:r>
      <w:r w:rsidRPr="003E5757">
        <w:rPr>
          <w:rFonts w:hint="eastAsia"/>
          <w:lang w:eastAsia="zh-CN"/>
        </w:rPr>
        <w:t>channel</w:t>
      </w:r>
      <w:r>
        <w:rPr>
          <w:rFonts w:hint="eastAsia"/>
          <w:lang w:eastAsia="zh-CN"/>
        </w:rPr>
        <w:t xml:space="preserve"> parameter of the SDP Answer</w:t>
      </w:r>
      <w:r w:rsidRPr="0081519E">
        <w:rPr>
          <w:lang w:eastAsia="zh-CN"/>
        </w:rPr>
        <w:t>.</w:t>
      </w:r>
      <w:r>
        <w:rPr>
          <w:rFonts w:hint="eastAsia"/>
          <w:lang w:eastAsia="zh-CN"/>
        </w:rPr>
        <w:t xml:space="preserve"> The XML contents in the report </w:t>
      </w:r>
      <w:r>
        <w:rPr>
          <w:lang w:eastAsia="zh-CN"/>
        </w:rPr>
        <w:t>message</w:t>
      </w:r>
      <w:r>
        <w:rPr>
          <w:rFonts w:hint="eastAsia"/>
          <w:lang w:eastAsia="zh-CN"/>
        </w:rPr>
        <w:t xml:space="preserve"> refer to section </w:t>
      </w:r>
      <w:smartTag w:uri="urn:schemas-microsoft-com:office:smarttags" w:element="chsdate">
        <w:smartTagPr>
          <w:attr w:name="IsROCDate" w:val="False"/>
          <w:attr w:name="IsLunarDate" w:val="False"/>
          <w:attr w:name="Day" w:val="30"/>
          <w:attr w:name="Month" w:val="12"/>
          <w:attr w:name="Year" w:val="1899"/>
        </w:smartTagPr>
        <w:r>
          <w:rPr>
            <w:rFonts w:hint="eastAsia"/>
            <w:lang w:eastAsia="zh-CN"/>
          </w:rPr>
          <w:t>9.5.3</w:t>
        </w:r>
      </w:smartTag>
      <w:r>
        <w:rPr>
          <w:rFonts w:hint="eastAsia"/>
          <w:lang w:eastAsia="zh-CN"/>
        </w:rPr>
        <w:t xml:space="preserve">.2 of </w:t>
      </w:r>
      <w:r w:rsidRPr="00047BA9">
        <w:rPr>
          <w:lang w:eastAsia="zh-CN"/>
        </w:rPr>
        <w:t>3GPP TS</w:t>
      </w:r>
      <w:r>
        <w:rPr>
          <w:rFonts w:hint="eastAsia"/>
          <w:lang w:eastAsia="zh-CN"/>
        </w:rPr>
        <w:t xml:space="preserve"> 26.346[11].</w:t>
      </w:r>
    </w:p>
    <w:p w14:paraId="5D0461C3" w14:textId="77777777" w:rsidR="00A14E16" w:rsidRPr="00E12F7A" w:rsidRDefault="00A14E16" w:rsidP="00A14E16">
      <w:pPr>
        <w:pStyle w:val="Heading3"/>
        <w:rPr>
          <w:lang w:eastAsia="zh-CN"/>
        </w:rPr>
      </w:pPr>
      <w:bookmarkStart w:id="236" w:name="_Toc517287173"/>
      <w:r>
        <w:rPr>
          <w:lang w:eastAsia="zh-CN"/>
        </w:rPr>
        <w:t>14</w:t>
      </w:r>
      <w:r w:rsidRPr="00E12F7A">
        <w:rPr>
          <w:rFonts w:hint="eastAsia"/>
          <w:lang w:eastAsia="zh-CN"/>
        </w:rPr>
        <w:t>.2.3</w:t>
      </w:r>
      <w:r w:rsidR="0028596B">
        <w:rPr>
          <w:lang w:eastAsia="zh-CN"/>
        </w:rPr>
        <w:tab/>
      </w:r>
      <w:r w:rsidRPr="00E12F7A">
        <w:rPr>
          <w:lang w:eastAsia="zh-CN"/>
        </w:rPr>
        <w:t>Procedures at the IM CN Subsystem</w:t>
      </w:r>
      <w:bookmarkEnd w:id="236"/>
    </w:p>
    <w:p w14:paraId="0C274CFC" w14:textId="77777777" w:rsidR="00A14E16" w:rsidRDefault="00A14E16" w:rsidP="00A14E16">
      <w:pPr>
        <w:rPr>
          <w:lang w:eastAsia="zh-CN"/>
        </w:rPr>
      </w:pPr>
      <w:r w:rsidRPr="00047BA9">
        <w:rPr>
          <w:lang w:eastAsia="zh-CN"/>
        </w:rPr>
        <w:t>The IM CN subsystem handles the SIP dialog as defined in 3GPP TS 23.228</w:t>
      </w:r>
      <w:r>
        <w:rPr>
          <w:lang w:eastAsia="zh-CN"/>
        </w:rPr>
        <w:t xml:space="preserve"> </w:t>
      </w:r>
      <w:r w:rsidRPr="00047BA9">
        <w:t>[6]</w:t>
      </w:r>
      <w:r>
        <w:rPr>
          <w:lang w:eastAsia="zh-CN"/>
        </w:rPr>
        <w:t>.</w:t>
      </w:r>
    </w:p>
    <w:p w14:paraId="5AC11C8A" w14:textId="77777777" w:rsidR="000A664E" w:rsidRPr="00047BA9" w:rsidRDefault="000A664E" w:rsidP="00A14E16">
      <w:pPr>
        <w:rPr>
          <w:lang w:eastAsia="zh-CN"/>
        </w:rPr>
      </w:pPr>
      <w:r>
        <w:rPr>
          <w:lang w:eastAsia="zh-CN"/>
        </w:rPr>
        <w:t xml:space="preserve">In case of IMS-based MBMS file repair, </w:t>
      </w:r>
      <w:r>
        <w:t>the IM CN subsystem shall forward the SIP Re-INVITE from the UE to the SCF. Upon reception of the SIP 200 OK from the SCF, the IM CN subsystem shall forward the SIP 200 OK to the UE.</w:t>
      </w:r>
    </w:p>
    <w:p w14:paraId="3D70AE6D" w14:textId="77777777" w:rsidR="00A14E16" w:rsidRPr="00E12F7A" w:rsidRDefault="00A14E16" w:rsidP="00A14E16">
      <w:pPr>
        <w:pStyle w:val="Heading3"/>
        <w:rPr>
          <w:lang w:eastAsia="zh-CN"/>
        </w:rPr>
      </w:pPr>
      <w:bookmarkStart w:id="237" w:name="_Toc517287174"/>
      <w:r>
        <w:rPr>
          <w:lang w:eastAsia="zh-CN"/>
        </w:rPr>
        <w:t>14</w:t>
      </w:r>
      <w:r w:rsidRPr="00E12F7A">
        <w:rPr>
          <w:rFonts w:hint="eastAsia"/>
          <w:lang w:eastAsia="zh-CN"/>
        </w:rPr>
        <w:t>.2.4</w:t>
      </w:r>
      <w:r w:rsidR="0028596B">
        <w:rPr>
          <w:lang w:eastAsia="zh-CN"/>
        </w:rPr>
        <w:tab/>
      </w:r>
      <w:r w:rsidRPr="00E12F7A">
        <w:rPr>
          <w:lang w:eastAsia="zh-CN"/>
        </w:rPr>
        <w:t>Procedures at the SCF</w:t>
      </w:r>
      <w:bookmarkEnd w:id="237"/>
    </w:p>
    <w:p w14:paraId="26E072B3" w14:textId="77777777" w:rsidR="00A14E16" w:rsidRPr="00047BA9" w:rsidRDefault="00A14E16" w:rsidP="00A14E16">
      <w:pPr>
        <w:spacing w:beforeLines="50" w:before="120" w:afterLines="50" w:after="120"/>
        <w:rPr>
          <w:rFonts w:hint="eastAsia"/>
          <w:lang w:eastAsia="zh-CN"/>
        </w:rPr>
      </w:pPr>
      <w:r w:rsidRPr="00047BA9">
        <w:t>The SCF sh</w:t>
      </w:r>
      <w:smartTag w:uri="urn:schemas-microsoft-com:office:smarttags" w:element="PersonName">
        <w:r w:rsidRPr="00047BA9">
          <w:t>a</w:t>
        </w:r>
      </w:smartTag>
      <w:r w:rsidRPr="00047BA9">
        <w:t xml:space="preserve">ll support the procedures specified in </w:t>
      </w:r>
      <w:r w:rsidRPr="00047BA9">
        <w:rPr>
          <w:rFonts w:hint="eastAsia"/>
          <w:lang w:eastAsia="zh-CN"/>
        </w:rPr>
        <w:t>TS</w:t>
      </w:r>
      <w:r w:rsidRPr="00047BA9">
        <w:t> </w:t>
      </w:r>
      <w:r w:rsidRPr="00047BA9">
        <w:rPr>
          <w:rFonts w:hint="eastAsia"/>
          <w:lang w:eastAsia="zh-CN"/>
        </w:rPr>
        <w:t>24.229</w:t>
      </w:r>
      <w:r w:rsidRPr="00047BA9">
        <w:t xml:space="preserve"> </w:t>
      </w:r>
      <w:r w:rsidRPr="00047BA9">
        <w:rPr>
          <w:rFonts w:hint="eastAsia"/>
          <w:lang w:eastAsia="zh-CN"/>
        </w:rPr>
        <w:t>[7]</w:t>
      </w:r>
      <w:r w:rsidRPr="00047BA9">
        <w:rPr>
          <w:rFonts w:eastAsia="Arial Unicode MS" w:hint="eastAsia"/>
          <w:lang w:eastAsia="zh-CN"/>
        </w:rPr>
        <w:t xml:space="preserve"> </w:t>
      </w:r>
      <w:r w:rsidRPr="00047BA9">
        <w:t xml:space="preserve">applicable to </w:t>
      </w:r>
      <w:smartTag w:uri="urn:schemas-microsoft-com:office:smarttags" w:element="PersonName">
        <w:r w:rsidRPr="00047BA9">
          <w:t>a</w:t>
        </w:r>
      </w:smartTag>
      <w:r w:rsidRPr="00047BA9">
        <w:t xml:space="preserve">n AS </w:t>
      </w:r>
      <w:smartTag w:uri="urn:schemas-microsoft-com:office:smarttags" w:element="PersonName">
        <w:r w:rsidRPr="00047BA9">
          <w:t>a</w:t>
        </w:r>
      </w:smartTag>
      <w:r w:rsidRPr="00047BA9">
        <w:t xml:space="preserve">cting </w:t>
      </w:r>
      <w:smartTag w:uri="urn:schemas-microsoft-com:office:smarttags" w:element="PersonName">
        <w:r w:rsidRPr="00047BA9">
          <w:t>a</w:t>
        </w:r>
      </w:smartTag>
      <w:r w:rsidRPr="00047BA9">
        <w:t xml:space="preserve">s </w:t>
      </w:r>
      <w:smartTag w:uri="urn:schemas-microsoft-com:office:smarttags" w:element="PersonName">
        <w:r w:rsidRPr="00047BA9">
          <w:t>a</w:t>
        </w:r>
      </w:smartTag>
      <w:r w:rsidRPr="00047BA9">
        <w:t xml:space="preserve"> termin</w:t>
      </w:r>
      <w:smartTag w:uri="urn:schemas-microsoft-com:office:smarttags" w:element="PersonName">
        <w:r w:rsidRPr="00047BA9">
          <w:t>a</w:t>
        </w:r>
      </w:smartTag>
      <w:r w:rsidRPr="00047BA9">
        <w:t>ting UA.</w:t>
      </w:r>
    </w:p>
    <w:p w14:paraId="0B9D1479" w14:textId="77777777" w:rsidR="00A14E16" w:rsidRPr="00047BA9" w:rsidRDefault="00A14E16" w:rsidP="00A14E16">
      <w:pPr>
        <w:spacing w:afterLines="50" w:after="120"/>
        <w:rPr>
          <w:rFonts w:hint="eastAsia"/>
          <w:lang w:eastAsia="zh-CN"/>
        </w:rPr>
      </w:pPr>
      <w:r w:rsidRPr="00047BA9">
        <w:t>Upon receipt of SIP INVITE request, the SCF shall</w:t>
      </w:r>
      <w:r w:rsidRPr="00047BA9">
        <w:rPr>
          <w:lang w:eastAsia="zh-CN"/>
        </w:rPr>
        <w:t xml:space="preserve"> </w:t>
      </w:r>
      <w:r w:rsidRPr="00047BA9">
        <w:rPr>
          <w:rFonts w:hint="eastAsia"/>
          <w:lang w:eastAsia="zh-CN"/>
        </w:rPr>
        <w:t>perform</w:t>
      </w:r>
      <w:r w:rsidRPr="00047BA9">
        <w:rPr>
          <w:lang w:eastAsia="zh-CN"/>
        </w:rPr>
        <w:t xml:space="preserve"> service authorization procedures</w:t>
      </w:r>
      <w:r w:rsidRPr="00047BA9">
        <w:rPr>
          <w:rFonts w:hint="eastAsia"/>
          <w:lang w:eastAsia="zh-CN"/>
        </w:rPr>
        <w:t xml:space="preserve"> to </w:t>
      </w:r>
      <w:r w:rsidRPr="00047BA9">
        <w:t>check the service rights of requested</w:t>
      </w:r>
      <w:r w:rsidRPr="00047BA9">
        <w:rPr>
          <w:rFonts w:hint="eastAsia"/>
          <w:lang w:eastAsia="zh-CN"/>
        </w:rPr>
        <w:t xml:space="preserve"> MBMS </w:t>
      </w:r>
      <w:r>
        <w:rPr>
          <w:rFonts w:hint="eastAsia"/>
          <w:lang w:eastAsia="zh-CN"/>
        </w:rPr>
        <w:t xml:space="preserve">download </w:t>
      </w:r>
      <w:r w:rsidRPr="00047BA9">
        <w:rPr>
          <w:rFonts w:hint="eastAsia"/>
          <w:lang w:eastAsia="zh-CN"/>
        </w:rPr>
        <w:t>service a</w:t>
      </w:r>
      <w:r w:rsidRPr="00047BA9">
        <w:t>ccording to the user subscription information,</w:t>
      </w:r>
      <w:r w:rsidRPr="00047BA9">
        <w:rPr>
          <w:lang w:eastAsia="zh-CN"/>
        </w:rPr>
        <w:t xml:space="preserve"> See clause </w:t>
      </w:r>
      <w:r>
        <w:rPr>
          <w:lang w:eastAsia="zh-CN"/>
        </w:rPr>
        <w:t>10</w:t>
      </w:r>
      <w:r w:rsidRPr="00047BA9">
        <w:rPr>
          <w:lang w:eastAsia="zh-CN"/>
        </w:rPr>
        <w:t>.4</w:t>
      </w:r>
      <w:r w:rsidRPr="00047BA9">
        <w:rPr>
          <w:rFonts w:hint="eastAsia"/>
          <w:lang w:eastAsia="zh-CN"/>
        </w:rPr>
        <w:t>.</w:t>
      </w:r>
    </w:p>
    <w:p w14:paraId="24271876" w14:textId="77777777" w:rsidR="00A14E16" w:rsidRPr="00047BA9" w:rsidRDefault="00A14E16" w:rsidP="00A14E16">
      <w:pPr>
        <w:spacing w:afterLines="50" w:after="120"/>
      </w:pPr>
      <w:r w:rsidRPr="00047BA9">
        <w:t>The SCF shall examine the SDP parameters</w:t>
      </w:r>
      <w:r w:rsidRPr="00047BA9">
        <w:rPr>
          <w:rFonts w:hint="eastAsia"/>
          <w:lang w:eastAsia="zh-CN"/>
        </w:rPr>
        <w:t xml:space="preserve"> in the SDP offer</w:t>
      </w:r>
      <w:r w:rsidRPr="00047BA9">
        <w:t>.</w:t>
      </w:r>
    </w:p>
    <w:p w14:paraId="0AE22AAE" w14:textId="77777777" w:rsidR="00A14E16" w:rsidRPr="00047BA9" w:rsidRDefault="002F7100" w:rsidP="002F7100">
      <w:pPr>
        <w:pStyle w:val="B1"/>
        <w:rPr>
          <w:lang w:eastAsia="zh-CN"/>
        </w:rPr>
      </w:pPr>
      <w:r>
        <w:rPr>
          <w:lang w:eastAsia="zh-CN"/>
        </w:rPr>
        <w:t>-</w:t>
      </w:r>
      <w:r>
        <w:rPr>
          <w:lang w:eastAsia="zh-CN"/>
        </w:rPr>
        <w:tab/>
      </w:r>
      <w:r w:rsidR="00A14E16" w:rsidRPr="00047BA9">
        <w:rPr>
          <w:lang w:eastAsia="zh-CN"/>
        </w:rPr>
        <w:t>It shall examine the a=</w:t>
      </w:r>
      <w:r w:rsidR="00A14E16">
        <w:rPr>
          <w:lang w:eastAsia="zh-CN"/>
        </w:rPr>
        <w:t>mbms_download_service</w:t>
      </w:r>
      <w:r w:rsidR="00A14E16" w:rsidRPr="00047BA9">
        <w:rPr>
          <w:lang w:eastAsia="zh-CN"/>
        </w:rPr>
        <w:t xml:space="preserve"> parameter. This parameter contains the channel the UE intends to join. If the </w:t>
      </w:r>
      <w:r w:rsidR="00A14E16">
        <w:rPr>
          <w:lang w:eastAsia="zh-CN"/>
        </w:rPr>
        <w:t>mbms_download_service</w:t>
      </w:r>
      <w:r w:rsidR="00A14E16" w:rsidRPr="00047BA9">
        <w:rPr>
          <w:lang w:eastAsia="zh-CN"/>
        </w:rPr>
        <w:t xml:space="preserve"> parameter does not point to a channel that the UE is allowed to join the SCF shall not accept the offer and shall answer with a 403 error code. </w:t>
      </w:r>
    </w:p>
    <w:p w14:paraId="218C1773" w14:textId="77777777" w:rsidR="00A14E16" w:rsidRPr="00047BA9" w:rsidRDefault="002F7100" w:rsidP="002F7100">
      <w:pPr>
        <w:pStyle w:val="B1"/>
        <w:rPr>
          <w:lang w:eastAsia="zh-CN"/>
        </w:rPr>
      </w:pPr>
      <w:r>
        <w:rPr>
          <w:lang w:eastAsia="zh-CN"/>
        </w:rPr>
        <w:t>-</w:t>
      </w:r>
      <w:r>
        <w:rPr>
          <w:lang w:eastAsia="zh-CN"/>
        </w:rPr>
        <w:tab/>
      </w:r>
      <w:r w:rsidR="00A14E16" w:rsidRPr="00047BA9">
        <w:rPr>
          <w:lang w:eastAsia="zh-CN"/>
        </w:rPr>
        <w:t xml:space="preserve">It </w:t>
      </w:r>
      <w:r w:rsidR="00A14E16" w:rsidRPr="00047BA9">
        <w:rPr>
          <w:rFonts w:eastAsia="Arial Unicode MS" w:hint="eastAsia"/>
          <w:lang w:eastAsia="zh-CN"/>
        </w:rPr>
        <w:t xml:space="preserve">shall </w:t>
      </w:r>
      <w:r w:rsidR="00A14E16" w:rsidRPr="00047BA9">
        <w:rPr>
          <w:lang w:eastAsia="zh-CN"/>
        </w:rPr>
        <w:t>examine the c-line</w:t>
      </w:r>
      <w:r w:rsidR="00A14E16" w:rsidRPr="00047BA9">
        <w:rPr>
          <w:rFonts w:eastAsia="Arial Unicode MS" w:hint="eastAsia"/>
          <w:lang w:eastAsia="zh-CN"/>
        </w:rPr>
        <w:t>(s)</w:t>
      </w:r>
      <w:r w:rsidR="00A14E16" w:rsidRPr="00047BA9">
        <w:rPr>
          <w:lang w:eastAsia="zh-CN"/>
        </w:rPr>
        <w:t xml:space="preserve"> to determine that it is a multicast session</w:t>
      </w:r>
      <w:r w:rsidR="00A14E16" w:rsidRPr="00047BA9">
        <w:rPr>
          <w:rFonts w:eastAsia="Arial Unicode MS" w:hint="eastAsia"/>
          <w:lang w:eastAsia="zh-CN"/>
        </w:rPr>
        <w:t>.</w:t>
      </w:r>
      <w:r w:rsidR="00A14E16" w:rsidRPr="00047BA9">
        <w:rPr>
          <w:lang w:eastAsia="zh-CN"/>
        </w:rPr>
        <w:t xml:space="preserve"> It may also check that it corresponds to the </w:t>
      </w:r>
      <w:r w:rsidR="00A14E16">
        <w:rPr>
          <w:lang w:eastAsia="zh-CN"/>
        </w:rPr>
        <w:t>mbms_download_service</w:t>
      </w:r>
      <w:r w:rsidR="00A14E16" w:rsidRPr="00047BA9">
        <w:rPr>
          <w:lang w:eastAsia="zh-CN"/>
        </w:rPr>
        <w:t xml:space="preserve"> parameter. If not, the SCF shall answer with a 403 error code.</w:t>
      </w:r>
    </w:p>
    <w:p w14:paraId="166C6023" w14:textId="77777777" w:rsidR="00A14E16" w:rsidRPr="00047BA9" w:rsidRDefault="00A14E16" w:rsidP="00A14E16">
      <w:pPr>
        <w:spacing w:afterLines="50" w:after="120"/>
      </w:pPr>
      <w:r w:rsidRPr="00047BA9">
        <w:t>If the SDP parameters are examined successfully, the SCF</w:t>
      </w:r>
      <w:r w:rsidRPr="00047BA9" w:rsidDel="00DC7F73">
        <w:t xml:space="preserve"> </w:t>
      </w:r>
      <w:r w:rsidRPr="00047BA9">
        <w:t>shall answer with a SIP 200 OK, indicating the SDP answer as follows:</w:t>
      </w:r>
    </w:p>
    <w:p w14:paraId="56B0CB85" w14:textId="77777777" w:rsidR="00A14E16" w:rsidRDefault="002F7100" w:rsidP="002F7100">
      <w:pPr>
        <w:pStyle w:val="B1"/>
        <w:rPr>
          <w:rFonts w:hint="eastAsia"/>
          <w:lang w:eastAsia="zh-CN"/>
        </w:rPr>
      </w:pPr>
      <w:r>
        <w:rPr>
          <w:caps/>
        </w:rPr>
        <w:t>-</w:t>
      </w:r>
      <w:r>
        <w:rPr>
          <w:caps/>
        </w:rPr>
        <w:tab/>
      </w:r>
      <w:r w:rsidR="00A14E16" w:rsidRPr="00047BA9">
        <w:rPr>
          <w:caps/>
        </w:rPr>
        <w:t>t</w:t>
      </w:r>
      <w:r w:rsidR="00A14E16" w:rsidRPr="00047BA9">
        <w:t xml:space="preserve">he </w:t>
      </w:r>
      <w:r w:rsidR="00A14E16">
        <w:rPr>
          <w:rFonts w:hint="eastAsia"/>
          <w:lang w:eastAsia="zh-CN"/>
        </w:rPr>
        <w:t>m</w:t>
      </w:r>
      <w:r w:rsidR="00A14E16" w:rsidRPr="00047BA9">
        <w:t>-line</w:t>
      </w:r>
      <w:r w:rsidR="00A14E16">
        <w:rPr>
          <w:rFonts w:hint="eastAsia"/>
          <w:lang w:eastAsia="zh-CN"/>
        </w:rPr>
        <w:t>(</w:t>
      </w:r>
      <w:r w:rsidR="00A14E16" w:rsidRPr="00047BA9">
        <w:t>s</w:t>
      </w:r>
      <w:r w:rsidR="00A14E16">
        <w:rPr>
          <w:rFonts w:hint="eastAsia"/>
          <w:lang w:eastAsia="zh-CN"/>
        </w:rPr>
        <w:t>)</w:t>
      </w:r>
      <w:r w:rsidR="00A14E16" w:rsidRPr="00047BA9">
        <w:t xml:space="preserve"> and </w:t>
      </w:r>
      <w:r w:rsidR="00A14E16">
        <w:rPr>
          <w:rFonts w:hint="eastAsia"/>
          <w:lang w:eastAsia="zh-CN"/>
        </w:rPr>
        <w:t>c</w:t>
      </w:r>
      <w:r w:rsidR="00A14E16" w:rsidRPr="00047BA9">
        <w:t>-line</w:t>
      </w:r>
      <w:r w:rsidR="00A14E16">
        <w:rPr>
          <w:rFonts w:hint="eastAsia"/>
          <w:lang w:eastAsia="zh-CN"/>
        </w:rPr>
        <w:t>(</w:t>
      </w:r>
      <w:r w:rsidR="00A14E16" w:rsidRPr="00047BA9">
        <w:t>s</w:t>
      </w:r>
      <w:r w:rsidR="00A14E16">
        <w:rPr>
          <w:rFonts w:hint="eastAsia"/>
          <w:lang w:eastAsia="zh-CN"/>
        </w:rPr>
        <w:t>)</w:t>
      </w:r>
      <w:r w:rsidR="00A14E16" w:rsidRPr="00047BA9">
        <w:t xml:space="preserve"> shall be identical to ones indicated in the SDP offer. </w:t>
      </w:r>
    </w:p>
    <w:p w14:paraId="577C9EFB" w14:textId="77777777" w:rsidR="00A14E16" w:rsidRDefault="002F7100" w:rsidP="002F7100">
      <w:pPr>
        <w:pStyle w:val="B1"/>
        <w:rPr>
          <w:rFonts w:hint="eastAsia"/>
          <w:lang w:eastAsia="zh-CN"/>
        </w:rPr>
      </w:pPr>
      <w:r>
        <w:rPr>
          <w:lang w:eastAsia="zh-CN"/>
        </w:rPr>
        <w:t>-</w:t>
      </w:r>
      <w:r>
        <w:rPr>
          <w:lang w:eastAsia="zh-CN"/>
        </w:rPr>
        <w:tab/>
      </w:r>
      <w:r w:rsidR="00A14E16">
        <w:rPr>
          <w:rFonts w:hint="eastAsia"/>
          <w:lang w:eastAsia="zh-CN"/>
        </w:rPr>
        <w:t xml:space="preserve">The source-filter and </w:t>
      </w:r>
      <w:r w:rsidR="00FE17EC">
        <w:rPr>
          <w:lang w:eastAsia="zh-CN"/>
        </w:rPr>
        <w:t xml:space="preserve">flute-tsi </w:t>
      </w:r>
      <w:r w:rsidR="00A14E16">
        <w:rPr>
          <w:lang w:eastAsia="zh-CN"/>
        </w:rPr>
        <w:t>attributes</w:t>
      </w:r>
      <w:r w:rsidR="00A14E16">
        <w:rPr>
          <w:rFonts w:hint="eastAsia"/>
          <w:lang w:eastAsia="zh-CN"/>
        </w:rPr>
        <w:t xml:space="preserve"> shall be </w:t>
      </w:r>
      <w:r w:rsidR="00A14E16" w:rsidRPr="00047BA9">
        <w:t>identical to ones indicated in the SDP offer.</w:t>
      </w:r>
    </w:p>
    <w:p w14:paraId="62EBF213" w14:textId="77777777" w:rsidR="00A14E16" w:rsidRDefault="002F7100" w:rsidP="002F7100">
      <w:pPr>
        <w:pStyle w:val="B1"/>
        <w:rPr>
          <w:rFonts w:hint="eastAsia"/>
          <w:lang w:eastAsia="zh-CN"/>
        </w:rPr>
      </w:pPr>
      <w:r>
        <w:rPr>
          <w:lang w:eastAsia="zh-CN"/>
        </w:rPr>
        <w:t>-</w:t>
      </w:r>
      <w:r>
        <w:rPr>
          <w:lang w:eastAsia="zh-CN"/>
        </w:rPr>
        <w:tab/>
      </w:r>
      <w:r w:rsidR="00A14E16">
        <w:rPr>
          <w:rFonts w:hint="eastAsia"/>
          <w:lang w:eastAsia="zh-CN"/>
        </w:rPr>
        <w:t xml:space="preserve">An </w:t>
      </w:r>
      <w:r w:rsidR="00A14E16" w:rsidRPr="00C94967">
        <w:rPr>
          <w:lang w:eastAsia="zh-CN"/>
        </w:rPr>
        <w:t>a=</w:t>
      </w:r>
      <w:r w:rsidR="00A14E16">
        <w:rPr>
          <w:rFonts w:hint="eastAsia"/>
          <w:lang w:eastAsia="zh-CN"/>
        </w:rPr>
        <w:t>fdt_address</w:t>
      </w:r>
      <w:r w:rsidR="00A14E16" w:rsidRPr="00C94967">
        <w:rPr>
          <w:lang w:eastAsia="zh-CN"/>
        </w:rPr>
        <w:t>:</w:t>
      </w:r>
      <w:r w:rsidR="00A14E16">
        <w:rPr>
          <w:lang w:eastAsia="zh-CN"/>
        </w:rPr>
        <w:t>uri</w:t>
      </w:r>
      <w:r w:rsidR="00A14E16">
        <w:rPr>
          <w:rFonts w:hint="eastAsia"/>
          <w:lang w:eastAsia="zh-CN"/>
        </w:rPr>
        <w:t xml:space="preserve"> to indicate the address of the File Delivery Table. </w:t>
      </w:r>
    </w:p>
    <w:p w14:paraId="10B2BC84" w14:textId="77777777" w:rsidR="00A14E16" w:rsidRDefault="002F7100" w:rsidP="002F7100">
      <w:pPr>
        <w:pStyle w:val="B1"/>
        <w:rPr>
          <w:rFonts w:hint="eastAsia"/>
          <w:lang w:eastAsia="zh-CN"/>
        </w:rPr>
      </w:pPr>
      <w:r>
        <w:rPr>
          <w:lang w:eastAsia="zh-CN"/>
        </w:rPr>
        <w:t>-</w:t>
      </w:r>
      <w:r>
        <w:rPr>
          <w:lang w:eastAsia="zh-CN"/>
        </w:rPr>
        <w:tab/>
      </w:r>
      <w:r w:rsidR="00A14E16">
        <w:rPr>
          <w:rFonts w:hint="eastAsia"/>
          <w:lang w:eastAsia="zh-CN"/>
        </w:rPr>
        <w:t xml:space="preserve">An </w:t>
      </w:r>
      <w:r w:rsidR="00A14E16" w:rsidRPr="00C94967">
        <w:rPr>
          <w:lang w:eastAsia="zh-CN"/>
        </w:rPr>
        <w:t>a=repair-server-address:</w:t>
      </w:r>
      <w:r w:rsidR="00A14E16">
        <w:rPr>
          <w:rFonts w:hint="eastAsia"/>
          <w:lang w:eastAsia="zh-CN"/>
        </w:rPr>
        <w:t>uri to indicate the address of the repair server.</w:t>
      </w:r>
      <w:r w:rsidR="00045384" w:rsidRPr="00045384">
        <w:rPr>
          <w:color w:val="000000"/>
          <w:lang w:val="en-US"/>
        </w:rPr>
        <w:t xml:space="preserve"> </w:t>
      </w:r>
      <w:r w:rsidR="00045384" w:rsidRPr="00182067">
        <w:rPr>
          <w:color w:val="000000"/>
          <w:lang w:val="en-US"/>
        </w:rPr>
        <w:t>In the case the file repair procedures are to be conducted over broadcast/multicast delivery, the repair-server-address</w:t>
      </w:r>
      <w:r w:rsidR="00045384">
        <w:rPr>
          <w:color w:val="000000"/>
          <w:lang w:val="en-US"/>
        </w:rPr>
        <w:t>:uri should</w:t>
      </w:r>
      <w:r w:rsidR="00045384" w:rsidRPr="00182067">
        <w:rPr>
          <w:color w:val="000000"/>
          <w:lang w:val="en-US"/>
        </w:rPr>
        <w:t xml:space="preserve"> </w:t>
      </w:r>
      <w:r w:rsidR="00045384">
        <w:rPr>
          <w:color w:val="000000"/>
          <w:lang w:val="en-US"/>
        </w:rPr>
        <w:t xml:space="preserve">instead </w:t>
      </w:r>
      <w:r w:rsidR="00045384" w:rsidRPr="00182067">
        <w:rPr>
          <w:color w:val="000000"/>
          <w:lang w:val="en-US"/>
        </w:rPr>
        <w:t>be the URI of the Session Description (SDP file) of the broadcast/multicast repair session.</w:t>
      </w:r>
    </w:p>
    <w:p w14:paraId="33F6BFDD" w14:textId="77777777" w:rsidR="00A14E16" w:rsidRPr="003E5757" w:rsidRDefault="002F7100" w:rsidP="002F7100">
      <w:pPr>
        <w:pStyle w:val="B1"/>
        <w:rPr>
          <w:rFonts w:hint="eastAsia"/>
          <w:lang w:eastAsia="zh-CN"/>
        </w:rPr>
      </w:pPr>
      <w:r>
        <w:rPr>
          <w:lang w:eastAsia="zh-CN"/>
        </w:rPr>
        <w:t>-</w:t>
      </w:r>
      <w:r>
        <w:rPr>
          <w:lang w:eastAsia="zh-CN"/>
        </w:rPr>
        <w:tab/>
      </w:r>
      <w:r w:rsidR="00A14E16">
        <w:rPr>
          <w:rFonts w:hint="eastAsia"/>
          <w:lang w:eastAsia="zh-CN"/>
        </w:rPr>
        <w:t xml:space="preserve">An </w:t>
      </w:r>
      <w:r w:rsidR="00A14E16" w:rsidRPr="003E5757">
        <w:rPr>
          <w:lang w:eastAsia="zh-CN"/>
        </w:rPr>
        <w:t>a=report-</w:t>
      </w:r>
      <w:r w:rsidR="00A14E16" w:rsidRPr="003E5757">
        <w:rPr>
          <w:rFonts w:hint="eastAsia"/>
          <w:lang w:eastAsia="zh-CN"/>
        </w:rPr>
        <w:t>channel</w:t>
      </w:r>
      <w:r w:rsidR="00A14E16" w:rsidRPr="003E5757">
        <w:rPr>
          <w:lang w:eastAsia="zh-CN"/>
        </w:rPr>
        <w:t>:</w:t>
      </w:r>
      <w:r w:rsidR="00A14E16">
        <w:rPr>
          <w:rFonts w:hint="eastAsia"/>
          <w:lang w:eastAsia="zh-CN"/>
        </w:rPr>
        <w:t>SIP/HTTP line to indicate</w:t>
      </w:r>
      <w:r w:rsidR="00FE17EC">
        <w:rPr>
          <w:lang w:eastAsia="zh-CN"/>
        </w:rPr>
        <w:t xml:space="preserve"> to</w:t>
      </w:r>
      <w:r w:rsidR="00A14E16">
        <w:rPr>
          <w:rFonts w:hint="eastAsia"/>
          <w:lang w:eastAsia="zh-CN"/>
        </w:rPr>
        <w:t xml:space="preserve"> the UE that the reception report procedure should be performed by SIP or HTTP channel.</w:t>
      </w:r>
    </w:p>
    <w:p w14:paraId="1C2B45B2" w14:textId="77777777" w:rsidR="00A14E16" w:rsidRDefault="002F7100" w:rsidP="002F7100">
      <w:pPr>
        <w:pStyle w:val="B1"/>
        <w:rPr>
          <w:lang w:eastAsia="zh-CN"/>
        </w:rPr>
      </w:pPr>
      <w:r>
        <w:rPr>
          <w:lang w:eastAsia="zh-CN"/>
        </w:rPr>
        <w:t>-</w:t>
      </w:r>
      <w:r>
        <w:rPr>
          <w:lang w:eastAsia="zh-CN"/>
        </w:rPr>
        <w:tab/>
      </w:r>
      <w:r w:rsidR="00A14E16">
        <w:rPr>
          <w:lang w:eastAsia="zh-CN"/>
        </w:rPr>
        <w:t>I</w:t>
      </w:r>
      <w:r w:rsidR="00A14E16" w:rsidRPr="00047BA9">
        <w:rPr>
          <w:lang w:eastAsia="zh-CN"/>
        </w:rPr>
        <w:t>t shall include an a=recvonly attribute.</w:t>
      </w:r>
    </w:p>
    <w:p w14:paraId="431D9149" w14:textId="77777777" w:rsidR="000A664E" w:rsidRPr="003D5ECC" w:rsidRDefault="000A664E" w:rsidP="000A664E">
      <w:pPr>
        <w:rPr>
          <w:lang w:eastAsia="zh-CN"/>
        </w:rPr>
      </w:pPr>
      <w:r>
        <w:rPr>
          <w:szCs w:val="24"/>
        </w:rPr>
        <w:t xml:space="preserve">If the SCF receives a </w:t>
      </w:r>
      <w:r w:rsidRPr="00334D0C">
        <w:rPr>
          <w:szCs w:val="24"/>
        </w:rPr>
        <w:t>SIP modification request</w:t>
      </w:r>
      <w:r>
        <w:rPr>
          <w:szCs w:val="24"/>
        </w:rPr>
        <w:t xml:space="preserve"> from the UE to initiate a file repair session (i.e., in a SIP Re-INVITE message as described in clause 14.2.2), it shall</w:t>
      </w:r>
      <w:r w:rsidRPr="00334D0C">
        <w:rPr>
          <w:szCs w:val="24"/>
        </w:rPr>
        <w:t xml:space="preserve"> </w:t>
      </w:r>
      <w:r>
        <w:rPr>
          <w:szCs w:val="24"/>
        </w:rPr>
        <w:t>check</w:t>
      </w:r>
      <w:r w:rsidRPr="00334D0C">
        <w:rPr>
          <w:szCs w:val="24"/>
        </w:rPr>
        <w:t xml:space="preserve"> the user </w:t>
      </w:r>
      <w:r>
        <w:rPr>
          <w:szCs w:val="24"/>
        </w:rPr>
        <w:t>rights for the requested service</w:t>
      </w:r>
      <w:r>
        <w:rPr>
          <w:szCs w:val="24"/>
          <w:lang w:eastAsia="zh-CN"/>
        </w:rPr>
        <w:t>, identify</w:t>
      </w:r>
      <w:r w:rsidRPr="00334D0C">
        <w:rPr>
          <w:szCs w:val="24"/>
          <w:lang w:eastAsia="zh-CN"/>
        </w:rPr>
        <w:t xml:space="preserve"> that the request is for M</w:t>
      </w:r>
      <w:r>
        <w:rPr>
          <w:szCs w:val="24"/>
          <w:lang w:eastAsia="zh-CN"/>
        </w:rPr>
        <w:t>BMS file repair procedures and</w:t>
      </w:r>
      <w:r w:rsidRPr="00334D0C">
        <w:rPr>
          <w:szCs w:val="24"/>
        </w:rPr>
        <w:t xml:space="preserve"> determine if the program currently broadcasted has HTTP</w:t>
      </w:r>
      <w:r>
        <w:rPr>
          <w:szCs w:val="24"/>
        </w:rPr>
        <w:t>-based file repair support</w:t>
      </w:r>
      <w:r w:rsidRPr="00334D0C">
        <w:rPr>
          <w:szCs w:val="24"/>
        </w:rPr>
        <w:t xml:space="preserve">. If </w:t>
      </w:r>
      <w:r>
        <w:rPr>
          <w:szCs w:val="24"/>
        </w:rPr>
        <w:t>this</w:t>
      </w:r>
      <w:r w:rsidRPr="00334D0C">
        <w:rPr>
          <w:szCs w:val="24"/>
        </w:rPr>
        <w:t xml:space="preserve"> is not available for the U</w:t>
      </w:r>
      <w:r>
        <w:rPr>
          <w:szCs w:val="24"/>
        </w:rPr>
        <w:t>E, the session modification shall be</w:t>
      </w:r>
      <w:r w:rsidRPr="00334D0C">
        <w:rPr>
          <w:szCs w:val="24"/>
        </w:rPr>
        <w:t xml:space="preserve"> rejected and the old MBMS session (along with the previous reserved resources) is maintained.</w:t>
      </w:r>
      <w:r>
        <w:rPr>
          <w:szCs w:val="24"/>
        </w:rPr>
        <w:t xml:space="preserve"> Moreover, </w:t>
      </w:r>
      <w:r>
        <w:t xml:space="preserve">if broadcast/multicast repair is offered, SCF shall again reject the SIP modification request and reply with the URI for the SDP of the broadcast/multicast repair session (in case this is different from the current FLUTE session). </w:t>
      </w:r>
    </w:p>
    <w:p w14:paraId="605B6C44" w14:textId="77777777" w:rsidR="000A664E" w:rsidRPr="00B23A11" w:rsidRDefault="000A664E" w:rsidP="000A664E">
      <w:pPr>
        <w:widowControl w:val="0"/>
        <w:rPr>
          <w:szCs w:val="24"/>
          <w:lang w:eastAsia="zh-CN"/>
        </w:rPr>
      </w:pPr>
      <w:r w:rsidRPr="00E85462">
        <w:rPr>
          <w:szCs w:val="24"/>
        </w:rPr>
        <w:t>If HTTP-based file repair</w:t>
      </w:r>
      <w:r w:rsidRPr="00B23A11">
        <w:rPr>
          <w:szCs w:val="24"/>
        </w:rPr>
        <w:t xml:space="preserve"> is available for the UE, the SCF </w:t>
      </w:r>
      <w:r w:rsidRPr="00B23A11">
        <w:rPr>
          <w:szCs w:val="24"/>
          <w:lang w:eastAsia="zh-CN"/>
        </w:rPr>
        <w:t>acting as a B2BUA shall perform the following:</w:t>
      </w:r>
    </w:p>
    <w:p w14:paraId="2E55693C" w14:textId="77777777" w:rsidR="000A664E" w:rsidRPr="00E571B6" w:rsidRDefault="002F7100" w:rsidP="002F7100">
      <w:pPr>
        <w:pStyle w:val="B1"/>
        <w:rPr>
          <w:lang w:eastAsia="zh-CN"/>
        </w:rPr>
      </w:pPr>
      <w:r>
        <w:lastRenderedPageBreak/>
        <w:t>-</w:t>
      </w:r>
      <w:r>
        <w:tab/>
      </w:r>
      <w:r w:rsidR="000A664E" w:rsidRPr="00AD5DD1">
        <w:t xml:space="preserve">The SCF </w:t>
      </w:r>
      <w:r w:rsidR="000A664E" w:rsidRPr="00E571B6">
        <w:t xml:space="preserve">shall </w:t>
      </w:r>
      <w:r w:rsidR="000A664E" w:rsidRPr="00E571B6">
        <w:rPr>
          <w:lang w:eastAsia="zh-CN"/>
        </w:rPr>
        <w:t>select a HTTP/SIP adapter and generate</w:t>
      </w:r>
      <w:r w:rsidR="000A664E" w:rsidRPr="0048031F">
        <w:rPr>
          <w:lang w:eastAsia="zh-CN"/>
        </w:rPr>
        <w:t xml:space="preserve"> the SIP INVITE request to the HTTP/SIP adapter which is in charge of th</w:t>
      </w:r>
      <w:r w:rsidR="000A664E" w:rsidRPr="003964A0">
        <w:rPr>
          <w:lang w:eastAsia="zh-CN"/>
        </w:rPr>
        <w:t>e file repair service by changing the "Request-URI" accordingly.</w:t>
      </w:r>
      <w:r w:rsidR="000A664E" w:rsidRPr="003964A0">
        <w:t xml:space="preserve"> </w:t>
      </w:r>
      <w:r w:rsidR="000A664E" w:rsidRPr="00AD5DD1">
        <w:rPr>
          <w:lang w:eastAsia="zh-CN"/>
        </w:rPr>
        <w:t xml:space="preserve">. The </w:t>
      </w:r>
      <w:r w:rsidR="001C2626">
        <w:rPr>
          <w:lang w:eastAsia="zh-CN"/>
        </w:rPr>
        <w:t>'</w:t>
      </w:r>
      <w:r w:rsidR="000A664E" w:rsidRPr="00AD5DD1">
        <w:rPr>
          <w:lang w:eastAsia="zh-CN"/>
        </w:rPr>
        <w:t>To</w:t>
      </w:r>
      <w:r w:rsidR="001C2626">
        <w:rPr>
          <w:lang w:eastAsia="zh-CN"/>
        </w:rPr>
        <w:t>'</w:t>
      </w:r>
      <w:r w:rsidR="000A664E" w:rsidRPr="00AD5DD1">
        <w:rPr>
          <w:lang w:eastAsia="zh-CN"/>
        </w:rPr>
        <w:t xml:space="preserve"> header of the SIP INVITE request shall be the same as the Request-URI of the SIP Re-INVITE request received from the UE.</w:t>
      </w:r>
      <w:r w:rsidR="000A664E" w:rsidRPr="00AD5DD1">
        <w:t xml:space="preserve"> When receiving a 301 or 302 response from the HTTP/SIP adapter, the SCF shall not forward this message to the UE.</w:t>
      </w:r>
    </w:p>
    <w:p w14:paraId="1DB2F84B" w14:textId="77777777" w:rsidR="000A664E" w:rsidRDefault="002F7100" w:rsidP="002F7100">
      <w:pPr>
        <w:pStyle w:val="B1"/>
        <w:rPr>
          <w:rFonts w:hint="eastAsia"/>
          <w:lang w:eastAsia="zh-CN"/>
        </w:rPr>
      </w:pPr>
      <w:r>
        <w:t>-</w:t>
      </w:r>
      <w:r>
        <w:tab/>
      </w:r>
      <w:r w:rsidR="000A664E" w:rsidRPr="003D5ECC">
        <w:t xml:space="preserve">The SCF shall </w:t>
      </w:r>
      <w:r w:rsidR="000A664E" w:rsidRPr="00E85462">
        <w:t>tear down the FLUTE-based MBMS download session between the BMSC.UPF and UE.</w:t>
      </w:r>
    </w:p>
    <w:p w14:paraId="75EC1262" w14:textId="77777777" w:rsidR="00A14E16" w:rsidRPr="00E12F7A" w:rsidRDefault="00A14E16" w:rsidP="00A14E16">
      <w:pPr>
        <w:pStyle w:val="Heading3"/>
        <w:rPr>
          <w:lang w:eastAsia="zh-CN"/>
        </w:rPr>
      </w:pPr>
      <w:bookmarkStart w:id="238" w:name="_Toc517287175"/>
      <w:r>
        <w:rPr>
          <w:lang w:eastAsia="zh-CN"/>
        </w:rPr>
        <w:t>14</w:t>
      </w:r>
      <w:r w:rsidRPr="00E12F7A">
        <w:rPr>
          <w:rFonts w:hint="eastAsia"/>
          <w:lang w:eastAsia="zh-CN"/>
        </w:rPr>
        <w:t>.2.5</w:t>
      </w:r>
      <w:r w:rsidR="0028596B">
        <w:rPr>
          <w:lang w:eastAsia="zh-CN"/>
        </w:rPr>
        <w:tab/>
      </w:r>
      <w:r w:rsidRPr="00E12F7A">
        <w:rPr>
          <w:lang w:eastAsia="zh-CN"/>
        </w:rPr>
        <w:t>Procedures at the BMSC.UPF</w:t>
      </w:r>
      <w:bookmarkEnd w:id="238"/>
    </w:p>
    <w:p w14:paraId="7C8A4231" w14:textId="77777777" w:rsidR="00A14E16" w:rsidRDefault="00A14E16" w:rsidP="00A14E16">
      <w:r w:rsidRPr="00047BA9">
        <w:t xml:space="preserve">The MBMS </w:t>
      </w:r>
      <w:r>
        <w:rPr>
          <w:rFonts w:hint="eastAsia"/>
          <w:lang w:eastAsia="zh-CN"/>
        </w:rPr>
        <w:t xml:space="preserve">FLUTE </w:t>
      </w:r>
      <w:r w:rsidRPr="00047BA9">
        <w:t>session is already ongoing at the BMSC.UPF. No specific action is required.</w:t>
      </w:r>
    </w:p>
    <w:p w14:paraId="5F1A5719" w14:textId="77777777" w:rsidR="00530083" w:rsidRPr="00E12F7A" w:rsidRDefault="00530083" w:rsidP="00530083">
      <w:pPr>
        <w:pStyle w:val="Heading3"/>
        <w:rPr>
          <w:lang w:eastAsia="zh-CN"/>
        </w:rPr>
      </w:pPr>
      <w:bookmarkStart w:id="239" w:name="_Toc517287176"/>
      <w:r>
        <w:rPr>
          <w:lang w:eastAsia="zh-CN"/>
        </w:rPr>
        <w:t>14</w:t>
      </w:r>
      <w:r>
        <w:rPr>
          <w:rFonts w:hint="eastAsia"/>
          <w:lang w:eastAsia="zh-CN"/>
        </w:rPr>
        <w:t>.2.</w:t>
      </w:r>
      <w:r>
        <w:rPr>
          <w:lang w:eastAsia="zh-CN"/>
        </w:rPr>
        <w:t>6</w:t>
      </w:r>
      <w:r w:rsidR="0028596B">
        <w:rPr>
          <w:lang w:eastAsia="zh-CN"/>
        </w:rPr>
        <w:tab/>
      </w:r>
      <w:r>
        <w:rPr>
          <w:lang w:eastAsia="zh-CN"/>
        </w:rPr>
        <w:t>Procedures at the HTTP/SIP Adapter</w:t>
      </w:r>
      <w:bookmarkEnd w:id="239"/>
    </w:p>
    <w:p w14:paraId="108C3952" w14:textId="77777777" w:rsidR="00530083" w:rsidRDefault="00530083" w:rsidP="00530083">
      <w:pPr>
        <w:rPr>
          <w:szCs w:val="24"/>
        </w:rPr>
      </w:pPr>
      <w:r>
        <w:rPr>
          <w:szCs w:val="24"/>
        </w:rPr>
        <w:t xml:space="preserve">In case of IMS-based file repair, upon reception of SIP INVITE request from the SCF, the HTTP/SIP adapter shall </w:t>
      </w:r>
      <w:r>
        <w:t>shall examine the To header and the media parameters in the SDP and</w:t>
      </w:r>
      <w:r>
        <w:rPr>
          <w:szCs w:val="24"/>
        </w:rPr>
        <w:t xml:space="preserve"> </w:t>
      </w:r>
      <w:r>
        <w:rPr>
          <w:szCs w:val="24"/>
          <w:lang w:eastAsia="zh-CN"/>
        </w:rPr>
        <w:t>select</w:t>
      </w:r>
      <w:r w:rsidRPr="00334D0C">
        <w:rPr>
          <w:szCs w:val="24"/>
          <w:lang w:eastAsia="zh-CN"/>
        </w:rPr>
        <w:t xml:space="preserve"> a HTTP Server </w:t>
      </w:r>
      <w:r>
        <w:rPr>
          <w:szCs w:val="24"/>
        </w:rPr>
        <w:t xml:space="preserve">for the file repair service </w:t>
      </w:r>
      <w:r w:rsidRPr="00334D0C">
        <w:rPr>
          <w:szCs w:val="24"/>
          <w:lang w:eastAsia="zh-CN"/>
        </w:rPr>
        <w:t xml:space="preserve">according to the </w:t>
      </w:r>
      <w:r w:rsidRPr="00334D0C">
        <w:rPr>
          <w:szCs w:val="24"/>
        </w:rPr>
        <w:t>Request URI</w:t>
      </w:r>
      <w:r w:rsidRPr="00334D0C">
        <w:rPr>
          <w:szCs w:val="24"/>
          <w:lang w:eastAsia="zh-CN"/>
        </w:rPr>
        <w:t xml:space="preserve">. The HTTP/SIP adapter </w:t>
      </w:r>
      <w:r>
        <w:rPr>
          <w:szCs w:val="24"/>
          <w:lang w:eastAsia="zh-CN"/>
        </w:rPr>
        <w:t xml:space="preserve">shall </w:t>
      </w:r>
      <w:r>
        <w:rPr>
          <w:szCs w:val="24"/>
        </w:rPr>
        <w:t>send</w:t>
      </w:r>
      <w:r w:rsidRPr="00334D0C">
        <w:rPr>
          <w:szCs w:val="24"/>
        </w:rPr>
        <w:t xml:space="preserve"> an HTTP POST message to the HTTP server, including the IP address of the UE. </w:t>
      </w:r>
    </w:p>
    <w:p w14:paraId="6E7FAD18" w14:textId="77777777" w:rsidR="00530083" w:rsidRDefault="00530083" w:rsidP="00530083">
      <w:r>
        <w:t>T</w:t>
      </w:r>
      <w:r w:rsidRPr="00FB1E6C">
        <w:t>he HTTP/SIP adapter may decide to redirect the request to another HTTP/SIP adapter</w:t>
      </w:r>
      <w:r w:rsidRPr="00FB1E6C" w:rsidDel="00C95388">
        <w:t xml:space="preserve"> server</w:t>
      </w:r>
      <w:r w:rsidRPr="00FB1E6C">
        <w:t>. In this case the HTTP/SIP adapter shall retu</w:t>
      </w:r>
      <w:r>
        <w:t>rn a 301 response if the file repair service</w:t>
      </w:r>
      <w:r w:rsidRPr="00FB1E6C">
        <w:t xml:space="preserve"> is not managed by this HTTP/SIP adapter or 302 response for any other reasons (e.g. load balancing). The redirecting HTTP/SIP adapter indicates one or more destination HTTP/SIP adapter addresses in the Contact header.</w:t>
      </w:r>
    </w:p>
    <w:p w14:paraId="3320554D" w14:textId="77777777" w:rsidR="00530083" w:rsidRPr="003E31BE" w:rsidRDefault="00530083" w:rsidP="00530083">
      <w:pPr>
        <w:rPr>
          <w:szCs w:val="24"/>
        </w:rPr>
      </w:pPr>
      <w:r>
        <w:t xml:space="preserve">The HTTP/SIP adapter shall return the SIP 200 OK message to the SCF, including the SDP answer. </w:t>
      </w:r>
      <w:r w:rsidRPr="00334D0C">
        <w:rPr>
          <w:szCs w:val="24"/>
        </w:rPr>
        <w:t xml:space="preserve">The SDP answer should describe the </w:t>
      </w:r>
      <w:r>
        <w:rPr>
          <w:szCs w:val="24"/>
        </w:rPr>
        <w:t xml:space="preserve">HTTP-based </w:t>
      </w:r>
      <w:r w:rsidRPr="00334D0C">
        <w:rPr>
          <w:szCs w:val="24"/>
        </w:rPr>
        <w:t>file repai</w:t>
      </w:r>
      <w:r>
        <w:rPr>
          <w:szCs w:val="24"/>
        </w:rPr>
        <w:t>r session including URI of the designated repair server</w:t>
      </w:r>
      <w:r w:rsidRPr="00334D0C">
        <w:rPr>
          <w:szCs w:val="24"/>
        </w:rPr>
        <w:t xml:space="preserve">. </w:t>
      </w:r>
      <w:r>
        <w:rPr>
          <w:lang w:eastAsia="zh-CN"/>
        </w:rPr>
        <w:t>The HTTP/SIP adapter shall construct the SIP 200 OK message as follows:</w:t>
      </w:r>
    </w:p>
    <w:p w14:paraId="7A752DE1" w14:textId="77777777" w:rsidR="00530083" w:rsidRDefault="002F7100" w:rsidP="002F7100">
      <w:pPr>
        <w:pStyle w:val="B1"/>
      </w:pPr>
      <w:r>
        <w:rPr>
          <w:lang w:eastAsia="zh-CN"/>
        </w:rPr>
        <w:t>-</w:t>
      </w:r>
      <w:r>
        <w:rPr>
          <w:lang w:eastAsia="zh-CN"/>
        </w:rPr>
        <w:tab/>
      </w:r>
      <w:r w:rsidR="00530083">
        <w:rPr>
          <w:lang w:eastAsia="zh-CN"/>
        </w:rPr>
        <w:t>an 'm' line for an HTTP download channel of format: m=&lt;media&gt; &lt;port&gt; &lt;transport&gt; &lt;fmt&gt;</w:t>
      </w:r>
    </w:p>
    <w:p w14:paraId="7C6E18CE" w14:textId="77777777" w:rsidR="00530083" w:rsidRDefault="002F7100" w:rsidP="002F7100">
      <w:pPr>
        <w:pStyle w:val="B20"/>
        <w:rPr>
          <w:lang w:eastAsia="zh-CN"/>
        </w:rPr>
      </w:pPr>
      <w:r>
        <w:rPr>
          <w:lang w:eastAsia="zh-CN"/>
        </w:rPr>
        <w:t>-</w:t>
      </w:r>
      <w:r>
        <w:rPr>
          <w:lang w:eastAsia="zh-CN"/>
        </w:rPr>
        <w:tab/>
      </w:r>
      <w:r w:rsidR="00530083">
        <w:rPr>
          <w:lang w:eastAsia="zh-CN"/>
        </w:rPr>
        <w:t>The media field shall have a value of "application".</w:t>
      </w:r>
    </w:p>
    <w:p w14:paraId="26BA91A5" w14:textId="77777777" w:rsidR="00530083" w:rsidRDefault="002F7100" w:rsidP="002F7100">
      <w:pPr>
        <w:pStyle w:val="B20"/>
        <w:rPr>
          <w:lang w:eastAsia="zh-CN"/>
        </w:rPr>
      </w:pPr>
      <w:r>
        <w:rPr>
          <w:lang w:eastAsia="zh-CN"/>
        </w:rPr>
        <w:t>-</w:t>
      </w:r>
      <w:r>
        <w:rPr>
          <w:lang w:eastAsia="zh-CN"/>
        </w:rPr>
        <w:tab/>
      </w:r>
      <w:r w:rsidR="00530083">
        <w:rPr>
          <w:lang w:eastAsia="zh-CN"/>
        </w:rPr>
        <w:t xml:space="preserve">The port field shall be set to the value of HTTP Server for the downlaod channel, such as 80. </w:t>
      </w:r>
    </w:p>
    <w:p w14:paraId="5E7235B1" w14:textId="77777777" w:rsidR="00530083" w:rsidRPr="00C94B46" w:rsidRDefault="002F7100" w:rsidP="002F7100">
      <w:pPr>
        <w:pStyle w:val="B20"/>
        <w:rPr>
          <w:i/>
          <w:iCs/>
          <w:szCs w:val="22"/>
          <w:lang w:eastAsia="zh-CN"/>
        </w:rPr>
      </w:pPr>
      <w:r>
        <w:rPr>
          <w:lang w:eastAsia="zh-CN"/>
        </w:rPr>
        <w:t>-</w:t>
      </w:r>
      <w:r>
        <w:rPr>
          <w:lang w:eastAsia="zh-CN"/>
        </w:rPr>
        <w:tab/>
      </w:r>
      <w:r w:rsidR="00530083">
        <w:rPr>
          <w:lang w:eastAsia="zh-CN"/>
        </w:rPr>
        <w:t>The transport field shall be set to TCP or TCP/TLS. The former is used when HTTP runs directly on top of TCP and the latter is used when HTTP runs on top of TLS, which in turn runs on top of TCP.</w:t>
      </w:r>
    </w:p>
    <w:p w14:paraId="5E829D77" w14:textId="77777777" w:rsidR="00530083" w:rsidRPr="008E719C" w:rsidRDefault="002F7100" w:rsidP="002F7100">
      <w:pPr>
        <w:pStyle w:val="B20"/>
        <w:rPr>
          <w:i/>
          <w:iCs/>
          <w:szCs w:val="22"/>
          <w:lang w:eastAsia="zh-CN"/>
        </w:rPr>
      </w:pPr>
      <w:r>
        <w:rPr>
          <w:lang w:eastAsia="zh-CN"/>
        </w:rPr>
        <w:t>-</w:t>
      </w:r>
      <w:r>
        <w:rPr>
          <w:lang w:eastAsia="zh-CN"/>
        </w:rPr>
        <w:tab/>
      </w:r>
      <w:r w:rsidR="00530083">
        <w:rPr>
          <w:lang w:eastAsia="zh-CN"/>
        </w:rPr>
        <w:t>The fmt field shall be identical to the one received in the SDP offer.</w:t>
      </w:r>
    </w:p>
    <w:p w14:paraId="53DFDA16" w14:textId="77777777" w:rsidR="00530083" w:rsidRPr="000E4441" w:rsidRDefault="00530083" w:rsidP="00530083">
      <w:pPr>
        <w:pStyle w:val="FP"/>
        <w:rPr>
          <w:lang w:eastAsia="zh-CN"/>
        </w:rPr>
      </w:pPr>
    </w:p>
    <w:p w14:paraId="4DBE617F" w14:textId="77777777" w:rsidR="00530083" w:rsidRPr="000E4441" w:rsidRDefault="002F7100" w:rsidP="002F7100">
      <w:pPr>
        <w:pStyle w:val="B1"/>
      </w:pPr>
      <w:r>
        <w:rPr>
          <w:lang w:eastAsia="zh-CN"/>
        </w:rPr>
        <w:t>-</w:t>
      </w:r>
      <w:r>
        <w:rPr>
          <w:lang w:eastAsia="zh-CN"/>
        </w:rPr>
        <w:tab/>
      </w:r>
      <w:r w:rsidR="00530083">
        <w:rPr>
          <w:lang w:eastAsia="zh-CN"/>
        </w:rPr>
        <w:t xml:space="preserve">a "c" line shall include the network type with the value set to IN, the address type set to IP4 or IP6 and IP address of HTTP Server for the flow of the related HTTP download channel (e.g. </w:t>
      </w:r>
      <w:r w:rsidR="00530083">
        <w:rPr>
          <w:rFonts w:ascii="Courier" w:hAnsi="Courier" w:cs="Courier"/>
          <w:lang w:eastAsia="zh-CN"/>
        </w:rPr>
        <w:t>c=IN IP4 &lt;IP_ADDRESS</w:t>
      </w:r>
      <w:r w:rsidR="00530083">
        <w:rPr>
          <w:lang w:eastAsia="zh-CN"/>
        </w:rPr>
        <w:t>&gt;).</w:t>
      </w:r>
    </w:p>
    <w:p w14:paraId="1BAF275F" w14:textId="77777777" w:rsidR="00530083" w:rsidRDefault="002F7100" w:rsidP="002F7100">
      <w:pPr>
        <w:pStyle w:val="B1"/>
      </w:pPr>
      <w:r>
        <w:t>-</w:t>
      </w:r>
      <w:r>
        <w:tab/>
      </w:r>
      <w:r w:rsidR="00530083">
        <w:t>The "a=setup" attribute shall be present and set to 'passive' indicating that connection shall be initiated by the other endpoint (UE).</w:t>
      </w:r>
    </w:p>
    <w:p w14:paraId="29862002" w14:textId="77777777" w:rsidR="00530083" w:rsidRDefault="002F7100" w:rsidP="002F7100">
      <w:pPr>
        <w:pStyle w:val="B1"/>
      </w:pPr>
      <w:r>
        <w:rPr>
          <w:lang w:eastAsia="zh-CN"/>
        </w:rPr>
        <w:t>-</w:t>
      </w:r>
      <w:r>
        <w:rPr>
          <w:lang w:eastAsia="zh-CN"/>
        </w:rPr>
        <w:tab/>
      </w:r>
      <w:r w:rsidR="00530083">
        <w:rPr>
          <w:lang w:eastAsia="zh-CN"/>
        </w:rPr>
        <w:t>An "a= connection" attribute shall be present and set as "new" indicating that the UE will establish a new outgoing TCP connection towards the HTTP Server.</w:t>
      </w:r>
    </w:p>
    <w:p w14:paraId="1986C4EB" w14:textId="77777777" w:rsidR="00530083" w:rsidRDefault="002F7100" w:rsidP="002F7100">
      <w:pPr>
        <w:pStyle w:val="B1"/>
      </w:pPr>
      <w:r>
        <w:rPr>
          <w:lang w:eastAsia="zh-CN"/>
        </w:rPr>
        <w:t>-</w:t>
      </w:r>
      <w:r>
        <w:rPr>
          <w:lang w:eastAsia="zh-CN"/>
        </w:rPr>
        <w:tab/>
      </w:r>
      <w:r w:rsidR="00530083">
        <w:rPr>
          <w:rFonts w:hint="eastAsia"/>
          <w:lang w:eastAsia="zh-CN"/>
        </w:rPr>
        <w:t xml:space="preserve">An </w:t>
      </w:r>
      <w:r w:rsidR="00530083" w:rsidRPr="00C94967">
        <w:rPr>
          <w:lang w:eastAsia="zh-CN"/>
        </w:rPr>
        <w:t>a=repair-server-address:</w:t>
      </w:r>
      <w:r w:rsidR="00530083">
        <w:rPr>
          <w:rFonts w:hint="eastAsia"/>
          <w:lang w:eastAsia="zh-CN"/>
        </w:rPr>
        <w:t>uri to indicate the address of the repair server.</w:t>
      </w:r>
    </w:p>
    <w:p w14:paraId="623D3D31" w14:textId="77777777" w:rsidR="00530083" w:rsidRPr="0090021F" w:rsidRDefault="002F7100" w:rsidP="002F7100">
      <w:pPr>
        <w:pStyle w:val="B1"/>
      </w:pPr>
      <w:r>
        <w:t>-</w:t>
      </w:r>
      <w:r>
        <w:tab/>
      </w:r>
      <w:r w:rsidR="00530083" w:rsidRPr="009153EA">
        <w:t>the "b=" line shall contain the proposed bandwidth. Since the content download is unidirectional the bandwidth shall be set to 0.</w:t>
      </w:r>
      <w:r w:rsidR="00530083" w:rsidRPr="009153EA">
        <w:rPr>
          <w:rFonts w:ascii="Courier New" w:hAnsi="Courier New" w:cs="Courier New"/>
        </w:rPr>
        <w:t>(ex. b=AS:0)</w:t>
      </w:r>
      <w:r w:rsidR="00530083">
        <w:rPr>
          <w:lang w:eastAsia="zh-CN"/>
        </w:rPr>
        <w:t>.</w:t>
      </w:r>
    </w:p>
    <w:p w14:paraId="62616820" w14:textId="77777777" w:rsidR="00530083" w:rsidRPr="00E12F7A" w:rsidRDefault="00530083" w:rsidP="00530083">
      <w:pPr>
        <w:pStyle w:val="Heading3"/>
        <w:rPr>
          <w:lang w:eastAsia="zh-CN"/>
        </w:rPr>
      </w:pPr>
      <w:bookmarkStart w:id="240" w:name="_Toc517287177"/>
      <w:r>
        <w:rPr>
          <w:lang w:eastAsia="zh-CN"/>
        </w:rPr>
        <w:t>14</w:t>
      </w:r>
      <w:r>
        <w:rPr>
          <w:rFonts w:hint="eastAsia"/>
          <w:lang w:eastAsia="zh-CN"/>
        </w:rPr>
        <w:t>.2.</w:t>
      </w:r>
      <w:r>
        <w:rPr>
          <w:lang w:eastAsia="zh-CN"/>
        </w:rPr>
        <w:t>7</w:t>
      </w:r>
      <w:r w:rsidR="0028596B">
        <w:rPr>
          <w:lang w:eastAsia="zh-CN"/>
        </w:rPr>
        <w:tab/>
      </w:r>
      <w:r>
        <w:rPr>
          <w:lang w:eastAsia="zh-CN"/>
        </w:rPr>
        <w:t>Procedures at the HTTP Server</w:t>
      </w:r>
      <w:bookmarkEnd w:id="240"/>
    </w:p>
    <w:p w14:paraId="4DE47FF9" w14:textId="77777777" w:rsidR="00530083" w:rsidRPr="00530083" w:rsidRDefault="00530083" w:rsidP="00A14E16">
      <w:pPr>
        <w:rPr>
          <w:szCs w:val="24"/>
        </w:rPr>
      </w:pPr>
      <w:r>
        <w:rPr>
          <w:szCs w:val="24"/>
        </w:rPr>
        <w:t>In case of IMS-based file repair, u</w:t>
      </w:r>
      <w:r w:rsidRPr="00334D0C">
        <w:rPr>
          <w:szCs w:val="24"/>
        </w:rPr>
        <w:t xml:space="preserve">pon reception of the HTTP POST message received from the HTTP/SIP adapter, the HTTP server </w:t>
      </w:r>
      <w:r>
        <w:rPr>
          <w:szCs w:val="24"/>
        </w:rPr>
        <w:t>shall answer</w:t>
      </w:r>
      <w:r w:rsidRPr="00334D0C">
        <w:rPr>
          <w:szCs w:val="24"/>
        </w:rPr>
        <w:t xml:space="preserve"> to the HTTP/SIP adapter with a HTTP 200 OK response.</w:t>
      </w:r>
    </w:p>
    <w:p w14:paraId="520E3FF5" w14:textId="77777777" w:rsidR="00A14E16" w:rsidRPr="00E12F7A" w:rsidRDefault="00A14E16" w:rsidP="00A14E16">
      <w:pPr>
        <w:pStyle w:val="Heading2"/>
        <w:rPr>
          <w:lang w:eastAsia="zh-CN"/>
        </w:rPr>
      </w:pPr>
      <w:bookmarkStart w:id="241" w:name="_Toc517287178"/>
      <w:r>
        <w:rPr>
          <w:lang w:eastAsia="zh-CN"/>
        </w:rPr>
        <w:lastRenderedPageBreak/>
        <w:t>14</w:t>
      </w:r>
      <w:r w:rsidRPr="00E12F7A">
        <w:rPr>
          <w:lang w:eastAsia="zh-CN"/>
        </w:rPr>
        <w:t>.</w:t>
      </w:r>
      <w:r w:rsidRPr="00E12F7A">
        <w:rPr>
          <w:rFonts w:hint="eastAsia"/>
          <w:lang w:eastAsia="zh-CN"/>
        </w:rPr>
        <w:t>3</w:t>
      </w:r>
      <w:r w:rsidRPr="00E12F7A">
        <w:rPr>
          <w:lang w:eastAsia="zh-CN"/>
        </w:rPr>
        <w:tab/>
        <w:t xml:space="preserve">MBMS </w:t>
      </w:r>
      <w:r>
        <w:rPr>
          <w:rFonts w:hint="eastAsia"/>
          <w:lang w:eastAsia="zh-CN"/>
        </w:rPr>
        <w:t>Download</w:t>
      </w:r>
      <w:r w:rsidRPr="00E12F7A">
        <w:rPr>
          <w:lang w:eastAsia="zh-CN"/>
        </w:rPr>
        <w:t xml:space="preserve"> Session Teardown</w:t>
      </w:r>
      <w:bookmarkEnd w:id="241"/>
    </w:p>
    <w:p w14:paraId="07B8854E" w14:textId="77777777" w:rsidR="00A14E16" w:rsidRPr="00E12F7A" w:rsidRDefault="00A14E16" w:rsidP="00A14E16">
      <w:pPr>
        <w:pStyle w:val="Heading3"/>
        <w:rPr>
          <w:lang w:eastAsia="zh-CN"/>
        </w:rPr>
      </w:pPr>
      <w:bookmarkStart w:id="242" w:name="_Toc517287179"/>
      <w:r>
        <w:rPr>
          <w:lang w:eastAsia="zh-CN"/>
        </w:rPr>
        <w:t>14</w:t>
      </w:r>
      <w:r w:rsidRPr="00E12F7A">
        <w:rPr>
          <w:lang w:eastAsia="zh-CN"/>
        </w:rPr>
        <w:t>.3.1</w:t>
      </w:r>
      <w:r w:rsidRPr="00E12F7A">
        <w:rPr>
          <w:lang w:eastAsia="zh-CN"/>
        </w:rPr>
        <w:tab/>
        <w:t>General Description</w:t>
      </w:r>
      <w:bookmarkEnd w:id="242"/>
    </w:p>
    <w:p w14:paraId="4CDEB902" w14:textId="77777777" w:rsidR="00A14E16" w:rsidRDefault="00A14E16" w:rsidP="00A14E16">
      <w:pPr>
        <w:pStyle w:val="TH"/>
        <w:rPr>
          <w:rFonts w:hint="eastAsia"/>
          <w:lang w:eastAsia="zh-CN"/>
        </w:rPr>
      </w:pPr>
      <w:r>
        <w:object w:dxaOrig="7161" w:dyaOrig="2285" w14:anchorId="69EC30F8">
          <v:shape id="_x0000_i1066" type="#_x0000_t75" style="width:358.15pt;height:114.4pt" o:ole="">
            <v:imagedata r:id="rId62" o:title=""/>
          </v:shape>
          <o:OLEObject Type="Embed" ProgID="Visio.Drawing.11" ShapeID="_x0000_i1066" DrawAspect="Content" ObjectID="_1782981174" r:id="rId63"/>
        </w:object>
      </w:r>
    </w:p>
    <w:p w14:paraId="176C59FF" w14:textId="77777777" w:rsidR="00A14E16" w:rsidRDefault="00A14E16" w:rsidP="00A14E16">
      <w:pPr>
        <w:pStyle w:val="TF"/>
        <w:rPr>
          <w:rFonts w:hint="eastAsia"/>
          <w:lang w:eastAsia="zh-CN"/>
        </w:rPr>
      </w:pPr>
      <w:r w:rsidRPr="00047BA9">
        <w:rPr>
          <w:lang w:eastAsia="zh-CN"/>
        </w:rPr>
        <w:t xml:space="preserve">Figure </w:t>
      </w:r>
      <w:r>
        <w:rPr>
          <w:lang w:eastAsia="zh-CN"/>
        </w:rPr>
        <w:t>32</w:t>
      </w:r>
      <w:r w:rsidRPr="00047BA9">
        <w:rPr>
          <w:lang w:eastAsia="zh-CN"/>
        </w:rPr>
        <w:t xml:space="preserve">: MBMS </w:t>
      </w:r>
      <w:r>
        <w:rPr>
          <w:rFonts w:hint="eastAsia"/>
          <w:lang w:eastAsia="zh-CN"/>
        </w:rPr>
        <w:t>Download</w:t>
      </w:r>
      <w:r w:rsidRPr="00047BA9">
        <w:rPr>
          <w:lang w:eastAsia="zh-CN"/>
        </w:rPr>
        <w:t xml:space="preserve"> Session Termination</w:t>
      </w:r>
    </w:p>
    <w:p w14:paraId="32C53E11" w14:textId="77777777" w:rsidR="00A14E16" w:rsidRPr="00047BA9" w:rsidRDefault="00A14E16" w:rsidP="00A14E16">
      <w:pPr>
        <w:spacing w:afterLines="50" w:after="120"/>
        <w:rPr>
          <w:lang w:eastAsia="zh-CN"/>
        </w:rPr>
      </w:pPr>
      <w:r w:rsidRPr="00047BA9">
        <w:rPr>
          <w:rFonts w:hint="eastAsia"/>
          <w:lang w:eastAsia="zh-CN"/>
        </w:rPr>
        <w:t xml:space="preserve">Step </w:t>
      </w:r>
      <w:r w:rsidRPr="00047BA9">
        <w:rPr>
          <w:lang w:eastAsia="zh-CN"/>
        </w:rPr>
        <w:t>1</w:t>
      </w:r>
      <w:r w:rsidRPr="00047BA9">
        <w:rPr>
          <w:rFonts w:hint="eastAsia"/>
          <w:lang w:eastAsia="zh-CN"/>
        </w:rPr>
        <w:t>:</w:t>
      </w:r>
      <w:r w:rsidRPr="00047BA9">
        <w:rPr>
          <w:lang w:eastAsia="zh-CN"/>
        </w:rPr>
        <w:tab/>
        <w:t xml:space="preserve">UE receives </w:t>
      </w:r>
      <w:r>
        <w:rPr>
          <w:rFonts w:hint="eastAsia"/>
          <w:lang w:eastAsia="zh-CN"/>
        </w:rPr>
        <w:t>download</w:t>
      </w:r>
      <w:r w:rsidRPr="00047BA9">
        <w:rPr>
          <w:lang w:eastAsia="zh-CN"/>
        </w:rPr>
        <w:t xml:space="preserve"> content from the BM-SC.UPF</w:t>
      </w:r>
      <w:r w:rsidRPr="00047BA9">
        <w:rPr>
          <w:rFonts w:hint="eastAsia"/>
          <w:lang w:eastAsia="zh-CN"/>
        </w:rPr>
        <w:t>.</w:t>
      </w:r>
    </w:p>
    <w:p w14:paraId="53EACF04" w14:textId="77777777" w:rsidR="00A14E16" w:rsidRPr="00047BA9" w:rsidRDefault="00A14E16" w:rsidP="00A14E16">
      <w:pPr>
        <w:spacing w:afterLines="50" w:after="120"/>
        <w:rPr>
          <w:rFonts w:hint="eastAsia"/>
          <w:lang w:eastAsia="zh-CN"/>
        </w:rPr>
      </w:pPr>
      <w:r w:rsidRPr="00047BA9">
        <w:rPr>
          <w:rFonts w:hint="eastAsia"/>
          <w:lang w:eastAsia="zh-CN"/>
        </w:rPr>
        <w:t xml:space="preserve">Step </w:t>
      </w:r>
      <w:r w:rsidRPr="00047BA9">
        <w:rPr>
          <w:lang w:eastAsia="zh-CN"/>
        </w:rPr>
        <w:t>2</w:t>
      </w:r>
      <w:r w:rsidRPr="00047BA9">
        <w:rPr>
          <w:rFonts w:hint="eastAsia"/>
          <w:lang w:eastAsia="zh-CN"/>
        </w:rPr>
        <w:t xml:space="preserve">, </w:t>
      </w:r>
      <w:r w:rsidRPr="00047BA9">
        <w:rPr>
          <w:lang w:eastAsia="zh-CN"/>
        </w:rPr>
        <w:t>3</w:t>
      </w:r>
      <w:r w:rsidRPr="00047BA9">
        <w:rPr>
          <w:rFonts w:hint="eastAsia"/>
          <w:lang w:eastAsia="zh-CN"/>
        </w:rPr>
        <w:t>:</w:t>
      </w:r>
      <w:r w:rsidRPr="00047BA9">
        <w:rPr>
          <w:lang w:eastAsia="zh-CN"/>
        </w:rPr>
        <w:tab/>
      </w:r>
      <w:r w:rsidRPr="00047BA9">
        <w:rPr>
          <w:rFonts w:hint="eastAsia"/>
          <w:lang w:eastAsia="zh-CN"/>
        </w:rPr>
        <w:t xml:space="preserve">UE </w:t>
      </w:r>
      <w:r w:rsidRPr="00047BA9">
        <w:rPr>
          <w:lang w:eastAsia="zh-CN"/>
        </w:rPr>
        <w:t xml:space="preserve">initiates </w:t>
      </w:r>
      <w:r w:rsidRPr="00047BA9">
        <w:rPr>
          <w:rFonts w:hint="eastAsia"/>
          <w:lang w:eastAsia="zh-CN"/>
        </w:rPr>
        <w:t xml:space="preserve">a SIP </w:t>
      </w:r>
      <w:r w:rsidRPr="00047BA9">
        <w:rPr>
          <w:lang w:eastAsia="zh-CN"/>
        </w:rPr>
        <w:t xml:space="preserve">BYE </w:t>
      </w:r>
      <w:r w:rsidRPr="00047BA9">
        <w:rPr>
          <w:rFonts w:hint="eastAsia"/>
          <w:lang w:eastAsia="zh-CN"/>
        </w:rPr>
        <w:t xml:space="preserve">message to SCF, indicating which </w:t>
      </w:r>
      <w:r w:rsidRPr="00047BA9">
        <w:rPr>
          <w:lang w:eastAsia="zh-CN"/>
        </w:rPr>
        <w:t xml:space="preserve">MBMS </w:t>
      </w:r>
      <w:r>
        <w:rPr>
          <w:rFonts w:hint="eastAsia"/>
          <w:lang w:eastAsia="zh-CN"/>
        </w:rPr>
        <w:t>download</w:t>
      </w:r>
      <w:r w:rsidRPr="00047BA9">
        <w:rPr>
          <w:lang w:eastAsia="zh-CN"/>
        </w:rPr>
        <w:t xml:space="preserve"> session to close.</w:t>
      </w:r>
      <w:r w:rsidRPr="00047BA9">
        <w:rPr>
          <w:rFonts w:hint="eastAsia"/>
          <w:lang w:eastAsia="zh-CN"/>
        </w:rPr>
        <w:t xml:space="preserve"> </w:t>
      </w:r>
    </w:p>
    <w:p w14:paraId="7214B92C" w14:textId="77777777" w:rsidR="00A14E16" w:rsidRPr="00047BA9" w:rsidRDefault="00A14E16" w:rsidP="00A14E16">
      <w:pPr>
        <w:spacing w:afterLines="50" w:after="120"/>
        <w:rPr>
          <w:lang w:eastAsia="zh-CN"/>
        </w:rPr>
      </w:pPr>
      <w:r w:rsidRPr="00047BA9">
        <w:rPr>
          <w:rFonts w:hint="eastAsia"/>
          <w:lang w:eastAsia="zh-CN"/>
        </w:rPr>
        <w:t>Step 4</w:t>
      </w:r>
      <w:r w:rsidRPr="00047BA9">
        <w:rPr>
          <w:lang w:eastAsia="zh-CN"/>
        </w:rPr>
        <w:t>, 5</w:t>
      </w:r>
      <w:r w:rsidRPr="00047BA9">
        <w:rPr>
          <w:rFonts w:hint="eastAsia"/>
          <w:lang w:eastAsia="zh-CN"/>
        </w:rPr>
        <w:t>:</w:t>
      </w:r>
      <w:r w:rsidRPr="00047BA9">
        <w:rPr>
          <w:lang w:eastAsia="zh-CN"/>
        </w:rPr>
        <w:tab/>
      </w:r>
      <w:r w:rsidRPr="00047BA9">
        <w:rPr>
          <w:rFonts w:hint="eastAsia"/>
          <w:lang w:eastAsia="zh-CN"/>
        </w:rPr>
        <w:t xml:space="preserve">SCF responds UE with a SIP 200 OK message </w:t>
      </w:r>
      <w:r w:rsidRPr="00047BA9">
        <w:rPr>
          <w:lang w:eastAsia="zh-CN"/>
        </w:rPr>
        <w:t>when</w:t>
      </w:r>
      <w:r w:rsidRPr="00047BA9">
        <w:rPr>
          <w:rFonts w:hint="eastAsia"/>
          <w:lang w:eastAsia="zh-CN"/>
        </w:rPr>
        <w:t xml:space="preserve"> the SIP </w:t>
      </w:r>
      <w:r w:rsidRPr="00047BA9">
        <w:rPr>
          <w:lang w:eastAsia="zh-CN"/>
        </w:rPr>
        <w:t>BYE</w:t>
      </w:r>
      <w:r w:rsidRPr="00047BA9">
        <w:rPr>
          <w:rFonts w:hint="eastAsia"/>
          <w:lang w:eastAsia="zh-CN"/>
        </w:rPr>
        <w:t xml:space="preserve"> is successfully handled</w:t>
      </w:r>
      <w:r w:rsidRPr="00047BA9">
        <w:rPr>
          <w:lang w:eastAsia="zh-CN"/>
        </w:rPr>
        <w:t xml:space="preserve"> and session terminated</w:t>
      </w:r>
      <w:r w:rsidRPr="00047BA9">
        <w:rPr>
          <w:rFonts w:hint="eastAsia"/>
          <w:lang w:eastAsia="zh-CN"/>
        </w:rPr>
        <w:t>.</w:t>
      </w:r>
      <w:r w:rsidRPr="00047BA9">
        <w:rPr>
          <w:lang w:eastAsia="zh-CN"/>
        </w:rPr>
        <w:t xml:space="preserve"> At this stage, the UE can stop receiving the MBMS </w:t>
      </w:r>
      <w:r>
        <w:rPr>
          <w:rFonts w:hint="eastAsia"/>
          <w:lang w:eastAsia="zh-CN"/>
        </w:rPr>
        <w:t>download</w:t>
      </w:r>
      <w:r w:rsidRPr="00047BA9">
        <w:rPr>
          <w:lang w:eastAsia="zh-CN"/>
        </w:rPr>
        <w:t xml:space="preserve"> session.</w:t>
      </w:r>
    </w:p>
    <w:p w14:paraId="2010BC55" w14:textId="77777777" w:rsidR="00A14E16" w:rsidRPr="00047BA9" w:rsidRDefault="00A14E16" w:rsidP="00A14E16">
      <w:pPr>
        <w:spacing w:afterLines="50" w:after="120"/>
        <w:rPr>
          <w:lang w:eastAsia="zh-CN"/>
        </w:rPr>
      </w:pPr>
      <w:r w:rsidRPr="00047BA9">
        <w:rPr>
          <w:lang w:eastAsia="zh-CN"/>
        </w:rPr>
        <w:t>The UE may deactivate the according MBMS Bearer Service during steps 2 to 5 or after step 5. The deactivation is either according to the MBMS Broadcast Service deactivation (3GPP TS 23.246 [4]) or the MBMS Multicast Mode deactivation procedure (3GPP TS 23.246 [4]).</w:t>
      </w:r>
    </w:p>
    <w:p w14:paraId="3D15B95C" w14:textId="77777777" w:rsidR="00A14E16" w:rsidRPr="00E12F7A" w:rsidRDefault="00A14E16" w:rsidP="00A14E16">
      <w:pPr>
        <w:pStyle w:val="Heading3"/>
        <w:rPr>
          <w:lang w:eastAsia="zh-CN"/>
        </w:rPr>
      </w:pPr>
      <w:bookmarkStart w:id="243" w:name="_Toc517287180"/>
      <w:r>
        <w:rPr>
          <w:lang w:eastAsia="zh-CN"/>
        </w:rPr>
        <w:t>14</w:t>
      </w:r>
      <w:r w:rsidRPr="00E12F7A">
        <w:rPr>
          <w:lang w:eastAsia="zh-CN"/>
        </w:rPr>
        <w:t>.3</w:t>
      </w:r>
      <w:r w:rsidRPr="00E12F7A">
        <w:rPr>
          <w:rFonts w:hint="eastAsia"/>
          <w:lang w:eastAsia="zh-CN"/>
        </w:rPr>
        <w:t>.2</w:t>
      </w:r>
      <w:r w:rsidRPr="00E12F7A">
        <w:rPr>
          <w:lang w:eastAsia="zh-CN"/>
        </w:rPr>
        <w:tab/>
        <w:t>Procedures at the UE</w:t>
      </w:r>
      <w:bookmarkEnd w:id="243"/>
    </w:p>
    <w:p w14:paraId="0574C5E8" w14:textId="77777777" w:rsidR="00A14E16" w:rsidRPr="00047BA9" w:rsidRDefault="00A14E16" w:rsidP="00A14E16">
      <w:r w:rsidRPr="00047BA9">
        <w:t>The UE shall send a SIP BYE to the SCF.</w:t>
      </w:r>
    </w:p>
    <w:p w14:paraId="6BD913B2" w14:textId="77777777" w:rsidR="00A14E16" w:rsidRPr="00047BA9" w:rsidRDefault="00A14E16" w:rsidP="00A14E16">
      <w:r w:rsidRPr="00047BA9">
        <w:t xml:space="preserve">The UE may deactivate the according MBMS Bearer Service during steps 2 to 5 or after step 5 of clause </w:t>
      </w:r>
      <w:smartTag w:uri="urn:schemas-microsoft-com:office:smarttags" w:element="chsdate">
        <w:smartTagPr>
          <w:attr w:name="IsROCDate" w:val="False"/>
          <w:attr w:name="IsLunarDate" w:val="False"/>
          <w:attr w:name="Day" w:val="30"/>
          <w:attr w:name="Month" w:val="12"/>
          <w:attr w:name="Year" w:val="1899"/>
        </w:smartTagPr>
        <w:r w:rsidRPr="00047BA9">
          <w:t>8.3.5</w:t>
        </w:r>
      </w:smartTag>
      <w:r w:rsidRPr="00047BA9">
        <w:t>.1. The deactivation is either according to the MBMS Broadcast Service deactivation (3GPP TS 23.246 [4]) or the MBMS Multicast Mode deactivation procedure (3GPP TS 23.246 [4]).</w:t>
      </w:r>
    </w:p>
    <w:p w14:paraId="01D57945" w14:textId="77777777" w:rsidR="00A14E16" w:rsidRPr="00E12F7A" w:rsidRDefault="00A14E16" w:rsidP="00A14E16">
      <w:pPr>
        <w:pStyle w:val="Heading3"/>
        <w:rPr>
          <w:lang w:eastAsia="zh-CN"/>
        </w:rPr>
      </w:pPr>
      <w:bookmarkStart w:id="244" w:name="_Toc517287181"/>
      <w:r>
        <w:rPr>
          <w:lang w:eastAsia="zh-CN"/>
        </w:rPr>
        <w:t>14</w:t>
      </w:r>
      <w:r w:rsidRPr="00E12F7A">
        <w:rPr>
          <w:lang w:eastAsia="zh-CN"/>
        </w:rPr>
        <w:t>.3.3</w:t>
      </w:r>
      <w:r w:rsidRPr="00E12F7A">
        <w:rPr>
          <w:lang w:eastAsia="zh-CN"/>
        </w:rPr>
        <w:tab/>
        <w:t>Procedures at the IM CN Subsystem</w:t>
      </w:r>
      <w:bookmarkEnd w:id="244"/>
    </w:p>
    <w:p w14:paraId="759A0B3A" w14:textId="77777777" w:rsidR="00A14E16" w:rsidRPr="00047BA9" w:rsidRDefault="00A14E16" w:rsidP="00A14E16">
      <w:r w:rsidRPr="00047BA9">
        <w:t>The IM CN subsystem handles the SIP dialog as defined in 3GPP TS 23.228</w:t>
      </w:r>
      <w:r>
        <w:t xml:space="preserve"> </w:t>
      </w:r>
      <w:r w:rsidRPr="00047BA9">
        <w:t>[6].</w:t>
      </w:r>
    </w:p>
    <w:p w14:paraId="31ADB4FF" w14:textId="77777777" w:rsidR="00A14E16" w:rsidRPr="00E12F7A" w:rsidRDefault="00A14E16" w:rsidP="00A14E16">
      <w:pPr>
        <w:pStyle w:val="Heading3"/>
        <w:rPr>
          <w:lang w:eastAsia="zh-CN"/>
        </w:rPr>
      </w:pPr>
      <w:bookmarkStart w:id="245" w:name="_Toc517287182"/>
      <w:r>
        <w:rPr>
          <w:lang w:eastAsia="zh-CN"/>
        </w:rPr>
        <w:t>14</w:t>
      </w:r>
      <w:r w:rsidRPr="00E12F7A">
        <w:rPr>
          <w:lang w:eastAsia="zh-CN"/>
        </w:rPr>
        <w:t>.3.4</w:t>
      </w:r>
      <w:r w:rsidRPr="00E12F7A">
        <w:rPr>
          <w:lang w:eastAsia="zh-CN"/>
        </w:rPr>
        <w:tab/>
        <w:t>Procedures at the SCF</w:t>
      </w:r>
      <w:bookmarkEnd w:id="245"/>
    </w:p>
    <w:p w14:paraId="70056E08" w14:textId="77777777" w:rsidR="00A14E16" w:rsidRPr="00047BA9" w:rsidRDefault="00A14E16" w:rsidP="00A14E16">
      <w:r w:rsidRPr="00047BA9">
        <w:t>The SCF responds to the UE with a SIP 200 OK message after handling of the SIP BYE message.</w:t>
      </w:r>
    </w:p>
    <w:p w14:paraId="1B5B091E" w14:textId="77777777" w:rsidR="00A14E16" w:rsidRPr="00E12F7A" w:rsidRDefault="00A14E16" w:rsidP="00A14E16">
      <w:pPr>
        <w:pStyle w:val="Heading3"/>
        <w:rPr>
          <w:lang w:eastAsia="zh-CN"/>
        </w:rPr>
      </w:pPr>
      <w:bookmarkStart w:id="246" w:name="_Toc517287183"/>
      <w:r>
        <w:rPr>
          <w:lang w:eastAsia="zh-CN"/>
        </w:rPr>
        <w:t>14</w:t>
      </w:r>
      <w:r w:rsidRPr="00E12F7A">
        <w:rPr>
          <w:lang w:eastAsia="zh-CN"/>
        </w:rPr>
        <w:t>.3.5</w:t>
      </w:r>
      <w:r w:rsidRPr="00E12F7A">
        <w:rPr>
          <w:lang w:eastAsia="zh-CN"/>
        </w:rPr>
        <w:tab/>
        <w:t>Procedures at the BMSC.UPF</w:t>
      </w:r>
      <w:bookmarkEnd w:id="246"/>
    </w:p>
    <w:p w14:paraId="0E798012" w14:textId="77777777" w:rsidR="00A14E16" w:rsidRPr="00047BA9" w:rsidRDefault="00A14E16" w:rsidP="00A14E16">
      <w:r w:rsidRPr="00047BA9">
        <w:t>The BMSC.UPF is acting as described in 3GPP TS 23.246 [4].</w:t>
      </w:r>
    </w:p>
    <w:p w14:paraId="6632E08B" w14:textId="77777777" w:rsidR="002B47DC" w:rsidRPr="00E12F7A" w:rsidRDefault="002B47DC" w:rsidP="002B47DC">
      <w:pPr>
        <w:pStyle w:val="Heading2"/>
        <w:rPr>
          <w:lang w:eastAsia="zh-CN"/>
        </w:rPr>
      </w:pPr>
      <w:bookmarkStart w:id="247" w:name="_Toc517287184"/>
      <w:r>
        <w:rPr>
          <w:lang w:eastAsia="zh-CN"/>
        </w:rPr>
        <w:t>14</w:t>
      </w:r>
      <w:r w:rsidRPr="00E12F7A">
        <w:rPr>
          <w:lang w:eastAsia="zh-CN"/>
        </w:rPr>
        <w:t>.</w:t>
      </w:r>
      <w:r>
        <w:rPr>
          <w:lang w:eastAsia="zh-CN"/>
        </w:rPr>
        <w:t>4</w:t>
      </w:r>
      <w:r w:rsidRPr="00E12F7A">
        <w:rPr>
          <w:lang w:eastAsia="zh-CN"/>
        </w:rPr>
        <w:tab/>
      </w:r>
      <w:r>
        <w:rPr>
          <w:lang w:eastAsia="zh-CN"/>
        </w:rPr>
        <w:t xml:space="preserve">IMS-based </w:t>
      </w:r>
      <w:r w:rsidRPr="00E12F7A">
        <w:rPr>
          <w:lang w:eastAsia="zh-CN"/>
        </w:rPr>
        <w:t xml:space="preserve">MBMS </w:t>
      </w:r>
      <w:r>
        <w:rPr>
          <w:lang w:eastAsia="zh-CN"/>
        </w:rPr>
        <w:t>File Repair</w:t>
      </w:r>
      <w:r w:rsidRPr="00E12F7A">
        <w:rPr>
          <w:lang w:eastAsia="zh-CN"/>
        </w:rPr>
        <w:t xml:space="preserve"> Session Teardown</w:t>
      </w:r>
      <w:bookmarkEnd w:id="247"/>
    </w:p>
    <w:p w14:paraId="48DD2291" w14:textId="77777777" w:rsidR="002B47DC" w:rsidRDefault="002B47DC" w:rsidP="002B47DC">
      <w:pPr>
        <w:rPr>
          <w:noProof/>
        </w:rPr>
      </w:pPr>
      <w:r>
        <w:rPr>
          <w:noProof/>
        </w:rPr>
        <w:t>Identical SIP procedures for tearing down PSS download delivery sessions as described in clause 15.7 shall be used.</w:t>
      </w:r>
    </w:p>
    <w:p w14:paraId="6683E7FE" w14:textId="77777777" w:rsidR="00E17457" w:rsidRPr="00E12F7A" w:rsidRDefault="00E17457" w:rsidP="00E17457">
      <w:pPr>
        <w:pStyle w:val="Heading2"/>
        <w:rPr>
          <w:lang w:eastAsia="zh-CN"/>
        </w:rPr>
      </w:pPr>
      <w:bookmarkStart w:id="248" w:name="_Toc517287185"/>
      <w:r>
        <w:rPr>
          <w:lang w:eastAsia="zh-CN"/>
        </w:rPr>
        <w:lastRenderedPageBreak/>
        <w:t>14</w:t>
      </w:r>
      <w:r w:rsidRPr="00E12F7A">
        <w:rPr>
          <w:lang w:eastAsia="zh-CN"/>
        </w:rPr>
        <w:t>.</w:t>
      </w:r>
      <w:r>
        <w:rPr>
          <w:lang w:eastAsia="zh-CN"/>
        </w:rPr>
        <w:t>5</w:t>
      </w:r>
      <w:r w:rsidRPr="00E12F7A">
        <w:rPr>
          <w:lang w:eastAsia="zh-CN"/>
        </w:rPr>
        <w:tab/>
      </w:r>
      <w:r>
        <w:rPr>
          <w:lang w:eastAsia="zh-CN"/>
        </w:rPr>
        <w:t xml:space="preserve">IMS-based Switching from </w:t>
      </w:r>
      <w:r w:rsidRPr="00E12F7A">
        <w:rPr>
          <w:lang w:eastAsia="zh-CN"/>
        </w:rPr>
        <w:t xml:space="preserve">MBMS </w:t>
      </w:r>
      <w:r>
        <w:rPr>
          <w:rFonts w:hint="eastAsia"/>
          <w:lang w:eastAsia="zh-CN"/>
        </w:rPr>
        <w:t>Download</w:t>
      </w:r>
      <w:r>
        <w:rPr>
          <w:lang w:eastAsia="zh-CN"/>
        </w:rPr>
        <w:t xml:space="preserve"> to PSS Download</w:t>
      </w:r>
      <w:bookmarkEnd w:id="248"/>
    </w:p>
    <w:p w14:paraId="6D67FAE0" w14:textId="77777777" w:rsidR="00E17457" w:rsidRPr="00E12F7A" w:rsidRDefault="00E17457" w:rsidP="00E17457">
      <w:pPr>
        <w:pStyle w:val="Heading3"/>
        <w:rPr>
          <w:lang w:eastAsia="zh-CN"/>
        </w:rPr>
      </w:pPr>
      <w:bookmarkStart w:id="249" w:name="_Toc517287186"/>
      <w:r>
        <w:rPr>
          <w:lang w:eastAsia="zh-CN"/>
        </w:rPr>
        <w:t>14.5</w:t>
      </w:r>
      <w:r w:rsidRPr="00E12F7A">
        <w:rPr>
          <w:lang w:eastAsia="zh-CN"/>
        </w:rPr>
        <w:t>.1</w:t>
      </w:r>
      <w:r w:rsidRPr="00E12F7A">
        <w:rPr>
          <w:lang w:eastAsia="zh-CN"/>
        </w:rPr>
        <w:tab/>
        <w:t>General Description</w:t>
      </w:r>
      <w:bookmarkEnd w:id="249"/>
    </w:p>
    <w:p w14:paraId="49104A07" w14:textId="77777777" w:rsidR="00E17457" w:rsidRDefault="00E17457" w:rsidP="00E17457">
      <w:pPr>
        <w:pStyle w:val="TH"/>
        <w:rPr>
          <w:rFonts w:hint="eastAsia"/>
          <w:lang w:eastAsia="zh-CN"/>
        </w:rPr>
      </w:pPr>
      <w:r>
        <w:object w:dxaOrig="7160" w:dyaOrig="3985" w14:anchorId="251F89BE">
          <v:shape id="_x0000_i1067" type="#_x0000_t75" style="width:430.5pt;height:240pt" o:ole="">
            <v:imagedata r:id="rId64" o:title=""/>
          </v:shape>
          <o:OLEObject Type="Embed" ProgID="Visio.Drawing.11" ShapeID="_x0000_i1067" DrawAspect="Content" ObjectID="_1782981175" r:id="rId65"/>
        </w:object>
      </w:r>
    </w:p>
    <w:p w14:paraId="10F4C2B1" w14:textId="77777777" w:rsidR="00E17457" w:rsidRDefault="00E17457" w:rsidP="00E17457">
      <w:pPr>
        <w:pStyle w:val="TF"/>
        <w:rPr>
          <w:rFonts w:hint="eastAsia"/>
          <w:lang w:eastAsia="zh-CN"/>
        </w:rPr>
      </w:pPr>
      <w:r w:rsidRPr="00047BA9">
        <w:rPr>
          <w:lang w:eastAsia="zh-CN"/>
        </w:rPr>
        <w:t xml:space="preserve">Figure </w:t>
      </w:r>
      <w:r>
        <w:rPr>
          <w:lang w:eastAsia="zh-CN"/>
        </w:rPr>
        <w:t>32b: IMS-based Switching from MBMS Download to PSS download</w:t>
      </w:r>
    </w:p>
    <w:p w14:paraId="18DDB31B" w14:textId="77777777" w:rsidR="00E17457" w:rsidRDefault="00E17457" w:rsidP="00E17457">
      <w:pPr>
        <w:rPr>
          <w:lang w:eastAsia="zh-CN"/>
        </w:rPr>
      </w:pPr>
      <w:r w:rsidRPr="0081519E">
        <w:rPr>
          <w:lang w:eastAsia="zh-CN"/>
        </w:rPr>
        <w:t xml:space="preserve">Figure </w:t>
      </w:r>
      <w:r>
        <w:rPr>
          <w:lang w:eastAsia="zh-CN"/>
        </w:rPr>
        <w:t>32b gives an overview of</w:t>
      </w:r>
      <w:r w:rsidRPr="0081519E">
        <w:rPr>
          <w:lang w:eastAsia="zh-CN"/>
        </w:rPr>
        <w:t xml:space="preserve"> the</w:t>
      </w:r>
      <w:r w:rsidRPr="0081519E">
        <w:rPr>
          <w:rFonts w:hint="eastAsia"/>
          <w:lang w:eastAsia="zh-CN"/>
        </w:rPr>
        <w:t xml:space="preserve"> </w:t>
      </w:r>
      <w:r w:rsidRPr="0081519E">
        <w:rPr>
          <w:lang w:eastAsia="zh-CN"/>
        </w:rPr>
        <w:t>procedures</w:t>
      </w:r>
      <w:r w:rsidRPr="0081519E">
        <w:rPr>
          <w:rFonts w:hint="eastAsia"/>
          <w:lang w:eastAsia="zh-CN"/>
        </w:rPr>
        <w:t xml:space="preserve"> for </w:t>
      </w:r>
      <w:r>
        <w:rPr>
          <w:lang w:eastAsia="zh-CN"/>
        </w:rPr>
        <w:t>IMS-based switching from MBMS download to PSS download</w:t>
      </w:r>
      <w:r w:rsidRPr="0081519E">
        <w:rPr>
          <w:rFonts w:hint="eastAsia"/>
          <w:lang w:eastAsia="zh-CN"/>
        </w:rPr>
        <w:t>.</w:t>
      </w:r>
      <w:r w:rsidRPr="0081519E">
        <w:rPr>
          <w:lang w:eastAsia="zh-CN"/>
        </w:rPr>
        <w:t xml:space="preserve"> </w:t>
      </w:r>
      <w:r w:rsidRPr="00047BA9">
        <w:rPr>
          <w:lang w:eastAsia="ja-JP"/>
        </w:rPr>
        <w:t>The following steps are carried out:</w:t>
      </w:r>
    </w:p>
    <w:p w14:paraId="0C2CCC22" w14:textId="77777777" w:rsidR="00E17457" w:rsidRDefault="002F7100" w:rsidP="002F7100">
      <w:pPr>
        <w:pStyle w:val="B1"/>
      </w:pPr>
      <w:r>
        <w:t>-</w:t>
      </w:r>
      <w:r>
        <w:tab/>
      </w:r>
      <w:r w:rsidR="00E17457">
        <w:t>Step 1: The UE initiates the PSS download session and tears down the MBMS download session by sending a SIP Re-INVITE message to the IM CN subsystem including an SDP offer.</w:t>
      </w:r>
    </w:p>
    <w:p w14:paraId="2D9FE61B" w14:textId="77777777" w:rsidR="00E17457" w:rsidRDefault="002F7100" w:rsidP="002F7100">
      <w:pPr>
        <w:pStyle w:val="B1"/>
      </w:pPr>
      <w:r>
        <w:t>-</w:t>
      </w:r>
      <w:r>
        <w:tab/>
      </w:r>
      <w:r w:rsidR="00E17457">
        <w:t>Step 2: The IM CN subsystem forwards the SIP Re-INVITE message to the SCF.</w:t>
      </w:r>
    </w:p>
    <w:p w14:paraId="6A4B64A9" w14:textId="77777777" w:rsidR="00E17457" w:rsidRDefault="002F7100" w:rsidP="002F7100">
      <w:pPr>
        <w:pStyle w:val="B1"/>
      </w:pPr>
      <w:r>
        <w:t>-</w:t>
      </w:r>
      <w:r>
        <w:tab/>
      </w:r>
      <w:r w:rsidR="00E17457">
        <w:t>Step 3: The SCF verifies the user rights for the requested PSS download service</w:t>
      </w:r>
      <w:r w:rsidR="00E17457">
        <w:rPr>
          <w:rFonts w:hint="eastAsia"/>
          <w:lang w:eastAsia="zh-CN"/>
        </w:rPr>
        <w:t xml:space="preserve">, </w:t>
      </w:r>
      <w:r w:rsidR="00E17457" w:rsidRPr="00B912D8">
        <w:rPr>
          <w:rFonts w:hint="eastAsia"/>
          <w:lang w:eastAsia="zh-CN"/>
        </w:rPr>
        <w:t xml:space="preserve">selects a </w:t>
      </w:r>
      <w:r w:rsidR="00E17457" w:rsidRPr="00B912D8">
        <w:t>HTTP/SIP adapter</w:t>
      </w:r>
      <w:r w:rsidR="00E17457" w:rsidRPr="00B912D8">
        <w:rPr>
          <w:rFonts w:hint="eastAsia"/>
          <w:lang w:eastAsia="zh-CN"/>
        </w:rPr>
        <w:t>,</w:t>
      </w:r>
      <w:r w:rsidR="00E17457">
        <w:t xml:space="preserve"> and sends a SIP INVITE message to the HTTP/SIP adapter. Furthermore, </w:t>
      </w:r>
      <w:r w:rsidR="00E17457">
        <w:rPr>
          <w:szCs w:val="24"/>
        </w:rPr>
        <w:t>t</w:t>
      </w:r>
      <w:r w:rsidR="00E17457" w:rsidRPr="003D5ECC">
        <w:rPr>
          <w:szCs w:val="24"/>
        </w:rPr>
        <w:t xml:space="preserve">he SCF shall </w:t>
      </w:r>
      <w:r w:rsidR="00E17457" w:rsidRPr="00E85462">
        <w:rPr>
          <w:szCs w:val="24"/>
        </w:rPr>
        <w:t>tear down the FLUTE-based MBMS download session between the BMSC.UPF and UE.</w:t>
      </w:r>
    </w:p>
    <w:p w14:paraId="696192D7" w14:textId="77777777" w:rsidR="00E17457" w:rsidRDefault="002F7100" w:rsidP="002F7100">
      <w:pPr>
        <w:pStyle w:val="B1"/>
      </w:pPr>
      <w:r>
        <w:t>-</w:t>
      </w:r>
      <w:r>
        <w:tab/>
      </w:r>
      <w:r w:rsidR="00E17457">
        <w:t>Step 4: The HTTP/SIP adapter</w:t>
      </w:r>
      <w:r w:rsidR="00E17457">
        <w:rPr>
          <w:rFonts w:hint="eastAsia"/>
          <w:lang w:eastAsia="zh-CN"/>
        </w:rPr>
        <w:t xml:space="preserve"> </w:t>
      </w:r>
      <w:r w:rsidR="00E17457" w:rsidRPr="00B912D8">
        <w:rPr>
          <w:rFonts w:hint="eastAsia"/>
          <w:lang w:eastAsia="zh-CN"/>
        </w:rPr>
        <w:t>selects a HTTP Server</w:t>
      </w:r>
      <w:r w:rsidR="00E17457">
        <w:rPr>
          <w:lang w:eastAsia="zh-CN"/>
        </w:rPr>
        <w:t xml:space="preserve"> for the PSS download service</w:t>
      </w:r>
      <w:r w:rsidR="00E17457" w:rsidRPr="00B912D8">
        <w:rPr>
          <w:rFonts w:hint="eastAsia"/>
          <w:lang w:eastAsia="zh-CN"/>
        </w:rPr>
        <w:t>,</w:t>
      </w:r>
      <w:r w:rsidR="00E17457">
        <w:rPr>
          <w:rFonts w:hint="eastAsia"/>
          <w:lang w:eastAsia="zh-CN"/>
        </w:rPr>
        <w:t xml:space="preserve"> and</w:t>
      </w:r>
      <w:r w:rsidR="00E17457">
        <w:t xml:space="preserve"> sends an HTTP POST message to the HTTP server, including the IP address of the UE.</w:t>
      </w:r>
    </w:p>
    <w:p w14:paraId="5F4B2E13" w14:textId="77777777" w:rsidR="00E17457" w:rsidRDefault="002F7100" w:rsidP="002F7100">
      <w:pPr>
        <w:pStyle w:val="B1"/>
      </w:pPr>
      <w:r>
        <w:t>-</w:t>
      </w:r>
      <w:r>
        <w:tab/>
      </w:r>
      <w:r w:rsidR="00E17457">
        <w:t>Step 5: The HTTP server answers to the HTTP/SIP adapter with a HTTP 200 OK response.</w:t>
      </w:r>
    </w:p>
    <w:p w14:paraId="6233854A" w14:textId="77777777" w:rsidR="00E17457" w:rsidRDefault="002F7100" w:rsidP="002F7100">
      <w:pPr>
        <w:pStyle w:val="B1"/>
      </w:pPr>
      <w:r>
        <w:t>-</w:t>
      </w:r>
      <w:r>
        <w:tab/>
      </w:r>
      <w:r w:rsidR="00E17457">
        <w:t>Step 6: The HTTP/SIP adapter sends the SIP 200 OK answer to the SCF, including the URI of the HTTP server in the SDP answer.</w:t>
      </w:r>
    </w:p>
    <w:p w14:paraId="6D8D416B" w14:textId="77777777" w:rsidR="00E17457" w:rsidRDefault="002F7100" w:rsidP="002F7100">
      <w:pPr>
        <w:pStyle w:val="B1"/>
      </w:pPr>
      <w:r>
        <w:t>-</w:t>
      </w:r>
      <w:r>
        <w:tab/>
      </w:r>
      <w:r w:rsidR="00E17457">
        <w:t>Step 7: The SCF forwards the SIP 200 OK to the IM CN subsystem.</w:t>
      </w:r>
    </w:p>
    <w:p w14:paraId="5F13A865" w14:textId="77777777" w:rsidR="00E17457" w:rsidRDefault="002F7100" w:rsidP="002F7100">
      <w:pPr>
        <w:pStyle w:val="B1"/>
      </w:pPr>
      <w:r>
        <w:t>-</w:t>
      </w:r>
      <w:r>
        <w:tab/>
      </w:r>
      <w:r w:rsidR="00E17457">
        <w:t>Step 8: The IM CN subsystem forwards the SIP 200 OK to the UE.</w:t>
      </w:r>
    </w:p>
    <w:p w14:paraId="103014B8" w14:textId="77777777" w:rsidR="00E17457" w:rsidRDefault="002F7100" w:rsidP="002F7100">
      <w:pPr>
        <w:pStyle w:val="B1"/>
      </w:pPr>
      <w:r>
        <w:t>-</w:t>
      </w:r>
      <w:r>
        <w:tab/>
      </w:r>
      <w:r w:rsidR="00E17457">
        <w:t xml:space="preserve">Step 9: The </w:t>
      </w:r>
      <w:r w:rsidR="00E17457">
        <w:rPr>
          <w:szCs w:val="24"/>
        </w:rPr>
        <w:t>UE leaves the MBMS download session</w:t>
      </w:r>
      <w:r w:rsidR="00E17457" w:rsidRPr="00FB1E6C">
        <w:rPr>
          <w:szCs w:val="24"/>
        </w:rPr>
        <w:t xml:space="preserve"> </w:t>
      </w:r>
      <w:r w:rsidR="00E17457">
        <w:rPr>
          <w:szCs w:val="24"/>
        </w:rPr>
        <w:t xml:space="preserve">and </w:t>
      </w:r>
      <w:r w:rsidR="00E17457">
        <w:t>sends HTTP request(s) to the URI obtained from the SIP 200 OK message to execute PSS download procedures. The HTTP server delivers the requested content file(s) for PSS download in the HTTP response(s) to the UE.</w:t>
      </w:r>
    </w:p>
    <w:p w14:paraId="1F978B25" w14:textId="77777777" w:rsidR="00E17457" w:rsidRPr="00E12F7A" w:rsidRDefault="00E17457" w:rsidP="00E17457">
      <w:pPr>
        <w:pStyle w:val="Heading3"/>
        <w:rPr>
          <w:lang w:eastAsia="zh-CN"/>
        </w:rPr>
      </w:pPr>
      <w:bookmarkStart w:id="250" w:name="_Toc517287187"/>
      <w:r>
        <w:rPr>
          <w:lang w:eastAsia="zh-CN"/>
        </w:rPr>
        <w:t>14.5</w:t>
      </w:r>
      <w:r w:rsidRPr="00E12F7A">
        <w:rPr>
          <w:rFonts w:hint="eastAsia"/>
          <w:lang w:eastAsia="zh-CN"/>
        </w:rPr>
        <w:t>.2</w:t>
      </w:r>
      <w:r w:rsidRPr="00E12F7A">
        <w:rPr>
          <w:lang w:eastAsia="zh-CN"/>
        </w:rPr>
        <w:tab/>
        <w:t>Procedures at the UE</w:t>
      </w:r>
      <w:bookmarkEnd w:id="250"/>
    </w:p>
    <w:p w14:paraId="13C1DC0B" w14:textId="77777777" w:rsidR="00E17457" w:rsidRDefault="00E17457" w:rsidP="00E17457">
      <w:r>
        <w:rPr>
          <w:color w:val="000000"/>
          <w:lang w:val="en-US"/>
        </w:rPr>
        <w:t>The UE shall tear</w:t>
      </w:r>
      <w:r w:rsidRPr="0033305A">
        <w:rPr>
          <w:color w:val="000000"/>
          <w:lang w:val="en-US"/>
        </w:rPr>
        <w:t xml:space="preserve"> down the</w:t>
      </w:r>
      <w:r w:rsidRPr="0033305A">
        <w:rPr>
          <w:szCs w:val="24"/>
        </w:rPr>
        <w:t xml:space="preserve"> FLUTE-based MBMS</w:t>
      </w:r>
      <w:r>
        <w:rPr>
          <w:szCs w:val="24"/>
        </w:rPr>
        <w:t xml:space="preserve"> download session and initiate</w:t>
      </w:r>
      <w:r w:rsidRPr="0033305A">
        <w:rPr>
          <w:szCs w:val="24"/>
        </w:rPr>
        <w:t xml:space="preserve"> </w:t>
      </w:r>
      <w:r>
        <w:rPr>
          <w:szCs w:val="24"/>
        </w:rPr>
        <w:t>the PSS download</w:t>
      </w:r>
      <w:r w:rsidRPr="0033305A">
        <w:rPr>
          <w:szCs w:val="24"/>
        </w:rPr>
        <w:t xml:space="preserve"> service, by issuing a SIP Re-INVITE </w:t>
      </w:r>
      <w:r w:rsidRPr="0033305A">
        <w:rPr>
          <w:rFonts w:eastAsia="SimSun"/>
          <w:szCs w:val="24"/>
          <w:lang w:eastAsia="zh-CN"/>
        </w:rPr>
        <w:t>sent to the IM CN subsystem</w:t>
      </w:r>
      <w:r w:rsidRPr="0033305A">
        <w:rPr>
          <w:szCs w:val="24"/>
        </w:rPr>
        <w:t>. An SDP offer and R</w:t>
      </w:r>
      <w:r>
        <w:rPr>
          <w:szCs w:val="24"/>
        </w:rPr>
        <w:t>equest-URI pointed to the HTTP</w:t>
      </w:r>
      <w:r w:rsidRPr="0033305A">
        <w:rPr>
          <w:szCs w:val="24"/>
        </w:rPr>
        <w:t xml:space="preserve"> server </w:t>
      </w:r>
      <w:r>
        <w:rPr>
          <w:szCs w:val="24"/>
        </w:rPr>
        <w:t>shall be</w:t>
      </w:r>
      <w:r w:rsidRPr="0033305A">
        <w:rPr>
          <w:szCs w:val="24"/>
        </w:rPr>
        <w:t xml:space="preserve"> </w:t>
      </w:r>
      <w:r w:rsidRPr="0033305A">
        <w:rPr>
          <w:szCs w:val="24"/>
        </w:rPr>
        <w:lastRenderedPageBreak/>
        <w:t>included in the SIP Re-</w:t>
      </w:r>
      <w:r>
        <w:rPr>
          <w:szCs w:val="24"/>
        </w:rPr>
        <w:t>INVITE message to initiate the PSS download service</w:t>
      </w:r>
      <w:r w:rsidRPr="006D2BD4">
        <w:rPr>
          <w:szCs w:val="24"/>
        </w:rPr>
        <w:t xml:space="preserve">. </w:t>
      </w:r>
      <w:r>
        <w:t>The content of the SIP Re-INVITE shall be as follows:</w:t>
      </w:r>
    </w:p>
    <w:p w14:paraId="0F233E0F" w14:textId="77777777" w:rsidR="00E17457" w:rsidRDefault="00012190" w:rsidP="00012190">
      <w:pPr>
        <w:pStyle w:val="B1"/>
      </w:pPr>
      <w:r>
        <w:t>-</w:t>
      </w:r>
      <w:r>
        <w:tab/>
      </w:r>
      <w:r w:rsidR="00E17457">
        <w:t>The Request URI is related to the session the user wants to activate The Request-URI shall be composed of a user and domain part as defined as follows:</w:t>
      </w:r>
    </w:p>
    <w:p w14:paraId="5610716E" w14:textId="77777777" w:rsidR="00E17457" w:rsidRDefault="00012190" w:rsidP="00012190">
      <w:pPr>
        <w:pStyle w:val="B20"/>
      </w:pPr>
      <w:r>
        <w:t>-</w:t>
      </w:r>
      <w:r>
        <w:tab/>
      </w:r>
      <w:r w:rsidR="00E17457">
        <w:t xml:space="preserve">The user part contains the content identifier, retrieved from user service description </w:t>
      </w:r>
      <w:smartTag w:uri="urn:schemas-microsoft-com:office:smarttags" w:element="PersonName">
        <w:r w:rsidR="00E17457">
          <w:t>info</w:t>
        </w:r>
      </w:smartTag>
      <w:r w:rsidR="00E17457">
        <w:t>rmation from SSF</w:t>
      </w:r>
    </w:p>
    <w:p w14:paraId="4FDC7AB4" w14:textId="77777777" w:rsidR="00E17457" w:rsidRDefault="00012190" w:rsidP="00012190">
      <w:pPr>
        <w:pStyle w:val="B1"/>
      </w:pPr>
      <w:r>
        <w:t>-</w:t>
      </w:r>
      <w:r>
        <w:tab/>
        <w:t>-</w:t>
      </w:r>
      <w:r>
        <w:tab/>
      </w:r>
      <w:r w:rsidR="00E17457">
        <w:t>The domain part is the Service Provider domain name, obtained from SSF.</w:t>
      </w:r>
    </w:p>
    <w:p w14:paraId="585C1AE3" w14:textId="77777777" w:rsidR="00E17457" w:rsidRDefault="00012190" w:rsidP="00012190">
      <w:pPr>
        <w:pStyle w:val="B1"/>
      </w:pPr>
      <w:r>
        <w:t>-</w:t>
      </w:r>
      <w:r>
        <w:tab/>
      </w:r>
      <w:r w:rsidR="00E17457">
        <w:t>The To header shall contain the same URI as in the Request URI.</w:t>
      </w:r>
    </w:p>
    <w:p w14:paraId="60806BF3" w14:textId="77777777" w:rsidR="00E17457" w:rsidRPr="00A35EB7" w:rsidRDefault="00012190" w:rsidP="00012190">
      <w:pPr>
        <w:pStyle w:val="B1"/>
      </w:pPr>
      <w:r>
        <w:t>-</w:t>
      </w:r>
      <w:r>
        <w:tab/>
      </w:r>
      <w:r w:rsidR="00E17457">
        <w:t>The From header shall indicate the public user identity of the user.</w:t>
      </w:r>
    </w:p>
    <w:p w14:paraId="39BA424A" w14:textId="77777777" w:rsidR="00E17457" w:rsidRPr="00621BDD" w:rsidRDefault="00E17457" w:rsidP="00E17457">
      <w:r>
        <w:t xml:space="preserve">The content identifier shall be retrieved from service selection </w:t>
      </w:r>
      <w:smartTag w:uri="urn:schemas-microsoft-com:office:smarttags" w:element="PersonName">
        <w:r>
          <w:t>info</w:t>
        </w:r>
      </w:smartTag>
      <w:r>
        <w:t>rmation.</w:t>
      </w:r>
    </w:p>
    <w:p w14:paraId="398DD1C5" w14:textId="77777777" w:rsidR="00E17457" w:rsidRDefault="00E17457" w:rsidP="00E17457">
      <w:pPr>
        <w:rPr>
          <w:color w:val="000000"/>
          <w:lang w:eastAsia="zh-CN"/>
        </w:rPr>
      </w:pPr>
      <w:r w:rsidRPr="00AE7FC7">
        <w:t xml:space="preserve">An SDP offer shall be included in the </w:t>
      </w:r>
      <w:r>
        <w:t xml:space="preserve">SIP </w:t>
      </w:r>
      <w:r w:rsidRPr="00AE7FC7">
        <w:t>Re-INVITE</w:t>
      </w:r>
      <w:r>
        <w:t xml:space="preserve"> request. The SDP media parameters should describe the PSS download session and </w:t>
      </w:r>
      <w:r>
        <w:rPr>
          <w:color w:val="000000"/>
          <w:lang w:eastAsia="zh-CN"/>
        </w:rPr>
        <w:t>shall be set as follows:</w:t>
      </w:r>
    </w:p>
    <w:p w14:paraId="10B557F3" w14:textId="77777777" w:rsidR="00E17457" w:rsidRDefault="00012190" w:rsidP="00012190">
      <w:pPr>
        <w:pStyle w:val="B1"/>
        <w:rPr>
          <w:lang w:eastAsia="zh-CN"/>
        </w:rPr>
      </w:pPr>
      <w:r>
        <w:rPr>
          <w:lang w:eastAsia="zh-CN"/>
        </w:rPr>
        <w:t>-</w:t>
      </w:r>
      <w:r>
        <w:rPr>
          <w:lang w:eastAsia="zh-CN"/>
        </w:rPr>
        <w:tab/>
      </w:r>
      <w:r w:rsidR="00E17457">
        <w:rPr>
          <w:lang w:eastAsia="zh-CN"/>
        </w:rPr>
        <w:t>a 'm' line for an HTTP-based download session of format: m=&lt;media&gt; &lt;port&gt; &lt;transport&gt; &lt;fmt&gt;</w:t>
      </w:r>
    </w:p>
    <w:p w14:paraId="17FBAF8A" w14:textId="77777777" w:rsidR="00E17457" w:rsidRDefault="00012190" w:rsidP="00012190">
      <w:pPr>
        <w:pStyle w:val="B20"/>
        <w:rPr>
          <w:lang w:eastAsia="zh-CN"/>
        </w:rPr>
      </w:pPr>
      <w:r>
        <w:rPr>
          <w:lang w:eastAsia="zh-CN"/>
        </w:rPr>
        <w:t>-</w:t>
      </w:r>
      <w:r>
        <w:rPr>
          <w:lang w:eastAsia="zh-CN"/>
        </w:rPr>
        <w:tab/>
      </w:r>
      <w:r w:rsidR="00E17457">
        <w:rPr>
          <w:lang w:eastAsia="zh-CN"/>
        </w:rPr>
        <w:t>-</w:t>
      </w:r>
      <w:r w:rsidR="00E17457">
        <w:rPr>
          <w:lang w:eastAsia="zh-CN"/>
        </w:rPr>
        <w:tab/>
        <w:t>The media field shall have a value of "application".</w:t>
      </w:r>
    </w:p>
    <w:p w14:paraId="2D8A05B2" w14:textId="77777777" w:rsidR="00E17457" w:rsidRDefault="00012190" w:rsidP="00012190">
      <w:pPr>
        <w:pStyle w:val="B20"/>
        <w:rPr>
          <w:lang w:eastAsia="zh-CN"/>
        </w:rPr>
      </w:pPr>
      <w:r>
        <w:rPr>
          <w:lang w:eastAsia="zh-CN"/>
        </w:rPr>
        <w:t>-</w:t>
      </w:r>
      <w:r>
        <w:rPr>
          <w:lang w:eastAsia="zh-CN"/>
        </w:rPr>
        <w:tab/>
      </w:r>
      <w:r w:rsidR="00E17457">
        <w:rPr>
          <w:lang w:eastAsia="zh-CN"/>
        </w:rPr>
        <w:t>-</w:t>
      </w:r>
      <w:r w:rsidR="00E17457">
        <w:rPr>
          <w:lang w:eastAsia="zh-CN"/>
        </w:rPr>
        <w:tab/>
        <w:t>The port field shall be set to a value of 9, which is the discard port. See RFC 4145 [13] and RFC 4572 [14].</w:t>
      </w:r>
    </w:p>
    <w:p w14:paraId="230938DC" w14:textId="77777777" w:rsidR="00E17457" w:rsidRDefault="00012190" w:rsidP="00012190">
      <w:pPr>
        <w:pStyle w:val="B20"/>
        <w:rPr>
          <w:i/>
          <w:iCs/>
          <w:szCs w:val="22"/>
          <w:lang w:eastAsia="zh-CN"/>
        </w:rPr>
      </w:pPr>
      <w:r>
        <w:t>-</w:t>
      </w:r>
      <w:r>
        <w:tab/>
      </w:r>
      <w:r w:rsidR="00E17457">
        <w:t>-</w:t>
      </w:r>
      <w:r w:rsidR="00E17457">
        <w:tab/>
        <w:t>T</w:t>
      </w:r>
      <w:r w:rsidR="00E17457">
        <w:rPr>
          <w:lang w:eastAsia="zh-CN"/>
        </w:rPr>
        <w:t>he transport field shall be set to TCP or TCP/TLS. The former is used when HTTP runs directly on top of TCP and the latter is used when HTTP runs on top of TLS, which in turn runs on top of TCP.</w:t>
      </w:r>
    </w:p>
    <w:p w14:paraId="33D7166E" w14:textId="77777777" w:rsidR="00E17457" w:rsidRDefault="00012190" w:rsidP="00012190">
      <w:pPr>
        <w:pStyle w:val="B20"/>
        <w:rPr>
          <w:lang w:eastAsia="zh-CN"/>
        </w:rPr>
      </w:pPr>
      <w:r>
        <w:rPr>
          <w:lang w:eastAsia="zh-CN"/>
        </w:rPr>
        <w:t>-</w:t>
      </w:r>
      <w:r>
        <w:rPr>
          <w:lang w:eastAsia="zh-CN"/>
        </w:rPr>
        <w:tab/>
      </w:r>
      <w:r w:rsidR="00E17457">
        <w:rPr>
          <w:lang w:eastAsia="zh-CN"/>
        </w:rPr>
        <w:t>-</w:t>
      </w:r>
      <w:r w:rsidR="00E17457">
        <w:rPr>
          <w:lang w:eastAsia="zh-CN"/>
        </w:rPr>
        <w:tab/>
        <w:t xml:space="preserve">The &lt;fmt&gt; parameter shall be included and shall be set to </w:t>
      </w:r>
      <w:r w:rsidR="00E17457">
        <w:rPr>
          <w:i/>
          <w:iCs/>
          <w:szCs w:val="22"/>
          <w:lang w:eastAsia="zh-CN"/>
        </w:rPr>
        <w:t>3gpp_http.</w:t>
      </w:r>
    </w:p>
    <w:p w14:paraId="5D8450E0" w14:textId="77777777" w:rsidR="00E17457" w:rsidRDefault="00E17457" w:rsidP="00E17457">
      <w:pPr>
        <w:pStyle w:val="NO"/>
        <w:rPr>
          <w:lang w:eastAsia="zh-CN"/>
        </w:rPr>
      </w:pPr>
      <w:r>
        <w:rPr>
          <w:lang w:eastAsia="zh-CN"/>
        </w:rPr>
        <w:t xml:space="preserve">NOTE: the </w:t>
      </w:r>
      <w:r>
        <w:rPr>
          <w:i/>
          <w:iCs/>
          <w:lang w:eastAsia="zh-CN"/>
        </w:rPr>
        <w:t>3gpp_http</w:t>
      </w:r>
      <w:r>
        <w:rPr>
          <w:lang w:eastAsia="zh-CN"/>
        </w:rPr>
        <w:t xml:space="preserve"> application format should have a new MIME subtype registered in IANA.</w:t>
      </w:r>
    </w:p>
    <w:p w14:paraId="381F9630" w14:textId="77777777" w:rsidR="00E17457" w:rsidRDefault="00E17457" w:rsidP="00E17457">
      <w:pPr>
        <w:pStyle w:val="B20"/>
        <w:rPr>
          <w:lang w:eastAsia="zh-CN"/>
        </w:rPr>
      </w:pPr>
      <w:r>
        <w:rPr>
          <w:lang w:eastAsia="zh-CN"/>
        </w:rPr>
        <w:t>-</w:t>
      </w:r>
      <w:r>
        <w:rPr>
          <w:lang w:eastAsia="zh-CN"/>
        </w:rPr>
        <w:tab/>
        <w:t>An "a=setup" attribute shall be present and set to "active" indicating that the UE will initiate an outgoing TCP connection to the HTTP Server.</w:t>
      </w:r>
    </w:p>
    <w:p w14:paraId="2ED19019" w14:textId="77777777" w:rsidR="00E17457" w:rsidRDefault="00E17457" w:rsidP="00E17457">
      <w:pPr>
        <w:pStyle w:val="B20"/>
        <w:rPr>
          <w:lang w:eastAsia="zh-CN"/>
        </w:rPr>
      </w:pPr>
      <w:r>
        <w:rPr>
          <w:lang w:eastAsia="zh-CN"/>
        </w:rPr>
        <w:t>-</w:t>
      </w:r>
      <w:r>
        <w:rPr>
          <w:lang w:eastAsia="zh-CN"/>
        </w:rPr>
        <w:tab/>
        <w:t>An "a= connection" attribute shall be present and set as "new" indicating that the UE will establish a new outgoing TCP connection towards the HTTP Server.</w:t>
      </w:r>
    </w:p>
    <w:p w14:paraId="3891CEB2" w14:textId="77777777" w:rsidR="00E17457" w:rsidRDefault="00E17457" w:rsidP="00E17457">
      <w:pPr>
        <w:pStyle w:val="B20"/>
        <w:rPr>
          <w:lang w:eastAsia="zh-CN"/>
        </w:rPr>
      </w:pPr>
      <w:r>
        <w:rPr>
          <w:lang w:eastAsia="zh-CN"/>
        </w:rPr>
        <w:t>-</w:t>
      </w:r>
      <w:r>
        <w:rPr>
          <w:lang w:eastAsia="zh-CN"/>
        </w:rPr>
        <w:tab/>
        <w:t xml:space="preserve">A "c" line shall include the network type with the value set to IN, the address type set to IP4 or IP6 and IP address of the flow of the related HTTP download channel  (ex. </w:t>
      </w:r>
      <w:r>
        <w:rPr>
          <w:rFonts w:ascii="Courier" w:hAnsi="Courier" w:cs="Courier"/>
          <w:lang w:eastAsia="zh-CN"/>
        </w:rPr>
        <w:t>c=IN IP4 &lt;IP_ADDRESS</w:t>
      </w:r>
      <w:r>
        <w:rPr>
          <w:lang w:eastAsia="zh-CN"/>
        </w:rPr>
        <w:t>&gt;).</w:t>
      </w:r>
    </w:p>
    <w:p w14:paraId="4CB364AB" w14:textId="77777777" w:rsidR="00E17457" w:rsidRDefault="00E17457" w:rsidP="00E17457">
      <w:pPr>
        <w:pStyle w:val="B20"/>
        <w:rPr>
          <w:lang w:eastAsia="zh-CN"/>
        </w:rPr>
      </w:pPr>
      <w:r>
        <w:rPr>
          <w:lang w:eastAsia="zh-CN"/>
        </w:rPr>
        <w:t>-</w:t>
      </w:r>
      <w:r>
        <w:rPr>
          <w:lang w:eastAsia="zh-CN"/>
        </w:rPr>
        <w:tab/>
        <w:t>Optionally a "b=" line may contain the proposed bandwidth. If the user has fetched the bandwidth required for this particular content delivery channel during service selection retrieval, the bandwidth attribute at media level shall be set to this value. Otherwise, this attribute shall be set to a pre-configured value;</w:t>
      </w:r>
      <w:r>
        <w:rPr>
          <w:lang w:eastAsia="zh-CN"/>
        </w:rPr>
        <w:br/>
        <w:t>(ex. b=AS:15000)</w:t>
      </w:r>
    </w:p>
    <w:p w14:paraId="1929E471" w14:textId="77777777" w:rsidR="00E17457" w:rsidRDefault="00E17457" w:rsidP="00E17457">
      <w:r w:rsidRPr="00957446">
        <w:t>Once the UE has received the SIP 200 OK from the</w:t>
      </w:r>
      <w:r>
        <w:t xml:space="preserve"> HTTP/SIP adapter</w:t>
      </w:r>
      <w:r w:rsidRPr="00957446">
        <w:t>, it sends the HTTP GET request to the URL obtained in download session description.</w:t>
      </w:r>
      <w:r w:rsidRPr="003C6122">
        <w:t xml:space="preserve"> The HTTP </w:t>
      </w:r>
      <w:r w:rsidR="001C2626">
        <w:t>"</w:t>
      </w:r>
      <w:r w:rsidRPr="003C6122">
        <w:t>Connection</w:t>
      </w:r>
      <w:r w:rsidR="001C2626">
        <w:t>"</w:t>
      </w:r>
      <w:r w:rsidRPr="003C6122">
        <w:t xml:space="preserve"> header shall be set to </w:t>
      </w:r>
      <w:r w:rsidR="001C2626">
        <w:t>"</w:t>
      </w:r>
      <w:r w:rsidRPr="003C6122">
        <w:t>Keep-Alive</w:t>
      </w:r>
      <w:r w:rsidR="001C2626">
        <w:t>"</w:t>
      </w:r>
      <w:r w:rsidRPr="003C6122">
        <w:t xml:space="preserve"> to require persistent TCP connection.</w:t>
      </w:r>
    </w:p>
    <w:p w14:paraId="772D813D" w14:textId="77777777" w:rsidR="00E17457" w:rsidRPr="00E12F7A" w:rsidRDefault="00E17457" w:rsidP="00E17457">
      <w:pPr>
        <w:pStyle w:val="Heading3"/>
        <w:rPr>
          <w:lang w:eastAsia="zh-CN"/>
        </w:rPr>
      </w:pPr>
      <w:bookmarkStart w:id="251" w:name="_Toc517287188"/>
      <w:r>
        <w:rPr>
          <w:lang w:eastAsia="zh-CN"/>
        </w:rPr>
        <w:t>14.5</w:t>
      </w:r>
      <w:r w:rsidRPr="00E12F7A">
        <w:rPr>
          <w:lang w:eastAsia="zh-CN"/>
        </w:rPr>
        <w:t>.3</w:t>
      </w:r>
      <w:r w:rsidRPr="00E12F7A">
        <w:rPr>
          <w:lang w:eastAsia="zh-CN"/>
        </w:rPr>
        <w:tab/>
        <w:t>Procedures at the IM CN Subsystem</w:t>
      </w:r>
      <w:bookmarkEnd w:id="251"/>
    </w:p>
    <w:p w14:paraId="27C3F839" w14:textId="77777777" w:rsidR="00E17457" w:rsidRDefault="00E17457" w:rsidP="00E17457">
      <w:r>
        <w:t>The IM CN subsystem shall forward the SIP Re-INVITE from the UE to the SCF.</w:t>
      </w:r>
    </w:p>
    <w:p w14:paraId="24166E50" w14:textId="77777777" w:rsidR="00E17457" w:rsidRDefault="00E17457" w:rsidP="00E17457">
      <w:r>
        <w:t>Upon reception of the SIP 200 OK from the SCF, the IM CN subsystem shall forward the SIP 200 OK to the UE.</w:t>
      </w:r>
    </w:p>
    <w:p w14:paraId="0B92B11B" w14:textId="77777777" w:rsidR="00E17457" w:rsidRPr="00047BA9" w:rsidRDefault="00E17457" w:rsidP="00E17457">
      <w:r>
        <w:t>The IM CN Subsystem handles the SIP dialog as defined in 3GPP TS 23.228 [6].</w:t>
      </w:r>
    </w:p>
    <w:p w14:paraId="15A11B93" w14:textId="77777777" w:rsidR="00E17457" w:rsidRPr="00E12F7A" w:rsidRDefault="00E17457" w:rsidP="00E17457">
      <w:pPr>
        <w:pStyle w:val="Heading3"/>
        <w:rPr>
          <w:lang w:eastAsia="zh-CN"/>
        </w:rPr>
      </w:pPr>
      <w:bookmarkStart w:id="252" w:name="_Toc517287189"/>
      <w:r>
        <w:rPr>
          <w:lang w:eastAsia="zh-CN"/>
        </w:rPr>
        <w:t>14.5</w:t>
      </w:r>
      <w:r w:rsidRPr="00E12F7A">
        <w:rPr>
          <w:lang w:eastAsia="zh-CN"/>
        </w:rPr>
        <w:t>.4</w:t>
      </w:r>
      <w:r w:rsidRPr="00E12F7A">
        <w:rPr>
          <w:lang w:eastAsia="zh-CN"/>
        </w:rPr>
        <w:tab/>
        <w:t>Procedures at the SCF</w:t>
      </w:r>
      <w:bookmarkEnd w:id="252"/>
    </w:p>
    <w:p w14:paraId="60AB83CF" w14:textId="77777777" w:rsidR="00E17457" w:rsidRPr="003D5ECC" w:rsidRDefault="00E17457" w:rsidP="00E17457">
      <w:pPr>
        <w:rPr>
          <w:lang w:eastAsia="zh-CN"/>
        </w:rPr>
      </w:pPr>
      <w:r>
        <w:rPr>
          <w:szCs w:val="24"/>
        </w:rPr>
        <w:t xml:space="preserve">When the SCF receives a </w:t>
      </w:r>
      <w:r w:rsidRPr="00334D0C">
        <w:rPr>
          <w:szCs w:val="24"/>
        </w:rPr>
        <w:t>SIP modification request</w:t>
      </w:r>
      <w:r>
        <w:rPr>
          <w:szCs w:val="24"/>
        </w:rPr>
        <w:t xml:space="preserve"> from the UE to initiate a PSS download session, i.e., in a SIP Re-INVITE message as described in clause 14.5.2, it shall</w:t>
      </w:r>
      <w:r w:rsidRPr="00334D0C">
        <w:rPr>
          <w:szCs w:val="24"/>
        </w:rPr>
        <w:t xml:space="preserve"> </w:t>
      </w:r>
      <w:r>
        <w:rPr>
          <w:szCs w:val="24"/>
        </w:rPr>
        <w:t>check</w:t>
      </w:r>
      <w:r w:rsidRPr="00334D0C">
        <w:rPr>
          <w:szCs w:val="24"/>
        </w:rPr>
        <w:t xml:space="preserve"> the user </w:t>
      </w:r>
      <w:r>
        <w:rPr>
          <w:szCs w:val="24"/>
        </w:rPr>
        <w:t>rights for the requested service</w:t>
      </w:r>
      <w:r>
        <w:rPr>
          <w:szCs w:val="24"/>
          <w:lang w:eastAsia="zh-CN"/>
        </w:rPr>
        <w:t>, identify that the request is for PSS download procedures and</w:t>
      </w:r>
      <w:r w:rsidRPr="00334D0C">
        <w:rPr>
          <w:szCs w:val="24"/>
        </w:rPr>
        <w:t xml:space="preserve"> determine if the program currently broadcasted has HTTP</w:t>
      </w:r>
      <w:r>
        <w:rPr>
          <w:szCs w:val="24"/>
        </w:rPr>
        <w:t xml:space="preserve">-based PSS </w:t>
      </w:r>
      <w:r>
        <w:rPr>
          <w:szCs w:val="24"/>
        </w:rPr>
        <w:lastRenderedPageBreak/>
        <w:t>download support</w:t>
      </w:r>
      <w:r w:rsidRPr="00334D0C">
        <w:rPr>
          <w:szCs w:val="24"/>
        </w:rPr>
        <w:t xml:space="preserve">. If </w:t>
      </w:r>
      <w:r>
        <w:rPr>
          <w:szCs w:val="24"/>
        </w:rPr>
        <w:t>this</w:t>
      </w:r>
      <w:r w:rsidRPr="00334D0C">
        <w:rPr>
          <w:szCs w:val="24"/>
        </w:rPr>
        <w:t xml:space="preserve"> is not available for the U</w:t>
      </w:r>
      <w:r>
        <w:rPr>
          <w:szCs w:val="24"/>
        </w:rPr>
        <w:t>E, the session modification shall be</w:t>
      </w:r>
      <w:r w:rsidRPr="00334D0C">
        <w:rPr>
          <w:szCs w:val="24"/>
        </w:rPr>
        <w:t xml:space="preserve"> rejected and the old MBMS session (along with the previous reserved resources) is maintained.</w:t>
      </w:r>
      <w:r>
        <w:rPr>
          <w:szCs w:val="24"/>
        </w:rPr>
        <w:t xml:space="preserve"> </w:t>
      </w:r>
    </w:p>
    <w:p w14:paraId="2EEC78E3" w14:textId="77777777" w:rsidR="00E17457" w:rsidRPr="00B23A11" w:rsidRDefault="00E17457" w:rsidP="00E17457">
      <w:pPr>
        <w:widowControl w:val="0"/>
        <w:rPr>
          <w:szCs w:val="24"/>
          <w:lang w:eastAsia="zh-CN"/>
        </w:rPr>
      </w:pPr>
      <w:r>
        <w:rPr>
          <w:szCs w:val="24"/>
        </w:rPr>
        <w:t>If HTTP-based PSS download</w:t>
      </w:r>
      <w:r w:rsidRPr="00B23A11">
        <w:rPr>
          <w:szCs w:val="24"/>
        </w:rPr>
        <w:t xml:space="preserve"> is available for the UE, the SCF </w:t>
      </w:r>
      <w:r w:rsidRPr="00B23A11">
        <w:rPr>
          <w:szCs w:val="24"/>
          <w:lang w:eastAsia="zh-CN"/>
        </w:rPr>
        <w:t>acting as a B2BUA shall perform the following:</w:t>
      </w:r>
    </w:p>
    <w:p w14:paraId="40E66A64" w14:textId="77777777" w:rsidR="00E17457" w:rsidRPr="00E571B6" w:rsidRDefault="00012190" w:rsidP="00012190">
      <w:pPr>
        <w:pStyle w:val="B1"/>
        <w:rPr>
          <w:lang w:eastAsia="zh-CN"/>
        </w:rPr>
      </w:pPr>
      <w:r>
        <w:t>-</w:t>
      </w:r>
      <w:r>
        <w:tab/>
      </w:r>
      <w:r w:rsidR="00E17457" w:rsidRPr="00AD5DD1">
        <w:t xml:space="preserve">The SCF </w:t>
      </w:r>
      <w:r w:rsidR="00E17457" w:rsidRPr="00E571B6">
        <w:t xml:space="preserve">shall </w:t>
      </w:r>
      <w:r w:rsidR="00E17457" w:rsidRPr="00E571B6">
        <w:rPr>
          <w:lang w:eastAsia="zh-CN"/>
        </w:rPr>
        <w:t>select</w:t>
      </w:r>
      <w:r w:rsidR="00E17457">
        <w:rPr>
          <w:lang w:eastAsia="zh-CN"/>
        </w:rPr>
        <w:t xml:space="preserve"> a HTTP/SIP adapter and send</w:t>
      </w:r>
      <w:r w:rsidR="00E17457" w:rsidRPr="0048031F">
        <w:rPr>
          <w:lang w:eastAsia="zh-CN"/>
        </w:rPr>
        <w:t xml:space="preserve"> the SIP INVITE request to the HTTP/SIP adapter which is in charge of th</w:t>
      </w:r>
      <w:r w:rsidR="00E17457">
        <w:rPr>
          <w:lang w:eastAsia="zh-CN"/>
        </w:rPr>
        <w:t>e PSS download</w:t>
      </w:r>
      <w:r w:rsidR="00E17457" w:rsidRPr="003964A0">
        <w:rPr>
          <w:lang w:eastAsia="zh-CN"/>
        </w:rPr>
        <w:t xml:space="preserve"> service by changing the "Request-URI" accordingly.</w:t>
      </w:r>
      <w:r w:rsidR="00E17457" w:rsidRPr="003964A0">
        <w:t xml:space="preserve"> </w:t>
      </w:r>
      <w:r w:rsidR="00E17457" w:rsidRPr="00AD5DD1">
        <w:rPr>
          <w:lang w:eastAsia="zh-CN"/>
        </w:rPr>
        <w:t xml:space="preserve">The </w:t>
      </w:r>
      <w:r w:rsidR="001C2626">
        <w:rPr>
          <w:lang w:eastAsia="zh-CN"/>
        </w:rPr>
        <w:t>'</w:t>
      </w:r>
      <w:r w:rsidR="00E17457" w:rsidRPr="00AD5DD1">
        <w:rPr>
          <w:lang w:eastAsia="zh-CN"/>
        </w:rPr>
        <w:t>To</w:t>
      </w:r>
      <w:r w:rsidR="001C2626">
        <w:rPr>
          <w:lang w:eastAsia="zh-CN"/>
        </w:rPr>
        <w:t>'</w:t>
      </w:r>
      <w:r w:rsidR="00E17457" w:rsidRPr="00AD5DD1">
        <w:rPr>
          <w:lang w:eastAsia="zh-CN"/>
        </w:rPr>
        <w:t xml:space="preserve"> header of the SIP INVITE request shall be the same as the Request-URI of the SIP Re-INVITE request received from the UE.</w:t>
      </w:r>
      <w:r w:rsidR="00E17457" w:rsidRPr="00AD5DD1">
        <w:t xml:space="preserve"> When receiving a 301 or 302 response from the HTTP/SIP adapter, the SCF shall not forward this message to the UE.</w:t>
      </w:r>
      <w:r w:rsidR="00E17457">
        <w:t xml:space="preserve"> </w:t>
      </w:r>
      <w:r w:rsidR="00E17457" w:rsidRPr="00047BA9">
        <w:t xml:space="preserve">The SCF </w:t>
      </w:r>
      <w:r w:rsidR="00E17457">
        <w:t>shall respond</w:t>
      </w:r>
      <w:r w:rsidR="00E17457" w:rsidRPr="00047BA9">
        <w:t xml:space="preserve"> to the UE with a SIP 200 OK messa</w:t>
      </w:r>
      <w:r w:rsidR="00E17457">
        <w:t>ge after successful handling of the SIP Re-INVITE</w:t>
      </w:r>
      <w:r w:rsidR="00E17457" w:rsidRPr="00047BA9">
        <w:t xml:space="preserve"> message.</w:t>
      </w:r>
    </w:p>
    <w:p w14:paraId="628C5492" w14:textId="77777777" w:rsidR="00E17457" w:rsidRDefault="00012190" w:rsidP="00012190">
      <w:pPr>
        <w:pStyle w:val="B1"/>
        <w:rPr>
          <w:lang w:eastAsia="zh-CN"/>
        </w:rPr>
      </w:pPr>
      <w:r>
        <w:t>-</w:t>
      </w:r>
      <w:r>
        <w:tab/>
      </w:r>
      <w:r w:rsidR="00E17457" w:rsidRPr="003D5ECC">
        <w:t xml:space="preserve">The SCF shall </w:t>
      </w:r>
      <w:r w:rsidR="00E17457" w:rsidRPr="00E85462">
        <w:t>tear down the FLUTE-based MBMS download session between the BMSC.UPF and UE.</w:t>
      </w:r>
    </w:p>
    <w:p w14:paraId="3C954180" w14:textId="77777777" w:rsidR="00E17457" w:rsidRPr="00E12F7A" w:rsidRDefault="00E17457" w:rsidP="00E17457">
      <w:pPr>
        <w:pStyle w:val="Heading3"/>
        <w:rPr>
          <w:lang w:eastAsia="zh-CN"/>
        </w:rPr>
      </w:pPr>
      <w:bookmarkStart w:id="253" w:name="_Toc517287190"/>
      <w:r>
        <w:rPr>
          <w:lang w:eastAsia="zh-CN"/>
        </w:rPr>
        <w:t>14.5</w:t>
      </w:r>
      <w:r w:rsidRPr="00E12F7A">
        <w:rPr>
          <w:lang w:eastAsia="zh-CN"/>
        </w:rPr>
        <w:t>.5</w:t>
      </w:r>
      <w:r w:rsidRPr="00E12F7A">
        <w:rPr>
          <w:lang w:eastAsia="zh-CN"/>
        </w:rPr>
        <w:tab/>
        <w:t>Procedures at the BMSC.UPF</w:t>
      </w:r>
      <w:bookmarkEnd w:id="253"/>
    </w:p>
    <w:p w14:paraId="44FEAAE2" w14:textId="77777777" w:rsidR="00E17457" w:rsidRPr="00047BA9" w:rsidRDefault="00E17457" w:rsidP="00E17457">
      <w:r w:rsidRPr="00047BA9">
        <w:t>The BMSC.UPF is acting as described in 3GPP TS 23.246 [4].</w:t>
      </w:r>
    </w:p>
    <w:p w14:paraId="78EE82B4" w14:textId="77777777" w:rsidR="00E17457" w:rsidRPr="00E12F7A" w:rsidRDefault="00E17457" w:rsidP="00E17457">
      <w:pPr>
        <w:pStyle w:val="Heading3"/>
        <w:rPr>
          <w:lang w:eastAsia="zh-CN"/>
        </w:rPr>
      </w:pPr>
      <w:bookmarkStart w:id="254" w:name="_Toc517287191"/>
      <w:r>
        <w:rPr>
          <w:lang w:eastAsia="zh-CN"/>
        </w:rPr>
        <w:t>14</w:t>
      </w:r>
      <w:r>
        <w:rPr>
          <w:rFonts w:hint="eastAsia"/>
          <w:lang w:eastAsia="zh-CN"/>
        </w:rPr>
        <w:t>.</w:t>
      </w:r>
      <w:r>
        <w:rPr>
          <w:lang w:eastAsia="zh-CN"/>
        </w:rPr>
        <w:t>5</w:t>
      </w:r>
      <w:r>
        <w:rPr>
          <w:rFonts w:hint="eastAsia"/>
          <w:lang w:eastAsia="zh-CN"/>
        </w:rPr>
        <w:t>.</w:t>
      </w:r>
      <w:r>
        <w:rPr>
          <w:lang w:eastAsia="zh-CN"/>
        </w:rPr>
        <w:t>6</w:t>
      </w:r>
      <w:r w:rsidR="0028596B">
        <w:rPr>
          <w:lang w:eastAsia="zh-CN"/>
        </w:rPr>
        <w:tab/>
      </w:r>
      <w:r>
        <w:rPr>
          <w:lang w:eastAsia="zh-CN"/>
        </w:rPr>
        <w:t>Procedures at the HTTP/SIP Adapter</w:t>
      </w:r>
      <w:bookmarkEnd w:id="254"/>
    </w:p>
    <w:p w14:paraId="71193517" w14:textId="77777777" w:rsidR="00E17457" w:rsidRDefault="00E17457" w:rsidP="00E17457">
      <w:pPr>
        <w:rPr>
          <w:szCs w:val="24"/>
        </w:rPr>
      </w:pPr>
      <w:r>
        <w:rPr>
          <w:szCs w:val="24"/>
        </w:rPr>
        <w:t xml:space="preserve">Upon reception of SIP INVITE request from the SCF, the HTTP/SIP adapter shall </w:t>
      </w:r>
      <w:r>
        <w:t>shall examine the To header and the media parameters in the SDP and</w:t>
      </w:r>
      <w:r>
        <w:rPr>
          <w:szCs w:val="24"/>
        </w:rPr>
        <w:t xml:space="preserve"> </w:t>
      </w:r>
      <w:r>
        <w:rPr>
          <w:szCs w:val="24"/>
          <w:lang w:eastAsia="zh-CN"/>
        </w:rPr>
        <w:t>select</w:t>
      </w:r>
      <w:r w:rsidRPr="00334D0C">
        <w:rPr>
          <w:szCs w:val="24"/>
          <w:lang w:eastAsia="zh-CN"/>
        </w:rPr>
        <w:t xml:space="preserve"> a HTTP Server </w:t>
      </w:r>
      <w:r>
        <w:rPr>
          <w:szCs w:val="24"/>
        </w:rPr>
        <w:t xml:space="preserve">for the PSS download service </w:t>
      </w:r>
      <w:r w:rsidRPr="00334D0C">
        <w:rPr>
          <w:szCs w:val="24"/>
          <w:lang w:eastAsia="zh-CN"/>
        </w:rPr>
        <w:t xml:space="preserve">according to the </w:t>
      </w:r>
      <w:r w:rsidRPr="00334D0C">
        <w:rPr>
          <w:szCs w:val="24"/>
        </w:rPr>
        <w:t>Request URI</w:t>
      </w:r>
      <w:r w:rsidRPr="00334D0C">
        <w:rPr>
          <w:szCs w:val="24"/>
          <w:lang w:eastAsia="zh-CN"/>
        </w:rPr>
        <w:t xml:space="preserve">. The HTTP/SIP adapter </w:t>
      </w:r>
      <w:r>
        <w:rPr>
          <w:szCs w:val="24"/>
          <w:lang w:eastAsia="zh-CN"/>
        </w:rPr>
        <w:t xml:space="preserve">shall </w:t>
      </w:r>
      <w:r>
        <w:rPr>
          <w:szCs w:val="24"/>
        </w:rPr>
        <w:t>send</w:t>
      </w:r>
      <w:r w:rsidRPr="00334D0C">
        <w:rPr>
          <w:szCs w:val="24"/>
        </w:rPr>
        <w:t xml:space="preserve"> an HTTP POST message to the HTTP server, including the IP address of the UE. </w:t>
      </w:r>
    </w:p>
    <w:p w14:paraId="6F169D60" w14:textId="77777777" w:rsidR="00E17457" w:rsidRDefault="00E17457" w:rsidP="00E17457">
      <w:r>
        <w:t>T</w:t>
      </w:r>
      <w:r w:rsidRPr="00FB1E6C">
        <w:t>he HTTP/SIP adapter may decide to redirect the request to another HTTP/SIP adapter</w:t>
      </w:r>
      <w:r w:rsidRPr="00FB1E6C" w:rsidDel="00C95388">
        <w:t xml:space="preserve"> server</w:t>
      </w:r>
      <w:r w:rsidRPr="00FB1E6C">
        <w:t>. In this case the HTTP/SIP adapter shall retu</w:t>
      </w:r>
      <w:r>
        <w:t>rn a 301 response if the PSS download service</w:t>
      </w:r>
      <w:r w:rsidRPr="00FB1E6C">
        <w:t xml:space="preserve"> is not managed by this HTTP/SIP adapter or 302 response for any other reasons (e.g. load balancing). The redirecting HTTP/SIP adapter indicates one or more destination HTTP/SIP adapter addresses in the Contact header.</w:t>
      </w:r>
    </w:p>
    <w:p w14:paraId="51A06CFA" w14:textId="77777777" w:rsidR="00E17457" w:rsidRPr="003E31BE" w:rsidRDefault="00E17457" w:rsidP="00E17457">
      <w:pPr>
        <w:rPr>
          <w:szCs w:val="24"/>
        </w:rPr>
      </w:pPr>
      <w:r>
        <w:t xml:space="preserve">The HTTP/SIP adapter shall return the SIP 200 OK message to the SCF, including the SDP answer. </w:t>
      </w:r>
      <w:r w:rsidRPr="00334D0C">
        <w:rPr>
          <w:szCs w:val="24"/>
        </w:rPr>
        <w:t xml:space="preserve">The SDP answer should describe the </w:t>
      </w:r>
      <w:r>
        <w:rPr>
          <w:szCs w:val="24"/>
        </w:rPr>
        <w:t>HTTP-based PSS download session including URI of the designated HTTP server</w:t>
      </w:r>
      <w:r w:rsidRPr="00334D0C">
        <w:rPr>
          <w:szCs w:val="24"/>
        </w:rPr>
        <w:t xml:space="preserve">. </w:t>
      </w:r>
      <w:r>
        <w:rPr>
          <w:lang w:eastAsia="zh-CN"/>
        </w:rPr>
        <w:t>The HTTP/SIP adapter shall construct the SIP 200 OK message as follows:</w:t>
      </w:r>
    </w:p>
    <w:p w14:paraId="12818B77" w14:textId="77777777" w:rsidR="00E17457" w:rsidRDefault="000D459F" w:rsidP="000D459F">
      <w:pPr>
        <w:pStyle w:val="B1"/>
      </w:pPr>
      <w:r>
        <w:rPr>
          <w:lang w:eastAsia="zh-CN"/>
        </w:rPr>
        <w:t>-</w:t>
      </w:r>
      <w:r>
        <w:rPr>
          <w:lang w:eastAsia="zh-CN"/>
        </w:rPr>
        <w:tab/>
      </w:r>
      <w:r w:rsidR="00E17457">
        <w:rPr>
          <w:lang w:eastAsia="zh-CN"/>
        </w:rPr>
        <w:t>an 'm' line for an HTTP download channel of format: m=&lt;media&gt; &lt;port&gt; &lt;transport&gt; &lt;fmt&gt;</w:t>
      </w:r>
    </w:p>
    <w:p w14:paraId="0ED00324" w14:textId="77777777" w:rsidR="00E17457" w:rsidRDefault="000D459F" w:rsidP="000D459F">
      <w:pPr>
        <w:pStyle w:val="B20"/>
        <w:rPr>
          <w:lang w:eastAsia="zh-CN"/>
        </w:rPr>
      </w:pPr>
      <w:r>
        <w:rPr>
          <w:lang w:eastAsia="zh-CN"/>
        </w:rPr>
        <w:t>-</w:t>
      </w:r>
      <w:r>
        <w:rPr>
          <w:lang w:eastAsia="zh-CN"/>
        </w:rPr>
        <w:tab/>
      </w:r>
      <w:r w:rsidR="00E17457">
        <w:rPr>
          <w:lang w:eastAsia="zh-CN"/>
        </w:rPr>
        <w:t>The media field shall have a value of "application".</w:t>
      </w:r>
    </w:p>
    <w:p w14:paraId="5D152450" w14:textId="77777777" w:rsidR="00E17457" w:rsidRDefault="000D459F" w:rsidP="000D459F">
      <w:pPr>
        <w:pStyle w:val="B20"/>
        <w:rPr>
          <w:lang w:eastAsia="zh-CN"/>
        </w:rPr>
      </w:pPr>
      <w:r>
        <w:rPr>
          <w:lang w:eastAsia="zh-CN"/>
        </w:rPr>
        <w:t>-</w:t>
      </w:r>
      <w:r>
        <w:rPr>
          <w:lang w:eastAsia="zh-CN"/>
        </w:rPr>
        <w:tab/>
      </w:r>
      <w:r w:rsidR="00E17457">
        <w:rPr>
          <w:lang w:eastAsia="zh-CN"/>
        </w:rPr>
        <w:t xml:space="preserve">The port field shall be set to the value of HTTP Server for the downlaod channel, such as 80. </w:t>
      </w:r>
    </w:p>
    <w:p w14:paraId="0F1EFFA9" w14:textId="77777777" w:rsidR="00E17457" w:rsidRPr="00C94B46" w:rsidRDefault="000D459F" w:rsidP="000D459F">
      <w:pPr>
        <w:pStyle w:val="B20"/>
        <w:rPr>
          <w:i/>
          <w:iCs/>
          <w:szCs w:val="22"/>
          <w:lang w:eastAsia="zh-CN"/>
        </w:rPr>
      </w:pPr>
      <w:r>
        <w:rPr>
          <w:lang w:eastAsia="zh-CN"/>
        </w:rPr>
        <w:t>-</w:t>
      </w:r>
      <w:r>
        <w:rPr>
          <w:lang w:eastAsia="zh-CN"/>
        </w:rPr>
        <w:tab/>
      </w:r>
      <w:r w:rsidR="00E17457">
        <w:rPr>
          <w:lang w:eastAsia="zh-CN"/>
        </w:rPr>
        <w:t>The transport field shall be set to TCP or TCP/TLS. The former is used when HTTP runs directly on top of TCP and the latter is used when HTTP runs on top of TLS, which in turn runs on top of TCP.</w:t>
      </w:r>
    </w:p>
    <w:p w14:paraId="3342ADC5" w14:textId="77777777" w:rsidR="00E17457" w:rsidRPr="00002EAE" w:rsidRDefault="000D459F" w:rsidP="000D459F">
      <w:pPr>
        <w:pStyle w:val="B1"/>
        <w:rPr>
          <w:i/>
          <w:iCs/>
          <w:szCs w:val="22"/>
          <w:lang w:eastAsia="zh-CN"/>
        </w:rPr>
      </w:pPr>
      <w:r>
        <w:rPr>
          <w:lang w:eastAsia="zh-CN"/>
        </w:rPr>
        <w:t>-</w:t>
      </w:r>
      <w:r>
        <w:rPr>
          <w:lang w:eastAsia="zh-CN"/>
        </w:rPr>
        <w:tab/>
        <w:t>-</w:t>
      </w:r>
      <w:r>
        <w:rPr>
          <w:lang w:eastAsia="zh-CN"/>
        </w:rPr>
        <w:tab/>
      </w:r>
      <w:r w:rsidR="00E17457">
        <w:rPr>
          <w:lang w:eastAsia="zh-CN"/>
        </w:rPr>
        <w:t>The fmt field shall be identical to the one received in the SDP offer.</w:t>
      </w:r>
    </w:p>
    <w:p w14:paraId="20111AF6" w14:textId="77777777" w:rsidR="00E17457" w:rsidRPr="000E4441" w:rsidRDefault="000D459F" w:rsidP="000D459F">
      <w:pPr>
        <w:pStyle w:val="B1"/>
      </w:pPr>
      <w:r>
        <w:rPr>
          <w:lang w:eastAsia="zh-CN"/>
        </w:rPr>
        <w:t>-</w:t>
      </w:r>
      <w:r>
        <w:rPr>
          <w:lang w:eastAsia="zh-CN"/>
        </w:rPr>
        <w:tab/>
      </w:r>
      <w:r w:rsidR="00E17457">
        <w:rPr>
          <w:lang w:eastAsia="zh-CN"/>
        </w:rPr>
        <w:t xml:space="preserve">a "c" line shall include the network type with the value set to IN, the address type set to IP4 or IP6 and IP address of HTTP Server for the flow of the related HTTP download channel (e.g. </w:t>
      </w:r>
      <w:r w:rsidR="00E17457">
        <w:rPr>
          <w:rFonts w:ascii="Courier" w:hAnsi="Courier" w:cs="Courier"/>
          <w:lang w:eastAsia="zh-CN"/>
        </w:rPr>
        <w:t>c=IN IP4 &lt;IP_ADDRESS</w:t>
      </w:r>
      <w:r w:rsidR="00E17457">
        <w:rPr>
          <w:lang w:eastAsia="zh-CN"/>
        </w:rPr>
        <w:t>&gt;).</w:t>
      </w:r>
    </w:p>
    <w:p w14:paraId="4B441247" w14:textId="77777777" w:rsidR="00E17457" w:rsidRDefault="000D459F" w:rsidP="000D459F">
      <w:pPr>
        <w:pStyle w:val="B1"/>
      </w:pPr>
      <w:r>
        <w:t>-</w:t>
      </w:r>
      <w:r>
        <w:tab/>
      </w:r>
      <w:r w:rsidR="00E17457">
        <w:t>The "a=setup" attribute shall be present and set to 'passive' indicating that connection shall be initiated by the other endpoint (UE).</w:t>
      </w:r>
    </w:p>
    <w:p w14:paraId="0D7E0F81" w14:textId="77777777" w:rsidR="00E17457" w:rsidRDefault="000D459F" w:rsidP="000D459F">
      <w:pPr>
        <w:pStyle w:val="B1"/>
      </w:pPr>
      <w:r>
        <w:rPr>
          <w:lang w:eastAsia="zh-CN"/>
        </w:rPr>
        <w:t>-</w:t>
      </w:r>
      <w:r>
        <w:rPr>
          <w:lang w:eastAsia="zh-CN"/>
        </w:rPr>
        <w:tab/>
      </w:r>
      <w:r w:rsidR="00E17457">
        <w:rPr>
          <w:lang w:eastAsia="zh-CN"/>
        </w:rPr>
        <w:t>An "a= connection" attribute shall be present and set as "new" indicating that the UE will establish a new outgoing TCP connection towards the HTTP Server.</w:t>
      </w:r>
    </w:p>
    <w:p w14:paraId="382575F2" w14:textId="77777777" w:rsidR="00E17457" w:rsidRDefault="000D459F" w:rsidP="000D459F">
      <w:pPr>
        <w:pStyle w:val="B1"/>
      </w:pPr>
      <w:r>
        <w:rPr>
          <w:lang w:eastAsia="zh-CN"/>
        </w:rPr>
        <w:t>-</w:t>
      </w:r>
      <w:r>
        <w:rPr>
          <w:lang w:eastAsia="zh-CN"/>
        </w:rPr>
        <w:tab/>
      </w:r>
      <w:r w:rsidR="00E17457">
        <w:rPr>
          <w:lang w:eastAsia="zh-CN"/>
        </w:rPr>
        <w:t>One or more a=fmtp lines representing HTTP specific attributes set as follows:</w:t>
      </w:r>
    </w:p>
    <w:p w14:paraId="102A9398" w14:textId="77777777" w:rsidR="00E17457" w:rsidRDefault="000D459F" w:rsidP="000D459F">
      <w:pPr>
        <w:pStyle w:val="B20"/>
        <w:rPr>
          <w:lang w:eastAsia="zh-CN"/>
        </w:rPr>
      </w:pPr>
      <w:r>
        <w:rPr>
          <w:rFonts w:eastAsia="SimSun"/>
          <w:lang w:val="en-US" w:eastAsia="zh-CN"/>
        </w:rPr>
        <w:t>-</w:t>
      </w:r>
      <w:r>
        <w:rPr>
          <w:rFonts w:eastAsia="SimSun"/>
          <w:lang w:val="en-US" w:eastAsia="zh-CN"/>
        </w:rPr>
        <w:tab/>
      </w:r>
      <w:r w:rsidR="00E17457">
        <w:rPr>
          <w:rFonts w:eastAsia="SimSun"/>
          <w:lang w:val="en-US" w:eastAsia="zh-CN"/>
        </w:rPr>
        <w:t xml:space="preserve">a </w:t>
      </w:r>
      <w:r w:rsidR="00E17457">
        <w:rPr>
          <w:lang w:val="en-US"/>
        </w:rPr>
        <w:t>"fm</w:t>
      </w:r>
      <w:r w:rsidR="00E17457">
        <w:rPr>
          <w:rFonts w:eastAsia="SimSun"/>
          <w:color w:val="000000"/>
          <w:lang w:val="en-US" w:eastAsia="zh-CN"/>
        </w:rPr>
        <w:t xml:space="preserve">tp:3gpp_http http-url" attribute </w:t>
      </w:r>
      <w:r w:rsidR="00E17457">
        <w:rPr>
          <w:lang w:eastAsia="zh-CN"/>
        </w:rPr>
        <w:t xml:space="preserve">in the format of an absolute URI to be used for the UE in the subsequent </w:t>
      </w:r>
      <w:r w:rsidR="00E17457">
        <w:rPr>
          <w:rFonts w:eastAsia="SimSun"/>
          <w:lang w:eastAsia="zh-CN"/>
        </w:rPr>
        <w:t>HTTP</w:t>
      </w:r>
      <w:r w:rsidR="00E17457">
        <w:rPr>
          <w:lang w:eastAsia="zh-CN"/>
        </w:rPr>
        <w:t xml:space="preserve"> requests.</w:t>
      </w:r>
      <w:r w:rsidR="00E17457" w:rsidRPr="00EE5CE2">
        <w:t xml:space="preserve"> </w:t>
      </w:r>
      <w:r w:rsidR="00E17457" w:rsidRPr="004E3798">
        <w:t>The h</w:t>
      </w:r>
      <w:r w:rsidR="00E17457" w:rsidRPr="004E3798">
        <w:noBreakHyphen/>
        <w:t xml:space="preserve">uri can be in form of absolute or relative URI. If absolute URI is specified then it is used as-is in subsequent </w:t>
      </w:r>
      <w:r w:rsidR="00E17457" w:rsidRPr="004E3798">
        <w:rPr>
          <w:rFonts w:eastAsia="SimSun" w:hint="eastAsia"/>
          <w:lang w:eastAsia="zh-CN"/>
        </w:rPr>
        <w:t>HTTP</w:t>
      </w:r>
      <w:r w:rsidR="00E17457" w:rsidRPr="004E3798">
        <w:t xml:space="preserve"> requests. If relative URI is specified in form of a media path, then the </w:t>
      </w:r>
      <w:r w:rsidR="00E17457" w:rsidRPr="004E3798">
        <w:rPr>
          <w:rFonts w:eastAsia="SimSun" w:hint="eastAsia"/>
          <w:lang w:eastAsia="zh-CN"/>
        </w:rPr>
        <w:t>HTTP</w:t>
      </w:r>
      <w:r w:rsidR="00E17457" w:rsidRPr="004E3798">
        <w:t xml:space="preserve"> absolute UR</w:t>
      </w:r>
      <w:r w:rsidR="00E17457">
        <w:t>I</w:t>
      </w:r>
      <w:r w:rsidR="00E17457" w:rsidRPr="004E3798">
        <w:t xml:space="preserve"> could be constructed by the UE using the IPAddress (from c-line) and port (from m-line) as the base followed by h-uri value for the </w:t>
      </w:r>
      <w:r w:rsidR="00E17457" w:rsidRPr="004E3798">
        <w:rPr>
          <w:rFonts w:eastAsia="SimSun" w:hint="eastAsia"/>
          <w:lang w:eastAsia="zh-CN"/>
        </w:rPr>
        <w:t>content</w:t>
      </w:r>
      <w:r w:rsidR="00E17457" w:rsidRPr="004E3798">
        <w:t xml:space="preserve"> path</w:t>
      </w:r>
      <w:r w:rsidR="00E17457">
        <w:rPr>
          <w:lang w:eastAsia="zh-CN"/>
        </w:rPr>
        <w:t>.</w:t>
      </w:r>
    </w:p>
    <w:p w14:paraId="4C6CD70E" w14:textId="77777777" w:rsidR="00E17457" w:rsidRDefault="000D459F" w:rsidP="000D459F">
      <w:pPr>
        <w:pStyle w:val="B1"/>
      </w:pPr>
      <w:r>
        <w:t>-</w:t>
      </w:r>
      <w:r>
        <w:tab/>
      </w:r>
      <w:r w:rsidR="00E17457" w:rsidRPr="009153EA">
        <w:t>the "b=" line shall contain the proposed bandwidth. Since the content download is unidirectional the bandwidth shall be set to 0.</w:t>
      </w:r>
      <w:r w:rsidR="00E17457" w:rsidRPr="009153EA">
        <w:rPr>
          <w:rFonts w:ascii="Courier New" w:hAnsi="Courier New" w:cs="Courier New"/>
        </w:rPr>
        <w:t>(ex. b=AS:0)</w:t>
      </w:r>
      <w:r w:rsidR="00E17457">
        <w:rPr>
          <w:lang w:eastAsia="zh-CN"/>
        </w:rPr>
        <w:t>.</w:t>
      </w:r>
    </w:p>
    <w:p w14:paraId="06830DB4" w14:textId="77777777" w:rsidR="00E17457" w:rsidRPr="0090021F" w:rsidRDefault="00E17457" w:rsidP="00E17457">
      <w:pPr>
        <w:pStyle w:val="FP"/>
      </w:pPr>
    </w:p>
    <w:p w14:paraId="6CB16F28" w14:textId="77777777" w:rsidR="00E17457" w:rsidRPr="00E12F7A" w:rsidRDefault="00E17457" w:rsidP="00E17457">
      <w:pPr>
        <w:pStyle w:val="Heading3"/>
        <w:rPr>
          <w:lang w:eastAsia="zh-CN"/>
        </w:rPr>
      </w:pPr>
      <w:bookmarkStart w:id="255" w:name="_Toc517287192"/>
      <w:r>
        <w:rPr>
          <w:lang w:eastAsia="zh-CN"/>
        </w:rPr>
        <w:t>14</w:t>
      </w:r>
      <w:r>
        <w:rPr>
          <w:rFonts w:hint="eastAsia"/>
          <w:lang w:eastAsia="zh-CN"/>
        </w:rPr>
        <w:t>.</w:t>
      </w:r>
      <w:r>
        <w:rPr>
          <w:lang w:eastAsia="zh-CN"/>
        </w:rPr>
        <w:t>5</w:t>
      </w:r>
      <w:r>
        <w:rPr>
          <w:rFonts w:hint="eastAsia"/>
          <w:lang w:eastAsia="zh-CN"/>
        </w:rPr>
        <w:t>.</w:t>
      </w:r>
      <w:r>
        <w:rPr>
          <w:lang w:eastAsia="zh-CN"/>
        </w:rPr>
        <w:t>7</w:t>
      </w:r>
      <w:r w:rsidR="0028596B">
        <w:rPr>
          <w:lang w:eastAsia="zh-CN"/>
        </w:rPr>
        <w:tab/>
      </w:r>
      <w:r>
        <w:rPr>
          <w:lang w:eastAsia="zh-CN"/>
        </w:rPr>
        <w:t>Procedures at the HTTP Server</w:t>
      </w:r>
      <w:bookmarkEnd w:id="255"/>
    </w:p>
    <w:p w14:paraId="6E023748" w14:textId="77777777" w:rsidR="00E17457" w:rsidRDefault="00E17457" w:rsidP="00E17457">
      <w:pPr>
        <w:rPr>
          <w:szCs w:val="24"/>
        </w:rPr>
      </w:pPr>
      <w:r>
        <w:rPr>
          <w:szCs w:val="24"/>
        </w:rPr>
        <w:t>U</w:t>
      </w:r>
      <w:r w:rsidRPr="00334D0C">
        <w:rPr>
          <w:szCs w:val="24"/>
        </w:rPr>
        <w:t xml:space="preserve">pon reception of the HTTP POST message received from the HTTP/SIP adapter, the HTTP server </w:t>
      </w:r>
      <w:r>
        <w:rPr>
          <w:szCs w:val="24"/>
        </w:rPr>
        <w:t>shall answer</w:t>
      </w:r>
      <w:r w:rsidRPr="00334D0C">
        <w:rPr>
          <w:szCs w:val="24"/>
        </w:rPr>
        <w:t xml:space="preserve"> to the HTTP/SIP adapter with a HTTP 200 OK response.</w:t>
      </w:r>
    </w:p>
    <w:p w14:paraId="660FB8C5" w14:textId="77777777" w:rsidR="00E17457" w:rsidRPr="00123784" w:rsidRDefault="00E17457" w:rsidP="00E17457">
      <w:r>
        <w:t>Upon reception of the HTTP GET received from the UE, the HTTP server delivers in the HTTP response the content file corresponding to the URL obtained in the received HTTP GET. T</w:t>
      </w:r>
      <w:r w:rsidRPr="00FC00AF">
        <w:rPr>
          <w:rFonts w:hint="eastAsia"/>
          <w:lang w:eastAsia="zh-CN"/>
        </w:rPr>
        <w:t xml:space="preserve">he </w:t>
      </w:r>
      <w:r w:rsidRPr="00FC00AF">
        <w:rPr>
          <w:lang w:eastAsia="zh-CN"/>
        </w:rPr>
        <w:t xml:space="preserve">HTTP </w:t>
      </w:r>
      <w:r w:rsidR="001C2626">
        <w:rPr>
          <w:lang w:eastAsia="zh-CN"/>
        </w:rPr>
        <w:t>"</w:t>
      </w:r>
      <w:r w:rsidRPr="00FC00AF">
        <w:rPr>
          <w:rFonts w:hint="eastAsia"/>
          <w:lang w:eastAsia="zh-CN"/>
        </w:rPr>
        <w:t>Connection</w:t>
      </w:r>
      <w:r w:rsidR="001C2626">
        <w:rPr>
          <w:lang w:eastAsia="zh-CN"/>
        </w:rPr>
        <w:t>"</w:t>
      </w:r>
      <w:r w:rsidRPr="00FC00AF">
        <w:rPr>
          <w:rFonts w:hint="eastAsia"/>
          <w:lang w:eastAsia="zh-CN"/>
        </w:rPr>
        <w:t xml:space="preserve"> header shall be set to </w:t>
      </w:r>
      <w:r w:rsidR="001C2626">
        <w:rPr>
          <w:lang w:eastAsia="zh-CN"/>
        </w:rPr>
        <w:t>"</w:t>
      </w:r>
      <w:r w:rsidRPr="00FC00AF">
        <w:rPr>
          <w:rFonts w:hint="eastAsia"/>
          <w:lang w:eastAsia="zh-CN"/>
        </w:rPr>
        <w:t>Keep-Alive</w:t>
      </w:r>
      <w:r w:rsidR="001C2626">
        <w:rPr>
          <w:lang w:eastAsia="zh-CN"/>
        </w:rPr>
        <w:t>"</w:t>
      </w:r>
      <w:r w:rsidRPr="00FC00AF">
        <w:rPr>
          <w:rFonts w:hint="eastAsia"/>
          <w:lang w:eastAsia="zh-CN"/>
        </w:rPr>
        <w:t xml:space="preserve"> to indicate it is a persistent</w:t>
      </w:r>
      <w:r w:rsidRPr="00FC00AF">
        <w:rPr>
          <w:lang w:eastAsia="zh-CN"/>
        </w:rPr>
        <w:t xml:space="preserve"> TCP</w:t>
      </w:r>
      <w:r w:rsidRPr="00FC00AF">
        <w:rPr>
          <w:rFonts w:hint="eastAsia"/>
          <w:lang w:eastAsia="zh-CN"/>
        </w:rPr>
        <w:t xml:space="preserve"> connection</w:t>
      </w:r>
      <w:r>
        <w:t>.</w:t>
      </w:r>
    </w:p>
    <w:p w14:paraId="043041E6" w14:textId="77777777" w:rsidR="00941482" w:rsidRDefault="00941482" w:rsidP="00A14E16">
      <w:pPr>
        <w:pStyle w:val="FP"/>
        <w:rPr>
          <w:rFonts w:eastAsia="SimSun"/>
          <w:lang w:eastAsia="zh-CN"/>
        </w:rPr>
      </w:pPr>
    </w:p>
    <w:p w14:paraId="4A5CD059" w14:textId="77777777" w:rsidR="00CF3C16" w:rsidRDefault="00CF3C16" w:rsidP="00CF3C16">
      <w:pPr>
        <w:pStyle w:val="Heading1"/>
        <w:rPr>
          <w:lang w:eastAsia="zh-CN"/>
        </w:rPr>
      </w:pPr>
      <w:bookmarkStart w:id="256" w:name="_Toc517287193"/>
      <w:r>
        <w:rPr>
          <w:lang w:eastAsia="zh-CN"/>
        </w:rPr>
        <w:t>15</w:t>
      </w:r>
      <w:r>
        <w:rPr>
          <w:lang w:eastAsia="zh-CN"/>
        </w:rPr>
        <w:tab/>
        <w:t>PSS download service</w:t>
      </w:r>
      <w:bookmarkEnd w:id="256"/>
    </w:p>
    <w:p w14:paraId="65B1BE39" w14:textId="77777777" w:rsidR="00CF3C16" w:rsidRDefault="00CF3C16" w:rsidP="00CF3C16">
      <w:pPr>
        <w:pStyle w:val="Heading2"/>
        <w:rPr>
          <w:lang w:eastAsia="zh-CN"/>
        </w:rPr>
      </w:pPr>
      <w:bookmarkStart w:id="257" w:name="_Toc517287194"/>
      <w:r>
        <w:rPr>
          <w:rFonts w:eastAsia="SimSun"/>
          <w:lang w:eastAsia="zh-CN"/>
        </w:rPr>
        <w:t>15.1</w:t>
      </w:r>
      <w:r>
        <w:rPr>
          <w:rFonts w:eastAsia="SimSun"/>
          <w:lang w:eastAsia="zh-CN"/>
        </w:rPr>
        <w:tab/>
      </w:r>
      <w:r>
        <w:rPr>
          <w:lang w:eastAsia="zh-CN"/>
        </w:rPr>
        <w:t>General Description</w:t>
      </w:r>
      <w:bookmarkEnd w:id="257"/>
    </w:p>
    <w:p w14:paraId="6EDB6D04" w14:textId="48E0B1D8" w:rsidR="00CF3C16" w:rsidRDefault="00135BF0" w:rsidP="005A79C7">
      <w:pPr>
        <w:pStyle w:val="TH"/>
      </w:pPr>
      <w:r>
        <w:rPr>
          <w:noProof/>
        </w:rPr>
        <w:drawing>
          <wp:inline distT="0" distB="0" distL="0" distR="0" wp14:anchorId="45F3FADD" wp14:editId="4463EF50">
            <wp:extent cx="5062855" cy="3981450"/>
            <wp:effectExtent l="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62855" cy="3981450"/>
                    </a:xfrm>
                    <a:prstGeom prst="rect">
                      <a:avLst/>
                    </a:prstGeom>
                    <a:noFill/>
                    <a:ln>
                      <a:noFill/>
                    </a:ln>
                  </pic:spPr>
                </pic:pic>
              </a:graphicData>
            </a:graphic>
          </wp:inline>
        </w:drawing>
      </w:r>
    </w:p>
    <w:p w14:paraId="72F22A43" w14:textId="77777777" w:rsidR="00705A64" w:rsidRDefault="00705A64" w:rsidP="005A79C7">
      <w:pPr>
        <w:pStyle w:val="TF"/>
      </w:pPr>
      <w:r>
        <w:t>Figure 33: IMS based session set-up for progressive download</w:t>
      </w:r>
    </w:p>
    <w:p w14:paraId="4F4C3743" w14:textId="77777777" w:rsidR="00705A64" w:rsidRDefault="000B65BA" w:rsidP="000B65BA">
      <w:pPr>
        <w:pStyle w:val="B1"/>
      </w:pPr>
      <w:r>
        <w:t>1)</w:t>
      </w:r>
      <w:r>
        <w:tab/>
      </w:r>
      <w:r w:rsidR="00705A64">
        <w:t>The UE initiates the progressive download session by sending SIP INVITE to the IM CN subsystem, including an SDP offer.</w:t>
      </w:r>
    </w:p>
    <w:p w14:paraId="39F0E6F9" w14:textId="77777777" w:rsidR="00705A64" w:rsidRDefault="000B65BA" w:rsidP="000B65BA">
      <w:pPr>
        <w:pStyle w:val="B1"/>
      </w:pPr>
      <w:r>
        <w:t>2)</w:t>
      </w:r>
      <w:r>
        <w:tab/>
      </w:r>
      <w:r w:rsidR="00705A64">
        <w:t>The IM CN subsystem forwards the SIP INVITE message to the SCF.</w:t>
      </w:r>
    </w:p>
    <w:p w14:paraId="69D9ABEE" w14:textId="77777777" w:rsidR="00705A64" w:rsidRDefault="000B65BA" w:rsidP="000B65BA">
      <w:pPr>
        <w:pStyle w:val="B1"/>
      </w:pPr>
      <w:r>
        <w:t>3)</w:t>
      </w:r>
      <w:r>
        <w:tab/>
      </w:r>
      <w:r w:rsidR="00705A64">
        <w:t>The SCF verifies the user rights for the requested content</w:t>
      </w:r>
      <w:r w:rsidR="00705A64">
        <w:rPr>
          <w:rFonts w:hint="eastAsia"/>
          <w:lang w:eastAsia="zh-CN"/>
        </w:rPr>
        <w:t xml:space="preserve">, </w:t>
      </w:r>
      <w:r w:rsidR="00705A64" w:rsidRPr="00B912D8">
        <w:rPr>
          <w:rFonts w:hint="eastAsia"/>
          <w:lang w:eastAsia="zh-CN"/>
        </w:rPr>
        <w:t xml:space="preserve">selects a </w:t>
      </w:r>
      <w:r w:rsidR="00705A64" w:rsidRPr="00B912D8">
        <w:t>HTTP/SIP adapter</w:t>
      </w:r>
      <w:r w:rsidR="00705A64" w:rsidRPr="00B912D8">
        <w:rPr>
          <w:rFonts w:hint="eastAsia"/>
          <w:lang w:eastAsia="zh-CN"/>
        </w:rPr>
        <w:t>,</w:t>
      </w:r>
      <w:r w:rsidR="00705A64">
        <w:t xml:space="preserve"> and forwards the SIP INVITE message to the HTTP/SIP adapter.</w:t>
      </w:r>
    </w:p>
    <w:p w14:paraId="5EA5C29E" w14:textId="77777777" w:rsidR="00705A64" w:rsidRDefault="000B65BA" w:rsidP="000B65BA">
      <w:pPr>
        <w:pStyle w:val="B1"/>
      </w:pPr>
      <w:r>
        <w:t>4)</w:t>
      </w:r>
      <w:r>
        <w:tab/>
      </w:r>
      <w:r w:rsidR="00705A64">
        <w:t>The HTTP/SIP adapter</w:t>
      </w:r>
      <w:r w:rsidR="00705A64">
        <w:rPr>
          <w:rFonts w:hint="eastAsia"/>
          <w:lang w:eastAsia="zh-CN"/>
        </w:rPr>
        <w:t xml:space="preserve"> </w:t>
      </w:r>
      <w:r w:rsidR="00705A64" w:rsidRPr="00B912D8">
        <w:rPr>
          <w:rFonts w:hint="eastAsia"/>
          <w:lang w:eastAsia="zh-CN"/>
        </w:rPr>
        <w:t>selects a HTTP Server,</w:t>
      </w:r>
      <w:r w:rsidR="00705A64">
        <w:rPr>
          <w:rFonts w:hint="eastAsia"/>
          <w:lang w:eastAsia="zh-CN"/>
        </w:rPr>
        <w:t xml:space="preserve"> and</w:t>
      </w:r>
      <w:r w:rsidR="00705A64">
        <w:t xml:space="preserve"> sends an HTTP POST message to the HTTP server, including the IP address of the UE.</w:t>
      </w:r>
    </w:p>
    <w:p w14:paraId="18281C97" w14:textId="77777777" w:rsidR="00705A64" w:rsidRDefault="000B65BA" w:rsidP="000B65BA">
      <w:pPr>
        <w:pStyle w:val="B1"/>
      </w:pPr>
      <w:r>
        <w:t>5)</w:t>
      </w:r>
      <w:r>
        <w:tab/>
      </w:r>
      <w:r w:rsidR="00705A64">
        <w:t>The HTTP server answers to the HTTP/SIP adapter</w:t>
      </w:r>
      <w:r w:rsidR="00A46434">
        <w:t xml:space="preserve"> with a HTTP 200 OK response</w:t>
      </w:r>
      <w:r w:rsidR="00705A64">
        <w:t>.</w:t>
      </w:r>
    </w:p>
    <w:p w14:paraId="55DD83A1" w14:textId="77777777" w:rsidR="00705A64" w:rsidRDefault="000B65BA" w:rsidP="000B65BA">
      <w:pPr>
        <w:pStyle w:val="B1"/>
      </w:pPr>
      <w:r>
        <w:lastRenderedPageBreak/>
        <w:t>6)</w:t>
      </w:r>
      <w:r>
        <w:tab/>
      </w:r>
      <w:r w:rsidR="00705A64">
        <w:t xml:space="preserve">The HTTP/SIP adapter sends the SIP 200 OK answer to the SCF, including </w:t>
      </w:r>
      <w:r w:rsidR="00A46434">
        <w:t xml:space="preserve">download URL of the requested content file </w:t>
      </w:r>
      <w:r w:rsidR="00705A64">
        <w:t>in the SDP answer.</w:t>
      </w:r>
    </w:p>
    <w:p w14:paraId="2E0F88DD" w14:textId="77777777" w:rsidR="00705A64" w:rsidRDefault="000B65BA" w:rsidP="000B65BA">
      <w:pPr>
        <w:pStyle w:val="B1"/>
      </w:pPr>
      <w:r>
        <w:t>7)</w:t>
      </w:r>
      <w:r>
        <w:tab/>
      </w:r>
      <w:r w:rsidR="00705A64">
        <w:t>The SCF forward the SIP 200 OK to the IM CN subsystem.</w:t>
      </w:r>
    </w:p>
    <w:p w14:paraId="250243CE" w14:textId="77777777" w:rsidR="00705A64" w:rsidRDefault="000B65BA" w:rsidP="000B65BA">
      <w:pPr>
        <w:pStyle w:val="B1"/>
      </w:pPr>
      <w:r>
        <w:t>8)</w:t>
      </w:r>
      <w:r>
        <w:tab/>
      </w:r>
      <w:r w:rsidR="00705A64">
        <w:t>The IM CN subsystem forwards the SIP 200 OK to the UE.</w:t>
      </w:r>
    </w:p>
    <w:p w14:paraId="62EFEE2E" w14:textId="77777777" w:rsidR="00705A64" w:rsidRDefault="000B65BA" w:rsidP="000B65BA">
      <w:pPr>
        <w:pStyle w:val="B1"/>
      </w:pPr>
      <w:r>
        <w:t>9)</w:t>
      </w:r>
      <w:r>
        <w:tab/>
      </w:r>
      <w:r w:rsidR="00705A64">
        <w:t>The UE sends HTTP request to the URL obtained from the SIP 200 OK message.</w:t>
      </w:r>
    </w:p>
    <w:p w14:paraId="29914B54" w14:textId="77777777" w:rsidR="00705A64" w:rsidRDefault="000B65BA" w:rsidP="000B65BA">
      <w:pPr>
        <w:pStyle w:val="B1"/>
        <w:rPr>
          <w:rFonts w:ascii="Arial" w:hAnsi="Arial" w:cs="Arial"/>
          <w:lang w:eastAsia="zh-CN"/>
        </w:rPr>
      </w:pPr>
      <w:r>
        <w:t>10)</w:t>
      </w:r>
      <w:r>
        <w:tab/>
      </w:r>
      <w:r w:rsidR="00A46434">
        <w:t>T</w:t>
      </w:r>
      <w:r w:rsidR="00705A64">
        <w:t>he HTTP server delivers the content file in the HTTP response to the UE.</w:t>
      </w:r>
    </w:p>
    <w:p w14:paraId="4603AF94" w14:textId="77777777" w:rsidR="00705A64" w:rsidRDefault="00705A64" w:rsidP="00705A64">
      <w:pPr>
        <w:pStyle w:val="FP"/>
        <w:rPr>
          <w:rFonts w:eastAsia="SimSun"/>
          <w:lang w:eastAsia="zh-CN"/>
        </w:rPr>
      </w:pPr>
    </w:p>
    <w:p w14:paraId="1673A758" w14:textId="77777777" w:rsidR="00705A64" w:rsidRDefault="00705A64" w:rsidP="00705A64">
      <w:pPr>
        <w:pStyle w:val="Heading2"/>
        <w:rPr>
          <w:lang w:eastAsia="zh-CN"/>
        </w:rPr>
      </w:pPr>
      <w:bookmarkStart w:id="258" w:name="_Toc517287195"/>
      <w:r>
        <w:rPr>
          <w:lang w:eastAsia="zh-CN"/>
        </w:rPr>
        <w:t>15.2</w:t>
      </w:r>
      <w:r>
        <w:rPr>
          <w:lang w:eastAsia="zh-CN"/>
        </w:rPr>
        <w:tab/>
        <w:t>Procedures at the UE</w:t>
      </w:r>
      <w:bookmarkEnd w:id="258"/>
    </w:p>
    <w:p w14:paraId="6DE7A7FE" w14:textId="77777777" w:rsidR="00705A64" w:rsidRDefault="00705A64" w:rsidP="00705A64">
      <w:r>
        <w:t>The UE initiates the progressive download session by sending SIP INVITE to the IM CN subsystem. The content of the SIP INVITE shall be as follows:</w:t>
      </w:r>
    </w:p>
    <w:p w14:paraId="6B24B0FC" w14:textId="77777777" w:rsidR="00705A64" w:rsidRDefault="00E622BF" w:rsidP="00E622BF">
      <w:pPr>
        <w:pStyle w:val="B1"/>
      </w:pPr>
      <w:r>
        <w:t>-</w:t>
      </w:r>
      <w:r>
        <w:tab/>
      </w:r>
      <w:r w:rsidR="00705A64">
        <w:t>The Request URI is related to the session the user wants to activate The Request-URI shall be composed of a user and domain part as defined as follows:</w:t>
      </w:r>
    </w:p>
    <w:p w14:paraId="79A69B2B" w14:textId="77777777" w:rsidR="00705A64" w:rsidRDefault="00E622BF" w:rsidP="00E622BF">
      <w:pPr>
        <w:pStyle w:val="B20"/>
      </w:pPr>
      <w:r>
        <w:t>-</w:t>
      </w:r>
      <w:r>
        <w:tab/>
      </w:r>
      <w:r w:rsidR="00705A64">
        <w:t xml:space="preserve">The user part contains the content identifier, retrieved from user service description </w:t>
      </w:r>
      <w:smartTag w:uri="urn:schemas-microsoft-com:office:smarttags" w:element="PersonName">
        <w:r w:rsidR="00705A64">
          <w:t>info</w:t>
        </w:r>
      </w:smartTag>
      <w:r w:rsidR="00705A64">
        <w:t>rmation from SSF</w:t>
      </w:r>
    </w:p>
    <w:p w14:paraId="079BC8EB" w14:textId="77777777" w:rsidR="00705A64" w:rsidRDefault="00E622BF" w:rsidP="00E622BF">
      <w:pPr>
        <w:pStyle w:val="B20"/>
      </w:pPr>
      <w:r>
        <w:t>-</w:t>
      </w:r>
      <w:r>
        <w:tab/>
      </w:r>
      <w:r w:rsidR="00705A64">
        <w:t>The domain part is the Service Provider domain name, obtained from SSF.</w:t>
      </w:r>
    </w:p>
    <w:p w14:paraId="7E77A26E" w14:textId="77777777" w:rsidR="00705A64" w:rsidRDefault="00E622BF" w:rsidP="00E622BF">
      <w:pPr>
        <w:pStyle w:val="B1"/>
      </w:pPr>
      <w:r>
        <w:t>-</w:t>
      </w:r>
      <w:r>
        <w:tab/>
      </w:r>
      <w:r w:rsidR="00705A64">
        <w:t>The To header shall contain the same URI as in the Request URI.</w:t>
      </w:r>
    </w:p>
    <w:p w14:paraId="4E9F459B" w14:textId="77777777" w:rsidR="00A46434" w:rsidRPr="00A35EB7" w:rsidRDefault="00E622BF" w:rsidP="00E622BF">
      <w:pPr>
        <w:pStyle w:val="B1"/>
      </w:pPr>
      <w:r>
        <w:t>-</w:t>
      </w:r>
      <w:r>
        <w:tab/>
      </w:r>
      <w:r w:rsidR="00A46434">
        <w:t>The From header shall indicate the public user identity of the user.</w:t>
      </w:r>
    </w:p>
    <w:p w14:paraId="4F3E17A9" w14:textId="77777777" w:rsidR="00A46434" w:rsidRDefault="00A46434" w:rsidP="00A46434">
      <w:r>
        <w:t xml:space="preserve">The content identifier shall be retrieved from service selection </w:t>
      </w:r>
      <w:smartTag w:uri="urn:schemas-microsoft-com:office:smarttags" w:element="PersonName">
        <w:r>
          <w:t>info</w:t>
        </w:r>
      </w:smartTag>
      <w:r>
        <w:t>rmation.</w:t>
      </w:r>
    </w:p>
    <w:p w14:paraId="1C1E8BC2" w14:textId="77777777" w:rsidR="00705A64" w:rsidRDefault="00705A64" w:rsidP="00A46434">
      <w:r>
        <w:t>The other headers shall be set according to 24.229 [7].</w:t>
      </w:r>
    </w:p>
    <w:p w14:paraId="5AE45164" w14:textId="77777777" w:rsidR="00705A64" w:rsidRDefault="00705A64" w:rsidP="00705A64">
      <w:r>
        <w:t>An SDP offer shall be included in the initial INVITE request, in accordance with media capabilities and policies available for the PSS session and with the parameters received from the SSF during service selection procedure or during the procedure for retrieving missing parameters by SIP OPTIONS.</w:t>
      </w:r>
    </w:p>
    <w:p w14:paraId="041340D9" w14:textId="77777777" w:rsidR="00705A64" w:rsidRDefault="00705A64" w:rsidP="00705A64">
      <w:pPr>
        <w:rPr>
          <w:lang w:eastAsia="zh-CN"/>
        </w:rPr>
      </w:pPr>
      <w:r>
        <w:t>The SDP media parameters should describe the HTTP progressive download session. The differences with the SDP offer defined for streaming is the absence of media line corresponding to the control protocol (</w:t>
      </w:r>
      <w:smartTag w:uri="urn:schemas-microsoft-com:office:smarttags" w:element="PersonName">
        <w:r>
          <w:t>RT</w:t>
        </w:r>
      </w:smartTag>
      <w:r>
        <w:t>SP), and the indication of TCP transport and HTTP progressive download method instead of streaming in "m" line.</w:t>
      </w:r>
    </w:p>
    <w:p w14:paraId="71AB7E4D" w14:textId="77777777" w:rsidR="00705A64" w:rsidRDefault="00705A64" w:rsidP="00705A64">
      <w:pPr>
        <w:rPr>
          <w:color w:val="000000"/>
          <w:lang w:eastAsia="zh-CN"/>
        </w:rPr>
      </w:pPr>
      <w:r>
        <w:rPr>
          <w:color w:val="000000"/>
          <w:lang w:eastAsia="zh-CN"/>
        </w:rPr>
        <w:t>The SDP parameters for the HTTP progressive download channel shall be set as follows:</w:t>
      </w:r>
    </w:p>
    <w:p w14:paraId="5B193606" w14:textId="77777777" w:rsidR="00705A64" w:rsidRDefault="00E622BF" w:rsidP="00E622BF">
      <w:pPr>
        <w:pStyle w:val="B1"/>
        <w:rPr>
          <w:lang w:eastAsia="zh-CN"/>
        </w:rPr>
      </w:pPr>
      <w:r>
        <w:rPr>
          <w:lang w:eastAsia="zh-CN"/>
        </w:rPr>
        <w:t>-</w:t>
      </w:r>
      <w:r>
        <w:rPr>
          <w:lang w:eastAsia="zh-CN"/>
        </w:rPr>
        <w:tab/>
      </w:r>
      <w:r w:rsidR="00705A64">
        <w:rPr>
          <w:lang w:eastAsia="zh-CN"/>
        </w:rPr>
        <w:t>a 'm' line for an HTTP progressive download channel of format: m=&lt;media&gt; &lt;port&gt; &lt;transport&gt; &lt;fmt&gt;</w:t>
      </w:r>
    </w:p>
    <w:p w14:paraId="713A6D4D" w14:textId="77777777" w:rsidR="00705A64" w:rsidRDefault="00705A64" w:rsidP="00705A64">
      <w:pPr>
        <w:pStyle w:val="B20"/>
        <w:rPr>
          <w:lang w:eastAsia="zh-CN"/>
        </w:rPr>
      </w:pPr>
      <w:r>
        <w:rPr>
          <w:lang w:eastAsia="zh-CN"/>
        </w:rPr>
        <w:t>-</w:t>
      </w:r>
      <w:r>
        <w:rPr>
          <w:lang w:eastAsia="zh-CN"/>
        </w:rPr>
        <w:tab/>
        <w:t>The media field shall have a value of "application".</w:t>
      </w:r>
    </w:p>
    <w:p w14:paraId="69801D1B" w14:textId="77777777" w:rsidR="00705A64" w:rsidRDefault="00705A64" w:rsidP="00705A64">
      <w:pPr>
        <w:pStyle w:val="B20"/>
        <w:rPr>
          <w:lang w:eastAsia="zh-CN"/>
        </w:rPr>
      </w:pPr>
      <w:r>
        <w:rPr>
          <w:lang w:eastAsia="zh-CN"/>
        </w:rPr>
        <w:t>-</w:t>
      </w:r>
      <w:r>
        <w:rPr>
          <w:lang w:eastAsia="zh-CN"/>
        </w:rPr>
        <w:tab/>
        <w:t>The port field shall be set to a value of 9, which is the discard port. See RFC 4145 [13] and RFC 4572 [14].</w:t>
      </w:r>
    </w:p>
    <w:p w14:paraId="72E971A4" w14:textId="77777777" w:rsidR="00705A64" w:rsidRDefault="00705A64" w:rsidP="00705A64">
      <w:pPr>
        <w:pStyle w:val="B20"/>
        <w:rPr>
          <w:i/>
          <w:iCs/>
          <w:szCs w:val="22"/>
          <w:lang w:eastAsia="zh-CN"/>
        </w:rPr>
      </w:pPr>
      <w:r>
        <w:t>-</w:t>
      </w:r>
      <w:r>
        <w:tab/>
        <w:t>T</w:t>
      </w:r>
      <w:r>
        <w:rPr>
          <w:lang w:eastAsia="zh-CN"/>
        </w:rPr>
        <w:t>he transport field shall be set to TCP or TCP/TLS. The former is used when HTTP runs directly on top of TCP and the latter is used when HTTP runs on top of TLS, which in turn runs on top of TCP.</w:t>
      </w:r>
    </w:p>
    <w:p w14:paraId="00B9A2CF" w14:textId="77777777" w:rsidR="00705A64" w:rsidRDefault="00705A64" w:rsidP="00705A64">
      <w:pPr>
        <w:pStyle w:val="B20"/>
        <w:rPr>
          <w:lang w:eastAsia="zh-CN"/>
        </w:rPr>
      </w:pPr>
      <w:r>
        <w:rPr>
          <w:lang w:eastAsia="zh-CN"/>
        </w:rPr>
        <w:t>-</w:t>
      </w:r>
      <w:r>
        <w:rPr>
          <w:lang w:eastAsia="zh-CN"/>
        </w:rPr>
        <w:tab/>
        <w:t xml:space="preserve">The &lt;fmt&gt; parameter shall be included and shall be set to </w:t>
      </w:r>
      <w:r>
        <w:rPr>
          <w:i/>
          <w:iCs/>
          <w:szCs w:val="22"/>
          <w:lang w:eastAsia="zh-CN"/>
        </w:rPr>
        <w:t>3gpp_http.</w:t>
      </w:r>
    </w:p>
    <w:p w14:paraId="6CA786FC" w14:textId="77777777" w:rsidR="00705A64" w:rsidRDefault="00705A64" w:rsidP="00705A64">
      <w:pPr>
        <w:pStyle w:val="NO"/>
        <w:rPr>
          <w:lang w:eastAsia="zh-CN"/>
        </w:rPr>
      </w:pPr>
      <w:r>
        <w:rPr>
          <w:lang w:eastAsia="zh-CN"/>
        </w:rPr>
        <w:t xml:space="preserve">NOTE: the </w:t>
      </w:r>
      <w:r>
        <w:rPr>
          <w:i/>
          <w:iCs/>
          <w:lang w:eastAsia="zh-CN"/>
        </w:rPr>
        <w:t>3gpp_http</w:t>
      </w:r>
      <w:r>
        <w:rPr>
          <w:lang w:eastAsia="zh-CN"/>
        </w:rPr>
        <w:t xml:space="preserve"> application format should have a new MIME subtype registered in IANA.</w:t>
      </w:r>
    </w:p>
    <w:p w14:paraId="71F25CB1" w14:textId="77777777" w:rsidR="00705A64" w:rsidRDefault="00705A64" w:rsidP="00705A64">
      <w:pPr>
        <w:pStyle w:val="B20"/>
        <w:rPr>
          <w:lang w:eastAsia="zh-CN"/>
        </w:rPr>
      </w:pPr>
      <w:r>
        <w:rPr>
          <w:lang w:eastAsia="zh-CN"/>
        </w:rPr>
        <w:t>-</w:t>
      </w:r>
      <w:r>
        <w:rPr>
          <w:lang w:eastAsia="zh-CN"/>
        </w:rPr>
        <w:tab/>
        <w:t>An "a=setup" attribute shall be present and set to "active" indicating that the UE will initiate an outgoing TCP connection to the HTTP Server.</w:t>
      </w:r>
    </w:p>
    <w:p w14:paraId="79DAF44C" w14:textId="77777777" w:rsidR="00705A64" w:rsidRDefault="00705A64" w:rsidP="00705A64">
      <w:pPr>
        <w:pStyle w:val="B20"/>
        <w:rPr>
          <w:lang w:eastAsia="zh-CN"/>
        </w:rPr>
      </w:pPr>
      <w:r>
        <w:rPr>
          <w:lang w:eastAsia="zh-CN"/>
        </w:rPr>
        <w:t>-</w:t>
      </w:r>
      <w:r>
        <w:rPr>
          <w:lang w:eastAsia="zh-CN"/>
        </w:rPr>
        <w:tab/>
        <w:t>An "a= connection" attribute shall be present and set as "new" indicating that the UE will establish a new outgoing TCP connection towards the HTTP Server.</w:t>
      </w:r>
    </w:p>
    <w:p w14:paraId="5FDB0D81" w14:textId="77777777" w:rsidR="00705A64" w:rsidRDefault="00705A64" w:rsidP="00705A64">
      <w:pPr>
        <w:pStyle w:val="B20"/>
        <w:rPr>
          <w:lang w:eastAsia="zh-CN"/>
        </w:rPr>
      </w:pPr>
      <w:r>
        <w:rPr>
          <w:lang w:eastAsia="zh-CN"/>
        </w:rPr>
        <w:t>-</w:t>
      </w:r>
      <w:r>
        <w:rPr>
          <w:lang w:eastAsia="zh-CN"/>
        </w:rPr>
        <w:tab/>
        <w:t xml:space="preserve">A "c" line shall include the network type with the value set to IN, the address type set to IP4 or IP6 and IP address of the flow of the related HTTP progressive download channel (ex. </w:t>
      </w:r>
      <w:r>
        <w:rPr>
          <w:rFonts w:ascii="Courier" w:hAnsi="Courier" w:cs="Courier"/>
          <w:lang w:eastAsia="zh-CN"/>
        </w:rPr>
        <w:t>c=IN IP4 &lt;IP_ADDRESS</w:t>
      </w:r>
      <w:r>
        <w:rPr>
          <w:lang w:eastAsia="zh-CN"/>
        </w:rPr>
        <w:t>&gt;).</w:t>
      </w:r>
    </w:p>
    <w:p w14:paraId="71A1FE7A" w14:textId="77777777" w:rsidR="00705A64" w:rsidRDefault="00705A64" w:rsidP="00705A64">
      <w:pPr>
        <w:pStyle w:val="B20"/>
        <w:rPr>
          <w:lang w:eastAsia="zh-CN"/>
        </w:rPr>
      </w:pPr>
      <w:r>
        <w:rPr>
          <w:lang w:eastAsia="zh-CN"/>
        </w:rPr>
        <w:t>-</w:t>
      </w:r>
      <w:r>
        <w:rPr>
          <w:lang w:eastAsia="zh-CN"/>
        </w:rPr>
        <w:tab/>
        <w:t xml:space="preserve">Optionally a "b=" line may contain the proposed bandwidth. If the user has fetched the bandwidth required for this particular content delivery channel during service selection retrieval, the bandwidth attribute at media </w:t>
      </w:r>
      <w:r>
        <w:rPr>
          <w:lang w:eastAsia="zh-CN"/>
        </w:rPr>
        <w:lastRenderedPageBreak/>
        <w:t>level shall be set to this value. Otherwise, this attribute shall be set to a pre-configured value;</w:t>
      </w:r>
      <w:r>
        <w:rPr>
          <w:lang w:eastAsia="zh-CN"/>
        </w:rPr>
        <w:br/>
        <w:t>(ex. b=AS:15000)</w:t>
      </w:r>
    </w:p>
    <w:p w14:paraId="6EAC8EBF" w14:textId="77777777" w:rsidR="00705A64" w:rsidRDefault="00705A64" w:rsidP="00705A64">
      <w:r>
        <w:t>An example of the SDP offer for IMS-based PSS progressive download is:</w:t>
      </w:r>
    </w:p>
    <w:p w14:paraId="6CED1C1C" w14:textId="77777777" w:rsidR="00705A64" w:rsidRDefault="00705A64" w:rsidP="00705A64">
      <w:pPr>
        <w:pStyle w:val="PL"/>
      </w:pPr>
      <w:r>
        <w:t>v=0</w:t>
      </w:r>
    </w:p>
    <w:p w14:paraId="5F5C5F92" w14:textId="77777777" w:rsidR="00705A64" w:rsidRDefault="00705A64" w:rsidP="00705A64">
      <w:pPr>
        <w:pStyle w:val="PL"/>
      </w:pPr>
      <w:r>
        <w:t xml:space="preserve">o=bob 2890844527 2890844527 IN IP4 </w:t>
      </w:r>
      <w:r w:rsidR="00A46434">
        <w:t>192.0.2.2</w:t>
      </w:r>
    </w:p>
    <w:p w14:paraId="75CB588D" w14:textId="77777777" w:rsidR="00705A64" w:rsidRDefault="00705A64" w:rsidP="00705A64">
      <w:pPr>
        <w:pStyle w:val="PL"/>
      </w:pPr>
      <w:r>
        <w:t>s=Download Session</w:t>
      </w:r>
    </w:p>
    <w:p w14:paraId="15110460" w14:textId="77777777" w:rsidR="00705A64" w:rsidRDefault="00705A64" w:rsidP="00705A64">
      <w:pPr>
        <w:pStyle w:val="PL"/>
      </w:pPr>
      <w:r>
        <w:t>i=A download session declared within the session description protocol</w:t>
      </w:r>
    </w:p>
    <w:p w14:paraId="48E180C2" w14:textId="77777777" w:rsidR="00705A64" w:rsidRDefault="00705A64" w:rsidP="00705A64">
      <w:pPr>
        <w:pStyle w:val="PL"/>
        <w:rPr>
          <w:lang w:val="fr-FR"/>
        </w:rPr>
      </w:pPr>
      <w:r>
        <w:rPr>
          <w:lang w:val="fr-FR"/>
        </w:rPr>
        <w:t>t=0 0</w:t>
      </w:r>
    </w:p>
    <w:p w14:paraId="0E1580ED" w14:textId="77777777" w:rsidR="00705A64" w:rsidRDefault="00705A64" w:rsidP="00705A64">
      <w:pPr>
        <w:pStyle w:val="PL"/>
        <w:rPr>
          <w:lang w:val="fr-FR"/>
        </w:rPr>
      </w:pPr>
      <w:r>
        <w:rPr>
          <w:lang w:val="fr-FR"/>
        </w:rPr>
        <w:t xml:space="preserve">m=application </w:t>
      </w:r>
      <w:r>
        <w:rPr>
          <w:lang w:val="fr-FR" w:eastAsia="zh-CN"/>
        </w:rPr>
        <w:t>9</w:t>
      </w:r>
      <w:r>
        <w:rPr>
          <w:lang w:val="fr-FR"/>
        </w:rPr>
        <w:t xml:space="preserve"> TCP 3gpp_http</w:t>
      </w:r>
    </w:p>
    <w:p w14:paraId="69FFAD88" w14:textId="77777777" w:rsidR="00705A64" w:rsidRDefault="00705A64" w:rsidP="00705A64">
      <w:pPr>
        <w:pStyle w:val="PL"/>
      </w:pPr>
      <w:r>
        <w:t>a=connection:new</w:t>
      </w:r>
    </w:p>
    <w:p w14:paraId="10B12568" w14:textId="77777777" w:rsidR="00705A64" w:rsidRDefault="00705A64" w:rsidP="00705A64">
      <w:pPr>
        <w:pStyle w:val="PL"/>
      </w:pPr>
      <w:r>
        <w:t>a=setup:active</w:t>
      </w:r>
    </w:p>
    <w:p w14:paraId="76F4C8F1" w14:textId="77777777" w:rsidR="00705A64" w:rsidRDefault="00705A64" w:rsidP="00705A64">
      <w:pPr>
        <w:pStyle w:val="PL"/>
        <w:rPr>
          <w:lang w:eastAsia="zh-CN"/>
        </w:rPr>
      </w:pPr>
      <w:r>
        <w:t>c= IN IP4</w:t>
      </w:r>
      <w:r>
        <w:rPr>
          <w:lang w:eastAsia="zh-CN"/>
        </w:rPr>
        <w:t xml:space="preserve"> </w:t>
      </w:r>
      <w:r w:rsidR="00A46434">
        <w:t>192.0.2.2</w:t>
      </w:r>
    </w:p>
    <w:p w14:paraId="27CDAE4D" w14:textId="77777777" w:rsidR="00705A64" w:rsidRDefault="00705A64" w:rsidP="00705A64">
      <w:pPr>
        <w:pStyle w:val="PL"/>
      </w:pPr>
      <w:r>
        <w:t>b=AS:15000</w:t>
      </w:r>
    </w:p>
    <w:p w14:paraId="18A4976B" w14:textId="77777777" w:rsidR="00705A64" w:rsidRDefault="00705A64" w:rsidP="00705A64">
      <w:pPr>
        <w:rPr>
          <w:rFonts w:ascii="Arial" w:hAnsi="Arial"/>
        </w:rPr>
      </w:pPr>
    </w:p>
    <w:p w14:paraId="7D51965F" w14:textId="77777777" w:rsidR="00A46434" w:rsidRDefault="00A46434" w:rsidP="00A46434">
      <w:r w:rsidRPr="00957446">
        <w:t>Once the UE has received the SIP 200 OK from the</w:t>
      </w:r>
      <w:r>
        <w:t xml:space="preserve"> HTTP/SIP adapter</w:t>
      </w:r>
      <w:r w:rsidRPr="00957446">
        <w:t>, it sends the HTTP GET request to the URL obtained in download session description.</w:t>
      </w:r>
      <w:r w:rsidRPr="003C6122">
        <w:t xml:space="preserve"> The HTTP </w:t>
      </w:r>
      <w:r w:rsidR="001C2626">
        <w:t>"</w:t>
      </w:r>
      <w:r w:rsidRPr="003C6122">
        <w:t>Connection</w:t>
      </w:r>
      <w:r w:rsidR="001C2626">
        <w:t>"</w:t>
      </w:r>
      <w:r w:rsidRPr="003C6122">
        <w:t xml:space="preserve"> header shall be set to </w:t>
      </w:r>
      <w:r w:rsidR="001C2626">
        <w:t>"</w:t>
      </w:r>
      <w:r w:rsidRPr="003C6122">
        <w:t>Keep-Alive</w:t>
      </w:r>
      <w:r w:rsidR="001C2626">
        <w:t>"</w:t>
      </w:r>
      <w:r w:rsidRPr="003C6122">
        <w:t xml:space="preserve"> to require persistent TCP connection.</w:t>
      </w:r>
    </w:p>
    <w:p w14:paraId="3E02A4B0" w14:textId="77777777" w:rsidR="00705A64" w:rsidRDefault="00705A64" w:rsidP="00705A64">
      <w:r>
        <w:t>An example of the HTTP GET request sent by the UE is:</w:t>
      </w:r>
    </w:p>
    <w:p w14:paraId="0674B641" w14:textId="77777777" w:rsidR="00705A64" w:rsidRDefault="00705A64" w:rsidP="00705A64">
      <w:pPr>
        <w:rPr>
          <w:rFonts w:ascii="Courier New" w:hAnsi="Courier New"/>
          <w:sz w:val="16"/>
        </w:rPr>
      </w:pPr>
      <w:r>
        <w:t>HTTP GET http://123.23.23.23/ movie1.mpeg</w:t>
      </w:r>
    </w:p>
    <w:p w14:paraId="46808593" w14:textId="77777777" w:rsidR="00705A64" w:rsidRDefault="00705A64" w:rsidP="00705A64">
      <w:pPr>
        <w:pStyle w:val="Heading2"/>
        <w:rPr>
          <w:lang w:eastAsia="zh-CN"/>
        </w:rPr>
      </w:pPr>
      <w:bookmarkStart w:id="259" w:name="_Toc517287196"/>
      <w:r>
        <w:rPr>
          <w:lang w:eastAsia="zh-CN"/>
        </w:rPr>
        <w:t>15.3</w:t>
      </w:r>
      <w:r>
        <w:rPr>
          <w:lang w:eastAsia="zh-CN"/>
        </w:rPr>
        <w:tab/>
        <w:t>Procedures at the IM CN subsystem</w:t>
      </w:r>
      <w:bookmarkEnd w:id="259"/>
    </w:p>
    <w:p w14:paraId="4B912774" w14:textId="77777777" w:rsidR="00705A64" w:rsidRDefault="00705A64" w:rsidP="00705A64">
      <w:r>
        <w:t>The IM CN subsystem shall forward the SIP INVITE to the SCF.</w:t>
      </w:r>
    </w:p>
    <w:p w14:paraId="1AA358D2" w14:textId="77777777" w:rsidR="00705A64" w:rsidRDefault="00705A64" w:rsidP="00705A64">
      <w:r>
        <w:t>Upon reception of the SIP 200 OK from the SCF, the IM CN subsystem forwards the SIP 200 OK to the UE.</w:t>
      </w:r>
    </w:p>
    <w:p w14:paraId="0793354D" w14:textId="77777777" w:rsidR="00705A64" w:rsidRDefault="00705A64" w:rsidP="00705A64">
      <w:r>
        <w:t>The IM CN Subsystem handles the SIP dialog as defined in 3GPP TS 23.228 [6].</w:t>
      </w:r>
    </w:p>
    <w:p w14:paraId="3570899D" w14:textId="77777777" w:rsidR="00705A64" w:rsidRDefault="00705A64" w:rsidP="00705A64">
      <w:pPr>
        <w:pStyle w:val="Heading2"/>
        <w:rPr>
          <w:lang w:eastAsia="zh-CN"/>
        </w:rPr>
      </w:pPr>
      <w:bookmarkStart w:id="260" w:name="_Toc517287197"/>
      <w:r>
        <w:rPr>
          <w:lang w:eastAsia="zh-CN"/>
        </w:rPr>
        <w:t>15.4</w:t>
      </w:r>
      <w:r>
        <w:rPr>
          <w:lang w:eastAsia="zh-CN"/>
        </w:rPr>
        <w:tab/>
        <w:t>Procedures at the SCF</w:t>
      </w:r>
      <w:bookmarkEnd w:id="260"/>
    </w:p>
    <w:p w14:paraId="395C202E" w14:textId="77777777" w:rsidR="00A46434" w:rsidRDefault="00A46434" w:rsidP="00A46434">
      <w:r>
        <w:t>Upon reception of the SIP INVITE from the UE, the SCF checks the user rights for the requested content</w:t>
      </w:r>
      <w:r>
        <w:rPr>
          <w:lang w:eastAsia="zh-CN"/>
        </w:rPr>
        <w:t>, identifies that the request is for progressive download</w:t>
      </w:r>
      <w:r w:rsidRPr="00B912D8">
        <w:rPr>
          <w:lang w:eastAsia="zh-CN"/>
        </w:rPr>
        <w:t>,</w:t>
      </w:r>
      <w:r w:rsidRPr="00B912D8">
        <w:t xml:space="preserve"> </w:t>
      </w:r>
      <w:r w:rsidRPr="003E248E">
        <w:rPr>
          <w:lang w:eastAsia="zh-CN"/>
        </w:rPr>
        <w:t>select</w:t>
      </w:r>
      <w:r w:rsidRPr="003E248E">
        <w:rPr>
          <w:rFonts w:hint="eastAsia"/>
          <w:lang w:eastAsia="zh-CN"/>
        </w:rPr>
        <w:t>s</w:t>
      </w:r>
      <w:r w:rsidRPr="003E248E">
        <w:rPr>
          <w:lang w:eastAsia="zh-CN"/>
        </w:rPr>
        <w:t xml:space="preserve"> and</w:t>
      </w:r>
      <w:r w:rsidRPr="003E248E">
        <w:rPr>
          <w:rFonts w:hint="eastAsia"/>
          <w:lang w:eastAsia="zh-CN"/>
        </w:rPr>
        <w:t xml:space="preserve"> forwards </w:t>
      </w:r>
      <w:r w:rsidRPr="003E248E">
        <w:rPr>
          <w:lang w:eastAsia="zh-CN"/>
        </w:rPr>
        <w:t xml:space="preserve">the SIP request to the </w:t>
      </w:r>
      <w:r>
        <w:rPr>
          <w:lang w:eastAsia="zh-CN"/>
        </w:rPr>
        <w:t>HTTP/SIP adapter</w:t>
      </w:r>
      <w:r w:rsidRPr="003E248E">
        <w:rPr>
          <w:lang w:eastAsia="zh-CN"/>
        </w:rPr>
        <w:t xml:space="preserve"> which is in charge of the download service by changing the "Request-URI" accordingly</w:t>
      </w:r>
      <w:r>
        <w:rPr>
          <w:lang w:eastAsia="zh-CN"/>
        </w:rPr>
        <w:t>.</w:t>
      </w:r>
    </w:p>
    <w:p w14:paraId="1E4B5DE1" w14:textId="77777777" w:rsidR="00705A64" w:rsidRDefault="00A46434" w:rsidP="00A46434">
      <w:r w:rsidRPr="00D65767">
        <w:t>When receiving a 301 or 302 response from the HTTP/SIP adapter, the SCF shall not forward this message to the UE</w:t>
      </w:r>
      <w:r w:rsidR="00705A64">
        <w:t>.</w:t>
      </w:r>
    </w:p>
    <w:p w14:paraId="4C5D3A0F" w14:textId="77777777" w:rsidR="00705A64" w:rsidRDefault="00705A64" w:rsidP="00705A64">
      <w:pPr>
        <w:pStyle w:val="Heading2"/>
        <w:rPr>
          <w:lang w:eastAsia="zh-CN"/>
        </w:rPr>
      </w:pPr>
      <w:bookmarkStart w:id="261" w:name="_Toc517287198"/>
      <w:r>
        <w:rPr>
          <w:lang w:eastAsia="zh-CN"/>
        </w:rPr>
        <w:t>15.5</w:t>
      </w:r>
      <w:r>
        <w:rPr>
          <w:lang w:eastAsia="zh-CN"/>
        </w:rPr>
        <w:tab/>
        <w:t>Procedures at the HTTP/SIP adapter</w:t>
      </w:r>
      <w:bookmarkEnd w:id="261"/>
    </w:p>
    <w:p w14:paraId="2F892991" w14:textId="77777777" w:rsidR="00C94B46" w:rsidRDefault="00C94B46" w:rsidP="00C94B46">
      <w:r>
        <w:t>Upon reception of the download session initiation request, t</w:t>
      </w:r>
      <w:r w:rsidRPr="00B912D8">
        <w:t xml:space="preserve">he HTTP/SIP adapter </w:t>
      </w:r>
      <w:r>
        <w:t xml:space="preserve">shall examine the content identifier present in the user-part of the To header and the media parameters in the SDP, </w:t>
      </w:r>
      <w:r w:rsidRPr="00B912D8">
        <w:rPr>
          <w:rFonts w:hint="eastAsia"/>
          <w:lang w:eastAsia="zh-CN"/>
        </w:rPr>
        <w:t xml:space="preserve">selects a HTTP Server according to the </w:t>
      </w:r>
      <w:r w:rsidRPr="00B912D8">
        <w:t>Request URI</w:t>
      </w:r>
      <w:r w:rsidRPr="00B912D8">
        <w:rPr>
          <w:rFonts w:hint="eastAsia"/>
          <w:lang w:eastAsia="zh-CN"/>
        </w:rPr>
        <w:t>,</w:t>
      </w:r>
      <w:r>
        <w:rPr>
          <w:rFonts w:hint="eastAsia"/>
          <w:lang w:eastAsia="zh-CN"/>
        </w:rPr>
        <w:t xml:space="preserve"> and </w:t>
      </w:r>
      <w:r>
        <w:t>sends a HTTP POST message to the HTTP server including</w:t>
      </w:r>
      <w:r w:rsidRPr="00610BB1">
        <w:t xml:space="preserve"> the IP address of the UE.</w:t>
      </w:r>
    </w:p>
    <w:p w14:paraId="3C0C6A88" w14:textId="77777777" w:rsidR="00C94B46" w:rsidRDefault="00C94B46" w:rsidP="00C94B46">
      <w:r w:rsidRPr="00392C95">
        <w:t>The HTTP/SIP adapter may decide to redirect the request to another HTTP</w:t>
      </w:r>
      <w:r>
        <w:t>/SIP adapter</w:t>
      </w:r>
      <w:r w:rsidRPr="00392C95" w:rsidDel="00C95388">
        <w:t xml:space="preserve"> server</w:t>
      </w:r>
      <w:r w:rsidRPr="00392C95">
        <w:t xml:space="preserve">. In this case the HTTP/SIP adapter shall return a 301 response if the content is not managed by this HTTP/SIP adapter or 302 response for any other reasons (e.g. load balancing). The </w:t>
      </w:r>
      <w:r>
        <w:t xml:space="preserve">redirecting </w:t>
      </w:r>
      <w:r w:rsidRPr="00392C95">
        <w:t>HTTP/SIP adapter indicates one or more</w:t>
      </w:r>
      <w:r>
        <w:t xml:space="preserve"> destination</w:t>
      </w:r>
      <w:r w:rsidRPr="00392C95">
        <w:t xml:space="preserve"> HTTP/SIP adapter addresses in the Contact header.</w:t>
      </w:r>
    </w:p>
    <w:p w14:paraId="435FA87E" w14:textId="77777777" w:rsidR="00C94B46" w:rsidRDefault="00C94B46" w:rsidP="00C94B46">
      <w:r>
        <w:t>The HTTP/SIP adapter returns the SIP 200 OK message to the SCF, including the SDP answer. The SDP answer should describe the HTTP progressive download session. The differences with the SDP answer defined for streaming is the absence of media line corresponding to the control protocol (</w:t>
      </w:r>
      <w:smartTag w:uri="urn:schemas-microsoft-com:office:smarttags" w:element="PersonName">
        <w:r>
          <w:t>RT</w:t>
        </w:r>
      </w:smartTag>
      <w:r>
        <w:t xml:space="preserve">SP), the indication of TCP transport and HTTP progressive download method instead of streaming in "m" line, the indication of HTTP URL instead of </w:t>
      </w:r>
      <w:smartTag w:uri="urn:schemas-microsoft-com:office:smarttags" w:element="PersonName">
        <w:r>
          <w:t>RT</w:t>
        </w:r>
      </w:smartTag>
      <w:r>
        <w:t>SP URI.</w:t>
      </w:r>
    </w:p>
    <w:p w14:paraId="47CFAF62" w14:textId="77777777" w:rsidR="00705A64" w:rsidRDefault="00C94B46" w:rsidP="00705A64">
      <w:pPr>
        <w:rPr>
          <w:lang w:eastAsia="zh-CN"/>
        </w:rPr>
      </w:pPr>
      <w:r w:rsidRPr="00AD5109">
        <w:t>If the content that the user has selected cannot be found the HTTP/SIP adapter shall reply with appropriate, SIP error code 404 Not Found response</w:t>
      </w:r>
      <w:r w:rsidR="00705A64">
        <w:t>.</w:t>
      </w:r>
    </w:p>
    <w:p w14:paraId="058812A1" w14:textId="77777777" w:rsidR="00705A64" w:rsidRDefault="00705A64" w:rsidP="00705A64">
      <w:pPr>
        <w:spacing w:afterLines="50" w:after="120"/>
        <w:rPr>
          <w:lang w:eastAsia="zh-CN"/>
        </w:rPr>
      </w:pPr>
      <w:r>
        <w:rPr>
          <w:lang w:eastAsia="zh-CN"/>
        </w:rPr>
        <w:t>The HTTP/SIP adapter shall construct the SIP 200 OK message as follows:</w:t>
      </w:r>
    </w:p>
    <w:p w14:paraId="503F5DAA" w14:textId="77777777" w:rsidR="00705A64" w:rsidRDefault="004F428D" w:rsidP="004F428D">
      <w:pPr>
        <w:pStyle w:val="B1"/>
      </w:pPr>
      <w:r>
        <w:rPr>
          <w:lang w:eastAsia="zh-CN"/>
        </w:rPr>
        <w:t>-</w:t>
      </w:r>
      <w:r>
        <w:rPr>
          <w:lang w:eastAsia="zh-CN"/>
        </w:rPr>
        <w:tab/>
      </w:r>
      <w:r w:rsidR="00705A64">
        <w:rPr>
          <w:lang w:eastAsia="zh-CN"/>
        </w:rPr>
        <w:t>an 'm' line for an HTTP progressive download channel of format: m=&lt;media&gt; &lt;port&gt; &lt;transport&gt; &lt;fmt&gt;</w:t>
      </w:r>
    </w:p>
    <w:p w14:paraId="29F91EEC" w14:textId="77777777" w:rsidR="00705A64" w:rsidRDefault="004F428D" w:rsidP="004F428D">
      <w:pPr>
        <w:pStyle w:val="B20"/>
        <w:rPr>
          <w:lang w:eastAsia="zh-CN"/>
        </w:rPr>
      </w:pPr>
      <w:r>
        <w:rPr>
          <w:lang w:eastAsia="zh-CN"/>
        </w:rPr>
        <w:lastRenderedPageBreak/>
        <w:t>-</w:t>
      </w:r>
      <w:r>
        <w:rPr>
          <w:lang w:eastAsia="zh-CN"/>
        </w:rPr>
        <w:tab/>
      </w:r>
      <w:r w:rsidR="00705A64">
        <w:rPr>
          <w:lang w:eastAsia="zh-CN"/>
        </w:rPr>
        <w:t>The media field shall have a value of "application".</w:t>
      </w:r>
    </w:p>
    <w:p w14:paraId="5524073E" w14:textId="77777777" w:rsidR="00705A64" w:rsidRDefault="004F428D" w:rsidP="004F428D">
      <w:pPr>
        <w:pStyle w:val="B20"/>
        <w:rPr>
          <w:lang w:eastAsia="zh-CN"/>
        </w:rPr>
      </w:pPr>
      <w:r>
        <w:rPr>
          <w:lang w:eastAsia="zh-CN"/>
        </w:rPr>
        <w:t>-</w:t>
      </w:r>
      <w:r>
        <w:rPr>
          <w:lang w:eastAsia="zh-CN"/>
        </w:rPr>
        <w:tab/>
      </w:r>
      <w:r w:rsidR="00705A64">
        <w:rPr>
          <w:lang w:eastAsia="zh-CN"/>
        </w:rPr>
        <w:t xml:space="preserve">The port field shall be set to the value of HTTP Server for the progressive download channel, such as 80. </w:t>
      </w:r>
    </w:p>
    <w:p w14:paraId="6236C89D" w14:textId="77777777" w:rsidR="00705A64" w:rsidRPr="00C94B46" w:rsidRDefault="004F428D" w:rsidP="004F428D">
      <w:pPr>
        <w:pStyle w:val="B20"/>
        <w:rPr>
          <w:i/>
          <w:iCs/>
          <w:szCs w:val="22"/>
          <w:lang w:eastAsia="zh-CN"/>
        </w:rPr>
      </w:pPr>
      <w:r>
        <w:rPr>
          <w:lang w:eastAsia="zh-CN"/>
        </w:rPr>
        <w:t>-</w:t>
      </w:r>
      <w:r>
        <w:rPr>
          <w:lang w:eastAsia="zh-CN"/>
        </w:rPr>
        <w:tab/>
      </w:r>
      <w:r w:rsidR="00705A64">
        <w:rPr>
          <w:lang w:eastAsia="zh-CN"/>
        </w:rPr>
        <w:t>The transport field shall be set to TCP or TCP/TLS. The former is used when HTTP runs directly on top of TCP and the latter is used when HTTP runs on top of TLS, which in turn runs on top of TCP.</w:t>
      </w:r>
    </w:p>
    <w:p w14:paraId="6ABB08DF" w14:textId="77777777" w:rsidR="00C94B46" w:rsidRPr="008E719C" w:rsidRDefault="004F428D" w:rsidP="004F428D">
      <w:pPr>
        <w:pStyle w:val="B20"/>
        <w:rPr>
          <w:i/>
          <w:iCs/>
          <w:szCs w:val="22"/>
          <w:lang w:eastAsia="zh-CN"/>
        </w:rPr>
      </w:pPr>
      <w:r>
        <w:rPr>
          <w:lang w:eastAsia="zh-CN"/>
        </w:rPr>
        <w:t>-</w:t>
      </w:r>
      <w:r>
        <w:rPr>
          <w:lang w:eastAsia="zh-CN"/>
        </w:rPr>
        <w:tab/>
      </w:r>
      <w:r w:rsidR="00C94B46">
        <w:rPr>
          <w:lang w:eastAsia="zh-CN"/>
        </w:rPr>
        <w:t>The fmt field shall be identical to the one received in the SDP offer.</w:t>
      </w:r>
    </w:p>
    <w:p w14:paraId="24504B0D" w14:textId="77777777" w:rsidR="00C94B46" w:rsidRPr="000E4441" w:rsidRDefault="004F428D" w:rsidP="004F428D">
      <w:pPr>
        <w:pStyle w:val="B20"/>
        <w:rPr>
          <w:lang w:eastAsia="zh-CN"/>
        </w:rPr>
      </w:pPr>
      <w:r>
        <w:rPr>
          <w:lang w:eastAsia="zh-CN"/>
        </w:rPr>
        <w:t>-</w:t>
      </w:r>
      <w:r>
        <w:rPr>
          <w:lang w:eastAsia="zh-CN"/>
        </w:rPr>
        <w:tab/>
      </w:r>
    </w:p>
    <w:p w14:paraId="375BE4C0" w14:textId="77777777" w:rsidR="00705A64" w:rsidRPr="000E4441" w:rsidRDefault="004F428D" w:rsidP="004F428D">
      <w:pPr>
        <w:pStyle w:val="B1"/>
      </w:pPr>
      <w:r>
        <w:rPr>
          <w:lang w:eastAsia="zh-CN"/>
        </w:rPr>
        <w:t>-</w:t>
      </w:r>
      <w:r>
        <w:rPr>
          <w:lang w:eastAsia="zh-CN"/>
        </w:rPr>
        <w:tab/>
      </w:r>
      <w:r w:rsidR="00705A64">
        <w:rPr>
          <w:lang w:eastAsia="zh-CN"/>
        </w:rPr>
        <w:t xml:space="preserve">a "c" line shall include the network type with the value set to IN, the address type set to IP4 or IP6 and IP address of HTTP Server for the flow of the related HTTP progressive download channel (e.g. </w:t>
      </w:r>
      <w:r w:rsidR="00705A64">
        <w:rPr>
          <w:rFonts w:ascii="Courier" w:hAnsi="Courier" w:cs="Courier"/>
          <w:lang w:eastAsia="zh-CN"/>
        </w:rPr>
        <w:t>c=IN IP4 &lt;IP_ADDRESS</w:t>
      </w:r>
      <w:r w:rsidR="00705A64">
        <w:rPr>
          <w:lang w:eastAsia="zh-CN"/>
        </w:rPr>
        <w:t>&gt;).</w:t>
      </w:r>
    </w:p>
    <w:p w14:paraId="5B6367F9" w14:textId="77777777" w:rsidR="00705A64" w:rsidRDefault="004F428D" w:rsidP="004F428D">
      <w:pPr>
        <w:pStyle w:val="B1"/>
      </w:pPr>
      <w:r>
        <w:t>-</w:t>
      </w:r>
      <w:r>
        <w:tab/>
      </w:r>
      <w:r w:rsidR="00705A64">
        <w:t>The "</w:t>
      </w:r>
      <w:r w:rsidR="00C94B46">
        <w:t>a=</w:t>
      </w:r>
      <w:r w:rsidR="00705A64">
        <w:t xml:space="preserve">setup" attribute </w:t>
      </w:r>
      <w:r w:rsidR="00C94B46">
        <w:t>shall be present and</w:t>
      </w:r>
      <w:r w:rsidR="00705A64">
        <w:t xml:space="preserve"> set to 'passive' indicating that connection shall be initiated by the other endpoint (UE).</w:t>
      </w:r>
    </w:p>
    <w:p w14:paraId="0F98AD93" w14:textId="77777777" w:rsidR="00705A64" w:rsidRDefault="004F428D" w:rsidP="004F428D">
      <w:pPr>
        <w:pStyle w:val="B1"/>
      </w:pPr>
      <w:r>
        <w:rPr>
          <w:lang w:eastAsia="zh-CN"/>
        </w:rPr>
        <w:t>-</w:t>
      </w:r>
      <w:r>
        <w:rPr>
          <w:lang w:eastAsia="zh-CN"/>
        </w:rPr>
        <w:tab/>
      </w:r>
      <w:r w:rsidR="00705A64">
        <w:rPr>
          <w:lang w:eastAsia="zh-CN"/>
        </w:rPr>
        <w:t>An "a= connection" attribute shall be present and set as "new" indicating that the UE will establish a new outgoing TCP connection towards the HTTP Server.</w:t>
      </w:r>
    </w:p>
    <w:p w14:paraId="6F47AC61" w14:textId="77777777" w:rsidR="00705A64" w:rsidRDefault="004F428D" w:rsidP="004F428D">
      <w:pPr>
        <w:pStyle w:val="B1"/>
      </w:pPr>
      <w:r>
        <w:rPr>
          <w:lang w:eastAsia="zh-CN"/>
        </w:rPr>
        <w:t>-</w:t>
      </w:r>
      <w:r>
        <w:rPr>
          <w:lang w:eastAsia="zh-CN"/>
        </w:rPr>
        <w:tab/>
      </w:r>
      <w:r w:rsidR="00705A64">
        <w:rPr>
          <w:lang w:eastAsia="zh-CN"/>
        </w:rPr>
        <w:t>One or more a=fmtp lines representing HTTP specific attributes set as follows:</w:t>
      </w:r>
    </w:p>
    <w:p w14:paraId="2BACE61F" w14:textId="77777777" w:rsidR="00705A64" w:rsidRDefault="004F428D" w:rsidP="004F428D">
      <w:pPr>
        <w:pStyle w:val="B20"/>
      </w:pPr>
      <w:r>
        <w:rPr>
          <w:rFonts w:eastAsia="SimSun"/>
          <w:lang w:val="en-US" w:eastAsia="zh-CN"/>
        </w:rPr>
        <w:t>-</w:t>
      </w:r>
      <w:r>
        <w:rPr>
          <w:rFonts w:eastAsia="SimSun"/>
          <w:lang w:val="en-US" w:eastAsia="zh-CN"/>
        </w:rPr>
        <w:tab/>
      </w:r>
      <w:r w:rsidR="00C94B46">
        <w:rPr>
          <w:rFonts w:eastAsia="SimSun"/>
          <w:lang w:val="en-US" w:eastAsia="zh-CN"/>
        </w:rPr>
        <w:t xml:space="preserve">a </w:t>
      </w:r>
      <w:r w:rsidR="00C94B46">
        <w:rPr>
          <w:lang w:val="en-US"/>
        </w:rPr>
        <w:t>"fm</w:t>
      </w:r>
      <w:r w:rsidR="00C94B46">
        <w:rPr>
          <w:rFonts w:eastAsia="SimSun"/>
          <w:color w:val="000000"/>
          <w:lang w:val="en-US" w:eastAsia="zh-CN"/>
        </w:rPr>
        <w:t xml:space="preserve">tp:3gpp_http http-url" attribute </w:t>
      </w:r>
      <w:r w:rsidR="00C94B46">
        <w:rPr>
          <w:lang w:eastAsia="zh-CN"/>
        </w:rPr>
        <w:t xml:space="preserve">in the format of an absolute URI to be used for the UE in the subsequent </w:t>
      </w:r>
      <w:r w:rsidR="00C94B46">
        <w:rPr>
          <w:rFonts w:eastAsia="SimSun"/>
          <w:lang w:eastAsia="zh-CN"/>
        </w:rPr>
        <w:t>HTTP</w:t>
      </w:r>
      <w:r w:rsidR="00C94B46">
        <w:rPr>
          <w:lang w:eastAsia="zh-CN"/>
        </w:rPr>
        <w:t xml:space="preserve"> requests.</w:t>
      </w:r>
      <w:r w:rsidR="00C94B46" w:rsidRPr="00EE5CE2">
        <w:t xml:space="preserve"> </w:t>
      </w:r>
      <w:r w:rsidR="00C94B46" w:rsidRPr="004E3798">
        <w:t>The h</w:t>
      </w:r>
      <w:r w:rsidR="00C94B46" w:rsidRPr="004E3798">
        <w:noBreakHyphen/>
        <w:t xml:space="preserve">uri can be in form of absolute or relative URI. If absolute URI is specified then it is used as-is in subsequent </w:t>
      </w:r>
      <w:r w:rsidR="00C94B46" w:rsidRPr="004E3798">
        <w:rPr>
          <w:rFonts w:eastAsia="SimSun" w:hint="eastAsia"/>
          <w:lang w:eastAsia="zh-CN"/>
        </w:rPr>
        <w:t>HTTP</w:t>
      </w:r>
      <w:r w:rsidR="00C94B46" w:rsidRPr="004E3798">
        <w:t xml:space="preserve"> requests. If relative URI is specified in form of a media path, then the </w:t>
      </w:r>
      <w:r w:rsidR="00C94B46" w:rsidRPr="004E3798">
        <w:rPr>
          <w:rFonts w:eastAsia="SimSun" w:hint="eastAsia"/>
          <w:lang w:eastAsia="zh-CN"/>
        </w:rPr>
        <w:t>HTTP</w:t>
      </w:r>
      <w:r w:rsidR="00C94B46" w:rsidRPr="004E3798">
        <w:t xml:space="preserve"> absolute UR</w:t>
      </w:r>
      <w:r w:rsidR="00C94B46">
        <w:t>I</w:t>
      </w:r>
      <w:r w:rsidR="00C94B46" w:rsidRPr="004E3798">
        <w:t xml:space="preserve"> could be constructed by the UE using the IPAddress (from c-line) and port (from m-line) as the base followed by h-uri value for the </w:t>
      </w:r>
      <w:r w:rsidR="00C94B46" w:rsidRPr="004E3798">
        <w:rPr>
          <w:rFonts w:eastAsia="SimSun" w:hint="eastAsia"/>
          <w:lang w:eastAsia="zh-CN"/>
        </w:rPr>
        <w:t>content</w:t>
      </w:r>
      <w:r w:rsidR="00C94B46" w:rsidRPr="004E3798">
        <w:t xml:space="preserve"> path</w:t>
      </w:r>
      <w:r w:rsidR="00705A64">
        <w:rPr>
          <w:lang w:eastAsia="zh-CN"/>
        </w:rPr>
        <w:t>.</w:t>
      </w:r>
    </w:p>
    <w:p w14:paraId="230507DC" w14:textId="77777777" w:rsidR="00C94B46" w:rsidRDefault="004F428D" w:rsidP="004F428D">
      <w:pPr>
        <w:pStyle w:val="B1"/>
      </w:pPr>
      <w:r>
        <w:t>-</w:t>
      </w:r>
      <w:r>
        <w:tab/>
      </w:r>
      <w:r w:rsidR="00C94B46" w:rsidRPr="009153EA">
        <w:t>the "b=" line shall contain the proposed bandwidth. Since the content download is unidirectional the bandwidth shall be set to 0.</w:t>
      </w:r>
      <w:r w:rsidR="00C94B46" w:rsidRPr="009153EA">
        <w:rPr>
          <w:rFonts w:ascii="Courier New" w:hAnsi="Courier New" w:cs="Courier New"/>
        </w:rPr>
        <w:t>(ex. b=AS:0)</w:t>
      </w:r>
      <w:r w:rsidR="00C94B46">
        <w:rPr>
          <w:lang w:eastAsia="zh-CN"/>
        </w:rPr>
        <w:t>.</w:t>
      </w:r>
    </w:p>
    <w:p w14:paraId="130B392C" w14:textId="77777777" w:rsidR="000E4441" w:rsidRDefault="000E4441" w:rsidP="000E4441">
      <w:r>
        <w:t>An example of the SDP answer in the SIP 200 OK response is:</w:t>
      </w:r>
    </w:p>
    <w:p w14:paraId="309D13F1" w14:textId="77777777" w:rsidR="000E4441" w:rsidRDefault="000E4441" w:rsidP="000E4441">
      <w:pPr>
        <w:pStyle w:val="PL"/>
      </w:pPr>
      <w:r>
        <w:t>v=0</w:t>
      </w:r>
    </w:p>
    <w:p w14:paraId="1512DEEB" w14:textId="77777777" w:rsidR="000E4441" w:rsidRDefault="000E4441" w:rsidP="000E4441">
      <w:pPr>
        <w:pStyle w:val="PL"/>
      </w:pPr>
      <w:r>
        <w:t xml:space="preserve">o=bob 2890844527 2890844527 IN IP4 </w:t>
      </w:r>
      <w:r w:rsidR="00C94B46">
        <w:t>192.0.2.1</w:t>
      </w:r>
    </w:p>
    <w:p w14:paraId="0FFE9319" w14:textId="77777777" w:rsidR="000E4441" w:rsidRDefault="000E4441" w:rsidP="000E4441">
      <w:pPr>
        <w:pStyle w:val="PL"/>
      </w:pPr>
      <w:r>
        <w:t>s=Download Session</w:t>
      </w:r>
    </w:p>
    <w:p w14:paraId="345DE2A0" w14:textId="77777777" w:rsidR="000E4441" w:rsidRDefault="000E4441" w:rsidP="000E4441">
      <w:pPr>
        <w:pStyle w:val="PL"/>
      </w:pPr>
      <w:r>
        <w:t>i=A download session declared within the session description protocol</w:t>
      </w:r>
    </w:p>
    <w:p w14:paraId="10CBE4FA" w14:textId="77777777" w:rsidR="000E4441" w:rsidRDefault="000E4441" w:rsidP="000E4441">
      <w:pPr>
        <w:pStyle w:val="PL"/>
        <w:rPr>
          <w:lang w:val="fr-FR"/>
        </w:rPr>
      </w:pPr>
      <w:r>
        <w:rPr>
          <w:lang w:val="fr-FR"/>
        </w:rPr>
        <w:t>t=0 0</w:t>
      </w:r>
    </w:p>
    <w:p w14:paraId="791BFDEB" w14:textId="77777777" w:rsidR="000E4441" w:rsidRDefault="000E4441" w:rsidP="000E4441">
      <w:pPr>
        <w:pStyle w:val="PL"/>
        <w:rPr>
          <w:lang w:val="fr-FR"/>
        </w:rPr>
      </w:pPr>
      <w:r>
        <w:rPr>
          <w:lang w:val="fr-FR"/>
        </w:rPr>
        <w:t>m=application 80 TCP 3gpp_http</w:t>
      </w:r>
    </w:p>
    <w:p w14:paraId="41E91BEE" w14:textId="77777777" w:rsidR="000E4441" w:rsidRDefault="000E4441" w:rsidP="000E4441">
      <w:pPr>
        <w:pStyle w:val="PL"/>
      </w:pPr>
      <w:r>
        <w:t>a=connection:new</w:t>
      </w:r>
    </w:p>
    <w:p w14:paraId="26E1412B" w14:textId="77777777" w:rsidR="000E4441" w:rsidRDefault="000E4441" w:rsidP="000E4441">
      <w:pPr>
        <w:pStyle w:val="PL"/>
      </w:pPr>
      <w:r>
        <w:t>a=setup:passive</w:t>
      </w:r>
    </w:p>
    <w:p w14:paraId="2A8DE1F1" w14:textId="77777777" w:rsidR="000E4441" w:rsidRDefault="000E4441" w:rsidP="000E4441">
      <w:pPr>
        <w:pStyle w:val="PL"/>
        <w:rPr>
          <w:lang w:val="pt-BR"/>
        </w:rPr>
      </w:pPr>
      <w:r>
        <w:rPr>
          <w:lang w:val="pt-BR"/>
        </w:rPr>
        <w:t xml:space="preserve">a=fmtp 3gpp_http h-url http://operator.com/movie1.mpeg  </w:t>
      </w:r>
    </w:p>
    <w:p w14:paraId="2021B3CB" w14:textId="77777777" w:rsidR="000E4441" w:rsidRDefault="000E4441" w:rsidP="000E4441">
      <w:pPr>
        <w:pStyle w:val="PL"/>
        <w:rPr>
          <w:rFonts w:hint="eastAsia"/>
          <w:lang w:eastAsia="zh-CN"/>
        </w:rPr>
      </w:pPr>
      <w:r>
        <w:t xml:space="preserve">c=IN IP4 </w:t>
      </w:r>
      <w:r w:rsidR="00C94B46">
        <w:t>192.0.2.1</w:t>
      </w:r>
    </w:p>
    <w:p w14:paraId="47FB3309" w14:textId="77777777" w:rsidR="000E4441" w:rsidRDefault="000E4441" w:rsidP="000E4441">
      <w:pPr>
        <w:pStyle w:val="PL"/>
      </w:pPr>
      <w:r>
        <w:t>b=AS:0</w:t>
      </w:r>
    </w:p>
    <w:p w14:paraId="0AE1B445" w14:textId="77777777" w:rsidR="000E4441" w:rsidRPr="00275A54" w:rsidRDefault="000E4441" w:rsidP="000E4441">
      <w:pPr>
        <w:pStyle w:val="PL"/>
      </w:pPr>
    </w:p>
    <w:p w14:paraId="0FCD5FEF" w14:textId="77777777" w:rsidR="00705A64" w:rsidRDefault="000E4441" w:rsidP="000E4441">
      <w:pPr>
        <w:pStyle w:val="Heading2"/>
        <w:rPr>
          <w:lang w:eastAsia="zh-CN"/>
        </w:rPr>
      </w:pPr>
      <w:bookmarkStart w:id="262" w:name="_Toc517287199"/>
      <w:r>
        <w:rPr>
          <w:lang w:eastAsia="zh-CN"/>
        </w:rPr>
        <w:t>15.6</w:t>
      </w:r>
      <w:r>
        <w:rPr>
          <w:lang w:eastAsia="zh-CN"/>
        </w:rPr>
        <w:tab/>
        <w:t>Procedures at the HTTP server</w:t>
      </w:r>
      <w:bookmarkEnd w:id="262"/>
    </w:p>
    <w:p w14:paraId="54E61563" w14:textId="77777777" w:rsidR="00C94B46" w:rsidRDefault="00C94B46" w:rsidP="00C94B46">
      <w:r w:rsidRPr="00ED175B">
        <w:t>Upon reception of the HTTP POST message received from the HTTP/SIP adapter, the HTTP server answers with an HTTP 200 OK message to the HTTP/SIP adapter.</w:t>
      </w:r>
    </w:p>
    <w:p w14:paraId="19CF4E55" w14:textId="77777777" w:rsidR="000E4441" w:rsidRDefault="00C94B46" w:rsidP="00C94B46">
      <w:r>
        <w:t>Upon reception of the HTTP GET received from the UE, the HTTP server delivers in the HTTP response the content file corresponding to the URL obtained in the received HTTP GET. T</w:t>
      </w:r>
      <w:r w:rsidRPr="00FC00AF">
        <w:rPr>
          <w:rFonts w:hint="eastAsia"/>
          <w:lang w:eastAsia="zh-CN"/>
        </w:rPr>
        <w:t xml:space="preserve">he </w:t>
      </w:r>
      <w:r w:rsidRPr="00FC00AF">
        <w:rPr>
          <w:lang w:eastAsia="zh-CN"/>
        </w:rPr>
        <w:t xml:space="preserve">HTTP </w:t>
      </w:r>
      <w:r w:rsidR="001C2626">
        <w:rPr>
          <w:lang w:eastAsia="zh-CN"/>
        </w:rPr>
        <w:t>"</w:t>
      </w:r>
      <w:r w:rsidRPr="00FC00AF">
        <w:rPr>
          <w:rFonts w:hint="eastAsia"/>
          <w:lang w:eastAsia="zh-CN"/>
        </w:rPr>
        <w:t>Connection</w:t>
      </w:r>
      <w:r w:rsidR="001C2626">
        <w:rPr>
          <w:lang w:eastAsia="zh-CN"/>
        </w:rPr>
        <w:t>"</w:t>
      </w:r>
      <w:r w:rsidRPr="00FC00AF">
        <w:rPr>
          <w:rFonts w:hint="eastAsia"/>
          <w:lang w:eastAsia="zh-CN"/>
        </w:rPr>
        <w:t xml:space="preserve"> header shall be set to </w:t>
      </w:r>
      <w:r w:rsidR="001C2626">
        <w:rPr>
          <w:lang w:eastAsia="zh-CN"/>
        </w:rPr>
        <w:t>"</w:t>
      </w:r>
      <w:r w:rsidRPr="00FC00AF">
        <w:rPr>
          <w:rFonts w:hint="eastAsia"/>
          <w:lang w:eastAsia="zh-CN"/>
        </w:rPr>
        <w:t>Keep-Alive</w:t>
      </w:r>
      <w:r w:rsidR="001C2626">
        <w:rPr>
          <w:lang w:eastAsia="zh-CN"/>
        </w:rPr>
        <w:t>"</w:t>
      </w:r>
      <w:r w:rsidRPr="00FC00AF">
        <w:rPr>
          <w:rFonts w:hint="eastAsia"/>
          <w:lang w:eastAsia="zh-CN"/>
        </w:rPr>
        <w:t xml:space="preserve"> to indicate it is a persistent</w:t>
      </w:r>
      <w:r w:rsidRPr="00FC00AF">
        <w:rPr>
          <w:lang w:eastAsia="zh-CN"/>
        </w:rPr>
        <w:t xml:space="preserve"> TCP</w:t>
      </w:r>
      <w:r w:rsidRPr="00FC00AF">
        <w:rPr>
          <w:rFonts w:hint="eastAsia"/>
          <w:lang w:eastAsia="zh-CN"/>
        </w:rPr>
        <w:t xml:space="preserve"> connection</w:t>
      </w:r>
      <w:r w:rsidR="000E4441">
        <w:t>.</w:t>
      </w:r>
    </w:p>
    <w:p w14:paraId="40FCE4C7" w14:textId="77777777" w:rsidR="007A1DD0" w:rsidRPr="007A1DD0" w:rsidRDefault="007A1DD0" w:rsidP="007A1DD0">
      <w:pPr>
        <w:pStyle w:val="Heading2"/>
      </w:pPr>
      <w:bookmarkStart w:id="263" w:name="_Toc517287200"/>
      <w:r w:rsidRPr="007A1DD0">
        <w:lastRenderedPageBreak/>
        <w:t>15.7</w:t>
      </w:r>
      <w:r w:rsidR="0028596B">
        <w:tab/>
      </w:r>
      <w:r w:rsidRPr="007A1DD0">
        <w:t>Session termination</w:t>
      </w:r>
      <w:bookmarkEnd w:id="263"/>
    </w:p>
    <w:p w14:paraId="40E16E39" w14:textId="77777777" w:rsidR="007A1DD0" w:rsidRPr="007A1DD0" w:rsidRDefault="007A1DD0" w:rsidP="007A1DD0">
      <w:pPr>
        <w:pStyle w:val="Heading3"/>
      </w:pPr>
      <w:bookmarkStart w:id="264" w:name="_Toc517287201"/>
      <w:r w:rsidRPr="007A1DD0">
        <w:t>15.7.1</w:t>
      </w:r>
      <w:r w:rsidR="0028596B">
        <w:tab/>
      </w:r>
      <w:r w:rsidRPr="007A1DD0">
        <w:t>General description</w:t>
      </w:r>
      <w:bookmarkEnd w:id="264"/>
    </w:p>
    <w:p w14:paraId="234E68EF" w14:textId="77777777" w:rsidR="007A1DD0" w:rsidRPr="00EF013B" w:rsidRDefault="007A1DD0" w:rsidP="007A1DD0">
      <w:pPr>
        <w:pStyle w:val="Heading4"/>
      </w:pPr>
      <w:bookmarkStart w:id="265" w:name="_Toc517287202"/>
      <w:r>
        <w:t>15.7.1.1</w:t>
      </w:r>
      <w:r w:rsidR="0028596B">
        <w:tab/>
      </w:r>
      <w:r>
        <w:t>UE-initiated PSS download session teardown</w:t>
      </w:r>
      <w:bookmarkEnd w:id="265"/>
    </w:p>
    <w:p w14:paraId="121C65B4" w14:textId="2DB9CDB3" w:rsidR="000E4441" w:rsidRDefault="00135BF0" w:rsidP="007A1DD0">
      <w:pPr>
        <w:pStyle w:val="TH"/>
      </w:pPr>
      <w:r>
        <w:rPr>
          <w:noProof/>
        </w:rPr>
        <w:drawing>
          <wp:inline distT="0" distB="0" distL="0" distR="0" wp14:anchorId="3BEBDD02" wp14:editId="18D7E6B1">
            <wp:extent cx="5486400" cy="3624580"/>
            <wp:effectExtent l="0" t="0" r="0" b="0"/>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3624580"/>
                    </a:xfrm>
                    <a:prstGeom prst="rect">
                      <a:avLst/>
                    </a:prstGeom>
                    <a:noFill/>
                    <a:ln>
                      <a:noFill/>
                    </a:ln>
                  </pic:spPr>
                </pic:pic>
              </a:graphicData>
            </a:graphic>
          </wp:inline>
        </w:drawing>
      </w:r>
    </w:p>
    <w:p w14:paraId="66766BCD" w14:textId="77777777" w:rsidR="007A1DD0" w:rsidRDefault="007A1DD0" w:rsidP="007A1DD0">
      <w:pPr>
        <w:pStyle w:val="TF"/>
      </w:pPr>
      <w:r>
        <w:t>Figure 33a: UE-initiated IMS PSS download session termination</w:t>
      </w:r>
    </w:p>
    <w:p w14:paraId="68128743" w14:textId="77777777" w:rsidR="007A1DD0" w:rsidRPr="00B71CFD" w:rsidRDefault="007A1DD0" w:rsidP="007A1DD0">
      <w:pPr>
        <w:rPr>
          <w:lang w:eastAsia="ja-JP"/>
        </w:rPr>
      </w:pPr>
      <w:r w:rsidRPr="00047BA9">
        <w:rPr>
          <w:lang w:eastAsia="ja-JP"/>
        </w:rPr>
        <w:t>Here the case of UE termination is described. The following steps are carried out:</w:t>
      </w:r>
    </w:p>
    <w:p w14:paraId="29DC15D8" w14:textId="77777777" w:rsidR="007A1DD0" w:rsidRPr="00B71CFD" w:rsidRDefault="004F428D" w:rsidP="004F428D">
      <w:pPr>
        <w:pStyle w:val="B1"/>
        <w:rPr>
          <w:lang w:eastAsia="ja-JP"/>
        </w:rPr>
      </w:pPr>
      <w:r>
        <w:rPr>
          <w:lang w:eastAsia="ja-JP"/>
        </w:rPr>
        <w:t>1)</w:t>
      </w:r>
      <w:r>
        <w:rPr>
          <w:lang w:eastAsia="ja-JP"/>
        </w:rPr>
        <w:tab/>
      </w:r>
      <w:r w:rsidR="007A1DD0" w:rsidRPr="00B71CFD">
        <w:rPr>
          <w:lang w:eastAsia="ja-JP"/>
        </w:rPr>
        <w:t>The UE sends a SIP BYE message.</w:t>
      </w:r>
      <w:r w:rsidR="007A1DD0">
        <w:rPr>
          <w:lang w:eastAsia="ja-JP"/>
        </w:rPr>
        <w:t xml:space="preserve"> </w:t>
      </w:r>
    </w:p>
    <w:p w14:paraId="7B3EC6A6" w14:textId="77777777" w:rsidR="007A1DD0" w:rsidRPr="00B71CFD" w:rsidRDefault="004F428D" w:rsidP="004F428D">
      <w:pPr>
        <w:pStyle w:val="B1"/>
        <w:rPr>
          <w:lang w:eastAsia="ja-JP"/>
        </w:rPr>
      </w:pPr>
      <w:r>
        <w:rPr>
          <w:lang w:eastAsia="ja-JP"/>
        </w:rPr>
        <w:t>2)</w:t>
      </w:r>
      <w:r>
        <w:rPr>
          <w:lang w:eastAsia="ja-JP"/>
        </w:rPr>
        <w:tab/>
      </w:r>
      <w:r w:rsidR="007A1DD0" w:rsidRPr="00B71CFD">
        <w:rPr>
          <w:lang w:eastAsia="ja-JP"/>
        </w:rPr>
        <w:t>The IM CN subsystem forwards the SIP BYE message to the SCF.</w:t>
      </w:r>
    </w:p>
    <w:p w14:paraId="3257BD93" w14:textId="77777777" w:rsidR="007A1DD0" w:rsidRPr="00B71CFD" w:rsidRDefault="004F428D" w:rsidP="004F428D">
      <w:pPr>
        <w:pStyle w:val="B1"/>
        <w:rPr>
          <w:lang w:eastAsia="ja-JP"/>
        </w:rPr>
      </w:pPr>
      <w:r>
        <w:rPr>
          <w:lang w:eastAsia="ja-JP"/>
        </w:rPr>
        <w:t>3)</w:t>
      </w:r>
      <w:r>
        <w:rPr>
          <w:lang w:eastAsia="ja-JP"/>
        </w:rPr>
        <w:tab/>
      </w:r>
      <w:r w:rsidR="007A1DD0" w:rsidRPr="00B71CFD">
        <w:rPr>
          <w:lang w:eastAsia="ja-JP"/>
        </w:rPr>
        <w:t xml:space="preserve">The SCF sends the SIP BYE message to the </w:t>
      </w:r>
      <w:r w:rsidR="007A1DD0">
        <w:rPr>
          <w:lang w:eastAsia="ja-JP"/>
        </w:rPr>
        <w:t>HTTP/SIP</w:t>
      </w:r>
      <w:r w:rsidR="007A1DD0" w:rsidRPr="00B71CFD">
        <w:rPr>
          <w:lang w:eastAsia="ja-JP"/>
        </w:rPr>
        <w:t xml:space="preserve"> adapter.</w:t>
      </w:r>
    </w:p>
    <w:p w14:paraId="6B108033" w14:textId="77777777" w:rsidR="007A1DD0" w:rsidRPr="00B71CFD" w:rsidRDefault="004F428D" w:rsidP="004F428D">
      <w:pPr>
        <w:pStyle w:val="B1"/>
        <w:rPr>
          <w:lang w:eastAsia="ja-JP"/>
        </w:rPr>
      </w:pPr>
      <w:r>
        <w:rPr>
          <w:lang w:eastAsia="ja-JP"/>
        </w:rPr>
        <w:t>4)</w:t>
      </w:r>
      <w:r>
        <w:rPr>
          <w:lang w:eastAsia="ja-JP"/>
        </w:rPr>
        <w:tab/>
      </w:r>
      <w:r w:rsidR="007A1DD0" w:rsidRPr="00B71CFD">
        <w:rPr>
          <w:lang w:eastAsia="ja-JP"/>
        </w:rPr>
        <w:t>The</w:t>
      </w:r>
      <w:r w:rsidR="007A1DD0">
        <w:rPr>
          <w:lang w:eastAsia="ja-JP"/>
        </w:rPr>
        <w:t xml:space="preserve"> HTTP/SIP adapter</w:t>
      </w:r>
      <w:r w:rsidR="007A1DD0" w:rsidRPr="00B71CFD">
        <w:rPr>
          <w:lang w:eastAsia="ja-JP"/>
        </w:rPr>
        <w:t xml:space="preserve"> sends </w:t>
      </w:r>
      <w:r w:rsidR="007A1DD0">
        <w:rPr>
          <w:lang w:eastAsia="ja-JP"/>
        </w:rPr>
        <w:t>an HTTP POST</w:t>
      </w:r>
      <w:r w:rsidR="007A1DD0" w:rsidRPr="00B71CFD">
        <w:rPr>
          <w:lang w:eastAsia="ja-JP"/>
        </w:rPr>
        <w:t xml:space="preserve"> to the </w:t>
      </w:r>
      <w:r w:rsidR="007A1DD0">
        <w:rPr>
          <w:lang w:eastAsia="ja-JP"/>
        </w:rPr>
        <w:t>HTTP server</w:t>
      </w:r>
      <w:r w:rsidR="007A1DD0" w:rsidRPr="00B71CFD">
        <w:rPr>
          <w:lang w:eastAsia="ja-JP"/>
        </w:rPr>
        <w:t>.</w:t>
      </w:r>
    </w:p>
    <w:p w14:paraId="73130F86" w14:textId="77777777" w:rsidR="007A1DD0" w:rsidRPr="00B71CFD" w:rsidRDefault="004F428D" w:rsidP="004F428D">
      <w:pPr>
        <w:pStyle w:val="B1"/>
        <w:rPr>
          <w:lang w:eastAsia="ja-JP"/>
        </w:rPr>
      </w:pPr>
      <w:r>
        <w:rPr>
          <w:lang w:eastAsia="ja-JP"/>
        </w:rPr>
        <w:t>5)</w:t>
      </w:r>
      <w:r>
        <w:rPr>
          <w:lang w:eastAsia="ja-JP"/>
        </w:rPr>
        <w:tab/>
      </w:r>
      <w:r w:rsidR="007A1DD0" w:rsidRPr="00B71CFD">
        <w:rPr>
          <w:lang w:eastAsia="ja-JP"/>
        </w:rPr>
        <w:t xml:space="preserve">In case the </w:t>
      </w:r>
      <w:r w:rsidR="007A1DD0">
        <w:rPr>
          <w:lang w:eastAsia="ja-JP"/>
        </w:rPr>
        <w:t xml:space="preserve">HTTP </w:t>
      </w:r>
      <w:r w:rsidR="007A1DD0" w:rsidRPr="00B71CFD">
        <w:rPr>
          <w:lang w:eastAsia="ja-JP"/>
        </w:rPr>
        <w:t>Server is transmitting</w:t>
      </w:r>
      <w:r w:rsidR="007A1DD0">
        <w:rPr>
          <w:lang w:eastAsia="ja-JP"/>
        </w:rPr>
        <w:t xml:space="preserve"> the content file,</w:t>
      </w:r>
      <w:r w:rsidR="007A1DD0" w:rsidRPr="00B71CFD">
        <w:rPr>
          <w:lang w:eastAsia="ja-JP"/>
        </w:rPr>
        <w:t xml:space="preserve"> it stops sending data for this session. The </w:t>
      </w:r>
      <w:r w:rsidR="007A1DD0">
        <w:rPr>
          <w:lang w:eastAsia="ja-JP"/>
        </w:rPr>
        <w:t>HTTP</w:t>
      </w:r>
      <w:r w:rsidR="007A1DD0" w:rsidRPr="00B71CFD">
        <w:rPr>
          <w:lang w:eastAsia="ja-JP"/>
        </w:rPr>
        <w:t xml:space="preserve"> server sends a </w:t>
      </w:r>
      <w:r w:rsidR="007A1DD0">
        <w:rPr>
          <w:lang w:eastAsia="ja-JP"/>
        </w:rPr>
        <w:t>HTTP</w:t>
      </w:r>
      <w:r w:rsidR="007A1DD0" w:rsidRPr="00B71CFD">
        <w:rPr>
          <w:lang w:eastAsia="ja-JP"/>
        </w:rPr>
        <w:t xml:space="preserve"> 200 OK to the </w:t>
      </w:r>
      <w:r w:rsidR="007A1DD0">
        <w:rPr>
          <w:lang w:eastAsia="ja-JP"/>
        </w:rPr>
        <w:t>HTTP/SIP</w:t>
      </w:r>
      <w:r w:rsidR="007A1DD0" w:rsidRPr="00B71CFD">
        <w:rPr>
          <w:lang w:eastAsia="ja-JP"/>
        </w:rPr>
        <w:t xml:space="preserve"> adapter.</w:t>
      </w:r>
    </w:p>
    <w:p w14:paraId="3D477035" w14:textId="77777777" w:rsidR="007A1DD0" w:rsidRDefault="004F428D" w:rsidP="004F428D">
      <w:pPr>
        <w:pStyle w:val="B1"/>
        <w:rPr>
          <w:lang w:eastAsia="ja-JP"/>
        </w:rPr>
      </w:pPr>
      <w:r>
        <w:rPr>
          <w:lang w:eastAsia="ja-JP"/>
        </w:rPr>
        <w:t>6)</w:t>
      </w:r>
      <w:r>
        <w:rPr>
          <w:lang w:eastAsia="ja-JP"/>
        </w:rPr>
        <w:tab/>
      </w:r>
      <w:r w:rsidR="007A1DD0" w:rsidRPr="00B71CFD">
        <w:rPr>
          <w:lang w:eastAsia="ja-JP"/>
        </w:rPr>
        <w:t xml:space="preserve">The </w:t>
      </w:r>
      <w:r w:rsidR="007A1DD0">
        <w:rPr>
          <w:lang w:eastAsia="ja-JP"/>
        </w:rPr>
        <w:t>HTTP/SIP</w:t>
      </w:r>
      <w:r w:rsidR="007A1DD0" w:rsidRPr="00B71CFD">
        <w:rPr>
          <w:lang w:eastAsia="ja-JP"/>
        </w:rPr>
        <w:t xml:space="preserve"> adapter sends a SIP 200 OK to the UE via SCF and IM CN subsystem.</w:t>
      </w:r>
    </w:p>
    <w:p w14:paraId="78A863B6" w14:textId="77777777" w:rsidR="007A1DD0" w:rsidRDefault="007A1DD0" w:rsidP="007A1DD0">
      <w:pPr>
        <w:pStyle w:val="FP"/>
        <w:rPr>
          <w:lang w:eastAsia="ja-JP"/>
        </w:rPr>
      </w:pPr>
    </w:p>
    <w:p w14:paraId="6F0641BD" w14:textId="77777777" w:rsidR="007A1DD0" w:rsidDel="000E146F" w:rsidRDefault="007A1DD0" w:rsidP="007A1DD0">
      <w:pPr>
        <w:pStyle w:val="Heading4"/>
      </w:pPr>
      <w:bookmarkStart w:id="266" w:name="_Toc517287203"/>
      <w:r w:rsidRPr="000E146F">
        <w:lastRenderedPageBreak/>
        <w:t>15.</w:t>
      </w:r>
      <w:r>
        <w:t>7</w:t>
      </w:r>
      <w:r w:rsidRPr="000E146F">
        <w:t>.</w:t>
      </w:r>
      <w:r>
        <w:t>1.</w:t>
      </w:r>
      <w:r w:rsidRPr="000E146F">
        <w:t>2</w:t>
      </w:r>
      <w:r w:rsidR="0028596B">
        <w:tab/>
      </w:r>
      <w:r>
        <w:t>SCF</w:t>
      </w:r>
      <w:r w:rsidRPr="00967627">
        <w:t xml:space="preserve">-initiated PSS </w:t>
      </w:r>
      <w:r>
        <w:t>download</w:t>
      </w:r>
      <w:r w:rsidRPr="00967627">
        <w:t xml:space="preserve"> session teardown</w:t>
      </w:r>
      <w:bookmarkEnd w:id="266"/>
    </w:p>
    <w:p w14:paraId="5E14DCFB" w14:textId="77777777" w:rsidR="007A1DD0" w:rsidRDefault="007A1DD0" w:rsidP="007A1DD0">
      <w:pPr>
        <w:pStyle w:val="TH"/>
      </w:pPr>
      <w:r>
        <w:object w:dxaOrig="9819" w:dyaOrig="5481" w14:anchorId="628A5EB4">
          <v:shape id="_x0000_i1070" type="#_x0000_t75" style="width:481.5pt;height:268.9pt" o:ole="">
            <v:imagedata r:id="rId68" o:title=""/>
          </v:shape>
          <o:OLEObject Type="Embed" ProgID="Visio.Drawing.11" ShapeID="_x0000_i1070" DrawAspect="Content" ObjectID="_1782981176" r:id="rId69"/>
        </w:object>
      </w:r>
    </w:p>
    <w:p w14:paraId="616E639F" w14:textId="77777777" w:rsidR="007A1DD0" w:rsidRDefault="007A1DD0" w:rsidP="007A1DD0">
      <w:pPr>
        <w:pStyle w:val="TF"/>
      </w:pPr>
      <w:r>
        <w:t>Figure 33b: SCF-initiated IMS PSS download session termination</w:t>
      </w:r>
    </w:p>
    <w:p w14:paraId="62F0ADD1" w14:textId="77777777" w:rsidR="007A1DD0" w:rsidRDefault="007A1DD0" w:rsidP="007A1DD0">
      <w:r>
        <w:t>Here the case of the SCF-initiated teardown procedure is described. The following steps are carried out:</w:t>
      </w:r>
    </w:p>
    <w:p w14:paraId="464909B6" w14:textId="77777777" w:rsidR="007A1DD0" w:rsidRDefault="007A1DD0" w:rsidP="007A1DD0">
      <w:pPr>
        <w:pStyle w:val="B1"/>
        <w:ind w:left="1004" w:firstLine="0"/>
      </w:pPr>
      <w:r>
        <w:t>1) The SCF sends a SIP BYE to the HTTP/SIP adapter.</w:t>
      </w:r>
    </w:p>
    <w:p w14:paraId="7B065C56" w14:textId="77777777" w:rsidR="007A1DD0" w:rsidRDefault="007A1DD0" w:rsidP="007A1DD0">
      <w:pPr>
        <w:pStyle w:val="B1"/>
        <w:ind w:left="1004" w:firstLine="0"/>
      </w:pPr>
      <w:r>
        <w:t>2) The HTTP/SIP adapter sends HTTP POST message to the HTTP server.</w:t>
      </w:r>
    </w:p>
    <w:p w14:paraId="3E114B8C" w14:textId="77777777" w:rsidR="007A1DD0" w:rsidRDefault="007A1DD0" w:rsidP="007A1DD0">
      <w:pPr>
        <w:pStyle w:val="B1"/>
        <w:ind w:left="1004" w:firstLine="0"/>
      </w:pPr>
      <w:r>
        <w:t>3) The HTTP server sends the HTTP 200 OK message to the HTTP/SIP adapter.</w:t>
      </w:r>
    </w:p>
    <w:p w14:paraId="388C20E3" w14:textId="77777777" w:rsidR="007A1DD0" w:rsidRDefault="007A1DD0" w:rsidP="007A1DD0">
      <w:pPr>
        <w:pStyle w:val="B1"/>
        <w:ind w:left="1004" w:firstLine="0"/>
      </w:pPr>
      <w:r>
        <w:t>4) The HTTP/SIP adapter sends the SIP 200 OK message to the SCF.</w:t>
      </w:r>
    </w:p>
    <w:p w14:paraId="72D674EF" w14:textId="77777777" w:rsidR="007A1DD0" w:rsidRDefault="007A1DD0" w:rsidP="007A1DD0">
      <w:pPr>
        <w:pStyle w:val="B1"/>
        <w:ind w:left="1004" w:firstLine="0"/>
      </w:pPr>
      <w:r>
        <w:t>5) Upon receipt of the SIP 200 OK, the SCF sends the SIP BYE message to the IM CN subsystem.</w:t>
      </w:r>
    </w:p>
    <w:p w14:paraId="2850F82D" w14:textId="77777777" w:rsidR="007A1DD0" w:rsidRDefault="007A1DD0" w:rsidP="007A1DD0">
      <w:pPr>
        <w:pStyle w:val="B1"/>
        <w:ind w:left="1004" w:firstLine="0"/>
      </w:pPr>
      <w:r>
        <w:t>6) The IM CN Subsystem forwards the SIP BYE message to the UE.</w:t>
      </w:r>
    </w:p>
    <w:p w14:paraId="454D99DC" w14:textId="77777777" w:rsidR="007A1DD0" w:rsidRDefault="007A1DD0" w:rsidP="007A1DD0">
      <w:pPr>
        <w:pStyle w:val="B1"/>
        <w:ind w:left="1004" w:firstLine="0"/>
      </w:pPr>
      <w:r>
        <w:t>7) The UE sends a SIP 200 OK message to the IM CN Subsystem.</w:t>
      </w:r>
    </w:p>
    <w:p w14:paraId="4D1459A6" w14:textId="77777777" w:rsidR="007A1DD0" w:rsidRDefault="007A1DD0" w:rsidP="007A1DD0">
      <w:pPr>
        <w:pStyle w:val="B1"/>
        <w:ind w:left="1004" w:firstLine="0"/>
      </w:pPr>
      <w:r>
        <w:t>8) The IM CN Subsystem forwards the SIP 200 OK to the SCF.</w:t>
      </w:r>
    </w:p>
    <w:p w14:paraId="20C00F25" w14:textId="77777777" w:rsidR="007A1DD0" w:rsidRDefault="007A1DD0" w:rsidP="007A1DD0">
      <w:pPr>
        <w:pStyle w:val="FP"/>
        <w:rPr>
          <w:rFonts w:eastAsia="SimSun"/>
          <w:lang w:eastAsia="zh-CN"/>
        </w:rPr>
      </w:pPr>
    </w:p>
    <w:p w14:paraId="0311D01E" w14:textId="77777777" w:rsidR="007A1DD0" w:rsidDel="000E146F" w:rsidRDefault="007A1DD0" w:rsidP="007A1DD0">
      <w:pPr>
        <w:pStyle w:val="Heading4"/>
      </w:pPr>
      <w:bookmarkStart w:id="267" w:name="_Toc517287204"/>
      <w:r w:rsidRPr="000E146F">
        <w:lastRenderedPageBreak/>
        <w:t>15.</w:t>
      </w:r>
      <w:r>
        <w:t>7</w:t>
      </w:r>
      <w:r w:rsidRPr="000E146F">
        <w:t>.</w:t>
      </w:r>
      <w:r>
        <w:t>1.3</w:t>
      </w:r>
      <w:r w:rsidR="0028596B">
        <w:tab/>
      </w:r>
      <w:r>
        <w:t xml:space="preserve">HTTP/SIP </w:t>
      </w:r>
      <w:r w:rsidRPr="00967627">
        <w:t>adapter</w:t>
      </w:r>
      <w:r>
        <w:t>-initiated</w:t>
      </w:r>
      <w:r w:rsidRPr="00967627">
        <w:t xml:space="preserve"> PSS </w:t>
      </w:r>
      <w:r>
        <w:t>download</w:t>
      </w:r>
      <w:r w:rsidRPr="00967627">
        <w:t xml:space="preserve"> session teardown</w:t>
      </w:r>
      <w:bookmarkEnd w:id="267"/>
    </w:p>
    <w:p w14:paraId="5D69C1EC" w14:textId="77777777" w:rsidR="007A1DD0" w:rsidRDefault="007A1DD0" w:rsidP="007A1DD0">
      <w:pPr>
        <w:pStyle w:val="TH"/>
      </w:pPr>
      <w:r>
        <w:object w:dxaOrig="9819" w:dyaOrig="5481" w14:anchorId="71601C71">
          <v:shape id="_x0000_i1071" type="#_x0000_t75" style="width:481.5pt;height:268.9pt" o:ole="">
            <v:imagedata r:id="rId70" o:title=""/>
          </v:shape>
          <o:OLEObject Type="Embed" ProgID="Visio.Drawing.11" ShapeID="_x0000_i1071" DrawAspect="Content" ObjectID="_1782981177" r:id="rId71"/>
        </w:object>
      </w:r>
    </w:p>
    <w:p w14:paraId="3D416F53" w14:textId="77777777" w:rsidR="007A1DD0" w:rsidDel="002213F6" w:rsidRDefault="007A1DD0" w:rsidP="007A1DD0">
      <w:pPr>
        <w:pStyle w:val="TF"/>
      </w:pPr>
      <w:r>
        <w:t>Figure 33c: HTTP/SIP adpater-initiated IMS based session teardown for PSS download</w:t>
      </w:r>
    </w:p>
    <w:p w14:paraId="1258A5E9" w14:textId="77777777" w:rsidR="007A1DD0" w:rsidRDefault="007A1DD0" w:rsidP="007A1DD0">
      <w:r>
        <w:t>Here the case of the SCF-initiated teardown procedure is described. The following steps are carried out:</w:t>
      </w:r>
    </w:p>
    <w:p w14:paraId="6DE19E8E" w14:textId="77777777" w:rsidR="007A1DD0" w:rsidRDefault="007A1DD0" w:rsidP="007A1DD0">
      <w:pPr>
        <w:pStyle w:val="B1"/>
        <w:ind w:left="1004" w:firstLine="0"/>
      </w:pPr>
      <w:r>
        <w:t>1) The HTTP/SIP adapter sends the HTTP POST to the HTTP server.</w:t>
      </w:r>
    </w:p>
    <w:p w14:paraId="038C8F4C" w14:textId="77777777" w:rsidR="007A1DD0" w:rsidRDefault="007A1DD0" w:rsidP="007A1DD0">
      <w:pPr>
        <w:pStyle w:val="B1"/>
        <w:ind w:left="1004" w:firstLine="0"/>
      </w:pPr>
      <w:r>
        <w:t>2) The HTTP server sends the HTTP 200 OK to the HTTP/SIP adapter.</w:t>
      </w:r>
    </w:p>
    <w:p w14:paraId="426204B1" w14:textId="77777777" w:rsidR="007A1DD0" w:rsidRDefault="007A1DD0" w:rsidP="007A1DD0">
      <w:pPr>
        <w:pStyle w:val="B1"/>
        <w:ind w:left="1004" w:firstLine="0"/>
      </w:pPr>
      <w:r>
        <w:t>3) The HTTP/SIP adapter sends the SIP BYE message to the SCF.</w:t>
      </w:r>
    </w:p>
    <w:p w14:paraId="455AC8FA" w14:textId="77777777" w:rsidR="007A1DD0" w:rsidRDefault="007A1DD0" w:rsidP="007A1DD0">
      <w:pPr>
        <w:pStyle w:val="B1"/>
        <w:ind w:left="1004" w:firstLine="0"/>
      </w:pPr>
      <w:r>
        <w:t>4) The SCF sends the SIP 200 OK message to the HTTP/SIP adapter.</w:t>
      </w:r>
    </w:p>
    <w:p w14:paraId="46DCEE05" w14:textId="77777777" w:rsidR="007A1DD0" w:rsidRDefault="007A1DD0" w:rsidP="007A1DD0">
      <w:pPr>
        <w:pStyle w:val="B1"/>
        <w:ind w:left="1004" w:firstLine="0"/>
      </w:pPr>
      <w:r>
        <w:t>5) The SCF sends the SIP BYE message to the IM CN Subsystem.</w:t>
      </w:r>
    </w:p>
    <w:p w14:paraId="24A40F6F" w14:textId="77777777" w:rsidR="007A1DD0" w:rsidRDefault="007A1DD0" w:rsidP="007A1DD0">
      <w:pPr>
        <w:pStyle w:val="B1"/>
        <w:ind w:left="1004" w:firstLine="0"/>
      </w:pPr>
      <w:r>
        <w:t>6) The IM CN Subsystem forwards the SIP BYE message to the UE.</w:t>
      </w:r>
    </w:p>
    <w:p w14:paraId="44F0D217" w14:textId="77777777" w:rsidR="007A1DD0" w:rsidRDefault="007A1DD0" w:rsidP="007A1DD0">
      <w:pPr>
        <w:pStyle w:val="B1"/>
        <w:ind w:left="1004" w:firstLine="0"/>
      </w:pPr>
      <w:r>
        <w:t>7) The UE sends a SIP 200 OK message to the IM CN Subsystem.</w:t>
      </w:r>
    </w:p>
    <w:p w14:paraId="65B8A21B" w14:textId="77777777" w:rsidR="007A1DD0" w:rsidRDefault="007A1DD0" w:rsidP="007A1DD0">
      <w:pPr>
        <w:pStyle w:val="B1"/>
        <w:ind w:left="1004" w:firstLine="0"/>
      </w:pPr>
      <w:r>
        <w:t>8) The IM CN subsystem forwards the SIP 200 OK message to the SCF.</w:t>
      </w:r>
    </w:p>
    <w:p w14:paraId="772FD945" w14:textId="77777777" w:rsidR="007A1DD0" w:rsidRDefault="007A1DD0" w:rsidP="007A1DD0">
      <w:pPr>
        <w:pStyle w:val="FP"/>
        <w:rPr>
          <w:rFonts w:eastAsia="SimSun"/>
          <w:lang w:eastAsia="zh-CN"/>
        </w:rPr>
      </w:pPr>
    </w:p>
    <w:p w14:paraId="01AF28C0" w14:textId="77777777" w:rsidR="007A1DD0" w:rsidRPr="00667FE3" w:rsidRDefault="007A1DD0" w:rsidP="007A1DD0">
      <w:pPr>
        <w:pStyle w:val="Heading3"/>
      </w:pPr>
      <w:bookmarkStart w:id="268" w:name="_Toc517287205"/>
      <w:r w:rsidRPr="00667FE3">
        <w:t>15.</w:t>
      </w:r>
      <w:r>
        <w:t>7</w:t>
      </w:r>
      <w:r w:rsidRPr="00667FE3">
        <w:t>.2</w:t>
      </w:r>
      <w:r w:rsidR="0028596B">
        <w:tab/>
      </w:r>
      <w:r w:rsidRPr="00667FE3">
        <w:t>Procedures at the UE</w:t>
      </w:r>
      <w:bookmarkEnd w:id="268"/>
    </w:p>
    <w:p w14:paraId="37BB0AD1" w14:textId="77777777" w:rsidR="007A1DD0" w:rsidRPr="00667FE3" w:rsidRDefault="007A1DD0" w:rsidP="007A1DD0">
      <w:pPr>
        <w:pStyle w:val="Heading4"/>
      </w:pPr>
      <w:bookmarkStart w:id="269" w:name="_Toc517287206"/>
      <w:r w:rsidRPr="00667FE3">
        <w:t>15.</w:t>
      </w:r>
      <w:r>
        <w:t>7</w:t>
      </w:r>
      <w:r w:rsidRPr="00667FE3">
        <w:t>.2.1</w:t>
      </w:r>
      <w:r w:rsidR="0028596B">
        <w:tab/>
      </w:r>
      <w:r w:rsidRPr="00667FE3">
        <w:t xml:space="preserve">UE-initiated PSS </w:t>
      </w:r>
      <w:r>
        <w:t>download</w:t>
      </w:r>
      <w:r w:rsidRPr="00667FE3">
        <w:t xml:space="preserve"> session teardown</w:t>
      </w:r>
      <w:bookmarkEnd w:id="269"/>
    </w:p>
    <w:p w14:paraId="1D9ACF31" w14:textId="77777777" w:rsidR="007A1DD0" w:rsidRDefault="007A1DD0" w:rsidP="007A1DD0">
      <w:r w:rsidRPr="00BE4F4D">
        <w:t>To teardown the PSS download session, the UE shall send a SIP BYE message to the SCF.</w:t>
      </w:r>
      <w:r w:rsidRPr="00BE4F4D" w:rsidDel="009F67EF">
        <w:t xml:space="preserve"> </w:t>
      </w:r>
    </w:p>
    <w:p w14:paraId="570B5E6B" w14:textId="77777777" w:rsidR="007A1DD0" w:rsidRPr="00667FE3" w:rsidRDefault="007A1DD0" w:rsidP="007A1DD0">
      <w:pPr>
        <w:pStyle w:val="Heading4"/>
      </w:pPr>
      <w:bookmarkStart w:id="270" w:name="_Toc517287207"/>
      <w:r w:rsidRPr="00667FE3">
        <w:t>15.</w:t>
      </w:r>
      <w:r>
        <w:t>7</w:t>
      </w:r>
      <w:r w:rsidRPr="00667FE3">
        <w:t>.2.2</w:t>
      </w:r>
      <w:r w:rsidR="0028596B">
        <w:tab/>
      </w:r>
      <w:r w:rsidRPr="00667FE3">
        <w:t xml:space="preserve">Network-initiated PSS </w:t>
      </w:r>
      <w:r>
        <w:t>download</w:t>
      </w:r>
      <w:r w:rsidRPr="00667FE3">
        <w:t xml:space="preserve"> session teardown</w:t>
      </w:r>
      <w:bookmarkEnd w:id="270"/>
    </w:p>
    <w:p w14:paraId="6A3223FB" w14:textId="77777777" w:rsidR="007A1DD0" w:rsidRDefault="007A1DD0" w:rsidP="007A1DD0">
      <w:r w:rsidRPr="008039A1">
        <w:t>Upon receipt of the SIP BYE message, the UE shall the SIP 200 OK message to the SCF. The UE procedes to release the associated resources held for the PSS session.</w:t>
      </w:r>
    </w:p>
    <w:p w14:paraId="209B50B7" w14:textId="77777777" w:rsidR="007A1DD0" w:rsidRPr="00667FE3" w:rsidRDefault="007A1DD0" w:rsidP="007A1DD0">
      <w:pPr>
        <w:pStyle w:val="Heading3"/>
      </w:pPr>
      <w:bookmarkStart w:id="271" w:name="_Toc517287208"/>
      <w:r w:rsidRPr="00667FE3">
        <w:t>15.</w:t>
      </w:r>
      <w:r>
        <w:t>7</w:t>
      </w:r>
      <w:r w:rsidRPr="00667FE3">
        <w:t>.3</w:t>
      </w:r>
      <w:r w:rsidR="0028596B">
        <w:tab/>
      </w:r>
      <w:r w:rsidRPr="00667FE3">
        <w:t>Procedures at the IM CN Subsystem</w:t>
      </w:r>
      <w:bookmarkEnd w:id="271"/>
    </w:p>
    <w:p w14:paraId="017451FA" w14:textId="77777777" w:rsidR="007A1DD0" w:rsidRDefault="007A1DD0" w:rsidP="007A1DD0">
      <w:pPr>
        <w:rPr>
          <w:color w:val="000000"/>
          <w:lang w:eastAsia="ja-JP"/>
        </w:rPr>
      </w:pPr>
      <w:r w:rsidRPr="00BE4F4D">
        <w:rPr>
          <w:color w:val="000000"/>
          <w:lang w:eastAsia="ja-JP"/>
        </w:rPr>
        <w:t xml:space="preserve">The IM CN subsystem handles the SIP dialog as defined in </w:t>
      </w:r>
      <w:r w:rsidRPr="00BE4F4D">
        <w:t>[6]</w:t>
      </w:r>
      <w:r w:rsidRPr="00BE4F4D">
        <w:rPr>
          <w:color w:val="000000"/>
          <w:lang w:eastAsia="ja-JP"/>
        </w:rPr>
        <w:t>.</w:t>
      </w:r>
    </w:p>
    <w:p w14:paraId="6679A0F6" w14:textId="77777777" w:rsidR="00E534B8" w:rsidRPr="00667FE3" w:rsidRDefault="00E534B8" w:rsidP="00E534B8">
      <w:pPr>
        <w:pStyle w:val="Heading3"/>
      </w:pPr>
      <w:bookmarkStart w:id="272" w:name="_Toc517287209"/>
      <w:r w:rsidRPr="00667FE3">
        <w:lastRenderedPageBreak/>
        <w:t>15.</w:t>
      </w:r>
      <w:r>
        <w:t>7</w:t>
      </w:r>
      <w:r w:rsidRPr="00667FE3">
        <w:t>.4</w:t>
      </w:r>
      <w:r w:rsidR="0028596B">
        <w:tab/>
      </w:r>
      <w:r w:rsidRPr="00667FE3">
        <w:t>Procedures at the SCF</w:t>
      </w:r>
      <w:bookmarkEnd w:id="272"/>
    </w:p>
    <w:p w14:paraId="6320DF99" w14:textId="77777777" w:rsidR="00E534B8" w:rsidRPr="00667FE3" w:rsidRDefault="00E534B8" w:rsidP="00E534B8">
      <w:pPr>
        <w:pStyle w:val="Heading4"/>
      </w:pPr>
      <w:bookmarkStart w:id="273" w:name="_Toc517287210"/>
      <w:r w:rsidRPr="00667FE3">
        <w:t>15.</w:t>
      </w:r>
      <w:r>
        <w:t>7</w:t>
      </w:r>
      <w:r w:rsidRPr="00667FE3">
        <w:t>.4.1</w:t>
      </w:r>
      <w:r w:rsidR="0028596B">
        <w:tab/>
      </w:r>
      <w:r w:rsidRPr="00667FE3">
        <w:t>UE-initiated PSS download session teardown</w:t>
      </w:r>
      <w:bookmarkEnd w:id="273"/>
    </w:p>
    <w:p w14:paraId="7F2EDAE7" w14:textId="77777777" w:rsidR="00E534B8" w:rsidRPr="00BE4F4D" w:rsidRDefault="00E534B8" w:rsidP="00E534B8">
      <w:pPr>
        <w:rPr>
          <w:lang w:eastAsia="ja-JP"/>
        </w:rPr>
      </w:pPr>
      <w:r w:rsidRPr="00BE4F4D">
        <w:rPr>
          <w:lang w:eastAsia="ja-JP"/>
        </w:rPr>
        <w:t>Upon receipt of a SIP BYE message the SCF shall forward it to the HTTP/SIP adapter.</w:t>
      </w:r>
    </w:p>
    <w:p w14:paraId="4390C674" w14:textId="77777777" w:rsidR="00E534B8" w:rsidRPr="00667FE3" w:rsidRDefault="00E534B8" w:rsidP="00E534B8">
      <w:pPr>
        <w:pStyle w:val="Heading4"/>
      </w:pPr>
      <w:bookmarkStart w:id="274" w:name="_Toc517287211"/>
      <w:r w:rsidRPr="00667FE3">
        <w:t>15.</w:t>
      </w:r>
      <w:r>
        <w:t>7</w:t>
      </w:r>
      <w:r w:rsidRPr="00667FE3">
        <w:t>.4.2</w:t>
      </w:r>
      <w:r w:rsidR="0028596B">
        <w:tab/>
      </w:r>
      <w:r w:rsidRPr="00667FE3">
        <w:t xml:space="preserve">SCF-initiated PSS </w:t>
      </w:r>
      <w:r>
        <w:t>download</w:t>
      </w:r>
      <w:r w:rsidRPr="00667FE3">
        <w:t xml:space="preserve"> session teardown</w:t>
      </w:r>
      <w:bookmarkEnd w:id="274"/>
    </w:p>
    <w:p w14:paraId="241A37C5" w14:textId="77777777" w:rsidR="00E534B8" w:rsidRDefault="00E534B8" w:rsidP="00E534B8">
      <w:r w:rsidRPr="003D2DDB">
        <w:t xml:space="preserve">The SCF initiates the PSS </w:t>
      </w:r>
      <w:r>
        <w:t>download</w:t>
      </w:r>
      <w:r w:rsidRPr="003D2DDB">
        <w:t xml:space="preserve"> session teardown by sending a SIP BYE message to theHTTP/SIP adapter. Upon receipt of the SIP 200 OK from the HTTP/SIP adapter, the SCF shall send a SIP BYE message to the UE.</w:t>
      </w:r>
    </w:p>
    <w:p w14:paraId="1CDA3C10" w14:textId="77777777" w:rsidR="00E534B8" w:rsidRPr="00667FE3" w:rsidRDefault="00E534B8" w:rsidP="00E534B8">
      <w:pPr>
        <w:pStyle w:val="Heading4"/>
      </w:pPr>
      <w:bookmarkStart w:id="275" w:name="_Toc517287212"/>
      <w:r w:rsidRPr="00667FE3">
        <w:t>15.</w:t>
      </w:r>
      <w:r>
        <w:t>7</w:t>
      </w:r>
      <w:r w:rsidRPr="00667FE3">
        <w:t>.4.</w:t>
      </w:r>
      <w:r>
        <w:t>3</w:t>
      </w:r>
      <w:r w:rsidR="0028596B">
        <w:tab/>
      </w:r>
      <w:r w:rsidRPr="00667FE3">
        <w:t xml:space="preserve">HTTP/SIP adapter-initiated PSS </w:t>
      </w:r>
      <w:r>
        <w:t>download</w:t>
      </w:r>
      <w:r w:rsidRPr="00667FE3">
        <w:t xml:space="preserve"> session teardown</w:t>
      </w:r>
      <w:bookmarkEnd w:id="275"/>
    </w:p>
    <w:p w14:paraId="7B3EEDD4" w14:textId="77777777" w:rsidR="00E534B8" w:rsidRDefault="00E534B8" w:rsidP="00E534B8">
      <w:pPr>
        <w:rPr>
          <w:lang w:eastAsia="ja-JP"/>
        </w:rPr>
      </w:pPr>
      <w:r w:rsidRPr="003D2DDB">
        <w:rPr>
          <w:lang w:eastAsia="ja-JP"/>
        </w:rPr>
        <w:t>Upon receipt of the SIP BYE message received from the HTTP/SIP adapter, the SCF sends the SIP 200 OK message to the HTTP/SIP adapter. Then the SCF forwards the SIP BYE message to the UE.</w:t>
      </w:r>
    </w:p>
    <w:p w14:paraId="3836CAD0" w14:textId="77777777" w:rsidR="00E534B8" w:rsidRPr="00667FE3" w:rsidRDefault="00E534B8" w:rsidP="00E534B8">
      <w:pPr>
        <w:pStyle w:val="Heading3"/>
      </w:pPr>
      <w:bookmarkStart w:id="276" w:name="_Toc517287213"/>
      <w:r w:rsidRPr="00667FE3">
        <w:t>15.</w:t>
      </w:r>
      <w:r>
        <w:t>7</w:t>
      </w:r>
      <w:r w:rsidRPr="00667FE3">
        <w:t>.5</w:t>
      </w:r>
      <w:r w:rsidR="0028596B">
        <w:tab/>
      </w:r>
      <w:r w:rsidRPr="00667FE3">
        <w:t>Procedures at the HTTP/SIP adapter</w:t>
      </w:r>
      <w:bookmarkEnd w:id="276"/>
    </w:p>
    <w:p w14:paraId="290F5D83" w14:textId="77777777" w:rsidR="00E534B8" w:rsidRPr="00667FE3" w:rsidRDefault="00E534B8" w:rsidP="00E534B8">
      <w:pPr>
        <w:pStyle w:val="Heading4"/>
      </w:pPr>
      <w:bookmarkStart w:id="277" w:name="_Toc517287214"/>
      <w:r w:rsidRPr="00667FE3">
        <w:t>15.</w:t>
      </w:r>
      <w:r>
        <w:t>7</w:t>
      </w:r>
      <w:r w:rsidRPr="00667FE3">
        <w:t>.5.1</w:t>
      </w:r>
      <w:r w:rsidR="0028596B">
        <w:tab/>
      </w:r>
      <w:r w:rsidRPr="00667FE3">
        <w:t>UE-initiated PSS download session teardown</w:t>
      </w:r>
      <w:bookmarkEnd w:id="277"/>
    </w:p>
    <w:p w14:paraId="4D833D29" w14:textId="77777777" w:rsidR="00E534B8" w:rsidRPr="00BE4F4D" w:rsidRDefault="00E534B8" w:rsidP="00E534B8">
      <w:pPr>
        <w:rPr>
          <w:lang w:eastAsia="ja-JP"/>
        </w:rPr>
      </w:pPr>
      <w:r w:rsidRPr="00BE4F4D">
        <w:rPr>
          <w:lang w:eastAsia="ja-JP"/>
        </w:rPr>
        <w:t xml:space="preserve">Upon receipt of a SIP BYE message from the SCF the </w:t>
      </w:r>
      <w:r>
        <w:rPr>
          <w:lang w:eastAsia="ja-JP"/>
        </w:rPr>
        <w:t xml:space="preserve">HTTP/SIP </w:t>
      </w:r>
      <w:r w:rsidRPr="00BE4F4D">
        <w:rPr>
          <w:lang w:eastAsia="ja-JP"/>
        </w:rPr>
        <w:t xml:space="preserve">adapter shall send a </w:t>
      </w:r>
      <w:r>
        <w:rPr>
          <w:lang w:eastAsia="ja-JP"/>
        </w:rPr>
        <w:t>HTTP</w:t>
      </w:r>
      <w:r w:rsidRPr="00BE4F4D">
        <w:rPr>
          <w:lang w:eastAsia="ja-JP"/>
        </w:rPr>
        <w:t xml:space="preserve"> </w:t>
      </w:r>
      <w:r>
        <w:rPr>
          <w:lang w:eastAsia="ja-JP"/>
        </w:rPr>
        <w:t>POST</w:t>
      </w:r>
      <w:r w:rsidRPr="00BE4F4D">
        <w:rPr>
          <w:lang w:eastAsia="ja-JP"/>
        </w:rPr>
        <w:t xml:space="preserve"> message to the </w:t>
      </w:r>
      <w:r>
        <w:rPr>
          <w:lang w:eastAsia="ja-JP"/>
        </w:rPr>
        <w:t>HTTP</w:t>
      </w:r>
      <w:r w:rsidRPr="00BE4F4D">
        <w:rPr>
          <w:lang w:eastAsia="ja-JP"/>
        </w:rPr>
        <w:t xml:space="preserve"> Server.</w:t>
      </w:r>
    </w:p>
    <w:p w14:paraId="3ECE2E2E" w14:textId="77777777" w:rsidR="00E534B8" w:rsidRPr="00BE4F4D" w:rsidRDefault="00E534B8" w:rsidP="00E534B8">
      <w:pPr>
        <w:rPr>
          <w:lang w:eastAsia="ja-JP"/>
        </w:rPr>
      </w:pPr>
      <w:r w:rsidRPr="00BE4F4D">
        <w:rPr>
          <w:lang w:eastAsia="ja-JP"/>
        </w:rPr>
        <w:t xml:space="preserve">Upon receipt of a </w:t>
      </w:r>
      <w:r>
        <w:rPr>
          <w:lang w:eastAsia="ja-JP"/>
        </w:rPr>
        <w:t>HTTP</w:t>
      </w:r>
      <w:r w:rsidRPr="00BE4F4D">
        <w:rPr>
          <w:lang w:eastAsia="ja-JP"/>
        </w:rPr>
        <w:t xml:space="preserve"> 200 OK message from the </w:t>
      </w:r>
      <w:r>
        <w:rPr>
          <w:lang w:eastAsia="ja-JP"/>
        </w:rPr>
        <w:t>HTTP</w:t>
      </w:r>
      <w:r w:rsidRPr="00BE4F4D">
        <w:rPr>
          <w:lang w:eastAsia="ja-JP"/>
        </w:rPr>
        <w:t xml:space="preserve"> server, the </w:t>
      </w:r>
      <w:r>
        <w:rPr>
          <w:lang w:eastAsia="ja-JP"/>
        </w:rPr>
        <w:t>HTTP</w:t>
      </w:r>
      <w:r w:rsidRPr="00BE4F4D">
        <w:rPr>
          <w:lang w:eastAsia="ja-JP"/>
        </w:rPr>
        <w:t xml:space="preserve"> adapter shall send a </w:t>
      </w:r>
      <w:r>
        <w:rPr>
          <w:lang w:eastAsia="ja-JP"/>
        </w:rPr>
        <w:t>SIP</w:t>
      </w:r>
      <w:r w:rsidRPr="00BE4F4D">
        <w:rPr>
          <w:lang w:eastAsia="ja-JP"/>
        </w:rPr>
        <w:t xml:space="preserve"> 200 OK message to the SCF.</w:t>
      </w:r>
    </w:p>
    <w:p w14:paraId="06CE5DDA" w14:textId="77777777" w:rsidR="00E534B8" w:rsidRPr="00667FE3" w:rsidRDefault="00E534B8" w:rsidP="00E534B8">
      <w:pPr>
        <w:pStyle w:val="Heading4"/>
      </w:pPr>
      <w:bookmarkStart w:id="278" w:name="_Toc517287215"/>
      <w:r w:rsidRPr="00667FE3">
        <w:t>15.</w:t>
      </w:r>
      <w:r>
        <w:t>7</w:t>
      </w:r>
      <w:r w:rsidRPr="00667FE3">
        <w:t>.5.2</w:t>
      </w:r>
      <w:r w:rsidR="0028596B">
        <w:tab/>
      </w:r>
      <w:r w:rsidRPr="00667FE3">
        <w:t xml:space="preserve">SCF-initiated PSS </w:t>
      </w:r>
      <w:r>
        <w:t>download</w:t>
      </w:r>
      <w:r w:rsidRPr="00667FE3">
        <w:t xml:space="preserve"> session teardown</w:t>
      </w:r>
      <w:bookmarkEnd w:id="278"/>
    </w:p>
    <w:p w14:paraId="35F31E15" w14:textId="77777777" w:rsidR="00E534B8" w:rsidRDefault="00E534B8" w:rsidP="00E534B8">
      <w:r w:rsidRPr="003D2DDB">
        <w:t xml:space="preserve">Upon receipt of the SIP BYE message, the HTTP/SIP adapter sends the HTTP POST message to the HTTP server. Upon receipt of the </w:t>
      </w:r>
      <w:r>
        <w:t>HTTP</w:t>
      </w:r>
      <w:r w:rsidRPr="003D2DDB">
        <w:t xml:space="preserve"> 200 OK message from the HTTP server, the HTTP/SIP adapter sends the SIP 200 OK to the SCF.</w:t>
      </w:r>
    </w:p>
    <w:p w14:paraId="4AD5D3B6" w14:textId="77777777" w:rsidR="00E534B8" w:rsidRPr="00667FE3" w:rsidRDefault="00E534B8" w:rsidP="00E534B8">
      <w:pPr>
        <w:pStyle w:val="Heading4"/>
      </w:pPr>
      <w:bookmarkStart w:id="279" w:name="_Toc517287216"/>
      <w:r w:rsidRPr="00667FE3">
        <w:t>15.</w:t>
      </w:r>
      <w:r>
        <w:t>7</w:t>
      </w:r>
      <w:r w:rsidRPr="00667FE3">
        <w:t>.5.</w:t>
      </w:r>
      <w:r>
        <w:t>3</w:t>
      </w:r>
      <w:r w:rsidR="0028596B">
        <w:tab/>
      </w:r>
      <w:r w:rsidRPr="00667FE3">
        <w:t xml:space="preserve">HTTP/SIP adapter-initiated PSS </w:t>
      </w:r>
      <w:r>
        <w:t>download</w:t>
      </w:r>
      <w:r w:rsidRPr="00667FE3">
        <w:t xml:space="preserve"> session teardown</w:t>
      </w:r>
      <w:bookmarkEnd w:id="279"/>
    </w:p>
    <w:p w14:paraId="0827BCEB" w14:textId="77777777" w:rsidR="00E534B8" w:rsidRPr="00047BA9" w:rsidRDefault="00E534B8" w:rsidP="00E534B8">
      <w:r w:rsidRPr="003D2DDB">
        <w:t>The HTTP/SIP adapter sends the HTTP POST to the HTTP server. Upon receipt of the HTTP 200 OK, the HTTP/SIP adapter sends the SIP BYE messge to the SCF.</w:t>
      </w:r>
    </w:p>
    <w:p w14:paraId="77874801" w14:textId="77777777" w:rsidR="00E534B8" w:rsidRPr="00667FE3" w:rsidRDefault="00E534B8" w:rsidP="00E534B8">
      <w:pPr>
        <w:pStyle w:val="Heading3"/>
      </w:pPr>
      <w:bookmarkStart w:id="280" w:name="_Toc517287217"/>
      <w:r w:rsidRPr="00667FE3">
        <w:t>15.</w:t>
      </w:r>
      <w:r>
        <w:t>7</w:t>
      </w:r>
      <w:r w:rsidRPr="00667FE3">
        <w:t>.</w:t>
      </w:r>
      <w:r>
        <w:t>6</w:t>
      </w:r>
      <w:r w:rsidR="0028596B">
        <w:tab/>
      </w:r>
      <w:r w:rsidRPr="00667FE3">
        <w:t>Procedures at the HTTP server</w:t>
      </w:r>
      <w:bookmarkEnd w:id="280"/>
    </w:p>
    <w:p w14:paraId="1BE236E4" w14:textId="77777777" w:rsidR="007A1DD0" w:rsidRDefault="00E534B8" w:rsidP="007A1DD0">
      <w:r>
        <w:t>Upon receipt of a HTTP POST</w:t>
      </w:r>
      <w:r w:rsidRPr="002E4493">
        <w:t xml:space="preserve"> from the </w:t>
      </w:r>
      <w:r>
        <w:t>HTTP/SIP</w:t>
      </w:r>
      <w:r w:rsidRPr="002E4493">
        <w:t xml:space="preserve"> adapter,</w:t>
      </w:r>
      <w:r>
        <w:t xml:space="preserve"> the HTTP</w:t>
      </w:r>
      <w:r w:rsidRPr="002E4493">
        <w:t xml:space="preserve"> server shall stop still on-going </w:t>
      </w:r>
      <w:r>
        <w:t>data</w:t>
      </w:r>
      <w:r w:rsidRPr="002E4493">
        <w:t xml:space="preserve"> transmissions and send a </w:t>
      </w:r>
      <w:r>
        <w:t>HTTP</w:t>
      </w:r>
      <w:r w:rsidRPr="002E4493">
        <w:t xml:space="preserve"> 200 OK message to the </w:t>
      </w:r>
      <w:r>
        <w:t>HTTP/SIP</w:t>
      </w:r>
      <w:r w:rsidRPr="002E4493">
        <w:t xml:space="preserve"> adapter.</w:t>
      </w:r>
    </w:p>
    <w:p w14:paraId="50608B4A" w14:textId="77777777" w:rsidR="00E17457" w:rsidRPr="00E12F7A" w:rsidRDefault="00E17457" w:rsidP="00E17457">
      <w:pPr>
        <w:pStyle w:val="Heading2"/>
        <w:rPr>
          <w:lang w:eastAsia="zh-CN"/>
        </w:rPr>
      </w:pPr>
      <w:bookmarkStart w:id="281" w:name="_Toc517287218"/>
      <w:r>
        <w:rPr>
          <w:lang w:eastAsia="zh-CN"/>
        </w:rPr>
        <w:lastRenderedPageBreak/>
        <w:t>15.8</w:t>
      </w:r>
      <w:r w:rsidR="0028596B">
        <w:rPr>
          <w:lang w:eastAsia="zh-CN"/>
        </w:rPr>
        <w:tab/>
      </w:r>
      <w:r>
        <w:rPr>
          <w:lang w:eastAsia="zh-CN"/>
        </w:rPr>
        <w:t>IMS-based Switching from PSS</w:t>
      </w:r>
      <w:r w:rsidRPr="00E12F7A">
        <w:rPr>
          <w:lang w:eastAsia="zh-CN"/>
        </w:rPr>
        <w:t xml:space="preserve"> </w:t>
      </w:r>
      <w:r>
        <w:rPr>
          <w:rFonts w:hint="eastAsia"/>
          <w:lang w:eastAsia="zh-CN"/>
        </w:rPr>
        <w:t>Download</w:t>
      </w:r>
      <w:r>
        <w:rPr>
          <w:lang w:eastAsia="zh-CN"/>
        </w:rPr>
        <w:t xml:space="preserve"> to MBMS Download</w:t>
      </w:r>
      <w:bookmarkEnd w:id="281"/>
    </w:p>
    <w:p w14:paraId="22CC7425" w14:textId="77777777" w:rsidR="00E17457" w:rsidRPr="00E12F7A" w:rsidRDefault="00E17457" w:rsidP="00E17457">
      <w:pPr>
        <w:pStyle w:val="Heading3"/>
        <w:rPr>
          <w:lang w:eastAsia="zh-CN"/>
        </w:rPr>
      </w:pPr>
      <w:bookmarkStart w:id="282" w:name="_Toc517287219"/>
      <w:r>
        <w:rPr>
          <w:lang w:eastAsia="zh-CN"/>
        </w:rPr>
        <w:t>15.8</w:t>
      </w:r>
      <w:r w:rsidRPr="00E12F7A">
        <w:rPr>
          <w:lang w:eastAsia="zh-CN"/>
        </w:rPr>
        <w:t>.1</w:t>
      </w:r>
      <w:r w:rsidRPr="00E12F7A">
        <w:rPr>
          <w:lang w:eastAsia="zh-CN"/>
        </w:rPr>
        <w:tab/>
        <w:t>General Description</w:t>
      </w:r>
      <w:bookmarkEnd w:id="282"/>
    </w:p>
    <w:p w14:paraId="18907640" w14:textId="77777777" w:rsidR="00E17457" w:rsidRDefault="00E17457" w:rsidP="00E17457">
      <w:pPr>
        <w:pStyle w:val="TH"/>
        <w:rPr>
          <w:rFonts w:hint="eastAsia"/>
          <w:lang w:eastAsia="zh-CN"/>
        </w:rPr>
      </w:pPr>
      <w:r>
        <w:object w:dxaOrig="7160" w:dyaOrig="3985" w14:anchorId="0F302153">
          <v:shape id="_x0000_i1072" type="#_x0000_t75" style="width:430.5pt;height:240pt" o:ole="">
            <v:imagedata r:id="rId72" o:title=""/>
          </v:shape>
          <o:OLEObject Type="Embed" ProgID="Visio.Drawing.11" ShapeID="_x0000_i1072" DrawAspect="Content" ObjectID="_1782981178" r:id="rId73"/>
        </w:object>
      </w:r>
    </w:p>
    <w:p w14:paraId="791541AC" w14:textId="77777777" w:rsidR="00E17457" w:rsidRDefault="00E17457" w:rsidP="00E17457">
      <w:pPr>
        <w:pStyle w:val="TF"/>
        <w:rPr>
          <w:rFonts w:hint="eastAsia"/>
          <w:lang w:eastAsia="zh-CN"/>
        </w:rPr>
      </w:pPr>
      <w:r w:rsidRPr="00047BA9">
        <w:rPr>
          <w:lang w:eastAsia="zh-CN"/>
        </w:rPr>
        <w:t xml:space="preserve">Figure </w:t>
      </w:r>
      <w:r>
        <w:rPr>
          <w:lang w:eastAsia="zh-CN"/>
        </w:rPr>
        <w:t>33d: IMS-based Switching from PSS Download to MBMS download</w:t>
      </w:r>
    </w:p>
    <w:p w14:paraId="3F856E2D" w14:textId="77777777" w:rsidR="00E17457" w:rsidRPr="00B71CFD" w:rsidRDefault="00E17457" w:rsidP="00E17457">
      <w:pPr>
        <w:rPr>
          <w:lang w:eastAsia="zh-CN"/>
        </w:rPr>
      </w:pPr>
      <w:r w:rsidRPr="0081519E">
        <w:rPr>
          <w:lang w:eastAsia="zh-CN"/>
        </w:rPr>
        <w:t xml:space="preserve">Figure </w:t>
      </w:r>
      <w:r>
        <w:rPr>
          <w:lang w:eastAsia="zh-CN"/>
        </w:rPr>
        <w:t>33d</w:t>
      </w:r>
      <w:r w:rsidRPr="0081519E">
        <w:rPr>
          <w:lang w:eastAsia="zh-CN"/>
        </w:rPr>
        <w:t xml:space="preserve"> gives an overview about the</w:t>
      </w:r>
      <w:r w:rsidRPr="0081519E">
        <w:rPr>
          <w:rFonts w:hint="eastAsia"/>
          <w:lang w:eastAsia="zh-CN"/>
        </w:rPr>
        <w:t xml:space="preserve"> </w:t>
      </w:r>
      <w:r w:rsidRPr="0081519E">
        <w:rPr>
          <w:lang w:eastAsia="zh-CN"/>
        </w:rPr>
        <w:t>procedures</w:t>
      </w:r>
      <w:r w:rsidRPr="0081519E">
        <w:rPr>
          <w:rFonts w:hint="eastAsia"/>
          <w:lang w:eastAsia="zh-CN"/>
        </w:rPr>
        <w:t xml:space="preserve"> for </w:t>
      </w:r>
      <w:r>
        <w:rPr>
          <w:lang w:eastAsia="zh-CN"/>
        </w:rPr>
        <w:t>IMS based switching from PSS download to MBMS download</w:t>
      </w:r>
      <w:r w:rsidRPr="0081519E">
        <w:rPr>
          <w:rFonts w:hint="eastAsia"/>
          <w:lang w:eastAsia="zh-CN"/>
        </w:rPr>
        <w:t>.</w:t>
      </w:r>
      <w:r w:rsidRPr="0081519E">
        <w:rPr>
          <w:lang w:eastAsia="zh-CN"/>
        </w:rPr>
        <w:t xml:space="preserve"> </w:t>
      </w:r>
      <w:r w:rsidRPr="00047BA9">
        <w:rPr>
          <w:lang w:eastAsia="ja-JP"/>
        </w:rPr>
        <w:t xml:space="preserve"> The following steps are carried out:</w:t>
      </w:r>
    </w:p>
    <w:p w14:paraId="7CE09693" w14:textId="77777777" w:rsidR="00E17457" w:rsidRPr="00B71CFD" w:rsidRDefault="004F428D" w:rsidP="004F428D">
      <w:pPr>
        <w:pStyle w:val="B1"/>
        <w:rPr>
          <w:lang w:eastAsia="ja-JP"/>
        </w:rPr>
      </w:pPr>
      <w:r>
        <w:rPr>
          <w:lang w:eastAsia="ja-JP"/>
        </w:rPr>
        <w:t>1)</w:t>
      </w:r>
      <w:r>
        <w:rPr>
          <w:lang w:eastAsia="ja-JP"/>
        </w:rPr>
        <w:tab/>
      </w:r>
      <w:r w:rsidR="00E17457">
        <w:rPr>
          <w:lang w:eastAsia="ja-JP"/>
        </w:rPr>
        <w:t>The UE sends a SIP Re-INVITE</w:t>
      </w:r>
      <w:r w:rsidR="00E17457" w:rsidRPr="00B71CFD">
        <w:rPr>
          <w:lang w:eastAsia="ja-JP"/>
        </w:rPr>
        <w:t xml:space="preserve"> message</w:t>
      </w:r>
      <w:r w:rsidR="00E17457">
        <w:rPr>
          <w:lang w:eastAsia="ja-JP"/>
        </w:rPr>
        <w:t xml:space="preserve"> to the IM CN subsystem indicating the chosen MBMS download service</w:t>
      </w:r>
      <w:r w:rsidR="00E17457" w:rsidRPr="00B71CFD">
        <w:rPr>
          <w:lang w:eastAsia="ja-JP"/>
        </w:rPr>
        <w:t>.</w:t>
      </w:r>
      <w:r w:rsidR="00E17457">
        <w:rPr>
          <w:lang w:eastAsia="ja-JP"/>
        </w:rPr>
        <w:t xml:space="preserve"> A SDP offer is included in the SIP Re-INVITE message. </w:t>
      </w:r>
    </w:p>
    <w:p w14:paraId="4EFD8AA0" w14:textId="77777777" w:rsidR="00E17457" w:rsidRDefault="004F428D" w:rsidP="004F428D">
      <w:pPr>
        <w:pStyle w:val="B1"/>
        <w:rPr>
          <w:lang w:eastAsia="ja-JP"/>
        </w:rPr>
      </w:pPr>
      <w:r>
        <w:rPr>
          <w:lang w:eastAsia="ja-JP"/>
        </w:rPr>
        <w:t>2)</w:t>
      </w:r>
      <w:r>
        <w:rPr>
          <w:lang w:eastAsia="ja-JP"/>
        </w:rPr>
        <w:tab/>
      </w:r>
      <w:r w:rsidR="00E17457" w:rsidRPr="00B71CFD">
        <w:rPr>
          <w:lang w:eastAsia="ja-JP"/>
        </w:rPr>
        <w:t>The IM C</w:t>
      </w:r>
      <w:r w:rsidR="00E17457">
        <w:rPr>
          <w:lang w:eastAsia="ja-JP"/>
        </w:rPr>
        <w:t>N subsystem forwards the SIP Re-INVITE</w:t>
      </w:r>
      <w:r w:rsidR="00E17457" w:rsidRPr="00B71CFD">
        <w:rPr>
          <w:lang w:eastAsia="ja-JP"/>
        </w:rPr>
        <w:t xml:space="preserve"> message to the SCF.</w:t>
      </w:r>
    </w:p>
    <w:p w14:paraId="6FBBF476" w14:textId="77777777" w:rsidR="00E17457" w:rsidRPr="00B71CFD" w:rsidRDefault="004F428D" w:rsidP="004F428D">
      <w:pPr>
        <w:pStyle w:val="B1"/>
        <w:rPr>
          <w:lang w:eastAsia="ja-JP"/>
        </w:rPr>
      </w:pPr>
      <w:r>
        <w:rPr>
          <w:lang w:eastAsia="zh-CN"/>
        </w:rPr>
        <w:t>3)</w:t>
      </w:r>
      <w:r>
        <w:rPr>
          <w:lang w:eastAsia="zh-CN"/>
        </w:rPr>
        <w:tab/>
      </w:r>
      <w:r w:rsidR="00E17457" w:rsidRPr="0081519E">
        <w:rPr>
          <w:lang w:eastAsia="zh-CN"/>
        </w:rPr>
        <w:t xml:space="preserve">Upon receipt of SIP </w:t>
      </w:r>
      <w:r w:rsidR="00E17457">
        <w:rPr>
          <w:lang w:eastAsia="zh-CN"/>
        </w:rPr>
        <w:t>Re-</w:t>
      </w:r>
      <w:r w:rsidR="00E17457" w:rsidRPr="0081519E">
        <w:rPr>
          <w:lang w:eastAsia="zh-CN"/>
        </w:rPr>
        <w:t xml:space="preserve">INVITE </w:t>
      </w:r>
      <w:r w:rsidR="00E17457">
        <w:rPr>
          <w:lang w:eastAsia="zh-CN"/>
        </w:rPr>
        <w:t xml:space="preserve">message, </w:t>
      </w:r>
      <w:r w:rsidR="00E17457" w:rsidRPr="0081519E">
        <w:rPr>
          <w:lang w:eastAsia="zh-CN"/>
        </w:rPr>
        <w:t>the SCF examine</w:t>
      </w:r>
      <w:r w:rsidR="00E17457">
        <w:rPr>
          <w:lang w:eastAsia="zh-CN"/>
        </w:rPr>
        <w:t xml:space="preserve">s the </w:t>
      </w:r>
      <w:r w:rsidR="00E17457" w:rsidRPr="0081519E">
        <w:rPr>
          <w:lang w:eastAsia="zh-CN"/>
        </w:rPr>
        <w:t>parameters in the SDP offer</w:t>
      </w:r>
      <w:r w:rsidR="00E17457">
        <w:rPr>
          <w:lang w:eastAsia="zh-CN"/>
        </w:rPr>
        <w:t xml:space="preserve"> and </w:t>
      </w:r>
      <w:r w:rsidR="00E17457">
        <w:t>verifies the user rights for the requested MBMS download service</w:t>
      </w:r>
      <w:r w:rsidR="00E17457" w:rsidRPr="0081519E">
        <w:rPr>
          <w:lang w:eastAsia="zh-CN"/>
        </w:rPr>
        <w:t>. In case of a successful examinati</w:t>
      </w:r>
      <w:r w:rsidR="00E17457">
        <w:rPr>
          <w:lang w:eastAsia="zh-CN"/>
        </w:rPr>
        <w:t>on, t</w:t>
      </w:r>
      <w:r w:rsidR="00E17457" w:rsidRPr="00B71CFD">
        <w:rPr>
          <w:lang w:eastAsia="ja-JP"/>
        </w:rPr>
        <w:t xml:space="preserve">he SCF sends the SIP BYE message to the </w:t>
      </w:r>
      <w:r w:rsidR="00E17457">
        <w:rPr>
          <w:lang w:eastAsia="ja-JP"/>
        </w:rPr>
        <w:t>HTTP/SIP</w:t>
      </w:r>
      <w:r w:rsidR="00E17457" w:rsidRPr="00B71CFD">
        <w:rPr>
          <w:lang w:eastAsia="ja-JP"/>
        </w:rPr>
        <w:t xml:space="preserve"> adapter</w:t>
      </w:r>
      <w:r w:rsidR="00E17457">
        <w:rPr>
          <w:lang w:eastAsia="ja-JP"/>
        </w:rPr>
        <w:t xml:space="preserve"> in order to terminate the PSS download session</w:t>
      </w:r>
      <w:r w:rsidR="00E17457" w:rsidRPr="00B71CFD">
        <w:rPr>
          <w:lang w:eastAsia="ja-JP"/>
        </w:rPr>
        <w:t>.</w:t>
      </w:r>
    </w:p>
    <w:p w14:paraId="189E58FE" w14:textId="77777777" w:rsidR="00E17457" w:rsidRPr="00B71CFD" w:rsidRDefault="004F428D" w:rsidP="004F428D">
      <w:pPr>
        <w:pStyle w:val="B1"/>
        <w:rPr>
          <w:lang w:eastAsia="ja-JP"/>
        </w:rPr>
      </w:pPr>
      <w:r>
        <w:rPr>
          <w:lang w:eastAsia="ja-JP"/>
        </w:rPr>
        <w:t>4)</w:t>
      </w:r>
      <w:r>
        <w:rPr>
          <w:lang w:eastAsia="ja-JP"/>
        </w:rPr>
        <w:tab/>
      </w:r>
      <w:r w:rsidR="00E17457" w:rsidRPr="00B71CFD">
        <w:rPr>
          <w:lang w:eastAsia="ja-JP"/>
        </w:rPr>
        <w:t>The</w:t>
      </w:r>
      <w:r w:rsidR="00E17457">
        <w:rPr>
          <w:lang w:eastAsia="ja-JP"/>
        </w:rPr>
        <w:t xml:space="preserve"> HTTP/SIP adapter</w:t>
      </w:r>
      <w:r w:rsidR="00E17457" w:rsidRPr="00B71CFD">
        <w:rPr>
          <w:lang w:eastAsia="ja-JP"/>
        </w:rPr>
        <w:t xml:space="preserve"> sends </w:t>
      </w:r>
      <w:r w:rsidR="00E17457">
        <w:rPr>
          <w:lang w:eastAsia="ja-JP"/>
        </w:rPr>
        <w:t>an HTTP POST</w:t>
      </w:r>
      <w:r w:rsidR="00E17457" w:rsidRPr="00B71CFD">
        <w:rPr>
          <w:lang w:eastAsia="ja-JP"/>
        </w:rPr>
        <w:t xml:space="preserve"> to the </w:t>
      </w:r>
      <w:r w:rsidR="00E17457">
        <w:rPr>
          <w:lang w:eastAsia="ja-JP"/>
        </w:rPr>
        <w:t>HTTP server</w:t>
      </w:r>
      <w:r w:rsidR="00E17457" w:rsidRPr="00B71CFD">
        <w:rPr>
          <w:lang w:eastAsia="ja-JP"/>
        </w:rPr>
        <w:t>.</w:t>
      </w:r>
    </w:p>
    <w:p w14:paraId="0DC8C126" w14:textId="77777777" w:rsidR="00E17457" w:rsidRDefault="004F428D" w:rsidP="004F428D">
      <w:pPr>
        <w:pStyle w:val="B1"/>
        <w:rPr>
          <w:lang w:eastAsia="ja-JP"/>
        </w:rPr>
      </w:pPr>
      <w:r>
        <w:rPr>
          <w:lang w:eastAsia="ja-JP"/>
        </w:rPr>
        <w:t>5)</w:t>
      </w:r>
      <w:r>
        <w:rPr>
          <w:lang w:eastAsia="ja-JP"/>
        </w:rPr>
        <w:tab/>
      </w:r>
      <w:r w:rsidR="00E17457" w:rsidRPr="00B71CFD">
        <w:rPr>
          <w:lang w:eastAsia="ja-JP"/>
        </w:rPr>
        <w:t xml:space="preserve">In case the </w:t>
      </w:r>
      <w:r w:rsidR="00E17457">
        <w:rPr>
          <w:lang w:eastAsia="ja-JP"/>
        </w:rPr>
        <w:t xml:space="preserve">HTTP </w:t>
      </w:r>
      <w:r w:rsidR="00E17457" w:rsidRPr="00B71CFD">
        <w:rPr>
          <w:lang w:eastAsia="ja-JP"/>
        </w:rPr>
        <w:t>Server is transmitting</w:t>
      </w:r>
      <w:r w:rsidR="00E17457">
        <w:rPr>
          <w:lang w:eastAsia="ja-JP"/>
        </w:rPr>
        <w:t xml:space="preserve"> the content file(s) for the PSS download service,</w:t>
      </w:r>
      <w:r w:rsidR="00E17457" w:rsidRPr="00B71CFD">
        <w:rPr>
          <w:lang w:eastAsia="ja-JP"/>
        </w:rPr>
        <w:t xml:space="preserve"> it stops sending data for this session. The </w:t>
      </w:r>
      <w:r w:rsidR="00E17457">
        <w:rPr>
          <w:lang w:eastAsia="ja-JP"/>
        </w:rPr>
        <w:t>HTTP</w:t>
      </w:r>
      <w:r w:rsidR="00E17457" w:rsidRPr="00B71CFD">
        <w:rPr>
          <w:lang w:eastAsia="ja-JP"/>
        </w:rPr>
        <w:t xml:space="preserve"> server sends a </w:t>
      </w:r>
      <w:r w:rsidR="00E17457">
        <w:rPr>
          <w:lang w:eastAsia="ja-JP"/>
        </w:rPr>
        <w:t>HTTP</w:t>
      </w:r>
      <w:r w:rsidR="00E17457" w:rsidRPr="00B71CFD">
        <w:rPr>
          <w:lang w:eastAsia="ja-JP"/>
        </w:rPr>
        <w:t xml:space="preserve"> 200 OK to the </w:t>
      </w:r>
      <w:r w:rsidR="00E17457">
        <w:rPr>
          <w:lang w:eastAsia="ja-JP"/>
        </w:rPr>
        <w:t>HTTP/SIP</w:t>
      </w:r>
      <w:r w:rsidR="00E17457" w:rsidRPr="00B71CFD">
        <w:rPr>
          <w:lang w:eastAsia="ja-JP"/>
        </w:rPr>
        <w:t xml:space="preserve"> adapter.</w:t>
      </w:r>
    </w:p>
    <w:p w14:paraId="69A67D1C" w14:textId="77777777" w:rsidR="00E17457" w:rsidRDefault="004F428D" w:rsidP="004F428D">
      <w:pPr>
        <w:pStyle w:val="B1"/>
        <w:rPr>
          <w:lang w:eastAsia="ja-JP"/>
        </w:rPr>
      </w:pPr>
      <w:r>
        <w:rPr>
          <w:lang w:eastAsia="ja-JP"/>
        </w:rPr>
        <w:t>6)</w:t>
      </w:r>
      <w:r>
        <w:rPr>
          <w:lang w:eastAsia="ja-JP"/>
        </w:rPr>
        <w:tab/>
      </w:r>
      <w:r w:rsidR="00E17457" w:rsidRPr="00B71CFD">
        <w:rPr>
          <w:lang w:eastAsia="ja-JP"/>
        </w:rPr>
        <w:t xml:space="preserve">The </w:t>
      </w:r>
      <w:r w:rsidR="00E17457">
        <w:rPr>
          <w:lang w:eastAsia="ja-JP"/>
        </w:rPr>
        <w:t>HTTP/SIP</w:t>
      </w:r>
      <w:r w:rsidR="00E17457" w:rsidRPr="00B71CFD">
        <w:rPr>
          <w:lang w:eastAsia="ja-JP"/>
        </w:rPr>
        <w:t xml:space="preserve"> adapter s</w:t>
      </w:r>
      <w:r w:rsidR="00E17457">
        <w:rPr>
          <w:lang w:eastAsia="ja-JP"/>
        </w:rPr>
        <w:t xml:space="preserve">ends a SIP 200 OK answer to the </w:t>
      </w:r>
      <w:r w:rsidR="00E17457" w:rsidRPr="00B71CFD">
        <w:rPr>
          <w:lang w:eastAsia="ja-JP"/>
        </w:rPr>
        <w:t>SCF.</w:t>
      </w:r>
    </w:p>
    <w:p w14:paraId="331A7EC1" w14:textId="77777777" w:rsidR="00E17457" w:rsidRDefault="004F428D" w:rsidP="004F428D">
      <w:pPr>
        <w:pStyle w:val="B1"/>
        <w:rPr>
          <w:lang w:eastAsia="ja-JP"/>
        </w:rPr>
      </w:pPr>
      <w:r>
        <w:rPr>
          <w:lang w:eastAsia="zh-CN"/>
        </w:rPr>
        <w:t>7)</w:t>
      </w:r>
      <w:r>
        <w:rPr>
          <w:lang w:eastAsia="zh-CN"/>
        </w:rPr>
        <w:tab/>
      </w:r>
      <w:r w:rsidR="00E17457">
        <w:rPr>
          <w:lang w:eastAsia="zh-CN"/>
        </w:rPr>
        <w:t>The SCF sends</w:t>
      </w:r>
      <w:r w:rsidR="00E17457" w:rsidRPr="0081519E">
        <w:rPr>
          <w:lang w:eastAsia="zh-CN"/>
        </w:rPr>
        <w:t xml:space="preserve"> a SIP 200 OK </w:t>
      </w:r>
      <w:r w:rsidR="00E17457">
        <w:rPr>
          <w:lang w:eastAsia="zh-CN"/>
        </w:rPr>
        <w:t xml:space="preserve">message to the UE </w:t>
      </w:r>
      <w:r w:rsidR="00E17457">
        <w:rPr>
          <w:lang w:eastAsia="ja-JP"/>
        </w:rPr>
        <w:t>via the</w:t>
      </w:r>
      <w:r w:rsidR="00E17457" w:rsidRPr="00B71CFD">
        <w:rPr>
          <w:lang w:eastAsia="ja-JP"/>
        </w:rPr>
        <w:t xml:space="preserve"> IM CN subsystem</w:t>
      </w:r>
      <w:r w:rsidR="00E17457" w:rsidRPr="0081519E">
        <w:rPr>
          <w:lang w:eastAsia="zh-CN"/>
        </w:rPr>
        <w:t xml:space="preserve"> including the SDP answer</w:t>
      </w:r>
      <w:r w:rsidR="00E17457">
        <w:rPr>
          <w:lang w:eastAsia="zh-CN"/>
        </w:rPr>
        <w:t xml:space="preserve"> to initiate the FLUTE-based MBMS download session</w:t>
      </w:r>
      <w:r w:rsidR="00E17457" w:rsidRPr="0081519E">
        <w:rPr>
          <w:lang w:eastAsia="zh-CN"/>
        </w:rPr>
        <w:t>.</w:t>
      </w:r>
    </w:p>
    <w:p w14:paraId="1A7D74F4" w14:textId="77777777" w:rsidR="00E17457" w:rsidRDefault="004F428D" w:rsidP="004F428D">
      <w:pPr>
        <w:pStyle w:val="B1"/>
        <w:rPr>
          <w:lang w:eastAsia="zh-CN"/>
        </w:rPr>
      </w:pPr>
      <w:r>
        <w:rPr>
          <w:lang w:eastAsia="zh-CN"/>
        </w:rPr>
        <w:t>8)</w:t>
      </w:r>
      <w:r>
        <w:rPr>
          <w:lang w:eastAsia="zh-CN"/>
        </w:rPr>
        <w:tab/>
      </w:r>
      <w:r w:rsidR="00E17457" w:rsidRPr="0081519E">
        <w:rPr>
          <w:lang w:eastAsia="zh-CN"/>
        </w:rPr>
        <w:t>The UE receives the MBMS download data using FLUTE.</w:t>
      </w:r>
    </w:p>
    <w:p w14:paraId="59FC6904" w14:textId="77777777" w:rsidR="00E17457" w:rsidRPr="0081519E" w:rsidRDefault="00E17457" w:rsidP="00E17457">
      <w:pPr>
        <w:pStyle w:val="FP"/>
        <w:rPr>
          <w:lang w:eastAsia="zh-CN"/>
        </w:rPr>
      </w:pPr>
    </w:p>
    <w:p w14:paraId="43559705" w14:textId="77777777" w:rsidR="00E17457" w:rsidRDefault="00E17457" w:rsidP="00E17457">
      <w:pPr>
        <w:pStyle w:val="Heading3"/>
        <w:rPr>
          <w:lang w:eastAsia="zh-CN"/>
        </w:rPr>
      </w:pPr>
      <w:bookmarkStart w:id="283" w:name="_Toc517287220"/>
      <w:r>
        <w:rPr>
          <w:lang w:eastAsia="zh-CN"/>
        </w:rPr>
        <w:t>15.8.2</w:t>
      </w:r>
      <w:r>
        <w:rPr>
          <w:lang w:eastAsia="zh-CN"/>
        </w:rPr>
        <w:tab/>
        <w:t>Procedures at the UE</w:t>
      </w:r>
      <w:bookmarkEnd w:id="283"/>
    </w:p>
    <w:p w14:paraId="458F691E" w14:textId="77777777" w:rsidR="00E17457" w:rsidRPr="00047BA9" w:rsidRDefault="00E17457" w:rsidP="00E17457">
      <w:pPr>
        <w:rPr>
          <w:rFonts w:hint="eastAsia"/>
          <w:lang w:eastAsia="zh-CN"/>
        </w:rPr>
      </w:pPr>
      <w:r w:rsidRPr="00831D7A">
        <w:t>The UE sh</w:t>
      </w:r>
      <w:smartTag w:uri="urn:schemas-microsoft-com:office:smarttags" w:element="PersonName">
        <w:r w:rsidRPr="00831D7A">
          <w:t>a</w:t>
        </w:r>
      </w:smartTag>
      <w:r w:rsidRPr="00831D7A">
        <w:t xml:space="preserve">ll support the procedures specified in </w:t>
      </w:r>
      <w:r w:rsidRPr="00831D7A">
        <w:rPr>
          <w:rFonts w:hint="eastAsia"/>
          <w:lang w:eastAsia="zh-CN"/>
        </w:rPr>
        <w:t>T</w:t>
      </w:r>
      <w:r w:rsidRPr="00831D7A">
        <w:t>S </w:t>
      </w:r>
      <w:r w:rsidRPr="00831D7A">
        <w:rPr>
          <w:rFonts w:hint="eastAsia"/>
          <w:lang w:eastAsia="zh-CN"/>
        </w:rPr>
        <w:t>24</w:t>
      </w:r>
      <w:r w:rsidRPr="00831D7A">
        <w:t xml:space="preserve"> </w:t>
      </w:r>
      <w:r w:rsidRPr="00831D7A">
        <w:rPr>
          <w:rFonts w:hint="eastAsia"/>
          <w:lang w:eastAsia="zh-CN"/>
        </w:rPr>
        <w:t>229</w:t>
      </w:r>
      <w:r w:rsidRPr="00831D7A">
        <w:t xml:space="preserve"> [</w:t>
      </w:r>
      <w:r w:rsidRPr="00831D7A">
        <w:rPr>
          <w:rFonts w:hint="eastAsia"/>
          <w:lang w:eastAsia="zh-CN"/>
        </w:rPr>
        <w:t>7</w:t>
      </w:r>
      <w:r w:rsidRPr="00831D7A">
        <w:t>] for origin</w:t>
      </w:r>
      <w:smartTag w:uri="urn:schemas-microsoft-com:office:smarttags" w:element="PersonName">
        <w:r w:rsidRPr="00831D7A">
          <w:t>a</w:t>
        </w:r>
      </w:smartTag>
      <w:r w:rsidRPr="00831D7A">
        <w:t>ting sessions.</w:t>
      </w:r>
    </w:p>
    <w:p w14:paraId="29C0769F" w14:textId="77777777" w:rsidR="00E17457" w:rsidRPr="00047BA9" w:rsidRDefault="00E17457" w:rsidP="00E17457">
      <w:r>
        <w:rPr>
          <w:color w:val="000000"/>
          <w:lang w:val="en-US"/>
        </w:rPr>
        <w:t>The UE shall tear</w:t>
      </w:r>
      <w:r w:rsidRPr="0033305A">
        <w:rPr>
          <w:color w:val="000000"/>
          <w:lang w:val="en-US"/>
        </w:rPr>
        <w:t xml:space="preserve"> down the</w:t>
      </w:r>
      <w:r>
        <w:rPr>
          <w:szCs w:val="24"/>
        </w:rPr>
        <w:t xml:space="preserve"> PSS download session and initiate</w:t>
      </w:r>
      <w:r w:rsidRPr="0033305A">
        <w:rPr>
          <w:szCs w:val="24"/>
        </w:rPr>
        <w:t xml:space="preserve"> </w:t>
      </w:r>
      <w:r>
        <w:rPr>
          <w:szCs w:val="24"/>
        </w:rPr>
        <w:t>the MBMS download</w:t>
      </w:r>
      <w:r w:rsidRPr="0033305A">
        <w:rPr>
          <w:szCs w:val="24"/>
        </w:rPr>
        <w:t xml:space="preserve"> service, by issuing a SIP Re-INVITE </w:t>
      </w:r>
      <w:r w:rsidRPr="0033305A">
        <w:rPr>
          <w:rFonts w:eastAsia="SimSun"/>
          <w:szCs w:val="24"/>
          <w:lang w:eastAsia="zh-CN"/>
        </w:rPr>
        <w:t>sent to the IM CN subsystem</w:t>
      </w:r>
      <w:r w:rsidRPr="0033305A">
        <w:rPr>
          <w:szCs w:val="24"/>
        </w:rPr>
        <w:t xml:space="preserve">. </w:t>
      </w:r>
      <w:r>
        <w:rPr>
          <w:szCs w:val="24"/>
        </w:rPr>
        <w:t>An SDP offer shall be</w:t>
      </w:r>
      <w:r w:rsidRPr="0033305A">
        <w:rPr>
          <w:szCs w:val="24"/>
        </w:rPr>
        <w:t xml:space="preserve"> included in the SIP Re-</w:t>
      </w:r>
      <w:r>
        <w:rPr>
          <w:szCs w:val="24"/>
        </w:rPr>
        <w:t>INVITE message to initiate the MBMS download service</w:t>
      </w:r>
      <w:r w:rsidRPr="006D2BD4">
        <w:rPr>
          <w:szCs w:val="24"/>
        </w:rPr>
        <w:t xml:space="preserve">. </w:t>
      </w:r>
      <w:r>
        <w:t>The content of the SIP Re-INVITE shall be as follows:</w:t>
      </w:r>
    </w:p>
    <w:p w14:paraId="5793799E" w14:textId="77777777" w:rsidR="00E17457" w:rsidRPr="00047BA9" w:rsidRDefault="004F428D" w:rsidP="004F428D">
      <w:pPr>
        <w:pStyle w:val="B1"/>
      </w:pPr>
      <w:r>
        <w:lastRenderedPageBreak/>
        <w:t>-</w:t>
      </w:r>
      <w:r>
        <w:tab/>
      </w:r>
      <w:r w:rsidR="00E17457" w:rsidRPr="00047BA9">
        <w:rPr>
          <w:rFonts w:hint="eastAsia"/>
        </w:rPr>
        <w:t xml:space="preserve">The Request-URI in the INVITE request shall </w:t>
      </w:r>
      <w:r w:rsidR="00E17457" w:rsidRPr="00047BA9">
        <w:t>be</w:t>
      </w:r>
      <w:r w:rsidR="00E17457" w:rsidRPr="00047BA9">
        <w:rPr>
          <w:rFonts w:hint="eastAsia"/>
        </w:rPr>
        <w:t xml:space="preserve"> </w:t>
      </w:r>
      <w:r w:rsidR="00E17457" w:rsidRPr="00047BA9">
        <w:t xml:space="preserve">the well known PSI (Public Service Identifier) of the MBMS </w:t>
      </w:r>
      <w:r w:rsidR="00E17457">
        <w:rPr>
          <w:rFonts w:hint="eastAsia"/>
        </w:rPr>
        <w:t xml:space="preserve">Download </w:t>
      </w:r>
      <w:r w:rsidR="00E17457" w:rsidRPr="00047BA9">
        <w:t>Service.</w:t>
      </w:r>
    </w:p>
    <w:p w14:paraId="4FAD83A8" w14:textId="77777777" w:rsidR="00E17457" w:rsidRPr="00047BA9" w:rsidRDefault="004F428D" w:rsidP="004F428D">
      <w:pPr>
        <w:pStyle w:val="B1"/>
      </w:pPr>
      <w:r>
        <w:t>-</w:t>
      </w:r>
      <w:r>
        <w:tab/>
      </w:r>
      <w:r w:rsidR="00E17457" w:rsidRPr="00047BA9">
        <w:t>The To header shall contain the same URI as in the Request-URI.</w:t>
      </w:r>
    </w:p>
    <w:p w14:paraId="4EA09507" w14:textId="77777777" w:rsidR="00E17457" w:rsidRPr="00047BA9" w:rsidRDefault="004F428D" w:rsidP="004F428D">
      <w:pPr>
        <w:pStyle w:val="B1"/>
      </w:pPr>
      <w:r>
        <w:t>-</w:t>
      </w:r>
      <w:r>
        <w:tab/>
      </w:r>
      <w:r w:rsidR="00E17457" w:rsidRPr="00047BA9">
        <w:t>The From header shall indicate the public user identity of the user.</w:t>
      </w:r>
    </w:p>
    <w:p w14:paraId="018214F3" w14:textId="77777777" w:rsidR="00E17457" w:rsidRPr="00047BA9" w:rsidRDefault="00E17457" w:rsidP="00E17457">
      <w:pPr>
        <w:rPr>
          <w:rFonts w:eastAsia="Arial Unicode MS" w:hint="eastAsia"/>
          <w:lang w:eastAsia="zh-CN"/>
        </w:rPr>
      </w:pPr>
      <w:r w:rsidRPr="00047BA9">
        <w:rPr>
          <w:rFonts w:hint="eastAsia"/>
        </w:rPr>
        <w:t>A</w:t>
      </w:r>
      <w:r w:rsidRPr="00047BA9">
        <w:t xml:space="preserve">n SDP offer shall be included in the request. </w:t>
      </w:r>
      <w:r w:rsidRPr="00047BA9">
        <w:rPr>
          <w:rFonts w:hint="eastAsia"/>
        </w:rPr>
        <w:t>T</w:t>
      </w:r>
      <w:r w:rsidRPr="00047BA9">
        <w:t>he SDP offer sh</w:t>
      </w:r>
      <w:smartTag w:uri="urn:schemas-microsoft-com:office:smarttags" w:element="PersonName">
        <w:r w:rsidRPr="00047BA9">
          <w:t>a</w:t>
        </w:r>
      </w:smartTag>
      <w:r w:rsidRPr="00047BA9">
        <w:t xml:space="preserve">ll be done in </w:t>
      </w:r>
      <w:smartTag w:uri="urn:schemas-microsoft-com:office:smarttags" w:element="PersonName">
        <w:r w:rsidRPr="00047BA9">
          <w:t>a</w:t>
        </w:r>
      </w:smartTag>
      <w:r w:rsidRPr="00047BA9">
        <w:t>ccord</w:t>
      </w:r>
      <w:smartTag w:uri="urn:schemas-microsoft-com:office:smarttags" w:element="PersonName">
        <w:r w:rsidRPr="00047BA9">
          <w:t>a</w:t>
        </w:r>
      </w:smartTag>
      <w:r w:rsidRPr="00047BA9">
        <w:t>nce with the p</w:t>
      </w:r>
      <w:smartTag w:uri="urn:schemas-microsoft-com:office:smarttags" w:element="PersonName">
        <w:r w:rsidRPr="00047BA9">
          <w:t>a</w:t>
        </w:r>
      </w:smartTag>
      <w:r w:rsidRPr="00047BA9">
        <w:t>r</w:t>
      </w:r>
      <w:smartTag w:uri="urn:schemas-microsoft-com:office:smarttags" w:element="PersonName">
        <w:r w:rsidRPr="00047BA9">
          <w:t>a</w:t>
        </w:r>
      </w:smartTag>
      <w:r w:rsidRPr="00047BA9">
        <w:t xml:space="preserve">meters received during UE service selection procedure </w:t>
      </w:r>
      <w:smartTag w:uri="urn:schemas-microsoft-com:office:smarttags" w:element="PersonName">
        <w:r w:rsidRPr="00047BA9">
          <w:t>a</w:t>
        </w:r>
      </w:smartTag>
      <w:r w:rsidRPr="00047BA9">
        <w:t>nd with medi</w:t>
      </w:r>
      <w:smartTag w:uri="urn:schemas-microsoft-com:office:smarttags" w:element="PersonName">
        <w:r w:rsidRPr="00047BA9">
          <w:t>a</w:t>
        </w:r>
      </w:smartTag>
      <w:r w:rsidRPr="00047BA9">
        <w:t xml:space="preserve"> c</w:t>
      </w:r>
      <w:smartTag w:uri="urn:schemas-microsoft-com:office:smarttags" w:element="PersonName">
        <w:r w:rsidRPr="00047BA9">
          <w:t>a</w:t>
        </w:r>
      </w:smartTag>
      <w:r w:rsidRPr="00047BA9">
        <w:t>p</w:t>
      </w:r>
      <w:smartTag w:uri="urn:schemas-microsoft-com:office:smarttags" w:element="PersonName">
        <w:r w:rsidRPr="00047BA9">
          <w:t>a</w:t>
        </w:r>
      </w:smartTag>
      <w:r w:rsidRPr="00047BA9">
        <w:t xml:space="preserve">bilities and required bandwidth available for the MBMS </w:t>
      </w:r>
      <w:r>
        <w:rPr>
          <w:lang w:eastAsia="zh-CN"/>
        </w:rPr>
        <w:t>download</w:t>
      </w:r>
      <w:r>
        <w:rPr>
          <w:rFonts w:hint="eastAsia"/>
          <w:lang w:eastAsia="zh-CN"/>
        </w:rPr>
        <w:t xml:space="preserve"> service</w:t>
      </w:r>
      <w:r w:rsidRPr="00047BA9">
        <w:t>. The SDP offer shall include the</w:t>
      </w:r>
      <w:r w:rsidRPr="00047BA9">
        <w:rPr>
          <w:rFonts w:eastAsia="Arial Unicode MS" w:hint="eastAsia"/>
          <w:lang w:eastAsia="zh-CN"/>
        </w:rPr>
        <w:t xml:space="preserve"> </w:t>
      </w:r>
      <w:r w:rsidRPr="00047BA9">
        <w:t>following elements:</w:t>
      </w:r>
    </w:p>
    <w:p w14:paraId="766A54DD" w14:textId="77777777" w:rsidR="00E17457" w:rsidRDefault="004F428D" w:rsidP="004F428D">
      <w:pPr>
        <w:pStyle w:val="B1"/>
        <w:rPr>
          <w:rFonts w:hint="eastAsia"/>
        </w:rPr>
      </w:pPr>
      <w:r>
        <w:rPr>
          <w:lang w:eastAsia="zh-CN"/>
        </w:rPr>
        <w:t>-</w:t>
      </w:r>
      <w:r>
        <w:rPr>
          <w:lang w:eastAsia="zh-CN"/>
        </w:rPr>
        <w:tab/>
      </w:r>
      <w:r w:rsidR="00E17457">
        <w:rPr>
          <w:rFonts w:hint="eastAsia"/>
          <w:lang w:eastAsia="zh-CN"/>
        </w:rPr>
        <w:t xml:space="preserve">An a=source-filter line to indicate the IP source address of the FLUTE </w:t>
      </w:r>
      <w:r w:rsidR="00E17457">
        <w:rPr>
          <w:lang w:eastAsia="zh-CN"/>
        </w:rPr>
        <w:t>session</w:t>
      </w:r>
      <w:r w:rsidR="00E17457">
        <w:rPr>
          <w:rFonts w:hint="eastAsia"/>
          <w:lang w:eastAsia="zh-CN"/>
        </w:rPr>
        <w:t>.</w:t>
      </w:r>
    </w:p>
    <w:p w14:paraId="68469107" w14:textId="77777777" w:rsidR="00E17457" w:rsidRDefault="004F428D" w:rsidP="004F428D">
      <w:pPr>
        <w:pStyle w:val="B1"/>
        <w:rPr>
          <w:rFonts w:hint="eastAsia"/>
        </w:rPr>
      </w:pPr>
      <w:r>
        <w:rPr>
          <w:lang w:eastAsia="zh-CN"/>
        </w:rPr>
        <w:t>-</w:t>
      </w:r>
      <w:r>
        <w:rPr>
          <w:lang w:eastAsia="zh-CN"/>
        </w:rPr>
        <w:tab/>
      </w:r>
      <w:r w:rsidR="00E17457">
        <w:rPr>
          <w:rFonts w:hint="eastAsia"/>
          <w:lang w:eastAsia="zh-CN"/>
        </w:rPr>
        <w:t>An a=</w:t>
      </w:r>
      <w:r w:rsidR="00E17457">
        <w:rPr>
          <w:lang w:eastAsia="zh-CN"/>
        </w:rPr>
        <w:t>flute-tsi</w:t>
      </w:r>
      <w:r w:rsidR="00E17457">
        <w:rPr>
          <w:rFonts w:hint="eastAsia"/>
          <w:lang w:eastAsia="zh-CN"/>
        </w:rPr>
        <w:t xml:space="preserve"> line to indicate </w:t>
      </w:r>
      <w:r w:rsidR="00E17457" w:rsidRPr="00D56BF5">
        <w:rPr>
          <w:rFonts w:hint="eastAsia"/>
          <w:lang w:eastAsia="zh-CN"/>
        </w:rPr>
        <w:t>Transport</w:t>
      </w:r>
      <w:r w:rsidR="00E17457">
        <w:rPr>
          <w:rFonts w:hint="eastAsia"/>
          <w:lang w:eastAsia="zh-CN"/>
        </w:rPr>
        <w:t xml:space="preserve"> Session ID (TSI)</w:t>
      </w:r>
      <w:r w:rsidR="00E17457" w:rsidRPr="00BB243E">
        <w:rPr>
          <w:rFonts w:hint="eastAsia"/>
          <w:lang w:eastAsia="zh-CN"/>
        </w:rPr>
        <w:t xml:space="preserve"> </w:t>
      </w:r>
      <w:r w:rsidR="00E17457">
        <w:rPr>
          <w:rFonts w:hint="eastAsia"/>
          <w:lang w:eastAsia="zh-CN"/>
        </w:rPr>
        <w:t>of the FLUTE session.</w:t>
      </w:r>
    </w:p>
    <w:p w14:paraId="7636B0C0" w14:textId="77777777" w:rsidR="00E17457" w:rsidRPr="00EA5B58" w:rsidRDefault="00E17457" w:rsidP="00E17457">
      <w:pPr>
        <w:pStyle w:val="NO"/>
        <w:rPr>
          <w:b/>
          <w:bCs/>
          <w:lang w:val="en-US" w:eastAsia="zh-CN"/>
        </w:rPr>
      </w:pPr>
      <w:r>
        <w:rPr>
          <w:rFonts w:hint="eastAsia"/>
          <w:lang w:eastAsia="zh-CN"/>
        </w:rPr>
        <w:t xml:space="preserve">NOTE: </w:t>
      </w:r>
      <w:r w:rsidRPr="00EA5B58">
        <w:rPr>
          <w:rFonts w:hint="eastAsia"/>
          <w:lang w:eastAsia="zh-CN"/>
        </w:rPr>
        <w:t xml:space="preserve">The combination of the </w:t>
      </w:r>
      <w:r w:rsidRPr="00BB243E">
        <w:rPr>
          <w:rFonts w:hint="eastAsia"/>
          <w:bCs/>
          <w:lang w:eastAsia="zh-CN"/>
        </w:rPr>
        <w:t>TSI</w:t>
      </w:r>
      <w:r w:rsidRPr="00BB243E">
        <w:rPr>
          <w:rFonts w:hint="eastAsia"/>
          <w:lang w:eastAsia="zh-CN"/>
        </w:rPr>
        <w:t xml:space="preserve"> and the </w:t>
      </w:r>
      <w:r w:rsidRPr="00BB243E">
        <w:rPr>
          <w:rFonts w:hint="eastAsia"/>
          <w:bCs/>
          <w:lang w:eastAsia="zh-CN"/>
        </w:rPr>
        <w:t>IP source address</w:t>
      </w:r>
      <w:r w:rsidRPr="00BB243E">
        <w:rPr>
          <w:rFonts w:hint="eastAsia"/>
          <w:lang w:eastAsia="zh-CN"/>
        </w:rPr>
        <w:t xml:space="preserve"> </w:t>
      </w:r>
      <w:r w:rsidRPr="00EA5B58">
        <w:rPr>
          <w:rFonts w:hint="eastAsia"/>
          <w:lang w:eastAsia="zh-CN"/>
        </w:rPr>
        <w:t xml:space="preserve">identifies the FLUTE session. </w:t>
      </w:r>
    </w:p>
    <w:p w14:paraId="2B27B594" w14:textId="77777777" w:rsidR="00E17457" w:rsidRPr="00047BA9" w:rsidRDefault="004F428D" w:rsidP="004F428D">
      <w:pPr>
        <w:pStyle w:val="B1"/>
        <w:rPr>
          <w:rFonts w:hint="eastAsia"/>
        </w:rPr>
      </w:pPr>
      <w:r>
        <w:t>-</w:t>
      </w:r>
      <w:r>
        <w:tab/>
      </w:r>
      <w:r w:rsidR="00E17457" w:rsidRPr="00047BA9">
        <w:t xml:space="preserve">The m-line(s) shall be set </w:t>
      </w:r>
      <w:r w:rsidR="00E17457" w:rsidRPr="00047BA9">
        <w:rPr>
          <w:rFonts w:hint="eastAsia"/>
          <w:lang w:eastAsia="zh-CN"/>
        </w:rPr>
        <w:t>to the media parameters retrieved via</w:t>
      </w:r>
      <w:r w:rsidR="00E17457" w:rsidRPr="00047BA9">
        <w:t xml:space="preserve"> </w:t>
      </w:r>
      <w:r w:rsidR="00E17457" w:rsidRPr="00047BA9">
        <w:rPr>
          <w:rFonts w:hint="eastAsia"/>
          <w:lang w:eastAsia="zh-CN"/>
        </w:rPr>
        <w:t xml:space="preserve">service </w:t>
      </w:r>
      <w:r w:rsidR="00E17457" w:rsidRPr="00047BA9">
        <w:rPr>
          <w:lang w:eastAsia="zh-CN"/>
        </w:rPr>
        <w:t>selection</w:t>
      </w:r>
      <w:r w:rsidR="00E17457" w:rsidRPr="00047BA9">
        <w:rPr>
          <w:rFonts w:hint="eastAsia"/>
          <w:lang w:eastAsia="zh-CN"/>
        </w:rPr>
        <w:t xml:space="preserve"> procedures for the requested MBMS </w:t>
      </w:r>
      <w:r w:rsidR="00E17457">
        <w:rPr>
          <w:rFonts w:hint="eastAsia"/>
          <w:lang w:eastAsia="zh-CN"/>
        </w:rPr>
        <w:t xml:space="preserve">download </w:t>
      </w:r>
      <w:r w:rsidR="00E17457" w:rsidRPr="00047BA9">
        <w:rPr>
          <w:rFonts w:hint="eastAsia"/>
          <w:lang w:eastAsia="zh-CN"/>
        </w:rPr>
        <w:t>service.</w:t>
      </w:r>
    </w:p>
    <w:p w14:paraId="2D6DC41C" w14:textId="77777777" w:rsidR="00E17457" w:rsidRDefault="004F428D" w:rsidP="004F428D">
      <w:pPr>
        <w:pStyle w:val="B1"/>
        <w:rPr>
          <w:rFonts w:hint="eastAsia"/>
        </w:rPr>
      </w:pPr>
      <w:r>
        <w:t>-</w:t>
      </w:r>
      <w:r>
        <w:tab/>
      </w:r>
      <w:r w:rsidR="00E17457" w:rsidRPr="00047BA9">
        <w:t xml:space="preserve">The c-line(s) shall be set according to the </w:t>
      </w:r>
      <w:r w:rsidR="00E17457" w:rsidRPr="00047BA9">
        <w:rPr>
          <w:rFonts w:hint="eastAsia"/>
          <w:lang w:eastAsia="zh-CN"/>
        </w:rPr>
        <w:t>multicast address retrieved via</w:t>
      </w:r>
      <w:r w:rsidR="00E17457" w:rsidRPr="00047BA9">
        <w:t xml:space="preserve"> </w:t>
      </w:r>
      <w:r w:rsidR="00E17457" w:rsidRPr="00047BA9">
        <w:rPr>
          <w:rFonts w:hint="eastAsia"/>
          <w:lang w:eastAsia="zh-CN"/>
        </w:rPr>
        <w:t xml:space="preserve">service </w:t>
      </w:r>
      <w:r w:rsidR="00E17457" w:rsidRPr="00047BA9">
        <w:rPr>
          <w:lang w:eastAsia="zh-CN"/>
        </w:rPr>
        <w:t>selection</w:t>
      </w:r>
      <w:r w:rsidR="00E17457" w:rsidRPr="00047BA9">
        <w:rPr>
          <w:rFonts w:hint="eastAsia"/>
          <w:lang w:eastAsia="zh-CN"/>
        </w:rPr>
        <w:t xml:space="preserve"> procedures for the requested MBMS </w:t>
      </w:r>
      <w:r w:rsidR="00E17457">
        <w:rPr>
          <w:rFonts w:hint="eastAsia"/>
          <w:lang w:eastAsia="zh-CN"/>
        </w:rPr>
        <w:t xml:space="preserve">download </w:t>
      </w:r>
      <w:r w:rsidR="00E17457" w:rsidRPr="00047BA9">
        <w:rPr>
          <w:rFonts w:hint="eastAsia"/>
          <w:lang w:eastAsia="zh-CN"/>
        </w:rPr>
        <w:t>service.</w:t>
      </w:r>
    </w:p>
    <w:p w14:paraId="67093BBD" w14:textId="77777777" w:rsidR="00E17457" w:rsidRDefault="00E17457" w:rsidP="004F428D">
      <w:pPr>
        <w:rPr>
          <w:rFonts w:hint="eastAsia"/>
        </w:rPr>
      </w:pPr>
      <w:r>
        <w:rPr>
          <w:rFonts w:hint="eastAsia"/>
          <w:lang w:eastAsia="zh-CN"/>
        </w:rPr>
        <w:t xml:space="preserve">The </w:t>
      </w:r>
      <w:r>
        <w:rPr>
          <w:lang w:eastAsia="zh-CN"/>
        </w:rPr>
        <w:t>descriptions of above parameters</w:t>
      </w:r>
      <w:r>
        <w:rPr>
          <w:rFonts w:hint="eastAsia"/>
          <w:lang w:eastAsia="zh-CN"/>
        </w:rPr>
        <w:t xml:space="preserve"> conform to section 7.3 of </w:t>
      </w:r>
      <w:r w:rsidRPr="00047BA9">
        <w:rPr>
          <w:lang w:eastAsia="zh-CN"/>
        </w:rPr>
        <w:t>3GPP TS</w:t>
      </w:r>
      <w:r>
        <w:rPr>
          <w:rFonts w:hint="eastAsia"/>
          <w:lang w:eastAsia="zh-CN"/>
        </w:rPr>
        <w:t xml:space="preserve"> 26.346[11].</w:t>
      </w:r>
    </w:p>
    <w:p w14:paraId="6845AC22" w14:textId="77777777" w:rsidR="00E17457" w:rsidRDefault="004F428D" w:rsidP="004F428D">
      <w:pPr>
        <w:pStyle w:val="B1"/>
        <w:rPr>
          <w:rFonts w:hint="eastAsia"/>
        </w:rPr>
      </w:pPr>
      <w:r>
        <w:t>-</w:t>
      </w:r>
      <w:r>
        <w:tab/>
      </w:r>
      <w:r w:rsidR="00E17457" w:rsidRPr="00047BA9">
        <w:t>A</w:t>
      </w:r>
      <w:r w:rsidR="00E17457" w:rsidRPr="00047BA9">
        <w:rPr>
          <w:rFonts w:hint="eastAsia"/>
        </w:rPr>
        <w:t>n</w:t>
      </w:r>
      <w:r w:rsidR="00E17457" w:rsidRPr="00047BA9">
        <w:t xml:space="preserve"> a=mbms_</w:t>
      </w:r>
      <w:r w:rsidR="00E17457">
        <w:rPr>
          <w:rFonts w:hint="eastAsia"/>
          <w:lang w:eastAsia="zh-CN"/>
        </w:rPr>
        <w:t>download_</w:t>
      </w:r>
      <w:r w:rsidR="00E17457" w:rsidRPr="00047BA9">
        <w:t>service:ServiceId line</w:t>
      </w:r>
      <w:r w:rsidR="00E17457" w:rsidRPr="00047BA9">
        <w:rPr>
          <w:rFonts w:hint="eastAsia"/>
        </w:rPr>
        <w:t xml:space="preserve"> to indicate the </w:t>
      </w:r>
      <w:r w:rsidR="00E17457" w:rsidRPr="00047BA9">
        <w:t xml:space="preserve">MBMS </w:t>
      </w:r>
      <w:r w:rsidR="00E17457">
        <w:rPr>
          <w:rFonts w:hint="eastAsia"/>
          <w:lang w:eastAsia="zh-CN"/>
        </w:rPr>
        <w:t xml:space="preserve">download </w:t>
      </w:r>
      <w:r w:rsidR="00E17457" w:rsidRPr="00047BA9">
        <w:t>service</w:t>
      </w:r>
      <w:r w:rsidR="00E17457" w:rsidRPr="00047BA9" w:rsidDel="00E44CCD">
        <w:rPr>
          <w:rFonts w:hint="eastAsia"/>
        </w:rPr>
        <w:t xml:space="preserve"> </w:t>
      </w:r>
      <w:r w:rsidR="00E17457" w:rsidRPr="00047BA9">
        <w:t>which</w:t>
      </w:r>
      <w:r w:rsidR="00E17457" w:rsidRPr="00047BA9">
        <w:rPr>
          <w:rFonts w:hint="eastAsia"/>
        </w:rPr>
        <w:t xml:space="preserve"> the UE intends to </w:t>
      </w:r>
      <w:r w:rsidR="00E17457" w:rsidRPr="00047BA9">
        <w:t>initiate</w:t>
      </w:r>
      <w:r w:rsidR="00E17457" w:rsidRPr="00047BA9">
        <w:rPr>
          <w:rFonts w:hint="eastAsia"/>
        </w:rPr>
        <w:t>.</w:t>
      </w:r>
    </w:p>
    <w:p w14:paraId="53E97276" w14:textId="77777777" w:rsidR="00E17457" w:rsidRDefault="00E17457" w:rsidP="00E17457">
      <w:pPr>
        <w:rPr>
          <w:rFonts w:hint="eastAsia"/>
          <w:lang w:eastAsia="zh-CN"/>
        </w:rPr>
      </w:pPr>
      <w:r w:rsidRPr="00047BA9">
        <w:rPr>
          <w:lang w:eastAsia="zh-CN"/>
        </w:rPr>
        <w:t xml:space="preserve">Once the UE receives the SIP response, </w:t>
      </w:r>
      <w:r w:rsidRPr="00047BA9">
        <w:t>the UE sh</w:t>
      </w:r>
      <w:smartTag w:uri="urn:schemas-microsoft-com:office:smarttags" w:element="PersonName">
        <w:r w:rsidRPr="00047BA9">
          <w:t>a</w:t>
        </w:r>
      </w:smartTag>
      <w:r w:rsidRPr="00047BA9">
        <w:t>ll ex</w:t>
      </w:r>
      <w:smartTag w:uri="urn:schemas-microsoft-com:office:smarttags" w:element="PersonName">
        <w:r w:rsidRPr="00047BA9">
          <w:t>a</w:t>
        </w:r>
      </w:smartTag>
      <w:r w:rsidRPr="00047BA9">
        <w:t xml:space="preserve">mine the </w:t>
      </w:r>
      <w:r>
        <w:rPr>
          <w:rFonts w:hint="eastAsia"/>
          <w:lang w:eastAsia="zh-CN"/>
        </w:rPr>
        <w:t xml:space="preserve">FLUTE session </w:t>
      </w:r>
      <w:r w:rsidRPr="00047BA9">
        <w:t>parameters in the received SDP</w:t>
      </w:r>
      <w:r w:rsidRPr="00047BA9">
        <w:rPr>
          <w:rFonts w:hint="eastAsia"/>
          <w:lang w:eastAsia="zh-CN"/>
        </w:rPr>
        <w:t xml:space="preserve">, and </w:t>
      </w:r>
      <w:r>
        <w:rPr>
          <w:rFonts w:hint="eastAsia"/>
          <w:lang w:eastAsia="zh-CN"/>
        </w:rPr>
        <w:t>receive the MBMS download</w:t>
      </w:r>
      <w:r w:rsidRPr="0081519E">
        <w:rPr>
          <w:lang w:eastAsia="zh-CN"/>
        </w:rPr>
        <w:t xml:space="preserve"> data </w:t>
      </w:r>
      <w:r>
        <w:rPr>
          <w:rFonts w:hint="eastAsia"/>
          <w:lang w:eastAsia="zh-CN"/>
        </w:rPr>
        <w:t>accordingly.</w:t>
      </w:r>
    </w:p>
    <w:p w14:paraId="3DD8F81A" w14:textId="77777777" w:rsidR="00E17457" w:rsidRDefault="00E17457" w:rsidP="00E17457">
      <w:pPr>
        <w:rPr>
          <w:rFonts w:hint="eastAsia"/>
          <w:lang w:eastAsia="zh-CN"/>
        </w:rPr>
      </w:pPr>
      <w:r>
        <w:rPr>
          <w:rFonts w:hint="eastAsia"/>
          <w:lang w:eastAsia="zh-CN"/>
        </w:rPr>
        <w:t xml:space="preserve">In case the FDT is unavailable, the UE shall get the FDT according to fdt_address </w:t>
      </w:r>
      <w:r>
        <w:rPr>
          <w:lang w:eastAsia="zh-CN"/>
        </w:rPr>
        <w:t>attribute</w:t>
      </w:r>
      <w:r>
        <w:rPr>
          <w:rFonts w:hint="eastAsia"/>
          <w:lang w:eastAsia="zh-CN"/>
        </w:rPr>
        <w:t xml:space="preserve"> in the SDP Answer.</w:t>
      </w:r>
      <w:r w:rsidRPr="00CA0FA9">
        <w:rPr>
          <w:rFonts w:hint="eastAsia"/>
          <w:lang w:eastAsia="zh-CN"/>
        </w:rPr>
        <w:t xml:space="preserve"> </w:t>
      </w:r>
      <w:r>
        <w:rPr>
          <w:rFonts w:hint="eastAsia"/>
          <w:lang w:eastAsia="zh-CN"/>
        </w:rPr>
        <w:t>The FDT contains content description information for the files delivered in the FLUTE session.</w:t>
      </w:r>
    </w:p>
    <w:p w14:paraId="47B2D21D" w14:textId="77777777" w:rsidR="00E17457" w:rsidRPr="00667FE3" w:rsidRDefault="00E17457" w:rsidP="00E17457">
      <w:pPr>
        <w:pStyle w:val="Heading3"/>
      </w:pPr>
      <w:bookmarkStart w:id="284" w:name="_Toc517287221"/>
      <w:r w:rsidRPr="00667FE3">
        <w:t>15.</w:t>
      </w:r>
      <w:r>
        <w:t>8</w:t>
      </w:r>
      <w:r w:rsidRPr="00667FE3">
        <w:t>.3</w:t>
      </w:r>
      <w:r w:rsidR="0028596B">
        <w:tab/>
      </w:r>
      <w:r w:rsidRPr="00667FE3">
        <w:t>Procedures at the IM CN Subsystem</w:t>
      </w:r>
      <w:bookmarkEnd w:id="284"/>
    </w:p>
    <w:p w14:paraId="3233861E" w14:textId="77777777" w:rsidR="00E17457" w:rsidRDefault="00E17457" w:rsidP="00E17457">
      <w:r>
        <w:t>The IM CN subsystem shall forward the SIP Re-INVITE from the UE to the SCF.</w:t>
      </w:r>
    </w:p>
    <w:p w14:paraId="7DACEFBB" w14:textId="77777777" w:rsidR="00E17457" w:rsidRPr="001D0D6D" w:rsidRDefault="00E17457" w:rsidP="00E17457">
      <w:r>
        <w:t>Upon reception of the SIP 200 OK from the SCF, the IM CN subsystem shall forward the SIP 200 OK to the UE.</w:t>
      </w:r>
    </w:p>
    <w:p w14:paraId="6E75DA08" w14:textId="77777777" w:rsidR="00E17457" w:rsidRDefault="00E17457" w:rsidP="00E17457">
      <w:r>
        <w:t>The IM CN Subsystem handles the SIP dialog as defined in 3GPP TS 23.228 [6].</w:t>
      </w:r>
    </w:p>
    <w:p w14:paraId="3A3A63E9" w14:textId="77777777" w:rsidR="00E17457" w:rsidRPr="00047BA9" w:rsidRDefault="00E17457" w:rsidP="00E17457">
      <w:pPr>
        <w:pStyle w:val="Heading3"/>
        <w:rPr>
          <w:rFonts w:hint="eastAsia"/>
          <w:lang w:eastAsia="zh-CN"/>
        </w:rPr>
      </w:pPr>
      <w:bookmarkStart w:id="285" w:name="_Toc517287222"/>
      <w:r>
        <w:rPr>
          <w:lang w:eastAsia="zh-CN"/>
        </w:rPr>
        <w:t>15</w:t>
      </w:r>
      <w:r>
        <w:rPr>
          <w:rFonts w:hint="eastAsia"/>
          <w:lang w:eastAsia="zh-CN"/>
        </w:rPr>
        <w:t>.</w:t>
      </w:r>
      <w:r>
        <w:rPr>
          <w:lang w:eastAsia="zh-CN"/>
        </w:rPr>
        <w:t>8</w:t>
      </w:r>
      <w:r w:rsidRPr="00E12F7A">
        <w:rPr>
          <w:rFonts w:hint="eastAsia"/>
          <w:lang w:eastAsia="zh-CN"/>
        </w:rPr>
        <w:t>.4</w:t>
      </w:r>
      <w:r w:rsidR="0028596B">
        <w:rPr>
          <w:lang w:eastAsia="zh-CN"/>
        </w:rPr>
        <w:tab/>
      </w:r>
      <w:r w:rsidRPr="00E12F7A">
        <w:rPr>
          <w:lang w:eastAsia="zh-CN"/>
        </w:rPr>
        <w:t>Procedures at the SCF</w:t>
      </w:r>
      <w:bookmarkEnd w:id="285"/>
    </w:p>
    <w:p w14:paraId="6D17B6FC" w14:textId="77777777" w:rsidR="00E17457" w:rsidRDefault="00E17457" w:rsidP="00E17457">
      <w:pPr>
        <w:spacing w:afterLines="50" w:after="120"/>
        <w:rPr>
          <w:lang w:eastAsia="zh-CN"/>
        </w:rPr>
      </w:pPr>
      <w:r w:rsidRPr="00047BA9">
        <w:t xml:space="preserve">Upon receipt of SIP </w:t>
      </w:r>
      <w:r>
        <w:t>Re-</w:t>
      </w:r>
      <w:r w:rsidRPr="00047BA9">
        <w:t>INVITE request</w:t>
      </w:r>
      <w:r>
        <w:t xml:space="preserve"> from the UE to switch from PSS download to MBMS download</w:t>
      </w:r>
      <w:r w:rsidRPr="00047BA9">
        <w:t>, the SCF shall</w:t>
      </w:r>
      <w:r w:rsidRPr="00047BA9">
        <w:rPr>
          <w:lang w:eastAsia="zh-CN"/>
        </w:rPr>
        <w:t xml:space="preserve"> </w:t>
      </w:r>
      <w:r w:rsidRPr="00047BA9">
        <w:rPr>
          <w:rFonts w:hint="eastAsia"/>
          <w:lang w:eastAsia="zh-CN"/>
        </w:rPr>
        <w:t>perform</w:t>
      </w:r>
      <w:r w:rsidRPr="00047BA9">
        <w:rPr>
          <w:lang w:eastAsia="zh-CN"/>
        </w:rPr>
        <w:t xml:space="preserve"> service authorization procedures</w:t>
      </w:r>
      <w:r w:rsidRPr="00047BA9">
        <w:rPr>
          <w:rFonts w:hint="eastAsia"/>
          <w:lang w:eastAsia="zh-CN"/>
        </w:rPr>
        <w:t xml:space="preserve"> to </w:t>
      </w:r>
      <w:r w:rsidRPr="00047BA9">
        <w:t>check the service rights of requested</w:t>
      </w:r>
      <w:r w:rsidRPr="00047BA9">
        <w:rPr>
          <w:rFonts w:hint="eastAsia"/>
          <w:lang w:eastAsia="zh-CN"/>
        </w:rPr>
        <w:t xml:space="preserve"> MBMS </w:t>
      </w:r>
      <w:r>
        <w:rPr>
          <w:rFonts w:hint="eastAsia"/>
          <w:lang w:eastAsia="zh-CN"/>
        </w:rPr>
        <w:t xml:space="preserve">download </w:t>
      </w:r>
      <w:r w:rsidRPr="00047BA9">
        <w:rPr>
          <w:rFonts w:hint="eastAsia"/>
          <w:lang w:eastAsia="zh-CN"/>
        </w:rPr>
        <w:t>service a</w:t>
      </w:r>
      <w:r w:rsidRPr="00047BA9">
        <w:t xml:space="preserve">ccording to the user subscription </w:t>
      </w:r>
      <w:r w:rsidRPr="00B446F6">
        <w:t>information,</w:t>
      </w:r>
      <w:r w:rsidRPr="00B446F6">
        <w:rPr>
          <w:lang w:eastAsia="zh-CN"/>
        </w:rPr>
        <w:t xml:space="preserve"> See clause 10</w:t>
      </w:r>
      <w:r w:rsidRPr="00A51DA7">
        <w:rPr>
          <w:lang w:eastAsia="zh-CN"/>
        </w:rPr>
        <w:t>.4</w:t>
      </w:r>
      <w:r w:rsidRPr="00C15230">
        <w:rPr>
          <w:rFonts w:hint="eastAsia"/>
          <w:lang w:eastAsia="zh-CN"/>
        </w:rPr>
        <w:t>.</w:t>
      </w:r>
      <w:r w:rsidRPr="00C15230">
        <w:rPr>
          <w:lang w:eastAsia="zh-CN"/>
        </w:rPr>
        <w:t xml:space="preserve"> </w:t>
      </w:r>
      <w:r w:rsidRPr="00C15230">
        <w:t xml:space="preserve">If MBMS download service is not available for the UE, the session modification shall be rejected and the old PSS download session (along with the previous reserved resources) is maintained. </w:t>
      </w:r>
      <w:r w:rsidRPr="00C15230">
        <w:rPr>
          <w:lang w:eastAsia="zh-CN"/>
        </w:rPr>
        <w:t xml:space="preserve"> </w:t>
      </w:r>
    </w:p>
    <w:p w14:paraId="41D3DD7A" w14:textId="77777777" w:rsidR="00E17457" w:rsidRPr="00C15230" w:rsidRDefault="00E17457" w:rsidP="00E17457">
      <w:pPr>
        <w:spacing w:afterLines="50" w:after="120"/>
        <w:rPr>
          <w:lang w:eastAsia="zh-CN"/>
        </w:rPr>
      </w:pPr>
      <w:r w:rsidRPr="00C15230">
        <w:t>The SCF shall examine the SDP parameters</w:t>
      </w:r>
      <w:r w:rsidRPr="00C15230">
        <w:rPr>
          <w:rFonts w:hint="eastAsia"/>
          <w:lang w:eastAsia="zh-CN"/>
        </w:rPr>
        <w:t xml:space="preserve"> in the SDP offer</w:t>
      </w:r>
      <w:r w:rsidRPr="00C15230">
        <w:t>.</w:t>
      </w:r>
    </w:p>
    <w:p w14:paraId="77E47BF1" w14:textId="77777777" w:rsidR="00E17457" w:rsidRPr="00C15230" w:rsidRDefault="004F428D" w:rsidP="004F428D">
      <w:pPr>
        <w:pStyle w:val="B1"/>
        <w:rPr>
          <w:lang w:eastAsia="zh-CN"/>
        </w:rPr>
      </w:pPr>
      <w:r>
        <w:rPr>
          <w:lang w:eastAsia="zh-CN"/>
        </w:rPr>
        <w:t>-</w:t>
      </w:r>
      <w:r>
        <w:rPr>
          <w:lang w:eastAsia="zh-CN"/>
        </w:rPr>
        <w:tab/>
      </w:r>
      <w:r w:rsidR="00E17457" w:rsidRPr="00C15230">
        <w:rPr>
          <w:lang w:eastAsia="zh-CN"/>
        </w:rPr>
        <w:t xml:space="preserve">It shall examine the a=mbms_download_service parameter. This parameter contains the channel the UE intends to join. If the mbms_download_service parameter does not point to a channel that the UE is allowed to join the SCF shall not accept the offer and shall answer with a 403 error code. </w:t>
      </w:r>
    </w:p>
    <w:p w14:paraId="1373B89A" w14:textId="77777777" w:rsidR="00E17457" w:rsidRPr="00C15230" w:rsidRDefault="004F428D" w:rsidP="004F428D">
      <w:pPr>
        <w:pStyle w:val="B1"/>
        <w:rPr>
          <w:lang w:eastAsia="zh-CN"/>
        </w:rPr>
      </w:pPr>
      <w:r>
        <w:rPr>
          <w:lang w:eastAsia="zh-CN"/>
        </w:rPr>
        <w:t>-</w:t>
      </w:r>
      <w:r>
        <w:rPr>
          <w:lang w:eastAsia="zh-CN"/>
        </w:rPr>
        <w:tab/>
      </w:r>
      <w:r w:rsidR="00E17457" w:rsidRPr="00B446F6">
        <w:rPr>
          <w:lang w:eastAsia="zh-CN"/>
        </w:rPr>
        <w:t xml:space="preserve">It </w:t>
      </w:r>
      <w:r w:rsidR="00E17457" w:rsidRPr="00B446F6">
        <w:rPr>
          <w:rFonts w:eastAsia="Arial Unicode MS" w:hint="eastAsia"/>
          <w:lang w:eastAsia="zh-CN"/>
        </w:rPr>
        <w:t xml:space="preserve">shall </w:t>
      </w:r>
      <w:r w:rsidR="00E17457" w:rsidRPr="00B446F6">
        <w:rPr>
          <w:lang w:eastAsia="zh-CN"/>
        </w:rPr>
        <w:t>examine the c-line</w:t>
      </w:r>
      <w:r w:rsidR="00E17457" w:rsidRPr="00A51DA7">
        <w:rPr>
          <w:rFonts w:eastAsia="Arial Unicode MS" w:hint="eastAsia"/>
          <w:lang w:eastAsia="zh-CN"/>
        </w:rPr>
        <w:t>(s)</w:t>
      </w:r>
      <w:r w:rsidR="00E17457" w:rsidRPr="00C15230">
        <w:rPr>
          <w:lang w:eastAsia="zh-CN"/>
        </w:rPr>
        <w:t xml:space="preserve"> to determine that it is a multicast session</w:t>
      </w:r>
      <w:r w:rsidR="00E17457" w:rsidRPr="00C15230">
        <w:rPr>
          <w:rFonts w:eastAsia="Arial Unicode MS" w:hint="eastAsia"/>
          <w:lang w:eastAsia="zh-CN"/>
        </w:rPr>
        <w:t>.</w:t>
      </w:r>
      <w:r w:rsidR="00E17457" w:rsidRPr="00C15230">
        <w:rPr>
          <w:lang w:eastAsia="zh-CN"/>
        </w:rPr>
        <w:t xml:space="preserve"> It may also check that it corresponds to the mbms_download_service parameter. If not, the SCF shall answer with a 403 error code.</w:t>
      </w:r>
    </w:p>
    <w:p w14:paraId="597D9CB9" w14:textId="77777777" w:rsidR="00E17457" w:rsidRPr="00C15230" w:rsidRDefault="00E17457" w:rsidP="00E17457">
      <w:pPr>
        <w:spacing w:afterLines="50" w:after="120"/>
      </w:pPr>
      <w:r w:rsidRPr="00C15230">
        <w:t>If the SDP parameters are examined successfully and MBMS download service is available to the UE, the SCF acting as B2BUA shall perform the following</w:t>
      </w:r>
      <w:r>
        <w:t>:</w:t>
      </w:r>
    </w:p>
    <w:p w14:paraId="42F24890" w14:textId="77777777" w:rsidR="00E17457" w:rsidRPr="00E571B6" w:rsidRDefault="004F428D" w:rsidP="004F428D">
      <w:pPr>
        <w:pStyle w:val="B1"/>
        <w:rPr>
          <w:lang w:eastAsia="zh-CN"/>
        </w:rPr>
      </w:pPr>
      <w:r>
        <w:t>-</w:t>
      </w:r>
      <w:r>
        <w:tab/>
      </w:r>
      <w:r w:rsidR="00E17457" w:rsidRPr="00AD5DD1">
        <w:t xml:space="preserve">The SCF </w:t>
      </w:r>
      <w:r w:rsidR="00E17457" w:rsidRPr="00E571B6">
        <w:t xml:space="preserve">shall </w:t>
      </w:r>
      <w:r w:rsidR="00E17457">
        <w:t xml:space="preserve">initiate the </w:t>
      </w:r>
      <w:r w:rsidR="00E17457" w:rsidRPr="007F6A65">
        <w:rPr>
          <w:szCs w:val="24"/>
        </w:rPr>
        <w:t>FLUTE-based MBMS download session between the BM</w:t>
      </w:r>
      <w:r w:rsidR="00E17457" w:rsidRPr="00D91B7F">
        <w:rPr>
          <w:szCs w:val="24"/>
        </w:rPr>
        <w:t>-SC.UPF and UE</w:t>
      </w:r>
      <w:r w:rsidR="00E17457">
        <w:rPr>
          <w:lang w:eastAsia="zh-CN"/>
        </w:rPr>
        <w:t xml:space="preserve">. </w:t>
      </w:r>
      <w:r w:rsidR="00E17457" w:rsidRPr="00047BA9">
        <w:t xml:space="preserve">The SCF </w:t>
      </w:r>
      <w:r w:rsidR="00E17457">
        <w:t>shall respond</w:t>
      </w:r>
      <w:r w:rsidR="00E17457" w:rsidRPr="00047BA9">
        <w:t xml:space="preserve"> to the UE with a SIP 200 OK messa</w:t>
      </w:r>
      <w:r w:rsidR="00E17457">
        <w:t>ge after successful handling of the SIP Re-INVITE</w:t>
      </w:r>
      <w:r w:rsidR="00E17457" w:rsidRPr="00047BA9">
        <w:t xml:space="preserve"> message.</w:t>
      </w:r>
    </w:p>
    <w:p w14:paraId="63D6909B" w14:textId="77777777" w:rsidR="00E17457" w:rsidRDefault="004F428D" w:rsidP="004F428D">
      <w:pPr>
        <w:pStyle w:val="B1"/>
        <w:rPr>
          <w:lang w:eastAsia="zh-CN"/>
        </w:rPr>
      </w:pPr>
      <w:r>
        <w:t>-</w:t>
      </w:r>
      <w:r>
        <w:tab/>
      </w:r>
      <w:r w:rsidR="00E17457" w:rsidRPr="003D5ECC">
        <w:t xml:space="preserve">The SCF shall </w:t>
      </w:r>
      <w:r w:rsidR="00E17457">
        <w:t>tear down the PSS</w:t>
      </w:r>
      <w:r w:rsidR="00E17457" w:rsidRPr="00E85462">
        <w:t xml:space="preserve"> download ses</w:t>
      </w:r>
      <w:r w:rsidR="00E17457">
        <w:t>sion by sending a SIP BYE message to the HTTP/SIP adapter</w:t>
      </w:r>
      <w:r w:rsidR="00E17457" w:rsidRPr="00E85462">
        <w:t>.</w:t>
      </w:r>
    </w:p>
    <w:p w14:paraId="39767169" w14:textId="77777777" w:rsidR="00E17457" w:rsidRPr="00047BA9" w:rsidRDefault="00E17457" w:rsidP="00E17457">
      <w:pPr>
        <w:spacing w:afterLines="50" w:after="120"/>
      </w:pPr>
      <w:r>
        <w:lastRenderedPageBreak/>
        <w:t xml:space="preserve">The </w:t>
      </w:r>
      <w:r w:rsidRPr="00047BA9">
        <w:t>SCF</w:t>
      </w:r>
      <w:r w:rsidRPr="00047BA9" w:rsidDel="00DC7F73">
        <w:t xml:space="preserve"> </w:t>
      </w:r>
      <w:r w:rsidRPr="00047BA9">
        <w:t xml:space="preserve">shall answer </w:t>
      </w:r>
      <w:r>
        <w:t xml:space="preserve">to the UE </w:t>
      </w:r>
      <w:r w:rsidRPr="00047BA9">
        <w:t>with a SIP 200 OK, indicating the SDP answer as follows:</w:t>
      </w:r>
    </w:p>
    <w:p w14:paraId="0FE9A097" w14:textId="77777777" w:rsidR="00E17457" w:rsidRDefault="004F428D" w:rsidP="004F428D">
      <w:pPr>
        <w:pStyle w:val="B1"/>
        <w:rPr>
          <w:rFonts w:hint="eastAsia"/>
          <w:lang w:eastAsia="zh-CN"/>
        </w:rPr>
      </w:pPr>
      <w:r>
        <w:rPr>
          <w:caps/>
        </w:rPr>
        <w:t>-</w:t>
      </w:r>
      <w:r>
        <w:rPr>
          <w:caps/>
        </w:rPr>
        <w:tab/>
      </w:r>
      <w:r w:rsidR="00E17457" w:rsidRPr="00047BA9">
        <w:rPr>
          <w:caps/>
        </w:rPr>
        <w:t>t</w:t>
      </w:r>
      <w:r w:rsidR="00E17457" w:rsidRPr="00047BA9">
        <w:t xml:space="preserve">he </w:t>
      </w:r>
      <w:r w:rsidR="00E17457">
        <w:rPr>
          <w:rFonts w:hint="eastAsia"/>
          <w:lang w:eastAsia="zh-CN"/>
        </w:rPr>
        <w:t>m</w:t>
      </w:r>
      <w:r w:rsidR="00E17457" w:rsidRPr="00047BA9">
        <w:t>-line</w:t>
      </w:r>
      <w:r w:rsidR="00E17457">
        <w:rPr>
          <w:rFonts w:hint="eastAsia"/>
          <w:lang w:eastAsia="zh-CN"/>
        </w:rPr>
        <w:t>(</w:t>
      </w:r>
      <w:r w:rsidR="00E17457" w:rsidRPr="00047BA9">
        <w:t>s</w:t>
      </w:r>
      <w:r w:rsidR="00E17457">
        <w:rPr>
          <w:rFonts w:hint="eastAsia"/>
          <w:lang w:eastAsia="zh-CN"/>
        </w:rPr>
        <w:t>)</w:t>
      </w:r>
      <w:r w:rsidR="00E17457" w:rsidRPr="00047BA9">
        <w:t xml:space="preserve"> and </w:t>
      </w:r>
      <w:r w:rsidR="00E17457">
        <w:rPr>
          <w:rFonts w:hint="eastAsia"/>
          <w:lang w:eastAsia="zh-CN"/>
        </w:rPr>
        <w:t>c</w:t>
      </w:r>
      <w:r w:rsidR="00E17457" w:rsidRPr="00047BA9">
        <w:t>-line</w:t>
      </w:r>
      <w:r w:rsidR="00E17457">
        <w:rPr>
          <w:rFonts w:hint="eastAsia"/>
          <w:lang w:eastAsia="zh-CN"/>
        </w:rPr>
        <w:t>(</w:t>
      </w:r>
      <w:r w:rsidR="00E17457" w:rsidRPr="00047BA9">
        <w:t>s</w:t>
      </w:r>
      <w:r w:rsidR="00E17457">
        <w:rPr>
          <w:rFonts w:hint="eastAsia"/>
          <w:lang w:eastAsia="zh-CN"/>
        </w:rPr>
        <w:t>)</w:t>
      </w:r>
      <w:r w:rsidR="00E17457" w:rsidRPr="00047BA9">
        <w:t xml:space="preserve"> shall be identical to ones indicated in the SDP offer. </w:t>
      </w:r>
    </w:p>
    <w:p w14:paraId="10C2735C" w14:textId="77777777" w:rsidR="00E17457" w:rsidRDefault="004F428D" w:rsidP="004F428D">
      <w:pPr>
        <w:pStyle w:val="B1"/>
        <w:rPr>
          <w:rFonts w:hint="eastAsia"/>
          <w:lang w:eastAsia="zh-CN"/>
        </w:rPr>
      </w:pPr>
      <w:r>
        <w:rPr>
          <w:lang w:eastAsia="zh-CN"/>
        </w:rPr>
        <w:t>-</w:t>
      </w:r>
      <w:r>
        <w:rPr>
          <w:lang w:eastAsia="zh-CN"/>
        </w:rPr>
        <w:tab/>
      </w:r>
      <w:r w:rsidR="00E17457">
        <w:rPr>
          <w:rFonts w:hint="eastAsia"/>
          <w:lang w:eastAsia="zh-CN"/>
        </w:rPr>
        <w:t xml:space="preserve">The source-filter and </w:t>
      </w:r>
      <w:r w:rsidR="00E17457">
        <w:rPr>
          <w:lang w:eastAsia="zh-CN"/>
        </w:rPr>
        <w:t>flute-tsi attributes</w:t>
      </w:r>
      <w:r w:rsidR="00E17457">
        <w:rPr>
          <w:rFonts w:hint="eastAsia"/>
          <w:lang w:eastAsia="zh-CN"/>
        </w:rPr>
        <w:t xml:space="preserve"> shall be </w:t>
      </w:r>
      <w:r w:rsidR="00E17457" w:rsidRPr="00047BA9">
        <w:t>identical to ones indicated in the SDP offer.</w:t>
      </w:r>
    </w:p>
    <w:p w14:paraId="0ED0543C" w14:textId="77777777" w:rsidR="00E17457" w:rsidRDefault="004F428D" w:rsidP="004F428D">
      <w:pPr>
        <w:pStyle w:val="B1"/>
        <w:rPr>
          <w:rFonts w:hint="eastAsia"/>
          <w:lang w:eastAsia="zh-CN"/>
        </w:rPr>
      </w:pPr>
      <w:r>
        <w:rPr>
          <w:lang w:eastAsia="zh-CN"/>
        </w:rPr>
        <w:t>-</w:t>
      </w:r>
      <w:r>
        <w:rPr>
          <w:lang w:eastAsia="zh-CN"/>
        </w:rPr>
        <w:tab/>
      </w:r>
      <w:r w:rsidR="00E17457">
        <w:rPr>
          <w:rFonts w:hint="eastAsia"/>
          <w:lang w:eastAsia="zh-CN"/>
        </w:rPr>
        <w:t xml:space="preserve">An </w:t>
      </w:r>
      <w:r w:rsidR="00E17457" w:rsidRPr="00C94967">
        <w:rPr>
          <w:lang w:eastAsia="zh-CN"/>
        </w:rPr>
        <w:t>a=</w:t>
      </w:r>
      <w:r w:rsidR="00E17457">
        <w:rPr>
          <w:rFonts w:hint="eastAsia"/>
          <w:lang w:eastAsia="zh-CN"/>
        </w:rPr>
        <w:t>fdt_address</w:t>
      </w:r>
      <w:r w:rsidR="00E17457" w:rsidRPr="00C94967">
        <w:rPr>
          <w:lang w:eastAsia="zh-CN"/>
        </w:rPr>
        <w:t>:</w:t>
      </w:r>
      <w:r w:rsidR="00E17457">
        <w:rPr>
          <w:lang w:eastAsia="zh-CN"/>
        </w:rPr>
        <w:t>uri</w:t>
      </w:r>
      <w:r w:rsidR="00E17457">
        <w:rPr>
          <w:rFonts w:hint="eastAsia"/>
          <w:lang w:eastAsia="zh-CN"/>
        </w:rPr>
        <w:t xml:space="preserve"> to indicate the address of the File Delivery Table. </w:t>
      </w:r>
    </w:p>
    <w:p w14:paraId="693C4408" w14:textId="77777777" w:rsidR="00E17457" w:rsidRDefault="004F428D" w:rsidP="004F428D">
      <w:pPr>
        <w:pStyle w:val="B1"/>
        <w:rPr>
          <w:rFonts w:hint="eastAsia"/>
          <w:lang w:eastAsia="zh-CN"/>
        </w:rPr>
      </w:pPr>
      <w:r>
        <w:rPr>
          <w:lang w:eastAsia="zh-CN"/>
        </w:rPr>
        <w:t>-</w:t>
      </w:r>
      <w:r>
        <w:rPr>
          <w:lang w:eastAsia="zh-CN"/>
        </w:rPr>
        <w:tab/>
      </w:r>
      <w:r w:rsidR="00E17457">
        <w:rPr>
          <w:rFonts w:hint="eastAsia"/>
          <w:lang w:eastAsia="zh-CN"/>
        </w:rPr>
        <w:t xml:space="preserve">An </w:t>
      </w:r>
      <w:r w:rsidR="00E17457" w:rsidRPr="00C94967">
        <w:rPr>
          <w:lang w:eastAsia="zh-CN"/>
        </w:rPr>
        <w:t>a=repair-server-address:</w:t>
      </w:r>
      <w:r w:rsidR="00E17457">
        <w:rPr>
          <w:rFonts w:hint="eastAsia"/>
          <w:lang w:eastAsia="zh-CN"/>
        </w:rPr>
        <w:t>uri to indicate the address of the repair server.</w:t>
      </w:r>
      <w:r w:rsidR="00E17457" w:rsidRPr="00045384">
        <w:rPr>
          <w:color w:val="000000"/>
          <w:lang w:val="en-US"/>
        </w:rPr>
        <w:t xml:space="preserve"> </w:t>
      </w:r>
      <w:r w:rsidR="00E17457" w:rsidRPr="00182067">
        <w:rPr>
          <w:color w:val="000000"/>
          <w:lang w:val="en-US"/>
        </w:rPr>
        <w:t>In the case the file repair procedures are to be conducted over broadcast/multicast delivery, the repair-server-address</w:t>
      </w:r>
      <w:r w:rsidR="00E17457">
        <w:rPr>
          <w:color w:val="000000"/>
          <w:lang w:val="en-US"/>
        </w:rPr>
        <w:t>:uri should</w:t>
      </w:r>
      <w:r w:rsidR="00E17457" w:rsidRPr="00182067">
        <w:rPr>
          <w:color w:val="000000"/>
          <w:lang w:val="en-US"/>
        </w:rPr>
        <w:t xml:space="preserve"> </w:t>
      </w:r>
      <w:r w:rsidR="00E17457">
        <w:rPr>
          <w:color w:val="000000"/>
          <w:lang w:val="en-US"/>
        </w:rPr>
        <w:t xml:space="preserve">instead </w:t>
      </w:r>
      <w:r w:rsidR="00E17457" w:rsidRPr="00182067">
        <w:rPr>
          <w:color w:val="000000"/>
          <w:lang w:val="en-US"/>
        </w:rPr>
        <w:t>be the URI of the Session Description (SDP file) of the broadcast/multicast repair session.</w:t>
      </w:r>
    </w:p>
    <w:p w14:paraId="480AD6A0" w14:textId="77777777" w:rsidR="00E17457" w:rsidRPr="003E5757" w:rsidRDefault="004F428D" w:rsidP="004F428D">
      <w:pPr>
        <w:pStyle w:val="B1"/>
        <w:rPr>
          <w:rFonts w:hint="eastAsia"/>
          <w:lang w:eastAsia="zh-CN"/>
        </w:rPr>
      </w:pPr>
      <w:r>
        <w:rPr>
          <w:lang w:eastAsia="zh-CN"/>
        </w:rPr>
        <w:t>-</w:t>
      </w:r>
      <w:r>
        <w:rPr>
          <w:lang w:eastAsia="zh-CN"/>
        </w:rPr>
        <w:tab/>
      </w:r>
      <w:r w:rsidR="00E17457">
        <w:rPr>
          <w:rFonts w:hint="eastAsia"/>
          <w:lang w:eastAsia="zh-CN"/>
        </w:rPr>
        <w:t xml:space="preserve">An </w:t>
      </w:r>
      <w:r w:rsidR="00E17457" w:rsidRPr="003E5757">
        <w:rPr>
          <w:lang w:eastAsia="zh-CN"/>
        </w:rPr>
        <w:t>a=report-</w:t>
      </w:r>
      <w:r w:rsidR="00E17457" w:rsidRPr="003E5757">
        <w:rPr>
          <w:rFonts w:hint="eastAsia"/>
          <w:lang w:eastAsia="zh-CN"/>
        </w:rPr>
        <w:t>channel</w:t>
      </w:r>
      <w:r w:rsidR="00E17457" w:rsidRPr="003E5757">
        <w:rPr>
          <w:lang w:eastAsia="zh-CN"/>
        </w:rPr>
        <w:t>:</w:t>
      </w:r>
      <w:r w:rsidR="00E17457">
        <w:rPr>
          <w:rFonts w:hint="eastAsia"/>
          <w:lang w:eastAsia="zh-CN"/>
        </w:rPr>
        <w:t>SIP/HTTP line to indicate</w:t>
      </w:r>
      <w:r w:rsidR="00E17457">
        <w:rPr>
          <w:lang w:eastAsia="zh-CN"/>
        </w:rPr>
        <w:t xml:space="preserve"> to</w:t>
      </w:r>
      <w:r w:rsidR="00E17457">
        <w:rPr>
          <w:rFonts w:hint="eastAsia"/>
          <w:lang w:eastAsia="zh-CN"/>
        </w:rPr>
        <w:t xml:space="preserve"> the UE that the reception report procedure should be performed by SIP or HTTP channel.</w:t>
      </w:r>
    </w:p>
    <w:p w14:paraId="62D88B4B" w14:textId="77777777" w:rsidR="00E17457" w:rsidRDefault="004F428D" w:rsidP="004F428D">
      <w:pPr>
        <w:pStyle w:val="B1"/>
        <w:rPr>
          <w:lang w:eastAsia="zh-CN"/>
        </w:rPr>
      </w:pPr>
      <w:r>
        <w:rPr>
          <w:lang w:eastAsia="zh-CN"/>
        </w:rPr>
        <w:t>-</w:t>
      </w:r>
      <w:r>
        <w:rPr>
          <w:lang w:eastAsia="zh-CN"/>
        </w:rPr>
        <w:tab/>
      </w:r>
      <w:r w:rsidR="00E17457">
        <w:rPr>
          <w:lang w:eastAsia="zh-CN"/>
        </w:rPr>
        <w:t>I</w:t>
      </w:r>
      <w:r w:rsidR="00E17457" w:rsidRPr="00047BA9">
        <w:rPr>
          <w:lang w:eastAsia="zh-CN"/>
        </w:rPr>
        <w:t>t shall include an a=recvonly attribute.</w:t>
      </w:r>
    </w:p>
    <w:p w14:paraId="2864ADEA" w14:textId="77777777" w:rsidR="00E17457" w:rsidRDefault="00E17457" w:rsidP="00E17457">
      <w:pPr>
        <w:pStyle w:val="FP"/>
      </w:pPr>
    </w:p>
    <w:p w14:paraId="3970B28A" w14:textId="77777777" w:rsidR="00CD1DCA" w:rsidRPr="00667FE3" w:rsidRDefault="00CD1DCA" w:rsidP="00CD1DCA">
      <w:pPr>
        <w:pStyle w:val="Heading3"/>
      </w:pPr>
      <w:bookmarkStart w:id="286" w:name="_Toc517287223"/>
      <w:r w:rsidRPr="00667FE3">
        <w:t>15.</w:t>
      </w:r>
      <w:r>
        <w:t>8</w:t>
      </w:r>
      <w:r w:rsidRPr="00667FE3">
        <w:t>.5</w:t>
      </w:r>
      <w:r w:rsidR="0028596B">
        <w:tab/>
      </w:r>
      <w:r w:rsidRPr="00667FE3">
        <w:t>Procedures at the HTTP/SIP adapter</w:t>
      </w:r>
      <w:bookmarkEnd w:id="286"/>
    </w:p>
    <w:p w14:paraId="337E2B61" w14:textId="77777777" w:rsidR="00CD1DCA" w:rsidRPr="00BE4F4D" w:rsidRDefault="00CD1DCA" w:rsidP="00CD1DCA">
      <w:pPr>
        <w:rPr>
          <w:lang w:eastAsia="ja-JP"/>
        </w:rPr>
      </w:pPr>
      <w:r w:rsidRPr="00BE4F4D">
        <w:rPr>
          <w:lang w:eastAsia="ja-JP"/>
        </w:rPr>
        <w:t>Upon receipt of a SIP BYE message from the SCF</w:t>
      </w:r>
      <w:r>
        <w:rPr>
          <w:lang w:eastAsia="ja-JP"/>
        </w:rPr>
        <w:t>,</w:t>
      </w:r>
      <w:r w:rsidRPr="00BE4F4D">
        <w:rPr>
          <w:lang w:eastAsia="ja-JP"/>
        </w:rPr>
        <w:t xml:space="preserve"> the </w:t>
      </w:r>
      <w:r>
        <w:rPr>
          <w:lang w:eastAsia="ja-JP"/>
        </w:rPr>
        <w:t xml:space="preserve">HTTP/SIP </w:t>
      </w:r>
      <w:r w:rsidRPr="00BE4F4D">
        <w:rPr>
          <w:lang w:eastAsia="ja-JP"/>
        </w:rPr>
        <w:t xml:space="preserve">adapter shall send a </w:t>
      </w:r>
      <w:r>
        <w:rPr>
          <w:lang w:eastAsia="ja-JP"/>
        </w:rPr>
        <w:t>HTTP</w:t>
      </w:r>
      <w:r w:rsidRPr="00BE4F4D">
        <w:rPr>
          <w:lang w:eastAsia="ja-JP"/>
        </w:rPr>
        <w:t xml:space="preserve"> </w:t>
      </w:r>
      <w:r>
        <w:rPr>
          <w:lang w:eastAsia="ja-JP"/>
        </w:rPr>
        <w:t>POST</w:t>
      </w:r>
      <w:r w:rsidRPr="00BE4F4D">
        <w:rPr>
          <w:lang w:eastAsia="ja-JP"/>
        </w:rPr>
        <w:t xml:space="preserve"> message to the </w:t>
      </w:r>
      <w:r>
        <w:rPr>
          <w:lang w:eastAsia="ja-JP"/>
        </w:rPr>
        <w:t>HTTP</w:t>
      </w:r>
      <w:r w:rsidRPr="00BE4F4D">
        <w:rPr>
          <w:lang w:eastAsia="ja-JP"/>
        </w:rPr>
        <w:t xml:space="preserve"> Server.</w:t>
      </w:r>
    </w:p>
    <w:p w14:paraId="0A52FA83" w14:textId="77777777" w:rsidR="00CD1DCA" w:rsidRPr="00BE4F4D" w:rsidRDefault="00CD1DCA" w:rsidP="00CD1DCA">
      <w:pPr>
        <w:rPr>
          <w:lang w:eastAsia="ja-JP"/>
        </w:rPr>
      </w:pPr>
      <w:r w:rsidRPr="00BE4F4D">
        <w:rPr>
          <w:lang w:eastAsia="ja-JP"/>
        </w:rPr>
        <w:t xml:space="preserve">Upon receipt of a </w:t>
      </w:r>
      <w:r>
        <w:rPr>
          <w:lang w:eastAsia="ja-JP"/>
        </w:rPr>
        <w:t>HTTP</w:t>
      </w:r>
      <w:r w:rsidRPr="00BE4F4D">
        <w:rPr>
          <w:lang w:eastAsia="ja-JP"/>
        </w:rPr>
        <w:t xml:space="preserve"> 200 OK message from the </w:t>
      </w:r>
      <w:r>
        <w:rPr>
          <w:lang w:eastAsia="ja-JP"/>
        </w:rPr>
        <w:t>HTTP</w:t>
      </w:r>
      <w:r w:rsidRPr="00BE4F4D">
        <w:rPr>
          <w:lang w:eastAsia="ja-JP"/>
        </w:rPr>
        <w:t xml:space="preserve"> server, the </w:t>
      </w:r>
      <w:r>
        <w:rPr>
          <w:lang w:eastAsia="ja-JP"/>
        </w:rPr>
        <w:t>HTTP</w:t>
      </w:r>
      <w:r w:rsidRPr="00BE4F4D">
        <w:rPr>
          <w:lang w:eastAsia="ja-JP"/>
        </w:rPr>
        <w:t xml:space="preserve"> adapter shall send a </w:t>
      </w:r>
      <w:r>
        <w:rPr>
          <w:lang w:eastAsia="ja-JP"/>
        </w:rPr>
        <w:t>SIP</w:t>
      </w:r>
      <w:r w:rsidRPr="00BE4F4D">
        <w:rPr>
          <w:lang w:eastAsia="ja-JP"/>
        </w:rPr>
        <w:t xml:space="preserve"> 200 OK message to the SCF.</w:t>
      </w:r>
    </w:p>
    <w:p w14:paraId="2C613800" w14:textId="77777777" w:rsidR="00CD1DCA" w:rsidRPr="00667FE3" w:rsidRDefault="00CD1DCA" w:rsidP="00CD1DCA">
      <w:pPr>
        <w:pStyle w:val="Heading3"/>
      </w:pPr>
      <w:bookmarkStart w:id="287" w:name="_Toc517287224"/>
      <w:r w:rsidRPr="00667FE3">
        <w:t>15.</w:t>
      </w:r>
      <w:r>
        <w:t>8</w:t>
      </w:r>
      <w:r w:rsidRPr="00667FE3">
        <w:t>.</w:t>
      </w:r>
      <w:r>
        <w:t>6</w:t>
      </w:r>
      <w:r w:rsidR="0028596B">
        <w:tab/>
      </w:r>
      <w:r w:rsidRPr="00667FE3">
        <w:t>Procedures at the HTTP server</w:t>
      </w:r>
      <w:bookmarkEnd w:id="287"/>
    </w:p>
    <w:p w14:paraId="28AE2B9F" w14:textId="77777777" w:rsidR="00CD1DCA" w:rsidRDefault="00CD1DCA" w:rsidP="00CD1DCA">
      <w:r>
        <w:t>Upon receipt of a HTTP POST</w:t>
      </w:r>
      <w:r w:rsidRPr="002E4493">
        <w:t xml:space="preserve"> from the </w:t>
      </w:r>
      <w:r>
        <w:t>HTTP/SIP</w:t>
      </w:r>
      <w:r w:rsidRPr="002E4493">
        <w:t xml:space="preserve"> adapter,</w:t>
      </w:r>
      <w:r>
        <w:t xml:space="preserve"> the HTTP</w:t>
      </w:r>
      <w:r w:rsidRPr="002E4493">
        <w:t xml:space="preserve"> server shall stop still on-going </w:t>
      </w:r>
      <w:r>
        <w:t>data</w:t>
      </w:r>
      <w:r w:rsidRPr="002E4493">
        <w:t xml:space="preserve"> transmissions and send a </w:t>
      </w:r>
      <w:r>
        <w:t>HTTP</w:t>
      </w:r>
      <w:r w:rsidRPr="002E4493">
        <w:t xml:space="preserve"> 200 OK message to the </w:t>
      </w:r>
      <w:r>
        <w:t>HTTP/SIP</w:t>
      </w:r>
      <w:r w:rsidRPr="002E4493">
        <w:t xml:space="preserve"> adapter.</w:t>
      </w:r>
    </w:p>
    <w:p w14:paraId="3CCC4183" w14:textId="77777777" w:rsidR="00CD1DCA" w:rsidRPr="00E12F7A" w:rsidRDefault="00CD1DCA" w:rsidP="00CD1DCA">
      <w:pPr>
        <w:pStyle w:val="Heading3"/>
        <w:rPr>
          <w:lang w:eastAsia="zh-CN"/>
        </w:rPr>
      </w:pPr>
      <w:bookmarkStart w:id="288" w:name="_Toc517287225"/>
      <w:r>
        <w:rPr>
          <w:lang w:eastAsia="zh-CN"/>
        </w:rPr>
        <w:t>15.8.7</w:t>
      </w:r>
      <w:r w:rsidR="0028596B">
        <w:rPr>
          <w:lang w:eastAsia="zh-CN"/>
        </w:rPr>
        <w:tab/>
      </w:r>
      <w:r w:rsidRPr="00E12F7A">
        <w:rPr>
          <w:lang w:eastAsia="zh-CN"/>
        </w:rPr>
        <w:t>Procedures at the BMSC.UPF</w:t>
      </w:r>
      <w:bookmarkEnd w:id="288"/>
    </w:p>
    <w:p w14:paraId="02FA14C3" w14:textId="77777777" w:rsidR="00CD1DCA" w:rsidRPr="00047BA9" w:rsidRDefault="00CD1DCA" w:rsidP="00CD1DCA">
      <w:r w:rsidRPr="00047BA9">
        <w:t>The BMSC.UPF is acting as described in 3GPP TS 23.246 [4].</w:t>
      </w:r>
    </w:p>
    <w:p w14:paraId="4EFB2BF8" w14:textId="77777777" w:rsidR="00E17457" w:rsidRPr="001D0D6D" w:rsidRDefault="00E17457" w:rsidP="00E17457">
      <w:pPr>
        <w:pStyle w:val="FP"/>
      </w:pPr>
    </w:p>
    <w:p w14:paraId="14D2AC9B" w14:textId="77777777" w:rsidR="003B681B" w:rsidRDefault="003B681B" w:rsidP="003B681B">
      <w:pPr>
        <w:pStyle w:val="Heading1"/>
        <w:ind w:left="0" w:firstLine="0"/>
      </w:pPr>
      <w:bookmarkStart w:id="289" w:name="_Toc517287226"/>
      <w:r w:rsidRPr="00047BA9">
        <w:t>1</w:t>
      </w:r>
      <w:r w:rsidR="00CF3C16">
        <w:t>6</w:t>
      </w:r>
      <w:r w:rsidR="00CF3C16">
        <w:tab/>
      </w:r>
      <w:r>
        <w:t>Inter UE Session Transfer</w:t>
      </w:r>
      <w:bookmarkEnd w:id="289"/>
    </w:p>
    <w:p w14:paraId="713462D0" w14:textId="77777777" w:rsidR="00E9686F" w:rsidRDefault="00E9686F" w:rsidP="00E9686F">
      <w:pPr>
        <w:pStyle w:val="Heading2"/>
      </w:pPr>
      <w:bookmarkStart w:id="290" w:name="_Toc517287227"/>
      <w:r>
        <w:t>16.0</w:t>
      </w:r>
      <w:r w:rsidR="0028596B">
        <w:tab/>
      </w:r>
      <w:r>
        <w:t>Introduction</w:t>
      </w:r>
      <w:bookmarkEnd w:id="290"/>
    </w:p>
    <w:p w14:paraId="01BFC1B9" w14:textId="77777777" w:rsidR="003B681B" w:rsidRDefault="003B681B" w:rsidP="003B681B">
      <w:pPr>
        <w:rPr>
          <w:lang w:eastAsia="ko-KR"/>
        </w:rPr>
      </w:pPr>
      <w:r>
        <w:rPr>
          <w:lang w:eastAsia="ko-KR"/>
        </w:rPr>
        <w:t xml:space="preserve">Inter UE Session transfer (IUT) is used for the transfer </w:t>
      </w:r>
      <w:r w:rsidR="00FE3D5B">
        <w:rPr>
          <w:lang w:eastAsia="ko-KR"/>
        </w:rPr>
        <w:t xml:space="preserve">or replication </w:t>
      </w:r>
      <w:r>
        <w:rPr>
          <w:lang w:eastAsia="ko-KR"/>
        </w:rPr>
        <w:t xml:space="preserve">of an ongoing PSS session from </w:t>
      </w:r>
      <w:r w:rsidR="00537A0A">
        <w:rPr>
          <w:lang w:eastAsia="ko-KR"/>
        </w:rPr>
        <w:t>a transferor</w:t>
      </w:r>
      <w:r>
        <w:rPr>
          <w:lang w:eastAsia="ko-KR"/>
        </w:rPr>
        <w:t xml:space="preserve"> UE (UE-1) to a</w:t>
      </w:r>
      <w:r w:rsidR="00537A0A">
        <w:rPr>
          <w:lang w:eastAsia="ko-KR"/>
        </w:rPr>
        <w:t xml:space="preserve"> transferee</w:t>
      </w:r>
      <w:r>
        <w:rPr>
          <w:lang w:eastAsia="ko-KR"/>
        </w:rPr>
        <w:t xml:space="preserve"> UE (UE-2). IUT includes the transfer of the session control as well as the media flows. </w:t>
      </w:r>
    </w:p>
    <w:p w14:paraId="347788EF" w14:textId="77777777" w:rsidR="003B681B" w:rsidRDefault="003B681B" w:rsidP="003B681B">
      <w:pPr>
        <w:rPr>
          <w:lang w:eastAsia="ko-KR"/>
        </w:rPr>
      </w:pPr>
      <w:r>
        <w:rPr>
          <w:lang w:eastAsia="ko-KR"/>
        </w:rPr>
        <w:t xml:space="preserve">UE-1 and UE-2 are under the same user subscription and are served by the same SCF. </w:t>
      </w:r>
    </w:p>
    <w:p w14:paraId="68CD118A" w14:textId="77777777" w:rsidR="003B681B" w:rsidRPr="00CB704F" w:rsidRDefault="003B681B" w:rsidP="003B681B">
      <w:pPr>
        <w:rPr>
          <w:color w:val="000000"/>
          <w:lang w:eastAsia="ko-KR"/>
        </w:rPr>
      </w:pPr>
      <w:r w:rsidRPr="00CB704F">
        <w:rPr>
          <w:color w:val="000000"/>
          <w:lang w:eastAsia="ko-KR"/>
        </w:rPr>
        <w:t xml:space="preserve">Inter UE Session transfer follows the </w:t>
      </w:r>
      <w:r w:rsidRPr="00CB704F">
        <w:rPr>
          <w:rFonts w:eastAsia="MS Mincho"/>
          <w:color w:val="000000"/>
          <w:lang w:val="en-US" w:eastAsia="ja-JP"/>
        </w:rPr>
        <w:t>general Inter UE session transfer procedures as defined in [40] and [41].</w:t>
      </w:r>
    </w:p>
    <w:p w14:paraId="1E26CE60" w14:textId="77777777" w:rsidR="003B681B" w:rsidRDefault="003B681B" w:rsidP="003B681B">
      <w:pPr>
        <w:pStyle w:val="NO"/>
        <w:rPr>
          <w:lang w:eastAsia="ko-KR"/>
        </w:rPr>
      </w:pPr>
      <w:r>
        <w:t>NOTE 1:</w:t>
      </w:r>
      <w:r>
        <w:tab/>
      </w:r>
      <w:r>
        <w:rPr>
          <w:rFonts w:eastAsia="MS Mincho"/>
          <w:lang w:val="en-US" w:eastAsia="ja-JP"/>
        </w:rPr>
        <w:t>F</w:t>
      </w:r>
      <w:r w:rsidRPr="00E1149B">
        <w:rPr>
          <w:rFonts w:eastAsia="MS Mincho"/>
          <w:lang w:val="en-US" w:eastAsia="ja-JP"/>
        </w:rPr>
        <w:t xml:space="preserve">unctionality of </w:t>
      </w:r>
      <w:smartTag w:uri="urn:schemas-microsoft-com:office:smarttags" w:element="time">
        <w:smartTag w:uri="urn:schemas-microsoft-com:office:smarttags" w:element="place">
          <w:smartTag w:uri="urn:schemas-microsoft-com:office:smarttags" w:element="City">
            <w:r w:rsidRPr="00E1149B">
              <w:rPr>
                <w:rFonts w:eastAsia="MS Mincho"/>
                <w:lang w:val="en-US" w:eastAsia="ja-JP"/>
              </w:rPr>
              <w:t>SCC</w:t>
            </w:r>
          </w:smartTag>
          <w:r w:rsidRPr="00E1149B">
            <w:rPr>
              <w:rFonts w:eastAsia="MS Mincho"/>
              <w:lang w:val="en-US" w:eastAsia="ja-JP"/>
            </w:rPr>
            <w:t xml:space="preserve"> </w:t>
          </w:r>
          <w:smartTag w:uri="urn:schemas-microsoft-com:office:smarttags" w:element="State">
            <w:r w:rsidRPr="00E1149B">
              <w:rPr>
                <w:rFonts w:eastAsia="MS Mincho"/>
                <w:lang w:val="en-US" w:eastAsia="ja-JP"/>
              </w:rPr>
              <w:t>AS</w:t>
            </w:r>
          </w:smartTag>
        </w:smartTag>
      </w:smartTag>
      <w:r w:rsidRPr="00E1149B">
        <w:rPr>
          <w:rFonts w:eastAsia="MS Mincho"/>
          <w:lang w:val="en-US" w:eastAsia="ja-JP"/>
        </w:rPr>
        <w:t xml:space="preserve"> </w:t>
      </w:r>
      <w:r>
        <w:rPr>
          <w:rFonts w:eastAsia="MS Mincho"/>
          <w:lang w:val="en-US" w:eastAsia="ja-JP"/>
        </w:rPr>
        <w:t>[40] for Inter UE transfer can</w:t>
      </w:r>
      <w:r w:rsidRPr="00E1149B">
        <w:rPr>
          <w:rFonts w:eastAsia="MS Mincho"/>
          <w:lang w:val="en-US" w:eastAsia="ja-JP"/>
        </w:rPr>
        <w:t xml:space="preserve"> </w:t>
      </w:r>
      <w:r>
        <w:rPr>
          <w:rFonts w:eastAsia="MS Mincho"/>
          <w:lang w:val="en-US" w:eastAsia="ja-JP"/>
        </w:rPr>
        <w:t xml:space="preserve">be </w:t>
      </w:r>
      <w:r w:rsidRPr="00E1149B">
        <w:rPr>
          <w:rFonts w:eastAsia="MS Mincho"/>
          <w:lang w:val="en-US" w:eastAsia="ja-JP"/>
        </w:rPr>
        <w:t>implemented by the SCF</w:t>
      </w:r>
      <w:r>
        <w:rPr>
          <w:rFonts w:eastAsia="MS Mincho"/>
          <w:lang w:val="en-US" w:eastAsia="ja-JP"/>
        </w:rPr>
        <w:t>.</w:t>
      </w:r>
    </w:p>
    <w:p w14:paraId="51C7FA49" w14:textId="77777777" w:rsidR="003B681B" w:rsidRDefault="003B681B" w:rsidP="003B681B">
      <w:r>
        <w:t>In the push mode, the session transfer is initiated by UE-1.</w:t>
      </w:r>
      <w:r w:rsidR="00E9686F">
        <w:t xml:space="preserve"> In the pull mode, the session transfer is initiated by UE-2.</w:t>
      </w:r>
    </w:p>
    <w:p w14:paraId="7FD9B24F" w14:textId="77777777" w:rsidR="003B681B" w:rsidRPr="00B30089" w:rsidRDefault="003B681B" w:rsidP="003B681B">
      <w:pPr>
        <w:pStyle w:val="Heading2"/>
      </w:pPr>
      <w:bookmarkStart w:id="291" w:name="_Toc517287228"/>
      <w:r>
        <w:t>1</w:t>
      </w:r>
      <w:r w:rsidR="000E4441">
        <w:t>6</w:t>
      </w:r>
      <w:r>
        <w:t>.1</w:t>
      </w:r>
      <w:r w:rsidR="0028596B">
        <w:tab/>
      </w:r>
      <w:r>
        <w:t>Push mode</w:t>
      </w:r>
      <w:bookmarkEnd w:id="291"/>
    </w:p>
    <w:p w14:paraId="5D9A8133" w14:textId="77777777" w:rsidR="003B681B" w:rsidRPr="00902DC3" w:rsidRDefault="003B681B" w:rsidP="003B681B">
      <w:pPr>
        <w:rPr>
          <w:color w:val="000000"/>
          <w:lang w:eastAsia="ko-KR"/>
        </w:rPr>
      </w:pPr>
      <w:r>
        <w:rPr>
          <w:lang w:eastAsia="ko-KR"/>
        </w:rPr>
        <w:t xml:space="preserve">UE-1 is involved in an IMS session with the PSS server. The </w:t>
      </w:r>
      <w:smartTag w:uri="urn:schemas-microsoft-com:office:smarttags" w:element="PersonName">
        <w:r>
          <w:rPr>
            <w:lang w:eastAsia="ko-KR"/>
          </w:rPr>
          <w:t>info</w:t>
        </w:r>
      </w:smartTag>
      <w:r>
        <w:rPr>
          <w:lang w:eastAsia="ko-KR"/>
        </w:rPr>
        <w:t>rmation flow in Figure 3</w:t>
      </w:r>
      <w:r w:rsidR="000E4441">
        <w:rPr>
          <w:lang w:eastAsia="ko-KR"/>
        </w:rPr>
        <w:t>4</w:t>
      </w:r>
      <w:r>
        <w:rPr>
          <w:lang w:eastAsia="ko-KR"/>
        </w:rPr>
        <w:t xml:space="preserve"> shows the transfer of the </w:t>
      </w:r>
      <w:r w:rsidRPr="00902DC3">
        <w:rPr>
          <w:color w:val="000000"/>
          <w:lang w:eastAsia="ko-KR"/>
        </w:rPr>
        <w:t xml:space="preserve">session from UE-1 to UE-2. The grey boxes refer to the </w:t>
      </w:r>
      <w:r w:rsidRPr="00902DC3">
        <w:rPr>
          <w:rFonts w:eastAsia="MS Mincho"/>
          <w:color w:val="000000"/>
          <w:lang w:val="en-US" w:eastAsia="ja-JP"/>
        </w:rPr>
        <w:t>session transfer procedures</w:t>
      </w:r>
      <w:r w:rsidRPr="00902DC3">
        <w:rPr>
          <w:color w:val="000000"/>
          <w:lang w:eastAsia="ko-KR"/>
        </w:rPr>
        <w:t xml:space="preserve"> as defined in </w:t>
      </w:r>
      <w:r w:rsidR="00537A0A">
        <w:rPr>
          <w:rFonts w:eastAsia="MS Mincho"/>
          <w:color w:val="000000"/>
          <w:lang w:val="en-US" w:eastAsia="ja-JP"/>
        </w:rPr>
        <w:t xml:space="preserve">clause 15 of </w:t>
      </w:r>
      <w:r w:rsidR="00537A0A" w:rsidRPr="00902DC3">
        <w:rPr>
          <w:rFonts w:eastAsia="MS Mincho"/>
          <w:color w:val="000000"/>
          <w:lang w:val="en-US" w:eastAsia="ja-JP"/>
        </w:rPr>
        <w:t>[41]</w:t>
      </w:r>
      <w:r w:rsidRPr="00902DC3">
        <w:rPr>
          <w:rFonts w:eastAsia="MS Mincho"/>
          <w:color w:val="000000"/>
          <w:lang w:val="en-US" w:eastAsia="ja-JP"/>
        </w:rPr>
        <w:t>.</w:t>
      </w:r>
    </w:p>
    <w:p w14:paraId="0B5B6F27" w14:textId="5DC3DA4A" w:rsidR="00FB40AB" w:rsidRDefault="00135BF0" w:rsidP="00142291">
      <w:pPr>
        <w:pStyle w:val="TH"/>
        <w:rPr>
          <w:rFonts w:eastAsia="MS Mincho"/>
          <w:lang w:val="en-US" w:eastAsia="ja-JP"/>
        </w:rPr>
      </w:pPr>
      <w:r w:rsidRPr="00B35959">
        <w:rPr>
          <w:rFonts w:eastAsia="MS Mincho"/>
          <w:noProof/>
          <w:lang w:val="en-US" w:eastAsia="ja-JP"/>
        </w:rPr>
        <w:lastRenderedPageBreak/>
        <w:drawing>
          <wp:inline distT="0" distB="0" distL="0" distR="0" wp14:anchorId="447B33CF" wp14:editId="30E1B404">
            <wp:extent cx="6076950" cy="6219825"/>
            <wp:effectExtent l="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76950" cy="6219825"/>
                    </a:xfrm>
                    <a:prstGeom prst="rect">
                      <a:avLst/>
                    </a:prstGeom>
                    <a:noFill/>
                    <a:ln>
                      <a:noFill/>
                    </a:ln>
                  </pic:spPr>
                </pic:pic>
              </a:graphicData>
            </a:graphic>
          </wp:inline>
        </w:drawing>
      </w:r>
    </w:p>
    <w:p w14:paraId="4DC3D4AD" w14:textId="77777777" w:rsidR="003B681B" w:rsidRPr="002A5476" w:rsidRDefault="003B681B" w:rsidP="00FB40AB">
      <w:pPr>
        <w:pStyle w:val="TF"/>
      </w:pPr>
      <w:r w:rsidRPr="002A5476">
        <w:t>Figure 3</w:t>
      </w:r>
      <w:r w:rsidR="000E4441" w:rsidRPr="002A5476">
        <w:t>4</w:t>
      </w:r>
      <w:r w:rsidRPr="002A5476">
        <w:t>: Inter UE session transfer</w:t>
      </w:r>
      <w:r w:rsidR="00095694" w:rsidRPr="002A5476">
        <w:t xml:space="preserve"> (push mode)</w:t>
      </w:r>
    </w:p>
    <w:p w14:paraId="6CC2E2D0" w14:textId="77777777" w:rsidR="003B681B" w:rsidRDefault="003B681B" w:rsidP="003B681B">
      <w:pPr>
        <w:pStyle w:val="NO"/>
      </w:pPr>
      <w:r>
        <w:t xml:space="preserve">Note: </w:t>
      </w:r>
      <w:r w:rsidRPr="00047BA9">
        <w:t>This sequence is simplified and does not e.g. show session progress messages</w:t>
      </w:r>
    </w:p>
    <w:p w14:paraId="0B8429F8" w14:textId="77777777" w:rsidR="003B681B" w:rsidRPr="00ED6417" w:rsidRDefault="003B681B" w:rsidP="003B681B">
      <w:pPr>
        <w:pStyle w:val="B1"/>
        <w:rPr>
          <w:rFonts w:hint="eastAsia"/>
          <w:lang w:val="en-US" w:eastAsia="zh-CN"/>
        </w:rPr>
      </w:pPr>
      <w:r w:rsidRPr="00ED6417">
        <w:rPr>
          <w:lang w:val="en-US"/>
        </w:rPr>
        <w:t>1.</w:t>
      </w:r>
      <w:r>
        <w:rPr>
          <w:lang w:val="en-US"/>
        </w:rPr>
        <w:t>-2.</w:t>
      </w:r>
      <w:r w:rsidRPr="00ED6417">
        <w:rPr>
          <w:lang w:val="en-US"/>
        </w:rPr>
        <w:tab/>
        <w:t>UE-1 is in a IMS controlled PSS session with PSS server</w:t>
      </w:r>
      <w:r>
        <w:rPr>
          <w:lang w:val="en-US" w:eastAsia="zh-CN"/>
        </w:rPr>
        <w:t xml:space="preserve"> </w:t>
      </w:r>
      <w:r w:rsidRPr="00ED6417">
        <w:rPr>
          <w:rFonts w:hint="eastAsia"/>
          <w:lang w:val="en-US" w:eastAsia="zh-CN"/>
        </w:rPr>
        <w:t>receiv</w:t>
      </w:r>
      <w:r>
        <w:rPr>
          <w:lang w:val="en-US" w:eastAsia="zh-CN"/>
        </w:rPr>
        <w:t>ing</w:t>
      </w:r>
      <w:r w:rsidRPr="00ED6417">
        <w:rPr>
          <w:rFonts w:hint="eastAsia"/>
          <w:lang w:val="en-US" w:eastAsia="zh-CN"/>
        </w:rPr>
        <w:t xml:space="preserve"> </w:t>
      </w:r>
      <w:r>
        <w:rPr>
          <w:lang w:val="en-US" w:eastAsia="zh-CN"/>
        </w:rPr>
        <w:t xml:space="preserve">a </w:t>
      </w:r>
      <w:r w:rsidRPr="00ED6417">
        <w:rPr>
          <w:rFonts w:hint="eastAsia"/>
          <w:lang w:val="en-US" w:eastAsia="zh-CN"/>
        </w:rPr>
        <w:t>media stream.</w:t>
      </w:r>
    </w:p>
    <w:p w14:paraId="684AD1DA" w14:textId="77777777" w:rsidR="003B681B" w:rsidRDefault="003B681B" w:rsidP="003B681B">
      <w:pPr>
        <w:pStyle w:val="B1"/>
        <w:rPr>
          <w:lang w:val="en-US"/>
        </w:rPr>
      </w:pPr>
      <w:r w:rsidRPr="00ED6417">
        <w:rPr>
          <w:rFonts w:hint="eastAsia"/>
          <w:lang w:val="en-US" w:eastAsia="zh-CN"/>
        </w:rPr>
        <w:t>3</w:t>
      </w:r>
      <w:r w:rsidRPr="00ED6417">
        <w:rPr>
          <w:lang w:val="en-US"/>
        </w:rPr>
        <w:t>.</w:t>
      </w:r>
      <w:r w:rsidRPr="00ED6417">
        <w:rPr>
          <w:lang w:val="en-US"/>
        </w:rPr>
        <w:tab/>
      </w:r>
      <w:r w:rsidRPr="00ED6417">
        <w:rPr>
          <w:rFonts w:hint="eastAsia"/>
          <w:lang w:val="en-US" w:eastAsia="zh-CN"/>
        </w:rPr>
        <w:t xml:space="preserve">UE-1 may </w:t>
      </w:r>
      <w:r w:rsidRPr="00ED6417">
        <w:rPr>
          <w:lang w:val="en-US" w:eastAsia="zh-CN"/>
        </w:rPr>
        <w:t>initiate</w:t>
      </w:r>
      <w:r w:rsidRPr="00ED6417">
        <w:rPr>
          <w:rFonts w:hint="eastAsia"/>
          <w:lang w:val="en-US" w:eastAsia="zh-CN"/>
        </w:rPr>
        <w:t xml:space="preserve"> n</w:t>
      </w:r>
      <w:r w:rsidRPr="00ED6417">
        <w:rPr>
          <w:lang w:val="en-US"/>
        </w:rPr>
        <w:t xml:space="preserve">Bookmark </w:t>
      </w:r>
      <w:r>
        <w:rPr>
          <w:lang w:val="en-US"/>
        </w:rPr>
        <w:t xml:space="preserve">procedure </w:t>
      </w:r>
      <w:r w:rsidRPr="00ED6417">
        <w:rPr>
          <w:lang w:val="en-US"/>
        </w:rPr>
        <w:t>according to clause 12.1</w:t>
      </w:r>
      <w:r w:rsidR="00FE3D5B">
        <w:rPr>
          <w:lang w:val="en-US"/>
        </w:rPr>
        <w:t>.</w:t>
      </w:r>
    </w:p>
    <w:p w14:paraId="19619255" w14:textId="77777777" w:rsidR="00FE3D5B" w:rsidRPr="00ED6417" w:rsidRDefault="00FE3D5B" w:rsidP="00FE3D5B">
      <w:pPr>
        <w:pStyle w:val="NO"/>
        <w:rPr>
          <w:lang w:val="en-US"/>
        </w:rPr>
      </w:pPr>
      <w:r>
        <w:rPr>
          <w:lang w:val="en-US"/>
        </w:rPr>
        <w:t xml:space="preserve">NOTE: </w:t>
      </w:r>
      <w:r>
        <w:t>W</w:t>
      </w:r>
      <w:r w:rsidRPr="004A5609">
        <w:t>hen a media</w:t>
      </w:r>
      <w:r>
        <w:t xml:space="preserve"> session is replicated from UE-1 </w:t>
      </w:r>
      <w:r w:rsidRPr="004A5609">
        <w:t xml:space="preserve">to </w:t>
      </w:r>
      <w:r>
        <w:t>UE-2</w:t>
      </w:r>
      <w:r w:rsidRPr="004A5609">
        <w:t xml:space="preserve">, it may be </w:t>
      </w:r>
      <w:r>
        <w:t xml:space="preserve">needed </w:t>
      </w:r>
      <w:r w:rsidRPr="004A5609">
        <w:t xml:space="preserve">that the media presentation on the two UEs is synchronized </w:t>
      </w:r>
      <w:r>
        <w:t>for</w:t>
      </w:r>
      <w:r w:rsidRPr="00C5779E">
        <w:t xml:space="preserve"> good user quality of experience</w:t>
      </w:r>
      <w:r w:rsidRPr="004A5609">
        <w:t>.</w:t>
      </w:r>
      <w:r>
        <w:rPr>
          <w:lang w:val="en-US"/>
        </w:rPr>
        <w:t xml:space="preserve"> </w:t>
      </w:r>
      <w:r w:rsidRPr="00515E10">
        <w:rPr>
          <w:lang w:val="en-US"/>
        </w:rPr>
        <w:t>In order to obtain synchronized playout with UE-2, UE-1 may include "suggestedPresentationOffset</w:t>
      </w:r>
      <w:r w:rsidR="001C2626">
        <w:rPr>
          <w:lang w:val="en-US"/>
        </w:rPr>
        <w:t>"</w:t>
      </w:r>
      <w:r w:rsidRPr="00515E10">
        <w:rPr>
          <w:lang w:val="en-US"/>
        </w:rPr>
        <w:t xml:space="preserve"> in the bookmark. "suggestedPresentationOffset</w:t>
      </w:r>
      <w:r w:rsidR="001C2626">
        <w:rPr>
          <w:lang w:val="en-US"/>
        </w:rPr>
        <w:t>"</w:t>
      </w:r>
      <w:r w:rsidRPr="00515E10">
        <w:rPr>
          <w:lang w:val="en-US"/>
        </w:rPr>
        <w:t xml:space="preserve"> specifies an offset i</w:t>
      </w:r>
      <w:r>
        <w:rPr>
          <w:lang w:val="en-US"/>
        </w:rPr>
        <w:t>n time from the bookmark created</w:t>
      </w:r>
      <w:r w:rsidRPr="00515E10">
        <w:rPr>
          <w:lang w:val="en-US"/>
        </w:rPr>
        <w:t xml:space="preserve"> time to the book</w:t>
      </w:r>
      <w:r>
        <w:rPr>
          <w:lang w:val="en-US"/>
        </w:rPr>
        <w:t>mark presentation time at UE1.</w:t>
      </w:r>
    </w:p>
    <w:p w14:paraId="4F377D34" w14:textId="77777777" w:rsidR="003B681B" w:rsidRDefault="003B681B" w:rsidP="003B681B">
      <w:pPr>
        <w:pStyle w:val="B1"/>
        <w:rPr>
          <w:lang w:val="en-US"/>
        </w:rPr>
      </w:pPr>
      <w:r w:rsidRPr="00ED6417">
        <w:rPr>
          <w:lang w:val="en-US"/>
        </w:rPr>
        <w:t>4.-5.</w:t>
      </w:r>
      <w:r w:rsidRPr="00ED6417">
        <w:rPr>
          <w:lang w:val="en-US"/>
        </w:rPr>
        <w:tab/>
        <w:t>SIP REFER request initiating the inter UE transfer to UE-2 is sent from UE-1 to SCC</w:t>
      </w:r>
    </w:p>
    <w:p w14:paraId="1ECB01D2" w14:textId="77777777" w:rsidR="002C4747" w:rsidRDefault="001C2626" w:rsidP="002C4747">
      <w:pPr>
        <w:rPr>
          <w:rFonts w:eastAsia="MS Mincho"/>
          <w:color w:val="000000"/>
          <w:lang w:val="en-US" w:eastAsia="ja-JP"/>
        </w:rPr>
      </w:pPr>
      <w:r>
        <w:rPr>
          <w:lang w:val="en-US"/>
        </w:rPr>
        <w:tab/>
      </w:r>
      <w:r w:rsidR="002C4747">
        <w:rPr>
          <w:lang w:val="en-US"/>
        </w:rPr>
        <w:t xml:space="preserve">The SIP REFER request shall follow the procedures </w:t>
      </w:r>
      <w:r w:rsidR="002C4747" w:rsidRPr="00902DC3">
        <w:rPr>
          <w:color w:val="000000"/>
          <w:lang w:eastAsia="ko-KR"/>
        </w:rPr>
        <w:t xml:space="preserve">in </w:t>
      </w:r>
      <w:r w:rsidR="002C4747" w:rsidRPr="00902DC3">
        <w:rPr>
          <w:rFonts w:eastAsia="MS Mincho"/>
          <w:color w:val="000000"/>
          <w:lang w:val="en-US" w:eastAsia="ja-JP"/>
        </w:rPr>
        <w:t>[41]</w:t>
      </w:r>
      <w:r w:rsidR="002C4747">
        <w:rPr>
          <w:rFonts w:eastAsia="MS Mincho"/>
          <w:color w:val="000000"/>
          <w:lang w:val="en-US" w:eastAsia="ja-JP"/>
        </w:rPr>
        <w:t xml:space="preserve"> section 15</w:t>
      </w:r>
      <w:r w:rsidR="002C4747" w:rsidRPr="00902DC3">
        <w:rPr>
          <w:rFonts w:eastAsia="MS Mincho"/>
          <w:color w:val="000000"/>
          <w:lang w:val="en-US" w:eastAsia="ja-JP"/>
        </w:rPr>
        <w:t>.</w:t>
      </w:r>
      <w:r w:rsidR="002C4747">
        <w:rPr>
          <w:rFonts w:eastAsia="MS Mincho"/>
          <w:color w:val="000000"/>
          <w:lang w:val="en-US" w:eastAsia="ja-JP"/>
        </w:rPr>
        <w:t xml:space="preserve"> </w:t>
      </w:r>
    </w:p>
    <w:p w14:paraId="6D11852A" w14:textId="77777777" w:rsidR="002C4747" w:rsidRDefault="002C4747" w:rsidP="002C4747">
      <w:pPr>
        <w:ind w:left="567"/>
      </w:pPr>
      <w:r>
        <w:t xml:space="preserve">Additionally, the Refer-To header shall be extended by a To header field which includes the original content identifier copied from the Request URI of the original SIP INVITE request initiated from the transferor. </w:t>
      </w:r>
    </w:p>
    <w:p w14:paraId="542E9F15" w14:textId="77777777" w:rsidR="002C4747" w:rsidRDefault="002C4747" w:rsidP="002C4747">
      <w:pPr>
        <w:ind w:left="567"/>
      </w:pPr>
      <w:r>
        <w:lastRenderedPageBreak/>
        <w:t>Further a body header that contains the SDP body to be included in the PSS session initiation request initiated from the transferee UE. The SDP body shall contain the same number of media lines as the SDP used in the original PSS session from the transferor. Each media line shall indicate the same media type as its corresponding media component in the SDP used in the original session by the transferor UE.</w:t>
      </w:r>
    </w:p>
    <w:p w14:paraId="1B99C82A" w14:textId="77777777" w:rsidR="002C4747" w:rsidRPr="002C4747" w:rsidRDefault="002C4747" w:rsidP="002C4747">
      <w:pPr>
        <w:ind w:left="567"/>
        <w:rPr>
          <w:color w:val="000000"/>
          <w:lang w:eastAsia="ko-KR"/>
        </w:rPr>
      </w:pPr>
      <w:r>
        <w:t>The body of the REFER request shall include the bookmark as defined in Annex J.</w:t>
      </w:r>
    </w:p>
    <w:p w14:paraId="75A0BD6F" w14:textId="77777777" w:rsidR="003B681B" w:rsidRPr="00ED6417" w:rsidRDefault="003B681B" w:rsidP="003B681B">
      <w:pPr>
        <w:spacing w:after="120"/>
        <w:ind w:left="567"/>
        <w:rPr>
          <w:rFonts w:hint="eastAsia"/>
          <w:lang w:val="en-US" w:eastAsia="zh-CN"/>
        </w:rPr>
      </w:pPr>
      <w:r>
        <w:rPr>
          <w:lang w:val="en-US" w:eastAsia="zh-CN"/>
        </w:rPr>
        <w:t>I</w:t>
      </w:r>
      <w:r w:rsidRPr="00ED6417">
        <w:rPr>
          <w:rFonts w:hint="eastAsia"/>
          <w:lang w:val="en-US" w:eastAsia="zh-CN"/>
        </w:rPr>
        <w:t>f step 3 is carried out</w:t>
      </w:r>
      <w:r>
        <w:rPr>
          <w:lang w:val="en-US" w:eastAsia="zh-CN"/>
        </w:rPr>
        <w:t>, t</w:t>
      </w:r>
      <w:r w:rsidRPr="00ED6417">
        <w:rPr>
          <w:rFonts w:hint="eastAsia"/>
          <w:lang w:val="en-US" w:eastAsia="zh-CN"/>
        </w:rPr>
        <w:t xml:space="preserve">he </w:t>
      </w:r>
      <w:r w:rsidR="002C4747">
        <w:rPr>
          <w:lang w:val="en-US" w:eastAsia="zh-CN"/>
        </w:rPr>
        <w:t>bookmark</w:t>
      </w:r>
      <w:r w:rsidRPr="00ED6417">
        <w:rPr>
          <w:rFonts w:hint="eastAsia"/>
          <w:lang w:val="en-US" w:eastAsia="zh-CN"/>
        </w:rPr>
        <w:t xml:space="preserve"> may be not present</w:t>
      </w:r>
      <w:r>
        <w:rPr>
          <w:lang w:val="en-US" w:eastAsia="zh-CN"/>
        </w:rPr>
        <w:t>. In this case, a</w:t>
      </w:r>
      <w:r w:rsidR="002C4747">
        <w:rPr>
          <w:lang w:val="en-US" w:eastAsia="zh-CN"/>
        </w:rPr>
        <w:t>n</w:t>
      </w:r>
      <w:r>
        <w:rPr>
          <w:lang w:val="en-US" w:eastAsia="zh-CN"/>
        </w:rPr>
        <w:t xml:space="preserve"> identif</w:t>
      </w:r>
      <w:r w:rsidR="002C4747">
        <w:rPr>
          <w:lang w:val="en-US" w:eastAsia="zh-CN"/>
        </w:rPr>
        <w:t>ier of</w:t>
      </w:r>
      <w:r>
        <w:rPr>
          <w:lang w:val="en-US" w:eastAsia="zh-CN"/>
        </w:rPr>
        <w:t xml:space="preserve"> the stored bookmark is included.</w:t>
      </w:r>
      <w:r w:rsidRPr="00ED6417">
        <w:rPr>
          <w:rFonts w:hint="eastAsia"/>
          <w:lang w:val="en-US" w:eastAsia="zh-CN"/>
        </w:rPr>
        <w:t xml:space="preserve"> </w:t>
      </w:r>
    </w:p>
    <w:p w14:paraId="329044C9" w14:textId="77777777" w:rsidR="003B681B" w:rsidRPr="00ED6417" w:rsidRDefault="003B681B" w:rsidP="003B681B">
      <w:pPr>
        <w:pStyle w:val="NO"/>
        <w:rPr>
          <w:lang w:val="en-US"/>
        </w:rPr>
      </w:pPr>
      <w:r w:rsidRPr="00ED6417">
        <w:rPr>
          <w:rFonts w:hint="eastAsia"/>
          <w:lang w:val="en-US" w:eastAsia="zh-CN"/>
        </w:rPr>
        <w:t>N</w:t>
      </w:r>
      <w:r w:rsidR="002C4747">
        <w:rPr>
          <w:lang w:val="en-US" w:eastAsia="zh-CN"/>
        </w:rPr>
        <w:t>OTE</w:t>
      </w:r>
      <w:r w:rsidRPr="00ED6417">
        <w:rPr>
          <w:rFonts w:hint="eastAsia"/>
          <w:lang w:val="en-US" w:eastAsia="zh-CN"/>
        </w:rPr>
        <w:t xml:space="preserve">: Before initiation of IUT, UE 1 may discover </w:t>
      </w:r>
      <w:r w:rsidRPr="00ED6417">
        <w:rPr>
          <w:lang w:val="en-US"/>
        </w:rPr>
        <w:t>UE-2</w:t>
      </w:r>
      <w:r w:rsidRPr="00ED6417">
        <w:rPr>
          <w:rFonts w:hint="eastAsia"/>
          <w:lang w:val="en-US" w:eastAsia="zh-CN"/>
        </w:rPr>
        <w:t>, e.g. by presence service, which is out of scope of TS 26.237</w:t>
      </w:r>
      <w:r w:rsidRPr="00ED6417">
        <w:rPr>
          <w:lang w:val="en-US"/>
        </w:rPr>
        <w:t>.</w:t>
      </w:r>
    </w:p>
    <w:p w14:paraId="63AB976D" w14:textId="77777777" w:rsidR="003B681B" w:rsidRPr="00ED6417" w:rsidRDefault="003B681B" w:rsidP="003B681B">
      <w:pPr>
        <w:pStyle w:val="B1"/>
        <w:rPr>
          <w:lang w:val="en-US"/>
        </w:rPr>
      </w:pPr>
      <w:r w:rsidRPr="00ED6417">
        <w:rPr>
          <w:lang w:val="en-US"/>
        </w:rPr>
        <w:t>6.</w:t>
      </w:r>
      <w:r w:rsidRPr="00ED6417">
        <w:rPr>
          <w:lang w:val="en-US"/>
        </w:rPr>
        <w:tab/>
        <w:t>The SCC authorizes the request and if authorization is passed successfully, the SCC forwards the SIP REFER request further</w:t>
      </w:r>
      <w:r w:rsidR="002C4747">
        <w:rPr>
          <w:lang w:val="en-US"/>
        </w:rPr>
        <w:t>.</w:t>
      </w:r>
    </w:p>
    <w:p w14:paraId="48DD2A95" w14:textId="77777777" w:rsidR="003B681B" w:rsidRPr="00ED6417" w:rsidRDefault="003B681B" w:rsidP="003B681B">
      <w:pPr>
        <w:pStyle w:val="B1"/>
        <w:rPr>
          <w:lang w:val="en-US"/>
        </w:rPr>
      </w:pPr>
      <w:r w:rsidRPr="00ED6417">
        <w:rPr>
          <w:lang w:val="en-US"/>
        </w:rPr>
        <w:t>7.-8.</w:t>
      </w:r>
      <w:r w:rsidRPr="00ED6417">
        <w:rPr>
          <w:lang w:val="en-US"/>
        </w:rPr>
        <w:tab/>
        <w:t>SIP REFER request (SCC to UE-2)</w:t>
      </w:r>
      <w:r w:rsidR="002C4747">
        <w:rPr>
          <w:lang w:val="en-US"/>
        </w:rPr>
        <w:t>.</w:t>
      </w:r>
    </w:p>
    <w:p w14:paraId="67B764E0" w14:textId="77777777" w:rsidR="003B681B" w:rsidRPr="00ED6417" w:rsidRDefault="003B681B" w:rsidP="003B681B">
      <w:pPr>
        <w:pStyle w:val="B1"/>
        <w:rPr>
          <w:lang w:val="en-US"/>
        </w:rPr>
      </w:pPr>
      <w:r w:rsidRPr="00ED6417">
        <w:rPr>
          <w:lang w:val="en-US"/>
        </w:rPr>
        <w:t>9.-12.</w:t>
      </w:r>
      <w:r w:rsidRPr="00ED6417">
        <w:rPr>
          <w:lang w:val="en-US"/>
        </w:rPr>
        <w:tab/>
        <w:t>SIP 202 response to the SIP REFER request (UE-2 to UE-1)</w:t>
      </w:r>
      <w:r w:rsidR="002C4747">
        <w:rPr>
          <w:lang w:val="en-US"/>
        </w:rPr>
        <w:t>.</w:t>
      </w:r>
    </w:p>
    <w:p w14:paraId="01A5E1E9" w14:textId="77777777" w:rsidR="003B681B" w:rsidRDefault="003B681B" w:rsidP="003B681B">
      <w:pPr>
        <w:pStyle w:val="B1"/>
        <w:rPr>
          <w:lang w:val="en-US"/>
        </w:rPr>
      </w:pPr>
      <w:r w:rsidRPr="00ED6417">
        <w:rPr>
          <w:lang w:val="en-US"/>
        </w:rPr>
        <w:t>13.</w:t>
      </w:r>
      <w:r w:rsidRPr="00ED6417">
        <w:rPr>
          <w:lang w:val="en-US"/>
        </w:rPr>
        <w:tab/>
        <w:t>PSS session initiation using the book</w:t>
      </w:r>
      <w:r w:rsidR="002C4747">
        <w:rPr>
          <w:lang w:val="en-US"/>
        </w:rPr>
        <w:t>mark according to clause 12.2.2.</w:t>
      </w:r>
    </w:p>
    <w:p w14:paraId="53D856C6" w14:textId="77777777" w:rsidR="00FE3D5B" w:rsidRPr="00ED6417" w:rsidRDefault="00FE3D5B" w:rsidP="00FE3D5B">
      <w:pPr>
        <w:pStyle w:val="NO"/>
        <w:rPr>
          <w:lang w:val="en-US"/>
        </w:rPr>
      </w:pPr>
      <w:r>
        <w:rPr>
          <w:lang w:val="en-US"/>
        </w:rPr>
        <w:t xml:space="preserve">NOTE: </w:t>
      </w:r>
      <w:r w:rsidRPr="00E8767F">
        <w:rPr>
          <w:lang w:val="en-US"/>
        </w:rPr>
        <w:t>In order to obtain synchronized media playout with UE-1</w:t>
      </w:r>
      <w:r>
        <w:rPr>
          <w:lang w:val="en-US"/>
        </w:rPr>
        <w:t>, when the media session is replicated on UE-2</w:t>
      </w:r>
      <w:r w:rsidRPr="00E8767F">
        <w:rPr>
          <w:lang w:val="en-US"/>
        </w:rPr>
        <w:t xml:space="preserve">, at time </w:t>
      </w:r>
      <w:r w:rsidRPr="00A7724F">
        <w:rPr>
          <w:i/>
          <w:lang w:val="en-US"/>
        </w:rPr>
        <w:t>T</w:t>
      </w:r>
      <w:r w:rsidRPr="00E8767F">
        <w:rPr>
          <w:lang w:val="en-US"/>
        </w:rPr>
        <w:t xml:space="preserve"> (in </w:t>
      </w:r>
      <w:r>
        <w:rPr>
          <w:lang w:val="en-US"/>
        </w:rPr>
        <w:t xml:space="preserve">the </w:t>
      </w:r>
      <w:r w:rsidRPr="00E8767F">
        <w:rPr>
          <w:lang w:val="en-US"/>
        </w:rPr>
        <w:t xml:space="preserve">wall-clock time), UE-2 may present the media unit with an offset equal to </w:t>
      </w:r>
      <w:r w:rsidRPr="00C944F5">
        <w:rPr>
          <w:i/>
          <w:lang w:val="en-US"/>
        </w:rPr>
        <w:t>T – bookmarkcreated time + bookmark offset - suggestedPresentationOffset</w:t>
      </w:r>
      <w:r w:rsidRPr="00E8767F">
        <w:rPr>
          <w:lang w:val="en-US"/>
        </w:rPr>
        <w:t xml:space="preserve"> from the beginning of the program.</w:t>
      </w:r>
    </w:p>
    <w:p w14:paraId="2D85CD70" w14:textId="77777777" w:rsidR="003B681B" w:rsidRPr="00ED6417" w:rsidRDefault="003B681B" w:rsidP="003B681B">
      <w:pPr>
        <w:pStyle w:val="B1"/>
        <w:rPr>
          <w:lang w:val="en-US"/>
        </w:rPr>
      </w:pPr>
      <w:r w:rsidRPr="00ED6417">
        <w:rPr>
          <w:lang w:val="en-US"/>
        </w:rPr>
        <w:t>14.</w:t>
      </w:r>
      <w:r w:rsidRPr="00ED6417">
        <w:rPr>
          <w:lang w:val="en-US"/>
        </w:rPr>
        <w:tab/>
        <w:t>UE-2 is in a</w:t>
      </w:r>
      <w:r w:rsidR="00FE3D5B">
        <w:rPr>
          <w:lang w:val="en-US"/>
        </w:rPr>
        <w:t>n</w:t>
      </w:r>
      <w:r w:rsidRPr="00ED6417">
        <w:rPr>
          <w:lang w:val="en-US"/>
        </w:rPr>
        <w:t xml:space="preserve"> IMS controlled PSS session with PSS server</w:t>
      </w:r>
      <w:r w:rsidR="002C4747">
        <w:rPr>
          <w:lang w:val="en-US"/>
        </w:rPr>
        <w:t>.</w:t>
      </w:r>
    </w:p>
    <w:p w14:paraId="01270906" w14:textId="77777777" w:rsidR="00C257E1" w:rsidRPr="00ED6417" w:rsidRDefault="00C257E1" w:rsidP="00C257E1">
      <w:pPr>
        <w:pStyle w:val="B1"/>
        <w:rPr>
          <w:lang w:val="en-US"/>
        </w:rPr>
      </w:pPr>
      <w:r w:rsidRPr="00ED6417">
        <w:rPr>
          <w:lang w:val="en-US"/>
        </w:rPr>
        <w:tab/>
        <w:t xml:space="preserve">The media path is now established between UE-2 and PSS server and the IMS service control between UE-2 and </w:t>
      </w:r>
      <w:smartTag w:uri="urn:schemas-microsoft-com:office:smarttags" w:element="time">
        <w:smartTag w:uri="urn:schemas-microsoft-com:office:smarttags" w:element="place">
          <w:smartTag w:uri="urn:schemas-microsoft-com:office:smarttags" w:element="City">
            <w:r w:rsidRPr="00ED6417">
              <w:rPr>
                <w:lang w:val="en-US"/>
              </w:rPr>
              <w:t>SCC</w:t>
            </w:r>
          </w:smartTag>
          <w:r w:rsidRPr="00ED6417">
            <w:rPr>
              <w:lang w:val="en-US"/>
            </w:rPr>
            <w:t xml:space="preserve"> </w:t>
          </w:r>
          <w:smartTag w:uri="urn:schemas-microsoft-com:office:smarttags" w:element="State">
            <w:r w:rsidRPr="00ED6417">
              <w:rPr>
                <w:lang w:val="en-US"/>
              </w:rPr>
              <w:t>AS.</w:t>
            </w:r>
          </w:smartTag>
        </w:smartTag>
      </w:smartTag>
    </w:p>
    <w:p w14:paraId="5191DBA8" w14:textId="77777777" w:rsidR="00C257E1" w:rsidRPr="00ED6417" w:rsidRDefault="00C257E1" w:rsidP="00C257E1">
      <w:pPr>
        <w:pStyle w:val="B1"/>
        <w:rPr>
          <w:lang w:val="en-US"/>
        </w:rPr>
      </w:pPr>
      <w:r w:rsidRPr="00ED6417">
        <w:rPr>
          <w:lang w:val="en-US"/>
        </w:rPr>
        <w:t>15.-18.</w:t>
      </w:r>
      <w:r w:rsidR="001C2626">
        <w:rPr>
          <w:lang w:val="en-US"/>
        </w:rPr>
        <w:tab/>
      </w:r>
      <w:r w:rsidRPr="00ED6417">
        <w:rPr>
          <w:lang w:val="en-US"/>
        </w:rPr>
        <w:t xml:space="preserve">SIP NOTIFY request (UE-2 to UE-1 over </w:t>
      </w:r>
      <w:r w:rsidRPr="00ED6417">
        <w:rPr>
          <w:bCs/>
          <w:lang w:val="en-US"/>
        </w:rPr>
        <w:t xml:space="preserve">intermediate </w:t>
      </w:r>
      <w:r w:rsidRPr="00ED6417">
        <w:rPr>
          <w:lang w:val="en-US"/>
        </w:rPr>
        <w:t>IM CN subsystem entities and SCC)</w:t>
      </w:r>
      <w:r w:rsidR="002C4747">
        <w:rPr>
          <w:lang w:val="en-US"/>
        </w:rPr>
        <w:t>.</w:t>
      </w:r>
    </w:p>
    <w:p w14:paraId="63A4A9E0" w14:textId="77777777" w:rsidR="00C257E1" w:rsidRPr="00ED6417" w:rsidRDefault="00C257E1" w:rsidP="00C257E1">
      <w:pPr>
        <w:pStyle w:val="B1"/>
        <w:rPr>
          <w:lang w:val="en-US"/>
        </w:rPr>
      </w:pPr>
      <w:r w:rsidRPr="00ED6417">
        <w:rPr>
          <w:lang w:val="en-US"/>
        </w:rPr>
        <w:tab/>
        <w:t>The UE-2 generates the SIP NOTIFY request carrying the message/sipfrag body and send</w:t>
      </w:r>
      <w:r w:rsidR="00FE3D5B">
        <w:rPr>
          <w:lang w:val="en-US"/>
        </w:rPr>
        <w:t>s</w:t>
      </w:r>
      <w:r w:rsidRPr="00ED6417">
        <w:rPr>
          <w:lang w:val="en-US"/>
        </w:rPr>
        <w:t xml:space="preserve"> it towards UE-1.</w:t>
      </w:r>
    </w:p>
    <w:p w14:paraId="3F15E69E" w14:textId="77777777" w:rsidR="00C257E1" w:rsidRPr="00ED6417" w:rsidRDefault="00C257E1" w:rsidP="00C257E1">
      <w:pPr>
        <w:pStyle w:val="B1"/>
        <w:ind w:left="284" w:firstLine="0"/>
        <w:rPr>
          <w:lang w:val="en-US"/>
        </w:rPr>
      </w:pPr>
      <w:r w:rsidRPr="00ED6417">
        <w:rPr>
          <w:lang w:val="en-US"/>
        </w:rPr>
        <w:t>19.-22</w:t>
      </w:r>
      <w:r w:rsidR="00095694" w:rsidRPr="00ED6417">
        <w:rPr>
          <w:lang w:val="en-US"/>
        </w:rPr>
        <w:t>.</w:t>
      </w:r>
      <w:r w:rsidR="00095694">
        <w:rPr>
          <w:lang w:val="en-US"/>
        </w:rPr>
        <w:tab/>
      </w:r>
      <w:r w:rsidRPr="00ED6417">
        <w:rPr>
          <w:lang w:val="en-US"/>
        </w:rPr>
        <w:t xml:space="preserve">SIP 200 OK response to the SIP NOTIFY request (UE-1 to UE-2 over </w:t>
      </w:r>
      <w:r w:rsidRPr="00ED6417">
        <w:rPr>
          <w:bCs/>
          <w:lang w:val="en-US"/>
        </w:rPr>
        <w:t xml:space="preserve">intermediate </w:t>
      </w:r>
      <w:r w:rsidRPr="00ED6417">
        <w:rPr>
          <w:lang w:val="en-US"/>
        </w:rPr>
        <w:t>IM CN subsystem entities and SCC)</w:t>
      </w:r>
      <w:r w:rsidR="002C4747">
        <w:rPr>
          <w:lang w:val="en-US"/>
        </w:rPr>
        <w:t>.</w:t>
      </w:r>
    </w:p>
    <w:p w14:paraId="463D18FC" w14:textId="77777777" w:rsidR="003B681B" w:rsidRDefault="00C257E1" w:rsidP="00C257E1">
      <w:pPr>
        <w:pStyle w:val="B1"/>
        <w:rPr>
          <w:lang w:val="en-US"/>
        </w:rPr>
      </w:pPr>
      <w:r w:rsidRPr="00ED6417">
        <w:rPr>
          <w:lang w:val="en-US"/>
        </w:rPr>
        <w:t>23</w:t>
      </w:r>
      <w:r w:rsidR="00095694" w:rsidRPr="00ED6417">
        <w:rPr>
          <w:lang w:val="en-US"/>
        </w:rPr>
        <w:t>.</w:t>
      </w:r>
      <w:r w:rsidR="00095694">
        <w:rPr>
          <w:lang w:val="en-US" w:eastAsia="zh-CN"/>
        </w:rPr>
        <w:tab/>
        <w:t xml:space="preserve">In case of session transfer, a </w:t>
      </w:r>
      <w:r w:rsidR="00095694" w:rsidRPr="00ED6417">
        <w:rPr>
          <w:lang w:val="en-US"/>
        </w:rPr>
        <w:t>PSS session teard</w:t>
      </w:r>
      <w:r w:rsidR="00095694">
        <w:rPr>
          <w:lang w:val="en-US"/>
        </w:rPr>
        <w:t xml:space="preserve">own between UE-1 and PSS server according to clause 8.2.6.1.1 is executed. In case of session replication, no </w:t>
      </w:r>
      <w:r w:rsidR="00095694" w:rsidRPr="00ED6417">
        <w:rPr>
          <w:lang w:val="en-US"/>
        </w:rPr>
        <w:t>PSS session teard</w:t>
      </w:r>
      <w:r w:rsidR="00095694">
        <w:rPr>
          <w:lang w:val="en-US"/>
        </w:rPr>
        <w:t>own between UE-1 and PSS server is executed. The streaming session between UE-1 and PSS server should be still ongoing</w:t>
      </w:r>
      <w:r>
        <w:rPr>
          <w:lang w:val="en-US"/>
        </w:rPr>
        <w:t>.</w:t>
      </w:r>
    </w:p>
    <w:p w14:paraId="30F4505E" w14:textId="77777777" w:rsidR="00E9686F" w:rsidRDefault="00E9686F" w:rsidP="00E9686F">
      <w:pPr>
        <w:pStyle w:val="FP"/>
        <w:rPr>
          <w:lang w:val="en-US"/>
        </w:rPr>
      </w:pPr>
    </w:p>
    <w:p w14:paraId="27BBF14E" w14:textId="77777777" w:rsidR="00E9686F" w:rsidRDefault="00E9686F" w:rsidP="00E9686F">
      <w:pPr>
        <w:pStyle w:val="Heading2"/>
      </w:pPr>
      <w:bookmarkStart w:id="292" w:name="_Toc517287229"/>
      <w:r>
        <w:t>16.2</w:t>
      </w:r>
      <w:r w:rsidR="0028596B">
        <w:tab/>
      </w:r>
      <w:r>
        <w:t>Pull mode</w:t>
      </w:r>
      <w:bookmarkEnd w:id="292"/>
    </w:p>
    <w:p w14:paraId="7024F7ED" w14:textId="77777777" w:rsidR="00E9686F" w:rsidRPr="00BA7BFD" w:rsidRDefault="00E9686F" w:rsidP="00E9686F">
      <w:r>
        <w:rPr>
          <w:lang w:eastAsia="ko-KR"/>
        </w:rPr>
        <w:t xml:space="preserve">UE-1 is involved in an IMS session with the PSS server. The </w:t>
      </w:r>
      <w:smartTag w:uri="urn:schemas-microsoft-com:office:smarttags" w:element="PersonName">
        <w:r>
          <w:rPr>
            <w:lang w:eastAsia="ko-KR"/>
          </w:rPr>
          <w:t>info</w:t>
        </w:r>
      </w:smartTag>
      <w:r>
        <w:rPr>
          <w:lang w:eastAsia="ko-KR"/>
        </w:rPr>
        <w:t>rmation flow in Figure </w:t>
      </w:r>
      <w:r w:rsidRPr="00000187">
        <w:rPr>
          <w:lang w:eastAsia="ko-KR"/>
        </w:rPr>
        <w:t>X</w:t>
      </w:r>
      <w:r>
        <w:rPr>
          <w:lang w:eastAsia="ko-KR"/>
        </w:rPr>
        <w:t xml:space="preserve"> shows the transfer of the </w:t>
      </w:r>
      <w:r w:rsidRPr="00902DC3">
        <w:rPr>
          <w:color w:val="000000"/>
          <w:lang w:eastAsia="ko-KR"/>
        </w:rPr>
        <w:t xml:space="preserve">session from UE-1 to UE-2. The grey boxes refer to the </w:t>
      </w:r>
      <w:r w:rsidRPr="00902DC3">
        <w:rPr>
          <w:rFonts w:eastAsia="MS Mincho"/>
          <w:color w:val="000000"/>
          <w:lang w:val="en-US" w:eastAsia="ja-JP"/>
        </w:rPr>
        <w:t>session transfer procedures</w:t>
      </w:r>
      <w:r w:rsidRPr="00902DC3">
        <w:rPr>
          <w:color w:val="000000"/>
          <w:lang w:eastAsia="ko-KR"/>
        </w:rPr>
        <w:t xml:space="preserve"> as defined in </w:t>
      </w:r>
      <w:r w:rsidR="00DD75DE">
        <w:rPr>
          <w:color w:val="000000"/>
          <w:lang w:eastAsia="ko-KR"/>
        </w:rPr>
        <w:t>sub-</w:t>
      </w:r>
      <w:r w:rsidRPr="0073219E">
        <w:rPr>
          <w:rFonts w:eastAsia="MS Mincho"/>
          <w:color w:val="000000"/>
          <w:lang w:val="en-US" w:eastAsia="ja-JP"/>
        </w:rPr>
        <w:t xml:space="preserve">clause </w:t>
      </w:r>
      <w:r>
        <w:rPr>
          <w:rFonts w:eastAsia="MS Mincho"/>
          <w:color w:val="000000"/>
          <w:lang w:val="en-US" w:eastAsia="ja-JP"/>
        </w:rPr>
        <w:t>27.2</w:t>
      </w:r>
      <w:r w:rsidRPr="0073219E">
        <w:rPr>
          <w:rFonts w:eastAsia="MS Mincho"/>
          <w:color w:val="000000"/>
          <w:lang w:val="en-US" w:eastAsia="ja-JP"/>
        </w:rPr>
        <w:t xml:space="preserve"> of [41].</w:t>
      </w:r>
    </w:p>
    <w:p w14:paraId="554840F3" w14:textId="4603FAAF" w:rsidR="00051A26" w:rsidRDefault="00135BF0" w:rsidP="00E35585">
      <w:pPr>
        <w:pStyle w:val="TH"/>
      </w:pPr>
      <w:r>
        <w:rPr>
          <w:noProof/>
        </w:rPr>
        <w:lastRenderedPageBreak/>
        <w:drawing>
          <wp:inline distT="0" distB="0" distL="0" distR="0" wp14:anchorId="457F710D" wp14:editId="6B2A04B8">
            <wp:extent cx="6115050" cy="6219825"/>
            <wp:effectExtent l="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6219825"/>
                    </a:xfrm>
                    <a:prstGeom prst="rect">
                      <a:avLst/>
                    </a:prstGeom>
                    <a:noFill/>
                    <a:ln>
                      <a:noFill/>
                    </a:ln>
                  </pic:spPr>
                </pic:pic>
              </a:graphicData>
            </a:graphic>
          </wp:inline>
        </w:drawing>
      </w:r>
    </w:p>
    <w:p w14:paraId="4FF07BE0" w14:textId="77777777" w:rsidR="00E9686F" w:rsidRPr="002A5476" w:rsidRDefault="00E9686F" w:rsidP="006A3103">
      <w:pPr>
        <w:pStyle w:val="TF"/>
        <w:keepLines w:val="0"/>
      </w:pPr>
      <w:r w:rsidRPr="002A5476">
        <w:t xml:space="preserve">Figure </w:t>
      </w:r>
      <w:r w:rsidR="00DD75DE" w:rsidRPr="002A5476">
        <w:t>35</w:t>
      </w:r>
      <w:r w:rsidRPr="002A5476">
        <w:t>: Inter UE session transfer (pull mode).</w:t>
      </w:r>
    </w:p>
    <w:p w14:paraId="57CD12CC" w14:textId="77777777" w:rsidR="00E9686F" w:rsidRDefault="00E9686F" w:rsidP="006A3103">
      <w:pPr>
        <w:pStyle w:val="NO"/>
        <w:keepLines w:val="0"/>
      </w:pPr>
      <w:r>
        <w:t xml:space="preserve">NOTE: </w:t>
      </w:r>
      <w:r w:rsidRPr="00047BA9">
        <w:t>This sequence is simplified and does not e.g. show session progress messages</w:t>
      </w:r>
    </w:p>
    <w:p w14:paraId="7156EE74" w14:textId="77777777" w:rsidR="00E9686F" w:rsidRDefault="00E9686F" w:rsidP="00E9686F">
      <w:pPr>
        <w:pStyle w:val="FP"/>
      </w:pPr>
    </w:p>
    <w:p w14:paraId="2F06C9E2" w14:textId="77777777" w:rsidR="00E9686F" w:rsidRDefault="00E9686F" w:rsidP="00E9686F">
      <w:pPr>
        <w:pStyle w:val="B1"/>
        <w:rPr>
          <w:lang w:val="en-US" w:eastAsia="zh-CN"/>
        </w:rPr>
      </w:pPr>
      <w:r w:rsidRPr="00ED6417">
        <w:rPr>
          <w:lang w:val="en-US"/>
        </w:rPr>
        <w:t>1.</w:t>
      </w:r>
      <w:r>
        <w:rPr>
          <w:lang w:val="en-US"/>
        </w:rPr>
        <w:t>-2.</w:t>
      </w:r>
      <w:r w:rsidRPr="00ED6417">
        <w:rPr>
          <w:lang w:val="en-US"/>
        </w:rPr>
        <w:tab/>
        <w:t>UE-1 is in a IMS controlled PSS session with PSS server</w:t>
      </w:r>
      <w:r>
        <w:rPr>
          <w:lang w:val="en-US" w:eastAsia="zh-CN"/>
        </w:rPr>
        <w:t xml:space="preserve"> </w:t>
      </w:r>
      <w:r w:rsidRPr="00ED6417">
        <w:rPr>
          <w:rFonts w:hint="eastAsia"/>
          <w:lang w:val="en-US" w:eastAsia="zh-CN"/>
        </w:rPr>
        <w:t>receiv</w:t>
      </w:r>
      <w:r>
        <w:rPr>
          <w:lang w:val="en-US" w:eastAsia="zh-CN"/>
        </w:rPr>
        <w:t>ing</w:t>
      </w:r>
      <w:r w:rsidRPr="00ED6417">
        <w:rPr>
          <w:rFonts w:hint="eastAsia"/>
          <w:lang w:val="en-US" w:eastAsia="zh-CN"/>
        </w:rPr>
        <w:t xml:space="preserve"> </w:t>
      </w:r>
      <w:r>
        <w:rPr>
          <w:lang w:val="en-US" w:eastAsia="zh-CN"/>
        </w:rPr>
        <w:t xml:space="preserve">a </w:t>
      </w:r>
      <w:r w:rsidRPr="00ED6417">
        <w:rPr>
          <w:rFonts w:hint="eastAsia"/>
          <w:lang w:val="en-US" w:eastAsia="zh-CN"/>
        </w:rPr>
        <w:t>media stream.</w:t>
      </w:r>
    </w:p>
    <w:p w14:paraId="327BB2C0" w14:textId="77777777" w:rsidR="00E9686F" w:rsidRDefault="00E9686F" w:rsidP="00E9686F">
      <w:pPr>
        <w:pStyle w:val="B1"/>
        <w:rPr>
          <w:rFonts w:eastAsia="MS Mincho"/>
          <w:color w:val="000000"/>
          <w:lang w:val="en-US" w:eastAsia="ja-JP"/>
        </w:rPr>
      </w:pPr>
      <w:r>
        <w:rPr>
          <w:lang w:val="en-US" w:eastAsia="zh-CN"/>
        </w:rPr>
        <w:t>3.</w:t>
      </w:r>
      <w:r>
        <w:rPr>
          <w:lang w:val="en-US" w:eastAsia="zh-CN"/>
        </w:rPr>
        <w:tab/>
        <w:t xml:space="preserve">UE-2 discovers the sessions of UE-1 as defined in </w:t>
      </w:r>
      <w:r w:rsidRPr="0073219E">
        <w:rPr>
          <w:lang w:val="en-US" w:eastAsia="zh-CN"/>
        </w:rPr>
        <w:t xml:space="preserve">clause 21 of </w:t>
      </w:r>
      <w:r w:rsidRPr="0073219E">
        <w:rPr>
          <w:rFonts w:eastAsia="MS Mincho"/>
          <w:color w:val="000000"/>
          <w:lang w:val="en-US" w:eastAsia="ja-JP"/>
        </w:rPr>
        <w:t>[41].</w:t>
      </w:r>
    </w:p>
    <w:p w14:paraId="4E854CCF" w14:textId="77777777" w:rsidR="00E9686F" w:rsidRDefault="00E9686F" w:rsidP="00E9686F">
      <w:pPr>
        <w:pStyle w:val="B1"/>
        <w:rPr>
          <w:lang w:val="en-US" w:eastAsia="zh-CN"/>
        </w:rPr>
      </w:pPr>
      <w:r>
        <w:rPr>
          <w:lang w:val="en-US" w:eastAsia="zh-CN"/>
        </w:rPr>
        <w:t>4.-7.</w:t>
      </w:r>
      <w:r>
        <w:rPr>
          <w:lang w:val="en-US" w:eastAsia="zh-CN"/>
        </w:rPr>
        <w:tab/>
        <w:t>SIP REFER request (UE-2 to UE-1)</w:t>
      </w:r>
    </w:p>
    <w:p w14:paraId="6AE091F7" w14:textId="77777777" w:rsidR="00E9686F" w:rsidRDefault="00E9686F" w:rsidP="00E9686F">
      <w:pPr>
        <w:pStyle w:val="B1"/>
        <w:rPr>
          <w:lang w:val="en-US" w:eastAsia="zh-CN"/>
        </w:rPr>
      </w:pPr>
      <w:r>
        <w:rPr>
          <w:lang w:val="en-US" w:eastAsia="zh-CN"/>
        </w:rPr>
        <w:tab/>
        <w:t>The UE-2 sends SIP REFER request to UE-1 to request a bookmark.</w:t>
      </w:r>
    </w:p>
    <w:p w14:paraId="444C98BB" w14:textId="77777777" w:rsidR="00E9686F" w:rsidRDefault="00E9686F" w:rsidP="00E9686F">
      <w:pPr>
        <w:pStyle w:val="B1"/>
        <w:rPr>
          <w:lang w:val="en-US" w:eastAsia="zh-CN"/>
        </w:rPr>
      </w:pPr>
      <w:r>
        <w:rPr>
          <w:lang w:val="en-US" w:eastAsia="zh-CN"/>
        </w:rPr>
        <w:t>8.-11.</w:t>
      </w:r>
      <w:r>
        <w:rPr>
          <w:lang w:val="en-US" w:eastAsia="zh-CN"/>
        </w:rPr>
        <w:tab/>
        <w:t>SIP 202 (Accepted) response for the SIP REFER request (UE-1 to UE-2)</w:t>
      </w:r>
    </w:p>
    <w:p w14:paraId="498C1C45" w14:textId="77777777" w:rsidR="00E9686F" w:rsidRDefault="00E9686F" w:rsidP="00E9686F">
      <w:pPr>
        <w:pStyle w:val="B1"/>
        <w:rPr>
          <w:lang w:val="en-US"/>
        </w:rPr>
      </w:pPr>
      <w:r>
        <w:rPr>
          <w:lang w:val="en-US" w:eastAsia="zh-CN"/>
        </w:rPr>
        <w:t>12.</w:t>
      </w:r>
      <w:r>
        <w:rPr>
          <w:lang w:val="en-US" w:eastAsia="zh-CN"/>
        </w:rPr>
        <w:tab/>
      </w:r>
      <w:r w:rsidRPr="00ED6417">
        <w:rPr>
          <w:rFonts w:hint="eastAsia"/>
          <w:lang w:val="en-US" w:eastAsia="zh-CN"/>
        </w:rPr>
        <w:t xml:space="preserve">UE-1 may </w:t>
      </w:r>
      <w:r w:rsidRPr="00ED6417">
        <w:rPr>
          <w:lang w:val="en-US" w:eastAsia="zh-CN"/>
        </w:rPr>
        <w:t>initiate</w:t>
      </w:r>
      <w:r w:rsidRPr="00ED6417">
        <w:rPr>
          <w:rFonts w:hint="eastAsia"/>
          <w:lang w:val="en-US" w:eastAsia="zh-CN"/>
        </w:rPr>
        <w:t xml:space="preserve"> n</w:t>
      </w:r>
      <w:r w:rsidRPr="00ED6417">
        <w:rPr>
          <w:lang w:val="en-US"/>
        </w:rPr>
        <w:t xml:space="preserve">Bookmark </w:t>
      </w:r>
      <w:r>
        <w:rPr>
          <w:lang w:val="en-US"/>
        </w:rPr>
        <w:t xml:space="preserve">procedure </w:t>
      </w:r>
      <w:r w:rsidRPr="00ED6417">
        <w:rPr>
          <w:lang w:val="en-US"/>
        </w:rPr>
        <w:t>according to clause 12.1</w:t>
      </w:r>
      <w:r w:rsidR="00FE3D5B">
        <w:rPr>
          <w:lang w:val="en-US"/>
        </w:rPr>
        <w:t>.</w:t>
      </w:r>
    </w:p>
    <w:p w14:paraId="1F2550D8" w14:textId="77777777" w:rsidR="00FE3D5B" w:rsidRDefault="00FE3D5B" w:rsidP="00FE3D5B">
      <w:pPr>
        <w:pStyle w:val="NO"/>
        <w:rPr>
          <w:lang w:val="en-US"/>
        </w:rPr>
      </w:pPr>
      <w:r>
        <w:rPr>
          <w:lang w:val="en-US"/>
        </w:rPr>
        <w:lastRenderedPageBreak/>
        <w:t xml:space="preserve">NOTE: </w:t>
      </w:r>
      <w:r>
        <w:t>W</w:t>
      </w:r>
      <w:r w:rsidRPr="004A5609">
        <w:t>hen a media</w:t>
      </w:r>
      <w:r>
        <w:t xml:space="preserve"> session is replicated from UE-1 </w:t>
      </w:r>
      <w:r w:rsidRPr="004A5609">
        <w:t xml:space="preserve">to </w:t>
      </w:r>
      <w:r>
        <w:t>UE-2</w:t>
      </w:r>
      <w:r w:rsidRPr="004A5609">
        <w:t xml:space="preserve">, it may be </w:t>
      </w:r>
      <w:r>
        <w:t xml:space="preserve">needed </w:t>
      </w:r>
      <w:r w:rsidRPr="004A5609">
        <w:t xml:space="preserve">that the media presentation on the two UEs is synchronized </w:t>
      </w:r>
      <w:r>
        <w:t>for</w:t>
      </w:r>
      <w:r w:rsidRPr="00C5779E">
        <w:t xml:space="preserve"> good user quality of experience</w:t>
      </w:r>
      <w:r w:rsidRPr="004A5609">
        <w:t>.</w:t>
      </w:r>
      <w:r>
        <w:rPr>
          <w:lang w:val="en-US"/>
        </w:rPr>
        <w:t xml:space="preserve"> </w:t>
      </w:r>
      <w:r w:rsidRPr="00515E10">
        <w:rPr>
          <w:lang w:val="en-US"/>
        </w:rPr>
        <w:t>In order to obtain synchronized playout with UE-2, UE-1 may include "suggestedPresentationOffset</w:t>
      </w:r>
      <w:r w:rsidR="001C2626">
        <w:rPr>
          <w:lang w:val="en-US"/>
        </w:rPr>
        <w:t>"</w:t>
      </w:r>
      <w:r w:rsidRPr="00515E10">
        <w:rPr>
          <w:lang w:val="en-US"/>
        </w:rPr>
        <w:t xml:space="preserve"> in the bookmark. "suggestedPresentationOffset</w:t>
      </w:r>
      <w:r w:rsidR="001C2626">
        <w:rPr>
          <w:lang w:val="en-US"/>
        </w:rPr>
        <w:t>"</w:t>
      </w:r>
      <w:r w:rsidRPr="00515E10">
        <w:rPr>
          <w:lang w:val="en-US"/>
        </w:rPr>
        <w:t xml:space="preserve"> specifies an offset i</w:t>
      </w:r>
      <w:r>
        <w:rPr>
          <w:lang w:val="en-US"/>
        </w:rPr>
        <w:t>n time from the bookmark created</w:t>
      </w:r>
      <w:r w:rsidRPr="00515E10">
        <w:rPr>
          <w:lang w:val="en-US"/>
        </w:rPr>
        <w:t xml:space="preserve"> time to the book</w:t>
      </w:r>
      <w:r>
        <w:rPr>
          <w:lang w:val="en-US"/>
        </w:rPr>
        <w:t>mark presentation time at UE1.</w:t>
      </w:r>
    </w:p>
    <w:p w14:paraId="759B36C6" w14:textId="77777777" w:rsidR="00E9686F" w:rsidRDefault="00E9686F" w:rsidP="00E9686F">
      <w:pPr>
        <w:pStyle w:val="B1"/>
        <w:rPr>
          <w:lang w:val="en-US"/>
        </w:rPr>
      </w:pPr>
      <w:r>
        <w:rPr>
          <w:lang w:val="en-US"/>
        </w:rPr>
        <w:t>13.-16.</w:t>
      </w:r>
      <w:r w:rsidR="001C2626">
        <w:rPr>
          <w:lang w:val="en-US"/>
        </w:rPr>
        <w:tab/>
      </w:r>
      <w:r>
        <w:rPr>
          <w:lang w:val="en-US"/>
        </w:rPr>
        <w:t>SIP MESSAGE request (UE-1 to UE-2)</w:t>
      </w:r>
    </w:p>
    <w:p w14:paraId="5E912EA2" w14:textId="77777777" w:rsidR="00E9686F" w:rsidRDefault="00E9686F" w:rsidP="00E9686F">
      <w:pPr>
        <w:pStyle w:val="B1"/>
        <w:ind w:left="1136"/>
        <w:rPr>
          <w:lang w:val="en-US"/>
        </w:rPr>
      </w:pPr>
      <w:r>
        <w:rPr>
          <w:lang w:val="en-US"/>
        </w:rPr>
        <w:t>Based on the received SIP REFER request, the UE-1 generates a SIP MESSAGE request.</w:t>
      </w:r>
    </w:p>
    <w:p w14:paraId="02B6DB7D" w14:textId="77777777" w:rsidR="00E9686F" w:rsidRPr="002C4747" w:rsidRDefault="00E9686F" w:rsidP="00E9686F">
      <w:pPr>
        <w:ind w:left="852"/>
        <w:rPr>
          <w:color w:val="000000"/>
          <w:lang w:eastAsia="ko-KR"/>
        </w:rPr>
      </w:pPr>
      <w:r>
        <w:t>The body of the MESSAGE request shall include the bookmark as defined in Annex J.</w:t>
      </w:r>
    </w:p>
    <w:p w14:paraId="3C0F0DB2" w14:textId="77777777" w:rsidR="00E9686F" w:rsidRDefault="00E9686F" w:rsidP="00E9686F">
      <w:pPr>
        <w:spacing w:after="120"/>
        <w:ind w:left="852"/>
        <w:rPr>
          <w:lang w:val="en-US" w:eastAsia="zh-CN"/>
        </w:rPr>
      </w:pPr>
      <w:r>
        <w:rPr>
          <w:lang w:val="en-US" w:eastAsia="zh-CN"/>
        </w:rPr>
        <w:t>I</w:t>
      </w:r>
      <w:r w:rsidRPr="00ED6417">
        <w:rPr>
          <w:rFonts w:hint="eastAsia"/>
          <w:lang w:val="en-US" w:eastAsia="zh-CN"/>
        </w:rPr>
        <w:t>f step 3 is carried out</w:t>
      </w:r>
      <w:r>
        <w:rPr>
          <w:lang w:val="en-US" w:eastAsia="zh-CN"/>
        </w:rPr>
        <w:t>, t</w:t>
      </w:r>
      <w:r w:rsidRPr="00ED6417">
        <w:rPr>
          <w:rFonts w:hint="eastAsia"/>
          <w:lang w:val="en-US" w:eastAsia="zh-CN"/>
        </w:rPr>
        <w:t xml:space="preserve">he </w:t>
      </w:r>
      <w:r>
        <w:rPr>
          <w:lang w:val="en-US" w:eastAsia="zh-CN"/>
        </w:rPr>
        <w:t>bookmark</w:t>
      </w:r>
      <w:r w:rsidRPr="00ED6417">
        <w:rPr>
          <w:rFonts w:hint="eastAsia"/>
          <w:lang w:val="en-US" w:eastAsia="zh-CN"/>
        </w:rPr>
        <w:t xml:space="preserve"> may be not present</w:t>
      </w:r>
      <w:r>
        <w:rPr>
          <w:lang w:val="en-US" w:eastAsia="zh-CN"/>
        </w:rPr>
        <w:t>. In this case, an identifier of the stored bookmark is included.</w:t>
      </w:r>
      <w:r w:rsidRPr="00ED6417">
        <w:rPr>
          <w:rFonts w:hint="eastAsia"/>
          <w:lang w:val="en-US" w:eastAsia="zh-CN"/>
        </w:rPr>
        <w:t xml:space="preserve"> </w:t>
      </w:r>
    </w:p>
    <w:p w14:paraId="288D43DA" w14:textId="77777777" w:rsidR="00E9686F" w:rsidRDefault="00E9686F" w:rsidP="00E9686F">
      <w:pPr>
        <w:spacing w:after="120"/>
        <w:ind w:left="284"/>
        <w:rPr>
          <w:lang w:val="en-US" w:eastAsia="zh-CN"/>
        </w:rPr>
      </w:pPr>
      <w:r>
        <w:rPr>
          <w:lang w:val="en-US" w:eastAsia="zh-CN"/>
        </w:rPr>
        <w:t>17.-20.</w:t>
      </w:r>
      <w:r w:rsidR="001C2626">
        <w:rPr>
          <w:lang w:val="en-US" w:eastAsia="zh-CN"/>
        </w:rPr>
        <w:tab/>
      </w:r>
      <w:r>
        <w:rPr>
          <w:lang w:val="en-US" w:eastAsia="zh-CN"/>
        </w:rPr>
        <w:t>SIP (200) OK response to SIP MESSAGE request (UE-2 to UE-1)</w:t>
      </w:r>
    </w:p>
    <w:p w14:paraId="4E70D909" w14:textId="77777777" w:rsidR="00FE3D5B" w:rsidRDefault="00E9686F" w:rsidP="00E9686F">
      <w:pPr>
        <w:pStyle w:val="B1"/>
        <w:rPr>
          <w:lang w:val="en-US"/>
        </w:rPr>
      </w:pPr>
      <w:r>
        <w:rPr>
          <w:lang w:val="en-US" w:eastAsia="zh-CN"/>
        </w:rPr>
        <w:t>21.</w:t>
      </w:r>
      <w:r>
        <w:rPr>
          <w:lang w:val="en-US" w:eastAsia="zh-CN"/>
        </w:rPr>
        <w:tab/>
      </w:r>
      <w:r w:rsidRPr="00ED6417">
        <w:rPr>
          <w:lang w:val="en-US"/>
        </w:rPr>
        <w:t>PSS session initiation using the book</w:t>
      </w:r>
      <w:r>
        <w:rPr>
          <w:lang w:val="en-US"/>
        </w:rPr>
        <w:t>mark according to clause 12.2.2. The timestamp information in the bookmark may be ignored in case of live session initiation.</w:t>
      </w:r>
    </w:p>
    <w:p w14:paraId="5A431C1D" w14:textId="77777777" w:rsidR="00E9686F" w:rsidRPr="00ED6417" w:rsidRDefault="00FE3D5B" w:rsidP="00FE3D5B">
      <w:pPr>
        <w:pStyle w:val="NO"/>
        <w:rPr>
          <w:lang w:val="en-US"/>
        </w:rPr>
      </w:pPr>
      <w:r>
        <w:rPr>
          <w:lang w:val="en-US"/>
        </w:rPr>
        <w:t xml:space="preserve">NOTE: </w:t>
      </w:r>
      <w:r w:rsidRPr="00E8767F">
        <w:rPr>
          <w:lang w:val="en-US"/>
        </w:rPr>
        <w:t>In order to obtain synchronized media playout with UE-1</w:t>
      </w:r>
      <w:r>
        <w:rPr>
          <w:lang w:val="en-US"/>
        </w:rPr>
        <w:t>, when the media session is replicated on UE-2</w:t>
      </w:r>
      <w:r w:rsidRPr="00E8767F">
        <w:rPr>
          <w:lang w:val="en-US"/>
        </w:rPr>
        <w:t xml:space="preserve">, at time </w:t>
      </w:r>
      <w:r w:rsidRPr="001B2213">
        <w:rPr>
          <w:i/>
          <w:lang w:val="en-US"/>
        </w:rPr>
        <w:t xml:space="preserve">T </w:t>
      </w:r>
      <w:r w:rsidRPr="00E8767F">
        <w:rPr>
          <w:lang w:val="en-US"/>
        </w:rPr>
        <w:t xml:space="preserve">(in </w:t>
      </w:r>
      <w:r>
        <w:rPr>
          <w:lang w:val="en-US"/>
        </w:rPr>
        <w:t xml:space="preserve">the </w:t>
      </w:r>
      <w:r w:rsidRPr="00E8767F">
        <w:rPr>
          <w:lang w:val="en-US"/>
        </w:rPr>
        <w:t xml:space="preserve">wall-clock time), UE-2 may present the media unit with an offset equal to </w:t>
      </w:r>
      <w:r>
        <w:rPr>
          <w:i/>
          <w:lang w:val="en-US"/>
        </w:rPr>
        <w:t>T – bookmarkcreated</w:t>
      </w:r>
      <w:r w:rsidRPr="00C944F5">
        <w:rPr>
          <w:i/>
          <w:lang w:val="en-US"/>
        </w:rPr>
        <w:t xml:space="preserve"> time + bookmark offset - suggestedPresentationOffset</w:t>
      </w:r>
      <w:r w:rsidRPr="00E8767F">
        <w:rPr>
          <w:lang w:val="en-US"/>
        </w:rPr>
        <w:t xml:space="preserve"> from the beginning of the program.</w:t>
      </w:r>
    </w:p>
    <w:p w14:paraId="5B9A6950" w14:textId="77777777" w:rsidR="00E9686F" w:rsidRDefault="00E9686F" w:rsidP="00E9686F">
      <w:pPr>
        <w:pStyle w:val="B1"/>
        <w:rPr>
          <w:lang w:val="en-US" w:eastAsia="zh-CN"/>
        </w:rPr>
      </w:pPr>
      <w:r>
        <w:rPr>
          <w:lang w:val="en-US"/>
        </w:rPr>
        <w:t>22.-23.</w:t>
      </w:r>
      <w:r w:rsidR="001C2626">
        <w:rPr>
          <w:lang w:val="en-US"/>
        </w:rPr>
        <w:tab/>
      </w:r>
      <w:r>
        <w:rPr>
          <w:lang w:val="en-US"/>
        </w:rPr>
        <w:t>UE-2</w:t>
      </w:r>
      <w:r w:rsidRPr="00ED6417">
        <w:rPr>
          <w:lang w:val="en-US"/>
        </w:rPr>
        <w:t xml:space="preserve"> is in a IMS controlled PSS session with PSS server</w:t>
      </w:r>
      <w:r>
        <w:rPr>
          <w:lang w:val="en-US" w:eastAsia="zh-CN"/>
        </w:rPr>
        <w:t xml:space="preserve"> </w:t>
      </w:r>
      <w:r w:rsidRPr="00ED6417">
        <w:rPr>
          <w:rFonts w:hint="eastAsia"/>
          <w:lang w:val="en-US" w:eastAsia="zh-CN"/>
        </w:rPr>
        <w:t>receiv</w:t>
      </w:r>
      <w:r>
        <w:rPr>
          <w:lang w:val="en-US" w:eastAsia="zh-CN"/>
        </w:rPr>
        <w:t>ing</w:t>
      </w:r>
      <w:r w:rsidRPr="00ED6417">
        <w:rPr>
          <w:rFonts w:hint="eastAsia"/>
          <w:lang w:val="en-US" w:eastAsia="zh-CN"/>
        </w:rPr>
        <w:t xml:space="preserve"> </w:t>
      </w:r>
      <w:r>
        <w:rPr>
          <w:lang w:val="en-US" w:eastAsia="zh-CN"/>
        </w:rPr>
        <w:t xml:space="preserve">a </w:t>
      </w:r>
      <w:r w:rsidRPr="00ED6417">
        <w:rPr>
          <w:rFonts w:hint="eastAsia"/>
          <w:lang w:val="en-US" w:eastAsia="zh-CN"/>
        </w:rPr>
        <w:t>media stream.</w:t>
      </w:r>
    </w:p>
    <w:p w14:paraId="4DC707AA" w14:textId="77777777" w:rsidR="00E9686F" w:rsidRDefault="00E9686F" w:rsidP="00E9686F">
      <w:pPr>
        <w:pStyle w:val="B1"/>
        <w:rPr>
          <w:lang w:val="en-US" w:eastAsia="zh-CN"/>
        </w:rPr>
      </w:pPr>
      <w:r>
        <w:rPr>
          <w:lang w:val="en-US" w:eastAsia="zh-CN"/>
        </w:rPr>
        <w:t>24.-27.</w:t>
      </w:r>
      <w:r w:rsidR="001C2626">
        <w:rPr>
          <w:lang w:val="en-US" w:eastAsia="zh-CN"/>
        </w:rPr>
        <w:tab/>
      </w:r>
      <w:r>
        <w:rPr>
          <w:lang w:val="en-US" w:eastAsia="zh-CN"/>
        </w:rPr>
        <w:t>SIP NOTIFY request (UE-1 to UE-2)</w:t>
      </w:r>
    </w:p>
    <w:p w14:paraId="677DEA49" w14:textId="77777777" w:rsidR="00E9686F" w:rsidRDefault="001C2626" w:rsidP="00E9686F">
      <w:pPr>
        <w:pStyle w:val="B1"/>
        <w:rPr>
          <w:lang w:val="en-US" w:eastAsia="zh-CN"/>
        </w:rPr>
      </w:pPr>
      <w:r>
        <w:rPr>
          <w:lang w:val="en-US" w:eastAsia="zh-CN"/>
        </w:rPr>
        <w:tab/>
      </w:r>
      <w:r w:rsidR="00E9686F">
        <w:rPr>
          <w:lang w:val="en-US" w:eastAsia="zh-CN"/>
        </w:rPr>
        <w:t>The UE-1 informs the UE-2 that the action triggered by SIP REFER request was successfully completed.</w:t>
      </w:r>
    </w:p>
    <w:p w14:paraId="6491D114" w14:textId="77777777" w:rsidR="00E9686F" w:rsidRDefault="00E9686F" w:rsidP="00E9686F">
      <w:pPr>
        <w:pStyle w:val="B1"/>
        <w:rPr>
          <w:lang w:val="en-US" w:eastAsia="zh-CN"/>
        </w:rPr>
      </w:pPr>
      <w:r>
        <w:rPr>
          <w:lang w:val="en-US" w:eastAsia="zh-CN"/>
        </w:rPr>
        <w:t>28.-31.</w:t>
      </w:r>
      <w:r w:rsidR="001C2626">
        <w:rPr>
          <w:lang w:val="en-US" w:eastAsia="zh-CN"/>
        </w:rPr>
        <w:tab/>
      </w:r>
      <w:r>
        <w:rPr>
          <w:lang w:val="en-US" w:eastAsia="zh-CN"/>
        </w:rPr>
        <w:t>SIP 200 (OK) response to SIP NOTIFY request (UE-2 to UE-1)</w:t>
      </w:r>
    </w:p>
    <w:p w14:paraId="490ECEF2" w14:textId="77777777" w:rsidR="00E9686F" w:rsidRDefault="00E9686F" w:rsidP="00E9686F">
      <w:pPr>
        <w:pStyle w:val="B1"/>
        <w:ind w:left="854" w:hanging="570"/>
        <w:rPr>
          <w:lang w:val="en-US"/>
        </w:rPr>
      </w:pPr>
      <w:r>
        <w:rPr>
          <w:lang w:val="en-US" w:eastAsia="zh-CN"/>
        </w:rPr>
        <w:t>32.</w:t>
      </w:r>
      <w:r>
        <w:rPr>
          <w:lang w:val="en-US" w:eastAsia="zh-CN"/>
        </w:rPr>
        <w:tab/>
        <w:t xml:space="preserve">In case of session transfer, a </w:t>
      </w:r>
      <w:r w:rsidRPr="00ED6417">
        <w:rPr>
          <w:lang w:val="en-US"/>
        </w:rPr>
        <w:t>PSS session teard</w:t>
      </w:r>
      <w:r>
        <w:rPr>
          <w:lang w:val="en-US"/>
        </w:rPr>
        <w:t xml:space="preserve">own between UE-1 and PSS server according to clause 8.2.6.1.1 is executed. In case of session replication, no </w:t>
      </w:r>
      <w:r w:rsidRPr="00ED6417">
        <w:rPr>
          <w:lang w:val="en-US"/>
        </w:rPr>
        <w:t>PSS session teard</w:t>
      </w:r>
      <w:r>
        <w:rPr>
          <w:lang w:val="en-US"/>
        </w:rPr>
        <w:t>own between UE-1 and PSS server is executed. The streaming session between UE-1 and PSS server should be still ongoing.</w:t>
      </w:r>
    </w:p>
    <w:p w14:paraId="5825FC38" w14:textId="77777777" w:rsidR="003F1931" w:rsidRPr="00ED6417" w:rsidRDefault="003F1931" w:rsidP="003F1931">
      <w:pPr>
        <w:pStyle w:val="FP"/>
        <w:rPr>
          <w:lang w:val="en-US" w:eastAsia="zh-CN"/>
        </w:rPr>
      </w:pPr>
    </w:p>
    <w:p w14:paraId="4449D62C" w14:textId="77777777" w:rsidR="003F1931" w:rsidRPr="00EF7768" w:rsidRDefault="003F1931" w:rsidP="003F1931">
      <w:pPr>
        <w:pStyle w:val="Heading1"/>
        <w:rPr>
          <w:rFonts w:hint="eastAsia"/>
        </w:rPr>
      </w:pPr>
      <w:bookmarkStart w:id="293" w:name="_Toc517287230"/>
      <w:r>
        <w:t>17</w:t>
      </w:r>
      <w:r>
        <w:tab/>
      </w:r>
      <w:r w:rsidRPr="00EF7768">
        <w:rPr>
          <w:rFonts w:hint="eastAsia"/>
        </w:rPr>
        <w:t>Parental Control Service</w:t>
      </w:r>
      <w:bookmarkEnd w:id="293"/>
    </w:p>
    <w:p w14:paraId="5FAA2A0D" w14:textId="77777777" w:rsidR="003F1931" w:rsidRDefault="003F1931" w:rsidP="003F1931">
      <w:pPr>
        <w:rPr>
          <w:rFonts w:hint="eastAsia"/>
          <w:szCs w:val="22"/>
        </w:rPr>
      </w:pPr>
      <w:r>
        <w:rPr>
          <w:szCs w:val="22"/>
          <w:lang w:val="en"/>
        </w:rPr>
        <w:t xml:space="preserve">Parental </w:t>
      </w:r>
      <w:r>
        <w:rPr>
          <w:rFonts w:hint="eastAsia"/>
          <w:szCs w:val="22"/>
          <w:lang w:val="en"/>
        </w:rPr>
        <w:t>C</w:t>
      </w:r>
      <w:r w:rsidRPr="00910D0A">
        <w:rPr>
          <w:szCs w:val="22"/>
          <w:lang w:val="en"/>
        </w:rPr>
        <w:t>ontrol provide</w:t>
      </w:r>
      <w:r>
        <w:rPr>
          <w:rFonts w:hint="eastAsia"/>
          <w:szCs w:val="22"/>
          <w:lang w:val="en"/>
        </w:rPr>
        <w:t>s</w:t>
      </w:r>
      <w:r w:rsidRPr="00910D0A">
        <w:rPr>
          <w:szCs w:val="22"/>
          <w:lang w:val="en"/>
        </w:rPr>
        <w:t xml:space="preserve"> parents </w:t>
      </w:r>
      <w:r w:rsidRPr="00910D0A">
        <w:rPr>
          <w:rFonts w:hint="eastAsia"/>
          <w:szCs w:val="22"/>
          <w:lang w:val="en"/>
        </w:rPr>
        <w:t>the method</w:t>
      </w:r>
      <w:r w:rsidRPr="00910D0A">
        <w:rPr>
          <w:szCs w:val="22"/>
          <w:lang w:val="en"/>
        </w:rPr>
        <w:t xml:space="preserve"> to help protect their children and set restrictions while </w:t>
      </w:r>
      <w:r w:rsidRPr="00910D0A">
        <w:rPr>
          <w:rFonts w:hint="eastAsia"/>
          <w:szCs w:val="22"/>
          <w:lang w:val="en"/>
        </w:rPr>
        <w:t xml:space="preserve">consuming PSS/MBMS user </w:t>
      </w:r>
      <w:r w:rsidRPr="00910D0A">
        <w:rPr>
          <w:szCs w:val="22"/>
          <w:lang w:val="en"/>
        </w:rPr>
        <w:t>services.</w:t>
      </w:r>
      <w:r w:rsidRPr="00910D0A">
        <w:rPr>
          <w:rFonts w:hint="eastAsia"/>
          <w:szCs w:val="22"/>
        </w:rPr>
        <w:t xml:space="preserve"> </w:t>
      </w:r>
      <w:r>
        <w:rPr>
          <w:rFonts w:hint="eastAsia"/>
          <w:szCs w:val="22"/>
        </w:rPr>
        <w:t>During PSS/MBMS Session initialization, Preven</w:t>
      </w:r>
      <w:r w:rsidRPr="00AE39CA">
        <w:rPr>
          <w:rFonts w:hint="eastAsia"/>
          <w:szCs w:val="22"/>
        </w:rPr>
        <w:t xml:space="preserve">tive </w:t>
      </w:r>
      <w:r>
        <w:rPr>
          <w:rFonts w:hint="eastAsia"/>
          <w:szCs w:val="22"/>
        </w:rPr>
        <w:t xml:space="preserve">Parental Control is </w:t>
      </w:r>
      <w:r>
        <w:rPr>
          <w:szCs w:val="22"/>
        </w:rPr>
        <w:t>executed</w:t>
      </w:r>
      <w:r>
        <w:rPr>
          <w:rFonts w:hint="eastAsia"/>
          <w:szCs w:val="22"/>
        </w:rPr>
        <w:t xml:space="preserve"> either based on the user</w:t>
      </w:r>
      <w:r w:rsidR="001C2626">
        <w:rPr>
          <w:szCs w:val="22"/>
        </w:rPr>
        <w:t>'</w:t>
      </w:r>
      <w:r>
        <w:rPr>
          <w:rFonts w:hint="eastAsia"/>
          <w:szCs w:val="22"/>
        </w:rPr>
        <w:t>s (child</w:t>
      </w:r>
      <w:r w:rsidR="001C2626">
        <w:rPr>
          <w:szCs w:val="22"/>
        </w:rPr>
        <w:t>'</w:t>
      </w:r>
      <w:r>
        <w:rPr>
          <w:rFonts w:hint="eastAsia"/>
          <w:szCs w:val="22"/>
        </w:rPr>
        <w:t xml:space="preserve">s) profile and the minimum allowed age for the content, as specified in section </w:t>
      </w:r>
      <w:r>
        <w:rPr>
          <w:szCs w:val="22"/>
        </w:rPr>
        <w:t>17</w:t>
      </w:r>
      <w:r>
        <w:rPr>
          <w:rFonts w:hint="eastAsia"/>
          <w:szCs w:val="22"/>
        </w:rPr>
        <w:t xml:space="preserve">.1. The parents can also </w:t>
      </w:r>
      <w:r>
        <w:rPr>
          <w:szCs w:val="22"/>
        </w:rPr>
        <w:t>temporarily</w:t>
      </w:r>
      <w:r>
        <w:rPr>
          <w:rFonts w:hint="eastAsia"/>
          <w:szCs w:val="22"/>
        </w:rPr>
        <w:t xml:space="preserve"> block or allow a program for his/her child, as specified in section </w:t>
      </w:r>
      <w:r>
        <w:rPr>
          <w:szCs w:val="22"/>
        </w:rPr>
        <w:t>17</w:t>
      </w:r>
      <w:r>
        <w:rPr>
          <w:rFonts w:hint="eastAsia"/>
          <w:szCs w:val="22"/>
        </w:rPr>
        <w:t>.2, referred as Interactive Parental Control.</w:t>
      </w:r>
    </w:p>
    <w:p w14:paraId="1E1C2D49" w14:textId="77777777" w:rsidR="003F1931" w:rsidRDefault="003F1931" w:rsidP="003F1931">
      <w:pPr>
        <w:rPr>
          <w:rFonts w:hint="eastAsia"/>
          <w:szCs w:val="22"/>
        </w:rPr>
      </w:pPr>
      <w:r>
        <w:rPr>
          <w:rFonts w:hint="eastAsia"/>
          <w:szCs w:val="22"/>
        </w:rPr>
        <w:t>The user</w:t>
      </w:r>
      <w:r w:rsidR="001C2626">
        <w:rPr>
          <w:szCs w:val="22"/>
        </w:rPr>
        <w:t>'</w:t>
      </w:r>
      <w:r>
        <w:rPr>
          <w:rFonts w:hint="eastAsia"/>
          <w:szCs w:val="22"/>
        </w:rPr>
        <w:t>s profile contains the user</w:t>
      </w:r>
      <w:r w:rsidR="001C2626">
        <w:rPr>
          <w:szCs w:val="22"/>
        </w:rPr>
        <w:t>'</w:t>
      </w:r>
      <w:r>
        <w:rPr>
          <w:rFonts w:hint="eastAsia"/>
          <w:szCs w:val="22"/>
        </w:rPr>
        <w:t>s age and the parents</w:t>
      </w:r>
      <w:r w:rsidR="001C2626">
        <w:rPr>
          <w:szCs w:val="22"/>
        </w:rPr>
        <w:t>'</w:t>
      </w:r>
      <w:r>
        <w:rPr>
          <w:rFonts w:hint="eastAsia"/>
          <w:szCs w:val="22"/>
        </w:rPr>
        <w:t xml:space="preserve"> parental control policy. </w:t>
      </w:r>
      <w:r>
        <w:rPr>
          <w:szCs w:val="22"/>
        </w:rPr>
        <w:t>T</w:t>
      </w:r>
      <w:r>
        <w:rPr>
          <w:rFonts w:hint="eastAsia"/>
          <w:szCs w:val="22"/>
        </w:rPr>
        <w:t xml:space="preserve">he parental control policy includes allowed program list and forbidden program list. The minimum allowed age for the content is the minimum age of the user who is allowed to watch the said content. </w:t>
      </w:r>
      <w:r>
        <w:rPr>
          <w:szCs w:val="22"/>
        </w:rPr>
        <w:t>T</w:t>
      </w:r>
      <w:r>
        <w:rPr>
          <w:rFonts w:hint="eastAsia"/>
          <w:szCs w:val="22"/>
        </w:rPr>
        <w:t xml:space="preserve">he minimum allowed age is signalled in the service selection information by various content rating </w:t>
      </w:r>
      <w:r>
        <w:rPr>
          <w:szCs w:val="22"/>
        </w:rPr>
        <w:t>schemas</w:t>
      </w:r>
      <w:r>
        <w:rPr>
          <w:rFonts w:hint="eastAsia"/>
          <w:szCs w:val="22"/>
        </w:rPr>
        <w:t>.</w:t>
      </w:r>
    </w:p>
    <w:p w14:paraId="3A0206F6" w14:textId="77777777" w:rsidR="003F1931" w:rsidRPr="003F1931" w:rsidRDefault="003F1931" w:rsidP="003F1931">
      <w:pPr>
        <w:pStyle w:val="Heading2"/>
        <w:rPr>
          <w:rFonts w:eastAsia="SimSun" w:hint="eastAsia"/>
          <w:bCs/>
        </w:rPr>
      </w:pPr>
      <w:bookmarkStart w:id="294" w:name="_Toc517287231"/>
      <w:r w:rsidRPr="003F1931">
        <w:rPr>
          <w:rFonts w:eastAsia="SimSun"/>
          <w:bCs/>
        </w:rPr>
        <w:t>17</w:t>
      </w:r>
      <w:r w:rsidRPr="003F1931">
        <w:rPr>
          <w:rFonts w:eastAsia="SimSun" w:hint="eastAsia"/>
          <w:bCs/>
        </w:rPr>
        <w:t>.1</w:t>
      </w:r>
      <w:r w:rsidRPr="003F1931">
        <w:rPr>
          <w:rFonts w:eastAsia="SimSun"/>
          <w:bCs/>
        </w:rPr>
        <w:tab/>
      </w:r>
      <w:r w:rsidRPr="003F1931">
        <w:rPr>
          <w:rFonts w:eastAsia="SimSun" w:hint="eastAsia"/>
          <w:bCs/>
        </w:rPr>
        <w:t>Preventive Parental Control</w:t>
      </w:r>
      <w:bookmarkEnd w:id="294"/>
    </w:p>
    <w:p w14:paraId="7AD1E31B" w14:textId="77777777" w:rsidR="003F1931" w:rsidRPr="00EF7768" w:rsidRDefault="003F1931" w:rsidP="003F1931">
      <w:pPr>
        <w:pStyle w:val="Heading3"/>
        <w:rPr>
          <w:rFonts w:hint="eastAsia"/>
          <w:lang w:eastAsia="ja-JP"/>
        </w:rPr>
      </w:pPr>
      <w:bookmarkStart w:id="295" w:name="_Toc517287232"/>
      <w:r>
        <w:rPr>
          <w:lang w:eastAsia="ja-JP"/>
        </w:rPr>
        <w:t>17</w:t>
      </w:r>
      <w:r>
        <w:rPr>
          <w:rFonts w:hint="eastAsia"/>
          <w:lang w:eastAsia="ja-JP"/>
        </w:rPr>
        <w:t>.</w:t>
      </w:r>
      <w:r>
        <w:rPr>
          <w:rFonts w:hint="eastAsia"/>
          <w:lang w:eastAsia="zh-CN"/>
        </w:rPr>
        <w:t>1</w:t>
      </w:r>
      <w:r w:rsidRPr="00EF7768">
        <w:rPr>
          <w:rFonts w:hint="eastAsia"/>
          <w:lang w:eastAsia="ja-JP"/>
        </w:rPr>
        <w:t>.1</w:t>
      </w:r>
      <w:r>
        <w:rPr>
          <w:lang w:eastAsia="ja-JP"/>
        </w:rPr>
        <w:tab/>
      </w:r>
      <w:r w:rsidRPr="00EF7768">
        <w:rPr>
          <w:rFonts w:hint="eastAsia"/>
          <w:lang w:eastAsia="ja-JP"/>
        </w:rPr>
        <w:t>P</w:t>
      </w:r>
      <w:r w:rsidRPr="00EF7768">
        <w:rPr>
          <w:lang w:eastAsia="ja-JP"/>
        </w:rPr>
        <w:t>a</w:t>
      </w:r>
      <w:r w:rsidRPr="00EF7768">
        <w:rPr>
          <w:rFonts w:hint="eastAsia"/>
          <w:lang w:eastAsia="ja-JP"/>
        </w:rPr>
        <w:t>rental Control during PSS Session initialization</w:t>
      </w:r>
      <w:bookmarkEnd w:id="295"/>
    </w:p>
    <w:p w14:paraId="6102778C" w14:textId="77777777" w:rsidR="003F1931" w:rsidRPr="003F1931" w:rsidRDefault="003F1931" w:rsidP="003F1931">
      <w:pPr>
        <w:pStyle w:val="Heading4"/>
        <w:rPr>
          <w:rFonts w:hint="eastAsia"/>
          <w:bCs/>
        </w:rPr>
      </w:pPr>
      <w:bookmarkStart w:id="296" w:name="_Toc517287233"/>
      <w:r w:rsidRPr="003F1931">
        <w:rPr>
          <w:bCs/>
        </w:rPr>
        <w:t>17</w:t>
      </w:r>
      <w:r w:rsidRPr="003F1931">
        <w:rPr>
          <w:rFonts w:hint="eastAsia"/>
          <w:bCs/>
        </w:rPr>
        <w:t>.1.1.1</w:t>
      </w:r>
      <w:r w:rsidRPr="003F1931">
        <w:rPr>
          <w:bCs/>
        </w:rPr>
        <w:tab/>
      </w:r>
      <w:r w:rsidRPr="003F1931">
        <w:rPr>
          <w:rFonts w:hint="eastAsia"/>
          <w:bCs/>
        </w:rPr>
        <w:t>Procedure at UE</w:t>
      </w:r>
      <w:bookmarkEnd w:id="296"/>
    </w:p>
    <w:p w14:paraId="36B10FB3" w14:textId="77777777" w:rsidR="003F1931" w:rsidRPr="00EF7768" w:rsidRDefault="003F1931" w:rsidP="003F1931">
      <w:pPr>
        <w:rPr>
          <w:rFonts w:hint="eastAsia"/>
          <w:szCs w:val="22"/>
          <w:lang w:val="en"/>
        </w:rPr>
      </w:pPr>
      <w:r>
        <w:rPr>
          <w:rFonts w:hint="eastAsia"/>
          <w:lang w:val="en-US"/>
        </w:rPr>
        <w:t>T</w:t>
      </w:r>
      <w:r w:rsidRPr="00EF7768">
        <w:rPr>
          <w:rFonts w:hint="eastAsia"/>
          <w:szCs w:val="22"/>
          <w:lang w:val="en"/>
        </w:rPr>
        <w:t xml:space="preserve">he UE </w:t>
      </w:r>
      <w:r>
        <w:rPr>
          <w:rFonts w:hint="eastAsia"/>
          <w:szCs w:val="22"/>
          <w:lang w:val="en"/>
        </w:rPr>
        <w:t>SHALL</w:t>
      </w:r>
      <w:r w:rsidRPr="00EF7768">
        <w:rPr>
          <w:rFonts w:hint="eastAsia"/>
          <w:szCs w:val="22"/>
          <w:lang w:val="en"/>
        </w:rPr>
        <w:t xml:space="preserve"> support the procedure specified in s</w:t>
      </w:r>
      <w:r>
        <w:rPr>
          <w:szCs w:val="22"/>
          <w:lang w:val="en"/>
        </w:rPr>
        <w:t>ub-clause</w:t>
      </w:r>
      <w:r w:rsidRPr="00EF7768">
        <w:rPr>
          <w:rFonts w:hint="eastAsia"/>
          <w:szCs w:val="22"/>
          <w:lang w:val="en"/>
        </w:rPr>
        <w:t xml:space="preserve"> 8.2.3.2.</w:t>
      </w:r>
    </w:p>
    <w:p w14:paraId="41B417B3" w14:textId="77777777" w:rsidR="003F1931" w:rsidRPr="00EF7768" w:rsidRDefault="003F1931" w:rsidP="003F1931">
      <w:pPr>
        <w:rPr>
          <w:rFonts w:hint="eastAsia"/>
          <w:szCs w:val="22"/>
          <w:lang w:val="en"/>
        </w:rPr>
      </w:pPr>
      <w:r w:rsidRPr="00EF7768">
        <w:rPr>
          <w:rFonts w:hint="eastAsia"/>
          <w:szCs w:val="22"/>
          <w:lang w:val="en"/>
        </w:rPr>
        <w:t>Upon receiving a 403 response from SCF, the UE may issue an SIP request to get the program allowed by his/her parents, as specified in s</w:t>
      </w:r>
      <w:r>
        <w:rPr>
          <w:szCs w:val="22"/>
          <w:lang w:val="en"/>
        </w:rPr>
        <w:t>ub-clause</w:t>
      </w:r>
      <w:r w:rsidRPr="00EF7768">
        <w:rPr>
          <w:rFonts w:hint="eastAsia"/>
          <w:szCs w:val="22"/>
          <w:lang w:val="en"/>
        </w:rPr>
        <w:t xml:space="preserve"> </w:t>
      </w:r>
      <w:r>
        <w:rPr>
          <w:szCs w:val="22"/>
          <w:lang w:val="en"/>
        </w:rPr>
        <w:t>17</w:t>
      </w:r>
      <w:r w:rsidRPr="00EF7768">
        <w:rPr>
          <w:rFonts w:hint="eastAsia"/>
          <w:szCs w:val="22"/>
          <w:lang w:val="en"/>
        </w:rPr>
        <w:t>.2.2.</w:t>
      </w:r>
    </w:p>
    <w:p w14:paraId="34FE076B" w14:textId="77777777" w:rsidR="003F1931" w:rsidRPr="003F1931" w:rsidRDefault="003F1931" w:rsidP="003F1931">
      <w:pPr>
        <w:pStyle w:val="Heading4"/>
        <w:rPr>
          <w:rFonts w:hint="eastAsia"/>
          <w:bCs/>
        </w:rPr>
      </w:pPr>
      <w:bookmarkStart w:id="297" w:name="_Toc517287234"/>
      <w:r w:rsidRPr="003F1931">
        <w:rPr>
          <w:bCs/>
        </w:rPr>
        <w:lastRenderedPageBreak/>
        <w:t>17</w:t>
      </w:r>
      <w:r w:rsidRPr="003F1931">
        <w:rPr>
          <w:rFonts w:hint="eastAsia"/>
          <w:bCs/>
        </w:rPr>
        <w:t>.1.1.2</w:t>
      </w:r>
      <w:r w:rsidRPr="003F1931">
        <w:rPr>
          <w:bCs/>
        </w:rPr>
        <w:tab/>
      </w:r>
      <w:r w:rsidRPr="003F1931">
        <w:rPr>
          <w:rFonts w:hint="eastAsia"/>
          <w:bCs/>
        </w:rPr>
        <w:t>Procedure at SCF</w:t>
      </w:r>
      <w:bookmarkEnd w:id="297"/>
    </w:p>
    <w:p w14:paraId="106F6219" w14:textId="77777777" w:rsidR="003F1931" w:rsidRPr="00EF7768" w:rsidRDefault="003F1931" w:rsidP="003F1931">
      <w:pPr>
        <w:rPr>
          <w:lang w:eastAsia="ja-JP"/>
        </w:rPr>
      </w:pPr>
      <w:r w:rsidRPr="00EF7768">
        <w:rPr>
          <w:rFonts w:hint="eastAsia"/>
          <w:lang w:eastAsia="ja-JP"/>
        </w:rPr>
        <w:t xml:space="preserve">The SCF </w:t>
      </w:r>
      <w:r>
        <w:rPr>
          <w:rFonts w:hint="eastAsia"/>
          <w:lang w:eastAsia="ja-JP"/>
        </w:rPr>
        <w:t>SHALL</w:t>
      </w:r>
      <w:r w:rsidRPr="00EF7768">
        <w:rPr>
          <w:rFonts w:hint="eastAsia"/>
          <w:lang w:eastAsia="ja-JP"/>
        </w:rPr>
        <w:t xml:space="preserve"> support the procedure specified in s</w:t>
      </w:r>
      <w:r>
        <w:rPr>
          <w:lang w:eastAsia="ja-JP"/>
        </w:rPr>
        <w:t>ub-clause</w:t>
      </w:r>
      <w:r w:rsidRPr="00EF7768">
        <w:rPr>
          <w:rFonts w:hint="eastAsia"/>
          <w:lang w:eastAsia="ja-JP"/>
        </w:rPr>
        <w:t xml:space="preserve"> 8.2.3.4, with the following </w:t>
      </w:r>
      <w:r w:rsidRPr="00EF7768">
        <w:rPr>
          <w:lang w:eastAsia="ja-JP"/>
        </w:rPr>
        <w:t>addition</w:t>
      </w:r>
      <w:r>
        <w:rPr>
          <w:rFonts w:hint="eastAsia"/>
        </w:rPr>
        <w:t>s</w:t>
      </w:r>
      <w:r w:rsidRPr="00EF7768">
        <w:rPr>
          <w:lang w:eastAsia="ja-JP"/>
        </w:rPr>
        <w:t>:</w:t>
      </w:r>
    </w:p>
    <w:p w14:paraId="1C1324D6" w14:textId="77777777" w:rsidR="003F1931" w:rsidRPr="00EF7768" w:rsidRDefault="003F1931" w:rsidP="003F1931">
      <w:pPr>
        <w:rPr>
          <w:rFonts w:hint="eastAsia"/>
          <w:lang w:eastAsia="ja-JP"/>
        </w:rPr>
      </w:pPr>
      <w:r w:rsidRPr="00EF7768">
        <w:rPr>
          <w:lang w:eastAsia="ja-JP"/>
        </w:rPr>
        <w:t>A</w:t>
      </w:r>
      <w:r w:rsidRPr="00EF7768">
        <w:rPr>
          <w:rFonts w:hint="eastAsia"/>
          <w:lang w:eastAsia="ja-JP"/>
        </w:rPr>
        <w:t xml:space="preserve">fter </w:t>
      </w:r>
      <w:r w:rsidRPr="00EF7768">
        <w:rPr>
          <w:lang w:eastAsia="ja-JP"/>
        </w:rPr>
        <w:t>check</w:t>
      </w:r>
      <w:r>
        <w:rPr>
          <w:rFonts w:hint="eastAsia"/>
        </w:rPr>
        <w:t>ing</w:t>
      </w:r>
      <w:r w:rsidRPr="00EF7768">
        <w:rPr>
          <w:rFonts w:hint="eastAsia"/>
          <w:lang w:eastAsia="ja-JP"/>
        </w:rPr>
        <w:t xml:space="preserve"> the </w:t>
      </w:r>
      <w:r>
        <w:rPr>
          <w:rFonts w:hint="eastAsia"/>
        </w:rPr>
        <w:t xml:space="preserve">rights </w:t>
      </w:r>
      <w:r w:rsidRPr="00EF7768">
        <w:rPr>
          <w:lang w:eastAsia="ja-JP"/>
        </w:rPr>
        <w:t>of the requested PSS service</w:t>
      </w:r>
      <w:r w:rsidRPr="00EF7768">
        <w:rPr>
          <w:rFonts w:hint="eastAsia"/>
          <w:lang w:eastAsia="ja-JP"/>
        </w:rPr>
        <w:t xml:space="preserve">, the SCF shall further check the parental control </w:t>
      </w:r>
      <w:r>
        <w:rPr>
          <w:rFonts w:hint="eastAsia"/>
        </w:rPr>
        <w:t>information of the requester</w:t>
      </w:r>
      <w:r w:rsidRPr="00EF7768">
        <w:rPr>
          <w:rFonts w:hint="eastAsia"/>
          <w:lang w:eastAsia="ja-JP"/>
        </w:rPr>
        <w:t>, by comparing the user</w:t>
      </w:r>
      <w:r w:rsidR="001C2626">
        <w:rPr>
          <w:lang w:eastAsia="ja-JP"/>
        </w:rPr>
        <w:t>'</w:t>
      </w:r>
      <w:r w:rsidRPr="00EF7768">
        <w:rPr>
          <w:rFonts w:hint="eastAsia"/>
          <w:lang w:eastAsia="ja-JP"/>
        </w:rPr>
        <w:t xml:space="preserve">s profile and the </w:t>
      </w:r>
      <w:r>
        <w:rPr>
          <w:rFonts w:hint="eastAsia"/>
        </w:rPr>
        <w:t>minimum allowed age</w:t>
      </w:r>
      <w:r w:rsidRPr="00EF7768">
        <w:rPr>
          <w:rFonts w:hint="eastAsia"/>
          <w:lang w:eastAsia="ja-JP"/>
        </w:rPr>
        <w:t xml:space="preserve"> of the request program:</w:t>
      </w:r>
    </w:p>
    <w:p w14:paraId="2578F1B9" w14:textId="77777777" w:rsidR="003F1931" w:rsidRPr="00EF7768" w:rsidRDefault="004F428D" w:rsidP="004F428D">
      <w:pPr>
        <w:pStyle w:val="B1"/>
        <w:rPr>
          <w:rFonts w:hint="eastAsia"/>
          <w:lang w:eastAsia="ja-JP"/>
        </w:rPr>
      </w:pPr>
      <w:bookmarkStart w:id="298" w:name="OLE_LINK18"/>
      <w:bookmarkStart w:id="299" w:name="OLE_LINK19"/>
      <w:r>
        <w:rPr>
          <w:lang w:eastAsia="ja-JP"/>
        </w:rPr>
        <w:t>-</w:t>
      </w:r>
      <w:r>
        <w:rPr>
          <w:lang w:eastAsia="ja-JP"/>
        </w:rPr>
        <w:tab/>
      </w:r>
      <w:r w:rsidR="003F1931" w:rsidRPr="00EF7768">
        <w:rPr>
          <w:lang w:eastAsia="ja-JP"/>
        </w:rPr>
        <w:t>I</w:t>
      </w:r>
      <w:r w:rsidR="003F1931" w:rsidRPr="00EF7768">
        <w:rPr>
          <w:rFonts w:hint="eastAsia"/>
          <w:lang w:eastAsia="ja-JP"/>
        </w:rPr>
        <w:t xml:space="preserve">f the </w:t>
      </w:r>
      <w:r w:rsidR="003F1931">
        <w:rPr>
          <w:rFonts w:hint="eastAsia"/>
          <w:lang w:eastAsia="ja-JP"/>
        </w:rPr>
        <w:t>minimum allowed age</w:t>
      </w:r>
      <w:r w:rsidR="003F1931" w:rsidRPr="00EF7768">
        <w:rPr>
          <w:rFonts w:hint="eastAsia"/>
          <w:lang w:eastAsia="ja-JP"/>
        </w:rPr>
        <w:t xml:space="preserve"> is lower </w:t>
      </w:r>
      <w:r w:rsidR="003F1931">
        <w:rPr>
          <w:rFonts w:hint="eastAsia"/>
        </w:rPr>
        <w:t>or equal to</w:t>
      </w:r>
      <w:r w:rsidR="003F1931" w:rsidRPr="00EF7768">
        <w:rPr>
          <w:rFonts w:hint="eastAsia"/>
          <w:lang w:eastAsia="ja-JP"/>
        </w:rPr>
        <w:t xml:space="preserve"> the child</w:t>
      </w:r>
      <w:r w:rsidR="001C2626">
        <w:rPr>
          <w:lang w:eastAsia="ja-JP"/>
        </w:rPr>
        <w:t>'</w:t>
      </w:r>
      <w:r w:rsidR="003F1931" w:rsidRPr="00EF7768">
        <w:rPr>
          <w:rFonts w:hint="eastAsia"/>
          <w:lang w:eastAsia="ja-JP"/>
        </w:rPr>
        <w:t xml:space="preserve">s age and </w:t>
      </w:r>
      <w:r w:rsidR="003F1931">
        <w:rPr>
          <w:rFonts w:hint="eastAsia"/>
        </w:rPr>
        <w:t xml:space="preserve">the program is not in the list of </w:t>
      </w:r>
      <w:r w:rsidR="003F1931">
        <w:t>forbidden</w:t>
      </w:r>
      <w:r w:rsidR="003F1931">
        <w:rPr>
          <w:rFonts w:hint="eastAsia"/>
        </w:rPr>
        <w:t xml:space="preserve"> programs</w:t>
      </w:r>
      <w:r w:rsidR="003F1931" w:rsidRPr="00EF7768">
        <w:rPr>
          <w:rFonts w:hint="eastAsia"/>
          <w:lang w:eastAsia="ja-JP"/>
        </w:rPr>
        <w:t>, then the SCF shall continue the PSS session initialization as specified in s</w:t>
      </w:r>
      <w:r w:rsidR="003F1931">
        <w:rPr>
          <w:lang w:eastAsia="ja-JP"/>
        </w:rPr>
        <w:t>ub-clause</w:t>
      </w:r>
      <w:r w:rsidR="003F1931" w:rsidRPr="00EF7768">
        <w:rPr>
          <w:rFonts w:hint="eastAsia"/>
          <w:lang w:eastAsia="ja-JP"/>
        </w:rPr>
        <w:t xml:space="preserve"> 8.2.3.4</w:t>
      </w:r>
      <w:r w:rsidR="003F1931">
        <w:rPr>
          <w:lang w:eastAsia="ja-JP"/>
        </w:rPr>
        <w:t>;</w:t>
      </w:r>
    </w:p>
    <w:p w14:paraId="2BDE00BA" w14:textId="77777777" w:rsidR="003F1931" w:rsidRDefault="004F428D" w:rsidP="004F428D">
      <w:pPr>
        <w:pStyle w:val="B1"/>
        <w:rPr>
          <w:rFonts w:hint="eastAsia"/>
          <w:lang w:eastAsia="ja-JP"/>
        </w:rPr>
      </w:pPr>
      <w:r>
        <w:rPr>
          <w:lang w:eastAsia="ja-JP"/>
        </w:rPr>
        <w:t>-</w:t>
      </w:r>
      <w:r>
        <w:rPr>
          <w:lang w:eastAsia="ja-JP"/>
        </w:rPr>
        <w:tab/>
      </w:r>
      <w:r w:rsidR="003F1931" w:rsidRPr="00EF7768">
        <w:rPr>
          <w:lang w:eastAsia="ja-JP"/>
        </w:rPr>
        <w:t>I</w:t>
      </w:r>
      <w:r w:rsidR="003F1931" w:rsidRPr="00EF7768">
        <w:rPr>
          <w:rFonts w:hint="eastAsia"/>
          <w:lang w:eastAsia="ja-JP"/>
        </w:rPr>
        <w:t xml:space="preserve">f the </w:t>
      </w:r>
      <w:r w:rsidR="003F1931">
        <w:rPr>
          <w:rFonts w:hint="eastAsia"/>
          <w:lang w:eastAsia="ja-JP"/>
        </w:rPr>
        <w:t>minimum allowed age</w:t>
      </w:r>
      <w:r w:rsidR="003F1931" w:rsidRPr="00EF7768">
        <w:rPr>
          <w:rFonts w:hint="eastAsia"/>
          <w:lang w:eastAsia="ja-JP"/>
        </w:rPr>
        <w:t xml:space="preserve"> is higher than the child</w:t>
      </w:r>
      <w:r w:rsidR="001C2626">
        <w:rPr>
          <w:lang w:eastAsia="ja-JP"/>
        </w:rPr>
        <w:t>'</w:t>
      </w:r>
      <w:r w:rsidR="003F1931" w:rsidRPr="00EF7768">
        <w:rPr>
          <w:rFonts w:hint="eastAsia"/>
          <w:lang w:eastAsia="ja-JP"/>
        </w:rPr>
        <w:t xml:space="preserve">s age </w:t>
      </w:r>
      <w:r w:rsidR="003F1931">
        <w:rPr>
          <w:rFonts w:hint="eastAsia"/>
        </w:rPr>
        <w:t>but</w:t>
      </w:r>
      <w:r w:rsidR="003F1931" w:rsidRPr="00EF7768">
        <w:rPr>
          <w:rFonts w:hint="eastAsia"/>
          <w:lang w:eastAsia="ja-JP"/>
        </w:rPr>
        <w:t xml:space="preserve"> </w:t>
      </w:r>
      <w:r w:rsidR="003F1931">
        <w:rPr>
          <w:rFonts w:hint="eastAsia"/>
        </w:rPr>
        <w:t>the program is in the list of allowed programs</w:t>
      </w:r>
      <w:r w:rsidR="003F1931" w:rsidRPr="00EF7768">
        <w:rPr>
          <w:rFonts w:hint="eastAsia"/>
          <w:lang w:eastAsia="ja-JP"/>
        </w:rPr>
        <w:t>,</w:t>
      </w:r>
      <w:r w:rsidR="003F1931">
        <w:rPr>
          <w:rFonts w:hint="eastAsia"/>
        </w:rPr>
        <w:t xml:space="preserve"> </w:t>
      </w:r>
      <w:r w:rsidR="003F1931" w:rsidRPr="00EF7768">
        <w:rPr>
          <w:rFonts w:hint="eastAsia"/>
          <w:lang w:eastAsia="ja-JP"/>
        </w:rPr>
        <w:t>then the SCF shall continue the PSS session initialization as specified in s</w:t>
      </w:r>
      <w:r w:rsidR="003F1931">
        <w:rPr>
          <w:lang w:eastAsia="ja-JP"/>
        </w:rPr>
        <w:t>ub-clause</w:t>
      </w:r>
      <w:r w:rsidR="003F1931" w:rsidRPr="00EF7768">
        <w:rPr>
          <w:rFonts w:hint="eastAsia"/>
          <w:lang w:eastAsia="ja-JP"/>
        </w:rPr>
        <w:t xml:space="preserve"> 8.2.3.4</w:t>
      </w:r>
      <w:r w:rsidR="003F1931">
        <w:rPr>
          <w:lang w:eastAsia="ja-JP"/>
        </w:rPr>
        <w:t>;</w:t>
      </w:r>
    </w:p>
    <w:p w14:paraId="7ECEB416" w14:textId="77777777" w:rsidR="003F1931" w:rsidRDefault="004F428D" w:rsidP="004F428D">
      <w:pPr>
        <w:pStyle w:val="B1"/>
        <w:rPr>
          <w:rFonts w:hint="eastAsia"/>
          <w:lang w:eastAsia="ja-JP"/>
        </w:rPr>
      </w:pPr>
      <w:r>
        <w:rPr>
          <w:lang w:eastAsia="ja-JP"/>
        </w:rPr>
        <w:t>-</w:t>
      </w:r>
      <w:r w:rsidR="007E7988">
        <w:rPr>
          <w:lang w:eastAsia="ja-JP"/>
        </w:rPr>
        <w:tab/>
      </w:r>
      <w:r w:rsidR="003F1931" w:rsidRPr="00EF7768">
        <w:rPr>
          <w:lang w:eastAsia="ja-JP"/>
        </w:rPr>
        <w:t>I</w:t>
      </w:r>
      <w:r w:rsidR="003F1931" w:rsidRPr="00EF7768">
        <w:rPr>
          <w:rFonts w:hint="eastAsia"/>
          <w:lang w:eastAsia="ja-JP"/>
        </w:rPr>
        <w:t xml:space="preserve">f the </w:t>
      </w:r>
      <w:r w:rsidR="003F1931">
        <w:rPr>
          <w:rFonts w:hint="eastAsia"/>
          <w:lang w:eastAsia="ja-JP"/>
        </w:rPr>
        <w:t>minimum allowed age</w:t>
      </w:r>
      <w:r w:rsidR="003F1931" w:rsidRPr="00EF7768">
        <w:rPr>
          <w:rFonts w:hint="eastAsia"/>
          <w:lang w:eastAsia="ja-JP"/>
        </w:rPr>
        <w:t xml:space="preserve"> is higher than the child</w:t>
      </w:r>
      <w:r w:rsidR="001C2626">
        <w:rPr>
          <w:lang w:eastAsia="ja-JP"/>
        </w:rPr>
        <w:t>'</w:t>
      </w:r>
      <w:r w:rsidR="003F1931" w:rsidRPr="00EF7768">
        <w:rPr>
          <w:rFonts w:hint="eastAsia"/>
          <w:lang w:eastAsia="ja-JP"/>
        </w:rPr>
        <w:t xml:space="preserve">s age </w:t>
      </w:r>
      <w:r w:rsidR="003F1931">
        <w:rPr>
          <w:rFonts w:hint="eastAsia"/>
        </w:rPr>
        <w:t>and</w:t>
      </w:r>
      <w:r w:rsidR="003F1931" w:rsidRPr="00EF7768">
        <w:rPr>
          <w:rFonts w:hint="eastAsia"/>
          <w:lang w:eastAsia="ja-JP"/>
        </w:rPr>
        <w:t xml:space="preserve"> </w:t>
      </w:r>
      <w:r w:rsidR="003F1931">
        <w:rPr>
          <w:rFonts w:hint="eastAsia"/>
        </w:rPr>
        <w:t>the program is not in the list of allowed programs</w:t>
      </w:r>
      <w:r w:rsidR="003F1931" w:rsidRPr="00EF7768">
        <w:rPr>
          <w:rFonts w:hint="eastAsia"/>
          <w:lang w:eastAsia="ja-JP"/>
        </w:rPr>
        <w:t xml:space="preserve"> then the SCF shall respond the UE with a 403 error code</w:t>
      </w:r>
      <w:r w:rsidR="003F1931">
        <w:rPr>
          <w:lang w:eastAsia="ja-JP"/>
        </w:rPr>
        <w:t>;</w:t>
      </w:r>
    </w:p>
    <w:p w14:paraId="5ADFABFF" w14:textId="77777777" w:rsidR="003F1931" w:rsidRPr="00EF7768" w:rsidRDefault="004F428D" w:rsidP="004F428D">
      <w:pPr>
        <w:pStyle w:val="B1"/>
        <w:rPr>
          <w:rFonts w:hint="eastAsia"/>
          <w:lang w:eastAsia="ja-JP"/>
        </w:rPr>
      </w:pPr>
      <w:r>
        <w:rPr>
          <w:lang w:eastAsia="ja-JP"/>
        </w:rPr>
        <w:t>-</w:t>
      </w:r>
      <w:r>
        <w:rPr>
          <w:lang w:eastAsia="ja-JP"/>
        </w:rPr>
        <w:tab/>
      </w:r>
      <w:r w:rsidR="003F1931" w:rsidRPr="00EF7768">
        <w:rPr>
          <w:lang w:eastAsia="ja-JP"/>
        </w:rPr>
        <w:t>I</w:t>
      </w:r>
      <w:r w:rsidR="003F1931" w:rsidRPr="00EF7768">
        <w:rPr>
          <w:rFonts w:hint="eastAsia"/>
          <w:lang w:eastAsia="ja-JP"/>
        </w:rPr>
        <w:t xml:space="preserve">f </w:t>
      </w:r>
      <w:r w:rsidR="003F1931">
        <w:rPr>
          <w:rFonts w:hint="eastAsia"/>
        </w:rPr>
        <w:t xml:space="preserve">the program is in the list of </w:t>
      </w:r>
      <w:r w:rsidR="003F1931">
        <w:t>forbidden</w:t>
      </w:r>
      <w:r w:rsidR="003F1931">
        <w:rPr>
          <w:rFonts w:hint="eastAsia"/>
        </w:rPr>
        <w:t xml:space="preserve"> programs</w:t>
      </w:r>
      <w:r w:rsidR="003F1931" w:rsidRPr="00EF7768">
        <w:rPr>
          <w:rFonts w:hint="eastAsia"/>
          <w:lang w:eastAsia="ja-JP"/>
        </w:rPr>
        <w:t xml:space="preserve"> then the SCF shall respond the UE with a 403 error code.</w:t>
      </w:r>
    </w:p>
    <w:p w14:paraId="51D64727" w14:textId="77777777" w:rsidR="003F1931" w:rsidRPr="003F1931" w:rsidRDefault="003F1931" w:rsidP="003F1931">
      <w:pPr>
        <w:pStyle w:val="Heading4"/>
        <w:rPr>
          <w:rFonts w:hint="eastAsia"/>
          <w:bCs/>
        </w:rPr>
      </w:pPr>
      <w:bookmarkStart w:id="300" w:name="_Toc517287235"/>
      <w:bookmarkEnd w:id="298"/>
      <w:bookmarkEnd w:id="299"/>
      <w:r w:rsidRPr="003F1931">
        <w:rPr>
          <w:bCs/>
        </w:rPr>
        <w:t>17</w:t>
      </w:r>
      <w:r w:rsidRPr="003F1931">
        <w:rPr>
          <w:rFonts w:hint="eastAsia"/>
          <w:bCs/>
        </w:rPr>
        <w:t>.1.1.3</w:t>
      </w:r>
      <w:r w:rsidRPr="003F1931">
        <w:rPr>
          <w:bCs/>
        </w:rPr>
        <w:tab/>
      </w:r>
      <w:r w:rsidRPr="003F1931">
        <w:rPr>
          <w:rFonts w:hint="eastAsia"/>
          <w:bCs/>
        </w:rPr>
        <w:t>Procedure at PSS Adapter</w:t>
      </w:r>
      <w:bookmarkEnd w:id="300"/>
    </w:p>
    <w:p w14:paraId="24748421" w14:textId="77777777" w:rsidR="003F1931" w:rsidRPr="00EF7768" w:rsidRDefault="003F1931" w:rsidP="003F1931">
      <w:pPr>
        <w:rPr>
          <w:lang w:eastAsia="ja-JP"/>
        </w:rPr>
      </w:pPr>
      <w:r w:rsidRPr="00EF7768">
        <w:rPr>
          <w:rFonts w:hint="eastAsia"/>
          <w:lang w:eastAsia="ja-JP"/>
        </w:rPr>
        <w:t xml:space="preserve">The </w:t>
      </w:r>
      <w:r>
        <w:rPr>
          <w:rFonts w:hint="eastAsia"/>
        </w:rPr>
        <w:t xml:space="preserve">PSS Adapter </w:t>
      </w:r>
      <w:r>
        <w:rPr>
          <w:rFonts w:hint="eastAsia"/>
          <w:lang w:eastAsia="ja-JP"/>
        </w:rPr>
        <w:t>shall</w:t>
      </w:r>
      <w:r w:rsidRPr="00EF7768">
        <w:rPr>
          <w:rFonts w:hint="eastAsia"/>
          <w:lang w:eastAsia="ja-JP"/>
        </w:rPr>
        <w:t xml:space="preserve"> support the procedure specified in s</w:t>
      </w:r>
      <w:r>
        <w:rPr>
          <w:lang w:eastAsia="ja-JP"/>
        </w:rPr>
        <w:t>ub-clause</w:t>
      </w:r>
      <w:r w:rsidRPr="00EF7768">
        <w:rPr>
          <w:rFonts w:hint="eastAsia"/>
          <w:lang w:eastAsia="ja-JP"/>
        </w:rPr>
        <w:t xml:space="preserve"> 8.</w:t>
      </w:r>
      <w:r>
        <w:rPr>
          <w:rFonts w:hint="eastAsia"/>
          <w:lang w:eastAsia="ja-JP"/>
        </w:rPr>
        <w:t>2.3.</w:t>
      </w:r>
      <w:r>
        <w:rPr>
          <w:rFonts w:hint="eastAsia"/>
        </w:rPr>
        <w:t>5.</w:t>
      </w:r>
    </w:p>
    <w:p w14:paraId="24FD9B1D" w14:textId="77777777" w:rsidR="003F1931" w:rsidRPr="00EF7768" w:rsidRDefault="003F1931" w:rsidP="003F1931">
      <w:pPr>
        <w:pStyle w:val="Heading3"/>
        <w:rPr>
          <w:rFonts w:hint="eastAsia"/>
          <w:lang w:eastAsia="ja-JP"/>
        </w:rPr>
      </w:pPr>
      <w:bookmarkStart w:id="301" w:name="_Toc517287236"/>
      <w:r>
        <w:rPr>
          <w:lang w:eastAsia="ja-JP"/>
        </w:rPr>
        <w:t>17</w:t>
      </w:r>
      <w:r>
        <w:rPr>
          <w:rFonts w:hint="eastAsia"/>
          <w:lang w:eastAsia="ja-JP"/>
        </w:rPr>
        <w:t>.</w:t>
      </w:r>
      <w:r>
        <w:rPr>
          <w:rFonts w:hint="eastAsia"/>
          <w:lang w:eastAsia="zh-CN"/>
        </w:rPr>
        <w:t>1</w:t>
      </w:r>
      <w:r w:rsidRPr="00EF7768">
        <w:rPr>
          <w:rFonts w:hint="eastAsia"/>
          <w:lang w:eastAsia="ja-JP"/>
        </w:rPr>
        <w:t>.2</w:t>
      </w:r>
      <w:r>
        <w:rPr>
          <w:lang w:eastAsia="ja-JP"/>
        </w:rPr>
        <w:tab/>
      </w:r>
      <w:r w:rsidRPr="00EF7768">
        <w:rPr>
          <w:rFonts w:hint="eastAsia"/>
          <w:lang w:eastAsia="ja-JP"/>
        </w:rPr>
        <w:t>P</w:t>
      </w:r>
      <w:r w:rsidRPr="00EF7768">
        <w:rPr>
          <w:lang w:eastAsia="ja-JP"/>
        </w:rPr>
        <w:t>a</w:t>
      </w:r>
      <w:r w:rsidRPr="00EF7768">
        <w:rPr>
          <w:rFonts w:hint="eastAsia"/>
          <w:lang w:eastAsia="ja-JP"/>
        </w:rPr>
        <w:t>rental Control during MBMS Session initialization</w:t>
      </w:r>
      <w:bookmarkEnd w:id="301"/>
    </w:p>
    <w:p w14:paraId="3034790F" w14:textId="77777777" w:rsidR="003F1931" w:rsidRPr="003F1931" w:rsidRDefault="003F1931" w:rsidP="003F1931">
      <w:pPr>
        <w:pStyle w:val="Heading4"/>
        <w:rPr>
          <w:rFonts w:hint="eastAsia"/>
          <w:bCs/>
        </w:rPr>
      </w:pPr>
      <w:bookmarkStart w:id="302" w:name="_Toc517287237"/>
      <w:r w:rsidRPr="003F1931">
        <w:rPr>
          <w:bCs/>
        </w:rPr>
        <w:t>17</w:t>
      </w:r>
      <w:r w:rsidRPr="003F1931">
        <w:rPr>
          <w:rFonts w:hint="eastAsia"/>
          <w:bCs/>
        </w:rPr>
        <w:t>.1.2.1</w:t>
      </w:r>
      <w:r w:rsidRPr="003F1931">
        <w:rPr>
          <w:bCs/>
        </w:rPr>
        <w:tab/>
      </w:r>
      <w:r w:rsidRPr="003F1931">
        <w:rPr>
          <w:rFonts w:hint="eastAsia"/>
          <w:bCs/>
        </w:rPr>
        <w:t>Procedure at UE</w:t>
      </w:r>
      <w:bookmarkEnd w:id="302"/>
    </w:p>
    <w:p w14:paraId="6814FFE6" w14:textId="77777777" w:rsidR="003F1931" w:rsidRPr="00EF7768" w:rsidRDefault="003F1931" w:rsidP="003F1931">
      <w:pPr>
        <w:rPr>
          <w:rFonts w:hint="eastAsia"/>
          <w:lang w:eastAsia="ja-JP"/>
        </w:rPr>
      </w:pPr>
      <w:r>
        <w:rPr>
          <w:rFonts w:hint="eastAsia"/>
          <w:lang w:val="en-US"/>
        </w:rPr>
        <w:t>T</w:t>
      </w:r>
      <w:r w:rsidRPr="00EF7768">
        <w:rPr>
          <w:rFonts w:hint="eastAsia"/>
          <w:lang w:eastAsia="ja-JP"/>
        </w:rPr>
        <w:t xml:space="preserve">he UE </w:t>
      </w:r>
      <w:r>
        <w:rPr>
          <w:rFonts w:hint="eastAsia"/>
          <w:lang w:eastAsia="ja-JP"/>
        </w:rPr>
        <w:t>shall</w:t>
      </w:r>
      <w:r w:rsidRPr="00EF7768">
        <w:rPr>
          <w:rFonts w:hint="eastAsia"/>
          <w:lang w:eastAsia="ja-JP"/>
        </w:rPr>
        <w:t xml:space="preserve"> support the procedure specified in s</w:t>
      </w:r>
      <w:r>
        <w:rPr>
          <w:lang w:eastAsia="ja-JP"/>
        </w:rPr>
        <w:t>ub-clause</w:t>
      </w:r>
      <w:r w:rsidRPr="00EF7768">
        <w:rPr>
          <w:rFonts w:hint="eastAsia"/>
          <w:lang w:eastAsia="ja-JP"/>
        </w:rPr>
        <w:t xml:space="preserve"> 8.3.3.2. </w:t>
      </w:r>
    </w:p>
    <w:p w14:paraId="08AA1764" w14:textId="77777777" w:rsidR="003F1931" w:rsidRPr="00EF7768" w:rsidRDefault="003F1931" w:rsidP="003F1931">
      <w:pPr>
        <w:rPr>
          <w:rFonts w:hint="eastAsia"/>
          <w:lang w:eastAsia="ja-JP"/>
        </w:rPr>
      </w:pPr>
      <w:r w:rsidRPr="00EF7768">
        <w:rPr>
          <w:rFonts w:hint="eastAsia"/>
          <w:lang w:eastAsia="ja-JP"/>
        </w:rPr>
        <w:t>Upon receiving a 403 response from SCF, the UE may issue an SIP request to get the program allowed by his/her parents, as specified in s</w:t>
      </w:r>
      <w:r>
        <w:rPr>
          <w:lang w:eastAsia="ja-JP"/>
        </w:rPr>
        <w:t>ub-clause</w:t>
      </w:r>
      <w:r w:rsidRPr="00EF7768">
        <w:rPr>
          <w:rFonts w:hint="eastAsia"/>
          <w:lang w:eastAsia="ja-JP"/>
        </w:rPr>
        <w:t xml:space="preserve"> </w:t>
      </w:r>
      <w:r>
        <w:rPr>
          <w:lang w:eastAsia="ja-JP"/>
        </w:rPr>
        <w:t>17</w:t>
      </w:r>
      <w:r w:rsidRPr="00EF7768">
        <w:rPr>
          <w:rFonts w:hint="eastAsia"/>
          <w:lang w:eastAsia="ja-JP"/>
        </w:rPr>
        <w:t>.2.2.</w:t>
      </w:r>
    </w:p>
    <w:p w14:paraId="004FFBF9" w14:textId="77777777" w:rsidR="003F1931" w:rsidRPr="003F1931" w:rsidRDefault="003F1931" w:rsidP="003F1931">
      <w:pPr>
        <w:pStyle w:val="Heading4"/>
        <w:rPr>
          <w:rFonts w:hint="eastAsia"/>
          <w:bCs/>
        </w:rPr>
      </w:pPr>
      <w:bookmarkStart w:id="303" w:name="_Toc517287238"/>
      <w:r w:rsidRPr="003F1931">
        <w:rPr>
          <w:bCs/>
        </w:rPr>
        <w:t>17.</w:t>
      </w:r>
      <w:r w:rsidRPr="003F1931">
        <w:rPr>
          <w:rFonts w:hint="eastAsia"/>
          <w:bCs/>
        </w:rPr>
        <w:t>1.2.2</w:t>
      </w:r>
      <w:r w:rsidR="00FF6095">
        <w:rPr>
          <w:bCs/>
        </w:rPr>
        <w:tab/>
      </w:r>
      <w:r w:rsidRPr="003F1931">
        <w:rPr>
          <w:rFonts w:hint="eastAsia"/>
          <w:bCs/>
        </w:rPr>
        <w:t>Procedure at SCF</w:t>
      </w:r>
      <w:bookmarkEnd w:id="303"/>
    </w:p>
    <w:p w14:paraId="17822C1E" w14:textId="77777777" w:rsidR="003F1931" w:rsidRPr="00EF7768" w:rsidRDefault="003F1931" w:rsidP="003F1931">
      <w:pPr>
        <w:rPr>
          <w:lang w:eastAsia="ja-JP"/>
        </w:rPr>
      </w:pPr>
      <w:r w:rsidRPr="00EF7768">
        <w:rPr>
          <w:rFonts w:hint="eastAsia"/>
          <w:lang w:eastAsia="ja-JP"/>
        </w:rPr>
        <w:t xml:space="preserve">The SCF </w:t>
      </w:r>
      <w:r>
        <w:rPr>
          <w:rFonts w:hint="eastAsia"/>
          <w:lang w:eastAsia="ja-JP"/>
        </w:rPr>
        <w:t>shall</w:t>
      </w:r>
      <w:r w:rsidRPr="00EF7768">
        <w:rPr>
          <w:rFonts w:hint="eastAsia"/>
          <w:lang w:eastAsia="ja-JP"/>
        </w:rPr>
        <w:t xml:space="preserve"> support the procedure specified in s</w:t>
      </w:r>
      <w:r>
        <w:rPr>
          <w:lang w:eastAsia="ja-JP"/>
        </w:rPr>
        <w:t>ub-clause</w:t>
      </w:r>
      <w:r w:rsidRPr="00EF7768">
        <w:rPr>
          <w:rFonts w:hint="eastAsia"/>
          <w:lang w:eastAsia="ja-JP"/>
        </w:rPr>
        <w:t xml:space="preserve"> 8.3.3.4, with the following </w:t>
      </w:r>
      <w:r w:rsidRPr="00EF7768">
        <w:rPr>
          <w:lang w:eastAsia="ja-JP"/>
        </w:rPr>
        <w:t>addition</w:t>
      </w:r>
      <w:r>
        <w:rPr>
          <w:rFonts w:hint="eastAsia"/>
        </w:rPr>
        <w:t>s</w:t>
      </w:r>
      <w:r w:rsidRPr="00EF7768">
        <w:rPr>
          <w:lang w:eastAsia="ja-JP"/>
        </w:rPr>
        <w:t>:</w:t>
      </w:r>
    </w:p>
    <w:p w14:paraId="77E33843" w14:textId="77777777" w:rsidR="003F1931" w:rsidRPr="00EF7768" w:rsidRDefault="003F1931" w:rsidP="003F1931">
      <w:pPr>
        <w:rPr>
          <w:rFonts w:hint="eastAsia"/>
          <w:lang w:eastAsia="ja-JP"/>
        </w:rPr>
      </w:pPr>
      <w:r w:rsidRPr="00EF7768">
        <w:rPr>
          <w:lang w:eastAsia="ja-JP"/>
        </w:rPr>
        <w:t>A</w:t>
      </w:r>
      <w:r w:rsidRPr="00EF7768">
        <w:rPr>
          <w:rFonts w:hint="eastAsia"/>
          <w:lang w:eastAsia="ja-JP"/>
        </w:rPr>
        <w:t>fter performing</w:t>
      </w:r>
      <w:r w:rsidRPr="00EF7768">
        <w:rPr>
          <w:lang w:eastAsia="ja-JP"/>
        </w:rPr>
        <w:t xml:space="preserve"> service authorization procedures</w:t>
      </w:r>
      <w:r w:rsidRPr="00EF7768">
        <w:rPr>
          <w:rFonts w:hint="eastAsia"/>
          <w:lang w:eastAsia="ja-JP"/>
        </w:rPr>
        <w:t xml:space="preserve"> to </w:t>
      </w:r>
      <w:r w:rsidRPr="00EF7768">
        <w:rPr>
          <w:lang w:eastAsia="ja-JP"/>
        </w:rPr>
        <w:t>check the service rights of requested</w:t>
      </w:r>
      <w:r w:rsidRPr="00EF7768">
        <w:rPr>
          <w:rFonts w:hint="eastAsia"/>
          <w:lang w:eastAsia="ja-JP"/>
        </w:rPr>
        <w:t xml:space="preserve"> MBMS service, the SCF </w:t>
      </w:r>
      <w:r>
        <w:rPr>
          <w:rFonts w:hint="eastAsia"/>
          <w:lang w:eastAsia="ja-JP"/>
        </w:rPr>
        <w:t>shall</w:t>
      </w:r>
      <w:r w:rsidRPr="00EF7768">
        <w:rPr>
          <w:rFonts w:hint="eastAsia"/>
          <w:lang w:eastAsia="ja-JP"/>
        </w:rPr>
        <w:t xml:space="preserve"> further </w:t>
      </w:r>
      <w:r>
        <w:rPr>
          <w:rFonts w:hint="eastAsia"/>
        </w:rPr>
        <w:t xml:space="preserve">check the </w:t>
      </w:r>
      <w:r w:rsidRPr="00EF7768">
        <w:rPr>
          <w:rFonts w:hint="eastAsia"/>
          <w:lang w:eastAsia="ja-JP"/>
        </w:rPr>
        <w:t xml:space="preserve">parental control </w:t>
      </w:r>
      <w:r>
        <w:rPr>
          <w:rFonts w:hint="eastAsia"/>
        </w:rPr>
        <w:t>information of the requester</w:t>
      </w:r>
      <w:r w:rsidRPr="00EF7768">
        <w:rPr>
          <w:rFonts w:hint="eastAsia"/>
          <w:lang w:eastAsia="ja-JP"/>
        </w:rPr>
        <w:t>, by comparing the user</w:t>
      </w:r>
      <w:r w:rsidR="001C2626">
        <w:rPr>
          <w:lang w:eastAsia="ja-JP"/>
        </w:rPr>
        <w:t>'</w:t>
      </w:r>
      <w:r w:rsidRPr="00EF7768">
        <w:rPr>
          <w:rFonts w:hint="eastAsia"/>
          <w:lang w:eastAsia="ja-JP"/>
        </w:rPr>
        <w:t xml:space="preserve">s profile and the </w:t>
      </w:r>
      <w:r>
        <w:rPr>
          <w:rFonts w:hint="eastAsia"/>
          <w:lang w:eastAsia="ja-JP"/>
        </w:rPr>
        <w:t>minimum allowed age</w:t>
      </w:r>
      <w:r w:rsidRPr="00EF7768">
        <w:rPr>
          <w:rFonts w:hint="eastAsia"/>
          <w:lang w:eastAsia="ja-JP"/>
        </w:rPr>
        <w:t xml:space="preserve"> of the request program:</w:t>
      </w:r>
    </w:p>
    <w:p w14:paraId="62F267D7" w14:textId="77777777" w:rsidR="003F1931" w:rsidRPr="00EF7768" w:rsidRDefault="004F428D" w:rsidP="004F428D">
      <w:pPr>
        <w:pStyle w:val="B1"/>
        <w:rPr>
          <w:rFonts w:hint="eastAsia"/>
          <w:lang w:eastAsia="ja-JP"/>
        </w:rPr>
      </w:pPr>
      <w:r>
        <w:rPr>
          <w:lang w:eastAsia="ja-JP"/>
        </w:rPr>
        <w:t>-</w:t>
      </w:r>
      <w:r>
        <w:rPr>
          <w:lang w:eastAsia="ja-JP"/>
        </w:rPr>
        <w:tab/>
      </w:r>
      <w:r w:rsidR="003F1931" w:rsidRPr="00EF7768">
        <w:rPr>
          <w:lang w:eastAsia="ja-JP"/>
        </w:rPr>
        <w:t>I</w:t>
      </w:r>
      <w:r w:rsidR="003F1931" w:rsidRPr="00EF7768">
        <w:rPr>
          <w:rFonts w:hint="eastAsia"/>
          <w:lang w:eastAsia="ja-JP"/>
        </w:rPr>
        <w:t xml:space="preserve">f the </w:t>
      </w:r>
      <w:r w:rsidR="003F1931">
        <w:rPr>
          <w:rFonts w:hint="eastAsia"/>
          <w:lang w:eastAsia="ja-JP"/>
        </w:rPr>
        <w:t>minimum allowed age</w:t>
      </w:r>
      <w:r w:rsidR="003F1931" w:rsidRPr="00EF7768">
        <w:rPr>
          <w:rFonts w:hint="eastAsia"/>
          <w:lang w:eastAsia="ja-JP"/>
        </w:rPr>
        <w:t xml:space="preserve"> is lower </w:t>
      </w:r>
      <w:r w:rsidR="003F1931">
        <w:rPr>
          <w:rFonts w:hint="eastAsia"/>
        </w:rPr>
        <w:t>or equal to</w:t>
      </w:r>
      <w:r w:rsidR="003F1931" w:rsidRPr="00EF7768">
        <w:rPr>
          <w:rFonts w:hint="eastAsia"/>
          <w:lang w:eastAsia="ja-JP"/>
        </w:rPr>
        <w:t xml:space="preserve"> the child</w:t>
      </w:r>
      <w:r w:rsidR="001C2626">
        <w:rPr>
          <w:lang w:eastAsia="ja-JP"/>
        </w:rPr>
        <w:t>'</w:t>
      </w:r>
      <w:r w:rsidR="003F1931" w:rsidRPr="00EF7768">
        <w:rPr>
          <w:rFonts w:hint="eastAsia"/>
          <w:lang w:eastAsia="ja-JP"/>
        </w:rPr>
        <w:t xml:space="preserve">s age and </w:t>
      </w:r>
      <w:r w:rsidR="003F1931">
        <w:rPr>
          <w:rFonts w:hint="eastAsia"/>
        </w:rPr>
        <w:t xml:space="preserve">the program is not in the list of </w:t>
      </w:r>
      <w:r w:rsidR="003F1931">
        <w:t>forbidden</w:t>
      </w:r>
      <w:r w:rsidR="003F1931">
        <w:rPr>
          <w:rFonts w:hint="eastAsia"/>
        </w:rPr>
        <w:t xml:space="preserve"> programs</w:t>
      </w:r>
      <w:r w:rsidR="003F1931" w:rsidRPr="00EF7768">
        <w:rPr>
          <w:rFonts w:hint="eastAsia"/>
          <w:lang w:eastAsia="ja-JP"/>
        </w:rPr>
        <w:t xml:space="preserve">, then the SCF shall continue the </w:t>
      </w:r>
      <w:r w:rsidR="003F1931">
        <w:rPr>
          <w:rFonts w:hint="eastAsia"/>
        </w:rPr>
        <w:t>MBMS</w:t>
      </w:r>
      <w:r w:rsidR="003F1931" w:rsidRPr="00EF7768">
        <w:rPr>
          <w:rFonts w:hint="eastAsia"/>
          <w:lang w:eastAsia="ja-JP"/>
        </w:rPr>
        <w:t xml:space="preserve"> session initialization as specified in s</w:t>
      </w:r>
      <w:r w:rsidR="003F1931">
        <w:rPr>
          <w:lang w:eastAsia="ja-JP"/>
        </w:rPr>
        <w:t>ub-clause</w:t>
      </w:r>
      <w:r w:rsidR="003F1931" w:rsidRPr="00EF7768">
        <w:rPr>
          <w:rFonts w:hint="eastAsia"/>
          <w:lang w:eastAsia="ja-JP"/>
        </w:rPr>
        <w:t xml:space="preserve"> 8.</w:t>
      </w:r>
      <w:r w:rsidR="003F1931">
        <w:rPr>
          <w:rFonts w:hint="eastAsia"/>
        </w:rPr>
        <w:t>3</w:t>
      </w:r>
      <w:r w:rsidR="003F1931" w:rsidRPr="00EF7768">
        <w:rPr>
          <w:rFonts w:hint="eastAsia"/>
          <w:lang w:eastAsia="ja-JP"/>
        </w:rPr>
        <w:t>.3.4</w:t>
      </w:r>
      <w:r w:rsidR="003F1931">
        <w:rPr>
          <w:lang w:eastAsia="ja-JP"/>
        </w:rPr>
        <w:t>;</w:t>
      </w:r>
    </w:p>
    <w:p w14:paraId="08869F1E" w14:textId="77777777" w:rsidR="003F1931" w:rsidRDefault="004F428D" w:rsidP="004F428D">
      <w:pPr>
        <w:pStyle w:val="B1"/>
        <w:rPr>
          <w:rFonts w:hint="eastAsia"/>
          <w:lang w:eastAsia="ja-JP"/>
        </w:rPr>
      </w:pPr>
      <w:r>
        <w:rPr>
          <w:lang w:eastAsia="ja-JP"/>
        </w:rPr>
        <w:t>-</w:t>
      </w:r>
      <w:r>
        <w:rPr>
          <w:lang w:eastAsia="ja-JP"/>
        </w:rPr>
        <w:tab/>
      </w:r>
      <w:r w:rsidR="003F1931" w:rsidRPr="00EF7768">
        <w:rPr>
          <w:lang w:eastAsia="ja-JP"/>
        </w:rPr>
        <w:t>I</w:t>
      </w:r>
      <w:r w:rsidR="003F1931" w:rsidRPr="00EF7768">
        <w:rPr>
          <w:rFonts w:hint="eastAsia"/>
          <w:lang w:eastAsia="ja-JP"/>
        </w:rPr>
        <w:t xml:space="preserve">f the </w:t>
      </w:r>
      <w:r w:rsidR="003F1931">
        <w:rPr>
          <w:rFonts w:hint="eastAsia"/>
          <w:lang w:eastAsia="ja-JP"/>
        </w:rPr>
        <w:t>minimum allowed age</w:t>
      </w:r>
      <w:r w:rsidR="003F1931" w:rsidRPr="00EF7768">
        <w:rPr>
          <w:rFonts w:hint="eastAsia"/>
          <w:lang w:eastAsia="ja-JP"/>
        </w:rPr>
        <w:t xml:space="preserve"> is higher than the child</w:t>
      </w:r>
      <w:r w:rsidR="001C2626">
        <w:rPr>
          <w:lang w:eastAsia="ja-JP"/>
        </w:rPr>
        <w:t>'</w:t>
      </w:r>
      <w:r w:rsidR="003F1931" w:rsidRPr="00EF7768">
        <w:rPr>
          <w:rFonts w:hint="eastAsia"/>
          <w:lang w:eastAsia="ja-JP"/>
        </w:rPr>
        <w:t xml:space="preserve">s age </w:t>
      </w:r>
      <w:r w:rsidR="003F1931">
        <w:rPr>
          <w:rFonts w:hint="eastAsia"/>
        </w:rPr>
        <w:t>but</w:t>
      </w:r>
      <w:r w:rsidR="003F1931" w:rsidRPr="00EF7768">
        <w:rPr>
          <w:rFonts w:hint="eastAsia"/>
          <w:lang w:eastAsia="ja-JP"/>
        </w:rPr>
        <w:t xml:space="preserve"> </w:t>
      </w:r>
      <w:r w:rsidR="003F1931">
        <w:rPr>
          <w:rFonts w:hint="eastAsia"/>
        </w:rPr>
        <w:t>the program is in the list of allowed programs</w:t>
      </w:r>
      <w:r w:rsidR="003F1931" w:rsidRPr="00EF7768">
        <w:rPr>
          <w:rFonts w:hint="eastAsia"/>
          <w:lang w:eastAsia="ja-JP"/>
        </w:rPr>
        <w:t>,</w:t>
      </w:r>
      <w:r w:rsidR="003F1931">
        <w:rPr>
          <w:rFonts w:hint="eastAsia"/>
        </w:rPr>
        <w:t xml:space="preserve"> </w:t>
      </w:r>
      <w:r w:rsidR="003F1931" w:rsidRPr="00EF7768">
        <w:rPr>
          <w:rFonts w:hint="eastAsia"/>
          <w:lang w:eastAsia="ja-JP"/>
        </w:rPr>
        <w:t xml:space="preserve">then the SCF shall continue the </w:t>
      </w:r>
      <w:r w:rsidR="003F1931">
        <w:rPr>
          <w:rFonts w:hint="eastAsia"/>
        </w:rPr>
        <w:t>MBMS</w:t>
      </w:r>
      <w:r w:rsidR="003F1931" w:rsidRPr="00EF7768">
        <w:rPr>
          <w:rFonts w:hint="eastAsia"/>
          <w:lang w:eastAsia="ja-JP"/>
        </w:rPr>
        <w:t xml:space="preserve"> session initialization as specified in s</w:t>
      </w:r>
      <w:r w:rsidR="003F1931">
        <w:rPr>
          <w:lang w:eastAsia="ja-JP"/>
        </w:rPr>
        <w:t>ub-clause</w:t>
      </w:r>
      <w:r w:rsidR="003F1931" w:rsidRPr="00EF7768">
        <w:rPr>
          <w:rFonts w:hint="eastAsia"/>
          <w:lang w:eastAsia="ja-JP"/>
        </w:rPr>
        <w:t xml:space="preserve"> 8.</w:t>
      </w:r>
      <w:r w:rsidR="003F1931">
        <w:rPr>
          <w:rFonts w:hint="eastAsia"/>
        </w:rPr>
        <w:t>3</w:t>
      </w:r>
      <w:r w:rsidR="003F1931" w:rsidRPr="00EF7768">
        <w:rPr>
          <w:rFonts w:hint="eastAsia"/>
          <w:lang w:eastAsia="ja-JP"/>
        </w:rPr>
        <w:t>.3.4</w:t>
      </w:r>
      <w:r w:rsidR="003F1931">
        <w:rPr>
          <w:lang w:eastAsia="ja-JP"/>
        </w:rPr>
        <w:t>;</w:t>
      </w:r>
    </w:p>
    <w:p w14:paraId="2F92E69D" w14:textId="77777777" w:rsidR="003F1931" w:rsidRDefault="004F428D" w:rsidP="004F428D">
      <w:pPr>
        <w:pStyle w:val="B1"/>
        <w:rPr>
          <w:rFonts w:hint="eastAsia"/>
          <w:lang w:eastAsia="ja-JP"/>
        </w:rPr>
      </w:pPr>
      <w:r>
        <w:rPr>
          <w:lang w:eastAsia="ja-JP"/>
        </w:rPr>
        <w:t>-</w:t>
      </w:r>
      <w:r w:rsidR="007E7988">
        <w:rPr>
          <w:lang w:eastAsia="ja-JP"/>
        </w:rPr>
        <w:tab/>
      </w:r>
      <w:r w:rsidR="003F1931" w:rsidRPr="00EF7768">
        <w:rPr>
          <w:lang w:eastAsia="ja-JP"/>
        </w:rPr>
        <w:t>I</w:t>
      </w:r>
      <w:r w:rsidR="003F1931" w:rsidRPr="00EF7768">
        <w:rPr>
          <w:rFonts w:hint="eastAsia"/>
          <w:lang w:eastAsia="ja-JP"/>
        </w:rPr>
        <w:t xml:space="preserve">f the </w:t>
      </w:r>
      <w:r w:rsidR="003F1931">
        <w:rPr>
          <w:rFonts w:hint="eastAsia"/>
          <w:lang w:eastAsia="ja-JP"/>
        </w:rPr>
        <w:t>minimum allowed age</w:t>
      </w:r>
      <w:r w:rsidR="003F1931" w:rsidRPr="00EF7768">
        <w:rPr>
          <w:rFonts w:hint="eastAsia"/>
          <w:lang w:eastAsia="ja-JP"/>
        </w:rPr>
        <w:t xml:space="preserve"> is higher than the child</w:t>
      </w:r>
      <w:r w:rsidR="001C2626">
        <w:rPr>
          <w:lang w:eastAsia="ja-JP"/>
        </w:rPr>
        <w:t>'</w:t>
      </w:r>
      <w:r w:rsidR="003F1931" w:rsidRPr="00EF7768">
        <w:rPr>
          <w:rFonts w:hint="eastAsia"/>
          <w:lang w:eastAsia="ja-JP"/>
        </w:rPr>
        <w:t xml:space="preserve">s age </w:t>
      </w:r>
      <w:r w:rsidR="003F1931">
        <w:rPr>
          <w:rFonts w:hint="eastAsia"/>
        </w:rPr>
        <w:t>and</w:t>
      </w:r>
      <w:r w:rsidR="003F1931" w:rsidRPr="00EF7768">
        <w:rPr>
          <w:rFonts w:hint="eastAsia"/>
          <w:lang w:eastAsia="ja-JP"/>
        </w:rPr>
        <w:t xml:space="preserve"> </w:t>
      </w:r>
      <w:r w:rsidR="003F1931">
        <w:rPr>
          <w:rFonts w:hint="eastAsia"/>
        </w:rPr>
        <w:t>the program is not in the list of allowed programs</w:t>
      </w:r>
      <w:r w:rsidR="003F1931" w:rsidRPr="00EF7768">
        <w:rPr>
          <w:rFonts w:hint="eastAsia"/>
          <w:lang w:eastAsia="ja-JP"/>
        </w:rPr>
        <w:t xml:space="preserve"> then the SCF shall respond the UE with a 403 error code</w:t>
      </w:r>
      <w:r w:rsidR="003F1931">
        <w:rPr>
          <w:lang w:eastAsia="ja-JP"/>
        </w:rPr>
        <w:t>;</w:t>
      </w:r>
    </w:p>
    <w:p w14:paraId="31A5EF06" w14:textId="77777777" w:rsidR="003F1931" w:rsidRPr="00EF7768" w:rsidRDefault="004F428D" w:rsidP="004F428D">
      <w:pPr>
        <w:pStyle w:val="B1"/>
        <w:rPr>
          <w:rFonts w:hint="eastAsia"/>
          <w:lang w:eastAsia="ja-JP"/>
        </w:rPr>
      </w:pPr>
      <w:r>
        <w:rPr>
          <w:lang w:eastAsia="ja-JP"/>
        </w:rPr>
        <w:t>-</w:t>
      </w:r>
      <w:r>
        <w:rPr>
          <w:lang w:eastAsia="ja-JP"/>
        </w:rPr>
        <w:tab/>
      </w:r>
      <w:r w:rsidR="003F1931" w:rsidRPr="00EF7768">
        <w:rPr>
          <w:lang w:eastAsia="ja-JP"/>
        </w:rPr>
        <w:t>I</w:t>
      </w:r>
      <w:r w:rsidR="003F1931" w:rsidRPr="00EF7768">
        <w:rPr>
          <w:rFonts w:hint="eastAsia"/>
          <w:lang w:eastAsia="ja-JP"/>
        </w:rPr>
        <w:t xml:space="preserve">f </w:t>
      </w:r>
      <w:r w:rsidR="003F1931">
        <w:rPr>
          <w:rFonts w:hint="eastAsia"/>
        </w:rPr>
        <w:t xml:space="preserve">the program is in the list of </w:t>
      </w:r>
      <w:r w:rsidR="003F1931">
        <w:t>forbidden</w:t>
      </w:r>
      <w:r w:rsidR="003F1931">
        <w:rPr>
          <w:rFonts w:hint="eastAsia"/>
        </w:rPr>
        <w:t xml:space="preserve"> programs</w:t>
      </w:r>
      <w:r w:rsidR="003F1931" w:rsidRPr="00EF7768">
        <w:rPr>
          <w:rFonts w:hint="eastAsia"/>
          <w:lang w:eastAsia="ja-JP"/>
        </w:rPr>
        <w:t xml:space="preserve"> then the SCF shall respond the UE with a 403 error code.</w:t>
      </w:r>
    </w:p>
    <w:p w14:paraId="45CF98CA" w14:textId="77777777" w:rsidR="00C257E1" w:rsidRDefault="00C257E1" w:rsidP="00C257E1">
      <w:pPr>
        <w:pStyle w:val="FP"/>
      </w:pPr>
    </w:p>
    <w:p w14:paraId="48254E88" w14:textId="77777777" w:rsidR="003F1931" w:rsidRPr="003F1931" w:rsidRDefault="003F1931" w:rsidP="003F1931">
      <w:pPr>
        <w:pStyle w:val="Heading2"/>
        <w:rPr>
          <w:rFonts w:eastAsia="SimSun" w:hint="eastAsia"/>
          <w:bCs/>
        </w:rPr>
      </w:pPr>
      <w:bookmarkStart w:id="304" w:name="_Toc517287239"/>
      <w:r w:rsidRPr="003F1931">
        <w:rPr>
          <w:rFonts w:eastAsia="SimSun"/>
          <w:bCs/>
        </w:rPr>
        <w:t>17</w:t>
      </w:r>
      <w:r w:rsidRPr="003F1931">
        <w:rPr>
          <w:rFonts w:eastAsia="SimSun" w:hint="eastAsia"/>
          <w:bCs/>
        </w:rPr>
        <w:t>.2</w:t>
      </w:r>
      <w:r w:rsidRPr="003F1931">
        <w:rPr>
          <w:rFonts w:eastAsia="SimSun"/>
          <w:bCs/>
        </w:rPr>
        <w:tab/>
      </w:r>
      <w:r w:rsidRPr="003F1931">
        <w:rPr>
          <w:rFonts w:eastAsia="SimSun" w:hint="eastAsia"/>
          <w:bCs/>
        </w:rPr>
        <w:t>Interactive Parental Control service</w:t>
      </w:r>
      <w:bookmarkEnd w:id="304"/>
    </w:p>
    <w:p w14:paraId="5A428661" w14:textId="77777777" w:rsidR="003F1931" w:rsidRDefault="003F1931" w:rsidP="003F1931">
      <w:pPr>
        <w:pStyle w:val="Heading3"/>
        <w:rPr>
          <w:rFonts w:hint="eastAsia"/>
          <w:lang w:eastAsia="zh-CN"/>
        </w:rPr>
      </w:pPr>
      <w:bookmarkStart w:id="305" w:name="_Toc517287240"/>
      <w:r>
        <w:rPr>
          <w:lang w:eastAsia="zh-CN"/>
        </w:rPr>
        <w:t>17</w:t>
      </w:r>
      <w:r w:rsidRPr="00DA7DC9">
        <w:rPr>
          <w:rFonts w:hint="eastAsia"/>
          <w:lang w:eastAsia="zh-CN"/>
        </w:rPr>
        <w:t>.</w:t>
      </w:r>
      <w:r>
        <w:rPr>
          <w:rFonts w:hint="eastAsia"/>
          <w:lang w:eastAsia="zh-CN"/>
        </w:rPr>
        <w:t>2</w:t>
      </w:r>
      <w:r w:rsidRPr="00DA7DC9">
        <w:rPr>
          <w:rFonts w:hint="eastAsia"/>
          <w:lang w:eastAsia="zh-CN"/>
        </w:rPr>
        <w:t>.1</w:t>
      </w:r>
      <w:r>
        <w:rPr>
          <w:lang w:eastAsia="zh-CN"/>
        </w:rPr>
        <w:tab/>
      </w:r>
      <w:r>
        <w:rPr>
          <w:rFonts w:hint="eastAsia"/>
          <w:lang w:eastAsia="zh-CN"/>
        </w:rPr>
        <w:t>Blocking</w:t>
      </w:r>
      <w:bookmarkEnd w:id="305"/>
    </w:p>
    <w:p w14:paraId="452A2250" w14:textId="77777777" w:rsidR="003F1931" w:rsidRPr="003F1931" w:rsidRDefault="003F1931" w:rsidP="003F1931">
      <w:pPr>
        <w:pStyle w:val="Heading4"/>
        <w:rPr>
          <w:rFonts w:hint="eastAsia"/>
          <w:bCs/>
        </w:rPr>
      </w:pPr>
      <w:bookmarkStart w:id="306" w:name="_Toc517287241"/>
      <w:r w:rsidRPr="003F1931">
        <w:rPr>
          <w:bCs/>
        </w:rPr>
        <w:t>17</w:t>
      </w:r>
      <w:r w:rsidRPr="003F1931">
        <w:rPr>
          <w:rFonts w:hint="eastAsia"/>
          <w:bCs/>
        </w:rPr>
        <w:t>.2.1.1</w:t>
      </w:r>
      <w:r w:rsidRPr="003F1931">
        <w:rPr>
          <w:bCs/>
        </w:rPr>
        <w:tab/>
      </w:r>
      <w:r w:rsidRPr="003F1931">
        <w:rPr>
          <w:rFonts w:hint="eastAsia"/>
          <w:bCs/>
        </w:rPr>
        <w:t xml:space="preserve">General </w:t>
      </w:r>
      <w:r w:rsidRPr="003F1931">
        <w:rPr>
          <w:bCs/>
        </w:rPr>
        <w:t>Description</w:t>
      </w:r>
      <w:bookmarkEnd w:id="306"/>
    </w:p>
    <w:p w14:paraId="7C732030" w14:textId="77777777" w:rsidR="003F1931" w:rsidRDefault="003F1931" w:rsidP="003F1931">
      <w:pPr>
        <w:rPr>
          <w:lang w:eastAsia="ja-JP"/>
        </w:rPr>
      </w:pPr>
      <w:r w:rsidRPr="00EF7768">
        <w:rPr>
          <w:rFonts w:hint="eastAsia"/>
          <w:lang w:eastAsia="ja-JP"/>
        </w:rPr>
        <w:t>Following is a general call flow for blocking the child from a program:</w:t>
      </w:r>
    </w:p>
    <w:p w14:paraId="67A6DC6D" w14:textId="77777777" w:rsidR="00E35585" w:rsidRDefault="00E35585" w:rsidP="001857CA">
      <w:pPr>
        <w:pStyle w:val="TH"/>
        <w:rPr>
          <w:lang w:eastAsia="ja-JP"/>
        </w:rPr>
      </w:pPr>
      <w:r>
        <w:object w:dxaOrig="10961" w:dyaOrig="5018" w14:anchorId="4520EC4B">
          <v:shape id="_x0000_i1075" type="#_x0000_t75" style="width:481.9pt;height:220.5pt" o:ole="" o:allowoverlap="f">
            <v:imagedata r:id="rId76" o:title=""/>
          </v:shape>
          <o:OLEObject Type="Embed" ProgID="Visio.Drawing.11" ShapeID="_x0000_i1075" DrawAspect="Content" ObjectID="_1782981179" r:id="rId77"/>
        </w:object>
      </w:r>
    </w:p>
    <w:p w14:paraId="07633FB5" w14:textId="77777777" w:rsidR="00E35585" w:rsidRPr="00796CC8" w:rsidRDefault="00E35585" w:rsidP="00E35585">
      <w:pPr>
        <w:pStyle w:val="TF"/>
        <w:rPr>
          <w:lang w:eastAsia="zh-CN"/>
        </w:rPr>
      </w:pPr>
      <w:r w:rsidRPr="00796CC8">
        <w:t xml:space="preserve">Figure </w:t>
      </w:r>
      <w:r>
        <w:rPr>
          <w:lang w:eastAsia="zh-CN"/>
        </w:rPr>
        <w:t>36</w:t>
      </w:r>
      <w:r w:rsidRPr="00796CC8">
        <w:t xml:space="preserve">: </w:t>
      </w:r>
      <w:r w:rsidRPr="00796CC8">
        <w:rPr>
          <w:rFonts w:hint="eastAsia"/>
        </w:rPr>
        <w:t>Interactive Parental Control Service</w:t>
      </w:r>
      <w:r>
        <w:rPr>
          <w:rFonts w:hint="eastAsia"/>
          <w:lang w:eastAsia="zh-CN"/>
        </w:rPr>
        <w:t>--Blocking</w:t>
      </w:r>
    </w:p>
    <w:p w14:paraId="058FAAC5" w14:textId="77777777" w:rsidR="003F1931" w:rsidRPr="00EF7768" w:rsidRDefault="003357FE" w:rsidP="003357FE">
      <w:pPr>
        <w:rPr>
          <w:rFonts w:hint="eastAsia"/>
        </w:rPr>
      </w:pPr>
      <w:r>
        <w:t>1</w:t>
      </w:r>
      <w:r>
        <w:tab/>
      </w:r>
      <w:r w:rsidR="003F1931" w:rsidRPr="00EF7768">
        <w:t xml:space="preserve">The </w:t>
      </w:r>
      <w:r w:rsidR="003F1931">
        <w:rPr>
          <w:rFonts w:hint="eastAsia"/>
        </w:rPr>
        <w:t>Parent UE</w:t>
      </w:r>
      <w:r w:rsidR="003F1931" w:rsidRPr="00EF7768">
        <w:t xml:space="preserve"> </w:t>
      </w:r>
      <w:r w:rsidR="003F1931" w:rsidRPr="00EF7768">
        <w:rPr>
          <w:rFonts w:hint="eastAsia"/>
        </w:rPr>
        <w:t xml:space="preserve">retrieves information about the content which is being watched by </w:t>
      </w:r>
      <w:r w:rsidR="003F1931">
        <w:rPr>
          <w:rFonts w:hint="eastAsia"/>
        </w:rPr>
        <w:t>Child UE</w:t>
      </w:r>
      <w:r w:rsidR="003F1931" w:rsidRPr="00EF7768">
        <w:rPr>
          <w:rFonts w:hint="eastAsia"/>
        </w:rPr>
        <w:t xml:space="preserve">. </w:t>
      </w:r>
      <w:r w:rsidR="003F1931" w:rsidRPr="00EF7768">
        <w:t>T</w:t>
      </w:r>
      <w:r w:rsidR="003F1931" w:rsidRPr="00EF7768">
        <w:rPr>
          <w:rFonts w:hint="eastAsia"/>
        </w:rPr>
        <w:t>his is achieved by the procedure defined in section 11,</w:t>
      </w:r>
      <w:r w:rsidR="003F1931" w:rsidRPr="00EF7768">
        <w:t xml:space="preserve"> Blending of Presence and PSS/MBMS user services</w:t>
      </w:r>
      <w:r w:rsidR="003F1931" w:rsidRPr="00EF7768">
        <w:rPr>
          <w:rFonts w:hint="eastAsia"/>
        </w:rPr>
        <w:t>.</w:t>
      </w:r>
    </w:p>
    <w:p w14:paraId="7396FAE4" w14:textId="77777777" w:rsidR="003F1931" w:rsidRPr="00EF7768" w:rsidRDefault="003357FE" w:rsidP="003357FE">
      <w:pPr>
        <w:rPr>
          <w:rFonts w:hint="eastAsia"/>
        </w:rPr>
      </w:pPr>
      <w:r>
        <w:t>2</w:t>
      </w:r>
      <w:r>
        <w:tab/>
      </w:r>
      <w:r w:rsidR="003F1931" w:rsidRPr="00EF7768">
        <w:rPr>
          <w:rFonts w:hint="eastAsia"/>
        </w:rPr>
        <w:t>When the parent identifies that the watched conten</w:t>
      </w:r>
      <w:r w:rsidR="003F1931">
        <w:rPr>
          <w:rFonts w:hint="eastAsia"/>
        </w:rPr>
        <w:t>t is not suitable for the child, the Parent UE</w:t>
      </w:r>
      <w:r w:rsidR="003F1931" w:rsidRPr="00EF7768">
        <w:rPr>
          <w:rFonts w:hint="eastAsia"/>
        </w:rPr>
        <w:t xml:space="preserve"> issue a SIP MESSAGE to SCF, including necessary information (content identity, identities of parent and child).</w:t>
      </w:r>
    </w:p>
    <w:p w14:paraId="0223E6EE" w14:textId="77777777" w:rsidR="003F1931" w:rsidRDefault="003357FE" w:rsidP="003357FE">
      <w:pPr>
        <w:rPr>
          <w:rFonts w:hint="eastAsia"/>
        </w:rPr>
      </w:pPr>
      <w:r>
        <w:t>3</w:t>
      </w:r>
      <w:r>
        <w:tab/>
      </w:r>
      <w:r w:rsidR="003F1931">
        <w:rPr>
          <w:rFonts w:hint="eastAsia"/>
        </w:rPr>
        <w:t>The SCF feedback with 200 OK.</w:t>
      </w:r>
    </w:p>
    <w:p w14:paraId="365EF3BB" w14:textId="77777777" w:rsidR="003F1931" w:rsidRPr="00EF7768" w:rsidRDefault="003357FE" w:rsidP="003357FE">
      <w:pPr>
        <w:rPr>
          <w:rFonts w:hint="eastAsia"/>
        </w:rPr>
      </w:pPr>
      <w:r>
        <w:t>4</w:t>
      </w:r>
      <w:r>
        <w:tab/>
      </w:r>
      <w:r w:rsidR="003F1931" w:rsidRPr="00EF7768">
        <w:rPr>
          <w:rFonts w:hint="eastAsia"/>
        </w:rPr>
        <w:t>The SCF validates the parental control request.</w:t>
      </w:r>
      <w:r w:rsidR="003F1931">
        <w:rPr>
          <w:rFonts w:hint="eastAsia"/>
        </w:rPr>
        <w:t xml:space="preserve"> </w:t>
      </w:r>
      <w:r w:rsidR="003F1931" w:rsidRPr="00EF7768">
        <w:rPr>
          <w:rFonts w:hint="eastAsia"/>
        </w:rPr>
        <w:t>If the request is valid, the SCF then update the controlled use</w:t>
      </w:r>
      <w:r w:rsidR="001C2626">
        <w:t>'</w:t>
      </w:r>
      <w:r w:rsidR="003F1931" w:rsidRPr="00EF7768">
        <w:rPr>
          <w:rFonts w:hint="eastAsia"/>
        </w:rPr>
        <w:t>s profile</w:t>
      </w:r>
    </w:p>
    <w:p w14:paraId="73B91A69" w14:textId="77777777" w:rsidR="003F1931" w:rsidRPr="00EF7768" w:rsidRDefault="003357FE" w:rsidP="003357FE">
      <w:pPr>
        <w:rPr>
          <w:rFonts w:hint="eastAsia"/>
        </w:rPr>
      </w:pPr>
      <w:r>
        <w:t>5</w:t>
      </w:r>
      <w:r>
        <w:tab/>
      </w:r>
      <w:r w:rsidR="003F1931" w:rsidRPr="00EF7768">
        <w:rPr>
          <w:rFonts w:hint="eastAsia"/>
        </w:rPr>
        <w:t xml:space="preserve">If the request is valid, the SCF </w:t>
      </w:r>
      <w:r w:rsidR="003F1931">
        <w:rPr>
          <w:rFonts w:hint="eastAsia"/>
        </w:rPr>
        <w:t>initiates the PSS/MBMS streaming session teardown procedure</w:t>
      </w:r>
      <w:r w:rsidR="003F1931" w:rsidRPr="00EF7768">
        <w:rPr>
          <w:rFonts w:hint="eastAsia"/>
        </w:rPr>
        <w:t>.</w:t>
      </w:r>
    </w:p>
    <w:p w14:paraId="1F3717F2" w14:textId="77777777" w:rsidR="003F1931" w:rsidRDefault="003F1931" w:rsidP="00C257E1">
      <w:pPr>
        <w:pStyle w:val="FP"/>
      </w:pPr>
    </w:p>
    <w:p w14:paraId="1F9E64AD" w14:textId="77777777" w:rsidR="003F1931" w:rsidRPr="003F1931" w:rsidRDefault="003F1931" w:rsidP="003F1931">
      <w:pPr>
        <w:pStyle w:val="Heading4"/>
        <w:rPr>
          <w:rFonts w:hint="eastAsia"/>
          <w:bCs/>
        </w:rPr>
      </w:pPr>
      <w:bookmarkStart w:id="307" w:name="_Toc517287242"/>
      <w:r w:rsidRPr="003F1931">
        <w:rPr>
          <w:bCs/>
        </w:rPr>
        <w:t>17</w:t>
      </w:r>
      <w:r w:rsidRPr="003F1931">
        <w:rPr>
          <w:rFonts w:hint="eastAsia"/>
          <w:bCs/>
        </w:rPr>
        <w:t>.2.1.2</w:t>
      </w:r>
      <w:r w:rsidRPr="003F1931">
        <w:rPr>
          <w:bCs/>
        </w:rPr>
        <w:tab/>
        <w:t>Procedure</w:t>
      </w:r>
      <w:r w:rsidRPr="003F1931">
        <w:rPr>
          <w:rFonts w:hint="eastAsia"/>
          <w:bCs/>
        </w:rPr>
        <w:t xml:space="preserve"> at Parent UE</w:t>
      </w:r>
      <w:bookmarkEnd w:id="307"/>
    </w:p>
    <w:p w14:paraId="1A88F872" w14:textId="77777777" w:rsidR="003F1931" w:rsidRPr="00EF7768" w:rsidRDefault="003F1931" w:rsidP="003F1931">
      <w:pPr>
        <w:rPr>
          <w:rFonts w:hint="eastAsia"/>
          <w:lang w:eastAsia="ja-JP"/>
        </w:rPr>
      </w:pPr>
      <w:r w:rsidRPr="00EF7768">
        <w:rPr>
          <w:lang w:eastAsia="ja-JP"/>
        </w:rPr>
        <w:t xml:space="preserve">When the </w:t>
      </w:r>
      <w:r>
        <w:rPr>
          <w:lang w:eastAsia="ja-JP"/>
        </w:rPr>
        <w:t>parent</w:t>
      </w:r>
      <w:r w:rsidRPr="00EF7768">
        <w:rPr>
          <w:lang w:eastAsia="ja-JP"/>
        </w:rPr>
        <w:t xml:space="preserve"> wants to block the program</w:t>
      </w:r>
      <w:r w:rsidRPr="00EF7768">
        <w:rPr>
          <w:rFonts w:hint="eastAsia"/>
          <w:lang w:eastAsia="ja-JP"/>
        </w:rPr>
        <w:t xml:space="preserve"> the </w:t>
      </w:r>
      <w:r>
        <w:rPr>
          <w:rFonts w:hint="eastAsia"/>
        </w:rPr>
        <w:t>child</w:t>
      </w:r>
      <w:r w:rsidRPr="00EF7768">
        <w:rPr>
          <w:rFonts w:hint="eastAsia"/>
          <w:lang w:eastAsia="ja-JP"/>
        </w:rPr>
        <w:t xml:space="preserve"> is watching</w:t>
      </w:r>
      <w:r w:rsidRPr="00EF7768">
        <w:rPr>
          <w:lang w:eastAsia="ja-JP"/>
        </w:rPr>
        <w:t xml:space="preserve">, the </w:t>
      </w:r>
      <w:r w:rsidRPr="00EF7768">
        <w:rPr>
          <w:rFonts w:hint="eastAsia"/>
          <w:lang w:eastAsia="ja-JP"/>
        </w:rPr>
        <w:t>UE</w:t>
      </w:r>
      <w:r w:rsidRPr="00EF7768">
        <w:rPr>
          <w:lang w:eastAsia="ja-JP"/>
        </w:rPr>
        <w:t xml:space="preserve"> of the </w:t>
      </w:r>
      <w:r>
        <w:rPr>
          <w:lang w:eastAsia="ja-JP"/>
        </w:rPr>
        <w:t>parent</w:t>
      </w:r>
      <w:r w:rsidRPr="00EF7768">
        <w:rPr>
          <w:lang w:eastAsia="ja-JP"/>
        </w:rPr>
        <w:t xml:space="preserve"> shall </w:t>
      </w:r>
      <w:r>
        <w:rPr>
          <w:rFonts w:hint="eastAsia"/>
        </w:rPr>
        <w:t>issue</w:t>
      </w:r>
      <w:r w:rsidRPr="00EF7768">
        <w:rPr>
          <w:lang w:eastAsia="ja-JP"/>
        </w:rPr>
        <w:t xml:space="preserve"> a </w:t>
      </w:r>
      <w:r w:rsidRPr="00EF7768">
        <w:rPr>
          <w:rFonts w:hint="eastAsia"/>
          <w:lang w:eastAsia="ja-JP"/>
        </w:rPr>
        <w:t xml:space="preserve">SIP MESSAGE </w:t>
      </w:r>
      <w:r w:rsidRPr="00EF7768">
        <w:rPr>
          <w:lang w:eastAsia="ja-JP"/>
        </w:rPr>
        <w:t>request for Parental Control.</w:t>
      </w:r>
      <w:r w:rsidRPr="00EF7768">
        <w:rPr>
          <w:rFonts w:hint="eastAsia"/>
          <w:lang w:eastAsia="ja-JP"/>
        </w:rPr>
        <w:t xml:space="preserve"> </w:t>
      </w:r>
      <w:r w:rsidRPr="00EF7768">
        <w:rPr>
          <w:lang w:eastAsia="ja-JP"/>
        </w:rPr>
        <w:t>T</w:t>
      </w:r>
      <w:r w:rsidRPr="00EF7768">
        <w:rPr>
          <w:rFonts w:hint="eastAsia"/>
          <w:lang w:eastAsia="ja-JP"/>
        </w:rPr>
        <w:t>he content of the parental control request is:</w:t>
      </w:r>
    </w:p>
    <w:p w14:paraId="13AFFEB7" w14:textId="77777777" w:rsidR="003F1931" w:rsidRPr="00EF7768" w:rsidRDefault="008B2E93" w:rsidP="008B2E93">
      <w:pPr>
        <w:pStyle w:val="B1"/>
        <w:rPr>
          <w:rFonts w:hint="eastAsia"/>
          <w:lang w:eastAsia="ja-JP"/>
        </w:rPr>
      </w:pPr>
      <w:r>
        <w:rPr>
          <w:lang w:eastAsia="ja-JP"/>
        </w:rPr>
        <w:t>-</w:t>
      </w:r>
      <w:r>
        <w:rPr>
          <w:lang w:eastAsia="ja-JP"/>
        </w:rPr>
        <w:tab/>
      </w:r>
      <w:r w:rsidR="003F1931" w:rsidRPr="00EF7768">
        <w:rPr>
          <w:rFonts w:hint="eastAsia"/>
          <w:lang w:eastAsia="ja-JP"/>
        </w:rPr>
        <w:t>The request-URI shall be set to the well-known PSI for parental control service;</w:t>
      </w:r>
    </w:p>
    <w:p w14:paraId="61CB6907" w14:textId="77777777" w:rsidR="003F1931" w:rsidRPr="00EF7768" w:rsidRDefault="008B2E93" w:rsidP="008B2E93">
      <w:pPr>
        <w:pStyle w:val="B1"/>
        <w:rPr>
          <w:rFonts w:hint="eastAsia"/>
          <w:lang w:eastAsia="ja-JP"/>
        </w:rPr>
      </w:pPr>
      <w:r>
        <w:rPr>
          <w:lang w:eastAsia="ja-JP"/>
        </w:rPr>
        <w:t>-</w:t>
      </w:r>
      <w:r>
        <w:rPr>
          <w:lang w:eastAsia="ja-JP"/>
        </w:rPr>
        <w:tab/>
      </w:r>
      <w:r w:rsidR="003F1931" w:rsidRPr="00EF7768">
        <w:rPr>
          <w:rFonts w:hint="eastAsia"/>
          <w:lang w:eastAsia="ja-JP"/>
        </w:rPr>
        <w:t xml:space="preserve">The From header shall be set to the </w:t>
      </w:r>
      <w:r w:rsidR="003F1931" w:rsidRPr="00EF7768">
        <w:rPr>
          <w:lang w:eastAsia="ja-JP"/>
        </w:rPr>
        <w:t xml:space="preserve">public user identity of the </w:t>
      </w:r>
      <w:r w:rsidR="003F1931">
        <w:rPr>
          <w:rFonts w:hint="eastAsia"/>
          <w:lang w:eastAsia="ja-JP"/>
        </w:rPr>
        <w:t>parent</w:t>
      </w:r>
      <w:r w:rsidR="003F1931" w:rsidRPr="00EF7768">
        <w:rPr>
          <w:rFonts w:hint="eastAsia"/>
          <w:lang w:eastAsia="ja-JP"/>
        </w:rPr>
        <w:t>;</w:t>
      </w:r>
    </w:p>
    <w:p w14:paraId="5389145F" w14:textId="77777777" w:rsidR="003F1931" w:rsidRPr="00EF7768" w:rsidRDefault="008B2E93" w:rsidP="008B2E93">
      <w:pPr>
        <w:pStyle w:val="B1"/>
        <w:rPr>
          <w:rFonts w:hint="eastAsia"/>
          <w:lang w:eastAsia="ja-JP"/>
        </w:rPr>
      </w:pPr>
      <w:r>
        <w:rPr>
          <w:lang w:eastAsia="ja-JP"/>
        </w:rPr>
        <w:t>-</w:t>
      </w:r>
      <w:r>
        <w:rPr>
          <w:lang w:eastAsia="ja-JP"/>
        </w:rPr>
        <w:tab/>
      </w:r>
      <w:r w:rsidR="003F1931" w:rsidRPr="00EF7768">
        <w:rPr>
          <w:rFonts w:hint="eastAsia"/>
          <w:lang w:eastAsia="ja-JP"/>
        </w:rPr>
        <w:t>The To header shall be set to</w:t>
      </w:r>
      <w:r w:rsidR="003F1931" w:rsidRPr="00EF7768">
        <w:rPr>
          <w:lang w:eastAsia="ja-JP"/>
        </w:rPr>
        <w:t xml:space="preserve"> </w:t>
      </w:r>
      <w:r w:rsidR="003F1931" w:rsidRPr="00EF7768">
        <w:rPr>
          <w:rFonts w:hint="eastAsia"/>
          <w:lang w:eastAsia="ja-JP"/>
        </w:rPr>
        <w:t xml:space="preserve">the </w:t>
      </w:r>
      <w:r w:rsidR="003F1931" w:rsidRPr="00EF7768">
        <w:rPr>
          <w:lang w:eastAsia="ja-JP"/>
        </w:rPr>
        <w:t xml:space="preserve">public user identity of the </w:t>
      </w:r>
      <w:r w:rsidR="003F1931">
        <w:rPr>
          <w:lang w:eastAsia="ja-JP"/>
        </w:rPr>
        <w:t>child</w:t>
      </w:r>
      <w:r w:rsidR="003F1931" w:rsidRPr="00EF7768">
        <w:rPr>
          <w:rFonts w:hint="eastAsia"/>
          <w:lang w:eastAsia="ja-JP"/>
        </w:rPr>
        <w:t>;</w:t>
      </w:r>
    </w:p>
    <w:p w14:paraId="4CDF70C1" w14:textId="77777777" w:rsidR="003F1931" w:rsidRPr="00EF7768" w:rsidRDefault="008B2E93" w:rsidP="008B2E93">
      <w:pPr>
        <w:pStyle w:val="B1"/>
        <w:rPr>
          <w:rFonts w:hint="eastAsia"/>
          <w:lang w:eastAsia="ja-JP"/>
        </w:rPr>
      </w:pPr>
      <w:r>
        <w:rPr>
          <w:lang w:eastAsia="ja-JP"/>
        </w:rPr>
        <w:t>-</w:t>
      </w:r>
      <w:r>
        <w:rPr>
          <w:lang w:eastAsia="ja-JP"/>
        </w:rPr>
        <w:tab/>
      </w:r>
      <w:r w:rsidR="003F1931" w:rsidRPr="00EF7768">
        <w:rPr>
          <w:rFonts w:hint="eastAsia"/>
          <w:lang w:eastAsia="ja-JP"/>
        </w:rPr>
        <w:t xml:space="preserve">The content-type shall be set to </w:t>
      </w:r>
      <w:r w:rsidR="001C2626">
        <w:rPr>
          <w:lang w:eastAsia="ja-JP"/>
        </w:rPr>
        <w:t>"</w:t>
      </w:r>
      <w:r w:rsidR="003F1931" w:rsidRPr="00EF7768">
        <w:rPr>
          <w:lang w:eastAsia="ja-JP"/>
        </w:rPr>
        <w:t>application/3gpp-ims-pss-mbms-</w:t>
      </w:r>
      <w:r w:rsidR="003F1931" w:rsidRPr="00EF7768">
        <w:rPr>
          <w:rFonts w:hint="eastAsia"/>
          <w:lang w:eastAsia="ja-JP"/>
        </w:rPr>
        <w:t>parental-control</w:t>
      </w:r>
      <w:r w:rsidR="003F1931" w:rsidRPr="00EF7768">
        <w:rPr>
          <w:lang w:eastAsia="ja-JP"/>
        </w:rPr>
        <w:t>+xml</w:t>
      </w:r>
      <w:r w:rsidR="001C2626">
        <w:rPr>
          <w:lang w:eastAsia="ja-JP"/>
        </w:rPr>
        <w:t>"</w:t>
      </w:r>
      <w:r w:rsidR="003F1931" w:rsidRPr="00EF7768">
        <w:rPr>
          <w:rFonts w:hint="eastAsia"/>
          <w:lang w:eastAsia="ja-JP"/>
        </w:rPr>
        <w:t>;</w:t>
      </w:r>
    </w:p>
    <w:p w14:paraId="32F579B3" w14:textId="77777777" w:rsidR="003F1931" w:rsidRPr="00EF7768" w:rsidRDefault="008B2E93" w:rsidP="008B2E93">
      <w:pPr>
        <w:pStyle w:val="B1"/>
        <w:rPr>
          <w:rFonts w:hint="eastAsia"/>
          <w:lang w:eastAsia="ja-JP"/>
        </w:rPr>
      </w:pPr>
      <w:r>
        <w:rPr>
          <w:lang w:eastAsia="ja-JP"/>
        </w:rPr>
        <w:t>-</w:t>
      </w:r>
      <w:r>
        <w:rPr>
          <w:lang w:eastAsia="ja-JP"/>
        </w:rPr>
        <w:tab/>
      </w:r>
      <w:r w:rsidR="003F1931" w:rsidRPr="00EF7768">
        <w:rPr>
          <w:rFonts w:hint="eastAsia"/>
          <w:lang w:eastAsia="ja-JP"/>
        </w:rPr>
        <w:t xml:space="preserve">The message body shall include a XML document conforming to the </w:t>
      </w:r>
      <w:r w:rsidR="003F1931" w:rsidRPr="00EF7768">
        <w:rPr>
          <w:lang w:eastAsia="ja-JP"/>
        </w:rPr>
        <w:t>schema</w:t>
      </w:r>
      <w:r w:rsidR="003F1931" w:rsidRPr="00EF7768">
        <w:rPr>
          <w:rFonts w:hint="eastAsia"/>
          <w:lang w:eastAsia="ja-JP"/>
        </w:rPr>
        <w:t xml:space="preserve"> defined in Annex </w:t>
      </w:r>
      <w:r w:rsidR="003F1931">
        <w:rPr>
          <w:lang w:eastAsia="ja-JP"/>
        </w:rPr>
        <w:t>L</w:t>
      </w:r>
      <w:r w:rsidR="003F1931" w:rsidRPr="00EF7768">
        <w:rPr>
          <w:lang w:eastAsia="ja-JP"/>
        </w:rPr>
        <w:t>, wherein</w:t>
      </w:r>
      <w:r w:rsidR="003F1931" w:rsidRPr="00EF7768">
        <w:rPr>
          <w:rFonts w:hint="eastAsia"/>
          <w:lang w:eastAsia="ja-JP"/>
        </w:rPr>
        <w:t xml:space="preserve"> </w:t>
      </w:r>
      <w:r w:rsidR="003F1931" w:rsidRPr="00EF7768">
        <w:rPr>
          <w:lang w:eastAsia="ja-JP"/>
        </w:rPr>
        <w:t>the PC</w:t>
      </w:r>
      <w:r w:rsidR="003F1931" w:rsidRPr="00EF7768">
        <w:rPr>
          <w:rFonts w:hint="eastAsia"/>
          <w:lang w:eastAsia="ja-JP"/>
        </w:rPr>
        <w:t>Block</w:t>
      </w:r>
      <w:r w:rsidR="003F1931" w:rsidRPr="00EF7768">
        <w:rPr>
          <w:lang w:eastAsia="ja-JP"/>
        </w:rPr>
        <w:t>Request</w:t>
      </w:r>
      <w:r w:rsidR="003F1931" w:rsidRPr="00EF7768">
        <w:rPr>
          <w:rFonts w:hint="eastAsia"/>
          <w:lang w:eastAsia="ja-JP"/>
        </w:rPr>
        <w:t xml:space="preserve"> </w:t>
      </w:r>
      <w:r w:rsidR="003F1931">
        <w:rPr>
          <w:rFonts w:hint="eastAsia"/>
          <w:lang w:eastAsia="ja-JP"/>
        </w:rPr>
        <w:t>shall</w:t>
      </w:r>
      <w:r w:rsidR="003F1931" w:rsidRPr="00EF7768">
        <w:rPr>
          <w:rFonts w:hint="eastAsia"/>
          <w:lang w:eastAsia="ja-JP"/>
        </w:rPr>
        <w:t xml:space="preserve"> be presented with the following parameters:</w:t>
      </w:r>
    </w:p>
    <w:p w14:paraId="0E4A9CD9" w14:textId="77777777" w:rsidR="003F1931" w:rsidRPr="00EF7768" w:rsidRDefault="008B2E93" w:rsidP="008B2E93">
      <w:pPr>
        <w:pStyle w:val="B20"/>
        <w:rPr>
          <w:rFonts w:hint="eastAsia"/>
          <w:lang w:eastAsia="ja-JP"/>
        </w:rPr>
      </w:pPr>
      <w:r>
        <w:rPr>
          <w:lang w:eastAsia="ja-JP"/>
        </w:rPr>
        <w:t>-</w:t>
      </w:r>
      <w:r>
        <w:rPr>
          <w:lang w:eastAsia="ja-JP"/>
        </w:rPr>
        <w:tab/>
      </w:r>
      <w:r w:rsidR="003F1931" w:rsidRPr="00EF7768">
        <w:rPr>
          <w:rFonts w:hint="eastAsia"/>
          <w:lang w:eastAsia="ja-JP"/>
        </w:rPr>
        <w:t>ChildUserID</w:t>
      </w:r>
      <w:r w:rsidR="003F1931" w:rsidRPr="00EF7768">
        <w:rPr>
          <w:lang w:eastAsia="ja-JP"/>
        </w:rPr>
        <w:t xml:space="preserve">: </w:t>
      </w:r>
      <w:r w:rsidR="003F1931" w:rsidRPr="00EF7768">
        <w:rPr>
          <w:rFonts w:hint="eastAsia"/>
          <w:lang w:eastAsia="ja-JP"/>
        </w:rPr>
        <w:t xml:space="preserve">the </w:t>
      </w:r>
      <w:r w:rsidR="003F1931" w:rsidRPr="00EF7768">
        <w:rPr>
          <w:lang w:eastAsia="ja-JP"/>
        </w:rPr>
        <w:t>public user identity</w:t>
      </w:r>
      <w:r w:rsidR="003F1931" w:rsidRPr="00EF7768">
        <w:rPr>
          <w:rFonts w:hint="eastAsia"/>
          <w:lang w:eastAsia="ja-JP"/>
        </w:rPr>
        <w:t xml:space="preserve"> of the </w:t>
      </w:r>
      <w:r w:rsidR="003F1931">
        <w:rPr>
          <w:lang w:eastAsia="ja-JP"/>
        </w:rPr>
        <w:t>child</w:t>
      </w:r>
      <w:r w:rsidR="003F1931" w:rsidRPr="00EF7768">
        <w:rPr>
          <w:rFonts w:hint="eastAsia"/>
          <w:lang w:eastAsia="ja-JP"/>
        </w:rPr>
        <w:t>, whom will be blocked.</w:t>
      </w:r>
    </w:p>
    <w:p w14:paraId="5F6FFBFC" w14:textId="77777777" w:rsidR="003F1931" w:rsidRPr="00EF7768" w:rsidRDefault="008B2E93" w:rsidP="008B2E93">
      <w:pPr>
        <w:pStyle w:val="B20"/>
        <w:rPr>
          <w:rFonts w:hint="eastAsia"/>
          <w:lang w:eastAsia="ja-JP"/>
        </w:rPr>
      </w:pPr>
      <w:r>
        <w:rPr>
          <w:lang w:eastAsia="ja-JP"/>
        </w:rPr>
        <w:t>-</w:t>
      </w:r>
      <w:r>
        <w:rPr>
          <w:lang w:eastAsia="ja-JP"/>
        </w:rPr>
        <w:tab/>
      </w:r>
      <w:r w:rsidR="003F1931" w:rsidRPr="00EF7768">
        <w:rPr>
          <w:rFonts w:hint="eastAsia"/>
          <w:lang w:eastAsia="ja-JP"/>
        </w:rPr>
        <w:t>PatentUserID</w:t>
      </w:r>
      <w:r w:rsidR="003F1931" w:rsidRPr="00EF7768">
        <w:rPr>
          <w:lang w:eastAsia="ja-JP"/>
        </w:rPr>
        <w:t xml:space="preserve">: </w:t>
      </w:r>
      <w:r w:rsidR="003F1931" w:rsidRPr="00EF7768">
        <w:rPr>
          <w:rFonts w:hint="eastAsia"/>
          <w:lang w:eastAsia="ja-JP"/>
        </w:rPr>
        <w:t xml:space="preserve">the </w:t>
      </w:r>
      <w:r w:rsidR="003F1931" w:rsidRPr="00EF7768">
        <w:rPr>
          <w:lang w:eastAsia="ja-JP"/>
        </w:rPr>
        <w:t>public user identity</w:t>
      </w:r>
      <w:r w:rsidR="003F1931" w:rsidRPr="00EF7768">
        <w:rPr>
          <w:rFonts w:hint="eastAsia"/>
          <w:lang w:eastAsia="ja-JP"/>
        </w:rPr>
        <w:t xml:space="preserve"> of the </w:t>
      </w:r>
      <w:r w:rsidR="003F1931">
        <w:rPr>
          <w:lang w:eastAsia="ja-JP"/>
        </w:rPr>
        <w:t>parent</w:t>
      </w:r>
      <w:r w:rsidR="003F1931" w:rsidRPr="00EF7768">
        <w:rPr>
          <w:rFonts w:hint="eastAsia"/>
          <w:lang w:eastAsia="ja-JP"/>
        </w:rPr>
        <w:t>, who initiates the blocking.</w:t>
      </w:r>
    </w:p>
    <w:p w14:paraId="6622D381" w14:textId="77777777" w:rsidR="003F1931" w:rsidRPr="00EF7768" w:rsidRDefault="008B2E93" w:rsidP="008B2E93">
      <w:pPr>
        <w:pStyle w:val="B20"/>
        <w:rPr>
          <w:lang w:eastAsia="ja-JP"/>
        </w:rPr>
      </w:pPr>
      <w:r>
        <w:rPr>
          <w:lang w:eastAsia="ja-JP"/>
        </w:rPr>
        <w:t>-</w:t>
      </w:r>
      <w:r>
        <w:rPr>
          <w:lang w:eastAsia="ja-JP"/>
        </w:rPr>
        <w:tab/>
      </w:r>
      <w:r w:rsidR="003F1931" w:rsidRPr="00EF7768">
        <w:rPr>
          <w:rFonts w:hint="eastAsia"/>
          <w:lang w:eastAsia="ja-JP"/>
        </w:rPr>
        <w:t>ProgramID</w:t>
      </w:r>
      <w:r w:rsidR="003F1931" w:rsidRPr="00EF7768">
        <w:rPr>
          <w:lang w:eastAsia="ja-JP"/>
        </w:rPr>
        <w:t xml:space="preserve">: the identifier of the content being blocked by the </w:t>
      </w:r>
      <w:r w:rsidR="003F1931">
        <w:rPr>
          <w:lang w:eastAsia="ja-JP"/>
        </w:rPr>
        <w:t>parent</w:t>
      </w:r>
      <w:r w:rsidR="003F1931" w:rsidRPr="00EF7768">
        <w:rPr>
          <w:lang w:eastAsia="ja-JP"/>
        </w:rPr>
        <w:t xml:space="preserve">. </w:t>
      </w:r>
    </w:p>
    <w:p w14:paraId="6118D759" w14:textId="77777777" w:rsidR="003F1931" w:rsidRDefault="003F1931" w:rsidP="00C257E1">
      <w:pPr>
        <w:pStyle w:val="FP"/>
      </w:pPr>
    </w:p>
    <w:p w14:paraId="110A6938" w14:textId="77777777" w:rsidR="003F1931" w:rsidRPr="003F1931" w:rsidRDefault="003F1931" w:rsidP="003F1931">
      <w:pPr>
        <w:pStyle w:val="Heading4"/>
        <w:rPr>
          <w:rFonts w:hint="eastAsia"/>
          <w:bCs/>
        </w:rPr>
      </w:pPr>
      <w:bookmarkStart w:id="308" w:name="_Toc517287243"/>
      <w:r w:rsidRPr="003F1931">
        <w:rPr>
          <w:bCs/>
        </w:rPr>
        <w:t>17.</w:t>
      </w:r>
      <w:r w:rsidRPr="003F1931">
        <w:rPr>
          <w:rFonts w:hint="eastAsia"/>
          <w:bCs/>
        </w:rPr>
        <w:t>2.1.3</w:t>
      </w:r>
      <w:r w:rsidRPr="003F1931">
        <w:rPr>
          <w:bCs/>
        </w:rPr>
        <w:tab/>
        <w:t>Procedure</w:t>
      </w:r>
      <w:r w:rsidRPr="003F1931">
        <w:rPr>
          <w:rFonts w:hint="eastAsia"/>
          <w:bCs/>
        </w:rPr>
        <w:t xml:space="preserve"> at SCF</w:t>
      </w:r>
      <w:bookmarkEnd w:id="308"/>
    </w:p>
    <w:p w14:paraId="577354CC" w14:textId="77777777" w:rsidR="003F1931" w:rsidRPr="00EF7768" w:rsidRDefault="003F1931" w:rsidP="003F1931">
      <w:pPr>
        <w:rPr>
          <w:lang w:eastAsia="ja-JP"/>
        </w:rPr>
      </w:pPr>
      <w:r w:rsidRPr="00EF7768">
        <w:rPr>
          <w:lang w:eastAsia="ja-JP"/>
        </w:rPr>
        <w:t>Upon receipt of a SIP MESSAGE request for Parental Control from the</w:t>
      </w:r>
      <w:r w:rsidRPr="00EF7768">
        <w:rPr>
          <w:rFonts w:hint="eastAsia"/>
          <w:lang w:eastAsia="ja-JP"/>
        </w:rPr>
        <w:t xml:space="preserve"> UE</w:t>
      </w:r>
      <w:r w:rsidRPr="00EF7768">
        <w:rPr>
          <w:lang w:eastAsia="ja-JP"/>
        </w:rPr>
        <w:t xml:space="preserve"> via the </w:t>
      </w:r>
      <w:r w:rsidRPr="00EF7768">
        <w:rPr>
          <w:rFonts w:hint="eastAsia"/>
          <w:lang w:eastAsia="ja-JP"/>
        </w:rPr>
        <w:t>IM-CN Subsystem</w:t>
      </w:r>
      <w:r w:rsidRPr="00EF7768">
        <w:rPr>
          <w:lang w:eastAsia="ja-JP"/>
        </w:rPr>
        <w:t xml:space="preserve">, the </w:t>
      </w:r>
      <w:r w:rsidRPr="00EF7768">
        <w:rPr>
          <w:rFonts w:hint="eastAsia"/>
          <w:lang w:eastAsia="ja-JP"/>
        </w:rPr>
        <w:t>SCF</w:t>
      </w:r>
      <w:r w:rsidRPr="00EF7768">
        <w:rPr>
          <w:lang w:eastAsia="ja-JP"/>
        </w:rPr>
        <w:t xml:space="preserve"> </w:t>
      </w:r>
      <w:r>
        <w:rPr>
          <w:lang w:eastAsia="ja-JP"/>
        </w:rPr>
        <w:t>shall</w:t>
      </w:r>
      <w:r w:rsidRPr="00EF7768">
        <w:rPr>
          <w:lang w:eastAsia="ja-JP"/>
        </w:rPr>
        <w:t xml:space="preserve"> identify the Content-Type associated with the MESSAGE request to determine that it is a Parental Control request. </w:t>
      </w:r>
      <w:r w:rsidRPr="00EF7768">
        <w:rPr>
          <w:rFonts w:hint="eastAsia"/>
          <w:lang w:eastAsia="ja-JP"/>
        </w:rPr>
        <w:lastRenderedPageBreak/>
        <w:t>Following that t</w:t>
      </w:r>
      <w:r w:rsidRPr="00EF7768">
        <w:rPr>
          <w:lang w:eastAsia="ja-JP"/>
        </w:rPr>
        <w:t xml:space="preserve">he </w:t>
      </w:r>
      <w:r w:rsidRPr="00EF7768">
        <w:rPr>
          <w:rFonts w:hint="eastAsia"/>
          <w:lang w:eastAsia="ja-JP"/>
        </w:rPr>
        <w:t>SCF</w:t>
      </w:r>
      <w:r w:rsidRPr="00EF7768">
        <w:rPr>
          <w:lang w:eastAsia="ja-JP"/>
        </w:rPr>
        <w:t xml:space="preserve"> </w:t>
      </w:r>
      <w:r>
        <w:rPr>
          <w:lang w:eastAsia="ja-JP"/>
        </w:rPr>
        <w:t>shall</w:t>
      </w:r>
      <w:r w:rsidRPr="00EF7768">
        <w:rPr>
          <w:lang w:eastAsia="ja-JP"/>
        </w:rPr>
        <w:t xml:space="preserve"> </w:t>
      </w:r>
      <w:r w:rsidRPr="00EF7768">
        <w:rPr>
          <w:rFonts w:hint="eastAsia"/>
          <w:lang w:eastAsia="ja-JP"/>
        </w:rPr>
        <w:t xml:space="preserve">extract the parental control information and </w:t>
      </w:r>
      <w:r w:rsidRPr="00EF7768">
        <w:rPr>
          <w:lang w:eastAsia="ja-JP"/>
        </w:rPr>
        <w:t xml:space="preserve">check whether the </w:t>
      </w:r>
      <w:r>
        <w:rPr>
          <w:lang w:eastAsia="ja-JP"/>
        </w:rPr>
        <w:t>parent</w:t>
      </w:r>
      <w:r w:rsidRPr="00EF7768">
        <w:rPr>
          <w:lang w:eastAsia="ja-JP"/>
        </w:rPr>
        <w:t xml:space="preserve"> has the rights to perform Parental Control on the </w:t>
      </w:r>
      <w:r>
        <w:rPr>
          <w:lang w:eastAsia="ja-JP"/>
        </w:rPr>
        <w:t>child</w:t>
      </w:r>
      <w:r w:rsidRPr="00EF7768">
        <w:rPr>
          <w:lang w:eastAsia="ja-JP"/>
        </w:rPr>
        <w:t>.</w:t>
      </w:r>
    </w:p>
    <w:p w14:paraId="7E88EC93" w14:textId="77777777" w:rsidR="003F1931" w:rsidRPr="00EF7768" w:rsidRDefault="003F1931" w:rsidP="003F1931">
      <w:pPr>
        <w:rPr>
          <w:lang w:eastAsia="ja-JP"/>
        </w:rPr>
      </w:pPr>
      <w:r w:rsidRPr="00EF7768">
        <w:rPr>
          <w:lang w:eastAsia="ja-JP"/>
        </w:rPr>
        <w:t xml:space="preserve">If the </w:t>
      </w:r>
      <w:r>
        <w:rPr>
          <w:rFonts w:hint="eastAsia"/>
        </w:rPr>
        <w:t>parent</w:t>
      </w:r>
      <w:r w:rsidRPr="00EF7768">
        <w:rPr>
          <w:lang w:eastAsia="ja-JP"/>
        </w:rPr>
        <w:t xml:space="preserve"> has the rights to perform Parental Control on the </w:t>
      </w:r>
      <w:r>
        <w:rPr>
          <w:rFonts w:hint="eastAsia"/>
        </w:rPr>
        <w:t>child</w:t>
      </w:r>
      <w:r w:rsidRPr="00EF7768">
        <w:rPr>
          <w:lang w:eastAsia="ja-JP"/>
        </w:rPr>
        <w:t xml:space="preserve">, the </w:t>
      </w:r>
      <w:r w:rsidRPr="00EF7768">
        <w:rPr>
          <w:rFonts w:hint="eastAsia"/>
          <w:lang w:eastAsia="ja-JP"/>
        </w:rPr>
        <w:t>SCF</w:t>
      </w:r>
      <w:r w:rsidRPr="00EF7768">
        <w:rPr>
          <w:lang w:eastAsia="ja-JP"/>
        </w:rPr>
        <w:t xml:space="preserve"> </w:t>
      </w:r>
      <w:r>
        <w:rPr>
          <w:lang w:eastAsia="ja-JP"/>
        </w:rPr>
        <w:t>shall</w:t>
      </w:r>
      <w:r w:rsidRPr="00EF7768">
        <w:rPr>
          <w:lang w:eastAsia="ja-JP"/>
        </w:rPr>
        <w:t xml:space="preserve"> </w:t>
      </w:r>
      <w:r w:rsidRPr="00EF7768">
        <w:rPr>
          <w:rFonts w:hint="eastAsia"/>
          <w:lang w:eastAsia="ja-JP"/>
        </w:rPr>
        <w:t xml:space="preserve">update the </w:t>
      </w:r>
      <w:r>
        <w:rPr>
          <w:lang w:eastAsia="ja-JP"/>
        </w:rPr>
        <w:t>child</w:t>
      </w:r>
      <w:r w:rsidR="001C2626">
        <w:rPr>
          <w:lang w:eastAsia="ja-JP"/>
        </w:rPr>
        <w:t>'</w:t>
      </w:r>
      <w:r w:rsidRPr="00EF7768">
        <w:rPr>
          <w:rFonts w:hint="eastAsia"/>
          <w:lang w:eastAsia="ja-JP"/>
        </w:rPr>
        <w:t xml:space="preserve">s profile with adding a forbidden program. </w:t>
      </w:r>
      <w:r w:rsidRPr="00EF7768">
        <w:rPr>
          <w:lang w:eastAsia="ja-JP"/>
        </w:rPr>
        <w:t>F</w:t>
      </w:r>
      <w:r w:rsidRPr="00EF7768">
        <w:rPr>
          <w:rFonts w:hint="eastAsia"/>
          <w:lang w:eastAsia="ja-JP"/>
        </w:rPr>
        <w:t xml:space="preserve">ollowing that, the SCF </w:t>
      </w:r>
      <w:r>
        <w:rPr>
          <w:rFonts w:hint="eastAsia"/>
        </w:rPr>
        <w:t xml:space="preserve">initiates the PSS streaming teardown procedure as specified in </w:t>
      </w:r>
      <w:r>
        <w:t>section</w:t>
      </w:r>
      <w:r>
        <w:rPr>
          <w:rFonts w:hint="eastAsia"/>
        </w:rPr>
        <w:t xml:space="preserve"> 8.2.6.1 or MBMS streaming teardown procedure as specified in </w:t>
      </w:r>
      <w:r>
        <w:t>sub-clause</w:t>
      </w:r>
      <w:r>
        <w:rPr>
          <w:rFonts w:hint="eastAsia"/>
        </w:rPr>
        <w:t xml:space="preserve"> 8.3.5</w:t>
      </w:r>
      <w:r w:rsidRPr="00EF7768">
        <w:rPr>
          <w:lang w:eastAsia="ja-JP"/>
        </w:rPr>
        <w:t xml:space="preserve">. </w:t>
      </w:r>
    </w:p>
    <w:p w14:paraId="65E8B4C4" w14:textId="77777777" w:rsidR="003F1931" w:rsidRDefault="003F1931" w:rsidP="003F1931">
      <w:pPr>
        <w:pStyle w:val="Heading3"/>
        <w:rPr>
          <w:rFonts w:hint="eastAsia"/>
          <w:lang w:eastAsia="zh-CN"/>
        </w:rPr>
      </w:pPr>
      <w:bookmarkStart w:id="309" w:name="_Toc517287244"/>
      <w:r>
        <w:rPr>
          <w:lang w:eastAsia="zh-CN"/>
        </w:rPr>
        <w:t>17</w:t>
      </w:r>
      <w:r w:rsidRPr="00DA7DC9">
        <w:rPr>
          <w:rFonts w:hint="eastAsia"/>
          <w:lang w:eastAsia="zh-CN"/>
        </w:rPr>
        <w:t>.</w:t>
      </w:r>
      <w:r>
        <w:rPr>
          <w:rFonts w:hint="eastAsia"/>
          <w:lang w:eastAsia="zh-CN"/>
        </w:rPr>
        <w:t>2</w:t>
      </w:r>
      <w:r w:rsidRPr="00DA7DC9">
        <w:rPr>
          <w:rFonts w:hint="eastAsia"/>
          <w:lang w:eastAsia="zh-CN"/>
        </w:rPr>
        <w:t>.</w:t>
      </w:r>
      <w:r>
        <w:rPr>
          <w:rFonts w:hint="eastAsia"/>
          <w:lang w:eastAsia="zh-CN"/>
        </w:rPr>
        <w:t>2</w:t>
      </w:r>
      <w:r>
        <w:rPr>
          <w:lang w:eastAsia="zh-CN"/>
        </w:rPr>
        <w:tab/>
      </w:r>
      <w:r>
        <w:rPr>
          <w:rFonts w:hint="eastAsia"/>
          <w:lang w:eastAsia="zh-CN"/>
        </w:rPr>
        <w:t>Allowing</w:t>
      </w:r>
      <w:bookmarkEnd w:id="309"/>
    </w:p>
    <w:p w14:paraId="2B6BBCAA" w14:textId="77777777" w:rsidR="003F1931" w:rsidRPr="003F1931" w:rsidRDefault="003F1931" w:rsidP="003F1931">
      <w:pPr>
        <w:pStyle w:val="Heading4"/>
        <w:rPr>
          <w:rFonts w:hint="eastAsia"/>
          <w:bCs/>
        </w:rPr>
      </w:pPr>
      <w:bookmarkStart w:id="310" w:name="_Toc517287245"/>
      <w:r w:rsidRPr="003F1931">
        <w:rPr>
          <w:bCs/>
        </w:rPr>
        <w:t>17</w:t>
      </w:r>
      <w:r w:rsidRPr="003F1931">
        <w:rPr>
          <w:rFonts w:hint="eastAsia"/>
          <w:bCs/>
        </w:rPr>
        <w:t>.2.2.1</w:t>
      </w:r>
      <w:r w:rsidRPr="003F1931">
        <w:rPr>
          <w:bCs/>
        </w:rPr>
        <w:tab/>
      </w:r>
      <w:r w:rsidRPr="003F1931">
        <w:rPr>
          <w:rFonts w:hint="eastAsia"/>
          <w:bCs/>
        </w:rPr>
        <w:t>Allowing in PSS Session Initialization</w:t>
      </w:r>
      <w:bookmarkEnd w:id="310"/>
    </w:p>
    <w:p w14:paraId="5F318A17" w14:textId="77777777" w:rsidR="003F1931" w:rsidRPr="003F1931" w:rsidRDefault="003F1931" w:rsidP="003F1931">
      <w:pPr>
        <w:pStyle w:val="Heading5"/>
        <w:spacing w:before="0"/>
        <w:rPr>
          <w:rFonts w:eastAsia="Arial Unicode MS" w:cs="Arial"/>
          <w:sz w:val="21"/>
          <w:szCs w:val="21"/>
        </w:rPr>
      </w:pPr>
      <w:bookmarkStart w:id="311" w:name="_Toc517287246"/>
      <w:r w:rsidRPr="003F1931">
        <w:rPr>
          <w:rFonts w:eastAsia="Arial Unicode MS" w:cs="Arial"/>
          <w:sz w:val="21"/>
          <w:szCs w:val="21"/>
        </w:rPr>
        <w:t>17.2.2.1</w:t>
      </w:r>
      <w:r w:rsidRPr="003F1931">
        <w:rPr>
          <w:rFonts w:eastAsia="Arial Unicode MS" w:cs="Arial" w:hint="eastAsia"/>
          <w:sz w:val="21"/>
          <w:szCs w:val="21"/>
        </w:rPr>
        <w:t>.1</w:t>
      </w:r>
      <w:r w:rsidRPr="003F1931">
        <w:rPr>
          <w:rFonts w:eastAsia="Arial Unicode MS" w:cs="Arial"/>
          <w:sz w:val="21"/>
          <w:szCs w:val="21"/>
        </w:rPr>
        <w:tab/>
        <w:t>General Description</w:t>
      </w:r>
      <w:bookmarkEnd w:id="311"/>
    </w:p>
    <w:p w14:paraId="0A8B8760" w14:textId="77777777" w:rsidR="003F1931" w:rsidRPr="00EF7768" w:rsidRDefault="003F1931" w:rsidP="003F1931">
      <w:pPr>
        <w:rPr>
          <w:rFonts w:hint="eastAsia"/>
          <w:lang w:eastAsia="ja-JP"/>
        </w:rPr>
      </w:pPr>
      <w:r w:rsidRPr="00EF7768">
        <w:rPr>
          <w:rFonts w:hint="eastAsia"/>
          <w:lang w:eastAsia="ja-JP"/>
        </w:rPr>
        <w:t xml:space="preserve">Following is a general call flow for allowing a </w:t>
      </w:r>
      <w:r>
        <w:rPr>
          <w:rFonts w:hint="eastAsia"/>
        </w:rPr>
        <w:t>PSS user service</w:t>
      </w:r>
      <w:r w:rsidRPr="00EF7768">
        <w:rPr>
          <w:rFonts w:hint="eastAsia"/>
          <w:lang w:eastAsia="ja-JP"/>
        </w:rPr>
        <w:t xml:space="preserve"> requested by the child:</w:t>
      </w:r>
    </w:p>
    <w:p w14:paraId="25D51A62" w14:textId="77777777" w:rsidR="003F1931" w:rsidRDefault="003F1931" w:rsidP="003F1931">
      <w:pPr>
        <w:pStyle w:val="TH"/>
        <w:rPr>
          <w:rFonts w:hint="eastAsia"/>
        </w:rPr>
      </w:pPr>
      <w:r>
        <w:object w:dxaOrig="10961" w:dyaOrig="7151" w14:anchorId="1B15DAA8">
          <v:shape id="_x0000_i1076" type="#_x0000_t75" style="width:481.9pt;height:314.25pt" o:ole="">
            <v:imagedata r:id="rId78" o:title=""/>
          </v:shape>
          <o:OLEObject Type="Embed" ProgID="Visio.Drawing.11" ShapeID="_x0000_i1076" DrawAspect="Content" ObjectID="_1782981180" r:id="rId79"/>
        </w:object>
      </w:r>
    </w:p>
    <w:p w14:paraId="7B61F764" w14:textId="77777777" w:rsidR="003F1931" w:rsidRPr="00796CC8" w:rsidRDefault="003F1931" w:rsidP="003F1931">
      <w:pPr>
        <w:pStyle w:val="TF"/>
        <w:rPr>
          <w:rFonts w:hint="eastAsia"/>
          <w:lang w:eastAsia="zh-CN"/>
        </w:rPr>
      </w:pPr>
      <w:r w:rsidRPr="00796CC8">
        <w:t xml:space="preserve">Figure </w:t>
      </w:r>
      <w:r>
        <w:rPr>
          <w:lang w:eastAsia="zh-CN"/>
        </w:rPr>
        <w:t>37</w:t>
      </w:r>
      <w:r w:rsidRPr="00796CC8">
        <w:t xml:space="preserve">: </w:t>
      </w:r>
      <w:r w:rsidRPr="00796CC8">
        <w:rPr>
          <w:rFonts w:hint="eastAsia"/>
        </w:rPr>
        <w:t>Interactive Parental Control Service</w:t>
      </w:r>
      <w:r>
        <w:rPr>
          <w:lang w:eastAsia="zh-CN"/>
        </w:rPr>
        <w:t>—</w:t>
      </w:r>
      <w:r>
        <w:rPr>
          <w:rFonts w:hint="eastAsia"/>
          <w:lang w:eastAsia="zh-CN"/>
        </w:rPr>
        <w:t>Allowing a PSS user service</w:t>
      </w:r>
    </w:p>
    <w:p w14:paraId="785CB6B4" w14:textId="77777777" w:rsidR="003357FE" w:rsidRPr="00EF7768" w:rsidRDefault="003357FE" w:rsidP="003357FE">
      <w:pPr>
        <w:rPr>
          <w:rFonts w:hint="eastAsia"/>
          <w:lang w:eastAsia="ja-JP"/>
        </w:rPr>
      </w:pPr>
      <w:r w:rsidRPr="00EF7768">
        <w:rPr>
          <w:rFonts w:hint="eastAsia"/>
          <w:lang w:eastAsia="ja-JP"/>
        </w:rPr>
        <w:t>0</w:t>
      </w:r>
      <w:r w:rsidRPr="00EF7768">
        <w:rPr>
          <w:lang w:eastAsia="ja-JP"/>
        </w:rPr>
        <w:tab/>
      </w:r>
      <w:r>
        <w:rPr>
          <w:rFonts w:hint="eastAsia"/>
        </w:rPr>
        <w:t xml:space="preserve">(Optional) </w:t>
      </w:r>
      <w:r w:rsidRPr="00EF7768">
        <w:rPr>
          <w:lang w:eastAsia="ja-JP"/>
        </w:rPr>
        <w:t>the</w:t>
      </w:r>
      <w:r>
        <w:rPr>
          <w:rFonts w:hint="eastAsia"/>
        </w:rPr>
        <w:t xml:space="preserve"> Child</w:t>
      </w:r>
      <w:r>
        <w:rPr>
          <w:rFonts w:hint="eastAsia"/>
          <w:lang w:eastAsia="ja-JP"/>
        </w:rPr>
        <w:t xml:space="preserve"> UE</w:t>
      </w:r>
      <w:r>
        <w:rPr>
          <w:rFonts w:hint="eastAsia"/>
        </w:rPr>
        <w:t xml:space="preserve"> </w:t>
      </w:r>
      <w:r>
        <w:rPr>
          <w:rFonts w:hint="eastAsia"/>
          <w:lang w:eastAsia="ja-JP"/>
        </w:rPr>
        <w:t>initiates a PSS</w:t>
      </w:r>
      <w:r w:rsidRPr="00EF7768">
        <w:rPr>
          <w:rFonts w:hint="eastAsia"/>
          <w:lang w:eastAsia="ja-JP"/>
        </w:rPr>
        <w:t xml:space="preserve"> session and is refused with 403 error. </w:t>
      </w:r>
    </w:p>
    <w:p w14:paraId="17DA0F81" w14:textId="77777777" w:rsidR="003357FE" w:rsidRPr="00EF7768" w:rsidRDefault="003357FE" w:rsidP="003357FE">
      <w:pPr>
        <w:rPr>
          <w:rFonts w:hint="eastAsia"/>
          <w:lang w:eastAsia="ja-JP"/>
        </w:rPr>
      </w:pPr>
      <w:r w:rsidRPr="00EF7768">
        <w:rPr>
          <w:rFonts w:hint="eastAsia"/>
          <w:lang w:eastAsia="ja-JP"/>
        </w:rPr>
        <w:t>1</w:t>
      </w:r>
      <w:r w:rsidRPr="00EF7768">
        <w:rPr>
          <w:rFonts w:hint="eastAsia"/>
          <w:lang w:eastAsia="ja-JP"/>
        </w:rPr>
        <w:tab/>
      </w:r>
      <w:r w:rsidRPr="00EF7768">
        <w:rPr>
          <w:lang w:eastAsia="ja-JP"/>
        </w:rPr>
        <w:t xml:space="preserve">The </w:t>
      </w:r>
      <w:r>
        <w:rPr>
          <w:rFonts w:hint="eastAsia"/>
        </w:rPr>
        <w:t xml:space="preserve">Child </w:t>
      </w:r>
      <w:r w:rsidRPr="00EF7768">
        <w:rPr>
          <w:lang w:eastAsia="ja-JP"/>
        </w:rPr>
        <w:t>UE</w:t>
      </w:r>
      <w:r w:rsidRPr="00EF7768">
        <w:rPr>
          <w:rFonts w:hint="eastAsia"/>
          <w:lang w:eastAsia="ja-JP"/>
        </w:rPr>
        <w:t xml:space="preserve"> performs PSS session initialization with </w:t>
      </w:r>
      <w:r w:rsidRPr="00EF7768">
        <w:rPr>
          <w:lang w:eastAsia="ja-JP"/>
        </w:rPr>
        <w:t>Parental Control Allowing Request</w:t>
      </w:r>
      <w:r w:rsidRPr="00EF7768">
        <w:rPr>
          <w:rFonts w:hint="eastAsia"/>
          <w:lang w:eastAsia="ja-JP"/>
        </w:rPr>
        <w:t xml:space="preserve">, to request the </w:t>
      </w:r>
      <w:r>
        <w:rPr>
          <w:rFonts w:hint="eastAsia"/>
        </w:rPr>
        <w:t xml:space="preserve">Parent </w:t>
      </w:r>
      <w:r>
        <w:rPr>
          <w:rFonts w:hint="eastAsia"/>
          <w:lang w:eastAsia="ja-JP"/>
        </w:rPr>
        <w:t>UE</w:t>
      </w:r>
      <w:r w:rsidRPr="00EF7768">
        <w:rPr>
          <w:rFonts w:hint="eastAsia"/>
          <w:lang w:eastAsia="ja-JP"/>
        </w:rPr>
        <w:t xml:space="preserve"> to allow him watching the program. </w:t>
      </w:r>
    </w:p>
    <w:p w14:paraId="239181EF" w14:textId="77777777" w:rsidR="003357FE" w:rsidRPr="00EF7768" w:rsidRDefault="003357FE" w:rsidP="003357FE">
      <w:pPr>
        <w:rPr>
          <w:rFonts w:hint="eastAsia"/>
          <w:lang w:eastAsia="ja-JP"/>
        </w:rPr>
      </w:pPr>
      <w:r w:rsidRPr="00EF7768">
        <w:rPr>
          <w:rFonts w:hint="eastAsia"/>
          <w:lang w:eastAsia="ja-JP"/>
        </w:rPr>
        <w:t>2</w:t>
      </w:r>
      <w:r w:rsidRPr="00EF7768">
        <w:rPr>
          <w:lang w:eastAsia="ja-JP"/>
        </w:rPr>
        <w:tab/>
      </w:r>
      <w:bookmarkStart w:id="312" w:name="OLE_LINK13"/>
      <w:r w:rsidRPr="00EF7768">
        <w:rPr>
          <w:rFonts w:hint="eastAsia"/>
          <w:lang w:eastAsia="ja-JP"/>
        </w:rPr>
        <w:t xml:space="preserve">Upon receiving a PSS session initialization request as well as a </w:t>
      </w:r>
      <w:r w:rsidRPr="00EF7768">
        <w:rPr>
          <w:lang w:eastAsia="ja-JP"/>
        </w:rPr>
        <w:t>Parental Control Allowing Request</w:t>
      </w:r>
      <w:r w:rsidRPr="00EF7768">
        <w:rPr>
          <w:rFonts w:hint="eastAsia"/>
          <w:lang w:eastAsia="ja-JP"/>
        </w:rPr>
        <w:t xml:space="preserve">, the SCF </w:t>
      </w:r>
      <w:r>
        <w:rPr>
          <w:rFonts w:hint="eastAsia"/>
          <w:lang w:eastAsia="ja-JP"/>
        </w:rPr>
        <w:t>shall</w:t>
      </w:r>
      <w:bookmarkEnd w:id="312"/>
      <w:r w:rsidRPr="00EF7768">
        <w:rPr>
          <w:rFonts w:hint="eastAsia"/>
          <w:lang w:eastAsia="ja-JP"/>
        </w:rPr>
        <w:t xml:space="preserve"> validate the request.</w:t>
      </w:r>
    </w:p>
    <w:p w14:paraId="20327EE6" w14:textId="77777777" w:rsidR="003357FE" w:rsidRPr="00EF7768" w:rsidRDefault="003357FE" w:rsidP="003357FE">
      <w:pPr>
        <w:rPr>
          <w:rFonts w:hint="eastAsia"/>
          <w:lang w:eastAsia="ja-JP"/>
        </w:rPr>
      </w:pPr>
      <w:r w:rsidRPr="00EF7768">
        <w:rPr>
          <w:rFonts w:hint="eastAsia"/>
          <w:lang w:eastAsia="ja-JP"/>
        </w:rPr>
        <w:t>3~4</w:t>
      </w:r>
      <w:r w:rsidRPr="00EF7768">
        <w:rPr>
          <w:rFonts w:hint="eastAsia"/>
          <w:lang w:eastAsia="ja-JP"/>
        </w:rPr>
        <w:tab/>
        <w:t xml:space="preserve">The SCF send a </w:t>
      </w:r>
      <w:r w:rsidRPr="00EF7768">
        <w:rPr>
          <w:lang w:eastAsia="ja-JP"/>
        </w:rPr>
        <w:t>Parental Control Allowing Request</w:t>
      </w:r>
      <w:r w:rsidRPr="00EF7768">
        <w:rPr>
          <w:rFonts w:hint="eastAsia"/>
          <w:lang w:eastAsia="ja-JP"/>
        </w:rPr>
        <w:t xml:space="preserve"> to the parents and the parent feedback its decision. </w:t>
      </w:r>
      <w:r>
        <w:rPr>
          <w:rFonts w:hint="eastAsia"/>
        </w:rPr>
        <w:t xml:space="preserve">The parent should make his decision based on service selection information related the program. </w:t>
      </w:r>
      <w:r w:rsidRPr="00EF7768">
        <w:rPr>
          <w:rFonts w:hint="eastAsia"/>
          <w:lang w:eastAsia="ja-JP"/>
        </w:rPr>
        <w:t>Notes that this step can be done by either SIP MESSAGE message over IMS, or other means like SMS over mobile network.</w:t>
      </w:r>
    </w:p>
    <w:p w14:paraId="4C3B058F" w14:textId="77777777" w:rsidR="003357FE" w:rsidRPr="00EF7768" w:rsidRDefault="003357FE" w:rsidP="003357FE">
      <w:pPr>
        <w:rPr>
          <w:rFonts w:hint="eastAsia"/>
          <w:lang w:eastAsia="ja-JP"/>
        </w:rPr>
      </w:pPr>
      <w:r w:rsidRPr="00EF7768">
        <w:rPr>
          <w:rFonts w:hint="eastAsia"/>
          <w:lang w:eastAsia="ja-JP"/>
        </w:rPr>
        <w:t>5</w:t>
      </w:r>
      <w:r w:rsidRPr="00EF7768">
        <w:rPr>
          <w:lang w:eastAsia="ja-JP"/>
        </w:rPr>
        <w:tab/>
      </w:r>
      <w:r w:rsidRPr="00EF7768">
        <w:rPr>
          <w:rFonts w:hint="eastAsia"/>
          <w:lang w:eastAsia="ja-JP"/>
        </w:rPr>
        <w:t xml:space="preserve">Upon receiving the </w:t>
      </w:r>
      <w:r w:rsidRPr="00EF7768">
        <w:rPr>
          <w:lang w:eastAsia="ja-JP"/>
        </w:rPr>
        <w:t xml:space="preserve">Parental Control Allowing </w:t>
      </w:r>
      <w:r w:rsidRPr="00EF7768">
        <w:rPr>
          <w:rFonts w:hint="eastAsia"/>
          <w:lang w:eastAsia="ja-JP"/>
        </w:rPr>
        <w:t xml:space="preserve">response, the SCF </w:t>
      </w:r>
      <w:r>
        <w:rPr>
          <w:rFonts w:hint="eastAsia"/>
          <w:lang w:eastAsia="ja-JP"/>
        </w:rPr>
        <w:t>shall</w:t>
      </w:r>
      <w:r w:rsidRPr="00EF7768">
        <w:rPr>
          <w:rFonts w:hint="eastAsia"/>
          <w:lang w:eastAsia="ja-JP"/>
        </w:rPr>
        <w:t xml:space="preserve"> update the user</w:t>
      </w:r>
      <w:r w:rsidR="001C2626">
        <w:rPr>
          <w:lang w:eastAsia="ja-JP"/>
        </w:rPr>
        <w:t>'</w:t>
      </w:r>
      <w:r w:rsidRPr="00EF7768">
        <w:rPr>
          <w:rFonts w:hint="eastAsia"/>
          <w:lang w:eastAsia="ja-JP"/>
        </w:rPr>
        <w:t>s (child</w:t>
      </w:r>
      <w:r w:rsidR="001C2626">
        <w:rPr>
          <w:lang w:eastAsia="ja-JP"/>
        </w:rPr>
        <w:t>'</w:t>
      </w:r>
      <w:r w:rsidRPr="00EF7768">
        <w:rPr>
          <w:rFonts w:hint="eastAsia"/>
          <w:lang w:eastAsia="ja-JP"/>
        </w:rPr>
        <w:t>s) profile according to the parents</w:t>
      </w:r>
      <w:r w:rsidR="001C2626">
        <w:rPr>
          <w:lang w:eastAsia="ja-JP"/>
        </w:rPr>
        <w:t>'</w:t>
      </w:r>
      <w:r w:rsidRPr="00EF7768">
        <w:rPr>
          <w:rFonts w:hint="eastAsia"/>
          <w:lang w:eastAsia="ja-JP"/>
        </w:rPr>
        <w:t xml:space="preserve"> decision. </w:t>
      </w:r>
    </w:p>
    <w:p w14:paraId="0F512E25" w14:textId="77777777" w:rsidR="003357FE" w:rsidRDefault="003357FE" w:rsidP="003357FE">
      <w:pPr>
        <w:rPr>
          <w:rFonts w:hint="eastAsia"/>
        </w:rPr>
      </w:pPr>
      <w:r w:rsidRPr="00EF7768">
        <w:rPr>
          <w:rFonts w:hint="eastAsia"/>
          <w:lang w:eastAsia="ja-JP"/>
        </w:rPr>
        <w:t>6</w:t>
      </w:r>
      <w:r w:rsidRPr="00EF7768">
        <w:rPr>
          <w:rFonts w:hint="eastAsia"/>
          <w:lang w:eastAsia="ja-JP"/>
        </w:rPr>
        <w:tab/>
        <w:t>If the parents decide to allow the child to watch the requested program, the SCF performs PSS session initialization; otherwise the SCF shall reject the session initialization request with a 403 error.</w:t>
      </w:r>
    </w:p>
    <w:p w14:paraId="38640A33" w14:textId="77777777" w:rsidR="003357FE" w:rsidRPr="00EF7768" w:rsidRDefault="003357FE" w:rsidP="003357FE">
      <w:pPr>
        <w:rPr>
          <w:rFonts w:hint="eastAsia"/>
        </w:rPr>
      </w:pPr>
      <w:r>
        <w:rPr>
          <w:rFonts w:hint="eastAsia"/>
        </w:rPr>
        <w:lastRenderedPageBreak/>
        <w:t>7</w:t>
      </w:r>
      <w:r>
        <w:rPr>
          <w:rFonts w:hint="eastAsia"/>
        </w:rPr>
        <w:tab/>
        <w:t>Upon receiving 200 OK, the Parent UE setup the media path between the PSS server accordingly.</w:t>
      </w:r>
    </w:p>
    <w:p w14:paraId="70E80850" w14:textId="77777777" w:rsidR="003F1931" w:rsidRDefault="003F1931" w:rsidP="00C257E1">
      <w:pPr>
        <w:pStyle w:val="FP"/>
      </w:pPr>
    </w:p>
    <w:p w14:paraId="1093D156" w14:textId="77777777" w:rsidR="003357FE" w:rsidRPr="003357FE" w:rsidRDefault="003357FE" w:rsidP="003357FE">
      <w:pPr>
        <w:pStyle w:val="Heading5"/>
        <w:spacing w:before="0"/>
        <w:rPr>
          <w:rFonts w:eastAsia="Arial Unicode MS" w:cs="Arial" w:hint="eastAsia"/>
          <w:sz w:val="21"/>
          <w:szCs w:val="21"/>
        </w:rPr>
      </w:pPr>
      <w:bookmarkStart w:id="313" w:name="_Toc517287247"/>
      <w:r w:rsidRPr="003357FE">
        <w:rPr>
          <w:rFonts w:eastAsia="Arial Unicode MS" w:cs="Arial"/>
          <w:sz w:val="21"/>
          <w:szCs w:val="21"/>
        </w:rPr>
        <w:t>17</w:t>
      </w:r>
      <w:r w:rsidRPr="003357FE">
        <w:rPr>
          <w:rFonts w:eastAsia="Arial Unicode MS" w:cs="Arial" w:hint="eastAsia"/>
          <w:sz w:val="21"/>
          <w:szCs w:val="21"/>
        </w:rPr>
        <w:t>.2.2.1.2</w:t>
      </w:r>
      <w:r w:rsidRPr="003357FE">
        <w:rPr>
          <w:rFonts w:eastAsia="Arial Unicode MS" w:cs="Arial"/>
          <w:sz w:val="21"/>
          <w:szCs w:val="21"/>
        </w:rPr>
        <w:tab/>
        <w:t>Procedure</w:t>
      </w:r>
      <w:r w:rsidRPr="003357FE">
        <w:rPr>
          <w:rFonts w:eastAsia="Arial Unicode MS" w:cs="Arial" w:hint="eastAsia"/>
          <w:sz w:val="21"/>
          <w:szCs w:val="21"/>
        </w:rPr>
        <w:t xml:space="preserve"> at Child UE</w:t>
      </w:r>
      <w:bookmarkEnd w:id="313"/>
    </w:p>
    <w:p w14:paraId="11D295DB" w14:textId="77777777" w:rsidR="003357FE" w:rsidRPr="00EF7768" w:rsidRDefault="003357FE" w:rsidP="003357FE">
      <w:pPr>
        <w:rPr>
          <w:rFonts w:hint="eastAsia"/>
          <w:lang w:eastAsia="ja-JP"/>
        </w:rPr>
      </w:pPr>
      <w:r>
        <w:rPr>
          <w:rFonts w:hint="eastAsia"/>
          <w:lang w:val="en-US"/>
        </w:rPr>
        <w:t>T</w:t>
      </w:r>
      <w:r w:rsidRPr="00EF7768">
        <w:rPr>
          <w:rFonts w:hint="eastAsia"/>
          <w:lang w:eastAsia="ja-JP"/>
        </w:rPr>
        <w:t xml:space="preserve">he </w:t>
      </w:r>
      <w:r>
        <w:rPr>
          <w:rFonts w:hint="eastAsia"/>
        </w:rPr>
        <w:t xml:space="preserve">Child </w:t>
      </w:r>
      <w:r w:rsidRPr="00EF7768">
        <w:rPr>
          <w:rFonts w:hint="eastAsia"/>
          <w:lang w:eastAsia="ja-JP"/>
        </w:rPr>
        <w:t xml:space="preserve">UE </w:t>
      </w:r>
      <w:r>
        <w:rPr>
          <w:rFonts w:hint="eastAsia"/>
          <w:lang w:eastAsia="ja-JP"/>
        </w:rPr>
        <w:t>shall</w:t>
      </w:r>
      <w:r w:rsidRPr="00EF7768">
        <w:rPr>
          <w:rFonts w:hint="eastAsia"/>
          <w:lang w:eastAsia="ja-JP"/>
        </w:rPr>
        <w:t xml:space="preserve"> support the procedure specified in section 8.2.3.2.</w:t>
      </w:r>
    </w:p>
    <w:p w14:paraId="56CB9C38" w14:textId="77777777" w:rsidR="003357FE" w:rsidRPr="00EF7768" w:rsidRDefault="003357FE" w:rsidP="003357FE">
      <w:pPr>
        <w:rPr>
          <w:rFonts w:hint="eastAsia"/>
          <w:lang w:eastAsia="ja-JP"/>
        </w:rPr>
      </w:pPr>
      <w:r w:rsidRPr="00EF7768">
        <w:rPr>
          <w:rFonts w:hint="eastAsia"/>
          <w:lang w:eastAsia="ja-JP"/>
        </w:rPr>
        <w:t>To acquire parents</w:t>
      </w:r>
      <w:r w:rsidR="001C2626">
        <w:rPr>
          <w:lang w:eastAsia="ja-JP"/>
        </w:rPr>
        <w:t>'</w:t>
      </w:r>
      <w:r w:rsidRPr="00EF7768">
        <w:rPr>
          <w:rFonts w:hint="eastAsia"/>
          <w:lang w:eastAsia="ja-JP"/>
        </w:rPr>
        <w:t xml:space="preserve"> </w:t>
      </w:r>
      <w:r w:rsidRPr="00EF7768">
        <w:rPr>
          <w:lang w:eastAsia="ja-JP"/>
        </w:rPr>
        <w:t>permission</w:t>
      </w:r>
      <w:r w:rsidRPr="00EF7768">
        <w:rPr>
          <w:rFonts w:hint="eastAsia"/>
          <w:lang w:eastAsia="ja-JP"/>
        </w:rPr>
        <w:t xml:space="preserve"> to watch the program, the message body of session initialization request </w:t>
      </w:r>
      <w:r>
        <w:rPr>
          <w:rFonts w:hint="eastAsia"/>
          <w:lang w:eastAsia="ja-JP"/>
        </w:rPr>
        <w:t>shall</w:t>
      </w:r>
      <w:r w:rsidRPr="00EF7768">
        <w:rPr>
          <w:rFonts w:hint="eastAsia"/>
          <w:lang w:eastAsia="ja-JP"/>
        </w:rPr>
        <w:t xml:space="preserve"> also include a XML document as </w:t>
      </w:r>
      <w:r w:rsidRPr="00EF7768">
        <w:rPr>
          <w:lang w:eastAsia="ja-JP"/>
        </w:rPr>
        <w:t>Parental Control Allowing Request</w:t>
      </w:r>
      <w:r w:rsidRPr="00EF7768">
        <w:rPr>
          <w:rFonts w:hint="eastAsia"/>
          <w:lang w:eastAsia="ja-JP"/>
        </w:rPr>
        <w:t xml:space="preserve">. </w:t>
      </w:r>
      <w:r w:rsidRPr="00EF7768">
        <w:rPr>
          <w:lang w:eastAsia="ja-JP"/>
        </w:rPr>
        <w:t>T</w:t>
      </w:r>
      <w:r w:rsidRPr="00EF7768">
        <w:rPr>
          <w:rFonts w:hint="eastAsia"/>
          <w:lang w:eastAsia="ja-JP"/>
        </w:rPr>
        <w:t xml:space="preserve">he XML document </w:t>
      </w:r>
      <w:r>
        <w:rPr>
          <w:rFonts w:hint="eastAsia"/>
          <w:lang w:eastAsia="ja-JP"/>
        </w:rPr>
        <w:t>shall</w:t>
      </w:r>
      <w:r w:rsidRPr="00EF7768">
        <w:rPr>
          <w:rFonts w:hint="eastAsia"/>
          <w:lang w:eastAsia="ja-JP"/>
        </w:rPr>
        <w:t xml:space="preserve"> conform to the schema as defined in Annex </w:t>
      </w:r>
      <w:r>
        <w:rPr>
          <w:lang w:eastAsia="ja-JP"/>
        </w:rPr>
        <w:t>L</w:t>
      </w:r>
      <w:r w:rsidRPr="00EF7768">
        <w:rPr>
          <w:rFonts w:hint="eastAsia"/>
          <w:lang w:eastAsia="ja-JP"/>
        </w:rPr>
        <w:t xml:space="preserve">, with the following </w:t>
      </w:r>
      <w:r w:rsidRPr="00EF7768">
        <w:rPr>
          <w:lang w:eastAsia="ja-JP"/>
        </w:rPr>
        <w:t>additions</w:t>
      </w:r>
      <w:r w:rsidRPr="00EF7768">
        <w:rPr>
          <w:rFonts w:hint="eastAsia"/>
          <w:lang w:eastAsia="ja-JP"/>
        </w:rPr>
        <w:t>:</w:t>
      </w:r>
    </w:p>
    <w:p w14:paraId="5C34E9E2"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lang w:eastAsia="ja-JP"/>
        </w:rPr>
        <w:t>The</w:t>
      </w:r>
      <w:r w:rsidR="003357FE" w:rsidRPr="00EF7768">
        <w:rPr>
          <w:rFonts w:hint="eastAsia"/>
          <w:lang w:eastAsia="ja-JP"/>
        </w:rPr>
        <w:t xml:space="preserve"> XML document shall be </w:t>
      </w:r>
      <w:r w:rsidR="001C2626">
        <w:rPr>
          <w:lang w:eastAsia="ja-JP"/>
        </w:rPr>
        <w:t>"</w:t>
      </w:r>
      <w:r w:rsidR="003357FE" w:rsidRPr="00EF7768">
        <w:rPr>
          <w:lang w:eastAsia="ja-JP"/>
        </w:rPr>
        <w:t>application/3gpp-ims-pss-mbms-</w:t>
      </w:r>
      <w:r w:rsidR="003357FE" w:rsidRPr="00EF7768">
        <w:rPr>
          <w:rFonts w:hint="eastAsia"/>
          <w:lang w:eastAsia="ja-JP"/>
        </w:rPr>
        <w:t>parental-control</w:t>
      </w:r>
      <w:r w:rsidR="003357FE" w:rsidRPr="00EF7768">
        <w:rPr>
          <w:lang w:eastAsia="ja-JP"/>
        </w:rPr>
        <w:t>+xml</w:t>
      </w:r>
      <w:r w:rsidR="001C2626">
        <w:rPr>
          <w:lang w:eastAsia="ja-JP"/>
        </w:rPr>
        <w:t>"</w:t>
      </w:r>
    </w:p>
    <w:p w14:paraId="74FD5F43"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lang w:eastAsia="ja-JP"/>
        </w:rPr>
        <w:t>In the XML document, the PCAllowingRequest</w:t>
      </w:r>
      <w:r w:rsidR="003357FE" w:rsidRPr="00EF7768">
        <w:rPr>
          <w:rFonts w:hint="eastAsia"/>
          <w:lang w:eastAsia="ja-JP"/>
        </w:rPr>
        <w:t xml:space="preserve"> </w:t>
      </w:r>
      <w:r w:rsidR="003357FE">
        <w:rPr>
          <w:rFonts w:hint="eastAsia"/>
          <w:lang w:eastAsia="ja-JP"/>
        </w:rPr>
        <w:t>shall</w:t>
      </w:r>
      <w:r w:rsidR="003357FE" w:rsidRPr="00EF7768">
        <w:rPr>
          <w:rFonts w:hint="eastAsia"/>
          <w:lang w:eastAsia="ja-JP"/>
        </w:rPr>
        <w:t xml:space="preserve"> be presented with the following parameters:</w:t>
      </w:r>
    </w:p>
    <w:p w14:paraId="373C7737" w14:textId="77777777" w:rsidR="003357FE" w:rsidRPr="00EF7768" w:rsidRDefault="008B2E93" w:rsidP="008B2E93">
      <w:pPr>
        <w:pStyle w:val="B20"/>
        <w:rPr>
          <w:rFonts w:hint="eastAsia"/>
          <w:lang w:eastAsia="ja-JP"/>
        </w:rPr>
      </w:pPr>
      <w:r>
        <w:rPr>
          <w:lang w:eastAsia="ja-JP"/>
        </w:rPr>
        <w:t>-</w:t>
      </w:r>
      <w:r>
        <w:rPr>
          <w:lang w:eastAsia="ja-JP"/>
        </w:rPr>
        <w:tab/>
      </w:r>
      <w:r w:rsidR="003357FE" w:rsidRPr="00EF7768">
        <w:rPr>
          <w:rFonts w:hint="eastAsia"/>
          <w:lang w:eastAsia="ja-JP"/>
        </w:rPr>
        <w:t>ChildUserID</w:t>
      </w:r>
      <w:r w:rsidR="003357FE" w:rsidRPr="00EF7768">
        <w:rPr>
          <w:lang w:eastAsia="ja-JP"/>
        </w:rPr>
        <w:t xml:space="preserve">: </w:t>
      </w:r>
      <w:r w:rsidR="003357FE" w:rsidRPr="00EF7768">
        <w:rPr>
          <w:rFonts w:hint="eastAsia"/>
          <w:lang w:eastAsia="ja-JP"/>
        </w:rPr>
        <w:t xml:space="preserve">the </w:t>
      </w:r>
      <w:r w:rsidR="003357FE" w:rsidRPr="00EF7768">
        <w:rPr>
          <w:lang w:eastAsia="ja-JP"/>
        </w:rPr>
        <w:t>public user identity</w:t>
      </w:r>
      <w:r w:rsidR="003357FE" w:rsidRPr="00EF7768">
        <w:rPr>
          <w:rFonts w:hint="eastAsia"/>
          <w:lang w:eastAsia="ja-JP"/>
        </w:rPr>
        <w:t xml:space="preserve"> of the </w:t>
      </w:r>
      <w:r w:rsidR="003357FE">
        <w:rPr>
          <w:rFonts w:hint="eastAsia"/>
        </w:rPr>
        <w:t>child</w:t>
      </w:r>
      <w:r w:rsidR="003357FE" w:rsidRPr="00EF7768">
        <w:rPr>
          <w:rFonts w:hint="eastAsia"/>
          <w:lang w:eastAsia="ja-JP"/>
        </w:rPr>
        <w:t>, whom will be blocked.</w:t>
      </w:r>
    </w:p>
    <w:p w14:paraId="25B645C9" w14:textId="77777777" w:rsidR="003357FE" w:rsidRPr="00EF7768" w:rsidRDefault="008B2E93" w:rsidP="008B2E93">
      <w:pPr>
        <w:pStyle w:val="B20"/>
        <w:rPr>
          <w:rFonts w:hint="eastAsia"/>
          <w:lang w:eastAsia="ja-JP"/>
        </w:rPr>
      </w:pPr>
      <w:r>
        <w:rPr>
          <w:lang w:eastAsia="ja-JP"/>
        </w:rPr>
        <w:t>-</w:t>
      </w:r>
      <w:r>
        <w:rPr>
          <w:lang w:eastAsia="ja-JP"/>
        </w:rPr>
        <w:tab/>
      </w:r>
      <w:r w:rsidR="003357FE" w:rsidRPr="00EF7768">
        <w:rPr>
          <w:rFonts w:hint="eastAsia"/>
          <w:lang w:eastAsia="ja-JP"/>
        </w:rPr>
        <w:t>PatentUserID</w:t>
      </w:r>
      <w:r w:rsidR="003357FE" w:rsidRPr="00EF7768">
        <w:rPr>
          <w:lang w:eastAsia="ja-JP"/>
        </w:rPr>
        <w:t xml:space="preserve">: </w:t>
      </w:r>
      <w:r w:rsidR="003357FE" w:rsidRPr="00EF7768">
        <w:rPr>
          <w:rFonts w:hint="eastAsia"/>
          <w:lang w:eastAsia="ja-JP"/>
        </w:rPr>
        <w:t xml:space="preserve">the </w:t>
      </w:r>
      <w:r w:rsidR="003357FE" w:rsidRPr="00EF7768">
        <w:rPr>
          <w:lang w:eastAsia="ja-JP"/>
        </w:rPr>
        <w:t>public user identity</w:t>
      </w:r>
      <w:r w:rsidR="003357FE" w:rsidRPr="00EF7768">
        <w:rPr>
          <w:rFonts w:hint="eastAsia"/>
          <w:lang w:eastAsia="ja-JP"/>
        </w:rPr>
        <w:t xml:space="preserve"> of the </w:t>
      </w:r>
      <w:r w:rsidR="003357FE">
        <w:rPr>
          <w:rFonts w:hint="eastAsia"/>
        </w:rPr>
        <w:t>parent</w:t>
      </w:r>
      <w:r w:rsidR="003357FE" w:rsidRPr="00EF7768">
        <w:rPr>
          <w:rFonts w:hint="eastAsia"/>
          <w:lang w:eastAsia="ja-JP"/>
        </w:rPr>
        <w:t>, who initiates the blocking.</w:t>
      </w:r>
    </w:p>
    <w:p w14:paraId="5C9FEA76" w14:textId="77777777" w:rsidR="003357FE" w:rsidRPr="00EF7768" w:rsidRDefault="008B2E93" w:rsidP="008B2E93">
      <w:pPr>
        <w:pStyle w:val="B20"/>
        <w:rPr>
          <w:lang w:eastAsia="ja-JP"/>
        </w:rPr>
      </w:pPr>
      <w:r>
        <w:rPr>
          <w:lang w:eastAsia="ja-JP"/>
        </w:rPr>
        <w:t>-</w:t>
      </w:r>
      <w:r>
        <w:rPr>
          <w:lang w:eastAsia="ja-JP"/>
        </w:rPr>
        <w:tab/>
      </w:r>
      <w:r w:rsidR="003357FE" w:rsidRPr="00EF7768">
        <w:rPr>
          <w:rFonts w:hint="eastAsia"/>
          <w:lang w:eastAsia="ja-JP"/>
        </w:rPr>
        <w:t>ProgramID</w:t>
      </w:r>
      <w:r w:rsidR="003357FE" w:rsidRPr="00EF7768">
        <w:rPr>
          <w:lang w:eastAsia="ja-JP"/>
        </w:rPr>
        <w:t>: the identifier of the content</w:t>
      </w:r>
      <w:r w:rsidR="003357FE">
        <w:rPr>
          <w:lang w:eastAsia="ja-JP"/>
        </w:rPr>
        <w:t xml:space="preserve"> being blocked by the </w:t>
      </w:r>
      <w:r w:rsidR="003357FE">
        <w:rPr>
          <w:rFonts w:hint="eastAsia"/>
        </w:rPr>
        <w:t>parent</w:t>
      </w:r>
      <w:r w:rsidR="003357FE" w:rsidRPr="00EF7768">
        <w:rPr>
          <w:lang w:eastAsia="ja-JP"/>
        </w:rPr>
        <w:t xml:space="preserve">. </w:t>
      </w:r>
    </w:p>
    <w:p w14:paraId="7DF2A4C7" w14:textId="77777777" w:rsidR="003357FE" w:rsidRDefault="003357FE" w:rsidP="00C257E1">
      <w:pPr>
        <w:pStyle w:val="FP"/>
      </w:pPr>
    </w:p>
    <w:p w14:paraId="60A8666B" w14:textId="77777777" w:rsidR="003357FE" w:rsidRPr="003357FE" w:rsidRDefault="003357FE" w:rsidP="003357FE">
      <w:pPr>
        <w:pStyle w:val="Heading5"/>
        <w:spacing w:before="0"/>
        <w:rPr>
          <w:rFonts w:eastAsia="Arial Unicode MS" w:cs="Arial" w:hint="eastAsia"/>
          <w:sz w:val="21"/>
          <w:szCs w:val="21"/>
        </w:rPr>
      </w:pPr>
      <w:bookmarkStart w:id="314" w:name="_Toc517287248"/>
      <w:r w:rsidRPr="003357FE">
        <w:rPr>
          <w:rFonts w:eastAsia="Arial Unicode MS" w:cs="Arial"/>
          <w:sz w:val="21"/>
          <w:szCs w:val="21"/>
        </w:rPr>
        <w:t>17</w:t>
      </w:r>
      <w:r w:rsidRPr="003357FE">
        <w:rPr>
          <w:rFonts w:eastAsia="Arial Unicode MS" w:cs="Arial" w:hint="eastAsia"/>
          <w:sz w:val="21"/>
          <w:szCs w:val="21"/>
        </w:rPr>
        <w:t>.2.2.1.3</w:t>
      </w:r>
      <w:r w:rsidRPr="003357FE">
        <w:rPr>
          <w:rFonts w:eastAsia="Arial Unicode MS" w:cs="Arial"/>
          <w:sz w:val="21"/>
          <w:szCs w:val="21"/>
        </w:rPr>
        <w:tab/>
        <w:t>Procedure</w:t>
      </w:r>
      <w:r w:rsidRPr="003357FE">
        <w:rPr>
          <w:rFonts w:eastAsia="Arial Unicode MS" w:cs="Arial" w:hint="eastAsia"/>
          <w:sz w:val="21"/>
          <w:szCs w:val="21"/>
        </w:rPr>
        <w:t xml:space="preserve"> at Parent UE</w:t>
      </w:r>
      <w:bookmarkEnd w:id="314"/>
    </w:p>
    <w:p w14:paraId="376E0817" w14:textId="77777777" w:rsidR="003357FE" w:rsidRPr="00EF7768" w:rsidRDefault="003357FE" w:rsidP="003357FE">
      <w:pPr>
        <w:rPr>
          <w:rFonts w:hint="eastAsia"/>
          <w:lang w:eastAsia="ja-JP"/>
        </w:rPr>
      </w:pPr>
      <w:r w:rsidRPr="00EF7768">
        <w:rPr>
          <w:rFonts w:hint="eastAsia"/>
          <w:lang w:eastAsia="ja-JP"/>
        </w:rPr>
        <w:t xml:space="preserve">Upon receiving a SIP MESSAGE, the </w:t>
      </w:r>
      <w:r>
        <w:rPr>
          <w:rFonts w:hint="eastAsia"/>
        </w:rPr>
        <w:t xml:space="preserve">Parent </w:t>
      </w:r>
      <w:r w:rsidRPr="00EF7768">
        <w:rPr>
          <w:rFonts w:hint="eastAsia"/>
          <w:lang w:eastAsia="ja-JP"/>
        </w:rPr>
        <w:t xml:space="preserve">UE </w:t>
      </w:r>
      <w:r>
        <w:rPr>
          <w:rFonts w:hint="eastAsia"/>
          <w:lang w:eastAsia="ja-JP"/>
        </w:rPr>
        <w:t>shall</w:t>
      </w:r>
      <w:r w:rsidRPr="00EF7768">
        <w:rPr>
          <w:rFonts w:hint="eastAsia"/>
          <w:lang w:eastAsia="ja-JP"/>
        </w:rPr>
        <w:t xml:space="preserve"> identify it is a parental control request by the Content Type in the message header and feedback 200 OK response immediately. Following that the</w:t>
      </w:r>
      <w:r>
        <w:rPr>
          <w:rFonts w:hint="eastAsia"/>
        </w:rPr>
        <w:t xml:space="preserve"> Parent UE</w:t>
      </w:r>
      <w:r w:rsidRPr="00EF7768">
        <w:rPr>
          <w:rFonts w:hint="eastAsia"/>
          <w:lang w:eastAsia="ja-JP"/>
        </w:rPr>
        <w:t xml:space="preserve"> </w:t>
      </w:r>
      <w:r>
        <w:rPr>
          <w:rFonts w:hint="eastAsia"/>
          <w:lang w:eastAsia="ja-JP"/>
        </w:rPr>
        <w:t>shall</w:t>
      </w:r>
      <w:r w:rsidRPr="00EF7768">
        <w:rPr>
          <w:rFonts w:hint="eastAsia"/>
          <w:lang w:eastAsia="ja-JP"/>
        </w:rPr>
        <w:t xml:space="preserve"> extract the parent control request information. </w:t>
      </w:r>
    </w:p>
    <w:p w14:paraId="13391F71" w14:textId="77777777" w:rsidR="003357FE" w:rsidRPr="00EF7768" w:rsidRDefault="003357FE" w:rsidP="003357FE">
      <w:pPr>
        <w:rPr>
          <w:rFonts w:hint="eastAsia"/>
          <w:lang w:eastAsia="ja-JP"/>
        </w:rPr>
      </w:pPr>
      <w:r w:rsidRPr="00EF7768">
        <w:rPr>
          <w:rFonts w:hint="eastAsia"/>
          <w:lang w:eastAsia="ja-JP"/>
        </w:rPr>
        <w:t xml:space="preserve">To accept the Parent Control Allowing Request, the </w:t>
      </w:r>
      <w:r>
        <w:rPr>
          <w:rFonts w:hint="eastAsia"/>
        </w:rPr>
        <w:t>Parent UE</w:t>
      </w:r>
      <w:r w:rsidRPr="00EF7768">
        <w:rPr>
          <w:rFonts w:hint="eastAsia"/>
          <w:lang w:eastAsia="ja-JP"/>
        </w:rPr>
        <w:t xml:space="preserve"> </w:t>
      </w:r>
      <w:r>
        <w:rPr>
          <w:rFonts w:hint="eastAsia"/>
          <w:lang w:eastAsia="ja-JP"/>
        </w:rPr>
        <w:t>shall</w:t>
      </w:r>
      <w:r w:rsidRPr="00EF7768">
        <w:rPr>
          <w:rFonts w:hint="eastAsia"/>
          <w:lang w:eastAsia="ja-JP"/>
        </w:rPr>
        <w:t xml:space="preserve"> not change the XML document and </w:t>
      </w:r>
      <w:bookmarkStart w:id="315" w:name="OLE_LINK14"/>
      <w:bookmarkStart w:id="316" w:name="OLE_LINK15"/>
      <w:r w:rsidRPr="00EF7768">
        <w:rPr>
          <w:rFonts w:hint="eastAsia"/>
          <w:lang w:eastAsia="ja-JP"/>
        </w:rPr>
        <w:t>send it back in a SIP MESSAGE message to the SCF</w:t>
      </w:r>
      <w:bookmarkEnd w:id="315"/>
      <w:bookmarkEnd w:id="316"/>
      <w:r w:rsidRPr="00EF7768">
        <w:rPr>
          <w:rFonts w:hint="eastAsia"/>
          <w:lang w:eastAsia="ja-JP"/>
        </w:rPr>
        <w:t>.</w:t>
      </w:r>
    </w:p>
    <w:p w14:paraId="1177F7AA" w14:textId="77777777" w:rsidR="003357FE" w:rsidRPr="00EF7768" w:rsidRDefault="003357FE" w:rsidP="003357FE">
      <w:pPr>
        <w:rPr>
          <w:rFonts w:hint="eastAsia"/>
          <w:lang w:eastAsia="ja-JP"/>
        </w:rPr>
      </w:pPr>
      <w:r w:rsidRPr="00EF7768">
        <w:rPr>
          <w:rFonts w:hint="eastAsia"/>
          <w:lang w:eastAsia="ja-JP"/>
        </w:rPr>
        <w:t xml:space="preserve">To refuse the Parent Control Allowing Request, the </w:t>
      </w:r>
      <w:r>
        <w:rPr>
          <w:rFonts w:hint="eastAsia"/>
        </w:rPr>
        <w:t>Parent UE</w:t>
      </w:r>
      <w:r w:rsidRPr="00EF7768">
        <w:rPr>
          <w:rFonts w:hint="eastAsia"/>
          <w:lang w:eastAsia="ja-JP"/>
        </w:rPr>
        <w:t xml:space="preserve"> </w:t>
      </w:r>
      <w:r>
        <w:rPr>
          <w:rFonts w:hint="eastAsia"/>
          <w:lang w:eastAsia="ja-JP"/>
        </w:rPr>
        <w:t>shall</w:t>
      </w:r>
      <w:r w:rsidRPr="00EF7768">
        <w:rPr>
          <w:rFonts w:hint="eastAsia"/>
          <w:lang w:eastAsia="ja-JP"/>
        </w:rPr>
        <w:t xml:space="preserve"> delete the ProgramID in the XML document and send it back in a SIP MESSAGE message to the SCF.</w:t>
      </w:r>
    </w:p>
    <w:p w14:paraId="4264DE6B" w14:textId="77777777" w:rsidR="003357FE" w:rsidRPr="003357FE" w:rsidRDefault="003357FE" w:rsidP="003357FE">
      <w:pPr>
        <w:pStyle w:val="Heading5"/>
        <w:spacing w:before="0"/>
        <w:rPr>
          <w:rFonts w:eastAsia="Arial Unicode MS" w:cs="Arial" w:hint="eastAsia"/>
          <w:sz w:val="21"/>
          <w:szCs w:val="21"/>
        </w:rPr>
      </w:pPr>
      <w:bookmarkStart w:id="317" w:name="_Toc517287249"/>
      <w:r w:rsidRPr="003357FE">
        <w:rPr>
          <w:rFonts w:eastAsia="Arial Unicode MS" w:cs="Arial"/>
          <w:sz w:val="21"/>
          <w:szCs w:val="21"/>
        </w:rPr>
        <w:t>17</w:t>
      </w:r>
      <w:r w:rsidRPr="003357FE">
        <w:rPr>
          <w:rFonts w:eastAsia="Arial Unicode MS" w:cs="Arial" w:hint="eastAsia"/>
          <w:sz w:val="21"/>
          <w:szCs w:val="21"/>
        </w:rPr>
        <w:t>.2.2.1.4</w:t>
      </w:r>
      <w:r w:rsidRPr="003357FE">
        <w:rPr>
          <w:rFonts w:eastAsia="Arial Unicode MS" w:cs="Arial"/>
          <w:sz w:val="21"/>
          <w:szCs w:val="21"/>
        </w:rPr>
        <w:tab/>
        <w:t>Procedure</w:t>
      </w:r>
      <w:r w:rsidRPr="003357FE">
        <w:rPr>
          <w:rFonts w:eastAsia="Arial Unicode MS" w:cs="Arial" w:hint="eastAsia"/>
          <w:sz w:val="21"/>
          <w:szCs w:val="21"/>
        </w:rPr>
        <w:t xml:space="preserve"> at SCF</w:t>
      </w:r>
      <w:bookmarkEnd w:id="317"/>
    </w:p>
    <w:p w14:paraId="32B58869" w14:textId="77777777" w:rsidR="003357FE" w:rsidRPr="00EF7768" w:rsidRDefault="003357FE" w:rsidP="003357FE">
      <w:pPr>
        <w:rPr>
          <w:lang w:eastAsia="ja-JP"/>
        </w:rPr>
      </w:pPr>
      <w:r w:rsidRPr="00EF7768">
        <w:rPr>
          <w:rFonts w:hint="eastAsia"/>
          <w:lang w:eastAsia="ja-JP"/>
        </w:rPr>
        <w:t xml:space="preserve">The SCF </w:t>
      </w:r>
      <w:r>
        <w:rPr>
          <w:rFonts w:hint="eastAsia"/>
          <w:lang w:eastAsia="ja-JP"/>
        </w:rPr>
        <w:t>shall</w:t>
      </w:r>
      <w:r w:rsidRPr="00EF7768">
        <w:rPr>
          <w:rFonts w:hint="eastAsia"/>
          <w:lang w:eastAsia="ja-JP"/>
        </w:rPr>
        <w:t xml:space="preserve"> support the proced</w:t>
      </w:r>
      <w:r>
        <w:rPr>
          <w:rFonts w:hint="eastAsia"/>
          <w:lang w:eastAsia="ja-JP"/>
        </w:rPr>
        <w:t xml:space="preserve">ure specified in section </w:t>
      </w:r>
      <w:r>
        <w:rPr>
          <w:lang w:eastAsia="ja-JP"/>
        </w:rPr>
        <w:t>17</w:t>
      </w:r>
      <w:r>
        <w:rPr>
          <w:rFonts w:hint="eastAsia"/>
          <w:lang w:eastAsia="ja-JP"/>
        </w:rPr>
        <w:t>.</w:t>
      </w:r>
      <w:r>
        <w:rPr>
          <w:rFonts w:hint="eastAsia"/>
        </w:rPr>
        <w:t>1</w:t>
      </w:r>
      <w:r>
        <w:rPr>
          <w:rFonts w:hint="eastAsia"/>
          <w:lang w:eastAsia="ja-JP"/>
        </w:rPr>
        <w:t>.1.</w:t>
      </w:r>
      <w:r>
        <w:rPr>
          <w:rFonts w:hint="eastAsia"/>
        </w:rPr>
        <w:t>3</w:t>
      </w:r>
      <w:r w:rsidRPr="00EF7768">
        <w:rPr>
          <w:rFonts w:hint="eastAsia"/>
          <w:lang w:eastAsia="ja-JP"/>
        </w:rPr>
        <w:t xml:space="preserve">, with the following </w:t>
      </w:r>
      <w:r w:rsidRPr="00EF7768">
        <w:rPr>
          <w:lang w:eastAsia="ja-JP"/>
        </w:rPr>
        <w:t>addition:</w:t>
      </w:r>
    </w:p>
    <w:p w14:paraId="793F004E" w14:textId="77777777" w:rsidR="003357FE" w:rsidRDefault="003357FE" w:rsidP="003357FE">
      <w:pPr>
        <w:rPr>
          <w:rFonts w:hint="eastAsia"/>
        </w:rPr>
      </w:pPr>
      <w:r w:rsidRPr="00EF7768">
        <w:rPr>
          <w:rFonts w:hint="eastAsia"/>
          <w:lang w:eastAsia="ja-JP"/>
        </w:rPr>
        <w:t xml:space="preserve">If there is a Parent Control Allowing request XML document, the SCF </w:t>
      </w:r>
      <w:r>
        <w:rPr>
          <w:rFonts w:hint="eastAsia"/>
          <w:lang w:eastAsia="ja-JP"/>
        </w:rPr>
        <w:t>shall</w:t>
      </w:r>
      <w:r w:rsidRPr="00EF7768">
        <w:rPr>
          <w:rFonts w:hint="eastAsia"/>
          <w:lang w:eastAsia="ja-JP"/>
        </w:rPr>
        <w:t xml:space="preserve"> extract the parental control </w:t>
      </w:r>
      <w:r w:rsidRPr="00EF7768">
        <w:rPr>
          <w:lang w:eastAsia="ja-JP"/>
        </w:rPr>
        <w:t>information</w:t>
      </w:r>
      <w:r w:rsidRPr="00EF7768">
        <w:rPr>
          <w:rFonts w:hint="eastAsia"/>
          <w:lang w:eastAsia="ja-JP"/>
        </w:rPr>
        <w:t xml:space="preserve">. Following that, the SCF </w:t>
      </w:r>
      <w:r>
        <w:rPr>
          <w:rFonts w:hint="eastAsia"/>
          <w:lang w:eastAsia="ja-JP"/>
        </w:rPr>
        <w:t>shall</w:t>
      </w:r>
      <w:r w:rsidRPr="00EF7768">
        <w:rPr>
          <w:rFonts w:hint="eastAsia"/>
          <w:lang w:eastAsia="ja-JP"/>
        </w:rPr>
        <w:t xml:space="preserve"> fo</w:t>
      </w:r>
      <w:r>
        <w:rPr>
          <w:rFonts w:hint="eastAsia"/>
          <w:lang w:eastAsia="ja-JP"/>
        </w:rPr>
        <w:t>rward the request to the Parent UE</w:t>
      </w:r>
      <w:r w:rsidRPr="00EF7768">
        <w:rPr>
          <w:rFonts w:hint="eastAsia"/>
          <w:lang w:eastAsia="ja-JP"/>
        </w:rPr>
        <w:t xml:space="preserve"> according to the request and waiting for the response. </w:t>
      </w:r>
      <w:r w:rsidRPr="00EF7768">
        <w:rPr>
          <w:lang w:eastAsia="ja-JP"/>
        </w:rPr>
        <w:t>T</w:t>
      </w:r>
      <w:r w:rsidRPr="00EF7768">
        <w:rPr>
          <w:rFonts w:hint="eastAsia"/>
          <w:lang w:eastAsia="ja-JP"/>
        </w:rPr>
        <w:t xml:space="preserve">his can be done either by SIP MESSAGE exchange, or by other means like SMS over mobile network which is out of scope of this specification. </w:t>
      </w:r>
    </w:p>
    <w:p w14:paraId="00FB9A37" w14:textId="77777777" w:rsidR="003357FE" w:rsidRPr="00EF7768" w:rsidRDefault="003357FE" w:rsidP="003357FE">
      <w:pPr>
        <w:rPr>
          <w:rFonts w:hint="eastAsia"/>
          <w:lang w:eastAsia="ja-JP"/>
        </w:rPr>
      </w:pPr>
      <w:r w:rsidRPr="00EF7768">
        <w:rPr>
          <w:lang w:eastAsia="ja-JP"/>
        </w:rPr>
        <w:t>F</w:t>
      </w:r>
      <w:r w:rsidRPr="00EF7768">
        <w:rPr>
          <w:rFonts w:hint="eastAsia"/>
          <w:lang w:eastAsia="ja-JP"/>
        </w:rPr>
        <w:t xml:space="preserve">or the former case, the SCF </w:t>
      </w:r>
      <w:r>
        <w:rPr>
          <w:rFonts w:hint="eastAsia"/>
          <w:lang w:eastAsia="ja-JP"/>
        </w:rPr>
        <w:t>shall</w:t>
      </w:r>
      <w:r w:rsidRPr="00EF7768">
        <w:rPr>
          <w:rFonts w:hint="eastAsia"/>
          <w:lang w:eastAsia="ja-JP"/>
        </w:rPr>
        <w:t xml:space="preserve"> issue a SIP MESSAGE to the </w:t>
      </w:r>
      <w:r>
        <w:rPr>
          <w:rFonts w:hint="eastAsia"/>
        </w:rPr>
        <w:t>Parent UE</w:t>
      </w:r>
      <w:r w:rsidRPr="00EF7768">
        <w:rPr>
          <w:rFonts w:hint="eastAsia"/>
          <w:lang w:eastAsia="ja-JP"/>
        </w:rPr>
        <w:t xml:space="preserve"> and waiting for response. </w:t>
      </w:r>
      <w:r w:rsidRPr="00EF7768">
        <w:rPr>
          <w:lang w:eastAsia="ja-JP"/>
        </w:rPr>
        <w:t>T</w:t>
      </w:r>
      <w:r w:rsidRPr="00EF7768">
        <w:rPr>
          <w:rFonts w:hint="eastAsia"/>
          <w:lang w:eastAsia="ja-JP"/>
        </w:rPr>
        <w:t>he SIP MESSAGE shall be built as following:</w:t>
      </w:r>
    </w:p>
    <w:p w14:paraId="4F57D66B"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Request URI shall be set to the well know P</w:t>
      </w:r>
      <w:r w:rsidR="003357FE" w:rsidRPr="00B8673F">
        <w:rPr>
          <w:rFonts w:hint="eastAsia"/>
          <w:lang w:eastAsia="ja-JP"/>
        </w:rPr>
        <w:t>SI for parental control service</w:t>
      </w:r>
      <w:r w:rsidR="003357FE" w:rsidRPr="00B8673F">
        <w:rPr>
          <w:rFonts w:hint="eastAsia"/>
        </w:rPr>
        <w:t>.</w:t>
      </w:r>
    </w:p>
    <w:p w14:paraId="77C9A7AD"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 xml:space="preserve">To header shall be set to the </w:t>
      </w:r>
      <w:r w:rsidR="003357FE" w:rsidRPr="00EF7768">
        <w:rPr>
          <w:lang w:eastAsia="ja-JP"/>
        </w:rPr>
        <w:t>public user identity</w:t>
      </w:r>
      <w:r w:rsidR="003357FE" w:rsidRPr="00EF7768">
        <w:rPr>
          <w:rFonts w:hint="eastAsia"/>
          <w:lang w:eastAsia="ja-JP"/>
        </w:rPr>
        <w:t xml:space="preserve"> of the </w:t>
      </w:r>
      <w:r w:rsidR="003357FE">
        <w:rPr>
          <w:rFonts w:hint="eastAsia"/>
        </w:rPr>
        <w:t>parent</w:t>
      </w:r>
      <w:r w:rsidR="003357FE" w:rsidRPr="00EF7768">
        <w:rPr>
          <w:rFonts w:hint="eastAsia"/>
          <w:lang w:eastAsia="ja-JP"/>
        </w:rPr>
        <w:t>;</w:t>
      </w:r>
    </w:p>
    <w:p w14:paraId="0E32973B"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 xml:space="preserve">From header shall be set to the </w:t>
      </w:r>
      <w:r w:rsidR="003357FE" w:rsidRPr="00EF7768">
        <w:rPr>
          <w:lang w:eastAsia="ja-JP"/>
        </w:rPr>
        <w:t>public user identity</w:t>
      </w:r>
      <w:r w:rsidR="003357FE" w:rsidRPr="00EF7768">
        <w:rPr>
          <w:rFonts w:hint="eastAsia"/>
          <w:lang w:eastAsia="ja-JP"/>
        </w:rPr>
        <w:t xml:space="preserve"> of the </w:t>
      </w:r>
      <w:r w:rsidR="003357FE">
        <w:rPr>
          <w:rFonts w:hint="eastAsia"/>
        </w:rPr>
        <w:t>child</w:t>
      </w:r>
      <w:r w:rsidR="003357FE" w:rsidRPr="00EF7768">
        <w:rPr>
          <w:rFonts w:hint="eastAsia"/>
          <w:lang w:eastAsia="ja-JP"/>
        </w:rPr>
        <w:t>;</w:t>
      </w:r>
    </w:p>
    <w:p w14:paraId="45E05DD1"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 xml:space="preserve">Content Type shall be set to </w:t>
      </w:r>
      <w:r w:rsidR="001C2626">
        <w:rPr>
          <w:lang w:eastAsia="ja-JP"/>
        </w:rPr>
        <w:t>"</w:t>
      </w:r>
      <w:r w:rsidR="003357FE" w:rsidRPr="00EF7768">
        <w:rPr>
          <w:lang w:eastAsia="ja-JP"/>
        </w:rPr>
        <w:t>application/3gpp-ims-pss-mbms-</w:t>
      </w:r>
      <w:r w:rsidR="003357FE" w:rsidRPr="00EF7768">
        <w:rPr>
          <w:rFonts w:hint="eastAsia"/>
          <w:lang w:eastAsia="ja-JP"/>
        </w:rPr>
        <w:t>parental-control</w:t>
      </w:r>
      <w:r w:rsidR="003357FE" w:rsidRPr="00EF7768">
        <w:rPr>
          <w:lang w:eastAsia="ja-JP"/>
        </w:rPr>
        <w:t>+xml</w:t>
      </w:r>
      <w:r w:rsidR="001C2626">
        <w:rPr>
          <w:lang w:eastAsia="ja-JP"/>
        </w:rPr>
        <w:t>"</w:t>
      </w:r>
    </w:p>
    <w:p w14:paraId="4B7BFB48"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The message body shall include the XML document received from the</w:t>
      </w:r>
      <w:r w:rsidR="003357FE">
        <w:rPr>
          <w:rFonts w:hint="eastAsia"/>
        </w:rPr>
        <w:t xml:space="preserve"> child</w:t>
      </w:r>
      <w:r w:rsidR="003357FE" w:rsidRPr="00EF7768">
        <w:rPr>
          <w:rFonts w:hint="eastAsia"/>
          <w:lang w:eastAsia="ja-JP"/>
        </w:rPr>
        <w:t>.</w:t>
      </w:r>
    </w:p>
    <w:p w14:paraId="6E63E99F" w14:textId="77777777" w:rsidR="003357FE" w:rsidRPr="00EF7768" w:rsidRDefault="003357FE" w:rsidP="003357FE">
      <w:pPr>
        <w:rPr>
          <w:rFonts w:hint="eastAsia"/>
          <w:lang w:eastAsia="ja-JP"/>
        </w:rPr>
      </w:pPr>
      <w:r w:rsidRPr="00EF7768">
        <w:rPr>
          <w:rFonts w:hint="eastAsia"/>
          <w:lang w:eastAsia="ja-JP"/>
        </w:rPr>
        <w:t xml:space="preserve">Upon receiving a SIP MESSAGE, the SCF </w:t>
      </w:r>
      <w:r>
        <w:rPr>
          <w:rFonts w:hint="eastAsia"/>
          <w:lang w:eastAsia="ja-JP"/>
        </w:rPr>
        <w:t>shall</w:t>
      </w:r>
      <w:r w:rsidRPr="00EF7768">
        <w:rPr>
          <w:rFonts w:hint="eastAsia"/>
          <w:lang w:eastAsia="ja-JP"/>
        </w:rPr>
        <w:t xml:space="preserve"> identify it is a parental control request by the Content Type in the message header and feedback 200 OK response immediately. Following that the SCF </w:t>
      </w:r>
      <w:r>
        <w:rPr>
          <w:rFonts w:hint="eastAsia"/>
          <w:lang w:eastAsia="ja-JP"/>
        </w:rPr>
        <w:t>shall</w:t>
      </w:r>
      <w:r w:rsidRPr="00EF7768">
        <w:rPr>
          <w:rFonts w:hint="eastAsia"/>
          <w:lang w:eastAsia="ja-JP"/>
        </w:rPr>
        <w:t xml:space="preserve"> extract the parent control request information</w:t>
      </w:r>
      <w:r>
        <w:rPr>
          <w:rFonts w:hint="eastAsia"/>
        </w:rPr>
        <w:t xml:space="preserve"> and</w:t>
      </w:r>
      <w:r w:rsidRPr="00EF7768">
        <w:rPr>
          <w:rFonts w:hint="eastAsia"/>
          <w:lang w:eastAsia="ja-JP"/>
        </w:rPr>
        <w:t xml:space="preserve"> check the rights of the</w:t>
      </w:r>
      <w:r>
        <w:rPr>
          <w:rFonts w:hint="eastAsia"/>
        </w:rPr>
        <w:t xml:space="preserve"> parent</w:t>
      </w:r>
      <w:r w:rsidRPr="00EF7768">
        <w:rPr>
          <w:rFonts w:hint="eastAsia"/>
          <w:lang w:eastAsia="ja-JP"/>
        </w:rPr>
        <w:t xml:space="preserve"> and then update the </w:t>
      </w:r>
      <w:r>
        <w:rPr>
          <w:rFonts w:hint="eastAsia"/>
        </w:rPr>
        <w:t>child</w:t>
      </w:r>
      <w:r w:rsidR="001C2626">
        <w:rPr>
          <w:lang w:eastAsia="ja-JP"/>
        </w:rPr>
        <w:t>'</w:t>
      </w:r>
      <w:r w:rsidRPr="00EF7768">
        <w:rPr>
          <w:rFonts w:hint="eastAsia"/>
          <w:lang w:eastAsia="ja-JP"/>
        </w:rPr>
        <w:t>s profile accordingly.</w:t>
      </w:r>
    </w:p>
    <w:p w14:paraId="0A066B41" w14:textId="77777777" w:rsidR="003357FE" w:rsidRDefault="003357FE" w:rsidP="003357FE">
      <w:pPr>
        <w:rPr>
          <w:rFonts w:hint="eastAsia"/>
        </w:rPr>
      </w:pPr>
      <w:r w:rsidRPr="00EF7768">
        <w:rPr>
          <w:rFonts w:hint="eastAsia"/>
          <w:lang w:eastAsia="ja-JP"/>
        </w:rPr>
        <w:t xml:space="preserve">After that the SCF shall perform the session </w:t>
      </w:r>
      <w:r w:rsidRPr="00EF7768">
        <w:rPr>
          <w:lang w:eastAsia="ja-JP"/>
        </w:rPr>
        <w:t>initialization</w:t>
      </w:r>
      <w:r w:rsidRPr="00EF7768">
        <w:rPr>
          <w:rFonts w:hint="eastAsia"/>
          <w:lang w:eastAsia="ja-JP"/>
        </w:rPr>
        <w:t xml:space="preserve"> and respond the </w:t>
      </w:r>
      <w:r>
        <w:rPr>
          <w:rFonts w:hint="eastAsia"/>
        </w:rPr>
        <w:t>Parent UE</w:t>
      </w:r>
      <w:r>
        <w:rPr>
          <w:rFonts w:hint="eastAsia"/>
          <w:lang w:eastAsia="ja-JP"/>
        </w:rPr>
        <w:t xml:space="preserve"> a</w:t>
      </w:r>
      <w:r>
        <w:rPr>
          <w:rFonts w:hint="eastAsia"/>
        </w:rPr>
        <w:t>s per s</w:t>
      </w:r>
      <w:r>
        <w:t>ub-clause</w:t>
      </w:r>
      <w:r>
        <w:rPr>
          <w:rFonts w:hint="eastAsia"/>
        </w:rPr>
        <w:t xml:space="preserve"> 8.2.3.4</w:t>
      </w:r>
      <w:r w:rsidRPr="00EF7768">
        <w:rPr>
          <w:rFonts w:hint="eastAsia"/>
          <w:lang w:eastAsia="ja-JP"/>
        </w:rPr>
        <w:t>.</w:t>
      </w:r>
    </w:p>
    <w:p w14:paraId="334D6512" w14:textId="77777777" w:rsidR="003357FE" w:rsidRPr="003357FE" w:rsidRDefault="003357FE" w:rsidP="003357FE">
      <w:pPr>
        <w:pStyle w:val="Heading4"/>
        <w:rPr>
          <w:rFonts w:hint="eastAsia"/>
          <w:bCs/>
        </w:rPr>
      </w:pPr>
      <w:bookmarkStart w:id="318" w:name="_Toc517287250"/>
      <w:r w:rsidRPr="003357FE">
        <w:rPr>
          <w:bCs/>
        </w:rPr>
        <w:lastRenderedPageBreak/>
        <w:t>17.</w:t>
      </w:r>
      <w:r w:rsidRPr="003357FE">
        <w:rPr>
          <w:rFonts w:hint="eastAsia"/>
          <w:bCs/>
        </w:rPr>
        <w:t>2.2.2</w:t>
      </w:r>
      <w:r w:rsidR="00FF6095">
        <w:rPr>
          <w:bCs/>
        </w:rPr>
        <w:tab/>
      </w:r>
      <w:r w:rsidRPr="003357FE">
        <w:rPr>
          <w:rFonts w:hint="eastAsia"/>
          <w:bCs/>
        </w:rPr>
        <w:t>Allowing in MBMS Session Initialization</w:t>
      </w:r>
      <w:bookmarkEnd w:id="318"/>
    </w:p>
    <w:p w14:paraId="3B2B2FD1" w14:textId="77777777" w:rsidR="003357FE" w:rsidRPr="003357FE" w:rsidRDefault="003357FE" w:rsidP="003357FE">
      <w:pPr>
        <w:pStyle w:val="Heading5"/>
        <w:spacing w:before="0"/>
        <w:rPr>
          <w:rFonts w:eastAsia="Arial Unicode MS" w:cs="Arial"/>
          <w:sz w:val="21"/>
          <w:szCs w:val="21"/>
        </w:rPr>
      </w:pPr>
      <w:bookmarkStart w:id="319" w:name="_Toc517287251"/>
      <w:r w:rsidRPr="003357FE">
        <w:rPr>
          <w:rFonts w:eastAsia="Arial Unicode MS" w:cs="Arial"/>
          <w:sz w:val="21"/>
          <w:szCs w:val="21"/>
        </w:rPr>
        <w:t>17.2.2.2.</w:t>
      </w:r>
      <w:r w:rsidRPr="003357FE">
        <w:rPr>
          <w:rFonts w:eastAsia="Arial Unicode MS" w:cs="Arial" w:hint="eastAsia"/>
          <w:sz w:val="21"/>
          <w:szCs w:val="21"/>
        </w:rPr>
        <w:t>1</w:t>
      </w:r>
      <w:r w:rsidR="00FF6095">
        <w:rPr>
          <w:rFonts w:eastAsia="Arial Unicode MS" w:cs="Arial"/>
          <w:sz w:val="21"/>
          <w:szCs w:val="21"/>
        </w:rPr>
        <w:tab/>
      </w:r>
      <w:r w:rsidRPr="003357FE">
        <w:rPr>
          <w:rFonts w:eastAsia="Arial Unicode MS" w:cs="Arial"/>
          <w:sz w:val="21"/>
          <w:szCs w:val="21"/>
        </w:rPr>
        <w:t>General Description</w:t>
      </w:r>
      <w:bookmarkEnd w:id="319"/>
    </w:p>
    <w:p w14:paraId="02D63B52" w14:textId="77777777" w:rsidR="003357FE" w:rsidRPr="00EF7768" w:rsidRDefault="003357FE" w:rsidP="003357FE">
      <w:pPr>
        <w:rPr>
          <w:rFonts w:hint="eastAsia"/>
          <w:lang w:eastAsia="ja-JP"/>
        </w:rPr>
      </w:pPr>
      <w:r w:rsidRPr="00EF7768">
        <w:rPr>
          <w:rFonts w:hint="eastAsia"/>
          <w:lang w:eastAsia="ja-JP"/>
        </w:rPr>
        <w:t xml:space="preserve">Following is a general call flow for allowing a </w:t>
      </w:r>
      <w:r>
        <w:rPr>
          <w:rFonts w:hint="eastAsia"/>
        </w:rPr>
        <w:t>MBMS user service</w:t>
      </w:r>
      <w:r w:rsidRPr="00EF7768">
        <w:rPr>
          <w:rFonts w:hint="eastAsia"/>
          <w:lang w:eastAsia="ja-JP"/>
        </w:rPr>
        <w:t xml:space="preserve"> requested by the child:</w:t>
      </w:r>
    </w:p>
    <w:p w14:paraId="6FAE7CD2" w14:textId="77777777" w:rsidR="003357FE" w:rsidRDefault="003357FE" w:rsidP="003357FE">
      <w:pPr>
        <w:pStyle w:val="TH"/>
        <w:rPr>
          <w:rFonts w:hint="eastAsia"/>
        </w:rPr>
      </w:pPr>
      <w:r>
        <w:object w:dxaOrig="9033" w:dyaOrig="5857" w14:anchorId="3072179A">
          <v:shape id="_x0000_i1077" type="#_x0000_t75" style="width:451.5pt;height:292.9pt" o:ole="">
            <v:imagedata r:id="rId80" o:title=""/>
          </v:shape>
          <o:OLEObject Type="Embed" ProgID="Visio.Drawing.11" ShapeID="_x0000_i1077" DrawAspect="Content" ObjectID="_1782981181" r:id="rId81"/>
        </w:object>
      </w:r>
    </w:p>
    <w:p w14:paraId="13F781CD" w14:textId="77777777" w:rsidR="003357FE" w:rsidRPr="00796CC8" w:rsidRDefault="003357FE" w:rsidP="003357FE">
      <w:pPr>
        <w:pStyle w:val="TF"/>
        <w:rPr>
          <w:rFonts w:hint="eastAsia"/>
          <w:lang w:eastAsia="zh-CN"/>
        </w:rPr>
      </w:pPr>
      <w:r w:rsidRPr="00796CC8">
        <w:t xml:space="preserve">Figure </w:t>
      </w:r>
      <w:r>
        <w:rPr>
          <w:lang w:eastAsia="zh-CN"/>
        </w:rPr>
        <w:t>38</w:t>
      </w:r>
      <w:r w:rsidRPr="00796CC8">
        <w:t xml:space="preserve">: </w:t>
      </w:r>
      <w:r w:rsidRPr="00796CC8">
        <w:rPr>
          <w:rFonts w:hint="eastAsia"/>
        </w:rPr>
        <w:t>Interactive Parental Control Service</w:t>
      </w:r>
      <w:r>
        <w:rPr>
          <w:lang w:eastAsia="zh-CN"/>
        </w:rPr>
        <w:t>—</w:t>
      </w:r>
      <w:r>
        <w:rPr>
          <w:rFonts w:hint="eastAsia"/>
          <w:lang w:eastAsia="zh-CN"/>
        </w:rPr>
        <w:t>Allowing a MBMS user service</w:t>
      </w:r>
    </w:p>
    <w:p w14:paraId="193B431B" w14:textId="77777777" w:rsidR="003357FE" w:rsidRPr="00EF7768" w:rsidRDefault="003357FE" w:rsidP="003357FE">
      <w:pPr>
        <w:rPr>
          <w:rFonts w:hint="eastAsia"/>
          <w:lang w:eastAsia="ja-JP"/>
        </w:rPr>
      </w:pPr>
      <w:r w:rsidRPr="00EF7768">
        <w:rPr>
          <w:rFonts w:hint="eastAsia"/>
          <w:lang w:eastAsia="ja-JP"/>
        </w:rPr>
        <w:t>0</w:t>
      </w:r>
      <w:r w:rsidRPr="00EF7768">
        <w:rPr>
          <w:lang w:eastAsia="ja-JP"/>
        </w:rPr>
        <w:tab/>
      </w:r>
      <w:r>
        <w:rPr>
          <w:rFonts w:hint="eastAsia"/>
        </w:rPr>
        <w:t xml:space="preserve">(Optional) </w:t>
      </w:r>
      <w:r w:rsidRPr="00EF7768">
        <w:rPr>
          <w:lang w:eastAsia="ja-JP"/>
        </w:rPr>
        <w:t>the</w:t>
      </w:r>
      <w:r>
        <w:rPr>
          <w:rFonts w:hint="eastAsia"/>
        </w:rPr>
        <w:t xml:space="preserve"> Child</w:t>
      </w:r>
      <w:r>
        <w:rPr>
          <w:rFonts w:hint="eastAsia"/>
          <w:lang w:eastAsia="ja-JP"/>
        </w:rPr>
        <w:t xml:space="preserve"> UE</w:t>
      </w:r>
      <w:r>
        <w:rPr>
          <w:rFonts w:hint="eastAsia"/>
        </w:rPr>
        <w:t xml:space="preserve"> </w:t>
      </w:r>
      <w:r>
        <w:rPr>
          <w:rFonts w:hint="eastAsia"/>
          <w:lang w:eastAsia="ja-JP"/>
        </w:rPr>
        <w:t xml:space="preserve">initiates a </w:t>
      </w:r>
      <w:r w:rsidRPr="00EF7768">
        <w:rPr>
          <w:rFonts w:hint="eastAsia"/>
          <w:lang w:eastAsia="ja-JP"/>
        </w:rPr>
        <w:t xml:space="preserve">MBMS session and is refused with 403 error. </w:t>
      </w:r>
    </w:p>
    <w:p w14:paraId="118A2E0A" w14:textId="77777777" w:rsidR="003357FE" w:rsidRPr="00EF7768" w:rsidRDefault="003357FE" w:rsidP="003357FE">
      <w:pPr>
        <w:rPr>
          <w:rFonts w:hint="eastAsia"/>
          <w:lang w:eastAsia="ja-JP"/>
        </w:rPr>
      </w:pPr>
      <w:r w:rsidRPr="00EF7768">
        <w:rPr>
          <w:rFonts w:hint="eastAsia"/>
          <w:lang w:eastAsia="ja-JP"/>
        </w:rPr>
        <w:t>1</w:t>
      </w:r>
      <w:r w:rsidRPr="00EF7768">
        <w:rPr>
          <w:rFonts w:hint="eastAsia"/>
          <w:lang w:eastAsia="ja-JP"/>
        </w:rPr>
        <w:tab/>
      </w:r>
      <w:r w:rsidRPr="00EF7768">
        <w:rPr>
          <w:lang w:eastAsia="ja-JP"/>
        </w:rPr>
        <w:t xml:space="preserve">The </w:t>
      </w:r>
      <w:r>
        <w:rPr>
          <w:rFonts w:hint="eastAsia"/>
        </w:rPr>
        <w:t xml:space="preserve">Child </w:t>
      </w:r>
      <w:r w:rsidRPr="00EF7768">
        <w:rPr>
          <w:lang w:eastAsia="ja-JP"/>
        </w:rPr>
        <w:t>UE</w:t>
      </w:r>
      <w:r w:rsidRPr="00EF7768">
        <w:rPr>
          <w:rFonts w:hint="eastAsia"/>
          <w:lang w:eastAsia="ja-JP"/>
        </w:rPr>
        <w:t xml:space="preserve"> performs </w:t>
      </w:r>
      <w:r>
        <w:rPr>
          <w:rFonts w:hint="eastAsia"/>
        </w:rPr>
        <w:t>MBMS</w:t>
      </w:r>
      <w:r w:rsidRPr="00EF7768">
        <w:rPr>
          <w:rFonts w:hint="eastAsia"/>
          <w:lang w:eastAsia="ja-JP"/>
        </w:rPr>
        <w:t xml:space="preserve"> session initialization with </w:t>
      </w:r>
      <w:r w:rsidRPr="00EF7768">
        <w:rPr>
          <w:lang w:eastAsia="ja-JP"/>
        </w:rPr>
        <w:t>Parental Control Allowing Request</w:t>
      </w:r>
      <w:r w:rsidRPr="00EF7768">
        <w:rPr>
          <w:rFonts w:hint="eastAsia"/>
          <w:lang w:eastAsia="ja-JP"/>
        </w:rPr>
        <w:t xml:space="preserve">, to request the </w:t>
      </w:r>
      <w:r>
        <w:rPr>
          <w:rFonts w:hint="eastAsia"/>
        </w:rPr>
        <w:t xml:space="preserve">Parent </w:t>
      </w:r>
      <w:r>
        <w:rPr>
          <w:rFonts w:hint="eastAsia"/>
          <w:lang w:eastAsia="ja-JP"/>
        </w:rPr>
        <w:t>UE</w:t>
      </w:r>
      <w:r w:rsidRPr="00EF7768">
        <w:rPr>
          <w:rFonts w:hint="eastAsia"/>
          <w:lang w:eastAsia="ja-JP"/>
        </w:rPr>
        <w:t xml:space="preserve"> to allow him watching the program. </w:t>
      </w:r>
    </w:p>
    <w:p w14:paraId="7D14F731" w14:textId="77777777" w:rsidR="003357FE" w:rsidRPr="00EF7768" w:rsidRDefault="003357FE" w:rsidP="003357FE">
      <w:pPr>
        <w:rPr>
          <w:rFonts w:hint="eastAsia"/>
          <w:lang w:eastAsia="ja-JP"/>
        </w:rPr>
      </w:pPr>
      <w:r w:rsidRPr="00EF7768">
        <w:rPr>
          <w:rFonts w:hint="eastAsia"/>
          <w:lang w:eastAsia="ja-JP"/>
        </w:rPr>
        <w:t>2</w:t>
      </w:r>
      <w:r w:rsidRPr="00EF7768">
        <w:rPr>
          <w:lang w:eastAsia="ja-JP"/>
        </w:rPr>
        <w:tab/>
      </w:r>
      <w:r w:rsidRPr="00EF7768">
        <w:rPr>
          <w:rFonts w:hint="eastAsia"/>
          <w:lang w:eastAsia="ja-JP"/>
        </w:rPr>
        <w:t xml:space="preserve">Upon receiving a PSS session initialization request as well as a </w:t>
      </w:r>
      <w:r w:rsidRPr="00EF7768">
        <w:rPr>
          <w:lang w:eastAsia="ja-JP"/>
        </w:rPr>
        <w:t>Parental Control Allowing Request</w:t>
      </w:r>
      <w:r w:rsidRPr="00EF7768">
        <w:rPr>
          <w:rFonts w:hint="eastAsia"/>
          <w:lang w:eastAsia="ja-JP"/>
        </w:rPr>
        <w:t xml:space="preserve">, the SCF </w:t>
      </w:r>
      <w:r>
        <w:rPr>
          <w:rFonts w:hint="eastAsia"/>
          <w:lang w:eastAsia="ja-JP"/>
        </w:rPr>
        <w:t>shall</w:t>
      </w:r>
      <w:r w:rsidRPr="00EF7768">
        <w:rPr>
          <w:rFonts w:hint="eastAsia"/>
          <w:lang w:eastAsia="ja-JP"/>
        </w:rPr>
        <w:t xml:space="preserve"> validate the request.</w:t>
      </w:r>
    </w:p>
    <w:p w14:paraId="285C1088" w14:textId="77777777" w:rsidR="003357FE" w:rsidRPr="00EF7768" w:rsidRDefault="003357FE" w:rsidP="003357FE">
      <w:pPr>
        <w:rPr>
          <w:rFonts w:hint="eastAsia"/>
          <w:lang w:eastAsia="ja-JP"/>
        </w:rPr>
      </w:pPr>
      <w:r w:rsidRPr="00EF7768">
        <w:rPr>
          <w:rFonts w:hint="eastAsia"/>
          <w:lang w:eastAsia="ja-JP"/>
        </w:rPr>
        <w:t>3~4</w:t>
      </w:r>
      <w:r w:rsidRPr="00EF7768">
        <w:rPr>
          <w:rFonts w:hint="eastAsia"/>
          <w:lang w:eastAsia="ja-JP"/>
        </w:rPr>
        <w:tab/>
        <w:t xml:space="preserve">The SCF send a </w:t>
      </w:r>
      <w:r w:rsidRPr="00EF7768">
        <w:rPr>
          <w:lang w:eastAsia="ja-JP"/>
        </w:rPr>
        <w:t>Parental Control Allowing Request</w:t>
      </w:r>
      <w:r w:rsidRPr="00EF7768">
        <w:rPr>
          <w:rFonts w:hint="eastAsia"/>
          <w:lang w:eastAsia="ja-JP"/>
        </w:rPr>
        <w:t xml:space="preserve"> to the parents and the parent feedback its decision. </w:t>
      </w:r>
      <w:r>
        <w:rPr>
          <w:rFonts w:hint="eastAsia"/>
        </w:rPr>
        <w:t xml:space="preserve">The parent should make his decision based on service selection information related the program. </w:t>
      </w:r>
      <w:r w:rsidRPr="00EF7768">
        <w:rPr>
          <w:rFonts w:hint="eastAsia"/>
          <w:lang w:eastAsia="ja-JP"/>
        </w:rPr>
        <w:t>Notes that this step can be done by either SIP MESSAGE message over IMS, or other means like SMS over mobile network.</w:t>
      </w:r>
    </w:p>
    <w:p w14:paraId="6EF30373" w14:textId="77777777" w:rsidR="003357FE" w:rsidRPr="00EF7768" w:rsidRDefault="003357FE" w:rsidP="003357FE">
      <w:pPr>
        <w:rPr>
          <w:rFonts w:hint="eastAsia"/>
          <w:lang w:eastAsia="ja-JP"/>
        </w:rPr>
      </w:pPr>
      <w:r w:rsidRPr="00EF7768">
        <w:rPr>
          <w:rFonts w:hint="eastAsia"/>
          <w:lang w:eastAsia="ja-JP"/>
        </w:rPr>
        <w:t>5</w:t>
      </w:r>
      <w:r w:rsidRPr="00EF7768">
        <w:rPr>
          <w:lang w:eastAsia="ja-JP"/>
        </w:rPr>
        <w:tab/>
      </w:r>
      <w:r w:rsidRPr="00EF7768">
        <w:rPr>
          <w:rFonts w:hint="eastAsia"/>
          <w:lang w:eastAsia="ja-JP"/>
        </w:rPr>
        <w:t xml:space="preserve">Upon receiving the </w:t>
      </w:r>
      <w:r w:rsidRPr="00EF7768">
        <w:rPr>
          <w:lang w:eastAsia="ja-JP"/>
        </w:rPr>
        <w:t xml:space="preserve">Parental Control Allowing </w:t>
      </w:r>
      <w:r w:rsidRPr="00EF7768">
        <w:rPr>
          <w:rFonts w:hint="eastAsia"/>
          <w:lang w:eastAsia="ja-JP"/>
        </w:rPr>
        <w:t xml:space="preserve">response, the SCF </w:t>
      </w:r>
      <w:r>
        <w:rPr>
          <w:rFonts w:hint="eastAsia"/>
          <w:lang w:eastAsia="ja-JP"/>
        </w:rPr>
        <w:t>shall</w:t>
      </w:r>
      <w:r w:rsidRPr="00EF7768">
        <w:rPr>
          <w:rFonts w:hint="eastAsia"/>
          <w:lang w:eastAsia="ja-JP"/>
        </w:rPr>
        <w:t xml:space="preserve"> update the user</w:t>
      </w:r>
      <w:r w:rsidR="001C2626">
        <w:rPr>
          <w:lang w:eastAsia="ja-JP"/>
        </w:rPr>
        <w:t>'</w:t>
      </w:r>
      <w:r w:rsidRPr="00EF7768">
        <w:rPr>
          <w:rFonts w:hint="eastAsia"/>
          <w:lang w:eastAsia="ja-JP"/>
        </w:rPr>
        <w:t>s (child</w:t>
      </w:r>
      <w:r w:rsidR="001C2626">
        <w:rPr>
          <w:lang w:eastAsia="ja-JP"/>
        </w:rPr>
        <w:t>'</w:t>
      </w:r>
      <w:r w:rsidRPr="00EF7768">
        <w:rPr>
          <w:rFonts w:hint="eastAsia"/>
          <w:lang w:eastAsia="ja-JP"/>
        </w:rPr>
        <w:t>s) profile according to the parents</w:t>
      </w:r>
      <w:r w:rsidR="001C2626">
        <w:rPr>
          <w:lang w:eastAsia="ja-JP"/>
        </w:rPr>
        <w:t>'</w:t>
      </w:r>
      <w:r w:rsidRPr="00EF7768">
        <w:rPr>
          <w:rFonts w:hint="eastAsia"/>
          <w:lang w:eastAsia="ja-JP"/>
        </w:rPr>
        <w:t xml:space="preserve"> decision. </w:t>
      </w:r>
    </w:p>
    <w:p w14:paraId="7BD84F01" w14:textId="77777777" w:rsidR="003357FE" w:rsidRDefault="003357FE" w:rsidP="003357FE">
      <w:pPr>
        <w:rPr>
          <w:rFonts w:hint="eastAsia"/>
        </w:rPr>
      </w:pPr>
      <w:r w:rsidRPr="00EF7768">
        <w:rPr>
          <w:rFonts w:hint="eastAsia"/>
          <w:lang w:eastAsia="ja-JP"/>
        </w:rPr>
        <w:t>6</w:t>
      </w:r>
      <w:r w:rsidRPr="00EF7768">
        <w:rPr>
          <w:rFonts w:hint="eastAsia"/>
          <w:lang w:eastAsia="ja-JP"/>
        </w:rPr>
        <w:tab/>
        <w:t xml:space="preserve">If the parents decide to allow the child to watch the requested program, the SCF performs </w:t>
      </w:r>
      <w:r>
        <w:rPr>
          <w:rFonts w:hint="eastAsia"/>
        </w:rPr>
        <w:t>MBMS</w:t>
      </w:r>
      <w:r w:rsidRPr="00EF7768">
        <w:rPr>
          <w:rFonts w:hint="eastAsia"/>
          <w:lang w:eastAsia="ja-JP"/>
        </w:rPr>
        <w:t xml:space="preserve"> session initialization; otherwise the SCF shall reject the session initialization request with a 403 error.</w:t>
      </w:r>
    </w:p>
    <w:p w14:paraId="345BDFDC" w14:textId="77777777" w:rsidR="003357FE" w:rsidRPr="00EF7768" w:rsidRDefault="003357FE" w:rsidP="003357FE">
      <w:pPr>
        <w:rPr>
          <w:rFonts w:hint="eastAsia"/>
        </w:rPr>
      </w:pPr>
      <w:r>
        <w:rPr>
          <w:rFonts w:hint="eastAsia"/>
        </w:rPr>
        <w:t>7</w:t>
      </w:r>
      <w:r>
        <w:rPr>
          <w:rFonts w:hint="eastAsia"/>
        </w:rPr>
        <w:tab/>
        <w:t>Upon receiving 200 OK, the Parent UE</w:t>
      </w:r>
      <w:r w:rsidRPr="0036510A">
        <w:t xml:space="preserve"> </w:t>
      </w:r>
      <w:r w:rsidRPr="00047BA9">
        <w:t>can start receiving the MBMS Streaming session data when transmitted by the BM-SC.UPF</w:t>
      </w:r>
      <w:r>
        <w:rPr>
          <w:rFonts w:hint="eastAsia"/>
        </w:rPr>
        <w:t>.</w:t>
      </w:r>
    </w:p>
    <w:p w14:paraId="43A7D68F" w14:textId="77777777" w:rsidR="003357FE" w:rsidRDefault="003357FE" w:rsidP="00C257E1">
      <w:pPr>
        <w:pStyle w:val="FP"/>
      </w:pPr>
    </w:p>
    <w:p w14:paraId="18DF0B69" w14:textId="77777777" w:rsidR="003357FE" w:rsidRPr="003357FE" w:rsidRDefault="003357FE" w:rsidP="003357FE">
      <w:pPr>
        <w:pStyle w:val="Heading5"/>
        <w:spacing w:before="0"/>
        <w:rPr>
          <w:rFonts w:eastAsia="Arial Unicode MS" w:cs="Arial" w:hint="eastAsia"/>
          <w:sz w:val="21"/>
          <w:szCs w:val="21"/>
        </w:rPr>
      </w:pPr>
      <w:bookmarkStart w:id="320" w:name="_Toc517287252"/>
      <w:r w:rsidRPr="003357FE">
        <w:rPr>
          <w:rFonts w:eastAsia="Arial Unicode MS" w:cs="Arial"/>
          <w:sz w:val="21"/>
          <w:szCs w:val="21"/>
        </w:rPr>
        <w:t>17</w:t>
      </w:r>
      <w:r w:rsidRPr="003357FE">
        <w:rPr>
          <w:rFonts w:eastAsia="Arial Unicode MS" w:cs="Arial" w:hint="eastAsia"/>
          <w:sz w:val="21"/>
          <w:szCs w:val="21"/>
        </w:rPr>
        <w:t>.2.2.2.2</w:t>
      </w:r>
      <w:r w:rsidRPr="003357FE">
        <w:rPr>
          <w:rFonts w:eastAsia="Arial Unicode MS" w:cs="Arial"/>
          <w:sz w:val="21"/>
          <w:szCs w:val="21"/>
        </w:rPr>
        <w:tab/>
        <w:t>Procedure</w:t>
      </w:r>
      <w:r w:rsidRPr="003357FE">
        <w:rPr>
          <w:rFonts w:eastAsia="Arial Unicode MS" w:cs="Arial" w:hint="eastAsia"/>
          <w:sz w:val="21"/>
          <w:szCs w:val="21"/>
        </w:rPr>
        <w:t xml:space="preserve"> at Child UE</w:t>
      </w:r>
      <w:bookmarkEnd w:id="320"/>
    </w:p>
    <w:p w14:paraId="3FC57E5B" w14:textId="77777777" w:rsidR="003357FE" w:rsidRPr="00EF7768" w:rsidRDefault="003357FE" w:rsidP="003357FE">
      <w:pPr>
        <w:rPr>
          <w:rFonts w:hint="eastAsia"/>
          <w:lang w:eastAsia="ja-JP"/>
        </w:rPr>
      </w:pPr>
      <w:r>
        <w:rPr>
          <w:rFonts w:hint="eastAsia"/>
          <w:lang w:val="en-US"/>
        </w:rPr>
        <w:t>T</w:t>
      </w:r>
      <w:r w:rsidRPr="00EF7768">
        <w:rPr>
          <w:rFonts w:hint="eastAsia"/>
          <w:lang w:eastAsia="ja-JP"/>
        </w:rPr>
        <w:t xml:space="preserve">he </w:t>
      </w:r>
      <w:r>
        <w:rPr>
          <w:rFonts w:hint="eastAsia"/>
        </w:rPr>
        <w:t xml:space="preserve">Child </w:t>
      </w:r>
      <w:r w:rsidRPr="00EF7768">
        <w:rPr>
          <w:rFonts w:hint="eastAsia"/>
          <w:lang w:eastAsia="ja-JP"/>
        </w:rPr>
        <w:t xml:space="preserve">UE </w:t>
      </w:r>
      <w:r>
        <w:rPr>
          <w:rFonts w:hint="eastAsia"/>
          <w:lang w:eastAsia="ja-JP"/>
        </w:rPr>
        <w:t>shall</w:t>
      </w:r>
      <w:r w:rsidRPr="00EF7768">
        <w:rPr>
          <w:rFonts w:hint="eastAsia"/>
          <w:lang w:eastAsia="ja-JP"/>
        </w:rPr>
        <w:t xml:space="preserve"> support the pr</w:t>
      </w:r>
      <w:r>
        <w:rPr>
          <w:rFonts w:hint="eastAsia"/>
          <w:lang w:eastAsia="ja-JP"/>
        </w:rPr>
        <w:t>ocedure specified in s</w:t>
      </w:r>
      <w:r>
        <w:rPr>
          <w:lang w:eastAsia="ja-JP"/>
        </w:rPr>
        <w:t>ub-clause</w:t>
      </w:r>
      <w:r>
        <w:rPr>
          <w:rFonts w:hint="eastAsia"/>
          <w:lang w:eastAsia="ja-JP"/>
        </w:rPr>
        <w:t xml:space="preserve"> 8.</w:t>
      </w:r>
      <w:r>
        <w:rPr>
          <w:rFonts w:hint="eastAsia"/>
        </w:rPr>
        <w:t>3</w:t>
      </w:r>
      <w:r w:rsidRPr="00EF7768">
        <w:rPr>
          <w:rFonts w:hint="eastAsia"/>
          <w:lang w:eastAsia="ja-JP"/>
        </w:rPr>
        <w:t>.3.2.</w:t>
      </w:r>
    </w:p>
    <w:p w14:paraId="168D4047" w14:textId="77777777" w:rsidR="003357FE" w:rsidRPr="00EF7768" w:rsidRDefault="003357FE" w:rsidP="003357FE">
      <w:pPr>
        <w:rPr>
          <w:rFonts w:hint="eastAsia"/>
          <w:lang w:eastAsia="ja-JP"/>
        </w:rPr>
      </w:pPr>
      <w:r w:rsidRPr="00EF7768">
        <w:rPr>
          <w:rFonts w:hint="eastAsia"/>
          <w:lang w:eastAsia="ja-JP"/>
        </w:rPr>
        <w:t>To acquire parents</w:t>
      </w:r>
      <w:r w:rsidR="001C2626">
        <w:rPr>
          <w:lang w:eastAsia="ja-JP"/>
        </w:rPr>
        <w:t>'</w:t>
      </w:r>
      <w:r w:rsidRPr="00EF7768">
        <w:rPr>
          <w:rFonts w:hint="eastAsia"/>
          <w:lang w:eastAsia="ja-JP"/>
        </w:rPr>
        <w:t xml:space="preserve"> </w:t>
      </w:r>
      <w:r w:rsidRPr="00EF7768">
        <w:rPr>
          <w:lang w:eastAsia="ja-JP"/>
        </w:rPr>
        <w:t>permission</w:t>
      </w:r>
      <w:r w:rsidRPr="00EF7768">
        <w:rPr>
          <w:rFonts w:hint="eastAsia"/>
          <w:lang w:eastAsia="ja-JP"/>
        </w:rPr>
        <w:t xml:space="preserve"> to watch the program, the message body of session initialization request </w:t>
      </w:r>
      <w:r>
        <w:rPr>
          <w:rFonts w:hint="eastAsia"/>
          <w:lang w:eastAsia="ja-JP"/>
        </w:rPr>
        <w:t>shall</w:t>
      </w:r>
      <w:r w:rsidRPr="00EF7768">
        <w:rPr>
          <w:rFonts w:hint="eastAsia"/>
          <w:lang w:eastAsia="ja-JP"/>
        </w:rPr>
        <w:t xml:space="preserve"> also include a XML document as </w:t>
      </w:r>
      <w:r w:rsidRPr="00EF7768">
        <w:rPr>
          <w:lang w:eastAsia="ja-JP"/>
        </w:rPr>
        <w:t>Parental Control Allowing Request</w:t>
      </w:r>
      <w:r w:rsidRPr="00EF7768">
        <w:rPr>
          <w:rFonts w:hint="eastAsia"/>
          <w:lang w:eastAsia="ja-JP"/>
        </w:rPr>
        <w:t xml:space="preserve">. </w:t>
      </w:r>
      <w:r w:rsidRPr="00EF7768">
        <w:rPr>
          <w:lang w:eastAsia="ja-JP"/>
        </w:rPr>
        <w:t>T</w:t>
      </w:r>
      <w:r w:rsidRPr="00EF7768">
        <w:rPr>
          <w:rFonts w:hint="eastAsia"/>
          <w:lang w:eastAsia="ja-JP"/>
        </w:rPr>
        <w:t xml:space="preserve">he XML document </w:t>
      </w:r>
      <w:r>
        <w:rPr>
          <w:rFonts w:hint="eastAsia"/>
          <w:lang w:eastAsia="ja-JP"/>
        </w:rPr>
        <w:t>shall</w:t>
      </w:r>
      <w:r w:rsidRPr="00EF7768">
        <w:rPr>
          <w:rFonts w:hint="eastAsia"/>
          <w:lang w:eastAsia="ja-JP"/>
        </w:rPr>
        <w:t xml:space="preserve"> conform to the schema as defined in Annex </w:t>
      </w:r>
      <w:r>
        <w:rPr>
          <w:lang w:eastAsia="ja-JP"/>
        </w:rPr>
        <w:t>L</w:t>
      </w:r>
      <w:r w:rsidRPr="00EF7768">
        <w:rPr>
          <w:rFonts w:hint="eastAsia"/>
          <w:lang w:eastAsia="ja-JP"/>
        </w:rPr>
        <w:t xml:space="preserve">, with the following </w:t>
      </w:r>
      <w:r w:rsidRPr="00EF7768">
        <w:rPr>
          <w:lang w:eastAsia="ja-JP"/>
        </w:rPr>
        <w:t>additions</w:t>
      </w:r>
      <w:r w:rsidRPr="00EF7768">
        <w:rPr>
          <w:rFonts w:hint="eastAsia"/>
          <w:lang w:eastAsia="ja-JP"/>
        </w:rPr>
        <w:t>:</w:t>
      </w:r>
    </w:p>
    <w:p w14:paraId="43E7A7C1" w14:textId="77777777" w:rsidR="003357FE" w:rsidRPr="00EF7768" w:rsidRDefault="008B2E93" w:rsidP="008B2E93">
      <w:pPr>
        <w:pStyle w:val="B1"/>
        <w:rPr>
          <w:rFonts w:hint="eastAsia"/>
          <w:lang w:eastAsia="ja-JP"/>
        </w:rPr>
      </w:pPr>
      <w:r>
        <w:rPr>
          <w:lang w:eastAsia="ja-JP"/>
        </w:rPr>
        <w:lastRenderedPageBreak/>
        <w:t>-</w:t>
      </w:r>
      <w:r>
        <w:rPr>
          <w:lang w:eastAsia="ja-JP"/>
        </w:rPr>
        <w:tab/>
      </w:r>
      <w:r w:rsidR="003357FE" w:rsidRPr="00EF7768">
        <w:rPr>
          <w:lang w:eastAsia="ja-JP"/>
        </w:rPr>
        <w:t>The</w:t>
      </w:r>
      <w:r w:rsidR="003357FE" w:rsidRPr="00EF7768">
        <w:rPr>
          <w:rFonts w:hint="eastAsia"/>
          <w:lang w:eastAsia="ja-JP"/>
        </w:rPr>
        <w:t xml:space="preserve"> XML document shall be </w:t>
      </w:r>
      <w:r w:rsidR="001C2626">
        <w:rPr>
          <w:lang w:eastAsia="ja-JP"/>
        </w:rPr>
        <w:t>"</w:t>
      </w:r>
      <w:r w:rsidR="003357FE" w:rsidRPr="00EF7768">
        <w:rPr>
          <w:lang w:eastAsia="ja-JP"/>
        </w:rPr>
        <w:t>application/3gpp-ims-pss-mbms-</w:t>
      </w:r>
      <w:r w:rsidR="003357FE" w:rsidRPr="00EF7768">
        <w:rPr>
          <w:rFonts w:hint="eastAsia"/>
          <w:lang w:eastAsia="ja-JP"/>
        </w:rPr>
        <w:t>parental-control</w:t>
      </w:r>
      <w:r w:rsidR="003357FE" w:rsidRPr="00EF7768">
        <w:rPr>
          <w:lang w:eastAsia="ja-JP"/>
        </w:rPr>
        <w:t>+xml</w:t>
      </w:r>
      <w:r w:rsidR="001C2626">
        <w:rPr>
          <w:lang w:eastAsia="ja-JP"/>
        </w:rPr>
        <w:t>"</w:t>
      </w:r>
    </w:p>
    <w:p w14:paraId="291B674A"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lang w:eastAsia="ja-JP"/>
        </w:rPr>
        <w:t>In the XML document, the PCAllowingRequest</w:t>
      </w:r>
      <w:r w:rsidR="003357FE" w:rsidRPr="00EF7768">
        <w:rPr>
          <w:rFonts w:hint="eastAsia"/>
          <w:lang w:eastAsia="ja-JP"/>
        </w:rPr>
        <w:t xml:space="preserve"> </w:t>
      </w:r>
      <w:r w:rsidR="003357FE">
        <w:rPr>
          <w:rFonts w:hint="eastAsia"/>
          <w:lang w:eastAsia="ja-JP"/>
        </w:rPr>
        <w:t>shall</w:t>
      </w:r>
      <w:r w:rsidR="003357FE" w:rsidRPr="00EF7768">
        <w:rPr>
          <w:rFonts w:hint="eastAsia"/>
          <w:lang w:eastAsia="ja-JP"/>
        </w:rPr>
        <w:t xml:space="preserve"> be presented with the following parameters:</w:t>
      </w:r>
    </w:p>
    <w:p w14:paraId="1B564300" w14:textId="77777777" w:rsidR="003357FE" w:rsidRPr="00EF7768" w:rsidRDefault="008B2E93" w:rsidP="008B2E93">
      <w:pPr>
        <w:pStyle w:val="B20"/>
        <w:rPr>
          <w:rFonts w:hint="eastAsia"/>
          <w:lang w:eastAsia="ja-JP"/>
        </w:rPr>
      </w:pPr>
      <w:r>
        <w:rPr>
          <w:lang w:eastAsia="ja-JP"/>
        </w:rPr>
        <w:t>-</w:t>
      </w:r>
      <w:r>
        <w:rPr>
          <w:lang w:eastAsia="ja-JP"/>
        </w:rPr>
        <w:tab/>
      </w:r>
      <w:r w:rsidR="003357FE" w:rsidRPr="00EF7768">
        <w:rPr>
          <w:rFonts w:hint="eastAsia"/>
          <w:lang w:eastAsia="ja-JP"/>
        </w:rPr>
        <w:t>ChildUserID</w:t>
      </w:r>
      <w:r w:rsidR="003357FE" w:rsidRPr="00EF7768">
        <w:rPr>
          <w:lang w:eastAsia="ja-JP"/>
        </w:rPr>
        <w:t xml:space="preserve">: </w:t>
      </w:r>
      <w:r w:rsidR="003357FE" w:rsidRPr="00EF7768">
        <w:rPr>
          <w:rFonts w:hint="eastAsia"/>
          <w:lang w:eastAsia="ja-JP"/>
        </w:rPr>
        <w:t xml:space="preserve">the </w:t>
      </w:r>
      <w:r w:rsidR="003357FE" w:rsidRPr="00EF7768">
        <w:rPr>
          <w:lang w:eastAsia="ja-JP"/>
        </w:rPr>
        <w:t>public user identity</w:t>
      </w:r>
      <w:r w:rsidR="003357FE" w:rsidRPr="00EF7768">
        <w:rPr>
          <w:rFonts w:hint="eastAsia"/>
          <w:lang w:eastAsia="ja-JP"/>
        </w:rPr>
        <w:t xml:space="preserve"> of the</w:t>
      </w:r>
      <w:r w:rsidR="003357FE">
        <w:rPr>
          <w:rFonts w:hint="eastAsia"/>
        </w:rPr>
        <w:t xml:space="preserve"> child</w:t>
      </w:r>
      <w:r w:rsidR="003357FE" w:rsidRPr="00EF7768">
        <w:rPr>
          <w:rFonts w:hint="eastAsia"/>
          <w:lang w:eastAsia="ja-JP"/>
        </w:rPr>
        <w:t>, whom will be blocked.</w:t>
      </w:r>
    </w:p>
    <w:p w14:paraId="5755048E" w14:textId="77777777" w:rsidR="003357FE" w:rsidRPr="00EF7768" w:rsidRDefault="008B2E93" w:rsidP="008B2E93">
      <w:pPr>
        <w:pStyle w:val="B20"/>
        <w:rPr>
          <w:rFonts w:hint="eastAsia"/>
          <w:lang w:eastAsia="ja-JP"/>
        </w:rPr>
      </w:pPr>
      <w:r>
        <w:rPr>
          <w:lang w:eastAsia="ja-JP"/>
        </w:rPr>
        <w:t>-</w:t>
      </w:r>
      <w:r>
        <w:rPr>
          <w:lang w:eastAsia="ja-JP"/>
        </w:rPr>
        <w:tab/>
      </w:r>
      <w:r w:rsidR="003357FE" w:rsidRPr="00EF7768">
        <w:rPr>
          <w:rFonts w:hint="eastAsia"/>
          <w:lang w:eastAsia="ja-JP"/>
        </w:rPr>
        <w:t>PatentUserID</w:t>
      </w:r>
      <w:r w:rsidR="003357FE" w:rsidRPr="00EF7768">
        <w:rPr>
          <w:lang w:eastAsia="ja-JP"/>
        </w:rPr>
        <w:t xml:space="preserve">: </w:t>
      </w:r>
      <w:r w:rsidR="003357FE" w:rsidRPr="00EF7768">
        <w:rPr>
          <w:rFonts w:hint="eastAsia"/>
          <w:lang w:eastAsia="ja-JP"/>
        </w:rPr>
        <w:t xml:space="preserve">the </w:t>
      </w:r>
      <w:r w:rsidR="003357FE" w:rsidRPr="00EF7768">
        <w:rPr>
          <w:lang w:eastAsia="ja-JP"/>
        </w:rPr>
        <w:t>public user identity</w:t>
      </w:r>
      <w:r w:rsidR="003357FE" w:rsidRPr="00EF7768">
        <w:rPr>
          <w:rFonts w:hint="eastAsia"/>
          <w:lang w:eastAsia="ja-JP"/>
        </w:rPr>
        <w:t xml:space="preserve"> of the </w:t>
      </w:r>
      <w:r w:rsidR="003357FE">
        <w:rPr>
          <w:rFonts w:hint="eastAsia"/>
        </w:rPr>
        <w:t>parent</w:t>
      </w:r>
      <w:r w:rsidR="003357FE" w:rsidRPr="00EF7768">
        <w:rPr>
          <w:rFonts w:hint="eastAsia"/>
          <w:lang w:eastAsia="ja-JP"/>
        </w:rPr>
        <w:t>, who initiates the blocking.</w:t>
      </w:r>
    </w:p>
    <w:p w14:paraId="739CA635" w14:textId="77777777" w:rsidR="003357FE" w:rsidRPr="00EF7768" w:rsidRDefault="008B2E93" w:rsidP="008B2E93">
      <w:pPr>
        <w:pStyle w:val="B20"/>
        <w:rPr>
          <w:lang w:eastAsia="ja-JP"/>
        </w:rPr>
      </w:pPr>
      <w:r>
        <w:rPr>
          <w:lang w:eastAsia="ja-JP"/>
        </w:rPr>
        <w:t>-</w:t>
      </w:r>
      <w:r>
        <w:rPr>
          <w:lang w:eastAsia="ja-JP"/>
        </w:rPr>
        <w:tab/>
      </w:r>
      <w:r w:rsidR="003357FE" w:rsidRPr="00EF7768">
        <w:rPr>
          <w:rFonts w:hint="eastAsia"/>
          <w:lang w:eastAsia="ja-JP"/>
        </w:rPr>
        <w:t>ProgramID</w:t>
      </w:r>
      <w:r w:rsidR="003357FE" w:rsidRPr="00EF7768">
        <w:rPr>
          <w:lang w:eastAsia="ja-JP"/>
        </w:rPr>
        <w:t>: the identifier of the content</w:t>
      </w:r>
      <w:r w:rsidR="003357FE">
        <w:rPr>
          <w:lang w:eastAsia="ja-JP"/>
        </w:rPr>
        <w:t xml:space="preserve"> being blocked by the </w:t>
      </w:r>
      <w:r w:rsidR="003357FE">
        <w:rPr>
          <w:rFonts w:hint="eastAsia"/>
        </w:rPr>
        <w:t>parent</w:t>
      </w:r>
      <w:r w:rsidR="003357FE" w:rsidRPr="00EF7768">
        <w:rPr>
          <w:lang w:eastAsia="ja-JP"/>
        </w:rPr>
        <w:t xml:space="preserve">. </w:t>
      </w:r>
    </w:p>
    <w:p w14:paraId="5BA12B4D" w14:textId="77777777" w:rsidR="003357FE" w:rsidRDefault="003357FE" w:rsidP="00C257E1">
      <w:pPr>
        <w:pStyle w:val="FP"/>
      </w:pPr>
    </w:p>
    <w:p w14:paraId="5107001D" w14:textId="77777777" w:rsidR="003357FE" w:rsidRPr="003357FE" w:rsidRDefault="003357FE" w:rsidP="003357FE">
      <w:pPr>
        <w:pStyle w:val="Heading5"/>
        <w:spacing w:before="0"/>
        <w:rPr>
          <w:rFonts w:eastAsia="Arial Unicode MS" w:cs="Arial" w:hint="eastAsia"/>
          <w:sz w:val="21"/>
          <w:szCs w:val="21"/>
        </w:rPr>
      </w:pPr>
      <w:bookmarkStart w:id="321" w:name="_Toc517287253"/>
      <w:r w:rsidRPr="003357FE">
        <w:rPr>
          <w:rFonts w:eastAsia="Arial Unicode MS" w:cs="Arial"/>
          <w:sz w:val="21"/>
          <w:szCs w:val="21"/>
        </w:rPr>
        <w:t>17</w:t>
      </w:r>
      <w:r w:rsidRPr="003357FE">
        <w:rPr>
          <w:rFonts w:eastAsia="Arial Unicode MS" w:cs="Arial" w:hint="eastAsia"/>
          <w:sz w:val="21"/>
          <w:szCs w:val="21"/>
        </w:rPr>
        <w:t>.2.2.2.3</w:t>
      </w:r>
      <w:r w:rsidRPr="003357FE">
        <w:rPr>
          <w:rFonts w:eastAsia="Arial Unicode MS" w:cs="Arial"/>
          <w:sz w:val="21"/>
          <w:szCs w:val="21"/>
        </w:rPr>
        <w:tab/>
        <w:t>Procedure</w:t>
      </w:r>
      <w:r w:rsidRPr="003357FE">
        <w:rPr>
          <w:rFonts w:eastAsia="Arial Unicode MS" w:cs="Arial" w:hint="eastAsia"/>
          <w:sz w:val="21"/>
          <w:szCs w:val="21"/>
        </w:rPr>
        <w:t xml:space="preserve"> at Parent UE</w:t>
      </w:r>
      <w:bookmarkEnd w:id="321"/>
    </w:p>
    <w:p w14:paraId="149C3BE5" w14:textId="77777777" w:rsidR="003357FE" w:rsidRPr="00EF7768" w:rsidRDefault="003357FE" w:rsidP="003357FE">
      <w:pPr>
        <w:rPr>
          <w:rFonts w:hint="eastAsia"/>
          <w:lang w:eastAsia="ja-JP"/>
        </w:rPr>
      </w:pPr>
      <w:r w:rsidRPr="00EF7768">
        <w:rPr>
          <w:rFonts w:hint="eastAsia"/>
          <w:lang w:eastAsia="ja-JP"/>
        </w:rPr>
        <w:t xml:space="preserve">Upon receiving a SIP MESSAGE, the </w:t>
      </w:r>
      <w:r>
        <w:rPr>
          <w:rFonts w:hint="eastAsia"/>
        </w:rPr>
        <w:t xml:space="preserve">Parent </w:t>
      </w:r>
      <w:r w:rsidRPr="00EF7768">
        <w:rPr>
          <w:rFonts w:hint="eastAsia"/>
          <w:lang w:eastAsia="ja-JP"/>
        </w:rPr>
        <w:t xml:space="preserve">UE </w:t>
      </w:r>
      <w:r>
        <w:rPr>
          <w:rFonts w:hint="eastAsia"/>
          <w:lang w:eastAsia="ja-JP"/>
        </w:rPr>
        <w:t>shall</w:t>
      </w:r>
      <w:r w:rsidRPr="00EF7768">
        <w:rPr>
          <w:rFonts w:hint="eastAsia"/>
          <w:lang w:eastAsia="ja-JP"/>
        </w:rPr>
        <w:t xml:space="preserve"> identify it is a parental control request by the Content Type in the message header and feedback 200 OK response immediately. Following that the</w:t>
      </w:r>
      <w:r>
        <w:rPr>
          <w:rFonts w:hint="eastAsia"/>
        </w:rPr>
        <w:t xml:space="preserve"> Parent UE</w:t>
      </w:r>
      <w:r w:rsidRPr="00EF7768">
        <w:rPr>
          <w:rFonts w:hint="eastAsia"/>
          <w:lang w:eastAsia="ja-JP"/>
        </w:rPr>
        <w:t xml:space="preserve"> </w:t>
      </w:r>
      <w:r>
        <w:rPr>
          <w:rFonts w:hint="eastAsia"/>
          <w:lang w:eastAsia="ja-JP"/>
        </w:rPr>
        <w:t>shall</w:t>
      </w:r>
      <w:r w:rsidRPr="00EF7768">
        <w:rPr>
          <w:rFonts w:hint="eastAsia"/>
          <w:lang w:eastAsia="ja-JP"/>
        </w:rPr>
        <w:t xml:space="preserve"> extract the parent control request information. </w:t>
      </w:r>
    </w:p>
    <w:p w14:paraId="48B26E1F" w14:textId="77777777" w:rsidR="003357FE" w:rsidRPr="00EF7768" w:rsidRDefault="003357FE" w:rsidP="003357FE">
      <w:pPr>
        <w:rPr>
          <w:rFonts w:hint="eastAsia"/>
          <w:lang w:eastAsia="ja-JP"/>
        </w:rPr>
      </w:pPr>
      <w:r w:rsidRPr="00EF7768">
        <w:rPr>
          <w:rFonts w:hint="eastAsia"/>
          <w:lang w:eastAsia="ja-JP"/>
        </w:rPr>
        <w:t xml:space="preserve">To accept the Parent Control Allowing Request, the </w:t>
      </w:r>
      <w:r>
        <w:rPr>
          <w:rFonts w:hint="eastAsia"/>
        </w:rPr>
        <w:t>Parent UE</w:t>
      </w:r>
      <w:r w:rsidRPr="00EF7768">
        <w:rPr>
          <w:rFonts w:hint="eastAsia"/>
          <w:lang w:eastAsia="ja-JP"/>
        </w:rPr>
        <w:t xml:space="preserve"> </w:t>
      </w:r>
      <w:r>
        <w:rPr>
          <w:rFonts w:hint="eastAsia"/>
          <w:lang w:eastAsia="ja-JP"/>
        </w:rPr>
        <w:t>shall</w:t>
      </w:r>
      <w:r w:rsidRPr="00EF7768">
        <w:rPr>
          <w:rFonts w:hint="eastAsia"/>
          <w:lang w:eastAsia="ja-JP"/>
        </w:rPr>
        <w:t xml:space="preserve"> not change the XML document and send it back in a SIP MESSAGE message to the SCF.</w:t>
      </w:r>
    </w:p>
    <w:p w14:paraId="0037825E" w14:textId="77777777" w:rsidR="003357FE" w:rsidRPr="00EF7768" w:rsidRDefault="003357FE" w:rsidP="003357FE">
      <w:pPr>
        <w:rPr>
          <w:rFonts w:hint="eastAsia"/>
          <w:lang w:eastAsia="ja-JP"/>
        </w:rPr>
      </w:pPr>
      <w:r w:rsidRPr="00EF7768">
        <w:rPr>
          <w:rFonts w:hint="eastAsia"/>
          <w:lang w:eastAsia="ja-JP"/>
        </w:rPr>
        <w:t xml:space="preserve">To refuse the Parent Control Allowing Request, the </w:t>
      </w:r>
      <w:r>
        <w:rPr>
          <w:rFonts w:hint="eastAsia"/>
        </w:rPr>
        <w:t>Parent UE</w:t>
      </w:r>
      <w:r w:rsidRPr="00EF7768">
        <w:rPr>
          <w:rFonts w:hint="eastAsia"/>
          <w:lang w:eastAsia="ja-JP"/>
        </w:rPr>
        <w:t xml:space="preserve"> </w:t>
      </w:r>
      <w:r>
        <w:rPr>
          <w:rFonts w:hint="eastAsia"/>
          <w:lang w:eastAsia="ja-JP"/>
        </w:rPr>
        <w:t>shall</w:t>
      </w:r>
      <w:r w:rsidRPr="00EF7768">
        <w:rPr>
          <w:rFonts w:hint="eastAsia"/>
          <w:lang w:eastAsia="ja-JP"/>
        </w:rPr>
        <w:t xml:space="preserve"> delete the ProgramID in the XML document and send it back in a SIP MESSAGE message to the SCF.</w:t>
      </w:r>
    </w:p>
    <w:p w14:paraId="6C910139" w14:textId="77777777" w:rsidR="003357FE" w:rsidRPr="003357FE" w:rsidRDefault="003357FE" w:rsidP="003357FE">
      <w:pPr>
        <w:pStyle w:val="Heading5"/>
        <w:spacing w:before="0"/>
        <w:rPr>
          <w:rFonts w:eastAsia="Arial Unicode MS" w:cs="Arial" w:hint="eastAsia"/>
          <w:sz w:val="21"/>
          <w:szCs w:val="21"/>
        </w:rPr>
      </w:pPr>
      <w:bookmarkStart w:id="322" w:name="_Toc517287254"/>
      <w:r w:rsidRPr="003357FE">
        <w:rPr>
          <w:rFonts w:eastAsia="Arial Unicode MS" w:cs="Arial"/>
          <w:sz w:val="21"/>
          <w:szCs w:val="21"/>
        </w:rPr>
        <w:t>17</w:t>
      </w:r>
      <w:r w:rsidRPr="003357FE">
        <w:rPr>
          <w:rFonts w:eastAsia="Arial Unicode MS" w:cs="Arial" w:hint="eastAsia"/>
          <w:sz w:val="21"/>
          <w:szCs w:val="21"/>
        </w:rPr>
        <w:t>.2.2.2.4</w:t>
      </w:r>
      <w:r w:rsidRPr="003357FE">
        <w:rPr>
          <w:rFonts w:eastAsia="Arial Unicode MS" w:cs="Arial"/>
          <w:sz w:val="21"/>
          <w:szCs w:val="21"/>
        </w:rPr>
        <w:tab/>
        <w:t>Procedure</w:t>
      </w:r>
      <w:r w:rsidRPr="003357FE">
        <w:rPr>
          <w:rFonts w:eastAsia="Arial Unicode MS" w:cs="Arial" w:hint="eastAsia"/>
          <w:sz w:val="21"/>
          <w:szCs w:val="21"/>
        </w:rPr>
        <w:t xml:space="preserve"> at SCF</w:t>
      </w:r>
      <w:bookmarkEnd w:id="322"/>
    </w:p>
    <w:p w14:paraId="11E8E6F1" w14:textId="77777777" w:rsidR="003357FE" w:rsidRPr="00EF7768" w:rsidRDefault="003357FE" w:rsidP="003357FE">
      <w:pPr>
        <w:rPr>
          <w:lang w:eastAsia="ja-JP"/>
        </w:rPr>
      </w:pPr>
      <w:r w:rsidRPr="00EF7768">
        <w:rPr>
          <w:rFonts w:hint="eastAsia"/>
          <w:lang w:eastAsia="ja-JP"/>
        </w:rPr>
        <w:t xml:space="preserve">The SCF </w:t>
      </w:r>
      <w:r>
        <w:rPr>
          <w:rFonts w:hint="eastAsia"/>
          <w:lang w:eastAsia="ja-JP"/>
        </w:rPr>
        <w:t>shall</w:t>
      </w:r>
      <w:r w:rsidRPr="00EF7768">
        <w:rPr>
          <w:rFonts w:hint="eastAsia"/>
          <w:lang w:eastAsia="ja-JP"/>
        </w:rPr>
        <w:t xml:space="preserve"> support the proced</w:t>
      </w:r>
      <w:r>
        <w:rPr>
          <w:rFonts w:hint="eastAsia"/>
          <w:lang w:eastAsia="ja-JP"/>
        </w:rPr>
        <w:t xml:space="preserve">ure specified in section </w:t>
      </w:r>
      <w:r>
        <w:rPr>
          <w:lang w:eastAsia="ja-JP"/>
        </w:rPr>
        <w:t>17</w:t>
      </w:r>
      <w:r>
        <w:rPr>
          <w:rFonts w:hint="eastAsia"/>
          <w:lang w:eastAsia="ja-JP"/>
        </w:rPr>
        <w:t>.2.</w:t>
      </w:r>
      <w:r>
        <w:rPr>
          <w:rFonts w:hint="eastAsia"/>
        </w:rPr>
        <w:t>1</w:t>
      </w:r>
      <w:r>
        <w:rPr>
          <w:rFonts w:hint="eastAsia"/>
          <w:lang w:eastAsia="ja-JP"/>
        </w:rPr>
        <w:t>.</w:t>
      </w:r>
      <w:r>
        <w:rPr>
          <w:rFonts w:hint="eastAsia"/>
        </w:rPr>
        <w:t>3</w:t>
      </w:r>
      <w:r w:rsidRPr="00EF7768">
        <w:rPr>
          <w:rFonts w:hint="eastAsia"/>
          <w:lang w:eastAsia="ja-JP"/>
        </w:rPr>
        <w:t xml:space="preserve">, with the following </w:t>
      </w:r>
      <w:r w:rsidRPr="00EF7768">
        <w:rPr>
          <w:lang w:eastAsia="ja-JP"/>
        </w:rPr>
        <w:t>addition:</w:t>
      </w:r>
    </w:p>
    <w:p w14:paraId="2EF05763" w14:textId="77777777" w:rsidR="003357FE" w:rsidRDefault="003357FE" w:rsidP="003357FE">
      <w:pPr>
        <w:rPr>
          <w:rFonts w:hint="eastAsia"/>
        </w:rPr>
      </w:pPr>
      <w:r w:rsidRPr="00EF7768">
        <w:rPr>
          <w:rFonts w:hint="eastAsia"/>
          <w:lang w:eastAsia="ja-JP"/>
        </w:rPr>
        <w:t xml:space="preserve">If there is a Parent Control Allowing request XML document, the SCF </w:t>
      </w:r>
      <w:r>
        <w:rPr>
          <w:rFonts w:hint="eastAsia"/>
          <w:lang w:eastAsia="ja-JP"/>
        </w:rPr>
        <w:t>shall</w:t>
      </w:r>
      <w:r w:rsidRPr="00EF7768">
        <w:rPr>
          <w:rFonts w:hint="eastAsia"/>
          <w:lang w:eastAsia="ja-JP"/>
        </w:rPr>
        <w:t xml:space="preserve"> extract the parental control </w:t>
      </w:r>
      <w:r w:rsidRPr="00EF7768">
        <w:rPr>
          <w:lang w:eastAsia="ja-JP"/>
        </w:rPr>
        <w:t>information</w:t>
      </w:r>
      <w:r w:rsidRPr="00EF7768">
        <w:rPr>
          <w:rFonts w:hint="eastAsia"/>
          <w:lang w:eastAsia="ja-JP"/>
        </w:rPr>
        <w:t xml:space="preserve">. Following that, the SCF </w:t>
      </w:r>
      <w:r>
        <w:rPr>
          <w:rFonts w:hint="eastAsia"/>
          <w:lang w:eastAsia="ja-JP"/>
        </w:rPr>
        <w:t>shall</w:t>
      </w:r>
      <w:r w:rsidRPr="00EF7768">
        <w:rPr>
          <w:rFonts w:hint="eastAsia"/>
          <w:lang w:eastAsia="ja-JP"/>
        </w:rPr>
        <w:t xml:space="preserve"> fo</w:t>
      </w:r>
      <w:r>
        <w:rPr>
          <w:rFonts w:hint="eastAsia"/>
          <w:lang w:eastAsia="ja-JP"/>
        </w:rPr>
        <w:t>rward the request to the Parent UE</w:t>
      </w:r>
      <w:r w:rsidRPr="00EF7768">
        <w:rPr>
          <w:rFonts w:hint="eastAsia"/>
          <w:lang w:eastAsia="ja-JP"/>
        </w:rPr>
        <w:t xml:space="preserve"> according to the request and waiting for the response. </w:t>
      </w:r>
      <w:r w:rsidRPr="00EF7768">
        <w:rPr>
          <w:lang w:eastAsia="ja-JP"/>
        </w:rPr>
        <w:t>T</w:t>
      </w:r>
      <w:r w:rsidRPr="00EF7768">
        <w:rPr>
          <w:rFonts w:hint="eastAsia"/>
          <w:lang w:eastAsia="ja-JP"/>
        </w:rPr>
        <w:t xml:space="preserve">his can be done either by SIP MESSAGE exchange, or by other means like SMS over mobile network which is out of scope of this specification. </w:t>
      </w:r>
    </w:p>
    <w:p w14:paraId="55552E68" w14:textId="77777777" w:rsidR="003357FE" w:rsidRPr="00EF7768" w:rsidRDefault="003357FE" w:rsidP="003357FE">
      <w:pPr>
        <w:rPr>
          <w:rFonts w:hint="eastAsia"/>
          <w:lang w:eastAsia="ja-JP"/>
        </w:rPr>
      </w:pPr>
      <w:r w:rsidRPr="00EF7768">
        <w:rPr>
          <w:lang w:eastAsia="ja-JP"/>
        </w:rPr>
        <w:t>F</w:t>
      </w:r>
      <w:r w:rsidRPr="00EF7768">
        <w:rPr>
          <w:rFonts w:hint="eastAsia"/>
          <w:lang w:eastAsia="ja-JP"/>
        </w:rPr>
        <w:t xml:space="preserve">or the former case, the SCF </w:t>
      </w:r>
      <w:r>
        <w:rPr>
          <w:rFonts w:hint="eastAsia"/>
          <w:lang w:eastAsia="ja-JP"/>
        </w:rPr>
        <w:t>shall</w:t>
      </w:r>
      <w:r w:rsidRPr="00EF7768">
        <w:rPr>
          <w:rFonts w:hint="eastAsia"/>
          <w:lang w:eastAsia="ja-JP"/>
        </w:rPr>
        <w:t xml:space="preserve"> issue a SIP MESSAGE to the </w:t>
      </w:r>
      <w:r>
        <w:rPr>
          <w:rFonts w:hint="eastAsia"/>
        </w:rPr>
        <w:t>Parent UE</w:t>
      </w:r>
      <w:r w:rsidRPr="00EF7768">
        <w:rPr>
          <w:rFonts w:hint="eastAsia"/>
          <w:lang w:eastAsia="ja-JP"/>
        </w:rPr>
        <w:t xml:space="preserve"> and waiting for response. </w:t>
      </w:r>
      <w:r w:rsidRPr="00EF7768">
        <w:rPr>
          <w:lang w:eastAsia="ja-JP"/>
        </w:rPr>
        <w:t>T</w:t>
      </w:r>
      <w:r w:rsidRPr="00EF7768">
        <w:rPr>
          <w:rFonts w:hint="eastAsia"/>
          <w:lang w:eastAsia="ja-JP"/>
        </w:rPr>
        <w:t>he SIP MESSAGE shall be built as following:</w:t>
      </w:r>
    </w:p>
    <w:p w14:paraId="3FE22386"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Request URI shall be set to the well know PSI</w:t>
      </w:r>
      <w:r w:rsidR="003357FE">
        <w:rPr>
          <w:rFonts w:hint="eastAsia"/>
          <w:lang w:eastAsia="ja-JP"/>
        </w:rPr>
        <w:t xml:space="preserve"> </w:t>
      </w:r>
      <w:r w:rsidR="003357FE" w:rsidRPr="00B8673F">
        <w:rPr>
          <w:rFonts w:hint="eastAsia"/>
          <w:lang w:eastAsia="ja-JP"/>
        </w:rPr>
        <w:t>for parental control service</w:t>
      </w:r>
      <w:r w:rsidR="003357FE" w:rsidRPr="00B8673F">
        <w:rPr>
          <w:rFonts w:hint="eastAsia"/>
        </w:rPr>
        <w:t>.</w:t>
      </w:r>
    </w:p>
    <w:p w14:paraId="61799A0E"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 xml:space="preserve">To header shall be set to the </w:t>
      </w:r>
      <w:r w:rsidR="003357FE" w:rsidRPr="00EF7768">
        <w:rPr>
          <w:lang w:eastAsia="ja-JP"/>
        </w:rPr>
        <w:t>public user identity</w:t>
      </w:r>
      <w:r w:rsidR="003357FE" w:rsidRPr="00EF7768">
        <w:rPr>
          <w:rFonts w:hint="eastAsia"/>
          <w:lang w:eastAsia="ja-JP"/>
        </w:rPr>
        <w:t xml:space="preserve"> of the </w:t>
      </w:r>
      <w:r w:rsidR="003357FE">
        <w:rPr>
          <w:rFonts w:hint="eastAsia"/>
        </w:rPr>
        <w:t>parent</w:t>
      </w:r>
      <w:r w:rsidR="003357FE" w:rsidRPr="00EF7768">
        <w:rPr>
          <w:rFonts w:hint="eastAsia"/>
          <w:lang w:eastAsia="ja-JP"/>
        </w:rPr>
        <w:t>;</w:t>
      </w:r>
    </w:p>
    <w:p w14:paraId="1117E4C7"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 xml:space="preserve">From header shall be set to the </w:t>
      </w:r>
      <w:r w:rsidR="003357FE" w:rsidRPr="00EF7768">
        <w:rPr>
          <w:lang w:eastAsia="ja-JP"/>
        </w:rPr>
        <w:t>public user identity</w:t>
      </w:r>
      <w:r w:rsidR="003357FE" w:rsidRPr="00EF7768">
        <w:rPr>
          <w:rFonts w:hint="eastAsia"/>
          <w:lang w:eastAsia="ja-JP"/>
        </w:rPr>
        <w:t xml:space="preserve"> of the </w:t>
      </w:r>
      <w:r w:rsidR="003357FE">
        <w:rPr>
          <w:rFonts w:hint="eastAsia"/>
        </w:rPr>
        <w:t>child</w:t>
      </w:r>
      <w:r w:rsidR="003357FE" w:rsidRPr="00EF7768">
        <w:rPr>
          <w:rFonts w:hint="eastAsia"/>
          <w:lang w:eastAsia="ja-JP"/>
        </w:rPr>
        <w:t>;</w:t>
      </w:r>
    </w:p>
    <w:p w14:paraId="5CB06A07"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 xml:space="preserve">Content Type shall be set to </w:t>
      </w:r>
      <w:r w:rsidR="001C2626">
        <w:rPr>
          <w:lang w:eastAsia="ja-JP"/>
        </w:rPr>
        <w:t>"</w:t>
      </w:r>
      <w:r w:rsidR="003357FE" w:rsidRPr="00EF7768">
        <w:rPr>
          <w:lang w:eastAsia="ja-JP"/>
        </w:rPr>
        <w:t>application/3gpp-ims-pss-mbms-</w:t>
      </w:r>
      <w:r w:rsidR="003357FE" w:rsidRPr="00EF7768">
        <w:rPr>
          <w:rFonts w:hint="eastAsia"/>
          <w:lang w:eastAsia="ja-JP"/>
        </w:rPr>
        <w:t>parental-control</w:t>
      </w:r>
      <w:r w:rsidR="003357FE" w:rsidRPr="00EF7768">
        <w:rPr>
          <w:lang w:eastAsia="ja-JP"/>
        </w:rPr>
        <w:t>+xml</w:t>
      </w:r>
      <w:r w:rsidR="001C2626">
        <w:rPr>
          <w:lang w:eastAsia="ja-JP"/>
        </w:rPr>
        <w:t>"</w:t>
      </w:r>
    </w:p>
    <w:p w14:paraId="76E0702C" w14:textId="77777777" w:rsidR="003357FE" w:rsidRPr="00EF7768" w:rsidRDefault="008B2E93" w:rsidP="008B2E93">
      <w:pPr>
        <w:pStyle w:val="B1"/>
        <w:rPr>
          <w:rFonts w:hint="eastAsia"/>
          <w:lang w:eastAsia="ja-JP"/>
        </w:rPr>
      </w:pPr>
      <w:r>
        <w:rPr>
          <w:lang w:eastAsia="ja-JP"/>
        </w:rPr>
        <w:t>-</w:t>
      </w:r>
      <w:r>
        <w:rPr>
          <w:lang w:eastAsia="ja-JP"/>
        </w:rPr>
        <w:tab/>
      </w:r>
      <w:r w:rsidR="003357FE" w:rsidRPr="00EF7768">
        <w:rPr>
          <w:rFonts w:hint="eastAsia"/>
          <w:lang w:eastAsia="ja-JP"/>
        </w:rPr>
        <w:t>The message body shall include the XML document received from the</w:t>
      </w:r>
      <w:r w:rsidR="003357FE">
        <w:rPr>
          <w:rFonts w:hint="eastAsia"/>
        </w:rPr>
        <w:t xml:space="preserve"> child</w:t>
      </w:r>
      <w:r w:rsidR="003357FE" w:rsidRPr="00EF7768">
        <w:rPr>
          <w:rFonts w:hint="eastAsia"/>
          <w:lang w:eastAsia="ja-JP"/>
        </w:rPr>
        <w:t>.</w:t>
      </w:r>
    </w:p>
    <w:p w14:paraId="1B3C3BD3" w14:textId="77777777" w:rsidR="003357FE" w:rsidRPr="00EF7768" w:rsidRDefault="003357FE" w:rsidP="003357FE">
      <w:pPr>
        <w:rPr>
          <w:rFonts w:hint="eastAsia"/>
          <w:lang w:eastAsia="ja-JP"/>
        </w:rPr>
      </w:pPr>
      <w:r w:rsidRPr="00EF7768">
        <w:rPr>
          <w:rFonts w:hint="eastAsia"/>
          <w:lang w:eastAsia="ja-JP"/>
        </w:rPr>
        <w:t xml:space="preserve">Upon receiving a SIP MESSAGE, the SCF </w:t>
      </w:r>
      <w:r>
        <w:rPr>
          <w:rFonts w:hint="eastAsia"/>
          <w:lang w:eastAsia="ja-JP"/>
        </w:rPr>
        <w:t>shall</w:t>
      </w:r>
      <w:r w:rsidRPr="00EF7768">
        <w:rPr>
          <w:rFonts w:hint="eastAsia"/>
          <w:lang w:eastAsia="ja-JP"/>
        </w:rPr>
        <w:t xml:space="preserve"> identify it is a parental control request by the Content Type in the message header and feedback 200 OK response immediately. Following that the SCF </w:t>
      </w:r>
      <w:r>
        <w:rPr>
          <w:rFonts w:hint="eastAsia"/>
          <w:lang w:eastAsia="ja-JP"/>
        </w:rPr>
        <w:t>shall</w:t>
      </w:r>
      <w:r w:rsidRPr="00EF7768">
        <w:rPr>
          <w:rFonts w:hint="eastAsia"/>
          <w:lang w:eastAsia="ja-JP"/>
        </w:rPr>
        <w:t xml:space="preserve"> extract the parent control request information</w:t>
      </w:r>
      <w:r>
        <w:rPr>
          <w:rFonts w:hint="eastAsia"/>
        </w:rPr>
        <w:t xml:space="preserve"> and</w:t>
      </w:r>
      <w:r w:rsidRPr="00EF7768">
        <w:rPr>
          <w:rFonts w:hint="eastAsia"/>
          <w:lang w:eastAsia="ja-JP"/>
        </w:rPr>
        <w:t xml:space="preserve"> check the rights of the</w:t>
      </w:r>
      <w:r>
        <w:rPr>
          <w:rFonts w:hint="eastAsia"/>
        </w:rPr>
        <w:t xml:space="preserve"> parent</w:t>
      </w:r>
      <w:r w:rsidRPr="00EF7768">
        <w:rPr>
          <w:rFonts w:hint="eastAsia"/>
          <w:lang w:eastAsia="ja-JP"/>
        </w:rPr>
        <w:t xml:space="preserve"> and then update the </w:t>
      </w:r>
      <w:r>
        <w:rPr>
          <w:rFonts w:hint="eastAsia"/>
        </w:rPr>
        <w:t>child</w:t>
      </w:r>
      <w:r w:rsidR="001C2626">
        <w:rPr>
          <w:lang w:eastAsia="ja-JP"/>
        </w:rPr>
        <w:t>'</w:t>
      </w:r>
      <w:r w:rsidRPr="00EF7768">
        <w:rPr>
          <w:rFonts w:hint="eastAsia"/>
          <w:lang w:eastAsia="ja-JP"/>
        </w:rPr>
        <w:t>s profile accordingly.</w:t>
      </w:r>
    </w:p>
    <w:p w14:paraId="70CFE098" w14:textId="77777777" w:rsidR="003357FE" w:rsidRPr="00EF7768" w:rsidRDefault="003357FE" w:rsidP="003357FE">
      <w:pPr>
        <w:rPr>
          <w:rFonts w:hint="eastAsia"/>
          <w:lang w:eastAsia="ja-JP"/>
        </w:rPr>
      </w:pPr>
      <w:r w:rsidRPr="00EF7768">
        <w:rPr>
          <w:rFonts w:hint="eastAsia"/>
          <w:lang w:eastAsia="ja-JP"/>
        </w:rPr>
        <w:t xml:space="preserve">After that the SCF shall perform the session </w:t>
      </w:r>
      <w:r w:rsidRPr="00EF7768">
        <w:rPr>
          <w:lang w:eastAsia="ja-JP"/>
        </w:rPr>
        <w:t>initialization</w:t>
      </w:r>
      <w:r w:rsidRPr="00EF7768">
        <w:rPr>
          <w:rFonts w:hint="eastAsia"/>
          <w:lang w:eastAsia="ja-JP"/>
        </w:rPr>
        <w:t xml:space="preserve"> and respond the </w:t>
      </w:r>
      <w:r>
        <w:rPr>
          <w:rFonts w:hint="eastAsia"/>
        </w:rPr>
        <w:t>Parent UE</w:t>
      </w:r>
      <w:r>
        <w:rPr>
          <w:rFonts w:hint="eastAsia"/>
          <w:lang w:eastAsia="ja-JP"/>
        </w:rPr>
        <w:t xml:space="preserve"> </w:t>
      </w:r>
      <w:r>
        <w:rPr>
          <w:rFonts w:hint="eastAsia"/>
        </w:rPr>
        <w:t>as per s</w:t>
      </w:r>
      <w:r>
        <w:t>ub-clause</w:t>
      </w:r>
      <w:r>
        <w:rPr>
          <w:rFonts w:hint="eastAsia"/>
        </w:rPr>
        <w:t xml:space="preserve"> 8.3.3.4</w:t>
      </w:r>
      <w:r w:rsidRPr="00EF7768">
        <w:rPr>
          <w:rFonts w:hint="eastAsia"/>
          <w:lang w:eastAsia="ja-JP"/>
        </w:rPr>
        <w:t>.</w:t>
      </w:r>
    </w:p>
    <w:p w14:paraId="71E82A57" w14:textId="77777777" w:rsidR="0093531C" w:rsidRPr="001E31A2" w:rsidRDefault="0093531C" w:rsidP="0093531C">
      <w:pPr>
        <w:pStyle w:val="Heading1"/>
        <w:rPr>
          <w:rFonts w:hint="eastAsia"/>
          <w:lang w:eastAsia="zh-CN"/>
        </w:rPr>
      </w:pPr>
      <w:bookmarkStart w:id="323" w:name="_Toc517287255"/>
      <w:r>
        <w:rPr>
          <w:lang w:eastAsia="zh-CN"/>
        </w:rPr>
        <w:lastRenderedPageBreak/>
        <w:t>18</w:t>
      </w:r>
      <w:r w:rsidRPr="001E31A2">
        <w:tab/>
      </w:r>
      <w:r>
        <w:rPr>
          <w:rFonts w:hint="eastAsia"/>
          <w:lang w:eastAsia="zh-CN"/>
        </w:rPr>
        <w:t>Forced Playout Constraints</w:t>
      </w:r>
      <w:bookmarkEnd w:id="323"/>
    </w:p>
    <w:p w14:paraId="72AD4702" w14:textId="77777777" w:rsidR="0093531C" w:rsidRPr="001E31A2" w:rsidRDefault="0093531C" w:rsidP="0093531C">
      <w:pPr>
        <w:pStyle w:val="Heading2"/>
      </w:pPr>
      <w:bookmarkStart w:id="324" w:name="_Toc517287256"/>
      <w:r>
        <w:rPr>
          <w:lang w:eastAsia="zh-CN"/>
        </w:rPr>
        <w:t>18</w:t>
      </w:r>
      <w:r w:rsidRPr="001E31A2">
        <w:t>.1</w:t>
      </w:r>
      <w:r w:rsidRPr="001E31A2">
        <w:tab/>
        <w:t>General Description</w:t>
      </w:r>
      <w:bookmarkEnd w:id="324"/>
    </w:p>
    <w:p w14:paraId="7C8A1E38" w14:textId="77777777" w:rsidR="0093531C" w:rsidRPr="00047BA9" w:rsidRDefault="0093531C" w:rsidP="0093531C">
      <w:pPr>
        <w:pStyle w:val="TH"/>
      </w:pPr>
      <w:r>
        <w:object w:dxaOrig="10359" w:dyaOrig="7023" w14:anchorId="24004E1B">
          <v:shape id="_x0000_i1078" type="#_x0000_t75" style="width:481.9pt;height:326.65pt" o:ole="">
            <v:imagedata r:id="rId82" o:title=""/>
          </v:shape>
          <o:OLEObject Type="Embed" ProgID="Visio.Drawing.11" ShapeID="_x0000_i1078" DrawAspect="Content" ObjectID="_1782981182" r:id="rId83"/>
        </w:object>
      </w:r>
    </w:p>
    <w:p w14:paraId="59B64C58" w14:textId="77777777" w:rsidR="0093531C" w:rsidRPr="00047BA9" w:rsidRDefault="0093531C" w:rsidP="0093531C">
      <w:pPr>
        <w:pStyle w:val="TF"/>
      </w:pPr>
      <w:r w:rsidRPr="00047BA9">
        <w:t xml:space="preserve">Figure </w:t>
      </w:r>
      <w:r>
        <w:rPr>
          <w:noProof/>
          <w:lang w:eastAsia="zh-CN"/>
        </w:rPr>
        <w:t>39</w:t>
      </w:r>
      <w:r w:rsidRPr="00047BA9">
        <w:t xml:space="preserve">: </w:t>
      </w:r>
      <w:r>
        <w:rPr>
          <w:rFonts w:hint="eastAsia"/>
          <w:lang w:eastAsia="zh-CN"/>
        </w:rPr>
        <w:t xml:space="preserve">Forced Playout Constraints policy delivery and execution </w:t>
      </w:r>
    </w:p>
    <w:p w14:paraId="419BAB81" w14:textId="77777777" w:rsidR="0093531C" w:rsidRPr="00047BA9" w:rsidRDefault="0093531C" w:rsidP="0093531C">
      <w:pPr>
        <w:pStyle w:val="NO"/>
      </w:pPr>
      <w:r w:rsidRPr="00047BA9">
        <w:t>NOTE</w:t>
      </w:r>
      <w:r>
        <w:t xml:space="preserve"> 1</w:t>
      </w:r>
      <w:r w:rsidRPr="00047BA9">
        <w:t>:</w:t>
      </w:r>
      <w:r w:rsidRPr="00047BA9">
        <w:tab/>
        <w:t>This sequence is simplified and does not e.g. show session progress messages and the ACK message from the UE in response to the reception of 200 OK.</w:t>
      </w:r>
    </w:p>
    <w:p w14:paraId="0C0F3E0C" w14:textId="77777777" w:rsidR="0093531C" w:rsidRPr="00047BA9" w:rsidRDefault="0093531C" w:rsidP="0093531C">
      <w:pPr>
        <w:pStyle w:val="NO"/>
      </w:pPr>
      <w:r w:rsidRPr="00047BA9">
        <w:t>NOTE</w:t>
      </w:r>
      <w:r>
        <w:t xml:space="preserve"> 2</w:t>
      </w:r>
      <w:r w:rsidRPr="00047BA9">
        <w:t>:</w:t>
      </w:r>
      <w:r w:rsidRPr="00047BA9">
        <w:tab/>
        <w:t>SIP messages between PSS adapter and SCF go through the IM CN Subsystem even if not indicated on the sequences.</w:t>
      </w:r>
    </w:p>
    <w:p w14:paraId="3FCBFF18" w14:textId="77777777" w:rsidR="0093531C" w:rsidRPr="001E31A2" w:rsidRDefault="0093531C" w:rsidP="0093531C">
      <w:pPr>
        <w:pStyle w:val="Heading2"/>
      </w:pPr>
      <w:bookmarkStart w:id="325" w:name="_Toc517287257"/>
      <w:r>
        <w:rPr>
          <w:lang w:eastAsia="zh-CN"/>
        </w:rPr>
        <w:t>18</w:t>
      </w:r>
      <w:r w:rsidRPr="001E31A2">
        <w:t>.2</w:t>
      </w:r>
      <w:r w:rsidRPr="001E31A2">
        <w:tab/>
        <w:t xml:space="preserve">Procedures at the </w:t>
      </w:r>
      <w:r w:rsidRPr="001E31A2">
        <w:rPr>
          <w:rFonts w:hint="eastAsia"/>
        </w:rPr>
        <w:t>UE</w:t>
      </w:r>
      <w:bookmarkEnd w:id="325"/>
    </w:p>
    <w:p w14:paraId="1006000E" w14:textId="77777777" w:rsidR="0093531C" w:rsidRDefault="0093531C" w:rsidP="0093531C">
      <w:pPr>
        <w:rPr>
          <w:rFonts w:hint="eastAsia"/>
          <w:lang w:eastAsia="zh-CN"/>
        </w:rPr>
      </w:pPr>
      <w:r w:rsidRPr="00047BA9">
        <w:t xml:space="preserve">The UE shall </w:t>
      </w:r>
      <w:r>
        <w:rPr>
          <w:rFonts w:hint="eastAsia"/>
          <w:lang w:eastAsia="zh-CN"/>
        </w:rPr>
        <w:t>perform PSS session initialization as per procedure defined in s</w:t>
      </w:r>
      <w:r>
        <w:rPr>
          <w:lang w:eastAsia="zh-CN"/>
        </w:rPr>
        <w:t>ub-clause</w:t>
      </w:r>
      <w:r>
        <w:rPr>
          <w:rFonts w:hint="eastAsia"/>
          <w:lang w:eastAsia="zh-CN"/>
        </w:rPr>
        <w:t xml:space="preserve"> 8.2.3.2 and playback control as defined in s</w:t>
      </w:r>
      <w:r>
        <w:rPr>
          <w:lang w:eastAsia="zh-CN"/>
        </w:rPr>
        <w:t>ub-clause</w:t>
      </w:r>
      <w:r>
        <w:rPr>
          <w:rFonts w:hint="eastAsia"/>
          <w:lang w:eastAsia="zh-CN"/>
        </w:rPr>
        <w:t xml:space="preserve"> 8.2.4.2.</w:t>
      </w:r>
    </w:p>
    <w:p w14:paraId="513CE5BD" w14:textId="77777777" w:rsidR="0093531C" w:rsidRDefault="0093531C" w:rsidP="0093531C">
      <w:pPr>
        <w:rPr>
          <w:rFonts w:hint="eastAsia"/>
          <w:color w:val="000000"/>
          <w:lang w:eastAsia="zh-CN"/>
        </w:rPr>
      </w:pPr>
      <w:r w:rsidRPr="00D9202A">
        <w:rPr>
          <w:color w:val="000000"/>
          <w:lang w:eastAsia="zh-CN"/>
        </w:rPr>
        <w:t xml:space="preserve">When receiving a SIP INFO message, within a </w:t>
      </w:r>
      <w:r>
        <w:rPr>
          <w:rFonts w:hint="eastAsia"/>
          <w:color w:val="000000"/>
          <w:lang w:eastAsia="zh-CN"/>
        </w:rPr>
        <w:t>PSS service,</w:t>
      </w:r>
      <w:r w:rsidRPr="00D9202A">
        <w:rPr>
          <w:color w:val="000000"/>
          <w:lang w:eastAsia="zh-CN"/>
        </w:rPr>
        <w:t xml:space="preserve"> the </w:t>
      </w:r>
      <w:r>
        <w:rPr>
          <w:rFonts w:hint="eastAsia"/>
          <w:color w:val="000000"/>
          <w:lang w:eastAsia="zh-CN"/>
        </w:rPr>
        <w:t>UE</w:t>
      </w:r>
      <w:r w:rsidRPr="00D9202A">
        <w:rPr>
          <w:color w:val="000000"/>
          <w:lang w:eastAsia="zh-CN"/>
        </w:rPr>
        <w:t xml:space="preserve"> </w:t>
      </w:r>
      <w:r>
        <w:rPr>
          <w:rFonts w:hint="eastAsia"/>
          <w:color w:val="000000"/>
          <w:lang w:eastAsia="zh-CN"/>
        </w:rPr>
        <w:t xml:space="preserve">shall </w:t>
      </w:r>
      <w:r>
        <w:rPr>
          <w:color w:val="000000"/>
          <w:lang w:eastAsia="zh-CN"/>
        </w:rPr>
        <w:t>identify</w:t>
      </w:r>
      <w:r>
        <w:rPr>
          <w:rFonts w:hint="eastAsia"/>
          <w:color w:val="000000"/>
          <w:lang w:eastAsia="zh-CN"/>
        </w:rPr>
        <w:t xml:space="preserve"> it contains forced playout constraints policy by checking whether the content-type in the message header. </w:t>
      </w:r>
      <w:r>
        <w:rPr>
          <w:color w:val="000000"/>
          <w:lang w:eastAsia="zh-CN"/>
        </w:rPr>
        <w:t>Following</w:t>
      </w:r>
      <w:r>
        <w:rPr>
          <w:rFonts w:hint="eastAsia"/>
          <w:color w:val="000000"/>
          <w:lang w:eastAsia="zh-CN"/>
        </w:rPr>
        <w:t xml:space="preserve"> that, the </w:t>
      </w:r>
      <w:r>
        <w:rPr>
          <w:color w:val="000000"/>
          <w:lang w:eastAsia="zh-CN"/>
        </w:rPr>
        <w:t>UE</w:t>
      </w:r>
      <w:r>
        <w:rPr>
          <w:rFonts w:hint="eastAsia"/>
          <w:color w:val="000000"/>
          <w:lang w:eastAsia="zh-CN"/>
        </w:rPr>
        <w:t xml:space="preserve"> shall then </w:t>
      </w:r>
      <w:r w:rsidRPr="00D9202A">
        <w:rPr>
          <w:color w:val="000000"/>
          <w:lang w:eastAsia="zh-CN"/>
        </w:rPr>
        <w:t>extract the policy from the SIP message body and store it</w:t>
      </w:r>
      <w:r>
        <w:rPr>
          <w:rFonts w:hint="eastAsia"/>
          <w:color w:val="000000"/>
          <w:lang w:eastAsia="zh-CN"/>
        </w:rPr>
        <w:t>.</w:t>
      </w:r>
    </w:p>
    <w:p w14:paraId="28465688" w14:textId="77777777" w:rsidR="0093531C" w:rsidRPr="004717B9" w:rsidRDefault="0093531C" w:rsidP="0093531C">
      <w:pPr>
        <w:rPr>
          <w:color w:val="000000"/>
          <w:lang w:eastAsia="zh-CN"/>
        </w:rPr>
      </w:pPr>
      <w:r>
        <w:rPr>
          <w:rFonts w:hint="eastAsia"/>
          <w:color w:val="000000"/>
          <w:lang w:eastAsia="zh-CN"/>
        </w:rPr>
        <w:t>During the playback of the PSS service</w:t>
      </w:r>
      <w:r w:rsidRPr="004717B9">
        <w:rPr>
          <w:rFonts w:hint="eastAsia"/>
          <w:color w:val="000000"/>
          <w:lang w:eastAsia="zh-CN"/>
        </w:rPr>
        <w:t>, the UE should not issue any RTSP request message when it is not supported as indicated in the policy document.</w:t>
      </w:r>
    </w:p>
    <w:p w14:paraId="2D727533" w14:textId="77777777" w:rsidR="0093531C" w:rsidRPr="00FC0147" w:rsidRDefault="0093531C" w:rsidP="0093531C">
      <w:pPr>
        <w:pStyle w:val="Heading2"/>
        <w:rPr>
          <w:lang w:eastAsia="zh-CN"/>
        </w:rPr>
      </w:pPr>
      <w:bookmarkStart w:id="326" w:name="_Toc517287258"/>
      <w:r>
        <w:rPr>
          <w:lang w:eastAsia="zh-CN"/>
        </w:rPr>
        <w:t>18</w:t>
      </w:r>
      <w:r w:rsidRPr="00FC0147">
        <w:rPr>
          <w:lang w:eastAsia="zh-CN"/>
        </w:rPr>
        <w:t>.3</w:t>
      </w:r>
      <w:r w:rsidRPr="00FC0147">
        <w:rPr>
          <w:lang w:eastAsia="zh-CN"/>
        </w:rPr>
        <w:tab/>
        <w:t>Procedures at the IM CN Subsystem</w:t>
      </w:r>
      <w:bookmarkEnd w:id="326"/>
    </w:p>
    <w:p w14:paraId="1B06FE8B" w14:textId="77777777" w:rsidR="0093531C" w:rsidRPr="00047BA9" w:rsidRDefault="0093531C" w:rsidP="0093531C">
      <w:pPr>
        <w:rPr>
          <w:lang w:eastAsia="zh-CN"/>
        </w:rPr>
      </w:pPr>
      <w:r w:rsidRPr="00047BA9">
        <w:rPr>
          <w:rFonts w:hint="eastAsia"/>
          <w:lang w:eastAsia="zh-CN"/>
        </w:rPr>
        <w:t xml:space="preserve">The IM CN Subsystem </w:t>
      </w:r>
      <w:r w:rsidRPr="00047BA9">
        <w:rPr>
          <w:lang w:eastAsia="zh-CN"/>
        </w:rPr>
        <w:t xml:space="preserve">handles the SIP dialog as defined </w:t>
      </w:r>
      <w:r w:rsidRPr="00047BA9">
        <w:rPr>
          <w:rFonts w:hint="eastAsia"/>
          <w:lang w:eastAsia="zh-CN"/>
        </w:rPr>
        <w:t>in 3GPP TS 23.228</w:t>
      </w:r>
      <w:r w:rsidRPr="00047BA9">
        <w:rPr>
          <w:lang w:eastAsia="zh-CN"/>
        </w:rPr>
        <w:t xml:space="preserve"> [6]</w:t>
      </w:r>
      <w:r w:rsidRPr="00047BA9">
        <w:rPr>
          <w:rFonts w:hint="eastAsia"/>
          <w:lang w:eastAsia="zh-CN"/>
        </w:rPr>
        <w:t>.</w:t>
      </w:r>
    </w:p>
    <w:p w14:paraId="765FEC3D" w14:textId="77777777" w:rsidR="0093531C" w:rsidRPr="00FC0147" w:rsidRDefault="0093531C" w:rsidP="0093531C">
      <w:pPr>
        <w:pStyle w:val="Heading2"/>
        <w:rPr>
          <w:lang w:eastAsia="zh-CN"/>
        </w:rPr>
      </w:pPr>
      <w:bookmarkStart w:id="327" w:name="_Toc517287259"/>
      <w:r>
        <w:rPr>
          <w:lang w:eastAsia="zh-CN"/>
        </w:rPr>
        <w:lastRenderedPageBreak/>
        <w:t>18</w:t>
      </w:r>
      <w:r w:rsidRPr="00FC0147">
        <w:rPr>
          <w:rFonts w:hint="eastAsia"/>
          <w:lang w:eastAsia="zh-CN"/>
        </w:rPr>
        <w:t>.</w:t>
      </w:r>
      <w:r w:rsidRPr="00FC0147">
        <w:rPr>
          <w:lang w:eastAsia="zh-CN"/>
        </w:rPr>
        <w:t>4</w:t>
      </w:r>
      <w:r w:rsidRPr="00FC0147">
        <w:rPr>
          <w:lang w:eastAsia="zh-CN"/>
        </w:rPr>
        <w:tab/>
        <w:t>Procedures at the SCF</w:t>
      </w:r>
      <w:bookmarkEnd w:id="327"/>
    </w:p>
    <w:p w14:paraId="58F6E6E1" w14:textId="77777777" w:rsidR="0093531C" w:rsidRDefault="0093531C" w:rsidP="0093531C">
      <w:pPr>
        <w:rPr>
          <w:rFonts w:hint="eastAsia"/>
          <w:lang w:eastAsia="zh-CN"/>
        </w:rPr>
      </w:pPr>
      <w:r w:rsidRPr="00047BA9">
        <w:t xml:space="preserve">The </w:t>
      </w:r>
      <w:r>
        <w:rPr>
          <w:rFonts w:hint="eastAsia"/>
          <w:lang w:eastAsia="zh-CN"/>
        </w:rPr>
        <w:t>SCF</w:t>
      </w:r>
      <w:r w:rsidRPr="00047BA9">
        <w:t xml:space="preserve"> shall </w:t>
      </w:r>
      <w:r>
        <w:rPr>
          <w:rFonts w:hint="eastAsia"/>
          <w:lang w:eastAsia="zh-CN"/>
        </w:rPr>
        <w:t>perform PSS session initialization as per procedure defined in s</w:t>
      </w:r>
      <w:r>
        <w:rPr>
          <w:lang w:eastAsia="zh-CN"/>
        </w:rPr>
        <w:t>ub-clause</w:t>
      </w:r>
      <w:r>
        <w:rPr>
          <w:rFonts w:hint="eastAsia"/>
          <w:lang w:eastAsia="zh-CN"/>
        </w:rPr>
        <w:t xml:space="preserve"> 8.2.3.4.</w:t>
      </w:r>
    </w:p>
    <w:p w14:paraId="1304365C" w14:textId="77777777" w:rsidR="0093531C" w:rsidRDefault="0093531C" w:rsidP="0093531C">
      <w:pPr>
        <w:rPr>
          <w:rFonts w:hint="eastAsia"/>
          <w:lang w:eastAsia="zh-CN"/>
        </w:rPr>
      </w:pPr>
      <w:r>
        <w:rPr>
          <w:rFonts w:hint="eastAsia"/>
          <w:lang w:eastAsia="zh-CN"/>
        </w:rPr>
        <w:t>To support Forced Playout Con</w:t>
      </w:r>
      <w:r>
        <w:rPr>
          <w:lang w:eastAsia="zh-CN"/>
        </w:rPr>
        <w:t>s</w:t>
      </w:r>
      <w:r>
        <w:rPr>
          <w:rFonts w:hint="eastAsia"/>
          <w:lang w:eastAsia="zh-CN"/>
        </w:rPr>
        <w:t>train</w:t>
      </w:r>
      <w:r>
        <w:rPr>
          <w:lang w:eastAsia="zh-CN"/>
        </w:rPr>
        <w:t>t</w:t>
      </w:r>
      <w:r>
        <w:rPr>
          <w:rFonts w:hint="eastAsia"/>
          <w:lang w:eastAsia="zh-CN"/>
        </w:rPr>
        <w:t>s, the following shall apply:</w:t>
      </w:r>
    </w:p>
    <w:p w14:paraId="23A61B20" w14:textId="77777777" w:rsidR="0093531C" w:rsidRPr="00674294" w:rsidRDefault="008B2E93" w:rsidP="008B2E93">
      <w:pPr>
        <w:pStyle w:val="B1"/>
        <w:rPr>
          <w:rFonts w:hint="eastAsia"/>
          <w:lang w:eastAsia="zh-CN"/>
        </w:rPr>
      </w:pPr>
      <w:r>
        <w:rPr>
          <w:lang w:eastAsia="zh-CN"/>
        </w:rPr>
        <w:t>-</w:t>
      </w:r>
      <w:r>
        <w:rPr>
          <w:lang w:eastAsia="zh-CN"/>
        </w:rPr>
        <w:tab/>
      </w:r>
      <w:r w:rsidR="0093531C">
        <w:rPr>
          <w:lang w:eastAsia="zh-CN"/>
        </w:rPr>
        <w:t>T</w:t>
      </w:r>
      <w:r w:rsidR="0093531C">
        <w:rPr>
          <w:rFonts w:hint="eastAsia"/>
          <w:lang w:eastAsia="zh-CN"/>
        </w:rPr>
        <w:t xml:space="preserve">he SCF shall </w:t>
      </w:r>
      <w:r w:rsidR="0093531C" w:rsidRPr="00365271">
        <w:t>acquire</w:t>
      </w:r>
      <w:r w:rsidR="0093531C" w:rsidRPr="00365271">
        <w:rPr>
          <w:rFonts w:hint="eastAsia"/>
        </w:rPr>
        <w:t xml:space="preserve"> </w:t>
      </w:r>
      <w:r w:rsidR="0093531C">
        <w:t>information about the</w:t>
      </w:r>
      <w:r w:rsidR="0093531C">
        <w:rPr>
          <w:rFonts w:hint="eastAsia"/>
          <w:lang w:eastAsia="zh-CN"/>
        </w:rPr>
        <w:t xml:space="preserve"> playout </w:t>
      </w:r>
      <w:r w:rsidR="0093531C">
        <w:rPr>
          <w:lang w:eastAsia="zh-CN"/>
        </w:rPr>
        <w:t>constraints policy</w:t>
      </w:r>
      <w:r w:rsidR="0093531C">
        <w:rPr>
          <w:rFonts w:hint="eastAsia"/>
        </w:rPr>
        <w:t xml:space="preserve"> </w:t>
      </w:r>
      <w:r w:rsidR="0093531C">
        <w:t>from the content provider. This information shall include the start and end time of controlled content and a list of RTSP operations that are to be controlled.</w:t>
      </w:r>
      <w:r w:rsidR="0093531C">
        <w:rPr>
          <w:lang w:eastAsia="zh-CN"/>
        </w:rPr>
        <w:t xml:space="preserve"> The SCF then uses this information to generate the Policy. When a user requests to consume the content, the SCF shall</w:t>
      </w:r>
      <w:r w:rsidR="0093531C">
        <w:rPr>
          <w:rFonts w:hint="eastAsia"/>
          <w:lang w:eastAsia="zh-CN"/>
        </w:rPr>
        <w:t xml:space="preserve"> check the user</w:t>
      </w:r>
      <w:r w:rsidR="001C2626">
        <w:rPr>
          <w:lang w:eastAsia="zh-CN"/>
        </w:rPr>
        <w:t>'</w:t>
      </w:r>
      <w:r w:rsidR="0093531C">
        <w:rPr>
          <w:rFonts w:hint="eastAsia"/>
          <w:lang w:eastAsia="zh-CN"/>
        </w:rPr>
        <w:t>s service rights</w:t>
      </w:r>
      <w:r w:rsidR="0093531C">
        <w:rPr>
          <w:lang w:eastAsia="zh-CN"/>
        </w:rPr>
        <w:t xml:space="preserve"> and based upon this shall decide wh</w:t>
      </w:r>
      <w:r w:rsidR="0093531C">
        <w:rPr>
          <w:rFonts w:hint="eastAsia"/>
          <w:lang w:eastAsia="zh-CN"/>
        </w:rPr>
        <w:t>e</w:t>
      </w:r>
      <w:r w:rsidR="0093531C">
        <w:rPr>
          <w:lang w:eastAsia="zh-CN"/>
        </w:rPr>
        <w:t>ther to issue the policy or not.</w:t>
      </w:r>
    </w:p>
    <w:p w14:paraId="366B5AD7" w14:textId="77777777" w:rsidR="0093531C" w:rsidRDefault="008B2E93" w:rsidP="008B2E93">
      <w:pPr>
        <w:pStyle w:val="B1"/>
        <w:rPr>
          <w:rFonts w:hint="eastAsia"/>
          <w:lang w:eastAsia="zh-CN"/>
        </w:rPr>
      </w:pPr>
      <w:r>
        <w:rPr>
          <w:lang w:eastAsia="zh-CN"/>
        </w:rPr>
        <w:t>-</w:t>
      </w:r>
      <w:r>
        <w:rPr>
          <w:lang w:eastAsia="zh-CN"/>
        </w:rPr>
        <w:tab/>
      </w:r>
      <w:r w:rsidR="0093531C">
        <w:rPr>
          <w:rFonts w:hint="eastAsia"/>
          <w:lang w:eastAsia="zh-CN"/>
        </w:rPr>
        <w:t xml:space="preserve">Once receiving a SIP 200 OK response from PSS Adapter, the SCF shall check whether it has a forced playout </w:t>
      </w:r>
      <w:r w:rsidR="0093531C">
        <w:rPr>
          <w:lang w:eastAsia="zh-CN"/>
        </w:rPr>
        <w:t>constraints policy</w:t>
      </w:r>
      <w:r w:rsidR="0093531C" w:rsidRPr="00814DE2">
        <w:rPr>
          <w:lang w:eastAsia="zh-CN"/>
        </w:rPr>
        <w:t xml:space="preserve"> </w:t>
      </w:r>
      <w:r w:rsidR="0093531C">
        <w:rPr>
          <w:lang w:eastAsia="zh-CN"/>
        </w:rPr>
        <w:t>applicable to the selected content</w:t>
      </w:r>
      <w:r w:rsidR="0093531C">
        <w:rPr>
          <w:rFonts w:hint="eastAsia"/>
          <w:lang w:eastAsia="zh-CN"/>
        </w:rPr>
        <w:t xml:space="preserve">. </w:t>
      </w:r>
      <w:r w:rsidR="0093531C">
        <w:rPr>
          <w:lang w:eastAsia="zh-CN"/>
        </w:rPr>
        <w:t>I</w:t>
      </w:r>
      <w:r w:rsidR="0093531C">
        <w:rPr>
          <w:rFonts w:hint="eastAsia"/>
          <w:lang w:eastAsia="zh-CN"/>
        </w:rPr>
        <w:t>f yes, the SCF shall save the response and :</w:t>
      </w:r>
    </w:p>
    <w:p w14:paraId="4F88B722" w14:textId="77777777" w:rsidR="0093531C" w:rsidRDefault="008B2E93" w:rsidP="008B2E93">
      <w:pPr>
        <w:pStyle w:val="B20"/>
        <w:rPr>
          <w:rFonts w:hint="eastAsia"/>
          <w:lang w:eastAsia="zh-CN"/>
        </w:rPr>
      </w:pPr>
      <w:r>
        <w:rPr>
          <w:lang w:eastAsia="zh-CN"/>
        </w:rPr>
        <w:t>-</w:t>
      </w:r>
      <w:r>
        <w:rPr>
          <w:lang w:eastAsia="zh-CN"/>
        </w:rPr>
        <w:tab/>
      </w:r>
      <w:r w:rsidR="0093531C">
        <w:rPr>
          <w:rFonts w:hint="eastAsia"/>
          <w:lang w:eastAsia="zh-CN"/>
        </w:rPr>
        <w:t>Issue</w:t>
      </w:r>
      <w:r w:rsidR="0093531C">
        <w:rPr>
          <w:lang w:eastAsia="zh-CN"/>
        </w:rPr>
        <w:t xml:space="preserve"> a SIP INFO message </w:t>
      </w:r>
      <w:r w:rsidR="0093531C">
        <w:rPr>
          <w:rFonts w:hint="eastAsia"/>
          <w:lang w:eastAsia="zh-CN"/>
        </w:rPr>
        <w:t xml:space="preserve">contains the policy </w:t>
      </w:r>
      <w:r w:rsidR="0093531C">
        <w:rPr>
          <w:lang w:eastAsia="zh-CN"/>
        </w:rPr>
        <w:t xml:space="preserve">to the </w:t>
      </w:r>
      <w:r w:rsidR="0093531C">
        <w:rPr>
          <w:rFonts w:hint="eastAsia"/>
          <w:lang w:eastAsia="zh-CN"/>
        </w:rPr>
        <w:t>PSS Adapter</w:t>
      </w:r>
      <w:r w:rsidR="0093531C">
        <w:rPr>
          <w:lang w:eastAsia="zh-CN"/>
        </w:rPr>
        <w:t xml:space="preserve"> selected for the session. U</w:t>
      </w:r>
      <w:r w:rsidR="0093531C">
        <w:rPr>
          <w:rFonts w:hint="eastAsia"/>
          <w:lang w:eastAsia="zh-CN"/>
        </w:rPr>
        <w:t>pon receiving a SIP 200 OK, t</w:t>
      </w:r>
      <w:r w:rsidR="0093531C">
        <w:rPr>
          <w:lang w:eastAsia="zh-CN"/>
        </w:rPr>
        <w:t xml:space="preserve">he SCF </w:t>
      </w:r>
      <w:r w:rsidR="0093531C">
        <w:rPr>
          <w:rFonts w:hint="eastAsia"/>
          <w:lang w:eastAsia="zh-CN"/>
        </w:rPr>
        <w:t>shall forward the saved response to UE;</w:t>
      </w:r>
    </w:p>
    <w:p w14:paraId="4AE662B3" w14:textId="77777777" w:rsidR="0093531C" w:rsidRDefault="008B2E93" w:rsidP="008B2E93">
      <w:pPr>
        <w:pStyle w:val="B20"/>
        <w:rPr>
          <w:rFonts w:hint="eastAsia"/>
          <w:lang w:eastAsia="zh-CN"/>
        </w:rPr>
      </w:pPr>
      <w:r>
        <w:rPr>
          <w:lang w:eastAsia="zh-CN"/>
        </w:rPr>
        <w:t>-</w:t>
      </w:r>
      <w:r>
        <w:rPr>
          <w:lang w:eastAsia="zh-CN"/>
        </w:rPr>
        <w:tab/>
      </w:r>
      <w:r w:rsidR="0093531C">
        <w:rPr>
          <w:lang w:eastAsia="zh-CN"/>
        </w:rPr>
        <w:t>T</w:t>
      </w:r>
      <w:r w:rsidR="0093531C">
        <w:rPr>
          <w:rFonts w:hint="eastAsia"/>
          <w:lang w:eastAsia="zh-CN"/>
        </w:rPr>
        <w:t>hen the SCF shall further issue a SIP INFO message contains the policy to the UE.</w:t>
      </w:r>
    </w:p>
    <w:p w14:paraId="03655495" w14:textId="77777777" w:rsidR="0093531C" w:rsidRDefault="0093531C" w:rsidP="0093531C">
      <w:pPr>
        <w:spacing w:afterLines="50" w:after="120"/>
        <w:rPr>
          <w:lang w:eastAsia="zh-CN"/>
        </w:rPr>
      </w:pPr>
      <w:r>
        <w:rPr>
          <w:lang w:eastAsia="zh-CN"/>
        </w:rPr>
        <w:t>The SIP INFO message SHALL include a XML body</w:t>
      </w:r>
      <w:r>
        <w:rPr>
          <w:rFonts w:hint="eastAsia"/>
          <w:lang w:eastAsia="zh-CN"/>
        </w:rPr>
        <w:t xml:space="preserve"> </w:t>
      </w:r>
      <w:r>
        <w:rPr>
          <w:lang w:eastAsia="zh-CN"/>
        </w:rPr>
        <w:t xml:space="preserve">to describing the </w:t>
      </w:r>
      <w:r>
        <w:rPr>
          <w:rFonts w:hint="eastAsia"/>
          <w:lang w:eastAsia="zh-CN"/>
        </w:rPr>
        <w:t xml:space="preserve">forced playout </w:t>
      </w:r>
      <w:r>
        <w:rPr>
          <w:lang w:eastAsia="zh-CN"/>
        </w:rPr>
        <w:t>constraints policy. T</w:t>
      </w:r>
      <w:r>
        <w:rPr>
          <w:rFonts w:hint="eastAsia"/>
          <w:lang w:eastAsia="zh-CN"/>
        </w:rPr>
        <w:t>he XML body shall conform to</w:t>
      </w:r>
      <w:r>
        <w:rPr>
          <w:lang w:eastAsia="zh-CN"/>
        </w:rPr>
        <w:t xml:space="preserve"> </w:t>
      </w:r>
      <w:r>
        <w:rPr>
          <w:rFonts w:hint="eastAsia"/>
          <w:lang w:eastAsia="zh-CN"/>
        </w:rPr>
        <w:t xml:space="preserve">the XML schema defined in Annex T of </w:t>
      </w:r>
      <w:r>
        <w:rPr>
          <w:lang w:eastAsia="zh-CN"/>
        </w:rPr>
        <w:t>TISPAN [</w:t>
      </w:r>
      <w:r>
        <w:rPr>
          <w:rFonts w:hint="eastAsia"/>
          <w:lang w:eastAsia="zh-CN"/>
        </w:rPr>
        <w:t xml:space="preserve">24]. </w:t>
      </w:r>
      <w:r>
        <w:rPr>
          <w:lang w:eastAsia="zh-CN"/>
        </w:rPr>
        <w:t>The parameters shall be included as follows:</w:t>
      </w:r>
    </w:p>
    <w:p w14:paraId="616A8CA7" w14:textId="77777777" w:rsidR="0093531C" w:rsidRDefault="0093531C" w:rsidP="0093531C">
      <w:pPr>
        <w:pStyle w:val="B1"/>
        <w:rPr>
          <w:lang w:eastAsia="zh-CN"/>
        </w:rPr>
      </w:pPr>
      <w:r>
        <w:rPr>
          <w:lang w:eastAsia="zh-CN"/>
        </w:rPr>
        <w:tab/>
        <w:t xml:space="preserve">ContentID: the identifier for a content that SHALL be controlled by the </w:t>
      </w:r>
      <w:r>
        <w:rPr>
          <w:rFonts w:hint="eastAsia"/>
          <w:lang w:eastAsia="zh-CN"/>
        </w:rPr>
        <w:t xml:space="preserve">forced playout </w:t>
      </w:r>
      <w:r>
        <w:rPr>
          <w:lang w:eastAsia="zh-CN"/>
        </w:rPr>
        <w:t>constraints policy.</w:t>
      </w:r>
    </w:p>
    <w:p w14:paraId="4FA2C92B" w14:textId="77777777" w:rsidR="0093531C" w:rsidRDefault="0093531C" w:rsidP="0093531C">
      <w:pPr>
        <w:pStyle w:val="B1"/>
        <w:rPr>
          <w:lang w:eastAsia="zh-CN"/>
        </w:rPr>
      </w:pPr>
      <w:r>
        <w:rPr>
          <w:lang w:eastAsia="zh-CN"/>
        </w:rPr>
        <w:tab/>
        <w:t xml:space="preserve">StartTime: the start time that the </w:t>
      </w:r>
      <w:r>
        <w:rPr>
          <w:rFonts w:hint="eastAsia"/>
          <w:lang w:eastAsia="zh-CN"/>
        </w:rPr>
        <w:t xml:space="preserve">forced playout </w:t>
      </w:r>
      <w:r>
        <w:rPr>
          <w:lang w:eastAsia="zh-CN"/>
        </w:rPr>
        <w:t>constraints SHALL be enforced.</w:t>
      </w:r>
    </w:p>
    <w:p w14:paraId="330C630B" w14:textId="77777777" w:rsidR="0093531C" w:rsidRDefault="0093531C" w:rsidP="0093531C">
      <w:pPr>
        <w:pStyle w:val="B1"/>
        <w:rPr>
          <w:lang w:eastAsia="zh-CN"/>
        </w:rPr>
      </w:pPr>
      <w:r>
        <w:rPr>
          <w:lang w:eastAsia="zh-CN"/>
        </w:rPr>
        <w:tab/>
        <w:t xml:space="preserve">EndTime: the end time that the </w:t>
      </w:r>
      <w:r>
        <w:rPr>
          <w:rFonts w:hint="eastAsia"/>
          <w:lang w:eastAsia="zh-CN"/>
        </w:rPr>
        <w:t xml:space="preserve">forced playout </w:t>
      </w:r>
      <w:r>
        <w:rPr>
          <w:lang w:eastAsia="zh-CN"/>
        </w:rPr>
        <w:t>constraints SHALL be enforced.</w:t>
      </w:r>
    </w:p>
    <w:p w14:paraId="7D407076" w14:textId="77777777" w:rsidR="0093531C" w:rsidRDefault="0093531C" w:rsidP="0093531C">
      <w:pPr>
        <w:pStyle w:val="B1"/>
        <w:rPr>
          <w:lang w:eastAsia="zh-CN"/>
        </w:rPr>
      </w:pPr>
      <w:r>
        <w:rPr>
          <w:lang w:eastAsia="zh-CN"/>
        </w:rPr>
        <w:tab/>
        <w:t>RTSPOperation: the RTSP operations that are not permitted.</w:t>
      </w:r>
    </w:p>
    <w:p w14:paraId="2C276C69" w14:textId="77777777" w:rsidR="003357FE" w:rsidRDefault="003357FE" w:rsidP="00C257E1">
      <w:pPr>
        <w:pStyle w:val="FP"/>
      </w:pPr>
    </w:p>
    <w:p w14:paraId="7F76B043" w14:textId="77777777" w:rsidR="0093531C" w:rsidRPr="00FC0147" w:rsidRDefault="0093531C" w:rsidP="0093531C">
      <w:pPr>
        <w:pStyle w:val="Heading2"/>
        <w:rPr>
          <w:lang w:eastAsia="zh-CN"/>
        </w:rPr>
      </w:pPr>
      <w:bookmarkStart w:id="328" w:name="_Toc517287260"/>
      <w:r>
        <w:rPr>
          <w:lang w:eastAsia="zh-CN"/>
        </w:rPr>
        <w:t>18</w:t>
      </w:r>
      <w:r w:rsidRPr="00FC0147">
        <w:rPr>
          <w:rFonts w:hint="eastAsia"/>
          <w:lang w:eastAsia="zh-CN"/>
        </w:rPr>
        <w:t>.</w:t>
      </w:r>
      <w:r w:rsidRPr="00FC0147">
        <w:rPr>
          <w:lang w:eastAsia="zh-CN"/>
        </w:rPr>
        <w:t>5</w:t>
      </w:r>
      <w:r w:rsidRPr="00FC0147">
        <w:rPr>
          <w:lang w:eastAsia="zh-CN"/>
        </w:rPr>
        <w:tab/>
        <w:t>Procedures at the PSS Adapter</w:t>
      </w:r>
      <w:bookmarkEnd w:id="328"/>
    </w:p>
    <w:p w14:paraId="0754FC6B" w14:textId="77777777" w:rsidR="0093531C" w:rsidRDefault="0093531C" w:rsidP="0093531C">
      <w:pPr>
        <w:rPr>
          <w:rFonts w:hint="eastAsia"/>
          <w:lang w:eastAsia="zh-CN"/>
        </w:rPr>
      </w:pPr>
      <w:r w:rsidRPr="00047BA9">
        <w:t xml:space="preserve">The </w:t>
      </w:r>
      <w:r>
        <w:rPr>
          <w:rFonts w:hint="eastAsia"/>
          <w:lang w:eastAsia="zh-CN"/>
        </w:rPr>
        <w:t xml:space="preserve">PSS </w:t>
      </w:r>
      <w:r>
        <w:rPr>
          <w:lang w:eastAsia="zh-CN"/>
        </w:rPr>
        <w:t xml:space="preserve">Adapter </w:t>
      </w:r>
      <w:r w:rsidRPr="00047BA9">
        <w:t xml:space="preserve">shall </w:t>
      </w:r>
      <w:r>
        <w:rPr>
          <w:rFonts w:hint="eastAsia"/>
          <w:lang w:eastAsia="zh-CN"/>
        </w:rPr>
        <w:t>perform PSS session initialization as per procedure defined in s</w:t>
      </w:r>
      <w:r>
        <w:rPr>
          <w:lang w:eastAsia="zh-CN"/>
        </w:rPr>
        <w:t>ub-clause</w:t>
      </w:r>
      <w:r>
        <w:rPr>
          <w:rFonts w:hint="eastAsia"/>
          <w:lang w:eastAsia="zh-CN"/>
        </w:rPr>
        <w:t xml:space="preserve"> 8.2.3.5 and playback control as defined in s</w:t>
      </w:r>
      <w:r>
        <w:rPr>
          <w:lang w:eastAsia="zh-CN"/>
        </w:rPr>
        <w:t>ub-clause</w:t>
      </w:r>
      <w:r>
        <w:rPr>
          <w:rFonts w:hint="eastAsia"/>
          <w:lang w:eastAsia="zh-CN"/>
        </w:rPr>
        <w:t xml:space="preserve"> 8.2.4.3.</w:t>
      </w:r>
    </w:p>
    <w:p w14:paraId="626454EF" w14:textId="77777777" w:rsidR="0093531C" w:rsidRPr="00D9202A" w:rsidRDefault="0093531C" w:rsidP="0093531C">
      <w:pPr>
        <w:rPr>
          <w:color w:val="000000"/>
          <w:lang w:eastAsia="zh-CN"/>
        </w:rPr>
      </w:pPr>
      <w:r>
        <w:rPr>
          <w:rFonts w:hint="eastAsia"/>
          <w:lang w:eastAsia="zh-CN"/>
        </w:rPr>
        <w:t>To support Forced Playout Con</w:t>
      </w:r>
      <w:r>
        <w:rPr>
          <w:lang w:eastAsia="zh-CN"/>
        </w:rPr>
        <w:t>s</w:t>
      </w:r>
      <w:r>
        <w:rPr>
          <w:rFonts w:hint="eastAsia"/>
          <w:lang w:eastAsia="zh-CN"/>
        </w:rPr>
        <w:t>train</w:t>
      </w:r>
      <w:r>
        <w:rPr>
          <w:lang w:eastAsia="zh-CN"/>
        </w:rPr>
        <w:t>t</w:t>
      </w:r>
      <w:r>
        <w:rPr>
          <w:rFonts w:hint="eastAsia"/>
          <w:lang w:eastAsia="zh-CN"/>
        </w:rPr>
        <w:t>s, w</w:t>
      </w:r>
      <w:r w:rsidRPr="00D9202A">
        <w:rPr>
          <w:color w:val="000000"/>
          <w:lang w:eastAsia="zh-CN"/>
        </w:rPr>
        <w:t xml:space="preserve">hen receiving a SIP INFO message ,within a </w:t>
      </w:r>
      <w:r>
        <w:rPr>
          <w:rFonts w:hint="eastAsia"/>
          <w:color w:val="000000"/>
          <w:lang w:eastAsia="zh-CN"/>
        </w:rPr>
        <w:t>PSS service,</w:t>
      </w:r>
      <w:r w:rsidRPr="00D9202A">
        <w:rPr>
          <w:color w:val="000000"/>
          <w:lang w:eastAsia="zh-CN"/>
        </w:rPr>
        <w:t xml:space="preserve"> the </w:t>
      </w:r>
      <w:r>
        <w:rPr>
          <w:rFonts w:hint="eastAsia"/>
          <w:color w:val="000000"/>
          <w:lang w:eastAsia="zh-CN"/>
        </w:rPr>
        <w:t>PSS Adapter</w:t>
      </w:r>
      <w:r w:rsidRPr="00D9202A">
        <w:rPr>
          <w:color w:val="000000"/>
          <w:lang w:eastAsia="zh-CN"/>
        </w:rPr>
        <w:t xml:space="preserve"> </w:t>
      </w:r>
      <w:r>
        <w:rPr>
          <w:rFonts w:hint="eastAsia"/>
          <w:color w:val="000000"/>
          <w:lang w:eastAsia="zh-CN"/>
        </w:rPr>
        <w:t xml:space="preserve">shall </w:t>
      </w:r>
      <w:r>
        <w:rPr>
          <w:color w:val="000000"/>
          <w:lang w:eastAsia="zh-CN"/>
        </w:rPr>
        <w:t>identify</w:t>
      </w:r>
      <w:r>
        <w:rPr>
          <w:rFonts w:hint="eastAsia"/>
          <w:color w:val="000000"/>
          <w:lang w:eastAsia="zh-CN"/>
        </w:rPr>
        <w:t xml:space="preserve"> it contains forced playout constraints policy by checking whether the content-type in the message header is </w:t>
      </w:r>
      <w:r w:rsidR="001C2626">
        <w:rPr>
          <w:color w:val="000000"/>
          <w:lang w:eastAsia="zh-CN"/>
        </w:rPr>
        <w:t>"</w:t>
      </w:r>
      <w:r w:rsidRPr="00EF7768">
        <w:rPr>
          <w:lang w:eastAsia="ja-JP"/>
        </w:rPr>
        <w:t>application/3gpp-ims-pss-mbms-</w:t>
      </w:r>
      <w:r>
        <w:rPr>
          <w:rFonts w:hint="eastAsia"/>
          <w:lang w:eastAsia="zh-CN"/>
        </w:rPr>
        <w:t>forced-playout</w:t>
      </w:r>
      <w:r w:rsidRPr="00EF7768">
        <w:rPr>
          <w:lang w:eastAsia="ja-JP"/>
        </w:rPr>
        <w:t>+xml</w:t>
      </w:r>
      <w:r w:rsidR="001C2626">
        <w:rPr>
          <w:lang w:eastAsia="zh-CN"/>
        </w:rPr>
        <w:t>"</w:t>
      </w:r>
      <w:r>
        <w:rPr>
          <w:rFonts w:hint="eastAsia"/>
          <w:color w:val="000000"/>
          <w:lang w:eastAsia="zh-CN"/>
        </w:rPr>
        <w:t xml:space="preserve">. </w:t>
      </w:r>
      <w:r>
        <w:rPr>
          <w:color w:val="000000"/>
          <w:lang w:eastAsia="zh-CN"/>
        </w:rPr>
        <w:t>Following</w:t>
      </w:r>
      <w:r>
        <w:rPr>
          <w:rFonts w:hint="eastAsia"/>
          <w:color w:val="000000"/>
          <w:lang w:eastAsia="zh-CN"/>
        </w:rPr>
        <w:t xml:space="preserve"> that, the PSS Adapter </w:t>
      </w:r>
      <w:r w:rsidRPr="00D9202A">
        <w:rPr>
          <w:color w:val="000000"/>
          <w:lang w:eastAsia="zh-CN"/>
        </w:rPr>
        <w:t xml:space="preserve">shall extract the </w:t>
      </w:r>
      <w:r>
        <w:rPr>
          <w:rFonts w:hint="eastAsia"/>
          <w:color w:val="000000"/>
          <w:lang w:eastAsia="zh-CN"/>
        </w:rPr>
        <w:t>forced playout constraints policy</w:t>
      </w:r>
      <w:r w:rsidRPr="00D9202A">
        <w:rPr>
          <w:color w:val="000000"/>
          <w:lang w:eastAsia="zh-CN"/>
        </w:rPr>
        <w:t xml:space="preserve"> from the SIP message body and store it for enforcement against the content in the concerned session.</w:t>
      </w:r>
    </w:p>
    <w:p w14:paraId="3E1B3A47" w14:textId="77777777" w:rsidR="0093531C" w:rsidRPr="00FC0147" w:rsidRDefault="0093531C" w:rsidP="0093531C">
      <w:pPr>
        <w:pStyle w:val="FP"/>
        <w:rPr>
          <w:lang w:eastAsia="zh-CN"/>
        </w:rPr>
      </w:pPr>
      <w:r>
        <w:rPr>
          <w:rFonts w:hint="eastAsia"/>
          <w:lang w:eastAsia="zh-CN"/>
        </w:rPr>
        <w:t xml:space="preserve">If the PSS Adapter received any forced playout constraints policy document during session setup, the PSS Adapter shall save the policy. </w:t>
      </w:r>
      <w:r>
        <w:rPr>
          <w:lang w:eastAsia="zh-CN"/>
        </w:rPr>
        <w:t>U</w:t>
      </w:r>
      <w:r>
        <w:rPr>
          <w:rFonts w:hint="eastAsia"/>
          <w:lang w:eastAsia="zh-CN"/>
        </w:rPr>
        <w:t xml:space="preserve">pon receiving a RTSP request from UE during the </w:t>
      </w:r>
      <w:r>
        <w:rPr>
          <w:lang w:eastAsia="zh-CN"/>
        </w:rPr>
        <w:t>playback</w:t>
      </w:r>
      <w:r>
        <w:rPr>
          <w:rFonts w:hint="eastAsia"/>
          <w:lang w:eastAsia="zh-CN"/>
        </w:rPr>
        <w:t xml:space="preserve">, the PSS Adapter shall check whether the requested operation is permitted as per the policy. </w:t>
      </w:r>
      <w:r w:rsidRPr="00BB254D">
        <w:rPr>
          <w:lang w:val="en-US" w:eastAsia="zh-CN"/>
        </w:rPr>
        <w:t>If the requested operation is fo</w:t>
      </w:r>
      <w:smartTag w:uri="urn:schemas-microsoft-com:office:smarttags" w:element="PersonName">
        <w:r w:rsidRPr="00BB254D">
          <w:rPr>
            <w:lang w:val="en-US" w:eastAsia="zh-CN"/>
          </w:rPr>
          <w:t>rb</w:t>
        </w:r>
      </w:smartTag>
      <w:r w:rsidRPr="00BB254D">
        <w:rPr>
          <w:lang w:val="en-US" w:eastAsia="zh-CN"/>
        </w:rPr>
        <w:t>idden by the policy</w:t>
      </w:r>
      <w:r>
        <w:rPr>
          <w:rFonts w:hint="eastAsia"/>
          <w:lang w:val="en-US" w:eastAsia="zh-CN"/>
        </w:rPr>
        <w:t>,</w:t>
      </w:r>
      <w:r w:rsidRPr="00BB254D">
        <w:rPr>
          <w:lang w:val="en-US" w:eastAsia="zh-CN"/>
        </w:rPr>
        <w:t xml:space="preserve"> the </w:t>
      </w:r>
      <w:r>
        <w:rPr>
          <w:rFonts w:hint="eastAsia"/>
          <w:lang w:val="en-US" w:eastAsia="zh-CN"/>
        </w:rPr>
        <w:t>PSS Adapter</w:t>
      </w:r>
      <w:r w:rsidRPr="00BB254D">
        <w:rPr>
          <w:lang w:val="en-US" w:eastAsia="zh-CN"/>
        </w:rPr>
        <w:t xml:space="preserve"> </w:t>
      </w:r>
      <w:r>
        <w:rPr>
          <w:rFonts w:hint="eastAsia"/>
          <w:lang w:val="en-US" w:eastAsia="zh-CN"/>
        </w:rPr>
        <w:t>shall</w:t>
      </w:r>
      <w:r w:rsidRPr="00BB254D">
        <w:rPr>
          <w:lang w:val="en-US" w:eastAsia="zh-CN"/>
        </w:rPr>
        <w:t xml:space="preserve"> disable the request and respond with a RT</w:t>
      </w:r>
      <w:r w:rsidRPr="00642C88">
        <w:rPr>
          <w:lang w:eastAsia="zh-CN"/>
        </w:rPr>
        <w:t>SP 405</w:t>
      </w:r>
      <w:r w:rsidRPr="00642C88">
        <w:rPr>
          <w:rFonts w:hint="eastAsia"/>
          <w:lang w:eastAsia="zh-CN"/>
        </w:rPr>
        <w:t>(</w:t>
      </w:r>
      <w:r w:rsidRPr="00642C88">
        <w:rPr>
          <w:lang w:eastAsia="zh-CN"/>
        </w:rPr>
        <w:t>Method Not Allowed</w:t>
      </w:r>
      <w:r w:rsidRPr="00642C88">
        <w:rPr>
          <w:rFonts w:hint="eastAsia"/>
          <w:lang w:eastAsia="zh-CN"/>
        </w:rPr>
        <w:t>)</w:t>
      </w:r>
      <w:r>
        <w:rPr>
          <w:lang w:eastAsia="zh-CN"/>
        </w:rPr>
        <w:t xml:space="preserve"> </w:t>
      </w:r>
      <w:r>
        <w:rPr>
          <w:rFonts w:hint="eastAsia"/>
          <w:lang w:eastAsia="zh-CN"/>
        </w:rPr>
        <w:t>message</w:t>
      </w:r>
      <w:r w:rsidRPr="00BB254D">
        <w:rPr>
          <w:lang w:val="en-US" w:eastAsia="zh-CN"/>
        </w:rPr>
        <w:t>.</w:t>
      </w:r>
    </w:p>
    <w:p w14:paraId="35978D63" w14:textId="77777777" w:rsidR="0093531C" w:rsidRDefault="0093531C" w:rsidP="00C257E1">
      <w:pPr>
        <w:pStyle w:val="FP"/>
      </w:pPr>
    </w:p>
    <w:p w14:paraId="1217CF68" w14:textId="77777777" w:rsidR="005176A1" w:rsidRDefault="005176A1" w:rsidP="005176A1">
      <w:pPr>
        <w:pStyle w:val="Heading1"/>
      </w:pPr>
      <w:bookmarkStart w:id="329" w:name="_Toc517287261"/>
      <w:r>
        <w:lastRenderedPageBreak/>
        <w:t>19</w:t>
      </w:r>
      <w:r>
        <w:tab/>
        <w:t>3GP-DASH (Dynamic and Adaptive Streaming over HTTP) service</w:t>
      </w:r>
      <w:bookmarkEnd w:id="329"/>
    </w:p>
    <w:p w14:paraId="367C845A" w14:textId="77777777" w:rsidR="005176A1" w:rsidRDefault="005176A1" w:rsidP="005176A1">
      <w:pPr>
        <w:pStyle w:val="Heading2"/>
      </w:pPr>
      <w:bookmarkStart w:id="330" w:name="_Toc517287262"/>
      <w:r>
        <w:t>19.1</w:t>
      </w:r>
      <w:r>
        <w:tab/>
        <w:t>Session initiation and QoS reservation</w:t>
      </w:r>
      <w:bookmarkEnd w:id="330"/>
    </w:p>
    <w:p w14:paraId="61EE33AE" w14:textId="77777777" w:rsidR="005176A1" w:rsidRDefault="005176A1" w:rsidP="005176A1">
      <w:pPr>
        <w:pStyle w:val="Heading3"/>
      </w:pPr>
      <w:bookmarkStart w:id="331" w:name="_Toc517287263"/>
      <w:r>
        <w:t>19.1.1</w:t>
      </w:r>
      <w:r>
        <w:tab/>
        <w:t>General description</w:t>
      </w:r>
      <w:bookmarkEnd w:id="331"/>
    </w:p>
    <w:p w14:paraId="0A4182E4" w14:textId="7071ED62" w:rsidR="009C6650" w:rsidRDefault="00135BF0" w:rsidP="005176A1">
      <w:pPr>
        <w:pStyle w:val="TH"/>
      </w:pPr>
      <w:r w:rsidRPr="005176A1">
        <w:rPr>
          <w:noProof/>
        </w:rPr>
        <w:drawing>
          <wp:inline distT="0" distB="0" distL="0" distR="0" wp14:anchorId="3AC12F83" wp14:editId="053F822F">
            <wp:extent cx="6120130" cy="3609975"/>
            <wp:effectExtent l="0" t="0" r="0" b="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0130" cy="3609975"/>
                    </a:xfrm>
                    <a:prstGeom prst="rect">
                      <a:avLst/>
                    </a:prstGeom>
                    <a:noFill/>
                    <a:ln>
                      <a:noFill/>
                    </a:ln>
                  </pic:spPr>
                </pic:pic>
              </a:graphicData>
            </a:graphic>
          </wp:inline>
        </w:drawing>
      </w:r>
    </w:p>
    <w:p w14:paraId="0E470ECB" w14:textId="77777777" w:rsidR="005176A1" w:rsidRPr="00B508BA" w:rsidRDefault="005176A1" w:rsidP="005176A1">
      <w:pPr>
        <w:pStyle w:val="TF"/>
      </w:pPr>
      <w:r w:rsidRPr="00B508BA">
        <w:t>F</w:t>
      </w:r>
      <w:r>
        <w:t xml:space="preserve">igure 40: IMS based session initiation and QoS reservation </w:t>
      </w:r>
      <w:r w:rsidRPr="00B508BA">
        <w:t xml:space="preserve">for </w:t>
      </w:r>
      <w:r>
        <w:t>3GP-DASH</w:t>
      </w:r>
    </w:p>
    <w:p w14:paraId="570F2A6E" w14:textId="77777777" w:rsidR="005176A1" w:rsidRDefault="008B2E93" w:rsidP="008B2E93">
      <w:pPr>
        <w:pStyle w:val="B1"/>
        <w:rPr>
          <w:rFonts w:eastAsia="SimSun"/>
          <w:lang w:eastAsia="zh-CN"/>
        </w:rPr>
      </w:pPr>
      <w:r>
        <w:rPr>
          <w:rFonts w:eastAsia="SimSun"/>
          <w:lang w:eastAsia="zh-CN"/>
        </w:rPr>
        <w:t>1)</w:t>
      </w:r>
      <w:r>
        <w:rPr>
          <w:rFonts w:eastAsia="SimSun"/>
          <w:lang w:eastAsia="zh-CN"/>
        </w:rPr>
        <w:tab/>
      </w:r>
      <w:r w:rsidR="005176A1">
        <w:rPr>
          <w:rFonts w:eastAsia="SimSun"/>
          <w:lang w:eastAsia="zh-CN"/>
        </w:rPr>
        <w:t xml:space="preserve">HTTP streaming has started by fetching media segments from the HTTP server </w:t>
      </w:r>
      <w:r w:rsidR="005176A1" w:rsidRPr="00F042F8">
        <w:rPr>
          <w:rFonts w:eastAsia="SimSun"/>
          <w:lang w:eastAsia="zh-CN"/>
        </w:rPr>
        <w:t>after obtaining the MPD</w:t>
      </w:r>
    </w:p>
    <w:p w14:paraId="7BDBB000" w14:textId="77777777" w:rsidR="005176A1" w:rsidRPr="00C71145" w:rsidRDefault="008B2E93" w:rsidP="008B2E93">
      <w:pPr>
        <w:pStyle w:val="B1"/>
        <w:rPr>
          <w:rFonts w:eastAsia="SimSun"/>
          <w:lang w:eastAsia="zh-CN"/>
        </w:rPr>
      </w:pPr>
      <w:r>
        <w:rPr>
          <w:rFonts w:eastAsia="SimSun"/>
          <w:lang w:eastAsia="zh-CN"/>
        </w:rPr>
        <w:t>2)</w:t>
      </w:r>
      <w:r>
        <w:rPr>
          <w:rFonts w:eastAsia="SimSun"/>
          <w:lang w:eastAsia="zh-CN"/>
        </w:rPr>
        <w:tab/>
      </w:r>
      <w:r w:rsidR="005176A1" w:rsidRPr="00C71145">
        <w:rPr>
          <w:rFonts w:eastAsia="SimSun"/>
          <w:lang w:eastAsia="zh-CN"/>
        </w:rPr>
        <w:t xml:space="preserve">The UE initiates the streaming session by sending SIP INVITE to the IM CN subsystem, including </w:t>
      </w:r>
      <w:r w:rsidR="005176A1">
        <w:rPr>
          <w:rFonts w:eastAsia="SimSun"/>
          <w:lang w:eastAsia="zh-CN"/>
        </w:rPr>
        <w:t>an SDP offer</w:t>
      </w:r>
      <w:r w:rsidR="005176A1" w:rsidRPr="00C71145">
        <w:rPr>
          <w:rFonts w:eastAsia="SimSun"/>
          <w:lang w:eastAsia="zh-CN"/>
        </w:rPr>
        <w:t>.</w:t>
      </w:r>
    </w:p>
    <w:p w14:paraId="35FBDB60" w14:textId="77777777" w:rsidR="005176A1" w:rsidRPr="00C71145" w:rsidRDefault="008B2E93" w:rsidP="008B2E93">
      <w:pPr>
        <w:pStyle w:val="B1"/>
        <w:rPr>
          <w:rFonts w:eastAsia="SimSun"/>
          <w:lang w:eastAsia="zh-CN"/>
        </w:rPr>
      </w:pPr>
      <w:r>
        <w:rPr>
          <w:rFonts w:eastAsia="SimSun"/>
          <w:lang w:eastAsia="zh-CN"/>
        </w:rPr>
        <w:t>3)</w:t>
      </w:r>
      <w:r>
        <w:rPr>
          <w:rFonts w:eastAsia="SimSun"/>
          <w:lang w:eastAsia="zh-CN"/>
        </w:rPr>
        <w:tab/>
      </w:r>
      <w:r w:rsidR="005176A1" w:rsidRPr="00C71145">
        <w:rPr>
          <w:rFonts w:eastAsia="SimSun"/>
          <w:lang w:eastAsia="zh-CN"/>
        </w:rPr>
        <w:t>The IM CN subsystem forwards the SIP INVITE message to the SCF.</w:t>
      </w:r>
    </w:p>
    <w:p w14:paraId="1A1BB098" w14:textId="77777777" w:rsidR="005176A1" w:rsidRPr="00C71145" w:rsidRDefault="008B2E93" w:rsidP="008B2E93">
      <w:pPr>
        <w:pStyle w:val="B1"/>
        <w:rPr>
          <w:rFonts w:eastAsia="SimSun"/>
          <w:lang w:eastAsia="zh-CN"/>
        </w:rPr>
      </w:pPr>
      <w:r>
        <w:rPr>
          <w:rFonts w:eastAsia="SimSun"/>
          <w:lang w:eastAsia="zh-CN"/>
        </w:rPr>
        <w:t>4)</w:t>
      </w:r>
      <w:r>
        <w:rPr>
          <w:rFonts w:eastAsia="SimSun"/>
          <w:lang w:eastAsia="zh-CN"/>
        </w:rPr>
        <w:tab/>
      </w:r>
      <w:r w:rsidR="005176A1">
        <w:rPr>
          <w:rFonts w:eastAsia="SimSun"/>
          <w:lang w:eastAsia="zh-CN"/>
        </w:rPr>
        <w:t xml:space="preserve">The SCF </w:t>
      </w:r>
      <w:r w:rsidR="005176A1" w:rsidRPr="00C71145">
        <w:rPr>
          <w:rFonts w:eastAsia="SimSun"/>
          <w:lang w:eastAsia="zh-CN"/>
        </w:rPr>
        <w:t>selects a HTTP/SIP adapter, and forwards the SIP INVITE message to the HTTP/SIP adapter.</w:t>
      </w:r>
    </w:p>
    <w:p w14:paraId="33526BF8" w14:textId="77777777" w:rsidR="005176A1" w:rsidRPr="00C71145" w:rsidRDefault="008B2E93" w:rsidP="008B2E93">
      <w:pPr>
        <w:pStyle w:val="B1"/>
        <w:rPr>
          <w:rFonts w:eastAsia="SimSun"/>
          <w:lang w:eastAsia="zh-CN"/>
        </w:rPr>
      </w:pPr>
      <w:r>
        <w:rPr>
          <w:rFonts w:eastAsia="SimSun"/>
          <w:lang w:eastAsia="zh-CN"/>
        </w:rPr>
        <w:t>5)</w:t>
      </w:r>
      <w:r>
        <w:rPr>
          <w:rFonts w:eastAsia="SimSun"/>
          <w:lang w:eastAsia="zh-CN"/>
        </w:rPr>
        <w:tab/>
      </w:r>
      <w:r w:rsidR="005176A1" w:rsidRPr="00C71145">
        <w:rPr>
          <w:rFonts w:eastAsia="SimSun"/>
          <w:lang w:eastAsia="zh-CN"/>
        </w:rPr>
        <w:t xml:space="preserve">The HTTP/SIP </w:t>
      </w:r>
      <w:r w:rsidR="005176A1">
        <w:rPr>
          <w:rFonts w:eastAsia="SimSun"/>
          <w:lang w:eastAsia="zh-CN"/>
        </w:rPr>
        <w:t xml:space="preserve">adapter </w:t>
      </w:r>
      <w:r w:rsidR="005176A1" w:rsidRPr="00C71145">
        <w:rPr>
          <w:rFonts w:eastAsia="SimSun"/>
          <w:lang w:eastAsia="zh-CN"/>
        </w:rPr>
        <w:t>sends the SIP 200 OK answer to th</w:t>
      </w:r>
      <w:r w:rsidR="005176A1">
        <w:rPr>
          <w:rFonts w:eastAsia="SimSun"/>
          <w:lang w:eastAsia="zh-CN"/>
        </w:rPr>
        <w:t xml:space="preserve">e SCF </w:t>
      </w:r>
      <w:r w:rsidR="005176A1" w:rsidRPr="00047BA9">
        <w:rPr>
          <w:lang w:eastAsia="ja-JP"/>
        </w:rPr>
        <w:t>with the SDP answer</w:t>
      </w:r>
      <w:r w:rsidR="005176A1" w:rsidRPr="00C71145">
        <w:rPr>
          <w:rFonts w:eastAsia="SimSun"/>
          <w:lang w:eastAsia="zh-CN"/>
        </w:rPr>
        <w:t>.</w:t>
      </w:r>
    </w:p>
    <w:p w14:paraId="7C04DE22" w14:textId="77777777" w:rsidR="005176A1" w:rsidRPr="00C71145" w:rsidRDefault="008B2E93" w:rsidP="008B2E93">
      <w:pPr>
        <w:pStyle w:val="B1"/>
        <w:rPr>
          <w:rFonts w:eastAsia="SimSun"/>
          <w:lang w:eastAsia="zh-CN"/>
        </w:rPr>
      </w:pPr>
      <w:r>
        <w:rPr>
          <w:rFonts w:eastAsia="SimSun"/>
          <w:lang w:eastAsia="zh-CN"/>
        </w:rPr>
        <w:t>6)</w:t>
      </w:r>
      <w:r>
        <w:rPr>
          <w:rFonts w:eastAsia="SimSun"/>
          <w:lang w:eastAsia="zh-CN"/>
        </w:rPr>
        <w:tab/>
      </w:r>
      <w:r w:rsidR="005176A1" w:rsidRPr="00C71145">
        <w:rPr>
          <w:rFonts w:eastAsia="SimSun"/>
          <w:lang w:eastAsia="zh-CN"/>
        </w:rPr>
        <w:t xml:space="preserve">The SCF forwards the SIP 200 OK to the IM CN </w:t>
      </w:r>
      <w:r w:rsidR="005176A1">
        <w:rPr>
          <w:rFonts w:eastAsia="SimSun"/>
          <w:lang w:eastAsia="zh-CN"/>
        </w:rPr>
        <w:t>subsystem</w:t>
      </w:r>
      <w:r w:rsidR="005176A1" w:rsidRPr="00C71145">
        <w:rPr>
          <w:rFonts w:eastAsia="SimSun"/>
          <w:lang w:eastAsia="zh-CN"/>
        </w:rPr>
        <w:t>.</w:t>
      </w:r>
      <w:r w:rsidR="005176A1">
        <w:rPr>
          <w:rFonts w:eastAsia="SimSun"/>
          <w:lang w:eastAsia="zh-CN"/>
        </w:rPr>
        <w:t xml:space="preserve"> </w:t>
      </w:r>
      <w:r w:rsidR="005176A1" w:rsidRPr="00047BA9">
        <w:rPr>
          <w:lang w:eastAsia="ja-JP"/>
        </w:rPr>
        <w:t xml:space="preserve">The IM CN subsystem interacts with the PCRF to commit the </w:t>
      </w:r>
      <w:r w:rsidR="005176A1">
        <w:rPr>
          <w:lang w:eastAsia="ja-JP"/>
        </w:rPr>
        <w:t xml:space="preserve">QoS </w:t>
      </w:r>
      <w:r w:rsidR="005176A1" w:rsidRPr="00047BA9">
        <w:rPr>
          <w:lang w:eastAsia="ja-JP"/>
        </w:rPr>
        <w:t>reservation, and then forwards the SIP 200 OK to the UE</w:t>
      </w:r>
    </w:p>
    <w:p w14:paraId="61CAC4C5" w14:textId="77777777" w:rsidR="005176A1" w:rsidRDefault="008B2E93" w:rsidP="008B2E93">
      <w:pPr>
        <w:pStyle w:val="B1"/>
        <w:rPr>
          <w:rFonts w:eastAsia="SimSun"/>
          <w:lang w:eastAsia="zh-CN"/>
        </w:rPr>
      </w:pPr>
      <w:r>
        <w:rPr>
          <w:rFonts w:eastAsia="SimSun"/>
          <w:lang w:eastAsia="zh-CN"/>
        </w:rPr>
        <w:t>7)</w:t>
      </w:r>
      <w:r>
        <w:rPr>
          <w:rFonts w:eastAsia="SimSun"/>
          <w:lang w:eastAsia="zh-CN"/>
        </w:rPr>
        <w:tab/>
      </w:r>
      <w:r w:rsidR="005176A1" w:rsidRPr="00C71145">
        <w:rPr>
          <w:rFonts w:eastAsia="SimSun"/>
          <w:lang w:eastAsia="zh-CN"/>
        </w:rPr>
        <w:t xml:space="preserve">The IM CN subsystem forwards the SIP 200 OK to </w:t>
      </w:r>
      <w:r w:rsidR="005176A1">
        <w:rPr>
          <w:rFonts w:eastAsia="SimSun"/>
          <w:lang w:eastAsia="zh-CN"/>
        </w:rPr>
        <w:t>the UE</w:t>
      </w:r>
      <w:r w:rsidR="005176A1" w:rsidRPr="00C71145">
        <w:rPr>
          <w:rFonts w:eastAsia="SimSun"/>
          <w:lang w:eastAsia="zh-CN"/>
        </w:rPr>
        <w:t>.</w:t>
      </w:r>
    </w:p>
    <w:p w14:paraId="3AEBB4AD" w14:textId="77777777" w:rsidR="005176A1" w:rsidRPr="001B4B1F" w:rsidRDefault="005176A1" w:rsidP="005176A1">
      <w:pPr>
        <w:rPr>
          <w:rFonts w:eastAsia="SimSun"/>
          <w:lang w:eastAsia="zh-CN"/>
        </w:rPr>
      </w:pPr>
      <w:r w:rsidRPr="00F042F8">
        <w:rPr>
          <w:rFonts w:eastAsia="SimSun"/>
          <w:lang w:eastAsia="zh-CN"/>
        </w:rPr>
        <w:t>Afterwards, media segments are delivered to the UE using the reserved QoS.</w:t>
      </w:r>
    </w:p>
    <w:p w14:paraId="7F7F1507" w14:textId="77777777" w:rsidR="005176A1" w:rsidRDefault="005176A1" w:rsidP="005176A1">
      <w:pPr>
        <w:pStyle w:val="Heading3"/>
        <w:rPr>
          <w:lang w:eastAsia="zh-CN"/>
        </w:rPr>
      </w:pPr>
      <w:bookmarkStart w:id="332" w:name="_Toc517287264"/>
      <w:r>
        <w:rPr>
          <w:lang w:eastAsia="zh-CN"/>
        </w:rPr>
        <w:t>19.1.2</w:t>
      </w:r>
      <w:r>
        <w:rPr>
          <w:lang w:eastAsia="zh-CN"/>
        </w:rPr>
        <w:tab/>
        <w:t>Procedures at the UE</w:t>
      </w:r>
      <w:bookmarkEnd w:id="332"/>
    </w:p>
    <w:p w14:paraId="4956B8FC" w14:textId="77777777" w:rsidR="005176A1" w:rsidRDefault="005176A1" w:rsidP="005176A1">
      <w:r>
        <w:t>The UE initiates the HTTP streaming session by sending SIP INVITE to the IM CN subsystem. The content of the SIP INVITE shall be as follows:</w:t>
      </w:r>
    </w:p>
    <w:p w14:paraId="1F0376BD" w14:textId="77777777" w:rsidR="005176A1" w:rsidRDefault="00F65A2D" w:rsidP="00F65A2D">
      <w:pPr>
        <w:pStyle w:val="B1"/>
      </w:pPr>
      <w:r>
        <w:t>-</w:t>
      </w:r>
      <w:r>
        <w:tab/>
      </w:r>
      <w:r w:rsidR="005176A1">
        <w:t>The Request URI is related to the session the user wants to activate. The Request-URI shall be composed of a user and domain part as defined as follows:</w:t>
      </w:r>
    </w:p>
    <w:p w14:paraId="62EEE64F" w14:textId="77777777" w:rsidR="005176A1" w:rsidRDefault="00F65A2D" w:rsidP="00F65A2D">
      <w:pPr>
        <w:pStyle w:val="B20"/>
      </w:pPr>
      <w:r>
        <w:lastRenderedPageBreak/>
        <w:t>-</w:t>
      </w:r>
      <w:r>
        <w:tab/>
      </w:r>
      <w:r w:rsidR="005176A1">
        <w:t xml:space="preserve">The user part contains the content identifier, retrieved from user service description </w:t>
      </w:r>
      <w:smartTag w:uri="urn:schemas-microsoft-com:office:smarttags" w:element="PersonName">
        <w:r w:rsidR="005176A1">
          <w:t>info</w:t>
        </w:r>
      </w:smartTag>
      <w:r w:rsidR="005176A1">
        <w:t>rmation from SSF</w:t>
      </w:r>
    </w:p>
    <w:p w14:paraId="020640A4" w14:textId="77777777" w:rsidR="005176A1" w:rsidRDefault="00F65A2D" w:rsidP="00F65A2D">
      <w:pPr>
        <w:pStyle w:val="B20"/>
      </w:pPr>
      <w:r>
        <w:t>-</w:t>
      </w:r>
      <w:r>
        <w:tab/>
      </w:r>
      <w:r w:rsidR="005176A1">
        <w:t>The domain part is the Service Provider domain name, obtained from SSF.</w:t>
      </w:r>
    </w:p>
    <w:p w14:paraId="44EA822F" w14:textId="77777777" w:rsidR="005176A1" w:rsidRDefault="00F65A2D" w:rsidP="00F65A2D">
      <w:pPr>
        <w:pStyle w:val="B1"/>
      </w:pPr>
      <w:r>
        <w:t>-</w:t>
      </w:r>
      <w:r>
        <w:tab/>
      </w:r>
      <w:r w:rsidR="005176A1">
        <w:t>The To header shall contain the same URI as in the Request URI.</w:t>
      </w:r>
    </w:p>
    <w:p w14:paraId="73911E2A" w14:textId="77777777" w:rsidR="005176A1" w:rsidRPr="00A35EB7" w:rsidRDefault="00F65A2D" w:rsidP="00F65A2D">
      <w:pPr>
        <w:pStyle w:val="B1"/>
      </w:pPr>
      <w:r>
        <w:t>-</w:t>
      </w:r>
      <w:r>
        <w:tab/>
      </w:r>
      <w:r w:rsidR="005176A1">
        <w:t>The From header shall indicate the public user identity of the user.</w:t>
      </w:r>
    </w:p>
    <w:p w14:paraId="213F20FA" w14:textId="77777777" w:rsidR="005176A1" w:rsidRDefault="005176A1" w:rsidP="005176A1">
      <w:r>
        <w:t xml:space="preserve">The content identifier shall be retrieved from service selection </w:t>
      </w:r>
      <w:smartTag w:uri="urn:schemas-microsoft-com:office:smarttags" w:element="PersonName">
        <w:r>
          <w:t>info</w:t>
        </w:r>
      </w:smartTag>
      <w:r>
        <w:t>rmation.</w:t>
      </w:r>
    </w:p>
    <w:p w14:paraId="0DE0EA12" w14:textId="77777777" w:rsidR="005176A1" w:rsidRDefault="005176A1" w:rsidP="005176A1">
      <w:r>
        <w:t>The other headers shall be set according to 24.229 [7].</w:t>
      </w:r>
    </w:p>
    <w:p w14:paraId="08806073" w14:textId="77777777" w:rsidR="005176A1" w:rsidRDefault="005176A1" w:rsidP="005176A1">
      <w:r>
        <w:t>An SDP offer shall be included in the initial INVITE request, in accordance with media capabilities and policies available for the HTTP streaming session and with the parameters received from the SSF during service selection procedure or during the procedure for retrieving missing parameters by SIP OPTIONS or by MPD analysis.</w:t>
      </w:r>
    </w:p>
    <w:p w14:paraId="4000E030" w14:textId="77777777" w:rsidR="005176A1" w:rsidRDefault="005176A1" w:rsidP="005176A1">
      <w:pPr>
        <w:rPr>
          <w:lang w:eastAsia="zh-CN"/>
        </w:rPr>
      </w:pPr>
      <w:r>
        <w:t>The SDP media parameters should describe the HTTP streaming session. The differences with the SDP offer defined for RTP streaming is the absence of media line corresponding to the control protocol (</w:t>
      </w:r>
      <w:smartTag w:uri="urn:schemas-microsoft-com:office:smarttags" w:element="PersonName">
        <w:r>
          <w:t>RT</w:t>
        </w:r>
      </w:smartTag>
      <w:r>
        <w:t>SP), and the indication of TCP transport and HTTP download method instead of streaming in "m" line.</w:t>
      </w:r>
    </w:p>
    <w:p w14:paraId="7CA5650E" w14:textId="77777777" w:rsidR="005176A1" w:rsidRDefault="005176A1" w:rsidP="005176A1">
      <w:pPr>
        <w:rPr>
          <w:color w:val="000000"/>
          <w:lang w:eastAsia="zh-CN"/>
        </w:rPr>
      </w:pPr>
      <w:r>
        <w:rPr>
          <w:color w:val="000000"/>
          <w:lang w:eastAsia="zh-CN"/>
        </w:rPr>
        <w:t>The SDP parameters for the HTTP download channel shall be set as follows:</w:t>
      </w:r>
    </w:p>
    <w:p w14:paraId="7022BF32" w14:textId="77777777" w:rsidR="005176A1" w:rsidRDefault="00F65A2D" w:rsidP="00F65A2D">
      <w:pPr>
        <w:pStyle w:val="B1"/>
        <w:rPr>
          <w:lang w:eastAsia="zh-CN"/>
        </w:rPr>
      </w:pPr>
      <w:r>
        <w:rPr>
          <w:lang w:eastAsia="zh-CN"/>
        </w:rPr>
        <w:t>-</w:t>
      </w:r>
      <w:r>
        <w:rPr>
          <w:lang w:eastAsia="zh-CN"/>
        </w:rPr>
        <w:tab/>
      </w:r>
      <w:r w:rsidR="005176A1">
        <w:rPr>
          <w:lang w:eastAsia="zh-CN"/>
        </w:rPr>
        <w:t>a 'm' line for an HTTP download channel of format: m=&lt;media&gt; &lt;port&gt; &lt;transport&gt; &lt;fmt&gt;</w:t>
      </w:r>
    </w:p>
    <w:p w14:paraId="000DDDC6" w14:textId="77777777" w:rsidR="005176A1" w:rsidRDefault="005176A1" w:rsidP="005176A1">
      <w:pPr>
        <w:pStyle w:val="B20"/>
        <w:rPr>
          <w:lang w:eastAsia="zh-CN"/>
        </w:rPr>
      </w:pPr>
      <w:r>
        <w:rPr>
          <w:lang w:eastAsia="zh-CN"/>
        </w:rPr>
        <w:t>-</w:t>
      </w:r>
      <w:r>
        <w:rPr>
          <w:lang w:eastAsia="zh-CN"/>
        </w:rPr>
        <w:tab/>
        <w:t>The media field shall have a value of "application".</w:t>
      </w:r>
    </w:p>
    <w:p w14:paraId="2F01AB1B" w14:textId="77777777" w:rsidR="005176A1" w:rsidRDefault="005176A1" w:rsidP="005176A1">
      <w:pPr>
        <w:pStyle w:val="B20"/>
        <w:rPr>
          <w:lang w:eastAsia="zh-CN"/>
        </w:rPr>
      </w:pPr>
      <w:r>
        <w:rPr>
          <w:lang w:eastAsia="zh-CN"/>
        </w:rPr>
        <w:t>-</w:t>
      </w:r>
      <w:r>
        <w:rPr>
          <w:lang w:eastAsia="zh-CN"/>
        </w:rPr>
        <w:tab/>
        <w:t>The port field shall be set to a value of 9, which is the discard port. See RFC 4145 [13] and RFC 4572 [14].</w:t>
      </w:r>
    </w:p>
    <w:p w14:paraId="6E0DEACC" w14:textId="77777777" w:rsidR="005176A1" w:rsidRDefault="005176A1" w:rsidP="005176A1">
      <w:pPr>
        <w:pStyle w:val="B20"/>
        <w:rPr>
          <w:i/>
          <w:iCs/>
          <w:szCs w:val="22"/>
          <w:lang w:eastAsia="zh-CN"/>
        </w:rPr>
      </w:pPr>
      <w:r>
        <w:t>-</w:t>
      </w:r>
      <w:r>
        <w:tab/>
        <w:t>T</w:t>
      </w:r>
      <w:r>
        <w:rPr>
          <w:lang w:eastAsia="zh-CN"/>
        </w:rPr>
        <w:t>he transport field shall be set to TCP or TCP/TLS. The former is used when HTTP runs directly on top of TCP and the latter is used when HTTP runs on top of TLS, which in turn runs on top of TCP.</w:t>
      </w:r>
    </w:p>
    <w:p w14:paraId="26F5803C" w14:textId="77777777" w:rsidR="005176A1" w:rsidRDefault="005176A1" w:rsidP="005176A1">
      <w:pPr>
        <w:pStyle w:val="B20"/>
        <w:rPr>
          <w:lang w:eastAsia="zh-CN"/>
        </w:rPr>
      </w:pPr>
      <w:r>
        <w:rPr>
          <w:lang w:eastAsia="zh-CN"/>
        </w:rPr>
        <w:t>-</w:t>
      </w:r>
      <w:r>
        <w:rPr>
          <w:lang w:eastAsia="zh-CN"/>
        </w:rPr>
        <w:tab/>
        <w:t xml:space="preserve">The &lt;fmt&gt; parameter shall be included and shall be set to </w:t>
      </w:r>
      <w:r>
        <w:rPr>
          <w:i/>
          <w:iCs/>
          <w:szCs w:val="22"/>
          <w:lang w:eastAsia="zh-CN"/>
        </w:rPr>
        <w:t>3gpp_http.</w:t>
      </w:r>
    </w:p>
    <w:p w14:paraId="33453578" w14:textId="77777777" w:rsidR="005176A1" w:rsidRDefault="005176A1" w:rsidP="005176A1">
      <w:pPr>
        <w:pStyle w:val="NO"/>
        <w:rPr>
          <w:lang w:eastAsia="zh-CN"/>
        </w:rPr>
      </w:pPr>
      <w:r>
        <w:rPr>
          <w:lang w:eastAsia="zh-CN"/>
        </w:rPr>
        <w:t xml:space="preserve">NOTE: the </w:t>
      </w:r>
      <w:r>
        <w:rPr>
          <w:i/>
          <w:iCs/>
          <w:lang w:eastAsia="zh-CN"/>
        </w:rPr>
        <w:t>3gpp_http</w:t>
      </w:r>
      <w:r>
        <w:rPr>
          <w:lang w:eastAsia="zh-CN"/>
        </w:rPr>
        <w:t xml:space="preserve"> application format should have a new MIME subtype registered in IANA.</w:t>
      </w:r>
    </w:p>
    <w:p w14:paraId="012114DD" w14:textId="77777777" w:rsidR="005176A1" w:rsidRDefault="005176A1" w:rsidP="005176A1">
      <w:pPr>
        <w:pStyle w:val="B20"/>
        <w:rPr>
          <w:lang w:eastAsia="zh-CN"/>
        </w:rPr>
      </w:pPr>
      <w:r>
        <w:rPr>
          <w:lang w:eastAsia="zh-CN"/>
        </w:rPr>
        <w:t>-</w:t>
      </w:r>
      <w:r>
        <w:rPr>
          <w:lang w:eastAsia="zh-CN"/>
        </w:rPr>
        <w:tab/>
        <w:t>An "a=setup" attribute shall be present and set to "active" indicating that the UE will initiate an outgoing TCP connection to the HTTP Server.</w:t>
      </w:r>
    </w:p>
    <w:p w14:paraId="6D2A14B6" w14:textId="77777777" w:rsidR="005176A1" w:rsidRDefault="005176A1" w:rsidP="005176A1">
      <w:pPr>
        <w:pStyle w:val="B20"/>
        <w:rPr>
          <w:lang w:eastAsia="zh-CN"/>
        </w:rPr>
      </w:pPr>
      <w:r>
        <w:rPr>
          <w:lang w:eastAsia="zh-CN"/>
        </w:rPr>
        <w:t>-</w:t>
      </w:r>
      <w:r>
        <w:rPr>
          <w:lang w:eastAsia="zh-CN"/>
        </w:rPr>
        <w:tab/>
        <w:t>An "a= connection" attribute shall be present and set as "existing".</w:t>
      </w:r>
    </w:p>
    <w:p w14:paraId="02696D54" w14:textId="77777777" w:rsidR="005176A1" w:rsidRDefault="005176A1" w:rsidP="005176A1">
      <w:pPr>
        <w:pStyle w:val="B20"/>
        <w:rPr>
          <w:lang w:eastAsia="zh-CN"/>
        </w:rPr>
      </w:pPr>
      <w:r>
        <w:rPr>
          <w:lang w:eastAsia="zh-CN"/>
        </w:rPr>
        <w:t>-</w:t>
      </w:r>
      <w:r>
        <w:rPr>
          <w:lang w:eastAsia="zh-CN"/>
        </w:rPr>
        <w:tab/>
        <w:t xml:space="preserve">A "c" line shall include the network type with the value set to IN, the address type set to IP4 or IP6 and IP address of the flow of the related HTTP download channel (ex. </w:t>
      </w:r>
      <w:r>
        <w:rPr>
          <w:rFonts w:ascii="Courier" w:hAnsi="Courier" w:cs="Courier"/>
          <w:lang w:eastAsia="zh-CN"/>
        </w:rPr>
        <w:t>c=IN IP4 &lt;IP_ADDRESS</w:t>
      </w:r>
      <w:r>
        <w:rPr>
          <w:lang w:eastAsia="zh-CN"/>
        </w:rPr>
        <w:t>&gt;).</w:t>
      </w:r>
    </w:p>
    <w:p w14:paraId="2193DB0D" w14:textId="77777777" w:rsidR="005176A1" w:rsidRDefault="005176A1" w:rsidP="005176A1">
      <w:pPr>
        <w:pStyle w:val="B20"/>
        <w:rPr>
          <w:lang w:eastAsia="zh-CN"/>
        </w:rPr>
      </w:pPr>
      <w:r>
        <w:rPr>
          <w:lang w:eastAsia="zh-CN"/>
        </w:rPr>
        <w:t>-</w:t>
      </w:r>
      <w:r>
        <w:rPr>
          <w:lang w:eastAsia="zh-CN"/>
        </w:rPr>
        <w:tab/>
        <w:t>A "b=" line contains the proposed bandwidth. If the user has fetched the bandwidth required for this particular content delivery channel by MPD analysis, the bandwidth attribute at media level shall be set to this value. Otherwise, this attribute shall be set to a pre-configured value; (ex. b=AS:15000)</w:t>
      </w:r>
    </w:p>
    <w:p w14:paraId="404749A8" w14:textId="77777777" w:rsidR="005176A1" w:rsidRDefault="005176A1" w:rsidP="005176A1">
      <w:r>
        <w:t>An example of the SDP offer for IMS-based HTTP streaming is:</w:t>
      </w:r>
    </w:p>
    <w:p w14:paraId="09E18AE6" w14:textId="77777777" w:rsidR="005176A1" w:rsidRDefault="005176A1" w:rsidP="005176A1">
      <w:pPr>
        <w:pStyle w:val="PL"/>
      </w:pPr>
      <w:r>
        <w:t>v=0</w:t>
      </w:r>
    </w:p>
    <w:p w14:paraId="2C9A5D5E" w14:textId="77777777" w:rsidR="005176A1" w:rsidRDefault="005176A1" w:rsidP="005176A1">
      <w:pPr>
        <w:pStyle w:val="PL"/>
      </w:pPr>
      <w:r>
        <w:t>o=bob 2890844527 2890844527 IN IP4 192.0.2.2</w:t>
      </w:r>
    </w:p>
    <w:p w14:paraId="38FCA163" w14:textId="77777777" w:rsidR="005176A1" w:rsidRDefault="005176A1" w:rsidP="005176A1">
      <w:pPr>
        <w:pStyle w:val="PL"/>
      </w:pPr>
      <w:r>
        <w:t>s=HTTP Streaming Session</w:t>
      </w:r>
    </w:p>
    <w:p w14:paraId="4EC81C52" w14:textId="77777777" w:rsidR="005176A1" w:rsidRDefault="005176A1" w:rsidP="005176A1">
      <w:pPr>
        <w:pStyle w:val="PL"/>
      </w:pPr>
      <w:r>
        <w:t>i=A HTTP Streaming session declared within the session description protocol</w:t>
      </w:r>
    </w:p>
    <w:p w14:paraId="6DF348F5" w14:textId="77777777" w:rsidR="005176A1" w:rsidRDefault="005176A1" w:rsidP="005176A1">
      <w:pPr>
        <w:pStyle w:val="PL"/>
        <w:rPr>
          <w:lang w:val="fr-FR"/>
        </w:rPr>
      </w:pPr>
      <w:r>
        <w:rPr>
          <w:lang w:val="fr-FR"/>
        </w:rPr>
        <w:t>t=0 0</w:t>
      </w:r>
    </w:p>
    <w:p w14:paraId="2942D0AC" w14:textId="77777777" w:rsidR="005176A1" w:rsidRDefault="005176A1" w:rsidP="005176A1">
      <w:pPr>
        <w:pStyle w:val="PL"/>
        <w:rPr>
          <w:lang w:val="fr-FR"/>
        </w:rPr>
      </w:pPr>
      <w:r>
        <w:rPr>
          <w:lang w:val="fr-FR"/>
        </w:rPr>
        <w:t xml:space="preserve">m=application </w:t>
      </w:r>
      <w:r>
        <w:rPr>
          <w:lang w:val="fr-FR" w:eastAsia="zh-CN"/>
        </w:rPr>
        <w:t>9</w:t>
      </w:r>
      <w:r>
        <w:rPr>
          <w:lang w:val="fr-FR"/>
        </w:rPr>
        <w:t xml:space="preserve"> TCP 3gpp_http</w:t>
      </w:r>
    </w:p>
    <w:p w14:paraId="034C1F18" w14:textId="77777777" w:rsidR="005176A1" w:rsidRDefault="005176A1" w:rsidP="005176A1">
      <w:pPr>
        <w:pStyle w:val="PL"/>
      </w:pPr>
      <w:r>
        <w:t>a=connection:existing</w:t>
      </w:r>
    </w:p>
    <w:p w14:paraId="1A518F92" w14:textId="77777777" w:rsidR="005176A1" w:rsidRDefault="005176A1" w:rsidP="005176A1">
      <w:pPr>
        <w:pStyle w:val="PL"/>
      </w:pPr>
      <w:r>
        <w:t>a=setup:active</w:t>
      </w:r>
    </w:p>
    <w:p w14:paraId="45FDA231" w14:textId="77777777" w:rsidR="005176A1" w:rsidRDefault="005176A1" w:rsidP="005176A1">
      <w:pPr>
        <w:pStyle w:val="PL"/>
        <w:rPr>
          <w:lang w:eastAsia="zh-CN"/>
        </w:rPr>
      </w:pPr>
      <w:r>
        <w:t>c= IN IP4</w:t>
      </w:r>
      <w:r>
        <w:rPr>
          <w:lang w:eastAsia="zh-CN"/>
        </w:rPr>
        <w:t xml:space="preserve"> </w:t>
      </w:r>
      <w:r>
        <w:t>192.0.2.2</w:t>
      </w:r>
    </w:p>
    <w:p w14:paraId="2E440D97" w14:textId="77777777" w:rsidR="005176A1" w:rsidRDefault="005176A1" w:rsidP="005176A1">
      <w:pPr>
        <w:pStyle w:val="PL"/>
      </w:pPr>
      <w:r>
        <w:t>b=AS:15000</w:t>
      </w:r>
    </w:p>
    <w:p w14:paraId="03CA20E4" w14:textId="77777777" w:rsidR="005176A1" w:rsidRDefault="005176A1" w:rsidP="005176A1">
      <w:pPr>
        <w:pStyle w:val="FP"/>
      </w:pPr>
    </w:p>
    <w:p w14:paraId="7C5C85CB" w14:textId="77777777" w:rsidR="005176A1" w:rsidRDefault="005176A1" w:rsidP="005176A1">
      <w:pPr>
        <w:pStyle w:val="Heading3"/>
        <w:rPr>
          <w:lang w:eastAsia="zh-CN"/>
        </w:rPr>
      </w:pPr>
      <w:bookmarkStart w:id="333" w:name="_Toc517287265"/>
      <w:r>
        <w:rPr>
          <w:lang w:eastAsia="zh-CN"/>
        </w:rPr>
        <w:t>19.1.3</w:t>
      </w:r>
      <w:r>
        <w:rPr>
          <w:lang w:eastAsia="zh-CN"/>
        </w:rPr>
        <w:tab/>
        <w:t>Procedures at the IM CN subsystem</w:t>
      </w:r>
      <w:bookmarkEnd w:id="333"/>
    </w:p>
    <w:p w14:paraId="0485BB14" w14:textId="77777777" w:rsidR="005176A1" w:rsidRDefault="005176A1" w:rsidP="005176A1">
      <w:r>
        <w:t>The IM CN subsystem shall forward the SIP INVITE to the SCF.</w:t>
      </w:r>
    </w:p>
    <w:p w14:paraId="1966AB56" w14:textId="77777777" w:rsidR="005176A1" w:rsidRDefault="005176A1" w:rsidP="005176A1">
      <w:r>
        <w:t>Upon reception of the SIP 200 OK from the SCF, the IM CN subsystem forwards the SIP 200 OK to the UE.</w:t>
      </w:r>
    </w:p>
    <w:p w14:paraId="12C7B725" w14:textId="77777777" w:rsidR="005176A1" w:rsidRDefault="005176A1" w:rsidP="005176A1">
      <w:r>
        <w:t>The IM CN Subsystem handles the SIP dialog as defined in 3GPP TS 23.228 [6].</w:t>
      </w:r>
    </w:p>
    <w:p w14:paraId="12C9C310" w14:textId="77777777" w:rsidR="005176A1" w:rsidRDefault="005176A1" w:rsidP="005176A1">
      <w:r>
        <w:lastRenderedPageBreak/>
        <w:t>QoS reservation is carried out according to clause 9.</w:t>
      </w:r>
    </w:p>
    <w:p w14:paraId="614CEE43" w14:textId="77777777" w:rsidR="005176A1" w:rsidRDefault="005176A1" w:rsidP="005176A1">
      <w:pPr>
        <w:pStyle w:val="Heading3"/>
        <w:rPr>
          <w:lang w:eastAsia="zh-CN"/>
        </w:rPr>
      </w:pPr>
      <w:bookmarkStart w:id="334" w:name="_Toc517287266"/>
      <w:r>
        <w:rPr>
          <w:lang w:eastAsia="zh-CN"/>
        </w:rPr>
        <w:t>19.1.4</w:t>
      </w:r>
      <w:r>
        <w:rPr>
          <w:lang w:eastAsia="zh-CN"/>
        </w:rPr>
        <w:tab/>
        <w:t>Procedures at the SCF</w:t>
      </w:r>
      <w:bookmarkEnd w:id="334"/>
    </w:p>
    <w:p w14:paraId="5F5D7C0B" w14:textId="77777777" w:rsidR="005176A1" w:rsidRDefault="005176A1" w:rsidP="005176A1">
      <w:r>
        <w:t>Upon reception of the SIP INVITE from the UE, the SCF checks the user rights for the requested content</w:t>
      </w:r>
      <w:r>
        <w:rPr>
          <w:lang w:eastAsia="zh-CN"/>
        </w:rPr>
        <w:t>, identifies that the request is for HTTP streaming</w:t>
      </w:r>
      <w:r w:rsidRPr="00B912D8">
        <w:rPr>
          <w:lang w:eastAsia="zh-CN"/>
        </w:rPr>
        <w:t>,</w:t>
      </w:r>
      <w:r w:rsidRPr="00B912D8">
        <w:t xml:space="preserve"> </w:t>
      </w:r>
      <w:r w:rsidRPr="003E248E">
        <w:rPr>
          <w:lang w:eastAsia="zh-CN"/>
        </w:rPr>
        <w:t>select</w:t>
      </w:r>
      <w:r w:rsidRPr="003E248E">
        <w:rPr>
          <w:rFonts w:hint="eastAsia"/>
          <w:lang w:eastAsia="zh-CN"/>
        </w:rPr>
        <w:t>s</w:t>
      </w:r>
      <w:r w:rsidRPr="003E248E">
        <w:rPr>
          <w:lang w:eastAsia="zh-CN"/>
        </w:rPr>
        <w:t xml:space="preserve"> and</w:t>
      </w:r>
      <w:r w:rsidRPr="003E248E">
        <w:rPr>
          <w:rFonts w:hint="eastAsia"/>
          <w:lang w:eastAsia="zh-CN"/>
        </w:rPr>
        <w:t xml:space="preserve"> forwards </w:t>
      </w:r>
      <w:r w:rsidRPr="003E248E">
        <w:rPr>
          <w:lang w:eastAsia="zh-CN"/>
        </w:rPr>
        <w:t xml:space="preserve">the SIP request to the </w:t>
      </w:r>
      <w:r>
        <w:rPr>
          <w:lang w:eastAsia="zh-CN"/>
        </w:rPr>
        <w:t>HTTP/SIP adapter</w:t>
      </w:r>
      <w:r w:rsidRPr="003E248E">
        <w:rPr>
          <w:lang w:eastAsia="zh-CN"/>
        </w:rPr>
        <w:t xml:space="preserve"> wh</w:t>
      </w:r>
      <w:r>
        <w:rPr>
          <w:lang w:eastAsia="zh-CN"/>
        </w:rPr>
        <w:t>ich is in charge of the HTTP streaming</w:t>
      </w:r>
      <w:r w:rsidRPr="003E248E">
        <w:rPr>
          <w:lang w:eastAsia="zh-CN"/>
        </w:rPr>
        <w:t xml:space="preserve"> service by changing the "Request-URI" accordingly</w:t>
      </w:r>
      <w:r>
        <w:rPr>
          <w:lang w:eastAsia="zh-CN"/>
        </w:rPr>
        <w:t>.</w:t>
      </w:r>
    </w:p>
    <w:p w14:paraId="206CADEE" w14:textId="77777777" w:rsidR="005176A1" w:rsidRDefault="005176A1" w:rsidP="005176A1">
      <w:r w:rsidRPr="00D65767">
        <w:t>When receiving a 301 or 302 response from the HTTP/SIP adapter, the SCF shall not forward this message to the UE</w:t>
      </w:r>
      <w:r>
        <w:t>.</w:t>
      </w:r>
    </w:p>
    <w:p w14:paraId="04594793" w14:textId="77777777" w:rsidR="005176A1" w:rsidRDefault="005176A1" w:rsidP="005176A1">
      <w:pPr>
        <w:pStyle w:val="Heading3"/>
        <w:rPr>
          <w:lang w:eastAsia="zh-CN"/>
        </w:rPr>
      </w:pPr>
      <w:bookmarkStart w:id="335" w:name="_Toc517287267"/>
      <w:r>
        <w:rPr>
          <w:lang w:eastAsia="zh-CN"/>
        </w:rPr>
        <w:t>19.1.5</w:t>
      </w:r>
      <w:r>
        <w:rPr>
          <w:lang w:eastAsia="zh-CN"/>
        </w:rPr>
        <w:tab/>
        <w:t>Procedures at the HTTP/SIP adapter</w:t>
      </w:r>
      <w:bookmarkEnd w:id="335"/>
    </w:p>
    <w:p w14:paraId="701B8A25" w14:textId="77777777" w:rsidR="005176A1" w:rsidRDefault="005176A1" w:rsidP="005176A1">
      <w:pPr>
        <w:rPr>
          <w:lang w:eastAsia="zh-CN"/>
        </w:rPr>
      </w:pPr>
      <w:r>
        <w:t>Upon reception of the HTTP streaming session initiation request, t</w:t>
      </w:r>
      <w:r w:rsidRPr="00B912D8">
        <w:t xml:space="preserve">he HTTP/SIP adapter </w:t>
      </w:r>
      <w:r>
        <w:t xml:space="preserve">shall examine the content identifier present in the user-part of the To header and the media parameters in the SDP and </w:t>
      </w:r>
      <w:r w:rsidRPr="00B912D8">
        <w:rPr>
          <w:rFonts w:hint="eastAsia"/>
          <w:lang w:eastAsia="zh-CN"/>
        </w:rPr>
        <w:t xml:space="preserve">selects a HTTP Server according to the </w:t>
      </w:r>
      <w:r w:rsidRPr="00B912D8">
        <w:t>Request URI</w:t>
      </w:r>
      <w:r>
        <w:rPr>
          <w:lang w:eastAsia="zh-CN"/>
        </w:rPr>
        <w:t>.</w:t>
      </w:r>
    </w:p>
    <w:p w14:paraId="6B8FB309" w14:textId="77777777" w:rsidR="005176A1" w:rsidRDefault="005176A1" w:rsidP="005176A1">
      <w:r w:rsidRPr="00392C95">
        <w:t>The HTTP/SIP adapter may decide to redirect the request to another HTTP</w:t>
      </w:r>
      <w:r>
        <w:t>/SIP adapter</w:t>
      </w:r>
      <w:r w:rsidRPr="00392C95" w:rsidDel="00C95388">
        <w:t xml:space="preserve"> server</w:t>
      </w:r>
      <w:r w:rsidRPr="00392C95">
        <w:t xml:space="preserve">. In this case the HTTP/SIP adapter shall return a 301 response if the content is not managed by this HTTP/SIP adapter or 302 response for any other reasons (e.g. load balancing). The </w:t>
      </w:r>
      <w:r>
        <w:t xml:space="preserve">redirecting </w:t>
      </w:r>
      <w:r w:rsidRPr="00392C95">
        <w:t>HTTP/SIP adapter indicates one or more</w:t>
      </w:r>
      <w:r>
        <w:t xml:space="preserve"> destination</w:t>
      </w:r>
      <w:r w:rsidRPr="00392C95">
        <w:t xml:space="preserve"> HTTP/SIP adapter addresses in the Contact header.</w:t>
      </w:r>
    </w:p>
    <w:p w14:paraId="02D45B61" w14:textId="77777777" w:rsidR="005176A1" w:rsidRDefault="005176A1" w:rsidP="005176A1">
      <w:r>
        <w:t>The HTTP/SIP adapter returns the SIP 200 OK message to the SCF, including the SDP answer. The SDP answer should describe the HTTP streaming session. The differences with the SDP answer defined for RTP streaming is the absence of media line corresponding to the control protocol (</w:t>
      </w:r>
      <w:smartTag w:uri="urn:schemas-microsoft-com:office:smarttags" w:element="PersonName">
        <w:r>
          <w:t>RT</w:t>
        </w:r>
      </w:smartTag>
      <w:r>
        <w:t>SP), the indication of TCP transport and HTTP download method instead of streaming in "m" line.</w:t>
      </w:r>
    </w:p>
    <w:p w14:paraId="27C25C80" w14:textId="77777777" w:rsidR="005176A1" w:rsidRDefault="005176A1" w:rsidP="005176A1">
      <w:pPr>
        <w:rPr>
          <w:lang w:eastAsia="zh-CN"/>
        </w:rPr>
      </w:pPr>
      <w:r w:rsidRPr="00AD5109">
        <w:t>If the content that the user has selected cannot be found the HTTP/SIP adapter shall reply with appropriate, SIP error code 404 Not Found response</w:t>
      </w:r>
      <w:r>
        <w:t>.</w:t>
      </w:r>
    </w:p>
    <w:p w14:paraId="6663602F" w14:textId="77777777" w:rsidR="005176A1" w:rsidRDefault="005176A1" w:rsidP="005176A1">
      <w:pPr>
        <w:spacing w:afterLines="50" w:after="120"/>
        <w:rPr>
          <w:lang w:eastAsia="zh-CN"/>
        </w:rPr>
      </w:pPr>
      <w:r>
        <w:rPr>
          <w:lang w:eastAsia="zh-CN"/>
        </w:rPr>
        <w:t>The HTTP/SIP adapter shall construct the SIP 200 OK message as follows:</w:t>
      </w:r>
    </w:p>
    <w:p w14:paraId="0D6DD913" w14:textId="77777777" w:rsidR="005176A1" w:rsidRDefault="00F65A2D" w:rsidP="00F65A2D">
      <w:pPr>
        <w:pStyle w:val="B1"/>
      </w:pPr>
      <w:r>
        <w:rPr>
          <w:lang w:eastAsia="zh-CN"/>
        </w:rPr>
        <w:t>-</w:t>
      </w:r>
      <w:r>
        <w:rPr>
          <w:lang w:eastAsia="zh-CN"/>
        </w:rPr>
        <w:tab/>
      </w:r>
      <w:r w:rsidR="005176A1">
        <w:rPr>
          <w:lang w:eastAsia="zh-CN"/>
        </w:rPr>
        <w:t>an 'm' line for an HTTP streaming channel of format: m=&lt;media&gt; &lt;port&gt; &lt;transport&gt; &lt;fmt&gt;</w:t>
      </w:r>
    </w:p>
    <w:p w14:paraId="4A2D53E4" w14:textId="77777777" w:rsidR="005176A1" w:rsidRDefault="00F65A2D" w:rsidP="00F65A2D">
      <w:pPr>
        <w:pStyle w:val="B20"/>
        <w:rPr>
          <w:lang w:eastAsia="zh-CN"/>
        </w:rPr>
      </w:pPr>
      <w:r>
        <w:rPr>
          <w:lang w:eastAsia="zh-CN"/>
        </w:rPr>
        <w:t>-</w:t>
      </w:r>
      <w:r>
        <w:rPr>
          <w:lang w:eastAsia="zh-CN"/>
        </w:rPr>
        <w:tab/>
      </w:r>
      <w:r w:rsidR="005176A1">
        <w:rPr>
          <w:lang w:eastAsia="zh-CN"/>
        </w:rPr>
        <w:t>The media field shall have a value of "application".</w:t>
      </w:r>
    </w:p>
    <w:p w14:paraId="47F82F30" w14:textId="77777777" w:rsidR="005176A1" w:rsidRDefault="00F65A2D" w:rsidP="00F65A2D">
      <w:pPr>
        <w:pStyle w:val="B20"/>
        <w:rPr>
          <w:lang w:eastAsia="zh-CN"/>
        </w:rPr>
      </w:pPr>
      <w:r>
        <w:rPr>
          <w:lang w:eastAsia="zh-CN"/>
        </w:rPr>
        <w:t>-</w:t>
      </w:r>
      <w:r>
        <w:rPr>
          <w:lang w:eastAsia="zh-CN"/>
        </w:rPr>
        <w:tab/>
      </w:r>
      <w:r w:rsidR="005176A1">
        <w:rPr>
          <w:lang w:eastAsia="zh-CN"/>
        </w:rPr>
        <w:t xml:space="preserve">The port field shall be set to the value of HTTP Server for the HTTP streaming channel, such as 80. </w:t>
      </w:r>
    </w:p>
    <w:p w14:paraId="17372AB8" w14:textId="77777777" w:rsidR="005176A1" w:rsidRPr="00C94B46" w:rsidRDefault="00F65A2D" w:rsidP="00F65A2D">
      <w:pPr>
        <w:pStyle w:val="B20"/>
        <w:rPr>
          <w:i/>
          <w:iCs/>
          <w:szCs w:val="22"/>
          <w:lang w:eastAsia="zh-CN"/>
        </w:rPr>
      </w:pPr>
      <w:r>
        <w:rPr>
          <w:lang w:eastAsia="zh-CN"/>
        </w:rPr>
        <w:t>-</w:t>
      </w:r>
      <w:r>
        <w:rPr>
          <w:lang w:eastAsia="zh-CN"/>
        </w:rPr>
        <w:tab/>
      </w:r>
      <w:r w:rsidR="005176A1">
        <w:rPr>
          <w:lang w:eastAsia="zh-CN"/>
        </w:rPr>
        <w:t>The transport field shall be set to TCP or TCP/TLS. The former is used when HTTP runs directly on top of TCP and the latter is used when HTTP runs on top of TLS, which in turn runs on top of TCP.</w:t>
      </w:r>
    </w:p>
    <w:p w14:paraId="3A6E85FF" w14:textId="77777777" w:rsidR="005176A1" w:rsidRPr="00F65A2D" w:rsidRDefault="00F65A2D" w:rsidP="00F65A2D">
      <w:pPr>
        <w:pStyle w:val="B20"/>
        <w:rPr>
          <w:i/>
          <w:iCs/>
          <w:szCs w:val="22"/>
          <w:lang w:eastAsia="zh-CN"/>
        </w:rPr>
      </w:pPr>
      <w:r>
        <w:rPr>
          <w:lang w:eastAsia="zh-CN"/>
        </w:rPr>
        <w:t>-</w:t>
      </w:r>
      <w:r>
        <w:rPr>
          <w:lang w:eastAsia="zh-CN"/>
        </w:rPr>
        <w:tab/>
      </w:r>
      <w:r w:rsidR="005176A1">
        <w:rPr>
          <w:lang w:eastAsia="zh-CN"/>
        </w:rPr>
        <w:t>The fmt field shall be identical to the one received in the SDP offer.</w:t>
      </w:r>
    </w:p>
    <w:p w14:paraId="3D176778" w14:textId="77777777" w:rsidR="005176A1" w:rsidRPr="000E4441" w:rsidRDefault="00F65A2D" w:rsidP="00F65A2D">
      <w:pPr>
        <w:pStyle w:val="B1"/>
      </w:pPr>
      <w:r>
        <w:rPr>
          <w:lang w:eastAsia="zh-CN"/>
        </w:rPr>
        <w:t>-</w:t>
      </w:r>
      <w:r>
        <w:rPr>
          <w:lang w:eastAsia="zh-CN"/>
        </w:rPr>
        <w:tab/>
      </w:r>
      <w:r w:rsidR="005176A1">
        <w:rPr>
          <w:lang w:eastAsia="zh-CN"/>
        </w:rPr>
        <w:t xml:space="preserve">a "c" line shall include the network type with the value set to IN, the address type set to IP4 or IP6 and IP address of HTTP server for the flow of the related HTTP download channel (e.g. </w:t>
      </w:r>
      <w:r w:rsidR="005176A1">
        <w:rPr>
          <w:rFonts w:ascii="Courier" w:hAnsi="Courier" w:cs="Courier"/>
          <w:lang w:eastAsia="zh-CN"/>
        </w:rPr>
        <w:t>c=IN IP4 &lt;IP_ADDRESS</w:t>
      </w:r>
      <w:r w:rsidR="005176A1">
        <w:rPr>
          <w:lang w:eastAsia="zh-CN"/>
        </w:rPr>
        <w:t>&gt;).</w:t>
      </w:r>
    </w:p>
    <w:p w14:paraId="45E94CA5" w14:textId="77777777" w:rsidR="005176A1" w:rsidRDefault="00F65A2D" w:rsidP="00F65A2D">
      <w:pPr>
        <w:pStyle w:val="B1"/>
      </w:pPr>
      <w:r>
        <w:t>-</w:t>
      </w:r>
      <w:r>
        <w:tab/>
      </w:r>
      <w:r w:rsidR="005176A1">
        <w:t>The "a=setup" attribute shall be present and set to 'passive' indicating that connection shall be initiated by the other endpoint (UE).</w:t>
      </w:r>
    </w:p>
    <w:p w14:paraId="222E3EEB" w14:textId="77777777" w:rsidR="005176A1" w:rsidRDefault="00F65A2D" w:rsidP="00F65A2D">
      <w:pPr>
        <w:pStyle w:val="B1"/>
      </w:pPr>
      <w:r>
        <w:rPr>
          <w:lang w:eastAsia="zh-CN"/>
        </w:rPr>
        <w:t>-</w:t>
      </w:r>
      <w:r>
        <w:rPr>
          <w:lang w:eastAsia="zh-CN"/>
        </w:rPr>
        <w:tab/>
      </w:r>
      <w:r w:rsidR="005176A1">
        <w:rPr>
          <w:lang w:eastAsia="zh-CN"/>
        </w:rPr>
        <w:t>An "a= connection" attribute shall be present and set as "existing".</w:t>
      </w:r>
    </w:p>
    <w:p w14:paraId="63308334" w14:textId="77777777" w:rsidR="005176A1" w:rsidRDefault="00F65A2D" w:rsidP="00F65A2D">
      <w:pPr>
        <w:pStyle w:val="B1"/>
      </w:pPr>
      <w:r>
        <w:t>-</w:t>
      </w:r>
      <w:r>
        <w:tab/>
      </w:r>
      <w:r w:rsidR="005176A1" w:rsidRPr="009153EA">
        <w:t>the "b=" line shall contain the proposed bandwidth. Since the content download is unidirectional the bandwidth shall be set to 0.</w:t>
      </w:r>
      <w:r w:rsidR="005176A1" w:rsidRPr="009153EA">
        <w:rPr>
          <w:rFonts w:ascii="Courier New" w:hAnsi="Courier New" w:cs="Courier New"/>
        </w:rPr>
        <w:t>(ex. b=AS:0)</w:t>
      </w:r>
      <w:r w:rsidR="005176A1">
        <w:rPr>
          <w:lang w:eastAsia="zh-CN"/>
        </w:rPr>
        <w:t>.</w:t>
      </w:r>
    </w:p>
    <w:p w14:paraId="572646D1" w14:textId="77777777" w:rsidR="005176A1" w:rsidRDefault="005176A1" w:rsidP="005176A1">
      <w:r>
        <w:t>An example of the SDP answer in the SIP 200 OK response is:</w:t>
      </w:r>
    </w:p>
    <w:p w14:paraId="7277B376" w14:textId="77777777" w:rsidR="005176A1" w:rsidRDefault="005176A1" w:rsidP="005176A1">
      <w:pPr>
        <w:pStyle w:val="PL"/>
      </w:pPr>
      <w:r>
        <w:t>v=0</w:t>
      </w:r>
    </w:p>
    <w:p w14:paraId="752CB983" w14:textId="77777777" w:rsidR="005176A1" w:rsidRDefault="005176A1" w:rsidP="005176A1">
      <w:pPr>
        <w:pStyle w:val="PL"/>
      </w:pPr>
      <w:r>
        <w:t>o=bob 2890844527 2890844527 IN IP4 192.0.2.1</w:t>
      </w:r>
    </w:p>
    <w:p w14:paraId="4FD5DC56" w14:textId="77777777" w:rsidR="005176A1" w:rsidRDefault="005176A1" w:rsidP="005176A1">
      <w:pPr>
        <w:pStyle w:val="PL"/>
      </w:pPr>
      <w:r>
        <w:t>s=Download Session</w:t>
      </w:r>
    </w:p>
    <w:p w14:paraId="5A72B1EC" w14:textId="77777777" w:rsidR="005176A1" w:rsidRDefault="005176A1" w:rsidP="005176A1">
      <w:pPr>
        <w:pStyle w:val="PL"/>
      </w:pPr>
      <w:r>
        <w:t>i=A download session declared within the session description protocol</w:t>
      </w:r>
    </w:p>
    <w:p w14:paraId="7D208D09" w14:textId="77777777" w:rsidR="005176A1" w:rsidRDefault="005176A1" w:rsidP="005176A1">
      <w:pPr>
        <w:pStyle w:val="PL"/>
        <w:rPr>
          <w:lang w:val="fr-FR"/>
        </w:rPr>
      </w:pPr>
      <w:r>
        <w:rPr>
          <w:lang w:val="fr-FR"/>
        </w:rPr>
        <w:t>t=0 0</w:t>
      </w:r>
    </w:p>
    <w:p w14:paraId="64CF9E75" w14:textId="77777777" w:rsidR="005176A1" w:rsidRDefault="005176A1" w:rsidP="005176A1">
      <w:pPr>
        <w:pStyle w:val="PL"/>
        <w:rPr>
          <w:lang w:val="fr-FR"/>
        </w:rPr>
      </w:pPr>
      <w:r>
        <w:rPr>
          <w:lang w:val="fr-FR"/>
        </w:rPr>
        <w:t>m=application 80 TCP 3gpp_http</w:t>
      </w:r>
    </w:p>
    <w:p w14:paraId="0BFEE904" w14:textId="77777777" w:rsidR="005176A1" w:rsidRDefault="005176A1" w:rsidP="005176A1">
      <w:pPr>
        <w:pStyle w:val="PL"/>
      </w:pPr>
      <w:r>
        <w:t>a=connection:existing</w:t>
      </w:r>
    </w:p>
    <w:p w14:paraId="4D3DF141" w14:textId="77777777" w:rsidR="005176A1" w:rsidRDefault="005176A1" w:rsidP="005176A1">
      <w:pPr>
        <w:pStyle w:val="PL"/>
      </w:pPr>
      <w:r>
        <w:t>a=setup:passive</w:t>
      </w:r>
    </w:p>
    <w:p w14:paraId="5C5D2A4C" w14:textId="77777777" w:rsidR="005176A1" w:rsidRDefault="005176A1" w:rsidP="005176A1">
      <w:pPr>
        <w:pStyle w:val="PL"/>
        <w:rPr>
          <w:rFonts w:hint="eastAsia"/>
          <w:lang w:eastAsia="zh-CN"/>
        </w:rPr>
      </w:pPr>
      <w:r>
        <w:t>c=IN IP4 192.0.2.1</w:t>
      </w:r>
    </w:p>
    <w:p w14:paraId="7D2C7DB9" w14:textId="77777777" w:rsidR="005176A1" w:rsidRDefault="005176A1" w:rsidP="005176A1">
      <w:pPr>
        <w:pStyle w:val="PL"/>
      </w:pPr>
      <w:r>
        <w:t>b=AS:0</w:t>
      </w:r>
    </w:p>
    <w:p w14:paraId="2EE0136D" w14:textId="77777777" w:rsidR="005176A1" w:rsidRDefault="005176A1" w:rsidP="005176A1">
      <w:pPr>
        <w:pStyle w:val="PL"/>
      </w:pPr>
    </w:p>
    <w:p w14:paraId="655601C1" w14:textId="77777777" w:rsidR="005176A1" w:rsidRPr="00275A54" w:rsidRDefault="005176A1" w:rsidP="005176A1">
      <w:pPr>
        <w:pStyle w:val="FP"/>
      </w:pPr>
    </w:p>
    <w:p w14:paraId="2F8E3C0E" w14:textId="77777777" w:rsidR="005176A1" w:rsidRDefault="005176A1" w:rsidP="005176A1">
      <w:pPr>
        <w:pStyle w:val="Heading3"/>
        <w:rPr>
          <w:lang w:eastAsia="zh-CN"/>
        </w:rPr>
      </w:pPr>
      <w:bookmarkStart w:id="336" w:name="_Toc517287268"/>
      <w:r>
        <w:rPr>
          <w:lang w:eastAsia="zh-CN"/>
        </w:rPr>
        <w:t>19.1.6</w:t>
      </w:r>
      <w:r>
        <w:rPr>
          <w:lang w:eastAsia="zh-CN"/>
        </w:rPr>
        <w:tab/>
        <w:t>Procedures at the HTTP server</w:t>
      </w:r>
      <w:bookmarkEnd w:id="336"/>
    </w:p>
    <w:p w14:paraId="7EA2B0FC" w14:textId="77777777" w:rsidR="005176A1" w:rsidRPr="000D485E" w:rsidRDefault="005176A1" w:rsidP="005176A1">
      <w:r w:rsidRPr="00ED175B">
        <w:t>Upon reception o</w:t>
      </w:r>
      <w:r>
        <w:t>f the HTTP GET</w:t>
      </w:r>
      <w:r w:rsidRPr="00ED175B">
        <w:t xml:space="preserve"> message received from the </w:t>
      </w:r>
      <w:r>
        <w:t>UE, the HTTP server shall deliver the requested media segments.</w:t>
      </w:r>
    </w:p>
    <w:p w14:paraId="426CB3D3" w14:textId="77777777" w:rsidR="005176A1" w:rsidRDefault="005176A1" w:rsidP="005176A1">
      <w:pPr>
        <w:pStyle w:val="Heading2"/>
      </w:pPr>
      <w:bookmarkStart w:id="337" w:name="_Toc517287269"/>
      <w:r>
        <w:t>19.2</w:t>
      </w:r>
      <w:r>
        <w:tab/>
        <w:t>MPD Update</w:t>
      </w:r>
      <w:bookmarkEnd w:id="337"/>
    </w:p>
    <w:p w14:paraId="5F3B7E4A" w14:textId="77777777" w:rsidR="005176A1" w:rsidRDefault="005176A1" w:rsidP="005176A1">
      <w:pPr>
        <w:pStyle w:val="Heading3"/>
      </w:pPr>
      <w:bookmarkStart w:id="338" w:name="_Toc517287270"/>
      <w:r>
        <w:t>19.2.1</w:t>
      </w:r>
      <w:r>
        <w:tab/>
        <w:t>General description</w:t>
      </w:r>
      <w:bookmarkEnd w:id="338"/>
    </w:p>
    <w:p w14:paraId="0868D885" w14:textId="77777777" w:rsidR="005176A1" w:rsidRPr="00F63FFF" w:rsidRDefault="005176A1" w:rsidP="005176A1">
      <w:r>
        <w:t xml:space="preserve">A SIP event frame work is used in order to inform the UE about a MPD update. This avoids direct polling of the HTTP server by the UE and reduces the signalling overhead. </w:t>
      </w:r>
    </w:p>
    <w:p w14:paraId="39470E8E" w14:textId="15E3E05F" w:rsidR="005176A1" w:rsidRDefault="00135BF0" w:rsidP="005176A1">
      <w:pPr>
        <w:pStyle w:val="TH"/>
      </w:pPr>
      <w:r>
        <w:rPr>
          <w:noProof/>
        </w:rPr>
        <w:drawing>
          <wp:inline distT="0" distB="0" distL="0" distR="0" wp14:anchorId="204875EE" wp14:editId="5AD76FAB">
            <wp:extent cx="6120130" cy="3581400"/>
            <wp:effectExtent l="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0130" cy="3581400"/>
                    </a:xfrm>
                    <a:prstGeom prst="rect">
                      <a:avLst/>
                    </a:prstGeom>
                    <a:noFill/>
                    <a:ln>
                      <a:noFill/>
                    </a:ln>
                  </pic:spPr>
                </pic:pic>
              </a:graphicData>
            </a:graphic>
          </wp:inline>
        </w:drawing>
      </w:r>
    </w:p>
    <w:p w14:paraId="760625D0" w14:textId="77777777" w:rsidR="005176A1" w:rsidRPr="002D7101" w:rsidRDefault="005176A1" w:rsidP="005176A1">
      <w:pPr>
        <w:pStyle w:val="TF"/>
      </w:pPr>
      <w:r>
        <w:t xml:space="preserve">Figure 41: </w:t>
      </w:r>
      <w:r w:rsidRPr="002D7101">
        <w:t xml:space="preserve">MPD Update </w:t>
      </w:r>
    </w:p>
    <w:p w14:paraId="64E5A0A9" w14:textId="77777777" w:rsidR="005176A1" w:rsidRDefault="005176A1" w:rsidP="005176A1">
      <w:pPr>
        <w:pStyle w:val="FP"/>
      </w:pPr>
    </w:p>
    <w:p w14:paraId="58515639" w14:textId="77777777" w:rsidR="005176A1" w:rsidRDefault="00F65A2D" w:rsidP="00F65A2D">
      <w:pPr>
        <w:pStyle w:val="B1"/>
      </w:pPr>
      <w:r>
        <w:t>1)</w:t>
      </w:r>
      <w:r>
        <w:tab/>
      </w:r>
      <w:r w:rsidR="005176A1">
        <w:t>The UE sends a SIP SUBSCRIBE message towards the IM CN subsystem.</w:t>
      </w:r>
    </w:p>
    <w:p w14:paraId="4365B8F3" w14:textId="77777777" w:rsidR="005176A1" w:rsidRDefault="00F65A2D" w:rsidP="00F65A2D">
      <w:pPr>
        <w:pStyle w:val="B1"/>
      </w:pPr>
      <w:r>
        <w:t>2)</w:t>
      </w:r>
      <w:r>
        <w:tab/>
      </w:r>
      <w:r w:rsidR="005176A1">
        <w:t>The IM CN subsystem forwards the request to the SCF.</w:t>
      </w:r>
    </w:p>
    <w:p w14:paraId="30751FDD" w14:textId="77777777" w:rsidR="005176A1" w:rsidRDefault="00F65A2D" w:rsidP="00F65A2D">
      <w:pPr>
        <w:pStyle w:val="B1"/>
      </w:pPr>
      <w:r>
        <w:t>3)</w:t>
      </w:r>
      <w:r>
        <w:tab/>
      </w:r>
      <w:r w:rsidR="005176A1">
        <w:t>The SCF forwards the request to the HTTP/SIP adapter.</w:t>
      </w:r>
    </w:p>
    <w:p w14:paraId="1854361B" w14:textId="77777777" w:rsidR="005176A1" w:rsidRDefault="00F65A2D" w:rsidP="00F65A2D">
      <w:pPr>
        <w:pStyle w:val="B1"/>
      </w:pPr>
      <w:r>
        <w:t>4)</w:t>
      </w:r>
      <w:r>
        <w:tab/>
      </w:r>
      <w:r w:rsidR="005176A1">
        <w:t xml:space="preserve">The HTTP/SIP adapter </w:t>
      </w:r>
      <w:r w:rsidR="005176A1" w:rsidRPr="00047BA9">
        <w:t>sends a SIP 200 OK response to the</w:t>
      </w:r>
      <w:r w:rsidR="005176A1">
        <w:t xml:space="preserve"> SCF.</w:t>
      </w:r>
    </w:p>
    <w:p w14:paraId="71AC74F5" w14:textId="77777777" w:rsidR="005176A1" w:rsidRDefault="00F65A2D" w:rsidP="00F65A2D">
      <w:pPr>
        <w:pStyle w:val="B1"/>
      </w:pPr>
      <w:r>
        <w:t>5)</w:t>
      </w:r>
      <w:r>
        <w:tab/>
      </w:r>
      <w:r w:rsidR="005176A1">
        <w:t xml:space="preserve">The SCF forwards the </w:t>
      </w:r>
      <w:r w:rsidR="005176A1" w:rsidRPr="00047BA9">
        <w:t>SIP 200 OK response</w:t>
      </w:r>
      <w:r w:rsidR="005176A1">
        <w:t xml:space="preserve"> to the IM CN subsystem.</w:t>
      </w:r>
    </w:p>
    <w:p w14:paraId="000FE254" w14:textId="77777777" w:rsidR="005176A1" w:rsidRDefault="00F65A2D" w:rsidP="00F65A2D">
      <w:pPr>
        <w:pStyle w:val="B1"/>
      </w:pPr>
      <w:r>
        <w:t>6)</w:t>
      </w:r>
      <w:r>
        <w:tab/>
      </w:r>
      <w:r w:rsidR="005176A1">
        <w:t xml:space="preserve">The IM CN subsystem forwards the </w:t>
      </w:r>
      <w:r w:rsidR="005176A1" w:rsidRPr="00047BA9">
        <w:t>SIP 200 OK response</w:t>
      </w:r>
      <w:r w:rsidR="005176A1">
        <w:t xml:space="preserve"> to the UE.</w:t>
      </w:r>
    </w:p>
    <w:p w14:paraId="7C6A65C9" w14:textId="77777777" w:rsidR="005176A1" w:rsidRDefault="00F65A2D" w:rsidP="00F65A2D">
      <w:pPr>
        <w:pStyle w:val="B1"/>
      </w:pPr>
      <w:r>
        <w:t>7)</w:t>
      </w:r>
      <w:r>
        <w:tab/>
      </w:r>
      <w:r w:rsidR="005176A1">
        <w:t xml:space="preserve">The HTTP/SIP adapter detects an updated MPD e.g by polling towards the HTTP server and recognizing a change of the MPD </w:t>
      </w:r>
    </w:p>
    <w:p w14:paraId="18CFD5D8" w14:textId="77777777" w:rsidR="005176A1" w:rsidRDefault="00F65A2D" w:rsidP="00F65A2D">
      <w:pPr>
        <w:pStyle w:val="B1"/>
      </w:pPr>
      <w:r>
        <w:t>8)</w:t>
      </w:r>
      <w:r>
        <w:tab/>
      </w:r>
      <w:r w:rsidR="005176A1">
        <w:t>The HTTP/SIP adapter sends a SIP NOTIFY message including the updated MPD to the SCF.</w:t>
      </w:r>
    </w:p>
    <w:p w14:paraId="784B9077" w14:textId="77777777" w:rsidR="005176A1" w:rsidRDefault="00F65A2D" w:rsidP="00F65A2D">
      <w:pPr>
        <w:pStyle w:val="B1"/>
      </w:pPr>
      <w:r>
        <w:t>9)</w:t>
      </w:r>
      <w:r>
        <w:tab/>
      </w:r>
      <w:r w:rsidR="005176A1">
        <w:t>The SCF forwards the SIP NOTIFY message to the IM CN subsystem.</w:t>
      </w:r>
    </w:p>
    <w:p w14:paraId="05F20CA3" w14:textId="77777777" w:rsidR="005176A1" w:rsidRDefault="00F65A2D" w:rsidP="00F65A2D">
      <w:pPr>
        <w:pStyle w:val="B1"/>
      </w:pPr>
      <w:r>
        <w:t>10)</w:t>
      </w:r>
      <w:r>
        <w:tab/>
      </w:r>
      <w:r w:rsidR="005176A1">
        <w:t>The IM CN subsystem forwards the message to the UE.</w:t>
      </w:r>
    </w:p>
    <w:p w14:paraId="31DB6FCE" w14:textId="77777777" w:rsidR="005176A1" w:rsidRDefault="00F65A2D" w:rsidP="00F65A2D">
      <w:pPr>
        <w:pStyle w:val="B1"/>
      </w:pPr>
      <w:r>
        <w:lastRenderedPageBreak/>
        <w:t>11)</w:t>
      </w:r>
      <w:r>
        <w:tab/>
      </w:r>
      <w:r w:rsidR="005176A1">
        <w:t>The UE sends a SIP 200 OK to the IM CN subsystem.</w:t>
      </w:r>
    </w:p>
    <w:p w14:paraId="4A5CFA37" w14:textId="77777777" w:rsidR="005176A1" w:rsidRDefault="00F65A2D" w:rsidP="00F65A2D">
      <w:pPr>
        <w:pStyle w:val="B1"/>
      </w:pPr>
      <w:r>
        <w:t>12)</w:t>
      </w:r>
      <w:r>
        <w:tab/>
      </w:r>
      <w:r w:rsidR="005176A1">
        <w:t>The IM CN subsystem forwards the response to the SCF.</w:t>
      </w:r>
    </w:p>
    <w:p w14:paraId="6BF7FBA6" w14:textId="77777777" w:rsidR="005176A1" w:rsidRDefault="00F65A2D" w:rsidP="00F65A2D">
      <w:pPr>
        <w:pStyle w:val="B1"/>
      </w:pPr>
      <w:r>
        <w:t>13)</w:t>
      </w:r>
      <w:r>
        <w:tab/>
      </w:r>
      <w:r w:rsidR="005176A1">
        <w:t>The SCF forwards the SIP 200 OK to the HTTP/SIP adapter.</w:t>
      </w:r>
    </w:p>
    <w:p w14:paraId="237E102F" w14:textId="77777777" w:rsidR="005176A1" w:rsidRDefault="00F65A2D" w:rsidP="00F65A2D">
      <w:pPr>
        <w:pStyle w:val="B1"/>
      </w:pPr>
      <w:r>
        <w:t>14)</w:t>
      </w:r>
      <w:r>
        <w:tab/>
      </w:r>
      <w:r w:rsidR="005176A1">
        <w:t>Adaptive HTTP streaming is continued by fetching media segments as described in the updated MPD.</w:t>
      </w:r>
    </w:p>
    <w:p w14:paraId="363F9EBC" w14:textId="77777777" w:rsidR="005176A1" w:rsidRDefault="005176A1" w:rsidP="005176A1">
      <w:pPr>
        <w:pStyle w:val="FP"/>
      </w:pPr>
    </w:p>
    <w:p w14:paraId="41B96CF6" w14:textId="77777777" w:rsidR="005176A1" w:rsidRDefault="005176A1" w:rsidP="005176A1">
      <w:pPr>
        <w:pStyle w:val="Heading3"/>
        <w:rPr>
          <w:lang w:eastAsia="zh-CN"/>
        </w:rPr>
      </w:pPr>
      <w:bookmarkStart w:id="339" w:name="_Toc517287271"/>
      <w:r>
        <w:rPr>
          <w:lang w:eastAsia="zh-CN"/>
        </w:rPr>
        <w:t>19.2.2</w:t>
      </w:r>
      <w:r>
        <w:rPr>
          <w:lang w:eastAsia="zh-CN"/>
        </w:rPr>
        <w:tab/>
        <w:t>Procedures at the UE</w:t>
      </w:r>
      <w:bookmarkEnd w:id="339"/>
    </w:p>
    <w:p w14:paraId="0195EAF8" w14:textId="77777777" w:rsidR="005176A1" w:rsidRPr="000E5CE2" w:rsidRDefault="005176A1" w:rsidP="005176A1">
      <w:pPr>
        <w:rPr>
          <w:rFonts w:ascii="Arial" w:hAnsi="Arial" w:cs="Arial"/>
          <w:sz w:val="24"/>
          <w:szCs w:val="24"/>
          <w:lang w:eastAsia="zh-CN"/>
        </w:rPr>
      </w:pPr>
      <w:r>
        <w:rPr>
          <w:rFonts w:ascii="Arial" w:hAnsi="Arial" w:cs="Arial"/>
          <w:sz w:val="24"/>
          <w:szCs w:val="24"/>
          <w:lang w:eastAsia="zh-CN"/>
        </w:rPr>
        <w:t>19</w:t>
      </w:r>
      <w:r w:rsidRPr="008C04B2">
        <w:rPr>
          <w:rFonts w:ascii="Arial" w:hAnsi="Arial" w:cs="Arial"/>
          <w:sz w:val="24"/>
          <w:szCs w:val="24"/>
          <w:lang w:eastAsia="zh-CN"/>
        </w:rPr>
        <w:t>.2.2.1</w:t>
      </w:r>
      <w:r w:rsidR="001C2626">
        <w:rPr>
          <w:rFonts w:ascii="Arial" w:hAnsi="Arial" w:cs="Arial"/>
          <w:sz w:val="24"/>
          <w:szCs w:val="24"/>
          <w:lang w:eastAsia="zh-CN"/>
        </w:rPr>
        <w:tab/>
      </w:r>
      <w:r w:rsidRPr="008C04B2">
        <w:rPr>
          <w:rFonts w:ascii="Arial" w:hAnsi="Arial" w:cs="Arial"/>
          <w:sz w:val="24"/>
          <w:szCs w:val="24"/>
          <w:lang w:eastAsia="zh-CN"/>
        </w:rPr>
        <w:t>Subscription</w:t>
      </w:r>
    </w:p>
    <w:p w14:paraId="6F63D826" w14:textId="77777777" w:rsidR="005176A1" w:rsidRDefault="005176A1" w:rsidP="005176A1">
      <w:pPr>
        <w:rPr>
          <w:lang w:eastAsia="ja-JP"/>
        </w:rPr>
      </w:pPr>
      <w:r w:rsidRPr="00047BA9">
        <w:rPr>
          <w:lang w:eastAsia="ja-JP"/>
        </w:rPr>
        <w:t>When the UE intend</w:t>
      </w:r>
      <w:r>
        <w:rPr>
          <w:lang w:eastAsia="ja-JP"/>
        </w:rPr>
        <w:t>s to retrieve MPD Update</w:t>
      </w:r>
      <w:r w:rsidRPr="00047BA9">
        <w:rPr>
          <w:lang w:eastAsia="ja-JP"/>
        </w:rPr>
        <w:t xml:space="preserve"> information from the SDF, it shall generate</w:t>
      </w:r>
      <w:r>
        <w:rPr>
          <w:lang w:eastAsia="ja-JP"/>
        </w:rPr>
        <w:t xml:space="preserve"> a SUBSCRIBE request for the "MPD-Update" event package</w:t>
      </w:r>
      <w:r w:rsidRPr="00047BA9">
        <w:rPr>
          <w:lang w:eastAsia="ja-JP"/>
        </w:rPr>
        <w:t>.</w:t>
      </w:r>
    </w:p>
    <w:p w14:paraId="64682283" w14:textId="77777777" w:rsidR="005176A1" w:rsidRPr="000C738B" w:rsidRDefault="005176A1" w:rsidP="005176A1">
      <w:pPr>
        <w:rPr>
          <w:color w:val="000000"/>
          <w:lang w:eastAsia="ja-JP"/>
        </w:rPr>
      </w:pPr>
      <w:r w:rsidRPr="000C738B">
        <w:rPr>
          <w:color w:val="000000"/>
          <w:lang w:eastAsia="ja-JP"/>
        </w:rPr>
        <w:t>The contents of the SUBSCRIBE request shall be as follows:</w:t>
      </w:r>
    </w:p>
    <w:p w14:paraId="0A00F8F3" w14:textId="77777777" w:rsidR="005176A1" w:rsidRPr="00B95BC5" w:rsidRDefault="00D9115E" w:rsidP="00D9115E">
      <w:pPr>
        <w:pStyle w:val="B1"/>
        <w:rPr>
          <w:lang w:eastAsia="ja-JP"/>
        </w:rPr>
      </w:pPr>
      <w:r>
        <w:rPr>
          <w:lang w:eastAsia="ja-JP"/>
        </w:rPr>
        <w:t>-</w:t>
      </w:r>
      <w:r>
        <w:rPr>
          <w:lang w:eastAsia="ja-JP"/>
        </w:rPr>
        <w:tab/>
      </w:r>
      <w:r w:rsidR="005176A1" w:rsidRPr="00B95BC5">
        <w:rPr>
          <w:lang w:eastAsia="ja-JP"/>
        </w:rPr>
        <w:t>The value of the Request-URI shall be set to one of following:</w:t>
      </w:r>
    </w:p>
    <w:p w14:paraId="625B3155" w14:textId="77777777" w:rsidR="005176A1" w:rsidRPr="00B95BC5" w:rsidRDefault="00D9115E" w:rsidP="00D9115E">
      <w:pPr>
        <w:pStyle w:val="B20"/>
        <w:rPr>
          <w:lang w:eastAsia="ja-JP"/>
        </w:rPr>
      </w:pPr>
      <w:r>
        <w:rPr>
          <w:lang w:eastAsia="ja-JP"/>
        </w:rPr>
        <w:t>-</w:t>
      </w:r>
      <w:r>
        <w:rPr>
          <w:lang w:eastAsia="ja-JP"/>
        </w:rPr>
        <w:tab/>
      </w:r>
      <w:r w:rsidR="005176A1" w:rsidRPr="00B95BC5">
        <w:rPr>
          <w:lang w:eastAsia="ja-JP"/>
        </w:rPr>
        <w:t>-</w:t>
      </w:r>
      <w:r w:rsidR="005176A1" w:rsidRPr="00B95BC5">
        <w:rPr>
          <w:lang w:eastAsia="ja-JP"/>
        </w:rPr>
        <w:tab/>
        <w:t>the PSI of the SCF; or</w:t>
      </w:r>
    </w:p>
    <w:p w14:paraId="5F80666A" w14:textId="77777777" w:rsidR="005176A1" w:rsidRPr="00B95BC5" w:rsidRDefault="00D9115E" w:rsidP="00D9115E">
      <w:pPr>
        <w:pStyle w:val="B20"/>
        <w:rPr>
          <w:lang w:eastAsia="ja-JP"/>
        </w:rPr>
      </w:pPr>
      <w:r>
        <w:rPr>
          <w:lang w:eastAsia="ja-JP"/>
        </w:rPr>
        <w:t>-</w:t>
      </w:r>
      <w:r>
        <w:rPr>
          <w:lang w:eastAsia="ja-JP"/>
        </w:rPr>
        <w:tab/>
      </w:r>
      <w:r w:rsidR="005176A1" w:rsidRPr="00B95BC5">
        <w:rPr>
          <w:lang w:eastAsia="ja-JP"/>
        </w:rPr>
        <w:t>-</w:t>
      </w:r>
      <w:r w:rsidR="005176A1" w:rsidRPr="00B95BC5">
        <w:rPr>
          <w:lang w:eastAsia="ja-JP"/>
        </w:rPr>
        <w:tab/>
        <w:t>the public user identity of the end user (when the UE does not know the PSI of the SCF).</w:t>
      </w:r>
    </w:p>
    <w:p w14:paraId="5BE5D6DC" w14:textId="77777777" w:rsidR="005176A1" w:rsidRPr="000C738B" w:rsidRDefault="00D9115E" w:rsidP="00D9115E">
      <w:pPr>
        <w:pStyle w:val="B1"/>
        <w:rPr>
          <w:lang w:eastAsia="ja-JP"/>
        </w:rPr>
      </w:pPr>
      <w:r>
        <w:rPr>
          <w:lang w:eastAsia="ja-JP"/>
        </w:rPr>
        <w:t>-</w:t>
      </w:r>
      <w:r>
        <w:rPr>
          <w:lang w:eastAsia="ja-JP"/>
        </w:rPr>
        <w:tab/>
      </w:r>
      <w:r w:rsidR="005176A1" w:rsidRPr="000C738B">
        <w:rPr>
          <w:lang w:eastAsia="ja-JP"/>
        </w:rPr>
        <w:t>The From and To header shall be set to the public user identity of the user.</w:t>
      </w:r>
    </w:p>
    <w:p w14:paraId="1B709469" w14:textId="77777777" w:rsidR="005176A1" w:rsidRDefault="00D9115E" w:rsidP="00D9115E">
      <w:pPr>
        <w:pStyle w:val="B1"/>
        <w:rPr>
          <w:lang w:eastAsia="ja-JP"/>
        </w:rPr>
      </w:pPr>
      <w:r>
        <w:rPr>
          <w:lang w:eastAsia="ja-JP"/>
        </w:rPr>
        <w:t>-</w:t>
      </w:r>
      <w:r>
        <w:rPr>
          <w:lang w:eastAsia="ja-JP"/>
        </w:rPr>
        <w:tab/>
      </w:r>
      <w:r w:rsidR="005176A1" w:rsidRPr="000C738B">
        <w:rPr>
          <w:lang w:eastAsia="ja-JP"/>
        </w:rPr>
        <w:t>The Event header shall be set to the "MPD-Update" event package.</w:t>
      </w:r>
    </w:p>
    <w:p w14:paraId="48FA357E" w14:textId="77777777" w:rsidR="005176A1" w:rsidRDefault="00D9115E" w:rsidP="00D9115E">
      <w:pPr>
        <w:pStyle w:val="B1"/>
        <w:rPr>
          <w:lang w:eastAsia="ja-JP"/>
        </w:rPr>
      </w:pPr>
      <w:r>
        <w:rPr>
          <w:lang w:eastAsia="ja-JP"/>
        </w:rPr>
        <w:t>-</w:t>
      </w:r>
      <w:r>
        <w:rPr>
          <w:lang w:eastAsia="ja-JP"/>
        </w:rPr>
        <w:tab/>
      </w:r>
      <w:r w:rsidR="005176A1">
        <w:rPr>
          <w:lang w:eastAsia="ja-JP"/>
        </w:rPr>
        <w:t>The message body shall include the MPD URL.</w:t>
      </w:r>
    </w:p>
    <w:p w14:paraId="41E30933" w14:textId="77777777" w:rsidR="005176A1" w:rsidRPr="00013F42" w:rsidRDefault="005176A1" w:rsidP="005176A1">
      <w:r>
        <w:t>A</w:t>
      </w:r>
      <w:r w:rsidRPr="00013F42">
        <w:t xml:space="preserve"> UE that doesn't subscribe for MPD updates may still get new MPD by regular MPD update procedures as specified in </w:t>
      </w:r>
      <w:r>
        <w:t xml:space="preserve">TS </w:t>
      </w:r>
      <w:r w:rsidRPr="00013F42">
        <w:t>26.247.</w:t>
      </w:r>
    </w:p>
    <w:p w14:paraId="3DE4CEFB" w14:textId="77777777" w:rsidR="005176A1" w:rsidRPr="008C04B2" w:rsidRDefault="005176A1" w:rsidP="005176A1">
      <w:pPr>
        <w:rPr>
          <w:rFonts w:ascii="Arial" w:hAnsi="Arial" w:cs="Arial"/>
          <w:sz w:val="24"/>
          <w:szCs w:val="24"/>
          <w:lang w:eastAsia="zh-CN"/>
        </w:rPr>
      </w:pPr>
      <w:r>
        <w:rPr>
          <w:rFonts w:ascii="Arial" w:hAnsi="Arial" w:cs="Arial"/>
          <w:sz w:val="24"/>
          <w:szCs w:val="24"/>
          <w:lang w:eastAsia="zh-CN"/>
        </w:rPr>
        <w:t>19</w:t>
      </w:r>
      <w:r w:rsidRPr="008C04B2">
        <w:rPr>
          <w:rFonts w:ascii="Arial" w:hAnsi="Arial" w:cs="Arial"/>
          <w:sz w:val="24"/>
          <w:szCs w:val="24"/>
          <w:lang w:eastAsia="zh-CN"/>
        </w:rPr>
        <w:t>.2.2.2</w:t>
      </w:r>
      <w:r w:rsidR="001C2626">
        <w:rPr>
          <w:rFonts w:ascii="Arial" w:hAnsi="Arial" w:cs="Arial"/>
          <w:sz w:val="24"/>
          <w:szCs w:val="24"/>
          <w:lang w:eastAsia="zh-CN"/>
        </w:rPr>
        <w:tab/>
      </w:r>
      <w:r w:rsidRPr="008C04B2">
        <w:rPr>
          <w:rFonts w:ascii="Arial" w:hAnsi="Arial" w:cs="Arial"/>
          <w:sz w:val="24"/>
          <w:szCs w:val="24"/>
          <w:lang w:eastAsia="zh-CN"/>
        </w:rPr>
        <w:t>Receiving Notifications</w:t>
      </w:r>
    </w:p>
    <w:p w14:paraId="0DE54AC7" w14:textId="77777777" w:rsidR="005176A1" w:rsidRPr="0010494F" w:rsidRDefault="005176A1" w:rsidP="005176A1">
      <w:pPr>
        <w:pStyle w:val="B1"/>
        <w:ind w:left="0" w:firstLine="0"/>
      </w:pPr>
      <w:r w:rsidRPr="00047BA9">
        <w:rPr>
          <w:color w:val="000000"/>
          <w:lang w:eastAsia="ja-JP"/>
        </w:rPr>
        <w:t>Upon receipt of a NOTIFY request on the dialog which was generated during subscription, the</w:t>
      </w:r>
      <w:r w:rsidRPr="00047BA9" w:rsidDel="00A363CF">
        <w:rPr>
          <w:color w:val="000000"/>
          <w:lang w:eastAsia="ja-JP"/>
        </w:rPr>
        <w:t xml:space="preserve"> </w:t>
      </w:r>
      <w:r w:rsidRPr="00047BA9">
        <w:rPr>
          <w:color w:val="000000"/>
          <w:lang w:eastAsia="ja-JP"/>
        </w:rPr>
        <w:t>appli</w:t>
      </w:r>
      <w:r>
        <w:rPr>
          <w:color w:val="000000"/>
          <w:lang w:eastAsia="ja-JP"/>
        </w:rPr>
        <w:t>cation within the UE shall extract</w:t>
      </w:r>
      <w:r w:rsidRPr="00047BA9">
        <w:rPr>
          <w:color w:val="000000"/>
          <w:lang w:eastAsia="ja-JP"/>
        </w:rPr>
        <w:t xml:space="preserve"> the </w:t>
      </w:r>
      <w:r>
        <w:rPr>
          <w:color w:val="000000"/>
          <w:lang w:eastAsia="ja-JP"/>
        </w:rPr>
        <w:t>MPD</w:t>
      </w:r>
      <w:r w:rsidRPr="00047BA9">
        <w:rPr>
          <w:color w:val="000000"/>
          <w:lang w:eastAsia="ja-JP"/>
        </w:rPr>
        <w:t xml:space="preserve"> contained in the message body. </w:t>
      </w:r>
    </w:p>
    <w:p w14:paraId="307274BC" w14:textId="77777777" w:rsidR="005176A1" w:rsidRDefault="005176A1" w:rsidP="005176A1">
      <w:pPr>
        <w:rPr>
          <w:color w:val="000000"/>
          <w:lang w:eastAsia="ja-JP"/>
        </w:rPr>
      </w:pPr>
      <w:r>
        <w:rPr>
          <w:color w:val="000000"/>
          <w:lang w:eastAsia="ja-JP"/>
        </w:rPr>
        <w:t xml:space="preserve">In case the UE does not understand the NOTIFY request or detects errors in the MPD, the UE shall return a 400 Bad Request to the NOTIFY request. In addition, the UE should behave in the same way </w:t>
      </w:r>
      <w:r>
        <w:rPr>
          <w:rFonts w:eastAsia="MS Mincho"/>
          <w:lang w:val="en-US" w:eastAsia="ja-JP"/>
        </w:rPr>
        <w:t>as if</w:t>
      </w:r>
      <w:r w:rsidRPr="00BC7E9B">
        <w:rPr>
          <w:rFonts w:eastAsia="MS Mincho"/>
          <w:lang w:val="en-US" w:eastAsia="ja-JP"/>
        </w:rPr>
        <w:t xml:space="preserve"> erroneous MPD is received directly from the HTTP server.</w:t>
      </w:r>
    </w:p>
    <w:p w14:paraId="31F50BDE" w14:textId="77777777" w:rsidR="005176A1" w:rsidRPr="00047BA9" w:rsidRDefault="005176A1" w:rsidP="005176A1">
      <w:pPr>
        <w:rPr>
          <w:color w:val="000000"/>
          <w:lang w:eastAsia="ja-JP"/>
        </w:rPr>
      </w:pPr>
      <w:r>
        <w:rPr>
          <w:color w:val="000000"/>
          <w:lang w:eastAsia="ja-JP"/>
        </w:rPr>
        <w:t>Otherwise, t</w:t>
      </w:r>
      <w:r w:rsidRPr="00047BA9">
        <w:rPr>
          <w:color w:val="000000"/>
          <w:lang w:eastAsia="ja-JP"/>
        </w:rPr>
        <w:t>he UE shall return a 200 OK response to the NOTIFY request.</w:t>
      </w:r>
      <w:r>
        <w:rPr>
          <w:color w:val="000000"/>
          <w:lang w:eastAsia="ja-JP"/>
        </w:rPr>
        <w:t xml:space="preserve"> </w:t>
      </w:r>
    </w:p>
    <w:p w14:paraId="20D506A3" w14:textId="77777777" w:rsidR="005176A1" w:rsidRDefault="005176A1" w:rsidP="005176A1">
      <w:pPr>
        <w:pStyle w:val="Heading3"/>
        <w:rPr>
          <w:lang w:eastAsia="zh-CN"/>
        </w:rPr>
      </w:pPr>
      <w:bookmarkStart w:id="340" w:name="_Toc517287272"/>
      <w:r>
        <w:rPr>
          <w:lang w:eastAsia="zh-CN"/>
        </w:rPr>
        <w:t>19.2.3</w:t>
      </w:r>
      <w:r>
        <w:rPr>
          <w:lang w:eastAsia="zh-CN"/>
        </w:rPr>
        <w:tab/>
        <w:t>Procedures at the IM CN subsystem</w:t>
      </w:r>
      <w:bookmarkEnd w:id="340"/>
    </w:p>
    <w:p w14:paraId="276C5D87" w14:textId="77777777" w:rsidR="005176A1" w:rsidRDefault="005176A1" w:rsidP="005176A1">
      <w:r>
        <w:t>The IM CN subsystem shall forward the SIP SUBSCRIBE to the SCF.</w:t>
      </w:r>
    </w:p>
    <w:p w14:paraId="034CD45F" w14:textId="77777777" w:rsidR="005176A1" w:rsidRDefault="005176A1" w:rsidP="005176A1">
      <w:r>
        <w:t>Upon reception of the SIP 200 OK from the SCF, the IM CN subsystem forwards the SIP 200 OK to the UE.</w:t>
      </w:r>
    </w:p>
    <w:p w14:paraId="357BE933" w14:textId="77777777" w:rsidR="005176A1" w:rsidRDefault="005176A1" w:rsidP="005176A1">
      <w:r>
        <w:t>The IM CN subsystem shall forward the SIP NOTIFY to the UE.</w:t>
      </w:r>
    </w:p>
    <w:p w14:paraId="6DAE1534" w14:textId="77777777" w:rsidR="005176A1" w:rsidRDefault="005176A1" w:rsidP="005176A1">
      <w:r>
        <w:t>Upon reception of the SIP 200 OK from the UE, the IM CN subsystem forwards the SIP 200 OK to the SCF.</w:t>
      </w:r>
    </w:p>
    <w:p w14:paraId="4A706E44" w14:textId="77777777" w:rsidR="005176A1" w:rsidRPr="00CA3EAB" w:rsidRDefault="005176A1" w:rsidP="005176A1">
      <w:r>
        <w:t>The IM CN Subsystem handles the SIP dialog as defined in 3GPP TS 23.228 [6].</w:t>
      </w:r>
    </w:p>
    <w:p w14:paraId="564302A4" w14:textId="77777777" w:rsidR="005176A1" w:rsidRDefault="005176A1" w:rsidP="005176A1">
      <w:pPr>
        <w:pStyle w:val="Heading3"/>
        <w:rPr>
          <w:lang w:eastAsia="zh-CN"/>
        </w:rPr>
      </w:pPr>
      <w:bookmarkStart w:id="341" w:name="_Toc517287273"/>
      <w:r>
        <w:rPr>
          <w:lang w:eastAsia="zh-CN"/>
        </w:rPr>
        <w:t>19.2.4</w:t>
      </w:r>
      <w:r>
        <w:rPr>
          <w:lang w:eastAsia="zh-CN"/>
        </w:rPr>
        <w:tab/>
        <w:t>Procedures at the SCF</w:t>
      </w:r>
      <w:bookmarkEnd w:id="341"/>
    </w:p>
    <w:p w14:paraId="63C9228C" w14:textId="77777777" w:rsidR="005176A1" w:rsidRDefault="005176A1" w:rsidP="005176A1">
      <w:r>
        <w:t xml:space="preserve">Upon reception of the SIP SUBSCRIBE from the UE, the SCF </w:t>
      </w:r>
      <w:r>
        <w:rPr>
          <w:lang w:eastAsia="zh-CN"/>
        </w:rPr>
        <w:t>identifies that the request is for HTTP streaming</w:t>
      </w:r>
      <w:r w:rsidRPr="00B912D8">
        <w:rPr>
          <w:lang w:eastAsia="zh-CN"/>
        </w:rPr>
        <w:t>,</w:t>
      </w:r>
      <w:r w:rsidRPr="00B912D8">
        <w:t xml:space="preserve"> </w:t>
      </w:r>
      <w:r w:rsidRPr="003E248E">
        <w:rPr>
          <w:lang w:eastAsia="zh-CN"/>
        </w:rPr>
        <w:t>select</w:t>
      </w:r>
      <w:r w:rsidRPr="003E248E">
        <w:rPr>
          <w:rFonts w:hint="eastAsia"/>
          <w:lang w:eastAsia="zh-CN"/>
        </w:rPr>
        <w:t>s</w:t>
      </w:r>
      <w:r w:rsidRPr="003E248E">
        <w:rPr>
          <w:lang w:eastAsia="zh-CN"/>
        </w:rPr>
        <w:t xml:space="preserve"> and</w:t>
      </w:r>
      <w:r w:rsidRPr="003E248E">
        <w:rPr>
          <w:rFonts w:hint="eastAsia"/>
          <w:lang w:eastAsia="zh-CN"/>
        </w:rPr>
        <w:t xml:space="preserve"> forwards </w:t>
      </w:r>
      <w:r w:rsidRPr="003E248E">
        <w:rPr>
          <w:lang w:eastAsia="zh-CN"/>
        </w:rPr>
        <w:t xml:space="preserve">the SIP request to the </w:t>
      </w:r>
      <w:r>
        <w:rPr>
          <w:lang w:eastAsia="zh-CN"/>
        </w:rPr>
        <w:t>HTTP/SIP adapter</w:t>
      </w:r>
      <w:r w:rsidRPr="003E248E">
        <w:rPr>
          <w:lang w:eastAsia="zh-CN"/>
        </w:rPr>
        <w:t xml:space="preserve"> wh</w:t>
      </w:r>
      <w:r>
        <w:rPr>
          <w:lang w:eastAsia="zh-CN"/>
        </w:rPr>
        <w:t>ich is in charge of the HTTP streaming</w:t>
      </w:r>
      <w:r w:rsidRPr="003E248E">
        <w:rPr>
          <w:lang w:eastAsia="zh-CN"/>
        </w:rPr>
        <w:t xml:space="preserve"> service by changing the "Request-URI" accordingly</w:t>
      </w:r>
      <w:r>
        <w:rPr>
          <w:lang w:eastAsia="zh-CN"/>
        </w:rPr>
        <w:t>.</w:t>
      </w:r>
    </w:p>
    <w:p w14:paraId="363F2DF3" w14:textId="77777777" w:rsidR="005176A1" w:rsidRPr="000B3857" w:rsidRDefault="005176A1" w:rsidP="005176A1">
      <w:r w:rsidRPr="00D65767">
        <w:t>When receiving a 301 or 302 response from the HTTP/SIP adapter, the SCF shall not forward this message to the UE</w:t>
      </w:r>
      <w:r>
        <w:t>.</w:t>
      </w:r>
    </w:p>
    <w:p w14:paraId="30D29BFE" w14:textId="77777777" w:rsidR="00A54B82" w:rsidRDefault="00A54B82" w:rsidP="00A54B82">
      <w:pPr>
        <w:pStyle w:val="Heading3"/>
        <w:rPr>
          <w:lang w:eastAsia="zh-CN"/>
        </w:rPr>
      </w:pPr>
      <w:bookmarkStart w:id="342" w:name="_Toc517287274"/>
      <w:r>
        <w:rPr>
          <w:lang w:eastAsia="zh-CN"/>
        </w:rPr>
        <w:lastRenderedPageBreak/>
        <w:t>19.2.5</w:t>
      </w:r>
      <w:r>
        <w:rPr>
          <w:lang w:eastAsia="zh-CN"/>
        </w:rPr>
        <w:tab/>
        <w:t>Procedures at the HTTP/SIP adapter</w:t>
      </w:r>
      <w:bookmarkEnd w:id="342"/>
    </w:p>
    <w:p w14:paraId="1AB73B83" w14:textId="77777777" w:rsidR="00A54B82" w:rsidRPr="00047BA9" w:rsidRDefault="00A54B82" w:rsidP="00A54B82">
      <w:pPr>
        <w:rPr>
          <w:color w:val="000000"/>
          <w:lang w:eastAsia="ja-JP"/>
        </w:rPr>
      </w:pPr>
      <w:r>
        <w:rPr>
          <w:color w:val="000000"/>
          <w:lang w:eastAsia="ja-JP"/>
        </w:rPr>
        <w:t>When the HTTP/SIP adapter</w:t>
      </w:r>
      <w:r w:rsidRPr="00047BA9">
        <w:rPr>
          <w:color w:val="000000"/>
          <w:lang w:eastAsia="ja-JP"/>
        </w:rPr>
        <w:t xml:space="preserve"> receives a SUBSCRIBE request, </w:t>
      </w:r>
      <w:r>
        <w:rPr>
          <w:color w:val="000000"/>
          <w:lang w:eastAsia="ja-JP"/>
        </w:rPr>
        <w:t>it</w:t>
      </w:r>
      <w:r w:rsidRPr="00047BA9">
        <w:rPr>
          <w:color w:val="000000"/>
          <w:lang w:eastAsia="ja-JP"/>
        </w:rPr>
        <w:t xml:space="preserve"> shall examine the parameters specified in the SIP SUBSCRIBE body and </w:t>
      </w:r>
      <w:r>
        <w:rPr>
          <w:color w:val="000000"/>
          <w:lang w:eastAsia="ja-JP"/>
        </w:rPr>
        <w:t>extract the MPD URL</w:t>
      </w:r>
      <w:r w:rsidRPr="00047BA9">
        <w:rPr>
          <w:color w:val="000000"/>
          <w:lang w:eastAsia="ja-JP"/>
        </w:rPr>
        <w:t>.</w:t>
      </w:r>
    </w:p>
    <w:p w14:paraId="0272DB13" w14:textId="77777777" w:rsidR="00A54B82" w:rsidRDefault="00A54B82" w:rsidP="00A54B82">
      <w:pPr>
        <w:rPr>
          <w:color w:val="000000"/>
          <w:lang w:eastAsia="ja-JP"/>
        </w:rPr>
      </w:pPr>
      <w:r>
        <w:rPr>
          <w:color w:val="000000"/>
          <w:lang w:eastAsia="ja-JP"/>
        </w:rPr>
        <w:t>T</w:t>
      </w:r>
      <w:r w:rsidRPr="00047BA9">
        <w:rPr>
          <w:color w:val="000000"/>
          <w:lang w:eastAsia="ja-JP"/>
        </w:rPr>
        <w:t xml:space="preserve">he </w:t>
      </w:r>
      <w:r>
        <w:rPr>
          <w:color w:val="000000"/>
          <w:lang w:eastAsia="ja-JP"/>
        </w:rPr>
        <w:t>HTTP/SIP adapter</w:t>
      </w:r>
      <w:r w:rsidRPr="00047BA9">
        <w:rPr>
          <w:color w:val="000000"/>
          <w:lang w:eastAsia="ja-JP"/>
        </w:rPr>
        <w:t xml:space="preserve"> shall generate a SIP 200 OK in response to the SUBSCRIBE request. </w:t>
      </w:r>
    </w:p>
    <w:p w14:paraId="0B4B0A26" w14:textId="77777777" w:rsidR="00A54B82" w:rsidRDefault="00A54B82" w:rsidP="00A54B82">
      <w:pPr>
        <w:rPr>
          <w:color w:val="000000"/>
          <w:lang w:eastAsia="ja-JP"/>
        </w:rPr>
      </w:pPr>
      <w:r>
        <w:rPr>
          <w:color w:val="000000"/>
          <w:lang w:eastAsia="ja-JP"/>
        </w:rPr>
        <w:t xml:space="preserve">The HTTP/SIP adapter shall be able to detect an updated MPD at the HTTP server and to download it. The exact procedure for MPD update detection is out of scope of this specification. </w:t>
      </w:r>
    </w:p>
    <w:p w14:paraId="58D107A8" w14:textId="77777777" w:rsidR="00A54B82" w:rsidRDefault="00A54B82" w:rsidP="00A54B82">
      <w:pPr>
        <w:pStyle w:val="NO"/>
        <w:rPr>
          <w:lang w:eastAsia="ja-JP"/>
        </w:rPr>
      </w:pPr>
      <w:r>
        <w:rPr>
          <w:lang w:eastAsia="ja-JP"/>
        </w:rPr>
        <w:t xml:space="preserve">NOTE1: </w:t>
      </w:r>
      <w:r w:rsidRPr="001612DB">
        <w:rPr>
          <w:lang w:eastAsia="ja-JP"/>
        </w:rPr>
        <w:t>MPD update detection may be done</w:t>
      </w:r>
      <w:r>
        <w:rPr>
          <w:lang w:eastAsia="ja-JP"/>
        </w:rPr>
        <w:t xml:space="preserve"> by the following procedures</w:t>
      </w:r>
      <w:r w:rsidRPr="001612DB">
        <w:rPr>
          <w:lang w:eastAsia="ja-JP"/>
        </w:rPr>
        <w:t>: the HTTP/SIP adapter may send a HTTP GET message to the HTTP server requesting the MPD. Upon reception of the HTTP 200 OK the HTTP/SIP adapter may store the received MPD. The newly received MPD is compared with previously received and stored MPD. In case of a difference between these two MPD files, an MPD update is detected.</w:t>
      </w:r>
      <w:r>
        <w:rPr>
          <w:lang w:eastAsia="ja-JP"/>
        </w:rPr>
        <w:t xml:space="preserve"> </w:t>
      </w:r>
      <w:r>
        <w:t>T</w:t>
      </w:r>
      <w:r w:rsidRPr="00FC00AF">
        <w:rPr>
          <w:rFonts w:hint="eastAsia"/>
          <w:lang w:eastAsia="zh-CN"/>
        </w:rPr>
        <w:t xml:space="preserve">he </w:t>
      </w:r>
      <w:r w:rsidRPr="00FC00AF">
        <w:rPr>
          <w:lang w:eastAsia="zh-CN"/>
        </w:rPr>
        <w:t xml:space="preserve">HTTP </w:t>
      </w:r>
      <w:r w:rsidR="001C2626">
        <w:rPr>
          <w:lang w:eastAsia="zh-CN"/>
        </w:rPr>
        <w:t>"</w:t>
      </w:r>
      <w:r w:rsidRPr="00FC00AF">
        <w:rPr>
          <w:rFonts w:hint="eastAsia"/>
          <w:lang w:eastAsia="zh-CN"/>
        </w:rPr>
        <w:t>Connection</w:t>
      </w:r>
      <w:r w:rsidR="001C2626">
        <w:rPr>
          <w:lang w:eastAsia="zh-CN"/>
        </w:rPr>
        <w:t>"</w:t>
      </w:r>
      <w:r w:rsidRPr="00FC00AF">
        <w:rPr>
          <w:rFonts w:hint="eastAsia"/>
          <w:lang w:eastAsia="zh-CN"/>
        </w:rPr>
        <w:t xml:space="preserve"> header shall be set to </w:t>
      </w:r>
      <w:r w:rsidR="001C2626">
        <w:rPr>
          <w:lang w:eastAsia="zh-CN"/>
        </w:rPr>
        <w:t>"</w:t>
      </w:r>
      <w:r w:rsidRPr="00FC00AF">
        <w:rPr>
          <w:rFonts w:hint="eastAsia"/>
          <w:lang w:eastAsia="zh-CN"/>
        </w:rPr>
        <w:t>Keep-Alive</w:t>
      </w:r>
      <w:r w:rsidR="001C2626">
        <w:rPr>
          <w:lang w:eastAsia="zh-CN"/>
        </w:rPr>
        <w:t>"</w:t>
      </w:r>
      <w:r w:rsidRPr="00FC00AF">
        <w:rPr>
          <w:rFonts w:hint="eastAsia"/>
          <w:lang w:eastAsia="zh-CN"/>
        </w:rPr>
        <w:t xml:space="preserve"> to indicate it is a persistent</w:t>
      </w:r>
      <w:r w:rsidRPr="00FC00AF">
        <w:rPr>
          <w:lang w:eastAsia="zh-CN"/>
        </w:rPr>
        <w:t xml:space="preserve"> TCP</w:t>
      </w:r>
      <w:r w:rsidRPr="00FC00AF">
        <w:rPr>
          <w:rFonts w:hint="eastAsia"/>
          <w:lang w:eastAsia="zh-CN"/>
        </w:rPr>
        <w:t xml:space="preserve"> connection</w:t>
      </w:r>
      <w:r>
        <w:t>.</w:t>
      </w:r>
    </w:p>
    <w:p w14:paraId="661F9D2C" w14:textId="77777777" w:rsidR="00A54B82" w:rsidRPr="001612DB" w:rsidRDefault="00A54B82" w:rsidP="00A54B82">
      <w:pPr>
        <w:pStyle w:val="NO"/>
        <w:rPr>
          <w:lang w:eastAsia="ja-JP"/>
        </w:rPr>
      </w:pPr>
      <w:r>
        <w:rPr>
          <w:lang w:eastAsia="ja-JP"/>
        </w:rPr>
        <w:t>NOTE2: In order to avoid the complete download of the MPD at each request HTTP, conditional GET including an If-Modified-Since header field may be used.</w:t>
      </w:r>
    </w:p>
    <w:p w14:paraId="65DD9A24" w14:textId="77777777" w:rsidR="00A54B82" w:rsidRPr="00047BA9" w:rsidDel="00197CC3" w:rsidRDefault="00A54B82" w:rsidP="00A54B82">
      <w:pPr>
        <w:rPr>
          <w:color w:val="000000"/>
          <w:lang w:eastAsia="ja-JP"/>
        </w:rPr>
      </w:pPr>
      <w:r>
        <w:rPr>
          <w:color w:val="000000"/>
          <w:lang w:eastAsia="ja-JP"/>
        </w:rPr>
        <w:t xml:space="preserve">In case of a detected MPD update a SIP NOTIFY message is sent to the SCF. </w:t>
      </w:r>
      <w:r w:rsidRPr="00047BA9" w:rsidDel="00197CC3">
        <w:rPr>
          <w:color w:val="000000"/>
          <w:lang w:eastAsia="ja-JP"/>
        </w:rPr>
        <w:t>The contents of the NOTIFY request shall be as follows:</w:t>
      </w:r>
    </w:p>
    <w:p w14:paraId="016F4C45" w14:textId="77777777" w:rsidR="00A54B82" w:rsidRPr="00047BA9" w:rsidDel="00197CC3" w:rsidRDefault="00D9115E" w:rsidP="00D9115E">
      <w:pPr>
        <w:pStyle w:val="B1"/>
        <w:rPr>
          <w:lang w:eastAsia="ja-JP"/>
        </w:rPr>
      </w:pPr>
      <w:r>
        <w:rPr>
          <w:lang w:eastAsia="ja-JP"/>
        </w:rPr>
        <w:t>-</w:t>
      </w:r>
      <w:r>
        <w:rPr>
          <w:lang w:eastAsia="ja-JP"/>
        </w:rPr>
        <w:tab/>
      </w:r>
      <w:r w:rsidR="00A54B82" w:rsidRPr="00047BA9" w:rsidDel="00197CC3">
        <w:rPr>
          <w:lang w:eastAsia="ja-JP"/>
        </w:rPr>
        <w:t>The Event header</w:t>
      </w:r>
      <w:r w:rsidR="00A54B82">
        <w:rPr>
          <w:lang w:eastAsia="ja-JP"/>
        </w:rPr>
        <w:t xml:space="preserve"> shall be set to the "MPD-Update</w:t>
      </w:r>
      <w:r w:rsidR="00A54B82" w:rsidRPr="00047BA9" w:rsidDel="00197CC3">
        <w:rPr>
          <w:lang w:eastAsia="ja-JP"/>
        </w:rPr>
        <w:t>" event package.</w:t>
      </w:r>
    </w:p>
    <w:p w14:paraId="25CDA9D7" w14:textId="77777777" w:rsidR="00A54B82" w:rsidRDefault="00D9115E" w:rsidP="00D9115E">
      <w:pPr>
        <w:pStyle w:val="B1"/>
      </w:pPr>
      <w:r>
        <w:rPr>
          <w:lang w:eastAsia="ja-JP"/>
        </w:rPr>
        <w:t>-</w:t>
      </w:r>
      <w:r>
        <w:rPr>
          <w:lang w:eastAsia="ja-JP"/>
        </w:rPr>
        <w:tab/>
      </w:r>
      <w:r w:rsidR="00A54B82" w:rsidRPr="00047BA9" w:rsidDel="00197CC3">
        <w:rPr>
          <w:lang w:eastAsia="ja-JP"/>
        </w:rPr>
        <w:t xml:space="preserve">The content type shall be set to </w:t>
      </w:r>
      <w:r w:rsidR="001C2626">
        <w:t>"</w:t>
      </w:r>
      <w:r w:rsidR="00A54B82" w:rsidRPr="00446A98">
        <w:t>video/vnd.3gpp.</w:t>
      </w:r>
      <w:r w:rsidR="00A54B82">
        <w:t>mpd</w:t>
      </w:r>
      <w:r w:rsidR="001C2626">
        <w:t>"</w:t>
      </w:r>
      <w:r w:rsidR="00A54B82">
        <w:t>.</w:t>
      </w:r>
    </w:p>
    <w:p w14:paraId="5DF96E7A" w14:textId="77777777" w:rsidR="00A54B82" w:rsidRDefault="00D9115E" w:rsidP="00D9115E">
      <w:pPr>
        <w:pStyle w:val="B1"/>
      </w:pPr>
      <w:r>
        <w:rPr>
          <w:lang w:eastAsia="ja-JP"/>
        </w:rPr>
        <w:t>-</w:t>
      </w:r>
      <w:r>
        <w:rPr>
          <w:lang w:eastAsia="ja-JP"/>
        </w:rPr>
        <w:tab/>
      </w:r>
      <w:r w:rsidR="00A54B82" w:rsidRPr="00047BA9">
        <w:rPr>
          <w:lang w:eastAsia="ja-JP"/>
        </w:rPr>
        <w:t xml:space="preserve">The message body shall contain </w:t>
      </w:r>
      <w:r w:rsidR="00A54B82">
        <w:rPr>
          <w:lang w:eastAsia="ja-JP"/>
        </w:rPr>
        <w:t>the updated MPD.</w:t>
      </w:r>
    </w:p>
    <w:p w14:paraId="45102DB4" w14:textId="77777777" w:rsidR="00A54B82" w:rsidRPr="000B3857" w:rsidRDefault="00A54B82" w:rsidP="00A54B82">
      <w:pPr>
        <w:pStyle w:val="ListBullet"/>
        <w:numPr>
          <w:ilvl w:val="0"/>
          <w:numId w:val="0"/>
        </w:numPr>
      </w:pPr>
      <w:r>
        <w:rPr>
          <w:lang w:eastAsia="ja-JP"/>
        </w:rPr>
        <w:t xml:space="preserve">In case of receiving a 400 Bad Request status code after sending the </w:t>
      </w:r>
      <w:r>
        <w:rPr>
          <w:color w:val="000000"/>
          <w:lang w:eastAsia="ja-JP"/>
        </w:rPr>
        <w:t xml:space="preserve">SIP NOTIFY message, the HTTP/SIP adapter shall repeat the MPD update detection procedure. </w:t>
      </w:r>
    </w:p>
    <w:p w14:paraId="18B6196D" w14:textId="77777777" w:rsidR="00A54B82" w:rsidRDefault="00A54B82" w:rsidP="00A54B82">
      <w:pPr>
        <w:pStyle w:val="Heading3"/>
        <w:rPr>
          <w:lang w:eastAsia="zh-CN"/>
        </w:rPr>
      </w:pPr>
      <w:bookmarkStart w:id="343" w:name="_Toc517287275"/>
      <w:r>
        <w:rPr>
          <w:lang w:eastAsia="zh-CN"/>
        </w:rPr>
        <w:t>19.2.6</w:t>
      </w:r>
      <w:r>
        <w:rPr>
          <w:lang w:eastAsia="zh-CN"/>
        </w:rPr>
        <w:tab/>
        <w:t>Procedures at the HTTP server</w:t>
      </w:r>
      <w:bookmarkEnd w:id="343"/>
    </w:p>
    <w:p w14:paraId="1CFA2592" w14:textId="77777777" w:rsidR="00A54B82" w:rsidRDefault="00A54B82" w:rsidP="00A54B82">
      <w:pPr>
        <w:rPr>
          <w:color w:val="000000"/>
          <w:lang w:eastAsia="ja-JP"/>
        </w:rPr>
      </w:pPr>
      <w:r>
        <w:t xml:space="preserve">Procedures for MPD </w:t>
      </w:r>
      <w:r>
        <w:rPr>
          <w:color w:val="000000"/>
          <w:lang w:eastAsia="ja-JP"/>
        </w:rPr>
        <w:t xml:space="preserve">update detection at the server depend on the selected method. The exact procedure for MPD update detection is out of scope of this specification. </w:t>
      </w:r>
    </w:p>
    <w:p w14:paraId="438003A4" w14:textId="77777777" w:rsidR="00A54B82" w:rsidRDefault="00A54B82" w:rsidP="00A54B82">
      <w:pPr>
        <w:pStyle w:val="NO"/>
      </w:pPr>
      <w:r>
        <w:t>NOTE:</w:t>
      </w:r>
      <w:r w:rsidR="001C2626">
        <w:tab/>
      </w:r>
      <w:r>
        <w:t xml:space="preserve">In case of HTTP polling from the </w:t>
      </w:r>
      <w:r w:rsidRPr="001612DB">
        <w:rPr>
          <w:color w:val="000000"/>
          <w:lang w:eastAsia="ja-JP"/>
        </w:rPr>
        <w:t>HTTP/SIP adapter</w:t>
      </w:r>
      <w:r>
        <w:rPr>
          <w:color w:val="000000"/>
          <w:lang w:eastAsia="ja-JP"/>
        </w:rPr>
        <w:t xml:space="preserve"> and u</w:t>
      </w:r>
      <w:r>
        <w:t>pon reception of the HTTP GET received from the HTTP/SIP adapter, the HTTP server delivers in the HTTP response the MPD file corresponding to the URL obtained in the received HTTP GET. T</w:t>
      </w:r>
      <w:r w:rsidRPr="00FC00AF">
        <w:rPr>
          <w:rFonts w:hint="eastAsia"/>
          <w:lang w:eastAsia="zh-CN"/>
        </w:rPr>
        <w:t xml:space="preserve">he </w:t>
      </w:r>
      <w:r w:rsidRPr="00FC00AF">
        <w:rPr>
          <w:lang w:eastAsia="zh-CN"/>
        </w:rPr>
        <w:t xml:space="preserve">HTTP </w:t>
      </w:r>
      <w:r w:rsidR="001C2626">
        <w:rPr>
          <w:lang w:eastAsia="zh-CN"/>
        </w:rPr>
        <w:t>"</w:t>
      </w:r>
      <w:r w:rsidRPr="00FC00AF">
        <w:rPr>
          <w:rFonts w:hint="eastAsia"/>
          <w:lang w:eastAsia="zh-CN"/>
        </w:rPr>
        <w:t>Connection</w:t>
      </w:r>
      <w:r w:rsidR="001C2626">
        <w:rPr>
          <w:lang w:eastAsia="zh-CN"/>
        </w:rPr>
        <w:t>"</w:t>
      </w:r>
      <w:r>
        <w:rPr>
          <w:rFonts w:hint="eastAsia"/>
          <w:lang w:eastAsia="zh-CN"/>
        </w:rPr>
        <w:t xml:space="preserve"> header </w:t>
      </w:r>
      <w:r>
        <w:rPr>
          <w:lang w:eastAsia="zh-CN"/>
        </w:rPr>
        <w:t>is</w:t>
      </w:r>
      <w:r w:rsidRPr="00FC00AF">
        <w:rPr>
          <w:rFonts w:hint="eastAsia"/>
          <w:lang w:eastAsia="zh-CN"/>
        </w:rPr>
        <w:t xml:space="preserve"> set to </w:t>
      </w:r>
      <w:r w:rsidR="001C2626">
        <w:rPr>
          <w:lang w:eastAsia="zh-CN"/>
        </w:rPr>
        <w:t>"</w:t>
      </w:r>
      <w:r w:rsidRPr="00FC00AF">
        <w:rPr>
          <w:rFonts w:hint="eastAsia"/>
          <w:lang w:eastAsia="zh-CN"/>
        </w:rPr>
        <w:t>Keep-Alive</w:t>
      </w:r>
      <w:r w:rsidR="001C2626">
        <w:rPr>
          <w:lang w:eastAsia="zh-CN"/>
        </w:rPr>
        <w:t>"</w:t>
      </w:r>
      <w:r w:rsidRPr="00FC00AF">
        <w:rPr>
          <w:rFonts w:hint="eastAsia"/>
          <w:lang w:eastAsia="zh-CN"/>
        </w:rPr>
        <w:t xml:space="preserve"> to indicate it is a persistent</w:t>
      </w:r>
      <w:r w:rsidRPr="00FC00AF">
        <w:rPr>
          <w:lang w:eastAsia="zh-CN"/>
        </w:rPr>
        <w:t xml:space="preserve"> TCP</w:t>
      </w:r>
      <w:r w:rsidRPr="00FC00AF">
        <w:rPr>
          <w:rFonts w:hint="eastAsia"/>
          <w:lang w:eastAsia="zh-CN"/>
        </w:rPr>
        <w:t xml:space="preserve"> connection</w:t>
      </w:r>
      <w:r>
        <w:t>.</w:t>
      </w:r>
    </w:p>
    <w:p w14:paraId="21188DDC" w14:textId="77777777" w:rsidR="00A54B82" w:rsidRDefault="00A54B82" w:rsidP="00A54B82">
      <w:r w:rsidRPr="00ED175B">
        <w:t>Upon reception o</w:t>
      </w:r>
      <w:r>
        <w:t>f the HTTP GET</w:t>
      </w:r>
      <w:r w:rsidRPr="00ED175B">
        <w:t xml:space="preserve"> message received from the </w:t>
      </w:r>
      <w:r>
        <w:t>UE, the HTTP server shall deliver the requested media segments.</w:t>
      </w:r>
    </w:p>
    <w:p w14:paraId="4606FE3F" w14:textId="77777777" w:rsidR="00A54B82" w:rsidRDefault="00A54B82" w:rsidP="00A54B82">
      <w:pPr>
        <w:pStyle w:val="Heading2"/>
      </w:pPr>
      <w:bookmarkStart w:id="344" w:name="_Toc517287276"/>
      <w:r>
        <w:lastRenderedPageBreak/>
        <w:t>19.3</w:t>
      </w:r>
      <w:r w:rsidR="00FF6095">
        <w:tab/>
      </w:r>
      <w:r>
        <w:t>Session termination</w:t>
      </w:r>
      <w:bookmarkEnd w:id="344"/>
    </w:p>
    <w:p w14:paraId="1554A21D" w14:textId="77777777" w:rsidR="00A54B82" w:rsidRPr="007A1DD0" w:rsidRDefault="00A54B82" w:rsidP="00A54B82">
      <w:pPr>
        <w:pStyle w:val="Heading3"/>
      </w:pPr>
      <w:bookmarkStart w:id="345" w:name="_Toc517287277"/>
      <w:r>
        <w:t>19</w:t>
      </w:r>
      <w:r w:rsidRPr="007A1DD0">
        <w:t>.</w:t>
      </w:r>
      <w:r>
        <w:t>3.</w:t>
      </w:r>
      <w:r w:rsidRPr="007A1DD0">
        <w:t>1</w:t>
      </w:r>
      <w:r w:rsidR="00FF6095">
        <w:tab/>
      </w:r>
      <w:r w:rsidRPr="007A1DD0">
        <w:t>General description</w:t>
      </w:r>
      <w:bookmarkEnd w:id="345"/>
    </w:p>
    <w:p w14:paraId="6ADBE33C" w14:textId="77777777" w:rsidR="00A54B82" w:rsidRPr="00EF013B" w:rsidRDefault="00A54B82" w:rsidP="00A54B82">
      <w:pPr>
        <w:pStyle w:val="Heading4"/>
      </w:pPr>
      <w:bookmarkStart w:id="346" w:name="_Toc517287278"/>
      <w:r>
        <w:t>19.3.1.1</w:t>
      </w:r>
      <w:r w:rsidR="00FF6095">
        <w:tab/>
      </w:r>
      <w:r>
        <w:t>UE-initiated session termination</w:t>
      </w:r>
      <w:bookmarkEnd w:id="346"/>
    </w:p>
    <w:p w14:paraId="10A9778D" w14:textId="3A50A7E0" w:rsidR="00A54B82" w:rsidRDefault="00135BF0" w:rsidP="00A54B82">
      <w:pPr>
        <w:pStyle w:val="TH"/>
      </w:pPr>
      <w:r>
        <w:rPr>
          <w:noProof/>
        </w:rPr>
        <w:drawing>
          <wp:inline distT="0" distB="0" distL="0" distR="0" wp14:anchorId="16E0EDED" wp14:editId="12F41EDC">
            <wp:extent cx="6120130" cy="3381375"/>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0130" cy="3381375"/>
                    </a:xfrm>
                    <a:prstGeom prst="rect">
                      <a:avLst/>
                    </a:prstGeom>
                    <a:noFill/>
                    <a:ln>
                      <a:noFill/>
                    </a:ln>
                  </pic:spPr>
                </pic:pic>
              </a:graphicData>
            </a:graphic>
          </wp:inline>
        </w:drawing>
      </w:r>
    </w:p>
    <w:p w14:paraId="505C0E59" w14:textId="77777777" w:rsidR="00A54B82" w:rsidRDefault="00A54B82" w:rsidP="00A54B82">
      <w:pPr>
        <w:pStyle w:val="TF"/>
      </w:pPr>
      <w:r>
        <w:t>Figure 42: UE-initiated session termination</w:t>
      </w:r>
    </w:p>
    <w:p w14:paraId="769F5A06" w14:textId="77777777" w:rsidR="005176A1" w:rsidRDefault="005176A1" w:rsidP="005176A1">
      <w:pPr>
        <w:pStyle w:val="FP"/>
      </w:pPr>
    </w:p>
    <w:p w14:paraId="5A4D9562" w14:textId="77777777" w:rsidR="00A54B82" w:rsidRPr="00B71CFD" w:rsidRDefault="00A54B82" w:rsidP="00A54B82">
      <w:pPr>
        <w:rPr>
          <w:lang w:eastAsia="ja-JP"/>
        </w:rPr>
      </w:pPr>
      <w:r w:rsidRPr="00047BA9">
        <w:rPr>
          <w:lang w:eastAsia="ja-JP"/>
        </w:rPr>
        <w:t>Here the case of UE termination is described. The following steps are carried out:</w:t>
      </w:r>
    </w:p>
    <w:p w14:paraId="6D68BE85" w14:textId="77777777" w:rsidR="00A54B82" w:rsidRPr="00B71CFD" w:rsidRDefault="00D9115E" w:rsidP="00D9115E">
      <w:pPr>
        <w:pStyle w:val="B1"/>
        <w:rPr>
          <w:lang w:eastAsia="ja-JP"/>
        </w:rPr>
      </w:pPr>
      <w:r>
        <w:rPr>
          <w:lang w:eastAsia="ja-JP"/>
        </w:rPr>
        <w:t>1)</w:t>
      </w:r>
      <w:r>
        <w:rPr>
          <w:lang w:eastAsia="ja-JP"/>
        </w:rPr>
        <w:tab/>
      </w:r>
      <w:r w:rsidR="00A54B82" w:rsidRPr="00B71CFD">
        <w:rPr>
          <w:lang w:eastAsia="ja-JP"/>
        </w:rPr>
        <w:t>The UE sends a SIP BYE message.</w:t>
      </w:r>
      <w:r w:rsidR="00A54B82">
        <w:rPr>
          <w:lang w:eastAsia="ja-JP"/>
        </w:rPr>
        <w:t xml:space="preserve"> </w:t>
      </w:r>
    </w:p>
    <w:p w14:paraId="6661E010" w14:textId="77777777" w:rsidR="00A54B82" w:rsidRPr="00B71CFD" w:rsidRDefault="00D9115E" w:rsidP="00D9115E">
      <w:pPr>
        <w:pStyle w:val="B1"/>
        <w:rPr>
          <w:lang w:eastAsia="ja-JP"/>
        </w:rPr>
      </w:pPr>
      <w:r>
        <w:rPr>
          <w:lang w:eastAsia="ja-JP"/>
        </w:rPr>
        <w:t>2)</w:t>
      </w:r>
      <w:r>
        <w:rPr>
          <w:lang w:eastAsia="ja-JP"/>
        </w:rPr>
        <w:tab/>
      </w:r>
      <w:r w:rsidR="00A54B82" w:rsidRPr="00B71CFD">
        <w:rPr>
          <w:lang w:eastAsia="ja-JP"/>
        </w:rPr>
        <w:t>The IM CN subsystem forwards the SIP BYE message to the SCF.</w:t>
      </w:r>
    </w:p>
    <w:p w14:paraId="53DDA771" w14:textId="77777777" w:rsidR="00A54B82" w:rsidRPr="00B71CFD" w:rsidRDefault="00D9115E" w:rsidP="00D9115E">
      <w:pPr>
        <w:pStyle w:val="B1"/>
        <w:rPr>
          <w:lang w:eastAsia="ja-JP"/>
        </w:rPr>
      </w:pPr>
      <w:r>
        <w:rPr>
          <w:lang w:eastAsia="ja-JP"/>
        </w:rPr>
        <w:t>3)</w:t>
      </w:r>
      <w:r>
        <w:rPr>
          <w:lang w:eastAsia="ja-JP"/>
        </w:rPr>
        <w:tab/>
      </w:r>
      <w:r w:rsidR="00A54B82" w:rsidRPr="00B71CFD">
        <w:rPr>
          <w:lang w:eastAsia="ja-JP"/>
        </w:rPr>
        <w:t xml:space="preserve">The SCF sends the SIP BYE message to the </w:t>
      </w:r>
      <w:r w:rsidR="00A54B82">
        <w:rPr>
          <w:lang w:eastAsia="ja-JP"/>
        </w:rPr>
        <w:t>HTTP/SIP</w:t>
      </w:r>
      <w:r w:rsidR="00A54B82" w:rsidRPr="00B71CFD">
        <w:rPr>
          <w:lang w:eastAsia="ja-JP"/>
        </w:rPr>
        <w:t xml:space="preserve"> adapter.</w:t>
      </w:r>
    </w:p>
    <w:p w14:paraId="796D8DE3" w14:textId="77777777" w:rsidR="00A54B82" w:rsidRDefault="00D9115E" w:rsidP="00D9115E">
      <w:pPr>
        <w:pStyle w:val="B1"/>
        <w:rPr>
          <w:lang w:eastAsia="ja-JP"/>
        </w:rPr>
      </w:pPr>
      <w:r>
        <w:rPr>
          <w:lang w:eastAsia="ja-JP"/>
        </w:rPr>
        <w:t>4)</w:t>
      </w:r>
      <w:r>
        <w:rPr>
          <w:lang w:eastAsia="ja-JP"/>
        </w:rPr>
        <w:tab/>
      </w:r>
      <w:r w:rsidR="00A54B82" w:rsidRPr="00B71CFD">
        <w:rPr>
          <w:lang w:eastAsia="ja-JP"/>
        </w:rPr>
        <w:t xml:space="preserve">The </w:t>
      </w:r>
      <w:r w:rsidR="00A54B82">
        <w:rPr>
          <w:lang w:eastAsia="ja-JP"/>
        </w:rPr>
        <w:t>HTTP/SIP</w:t>
      </w:r>
      <w:r w:rsidR="00A54B82" w:rsidRPr="00B71CFD">
        <w:rPr>
          <w:lang w:eastAsia="ja-JP"/>
        </w:rPr>
        <w:t xml:space="preserve"> adapt</w:t>
      </w:r>
      <w:r w:rsidR="00A54B82">
        <w:rPr>
          <w:lang w:eastAsia="ja-JP"/>
        </w:rPr>
        <w:t>er sends a SIP 200 OK to the SCF.</w:t>
      </w:r>
    </w:p>
    <w:p w14:paraId="7AE9369F" w14:textId="77777777" w:rsidR="00A54B82" w:rsidRDefault="00D9115E" w:rsidP="00D9115E">
      <w:pPr>
        <w:pStyle w:val="B1"/>
        <w:rPr>
          <w:lang w:eastAsia="ja-JP"/>
        </w:rPr>
      </w:pPr>
      <w:r>
        <w:rPr>
          <w:lang w:eastAsia="ja-JP"/>
        </w:rPr>
        <w:t>5)</w:t>
      </w:r>
      <w:r>
        <w:rPr>
          <w:lang w:eastAsia="ja-JP"/>
        </w:rPr>
        <w:tab/>
      </w:r>
      <w:r w:rsidR="00A54B82">
        <w:rPr>
          <w:lang w:eastAsia="ja-JP"/>
        </w:rPr>
        <w:t>The SCF sends the SIP 200 OK to</w:t>
      </w:r>
      <w:r w:rsidR="00A54B82" w:rsidRPr="00B71CFD">
        <w:rPr>
          <w:lang w:eastAsia="ja-JP"/>
        </w:rPr>
        <w:t xml:space="preserve"> </w:t>
      </w:r>
      <w:r w:rsidR="00A54B82">
        <w:rPr>
          <w:lang w:eastAsia="ja-JP"/>
        </w:rPr>
        <w:t xml:space="preserve">the </w:t>
      </w:r>
      <w:r w:rsidR="00A54B82" w:rsidRPr="00B71CFD">
        <w:rPr>
          <w:lang w:eastAsia="ja-JP"/>
        </w:rPr>
        <w:t>IM CN subsystem.</w:t>
      </w:r>
    </w:p>
    <w:p w14:paraId="5FE16706" w14:textId="77777777" w:rsidR="00A54B82" w:rsidRDefault="00D9115E" w:rsidP="00D9115E">
      <w:pPr>
        <w:pStyle w:val="B1"/>
        <w:rPr>
          <w:lang w:eastAsia="ja-JP"/>
        </w:rPr>
      </w:pPr>
      <w:r>
        <w:rPr>
          <w:lang w:eastAsia="ja-JP"/>
        </w:rPr>
        <w:t>6)</w:t>
      </w:r>
      <w:r>
        <w:rPr>
          <w:lang w:eastAsia="ja-JP"/>
        </w:rPr>
        <w:tab/>
      </w:r>
      <w:r w:rsidR="00A54B82">
        <w:rPr>
          <w:lang w:eastAsia="ja-JP"/>
        </w:rPr>
        <w:t xml:space="preserve">The </w:t>
      </w:r>
      <w:r w:rsidR="00A54B82" w:rsidRPr="00B71CFD">
        <w:rPr>
          <w:lang w:eastAsia="ja-JP"/>
        </w:rPr>
        <w:t>IM CN subsystem</w:t>
      </w:r>
      <w:r w:rsidR="00A54B82">
        <w:rPr>
          <w:lang w:eastAsia="ja-JP"/>
        </w:rPr>
        <w:t xml:space="preserve"> forwards the SIP 200 OK to the UE.</w:t>
      </w:r>
    </w:p>
    <w:p w14:paraId="653A355B" w14:textId="77777777" w:rsidR="00A54B82" w:rsidRDefault="00A54B82" w:rsidP="00A54B82">
      <w:pPr>
        <w:pStyle w:val="B1"/>
        <w:ind w:left="0" w:firstLine="0"/>
        <w:rPr>
          <w:lang w:eastAsia="ja-JP"/>
        </w:rPr>
      </w:pPr>
      <w:r>
        <w:rPr>
          <w:lang w:eastAsia="ja-JP"/>
        </w:rPr>
        <w:t>The UE may stop fetching media segments and close the HTTP connection before the SIP Bye procedure is initiated. The UE shall stop fetching media segments and close the HTTP connection at the latest immediately after step 6.</w:t>
      </w:r>
    </w:p>
    <w:p w14:paraId="051DDEA5" w14:textId="77777777" w:rsidR="00A54B82" w:rsidDel="000E146F" w:rsidRDefault="00A54B82" w:rsidP="00A54B82">
      <w:pPr>
        <w:pStyle w:val="Heading4"/>
      </w:pPr>
      <w:bookmarkStart w:id="347" w:name="_Toc517287279"/>
      <w:r>
        <w:lastRenderedPageBreak/>
        <w:t>19.3</w:t>
      </w:r>
      <w:r w:rsidRPr="000E146F">
        <w:t>.</w:t>
      </w:r>
      <w:r>
        <w:t>1.</w:t>
      </w:r>
      <w:r w:rsidRPr="000E146F">
        <w:t>2</w:t>
      </w:r>
      <w:r w:rsidR="00897D6B">
        <w:tab/>
      </w:r>
      <w:r>
        <w:t>SCF-initiated</w:t>
      </w:r>
      <w:r w:rsidRPr="00967627">
        <w:t xml:space="preserve"> session </w:t>
      </w:r>
      <w:r>
        <w:t>termination</w:t>
      </w:r>
      <w:bookmarkEnd w:id="347"/>
    </w:p>
    <w:p w14:paraId="65F319B6" w14:textId="29612411" w:rsidR="00A54B82" w:rsidRDefault="00135BF0" w:rsidP="00A54B82">
      <w:pPr>
        <w:pStyle w:val="TH"/>
      </w:pPr>
      <w:r>
        <w:rPr>
          <w:noProof/>
        </w:rPr>
        <w:drawing>
          <wp:inline distT="0" distB="0" distL="0" distR="0" wp14:anchorId="4E1454FE" wp14:editId="7A83B26E">
            <wp:extent cx="6120130" cy="3381375"/>
            <wp:effectExtent l="0" t="0" r="0" b="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3381375"/>
                    </a:xfrm>
                    <a:prstGeom prst="rect">
                      <a:avLst/>
                    </a:prstGeom>
                    <a:noFill/>
                    <a:ln>
                      <a:noFill/>
                    </a:ln>
                  </pic:spPr>
                </pic:pic>
              </a:graphicData>
            </a:graphic>
          </wp:inline>
        </w:drawing>
      </w:r>
    </w:p>
    <w:p w14:paraId="3A2E36AE" w14:textId="77777777" w:rsidR="00A54B82" w:rsidRDefault="00A54B82" w:rsidP="00A54B82">
      <w:pPr>
        <w:pStyle w:val="TF"/>
      </w:pPr>
      <w:r>
        <w:t>Figure 43: SCF-initiated session termination</w:t>
      </w:r>
    </w:p>
    <w:p w14:paraId="19F489B4" w14:textId="77777777" w:rsidR="00A54B82" w:rsidRDefault="00A54B82" w:rsidP="00A54B82">
      <w:r>
        <w:t>Here the case of the SCF-initiated termination procedure is described. The following steps are carried out:</w:t>
      </w:r>
    </w:p>
    <w:p w14:paraId="555385B9" w14:textId="77777777" w:rsidR="00A54B82" w:rsidRDefault="00D9115E" w:rsidP="00D9115E">
      <w:pPr>
        <w:pStyle w:val="B1"/>
      </w:pPr>
      <w:r>
        <w:t>1)</w:t>
      </w:r>
      <w:r>
        <w:tab/>
      </w:r>
      <w:r w:rsidR="00A54B82">
        <w:t>The SCF sends a SIP BYE to the HTTP/SIP adapter.</w:t>
      </w:r>
    </w:p>
    <w:p w14:paraId="003DE10E" w14:textId="77777777" w:rsidR="00A54B82" w:rsidRDefault="00D9115E" w:rsidP="00D9115E">
      <w:pPr>
        <w:pStyle w:val="B1"/>
      </w:pPr>
      <w:r>
        <w:t>2)</w:t>
      </w:r>
      <w:r>
        <w:tab/>
      </w:r>
      <w:r w:rsidR="00A54B82">
        <w:t>The HTTP/SIP adapter sends the SIP 200 OK message to the SCF.</w:t>
      </w:r>
    </w:p>
    <w:p w14:paraId="60EF7734" w14:textId="77777777" w:rsidR="00A54B82" w:rsidRDefault="00D9115E" w:rsidP="00D9115E">
      <w:pPr>
        <w:pStyle w:val="B1"/>
      </w:pPr>
      <w:r>
        <w:t>3)</w:t>
      </w:r>
      <w:r>
        <w:tab/>
      </w:r>
      <w:r w:rsidR="00A54B82">
        <w:t>Upon receipt of the SIP 200 OK, the SCF sends the SIP BYE message to the IM CN subsystem.</w:t>
      </w:r>
    </w:p>
    <w:p w14:paraId="5DBCEAAB" w14:textId="77777777" w:rsidR="00A54B82" w:rsidRDefault="00D9115E" w:rsidP="00D9115E">
      <w:pPr>
        <w:pStyle w:val="B1"/>
      </w:pPr>
      <w:r>
        <w:t>4)</w:t>
      </w:r>
      <w:r>
        <w:tab/>
      </w:r>
      <w:r w:rsidR="00A54B82">
        <w:t xml:space="preserve">The IM CN Subsystem forwards the SIP BYE message to the UE. </w:t>
      </w:r>
      <w:r w:rsidR="00A54B82">
        <w:rPr>
          <w:lang w:eastAsia="ja-JP"/>
        </w:rPr>
        <w:t>The UE stops fetching media segments and closes the HTTP connection.</w:t>
      </w:r>
    </w:p>
    <w:p w14:paraId="3383961C" w14:textId="77777777" w:rsidR="00A54B82" w:rsidRDefault="00D9115E" w:rsidP="00D9115E">
      <w:pPr>
        <w:pStyle w:val="B1"/>
      </w:pPr>
      <w:r>
        <w:t>5)</w:t>
      </w:r>
      <w:r>
        <w:tab/>
      </w:r>
      <w:r w:rsidR="00A54B82">
        <w:t>The UE sends a SIP 200 OK message to the IM CN Subsystem.</w:t>
      </w:r>
    </w:p>
    <w:p w14:paraId="5A2290E7" w14:textId="77777777" w:rsidR="00A54B82" w:rsidRDefault="00D9115E" w:rsidP="00D9115E">
      <w:pPr>
        <w:pStyle w:val="B1"/>
      </w:pPr>
      <w:r>
        <w:t>6)</w:t>
      </w:r>
      <w:r>
        <w:tab/>
      </w:r>
      <w:r w:rsidR="00A54B82">
        <w:t>The IM CN Subsystem forwards the SIP 200 OK to the SCF.</w:t>
      </w:r>
    </w:p>
    <w:p w14:paraId="7B1DDADC" w14:textId="77777777" w:rsidR="00A54B82" w:rsidRDefault="00A54B82" w:rsidP="00A54B82">
      <w:pPr>
        <w:pStyle w:val="FP"/>
        <w:rPr>
          <w:lang w:eastAsia="ja-JP"/>
        </w:rPr>
      </w:pPr>
    </w:p>
    <w:p w14:paraId="43622E2C" w14:textId="77777777" w:rsidR="00A54B82" w:rsidDel="000E146F" w:rsidRDefault="00A54B82" w:rsidP="00A54B82">
      <w:pPr>
        <w:pStyle w:val="Heading4"/>
      </w:pPr>
      <w:bookmarkStart w:id="348" w:name="_Toc517287280"/>
      <w:r>
        <w:lastRenderedPageBreak/>
        <w:t>19.3</w:t>
      </w:r>
      <w:r w:rsidRPr="000E146F">
        <w:t>.</w:t>
      </w:r>
      <w:r>
        <w:t>1.3</w:t>
      </w:r>
      <w:r w:rsidR="00897D6B">
        <w:tab/>
      </w:r>
      <w:r>
        <w:t xml:space="preserve">HTTP/SIP </w:t>
      </w:r>
      <w:r w:rsidRPr="00967627">
        <w:t>adapter</w:t>
      </w:r>
      <w:r>
        <w:t>-initiated</w:t>
      </w:r>
      <w:r w:rsidRPr="00967627">
        <w:t xml:space="preserve"> session </w:t>
      </w:r>
      <w:r>
        <w:t>termination</w:t>
      </w:r>
      <w:bookmarkEnd w:id="348"/>
    </w:p>
    <w:p w14:paraId="28921864" w14:textId="02DCE1D0" w:rsidR="00A54B82" w:rsidRDefault="00135BF0" w:rsidP="00A54B82">
      <w:pPr>
        <w:pStyle w:val="TH"/>
      </w:pPr>
      <w:r>
        <w:rPr>
          <w:noProof/>
        </w:rPr>
        <w:drawing>
          <wp:inline distT="0" distB="0" distL="0" distR="0" wp14:anchorId="7D0D8171" wp14:editId="2CA64CCB">
            <wp:extent cx="6120130" cy="3381375"/>
            <wp:effectExtent l="0" t="0" r="0" b="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20130" cy="3381375"/>
                    </a:xfrm>
                    <a:prstGeom prst="rect">
                      <a:avLst/>
                    </a:prstGeom>
                    <a:noFill/>
                    <a:ln>
                      <a:noFill/>
                    </a:ln>
                  </pic:spPr>
                </pic:pic>
              </a:graphicData>
            </a:graphic>
          </wp:inline>
        </w:drawing>
      </w:r>
    </w:p>
    <w:p w14:paraId="07BE75F8" w14:textId="77777777" w:rsidR="00A54B82" w:rsidDel="002213F6" w:rsidRDefault="00A54B82" w:rsidP="00A54B82">
      <w:pPr>
        <w:pStyle w:val="TF"/>
      </w:pPr>
      <w:r>
        <w:t>Figure 44: HTTP/SIP adapter-initiated session termination</w:t>
      </w:r>
    </w:p>
    <w:p w14:paraId="30C06311" w14:textId="77777777" w:rsidR="00A54B82" w:rsidRDefault="00A54B82" w:rsidP="00A54B82">
      <w:r>
        <w:t>Here the case of the SCF-initiated termination procedure is described. The following steps are carried out:</w:t>
      </w:r>
    </w:p>
    <w:p w14:paraId="5FA550F3" w14:textId="77777777" w:rsidR="00A54B82" w:rsidRDefault="00D9115E" w:rsidP="00D9115E">
      <w:pPr>
        <w:pStyle w:val="B1"/>
      </w:pPr>
      <w:r>
        <w:t>1)</w:t>
      </w:r>
      <w:r>
        <w:tab/>
      </w:r>
      <w:r w:rsidR="00A54B82">
        <w:t>The HTTP/SIP adapter sends the SIP BYE message to the SCF.</w:t>
      </w:r>
    </w:p>
    <w:p w14:paraId="641F68F2" w14:textId="77777777" w:rsidR="00A54B82" w:rsidRDefault="00D9115E" w:rsidP="00D9115E">
      <w:pPr>
        <w:pStyle w:val="B1"/>
      </w:pPr>
      <w:r>
        <w:t>2)</w:t>
      </w:r>
      <w:r>
        <w:tab/>
      </w:r>
      <w:r w:rsidR="00A54B82">
        <w:t>The SCF sends the SIP 200 OK message to the HTTP/SIP adapter.</w:t>
      </w:r>
    </w:p>
    <w:p w14:paraId="2409F09F" w14:textId="77777777" w:rsidR="00A54B82" w:rsidRDefault="00D9115E" w:rsidP="00D9115E">
      <w:pPr>
        <w:pStyle w:val="B1"/>
      </w:pPr>
      <w:r>
        <w:t>3)</w:t>
      </w:r>
      <w:r>
        <w:tab/>
      </w:r>
      <w:r w:rsidR="00A54B82">
        <w:t>The SCF sends the SIP BYE message to the IM CN Subsystem.</w:t>
      </w:r>
    </w:p>
    <w:p w14:paraId="2C60BC09" w14:textId="77777777" w:rsidR="00A54B82" w:rsidRDefault="00D9115E" w:rsidP="00D9115E">
      <w:pPr>
        <w:pStyle w:val="B1"/>
      </w:pPr>
      <w:r>
        <w:t>4)</w:t>
      </w:r>
      <w:r>
        <w:tab/>
      </w:r>
      <w:r w:rsidR="00A54B82">
        <w:t xml:space="preserve">The IM CN Subsystem forwards the SIP BYE message to the UE. </w:t>
      </w:r>
      <w:r w:rsidR="00A54B82">
        <w:rPr>
          <w:lang w:eastAsia="ja-JP"/>
        </w:rPr>
        <w:t>The UE stops fetching media segments and closes the HTTP connection.</w:t>
      </w:r>
    </w:p>
    <w:p w14:paraId="161A688F" w14:textId="77777777" w:rsidR="00A54B82" w:rsidRDefault="00D9115E" w:rsidP="00D9115E">
      <w:pPr>
        <w:pStyle w:val="B1"/>
      </w:pPr>
      <w:r>
        <w:t>5)</w:t>
      </w:r>
      <w:r>
        <w:tab/>
      </w:r>
      <w:r w:rsidR="00A54B82">
        <w:t>The UE sends a SIP 200 OK message to the IM CN Subsystem.</w:t>
      </w:r>
    </w:p>
    <w:p w14:paraId="0E29EDC6" w14:textId="77777777" w:rsidR="00A54B82" w:rsidRDefault="00D9115E" w:rsidP="00D9115E">
      <w:pPr>
        <w:pStyle w:val="B1"/>
      </w:pPr>
      <w:r>
        <w:t>6)</w:t>
      </w:r>
      <w:r>
        <w:tab/>
      </w:r>
      <w:r w:rsidR="00A54B82">
        <w:t>The IM CN subsystem forwards the SIP 200 OK message to the SCF.</w:t>
      </w:r>
    </w:p>
    <w:p w14:paraId="799384C4" w14:textId="77777777" w:rsidR="00A54B82" w:rsidRDefault="00A54B82" w:rsidP="00A54B82">
      <w:pPr>
        <w:pStyle w:val="FP"/>
        <w:rPr>
          <w:rFonts w:eastAsia="SimSun"/>
          <w:lang w:eastAsia="zh-CN"/>
        </w:rPr>
      </w:pPr>
    </w:p>
    <w:p w14:paraId="2B594A1E" w14:textId="77777777" w:rsidR="00A54B82" w:rsidRPr="00667FE3" w:rsidRDefault="00A54B82" w:rsidP="00A54B82">
      <w:pPr>
        <w:pStyle w:val="Heading3"/>
      </w:pPr>
      <w:bookmarkStart w:id="349" w:name="_Toc517287281"/>
      <w:r>
        <w:t>19.3</w:t>
      </w:r>
      <w:r w:rsidRPr="00667FE3">
        <w:t>.2</w:t>
      </w:r>
      <w:r w:rsidR="00FF6095">
        <w:tab/>
      </w:r>
      <w:r w:rsidRPr="00667FE3">
        <w:t>Procedures at the UE</w:t>
      </w:r>
      <w:bookmarkEnd w:id="349"/>
    </w:p>
    <w:p w14:paraId="1B7D1E91" w14:textId="77777777" w:rsidR="00A54B82" w:rsidRPr="00667FE3" w:rsidRDefault="00A54B82" w:rsidP="00A54B82">
      <w:pPr>
        <w:pStyle w:val="Heading4"/>
      </w:pPr>
      <w:bookmarkStart w:id="350" w:name="_Toc517287282"/>
      <w:r>
        <w:t>19.3.2.1</w:t>
      </w:r>
      <w:r w:rsidR="00FF6095">
        <w:tab/>
      </w:r>
      <w:r>
        <w:t xml:space="preserve">UE-initiated </w:t>
      </w:r>
      <w:r w:rsidRPr="00667FE3">
        <w:t xml:space="preserve">session </w:t>
      </w:r>
      <w:r>
        <w:t>termination</w:t>
      </w:r>
      <w:bookmarkEnd w:id="350"/>
    </w:p>
    <w:p w14:paraId="2A0A66F6" w14:textId="77777777" w:rsidR="00A54B82" w:rsidRDefault="00A54B82" w:rsidP="00A54B82">
      <w:r w:rsidRPr="00BE4F4D">
        <w:t xml:space="preserve">To </w:t>
      </w:r>
      <w:r>
        <w:t>terminate the</w:t>
      </w:r>
      <w:r w:rsidRPr="00BE4F4D">
        <w:t xml:space="preserve"> session, the UE shall send a SIP BYE message to the SCF.</w:t>
      </w:r>
      <w:r w:rsidRPr="00BE4F4D" w:rsidDel="009F67EF">
        <w:t xml:space="preserve"> </w:t>
      </w:r>
    </w:p>
    <w:p w14:paraId="6C1CAD60" w14:textId="77777777" w:rsidR="00A54B82" w:rsidRDefault="00A54B82" w:rsidP="00A54B82">
      <w:pPr>
        <w:rPr>
          <w:lang w:eastAsia="ja-JP"/>
        </w:rPr>
      </w:pPr>
      <w:r>
        <w:t>After receiving the SIP 200 OK t</w:t>
      </w:r>
      <w:r>
        <w:rPr>
          <w:lang w:eastAsia="ja-JP"/>
        </w:rPr>
        <w:t>he UE stops fetching media segments and closes the HTTP connection.</w:t>
      </w:r>
    </w:p>
    <w:p w14:paraId="23343D0E" w14:textId="77777777" w:rsidR="00A54B82" w:rsidRPr="00667FE3" w:rsidRDefault="00A54B82" w:rsidP="00A54B82">
      <w:pPr>
        <w:pStyle w:val="Heading4"/>
      </w:pPr>
      <w:bookmarkStart w:id="351" w:name="_Toc517287283"/>
      <w:r>
        <w:t>19.3.2.2</w:t>
      </w:r>
      <w:r w:rsidR="00FF6095">
        <w:tab/>
      </w:r>
      <w:r>
        <w:t>Network-initiated</w:t>
      </w:r>
      <w:r w:rsidRPr="00667FE3">
        <w:t xml:space="preserve"> session </w:t>
      </w:r>
      <w:r>
        <w:t>termination</w:t>
      </w:r>
      <w:bookmarkEnd w:id="351"/>
    </w:p>
    <w:p w14:paraId="2616FB42" w14:textId="77777777" w:rsidR="00A54B82" w:rsidRDefault="00A54B82" w:rsidP="00A54B82">
      <w:r w:rsidRPr="008039A1">
        <w:t xml:space="preserve">Upon receipt of the SIP BYE message, the UE shall </w:t>
      </w:r>
      <w:r>
        <w:t xml:space="preserve">send </w:t>
      </w:r>
      <w:r w:rsidRPr="008039A1">
        <w:t xml:space="preserve">the SIP 200 OK message to the SCF. </w:t>
      </w:r>
      <w:r>
        <w:t>T</w:t>
      </w:r>
      <w:r>
        <w:rPr>
          <w:lang w:eastAsia="ja-JP"/>
        </w:rPr>
        <w:t>he UE stops fetching media segments and closes the HTTP connection</w:t>
      </w:r>
      <w:r>
        <w:t xml:space="preserve"> </w:t>
      </w:r>
    </w:p>
    <w:p w14:paraId="5AB1DD27" w14:textId="77777777" w:rsidR="00A54B82" w:rsidRPr="00667FE3" w:rsidRDefault="00A54B82" w:rsidP="00A54B82">
      <w:pPr>
        <w:pStyle w:val="Heading3"/>
      </w:pPr>
      <w:bookmarkStart w:id="352" w:name="_Toc517287284"/>
      <w:r>
        <w:t>19.3</w:t>
      </w:r>
      <w:r w:rsidRPr="00667FE3">
        <w:t>.3</w:t>
      </w:r>
      <w:r w:rsidR="00FF6095">
        <w:tab/>
      </w:r>
      <w:r w:rsidRPr="00667FE3">
        <w:t>Procedures at the IM CN Subsystem</w:t>
      </w:r>
      <w:bookmarkEnd w:id="352"/>
    </w:p>
    <w:p w14:paraId="747E1AA0" w14:textId="77777777" w:rsidR="00A54B82" w:rsidRDefault="00A54B82" w:rsidP="00A54B82">
      <w:pPr>
        <w:rPr>
          <w:color w:val="000000"/>
          <w:lang w:eastAsia="ja-JP"/>
        </w:rPr>
      </w:pPr>
      <w:r w:rsidRPr="00BE4F4D">
        <w:rPr>
          <w:color w:val="000000"/>
          <w:lang w:eastAsia="ja-JP"/>
        </w:rPr>
        <w:t xml:space="preserve">The IM CN subsystem handles the SIP dialog as defined in </w:t>
      </w:r>
      <w:r w:rsidRPr="00BE4F4D">
        <w:t>[6]</w:t>
      </w:r>
      <w:r w:rsidRPr="00BE4F4D">
        <w:rPr>
          <w:color w:val="000000"/>
          <w:lang w:eastAsia="ja-JP"/>
        </w:rPr>
        <w:t>.</w:t>
      </w:r>
    </w:p>
    <w:p w14:paraId="24D056D3" w14:textId="77777777" w:rsidR="00A54B82" w:rsidRPr="00667FE3" w:rsidRDefault="00A54B82" w:rsidP="00A54B82">
      <w:pPr>
        <w:pStyle w:val="Heading3"/>
      </w:pPr>
      <w:bookmarkStart w:id="353" w:name="_Toc517287285"/>
      <w:r>
        <w:lastRenderedPageBreak/>
        <w:t>19.3</w:t>
      </w:r>
      <w:r w:rsidRPr="00667FE3">
        <w:t>.4</w:t>
      </w:r>
      <w:r w:rsidR="00FF6095">
        <w:tab/>
      </w:r>
      <w:r w:rsidRPr="00667FE3">
        <w:t>Procedures at the SCF</w:t>
      </w:r>
      <w:bookmarkEnd w:id="353"/>
    </w:p>
    <w:p w14:paraId="679FA94D" w14:textId="77777777" w:rsidR="00A54B82" w:rsidRPr="00667FE3" w:rsidRDefault="00A54B82" w:rsidP="00A54B82">
      <w:pPr>
        <w:pStyle w:val="Heading4"/>
      </w:pPr>
      <w:bookmarkStart w:id="354" w:name="_Toc517287286"/>
      <w:r>
        <w:t>19.3.4.1</w:t>
      </w:r>
      <w:r w:rsidR="00FF6095">
        <w:tab/>
      </w:r>
      <w:r>
        <w:t>UE-initiated</w:t>
      </w:r>
      <w:r w:rsidRPr="00667FE3">
        <w:t xml:space="preserve"> session </w:t>
      </w:r>
      <w:r>
        <w:t>termination</w:t>
      </w:r>
      <w:bookmarkEnd w:id="354"/>
    </w:p>
    <w:p w14:paraId="732EE834" w14:textId="77777777" w:rsidR="00A54B82" w:rsidRPr="00BE4F4D" w:rsidRDefault="00A54B82" w:rsidP="00A54B82">
      <w:pPr>
        <w:rPr>
          <w:lang w:eastAsia="ja-JP"/>
        </w:rPr>
      </w:pPr>
      <w:r w:rsidRPr="00BE4F4D">
        <w:rPr>
          <w:lang w:eastAsia="ja-JP"/>
        </w:rPr>
        <w:t>Upon receipt of a SIP BYE message the SCF shall forward it to the HTTP/SIP adapter.</w:t>
      </w:r>
    </w:p>
    <w:p w14:paraId="698F0F0B" w14:textId="77777777" w:rsidR="00A54B82" w:rsidRPr="00667FE3" w:rsidRDefault="00A54B82" w:rsidP="00A54B82">
      <w:pPr>
        <w:pStyle w:val="Heading4"/>
      </w:pPr>
      <w:bookmarkStart w:id="355" w:name="_Toc517287287"/>
      <w:r>
        <w:t>19.3.4.2</w:t>
      </w:r>
      <w:r w:rsidR="00FF6095">
        <w:tab/>
      </w:r>
      <w:r>
        <w:t>SCF-initiated</w:t>
      </w:r>
      <w:r w:rsidRPr="00667FE3">
        <w:t xml:space="preserve"> session </w:t>
      </w:r>
      <w:r>
        <w:t>termination</w:t>
      </w:r>
      <w:bookmarkEnd w:id="355"/>
    </w:p>
    <w:p w14:paraId="30411873" w14:textId="77777777" w:rsidR="00A54B82" w:rsidRDefault="00A54B82" w:rsidP="00A54B82">
      <w:r>
        <w:t>The SCF initiates the</w:t>
      </w:r>
      <w:r w:rsidRPr="003D2DDB">
        <w:t xml:space="preserve"> session </w:t>
      </w:r>
      <w:r>
        <w:t>termination</w:t>
      </w:r>
      <w:r w:rsidRPr="003D2DDB">
        <w:t xml:space="preserve"> by sending a SIP BYE message to theHTTP/SIP adapter. Upon receipt of the SIP 200 OK from the HTTP/SIP adapter, the SCF shall send a SIP BYE message to the UE.</w:t>
      </w:r>
    </w:p>
    <w:p w14:paraId="4C53CC7E" w14:textId="77777777" w:rsidR="00A54B82" w:rsidRPr="00667FE3" w:rsidRDefault="00A54B82" w:rsidP="00A54B82">
      <w:pPr>
        <w:pStyle w:val="Heading4"/>
      </w:pPr>
      <w:bookmarkStart w:id="356" w:name="_Toc517287288"/>
      <w:r>
        <w:t>19.3</w:t>
      </w:r>
      <w:r w:rsidRPr="00667FE3">
        <w:t>.4.</w:t>
      </w:r>
      <w:r>
        <w:t>3</w:t>
      </w:r>
      <w:r w:rsidR="00FF6095">
        <w:tab/>
      </w:r>
      <w:r>
        <w:t>HTTP/SIP adapter-initiated</w:t>
      </w:r>
      <w:r w:rsidRPr="00667FE3">
        <w:t xml:space="preserve"> session </w:t>
      </w:r>
      <w:r>
        <w:t>termination</w:t>
      </w:r>
      <w:bookmarkEnd w:id="356"/>
    </w:p>
    <w:p w14:paraId="45D8DA03" w14:textId="77777777" w:rsidR="00A54B82" w:rsidRDefault="00A54B82" w:rsidP="00A54B82">
      <w:pPr>
        <w:rPr>
          <w:lang w:eastAsia="ja-JP"/>
        </w:rPr>
      </w:pPr>
      <w:r w:rsidRPr="003D2DDB">
        <w:rPr>
          <w:lang w:eastAsia="ja-JP"/>
        </w:rPr>
        <w:t>Upon receipt of the SIP BYE message received from the HTTP/SIP adapter, the SCF sends the SIP 200 OK message to the HTTP/SIP adapter. Then</w:t>
      </w:r>
      <w:r>
        <w:rPr>
          <w:lang w:eastAsia="ja-JP"/>
        </w:rPr>
        <w:t>,</w:t>
      </w:r>
      <w:r w:rsidRPr="003D2DDB">
        <w:rPr>
          <w:lang w:eastAsia="ja-JP"/>
        </w:rPr>
        <w:t xml:space="preserve"> the SCF forwards the SIP BYE message to the UE.</w:t>
      </w:r>
    </w:p>
    <w:p w14:paraId="2B306F92" w14:textId="77777777" w:rsidR="00A54B82" w:rsidRPr="00667FE3" w:rsidRDefault="00A54B82" w:rsidP="00A54B82">
      <w:pPr>
        <w:pStyle w:val="Heading3"/>
      </w:pPr>
      <w:bookmarkStart w:id="357" w:name="_Toc517287289"/>
      <w:r>
        <w:t>19.3</w:t>
      </w:r>
      <w:r w:rsidRPr="00667FE3">
        <w:t>.5</w:t>
      </w:r>
      <w:r w:rsidR="00FF6095">
        <w:tab/>
      </w:r>
      <w:r w:rsidRPr="00667FE3">
        <w:t>Procedures at the HTTP/SIP adapter</w:t>
      </w:r>
      <w:bookmarkEnd w:id="357"/>
    </w:p>
    <w:p w14:paraId="7C34FCA4" w14:textId="77777777" w:rsidR="00A54B82" w:rsidRPr="00667FE3" w:rsidRDefault="00A54B82" w:rsidP="00A54B82">
      <w:pPr>
        <w:pStyle w:val="Heading4"/>
      </w:pPr>
      <w:bookmarkStart w:id="358" w:name="_Toc517287290"/>
      <w:r>
        <w:t>19.3.5.1</w:t>
      </w:r>
      <w:r w:rsidR="00FF6095">
        <w:tab/>
      </w:r>
      <w:r>
        <w:t>UE-initiated</w:t>
      </w:r>
      <w:r w:rsidRPr="00667FE3">
        <w:t xml:space="preserve"> session </w:t>
      </w:r>
      <w:r>
        <w:t>termination</w:t>
      </w:r>
      <w:bookmarkEnd w:id="358"/>
    </w:p>
    <w:p w14:paraId="17CD2028" w14:textId="77777777" w:rsidR="00A54B82" w:rsidRPr="00BE4F4D" w:rsidRDefault="00A54B82" w:rsidP="00A54B82">
      <w:pPr>
        <w:rPr>
          <w:lang w:eastAsia="ja-JP"/>
        </w:rPr>
      </w:pPr>
      <w:r w:rsidRPr="00BE4F4D">
        <w:rPr>
          <w:lang w:eastAsia="ja-JP"/>
        </w:rPr>
        <w:t xml:space="preserve">Upon receipt of a SIP BYE message the </w:t>
      </w:r>
      <w:r>
        <w:rPr>
          <w:lang w:eastAsia="ja-JP"/>
        </w:rPr>
        <w:t>HTTP/SIP</w:t>
      </w:r>
      <w:r w:rsidRPr="00BE4F4D">
        <w:rPr>
          <w:lang w:eastAsia="ja-JP"/>
        </w:rPr>
        <w:t xml:space="preserve"> adapter shall send a </w:t>
      </w:r>
      <w:r>
        <w:rPr>
          <w:lang w:eastAsia="ja-JP"/>
        </w:rPr>
        <w:t>SIP</w:t>
      </w:r>
      <w:r w:rsidRPr="00BE4F4D">
        <w:rPr>
          <w:lang w:eastAsia="ja-JP"/>
        </w:rPr>
        <w:t xml:space="preserve"> 200 OK message to the SCF.</w:t>
      </w:r>
    </w:p>
    <w:p w14:paraId="33576CAF" w14:textId="77777777" w:rsidR="00A54B82" w:rsidRPr="00667FE3" w:rsidRDefault="00A54B82" w:rsidP="00A54B82">
      <w:pPr>
        <w:pStyle w:val="Heading4"/>
      </w:pPr>
      <w:bookmarkStart w:id="359" w:name="_Toc517287291"/>
      <w:r>
        <w:t>19.3</w:t>
      </w:r>
      <w:r w:rsidRPr="00667FE3">
        <w:t>.5.2</w:t>
      </w:r>
      <w:r w:rsidR="00FF6095">
        <w:tab/>
      </w:r>
      <w:r w:rsidRPr="00667FE3">
        <w:t xml:space="preserve">SCF-initiated session </w:t>
      </w:r>
      <w:r>
        <w:t>termination</w:t>
      </w:r>
      <w:bookmarkEnd w:id="359"/>
    </w:p>
    <w:p w14:paraId="3BF13A5C" w14:textId="77777777" w:rsidR="00A54B82" w:rsidRDefault="00A54B82" w:rsidP="00A54B82">
      <w:r w:rsidRPr="003D2DDB">
        <w:t xml:space="preserve">Upon receipt of the SIP BYE message, the HTTP/SIP adapter </w:t>
      </w:r>
      <w:r>
        <w:t>shall send a</w:t>
      </w:r>
      <w:r w:rsidRPr="003D2DDB">
        <w:t xml:space="preserve"> SIP 200 OK to the SCF.</w:t>
      </w:r>
    </w:p>
    <w:p w14:paraId="3058AB86" w14:textId="77777777" w:rsidR="00A54B82" w:rsidRPr="00667FE3" w:rsidRDefault="00A54B82" w:rsidP="00A54B82">
      <w:pPr>
        <w:pStyle w:val="Heading4"/>
      </w:pPr>
      <w:bookmarkStart w:id="360" w:name="_Toc517287292"/>
      <w:r>
        <w:t>19.3</w:t>
      </w:r>
      <w:r w:rsidRPr="00667FE3">
        <w:t>.5.</w:t>
      </w:r>
      <w:r>
        <w:t>3</w:t>
      </w:r>
      <w:r w:rsidR="00FF6095">
        <w:tab/>
      </w:r>
      <w:r>
        <w:t>HTTP/SIP adapter-initiated</w:t>
      </w:r>
      <w:r w:rsidRPr="00667FE3">
        <w:t xml:space="preserve"> session </w:t>
      </w:r>
      <w:r>
        <w:t>termination</w:t>
      </w:r>
      <w:bookmarkEnd w:id="360"/>
    </w:p>
    <w:p w14:paraId="54B8EDD3" w14:textId="77777777" w:rsidR="00A54B82" w:rsidRPr="00047BA9" w:rsidRDefault="00A54B82" w:rsidP="00A54B82">
      <w:r w:rsidRPr="003D2DDB">
        <w:t xml:space="preserve">The HTTP/SIP adapter </w:t>
      </w:r>
      <w:r>
        <w:t xml:space="preserve">shall send </w:t>
      </w:r>
      <w:r w:rsidRPr="003D2DDB">
        <w:t>the SIP BYE mess</w:t>
      </w:r>
      <w:r>
        <w:t>a</w:t>
      </w:r>
      <w:r w:rsidRPr="003D2DDB">
        <w:t>ge to the SCF.</w:t>
      </w:r>
    </w:p>
    <w:p w14:paraId="55888FB1" w14:textId="77777777" w:rsidR="00A54B82" w:rsidRPr="00667FE3" w:rsidRDefault="00A54B82" w:rsidP="00A54B82">
      <w:pPr>
        <w:pStyle w:val="Heading3"/>
      </w:pPr>
      <w:bookmarkStart w:id="361" w:name="_Toc517287293"/>
      <w:r>
        <w:t>19.3</w:t>
      </w:r>
      <w:r w:rsidRPr="00667FE3">
        <w:t>.</w:t>
      </w:r>
      <w:r>
        <w:t>6</w:t>
      </w:r>
      <w:r w:rsidR="00FF6095">
        <w:tab/>
      </w:r>
      <w:r w:rsidRPr="00667FE3">
        <w:t>Procedures at the HTTP server</w:t>
      </w:r>
      <w:bookmarkEnd w:id="361"/>
    </w:p>
    <w:p w14:paraId="72FD638C" w14:textId="77777777" w:rsidR="00A54B82" w:rsidRPr="00E534B8" w:rsidRDefault="00A54B82" w:rsidP="00A54B82">
      <w:r>
        <w:t>The HTTP</w:t>
      </w:r>
      <w:r w:rsidRPr="002E4493">
        <w:t xml:space="preserve"> server shall stop still on-going </w:t>
      </w:r>
      <w:r>
        <w:t>media segment transmissions if the HTTP connection is closed.</w:t>
      </w:r>
    </w:p>
    <w:p w14:paraId="7DE0E16D" w14:textId="77777777" w:rsidR="008A0F75" w:rsidRPr="008A0F75" w:rsidRDefault="008A0F75" w:rsidP="008A0F75">
      <w:pPr>
        <w:pStyle w:val="Heading1"/>
        <w:rPr>
          <w:rFonts w:hint="eastAsia"/>
        </w:rPr>
      </w:pPr>
      <w:bookmarkStart w:id="362" w:name="_Toc517287294"/>
      <w:r w:rsidRPr="008A0F75">
        <w:t>20</w:t>
      </w:r>
      <w:r w:rsidRPr="008A0F75">
        <w:tab/>
      </w:r>
      <w:r w:rsidRPr="008A0F75">
        <w:rPr>
          <w:rFonts w:hint="eastAsia"/>
        </w:rPr>
        <w:t>Network PVR</w:t>
      </w:r>
      <w:bookmarkEnd w:id="362"/>
    </w:p>
    <w:p w14:paraId="3734FE45" w14:textId="77777777" w:rsidR="008A0F75" w:rsidRPr="008A0F75" w:rsidRDefault="008A0F75" w:rsidP="008A0F75">
      <w:pPr>
        <w:pStyle w:val="Heading2"/>
        <w:rPr>
          <w:rFonts w:hint="eastAsia"/>
          <w:bCs/>
        </w:rPr>
      </w:pPr>
      <w:bookmarkStart w:id="363" w:name="_Toc517287295"/>
      <w:r w:rsidRPr="008A0F75">
        <w:rPr>
          <w:bCs/>
        </w:rPr>
        <w:t>20</w:t>
      </w:r>
      <w:r w:rsidRPr="008A0F75">
        <w:rPr>
          <w:rFonts w:hint="eastAsia"/>
          <w:bCs/>
        </w:rPr>
        <w:t>.1</w:t>
      </w:r>
      <w:r w:rsidRPr="008A0F75">
        <w:rPr>
          <w:bCs/>
        </w:rPr>
        <w:tab/>
      </w:r>
      <w:r w:rsidRPr="008A0F75">
        <w:rPr>
          <w:rFonts w:hint="eastAsia"/>
          <w:bCs/>
        </w:rPr>
        <w:t>NPVR Recording procedure</w:t>
      </w:r>
      <w:bookmarkEnd w:id="363"/>
    </w:p>
    <w:p w14:paraId="070B77A9" w14:textId="77777777" w:rsidR="008A0F75" w:rsidRPr="008A0F75" w:rsidRDefault="008A0F75" w:rsidP="008A0F75">
      <w:pPr>
        <w:pStyle w:val="Heading3"/>
        <w:rPr>
          <w:rFonts w:hint="eastAsia"/>
          <w:bCs/>
        </w:rPr>
      </w:pPr>
      <w:bookmarkStart w:id="364" w:name="_Toc517287296"/>
      <w:r w:rsidRPr="008A0F75">
        <w:rPr>
          <w:bCs/>
        </w:rPr>
        <w:t>20</w:t>
      </w:r>
      <w:r w:rsidRPr="008A0F75">
        <w:rPr>
          <w:rFonts w:hint="eastAsia"/>
          <w:bCs/>
        </w:rPr>
        <w:t>.1.1</w:t>
      </w:r>
      <w:r w:rsidRPr="008A0F75">
        <w:rPr>
          <w:bCs/>
        </w:rPr>
        <w:tab/>
      </w:r>
      <w:r w:rsidRPr="008A0F75">
        <w:rPr>
          <w:rFonts w:hint="eastAsia"/>
          <w:bCs/>
        </w:rPr>
        <w:t>General Description</w:t>
      </w:r>
      <w:bookmarkEnd w:id="364"/>
    </w:p>
    <w:p w14:paraId="5DFA32A9" w14:textId="77777777" w:rsidR="008A0F75" w:rsidRPr="00B00DE2" w:rsidRDefault="008A0F75" w:rsidP="008A0F75">
      <w:pPr>
        <w:spacing w:afterLines="50" w:after="120"/>
        <w:rPr>
          <w:rFonts w:hint="eastAsia"/>
        </w:rPr>
      </w:pPr>
      <w:r w:rsidRPr="00B00DE2">
        <w:rPr>
          <w:rFonts w:hint="eastAsia"/>
        </w:rPr>
        <w:t>Network</w:t>
      </w:r>
      <w:r w:rsidRPr="00B00DE2">
        <w:t>-</w:t>
      </w:r>
      <w:r w:rsidRPr="00B00DE2">
        <w:rPr>
          <w:rFonts w:hint="eastAsia"/>
        </w:rPr>
        <w:t xml:space="preserve">PVR (NPVR) is </w:t>
      </w:r>
      <w:r w:rsidRPr="00B00DE2">
        <w:t xml:space="preserve">a </w:t>
      </w:r>
      <w:r w:rsidRPr="00B00DE2">
        <w:rPr>
          <w:rFonts w:hint="eastAsia"/>
        </w:rPr>
        <w:t xml:space="preserve">function for </w:t>
      </w:r>
      <w:r w:rsidRPr="00B00DE2">
        <w:t xml:space="preserve">a </w:t>
      </w:r>
      <w:r w:rsidRPr="00B00DE2">
        <w:rPr>
          <w:rFonts w:hint="eastAsia"/>
        </w:rPr>
        <w:t xml:space="preserve">user to record program(s) in the network side for future accessing and </w:t>
      </w:r>
      <w:r w:rsidRPr="00B00DE2">
        <w:t>consuming</w:t>
      </w:r>
      <w:r w:rsidRPr="00B00DE2">
        <w:rPr>
          <w:rFonts w:hint="eastAsia"/>
        </w:rPr>
        <w:t>.</w:t>
      </w:r>
    </w:p>
    <w:p w14:paraId="627653EF" w14:textId="77777777" w:rsidR="008A0F75" w:rsidRDefault="008A0F75" w:rsidP="008A0F75">
      <w:pPr>
        <w:pStyle w:val="TH"/>
        <w:rPr>
          <w:rFonts w:eastAsia="SimSun" w:hint="eastAsia"/>
          <w:lang w:val="en-US" w:eastAsia="zh-CN"/>
        </w:rPr>
      </w:pPr>
      <w:r>
        <w:object w:dxaOrig="9975" w:dyaOrig="7241" w14:anchorId="0A2BBED8">
          <v:shape id="_x0000_i1084" type="#_x0000_t75" style="width:481.9pt;height:349.9pt" o:ole="">
            <v:imagedata r:id="rId89" o:title=""/>
          </v:shape>
          <o:OLEObject Type="Embed" ProgID="Visio.Drawing.11" ShapeID="_x0000_i1084" DrawAspect="Content" ObjectID="_1782981183" r:id="rId90"/>
        </w:object>
      </w:r>
    </w:p>
    <w:p w14:paraId="707EF028" w14:textId="77777777" w:rsidR="008A0F75" w:rsidDel="002213F6" w:rsidRDefault="008A0F75" w:rsidP="008A0F75">
      <w:pPr>
        <w:pStyle w:val="TF"/>
      </w:pPr>
      <w:r>
        <w:t>Figure 45: NPVR</w:t>
      </w:r>
    </w:p>
    <w:p w14:paraId="50D023CB" w14:textId="77777777" w:rsidR="008A0F75" w:rsidRPr="00B00DE2" w:rsidRDefault="008A0F75" w:rsidP="008A0F75">
      <w:pPr>
        <w:spacing w:afterLines="50" w:after="120"/>
      </w:pPr>
      <w:r w:rsidRPr="00B00DE2">
        <w:t>The following is a description of the interactions in the flow:</w:t>
      </w:r>
    </w:p>
    <w:p w14:paraId="5BFA06ED" w14:textId="77777777" w:rsidR="008A0F75" w:rsidRPr="00F14831" w:rsidRDefault="008A0F75" w:rsidP="008A0F75">
      <w:pPr>
        <w:spacing w:before="60" w:after="120"/>
        <w:rPr>
          <w:rFonts w:eastAsia="SimSun"/>
          <w:lang w:eastAsia="zh-CN"/>
        </w:rPr>
      </w:pPr>
      <w:r w:rsidRPr="00F14831">
        <w:t>1.</w:t>
      </w:r>
      <w:r w:rsidRPr="00F14831">
        <w:tab/>
      </w:r>
      <w:r>
        <w:rPr>
          <w:rFonts w:eastAsia="SimSun" w:hint="eastAsia"/>
          <w:lang w:eastAsia="zh-CN"/>
        </w:rPr>
        <w:t>T</w:t>
      </w:r>
      <w:r w:rsidRPr="00F14831">
        <w:rPr>
          <w:rFonts w:eastAsia="SimSun"/>
          <w:lang w:eastAsia="zh-CN"/>
        </w:rPr>
        <w:t>he UE, on behalf of the user, issues a request to reco</w:t>
      </w:r>
      <w:r>
        <w:rPr>
          <w:rFonts w:eastAsia="SimSun"/>
          <w:lang w:eastAsia="zh-CN"/>
        </w:rPr>
        <w:t>rd a live</w:t>
      </w:r>
      <w:r w:rsidRPr="00F14831">
        <w:rPr>
          <w:rFonts w:eastAsia="SimSun"/>
          <w:lang w:eastAsia="zh-CN"/>
        </w:rPr>
        <w:t xml:space="preserve"> program. The program can be either currently broadcasting program</w:t>
      </w:r>
      <w:r>
        <w:rPr>
          <w:rFonts w:eastAsia="SimSun" w:hint="eastAsia"/>
          <w:lang w:eastAsia="zh-CN"/>
        </w:rPr>
        <w:t xml:space="preserve"> (instant recording)</w:t>
      </w:r>
      <w:r w:rsidRPr="00F14831">
        <w:rPr>
          <w:rFonts w:eastAsia="SimSun"/>
          <w:lang w:eastAsia="zh-CN"/>
        </w:rPr>
        <w:t xml:space="preserve"> or a future program</w:t>
      </w:r>
      <w:r>
        <w:rPr>
          <w:rFonts w:eastAsia="SimSun" w:hint="eastAsia"/>
          <w:lang w:eastAsia="zh-CN"/>
        </w:rPr>
        <w:t xml:space="preserve"> (scheduled recording)</w:t>
      </w:r>
      <w:r w:rsidRPr="00F14831">
        <w:rPr>
          <w:rFonts w:eastAsia="SimSun"/>
          <w:lang w:eastAsia="zh-CN"/>
        </w:rPr>
        <w:t>.</w:t>
      </w:r>
      <w:r>
        <w:rPr>
          <w:rFonts w:eastAsia="SimSun" w:hint="eastAsia"/>
          <w:lang w:eastAsia="zh-CN"/>
        </w:rPr>
        <w:t xml:space="preserve"> </w:t>
      </w:r>
      <w:r w:rsidRPr="00F14831">
        <w:rPr>
          <w:rFonts w:eastAsia="SimSun"/>
          <w:lang w:eastAsia="zh-CN"/>
        </w:rPr>
        <w:t>The record request includes the relevant information like program identifier, timing information, etc</w:t>
      </w:r>
    </w:p>
    <w:p w14:paraId="21E88652" w14:textId="77777777" w:rsidR="008A0F75" w:rsidRPr="00F14831" w:rsidRDefault="008A0F75" w:rsidP="008A0F75">
      <w:pPr>
        <w:spacing w:before="60" w:after="120"/>
        <w:rPr>
          <w:rFonts w:eastAsia="SimSun"/>
          <w:lang w:eastAsia="zh-CN"/>
        </w:rPr>
      </w:pPr>
      <w:r w:rsidRPr="00F14831">
        <w:rPr>
          <w:rFonts w:eastAsia="SimSun"/>
          <w:lang w:eastAsia="zh-CN"/>
        </w:rPr>
        <w:t>2</w:t>
      </w:r>
      <w:r>
        <w:rPr>
          <w:rFonts w:eastAsia="SimSun" w:hint="eastAsia"/>
          <w:lang w:eastAsia="zh-CN"/>
        </w:rPr>
        <w:t>-3</w:t>
      </w:r>
      <w:r w:rsidRPr="00F14831">
        <w:rPr>
          <w:rFonts w:eastAsia="SimSun"/>
          <w:lang w:eastAsia="zh-CN"/>
        </w:rPr>
        <w:t>.</w:t>
      </w:r>
      <w:r w:rsidRPr="00F14831">
        <w:rPr>
          <w:rFonts w:eastAsia="SimSun"/>
          <w:lang w:eastAsia="zh-CN"/>
        </w:rPr>
        <w:tab/>
        <w:t>Receiving the record request, the SCF first checks whether the program is recordable and whether the user has the right to record it. If fine, the SCF further checks whether the user has enough storage space. Following that, the SCF creates a context for the record request, and update the user</w:t>
      </w:r>
      <w:r w:rsidR="001C2626">
        <w:rPr>
          <w:rFonts w:eastAsia="SimSun"/>
          <w:lang w:eastAsia="zh-CN"/>
        </w:rPr>
        <w:t>'</w:t>
      </w:r>
      <w:r w:rsidRPr="00F14831">
        <w:rPr>
          <w:rFonts w:eastAsia="SimSun"/>
          <w:lang w:eastAsia="zh-CN"/>
        </w:rPr>
        <w:t xml:space="preserve">s profile with the record status </w:t>
      </w:r>
      <w:r w:rsidR="001C2626">
        <w:rPr>
          <w:rFonts w:eastAsia="SimSun"/>
          <w:lang w:eastAsia="zh-CN"/>
        </w:rPr>
        <w:t>"</w:t>
      </w:r>
      <w:r w:rsidRPr="00F14831">
        <w:rPr>
          <w:rFonts w:eastAsia="SimSun"/>
          <w:lang w:eastAsia="zh-CN"/>
        </w:rPr>
        <w:t>record request captured</w:t>
      </w:r>
      <w:r w:rsidR="001C2626">
        <w:rPr>
          <w:rFonts w:eastAsia="SimSun"/>
          <w:lang w:eastAsia="zh-CN"/>
        </w:rPr>
        <w:t>"</w:t>
      </w:r>
      <w:r w:rsidRPr="00F14831">
        <w:rPr>
          <w:rFonts w:eastAsia="SimSun"/>
          <w:lang w:eastAsia="zh-CN"/>
        </w:rPr>
        <w:t>.</w:t>
      </w:r>
    </w:p>
    <w:p w14:paraId="7075B18E" w14:textId="77777777" w:rsidR="008A0F75" w:rsidRPr="00F14831" w:rsidRDefault="008A0F75" w:rsidP="008A0F75">
      <w:pPr>
        <w:spacing w:before="60" w:after="120"/>
        <w:rPr>
          <w:rFonts w:eastAsia="SimSun"/>
          <w:lang w:eastAsia="zh-CN"/>
        </w:rPr>
      </w:pPr>
      <w:r>
        <w:rPr>
          <w:rFonts w:eastAsia="SimSun" w:hint="eastAsia"/>
          <w:lang w:eastAsia="zh-CN"/>
        </w:rPr>
        <w:t>4-5</w:t>
      </w:r>
      <w:r w:rsidRPr="00F14831">
        <w:rPr>
          <w:rFonts w:eastAsia="SimSun"/>
          <w:lang w:eastAsia="zh-CN"/>
        </w:rPr>
        <w:t>.</w:t>
      </w:r>
      <w:r w:rsidRPr="00F14831">
        <w:rPr>
          <w:rFonts w:eastAsia="SimSun"/>
          <w:lang w:eastAsia="zh-CN"/>
        </w:rPr>
        <w:tab/>
        <w:t>The SCF responses to the user, notifying the acceptance of the record request.</w:t>
      </w:r>
    </w:p>
    <w:p w14:paraId="6E299682" w14:textId="77777777" w:rsidR="008A0F75" w:rsidRDefault="008A0F75" w:rsidP="008A0F75">
      <w:pPr>
        <w:spacing w:before="60" w:after="120"/>
        <w:rPr>
          <w:rFonts w:eastAsia="SimSun" w:hint="eastAsia"/>
          <w:lang w:eastAsia="zh-CN"/>
        </w:rPr>
      </w:pPr>
      <w:r>
        <w:rPr>
          <w:rFonts w:eastAsia="SimSun" w:hint="eastAsia"/>
          <w:lang w:eastAsia="zh-CN"/>
        </w:rPr>
        <w:t>6-7</w:t>
      </w:r>
      <w:r w:rsidRPr="00F14831">
        <w:rPr>
          <w:rFonts w:eastAsia="SimSun"/>
          <w:lang w:eastAsia="zh-CN"/>
        </w:rPr>
        <w:t>.</w:t>
      </w:r>
      <w:r w:rsidRPr="00F14831">
        <w:rPr>
          <w:rFonts w:eastAsia="SimSun"/>
          <w:lang w:eastAsia="zh-CN"/>
        </w:rPr>
        <w:tab/>
      </w:r>
      <w:r>
        <w:rPr>
          <w:rFonts w:eastAsia="SimSun" w:hint="eastAsia"/>
          <w:lang w:eastAsia="zh-CN"/>
        </w:rPr>
        <w:t xml:space="preserve">For instant recording, </w:t>
      </w:r>
      <w:r w:rsidRPr="00F14831">
        <w:rPr>
          <w:rFonts w:eastAsia="SimSun"/>
          <w:lang w:eastAsia="zh-CN"/>
        </w:rPr>
        <w:t xml:space="preserve">the SCF </w:t>
      </w:r>
      <w:r>
        <w:rPr>
          <w:rFonts w:eastAsia="SimSun"/>
          <w:lang w:eastAsia="zh-CN"/>
        </w:rPr>
        <w:t>start</w:t>
      </w:r>
      <w:r>
        <w:rPr>
          <w:rFonts w:eastAsia="SimSun" w:hint="eastAsia"/>
          <w:lang w:eastAsia="zh-CN"/>
        </w:rPr>
        <w:t>s</w:t>
      </w:r>
      <w:r>
        <w:rPr>
          <w:rFonts w:eastAsia="SimSun"/>
          <w:lang w:eastAsia="zh-CN"/>
        </w:rPr>
        <w:t xml:space="preserve"> the</w:t>
      </w:r>
      <w:r>
        <w:rPr>
          <w:rFonts w:eastAsia="SimSun" w:hint="eastAsia"/>
          <w:lang w:eastAsia="zh-CN"/>
        </w:rPr>
        <w:t xml:space="preserve"> recording</w:t>
      </w:r>
      <w:r w:rsidDel="00F671F9">
        <w:rPr>
          <w:rFonts w:eastAsia="SimSun" w:hint="eastAsia"/>
          <w:lang w:eastAsia="zh-CN"/>
        </w:rPr>
        <w:t xml:space="preserve"> </w:t>
      </w:r>
      <w:r>
        <w:rPr>
          <w:rFonts w:eastAsia="SimSun" w:hint="eastAsia"/>
          <w:lang w:eastAsia="zh-CN"/>
        </w:rPr>
        <w:t xml:space="preserve">by </w:t>
      </w:r>
      <w:r w:rsidRPr="00F14831">
        <w:rPr>
          <w:rFonts w:eastAsia="SimSun"/>
          <w:lang w:eastAsia="zh-CN"/>
        </w:rPr>
        <w:t>select</w:t>
      </w:r>
      <w:r>
        <w:rPr>
          <w:rFonts w:eastAsia="SimSun"/>
          <w:lang w:eastAsia="zh-CN"/>
        </w:rPr>
        <w:t>ing</w:t>
      </w:r>
      <w:r w:rsidRPr="00F14831">
        <w:rPr>
          <w:rFonts w:eastAsia="SimSun"/>
          <w:lang w:eastAsia="zh-CN"/>
        </w:rPr>
        <w:t xml:space="preserve"> a </w:t>
      </w:r>
      <w:r>
        <w:rPr>
          <w:rFonts w:eastAsia="SimSun" w:hint="eastAsia"/>
          <w:lang w:eastAsia="zh-CN"/>
        </w:rPr>
        <w:t>proper PSS Adapter, and directing it to set up a delivery channel with a content source to receive content. The PSS service initialization procedure as defined in section 8.2.3 shall be used.</w:t>
      </w:r>
    </w:p>
    <w:p w14:paraId="4C7FF83B" w14:textId="77777777" w:rsidR="008A0F75" w:rsidRPr="00F14831" w:rsidRDefault="008A0F75" w:rsidP="008A0F75">
      <w:pPr>
        <w:spacing w:before="60" w:after="120"/>
        <w:rPr>
          <w:rFonts w:eastAsia="SimSun"/>
          <w:lang w:eastAsia="zh-CN"/>
        </w:rPr>
      </w:pPr>
      <w:r>
        <w:rPr>
          <w:rFonts w:eastAsia="SimSun" w:hint="eastAsia"/>
          <w:lang w:eastAsia="zh-CN"/>
        </w:rPr>
        <w:tab/>
        <w:t xml:space="preserve">For scheduled recording, the SCF creates a timer for the request. </w:t>
      </w:r>
      <w:r w:rsidRPr="00F14831">
        <w:rPr>
          <w:rFonts w:eastAsia="SimSun"/>
          <w:lang w:eastAsia="zh-CN"/>
        </w:rPr>
        <w:t xml:space="preserve">When the start time comes, the SCF </w:t>
      </w:r>
      <w:r>
        <w:rPr>
          <w:rFonts w:eastAsia="SimSun" w:hint="eastAsia"/>
          <w:lang w:eastAsia="zh-CN"/>
        </w:rPr>
        <w:t>directs and controls the Recording server for recording as the case for instant recording</w:t>
      </w:r>
      <w:r w:rsidRPr="00F14831">
        <w:rPr>
          <w:rFonts w:eastAsia="SimSun"/>
          <w:lang w:eastAsia="zh-CN"/>
        </w:rPr>
        <w:t xml:space="preserve">. </w:t>
      </w:r>
    </w:p>
    <w:p w14:paraId="6462C4C6" w14:textId="77777777" w:rsidR="008A0F75" w:rsidRPr="00F14831" w:rsidRDefault="008A0F75" w:rsidP="008A0F75">
      <w:pPr>
        <w:spacing w:before="60" w:after="120"/>
        <w:rPr>
          <w:rFonts w:eastAsia="SimSun" w:hint="eastAsia"/>
          <w:lang w:eastAsia="zh-CN"/>
        </w:rPr>
      </w:pPr>
      <w:r w:rsidRPr="00F14831">
        <w:rPr>
          <w:rFonts w:eastAsia="SimSun"/>
          <w:lang w:eastAsia="zh-CN"/>
        </w:rPr>
        <w:tab/>
        <w:t xml:space="preserve">Notes: Upon reception of more than one NPVR request for the same program, the SCF, based on local policy, may issue only one record request to </w:t>
      </w:r>
      <w:r>
        <w:rPr>
          <w:rFonts w:eastAsia="SimSun"/>
          <w:lang w:eastAsia="zh-CN"/>
        </w:rPr>
        <w:t>Recording server</w:t>
      </w:r>
      <w:r w:rsidRPr="00F14831">
        <w:rPr>
          <w:rFonts w:eastAsia="SimSun"/>
          <w:lang w:eastAsia="zh-CN"/>
        </w:rPr>
        <w:t xml:space="preserve">. In this case, the SCF will update each of </w:t>
      </w:r>
      <w:r w:rsidRPr="00F14831">
        <w:t>the requestor</w:t>
      </w:r>
      <w:r w:rsidR="001C2626">
        <w:t>'</w:t>
      </w:r>
      <w:r w:rsidRPr="00F14831">
        <w:t xml:space="preserve">s </w:t>
      </w:r>
      <w:r>
        <w:rPr>
          <w:rFonts w:eastAsia="SimSun" w:hint="eastAsia"/>
          <w:lang w:eastAsia="zh-CN"/>
        </w:rPr>
        <w:t>user</w:t>
      </w:r>
      <w:r w:rsidRPr="00F14831">
        <w:t xml:space="preserve"> profile when recording status changes.</w:t>
      </w:r>
    </w:p>
    <w:p w14:paraId="3C23DBDD" w14:textId="77777777" w:rsidR="008A0F75" w:rsidRDefault="008A0F75" w:rsidP="008A0F75">
      <w:pPr>
        <w:spacing w:before="60" w:after="120"/>
        <w:rPr>
          <w:rFonts w:eastAsia="SimSun" w:hint="eastAsia"/>
          <w:lang w:eastAsia="zh-CN"/>
        </w:rPr>
      </w:pPr>
      <w:r>
        <w:rPr>
          <w:rFonts w:eastAsia="SimSun" w:hint="eastAsia"/>
          <w:lang w:eastAsia="zh-CN"/>
        </w:rPr>
        <w:t>8</w:t>
      </w:r>
      <w:r w:rsidRPr="00F14831">
        <w:rPr>
          <w:rFonts w:eastAsia="SimSun"/>
          <w:lang w:eastAsia="zh-CN"/>
        </w:rPr>
        <w:t>.</w:t>
      </w:r>
      <w:r w:rsidR="001C2626">
        <w:rPr>
          <w:rFonts w:eastAsia="SimSun"/>
          <w:lang w:eastAsia="zh-CN"/>
        </w:rPr>
        <w:tab/>
      </w:r>
      <w:r>
        <w:rPr>
          <w:rFonts w:eastAsia="SimSun" w:hint="eastAsia"/>
          <w:lang w:eastAsia="zh-CN"/>
        </w:rPr>
        <w:t xml:space="preserve">Once </w:t>
      </w:r>
      <w:r w:rsidRPr="00F14831">
        <w:rPr>
          <w:rFonts w:eastAsia="SimSun"/>
          <w:lang w:eastAsia="zh-CN"/>
        </w:rPr>
        <w:t>the NPVR request is</w:t>
      </w:r>
      <w:r>
        <w:rPr>
          <w:rFonts w:eastAsia="SimSun" w:hint="eastAsia"/>
          <w:lang w:eastAsia="zh-CN"/>
        </w:rPr>
        <w:t xml:space="preserve"> started, t</w:t>
      </w:r>
      <w:r w:rsidRPr="00F14831">
        <w:rPr>
          <w:rFonts w:eastAsia="SimSun"/>
          <w:lang w:eastAsia="zh-CN"/>
        </w:rPr>
        <w:t>he SCF will then update all the requestors</w:t>
      </w:r>
      <w:r w:rsidR="001C2626">
        <w:rPr>
          <w:rFonts w:eastAsia="SimSun"/>
          <w:lang w:eastAsia="zh-CN"/>
        </w:rPr>
        <w:t>'</w:t>
      </w:r>
      <w:r w:rsidRPr="00F14831">
        <w:rPr>
          <w:rFonts w:eastAsia="SimSun"/>
          <w:lang w:eastAsia="zh-CN"/>
        </w:rPr>
        <w:t xml:space="preserve"> </w:t>
      </w:r>
      <w:r>
        <w:rPr>
          <w:rFonts w:eastAsia="SimSun" w:hint="eastAsia"/>
          <w:lang w:eastAsia="zh-CN"/>
        </w:rPr>
        <w:t>user</w:t>
      </w:r>
      <w:r w:rsidRPr="00F14831">
        <w:rPr>
          <w:rFonts w:eastAsia="SimSun"/>
          <w:lang w:eastAsia="zh-CN"/>
        </w:rPr>
        <w:t xml:space="preserve"> profile with the recording status </w:t>
      </w:r>
      <w:r w:rsidR="001C2626">
        <w:rPr>
          <w:rFonts w:eastAsia="SimSun"/>
          <w:lang w:eastAsia="zh-CN"/>
        </w:rPr>
        <w:t>"</w:t>
      </w:r>
      <w:r w:rsidRPr="00F14831">
        <w:rPr>
          <w:rFonts w:eastAsia="SimSun"/>
          <w:lang w:eastAsia="zh-CN"/>
        </w:rPr>
        <w:t>recording started</w:t>
      </w:r>
      <w:r w:rsidR="001C2626">
        <w:rPr>
          <w:rFonts w:eastAsia="SimSun"/>
          <w:lang w:eastAsia="zh-CN"/>
        </w:rPr>
        <w:t>"</w:t>
      </w:r>
      <w:r w:rsidRPr="00F14831">
        <w:rPr>
          <w:rFonts w:eastAsia="SimSun"/>
          <w:lang w:eastAsia="zh-CN"/>
        </w:rPr>
        <w:t>.</w:t>
      </w:r>
    </w:p>
    <w:p w14:paraId="46B67165" w14:textId="77777777" w:rsidR="008A0F75" w:rsidRPr="00512ACD" w:rsidRDefault="008A0F75" w:rsidP="008A0F75">
      <w:pPr>
        <w:spacing w:before="60" w:after="120"/>
        <w:rPr>
          <w:rFonts w:eastAsia="SimSun" w:hint="eastAsia"/>
          <w:lang w:eastAsia="zh-CN"/>
        </w:rPr>
      </w:pPr>
      <w:r>
        <w:rPr>
          <w:rFonts w:eastAsia="SimSun" w:hint="eastAsia"/>
          <w:lang w:eastAsia="zh-CN"/>
        </w:rPr>
        <w:t>9-12.</w:t>
      </w:r>
      <w:r>
        <w:rPr>
          <w:rFonts w:eastAsia="SimSun" w:hint="eastAsia"/>
          <w:lang w:eastAsia="zh-CN"/>
        </w:rPr>
        <w:tab/>
        <w:t xml:space="preserve">The PSS Adapter for NPVR setup and starts the recording according NPVR request; The Recording server retrieves the streamed content for live </w:t>
      </w:r>
      <w:r>
        <w:rPr>
          <w:rFonts w:eastAsia="SimSun"/>
          <w:lang w:eastAsia="zh-CN"/>
        </w:rPr>
        <w:t>streaming</w:t>
      </w:r>
      <w:r>
        <w:rPr>
          <w:rFonts w:eastAsia="SimSun" w:hint="eastAsia"/>
          <w:lang w:eastAsia="zh-CN"/>
        </w:rPr>
        <w:t xml:space="preserve"> service and records the content properly.</w:t>
      </w:r>
    </w:p>
    <w:p w14:paraId="60290DCD" w14:textId="77777777" w:rsidR="008A0F75" w:rsidRDefault="008A0F75" w:rsidP="008A0F75">
      <w:pPr>
        <w:spacing w:before="60" w:after="120"/>
        <w:rPr>
          <w:rFonts w:eastAsia="SimSun" w:hint="eastAsia"/>
          <w:lang w:eastAsia="zh-CN"/>
        </w:rPr>
      </w:pPr>
      <w:r>
        <w:rPr>
          <w:rFonts w:eastAsia="SimSun" w:hint="eastAsia"/>
          <w:lang w:eastAsia="zh-CN"/>
        </w:rPr>
        <w:t>13-14.</w:t>
      </w:r>
      <w:r>
        <w:rPr>
          <w:rFonts w:eastAsia="SimSun" w:hint="eastAsia"/>
          <w:lang w:eastAsia="zh-CN"/>
        </w:rPr>
        <w:tab/>
      </w:r>
      <w:r>
        <w:rPr>
          <w:rFonts w:eastAsia="SimSun"/>
          <w:lang w:eastAsia="zh-CN"/>
        </w:rPr>
        <w:t>W</w:t>
      </w:r>
      <w:r>
        <w:rPr>
          <w:rFonts w:eastAsia="SimSun" w:hint="eastAsia"/>
          <w:lang w:eastAsia="zh-CN"/>
        </w:rPr>
        <w:t>hen recording completed, the Recording server send RTSP ANNOUNCE message to the PSS Adapter;</w:t>
      </w:r>
    </w:p>
    <w:p w14:paraId="220350B5" w14:textId="77777777" w:rsidR="008A0F75" w:rsidRDefault="008A0F75" w:rsidP="008A0F75">
      <w:pPr>
        <w:spacing w:before="60" w:after="120"/>
        <w:rPr>
          <w:rFonts w:eastAsia="SimSun" w:hint="eastAsia"/>
          <w:lang w:eastAsia="zh-CN"/>
        </w:rPr>
      </w:pPr>
      <w:r>
        <w:rPr>
          <w:rFonts w:eastAsia="SimSun" w:hint="eastAsia"/>
          <w:lang w:eastAsia="zh-CN"/>
        </w:rPr>
        <w:lastRenderedPageBreak/>
        <w:tab/>
        <w:t xml:space="preserve">Note: the Recording server may deliver the recorded content to a PSS Server for serving any NPVR retrieve, or store the content in itself and acting as PSS Server later. </w:t>
      </w:r>
      <w:r>
        <w:rPr>
          <w:rFonts w:eastAsia="SimSun"/>
          <w:lang w:eastAsia="zh-CN"/>
        </w:rPr>
        <w:t>H</w:t>
      </w:r>
      <w:r>
        <w:rPr>
          <w:rFonts w:eastAsia="SimSun" w:hint="eastAsia"/>
          <w:lang w:eastAsia="zh-CN"/>
        </w:rPr>
        <w:t xml:space="preserve">ow to deliver the recorded content to another PSS server is out of scope of the </w:t>
      </w:r>
      <w:r>
        <w:rPr>
          <w:rFonts w:eastAsia="SimSun"/>
          <w:lang w:eastAsia="zh-CN"/>
        </w:rPr>
        <w:t>present</w:t>
      </w:r>
      <w:r>
        <w:rPr>
          <w:rFonts w:eastAsia="SimSun" w:hint="eastAsia"/>
          <w:lang w:eastAsia="zh-CN"/>
        </w:rPr>
        <w:t xml:space="preserve"> document.</w:t>
      </w:r>
    </w:p>
    <w:p w14:paraId="743C046C" w14:textId="77777777" w:rsidR="008A0F75" w:rsidRDefault="008A0F75" w:rsidP="008A0F75">
      <w:pPr>
        <w:spacing w:before="60" w:after="120"/>
        <w:rPr>
          <w:rFonts w:eastAsia="SimSun" w:hint="eastAsia"/>
          <w:lang w:eastAsia="zh-CN"/>
        </w:rPr>
      </w:pPr>
      <w:r>
        <w:rPr>
          <w:rFonts w:eastAsia="SimSun" w:hint="eastAsia"/>
          <w:lang w:eastAsia="zh-CN"/>
        </w:rPr>
        <w:t>15-16.</w:t>
      </w:r>
      <w:r>
        <w:rPr>
          <w:rFonts w:eastAsia="SimSun" w:hint="eastAsia"/>
          <w:lang w:eastAsia="zh-CN"/>
        </w:rPr>
        <w:tab/>
        <w:t>The PSS Adapter send SIP UPDATE to SCF to indicate the ending of NPVR recording;</w:t>
      </w:r>
    </w:p>
    <w:p w14:paraId="3D8286D1" w14:textId="77777777" w:rsidR="008A0F75" w:rsidRDefault="008A0F75" w:rsidP="008A0F75">
      <w:pPr>
        <w:spacing w:before="60" w:after="120"/>
        <w:rPr>
          <w:rFonts w:eastAsia="SimSun" w:hint="eastAsia"/>
          <w:lang w:eastAsia="zh-CN"/>
        </w:rPr>
      </w:pPr>
      <w:r>
        <w:rPr>
          <w:rFonts w:eastAsia="SimSun" w:hint="eastAsia"/>
          <w:lang w:eastAsia="zh-CN"/>
        </w:rPr>
        <w:t>17-20.</w:t>
      </w:r>
      <w:r>
        <w:rPr>
          <w:rFonts w:eastAsia="SimSun" w:hint="eastAsia"/>
          <w:lang w:eastAsia="zh-CN"/>
        </w:rPr>
        <w:tab/>
      </w:r>
      <w:r>
        <w:rPr>
          <w:rFonts w:eastAsia="SimSun"/>
          <w:lang w:eastAsia="zh-CN"/>
        </w:rPr>
        <w:t>T</w:t>
      </w:r>
      <w:r>
        <w:rPr>
          <w:rFonts w:eastAsia="SimSun" w:hint="eastAsia"/>
          <w:lang w:eastAsia="zh-CN"/>
        </w:rPr>
        <w:t>he SCF teardown the SIP session and the PSS Adapter teardowns the RTSP session for NPVR recording.</w:t>
      </w:r>
    </w:p>
    <w:p w14:paraId="537AC2D6" w14:textId="77777777" w:rsidR="008A0F75" w:rsidRPr="008A0F75" w:rsidRDefault="008A0F75" w:rsidP="008A0F75">
      <w:pPr>
        <w:spacing w:before="60" w:after="120"/>
        <w:rPr>
          <w:rFonts w:eastAsia="SimSun"/>
          <w:lang w:eastAsia="zh-CN"/>
        </w:rPr>
      </w:pPr>
      <w:r>
        <w:rPr>
          <w:rFonts w:eastAsia="SimSun" w:hint="eastAsia"/>
          <w:lang w:eastAsia="zh-CN"/>
        </w:rPr>
        <w:t>21.</w:t>
      </w:r>
      <w:r w:rsidR="001C2626">
        <w:rPr>
          <w:rFonts w:eastAsia="SimSun" w:hint="eastAsia"/>
          <w:lang w:eastAsia="zh-CN"/>
        </w:rPr>
        <w:tab/>
      </w:r>
      <w:r w:rsidRPr="00F14831">
        <w:rPr>
          <w:rFonts w:eastAsia="SimSun"/>
          <w:lang w:eastAsia="zh-CN"/>
        </w:rPr>
        <w:t>Once the NPVR request is completed, the SCF will then update all the requestors</w:t>
      </w:r>
      <w:r w:rsidR="001C2626">
        <w:rPr>
          <w:rFonts w:eastAsia="SimSun"/>
          <w:lang w:eastAsia="zh-CN"/>
        </w:rPr>
        <w:t>'</w:t>
      </w:r>
      <w:r w:rsidRPr="00F14831">
        <w:rPr>
          <w:rFonts w:eastAsia="SimSun"/>
          <w:lang w:eastAsia="zh-CN"/>
        </w:rPr>
        <w:t xml:space="preserve"> </w:t>
      </w:r>
      <w:r>
        <w:rPr>
          <w:rFonts w:eastAsia="SimSun" w:hint="eastAsia"/>
          <w:lang w:eastAsia="zh-CN"/>
        </w:rPr>
        <w:t>user</w:t>
      </w:r>
      <w:r w:rsidRPr="00F14831">
        <w:rPr>
          <w:rFonts w:eastAsia="SimSun"/>
          <w:lang w:eastAsia="zh-CN"/>
        </w:rPr>
        <w:t xml:space="preserve"> profile with the recording status </w:t>
      </w:r>
      <w:r w:rsidR="001C2626">
        <w:rPr>
          <w:rFonts w:eastAsia="SimSun"/>
          <w:lang w:eastAsia="zh-CN"/>
        </w:rPr>
        <w:t>"</w:t>
      </w:r>
      <w:r w:rsidRPr="00F14831">
        <w:rPr>
          <w:rFonts w:eastAsia="SimSun"/>
          <w:lang w:eastAsia="zh-CN"/>
        </w:rPr>
        <w:t>recording completed</w:t>
      </w:r>
      <w:r w:rsidR="001C2626">
        <w:rPr>
          <w:rFonts w:eastAsia="SimSun"/>
          <w:lang w:eastAsia="zh-CN"/>
        </w:rPr>
        <w:t>"</w:t>
      </w:r>
      <w:r w:rsidRPr="00F14831">
        <w:rPr>
          <w:rFonts w:eastAsia="SimSun"/>
          <w:lang w:eastAsia="zh-CN"/>
        </w:rPr>
        <w:t xml:space="preserve">. </w:t>
      </w:r>
    </w:p>
    <w:p w14:paraId="27916D73" w14:textId="77777777" w:rsidR="008A0F75" w:rsidRPr="008A0F75" w:rsidRDefault="008A0F75" w:rsidP="008A0F75">
      <w:pPr>
        <w:pStyle w:val="Heading3"/>
        <w:rPr>
          <w:rFonts w:hint="eastAsia"/>
          <w:bCs/>
        </w:rPr>
      </w:pPr>
      <w:bookmarkStart w:id="365" w:name="_Toc517287297"/>
      <w:r w:rsidRPr="008A0F75">
        <w:rPr>
          <w:bCs/>
        </w:rPr>
        <w:t>20</w:t>
      </w:r>
      <w:r w:rsidRPr="008A0F75">
        <w:rPr>
          <w:rFonts w:hint="eastAsia"/>
          <w:bCs/>
        </w:rPr>
        <w:t>.1.2</w:t>
      </w:r>
      <w:r w:rsidRPr="008A0F75">
        <w:rPr>
          <w:bCs/>
        </w:rPr>
        <w:tab/>
      </w:r>
      <w:r w:rsidRPr="008A0F75">
        <w:rPr>
          <w:rFonts w:hint="eastAsia"/>
          <w:bCs/>
        </w:rPr>
        <w:t>Procedures at UE</w:t>
      </w:r>
      <w:bookmarkEnd w:id="365"/>
    </w:p>
    <w:p w14:paraId="1120A93A" w14:textId="77777777" w:rsidR="008A0F75" w:rsidRDefault="008A0F75" w:rsidP="008A0F75">
      <w:pPr>
        <w:spacing w:afterLines="50" w:after="120"/>
        <w:rPr>
          <w:rFonts w:hint="eastAsia"/>
        </w:rPr>
      </w:pPr>
      <w:r w:rsidRPr="008A1C52">
        <w:rPr>
          <w:rFonts w:hint="eastAsia"/>
        </w:rPr>
        <w:t xml:space="preserve">When </w:t>
      </w:r>
      <w:r>
        <w:rPr>
          <w:rFonts w:hint="eastAsia"/>
        </w:rPr>
        <w:t>UE</w:t>
      </w:r>
      <w:r w:rsidRPr="008A1C52">
        <w:rPr>
          <w:rFonts w:hint="eastAsia"/>
        </w:rPr>
        <w:t xml:space="preserve"> initiates the request for </w:t>
      </w:r>
      <w:r>
        <w:rPr>
          <w:rFonts w:hint="eastAsia"/>
        </w:rPr>
        <w:t>NPVR Request, t</w:t>
      </w:r>
      <w:r w:rsidRPr="00F06169">
        <w:t xml:space="preserve">he </w:t>
      </w:r>
      <w:r>
        <w:rPr>
          <w:rFonts w:hint="eastAsia"/>
        </w:rPr>
        <w:t>UE</w:t>
      </w:r>
      <w:r w:rsidRPr="00F06169">
        <w:t xml:space="preserve"> </w:t>
      </w:r>
      <w:r>
        <w:t>shall</w:t>
      </w:r>
      <w:r w:rsidRPr="00F06169">
        <w:t xml:space="preserve"> </w:t>
      </w:r>
      <w:r>
        <w:rPr>
          <w:rFonts w:hint="eastAsia"/>
        </w:rPr>
        <w:t>issue</w:t>
      </w:r>
      <w:r w:rsidRPr="00F06169">
        <w:t xml:space="preserve"> a </w:t>
      </w:r>
      <w:r>
        <w:rPr>
          <w:rFonts w:hint="eastAsia"/>
        </w:rPr>
        <w:t>SIP MESSAGE</w:t>
      </w:r>
      <w:r w:rsidRPr="00F06169">
        <w:t xml:space="preserve"> </w:t>
      </w:r>
      <w:r>
        <w:t>according to TS 24.229 [7] with the following additions</w:t>
      </w:r>
      <w:r w:rsidRPr="00047BA9">
        <w:t>:</w:t>
      </w:r>
    </w:p>
    <w:p w14:paraId="2D08BE62" w14:textId="77777777" w:rsidR="008A0F75" w:rsidRPr="00047BA9" w:rsidRDefault="00D9115E" w:rsidP="00D9115E">
      <w:pPr>
        <w:pStyle w:val="B1"/>
      </w:pPr>
      <w:r>
        <w:t>-</w:t>
      </w:r>
      <w:r>
        <w:tab/>
      </w:r>
      <w:r w:rsidR="008A0F75" w:rsidRPr="00047BA9">
        <w:t>The Request-URI shall be composed of a user and domain part as defined as follows:</w:t>
      </w:r>
    </w:p>
    <w:p w14:paraId="437C84CD" w14:textId="77777777" w:rsidR="008A0F75" w:rsidRDefault="00D9115E" w:rsidP="00D9115E">
      <w:pPr>
        <w:pStyle w:val="B20"/>
      </w:pPr>
      <w:r>
        <w:t>-</w:t>
      </w:r>
      <w:r>
        <w:tab/>
      </w:r>
      <w:r w:rsidR="008A0F75" w:rsidRPr="00047BA9">
        <w:t xml:space="preserve">The user part </w:t>
      </w:r>
      <w:r w:rsidR="008A0F75">
        <w:rPr>
          <w:rFonts w:hint="eastAsia"/>
        </w:rPr>
        <w:t xml:space="preserve">shall be </w:t>
      </w:r>
      <w:r w:rsidR="001C2626">
        <w:t>"</w:t>
      </w:r>
      <w:r w:rsidR="008A0F75">
        <w:rPr>
          <w:rFonts w:hint="eastAsia"/>
        </w:rPr>
        <w:t>PSS_PVR_&lt;content-id&gt;</w:t>
      </w:r>
      <w:r w:rsidR="001C2626">
        <w:t>"</w:t>
      </w:r>
      <w:r w:rsidR="008A0F75" w:rsidRPr="008A65A5">
        <w:t xml:space="preserve"> </w:t>
      </w:r>
      <w:r w:rsidR="008A0F75">
        <w:t xml:space="preserve">wherein content-id shall be globalContentID </w:t>
      </w:r>
      <w:r w:rsidR="008A0F75">
        <w:rPr>
          <w:rFonts w:hint="eastAsia"/>
          <w:lang w:eastAsia="zh-CN"/>
        </w:rPr>
        <w:t>of the content to be recorded.</w:t>
      </w:r>
    </w:p>
    <w:p w14:paraId="1AFF8617" w14:textId="77777777" w:rsidR="008A0F75" w:rsidRPr="00047BA9" w:rsidRDefault="00D9115E" w:rsidP="00D9115E">
      <w:pPr>
        <w:pStyle w:val="B20"/>
      </w:pPr>
      <w:r>
        <w:t>-</w:t>
      </w:r>
      <w:r>
        <w:tab/>
      </w:r>
      <w:r w:rsidR="008A0F75" w:rsidRPr="00047BA9">
        <w:t>The domain part is the Service Provider domain name, obtained from SSF.</w:t>
      </w:r>
    </w:p>
    <w:p w14:paraId="57C7DD1F" w14:textId="77777777" w:rsidR="008A0F75" w:rsidRDefault="00D9115E" w:rsidP="00D9115E">
      <w:pPr>
        <w:pStyle w:val="B1"/>
        <w:rPr>
          <w:rFonts w:hint="eastAsia"/>
        </w:rPr>
      </w:pPr>
      <w:r>
        <w:t>-</w:t>
      </w:r>
      <w:r>
        <w:tab/>
      </w:r>
      <w:r w:rsidR="008A0F75" w:rsidRPr="004B6FD8">
        <w:t xml:space="preserve">The Content-Type of the message body </w:t>
      </w:r>
      <w:r w:rsidR="008A0F75">
        <w:t>shall</w:t>
      </w:r>
      <w:r w:rsidR="008A0F75" w:rsidRPr="00AA48EA">
        <w:t xml:space="preserve"> be set to </w:t>
      </w:r>
      <w:r w:rsidR="001C2626">
        <w:t>"</w:t>
      </w:r>
      <w:r w:rsidR="008A0F75" w:rsidRPr="00AA48EA">
        <w:t>application/</w:t>
      </w:r>
      <w:r w:rsidR="008A0F75" w:rsidRPr="00AA48EA">
        <w:rPr>
          <w:rFonts w:hint="eastAsia"/>
          <w:lang w:eastAsia="zh-CN"/>
        </w:rPr>
        <w:t>3gpp-ims-pss-mbms-npvr</w:t>
      </w:r>
      <w:r w:rsidR="008A0F75" w:rsidRPr="00AA48EA">
        <w:t>+xml</w:t>
      </w:r>
      <w:r w:rsidR="001C2626">
        <w:t>"</w:t>
      </w:r>
    </w:p>
    <w:p w14:paraId="297AD404" w14:textId="77777777" w:rsidR="008A0F75" w:rsidRPr="00A96800" w:rsidRDefault="00D9115E" w:rsidP="00D9115E">
      <w:pPr>
        <w:pStyle w:val="B1"/>
        <w:rPr>
          <w:rFonts w:hint="eastAsia"/>
        </w:rPr>
      </w:pPr>
      <w:r>
        <w:rPr>
          <w:rFonts w:eastAsia="Batang"/>
          <w:lang w:eastAsia="ko-KR"/>
        </w:rPr>
        <w:t>-</w:t>
      </w:r>
      <w:r>
        <w:rPr>
          <w:rFonts w:eastAsia="Batang"/>
          <w:lang w:eastAsia="ko-KR"/>
        </w:rPr>
        <w:tab/>
      </w:r>
      <w:r w:rsidR="008A0F75">
        <w:rPr>
          <w:rFonts w:eastAsia="Batang" w:hint="eastAsia"/>
          <w:lang w:eastAsia="ko-KR"/>
        </w:rPr>
        <w:t xml:space="preserve">The message body </w:t>
      </w:r>
      <w:r w:rsidR="008A0F75">
        <w:rPr>
          <w:rFonts w:hint="eastAsia"/>
          <w:lang w:eastAsia="zh-CN"/>
        </w:rPr>
        <w:t>shall</w:t>
      </w:r>
      <w:r w:rsidR="008A0F75">
        <w:rPr>
          <w:rFonts w:eastAsia="Batang" w:hint="eastAsia"/>
          <w:lang w:eastAsia="ko-KR"/>
        </w:rPr>
        <w:t xml:space="preserve"> include </w:t>
      </w:r>
      <w:r w:rsidR="008A0F75">
        <w:rPr>
          <w:rFonts w:hint="eastAsia"/>
          <w:lang w:eastAsia="zh-CN"/>
        </w:rPr>
        <w:t xml:space="preserve">XML document as defined in Annex </w:t>
      </w:r>
      <w:r w:rsidR="008A0F75">
        <w:rPr>
          <w:lang w:eastAsia="zh-CN"/>
        </w:rPr>
        <w:t>N</w:t>
      </w:r>
      <w:r w:rsidR="008A0F75">
        <w:rPr>
          <w:rFonts w:eastAsia="Batang" w:hint="eastAsia"/>
          <w:lang w:eastAsia="ko-KR"/>
        </w:rPr>
        <w:t>.</w:t>
      </w:r>
    </w:p>
    <w:p w14:paraId="68246A8D" w14:textId="77777777" w:rsidR="008A0F75" w:rsidRDefault="00D9115E" w:rsidP="00D9115E">
      <w:pPr>
        <w:pStyle w:val="B20"/>
        <w:rPr>
          <w:rFonts w:hint="eastAsia"/>
        </w:rPr>
      </w:pPr>
      <w:r>
        <w:rPr>
          <w:lang w:eastAsia="zh-CN"/>
        </w:rPr>
        <w:t>-</w:t>
      </w:r>
      <w:r>
        <w:rPr>
          <w:lang w:eastAsia="zh-CN"/>
        </w:rPr>
        <w:tab/>
      </w:r>
      <w:r w:rsidR="008A0F75">
        <w:rPr>
          <w:lang w:eastAsia="zh-CN"/>
        </w:rPr>
        <w:t>T</w:t>
      </w:r>
      <w:r w:rsidR="008A0F75">
        <w:rPr>
          <w:rFonts w:hint="eastAsia"/>
          <w:lang w:eastAsia="zh-CN"/>
        </w:rPr>
        <w:t xml:space="preserve">he </w:t>
      </w:r>
      <w:r w:rsidR="008A0F75" w:rsidRPr="00B00DE2">
        <w:rPr>
          <w:lang w:eastAsia="zh-CN"/>
        </w:rPr>
        <w:t>NPVRRequest</w:t>
      </w:r>
      <w:r w:rsidR="008A0F75">
        <w:rPr>
          <w:rFonts w:hint="eastAsia"/>
          <w:lang w:eastAsia="zh-CN"/>
        </w:rPr>
        <w:t xml:space="preserve"> shall be present;</w:t>
      </w:r>
    </w:p>
    <w:p w14:paraId="58189FE7" w14:textId="77777777" w:rsidR="008A0F75" w:rsidRPr="00503B66" w:rsidRDefault="00D9115E" w:rsidP="00D9115E">
      <w:pPr>
        <w:pStyle w:val="B20"/>
        <w:rPr>
          <w:rFonts w:hint="eastAsia"/>
        </w:rPr>
      </w:pPr>
      <w:r>
        <w:t>-</w:t>
      </w:r>
      <w:r>
        <w:tab/>
      </w:r>
      <w:r w:rsidR="008A0F75">
        <w:t>ProgramI</w:t>
      </w:r>
      <w:r w:rsidR="008A0F75">
        <w:rPr>
          <w:rFonts w:hint="eastAsia"/>
          <w:lang w:eastAsia="zh-CN"/>
        </w:rPr>
        <w:t>D</w:t>
      </w:r>
      <w:r w:rsidR="008A0F75" w:rsidRPr="00503B66">
        <w:rPr>
          <w:rFonts w:hint="eastAsia"/>
        </w:rPr>
        <w:t xml:space="preserve"> </w:t>
      </w:r>
      <w:r w:rsidR="008A0F75" w:rsidRPr="00850C72">
        <w:rPr>
          <w:rFonts w:hint="eastAsia"/>
        </w:rPr>
        <w:t xml:space="preserve">: </w:t>
      </w:r>
      <w:r w:rsidR="008A0F75" w:rsidRPr="00850C72">
        <w:rPr>
          <w:rFonts w:hint="eastAsia"/>
          <w:lang w:eastAsia="zh-CN"/>
        </w:rPr>
        <w:t xml:space="preserve">if present, </w:t>
      </w:r>
      <w:r w:rsidR="008A0F75" w:rsidRPr="00850C72">
        <w:rPr>
          <w:rFonts w:hint="eastAsia"/>
        </w:rPr>
        <w:t>identifies the con</w:t>
      </w:r>
      <w:r w:rsidR="008A0F75" w:rsidRPr="00503B66">
        <w:rPr>
          <w:rFonts w:hint="eastAsia"/>
        </w:rPr>
        <w:t>tent to be recorded</w:t>
      </w:r>
      <w:r w:rsidR="008A0F75" w:rsidRPr="00503B66">
        <w:rPr>
          <w:rFonts w:hint="eastAsia"/>
          <w:lang w:eastAsia="zh-CN"/>
        </w:rPr>
        <w:t>; when occurs, shall be globalContentID retrieved from User Service Description</w:t>
      </w:r>
    </w:p>
    <w:p w14:paraId="43BB4459" w14:textId="77777777" w:rsidR="008A0F75" w:rsidRPr="00503B66" w:rsidRDefault="00D9115E" w:rsidP="00D9115E">
      <w:pPr>
        <w:pStyle w:val="B20"/>
        <w:rPr>
          <w:rFonts w:hint="eastAsia"/>
        </w:rPr>
      </w:pPr>
      <w:r>
        <w:t>-</w:t>
      </w:r>
      <w:r>
        <w:tab/>
      </w:r>
      <w:r w:rsidR="008A0F75">
        <w:t>ServiceI</w:t>
      </w:r>
      <w:r w:rsidR="008A0F75">
        <w:rPr>
          <w:rFonts w:hint="eastAsia"/>
          <w:lang w:eastAsia="zh-CN"/>
        </w:rPr>
        <w:t>D</w:t>
      </w:r>
      <w:r w:rsidR="008A0F75" w:rsidRPr="00503B66">
        <w:rPr>
          <w:rFonts w:hint="eastAsia"/>
        </w:rPr>
        <w:t>: identifies</w:t>
      </w:r>
      <w:r w:rsidR="008A0F75" w:rsidRPr="00503B66">
        <w:t xml:space="preserve"> </w:t>
      </w:r>
      <w:r w:rsidR="008A0F75" w:rsidRPr="00503B66">
        <w:rPr>
          <w:rFonts w:hint="eastAsia"/>
          <w:lang w:eastAsia="zh-CN"/>
        </w:rPr>
        <w:t>live</w:t>
      </w:r>
      <w:r w:rsidR="008A0F75" w:rsidRPr="00503B66">
        <w:rPr>
          <w:rFonts w:hint="eastAsia"/>
        </w:rPr>
        <w:t xml:space="preserve"> channel to be recorded</w:t>
      </w:r>
      <w:r w:rsidR="008A0F75" w:rsidRPr="00503B66">
        <w:rPr>
          <w:rFonts w:hint="eastAsia"/>
          <w:lang w:eastAsia="zh-CN"/>
        </w:rPr>
        <w:t>; it shall be globalServiceID retrieved from User Service Description</w:t>
      </w:r>
    </w:p>
    <w:p w14:paraId="0239E599" w14:textId="77777777" w:rsidR="008A0F75" w:rsidRPr="00503B66" w:rsidRDefault="00D9115E" w:rsidP="00D9115E">
      <w:pPr>
        <w:pStyle w:val="B20"/>
      </w:pPr>
      <w:r>
        <w:rPr>
          <w:lang w:eastAsia="zh-CN"/>
        </w:rPr>
        <w:t>-</w:t>
      </w:r>
      <w:r>
        <w:rPr>
          <w:lang w:eastAsia="zh-CN"/>
        </w:rPr>
        <w:tab/>
      </w:r>
      <w:r w:rsidR="008A0F75" w:rsidRPr="00503B66">
        <w:rPr>
          <w:rFonts w:hint="eastAsia"/>
          <w:lang w:eastAsia="zh-CN"/>
        </w:rPr>
        <w:t>Record</w:t>
      </w:r>
      <w:r w:rsidR="008A0F75" w:rsidRPr="00503B66">
        <w:t>StartTime</w:t>
      </w:r>
      <w:r w:rsidR="008A0F75" w:rsidRPr="00503B66">
        <w:rPr>
          <w:rFonts w:hint="eastAsia"/>
        </w:rPr>
        <w:t xml:space="preserve">: indicates the time to start </w:t>
      </w:r>
      <w:r w:rsidR="008A0F75" w:rsidRPr="00503B66">
        <w:rPr>
          <w:rFonts w:hint="eastAsia"/>
          <w:lang w:eastAsia="zh-CN"/>
        </w:rPr>
        <w:t xml:space="preserve">recording, where </w:t>
      </w:r>
      <w:r w:rsidR="001C2626">
        <w:rPr>
          <w:lang w:eastAsia="zh-CN"/>
        </w:rPr>
        <w:t>"</w:t>
      </w:r>
      <w:r w:rsidR="008A0F75" w:rsidRPr="00503B66">
        <w:rPr>
          <w:rFonts w:hint="eastAsia"/>
          <w:lang w:eastAsia="zh-CN"/>
        </w:rPr>
        <w:t>0</w:t>
      </w:r>
      <w:r w:rsidR="001C2626">
        <w:rPr>
          <w:lang w:eastAsia="zh-CN"/>
        </w:rPr>
        <w:t>"</w:t>
      </w:r>
      <w:r w:rsidR="008A0F75" w:rsidRPr="00503B66">
        <w:rPr>
          <w:rFonts w:hint="eastAsia"/>
          <w:lang w:eastAsia="zh-CN"/>
        </w:rPr>
        <w:t xml:space="preserve"> or time before now implies instant recording, while other time implies </w:t>
      </w:r>
      <w:r w:rsidR="008A0F75" w:rsidRPr="00503B66">
        <w:rPr>
          <w:lang w:eastAsia="zh-CN"/>
        </w:rPr>
        <w:t>scheduled recording</w:t>
      </w:r>
      <w:r w:rsidR="008A0F75" w:rsidRPr="00503B66">
        <w:t>;</w:t>
      </w:r>
    </w:p>
    <w:p w14:paraId="0229DB34" w14:textId="77777777" w:rsidR="008A0F75" w:rsidRPr="000D3875" w:rsidRDefault="00D9115E" w:rsidP="00D9115E">
      <w:pPr>
        <w:pStyle w:val="B20"/>
        <w:rPr>
          <w:rFonts w:hint="eastAsia"/>
        </w:rPr>
      </w:pPr>
      <w:r>
        <w:rPr>
          <w:lang w:eastAsia="zh-CN"/>
        </w:rPr>
        <w:t>-</w:t>
      </w:r>
      <w:r>
        <w:rPr>
          <w:lang w:eastAsia="zh-CN"/>
        </w:rPr>
        <w:tab/>
      </w:r>
      <w:r w:rsidR="008A0F75" w:rsidRPr="000D3875">
        <w:rPr>
          <w:rFonts w:hint="eastAsia"/>
          <w:lang w:eastAsia="zh-CN"/>
        </w:rPr>
        <w:t>Record</w:t>
      </w:r>
      <w:r w:rsidR="008A0F75" w:rsidRPr="000D3875">
        <w:t>Duration</w:t>
      </w:r>
      <w:r w:rsidR="008A0F75" w:rsidRPr="000D3875">
        <w:rPr>
          <w:rFonts w:hint="eastAsia"/>
        </w:rPr>
        <w:t xml:space="preserve">: indicates the time duration of </w:t>
      </w:r>
      <w:r w:rsidR="008A0F75" w:rsidRPr="000D3875">
        <w:rPr>
          <w:rFonts w:hint="eastAsia"/>
          <w:lang w:eastAsia="zh-CN"/>
        </w:rPr>
        <w:t>the recording;</w:t>
      </w:r>
    </w:p>
    <w:p w14:paraId="1ACB0B59" w14:textId="77777777" w:rsidR="008A0F75" w:rsidRDefault="008A0F75" w:rsidP="008A0F75">
      <w:pPr>
        <w:spacing w:afterLines="50" w:after="120"/>
        <w:rPr>
          <w:rFonts w:hint="eastAsia"/>
        </w:rPr>
      </w:pPr>
      <w:r w:rsidRPr="000D3875">
        <w:rPr>
          <w:rFonts w:hint="eastAsia"/>
        </w:rPr>
        <w:t xml:space="preserve">Upon receiving a SIP MESSAGE, the UE shall identify it as a NPVR response by comparing the content type of the message body with </w:t>
      </w:r>
      <w:r w:rsidR="001C2626">
        <w:t>"</w:t>
      </w:r>
      <w:r w:rsidRPr="000D3875">
        <w:t>application/</w:t>
      </w:r>
      <w:r w:rsidRPr="000D3875">
        <w:rPr>
          <w:rFonts w:hint="eastAsia"/>
        </w:rPr>
        <w:t>3gpp-ims-pss-mbms-npvr</w:t>
      </w:r>
      <w:r w:rsidRPr="000D3875">
        <w:t>+xml</w:t>
      </w:r>
      <w:r w:rsidR="001C2626">
        <w:t>"</w:t>
      </w:r>
      <w:r w:rsidRPr="000D3875">
        <w:rPr>
          <w:rFonts w:hint="eastAsia"/>
        </w:rPr>
        <w:t xml:space="preserve">. </w:t>
      </w:r>
      <w:r w:rsidRPr="000D3875">
        <w:t>Following</w:t>
      </w:r>
      <w:r w:rsidRPr="000D3875">
        <w:rPr>
          <w:rFonts w:hint="eastAsia"/>
        </w:rPr>
        <w:t xml:space="preserve"> that, the UE shall response with 200 OK response.</w:t>
      </w:r>
    </w:p>
    <w:p w14:paraId="7A7F1B4F" w14:textId="77777777" w:rsidR="008A0F75" w:rsidRPr="00D15906" w:rsidRDefault="008A0F75" w:rsidP="008A0F75">
      <w:pPr>
        <w:pStyle w:val="Heading3"/>
        <w:rPr>
          <w:rFonts w:hint="eastAsia"/>
          <w:bCs/>
        </w:rPr>
      </w:pPr>
      <w:bookmarkStart w:id="366" w:name="_Toc517287298"/>
      <w:r w:rsidRPr="00D15906">
        <w:rPr>
          <w:bCs/>
        </w:rPr>
        <w:t>20</w:t>
      </w:r>
      <w:r w:rsidRPr="00D15906">
        <w:rPr>
          <w:rFonts w:hint="eastAsia"/>
          <w:bCs/>
        </w:rPr>
        <w:t>.1.3</w:t>
      </w:r>
      <w:r w:rsidR="00D15906">
        <w:rPr>
          <w:bCs/>
        </w:rPr>
        <w:tab/>
      </w:r>
      <w:r w:rsidRPr="00D15906">
        <w:rPr>
          <w:rFonts w:hint="eastAsia"/>
          <w:bCs/>
        </w:rPr>
        <w:t>Procedures at SCF</w:t>
      </w:r>
      <w:bookmarkEnd w:id="366"/>
    </w:p>
    <w:p w14:paraId="794790EB" w14:textId="77777777" w:rsidR="008A0F75" w:rsidRPr="00F06169" w:rsidRDefault="008A0F75" w:rsidP="008A0F75">
      <w:pPr>
        <w:spacing w:afterLines="50" w:after="120"/>
      </w:pPr>
      <w:r w:rsidRPr="00F06169">
        <w:t>The</w:t>
      </w:r>
      <w:r>
        <w:rPr>
          <w:rFonts w:hint="eastAsia"/>
        </w:rPr>
        <w:t xml:space="preserve"> SCF</w:t>
      </w:r>
      <w:r w:rsidRPr="00F06169">
        <w:t xml:space="preserve"> </w:t>
      </w:r>
      <w:r>
        <w:rPr>
          <w:rFonts w:hint="eastAsia"/>
        </w:rPr>
        <w:t>shall</w:t>
      </w:r>
      <w:r w:rsidRPr="00F06169">
        <w:t xml:space="preserve"> support the procedures specified in</w:t>
      </w:r>
      <w:r>
        <w:t xml:space="preserve"> </w:t>
      </w:r>
      <w:r>
        <w:rPr>
          <w:rFonts w:hint="eastAsia"/>
        </w:rPr>
        <w:t>[TS124503]</w:t>
      </w:r>
      <w:r>
        <w:t xml:space="preserve"> </w:t>
      </w:r>
      <w:r w:rsidRPr="00F06169">
        <w:t xml:space="preserve">as applicable to an AS acting as a </w:t>
      </w:r>
      <w:r w:rsidRPr="008A1C52">
        <w:rPr>
          <w:rFonts w:hint="eastAsia"/>
        </w:rPr>
        <w:t>terminating SIP</w:t>
      </w:r>
      <w:r w:rsidRPr="00F06169">
        <w:t xml:space="preserve"> UA.</w:t>
      </w:r>
    </w:p>
    <w:p w14:paraId="498F84E0" w14:textId="77777777" w:rsidR="008A0F75" w:rsidRPr="008A1C52" w:rsidRDefault="008A0F75" w:rsidP="008A0F75">
      <w:pPr>
        <w:spacing w:afterLines="50" w:after="120"/>
        <w:rPr>
          <w:rFonts w:hint="eastAsia"/>
        </w:rPr>
      </w:pPr>
      <w:r w:rsidRPr="00F06169">
        <w:t xml:space="preserve">When receiving any </w:t>
      </w:r>
      <w:r w:rsidRPr="008A1C52">
        <w:rPr>
          <w:rFonts w:hint="eastAsia"/>
        </w:rPr>
        <w:t>NPVR</w:t>
      </w:r>
      <w:r w:rsidRPr="00F06169">
        <w:t xml:space="preserve"> request, the </w:t>
      </w:r>
      <w:r>
        <w:rPr>
          <w:rFonts w:hint="eastAsia"/>
        </w:rPr>
        <w:t>SCF</w:t>
      </w:r>
      <w:r w:rsidRPr="00F06169">
        <w:t xml:space="preserve"> </w:t>
      </w:r>
      <w:r>
        <w:rPr>
          <w:rFonts w:hint="eastAsia"/>
        </w:rPr>
        <w:t>shall first response with 200 OK, and then</w:t>
      </w:r>
      <w:r w:rsidRPr="00F06169">
        <w:t xml:space="preserve"> examine the request to</w:t>
      </w:r>
      <w:r w:rsidRPr="008A1C52">
        <w:rPr>
          <w:rFonts w:hint="eastAsia"/>
        </w:rPr>
        <w:t xml:space="preserve"> see:</w:t>
      </w:r>
    </w:p>
    <w:p w14:paraId="21E968CF" w14:textId="77777777" w:rsidR="008A0F75" w:rsidRPr="002F4004" w:rsidRDefault="00D9115E" w:rsidP="00D9115E">
      <w:pPr>
        <w:pStyle w:val="B1"/>
        <w:rPr>
          <w:rFonts w:hint="eastAsia"/>
          <w:lang w:eastAsia="zh-CN"/>
        </w:rPr>
      </w:pPr>
      <w:r>
        <w:rPr>
          <w:lang w:eastAsia="zh-CN"/>
        </w:rPr>
        <w:t>-</w:t>
      </w:r>
      <w:r>
        <w:rPr>
          <w:lang w:eastAsia="zh-CN"/>
        </w:rPr>
        <w:tab/>
      </w:r>
      <w:r w:rsidR="008A0F75">
        <w:rPr>
          <w:rFonts w:hint="eastAsia"/>
          <w:lang w:eastAsia="zh-CN"/>
        </w:rPr>
        <w:t>If the user subscribed to the PVR service.</w:t>
      </w:r>
    </w:p>
    <w:p w14:paraId="1266821A" w14:textId="77777777" w:rsidR="008A0F75" w:rsidRPr="002F4004" w:rsidRDefault="00D9115E" w:rsidP="00D9115E">
      <w:pPr>
        <w:pStyle w:val="B1"/>
        <w:rPr>
          <w:rFonts w:hint="eastAsia"/>
          <w:lang w:eastAsia="zh-CN"/>
        </w:rPr>
      </w:pPr>
      <w:r>
        <w:rPr>
          <w:lang w:eastAsia="zh-CN"/>
        </w:rPr>
        <w:t>-</w:t>
      </w:r>
      <w:r>
        <w:rPr>
          <w:lang w:eastAsia="zh-CN"/>
        </w:rPr>
        <w:tab/>
      </w:r>
      <w:r w:rsidR="008A0F75">
        <w:rPr>
          <w:rFonts w:hint="eastAsia"/>
          <w:lang w:eastAsia="zh-CN"/>
        </w:rPr>
        <w:t>If the program is allowed to recorded.</w:t>
      </w:r>
    </w:p>
    <w:p w14:paraId="0199DC11" w14:textId="77777777" w:rsidR="008A0F75" w:rsidRPr="00990B75" w:rsidRDefault="00D9115E" w:rsidP="00D9115E">
      <w:pPr>
        <w:pStyle w:val="B1"/>
        <w:rPr>
          <w:rFonts w:hint="eastAsia"/>
          <w:lang w:eastAsia="zh-CN"/>
        </w:rPr>
      </w:pPr>
      <w:r>
        <w:rPr>
          <w:lang w:eastAsia="zh-CN"/>
        </w:rPr>
        <w:t>-</w:t>
      </w:r>
      <w:r>
        <w:rPr>
          <w:lang w:eastAsia="zh-CN"/>
        </w:rPr>
        <w:tab/>
      </w:r>
      <w:r w:rsidR="008A0F75">
        <w:rPr>
          <w:rFonts w:hint="eastAsia"/>
          <w:lang w:eastAsia="zh-CN"/>
        </w:rPr>
        <w:t>I</w:t>
      </w:r>
      <w:r w:rsidR="008A0F75" w:rsidRPr="00990B75">
        <w:rPr>
          <w:lang w:eastAsia="zh-CN"/>
        </w:rPr>
        <w:t>f it is compatible with the user's profile (e.g. parental control level).</w:t>
      </w:r>
    </w:p>
    <w:p w14:paraId="069C29A2" w14:textId="77777777" w:rsidR="008A0F75" w:rsidRPr="00990B75" w:rsidRDefault="00D9115E" w:rsidP="00D9115E">
      <w:pPr>
        <w:pStyle w:val="B1"/>
        <w:rPr>
          <w:rFonts w:hint="eastAsia"/>
          <w:lang w:eastAsia="zh-CN"/>
        </w:rPr>
      </w:pPr>
      <w:r>
        <w:rPr>
          <w:lang w:eastAsia="zh-CN"/>
        </w:rPr>
        <w:t>-</w:t>
      </w:r>
      <w:r>
        <w:rPr>
          <w:lang w:eastAsia="zh-CN"/>
        </w:rPr>
        <w:tab/>
      </w:r>
      <w:r w:rsidR="008A0F75">
        <w:rPr>
          <w:rFonts w:hint="eastAsia"/>
          <w:lang w:eastAsia="zh-CN"/>
        </w:rPr>
        <w:t xml:space="preserve">If the new item to be recorded </w:t>
      </w:r>
      <w:r w:rsidR="008A0F75">
        <w:rPr>
          <w:lang w:eastAsia="zh-CN"/>
        </w:rPr>
        <w:t>doesn't</w:t>
      </w:r>
      <w:r w:rsidR="008A0F75">
        <w:rPr>
          <w:rFonts w:hint="eastAsia"/>
          <w:lang w:eastAsia="zh-CN"/>
        </w:rPr>
        <w:t xml:space="preserve"> exceed the user</w:t>
      </w:r>
      <w:r w:rsidR="001C2626">
        <w:rPr>
          <w:lang w:eastAsia="zh-CN"/>
        </w:rPr>
        <w:t>'</w:t>
      </w:r>
      <w:r w:rsidR="008A0F75">
        <w:rPr>
          <w:rFonts w:hint="eastAsia"/>
          <w:lang w:eastAsia="zh-CN"/>
        </w:rPr>
        <w:t>s storage quota, by checking the user</w:t>
      </w:r>
      <w:r w:rsidR="001C2626">
        <w:rPr>
          <w:lang w:eastAsia="zh-CN"/>
        </w:rPr>
        <w:t>'</w:t>
      </w:r>
      <w:r w:rsidR="008A0F75">
        <w:rPr>
          <w:rFonts w:hint="eastAsia"/>
          <w:lang w:eastAsia="zh-CN"/>
        </w:rPr>
        <w:t>s profile.</w:t>
      </w:r>
    </w:p>
    <w:p w14:paraId="2FF5DAD6" w14:textId="77777777" w:rsidR="008A0F75" w:rsidRDefault="008A0F75" w:rsidP="008A0F75">
      <w:pPr>
        <w:spacing w:afterLines="50" w:after="120"/>
        <w:rPr>
          <w:rFonts w:hint="eastAsia"/>
        </w:rPr>
      </w:pPr>
      <w:r>
        <w:rPr>
          <w:rFonts w:hint="eastAsia"/>
        </w:rPr>
        <w:t xml:space="preserve">The SCF shall then construct a SIP MESSAGE request towards the UE with the NPVR response. </w:t>
      </w:r>
      <w:r>
        <w:t>T</w:t>
      </w:r>
      <w:r>
        <w:rPr>
          <w:rFonts w:hint="eastAsia"/>
        </w:rPr>
        <w:t>he content of the message shall be as follows:</w:t>
      </w:r>
    </w:p>
    <w:p w14:paraId="05D8FE73" w14:textId="77777777" w:rsidR="008A0F75" w:rsidRPr="000D3875" w:rsidRDefault="00D9115E" w:rsidP="00D9115E">
      <w:pPr>
        <w:pStyle w:val="B1"/>
      </w:pPr>
      <w:r>
        <w:t>-</w:t>
      </w:r>
      <w:r>
        <w:tab/>
      </w:r>
      <w:r w:rsidR="008A0F75" w:rsidRPr="000D3875">
        <w:t xml:space="preserve">The Request-URI shall be </w:t>
      </w:r>
      <w:r w:rsidR="008A0F75" w:rsidRPr="000D3875">
        <w:rPr>
          <w:rFonts w:hint="eastAsia"/>
        </w:rPr>
        <w:t>set to the IMPU of the user.</w:t>
      </w:r>
    </w:p>
    <w:p w14:paraId="70A62687" w14:textId="77777777" w:rsidR="008A0F75" w:rsidRPr="000D3875" w:rsidRDefault="00D9115E" w:rsidP="00D9115E">
      <w:pPr>
        <w:pStyle w:val="B1"/>
        <w:rPr>
          <w:rFonts w:hint="eastAsia"/>
        </w:rPr>
      </w:pPr>
      <w:r>
        <w:t>-</w:t>
      </w:r>
      <w:r>
        <w:tab/>
      </w:r>
      <w:r w:rsidR="008A0F75" w:rsidRPr="000D3875">
        <w:t xml:space="preserve">The Content-Type of the message body </w:t>
      </w:r>
      <w:r w:rsidR="008A0F75">
        <w:t>shall</w:t>
      </w:r>
      <w:r w:rsidR="008A0F75" w:rsidRPr="000D3875">
        <w:t xml:space="preserve"> be set to </w:t>
      </w:r>
      <w:r w:rsidR="001C2626">
        <w:t>"</w:t>
      </w:r>
      <w:r w:rsidR="008A0F75" w:rsidRPr="000D3875">
        <w:t>application/</w:t>
      </w:r>
      <w:r w:rsidR="008A0F75" w:rsidRPr="000D3875">
        <w:rPr>
          <w:rFonts w:hint="eastAsia"/>
          <w:lang w:eastAsia="zh-CN"/>
        </w:rPr>
        <w:t>3gpp-ims-pss-mbms-npvr</w:t>
      </w:r>
      <w:r w:rsidR="008A0F75" w:rsidRPr="000D3875">
        <w:t>+xml</w:t>
      </w:r>
      <w:r w:rsidR="001C2626">
        <w:t>"</w:t>
      </w:r>
    </w:p>
    <w:p w14:paraId="3120F9B3" w14:textId="77777777" w:rsidR="008A0F75" w:rsidRPr="000D3875" w:rsidRDefault="00D9115E" w:rsidP="00D9115E">
      <w:pPr>
        <w:pStyle w:val="B1"/>
        <w:rPr>
          <w:rFonts w:hint="eastAsia"/>
        </w:rPr>
      </w:pPr>
      <w:r>
        <w:rPr>
          <w:rFonts w:eastAsia="Batang"/>
          <w:lang w:eastAsia="ko-KR"/>
        </w:rPr>
        <w:t>-</w:t>
      </w:r>
      <w:r>
        <w:rPr>
          <w:rFonts w:eastAsia="Batang"/>
          <w:lang w:eastAsia="ko-KR"/>
        </w:rPr>
        <w:tab/>
      </w:r>
      <w:r w:rsidR="008A0F75" w:rsidRPr="000D3875">
        <w:rPr>
          <w:rFonts w:eastAsia="Batang" w:hint="eastAsia"/>
          <w:lang w:eastAsia="ko-KR"/>
        </w:rPr>
        <w:t xml:space="preserve">The message body </w:t>
      </w:r>
      <w:r w:rsidR="008A0F75">
        <w:rPr>
          <w:rFonts w:eastAsia="Batang" w:hint="eastAsia"/>
          <w:lang w:eastAsia="ko-KR"/>
        </w:rPr>
        <w:t>shall</w:t>
      </w:r>
      <w:r w:rsidR="008A0F75" w:rsidRPr="000D3875">
        <w:rPr>
          <w:rFonts w:eastAsia="Batang" w:hint="eastAsia"/>
          <w:lang w:eastAsia="ko-KR"/>
        </w:rPr>
        <w:t xml:space="preserve"> include </w:t>
      </w:r>
      <w:r w:rsidR="008A0F75" w:rsidRPr="000D3875">
        <w:rPr>
          <w:rFonts w:hint="eastAsia"/>
          <w:lang w:eastAsia="zh-CN"/>
        </w:rPr>
        <w:t xml:space="preserve">XML document as defined in Annex </w:t>
      </w:r>
      <w:r w:rsidR="008A0F75">
        <w:rPr>
          <w:lang w:eastAsia="zh-CN"/>
        </w:rPr>
        <w:t>N</w:t>
      </w:r>
      <w:r w:rsidR="008A0F75" w:rsidRPr="000D3875">
        <w:rPr>
          <w:rFonts w:eastAsia="Batang" w:hint="eastAsia"/>
          <w:lang w:eastAsia="ko-KR"/>
        </w:rPr>
        <w:t>.</w:t>
      </w:r>
    </w:p>
    <w:p w14:paraId="5918126E" w14:textId="77777777" w:rsidR="008A0F75" w:rsidRPr="000D3875" w:rsidRDefault="00D9115E" w:rsidP="00D9115E">
      <w:pPr>
        <w:pStyle w:val="B20"/>
        <w:rPr>
          <w:rFonts w:hint="eastAsia"/>
        </w:rPr>
      </w:pPr>
      <w:r>
        <w:rPr>
          <w:lang w:eastAsia="zh-CN"/>
        </w:rPr>
        <w:lastRenderedPageBreak/>
        <w:t>-</w:t>
      </w:r>
      <w:r>
        <w:rPr>
          <w:lang w:eastAsia="zh-CN"/>
        </w:rPr>
        <w:tab/>
      </w:r>
      <w:r w:rsidR="008A0F75" w:rsidRPr="000D3875">
        <w:rPr>
          <w:lang w:eastAsia="zh-CN"/>
        </w:rPr>
        <w:t>T</w:t>
      </w:r>
      <w:r w:rsidR="008A0F75" w:rsidRPr="000D3875">
        <w:rPr>
          <w:rFonts w:hint="eastAsia"/>
          <w:lang w:eastAsia="zh-CN"/>
        </w:rPr>
        <w:t xml:space="preserve">he </w:t>
      </w:r>
      <w:r w:rsidR="008A0F75" w:rsidRPr="000D3875">
        <w:rPr>
          <w:lang w:eastAsia="zh-CN"/>
        </w:rPr>
        <w:t>NPVRRe</w:t>
      </w:r>
      <w:r w:rsidR="008A0F75" w:rsidRPr="000D3875">
        <w:rPr>
          <w:rFonts w:hint="eastAsia"/>
          <w:lang w:eastAsia="zh-CN"/>
        </w:rPr>
        <w:t>sponse shall be present;</w:t>
      </w:r>
    </w:p>
    <w:p w14:paraId="0B87EDF7" w14:textId="77777777" w:rsidR="008A0F75" w:rsidRPr="000D3875" w:rsidRDefault="00D9115E" w:rsidP="00D9115E">
      <w:pPr>
        <w:pStyle w:val="B20"/>
        <w:rPr>
          <w:rFonts w:hint="eastAsia"/>
        </w:rPr>
      </w:pPr>
      <w:r>
        <w:t>-</w:t>
      </w:r>
      <w:r>
        <w:tab/>
      </w:r>
      <w:r w:rsidR="008A0F75" w:rsidRPr="000D3875">
        <w:t>Result</w:t>
      </w:r>
      <w:r w:rsidR="008A0F75" w:rsidRPr="000D3875">
        <w:rPr>
          <w:rFonts w:hint="eastAsia"/>
        </w:rPr>
        <w:t>:</w:t>
      </w:r>
      <w:r w:rsidR="008A0F75" w:rsidRPr="000D3875">
        <w:rPr>
          <w:rFonts w:hint="eastAsia"/>
          <w:lang w:eastAsia="zh-CN"/>
        </w:rPr>
        <w:t xml:space="preserve"> indicate the status of the NPVR request, i.e. Error or request accepted.</w:t>
      </w:r>
    </w:p>
    <w:p w14:paraId="78C0D4B3" w14:textId="77777777" w:rsidR="008A0F75" w:rsidRDefault="008A0F75" w:rsidP="008A0F75">
      <w:pPr>
        <w:spacing w:afterLines="50" w:after="120"/>
        <w:rPr>
          <w:rFonts w:hint="eastAsia"/>
        </w:rPr>
      </w:pPr>
      <w:r>
        <w:rPr>
          <w:rFonts w:hint="eastAsia"/>
        </w:rPr>
        <w:t xml:space="preserve">Following that, </w:t>
      </w:r>
      <w:r w:rsidRPr="008A1C52">
        <w:rPr>
          <w:rFonts w:hint="eastAsia"/>
        </w:rPr>
        <w:t xml:space="preserve">the </w:t>
      </w:r>
      <w:r>
        <w:rPr>
          <w:rFonts w:hint="eastAsia"/>
        </w:rPr>
        <w:t>SCF</w:t>
      </w:r>
      <w:r w:rsidRPr="008A1C52">
        <w:rPr>
          <w:rFonts w:hint="eastAsia"/>
        </w:rPr>
        <w:t xml:space="preserve"> </w:t>
      </w:r>
      <w:r>
        <w:rPr>
          <w:rFonts w:hint="eastAsia"/>
        </w:rPr>
        <w:t>shall</w:t>
      </w:r>
      <w:r w:rsidRPr="008A1C52">
        <w:rPr>
          <w:rFonts w:hint="eastAsia"/>
        </w:rPr>
        <w:t xml:space="preserve"> create a context for the </w:t>
      </w:r>
      <w:r>
        <w:rPr>
          <w:rFonts w:hint="eastAsia"/>
        </w:rPr>
        <w:t>request,</w:t>
      </w:r>
      <w:r w:rsidRPr="008A1C52">
        <w:rPr>
          <w:rFonts w:hint="eastAsia"/>
        </w:rPr>
        <w:t xml:space="preserve"> register relevant information and update the </w:t>
      </w:r>
      <w:r>
        <w:rPr>
          <w:rFonts w:hint="eastAsia"/>
        </w:rPr>
        <w:t xml:space="preserve">user </w:t>
      </w:r>
      <w:r w:rsidRPr="008A1C52">
        <w:rPr>
          <w:rFonts w:hint="eastAsia"/>
        </w:rPr>
        <w:t>profile</w:t>
      </w:r>
      <w:r>
        <w:rPr>
          <w:rFonts w:hint="eastAsia"/>
        </w:rPr>
        <w:t xml:space="preserve"> for that user, with the </w:t>
      </w:r>
      <w:r w:rsidRPr="008A1C52">
        <w:rPr>
          <w:rFonts w:hint="eastAsia"/>
        </w:rPr>
        <w:t xml:space="preserve">status for PVR </w:t>
      </w:r>
      <w:r>
        <w:rPr>
          <w:rFonts w:hint="eastAsia"/>
        </w:rPr>
        <w:t xml:space="preserve">changing </w:t>
      </w:r>
      <w:r w:rsidRPr="008A1C52">
        <w:rPr>
          <w:rFonts w:hint="eastAsia"/>
        </w:rPr>
        <w:t xml:space="preserve">to </w:t>
      </w:r>
      <w:r w:rsidR="001C2626">
        <w:t>"</w:t>
      </w:r>
      <w:r>
        <w:rPr>
          <w:rFonts w:hint="eastAsia"/>
        </w:rPr>
        <w:t>Recording</w:t>
      </w:r>
      <w:r w:rsidRPr="008A1C52">
        <w:rPr>
          <w:rFonts w:hint="eastAsia"/>
        </w:rPr>
        <w:t xml:space="preserve"> Captured</w:t>
      </w:r>
      <w:r w:rsidR="001C2626">
        <w:t>"</w:t>
      </w:r>
      <w:r w:rsidRPr="008A1C52">
        <w:rPr>
          <w:rFonts w:hint="eastAsia"/>
        </w:rPr>
        <w:t xml:space="preserve">, meaning that a </w:t>
      </w:r>
      <w:r>
        <w:rPr>
          <w:rFonts w:hint="eastAsia"/>
        </w:rPr>
        <w:t>NPVR</w:t>
      </w:r>
      <w:r w:rsidRPr="008A1C52">
        <w:rPr>
          <w:rFonts w:hint="eastAsia"/>
        </w:rPr>
        <w:t xml:space="preserve"> </w:t>
      </w:r>
      <w:r>
        <w:rPr>
          <w:rFonts w:hint="eastAsia"/>
        </w:rPr>
        <w:t>request</w:t>
      </w:r>
      <w:r w:rsidRPr="008A1C52">
        <w:rPr>
          <w:rFonts w:hint="eastAsia"/>
        </w:rPr>
        <w:t xml:space="preserve"> is pending execution.</w:t>
      </w:r>
    </w:p>
    <w:p w14:paraId="18ACCB2B" w14:textId="77777777" w:rsidR="008A0F75" w:rsidRDefault="008A0F75" w:rsidP="008A0F75">
      <w:pPr>
        <w:spacing w:afterLines="50" w:after="120"/>
        <w:rPr>
          <w:rFonts w:hint="eastAsia"/>
        </w:rPr>
      </w:pPr>
      <w:r>
        <w:rPr>
          <w:rFonts w:hint="eastAsia"/>
        </w:rPr>
        <w:t xml:space="preserve">For instant recording, </w:t>
      </w:r>
      <w:r w:rsidRPr="00F14831">
        <w:t xml:space="preserve">the SCF </w:t>
      </w:r>
      <w:r>
        <w:t>start</w:t>
      </w:r>
      <w:r>
        <w:rPr>
          <w:rFonts w:hint="eastAsia"/>
        </w:rPr>
        <w:t>s</w:t>
      </w:r>
      <w:r>
        <w:t xml:space="preserve"> the</w:t>
      </w:r>
      <w:r>
        <w:rPr>
          <w:rFonts w:hint="eastAsia"/>
        </w:rPr>
        <w:t xml:space="preserve"> recording</w:t>
      </w:r>
      <w:r w:rsidDel="00F671F9">
        <w:rPr>
          <w:rFonts w:hint="eastAsia"/>
        </w:rPr>
        <w:t xml:space="preserve"> </w:t>
      </w:r>
      <w:r>
        <w:rPr>
          <w:rFonts w:hint="eastAsia"/>
        </w:rPr>
        <w:t xml:space="preserve">immediately by </w:t>
      </w:r>
      <w:r w:rsidRPr="00F14831">
        <w:t>select</w:t>
      </w:r>
      <w:r>
        <w:t>ing</w:t>
      </w:r>
      <w:r w:rsidRPr="00F14831">
        <w:t xml:space="preserve"> a </w:t>
      </w:r>
      <w:r>
        <w:rPr>
          <w:rFonts w:hint="eastAsia"/>
        </w:rPr>
        <w:t xml:space="preserve">proper </w:t>
      </w:r>
      <w:r w:rsidRPr="00A75B82">
        <w:rPr>
          <w:rFonts w:hint="eastAsia"/>
        </w:rPr>
        <w:t>Recording Server</w:t>
      </w:r>
      <w:r>
        <w:rPr>
          <w:rFonts w:hint="eastAsia"/>
        </w:rPr>
        <w:t xml:space="preserve">, and sending a SIP INVITE message to the PSS Adapter to initialize a Recording Session. </w:t>
      </w:r>
    </w:p>
    <w:p w14:paraId="37FAF914" w14:textId="77777777" w:rsidR="008A0F75" w:rsidRDefault="008A0F75" w:rsidP="008A0F75">
      <w:pPr>
        <w:spacing w:afterLines="50" w:after="120"/>
        <w:rPr>
          <w:rFonts w:hint="eastAsia"/>
        </w:rPr>
      </w:pPr>
      <w:r>
        <w:rPr>
          <w:rFonts w:hint="eastAsia"/>
        </w:rPr>
        <w:t xml:space="preserve">For scheduled recording, the SCF creates a timer for the request. </w:t>
      </w:r>
      <w:r w:rsidRPr="00F14831">
        <w:t xml:space="preserve">When the start time comes, the SCF </w:t>
      </w:r>
      <w:r>
        <w:t>start</w:t>
      </w:r>
      <w:r>
        <w:rPr>
          <w:rFonts w:hint="eastAsia"/>
        </w:rPr>
        <w:t>s</w:t>
      </w:r>
      <w:r>
        <w:t xml:space="preserve"> the</w:t>
      </w:r>
      <w:r>
        <w:rPr>
          <w:rFonts w:hint="eastAsia"/>
        </w:rPr>
        <w:t xml:space="preserve"> recording</w:t>
      </w:r>
      <w:r w:rsidDel="00F671F9">
        <w:rPr>
          <w:rFonts w:hint="eastAsia"/>
        </w:rPr>
        <w:t xml:space="preserve"> </w:t>
      </w:r>
      <w:r>
        <w:rPr>
          <w:rFonts w:hint="eastAsia"/>
        </w:rPr>
        <w:t xml:space="preserve">immediately by </w:t>
      </w:r>
      <w:r w:rsidRPr="00F14831">
        <w:t>select</w:t>
      </w:r>
      <w:r>
        <w:t>ing</w:t>
      </w:r>
      <w:r w:rsidRPr="00F14831">
        <w:t xml:space="preserve"> a </w:t>
      </w:r>
      <w:r>
        <w:rPr>
          <w:rFonts w:hint="eastAsia"/>
        </w:rPr>
        <w:t>prop</w:t>
      </w:r>
      <w:r w:rsidRPr="00A75B82">
        <w:rPr>
          <w:rFonts w:hint="eastAsia"/>
        </w:rPr>
        <w:t>er Recording Server</w:t>
      </w:r>
      <w:r>
        <w:rPr>
          <w:rFonts w:hint="eastAsia"/>
        </w:rPr>
        <w:t>, and sending a SIP INVITE message to the PSS Adapter</w:t>
      </w:r>
      <w:r w:rsidRPr="008A1C52">
        <w:t xml:space="preserve"> </w:t>
      </w:r>
      <w:r>
        <w:rPr>
          <w:rFonts w:hint="eastAsia"/>
        </w:rPr>
        <w:t>to initialize a Recording Session.</w:t>
      </w:r>
    </w:p>
    <w:p w14:paraId="3232408B" w14:textId="77777777" w:rsidR="008A0F75" w:rsidRPr="004A0356" w:rsidRDefault="008A0F75" w:rsidP="008A0F75">
      <w:pPr>
        <w:spacing w:afterLines="50" w:after="120"/>
        <w:rPr>
          <w:rFonts w:hint="eastAsia"/>
        </w:rPr>
      </w:pPr>
      <w:r w:rsidRPr="008A1C52">
        <w:t>Based on the local policy, t</w:t>
      </w:r>
      <w:r w:rsidRPr="004A0356">
        <w:rPr>
          <w:rFonts w:hint="eastAsia"/>
        </w:rPr>
        <w:t xml:space="preserve">he </w:t>
      </w:r>
      <w:r w:rsidRPr="004A0356">
        <w:t>following</w:t>
      </w:r>
      <w:r w:rsidRPr="004A0356">
        <w:rPr>
          <w:rFonts w:hint="eastAsia"/>
        </w:rPr>
        <w:t xml:space="preserve"> </w:t>
      </w:r>
      <w:r>
        <w:rPr>
          <w:rFonts w:hint="eastAsia"/>
        </w:rPr>
        <w:t>should</w:t>
      </w:r>
      <w:r w:rsidRPr="004A0356">
        <w:rPr>
          <w:rFonts w:hint="eastAsia"/>
        </w:rPr>
        <w:t xml:space="preserve"> apply </w:t>
      </w:r>
      <w:r w:rsidRPr="008A1C52">
        <w:rPr>
          <w:rFonts w:hint="eastAsia"/>
        </w:rPr>
        <w:t>to av</w:t>
      </w:r>
      <w:r w:rsidRPr="004A0356">
        <w:rPr>
          <w:rFonts w:hint="eastAsia"/>
        </w:rPr>
        <w:t xml:space="preserve">oid </w:t>
      </w:r>
      <w:r w:rsidRPr="004A0356">
        <w:t>duplicate</w:t>
      </w:r>
      <w:r w:rsidRPr="008A1C52">
        <w:rPr>
          <w:rFonts w:hint="eastAsia"/>
        </w:rPr>
        <w:t>d recording</w:t>
      </w:r>
      <w:r w:rsidRPr="004A0356">
        <w:rPr>
          <w:rFonts w:hint="eastAsia"/>
        </w:rPr>
        <w:t>:</w:t>
      </w:r>
    </w:p>
    <w:p w14:paraId="4CE2EAE3" w14:textId="77777777" w:rsidR="008A0F75" w:rsidRPr="004A0356" w:rsidRDefault="00D9115E" w:rsidP="00D9115E">
      <w:pPr>
        <w:pStyle w:val="B1"/>
        <w:rPr>
          <w:rFonts w:hint="eastAsia"/>
          <w:lang w:eastAsia="zh-CN"/>
        </w:rPr>
      </w:pPr>
      <w:r>
        <w:rPr>
          <w:lang w:eastAsia="zh-CN"/>
        </w:rPr>
        <w:t>-</w:t>
      </w:r>
      <w:r>
        <w:rPr>
          <w:lang w:eastAsia="zh-CN"/>
        </w:rPr>
        <w:tab/>
      </w:r>
      <w:r w:rsidR="008A0F75" w:rsidRPr="004A0356">
        <w:rPr>
          <w:rFonts w:hint="eastAsia"/>
          <w:lang w:eastAsia="zh-CN"/>
        </w:rPr>
        <w:t xml:space="preserve">Upon </w:t>
      </w:r>
      <w:r w:rsidR="008A0F75" w:rsidRPr="004A0356">
        <w:rPr>
          <w:lang w:eastAsia="zh-CN"/>
        </w:rPr>
        <w:t>receiving</w:t>
      </w:r>
      <w:r w:rsidR="008A0F75" w:rsidRPr="004A0356">
        <w:rPr>
          <w:rFonts w:hint="eastAsia"/>
          <w:lang w:eastAsia="zh-CN"/>
        </w:rPr>
        <w:t xml:space="preserve"> a </w:t>
      </w:r>
      <w:r w:rsidR="008A0F75">
        <w:rPr>
          <w:rFonts w:hint="eastAsia"/>
          <w:lang w:eastAsia="zh-CN"/>
        </w:rPr>
        <w:t>scheduled recording request</w:t>
      </w:r>
      <w:r w:rsidR="008A0F75" w:rsidRPr="004A0356">
        <w:rPr>
          <w:rFonts w:hint="eastAsia"/>
          <w:lang w:eastAsia="zh-CN"/>
        </w:rPr>
        <w:t xml:space="preserve">, the </w:t>
      </w:r>
      <w:r w:rsidR="008A0F75">
        <w:rPr>
          <w:rFonts w:hint="eastAsia"/>
          <w:lang w:eastAsia="zh-CN"/>
        </w:rPr>
        <w:t>SCF</w:t>
      </w:r>
      <w:r w:rsidR="008A0F75" w:rsidRPr="004A0356">
        <w:rPr>
          <w:rFonts w:hint="eastAsia"/>
          <w:lang w:eastAsia="zh-CN"/>
        </w:rPr>
        <w:t xml:space="preserve"> check whether the same program (identified by ServiceID and ProgramID) has been requested to record. If yes, the </w:t>
      </w:r>
      <w:r w:rsidR="008A0F75">
        <w:rPr>
          <w:rFonts w:hint="eastAsia"/>
          <w:lang w:eastAsia="zh-CN"/>
        </w:rPr>
        <w:t>SCF</w:t>
      </w:r>
      <w:r w:rsidR="008A0F75" w:rsidRPr="004A0356">
        <w:rPr>
          <w:rFonts w:hint="eastAsia"/>
          <w:lang w:eastAsia="zh-CN"/>
        </w:rPr>
        <w:t xml:space="preserve"> </w:t>
      </w:r>
      <w:r w:rsidR="008A0F75">
        <w:rPr>
          <w:rFonts w:hint="eastAsia"/>
          <w:lang w:eastAsia="zh-CN"/>
        </w:rPr>
        <w:t>shall</w:t>
      </w:r>
      <w:r w:rsidR="008A0F75" w:rsidRPr="004A0356">
        <w:rPr>
          <w:rFonts w:hint="eastAsia"/>
          <w:lang w:eastAsia="zh-CN"/>
        </w:rPr>
        <w:t xml:space="preserve"> not issue another NPVR request for the same content.</w:t>
      </w:r>
    </w:p>
    <w:p w14:paraId="3859F0DD" w14:textId="77777777" w:rsidR="008A0F75" w:rsidRDefault="00D9115E" w:rsidP="00D9115E">
      <w:pPr>
        <w:pStyle w:val="B1"/>
        <w:rPr>
          <w:lang w:eastAsia="zh-CN"/>
        </w:rPr>
      </w:pPr>
      <w:r>
        <w:rPr>
          <w:lang w:eastAsia="zh-CN"/>
        </w:rPr>
        <w:t>-</w:t>
      </w:r>
      <w:r>
        <w:rPr>
          <w:lang w:eastAsia="zh-CN"/>
        </w:rPr>
        <w:tab/>
      </w:r>
      <w:r w:rsidR="008A0F75" w:rsidRPr="004A0356">
        <w:rPr>
          <w:lang w:eastAsia="zh-CN"/>
        </w:rPr>
        <w:t>U</w:t>
      </w:r>
      <w:r w:rsidR="008A0F75" w:rsidRPr="004A0356">
        <w:rPr>
          <w:rFonts w:hint="eastAsia"/>
          <w:lang w:eastAsia="zh-CN"/>
        </w:rPr>
        <w:t xml:space="preserve">pon receiving </w:t>
      </w:r>
      <w:r w:rsidR="008A0F75">
        <w:rPr>
          <w:rFonts w:hint="eastAsia"/>
          <w:lang w:eastAsia="zh-CN"/>
        </w:rPr>
        <w:t xml:space="preserve">an instant </w:t>
      </w:r>
      <w:r w:rsidR="008A0F75" w:rsidRPr="004A0356">
        <w:rPr>
          <w:rFonts w:hint="eastAsia"/>
          <w:lang w:eastAsia="zh-CN"/>
        </w:rPr>
        <w:t>record</w:t>
      </w:r>
      <w:r w:rsidR="008A0F75">
        <w:rPr>
          <w:rFonts w:hint="eastAsia"/>
          <w:lang w:eastAsia="zh-CN"/>
        </w:rPr>
        <w:t>ing</w:t>
      </w:r>
      <w:r w:rsidR="008A0F75" w:rsidRPr="004A0356">
        <w:rPr>
          <w:rFonts w:hint="eastAsia"/>
          <w:lang w:eastAsia="zh-CN"/>
        </w:rPr>
        <w:t xml:space="preserve"> request, the </w:t>
      </w:r>
      <w:r w:rsidR="008A0F75">
        <w:rPr>
          <w:rFonts w:hint="eastAsia"/>
          <w:lang w:eastAsia="zh-CN"/>
        </w:rPr>
        <w:t>SCF</w:t>
      </w:r>
      <w:r w:rsidR="008A0F75" w:rsidRPr="004A0356">
        <w:rPr>
          <w:rFonts w:hint="eastAsia"/>
          <w:lang w:eastAsia="zh-CN"/>
        </w:rPr>
        <w:t xml:space="preserve"> examines the status of the program. If the same program (identified by ServiceID and ProgramID) is already under recording, the </w:t>
      </w:r>
      <w:r w:rsidR="008A0F75">
        <w:rPr>
          <w:rFonts w:hint="eastAsia"/>
          <w:lang w:eastAsia="zh-CN"/>
        </w:rPr>
        <w:t>SCF</w:t>
      </w:r>
      <w:r w:rsidR="008A0F75" w:rsidRPr="004A0356">
        <w:rPr>
          <w:rFonts w:hint="eastAsia"/>
          <w:lang w:eastAsia="zh-CN"/>
        </w:rPr>
        <w:t xml:space="preserve"> </w:t>
      </w:r>
      <w:r w:rsidR="008A0F75">
        <w:rPr>
          <w:rFonts w:hint="eastAsia"/>
          <w:lang w:eastAsia="zh-CN"/>
        </w:rPr>
        <w:t>shall</w:t>
      </w:r>
      <w:r w:rsidR="008A0F75" w:rsidRPr="004A0356">
        <w:rPr>
          <w:rFonts w:hint="eastAsia"/>
          <w:lang w:eastAsia="zh-CN"/>
        </w:rPr>
        <w:t xml:space="preserve"> not issue another NPVR request for the same content</w:t>
      </w:r>
      <w:r w:rsidR="008A0F75">
        <w:rPr>
          <w:lang w:eastAsia="zh-CN"/>
        </w:rPr>
        <w:t>.</w:t>
      </w:r>
    </w:p>
    <w:p w14:paraId="6D7A256D" w14:textId="77777777" w:rsidR="008A0F75" w:rsidRDefault="008A0F75" w:rsidP="008A0F75">
      <w:r>
        <w:t>W</w:t>
      </w:r>
      <w:r>
        <w:rPr>
          <w:rFonts w:hint="eastAsia"/>
        </w:rPr>
        <w:t>hen starting the recording, the SCF shall build the SIP INVITE message as follows:</w:t>
      </w:r>
    </w:p>
    <w:p w14:paraId="01FAA9F5" w14:textId="77777777" w:rsidR="008A0F75" w:rsidRDefault="00D9115E" w:rsidP="00D9115E">
      <w:pPr>
        <w:pStyle w:val="B1"/>
        <w:rPr>
          <w:rFonts w:hint="eastAsia"/>
          <w:lang w:eastAsia="zh-CN"/>
        </w:rPr>
      </w:pPr>
      <w:r>
        <w:rPr>
          <w:lang w:eastAsia="zh-CN"/>
        </w:rPr>
        <w:t>-</w:t>
      </w:r>
      <w:r>
        <w:rPr>
          <w:lang w:eastAsia="zh-CN"/>
        </w:rPr>
        <w:tab/>
      </w:r>
      <w:r w:rsidR="008A0F75" w:rsidRPr="00047BA9">
        <w:rPr>
          <w:rFonts w:hint="eastAsia"/>
          <w:lang w:eastAsia="zh-CN"/>
        </w:rPr>
        <w:t xml:space="preserve">The Request-URI in the INVITE request shall </w:t>
      </w:r>
      <w:r w:rsidR="008A0F75" w:rsidRPr="00047BA9">
        <w:rPr>
          <w:lang w:eastAsia="zh-CN"/>
        </w:rPr>
        <w:t>be</w:t>
      </w:r>
      <w:r w:rsidR="008A0F75" w:rsidRPr="00047BA9">
        <w:rPr>
          <w:rFonts w:hint="eastAsia"/>
          <w:lang w:eastAsia="zh-CN"/>
        </w:rPr>
        <w:t xml:space="preserve"> </w:t>
      </w:r>
      <w:r w:rsidR="008A0F75" w:rsidRPr="00047BA9">
        <w:rPr>
          <w:lang w:eastAsia="zh-CN"/>
        </w:rPr>
        <w:t xml:space="preserve">the </w:t>
      </w:r>
      <w:r w:rsidR="008A0F75">
        <w:rPr>
          <w:rFonts w:hint="eastAsia"/>
          <w:lang w:eastAsia="zh-CN"/>
        </w:rPr>
        <w:t>IMPU of the selected Recording server</w:t>
      </w:r>
    </w:p>
    <w:p w14:paraId="0856CA17" w14:textId="77777777" w:rsidR="008A0F75" w:rsidRPr="00047BA9" w:rsidRDefault="00D9115E" w:rsidP="00D9115E">
      <w:pPr>
        <w:pStyle w:val="B1"/>
        <w:rPr>
          <w:lang w:eastAsia="zh-CN"/>
        </w:rPr>
      </w:pPr>
      <w:r>
        <w:rPr>
          <w:lang w:eastAsia="zh-CN"/>
        </w:rPr>
        <w:t>-</w:t>
      </w:r>
      <w:r>
        <w:rPr>
          <w:lang w:eastAsia="zh-CN"/>
        </w:rPr>
        <w:tab/>
      </w:r>
      <w:r w:rsidR="008A0F75" w:rsidRPr="00047BA9">
        <w:rPr>
          <w:lang w:eastAsia="zh-CN"/>
        </w:rPr>
        <w:t>The To header shall contain the same URI as in the Request-URI.</w:t>
      </w:r>
    </w:p>
    <w:p w14:paraId="04937CAC" w14:textId="77777777" w:rsidR="008A0F75" w:rsidRDefault="00D9115E" w:rsidP="00D9115E">
      <w:pPr>
        <w:pStyle w:val="B1"/>
        <w:rPr>
          <w:lang w:eastAsia="zh-CN"/>
        </w:rPr>
      </w:pPr>
      <w:r>
        <w:rPr>
          <w:lang w:eastAsia="zh-CN"/>
        </w:rPr>
        <w:t>-</w:t>
      </w:r>
      <w:r>
        <w:rPr>
          <w:lang w:eastAsia="zh-CN"/>
        </w:rPr>
        <w:tab/>
      </w:r>
      <w:r w:rsidR="008A0F75" w:rsidRPr="00047BA9">
        <w:rPr>
          <w:lang w:eastAsia="zh-CN"/>
        </w:rPr>
        <w:t xml:space="preserve">The From header shall </w:t>
      </w:r>
      <w:r w:rsidR="008A0F75">
        <w:rPr>
          <w:rFonts w:hint="eastAsia"/>
          <w:lang w:eastAsia="zh-CN"/>
        </w:rPr>
        <w:t xml:space="preserve">be set to </w:t>
      </w:r>
      <w:r w:rsidR="001C2626">
        <w:rPr>
          <w:lang w:eastAsia="zh-CN"/>
        </w:rPr>
        <w:t>"</w:t>
      </w:r>
      <w:r w:rsidR="008A0F75">
        <w:rPr>
          <w:rFonts w:hint="eastAsia"/>
        </w:rPr>
        <w:t>PSS_PVR_&lt;content-id&gt;</w:t>
      </w:r>
      <w:r w:rsidR="008A0F75">
        <w:rPr>
          <w:rFonts w:hint="eastAsia"/>
          <w:lang w:eastAsia="zh-CN"/>
        </w:rPr>
        <w:t>@domain name</w:t>
      </w:r>
      <w:r w:rsidR="001C2626">
        <w:rPr>
          <w:lang w:eastAsia="zh-CN"/>
        </w:rPr>
        <w:t>"</w:t>
      </w:r>
      <w:r w:rsidR="008A0F75">
        <w:rPr>
          <w:rFonts w:hint="eastAsia"/>
          <w:lang w:eastAsia="zh-CN"/>
        </w:rPr>
        <w:t>,</w:t>
      </w:r>
      <w:r w:rsidR="008A0F75" w:rsidRPr="008A65A5">
        <w:t xml:space="preserve"> </w:t>
      </w:r>
      <w:r w:rsidR="008A0F75">
        <w:t xml:space="preserve">wherein content-id shall be globalContentID </w:t>
      </w:r>
      <w:r w:rsidR="008A0F75">
        <w:rPr>
          <w:rFonts w:hint="eastAsia"/>
          <w:lang w:eastAsia="zh-CN"/>
        </w:rPr>
        <w:t xml:space="preserve">of the content to be recorded; </w:t>
      </w:r>
    </w:p>
    <w:p w14:paraId="29229251" w14:textId="77777777" w:rsidR="008A0F75" w:rsidRPr="00B00DE2" w:rsidRDefault="008A0F75" w:rsidP="008A0F75">
      <w:pPr>
        <w:spacing w:afterLines="50" w:after="120"/>
        <w:rPr>
          <w:rFonts w:hint="eastAsia"/>
        </w:rPr>
      </w:pPr>
      <w:r w:rsidRPr="00047BA9">
        <w:rPr>
          <w:rFonts w:hint="eastAsia"/>
        </w:rPr>
        <w:t>A</w:t>
      </w:r>
      <w:r>
        <w:rPr>
          <w:rFonts w:hint="eastAsia"/>
        </w:rPr>
        <w:t xml:space="preserve"> NPVR request XML document and a</w:t>
      </w:r>
      <w:r w:rsidRPr="00047BA9">
        <w:t>n SDP offer sh</w:t>
      </w:r>
      <w:smartTag w:uri="urn:schemas-microsoft-com:office:smarttags" w:element="PersonName">
        <w:r w:rsidRPr="00047BA9">
          <w:t>a</w:t>
        </w:r>
      </w:smartTag>
      <w:r w:rsidRPr="00047BA9">
        <w:t>ll be included in the request</w:t>
      </w:r>
      <w:r>
        <w:rPr>
          <w:rFonts w:hint="eastAsia"/>
        </w:rPr>
        <w:t xml:space="preserve"> body</w:t>
      </w:r>
      <w:r w:rsidRPr="00047BA9">
        <w:t xml:space="preserve">. </w:t>
      </w:r>
      <w:r w:rsidRPr="00047BA9">
        <w:rPr>
          <w:rFonts w:hint="eastAsia"/>
        </w:rPr>
        <w:t>T</w:t>
      </w:r>
      <w:r w:rsidRPr="00047BA9">
        <w:t>he SDP offer sh</w:t>
      </w:r>
      <w:smartTag w:uri="urn:schemas-microsoft-com:office:smarttags" w:element="PersonName">
        <w:r w:rsidRPr="00047BA9">
          <w:t>a</w:t>
        </w:r>
      </w:smartTag>
      <w:r w:rsidRPr="00047BA9">
        <w:t xml:space="preserve">ll be done in </w:t>
      </w:r>
      <w:smartTag w:uri="urn:schemas-microsoft-com:office:smarttags" w:element="PersonName">
        <w:r w:rsidRPr="00047BA9">
          <w:t>a</w:t>
        </w:r>
      </w:smartTag>
      <w:r w:rsidRPr="00047BA9">
        <w:t>ccord</w:t>
      </w:r>
      <w:smartTag w:uri="urn:schemas-microsoft-com:office:smarttags" w:element="PersonName">
        <w:r w:rsidRPr="00047BA9">
          <w:t>a</w:t>
        </w:r>
      </w:smartTag>
      <w:r w:rsidRPr="00047BA9">
        <w:t>nce with the p</w:t>
      </w:r>
      <w:smartTag w:uri="urn:schemas-microsoft-com:office:smarttags" w:element="PersonName">
        <w:r w:rsidRPr="00047BA9">
          <w:t>a</w:t>
        </w:r>
      </w:smartTag>
      <w:r w:rsidRPr="00047BA9">
        <w:t>r</w:t>
      </w:r>
      <w:smartTag w:uri="urn:schemas-microsoft-com:office:smarttags" w:element="PersonName">
        <w:r w:rsidRPr="00047BA9">
          <w:t>a</w:t>
        </w:r>
      </w:smartTag>
      <w:r w:rsidRPr="00047BA9">
        <w:t xml:space="preserve">meters </w:t>
      </w:r>
      <w:r>
        <w:rPr>
          <w:rFonts w:hint="eastAsia"/>
        </w:rPr>
        <w:t xml:space="preserve">signalled in service selected information. </w:t>
      </w:r>
      <w:r w:rsidRPr="00047BA9">
        <w:t>The SDP offer at media level shall include the</w:t>
      </w:r>
      <w:r w:rsidRPr="00B00DE2">
        <w:rPr>
          <w:rFonts w:hint="eastAsia"/>
        </w:rPr>
        <w:t xml:space="preserve"> </w:t>
      </w:r>
      <w:r w:rsidRPr="00047BA9">
        <w:t>following elements:</w:t>
      </w:r>
    </w:p>
    <w:p w14:paraId="2E53EEB8" w14:textId="77777777" w:rsidR="008A0F75" w:rsidRPr="00047BA9" w:rsidRDefault="00D9115E" w:rsidP="00D9115E">
      <w:pPr>
        <w:pStyle w:val="B1"/>
        <w:rPr>
          <w:rFonts w:hint="eastAsia"/>
        </w:rPr>
      </w:pPr>
      <w:r>
        <w:t>-</w:t>
      </w:r>
      <w:r>
        <w:tab/>
      </w:r>
      <w:r w:rsidR="008A0F75" w:rsidRPr="00047BA9">
        <w:t xml:space="preserve">The m-line(s) shall be set </w:t>
      </w:r>
      <w:r w:rsidR="008A0F75" w:rsidRPr="00047BA9">
        <w:rPr>
          <w:rFonts w:hint="eastAsia"/>
          <w:lang w:eastAsia="zh-CN"/>
        </w:rPr>
        <w:t>to the media parameters retrieved via</w:t>
      </w:r>
      <w:r w:rsidR="008A0F75" w:rsidRPr="00047BA9">
        <w:t xml:space="preserve"> </w:t>
      </w:r>
      <w:r w:rsidR="008A0F75" w:rsidRPr="00047BA9">
        <w:rPr>
          <w:rFonts w:hint="eastAsia"/>
          <w:lang w:eastAsia="zh-CN"/>
        </w:rPr>
        <w:t xml:space="preserve">service </w:t>
      </w:r>
      <w:r w:rsidR="008A0F75" w:rsidRPr="00047BA9">
        <w:rPr>
          <w:lang w:eastAsia="zh-CN"/>
        </w:rPr>
        <w:t>selection</w:t>
      </w:r>
      <w:r w:rsidR="008A0F75" w:rsidRPr="00047BA9">
        <w:rPr>
          <w:rFonts w:hint="eastAsia"/>
          <w:lang w:eastAsia="zh-CN"/>
        </w:rPr>
        <w:t xml:space="preserve"> procedures for the requested service.</w:t>
      </w:r>
    </w:p>
    <w:p w14:paraId="64F9CBC1" w14:textId="77777777" w:rsidR="008A0F75" w:rsidRPr="00047BA9" w:rsidRDefault="00D9115E" w:rsidP="00D9115E">
      <w:pPr>
        <w:pStyle w:val="B1"/>
        <w:rPr>
          <w:rFonts w:hint="eastAsia"/>
        </w:rPr>
      </w:pPr>
      <w:r>
        <w:t>-</w:t>
      </w:r>
      <w:r>
        <w:tab/>
      </w:r>
      <w:r w:rsidR="008A0F75" w:rsidRPr="00047BA9">
        <w:t xml:space="preserve">The c-line(s) shall be set according to the </w:t>
      </w:r>
      <w:r w:rsidR="008A0F75">
        <w:rPr>
          <w:rFonts w:hint="eastAsia"/>
          <w:lang w:eastAsia="zh-CN"/>
        </w:rPr>
        <w:t>IP</w:t>
      </w:r>
      <w:r w:rsidR="008A0F75" w:rsidRPr="00047BA9">
        <w:rPr>
          <w:rFonts w:hint="eastAsia"/>
          <w:lang w:eastAsia="zh-CN"/>
        </w:rPr>
        <w:t xml:space="preserve"> address retrieved via</w:t>
      </w:r>
      <w:r w:rsidR="008A0F75" w:rsidRPr="00047BA9">
        <w:t xml:space="preserve"> </w:t>
      </w:r>
      <w:r w:rsidR="008A0F75" w:rsidRPr="00047BA9">
        <w:rPr>
          <w:rFonts w:hint="eastAsia"/>
          <w:lang w:eastAsia="zh-CN"/>
        </w:rPr>
        <w:t xml:space="preserve">service </w:t>
      </w:r>
      <w:r w:rsidR="008A0F75" w:rsidRPr="00047BA9">
        <w:rPr>
          <w:lang w:eastAsia="zh-CN"/>
        </w:rPr>
        <w:t>selection</w:t>
      </w:r>
      <w:r w:rsidR="008A0F75" w:rsidRPr="00047BA9">
        <w:rPr>
          <w:rFonts w:hint="eastAsia"/>
          <w:lang w:eastAsia="zh-CN"/>
        </w:rPr>
        <w:t xml:space="preserve"> procedures for the requested service.</w:t>
      </w:r>
    </w:p>
    <w:p w14:paraId="5E0A8CD1" w14:textId="77777777" w:rsidR="008A0F75" w:rsidRPr="00B00DE2" w:rsidRDefault="008A0F75" w:rsidP="008A0F75">
      <w:pPr>
        <w:spacing w:afterLines="50" w:after="120"/>
        <w:rPr>
          <w:rFonts w:hint="eastAsia"/>
        </w:rPr>
      </w:pPr>
      <w:r>
        <w:rPr>
          <w:rFonts w:hint="eastAsia"/>
        </w:rPr>
        <w:t>Upon receiving the SIP UPDATE message from the PSS Adapter for NPVR, the SCF shall extract the NPVR recording result from the message and update the user profile of all the users who requested to record the content. Following that the SCF shall teardown the session by initiating a SIP BYE to the PSS Adapter.</w:t>
      </w:r>
    </w:p>
    <w:p w14:paraId="55C928BB" w14:textId="77777777" w:rsidR="00D15906" w:rsidRPr="00D15906" w:rsidRDefault="00D15906" w:rsidP="00D15906">
      <w:pPr>
        <w:pStyle w:val="Heading3"/>
        <w:rPr>
          <w:rFonts w:hint="eastAsia"/>
          <w:bCs/>
        </w:rPr>
      </w:pPr>
      <w:bookmarkStart w:id="367" w:name="_Toc517287299"/>
      <w:r w:rsidRPr="00D15906">
        <w:rPr>
          <w:bCs/>
        </w:rPr>
        <w:t>20</w:t>
      </w:r>
      <w:r w:rsidRPr="00D15906">
        <w:rPr>
          <w:rFonts w:hint="eastAsia"/>
          <w:bCs/>
        </w:rPr>
        <w:t>.1.4</w:t>
      </w:r>
      <w:r>
        <w:rPr>
          <w:bCs/>
        </w:rPr>
        <w:tab/>
      </w:r>
      <w:r w:rsidRPr="00D15906">
        <w:rPr>
          <w:rFonts w:hint="eastAsia"/>
          <w:bCs/>
        </w:rPr>
        <w:t>Procedures at PSS Adapter</w:t>
      </w:r>
      <w:bookmarkEnd w:id="367"/>
      <w:r w:rsidRPr="00D15906">
        <w:rPr>
          <w:rFonts w:hint="eastAsia"/>
          <w:bCs/>
        </w:rPr>
        <w:t xml:space="preserve"> </w:t>
      </w:r>
    </w:p>
    <w:p w14:paraId="212C82F9" w14:textId="77777777" w:rsidR="00D15906" w:rsidRPr="00047BA9" w:rsidRDefault="00D15906" w:rsidP="00D15906">
      <w:r w:rsidRPr="00047BA9">
        <w:t>The PSS Adapter</w:t>
      </w:r>
      <w:r>
        <w:rPr>
          <w:rFonts w:hint="eastAsia"/>
        </w:rPr>
        <w:t xml:space="preserve"> for NPVR</w:t>
      </w:r>
      <w:r w:rsidRPr="00047BA9">
        <w:t xml:space="preserve"> shall support the following RTSP methods for </w:t>
      </w:r>
      <w:r>
        <w:rPr>
          <w:rFonts w:hint="eastAsia"/>
        </w:rPr>
        <w:t>NPVR</w:t>
      </w:r>
      <w:r w:rsidRPr="00047BA9">
        <w:t xml:space="preserve"> session establishment and teardown control:</w:t>
      </w:r>
    </w:p>
    <w:p w14:paraId="43A959A8" w14:textId="77777777" w:rsidR="00D15906" w:rsidRDefault="00D9115E" w:rsidP="00D9115E">
      <w:pPr>
        <w:pStyle w:val="B1"/>
        <w:rPr>
          <w:rFonts w:hint="eastAsia"/>
        </w:rPr>
      </w:pPr>
      <w:r>
        <w:t>-</w:t>
      </w:r>
      <w:r>
        <w:tab/>
      </w:r>
      <w:r w:rsidR="00D15906" w:rsidRPr="00047BA9">
        <w:t xml:space="preserve">SETUP (PSS Adapter to </w:t>
      </w:r>
      <w:r w:rsidR="00D15906">
        <w:t>Recording server</w:t>
      </w:r>
      <w:r w:rsidR="00D15906" w:rsidRPr="00047BA9">
        <w:t>).</w:t>
      </w:r>
    </w:p>
    <w:p w14:paraId="52E15BA5" w14:textId="77777777" w:rsidR="00D15906" w:rsidRDefault="00D9115E" w:rsidP="00D9115E">
      <w:pPr>
        <w:pStyle w:val="B1"/>
        <w:rPr>
          <w:rFonts w:hint="eastAsia"/>
        </w:rPr>
      </w:pPr>
      <w:r>
        <w:rPr>
          <w:lang w:eastAsia="zh-CN"/>
        </w:rPr>
        <w:t>-</w:t>
      </w:r>
      <w:r>
        <w:rPr>
          <w:lang w:eastAsia="zh-CN"/>
        </w:rPr>
        <w:tab/>
      </w:r>
      <w:r w:rsidR="00D15906">
        <w:rPr>
          <w:rFonts w:hint="eastAsia"/>
          <w:lang w:eastAsia="zh-CN"/>
        </w:rPr>
        <w:t xml:space="preserve">RECORD </w:t>
      </w:r>
      <w:r w:rsidR="00D15906" w:rsidRPr="00047BA9">
        <w:t xml:space="preserve">(PSS Adapter to </w:t>
      </w:r>
      <w:r w:rsidR="00D15906">
        <w:t>Recording server</w:t>
      </w:r>
      <w:r w:rsidR="00D15906" w:rsidRPr="00047BA9">
        <w:t>).</w:t>
      </w:r>
    </w:p>
    <w:p w14:paraId="2A85AC13" w14:textId="77777777" w:rsidR="00D15906" w:rsidRPr="00047BA9" w:rsidRDefault="00D9115E" w:rsidP="00D9115E">
      <w:pPr>
        <w:pStyle w:val="B1"/>
      </w:pPr>
      <w:r>
        <w:rPr>
          <w:lang w:eastAsia="zh-CN"/>
        </w:rPr>
        <w:t>-</w:t>
      </w:r>
      <w:r>
        <w:rPr>
          <w:lang w:eastAsia="zh-CN"/>
        </w:rPr>
        <w:tab/>
      </w:r>
      <w:r w:rsidR="00D15906">
        <w:rPr>
          <w:rFonts w:hint="eastAsia"/>
          <w:lang w:eastAsia="zh-CN"/>
        </w:rPr>
        <w:t xml:space="preserve">ANNOUNCE </w:t>
      </w:r>
      <w:r w:rsidR="00D15906" w:rsidRPr="00047BA9">
        <w:t>(</w:t>
      </w:r>
      <w:r w:rsidR="00D15906">
        <w:t>Recording server</w:t>
      </w:r>
      <w:r w:rsidR="00D15906" w:rsidRPr="00DD22EE">
        <w:t xml:space="preserve"> </w:t>
      </w:r>
      <w:r w:rsidR="00D15906" w:rsidRPr="00047BA9">
        <w:t>to PSS Adapter).</w:t>
      </w:r>
    </w:p>
    <w:p w14:paraId="6527144A" w14:textId="77777777" w:rsidR="00D15906" w:rsidRPr="00047BA9" w:rsidRDefault="00D9115E" w:rsidP="00D9115E">
      <w:pPr>
        <w:pStyle w:val="B1"/>
      </w:pPr>
      <w:r>
        <w:t>-</w:t>
      </w:r>
      <w:r>
        <w:tab/>
      </w:r>
      <w:r w:rsidR="00D15906" w:rsidRPr="00047BA9">
        <w:t xml:space="preserve">TEARDOWN (PSS Adapter to </w:t>
      </w:r>
      <w:r w:rsidR="00D15906">
        <w:t>Recording server</w:t>
      </w:r>
      <w:r w:rsidR="00D15906" w:rsidRPr="00047BA9">
        <w:t>).</w:t>
      </w:r>
    </w:p>
    <w:p w14:paraId="27424E59" w14:textId="77777777" w:rsidR="00D15906" w:rsidRPr="00B00DE2" w:rsidRDefault="00D15906" w:rsidP="00D15906">
      <w:pPr>
        <w:spacing w:afterLines="50" w:after="120"/>
      </w:pPr>
      <w:r w:rsidRPr="00047BA9">
        <w:t xml:space="preserve">Upon </w:t>
      </w:r>
      <w:r w:rsidRPr="00047BA9">
        <w:rPr>
          <w:rFonts w:hint="eastAsia"/>
        </w:rPr>
        <w:t>receipt of a SIP INVITE message</w:t>
      </w:r>
      <w:r>
        <w:rPr>
          <w:rFonts w:hint="eastAsia"/>
        </w:rPr>
        <w:t xml:space="preserve">, </w:t>
      </w:r>
      <w:r w:rsidRPr="00047BA9">
        <w:t xml:space="preserve">the </w:t>
      </w:r>
      <w:r w:rsidRPr="00047BA9">
        <w:rPr>
          <w:rFonts w:hint="eastAsia"/>
        </w:rPr>
        <w:t xml:space="preserve">PSS Adapter </w:t>
      </w:r>
      <w:r>
        <w:rPr>
          <w:rFonts w:hint="eastAsia"/>
        </w:rPr>
        <w:t xml:space="preserve">shall </w:t>
      </w:r>
      <w:r>
        <w:t>identify</w:t>
      </w:r>
      <w:r>
        <w:rPr>
          <w:rFonts w:hint="eastAsia"/>
        </w:rPr>
        <w:t xml:space="preserve"> it as a NPVR req</w:t>
      </w:r>
      <w:r w:rsidRPr="00B00DE2">
        <w:rPr>
          <w:rFonts w:hint="eastAsia"/>
        </w:rPr>
        <w:t xml:space="preserve">uest by </w:t>
      </w:r>
      <w:r>
        <w:rPr>
          <w:rFonts w:hint="eastAsia"/>
        </w:rPr>
        <w:t>the</w:t>
      </w:r>
      <w:r w:rsidRPr="00B00DE2">
        <w:rPr>
          <w:rFonts w:hint="eastAsia"/>
        </w:rPr>
        <w:t xml:space="preserve"> From header, and then </w:t>
      </w:r>
      <w:r w:rsidRPr="00B00DE2">
        <w:t>performs the following actions:</w:t>
      </w:r>
    </w:p>
    <w:p w14:paraId="35C482A6" w14:textId="77777777" w:rsidR="00D15906" w:rsidRPr="00B00DE2" w:rsidRDefault="00D9115E" w:rsidP="00D9115E">
      <w:pPr>
        <w:pStyle w:val="B1"/>
        <w:rPr>
          <w:lang w:eastAsia="zh-CN"/>
        </w:rPr>
      </w:pPr>
      <w:r>
        <w:rPr>
          <w:lang w:eastAsia="zh-CN"/>
        </w:rPr>
        <w:t>-</w:t>
      </w:r>
      <w:r>
        <w:rPr>
          <w:lang w:eastAsia="zh-CN"/>
        </w:rPr>
        <w:tab/>
      </w:r>
      <w:r w:rsidR="00D15906" w:rsidRPr="00B00DE2">
        <w:rPr>
          <w:lang w:eastAsia="zh-CN"/>
        </w:rPr>
        <w:t>It shall resolve the RTSP URI based on the R</w:t>
      </w:r>
      <w:r w:rsidR="00D15906">
        <w:rPr>
          <w:rFonts w:hint="eastAsia"/>
          <w:lang w:eastAsia="zh-CN"/>
        </w:rPr>
        <w:t>equest</w:t>
      </w:r>
      <w:r w:rsidR="00D15906" w:rsidRPr="00B00DE2">
        <w:rPr>
          <w:lang w:eastAsia="zh-CN"/>
        </w:rPr>
        <w:t xml:space="preserve">-URI, the SDP parameters and the selected </w:t>
      </w:r>
      <w:r w:rsidR="00D15906">
        <w:rPr>
          <w:lang w:eastAsia="zh-CN"/>
        </w:rPr>
        <w:t>Recording server</w:t>
      </w:r>
      <w:r w:rsidR="00D15906" w:rsidRPr="00B00DE2">
        <w:rPr>
          <w:lang w:eastAsia="zh-CN"/>
        </w:rPr>
        <w:t>.</w:t>
      </w:r>
    </w:p>
    <w:p w14:paraId="4ED4FDBC" w14:textId="77777777" w:rsidR="00D15906" w:rsidRPr="00B00DE2" w:rsidRDefault="00D9115E" w:rsidP="00D9115E">
      <w:pPr>
        <w:pStyle w:val="B1"/>
        <w:rPr>
          <w:lang w:eastAsia="zh-CN"/>
        </w:rPr>
      </w:pPr>
      <w:r>
        <w:rPr>
          <w:lang w:eastAsia="zh-CN"/>
        </w:rPr>
        <w:t>-</w:t>
      </w:r>
      <w:r>
        <w:rPr>
          <w:lang w:eastAsia="zh-CN"/>
        </w:rPr>
        <w:tab/>
      </w:r>
      <w:r w:rsidR="00D15906" w:rsidRPr="00B00DE2">
        <w:rPr>
          <w:lang w:eastAsia="zh-CN"/>
        </w:rPr>
        <w:t>It shall construct and send the RTSP SETUP message(s) to setup the relevant media streams.</w:t>
      </w:r>
    </w:p>
    <w:p w14:paraId="5C16F08F" w14:textId="77777777" w:rsidR="00D15906" w:rsidRPr="00047BA9" w:rsidRDefault="00D9115E" w:rsidP="00D9115E">
      <w:pPr>
        <w:pStyle w:val="B1"/>
        <w:rPr>
          <w:lang w:eastAsia="zh-CN"/>
        </w:rPr>
      </w:pPr>
      <w:r>
        <w:rPr>
          <w:lang w:eastAsia="zh-CN"/>
        </w:rPr>
        <w:lastRenderedPageBreak/>
        <w:t>-</w:t>
      </w:r>
      <w:r>
        <w:rPr>
          <w:lang w:eastAsia="zh-CN"/>
        </w:rPr>
        <w:tab/>
      </w:r>
      <w:r w:rsidR="00D15906" w:rsidRPr="00047BA9">
        <w:rPr>
          <w:lang w:eastAsia="zh-CN"/>
        </w:rPr>
        <w:t xml:space="preserve">Return the </w:t>
      </w:r>
      <w:r w:rsidR="00D15906" w:rsidRPr="00A74F9D">
        <w:t>answer</w:t>
      </w:r>
      <w:r w:rsidR="00D15906" w:rsidRPr="00047BA9">
        <w:rPr>
          <w:lang w:eastAsia="zh-CN"/>
        </w:rPr>
        <w:t xml:space="preserve"> SDP to the </w:t>
      </w:r>
      <w:r w:rsidR="00D15906">
        <w:rPr>
          <w:rFonts w:hint="eastAsia"/>
          <w:lang w:eastAsia="zh-CN"/>
        </w:rPr>
        <w:t>SCF</w:t>
      </w:r>
      <w:r w:rsidR="00D15906" w:rsidRPr="00047BA9">
        <w:rPr>
          <w:lang w:eastAsia="zh-CN"/>
        </w:rPr>
        <w:t xml:space="preserve"> in the SIP 200 OK.</w:t>
      </w:r>
    </w:p>
    <w:p w14:paraId="771780ED" w14:textId="77777777" w:rsidR="00D15906" w:rsidRPr="00047BA9" w:rsidRDefault="00D15906" w:rsidP="00D9115E">
      <w:pPr>
        <w:rPr>
          <w:rFonts w:hint="eastAsia"/>
        </w:rPr>
      </w:pPr>
      <w:r w:rsidRPr="00047BA9">
        <w:rPr>
          <w:rFonts w:hint="eastAsia"/>
        </w:rPr>
        <w:t xml:space="preserve">The PSS Adapter shall construct the RTSP SETUP message according to </w:t>
      </w:r>
      <w:r w:rsidRPr="00047BA9">
        <w:t>the</w:t>
      </w:r>
      <w:r w:rsidRPr="00047BA9">
        <w:rPr>
          <w:rFonts w:hint="eastAsia"/>
        </w:rPr>
        <w:t xml:space="preserve"> SIP </w:t>
      </w:r>
      <w:r>
        <w:rPr>
          <w:rFonts w:hint="eastAsia"/>
        </w:rPr>
        <w:t>INVITE</w:t>
      </w:r>
      <w:r w:rsidRPr="00047BA9">
        <w:rPr>
          <w:rFonts w:hint="eastAsia"/>
        </w:rPr>
        <w:t xml:space="preserve"> as follows:</w:t>
      </w:r>
    </w:p>
    <w:p w14:paraId="5BBA0247" w14:textId="77777777" w:rsidR="00D15906" w:rsidRPr="00047BA9" w:rsidRDefault="00D15906" w:rsidP="00D9115E">
      <w:r w:rsidRPr="00047BA9">
        <w:t>T</w:t>
      </w:r>
      <w:r w:rsidRPr="00047BA9">
        <w:rPr>
          <w:rFonts w:hint="eastAsia"/>
        </w:rPr>
        <w:t xml:space="preserve">he </w:t>
      </w:r>
      <w:r w:rsidRPr="00047BA9">
        <w:t>Request</w:t>
      </w:r>
      <w:r w:rsidRPr="00047BA9">
        <w:rPr>
          <w:rFonts w:hint="eastAsia"/>
        </w:rPr>
        <w:t xml:space="preserve">-Line shall be present of format: </w:t>
      </w:r>
      <w:r w:rsidRPr="00047BA9">
        <w:t>Request-Line = Method SP Request-URI SP RTSP-Version CRLF</w:t>
      </w:r>
      <w:r>
        <w:t>:</w:t>
      </w:r>
    </w:p>
    <w:p w14:paraId="09F63324" w14:textId="77777777" w:rsidR="00D15906" w:rsidRPr="00047BA9" w:rsidRDefault="00D9115E" w:rsidP="00D9115E">
      <w:pPr>
        <w:pStyle w:val="B20"/>
        <w:rPr>
          <w:rFonts w:hint="eastAsia"/>
        </w:rPr>
      </w:pPr>
      <w:r>
        <w:t>-</w:t>
      </w:r>
      <w:r>
        <w:tab/>
      </w:r>
      <w:r w:rsidR="00D15906" w:rsidRPr="00047BA9">
        <w:rPr>
          <w:rFonts w:hint="eastAsia"/>
        </w:rPr>
        <w:t>Method field is set to SETUP</w:t>
      </w:r>
      <w:r w:rsidR="00D15906">
        <w:t>;</w:t>
      </w:r>
      <w:r w:rsidR="00D15906" w:rsidRPr="00047BA9">
        <w:rPr>
          <w:rFonts w:hint="eastAsia"/>
        </w:rPr>
        <w:t xml:space="preserve"> </w:t>
      </w:r>
    </w:p>
    <w:p w14:paraId="45149B48" w14:textId="77777777" w:rsidR="00D15906" w:rsidRPr="00047BA9" w:rsidRDefault="00D9115E" w:rsidP="00D9115E">
      <w:pPr>
        <w:pStyle w:val="B20"/>
        <w:rPr>
          <w:rFonts w:hint="eastAsia"/>
        </w:rPr>
      </w:pPr>
      <w:r>
        <w:t>-</w:t>
      </w:r>
      <w:r>
        <w:tab/>
      </w:r>
      <w:r w:rsidR="00D15906" w:rsidRPr="00047BA9">
        <w:t>RTSP-Version</w:t>
      </w:r>
      <w:r w:rsidR="00D15906" w:rsidRPr="00047BA9">
        <w:rPr>
          <w:rFonts w:hint="eastAsia"/>
        </w:rPr>
        <w:t xml:space="preserve"> field to be set of RTSP/1.0.</w:t>
      </w:r>
    </w:p>
    <w:p w14:paraId="429603A1" w14:textId="77777777" w:rsidR="00D15906" w:rsidRPr="00047BA9" w:rsidRDefault="00D15906" w:rsidP="00D9115E">
      <w:pPr>
        <w:rPr>
          <w:rFonts w:hint="eastAsia"/>
        </w:rPr>
      </w:pPr>
      <w:r w:rsidRPr="00047BA9">
        <w:t>The</w:t>
      </w:r>
      <w:r w:rsidRPr="00047BA9">
        <w:rPr>
          <w:rFonts w:hint="eastAsia"/>
        </w:rPr>
        <w:t xml:space="preserve"> CSeq header field is set to a value allocated by PSS Adapter according to RFC 2326</w:t>
      </w:r>
      <w:r w:rsidRPr="00047BA9">
        <w:t xml:space="preserve"> </w:t>
      </w:r>
      <w:r w:rsidRPr="00047BA9">
        <w:rPr>
          <w:rFonts w:hint="eastAsia"/>
        </w:rPr>
        <w:t>[</w:t>
      </w:r>
      <w:r w:rsidRPr="00047BA9">
        <w:t>25</w:t>
      </w:r>
      <w:r w:rsidRPr="00047BA9">
        <w:rPr>
          <w:rFonts w:hint="eastAsia"/>
        </w:rPr>
        <w:t>]</w:t>
      </w:r>
    </w:p>
    <w:p w14:paraId="1016159A" w14:textId="77777777" w:rsidR="00D15906" w:rsidRPr="00047BA9" w:rsidRDefault="00D15906" w:rsidP="00D9115E">
      <w:pPr>
        <w:rPr>
          <w:rFonts w:hint="eastAsia"/>
        </w:rPr>
      </w:pPr>
      <w:r w:rsidRPr="00047BA9">
        <w:t>T</w:t>
      </w:r>
      <w:r w:rsidRPr="00047BA9">
        <w:rPr>
          <w:rFonts w:hint="eastAsia"/>
        </w:rPr>
        <w:t xml:space="preserve">he </w:t>
      </w:r>
      <w:r w:rsidRPr="00047BA9">
        <w:t>transport</w:t>
      </w:r>
      <w:r w:rsidRPr="00047BA9">
        <w:rPr>
          <w:rFonts w:hint="eastAsia"/>
        </w:rPr>
        <w:t xml:space="preserve"> header field:</w:t>
      </w:r>
    </w:p>
    <w:p w14:paraId="3A476DD1" w14:textId="77777777" w:rsidR="00D15906" w:rsidRPr="00047BA9" w:rsidRDefault="00D9115E" w:rsidP="00D9115E">
      <w:pPr>
        <w:pStyle w:val="B1"/>
        <w:rPr>
          <w:rFonts w:hint="eastAsia"/>
        </w:rPr>
      </w:pPr>
      <w:r>
        <w:t>-</w:t>
      </w:r>
      <w:r>
        <w:tab/>
      </w:r>
      <w:r w:rsidR="00D15906" w:rsidRPr="00047BA9">
        <w:rPr>
          <w:rFonts w:hint="eastAsia"/>
        </w:rPr>
        <w:t xml:space="preserve">the protocol and profile sub-fields together are set to a value of the </w:t>
      </w:r>
      <w:r w:rsidR="00D15906" w:rsidRPr="00047BA9">
        <w:t>protocol</w:t>
      </w:r>
      <w:r w:rsidR="00D15906" w:rsidRPr="00047BA9">
        <w:rPr>
          <w:rFonts w:hint="eastAsia"/>
        </w:rPr>
        <w:t xml:space="preserve"> sub-field of the corresponding </w:t>
      </w:r>
      <w:r w:rsidR="00D15906">
        <w:t>"</w:t>
      </w:r>
      <w:r w:rsidR="00D15906" w:rsidRPr="00047BA9">
        <w:rPr>
          <w:rFonts w:hint="eastAsia"/>
        </w:rPr>
        <w:t>m=</w:t>
      </w:r>
      <w:r w:rsidR="00D15906">
        <w:t>"</w:t>
      </w:r>
      <w:r w:rsidR="00D15906" w:rsidRPr="00047BA9">
        <w:rPr>
          <w:rFonts w:hint="eastAsia"/>
        </w:rPr>
        <w:t xml:space="preserve"> line in </w:t>
      </w:r>
      <w:r w:rsidR="00D15906" w:rsidRPr="00047BA9">
        <w:t>the</w:t>
      </w:r>
      <w:r w:rsidR="00D15906" w:rsidRPr="00047BA9">
        <w:rPr>
          <w:rFonts w:hint="eastAsia"/>
        </w:rPr>
        <w:t xml:space="preserve"> SDP offer, </w:t>
      </w:r>
    </w:p>
    <w:p w14:paraId="614CBF98" w14:textId="77777777" w:rsidR="00D15906" w:rsidRPr="00047BA9" w:rsidRDefault="00D9115E" w:rsidP="00D9115E">
      <w:pPr>
        <w:pStyle w:val="B1"/>
        <w:rPr>
          <w:rFonts w:hint="eastAsia"/>
        </w:rPr>
      </w:pPr>
      <w:r>
        <w:t>-</w:t>
      </w:r>
      <w:r>
        <w:tab/>
      </w:r>
      <w:r w:rsidR="00D15906" w:rsidRPr="00047BA9">
        <w:rPr>
          <w:rFonts w:hint="eastAsia"/>
        </w:rPr>
        <w:t xml:space="preserve">the </w:t>
      </w:r>
      <w:r w:rsidR="00D15906" w:rsidRPr="00047BA9">
        <w:t>unicast | multicast</w:t>
      </w:r>
      <w:r w:rsidR="00D15906" w:rsidRPr="00047BA9">
        <w:rPr>
          <w:rFonts w:hint="eastAsia"/>
        </w:rPr>
        <w:t xml:space="preserve"> parameter is set </w:t>
      </w:r>
      <w:r w:rsidR="00D15906">
        <w:rPr>
          <w:rFonts w:hint="eastAsia"/>
        </w:rPr>
        <w:t xml:space="preserve">according to the </w:t>
      </w:r>
      <w:r w:rsidR="001C2626">
        <w:t>"</w:t>
      </w:r>
      <w:r w:rsidR="00D15906">
        <w:rPr>
          <w:rFonts w:hint="eastAsia"/>
        </w:rPr>
        <w:t>c=</w:t>
      </w:r>
      <w:r w:rsidR="001C2626">
        <w:t>"</w:t>
      </w:r>
      <w:r w:rsidR="00D15906">
        <w:rPr>
          <w:rFonts w:hint="eastAsia"/>
        </w:rPr>
        <w:t xml:space="preserve"> line.</w:t>
      </w:r>
    </w:p>
    <w:p w14:paraId="585F0DCC" w14:textId="77777777" w:rsidR="00D15906" w:rsidRPr="00047BA9" w:rsidRDefault="00D9115E" w:rsidP="00D9115E">
      <w:pPr>
        <w:pStyle w:val="B1"/>
        <w:rPr>
          <w:rFonts w:hint="eastAsia"/>
        </w:rPr>
      </w:pPr>
      <w:r>
        <w:t>-</w:t>
      </w:r>
      <w:r>
        <w:tab/>
      </w:r>
      <w:r w:rsidR="00D15906" w:rsidRPr="00047BA9">
        <w:t>The</w:t>
      </w:r>
      <w:r w:rsidR="00D15906" w:rsidRPr="00047BA9">
        <w:rPr>
          <w:rFonts w:hint="eastAsia"/>
        </w:rPr>
        <w:t xml:space="preserve"> destination parameter is set to a value of  the </w:t>
      </w:r>
      <w:r w:rsidR="00D15906">
        <w:t>"</w:t>
      </w:r>
      <w:r w:rsidR="00D15906" w:rsidRPr="00047BA9">
        <w:rPr>
          <w:rFonts w:hint="eastAsia"/>
        </w:rPr>
        <w:t>c=</w:t>
      </w:r>
      <w:r w:rsidR="00D15906">
        <w:t>"</w:t>
      </w:r>
      <w:r w:rsidR="00D15906">
        <w:rPr>
          <w:rFonts w:hint="eastAsia"/>
        </w:rPr>
        <w:t xml:space="preserve"> line</w:t>
      </w:r>
      <w:r w:rsidR="00D15906" w:rsidRPr="00047BA9">
        <w:rPr>
          <w:rFonts w:hint="eastAsia"/>
        </w:rPr>
        <w:t xml:space="preserve"> in </w:t>
      </w:r>
      <w:r w:rsidR="00D15906" w:rsidRPr="00047BA9">
        <w:t>the</w:t>
      </w:r>
      <w:r w:rsidR="00D15906" w:rsidRPr="00047BA9">
        <w:rPr>
          <w:rFonts w:hint="eastAsia"/>
        </w:rPr>
        <w:t xml:space="preserve"> SDP offer,</w:t>
      </w:r>
    </w:p>
    <w:p w14:paraId="51A1344F" w14:textId="77777777" w:rsidR="00D15906" w:rsidRPr="00B00DE2" w:rsidRDefault="00D9115E" w:rsidP="00D9115E">
      <w:pPr>
        <w:pStyle w:val="B1"/>
        <w:rPr>
          <w:rFonts w:hint="eastAsia"/>
        </w:rPr>
      </w:pPr>
      <w:r>
        <w:t>-</w:t>
      </w:r>
      <w:r>
        <w:tab/>
      </w:r>
      <w:r w:rsidR="00D15906" w:rsidRPr="00047BA9">
        <w:t>The</w:t>
      </w:r>
      <w:r w:rsidR="00D15906" w:rsidRPr="00047BA9">
        <w:rPr>
          <w:rFonts w:hint="eastAsia"/>
        </w:rPr>
        <w:t xml:space="preserve"> RTP port value is set to </w:t>
      </w:r>
      <w:r w:rsidR="00D15906" w:rsidRPr="00047BA9">
        <w:t>the</w:t>
      </w:r>
      <w:r w:rsidR="00D15906" w:rsidRPr="00047BA9">
        <w:rPr>
          <w:rFonts w:hint="eastAsia"/>
        </w:rPr>
        <w:t xml:space="preserve"> value of the port sub-field of the corresponding </w:t>
      </w:r>
      <w:r w:rsidR="00D15906">
        <w:t>"</w:t>
      </w:r>
      <w:r w:rsidR="00D15906" w:rsidRPr="00047BA9">
        <w:rPr>
          <w:rFonts w:hint="eastAsia"/>
        </w:rPr>
        <w:t>m=</w:t>
      </w:r>
      <w:r w:rsidR="00D15906">
        <w:t>"</w:t>
      </w:r>
      <w:r w:rsidR="00D15906" w:rsidRPr="00047BA9">
        <w:rPr>
          <w:rFonts w:hint="eastAsia"/>
        </w:rPr>
        <w:t xml:space="preserve"> line in </w:t>
      </w:r>
      <w:r w:rsidR="00D15906" w:rsidRPr="00047BA9">
        <w:t>the</w:t>
      </w:r>
      <w:r w:rsidR="00D15906" w:rsidRPr="00047BA9">
        <w:rPr>
          <w:rFonts w:hint="eastAsia"/>
        </w:rPr>
        <w:t xml:space="preserve"> SDP </w:t>
      </w:r>
      <w:r w:rsidR="00D15906">
        <w:rPr>
          <w:rFonts w:hint="eastAsia"/>
        </w:rPr>
        <w:t>offer, and the RTCP port value</w:t>
      </w:r>
      <w:r w:rsidR="00D15906" w:rsidRPr="00047BA9">
        <w:rPr>
          <w:rFonts w:hint="eastAsia"/>
        </w:rPr>
        <w:t xml:space="preserve"> is set to </w:t>
      </w:r>
      <w:r w:rsidR="00D15906" w:rsidRPr="00B00DE2">
        <w:rPr>
          <w:rFonts w:hint="eastAsia"/>
        </w:rPr>
        <w:t>a value of the RTP port value plus 1.</w:t>
      </w:r>
    </w:p>
    <w:p w14:paraId="30609570" w14:textId="77777777" w:rsidR="00D15906" w:rsidRPr="00B00DE2" w:rsidRDefault="00D15906" w:rsidP="00D15906">
      <w:pPr>
        <w:spacing w:afterLines="50" w:after="120"/>
        <w:rPr>
          <w:rFonts w:hint="eastAsia"/>
        </w:rPr>
      </w:pPr>
      <w:r w:rsidRPr="00B00DE2">
        <w:t>The</w:t>
      </w:r>
      <w:r w:rsidRPr="00B00DE2">
        <w:rPr>
          <w:rFonts w:hint="eastAsia"/>
        </w:rPr>
        <w:t xml:space="preserve"> PSS Adapter may send </w:t>
      </w:r>
      <w:r w:rsidRPr="00B00DE2">
        <w:t>multiple</w:t>
      </w:r>
      <w:r w:rsidRPr="00B00DE2">
        <w:rPr>
          <w:rFonts w:hint="eastAsia"/>
        </w:rPr>
        <w:t xml:space="preserve"> RTSP SETUP messages if multiple media delivery channels </w:t>
      </w:r>
      <w:r w:rsidRPr="00B00DE2">
        <w:t>are</w:t>
      </w:r>
      <w:r w:rsidRPr="00B00DE2">
        <w:rPr>
          <w:rFonts w:hint="eastAsia"/>
        </w:rPr>
        <w:t xml:space="preserve"> carried within </w:t>
      </w:r>
      <w:r w:rsidRPr="00B00DE2">
        <w:t>the</w:t>
      </w:r>
      <w:r w:rsidRPr="00B00DE2">
        <w:rPr>
          <w:rFonts w:hint="eastAsia"/>
        </w:rPr>
        <w:t xml:space="preserve"> SDP offer. In this case, </w:t>
      </w:r>
      <w:r w:rsidRPr="00B00DE2">
        <w:t>the</w:t>
      </w:r>
      <w:r w:rsidRPr="00B00DE2">
        <w:rPr>
          <w:rFonts w:hint="eastAsia"/>
        </w:rPr>
        <w:t xml:space="preserve"> pipeline of </w:t>
      </w:r>
      <w:r w:rsidRPr="00B00DE2">
        <w:t>multiple</w:t>
      </w:r>
      <w:r w:rsidRPr="00B00DE2">
        <w:rPr>
          <w:rFonts w:hint="eastAsia"/>
        </w:rPr>
        <w:t xml:space="preserve"> RTSP SETUP messages may be supported.</w:t>
      </w:r>
    </w:p>
    <w:p w14:paraId="0451C242" w14:textId="77777777" w:rsidR="00D15906" w:rsidRDefault="00D15906" w:rsidP="00D15906">
      <w:pPr>
        <w:spacing w:afterLines="50" w:after="120"/>
        <w:rPr>
          <w:rFonts w:hint="eastAsia"/>
        </w:rPr>
      </w:pPr>
      <w:r w:rsidRPr="00B00DE2">
        <w:rPr>
          <w:rFonts w:hint="eastAsia"/>
        </w:rPr>
        <w:t xml:space="preserve">When receiving a RTSP 200 OK response from </w:t>
      </w:r>
      <w:r w:rsidRPr="00B00DE2">
        <w:t xml:space="preserve">the </w:t>
      </w:r>
      <w:r>
        <w:rPr>
          <w:rFonts w:hint="eastAsia"/>
        </w:rPr>
        <w:t>Recording server</w:t>
      </w:r>
      <w:r w:rsidRPr="00B00DE2">
        <w:rPr>
          <w:rFonts w:hint="eastAsia"/>
        </w:rPr>
        <w:t xml:space="preserve">, </w:t>
      </w:r>
      <w:r w:rsidRPr="00B00DE2">
        <w:t xml:space="preserve">the </w:t>
      </w:r>
      <w:r w:rsidRPr="00B00DE2">
        <w:rPr>
          <w:rFonts w:hint="eastAsia"/>
        </w:rPr>
        <w:t>PSS Adapter parse</w:t>
      </w:r>
      <w:r w:rsidRPr="00B00DE2">
        <w:t>s</w:t>
      </w:r>
      <w:r w:rsidRPr="00B00DE2">
        <w:rPr>
          <w:rFonts w:hint="eastAsia"/>
        </w:rPr>
        <w:t xml:space="preserve"> the response, construct</w:t>
      </w:r>
      <w:r w:rsidRPr="00B00DE2">
        <w:t>s</w:t>
      </w:r>
      <w:r w:rsidRPr="00B00DE2">
        <w:rPr>
          <w:rFonts w:hint="eastAsia"/>
        </w:rPr>
        <w:t xml:space="preserve"> a SIP 200 OK response</w:t>
      </w:r>
      <w:r w:rsidRPr="00B00DE2">
        <w:t xml:space="preserve"> with the final SDP</w:t>
      </w:r>
      <w:r w:rsidRPr="00B00DE2">
        <w:rPr>
          <w:rFonts w:hint="eastAsia"/>
        </w:rPr>
        <w:t>, and send</w:t>
      </w:r>
      <w:r w:rsidRPr="00B00DE2">
        <w:t>s</w:t>
      </w:r>
      <w:r w:rsidRPr="00B00DE2">
        <w:rPr>
          <w:rFonts w:hint="eastAsia"/>
        </w:rPr>
        <w:t xml:space="preserve"> the SIP 200 OK</w:t>
      </w:r>
      <w:r w:rsidRPr="00047BA9">
        <w:rPr>
          <w:rFonts w:hint="eastAsia"/>
        </w:rPr>
        <w:t xml:space="preserve"> response to </w:t>
      </w:r>
      <w:r w:rsidRPr="00047BA9">
        <w:t xml:space="preserve">the </w:t>
      </w:r>
      <w:r w:rsidRPr="00047BA9">
        <w:rPr>
          <w:rFonts w:hint="eastAsia"/>
        </w:rPr>
        <w:t>SCF.</w:t>
      </w:r>
      <w:r w:rsidRPr="00047BA9">
        <w:t xml:space="preserve"> </w:t>
      </w:r>
    </w:p>
    <w:p w14:paraId="4F9605EA" w14:textId="77777777" w:rsidR="00D15906" w:rsidRDefault="00D15906" w:rsidP="00D15906">
      <w:pPr>
        <w:spacing w:afterLines="50" w:after="120"/>
        <w:rPr>
          <w:rFonts w:hint="eastAsia"/>
        </w:rPr>
      </w:pPr>
      <w:r w:rsidRPr="00D3451B">
        <w:rPr>
          <w:rFonts w:hint="eastAsia"/>
        </w:rPr>
        <w:t xml:space="preserve">Following that, the PSS Adapter shall further send RTSP RECORD message to the Recording server to start </w:t>
      </w:r>
      <w:r w:rsidRPr="00D3451B">
        <w:t>the</w:t>
      </w:r>
      <w:r w:rsidRPr="00D3451B">
        <w:rPr>
          <w:rFonts w:hint="eastAsia"/>
        </w:rPr>
        <w:t xml:space="preserve"> recording. </w:t>
      </w:r>
      <w:r w:rsidRPr="00D3451B">
        <w:t>I</w:t>
      </w:r>
      <w:r w:rsidRPr="00D3451B">
        <w:rPr>
          <w:rFonts w:hint="eastAsia"/>
        </w:rPr>
        <w:t xml:space="preserve">n the message the range header shall be set according to the time </w:t>
      </w:r>
      <w:r w:rsidRPr="00D3451B">
        <w:t>duration</w:t>
      </w:r>
      <w:r w:rsidRPr="00D3451B">
        <w:rPr>
          <w:rFonts w:hint="eastAsia"/>
        </w:rPr>
        <w:t xml:space="preserve"> of the NPVR request.</w:t>
      </w:r>
    </w:p>
    <w:p w14:paraId="496DB4BA" w14:textId="77777777" w:rsidR="00D15906" w:rsidRDefault="00D15906" w:rsidP="00D15906">
      <w:pPr>
        <w:spacing w:afterLines="50" w:after="120"/>
        <w:rPr>
          <w:rFonts w:hint="eastAsia"/>
        </w:rPr>
      </w:pPr>
      <w:r>
        <w:rPr>
          <w:rFonts w:hint="eastAsia"/>
        </w:rPr>
        <w:t xml:space="preserve">Upon receiving the RTSP ANNOUNCE with NPVR result, the PSS Adapter shall initiate a SIP UPDATE message to the SCF. </w:t>
      </w:r>
      <w:r>
        <w:t>T</w:t>
      </w:r>
      <w:r>
        <w:rPr>
          <w:rFonts w:hint="eastAsia"/>
        </w:rPr>
        <w:t>he content of the SIP UPDATE message shall be as following:</w:t>
      </w:r>
    </w:p>
    <w:p w14:paraId="10BB31CB" w14:textId="77777777" w:rsidR="00D15906" w:rsidRPr="00047BA9" w:rsidRDefault="00D9115E" w:rsidP="00D9115E">
      <w:pPr>
        <w:pStyle w:val="B1"/>
      </w:pPr>
      <w:r>
        <w:t>-</w:t>
      </w:r>
      <w:r>
        <w:tab/>
      </w:r>
      <w:r w:rsidR="00D15906" w:rsidRPr="00047BA9">
        <w:t>T</w:t>
      </w:r>
      <w:r w:rsidR="00D15906" w:rsidRPr="00047BA9">
        <w:rPr>
          <w:rFonts w:hint="eastAsia"/>
        </w:rPr>
        <w:t xml:space="preserve">he </w:t>
      </w:r>
      <w:r w:rsidR="00D15906" w:rsidRPr="00047BA9">
        <w:t>Request</w:t>
      </w:r>
      <w:r w:rsidR="00D15906" w:rsidRPr="00047BA9">
        <w:rPr>
          <w:rFonts w:hint="eastAsia"/>
        </w:rPr>
        <w:t xml:space="preserve">-Line shall be </w:t>
      </w:r>
      <w:r w:rsidR="00D15906">
        <w:rPr>
          <w:rFonts w:hint="eastAsia"/>
        </w:rPr>
        <w:t xml:space="preserve">set to </w:t>
      </w:r>
      <w:r w:rsidR="001C2626">
        <w:t>"</w:t>
      </w:r>
      <w:r w:rsidR="00D15906">
        <w:rPr>
          <w:rFonts w:hint="eastAsia"/>
        </w:rPr>
        <w:t>PSS_PVR_&lt;content-id&gt;@domain name</w:t>
      </w:r>
      <w:r w:rsidR="001C2626">
        <w:t>"</w:t>
      </w:r>
      <w:r w:rsidR="00D15906">
        <w:rPr>
          <w:rFonts w:hint="eastAsia"/>
        </w:rPr>
        <w:t>,</w:t>
      </w:r>
      <w:r w:rsidR="00D15906" w:rsidRPr="008A65A5">
        <w:t xml:space="preserve"> </w:t>
      </w:r>
      <w:r w:rsidR="00D15906">
        <w:t xml:space="preserve">wherein content-id shall be globalContentID </w:t>
      </w:r>
      <w:r w:rsidR="00D15906">
        <w:rPr>
          <w:rFonts w:hint="eastAsia"/>
        </w:rPr>
        <w:t>of the content to be recorded</w:t>
      </w:r>
    </w:p>
    <w:p w14:paraId="7871F3A3" w14:textId="77777777" w:rsidR="00D15906" w:rsidRPr="00047BA9" w:rsidRDefault="00D9115E" w:rsidP="00D9115E">
      <w:pPr>
        <w:pStyle w:val="B1"/>
        <w:rPr>
          <w:lang w:eastAsia="zh-CN"/>
        </w:rPr>
      </w:pPr>
      <w:r>
        <w:rPr>
          <w:lang w:eastAsia="zh-CN"/>
        </w:rPr>
        <w:t>-</w:t>
      </w:r>
      <w:r>
        <w:rPr>
          <w:lang w:eastAsia="zh-CN"/>
        </w:rPr>
        <w:tab/>
      </w:r>
      <w:r w:rsidR="00D15906" w:rsidRPr="00047BA9">
        <w:rPr>
          <w:lang w:eastAsia="zh-CN"/>
        </w:rPr>
        <w:t>The To header shall contain the same URI as in the Request-URI.</w:t>
      </w:r>
    </w:p>
    <w:p w14:paraId="469CAB93" w14:textId="77777777" w:rsidR="00D15906" w:rsidRDefault="00D9115E" w:rsidP="00D9115E">
      <w:pPr>
        <w:pStyle w:val="B1"/>
        <w:rPr>
          <w:lang w:eastAsia="zh-CN"/>
        </w:rPr>
      </w:pPr>
      <w:r>
        <w:rPr>
          <w:lang w:eastAsia="zh-CN"/>
        </w:rPr>
        <w:t>-</w:t>
      </w:r>
      <w:r>
        <w:rPr>
          <w:lang w:eastAsia="zh-CN"/>
        </w:rPr>
        <w:tab/>
      </w:r>
      <w:r w:rsidR="00D15906" w:rsidRPr="00047BA9">
        <w:rPr>
          <w:lang w:eastAsia="zh-CN"/>
        </w:rPr>
        <w:t xml:space="preserve">The From header shall </w:t>
      </w:r>
      <w:r w:rsidR="00D15906">
        <w:rPr>
          <w:rFonts w:hint="eastAsia"/>
          <w:lang w:eastAsia="zh-CN"/>
        </w:rPr>
        <w:t xml:space="preserve">be set to the IMPU of the selected Recording server; </w:t>
      </w:r>
    </w:p>
    <w:p w14:paraId="036F0DE2" w14:textId="77777777" w:rsidR="00D15906" w:rsidRDefault="00D9115E" w:rsidP="00D9115E">
      <w:pPr>
        <w:pStyle w:val="B1"/>
        <w:rPr>
          <w:lang w:eastAsia="zh-CN"/>
        </w:rPr>
      </w:pPr>
      <w:r>
        <w:rPr>
          <w:lang w:eastAsia="zh-CN"/>
        </w:rPr>
        <w:t>-</w:t>
      </w:r>
      <w:r>
        <w:rPr>
          <w:lang w:eastAsia="zh-CN"/>
        </w:rPr>
        <w:tab/>
      </w:r>
      <w:r w:rsidR="00D15906" w:rsidRPr="00047BA9">
        <w:rPr>
          <w:lang w:eastAsia="zh-CN"/>
        </w:rPr>
        <w:t xml:space="preserve">The </w:t>
      </w:r>
      <w:r w:rsidR="00D15906">
        <w:rPr>
          <w:rFonts w:hint="eastAsia"/>
          <w:lang w:eastAsia="zh-CN"/>
        </w:rPr>
        <w:t xml:space="preserve">body shall contain the XML document received from the Recording server, with necessary information (i.e. ProgramID, ServiceID, etc.) added; </w:t>
      </w:r>
    </w:p>
    <w:p w14:paraId="567444A8" w14:textId="77777777" w:rsidR="00D15906" w:rsidRPr="00B271F1" w:rsidRDefault="00D15906" w:rsidP="00D15906">
      <w:pPr>
        <w:rPr>
          <w:rFonts w:hint="eastAsia"/>
        </w:rPr>
      </w:pPr>
      <w:r>
        <w:rPr>
          <w:rFonts w:hint="eastAsia"/>
        </w:rPr>
        <w:t xml:space="preserve">Upon </w:t>
      </w:r>
      <w:r>
        <w:t>receiving</w:t>
      </w:r>
      <w:r>
        <w:rPr>
          <w:rFonts w:hint="eastAsia"/>
        </w:rPr>
        <w:t xml:space="preserve"> SIP BYE message from the SCF, the PSS Adapter shall respond with a 200 OK and send a RTSP TEARDOWN message to the Recording server.</w:t>
      </w:r>
    </w:p>
    <w:p w14:paraId="457ACBA7" w14:textId="77777777" w:rsidR="00D15906" w:rsidRPr="00D15906" w:rsidRDefault="00D15906" w:rsidP="00D15906">
      <w:pPr>
        <w:pStyle w:val="Heading3"/>
        <w:rPr>
          <w:rFonts w:hint="eastAsia"/>
          <w:bCs/>
        </w:rPr>
      </w:pPr>
      <w:bookmarkStart w:id="368" w:name="_Toc517287300"/>
      <w:r w:rsidRPr="00D15906">
        <w:rPr>
          <w:bCs/>
        </w:rPr>
        <w:t>20</w:t>
      </w:r>
      <w:r w:rsidRPr="00D15906">
        <w:rPr>
          <w:rFonts w:hint="eastAsia"/>
          <w:bCs/>
        </w:rPr>
        <w:t>.1.5</w:t>
      </w:r>
      <w:r>
        <w:rPr>
          <w:bCs/>
        </w:rPr>
        <w:tab/>
      </w:r>
      <w:r w:rsidRPr="00D15906">
        <w:rPr>
          <w:rFonts w:hint="eastAsia"/>
          <w:bCs/>
        </w:rPr>
        <w:t>Procedures at Recording server</w:t>
      </w:r>
      <w:bookmarkEnd w:id="368"/>
    </w:p>
    <w:p w14:paraId="12E3B1B8" w14:textId="77777777" w:rsidR="00D15906" w:rsidRDefault="00D15906" w:rsidP="00D15906">
      <w:pPr>
        <w:spacing w:afterLines="50" w:after="120"/>
        <w:rPr>
          <w:rFonts w:hint="eastAsia"/>
        </w:rPr>
      </w:pPr>
      <w:r>
        <w:rPr>
          <w:rFonts w:hint="eastAsia"/>
        </w:rPr>
        <w:t xml:space="preserve">The Recording server </w:t>
      </w:r>
      <w:r w:rsidRPr="00047BA9">
        <w:t xml:space="preserve">shall conform </w:t>
      </w:r>
      <w:r>
        <w:rPr>
          <w:rFonts w:hint="eastAsia"/>
        </w:rPr>
        <w:t>toRFC 2326 [25].</w:t>
      </w:r>
    </w:p>
    <w:p w14:paraId="44259079" w14:textId="77777777" w:rsidR="00D15906" w:rsidRDefault="00D15906" w:rsidP="00D15906">
      <w:pPr>
        <w:spacing w:afterLines="50" w:after="120"/>
        <w:rPr>
          <w:rFonts w:hint="eastAsia"/>
        </w:rPr>
      </w:pPr>
      <w:r>
        <w:t>U</w:t>
      </w:r>
      <w:r>
        <w:rPr>
          <w:rFonts w:hint="eastAsia"/>
        </w:rPr>
        <w:t xml:space="preserve">pon receiving a RTSP SETUP request, the Recording server shall validate the request and setup content delivery channel(s) according to the SDP. </w:t>
      </w:r>
    </w:p>
    <w:p w14:paraId="7024475F" w14:textId="77777777" w:rsidR="00D15906" w:rsidRPr="00047BA9" w:rsidRDefault="00D15906" w:rsidP="00D15906">
      <w:pPr>
        <w:spacing w:afterLines="50" w:after="120"/>
        <w:rPr>
          <w:rFonts w:hint="eastAsia"/>
        </w:rPr>
      </w:pPr>
      <w:bookmarkStart w:id="369" w:name="OLE_LINK20"/>
      <w:r>
        <w:rPr>
          <w:rFonts w:hint="eastAsia"/>
        </w:rPr>
        <w:t xml:space="preserve">Upon </w:t>
      </w:r>
      <w:r>
        <w:t>receiving</w:t>
      </w:r>
      <w:r>
        <w:rPr>
          <w:rFonts w:hint="eastAsia"/>
        </w:rPr>
        <w:t xml:space="preserve"> the RTSP RECORD request, the Recording server shall start to record the media properly according to the time in range header.</w:t>
      </w:r>
    </w:p>
    <w:bookmarkEnd w:id="369"/>
    <w:p w14:paraId="3AD30A69" w14:textId="77777777" w:rsidR="00D15906" w:rsidRPr="00B00DE2" w:rsidRDefault="00D15906" w:rsidP="00D15906">
      <w:pPr>
        <w:spacing w:afterLines="50" w:after="120"/>
      </w:pPr>
      <w:r w:rsidRPr="00B00DE2">
        <w:t xml:space="preserve">When finishing the recording, the </w:t>
      </w:r>
      <w:r>
        <w:rPr>
          <w:rFonts w:hint="eastAsia"/>
        </w:rPr>
        <w:t>Recording server</w:t>
      </w:r>
      <w:r w:rsidRPr="00B00DE2">
        <w:t xml:space="preserve"> </w:t>
      </w:r>
      <w:r>
        <w:rPr>
          <w:rFonts w:hint="eastAsia"/>
        </w:rPr>
        <w:t>shall</w:t>
      </w:r>
      <w:r w:rsidRPr="00B00DE2">
        <w:t xml:space="preserve"> issue a </w:t>
      </w:r>
      <w:r>
        <w:rPr>
          <w:rFonts w:hint="eastAsia"/>
        </w:rPr>
        <w:t>RTSP ANNOUNCE</w:t>
      </w:r>
      <w:r w:rsidRPr="00B00DE2">
        <w:t xml:space="preserve"> message to the </w:t>
      </w:r>
      <w:r w:rsidRPr="00B00DE2">
        <w:rPr>
          <w:rFonts w:hint="eastAsia"/>
        </w:rPr>
        <w:t>PSS Adapter</w:t>
      </w:r>
      <w:r w:rsidRPr="00B00DE2">
        <w:t xml:space="preserve"> to report</w:t>
      </w:r>
      <w:r w:rsidRPr="00B00DE2">
        <w:rPr>
          <w:rFonts w:hint="eastAsia"/>
        </w:rPr>
        <w:t xml:space="preserve"> </w:t>
      </w:r>
      <w:r w:rsidRPr="00B00DE2">
        <w:t>the record result.</w:t>
      </w:r>
      <w:r w:rsidRPr="00B00DE2">
        <w:rPr>
          <w:rFonts w:hint="eastAsia"/>
        </w:rPr>
        <w:t xml:space="preserve"> </w:t>
      </w:r>
      <w:r w:rsidRPr="00B00DE2">
        <w:t>Within the message</w:t>
      </w:r>
      <w:r>
        <w:rPr>
          <w:rFonts w:hint="eastAsia"/>
        </w:rPr>
        <w:t xml:space="preserve"> body</w:t>
      </w:r>
      <w:r w:rsidRPr="00B00DE2">
        <w:t xml:space="preserve">, the </w:t>
      </w:r>
      <w:r>
        <w:rPr>
          <w:rFonts w:hint="eastAsia"/>
        </w:rPr>
        <w:t>Recording server</w:t>
      </w:r>
      <w:r w:rsidRPr="00B00DE2">
        <w:t xml:space="preserve"> </w:t>
      </w:r>
      <w:r>
        <w:rPr>
          <w:rFonts w:hint="eastAsia"/>
        </w:rPr>
        <w:t>shall</w:t>
      </w:r>
      <w:r w:rsidRPr="00B00DE2">
        <w:t xml:space="preserve"> include a </w:t>
      </w:r>
      <w:r w:rsidRPr="00B00DE2">
        <w:rPr>
          <w:rFonts w:hint="eastAsia"/>
        </w:rPr>
        <w:t xml:space="preserve">XML </w:t>
      </w:r>
      <w:r w:rsidRPr="00B00DE2">
        <w:t xml:space="preserve">body associated with the appid </w:t>
      </w:r>
      <w:r w:rsidR="001C2626">
        <w:t>"</w:t>
      </w:r>
      <w:r w:rsidRPr="00B00DE2">
        <w:t>urn:3gpp:npvr:2010:IMS-PSS-MBMS</w:t>
      </w:r>
      <w:r w:rsidR="001C2626">
        <w:t>"</w:t>
      </w:r>
      <w:r w:rsidRPr="00B00DE2">
        <w:t>. I</w:t>
      </w:r>
      <w:r w:rsidRPr="00B00DE2">
        <w:rPr>
          <w:rFonts w:hint="eastAsia"/>
        </w:rPr>
        <w:t xml:space="preserve">n the XML document, the NPVRResponse shall be </w:t>
      </w:r>
      <w:r>
        <w:rPr>
          <w:rFonts w:hint="eastAsia"/>
        </w:rPr>
        <w:t>present</w:t>
      </w:r>
      <w:r w:rsidRPr="00B00DE2">
        <w:rPr>
          <w:rFonts w:hint="eastAsia"/>
        </w:rPr>
        <w:t xml:space="preserve"> and t</w:t>
      </w:r>
      <w:r w:rsidRPr="00B00DE2">
        <w:t>he</w:t>
      </w:r>
      <w:r w:rsidRPr="00B00DE2">
        <w:rPr>
          <w:rFonts w:hint="eastAsia"/>
        </w:rPr>
        <w:t xml:space="preserve"> </w:t>
      </w:r>
      <w:r w:rsidRPr="00B00DE2">
        <w:t xml:space="preserve">parameters </w:t>
      </w:r>
      <w:r>
        <w:rPr>
          <w:rFonts w:hint="eastAsia"/>
        </w:rPr>
        <w:t>shall</w:t>
      </w:r>
      <w:r w:rsidRPr="00B00DE2">
        <w:t xml:space="preserve"> be set:</w:t>
      </w:r>
    </w:p>
    <w:p w14:paraId="4D434492" w14:textId="77777777" w:rsidR="00D15906" w:rsidRPr="00352728" w:rsidRDefault="00D9115E" w:rsidP="00D9115E">
      <w:pPr>
        <w:pStyle w:val="B1"/>
        <w:rPr>
          <w:lang w:eastAsia="zh-CN"/>
        </w:rPr>
      </w:pPr>
      <w:r>
        <w:rPr>
          <w:lang w:eastAsia="zh-CN"/>
        </w:rPr>
        <w:t>-</w:t>
      </w:r>
      <w:r>
        <w:rPr>
          <w:lang w:eastAsia="zh-CN"/>
        </w:rPr>
        <w:tab/>
      </w:r>
      <w:r w:rsidR="00D15906" w:rsidRPr="00352728">
        <w:rPr>
          <w:lang w:eastAsia="zh-CN"/>
        </w:rPr>
        <w:t>Result: the result of the recording (i.e. Completed, Error).</w:t>
      </w:r>
    </w:p>
    <w:p w14:paraId="28AA7A7E" w14:textId="77777777" w:rsidR="00D15906" w:rsidRPr="00352728" w:rsidRDefault="00D9115E" w:rsidP="00D9115E">
      <w:pPr>
        <w:pStyle w:val="B1"/>
        <w:rPr>
          <w:lang w:eastAsia="zh-CN"/>
        </w:rPr>
      </w:pPr>
      <w:r>
        <w:rPr>
          <w:lang w:eastAsia="zh-CN"/>
        </w:rPr>
        <w:t>-</w:t>
      </w:r>
      <w:r>
        <w:rPr>
          <w:lang w:eastAsia="zh-CN"/>
        </w:rPr>
        <w:tab/>
      </w:r>
      <w:r w:rsidR="00D15906">
        <w:rPr>
          <w:rFonts w:hint="eastAsia"/>
          <w:lang w:eastAsia="zh-CN"/>
        </w:rPr>
        <w:t>AccessURL</w:t>
      </w:r>
      <w:r w:rsidR="00D15906" w:rsidRPr="00352728">
        <w:rPr>
          <w:lang w:eastAsia="zh-CN"/>
        </w:rPr>
        <w:t xml:space="preserve">: the identifier reference to the recorded content, for </w:t>
      </w:r>
      <w:r w:rsidR="00D15906">
        <w:rPr>
          <w:rFonts w:hint="eastAsia"/>
          <w:lang w:eastAsia="zh-CN"/>
        </w:rPr>
        <w:t>UE</w:t>
      </w:r>
      <w:r w:rsidR="00D15906" w:rsidRPr="00352728">
        <w:rPr>
          <w:lang w:eastAsia="zh-CN"/>
        </w:rPr>
        <w:t xml:space="preserve"> to request later.</w:t>
      </w:r>
    </w:p>
    <w:p w14:paraId="2F2A0B5E" w14:textId="77777777" w:rsidR="00D15906" w:rsidRDefault="00D15906" w:rsidP="00D15906">
      <w:pPr>
        <w:spacing w:afterLines="50" w:after="120"/>
        <w:ind w:left="100" w:hangingChars="50" w:hanging="100"/>
        <w:rPr>
          <w:rFonts w:hint="eastAsia"/>
        </w:rPr>
      </w:pPr>
      <w:r>
        <w:rPr>
          <w:rFonts w:hint="eastAsia"/>
        </w:rPr>
        <w:lastRenderedPageBreak/>
        <w:t xml:space="preserve">Upon </w:t>
      </w:r>
      <w:r>
        <w:t>receiving</w:t>
      </w:r>
      <w:r>
        <w:rPr>
          <w:rFonts w:hint="eastAsia"/>
        </w:rPr>
        <w:t xml:space="preserve"> the RTSP TEARDOWN message, the Recording server shall teardown the PSS Recording Session according to RFC 2326.</w:t>
      </w:r>
    </w:p>
    <w:p w14:paraId="7B02D595" w14:textId="77777777" w:rsidR="00D15906" w:rsidRPr="00D15906" w:rsidRDefault="00D15906" w:rsidP="00D15906">
      <w:pPr>
        <w:pStyle w:val="Heading2"/>
        <w:ind w:left="160" w:hanging="160"/>
        <w:rPr>
          <w:rFonts w:hint="eastAsia"/>
          <w:bCs/>
        </w:rPr>
      </w:pPr>
      <w:bookmarkStart w:id="370" w:name="_Toc517287301"/>
      <w:r w:rsidRPr="00D15906">
        <w:rPr>
          <w:bCs/>
        </w:rPr>
        <w:t>20</w:t>
      </w:r>
      <w:r w:rsidRPr="00D15906">
        <w:rPr>
          <w:rFonts w:hint="eastAsia"/>
          <w:bCs/>
        </w:rPr>
        <w:t>.2</w:t>
      </w:r>
      <w:r w:rsidRPr="00D15906">
        <w:rPr>
          <w:bCs/>
        </w:rPr>
        <w:tab/>
      </w:r>
      <w:r w:rsidRPr="00D15906">
        <w:rPr>
          <w:rFonts w:hint="eastAsia"/>
          <w:bCs/>
        </w:rPr>
        <w:t>NPVR Retrieving</w:t>
      </w:r>
      <w:bookmarkEnd w:id="370"/>
    </w:p>
    <w:p w14:paraId="36C8BD6D" w14:textId="77777777" w:rsidR="00D15906" w:rsidRPr="00D15906" w:rsidRDefault="00D15906" w:rsidP="00D15906">
      <w:pPr>
        <w:pStyle w:val="Heading3"/>
        <w:rPr>
          <w:rFonts w:hint="eastAsia"/>
          <w:bCs/>
        </w:rPr>
      </w:pPr>
      <w:bookmarkStart w:id="371" w:name="_Toc517287302"/>
      <w:r w:rsidRPr="00D15906">
        <w:rPr>
          <w:bCs/>
        </w:rPr>
        <w:t>20</w:t>
      </w:r>
      <w:r w:rsidRPr="00D15906">
        <w:rPr>
          <w:rFonts w:hint="eastAsia"/>
          <w:bCs/>
        </w:rPr>
        <w:t>.2.1</w:t>
      </w:r>
      <w:r w:rsidRPr="00D15906">
        <w:rPr>
          <w:bCs/>
        </w:rPr>
        <w:tab/>
      </w:r>
      <w:r w:rsidRPr="00D15906">
        <w:rPr>
          <w:rFonts w:hint="eastAsia"/>
          <w:bCs/>
        </w:rPr>
        <w:t>Procedures at UE</w:t>
      </w:r>
      <w:bookmarkEnd w:id="371"/>
    </w:p>
    <w:p w14:paraId="4E17C1A8" w14:textId="77777777" w:rsidR="00D15906" w:rsidRDefault="00D15906" w:rsidP="00D15906">
      <w:pPr>
        <w:spacing w:afterLines="50" w:after="120"/>
        <w:rPr>
          <w:rFonts w:hint="eastAsia"/>
        </w:rPr>
      </w:pPr>
      <w:r>
        <w:rPr>
          <w:rFonts w:hint="eastAsia"/>
        </w:rPr>
        <w:t xml:space="preserve">After the recording is finished, the UE can get the AccessURL as identifier of the recorded content by checking the user profile. </w:t>
      </w:r>
    </w:p>
    <w:p w14:paraId="006D39AE" w14:textId="77777777" w:rsidR="00D15906" w:rsidRDefault="00D15906" w:rsidP="00D15906">
      <w:pPr>
        <w:spacing w:afterLines="50" w:after="120"/>
        <w:rPr>
          <w:rFonts w:hint="eastAsia"/>
        </w:rPr>
      </w:pPr>
      <w:r>
        <w:t>T</w:t>
      </w:r>
      <w:r>
        <w:rPr>
          <w:rFonts w:hint="eastAsia"/>
        </w:rPr>
        <w:t xml:space="preserve">o consume the recorded content, the UE shall perform PSS session initialization procedure as defined in </w:t>
      </w:r>
      <w:r>
        <w:t>sub-</w:t>
      </w:r>
      <w:r>
        <w:rPr>
          <w:rFonts w:hint="eastAsia"/>
        </w:rPr>
        <w:t xml:space="preserve">clause 8.2.3.2, with the following </w:t>
      </w:r>
      <w:r>
        <w:t>additions</w:t>
      </w:r>
      <w:r>
        <w:rPr>
          <w:rFonts w:hint="eastAsia"/>
        </w:rPr>
        <w:t>:</w:t>
      </w:r>
    </w:p>
    <w:p w14:paraId="794A6E0C" w14:textId="77777777" w:rsidR="00D15906" w:rsidRPr="00CC55D9" w:rsidRDefault="00D9115E" w:rsidP="00D9115E">
      <w:pPr>
        <w:pStyle w:val="B1"/>
        <w:rPr>
          <w:rFonts w:hint="eastAsia"/>
        </w:rPr>
      </w:pPr>
      <w:r>
        <w:t>-</w:t>
      </w:r>
      <w:r>
        <w:tab/>
      </w:r>
      <w:r w:rsidR="00D15906" w:rsidRPr="00CC55D9">
        <w:t>T</w:t>
      </w:r>
      <w:r w:rsidR="00D15906" w:rsidRPr="00CC55D9">
        <w:rPr>
          <w:rFonts w:hint="eastAsia"/>
        </w:rPr>
        <w:t xml:space="preserve">he Request-URI shall be </w:t>
      </w:r>
      <w:r w:rsidR="001C2626">
        <w:t>"</w:t>
      </w:r>
      <w:r w:rsidR="00D15906" w:rsidRPr="00CC55D9">
        <w:rPr>
          <w:rFonts w:hint="eastAsia"/>
        </w:rPr>
        <w:t>PSS_COD_&lt;content-id&gt;</w:t>
      </w:r>
      <w:r w:rsidR="001C2626">
        <w:t>"</w:t>
      </w:r>
      <w:r w:rsidR="00D15906" w:rsidRPr="00CC55D9">
        <w:rPr>
          <w:rFonts w:hint="eastAsia"/>
        </w:rPr>
        <w:t>, where the content-id shall be set to the AccessURL.</w:t>
      </w:r>
    </w:p>
    <w:p w14:paraId="376CB826" w14:textId="77777777" w:rsidR="008A0F75" w:rsidRDefault="008A0F75" w:rsidP="005176A1">
      <w:pPr>
        <w:pStyle w:val="FP"/>
      </w:pPr>
    </w:p>
    <w:p w14:paraId="60E15D7F" w14:textId="77777777" w:rsidR="00D15906" w:rsidRPr="00D15906" w:rsidRDefault="00D15906" w:rsidP="00D15906">
      <w:pPr>
        <w:pStyle w:val="Heading3"/>
        <w:rPr>
          <w:rFonts w:hint="eastAsia"/>
          <w:bCs/>
        </w:rPr>
      </w:pPr>
      <w:bookmarkStart w:id="372" w:name="_Toc517287303"/>
      <w:r w:rsidRPr="00D15906">
        <w:rPr>
          <w:bCs/>
        </w:rPr>
        <w:t>20</w:t>
      </w:r>
      <w:r w:rsidRPr="00D15906">
        <w:rPr>
          <w:rFonts w:hint="eastAsia"/>
          <w:bCs/>
        </w:rPr>
        <w:t>.2.2</w:t>
      </w:r>
      <w:r w:rsidRPr="00D15906">
        <w:rPr>
          <w:bCs/>
        </w:rPr>
        <w:tab/>
      </w:r>
      <w:r w:rsidRPr="00D15906">
        <w:rPr>
          <w:rFonts w:hint="eastAsia"/>
          <w:bCs/>
        </w:rPr>
        <w:t>Procedures at SCF</w:t>
      </w:r>
      <w:bookmarkEnd w:id="372"/>
    </w:p>
    <w:p w14:paraId="40CCCD38" w14:textId="77777777" w:rsidR="00D15906" w:rsidRPr="00CC55D9" w:rsidRDefault="00D15906" w:rsidP="00D15906">
      <w:pPr>
        <w:spacing w:afterLines="50" w:after="120"/>
        <w:rPr>
          <w:rFonts w:hint="eastAsia"/>
        </w:rPr>
      </w:pPr>
      <w:r w:rsidRPr="00F06169">
        <w:t>The</w:t>
      </w:r>
      <w:r>
        <w:rPr>
          <w:rFonts w:hint="eastAsia"/>
        </w:rPr>
        <w:t xml:space="preserve"> SCF</w:t>
      </w:r>
      <w:r w:rsidRPr="00F06169">
        <w:t xml:space="preserve"> </w:t>
      </w:r>
      <w:r>
        <w:rPr>
          <w:rFonts w:hint="eastAsia"/>
        </w:rPr>
        <w:t xml:space="preserve">shall perform the procedure as defined in </w:t>
      </w:r>
      <w:r>
        <w:t>sub-</w:t>
      </w:r>
      <w:r>
        <w:rPr>
          <w:rFonts w:hint="eastAsia"/>
        </w:rPr>
        <w:t>clause 8.2.3.3.</w:t>
      </w:r>
    </w:p>
    <w:p w14:paraId="0BE9AF65" w14:textId="77777777" w:rsidR="00D15906" w:rsidRPr="00D15906" w:rsidRDefault="00D15906" w:rsidP="00D15906">
      <w:pPr>
        <w:pStyle w:val="Heading3"/>
        <w:rPr>
          <w:rFonts w:hint="eastAsia"/>
          <w:bCs/>
        </w:rPr>
      </w:pPr>
      <w:bookmarkStart w:id="373" w:name="_Toc517287304"/>
      <w:r w:rsidRPr="00D15906">
        <w:rPr>
          <w:bCs/>
        </w:rPr>
        <w:t>20</w:t>
      </w:r>
      <w:r w:rsidRPr="00D15906">
        <w:rPr>
          <w:rFonts w:hint="eastAsia"/>
          <w:bCs/>
        </w:rPr>
        <w:t>.2.3</w:t>
      </w:r>
      <w:r w:rsidR="00FF6095">
        <w:rPr>
          <w:bCs/>
        </w:rPr>
        <w:tab/>
      </w:r>
      <w:r w:rsidRPr="00D15906">
        <w:rPr>
          <w:rFonts w:hint="eastAsia"/>
          <w:bCs/>
        </w:rPr>
        <w:t>Procedures at PSS Adapter</w:t>
      </w:r>
      <w:bookmarkEnd w:id="373"/>
      <w:r w:rsidRPr="00D15906">
        <w:rPr>
          <w:rFonts w:hint="eastAsia"/>
          <w:bCs/>
        </w:rPr>
        <w:t xml:space="preserve"> </w:t>
      </w:r>
    </w:p>
    <w:p w14:paraId="1EFA6533" w14:textId="77777777" w:rsidR="00D15906" w:rsidRPr="00CC55D9" w:rsidRDefault="00D15906" w:rsidP="00D15906">
      <w:pPr>
        <w:spacing w:afterLines="50" w:after="120"/>
        <w:rPr>
          <w:rFonts w:hint="eastAsia"/>
        </w:rPr>
      </w:pPr>
      <w:r w:rsidRPr="00F06169">
        <w:t>The</w:t>
      </w:r>
      <w:r>
        <w:rPr>
          <w:rFonts w:hint="eastAsia"/>
        </w:rPr>
        <w:t xml:space="preserve"> PSS adapter</w:t>
      </w:r>
      <w:r w:rsidRPr="00F06169">
        <w:t xml:space="preserve"> </w:t>
      </w:r>
      <w:r>
        <w:rPr>
          <w:rFonts w:hint="eastAsia"/>
        </w:rPr>
        <w:t xml:space="preserve">shall perform the procedure as defined in </w:t>
      </w:r>
      <w:r>
        <w:t>sub-</w:t>
      </w:r>
      <w:r>
        <w:rPr>
          <w:rFonts w:hint="eastAsia"/>
        </w:rPr>
        <w:t>clause 8.2.3.4.</w:t>
      </w:r>
    </w:p>
    <w:p w14:paraId="07090F27" w14:textId="77777777" w:rsidR="00D15906" w:rsidRPr="00D15906" w:rsidRDefault="00D15906" w:rsidP="00D15906">
      <w:pPr>
        <w:pStyle w:val="Heading3"/>
        <w:rPr>
          <w:rFonts w:hint="eastAsia"/>
          <w:bCs/>
        </w:rPr>
      </w:pPr>
      <w:bookmarkStart w:id="374" w:name="_Toc517287305"/>
      <w:r w:rsidRPr="00D15906">
        <w:rPr>
          <w:bCs/>
        </w:rPr>
        <w:t>20</w:t>
      </w:r>
      <w:r w:rsidRPr="00D15906">
        <w:rPr>
          <w:rFonts w:hint="eastAsia"/>
          <w:bCs/>
        </w:rPr>
        <w:t>.2.4</w:t>
      </w:r>
      <w:r w:rsidR="00FF6095">
        <w:rPr>
          <w:bCs/>
        </w:rPr>
        <w:tab/>
      </w:r>
      <w:r w:rsidRPr="00D15906">
        <w:rPr>
          <w:rFonts w:hint="eastAsia"/>
          <w:bCs/>
        </w:rPr>
        <w:t>Procedures at PSS server</w:t>
      </w:r>
      <w:bookmarkEnd w:id="374"/>
    </w:p>
    <w:p w14:paraId="0196F26F" w14:textId="77777777" w:rsidR="00D15906" w:rsidRPr="00CC55D9" w:rsidRDefault="00D15906" w:rsidP="00D15906">
      <w:pPr>
        <w:spacing w:afterLines="50" w:after="120"/>
        <w:rPr>
          <w:rFonts w:hint="eastAsia"/>
        </w:rPr>
      </w:pPr>
      <w:r w:rsidRPr="00F06169">
        <w:t>The</w:t>
      </w:r>
      <w:r>
        <w:rPr>
          <w:rFonts w:hint="eastAsia"/>
        </w:rPr>
        <w:t xml:space="preserve"> PSS server</w:t>
      </w:r>
      <w:r w:rsidRPr="00F06169">
        <w:t xml:space="preserve"> </w:t>
      </w:r>
      <w:r>
        <w:rPr>
          <w:rFonts w:hint="eastAsia"/>
        </w:rPr>
        <w:t xml:space="preserve">shall perform the procedure as defined in </w:t>
      </w:r>
      <w:r>
        <w:t>sub-</w:t>
      </w:r>
      <w:r>
        <w:rPr>
          <w:rFonts w:hint="eastAsia"/>
        </w:rPr>
        <w:t>clause 8.2.3.5.</w:t>
      </w:r>
    </w:p>
    <w:p w14:paraId="16DF46B2" w14:textId="77777777" w:rsidR="00285C1C" w:rsidRPr="00FB34DB" w:rsidRDefault="00285C1C" w:rsidP="00285C1C">
      <w:pPr>
        <w:pStyle w:val="Heading1"/>
        <w:rPr>
          <w:rFonts w:hint="eastAsia"/>
        </w:rPr>
      </w:pPr>
      <w:bookmarkStart w:id="375" w:name="_Toc517287306"/>
      <w:r>
        <w:t>21</w:t>
      </w:r>
      <w:r>
        <w:tab/>
      </w:r>
      <w:r>
        <w:rPr>
          <w:rFonts w:hint="eastAsia"/>
        </w:rPr>
        <w:t>C</w:t>
      </w:r>
      <w:r w:rsidRPr="006A05F7">
        <w:rPr>
          <w:rFonts w:hint="eastAsia"/>
        </w:rPr>
        <w:t>onte</w:t>
      </w:r>
      <w:r w:rsidRPr="00FB34DB">
        <w:rPr>
          <w:rFonts w:hint="eastAsia"/>
        </w:rPr>
        <w:t>nt Referral Service (CRS)</w:t>
      </w:r>
      <w:bookmarkEnd w:id="375"/>
    </w:p>
    <w:p w14:paraId="0EA7E140" w14:textId="77777777" w:rsidR="00285C1C" w:rsidRPr="00FB34DB" w:rsidRDefault="00285C1C" w:rsidP="00285C1C">
      <w:pPr>
        <w:tabs>
          <w:tab w:val="left" w:pos="0"/>
        </w:tabs>
        <w:spacing w:after="120"/>
        <w:rPr>
          <w:rFonts w:hint="eastAsia"/>
          <w:lang w:val="en-US"/>
        </w:rPr>
      </w:pPr>
      <w:r w:rsidRPr="00FB34DB">
        <w:rPr>
          <w:rFonts w:hint="eastAsia"/>
          <w:lang w:val="en-US"/>
        </w:rPr>
        <w:t xml:space="preserve">Content referral service has two different scenarios, namely user initiated content referral service and service provider initiated content referral service. They are specified in </w:t>
      </w:r>
      <w:r>
        <w:rPr>
          <w:lang w:val="en-US"/>
        </w:rPr>
        <w:t>sub-clauses 21</w:t>
      </w:r>
      <w:r w:rsidRPr="00FB34DB">
        <w:rPr>
          <w:rFonts w:hint="eastAsia"/>
          <w:lang w:val="en-US"/>
        </w:rPr>
        <w:t>.1 and</w:t>
      </w:r>
      <w:r>
        <w:rPr>
          <w:lang w:val="en-US"/>
        </w:rPr>
        <w:t xml:space="preserve"> 21</w:t>
      </w:r>
      <w:r w:rsidRPr="00FB34DB">
        <w:rPr>
          <w:rFonts w:hint="eastAsia"/>
          <w:lang w:val="en-US"/>
        </w:rPr>
        <w:t>.2</w:t>
      </w:r>
      <w:r>
        <w:rPr>
          <w:lang w:val="en-US"/>
        </w:rPr>
        <w:t>,</w:t>
      </w:r>
      <w:r w:rsidRPr="00FB34DB">
        <w:rPr>
          <w:rFonts w:hint="eastAsia"/>
          <w:lang w:val="en-US"/>
        </w:rPr>
        <w:t xml:space="preserve"> </w:t>
      </w:r>
      <w:r w:rsidRPr="00FB34DB">
        <w:rPr>
          <w:lang w:val="en-US"/>
        </w:rPr>
        <w:t>respectively</w:t>
      </w:r>
      <w:r w:rsidRPr="00FB34DB">
        <w:rPr>
          <w:rFonts w:hint="eastAsia"/>
          <w:lang w:val="en-US"/>
        </w:rPr>
        <w:t>.</w:t>
      </w:r>
    </w:p>
    <w:p w14:paraId="59791746" w14:textId="77777777" w:rsidR="00285C1C" w:rsidRPr="00285C1C" w:rsidRDefault="00285C1C" w:rsidP="00285C1C">
      <w:pPr>
        <w:pStyle w:val="Heading2"/>
        <w:rPr>
          <w:rFonts w:eastAsia="SimSun" w:hint="eastAsia"/>
          <w:bCs/>
        </w:rPr>
      </w:pPr>
      <w:bookmarkStart w:id="376" w:name="_Toc517287307"/>
      <w:r w:rsidRPr="00285C1C">
        <w:rPr>
          <w:rFonts w:eastAsia="SimSun"/>
          <w:bCs/>
        </w:rPr>
        <w:t>21</w:t>
      </w:r>
      <w:r w:rsidRPr="00285C1C">
        <w:rPr>
          <w:rFonts w:eastAsia="SimSun" w:hint="eastAsia"/>
          <w:bCs/>
        </w:rPr>
        <w:t>.1</w:t>
      </w:r>
      <w:r w:rsidRPr="00285C1C">
        <w:rPr>
          <w:rFonts w:eastAsia="SimSun"/>
          <w:bCs/>
        </w:rPr>
        <w:tab/>
      </w:r>
      <w:r w:rsidRPr="00285C1C">
        <w:rPr>
          <w:rFonts w:eastAsia="SimSun" w:hint="eastAsia"/>
          <w:bCs/>
        </w:rPr>
        <w:t>User Initiated CRS</w:t>
      </w:r>
      <w:bookmarkEnd w:id="376"/>
    </w:p>
    <w:p w14:paraId="157EB169" w14:textId="77777777" w:rsidR="00285C1C" w:rsidRPr="00285C1C" w:rsidRDefault="00285C1C" w:rsidP="00285C1C">
      <w:pPr>
        <w:pStyle w:val="Heading3"/>
        <w:rPr>
          <w:rFonts w:hint="eastAsia"/>
          <w:bCs/>
        </w:rPr>
      </w:pPr>
      <w:bookmarkStart w:id="377" w:name="_Toc517287308"/>
      <w:r w:rsidRPr="00285C1C">
        <w:rPr>
          <w:bCs/>
        </w:rPr>
        <w:t>21</w:t>
      </w:r>
      <w:r w:rsidRPr="00285C1C">
        <w:rPr>
          <w:rFonts w:hint="eastAsia"/>
          <w:bCs/>
        </w:rPr>
        <w:t>.1.1</w:t>
      </w:r>
      <w:r w:rsidRPr="00285C1C">
        <w:rPr>
          <w:bCs/>
        </w:rPr>
        <w:tab/>
      </w:r>
      <w:r w:rsidRPr="00285C1C">
        <w:rPr>
          <w:rFonts w:hint="eastAsia"/>
          <w:bCs/>
        </w:rPr>
        <w:t xml:space="preserve">General </w:t>
      </w:r>
      <w:r w:rsidRPr="00285C1C">
        <w:rPr>
          <w:bCs/>
        </w:rPr>
        <w:t>Description</w:t>
      </w:r>
      <w:bookmarkEnd w:id="377"/>
    </w:p>
    <w:p w14:paraId="3868C430" w14:textId="77777777" w:rsidR="00285C1C" w:rsidRPr="00FB34DB" w:rsidRDefault="00285C1C" w:rsidP="00285C1C">
      <w:pPr>
        <w:rPr>
          <w:rFonts w:hint="eastAsia"/>
        </w:rPr>
      </w:pPr>
      <w:r w:rsidRPr="00FB34DB">
        <w:rPr>
          <w:rFonts w:hint="eastAsia"/>
        </w:rPr>
        <w:t>Content referral service enables a user to recommend a PSS or MBMS user service to another user.</w:t>
      </w:r>
    </w:p>
    <w:p w14:paraId="263B4460" w14:textId="77777777" w:rsidR="00285C1C" w:rsidRPr="00FB34DB" w:rsidRDefault="00285C1C" w:rsidP="00285C1C">
      <w:pPr>
        <w:rPr>
          <w:rFonts w:hint="eastAsia"/>
        </w:rPr>
      </w:pPr>
      <w:r w:rsidRPr="00FB34DB">
        <w:rPr>
          <w:rFonts w:hint="eastAsia"/>
        </w:rPr>
        <w:t>Following is a general call flow for user initiated content referral service</w:t>
      </w:r>
    </w:p>
    <w:p w14:paraId="4ABACFAC" w14:textId="77777777" w:rsidR="00285C1C" w:rsidRPr="00FF5ABA" w:rsidRDefault="003C6EED" w:rsidP="00955F15">
      <w:pPr>
        <w:pStyle w:val="TH"/>
        <w:rPr>
          <w:b w:val="0"/>
        </w:rPr>
      </w:pPr>
      <w:r w:rsidRPr="00FB34DB">
        <w:object w:dxaOrig="10005" w:dyaOrig="6387" w14:anchorId="4B45226F">
          <v:shape id="_x0000_i1085" type="#_x0000_t75" style="width:390.75pt;height:249.75pt" o:ole="" o:allowoverlap="f">
            <v:imagedata r:id="rId91" o:title=""/>
          </v:shape>
          <o:OLEObject Type="Embed" ProgID="Visio.Drawing.11" ShapeID="_x0000_i1085" DrawAspect="Content" ObjectID="_1782981184" r:id="rId92"/>
        </w:object>
      </w:r>
    </w:p>
    <w:p w14:paraId="7BBDC72F" w14:textId="77777777" w:rsidR="00955F15" w:rsidRPr="00FB34DB" w:rsidRDefault="00955F15" w:rsidP="00955F15">
      <w:pPr>
        <w:pStyle w:val="TF"/>
        <w:rPr>
          <w:rFonts w:hint="eastAsia"/>
          <w:lang w:eastAsia="zh-CN"/>
        </w:rPr>
      </w:pPr>
      <w:r w:rsidRPr="00FB34DB">
        <w:t xml:space="preserve">Figure </w:t>
      </w:r>
      <w:r>
        <w:rPr>
          <w:lang w:eastAsia="zh-CN"/>
        </w:rPr>
        <w:t>46</w:t>
      </w:r>
      <w:r w:rsidRPr="00FB34DB">
        <w:t xml:space="preserve">: </w:t>
      </w:r>
      <w:r w:rsidRPr="00FB34DB">
        <w:rPr>
          <w:rFonts w:hint="eastAsia"/>
          <w:lang w:eastAsia="zh-CN"/>
        </w:rPr>
        <w:t xml:space="preserve">User </w:t>
      </w:r>
      <w:r w:rsidRPr="00FB34DB">
        <w:rPr>
          <w:lang w:eastAsia="zh-CN"/>
        </w:rPr>
        <w:t>initiated</w:t>
      </w:r>
      <w:r w:rsidRPr="00FB34DB">
        <w:rPr>
          <w:rFonts w:hint="eastAsia"/>
          <w:lang w:eastAsia="zh-CN"/>
        </w:rPr>
        <w:t xml:space="preserve"> content referral service</w:t>
      </w:r>
    </w:p>
    <w:p w14:paraId="3A8F3DC7" w14:textId="77777777" w:rsidR="00285C1C" w:rsidRPr="00FB34DB" w:rsidRDefault="00285C1C" w:rsidP="00285C1C">
      <w:pPr>
        <w:pStyle w:val="B1"/>
        <w:rPr>
          <w:rFonts w:hint="eastAsia"/>
          <w:lang w:eastAsia="zh-CN"/>
        </w:rPr>
      </w:pPr>
      <w:r w:rsidRPr="00FB34DB">
        <w:rPr>
          <w:rFonts w:hint="eastAsia"/>
          <w:lang w:eastAsia="zh-CN"/>
        </w:rPr>
        <w:t>1-2</w:t>
      </w:r>
      <w:r w:rsidR="001C2626">
        <w:rPr>
          <w:rFonts w:hint="eastAsia"/>
          <w:lang w:eastAsia="zh-CN"/>
        </w:rPr>
        <w:tab/>
      </w:r>
      <w:r w:rsidRPr="00FB34DB">
        <w:rPr>
          <w:lang w:eastAsia="zh-CN"/>
        </w:rPr>
        <w:t xml:space="preserve">The </w:t>
      </w:r>
      <w:r w:rsidRPr="00FB34DB">
        <w:rPr>
          <w:rFonts w:hint="eastAsia"/>
          <w:lang w:eastAsia="zh-CN"/>
        </w:rPr>
        <w:t xml:space="preserve">Initiated </w:t>
      </w:r>
      <w:r w:rsidRPr="00FB34DB">
        <w:rPr>
          <w:lang w:eastAsia="zh-CN"/>
        </w:rPr>
        <w:t xml:space="preserve">UE </w:t>
      </w:r>
      <w:r w:rsidRPr="00FB34DB">
        <w:rPr>
          <w:rFonts w:hint="eastAsia"/>
          <w:lang w:eastAsia="zh-CN"/>
        </w:rPr>
        <w:t>issues</w:t>
      </w:r>
      <w:r w:rsidRPr="00FB34DB">
        <w:rPr>
          <w:lang w:eastAsia="zh-CN"/>
        </w:rPr>
        <w:t xml:space="preserve"> a </w:t>
      </w:r>
      <w:r w:rsidRPr="00FB34DB">
        <w:rPr>
          <w:rFonts w:hint="eastAsia"/>
          <w:lang w:eastAsia="zh-CN"/>
        </w:rPr>
        <w:t xml:space="preserve">content referral request </w:t>
      </w:r>
      <w:r w:rsidRPr="00FB34DB">
        <w:rPr>
          <w:lang w:eastAsia="zh-CN"/>
        </w:rPr>
        <w:t xml:space="preserve">through the </w:t>
      </w:r>
      <w:r w:rsidRPr="00FB34DB">
        <w:rPr>
          <w:rFonts w:hint="eastAsia"/>
          <w:lang w:eastAsia="zh-CN"/>
        </w:rPr>
        <w:t>IM CN Subsystem</w:t>
      </w:r>
      <w:r w:rsidRPr="00FB34DB">
        <w:rPr>
          <w:lang w:eastAsia="zh-CN"/>
        </w:rPr>
        <w:t xml:space="preserve"> to the SCF</w:t>
      </w:r>
      <w:r w:rsidRPr="00FB34DB">
        <w:rPr>
          <w:rFonts w:hint="eastAsia"/>
          <w:lang w:eastAsia="zh-CN"/>
        </w:rPr>
        <w:t xml:space="preserve">. The request carries </w:t>
      </w:r>
      <w:r w:rsidRPr="00FB34DB">
        <w:rPr>
          <w:lang w:eastAsia="zh-CN"/>
        </w:rPr>
        <w:t xml:space="preserve">the necessary parameters indicating the </w:t>
      </w:r>
      <w:r w:rsidRPr="00FB34DB">
        <w:rPr>
          <w:rFonts w:hint="eastAsia"/>
          <w:lang w:eastAsia="zh-CN"/>
        </w:rPr>
        <w:t xml:space="preserve">type of the recommended </w:t>
      </w:r>
      <w:r w:rsidRPr="00FB34DB">
        <w:rPr>
          <w:lang w:eastAsia="zh-CN"/>
        </w:rPr>
        <w:t xml:space="preserve">service, </w:t>
      </w:r>
      <w:r w:rsidRPr="00FB34DB">
        <w:rPr>
          <w:rFonts w:hint="eastAsia"/>
          <w:lang w:eastAsia="zh-CN"/>
        </w:rPr>
        <w:t>(</w:t>
      </w:r>
      <w:r w:rsidRPr="00FB34DB">
        <w:rPr>
          <w:lang w:eastAsia="zh-CN"/>
        </w:rPr>
        <w:t xml:space="preserve">e.g. </w:t>
      </w:r>
      <w:r w:rsidRPr="00FB34DB">
        <w:rPr>
          <w:rFonts w:hint="eastAsia"/>
          <w:lang w:eastAsia="zh-CN"/>
        </w:rPr>
        <w:t>PSS, MBMS or HTTP Streaming</w:t>
      </w:r>
      <w:r w:rsidRPr="00FB34DB">
        <w:rPr>
          <w:lang w:eastAsia="zh-CN"/>
        </w:rPr>
        <w:t xml:space="preserve"> service</w:t>
      </w:r>
      <w:r w:rsidRPr="00FB34DB">
        <w:rPr>
          <w:rFonts w:hint="eastAsia"/>
          <w:lang w:eastAsia="zh-CN"/>
        </w:rPr>
        <w:t>)</w:t>
      </w:r>
      <w:r w:rsidRPr="00FB34DB">
        <w:rPr>
          <w:lang w:eastAsia="zh-CN"/>
        </w:rPr>
        <w:t>, content identifier, identifier of</w:t>
      </w:r>
      <w:r w:rsidRPr="00FB34DB">
        <w:rPr>
          <w:rFonts w:hint="eastAsia"/>
          <w:lang w:eastAsia="zh-CN"/>
        </w:rPr>
        <w:t xml:space="preserve"> target UE.</w:t>
      </w:r>
    </w:p>
    <w:p w14:paraId="2441BDC2" w14:textId="77777777" w:rsidR="00285C1C" w:rsidRPr="00FB34DB" w:rsidRDefault="00285C1C" w:rsidP="00285C1C">
      <w:pPr>
        <w:pStyle w:val="B1"/>
        <w:rPr>
          <w:rFonts w:hint="eastAsia"/>
          <w:lang w:eastAsia="zh-CN"/>
        </w:rPr>
      </w:pPr>
      <w:r w:rsidRPr="00FB34DB">
        <w:rPr>
          <w:rFonts w:hint="eastAsia"/>
          <w:lang w:eastAsia="zh-CN"/>
        </w:rPr>
        <w:t>3</w:t>
      </w:r>
      <w:r w:rsidRPr="00FB34DB">
        <w:rPr>
          <w:lang w:eastAsia="zh-CN"/>
        </w:rPr>
        <w:tab/>
      </w:r>
      <w:r w:rsidRPr="00FB34DB">
        <w:rPr>
          <w:rFonts w:hint="eastAsia"/>
          <w:lang w:eastAsia="zh-CN"/>
        </w:rPr>
        <w:t>The</w:t>
      </w:r>
      <w:r w:rsidRPr="00FB34DB">
        <w:rPr>
          <w:lang w:eastAsia="zh-CN"/>
        </w:rPr>
        <w:t xml:space="preserve"> SCF performs service authorization, </w:t>
      </w:r>
      <w:r w:rsidRPr="00FB34DB">
        <w:rPr>
          <w:rFonts w:hint="eastAsia"/>
          <w:lang w:eastAsia="zh-CN"/>
        </w:rPr>
        <w:t>to check:</w:t>
      </w:r>
    </w:p>
    <w:p w14:paraId="09197360" w14:textId="77777777" w:rsidR="00285C1C" w:rsidRPr="00FB34DB" w:rsidRDefault="00D9115E" w:rsidP="00D9115E">
      <w:pPr>
        <w:pStyle w:val="B1"/>
        <w:rPr>
          <w:rFonts w:hint="eastAsia"/>
        </w:rPr>
      </w:pPr>
      <w:r>
        <w:t>-</w:t>
      </w:r>
      <w:r>
        <w:tab/>
      </w:r>
      <w:r w:rsidR="00285C1C" w:rsidRPr="00FB34DB">
        <w:t xml:space="preserve">If the </w:t>
      </w:r>
      <w:r w:rsidR="00285C1C" w:rsidRPr="00FB34DB">
        <w:rPr>
          <w:rFonts w:hint="eastAsia"/>
        </w:rPr>
        <w:t xml:space="preserve">initiated </w:t>
      </w:r>
      <w:r w:rsidR="00285C1C" w:rsidRPr="00FB34DB">
        <w:t xml:space="preserve">UE is allowed to perform </w:t>
      </w:r>
      <w:r w:rsidR="00285C1C" w:rsidRPr="00FB34DB">
        <w:rPr>
          <w:rFonts w:hint="eastAsia"/>
        </w:rPr>
        <w:t>content referral</w:t>
      </w:r>
      <w:r w:rsidR="00285C1C" w:rsidRPr="00FB34DB">
        <w:t xml:space="preserve"> service</w:t>
      </w:r>
      <w:r w:rsidR="00285C1C" w:rsidRPr="00FB34DB">
        <w:rPr>
          <w:rFonts w:hint="eastAsia"/>
        </w:rPr>
        <w:t>;</w:t>
      </w:r>
      <w:r w:rsidR="00285C1C" w:rsidRPr="00FB34DB">
        <w:t xml:space="preserve"> </w:t>
      </w:r>
    </w:p>
    <w:p w14:paraId="306BF0AF" w14:textId="77777777" w:rsidR="00285C1C" w:rsidRPr="00FB34DB" w:rsidRDefault="00D9115E" w:rsidP="00D9115E">
      <w:pPr>
        <w:pStyle w:val="B1"/>
        <w:rPr>
          <w:rFonts w:hint="eastAsia"/>
        </w:rPr>
      </w:pPr>
      <w:r>
        <w:t>-</w:t>
      </w:r>
      <w:r>
        <w:tab/>
      </w:r>
      <w:r w:rsidR="00285C1C" w:rsidRPr="00FB34DB">
        <w:rPr>
          <w:rFonts w:hint="eastAsia"/>
        </w:rPr>
        <w:t>If the target UE/User accepts content referral</w:t>
      </w:r>
      <w:r w:rsidR="00285C1C" w:rsidRPr="00FB34DB">
        <w:t xml:space="preserve"> service </w:t>
      </w:r>
      <w:r w:rsidR="00285C1C" w:rsidRPr="00FB34DB">
        <w:rPr>
          <w:rFonts w:hint="eastAsia"/>
        </w:rPr>
        <w:t xml:space="preserve">from the initiated </w:t>
      </w:r>
      <w:r w:rsidR="00285C1C" w:rsidRPr="00FB34DB">
        <w:t>UE</w:t>
      </w:r>
      <w:r w:rsidR="00285C1C" w:rsidRPr="00FB34DB">
        <w:rPr>
          <w:rFonts w:hint="eastAsia"/>
        </w:rPr>
        <w:t>;</w:t>
      </w:r>
    </w:p>
    <w:p w14:paraId="37FD3600" w14:textId="77777777" w:rsidR="00285C1C" w:rsidRPr="00FB34DB" w:rsidRDefault="00D9115E" w:rsidP="00D9115E">
      <w:pPr>
        <w:pStyle w:val="B1"/>
      </w:pPr>
      <w:r>
        <w:t>-</w:t>
      </w:r>
      <w:r>
        <w:tab/>
      </w:r>
      <w:r w:rsidR="00285C1C" w:rsidRPr="00FB34DB">
        <w:rPr>
          <w:rFonts w:hint="eastAsia"/>
        </w:rPr>
        <w:t xml:space="preserve">Following that, </w:t>
      </w:r>
      <w:r w:rsidR="00285C1C" w:rsidRPr="00FB34DB">
        <w:t xml:space="preserve">the SCF forwards </w:t>
      </w:r>
      <w:r w:rsidR="00285C1C" w:rsidRPr="00FB34DB">
        <w:rPr>
          <w:rFonts w:hint="eastAsia"/>
        </w:rPr>
        <w:t xml:space="preserve">content referral </w:t>
      </w:r>
      <w:r w:rsidR="00285C1C" w:rsidRPr="00FB34DB">
        <w:t xml:space="preserve">service </w:t>
      </w:r>
      <w:r w:rsidR="00285C1C" w:rsidRPr="00FB34DB">
        <w:rPr>
          <w:rFonts w:hint="eastAsia"/>
        </w:rPr>
        <w:t>request</w:t>
      </w:r>
      <w:r w:rsidR="00285C1C" w:rsidRPr="00FB34DB">
        <w:t xml:space="preserve"> through the </w:t>
      </w:r>
      <w:r w:rsidR="00285C1C" w:rsidRPr="00FB34DB">
        <w:rPr>
          <w:rFonts w:hint="eastAsia"/>
        </w:rPr>
        <w:t>IM CN Subsystem</w:t>
      </w:r>
      <w:r w:rsidR="00285C1C" w:rsidRPr="00FB34DB">
        <w:t xml:space="preserve"> to the</w:t>
      </w:r>
      <w:r w:rsidR="00285C1C" w:rsidRPr="00FB34DB">
        <w:rPr>
          <w:rFonts w:hint="eastAsia"/>
        </w:rPr>
        <w:t xml:space="preserve"> target</w:t>
      </w:r>
      <w:r w:rsidR="00285C1C" w:rsidRPr="00FB34DB">
        <w:t xml:space="preserve"> UE. And the user of target UE may deny the request even if the SCF authorized.</w:t>
      </w:r>
    </w:p>
    <w:p w14:paraId="080D8255" w14:textId="77777777" w:rsidR="00285C1C" w:rsidRPr="00FB34DB" w:rsidRDefault="00285C1C" w:rsidP="00285C1C">
      <w:pPr>
        <w:pStyle w:val="B1"/>
        <w:rPr>
          <w:rFonts w:hint="eastAsia"/>
          <w:lang w:eastAsia="zh-CN"/>
        </w:rPr>
      </w:pPr>
      <w:r w:rsidRPr="00FB34DB">
        <w:rPr>
          <w:rFonts w:hint="eastAsia"/>
          <w:lang w:eastAsia="zh-CN"/>
        </w:rPr>
        <w:t>4</w:t>
      </w:r>
      <w:r w:rsidR="001C2626">
        <w:rPr>
          <w:rFonts w:hint="eastAsia"/>
          <w:lang w:eastAsia="zh-CN"/>
        </w:rPr>
        <w:tab/>
      </w:r>
      <w:r w:rsidRPr="00FB34DB">
        <w:rPr>
          <w:lang w:eastAsia="zh-CN"/>
        </w:rPr>
        <w:t>The</w:t>
      </w:r>
      <w:r w:rsidRPr="00FB34DB">
        <w:rPr>
          <w:rFonts w:hint="eastAsia"/>
          <w:lang w:eastAsia="zh-CN"/>
        </w:rPr>
        <w:t xml:space="preserve"> target</w:t>
      </w:r>
      <w:r w:rsidRPr="00FB34DB">
        <w:rPr>
          <w:lang w:eastAsia="zh-CN"/>
        </w:rPr>
        <w:t xml:space="preserve"> UE sends a </w:t>
      </w:r>
      <w:r w:rsidRPr="00FB34DB">
        <w:rPr>
          <w:rFonts w:hint="eastAsia"/>
          <w:lang w:eastAsia="zh-CN"/>
        </w:rPr>
        <w:t>proper r</w:t>
      </w:r>
      <w:r w:rsidRPr="00FB34DB">
        <w:rPr>
          <w:lang w:eastAsia="zh-CN"/>
        </w:rPr>
        <w:t>e</w:t>
      </w:r>
      <w:r w:rsidRPr="00FB34DB">
        <w:rPr>
          <w:rFonts w:hint="eastAsia"/>
          <w:lang w:eastAsia="zh-CN"/>
        </w:rPr>
        <w:t>sponse</w:t>
      </w:r>
      <w:r w:rsidRPr="00FB34DB">
        <w:rPr>
          <w:lang w:eastAsia="zh-CN"/>
        </w:rPr>
        <w:t xml:space="preserve"> </w:t>
      </w:r>
      <w:r w:rsidRPr="00FB34DB">
        <w:rPr>
          <w:rFonts w:hint="eastAsia"/>
          <w:lang w:eastAsia="zh-CN"/>
        </w:rPr>
        <w:t>to the initiated UE.</w:t>
      </w:r>
    </w:p>
    <w:p w14:paraId="094DB2AD" w14:textId="77777777" w:rsidR="00285C1C" w:rsidRPr="00FB34DB" w:rsidRDefault="00285C1C" w:rsidP="00285C1C">
      <w:pPr>
        <w:pStyle w:val="B1"/>
        <w:rPr>
          <w:rFonts w:hint="eastAsia"/>
          <w:lang w:eastAsia="zh-CN"/>
        </w:rPr>
      </w:pPr>
      <w:r w:rsidRPr="00FB34DB">
        <w:rPr>
          <w:rFonts w:hint="eastAsia"/>
          <w:lang w:eastAsia="zh-CN"/>
        </w:rPr>
        <w:t>5</w:t>
      </w:r>
      <w:r w:rsidRPr="00FB34DB">
        <w:rPr>
          <w:rFonts w:hint="eastAsia"/>
          <w:lang w:eastAsia="zh-CN"/>
        </w:rPr>
        <w:tab/>
        <w:t xml:space="preserve">The target UE issues a SIP NOTIFY to the initiated UE </w:t>
      </w:r>
      <w:r w:rsidRPr="00FB34DB">
        <w:rPr>
          <w:lang w:eastAsia="zh-CN"/>
        </w:rPr>
        <w:t xml:space="preserve">through the </w:t>
      </w:r>
      <w:r w:rsidRPr="00FB34DB">
        <w:rPr>
          <w:rFonts w:hint="eastAsia"/>
          <w:lang w:eastAsia="zh-CN"/>
        </w:rPr>
        <w:t xml:space="preserve">IM CN Subsystem, indicating the session </w:t>
      </w:r>
      <w:r w:rsidRPr="00FB34DB">
        <w:rPr>
          <w:lang w:eastAsia="zh-CN"/>
        </w:rPr>
        <w:t>initialization</w:t>
      </w:r>
      <w:r w:rsidRPr="00FB34DB">
        <w:rPr>
          <w:rFonts w:hint="eastAsia"/>
          <w:lang w:eastAsia="zh-CN"/>
        </w:rPr>
        <w:t xml:space="preserve"> of the recommended service is about to start.</w:t>
      </w:r>
    </w:p>
    <w:p w14:paraId="04CC4861" w14:textId="77777777" w:rsidR="00285C1C" w:rsidRPr="00FB34DB" w:rsidRDefault="00285C1C" w:rsidP="00285C1C">
      <w:pPr>
        <w:pStyle w:val="B1"/>
        <w:rPr>
          <w:rFonts w:hint="eastAsia"/>
          <w:lang w:eastAsia="zh-CN"/>
        </w:rPr>
      </w:pPr>
      <w:r w:rsidRPr="00FB34DB">
        <w:rPr>
          <w:rFonts w:hint="eastAsia"/>
          <w:lang w:eastAsia="zh-CN"/>
        </w:rPr>
        <w:t>6.</w:t>
      </w:r>
      <w:r w:rsidRPr="00FB34DB">
        <w:rPr>
          <w:rFonts w:hint="eastAsia"/>
          <w:lang w:eastAsia="zh-CN"/>
        </w:rPr>
        <w:tab/>
        <w:t xml:space="preserve">The </w:t>
      </w:r>
      <w:r w:rsidRPr="00FB34DB">
        <w:rPr>
          <w:lang w:eastAsia="zh-CN"/>
        </w:rPr>
        <w:t>initiated</w:t>
      </w:r>
      <w:r w:rsidRPr="00FB34DB">
        <w:rPr>
          <w:rFonts w:hint="eastAsia"/>
          <w:lang w:eastAsia="zh-CN"/>
        </w:rPr>
        <w:t xml:space="preserve"> UE </w:t>
      </w:r>
      <w:r w:rsidRPr="00FB34DB">
        <w:rPr>
          <w:lang w:eastAsia="zh-CN"/>
        </w:rPr>
        <w:t>response</w:t>
      </w:r>
      <w:r w:rsidRPr="00FB34DB">
        <w:rPr>
          <w:rFonts w:hint="eastAsia"/>
          <w:lang w:eastAsia="zh-CN"/>
        </w:rPr>
        <w:t xml:space="preserve"> with 200 OK.</w:t>
      </w:r>
    </w:p>
    <w:p w14:paraId="2C016730" w14:textId="77777777" w:rsidR="00285C1C" w:rsidRPr="00FB34DB" w:rsidRDefault="00285C1C" w:rsidP="00285C1C">
      <w:pPr>
        <w:pStyle w:val="B1"/>
        <w:rPr>
          <w:rFonts w:hint="eastAsia"/>
          <w:lang w:eastAsia="zh-CN"/>
        </w:rPr>
      </w:pPr>
      <w:r w:rsidRPr="00FB34DB">
        <w:rPr>
          <w:rFonts w:hint="eastAsia"/>
          <w:lang w:eastAsia="zh-CN"/>
        </w:rPr>
        <w:t>7</w:t>
      </w:r>
      <w:r w:rsidR="001C2626">
        <w:rPr>
          <w:rFonts w:hint="eastAsia"/>
          <w:lang w:eastAsia="zh-CN"/>
        </w:rPr>
        <w:tab/>
      </w:r>
      <w:r w:rsidRPr="00FB34DB">
        <w:rPr>
          <w:lang w:eastAsia="zh-CN"/>
        </w:rPr>
        <w:t>The target UE initiate</w:t>
      </w:r>
      <w:r w:rsidRPr="00FB34DB">
        <w:rPr>
          <w:rFonts w:hint="eastAsia"/>
          <w:lang w:eastAsia="zh-CN"/>
        </w:rPr>
        <w:t>s</w:t>
      </w:r>
      <w:r w:rsidRPr="00FB34DB">
        <w:rPr>
          <w:lang w:eastAsia="zh-CN"/>
        </w:rPr>
        <w:t xml:space="preserve"> the service indicated in the </w:t>
      </w:r>
      <w:r w:rsidRPr="00FB34DB">
        <w:rPr>
          <w:rFonts w:hint="eastAsia"/>
          <w:lang w:eastAsia="zh-CN"/>
        </w:rPr>
        <w:t xml:space="preserve">content referral </w:t>
      </w:r>
      <w:r w:rsidRPr="00FB34DB">
        <w:rPr>
          <w:lang w:eastAsia="zh-CN"/>
        </w:rPr>
        <w:t xml:space="preserve">service </w:t>
      </w:r>
      <w:r w:rsidRPr="00FB34DB">
        <w:rPr>
          <w:rFonts w:hint="eastAsia"/>
          <w:lang w:eastAsia="zh-CN"/>
        </w:rPr>
        <w:t>request</w:t>
      </w:r>
      <w:r w:rsidRPr="00FB34DB">
        <w:rPr>
          <w:lang w:eastAsia="zh-CN"/>
        </w:rPr>
        <w:t>, e.g.</w:t>
      </w:r>
    </w:p>
    <w:p w14:paraId="4CE06DE2" w14:textId="77777777" w:rsidR="00285C1C" w:rsidRPr="00FB34DB" w:rsidRDefault="00D9115E" w:rsidP="00D9115E">
      <w:pPr>
        <w:pStyle w:val="B1"/>
        <w:rPr>
          <w:rFonts w:hint="eastAsia"/>
        </w:rPr>
      </w:pPr>
      <w:r>
        <w:t>-</w:t>
      </w:r>
      <w:r>
        <w:tab/>
      </w:r>
      <w:r w:rsidR="00285C1C" w:rsidRPr="00FB34DB">
        <w:rPr>
          <w:rFonts w:hint="eastAsia"/>
        </w:rPr>
        <w:t>PSS</w:t>
      </w:r>
      <w:r w:rsidR="00285C1C" w:rsidRPr="00FB34DB">
        <w:t xml:space="preserve"> </w:t>
      </w:r>
      <w:r w:rsidR="00285C1C" w:rsidRPr="00FB34DB">
        <w:rPr>
          <w:rFonts w:hint="eastAsia"/>
        </w:rPr>
        <w:t xml:space="preserve">session </w:t>
      </w:r>
      <w:r w:rsidR="00285C1C" w:rsidRPr="00FB34DB">
        <w:t>initiation</w:t>
      </w:r>
      <w:r w:rsidR="00285C1C" w:rsidRPr="00FB34DB">
        <w:rPr>
          <w:rFonts w:hint="eastAsia"/>
        </w:rPr>
        <w:t xml:space="preserve"> as per </w:t>
      </w:r>
      <w:r w:rsidR="00285C1C" w:rsidRPr="00FB34DB">
        <w:t xml:space="preserve">the procedures </w:t>
      </w:r>
      <w:r w:rsidR="00285C1C" w:rsidRPr="00FB34DB">
        <w:rPr>
          <w:rFonts w:hint="eastAsia"/>
        </w:rPr>
        <w:t xml:space="preserve">defined in </w:t>
      </w:r>
      <w:r w:rsidR="00285C1C" w:rsidRPr="00FB34DB">
        <w:t xml:space="preserve">clause </w:t>
      </w:r>
      <w:smartTag w:uri="urn:schemas-microsoft-com:office:smarttags" w:element="chsdate">
        <w:smartTagPr>
          <w:attr w:name="IsROCDate" w:val="False"/>
          <w:attr w:name="IsLunarDate" w:val="False"/>
          <w:attr w:name="Day" w:val="30"/>
          <w:attr w:name="Month" w:val="12"/>
          <w:attr w:name="Year" w:val="1899"/>
        </w:smartTagPr>
        <w:r w:rsidR="00285C1C" w:rsidRPr="00FB34DB">
          <w:rPr>
            <w:rFonts w:hint="eastAsia"/>
          </w:rPr>
          <w:t>8.2.3</w:t>
        </w:r>
      </w:smartTag>
      <w:r w:rsidR="00285C1C" w:rsidRPr="00FB34DB">
        <w:rPr>
          <w:rFonts w:hint="eastAsia"/>
        </w:rPr>
        <w:t>, or</w:t>
      </w:r>
    </w:p>
    <w:p w14:paraId="58E461F3" w14:textId="77777777" w:rsidR="00285C1C" w:rsidRPr="00FB34DB" w:rsidRDefault="00D9115E" w:rsidP="00D9115E">
      <w:pPr>
        <w:pStyle w:val="B1"/>
        <w:rPr>
          <w:rFonts w:hint="eastAsia"/>
        </w:rPr>
      </w:pPr>
      <w:r>
        <w:t>-</w:t>
      </w:r>
      <w:r>
        <w:tab/>
      </w:r>
      <w:r w:rsidR="00285C1C" w:rsidRPr="00FB34DB">
        <w:rPr>
          <w:rFonts w:hint="eastAsia"/>
        </w:rPr>
        <w:t>MBMS</w:t>
      </w:r>
      <w:r w:rsidR="00285C1C" w:rsidRPr="00FB34DB">
        <w:t xml:space="preserve"> session initiation </w:t>
      </w:r>
      <w:r w:rsidR="00285C1C" w:rsidRPr="00FB34DB">
        <w:rPr>
          <w:rFonts w:hint="eastAsia"/>
        </w:rPr>
        <w:t xml:space="preserve">as per </w:t>
      </w:r>
      <w:r w:rsidR="00285C1C" w:rsidRPr="00FB34DB">
        <w:t xml:space="preserve">the procedures </w:t>
      </w:r>
      <w:r w:rsidR="00285C1C" w:rsidRPr="00FB34DB">
        <w:rPr>
          <w:rFonts w:hint="eastAsia"/>
        </w:rPr>
        <w:t xml:space="preserve">defined in </w:t>
      </w:r>
      <w:r w:rsidR="00285C1C" w:rsidRPr="00FB34DB">
        <w:t>clause</w:t>
      </w:r>
      <w:r w:rsidR="00285C1C" w:rsidRPr="00FB34DB">
        <w:rPr>
          <w:rFonts w:hint="eastAsia"/>
        </w:rPr>
        <w:t xml:space="preserve"> </w:t>
      </w:r>
      <w:smartTag w:uri="urn:schemas-microsoft-com:office:smarttags" w:element="chsdate">
        <w:smartTagPr>
          <w:attr w:name="IsROCDate" w:val="False"/>
          <w:attr w:name="IsLunarDate" w:val="False"/>
          <w:attr w:name="Day" w:val="30"/>
          <w:attr w:name="Month" w:val="12"/>
          <w:attr w:name="Year" w:val="1899"/>
        </w:smartTagPr>
        <w:r w:rsidR="00285C1C" w:rsidRPr="00FB34DB">
          <w:rPr>
            <w:rFonts w:hint="eastAsia"/>
          </w:rPr>
          <w:t>8.3.3</w:t>
        </w:r>
      </w:smartTag>
      <w:r w:rsidR="00285C1C" w:rsidRPr="00FB34DB">
        <w:rPr>
          <w:rFonts w:hint="eastAsia"/>
        </w:rPr>
        <w:t xml:space="preserve"> </w:t>
      </w:r>
    </w:p>
    <w:p w14:paraId="4C8E81DD" w14:textId="77777777" w:rsidR="00285C1C" w:rsidRPr="00FB34DB" w:rsidRDefault="00285C1C" w:rsidP="00285C1C">
      <w:pPr>
        <w:pStyle w:val="B1"/>
        <w:rPr>
          <w:rFonts w:hint="eastAsia"/>
          <w:lang w:eastAsia="zh-CN"/>
        </w:rPr>
      </w:pPr>
      <w:r w:rsidRPr="00FB34DB">
        <w:rPr>
          <w:rFonts w:hint="eastAsia"/>
          <w:lang w:eastAsia="zh-CN"/>
        </w:rPr>
        <w:t>8</w:t>
      </w:r>
      <w:r w:rsidRPr="00FB34DB">
        <w:rPr>
          <w:rFonts w:hint="eastAsia"/>
          <w:lang w:eastAsia="zh-CN"/>
        </w:rPr>
        <w:tab/>
        <w:t xml:space="preserve">The target UE issues a SIP NOTIFY to the initiated UE, indicating the session </w:t>
      </w:r>
      <w:r w:rsidRPr="00FB34DB">
        <w:rPr>
          <w:lang w:eastAsia="zh-CN"/>
        </w:rPr>
        <w:t>initialization</w:t>
      </w:r>
      <w:r w:rsidRPr="00FB34DB">
        <w:rPr>
          <w:rFonts w:hint="eastAsia"/>
          <w:lang w:eastAsia="zh-CN"/>
        </w:rPr>
        <w:t xml:space="preserve"> of the recommended service is done.</w:t>
      </w:r>
    </w:p>
    <w:p w14:paraId="1218EC48" w14:textId="77777777" w:rsidR="00285C1C" w:rsidRPr="00FB34DB" w:rsidRDefault="00285C1C" w:rsidP="00285C1C">
      <w:pPr>
        <w:pStyle w:val="B1"/>
        <w:rPr>
          <w:rFonts w:hint="eastAsia"/>
          <w:lang w:eastAsia="zh-CN"/>
        </w:rPr>
      </w:pPr>
      <w:r w:rsidRPr="00FB34DB">
        <w:rPr>
          <w:rFonts w:hint="eastAsia"/>
          <w:lang w:eastAsia="zh-CN"/>
        </w:rPr>
        <w:t>9.</w:t>
      </w:r>
      <w:r w:rsidRPr="00FB34DB">
        <w:rPr>
          <w:rFonts w:hint="eastAsia"/>
          <w:lang w:eastAsia="zh-CN"/>
        </w:rPr>
        <w:tab/>
        <w:t xml:space="preserve">The </w:t>
      </w:r>
      <w:r w:rsidRPr="00FB34DB">
        <w:rPr>
          <w:lang w:eastAsia="zh-CN"/>
        </w:rPr>
        <w:t>initiated</w:t>
      </w:r>
      <w:r w:rsidRPr="00FB34DB">
        <w:rPr>
          <w:rFonts w:hint="eastAsia"/>
          <w:lang w:eastAsia="zh-CN"/>
        </w:rPr>
        <w:t xml:space="preserve"> UE </w:t>
      </w:r>
      <w:r w:rsidRPr="00FB34DB">
        <w:rPr>
          <w:lang w:eastAsia="zh-CN"/>
        </w:rPr>
        <w:t>response</w:t>
      </w:r>
      <w:r w:rsidRPr="00FB34DB">
        <w:rPr>
          <w:rFonts w:hint="eastAsia"/>
          <w:lang w:eastAsia="zh-CN"/>
        </w:rPr>
        <w:t xml:space="preserve"> with 200 OK.</w:t>
      </w:r>
    </w:p>
    <w:p w14:paraId="612D3655" w14:textId="77777777" w:rsidR="00285C1C" w:rsidRPr="00285C1C" w:rsidRDefault="00285C1C" w:rsidP="00285C1C">
      <w:pPr>
        <w:pStyle w:val="Heading3"/>
        <w:rPr>
          <w:rFonts w:hint="eastAsia"/>
          <w:bCs/>
        </w:rPr>
      </w:pPr>
      <w:bookmarkStart w:id="378" w:name="_Toc517287309"/>
      <w:r w:rsidRPr="00285C1C">
        <w:rPr>
          <w:bCs/>
        </w:rPr>
        <w:t>21</w:t>
      </w:r>
      <w:r w:rsidRPr="00285C1C">
        <w:rPr>
          <w:rFonts w:hint="eastAsia"/>
          <w:bCs/>
        </w:rPr>
        <w:t>.1.2</w:t>
      </w:r>
      <w:r w:rsidRPr="00285C1C">
        <w:rPr>
          <w:bCs/>
        </w:rPr>
        <w:tab/>
        <w:t>Procedure</w:t>
      </w:r>
      <w:r w:rsidRPr="00285C1C">
        <w:rPr>
          <w:rFonts w:hint="eastAsia"/>
          <w:bCs/>
        </w:rPr>
        <w:t xml:space="preserve"> at Initiated UE</w:t>
      </w:r>
      <w:bookmarkEnd w:id="378"/>
    </w:p>
    <w:p w14:paraId="1E8A5337" w14:textId="77777777" w:rsidR="00285C1C" w:rsidRPr="00FB34DB" w:rsidRDefault="00285C1C" w:rsidP="00285C1C">
      <w:r w:rsidRPr="00FB34DB">
        <w:rPr>
          <w:rFonts w:hint="eastAsia"/>
        </w:rPr>
        <w:t>When the</w:t>
      </w:r>
      <w:r w:rsidRPr="00FB34DB">
        <w:t xml:space="preserve"> </w:t>
      </w:r>
      <w:r w:rsidRPr="00FB34DB">
        <w:rPr>
          <w:rFonts w:hint="eastAsia"/>
        </w:rPr>
        <w:t>initiated UE wants to recommend a PSS or MBMS user service to the target UE</w:t>
      </w:r>
      <w:r w:rsidRPr="00FB34DB">
        <w:t>, the</w:t>
      </w:r>
      <w:r w:rsidRPr="00FB34DB">
        <w:rPr>
          <w:rFonts w:hint="eastAsia"/>
        </w:rPr>
        <w:t xml:space="preserve"> initiated </w:t>
      </w:r>
      <w:r w:rsidRPr="00FB34DB">
        <w:t xml:space="preserve">UE shall </w:t>
      </w:r>
      <w:r w:rsidRPr="00FB34DB">
        <w:rPr>
          <w:rFonts w:hint="eastAsia"/>
        </w:rPr>
        <w:t>issue</w:t>
      </w:r>
      <w:r w:rsidRPr="00FB34DB">
        <w:t xml:space="preserve"> a</w:t>
      </w:r>
      <w:r w:rsidRPr="00FB34DB">
        <w:rPr>
          <w:rFonts w:hint="eastAsia"/>
        </w:rPr>
        <w:t xml:space="preserve"> SIP</w:t>
      </w:r>
      <w:r w:rsidRPr="00FB34DB">
        <w:t xml:space="preserve"> </w:t>
      </w:r>
      <w:r w:rsidRPr="00FB34DB">
        <w:rPr>
          <w:rFonts w:hint="eastAsia"/>
        </w:rPr>
        <w:t>REFER</w:t>
      </w:r>
      <w:r w:rsidRPr="00FB34DB">
        <w:t xml:space="preserve"> request to </w:t>
      </w:r>
      <w:r w:rsidRPr="00FB34DB">
        <w:rPr>
          <w:rFonts w:hint="eastAsia"/>
        </w:rPr>
        <w:t>target UE as defined in [43],</w:t>
      </w:r>
      <w:r w:rsidRPr="00FB34DB">
        <w:t xml:space="preserve"> </w:t>
      </w:r>
      <w:r w:rsidRPr="00FB34DB">
        <w:rPr>
          <w:rFonts w:hint="eastAsia"/>
        </w:rPr>
        <w:t xml:space="preserve">and the REFER message </w:t>
      </w:r>
      <w:r w:rsidRPr="00FB34DB">
        <w:t>is</w:t>
      </w:r>
      <w:r w:rsidRPr="00FB34DB">
        <w:rPr>
          <w:rFonts w:hint="eastAsia"/>
        </w:rPr>
        <w:t xml:space="preserve"> route</w:t>
      </w:r>
      <w:r w:rsidRPr="00FB34DB">
        <w:t>d</w:t>
      </w:r>
      <w:r w:rsidRPr="00FB34DB">
        <w:rPr>
          <w:rFonts w:hint="eastAsia"/>
        </w:rPr>
        <w:t xml:space="preserve"> to SCF</w:t>
      </w:r>
      <w:r w:rsidRPr="00FB34DB">
        <w:t xml:space="preserve">. The content of the SIP </w:t>
      </w:r>
      <w:r w:rsidRPr="00FB34DB">
        <w:rPr>
          <w:rFonts w:hint="eastAsia"/>
        </w:rPr>
        <w:t>REFER</w:t>
      </w:r>
      <w:r w:rsidRPr="00FB34DB">
        <w:t xml:space="preserve"> request shall be as follows:</w:t>
      </w:r>
    </w:p>
    <w:p w14:paraId="3BA733E1" w14:textId="77777777" w:rsidR="00285C1C" w:rsidRPr="00FB34DB" w:rsidRDefault="00D9115E" w:rsidP="00D9115E">
      <w:pPr>
        <w:pStyle w:val="B1"/>
      </w:pPr>
      <w:r>
        <w:t>-</w:t>
      </w:r>
      <w:r>
        <w:tab/>
      </w:r>
      <w:r w:rsidR="00285C1C" w:rsidRPr="00FB34DB">
        <w:t xml:space="preserve">The Request-URI in the </w:t>
      </w:r>
      <w:r w:rsidR="00285C1C" w:rsidRPr="00FB34DB">
        <w:rPr>
          <w:rFonts w:hint="eastAsia"/>
        </w:rPr>
        <w:t>REFER</w:t>
      </w:r>
      <w:r w:rsidR="00285C1C" w:rsidRPr="00FB34DB">
        <w:t xml:space="preserve"> request shall be</w:t>
      </w:r>
      <w:r w:rsidR="00285C1C" w:rsidRPr="00FB34DB">
        <w:rPr>
          <w:rFonts w:hint="eastAsia"/>
        </w:rPr>
        <w:t xml:space="preserve"> set to the IMPU of the target UE;</w:t>
      </w:r>
      <w:r w:rsidR="00285C1C" w:rsidRPr="00FB34DB">
        <w:t xml:space="preserve"> </w:t>
      </w:r>
    </w:p>
    <w:p w14:paraId="187E22D8" w14:textId="77777777" w:rsidR="00285C1C" w:rsidRPr="00FB34DB" w:rsidRDefault="00D9115E" w:rsidP="00D9115E">
      <w:pPr>
        <w:pStyle w:val="B1"/>
        <w:rPr>
          <w:rFonts w:hint="eastAsia"/>
        </w:rPr>
      </w:pPr>
      <w:r>
        <w:t>-</w:t>
      </w:r>
      <w:r>
        <w:tab/>
      </w:r>
      <w:r w:rsidR="00285C1C" w:rsidRPr="00FB34DB">
        <w:t xml:space="preserve">From </w:t>
      </w:r>
      <w:r w:rsidR="00285C1C" w:rsidRPr="00FB34DB">
        <w:rPr>
          <w:rFonts w:hint="eastAsia"/>
        </w:rPr>
        <w:t xml:space="preserve"> </w:t>
      </w:r>
      <w:r w:rsidR="00285C1C">
        <w:rPr>
          <w:rFonts w:hint="eastAsia"/>
        </w:rPr>
        <w:t>shall</w:t>
      </w:r>
      <w:r w:rsidR="00285C1C" w:rsidRPr="00FB34DB">
        <w:rPr>
          <w:rFonts w:hint="eastAsia"/>
        </w:rPr>
        <w:t xml:space="preserve"> be set to the IMPU of the initiated UE;</w:t>
      </w:r>
    </w:p>
    <w:p w14:paraId="3A0B85B8" w14:textId="77777777" w:rsidR="00285C1C" w:rsidRPr="00FB34DB" w:rsidRDefault="00D9115E" w:rsidP="00D9115E">
      <w:pPr>
        <w:pStyle w:val="B1"/>
      </w:pPr>
      <w:r>
        <w:lastRenderedPageBreak/>
        <w:t>-</w:t>
      </w:r>
      <w:r>
        <w:tab/>
      </w:r>
      <w:r w:rsidR="00285C1C" w:rsidRPr="00FB34DB">
        <w:t xml:space="preserve">To headers </w:t>
      </w:r>
      <w:r w:rsidR="00285C1C">
        <w:rPr>
          <w:rFonts w:hint="eastAsia"/>
        </w:rPr>
        <w:t>shall</w:t>
      </w:r>
      <w:r w:rsidR="00285C1C" w:rsidRPr="00FB34DB">
        <w:rPr>
          <w:rFonts w:hint="eastAsia"/>
        </w:rPr>
        <w:t xml:space="preserve"> </w:t>
      </w:r>
      <w:r w:rsidR="00285C1C" w:rsidRPr="00FB34DB">
        <w:t xml:space="preserve">be set to the public </w:t>
      </w:r>
      <w:r w:rsidR="00285C1C" w:rsidRPr="00FB34DB">
        <w:rPr>
          <w:rFonts w:hint="eastAsia"/>
        </w:rPr>
        <w:t>GRUU</w:t>
      </w:r>
      <w:r w:rsidR="00285C1C" w:rsidRPr="00FB34DB">
        <w:t xml:space="preserve"> </w:t>
      </w:r>
      <w:r w:rsidR="00285C1C" w:rsidRPr="00FB34DB">
        <w:rPr>
          <w:rFonts w:hint="eastAsia"/>
        </w:rPr>
        <w:t>or</w:t>
      </w:r>
      <w:r w:rsidR="00285C1C" w:rsidRPr="00FB34DB">
        <w:t xml:space="preserve"> the IMPU of the </w:t>
      </w:r>
      <w:r w:rsidR="00285C1C" w:rsidRPr="00FB34DB">
        <w:rPr>
          <w:rFonts w:hint="eastAsia"/>
        </w:rPr>
        <w:t>t</w:t>
      </w:r>
      <w:r w:rsidR="00285C1C" w:rsidRPr="00FB34DB">
        <w:t>arget UE</w:t>
      </w:r>
      <w:r w:rsidR="00285C1C" w:rsidRPr="00FB34DB">
        <w:rPr>
          <w:rFonts w:hint="eastAsia"/>
        </w:rPr>
        <w:t>;</w:t>
      </w:r>
    </w:p>
    <w:p w14:paraId="6715C819" w14:textId="77777777" w:rsidR="00285C1C" w:rsidRPr="00FB34DB" w:rsidRDefault="00D9115E" w:rsidP="00D9115E">
      <w:pPr>
        <w:pStyle w:val="B1"/>
        <w:rPr>
          <w:rFonts w:hint="eastAsia"/>
        </w:rPr>
      </w:pPr>
      <w:r>
        <w:t>-</w:t>
      </w:r>
      <w:r>
        <w:tab/>
      </w:r>
      <w:r w:rsidR="00285C1C" w:rsidRPr="00FB34DB">
        <w:t>Refer-To</w:t>
      </w:r>
      <w:r w:rsidR="00285C1C" w:rsidRPr="00FB34DB">
        <w:rPr>
          <w:rFonts w:hint="eastAsia"/>
        </w:rPr>
        <w:t xml:space="preserve"> shall include the following parameters:</w:t>
      </w:r>
    </w:p>
    <w:p w14:paraId="49AA4245" w14:textId="77777777" w:rsidR="00285C1C" w:rsidRPr="00FB34DB" w:rsidRDefault="00D9115E" w:rsidP="00D9115E">
      <w:pPr>
        <w:pStyle w:val="B20"/>
        <w:rPr>
          <w:rFonts w:hint="eastAsia"/>
        </w:rPr>
      </w:pPr>
      <w:r>
        <w:t>-</w:t>
      </w:r>
      <w:r>
        <w:tab/>
      </w:r>
      <w:r w:rsidR="00285C1C" w:rsidRPr="00FB34DB">
        <w:rPr>
          <w:rFonts w:hint="eastAsia"/>
        </w:rPr>
        <w:t xml:space="preserve">the SIP URI </w:t>
      </w:r>
      <w:r w:rsidR="00285C1C">
        <w:rPr>
          <w:rFonts w:hint="eastAsia"/>
        </w:rPr>
        <w:t>shall</w:t>
      </w:r>
      <w:r w:rsidR="00285C1C" w:rsidRPr="00FB34DB">
        <w:rPr>
          <w:rFonts w:hint="eastAsia"/>
        </w:rPr>
        <w:t xml:space="preserve"> be set to:</w:t>
      </w:r>
    </w:p>
    <w:p w14:paraId="23BD2D15" w14:textId="77777777" w:rsidR="00285C1C" w:rsidRPr="00FB34DB" w:rsidRDefault="00D9115E" w:rsidP="00D9115E">
      <w:pPr>
        <w:pStyle w:val="B30"/>
      </w:pPr>
      <w:r>
        <w:t>-</w:t>
      </w:r>
      <w:r>
        <w:tab/>
      </w:r>
      <w:r w:rsidR="001C2626">
        <w:t>"</w:t>
      </w:r>
      <w:r w:rsidR="00285C1C" w:rsidRPr="00FB34DB">
        <w:rPr>
          <w:rFonts w:hint="eastAsia"/>
        </w:rPr>
        <w:t>PSS_COD_&lt;content-id&gt;@&lt;Domain name&gt;</w:t>
      </w:r>
      <w:r w:rsidR="001C2626">
        <w:t>"</w:t>
      </w:r>
      <w:r w:rsidR="00285C1C" w:rsidRPr="00FB34DB">
        <w:rPr>
          <w:rFonts w:hint="eastAsia"/>
        </w:rPr>
        <w:t xml:space="preserve"> for CoD service, wherein content-id shall be globalContentID defined in [27].</w:t>
      </w:r>
    </w:p>
    <w:p w14:paraId="2B773434" w14:textId="77777777" w:rsidR="00285C1C" w:rsidRPr="00FB34DB" w:rsidRDefault="00D9115E" w:rsidP="00D9115E">
      <w:pPr>
        <w:pStyle w:val="B30"/>
        <w:rPr>
          <w:rFonts w:hint="eastAsia"/>
        </w:rPr>
      </w:pPr>
      <w:r>
        <w:t>-</w:t>
      </w:r>
      <w:r>
        <w:tab/>
      </w:r>
      <w:r w:rsidR="00285C1C" w:rsidRPr="00FB34DB">
        <w:t xml:space="preserve">the well known PSI (Public Service Identifier) </w:t>
      </w:r>
      <w:r w:rsidR="00285C1C" w:rsidRPr="00FB34DB">
        <w:rPr>
          <w:rFonts w:hint="eastAsia"/>
        </w:rPr>
        <w:t xml:space="preserve">for </w:t>
      </w:r>
      <w:r w:rsidR="00285C1C" w:rsidRPr="00FB34DB">
        <w:t>live</w:t>
      </w:r>
      <w:r w:rsidR="00285C1C" w:rsidRPr="00FB34DB">
        <w:rPr>
          <w:rFonts w:hint="eastAsia"/>
        </w:rPr>
        <w:t xml:space="preserve"> service, i.e. Live Stream@&lt;Domain name&gt;</w:t>
      </w:r>
      <w:r w:rsidR="00285C1C" w:rsidRPr="00FB34DB">
        <w:t>.</w:t>
      </w:r>
    </w:p>
    <w:p w14:paraId="171A83DD" w14:textId="77777777" w:rsidR="00285C1C" w:rsidRPr="00FB34DB" w:rsidRDefault="00D9115E" w:rsidP="00D9115E">
      <w:pPr>
        <w:pStyle w:val="B20"/>
        <w:rPr>
          <w:rFonts w:hint="eastAsia"/>
        </w:rPr>
      </w:pPr>
      <w:r>
        <w:t>-</w:t>
      </w:r>
      <w:r>
        <w:tab/>
      </w:r>
      <w:r w:rsidR="00285C1C" w:rsidRPr="00FB34DB">
        <w:rPr>
          <w:rFonts w:hint="eastAsia"/>
        </w:rPr>
        <w:t xml:space="preserve">the </w:t>
      </w:r>
      <w:r w:rsidR="001C2626">
        <w:t>"</w:t>
      </w:r>
      <w:r w:rsidR="00285C1C" w:rsidRPr="00FB34DB">
        <w:t>method</w:t>
      </w:r>
      <w:r w:rsidR="001C2626">
        <w:t>"</w:t>
      </w:r>
      <w:r w:rsidR="00285C1C" w:rsidRPr="00FB34DB">
        <w:t xml:space="preserve"> shall </w:t>
      </w:r>
      <w:r w:rsidR="00285C1C" w:rsidRPr="00FB34DB">
        <w:rPr>
          <w:rFonts w:hint="eastAsia"/>
        </w:rPr>
        <w:t xml:space="preserve">be set to </w:t>
      </w:r>
      <w:r w:rsidR="001C2626">
        <w:t>"</w:t>
      </w:r>
      <w:r w:rsidR="00285C1C" w:rsidRPr="00FB34DB">
        <w:rPr>
          <w:rFonts w:hint="eastAsia"/>
        </w:rPr>
        <w:t>INVITE</w:t>
      </w:r>
      <w:r w:rsidR="001C2626">
        <w:t>"</w:t>
      </w:r>
      <w:r w:rsidR="00285C1C" w:rsidRPr="00FB34DB">
        <w:rPr>
          <w:rFonts w:hint="eastAsia"/>
        </w:rPr>
        <w:t>.</w:t>
      </w:r>
    </w:p>
    <w:p w14:paraId="6F416802" w14:textId="77777777" w:rsidR="00285C1C" w:rsidRPr="00FB34DB" w:rsidRDefault="00D9115E" w:rsidP="00D9115E">
      <w:pPr>
        <w:pStyle w:val="B1"/>
        <w:rPr>
          <w:rFonts w:hint="eastAsia"/>
        </w:rPr>
      </w:pPr>
      <w:r>
        <w:t>-</w:t>
      </w:r>
      <w:r>
        <w:tab/>
      </w:r>
      <w:r w:rsidR="00285C1C" w:rsidRPr="00FB34DB">
        <w:rPr>
          <w:rFonts w:hint="eastAsia"/>
        </w:rPr>
        <w:t xml:space="preserve">Content-Type: shall be set to </w:t>
      </w:r>
      <w:r w:rsidR="001C2626">
        <w:t>"</w:t>
      </w:r>
      <w:r w:rsidR="00285C1C" w:rsidRPr="00FB34DB">
        <w:t>application/3gpp-ims-pss-mbms-</w:t>
      </w:r>
      <w:r w:rsidR="00285C1C" w:rsidRPr="00FB34DB">
        <w:rPr>
          <w:rFonts w:hint="eastAsia"/>
        </w:rPr>
        <w:t>bookmark</w:t>
      </w:r>
      <w:r w:rsidR="00285C1C" w:rsidRPr="00FB34DB">
        <w:t>+xml</w:t>
      </w:r>
      <w:r w:rsidR="001C2626">
        <w:t>"</w:t>
      </w:r>
      <w:r w:rsidR="00285C1C" w:rsidRPr="00FB34DB">
        <w:rPr>
          <w:rFonts w:hint="eastAsia"/>
        </w:rPr>
        <w:t>, if the message body contains a bookmark.</w:t>
      </w:r>
    </w:p>
    <w:p w14:paraId="3B4013CE" w14:textId="77777777" w:rsidR="00285C1C" w:rsidRPr="00FB34DB" w:rsidRDefault="00D9115E" w:rsidP="00D9115E">
      <w:pPr>
        <w:pStyle w:val="B1"/>
      </w:pPr>
      <w:r>
        <w:t>-</w:t>
      </w:r>
      <w:r>
        <w:tab/>
      </w:r>
      <w:r w:rsidR="00285C1C" w:rsidRPr="00FB34DB">
        <w:rPr>
          <w:rFonts w:hint="eastAsia"/>
        </w:rPr>
        <w:t>The message body may contain a bookmark</w:t>
      </w:r>
      <w:r w:rsidR="00285C1C">
        <w:rPr>
          <w:rFonts w:hint="eastAsia"/>
        </w:rPr>
        <w:t xml:space="preserve"> as defined in annex J</w:t>
      </w:r>
      <w:r w:rsidR="00285C1C" w:rsidRPr="00FB34DB">
        <w:rPr>
          <w:rFonts w:hint="eastAsia"/>
        </w:rPr>
        <w:t>, to indicate the recommended start time of the recommended service.</w:t>
      </w:r>
    </w:p>
    <w:p w14:paraId="2444A213" w14:textId="77777777" w:rsidR="00285C1C" w:rsidRPr="00FB34DB" w:rsidRDefault="00285C1C" w:rsidP="00285C1C">
      <w:r w:rsidRPr="00FB34DB">
        <w:t>When receive</w:t>
      </w:r>
      <w:r w:rsidRPr="00FB34DB">
        <w:rPr>
          <w:rFonts w:hint="eastAsia"/>
        </w:rPr>
        <w:t>s</w:t>
      </w:r>
      <w:r w:rsidRPr="00FB34DB">
        <w:t xml:space="preserve"> the NOTIFY message, the initiated</w:t>
      </w:r>
      <w:r w:rsidRPr="00FB34DB">
        <w:rPr>
          <w:rFonts w:hint="eastAsia"/>
        </w:rPr>
        <w:t xml:space="preserve"> </w:t>
      </w:r>
      <w:r w:rsidRPr="00FB34DB">
        <w:t xml:space="preserve">UE </w:t>
      </w:r>
      <w:r>
        <w:rPr>
          <w:rFonts w:hint="eastAsia"/>
        </w:rPr>
        <w:t>shall</w:t>
      </w:r>
      <w:r w:rsidRPr="00FB34DB">
        <w:t xml:space="preserve"> send a 200 OK to the </w:t>
      </w:r>
      <w:r w:rsidRPr="00FB34DB">
        <w:rPr>
          <w:rFonts w:hint="eastAsia"/>
        </w:rPr>
        <w:t>target UE.</w:t>
      </w:r>
    </w:p>
    <w:p w14:paraId="780A7D61" w14:textId="77777777" w:rsidR="00285C1C" w:rsidRPr="00285C1C" w:rsidRDefault="00285C1C" w:rsidP="00285C1C">
      <w:pPr>
        <w:pStyle w:val="Heading3"/>
        <w:rPr>
          <w:rFonts w:hint="eastAsia"/>
          <w:bCs/>
        </w:rPr>
      </w:pPr>
      <w:bookmarkStart w:id="379" w:name="_Toc517287310"/>
      <w:r w:rsidRPr="00285C1C">
        <w:rPr>
          <w:bCs/>
        </w:rPr>
        <w:t>21</w:t>
      </w:r>
      <w:r w:rsidRPr="00285C1C">
        <w:rPr>
          <w:rFonts w:hint="eastAsia"/>
          <w:bCs/>
        </w:rPr>
        <w:t>.1.3</w:t>
      </w:r>
      <w:r w:rsidRPr="00285C1C">
        <w:rPr>
          <w:bCs/>
        </w:rPr>
        <w:tab/>
        <w:t>Procedure</w:t>
      </w:r>
      <w:r w:rsidRPr="00285C1C">
        <w:rPr>
          <w:rFonts w:hint="eastAsia"/>
          <w:bCs/>
        </w:rPr>
        <w:t xml:space="preserve"> at SCF</w:t>
      </w:r>
      <w:bookmarkEnd w:id="379"/>
      <w:r w:rsidRPr="00285C1C">
        <w:rPr>
          <w:rFonts w:hint="eastAsia"/>
          <w:bCs/>
        </w:rPr>
        <w:t xml:space="preserve"> </w:t>
      </w:r>
    </w:p>
    <w:p w14:paraId="4578E135" w14:textId="77777777" w:rsidR="00285C1C" w:rsidRPr="00FB34DB" w:rsidRDefault="00285C1C" w:rsidP="00285C1C">
      <w:pPr>
        <w:rPr>
          <w:rFonts w:hint="eastAsia"/>
        </w:rPr>
      </w:pPr>
      <w:r w:rsidRPr="00FB34DB">
        <w:t xml:space="preserve">Upon receiving a SIP </w:t>
      </w:r>
      <w:r w:rsidRPr="00FB34DB">
        <w:rPr>
          <w:rFonts w:hint="eastAsia"/>
        </w:rPr>
        <w:t>REFER</w:t>
      </w:r>
      <w:r w:rsidRPr="00FB34DB">
        <w:t xml:space="preserve"> request, the SCF </w:t>
      </w:r>
      <w:r w:rsidRPr="00FB34DB">
        <w:rPr>
          <w:rFonts w:hint="eastAsia"/>
        </w:rPr>
        <w:t>shall</w:t>
      </w:r>
      <w:r w:rsidRPr="00FB34DB">
        <w:t xml:space="preserve"> check</w:t>
      </w:r>
      <w:r w:rsidRPr="00FB34DB">
        <w:rPr>
          <w:rFonts w:hint="eastAsia"/>
        </w:rPr>
        <w:t>:</w:t>
      </w:r>
    </w:p>
    <w:p w14:paraId="4964888B" w14:textId="77777777" w:rsidR="00285C1C" w:rsidRPr="00FB34DB" w:rsidRDefault="00D9115E" w:rsidP="00D9115E">
      <w:pPr>
        <w:pStyle w:val="B1"/>
        <w:rPr>
          <w:rFonts w:hint="eastAsia"/>
        </w:rPr>
      </w:pPr>
      <w:r>
        <w:t>-</w:t>
      </w:r>
      <w:r>
        <w:tab/>
      </w:r>
      <w:r w:rsidR="00285C1C" w:rsidRPr="00FB34DB">
        <w:t xml:space="preserve">If the </w:t>
      </w:r>
      <w:r w:rsidR="00285C1C" w:rsidRPr="00FB34DB">
        <w:rPr>
          <w:rFonts w:hint="eastAsia"/>
        </w:rPr>
        <w:t xml:space="preserve">initiated </w:t>
      </w:r>
      <w:r w:rsidR="00285C1C" w:rsidRPr="00FB34DB">
        <w:t xml:space="preserve">UE is allowed to perform </w:t>
      </w:r>
      <w:r w:rsidR="00285C1C" w:rsidRPr="00FB34DB">
        <w:rPr>
          <w:rFonts w:hint="eastAsia"/>
        </w:rPr>
        <w:t>content referral</w:t>
      </w:r>
      <w:r w:rsidR="00285C1C" w:rsidRPr="00FB34DB">
        <w:t xml:space="preserve"> service</w:t>
      </w:r>
      <w:r w:rsidR="00285C1C" w:rsidRPr="00FB34DB">
        <w:rPr>
          <w:rFonts w:hint="eastAsia"/>
        </w:rPr>
        <w:t>;</w:t>
      </w:r>
      <w:r w:rsidR="00285C1C" w:rsidRPr="00FB34DB">
        <w:t xml:space="preserve"> </w:t>
      </w:r>
    </w:p>
    <w:p w14:paraId="30D7119E" w14:textId="77777777" w:rsidR="00285C1C" w:rsidRPr="00FB34DB" w:rsidRDefault="00D9115E" w:rsidP="00D9115E">
      <w:pPr>
        <w:pStyle w:val="B1"/>
        <w:rPr>
          <w:rFonts w:hint="eastAsia"/>
        </w:rPr>
      </w:pPr>
      <w:r>
        <w:t>-</w:t>
      </w:r>
      <w:r>
        <w:tab/>
      </w:r>
      <w:r w:rsidR="00285C1C" w:rsidRPr="00FB34DB">
        <w:rPr>
          <w:rFonts w:hint="eastAsia"/>
        </w:rPr>
        <w:t>If the target UE/User accepts content referral</w:t>
      </w:r>
      <w:r w:rsidR="00285C1C" w:rsidRPr="00FB34DB">
        <w:t xml:space="preserve"> service</w:t>
      </w:r>
      <w:r w:rsidR="00285C1C" w:rsidRPr="00FB34DB">
        <w:rPr>
          <w:rFonts w:hint="eastAsia"/>
        </w:rPr>
        <w:t xml:space="preserve"> from the initiated </w:t>
      </w:r>
      <w:r w:rsidR="00285C1C" w:rsidRPr="00FB34DB">
        <w:t>UE</w:t>
      </w:r>
      <w:r w:rsidR="00285C1C" w:rsidRPr="00FB34DB">
        <w:rPr>
          <w:rFonts w:hint="eastAsia"/>
        </w:rPr>
        <w:t>, which is set beforehand;</w:t>
      </w:r>
    </w:p>
    <w:p w14:paraId="45CB9B10" w14:textId="77777777" w:rsidR="00285C1C" w:rsidRPr="00FB34DB" w:rsidRDefault="00285C1C" w:rsidP="00285C1C">
      <w:r w:rsidRPr="00FB34DB">
        <w:t>I</w:t>
      </w:r>
      <w:r w:rsidRPr="00FB34DB">
        <w:rPr>
          <w:rFonts w:hint="eastAsia"/>
        </w:rPr>
        <w:t>f the request is authorized</w:t>
      </w:r>
      <w:r w:rsidRPr="00FB34DB">
        <w:t xml:space="preserve">, </w:t>
      </w:r>
      <w:r w:rsidRPr="00FB34DB">
        <w:rPr>
          <w:rFonts w:hint="eastAsia"/>
        </w:rPr>
        <w:t xml:space="preserve">the SCF then forwards </w:t>
      </w:r>
      <w:r w:rsidRPr="00FB34DB">
        <w:t>the</w:t>
      </w:r>
      <w:r w:rsidRPr="00FB34DB">
        <w:rPr>
          <w:rFonts w:hint="eastAsia"/>
        </w:rPr>
        <w:t xml:space="preserve"> request to the target UE.</w:t>
      </w:r>
    </w:p>
    <w:p w14:paraId="2F088549" w14:textId="77777777" w:rsidR="00285C1C" w:rsidRPr="00285C1C" w:rsidRDefault="00285C1C" w:rsidP="00285C1C">
      <w:pPr>
        <w:pStyle w:val="Heading3"/>
        <w:rPr>
          <w:rFonts w:hint="eastAsia"/>
          <w:bCs/>
        </w:rPr>
      </w:pPr>
      <w:bookmarkStart w:id="380" w:name="_Toc517287311"/>
      <w:r w:rsidRPr="00285C1C">
        <w:rPr>
          <w:bCs/>
        </w:rPr>
        <w:t>21</w:t>
      </w:r>
      <w:r w:rsidRPr="00285C1C">
        <w:rPr>
          <w:rFonts w:hint="eastAsia"/>
          <w:bCs/>
        </w:rPr>
        <w:t>.1.4</w:t>
      </w:r>
      <w:r w:rsidRPr="00285C1C">
        <w:rPr>
          <w:bCs/>
        </w:rPr>
        <w:tab/>
        <w:t>Procedure</w:t>
      </w:r>
      <w:r w:rsidRPr="00285C1C">
        <w:rPr>
          <w:rFonts w:hint="eastAsia"/>
          <w:bCs/>
        </w:rPr>
        <w:t xml:space="preserve"> at Target UE</w:t>
      </w:r>
      <w:bookmarkEnd w:id="380"/>
    </w:p>
    <w:p w14:paraId="74EE1E81" w14:textId="77777777" w:rsidR="00285C1C" w:rsidRPr="00FB34DB" w:rsidRDefault="00285C1C" w:rsidP="00285C1C">
      <w:pPr>
        <w:rPr>
          <w:rFonts w:hint="eastAsia"/>
        </w:rPr>
      </w:pPr>
      <w:r w:rsidRPr="00FB34DB">
        <w:rPr>
          <w:rFonts w:hint="eastAsia"/>
        </w:rPr>
        <w:t>When receiving a SIP REFER request, the target UE shall check whether or not it is capable of initiating the indicated PSS or MBMS user service, if the target UE is capable of initiating the service, the target UE shall send a 202 message immediately,</w:t>
      </w:r>
      <w:r w:rsidRPr="00FB34DB">
        <w:t xml:space="preserve"> </w:t>
      </w:r>
      <w:r w:rsidRPr="00FB34DB">
        <w:rPr>
          <w:rFonts w:hint="eastAsia"/>
        </w:rPr>
        <w:t xml:space="preserve">and the 202 message </w:t>
      </w:r>
      <w:r>
        <w:rPr>
          <w:rFonts w:hint="eastAsia"/>
        </w:rPr>
        <w:t>shall</w:t>
      </w:r>
      <w:r w:rsidRPr="00FB34DB">
        <w:rPr>
          <w:rFonts w:hint="eastAsia"/>
        </w:rPr>
        <w:t xml:space="preserve"> </w:t>
      </w:r>
      <w:r w:rsidRPr="00FB34DB">
        <w:t>be</w:t>
      </w:r>
      <w:r w:rsidRPr="00FB34DB">
        <w:rPr>
          <w:rFonts w:hint="eastAsia"/>
        </w:rPr>
        <w:t xml:space="preserve"> </w:t>
      </w:r>
      <w:r w:rsidRPr="00FB34DB">
        <w:t xml:space="preserve">the </w:t>
      </w:r>
      <w:r w:rsidRPr="00FB34DB">
        <w:rPr>
          <w:rFonts w:hint="eastAsia"/>
        </w:rPr>
        <w:t xml:space="preserve">same as the received REFER request except the </w:t>
      </w:r>
      <w:r w:rsidR="001C2626">
        <w:t>"</w:t>
      </w:r>
      <w:r w:rsidRPr="00FB34DB">
        <w:t>contact</w:t>
      </w:r>
      <w:r w:rsidR="001C2626">
        <w:t>"</w:t>
      </w:r>
      <w:r w:rsidRPr="00FB34DB">
        <w:rPr>
          <w:rFonts w:hint="eastAsia"/>
        </w:rPr>
        <w:t xml:space="preserve"> head field</w:t>
      </w:r>
      <w:r w:rsidRPr="00FB34DB">
        <w:t>:</w:t>
      </w:r>
    </w:p>
    <w:p w14:paraId="6E1524A9" w14:textId="77777777" w:rsidR="00285C1C" w:rsidRPr="00FB34DB" w:rsidRDefault="00602C49" w:rsidP="00602C49">
      <w:pPr>
        <w:pStyle w:val="B1"/>
        <w:rPr>
          <w:rFonts w:hint="eastAsia"/>
        </w:rPr>
      </w:pPr>
      <w:r>
        <w:t>-</w:t>
      </w:r>
      <w:r>
        <w:tab/>
      </w:r>
      <w:r w:rsidR="00285C1C" w:rsidRPr="00FB34DB">
        <w:t xml:space="preserve">Contact shall be </w:t>
      </w:r>
      <w:r w:rsidR="00285C1C" w:rsidRPr="00FB34DB">
        <w:rPr>
          <w:rFonts w:hint="eastAsia"/>
        </w:rPr>
        <w:t xml:space="preserve">set to the IMPU </w:t>
      </w:r>
      <w:r w:rsidR="00285C1C" w:rsidRPr="00FB34DB">
        <w:t xml:space="preserve">of the </w:t>
      </w:r>
      <w:r w:rsidR="00285C1C" w:rsidRPr="00FB34DB">
        <w:rPr>
          <w:rFonts w:hint="eastAsia"/>
        </w:rPr>
        <w:t>target UE;</w:t>
      </w:r>
    </w:p>
    <w:p w14:paraId="3C2C5384" w14:textId="77777777" w:rsidR="00285C1C" w:rsidRPr="00FB34DB" w:rsidRDefault="00285C1C" w:rsidP="00285C1C">
      <w:r w:rsidRPr="00FB34DB">
        <w:t>T</w:t>
      </w:r>
      <w:r w:rsidRPr="00FB34DB">
        <w:rPr>
          <w:rFonts w:hint="eastAsia"/>
        </w:rPr>
        <w:t xml:space="preserve">hen the target UE </w:t>
      </w:r>
      <w:r>
        <w:rPr>
          <w:rFonts w:hint="eastAsia"/>
        </w:rPr>
        <w:t>shall</w:t>
      </w:r>
      <w:r w:rsidRPr="00FB34DB">
        <w:rPr>
          <w:rFonts w:hint="eastAsia"/>
        </w:rPr>
        <w:t xml:space="preserve"> send </w:t>
      </w:r>
      <w:r w:rsidRPr="00FB34DB">
        <w:t>an</w:t>
      </w:r>
      <w:r w:rsidRPr="00FB34DB">
        <w:rPr>
          <w:rFonts w:hint="eastAsia"/>
        </w:rPr>
        <w:t xml:space="preserve"> </w:t>
      </w:r>
      <w:r w:rsidRPr="00FB34DB">
        <w:t>immediate NOTIFY</w:t>
      </w:r>
      <w:r w:rsidRPr="00FB34DB">
        <w:rPr>
          <w:rFonts w:hint="eastAsia"/>
        </w:rPr>
        <w:t xml:space="preserve"> message as defined in [43], to initiated UE</w:t>
      </w:r>
      <w:r w:rsidRPr="00FB34DB">
        <w:t xml:space="preserve"> for informing the status</w:t>
      </w:r>
      <w:r w:rsidRPr="00FB34DB">
        <w:rPr>
          <w:rFonts w:hint="eastAsia"/>
        </w:rPr>
        <w:t xml:space="preserve">. </w:t>
      </w:r>
      <w:r w:rsidRPr="00FB34DB">
        <w:t>T</w:t>
      </w:r>
      <w:r w:rsidRPr="00FB34DB">
        <w:rPr>
          <w:rFonts w:hint="eastAsia"/>
        </w:rPr>
        <w:t xml:space="preserve">he NOTIFY message </w:t>
      </w:r>
      <w:r w:rsidRPr="00FB34DB">
        <w:t>shall be set as follows:</w:t>
      </w:r>
    </w:p>
    <w:p w14:paraId="0B8CCCFE" w14:textId="77777777" w:rsidR="00285C1C" w:rsidRPr="00FB34DB" w:rsidRDefault="00602C49" w:rsidP="00602C49">
      <w:pPr>
        <w:pStyle w:val="B1"/>
        <w:rPr>
          <w:rFonts w:hint="eastAsia"/>
        </w:rPr>
      </w:pPr>
      <w:r>
        <w:t>-</w:t>
      </w:r>
      <w:r>
        <w:tab/>
      </w:r>
      <w:r w:rsidR="00285C1C" w:rsidRPr="00FB34DB">
        <w:t xml:space="preserve">From </w:t>
      </w:r>
      <w:r w:rsidR="00285C1C" w:rsidRPr="00FB34DB">
        <w:rPr>
          <w:rFonts w:hint="eastAsia"/>
        </w:rPr>
        <w:t xml:space="preserve"> shall be set to the IMPU </w:t>
      </w:r>
      <w:r w:rsidR="00285C1C" w:rsidRPr="00FB34DB">
        <w:t xml:space="preserve">of the </w:t>
      </w:r>
      <w:r w:rsidR="00285C1C" w:rsidRPr="00FB34DB">
        <w:rPr>
          <w:rFonts w:hint="eastAsia"/>
        </w:rPr>
        <w:t>target UE;</w:t>
      </w:r>
    </w:p>
    <w:p w14:paraId="33A0DE2D" w14:textId="77777777" w:rsidR="00285C1C" w:rsidRPr="00FB34DB" w:rsidRDefault="00602C49" w:rsidP="00602C49">
      <w:pPr>
        <w:pStyle w:val="B1"/>
      </w:pPr>
      <w:r>
        <w:t>-</w:t>
      </w:r>
      <w:r w:rsidR="007E7988">
        <w:tab/>
      </w:r>
      <w:r w:rsidR="00285C1C" w:rsidRPr="00FB34DB">
        <w:t xml:space="preserve">To headers shall be set to </w:t>
      </w:r>
      <w:r w:rsidR="00285C1C" w:rsidRPr="00FB34DB">
        <w:rPr>
          <w:rFonts w:hint="eastAsia"/>
        </w:rPr>
        <w:t>IMPU of the initiated UE;</w:t>
      </w:r>
    </w:p>
    <w:p w14:paraId="3D783D23" w14:textId="77777777" w:rsidR="00285C1C" w:rsidRPr="00FB34DB" w:rsidRDefault="00602C49" w:rsidP="00602C49">
      <w:pPr>
        <w:pStyle w:val="B1"/>
        <w:rPr>
          <w:rFonts w:hint="eastAsia"/>
        </w:rPr>
      </w:pPr>
      <w:r>
        <w:t>-</w:t>
      </w:r>
      <w:r>
        <w:tab/>
      </w:r>
      <w:r w:rsidR="00285C1C" w:rsidRPr="00FB34DB">
        <w:t>Content-Type</w:t>
      </w:r>
      <w:r w:rsidR="00285C1C" w:rsidRPr="00FB34DB">
        <w:rPr>
          <w:rFonts w:hint="eastAsia"/>
        </w:rPr>
        <w:t xml:space="preserve"> </w:t>
      </w:r>
      <w:r w:rsidR="00285C1C" w:rsidRPr="00FB34DB">
        <w:t>shall</w:t>
      </w:r>
      <w:r w:rsidR="00285C1C" w:rsidRPr="00FB34DB">
        <w:rPr>
          <w:rFonts w:hint="eastAsia"/>
        </w:rPr>
        <w:t xml:space="preserve"> be set to </w:t>
      </w:r>
      <w:r w:rsidR="001C2626">
        <w:t>"</w:t>
      </w:r>
      <w:r w:rsidR="00285C1C" w:rsidRPr="00FB34DB">
        <w:t>message/sipfrag</w:t>
      </w:r>
      <w:r w:rsidR="001C2626">
        <w:t>"</w:t>
      </w:r>
      <w:r w:rsidR="00285C1C" w:rsidRPr="00FB34DB">
        <w:t xml:space="preserve">;  </w:t>
      </w:r>
    </w:p>
    <w:p w14:paraId="48CE4AEB" w14:textId="77777777" w:rsidR="00285C1C" w:rsidRPr="00FB34DB" w:rsidRDefault="00602C49" w:rsidP="00602C49">
      <w:pPr>
        <w:pStyle w:val="B1"/>
        <w:rPr>
          <w:rFonts w:hint="eastAsia"/>
        </w:rPr>
      </w:pPr>
      <w:r>
        <w:t>-</w:t>
      </w:r>
      <w:r>
        <w:tab/>
      </w:r>
      <w:r w:rsidR="00285C1C" w:rsidRPr="00FB34DB">
        <w:rPr>
          <w:rFonts w:hint="eastAsia"/>
        </w:rPr>
        <w:t xml:space="preserve">Event shall be set to </w:t>
      </w:r>
      <w:r w:rsidR="001C2626">
        <w:t>"</w:t>
      </w:r>
      <w:r w:rsidR="00285C1C" w:rsidRPr="00FB34DB">
        <w:rPr>
          <w:rFonts w:hint="eastAsia"/>
        </w:rPr>
        <w:t>refer</w:t>
      </w:r>
      <w:r w:rsidR="001C2626">
        <w:t>"</w:t>
      </w:r>
      <w:r w:rsidR="00285C1C" w:rsidRPr="00FB34DB">
        <w:rPr>
          <w:rFonts w:hint="eastAsia"/>
        </w:rPr>
        <w:t>;</w:t>
      </w:r>
    </w:p>
    <w:p w14:paraId="2D1D0618" w14:textId="77777777" w:rsidR="00285C1C" w:rsidRPr="00FB34DB" w:rsidRDefault="00602C49" w:rsidP="00602C49">
      <w:pPr>
        <w:pStyle w:val="B1"/>
      </w:pPr>
      <w:r>
        <w:t>-</w:t>
      </w:r>
      <w:r>
        <w:tab/>
      </w:r>
      <w:r w:rsidR="00285C1C" w:rsidRPr="00FB34DB">
        <w:t>Subscription-State</w:t>
      </w:r>
      <w:r w:rsidR="00285C1C" w:rsidRPr="00FB34DB">
        <w:rPr>
          <w:rFonts w:hint="eastAsia"/>
        </w:rPr>
        <w:t xml:space="preserve"> shall be set to </w:t>
      </w:r>
      <w:r w:rsidR="001C2626">
        <w:t>"</w:t>
      </w:r>
      <w:r w:rsidR="00285C1C" w:rsidRPr="00FB34DB">
        <w:rPr>
          <w:rFonts w:hint="eastAsia"/>
        </w:rPr>
        <w:t>active</w:t>
      </w:r>
      <w:r w:rsidR="001C2626">
        <w:t>"</w:t>
      </w:r>
      <w:r w:rsidR="00285C1C" w:rsidRPr="00FB34DB">
        <w:rPr>
          <w:rFonts w:hint="eastAsia"/>
        </w:rPr>
        <w:t>;</w:t>
      </w:r>
    </w:p>
    <w:p w14:paraId="4D7F8FB3" w14:textId="77777777" w:rsidR="00285C1C" w:rsidRPr="00FB34DB" w:rsidRDefault="00285C1C" w:rsidP="00285C1C">
      <w:pPr>
        <w:rPr>
          <w:rFonts w:hint="eastAsia"/>
        </w:rPr>
      </w:pPr>
      <w:r w:rsidRPr="00FB34DB">
        <w:t>W</w:t>
      </w:r>
      <w:r w:rsidRPr="00FB34DB">
        <w:rPr>
          <w:rFonts w:hint="eastAsia"/>
        </w:rPr>
        <w:t xml:space="preserve">hen </w:t>
      </w:r>
      <w:r w:rsidRPr="00FB34DB">
        <w:t>t</w:t>
      </w:r>
      <w:r w:rsidRPr="00FB34DB">
        <w:rPr>
          <w:rFonts w:hint="eastAsia"/>
        </w:rPr>
        <w:t xml:space="preserve">he target UE have sent the </w:t>
      </w:r>
      <w:r w:rsidRPr="00FB34DB">
        <w:t>NOTIFY</w:t>
      </w:r>
      <w:r w:rsidRPr="00FB34DB">
        <w:rPr>
          <w:rFonts w:hint="eastAsia"/>
        </w:rPr>
        <w:t xml:space="preserve"> </w:t>
      </w:r>
      <w:r w:rsidRPr="00FB34DB">
        <w:t>message, it</w:t>
      </w:r>
      <w:r w:rsidRPr="00FB34DB">
        <w:rPr>
          <w:rFonts w:hint="eastAsia"/>
        </w:rPr>
        <w:t xml:space="preserve"> </w:t>
      </w:r>
      <w:r>
        <w:rPr>
          <w:rFonts w:hint="eastAsia"/>
        </w:rPr>
        <w:t>shall</w:t>
      </w:r>
      <w:r w:rsidRPr="00FB34DB">
        <w:rPr>
          <w:rFonts w:hint="eastAsia"/>
        </w:rPr>
        <w:t xml:space="preserve"> initiate the PSS or MBMS service initialization according to the </w:t>
      </w:r>
      <w:r w:rsidR="001C2626">
        <w:t>"</w:t>
      </w:r>
      <w:r w:rsidRPr="00FB34DB">
        <w:t>Refer-To</w:t>
      </w:r>
      <w:r w:rsidR="001C2626">
        <w:t>"</w:t>
      </w:r>
      <w:r w:rsidRPr="00FB34DB">
        <w:rPr>
          <w:rFonts w:hint="eastAsia"/>
        </w:rPr>
        <w:t xml:space="preserve"> message </w:t>
      </w:r>
      <w:r w:rsidRPr="00FB34DB">
        <w:t>header of</w:t>
      </w:r>
      <w:r w:rsidRPr="00FB34DB">
        <w:rPr>
          <w:rFonts w:hint="eastAsia"/>
        </w:rPr>
        <w:t xml:space="preserve"> </w:t>
      </w:r>
      <w:r w:rsidRPr="00FB34DB">
        <w:t>the</w:t>
      </w:r>
      <w:r w:rsidRPr="00FB34DB">
        <w:rPr>
          <w:rFonts w:hint="eastAsia"/>
        </w:rPr>
        <w:t xml:space="preserve"> </w:t>
      </w:r>
      <w:r w:rsidRPr="00FB34DB">
        <w:t>REFER. I</w:t>
      </w:r>
      <w:r w:rsidRPr="00FB34DB">
        <w:rPr>
          <w:rFonts w:hint="eastAsia"/>
        </w:rPr>
        <w:t xml:space="preserve">f the REFER request further contains a bookmark, the target UE </w:t>
      </w:r>
      <w:r>
        <w:rPr>
          <w:rFonts w:hint="eastAsia"/>
        </w:rPr>
        <w:t>shall</w:t>
      </w:r>
      <w:r w:rsidRPr="00FB34DB">
        <w:rPr>
          <w:rFonts w:hint="eastAsia"/>
        </w:rPr>
        <w:t xml:space="preserve"> start the consumption of the service at the time point indicated in the bookmark.</w:t>
      </w:r>
    </w:p>
    <w:p w14:paraId="31B89CB8" w14:textId="77777777" w:rsidR="00285C1C" w:rsidRPr="00FB34DB" w:rsidRDefault="00285C1C" w:rsidP="00285C1C">
      <w:pPr>
        <w:rPr>
          <w:rFonts w:hint="eastAsia"/>
        </w:rPr>
      </w:pPr>
      <w:r w:rsidRPr="00FB34DB">
        <w:t>A</w:t>
      </w:r>
      <w:r w:rsidRPr="00FB34DB">
        <w:rPr>
          <w:rFonts w:hint="eastAsia"/>
        </w:rPr>
        <w:t>fter completion of the service initiation</w:t>
      </w:r>
      <w:r w:rsidRPr="00FB34DB">
        <w:t xml:space="preserve">, it </w:t>
      </w:r>
      <w:r>
        <w:rPr>
          <w:rFonts w:hint="eastAsia"/>
        </w:rPr>
        <w:t>shall</w:t>
      </w:r>
      <w:r w:rsidRPr="00FB34DB">
        <w:rPr>
          <w:rFonts w:hint="eastAsia"/>
        </w:rPr>
        <w:t xml:space="preserve"> send another </w:t>
      </w:r>
      <w:r w:rsidRPr="00FB34DB">
        <w:t>NOTIFY</w:t>
      </w:r>
      <w:r w:rsidRPr="00FB34DB">
        <w:rPr>
          <w:rFonts w:hint="eastAsia"/>
        </w:rPr>
        <w:t xml:space="preserve"> message to </w:t>
      </w:r>
      <w:r w:rsidRPr="00FB34DB">
        <w:t>initiated</w:t>
      </w:r>
      <w:r w:rsidRPr="00FB34DB">
        <w:rPr>
          <w:rFonts w:hint="eastAsia"/>
        </w:rPr>
        <w:t xml:space="preserve"> UE, and the</w:t>
      </w:r>
      <w:r w:rsidRPr="00FB34DB">
        <w:t xml:space="preserve"> </w:t>
      </w:r>
      <w:r w:rsidR="001C2626">
        <w:t>"</w:t>
      </w:r>
      <w:r w:rsidRPr="00FB34DB">
        <w:t>Subscription-State</w:t>
      </w:r>
      <w:r w:rsidR="001C2626">
        <w:t>"</w:t>
      </w:r>
      <w:r w:rsidRPr="00FB34DB">
        <w:rPr>
          <w:rFonts w:hint="eastAsia"/>
        </w:rPr>
        <w:t xml:space="preserve"> of such NOTIFY message </w:t>
      </w:r>
      <w:r>
        <w:rPr>
          <w:rFonts w:hint="eastAsia"/>
        </w:rPr>
        <w:t>shall be</w:t>
      </w:r>
      <w:r w:rsidRPr="00FB34DB">
        <w:rPr>
          <w:rFonts w:hint="eastAsia"/>
        </w:rPr>
        <w:t xml:space="preserve"> set to </w:t>
      </w:r>
      <w:r w:rsidR="001C2626">
        <w:t>"</w:t>
      </w:r>
      <w:r w:rsidRPr="00FB34DB">
        <w:t>terminated</w:t>
      </w:r>
      <w:r w:rsidR="001C2626">
        <w:t>"</w:t>
      </w:r>
      <w:r w:rsidRPr="00FB34DB">
        <w:t xml:space="preserve">. </w:t>
      </w:r>
    </w:p>
    <w:p w14:paraId="12611EC1" w14:textId="77777777" w:rsidR="00285C1C" w:rsidRPr="00285C1C" w:rsidRDefault="00285C1C" w:rsidP="00285C1C">
      <w:pPr>
        <w:pStyle w:val="Heading2"/>
        <w:rPr>
          <w:rFonts w:eastAsia="SimSun" w:hint="eastAsia"/>
          <w:bCs/>
        </w:rPr>
      </w:pPr>
      <w:bookmarkStart w:id="381" w:name="_Toc517287312"/>
      <w:r w:rsidRPr="00285C1C">
        <w:rPr>
          <w:rFonts w:eastAsia="SimSun"/>
          <w:bCs/>
        </w:rPr>
        <w:lastRenderedPageBreak/>
        <w:t>21</w:t>
      </w:r>
      <w:r w:rsidRPr="00285C1C">
        <w:rPr>
          <w:rFonts w:eastAsia="SimSun" w:hint="eastAsia"/>
          <w:bCs/>
        </w:rPr>
        <w:t>.2</w:t>
      </w:r>
      <w:r w:rsidRPr="00285C1C">
        <w:rPr>
          <w:rFonts w:eastAsia="SimSun"/>
          <w:bCs/>
        </w:rPr>
        <w:tab/>
      </w:r>
      <w:r w:rsidRPr="00285C1C">
        <w:rPr>
          <w:rFonts w:eastAsia="SimSun" w:hint="eastAsia"/>
          <w:bCs/>
        </w:rPr>
        <w:t>Service Provider Initiated CRS</w:t>
      </w:r>
      <w:bookmarkEnd w:id="381"/>
    </w:p>
    <w:p w14:paraId="32E598C6" w14:textId="77777777" w:rsidR="00285C1C" w:rsidRPr="00285C1C" w:rsidRDefault="00285C1C" w:rsidP="00285C1C">
      <w:pPr>
        <w:pStyle w:val="Heading3"/>
        <w:rPr>
          <w:rFonts w:hint="eastAsia"/>
          <w:bCs/>
        </w:rPr>
      </w:pPr>
      <w:bookmarkStart w:id="382" w:name="_Toc517287313"/>
      <w:r w:rsidRPr="00285C1C">
        <w:rPr>
          <w:bCs/>
        </w:rPr>
        <w:t>21</w:t>
      </w:r>
      <w:r w:rsidRPr="00285C1C">
        <w:rPr>
          <w:rFonts w:hint="eastAsia"/>
          <w:bCs/>
        </w:rPr>
        <w:t>.2.1</w:t>
      </w:r>
      <w:r w:rsidRPr="00285C1C">
        <w:rPr>
          <w:bCs/>
        </w:rPr>
        <w:tab/>
      </w:r>
      <w:r w:rsidRPr="00285C1C">
        <w:rPr>
          <w:rFonts w:hint="eastAsia"/>
          <w:bCs/>
        </w:rPr>
        <w:t xml:space="preserve">General </w:t>
      </w:r>
      <w:r w:rsidRPr="00285C1C">
        <w:rPr>
          <w:bCs/>
        </w:rPr>
        <w:t>Description</w:t>
      </w:r>
      <w:bookmarkEnd w:id="382"/>
    </w:p>
    <w:p w14:paraId="2D22A26C" w14:textId="77777777" w:rsidR="00285C1C" w:rsidRPr="00FB34DB" w:rsidRDefault="00285C1C" w:rsidP="00285C1C">
      <w:r w:rsidRPr="00FB34DB">
        <w:t xml:space="preserve">The </w:t>
      </w:r>
      <w:r>
        <w:rPr>
          <w:rFonts w:hint="eastAsia"/>
        </w:rPr>
        <w:t xml:space="preserve">service provider initiated </w:t>
      </w:r>
      <w:r w:rsidRPr="00FB34DB">
        <w:t xml:space="preserve">CRS service procedures include 3 major steps: </w:t>
      </w:r>
    </w:p>
    <w:p w14:paraId="24BDCF72" w14:textId="77777777" w:rsidR="00285C1C" w:rsidRPr="00FB34DB" w:rsidRDefault="00602C49" w:rsidP="00602C49">
      <w:pPr>
        <w:pStyle w:val="B1"/>
        <w:rPr>
          <w:lang w:eastAsia="zh-CN"/>
        </w:rPr>
      </w:pPr>
      <w:r>
        <w:rPr>
          <w:lang w:eastAsia="zh-CN"/>
        </w:rPr>
        <w:t>1)</w:t>
      </w:r>
      <w:r>
        <w:rPr>
          <w:lang w:eastAsia="zh-CN"/>
        </w:rPr>
        <w:tab/>
      </w:r>
      <w:r w:rsidR="00285C1C" w:rsidRPr="00FB34DB">
        <w:rPr>
          <w:lang w:eastAsia="zh-CN"/>
        </w:rPr>
        <w:t xml:space="preserve">CRS event detection. </w:t>
      </w:r>
      <w:r w:rsidR="00285C1C" w:rsidRPr="00FB34DB">
        <w:rPr>
          <w:rFonts w:hint="eastAsia"/>
          <w:lang w:eastAsia="zh-CN"/>
        </w:rPr>
        <w:t xml:space="preserve">This step is triggered </w:t>
      </w:r>
      <w:r w:rsidR="00285C1C">
        <w:rPr>
          <w:rFonts w:hint="eastAsia"/>
          <w:lang w:eastAsia="zh-CN"/>
        </w:rPr>
        <w:t xml:space="preserve">according </w:t>
      </w:r>
      <w:r w:rsidR="00285C1C" w:rsidRPr="00FB34DB">
        <w:rPr>
          <w:rFonts w:hint="eastAsia"/>
          <w:lang w:eastAsia="zh-CN"/>
        </w:rPr>
        <w:t>to service provider's policy</w:t>
      </w:r>
      <w:r w:rsidR="00285C1C">
        <w:rPr>
          <w:rFonts w:hint="eastAsia"/>
          <w:lang w:eastAsia="zh-CN"/>
        </w:rPr>
        <w:t xml:space="preserve"> or user profile.</w:t>
      </w:r>
      <w:r w:rsidR="00285C1C" w:rsidRPr="00FB34DB">
        <w:rPr>
          <w:rFonts w:hint="eastAsia"/>
          <w:lang w:eastAsia="zh-CN"/>
        </w:rPr>
        <w:t xml:space="preserve"> </w:t>
      </w:r>
      <w:r w:rsidR="00285C1C" w:rsidRPr="00FB34DB">
        <w:rPr>
          <w:lang w:eastAsia="zh-CN"/>
        </w:rPr>
        <w:t xml:space="preserve">The events </w:t>
      </w:r>
      <w:r w:rsidR="00285C1C">
        <w:rPr>
          <w:rFonts w:hint="eastAsia"/>
          <w:lang w:eastAsia="zh-CN"/>
        </w:rPr>
        <w:t xml:space="preserve">may </w:t>
      </w:r>
      <w:r w:rsidR="00285C1C" w:rsidRPr="00FB34DB">
        <w:rPr>
          <w:lang w:eastAsia="zh-CN"/>
        </w:rPr>
        <w:t>include new content arrival referral, presence update, request from the UE,</w:t>
      </w:r>
      <w:r w:rsidR="00285C1C">
        <w:rPr>
          <w:rFonts w:hint="eastAsia"/>
          <w:lang w:eastAsia="zh-CN"/>
        </w:rPr>
        <w:t xml:space="preserve"> </w:t>
      </w:r>
      <w:r w:rsidR="00285C1C" w:rsidRPr="00FB34DB">
        <w:rPr>
          <w:lang w:eastAsia="zh-CN"/>
        </w:rPr>
        <w:t>channel change report from UE etc.</w:t>
      </w:r>
    </w:p>
    <w:p w14:paraId="20CC0376" w14:textId="77777777" w:rsidR="00285C1C" w:rsidRPr="00FB34DB" w:rsidRDefault="00602C49" w:rsidP="00602C49">
      <w:pPr>
        <w:pStyle w:val="B1"/>
        <w:rPr>
          <w:lang w:eastAsia="zh-CN"/>
        </w:rPr>
      </w:pPr>
      <w:r>
        <w:rPr>
          <w:lang w:eastAsia="zh-CN"/>
        </w:rPr>
        <w:t>2)</w:t>
      </w:r>
      <w:r>
        <w:rPr>
          <w:lang w:eastAsia="zh-CN"/>
        </w:rPr>
        <w:tab/>
      </w:r>
      <w:r w:rsidR="00285C1C" w:rsidRPr="00FB34DB">
        <w:rPr>
          <w:lang w:eastAsia="zh-CN"/>
        </w:rPr>
        <w:t>CRS information generation for specific user</w:t>
      </w:r>
      <w:r w:rsidR="00285C1C">
        <w:rPr>
          <w:rFonts w:hint="eastAsia"/>
          <w:lang w:eastAsia="zh-CN"/>
        </w:rPr>
        <w:t xml:space="preserve"> according to the preconfigured content </w:t>
      </w:r>
      <w:r w:rsidR="00285C1C">
        <w:rPr>
          <w:lang w:eastAsia="zh-CN"/>
        </w:rPr>
        <w:t>referral</w:t>
      </w:r>
      <w:r w:rsidR="00285C1C">
        <w:rPr>
          <w:rFonts w:hint="eastAsia"/>
          <w:lang w:eastAsia="zh-CN"/>
        </w:rPr>
        <w:t xml:space="preserve"> policy</w:t>
      </w:r>
      <w:r w:rsidR="00285C1C" w:rsidRPr="00FB34DB">
        <w:rPr>
          <w:lang w:eastAsia="zh-CN"/>
        </w:rPr>
        <w:t xml:space="preserve">. The CRS info includes one or more content identifiers (Annex </w:t>
      </w:r>
      <w:r w:rsidR="00285C1C">
        <w:rPr>
          <w:lang w:eastAsia="zh-CN"/>
        </w:rPr>
        <w:t>O</w:t>
      </w:r>
      <w:r w:rsidR="00285C1C" w:rsidRPr="00FB34DB">
        <w:rPr>
          <w:lang w:eastAsia="zh-CN"/>
        </w:rPr>
        <w:t>), identifying the recommended content.</w:t>
      </w:r>
      <w:r w:rsidR="00285C1C" w:rsidRPr="00FB34DB">
        <w:rPr>
          <w:rFonts w:hint="eastAsia"/>
          <w:lang w:eastAsia="zh-CN"/>
        </w:rPr>
        <w:t xml:space="preserve"> </w:t>
      </w:r>
      <w:r w:rsidR="00285C1C" w:rsidRPr="00FB34DB">
        <w:rPr>
          <w:lang w:eastAsia="zh-CN"/>
        </w:rPr>
        <w:t xml:space="preserve">The user profile (e.g. user preference, watching habits etc) is </w:t>
      </w:r>
      <w:r w:rsidR="00285C1C" w:rsidRPr="00FB34DB">
        <w:rPr>
          <w:rFonts w:hint="eastAsia"/>
          <w:lang w:eastAsia="zh-CN"/>
        </w:rPr>
        <w:t>used for</w:t>
      </w:r>
      <w:r w:rsidR="00285C1C" w:rsidRPr="00FB34DB">
        <w:rPr>
          <w:lang w:eastAsia="zh-CN"/>
        </w:rPr>
        <w:t xml:space="preserve"> filtering/sorting of CRS info. </w:t>
      </w:r>
    </w:p>
    <w:p w14:paraId="4DAD7E70" w14:textId="77777777" w:rsidR="00285C1C" w:rsidRPr="00FB34DB" w:rsidRDefault="00602C49" w:rsidP="00602C49">
      <w:pPr>
        <w:pStyle w:val="B1"/>
        <w:rPr>
          <w:lang w:eastAsia="zh-CN"/>
        </w:rPr>
      </w:pPr>
      <w:r>
        <w:rPr>
          <w:lang w:eastAsia="zh-CN"/>
        </w:rPr>
        <w:t>3)</w:t>
      </w:r>
      <w:r>
        <w:rPr>
          <w:lang w:eastAsia="zh-CN"/>
        </w:rPr>
        <w:tab/>
      </w:r>
      <w:r w:rsidR="00285C1C" w:rsidRPr="00FB34DB">
        <w:rPr>
          <w:lang w:eastAsia="zh-CN"/>
        </w:rPr>
        <w:t xml:space="preserve">CRS information delivery to the UE. SCF sends </w:t>
      </w:r>
      <w:r w:rsidR="00285C1C">
        <w:rPr>
          <w:rFonts w:hint="eastAsia"/>
          <w:lang w:eastAsia="zh-CN"/>
        </w:rPr>
        <w:t xml:space="preserve">SIP MESSAGE containing </w:t>
      </w:r>
      <w:r w:rsidR="00285C1C" w:rsidRPr="00FB34DB">
        <w:rPr>
          <w:lang w:eastAsia="zh-CN"/>
        </w:rPr>
        <w:t>the generated CRS info</w:t>
      </w:r>
      <w:r w:rsidR="00285C1C" w:rsidRPr="00FB34DB">
        <w:rPr>
          <w:rFonts w:hint="eastAsia"/>
          <w:lang w:eastAsia="zh-CN"/>
        </w:rPr>
        <w:t>rmation</w:t>
      </w:r>
      <w:r w:rsidR="00285C1C" w:rsidRPr="00FB34DB">
        <w:rPr>
          <w:lang w:eastAsia="zh-CN"/>
        </w:rPr>
        <w:t xml:space="preserve"> to </w:t>
      </w:r>
      <w:r w:rsidR="00285C1C">
        <w:rPr>
          <w:rFonts w:hint="eastAsia"/>
          <w:lang w:eastAsia="zh-CN"/>
        </w:rPr>
        <w:t xml:space="preserve">the </w:t>
      </w:r>
      <w:r w:rsidR="00285C1C" w:rsidRPr="00FB34DB">
        <w:rPr>
          <w:lang w:eastAsia="zh-CN"/>
        </w:rPr>
        <w:t>UE.</w:t>
      </w:r>
    </w:p>
    <w:p w14:paraId="13D86DD9" w14:textId="04503D4B" w:rsidR="00285C1C" w:rsidRPr="00285C1C" w:rsidRDefault="00135BF0" w:rsidP="00285C1C">
      <w:pPr>
        <w:pStyle w:val="TH"/>
        <w:rPr>
          <w:rFonts w:hint="eastAsia"/>
        </w:rPr>
      </w:pPr>
      <w:r w:rsidRPr="00285C1C">
        <w:rPr>
          <w:noProof/>
        </w:rPr>
        <w:drawing>
          <wp:inline distT="0" distB="0" distL="0" distR="0" wp14:anchorId="3646DE7B" wp14:editId="2AE09210">
            <wp:extent cx="6120130" cy="297688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0130" cy="2976880"/>
                    </a:xfrm>
                    <a:prstGeom prst="rect">
                      <a:avLst/>
                    </a:prstGeom>
                    <a:noFill/>
                    <a:ln>
                      <a:noFill/>
                    </a:ln>
                  </pic:spPr>
                </pic:pic>
              </a:graphicData>
            </a:graphic>
          </wp:inline>
        </w:drawing>
      </w:r>
    </w:p>
    <w:p w14:paraId="70FAEB88" w14:textId="77777777" w:rsidR="00285C1C" w:rsidRDefault="00285C1C" w:rsidP="00285C1C">
      <w:pPr>
        <w:pStyle w:val="TF"/>
      </w:pPr>
      <w:r w:rsidRPr="00FB34DB">
        <w:t xml:space="preserve">Figure </w:t>
      </w:r>
      <w:r>
        <w:rPr>
          <w:lang w:eastAsia="zh-CN"/>
        </w:rPr>
        <w:t>47:</w:t>
      </w:r>
      <w:r w:rsidRPr="00FB34DB">
        <w:t xml:space="preserve"> </w:t>
      </w:r>
      <w:r>
        <w:rPr>
          <w:rFonts w:hint="eastAsia"/>
          <w:lang w:eastAsia="zh-CN"/>
        </w:rPr>
        <w:t xml:space="preserve">Procedure </w:t>
      </w:r>
      <w:r w:rsidRPr="00FB34DB">
        <w:t>for CRS provided by SCF</w:t>
      </w:r>
    </w:p>
    <w:p w14:paraId="652AA81B" w14:textId="77777777" w:rsidR="00285C1C" w:rsidRPr="00FB34DB" w:rsidRDefault="00285C1C" w:rsidP="00285C1C">
      <w:pPr>
        <w:pStyle w:val="FP"/>
      </w:pPr>
    </w:p>
    <w:p w14:paraId="307FFCA2" w14:textId="77777777" w:rsidR="00285C1C" w:rsidRPr="00285C1C" w:rsidRDefault="00285C1C" w:rsidP="00285C1C">
      <w:pPr>
        <w:pStyle w:val="Heading3"/>
        <w:rPr>
          <w:rFonts w:hint="eastAsia"/>
          <w:bCs/>
        </w:rPr>
      </w:pPr>
      <w:bookmarkStart w:id="383" w:name="_Toc517287314"/>
      <w:r w:rsidRPr="00285C1C">
        <w:rPr>
          <w:bCs/>
        </w:rPr>
        <w:t>21</w:t>
      </w:r>
      <w:r w:rsidRPr="00285C1C">
        <w:rPr>
          <w:rFonts w:hint="eastAsia"/>
          <w:bCs/>
        </w:rPr>
        <w:t>.2.2</w:t>
      </w:r>
      <w:r w:rsidRPr="00285C1C">
        <w:rPr>
          <w:bCs/>
        </w:rPr>
        <w:tab/>
        <w:t>Procedure</w:t>
      </w:r>
      <w:r w:rsidRPr="00285C1C">
        <w:rPr>
          <w:rFonts w:hint="eastAsia"/>
          <w:bCs/>
        </w:rPr>
        <w:t xml:space="preserve"> at Initiated UE</w:t>
      </w:r>
      <w:bookmarkEnd w:id="383"/>
    </w:p>
    <w:p w14:paraId="390BB11D" w14:textId="77777777" w:rsidR="00285C1C" w:rsidRPr="00FB34DB" w:rsidRDefault="00285C1C" w:rsidP="00285C1C">
      <w:pPr>
        <w:rPr>
          <w:rFonts w:hint="eastAsia"/>
        </w:rPr>
      </w:pPr>
      <w:r w:rsidRPr="00FB34DB">
        <w:t>Upon recept</w:t>
      </w:r>
      <w:r w:rsidRPr="00FB34DB">
        <w:rPr>
          <w:rFonts w:hint="eastAsia"/>
        </w:rPr>
        <w:t>ion</w:t>
      </w:r>
      <w:r w:rsidRPr="00FB34DB">
        <w:t xml:space="preserve"> of a SIP MESSAGE request, the UE shall </w:t>
      </w:r>
      <w:r>
        <w:rPr>
          <w:rFonts w:hint="eastAsia"/>
        </w:rPr>
        <w:t>identify it as a content referral message by comparing</w:t>
      </w:r>
      <w:r w:rsidRPr="00FB34DB">
        <w:rPr>
          <w:rFonts w:hint="eastAsia"/>
        </w:rPr>
        <w:t xml:space="preserve"> the</w:t>
      </w:r>
      <w:r w:rsidRPr="00FB34DB">
        <w:t xml:space="preserve"> </w:t>
      </w:r>
      <w:r w:rsidRPr="00FB34DB">
        <w:rPr>
          <w:rFonts w:hint="eastAsia"/>
        </w:rPr>
        <w:t>C</w:t>
      </w:r>
      <w:r w:rsidRPr="00FB34DB">
        <w:t>ontent-</w:t>
      </w:r>
      <w:r w:rsidRPr="00FB34DB">
        <w:rPr>
          <w:rFonts w:hint="eastAsia"/>
        </w:rPr>
        <w:t>T</w:t>
      </w:r>
      <w:r w:rsidRPr="00FB34DB">
        <w:t xml:space="preserve">ype header </w:t>
      </w:r>
      <w:r>
        <w:rPr>
          <w:rFonts w:hint="eastAsia"/>
        </w:rPr>
        <w:t>with</w:t>
      </w:r>
      <w:r w:rsidRPr="00FB34DB">
        <w:t xml:space="preserve"> "application/3gpp-ims-pss-mbms-</w:t>
      </w:r>
      <w:r>
        <w:rPr>
          <w:rFonts w:hint="eastAsia"/>
        </w:rPr>
        <w:t>contentreferral</w:t>
      </w:r>
      <w:r w:rsidRPr="00FB34DB">
        <w:t xml:space="preserve">+xml". </w:t>
      </w:r>
      <w:r>
        <w:rPr>
          <w:rFonts w:hint="eastAsia"/>
        </w:rPr>
        <w:t>Following that, t</w:t>
      </w:r>
      <w:r w:rsidRPr="00FB34DB">
        <w:t xml:space="preserve">he UE shall parse the XML document </w:t>
      </w:r>
      <w:r w:rsidRPr="00FB34DB">
        <w:rPr>
          <w:rFonts w:hint="eastAsia"/>
        </w:rPr>
        <w:t xml:space="preserve">according to the schema </w:t>
      </w:r>
      <w:r w:rsidRPr="00FB34DB">
        <w:t xml:space="preserve">defined in Annex </w:t>
      </w:r>
      <w:r>
        <w:t>O</w:t>
      </w:r>
      <w:r>
        <w:rPr>
          <w:rFonts w:hint="eastAsia"/>
        </w:rPr>
        <w:t>,</w:t>
      </w:r>
      <w:r w:rsidRPr="00FB34DB">
        <w:t xml:space="preserve"> </w:t>
      </w:r>
      <w:r w:rsidRPr="00FB34DB">
        <w:rPr>
          <w:rFonts w:hint="eastAsia"/>
        </w:rPr>
        <w:t>and</w:t>
      </w:r>
      <w:r w:rsidRPr="00FB34DB">
        <w:t xml:space="preserve"> </w:t>
      </w:r>
      <w:r>
        <w:rPr>
          <w:rFonts w:hint="eastAsia"/>
        </w:rPr>
        <w:t xml:space="preserve">then </w:t>
      </w:r>
      <w:r w:rsidRPr="00FB34DB">
        <w:t>t</w:t>
      </w:r>
      <w:r>
        <w:t>ake appropriate further action</w:t>
      </w:r>
      <w:r>
        <w:rPr>
          <w:rFonts w:hint="eastAsia"/>
        </w:rPr>
        <w:t xml:space="preserve">, e.g. initiate a PSS session as defined in </w:t>
      </w:r>
      <w:r>
        <w:t>sub-</w:t>
      </w:r>
      <w:r>
        <w:rPr>
          <w:rFonts w:hint="eastAsia"/>
        </w:rPr>
        <w:t>clause 8.2.3.2</w:t>
      </w:r>
    </w:p>
    <w:p w14:paraId="10966C58" w14:textId="77777777" w:rsidR="00285C1C" w:rsidRPr="00285C1C" w:rsidRDefault="00285C1C" w:rsidP="00285C1C">
      <w:pPr>
        <w:pStyle w:val="Heading3"/>
        <w:rPr>
          <w:rFonts w:hint="eastAsia"/>
          <w:bCs/>
        </w:rPr>
      </w:pPr>
      <w:bookmarkStart w:id="384" w:name="_Toc517287315"/>
      <w:r w:rsidRPr="00285C1C">
        <w:rPr>
          <w:bCs/>
        </w:rPr>
        <w:t>21</w:t>
      </w:r>
      <w:r w:rsidRPr="00285C1C">
        <w:rPr>
          <w:rFonts w:hint="eastAsia"/>
          <w:bCs/>
        </w:rPr>
        <w:t>.2.3</w:t>
      </w:r>
      <w:r w:rsidR="00FF6095">
        <w:rPr>
          <w:bCs/>
        </w:rPr>
        <w:tab/>
      </w:r>
      <w:r w:rsidRPr="00285C1C">
        <w:rPr>
          <w:bCs/>
        </w:rPr>
        <w:t>Procedure</w:t>
      </w:r>
      <w:r w:rsidRPr="00285C1C">
        <w:rPr>
          <w:rFonts w:hint="eastAsia"/>
          <w:bCs/>
        </w:rPr>
        <w:t xml:space="preserve"> at SCF</w:t>
      </w:r>
      <w:bookmarkEnd w:id="384"/>
      <w:r w:rsidRPr="00285C1C">
        <w:rPr>
          <w:rFonts w:hint="eastAsia"/>
          <w:bCs/>
        </w:rPr>
        <w:t xml:space="preserve"> </w:t>
      </w:r>
    </w:p>
    <w:p w14:paraId="75C73865" w14:textId="77777777" w:rsidR="00285C1C" w:rsidRPr="00FB34DB" w:rsidRDefault="00285C1C" w:rsidP="00285C1C">
      <w:pPr>
        <w:rPr>
          <w:rFonts w:hint="eastAsia"/>
        </w:rPr>
      </w:pPr>
      <w:r>
        <w:rPr>
          <w:rFonts w:hint="eastAsia"/>
        </w:rPr>
        <w:t>Upon</w:t>
      </w:r>
      <w:r w:rsidRPr="00FB34DB">
        <w:t xml:space="preserve"> detection of a </w:t>
      </w:r>
      <w:r>
        <w:rPr>
          <w:rFonts w:hint="eastAsia"/>
        </w:rPr>
        <w:t>CRS</w:t>
      </w:r>
      <w:r w:rsidRPr="00FB34DB">
        <w:t xml:space="preserve"> </w:t>
      </w:r>
      <w:r w:rsidRPr="00FB34DB">
        <w:rPr>
          <w:rFonts w:hint="eastAsia"/>
        </w:rPr>
        <w:t>event</w:t>
      </w:r>
      <w:r w:rsidRPr="00FB34DB">
        <w:t xml:space="preserve"> </w:t>
      </w:r>
      <w:r>
        <w:rPr>
          <w:rFonts w:hint="eastAsia"/>
        </w:rPr>
        <w:t xml:space="preserve">for a </w:t>
      </w:r>
      <w:r w:rsidRPr="00FB34DB">
        <w:t>user</w:t>
      </w:r>
      <w:r w:rsidRPr="00FB34DB">
        <w:rPr>
          <w:rFonts w:hint="eastAsia"/>
        </w:rPr>
        <w:t>, the SCF shall</w:t>
      </w:r>
      <w:r w:rsidRPr="00FB34DB">
        <w:t xml:space="preserve"> generate a </w:t>
      </w:r>
      <w:r w:rsidRPr="00FB34DB">
        <w:rPr>
          <w:rFonts w:hint="eastAsia"/>
        </w:rPr>
        <w:t xml:space="preserve">SIP </w:t>
      </w:r>
      <w:r w:rsidRPr="00FB34DB">
        <w:t>MESSAGE request</w:t>
      </w:r>
      <w:r>
        <w:rPr>
          <w:rFonts w:hint="eastAsia"/>
        </w:rPr>
        <w:t xml:space="preserve"> and </w:t>
      </w:r>
      <w:r w:rsidRPr="00FB34DB">
        <w:t xml:space="preserve">send </w:t>
      </w:r>
      <w:r>
        <w:rPr>
          <w:rFonts w:hint="eastAsia"/>
        </w:rPr>
        <w:t>it to</w:t>
      </w:r>
      <w:r w:rsidRPr="00FB34DB">
        <w:t xml:space="preserve"> the</w:t>
      </w:r>
      <w:r>
        <w:rPr>
          <w:rFonts w:hint="eastAsia"/>
        </w:rPr>
        <w:t xml:space="preserve"> </w:t>
      </w:r>
      <w:r w:rsidRPr="00FB34DB">
        <w:rPr>
          <w:rFonts w:hint="eastAsia"/>
        </w:rPr>
        <w:t>target UE via IM CN Subsystem</w:t>
      </w:r>
    </w:p>
    <w:p w14:paraId="76CB5F04" w14:textId="77777777" w:rsidR="00285C1C" w:rsidRPr="00FB34DB" w:rsidRDefault="00285C1C" w:rsidP="00285C1C">
      <w:r w:rsidRPr="00FB34DB">
        <w:rPr>
          <w:rFonts w:hint="eastAsia"/>
        </w:rPr>
        <w:t>T</w:t>
      </w:r>
      <w:r w:rsidRPr="00FB34DB">
        <w:t xml:space="preserve">he contents of the above SIP </w:t>
      </w:r>
      <w:r w:rsidRPr="00FB34DB">
        <w:rPr>
          <w:rFonts w:hint="eastAsia"/>
        </w:rPr>
        <w:t>MESSAGE</w:t>
      </w:r>
      <w:r w:rsidRPr="00FB34DB">
        <w:t xml:space="preserve"> request shall be as follows:</w:t>
      </w:r>
    </w:p>
    <w:p w14:paraId="7309250B" w14:textId="77777777" w:rsidR="00285C1C" w:rsidRPr="00E223DE" w:rsidRDefault="00483B49" w:rsidP="00483B49">
      <w:pPr>
        <w:pStyle w:val="B1"/>
        <w:rPr>
          <w:rFonts w:hint="eastAsia"/>
          <w:lang w:eastAsia="zh-CN"/>
        </w:rPr>
      </w:pPr>
      <w:r>
        <w:rPr>
          <w:lang w:eastAsia="zh-CN"/>
        </w:rPr>
        <w:t>-</w:t>
      </w:r>
      <w:r>
        <w:rPr>
          <w:lang w:eastAsia="zh-CN"/>
        </w:rPr>
        <w:tab/>
      </w:r>
      <w:r w:rsidR="00285C1C" w:rsidRPr="00FB34DB">
        <w:rPr>
          <w:rFonts w:hint="eastAsia"/>
          <w:lang w:eastAsia="zh-CN"/>
        </w:rPr>
        <w:t>T</w:t>
      </w:r>
      <w:r w:rsidR="00285C1C" w:rsidRPr="00FB34DB">
        <w:rPr>
          <w:lang w:eastAsia="zh-CN"/>
        </w:rPr>
        <w:t xml:space="preserve">he Request-URI of the SIP MESSAGE request </w:t>
      </w:r>
      <w:r w:rsidR="00285C1C" w:rsidRPr="00FB34DB">
        <w:rPr>
          <w:rFonts w:hint="eastAsia"/>
          <w:lang w:eastAsia="zh-CN"/>
        </w:rPr>
        <w:t xml:space="preserve">shall be set </w:t>
      </w:r>
      <w:r w:rsidR="00285C1C" w:rsidRPr="00FB34DB">
        <w:rPr>
          <w:lang w:eastAsia="zh-CN"/>
        </w:rPr>
        <w:t xml:space="preserve">to the </w:t>
      </w:r>
      <w:r w:rsidR="00285C1C" w:rsidRPr="00FB34DB">
        <w:rPr>
          <w:rFonts w:eastAsia="SimSun" w:hint="eastAsia"/>
          <w:lang w:eastAsia="zh-CN"/>
        </w:rPr>
        <w:t xml:space="preserve">IMPU of the target UE. </w:t>
      </w:r>
    </w:p>
    <w:p w14:paraId="40DF1C4B" w14:textId="77777777" w:rsidR="00285C1C" w:rsidRPr="00FB34DB" w:rsidRDefault="00483B49" w:rsidP="00483B49">
      <w:pPr>
        <w:pStyle w:val="B1"/>
        <w:rPr>
          <w:rFonts w:hint="eastAsia"/>
          <w:lang w:eastAsia="zh-CN"/>
        </w:rPr>
      </w:pPr>
      <w:r>
        <w:rPr>
          <w:lang w:eastAsia="zh-CN"/>
        </w:rPr>
        <w:t>-</w:t>
      </w:r>
      <w:r>
        <w:rPr>
          <w:lang w:eastAsia="zh-CN"/>
        </w:rPr>
        <w:tab/>
      </w:r>
      <w:r w:rsidR="00285C1C" w:rsidRPr="00FB34DB">
        <w:rPr>
          <w:lang w:eastAsia="zh-CN"/>
        </w:rPr>
        <w:t>T</w:t>
      </w:r>
      <w:r w:rsidR="00285C1C" w:rsidRPr="00FB34DB">
        <w:rPr>
          <w:rFonts w:hint="eastAsia"/>
          <w:lang w:eastAsia="zh-CN"/>
        </w:rPr>
        <w:t xml:space="preserve">he From header shall be set to </w:t>
      </w:r>
      <w:r w:rsidR="00285C1C" w:rsidRPr="00FB34DB">
        <w:rPr>
          <w:lang w:eastAsia="zh-CN"/>
        </w:rPr>
        <w:t>the</w:t>
      </w:r>
      <w:r w:rsidR="00285C1C" w:rsidRPr="00FB34DB">
        <w:rPr>
          <w:rFonts w:hint="eastAsia"/>
          <w:lang w:eastAsia="zh-CN"/>
        </w:rPr>
        <w:t xml:space="preserve"> SIP URI of the SCF.</w:t>
      </w:r>
    </w:p>
    <w:p w14:paraId="4A4D487B" w14:textId="77777777" w:rsidR="00285C1C" w:rsidRPr="00FB34DB" w:rsidRDefault="00483B49" w:rsidP="00483B49">
      <w:pPr>
        <w:pStyle w:val="B1"/>
        <w:rPr>
          <w:rFonts w:hint="eastAsia"/>
          <w:lang w:eastAsia="zh-CN"/>
        </w:rPr>
      </w:pPr>
      <w:r>
        <w:rPr>
          <w:lang w:eastAsia="zh-CN"/>
        </w:rPr>
        <w:t>-</w:t>
      </w:r>
      <w:r>
        <w:rPr>
          <w:lang w:eastAsia="zh-CN"/>
        </w:rPr>
        <w:tab/>
      </w:r>
      <w:r w:rsidR="00285C1C" w:rsidRPr="00FB34DB">
        <w:rPr>
          <w:lang w:eastAsia="zh-CN"/>
        </w:rPr>
        <w:t>T</w:t>
      </w:r>
      <w:r w:rsidR="00285C1C" w:rsidRPr="00FB34DB">
        <w:rPr>
          <w:rFonts w:hint="eastAsia"/>
          <w:lang w:eastAsia="zh-CN"/>
        </w:rPr>
        <w:t>he To header shall be set to</w:t>
      </w:r>
      <w:r w:rsidR="00285C1C" w:rsidRPr="00FB34DB">
        <w:rPr>
          <w:lang w:eastAsia="zh-CN"/>
        </w:rPr>
        <w:t xml:space="preserve"> the </w:t>
      </w:r>
      <w:r w:rsidR="00285C1C" w:rsidRPr="00FB34DB">
        <w:rPr>
          <w:rFonts w:eastAsia="SimSun" w:hint="eastAsia"/>
          <w:lang w:eastAsia="zh-CN"/>
        </w:rPr>
        <w:t>IMPU of the target UE</w:t>
      </w:r>
      <w:r w:rsidR="00285C1C" w:rsidRPr="00FB34DB">
        <w:rPr>
          <w:lang w:eastAsia="zh-CN"/>
        </w:rPr>
        <w:t>.</w:t>
      </w:r>
    </w:p>
    <w:p w14:paraId="11E26B5B" w14:textId="77777777" w:rsidR="00285C1C" w:rsidRPr="00FB34DB" w:rsidRDefault="00483B49" w:rsidP="00483B49">
      <w:pPr>
        <w:pStyle w:val="B1"/>
        <w:rPr>
          <w:rFonts w:hint="eastAsia"/>
          <w:lang w:eastAsia="zh-CN"/>
        </w:rPr>
      </w:pPr>
      <w:r>
        <w:t>-</w:t>
      </w:r>
      <w:r>
        <w:tab/>
      </w:r>
      <w:r w:rsidR="00285C1C" w:rsidRPr="00FB34DB">
        <w:t>The Content-</w:t>
      </w:r>
      <w:r w:rsidR="00285C1C" w:rsidRPr="00FB34DB">
        <w:rPr>
          <w:rFonts w:eastAsia="SimSun" w:hint="eastAsia"/>
          <w:lang w:eastAsia="zh-CN"/>
        </w:rPr>
        <w:t>T</w:t>
      </w:r>
      <w:r w:rsidR="00285C1C" w:rsidRPr="00FB34DB">
        <w:t xml:space="preserve">ype header shall </w:t>
      </w:r>
      <w:r w:rsidR="00285C1C">
        <w:rPr>
          <w:rFonts w:eastAsia="SimSun" w:hint="eastAsia"/>
          <w:lang w:eastAsia="zh-CN"/>
        </w:rPr>
        <w:t>be set to</w:t>
      </w:r>
      <w:r w:rsidR="00285C1C" w:rsidRPr="00FB34DB">
        <w:t xml:space="preserve"> "application/3gpp-ims-pss-mbms-</w:t>
      </w:r>
      <w:r w:rsidR="00285C1C">
        <w:rPr>
          <w:rFonts w:eastAsia="SimSun" w:hint="eastAsia"/>
          <w:lang w:eastAsia="zh-CN"/>
        </w:rPr>
        <w:t>contentreferral</w:t>
      </w:r>
      <w:r w:rsidR="00285C1C" w:rsidRPr="00FB34DB">
        <w:t>+xml".</w:t>
      </w:r>
    </w:p>
    <w:p w14:paraId="363D3F47" w14:textId="77777777" w:rsidR="00285C1C" w:rsidRPr="00FB34DB" w:rsidRDefault="00483B49" w:rsidP="00483B49">
      <w:pPr>
        <w:pStyle w:val="B1"/>
        <w:rPr>
          <w:rFonts w:hint="eastAsia"/>
          <w:lang w:eastAsia="zh-CN"/>
        </w:rPr>
      </w:pPr>
      <w:r>
        <w:rPr>
          <w:lang w:eastAsia="zh-CN"/>
        </w:rPr>
        <w:lastRenderedPageBreak/>
        <w:t>-</w:t>
      </w:r>
      <w:r>
        <w:rPr>
          <w:lang w:eastAsia="zh-CN"/>
        </w:rPr>
        <w:tab/>
      </w:r>
      <w:r w:rsidR="00285C1C" w:rsidRPr="00FB34DB">
        <w:rPr>
          <w:lang w:eastAsia="zh-CN"/>
        </w:rPr>
        <w:t>T</w:t>
      </w:r>
      <w:r w:rsidR="00285C1C" w:rsidRPr="00FB34DB">
        <w:rPr>
          <w:rFonts w:hint="eastAsia"/>
          <w:lang w:eastAsia="zh-CN"/>
        </w:rPr>
        <w:t xml:space="preserve">he message body </w:t>
      </w:r>
      <w:r w:rsidR="00285C1C" w:rsidRPr="00FB34DB">
        <w:rPr>
          <w:rFonts w:hint="eastAsia"/>
          <w:lang w:eastAsia="ja-JP"/>
        </w:rPr>
        <w:t xml:space="preserve">shall </w:t>
      </w:r>
      <w:r w:rsidR="00285C1C" w:rsidRPr="00FB34DB">
        <w:rPr>
          <w:rFonts w:hint="eastAsia"/>
          <w:lang w:eastAsia="zh-CN"/>
        </w:rPr>
        <w:t xml:space="preserve">carry </w:t>
      </w:r>
      <w:r w:rsidR="00285C1C">
        <w:rPr>
          <w:rFonts w:eastAsia="SimSun" w:hint="eastAsia"/>
          <w:lang w:eastAsia="zh-CN"/>
        </w:rPr>
        <w:t>an XML document</w:t>
      </w:r>
      <w:r w:rsidR="00285C1C" w:rsidRPr="00FB34DB">
        <w:rPr>
          <w:rFonts w:hint="eastAsia"/>
          <w:lang w:eastAsia="zh-CN"/>
        </w:rPr>
        <w:t xml:space="preserve"> </w:t>
      </w:r>
      <w:r w:rsidR="00285C1C" w:rsidRPr="00FB34DB">
        <w:rPr>
          <w:rFonts w:hint="eastAsia"/>
          <w:lang w:eastAsia="ja-JP"/>
        </w:rPr>
        <w:t>conform</w:t>
      </w:r>
      <w:r w:rsidR="00285C1C">
        <w:rPr>
          <w:rFonts w:eastAsia="SimSun" w:hint="eastAsia"/>
          <w:lang w:eastAsia="zh-CN"/>
        </w:rPr>
        <w:t>ing</w:t>
      </w:r>
      <w:r w:rsidR="00285C1C" w:rsidRPr="00FB34DB">
        <w:rPr>
          <w:rFonts w:hint="eastAsia"/>
          <w:lang w:eastAsia="ja-JP"/>
        </w:rPr>
        <w:t xml:space="preserve"> to the XML schema </w:t>
      </w:r>
      <w:r w:rsidR="00285C1C">
        <w:rPr>
          <w:rFonts w:eastAsia="SimSun" w:hint="eastAsia"/>
          <w:lang w:eastAsia="zh-CN"/>
        </w:rPr>
        <w:t>defined</w:t>
      </w:r>
      <w:r w:rsidR="00285C1C" w:rsidRPr="00FB34DB">
        <w:rPr>
          <w:rFonts w:hint="eastAsia"/>
          <w:lang w:eastAsia="ja-JP"/>
        </w:rPr>
        <w:t xml:space="preserve"> in </w:t>
      </w:r>
      <w:r w:rsidR="00285C1C" w:rsidRPr="00FB34DB">
        <w:rPr>
          <w:lang w:eastAsia="ja-JP"/>
        </w:rPr>
        <w:t>a</w:t>
      </w:r>
      <w:r w:rsidR="00285C1C" w:rsidRPr="00FB34DB">
        <w:rPr>
          <w:rFonts w:hint="eastAsia"/>
          <w:lang w:eastAsia="ja-JP"/>
        </w:rPr>
        <w:t xml:space="preserve">nnex </w:t>
      </w:r>
      <w:r w:rsidR="00285C1C" w:rsidRPr="00FB34DB">
        <w:rPr>
          <w:rFonts w:eastAsia="SimSun" w:hint="eastAsia"/>
          <w:lang w:eastAsia="zh-CN"/>
        </w:rPr>
        <w:t>Y</w:t>
      </w:r>
      <w:r w:rsidR="00285C1C" w:rsidRPr="00FB34DB">
        <w:rPr>
          <w:lang w:eastAsia="zh-CN"/>
        </w:rPr>
        <w:t>:</w:t>
      </w:r>
    </w:p>
    <w:p w14:paraId="66B149A1" w14:textId="77777777" w:rsidR="00285C1C" w:rsidRPr="00FB34DB" w:rsidRDefault="00483B49" w:rsidP="00483B49">
      <w:pPr>
        <w:pStyle w:val="B20"/>
        <w:rPr>
          <w:rFonts w:eastAsia="Arial Unicode MS" w:hint="eastAsia"/>
          <w:lang w:eastAsia="zh-CN"/>
        </w:rPr>
      </w:pPr>
      <w:r>
        <w:rPr>
          <w:rFonts w:eastAsia="Arial Unicode MS"/>
          <w:lang w:eastAsia="zh-CN"/>
        </w:rPr>
        <w:t>-</w:t>
      </w:r>
      <w:r>
        <w:rPr>
          <w:rFonts w:eastAsia="Arial Unicode MS"/>
          <w:lang w:eastAsia="zh-CN"/>
        </w:rPr>
        <w:tab/>
      </w:r>
      <w:r w:rsidR="00285C1C" w:rsidRPr="00FB34DB">
        <w:rPr>
          <w:rFonts w:eastAsia="Arial Unicode MS" w:hint="eastAsia"/>
          <w:lang w:eastAsia="zh-CN"/>
        </w:rPr>
        <w:t xml:space="preserve">ContentIdentifier </w:t>
      </w:r>
      <w:r w:rsidR="00285C1C" w:rsidRPr="00FB34DB">
        <w:rPr>
          <w:rFonts w:eastAsia="Arial Unicode MS"/>
          <w:lang w:eastAsia="zh-CN"/>
        </w:rPr>
        <w:t xml:space="preserve">shall be set to </w:t>
      </w:r>
      <w:r w:rsidR="00285C1C" w:rsidRPr="00FB34DB">
        <w:rPr>
          <w:rFonts w:eastAsia="Arial Unicode MS" w:hint="eastAsia"/>
          <w:lang w:eastAsia="zh-CN"/>
        </w:rPr>
        <w:t xml:space="preserve">the content identifier related to the </w:t>
      </w:r>
      <w:r w:rsidR="00285C1C" w:rsidRPr="00FB34DB">
        <w:rPr>
          <w:rFonts w:eastAsia="SimSun" w:hint="eastAsia"/>
          <w:lang w:eastAsia="zh-CN"/>
        </w:rPr>
        <w:t>referral</w:t>
      </w:r>
      <w:r w:rsidR="00285C1C" w:rsidRPr="00FB34DB">
        <w:rPr>
          <w:rFonts w:eastAsia="Arial Unicode MS" w:hint="eastAsia"/>
          <w:lang w:eastAsia="zh-CN"/>
        </w:rPr>
        <w:t>, if present;</w:t>
      </w:r>
    </w:p>
    <w:p w14:paraId="3A62803A" w14:textId="77777777" w:rsidR="00285C1C" w:rsidRPr="00FB34DB" w:rsidRDefault="00483B49" w:rsidP="00483B49">
      <w:pPr>
        <w:pStyle w:val="B20"/>
        <w:rPr>
          <w:rFonts w:eastAsia="Arial Unicode MS" w:hint="eastAsia"/>
          <w:lang w:eastAsia="zh-CN"/>
        </w:rPr>
      </w:pPr>
      <w:r>
        <w:rPr>
          <w:rFonts w:eastAsia="Arial Unicode MS"/>
          <w:lang w:eastAsia="zh-CN"/>
        </w:rPr>
        <w:t>-</w:t>
      </w:r>
      <w:r>
        <w:rPr>
          <w:rFonts w:eastAsia="Arial Unicode MS"/>
          <w:lang w:eastAsia="zh-CN"/>
        </w:rPr>
        <w:tab/>
      </w:r>
      <w:r w:rsidR="00285C1C" w:rsidRPr="00FB34DB">
        <w:rPr>
          <w:rFonts w:eastAsia="Arial Unicode MS" w:hint="eastAsia"/>
          <w:lang w:eastAsia="zh-CN"/>
        </w:rPr>
        <w:t xml:space="preserve">ReferralSender </w:t>
      </w:r>
      <w:r w:rsidR="00285C1C" w:rsidRPr="00FB34DB">
        <w:rPr>
          <w:rFonts w:eastAsia="Arial Unicode MS"/>
          <w:lang w:eastAsia="zh-CN"/>
        </w:rPr>
        <w:t xml:space="preserve">shall be set to </w:t>
      </w:r>
      <w:r w:rsidR="00285C1C" w:rsidRPr="00FB34DB">
        <w:rPr>
          <w:rFonts w:eastAsia="Arial Unicode MS" w:hint="eastAsia"/>
          <w:lang w:eastAsia="zh-CN"/>
        </w:rPr>
        <w:t xml:space="preserve">the </w:t>
      </w:r>
      <w:r w:rsidR="00285C1C" w:rsidRPr="00FB34DB">
        <w:rPr>
          <w:rFonts w:eastAsia="Arial Unicode MS"/>
          <w:lang w:eastAsia="zh-CN"/>
        </w:rPr>
        <w:t>identifier</w:t>
      </w:r>
      <w:r w:rsidR="00285C1C" w:rsidRPr="00FB34DB">
        <w:rPr>
          <w:rFonts w:eastAsia="Arial Unicode MS" w:hint="eastAsia"/>
          <w:lang w:eastAsia="zh-CN"/>
        </w:rPr>
        <w:t xml:space="preserve"> of the originator who provides the referral, if present;</w:t>
      </w:r>
    </w:p>
    <w:p w14:paraId="6FDE09A2" w14:textId="77777777" w:rsidR="00285C1C" w:rsidRPr="00FB34DB" w:rsidRDefault="00483B49" w:rsidP="00483B49">
      <w:pPr>
        <w:pStyle w:val="B20"/>
        <w:rPr>
          <w:rFonts w:hint="eastAsia"/>
          <w:lang w:eastAsia="zh-CN"/>
        </w:rPr>
      </w:pPr>
      <w:r>
        <w:rPr>
          <w:lang w:eastAsia="zh-CN"/>
        </w:rPr>
        <w:t>-</w:t>
      </w:r>
      <w:r>
        <w:rPr>
          <w:lang w:eastAsia="zh-CN"/>
        </w:rPr>
        <w:tab/>
      </w:r>
      <w:r w:rsidR="00285C1C" w:rsidRPr="00FB34DB">
        <w:rPr>
          <w:lang w:eastAsia="zh-CN"/>
        </w:rPr>
        <w:t xml:space="preserve">ReferralReceiver shall be set to the identifier of target </w:t>
      </w:r>
      <w:r w:rsidR="00285C1C" w:rsidRPr="00FB34DB">
        <w:rPr>
          <w:rFonts w:eastAsia="SimSun" w:hint="eastAsia"/>
          <w:lang w:eastAsia="zh-CN"/>
        </w:rPr>
        <w:t>UE</w:t>
      </w:r>
      <w:r w:rsidR="00285C1C" w:rsidRPr="00FB34DB">
        <w:rPr>
          <w:lang w:eastAsia="zh-CN"/>
        </w:rPr>
        <w:t>, if present.</w:t>
      </w:r>
    </w:p>
    <w:p w14:paraId="34248084" w14:textId="77777777" w:rsidR="00D15906" w:rsidRPr="005176A1" w:rsidRDefault="00483B49" w:rsidP="00483B49">
      <w:pPr>
        <w:pStyle w:val="B20"/>
        <w:rPr>
          <w:lang w:eastAsia="zh-CN"/>
        </w:rPr>
      </w:pPr>
      <w:r>
        <w:rPr>
          <w:lang w:eastAsia="zh-CN"/>
        </w:rPr>
        <w:t>-</w:t>
      </w:r>
      <w:r>
        <w:rPr>
          <w:lang w:eastAsia="zh-CN"/>
        </w:rPr>
        <w:tab/>
      </w:r>
      <w:r w:rsidR="00285C1C" w:rsidRPr="00FB34DB">
        <w:rPr>
          <w:rFonts w:hint="eastAsia"/>
          <w:lang w:eastAsia="zh-CN"/>
        </w:rPr>
        <w:t>ContentReferralInfo shall be set to the information for content referral;</w:t>
      </w:r>
    </w:p>
    <w:p w14:paraId="77631ABF" w14:textId="77777777" w:rsidR="00A4464C" w:rsidRPr="00047BA9" w:rsidRDefault="00B605D9" w:rsidP="00047BA9">
      <w:pPr>
        <w:pStyle w:val="Heading8"/>
      </w:pPr>
      <w:r w:rsidRPr="003B681B">
        <w:rPr>
          <w:lang w:val="en-US"/>
        </w:rPr>
        <w:br w:type="page"/>
      </w:r>
      <w:bookmarkStart w:id="385" w:name="_Toc517287316"/>
      <w:r w:rsidR="00D348C9" w:rsidRPr="00047BA9">
        <w:lastRenderedPageBreak/>
        <w:t>Annex A (normative):</w:t>
      </w:r>
      <w:r w:rsidR="00D348C9" w:rsidRPr="00047BA9">
        <w:br/>
      </w:r>
      <w:r w:rsidR="00A4464C" w:rsidRPr="00047BA9">
        <w:t>3gpp_rtsp application</w:t>
      </w:r>
      <w:bookmarkEnd w:id="385"/>
    </w:p>
    <w:p w14:paraId="30060693" w14:textId="77777777" w:rsidR="00A4464C" w:rsidRPr="00047BA9" w:rsidRDefault="00A4464C" w:rsidP="00A4464C">
      <w:pPr>
        <w:rPr>
          <w:color w:val="000000"/>
          <w:lang w:eastAsia="zh-CN"/>
        </w:rPr>
      </w:pPr>
      <w:r w:rsidRPr="00047BA9">
        <w:rPr>
          <w:color w:val="000000"/>
          <w:lang w:eastAsia="zh-CN"/>
        </w:rPr>
        <w:t>The 3gpp_rtsp application defines a set of RTSP parameters. An RTSP parameter is included in "a=fmtp" line of the SDP and is expressed in the form of parameter=value.</w:t>
      </w:r>
    </w:p>
    <w:p w14:paraId="72371289" w14:textId="77777777" w:rsidR="00A4464C" w:rsidRPr="00047BA9" w:rsidRDefault="00A4464C" w:rsidP="00D348C9">
      <w:pPr>
        <w:pStyle w:val="PL"/>
        <w:rPr>
          <w:lang w:eastAsia="zh-CN"/>
        </w:rPr>
      </w:pPr>
      <w:r w:rsidRPr="00047BA9">
        <w:rPr>
          <w:lang w:eastAsia="zh-CN"/>
        </w:rPr>
        <w:t xml:space="preserve">           a=fmtp:3gpp_rtsp &lt;parameter name&gt;=&lt;value&gt;</w:t>
      </w:r>
    </w:p>
    <w:p w14:paraId="45CF0981" w14:textId="77777777" w:rsidR="00A4464C" w:rsidRPr="00047BA9" w:rsidRDefault="00A4464C" w:rsidP="00D348C9">
      <w:pPr>
        <w:pStyle w:val="PL"/>
      </w:pPr>
    </w:p>
    <w:p w14:paraId="32AC7DE5" w14:textId="77777777" w:rsidR="00A4464C" w:rsidRPr="00047BA9" w:rsidRDefault="00A4464C" w:rsidP="00D348C9">
      <w:r w:rsidRPr="00047BA9">
        <w:t xml:space="preserve">The "version" parameter sets the "version-number" representing the version of RTSP that will be </w:t>
      </w:r>
      <w:r w:rsidR="00D348C9" w:rsidRPr="00047BA9">
        <w:t xml:space="preserve">used in the RTSP media stream. </w:t>
      </w:r>
      <w:r w:rsidRPr="00047BA9">
        <w:t>The version number shall be "1.0" in this version of the specification. The RTSP version shall be included in all SDP offers and answers.  The same version shall be used by all entities.</w:t>
      </w:r>
    </w:p>
    <w:p w14:paraId="1E66807A" w14:textId="77777777" w:rsidR="00A4464C" w:rsidRPr="00047BA9" w:rsidRDefault="00A4464C" w:rsidP="00D348C9">
      <w:pPr>
        <w:pStyle w:val="PL"/>
      </w:pPr>
      <w:r w:rsidRPr="00047BA9">
        <w:t xml:space="preserve">           a=fmtp:3gpp_rtsp version=&lt;version-number&gt;</w:t>
      </w:r>
    </w:p>
    <w:p w14:paraId="5D5B8A55" w14:textId="77777777" w:rsidR="00A4464C" w:rsidRPr="00047BA9" w:rsidRDefault="00A4464C" w:rsidP="00D348C9">
      <w:pPr>
        <w:pStyle w:val="PL"/>
      </w:pPr>
    </w:p>
    <w:p w14:paraId="1BD6B9B2" w14:textId="77777777" w:rsidR="00A4464C" w:rsidRPr="00047BA9" w:rsidRDefault="00A4464C" w:rsidP="00D348C9">
      <w:r w:rsidRPr="00047BA9">
        <w:t>To exchange RTSP header fields within the SIP offer/answer, the RTSP media stream allows for attributes with the following format:</w:t>
      </w:r>
    </w:p>
    <w:p w14:paraId="179E9AD6" w14:textId="77777777" w:rsidR="00A4464C" w:rsidRPr="00047BA9" w:rsidRDefault="00A4464C" w:rsidP="00D348C9">
      <w:pPr>
        <w:pStyle w:val="PL"/>
      </w:pPr>
      <w:r w:rsidRPr="00047BA9">
        <w:t xml:space="preserve">           a=fmtp:3gpp_rtsp h-&lt;header-name&gt;=&lt;header-value&gt;,</w:t>
      </w:r>
    </w:p>
    <w:p w14:paraId="3AA6CDEC" w14:textId="77777777" w:rsidR="00A4464C" w:rsidRPr="00047BA9" w:rsidRDefault="00A4464C" w:rsidP="00D348C9">
      <w:pPr>
        <w:pStyle w:val="PL"/>
      </w:pPr>
    </w:p>
    <w:p w14:paraId="2C36A9D5" w14:textId="77777777" w:rsidR="00A4464C" w:rsidRPr="00047BA9" w:rsidRDefault="00A4464C" w:rsidP="00D348C9">
      <w:r w:rsidRPr="00047BA9">
        <w:t>where "header-name" is the name of the RTSP header field being described and "header-value" is the value of the RTSP header field. The value of the header-name is case insensitive.  The value of the header-value is interpreted according to the rules of RTSP. The list of authorized headers in the SIP offer/answer is as follows:</w:t>
      </w:r>
    </w:p>
    <w:p w14:paraId="481E14B7" w14:textId="77777777" w:rsidR="00A4464C" w:rsidRPr="00047BA9" w:rsidRDefault="00483B49" w:rsidP="00483B49">
      <w:pPr>
        <w:pStyle w:val="B1"/>
      </w:pPr>
      <w:r>
        <w:t>-</w:t>
      </w:r>
      <w:r>
        <w:tab/>
      </w:r>
      <w:r w:rsidR="00D348C9" w:rsidRPr="00047BA9">
        <w:t>S</w:t>
      </w:r>
      <w:r w:rsidR="00A4464C" w:rsidRPr="00047BA9">
        <w:t>ession: this is the RTSP session id as established by the PSS adapter to be used for further RTSP transactions.</w:t>
      </w:r>
    </w:p>
    <w:p w14:paraId="450D7D22" w14:textId="77777777" w:rsidR="00A4464C" w:rsidRPr="00047BA9" w:rsidRDefault="00483B49" w:rsidP="00483B49">
      <w:pPr>
        <w:pStyle w:val="B1"/>
      </w:pPr>
      <w:r>
        <w:t>-</w:t>
      </w:r>
      <w:r>
        <w:tab/>
      </w:r>
      <w:r w:rsidR="00D348C9" w:rsidRPr="00047BA9">
        <w:t>O</w:t>
      </w:r>
      <w:r w:rsidR="00A4464C" w:rsidRPr="00047BA9">
        <w:t>ffset: this is a range value to be used in the first PLAY request by the UE.</w:t>
      </w:r>
    </w:p>
    <w:p w14:paraId="31865439" w14:textId="77777777" w:rsidR="00A4464C" w:rsidRPr="00047BA9" w:rsidRDefault="00483B49" w:rsidP="00483B49">
      <w:pPr>
        <w:pStyle w:val="B1"/>
      </w:pPr>
      <w:r>
        <w:t>-</w:t>
      </w:r>
      <w:r>
        <w:tab/>
      </w:r>
      <w:r w:rsidR="00A4464C" w:rsidRPr="00047BA9">
        <w:t>Supported</w:t>
      </w:r>
      <w:r w:rsidR="00B76FFB" w:rsidRPr="00047BA9">
        <w:t>"</w:t>
      </w:r>
      <w:r w:rsidR="00A4464C" w:rsidRPr="00047BA9">
        <w:t xml:space="preserve"> header filed with </w:t>
      </w:r>
      <w:r w:rsidR="00A4464C" w:rsidRPr="00047BA9">
        <w:rPr>
          <w:color w:val="000000"/>
          <w:lang w:eastAsia="zh-CN"/>
        </w:rPr>
        <w:t xml:space="preserve">the following feature tags (see </w:t>
      </w:r>
      <w:r w:rsidR="00D348C9" w:rsidRPr="00047BA9">
        <w:t>3GPP TS 26.234</w:t>
      </w:r>
      <w:r w:rsidR="00D348C9" w:rsidRPr="00047BA9">
        <w:rPr>
          <w:color w:val="000000"/>
          <w:lang w:eastAsia="zh-CN"/>
        </w:rPr>
        <w:t xml:space="preserve"> </w:t>
      </w:r>
      <w:r w:rsidR="00A4464C" w:rsidRPr="00047BA9">
        <w:rPr>
          <w:color w:val="000000"/>
          <w:lang w:eastAsia="zh-CN"/>
        </w:rPr>
        <w:t>[8])</w:t>
      </w:r>
      <w:r w:rsidR="00D348C9" w:rsidRPr="00047BA9">
        <w:rPr>
          <w:color w:val="000000"/>
          <w:lang w:eastAsia="zh-CN"/>
        </w:rPr>
        <w:t>:</w:t>
      </w:r>
    </w:p>
    <w:p w14:paraId="0959E481" w14:textId="77777777" w:rsidR="00A4464C" w:rsidRPr="00047BA9" w:rsidRDefault="00483B49" w:rsidP="00483B49">
      <w:pPr>
        <w:pStyle w:val="B20"/>
      </w:pPr>
      <w:r>
        <w:t>-</w:t>
      </w:r>
      <w:r>
        <w:tab/>
      </w:r>
      <w:r w:rsidR="00D348C9" w:rsidRPr="00047BA9">
        <w:t>-</w:t>
      </w:r>
      <w:r w:rsidR="00D348C9" w:rsidRPr="00047BA9">
        <w:tab/>
      </w:r>
      <w:r w:rsidR="00B76FFB" w:rsidRPr="00047BA9">
        <w:t>"</w:t>
      </w:r>
      <w:r w:rsidR="00A4464C" w:rsidRPr="00047BA9">
        <w:t>3gpp-switch</w:t>
      </w:r>
      <w:r w:rsidR="00B76FFB" w:rsidRPr="00047BA9">
        <w:t>"</w:t>
      </w:r>
      <w:r w:rsidR="00A4464C" w:rsidRPr="00047BA9">
        <w:t xml:space="preserve"> </w:t>
      </w:r>
      <w:r w:rsidR="00A4464C" w:rsidRPr="00047BA9">
        <w:rPr>
          <w:rFonts w:eastAsia="SimSun"/>
          <w:kern w:val="2"/>
          <w:lang w:eastAsia="zh-CN"/>
        </w:rPr>
        <w:t xml:space="preserve">feature-tag, </w:t>
      </w:r>
      <w:r w:rsidR="00D348C9" w:rsidRPr="00047BA9">
        <w:rPr>
          <w:rFonts w:eastAsia="SimSun"/>
          <w:kern w:val="2"/>
          <w:lang w:eastAsia="zh-CN"/>
        </w:rPr>
        <w:t>clause</w:t>
      </w:r>
      <w:r w:rsidR="00A4464C" w:rsidRPr="00047BA9">
        <w:rPr>
          <w:rFonts w:eastAsia="SimSun"/>
          <w:kern w:val="2"/>
          <w:lang w:eastAsia="zh-CN"/>
        </w:rPr>
        <w:t xml:space="preserve"> 5.5.4.2</w:t>
      </w:r>
      <w:r w:rsidR="00D348C9" w:rsidRPr="00047BA9">
        <w:rPr>
          <w:rFonts w:eastAsia="SimSun"/>
          <w:kern w:val="2"/>
          <w:lang w:eastAsia="zh-CN"/>
        </w:rPr>
        <w:t>.</w:t>
      </w:r>
    </w:p>
    <w:p w14:paraId="589FDB83" w14:textId="77777777" w:rsidR="00A4464C" w:rsidRPr="00047BA9" w:rsidRDefault="00483B49" w:rsidP="00483B49">
      <w:pPr>
        <w:pStyle w:val="B20"/>
      </w:pPr>
      <w:r>
        <w:t>-</w:t>
      </w:r>
      <w:r>
        <w:tab/>
      </w:r>
      <w:r w:rsidR="00D348C9" w:rsidRPr="00047BA9">
        <w:t>-</w:t>
      </w:r>
      <w:r w:rsidR="00D348C9" w:rsidRPr="00047BA9">
        <w:tab/>
      </w:r>
      <w:r w:rsidR="00B76FFB" w:rsidRPr="00047BA9">
        <w:t>"</w:t>
      </w:r>
      <w:r w:rsidR="00A4464C" w:rsidRPr="00047BA9">
        <w:t>3gpp-switch-req-sdp</w:t>
      </w:r>
      <w:r w:rsidR="00B76FFB" w:rsidRPr="00047BA9">
        <w:t>"</w:t>
      </w:r>
      <w:r w:rsidR="00A4464C" w:rsidRPr="00047BA9">
        <w:t xml:space="preserve"> </w:t>
      </w:r>
      <w:r w:rsidR="00A4464C" w:rsidRPr="00047BA9">
        <w:rPr>
          <w:rFonts w:eastAsia="SimSun"/>
          <w:kern w:val="2"/>
          <w:lang w:eastAsia="zh-CN"/>
        </w:rPr>
        <w:t xml:space="preserve">feature-tag, </w:t>
      </w:r>
      <w:r w:rsidR="00D348C9" w:rsidRPr="00047BA9">
        <w:rPr>
          <w:rFonts w:eastAsia="SimSun"/>
          <w:kern w:val="2"/>
          <w:lang w:eastAsia="zh-CN"/>
        </w:rPr>
        <w:t xml:space="preserve">clause </w:t>
      </w:r>
      <w:r w:rsidR="00A4464C" w:rsidRPr="00047BA9">
        <w:rPr>
          <w:rFonts w:eastAsia="SimSun"/>
          <w:kern w:val="2"/>
          <w:lang w:eastAsia="zh-CN"/>
        </w:rPr>
        <w:t>5.5.4.3</w:t>
      </w:r>
      <w:r w:rsidR="00D348C9" w:rsidRPr="00047BA9">
        <w:rPr>
          <w:rFonts w:eastAsia="SimSun"/>
          <w:kern w:val="2"/>
          <w:lang w:eastAsia="zh-CN"/>
        </w:rPr>
        <w:t>.</w:t>
      </w:r>
    </w:p>
    <w:p w14:paraId="07B528B4" w14:textId="77777777" w:rsidR="00A4464C" w:rsidRPr="00047BA9" w:rsidRDefault="00483B49" w:rsidP="00483B49">
      <w:pPr>
        <w:pStyle w:val="B20"/>
      </w:pPr>
      <w:r>
        <w:t>-</w:t>
      </w:r>
      <w:r>
        <w:tab/>
      </w:r>
      <w:r w:rsidR="00D348C9" w:rsidRPr="00047BA9">
        <w:t>-</w:t>
      </w:r>
      <w:r w:rsidR="00D348C9" w:rsidRPr="00047BA9">
        <w:tab/>
      </w:r>
      <w:r w:rsidR="00B76FFB" w:rsidRPr="00047BA9">
        <w:t>"</w:t>
      </w:r>
      <w:r w:rsidR="00A4464C" w:rsidRPr="00047BA9">
        <w:t>3gpp-switch-stream</w:t>
      </w:r>
      <w:r w:rsidR="00B76FFB" w:rsidRPr="00047BA9">
        <w:t>"</w:t>
      </w:r>
      <w:r w:rsidR="00A4464C" w:rsidRPr="00047BA9">
        <w:t xml:space="preserve"> </w:t>
      </w:r>
      <w:r w:rsidR="00A4464C" w:rsidRPr="00047BA9">
        <w:rPr>
          <w:rFonts w:eastAsia="SimSun"/>
          <w:kern w:val="2"/>
          <w:lang w:eastAsia="zh-CN"/>
        </w:rPr>
        <w:t xml:space="preserve">feature-tag, </w:t>
      </w:r>
      <w:r w:rsidR="00D348C9" w:rsidRPr="00047BA9">
        <w:rPr>
          <w:rFonts w:eastAsia="SimSun"/>
          <w:kern w:val="2"/>
          <w:lang w:eastAsia="zh-CN"/>
        </w:rPr>
        <w:t xml:space="preserve">clause </w:t>
      </w:r>
      <w:r w:rsidR="00A4464C" w:rsidRPr="00047BA9">
        <w:rPr>
          <w:rFonts w:eastAsia="SimSun"/>
          <w:kern w:val="2"/>
          <w:lang w:eastAsia="zh-CN"/>
        </w:rPr>
        <w:t>5.5.4.4</w:t>
      </w:r>
      <w:r w:rsidR="00D348C9" w:rsidRPr="00047BA9">
        <w:rPr>
          <w:rFonts w:eastAsia="SimSun"/>
          <w:kern w:val="2"/>
          <w:lang w:eastAsia="zh-CN"/>
        </w:rPr>
        <w:t>.</w:t>
      </w:r>
    </w:p>
    <w:p w14:paraId="4BE73B62" w14:textId="77777777" w:rsidR="00A4464C" w:rsidRPr="00047BA9" w:rsidRDefault="00483B49" w:rsidP="00483B49">
      <w:pPr>
        <w:pStyle w:val="B1"/>
      </w:pPr>
      <w:r>
        <w:t>-</w:t>
      </w:r>
      <w:r>
        <w:tab/>
      </w:r>
      <w:r w:rsidR="00A4464C" w:rsidRPr="00047BA9">
        <w:t xml:space="preserve">Require </w:t>
      </w:r>
      <w:r w:rsidR="00A4464C" w:rsidRPr="00047BA9">
        <w:rPr>
          <w:color w:val="000000"/>
          <w:lang w:eastAsia="zh-CN"/>
        </w:rPr>
        <w:t xml:space="preserve">(see </w:t>
      </w:r>
      <w:r w:rsidR="00D348C9" w:rsidRPr="00047BA9">
        <w:t>3GPP TS 26.234</w:t>
      </w:r>
      <w:r w:rsidR="00D348C9" w:rsidRPr="00047BA9">
        <w:rPr>
          <w:color w:val="000000"/>
          <w:lang w:eastAsia="zh-CN"/>
        </w:rPr>
        <w:t xml:space="preserve"> </w:t>
      </w:r>
      <w:r w:rsidR="00A4464C" w:rsidRPr="00047BA9">
        <w:rPr>
          <w:color w:val="000000"/>
          <w:lang w:eastAsia="zh-CN"/>
        </w:rPr>
        <w:t>[8])</w:t>
      </w:r>
      <w:r w:rsidR="00D348C9" w:rsidRPr="00047BA9">
        <w:rPr>
          <w:color w:val="000000"/>
          <w:lang w:eastAsia="zh-CN"/>
        </w:rPr>
        <w:t>.</w:t>
      </w:r>
    </w:p>
    <w:p w14:paraId="00DE0F13" w14:textId="77777777" w:rsidR="00A4464C" w:rsidRPr="00047BA9" w:rsidRDefault="00483B49" w:rsidP="00483B49">
      <w:pPr>
        <w:pStyle w:val="B1"/>
      </w:pPr>
      <w:r>
        <w:t>-</w:t>
      </w:r>
      <w:r>
        <w:tab/>
      </w:r>
      <w:r w:rsidR="00A4464C" w:rsidRPr="00047BA9">
        <w:t xml:space="preserve">Pipelined-Requests </w:t>
      </w:r>
      <w:r w:rsidR="00A4464C" w:rsidRPr="00047BA9">
        <w:rPr>
          <w:color w:val="000000"/>
          <w:lang w:eastAsia="zh-CN"/>
        </w:rPr>
        <w:t xml:space="preserve">(see </w:t>
      </w:r>
      <w:r w:rsidR="00D348C9" w:rsidRPr="00047BA9">
        <w:t>3GPP TS 26.234</w:t>
      </w:r>
      <w:r w:rsidR="00D348C9" w:rsidRPr="00047BA9">
        <w:rPr>
          <w:color w:val="000000"/>
          <w:lang w:eastAsia="zh-CN"/>
        </w:rPr>
        <w:t xml:space="preserve"> </w:t>
      </w:r>
      <w:r w:rsidR="00A4464C" w:rsidRPr="00047BA9">
        <w:rPr>
          <w:color w:val="000000"/>
          <w:lang w:eastAsia="zh-CN"/>
        </w:rPr>
        <w:t>[8])</w:t>
      </w:r>
      <w:r w:rsidR="00D348C9" w:rsidRPr="00047BA9">
        <w:rPr>
          <w:color w:val="000000"/>
          <w:lang w:eastAsia="zh-CN"/>
        </w:rPr>
        <w:t>.</w:t>
      </w:r>
    </w:p>
    <w:p w14:paraId="61F4F1AA" w14:textId="77777777" w:rsidR="00A4464C" w:rsidRPr="00047BA9" w:rsidRDefault="00483B49" w:rsidP="00483B49">
      <w:pPr>
        <w:pStyle w:val="B1"/>
      </w:pPr>
      <w:r>
        <w:t>-</w:t>
      </w:r>
      <w:r>
        <w:tab/>
      </w:r>
      <w:r w:rsidR="00A4464C" w:rsidRPr="00047BA9">
        <w:t xml:space="preserve">3GPP-Adaptation </w:t>
      </w:r>
      <w:r w:rsidR="00A4464C" w:rsidRPr="00047BA9">
        <w:rPr>
          <w:color w:val="000000"/>
          <w:lang w:eastAsia="zh-CN"/>
        </w:rPr>
        <w:t xml:space="preserve">(see </w:t>
      </w:r>
      <w:r w:rsidR="00D348C9" w:rsidRPr="00047BA9">
        <w:t>3GPP TS 26.234</w:t>
      </w:r>
      <w:r w:rsidR="00D348C9" w:rsidRPr="00047BA9">
        <w:rPr>
          <w:color w:val="000000"/>
          <w:lang w:eastAsia="zh-CN"/>
        </w:rPr>
        <w:t xml:space="preserve"> </w:t>
      </w:r>
      <w:r w:rsidR="00A4464C" w:rsidRPr="00047BA9">
        <w:rPr>
          <w:color w:val="000000"/>
          <w:lang w:eastAsia="zh-CN"/>
        </w:rPr>
        <w:t>[8])</w:t>
      </w:r>
      <w:r w:rsidR="00D348C9" w:rsidRPr="00047BA9">
        <w:rPr>
          <w:color w:val="000000"/>
          <w:lang w:eastAsia="zh-CN"/>
        </w:rPr>
        <w:t>.</w:t>
      </w:r>
    </w:p>
    <w:p w14:paraId="0CE7F595" w14:textId="77777777" w:rsidR="00A4464C" w:rsidRDefault="00A4464C" w:rsidP="00A4464C">
      <w:pPr>
        <w:rPr>
          <w:color w:val="000000"/>
          <w:lang w:eastAsia="zh-CN"/>
        </w:rPr>
      </w:pPr>
      <w:r w:rsidRPr="00047BA9">
        <w:rPr>
          <w:color w:val="000000"/>
          <w:lang w:eastAsia="zh-CN"/>
        </w:rPr>
        <w:t>UE, PSS Servers and PSS adapters shall support all these headers and feature tags.</w:t>
      </w:r>
    </w:p>
    <w:p w14:paraId="39C50682" w14:textId="77777777" w:rsidR="00255A00" w:rsidRPr="00CA5CA4" w:rsidRDefault="00D348C9" w:rsidP="00047BA9">
      <w:pPr>
        <w:pStyle w:val="Heading8"/>
        <w:rPr>
          <w:color w:val="000000"/>
          <w:lang w:val="fr-FR"/>
        </w:rPr>
      </w:pPr>
      <w:r w:rsidRPr="00A12E07">
        <w:rPr>
          <w:lang w:val="fr-FR"/>
        </w:rPr>
        <w:br w:type="page"/>
      </w:r>
      <w:bookmarkStart w:id="386" w:name="_Toc517287317"/>
      <w:r w:rsidR="00EB715F" w:rsidRPr="00CA5CA4">
        <w:rPr>
          <w:lang w:val="fr-FR"/>
        </w:rPr>
        <w:lastRenderedPageBreak/>
        <w:t>Annex B (</w:t>
      </w:r>
      <w:smartTag w:uri="urn:schemas-microsoft-com:office:smarttags" w:element="PersonName">
        <w:r w:rsidR="00EB715F" w:rsidRPr="00CA5CA4">
          <w:rPr>
            <w:lang w:val="fr-FR"/>
          </w:rPr>
          <w:t>info</w:t>
        </w:r>
      </w:smartTag>
      <w:r w:rsidR="00EB715F" w:rsidRPr="00CA5CA4">
        <w:rPr>
          <w:lang w:val="fr-FR"/>
        </w:rPr>
        <w:t>rmative)</w:t>
      </w:r>
      <w:r w:rsidRPr="00CA5CA4">
        <w:rPr>
          <w:lang w:val="fr-FR"/>
        </w:rPr>
        <w:t>:</w:t>
      </w:r>
      <w:r w:rsidRPr="00CA5CA4">
        <w:rPr>
          <w:lang w:val="fr-FR"/>
        </w:rPr>
        <w:br/>
      </w:r>
      <w:r w:rsidR="00EB715F" w:rsidRPr="00CA5CA4">
        <w:rPr>
          <w:color w:val="000000"/>
          <w:lang w:val="fr-FR"/>
        </w:rPr>
        <w:t>Examples</w:t>
      </w:r>
      <w:bookmarkEnd w:id="386"/>
    </w:p>
    <w:p w14:paraId="5697779A" w14:textId="77777777" w:rsidR="00B42F15" w:rsidRPr="00CA5CA4" w:rsidRDefault="007C62B4" w:rsidP="00B42F15">
      <w:pPr>
        <w:rPr>
          <w:color w:val="000000"/>
          <w:lang w:val="fr-FR"/>
        </w:rPr>
      </w:pPr>
      <w:r w:rsidRPr="00CA5CA4">
        <w:rPr>
          <w:color w:val="000000"/>
          <w:lang w:val="fr-FR"/>
        </w:rPr>
        <w:t>Void (TBD).</w:t>
      </w:r>
    </w:p>
    <w:p w14:paraId="0BD428A3" w14:textId="77777777" w:rsidR="007A5B50" w:rsidRPr="00CA5CA4" w:rsidRDefault="007A5B50" w:rsidP="007A5B50">
      <w:pPr>
        <w:pStyle w:val="FP"/>
        <w:rPr>
          <w:lang w:val="fr-FR"/>
        </w:rPr>
      </w:pPr>
    </w:p>
    <w:p w14:paraId="6527B8F3" w14:textId="77777777" w:rsidR="00255A00" w:rsidRPr="00CA5CA4" w:rsidRDefault="00255A00" w:rsidP="00047BA9">
      <w:pPr>
        <w:pStyle w:val="Heading8"/>
        <w:rPr>
          <w:lang w:val="fr-FR"/>
        </w:rPr>
      </w:pPr>
      <w:r w:rsidRPr="00CA5CA4">
        <w:rPr>
          <w:lang w:val="fr-FR"/>
        </w:rPr>
        <w:br w:type="page"/>
      </w:r>
      <w:bookmarkStart w:id="387" w:name="_Toc517287318"/>
      <w:r w:rsidR="00AE1650">
        <w:rPr>
          <w:lang w:val="fr-FR"/>
        </w:rPr>
        <w:lastRenderedPageBreak/>
        <w:t>Annex C (normative):</w:t>
      </w:r>
      <w:r w:rsidRPr="00CA5CA4">
        <w:rPr>
          <w:lang w:val="fr-FR"/>
        </w:rPr>
        <w:br/>
      </w:r>
      <w:r w:rsidR="00E31A6A" w:rsidRPr="00CA5CA4">
        <w:rPr>
          <w:lang w:val="fr-FR"/>
        </w:rPr>
        <w:t>Void</w:t>
      </w:r>
      <w:bookmarkEnd w:id="387"/>
    </w:p>
    <w:p w14:paraId="3FEF23E9" w14:textId="77777777" w:rsidR="007A5B50" w:rsidRPr="00CA5CA4" w:rsidRDefault="007A5B50" w:rsidP="007A5B50">
      <w:pPr>
        <w:pStyle w:val="FP"/>
        <w:rPr>
          <w:lang w:val="fr-FR"/>
        </w:rPr>
      </w:pPr>
    </w:p>
    <w:p w14:paraId="54416F1F" w14:textId="77777777" w:rsidR="003A5433" w:rsidRPr="00047BA9" w:rsidRDefault="007A5B50" w:rsidP="007A5B50">
      <w:pPr>
        <w:pStyle w:val="Heading8"/>
      </w:pPr>
      <w:r w:rsidRPr="00A12E07">
        <w:rPr>
          <w:lang w:val="en-US"/>
        </w:rPr>
        <w:br w:type="page"/>
      </w:r>
      <w:bookmarkStart w:id="388" w:name="_Toc517287319"/>
      <w:r w:rsidR="003A5433" w:rsidRPr="00047BA9">
        <w:lastRenderedPageBreak/>
        <w:t>Annex</w:t>
      </w:r>
      <w:r w:rsidR="003A5433" w:rsidRPr="00047BA9">
        <w:rPr>
          <w:rFonts w:hint="eastAsia"/>
          <w:lang w:eastAsia="zh-CN"/>
        </w:rPr>
        <w:t xml:space="preserve"> D </w:t>
      </w:r>
      <w:r w:rsidR="003A5433" w:rsidRPr="00047BA9">
        <w:rPr>
          <w:lang w:eastAsia="zh-CN"/>
        </w:rPr>
        <w:t>(</w:t>
      </w:r>
      <w:r w:rsidR="003A5433" w:rsidRPr="00047BA9">
        <w:rPr>
          <w:rFonts w:eastAsia="Arial Unicode MS" w:hint="eastAsia"/>
          <w:lang w:eastAsia="zh-CN"/>
        </w:rPr>
        <w:t>n</w:t>
      </w:r>
      <w:r w:rsidR="003A5433" w:rsidRPr="00047BA9">
        <w:rPr>
          <w:lang w:eastAsia="zh-CN"/>
        </w:rPr>
        <w:t>ormative):</w:t>
      </w:r>
      <w:r w:rsidR="003A5433" w:rsidRPr="00047BA9">
        <w:rPr>
          <w:lang w:eastAsia="zh-CN"/>
        </w:rPr>
        <w:br/>
      </w:r>
      <w:r w:rsidR="003A5433" w:rsidRPr="00047BA9">
        <w:t xml:space="preserve">XML Schema for </w:t>
      </w:r>
      <w:r w:rsidR="003A5433" w:rsidRPr="00047BA9">
        <w:rPr>
          <w:rFonts w:hint="eastAsia"/>
          <w:lang w:eastAsia="zh-CN"/>
        </w:rPr>
        <w:t>PSS and MBMS</w:t>
      </w:r>
      <w:r w:rsidR="003A5433" w:rsidRPr="00047BA9">
        <w:t xml:space="preserve"> commands</w:t>
      </w:r>
      <w:bookmarkEnd w:id="388"/>
    </w:p>
    <w:p w14:paraId="6D50CB0E" w14:textId="77777777" w:rsidR="003A5433" w:rsidRPr="001C2626" w:rsidRDefault="003A5433" w:rsidP="00CA7A21">
      <w:pPr>
        <w:pStyle w:val="PL"/>
        <w:rPr>
          <w:lang w:eastAsia="zh-CN"/>
        </w:rPr>
      </w:pPr>
      <w:r w:rsidRPr="001C2626">
        <w:rPr>
          <w:lang w:eastAsia="zh-CN"/>
        </w:rPr>
        <w:t>&lt;?xml version="1.0" encoding="UTF-8"?&gt;</w:t>
      </w:r>
    </w:p>
    <w:p w14:paraId="4F8ACD46" w14:textId="77777777" w:rsidR="003A5433" w:rsidRPr="001C2626" w:rsidRDefault="003A5433" w:rsidP="00CA7A21">
      <w:pPr>
        <w:pStyle w:val="PL"/>
        <w:rPr>
          <w:lang w:eastAsia="zh-CN"/>
        </w:rPr>
      </w:pPr>
      <w:r w:rsidRPr="001C2626">
        <w:rPr>
          <w:lang w:eastAsia="zh-CN"/>
        </w:rPr>
        <w:t>&lt;xs:schema xmlns:xs="http://www.w3.org/2001/XMLSchema" xmlns:pss="urn:org:etsi:ngn:params:xml:ns:PssContentSwitchData" xmlns:mbms="urn:org:etsi:ngn:params:xml:ns:MbmsContentSwitchData" xmlns:local="urn:org:etsi:ngn:params:xml:ns:PssMbmscommand" targetNamespace="urn:org:etsi:ngn:params:xml:ns:PssMbmscommand" elementFormDefault="qualified" attributeFormDefault="unqualified"&gt;</w:t>
      </w:r>
    </w:p>
    <w:p w14:paraId="1AF1D391" w14:textId="77777777" w:rsidR="003A5433" w:rsidRPr="001C2626" w:rsidRDefault="003A5433" w:rsidP="00CA7A21">
      <w:pPr>
        <w:pStyle w:val="PL"/>
        <w:rPr>
          <w:lang w:eastAsia="zh-CN"/>
        </w:rPr>
      </w:pPr>
      <w:r w:rsidRPr="001C2626">
        <w:rPr>
          <w:lang w:eastAsia="zh-CN"/>
        </w:rPr>
        <w:tab/>
        <w:t>&lt;xs:import namespace="urn:org:etsi:ngn:params:xml:ns:PssContentSwitchData" schemaLocation="PssSwitchData.xsd"/&gt;</w:t>
      </w:r>
    </w:p>
    <w:p w14:paraId="4A4E330C" w14:textId="77777777" w:rsidR="003A5433" w:rsidRPr="001C2626" w:rsidRDefault="003A5433" w:rsidP="00CA7A21">
      <w:pPr>
        <w:pStyle w:val="PL"/>
        <w:rPr>
          <w:lang w:eastAsia="zh-CN"/>
        </w:rPr>
      </w:pPr>
      <w:r w:rsidRPr="001C2626">
        <w:rPr>
          <w:lang w:eastAsia="zh-CN"/>
        </w:rPr>
        <w:tab/>
        <w:t>&lt;xs:import namespace="urn:org:etsi:ngn:params:xml:ns:MbmsContentSwitchData" schemaLocation="MbmsSwitchData.xsd"/&gt;</w:t>
      </w:r>
    </w:p>
    <w:p w14:paraId="3509373D" w14:textId="77777777" w:rsidR="00CA7A21" w:rsidRPr="001C2626" w:rsidRDefault="003A5433" w:rsidP="00CA7A21">
      <w:pPr>
        <w:pStyle w:val="PL"/>
        <w:rPr>
          <w:lang w:eastAsia="zh-CN"/>
        </w:rPr>
      </w:pPr>
      <w:r w:rsidRPr="001C2626">
        <w:rPr>
          <w:lang w:eastAsia="zh-CN"/>
        </w:rPr>
        <w:tab/>
        <w:t>&lt;xs:element name="Ims</w:t>
      </w:r>
      <w:r w:rsidRPr="001C2626">
        <w:rPr>
          <w:rFonts w:hint="eastAsia"/>
          <w:lang w:eastAsia="zh-CN"/>
        </w:rPr>
        <w:t>PssMbms</w:t>
      </w:r>
      <w:r w:rsidRPr="001C2626">
        <w:rPr>
          <w:lang w:eastAsia="zh-CN"/>
        </w:rPr>
        <w:t>Command"&gt;</w:t>
      </w:r>
    </w:p>
    <w:p w14:paraId="3D98FDDF" w14:textId="77777777" w:rsidR="00CA7A21" w:rsidRPr="001C2626" w:rsidRDefault="001C2626" w:rsidP="00CA7A21">
      <w:pPr>
        <w:pStyle w:val="PL"/>
        <w:rPr>
          <w:lang w:eastAsia="zh-CN"/>
        </w:rPr>
      </w:pPr>
      <w:r>
        <w:rPr>
          <w:lang w:eastAsia="zh-CN"/>
        </w:rPr>
        <w:tab/>
      </w:r>
      <w:r w:rsidR="00CA7A21" w:rsidRPr="001C2626">
        <w:rPr>
          <w:lang w:eastAsia="zh-CN"/>
        </w:rPr>
        <w:t>&lt;xs:complexType&gt;</w:t>
      </w:r>
    </w:p>
    <w:p w14:paraId="31501E44" w14:textId="77777777" w:rsidR="003A5433" w:rsidRPr="001C2626" w:rsidRDefault="001C2626" w:rsidP="00CA7A21">
      <w:pPr>
        <w:pStyle w:val="PL"/>
        <w:rPr>
          <w:lang w:eastAsia="zh-CN"/>
        </w:rPr>
      </w:pPr>
      <w:r>
        <w:rPr>
          <w:lang w:eastAsia="zh-CN"/>
        </w:rPr>
        <w:tab/>
      </w:r>
      <w:r w:rsidR="00CA7A21" w:rsidRPr="001C2626">
        <w:rPr>
          <w:lang w:eastAsia="zh-CN"/>
        </w:rPr>
        <w:tab/>
      </w:r>
      <w:r w:rsidR="003A5433" w:rsidRPr="001C2626">
        <w:rPr>
          <w:lang w:eastAsia="zh-CN"/>
        </w:rPr>
        <w:t>&lt;xs:choice&gt;</w:t>
      </w:r>
    </w:p>
    <w:p w14:paraId="69A5F0C4" w14:textId="77777777" w:rsidR="003A5433" w:rsidRPr="001C2626" w:rsidRDefault="001C2626" w:rsidP="00CA7A21">
      <w:pPr>
        <w:pStyle w:val="PL"/>
        <w:rPr>
          <w:lang w:eastAsia="zh-CN"/>
        </w:rPr>
      </w:pPr>
      <w:r>
        <w:rPr>
          <w:lang w:eastAsia="zh-CN"/>
        </w:rPr>
        <w:tab/>
      </w:r>
      <w:r>
        <w:rPr>
          <w:lang w:eastAsia="zh-CN"/>
        </w:rPr>
        <w:tab/>
      </w:r>
      <w:r w:rsidR="003A5433" w:rsidRPr="001C2626">
        <w:rPr>
          <w:lang w:eastAsia="zh-CN"/>
        </w:rPr>
        <w:t>&lt;xs:element name="PssSwitch" type="local:tPssSwitch" minOccurs="0" maxOccurs="unbounded"/&gt;</w:t>
      </w:r>
    </w:p>
    <w:p w14:paraId="1E1275C8" w14:textId="77777777" w:rsidR="003A5433" w:rsidRPr="001C2626" w:rsidRDefault="001C2626" w:rsidP="00CA7A21">
      <w:pPr>
        <w:pStyle w:val="PL"/>
        <w:rPr>
          <w:lang w:eastAsia="zh-CN"/>
        </w:rPr>
      </w:pPr>
      <w:r>
        <w:rPr>
          <w:lang w:eastAsia="zh-CN"/>
        </w:rPr>
        <w:tab/>
      </w:r>
      <w:r>
        <w:rPr>
          <w:lang w:eastAsia="zh-CN"/>
        </w:rPr>
        <w:tab/>
      </w:r>
      <w:r w:rsidR="003A5433" w:rsidRPr="001C2626">
        <w:rPr>
          <w:lang w:eastAsia="zh-CN"/>
        </w:rPr>
        <w:t>&lt;xs:element name="MbmsSwitch" type="local:tMbmsSwitch" minOccurs="0" maxOccurs="unbounded"/&gt;</w:t>
      </w:r>
    </w:p>
    <w:p w14:paraId="453D46AF" w14:textId="77777777" w:rsidR="00CA7A21" w:rsidRPr="001C2626" w:rsidRDefault="007E7988" w:rsidP="00CA7A21">
      <w:pPr>
        <w:pStyle w:val="PL"/>
        <w:rPr>
          <w:lang w:eastAsia="zh-CN"/>
        </w:rPr>
      </w:pPr>
      <w:r>
        <w:rPr>
          <w:lang w:eastAsia="zh-CN"/>
        </w:rPr>
        <w:tab/>
      </w:r>
      <w:r w:rsidR="003A5433" w:rsidRPr="001C2626">
        <w:rPr>
          <w:rFonts w:hint="eastAsia"/>
          <w:lang w:eastAsia="zh-CN"/>
        </w:rPr>
        <w:t xml:space="preserve">      </w:t>
      </w:r>
      <w:r w:rsidR="003A5433" w:rsidRPr="001C2626">
        <w:rPr>
          <w:lang w:eastAsia="zh-CN"/>
        </w:rPr>
        <w:t>&lt;/xs:choice&gt;</w:t>
      </w:r>
      <w:r w:rsidR="00CA7A21" w:rsidRPr="001C2626">
        <w:rPr>
          <w:lang w:eastAsia="zh-CN"/>
        </w:rPr>
        <w:tab/>
      </w:r>
    </w:p>
    <w:p w14:paraId="5ACD76EC" w14:textId="77777777" w:rsidR="003A5433" w:rsidRPr="001C2626" w:rsidRDefault="001C2626" w:rsidP="00CA7A21">
      <w:pPr>
        <w:pStyle w:val="PL"/>
        <w:rPr>
          <w:lang w:eastAsia="zh-CN"/>
        </w:rPr>
      </w:pPr>
      <w:r>
        <w:rPr>
          <w:lang w:eastAsia="zh-CN"/>
        </w:rPr>
        <w:tab/>
      </w:r>
      <w:r w:rsidR="003A5433" w:rsidRPr="001C2626">
        <w:rPr>
          <w:lang w:eastAsia="zh-CN"/>
        </w:rPr>
        <w:t>&lt;/xs:complexType&gt;</w:t>
      </w:r>
    </w:p>
    <w:p w14:paraId="1758234A" w14:textId="77777777" w:rsidR="003A5433" w:rsidRPr="001C2626" w:rsidRDefault="003A5433" w:rsidP="00CA7A21">
      <w:pPr>
        <w:pStyle w:val="PL"/>
        <w:rPr>
          <w:lang w:eastAsia="zh-CN"/>
        </w:rPr>
      </w:pPr>
      <w:r w:rsidRPr="001C2626">
        <w:rPr>
          <w:lang w:eastAsia="zh-CN"/>
        </w:rPr>
        <w:tab/>
        <w:t>&lt;/xs:element&gt;</w:t>
      </w:r>
    </w:p>
    <w:p w14:paraId="2B4E8269" w14:textId="77777777" w:rsidR="003A5433" w:rsidRPr="001C2626" w:rsidRDefault="001C2626" w:rsidP="00CA7A21">
      <w:pPr>
        <w:pStyle w:val="PL"/>
        <w:rPr>
          <w:lang w:eastAsia="zh-CN"/>
        </w:rPr>
      </w:pPr>
      <w:r>
        <w:rPr>
          <w:lang w:eastAsia="zh-CN"/>
        </w:rPr>
        <w:tab/>
      </w:r>
      <w:r w:rsidR="003A5433" w:rsidRPr="001C2626">
        <w:rPr>
          <w:lang w:eastAsia="zh-CN"/>
        </w:rPr>
        <w:t>&lt;xs:complexType name="tPssSwitch"&gt;</w:t>
      </w:r>
    </w:p>
    <w:p w14:paraId="7DEDB648" w14:textId="77777777" w:rsidR="003A5433" w:rsidRPr="001C2626" w:rsidRDefault="003A5433" w:rsidP="00CA7A21">
      <w:pPr>
        <w:pStyle w:val="PL"/>
        <w:ind w:firstLine="1200"/>
        <w:rPr>
          <w:lang w:eastAsia="zh-CN"/>
        </w:rPr>
      </w:pPr>
      <w:r w:rsidRPr="001C2626">
        <w:rPr>
          <w:lang w:eastAsia="zh-CN"/>
        </w:rPr>
        <w:t>&lt;xs:choice&gt;</w:t>
      </w:r>
    </w:p>
    <w:p w14:paraId="2376D494" w14:textId="77777777" w:rsidR="00CA7A21" w:rsidRPr="001C2626" w:rsidRDefault="007E7988" w:rsidP="00CA7A21">
      <w:pPr>
        <w:pStyle w:val="PL"/>
        <w:rPr>
          <w:lang w:eastAsia="zh-CN"/>
        </w:rPr>
      </w:pPr>
      <w:r>
        <w:rPr>
          <w:lang w:eastAsia="zh-CN"/>
        </w:rPr>
        <w:tab/>
      </w:r>
      <w:r w:rsidR="003A5433" w:rsidRPr="001C2626">
        <w:rPr>
          <w:rFonts w:hint="eastAsia"/>
          <w:lang w:eastAsia="zh-CN"/>
        </w:rPr>
        <w:t xml:space="preserve"> </w:t>
      </w:r>
      <w:r w:rsidR="001C2626">
        <w:rPr>
          <w:rFonts w:hint="eastAsia"/>
          <w:lang w:eastAsia="zh-CN"/>
        </w:rPr>
        <w:tab/>
      </w:r>
      <w:r w:rsidR="003A5433" w:rsidRPr="001C2626">
        <w:rPr>
          <w:lang w:eastAsia="zh-CN"/>
        </w:rPr>
        <w:t>&lt;xs:element ref="pss:PssSwitchData"/&gt;</w:t>
      </w:r>
    </w:p>
    <w:p w14:paraId="20C60550" w14:textId="77777777" w:rsidR="003A5433" w:rsidRPr="001C2626" w:rsidRDefault="001C2626" w:rsidP="00CA7A21">
      <w:pPr>
        <w:pStyle w:val="PL"/>
        <w:rPr>
          <w:lang w:eastAsia="zh-CN"/>
        </w:rPr>
      </w:pPr>
      <w:r>
        <w:rPr>
          <w:lang w:eastAsia="zh-CN"/>
        </w:rPr>
        <w:tab/>
      </w:r>
      <w:r w:rsidR="00CA7A21" w:rsidRPr="001C2626">
        <w:rPr>
          <w:lang w:eastAsia="zh-CN"/>
        </w:rPr>
        <w:tab/>
      </w:r>
      <w:r w:rsidR="003A5433" w:rsidRPr="001C2626">
        <w:rPr>
          <w:lang w:eastAsia="zh-CN"/>
        </w:rPr>
        <w:t>&lt;/xs:choice&gt;</w:t>
      </w:r>
    </w:p>
    <w:p w14:paraId="67C695D7" w14:textId="77777777" w:rsidR="003A5433" w:rsidRPr="001C2626" w:rsidRDefault="001C2626" w:rsidP="00CA7A21">
      <w:pPr>
        <w:pStyle w:val="PL"/>
        <w:rPr>
          <w:lang w:eastAsia="zh-CN"/>
        </w:rPr>
      </w:pPr>
      <w:r>
        <w:rPr>
          <w:lang w:eastAsia="zh-CN"/>
        </w:rPr>
        <w:tab/>
      </w:r>
      <w:r w:rsidR="003A5433" w:rsidRPr="001C2626">
        <w:rPr>
          <w:lang w:eastAsia="zh-CN"/>
        </w:rPr>
        <w:t>&lt;/xs:complexType&gt;</w:t>
      </w:r>
    </w:p>
    <w:p w14:paraId="486F59C2" w14:textId="77777777" w:rsidR="003A5433" w:rsidRPr="001C2626" w:rsidRDefault="001C2626" w:rsidP="00CA7A21">
      <w:pPr>
        <w:pStyle w:val="PL"/>
        <w:rPr>
          <w:lang w:eastAsia="zh-CN"/>
        </w:rPr>
      </w:pPr>
      <w:r>
        <w:rPr>
          <w:lang w:eastAsia="zh-CN"/>
        </w:rPr>
        <w:tab/>
      </w:r>
      <w:r w:rsidR="003A5433" w:rsidRPr="001C2626">
        <w:rPr>
          <w:lang w:eastAsia="zh-CN"/>
        </w:rPr>
        <w:t>&lt;xs:complexType name="tMbmsSwitch"&gt;</w:t>
      </w:r>
    </w:p>
    <w:p w14:paraId="72D33C98" w14:textId="77777777" w:rsidR="003A5433" w:rsidRPr="001C2626" w:rsidRDefault="007E7988" w:rsidP="00CA7A21">
      <w:pPr>
        <w:pStyle w:val="PL"/>
        <w:rPr>
          <w:lang w:eastAsia="zh-CN"/>
        </w:rPr>
      </w:pPr>
      <w:r>
        <w:rPr>
          <w:lang w:eastAsia="zh-CN"/>
        </w:rPr>
        <w:tab/>
      </w:r>
      <w:r w:rsidR="003A5433" w:rsidRPr="001C2626">
        <w:rPr>
          <w:rFonts w:hint="eastAsia"/>
          <w:lang w:eastAsia="zh-CN"/>
        </w:rPr>
        <w:t xml:space="preserve"> </w:t>
      </w:r>
      <w:r w:rsidR="001C2626">
        <w:rPr>
          <w:rFonts w:hint="eastAsia"/>
          <w:lang w:eastAsia="zh-CN"/>
        </w:rPr>
        <w:tab/>
      </w:r>
      <w:r w:rsidR="003A5433" w:rsidRPr="001C2626">
        <w:rPr>
          <w:lang w:eastAsia="zh-CN"/>
        </w:rPr>
        <w:t>&lt;xs:choice&gt;</w:t>
      </w:r>
    </w:p>
    <w:p w14:paraId="2CC87A3F" w14:textId="77777777" w:rsidR="003A5433" w:rsidRPr="001C2626" w:rsidRDefault="007E7988" w:rsidP="00CA7A21">
      <w:pPr>
        <w:pStyle w:val="PL"/>
        <w:rPr>
          <w:lang w:eastAsia="zh-CN"/>
        </w:rPr>
      </w:pPr>
      <w:r>
        <w:rPr>
          <w:lang w:eastAsia="zh-CN"/>
        </w:rPr>
        <w:tab/>
      </w:r>
      <w:r w:rsidR="003A5433" w:rsidRPr="001C2626">
        <w:rPr>
          <w:rFonts w:hint="eastAsia"/>
          <w:lang w:eastAsia="zh-CN"/>
        </w:rPr>
        <w:t xml:space="preserve">     </w:t>
      </w:r>
      <w:r w:rsidR="001C2626">
        <w:rPr>
          <w:rFonts w:hint="eastAsia"/>
          <w:lang w:eastAsia="zh-CN"/>
        </w:rPr>
        <w:tab/>
      </w:r>
      <w:r w:rsidR="003A5433" w:rsidRPr="001C2626">
        <w:rPr>
          <w:lang w:eastAsia="zh-CN"/>
        </w:rPr>
        <w:t>&lt;xs:element ref="mbms:MbmsSwitchData"/&gt;</w:t>
      </w:r>
    </w:p>
    <w:p w14:paraId="22069370" w14:textId="77777777" w:rsidR="00CA7A21" w:rsidRPr="00083D4F" w:rsidRDefault="007E7988" w:rsidP="00CA7A21">
      <w:pPr>
        <w:pStyle w:val="PL"/>
        <w:rPr>
          <w:lang w:eastAsia="zh-CN"/>
        </w:rPr>
      </w:pPr>
      <w:r>
        <w:rPr>
          <w:lang w:eastAsia="zh-CN"/>
        </w:rPr>
        <w:tab/>
      </w:r>
      <w:r w:rsidR="003A5433" w:rsidRPr="00083D4F">
        <w:rPr>
          <w:rFonts w:hint="eastAsia"/>
          <w:lang w:eastAsia="zh-CN"/>
        </w:rPr>
        <w:t xml:space="preserve"> </w:t>
      </w:r>
      <w:r w:rsidR="001C2626" w:rsidRPr="00083D4F">
        <w:rPr>
          <w:rFonts w:hint="eastAsia"/>
          <w:lang w:eastAsia="zh-CN"/>
        </w:rPr>
        <w:tab/>
      </w:r>
      <w:r w:rsidR="003A5433" w:rsidRPr="00083D4F">
        <w:rPr>
          <w:lang w:eastAsia="zh-CN"/>
        </w:rPr>
        <w:t>&lt;/xs:choice&gt;</w:t>
      </w:r>
    </w:p>
    <w:p w14:paraId="7152ED47" w14:textId="77777777" w:rsidR="003A5433" w:rsidRPr="00083D4F" w:rsidRDefault="003A5433" w:rsidP="00CA7A21">
      <w:pPr>
        <w:pStyle w:val="PL"/>
        <w:ind w:firstLine="800"/>
        <w:rPr>
          <w:lang w:eastAsia="zh-CN"/>
        </w:rPr>
      </w:pPr>
      <w:r w:rsidRPr="00083D4F">
        <w:rPr>
          <w:lang w:eastAsia="zh-CN"/>
        </w:rPr>
        <w:t>&lt;/xs:complexType&gt;</w:t>
      </w:r>
    </w:p>
    <w:p w14:paraId="1565A279" w14:textId="77777777" w:rsidR="003A5433" w:rsidRPr="00083D4F" w:rsidRDefault="003A5433" w:rsidP="00CA7A21">
      <w:pPr>
        <w:pStyle w:val="PL"/>
        <w:rPr>
          <w:lang w:eastAsia="zh-CN"/>
        </w:rPr>
      </w:pPr>
      <w:r w:rsidRPr="00083D4F">
        <w:rPr>
          <w:lang w:eastAsia="zh-CN"/>
        </w:rPr>
        <w:t>&lt;/xs:schema&gt;</w:t>
      </w:r>
    </w:p>
    <w:p w14:paraId="7716C229" w14:textId="77777777" w:rsidR="003A5433" w:rsidRPr="00047BA9" w:rsidRDefault="003A5433" w:rsidP="00711826">
      <w:pPr>
        <w:pStyle w:val="FP"/>
        <w:rPr>
          <w:lang w:eastAsia="zh-CN"/>
        </w:rPr>
      </w:pPr>
    </w:p>
    <w:p w14:paraId="3F23A6AA" w14:textId="77777777" w:rsidR="003A5433" w:rsidRPr="00047BA9" w:rsidRDefault="00255A00" w:rsidP="00047BA9">
      <w:pPr>
        <w:pStyle w:val="Heading8"/>
      </w:pPr>
      <w:r w:rsidRPr="00047BA9">
        <w:br w:type="page"/>
      </w:r>
      <w:bookmarkStart w:id="389" w:name="_Toc517287320"/>
      <w:r w:rsidR="003A5433" w:rsidRPr="00047BA9">
        <w:lastRenderedPageBreak/>
        <w:t xml:space="preserve">Annex </w:t>
      </w:r>
      <w:r w:rsidR="003A5433" w:rsidRPr="00047BA9">
        <w:rPr>
          <w:rFonts w:hint="eastAsia"/>
          <w:lang w:eastAsia="zh-CN"/>
        </w:rPr>
        <w:t>E</w:t>
      </w:r>
      <w:r w:rsidR="003A5433" w:rsidRPr="00047BA9">
        <w:t xml:space="preserve"> (n</w:t>
      </w:r>
      <w:r w:rsidR="003A5433" w:rsidRPr="00047BA9">
        <w:rPr>
          <w:rFonts w:hint="eastAsia"/>
        </w:rPr>
        <w:t>or</w:t>
      </w:r>
      <w:r w:rsidR="003A5433" w:rsidRPr="00047BA9">
        <w:t>mative):</w:t>
      </w:r>
      <w:r w:rsidR="003A5433" w:rsidRPr="00047BA9">
        <w:br/>
        <w:t xml:space="preserve">XML Schemas for the </w:t>
      </w:r>
      <w:r w:rsidR="003A5433" w:rsidRPr="00047BA9">
        <w:rPr>
          <w:rFonts w:hint="eastAsia"/>
          <w:lang w:eastAsia="zh-CN"/>
        </w:rPr>
        <w:t xml:space="preserve">PSS content </w:t>
      </w:r>
      <w:r w:rsidR="003A5433" w:rsidRPr="00047BA9">
        <w:rPr>
          <w:lang w:eastAsia="zh-CN"/>
        </w:rPr>
        <w:t>switch</w:t>
      </w:r>
      <w:r w:rsidR="003A5433" w:rsidRPr="00047BA9">
        <w:rPr>
          <w:rFonts w:hint="eastAsia"/>
          <w:lang w:eastAsia="zh-CN"/>
        </w:rPr>
        <w:t xml:space="preserve"> data</w:t>
      </w:r>
      <w:bookmarkEnd w:id="389"/>
    </w:p>
    <w:p w14:paraId="55BDA6B1" w14:textId="77777777" w:rsidR="003A5433" w:rsidRPr="00047BA9" w:rsidRDefault="003A5433" w:rsidP="003A5433">
      <w:r w:rsidRPr="00047BA9">
        <w:t xml:space="preserve">This annex specifies XML schemas for </w:t>
      </w:r>
      <w:r w:rsidRPr="00047BA9">
        <w:rPr>
          <w:rFonts w:hint="eastAsia"/>
          <w:lang w:eastAsia="zh-CN"/>
        </w:rPr>
        <w:t>PSS content switch</w:t>
      </w:r>
      <w:r w:rsidRPr="00047BA9">
        <w:t xml:space="preserve"> data:</w:t>
      </w:r>
    </w:p>
    <w:p w14:paraId="67B0B375" w14:textId="77777777" w:rsidR="003A5433" w:rsidRPr="00083D4F" w:rsidRDefault="003A5433" w:rsidP="00CA7A21">
      <w:pPr>
        <w:pStyle w:val="PL"/>
        <w:rPr>
          <w:lang w:eastAsia="zh-CN"/>
        </w:rPr>
      </w:pPr>
      <w:r w:rsidRPr="00083D4F">
        <w:rPr>
          <w:lang w:eastAsia="zh-CN"/>
        </w:rPr>
        <w:t>&lt;?xml version="1.0" encoding="UTF-8"?&gt;</w:t>
      </w:r>
    </w:p>
    <w:p w14:paraId="00E18392" w14:textId="77777777" w:rsidR="003A5433" w:rsidRPr="001C2626" w:rsidRDefault="003A5433" w:rsidP="00CA7A21">
      <w:pPr>
        <w:pStyle w:val="PL"/>
        <w:rPr>
          <w:lang w:eastAsia="zh-CN"/>
        </w:rPr>
      </w:pPr>
      <w:r w:rsidRPr="00083D4F">
        <w:rPr>
          <w:lang w:eastAsia="zh-CN"/>
        </w:rPr>
        <w:t>&lt;xs:schema xml</w:t>
      </w:r>
      <w:r w:rsidRPr="001C2626">
        <w:rPr>
          <w:lang w:eastAsia="zh-CN"/>
        </w:rPr>
        <w:t>ns:xs="http://www.w3.org/2001/XMLSchema" xmlns="urn:org:etsi:ngn:params:xml:ns:PssContentSwitchData" targetNamespace="urn:org:etsi:ngn:params:xml:ns:PssContentSwitchData" elementFormDefault="qualified" attributeFormDefault="unqualified"&gt;</w:t>
      </w:r>
    </w:p>
    <w:p w14:paraId="66813960" w14:textId="77777777" w:rsidR="003A5433" w:rsidRPr="001C2626" w:rsidRDefault="003A5433" w:rsidP="00CA7A21">
      <w:pPr>
        <w:pStyle w:val="PL"/>
        <w:rPr>
          <w:lang w:eastAsia="zh-CN"/>
        </w:rPr>
      </w:pPr>
      <w:r w:rsidRPr="001C2626">
        <w:rPr>
          <w:lang w:eastAsia="zh-CN"/>
        </w:rPr>
        <w:tab/>
        <w:t>&lt;xs:element name="PssSwitchData"&gt;</w:t>
      </w:r>
    </w:p>
    <w:p w14:paraId="068300B4" w14:textId="77777777" w:rsidR="003A5433" w:rsidRPr="001C2626" w:rsidRDefault="003A5433" w:rsidP="00CA7A21">
      <w:pPr>
        <w:pStyle w:val="PL"/>
        <w:rPr>
          <w:lang w:eastAsia="zh-CN"/>
        </w:rPr>
      </w:pPr>
      <w:r w:rsidRPr="001C2626">
        <w:rPr>
          <w:lang w:eastAsia="zh-CN"/>
        </w:rPr>
        <w:t xml:space="preserve">       </w:t>
      </w:r>
      <w:r w:rsidRPr="001C2626">
        <w:rPr>
          <w:rFonts w:hint="eastAsia"/>
          <w:lang w:eastAsia="zh-CN"/>
        </w:rPr>
        <w:t xml:space="preserve">                 </w:t>
      </w:r>
      <w:r w:rsidRPr="001C2626">
        <w:rPr>
          <w:lang w:eastAsia="zh-CN"/>
        </w:rPr>
        <w:t>&lt;xs:complexType&gt;</w:t>
      </w:r>
      <w:r w:rsidR="007E7988">
        <w:rPr>
          <w:lang w:eastAsia="zh-CN"/>
        </w:rPr>
        <w:tab/>
      </w:r>
      <w:r w:rsidRPr="001C2626">
        <w:rPr>
          <w:lang w:eastAsia="zh-CN"/>
        </w:rPr>
        <w:t xml:space="preserve">    </w:t>
      </w:r>
    </w:p>
    <w:p w14:paraId="6ABEBCC0" w14:textId="77777777" w:rsidR="003A5433" w:rsidRPr="001C2626" w:rsidRDefault="007E7988" w:rsidP="00CA7A21">
      <w:pPr>
        <w:pStyle w:val="PL"/>
        <w:rPr>
          <w:lang w:eastAsia="zh-CN"/>
        </w:rPr>
      </w:pPr>
      <w:r>
        <w:rPr>
          <w:lang w:eastAsia="zh-CN"/>
        </w:rPr>
        <w:tab/>
      </w:r>
      <w:r w:rsidR="003A5433" w:rsidRPr="001C2626">
        <w:rPr>
          <w:lang w:eastAsia="zh-CN"/>
        </w:rPr>
        <w:t xml:space="preserve">     </w:t>
      </w:r>
      <w:r w:rsidR="003A5433" w:rsidRPr="001C2626">
        <w:rPr>
          <w:rFonts w:hint="eastAsia"/>
          <w:lang w:eastAsia="zh-CN"/>
        </w:rPr>
        <w:t xml:space="preserve">    </w:t>
      </w:r>
      <w:r w:rsidR="003A5433" w:rsidRPr="001C2626">
        <w:rPr>
          <w:lang w:eastAsia="zh-CN"/>
        </w:rPr>
        <w:t>&lt;xs:sequence&gt;</w:t>
      </w:r>
    </w:p>
    <w:p w14:paraId="325BF6E8" w14:textId="77777777" w:rsidR="003A5433" w:rsidRPr="001C2626" w:rsidRDefault="001C2626" w:rsidP="00CA7A21">
      <w:pPr>
        <w:pStyle w:val="PL"/>
        <w:rPr>
          <w:rFonts w:hint="eastAsia"/>
          <w:lang w:eastAsia="zh-CN"/>
        </w:rPr>
      </w:pPr>
      <w:r w:rsidRPr="001C2626">
        <w:rPr>
          <w:lang w:eastAsia="zh-CN"/>
        </w:rPr>
        <w:tab/>
      </w:r>
      <w:r w:rsidR="003A5433" w:rsidRPr="001C2626">
        <w:rPr>
          <w:lang w:eastAsia="zh-CN"/>
        </w:rPr>
        <w:t>&lt;xs:element name="ContentID" type="xs:string" minOccurs="</w:t>
      </w:r>
      <w:r w:rsidR="003A5433" w:rsidRPr="001C2626">
        <w:rPr>
          <w:rFonts w:hint="eastAsia"/>
          <w:lang w:eastAsia="zh-CN"/>
        </w:rPr>
        <w:t>0</w:t>
      </w:r>
      <w:r w:rsidR="003A5433" w:rsidRPr="001C2626">
        <w:rPr>
          <w:lang w:eastAsia="zh-CN"/>
        </w:rPr>
        <w:t>"/&gt;</w:t>
      </w:r>
    </w:p>
    <w:p w14:paraId="0D1BDE01" w14:textId="77777777" w:rsidR="003A5433" w:rsidRPr="001C2626" w:rsidRDefault="001C2626" w:rsidP="00CA7A21">
      <w:pPr>
        <w:pStyle w:val="PL"/>
        <w:rPr>
          <w:lang w:eastAsia="zh-CN"/>
        </w:rPr>
      </w:pPr>
      <w:r w:rsidRPr="001C2626">
        <w:rPr>
          <w:lang w:eastAsia="zh-CN"/>
        </w:rPr>
        <w:tab/>
      </w:r>
      <w:r w:rsidR="003A5433" w:rsidRPr="001C2626">
        <w:rPr>
          <w:lang w:eastAsia="zh-CN"/>
        </w:rPr>
        <w:t>&lt;xs:element name="DateTime" type="xs:dateTime" minOccurs="</w:t>
      </w:r>
      <w:r w:rsidR="003A5433" w:rsidRPr="001C2626">
        <w:rPr>
          <w:rFonts w:hint="eastAsia"/>
          <w:lang w:eastAsia="zh-CN"/>
        </w:rPr>
        <w:t>0</w:t>
      </w:r>
      <w:r w:rsidR="003A5433" w:rsidRPr="001C2626">
        <w:rPr>
          <w:lang w:eastAsia="zh-CN"/>
        </w:rPr>
        <w:t>"/&gt;</w:t>
      </w:r>
    </w:p>
    <w:p w14:paraId="012076ED" w14:textId="77777777" w:rsidR="003A5433" w:rsidRPr="001C2626" w:rsidRDefault="001C2626" w:rsidP="00CA7A21">
      <w:pPr>
        <w:pStyle w:val="PL"/>
        <w:rPr>
          <w:lang w:eastAsia="zh-CN"/>
        </w:rPr>
      </w:pPr>
      <w:r w:rsidRPr="001C2626">
        <w:rPr>
          <w:lang w:eastAsia="zh-CN"/>
        </w:rPr>
        <w:tab/>
      </w:r>
      <w:r w:rsidR="003A5433" w:rsidRPr="001C2626">
        <w:rPr>
          <w:lang w:eastAsia="zh-CN"/>
        </w:rPr>
        <w:t>&lt;xs:element name="Extension" type="tExtension" minOccurs="0"/&gt;</w:t>
      </w:r>
    </w:p>
    <w:p w14:paraId="557F1C2B" w14:textId="77777777" w:rsidR="003A5433" w:rsidRPr="001C2626" w:rsidRDefault="001C2626" w:rsidP="00CA7A21">
      <w:pPr>
        <w:pStyle w:val="PL"/>
        <w:rPr>
          <w:lang w:eastAsia="zh-CN"/>
        </w:rPr>
      </w:pPr>
      <w:r w:rsidRPr="001C2626">
        <w:rPr>
          <w:lang w:eastAsia="zh-CN"/>
        </w:rPr>
        <w:tab/>
      </w:r>
      <w:r w:rsidR="003A5433" w:rsidRPr="001C2626">
        <w:rPr>
          <w:lang w:eastAsia="zh-CN"/>
        </w:rPr>
        <w:t>&lt;xs:any namespace="##other" processContents="lax" minOccurs="0" maxOccurs="unbounded"/&gt;</w:t>
      </w:r>
    </w:p>
    <w:p w14:paraId="08686EB3" w14:textId="77777777" w:rsidR="003A5433" w:rsidRPr="001C2626" w:rsidRDefault="007E7988" w:rsidP="00CA7A21">
      <w:pPr>
        <w:pStyle w:val="PL"/>
        <w:rPr>
          <w:lang w:eastAsia="zh-CN"/>
        </w:rPr>
      </w:pPr>
      <w:r>
        <w:rPr>
          <w:lang w:eastAsia="zh-CN"/>
        </w:rPr>
        <w:tab/>
      </w:r>
      <w:r w:rsidR="003A5433" w:rsidRPr="001C2626">
        <w:rPr>
          <w:lang w:eastAsia="zh-CN"/>
        </w:rPr>
        <w:t xml:space="preserve">     </w:t>
      </w:r>
      <w:r w:rsidR="003A5433" w:rsidRPr="001C2626">
        <w:rPr>
          <w:rFonts w:hint="eastAsia"/>
          <w:lang w:eastAsia="zh-CN"/>
        </w:rPr>
        <w:t xml:space="preserve">    </w:t>
      </w:r>
      <w:r w:rsidR="003A5433" w:rsidRPr="001C2626">
        <w:rPr>
          <w:lang w:eastAsia="zh-CN"/>
        </w:rPr>
        <w:t>&lt;/xs:sequence&gt;</w:t>
      </w:r>
    </w:p>
    <w:p w14:paraId="296B7623" w14:textId="77777777" w:rsidR="003A5433" w:rsidRPr="001C2626" w:rsidRDefault="007E7988" w:rsidP="00CA7A21">
      <w:pPr>
        <w:pStyle w:val="PL"/>
        <w:rPr>
          <w:lang w:eastAsia="zh-CN"/>
        </w:rPr>
      </w:pPr>
      <w:r>
        <w:rPr>
          <w:lang w:eastAsia="zh-CN"/>
        </w:rPr>
        <w:tab/>
      </w:r>
      <w:r w:rsidR="003A5433" w:rsidRPr="001C2626">
        <w:rPr>
          <w:lang w:eastAsia="zh-CN"/>
        </w:rPr>
        <w:t xml:space="preserve"> </w:t>
      </w:r>
      <w:r w:rsidR="003A5433" w:rsidRPr="001C2626">
        <w:rPr>
          <w:rFonts w:hint="eastAsia"/>
          <w:lang w:eastAsia="zh-CN"/>
        </w:rPr>
        <w:t xml:space="preserve">   </w:t>
      </w:r>
      <w:r w:rsidR="003A5433" w:rsidRPr="001C2626">
        <w:rPr>
          <w:lang w:eastAsia="zh-CN"/>
        </w:rPr>
        <w:t>&lt;/xs:complexType&gt;</w:t>
      </w:r>
    </w:p>
    <w:p w14:paraId="1A9FDD88" w14:textId="77777777" w:rsidR="003A5433" w:rsidRPr="001C2626" w:rsidRDefault="003A5433" w:rsidP="00CA7A21">
      <w:pPr>
        <w:pStyle w:val="PL"/>
        <w:rPr>
          <w:lang w:eastAsia="zh-CN"/>
        </w:rPr>
      </w:pPr>
      <w:r w:rsidRPr="001C2626">
        <w:rPr>
          <w:lang w:eastAsia="zh-CN"/>
        </w:rPr>
        <w:tab/>
        <w:t>&lt;/xs:element&gt;</w:t>
      </w:r>
    </w:p>
    <w:p w14:paraId="02026275" w14:textId="77777777" w:rsidR="003A5433" w:rsidRPr="001C2626" w:rsidRDefault="003A5433" w:rsidP="00CA7A21">
      <w:pPr>
        <w:pStyle w:val="PL"/>
        <w:rPr>
          <w:lang w:eastAsia="zh-CN"/>
        </w:rPr>
      </w:pPr>
      <w:r w:rsidRPr="001C2626">
        <w:rPr>
          <w:lang w:eastAsia="zh-CN"/>
        </w:rPr>
        <w:tab/>
        <w:t>&lt;xs:complexType name="tExtension"&gt;</w:t>
      </w:r>
    </w:p>
    <w:p w14:paraId="3087D0E3" w14:textId="77777777" w:rsidR="003A5433" w:rsidRPr="001C2626" w:rsidRDefault="007E7988" w:rsidP="00CA7A21">
      <w:pPr>
        <w:pStyle w:val="PL"/>
        <w:rPr>
          <w:lang w:eastAsia="zh-CN"/>
        </w:rPr>
      </w:pPr>
      <w:r>
        <w:rPr>
          <w:lang w:eastAsia="zh-CN"/>
        </w:rPr>
        <w:tab/>
      </w:r>
      <w:r w:rsidR="003A5433" w:rsidRPr="001C2626">
        <w:rPr>
          <w:lang w:eastAsia="zh-CN"/>
        </w:rPr>
        <w:t xml:space="preserve">     &lt;xs:sequence&gt;</w:t>
      </w:r>
    </w:p>
    <w:p w14:paraId="656558A6" w14:textId="77777777" w:rsidR="003A5433" w:rsidRPr="001C2626" w:rsidRDefault="001C2626" w:rsidP="00CA7A21">
      <w:pPr>
        <w:pStyle w:val="PL"/>
        <w:rPr>
          <w:lang w:eastAsia="zh-CN"/>
        </w:rPr>
      </w:pPr>
      <w:r w:rsidRPr="001C2626">
        <w:rPr>
          <w:lang w:eastAsia="zh-CN"/>
        </w:rPr>
        <w:tab/>
      </w:r>
      <w:r w:rsidR="003A5433" w:rsidRPr="001C2626">
        <w:rPr>
          <w:lang w:eastAsia="zh-CN"/>
        </w:rPr>
        <w:t>&lt;xs:any processContents="lax" minOccurs="0" maxOccurs="unbounded"/&gt;</w:t>
      </w:r>
    </w:p>
    <w:p w14:paraId="7C06D462" w14:textId="77777777" w:rsidR="003A5433" w:rsidRPr="001C2626" w:rsidRDefault="007E7988" w:rsidP="00CA7A21">
      <w:pPr>
        <w:pStyle w:val="PL"/>
        <w:rPr>
          <w:lang w:eastAsia="zh-CN"/>
        </w:rPr>
      </w:pPr>
      <w:r>
        <w:rPr>
          <w:lang w:eastAsia="zh-CN"/>
        </w:rPr>
        <w:tab/>
      </w:r>
      <w:r w:rsidR="003A5433" w:rsidRPr="001C2626">
        <w:rPr>
          <w:lang w:eastAsia="zh-CN"/>
        </w:rPr>
        <w:t xml:space="preserve">     &lt;/xs:sequence&gt;</w:t>
      </w:r>
    </w:p>
    <w:p w14:paraId="2D0EAC03" w14:textId="77777777" w:rsidR="003A5433" w:rsidRPr="001C2626" w:rsidRDefault="003A5433" w:rsidP="00CA7A21">
      <w:pPr>
        <w:pStyle w:val="PL"/>
        <w:rPr>
          <w:lang w:eastAsia="zh-CN"/>
        </w:rPr>
      </w:pPr>
      <w:r w:rsidRPr="001C2626">
        <w:rPr>
          <w:lang w:eastAsia="zh-CN"/>
        </w:rPr>
        <w:tab/>
        <w:t>&lt;/xs:complexType&gt;</w:t>
      </w:r>
    </w:p>
    <w:p w14:paraId="26E9C509" w14:textId="77777777" w:rsidR="003A5433" w:rsidRPr="001C2626" w:rsidRDefault="003A5433" w:rsidP="00CA7A21">
      <w:pPr>
        <w:pStyle w:val="PL"/>
        <w:rPr>
          <w:lang w:eastAsia="zh-CN"/>
        </w:rPr>
      </w:pPr>
      <w:r w:rsidRPr="001C2626">
        <w:rPr>
          <w:lang w:eastAsia="zh-CN"/>
        </w:rPr>
        <w:t>&lt;/xs:schema&gt;</w:t>
      </w:r>
    </w:p>
    <w:p w14:paraId="7138AADB" w14:textId="77777777" w:rsidR="003A5433" w:rsidRPr="001C2626" w:rsidRDefault="003A5433" w:rsidP="003A5433">
      <w:pPr>
        <w:rPr>
          <w:rFonts w:ascii="Arial" w:hAnsi="Arial"/>
          <w:lang w:eastAsia="zh-CN"/>
        </w:rPr>
      </w:pPr>
    </w:p>
    <w:p w14:paraId="25FF836E" w14:textId="77777777" w:rsidR="003A5433" w:rsidRPr="00BF0E79" w:rsidRDefault="00255A00" w:rsidP="00047BA9">
      <w:pPr>
        <w:pStyle w:val="Heading8"/>
      </w:pPr>
      <w:r w:rsidRPr="001C2626">
        <w:br w:type="page"/>
      </w:r>
      <w:bookmarkStart w:id="390" w:name="_Toc517287321"/>
      <w:r w:rsidR="003A5433" w:rsidRPr="001C2626">
        <w:lastRenderedPageBreak/>
        <w:t xml:space="preserve">Annex </w:t>
      </w:r>
      <w:r w:rsidR="003A5433" w:rsidRPr="001C2626">
        <w:rPr>
          <w:rFonts w:hint="eastAsia"/>
          <w:lang w:eastAsia="zh-CN"/>
        </w:rPr>
        <w:t>F</w:t>
      </w:r>
      <w:r w:rsidR="003A5433" w:rsidRPr="00BF0E79">
        <w:t xml:space="preserve"> (n</w:t>
      </w:r>
      <w:r w:rsidR="003A5433" w:rsidRPr="00BF0E79">
        <w:rPr>
          <w:rFonts w:hint="eastAsia"/>
        </w:rPr>
        <w:t>or</w:t>
      </w:r>
      <w:r w:rsidR="003A5433" w:rsidRPr="00BF0E79">
        <w:t>mative):</w:t>
      </w:r>
      <w:r w:rsidR="003A5433" w:rsidRPr="00BF0E79">
        <w:rPr>
          <w:rFonts w:hint="eastAsia"/>
          <w:lang w:eastAsia="zh-CN"/>
        </w:rPr>
        <w:t xml:space="preserve"> </w:t>
      </w:r>
      <w:r w:rsidR="003A5433" w:rsidRPr="00BF0E79">
        <w:t xml:space="preserve">XML Schemas for the </w:t>
      </w:r>
      <w:r w:rsidR="003A5433" w:rsidRPr="00BF0E79">
        <w:rPr>
          <w:rFonts w:hint="eastAsia"/>
          <w:lang w:eastAsia="zh-CN"/>
        </w:rPr>
        <w:t>MBMS content switch</w:t>
      </w:r>
      <w:r w:rsidR="003A5433" w:rsidRPr="00BF0E79">
        <w:t xml:space="preserve"> data</w:t>
      </w:r>
      <w:bookmarkEnd w:id="390"/>
    </w:p>
    <w:p w14:paraId="5661CDC7" w14:textId="77777777" w:rsidR="003A5433" w:rsidRPr="00047BA9" w:rsidRDefault="003A5433" w:rsidP="003A5433">
      <w:r w:rsidRPr="00047BA9">
        <w:t xml:space="preserve">This annex specifies XML schemas for </w:t>
      </w:r>
      <w:r w:rsidRPr="00047BA9">
        <w:rPr>
          <w:rFonts w:hint="eastAsia"/>
          <w:lang w:eastAsia="zh-CN"/>
        </w:rPr>
        <w:t>MBMS content switch</w:t>
      </w:r>
      <w:r w:rsidRPr="00047BA9">
        <w:t xml:space="preserve"> data:</w:t>
      </w:r>
    </w:p>
    <w:p w14:paraId="01203BB1" w14:textId="77777777" w:rsidR="003A5433" w:rsidRPr="00083D4F" w:rsidRDefault="003A5433" w:rsidP="00CA7A21">
      <w:pPr>
        <w:pStyle w:val="PL"/>
        <w:rPr>
          <w:lang w:eastAsia="zh-CN"/>
        </w:rPr>
      </w:pPr>
      <w:r w:rsidRPr="00083D4F">
        <w:rPr>
          <w:lang w:eastAsia="zh-CN"/>
        </w:rPr>
        <w:t>&lt;?xml version="1.0" encoding="UTF-8"?&gt;</w:t>
      </w:r>
    </w:p>
    <w:p w14:paraId="4C9E9419" w14:textId="77777777" w:rsidR="003A5433" w:rsidRPr="001C2626" w:rsidRDefault="003A5433" w:rsidP="00CA7A21">
      <w:pPr>
        <w:pStyle w:val="PL"/>
        <w:rPr>
          <w:lang w:eastAsia="zh-CN"/>
        </w:rPr>
      </w:pPr>
      <w:r w:rsidRPr="00083D4F">
        <w:rPr>
          <w:lang w:eastAsia="zh-CN"/>
        </w:rPr>
        <w:t>&lt;xs:schema xmlns="urn:org</w:t>
      </w:r>
      <w:r w:rsidRPr="001C2626">
        <w:rPr>
          <w:lang w:eastAsia="zh-CN"/>
        </w:rPr>
        <w:t>:etsi:ngn:params:xml:ns:MbmsContentSwitchData" xmlns:xs="http://www.w3.org/2001/XMLSchema" targetNamespace="urn:org:etsi:ngn:params:xml:ns:MbmsContentSwitchData" elementFormDefault="qualified" attributeFormDefault="unqualified"&gt;</w:t>
      </w:r>
    </w:p>
    <w:p w14:paraId="7AA44FA8" w14:textId="77777777" w:rsidR="003A5433" w:rsidRPr="001C2626" w:rsidRDefault="003A5433" w:rsidP="00CA7A21">
      <w:pPr>
        <w:pStyle w:val="PL"/>
        <w:rPr>
          <w:lang w:eastAsia="zh-CN"/>
        </w:rPr>
      </w:pPr>
      <w:r w:rsidRPr="001C2626">
        <w:rPr>
          <w:lang w:eastAsia="zh-CN"/>
        </w:rPr>
        <w:tab/>
        <w:t>&lt;xs:element name="MbmsSwitchData"&gt;</w:t>
      </w:r>
    </w:p>
    <w:p w14:paraId="0C90DDC4" w14:textId="77777777" w:rsidR="003A5433" w:rsidRPr="001C2626" w:rsidRDefault="007E7988" w:rsidP="00CA7A21">
      <w:pPr>
        <w:pStyle w:val="PL"/>
        <w:rPr>
          <w:lang w:eastAsia="zh-CN"/>
        </w:rPr>
      </w:pPr>
      <w:r>
        <w:rPr>
          <w:lang w:eastAsia="zh-CN"/>
        </w:rPr>
        <w:tab/>
      </w:r>
      <w:r w:rsidR="003A5433" w:rsidRPr="001C2626">
        <w:rPr>
          <w:lang w:eastAsia="zh-CN"/>
        </w:rPr>
        <w:t xml:space="preserve">     &lt;xs:complexType&gt;</w:t>
      </w:r>
    </w:p>
    <w:p w14:paraId="2C9853E3" w14:textId="77777777" w:rsidR="003A5433" w:rsidRPr="001C2626" w:rsidRDefault="007E7988" w:rsidP="00CA7A21">
      <w:pPr>
        <w:pStyle w:val="PL"/>
        <w:rPr>
          <w:lang w:eastAsia="zh-CN"/>
        </w:rPr>
      </w:pPr>
      <w:r>
        <w:rPr>
          <w:lang w:eastAsia="zh-CN"/>
        </w:rPr>
        <w:tab/>
      </w:r>
      <w:r w:rsidR="003A5433" w:rsidRPr="001C2626">
        <w:rPr>
          <w:lang w:eastAsia="zh-CN"/>
        </w:rPr>
        <w:t xml:space="preserve">     </w:t>
      </w:r>
      <w:r w:rsidR="003A5433" w:rsidRPr="001C2626">
        <w:rPr>
          <w:rFonts w:hint="eastAsia"/>
          <w:lang w:eastAsia="zh-CN"/>
        </w:rPr>
        <w:t xml:space="preserve">      </w:t>
      </w:r>
      <w:r w:rsidR="003A5433" w:rsidRPr="001C2626">
        <w:rPr>
          <w:lang w:eastAsia="zh-CN"/>
        </w:rPr>
        <w:t>&lt;xs:sequence&gt;</w:t>
      </w:r>
    </w:p>
    <w:p w14:paraId="6AD70155" w14:textId="77777777" w:rsidR="003A5433" w:rsidRPr="001C2626" w:rsidRDefault="007E7988" w:rsidP="00CA7A21">
      <w:pPr>
        <w:pStyle w:val="PL"/>
        <w:rPr>
          <w:lang w:eastAsia="zh-CN"/>
        </w:rPr>
      </w:pPr>
      <w:r>
        <w:rPr>
          <w:lang w:eastAsia="zh-CN"/>
        </w:rPr>
        <w:tab/>
      </w:r>
      <w:r w:rsidR="003A5433" w:rsidRPr="001C2626">
        <w:rPr>
          <w:lang w:eastAsia="zh-CN"/>
        </w:rPr>
        <w:t xml:space="preserve"> </w:t>
      </w:r>
      <w:r w:rsidR="003A5433" w:rsidRPr="001C2626">
        <w:rPr>
          <w:rFonts w:hint="eastAsia"/>
          <w:lang w:eastAsia="zh-CN"/>
        </w:rPr>
        <w:t xml:space="preserve">                </w:t>
      </w:r>
      <w:r w:rsidR="003A5433" w:rsidRPr="001C2626">
        <w:rPr>
          <w:lang w:eastAsia="zh-CN"/>
        </w:rPr>
        <w:t>&lt;xs:element name="ServiceId" type="xs:string" minOccurs="0"/&gt;</w:t>
      </w:r>
    </w:p>
    <w:p w14:paraId="555AF9DC" w14:textId="77777777" w:rsidR="003A5433" w:rsidRPr="001C2626" w:rsidRDefault="001C2626" w:rsidP="00CA7A21">
      <w:pPr>
        <w:pStyle w:val="PL"/>
        <w:rPr>
          <w:lang w:eastAsia="zh-CN"/>
        </w:rPr>
      </w:pPr>
      <w:r w:rsidRPr="001C2626">
        <w:rPr>
          <w:lang w:eastAsia="zh-CN"/>
        </w:rPr>
        <w:tab/>
      </w:r>
      <w:r w:rsidR="003A5433" w:rsidRPr="001C2626">
        <w:rPr>
          <w:lang w:eastAsia="zh-CN"/>
        </w:rPr>
        <w:t>&lt;xs:element name="ProgrammeId" type="xs:string" minOccurs="0"/&gt;</w:t>
      </w:r>
    </w:p>
    <w:p w14:paraId="1E3060FD" w14:textId="77777777" w:rsidR="003A5433" w:rsidRPr="001C2626" w:rsidRDefault="001C2626" w:rsidP="00CA7A21">
      <w:pPr>
        <w:pStyle w:val="PL"/>
        <w:rPr>
          <w:lang w:eastAsia="zh-CN"/>
        </w:rPr>
      </w:pPr>
      <w:r w:rsidRPr="001C2626">
        <w:rPr>
          <w:lang w:eastAsia="zh-CN"/>
        </w:rPr>
        <w:tab/>
      </w:r>
      <w:r w:rsidR="003A5433" w:rsidRPr="001C2626">
        <w:rPr>
          <w:lang w:eastAsia="zh-CN"/>
        </w:rPr>
        <w:t>&lt;xs:element name="DateTime" type="xs:dateTime" minOccurs="0"/&gt;</w:t>
      </w:r>
    </w:p>
    <w:p w14:paraId="41058B3F" w14:textId="77777777" w:rsidR="003A5433" w:rsidRPr="001C2626" w:rsidRDefault="001C2626" w:rsidP="00CA7A21">
      <w:pPr>
        <w:pStyle w:val="PL"/>
        <w:rPr>
          <w:lang w:eastAsia="zh-CN"/>
        </w:rPr>
      </w:pPr>
      <w:r w:rsidRPr="001C2626">
        <w:rPr>
          <w:lang w:eastAsia="zh-CN"/>
        </w:rPr>
        <w:tab/>
      </w:r>
      <w:r w:rsidR="003A5433" w:rsidRPr="001C2626">
        <w:rPr>
          <w:lang w:eastAsia="zh-CN"/>
        </w:rPr>
        <w:t>&lt;xs:element name="Extension" type="tExtension" minOccurs="0"/&gt;</w:t>
      </w:r>
    </w:p>
    <w:p w14:paraId="0CBBD8B7" w14:textId="77777777" w:rsidR="003A5433" w:rsidRPr="001C2626" w:rsidRDefault="001C2626" w:rsidP="00CA7A21">
      <w:pPr>
        <w:pStyle w:val="PL"/>
        <w:rPr>
          <w:lang w:eastAsia="zh-CN"/>
        </w:rPr>
      </w:pPr>
      <w:r w:rsidRPr="001C2626">
        <w:rPr>
          <w:lang w:eastAsia="zh-CN"/>
        </w:rPr>
        <w:tab/>
      </w:r>
      <w:r w:rsidR="003A5433" w:rsidRPr="001C2626">
        <w:rPr>
          <w:lang w:eastAsia="zh-CN"/>
        </w:rPr>
        <w:t>&lt;xs:any namespace="##other" processContents="lax" minOccurs="0" maxOccurs="unbounded"/&gt;</w:t>
      </w:r>
    </w:p>
    <w:p w14:paraId="1D759C61" w14:textId="77777777" w:rsidR="003A5433" w:rsidRPr="001C2626" w:rsidRDefault="007E7988" w:rsidP="00CA7A21">
      <w:pPr>
        <w:pStyle w:val="PL"/>
        <w:rPr>
          <w:lang w:eastAsia="zh-CN"/>
        </w:rPr>
      </w:pPr>
      <w:r>
        <w:rPr>
          <w:lang w:eastAsia="zh-CN"/>
        </w:rPr>
        <w:tab/>
      </w:r>
      <w:r w:rsidR="003A5433" w:rsidRPr="001C2626">
        <w:rPr>
          <w:lang w:eastAsia="zh-CN"/>
        </w:rPr>
        <w:t xml:space="preserve">     </w:t>
      </w:r>
      <w:r w:rsidR="003A5433" w:rsidRPr="001C2626">
        <w:rPr>
          <w:rFonts w:hint="eastAsia"/>
          <w:lang w:eastAsia="zh-CN"/>
        </w:rPr>
        <w:t xml:space="preserve">      </w:t>
      </w:r>
      <w:r w:rsidR="003A5433" w:rsidRPr="001C2626">
        <w:rPr>
          <w:lang w:eastAsia="zh-CN"/>
        </w:rPr>
        <w:t>&lt;/xs:sequence&gt;</w:t>
      </w:r>
    </w:p>
    <w:p w14:paraId="43FCFC0C" w14:textId="77777777" w:rsidR="003A5433" w:rsidRPr="001C2626" w:rsidRDefault="007E7988" w:rsidP="00CA7A21">
      <w:pPr>
        <w:pStyle w:val="PL"/>
        <w:rPr>
          <w:lang w:eastAsia="zh-CN"/>
        </w:rPr>
      </w:pPr>
      <w:r>
        <w:rPr>
          <w:lang w:eastAsia="zh-CN"/>
        </w:rPr>
        <w:tab/>
      </w:r>
      <w:r w:rsidR="003A5433" w:rsidRPr="001C2626">
        <w:rPr>
          <w:rFonts w:hint="eastAsia"/>
          <w:lang w:eastAsia="zh-CN"/>
        </w:rPr>
        <w:t xml:space="preserve">    </w:t>
      </w:r>
      <w:r w:rsidR="003A5433" w:rsidRPr="001C2626">
        <w:rPr>
          <w:lang w:eastAsia="zh-CN"/>
        </w:rPr>
        <w:t>&lt;/xs:complexType&gt;</w:t>
      </w:r>
    </w:p>
    <w:p w14:paraId="5B5E24C9" w14:textId="77777777" w:rsidR="003A5433" w:rsidRPr="001C2626" w:rsidRDefault="003A5433" w:rsidP="00CA7A21">
      <w:pPr>
        <w:pStyle w:val="PL"/>
        <w:rPr>
          <w:lang w:eastAsia="zh-CN"/>
        </w:rPr>
      </w:pPr>
      <w:r w:rsidRPr="001C2626">
        <w:rPr>
          <w:lang w:eastAsia="zh-CN"/>
        </w:rPr>
        <w:tab/>
        <w:t>&lt;/xs:element&gt;</w:t>
      </w:r>
    </w:p>
    <w:p w14:paraId="45B61759" w14:textId="77777777" w:rsidR="003A5433" w:rsidRPr="001C2626" w:rsidRDefault="003A5433" w:rsidP="00CA7A21">
      <w:pPr>
        <w:pStyle w:val="PL"/>
        <w:rPr>
          <w:lang w:eastAsia="zh-CN"/>
        </w:rPr>
      </w:pPr>
      <w:r w:rsidRPr="001C2626">
        <w:rPr>
          <w:lang w:eastAsia="zh-CN"/>
        </w:rPr>
        <w:tab/>
        <w:t>&lt;xs:complexType name="tExtension"&gt;</w:t>
      </w:r>
    </w:p>
    <w:p w14:paraId="75AA937C" w14:textId="77777777" w:rsidR="003A5433" w:rsidRPr="001C2626" w:rsidRDefault="007E7988" w:rsidP="00CA7A21">
      <w:pPr>
        <w:pStyle w:val="PL"/>
        <w:rPr>
          <w:lang w:eastAsia="zh-CN"/>
        </w:rPr>
      </w:pPr>
      <w:r>
        <w:rPr>
          <w:lang w:eastAsia="zh-CN"/>
        </w:rPr>
        <w:tab/>
      </w:r>
      <w:r w:rsidR="003A5433" w:rsidRPr="001C2626">
        <w:rPr>
          <w:lang w:eastAsia="zh-CN"/>
        </w:rPr>
        <w:t xml:space="preserve">     &lt;xs:sequence&gt;</w:t>
      </w:r>
    </w:p>
    <w:p w14:paraId="2BE8FA4D" w14:textId="77777777" w:rsidR="003A5433" w:rsidRPr="001C2626" w:rsidRDefault="001C2626" w:rsidP="00CA7A21">
      <w:pPr>
        <w:pStyle w:val="PL"/>
        <w:rPr>
          <w:lang w:eastAsia="zh-CN"/>
        </w:rPr>
      </w:pPr>
      <w:r w:rsidRPr="001C2626">
        <w:rPr>
          <w:lang w:eastAsia="zh-CN"/>
        </w:rPr>
        <w:tab/>
      </w:r>
      <w:r w:rsidR="003A5433" w:rsidRPr="001C2626">
        <w:rPr>
          <w:lang w:eastAsia="zh-CN"/>
        </w:rPr>
        <w:t>&lt;xs:any processContents="lax" minOccurs="0" maxOccurs="unbounded"/&gt;</w:t>
      </w:r>
    </w:p>
    <w:p w14:paraId="23D7385C" w14:textId="77777777" w:rsidR="003A5433" w:rsidRPr="001C2626" w:rsidRDefault="007E7988" w:rsidP="00CA7A21">
      <w:pPr>
        <w:pStyle w:val="PL"/>
        <w:rPr>
          <w:lang w:eastAsia="zh-CN"/>
        </w:rPr>
      </w:pPr>
      <w:r>
        <w:rPr>
          <w:lang w:eastAsia="zh-CN"/>
        </w:rPr>
        <w:tab/>
      </w:r>
      <w:r w:rsidR="003A5433" w:rsidRPr="001C2626">
        <w:rPr>
          <w:lang w:eastAsia="zh-CN"/>
        </w:rPr>
        <w:t xml:space="preserve">     &lt;/xs:sequence&gt;</w:t>
      </w:r>
    </w:p>
    <w:p w14:paraId="1299F9D7" w14:textId="77777777" w:rsidR="003A5433" w:rsidRPr="001C2626" w:rsidRDefault="003A5433" w:rsidP="00CA7A21">
      <w:pPr>
        <w:pStyle w:val="PL"/>
        <w:rPr>
          <w:lang w:eastAsia="zh-CN"/>
        </w:rPr>
      </w:pPr>
      <w:r w:rsidRPr="001C2626">
        <w:rPr>
          <w:lang w:eastAsia="zh-CN"/>
        </w:rPr>
        <w:tab/>
        <w:t>&lt;/xs:complexType&gt;</w:t>
      </w:r>
    </w:p>
    <w:p w14:paraId="38126D78" w14:textId="77777777" w:rsidR="003A5433" w:rsidRPr="001C2626" w:rsidRDefault="003A5433" w:rsidP="00CA7A21">
      <w:pPr>
        <w:pStyle w:val="PL"/>
        <w:rPr>
          <w:lang w:eastAsia="zh-CN"/>
        </w:rPr>
      </w:pPr>
      <w:r w:rsidRPr="001C2626">
        <w:rPr>
          <w:lang w:eastAsia="zh-CN"/>
        </w:rPr>
        <w:t>&lt;/xs:schema&gt;</w:t>
      </w:r>
    </w:p>
    <w:p w14:paraId="35FE6F8F" w14:textId="77777777" w:rsidR="003219A4" w:rsidRPr="00BF0E79" w:rsidRDefault="00255A00" w:rsidP="00047BA9">
      <w:pPr>
        <w:pStyle w:val="Heading8"/>
      </w:pPr>
      <w:r w:rsidRPr="001C2626">
        <w:br w:type="page"/>
      </w:r>
      <w:bookmarkStart w:id="391" w:name="_Toc517287322"/>
      <w:r w:rsidR="003219A4" w:rsidRPr="001C2626">
        <w:lastRenderedPageBreak/>
        <w:t>Annex G (normative):</w:t>
      </w:r>
      <w:r w:rsidR="003219A4" w:rsidRPr="00BF0E79">
        <w:br/>
        <w:t>XML Schema for PSS and MBMS UE Device Capabilities</w:t>
      </w:r>
      <w:bookmarkEnd w:id="391"/>
    </w:p>
    <w:p w14:paraId="7D0A880E" w14:textId="77777777" w:rsidR="003219A4" w:rsidRPr="00047BA9" w:rsidRDefault="003219A4" w:rsidP="003219A4">
      <w:pPr>
        <w:rPr>
          <w:lang w:eastAsia="ja-JP"/>
        </w:rPr>
      </w:pPr>
      <w:r w:rsidRPr="00047BA9">
        <w:rPr>
          <w:lang w:eastAsia="ja-JP"/>
        </w:rPr>
        <w:t>This XML Schema defines the UE device capabilities that are signalled by the UE within the body of the SIP SUBSCRIBE request when attaching to the service. Another document is also part of the body to describe PSS Capabilities as defined in TS 26.234.</w:t>
      </w:r>
    </w:p>
    <w:p w14:paraId="18126964" w14:textId="77777777" w:rsidR="003219A4" w:rsidRPr="00083D4F" w:rsidRDefault="003219A4" w:rsidP="003219A4">
      <w:pPr>
        <w:pStyle w:val="PL"/>
        <w:rPr>
          <w:rFonts w:eastAsia="SimSun" w:hint="eastAsia"/>
          <w:color w:val="000000"/>
          <w:lang w:eastAsia="zh-CN"/>
        </w:rPr>
      </w:pPr>
    </w:p>
    <w:p w14:paraId="1561CED0" w14:textId="77777777" w:rsidR="003219A4" w:rsidRPr="00044D8D" w:rsidRDefault="003219A4" w:rsidP="003219A4">
      <w:pPr>
        <w:pStyle w:val="PL"/>
        <w:rPr>
          <w:lang w:val="de-DE" w:eastAsia="fr-FR"/>
        </w:rPr>
      </w:pPr>
      <w:r w:rsidRPr="00044D8D">
        <w:rPr>
          <w:lang w:val="de-DE" w:eastAsia="fr-FR"/>
        </w:rPr>
        <w:t>&lt;?xml version="1.0" encoding="UTF-8"?&gt;</w:t>
      </w:r>
    </w:p>
    <w:p w14:paraId="6447BEDA" w14:textId="77777777" w:rsidR="003219A4" w:rsidRPr="00044D8D" w:rsidRDefault="003219A4" w:rsidP="003219A4">
      <w:pPr>
        <w:pStyle w:val="PL"/>
        <w:rPr>
          <w:lang w:val="de-DE" w:eastAsia="fr-FR"/>
        </w:rPr>
      </w:pPr>
      <w:r w:rsidRPr="00044D8D">
        <w:rPr>
          <w:lang w:val="de-DE" w:eastAsia="fr-FR"/>
        </w:rPr>
        <w:t xml:space="preserve">&lt;xs:schema </w:t>
      </w:r>
    </w:p>
    <w:p w14:paraId="2F71A15D" w14:textId="77777777" w:rsidR="003219A4" w:rsidRPr="002D1BA9" w:rsidRDefault="003219A4" w:rsidP="003219A4">
      <w:pPr>
        <w:pStyle w:val="PL"/>
        <w:rPr>
          <w:lang w:val="de-DE" w:eastAsia="fr-FR"/>
        </w:rPr>
      </w:pPr>
      <w:r w:rsidRPr="002D1BA9">
        <w:rPr>
          <w:lang w:val="de-DE" w:eastAsia="fr-FR"/>
        </w:rPr>
        <w:t>targetNamespace="urn:3GPP:metadata:2008:IMS-PSS-MBMS:UECap"</w:t>
      </w:r>
    </w:p>
    <w:p w14:paraId="35484367" w14:textId="77777777" w:rsidR="003219A4" w:rsidRPr="002D1BA9" w:rsidRDefault="003219A4" w:rsidP="003219A4">
      <w:pPr>
        <w:pStyle w:val="PL"/>
        <w:rPr>
          <w:lang w:val="de-DE" w:eastAsia="fr-FR"/>
        </w:rPr>
      </w:pPr>
      <w:r w:rsidRPr="002D1BA9">
        <w:rPr>
          <w:lang w:val="de-DE" w:eastAsia="fr-FR"/>
        </w:rPr>
        <w:t>xmlns:xs="http://www.w3.org/2001/XMLSchema"</w:t>
      </w:r>
    </w:p>
    <w:p w14:paraId="304E9F5C" w14:textId="77777777" w:rsidR="003219A4" w:rsidRPr="002D1BA9" w:rsidRDefault="003219A4" w:rsidP="003219A4">
      <w:pPr>
        <w:pStyle w:val="PL"/>
        <w:rPr>
          <w:lang w:val="de-DE" w:eastAsia="fr-FR"/>
        </w:rPr>
      </w:pPr>
      <w:r w:rsidRPr="002D1BA9">
        <w:rPr>
          <w:lang w:val="de-DE" w:eastAsia="fr-FR"/>
        </w:rPr>
        <w:t>elementFormDefault="qualified" attributeFormDefault="unqualified"&gt;</w:t>
      </w:r>
    </w:p>
    <w:p w14:paraId="53445733" w14:textId="77777777" w:rsidR="003219A4" w:rsidRPr="002D1BA9" w:rsidRDefault="003219A4" w:rsidP="003219A4">
      <w:pPr>
        <w:pStyle w:val="PL"/>
        <w:rPr>
          <w:lang w:val="de-DE" w:eastAsia="fr-FR"/>
        </w:rPr>
      </w:pPr>
    </w:p>
    <w:p w14:paraId="7FD22401" w14:textId="77777777" w:rsidR="003219A4" w:rsidRPr="002D1BA9" w:rsidRDefault="003219A4" w:rsidP="003219A4">
      <w:pPr>
        <w:pStyle w:val="PL"/>
        <w:rPr>
          <w:lang w:val="de-DE" w:eastAsia="fr-FR"/>
        </w:rPr>
      </w:pPr>
      <w:r w:rsidRPr="002D1BA9">
        <w:rPr>
          <w:lang w:val="de-DE" w:eastAsia="fr-FR"/>
        </w:rPr>
        <w:tab/>
        <w:t>&lt;xs:annotation&gt;</w:t>
      </w:r>
    </w:p>
    <w:p w14:paraId="3BBC2A75" w14:textId="77777777" w:rsidR="003219A4" w:rsidRPr="002D1BA9" w:rsidRDefault="001C2626" w:rsidP="003219A4">
      <w:pPr>
        <w:pStyle w:val="PL"/>
        <w:rPr>
          <w:lang w:val="de-DE" w:eastAsia="fr-FR"/>
        </w:rPr>
      </w:pPr>
      <w:r>
        <w:rPr>
          <w:lang w:val="de-DE" w:eastAsia="fr-FR"/>
        </w:rPr>
        <w:tab/>
      </w:r>
      <w:r w:rsidR="003219A4" w:rsidRPr="002D1BA9">
        <w:rPr>
          <w:lang w:val="de-DE" w:eastAsia="fr-FR"/>
        </w:rPr>
        <w:t>&lt;xs:documentation xml:lang="en"&gt;</w:t>
      </w:r>
    </w:p>
    <w:p w14:paraId="3CB59A27" w14:textId="77777777" w:rsidR="003219A4" w:rsidRPr="00047BA9" w:rsidRDefault="003219A4" w:rsidP="003219A4">
      <w:pPr>
        <w:pStyle w:val="PL"/>
        <w:rPr>
          <w:lang w:eastAsia="fr-FR"/>
        </w:rPr>
      </w:pPr>
      <w:r w:rsidRPr="00047BA9">
        <w:rPr>
          <w:lang w:eastAsia="fr-FR"/>
        </w:rPr>
        <w:t>Defines the capabilities of the UE that is currently associated with the user</w:t>
      </w:r>
    </w:p>
    <w:p w14:paraId="1DE7A73B" w14:textId="77777777" w:rsidR="003219A4" w:rsidRPr="004907DC" w:rsidRDefault="003219A4" w:rsidP="003219A4">
      <w:pPr>
        <w:pStyle w:val="PL"/>
        <w:rPr>
          <w:lang w:val="fr-FR" w:eastAsia="fr-FR"/>
        </w:rPr>
      </w:pPr>
      <w:r w:rsidRPr="00047BA9">
        <w:rPr>
          <w:lang w:eastAsia="fr-FR"/>
        </w:rPr>
        <w:t xml:space="preserve"> </w:t>
      </w:r>
      <w:r w:rsidRPr="004907DC">
        <w:rPr>
          <w:lang w:val="fr-FR" w:eastAsia="fr-FR"/>
        </w:rPr>
        <w:t>&lt;/xs:documentation&gt;</w:t>
      </w:r>
    </w:p>
    <w:p w14:paraId="5B074CD6" w14:textId="77777777" w:rsidR="003219A4" w:rsidRPr="004907DC" w:rsidRDefault="003219A4" w:rsidP="003219A4">
      <w:pPr>
        <w:pStyle w:val="PL"/>
        <w:rPr>
          <w:lang w:val="fr-FR" w:eastAsia="fr-FR"/>
        </w:rPr>
      </w:pPr>
      <w:r w:rsidRPr="004907DC">
        <w:rPr>
          <w:lang w:val="fr-FR" w:eastAsia="fr-FR"/>
        </w:rPr>
        <w:tab/>
        <w:t>&lt;/xs:annotation&gt;</w:t>
      </w:r>
    </w:p>
    <w:p w14:paraId="421B95BE" w14:textId="77777777" w:rsidR="003219A4" w:rsidRPr="004907DC" w:rsidRDefault="003219A4" w:rsidP="003219A4">
      <w:pPr>
        <w:pStyle w:val="PL"/>
        <w:rPr>
          <w:lang w:val="fr-FR" w:eastAsia="fr-FR"/>
        </w:rPr>
      </w:pPr>
    </w:p>
    <w:p w14:paraId="374C785C" w14:textId="77777777" w:rsidR="003219A4" w:rsidRPr="004907DC" w:rsidRDefault="003219A4" w:rsidP="003219A4">
      <w:pPr>
        <w:pStyle w:val="PL"/>
        <w:rPr>
          <w:lang w:val="fr-FR" w:eastAsia="fr-FR"/>
        </w:rPr>
      </w:pPr>
      <w:r w:rsidRPr="004907DC">
        <w:rPr>
          <w:lang w:val="fr-FR" w:eastAsia="fr-FR"/>
        </w:rPr>
        <w:tab/>
        <w:t>&lt;xs:element name="UEInformation" type="tUEProfile"/&gt;</w:t>
      </w:r>
    </w:p>
    <w:p w14:paraId="0BB22F33" w14:textId="77777777" w:rsidR="003219A4" w:rsidRPr="00047BA9" w:rsidRDefault="001C2626" w:rsidP="003219A4">
      <w:pPr>
        <w:pStyle w:val="PL"/>
        <w:rPr>
          <w:lang w:eastAsia="fr-FR"/>
        </w:rPr>
      </w:pPr>
      <w:r>
        <w:rPr>
          <w:lang w:val="fr-FR" w:eastAsia="fr-FR"/>
        </w:rPr>
        <w:tab/>
      </w:r>
      <w:r w:rsidR="003219A4" w:rsidRPr="00047BA9">
        <w:rPr>
          <w:lang w:eastAsia="fr-FR"/>
        </w:rPr>
        <w:t>&lt;xs:complexType name="tUEProfile"&gt;</w:t>
      </w:r>
    </w:p>
    <w:p w14:paraId="4DC97FD5" w14:textId="77777777" w:rsidR="003219A4" w:rsidRPr="00047BA9" w:rsidRDefault="001C2626" w:rsidP="003219A4">
      <w:pPr>
        <w:pStyle w:val="PL"/>
        <w:rPr>
          <w:lang w:eastAsia="fr-FR"/>
        </w:rPr>
      </w:pPr>
      <w:r>
        <w:rPr>
          <w:lang w:eastAsia="fr-FR"/>
        </w:rPr>
        <w:tab/>
      </w:r>
      <w:r w:rsidR="003219A4" w:rsidRPr="00047BA9">
        <w:rPr>
          <w:lang w:eastAsia="fr-FR"/>
        </w:rPr>
        <w:tab/>
        <w:t>&lt;xs:sequence&gt;</w:t>
      </w:r>
    </w:p>
    <w:p w14:paraId="4639F315"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&lt;xs:element name="UserEquipmentModelName" type="xs:string"/&gt;</w:t>
      </w:r>
    </w:p>
    <w:p w14:paraId="382F4B44"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&lt;xs:element name="UserEquipmentModelVersion" type="xs:string"/&gt;</w:t>
      </w:r>
    </w:p>
    <w:p w14:paraId="096732FE"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&lt;xs:element name="UserEquipmentID" type=" tUEID"/&gt;</w:t>
      </w:r>
    </w:p>
    <w:p w14:paraId="571BF218"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&lt;xs:element name="UserEquipmentClass" type="tUserEquipmentClass"/&gt;</w:t>
      </w:r>
    </w:p>
    <w:p w14:paraId="662368EB"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&lt;xs:element name="UserEquipmentMBMSCapable" type="xs:boolean"/&gt;</w:t>
      </w:r>
    </w:p>
    <w:p w14:paraId="777CF647" w14:textId="77777777" w:rsidR="003219A4" w:rsidRPr="00047BA9" w:rsidRDefault="001C2626" w:rsidP="003219A4">
      <w:pPr>
        <w:pStyle w:val="PL"/>
        <w:rPr>
          <w:lang w:eastAsia="fr-FR"/>
        </w:rPr>
      </w:pPr>
      <w:r>
        <w:rPr>
          <w:lang w:eastAsia="fr-FR"/>
        </w:rPr>
        <w:tab/>
      </w:r>
      <w:r w:rsidR="003219A4" w:rsidRPr="00047BA9">
        <w:rPr>
          <w:lang w:eastAsia="fr-FR"/>
        </w:rPr>
        <w:tab/>
        <w:t>&lt;/xs:sequence&gt;</w:t>
      </w:r>
    </w:p>
    <w:p w14:paraId="10010C1D" w14:textId="77777777" w:rsidR="003219A4" w:rsidRPr="00047BA9" w:rsidRDefault="001C2626" w:rsidP="003219A4">
      <w:pPr>
        <w:pStyle w:val="PL"/>
        <w:rPr>
          <w:lang w:eastAsia="fr-FR"/>
        </w:rPr>
      </w:pPr>
      <w:r>
        <w:rPr>
          <w:lang w:eastAsia="fr-FR"/>
        </w:rPr>
        <w:tab/>
      </w:r>
      <w:r w:rsidR="003219A4" w:rsidRPr="00047BA9">
        <w:rPr>
          <w:lang w:eastAsia="fr-FR"/>
        </w:rPr>
        <w:t>&lt;/xs:complexType&gt;</w:t>
      </w:r>
    </w:p>
    <w:p w14:paraId="133A7401" w14:textId="77777777" w:rsidR="003219A4" w:rsidRPr="00047BA9" w:rsidRDefault="003219A4" w:rsidP="003219A4">
      <w:pPr>
        <w:pStyle w:val="PL"/>
        <w:rPr>
          <w:lang w:eastAsia="fr-FR"/>
        </w:rPr>
      </w:pPr>
    </w:p>
    <w:p w14:paraId="4480F812" w14:textId="77777777" w:rsidR="003219A4" w:rsidRPr="00047BA9" w:rsidRDefault="003219A4" w:rsidP="003219A4">
      <w:pPr>
        <w:pStyle w:val="PL"/>
        <w:rPr>
          <w:lang w:eastAsia="fr-FR"/>
        </w:rPr>
      </w:pPr>
      <w:r w:rsidRPr="00047BA9">
        <w:rPr>
          <w:lang w:eastAsia="fr-FR"/>
        </w:rPr>
        <w:tab/>
        <w:t>&lt;xs:simpleType name="tUEID" final="list restriction"&gt;</w:t>
      </w:r>
    </w:p>
    <w:p w14:paraId="22B99CBD" w14:textId="77777777" w:rsidR="003219A4" w:rsidRPr="00047BA9" w:rsidRDefault="003219A4" w:rsidP="003219A4">
      <w:pPr>
        <w:pStyle w:val="PL"/>
        <w:rPr>
          <w:lang w:eastAsia="fr-FR"/>
        </w:rPr>
      </w:pPr>
      <w:r w:rsidRPr="00047BA9">
        <w:rPr>
          <w:lang w:eastAsia="fr-FR"/>
        </w:rPr>
        <w:t>&lt;xs:annotation&gt;</w:t>
      </w:r>
    </w:p>
    <w:p w14:paraId="45BEBC1A" w14:textId="77777777" w:rsidR="003219A4" w:rsidRPr="00047BA9" w:rsidRDefault="001C2626" w:rsidP="003219A4">
      <w:pPr>
        <w:pStyle w:val="PL"/>
        <w:rPr>
          <w:lang w:eastAsia="fr-FR"/>
        </w:rPr>
      </w:pPr>
      <w:r>
        <w:rPr>
          <w:lang w:eastAsia="fr-FR"/>
        </w:rPr>
        <w:tab/>
      </w:r>
      <w:r w:rsidR="003219A4" w:rsidRPr="00047BA9">
        <w:rPr>
          <w:lang w:eastAsia="fr-FR"/>
        </w:rPr>
        <w:t>&lt;xs:documentation&gt;</w:t>
      </w:r>
    </w:p>
    <w:p w14:paraId="41430930" w14:textId="77777777" w:rsidR="003219A4" w:rsidRPr="00047BA9" w:rsidRDefault="001C2626" w:rsidP="003219A4">
      <w:pPr>
        <w:pStyle w:val="PL"/>
        <w:rPr>
          <w:lang w:eastAsia="fr-FR"/>
        </w:rPr>
      </w:pPr>
      <w:r>
        <w:rPr>
          <w:lang w:eastAsia="fr-FR"/>
        </w:rPr>
        <w:tab/>
      </w:r>
      <w:r w:rsidR="003219A4" w:rsidRPr="00047BA9">
        <w:rPr>
          <w:lang w:eastAsia="fr-FR"/>
        </w:rPr>
        <w:tab/>
        <w:t>&lt;label xml:lang="en"&gt;User Equipment ID&lt;/label&gt;</w:t>
      </w:r>
    </w:p>
    <w:p w14:paraId="43C444D0" w14:textId="77777777" w:rsidR="003219A4" w:rsidRPr="00047BA9" w:rsidRDefault="003219A4" w:rsidP="003219A4">
      <w:pPr>
        <w:pStyle w:val="PL"/>
        <w:rPr>
          <w:lang w:eastAsia="fr-FR"/>
        </w:rPr>
      </w:pPr>
      <w:r w:rsidRPr="00047BA9">
        <w:rPr>
          <w:lang w:eastAsia="fr-FR"/>
        </w:rPr>
        <w:tab/>
        <w:t>&lt;definition xml:lang="en"&gt;Unique Identifier for the UE(eg;Could be MAC address of UE) &lt;/definition&gt;</w:t>
      </w:r>
    </w:p>
    <w:p w14:paraId="5B90B940" w14:textId="77777777" w:rsidR="003219A4" w:rsidRPr="00467A1E" w:rsidRDefault="001C2626" w:rsidP="003219A4">
      <w:pPr>
        <w:pStyle w:val="PL"/>
        <w:rPr>
          <w:lang w:val="fr-FR" w:eastAsia="fr-FR"/>
        </w:rPr>
      </w:pPr>
      <w:r>
        <w:rPr>
          <w:lang w:eastAsia="fr-FR"/>
        </w:rPr>
        <w:tab/>
      </w:r>
      <w:r w:rsidR="003219A4" w:rsidRPr="00467A1E">
        <w:rPr>
          <w:lang w:val="fr-FR" w:eastAsia="fr-FR"/>
        </w:rPr>
        <w:t>&lt;/xs:documentation&gt;</w:t>
      </w:r>
    </w:p>
    <w:p w14:paraId="5A1FB659" w14:textId="77777777" w:rsidR="003219A4" w:rsidRPr="00467A1E" w:rsidRDefault="003219A4" w:rsidP="003219A4">
      <w:pPr>
        <w:pStyle w:val="PL"/>
        <w:rPr>
          <w:lang w:val="fr-FR" w:eastAsia="fr-FR"/>
        </w:rPr>
      </w:pPr>
      <w:r w:rsidRPr="00467A1E">
        <w:rPr>
          <w:lang w:val="fr-FR" w:eastAsia="fr-FR"/>
        </w:rPr>
        <w:tab/>
        <w:t>&lt;/xs:annotation&gt;</w:t>
      </w:r>
    </w:p>
    <w:p w14:paraId="0DA355F8" w14:textId="77777777" w:rsidR="003219A4" w:rsidRPr="00467A1E" w:rsidRDefault="001C2626" w:rsidP="003219A4">
      <w:pPr>
        <w:pStyle w:val="PL"/>
        <w:rPr>
          <w:lang w:val="fr-FR" w:eastAsia="fr-FR"/>
        </w:rPr>
      </w:pPr>
      <w:r>
        <w:rPr>
          <w:lang w:val="fr-FR" w:eastAsia="fr-FR"/>
        </w:rPr>
        <w:tab/>
      </w:r>
      <w:r w:rsidR="003219A4" w:rsidRPr="00467A1E">
        <w:rPr>
          <w:lang w:val="fr-FR" w:eastAsia="fr-FR"/>
        </w:rPr>
        <w:t>&lt;xs:restriction base="xs:string"&gt;</w:t>
      </w:r>
    </w:p>
    <w:p w14:paraId="4E25B235" w14:textId="77777777" w:rsidR="003219A4" w:rsidRPr="00047BA9" w:rsidRDefault="001C2626" w:rsidP="003219A4">
      <w:pPr>
        <w:pStyle w:val="PL"/>
        <w:rPr>
          <w:lang w:eastAsia="fr-FR"/>
        </w:rPr>
      </w:pPr>
      <w:r>
        <w:rPr>
          <w:lang w:val="fr-FR" w:eastAsia="fr-FR"/>
        </w:rPr>
        <w:tab/>
      </w:r>
      <w:r w:rsidR="003219A4" w:rsidRPr="00467A1E">
        <w:rPr>
          <w:lang w:val="fr-FR" w:eastAsia="fr-FR"/>
        </w:rPr>
        <w:tab/>
      </w:r>
      <w:r w:rsidR="003219A4" w:rsidRPr="00047BA9">
        <w:rPr>
          <w:lang w:eastAsia="fr-FR"/>
        </w:rPr>
        <w:t>&lt;xs:minLength value="0"/&gt;</w:t>
      </w:r>
    </w:p>
    <w:p w14:paraId="17326E0D" w14:textId="77777777" w:rsidR="003219A4" w:rsidRPr="00047BA9" w:rsidRDefault="001C2626" w:rsidP="003219A4">
      <w:pPr>
        <w:pStyle w:val="PL"/>
        <w:rPr>
          <w:lang w:eastAsia="fr-FR"/>
        </w:rPr>
      </w:pPr>
      <w:r>
        <w:rPr>
          <w:lang w:eastAsia="fr-FR"/>
        </w:rPr>
        <w:tab/>
      </w:r>
      <w:r w:rsidR="003219A4" w:rsidRPr="00047BA9">
        <w:rPr>
          <w:lang w:eastAsia="fr-FR"/>
        </w:rPr>
        <w:tab/>
        <w:t>&lt;xs:maxLength value="16"/&gt;</w:t>
      </w:r>
    </w:p>
    <w:p w14:paraId="04B4B78D" w14:textId="77777777" w:rsidR="003219A4" w:rsidRPr="00047BA9" w:rsidRDefault="001C2626" w:rsidP="003219A4">
      <w:pPr>
        <w:pStyle w:val="PL"/>
        <w:rPr>
          <w:lang w:eastAsia="fr-FR"/>
        </w:rPr>
      </w:pPr>
      <w:r>
        <w:rPr>
          <w:lang w:eastAsia="fr-FR"/>
        </w:rPr>
        <w:tab/>
      </w:r>
      <w:r w:rsidR="003219A4" w:rsidRPr="00047BA9">
        <w:rPr>
          <w:lang w:eastAsia="fr-FR"/>
        </w:rPr>
        <w:t>&lt;/xs:restriction&gt;</w:t>
      </w:r>
    </w:p>
    <w:p w14:paraId="23F252FF" w14:textId="77777777" w:rsidR="003219A4" w:rsidRPr="00047BA9" w:rsidRDefault="003219A4" w:rsidP="003219A4">
      <w:pPr>
        <w:pStyle w:val="PL"/>
        <w:rPr>
          <w:lang w:eastAsia="fr-FR"/>
        </w:rPr>
      </w:pPr>
      <w:r w:rsidRPr="00047BA9">
        <w:rPr>
          <w:lang w:eastAsia="fr-FR"/>
        </w:rPr>
        <w:tab/>
        <w:t>&lt;/xs:simpleType&gt;</w:t>
      </w:r>
    </w:p>
    <w:p w14:paraId="2266D203" w14:textId="77777777" w:rsidR="003219A4" w:rsidRPr="00047BA9" w:rsidRDefault="003219A4" w:rsidP="003219A4">
      <w:pPr>
        <w:pStyle w:val="PL"/>
        <w:rPr>
          <w:lang w:eastAsia="fr-FR"/>
        </w:rPr>
      </w:pPr>
    </w:p>
    <w:p w14:paraId="5D937A9B" w14:textId="77777777" w:rsidR="003219A4" w:rsidRPr="00047BA9" w:rsidRDefault="003219A4" w:rsidP="003219A4">
      <w:pPr>
        <w:pStyle w:val="PL"/>
        <w:rPr>
          <w:lang w:eastAsia="fr-FR"/>
        </w:rPr>
      </w:pPr>
      <w:r w:rsidRPr="00047BA9">
        <w:rPr>
          <w:lang w:eastAsia="fr-FR"/>
        </w:rPr>
        <w:tab/>
        <w:t>&lt;xs:simpleType name="tUserEquipmentClass" final="list restriction"&gt;</w:t>
      </w:r>
    </w:p>
    <w:p w14:paraId="7DD36B04" w14:textId="77777777" w:rsidR="003219A4" w:rsidRPr="00047BA9" w:rsidRDefault="003219A4" w:rsidP="003219A4">
      <w:pPr>
        <w:pStyle w:val="PL"/>
        <w:rPr>
          <w:lang w:eastAsia="fr-FR"/>
        </w:rPr>
      </w:pPr>
      <w:r w:rsidRPr="00047BA9">
        <w:rPr>
          <w:lang w:eastAsia="fr-FR"/>
        </w:rPr>
        <w:tab/>
        <w:t>&lt;xs:annotation&gt;</w:t>
      </w:r>
    </w:p>
    <w:p w14:paraId="32BD6912" w14:textId="77777777" w:rsidR="003219A4" w:rsidRPr="00047BA9" w:rsidRDefault="001C2626" w:rsidP="003219A4">
      <w:pPr>
        <w:pStyle w:val="PL"/>
        <w:rPr>
          <w:lang w:eastAsia="fr-FR"/>
        </w:rPr>
      </w:pPr>
      <w:r>
        <w:rPr>
          <w:lang w:eastAsia="fr-FR"/>
        </w:rPr>
        <w:tab/>
      </w:r>
      <w:r w:rsidR="003219A4" w:rsidRPr="00047BA9">
        <w:rPr>
          <w:lang w:eastAsia="fr-FR"/>
        </w:rPr>
        <w:t>&lt;xs:documentation&gt;</w:t>
      </w:r>
    </w:p>
    <w:p w14:paraId="2774B1AE" w14:textId="77777777" w:rsidR="003219A4" w:rsidRPr="00047BA9" w:rsidRDefault="001C2626" w:rsidP="003219A4">
      <w:pPr>
        <w:pStyle w:val="PL"/>
        <w:rPr>
          <w:lang w:eastAsia="fr-FR"/>
        </w:rPr>
      </w:pPr>
      <w:r>
        <w:rPr>
          <w:lang w:eastAsia="fr-FR"/>
        </w:rPr>
        <w:tab/>
      </w:r>
      <w:r w:rsidR="003219A4" w:rsidRPr="00047BA9">
        <w:rPr>
          <w:lang w:eastAsia="fr-FR"/>
        </w:rPr>
        <w:tab/>
        <w:t>&lt;label xml:lang="en"&gt;User Equipment class&lt;/label&gt;</w:t>
      </w:r>
    </w:p>
    <w:p w14:paraId="42D12765" w14:textId="77777777" w:rsidR="003219A4" w:rsidRPr="00047BA9" w:rsidRDefault="003219A4" w:rsidP="003219A4">
      <w:pPr>
        <w:pStyle w:val="PL"/>
        <w:rPr>
          <w:lang w:eastAsia="fr-FR"/>
        </w:rPr>
      </w:pPr>
      <w:r w:rsidRPr="00047BA9">
        <w:rPr>
          <w:lang w:eastAsia="fr-FR"/>
        </w:rPr>
        <w:tab/>
        <w:t>&lt;definition xml:lang="en"&gt;Specifies the type of UE&lt;/definition&gt;</w:t>
      </w:r>
    </w:p>
    <w:p w14:paraId="6CE11698" w14:textId="77777777" w:rsidR="003219A4" w:rsidRPr="00467A1E" w:rsidRDefault="001C2626" w:rsidP="003219A4">
      <w:pPr>
        <w:pStyle w:val="PL"/>
        <w:rPr>
          <w:lang w:val="fr-FR" w:eastAsia="fr-FR"/>
        </w:rPr>
      </w:pPr>
      <w:r>
        <w:rPr>
          <w:lang w:eastAsia="fr-FR"/>
        </w:rPr>
        <w:tab/>
      </w:r>
      <w:r w:rsidR="003219A4" w:rsidRPr="00467A1E">
        <w:rPr>
          <w:lang w:val="fr-FR" w:eastAsia="fr-FR"/>
        </w:rPr>
        <w:t>&lt;/xs:documentation&gt;</w:t>
      </w:r>
    </w:p>
    <w:p w14:paraId="122CBB4F" w14:textId="77777777" w:rsidR="003219A4" w:rsidRPr="00467A1E" w:rsidRDefault="003219A4" w:rsidP="003219A4">
      <w:pPr>
        <w:pStyle w:val="PL"/>
        <w:rPr>
          <w:lang w:val="fr-FR" w:eastAsia="fr-FR"/>
        </w:rPr>
      </w:pPr>
      <w:r w:rsidRPr="00467A1E">
        <w:rPr>
          <w:lang w:val="fr-FR" w:eastAsia="fr-FR"/>
        </w:rPr>
        <w:tab/>
        <w:t>&lt;/xs:annotation&gt;</w:t>
      </w:r>
    </w:p>
    <w:p w14:paraId="591A835D" w14:textId="77777777" w:rsidR="003219A4" w:rsidRPr="00467A1E" w:rsidRDefault="003219A4" w:rsidP="003219A4">
      <w:pPr>
        <w:pStyle w:val="PL"/>
        <w:rPr>
          <w:lang w:val="fr-FR" w:eastAsia="fr-FR"/>
        </w:rPr>
      </w:pPr>
      <w:r w:rsidRPr="00467A1E">
        <w:rPr>
          <w:lang w:val="fr-FR" w:eastAsia="fr-FR"/>
        </w:rPr>
        <w:tab/>
        <w:t>&lt;xs:restriction base="xs:string"&gt;</w:t>
      </w:r>
    </w:p>
    <w:p w14:paraId="692E736E" w14:textId="77777777" w:rsidR="003219A4" w:rsidRPr="002A5476" w:rsidRDefault="001C2626" w:rsidP="003219A4">
      <w:pPr>
        <w:pStyle w:val="PL"/>
        <w:rPr>
          <w:lang w:eastAsia="fr-FR"/>
        </w:rPr>
      </w:pPr>
      <w:r>
        <w:rPr>
          <w:lang w:val="fr-FR" w:eastAsia="fr-FR"/>
        </w:rPr>
        <w:tab/>
      </w:r>
      <w:r w:rsidR="003219A4" w:rsidRPr="002A5476">
        <w:rPr>
          <w:lang w:eastAsia="fr-FR"/>
        </w:rPr>
        <w:t>&lt;xs:enumeration value="STB"&gt; &lt;/xs:enumeration&gt;</w:t>
      </w:r>
    </w:p>
    <w:p w14:paraId="360F2B56" w14:textId="77777777" w:rsidR="003219A4" w:rsidRPr="002A5476" w:rsidRDefault="001C2626" w:rsidP="003219A4">
      <w:pPr>
        <w:pStyle w:val="PL"/>
        <w:rPr>
          <w:lang w:eastAsia="fr-FR"/>
        </w:rPr>
      </w:pPr>
      <w:r>
        <w:rPr>
          <w:lang w:eastAsia="fr-FR"/>
        </w:rPr>
        <w:tab/>
      </w:r>
      <w:r w:rsidR="003219A4" w:rsidRPr="002A5476">
        <w:rPr>
          <w:lang w:eastAsia="fr-FR"/>
        </w:rPr>
        <w:t>&lt;xs:enumeration value="PC"&gt; &lt;/xs:enumeration&gt;</w:t>
      </w:r>
    </w:p>
    <w:p w14:paraId="7EFE5D0D" w14:textId="77777777" w:rsidR="003219A4" w:rsidRPr="002A5476" w:rsidRDefault="001C2626" w:rsidP="003219A4">
      <w:pPr>
        <w:pStyle w:val="PL"/>
        <w:rPr>
          <w:lang w:eastAsia="fr-FR"/>
        </w:rPr>
      </w:pPr>
      <w:r>
        <w:rPr>
          <w:lang w:eastAsia="fr-FR"/>
        </w:rPr>
        <w:tab/>
      </w:r>
      <w:r w:rsidR="003219A4" w:rsidRPr="002A5476">
        <w:rPr>
          <w:lang w:eastAsia="fr-FR"/>
        </w:rPr>
        <w:t>&lt;xs:enumeration value="Handset"&gt; &lt;/xs:enumeration&gt;</w:t>
      </w:r>
    </w:p>
    <w:p w14:paraId="7F44C19E" w14:textId="77777777" w:rsidR="003219A4" w:rsidRPr="002A5476" w:rsidRDefault="003219A4" w:rsidP="003219A4">
      <w:pPr>
        <w:pStyle w:val="PL"/>
        <w:rPr>
          <w:lang w:eastAsia="fr-FR"/>
        </w:rPr>
      </w:pPr>
      <w:r w:rsidRPr="002A5476">
        <w:rPr>
          <w:lang w:eastAsia="fr-FR"/>
        </w:rPr>
        <w:tab/>
        <w:t>&lt;/xs:restriction&gt;</w:t>
      </w:r>
    </w:p>
    <w:p w14:paraId="0BC4BB05" w14:textId="77777777" w:rsidR="003219A4" w:rsidRPr="002A5476" w:rsidRDefault="003219A4" w:rsidP="003219A4">
      <w:pPr>
        <w:pStyle w:val="PL"/>
        <w:rPr>
          <w:lang w:eastAsia="fr-FR"/>
        </w:rPr>
      </w:pPr>
      <w:r w:rsidRPr="002A5476">
        <w:rPr>
          <w:lang w:eastAsia="fr-FR"/>
        </w:rPr>
        <w:tab/>
        <w:t>&lt;/xs:simpleType&gt;</w:t>
      </w:r>
    </w:p>
    <w:p w14:paraId="15476298" w14:textId="77777777" w:rsidR="003219A4" w:rsidRPr="00083D4F" w:rsidRDefault="003219A4" w:rsidP="003219A4">
      <w:pPr>
        <w:pStyle w:val="PL"/>
        <w:rPr>
          <w:lang w:eastAsia="fr-FR"/>
        </w:rPr>
      </w:pPr>
      <w:r w:rsidRPr="002A5476">
        <w:rPr>
          <w:lang w:eastAsia="fr-FR"/>
        </w:rPr>
        <w:t>&lt;/xs:schema&gt;</w:t>
      </w:r>
    </w:p>
    <w:p w14:paraId="6E9E2866" w14:textId="77777777" w:rsidR="003219A4" w:rsidRPr="00083D4F" w:rsidRDefault="003219A4" w:rsidP="003219A4">
      <w:pPr>
        <w:pStyle w:val="PL"/>
        <w:rPr>
          <w:lang w:eastAsia="fr-FR"/>
        </w:rPr>
      </w:pPr>
    </w:p>
    <w:p w14:paraId="4480C053" w14:textId="77777777" w:rsidR="003219A4" w:rsidRPr="00083D4F" w:rsidRDefault="003219A4" w:rsidP="003219A4">
      <w:pPr>
        <w:pStyle w:val="PL"/>
        <w:rPr>
          <w:rFonts w:hint="eastAsia"/>
          <w:lang w:eastAsia="zh-CN"/>
        </w:rPr>
      </w:pPr>
    </w:p>
    <w:p w14:paraId="1A5EFFF4" w14:textId="77777777" w:rsidR="003219A4" w:rsidRPr="002A5476" w:rsidRDefault="003219A4" w:rsidP="003219A4"/>
    <w:p w14:paraId="498DF846" w14:textId="77777777" w:rsidR="003219A4" w:rsidRPr="002A5476" w:rsidRDefault="003219A4" w:rsidP="003219A4"/>
    <w:p w14:paraId="667A7DF4" w14:textId="77777777" w:rsidR="003219A4" w:rsidRPr="002A5476" w:rsidRDefault="003219A4" w:rsidP="00047BA9">
      <w:pPr>
        <w:pStyle w:val="Heading8"/>
      </w:pPr>
      <w:bookmarkStart w:id="392" w:name="_Toc517287323"/>
      <w:r w:rsidRPr="002A5476">
        <w:t>Annex</w:t>
      </w:r>
      <w:r w:rsidRPr="002A5476">
        <w:rPr>
          <w:rFonts w:hint="eastAsia"/>
          <w:lang w:eastAsia="zh-CN"/>
        </w:rPr>
        <w:t xml:space="preserve"> </w:t>
      </w:r>
      <w:r w:rsidRPr="002A5476">
        <w:rPr>
          <w:rFonts w:eastAsia="SimSun"/>
          <w:lang w:eastAsia="zh-CN"/>
        </w:rPr>
        <w:t>H</w:t>
      </w:r>
      <w:r w:rsidRPr="002A5476">
        <w:t xml:space="preserve"> (normative):</w:t>
      </w:r>
      <w:r w:rsidRPr="002A5476">
        <w:br/>
        <w:t>XML Schema for Service Attachment Information</w:t>
      </w:r>
      <w:bookmarkEnd w:id="392"/>
    </w:p>
    <w:p w14:paraId="043EE265" w14:textId="77777777" w:rsidR="003219A4" w:rsidRPr="00047BA9" w:rsidRDefault="003219A4" w:rsidP="003219A4">
      <w:pPr>
        <w:pStyle w:val="main"/>
      </w:pPr>
      <w:r w:rsidRPr="00047BA9">
        <w:t>This annex describes the XML schema for the service attachment information to be returned to UE by SDF</w:t>
      </w:r>
      <w:r w:rsidRPr="00047BA9">
        <w:rPr>
          <w:rFonts w:eastAsia="SimSun" w:hint="eastAsia"/>
          <w:lang w:eastAsia="zh-CN"/>
        </w:rPr>
        <w:t>.</w:t>
      </w:r>
      <w:r w:rsidRPr="00047BA9">
        <w:rPr>
          <w:rFonts w:hint="eastAsia"/>
        </w:rPr>
        <w:t xml:space="preserve"> </w:t>
      </w:r>
    </w:p>
    <w:p w14:paraId="7B7FED9E" w14:textId="77777777" w:rsidR="003219A4" w:rsidRPr="00047BA9" w:rsidRDefault="003219A4" w:rsidP="003219A4">
      <w:pPr>
        <w:pStyle w:val="PL"/>
        <w:rPr>
          <w:lang w:eastAsia="fr-FR"/>
        </w:rPr>
      </w:pPr>
      <w:r w:rsidRPr="00047BA9">
        <w:rPr>
          <w:lang w:eastAsia="fr-FR"/>
        </w:rPr>
        <w:lastRenderedPageBreak/>
        <w:t>&lt;?xml version="1.0" encoding="UTF-8"?&gt;</w:t>
      </w:r>
    </w:p>
    <w:p w14:paraId="75CBB7B0" w14:textId="77777777" w:rsidR="003219A4" w:rsidRPr="00047BA9" w:rsidRDefault="003219A4" w:rsidP="003219A4">
      <w:pPr>
        <w:pStyle w:val="PL"/>
        <w:rPr>
          <w:lang w:eastAsia="fr-FR"/>
        </w:rPr>
      </w:pPr>
      <w:r w:rsidRPr="00047BA9">
        <w:rPr>
          <w:lang w:eastAsia="fr-FR"/>
        </w:rPr>
        <w:t>&lt;xs:schema xmlns:xs="http://www.w3.org/2001/XMLSchema" elementFormDefault="qualified" attributeFormDefault="unqualified"&gt;</w:t>
      </w:r>
    </w:p>
    <w:p w14:paraId="2352CD5B" w14:textId="77777777" w:rsidR="003219A4" w:rsidRPr="00047BA9" w:rsidRDefault="003219A4" w:rsidP="003219A4">
      <w:pPr>
        <w:pStyle w:val="PL"/>
        <w:rPr>
          <w:lang w:eastAsia="fr-FR"/>
        </w:rPr>
      </w:pPr>
    </w:p>
    <w:p w14:paraId="3A9CDD9F" w14:textId="77777777" w:rsidR="003219A4" w:rsidRPr="00047BA9" w:rsidRDefault="003219A4" w:rsidP="003219A4">
      <w:pPr>
        <w:pStyle w:val="PL"/>
        <w:rPr>
          <w:lang w:eastAsia="fr-FR"/>
        </w:rPr>
      </w:pPr>
      <w:r w:rsidRPr="00047BA9">
        <w:rPr>
          <w:lang w:eastAsia="fr-FR"/>
        </w:rPr>
        <w:tab/>
        <w:t>&lt;xs:element name="SSF" type="tSSF"&gt;</w:t>
      </w:r>
    </w:p>
    <w:p w14:paraId="2EEEF421" w14:textId="77777777" w:rsidR="003219A4" w:rsidRPr="00047BA9" w:rsidRDefault="001C2626" w:rsidP="003219A4">
      <w:pPr>
        <w:pStyle w:val="PL"/>
        <w:rPr>
          <w:lang w:eastAsia="fr-FR"/>
        </w:rPr>
      </w:pPr>
      <w:r>
        <w:rPr>
          <w:lang w:eastAsia="fr-FR"/>
        </w:rPr>
        <w:tab/>
      </w:r>
      <w:r w:rsidR="003219A4" w:rsidRPr="00047BA9">
        <w:rPr>
          <w:lang w:eastAsia="fr-FR"/>
        </w:rPr>
        <w:t>&lt;xs:annotation&gt;</w:t>
      </w:r>
    </w:p>
    <w:p w14:paraId="201867E3" w14:textId="77777777" w:rsidR="003219A4" w:rsidRPr="00047BA9" w:rsidRDefault="001C2626" w:rsidP="003219A4">
      <w:pPr>
        <w:pStyle w:val="PL"/>
        <w:rPr>
          <w:lang w:eastAsia="fr-FR"/>
        </w:rPr>
      </w:pPr>
      <w:r>
        <w:rPr>
          <w:lang w:eastAsia="fr-FR"/>
        </w:rPr>
        <w:tab/>
      </w:r>
      <w:r w:rsidR="003219A4" w:rsidRPr="00047BA9">
        <w:rPr>
          <w:lang w:eastAsia="fr-FR"/>
        </w:rPr>
        <w:tab/>
        <w:t>&lt;xs:documentation&gt;XML Body of the SDF SIP Notify Response&lt;/xs:documentation&gt;</w:t>
      </w:r>
    </w:p>
    <w:p w14:paraId="63563765" w14:textId="77777777" w:rsidR="003219A4" w:rsidRPr="00047BA9" w:rsidRDefault="001C2626" w:rsidP="003219A4">
      <w:pPr>
        <w:pStyle w:val="PL"/>
        <w:rPr>
          <w:lang w:eastAsia="fr-FR"/>
        </w:rPr>
      </w:pPr>
      <w:r>
        <w:rPr>
          <w:lang w:eastAsia="fr-FR"/>
        </w:rPr>
        <w:tab/>
      </w:r>
      <w:r w:rsidR="003219A4" w:rsidRPr="00047BA9">
        <w:rPr>
          <w:lang w:eastAsia="fr-FR"/>
        </w:rPr>
        <w:t>&lt;/xs:annotation&gt;</w:t>
      </w:r>
      <w:r w:rsidR="003219A4" w:rsidRPr="00047BA9">
        <w:rPr>
          <w:lang w:eastAsia="fr-FR"/>
        </w:rPr>
        <w:tab/>
      </w:r>
    </w:p>
    <w:p w14:paraId="7D9805EA" w14:textId="77777777" w:rsidR="003219A4" w:rsidRPr="00047BA9" w:rsidRDefault="003219A4" w:rsidP="003219A4">
      <w:pPr>
        <w:pStyle w:val="PL"/>
        <w:rPr>
          <w:lang w:eastAsia="fr-FR"/>
        </w:rPr>
      </w:pPr>
      <w:r w:rsidRPr="00047BA9">
        <w:rPr>
          <w:lang w:eastAsia="fr-FR"/>
        </w:rPr>
        <w:tab/>
        <w:t>&lt;/xs:element&gt;</w:t>
      </w:r>
    </w:p>
    <w:p w14:paraId="4C27D53F" w14:textId="77777777" w:rsidR="003219A4" w:rsidRPr="00047BA9" w:rsidRDefault="003219A4" w:rsidP="003219A4">
      <w:pPr>
        <w:pStyle w:val="PL"/>
        <w:rPr>
          <w:lang w:eastAsia="fr-FR"/>
        </w:rPr>
      </w:pPr>
    </w:p>
    <w:p w14:paraId="2F2CB9D0" w14:textId="77777777" w:rsidR="003219A4" w:rsidRPr="00047BA9" w:rsidRDefault="003219A4" w:rsidP="003219A4">
      <w:pPr>
        <w:pStyle w:val="PL"/>
        <w:rPr>
          <w:lang w:eastAsia="fr-FR"/>
        </w:rPr>
      </w:pPr>
      <w:r w:rsidRPr="00047BA9">
        <w:rPr>
          <w:lang w:eastAsia="fr-FR"/>
        </w:rPr>
        <w:tab/>
        <w:t>&lt;xs:complexType name="tSSF"&gt;</w:t>
      </w:r>
    </w:p>
    <w:p w14:paraId="61E137ED" w14:textId="77777777" w:rsidR="003219A4" w:rsidRPr="00047BA9" w:rsidRDefault="001C2626" w:rsidP="003219A4">
      <w:pPr>
        <w:pStyle w:val="PL"/>
        <w:rPr>
          <w:lang w:eastAsia="fr-FR"/>
        </w:rPr>
      </w:pPr>
      <w:r>
        <w:rPr>
          <w:lang w:eastAsia="fr-FR"/>
        </w:rPr>
        <w:tab/>
      </w:r>
      <w:r w:rsidR="003219A4" w:rsidRPr="00047BA9">
        <w:rPr>
          <w:lang w:eastAsia="fr-FR"/>
        </w:rPr>
        <w:t>&lt;xs:sequence&gt;</w:t>
      </w:r>
    </w:p>
    <w:p w14:paraId="182B775C" w14:textId="77777777" w:rsidR="003219A4" w:rsidRPr="00047BA9" w:rsidRDefault="001C2626" w:rsidP="003219A4">
      <w:pPr>
        <w:pStyle w:val="PL"/>
        <w:rPr>
          <w:lang w:eastAsia="fr-FR"/>
        </w:rPr>
      </w:pPr>
      <w:r>
        <w:rPr>
          <w:lang w:eastAsia="fr-FR"/>
        </w:rPr>
        <w:tab/>
      </w:r>
      <w:r w:rsidR="003219A4" w:rsidRPr="00047BA9">
        <w:rPr>
          <w:lang w:eastAsia="fr-FR"/>
        </w:rPr>
        <w:tab/>
        <w:t>&lt;xs:element name="Description" type="tMultilingual" minOccurs="0" maxOccurs="unbounded"/&gt;</w:t>
      </w:r>
    </w:p>
    <w:p w14:paraId="568ECC5A" w14:textId="77777777" w:rsidR="003219A4" w:rsidRPr="00047BA9" w:rsidRDefault="001C2626" w:rsidP="003219A4">
      <w:pPr>
        <w:pStyle w:val="PL"/>
        <w:rPr>
          <w:lang w:eastAsia="fr-FR"/>
        </w:rPr>
      </w:pPr>
      <w:r>
        <w:rPr>
          <w:lang w:eastAsia="fr-FR"/>
        </w:rPr>
        <w:tab/>
      </w:r>
      <w:r w:rsidR="003219A4" w:rsidRPr="00047BA9">
        <w:rPr>
          <w:lang w:eastAsia="fr-FR"/>
        </w:rPr>
        <w:tab/>
        <w:t>&lt;xs:element name="ServiceProvider" type="tSSFServiceProvider" minOccurs="0"/&gt;</w:t>
      </w:r>
    </w:p>
    <w:p w14:paraId="3F4280EC" w14:textId="77777777" w:rsidR="003219A4" w:rsidRPr="00047BA9" w:rsidRDefault="001C2626" w:rsidP="003219A4">
      <w:pPr>
        <w:pStyle w:val="PL"/>
        <w:rPr>
          <w:lang w:eastAsia="fr-FR"/>
        </w:rPr>
      </w:pPr>
      <w:r>
        <w:rPr>
          <w:lang w:eastAsia="fr-FR"/>
        </w:rPr>
        <w:tab/>
      </w:r>
      <w:r w:rsidR="003219A4" w:rsidRPr="00047BA9">
        <w:rPr>
          <w:lang w:eastAsia="fr-FR"/>
        </w:rPr>
        <w:tab/>
        <w:t>&lt;xs:element name="Pull" type="tSSFPull" minOccurs="0" maxOccurs="unbounded"/&gt;</w:t>
      </w:r>
    </w:p>
    <w:p w14:paraId="7558AA9C" w14:textId="77777777" w:rsidR="003219A4" w:rsidRDefault="001C2626" w:rsidP="003219A4">
      <w:pPr>
        <w:pStyle w:val="PL"/>
        <w:rPr>
          <w:lang w:eastAsia="fr-FR"/>
        </w:rPr>
      </w:pPr>
      <w:r>
        <w:rPr>
          <w:lang w:eastAsia="fr-FR"/>
        </w:rPr>
        <w:tab/>
      </w:r>
      <w:r w:rsidR="003219A4" w:rsidRPr="00047BA9">
        <w:rPr>
          <w:lang w:eastAsia="fr-FR"/>
        </w:rPr>
        <w:tab/>
        <w:t>&lt;xs:element name="Push" type="tSSFPush" minOccurs="0" maxOccurs="unbounded"/&gt;</w:t>
      </w:r>
    </w:p>
    <w:p w14:paraId="65960A72" w14:textId="77777777" w:rsidR="00815638" w:rsidRPr="00047BA9" w:rsidRDefault="001C2626" w:rsidP="003219A4">
      <w:pPr>
        <w:pStyle w:val="PL"/>
        <w:rPr>
          <w:lang w:eastAsia="fr-FR"/>
        </w:rPr>
      </w:pPr>
      <w:r>
        <w:rPr>
          <w:lang w:eastAsia="fr-FR"/>
        </w:rPr>
        <w:tab/>
      </w:r>
      <w:r w:rsidR="00815638">
        <w:rPr>
          <w:lang w:eastAsia="fr-FR"/>
        </w:rPr>
        <w:tab/>
        <w:t>&lt;xs:element name="MBMSSecurityProcedure" type="tMBMSSec</w:t>
      </w:r>
      <w:r w:rsidR="00815638" w:rsidRPr="00047BA9">
        <w:rPr>
          <w:lang w:eastAsia="fr-FR"/>
        </w:rPr>
        <w:t>" mi</w:t>
      </w:r>
      <w:r w:rsidR="00815638">
        <w:rPr>
          <w:lang w:eastAsia="fr-FR"/>
        </w:rPr>
        <w:t>nOccurs="0"</w:t>
      </w:r>
      <w:r w:rsidR="00815638" w:rsidRPr="00047BA9">
        <w:rPr>
          <w:lang w:eastAsia="fr-FR"/>
        </w:rPr>
        <w:t>/&gt;</w:t>
      </w:r>
    </w:p>
    <w:p w14:paraId="481BA748" w14:textId="77777777" w:rsidR="003219A4" w:rsidRPr="002A5476" w:rsidRDefault="001C2626" w:rsidP="003219A4">
      <w:pPr>
        <w:pStyle w:val="PL"/>
        <w:rPr>
          <w:lang w:eastAsia="fr-FR"/>
        </w:rPr>
      </w:pPr>
      <w:r>
        <w:rPr>
          <w:lang w:eastAsia="fr-FR"/>
        </w:rPr>
        <w:tab/>
      </w:r>
      <w:r w:rsidR="003219A4" w:rsidRPr="00047BA9">
        <w:rPr>
          <w:lang w:eastAsia="fr-FR"/>
        </w:rPr>
        <w:tab/>
      </w:r>
      <w:r w:rsidR="003219A4" w:rsidRPr="002A5476">
        <w:rPr>
          <w:lang w:eastAsia="fr-FR"/>
        </w:rPr>
        <w:t>&lt;xs:element name="Extension" type="tExtension" minOccurs="0"/&gt;</w:t>
      </w:r>
    </w:p>
    <w:p w14:paraId="67ED5643" w14:textId="77777777" w:rsidR="003219A4" w:rsidRPr="00047BA9" w:rsidRDefault="001C2626" w:rsidP="003219A4">
      <w:pPr>
        <w:pStyle w:val="PL"/>
        <w:rPr>
          <w:lang w:eastAsia="fr-FR"/>
        </w:rPr>
      </w:pPr>
      <w:r>
        <w:rPr>
          <w:lang w:eastAsia="fr-FR"/>
        </w:rPr>
        <w:tab/>
      </w:r>
      <w:r w:rsidR="003219A4" w:rsidRPr="002A5476">
        <w:rPr>
          <w:lang w:eastAsia="fr-FR"/>
        </w:rPr>
        <w:tab/>
      </w:r>
      <w:r w:rsidR="003219A4" w:rsidRPr="00047BA9">
        <w:rPr>
          <w:lang w:eastAsia="fr-FR"/>
        </w:rPr>
        <w:t>&lt;xs:any namespace="##other" processContents="lax" minOccurs="0" maxOccurs="unbounded"/&gt;</w:t>
      </w:r>
    </w:p>
    <w:p w14:paraId="171331C4" w14:textId="77777777" w:rsidR="003219A4" w:rsidRPr="00047BA9" w:rsidRDefault="001C2626" w:rsidP="003219A4">
      <w:pPr>
        <w:pStyle w:val="PL"/>
        <w:rPr>
          <w:lang w:eastAsia="fr-FR"/>
        </w:rPr>
      </w:pPr>
      <w:r>
        <w:rPr>
          <w:lang w:eastAsia="fr-FR"/>
        </w:rPr>
        <w:tab/>
      </w:r>
      <w:r w:rsidR="003219A4" w:rsidRPr="00047BA9">
        <w:rPr>
          <w:lang w:eastAsia="fr-FR"/>
        </w:rPr>
        <w:t>&lt;/xs:sequence&gt;</w:t>
      </w:r>
    </w:p>
    <w:p w14:paraId="5668F57B" w14:textId="77777777" w:rsidR="003219A4" w:rsidRPr="00047BA9" w:rsidRDefault="001C2626" w:rsidP="003219A4">
      <w:pPr>
        <w:pStyle w:val="PL"/>
        <w:rPr>
          <w:lang w:eastAsia="fr-FR"/>
        </w:rPr>
      </w:pPr>
      <w:r>
        <w:rPr>
          <w:lang w:eastAsia="fr-FR"/>
        </w:rPr>
        <w:tab/>
      </w:r>
      <w:r w:rsidR="003219A4" w:rsidRPr="00047BA9">
        <w:rPr>
          <w:lang w:eastAsia="fr-FR"/>
        </w:rPr>
        <w:t>&lt;xs:attribute name="ID" type="tHexadecimal16bit" use="required"/&gt;</w:t>
      </w:r>
    </w:p>
    <w:p w14:paraId="139E6241" w14:textId="77777777" w:rsidR="003219A4" w:rsidRPr="00047BA9" w:rsidRDefault="001C2626" w:rsidP="003219A4">
      <w:pPr>
        <w:pStyle w:val="PL"/>
        <w:rPr>
          <w:lang w:eastAsia="fr-FR"/>
        </w:rPr>
      </w:pPr>
      <w:r>
        <w:rPr>
          <w:lang w:eastAsia="fr-FR"/>
        </w:rPr>
        <w:tab/>
      </w:r>
      <w:r w:rsidR="003219A4" w:rsidRPr="00047BA9">
        <w:rPr>
          <w:lang w:eastAsia="fr-FR"/>
        </w:rPr>
        <w:t>&lt;xs:attribute name="Technology" type="xs:string" use="required"/&gt;</w:t>
      </w:r>
    </w:p>
    <w:p w14:paraId="3E2C00AD" w14:textId="77777777" w:rsidR="003219A4" w:rsidRPr="00047BA9" w:rsidRDefault="001C2626" w:rsidP="003219A4">
      <w:pPr>
        <w:pStyle w:val="PL"/>
        <w:rPr>
          <w:lang w:eastAsia="fr-FR"/>
        </w:rPr>
      </w:pPr>
      <w:r>
        <w:rPr>
          <w:lang w:eastAsia="fr-FR"/>
        </w:rPr>
        <w:tab/>
      </w:r>
      <w:r w:rsidR="003219A4" w:rsidRPr="00047BA9">
        <w:rPr>
          <w:lang w:eastAsia="fr-FR"/>
        </w:rPr>
        <w:t>&lt;xs:attribute name="Version" type="tVersion"&gt;</w:t>
      </w:r>
    </w:p>
    <w:p w14:paraId="3922B501" w14:textId="77777777" w:rsidR="003219A4" w:rsidRPr="00047BA9" w:rsidRDefault="001C2626" w:rsidP="003219A4">
      <w:pPr>
        <w:pStyle w:val="PL"/>
        <w:rPr>
          <w:lang w:eastAsia="fr-FR"/>
        </w:rPr>
      </w:pPr>
      <w:r>
        <w:rPr>
          <w:lang w:eastAsia="fr-FR"/>
        </w:rPr>
        <w:tab/>
      </w:r>
      <w:r w:rsidR="003219A4" w:rsidRPr="00047BA9">
        <w:rPr>
          <w:lang w:eastAsia="fr-FR"/>
        </w:rPr>
        <w:tab/>
        <w:t>&lt;xs:annotation&gt;</w:t>
      </w:r>
    </w:p>
    <w:p w14:paraId="0386BE22"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&lt;xs:documentation&gt;The version number is incremented when one or more attributes of the SSF element have changed, so that the receiver knows whether it should update its data or not.&lt;/xs:documentation&gt;</w:t>
      </w:r>
    </w:p>
    <w:p w14:paraId="6338DEDD" w14:textId="77777777" w:rsidR="003219A4" w:rsidRPr="00047BA9" w:rsidRDefault="001C2626" w:rsidP="003219A4">
      <w:pPr>
        <w:pStyle w:val="PL"/>
        <w:rPr>
          <w:lang w:eastAsia="fr-FR"/>
        </w:rPr>
      </w:pPr>
      <w:r>
        <w:rPr>
          <w:lang w:eastAsia="fr-FR"/>
        </w:rPr>
        <w:tab/>
      </w:r>
      <w:r w:rsidR="003219A4" w:rsidRPr="00047BA9">
        <w:rPr>
          <w:lang w:eastAsia="fr-FR"/>
        </w:rPr>
        <w:tab/>
        <w:t>&lt;/xs:annotation&gt;</w:t>
      </w:r>
    </w:p>
    <w:p w14:paraId="17CAAD30" w14:textId="77777777" w:rsidR="003219A4" w:rsidRPr="00047BA9" w:rsidRDefault="001C2626" w:rsidP="003219A4">
      <w:pPr>
        <w:pStyle w:val="PL"/>
        <w:rPr>
          <w:lang w:eastAsia="fr-FR"/>
        </w:rPr>
      </w:pPr>
      <w:r>
        <w:rPr>
          <w:lang w:eastAsia="fr-FR"/>
        </w:rPr>
        <w:tab/>
      </w:r>
      <w:r w:rsidR="003219A4" w:rsidRPr="00047BA9">
        <w:rPr>
          <w:lang w:eastAsia="fr-FR"/>
        </w:rPr>
        <w:t>&lt;/xs:attribute&gt;</w:t>
      </w:r>
    </w:p>
    <w:p w14:paraId="5562C94D" w14:textId="77777777" w:rsidR="003219A4" w:rsidRPr="00047BA9" w:rsidRDefault="001C2626" w:rsidP="003219A4">
      <w:pPr>
        <w:pStyle w:val="PL"/>
        <w:rPr>
          <w:lang w:eastAsia="fr-FR"/>
        </w:rPr>
      </w:pPr>
      <w:r>
        <w:rPr>
          <w:lang w:eastAsia="fr-FR"/>
        </w:rPr>
        <w:tab/>
      </w:r>
      <w:r w:rsidR="003219A4" w:rsidRPr="00047BA9">
        <w:rPr>
          <w:lang w:eastAsia="fr-FR"/>
        </w:rPr>
        <w:t>&lt;xs:anyAttribute namespace="##other" processContents="lax"/&gt;</w:t>
      </w:r>
    </w:p>
    <w:p w14:paraId="49D17806" w14:textId="77777777" w:rsidR="003219A4" w:rsidRPr="00047BA9" w:rsidRDefault="003219A4" w:rsidP="003219A4">
      <w:pPr>
        <w:pStyle w:val="PL"/>
        <w:rPr>
          <w:lang w:eastAsia="fr-FR"/>
        </w:rPr>
      </w:pPr>
      <w:r w:rsidRPr="00047BA9">
        <w:rPr>
          <w:lang w:eastAsia="fr-FR"/>
        </w:rPr>
        <w:tab/>
        <w:t>&lt;/xs:complexType&gt;</w:t>
      </w:r>
    </w:p>
    <w:p w14:paraId="03F64AFC" w14:textId="77777777" w:rsidR="003219A4" w:rsidRPr="00047BA9" w:rsidRDefault="003219A4" w:rsidP="003219A4">
      <w:pPr>
        <w:pStyle w:val="PL"/>
        <w:rPr>
          <w:lang w:eastAsia="fr-FR"/>
        </w:rPr>
      </w:pPr>
    </w:p>
    <w:p w14:paraId="1AA75FFE" w14:textId="77777777" w:rsidR="003219A4" w:rsidRPr="00047BA9" w:rsidRDefault="003219A4" w:rsidP="003219A4">
      <w:pPr>
        <w:pStyle w:val="PL"/>
        <w:rPr>
          <w:lang w:eastAsia="fr-FR"/>
        </w:rPr>
      </w:pPr>
      <w:r w:rsidRPr="00047BA9">
        <w:rPr>
          <w:lang w:eastAsia="fr-FR"/>
        </w:rPr>
        <w:tab/>
        <w:t>&lt;xs:simpleType name="tVersion"&gt;</w:t>
      </w:r>
    </w:p>
    <w:p w14:paraId="221A60D4" w14:textId="77777777" w:rsidR="003219A4" w:rsidRPr="00047BA9" w:rsidRDefault="001C2626" w:rsidP="003219A4">
      <w:pPr>
        <w:pStyle w:val="PL"/>
        <w:rPr>
          <w:lang w:eastAsia="fr-FR"/>
        </w:rPr>
      </w:pPr>
      <w:r>
        <w:rPr>
          <w:lang w:eastAsia="fr-FR"/>
        </w:rPr>
        <w:tab/>
      </w:r>
      <w:r w:rsidR="003219A4" w:rsidRPr="00047BA9">
        <w:rPr>
          <w:lang w:eastAsia="fr-FR"/>
        </w:rPr>
        <w:t>&lt;xs:restriction base="xs:integer"&gt;</w:t>
      </w:r>
    </w:p>
    <w:p w14:paraId="6901586A" w14:textId="77777777" w:rsidR="003219A4" w:rsidRPr="00047BA9" w:rsidRDefault="001C2626" w:rsidP="003219A4">
      <w:pPr>
        <w:pStyle w:val="PL"/>
        <w:rPr>
          <w:lang w:eastAsia="fr-FR"/>
        </w:rPr>
      </w:pPr>
      <w:r>
        <w:rPr>
          <w:lang w:eastAsia="fr-FR"/>
        </w:rPr>
        <w:tab/>
      </w:r>
      <w:r w:rsidR="003219A4" w:rsidRPr="00047BA9">
        <w:rPr>
          <w:lang w:eastAsia="fr-FR"/>
        </w:rPr>
        <w:tab/>
        <w:t>&lt;xs:minInclusive value="0"/&gt;</w:t>
      </w:r>
    </w:p>
    <w:p w14:paraId="73A9CB92" w14:textId="77777777" w:rsidR="003219A4" w:rsidRPr="00047BA9" w:rsidRDefault="001C2626" w:rsidP="003219A4">
      <w:pPr>
        <w:pStyle w:val="PL"/>
        <w:rPr>
          <w:lang w:eastAsia="fr-FR"/>
        </w:rPr>
      </w:pPr>
      <w:r>
        <w:rPr>
          <w:lang w:eastAsia="fr-FR"/>
        </w:rPr>
        <w:tab/>
      </w:r>
      <w:r w:rsidR="003219A4" w:rsidRPr="00047BA9">
        <w:rPr>
          <w:lang w:eastAsia="fr-FR"/>
        </w:rPr>
        <w:tab/>
        <w:t>&lt;xs:maxInclusive value="255"/&gt;</w:t>
      </w:r>
    </w:p>
    <w:p w14:paraId="53F3A3E9" w14:textId="77777777" w:rsidR="003219A4" w:rsidRPr="00047BA9" w:rsidRDefault="001C2626" w:rsidP="003219A4">
      <w:pPr>
        <w:pStyle w:val="PL"/>
        <w:rPr>
          <w:lang w:eastAsia="fr-FR"/>
        </w:rPr>
      </w:pPr>
      <w:r>
        <w:rPr>
          <w:lang w:eastAsia="fr-FR"/>
        </w:rPr>
        <w:tab/>
      </w:r>
      <w:r w:rsidR="003219A4" w:rsidRPr="00047BA9">
        <w:rPr>
          <w:lang w:eastAsia="fr-FR"/>
        </w:rPr>
        <w:t>&lt;/xs:restriction&gt;</w:t>
      </w:r>
    </w:p>
    <w:p w14:paraId="44E415DC" w14:textId="77777777" w:rsidR="003219A4" w:rsidRPr="00047BA9" w:rsidRDefault="003219A4" w:rsidP="003219A4">
      <w:pPr>
        <w:pStyle w:val="PL"/>
        <w:rPr>
          <w:lang w:eastAsia="fr-FR"/>
        </w:rPr>
      </w:pPr>
      <w:r w:rsidRPr="00047BA9">
        <w:rPr>
          <w:lang w:eastAsia="fr-FR"/>
        </w:rPr>
        <w:tab/>
        <w:t>&lt;/xs:simpleType&gt;</w:t>
      </w:r>
    </w:p>
    <w:p w14:paraId="7D276831" w14:textId="77777777" w:rsidR="003219A4" w:rsidRPr="00047BA9" w:rsidRDefault="003219A4" w:rsidP="003219A4">
      <w:pPr>
        <w:pStyle w:val="PL"/>
        <w:rPr>
          <w:lang w:eastAsia="fr-FR"/>
        </w:rPr>
      </w:pPr>
    </w:p>
    <w:p w14:paraId="6BD526BF" w14:textId="77777777" w:rsidR="003219A4" w:rsidRPr="00047BA9" w:rsidRDefault="003219A4" w:rsidP="003219A4">
      <w:pPr>
        <w:pStyle w:val="PL"/>
        <w:rPr>
          <w:lang w:eastAsia="fr-FR"/>
        </w:rPr>
      </w:pPr>
      <w:r w:rsidRPr="00047BA9">
        <w:rPr>
          <w:lang w:eastAsia="fr-FR"/>
        </w:rPr>
        <w:tab/>
        <w:t>&lt;xs:complexType name="tSSFServiceProvider"&gt;</w:t>
      </w:r>
    </w:p>
    <w:p w14:paraId="6B3C4C78" w14:textId="77777777" w:rsidR="003219A4" w:rsidRPr="00047BA9" w:rsidRDefault="001C2626" w:rsidP="003219A4">
      <w:pPr>
        <w:pStyle w:val="PL"/>
        <w:rPr>
          <w:lang w:eastAsia="fr-FR"/>
        </w:rPr>
      </w:pPr>
      <w:r>
        <w:rPr>
          <w:lang w:eastAsia="fr-FR"/>
        </w:rPr>
        <w:tab/>
      </w:r>
      <w:r w:rsidR="003219A4" w:rsidRPr="00047BA9">
        <w:rPr>
          <w:lang w:eastAsia="fr-FR"/>
        </w:rPr>
        <w:t>&lt;xs:sequence&gt;</w:t>
      </w:r>
    </w:p>
    <w:p w14:paraId="034E84C5" w14:textId="77777777" w:rsidR="003219A4" w:rsidRPr="00047BA9" w:rsidRDefault="001C2626" w:rsidP="003219A4">
      <w:pPr>
        <w:pStyle w:val="PL"/>
        <w:rPr>
          <w:lang w:eastAsia="fr-FR"/>
        </w:rPr>
      </w:pPr>
      <w:r>
        <w:rPr>
          <w:lang w:eastAsia="fr-FR"/>
        </w:rPr>
        <w:tab/>
      </w:r>
      <w:r w:rsidR="003219A4" w:rsidRPr="00047BA9">
        <w:rPr>
          <w:lang w:eastAsia="fr-FR"/>
        </w:rPr>
        <w:tab/>
        <w:t>&lt;xs:element name="Name" type="tMultilingual" maxOccurs="unbounded"/&gt;</w:t>
      </w:r>
    </w:p>
    <w:p w14:paraId="76481FB4" w14:textId="77777777" w:rsidR="003219A4" w:rsidRPr="00047BA9" w:rsidRDefault="001C2626" w:rsidP="003219A4">
      <w:pPr>
        <w:pStyle w:val="PL"/>
        <w:rPr>
          <w:lang w:eastAsia="fr-FR"/>
        </w:rPr>
      </w:pPr>
      <w:r>
        <w:rPr>
          <w:lang w:eastAsia="fr-FR"/>
        </w:rPr>
        <w:tab/>
      </w:r>
      <w:r w:rsidR="003219A4" w:rsidRPr="00047BA9">
        <w:rPr>
          <w:lang w:eastAsia="fr-FR"/>
        </w:rPr>
        <w:tab/>
        <w:t>&lt;xs:element name="Description" type="tMultilingual" minOccurs="0" maxOccurs="unbounded"/&gt;</w:t>
      </w:r>
    </w:p>
    <w:p w14:paraId="47F527B1" w14:textId="77777777" w:rsidR="003219A4" w:rsidRPr="00047BA9" w:rsidRDefault="001C2626" w:rsidP="003219A4">
      <w:pPr>
        <w:pStyle w:val="PL"/>
        <w:rPr>
          <w:lang w:eastAsia="fr-FR"/>
        </w:rPr>
      </w:pPr>
      <w:r>
        <w:rPr>
          <w:lang w:eastAsia="fr-FR"/>
        </w:rPr>
        <w:tab/>
      </w:r>
      <w:r w:rsidR="003219A4" w:rsidRPr="00047BA9">
        <w:rPr>
          <w:lang w:eastAsia="fr-FR"/>
        </w:rPr>
        <w:tab/>
        <w:t>&lt;xs:element name="Extension" type="tExtension" minOccurs="0"/&gt;</w:t>
      </w:r>
    </w:p>
    <w:p w14:paraId="2300800D" w14:textId="77777777" w:rsidR="003219A4" w:rsidRPr="00047BA9" w:rsidRDefault="001C2626" w:rsidP="003219A4">
      <w:pPr>
        <w:pStyle w:val="PL"/>
        <w:rPr>
          <w:lang w:eastAsia="fr-FR"/>
        </w:rPr>
      </w:pPr>
      <w:r>
        <w:rPr>
          <w:lang w:eastAsia="fr-FR"/>
        </w:rPr>
        <w:tab/>
      </w:r>
      <w:r w:rsidR="003219A4" w:rsidRPr="00047BA9">
        <w:rPr>
          <w:lang w:eastAsia="fr-FR"/>
        </w:rPr>
        <w:t>&lt;/xs:sequence&gt;</w:t>
      </w:r>
    </w:p>
    <w:p w14:paraId="653D48E3" w14:textId="77777777" w:rsidR="003219A4" w:rsidRPr="00047BA9" w:rsidRDefault="001C2626" w:rsidP="003219A4">
      <w:pPr>
        <w:pStyle w:val="PL"/>
        <w:rPr>
          <w:lang w:eastAsia="fr-FR"/>
        </w:rPr>
      </w:pPr>
      <w:r>
        <w:rPr>
          <w:lang w:eastAsia="fr-FR"/>
        </w:rPr>
        <w:tab/>
      </w:r>
      <w:r w:rsidR="003219A4" w:rsidRPr="00047BA9">
        <w:rPr>
          <w:lang w:eastAsia="fr-FR"/>
        </w:rPr>
        <w:t>&lt;xs:attribute name="DomainName" type="tDomain" use="required"&gt;</w:t>
      </w:r>
    </w:p>
    <w:p w14:paraId="7B222851" w14:textId="77777777" w:rsidR="003219A4" w:rsidRPr="00047BA9" w:rsidRDefault="001C2626" w:rsidP="003219A4">
      <w:pPr>
        <w:pStyle w:val="PL"/>
        <w:rPr>
          <w:lang w:eastAsia="fr-FR"/>
        </w:rPr>
      </w:pPr>
      <w:r>
        <w:rPr>
          <w:lang w:eastAsia="fr-FR"/>
        </w:rPr>
        <w:tab/>
      </w:r>
      <w:r w:rsidR="003219A4" w:rsidRPr="00047BA9">
        <w:rPr>
          <w:lang w:eastAsia="fr-FR"/>
        </w:rPr>
        <w:tab/>
        <w:t>&lt;xs:annotation&gt;</w:t>
      </w:r>
    </w:p>
    <w:p w14:paraId="6871B54B"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&lt;xs:documentation&gt;It is recommended that the DomainName complies with the "preferred name syntax" of RFC1034 clause 3.5&lt;/xs:documentation&gt;</w:t>
      </w:r>
    </w:p>
    <w:p w14:paraId="6D44E07A" w14:textId="77777777" w:rsidR="003219A4" w:rsidRPr="00047BA9" w:rsidRDefault="001C2626" w:rsidP="003219A4">
      <w:pPr>
        <w:pStyle w:val="PL"/>
        <w:rPr>
          <w:lang w:eastAsia="fr-FR"/>
        </w:rPr>
      </w:pPr>
      <w:r>
        <w:rPr>
          <w:lang w:eastAsia="fr-FR"/>
        </w:rPr>
        <w:tab/>
      </w:r>
      <w:r w:rsidR="003219A4" w:rsidRPr="00047BA9">
        <w:rPr>
          <w:lang w:eastAsia="fr-FR"/>
        </w:rPr>
        <w:tab/>
        <w:t>&lt;/xs:annotation&gt;</w:t>
      </w:r>
    </w:p>
    <w:p w14:paraId="0664872F" w14:textId="77777777" w:rsidR="003219A4" w:rsidRPr="00047BA9" w:rsidRDefault="001C2626" w:rsidP="003219A4">
      <w:pPr>
        <w:pStyle w:val="PL"/>
        <w:rPr>
          <w:lang w:eastAsia="fr-FR"/>
        </w:rPr>
      </w:pPr>
      <w:r>
        <w:rPr>
          <w:lang w:eastAsia="fr-FR"/>
        </w:rPr>
        <w:tab/>
      </w:r>
      <w:r w:rsidR="003219A4" w:rsidRPr="00047BA9">
        <w:rPr>
          <w:lang w:eastAsia="fr-FR"/>
        </w:rPr>
        <w:t>&lt;/xs:attribute&gt;</w:t>
      </w:r>
    </w:p>
    <w:p w14:paraId="59A2C80D" w14:textId="77777777" w:rsidR="003219A4" w:rsidRPr="00047BA9" w:rsidRDefault="001C2626" w:rsidP="003219A4">
      <w:pPr>
        <w:pStyle w:val="PL"/>
        <w:rPr>
          <w:lang w:eastAsia="fr-FR"/>
        </w:rPr>
      </w:pPr>
      <w:r>
        <w:rPr>
          <w:lang w:eastAsia="fr-FR"/>
        </w:rPr>
        <w:tab/>
      </w:r>
      <w:r w:rsidR="003219A4" w:rsidRPr="00047BA9">
        <w:rPr>
          <w:lang w:eastAsia="fr-FR"/>
        </w:rPr>
        <w:t>&lt;xs:attribute name="LogoURI" type="xs:anyURI" use="optional"/&gt;</w:t>
      </w:r>
    </w:p>
    <w:p w14:paraId="54E17A7B" w14:textId="77777777" w:rsidR="003219A4" w:rsidRPr="00047BA9" w:rsidRDefault="001C2626" w:rsidP="003219A4">
      <w:pPr>
        <w:pStyle w:val="PL"/>
        <w:rPr>
          <w:lang w:eastAsia="fr-FR"/>
        </w:rPr>
      </w:pPr>
      <w:r>
        <w:rPr>
          <w:lang w:eastAsia="fr-FR"/>
        </w:rPr>
        <w:tab/>
      </w:r>
      <w:r w:rsidR="003219A4" w:rsidRPr="00047BA9">
        <w:rPr>
          <w:lang w:eastAsia="fr-FR"/>
        </w:rPr>
        <w:t>&lt;xs:anyAttribute namespace="##other" processContents="lax"/&gt;</w:t>
      </w:r>
    </w:p>
    <w:p w14:paraId="69249FC4" w14:textId="77777777" w:rsidR="003219A4" w:rsidRPr="00047BA9" w:rsidRDefault="003219A4" w:rsidP="003219A4">
      <w:pPr>
        <w:pStyle w:val="PL"/>
        <w:rPr>
          <w:lang w:eastAsia="fr-FR"/>
        </w:rPr>
      </w:pPr>
      <w:r w:rsidRPr="00047BA9">
        <w:rPr>
          <w:lang w:eastAsia="fr-FR"/>
        </w:rPr>
        <w:tab/>
        <w:t>&lt;/xs:complexType&gt;</w:t>
      </w:r>
    </w:p>
    <w:p w14:paraId="3D120F4D" w14:textId="77777777" w:rsidR="003219A4" w:rsidRPr="00047BA9" w:rsidRDefault="003219A4" w:rsidP="003219A4">
      <w:pPr>
        <w:pStyle w:val="PL"/>
        <w:rPr>
          <w:lang w:eastAsia="fr-FR"/>
        </w:rPr>
      </w:pPr>
    </w:p>
    <w:p w14:paraId="78E1C26E" w14:textId="77777777" w:rsidR="003219A4" w:rsidRPr="00047BA9" w:rsidRDefault="003219A4" w:rsidP="003219A4">
      <w:pPr>
        <w:pStyle w:val="PL"/>
        <w:rPr>
          <w:lang w:eastAsia="fr-FR"/>
        </w:rPr>
      </w:pPr>
      <w:r w:rsidRPr="00047BA9">
        <w:rPr>
          <w:lang w:eastAsia="fr-FR"/>
        </w:rPr>
        <w:tab/>
        <w:t>&lt;xs:simpleType name="tDomain"&gt;</w:t>
      </w:r>
    </w:p>
    <w:p w14:paraId="07ECDE6A" w14:textId="77777777" w:rsidR="003219A4" w:rsidRPr="00047BA9" w:rsidRDefault="001C2626" w:rsidP="003219A4">
      <w:pPr>
        <w:pStyle w:val="PL"/>
        <w:rPr>
          <w:lang w:eastAsia="fr-FR"/>
        </w:rPr>
      </w:pPr>
      <w:r>
        <w:rPr>
          <w:lang w:eastAsia="fr-FR"/>
        </w:rPr>
        <w:tab/>
      </w:r>
      <w:r w:rsidR="003219A4" w:rsidRPr="00047BA9">
        <w:rPr>
          <w:lang w:eastAsia="fr-FR"/>
        </w:rPr>
        <w:t>&lt;xs:restriction base="xs:string"&gt;</w:t>
      </w:r>
    </w:p>
    <w:p w14:paraId="251D4414" w14:textId="77777777" w:rsidR="003219A4" w:rsidRPr="00047BA9" w:rsidRDefault="001C2626" w:rsidP="003219A4">
      <w:pPr>
        <w:pStyle w:val="PL"/>
        <w:rPr>
          <w:lang w:eastAsia="fr-FR"/>
        </w:rPr>
      </w:pPr>
      <w:r>
        <w:rPr>
          <w:lang w:eastAsia="fr-FR"/>
        </w:rPr>
        <w:tab/>
      </w:r>
      <w:r w:rsidR="003219A4" w:rsidRPr="00047BA9">
        <w:rPr>
          <w:lang w:eastAsia="fr-FR"/>
        </w:rPr>
        <w:tab/>
        <w:t>&lt;xs:pattern value="((.|\n|\r)*)?(\.(.|\n|\r)*)+"/&gt;</w:t>
      </w:r>
    </w:p>
    <w:p w14:paraId="6EC97640" w14:textId="77777777" w:rsidR="003219A4" w:rsidRPr="00047BA9" w:rsidRDefault="001C2626" w:rsidP="003219A4">
      <w:pPr>
        <w:pStyle w:val="PL"/>
        <w:rPr>
          <w:lang w:eastAsia="fr-FR"/>
        </w:rPr>
      </w:pPr>
      <w:r>
        <w:rPr>
          <w:lang w:eastAsia="fr-FR"/>
        </w:rPr>
        <w:tab/>
      </w:r>
      <w:r w:rsidR="003219A4" w:rsidRPr="00047BA9">
        <w:rPr>
          <w:lang w:eastAsia="fr-FR"/>
        </w:rPr>
        <w:t>&lt;/xs:restriction&gt;</w:t>
      </w:r>
    </w:p>
    <w:p w14:paraId="41CA5DED" w14:textId="77777777" w:rsidR="003219A4" w:rsidRPr="00047BA9" w:rsidRDefault="003219A4" w:rsidP="003219A4">
      <w:pPr>
        <w:pStyle w:val="PL"/>
        <w:rPr>
          <w:lang w:eastAsia="fr-FR"/>
        </w:rPr>
      </w:pPr>
      <w:r w:rsidRPr="00047BA9">
        <w:rPr>
          <w:lang w:eastAsia="fr-FR"/>
        </w:rPr>
        <w:tab/>
        <w:t>&lt;/xs:simpleType&gt;</w:t>
      </w:r>
    </w:p>
    <w:p w14:paraId="0B821D80" w14:textId="77777777" w:rsidR="003219A4" w:rsidRPr="00047BA9" w:rsidRDefault="003219A4" w:rsidP="003219A4">
      <w:pPr>
        <w:pStyle w:val="PL"/>
        <w:rPr>
          <w:lang w:eastAsia="fr-FR"/>
        </w:rPr>
      </w:pPr>
    </w:p>
    <w:p w14:paraId="19B26728" w14:textId="77777777" w:rsidR="003219A4" w:rsidRPr="00047BA9" w:rsidRDefault="003219A4" w:rsidP="003219A4">
      <w:pPr>
        <w:pStyle w:val="PL"/>
        <w:rPr>
          <w:lang w:eastAsia="fr-FR"/>
        </w:rPr>
      </w:pPr>
      <w:r w:rsidRPr="00047BA9">
        <w:rPr>
          <w:lang w:eastAsia="fr-FR"/>
        </w:rPr>
        <w:tab/>
        <w:t>&lt;xs:complexType name="tSSFPull"&gt;</w:t>
      </w:r>
    </w:p>
    <w:p w14:paraId="6C2C3116" w14:textId="77777777" w:rsidR="003219A4" w:rsidRPr="00047BA9" w:rsidRDefault="001C2626" w:rsidP="003219A4">
      <w:pPr>
        <w:pStyle w:val="PL"/>
        <w:rPr>
          <w:lang w:eastAsia="fr-FR"/>
        </w:rPr>
      </w:pPr>
      <w:r>
        <w:rPr>
          <w:lang w:eastAsia="fr-FR"/>
        </w:rPr>
        <w:tab/>
      </w:r>
      <w:r w:rsidR="003219A4" w:rsidRPr="00047BA9">
        <w:rPr>
          <w:lang w:eastAsia="fr-FR"/>
        </w:rPr>
        <w:t>&lt;xs:complexContent&gt;</w:t>
      </w:r>
    </w:p>
    <w:p w14:paraId="766404BC" w14:textId="77777777" w:rsidR="003219A4" w:rsidRPr="00047BA9" w:rsidRDefault="001C2626" w:rsidP="003219A4">
      <w:pPr>
        <w:pStyle w:val="PL"/>
        <w:rPr>
          <w:lang w:eastAsia="fr-FR"/>
        </w:rPr>
      </w:pPr>
      <w:r>
        <w:rPr>
          <w:lang w:eastAsia="fr-FR"/>
        </w:rPr>
        <w:tab/>
      </w:r>
      <w:r w:rsidR="003219A4" w:rsidRPr="00047BA9">
        <w:rPr>
          <w:lang w:eastAsia="fr-FR"/>
        </w:rPr>
        <w:tab/>
        <w:t>&lt;xs:extension base="tDataTypeList"&gt;</w:t>
      </w:r>
    </w:p>
    <w:p w14:paraId="7616A84A"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&lt;xs:attribute name="Location" type="xs:anyURI" use="required"/&gt;</w:t>
      </w:r>
    </w:p>
    <w:p w14:paraId="5E4312CC"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&lt;xs:anyAttribute namespace="##other" processContents="lax"&gt;</w:t>
      </w:r>
    </w:p>
    <w:p w14:paraId="4E34F5F3"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ab/>
        <w:t>&lt;xs:annotation&gt;</w:t>
      </w:r>
    </w:p>
    <w:p w14:paraId="60CC3CF3" w14:textId="77777777" w:rsidR="003219A4" w:rsidRPr="00047BA9" w:rsidRDefault="001C2626" w:rsidP="003219A4">
      <w:pPr>
        <w:pStyle w:val="PL"/>
        <w:rPr>
          <w:lang w:eastAsia="fr-FR"/>
        </w:rPr>
      </w:pPr>
      <w:r>
        <w:rPr>
          <w:lang w:eastAsia="fr-FR"/>
        </w:rPr>
        <w:tab/>
      </w:r>
      <w:r>
        <w:rPr>
          <w:lang w:eastAsia="fr-FR"/>
        </w:rPr>
        <w:tab/>
      </w:r>
      <w:r>
        <w:rPr>
          <w:lang w:eastAsia="fr-FR"/>
        </w:rPr>
        <w:tab/>
      </w:r>
      <w:r w:rsidR="003219A4" w:rsidRPr="00047BA9">
        <w:rPr>
          <w:lang w:eastAsia="fr-FR"/>
        </w:rPr>
        <w:t>&lt;xs:documentation&gt;Extension attribute to define further data&lt;/xs:documentation&gt;</w:t>
      </w:r>
    </w:p>
    <w:p w14:paraId="164B0FAB"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ab/>
        <w:t>&lt;/xs:annotation&gt;</w:t>
      </w:r>
    </w:p>
    <w:p w14:paraId="58A4E158" w14:textId="77777777" w:rsidR="003219A4" w:rsidRPr="00467A1E" w:rsidRDefault="001C2626" w:rsidP="003219A4">
      <w:pPr>
        <w:pStyle w:val="PL"/>
        <w:rPr>
          <w:lang w:val="fr-FR" w:eastAsia="fr-FR"/>
        </w:rPr>
      </w:pPr>
      <w:r>
        <w:rPr>
          <w:lang w:eastAsia="fr-FR"/>
        </w:rPr>
        <w:tab/>
      </w:r>
      <w:r>
        <w:rPr>
          <w:lang w:eastAsia="fr-FR"/>
        </w:rPr>
        <w:tab/>
      </w:r>
      <w:r w:rsidR="003219A4" w:rsidRPr="00467A1E">
        <w:rPr>
          <w:lang w:val="fr-FR" w:eastAsia="fr-FR"/>
        </w:rPr>
        <w:t>&lt;/xs:anyAttribute&gt;</w:t>
      </w:r>
    </w:p>
    <w:p w14:paraId="4865DF16" w14:textId="77777777" w:rsidR="003219A4" w:rsidRPr="00467A1E" w:rsidRDefault="001C2626" w:rsidP="003219A4">
      <w:pPr>
        <w:pStyle w:val="PL"/>
        <w:rPr>
          <w:lang w:val="fr-FR" w:eastAsia="fr-FR"/>
        </w:rPr>
      </w:pPr>
      <w:r>
        <w:rPr>
          <w:lang w:val="fr-FR" w:eastAsia="fr-FR"/>
        </w:rPr>
        <w:tab/>
      </w:r>
      <w:r w:rsidR="003219A4" w:rsidRPr="00467A1E">
        <w:rPr>
          <w:lang w:val="fr-FR" w:eastAsia="fr-FR"/>
        </w:rPr>
        <w:tab/>
        <w:t>&lt;/xs:extension&gt;</w:t>
      </w:r>
    </w:p>
    <w:p w14:paraId="072C1AF9" w14:textId="77777777" w:rsidR="003219A4" w:rsidRPr="00467A1E" w:rsidRDefault="001C2626" w:rsidP="003219A4">
      <w:pPr>
        <w:pStyle w:val="PL"/>
        <w:rPr>
          <w:lang w:val="fr-FR" w:eastAsia="fr-FR"/>
        </w:rPr>
      </w:pPr>
      <w:r>
        <w:rPr>
          <w:lang w:val="fr-FR" w:eastAsia="fr-FR"/>
        </w:rPr>
        <w:tab/>
      </w:r>
      <w:r w:rsidR="003219A4" w:rsidRPr="00467A1E">
        <w:rPr>
          <w:lang w:val="fr-FR" w:eastAsia="fr-FR"/>
        </w:rPr>
        <w:t>&lt;/xs:complexContent&gt;</w:t>
      </w:r>
    </w:p>
    <w:p w14:paraId="42137CFA" w14:textId="77777777" w:rsidR="003219A4" w:rsidRPr="00047BA9" w:rsidRDefault="003219A4" w:rsidP="003219A4">
      <w:pPr>
        <w:pStyle w:val="PL"/>
        <w:rPr>
          <w:lang w:eastAsia="fr-FR"/>
        </w:rPr>
      </w:pPr>
      <w:r w:rsidRPr="00467A1E">
        <w:rPr>
          <w:lang w:val="fr-FR" w:eastAsia="fr-FR"/>
        </w:rPr>
        <w:tab/>
      </w:r>
      <w:r w:rsidRPr="00047BA9">
        <w:rPr>
          <w:lang w:eastAsia="fr-FR"/>
        </w:rPr>
        <w:t>&lt;/xs:complexType&gt;</w:t>
      </w:r>
    </w:p>
    <w:p w14:paraId="00AE5758" w14:textId="77777777" w:rsidR="003219A4" w:rsidRPr="00047BA9" w:rsidRDefault="003219A4" w:rsidP="003219A4">
      <w:pPr>
        <w:pStyle w:val="PL"/>
        <w:rPr>
          <w:lang w:eastAsia="fr-FR"/>
        </w:rPr>
      </w:pPr>
    </w:p>
    <w:p w14:paraId="3B597A40" w14:textId="77777777" w:rsidR="003219A4" w:rsidRPr="00047BA9" w:rsidRDefault="003219A4" w:rsidP="003219A4">
      <w:pPr>
        <w:pStyle w:val="PL"/>
        <w:rPr>
          <w:lang w:eastAsia="fr-FR"/>
        </w:rPr>
      </w:pPr>
      <w:r w:rsidRPr="00047BA9">
        <w:rPr>
          <w:lang w:eastAsia="fr-FR"/>
        </w:rPr>
        <w:tab/>
        <w:t>&lt;xs:complexType name="tSSFPush"&gt;</w:t>
      </w:r>
    </w:p>
    <w:p w14:paraId="72B3B454" w14:textId="77777777" w:rsidR="003219A4" w:rsidRPr="00467A1E" w:rsidRDefault="001C2626" w:rsidP="003219A4">
      <w:pPr>
        <w:pStyle w:val="PL"/>
        <w:rPr>
          <w:lang w:val="fr-FR" w:eastAsia="fr-FR"/>
        </w:rPr>
      </w:pPr>
      <w:r>
        <w:rPr>
          <w:lang w:eastAsia="fr-FR"/>
        </w:rPr>
        <w:tab/>
      </w:r>
      <w:r w:rsidR="003219A4" w:rsidRPr="00467A1E">
        <w:rPr>
          <w:lang w:val="fr-FR" w:eastAsia="fr-FR"/>
        </w:rPr>
        <w:t>&lt;xs:complexContent&gt;</w:t>
      </w:r>
    </w:p>
    <w:p w14:paraId="7319DFF7" w14:textId="77777777" w:rsidR="003219A4" w:rsidRPr="00467A1E" w:rsidRDefault="001C2626" w:rsidP="003219A4">
      <w:pPr>
        <w:pStyle w:val="PL"/>
        <w:rPr>
          <w:lang w:val="fr-FR" w:eastAsia="fr-FR"/>
        </w:rPr>
      </w:pPr>
      <w:r>
        <w:rPr>
          <w:lang w:val="fr-FR" w:eastAsia="fr-FR"/>
        </w:rPr>
        <w:tab/>
      </w:r>
      <w:r w:rsidR="003219A4" w:rsidRPr="00467A1E">
        <w:rPr>
          <w:lang w:val="fr-FR" w:eastAsia="fr-FR"/>
        </w:rPr>
        <w:tab/>
        <w:t>&lt;xs:extension base="tDataTypeList"&gt;</w:t>
      </w:r>
    </w:p>
    <w:p w14:paraId="42B204D6" w14:textId="77777777" w:rsidR="003219A4" w:rsidRPr="00047BA9" w:rsidRDefault="001C2626" w:rsidP="003219A4">
      <w:pPr>
        <w:pStyle w:val="PL"/>
        <w:rPr>
          <w:lang w:eastAsia="fr-FR"/>
        </w:rPr>
      </w:pPr>
      <w:r>
        <w:rPr>
          <w:lang w:val="fr-FR" w:eastAsia="fr-FR"/>
        </w:rPr>
        <w:tab/>
      </w:r>
      <w:r>
        <w:rPr>
          <w:lang w:val="fr-FR" w:eastAsia="fr-FR"/>
        </w:rPr>
        <w:tab/>
      </w:r>
      <w:r w:rsidR="003219A4" w:rsidRPr="00047BA9">
        <w:rPr>
          <w:lang w:eastAsia="fr-FR"/>
        </w:rPr>
        <w:t>&lt;xs:attribute name="IpVersion" type="tVersion" use="optional"/&gt;</w:t>
      </w:r>
    </w:p>
    <w:p w14:paraId="42705431" w14:textId="77777777" w:rsidR="003219A4" w:rsidRPr="00047BA9" w:rsidRDefault="001C2626" w:rsidP="003219A4">
      <w:pPr>
        <w:pStyle w:val="PL"/>
        <w:rPr>
          <w:lang w:eastAsia="fr-FR"/>
        </w:rPr>
      </w:pPr>
      <w:r>
        <w:rPr>
          <w:lang w:eastAsia="fr-FR"/>
        </w:rPr>
        <w:lastRenderedPageBreak/>
        <w:tab/>
      </w:r>
      <w:r>
        <w:rPr>
          <w:lang w:eastAsia="fr-FR"/>
        </w:rPr>
        <w:tab/>
      </w:r>
      <w:r w:rsidR="003219A4" w:rsidRPr="00047BA9">
        <w:rPr>
          <w:lang w:eastAsia="fr-FR"/>
        </w:rPr>
        <w:t>&lt;xs:attribute name="MulticastAddress" type="xs:string" use="required"/&gt;</w:t>
      </w:r>
    </w:p>
    <w:p w14:paraId="6A5ABC75"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&lt;xs:attribute name="MulticastPort" type="xs:unsignedShort" use="required"/&gt;</w:t>
      </w:r>
    </w:p>
    <w:p w14:paraId="35FCBA7B"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&lt;xs:attribute name="SourceAddress" type="xs:string" use="optional"/&gt;</w:t>
      </w:r>
    </w:p>
    <w:p w14:paraId="3B8AE2B1"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&lt;xs:anyAttribute namespace="##other" processContents="lax"&gt;</w:t>
      </w:r>
    </w:p>
    <w:p w14:paraId="5A276A41"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ab/>
        <w:t>&lt;xs:annotation&gt;</w:t>
      </w:r>
    </w:p>
    <w:p w14:paraId="3524242B" w14:textId="77777777" w:rsidR="003219A4" w:rsidRPr="00047BA9" w:rsidRDefault="001C2626" w:rsidP="003219A4">
      <w:pPr>
        <w:pStyle w:val="PL"/>
        <w:rPr>
          <w:lang w:eastAsia="fr-FR"/>
        </w:rPr>
      </w:pPr>
      <w:r>
        <w:rPr>
          <w:lang w:eastAsia="fr-FR"/>
        </w:rPr>
        <w:tab/>
      </w:r>
      <w:r>
        <w:rPr>
          <w:lang w:eastAsia="fr-FR"/>
        </w:rPr>
        <w:tab/>
      </w:r>
      <w:r>
        <w:rPr>
          <w:lang w:eastAsia="fr-FR"/>
        </w:rPr>
        <w:tab/>
      </w:r>
      <w:r w:rsidR="003219A4" w:rsidRPr="00047BA9">
        <w:rPr>
          <w:lang w:eastAsia="fr-FR"/>
        </w:rPr>
        <w:t xml:space="preserve">&lt;xs:documentation&gt; Extension attribute to define further data &gt;&lt;/xs:documentation&gt; </w:t>
      </w:r>
    </w:p>
    <w:p w14:paraId="468C5652"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ab/>
        <w:t>&lt;/xs:annotation&gt;</w:t>
      </w:r>
    </w:p>
    <w:p w14:paraId="10D85352" w14:textId="77777777" w:rsidR="003219A4" w:rsidRPr="00467A1E" w:rsidRDefault="001C2626" w:rsidP="003219A4">
      <w:pPr>
        <w:pStyle w:val="PL"/>
        <w:rPr>
          <w:lang w:val="fr-FR" w:eastAsia="fr-FR"/>
        </w:rPr>
      </w:pPr>
      <w:r>
        <w:rPr>
          <w:lang w:eastAsia="fr-FR"/>
        </w:rPr>
        <w:tab/>
      </w:r>
      <w:r>
        <w:rPr>
          <w:lang w:eastAsia="fr-FR"/>
        </w:rPr>
        <w:tab/>
      </w:r>
      <w:r w:rsidR="003219A4" w:rsidRPr="00467A1E">
        <w:rPr>
          <w:lang w:val="fr-FR" w:eastAsia="fr-FR"/>
        </w:rPr>
        <w:t>&lt;/xs:anyAttribute&gt;</w:t>
      </w:r>
    </w:p>
    <w:p w14:paraId="560127DC" w14:textId="77777777" w:rsidR="003219A4" w:rsidRPr="00467A1E" w:rsidRDefault="001C2626" w:rsidP="003219A4">
      <w:pPr>
        <w:pStyle w:val="PL"/>
        <w:rPr>
          <w:lang w:val="fr-FR" w:eastAsia="fr-FR"/>
        </w:rPr>
      </w:pPr>
      <w:r>
        <w:rPr>
          <w:lang w:val="fr-FR" w:eastAsia="fr-FR"/>
        </w:rPr>
        <w:tab/>
      </w:r>
      <w:r w:rsidR="003219A4" w:rsidRPr="00467A1E">
        <w:rPr>
          <w:lang w:val="fr-FR" w:eastAsia="fr-FR"/>
        </w:rPr>
        <w:tab/>
        <w:t>&lt;/xs:extension&gt;</w:t>
      </w:r>
    </w:p>
    <w:p w14:paraId="0563102C" w14:textId="77777777" w:rsidR="003219A4" w:rsidRPr="00467A1E" w:rsidRDefault="001C2626" w:rsidP="003219A4">
      <w:pPr>
        <w:pStyle w:val="PL"/>
        <w:rPr>
          <w:lang w:val="fr-FR" w:eastAsia="fr-FR"/>
        </w:rPr>
      </w:pPr>
      <w:r>
        <w:rPr>
          <w:lang w:val="fr-FR" w:eastAsia="fr-FR"/>
        </w:rPr>
        <w:tab/>
      </w:r>
      <w:r w:rsidR="003219A4" w:rsidRPr="00467A1E">
        <w:rPr>
          <w:lang w:val="fr-FR" w:eastAsia="fr-FR"/>
        </w:rPr>
        <w:t>&lt;/xs:complexContent&gt;</w:t>
      </w:r>
    </w:p>
    <w:p w14:paraId="44701504" w14:textId="77777777" w:rsidR="003219A4" w:rsidRPr="002A5476" w:rsidRDefault="003219A4" w:rsidP="003219A4">
      <w:pPr>
        <w:pStyle w:val="PL"/>
        <w:rPr>
          <w:lang w:eastAsia="fr-FR"/>
        </w:rPr>
      </w:pPr>
      <w:r w:rsidRPr="00467A1E">
        <w:rPr>
          <w:lang w:val="fr-FR" w:eastAsia="fr-FR"/>
        </w:rPr>
        <w:tab/>
      </w:r>
      <w:r w:rsidRPr="002A5476">
        <w:rPr>
          <w:lang w:eastAsia="fr-FR"/>
        </w:rPr>
        <w:t>&lt;/xs:complexType&gt;</w:t>
      </w:r>
    </w:p>
    <w:p w14:paraId="1AE31AAA" w14:textId="77777777" w:rsidR="003219A4" w:rsidRPr="002A5476" w:rsidRDefault="003219A4" w:rsidP="003219A4">
      <w:pPr>
        <w:pStyle w:val="PL"/>
        <w:rPr>
          <w:lang w:eastAsia="fr-FR"/>
        </w:rPr>
      </w:pPr>
    </w:p>
    <w:p w14:paraId="1582A7EE" w14:textId="77777777" w:rsidR="003219A4" w:rsidRPr="002A5476" w:rsidRDefault="003219A4" w:rsidP="003219A4">
      <w:pPr>
        <w:pStyle w:val="PL"/>
        <w:rPr>
          <w:lang w:eastAsia="fr-FR"/>
        </w:rPr>
      </w:pPr>
      <w:r w:rsidRPr="002A5476">
        <w:rPr>
          <w:lang w:eastAsia="fr-FR"/>
        </w:rPr>
        <w:tab/>
      </w:r>
    </w:p>
    <w:p w14:paraId="50710377" w14:textId="77777777" w:rsidR="003219A4" w:rsidRPr="002A5476" w:rsidRDefault="003219A4" w:rsidP="003219A4">
      <w:pPr>
        <w:pStyle w:val="PL"/>
        <w:rPr>
          <w:lang w:eastAsia="fr-FR"/>
        </w:rPr>
      </w:pPr>
      <w:r w:rsidRPr="002A5476">
        <w:rPr>
          <w:lang w:eastAsia="fr-FR"/>
        </w:rPr>
        <w:tab/>
        <w:t>&lt;xs:complexType name="tDataTypeList"&gt;</w:t>
      </w:r>
    </w:p>
    <w:p w14:paraId="1A9EDA4E" w14:textId="77777777" w:rsidR="003219A4" w:rsidRPr="002A5476" w:rsidRDefault="001C2626" w:rsidP="003219A4">
      <w:pPr>
        <w:pStyle w:val="PL"/>
        <w:rPr>
          <w:lang w:eastAsia="fr-FR"/>
        </w:rPr>
      </w:pPr>
      <w:r>
        <w:rPr>
          <w:lang w:eastAsia="fr-FR"/>
        </w:rPr>
        <w:tab/>
      </w:r>
      <w:r w:rsidR="003219A4" w:rsidRPr="002A5476">
        <w:rPr>
          <w:lang w:eastAsia="fr-FR"/>
        </w:rPr>
        <w:t>&lt;xs:sequence maxOccurs="unbounded"&gt;</w:t>
      </w:r>
    </w:p>
    <w:p w14:paraId="5B298F4B" w14:textId="77777777" w:rsidR="003219A4" w:rsidRPr="002A5476" w:rsidRDefault="001C2626" w:rsidP="003219A4">
      <w:pPr>
        <w:pStyle w:val="PL"/>
        <w:rPr>
          <w:lang w:eastAsia="fr-FR"/>
        </w:rPr>
      </w:pPr>
      <w:r>
        <w:rPr>
          <w:lang w:eastAsia="fr-FR"/>
        </w:rPr>
        <w:tab/>
      </w:r>
      <w:r w:rsidR="003219A4" w:rsidRPr="002A5476">
        <w:rPr>
          <w:lang w:eastAsia="fr-FR"/>
        </w:rPr>
        <w:tab/>
        <w:t>&lt;xs:element name="DataType"&gt;</w:t>
      </w:r>
    </w:p>
    <w:p w14:paraId="646B097C" w14:textId="77777777" w:rsidR="003219A4" w:rsidRPr="002A5476" w:rsidRDefault="001C2626" w:rsidP="003219A4">
      <w:pPr>
        <w:pStyle w:val="PL"/>
        <w:rPr>
          <w:lang w:eastAsia="fr-FR"/>
        </w:rPr>
      </w:pPr>
      <w:r>
        <w:rPr>
          <w:lang w:eastAsia="fr-FR"/>
        </w:rPr>
        <w:tab/>
      </w:r>
      <w:r>
        <w:rPr>
          <w:lang w:eastAsia="fr-FR"/>
        </w:rPr>
        <w:tab/>
      </w:r>
      <w:r w:rsidR="003219A4" w:rsidRPr="002A5476">
        <w:rPr>
          <w:lang w:eastAsia="fr-FR"/>
        </w:rPr>
        <w:t>&lt;xs:complexType&gt;</w:t>
      </w:r>
    </w:p>
    <w:p w14:paraId="7957C0B2" w14:textId="77777777" w:rsidR="003219A4" w:rsidRPr="002A5476" w:rsidRDefault="001C2626" w:rsidP="003219A4">
      <w:pPr>
        <w:pStyle w:val="PL"/>
        <w:rPr>
          <w:lang w:eastAsia="fr-FR"/>
        </w:rPr>
      </w:pPr>
      <w:r>
        <w:rPr>
          <w:lang w:eastAsia="fr-FR"/>
        </w:rPr>
        <w:tab/>
      </w:r>
      <w:r>
        <w:rPr>
          <w:lang w:eastAsia="fr-FR"/>
        </w:rPr>
        <w:tab/>
      </w:r>
      <w:r w:rsidR="003219A4" w:rsidRPr="002A5476">
        <w:rPr>
          <w:lang w:eastAsia="fr-FR"/>
        </w:rPr>
        <w:tab/>
        <w:t>&lt;xs:sequence minOccurs="0" maxOccurs="unbounded"&gt;</w:t>
      </w:r>
    </w:p>
    <w:p w14:paraId="36886706" w14:textId="77777777" w:rsidR="003219A4" w:rsidRPr="002A5476" w:rsidRDefault="001C2626" w:rsidP="003219A4">
      <w:pPr>
        <w:pStyle w:val="PL"/>
        <w:rPr>
          <w:lang w:eastAsia="fr-FR"/>
        </w:rPr>
      </w:pPr>
      <w:r>
        <w:rPr>
          <w:lang w:eastAsia="fr-FR"/>
        </w:rPr>
        <w:tab/>
      </w:r>
      <w:r>
        <w:rPr>
          <w:lang w:eastAsia="fr-FR"/>
        </w:rPr>
        <w:tab/>
      </w:r>
      <w:r>
        <w:rPr>
          <w:lang w:eastAsia="fr-FR"/>
        </w:rPr>
        <w:tab/>
      </w:r>
      <w:r w:rsidR="003219A4" w:rsidRPr="002A5476">
        <w:rPr>
          <w:lang w:eastAsia="fr-FR"/>
        </w:rPr>
        <w:t>&lt;xs:element name="Segment"&gt;</w:t>
      </w:r>
    </w:p>
    <w:p w14:paraId="29E51C7C" w14:textId="77777777" w:rsidR="003219A4" w:rsidRPr="002A5476" w:rsidRDefault="001C2626" w:rsidP="003219A4">
      <w:pPr>
        <w:pStyle w:val="PL"/>
        <w:rPr>
          <w:lang w:eastAsia="fr-FR"/>
        </w:rPr>
      </w:pPr>
      <w:r>
        <w:rPr>
          <w:lang w:eastAsia="fr-FR"/>
        </w:rPr>
        <w:tab/>
      </w:r>
      <w:r>
        <w:rPr>
          <w:lang w:eastAsia="fr-FR"/>
        </w:rPr>
        <w:tab/>
      </w:r>
      <w:r>
        <w:rPr>
          <w:lang w:eastAsia="fr-FR"/>
        </w:rPr>
        <w:tab/>
      </w:r>
      <w:r w:rsidR="003219A4" w:rsidRPr="002A5476">
        <w:rPr>
          <w:lang w:eastAsia="fr-FR"/>
        </w:rPr>
        <w:tab/>
        <w:t>&lt;xs:annotation&gt;</w:t>
      </w:r>
    </w:p>
    <w:p w14:paraId="55828994" w14:textId="77777777" w:rsidR="003219A4" w:rsidRPr="002A5476" w:rsidRDefault="001C2626" w:rsidP="003219A4">
      <w:pPr>
        <w:pStyle w:val="PL"/>
        <w:rPr>
          <w:lang w:eastAsia="fr-FR"/>
        </w:rPr>
      </w:pPr>
      <w:r>
        <w:rPr>
          <w:lang w:eastAsia="fr-FR"/>
        </w:rPr>
        <w:tab/>
      </w:r>
      <w:r>
        <w:rPr>
          <w:lang w:eastAsia="fr-FR"/>
        </w:rPr>
        <w:tab/>
      </w:r>
      <w:r>
        <w:rPr>
          <w:lang w:eastAsia="fr-FR"/>
        </w:rPr>
        <w:tab/>
      </w:r>
      <w:r>
        <w:rPr>
          <w:lang w:eastAsia="fr-FR"/>
        </w:rPr>
        <w:tab/>
      </w:r>
      <w:r w:rsidR="003219A4" w:rsidRPr="002A5476">
        <w:rPr>
          <w:lang w:eastAsia="fr-FR"/>
        </w:rPr>
        <w:t xml:space="preserve">&lt;xs:documentation&gt;Segments are used to logically separate Service Selection </w:t>
      </w:r>
      <w:smartTag w:uri="urn:schemas-microsoft-com:office:smarttags" w:element="PersonName">
        <w:r w:rsidR="003219A4" w:rsidRPr="002A5476">
          <w:rPr>
            <w:lang w:eastAsia="fr-FR"/>
          </w:rPr>
          <w:t>info</w:t>
        </w:r>
      </w:smartTag>
      <w:r w:rsidR="003219A4" w:rsidRPr="002A5476">
        <w:rPr>
          <w:lang w:eastAsia="fr-FR"/>
        </w:rPr>
        <w:t>rmation&lt;/xs:documentation&gt;</w:t>
      </w:r>
    </w:p>
    <w:p w14:paraId="0BE4C604" w14:textId="77777777" w:rsidR="003219A4" w:rsidRPr="00047BA9" w:rsidRDefault="001C2626" w:rsidP="003219A4">
      <w:pPr>
        <w:pStyle w:val="PL"/>
        <w:rPr>
          <w:lang w:eastAsia="fr-FR"/>
        </w:rPr>
      </w:pPr>
      <w:r>
        <w:rPr>
          <w:lang w:eastAsia="fr-FR"/>
        </w:rPr>
        <w:tab/>
      </w:r>
      <w:r>
        <w:rPr>
          <w:lang w:eastAsia="fr-FR"/>
        </w:rPr>
        <w:tab/>
      </w:r>
      <w:r>
        <w:rPr>
          <w:lang w:eastAsia="fr-FR"/>
        </w:rPr>
        <w:tab/>
      </w:r>
      <w:r w:rsidR="003219A4" w:rsidRPr="002A5476">
        <w:rPr>
          <w:lang w:eastAsia="fr-FR"/>
        </w:rPr>
        <w:tab/>
      </w:r>
      <w:r w:rsidR="003219A4" w:rsidRPr="00047BA9">
        <w:rPr>
          <w:lang w:eastAsia="fr-FR"/>
        </w:rPr>
        <w:t>&lt;/xs:annotation&gt;</w:t>
      </w:r>
    </w:p>
    <w:p w14:paraId="628D335C" w14:textId="77777777" w:rsidR="003219A4" w:rsidRPr="00047BA9" w:rsidRDefault="001C2626" w:rsidP="003219A4">
      <w:pPr>
        <w:pStyle w:val="PL"/>
        <w:rPr>
          <w:lang w:eastAsia="fr-FR"/>
        </w:rPr>
      </w:pPr>
      <w:r>
        <w:rPr>
          <w:lang w:eastAsia="fr-FR"/>
        </w:rPr>
        <w:tab/>
      </w:r>
      <w:r>
        <w:rPr>
          <w:lang w:eastAsia="fr-FR"/>
        </w:rPr>
        <w:tab/>
      </w:r>
      <w:r>
        <w:rPr>
          <w:lang w:eastAsia="fr-FR"/>
        </w:rPr>
        <w:tab/>
      </w:r>
      <w:r w:rsidR="003219A4" w:rsidRPr="00047BA9">
        <w:rPr>
          <w:lang w:eastAsia="fr-FR"/>
        </w:rPr>
        <w:tab/>
        <w:t>&lt;xs:complexType&gt;</w:t>
      </w:r>
    </w:p>
    <w:p w14:paraId="5DF83B31" w14:textId="77777777" w:rsidR="003219A4" w:rsidRPr="00047BA9" w:rsidRDefault="001C2626" w:rsidP="003219A4">
      <w:pPr>
        <w:pStyle w:val="PL"/>
        <w:rPr>
          <w:lang w:eastAsia="fr-FR"/>
        </w:rPr>
      </w:pPr>
      <w:r>
        <w:rPr>
          <w:lang w:eastAsia="fr-FR"/>
        </w:rPr>
        <w:tab/>
      </w:r>
      <w:r>
        <w:rPr>
          <w:lang w:eastAsia="fr-FR"/>
        </w:rPr>
        <w:tab/>
      </w:r>
      <w:r>
        <w:rPr>
          <w:lang w:eastAsia="fr-FR"/>
        </w:rPr>
        <w:tab/>
      </w:r>
      <w:r>
        <w:rPr>
          <w:lang w:eastAsia="fr-FR"/>
        </w:rPr>
        <w:tab/>
      </w:r>
      <w:r w:rsidR="003219A4" w:rsidRPr="00047BA9">
        <w:rPr>
          <w:lang w:eastAsia="fr-FR"/>
        </w:rPr>
        <w:t>&lt;xs:attribute name="ID" type="tHexadecimal16bit" use="required"/&gt;</w:t>
      </w:r>
    </w:p>
    <w:p w14:paraId="1703C0C9" w14:textId="77777777" w:rsidR="003219A4" w:rsidRPr="00047BA9" w:rsidRDefault="001C2626" w:rsidP="003219A4">
      <w:pPr>
        <w:pStyle w:val="PL"/>
        <w:rPr>
          <w:lang w:eastAsia="fr-FR"/>
        </w:rPr>
      </w:pPr>
      <w:r>
        <w:rPr>
          <w:lang w:eastAsia="fr-FR"/>
        </w:rPr>
        <w:tab/>
      </w:r>
      <w:r>
        <w:rPr>
          <w:lang w:eastAsia="fr-FR"/>
        </w:rPr>
        <w:tab/>
      </w:r>
      <w:r>
        <w:rPr>
          <w:lang w:eastAsia="fr-FR"/>
        </w:rPr>
        <w:tab/>
      </w:r>
      <w:r>
        <w:rPr>
          <w:lang w:eastAsia="fr-FR"/>
        </w:rPr>
        <w:tab/>
      </w:r>
      <w:r w:rsidR="003219A4" w:rsidRPr="00047BA9">
        <w:rPr>
          <w:lang w:eastAsia="fr-FR"/>
        </w:rPr>
        <w:t>&lt;xs:attribute name="Version" type="tVersion" use="optional"/&gt;</w:t>
      </w:r>
    </w:p>
    <w:p w14:paraId="0607ADC6" w14:textId="77777777" w:rsidR="003219A4" w:rsidRPr="00047BA9" w:rsidRDefault="001C2626" w:rsidP="003219A4">
      <w:pPr>
        <w:pStyle w:val="PL"/>
        <w:rPr>
          <w:lang w:eastAsia="fr-FR"/>
        </w:rPr>
      </w:pPr>
      <w:r>
        <w:rPr>
          <w:lang w:eastAsia="fr-FR"/>
        </w:rPr>
        <w:tab/>
      </w:r>
      <w:r>
        <w:rPr>
          <w:lang w:eastAsia="fr-FR"/>
        </w:rPr>
        <w:tab/>
      </w:r>
      <w:r>
        <w:rPr>
          <w:lang w:eastAsia="fr-FR"/>
        </w:rPr>
        <w:tab/>
      </w:r>
      <w:r w:rsidR="003219A4" w:rsidRPr="00047BA9">
        <w:rPr>
          <w:lang w:eastAsia="fr-FR"/>
        </w:rPr>
        <w:tab/>
        <w:t>&lt;/xs:complexType&gt;</w:t>
      </w:r>
    </w:p>
    <w:p w14:paraId="6FA234BB" w14:textId="77777777" w:rsidR="003219A4" w:rsidRPr="00047BA9" w:rsidRDefault="001C2626" w:rsidP="003219A4">
      <w:pPr>
        <w:pStyle w:val="PL"/>
        <w:rPr>
          <w:lang w:eastAsia="fr-FR"/>
        </w:rPr>
      </w:pPr>
      <w:r>
        <w:rPr>
          <w:lang w:eastAsia="fr-FR"/>
        </w:rPr>
        <w:tab/>
      </w:r>
      <w:r>
        <w:rPr>
          <w:lang w:eastAsia="fr-FR"/>
        </w:rPr>
        <w:tab/>
      </w:r>
      <w:r>
        <w:rPr>
          <w:lang w:eastAsia="fr-FR"/>
        </w:rPr>
        <w:tab/>
      </w:r>
      <w:r w:rsidR="003219A4" w:rsidRPr="00047BA9">
        <w:rPr>
          <w:lang w:eastAsia="fr-FR"/>
        </w:rPr>
        <w:t>&lt;/xs:element&gt;</w:t>
      </w:r>
    </w:p>
    <w:p w14:paraId="3CCDE5CA"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ab/>
        <w:t>&lt;/xs:sequence&gt;</w:t>
      </w:r>
    </w:p>
    <w:p w14:paraId="41F559F6" w14:textId="77777777" w:rsidR="003219A4" w:rsidRPr="00047BA9" w:rsidRDefault="001C2626" w:rsidP="003219A4">
      <w:pPr>
        <w:pStyle w:val="PL"/>
        <w:rPr>
          <w:lang w:eastAsia="fr-FR"/>
        </w:rPr>
      </w:pPr>
      <w:r>
        <w:rPr>
          <w:lang w:eastAsia="fr-FR"/>
        </w:rPr>
        <w:tab/>
      </w:r>
      <w:r>
        <w:rPr>
          <w:lang w:eastAsia="fr-FR"/>
        </w:rPr>
        <w:tab/>
      </w:r>
      <w:r w:rsidR="003219A4" w:rsidRPr="00047BA9">
        <w:rPr>
          <w:lang w:eastAsia="fr-FR"/>
        </w:rPr>
        <w:tab/>
        <w:t>&lt;xs:attribute name="Type" type="tHexadecimal8bit" use="required"&gt;</w:t>
      </w:r>
    </w:p>
    <w:p w14:paraId="7C891B90" w14:textId="77777777" w:rsidR="003219A4" w:rsidRPr="00047BA9" w:rsidRDefault="001C2626" w:rsidP="003219A4">
      <w:pPr>
        <w:pStyle w:val="PL"/>
        <w:rPr>
          <w:lang w:eastAsia="fr-FR"/>
        </w:rPr>
      </w:pPr>
      <w:r>
        <w:rPr>
          <w:lang w:eastAsia="fr-FR"/>
        </w:rPr>
        <w:tab/>
      </w:r>
      <w:r>
        <w:rPr>
          <w:lang w:eastAsia="fr-FR"/>
        </w:rPr>
        <w:tab/>
      </w:r>
      <w:r>
        <w:rPr>
          <w:lang w:eastAsia="fr-FR"/>
        </w:rPr>
        <w:tab/>
      </w:r>
      <w:r w:rsidR="003219A4" w:rsidRPr="00047BA9">
        <w:rPr>
          <w:lang w:eastAsia="fr-FR"/>
        </w:rPr>
        <w:t>&lt;xs:annotation&gt;</w:t>
      </w:r>
    </w:p>
    <w:p w14:paraId="32F3646A" w14:textId="77777777" w:rsidR="003219A4" w:rsidRPr="00047BA9" w:rsidRDefault="001C2626" w:rsidP="003219A4">
      <w:pPr>
        <w:pStyle w:val="PL"/>
        <w:rPr>
          <w:lang w:eastAsia="fr-FR"/>
        </w:rPr>
      </w:pPr>
      <w:r>
        <w:rPr>
          <w:lang w:eastAsia="fr-FR"/>
        </w:rPr>
        <w:tab/>
      </w:r>
      <w:r>
        <w:rPr>
          <w:lang w:eastAsia="fr-FR"/>
        </w:rPr>
        <w:tab/>
      </w:r>
      <w:r>
        <w:rPr>
          <w:lang w:eastAsia="fr-FR"/>
        </w:rPr>
        <w:tab/>
      </w:r>
      <w:r w:rsidR="003219A4" w:rsidRPr="00047BA9">
        <w:rPr>
          <w:lang w:eastAsia="fr-FR"/>
        </w:rPr>
        <w:tab/>
        <w:t>&lt;xs:documentation&gt; Specify the type of Service Selection Information that is delivered by the SSF</w:t>
      </w:r>
    </w:p>
    <w:p w14:paraId="3E600F26" w14:textId="77777777" w:rsidR="003219A4" w:rsidRPr="00467A1E" w:rsidRDefault="001C2626" w:rsidP="003219A4">
      <w:pPr>
        <w:pStyle w:val="PL"/>
        <w:rPr>
          <w:lang w:val="fr-FR" w:eastAsia="fr-FR"/>
        </w:rPr>
      </w:pPr>
      <w:r>
        <w:rPr>
          <w:lang w:eastAsia="fr-FR"/>
        </w:rPr>
        <w:tab/>
      </w:r>
      <w:r>
        <w:rPr>
          <w:lang w:eastAsia="fr-FR"/>
        </w:rPr>
        <w:tab/>
      </w:r>
      <w:r w:rsidR="003219A4" w:rsidRPr="00047BA9">
        <w:rPr>
          <w:lang w:eastAsia="fr-FR"/>
        </w:rPr>
        <w:tab/>
      </w:r>
      <w:r w:rsidR="003219A4" w:rsidRPr="00467A1E">
        <w:rPr>
          <w:lang w:val="fr-FR" w:eastAsia="fr-FR"/>
        </w:rPr>
        <w:t>&lt;/xs:documentation&gt;</w:t>
      </w:r>
    </w:p>
    <w:p w14:paraId="0631FA14" w14:textId="77777777" w:rsidR="003219A4" w:rsidRPr="00467A1E" w:rsidRDefault="001C2626" w:rsidP="003219A4">
      <w:pPr>
        <w:pStyle w:val="PL"/>
        <w:rPr>
          <w:lang w:val="fr-FR" w:eastAsia="fr-FR"/>
        </w:rPr>
      </w:pPr>
      <w:r>
        <w:rPr>
          <w:lang w:val="fr-FR" w:eastAsia="fr-FR"/>
        </w:rPr>
        <w:tab/>
      </w:r>
      <w:r>
        <w:rPr>
          <w:lang w:val="fr-FR" w:eastAsia="fr-FR"/>
        </w:rPr>
        <w:tab/>
      </w:r>
      <w:r>
        <w:rPr>
          <w:lang w:val="fr-FR" w:eastAsia="fr-FR"/>
        </w:rPr>
        <w:tab/>
      </w:r>
      <w:r w:rsidR="003219A4" w:rsidRPr="00467A1E">
        <w:rPr>
          <w:lang w:val="fr-FR" w:eastAsia="fr-FR"/>
        </w:rPr>
        <w:t>&lt;/xs:annotation&gt;</w:t>
      </w:r>
    </w:p>
    <w:p w14:paraId="46537981" w14:textId="77777777" w:rsidR="003219A4" w:rsidRPr="00467A1E" w:rsidRDefault="001C2626" w:rsidP="003219A4">
      <w:pPr>
        <w:pStyle w:val="PL"/>
        <w:rPr>
          <w:lang w:val="fr-FR" w:eastAsia="fr-FR"/>
        </w:rPr>
      </w:pPr>
      <w:r>
        <w:rPr>
          <w:lang w:val="fr-FR" w:eastAsia="fr-FR"/>
        </w:rPr>
        <w:tab/>
      </w:r>
      <w:r>
        <w:rPr>
          <w:lang w:val="fr-FR" w:eastAsia="fr-FR"/>
        </w:rPr>
        <w:tab/>
      </w:r>
      <w:r w:rsidR="003219A4" w:rsidRPr="00467A1E">
        <w:rPr>
          <w:lang w:val="fr-FR" w:eastAsia="fr-FR"/>
        </w:rPr>
        <w:tab/>
        <w:t>&lt;/xs:attribute&gt;</w:t>
      </w:r>
    </w:p>
    <w:p w14:paraId="0B691219" w14:textId="77777777" w:rsidR="003219A4" w:rsidRPr="00467A1E" w:rsidRDefault="001C2626" w:rsidP="003219A4">
      <w:pPr>
        <w:pStyle w:val="PL"/>
        <w:rPr>
          <w:lang w:val="fr-FR" w:eastAsia="fr-FR"/>
        </w:rPr>
      </w:pPr>
      <w:r>
        <w:rPr>
          <w:lang w:val="fr-FR" w:eastAsia="fr-FR"/>
        </w:rPr>
        <w:tab/>
      </w:r>
      <w:r>
        <w:rPr>
          <w:lang w:val="fr-FR" w:eastAsia="fr-FR"/>
        </w:rPr>
        <w:tab/>
      </w:r>
      <w:r w:rsidR="003219A4" w:rsidRPr="00467A1E">
        <w:rPr>
          <w:lang w:val="fr-FR" w:eastAsia="fr-FR"/>
        </w:rPr>
        <w:t>&lt;/xs:complexType&gt;</w:t>
      </w:r>
    </w:p>
    <w:p w14:paraId="58E80074" w14:textId="77777777" w:rsidR="003219A4" w:rsidRPr="00467A1E" w:rsidRDefault="001C2626" w:rsidP="003219A4">
      <w:pPr>
        <w:pStyle w:val="PL"/>
        <w:rPr>
          <w:lang w:val="fr-FR" w:eastAsia="fr-FR"/>
        </w:rPr>
      </w:pPr>
      <w:r>
        <w:rPr>
          <w:lang w:val="fr-FR" w:eastAsia="fr-FR"/>
        </w:rPr>
        <w:tab/>
      </w:r>
      <w:r w:rsidR="003219A4" w:rsidRPr="00467A1E">
        <w:rPr>
          <w:lang w:val="fr-FR" w:eastAsia="fr-FR"/>
        </w:rPr>
        <w:tab/>
        <w:t>&lt;/xs:element&gt;</w:t>
      </w:r>
    </w:p>
    <w:p w14:paraId="576644E5" w14:textId="77777777" w:rsidR="003219A4" w:rsidRPr="00467A1E" w:rsidRDefault="001C2626" w:rsidP="003219A4">
      <w:pPr>
        <w:pStyle w:val="PL"/>
        <w:rPr>
          <w:lang w:val="fr-FR" w:eastAsia="fr-FR"/>
        </w:rPr>
      </w:pPr>
      <w:r>
        <w:rPr>
          <w:lang w:val="fr-FR" w:eastAsia="fr-FR"/>
        </w:rPr>
        <w:tab/>
      </w:r>
      <w:r w:rsidR="003219A4" w:rsidRPr="00467A1E">
        <w:rPr>
          <w:lang w:val="fr-FR" w:eastAsia="fr-FR"/>
        </w:rPr>
        <w:t>&lt;/xs:sequence&gt;</w:t>
      </w:r>
    </w:p>
    <w:p w14:paraId="096DEE78" w14:textId="77777777" w:rsidR="003219A4" w:rsidRPr="00467A1E" w:rsidRDefault="003219A4" w:rsidP="003219A4">
      <w:pPr>
        <w:pStyle w:val="PL"/>
        <w:rPr>
          <w:lang w:val="fr-FR" w:eastAsia="fr-FR"/>
        </w:rPr>
      </w:pPr>
      <w:r w:rsidRPr="00467A1E">
        <w:rPr>
          <w:lang w:val="fr-FR" w:eastAsia="fr-FR"/>
        </w:rPr>
        <w:tab/>
        <w:t>&lt;/xs:complexType&gt;</w:t>
      </w:r>
    </w:p>
    <w:p w14:paraId="59622CF0" w14:textId="77777777" w:rsidR="003219A4" w:rsidRPr="00467A1E" w:rsidRDefault="003219A4" w:rsidP="003219A4">
      <w:pPr>
        <w:pStyle w:val="PL"/>
        <w:rPr>
          <w:lang w:val="fr-FR" w:eastAsia="fr-FR"/>
        </w:rPr>
      </w:pPr>
    </w:p>
    <w:p w14:paraId="2662C7A2" w14:textId="77777777" w:rsidR="003219A4" w:rsidRPr="00467A1E" w:rsidRDefault="003219A4" w:rsidP="003219A4">
      <w:pPr>
        <w:pStyle w:val="PL"/>
        <w:rPr>
          <w:lang w:val="fr-FR" w:eastAsia="fr-FR"/>
        </w:rPr>
      </w:pPr>
      <w:r w:rsidRPr="00467A1E">
        <w:rPr>
          <w:lang w:val="fr-FR" w:eastAsia="fr-FR"/>
        </w:rPr>
        <w:tab/>
        <w:t>&lt;xs:complexType name="tExtension"&gt;</w:t>
      </w:r>
    </w:p>
    <w:p w14:paraId="36916087" w14:textId="77777777" w:rsidR="003219A4" w:rsidRPr="00467A1E" w:rsidRDefault="001C2626" w:rsidP="003219A4">
      <w:pPr>
        <w:pStyle w:val="PL"/>
        <w:rPr>
          <w:lang w:val="fr-FR" w:eastAsia="fr-FR"/>
        </w:rPr>
      </w:pPr>
      <w:r>
        <w:rPr>
          <w:lang w:val="fr-FR" w:eastAsia="fr-FR"/>
        </w:rPr>
        <w:tab/>
      </w:r>
      <w:r w:rsidR="003219A4" w:rsidRPr="00467A1E">
        <w:rPr>
          <w:lang w:val="fr-FR" w:eastAsia="fr-FR"/>
        </w:rPr>
        <w:t>&lt;xs:sequence&gt;</w:t>
      </w:r>
    </w:p>
    <w:p w14:paraId="0230EA3F" w14:textId="77777777" w:rsidR="003219A4" w:rsidRPr="00467A1E" w:rsidRDefault="001C2626" w:rsidP="003219A4">
      <w:pPr>
        <w:pStyle w:val="PL"/>
        <w:rPr>
          <w:lang w:val="fr-FR" w:eastAsia="fr-FR"/>
        </w:rPr>
      </w:pPr>
      <w:r>
        <w:rPr>
          <w:lang w:val="fr-FR" w:eastAsia="fr-FR"/>
        </w:rPr>
        <w:tab/>
      </w:r>
      <w:r w:rsidR="003219A4" w:rsidRPr="00467A1E">
        <w:rPr>
          <w:lang w:val="fr-FR" w:eastAsia="fr-FR"/>
        </w:rPr>
        <w:tab/>
        <w:t>&lt;xs:any processContents="lax" minOccurs="0" maxOccurs="unbounded"/&gt;</w:t>
      </w:r>
    </w:p>
    <w:p w14:paraId="29972624" w14:textId="77777777" w:rsidR="003219A4" w:rsidRPr="00044D8D" w:rsidRDefault="001C2626" w:rsidP="003219A4">
      <w:pPr>
        <w:pStyle w:val="PL"/>
        <w:rPr>
          <w:lang w:val="fr-FR" w:eastAsia="fr-FR"/>
        </w:rPr>
      </w:pPr>
      <w:r>
        <w:rPr>
          <w:lang w:val="fr-FR" w:eastAsia="fr-FR"/>
        </w:rPr>
        <w:tab/>
      </w:r>
      <w:r w:rsidR="003219A4" w:rsidRPr="00044D8D">
        <w:rPr>
          <w:lang w:val="fr-FR" w:eastAsia="fr-FR"/>
        </w:rPr>
        <w:t>&lt;/xs:sequence&gt;</w:t>
      </w:r>
    </w:p>
    <w:p w14:paraId="269EEFD9" w14:textId="77777777" w:rsidR="003219A4" w:rsidRPr="00044D8D" w:rsidRDefault="003219A4" w:rsidP="003219A4">
      <w:pPr>
        <w:pStyle w:val="PL"/>
        <w:rPr>
          <w:lang w:val="fr-FR" w:eastAsia="fr-FR"/>
        </w:rPr>
      </w:pPr>
      <w:r w:rsidRPr="00044D8D">
        <w:rPr>
          <w:lang w:val="fr-FR" w:eastAsia="fr-FR"/>
        </w:rPr>
        <w:tab/>
        <w:t>&lt;/xs:complexType&gt;</w:t>
      </w:r>
    </w:p>
    <w:p w14:paraId="3A642E3A" w14:textId="77777777" w:rsidR="003219A4" w:rsidRPr="00044D8D" w:rsidRDefault="003219A4" w:rsidP="003219A4">
      <w:pPr>
        <w:pStyle w:val="PL"/>
        <w:rPr>
          <w:lang w:val="fr-FR" w:eastAsia="fr-FR"/>
        </w:rPr>
      </w:pPr>
    </w:p>
    <w:p w14:paraId="304E2B1B" w14:textId="77777777" w:rsidR="003219A4" w:rsidRPr="00044D8D" w:rsidRDefault="003219A4" w:rsidP="003219A4">
      <w:pPr>
        <w:pStyle w:val="PL"/>
        <w:rPr>
          <w:lang w:val="fr-FR" w:eastAsia="fr-FR"/>
        </w:rPr>
      </w:pPr>
      <w:r w:rsidRPr="00044D8D">
        <w:rPr>
          <w:lang w:val="fr-FR" w:eastAsia="fr-FR"/>
        </w:rPr>
        <w:tab/>
        <w:t>&lt;xs:complexType name="tMultilingual"&gt;</w:t>
      </w:r>
    </w:p>
    <w:p w14:paraId="41D881F3" w14:textId="77777777" w:rsidR="003219A4" w:rsidRPr="00044D8D" w:rsidRDefault="001C2626" w:rsidP="003219A4">
      <w:pPr>
        <w:pStyle w:val="PL"/>
        <w:rPr>
          <w:lang w:val="fr-FR" w:eastAsia="fr-FR"/>
        </w:rPr>
      </w:pPr>
      <w:r>
        <w:rPr>
          <w:lang w:val="fr-FR" w:eastAsia="fr-FR"/>
        </w:rPr>
        <w:tab/>
      </w:r>
      <w:r w:rsidR="003219A4" w:rsidRPr="00044D8D">
        <w:rPr>
          <w:lang w:val="fr-FR" w:eastAsia="fr-FR"/>
        </w:rPr>
        <w:t>&lt;xs:simpleContent&gt;</w:t>
      </w:r>
    </w:p>
    <w:p w14:paraId="29FE2AA2" w14:textId="77777777" w:rsidR="003219A4" w:rsidRPr="00044D8D" w:rsidRDefault="001C2626" w:rsidP="003219A4">
      <w:pPr>
        <w:pStyle w:val="PL"/>
        <w:rPr>
          <w:lang w:val="fr-FR" w:eastAsia="fr-FR"/>
        </w:rPr>
      </w:pPr>
      <w:r>
        <w:rPr>
          <w:lang w:val="fr-FR" w:eastAsia="fr-FR"/>
        </w:rPr>
        <w:tab/>
      </w:r>
      <w:r w:rsidR="003219A4" w:rsidRPr="00044D8D">
        <w:rPr>
          <w:lang w:val="fr-FR" w:eastAsia="fr-FR"/>
        </w:rPr>
        <w:tab/>
        <w:t>&lt;xs:extension base="xs:string"&gt;</w:t>
      </w:r>
    </w:p>
    <w:p w14:paraId="16B65D26" w14:textId="77777777" w:rsidR="003219A4" w:rsidRPr="004907DC" w:rsidRDefault="001C2626" w:rsidP="003219A4">
      <w:pPr>
        <w:pStyle w:val="PL"/>
        <w:rPr>
          <w:lang w:val="fr-FR" w:eastAsia="fr-FR"/>
        </w:rPr>
      </w:pPr>
      <w:r>
        <w:rPr>
          <w:lang w:val="fr-FR" w:eastAsia="fr-FR"/>
        </w:rPr>
        <w:tab/>
      </w:r>
      <w:r>
        <w:rPr>
          <w:lang w:val="fr-FR" w:eastAsia="fr-FR"/>
        </w:rPr>
        <w:tab/>
      </w:r>
      <w:r w:rsidR="003219A4" w:rsidRPr="004907DC">
        <w:rPr>
          <w:lang w:val="fr-FR" w:eastAsia="fr-FR"/>
        </w:rPr>
        <w:t>&lt;xs:attribute name="Language" type="tLanguage" use="required"/&gt;</w:t>
      </w:r>
    </w:p>
    <w:p w14:paraId="6D203B8A" w14:textId="77777777" w:rsidR="003219A4" w:rsidRPr="003619CA" w:rsidRDefault="001C2626" w:rsidP="003219A4">
      <w:pPr>
        <w:pStyle w:val="PL"/>
        <w:rPr>
          <w:lang w:val="fr-FR" w:eastAsia="fr-FR"/>
        </w:rPr>
      </w:pPr>
      <w:r>
        <w:rPr>
          <w:lang w:val="fr-FR" w:eastAsia="fr-FR"/>
        </w:rPr>
        <w:tab/>
      </w:r>
      <w:r w:rsidR="003219A4" w:rsidRPr="004907DC">
        <w:rPr>
          <w:lang w:val="fr-FR" w:eastAsia="fr-FR"/>
        </w:rPr>
        <w:tab/>
      </w:r>
      <w:r w:rsidR="003219A4" w:rsidRPr="003619CA">
        <w:rPr>
          <w:lang w:val="fr-FR" w:eastAsia="fr-FR"/>
        </w:rPr>
        <w:t>&lt;/xs:extension&gt;</w:t>
      </w:r>
    </w:p>
    <w:p w14:paraId="08991AF1" w14:textId="77777777" w:rsidR="003219A4" w:rsidRPr="003619CA" w:rsidRDefault="001C2626" w:rsidP="003219A4">
      <w:pPr>
        <w:pStyle w:val="PL"/>
        <w:rPr>
          <w:lang w:val="fr-FR" w:eastAsia="fr-FR"/>
        </w:rPr>
      </w:pPr>
      <w:r>
        <w:rPr>
          <w:lang w:val="fr-FR" w:eastAsia="fr-FR"/>
        </w:rPr>
        <w:tab/>
      </w:r>
      <w:r w:rsidR="003219A4" w:rsidRPr="003619CA">
        <w:rPr>
          <w:lang w:val="fr-FR" w:eastAsia="fr-FR"/>
        </w:rPr>
        <w:t>&lt;/xs:simpleContent&gt;</w:t>
      </w:r>
    </w:p>
    <w:p w14:paraId="74AB4220" w14:textId="77777777" w:rsidR="003219A4" w:rsidRPr="003619CA" w:rsidRDefault="003219A4" w:rsidP="003219A4">
      <w:pPr>
        <w:pStyle w:val="PL"/>
        <w:rPr>
          <w:lang w:val="fr-FR" w:eastAsia="fr-FR"/>
        </w:rPr>
      </w:pPr>
      <w:r w:rsidRPr="003619CA">
        <w:rPr>
          <w:lang w:val="fr-FR" w:eastAsia="fr-FR"/>
        </w:rPr>
        <w:tab/>
        <w:t>&lt;/xs:complexType&gt;</w:t>
      </w:r>
    </w:p>
    <w:p w14:paraId="6914B6C4" w14:textId="77777777" w:rsidR="003219A4" w:rsidRPr="003619CA" w:rsidRDefault="003219A4" w:rsidP="003219A4">
      <w:pPr>
        <w:pStyle w:val="PL"/>
        <w:rPr>
          <w:lang w:val="fr-FR" w:eastAsia="fr-FR"/>
        </w:rPr>
      </w:pPr>
    </w:p>
    <w:p w14:paraId="5AB461D5" w14:textId="77777777" w:rsidR="003219A4" w:rsidRPr="00047BA9" w:rsidRDefault="003219A4" w:rsidP="003219A4">
      <w:pPr>
        <w:pStyle w:val="PL"/>
        <w:rPr>
          <w:lang w:eastAsia="fr-FR"/>
        </w:rPr>
      </w:pPr>
      <w:r w:rsidRPr="003619CA">
        <w:rPr>
          <w:lang w:val="fr-FR" w:eastAsia="fr-FR"/>
        </w:rPr>
        <w:tab/>
      </w:r>
      <w:r w:rsidRPr="00047BA9">
        <w:rPr>
          <w:lang w:eastAsia="fr-FR"/>
        </w:rPr>
        <w:t>&lt;xs:simpleType name="tLanguage"&gt;</w:t>
      </w:r>
    </w:p>
    <w:p w14:paraId="551A000B" w14:textId="77777777" w:rsidR="003219A4" w:rsidRPr="00047BA9" w:rsidRDefault="001C2626" w:rsidP="003219A4">
      <w:pPr>
        <w:pStyle w:val="PL"/>
        <w:rPr>
          <w:lang w:eastAsia="fr-FR"/>
        </w:rPr>
      </w:pPr>
      <w:r>
        <w:rPr>
          <w:lang w:eastAsia="fr-FR"/>
        </w:rPr>
        <w:tab/>
      </w:r>
      <w:r w:rsidR="003219A4" w:rsidRPr="00047BA9">
        <w:rPr>
          <w:lang w:eastAsia="fr-FR"/>
        </w:rPr>
        <w:t>&lt;xs:restriction base="xs:string"&gt;</w:t>
      </w:r>
    </w:p>
    <w:p w14:paraId="618093C4" w14:textId="77777777" w:rsidR="003219A4" w:rsidRPr="003619CA" w:rsidRDefault="001C2626" w:rsidP="003219A4">
      <w:pPr>
        <w:pStyle w:val="PL"/>
        <w:rPr>
          <w:lang w:val="fr-FR" w:eastAsia="fr-FR"/>
        </w:rPr>
      </w:pPr>
      <w:r>
        <w:rPr>
          <w:lang w:eastAsia="fr-FR"/>
        </w:rPr>
        <w:tab/>
      </w:r>
      <w:r w:rsidR="003219A4" w:rsidRPr="00047BA9">
        <w:rPr>
          <w:lang w:eastAsia="fr-FR"/>
        </w:rPr>
        <w:tab/>
      </w:r>
      <w:r w:rsidR="003219A4" w:rsidRPr="003619CA">
        <w:rPr>
          <w:lang w:val="fr-FR" w:eastAsia="fr-FR"/>
        </w:rPr>
        <w:t>&lt;xs:annotation&gt;</w:t>
      </w:r>
    </w:p>
    <w:p w14:paraId="1CB1A404" w14:textId="77777777" w:rsidR="003219A4" w:rsidRPr="003619CA" w:rsidRDefault="001C2626" w:rsidP="003219A4">
      <w:pPr>
        <w:pStyle w:val="PL"/>
        <w:rPr>
          <w:lang w:val="fr-FR" w:eastAsia="fr-FR"/>
        </w:rPr>
      </w:pPr>
      <w:r>
        <w:rPr>
          <w:lang w:val="fr-FR" w:eastAsia="fr-FR"/>
        </w:rPr>
        <w:tab/>
      </w:r>
      <w:r>
        <w:rPr>
          <w:lang w:val="fr-FR" w:eastAsia="fr-FR"/>
        </w:rPr>
        <w:tab/>
      </w:r>
      <w:r w:rsidR="003219A4" w:rsidRPr="003619CA">
        <w:rPr>
          <w:lang w:val="fr-FR" w:eastAsia="fr-FR"/>
        </w:rPr>
        <w:t>&lt;xs:documentation&gt;</w:t>
      </w:r>
    </w:p>
    <w:p w14:paraId="65EDF0D0" w14:textId="77777777" w:rsidR="003219A4" w:rsidRPr="003619CA" w:rsidRDefault="001C2626" w:rsidP="003219A4">
      <w:pPr>
        <w:pStyle w:val="PL"/>
        <w:rPr>
          <w:lang w:val="fr-FR" w:eastAsia="fr-FR"/>
        </w:rPr>
      </w:pPr>
      <w:r>
        <w:rPr>
          <w:lang w:val="fr-FR" w:eastAsia="fr-FR"/>
        </w:rPr>
        <w:tab/>
      </w:r>
      <w:r>
        <w:rPr>
          <w:lang w:val="fr-FR" w:eastAsia="fr-FR"/>
        </w:rPr>
        <w:tab/>
      </w:r>
      <w:r w:rsidR="003219A4" w:rsidRPr="003619CA">
        <w:rPr>
          <w:lang w:val="fr-FR" w:eastAsia="fr-FR"/>
        </w:rPr>
        <w:tab/>
        <w:t>&lt;definition xml:lang="en"&gt;ISO 639-2 Language code&lt;/definition&gt;</w:t>
      </w:r>
    </w:p>
    <w:p w14:paraId="743C40B6" w14:textId="77777777" w:rsidR="003219A4" w:rsidRPr="00047BA9" w:rsidRDefault="001C2626" w:rsidP="003219A4">
      <w:pPr>
        <w:pStyle w:val="PL"/>
        <w:rPr>
          <w:lang w:eastAsia="fr-FR"/>
        </w:rPr>
      </w:pPr>
      <w:r>
        <w:rPr>
          <w:lang w:val="fr-FR" w:eastAsia="fr-FR"/>
        </w:rPr>
        <w:tab/>
      </w:r>
      <w:r>
        <w:rPr>
          <w:lang w:val="fr-FR" w:eastAsia="fr-FR"/>
        </w:rPr>
        <w:tab/>
      </w:r>
      <w:r w:rsidR="003219A4" w:rsidRPr="00047BA9">
        <w:rPr>
          <w:lang w:eastAsia="fr-FR"/>
        </w:rPr>
        <w:t>&lt;/xs:documentation&gt;</w:t>
      </w:r>
    </w:p>
    <w:p w14:paraId="468B8E90" w14:textId="77777777" w:rsidR="003219A4" w:rsidRPr="00047BA9" w:rsidRDefault="001C2626" w:rsidP="003219A4">
      <w:pPr>
        <w:pStyle w:val="PL"/>
        <w:rPr>
          <w:lang w:eastAsia="fr-FR"/>
        </w:rPr>
      </w:pPr>
      <w:r>
        <w:rPr>
          <w:lang w:eastAsia="fr-FR"/>
        </w:rPr>
        <w:tab/>
      </w:r>
      <w:r w:rsidR="003219A4" w:rsidRPr="00047BA9">
        <w:rPr>
          <w:lang w:eastAsia="fr-FR"/>
        </w:rPr>
        <w:tab/>
        <w:t>&lt;/xs:annotation&gt;</w:t>
      </w:r>
    </w:p>
    <w:p w14:paraId="72E8FB4F" w14:textId="77777777" w:rsidR="003219A4" w:rsidRPr="00047BA9" w:rsidRDefault="001C2626" w:rsidP="003219A4">
      <w:pPr>
        <w:pStyle w:val="PL"/>
        <w:rPr>
          <w:lang w:eastAsia="fr-FR"/>
        </w:rPr>
      </w:pPr>
      <w:r>
        <w:rPr>
          <w:lang w:eastAsia="fr-FR"/>
        </w:rPr>
        <w:tab/>
      </w:r>
      <w:r w:rsidR="003219A4" w:rsidRPr="00047BA9">
        <w:rPr>
          <w:lang w:eastAsia="fr-FR"/>
        </w:rPr>
        <w:tab/>
        <w:t>&lt;xs:minLength value="3"/&gt;</w:t>
      </w:r>
    </w:p>
    <w:p w14:paraId="6EFDED19" w14:textId="77777777" w:rsidR="003219A4" w:rsidRPr="00047BA9" w:rsidRDefault="001C2626" w:rsidP="003219A4">
      <w:pPr>
        <w:pStyle w:val="PL"/>
        <w:rPr>
          <w:lang w:eastAsia="fr-FR"/>
        </w:rPr>
      </w:pPr>
      <w:r>
        <w:rPr>
          <w:lang w:eastAsia="fr-FR"/>
        </w:rPr>
        <w:tab/>
      </w:r>
      <w:r w:rsidR="003219A4" w:rsidRPr="00047BA9">
        <w:rPr>
          <w:lang w:eastAsia="fr-FR"/>
        </w:rPr>
        <w:tab/>
        <w:t>&lt;xs:maxLength value="3"/&gt;</w:t>
      </w:r>
    </w:p>
    <w:p w14:paraId="1E7DCB66" w14:textId="77777777" w:rsidR="003219A4" w:rsidRPr="00047BA9" w:rsidRDefault="001C2626" w:rsidP="003219A4">
      <w:pPr>
        <w:pStyle w:val="PL"/>
        <w:rPr>
          <w:lang w:eastAsia="fr-FR"/>
        </w:rPr>
      </w:pPr>
      <w:r>
        <w:rPr>
          <w:lang w:eastAsia="fr-FR"/>
        </w:rPr>
        <w:tab/>
      </w:r>
      <w:r w:rsidR="003219A4" w:rsidRPr="00047BA9">
        <w:rPr>
          <w:lang w:eastAsia="fr-FR"/>
        </w:rPr>
        <w:t>&lt;/xs:restriction&gt;</w:t>
      </w:r>
    </w:p>
    <w:p w14:paraId="5AF0D082" w14:textId="77777777" w:rsidR="003219A4" w:rsidRPr="00047BA9" w:rsidRDefault="003219A4" w:rsidP="003219A4">
      <w:pPr>
        <w:pStyle w:val="PL"/>
        <w:rPr>
          <w:lang w:eastAsia="fr-FR"/>
        </w:rPr>
      </w:pPr>
      <w:r w:rsidRPr="00047BA9">
        <w:rPr>
          <w:lang w:eastAsia="fr-FR"/>
        </w:rPr>
        <w:tab/>
        <w:t>&lt;/xs:simpleType&gt;</w:t>
      </w:r>
    </w:p>
    <w:p w14:paraId="637BFDDD" w14:textId="77777777" w:rsidR="003219A4" w:rsidRPr="00047BA9" w:rsidRDefault="003219A4" w:rsidP="003219A4">
      <w:pPr>
        <w:pStyle w:val="PL"/>
        <w:rPr>
          <w:lang w:eastAsia="fr-FR"/>
        </w:rPr>
      </w:pPr>
    </w:p>
    <w:p w14:paraId="26C7040B" w14:textId="77777777" w:rsidR="003219A4" w:rsidRPr="00047BA9" w:rsidRDefault="003219A4" w:rsidP="003219A4">
      <w:pPr>
        <w:pStyle w:val="PL"/>
        <w:rPr>
          <w:lang w:eastAsia="fr-FR"/>
        </w:rPr>
      </w:pPr>
      <w:r w:rsidRPr="00047BA9">
        <w:rPr>
          <w:lang w:eastAsia="fr-FR"/>
        </w:rPr>
        <w:tab/>
        <w:t>&lt;xs:simpleType name="tHexadecimal8bit"&gt;</w:t>
      </w:r>
    </w:p>
    <w:p w14:paraId="3BF2DE08" w14:textId="77777777" w:rsidR="003219A4" w:rsidRPr="00047BA9" w:rsidRDefault="001C2626" w:rsidP="003219A4">
      <w:pPr>
        <w:pStyle w:val="PL"/>
        <w:rPr>
          <w:lang w:eastAsia="fr-FR"/>
        </w:rPr>
      </w:pPr>
      <w:r>
        <w:rPr>
          <w:lang w:eastAsia="fr-FR"/>
        </w:rPr>
        <w:tab/>
      </w:r>
      <w:r w:rsidR="003219A4" w:rsidRPr="00047BA9">
        <w:rPr>
          <w:lang w:eastAsia="fr-FR"/>
        </w:rPr>
        <w:t>&lt;xs:restriction base="xs:string"&gt;</w:t>
      </w:r>
    </w:p>
    <w:p w14:paraId="6F3CB00C" w14:textId="77777777" w:rsidR="003219A4" w:rsidRPr="00047BA9" w:rsidRDefault="001C2626" w:rsidP="003219A4">
      <w:pPr>
        <w:pStyle w:val="PL"/>
        <w:rPr>
          <w:lang w:eastAsia="fr-FR"/>
        </w:rPr>
      </w:pPr>
      <w:r>
        <w:rPr>
          <w:lang w:eastAsia="fr-FR"/>
        </w:rPr>
        <w:tab/>
      </w:r>
      <w:r w:rsidR="003219A4" w:rsidRPr="00047BA9">
        <w:rPr>
          <w:lang w:eastAsia="fr-FR"/>
        </w:rPr>
        <w:tab/>
        <w:t>&lt;xs:pattern value="[0-9a-fA-F]{1,2}"/&gt;</w:t>
      </w:r>
    </w:p>
    <w:p w14:paraId="063A9FB8" w14:textId="77777777" w:rsidR="003219A4" w:rsidRPr="00047BA9" w:rsidRDefault="001C2626" w:rsidP="003219A4">
      <w:pPr>
        <w:pStyle w:val="PL"/>
        <w:rPr>
          <w:lang w:eastAsia="fr-FR"/>
        </w:rPr>
      </w:pPr>
      <w:r>
        <w:rPr>
          <w:lang w:eastAsia="fr-FR"/>
        </w:rPr>
        <w:tab/>
      </w:r>
      <w:r w:rsidR="003219A4" w:rsidRPr="00047BA9">
        <w:rPr>
          <w:lang w:eastAsia="fr-FR"/>
        </w:rPr>
        <w:t>&lt;/xs:restriction&gt;</w:t>
      </w:r>
    </w:p>
    <w:p w14:paraId="120E03EE" w14:textId="77777777" w:rsidR="003219A4" w:rsidRPr="00047BA9" w:rsidRDefault="003219A4" w:rsidP="003219A4">
      <w:pPr>
        <w:pStyle w:val="PL"/>
        <w:rPr>
          <w:lang w:eastAsia="fr-FR"/>
        </w:rPr>
      </w:pPr>
      <w:r w:rsidRPr="00047BA9">
        <w:rPr>
          <w:lang w:eastAsia="fr-FR"/>
        </w:rPr>
        <w:tab/>
        <w:t>&lt;/xs:simpleType&gt;</w:t>
      </w:r>
    </w:p>
    <w:p w14:paraId="3EB969C6" w14:textId="77777777" w:rsidR="003219A4" w:rsidRPr="00047BA9" w:rsidRDefault="003219A4" w:rsidP="003219A4">
      <w:pPr>
        <w:pStyle w:val="PL"/>
        <w:rPr>
          <w:lang w:eastAsia="fr-FR"/>
        </w:rPr>
      </w:pPr>
    </w:p>
    <w:p w14:paraId="6A1BA020" w14:textId="77777777" w:rsidR="003219A4" w:rsidRPr="00047BA9" w:rsidRDefault="003219A4" w:rsidP="003219A4">
      <w:pPr>
        <w:pStyle w:val="PL"/>
        <w:rPr>
          <w:lang w:eastAsia="fr-FR"/>
        </w:rPr>
      </w:pPr>
      <w:r w:rsidRPr="00047BA9">
        <w:rPr>
          <w:lang w:eastAsia="fr-FR"/>
        </w:rPr>
        <w:tab/>
        <w:t>&lt;xs:simpleType name="tHexadecimal16bit"&gt;</w:t>
      </w:r>
    </w:p>
    <w:p w14:paraId="40DAEB9A" w14:textId="77777777" w:rsidR="003219A4" w:rsidRPr="00047BA9" w:rsidRDefault="001C2626" w:rsidP="003219A4">
      <w:pPr>
        <w:pStyle w:val="PL"/>
        <w:rPr>
          <w:lang w:eastAsia="fr-FR"/>
        </w:rPr>
      </w:pPr>
      <w:r>
        <w:rPr>
          <w:lang w:eastAsia="fr-FR"/>
        </w:rPr>
        <w:tab/>
      </w:r>
      <w:r w:rsidR="003219A4" w:rsidRPr="00047BA9">
        <w:rPr>
          <w:lang w:eastAsia="fr-FR"/>
        </w:rPr>
        <w:t>&lt;xs:restriction base="xs:string"&gt;</w:t>
      </w:r>
    </w:p>
    <w:p w14:paraId="298D5614" w14:textId="77777777" w:rsidR="003219A4" w:rsidRPr="00047BA9" w:rsidRDefault="001C2626" w:rsidP="003219A4">
      <w:pPr>
        <w:pStyle w:val="PL"/>
        <w:rPr>
          <w:lang w:eastAsia="fr-FR"/>
        </w:rPr>
      </w:pPr>
      <w:r>
        <w:rPr>
          <w:lang w:eastAsia="fr-FR"/>
        </w:rPr>
        <w:tab/>
      </w:r>
      <w:r w:rsidR="003219A4" w:rsidRPr="00047BA9">
        <w:rPr>
          <w:lang w:eastAsia="fr-FR"/>
        </w:rPr>
        <w:tab/>
        <w:t>&lt;xs:pattern value="[0-9a-fA-F]{1,4}"/&gt;</w:t>
      </w:r>
    </w:p>
    <w:p w14:paraId="2E2BFCA8" w14:textId="77777777" w:rsidR="003219A4" w:rsidRPr="00047BA9" w:rsidRDefault="001C2626" w:rsidP="003219A4">
      <w:pPr>
        <w:pStyle w:val="PL"/>
        <w:rPr>
          <w:lang w:eastAsia="fr-FR"/>
        </w:rPr>
      </w:pPr>
      <w:r>
        <w:rPr>
          <w:lang w:eastAsia="fr-FR"/>
        </w:rPr>
        <w:tab/>
      </w:r>
      <w:r w:rsidR="003219A4" w:rsidRPr="00047BA9">
        <w:rPr>
          <w:lang w:eastAsia="fr-FR"/>
        </w:rPr>
        <w:t>&lt;/xs:restriction&gt;</w:t>
      </w:r>
    </w:p>
    <w:p w14:paraId="68888621" w14:textId="77777777" w:rsidR="003219A4" w:rsidRPr="00047BA9" w:rsidRDefault="003219A4" w:rsidP="003219A4">
      <w:pPr>
        <w:pStyle w:val="PL"/>
        <w:rPr>
          <w:lang w:eastAsia="fr-FR"/>
        </w:rPr>
      </w:pPr>
      <w:r w:rsidRPr="00047BA9">
        <w:rPr>
          <w:lang w:eastAsia="fr-FR"/>
        </w:rPr>
        <w:tab/>
        <w:t>&lt;/xs:simpleType&gt;</w:t>
      </w:r>
    </w:p>
    <w:p w14:paraId="588E9CAB" w14:textId="77777777" w:rsidR="00815638" w:rsidRDefault="00815638" w:rsidP="00815638">
      <w:pPr>
        <w:pStyle w:val="PL"/>
        <w:rPr>
          <w:lang w:eastAsia="fr-FR"/>
        </w:rPr>
      </w:pPr>
    </w:p>
    <w:p w14:paraId="721D2F8C" w14:textId="77777777" w:rsidR="00815638" w:rsidRPr="00047BA9" w:rsidRDefault="00815638" w:rsidP="00815638">
      <w:pPr>
        <w:pStyle w:val="PL"/>
        <w:rPr>
          <w:lang w:eastAsia="fr-FR"/>
        </w:rPr>
      </w:pPr>
      <w:r w:rsidRPr="00047BA9">
        <w:rPr>
          <w:lang w:eastAsia="fr-FR"/>
        </w:rPr>
        <w:tab/>
        <w:t>&lt;xs:s</w:t>
      </w:r>
      <w:r>
        <w:rPr>
          <w:lang w:eastAsia="fr-FR"/>
        </w:rPr>
        <w:t>impleType name="tMBMSSec</w:t>
      </w:r>
      <w:r w:rsidRPr="00047BA9">
        <w:rPr>
          <w:lang w:eastAsia="fr-FR"/>
        </w:rPr>
        <w:t>"&gt;</w:t>
      </w:r>
    </w:p>
    <w:p w14:paraId="64B60F7C" w14:textId="77777777" w:rsidR="00815638" w:rsidRDefault="001C2626" w:rsidP="00815638">
      <w:pPr>
        <w:pStyle w:val="PL"/>
        <w:rPr>
          <w:lang w:eastAsia="fr-FR"/>
        </w:rPr>
      </w:pPr>
      <w:r>
        <w:rPr>
          <w:lang w:eastAsia="fr-FR"/>
        </w:rPr>
        <w:tab/>
      </w:r>
      <w:r w:rsidR="00815638" w:rsidRPr="00047BA9">
        <w:rPr>
          <w:lang w:eastAsia="fr-FR"/>
        </w:rPr>
        <w:t>&lt;xs:restriction base="xs:string"&gt;</w:t>
      </w:r>
    </w:p>
    <w:p w14:paraId="377CEB2E" w14:textId="77777777" w:rsidR="00815638" w:rsidRPr="00910060" w:rsidRDefault="001C2626" w:rsidP="00815638">
      <w:pPr>
        <w:pStyle w:val="PL"/>
        <w:rPr>
          <w:rFonts w:eastAsia="MS Mincho"/>
          <w:lang w:val="en-US" w:eastAsia="ja-JP"/>
        </w:rPr>
      </w:pPr>
      <w:r>
        <w:rPr>
          <w:rFonts w:eastAsia="MS Mincho"/>
          <w:lang w:val="en-US" w:eastAsia="ja-JP"/>
        </w:rPr>
        <w:tab/>
      </w:r>
      <w:r w:rsidR="00815638">
        <w:rPr>
          <w:rFonts w:eastAsia="MS Mincho"/>
          <w:lang w:val="en-US" w:eastAsia="ja-JP"/>
        </w:rPr>
        <w:tab/>
        <w:t>&lt;xs:enumeration value="SIP</w:t>
      </w:r>
      <w:r w:rsidR="00815638" w:rsidRPr="00910060">
        <w:rPr>
          <w:rFonts w:eastAsia="MS Mincho"/>
          <w:lang w:val="en-US" w:eastAsia="ja-JP"/>
        </w:rPr>
        <w:t>"/&gt;</w:t>
      </w:r>
    </w:p>
    <w:p w14:paraId="4E57031A" w14:textId="77777777" w:rsidR="00815638" w:rsidRPr="00910060" w:rsidRDefault="001C2626" w:rsidP="00815638">
      <w:pPr>
        <w:pStyle w:val="PL"/>
        <w:rPr>
          <w:rFonts w:cs="Courier New"/>
          <w:lang w:eastAsia="fr-FR"/>
        </w:rPr>
      </w:pPr>
      <w:r>
        <w:rPr>
          <w:rFonts w:eastAsia="MS Mincho" w:cs="Courier New"/>
          <w:szCs w:val="16"/>
          <w:lang w:val="en-US" w:eastAsia="ja-JP"/>
        </w:rPr>
        <w:tab/>
      </w:r>
      <w:r w:rsidR="00815638">
        <w:rPr>
          <w:rFonts w:eastAsia="MS Mincho" w:cs="Courier New"/>
          <w:szCs w:val="16"/>
          <w:lang w:val="en-US" w:eastAsia="ja-JP"/>
        </w:rPr>
        <w:tab/>
        <w:t>&lt;xs:enumeration value="HTTP</w:t>
      </w:r>
      <w:r w:rsidR="00815638" w:rsidRPr="00910060">
        <w:rPr>
          <w:rFonts w:eastAsia="MS Mincho" w:cs="Courier New"/>
          <w:szCs w:val="16"/>
          <w:lang w:val="en-US" w:eastAsia="ja-JP"/>
        </w:rPr>
        <w:t>"/&gt;</w:t>
      </w:r>
    </w:p>
    <w:p w14:paraId="7B1EC98B" w14:textId="77777777" w:rsidR="00815638" w:rsidRPr="00047BA9" w:rsidRDefault="001C2626" w:rsidP="00815638">
      <w:pPr>
        <w:pStyle w:val="PL"/>
        <w:rPr>
          <w:lang w:eastAsia="fr-FR"/>
        </w:rPr>
      </w:pPr>
      <w:r>
        <w:rPr>
          <w:lang w:eastAsia="fr-FR"/>
        </w:rPr>
        <w:tab/>
      </w:r>
      <w:r w:rsidR="00815638" w:rsidRPr="00047BA9">
        <w:rPr>
          <w:lang w:eastAsia="fr-FR"/>
        </w:rPr>
        <w:t>&lt;/xs:restriction&gt;</w:t>
      </w:r>
    </w:p>
    <w:p w14:paraId="6726D62D" w14:textId="77777777" w:rsidR="00815638" w:rsidRPr="00047BA9" w:rsidRDefault="00815638" w:rsidP="00815638">
      <w:pPr>
        <w:pStyle w:val="PL"/>
        <w:rPr>
          <w:lang w:eastAsia="fr-FR"/>
        </w:rPr>
      </w:pPr>
      <w:r w:rsidRPr="00047BA9">
        <w:rPr>
          <w:lang w:eastAsia="fr-FR"/>
        </w:rPr>
        <w:tab/>
        <w:t>&lt;/xs:simpleType&gt;</w:t>
      </w:r>
    </w:p>
    <w:p w14:paraId="57F35FC7" w14:textId="77777777" w:rsidR="003219A4" w:rsidRPr="00047BA9" w:rsidRDefault="003219A4" w:rsidP="003219A4">
      <w:pPr>
        <w:pStyle w:val="PL"/>
        <w:rPr>
          <w:lang w:eastAsia="fr-FR"/>
        </w:rPr>
      </w:pPr>
    </w:p>
    <w:p w14:paraId="2EAE308F" w14:textId="77777777" w:rsidR="003219A4" w:rsidRPr="00047BA9" w:rsidRDefault="003219A4" w:rsidP="003219A4">
      <w:pPr>
        <w:pStyle w:val="PL"/>
        <w:rPr>
          <w:lang w:eastAsia="fr-FR"/>
        </w:rPr>
      </w:pPr>
      <w:r w:rsidRPr="00047BA9">
        <w:rPr>
          <w:lang w:eastAsia="fr-FR"/>
        </w:rPr>
        <w:t>&lt;/xs:schema&gt;</w:t>
      </w:r>
    </w:p>
    <w:p w14:paraId="6B899A90" w14:textId="77777777" w:rsidR="003219A4" w:rsidRDefault="003219A4" w:rsidP="003219A4">
      <w:pPr>
        <w:pStyle w:val="PlainText"/>
      </w:pPr>
    </w:p>
    <w:p w14:paraId="18FB847F" w14:textId="77777777" w:rsidR="005029D2" w:rsidRDefault="005029D2" w:rsidP="005029D2">
      <w:pPr>
        <w:pStyle w:val="FP"/>
      </w:pPr>
    </w:p>
    <w:p w14:paraId="0416AB1F" w14:textId="77777777" w:rsidR="00711826" w:rsidRPr="00047BA9" w:rsidRDefault="005029D2" w:rsidP="005029D2">
      <w:pPr>
        <w:pStyle w:val="Heading8"/>
      </w:pPr>
      <w:r>
        <w:br w:type="page"/>
      </w:r>
      <w:bookmarkStart w:id="393" w:name="_Toc517287324"/>
      <w:r w:rsidR="00711826" w:rsidRPr="00047BA9">
        <w:lastRenderedPageBreak/>
        <w:t xml:space="preserve">Annex </w:t>
      </w:r>
      <w:r w:rsidR="00711826">
        <w:rPr>
          <w:lang w:eastAsia="zh-CN"/>
        </w:rPr>
        <w:t>I</w:t>
      </w:r>
      <w:r w:rsidR="00711826" w:rsidRPr="00047BA9">
        <w:t xml:space="preserve"> (n</w:t>
      </w:r>
      <w:r w:rsidR="00711826" w:rsidRPr="00047BA9">
        <w:rPr>
          <w:rFonts w:hint="eastAsia"/>
        </w:rPr>
        <w:t>or</w:t>
      </w:r>
      <w:r w:rsidR="00711826" w:rsidRPr="00047BA9">
        <w:t>mative):</w:t>
      </w:r>
      <w:r w:rsidR="00711826" w:rsidRPr="00047BA9">
        <w:br/>
        <w:t xml:space="preserve">XML Schemas for </w:t>
      </w:r>
      <w:r w:rsidR="00711826" w:rsidRPr="00C74DBB">
        <w:rPr>
          <w:rFonts w:hint="eastAsia"/>
          <w:lang w:eastAsia="zh-CN"/>
        </w:rPr>
        <w:t>SIP</w:t>
      </w:r>
      <w:r w:rsidR="00711826">
        <w:rPr>
          <w:rFonts w:hint="eastAsia"/>
          <w:lang w:eastAsia="zh-CN"/>
        </w:rPr>
        <w:t xml:space="preserve"> based MBMS </w:t>
      </w:r>
      <w:r w:rsidR="00711826" w:rsidRPr="004818E3">
        <w:rPr>
          <w:rFonts w:hint="eastAsia"/>
        </w:rPr>
        <w:t>security</w:t>
      </w:r>
      <w:r w:rsidR="00711826">
        <w:rPr>
          <w:rFonts w:hint="eastAsia"/>
          <w:lang w:eastAsia="zh-CN"/>
        </w:rPr>
        <w:t xml:space="preserve"> procedure</w:t>
      </w:r>
      <w:r w:rsidR="00711826">
        <w:rPr>
          <w:lang w:eastAsia="zh-CN"/>
        </w:rPr>
        <w:t>s</w:t>
      </w:r>
      <w:bookmarkEnd w:id="393"/>
    </w:p>
    <w:p w14:paraId="74AF7377" w14:textId="77777777" w:rsidR="00711826" w:rsidRDefault="00711826" w:rsidP="00711826"/>
    <w:p w14:paraId="09ED86B5" w14:textId="77777777" w:rsidR="00711826" w:rsidRDefault="00711826" w:rsidP="00711826">
      <w:pPr>
        <w:pStyle w:val="Heading1"/>
      </w:pPr>
      <w:bookmarkStart w:id="394" w:name="_Toc517287325"/>
      <w:r>
        <w:t>I.1</w:t>
      </w:r>
      <w:r w:rsidR="00FF6095">
        <w:tab/>
      </w:r>
      <w:r w:rsidRPr="00054338">
        <w:t>Bootstrapping transaction identifier</w:t>
      </w:r>
      <w:bookmarkEnd w:id="394"/>
      <w:r>
        <w:t xml:space="preserve"> </w:t>
      </w:r>
    </w:p>
    <w:p w14:paraId="78558593" w14:textId="77777777" w:rsidR="00711826" w:rsidRPr="00047BA9" w:rsidRDefault="00711826" w:rsidP="00711826">
      <w:r>
        <w:t>The following specifies XML schema</w:t>
      </w:r>
      <w:r w:rsidRPr="00047BA9">
        <w:t xml:space="preserve"> for </w:t>
      </w:r>
      <w:r>
        <w:t>the bootstrapping transaction identifier to be sent within the body of SIP (re-)INVITE from the UE to the SCF.</w:t>
      </w:r>
    </w:p>
    <w:p w14:paraId="03F23E9C" w14:textId="77777777" w:rsidR="00711826" w:rsidRDefault="00711826" w:rsidP="00711826">
      <w:pPr>
        <w:pStyle w:val="PL"/>
        <w:rPr>
          <w:snapToGrid w:val="0"/>
          <w:lang w:val="de-DE" w:eastAsia="en-GB"/>
        </w:rPr>
      </w:pPr>
      <w:r>
        <w:rPr>
          <w:snapToGrid w:val="0"/>
          <w:lang w:val="de-DE" w:eastAsia="en-GB"/>
        </w:rPr>
        <w:t>&lt;?xml version="1.0" encoding="UTF-8"?&gt;</w:t>
      </w:r>
    </w:p>
    <w:p w14:paraId="7F5890DA" w14:textId="77777777" w:rsidR="00711826" w:rsidRDefault="00711826" w:rsidP="00711826">
      <w:pPr>
        <w:pStyle w:val="PL"/>
        <w:rPr>
          <w:snapToGrid w:val="0"/>
          <w:lang w:val="de-DE" w:eastAsia="en-GB"/>
        </w:rPr>
      </w:pPr>
      <w:r>
        <w:rPr>
          <w:snapToGrid w:val="0"/>
          <w:lang w:val="de-DE" w:eastAsia="en-GB"/>
        </w:rPr>
        <w:t xml:space="preserve">&lt;xs:schema xmlns:xs="http://www.w3.org/2001/XMLSchema" </w:t>
      </w:r>
    </w:p>
    <w:p w14:paraId="03BA0584" w14:textId="77777777" w:rsidR="00711826" w:rsidRPr="00CF6557" w:rsidRDefault="00711826" w:rsidP="00711826">
      <w:pPr>
        <w:pStyle w:val="PL"/>
        <w:rPr>
          <w:snapToGrid w:val="0"/>
          <w:lang w:val="de-DE" w:eastAsia="en-GB"/>
        </w:rPr>
      </w:pPr>
      <w:r>
        <w:rPr>
          <w:snapToGrid w:val="0"/>
          <w:lang w:val="de-DE" w:eastAsia="en-GB"/>
        </w:rPr>
        <w:tab/>
      </w:r>
      <w:r w:rsidRPr="00CF6557">
        <w:rPr>
          <w:snapToGrid w:val="0"/>
          <w:lang w:val="de-DE" w:eastAsia="en-GB"/>
        </w:rPr>
        <w:t>targetNamespace="urn:3GPP:metadata:2005:MBMS:bootstrappingTransactionIdentifier"</w:t>
      </w:r>
    </w:p>
    <w:p w14:paraId="1272586C" w14:textId="77777777" w:rsidR="00711826" w:rsidRPr="00CF6557" w:rsidRDefault="00711826" w:rsidP="00711826">
      <w:pPr>
        <w:pStyle w:val="PL"/>
        <w:rPr>
          <w:snapToGrid w:val="0"/>
          <w:lang w:val="de-DE" w:eastAsia="en-GB"/>
        </w:rPr>
      </w:pPr>
      <w:r w:rsidRPr="00CF6557">
        <w:rPr>
          <w:snapToGrid w:val="0"/>
          <w:lang w:val="de-DE" w:eastAsia="en-GB"/>
        </w:rPr>
        <w:tab/>
        <w:t>elementFormDefault="qualified" attributeFormDefault="unqualified"&gt;</w:t>
      </w:r>
    </w:p>
    <w:p w14:paraId="47B6D4F1" w14:textId="77777777" w:rsidR="00711826" w:rsidRPr="00CF6557" w:rsidRDefault="00711826" w:rsidP="00711826">
      <w:pPr>
        <w:pStyle w:val="PL"/>
        <w:rPr>
          <w:snapToGrid w:val="0"/>
          <w:lang w:val="de-DE" w:eastAsia="en-GB"/>
        </w:rPr>
      </w:pPr>
      <w:r w:rsidRPr="00CF6557">
        <w:rPr>
          <w:snapToGrid w:val="0"/>
          <w:lang w:val="de-DE" w:eastAsia="en-GB"/>
        </w:rPr>
        <w:tab/>
        <w:t>&lt;xs:element name="mbmsAuthorizedSecurityRegister"&gt;</w:t>
      </w:r>
    </w:p>
    <w:p w14:paraId="4C13F3BF" w14:textId="77777777" w:rsidR="00711826" w:rsidRPr="004907DC" w:rsidRDefault="001C2626" w:rsidP="00711826">
      <w:pPr>
        <w:pStyle w:val="PL"/>
        <w:rPr>
          <w:snapToGrid w:val="0"/>
          <w:lang w:eastAsia="en-GB"/>
        </w:rPr>
      </w:pPr>
      <w:r>
        <w:rPr>
          <w:snapToGrid w:val="0"/>
          <w:lang w:val="de-DE" w:eastAsia="en-GB"/>
        </w:rPr>
        <w:tab/>
      </w:r>
      <w:r w:rsidR="00711826" w:rsidRPr="004907DC">
        <w:rPr>
          <w:snapToGrid w:val="0"/>
          <w:lang w:eastAsia="en-GB"/>
        </w:rPr>
        <w:t>&lt;xs:annotation&gt;</w:t>
      </w:r>
    </w:p>
    <w:p w14:paraId="347ACA31" w14:textId="77777777" w:rsidR="00711826" w:rsidRPr="004907DC" w:rsidRDefault="001C2626" w:rsidP="00711826">
      <w:pPr>
        <w:pStyle w:val="PL"/>
        <w:rPr>
          <w:snapToGrid w:val="0"/>
          <w:lang w:eastAsia="en-GB"/>
        </w:rPr>
      </w:pPr>
      <w:r>
        <w:rPr>
          <w:snapToGrid w:val="0"/>
          <w:lang w:eastAsia="en-GB"/>
        </w:rPr>
        <w:tab/>
      </w:r>
      <w:r w:rsidR="00711826" w:rsidRPr="004907DC">
        <w:rPr>
          <w:snapToGrid w:val="0"/>
          <w:lang w:eastAsia="en-GB"/>
        </w:rPr>
        <w:tab/>
        <w:t>&lt;xs:documentation&gt;MBMS Security Registration according to TS 26.237&lt;/xs:documentation&gt;</w:t>
      </w:r>
    </w:p>
    <w:p w14:paraId="65AB918A" w14:textId="77777777" w:rsidR="00711826" w:rsidRPr="004907DC" w:rsidRDefault="001C2626" w:rsidP="00711826">
      <w:pPr>
        <w:pStyle w:val="PL"/>
        <w:rPr>
          <w:snapToGrid w:val="0"/>
          <w:lang w:eastAsia="en-GB"/>
        </w:rPr>
      </w:pPr>
      <w:r>
        <w:rPr>
          <w:snapToGrid w:val="0"/>
          <w:lang w:eastAsia="en-GB"/>
        </w:rPr>
        <w:tab/>
      </w:r>
      <w:r w:rsidR="00711826" w:rsidRPr="004907DC">
        <w:rPr>
          <w:snapToGrid w:val="0"/>
          <w:lang w:eastAsia="en-GB"/>
        </w:rPr>
        <w:t>&lt;/xs:annotation&gt;</w:t>
      </w:r>
    </w:p>
    <w:p w14:paraId="01FB4FE0" w14:textId="77777777" w:rsidR="00711826" w:rsidRPr="004907DC" w:rsidRDefault="001C2626" w:rsidP="00711826">
      <w:pPr>
        <w:pStyle w:val="PL"/>
        <w:rPr>
          <w:snapToGrid w:val="0"/>
          <w:lang w:eastAsia="en-GB"/>
        </w:rPr>
      </w:pPr>
      <w:r>
        <w:rPr>
          <w:snapToGrid w:val="0"/>
          <w:lang w:eastAsia="en-GB"/>
        </w:rPr>
        <w:tab/>
      </w:r>
      <w:r w:rsidR="00711826" w:rsidRPr="004907DC">
        <w:rPr>
          <w:snapToGrid w:val="0"/>
          <w:lang w:eastAsia="en-GB"/>
        </w:rPr>
        <w:t>&lt;xs:complexType&gt;</w:t>
      </w:r>
    </w:p>
    <w:p w14:paraId="2133F7B4" w14:textId="77777777" w:rsidR="00711826" w:rsidRPr="004907DC" w:rsidRDefault="001C2626" w:rsidP="00711826">
      <w:pPr>
        <w:pStyle w:val="PL"/>
        <w:rPr>
          <w:snapToGrid w:val="0"/>
          <w:lang w:eastAsia="en-GB"/>
        </w:rPr>
      </w:pPr>
      <w:r>
        <w:rPr>
          <w:snapToGrid w:val="0"/>
          <w:lang w:eastAsia="en-GB"/>
        </w:rPr>
        <w:tab/>
      </w:r>
      <w:r w:rsidR="00711826" w:rsidRPr="004907DC">
        <w:rPr>
          <w:snapToGrid w:val="0"/>
          <w:lang w:eastAsia="en-GB"/>
        </w:rPr>
        <w:tab/>
        <w:t>&lt;xs:sequence&gt;</w:t>
      </w:r>
    </w:p>
    <w:p w14:paraId="61B27820" w14:textId="77777777" w:rsidR="00711826" w:rsidRPr="004907DC" w:rsidRDefault="001C2626" w:rsidP="00711826">
      <w:pPr>
        <w:pStyle w:val="PL"/>
      </w:pPr>
      <w:r>
        <w:rPr>
          <w:snapToGrid w:val="0"/>
          <w:lang w:eastAsia="en-GB"/>
        </w:rPr>
        <w:tab/>
      </w:r>
      <w:r>
        <w:rPr>
          <w:snapToGrid w:val="0"/>
          <w:lang w:eastAsia="en-GB"/>
        </w:rPr>
        <w:tab/>
      </w:r>
      <w:r w:rsidR="00711826" w:rsidRPr="004907DC">
        <w:t xml:space="preserve">&lt;xs:element name="btid" type="xs:string" </w:t>
      </w:r>
      <w:r w:rsidR="00711826" w:rsidRPr="004907DC">
        <w:rPr>
          <w:snapToGrid w:val="0"/>
          <w:lang w:eastAsia="en-GB"/>
        </w:rPr>
        <w:t>maxOccurs="unbounded" minOccurs="1"</w:t>
      </w:r>
      <w:r w:rsidR="00711826" w:rsidRPr="004907DC">
        <w:t>/&gt;</w:t>
      </w:r>
    </w:p>
    <w:p w14:paraId="16B75C43" w14:textId="77777777" w:rsidR="00711826" w:rsidRDefault="001C2626" w:rsidP="00711826">
      <w:pPr>
        <w:pStyle w:val="PL"/>
        <w:rPr>
          <w:lang w:val="en-US"/>
        </w:rPr>
      </w:pPr>
      <w:r>
        <w:tab/>
      </w:r>
      <w:r>
        <w:tab/>
      </w:r>
      <w:r w:rsidR="00711826">
        <w:rPr>
          <w:lang w:val="en-US"/>
        </w:rPr>
        <w:t xml:space="preserve">&lt;xs:any namespace="##other" minOccurs="0" maxOccurs="unbounded" </w:t>
      </w:r>
    </w:p>
    <w:p w14:paraId="135B3AC1" w14:textId="77777777" w:rsidR="00711826" w:rsidRDefault="001C2626" w:rsidP="00711826">
      <w:pPr>
        <w:pStyle w:val="PL"/>
        <w:rPr>
          <w:snapToGrid w:val="0"/>
          <w:lang w:val="fr-FR" w:eastAsia="en-GB"/>
        </w:rPr>
      </w:pPr>
      <w:r>
        <w:rPr>
          <w:lang w:val="en-US"/>
        </w:rPr>
        <w:tab/>
      </w:r>
      <w:r>
        <w:rPr>
          <w:lang w:val="en-US"/>
        </w:rPr>
        <w:tab/>
      </w:r>
      <w:r w:rsidR="00711826">
        <w:rPr>
          <w:lang w:val="en-US"/>
        </w:rPr>
        <w:tab/>
      </w:r>
      <w:r w:rsidR="00711826">
        <w:rPr>
          <w:lang w:val="fr-FR"/>
        </w:rPr>
        <w:t>processContents="lax"/&gt;</w:t>
      </w:r>
    </w:p>
    <w:p w14:paraId="2DE9AB5F" w14:textId="77777777" w:rsidR="00711826" w:rsidRDefault="001C2626" w:rsidP="00711826">
      <w:pPr>
        <w:pStyle w:val="PL"/>
        <w:rPr>
          <w:snapToGrid w:val="0"/>
          <w:lang w:val="fr-FR" w:eastAsia="en-GB"/>
        </w:rPr>
      </w:pPr>
      <w:r>
        <w:rPr>
          <w:snapToGrid w:val="0"/>
          <w:lang w:val="fr-FR" w:eastAsia="en-GB"/>
        </w:rPr>
        <w:tab/>
      </w:r>
      <w:r w:rsidR="00711826">
        <w:rPr>
          <w:snapToGrid w:val="0"/>
          <w:lang w:val="fr-FR" w:eastAsia="en-GB"/>
        </w:rPr>
        <w:tab/>
        <w:t>&lt;/xs:sequence&gt;</w:t>
      </w:r>
    </w:p>
    <w:p w14:paraId="78602A42" w14:textId="77777777" w:rsidR="00711826" w:rsidRPr="00EE0791" w:rsidRDefault="001C2626" w:rsidP="00711826">
      <w:pPr>
        <w:pStyle w:val="PL"/>
        <w:rPr>
          <w:lang w:val="fr-FR"/>
        </w:rPr>
      </w:pPr>
      <w:r>
        <w:rPr>
          <w:snapToGrid w:val="0"/>
          <w:lang w:val="fr-FR" w:eastAsia="en-GB"/>
        </w:rPr>
        <w:tab/>
      </w:r>
      <w:r w:rsidR="00711826">
        <w:rPr>
          <w:lang w:val="fr-FR"/>
        </w:rPr>
        <w:t>&lt;xs:anyAttribute processContents="skip"/&gt;</w:t>
      </w:r>
    </w:p>
    <w:p w14:paraId="1C422283" w14:textId="77777777" w:rsidR="00711826" w:rsidRPr="002A5476" w:rsidRDefault="001C2626" w:rsidP="00711826">
      <w:pPr>
        <w:pStyle w:val="PL"/>
        <w:rPr>
          <w:snapToGrid w:val="0"/>
          <w:lang w:eastAsia="en-GB"/>
        </w:rPr>
      </w:pPr>
      <w:r>
        <w:rPr>
          <w:snapToGrid w:val="0"/>
          <w:lang w:val="fr-FR" w:eastAsia="en-GB"/>
        </w:rPr>
        <w:tab/>
      </w:r>
      <w:r w:rsidR="00711826" w:rsidRPr="002A5476">
        <w:rPr>
          <w:snapToGrid w:val="0"/>
          <w:lang w:eastAsia="en-GB"/>
        </w:rPr>
        <w:t>&lt;/xs:complexType&gt;</w:t>
      </w:r>
    </w:p>
    <w:p w14:paraId="3032AADF" w14:textId="77777777" w:rsidR="00711826" w:rsidRPr="002A5476" w:rsidRDefault="00711826" w:rsidP="00711826">
      <w:pPr>
        <w:pStyle w:val="PL"/>
        <w:rPr>
          <w:snapToGrid w:val="0"/>
          <w:lang w:eastAsia="en-GB"/>
        </w:rPr>
      </w:pPr>
      <w:r w:rsidRPr="002A5476">
        <w:rPr>
          <w:snapToGrid w:val="0"/>
          <w:lang w:eastAsia="en-GB"/>
        </w:rPr>
        <w:tab/>
        <w:t>&lt;/xs:element&gt;</w:t>
      </w:r>
    </w:p>
    <w:p w14:paraId="22D1F818" w14:textId="77777777" w:rsidR="00711826" w:rsidRPr="002A5476" w:rsidRDefault="00711826" w:rsidP="00711826">
      <w:pPr>
        <w:pStyle w:val="PL"/>
        <w:rPr>
          <w:snapToGrid w:val="0"/>
          <w:lang w:eastAsia="en-GB"/>
        </w:rPr>
      </w:pPr>
      <w:r w:rsidRPr="002A5476">
        <w:rPr>
          <w:snapToGrid w:val="0"/>
          <w:lang w:eastAsia="en-GB"/>
        </w:rPr>
        <w:t>&lt;/xs:schema&gt;</w:t>
      </w:r>
    </w:p>
    <w:p w14:paraId="6C276458" w14:textId="77777777" w:rsidR="00711826" w:rsidRPr="002A5476" w:rsidRDefault="00711826" w:rsidP="00711826">
      <w:pPr>
        <w:rPr>
          <w:rFonts w:ascii="Arial" w:hAnsi="Arial"/>
          <w:lang w:eastAsia="zh-CN"/>
        </w:rPr>
      </w:pPr>
    </w:p>
    <w:p w14:paraId="3E416394" w14:textId="77777777" w:rsidR="00711826" w:rsidRDefault="00711826" w:rsidP="00711826">
      <w:pPr>
        <w:pStyle w:val="Heading1"/>
      </w:pPr>
      <w:bookmarkStart w:id="395" w:name="_Toc517287326"/>
      <w:r>
        <w:t>I.2</w:t>
      </w:r>
      <w:r w:rsidR="00FF6095">
        <w:tab/>
      </w:r>
      <w:r>
        <w:t>NAF key information</w:t>
      </w:r>
      <w:bookmarkEnd w:id="395"/>
      <w:r>
        <w:t xml:space="preserve"> </w:t>
      </w:r>
    </w:p>
    <w:p w14:paraId="6D95F5E9" w14:textId="77777777" w:rsidR="00711826" w:rsidRDefault="00711826" w:rsidP="00711826">
      <w:r>
        <w:t>The following specifies XML schema</w:t>
      </w:r>
      <w:r w:rsidRPr="00047BA9">
        <w:t xml:space="preserve"> for </w:t>
      </w:r>
      <w:r>
        <w:t>the UE and NAF key related information to be sent within the body of HTTP request from the SCF to the BM-SC.</w:t>
      </w:r>
    </w:p>
    <w:p w14:paraId="2D07E0FC" w14:textId="77777777" w:rsidR="00711826" w:rsidRDefault="00711826" w:rsidP="00711826">
      <w:pPr>
        <w:pStyle w:val="PL"/>
        <w:rPr>
          <w:snapToGrid w:val="0"/>
          <w:lang w:val="de-DE" w:eastAsia="en-GB"/>
        </w:rPr>
      </w:pPr>
      <w:r>
        <w:rPr>
          <w:snapToGrid w:val="0"/>
          <w:lang w:val="de-DE" w:eastAsia="en-GB"/>
        </w:rPr>
        <w:t>&lt;?xml version="1.0" encoding="UTF-8"?&gt;</w:t>
      </w:r>
    </w:p>
    <w:p w14:paraId="224EE868" w14:textId="77777777" w:rsidR="00711826" w:rsidRDefault="00711826" w:rsidP="00711826">
      <w:pPr>
        <w:pStyle w:val="PL"/>
        <w:rPr>
          <w:snapToGrid w:val="0"/>
          <w:lang w:val="de-DE" w:eastAsia="en-GB"/>
        </w:rPr>
      </w:pPr>
      <w:r>
        <w:rPr>
          <w:snapToGrid w:val="0"/>
          <w:lang w:val="de-DE" w:eastAsia="en-GB"/>
        </w:rPr>
        <w:t xml:space="preserve">&lt;xs:schema xmlns:xs="http://www.w3.org/2001/XMLSchema" </w:t>
      </w:r>
    </w:p>
    <w:p w14:paraId="4836B4D9" w14:textId="77777777" w:rsidR="00711826" w:rsidRPr="002D1BA9" w:rsidRDefault="00711826" w:rsidP="00711826">
      <w:pPr>
        <w:pStyle w:val="PL"/>
        <w:rPr>
          <w:snapToGrid w:val="0"/>
          <w:lang w:val="de-DE" w:eastAsia="en-GB"/>
        </w:rPr>
      </w:pPr>
      <w:r>
        <w:rPr>
          <w:snapToGrid w:val="0"/>
          <w:lang w:val="de-DE" w:eastAsia="en-GB"/>
        </w:rPr>
        <w:tab/>
      </w:r>
      <w:r w:rsidRPr="002D1BA9">
        <w:rPr>
          <w:snapToGrid w:val="0"/>
          <w:lang w:val="de-DE" w:eastAsia="en-GB"/>
        </w:rPr>
        <w:t>targetNamespace="urn:3GPP:metadata:2005:MBMS:nafKeyInfo"</w:t>
      </w:r>
    </w:p>
    <w:p w14:paraId="75C4C537" w14:textId="77777777" w:rsidR="00711826" w:rsidRPr="00CF6557" w:rsidRDefault="00711826" w:rsidP="00711826">
      <w:pPr>
        <w:pStyle w:val="PL"/>
        <w:rPr>
          <w:snapToGrid w:val="0"/>
          <w:lang w:val="de-DE" w:eastAsia="en-GB"/>
        </w:rPr>
      </w:pPr>
      <w:r w:rsidRPr="002D1BA9">
        <w:rPr>
          <w:snapToGrid w:val="0"/>
          <w:lang w:val="de-DE" w:eastAsia="en-GB"/>
        </w:rPr>
        <w:tab/>
      </w:r>
      <w:r w:rsidRPr="00CF6557">
        <w:rPr>
          <w:snapToGrid w:val="0"/>
          <w:lang w:val="de-DE" w:eastAsia="en-GB"/>
        </w:rPr>
        <w:t>elementFormDefault="qualified" attributeFormDefault="unqualified"&gt;</w:t>
      </w:r>
    </w:p>
    <w:p w14:paraId="18CECDC3" w14:textId="77777777" w:rsidR="00711826" w:rsidRPr="004907DC" w:rsidRDefault="00711826" w:rsidP="00711826">
      <w:pPr>
        <w:pStyle w:val="PL"/>
        <w:rPr>
          <w:snapToGrid w:val="0"/>
          <w:lang w:eastAsia="en-GB"/>
        </w:rPr>
      </w:pPr>
      <w:r w:rsidRPr="00CF6557">
        <w:rPr>
          <w:snapToGrid w:val="0"/>
          <w:lang w:val="de-DE" w:eastAsia="en-GB"/>
        </w:rPr>
        <w:tab/>
      </w:r>
      <w:r w:rsidRPr="004907DC">
        <w:rPr>
          <w:snapToGrid w:val="0"/>
          <w:lang w:eastAsia="en-GB"/>
        </w:rPr>
        <w:t>&lt;xs:element name="mbmsAuthorizedSecurityRegister"&gt;</w:t>
      </w:r>
    </w:p>
    <w:p w14:paraId="50B87234" w14:textId="77777777" w:rsidR="00711826" w:rsidRDefault="001C2626" w:rsidP="00711826">
      <w:pPr>
        <w:pStyle w:val="PL"/>
        <w:rPr>
          <w:snapToGrid w:val="0"/>
          <w:lang w:val="en-US" w:eastAsia="en-GB"/>
        </w:rPr>
      </w:pPr>
      <w:r>
        <w:rPr>
          <w:snapToGrid w:val="0"/>
          <w:lang w:eastAsia="en-GB"/>
        </w:rPr>
        <w:tab/>
      </w:r>
      <w:r w:rsidR="00711826">
        <w:rPr>
          <w:snapToGrid w:val="0"/>
          <w:lang w:val="en-US" w:eastAsia="en-GB"/>
        </w:rPr>
        <w:t>&lt;xs:annotation&gt;</w:t>
      </w:r>
    </w:p>
    <w:p w14:paraId="4F020FDA" w14:textId="77777777" w:rsidR="00711826" w:rsidRDefault="001C2626" w:rsidP="00711826">
      <w:pPr>
        <w:pStyle w:val="PL"/>
        <w:rPr>
          <w:snapToGrid w:val="0"/>
          <w:lang w:val="en-US" w:eastAsia="en-GB"/>
        </w:rPr>
      </w:pPr>
      <w:r>
        <w:rPr>
          <w:snapToGrid w:val="0"/>
          <w:lang w:val="en-US" w:eastAsia="en-GB"/>
        </w:rPr>
        <w:tab/>
      </w:r>
      <w:r w:rsidR="00711826">
        <w:rPr>
          <w:snapToGrid w:val="0"/>
          <w:lang w:val="en-US" w:eastAsia="en-GB"/>
        </w:rPr>
        <w:tab/>
        <w:t>&lt;xs:documentation&gt; SIP based MBMS Security Registration according to TS 26.237&lt;/xs:documentation&gt;</w:t>
      </w:r>
    </w:p>
    <w:p w14:paraId="1D270BAB" w14:textId="77777777" w:rsidR="00711826" w:rsidRDefault="001C2626" w:rsidP="00711826">
      <w:pPr>
        <w:pStyle w:val="PL"/>
        <w:rPr>
          <w:snapToGrid w:val="0"/>
          <w:lang w:val="en-US" w:eastAsia="en-GB"/>
        </w:rPr>
      </w:pPr>
      <w:r>
        <w:rPr>
          <w:snapToGrid w:val="0"/>
          <w:lang w:val="en-US" w:eastAsia="en-GB"/>
        </w:rPr>
        <w:tab/>
      </w:r>
      <w:r w:rsidR="00711826">
        <w:rPr>
          <w:snapToGrid w:val="0"/>
          <w:lang w:val="en-US" w:eastAsia="en-GB"/>
        </w:rPr>
        <w:t>&lt;/xs:annotation&gt;</w:t>
      </w:r>
    </w:p>
    <w:p w14:paraId="7DF7610E" w14:textId="77777777" w:rsidR="00711826" w:rsidRDefault="001C2626" w:rsidP="00711826">
      <w:pPr>
        <w:pStyle w:val="PL"/>
        <w:rPr>
          <w:snapToGrid w:val="0"/>
          <w:lang w:val="en-US" w:eastAsia="en-GB"/>
        </w:rPr>
      </w:pPr>
      <w:r>
        <w:rPr>
          <w:snapToGrid w:val="0"/>
          <w:lang w:val="en-US" w:eastAsia="en-GB"/>
        </w:rPr>
        <w:tab/>
      </w:r>
      <w:r w:rsidR="00711826">
        <w:rPr>
          <w:snapToGrid w:val="0"/>
          <w:lang w:val="en-US" w:eastAsia="en-GB"/>
        </w:rPr>
        <w:t>&lt;xs:complexType&gt;</w:t>
      </w:r>
    </w:p>
    <w:p w14:paraId="1653504C" w14:textId="77777777" w:rsidR="00711826" w:rsidRDefault="001C2626" w:rsidP="00711826">
      <w:pPr>
        <w:pStyle w:val="PL"/>
        <w:rPr>
          <w:snapToGrid w:val="0"/>
          <w:lang w:val="en-US" w:eastAsia="en-GB"/>
        </w:rPr>
      </w:pPr>
      <w:r>
        <w:rPr>
          <w:snapToGrid w:val="0"/>
          <w:lang w:val="en-US" w:eastAsia="en-GB"/>
        </w:rPr>
        <w:tab/>
      </w:r>
      <w:r w:rsidR="00711826">
        <w:rPr>
          <w:snapToGrid w:val="0"/>
          <w:lang w:val="en-US" w:eastAsia="en-GB"/>
        </w:rPr>
        <w:tab/>
        <w:t>&lt;xs:sequence&gt;</w:t>
      </w:r>
    </w:p>
    <w:p w14:paraId="153C30FB" w14:textId="77777777" w:rsidR="00711826" w:rsidRDefault="001C2626" w:rsidP="00711826">
      <w:pPr>
        <w:pStyle w:val="PL"/>
        <w:rPr>
          <w:snapToGrid w:val="0"/>
          <w:lang w:val="en-US" w:eastAsia="en-GB"/>
        </w:rPr>
      </w:pPr>
      <w:r>
        <w:rPr>
          <w:snapToGrid w:val="0"/>
          <w:lang w:val="en-US" w:eastAsia="en-GB"/>
        </w:rPr>
        <w:tab/>
      </w:r>
      <w:r>
        <w:rPr>
          <w:snapToGrid w:val="0"/>
          <w:lang w:val="en-US" w:eastAsia="en-GB"/>
        </w:rPr>
        <w:tab/>
      </w:r>
      <w:r w:rsidR="00711826">
        <w:rPr>
          <w:snapToGrid w:val="0"/>
          <w:lang w:val="en-US" w:eastAsia="en-GB"/>
        </w:rPr>
        <w:t>&lt;xs:element name="ueIPaddress" type="xs:anyURI" maxOccurs="unbounded" minOccurs="0"/&gt;</w:t>
      </w:r>
    </w:p>
    <w:p w14:paraId="412FB798" w14:textId="77777777" w:rsidR="00711826" w:rsidRDefault="001C2626" w:rsidP="00711826">
      <w:pPr>
        <w:pStyle w:val="PL"/>
        <w:rPr>
          <w:snapToGrid w:val="0"/>
          <w:lang w:val="en-US" w:eastAsia="en-GB"/>
        </w:rPr>
      </w:pPr>
      <w:r>
        <w:rPr>
          <w:snapToGrid w:val="0"/>
          <w:lang w:val="en-US" w:eastAsia="en-GB"/>
        </w:rPr>
        <w:tab/>
      </w:r>
      <w:r>
        <w:rPr>
          <w:snapToGrid w:val="0"/>
          <w:lang w:val="en-US" w:eastAsia="en-GB"/>
        </w:rPr>
        <w:tab/>
      </w:r>
      <w:r w:rsidR="00711826">
        <w:rPr>
          <w:snapToGrid w:val="0"/>
          <w:lang w:val="en-US" w:eastAsia="en-GB"/>
        </w:rPr>
        <w:t>&lt;xs:element name="muk" type="xs:anyURI" maxOccurs="unbounded" minOccurs="1"/&gt;</w:t>
      </w:r>
    </w:p>
    <w:p w14:paraId="5EA314B7" w14:textId="77777777" w:rsidR="00711826" w:rsidRDefault="001C2626" w:rsidP="00711826">
      <w:pPr>
        <w:pStyle w:val="PL"/>
        <w:rPr>
          <w:snapToGrid w:val="0"/>
          <w:lang w:val="en-US" w:eastAsia="en-GB"/>
        </w:rPr>
      </w:pPr>
      <w:r>
        <w:rPr>
          <w:snapToGrid w:val="0"/>
          <w:lang w:val="en-US" w:eastAsia="en-GB"/>
        </w:rPr>
        <w:tab/>
      </w:r>
      <w:r>
        <w:rPr>
          <w:snapToGrid w:val="0"/>
          <w:lang w:val="en-US" w:eastAsia="en-GB"/>
        </w:rPr>
        <w:tab/>
      </w:r>
      <w:r w:rsidR="00711826">
        <w:rPr>
          <w:snapToGrid w:val="0"/>
          <w:lang w:val="en-US" w:eastAsia="en-GB"/>
        </w:rPr>
        <w:t>&lt;xs:element name="mukLifeTime " type="xs:anyURI" maxOccurs="unbounded" minOccurs="1"/&gt;</w:t>
      </w:r>
    </w:p>
    <w:p w14:paraId="315E89CC" w14:textId="77777777" w:rsidR="00711826" w:rsidRPr="00E1609C" w:rsidRDefault="001C2626" w:rsidP="00711826">
      <w:pPr>
        <w:pStyle w:val="PL"/>
      </w:pPr>
      <w:r>
        <w:rPr>
          <w:snapToGrid w:val="0"/>
          <w:lang w:val="en-US" w:eastAsia="en-GB"/>
        </w:rPr>
        <w:tab/>
      </w:r>
      <w:r>
        <w:rPr>
          <w:snapToGrid w:val="0"/>
          <w:lang w:val="en-US" w:eastAsia="en-GB"/>
        </w:rPr>
        <w:tab/>
      </w:r>
      <w:r w:rsidR="00711826">
        <w:t xml:space="preserve">&lt;xs:element name="btid" type="xs:string" </w:t>
      </w:r>
      <w:r w:rsidR="00711826">
        <w:rPr>
          <w:snapToGrid w:val="0"/>
          <w:lang w:val="en-US" w:eastAsia="en-GB"/>
        </w:rPr>
        <w:t>maxOccurs="unbounded" minOccurs="1"</w:t>
      </w:r>
      <w:r w:rsidR="00711826">
        <w:t>/&gt;</w:t>
      </w:r>
    </w:p>
    <w:p w14:paraId="12D91E5F" w14:textId="77777777" w:rsidR="00711826" w:rsidRDefault="001C2626" w:rsidP="00711826">
      <w:pPr>
        <w:pStyle w:val="PL"/>
        <w:rPr>
          <w:lang w:val="en-US"/>
        </w:rPr>
      </w:pPr>
      <w:r>
        <w:rPr>
          <w:lang w:val="en-US"/>
        </w:rPr>
        <w:tab/>
      </w:r>
      <w:r>
        <w:rPr>
          <w:lang w:val="en-US"/>
        </w:rPr>
        <w:tab/>
      </w:r>
      <w:r w:rsidR="00711826">
        <w:rPr>
          <w:lang w:val="en-US"/>
        </w:rPr>
        <w:t xml:space="preserve">&lt;xs:element name="nafFqdn" type="xs:base64Binary" </w:t>
      </w:r>
      <w:r w:rsidR="00711826">
        <w:rPr>
          <w:snapToGrid w:val="0"/>
          <w:lang w:val="en-US" w:eastAsia="en-GB"/>
        </w:rPr>
        <w:t>maxOccurs="unbounded" minOccurs="1"</w:t>
      </w:r>
      <w:r w:rsidR="00711826">
        <w:rPr>
          <w:lang w:val="en-US"/>
        </w:rPr>
        <w:t>/&gt;</w:t>
      </w:r>
    </w:p>
    <w:p w14:paraId="2E6ECC06" w14:textId="77777777" w:rsidR="00711826" w:rsidRDefault="00711826" w:rsidP="00711826">
      <w:pPr>
        <w:pStyle w:val="PL"/>
        <w:rPr>
          <w:lang w:val="en-US"/>
        </w:rPr>
      </w:pPr>
      <w:r>
        <w:rPr>
          <w:lang w:val="en-US"/>
        </w:rPr>
        <w:t xml:space="preserve">               &lt;xs:any namespace="##other" minOccurs="0" maxOccurs="unbounded" </w:t>
      </w:r>
    </w:p>
    <w:p w14:paraId="6B95CDC8" w14:textId="77777777" w:rsidR="00711826" w:rsidRDefault="001C2626" w:rsidP="00711826">
      <w:pPr>
        <w:pStyle w:val="PL"/>
        <w:rPr>
          <w:snapToGrid w:val="0"/>
          <w:lang w:val="fr-FR" w:eastAsia="en-GB"/>
        </w:rPr>
      </w:pPr>
      <w:r>
        <w:rPr>
          <w:lang w:val="en-US"/>
        </w:rPr>
        <w:tab/>
      </w:r>
      <w:r>
        <w:rPr>
          <w:lang w:val="en-US"/>
        </w:rPr>
        <w:tab/>
      </w:r>
      <w:r w:rsidR="00711826">
        <w:rPr>
          <w:lang w:val="en-US"/>
        </w:rPr>
        <w:tab/>
      </w:r>
      <w:r w:rsidR="00711826">
        <w:rPr>
          <w:lang w:val="fr-FR"/>
        </w:rPr>
        <w:t>processContents="lax"/&gt;</w:t>
      </w:r>
    </w:p>
    <w:p w14:paraId="6D04560F" w14:textId="77777777" w:rsidR="00711826" w:rsidRDefault="001C2626" w:rsidP="00711826">
      <w:pPr>
        <w:pStyle w:val="PL"/>
        <w:rPr>
          <w:snapToGrid w:val="0"/>
          <w:lang w:val="fr-FR" w:eastAsia="en-GB"/>
        </w:rPr>
      </w:pPr>
      <w:r>
        <w:rPr>
          <w:snapToGrid w:val="0"/>
          <w:lang w:val="fr-FR" w:eastAsia="en-GB"/>
        </w:rPr>
        <w:tab/>
      </w:r>
      <w:r w:rsidR="00711826">
        <w:rPr>
          <w:snapToGrid w:val="0"/>
          <w:lang w:val="fr-FR" w:eastAsia="en-GB"/>
        </w:rPr>
        <w:tab/>
        <w:t>&lt;/xs:sequence&gt;</w:t>
      </w:r>
    </w:p>
    <w:p w14:paraId="5A666693" w14:textId="77777777" w:rsidR="00711826" w:rsidRPr="00EE0791" w:rsidRDefault="001C2626" w:rsidP="00711826">
      <w:pPr>
        <w:pStyle w:val="PL"/>
        <w:rPr>
          <w:lang w:val="fr-FR"/>
        </w:rPr>
      </w:pPr>
      <w:r>
        <w:rPr>
          <w:snapToGrid w:val="0"/>
          <w:lang w:val="fr-FR" w:eastAsia="en-GB"/>
        </w:rPr>
        <w:tab/>
      </w:r>
      <w:r w:rsidR="00711826">
        <w:rPr>
          <w:lang w:val="fr-FR"/>
        </w:rPr>
        <w:t>&lt;xs:anyAttribute processContents="skip"/&gt;</w:t>
      </w:r>
    </w:p>
    <w:p w14:paraId="2579E940" w14:textId="77777777" w:rsidR="00711826" w:rsidRPr="002A5476" w:rsidRDefault="001C2626" w:rsidP="00711826">
      <w:pPr>
        <w:pStyle w:val="PL"/>
        <w:rPr>
          <w:snapToGrid w:val="0"/>
          <w:lang w:eastAsia="en-GB"/>
        </w:rPr>
      </w:pPr>
      <w:r>
        <w:rPr>
          <w:snapToGrid w:val="0"/>
          <w:lang w:val="fr-FR" w:eastAsia="en-GB"/>
        </w:rPr>
        <w:tab/>
      </w:r>
      <w:r w:rsidR="00711826" w:rsidRPr="002A5476">
        <w:rPr>
          <w:snapToGrid w:val="0"/>
          <w:lang w:eastAsia="en-GB"/>
        </w:rPr>
        <w:t>&lt;/xs:complexType&gt;</w:t>
      </w:r>
    </w:p>
    <w:p w14:paraId="50F5F98A" w14:textId="77777777" w:rsidR="00711826" w:rsidRPr="002A5476" w:rsidRDefault="00711826" w:rsidP="00711826">
      <w:pPr>
        <w:pStyle w:val="PL"/>
        <w:rPr>
          <w:snapToGrid w:val="0"/>
          <w:lang w:eastAsia="en-GB"/>
        </w:rPr>
      </w:pPr>
      <w:r w:rsidRPr="002A5476">
        <w:rPr>
          <w:snapToGrid w:val="0"/>
          <w:lang w:eastAsia="en-GB"/>
        </w:rPr>
        <w:tab/>
        <w:t>&lt;/xs:element&gt;</w:t>
      </w:r>
    </w:p>
    <w:p w14:paraId="0773134E" w14:textId="77777777" w:rsidR="00711826" w:rsidRPr="002A5476" w:rsidRDefault="00711826" w:rsidP="00711826">
      <w:pPr>
        <w:pStyle w:val="PL"/>
        <w:rPr>
          <w:snapToGrid w:val="0"/>
          <w:lang w:eastAsia="en-GB"/>
        </w:rPr>
      </w:pPr>
      <w:r w:rsidRPr="002A5476">
        <w:rPr>
          <w:snapToGrid w:val="0"/>
          <w:lang w:eastAsia="en-GB"/>
        </w:rPr>
        <w:t>&lt;/xs:schema&gt;</w:t>
      </w:r>
    </w:p>
    <w:p w14:paraId="64B84796" w14:textId="77777777" w:rsidR="00711826" w:rsidRPr="002A5476" w:rsidRDefault="00711826" w:rsidP="00711826">
      <w:pPr>
        <w:pStyle w:val="PL"/>
      </w:pPr>
    </w:p>
    <w:p w14:paraId="0C9F44CC" w14:textId="77777777" w:rsidR="00B96FC2" w:rsidRPr="002A5476" w:rsidRDefault="00B96FC2" w:rsidP="00B96FC2">
      <w:pPr>
        <w:pStyle w:val="FP"/>
      </w:pPr>
    </w:p>
    <w:p w14:paraId="551F10E3" w14:textId="77777777" w:rsidR="00B96FC2" w:rsidRPr="002A5476" w:rsidRDefault="00B96FC2" w:rsidP="00B96FC2">
      <w:pPr>
        <w:pStyle w:val="Heading8"/>
        <w:rPr>
          <w:rFonts w:hint="eastAsia"/>
          <w:lang w:eastAsia="zh-CN"/>
        </w:rPr>
      </w:pPr>
      <w:r w:rsidRPr="002A5476">
        <w:br w:type="page"/>
      </w:r>
      <w:bookmarkStart w:id="396" w:name="_Toc517287327"/>
      <w:r w:rsidRPr="002A5476">
        <w:lastRenderedPageBreak/>
        <w:t xml:space="preserve">Annex </w:t>
      </w:r>
      <w:r w:rsidRPr="002A5476">
        <w:rPr>
          <w:rFonts w:hint="eastAsia"/>
          <w:lang w:eastAsia="zh-CN"/>
        </w:rPr>
        <w:t>J</w:t>
      </w:r>
      <w:r w:rsidRPr="002A5476">
        <w:t xml:space="preserve"> (normative):</w:t>
      </w:r>
      <w:r w:rsidRPr="002A5476">
        <w:br/>
        <w:t xml:space="preserve">XML Schema for </w:t>
      </w:r>
      <w:r w:rsidRPr="002A5476">
        <w:rPr>
          <w:rFonts w:hint="eastAsia"/>
          <w:lang w:eastAsia="zh-CN"/>
        </w:rPr>
        <w:t>nBookmark</w:t>
      </w:r>
      <w:bookmarkEnd w:id="396"/>
    </w:p>
    <w:p w14:paraId="23D7B8F2" w14:textId="77777777" w:rsidR="00B96FC2" w:rsidRDefault="00B96FC2" w:rsidP="00B96FC2">
      <w:pPr>
        <w:rPr>
          <w:rFonts w:hint="eastAsia"/>
          <w:lang w:eastAsia="zh-CN"/>
        </w:rPr>
      </w:pPr>
      <w:r>
        <w:rPr>
          <w:rFonts w:hint="eastAsia"/>
          <w:lang w:eastAsia="zh-CN"/>
        </w:rPr>
        <w:t xml:space="preserve">This section defines the XML schema and its syntax for networked bookmark. </w:t>
      </w:r>
    </w:p>
    <w:p w14:paraId="25DEE5A5" w14:textId="77777777" w:rsidR="00B96FC2" w:rsidRPr="00B96FC2" w:rsidRDefault="00B96FC2" w:rsidP="00B96FC2">
      <w:pPr>
        <w:pStyle w:val="Heading1"/>
        <w:rPr>
          <w:rFonts w:hint="eastAsia"/>
          <w:lang w:val="de-DE" w:eastAsia="zh-CN"/>
        </w:rPr>
      </w:pPr>
      <w:bookmarkStart w:id="397" w:name="_Toc517287328"/>
      <w:r w:rsidRPr="00B96FC2">
        <w:rPr>
          <w:rFonts w:hint="eastAsia"/>
          <w:lang w:val="de-DE"/>
        </w:rPr>
        <w:t>J.1</w:t>
      </w:r>
      <w:r w:rsidR="00FF6095">
        <w:rPr>
          <w:lang w:val="de-DE" w:eastAsia="zh-CN"/>
        </w:rPr>
        <w:tab/>
      </w:r>
      <w:r w:rsidRPr="00B96FC2">
        <w:rPr>
          <w:rFonts w:hint="eastAsia"/>
          <w:lang w:val="de-DE" w:eastAsia="zh-CN"/>
        </w:rPr>
        <w:t>XML Schema</w:t>
      </w:r>
      <w:bookmarkEnd w:id="397"/>
    </w:p>
    <w:p w14:paraId="731CBA96" w14:textId="77777777" w:rsidR="006836F7" w:rsidRPr="00083D4F" w:rsidRDefault="006836F7" w:rsidP="006836F7">
      <w:pPr>
        <w:pStyle w:val="PL"/>
        <w:rPr>
          <w:color w:val="000000"/>
          <w:lang w:val="de-DE" w:eastAsia="zh-CN"/>
        </w:rPr>
      </w:pPr>
    </w:p>
    <w:p w14:paraId="302F0FEB" w14:textId="77777777" w:rsidR="006836F7" w:rsidRPr="00083D4F" w:rsidRDefault="006836F7" w:rsidP="006836F7">
      <w:pPr>
        <w:pStyle w:val="PL"/>
        <w:rPr>
          <w:color w:val="000000"/>
          <w:lang w:val="de-DE" w:eastAsia="zh-CN"/>
        </w:rPr>
      </w:pPr>
      <w:r w:rsidRPr="00083D4F">
        <w:rPr>
          <w:color w:val="000000"/>
          <w:lang w:val="de-DE" w:eastAsia="zh-CN"/>
        </w:rPr>
        <w:t>&lt;?xml version="1.0" encoding="UTF-8"?&gt;</w:t>
      </w:r>
    </w:p>
    <w:p w14:paraId="188274ED" w14:textId="77777777" w:rsidR="006836F7" w:rsidRPr="00083D4F" w:rsidRDefault="006836F7" w:rsidP="006836F7">
      <w:pPr>
        <w:pStyle w:val="PL"/>
        <w:rPr>
          <w:color w:val="000000"/>
          <w:lang w:val="de-DE" w:eastAsia="zh-CN"/>
        </w:rPr>
      </w:pPr>
      <w:r w:rsidRPr="00083D4F">
        <w:rPr>
          <w:color w:val="000000"/>
          <w:lang w:val="de-DE" w:eastAsia="zh-CN"/>
        </w:rPr>
        <w:t xml:space="preserve">&lt;xs:schema xmlns:xs="http://www.w3.org/2001/XMLSchema" </w:t>
      </w:r>
    </w:p>
    <w:p w14:paraId="5FCC77AB" w14:textId="77777777" w:rsidR="006836F7" w:rsidRPr="00E428EA" w:rsidRDefault="006836F7" w:rsidP="006836F7">
      <w:pPr>
        <w:pStyle w:val="PL"/>
        <w:rPr>
          <w:color w:val="000000"/>
          <w:lang w:val="de-DE" w:eastAsia="zh-CN"/>
        </w:rPr>
      </w:pPr>
      <w:r w:rsidRPr="00E428EA">
        <w:rPr>
          <w:color w:val="000000"/>
          <w:lang w:val="de-DE" w:eastAsia="zh-CN"/>
        </w:rPr>
        <w:t>xmlns:r11="</w:t>
      </w:r>
      <w:r w:rsidRPr="00083D4F">
        <w:rPr>
          <w:color w:val="000000"/>
          <w:lang w:val="de-DE" w:eastAsia="zh-CN"/>
        </w:rPr>
        <w:t>urn:</w:t>
      </w:r>
      <w:r w:rsidRPr="00083D4F">
        <w:rPr>
          <w:rFonts w:hint="eastAsia"/>
          <w:color w:val="000000"/>
          <w:lang w:val="de-DE" w:eastAsia="zh-CN"/>
        </w:rPr>
        <w:t>3gpp</w:t>
      </w:r>
      <w:r w:rsidRPr="00083D4F">
        <w:rPr>
          <w:color w:val="000000"/>
          <w:lang w:val="de-DE" w:eastAsia="zh-CN"/>
        </w:rPr>
        <w:t>:bookmark:2012</w:t>
      </w:r>
      <w:r w:rsidRPr="00083D4F">
        <w:rPr>
          <w:rFonts w:hint="eastAsia"/>
          <w:color w:val="000000"/>
          <w:lang w:val="de-DE" w:eastAsia="zh-CN"/>
        </w:rPr>
        <w:t>:IMS-PSS-MBMS</w:t>
      </w:r>
      <w:r w:rsidRPr="00E428EA">
        <w:rPr>
          <w:color w:val="000000"/>
          <w:lang w:val="de-DE" w:eastAsia="zh-CN"/>
        </w:rPr>
        <w:t xml:space="preserve">" </w:t>
      </w:r>
    </w:p>
    <w:p w14:paraId="4217D794" w14:textId="77777777" w:rsidR="006836F7" w:rsidRPr="00083D4F" w:rsidRDefault="006836F7" w:rsidP="006836F7">
      <w:pPr>
        <w:pStyle w:val="PL"/>
        <w:rPr>
          <w:color w:val="000000"/>
          <w:lang w:val="de-DE" w:eastAsia="zh-CN"/>
        </w:rPr>
      </w:pPr>
      <w:r w:rsidRPr="00E428EA">
        <w:rPr>
          <w:color w:val="000000"/>
          <w:lang w:val="de-DE" w:eastAsia="zh-CN"/>
        </w:rPr>
        <w:t>xmlns:sv="urn:3gpp:bookmark:2012:</w:t>
      </w:r>
      <w:r w:rsidRPr="00083D4F">
        <w:rPr>
          <w:rFonts w:hint="eastAsia"/>
          <w:color w:val="000000"/>
          <w:lang w:val="de-DE" w:eastAsia="zh-CN"/>
        </w:rPr>
        <w:t>IMS-PSS-MBMS</w:t>
      </w:r>
      <w:r w:rsidRPr="00E428EA">
        <w:rPr>
          <w:color w:val="000000"/>
          <w:lang w:val="de-DE" w:eastAsia="zh-CN"/>
        </w:rPr>
        <w:t>:schemaVersion"</w:t>
      </w:r>
    </w:p>
    <w:p w14:paraId="27B6174B" w14:textId="77777777" w:rsidR="006836F7" w:rsidRPr="00083D4F" w:rsidRDefault="006836F7" w:rsidP="006836F7">
      <w:pPr>
        <w:pStyle w:val="PL"/>
        <w:rPr>
          <w:rFonts w:cs="Courier New"/>
          <w:color w:val="000000"/>
          <w:szCs w:val="16"/>
          <w:lang w:val="de-DE"/>
        </w:rPr>
      </w:pPr>
      <w:r w:rsidRPr="00083D4F">
        <w:rPr>
          <w:color w:val="000000"/>
          <w:lang w:val="de-DE" w:eastAsia="zh-CN"/>
        </w:rPr>
        <w:t>elementFormDefault="qualified" attributeFormDefault="unqualified" targetNamespace="urn:</w:t>
      </w:r>
      <w:r w:rsidRPr="00083D4F">
        <w:rPr>
          <w:rFonts w:hint="eastAsia"/>
          <w:color w:val="000000"/>
          <w:lang w:val="de-DE" w:eastAsia="zh-CN"/>
        </w:rPr>
        <w:t>3gpp</w:t>
      </w:r>
      <w:r w:rsidRPr="00083D4F">
        <w:rPr>
          <w:color w:val="000000"/>
          <w:lang w:val="de-DE" w:eastAsia="zh-CN"/>
        </w:rPr>
        <w:t>:bookmark:2009</w:t>
      </w:r>
      <w:r w:rsidRPr="00083D4F">
        <w:rPr>
          <w:rFonts w:hint="eastAsia"/>
          <w:color w:val="000000"/>
          <w:lang w:val="de-DE" w:eastAsia="zh-CN"/>
        </w:rPr>
        <w:t>:IMS-PSS-MBMS</w:t>
      </w:r>
      <w:r w:rsidRPr="00083D4F">
        <w:rPr>
          <w:color w:val="000000"/>
          <w:lang w:val="de-DE" w:eastAsia="zh-CN"/>
        </w:rPr>
        <w:t>" xmlns:tns="urn:</w:t>
      </w:r>
      <w:r w:rsidRPr="00083D4F">
        <w:rPr>
          <w:rFonts w:hint="eastAsia"/>
          <w:color w:val="000000"/>
          <w:lang w:val="de-DE" w:eastAsia="zh-CN"/>
        </w:rPr>
        <w:t>3gpp</w:t>
      </w:r>
      <w:r w:rsidRPr="00083D4F">
        <w:rPr>
          <w:color w:val="000000"/>
          <w:lang w:val="de-DE" w:eastAsia="zh-CN"/>
        </w:rPr>
        <w:t>:bookmark:2009</w:t>
      </w:r>
      <w:r w:rsidRPr="00083D4F">
        <w:rPr>
          <w:rFonts w:hint="eastAsia"/>
          <w:color w:val="000000"/>
          <w:lang w:val="de-DE" w:eastAsia="zh-CN"/>
        </w:rPr>
        <w:t>:IMS-PSS-MBMS</w:t>
      </w:r>
      <w:r w:rsidRPr="00083D4F">
        <w:rPr>
          <w:color w:val="000000"/>
          <w:lang w:val="de-DE" w:eastAsia="zh-CN"/>
        </w:rPr>
        <w:t>"</w:t>
      </w:r>
      <w:r w:rsidRPr="00E428EA">
        <w:rPr>
          <w:color w:val="000000"/>
          <w:lang w:val="de-DE" w:eastAsia="zh-CN"/>
        </w:rPr>
        <w:t xml:space="preserve"> </w:t>
      </w:r>
      <w:r w:rsidRPr="00E428EA">
        <w:rPr>
          <w:rFonts w:cs="Courier New"/>
          <w:color w:val="000000"/>
          <w:szCs w:val="16"/>
          <w:lang w:val="de-DE"/>
        </w:rPr>
        <w:t>version="2"</w:t>
      </w:r>
      <w:r w:rsidRPr="00083D4F">
        <w:rPr>
          <w:rFonts w:cs="Courier New"/>
          <w:color w:val="000000"/>
          <w:szCs w:val="16"/>
          <w:lang w:val="de-DE"/>
        </w:rPr>
        <w:t>&gt;</w:t>
      </w:r>
    </w:p>
    <w:p w14:paraId="0FA85983" w14:textId="77777777" w:rsidR="006836F7" w:rsidRPr="00083D4F" w:rsidRDefault="006836F7" w:rsidP="006836F7">
      <w:pPr>
        <w:pStyle w:val="PL"/>
        <w:rPr>
          <w:rFonts w:cs="Courier New"/>
          <w:color w:val="000000"/>
          <w:szCs w:val="16"/>
          <w:lang w:val="de-DE"/>
        </w:rPr>
      </w:pPr>
    </w:p>
    <w:p w14:paraId="487EB215" w14:textId="77777777" w:rsidR="006836F7" w:rsidRPr="00083D4F" w:rsidRDefault="006836F7" w:rsidP="006836F7">
      <w:pPr>
        <w:pStyle w:val="PL"/>
        <w:rPr>
          <w:rFonts w:cs="Courier New"/>
          <w:color w:val="000000"/>
          <w:szCs w:val="16"/>
          <w:lang w:val="de-DE"/>
        </w:rPr>
      </w:pPr>
      <w:r w:rsidRPr="00E428EA">
        <w:rPr>
          <w:color w:val="000000"/>
          <w:szCs w:val="16"/>
          <w:lang w:val="de-DE" w:eastAsia="de-DE"/>
        </w:rPr>
        <w:t xml:space="preserve">  </w:t>
      </w:r>
      <w:r w:rsidRPr="004907DC">
        <w:rPr>
          <w:color w:val="000000"/>
          <w:szCs w:val="16"/>
          <w:lang w:val="de-DE" w:eastAsia="de-DE"/>
        </w:rPr>
        <w:t>&lt;xs:annotation&gt;</w:t>
      </w:r>
      <w:r w:rsidRPr="004907DC">
        <w:rPr>
          <w:color w:val="000000"/>
          <w:szCs w:val="16"/>
          <w:lang w:val="de-DE" w:eastAsia="de-DE"/>
        </w:rPr>
        <w:br/>
        <w:t xml:space="preserve">    &lt;xs:appinfo&gt;nBookmark version 2&lt;/xs:appinfo&gt;</w:t>
      </w:r>
      <w:r w:rsidRPr="004907DC">
        <w:rPr>
          <w:color w:val="000000"/>
          <w:szCs w:val="16"/>
          <w:lang w:val="de-DE" w:eastAsia="de-DE"/>
        </w:rPr>
        <w:br/>
        <w:t xml:space="preserve">    &lt;xs:documentation xml:lang="en"&gt;</w:t>
      </w:r>
      <w:r w:rsidRPr="004907DC">
        <w:rPr>
          <w:color w:val="000000"/>
          <w:szCs w:val="16"/>
          <w:lang w:val="de-DE" w:eastAsia="de-DE"/>
        </w:rPr>
        <w:br/>
        <w:t xml:space="preserve">      This Schema contains the Rel 11 extension to the nBookmark schema.</w:t>
      </w:r>
      <w:r w:rsidRPr="004907DC">
        <w:rPr>
          <w:color w:val="000000"/>
          <w:szCs w:val="16"/>
          <w:lang w:val="de-DE" w:eastAsia="de-DE"/>
        </w:rPr>
        <w:br/>
        <w:t xml:space="preserve">    &lt;/xs:documentation&gt;</w:t>
      </w:r>
      <w:r w:rsidRPr="004907DC">
        <w:rPr>
          <w:color w:val="000000"/>
          <w:szCs w:val="16"/>
          <w:lang w:val="de-DE" w:eastAsia="de-DE"/>
        </w:rPr>
        <w:br/>
        <w:t xml:space="preserve">  &lt;/xs:annotation&gt;</w:t>
      </w:r>
      <w:r w:rsidRPr="004907DC">
        <w:rPr>
          <w:color w:val="000000"/>
          <w:szCs w:val="16"/>
          <w:lang w:val="de-DE" w:eastAsia="de-DE"/>
        </w:rPr>
        <w:br/>
      </w:r>
    </w:p>
    <w:p w14:paraId="3F82B203" w14:textId="77777777" w:rsidR="006836F7" w:rsidRPr="00083D4F" w:rsidRDefault="006836F7" w:rsidP="006836F7">
      <w:pPr>
        <w:pStyle w:val="PL"/>
        <w:rPr>
          <w:color w:val="000000"/>
          <w:lang w:val="de-DE" w:eastAsia="zh-CN"/>
        </w:rPr>
      </w:pPr>
    </w:p>
    <w:p w14:paraId="13F3E387" w14:textId="77777777" w:rsidR="006836F7" w:rsidRPr="004907DC" w:rsidRDefault="006836F7" w:rsidP="006836F7">
      <w:pPr>
        <w:pStyle w:val="PL"/>
        <w:rPr>
          <w:lang w:val="de-DE"/>
        </w:rPr>
      </w:pPr>
      <w:r w:rsidRPr="004907DC">
        <w:rPr>
          <w:lang w:val="de-DE"/>
        </w:rPr>
        <w:t xml:space="preserve">&lt;xs:import schemaLocation="3gpp-bookmark-2012.xsd" </w:t>
      </w:r>
    </w:p>
    <w:p w14:paraId="0E6C5BA2" w14:textId="77777777" w:rsidR="006836F7" w:rsidRPr="004907DC" w:rsidRDefault="006836F7" w:rsidP="006836F7">
      <w:pPr>
        <w:pStyle w:val="PL"/>
        <w:rPr>
          <w:lang w:val="de-DE"/>
        </w:rPr>
      </w:pPr>
      <w:r w:rsidRPr="004907DC">
        <w:rPr>
          <w:lang w:val="de-DE"/>
        </w:rPr>
        <w:t>namespace="urn:3gpp:bookmark:2012:IMS-PSS-MBMS"/&gt;</w:t>
      </w:r>
    </w:p>
    <w:p w14:paraId="6E04020F" w14:textId="77777777" w:rsidR="006836F7" w:rsidRPr="004907DC" w:rsidRDefault="006836F7" w:rsidP="006836F7">
      <w:pPr>
        <w:pStyle w:val="PL"/>
        <w:rPr>
          <w:lang w:val="de-DE"/>
        </w:rPr>
      </w:pPr>
      <w:r w:rsidRPr="004907DC">
        <w:rPr>
          <w:lang w:val="de-DE"/>
        </w:rPr>
        <w:t xml:space="preserve">&lt;xs:import schemaLocation="schema-version.xsd" </w:t>
      </w:r>
    </w:p>
    <w:p w14:paraId="2ACFD9BC" w14:textId="77777777" w:rsidR="006836F7" w:rsidRPr="00083D4F" w:rsidRDefault="006836F7" w:rsidP="006836F7">
      <w:pPr>
        <w:pStyle w:val="PL"/>
        <w:rPr>
          <w:color w:val="000000"/>
          <w:szCs w:val="16"/>
          <w:lang w:eastAsia="zh-CN"/>
        </w:rPr>
      </w:pPr>
      <w:r w:rsidRPr="00E428EA">
        <w:rPr>
          <w:rFonts w:cs="Courier New"/>
          <w:color w:val="000000"/>
          <w:szCs w:val="16"/>
          <w:lang w:val="en-US"/>
        </w:rPr>
        <w:t>namespace="urn:3gpp:bookmark:2012:IMS-PSS-MBMS:schemaVersion"/&gt;</w:t>
      </w:r>
    </w:p>
    <w:p w14:paraId="02E0C483" w14:textId="77777777" w:rsidR="006836F7" w:rsidRPr="00083D4F" w:rsidRDefault="006836F7" w:rsidP="006836F7">
      <w:pPr>
        <w:pStyle w:val="PL"/>
        <w:rPr>
          <w:color w:val="000000"/>
          <w:lang w:eastAsia="zh-CN"/>
        </w:rPr>
      </w:pPr>
    </w:p>
    <w:p w14:paraId="03DF8672" w14:textId="77777777" w:rsidR="006836F7" w:rsidRPr="00083D4F" w:rsidRDefault="006836F7" w:rsidP="006836F7">
      <w:pPr>
        <w:pStyle w:val="PL"/>
        <w:rPr>
          <w:color w:val="000000"/>
          <w:lang w:eastAsia="zh-CN"/>
        </w:rPr>
      </w:pPr>
      <w:r w:rsidRPr="00083D4F">
        <w:rPr>
          <w:rFonts w:hint="eastAsia"/>
          <w:color w:val="000000"/>
          <w:lang w:eastAsia="zh-CN"/>
        </w:rPr>
        <w:tab/>
      </w:r>
      <w:r w:rsidRPr="00083D4F">
        <w:rPr>
          <w:color w:val="000000"/>
          <w:lang w:eastAsia="zh-CN"/>
        </w:rPr>
        <w:t>&lt;xs:element name="BookmarkList"&gt;</w:t>
      </w:r>
    </w:p>
    <w:p w14:paraId="31358761" w14:textId="77777777" w:rsidR="006836F7" w:rsidRPr="00083D4F" w:rsidRDefault="001C2626" w:rsidP="006836F7">
      <w:pPr>
        <w:pStyle w:val="PL"/>
        <w:rPr>
          <w:color w:val="000000"/>
          <w:lang w:eastAsia="zh-CN"/>
        </w:rPr>
      </w:pPr>
      <w:r w:rsidRPr="00083D4F">
        <w:rPr>
          <w:rFonts w:hint="eastAsia"/>
          <w:color w:val="000000"/>
          <w:lang w:eastAsia="zh-CN"/>
        </w:rPr>
        <w:tab/>
      </w:r>
      <w:r w:rsidR="006836F7" w:rsidRPr="00083D4F">
        <w:rPr>
          <w:color w:val="000000"/>
          <w:lang w:eastAsia="zh-CN"/>
        </w:rPr>
        <w:t>&lt;xs:complexType&gt;</w:t>
      </w:r>
    </w:p>
    <w:p w14:paraId="6D97550A" w14:textId="77777777" w:rsidR="006836F7" w:rsidRPr="00083D4F" w:rsidRDefault="001C2626" w:rsidP="006836F7">
      <w:pPr>
        <w:pStyle w:val="PL"/>
        <w:rPr>
          <w:color w:val="000000"/>
          <w:lang w:eastAsia="zh-CN"/>
        </w:rPr>
      </w:pPr>
      <w:r w:rsidRPr="00083D4F">
        <w:rPr>
          <w:rFonts w:hint="eastAsia"/>
          <w:color w:val="000000"/>
          <w:lang w:eastAsia="zh-CN"/>
        </w:rPr>
        <w:tab/>
      </w:r>
      <w:r w:rsidR="006836F7" w:rsidRPr="00083D4F">
        <w:rPr>
          <w:rFonts w:hint="eastAsia"/>
          <w:color w:val="000000"/>
          <w:lang w:eastAsia="zh-CN"/>
        </w:rPr>
        <w:tab/>
      </w:r>
      <w:r w:rsidR="006836F7" w:rsidRPr="00083D4F">
        <w:rPr>
          <w:color w:val="000000"/>
          <w:lang w:eastAsia="zh-CN"/>
        </w:rPr>
        <w:t>&lt;xs:sequence&gt;</w:t>
      </w:r>
    </w:p>
    <w:p w14:paraId="61A65628" w14:textId="77777777" w:rsidR="006836F7" w:rsidRPr="00083D4F" w:rsidRDefault="001C2626" w:rsidP="006836F7">
      <w:pPr>
        <w:pStyle w:val="PL"/>
        <w:rPr>
          <w:color w:val="000000"/>
          <w:lang w:eastAsia="zh-CN"/>
        </w:rPr>
      </w:pPr>
      <w:r>
        <w:rPr>
          <w:color w:val="000000"/>
          <w:lang w:eastAsia="zh-CN"/>
        </w:rPr>
        <w:tab/>
      </w:r>
      <w:r w:rsidR="007E7988">
        <w:rPr>
          <w:color w:val="000000"/>
          <w:lang w:eastAsia="zh-CN"/>
        </w:rPr>
        <w:tab/>
      </w:r>
      <w:r w:rsidR="006836F7" w:rsidRPr="00E428EA">
        <w:rPr>
          <w:color w:val="000000"/>
          <w:lang w:eastAsia="zh-CN"/>
        </w:rPr>
        <w:t xml:space="preserve">  </w:t>
      </w:r>
      <w:r w:rsidR="006836F7" w:rsidRPr="00083D4F">
        <w:rPr>
          <w:color w:val="000000"/>
          <w:lang w:eastAsia="zh-CN"/>
        </w:rPr>
        <w:t>&lt;xs:element name="Bookmark" type="tns:BookmarkType" minOccurs="0" maxOccurs="unbounded"/&gt;</w:t>
      </w:r>
    </w:p>
    <w:p w14:paraId="454425F5" w14:textId="77777777" w:rsidR="006836F7" w:rsidRPr="00083D4F" w:rsidRDefault="001C2626" w:rsidP="006836F7">
      <w:pPr>
        <w:pStyle w:val="PL"/>
        <w:rPr>
          <w:color w:val="000000"/>
          <w:lang w:eastAsia="zh-CN"/>
        </w:rPr>
      </w:pPr>
      <w:r>
        <w:rPr>
          <w:color w:val="000000"/>
        </w:rPr>
        <w:tab/>
      </w:r>
      <w:r>
        <w:rPr>
          <w:color w:val="000000"/>
        </w:rPr>
        <w:tab/>
      </w:r>
      <w:r w:rsidR="006836F7" w:rsidRPr="00E428EA">
        <w:rPr>
          <w:color w:val="000000"/>
          <w:lang w:eastAsia="zh-CN"/>
        </w:rPr>
        <w:t>&lt;xs:element ref="sv:schemaVersion"/&gt;</w:t>
      </w:r>
    </w:p>
    <w:p w14:paraId="6270F148" w14:textId="77777777" w:rsidR="006836F7" w:rsidRPr="00083D4F" w:rsidRDefault="001C2626" w:rsidP="006836F7">
      <w:pPr>
        <w:pStyle w:val="PL"/>
        <w:rPr>
          <w:color w:val="000000"/>
          <w:lang w:eastAsia="zh-CN"/>
        </w:rPr>
      </w:pPr>
      <w:r>
        <w:rPr>
          <w:color w:val="000000"/>
          <w:lang w:eastAsia="zh-CN"/>
        </w:rPr>
        <w:tab/>
      </w:r>
      <w:r>
        <w:rPr>
          <w:color w:val="000000"/>
          <w:lang w:eastAsia="zh-CN"/>
        </w:rPr>
        <w:tab/>
      </w:r>
      <w:r w:rsidR="006836F7" w:rsidRPr="00E428EA">
        <w:rPr>
          <w:color w:val="000000"/>
          <w:lang w:eastAsia="zh-CN"/>
        </w:rPr>
        <w:t>&lt;xs:any namespace="##other" processContents="lax" minOccurs="0" maxOccurs="unbounded"/&gt;</w:t>
      </w:r>
    </w:p>
    <w:p w14:paraId="21E549B9" w14:textId="77777777" w:rsidR="006836F7" w:rsidRPr="00083D4F" w:rsidRDefault="001C2626" w:rsidP="006836F7">
      <w:pPr>
        <w:pStyle w:val="PL"/>
        <w:rPr>
          <w:color w:val="000000"/>
          <w:lang w:eastAsia="zh-CN"/>
        </w:rPr>
      </w:pPr>
      <w:r w:rsidRPr="00083D4F">
        <w:rPr>
          <w:rFonts w:hint="eastAsia"/>
          <w:color w:val="000000"/>
          <w:lang w:eastAsia="zh-CN"/>
        </w:rPr>
        <w:tab/>
      </w:r>
      <w:r w:rsidR="006836F7" w:rsidRPr="00083D4F">
        <w:rPr>
          <w:rFonts w:hint="eastAsia"/>
          <w:color w:val="000000"/>
          <w:lang w:eastAsia="zh-CN"/>
        </w:rPr>
        <w:tab/>
      </w:r>
      <w:r w:rsidR="006836F7" w:rsidRPr="00083D4F">
        <w:rPr>
          <w:color w:val="000000"/>
          <w:lang w:eastAsia="zh-CN"/>
        </w:rPr>
        <w:t>&lt;/xs:sequence&gt;</w:t>
      </w:r>
    </w:p>
    <w:p w14:paraId="744A0DA1" w14:textId="77777777" w:rsidR="006836F7" w:rsidRPr="00083D4F" w:rsidRDefault="006836F7" w:rsidP="006836F7">
      <w:pPr>
        <w:pStyle w:val="PL"/>
      </w:pPr>
      <w:r w:rsidRPr="00083D4F">
        <w:t xml:space="preserve">  &lt;xs:anyAttribute processContents</w:t>
      </w:r>
      <w:r w:rsidRPr="002A5476">
        <w:t>="skip"</w:t>
      </w:r>
      <w:r w:rsidRPr="00083D4F">
        <w:t>/&gt;</w:t>
      </w:r>
    </w:p>
    <w:p w14:paraId="57F9C802" w14:textId="77777777" w:rsidR="006836F7" w:rsidRPr="00083D4F" w:rsidRDefault="001C2626" w:rsidP="006836F7">
      <w:pPr>
        <w:pStyle w:val="PL"/>
        <w:rPr>
          <w:color w:val="000000"/>
          <w:lang w:eastAsia="zh-CN"/>
        </w:rPr>
      </w:pPr>
      <w:r w:rsidRPr="00083D4F">
        <w:rPr>
          <w:rFonts w:hint="eastAsia"/>
          <w:color w:val="000000"/>
          <w:lang w:eastAsia="zh-CN"/>
        </w:rPr>
        <w:tab/>
      </w:r>
      <w:r w:rsidR="006836F7" w:rsidRPr="00083D4F">
        <w:rPr>
          <w:color w:val="000000"/>
          <w:lang w:eastAsia="zh-CN"/>
        </w:rPr>
        <w:t>&lt;/xs:complexType&gt;</w:t>
      </w:r>
    </w:p>
    <w:p w14:paraId="247ACB92" w14:textId="77777777" w:rsidR="006836F7" w:rsidRPr="00083D4F" w:rsidRDefault="006836F7" w:rsidP="006836F7">
      <w:pPr>
        <w:pStyle w:val="PL"/>
        <w:rPr>
          <w:color w:val="000000"/>
          <w:lang w:eastAsia="zh-CN"/>
        </w:rPr>
      </w:pPr>
      <w:r w:rsidRPr="00083D4F">
        <w:rPr>
          <w:rFonts w:hint="eastAsia"/>
          <w:color w:val="000000"/>
          <w:lang w:eastAsia="zh-CN"/>
        </w:rPr>
        <w:tab/>
      </w:r>
      <w:r w:rsidRPr="00083D4F">
        <w:rPr>
          <w:color w:val="000000"/>
          <w:lang w:eastAsia="zh-CN"/>
        </w:rPr>
        <w:t>&lt;/xs:element&gt;</w:t>
      </w:r>
    </w:p>
    <w:p w14:paraId="15E06786" w14:textId="77777777" w:rsidR="006836F7" w:rsidRPr="00083D4F" w:rsidRDefault="006836F7" w:rsidP="006836F7">
      <w:pPr>
        <w:pStyle w:val="PL"/>
        <w:rPr>
          <w:color w:val="000000"/>
          <w:lang w:eastAsia="zh-CN"/>
        </w:rPr>
      </w:pPr>
      <w:r w:rsidRPr="00083D4F">
        <w:rPr>
          <w:rFonts w:hint="eastAsia"/>
          <w:color w:val="000000"/>
          <w:lang w:eastAsia="zh-CN"/>
        </w:rPr>
        <w:tab/>
      </w:r>
      <w:r w:rsidRPr="00083D4F">
        <w:rPr>
          <w:color w:val="000000"/>
          <w:lang w:eastAsia="zh-CN"/>
        </w:rPr>
        <w:t>&lt;xs:complexType name="BookmarkType"&gt;</w:t>
      </w:r>
    </w:p>
    <w:p w14:paraId="5CF03E18" w14:textId="77777777" w:rsidR="006836F7" w:rsidRPr="00083D4F" w:rsidRDefault="001C2626" w:rsidP="006836F7">
      <w:pPr>
        <w:pStyle w:val="PL"/>
        <w:rPr>
          <w:color w:val="000000"/>
          <w:lang w:eastAsia="zh-CN"/>
        </w:rPr>
      </w:pPr>
      <w:r w:rsidRPr="00083D4F">
        <w:rPr>
          <w:rFonts w:hint="eastAsia"/>
          <w:color w:val="000000"/>
          <w:lang w:eastAsia="zh-CN"/>
        </w:rPr>
        <w:tab/>
      </w:r>
      <w:r w:rsidR="006836F7" w:rsidRPr="00083D4F">
        <w:rPr>
          <w:color w:val="000000"/>
          <w:lang w:eastAsia="zh-CN"/>
        </w:rPr>
        <w:t>&lt;xs:sequence&gt;</w:t>
      </w:r>
    </w:p>
    <w:p w14:paraId="078B0453" w14:textId="77777777" w:rsidR="006836F7" w:rsidRPr="00083D4F" w:rsidRDefault="001C2626" w:rsidP="006836F7">
      <w:pPr>
        <w:pStyle w:val="PL"/>
        <w:rPr>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name="Creator" type="</w:t>
      </w:r>
      <w:r w:rsidR="006836F7" w:rsidRPr="00083D4F">
        <w:rPr>
          <w:rFonts w:hint="eastAsia"/>
          <w:lang w:eastAsia="zh-CN"/>
        </w:rPr>
        <w:t>xs</w:t>
      </w:r>
      <w:r w:rsidR="006836F7" w:rsidRPr="00083D4F">
        <w:rPr>
          <w:lang w:eastAsia="zh-CN"/>
        </w:rPr>
        <w:t>:</w:t>
      </w:r>
      <w:r w:rsidR="006836F7" w:rsidRPr="00083D4F">
        <w:rPr>
          <w:rFonts w:hint="eastAsia"/>
          <w:lang w:eastAsia="zh-CN"/>
        </w:rPr>
        <w:t>anyURI</w:t>
      </w:r>
      <w:r w:rsidR="006836F7" w:rsidRPr="00083D4F">
        <w:rPr>
          <w:lang w:eastAsia="zh-CN"/>
        </w:rPr>
        <w:t>"/&gt;</w:t>
      </w:r>
    </w:p>
    <w:p w14:paraId="7B31A350" w14:textId="77777777" w:rsidR="006836F7" w:rsidRPr="00083D4F" w:rsidRDefault="001C2626" w:rsidP="006836F7">
      <w:pPr>
        <w:pStyle w:val="PL"/>
        <w:rPr>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name="Created" type="xs:dateTime"/&gt;</w:t>
      </w:r>
    </w:p>
    <w:p w14:paraId="3A5338FC" w14:textId="77777777" w:rsidR="006836F7" w:rsidRDefault="001C2626" w:rsidP="006836F7">
      <w:pPr>
        <w:pStyle w:val="PL"/>
        <w:rPr>
          <w:lang w:eastAsia="zh-CN"/>
        </w:rPr>
      </w:pPr>
      <w:r>
        <w:rPr>
          <w:lang w:eastAsia="zh-CN"/>
        </w:rPr>
        <w:tab/>
      </w:r>
      <w:r w:rsidR="006836F7">
        <w:rPr>
          <w:lang w:eastAsia="zh-CN"/>
        </w:rPr>
        <w:tab/>
        <w:t>&lt;xs:element name="ProgramId" type="xs:anyURI"/&gt;</w:t>
      </w:r>
    </w:p>
    <w:p w14:paraId="25BDFE61" w14:textId="77777777" w:rsidR="006836F7" w:rsidRPr="00083D4F" w:rsidRDefault="001C2626" w:rsidP="006836F7">
      <w:pPr>
        <w:pStyle w:val="PL"/>
        <w:rPr>
          <w:lang w:eastAsia="zh-CN"/>
        </w:rPr>
      </w:pPr>
      <w:r>
        <w:rPr>
          <w:lang w:eastAsia="zh-CN"/>
        </w:rPr>
        <w:tab/>
      </w:r>
      <w:r w:rsidR="006836F7">
        <w:rPr>
          <w:lang w:eastAsia="zh-CN"/>
        </w:rPr>
        <w:tab/>
        <w:t>&lt;xs:element name="ProgramType" type="xs:string"/&gt;</w:t>
      </w:r>
    </w:p>
    <w:p w14:paraId="04D4991F" w14:textId="77777777" w:rsidR="006836F7" w:rsidRPr="00083D4F" w:rsidRDefault="001C2626" w:rsidP="006836F7">
      <w:pPr>
        <w:pStyle w:val="PL"/>
        <w:rPr>
          <w:rFonts w:hint="eastAsia"/>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w:t>
      </w:r>
      <w:r w:rsidR="006836F7" w:rsidRPr="00083D4F">
        <w:rPr>
          <w:rFonts w:hint="eastAsia"/>
          <w:lang w:eastAsia="zh-CN"/>
        </w:rPr>
        <w:t>Offset</w:t>
      </w:r>
      <w:r w:rsidR="006836F7" w:rsidRPr="00083D4F">
        <w:rPr>
          <w:lang w:eastAsia="zh-CN"/>
        </w:rPr>
        <w:t>" type="xs:</w:t>
      </w:r>
      <w:r w:rsidR="006836F7" w:rsidRPr="00083D4F">
        <w:rPr>
          <w:rFonts w:hint="eastAsia"/>
          <w:lang w:eastAsia="zh-CN"/>
        </w:rPr>
        <w:t>duration</w:t>
      </w:r>
      <w:r w:rsidR="006836F7" w:rsidRPr="00083D4F">
        <w:rPr>
          <w:lang w:eastAsia="zh-CN"/>
        </w:rPr>
        <w:t xml:space="preserve">" </w:t>
      </w:r>
      <w:r w:rsidR="006836F7" w:rsidRPr="00083D4F">
        <w:t>minOccurs="0"</w:t>
      </w:r>
      <w:r w:rsidR="006836F7" w:rsidRPr="00083D4F">
        <w:rPr>
          <w:lang w:eastAsia="zh-CN"/>
        </w:rPr>
        <w:t>/&gt;</w:t>
      </w:r>
    </w:p>
    <w:p w14:paraId="6B02F17B" w14:textId="77777777" w:rsidR="006836F7" w:rsidRPr="00083D4F" w:rsidRDefault="001C2626" w:rsidP="006836F7">
      <w:pPr>
        <w:pStyle w:val="PL"/>
        <w:rPr>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name="Tag" type="xs:string" minOccurs="0"/&gt;</w:t>
      </w:r>
    </w:p>
    <w:p w14:paraId="6AF6F6DD" w14:textId="77777777" w:rsidR="006836F7" w:rsidRPr="00083D4F" w:rsidRDefault="001C2626" w:rsidP="006836F7">
      <w:pPr>
        <w:pStyle w:val="PL"/>
        <w:rPr>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name="Rank" type="xs:string" minOccurs="0"/&gt;</w:t>
      </w:r>
    </w:p>
    <w:p w14:paraId="1F696DCE" w14:textId="77777777" w:rsidR="006836F7" w:rsidRPr="00083D4F" w:rsidRDefault="001C2626" w:rsidP="006836F7">
      <w:pPr>
        <w:pStyle w:val="PL"/>
        <w:rPr>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name="Comment" type="xs:string" minOccurs="0"/&gt;</w:t>
      </w:r>
    </w:p>
    <w:p w14:paraId="2AA63282" w14:textId="77777777" w:rsidR="006836F7" w:rsidRPr="00083D4F" w:rsidRDefault="001C2626" w:rsidP="006836F7">
      <w:pPr>
        <w:pStyle w:val="PL"/>
        <w:rPr>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name="Expires" type="xs:dateTime" minOccurs="0"/&gt;</w:t>
      </w:r>
    </w:p>
    <w:p w14:paraId="44EC6152" w14:textId="77777777" w:rsidR="006836F7" w:rsidRPr="00083D4F" w:rsidRDefault="001C2626" w:rsidP="006836F7">
      <w:pPr>
        <w:pStyle w:val="PL"/>
        <w:rPr>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name="Sharing" type="xs:boolean"/&gt;</w:t>
      </w:r>
    </w:p>
    <w:p w14:paraId="3B5E5431" w14:textId="77777777" w:rsidR="006836F7" w:rsidRPr="00083D4F" w:rsidRDefault="001C2626" w:rsidP="006836F7">
      <w:pPr>
        <w:pStyle w:val="PL"/>
        <w:rPr>
          <w:lang w:eastAsia="zh-CN"/>
        </w:rPr>
      </w:pPr>
      <w:r w:rsidRPr="00083D4F">
        <w:rPr>
          <w:rFonts w:hint="eastAsia"/>
          <w:lang w:eastAsia="zh-CN"/>
        </w:rPr>
        <w:tab/>
      </w:r>
      <w:r w:rsidR="006836F7" w:rsidRPr="00083D4F">
        <w:rPr>
          <w:rFonts w:hint="eastAsia"/>
          <w:lang w:eastAsia="zh-CN"/>
        </w:rPr>
        <w:tab/>
      </w:r>
      <w:r w:rsidR="006836F7" w:rsidRPr="00083D4F">
        <w:rPr>
          <w:lang w:eastAsia="zh-CN"/>
        </w:rPr>
        <w:t>&lt;xs:element name="RetrievalCount" type="xs:nonNegativeInteger" minOccurs="0"/&gt;</w:t>
      </w:r>
    </w:p>
    <w:p w14:paraId="2CD0A7A1" w14:textId="77777777" w:rsidR="006836F7" w:rsidRPr="00083D4F" w:rsidRDefault="001C2626" w:rsidP="006836F7">
      <w:pPr>
        <w:pStyle w:val="PL"/>
        <w:rPr>
          <w:color w:val="000000"/>
          <w:lang w:eastAsia="zh-CN"/>
        </w:rPr>
      </w:pPr>
      <w:r w:rsidRPr="00083D4F">
        <w:rPr>
          <w:rFonts w:hint="eastAsia"/>
          <w:color w:val="000000"/>
          <w:lang w:eastAsia="zh-CN"/>
        </w:rPr>
        <w:tab/>
      </w:r>
      <w:r w:rsidR="006836F7" w:rsidRPr="00083D4F">
        <w:rPr>
          <w:rFonts w:hint="eastAsia"/>
          <w:color w:val="000000"/>
          <w:lang w:eastAsia="zh-CN"/>
        </w:rPr>
        <w:tab/>
      </w:r>
      <w:r w:rsidR="006836F7" w:rsidRPr="00083D4F">
        <w:rPr>
          <w:color w:val="000000"/>
          <w:lang w:eastAsia="zh-CN"/>
        </w:rPr>
        <w:t>&lt;xs:element name="RetrievalTime" type="xs:dateTime" minOccurs="0" maxOccurs="unbounded"/&gt;</w:t>
      </w:r>
    </w:p>
    <w:p w14:paraId="5BBB9E6F" w14:textId="77777777" w:rsidR="006836F7" w:rsidRPr="00E428EA" w:rsidRDefault="006836F7" w:rsidP="006836F7">
      <w:pPr>
        <w:pStyle w:val="PL"/>
        <w:rPr>
          <w:color w:val="000000"/>
          <w:szCs w:val="16"/>
          <w:lang w:eastAsia="de-DE"/>
        </w:rPr>
      </w:pPr>
      <w:r w:rsidRPr="00E428EA">
        <w:rPr>
          <w:color w:val="000000"/>
          <w:szCs w:val="16"/>
          <w:lang w:eastAsia="de-DE"/>
        </w:rPr>
        <w:t xml:space="preserve">            &lt;xs:element ref="r11:bookmark2012" minOccurs="0" maxOccurs="unbounded"/&gt;   </w:t>
      </w:r>
    </w:p>
    <w:p w14:paraId="47B9E516" w14:textId="77777777" w:rsidR="006836F7" w:rsidRPr="004907DC" w:rsidRDefault="001C2626" w:rsidP="006836F7">
      <w:pPr>
        <w:pStyle w:val="PL"/>
        <w:rPr>
          <w:color w:val="000000"/>
          <w:lang w:val="nb-NO"/>
        </w:rPr>
      </w:pPr>
      <w:r>
        <w:rPr>
          <w:color w:val="000000"/>
        </w:rPr>
        <w:tab/>
      </w:r>
      <w:r w:rsidR="006836F7" w:rsidRPr="00E428EA">
        <w:rPr>
          <w:color w:val="000000"/>
        </w:rPr>
        <w:tab/>
      </w:r>
      <w:r w:rsidR="006836F7" w:rsidRPr="004907DC">
        <w:rPr>
          <w:color w:val="000000"/>
          <w:lang w:val="nb-NO"/>
        </w:rPr>
        <w:t>&lt;xs:element ref="sv:delimiter"/&gt;</w:t>
      </w:r>
    </w:p>
    <w:p w14:paraId="419651E3" w14:textId="77777777" w:rsidR="006836F7" w:rsidRPr="00E428EA" w:rsidRDefault="006836F7" w:rsidP="006836F7">
      <w:pPr>
        <w:pStyle w:val="PL"/>
        <w:rPr>
          <w:lang w:val="en-US"/>
        </w:rPr>
      </w:pPr>
      <w:r w:rsidRPr="00E428EA">
        <w:rPr>
          <w:lang w:val="en-US"/>
        </w:rPr>
        <w:t>&lt;xs:any namespace="##other" processContents="lax" minOccurs="0" maxOccurs="unbounded"/&gt;</w:t>
      </w:r>
    </w:p>
    <w:p w14:paraId="3ED04396" w14:textId="77777777" w:rsidR="006836F7" w:rsidRPr="00083D4F" w:rsidRDefault="001C2626" w:rsidP="006836F7">
      <w:pPr>
        <w:pStyle w:val="PL"/>
        <w:rPr>
          <w:color w:val="000000"/>
          <w:lang w:eastAsia="zh-CN"/>
        </w:rPr>
      </w:pPr>
      <w:r w:rsidRPr="00083D4F">
        <w:rPr>
          <w:rFonts w:hint="eastAsia"/>
          <w:color w:val="000000"/>
          <w:lang w:eastAsia="zh-CN"/>
        </w:rPr>
        <w:tab/>
      </w:r>
      <w:r w:rsidR="006836F7" w:rsidRPr="00083D4F">
        <w:rPr>
          <w:color w:val="000000"/>
          <w:lang w:eastAsia="zh-CN"/>
        </w:rPr>
        <w:t>&lt;/xs:sequence&gt;</w:t>
      </w:r>
    </w:p>
    <w:p w14:paraId="56BDAE54" w14:textId="77777777" w:rsidR="006836F7" w:rsidRPr="00083D4F" w:rsidRDefault="001C2626" w:rsidP="006836F7">
      <w:pPr>
        <w:pStyle w:val="PL"/>
        <w:rPr>
          <w:color w:val="000000"/>
          <w:lang w:eastAsia="zh-CN"/>
        </w:rPr>
      </w:pPr>
      <w:r w:rsidRPr="00083D4F">
        <w:rPr>
          <w:rFonts w:hint="eastAsia"/>
          <w:color w:val="000000"/>
          <w:lang w:eastAsia="zh-CN"/>
        </w:rPr>
        <w:tab/>
      </w:r>
      <w:r w:rsidR="006836F7" w:rsidRPr="00083D4F">
        <w:rPr>
          <w:color w:val="000000"/>
          <w:lang w:eastAsia="zh-CN"/>
        </w:rPr>
        <w:t>&lt;xs:attribute name="id" type="xs:</w:t>
      </w:r>
      <w:r w:rsidR="006836F7" w:rsidRPr="00083D4F">
        <w:rPr>
          <w:rFonts w:hint="eastAsia"/>
          <w:color w:val="000000"/>
          <w:lang w:eastAsia="zh-CN"/>
        </w:rPr>
        <w:t>anyURI</w:t>
      </w:r>
      <w:r w:rsidR="006836F7" w:rsidRPr="00083D4F">
        <w:rPr>
          <w:color w:val="000000"/>
          <w:lang w:eastAsia="zh-CN"/>
        </w:rPr>
        <w:t>" use="required"/&gt;</w:t>
      </w:r>
    </w:p>
    <w:p w14:paraId="45D5A861" w14:textId="77777777" w:rsidR="006836F7" w:rsidRPr="006208DE" w:rsidRDefault="006836F7" w:rsidP="006836F7">
      <w:pPr>
        <w:pStyle w:val="PL"/>
        <w:rPr>
          <w:lang w:val="fr-FR"/>
        </w:rPr>
      </w:pPr>
      <w:r w:rsidRPr="00083D4F">
        <w:rPr>
          <w:lang w:val="en-US"/>
        </w:rPr>
        <w:t xml:space="preserve">  </w:t>
      </w:r>
      <w:r w:rsidRPr="00083D4F">
        <w:rPr>
          <w:lang w:val="fr-FR"/>
        </w:rPr>
        <w:t>&lt;xs:anyAttribute processContents</w:t>
      </w:r>
      <w:r w:rsidRPr="00E428EA">
        <w:rPr>
          <w:lang w:val="fr-FR"/>
        </w:rPr>
        <w:t>="skip"</w:t>
      </w:r>
      <w:r w:rsidRPr="006208DE">
        <w:rPr>
          <w:lang w:val="fr-FR"/>
        </w:rPr>
        <w:t>/&gt;</w:t>
      </w:r>
    </w:p>
    <w:p w14:paraId="30A95F3D" w14:textId="77777777" w:rsidR="006836F7" w:rsidRPr="006208DE" w:rsidRDefault="006836F7" w:rsidP="006836F7">
      <w:pPr>
        <w:pStyle w:val="PL"/>
        <w:rPr>
          <w:rFonts w:hint="eastAsia"/>
          <w:color w:val="000000"/>
          <w:lang w:val="fr-FR" w:eastAsia="zh-CN"/>
        </w:rPr>
      </w:pPr>
      <w:r w:rsidRPr="006208DE">
        <w:rPr>
          <w:rFonts w:hint="eastAsia"/>
          <w:color w:val="000000"/>
          <w:lang w:val="fr-FR" w:eastAsia="zh-CN"/>
        </w:rPr>
        <w:tab/>
      </w:r>
      <w:r w:rsidRPr="006208DE">
        <w:rPr>
          <w:color w:val="000000"/>
          <w:lang w:val="fr-FR" w:eastAsia="zh-CN"/>
        </w:rPr>
        <w:t>&lt;/xs:complexType&gt;</w:t>
      </w:r>
    </w:p>
    <w:p w14:paraId="6CB7845E" w14:textId="77777777" w:rsidR="006836F7" w:rsidRPr="006208DE" w:rsidRDefault="006836F7" w:rsidP="006836F7">
      <w:pPr>
        <w:pStyle w:val="PL"/>
        <w:rPr>
          <w:rFonts w:hint="eastAsia"/>
          <w:color w:val="000000"/>
          <w:lang w:val="fr-FR" w:eastAsia="zh-CN"/>
        </w:rPr>
      </w:pPr>
    </w:p>
    <w:p w14:paraId="575E08DA" w14:textId="77777777" w:rsidR="006836F7" w:rsidRPr="006208DE" w:rsidRDefault="006836F7" w:rsidP="006836F7">
      <w:pPr>
        <w:pStyle w:val="PL"/>
        <w:rPr>
          <w:color w:val="000000"/>
          <w:lang w:eastAsia="zh-CN"/>
        </w:rPr>
      </w:pPr>
      <w:r w:rsidRPr="006208DE">
        <w:rPr>
          <w:color w:val="000000"/>
          <w:lang w:eastAsia="zh-CN"/>
        </w:rPr>
        <w:t>&lt;/xs:schema&gt;</w:t>
      </w:r>
    </w:p>
    <w:p w14:paraId="4D867307" w14:textId="77777777" w:rsidR="006836F7" w:rsidRPr="00225301" w:rsidRDefault="006836F7" w:rsidP="006836F7">
      <w:pPr>
        <w:pStyle w:val="PL"/>
        <w:rPr>
          <w:color w:val="000000"/>
          <w:lang w:eastAsia="zh-CN"/>
        </w:rPr>
      </w:pPr>
    </w:p>
    <w:p w14:paraId="39F7B999" w14:textId="77777777" w:rsidR="006836F7" w:rsidRPr="000D0B83" w:rsidRDefault="006836F7" w:rsidP="006836F7">
      <w:pPr>
        <w:rPr>
          <w:noProof/>
          <w:color w:val="000000"/>
        </w:rPr>
      </w:pPr>
      <w:r w:rsidRPr="000D0B83">
        <w:rPr>
          <w:noProof/>
          <w:color w:val="000000"/>
        </w:rPr>
        <w:t>The following schema is the release 11 extension to the nBookmark schema. The schema file name, as referenced in the main nBookmark schema, is 3gpp-bookmark-2012.xsd.</w:t>
      </w:r>
    </w:p>
    <w:p w14:paraId="6F97E531" w14:textId="77777777" w:rsidR="006836F7" w:rsidRPr="000D0B83" w:rsidRDefault="006836F7" w:rsidP="006836F7">
      <w:pPr>
        <w:pStyle w:val="PL"/>
        <w:rPr>
          <w:color w:val="000000"/>
          <w:lang w:val="en-US"/>
        </w:rPr>
      </w:pPr>
      <w:r w:rsidRPr="000D0B83">
        <w:rPr>
          <w:color w:val="000000"/>
          <w:lang w:val="en-US"/>
        </w:rPr>
        <w:t>&lt;?xml version="1.0" encoding="UTF-8"?&gt;</w:t>
      </w:r>
    </w:p>
    <w:p w14:paraId="31407500" w14:textId="77777777" w:rsidR="006836F7" w:rsidRPr="000D0B83" w:rsidRDefault="006836F7" w:rsidP="006836F7">
      <w:pPr>
        <w:pStyle w:val="PL"/>
        <w:rPr>
          <w:color w:val="000000"/>
          <w:lang w:val="en-US"/>
        </w:rPr>
      </w:pPr>
      <w:r w:rsidRPr="000D0B83">
        <w:rPr>
          <w:color w:val="000000"/>
          <w:lang w:val="en-US"/>
        </w:rPr>
        <w:t>&lt;xs:schema targetNamespace="urn:3gpp:bookmark:2012:IMS-PSS-MBMS"</w:t>
      </w:r>
    </w:p>
    <w:p w14:paraId="10D53F91" w14:textId="77777777" w:rsidR="006836F7" w:rsidRPr="000D0B83" w:rsidRDefault="006836F7" w:rsidP="006836F7">
      <w:pPr>
        <w:pStyle w:val="PL"/>
        <w:rPr>
          <w:color w:val="000000"/>
          <w:lang w:val="en-US"/>
        </w:rPr>
      </w:pPr>
      <w:r w:rsidRPr="000D0B83">
        <w:rPr>
          <w:color w:val="000000"/>
          <w:lang w:val="en-US"/>
        </w:rPr>
        <w:t xml:space="preserve">  attributeFormDefault="unqualified" elementFormDefault="qualified"</w:t>
      </w:r>
    </w:p>
    <w:p w14:paraId="5FF46ADA" w14:textId="77777777" w:rsidR="006836F7" w:rsidRPr="000D0B83" w:rsidRDefault="006836F7" w:rsidP="006836F7">
      <w:pPr>
        <w:pStyle w:val="PL"/>
        <w:rPr>
          <w:color w:val="000000"/>
          <w:lang w:val="en-US"/>
        </w:rPr>
      </w:pPr>
      <w:r w:rsidRPr="000D0B83">
        <w:rPr>
          <w:color w:val="000000"/>
          <w:lang w:val="en-US"/>
        </w:rPr>
        <w:t xml:space="preserve">  xmlns:xs="http://www.w3.org/2001/XMLSchema"</w:t>
      </w:r>
    </w:p>
    <w:p w14:paraId="3EB40A7B" w14:textId="77777777" w:rsidR="006836F7" w:rsidRPr="000D0B83" w:rsidRDefault="006836F7" w:rsidP="006836F7">
      <w:pPr>
        <w:pStyle w:val="PL"/>
        <w:rPr>
          <w:color w:val="000000"/>
          <w:lang w:val="en-US"/>
        </w:rPr>
      </w:pPr>
      <w:r w:rsidRPr="000D0B83">
        <w:rPr>
          <w:color w:val="000000"/>
          <w:lang w:val="en-US"/>
        </w:rPr>
        <w:t xml:space="preserve">  xmlns="urn:3gpp:bookmark:2012:IMS-PSS-MBMS"&gt;</w:t>
      </w:r>
    </w:p>
    <w:p w14:paraId="1C02EFFF" w14:textId="77777777" w:rsidR="006836F7" w:rsidRPr="000D0B83" w:rsidRDefault="006836F7" w:rsidP="006836F7">
      <w:pPr>
        <w:pStyle w:val="PL"/>
        <w:rPr>
          <w:color w:val="000000"/>
          <w:lang w:val="en-US"/>
        </w:rPr>
      </w:pPr>
    </w:p>
    <w:p w14:paraId="37BDBEE9" w14:textId="77777777" w:rsidR="006836F7" w:rsidRPr="000D0B83" w:rsidRDefault="006836F7" w:rsidP="006836F7">
      <w:pPr>
        <w:pStyle w:val="PL"/>
        <w:rPr>
          <w:color w:val="000000"/>
          <w:lang w:val="en-US"/>
        </w:rPr>
      </w:pPr>
      <w:r w:rsidRPr="000D0B83">
        <w:rPr>
          <w:color w:val="000000"/>
          <w:lang w:val="en-US"/>
        </w:rPr>
        <w:t xml:space="preserve">  &lt;xs:annotation&gt;</w:t>
      </w:r>
    </w:p>
    <w:p w14:paraId="0551D01B" w14:textId="77777777" w:rsidR="006836F7" w:rsidRPr="000D0B83" w:rsidRDefault="006836F7" w:rsidP="006836F7">
      <w:pPr>
        <w:pStyle w:val="PL"/>
        <w:rPr>
          <w:color w:val="000000"/>
          <w:lang w:val="en-US"/>
        </w:rPr>
      </w:pPr>
      <w:r w:rsidRPr="000D0B83">
        <w:rPr>
          <w:color w:val="000000"/>
          <w:lang w:val="en-US"/>
        </w:rPr>
        <w:t xml:space="preserve">    &lt;xs:appinfo&gt;nBookmark2012&lt;/xs:appinfo&gt;</w:t>
      </w:r>
    </w:p>
    <w:p w14:paraId="2EA95F05" w14:textId="77777777" w:rsidR="006836F7" w:rsidRPr="002A5476" w:rsidRDefault="006836F7" w:rsidP="006836F7">
      <w:pPr>
        <w:pStyle w:val="PL"/>
        <w:rPr>
          <w:color w:val="000000"/>
          <w:lang w:val="fr-FR"/>
        </w:rPr>
      </w:pPr>
      <w:r w:rsidRPr="000D0B83">
        <w:rPr>
          <w:color w:val="000000"/>
          <w:lang w:val="en-US"/>
        </w:rPr>
        <w:t xml:space="preserve">    </w:t>
      </w:r>
      <w:r w:rsidRPr="002A5476">
        <w:rPr>
          <w:color w:val="000000"/>
          <w:lang w:val="fr-FR"/>
        </w:rPr>
        <w:t>&lt;xs:documentation xml:lang="en"&gt;</w:t>
      </w:r>
    </w:p>
    <w:p w14:paraId="32AF1A09" w14:textId="77777777" w:rsidR="006836F7" w:rsidRPr="000D0B83" w:rsidRDefault="006836F7" w:rsidP="006836F7">
      <w:pPr>
        <w:pStyle w:val="PL"/>
        <w:rPr>
          <w:color w:val="000000"/>
          <w:lang w:val="en-US"/>
        </w:rPr>
      </w:pPr>
      <w:r w:rsidRPr="002A5476">
        <w:rPr>
          <w:color w:val="000000"/>
          <w:lang w:val="fr-FR"/>
        </w:rPr>
        <w:t xml:space="preserve">      </w:t>
      </w:r>
      <w:r w:rsidRPr="000D0B83">
        <w:rPr>
          <w:color w:val="000000"/>
          <w:lang w:val="en-US"/>
        </w:rPr>
        <w:t>This Schema is the Rel 11 extension to the nBookmark schema.</w:t>
      </w:r>
    </w:p>
    <w:p w14:paraId="02868F3C" w14:textId="77777777" w:rsidR="006836F7" w:rsidRPr="000D0B83" w:rsidRDefault="006836F7" w:rsidP="006836F7">
      <w:pPr>
        <w:pStyle w:val="PL"/>
        <w:rPr>
          <w:color w:val="000000"/>
          <w:lang w:val="en-US"/>
        </w:rPr>
      </w:pPr>
      <w:r w:rsidRPr="000D0B83">
        <w:rPr>
          <w:color w:val="000000"/>
          <w:lang w:val="en-US"/>
        </w:rPr>
        <w:t xml:space="preserve">    &lt;/xs:documentation&gt;</w:t>
      </w:r>
    </w:p>
    <w:p w14:paraId="7F319A9A" w14:textId="77777777" w:rsidR="006836F7" w:rsidRPr="000D0B83" w:rsidRDefault="006836F7" w:rsidP="006836F7">
      <w:pPr>
        <w:pStyle w:val="PL"/>
        <w:rPr>
          <w:color w:val="000000"/>
          <w:lang w:val="en-US"/>
        </w:rPr>
      </w:pPr>
      <w:r w:rsidRPr="000D0B83">
        <w:rPr>
          <w:color w:val="000000"/>
          <w:lang w:val="en-US"/>
        </w:rPr>
        <w:t xml:space="preserve">  &lt;/xs:annotation&gt;</w:t>
      </w:r>
    </w:p>
    <w:p w14:paraId="2D0513CA" w14:textId="77777777" w:rsidR="006836F7" w:rsidRPr="000D0B83" w:rsidRDefault="006836F7" w:rsidP="006836F7">
      <w:pPr>
        <w:pStyle w:val="PL"/>
        <w:rPr>
          <w:color w:val="000000"/>
          <w:lang w:val="en-US"/>
        </w:rPr>
      </w:pPr>
    </w:p>
    <w:p w14:paraId="36D4F0F1" w14:textId="77777777" w:rsidR="006836F7" w:rsidRPr="000D0B83" w:rsidRDefault="006836F7" w:rsidP="006836F7">
      <w:pPr>
        <w:pStyle w:val="PL"/>
        <w:rPr>
          <w:color w:val="000000"/>
          <w:lang w:val="en-US"/>
        </w:rPr>
      </w:pPr>
      <w:r w:rsidRPr="000D0B83">
        <w:rPr>
          <w:color w:val="000000"/>
          <w:lang w:val="en-US"/>
        </w:rPr>
        <w:t xml:space="preserve">   &lt;xs:element name="bookmark2012"&gt;</w:t>
      </w:r>
    </w:p>
    <w:p w14:paraId="222C2F1C" w14:textId="77777777" w:rsidR="006836F7" w:rsidRPr="000D0B83" w:rsidRDefault="001C2626" w:rsidP="006836F7">
      <w:pPr>
        <w:pStyle w:val="PL"/>
        <w:rPr>
          <w:color w:val="000000"/>
          <w:lang w:val="en-US"/>
        </w:rPr>
      </w:pPr>
      <w:r>
        <w:rPr>
          <w:color w:val="000000"/>
          <w:lang w:val="en-US"/>
        </w:rPr>
        <w:tab/>
      </w:r>
      <w:r w:rsidR="006836F7" w:rsidRPr="000D0B83">
        <w:rPr>
          <w:color w:val="000000"/>
          <w:lang w:val="en-US"/>
        </w:rPr>
        <w:t>&lt;xs:complexType&gt;</w:t>
      </w:r>
    </w:p>
    <w:p w14:paraId="14180BAF" w14:textId="77777777" w:rsidR="006836F7" w:rsidRPr="000D0B83" w:rsidRDefault="001C2626" w:rsidP="006836F7">
      <w:pPr>
        <w:pStyle w:val="PL"/>
        <w:rPr>
          <w:color w:val="000000"/>
          <w:lang w:val="en-US"/>
        </w:rPr>
      </w:pPr>
      <w:r>
        <w:rPr>
          <w:color w:val="000000"/>
          <w:lang w:val="en-US"/>
        </w:rPr>
        <w:tab/>
      </w:r>
      <w:r w:rsidR="006836F7" w:rsidRPr="000D0B83">
        <w:rPr>
          <w:color w:val="000000"/>
          <w:lang w:val="en-US"/>
        </w:rPr>
        <w:tab/>
        <w:t>&lt;xs:sequence&gt;</w:t>
      </w:r>
    </w:p>
    <w:p w14:paraId="7984E920" w14:textId="77777777" w:rsidR="006836F7" w:rsidRPr="000D0B83" w:rsidRDefault="001C2626" w:rsidP="006836F7">
      <w:pPr>
        <w:pStyle w:val="PL"/>
        <w:rPr>
          <w:color w:val="000000"/>
          <w:lang w:val="en-US"/>
        </w:rPr>
      </w:pPr>
      <w:r>
        <w:rPr>
          <w:color w:val="000000"/>
          <w:lang w:val="en-US"/>
        </w:rPr>
        <w:tab/>
      </w:r>
      <w:r>
        <w:rPr>
          <w:color w:val="000000"/>
          <w:lang w:val="en-US"/>
        </w:rPr>
        <w:tab/>
      </w:r>
      <w:r w:rsidR="006836F7" w:rsidRPr="000D0B83">
        <w:rPr>
          <w:color w:val="000000"/>
          <w:lang w:val="en-US"/>
        </w:rPr>
        <w:t>&lt;xs:element name="suggestedPresentationOffset" type="xs:duration" minOccurs="0" maxOccurs="unbounded"/&gt;</w:t>
      </w:r>
    </w:p>
    <w:p w14:paraId="7AF0656F" w14:textId="77777777" w:rsidR="006836F7" w:rsidRPr="002A5476" w:rsidRDefault="001C2626" w:rsidP="006836F7">
      <w:pPr>
        <w:pStyle w:val="PL"/>
        <w:rPr>
          <w:color w:val="000000"/>
        </w:rPr>
      </w:pPr>
      <w:r>
        <w:rPr>
          <w:color w:val="000000"/>
          <w:lang w:val="en-US"/>
        </w:rPr>
        <w:tab/>
      </w:r>
      <w:r w:rsidR="006836F7" w:rsidRPr="000D0B83">
        <w:rPr>
          <w:color w:val="000000"/>
          <w:lang w:val="en-US"/>
        </w:rPr>
        <w:tab/>
      </w:r>
      <w:r w:rsidR="006836F7" w:rsidRPr="002A5476">
        <w:rPr>
          <w:color w:val="000000"/>
        </w:rPr>
        <w:t>&lt;/xs:sequence&gt;</w:t>
      </w:r>
    </w:p>
    <w:p w14:paraId="73705A6B" w14:textId="77777777" w:rsidR="006836F7" w:rsidRPr="002A5476" w:rsidRDefault="001C2626" w:rsidP="006836F7">
      <w:pPr>
        <w:pStyle w:val="PL"/>
        <w:rPr>
          <w:color w:val="000000"/>
        </w:rPr>
      </w:pPr>
      <w:r>
        <w:rPr>
          <w:color w:val="000000"/>
        </w:rPr>
        <w:tab/>
      </w:r>
      <w:r w:rsidR="006836F7" w:rsidRPr="002A5476">
        <w:rPr>
          <w:color w:val="000000"/>
        </w:rPr>
        <w:t>&lt;/xs:complexType&gt;</w:t>
      </w:r>
    </w:p>
    <w:p w14:paraId="3849A7E4" w14:textId="77777777" w:rsidR="006836F7" w:rsidRPr="002A5476" w:rsidRDefault="006836F7" w:rsidP="006836F7">
      <w:pPr>
        <w:pStyle w:val="PL"/>
        <w:rPr>
          <w:color w:val="000000"/>
        </w:rPr>
      </w:pPr>
      <w:r w:rsidRPr="002A5476">
        <w:rPr>
          <w:color w:val="000000"/>
        </w:rPr>
        <w:tab/>
        <w:t>&lt;/xs:element&gt;</w:t>
      </w:r>
    </w:p>
    <w:p w14:paraId="7CBABAC1" w14:textId="77777777" w:rsidR="006836F7" w:rsidRPr="002A5476" w:rsidRDefault="006836F7" w:rsidP="006836F7">
      <w:pPr>
        <w:pStyle w:val="PL"/>
        <w:rPr>
          <w:color w:val="000000"/>
        </w:rPr>
      </w:pPr>
    </w:p>
    <w:p w14:paraId="229B71A8" w14:textId="77777777" w:rsidR="006836F7" w:rsidRPr="00225301" w:rsidRDefault="006836F7" w:rsidP="006836F7">
      <w:pPr>
        <w:pStyle w:val="PL"/>
        <w:rPr>
          <w:color w:val="000000"/>
          <w:lang w:eastAsia="zh-CN"/>
        </w:rPr>
      </w:pPr>
      <w:r w:rsidRPr="002A5476">
        <w:rPr>
          <w:color w:val="000000"/>
        </w:rPr>
        <w:t>&lt;/xs:schema&gt;</w:t>
      </w:r>
    </w:p>
    <w:p w14:paraId="4063F11B" w14:textId="77777777" w:rsidR="006836F7" w:rsidRPr="00225301" w:rsidRDefault="006836F7" w:rsidP="006836F7">
      <w:pPr>
        <w:pStyle w:val="PL"/>
        <w:rPr>
          <w:color w:val="000000"/>
          <w:lang w:eastAsia="zh-CN"/>
        </w:rPr>
      </w:pPr>
    </w:p>
    <w:p w14:paraId="55255FB1" w14:textId="77777777" w:rsidR="006836F7" w:rsidRPr="000D0B83" w:rsidRDefault="006836F7" w:rsidP="006836F7">
      <w:pPr>
        <w:rPr>
          <w:color w:val="000000"/>
        </w:rPr>
      </w:pPr>
      <w:r w:rsidRPr="000D0B83">
        <w:rPr>
          <w:color w:val="000000"/>
        </w:rPr>
        <w:t xml:space="preserve">The schemaVersion schema defines two elements, </w:t>
      </w:r>
      <w:r w:rsidRPr="000D0B83">
        <w:rPr>
          <w:i/>
          <w:color w:val="000000"/>
        </w:rPr>
        <w:t>schemaVersion</w:t>
      </w:r>
      <w:r w:rsidRPr="000D0B83">
        <w:rPr>
          <w:color w:val="000000"/>
        </w:rPr>
        <w:t xml:space="preserve"> and </w:t>
      </w:r>
      <w:r w:rsidRPr="000D0B83">
        <w:rPr>
          <w:i/>
          <w:color w:val="000000"/>
        </w:rPr>
        <w:t>delimiter</w:t>
      </w:r>
      <w:r w:rsidRPr="000D0B83">
        <w:rPr>
          <w:color w:val="000000"/>
        </w:rPr>
        <w:t xml:space="preserve"> for compatibility purpose.  The value of the </w:t>
      </w:r>
      <w:r w:rsidRPr="000D0B83">
        <w:rPr>
          <w:i/>
          <w:color w:val="000000"/>
        </w:rPr>
        <w:t>schemaVersion</w:t>
      </w:r>
      <w:r w:rsidRPr="000D0B83">
        <w:rPr>
          <w:color w:val="000000"/>
        </w:rPr>
        <w:t xml:space="preserve"> is used in the main nBookmark schemas above. The value of the </w:t>
      </w:r>
      <w:r w:rsidRPr="000D0B83">
        <w:rPr>
          <w:i/>
          <w:color w:val="000000"/>
        </w:rPr>
        <w:t>schemaVersion</w:t>
      </w:r>
      <w:r w:rsidRPr="000D0B83">
        <w:rPr>
          <w:color w:val="000000"/>
        </w:rPr>
        <w:t xml:space="preserve"> element and </w:t>
      </w:r>
      <w:r w:rsidRPr="000D0B83">
        <w:rPr>
          <w:i/>
          <w:color w:val="000000"/>
        </w:rPr>
        <w:t>version</w:t>
      </w:r>
      <w:r w:rsidRPr="000D0B83">
        <w:rPr>
          <w:color w:val="000000"/>
        </w:rPr>
        <w:t xml:space="preserve"> attribute should be set to 2 in this release of the main nBookmark schema and increased by 1 in every future releases where new element(s) or attribute(s) are added.The </w:t>
      </w:r>
      <w:r w:rsidRPr="000D0B83">
        <w:rPr>
          <w:i/>
          <w:color w:val="000000"/>
        </w:rPr>
        <w:t>delimiter</w:t>
      </w:r>
      <w:r w:rsidRPr="000D0B83">
        <w:rPr>
          <w:color w:val="000000"/>
        </w:rPr>
        <w:t xml:space="preserve"> element is used in the main nBookmark schema above to avoid the schema validation error (due to the Unique Particle Attribution rule). The </w:t>
      </w:r>
      <w:r w:rsidRPr="000D0B83">
        <w:rPr>
          <w:i/>
          <w:color w:val="000000"/>
        </w:rPr>
        <w:t>delimiter</w:t>
      </w:r>
      <w:r w:rsidRPr="000D0B83">
        <w:rPr>
          <w:color w:val="000000"/>
        </w:rPr>
        <w:t xml:space="preserve"> element shall be set to a value of 0, and the element content shall be ignored by the receiveing device. The file name used for this schema is schema-version.xsd,</w:t>
      </w:r>
    </w:p>
    <w:p w14:paraId="15D4DCB3" w14:textId="77777777" w:rsidR="006836F7" w:rsidRPr="000D0B83" w:rsidRDefault="006836F7" w:rsidP="006836F7">
      <w:pPr>
        <w:rPr>
          <w:color w:val="000000"/>
        </w:rPr>
      </w:pPr>
      <w:r w:rsidRPr="000D0B83">
        <w:rPr>
          <w:color w:val="000000"/>
        </w:rPr>
        <w:t>When a device receives an instantiation of the nBookmark compliant to this schema, it determines the schema version required to parse the instantiation as follows:</w:t>
      </w:r>
    </w:p>
    <w:p w14:paraId="222378E0" w14:textId="77777777" w:rsidR="006836F7" w:rsidRPr="000D0B83" w:rsidRDefault="00483B49" w:rsidP="00483B49">
      <w:pPr>
        <w:pStyle w:val="B1"/>
      </w:pPr>
      <w:r>
        <w:t>-</w:t>
      </w:r>
      <w:r>
        <w:tab/>
      </w:r>
      <w:r w:rsidR="006836F7" w:rsidRPr="000D0B83">
        <w:t>If the device supports one or more versions of the nBookmark schema with the schema</w:t>
      </w:r>
      <w:r w:rsidR="006836F7" w:rsidRPr="000D0B83">
        <w:rPr>
          <w:i/>
        </w:rPr>
        <w:t xml:space="preserve"> version</w:t>
      </w:r>
      <w:r w:rsidR="006836F7" w:rsidRPr="000D0B83">
        <w:t xml:space="preserve"> attribute, then it shall use the schema that has the highest schema </w:t>
      </w:r>
      <w:r w:rsidR="006836F7" w:rsidRPr="000D0B83">
        <w:rPr>
          <w:i/>
        </w:rPr>
        <w:t>version</w:t>
      </w:r>
      <w:r w:rsidR="006836F7" w:rsidRPr="000D0B83">
        <w:t xml:space="preserve"> attribute value that is equal to or less than the value in the received </w:t>
      </w:r>
      <w:r w:rsidR="006836F7" w:rsidRPr="000D0B83">
        <w:rPr>
          <w:i/>
        </w:rPr>
        <w:t>schemaVersion</w:t>
      </w:r>
      <w:r w:rsidR="006836F7" w:rsidRPr="000D0B83">
        <w:t xml:space="preserve"> element;</w:t>
      </w:r>
    </w:p>
    <w:p w14:paraId="45E0E58B" w14:textId="77777777" w:rsidR="006836F7" w:rsidRPr="00225301" w:rsidRDefault="006836F7" w:rsidP="006836F7">
      <w:pPr>
        <w:pStyle w:val="PL"/>
        <w:rPr>
          <w:lang w:eastAsia="zh-CN"/>
        </w:rPr>
      </w:pPr>
    </w:p>
    <w:p w14:paraId="5FD2D9DD" w14:textId="77777777" w:rsidR="006836F7" w:rsidRPr="000D0B83" w:rsidRDefault="006836F7" w:rsidP="006836F7">
      <w:pPr>
        <w:pStyle w:val="PL"/>
        <w:rPr>
          <w:color w:val="000000"/>
          <w:lang w:val="en-US"/>
        </w:rPr>
      </w:pPr>
      <w:r w:rsidRPr="000D0B83">
        <w:rPr>
          <w:color w:val="000000"/>
          <w:lang w:val="en-US"/>
        </w:rPr>
        <w:t>&lt;?xml version="1.0" encoding="UTF-8"?&gt;</w:t>
      </w:r>
    </w:p>
    <w:p w14:paraId="36FCE15B" w14:textId="77777777" w:rsidR="006836F7" w:rsidRPr="000D0B83" w:rsidRDefault="006836F7" w:rsidP="006836F7">
      <w:pPr>
        <w:pStyle w:val="PL"/>
        <w:rPr>
          <w:color w:val="000000"/>
          <w:lang w:val="en-US"/>
        </w:rPr>
      </w:pPr>
      <w:r w:rsidRPr="000D0B83">
        <w:rPr>
          <w:color w:val="000000"/>
          <w:lang w:val="en-US"/>
        </w:rPr>
        <w:t xml:space="preserve">&lt;xs:schema xmlns="urn:3gpp:bookmark:2012:IMS-PSS-MBMS:schemaVersion" </w:t>
      </w:r>
    </w:p>
    <w:p w14:paraId="1E5E3362" w14:textId="77777777" w:rsidR="006836F7" w:rsidRPr="000D0B83" w:rsidRDefault="006836F7" w:rsidP="006836F7">
      <w:pPr>
        <w:pStyle w:val="PL"/>
        <w:rPr>
          <w:color w:val="000000"/>
          <w:lang w:val="en-US"/>
        </w:rPr>
      </w:pPr>
      <w:r w:rsidRPr="000D0B83">
        <w:rPr>
          <w:color w:val="000000"/>
          <w:lang w:val="en-US"/>
        </w:rPr>
        <w:t xml:space="preserve"> </w:t>
      </w:r>
      <w:r w:rsidR="007E7988">
        <w:rPr>
          <w:color w:val="000000"/>
          <w:lang w:val="en-US"/>
        </w:rPr>
        <w:tab/>
      </w:r>
      <w:r w:rsidRPr="000D0B83">
        <w:rPr>
          <w:color w:val="000000"/>
          <w:lang w:val="en-US"/>
        </w:rPr>
        <w:t xml:space="preserve"> xmlns:xs="http://www.w3.org/2001/XMLSchema"</w:t>
      </w:r>
    </w:p>
    <w:p w14:paraId="1EE5E97B" w14:textId="77777777" w:rsidR="006836F7" w:rsidRPr="000D0B83" w:rsidRDefault="006836F7" w:rsidP="006836F7">
      <w:pPr>
        <w:pStyle w:val="PL"/>
        <w:rPr>
          <w:color w:val="000000"/>
          <w:lang w:val="en-US"/>
        </w:rPr>
      </w:pPr>
      <w:r w:rsidRPr="000D0B83">
        <w:rPr>
          <w:color w:val="000000"/>
          <w:lang w:val="en-US"/>
        </w:rPr>
        <w:t xml:space="preserve"> </w:t>
      </w:r>
      <w:r w:rsidR="007E7988">
        <w:rPr>
          <w:color w:val="000000"/>
          <w:lang w:val="en-US"/>
        </w:rPr>
        <w:tab/>
      </w:r>
      <w:r w:rsidRPr="000D0B83">
        <w:rPr>
          <w:color w:val="000000"/>
          <w:lang w:val="en-US"/>
        </w:rPr>
        <w:t xml:space="preserve"> targetNamespace="urn:3gpp:bookmark:2012:IMS-PSS-MBMS:schemaVersion"</w:t>
      </w:r>
    </w:p>
    <w:p w14:paraId="753AD3F8" w14:textId="77777777" w:rsidR="006836F7" w:rsidRPr="000D0B83" w:rsidRDefault="006836F7" w:rsidP="006836F7">
      <w:pPr>
        <w:pStyle w:val="PL"/>
        <w:rPr>
          <w:color w:val="000000"/>
          <w:lang w:val="en-US"/>
        </w:rPr>
      </w:pPr>
      <w:r w:rsidRPr="000D0B83">
        <w:rPr>
          <w:color w:val="000000"/>
          <w:lang w:val="en-US"/>
        </w:rPr>
        <w:t xml:space="preserve"> </w:t>
      </w:r>
      <w:r w:rsidR="007E7988">
        <w:rPr>
          <w:color w:val="000000"/>
          <w:lang w:val="en-US"/>
        </w:rPr>
        <w:tab/>
      </w:r>
      <w:r w:rsidRPr="000D0B83">
        <w:rPr>
          <w:color w:val="000000"/>
          <w:lang w:val="en-US"/>
        </w:rPr>
        <w:t xml:space="preserve"> elementFormDefault="qualified"&gt;</w:t>
      </w:r>
    </w:p>
    <w:p w14:paraId="6CE2CB73" w14:textId="77777777" w:rsidR="006836F7" w:rsidRPr="000D0B83" w:rsidRDefault="006836F7" w:rsidP="006836F7">
      <w:pPr>
        <w:pStyle w:val="PL"/>
        <w:rPr>
          <w:color w:val="000000"/>
          <w:lang w:val="en-US"/>
        </w:rPr>
      </w:pPr>
    </w:p>
    <w:p w14:paraId="53A3EC71" w14:textId="77777777" w:rsidR="006836F7" w:rsidRPr="000D0B83" w:rsidRDefault="006836F7" w:rsidP="006836F7">
      <w:pPr>
        <w:pStyle w:val="PL"/>
        <w:rPr>
          <w:color w:val="000000"/>
          <w:lang w:val="en-US"/>
        </w:rPr>
      </w:pPr>
      <w:r w:rsidRPr="000D0B83">
        <w:rPr>
          <w:color w:val="000000"/>
          <w:lang w:val="en-US"/>
        </w:rPr>
        <w:tab/>
        <w:t>&lt;xs:element name="schemaVersion" type="xs:unsignedInt"/&gt;</w:t>
      </w:r>
    </w:p>
    <w:p w14:paraId="52B29A05" w14:textId="77777777" w:rsidR="006836F7" w:rsidRPr="000D0B83" w:rsidRDefault="006836F7" w:rsidP="006836F7">
      <w:pPr>
        <w:pStyle w:val="PL"/>
        <w:rPr>
          <w:color w:val="000000"/>
          <w:lang w:val="en-US"/>
        </w:rPr>
      </w:pPr>
      <w:r w:rsidRPr="000D0B83">
        <w:rPr>
          <w:color w:val="000000"/>
          <w:lang w:val="en-US"/>
        </w:rPr>
        <w:tab/>
        <w:t>&lt;xs:element name="delimiter" type="xs:byte"/&gt;</w:t>
      </w:r>
      <w:r w:rsidRPr="000D0B83">
        <w:rPr>
          <w:color w:val="000000"/>
          <w:lang w:val="en-US"/>
        </w:rPr>
        <w:tab/>
      </w:r>
    </w:p>
    <w:p w14:paraId="28CB8C08" w14:textId="77777777" w:rsidR="006836F7" w:rsidRPr="000D0B83" w:rsidRDefault="006836F7" w:rsidP="006836F7">
      <w:pPr>
        <w:pStyle w:val="PL"/>
        <w:rPr>
          <w:color w:val="000000"/>
          <w:lang w:val="en-US"/>
        </w:rPr>
      </w:pPr>
    </w:p>
    <w:p w14:paraId="23C7DD0F" w14:textId="77777777" w:rsidR="006836F7" w:rsidRPr="000D0B83" w:rsidRDefault="006836F7" w:rsidP="006836F7">
      <w:pPr>
        <w:pStyle w:val="PL"/>
        <w:rPr>
          <w:color w:val="000000"/>
          <w:lang w:val="en-US"/>
        </w:rPr>
      </w:pPr>
      <w:r w:rsidRPr="000D0B83">
        <w:rPr>
          <w:color w:val="000000"/>
          <w:lang w:val="en-US"/>
        </w:rPr>
        <w:t>&lt;/xs:schema&gt;</w:t>
      </w:r>
    </w:p>
    <w:p w14:paraId="45784D3C" w14:textId="77777777" w:rsidR="006836F7" w:rsidRPr="00225301" w:rsidRDefault="006836F7" w:rsidP="006836F7">
      <w:pPr>
        <w:pStyle w:val="PL"/>
        <w:rPr>
          <w:szCs w:val="16"/>
          <w:lang w:eastAsia="zh-CN"/>
        </w:rPr>
      </w:pPr>
    </w:p>
    <w:p w14:paraId="3337C6E5" w14:textId="77777777" w:rsidR="00C609A7" w:rsidRPr="00910726" w:rsidRDefault="00C609A7" w:rsidP="00C609A7">
      <w:pPr>
        <w:pStyle w:val="FP"/>
        <w:rPr>
          <w:lang w:eastAsia="zh-CN"/>
        </w:rPr>
      </w:pPr>
    </w:p>
    <w:p w14:paraId="7DD61FB2" w14:textId="77777777" w:rsidR="00B96FC2" w:rsidRPr="00CF6557" w:rsidRDefault="00B96FC2" w:rsidP="00B96FC2">
      <w:pPr>
        <w:pStyle w:val="Heading1"/>
        <w:rPr>
          <w:rFonts w:hint="eastAsia"/>
          <w:lang w:eastAsia="zh-CN"/>
        </w:rPr>
      </w:pPr>
      <w:bookmarkStart w:id="398" w:name="_Toc517287329"/>
      <w:r w:rsidRPr="00CF6557">
        <w:rPr>
          <w:rFonts w:hint="eastAsia"/>
        </w:rPr>
        <w:t>J.</w:t>
      </w:r>
      <w:r w:rsidRPr="00CF6557">
        <w:rPr>
          <w:rFonts w:hint="eastAsia"/>
          <w:lang w:eastAsia="zh-CN"/>
        </w:rPr>
        <w:t>2</w:t>
      </w:r>
      <w:r w:rsidR="00FF6095">
        <w:rPr>
          <w:lang w:eastAsia="zh-CN"/>
        </w:rPr>
        <w:tab/>
      </w:r>
      <w:r w:rsidRPr="00CF6557">
        <w:rPr>
          <w:rFonts w:hint="eastAsia"/>
          <w:lang w:eastAsia="zh-CN"/>
        </w:rPr>
        <w:t>Syntax</w:t>
      </w:r>
      <w:bookmarkEnd w:id="398"/>
    </w:p>
    <w:p w14:paraId="1A8AEE12" w14:textId="77777777" w:rsidR="00B96FC2" w:rsidRDefault="00B96FC2" w:rsidP="00B96FC2">
      <w:pPr>
        <w:rPr>
          <w:rFonts w:hint="eastAsia"/>
          <w:lang w:eastAsia="zh-CN"/>
        </w:rPr>
      </w:pPr>
      <w:r>
        <w:rPr>
          <w:rFonts w:hint="eastAsia"/>
          <w:lang w:eastAsia="zh-CN"/>
        </w:rPr>
        <w:t>This section provides the syntax for the above XML schema.</w:t>
      </w:r>
    </w:p>
    <w:p w14:paraId="5EDBEC7F" w14:textId="77777777" w:rsidR="00B96FC2" w:rsidRDefault="00B96FC2" w:rsidP="00B96FC2">
      <w:r w:rsidRPr="00F32B06">
        <w:t xml:space="preserve">The following elements SHALL be </w:t>
      </w:r>
      <w:r>
        <w:t>provisioned</w:t>
      </w:r>
      <w:r w:rsidRPr="00F32B06">
        <w:t xml:space="preserve"> by</w:t>
      </w:r>
      <w:r>
        <w:t xml:space="preserve"> the </w:t>
      </w:r>
      <w:r>
        <w:rPr>
          <w:rFonts w:hint="eastAsia"/>
          <w:lang w:eastAsia="zh-CN"/>
        </w:rPr>
        <w:t>UE</w:t>
      </w:r>
      <w:r w:rsidRPr="00F32B06">
        <w:t>:</w:t>
      </w:r>
    </w:p>
    <w:p w14:paraId="360CBAAD" w14:textId="77777777" w:rsidR="00C609A7" w:rsidRPr="00F32B06" w:rsidRDefault="00483B49" w:rsidP="00483B49">
      <w:pPr>
        <w:pStyle w:val="B1"/>
      </w:pPr>
      <w:r>
        <w:t>-</w:t>
      </w:r>
      <w:r>
        <w:tab/>
      </w:r>
      <w:r w:rsidR="00C609A7" w:rsidRPr="00F32B06">
        <w:t>Creator</w:t>
      </w:r>
      <w:r w:rsidR="00C609A7">
        <w:rPr>
          <w:lang w:eastAsia="zh-CN"/>
        </w:rPr>
        <w:t xml:space="preserve">: </w:t>
      </w:r>
      <w:r w:rsidR="00C609A7">
        <w:rPr>
          <w:rFonts w:hint="eastAsia"/>
          <w:lang w:eastAsia="zh-CN"/>
        </w:rPr>
        <w:t>R</w:t>
      </w:r>
      <w:r w:rsidR="00C609A7">
        <w:rPr>
          <w:lang w:eastAsia="zh-CN"/>
        </w:rPr>
        <w:t>epre</w:t>
      </w:r>
      <w:r w:rsidR="00C609A7">
        <w:rPr>
          <w:rFonts w:hint="eastAsia"/>
          <w:lang w:eastAsia="zh-CN"/>
        </w:rPr>
        <w:t>se</w:t>
      </w:r>
      <w:r w:rsidR="00C609A7">
        <w:rPr>
          <w:lang w:eastAsia="zh-CN"/>
        </w:rPr>
        <w:t xml:space="preserve">nts </w:t>
      </w:r>
      <w:r w:rsidR="00C609A7">
        <w:rPr>
          <w:rFonts w:hint="eastAsia"/>
          <w:lang w:eastAsia="zh-CN"/>
        </w:rPr>
        <w:t xml:space="preserve">the user who </w:t>
      </w:r>
      <w:r w:rsidR="00C609A7">
        <w:rPr>
          <w:lang w:eastAsia="zh-CN"/>
        </w:rPr>
        <w:t>creates</w:t>
      </w:r>
      <w:r w:rsidR="00C609A7">
        <w:rPr>
          <w:rFonts w:hint="eastAsia"/>
          <w:lang w:eastAsia="zh-CN"/>
        </w:rPr>
        <w:t xml:space="preserve"> the bookmark, it shall be in the format of IMPU.</w:t>
      </w:r>
    </w:p>
    <w:p w14:paraId="21623FF6" w14:textId="77777777" w:rsidR="00C609A7" w:rsidRDefault="00483B49" w:rsidP="00483B49">
      <w:pPr>
        <w:pStyle w:val="B1"/>
      </w:pPr>
      <w:r>
        <w:t>-</w:t>
      </w:r>
      <w:r>
        <w:tab/>
      </w:r>
      <w:r w:rsidR="00C609A7" w:rsidRPr="00F32B06">
        <w:t>Created</w:t>
      </w:r>
      <w:r w:rsidR="00C609A7">
        <w:rPr>
          <w:rFonts w:hint="eastAsia"/>
          <w:lang w:eastAsia="zh-CN"/>
        </w:rPr>
        <w:t>: Represents the time when the bookmark is created.</w:t>
      </w:r>
    </w:p>
    <w:p w14:paraId="513C9449" w14:textId="77777777" w:rsidR="00C609A7" w:rsidRDefault="00483B49" w:rsidP="00483B49">
      <w:pPr>
        <w:pStyle w:val="B1"/>
      </w:pPr>
      <w:r>
        <w:rPr>
          <w:lang w:eastAsia="zh-CN"/>
        </w:rPr>
        <w:t>-</w:t>
      </w:r>
      <w:r>
        <w:rPr>
          <w:lang w:eastAsia="zh-CN"/>
        </w:rPr>
        <w:tab/>
      </w:r>
      <w:r w:rsidR="00C609A7">
        <w:rPr>
          <w:lang w:eastAsia="zh-CN"/>
        </w:rPr>
        <w:t>ProgramId: represents the id of the bookmarked program, which shall be globalContentID retrieved from User Service Description.</w:t>
      </w:r>
    </w:p>
    <w:p w14:paraId="1C119F25" w14:textId="77777777" w:rsidR="00C609A7" w:rsidRPr="009404FD" w:rsidRDefault="00483B49" w:rsidP="00483B49">
      <w:pPr>
        <w:pStyle w:val="B1"/>
        <w:rPr>
          <w:rFonts w:hint="eastAsia"/>
        </w:rPr>
      </w:pPr>
      <w:r>
        <w:t>-</w:t>
      </w:r>
      <w:r>
        <w:tab/>
      </w:r>
      <w:r w:rsidR="00C609A7">
        <w:t>ProgramType: represents the type of delivery for the selected program. It can be "pss" or "mbms".</w:t>
      </w:r>
    </w:p>
    <w:p w14:paraId="6B13141F" w14:textId="77777777" w:rsidR="00C609A7" w:rsidRPr="00BB6DAE" w:rsidRDefault="00483B49" w:rsidP="00483B49">
      <w:pPr>
        <w:pStyle w:val="B1"/>
        <w:rPr>
          <w:rFonts w:hint="eastAsia"/>
        </w:rPr>
      </w:pPr>
      <w:r>
        <w:rPr>
          <w:lang w:eastAsia="zh-CN"/>
        </w:rPr>
        <w:t>-</w:t>
      </w:r>
      <w:r>
        <w:rPr>
          <w:lang w:eastAsia="zh-CN"/>
        </w:rPr>
        <w:tab/>
      </w:r>
      <w:r w:rsidR="00C609A7">
        <w:rPr>
          <w:lang w:eastAsia="zh-CN"/>
        </w:rPr>
        <w:t>O</w:t>
      </w:r>
      <w:r w:rsidR="00C609A7">
        <w:rPr>
          <w:rFonts w:hint="eastAsia"/>
          <w:lang w:eastAsia="zh-CN"/>
        </w:rPr>
        <w:t>ffset: Represents the bookmark time, in the format of an offset from the beginning of the program.</w:t>
      </w:r>
    </w:p>
    <w:p w14:paraId="55F7E69E" w14:textId="77777777" w:rsidR="00C609A7" w:rsidRDefault="00483B49" w:rsidP="00483B49">
      <w:pPr>
        <w:pStyle w:val="B1"/>
      </w:pPr>
      <w:r>
        <w:t>-</w:t>
      </w:r>
      <w:r>
        <w:tab/>
      </w:r>
      <w:r w:rsidR="00C609A7" w:rsidRPr="00F32B06">
        <w:t>Comment</w:t>
      </w:r>
      <w:r w:rsidR="00C609A7">
        <w:rPr>
          <w:rFonts w:hint="eastAsia"/>
          <w:lang w:eastAsia="zh-CN"/>
        </w:rPr>
        <w:t>:</w:t>
      </w:r>
      <w:r w:rsidR="00C609A7">
        <w:t xml:space="preserve"> </w:t>
      </w:r>
      <w:r w:rsidR="00C609A7">
        <w:rPr>
          <w:rFonts w:hint="eastAsia"/>
          <w:lang w:eastAsia="zh-CN"/>
        </w:rPr>
        <w:t>R</w:t>
      </w:r>
      <w:r w:rsidR="00C609A7">
        <w:t>epresents any comment chosen by the user</w:t>
      </w:r>
      <w:r w:rsidR="00C609A7">
        <w:rPr>
          <w:rFonts w:hint="eastAsia"/>
          <w:lang w:eastAsia="zh-CN"/>
        </w:rPr>
        <w:t>.</w:t>
      </w:r>
    </w:p>
    <w:p w14:paraId="225710E5" w14:textId="77777777" w:rsidR="00C609A7" w:rsidRDefault="00483B49" w:rsidP="00483B49">
      <w:pPr>
        <w:pStyle w:val="B1"/>
      </w:pPr>
      <w:r>
        <w:t>-</w:t>
      </w:r>
      <w:r>
        <w:tab/>
      </w:r>
      <w:r w:rsidR="00C609A7">
        <w:t>Tag</w:t>
      </w:r>
      <w:r w:rsidR="00C609A7">
        <w:rPr>
          <w:rFonts w:hint="eastAsia"/>
          <w:lang w:eastAsia="zh-CN"/>
        </w:rPr>
        <w:t>:</w:t>
      </w:r>
      <w:r w:rsidR="00C609A7">
        <w:t xml:space="preserve"> </w:t>
      </w:r>
      <w:r w:rsidR="00C609A7">
        <w:rPr>
          <w:rFonts w:hint="eastAsia"/>
          <w:lang w:eastAsia="zh-CN"/>
        </w:rPr>
        <w:t>R</w:t>
      </w:r>
      <w:r w:rsidR="00C609A7">
        <w:t>epresents any categorization chosen by the user</w:t>
      </w:r>
    </w:p>
    <w:p w14:paraId="012FDE56" w14:textId="77777777" w:rsidR="00C609A7" w:rsidRPr="00F32B06" w:rsidRDefault="00483B49" w:rsidP="00483B49">
      <w:pPr>
        <w:pStyle w:val="B1"/>
      </w:pPr>
      <w:r>
        <w:t>-</w:t>
      </w:r>
      <w:r>
        <w:tab/>
      </w:r>
      <w:r w:rsidR="00C609A7">
        <w:t>Rank</w:t>
      </w:r>
      <w:r w:rsidR="00C609A7">
        <w:rPr>
          <w:rFonts w:hint="eastAsia"/>
          <w:lang w:eastAsia="zh-CN"/>
        </w:rPr>
        <w:t>:</w:t>
      </w:r>
      <w:r w:rsidR="00C609A7">
        <w:t xml:space="preserve"> </w:t>
      </w:r>
      <w:r w:rsidR="00C609A7">
        <w:rPr>
          <w:rFonts w:hint="eastAsia"/>
          <w:lang w:eastAsia="zh-CN"/>
        </w:rPr>
        <w:t>R</w:t>
      </w:r>
      <w:r w:rsidR="00C609A7">
        <w:t>epresents the user favorite rating for the bookmark</w:t>
      </w:r>
    </w:p>
    <w:p w14:paraId="2471451D" w14:textId="77777777" w:rsidR="00C609A7" w:rsidRPr="000B12D5" w:rsidRDefault="00483B49" w:rsidP="00483B49">
      <w:pPr>
        <w:pStyle w:val="B1"/>
        <w:rPr>
          <w:rFonts w:hint="eastAsia"/>
        </w:rPr>
      </w:pPr>
      <w:r>
        <w:lastRenderedPageBreak/>
        <w:t>-</w:t>
      </w:r>
      <w:r>
        <w:tab/>
      </w:r>
      <w:r w:rsidR="00C609A7" w:rsidRPr="00F32B06">
        <w:t>Sharing</w:t>
      </w:r>
      <w:r w:rsidR="00C609A7">
        <w:rPr>
          <w:rFonts w:hint="eastAsia"/>
          <w:lang w:eastAsia="zh-CN"/>
        </w:rPr>
        <w:t>:</w:t>
      </w:r>
      <w:r w:rsidR="00C609A7">
        <w:t xml:space="preserve"> If set, the bookmark can be shared with others.</w:t>
      </w:r>
    </w:p>
    <w:p w14:paraId="28752209" w14:textId="77777777" w:rsidR="006836F7" w:rsidRDefault="006836F7" w:rsidP="006836F7">
      <w:r>
        <w:t>The following elements MAY</w:t>
      </w:r>
      <w:r w:rsidRPr="00544F6A">
        <w:t xml:space="preserve"> be provisioned by the UE:</w:t>
      </w:r>
    </w:p>
    <w:p w14:paraId="30A77099" w14:textId="77777777" w:rsidR="006836F7" w:rsidRDefault="00483B49" w:rsidP="00483B49">
      <w:pPr>
        <w:pStyle w:val="B1"/>
      </w:pPr>
      <w:r>
        <w:t>-</w:t>
      </w:r>
      <w:r>
        <w:tab/>
      </w:r>
      <w:r w:rsidR="006836F7">
        <w:t>suggestedPresentationOffset: the</w:t>
      </w:r>
      <w:r w:rsidR="006836F7" w:rsidRPr="003E7066">
        <w:t xml:space="preserve"> offset in time from the bookmark created time to the book</w:t>
      </w:r>
      <w:r w:rsidR="006836F7">
        <w:t>mark presentation time at UE1.</w:t>
      </w:r>
    </w:p>
    <w:p w14:paraId="22977E0E" w14:textId="77777777" w:rsidR="00B96FC2" w:rsidRDefault="00B96FC2" w:rsidP="00B96FC2">
      <w:r w:rsidRPr="00F32B06">
        <w:t xml:space="preserve">The following elements SHALL be </w:t>
      </w:r>
      <w:r>
        <w:t>provisioned</w:t>
      </w:r>
      <w:r w:rsidRPr="00F32B06">
        <w:t xml:space="preserve"> by</w:t>
      </w:r>
      <w:r>
        <w:t xml:space="preserve"> the </w:t>
      </w:r>
      <w:r>
        <w:rPr>
          <w:rFonts w:hint="eastAsia"/>
          <w:lang w:eastAsia="zh-CN"/>
        </w:rPr>
        <w:t>SCF</w:t>
      </w:r>
      <w:r w:rsidRPr="00F32B06">
        <w:t>:</w:t>
      </w:r>
    </w:p>
    <w:p w14:paraId="28CBA076" w14:textId="77777777" w:rsidR="00B96FC2" w:rsidRPr="00F32B06" w:rsidRDefault="00483B49" w:rsidP="00483B49">
      <w:pPr>
        <w:pStyle w:val="B1"/>
      </w:pPr>
      <w:r>
        <w:t>-</w:t>
      </w:r>
      <w:r>
        <w:tab/>
      </w:r>
      <w:r w:rsidR="00B96FC2">
        <w:t xml:space="preserve">Retrieval </w:t>
      </w:r>
      <w:r w:rsidR="00B96FC2" w:rsidRPr="00F32B06">
        <w:t>count</w:t>
      </w:r>
      <w:r w:rsidR="00B96FC2">
        <w:rPr>
          <w:rFonts w:hint="eastAsia"/>
          <w:lang w:eastAsia="zh-CN"/>
        </w:rPr>
        <w:t>:</w:t>
      </w:r>
      <w:r w:rsidR="00B96FC2" w:rsidRPr="00F32B06">
        <w:t xml:space="preserve"> </w:t>
      </w:r>
      <w:r w:rsidR="00B96FC2">
        <w:t xml:space="preserve">SHALL be </w:t>
      </w:r>
      <w:r w:rsidR="00B96FC2" w:rsidRPr="00F32B06">
        <w:t xml:space="preserve">set to 0 and incremented by the service provider when the bookmark </w:t>
      </w:r>
      <w:r w:rsidR="00B96FC2">
        <w:t xml:space="preserve">is retrieved. </w:t>
      </w:r>
    </w:p>
    <w:p w14:paraId="26D7A7FF" w14:textId="77777777" w:rsidR="00B96FC2" w:rsidRDefault="00483B49" w:rsidP="00483B49">
      <w:pPr>
        <w:pStyle w:val="B1"/>
      </w:pPr>
      <w:r>
        <w:t>-</w:t>
      </w:r>
      <w:r>
        <w:tab/>
      </w:r>
      <w:r w:rsidR="00B96FC2">
        <w:t>Expires</w:t>
      </w:r>
      <w:r w:rsidR="00B96FC2">
        <w:rPr>
          <w:rFonts w:hint="eastAsia"/>
          <w:lang w:eastAsia="zh-CN"/>
        </w:rPr>
        <w:t>: Represents the expire time of current bookmark;</w:t>
      </w:r>
    </w:p>
    <w:p w14:paraId="3A54AAA8" w14:textId="77777777" w:rsidR="00B96FC2" w:rsidRDefault="00483B49" w:rsidP="00483B49">
      <w:pPr>
        <w:pStyle w:val="B1"/>
      </w:pPr>
      <w:r>
        <w:t>-</w:t>
      </w:r>
      <w:r>
        <w:tab/>
      </w:r>
      <w:r w:rsidR="00B96FC2">
        <w:t>Id</w:t>
      </w:r>
      <w:r w:rsidR="00B96FC2">
        <w:rPr>
          <w:rFonts w:hint="eastAsia"/>
          <w:lang w:eastAsia="zh-CN"/>
        </w:rPr>
        <w:t>: Represents the identifier</w:t>
      </w:r>
      <w:r w:rsidR="00F83DCF">
        <w:rPr>
          <w:rFonts w:hint="eastAsia"/>
          <w:lang w:eastAsia="zh-CN"/>
        </w:rPr>
        <w:t xml:space="preserve"> of current bookmark</w:t>
      </w:r>
      <w:r w:rsidR="00F83DCF">
        <w:rPr>
          <w:lang w:eastAsia="zh-CN"/>
        </w:rPr>
        <w:t>.</w:t>
      </w:r>
    </w:p>
    <w:p w14:paraId="5D23B606" w14:textId="77777777" w:rsidR="007B7F8E" w:rsidRDefault="007B7F8E" w:rsidP="007B7F8E">
      <w:pPr>
        <w:pStyle w:val="FP"/>
      </w:pPr>
    </w:p>
    <w:p w14:paraId="3E0AF52C" w14:textId="77777777" w:rsidR="00FE214F" w:rsidRPr="00047BA9" w:rsidRDefault="00FE214F" w:rsidP="00FE214F">
      <w:pPr>
        <w:pStyle w:val="Heading8"/>
        <w:rPr>
          <w:rFonts w:hint="eastAsia"/>
          <w:lang w:eastAsia="zh-CN"/>
        </w:rPr>
      </w:pPr>
      <w:bookmarkStart w:id="399" w:name="_Toc517287330"/>
      <w:r w:rsidRPr="00047BA9">
        <w:t xml:space="preserve">Annex </w:t>
      </w:r>
      <w:r>
        <w:rPr>
          <w:lang w:eastAsia="zh-CN"/>
        </w:rPr>
        <w:t>K</w:t>
      </w:r>
      <w:r w:rsidRPr="00047BA9">
        <w:t xml:space="preserve"> (normative):</w:t>
      </w:r>
      <w:r w:rsidRPr="00047BA9">
        <w:br/>
      </w:r>
      <w:r>
        <w:rPr>
          <w:rFonts w:hint="eastAsia"/>
          <w:lang w:eastAsia="zh-CN"/>
        </w:rPr>
        <w:t>XML Schema for Content Report Configuration</w:t>
      </w:r>
      <w:bookmarkEnd w:id="399"/>
    </w:p>
    <w:p w14:paraId="456C6F87" w14:textId="77777777" w:rsidR="007B7F8E" w:rsidRDefault="007B7F8E" w:rsidP="007B7F8E">
      <w:pPr>
        <w:tabs>
          <w:tab w:val="left" w:pos="0"/>
        </w:tabs>
        <w:spacing w:after="120"/>
        <w:rPr>
          <w:rFonts w:hint="eastAsia"/>
          <w:lang w:val="en-US"/>
        </w:rPr>
      </w:pPr>
      <w:r>
        <w:rPr>
          <w:rFonts w:hint="eastAsia"/>
          <w:lang w:val="en-US"/>
        </w:rPr>
        <w:t xml:space="preserve">The Content Reporting Configuration Info-package shall contain an XML </w:t>
      </w:r>
      <w:r>
        <w:rPr>
          <w:lang w:val="en-US"/>
        </w:rPr>
        <w:t>document complies</w:t>
      </w:r>
      <w:r>
        <w:rPr>
          <w:rFonts w:hint="eastAsia"/>
          <w:lang w:val="en-US"/>
        </w:rPr>
        <w:t xml:space="preserve"> </w:t>
      </w:r>
      <w:r>
        <w:rPr>
          <w:lang w:val="en-US"/>
        </w:rPr>
        <w:t>with</w:t>
      </w:r>
      <w:r>
        <w:rPr>
          <w:rFonts w:hint="eastAsia"/>
          <w:lang w:val="en-US"/>
        </w:rPr>
        <w:t xml:space="preserve"> the following schema.</w:t>
      </w:r>
    </w:p>
    <w:p w14:paraId="6BFF6003" w14:textId="77777777" w:rsidR="007B7F8E" w:rsidRPr="00FB3519" w:rsidRDefault="007B7F8E" w:rsidP="007B7F8E">
      <w:pPr>
        <w:pStyle w:val="PL"/>
        <w:pBdr>
          <w:top w:val="single" w:sz="4" w:space="1" w:color="auto"/>
          <w:left w:val="single" w:sz="4" w:space="4" w:color="auto"/>
          <w:bottom w:val="single" w:sz="4" w:space="0" w:color="auto"/>
          <w:right w:val="single" w:sz="4" w:space="4" w:color="auto"/>
        </w:pBdr>
        <w:shd w:val="clear" w:color="auto" w:fill="D9D9D9"/>
      </w:pPr>
      <w:r w:rsidRPr="00FB3519">
        <w:t>&lt;?xml version="1.0" encoding="UTF-8"?&gt;</w:t>
      </w:r>
    </w:p>
    <w:p w14:paraId="3F13485A" w14:textId="77777777" w:rsidR="007B7F8E" w:rsidRPr="00FB3519" w:rsidRDefault="007B7F8E" w:rsidP="007B7F8E">
      <w:pPr>
        <w:pStyle w:val="PL"/>
        <w:pBdr>
          <w:top w:val="single" w:sz="4" w:space="1" w:color="auto"/>
          <w:left w:val="single" w:sz="4" w:space="4" w:color="auto"/>
          <w:bottom w:val="single" w:sz="4" w:space="0" w:color="auto"/>
          <w:right w:val="single" w:sz="4" w:space="4" w:color="auto"/>
        </w:pBdr>
        <w:shd w:val="clear" w:color="auto" w:fill="D9D9D9"/>
      </w:pPr>
      <w:r w:rsidRPr="00FB3519">
        <w:t>&lt;xs:schema xmlns:xs="http://www.w3.org/2001/XMLSchema" xmlns="urn:org:etsi:ngn:params:xml:ns:</w:t>
      </w:r>
      <w:r w:rsidRPr="00FB3519">
        <w:rPr>
          <w:rFonts w:hint="eastAsia"/>
        </w:rPr>
        <w:t>ContentReportingConfiguration</w:t>
      </w:r>
      <w:r w:rsidRPr="00FB3519">
        <w:t>" targetNamespace="urn:org:etsi:ngn:params:xml:ns:</w:t>
      </w:r>
      <w:r w:rsidRPr="00FB3519">
        <w:rPr>
          <w:rFonts w:hint="eastAsia"/>
        </w:rPr>
        <w:t>ContentReportingConfiguration</w:t>
      </w:r>
      <w:r w:rsidRPr="00FB3519">
        <w:t>" elementFormDefault="qualified" attributeFormDefault="unqualified"&gt;</w:t>
      </w:r>
    </w:p>
    <w:p w14:paraId="61CB88DF" w14:textId="77777777" w:rsidR="007B7F8E" w:rsidRPr="002A5476" w:rsidRDefault="007B7F8E" w:rsidP="007B7F8E">
      <w:pPr>
        <w:pStyle w:val="PL"/>
        <w:pBdr>
          <w:top w:val="single" w:sz="4" w:space="1" w:color="auto"/>
          <w:left w:val="single" w:sz="4" w:space="4" w:color="auto"/>
          <w:bottom w:val="single" w:sz="4" w:space="0" w:color="auto"/>
          <w:right w:val="single" w:sz="4" w:space="4" w:color="auto"/>
        </w:pBdr>
        <w:shd w:val="clear" w:color="auto" w:fill="D9D9D9"/>
        <w:rPr>
          <w:lang w:val="fr-FR"/>
        </w:rPr>
      </w:pPr>
      <w:r w:rsidRPr="00047BA9">
        <w:tab/>
      </w:r>
      <w:r w:rsidRPr="002A5476">
        <w:rPr>
          <w:lang w:val="fr-FR"/>
        </w:rPr>
        <w:t>&lt;xs:annotation&gt;</w:t>
      </w:r>
    </w:p>
    <w:p w14:paraId="584ECD98" w14:textId="77777777" w:rsidR="007B7F8E" w:rsidRPr="002A5476" w:rsidRDefault="001C2626" w:rsidP="007B7F8E">
      <w:pPr>
        <w:pStyle w:val="PL"/>
        <w:pBdr>
          <w:top w:val="single" w:sz="4" w:space="1" w:color="auto"/>
          <w:left w:val="single" w:sz="4" w:space="4" w:color="auto"/>
          <w:bottom w:val="single" w:sz="4" w:space="0" w:color="auto"/>
          <w:right w:val="single" w:sz="4" w:space="4" w:color="auto"/>
        </w:pBdr>
        <w:shd w:val="clear" w:color="auto" w:fill="D9D9D9"/>
        <w:rPr>
          <w:lang w:val="fr-FR"/>
        </w:rPr>
      </w:pPr>
      <w:r>
        <w:rPr>
          <w:lang w:val="fr-FR"/>
        </w:rPr>
        <w:tab/>
      </w:r>
      <w:r w:rsidR="007B7F8E" w:rsidRPr="002A5476">
        <w:rPr>
          <w:lang w:val="fr-FR"/>
        </w:rPr>
        <w:t xml:space="preserve">&lt;xs:documentation xml:lang="en"&gt;Indicates </w:t>
      </w:r>
      <w:r w:rsidR="007B7F8E" w:rsidRPr="002A5476">
        <w:rPr>
          <w:rFonts w:hint="eastAsia"/>
          <w:lang w:val="fr-FR" w:eastAsia="zh-CN"/>
        </w:rPr>
        <w:t>configuration information</w:t>
      </w:r>
      <w:r w:rsidR="007B7F8E" w:rsidRPr="002A5476">
        <w:rPr>
          <w:lang w:val="fr-FR"/>
        </w:rPr>
        <w:t xml:space="preserve"> of </w:t>
      </w:r>
      <w:r w:rsidR="007B7F8E" w:rsidRPr="002A5476">
        <w:rPr>
          <w:rFonts w:hint="eastAsia"/>
          <w:lang w:val="fr-FR" w:eastAsia="zh-CN"/>
        </w:rPr>
        <w:t>content report function.</w:t>
      </w:r>
      <w:r w:rsidR="007B7F8E" w:rsidRPr="002A5476">
        <w:rPr>
          <w:lang w:val="fr-FR"/>
        </w:rPr>
        <w:t>&lt;/xs:documentation&gt;</w:t>
      </w:r>
    </w:p>
    <w:p w14:paraId="6232205A" w14:textId="77777777" w:rsidR="007B7F8E" w:rsidRPr="00047BA9" w:rsidRDefault="007B7F8E" w:rsidP="007B7F8E">
      <w:pPr>
        <w:pStyle w:val="PL"/>
        <w:pBdr>
          <w:top w:val="single" w:sz="4" w:space="1" w:color="auto"/>
          <w:left w:val="single" w:sz="4" w:space="4" w:color="auto"/>
          <w:bottom w:val="single" w:sz="4" w:space="0" w:color="auto"/>
          <w:right w:val="single" w:sz="4" w:space="4" w:color="auto"/>
        </w:pBdr>
        <w:shd w:val="clear" w:color="auto" w:fill="D9D9D9"/>
      </w:pPr>
      <w:r w:rsidRPr="002A5476">
        <w:rPr>
          <w:lang w:val="fr-FR"/>
        </w:rPr>
        <w:tab/>
      </w:r>
      <w:r w:rsidRPr="00047BA9">
        <w:t>&lt;/xs:annotation&gt;</w:t>
      </w:r>
    </w:p>
    <w:p w14:paraId="380FF842" w14:textId="77777777" w:rsidR="007B7F8E" w:rsidRPr="00047BA9" w:rsidRDefault="007B7F8E" w:rsidP="007B7F8E">
      <w:pPr>
        <w:pStyle w:val="PL"/>
        <w:pBdr>
          <w:top w:val="single" w:sz="4" w:space="1" w:color="auto"/>
          <w:left w:val="single" w:sz="4" w:space="4" w:color="auto"/>
          <w:bottom w:val="single" w:sz="4" w:space="0" w:color="auto"/>
          <w:right w:val="single" w:sz="4" w:space="4" w:color="auto"/>
        </w:pBdr>
        <w:shd w:val="clear" w:color="auto" w:fill="D9D9D9"/>
      </w:pPr>
    </w:p>
    <w:p w14:paraId="57B3D477" w14:textId="77777777" w:rsidR="007B7F8E" w:rsidRPr="00047BA9" w:rsidRDefault="007B7F8E" w:rsidP="007B7F8E">
      <w:pPr>
        <w:pStyle w:val="PL"/>
        <w:pBdr>
          <w:top w:val="single" w:sz="4" w:space="1" w:color="auto"/>
          <w:left w:val="single" w:sz="4" w:space="4" w:color="auto"/>
          <w:bottom w:val="single" w:sz="4" w:space="0" w:color="auto"/>
          <w:right w:val="single" w:sz="4" w:space="4" w:color="auto"/>
        </w:pBdr>
        <w:shd w:val="clear" w:color="auto" w:fill="D9D9D9"/>
      </w:pPr>
      <w:r w:rsidRPr="00047BA9">
        <w:tab/>
        <w:t>&lt;xs:element name="</w:t>
      </w:r>
      <w:r>
        <w:rPr>
          <w:rFonts w:hint="eastAsia"/>
          <w:lang w:eastAsia="zh-CN"/>
        </w:rPr>
        <w:t>Report</w:t>
      </w:r>
      <w:r w:rsidRPr="00047BA9">
        <w:t>Timer" type="xs:restriction"&gt;</w:t>
      </w:r>
    </w:p>
    <w:p w14:paraId="28EAC6ED" w14:textId="77777777" w:rsidR="007B7F8E" w:rsidRPr="002A5476" w:rsidRDefault="001C2626" w:rsidP="007B7F8E">
      <w:pPr>
        <w:pStyle w:val="PL"/>
        <w:pBdr>
          <w:top w:val="single" w:sz="4" w:space="1" w:color="auto"/>
          <w:left w:val="single" w:sz="4" w:space="4" w:color="auto"/>
          <w:bottom w:val="single" w:sz="4" w:space="0" w:color="auto"/>
          <w:right w:val="single" w:sz="4" w:space="4" w:color="auto"/>
        </w:pBdr>
        <w:shd w:val="clear" w:color="auto" w:fill="D9D9D9"/>
      </w:pPr>
      <w:r>
        <w:tab/>
      </w:r>
      <w:r w:rsidR="007B7F8E" w:rsidRPr="002A5476">
        <w:t>&lt;xs:restriction base="xs:integer"&gt;</w:t>
      </w:r>
    </w:p>
    <w:p w14:paraId="51DE48F0" w14:textId="77777777" w:rsidR="007B7F8E" w:rsidRPr="00047BA9" w:rsidRDefault="001C2626" w:rsidP="007B7F8E">
      <w:pPr>
        <w:pStyle w:val="PL"/>
        <w:pBdr>
          <w:top w:val="single" w:sz="4" w:space="1" w:color="auto"/>
          <w:left w:val="single" w:sz="4" w:space="4" w:color="auto"/>
          <w:bottom w:val="single" w:sz="4" w:space="0" w:color="auto"/>
          <w:right w:val="single" w:sz="4" w:space="4" w:color="auto"/>
        </w:pBdr>
        <w:shd w:val="clear" w:color="auto" w:fill="D9D9D9"/>
      </w:pPr>
      <w:r>
        <w:tab/>
      </w:r>
      <w:r w:rsidR="007B7F8E" w:rsidRPr="002A5476">
        <w:tab/>
      </w:r>
      <w:r w:rsidR="007B7F8E" w:rsidRPr="00047BA9">
        <w:t>&lt;xs:minLength value="0"/&gt;</w:t>
      </w:r>
    </w:p>
    <w:p w14:paraId="57A10D08" w14:textId="77777777" w:rsidR="007B7F8E" w:rsidRPr="00047BA9" w:rsidRDefault="001C2626" w:rsidP="007B7F8E">
      <w:pPr>
        <w:pStyle w:val="PL"/>
        <w:pBdr>
          <w:top w:val="single" w:sz="4" w:space="1" w:color="auto"/>
          <w:left w:val="single" w:sz="4" w:space="4" w:color="auto"/>
          <w:bottom w:val="single" w:sz="4" w:space="0" w:color="auto"/>
          <w:right w:val="single" w:sz="4" w:space="4" w:color="auto"/>
        </w:pBdr>
        <w:shd w:val="clear" w:color="auto" w:fill="D9D9D9"/>
      </w:pPr>
      <w:r>
        <w:tab/>
      </w:r>
      <w:r w:rsidR="007B7F8E" w:rsidRPr="00047BA9">
        <w:tab/>
        <w:t>&lt;xs:maxLength value="3600"/&gt;</w:t>
      </w:r>
    </w:p>
    <w:p w14:paraId="587DD0AF" w14:textId="77777777" w:rsidR="007B7F8E" w:rsidRPr="002A5476" w:rsidRDefault="001C2626" w:rsidP="007B7F8E">
      <w:pPr>
        <w:pStyle w:val="PL"/>
        <w:pBdr>
          <w:top w:val="single" w:sz="4" w:space="1" w:color="auto"/>
          <w:left w:val="single" w:sz="4" w:space="4" w:color="auto"/>
          <w:bottom w:val="single" w:sz="4" w:space="0" w:color="auto"/>
          <w:right w:val="single" w:sz="4" w:space="4" w:color="auto"/>
        </w:pBdr>
        <w:shd w:val="clear" w:color="auto" w:fill="D9D9D9"/>
      </w:pPr>
      <w:r>
        <w:tab/>
      </w:r>
      <w:r w:rsidR="007B7F8E" w:rsidRPr="002A5476">
        <w:t>&lt;/xs:restriction&gt;</w:t>
      </w:r>
    </w:p>
    <w:p w14:paraId="6DBBAF2D" w14:textId="77777777" w:rsidR="007B7F8E" w:rsidRPr="002A5476" w:rsidRDefault="007B7F8E" w:rsidP="007B7F8E">
      <w:pPr>
        <w:pStyle w:val="PL"/>
        <w:pBdr>
          <w:top w:val="single" w:sz="4" w:space="1" w:color="auto"/>
          <w:left w:val="single" w:sz="4" w:space="4" w:color="auto"/>
          <w:bottom w:val="single" w:sz="4" w:space="0" w:color="auto"/>
          <w:right w:val="single" w:sz="4" w:space="4" w:color="auto"/>
        </w:pBdr>
        <w:shd w:val="clear" w:color="auto" w:fill="D9D9D9"/>
      </w:pPr>
      <w:r w:rsidRPr="002A5476">
        <w:tab/>
        <w:t>&lt;/xs:element&gt;</w:t>
      </w:r>
    </w:p>
    <w:p w14:paraId="543C36E0" w14:textId="77777777" w:rsidR="007B7F8E" w:rsidRPr="002A5476" w:rsidRDefault="007B7F8E" w:rsidP="007B7F8E">
      <w:pPr>
        <w:pStyle w:val="PL"/>
        <w:pBdr>
          <w:top w:val="single" w:sz="4" w:space="1" w:color="auto"/>
          <w:left w:val="single" w:sz="4" w:space="4" w:color="auto"/>
          <w:bottom w:val="single" w:sz="4" w:space="0" w:color="auto"/>
          <w:right w:val="single" w:sz="4" w:space="4" w:color="auto"/>
        </w:pBdr>
        <w:shd w:val="clear" w:color="auto" w:fill="D9D9D9"/>
      </w:pPr>
    </w:p>
    <w:p w14:paraId="25120E03" w14:textId="77777777" w:rsidR="007B7F8E" w:rsidRPr="002A5476" w:rsidRDefault="007B7F8E" w:rsidP="007B7F8E">
      <w:pPr>
        <w:pStyle w:val="PL"/>
        <w:pBdr>
          <w:top w:val="single" w:sz="4" w:space="1" w:color="auto"/>
          <w:left w:val="single" w:sz="4" w:space="4" w:color="auto"/>
          <w:bottom w:val="single" w:sz="4" w:space="0" w:color="auto"/>
          <w:right w:val="single" w:sz="4" w:space="4" w:color="auto"/>
        </w:pBdr>
        <w:shd w:val="clear" w:color="auto" w:fill="D9D9D9"/>
      </w:pPr>
      <w:r w:rsidRPr="002A5476">
        <w:t>&lt;/xs:schema&gt;</w:t>
      </w:r>
    </w:p>
    <w:p w14:paraId="40B04C60" w14:textId="77777777" w:rsidR="00B96FC2" w:rsidRPr="002A5476" w:rsidRDefault="00B96FC2" w:rsidP="00711826">
      <w:pPr>
        <w:pStyle w:val="FP"/>
      </w:pPr>
    </w:p>
    <w:p w14:paraId="466EDD0F" w14:textId="77777777" w:rsidR="00FE214F" w:rsidRPr="00047BA9" w:rsidRDefault="00FE214F" w:rsidP="00FE214F">
      <w:pPr>
        <w:pStyle w:val="Heading8"/>
        <w:rPr>
          <w:rFonts w:hint="eastAsia"/>
          <w:lang w:eastAsia="zh-CN"/>
        </w:rPr>
      </w:pPr>
      <w:r w:rsidRPr="002B47DC">
        <w:br w:type="page"/>
      </w:r>
      <w:bookmarkStart w:id="400" w:name="_Toc517287331"/>
      <w:r w:rsidRPr="00047BA9">
        <w:lastRenderedPageBreak/>
        <w:t xml:space="preserve">Annex </w:t>
      </w:r>
      <w:r>
        <w:rPr>
          <w:lang w:eastAsia="zh-CN"/>
        </w:rPr>
        <w:t>L</w:t>
      </w:r>
      <w:r w:rsidRPr="00047BA9">
        <w:t xml:space="preserve"> (normative):</w:t>
      </w:r>
      <w:r w:rsidRPr="00047BA9">
        <w:br/>
      </w:r>
      <w:r w:rsidRPr="003357FE">
        <w:rPr>
          <w:lang w:eastAsia="zh-CN"/>
        </w:rPr>
        <w:t>XML Schema for Parental Control Service</w:t>
      </w:r>
      <w:bookmarkEnd w:id="400"/>
    </w:p>
    <w:p w14:paraId="26236EA7" w14:textId="77777777" w:rsidR="003357FE" w:rsidRPr="00EF7768" w:rsidRDefault="003357FE" w:rsidP="003357FE">
      <w:pPr>
        <w:rPr>
          <w:rFonts w:hint="eastAsia"/>
          <w:lang w:eastAsia="ja-JP"/>
        </w:rPr>
      </w:pPr>
      <w:r w:rsidRPr="00EF7768">
        <w:rPr>
          <w:rFonts w:hint="eastAsia"/>
          <w:lang w:eastAsia="ja-JP"/>
        </w:rPr>
        <w:t xml:space="preserve">This </w:t>
      </w:r>
      <w:r>
        <w:rPr>
          <w:lang w:eastAsia="ja-JP"/>
        </w:rPr>
        <w:t>clause</w:t>
      </w:r>
      <w:r w:rsidRPr="00EF7768">
        <w:rPr>
          <w:rFonts w:hint="eastAsia"/>
          <w:lang w:eastAsia="ja-JP"/>
        </w:rPr>
        <w:t xml:space="preserve"> defines the XML schema and its syntax for networked bookmark. </w:t>
      </w:r>
    </w:p>
    <w:p w14:paraId="3858CD37"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&lt;?xml version="1.0" encoding="UTF-8"?&gt;</w:t>
      </w:r>
    </w:p>
    <w:p w14:paraId="41C59AEF"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&lt;xs:schema targetNamespace="urn:3gpp:ParentalControl:2010:IMS-PSS-MBMS" xmlns:tns="urn:3gpp:ParentalControl:2010:IMS-PSS-MBMS" xmlns:xs="http://www.w3.org/2001/XMLSchema" xmlns:bcast="urn:oma:xml:bcast:sg:fragments:1.0" elementFormDefault="qualified" attributeFormDefault="unqualified"&gt;</w:t>
      </w:r>
    </w:p>
    <w:p w14:paraId="54D5A880"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&lt;xs:import namespace="urn:oma:xml:bcast:sg:fragments:1.0" schemaLocation="imports/OMA-SUP-XSD_bcast_sg_fragments-V1_0-20090212-A.xsd"/&gt;</w:t>
      </w:r>
    </w:p>
    <w:p w14:paraId="23AE2300"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fr-FR"/>
        </w:rPr>
      </w:pPr>
      <w:r w:rsidRPr="00225301">
        <w:rPr>
          <w:rFonts w:ascii="Courier New" w:hAnsi="Courier New" w:cs="Courier New"/>
          <w:color w:val="000000"/>
          <w:sz w:val="16"/>
          <w:szCs w:val="16"/>
          <w:lang w:val="en-US"/>
        </w:rPr>
        <w:tab/>
      </w:r>
      <w:r w:rsidRPr="00225301">
        <w:rPr>
          <w:rFonts w:ascii="Courier New" w:hAnsi="Courier New" w:cs="Courier New"/>
          <w:color w:val="000000"/>
          <w:sz w:val="16"/>
          <w:szCs w:val="16"/>
          <w:lang w:val="fr-FR"/>
        </w:rPr>
        <w:t>&lt;xs:annotation&gt;</w:t>
      </w:r>
    </w:p>
    <w:p w14:paraId="6A816B13"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fr-FR"/>
        </w:rPr>
      </w:pPr>
      <w:r w:rsidRPr="00225301">
        <w:rPr>
          <w:rFonts w:ascii="Courier New" w:hAnsi="Courier New" w:cs="Courier New"/>
          <w:color w:val="000000"/>
          <w:sz w:val="16"/>
          <w:szCs w:val="16"/>
          <w:lang w:val="fr-FR"/>
        </w:rPr>
        <w:tab/>
      </w:r>
      <w:r w:rsidR="003357FE" w:rsidRPr="00225301">
        <w:rPr>
          <w:rFonts w:ascii="Courier New" w:hAnsi="Courier New" w:cs="Courier New"/>
          <w:color w:val="000000"/>
          <w:sz w:val="16"/>
          <w:szCs w:val="16"/>
          <w:lang w:val="fr-FR"/>
        </w:rPr>
        <w:t>&lt;xs:documentation xml:lang="en"&gt;</w:t>
      </w:r>
    </w:p>
    <w:p w14:paraId="01F59AF6"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fr-FR"/>
        </w:rPr>
        <w:tab/>
      </w:r>
      <w:r w:rsidRPr="00225301">
        <w:rPr>
          <w:rFonts w:ascii="Courier New" w:hAnsi="Courier New" w:cs="Courier New"/>
          <w:color w:val="000000"/>
          <w:sz w:val="16"/>
          <w:szCs w:val="16"/>
          <w:lang w:val="en-US"/>
        </w:rPr>
        <w:t>command for parental control associated with the parent</w:t>
      </w:r>
    </w:p>
    <w:p w14:paraId="464687CA"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&lt;/xs:documentation&gt;</w:t>
      </w:r>
    </w:p>
    <w:p w14:paraId="1AD4219C"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&lt;/xs:annotation&gt;</w:t>
      </w:r>
    </w:p>
    <w:p w14:paraId="571A2441"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&lt;xs:element name="IPTVParentalControl" type="tns:tIPTVParentalControl" /&gt;</w:t>
      </w:r>
    </w:p>
    <w:p w14:paraId="20EDAF80"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name="tIPTVParentalControl"&gt;</w:t>
      </w:r>
    </w:p>
    <w:p w14:paraId="59728BD4"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 maxOccurs="unbounded"&gt;</w:t>
      </w:r>
      <w:r w:rsidR="003357FE" w:rsidRPr="00225301">
        <w:rPr>
          <w:rFonts w:ascii="Courier New" w:hAnsi="Courier New" w:cs="Courier New"/>
          <w:color w:val="000000"/>
          <w:sz w:val="16"/>
          <w:szCs w:val="16"/>
          <w:lang w:val="en-US"/>
        </w:rPr>
        <w:tab/>
      </w:r>
    </w:p>
    <w:p w14:paraId="1A6B250D"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&lt;xs:choice&gt;</w:t>
      </w:r>
    </w:p>
    <w:p w14:paraId="1B791FD1"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&lt;xs:element name="PCBlockingRequest" type="tns:tPCBlockingRequest"/&gt;</w:t>
      </w:r>
    </w:p>
    <w:p w14:paraId="10C66254"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&lt;xs:element name="PCAllowingRequest" type="tns:tPCAllowingRequest"/&gt;</w:t>
      </w:r>
    </w:p>
    <w:p w14:paraId="25B6FC58"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&lt;/xs:choice&gt;</w:t>
      </w:r>
    </w:p>
    <w:p w14:paraId="77FB8EE9"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08A683C6"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&lt;/xs:complexType&gt;</w:t>
      </w:r>
    </w:p>
    <w:p w14:paraId="7719F19B"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name="tPCBlockingRequest"&gt;</w:t>
      </w:r>
    </w:p>
    <w:p w14:paraId="3956CDBB"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521F53AD"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name="ChildUserID" type="xs:anyURI"/&gt;</w:t>
      </w:r>
    </w:p>
    <w:p w14:paraId="16D9FE66"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name="ParentUserID" type="xs:anyURI"/&gt;</w:t>
      </w:r>
    </w:p>
    <w:p w14:paraId="44014DC5"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name="ProgramID" type="bcast:globalContentID"/&gt;</w:t>
      </w:r>
    </w:p>
    <w:p w14:paraId="011159AF"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11AA3D42" w14:textId="77777777" w:rsidR="003357FE" w:rsidRPr="00CE25F4"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CE25F4">
        <w:rPr>
          <w:rFonts w:ascii="Courier New" w:hAnsi="Courier New" w:cs="Courier New"/>
          <w:color w:val="000000"/>
          <w:sz w:val="16"/>
          <w:szCs w:val="16"/>
          <w:lang w:val="en-US"/>
        </w:rPr>
        <w:tab/>
        <w:t>&lt;/xs:complexType&gt;</w:t>
      </w:r>
    </w:p>
    <w:p w14:paraId="4AFCC6AC"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name="tPCAllowingRequest"&gt;</w:t>
      </w:r>
    </w:p>
    <w:p w14:paraId="5E5E9494"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6D76DD0F"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name="ChildUserID" type="xs:anyURI"/&gt;</w:t>
      </w:r>
    </w:p>
    <w:p w14:paraId="040B8CDA"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name="ParentUserID" type="xs:anyURI"/&gt;</w:t>
      </w:r>
    </w:p>
    <w:p w14:paraId="4A27392C"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name="ProgramID" type="bcast:globalContentID"/&gt;</w:t>
      </w:r>
    </w:p>
    <w:p w14:paraId="5DC92CBE" w14:textId="77777777" w:rsidR="003357FE" w:rsidRPr="00225301" w:rsidRDefault="001C2626"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09C6541C"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&lt;/xs:complexType&gt;</w:t>
      </w:r>
    </w:p>
    <w:p w14:paraId="18957CE8" w14:textId="77777777" w:rsidR="003357FE" w:rsidRPr="00225301" w:rsidRDefault="003357FE" w:rsidP="003357FE">
      <w:pPr>
        <w:pBdr>
          <w:top w:val="single" w:sz="4" w:space="1" w:color="auto"/>
          <w:left w:val="single" w:sz="4" w:space="4" w:color="auto"/>
          <w:bottom w:val="single" w:sz="4" w:space="1" w:color="auto"/>
          <w:right w:val="single" w:sz="4" w:space="4"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&lt;/xs:schema&gt;</w:t>
      </w:r>
    </w:p>
    <w:p w14:paraId="39E595BE" w14:textId="77777777" w:rsidR="003357FE" w:rsidRPr="002A5476" w:rsidRDefault="003357FE" w:rsidP="00711826">
      <w:pPr>
        <w:pStyle w:val="FP"/>
        <w:rPr>
          <w:lang w:val="en-US"/>
        </w:rPr>
      </w:pPr>
    </w:p>
    <w:p w14:paraId="37AE5C1C" w14:textId="77777777" w:rsidR="00D93CB5" w:rsidRPr="002A5476" w:rsidRDefault="00D93CB5" w:rsidP="00D93CB5">
      <w:pPr>
        <w:pStyle w:val="Heading8"/>
        <w:rPr>
          <w:rFonts w:hint="eastAsia"/>
          <w:lang w:val="en-US" w:eastAsia="zh-CN"/>
        </w:rPr>
      </w:pPr>
      <w:r w:rsidRPr="002A5476">
        <w:rPr>
          <w:lang w:val="en-US"/>
        </w:rPr>
        <w:br w:type="page"/>
      </w:r>
      <w:bookmarkStart w:id="401" w:name="_Toc517287332"/>
      <w:r w:rsidRPr="002A5476">
        <w:rPr>
          <w:lang w:val="en-US"/>
        </w:rPr>
        <w:lastRenderedPageBreak/>
        <w:t xml:space="preserve">Annex </w:t>
      </w:r>
      <w:r w:rsidRPr="002A5476">
        <w:rPr>
          <w:lang w:val="en-US" w:eastAsia="zh-CN"/>
        </w:rPr>
        <w:t>M</w:t>
      </w:r>
      <w:r w:rsidRPr="002A5476">
        <w:rPr>
          <w:lang w:val="en-US"/>
        </w:rPr>
        <w:t xml:space="preserve"> (normative):</w:t>
      </w:r>
      <w:r w:rsidRPr="002A5476">
        <w:rPr>
          <w:lang w:val="en-US"/>
        </w:rPr>
        <w:br/>
      </w:r>
      <w:r w:rsidRPr="002A5476">
        <w:rPr>
          <w:lang w:val="en-US" w:eastAsia="zh-CN"/>
        </w:rPr>
        <w:t>PSS&amp;MBMS User Profile Extension</w:t>
      </w:r>
      <w:bookmarkEnd w:id="401"/>
    </w:p>
    <w:p w14:paraId="37107FF4" w14:textId="77777777" w:rsidR="003357FE" w:rsidRDefault="003357FE" w:rsidP="003357FE">
      <w:pPr>
        <w:rPr>
          <w:rFonts w:hint="eastAsia"/>
        </w:rPr>
      </w:pPr>
      <w:r w:rsidRPr="00EF7768">
        <w:rPr>
          <w:rFonts w:hint="eastAsia"/>
          <w:lang w:eastAsia="ja-JP"/>
        </w:rPr>
        <w:t>This section defines the XML schema extension for parental control service.</w:t>
      </w:r>
    </w:p>
    <w:p w14:paraId="0F098F0E"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&lt;?xml version="1.0" encoding="UTF-8"?&gt;</w:t>
      </w:r>
    </w:p>
    <w:p w14:paraId="7CC1D6A3"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&lt;xs:schema targetNamespace="urn:3gpp:ParentalControlProfile:2010:IMS-PSS-MBMS" xmlns:tns="urn:3gpp:ParentalControlProfile:2010:IMS-PSS-MBMS" xmlns:xs="http://www.w3.org/2001/XMLSchema" xmlns:bcast="urn:oma:xml:bcast:sg:fragments:1.0" elementFormDefault="qualified" attributeFormDefault="unqualified"&gt;</w:t>
      </w:r>
    </w:p>
    <w:p w14:paraId="33542127"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&lt;xs:import namespace="urn:oma:xml:bcast:sg:fragments:1.0" schemaLocation="imports/OMA-SUP-XSD_bcast_sg_fragments-V1_0-20090212-A.xsd"/&gt;</w:t>
      </w:r>
    </w:p>
    <w:p w14:paraId="3D88AB69"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p>
    <w:p w14:paraId="3F24B79B"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&lt;xs:element name="ParentalControl" type="tns:tParentalControl" /&gt;</w:t>
      </w:r>
    </w:p>
    <w:p w14:paraId="7EA494B0"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name="tParentalControl"&gt;</w:t>
      </w:r>
    </w:p>
    <w:p w14:paraId="0AE92CE9"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2E6C9B9F"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name="PCBlockingRule" type="tns:tPCBlockingRule" minOccurs="0" maxOccurs="unbounded"/&gt;</w:t>
      </w:r>
    </w:p>
    <w:p w14:paraId="179AE65A"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name="PCAllowingRule" type="tns:tPCAllowingRule" minOccurs="0" maxOccurs="unbounded"/&gt;</w:t>
      </w:r>
    </w:p>
    <w:p w14:paraId="2C83B807"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5437BA43"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&lt;/xs:complexType&gt;</w:t>
      </w:r>
    </w:p>
    <w:p w14:paraId="78F16E62"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name="tPCBlockingRule"&gt;</w:t>
      </w:r>
    </w:p>
    <w:p w14:paraId="6124A1D5"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55614883"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name="ParentUserID" type="xs:anyURI"/&gt;</w:t>
      </w:r>
    </w:p>
    <w:p w14:paraId="1027A528"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name="ProgramID" type="bcast:globalContentID"/&gt;</w:t>
      </w:r>
    </w:p>
    <w:p w14:paraId="5BF7A1A8"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460197BA"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&lt;/xs:complexType&gt;</w:t>
      </w:r>
    </w:p>
    <w:p w14:paraId="4626916A"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name="tPCAllowingRule"&gt;</w:t>
      </w:r>
    </w:p>
    <w:p w14:paraId="50A556FD"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&lt;xs:sequence&gt;</w:t>
      </w:r>
    </w:p>
    <w:p w14:paraId="72070CB0"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name="ParentUserID" type="xs:anyURI"/&gt;</w:t>
      </w:r>
    </w:p>
    <w:p w14:paraId="137EA18B"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lang w:val="en-US"/>
        </w:rPr>
        <w:tab/>
        <w:t>&lt;xs:element name="ProgramID" type="bcast:globalContentID"/&gt;</w:t>
      </w:r>
    </w:p>
    <w:p w14:paraId="7C0810A8" w14:textId="77777777" w:rsidR="003357FE" w:rsidRPr="00225301" w:rsidRDefault="001C2626"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rPr>
      </w:pPr>
      <w:r w:rsidRPr="00225301">
        <w:rPr>
          <w:rFonts w:ascii="Courier New" w:hAnsi="Courier New" w:cs="Courier New"/>
          <w:color w:val="000000"/>
          <w:sz w:val="16"/>
          <w:szCs w:val="16"/>
          <w:lang w:val="en-US"/>
        </w:rPr>
        <w:tab/>
      </w:r>
      <w:r w:rsidR="003357FE" w:rsidRPr="00225301">
        <w:rPr>
          <w:rFonts w:ascii="Courier New" w:hAnsi="Courier New" w:cs="Courier New"/>
          <w:color w:val="000000"/>
          <w:sz w:val="16"/>
          <w:szCs w:val="16"/>
        </w:rPr>
        <w:t>&lt;/xs:sequence&gt;</w:t>
      </w:r>
    </w:p>
    <w:p w14:paraId="5C7401F4"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rPr>
      </w:pPr>
      <w:r w:rsidRPr="00225301">
        <w:rPr>
          <w:rFonts w:ascii="Courier New" w:hAnsi="Courier New" w:cs="Courier New"/>
          <w:color w:val="000000"/>
          <w:sz w:val="16"/>
          <w:szCs w:val="16"/>
        </w:rPr>
        <w:tab/>
        <w:t>&lt;/xs:complexType&gt;</w:t>
      </w:r>
    </w:p>
    <w:p w14:paraId="697BD078" w14:textId="77777777" w:rsidR="003357FE" w:rsidRPr="00225301" w:rsidRDefault="003357FE" w:rsidP="003357FE">
      <w:pPr>
        <w:pBdr>
          <w:top w:val="single" w:sz="4" w:space="1" w:color="auto"/>
          <w:left w:val="single" w:sz="4" w:space="0" w:color="auto"/>
          <w:bottom w:val="single" w:sz="4" w:space="1" w:color="auto"/>
          <w:right w:val="single" w:sz="4" w:space="1" w:color="auto"/>
        </w:pBdr>
        <w:overflowPunct/>
        <w:spacing w:after="100" w:afterAutospacing="1"/>
        <w:textAlignment w:val="auto"/>
        <w:rPr>
          <w:rFonts w:ascii="Courier New" w:hAnsi="Courier New" w:cs="Courier New"/>
          <w:color w:val="000000"/>
          <w:sz w:val="16"/>
          <w:szCs w:val="16"/>
        </w:rPr>
      </w:pPr>
      <w:r w:rsidRPr="00225301">
        <w:rPr>
          <w:rFonts w:ascii="Courier New" w:hAnsi="Courier New" w:cs="Courier New"/>
          <w:color w:val="000000"/>
          <w:sz w:val="16"/>
          <w:szCs w:val="16"/>
        </w:rPr>
        <w:t>&lt;/xs:schema&gt;</w:t>
      </w:r>
    </w:p>
    <w:p w14:paraId="4DF97BD6" w14:textId="77777777" w:rsidR="00D15906" w:rsidRPr="002A5476" w:rsidRDefault="00D15906" w:rsidP="00D15906">
      <w:pPr>
        <w:pStyle w:val="FP"/>
      </w:pPr>
    </w:p>
    <w:p w14:paraId="77109E53" w14:textId="77777777" w:rsidR="00636FB9" w:rsidRPr="00055225" w:rsidRDefault="00636FB9" w:rsidP="00636FB9">
      <w:pPr>
        <w:pStyle w:val="Heading8"/>
        <w:rPr>
          <w:rFonts w:hint="eastAsia"/>
        </w:rPr>
      </w:pPr>
      <w:r w:rsidRPr="002B47DC">
        <w:br w:type="page"/>
      </w:r>
      <w:bookmarkStart w:id="402" w:name="_Toc517287333"/>
      <w:r w:rsidRPr="00055225">
        <w:lastRenderedPageBreak/>
        <w:t xml:space="preserve">Annex </w:t>
      </w:r>
      <w:r w:rsidRPr="00055225">
        <w:rPr>
          <w:lang w:eastAsia="zh-CN"/>
        </w:rPr>
        <w:t>N</w:t>
      </w:r>
      <w:r w:rsidRPr="00055225">
        <w:t xml:space="preserve"> (normative):</w:t>
      </w:r>
      <w:r w:rsidRPr="00055225">
        <w:br/>
        <w:t>XML Schema for Network PVR</w:t>
      </w:r>
      <w:bookmarkEnd w:id="402"/>
    </w:p>
    <w:p w14:paraId="5396D155" w14:textId="77777777" w:rsidR="00D15906" w:rsidRDefault="00D15906" w:rsidP="00D15906">
      <w:pPr>
        <w:overflowPunct/>
        <w:textAlignment w:val="auto"/>
        <w:rPr>
          <w:rFonts w:hint="eastAsia"/>
        </w:rPr>
      </w:pPr>
      <w:r w:rsidRPr="00047BA9">
        <w:t xml:space="preserve">This annex describes the XML schema for the </w:t>
      </w:r>
      <w:r>
        <w:rPr>
          <w:rFonts w:hint="eastAsia"/>
        </w:rPr>
        <w:t>NPVR request sends by</w:t>
      </w:r>
      <w:r w:rsidRPr="00047BA9">
        <w:t xml:space="preserve"> UE </w:t>
      </w:r>
      <w:r>
        <w:t>to the</w:t>
      </w:r>
      <w:r>
        <w:rPr>
          <w:rFonts w:hint="eastAsia"/>
        </w:rPr>
        <w:t xml:space="preserve"> SCF</w:t>
      </w:r>
      <w:r w:rsidRPr="00047BA9">
        <w:rPr>
          <w:rFonts w:hint="eastAsia"/>
        </w:rPr>
        <w:t>.</w:t>
      </w:r>
    </w:p>
    <w:p w14:paraId="5BE99B65"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bookmarkStart w:id="403" w:name="OLE_LINK16"/>
      <w:r w:rsidRPr="00225301">
        <w:rPr>
          <w:rFonts w:ascii="Courier New" w:hAnsi="Courier New" w:cs="Courier New"/>
          <w:color w:val="000000"/>
          <w:sz w:val="16"/>
          <w:szCs w:val="16"/>
          <w:lang w:val="en-US"/>
        </w:rPr>
        <w:t>&lt;?xml version="1.0" encoding="UTF-8"?&gt;</w:t>
      </w:r>
    </w:p>
    <w:p w14:paraId="2BFB52A6"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&lt;xs:schema xmlns:tns="urn:3gpp:npvr:2010:IMS-PSS-MBMS" xmlns:xs="http://www.w3.org/2001/XMLSchema" " targetNamespace="urn:3gpp:npvr:2010:IMS-PSS-MBMS" elementFormDefault="qualified" attributeFormDefault="unqualified"&gt;</w:t>
      </w:r>
    </w:p>
    <w:p w14:paraId="639E85CA"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&lt;xs:import namespace="urn:oma:xml:bcast:sg:fragments:1.0" schemaLocation="imports/OMA-SUP-XSD_bcast_sg_fragments-V1_0-20090212-A.xsd"/&gt;</w:t>
      </w:r>
    </w:p>
    <w:p w14:paraId="537F8E44"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&lt;xs:element name="PVR"&gt;</w:t>
      </w:r>
    </w:p>
    <w:p w14:paraId="5F81B885"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&lt;xs:complexType&gt;</w:t>
      </w:r>
    </w:p>
    <w:p w14:paraId="0E909CC9"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&lt;xs:choice&gt;</w:t>
      </w:r>
    </w:p>
    <w:p w14:paraId="5CDB9605"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&lt;xs:element name="NPVRRequest" type="tns:tNPVRRequest"/&gt;</w:t>
      </w:r>
    </w:p>
    <w:p w14:paraId="6F173733"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&lt;xs:element name="NPVRResponse" type="tns:tNPVRRequest"/&gt;</w:t>
      </w:r>
    </w:p>
    <w:p w14:paraId="68AD8341"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&lt;/xs:choice&gt;</w:t>
      </w:r>
    </w:p>
    <w:p w14:paraId="63914BD3"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&lt;/xs:complexType&gt;</w:t>
      </w:r>
    </w:p>
    <w:p w14:paraId="5816B71E"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&lt;/xs:element&gt;</w:t>
      </w:r>
    </w:p>
    <w:p w14:paraId="7A7BCF17"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name="tNPVRRequest"&gt;</w:t>
      </w:r>
    </w:p>
    <w:p w14:paraId="7AC49359"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&lt;xs:sequence&gt;</w:t>
      </w:r>
    </w:p>
    <w:p w14:paraId="6255B00C"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&lt;xs:element name="ProgramID" type="</w:t>
      </w:r>
      <w:r w:rsidR="00D15906" w:rsidRPr="00225301">
        <w:rPr>
          <w:rFonts w:ascii="Courier New" w:hAnsi="Courier New" w:cs="Courier New" w:hint="eastAsia"/>
          <w:color w:val="000000"/>
          <w:sz w:val="16"/>
          <w:szCs w:val="16"/>
          <w:lang w:val="en-US"/>
        </w:rPr>
        <w:t>xs</w:t>
      </w:r>
      <w:r w:rsidR="00D15906" w:rsidRPr="00225301">
        <w:rPr>
          <w:rFonts w:ascii="Courier New" w:hAnsi="Courier New" w:cs="Courier New"/>
          <w:color w:val="000000"/>
          <w:sz w:val="16"/>
          <w:szCs w:val="16"/>
          <w:lang w:val="en-US"/>
        </w:rPr>
        <w:t>:</w:t>
      </w:r>
      <w:r w:rsidR="00D15906" w:rsidRPr="00225301">
        <w:rPr>
          <w:rFonts w:ascii="Courier New" w:hAnsi="Courier New" w:cs="Courier New" w:hint="eastAsia"/>
          <w:color w:val="000000"/>
          <w:sz w:val="16"/>
          <w:szCs w:val="16"/>
          <w:lang w:val="en-US"/>
        </w:rPr>
        <w:t>anyURI</w:t>
      </w:r>
      <w:r w:rsidR="00D15906" w:rsidRPr="00225301">
        <w:rPr>
          <w:rFonts w:ascii="Courier New" w:hAnsi="Courier New" w:cs="Courier New"/>
          <w:color w:val="000000"/>
          <w:sz w:val="16"/>
          <w:szCs w:val="16"/>
          <w:lang w:val="en-US"/>
        </w:rPr>
        <w:t>" minOccurs="0"/&gt;</w:t>
      </w:r>
    </w:p>
    <w:p w14:paraId="0C4F99CC"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&lt;xs:element name="ServiceID" type="</w:t>
      </w:r>
      <w:r w:rsidR="00D15906" w:rsidRPr="00225301">
        <w:rPr>
          <w:rFonts w:ascii="Courier New" w:hAnsi="Courier New" w:cs="Courier New" w:hint="eastAsia"/>
          <w:color w:val="000000"/>
          <w:sz w:val="16"/>
          <w:szCs w:val="16"/>
          <w:lang w:val="en-US"/>
        </w:rPr>
        <w:t>xs</w:t>
      </w:r>
      <w:r w:rsidR="00D15906" w:rsidRPr="00225301">
        <w:rPr>
          <w:rFonts w:ascii="Courier New" w:hAnsi="Courier New" w:cs="Courier New"/>
          <w:color w:val="000000"/>
          <w:sz w:val="16"/>
          <w:szCs w:val="16"/>
          <w:lang w:val="en-US"/>
        </w:rPr>
        <w:t>:</w:t>
      </w:r>
      <w:r w:rsidR="00D15906" w:rsidRPr="00225301">
        <w:rPr>
          <w:rFonts w:ascii="Courier New" w:hAnsi="Courier New" w:cs="Courier New" w:hint="eastAsia"/>
          <w:color w:val="000000"/>
          <w:sz w:val="16"/>
          <w:szCs w:val="16"/>
          <w:lang w:val="en-US"/>
        </w:rPr>
        <w:t>anyURI</w:t>
      </w:r>
      <w:r w:rsidR="00D15906" w:rsidRPr="00225301">
        <w:rPr>
          <w:rFonts w:ascii="Courier New" w:hAnsi="Courier New" w:cs="Courier New"/>
          <w:color w:val="000000"/>
          <w:sz w:val="16"/>
          <w:szCs w:val="16"/>
          <w:lang w:val="en-US"/>
        </w:rPr>
        <w:t>"/&gt;</w:t>
      </w:r>
    </w:p>
    <w:p w14:paraId="64CBEDFD"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&lt;xs:element name="RecordStartTime" type="xs:dateTime"/&gt;</w:t>
      </w:r>
    </w:p>
    <w:p w14:paraId="7E75FCAA"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&lt;xs:element name="RecordDuration" type="xs:duration"/&gt;</w:t>
      </w:r>
    </w:p>
    <w:p w14:paraId="0F6B0C55"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&lt;/xs:sequence&gt;</w:t>
      </w:r>
    </w:p>
    <w:p w14:paraId="18C4D50D"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&lt;/xs:complexType&gt;</w:t>
      </w:r>
    </w:p>
    <w:p w14:paraId="522E01BA"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name="tNPVRResponse"&gt;</w:t>
      </w:r>
    </w:p>
    <w:p w14:paraId="4A052AA4"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&lt;xs:sequense&gt;</w:t>
      </w:r>
    </w:p>
    <w:p w14:paraId="4341A8E6" w14:textId="77777777" w:rsidR="00D15906" w:rsidRPr="00CE25F4"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CE25F4">
        <w:rPr>
          <w:rFonts w:ascii="Courier New" w:hAnsi="Courier New" w:cs="Courier New"/>
          <w:color w:val="000000"/>
          <w:sz w:val="16"/>
          <w:szCs w:val="16"/>
          <w:lang w:val="en-US"/>
        </w:rPr>
        <w:tab/>
      </w:r>
      <w:r w:rsidR="00D15906" w:rsidRPr="00CE25F4">
        <w:rPr>
          <w:rFonts w:ascii="Courier New" w:hAnsi="Courier New" w:cs="Courier New"/>
          <w:color w:val="000000"/>
          <w:sz w:val="16"/>
          <w:szCs w:val="16"/>
          <w:lang w:val="en-US"/>
        </w:rPr>
        <w:tab/>
        <w:t>&lt;xs:element name="ProgramID" type="xs:string" minOccurs="0"/&gt;</w:t>
      </w:r>
    </w:p>
    <w:p w14:paraId="48F958CB"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&lt;xs:element name="ServiceID" type="bcast:globalContentID" minOccurs="0"/&gt;</w:t>
      </w:r>
    </w:p>
    <w:p w14:paraId="20D04A66"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&lt;xs:element name="RecordStartTime" type="xs:dateTime" minOccurs="0"/&gt;</w:t>
      </w:r>
    </w:p>
    <w:p w14:paraId="71C2FF0C"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&lt;xs:element name="Result" type="tns:tRequestStatus"/&gt;</w:t>
      </w:r>
    </w:p>
    <w:p w14:paraId="60BF60F3"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&lt;xs:element name="AccessURL" type="xs:anyURI" minOccurs="0"/&gt;</w:t>
      </w:r>
    </w:p>
    <w:p w14:paraId="28F73234"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&lt;/xs:sequense&gt;</w:t>
      </w:r>
    </w:p>
    <w:p w14:paraId="2E4DCC42"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&lt;/xs:complexType&gt;</w:t>
      </w:r>
    </w:p>
    <w:p w14:paraId="79A1D1DF"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&lt;xs:simpleType name="tRequestStatus"&gt;</w:t>
      </w:r>
    </w:p>
    <w:p w14:paraId="4FFD464E"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&lt;xs:restriction base="xs:string"&gt;</w:t>
      </w:r>
    </w:p>
    <w:p w14:paraId="427F0690"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 xml:space="preserve">&lt;xs:enumeration value="Recording </w:t>
      </w:r>
      <w:r w:rsidR="00D15906" w:rsidRPr="00225301">
        <w:rPr>
          <w:rFonts w:ascii="Courier New" w:hAnsi="Courier New" w:cs="Courier New" w:hint="eastAsia"/>
          <w:color w:val="000000"/>
          <w:sz w:val="16"/>
          <w:szCs w:val="16"/>
          <w:lang w:val="en-US"/>
        </w:rPr>
        <w:t>Error</w:t>
      </w:r>
      <w:r w:rsidR="00D15906" w:rsidRPr="00225301">
        <w:rPr>
          <w:rFonts w:ascii="Courier New" w:hAnsi="Courier New" w:cs="Courier New"/>
          <w:color w:val="000000"/>
          <w:sz w:val="16"/>
          <w:szCs w:val="16"/>
          <w:lang w:val="en-US"/>
        </w:rPr>
        <w:t>"/&gt;</w:t>
      </w:r>
    </w:p>
    <w:p w14:paraId="1E2B8F31"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 xml:space="preserve">&lt;xs:enumeration value="Recording </w:t>
      </w:r>
      <w:r w:rsidR="00D15906" w:rsidRPr="00225301">
        <w:rPr>
          <w:rFonts w:ascii="Courier New" w:hAnsi="Courier New" w:cs="Courier New" w:hint="eastAsia"/>
          <w:color w:val="000000"/>
          <w:sz w:val="16"/>
          <w:szCs w:val="16"/>
          <w:lang w:val="en-US"/>
        </w:rPr>
        <w:t>Captured</w:t>
      </w:r>
      <w:r w:rsidR="00D15906" w:rsidRPr="00225301">
        <w:rPr>
          <w:rFonts w:ascii="Courier New" w:hAnsi="Courier New" w:cs="Courier New"/>
          <w:color w:val="000000"/>
          <w:sz w:val="16"/>
          <w:szCs w:val="16"/>
          <w:lang w:val="en-US"/>
        </w:rPr>
        <w:t>"/&gt;</w:t>
      </w:r>
    </w:p>
    <w:p w14:paraId="08210C38"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ab/>
        <w:t>&lt;xs:enumeration value="Recording Completed"/&gt;</w:t>
      </w:r>
    </w:p>
    <w:p w14:paraId="76DE6368" w14:textId="77777777" w:rsidR="00D15906" w:rsidRPr="00225301" w:rsidRDefault="001C262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D15906" w:rsidRPr="00225301">
        <w:rPr>
          <w:rFonts w:ascii="Courier New" w:hAnsi="Courier New" w:cs="Courier New"/>
          <w:color w:val="000000"/>
          <w:sz w:val="16"/>
          <w:szCs w:val="16"/>
          <w:lang w:val="en-US"/>
        </w:rPr>
        <w:t>&lt;/xs:restriction&gt;</w:t>
      </w:r>
    </w:p>
    <w:p w14:paraId="4C988D48"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lastRenderedPageBreak/>
        <w:tab/>
        <w:t>&lt;/xs:simpleType&gt;</w:t>
      </w:r>
    </w:p>
    <w:p w14:paraId="1370F0C8" w14:textId="77777777" w:rsidR="00D15906" w:rsidRPr="00225301" w:rsidRDefault="00D15906" w:rsidP="00D15906">
      <w:pPr>
        <w:pBdr>
          <w:top w:val="single" w:sz="4" w:space="1" w:color="auto"/>
          <w:left w:val="single" w:sz="4" w:space="4" w:color="auto"/>
          <w:bottom w:val="single" w:sz="4" w:space="1" w:color="auto"/>
          <w:right w:val="single" w:sz="4" w:space="4" w:color="auto"/>
        </w:pBd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&lt;/xs:schema&gt;</w:t>
      </w:r>
    </w:p>
    <w:bookmarkEnd w:id="403"/>
    <w:p w14:paraId="6ED1D22A" w14:textId="77777777" w:rsidR="005C1C34" w:rsidRDefault="005C1C34" w:rsidP="005C1C34">
      <w:pPr>
        <w:pStyle w:val="FP"/>
        <w:rPr>
          <w:lang w:val="en-US"/>
        </w:rPr>
      </w:pPr>
    </w:p>
    <w:p w14:paraId="0278873A" w14:textId="77777777" w:rsidR="00677435" w:rsidRPr="00677435" w:rsidRDefault="00677435" w:rsidP="00677435">
      <w:pPr>
        <w:pStyle w:val="Heading8"/>
        <w:rPr>
          <w:rFonts w:hint="eastAsia"/>
        </w:rPr>
      </w:pPr>
      <w:r w:rsidRPr="008E64E7">
        <w:rPr>
          <w:lang w:val="en-US"/>
        </w:rPr>
        <w:br w:type="page"/>
      </w:r>
      <w:bookmarkStart w:id="404" w:name="_Toc517287334"/>
      <w:r w:rsidRPr="00047BA9">
        <w:lastRenderedPageBreak/>
        <w:t xml:space="preserve">Annex </w:t>
      </w:r>
      <w:r>
        <w:rPr>
          <w:lang w:eastAsia="zh-CN"/>
        </w:rPr>
        <w:t>O</w:t>
      </w:r>
      <w:r w:rsidRPr="00047BA9">
        <w:t xml:space="preserve"> (normative):</w:t>
      </w:r>
      <w:r w:rsidRPr="00047BA9">
        <w:br/>
      </w:r>
      <w:r w:rsidRPr="00677435">
        <w:t>XML Schema for Service Provider Initiated Content Referral Service (CRS)</w:t>
      </w:r>
      <w:bookmarkEnd w:id="404"/>
    </w:p>
    <w:p w14:paraId="64E87A2F" w14:textId="77777777" w:rsidR="005C1C34" w:rsidRPr="00225301" w:rsidRDefault="005C1C34"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&lt;?xml version="1.0" encoding="UTF-8"?&gt;</w:t>
      </w:r>
    </w:p>
    <w:p w14:paraId="45A44D2B" w14:textId="77777777" w:rsidR="005C1C34" w:rsidRPr="00225301" w:rsidRDefault="005C1C34"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&lt;xs:schema xmlns="urn:3gpp:contentreferral:2010:IMS-PSS-MBMS" xmlns:xs="http://www.w3.org/2001/XMLSchema"  targetNamespace="urn:3gpp:contentreferral:2010:IMS-PSS-MBMS" attributeFormDefault="unqualified"&gt;</w:t>
      </w:r>
    </w:p>
    <w:p w14:paraId="4B315146" w14:textId="77777777" w:rsidR="005C1C34" w:rsidRPr="00225301" w:rsidRDefault="005C1C34"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&lt;xs:element name="ContentReferral" type="tContentReferral"/&gt;</w:t>
      </w:r>
    </w:p>
    <w:p w14:paraId="3E07BE6D" w14:textId="77777777" w:rsidR="005C1C34" w:rsidRPr="00225301" w:rsidRDefault="005C1C34"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t>&lt;xs:complexType name="tContentReferral"&gt;</w:t>
      </w:r>
    </w:p>
    <w:p w14:paraId="4A2126D3" w14:textId="77777777" w:rsidR="005C1C34" w:rsidRPr="00225301" w:rsidRDefault="001C2626"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5C1C34" w:rsidRPr="00225301">
        <w:rPr>
          <w:rFonts w:ascii="Courier New" w:hAnsi="Courier New" w:cs="Courier New"/>
          <w:color w:val="000000"/>
          <w:sz w:val="16"/>
          <w:szCs w:val="16"/>
          <w:lang w:val="en-US"/>
        </w:rPr>
        <w:t>&lt;xs:sequence&gt;</w:t>
      </w:r>
    </w:p>
    <w:p w14:paraId="74DB5493" w14:textId="77777777" w:rsidR="005C1C34" w:rsidRPr="00225301" w:rsidRDefault="001C2626"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5C1C34" w:rsidRPr="00225301">
        <w:rPr>
          <w:rFonts w:ascii="Courier New" w:hAnsi="Courier New" w:cs="Courier New"/>
          <w:color w:val="000000"/>
          <w:sz w:val="16"/>
          <w:szCs w:val="16"/>
          <w:lang w:val="en-US"/>
        </w:rPr>
        <w:tab/>
        <w:t>&lt;xs:element name="ReferralSender" type="xs:string" minOccurs="0"/&gt;</w:t>
      </w:r>
    </w:p>
    <w:p w14:paraId="1D488922" w14:textId="77777777" w:rsidR="005C1C34" w:rsidRPr="00225301" w:rsidRDefault="001C2626"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5C1C34" w:rsidRPr="00225301">
        <w:rPr>
          <w:rFonts w:ascii="Courier New" w:hAnsi="Courier New" w:cs="Courier New"/>
          <w:color w:val="000000"/>
          <w:sz w:val="16"/>
          <w:szCs w:val="16"/>
          <w:lang w:val="en-US"/>
        </w:rPr>
        <w:tab/>
        <w:t>&lt;xs:element name="ReferralReceiver" type="xs:string" minOccurs="0"/&gt;</w:t>
      </w:r>
    </w:p>
    <w:p w14:paraId="02C1AF67" w14:textId="77777777" w:rsidR="005C1C34" w:rsidRPr="00225301" w:rsidRDefault="001C2626"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5C1C34" w:rsidRPr="00225301">
        <w:rPr>
          <w:rFonts w:ascii="Courier New" w:hAnsi="Courier New" w:cs="Courier New"/>
          <w:color w:val="000000"/>
          <w:sz w:val="16"/>
          <w:szCs w:val="16"/>
          <w:lang w:val="en-US"/>
        </w:rPr>
        <w:tab/>
        <w:t>&lt;xs:element name="ReferredContentIdentifier" type="xs:anyURI"/&gt;</w:t>
      </w:r>
    </w:p>
    <w:p w14:paraId="5B72B1EC" w14:textId="77777777" w:rsidR="005C1C34" w:rsidRPr="00225301" w:rsidRDefault="001C2626" w:rsidP="005C1C34">
      <w:pPr>
        <w:overflowPunct/>
        <w:textAlignment w:val="auto"/>
        <w:rPr>
          <w:rFonts w:ascii="Courier New" w:hAnsi="Courier New" w:cs="Courier New"/>
          <w:color w:val="000000"/>
          <w:sz w:val="16"/>
          <w:szCs w:val="16"/>
          <w:lang w:val="en-US"/>
        </w:rPr>
      </w:pPr>
      <w:r w:rsidRPr="00225301">
        <w:rPr>
          <w:rFonts w:ascii="Courier New" w:hAnsi="Courier New" w:cs="Courier New"/>
          <w:color w:val="000000"/>
          <w:sz w:val="16"/>
          <w:szCs w:val="16"/>
          <w:lang w:val="en-US"/>
        </w:rPr>
        <w:tab/>
      </w:r>
      <w:r w:rsidR="005C1C34" w:rsidRPr="00225301">
        <w:rPr>
          <w:rFonts w:ascii="Courier New" w:hAnsi="Courier New" w:cs="Courier New"/>
          <w:color w:val="000000"/>
          <w:sz w:val="16"/>
          <w:szCs w:val="16"/>
          <w:lang w:val="en-US"/>
        </w:rPr>
        <w:tab/>
        <w:t>&lt;xs:element name="ReferralReason" type="xs:string" minOccurs="0"/&gt;</w:t>
      </w:r>
    </w:p>
    <w:p w14:paraId="5A208AB8" w14:textId="77777777" w:rsidR="005C1C34" w:rsidRPr="00225301" w:rsidRDefault="001C2626" w:rsidP="005C1C34">
      <w:pPr>
        <w:overflowPunct/>
        <w:textAlignment w:val="auto"/>
        <w:rPr>
          <w:rFonts w:ascii="Courier New" w:hAnsi="Courier New" w:cs="Courier New"/>
          <w:color w:val="000000"/>
          <w:sz w:val="16"/>
          <w:szCs w:val="16"/>
        </w:rPr>
      </w:pPr>
      <w:r w:rsidRPr="00225301">
        <w:rPr>
          <w:rFonts w:ascii="Courier New" w:hAnsi="Courier New" w:cs="Courier New"/>
          <w:color w:val="000000"/>
          <w:sz w:val="16"/>
          <w:szCs w:val="16"/>
          <w:lang w:val="en-US"/>
        </w:rPr>
        <w:tab/>
      </w:r>
      <w:r w:rsidR="005C1C34" w:rsidRPr="00225301">
        <w:rPr>
          <w:rFonts w:ascii="Courier New" w:hAnsi="Courier New" w:cs="Courier New"/>
          <w:color w:val="000000"/>
          <w:sz w:val="16"/>
          <w:szCs w:val="16"/>
        </w:rPr>
        <w:t>&lt;/xs:sequence&gt;</w:t>
      </w:r>
    </w:p>
    <w:p w14:paraId="2D769979" w14:textId="77777777" w:rsidR="005C1C34" w:rsidRPr="00225301" w:rsidRDefault="005C1C34" w:rsidP="005C1C34">
      <w:pPr>
        <w:overflowPunct/>
        <w:textAlignment w:val="auto"/>
        <w:rPr>
          <w:rFonts w:ascii="Courier New" w:hAnsi="Courier New" w:cs="Courier New"/>
          <w:color w:val="000000"/>
          <w:sz w:val="16"/>
          <w:szCs w:val="16"/>
        </w:rPr>
      </w:pPr>
      <w:r w:rsidRPr="00225301">
        <w:rPr>
          <w:rFonts w:ascii="Courier New" w:hAnsi="Courier New" w:cs="Courier New"/>
          <w:color w:val="000000"/>
          <w:sz w:val="16"/>
          <w:szCs w:val="16"/>
        </w:rPr>
        <w:tab/>
        <w:t>&lt;/xs:complexType&gt;</w:t>
      </w:r>
    </w:p>
    <w:p w14:paraId="39EA8EA0" w14:textId="77777777" w:rsidR="005C1C34" w:rsidRPr="00225301" w:rsidRDefault="005C1C34" w:rsidP="005C1C34">
      <w:pPr>
        <w:overflowPunct/>
        <w:textAlignment w:val="auto"/>
        <w:rPr>
          <w:rFonts w:ascii="Courier New" w:hAnsi="Courier New" w:cs="Courier New"/>
          <w:color w:val="000000"/>
          <w:sz w:val="16"/>
          <w:szCs w:val="16"/>
        </w:rPr>
      </w:pPr>
      <w:r w:rsidRPr="00225301">
        <w:rPr>
          <w:rFonts w:ascii="Courier New" w:hAnsi="Courier New" w:cs="Courier New"/>
          <w:color w:val="000000"/>
          <w:sz w:val="16"/>
          <w:szCs w:val="16"/>
        </w:rPr>
        <w:t>&lt;/xs:schema&gt;</w:t>
      </w:r>
    </w:p>
    <w:p w14:paraId="766E5787" w14:textId="77777777" w:rsidR="003357FE" w:rsidRPr="002A5476" w:rsidRDefault="003357FE" w:rsidP="00711826">
      <w:pPr>
        <w:pStyle w:val="FP"/>
      </w:pPr>
    </w:p>
    <w:p w14:paraId="0220DA38" w14:textId="77777777" w:rsidR="00AF232E" w:rsidRDefault="00D348C9" w:rsidP="00AF232E">
      <w:pPr>
        <w:pStyle w:val="Heading8"/>
      </w:pPr>
      <w:r w:rsidRPr="002B47DC">
        <w:br w:type="page"/>
      </w:r>
      <w:bookmarkStart w:id="405" w:name="_Toc517287335"/>
      <w:r w:rsidR="00AF232E" w:rsidRPr="007F046E">
        <w:lastRenderedPageBreak/>
        <w:t xml:space="preserve">Annex </w:t>
      </w:r>
      <w:r w:rsidR="00AF232E">
        <w:t>P</w:t>
      </w:r>
      <w:r w:rsidR="00AF232E" w:rsidRPr="007F046E">
        <w:t xml:space="preserve"> </w:t>
      </w:r>
      <w:r w:rsidR="00AF232E">
        <w:t>(infor</w:t>
      </w:r>
      <w:r w:rsidR="00AF232E" w:rsidRPr="007F046E">
        <w:t>mative):</w:t>
      </w:r>
      <w:r w:rsidR="00AF232E" w:rsidRPr="007F046E">
        <w:br/>
      </w:r>
      <w:r w:rsidR="00AF232E">
        <w:t>File Naming convention for XML schemas</w:t>
      </w:r>
      <w:bookmarkEnd w:id="405"/>
    </w:p>
    <w:p w14:paraId="416059B4" w14:textId="77777777" w:rsidR="00AF232E" w:rsidRDefault="00AF232E" w:rsidP="00AF232E">
      <w:r>
        <w:rPr>
          <w:rFonts w:hint="eastAsia"/>
        </w:rPr>
        <w:t>This section defines th</w:t>
      </w:r>
      <w:r>
        <w:t>e file naming convention for XML schemas</w:t>
      </w:r>
      <w:r>
        <w:rPr>
          <w:rFonts w:hint="eastAsia"/>
        </w:rPr>
        <w:t>.</w:t>
      </w:r>
    </w:p>
    <w:p w14:paraId="285E338C" w14:textId="77777777" w:rsidR="00AF232E" w:rsidRDefault="00AF232E" w:rsidP="00AF232E">
      <w:r>
        <w:t>Convention:</w:t>
      </w:r>
    </w:p>
    <w:p w14:paraId="40EC5495" w14:textId="77777777" w:rsidR="00AF232E" w:rsidRPr="003357EB" w:rsidRDefault="00AF232E" w:rsidP="00AF232E">
      <w:pPr>
        <w:overflowPunct/>
        <w:autoSpaceDE/>
        <w:autoSpaceDN/>
        <w:adjustRightInd/>
        <w:spacing w:before="120"/>
        <w:textAlignment w:val="auto"/>
      </w:pPr>
      <w:r>
        <w:t xml:space="preserve">The convention used for file name is </w:t>
      </w:r>
      <w:r w:rsidRPr="003357EB">
        <w:t>"SchemaName.xsd"</w:t>
      </w:r>
      <w:r>
        <w:t xml:space="preserve">, where </w:t>
      </w:r>
      <w:r w:rsidRPr="003357EB">
        <w:t>SchemaName</w:t>
      </w:r>
      <w:r>
        <w:t xml:space="preserve"> is</w:t>
      </w:r>
      <w:r w:rsidRPr="003357EB">
        <w:t xml:space="preserve"> the name of the </w:t>
      </w:r>
      <w:r>
        <w:t xml:space="preserve">last part of the targetNamespace of the </w:t>
      </w:r>
      <w:r w:rsidRPr="003357EB">
        <w:t>schema as shown within the schema transforming ":" into "-" e.g. "3gpp:bookmark:2009:IMS-PSS-MBMS" becomes "3gpp-bookmark-2009-IMS-PSS-MBMS"</w:t>
      </w:r>
      <w:r>
        <w:t>.</w:t>
      </w:r>
    </w:p>
    <w:p w14:paraId="45759FFC" w14:textId="77777777" w:rsidR="00AF232E" w:rsidRDefault="00AF232E" w:rsidP="00AF232E">
      <w:pPr>
        <w:overflowPunct/>
        <w:autoSpaceDE/>
        <w:autoSpaceDN/>
        <w:adjustRightInd/>
        <w:spacing w:before="120"/>
        <w:textAlignment w:val="auto"/>
      </w:pPr>
      <w:r>
        <w:t>File names:</w:t>
      </w:r>
    </w:p>
    <w:p w14:paraId="4C8767CE" w14:textId="77777777" w:rsidR="00AF232E" w:rsidRDefault="00AF232E" w:rsidP="00AF232E">
      <w:pPr>
        <w:overflowPunct/>
        <w:autoSpaceDE/>
        <w:autoSpaceDN/>
        <w:adjustRightInd/>
        <w:spacing w:before="120"/>
        <w:textAlignment w:val="auto"/>
      </w:pPr>
      <w:r w:rsidRPr="003357EB">
        <w:t>Therefore</w:t>
      </w:r>
      <w:r>
        <w:t xml:space="preserve"> file names used in the present specification are:</w:t>
      </w:r>
    </w:p>
    <w:p w14:paraId="01A61AD6" w14:textId="77777777" w:rsidR="00AF232E" w:rsidRDefault="00AF232E" w:rsidP="00AF232E">
      <w:pPr>
        <w:overflowPunct/>
        <w:autoSpaceDE/>
        <w:autoSpaceDN/>
        <w:adjustRightInd/>
        <w:spacing w:before="120"/>
        <w:textAlignment w:val="auto"/>
      </w:pPr>
      <w:r>
        <w:t>- "</w:t>
      </w:r>
      <w:r w:rsidRPr="00225301">
        <w:t>org-etsi-ngn-params-xml-ns-PssMbmscommand</w:t>
      </w:r>
      <w:r w:rsidRPr="003357EB">
        <w:t>.xsd</w:t>
      </w:r>
      <w:r>
        <w:t>" for the XML schema defined in Annex D for PSS and MBMS commands</w:t>
      </w:r>
    </w:p>
    <w:p w14:paraId="5C6044C7" w14:textId="77777777" w:rsidR="00AF232E" w:rsidRDefault="00AF232E" w:rsidP="00AF232E">
      <w:pPr>
        <w:overflowPunct/>
        <w:autoSpaceDE/>
        <w:autoSpaceDN/>
        <w:adjustRightInd/>
        <w:spacing w:before="120"/>
        <w:textAlignment w:val="auto"/>
      </w:pPr>
      <w:r>
        <w:t>- "</w:t>
      </w:r>
      <w:r w:rsidRPr="00225301">
        <w:t>org-etsi-ngn-params-xml-ns-PssContentSwitchData</w:t>
      </w:r>
      <w:r w:rsidRPr="003357EB">
        <w:t>.xsd</w:t>
      </w:r>
      <w:r>
        <w:t>" for the XML schema defined in Annex E for PSS Content Switch data</w:t>
      </w:r>
    </w:p>
    <w:p w14:paraId="743B799B" w14:textId="77777777" w:rsidR="00AF232E" w:rsidRDefault="00AF232E" w:rsidP="00AF232E">
      <w:pPr>
        <w:overflowPunct/>
        <w:autoSpaceDE/>
        <w:autoSpaceDN/>
        <w:adjustRightInd/>
        <w:spacing w:before="120"/>
        <w:textAlignment w:val="auto"/>
      </w:pPr>
      <w:r>
        <w:t>- "</w:t>
      </w:r>
      <w:r w:rsidRPr="00225301">
        <w:t>org-etsi-ngn-params-xml-ns-MbmsContentSwitchData</w:t>
      </w:r>
      <w:r w:rsidRPr="003357EB">
        <w:t>.xsd</w:t>
      </w:r>
      <w:r>
        <w:t>" for the XML schema defined in Annex F for MBMS Content Switch data</w:t>
      </w:r>
    </w:p>
    <w:p w14:paraId="28B52985" w14:textId="77777777" w:rsidR="00AF232E" w:rsidRDefault="00AF232E" w:rsidP="00AF232E">
      <w:pPr>
        <w:overflowPunct/>
        <w:autoSpaceDE/>
        <w:autoSpaceDN/>
        <w:adjustRightInd/>
        <w:spacing w:before="120"/>
        <w:textAlignment w:val="auto"/>
      </w:pPr>
      <w:r>
        <w:t>- "</w:t>
      </w:r>
      <w:r>
        <w:rPr>
          <w:lang w:eastAsia="fr-FR"/>
        </w:rPr>
        <w:t>3GPP-metadata-2008-IMS-PSS-MBMS-</w:t>
      </w:r>
      <w:r w:rsidRPr="004027DD">
        <w:rPr>
          <w:lang w:eastAsia="fr-FR"/>
        </w:rPr>
        <w:t>UECap</w:t>
      </w:r>
      <w:r w:rsidRPr="003357EB">
        <w:t>.xsd</w:t>
      </w:r>
      <w:r>
        <w:t>" for the XML schema defined in Annex G for PSS and MBMS UE Device Capabilities</w:t>
      </w:r>
    </w:p>
    <w:p w14:paraId="490690AF" w14:textId="77777777" w:rsidR="00AF232E" w:rsidRDefault="00AF232E" w:rsidP="00AF232E">
      <w:pPr>
        <w:overflowPunct/>
        <w:autoSpaceDE/>
        <w:autoSpaceDN/>
        <w:adjustRightInd/>
        <w:spacing w:before="120"/>
        <w:textAlignment w:val="auto"/>
      </w:pPr>
      <w:r>
        <w:t>- "</w:t>
      </w:r>
      <w:r>
        <w:rPr>
          <w:snapToGrid w:val="0"/>
          <w:lang w:eastAsia="en-GB"/>
        </w:rPr>
        <w:t>3GPP-metadata-2005-MBMS-</w:t>
      </w:r>
      <w:r w:rsidRPr="009337E6">
        <w:rPr>
          <w:snapToGrid w:val="0"/>
          <w:lang w:eastAsia="en-GB"/>
        </w:rPr>
        <w:t>bootstrappingTransactionIdentifier</w:t>
      </w:r>
      <w:r w:rsidRPr="003357EB">
        <w:t>.xsd</w:t>
      </w:r>
      <w:r>
        <w:t>" for the XML schema defined in Annex I.1 for Service Attachment Information</w:t>
      </w:r>
    </w:p>
    <w:p w14:paraId="1BE95A59" w14:textId="77777777" w:rsidR="00AF232E" w:rsidRDefault="00AF232E" w:rsidP="00AF232E">
      <w:pPr>
        <w:overflowPunct/>
        <w:autoSpaceDE/>
        <w:autoSpaceDN/>
        <w:adjustRightInd/>
        <w:spacing w:before="120"/>
        <w:textAlignment w:val="auto"/>
      </w:pPr>
      <w:r>
        <w:t>- "</w:t>
      </w:r>
      <w:r>
        <w:rPr>
          <w:snapToGrid w:val="0"/>
          <w:lang w:eastAsia="en-GB"/>
        </w:rPr>
        <w:t>3GPP-metadata-2005-MBMS-</w:t>
      </w:r>
      <w:r w:rsidRPr="006049C8">
        <w:rPr>
          <w:snapToGrid w:val="0"/>
          <w:lang w:eastAsia="en-GB"/>
        </w:rPr>
        <w:t>nafKeyInfo</w:t>
      </w:r>
      <w:r w:rsidRPr="003357EB">
        <w:t>.xsd</w:t>
      </w:r>
      <w:r>
        <w:t>" for the XML schema defined in Annex I.2 for Service Attachment Information</w:t>
      </w:r>
    </w:p>
    <w:p w14:paraId="623BDAD4" w14:textId="77777777" w:rsidR="00AF232E" w:rsidRDefault="00AF232E" w:rsidP="00AF232E">
      <w:pPr>
        <w:overflowPunct/>
        <w:autoSpaceDE/>
        <w:autoSpaceDN/>
        <w:adjustRightInd/>
        <w:spacing w:before="120"/>
        <w:textAlignment w:val="auto"/>
      </w:pPr>
      <w:r>
        <w:t>-</w:t>
      </w:r>
      <w:r w:rsidRPr="003357EB">
        <w:t xml:space="preserve"> "3gpp-bookmark-2009-IMS-PSS-MBMS.xsd</w:t>
      </w:r>
      <w:r>
        <w:t>" for the XML schema defined in Annex J on network bookmark</w:t>
      </w:r>
    </w:p>
    <w:p w14:paraId="2D46D055" w14:textId="77777777" w:rsidR="00055225" w:rsidRPr="005453AC" w:rsidRDefault="00055225" w:rsidP="00055225">
      <w:pPr>
        <w:pStyle w:val="FP"/>
      </w:pPr>
    </w:p>
    <w:p w14:paraId="10B31424" w14:textId="77777777" w:rsidR="003B49DF" w:rsidRDefault="00055225" w:rsidP="00055225">
      <w:pPr>
        <w:pStyle w:val="Heading8"/>
      </w:pPr>
      <w:r>
        <w:br w:type="page"/>
      </w:r>
      <w:bookmarkStart w:id="406" w:name="_Toc517287336"/>
      <w:r w:rsidR="00655A59" w:rsidRPr="007F046E">
        <w:lastRenderedPageBreak/>
        <w:t xml:space="preserve">Annex </w:t>
      </w:r>
      <w:r w:rsidR="00655A59">
        <w:t>Q</w:t>
      </w:r>
      <w:r w:rsidR="00655A59" w:rsidRPr="007F046E">
        <w:t xml:space="preserve"> </w:t>
      </w:r>
      <w:r w:rsidR="00655A59">
        <w:t>(</w:t>
      </w:r>
      <w:r w:rsidR="00655A59">
        <w:rPr>
          <w:rFonts w:eastAsia="Arial"/>
        </w:rPr>
        <w:t>normative</w:t>
      </w:r>
      <w:r w:rsidR="00655A59" w:rsidRPr="007F046E">
        <w:t>):</w:t>
      </w:r>
      <w:r w:rsidR="00655A59" w:rsidRPr="007F046E">
        <w:br/>
      </w:r>
      <w:r w:rsidR="003B49DF">
        <w:t>Content</w:t>
      </w:r>
      <w:r w:rsidR="003B49DF">
        <w:rPr>
          <w:rFonts w:eastAsia="Arial"/>
        </w:rPr>
        <w:t xml:space="preserve"> </w:t>
      </w:r>
      <w:r w:rsidR="003B49DF">
        <w:t>Reporting</w:t>
      </w:r>
      <w:r w:rsidR="003B49DF">
        <w:rPr>
          <w:rFonts w:eastAsia="Arial"/>
        </w:rPr>
        <w:t xml:space="preserve"> </w:t>
      </w:r>
      <w:r w:rsidR="003B49DF">
        <w:t>Configuration</w:t>
      </w:r>
      <w:r w:rsidR="003B49DF">
        <w:rPr>
          <w:rFonts w:eastAsia="Arial"/>
        </w:rPr>
        <w:t xml:space="preserve"> </w:t>
      </w:r>
      <w:r w:rsidR="003B49DF">
        <w:t>Info</w:t>
      </w:r>
      <w:r w:rsidR="003B49DF">
        <w:rPr>
          <w:rFonts w:eastAsia="Arial"/>
        </w:rPr>
        <w:t xml:space="preserve"> </w:t>
      </w:r>
      <w:r w:rsidR="003B49DF">
        <w:t>Package</w:t>
      </w:r>
      <w:bookmarkEnd w:id="406"/>
    </w:p>
    <w:p w14:paraId="41185297" w14:textId="77777777" w:rsidR="003B49DF" w:rsidRDefault="003B49DF" w:rsidP="003B49DF">
      <w:r>
        <w:t>This annex contains the necessary information for the registration of Content Reporting Configuration Info Package into IANA.</w:t>
      </w:r>
    </w:p>
    <w:p w14:paraId="5D253675" w14:textId="77777777" w:rsidR="003B49DF" w:rsidRPr="007E7988" w:rsidRDefault="003B49DF" w:rsidP="007E7988">
      <w:pPr>
        <w:pStyle w:val="Heading1"/>
        <w:rPr>
          <w:rFonts w:eastAsia="Arial"/>
        </w:rPr>
      </w:pPr>
      <w:bookmarkStart w:id="407" w:name="_Toc517287337"/>
      <w:r w:rsidRPr="007E7988">
        <w:t>Q.1</w:t>
      </w:r>
      <w:r w:rsidR="00FF6095" w:rsidRPr="007E7988">
        <w:rPr>
          <w:rFonts w:eastAsia="Arial"/>
        </w:rPr>
        <w:tab/>
      </w:r>
      <w:r w:rsidRPr="007E7988">
        <w:t>Overall</w:t>
      </w:r>
      <w:r w:rsidRPr="007E7988">
        <w:rPr>
          <w:rFonts w:eastAsia="Arial"/>
        </w:rPr>
        <w:t xml:space="preserve"> </w:t>
      </w:r>
      <w:r w:rsidRPr="007E7988">
        <w:t>Description</w:t>
      </w:r>
      <w:bookmarkEnd w:id="407"/>
    </w:p>
    <w:p w14:paraId="77A70AE8" w14:textId="77777777" w:rsidR="003B49DF" w:rsidRDefault="003B49DF" w:rsidP="003B49DF">
      <w:r>
        <w:t xml:space="preserve">During service consumption (e.g. with a PSS/MBMS session), the centre server, e.g. Server Control Function, may request to re-config the content report behaviours. The configuration does not require user intervention </w:t>
      </w:r>
    </w:p>
    <w:p w14:paraId="5E5A4F67" w14:textId="77777777" w:rsidR="003B49DF" w:rsidRDefault="003B49DF" w:rsidP="003B49DF">
      <w:r>
        <w:t>The Content Reporting Configuration Info Package is used to transport the necessary configuration parameters regarding the content reporting function.</w:t>
      </w:r>
    </w:p>
    <w:p w14:paraId="49A51CA0" w14:textId="77777777" w:rsidR="003B49DF" w:rsidRDefault="003B49DF" w:rsidP="003B49DF">
      <w:r>
        <w:t xml:space="preserve">The Content Reporting Configuration Info Package is defined for any multimedia application that using content reporting. Any application, where sending content reporting configuration information, using the SIP INFO method is required, can use the Content Reporting Configuration Info Package. </w:t>
      </w:r>
    </w:p>
    <w:p w14:paraId="5E4809C7" w14:textId="77777777" w:rsidR="003B49DF" w:rsidRDefault="003B49DF" w:rsidP="007E7988">
      <w:pPr>
        <w:pStyle w:val="Heading1"/>
        <w:rPr>
          <w:rFonts w:eastAsia="Arial"/>
        </w:rPr>
      </w:pPr>
      <w:bookmarkStart w:id="408" w:name="_Toc517287338"/>
      <w:r>
        <w:t>Q.2</w:t>
      </w:r>
      <w:r w:rsidR="00FF6095">
        <w:rPr>
          <w:rFonts w:eastAsia="Arial"/>
        </w:rPr>
        <w:tab/>
      </w:r>
      <w:r>
        <w:t>Applicability</w:t>
      </w:r>
      <w:bookmarkEnd w:id="408"/>
    </w:p>
    <w:p w14:paraId="0CAC0777" w14:textId="77777777" w:rsidR="003B49DF" w:rsidRDefault="003B49DF" w:rsidP="003B49DF">
      <w:r>
        <w:t xml:space="preserve">The Info Package mechanism for transporting content reporting configuration information has been chosen as an optional feature. The mechanism also allows content reporting configuration information to be sent inside an existing dialog, using the same signalling path as other SIP messages within the dialog, rather than having to establish a separate dialog.  </w:t>
      </w:r>
    </w:p>
    <w:p w14:paraId="3EA7107C" w14:textId="77777777" w:rsidR="003B49DF" w:rsidRDefault="003B49DF" w:rsidP="007E7988">
      <w:pPr>
        <w:pStyle w:val="Heading1"/>
        <w:rPr>
          <w:rFonts w:eastAsia="Arial"/>
        </w:rPr>
      </w:pPr>
      <w:bookmarkStart w:id="409" w:name="_Toc517287339"/>
      <w:r>
        <w:t>Q.3</w:t>
      </w:r>
      <w:r w:rsidR="00FF6095">
        <w:rPr>
          <w:rFonts w:eastAsia="Arial"/>
        </w:rPr>
        <w:tab/>
      </w:r>
      <w:r>
        <w:t>Info</w:t>
      </w:r>
      <w:r>
        <w:rPr>
          <w:rFonts w:eastAsia="Arial"/>
        </w:rPr>
        <w:t xml:space="preserve"> </w:t>
      </w:r>
      <w:r>
        <w:t>Package</w:t>
      </w:r>
      <w:r>
        <w:rPr>
          <w:rFonts w:eastAsia="Arial"/>
        </w:rPr>
        <w:t xml:space="preserve"> </w:t>
      </w:r>
      <w:r>
        <w:t>Name</w:t>
      </w:r>
      <w:bookmarkEnd w:id="409"/>
    </w:p>
    <w:p w14:paraId="2A303DFD" w14:textId="77777777" w:rsidR="003B49DF" w:rsidRPr="0021627F" w:rsidRDefault="0021627F" w:rsidP="003B49DF">
      <w:r>
        <w:t xml:space="preserve">The name of the Info Package is: </w:t>
      </w:r>
      <w:r>
        <w:rPr>
          <w:rFonts w:hint="eastAsia"/>
          <w:b/>
          <w:lang w:eastAsia="zh-CN"/>
        </w:rPr>
        <w:t>ContentReportConfig</w:t>
      </w:r>
      <w:r>
        <w:rPr>
          <w:lang w:eastAsia="zh-CN"/>
        </w:rPr>
        <w:t>.</w:t>
      </w:r>
    </w:p>
    <w:p w14:paraId="17C6DDB1" w14:textId="77777777" w:rsidR="003B49DF" w:rsidRDefault="003B49DF" w:rsidP="007E7988">
      <w:pPr>
        <w:pStyle w:val="Heading1"/>
        <w:rPr>
          <w:rFonts w:eastAsia="Arial"/>
        </w:rPr>
      </w:pPr>
      <w:bookmarkStart w:id="410" w:name="_Toc517287340"/>
      <w:r>
        <w:t>Q.4</w:t>
      </w:r>
      <w:r w:rsidR="00FF6095">
        <w:rPr>
          <w:rFonts w:eastAsia="Arial"/>
        </w:rPr>
        <w:tab/>
      </w:r>
      <w:r>
        <w:t>Info</w:t>
      </w:r>
      <w:r>
        <w:rPr>
          <w:rFonts w:eastAsia="Arial"/>
        </w:rPr>
        <w:t xml:space="preserve"> </w:t>
      </w:r>
      <w:r>
        <w:t>Package</w:t>
      </w:r>
      <w:r>
        <w:rPr>
          <w:rFonts w:eastAsia="Arial"/>
        </w:rPr>
        <w:t xml:space="preserve"> </w:t>
      </w:r>
      <w:r>
        <w:t>Parameters</w:t>
      </w:r>
      <w:bookmarkEnd w:id="410"/>
    </w:p>
    <w:p w14:paraId="43338D6B" w14:textId="77777777" w:rsidR="003B49DF" w:rsidRDefault="003B49DF" w:rsidP="003B49DF">
      <w:r>
        <w:t xml:space="preserve">No parameters are defined for the </w:t>
      </w:r>
      <w:r>
        <w:rPr>
          <w:b/>
        </w:rPr>
        <w:t>Content Reporting Configuration</w:t>
      </w:r>
      <w:r>
        <w:t xml:space="preserve"> Info Package. </w:t>
      </w:r>
    </w:p>
    <w:p w14:paraId="2BC50B9A" w14:textId="77777777" w:rsidR="003B49DF" w:rsidRDefault="003B49DF" w:rsidP="007E7988">
      <w:pPr>
        <w:pStyle w:val="Heading1"/>
        <w:rPr>
          <w:rFonts w:eastAsia="Arial"/>
        </w:rPr>
      </w:pPr>
      <w:bookmarkStart w:id="411" w:name="_Toc517287341"/>
      <w:r>
        <w:t>Q.5</w:t>
      </w:r>
      <w:r w:rsidR="00FF6095">
        <w:rPr>
          <w:rFonts w:eastAsia="Arial"/>
        </w:rPr>
        <w:tab/>
      </w:r>
      <w:r>
        <w:t>SIP</w:t>
      </w:r>
      <w:r>
        <w:rPr>
          <w:rFonts w:eastAsia="Arial"/>
        </w:rPr>
        <w:t xml:space="preserve"> </w:t>
      </w:r>
      <w:r>
        <w:t>Option</w:t>
      </w:r>
      <w:r>
        <w:rPr>
          <w:rFonts w:eastAsia="Arial"/>
        </w:rPr>
        <w:t xml:space="preserve"> </w:t>
      </w:r>
      <w:r>
        <w:t>Tags</w:t>
      </w:r>
      <w:bookmarkEnd w:id="411"/>
    </w:p>
    <w:p w14:paraId="415AE298" w14:textId="77777777" w:rsidR="003B49DF" w:rsidRDefault="003B49DF" w:rsidP="003B49DF">
      <w:r>
        <w:t xml:space="preserve">No SIP option tags are defined for the </w:t>
      </w:r>
      <w:r>
        <w:rPr>
          <w:b/>
        </w:rPr>
        <w:t>Content Reporting Configuration</w:t>
      </w:r>
      <w:r>
        <w:t xml:space="preserve"> Info Package. </w:t>
      </w:r>
    </w:p>
    <w:p w14:paraId="56B3BE47" w14:textId="77777777" w:rsidR="003B49DF" w:rsidRDefault="003B49DF" w:rsidP="007E7988">
      <w:pPr>
        <w:pStyle w:val="Heading1"/>
        <w:rPr>
          <w:rFonts w:eastAsia="Arial"/>
        </w:rPr>
      </w:pPr>
      <w:bookmarkStart w:id="412" w:name="_Toc517287342"/>
      <w:r>
        <w:t>Q.6</w:t>
      </w:r>
      <w:r w:rsidR="00FF6095">
        <w:rPr>
          <w:rFonts w:eastAsia="Arial"/>
        </w:rPr>
        <w:tab/>
      </w:r>
      <w:r>
        <w:t>INFO</w:t>
      </w:r>
      <w:r>
        <w:rPr>
          <w:rFonts w:eastAsia="Arial"/>
        </w:rPr>
        <w:t xml:space="preserve"> </w:t>
      </w:r>
      <w:r>
        <w:t>Message</w:t>
      </w:r>
      <w:r>
        <w:rPr>
          <w:rFonts w:eastAsia="Arial"/>
        </w:rPr>
        <w:t xml:space="preserve"> </w:t>
      </w:r>
      <w:r>
        <w:t>Body</w:t>
      </w:r>
      <w:r>
        <w:rPr>
          <w:rFonts w:eastAsia="Arial"/>
        </w:rPr>
        <w:t xml:space="preserve"> </w:t>
      </w:r>
      <w:r>
        <w:t>Parts</w:t>
      </w:r>
      <w:bookmarkEnd w:id="412"/>
    </w:p>
    <w:p w14:paraId="48979A8F" w14:textId="77777777" w:rsidR="003B49DF" w:rsidRDefault="003B49DF" w:rsidP="007E7988">
      <w:pPr>
        <w:pStyle w:val="Heading2"/>
      </w:pPr>
      <w:bookmarkStart w:id="413" w:name="_Toc517287343"/>
      <w:r>
        <w:t>Q.6.1</w:t>
      </w:r>
      <w:r w:rsidR="00FF6095">
        <w:rPr>
          <w:rFonts w:eastAsia="Arial"/>
        </w:rPr>
        <w:tab/>
      </w:r>
      <w:r>
        <w:t>General</w:t>
      </w:r>
      <w:bookmarkEnd w:id="413"/>
    </w:p>
    <w:p w14:paraId="7B1147F2" w14:textId="77777777" w:rsidR="003B49DF" w:rsidRDefault="003B49DF" w:rsidP="003B49DF">
      <w:r>
        <w:t xml:space="preserve">Configuration information of Content Reporting function on a device is sent as part of the message body of the SIP INFO request. This subclause defines the information and syntax associated with the message body part used for transporting the information.  </w:t>
      </w:r>
    </w:p>
    <w:p w14:paraId="6102139C" w14:textId="77777777" w:rsidR="003B49DF" w:rsidRDefault="003B49DF" w:rsidP="007E7988">
      <w:pPr>
        <w:pStyle w:val="Heading2"/>
        <w:rPr>
          <w:rFonts w:eastAsia="Arial"/>
        </w:rPr>
      </w:pPr>
      <w:bookmarkStart w:id="414" w:name="_Toc517287344"/>
      <w:r>
        <w:lastRenderedPageBreak/>
        <w:t>Q.6.2</w:t>
      </w:r>
      <w:r w:rsidR="00FF6095">
        <w:rPr>
          <w:rFonts w:eastAsia="Arial"/>
        </w:rPr>
        <w:tab/>
      </w:r>
      <w:r>
        <w:t>SIP</w:t>
      </w:r>
      <w:r>
        <w:rPr>
          <w:rFonts w:eastAsia="Arial"/>
        </w:rPr>
        <w:t xml:space="preserve"> </w:t>
      </w:r>
      <w:r>
        <w:t>Content-Type</w:t>
      </w:r>
      <w:r>
        <w:rPr>
          <w:rFonts w:eastAsia="Arial"/>
        </w:rPr>
        <w:t xml:space="preserve"> </w:t>
      </w:r>
      <w:r>
        <w:t>header</w:t>
      </w:r>
      <w:r>
        <w:rPr>
          <w:rFonts w:eastAsia="Arial"/>
        </w:rPr>
        <w:t xml:space="preserve"> </w:t>
      </w:r>
      <w:r>
        <w:t>field</w:t>
      </w:r>
      <w:r>
        <w:rPr>
          <w:rFonts w:eastAsia="Arial"/>
        </w:rPr>
        <w:t xml:space="preserve"> </w:t>
      </w:r>
      <w:r>
        <w:t>value</w:t>
      </w:r>
      <w:bookmarkEnd w:id="414"/>
    </w:p>
    <w:p w14:paraId="27B73BE3" w14:textId="77777777" w:rsidR="003B49DF" w:rsidRDefault="003B49DF" w:rsidP="003B49DF">
      <w:r>
        <w:t xml:space="preserve">The value of the SIP Content-Type header field associated with the </w:t>
      </w:r>
      <w:r>
        <w:rPr>
          <w:b/>
        </w:rPr>
        <w:t xml:space="preserve">Content Reporting Configuration </w:t>
      </w:r>
      <w:r>
        <w:t xml:space="preserve">Info Package message body is:  </w:t>
      </w:r>
    </w:p>
    <w:p w14:paraId="3B8142BD" w14:textId="77777777" w:rsidR="003B49DF" w:rsidRDefault="003B49DF" w:rsidP="003B49DF">
      <w:r>
        <w:t>application/3gpp-ims-pss-mbms-contentReportConfig+xml</w:t>
      </w:r>
      <w:r w:rsidR="001C2626">
        <w:t>"</w:t>
      </w:r>
      <w:r>
        <w:t xml:space="preserve"> </w:t>
      </w:r>
    </w:p>
    <w:p w14:paraId="68EA2D3E" w14:textId="77777777" w:rsidR="003B49DF" w:rsidRDefault="003B49DF" w:rsidP="007E7988">
      <w:pPr>
        <w:pStyle w:val="Heading2"/>
        <w:rPr>
          <w:rFonts w:eastAsia="Arial"/>
        </w:rPr>
      </w:pPr>
      <w:bookmarkStart w:id="415" w:name="_Toc517287345"/>
      <w:r>
        <w:t>Q.6.3</w:t>
      </w:r>
      <w:r w:rsidR="00FF6095">
        <w:rPr>
          <w:rFonts w:eastAsia="Arial"/>
        </w:rPr>
        <w:tab/>
      </w:r>
      <w:r>
        <w:t>SIP</w:t>
      </w:r>
      <w:r>
        <w:rPr>
          <w:rFonts w:eastAsia="Arial"/>
        </w:rPr>
        <w:t xml:space="preserve"> </w:t>
      </w:r>
      <w:r>
        <w:t>Content-Disposition</w:t>
      </w:r>
      <w:r>
        <w:rPr>
          <w:rFonts w:eastAsia="Arial"/>
        </w:rPr>
        <w:t xml:space="preserve"> </w:t>
      </w:r>
      <w:r>
        <w:t>header</w:t>
      </w:r>
      <w:r>
        <w:rPr>
          <w:rFonts w:eastAsia="Arial"/>
        </w:rPr>
        <w:t xml:space="preserve"> </w:t>
      </w:r>
      <w:r>
        <w:t>field</w:t>
      </w:r>
      <w:r>
        <w:rPr>
          <w:rFonts w:eastAsia="Arial"/>
        </w:rPr>
        <w:t xml:space="preserve"> </w:t>
      </w:r>
      <w:r>
        <w:t>value</w:t>
      </w:r>
      <w:bookmarkEnd w:id="415"/>
    </w:p>
    <w:p w14:paraId="7AD68287" w14:textId="77777777" w:rsidR="003B49DF" w:rsidRDefault="003B49DF" w:rsidP="003B49DF">
      <w:r>
        <w:t xml:space="preserve">The value of the SIP Content-Disposition header field associated with the </w:t>
      </w:r>
      <w:r>
        <w:rPr>
          <w:b/>
        </w:rPr>
        <w:t>Content Reporting Configuration</w:t>
      </w:r>
      <w:r>
        <w:t xml:space="preserve"> Info Package message body is: Info-Package. </w:t>
      </w:r>
    </w:p>
    <w:p w14:paraId="125A8189" w14:textId="77777777" w:rsidR="003B49DF" w:rsidRDefault="003B49DF" w:rsidP="007E7988">
      <w:pPr>
        <w:pStyle w:val="Heading2"/>
        <w:rPr>
          <w:rFonts w:eastAsia="Arial"/>
        </w:rPr>
      </w:pPr>
      <w:bookmarkStart w:id="416" w:name="_Toc517287346"/>
      <w:r>
        <w:t>Q.6.4</w:t>
      </w:r>
      <w:r w:rsidR="00FF6095">
        <w:rPr>
          <w:rFonts w:eastAsia="Arial"/>
        </w:rPr>
        <w:tab/>
      </w:r>
      <w:r>
        <w:t>Message</w:t>
      </w:r>
      <w:r>
        <w:rPr>
          <w:rFonts w:eastAsia="Arial"/>
        </w:rPr>
        <w:t xml:space="preserve"> </w:t>
      </w:r>
      <w:r>
        <w:t>body</w:t>
      </w:r>
      <w:r>
        <w:rPr>
          <w:rFonts w:eastAsia="Arial"/>
        </w:rPr>
        <w:t xml:space="preserve"> </w:t>
      </w:r>
      <w:r>
        <w:t>syntax</w:t>
      </w:r>
      <w:bookmarkEnd w:id="416"/>
    </w:p>
    <w:p w14:paraId="35282E6D" w14:textId="77777777" w:rsidR="003B49DF" w:rsidRDefault="003B49DF" w:rsidP="003B49DF">
      <w:r>
        <w:t xml:space="preserve">The syntax of the </w:t>
      </w:r>
      <w:r>
        <w:rPr>
          <w:b/>
        </w:rPr>
        <w:t xml:space="preserve">Content Reporting Configuration </w:t>
      </w:r>
      <w:r>
        <w:t>Info Package message body is based on the rules defined in Annex K.</w:t>
      </w:r>
    </w:p>
    <w:p w14:paraId="6189D447" w14:textId="77777777" w:rsidR="003B49DF" w:rsidRPr="00FF6095" w:rsidRDefault="003B49DF" w:rsidP="007E7988">
      <w:pPr>
        <w:pStyle w:val="Heading1"/>
        <w:rPr>
          <w:rFonts w:eastAsia="Arial"/>
        </w:rPr>
      </w:pPr>
      <w:bookmarkStart w:id="417" w:name="_Toc517287347"/>
      <w:r w:rsidRPr="00FF6095">
        <w:t>Q.7</w:t>
      </w:r>
      <w:r w:rsidR="00FF6095">
        <w:rPr>
          <w:rFonts w:eastAsia="Arial"/>
        </w:rPr>
        <w:tab/>
      </w:r>
      <w:r w:rsidRPr="00FF6095">
        <w:t>Info</w:t>
      </w:r>
      <w:r w:rsidRPr="00FF6095">
        <w:rPr>
          <w:rFonts w:eastAsia="Arial"/>
        </w:rPr>
        <w:t xml:space="preserve"> </w:t>
      </w:r>
      <w:r w:rsidRPr="00FF6095">
        <w:t>Package</w:t>
      </w:r>
      <w:r w:rsidRPr="00FF6095">
        <w:rPr>
          <w:rFonts w:eastAsia="Arial"/>
        </w:rPr>
        <w:t xml:space="preserve"> </w:t>
      </w:r>
      <w:r w:rsidRPr="00FF6095">
        <w:t>Usage</w:t>
      </w:r>
      <w:r w:rsidRPr="00FF6095">
        <w:rPr>
          <w:rFonts w:eastAsia="Arial"/>
        </w:rPr>
        <w:t xml:space="preserve"> </w:t>
      </w:r>
      <w:r w:rsidRPr="00FF6095">
        <w:t>Restrictions</w:t>
      </w:r>
      <w:bookmarkEnd w:id="417"/>
      <w:r w:rsidRPr="00FF6095">
        <w:rPr>
          <w:rFonts w:eastAsia="Arial"/>
        </w:rPr>
        <w:t xml:space="preserve"> </w:t>
      </w:r>
    </w:p>
    <w:p w14:paraId="7FA188F9" w14:textId="77777777" w:rsidR="003B49DF" w:rsidRDefault="003B49DF" w:rsidP="003B49DF">
      <w:r>
        <w:t xml:space="preserve">No usage restrictions are defined for the </w:t>
      </w:r>
      <w:r>
        <w:rPr>
          <w:b/>
        </w:rPr>
        <w:t>Content Reporting Configuration</w:t>
      </w:r>
      <w:r>
        <w:t xml:space="preserve"> Info Package. </w:t>
      </w:r>
    </w:p>
    <w:p w14:paraId="7310A8D9" w14:textId="77777777" w:rsidR="003B49DF" w:rsidRDefault="003B49DF" w:rsidP="007E7988">
      <w:pPr>
        <w:pStyle w:val="Heading1"/>
        <w:rPr>
          <w:rFonts w:eastAsia="Arial"/>
        </w:rPr>
      </w:pPr>
      <w:bookmarkStart w:id="418" w:name="_Toc517287348"/>
      <w:r>
        <w:t>Q.8</w:t>
      </w:r>
      <w:r w:rsidR="00FF6095">
        <w:rPr>
          <w:rFonts w:eastAsia="Arial"/>
        </w:rPr>
        <w:tab/>
      </w:r>
      <w:r>
        <w:t>Rate</w:t>
      </w:r>
      <w:r>
        <w:rPr>
          <w:rFonts w:eastAsia="Arial"/>
        </w:rPr>
        <w:t xml:space="preserve"> </w:t>
      </w:r>
      <w:r>
        <w:t>of</w:t>
      </w:r>
      <w:r>
        <w:rPr>
          <w:rFonts w:eastAsia="Arial"/>
        </w:rPr>
        <w:t xml:space="preserve"> </w:t>
      </w:r>
      <w:r>
        <w:t>INFO</w:t>
      </w:r>
      <w:r>
        <w:rPr>
          <w:rFonts w:eastAsia="Arial"/>
        </w:rPr>
        <w:t xml:space="preserve"> </w:t>
      </w:r>
      <w:r>
        <w:t>Requests</w:t>
      </w:r>
      <w:bookmarkEnd w:id="418"/>
    </w:p>
    <w:p w14:paraId="612A785A" w14:textId="77777777" w:rsidR="003B49DF" w:rsidRDefault="003B49DF" w:rsidP="003B49DF">
      <w:r>
        <w:t xml:space="preserve">No maximum rate or minimum rate is defined for sending INFO requests associated with the </w:t>
      </w:r>
      <w:r>
        <w:rPr>
          <w:b/>
        </w:rPr>
        <w:t>Content Reporting Configuration</w:t>
      </w:r>
      <w:r>
        <w:t xml:space="preserve"> Info Package. </w:t>
      </w:r>
    </w:p>
    <w:p w14:paraId="355807B6" w14:textId="77777777" w:rsidR="003B49DF" w:rsidRDefault="003B49DF" w:rsidP="007E7988">
      <w:pPr>
        <w:pStyle w:val="Heading1"/>
        <w:rPr>
          <w:rFonts w:eastAsia="Arial"/>
        </w:rPr>
      </w:pPr>
      <w:bookmarkStart w:id="419" w:name="_Toc517287349"/>
      <w:r>
        <w:t>Q.9</w:t>
      </w:r>
      <w:r w:rsidR="00FF6095">
        <w:rPr>
          <w:rFonts w:eastAsia="Arial"/>
        </w:rPr>
        <w:tab/>
      </w:r>
      <w:r>
        <w:t>Info</w:t>
      </w:r>
      <w:r>
        <w:rPr>
          <w:rFonts w:eastAsia="Arial"/>
        </w:rPr>
        <w:t xml:space="preserve"> </w:t>
      </w:r>
      <w:r>
        <w:t>Package</w:t>
      </w:r>
      <w:r>
        <w:rPr>
          <w:rFonts w:eastAsia="Arial"/>
        </w:rPr>
        <w:t xml:space="preserve"> </w:t>
      </w:r>
      <w:r>
        <w:t>Security</w:t>
      </w:r>
      <w:r>
        <w:rPr>
          <w:rFonts w:eastAsia="Arial"/>
        </w:rPr>
        <w:t xml:space="preserve"> </w:t>
      </w:r>
      <w:r>
        <w:t>Considerations</w:t>
      </w:r>
      <w:bookmarkEnd w:id="419"/>
    </w:p>
    <w:p w14:paraId="0D2CA3FE" w14:textId="77777777" w:rsidR="003B49DF" w:rsidRDefault="003B49DF" w:rsidP="003B49DF">
      <w:r>
        <w:t xml:space="preserve">No additional security mechanism is defined for the </w:t>
      </w:r>
      <w:r>
        <w:rPr>
          <w:b/>
        </w:rPr>
        <w:t>Content Reporting Configuration</w:t>
      </w:r>
      <w:r>
        <w:t xml:space="preserve"> Info Package.  </w:t>
      </w:r>
    </w:p>
    <w:p w14:paraId="049BF6B5" w14:textId="77777777" w:rsidR="003B49DF" w:rsidRDefault="003B49DF" w:rsidP="003B49DF">
      <w:r>
        <w:t xml:space="preserve">The security of the </w:t>
      </w:r>
      <w:r>
        <w:rPr>
          <w:b/>
        </w:rPr>
        <w:t>Content Reporting Configuration</w:t>
      </w:r>
      <w:r>
        <w:t xml:space="preserve"> Info Package is based on the generic security mechanism provided for the underlying SIP signalling. </w:t>
      </w:r>
    </w:p>
    <w:p w14:paraId="6E543067" w14:textId="77777777" w:rsidR="003B49DF" w:rsidRDefault="003B49DF" w:rsidP="007E7988">
      <w:pPr>
        <w:pStyle w:val="Heading1"/>
        <w:rPr>
          <w:rFonts w:eastAsia="Arial"/>
        </w:rPr>
      </w:pPr>
      <w:bookmarkStart w:id="420" w:name="_Toc517287350"/>
      <w:r>
        <w:t>Q.10</w:t>
      </w:r>
      <w:r w:rsidR="00FF6095">
        <w:rPr>
          <w:rFonts w:eastAsia="Arial"/>
        </w:rPr>
        <w:tab/>
      </w:r>
      <w:r>
        <w:t>Implementation</w:t>
      </w:r>
      <w:r>
        <w:rPr>
          <w:rFonts w:eastAsia="Arial"/>
        </w:rPr>
        <w:t xml:space="preserve"> </w:t>
      </w:r>
      <w:r>
        <w:t>Details</w:t>
      </w:r>
      <w:r>
        <w:rPr>
          <w:rFonts w:eastAsia="Arial"/>
        </w:rPr>
        <w:t xml:space="preserve"> </w:t>
      </w:r>
      <w:r>
        <w:t>and</w:t>
      </w:r>
      <w:r>
        <w:rPr>
          <w:rFonts w:eastAsia="Arial"/>
        </w:rPr>
        <w:t xml:space="preserve"> </w:t>
      </w:r>
      <w:r>
        <w:t>Examples</w:t>
      </w:r>
      <w:bookmarkEnd w:id="420"/>
    </w:p>
    <w:p w14:paraId="2ED1D788" w14:textId="77777777" w:rsidR="003B49DF" w:rsidRDefault="003B49DF" w:rsidP="003B49DF">
      <w:r>
        <w:t>None</w:t>
      </w:r>
    </w:p>
    <w:p w14:paraId="4346367A" w14:textId="77777777" w:rsidR="003B49DF" w:rsidRDefault="003B49DF" w:rsidP="00AF232E">
      <w:pPr>
        <w:pStyle w:val="FP"/>
      </w:pPr>
    </w:p>
    <w:p w14:paraId="77A4B764" w14:textId="77777777" w:rsidR="00B10473" w:rsidRDefault="00B10473" w:rsidP="00B10473">
      <w:pPr>
        <w:pStyle w:val="Heading8"/>
      </w:pPr>
      <w:r>
        <w:br w:type="page"/>
      </w:r>
      <w:bookmarkStart w:id="421" w:name="_Toc517287351"/>
      <w:r w:rsidRPr="007F046E">
        <w:lastRenderedPageBreak/>
        <w:t xml:space="preserve">Annex </w:t>
      </w:r>
      <w:r>
        <w:t>R</w:t>
      </w:r>
      <w:r w:rsidRPr="007F046E">
        <w:t xml:space="preserve"> </w:t>
      </w:r>
      <w:r>
        <w:t>(</w:t>
      </w:r>
      <w:r w:rsidRPr="00047BA9">
        <w:t>informative</w:t>
      </w:r>
      <w:r w:rsidRPr="007F046E">
        <w:t>):</w:t>
      </w:r>
      <w:r w:rsidRPr="007F046E">
        <w:br/>
      </w:r>
      <w:r>
        <w:t>IANA registration information for SDP attributes</w:t>
      </w:r>
      <w:bookmarkEnd w:id="421"/>
    </w:p>
    <w:p w14:paraId="051C65B4" w14:textId="77777777" w:rsidR="00B10473" w:rsidRPr="003417AB" w:rsidRDefault="00B10473" w:rsidP="00B10473">
      <w:pPr>
        <w:pStyle w:val="Heading1"/>
        <w:rPr>
          <w:szCs w:val="36"/>
        </w:rPr>
      </w:pPr>
      <w:bookmarkStart w:id="422" w:name="_Toc517287352"/>
      <w:r>
        <w:rPr>
          <w:szCs w:val="36"/>
        </w:rPr>
        <w:t>R</w:t>
      </w:r>
      <w:r w:rsidRPr="003417AB">
        <w:rPr>
          <w:szCs w:val="36"/>
        </w:rPr>
        <w:t>.1.</w:t>
      </w:r>
      <w:r w:rsidRPr="003417AB">
        <w:rPr>
          <w:szCs w:val="36"/>
        </w:rPr>
        <w:tab/>
        <w:t>Introduction</w:t>
      </w:r>
      <w:bookmarkEnd w:id="422"/>
    </w:p>
    <w:p w14:paraId="2D764CEF" w14:textId="77777777" w:rsidR="00B10473" w:rsidRDefault="00B10473" w:rsidP="00B10473">
      <w:r w:rsidRPr="00CC1F51">
        <w:t xml:space="preserve">This Annex provides the </w:t>
      </w:r>
      <w:r>
        <w:t>SDP attribute</w:t>
      </w:r>
      <w:r w:rsidRPr="00CC1F51">
        <w:t xml:space="preserve">  registration </w:t>
      </w:r>
      <w:r>
        <w:t>information that</w:t>
      </w:r>
      <w:r w:rsidRPr="00CC1F51">
        <w:t xml:space="preserve"> is referenced from the</w:t>
      </w:r>
      <w:r>
        <w:t xml:space="preserve"> IANA</w:t>
      </w:r>
      <w:r w:rsidRPr="00CC1F51">
        <w:t xml:space="preserve"> registry at </w:t>
      </w:r>
      <w:hyperlink r:id="rId94" w:history="1">
        <w:r w:rsidRPr="0044460D">
          <w:rPr>
            <w:rStyle w:val="Hyperlink"/>
          </w:rPr>
          <w:t>http://www.iana.org</w:t>
        </w:r>
      </w:hyperlink>
      <w:r w:rsidRPr="00CC1F51">
        <w:t>/.</w:t>
      </w:r>
    </w:p>
    <w:p w14:paraId="2E723C8D" w14:textId="77777777" w:rsidR="00B10473" w:rsidRPr="00CF2178" w:rsidRDefault="00B10473" w:rsidP="00B10473">
      <w:pPr>
        <w:pStyle w:val="Heading1"/>
      </w:pPr>
      <w:bookmarkStart w:id="423" w:name="_Toc517287353"/>
      <w:r>
        <w:t>R</w:t>
      </w:r>
      <w:r w:rsidRPr="00CF2178">
        <w:t>.2</w:t>
      </w:r>
      <w:r w:rsidRPr="00CF2178">
        <w:tab/>
      </w:r>
      <w:r>
        <w:t>PSS_Live_service</w:t>
      </w:r>
      <w:bookmarkEnd w:id="423"/>
    </w:p>
    <w:p w14:paraId="6F89AAE3" w14:textId="77777777" w:rsidR="00B10473" w:rsidRPr="00DB01EA" w:rsidRDefault="00B10473" w:rsidP="00B10473">
      <w:r w:rsidRPr="00DB01EA">
        <w:t>Contact name, email address, and telephone number:</w:t>
      </w:r>
    </w:p>
    <w:p w14:paraId="0F6DB31D" w14:textId="77777777" w:rsidR="00B10473" w:rsidRPr="00DB01EA" w:rsidRDefault="00B10473" w:rsidP="00B10473">
      <w:pPr>
        <w:ind w:left="284"/>
      </w:pPr>
      <w:r w:rsidRPr="00DB01EA">
        <w:t>3GPP Specifications Manager</w:t>
      </w:r>
    </w:p>
    <w:p w14:paraId="7E7D21B1" w14:textId="77777777" w:rsidR="00B10473" w:rsidRPr="00DB01EA" w:rsidRDefault="00B10473" w:rsidP="00B10473">
      <w:pPr>
        <w:ind w:left="284"/>
      </w:pPr>
      <w:r w:rsidRPr="00DB01EA">
        <w:t>3gppContact@etsi.org</w:t>
      </w:r>
    </w:p>
    <w:p w14:paraId="2182926A" w14:textId="77777777" w:rsidR="00B10473" w:rsidRPr="00DB01EA" w:rsidRDefault="00B10473" w:rsidP="00B10473">
      <w:pPr>
        <w:ind w:left="284"/>
      </w:pPr>
      <w:r w:rsidRPr="00DB01EA">
        <w:t>+33 (0)492944200</w:t>
      </w:r>
    </w:p>
    <w:p w14:paraId="2937C3F3" w14:textId="77777777" w:rsidR="00B10473" w:rsidRPr="00DB01EA" w:rsidRDefault="00B10473" w:rsidP="00B10473">
      <w:r w:rsidRPr="00DB01EA">
        <w:t xml:space="preserve">Attribute Name (as it will appear in SDP) </w:t>
      </w:r>
    </w:p>
    <w:p w14:paraId="5B651A24" w14:textId="77777777" w:rsidR="00B10473" w:rsidRPr="00DB01EA" w:rsidRDefault="00B10473" w:rsidP="00B10473">
      <w:pPr>
        <w:ind w:left="284"/>
      </w:pPr>
      <w:r>
        <w:t>PSS_Live_service</w:t>
      </w:r>
    </w:p>
    <w:p w14:paraId="50A8C140" w14:textId="77777777" w:rsidR="00B10473" w:rsidRPr="00DB01EA" w:rsidRDefault="00B10473" w:rsidP="00B10473">
      <w:r w:rsidRPr="00DB01EA">
        <w:t>Long-form Attribute Name in English:</w:t>
      </w:r>
    </w:p>
    <w:p w14:paraId="750A9CD9" w14:textId="77777777" w:rsidR="00B10473" w:rsidRPr="00DB01EA" w:rsidRDefault="00B10473" w:rsidP="00B10473">
      <w:pPr>
        <w:ind w:left="284"/>
      </w:pPr>
      <w:r>
        <w:t>3GPP Packet-Switched Streaming (PSS) live service attribute</w:t>
      </w:r>
    </w:p>
    <w:p w14:paraId="3330208D" w14:textId="77777777" w:rsidR="00B10473" w:rsidRPr="00DB01EA" w:rsidRDefault="00B10473" w:rsidP="00B10473">
      <w:r w:rsidRPr="00DB01EA">
        <w:t>Type of Attribute</w:t>
      </w:r>
    </w:p>
    <w:p w14:paraId="585D9478" w14:textId="77777777" w:rsidR="00B10473" w:rsidRPr="00DB01EA" w:rsidRDefault="00B10473" w:rsidP="00B10473">
      <w:pPr>
        <w:ind w:left="284"/>
      </w:pPr>
      <w:r>
        <w:t>Session Level Only</w:t>
      </w:r>
    </w:p>
    <w:p w14:paraId="191591DE" w14:textId="77777777" w:rsidR="00B10473" w:rsidRPr="00DB01EA" w:rsidRDefault="00B10473" w:rsidP="00B10473">
      <w:r w:rsidRPr="00DB01EA">
        <w:t>Is Attribute Value subject to the Charset Attribute?</w:t>
      </w:r>
    </w:p>
    <w:p w14:paraId="6B89B60E" w14:textId="77777777" w:rsidR="00B10473" w:rsidRPr="00DB01EA" w:rsidRDefault="00B10473" w:rsidP="00B10473">
      <w:pPr>
        <w:ind w:left="284"/>
      </w:pPr>
      <w:r w:rsidRPr="00DB01EA">
        <w:t>This Attribute is not dependent on charset.</w:t>
      </w:r>
    </w:p>
    <w:p w14:paraId="1D1A3112" w14:textId="77777777" w:rsidR="00B10473" w:rsidRPr="00DB01EA" w:rsidRDefault="00B10473" w:rsidP="00B10473">
      <w:r w:rsidRPr="00DB01EA">
        <w:t>Purpose of the attribute:</w:t>
      </w:r>
    </w:p>
    <w:p w14:paraId="10D94E4B" w14:textId="77777777" w:rsidR="00B10473" w:rsidRPr="00F274F2" w:rsidRDefault="00B10473" w:rsidP="00B10473">
      <w:pPr>
        <w:ind w:left="284"/>
      </w:pPr>
      <w:r w:rsidRPr="001F33DA">
        <w:rPr>
          <w:lang w:eastAsia="zh-CN"/>
        </w:rPr>
        <w:t>This attribute</w:t>
      </w:r>
      <w:r w:rsidRPr="001F33DA">
        <w:rPr>
          <w:rFonts w:hint="eastAsia"/>
          <w:lang w:eastAsia="zh-CN"/>
        </w:rPr>
        <w:t xml:space="preserve"> </w:t>
      </w:r>
      <w:r w:rsidRPr="001F33DA">
        <w:rPr>
          <w:rFonts w:hint="eastAsia"/>
        </w:rPr>
        <w:t>indicate</w:t>
      </w:r>
      <w:r w:rsidRPr="001F33DA">
        <w:t>s</w:t>
      </w:r>
      <w:r w:rsidRPr="001F33DA">
        <w:rPr>
          <w:rFonts w:hint="eastAsia"/>
        </w:rPr>
        <w:t xml:space="preserve"> the </w:t>
      </w:r>
      <w:r w:rsidRPr="001F33DA">
        <w:rPr>
          <w:rFonts w:hint="eastAsia"/>
          <w:lang w:eastAsia="zh-CN"/>
        </w:rPr>
        <w:t>PSS live</w:t>
      </w:r>
      <w:r w:rsidRPr="001F33DA">
        <w:t xml:space="preserve"> service</w:t>
      </w:r>
      <w:r w:rsidRPr="001F33DA" w:rsidDel="00E44CCD">
        <w:rPr>
          <w:rFonts w:hint="eastAsia"/>
        </w:rPr>
        <w:t xml:space="preserve"> </w:t>
      </w:r>
      <w:r w:rsidRPr="001F33DA">
        <w:t>which</w:t>
      </w:r>
      <w:r w:rsidRPr="001F33DA">
        <w:rPr>
          <w:rFonts w:hint="eastAsia"/>
        </w:rPr>
        <w:t xml:space="preserve"> the UE intends to </w:t>
      </w:r>
      <w:r w:rsidRPr="001F33DA">
        <w:t>initiate</w:t>
      </w:r>
      <w:r w:rsidRPr="001F33DA">
        <w:rPr>
          <w:rFonts w:hint="eastAsia"/>
          <w:lang w:eastAsia="zh-CN"/>
        </w:rPr>
        <w:t xml:space="preserve">. </w:t>
      </w:r>
    </w:p>
    <w:p w14:paraId="7B9D430C" w14:textId="77777777" w:rsidR="00B10473" w:rsidRDefault="00B10473" w:rsidP="00B10473">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5B221F37" w14:textId="77777777" w:rsidR="00B10473" w:rsidRDefault="00B10473" w:rsidP="00B10473">
      <w:pPr>
        <w:ind w:left="284"/>
      </w:pPr>
      <w:r>
        <w:rPr>
          <w:lang w:eastAsia="zh-CN"/>
        </w:rPr>
        <w:t>Please see clause 8.2.3.2</w:t>
      </w:r>
    </w:p>
    <w:p w14:paraId="4714648F" w14:textId="77777777" w:rsidR="00B10473" w:rsidRPr="007D3088" w:rsidRDefault="00B10473" w:rsidP="00B10473">
      <w:pPr>
        <w:pStyle w:val="FP"/>
      </w:pPr>
    </w:p>
    <w:p w14:paraId="7462AB25" w14:textId="77777777" w:rsidR="00B10473" w:rsidRPr="00CF2178" w:rsidRDefault="00B10473" w:rsidP="00B10473">
      <w:pPr>
        <w:pStyle w:val="Heading1"/>
      </w:pPr>
      <w:bookmarkStart w:id="424" w:name="_Toc517287354"/>
      <w:r>
        <w:t>R</w:t>
      </w:r>
      <w:r w:rsidRPr="00CF2178">
        <w:t>.3</w:t>
      </w:r>
      <w:r w:rsidRPr="00CF2178">
        <w:tab/>
      </w:r>
      <w:r>
        <w:t>mbms_service</w:t>
      </w:r>
      <w:bookmarkEnd w:id="424"/>
    </w:p>
    <w:p w14:paraId="084CAB8C" w14:textId="77777777" w:rsidR="00B10473" w:rsidRPr="007D3088" w:rsidRDefault="00B10473" w:rsidP="00B10473">
      <w:r w:rsidRPr="007D3088">
        <w:t>Contact name, email address, and telephone number:</w:t>
      </w:r>
    </w:p>
    <w:p w14:paraId="005DCC24" w14:textId="77777777" w:rsidR="00B10473" w:rsidRPr="00DB01EA" w:rsidRDefault="00B10473" w:rsidP="00B10473">
      <w:pPr>
        <w:ind w:left="284"/>
      </w:pPr>
      <w:r w:rsidRPr="00DB01EA">
        <w:t>3GPP Specifications Manager</w:t>
      </w:r>
    </w:p>
    <w:p w14:paraId="296D2FFC" w14:textId="77777777" w:rsidR="00B10473" w:rsidRPr="00DB01EA" w:rsidRDefault="00B10473" w:rsidP="00B10473">
      <w:pPr>
        <w:ind w:left="284"/>
      </w:pPr>
      <w:r w:rsidRPr="00DB01EA">
        <w:t>3gppContact@etsi.org</w:t>
      </w:r>
    </w:p>
    <w:p w14:paraId="5CD6A526" w14:textId="77777777" w:rsidR="00B10473" w:rsidRPr="00DB01EA" w:rsidRDefault="00B10473" w:rsidP="00B10473">
      <w:pPr>
        <w:ind w:left="284"/>
      </w:pPr>
      <w:r w:rsidRPr="00DB01EA">
        <w:t>+33 (0)492944200</w:t>
      </w:r>
    </w:p>
    <w:p w14:paraId="318A796C" w14:textId="77777777" w:rsidR="00B10473" w:rsidRPr="007D3088" w:rsidRDefault="00B10473" w:rsidP="00B10473">
      <w:r w:rsidRPr="00DB01EA">
        <w:t xml:space="preserve">Attribute </w:t>
      </w:r>
      <w:r w:rsidRPr="007D3088">
        <w:t xml:space="preserve">Name (as it will appear in SDP) </w:t>
      </w:r>
    </w:p>
    <w:p w14:paraId="2860FD2D" w14:textId="77777777" w:rsidR="00B10473" w:rsidRPr="007D3088" w:rsidRDefault="00B10473" w:rsidP="00B10473">
      <w:pPr>
        <w:ind w:left="284"/>
      </w:pPr>
      <w:r>
        <w:t>mbms_service</w:t>
      </w:r>
    </w:p>
    <w:p w14:paraId="2BDD7221" w14:textId="77777777" w:rsidR="00B10473" w:rsidRPr="00DB01EA" w:rsidRDefault="00B10473" w:rsidP="00B10473">
      <w:r w:rsidRPr="00DB01EA">
        <w:t>Long-form Attribute Name in English:</w:t>
      </w:r>
    </w:p>
    <w:p w14:paraId="69701A1A" w14:textId="77777777" w:rsidR="00B10473" w:rsidRPr="00DB01EA" w:rsidRDefault="00B10473" w:rsidP="00B10473">
      <w:pPr>
        <w:ind w:left="284"/>
      </w:pPr>
      <w:r>
        <w:lastRenderedPageBreak/>
        <w:t>3GPP Multimedia Broadcast and Multicast Service (MBMS)</w:t>
      </w:r>
      <w:r w:rsidRPr="00BD664C">
        <w:t xml:space="preserve"> attribute</w:t>
      </w:r>
    </w:p>
    <w:p w14:paraId="0CA6478B" w14:textId="77777777" w:rsidR="00B10473" w:rsidRPr="00DB01EA" w:rsidRDefault="00B10473" w:rsidP="00B10473">
      <w:r w:rsidRPr="00DB01EA">
        <w:t>Type of Attribute</w:t>
      </w:r>
    </w:p>
    <w:p w14:paraId="621348C8" w14:textId="77777777" w:rsidR="00B10473" w:rsidRPr="00DB01EA" w:rsidRDefault="00B10473" w:rsidP="00B10473">
      <w:pPr>
        <w:ind w:left="284"/>
      </w:pPr>
      <w:r>
        <w:t>Session Level Only</w:t>
      </w:r>
    </w:p>
    <w:p w14:paraId="18DBFDB8" w14:textId="77777777" w:rsidR="00B10473" w:rsidRPr="00DB01EA" w:rsidRDefault="00B10473" w:rsidP="00B10473">
      <w:r w:rsidRPr="00DB01EA">
        <w:t>Is Attribute Value subject to the Charset Attribute?</w:t>
      </w:r>
    </w:p>
    <w:p w14:paraId="4AA1463F" w14:textId="77777777" w:rsidR="00B10473" w:rsidRPr="00DB01EA" w:rsidRDefault="00B10473" w:rsidP="00B10473">
      <w:pPr>
        <w:ind w:left="284"/>
      </w:pPr>
      <w:r w:rsidRPr="00DB01EA">
        <w:t>This Attribute is not dependent on charset.</w:t>
      </w:r>
    </w:p>
    <w:p w14:paraId="2810C6E4" w14:textId="77777777" w:rsidR="00B10473" w:rsidRPr="00DB01EA" w:rsidRDefault="00B10473" w:rsidP="00B10473">
      <w:r w:rsidRPr="00DB01EA">
        <w:t>Purpose of the attribute:</w:t>
      </w:r>
    </w:p>
    <w:p w14:paraId="26AAD0CD" w14:textId="77777777" w:rsidR="00B10473" w:rsidRPr="00423712" w:rsidRDefault="00B10473" w:rsidP="00B10473">
      <w:pPr>
        <w:ind w:left="284"/>
      </w:pPr>
      <w:r w:rsidRPr="001F33DA">
        <w:rPr>
          <w:lang w:eastAsia="zh-CN"/>
        </w:rPr>
        <w:t>This attribute</w:t>
      </w:r>
      <w:r w:rsidRPr="001F33DA">
        <w:rPr>
          <w:rFonts w:hint="eastAsia"/>
          <w:lang w:eastAsia="zh-CN"/>
        </w:rPr>
        <w:t xml:space="preserve"> </w:t>
      </w:r>
      <w:r w:rsidRPr="001F33DA">
        <w:rPr>
          <w:rFonts w:hint="eastAsia"/>
        </w:rPr>
        <w:t>indicate</w:t>
      </w:r>
      <w:r w:rsidRPr="001F33DA">
        <w:t>s</w:t>
      </w:r>
      <w:r w:rsidRPr="001F33DA">
        <w:rPr>
          <w:rFonts w:hint="eastAsia"/>
        </w:rPr>
        <w:t xml:space="preserve"> the </w:t>
      </w:r>
      <w:r>
        <w:rPr>
          <w:lang w:eastAsia="zh-CN"/>
        </w:rPr>
        <w:t>MBMS</w:t>
      </w:r>
      <w:r w:rsidRPr="001F33DA">
        <w:t xml:space="preserve"> service</w:t>
      </w:r>
      <w:r w:rsidRPr="001F33DA" w:rsidDel="00E44CCD">
        <w:rPr>
          <w:rFonts w:hint="eastAsia"/>
        </w:rPr>
        <w:t xml:space="preserve"> </w:t>
      </w:r>
      <w:r w:rsidRPr="001F33DA">
        <w:t>which</w:t>
      </w:r>
      <w:r w:rsidRPr="001F33DA">
        <w:rPr>
          <w:rFonts w:hint="eastAsia"/>
        </w:rPr>
        <w:t xml:space="preserve"> the UE intends to </w:t>
      </w:r>
      <w:r w:rsidRPr="001F33DA">
        <w:t>initiate</w:t>
      </w:r>
      <w:r w:rsidRPr="001F33DA">
        <w:rPr>
          <w:rFonts w:hint="eastAsia"/>
          <w:lang w:eastAsia="zh-CN"/>
        </w:rPr>
        <w:t xml:space="preserve">. </w:t>
      </w:r>
    </w:p>
    <w:p w14:paraId="02191641" w14:textId="77777777" w:rsidR="00B10473" w:rsidRDefault="00B10473" w:rsidP="00B10473">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17775D8F" w14:textId="77777777" w:rsidR="00B10473" w:rsidRDefault="00B10473" w:rsidP="00B10473">
      <w:pPr>
        <w:ind w:left="284"/>
      </w:pPr>
      <w:r>
        <w:rPr>
          <w:lang w:eastAsia="zh-CN"/>
        </w:rPr>
        <w:t>Please see clause 8.3.3.2</w:t>
      </w:r>
    </w:p>
    <w:p w14:paraId="594CF54A" w14:textId="77777777" w:rsidR="00B10473" w:rsidRDefault="00B10473" w:rsidP="00B10473">
      <w:pPr>
        <w:pStyle w:val="FP"/>
      </w:pPr>
    </w:p>
    <w:p w14:paraId="786B0D84" w14:textId="77777777" w:rsidR="00B10473" w:rsidRPr="00CF2178" w:rsidRDefault="00B10473" w:rsidP="00B10473">
      <w:pPr>
        <w:pStyle w:val="Heading1"/>
      </w:pPr>
      <w:bookmarkStart w:id="425" w:name="_Toc517287355"/>
      <w:r>
        <w:t>R.4</w:t>
      </w:r>
      <w:r w:rsidRPr="00CF2178">
        <w:tab/>
      </w:r>
      <w:r>
        <w:t>mbms_download_service</w:t>
      </w:r>
      <w:bookmarkEnd w:id="425"/>
    </w:p>
    <w:p w14:paraId="3DF287E6" w14:textId="77777777" w:rsidR="00B10473" w:rsidRPr="007D3088" w:rsidRDefault="00B10473" w:rsidP="00B10473">
      <w:r w:rsidRPr="007D3088">
        <w:t>Contact name, email address, and telephone number:</w:t>
      </w:r>
    </w:p>
    <w:p w14:paraId="1C5461A4" w14:textId="77777777" w:rsidR="00B10473" w:rsidRPr="00DB01EA" w:rsidRDefault="00B10473" w:rsidP="00B10473">
      <w:pPr>
        <w:ind w:left="284"/>
      </w:pPr>
      <w:r w:rsidRPr="00DB01EA">
        <w:t>3GPP Specifications Manager</w:t>
      </w:r>
    </w:p>
    <w:p w14:paraId="6C32974F" w14:textId="77777777" w:rsidR="00B10473" w:rsidRPr="00DB01EA" w:rsidRDefault="00B10473" w:rsidP="00B10473">
      <w:pPr>
        <w:ind w:left="284"/>
      </w:pPr>
      <w:r w:rsidRPr="00DB01EA">
        <w:t>3gppContact@etsi.org</w:t>
      </w:r>
    </w:p>
    <w:p w14:paraId="6BE39D85" w14:textId="77777777" w:rsidR="00B10473" w:rsidRPr="00DB01EA" w:rsidRDefault="00B10473" w:rsidP="00B10473">
      <w:pPr>
        <w:ind w:left="284"/>
      </w:pPr>
      <w:r w:rsidRPr="00DB01EA">
        <w:t>+33 (0)492944200</w:t>
      </w:r>
    </w:p>
    <w:p w14:paraId="161EDFD8" w14:textId="77777777" w:rsidR="00B10473" w:rsidRPr="007D3088" w:rsidRDefault="00B10473" w:rsidP="00B10473">
      <w:r w:rsidRPr="00DB01EA">
        <w:t xml:space="preserve">Attribute </w:t>
      </w:r>
      <w:r w:rsidRPr="007D3088">
        <w:t xml:space="preserve">Name (as it will appear in SDP) </w:t>
      </w:r>
    </w:p>
    <w:p w14:paraId="397E23EE" w14:textId="77777777" w:rsidR="00B10473" w:rsidRPr="007D3088" w:rsidRDefault="00B10473" w:rsidP="00B10473">
      <w:pPr>
        <w:ind w:left="284"/>
      </w:pPr>
      <w:r>
        <w:t>mbms_download_service</w:t>
      </w:r>
    </w:p>
    <w:p w14:paraId="37353FB9" w14:textId="77777777" w:rsidR="00B10473" w:rsidRPr="00DB01EA" w:rsidRDefault="00B10473" w:rsidP="00B10473">
      <w:r w:rsidRPr="00DB01EA">
        <w:t>Long-form Attribute Name in English:</w:t>
      </w:r>
    </w:p>
    <w:p w14:paraId="10DA6304" w14:textId="77777777" w:rsidR="00B10473" w:rsidRPr="00DB01EA" w:rsidRDefault="00B10473" w:rsidP="00B10473">
      <w:pPr>
        <w:ind w:left="284"/>
      </w:pPr>
      <w:r>
        <w:t>3GPP Multimedia Broadcast and Multicast Service (MBMS)</w:t>
      </w:r>
      <w:r w:rsidRPr="00BD664C">
        <w:t xml:space="preserve"> </w:t>
      </w:r>
      <w:r>
        <w:t xml:space="preserve">download service </w:t>
      </w:r>
      <w:r w:rsidRPr="00BD664C">
        <w:t>attribute</w:t>
      </w:r>
    </w:p>
    <w:p w14:paraId="25155CE2" w14:textId="77777777" w:rsidR="00B10473" w:rsidRPr="00DB01EA" w:rsidRDefault="00B10473" w:rsidP="00B10473">
      <w:r w:rsidRPr="00DB01EA">
        <w:t>Type of Attribute</w:t>
      </w:r>
    </w:p>
    <w:p w14:paraId="3F990811" w14:textId="77777777" w:rsidR="00B10473" w:rsidRPr="00DB01EA" w:rsidRDefault="00B10473" w:rsidP="00B10473">
      <w:pPr>
        <w:ind w:left="284"/>
      </w:pPr>
      <w:r>
        <w:t>Session Level Only</w:t>
      </w:r>
    </w:p>
    <w:p w14:paraId="6CD75654" w14:textId="77777777" w:rsidR="00B10473" w:rsidRPr="00DB01EA" w:rsidRDefault="00B10473" w:rsidP="00B10473">
      <w:r w:rsidRPr="00DB01EA">
        <w:t>Is Attribute Value subject to the Charset Attribute?</w:t>
      </w:r>
    </w:p>
    <w:p w14:paraId="1C17D2C6" w14:textId="77777777" w:rsidR="00B10473" w:rsidRPr="00DB01EA" w:rsidRDefault="00B10473" w:rsidP="00B10473">
      <w:pPr>
        <w:ind w:left="284"/>
      </w:pPr>
      <w:r w:rsidRPr="00DB01EA">
        <w:t>This Attribute is not dependent on charset.</w:t>
      </w:r>
    </w:p>
    <w:p w14:paraId="58FDABF4" w14:textId="77777777" w:rsidR="00B10473" w:rsidRPr="00DB01EA" w:rsidRDefault="00B10473" w:rsidP="00B10473">
      <w:r w:rsidRPr="00DB01EA">
        <w:t>Purpose of the attribute:</w:t>
      </w:r>
    </w:p>
    <w:p w14:paraId="16BA880F" w14:textId="77777777" w:rsidR="00B10473" w:rsidRPr="00423712" w:rsidRDefault="00B10473" w:rsidP="00B10473">
      <w:pPr>
        <w:ind w:left="284"/>
      </w:pPr>
      <w:r w:rsidRPr="001F33DA">
        <w:rPr>
          <w:lang w:eastAsia="zh-CN"/>
        </w:rPr>
        <w:t>This attribute</w:t>
      </w:r>
      <w:r w:rsidRPr="001F33DA">
        <w:rPr>
          <w:rFonts w:hint="eastAsia"/>
          <w:lang w:eastAsia="zh-CN"/>
        </w:rPr>
        <w:t xml:space="preserve"> </w:t>
      </w:r>
      <w:r w:rsidRPr="001F33DA">
        <w:rPr>
          <w:rFonts w:hint="eastAsia"/>
        </w:rPr>
        <w:t>indicate</w:t>
      </w:r>
      <w:r w:rsidRPr="001F33DA">
        <w:t>s</w:t>
      </w:r>
      <w:r w:rsidRPr="001F33DA">
        <w:rPr>
          <w:rFonts w:hint="eastAsia"/>
        </w:rPr>
        <w:t xml:space="preserve"> the </w:t>
      </w:r>
      <w:r>
        <w:rPr>
          <w:lang w:eastAsia="zh-CN"/>
        </w:rPr>
        <w:t>MBMS</w:t>
      </w:r>
      <w:r w:rsidRPr="001F33DA">
        <w:t xml:space="preserve"> </w:t>
      </w:r>
      <w:r>
        <w:t xml:space="preserve">download </w:t>
      </w:r>
      <w:r w:rsidRPr="001F33DA">
        <w:t>service</w:t>
      </w:r>
      <w:r w:rsidRPr="001F33DA" w:rsidDel="00E44CCD">
        <w:rPr>
          <w:rFonts w:hint="eastAsia"/>
        </w:rPr>
        <w:t xml:space="preserve"> </w:t>
      </w:r>
      <w:r w:rsidRPr="001F33DA">
        <w:t>which</w:t>
      </w:r>
      <w:r w:rsidRPr="001F33DA">
        <w:rPr>
          <w:rFonts w:hint="eastAsia"/>
        </w:rPr>
        <w:t xml:space="preserve"> the UE intends to </w:t>
      </w:r>
      <w:r w:rsidRPr="001F33DA">
        <w:t>initiate</w:t>
      </w:r>
      <w:r w:rsidRPr="001F33DA">
        <w:rPr>
          <w:rFonts w:hint="eastAsia"/>
          <w:lang w:eastAsia="zh-CN"/>
        </w:rPr>
        <w:t xml:space="preserve">. </w:t>
      </w:r>
    </w:p>
    <w:p w14:paraId="0D0267D1" w14:textId="77777777" w:rsidR="00B10473" w:rsidRDefault="00B10473" w:rsidP="00B10473">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30557187" w14:textId="77777777" w:rsidR="00B10473" w:rsidRDefault="00B10473" w:rsidP="00B10473">
      <w:pPr>
        <w:ind w:left="284"/>
      </w:pPr>
      <w:r>
        <w:rPr>
          <w:lang w:eastAsia="zh-CN"/>
        </w:rPr>
        <w:t xml:space="preserve">Please see clauses </w:t>
      </w:r>
      <w:r>
        <w:t>14.2.2 and 14.2.4</w:t>
      </w:r>
    </w:p>
    <w:p w14:paraId="58F10F26" w14:textId="77777777" w:rsidR="00B10473" w:rsidRDefault="00B10473" w:rsidP="00B10473">
      <w:pPr>
        <w:pStyle w:val="FP"/>
      </w:pPr>
    </w:p>
    <w:p w14:paraId="32DF0D1B" w14:textId="77777777" w:rsidR="00B10473" w:rsidRPr="00CF2178" w:rsidRDefault="00B10473" w:rsidP="00B10473">
      <w:pPr>
        <w:pStyle w:val="Heading1"/>
      </w:pPr>
      <w:bookmarkStart w:id="426" w:name="_Toc517287356"/>
      <w:r>
        <w:t>R.5</w:t>
      </w:r>
      <w:r w:rsidRPr="00CF2178">
        <w:tab/>
      </w:r>
      <w:r>
        <w:t>fdt_address</w:t>
      </w:r>
      <w:bookmarkEnd w:id="426"/>
    </w:p>
    <w:p w14:paraId="320698A8" w14:textId="77777777" w:rsidR="00B10473" w:rsidRPr="007D3088" w:rsidRDefault="00B10473" w:rsidP="00B10473">
      <w:r w:rsidRPr="007D3088">
        <w:t>Contact name, email address, and telephone number:</w:t>
      </w:r>
    </w:p>
    <w:p w14:paraId="421B2253" w14:textId="77777777" w:rsidR="00B10473" w:rsidRPr="00DB01EA" w:rsidRDefault="00B10473" w:rsidP="00B10473">
      <w:pPr>
        <w:ind w:left="284"/>
      </w:pPr>
      <w:r w:rsidRPr="00DB01EA">
        <w:t>3GPP Specifications Manager</w:t>
      </w:r>
    </w:p>
    <w:p w14:paraId="260093F5" w14:textId="77777777" w:rsidR="00B10473" w:rsidRPr="00DB01EA" w:rsidRDefault="00B10473" w:rsidP="00B10473">
      <w:pPr>
        <w:ind w:left="284"/>
      </w:pPr>
      <w:r w:rsidRPr="00DB01EA">
        <w:t>3gppContact@etsi.org</w:t>
      </w:r>
    </w:p>
    <w:p w14:paraId="7F38F49E" w14:textId="77777777" w:rsidR="00B10473" w:rsidRPr="00DB01EA" w:rsidRDefault="00B10473" w:rsidP="00B10473">
      <w:pPr>
        <w:ind w:left="284"/>
      </w:pPr>
      <w:r w:rsidRPr="00DB01EA">
        <w:t>+33 (0)492944200</w:t>
      </w:r>
    </w:p>
    <w:p w14:paraId="470D50B4" w14:textId="77777777" w:rsidR="00B10473" w:rsidRPr="007D3088" w:rsidRDefault="00B10473" w:rsidP="00B10473">
      <w:r w:rsidRPr="00DB01EA">
        <w:lastRenderedPageBreak/>
        <w:t xml:space="preserve">Attribute </w:t>
      </w:r>
      <w:r w:rsidRPr="007D3088">
        <w:t xml:space="preserve">Name (as it will appear in SDP) </w:t>
      </w:r>
    </w:p>
    <w:p w14:paraId="64DDD43E" w14:textId="77777777" w:rsidR="00B10473" w:rsidRPr="007D3088" w:rsidRDefault="00B10473" w:rsidP="00B10473">
      <w:pPr>
        <w:ind w:left="284"/>
      </w:pPr>
      <w:r>
        <w:t>fdt_address</w:t>
      </w:r>
    </w:p>
    <w:p w14:paraId="2D2439F9" w14:textId="77777777" w:rsidR="00B10473" w:rsidRPr="00DB01EA" w:rsidRDefault="00B10473" w:rsidP="00B10473">
      <w:r w:rsidRPr="00DB01EA">
        <w:t>Long-form Attribute Name in English:</w:t>
      </w:r>
    </w:p>
    <w:p w14:paraId="61D0CB10" w14:textId="77777777" w:rsidR="00B10473" w:rsidRPr="00DB01EA" w:rsidRDefault="00B10473" w:rsidP="00B10473">
      <w:pPr>
        <w:ind w:left="284"/>
      </w:pPr>
      <w:r>
        <w:t xml:space="preserve">File delivery table adress </w:t>
      </w:r>
      <w:r w:rsidRPr="00BD664C">
        <w:t>attribute</w:t>
      </w:r>
    </w:p>
    <w:p w14:paraId="220B1B34" w14:textId="77777777" w:rsidR="00B10473" w:rsidRPr="00DB01EA" w:rsidRDefault="00B10473" w:rsidP="00B10473">
      <w:r w:rsidRPr="00DB01EA">
        <w:t>Type of Attribute</w:t>
      </w:r>
    </w:p>
    <w:p w14:paraId="1F1F4D12" w14:textId="77777777" w:rsidR="00B10473" w:rsidRPr="00DB01EA" w:rsidRDefault="00B10473" w:rsidP="00B10473">
      <w:pPr>
        <w:ind w:left="284"/>
      </w:pPr>
      <w:r>
        <w:t>Session Level Only</w:t>
      </w:r>
    </w:p>
    <w:p w14:paraId="0EDC6157" w14:textId="77777777" w:rsidR="00B10473" w:rsidRPr="00DB01EA" w:rsidRDefault="00B10473" w:rsidP="00B10473">
      <w:r w:rsidRPr="00DB01EA">
        <w:t>Is Attribute Value subject to the Charset Attribute?</w:t>
      </w:r>
    </w:p>
    <w:p w14:paraId="378F0A1E" w14:textId="77777777" w:rsidR="00B10473" w:rsidRPr="00DB01EA" w:rsidRDefault="00B10473" w:rsidP="00B10473">
      <w:pPr>
        <w:ind w:left="284"/>
      </w:pPr>
      <w:r w:rsidRPr="00DB01EA">
        <w:t>This Attribute is not dependent on charset.</w:t>
      </w:r>
    </w:p>
    <w:p w14:paraId="0583EDA1" w14:textId="77777777" w:rsidR="00B10473" w:rsidRPr="00DB01EA" w:rsidRDefault="00B10473" w:rsidP="00B10473">
      <w:r w:rsidRPr="00DB01EA">
        <w:t>Purpose of the attribute:</w:t>
      </w:r>
    </w:p>
    <w:p w14:paraId="313FECF7" w14:textId="77777777" w:rsidR="00B10473" w:rsidRPr="00423712" w:rsidRDefault="00B10473" w:rsidP="00B10473">
      <w:pPr>
        <w:ind w:left="284"/>
      </w:pPr>
      <w:r w:rsidRPr="001F33DA">
        <w:rPr>
          <w:lang w:eastAsia="zh-CN"/>
        </w:rPr>
        <w:t>This attribute</w:t>
      </w:r>
      <w:r w:rsidRPr="001F33DA">
        <w:rPr>
          <w:rFonts w:hint="eastAsia"/>
          <w:lang w:eastAsia="zh-CN"/>
        </w:rPr>
        <w:t xml:space="preserve"> </w:t>
      </w:r>
      <w:r w:rsidRPr="001F33DA">
        <w:rPr>
          <w:rFonts w:hint="eastAsia"/>
        </w:rPr>
        <w:t>indicate</w:t>
      </w:r>
      <w:r w:rsidRPr="001F33DA">
        <w:t>s</w:t>
      </w:r>
      <w:r w:rsidRPr="001F33DA">
        <w:rPr>
          <w:rFonts w:hint="eastAsia"/>
        </w:rPr>
        <w:t xml:space="preserve"> the </w:t>
      </w:r>
      <w:r>
        <w:t>address of the FDT which contains the content description information for files delivered in the FLUTE session</w:t>
      </w:r>
      <w:r w:rsidRPr="001F33DA">
        <w:rPr>
          <w:rFonts w:hint="eastAsia"/>
          <w:lang w:eastAsia="zh-CN"/>
        </w:rPr>
        <w:t xml:space="preserve">. </w:t>
      </w:r>
    </w:p>
    <w:p w14:paraId="7C729166" w14:textId="77777777" w:rsidR="00B10473" w:rsidRDefault="00B10473" w:rsidP="00B10473">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5240F5CE" w14:textId="77777777" w:rsidR="00B10473" w:rsidRDefault="00B10473" w:rsidP="00B10473">
      <w:pPr>
        <w:ind w:left="284"/>
      </w:pPr>
      <w:r>
        <w:rPr>
          <w:lang w:eastAsia="zh-CN"/>
        </w:rPr>
        <w:t xml:space="preserve">Please see clauses </w:t>
      </w:r>
      <w:r>
        <w:t>14.2.2 and 14.2.4</w:t>
      </w:r>
    </w:p>
    <w:p w14:paraId="2122D480" w14:textId="77777777" w:rsidR="00B10473" w:rsidRDefault="00B10473" w:rsidP="00B10473">
      <w:pPr>
        <w:pStyle w:val="FP"/>
        <w:rPr>
          <w:noProof/>
        </w:rPr>
      </w:pPr>
    </w:p>
    <w:p w14:paraId="503F0538" w14:textId="77777777" w:rsidR="00B10473" w:rsidRPr="00CF2178" w:rsidRDefault="00B10473" w:rsidP="00B10473">
      <w:pPr>
        <w:pStyle w:val="Heading1"/>
      </w:pPr>
      <w:bookmarkStart w:id="427" w:name="_Toc517287357"/>
      <w:r>
        <w:t>R.6</w:t>
      </w:r>
      <w:r w:rsidRPr="00CF2178">
        <w:tab/>
      </w:r>
      <w:r>
        <w:t>repair-server-address</w:t>
      </w:r>
      <w:bookmarkEnd w:id="427"/>
    </w:p>
    <w:p w14:paraId="1CB82391" w14:textId="77777777" w:rsidR="00B10473" w:rsidRPr="007D3088" w:rsidRDefault="00B10473" w:rsidP="00B10473">
      <w:r w:rsidRPr="007D3088">
        <w:t>Contact name, email address, and telephone number:</w:t>
      </w:r>
    </w:p>
    <w:p w14:paraId="5F392C91" w14:textId="77777777" w:rsidR="00B10473" w:rsidRPr="00DB01EA" w:rsidRDefault="00B10473" w:rsidP="00B10473">
      <w:pPr>
        <w:ind w:left="284"/>
      </w:pPr>
      <w:r w:rsidRPr="00DB01EA">
        <w:t>3GPP Specifications Manager</w:t>
      </w:r>
    </w:p>
    <w:p w14:paraId="2F6FAE0A" w14:textId="77777777" w:rsidR="00B10473" w:rsidRPr="00DB01EA" w:rsidRDefault="00B10473" w:rsidP="00B10473">
      <w:pPr>
        <w:ind w:left="284"/>
      </w:pPr>
      <w:r w:rsidRPr="00DB01EA">
        <w:t>3gppContact@etsi.org</w:t>
      </w:r>
    </w:p>
    <w:p w14:paraId="6A7476AB" w14:textId="77777777" w:rsidR="00B10473" w:rsidRPr="00DB01EA" w:rsidRDefault="00B10473" w:rsidP="00B10473">
      <w:pPr>
        <w:ind w:left="284"/>
      </w:pPr>
      <w:r w:rsidRPr="00DB01EA">
        <w:t>+33 (0)492944200</w:t>
      </w:r>
    </w:p>
    <w:p w14:paraId="10F97170" w14:textId="77777777" w:rsidR="00B10473" w:rsidRPr="007D3088" w:rsidRDefault="00B10473" w:rsidP="00B10473">
      <w:r w:rsidRPr="00DB01EA">
        <w:t xml:space="preserve">Attribute </w:t>
      </w:r>
      <w:r w:rsidRPr="007D3088">
        <w:t xml:space="preserve">Name (as it will appear in SDP) </w:t>
      </w:r>
    </w:p>
    <w:p w14:paraId="4C819E11" w14:textId="77777777" w:rsidR="00B10473" w:rsidRPr="007D3088" w:rsidRDefault="00B10473" w:rsidP="00B10473">
      <w:pPr>
        <w:ind w:left="284"/>
      </w:pPr>
      <w:r>
        <w:t>repair-server-address</w:t>
      </w:r>
    </w:p>
    <w:p w14:paraId="2399DDDA" w14:textId="77777777" w:rsidR="00B10473" w:rsidRPr="00DB01EA" w:rsidRDefault="00B10473" w:rsidP="00B10473">
      <w:r w:rsidRPr="00DB01EA">
        <w:t>Long-form Attribute Name in English:</w:t>
      </w:r>
    </w:p>
    <w:p w14:paraId="60E0A858" w14:textId="77777777" w:rsidR="00B10473" w:rsidRPr="00DB01EA" w:rsidRDefault="00B10473" w:rsidP="00B10473">
      <w:pPr>
        <w:ind w:left="284"/>
      </w:pPr>
      <w:r>
        <w:t xml:space="preserve">Repair server address </w:t>
      </w:r>
      <w:r w:rsidRPr="00BD664C">
        <w:t>attribute</w:t>
      </w:r>
    </w:p>
    <w:p w14:paraId="25A721FF" w14:textId="77777777" w:rsidR="00B10473" w:rsidRPr="00DB01EA" w:rsidRDefault="00B10473" w:rsidP="00B10473">
      <w:r w:rsidRPr="00DB01EA">
        <w:t>Type of Attribute</w:t>
      </w:r>
    </w:p>
    <w:p w14:paraId="17CFE7F0" w14:textId="77777777" w:rsidR="00B10473" w:rsidRPr="00DB01EA" w:rsidRDefault="00B10473" w:rsidP="00B10473">
      <w:pPr>
        <w:ind w:left="284"/>
      </w:pPr>
      <w:r>
        <w:t>Session Level Only</w:t>
      </w:r>
    </w:p>
    <w:p w14:paraId="1E01B3C9" w14:textId="77777777" w:rsidR="00B10473" w:rsidRPr="00DB01EA" w:rsidRDefault="00B10473" w:rsidP="00B10473">
      <w:r w:rsidRPr="00DB01EA">
        <w:t>Is Attribute Value subject to the Charset Attribute?</w:t>
      </w:r>
    </w:p>
    <w:p w14:paraId="425AF871" w14:textId="77777777" w:rsidR="00B10473" w:rsidRPr="00DB01EA" w:rsidRDefault="00B10473" w:rsidP="00B10473">
      <w:pPr>
        <w:ind w:left="284"/>
      </w:pPr>
      <w:r w:rsidRPr="00DB01EA">
        <w:t>This Attribute is not dependent on charset.</w:t>
      </w:r>
    </w:p>
    <w:p w14:paraId="36F9D966" w14:textId="77777777" w:rsidR="00B10473" w:rsidRPr="00DB01EA" w:rsidRDefault="00B10473" w:rsidP="00B10473">
      <w:r w:rsidRPr="00DB01EA">
        <w:t>Purpose of the attribute:</w:t>
      </w:r>
    </w:p>
    <w:p w14:paraId="2A15E96F" w14:textId="77777777" w:rsidR="00B10473" w:rsidRPr="00423712" w:rsidRDefault="00B10473" w:rsidP="00B10473">
      <w:pPr>
        <w:ind w:left="284"/>
      </w:pPr>
      <w:r w:rsidRPr="001F33DA">
        <w:rPr>
          <w:lang w:eastAsia="zh-CN"/>
        </w:rPr>
        <w:t>This attribute</w:t>
      </w:r>
      <w:r w:rsidRPr="001F33DA">
        <w:rPr>
          <w:rFonts w:hint="eastAsia"/>
          <w:lang w:eastAsia="zh-CN"/>
        </w:rPr>
        <w:t xml:space="preserve"> </w:t>
      </w:r>
      <w:r>
        <w:t>provides</w:t>
      </w:r>
      <w:r w:rsidRPr="001F33DA">
        <w:rPr>
          <w:rFonts w:hint="eastAsia"/>
        </w:rPr>
        <w:t xml:space="preserve"> the </w:t>
      </w:r>
      <w:r>
        <w:rPr>
          <w:lang w:eastAsia="zh-CN"/>
        </w:rPr>
        <w:t>repair server information to be used by UE for file repair procedures.</w:t>
      </w:r>
    </w:p>
    <w:p w14:paraId="25A916D3" w14:textId="77777777" w:rsidR="00B10473" w:rsidRDefault="00B10473" w:rsidP="00B10473">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62DD6BC6" w14:textId="77777777" w:rsidR="00E23E83" w:rsidRDefault="00E23E83" w:rsidP="00E23E83">
      <w:pPr>
        <w:ind w:left="284"/>
      </w:pPr>
      <w:r>
        <w:rPr>
          <w:lang w:eastAsia="zh-CN"/>
        </w:rPr>
        <w:t xml:space="preserve">Please see clauses </w:t>
      </w:r>
      <w:r>
        <w:t>14.2.2 and 14.2.4</w:t>
      </w:r>
    </w:p>
    <w:p w14:paraId="637C83F0" w14:textId="77777777" w:rsidR="00B10473" w:rsidRDefault="00B10473" w:rsidP="00E23E83">
      <w:pPr>
        <w:pStyle w:val="FP"/>
        <w:rPr>
          <w:noProof/>
        </w:rPr>
      </w:pPr>
    </w:p>
    <w:p w14:paraId="3ADE7570" w14:textId="77777777" w:rsidR="00B10473" w:rsidRPr="00CF2178" w:rsidRDefault="00B10473" w:rsidP="00B10473">
      <w:pPr>
        <w:pStyle w:val="Heading1"/>
      </w:pPr>
      <w:bookmarkStart w:id="428" w:name="_Toc517287358"/>
      <w:r>
        <w:t>R.7</w:t>
      </w:r>
      <w:r w:rsidRPr="00CF2178">
        <w:tab/>
      </w:r>
      <w:r>
        <w:t>report-channel</w:t>
      </w:r>
      <w:bookmarkEnd w:id="428"/>
    </w:p>
    <w:p w14:paraId="034C2F12" w14:textId="77777777" w:rsidR="00B10473" w:rsidRPr="007D3088" w:rsidRDefault="00B10473" w:rsidP="00B10473">
      <w:r w:rsidRPr="007D3088">
        <w:t>Contact name, email address, and telephone number:</w:t>
      </w:r>
    </w:p>
    <w:p w14:paraId="1CB66FCD" w14:textId="77777777" w:rsidR="00B10473" w:rsidRPr="00DB01EA" w:rsidRDefault="00B10473" w:rsidP="00B10473">
      <w:pPr>
        <w:ind w:left="284"/>
      </w:pPr>
      <w:r w:rsidRPr="00DB01EA">
        <w:lastRenderedPageBreak/>
        <w:t>3GPP Specifications Manager</w:t>
      </w:r>
    </w:p>
    <w:p w14:paraId="1DEBD009" w14:textId="77777777" w:rsidR="00B10473" w:rsidRPr="00DB01EA" w:rsidRDefault="00B10473" w:rsidP="00B10473">
      <w:pPr>
        <w:ind w:left="284"/>
      </w:pPr>
      <w:r w:rsidRPr="00DB01EA">
        <w:t>3gppContact@etsi.org</w:t>
      </w:r>
    </w:p>
    <w:p w14:paraId="7A98BB76" w14:textId="77777777" w:rsidR="00B10473" w:rsidRPr="00DB01EA" w:rsidRDefault="00B10473" w:rsidP="00B10473">
      <w:pPr>
        <w:ind w:left="284"/>
      </w:pPr>
      <w:r w:rsidRPr="00DB01EA">
        <w:t>+33 (0)492944200</w:t>
      </w:r>
    </w:p>
    <w:p w14:paraId="505CA809" w14:textId="77777777" w:rsidR="00B10473" w:rsidRPr="007D3088" w:rsidRDefault="00B10473" w:rsidP="00B10473">
      <w:r w:rsidRPr="00DB01EA">
        <w:t xml:space="preserve">Attribute </w:t>
      </w:r>
      <w:r w:rsidRPr="007D3088">
        <w:t xml:space="preserve">Name (as it will appear in SDP) </w:t>
      </w:r>
    </w:p>
    <w:p w14:paraId="0DA73904" w14:textId="77777777" w:rsidR="00B10473" w:rsidRPr="007D3088" w:rsidRDefault="00B10473" w:rsidP="00B10473">
      <w:pPr>
        <w:ind w:left="284"/>
      </w:pPr>
      <w:r>
        <w:t>report-channel</w:t>
      </w:r>
    </w:p>
    <w:p w14:paraId="6342F677" w14:textId="77777777" w:rsidR="00B10473" w:rsidRPr="00DB01EA" w:rsidRDefault="00B10473" w:rsidP="00B10473">
      <w:r w:rsidRPr="00DB01EA">
        <w:t>Long-form Attribute Name in English:</w:t>
      </w:r>
    </w:p>
    <w:p w14:paraId="1AF60CEC" w14:textId="77777777" w:rsidR="00B10473" w:rsidRPr="00DB01EA" w:rsidRDefault="00B10473" w:rsidP="00B10473">
      <w:pPr>
        <w:ind w:left="284"/>
      </w:pPr>
      <w:r>
        <w:t xml:space="preserve">Report channel </w:t>
      </w:r>
      <w:r w:rsidRPr="00BD664C">
        <w:t>attribute</w:t>
      </w:r>
    </w:p>
    <w:p w14:paraId="6C5A7D78" w14:textId="77777777" w:rsidR="00B10473" w:rsidRPr="00DB01EA" w:rsidRDefault="00B10473" w:rsidP="00B10473">
      <w:r w:rsidRPr="00DB01EA">
        <w:t>Type of Attribute</w:t>
      </w:r>
    </w:p>
    <w:p w14:paraId="668C4639" w14:textId="77777777" w:rsidR="00B10473" w:rsidRPr="00DB01EA" w:rsidRDefault="00B10473" w:rsidP="00B10473">
      <w:pPr>
        <w:ind w:left="284"/>
      </w:pPr>
      <w:r>
        <w:t>Session Level Only</w:t>
      </w:r>
    </w:p>
    <w:p w14:paraId="2E6EEC9F" w14:textId="77777777" w:rsidR="00B10473" w:rsidRPr="00DB01EA" w:rsidRDefault="00B10473" w:rsidP="00B10473">
      <w:r w:rsidRPr="00DB01EA">
        <w:t>Is Attribute Value subject to the Charset Attribute?</w:t>
      </w:r>
    </w:p>
    <w:p w14:paraId="70786986" w14:textId="77777777" w:rsidR="00B10473" w:rsidRPr="00DB01EA" w:rsidRDefault="00B10473" w:rsidP="00B10473">
      <w:pPr>
        <w:ind w:left="284"/>
      </w:pPr>
      <w:r w:rsidRPr="00DB01EA">
        <w:t>This Attribute is not dependent on charset.</w:t>
      </w:r>
    </w:p>
    <w:p w14:paraId="56752ABF" w14:textId="77777777" w:rsidR="00B10473" w:rsidRPr="00DB01EA" w:rsidRDefault="00B10473" w:rsidP="00B10473">
      <w:r w:rsidRPr="00DB01EA">
        <w:t>Purpose of the attribute:</w:t>
      </w:r>
    </w:p>
    <w:p w14:paraId="67F5BEF8" w14:textId="77777777" w:rsidR="00B10473" w:rsidRPr="00423712" w:rsidRDefault="00B10473" w:rsidP="00B10473">
      <w:pPr>
        <w:ind w:left="284"/>
        <w:rPr>
          <w:lang w:eastAsia="zh-CN"/>
        </w:rPr>
      </w:pPr>
      <w:r w:rsidRPr="001F33DA">
        <w:rPr>
          <w:lang w:eastAsia="zh-CN"/>
        </w:rPr>
        <w:t>This attribute</w:t>
      </w:r>
      <w:r w:rsidRPr="001F33DA">
        <w:rPr>
          <w:rFonts w:hint="eastAsia"/>
          <w:lang w:eastAsia="zh-CN"/>
        </w:rPr>
        <w:t xml:space="preserve"> </w:t>
      </w:r>
      <w:r w:rsidRPr="00F111AE">
        <w:rPr>
          <w:rFonts w:hint="eastAsia"/>
          <w:lang w:eastAsia="zh-CN"/>
        </w:rPr>
        <w:t>indicate</w:t>
      </w:r>
      <w:r>
        <w:rPr>
          <w:lang w:eastAsia="zh-CN"/>
        </w:rPr>
        <w:t>s</w:t>
      </w:r>
      <w:r w:rsidRPr="00F111AE">
        <w:rPr>
          <w:rFonts w:hint="eastAsia"/>
          <w:lang w:eastAsia="zh-CN"/>
        </w:rPr>
        <w:t xml:space="preserve"> </w:t>
      </w:r>
      <w:r>
        <w:rPr>
          <w:lang w:eastAsia="zh-CN"/>
        </w:rPr>
        <w:t xml:space="preserve">to </w:t>
      </w:r>
      <w:r w:rsidRPr="00F111AE">
        <w:rPr>
          <w:rFonts w:hint="eastAsia"/>
          <w:lang w:eastAsia="zh-CN"/>
        </w:rPr>
        <w:t>the UE that the reception report procedure should be performed by SIP or HTTP channel.</w:t>
      </w:r>
    </w:p>
    <w:p w14:paraId="59AC2B46" w14:textId="77777777" w:rsidR="00B10473" w:rsidRDefault="00B10473" w:rsidP="00B10473">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p>
    <w:p w14:paraId="3D050DF2" w14:textId="77777777" w:rsidR="00E23E83" w:rsidRDefault="00E23E83" w:rsidP="00E23E83">
      <w:pPr>
        <w:ind w:left="284"/>
      </w:pPr>
      <w:r>
        <w:rPr>
          <w:lang w:eastAsia="zh-CN"/>
        </w:rPr>
        <w:t xml:space="preserve">Please see clause </w:t>
      </w:r>
      <w:r>
        <w:t>14.2.4</w:t>
      </w:r>
    </w:p>
    <w:p w14:paraId="05F4DDE0" w14:textId="77777777" w:rsidR="00B10473" w:rsidRDefault="00B10473" w:rsidP="00E23E83">
      <w:pPr>
        <w:pStyle w:val="FP"/>
        <w:rPr>
          <w:noProof/>
        </w:rPr>
      </w:pPr>
    </w:p>
    <w:p w14:paraId="1DF08F80" w14:textId="77777777" w:rsidR="00B10473" w:rsidRPr="00CF2178" w:rsidRDefault="00B10473" w:rsidP="00B10473">
      <w:pPr>
        <w:pStyle w:val="Heading1"/>
      </w:pPr>
      <w:bookmarkStart w:id="429" w:name="_Toc517287359"/>
      <w:r>
        <w:t>R.8</w:t>
      </w:r>
      <w:r w:rsidRPr="00CF2178">
        <w:tab/>
      </w:r>
      <w:r>
        <w:t>suggestedPresentationOffset</w:t>
      </w:r>
      <w:bookmarkEnd w:id="429"/>
    </w:p>
    <w:p w14:paraId="30BDF306" w14:textId="77777777" w:rsidR="00B10473" w:rsidRPr="007D3088" w:rsidRDefault="00B10473" w:rsidP="00B10473">
      <w:r w:rsidRPr="007D3088">
        <w:t>Contact name, email address, and telephone number:</w:t>
      </w:r>
    </w:p>
    <w:p w14:paraId="0220F8A3" w14:textId="77777777" w:rsidR="00B10473" w:rsidRPr="00DB01EA" w:rsidRDefault="00B10473" w:rsidP="00B10473">
      <w:pPr>
        <w:ind w:left="284"/>
      </w:pPr>
      <w:r w:rsidRPr="00DB01EA">
        <w:t>3GPP Specifications Manager</w:t>
      </w:r>
    </w:p>
    <w:p w14:paraId="45EF3552" w14:textId="77777777" w:rsidR="00B10473" w:rsidRPr="00DB01EA" w:rsidRDefault="00B10473" w:rsidP="00B10473">
      <w:pPr>
        <w:ind w:left="284"/>
      </w:pPr>
      <w:r w:rsidRPr="00DB01EA">
        <w:t>3gppContact@etsi.org</w:t>
      </w:r>
    </w:p>
    <w:p w14:paraId="04DD55CC" w14:textId="77777777" w:rsidR="00B10473" w:rsidRPr="00DB01EA" w:rsidRDefault="00B10473" w:rsidP="00B10473">
      <w:pPr>
        <w:ind w:left="284"/>
      </w:pPr>
      <w:r w:rsidRPr="00DB01EA">
        <w:t>+33 (0)492944200</w:t>
      </w:r>
    </w:p>
    <w:p w14:paraId="3A3136C5" w14:textId="77777777" w:rsidR="00B10473" w:rsidRPr="007D3088" w:rsidRDefault="00B10473" w:rsidP="00B10473">
      <w:r w:rsidRPr="00DB01EA">
        <w:t xml:space="preserve">Attribute </w:t>
      </w:r>
      <w:r w:rsidRPr="007D3088">
        <w:t xml:space="preserve">Name (as it will appear in SDP) </w:t>
      </w:r>
    </w:p>
    <w:p w14:paraId="0D0EFE3C" w14:textId="77777777" w:rsidR="00B10473" w:rsidRPr="007D3088" w:rsidRDefault="00B10473" w:rsidP="00B10473">
      <w:pPr>
        <w:ind w:left="284"/>
      </w:pPr>
      <w:r>
        <w:t>suggestedPresentationOffset</w:t>
      </w:r>
    </w:p>
    <w:p w14:paraId="133BEF09" w14:textId="77777777" w:rsidR="00B10473" w:rsidRPr="00DB01EA" w:rsidRDefault="00B10473" w:rsidP="00B10473">
      <w:r w:rsidRPr="00DB01EA">
        <w:t>Long-form Attribute Name in English:</w:t>
      </w:r>
    </w:p>
    <w:p w14:paraId="7D4DD853" w14:textId="77777777" w:rsidR="00B10473" w:rsidRPr="00DB01EA" w:rsidRDefault="00B10473" w:rsidP="00B10473">
      <w:pPr>
        <w:ind w:left="284"/>
      </w:pPr>
      <w:r>
        <w:t>Suggested presentation offset</w:t>
      </w:r>
    </w:p>
    <w:p w14:paraId="2E70E0DD" w14:textId="77777777" w:rsidR="00B10473" w:rsidRPr="00DB01EA" w:rsidRDefault="00B10473" w:rsidP="00B10473">
      <w:r w:rsidRPr="00DB01EA">
        <w:t>Type of Attribute</w:t>
      </w:r>
    </w:p>
    <w:p w14:paraId="3B6F49BD" w14:textId="77777777" w:rsidR="00B10473" w:rsidRPr="00DB01EA" w:rsidRDefault="00B10473" w:rsidP="00B10473">
      <w:pPr>
        <w:ind w:left="284"/>
      </w:pPr>
      <w:r w:rsidRPr="00DB01EA">
        <w:t>Media level</w:t>
      </w:r>
      <w:r>
        <w:t xml:space="preserve"> and session level</w:t>
      </w:r>
    </w:p>
    <w:p w14:paraId="376CAE21" w14:textId="77777777" w:rsidR="00B10473" w:rsidRPr="00DB01EA" w:rsidRDefault="00B10473" w:rsidP="00B10473">
      <w:r w:rsidRPr="00DB01EA">
        <w:t>Is Attribute Value subject to the Charset Attribute?</w:t>
      </w:r>
    </w:p>
    <w:p w14:paraId="5F60F2FD" w14:textId="77777777" w:rsidR="00B10473" w:rsidRPr="00DB01EA" w:rsidRDefault="00B10473" w:rsidP="00B10473">
      <w:pPr>
        <w:ind w:left="284"/>
      </w:pPr>
      <w:r w:rsidRPr="00DB01EA">
        <w:t>This Attribute is not dependent on charset.</w:t>
      </w:r>
    </w:p>
    <w:p w14:paraId="2556CD4C" w14:textId="77777777" w:rsidR="00B10473" w:rsidRPr="00DB01EA" w:rsidRDefault="00B10473" w:rsidP="00B10473">
      <w:r w:rsidRPr="00DB01EA">
        <w:t>Purpose of the attribute:</w:t>
      </w:r>
    </w:p>
    <w:p w14:paraId="0E0E99FB" w14:textId="77777777" w:rsidR="00B10473" w:rsidRPr="00423712" w:rsidRDefault="00B10473" w:rsidP="00B10473">
      <w:pPr>
        <w:ind w:left="284"/>
        <w:rPr>
          <w:lang w:eastAsia="zh-CN"/>
        </w:rPr>
      </w:pPr>
      <w:r w:rsidRPr="001F33DA">
        <w:rPr>
          <w:lang w:eastAsia="zh-CN"/>
        </w:rPr>
        <w:t>This attribute</w:t>
      </w:r>
      <w:r w:rsidRPr="001F33DA">
        <w:rPr>
          <w:rFonts w:hint="eastAsia"/>
          <w:lang w:eastAsia="zh-CN"/>
        </w:rPr>
        <w:t xml:space="preserve"> </w:t>
      </w:r>
      <w:r w:rsidRPr="009702BC">
        <w:rPr>
          <w:lang w:eastAsia="zh-CN"/>
        </w:rPr>
        <w:t xml:space="preserve">provides a mapping of the presentation time of each data unit to the wall-clock time to </w:t>
      </w:r>
      <w:r>
        <w:rPr>
          <w:lang w:eastAsia="zh-CN"/>
        </w:rPr>
        <w:t xml:space="preserve">enable synchronized playout of the UEs </w:t>
      </w:r>
      <w:r w:rsidRPr="009702BC">
        <w:rPr>
          <w:lang w:eastAsia="zh-CN"/>
        </w:rPr>
        <w:t>adhering to the same rule.</w:t>
      </w:r>
    </w:p>
    <w:p w14:paraId="6135DC97" w14:textId="77777777" w:rsidR="00E23E83" w:rsidRPr="00E23E83" w:rsidRDefault="00B10473" w:rsidP="00E23E83">
      <w:pPr>
        <w:rPr>
          <w:lang w:val="en-US"/>
        </w:rPr>
      </w:pPr>
      <w:r w:rsidRPr="00DB01EA">
        <w:rPr>
          <w:lang w:val="en-US"/>
        </w:rPr>
        <w:t>Appropriate Attribute Values for</w:t>
      </w:r>
      <w:r w:rsidRPr="005403F8">
        <w:rPr>
          <w:lang w:val="en-US"/>
        </w:rPr>
        <w:t xml:space="preserve"> this </w:t>
      </w:r>
      <w:r>
        <w:rPr>
          <w:lang w:val="en-US"/>
        </w:rPr>
        <w:t>A</w:t>
      </w:r>
      <w:r w:rsidRPr="005403F8">
        <w:rPr>
          <w:lang w:val="en-US"/>
        </w:rPr>
        <w:t>ttribute</w:t>
      </w:r>
      <w:r>
        <w:rPr>
          <w:lang w:val="en-US"/>
        </w:rPr>
        <w:t>:</w:t>
      </w:r>
      <w:r w:rsidR="00E23E83">
        <w:rPr>
          <w:lang w:eastAsia="zh-CN"/>
        </w:rPr>
        <w:t>Please see clauses 8.3.3.2 and 8.3.3.4</w:t>
      </w:r>
    </w:p>
    <w:p w14:paraId="6A5C85B6" w14:textId="77777777" w:rsidR="00B10473" w:rsidRDefault="00B10473" w:rsidP="00AF232E">
      <w:pPr>
        <w:pStyle w:val="FP"/>
      </w:pPr>
    </w:p>
    <w:p w14:paraId="7A8296CB" w14:textId="77777777" w:rsidR="004A3549" w:rsidRDefault="00D63C27" w:rsidP="00B42F15">
      <w:pPr>
        <w:pStyle w:val="Heading8"/>
      </w:pPr>
      <w:bookmarkStart w:id="430" w:name="_Toc517287360"/>
      <w:r w:rsidRPr="00047BA9">
        <w:lastRenderedPageBreak/>
        <w:t xml:space="preserve">Annex </w:t>
      </w:r>
      <w:r w:rsidR="00B10473">
        <w:t>S</w:t>
      </w:r>
      <w:r w:rsidR="008A3746" w:rsidRPr="00047BA9">
        <w:t xml:space="preserve"> </w:t>
      </w:r>
      <w:r w:rsidR="004A3549" w:rsidRPr="00047BA9">
        <w:t>(</w:t>
      </w:r>
      <w:r w:rsidR="003D58C2" w:rsidRPr="00047BA9">
        <w:t>infor</w:t>
      </w:r>
      <w:r w:rsidR="004A3549" w:rsidRPr="00047BA9">
        <w:t>mative):</w:t>
      </w:r>
      <w:r w:rsidR="004A3549" w:rsidRPr="00047BA9">
        <w:br/>
      </w:r>
      <w:r w:rsidR="003D58C2" w:rsidRPr="00047BA9">
        <w:t>Change history</w:t>
      </w:r>
      <w:bookmarkStart w:id="431" w:name="historyclause"/>
      <w:bookmarkEnd w:id="430"/>
    </w:p>
    <w:p w14:paraId="7EDFD75D" w14:textId="77777777" w:rsidR="00711826" w:rsidRPr="00711826" w:rsidRDefault="00711826" w:rsidP="00711826">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01"/>
        <w:gridCol w:w="476"/>
        <w:gridCol w:w="378"/>
        <w:gridCol w:w="4867"/>
        <w:gridCol w:w="567"/>
        <w:gridCol w:w="567"/>
      </w:tblGrid>
      <w:tr w:rsidR="004A3549" w:rsidRPr="00047BA9" w14:paraId="3A74EEBB" w14:textId="77777777">
        <w:tblPrEx>
          <w:tblCellMar>
            <w:top w:w="0" w:type="dxa"/>
            <w:bottom w:w="0" w:type="dxa"/>
          </w:tblCellMar>
        </w:tblPrEx>
        <w:trPr>
          <w:cantSplit/>
        </w:trPr>
        <w:tc>
          <w:tcPr>
            <w:tcW w:w="9356" w:type="dxa"/>
            <w:gridSpan w:val="8"/>
            <w:tcBorders>
              <w:bottom w:val="nil"/>
            </w:tcBorders>
            <w:shd w:val="solid" w:color="FFFFFF" w:fill="auto"/>
          </w:tcPr>
          <w:bookmarkEnd w:id="431"/>
          <w:p w14:paraId="6C560118" w14:textId="77777777" w:rsidR="004A3549" w:rsidRPr="00047BA9" w:rsidRDefault="004A3549">
            <w:pPr>
              <w:pStyle w:val="TAL"/>
              <w:jc w:val="center"/>
              <w:rPr>
                <w:b/>
                <w:sz w:val="16"/>
              </w:rPr>
            </w:pPr>
            <w:r w:rsidRPr="00047BA9">
              <w:rPr>
                <w:b/>
              </w:rPr>
              <w:lastRenderedPageBreak/>
              <w:t>Change history</w:t>
            </w:r>
          </w:p>
        </w:tc>
      </w:tr>
      <w:tr w:rsidR="004A3549" w:rsidRPr="00047BA9" w14:paraId="5F52C111" w14:textId="77777777">
        <w:tblPrEx>
          <w:tblCellMar>
            <w:top w:w="0" w:type="dxa"/>
            <w:bottom w:w="0" w:type="dxa"/>
          </w:tblCellMar>
        </w:tblPrEx>
        <w:tc>
          <w:tcPr>
            <w:tcW w:w="800" w:type="dxa"/>
            <w:shd w:val="pct10" w:color="auto" w:fill="FFFFFF"/>
          </w:tcPr>
          <w:p w14:paraId="32F73CE6" w14:textId="77777777" w:rsidR="004A3549" w:rsidRPr="00047BA9" w:rsidRDefault="004A3549" w:rsidP="00D348C9">
            <w:pPr>
              <w:pStyle w:val="TAL"/>
              <w:jc w:val="center"/>
              <w:rPr>
                <w:b/>
                <w:sz w:val="16"/>
              </w:rPr>
            </w:pPr>
            <w:r w:rsidRPr="00047BA9">
              <w:rPr>
                <w:b/>
                <w:sz w:val="16"/>
              </w:rPr>
              <w:t>Date</w:t>
            </w:r>
          </w:p>
        </w:tc>
        <w:tc>
          <w:tcPr>
            <w:tcW w:w="800" w:type="dxa"/>
            <w:shd w:val="pct10" w:color="auto" w:fill="FFFFFF"/>
          </w:tcPr>
          <w:p w14:paraId="51E80989" w14:textId="77777777" w:rsidR="004A3549" w:rsidRPr="00047BA9" w:rsidRDefault="004A3549" w:rsidP="003911AA">
            <w:pPr>
              <w:pStyle w:val="TAL"/>
              <w:jc w:val="center"/>
              <w:rPr>
                <w:b/>
                <w:sz w:val="16"/>
              </w:rPr>
            </w:pPr>
            <w:r w:rsidRPr="00047BA9">
              <w:rPr>
                <w:b/>
                <w:sz w:val="16"/>
              </w:rPr>
              <w:t>TSG #</w:t>
            </w:r>
          </w:p>
        </w:tc>
        <w:tc>
          <w:tcPr>
            <w:tcW w:w="901" w:type="dxa"/>
            <w:shd w:val="pct10" w:color="auto" w:fill="FFFFFF"/>
          </w:tcPr>
          <w:p w14:paraId="4DC2BFA2" w14:textId="77777777" w:rsidR="004A3549" w:rsidRPr="00047BA9" w:rsidRDefault="004A3549" w:rsidP="00D348C9">
            <w:pPr>
              <w:pStyle w:val="TAL"/>
              <w:jc w:val="center"/>
              <w:rPr>
                <w:b/>
                <w:sz w:val="16"/>
              </w:rPr>
            </w:pPr>
            <w:r w:rsidRPr="00047BA9">
              <w:rPr>
                <w:b/>
                <w:sz w:val="16"/>
              </w:rPr>
              <w:t>TSG Doc.</w:t>
            </w:r>
          </w:p>
        </w:tc>
        <w:tc>
          <w:tcPr>
            <w:tcW w:w="476" w:type="dxa"/>
            <w:shd w:val="pct10" w:color="auto" w:fill="FFFFFF"/>
          </w:tcPr>
          <w:p w14:paraId="433E9526" w14:textId="77777777" w:rsidR="004A3549" w:rsidRPr="00047BA9" w:rsidRDefault="004A3549" w:rsidP="00D348C9">
            <w:pPr>
              <w:pStyle w:val="TAL"/>
              <w:jc w:val="center"/>
              <w:rPr>
                <w:b/>
                <w:sz w:val="16"/>
              </w:rPr>
            </w:pPr>
            <w:r w:rsidRPr="00047BA9">
              <w:rPr>
                <w:b/>
                <w:sz w:val="16"/>
              </w:rPr>
              <w:t>CR</w:t>
            </w:r>
          </w:p>
        </w:tc>
        <w:tc>
          <w:tcPr>
            <w:tcW w:w="378" w:type="dxa"/>
            <w:shd w:val="pct10" w:color="auto" w:fill="FFFFFF"/>
          </w:tcPr>
          <w:p w14:paraId="52ECB0D7" w14:textId="77777777" w:rsidR="004A3549" w:rsidRPr="00047BA9" w:rsidRDefault="004A3549" w:rsidP="00D348C9">
            <w:pPr>
              <w:pStyle w:val="TAL"/>
              <w:jc w:val="center"/>
              <w:rPr>
                <w:b/>
                <w:sz w:val="16"/>
              </w:rPr>
            </w:pPr>
            <w:r w:rsidRPr="00047BA9">
              <w:rPr>
                <w:b/>
                <w:sz w:val="16"/>
              </w:rPr>
              <w:t>Rev</w:t>
            </w:r>
          </w:p>
        </w:tc>
        <w:tc>
          <w:tcPr>
            <w:tcW w:w="4867" w:type="dxa"/>
            <w:shd w:val="pct10" w:color="auto" w:fill="FFFFFF"/>
          </w:tcPr>
          <w:p w14:paraId="5D49005F" w14:textId="77777777" w:rsidR="004A3549" w:rsidRPr="00047BA9" w:rsidRDefault="004A3549" w:rsidP="00D348C9">
            <w:pPr>
              <w:pStyle w:val="TAL"/>
              <w:jc w:val="center"/>
              <w:rPr>
                <w:b/>
                <w:sz w:val="16"/>
              </w:rPr>
            </w:pPr>
            <w:r w:rsidRPr="00047BA9">
              <w:rPr>
                <w:b/>
                <w:sz w:val="16"/>
              </w:rPr>
              <w:t>Subject/Comment</w:t>
            </w:r>
          </w:p>
        </w:tc>
        <w:tc>
          <w:tcPr>
            <w:tcW w:w="567" w:type="dxa"/>
            <w:shd w:val="pct10" w:color="auto" w:fill="FFFFFF"/>
          </w:tcPr>
          <w:p w14:paraId="54A0154D" w14:textId="77777777" w:rsidR="004A3549" w:rsidRPr="00047BA9" w:rsidRDefault="004A3549" w:rsidP="00D348C9">
            <w:pPr>
              <w:pStyle w:val="TAL"/>
              <w:jc w:val="center"/>
              <w:rPr>
                <w:b/>
                <w:sz w:val="16"/>
              </w:rPr>
            </w:pPr>
            <w:r w:rsidRPr="00047BA9">
              <w:rPr>
                <w:b/>
                <w:sz w:val="16"/>
              </w:rPr>
              <w:t>Old</w:t>
            </w:r>
          </w:p>
        </w:tc>
        <w:tc>
          <w:tcPr>
            <w:tcW w:w="567" w:type="dxa"/>
            <w:shd w:val="pct10" w:color="auto" w:fill="FFFFFF"/>
          </w:tcPr>
          <w:p w14:paraId="1C5E0E2E" w14:textId="77777777" w:rsidR="004A3549" w:rsidRPr="00047BA9" w:rsidRDefault="004A3549" w:rsidP="00D348C9">
            <w:pPr>
              <w:pStyle w:val="TAL"/>
              <w:jc w:val="center"/>
              <w:rPr>
                <w:b/>
                <w:sz w:val="16"/>
              </w:rPr>
            </w:pPr>
            <w:r w:rsidRPr="00047BA9">
              <w:rPr>
                <w:b/>
                <w:sz w:val="16"/>
              </w:rPr>
              <w:t>New</w:t>
            </w:r>
          </w:p>
        </w:tc>
      </w:tr>
      <w:tr w:rsidR="007C62B4" w:rsidRPr="00047BA9" w14:paraId="6D5729EA" w14:textId="77777777">
        <w:tblPrEx>
          <w:tblCellMar>
            <w:top w:w="0" w:type="dxa"/>
            <w:bottom w:w="0" w:type="dxa"/>
          </w:tblCellMar>
        </w:tblPrEx>
        <w:tc>
          <w:tcPr>
            <w:tcW w:w="800" w:type="dxa"/>
            <w:shd w:val="solid" w:color="FFFFFF" w:fill="auto"/>
          </w:tcPr>
          <w:p w14:paraId="04C59886" w14:textId="77777777" w:rsidR="007C62B4" w:rsidRPr="00047BA9" w:rsidRDefault="007C62B4" w:rsidP="00191F96">
            <w:pPr>
              <w:pStyle w:val="TAL"/>
              <w:rPr>
                <w:sz w:val="16"/>
                <w:szCs w:val="16"/>
              </w:rPr>
            </w:pPr>
            <w:r w:rsidRPr="00047BA9">
              <w:rPr>
                <w:sz w:val="16"/>
                <w:szCs w:val="16"/>
              </w:rPr>
              <w:t>2008-</w:t>
            </w:r>
            <w:r>
              <w:rPr>
                <w:sz w:val="16"/>
                <w:szCs w:val="16"/>
              </w:rPr>
              <w:t>12</w:t>
            </w:r>
          </w:p>
        </w:tc>
        <w:tc>
          <w:tcPr>
            <w:tcW w:w="800" w:type="dxa"/>
            <w:shd w:val="solid" w:color="FFFFFF" w:fill="auto"/>
          </w:tcPr>
          <w:p w14:paraId="2B78FD03" w14:textId="77777777" w:rsidR="007C62B4" w:rsidRPr="00047BA9" w:rsidRDefault="003911AA" w:rsidP="003911AA">
            <w:pPr>
              <w:pStyle w:val="TAL"/>
              <w:jc w:val="center"/>
              <w:rPr>
                <w:sz w:val="16"/>
                <w:szCs w:val="16"/>
              </w:rPr>
            </w:pPr>
            <w:r>
              <w:rPr>
                <w:sz w:val="16"/>
                <w:szCs w:val="16"/>
              </w:rPr>
              <w:t>42</w:t>
            </w:r>
          </w:p>
        </w:tc>
        <w:tc>
          <w:tcPr>
            <w:tcW w:w="901" w:type="dxa"/>
            <w:shd w:val="solid" w:color="FFFFFF" w:fill="auto"/>
          </w:tcPr>
          <w:p w14:paraId="5B8F15A2" w14:textId="77777777" w:rsidR="007C62B4" w:rsidRPr="00047BA9" w:rsidRDefault="003911AA" w:rsidP="00191F96">
            <w:pPr>
              <w:pStyle w:val="TAL"/>
              <w:rPr>
                <w:sz w:val="16"/>
                <w:szCs w:val="16"/>
              </w:rPr>
            </w:pPr>
            <w:r>
              <w:rPr>
                <w:sz w:val="16"/>
                <w:szCs w:val="16"/>
              </w:rPr>
              <w:t>S</w:t>
            </w:r>
            <w:r w:rsidR="007C62B4">
              <w:rPr>
                <w:sz w:val="16"/>
                <w:szCs w:val="16"/>
              </w:rPr>
              <w:t>P-080675</w:t>
            </w:r>
          </w:p>
        </w:tc>
        <w:tc>
          <w:tcPr>
            <w:tcW w:w="476" w:type="dxa"/>
            <w:shd w:val="solid" w:color="FFFFFF" w:fill="auto"/>
          </w:tcPr>
          <w:p w14:paraId="1B3DD4E0" w14:textId="77777777" w:rsidR="007C62B4" w:rsidRPr="00047BA9" w:rsidRDefault="007C62B4" w:rsidP="00191F96">
            <w:pPr>
              <w:pStyle w:val="TAL"/>
              <w:rPr>
                <w:sz w:val="16"/>
                <w:szCs w:val="16"/>
              </w:rPr>
            </w:pPr>
          </w:p>
        </w:tc>
        <w:tc>
          <w:tcPr>
            <w:tcW w:w="378" w:type="dxa"/>
            <w:shd w:val="solid" w:color="FFFFFF" w:fill="auto"/>
          </w:tcPr>
          <w:p w14:paraId="2E1C53DE" w14:textId="77777777" w:rsidR="007C62B4" w:rsidRPr="00047BA9" w:rsidRDefault="007C62B4" w:rsidP="00191F96">
            <w:pPr>
              <w:pStyle w:val="TAL"/>
              <w:rPr>
                <w:sz w:val="16"/>
                <w:szCs w:val="16"/>
              </w:rPr>
            </w:pPr>
          </w:p>
        </w:tc>
        <w:tc>
          <w:tcPr>
            <w:tcW w:w="4867" w:type="dxa"/>
            <w:shd w:val="solid" w:color="FFFFFF" w:fill="auto"/>
          </w:tcPr>
          <w:p w14:paraId="0FCA31DC" w14:textId="77777777" w:rsidR="007C62B4" w:rsidRPr="00047BA9" w:rsidRDefault="007C62B4" w:rsidP="00191F96">
            <w:pPr>
              <w:pStyle w:val="TAL"/>
              <w:rPr>
                <w:sz w:val="16"/>
                <w:szCs w:val="16"/>
              </w:rPr>
            </w:pPr>
            <w:r w:rsidRPr="00047BA9">
              <w:rPr>
                <w:sz w:val="16"/>
                <w:szCs w:val="16"/>
              </w:rPr>
              <w:t>Presented for</w:t>
            </w:r>
            <w:r>
              <w:rPr>
                <w:sz w:val="16"/>
                <w:szCs w:val="16"/>
              </w:rPr>
              <w:t xml:space="preserve"> approval</w:t>
            </w:r>
            <w:r w:rsidRPr="00047BA9">
              <w:rPr>
                <w:sz w:val="16"/>
                <w:szCs w:val="16"/>
              </w:rPr>
              <w:t xml:space="preserve"> at TSG SA#4</w:t>
            </w:r>
            <w:r>
              <w:rPr>
                <w:sz w:val="16"/>
                <w:szCs w:val="16"/>
              </w:rPr>
              <w:t>2</w:t>
            </w:r>
          </w:p>
        </w:tc>
        <w:tc>
          <w:tcPr>
            <w:tcW w:w="567" w:type="dxa"/>
            <w:shd w:val="solid" w:color="FFFFFF" w:fill="auto"/>
          </w:tcPr>
          <w:p w14:paraId="5AE77FF7" w14:textId="77777777" w:rsidR="007C62B4" w:rsidRPr="00047BA9" w:rsidRDefault="000E5335" w:rsidP="00191F96">
            <w:pPr>
              <w:pStyle w:val="TAL"/>
              <w:rPr>
                <w:sz w:val="16"/>
                <w:szCs w:val="16"/>
              </w:rPr>
            </w:pPr>
            <w:r>
              <w:rPr>
                <w:sz w:val="16"/>
                <w:szCs w:val="16"/>
              </w:rPr>
              <w:t>1.0.0</w:t>
            </w:r>
          </w:p>
        </w:tc>
        <w:tc>
          <w:tcPr>
            <w:tcW w:w="567" w:type="dxa"/>
            <w:shd w:val="solid" w:color="FFFFFF" w:fill="auto"/>
          </w:tcPr>
          <w:p w14:paraId="7E2505A9" w14:textId="77777777" w:rsidR="007C62B4" w:rsidRPr="00047BA9" w:rsidRDefault="007C62B4" w:rsidP="00191F96">
            <w:pPr>
              <w:pStyle w:val="TAL"/>
              <w:rPr>
                <w:sz w:val="16"/>
                <w:szCs w:val="16"/>
              </w:rPr>
            </w:pPr>
            <w:r>
              <w:rPr>
                <w:sz w:val="16"/>
                <w:szCs w:val="16"/>
              </w:rPr>
              <w:t>2</w:t>
            </w:r>
            <w:r w:rsidRPr="00047BA9">
              <w:rPr>
                <w:sz w:val="16"/>
                <w:szCs w:val="16"/>
              </w:rPr>
              <w:t>.0.0</w:t>
            </w:r>
          </w:p>
        </w:tc>
      </w:tr>
      <w:tr w:rsidR="000E5335" w:rsidRPr="00047BA9" w14:paraId="41BEA38C" w14:textId="77777777">
        <w:tblPrEx>
          <w:tblCellMar>
            <w:top w:w="0" w:type="dxa"/>
            <w:bottom w:w="0" w:type="dxa"/>
          </w:tblCellMar>
        </w:tblPrEx>
        <w:tc>
          <w:tcPr>
            <w:tcW w:w="800" w:type="dxa"/>
            <w:shd w:val="solid" w:color="FFFFFF" w:fill="auto"/>
          </w:tcPr>
          <w:p w14:paraId="43EFEA39" w14:textId="77777777" w:rsidR="000E5335" w:rsidRPr="00047BA9" w:rsidRDefault="000E5335" w:rsidP="00547EFA">
            <w:pPr>
              <w:pStyle w:val="TAL"/>
              <w:rPr>
                <w:sz w:val="16"/>
                <w:szCs w:val="16"/>
              </w:rPr>
            </w:pPr>
            <w:r w:rsidRPr="00047BA9">
              <w:rPr>
                <w:sz w:val="16"/>
                <w:szCs w:val="16"/>
              </w:rPr>
              <w:t>2008-</w:t>
            </w:r>
            <w:r>
              <w:rPr>
                <w:sz w:val="16"/>
                <w:szCs w:val="16"/>
              </w:rPr>
              <w:t>12</w:t>
            </w:r>
          </w:p>
        </w:tc>
        <w:tc>
          <w:tcPr>
            <w:tcW w:w="800" w:type="dxa"/>
            <w:shd w:val="solid" w:color="FFFFFF" w:fill="auto"/>
          </w:tcPr>
          <w:p w14:paraId="65F95C0E" w14:textId="77777777" w:rsidR="000E5335" w:rsidRPr="00047BA9" w:rsidRDefault="003911AA" w:rsidP="003911AA">
            <w:pPr>
              <w:pStyle w:val="TAL"/>
              <w:jc w:val="center"/>
              <w:rPr>
                <w:sz w:val="16"/>
                <w:szCs w:val="16"/>
              </w:rPr>
            </w:pPr>
            <w:r>
              <w:rPr>
                <w:sz w:val="16"/>
                <w:szCs w:val="16"/>
              </w:rPr>
              <w:t>42</w:t>
            </w:r>
          </w:p>
        </w:tc>
        <w:tc>
          <w:tcPr>
            <w:tcW w:w="901" w:type="dxa"/>
            <w:shd w:val="solid" w:color="FFFFFF" w:fill="auto"/>
          </w:tcPr>
          <w:p w14:paraId="2A4D6CA3" w14:textId="77777777" w:rsidR="000E5335" w:rsidRDefault="000E5335" w:rsidP="00191F96">
            <w:pPr>
              <w:pStyle w:val="TAL"/>
              <w:rPr>
                <w:sz w:val="16"/>
                <w:szCs w:val="16"/>
              </w:rPr>
            </w:pPr>
          </w:p>
        </w:tc>
        <w:tc>
          <w:tcPr>
            <w:tcW w:w="476" w:type="dxa"/>
            <w:shd w:val="solid" w:color="FFFFFF" w:fill="auto"/>
          </w:tcPr>
          <w:p w14:paraId="774D841A" w14:textId="77777777" w:rsidR="000E5335" w:rsidRPr="00047BA9" w:rsidRDefault="000E5335" w:rsidP="00191F96">
            <w:pPr>
              <w:pStyle w:val="TAL"/>
              <w:rPr>
                <w:sz w:val="16"/>
                <w:szCs w:val="16"/>
              </w:rPr>
            </w:pPr>
          </w:p>
        </w:tc>
        <w:tc>
          <w:tcPr>
            <w:tcW w:w="378" w:type="dxa"/>
            <w:shd w:val="solid" w:color="FFFFFF" w:fill="auto"/>
          </w:tcPr>
          <w:p w14:paraId="73D1BFF2" w14:textId="77777777" w:rsidR="000E5335" w:rsidRPr="00047BA9" w:rsidRDefault="000E5335" w:rsidP="00191F96">
            <w:pPr>
              <w:pStyle w:val="TAL"/>
              <w:rPr>
                <w:sz w:val="16"/>
                <w:szCs w:val="16"/>
              </w:rPr>
            </w:pPr>
          </w:p>
        </w:tc>
        <w:tc>
          <w:tcPr>
            <w:tcW w:w="4867" w:type="dxa"/>
            <w:shd w:val="solid" w:color="FFFFFF" w:fill="auto"/>
          </w:tcPr>
          <w:p w14:paraId="50BD9356" w14:textId="77777777" w:rsidR="000E5335" w:rsidRPr="00047BA9" w:rsidRDefault="000E5335" w:rsidP="00191F96">
            <w:pPr>
              <w:pStyle w:val="TAL"/>
              <w:rPr>
                <w:sz w:val="16"/>
                <w:szCs w:val="16"/>
              </w:rPr>
            </w:pPr>
            <w:r>
              <w:rPr>
                <w:sz w:val="16"/>
                <w:szCs w:val="16"/>
              </w:rPr>
              <w:t xml:space="preserve">Approved at </w:t>
            </w:r>
            <w:r w:rsidRPr="00047BA9">
              <w:rPr>
                <w:sz w:val="16"/>
                <w:szCs w:val="16"/>
              </w:rPr>
              <w:t>TSG SA#4</w:t>
            </w:r>
            <w:r>
              <w:rPr>
                <w:sz w:val="16"/>
                <w:szCs w:val="16"/>
              </w:rPr>
              <w:t>2</w:t>
            </w:r>
          </w:p>
        </w:tc>
        <w:tc>
          <w:tcPr>
            <w:tcW w:w="567" w:type="dxa"/>
            <w:shd w:val="solid" w:color="FFFFFF" w:fill="auto"/>
          </w:tcPr>
          <w:p w14:paraId="13CA1DCA" w14:textId="77777777" w:rsidR="000E5335" w:rsidRPr="00047BA9" w:rsidRDefault="000E5335" w:rsidP="00547EFA">
            <w:pPr>
              <w:pStyle w:val="TAL"/>
              <w:rPr>
                <w:sz w:val="16"/>
                <w:szCs w:val="16"/>
              </w:rPr>
            </w:pPr>
            <w:r>
              <w:rPr>
                <w:sz w:val="16"/>
                <w:szCs w:val="16"/>
              </w:rPr>
              <w:t>2</w:t>
            </w:r>
            <w:r w:rsidRPr="00047BA9">
              <w:rPr>
                <w:sz w:val="16"/>
                <w:szCs w:val="16"/>
              </w:rPr>
              <w:t>.0.0</w:t>
            </w:r>
          </w:p>
        </w:tc>
        <w:tc>
          <w:tcPr>
            <w:tcW w:w="567" w:type="dxa"/>
            <w:shd w:val="solid" w:color="FFFFFF" w:fill="auto"/>
          </w:tcPr>
          <w:p w14:paraId="4BE5962A" w14:textId="77777777" w:rsidR="000E5335" w:rsidRPr="00047BA9" w:rsidRDefault="000E5335" w:rsidP="00547EFA">
            <w:pPr>
              <w:pStyle w:val="TAL"/>
              <w:rPr>
                <w:sz w:val="16"/>
                <w:szCs w:val="16"/>
              </w:rPr>
            </w:pPr>
            <w:r>
              <w:rPr>
                <w:sz w:val="16"/>
                <w:szCs w:val="16"/>
              </w:rPr>
              <w:t>8</w:t>
            </w:r>
            <w:r w:rsidRPr="00047BA9">
              <w:rPr>
                <w:sz w:val="16"/>
                <w:szCs w:val="16"/>
              </w:rPr>
              <w:t>.0.0</w:t>
            </w:r>
          </w:p>
        </w:tc>
      </w:tr>
      <w:tr w:rsidR="003911AA" w:rsidRPr="00047BA9" w14:paraId="4D69C0F4" w14:textId="77777777">
        <w:tblPrEx>
          <w:tblCellMar>
            <w:top w:w="0" w:type="dxa"/>
            <w:bottom w:w="0" w:type="dxa"/>
          </w:tblCellMar>
        </w:tblPrEx>
        <w:tc>
          <w:tcPr>
            <w:tcW w:w="800" w:type="dxa"/>
            <w:shd w:val="solid" w:color="FFFFFF" w:fill="auto"/>
          </w:tcPr>
          <w:p w14:paraId="499506FA" w14:textId="77777777" w:rsidR="003911AA" w:rsidRPr="00047BA9" w:rsidRDefault="003911AA" w:rsidP="00547EFA">
            <w:pPr>
              <w:pStyle w:val="TAL"/>
              <w:rPr>
                <w:sz w:val="16"/>
                <w:szCs w:val="16"/>
              </w:rPr>
            </w:pPr>
            <w:r>
              <w:rPr>
                <w:sz w:val="16"/>
                <w:szCs w:val="16"/>
              </w:rPr>
              <w:t>2009-03</w:t>
            </w:r>
          </w:p>
        </w:tc>
        <w:tc>
          <w:tcPr>
            <w:tcW w:w="800" w:type="dxa"/>
            <w:shd w:val="solid" w:color="FFFFFF" w:fill="auto"/>
          </w:tcPr>
          <w:p w14:paraId="75398BD8" w14:textId="77777777" w:rsidR="003911AA" w:rsidRPr="00047BA9" w:rsidRDefault="003911AA" w:rsidP="003911AA">
            <w:pPr>
              <w:pStyle w:val="TAL"/>
              <w:jc w:val="center"/>
              <w:rPr>
                <w:sz w:val="16"/>
                <w:szCs w:val="16"/>
              </w:rPr>
            </w:pPr>
            <w:r>
              <w:rPr>
                <w:sz w:val="16"/>
                <w:szCs w:val="16"/>
              </w:rPr>
              <w:t>43</w:t>
            </w:r>
          </w:p>
        </w:tc>
        <w:tc>
          <w:tcPr>
            <w:tcW w:w="901" w:type="dxa"/>
            <w:shd w:val="solid" w:color="FFFFFF" w:fill="auto"/>
          </w:tcPr>
          <w:p w14:paraId="3BB6D44E" w14:textId="77777777" w:rsidR="003911AA" w:rsidRDefault="003911AA" w:rsidP="00191F96">
            <w:pPr>
              <w:pStyle w:val="TAL"/>
              <w:rPr>
                <w:sz w:val="16"/>
                <w:szCs w:val="16"/>
              </w:rPr>
            </w:pPr>
            <w:r>
              <w:rPr>
                <w:sz w:val="16"/>
                <w:szCs w:val="16"/>
              </w:rPr>
              <w:t>SP-090007</w:t>
            </w:r>
          </w:p>
        </w:tc>
        <w:tc>
          <w:tcPr>
            <w:tcW w:w="476" w:type="dxa"/>
            <w:shd w:val="solid" w:color="FFFFFF" w:fill="auto"/>
          </w:tcPr>
          <w:p w14:paraId="6FFB9178" w14:textId="77777777" w:rsidR="003911AA" w:rsidRPr="00047BA9" w:rsidRDefault="00122C3F" w:rsidP="00191F96">
            <w:pPr>
              <w:pStyle w:val="TAL"/>
              <w:rPr>
                <w:sz w:val="16"/>
                <w:szCs w:val="16"/>
              </w:rPr>
            </w:pPr>
            <w:r>
              <w:rPr>
                <w:sz w:val="16"/>
                <w:szCs w:val="16"/>
              </w:rPr>
              <w:t>0001</w:t>
            </w:r>
          </w:p>
        </w:tc>
        <w:tc>
          <w:tcPr>
            <w:tcW w:w="378" w:type="dxa"/>
            <w:shd w:val="solid" w:color="FFFFFF" w:fill="auto"/>
          </w:tcPr>
          <w:p w14:paraId="2108A055" w14:textId="77777777" w:rsidR="003911AA" w:rsidRPr="00047BA9" w:rsidRDefault="00122C3F" w:rsidP="00191F96">
            <w:pPr>
              <w:pStyle w:val="TAL"/>
              <w:rPr>
                <w:sz w:val="16"/>
                <w:szCs w:val="16"/>
              </w:rPr>
            </w:pPr>
            <w:r>
              <w:rPr>
                <w:sz w:val="16"/>
                <w:szCs w:val="16"/>
              </w:rPr>
              <w:t>2</w:t>
            </w:r>
          </w:p>
        </w:tc>
        <w:tc>
          <w:tcPr>
            <w:tcW w:w="4867" w:type="dxa"/>
            <w:shd w:val="solid" w:color="FFFFFF" w:fill="auto"/>
          </w:tcPr>
          <w:p w14:paraId="62FB9A8B" w14:textId="77777777" w:rsidR="003911AA" w:rsidRPr="00E53A2C" w:rsidRDefault="00E53A2C" w:rsidP="00191F96">
            <w:pPr>
              <w:pStyle w:val="TAL"/>
              <w:rPr>
                <w:sz w:val="16"/>
                <w:szCs w:val="16"/>
              </w:rPr>
            </w:pPr>
            <w:r w:rsidRPr="00E53A2C">
              <w:rPr>
                <w:sz w:val="16"/>
                <w:szCs w:val="16"/>
              </w:rPr>
              <w:t>Corrections on layout of structure, references, numbering of figures of TS 26.237</w:t>
            </w:r>
          </w:p>
        </w:tc>
        <w:tc>
          <w:tcPr>
            <w:tcW w:w="567" w:type="dxa"/>
            <w:shd w:val="solid" w:color="FFFFFF" w:fill="auto"/>
          </w:tcPr>
          <w:p w14:paraId="6964B324" w14:textId="77777777" w:rsidR="003911AA" w:rsidRDefault="003911AA" w:rsidP="00547EFA">
            <w:pPr>
              <w:pStyle w:val="TAL"/>
              <w:rPr>
                <w:sz w:val="16"/>
                <w:szCs w:val="16"/>
              </w:rPr>
            </w:pPr>
            <w:r>
              <w:rPr>
                <w:sz w:val="16"/>
                <w:szCs w:val="16"/>
              </w:rPr>
              <w:t>8</w:t>
            </w:r>
            <w:r w:rsidRPr="00047BA9">
              <w:rPr>
                <w:sz w:val="16"/>
                <w:szCs w:val="16"/>
              </w:rPr>
              <w:t>.0.0</w:t>
            </w:r>
          </w:p>
        </w:tc>
        <w:tc>
          <w:tcPr>
            <w:tcW w:w="567" w:type="dxa"/>
            <w:shd w:val="solid" w:color="FFFFFF" w:fill="auto"/>
          </w:tcPr>
          <w:p w14:paraId="57395474" w14:textId="77777777" w:rsidR="003911AA" w:rsidRDefault="003911AA" w:rsidP="00547EFA">
            <w:pPr>
              <w:pStyle w:val="TAL"/>
              <w:rPr>
                <w:sz w:val="16"/>
                <w:szCs w:val="16"/>
              </w:rPr>
            </w:pPr>
            <w:r>
              <w:rPr>
                <w:sz w:val="16"/>
                <w:szCs w:val="16"/>
              </w:rPr>
              <w:t>8</w:t>
            </w:r>
            <w:r w:rsidRPr="00047BA9">
              <w:rPr>
                <w:sz w:val="16"/>
                <w:szCs w:val="16"/>
              </w:rPr>
              <w:t>.</w:t>
            </w:r>
            <w:r>
              <w:rPr>
                <w:sz w:val="16"/>
                <w:szCs w:val="16"/>
              </w:rPr>
              <w:t>1</w:t>
            </w:r>
            <w:r w:rsidRPr="00047BA9">
              <w:rPr>
                <w:sz w:val="16"/>
                <w:szCs w:val="16"/>
              </w:rPr>
              <w:t>.0</w:t>
            </w:r>
          </w:p>
        </w:tc>
      </w:tr>
      <w:tr w:rsidR="003911AA" w:rsidRPr="00047BA9" w14:paraId="62C6A985" w14:textId="77777777">
        <w:tblPrEx>
          <w:tblCellMar>
            <w:top w:w="0" w:type="dxa"/>
            <w:bottom w:w="0" w:type="dxa"/>
          </w:tblCellMar>
        </w:tblPrEx>
        <w:tc>
          <w:tcPr>
            <w:tcW w:w="800" w:type="dxa"/>
            <w:shd w:val="solid" w:color="FFFFFF" w:fill="auto"/>
          </w:tcPr>
          <w:p w14:paraId="6D1C302C" w14:textId="77777777" w:rsidR="003911AA" w:rsidRPr="00047BA9" w:rsidRDefault="003911AA" w:rsidP="00547EFA">
            <w:pPr>
              <w:pStyle w:val="TAL"/>
              <w:rPr>
                <w:sz w:val="16"/>
                <w:szCs w:val="16"/>
              </w:rPr>
            </w:pPr>
            <w:r>
              <w:rPr>
                <w:sz w:val="16"/>
                <w:szCs w:val="16"/>
              </w:rPr>
              <w:t>2009-03</w:t>
            </w:r>
          </w:p>
        </w:tc>
        <w:tc>
          <w:tcPr>
            <w:tcW w:w="800" w:type="dxa"/>
            <w:shd w:val="solid" w:color="FFFFFF" w:fill="auto"/>
          </w:tcPr>
          <w:p w14:paraId="6D70F886" w14:textId="77777777" w:rsidR="003911AA" w:rsidRPr="00047BA9" w:rsidRDefault="003911AA" w:rsidP="003911AA">
            <w:pPr>
              <w:pStyle w:val="TAL"/>
              <w:jc w:val="center"/>
              <w:rPr>
                <w:sz w:val="16"/>
                <w:szCs w:val="16"/>
              </w:rPr>
            </w:pPr>
            <w:r>
              <w:rPr>
                <w:sz w:val="16"/>
                <w:szCs w:val="16"/>
              </w:rPr>
              <w:t>43</w:t>
            </w:r>
          </w:p>
        </w:tc>
        <w:tc>
          <w:tcPr>
            <w:tcW w:w="901" w:type="dxa"/>
            <w:shd w:val="solid" w:color="FFFFFF" w:fill="auto"/>
          </w:tcPr>
          <w:p w14:paraId="21FB264A" w14:textId="77777777" w:rsidR="003911AA" w:rsidRDefault="003911AA" w:rsidP="00191F96">
            <w:pPr>
              <w:pStyle w:val="TAL"/>
              <w:rPr>
                <w:sz w:val="16"/>
                <w:szCs w:val="16"/>
              </w:rPr>
            </w:pPr>
            <w:r>
              <w:rPr>
                <w:sz w:val="16"/>
                <w:szCs w:val="16"/>
              </w:rPr>
              <w:t>SP-090007</w:t>
            </w:r>
          </w:p>
        </w:tc>
        <w:tc>
          <w:tcPr>
            <w:tcW w:w="476" w:type="dxa"/>
            <w:shd w:val="solid" w:color="FFFFFF" w:fill="auto"/>
          </w:tcPr>
          <w:p w14:paraId="3AF8B73B" w14:textId="77777777" w:rsidR="003911AA" w:rsidRPr="00047BA9" w:rsidRDefault="00122C3F" w:rsidP="00191F96">
            <w:pPr>
              <w:pStyle w:val="TAL"/>
              <w:rPr>
                <w:sz w:val="16"/>
                <w:szCs w:val="16"/>
              </w:rPr>
            </w:pPr>
            <w:r>
              <w:rPr>
                <w:sz w:val="16"/>
                <w:szCs w:val="16"/>
              </w:rPr>
              <w:t>0002</w:t>
            </w:r>
          </w:p>
        </w:tc>
        <w:tc>
          <w:tcPr>
            <w:tcW w:w="378" w:type="dxa"/>
            <w:shd w:val="solid" w:color="FFFFFF" w:fill="auto"/>
          </w:tcPr>
          <w:p w14:paraId="729A1DCF" w14:textId="77777777" w:rsidR="003911AA" w:rsidRPr="00047BA9" w:rsidRDefault="00122C3F" w:rsidP="00191F96">
            <w:pPr>
              <w:pStyle w:val="TAL"/>
              <w:rPr>
                <w:sz w:val="16"/>
                <w:szCs w:val="16"/>
              </w:rPr>
            </w:pPr>
            <w:r>
              <w:rPr>
                <w:sz w:val="16"/>
                <w:szCs w:val="16"/>
              </w:rPr>
              <w:t>1</w:t>
            </w:r>
          </w:p>
        </w:tc>
        <w:tc>
          <w:tcPr>
            <w:tcW w:w="4867" w:type="dxa"/>
            <w:shd w:val="solid" w:color="FFFFFF" w:fill="auto"/>
          </w:tcPr>
          <w:p w14:paraId="1D768410" w14:textId="77777777" w:rsidR="003911AA" w:rsidRPr="00E53A2C" w:rsidRDefault="00E53A2C" w:rsidP="00191F96">
            <w:pPr>
              <w:pStyle w:val="TAL"/>
              <w:rPr>
                <w:sz w:val="16"/>
                <w:szCs w:val="16"/>
              </w:rPr>
            </w:pPr>
            <w:r w:rsidRPr="00E53A2C">
              <w:rPr>
                <w:sz w:val="16"/>
                <w:szCs w:val="16"/>
              </w:rPr>
              <w:t>Improvement of general descriptions of TS 26.237</w:t>
            </w:r>
          </w:p>
        </w:tc>
        <w:tc>
          <w:tcPr>
            <w:tcW w:w="567" w:type="dxa"/>
            <w:shd w:val="solid" w:color="FFFFFF" w:fill="auto"/>
          </w:tcPr>
          <w:p w14:paraId="66B52902" w14:textId="77777777" w:rsidR="003911AA" w:rsidRDefault="003911AA" w:rsidP="00547EFA">
            <w:pPr>
              <w:pStyle w:val="TAL"/>
              <w:rPr>
                <w:sz w:val="16"/>
                <w:szCs w:val="16"/>
              </w:rPr>
            </w:pPr>
            <w:r>
              <w:rPr>
                <w:sz w:val="16"/>
                <w:szCs w:val="16"/>
              </w:rPr>
              <w:t>8</w:t>
            </w:r>
            <w:r w:rsidRPr="00047BA9">
              <w:rPr>
                <w:sz w:val="16"/>
                <w:szCs w:val="16"/>
              </w:rPr>
              <w:t>.0.0</w:t>
            </w:r>
          </w:p>
        </w:tc>
        <w:tc>
          <w:tcPr>
            <w:tcW w:w="567" w:type="dxa"/>
            <w:shd w:val="solid" w:color="FFFFFF" w:fill="auto"/>
          </w:tcPr>
          <w:p w14:paraId="4EF331B4" w14:textId="77777777" w:rsidR="003911AA" w:rsidRDefault="003911AA" w:rsidP="00547EFA">
            <w:pPr>
              <w:pStyle w:val="TAL"/>
              <w:rPr>
                <w:sz w:val="16"/>
                <w:szCs w:val="16"/>
              </w:rPr>
            </w:pPr>
            <w:r>
              <w:rPr>
                <w:sz w:val="16"/>
                <w:szCs w:val="16"/>
              </w:rPr>
              <w:t>8</w:t>
            </w:r>
            <w:r w:rsidRPr="00047BA9">
              <w:rPr>
                <w:sz w:val="16"/>
                <w:szCs w:val="16"/>
              </w:rPr>
              <w:t>.</w:t>
            </w:r>
            <w:r>
              <w:rPr>
                <w:sz w:val="16"/>
                <w:szCs w:val="16"/>
              </w:rPr>
              <w:t>1</w:t>
            </w:r>
            <w:r w:rsidRPr="00047BA9">
              <w:rPr>
                <w:sz w:val="16"/>
                <w:szCs w:val="16"/>
              </w:rPr>
              <w:t>.0</w:t>
            </w:r>
          </w:p>
        </w:tc>
      </w:tr>
      <w:tr w:rsidR="003911AA" w:rsidRPr="00047BA9" w14:paraId="63926497" w14:textId="77777777">
        <w:tblPrEx>
          <w:tblCellMar>
            <w:top w:w="0" w:type="dxa"/>
            <w:bottom w:w="0" w:type="dxa"/>
          </w:tblCellMar>
        </w:tblPrEx>
        <w:tc>
          <w:tcPr>
            <w:tcW w:w="800" w:type="dxa"/>
            <w:shd w:val="solid" w:color="FFFFFF" w:fill="auto"/>
          </w:tcPr>
          <w:p w14:paraId="7A623911" w14:textId="77777777" w:rsidR="003911AA" w:rsidRPr="00047BA9" w:rsidRDefault="003911AA" w:rsidP="00547EFA">
            <w:pPr>
              <w:pStyle w:val="TAL"/>
              <w:rPr>
                <w:sz w:val="16"/>
                <w:szCs w:val="16"/>
              </w:rPr>
            </w:pPr>
            <w:r>
              <w:rPr>
                <w:sz w:val="16"/>
                <w:szCs w:val="16"/>
              </w:rPr>
              <w:t>2009-03</w:t>
            </w:r>
          </w:p>
        </w:tc>
        <w:tc>
          <w:tcPr>
            <w:tcW w:w="800" w:type="dxa"/>
            <w:shd w:val="solid" w:color="FFFFFF" w:fill="auto"/>
          </w:tcPr>
          <w:p w14:paraId="253434A4" w14:textId="77777777" w:rsidR="003911AA" w:rsidRPr="00047BA9" w:rsidRDefault="003911AA" w:rsidP="003911AA">
            <w:pPr>
              <w:pStyle w:val="TAL"/>
              <w:jc w:val="center"/>
              <w:rPr>
                <w:sz w:val="16"/>
                <w:szCs w:val="16"/>
              </w:rPr>
            </w:pPr>
            <w:r>
              <w:rPr>
                <w:sz w:val="16"/>
                <w:szCs w:val="16"/>
              </w:rPr>
              <w:t>43</w:t>
            </w:r>
          </w:p>
        </w:tc>
        <w:tc>
          <w:tcPr>
            <w:tcW w:w="901" w:type="dxa"/>
            <w:shd w:val="solid" w:color="FFFFFF" w:fill="auto"/>
          </w:tcPr>
          <w:p w14:paraId="5ED44DF8" w14:textId="77777777" w:rsidR="003911AA" w:rsidRDefault="003911AA" w:rsidP="00191F96">
            <w:pPr>
              <w:pStyle w:val="TAL"/>
              <w:rPr>
                <w:sz w:val="16"/>
                <w:szCs w:val="16"/>
              </w:rPr>
            </w:pPr>
            <w:r>
              <w:rPr>
                <w:sz w:val="16"/>
                <w:szCs w:val="16"/>
              </w:rPr>
              <w:t>SP-090007</w:t>
            </w:r>
          </w:p>
        </w:tc>
        <w:tc>
          <w:tcPr>
            <w:tcW w:w="476" w:type="dxa"/>
            <w:shd w:val="solid" w:color="FFFFFF" w:fill="auto"/>
          </w:tcPr>
          <w:p w14:paraId="11C00D7F" w14:textId="77777777" w:rsidR="003911AA" w:rsidRPr="00047BA9" w:rsidRDefault="00122C3F" w:rsidP="00191F96">
            <w:pPr>
              <w:pStyle w:val="TAL"/>
              <w:rPr>
                <w:sz w:val="16"/>
                <w:szCs w:val="16"/>
              </w:rPr>
            </w:pPr>
            <w:r>
              <w:rPr>
                <w:sz w:val="16"/>
                <w:szCs w:val="16"/>
              </w:rPr>
              <w:t>0003</w:t>
            </w:r>
          </w:p>
        </w:tc>
        <w:tc>
          <w:tcPr>
            <w:tcW w:w="378" w:type="dxa"/>
            <w:shd w:val="solid" w:color="FFFFFF" w:fill="auto"/>
          </w:tcPr>
          <w:p w14:paraId="0FD271EB" w14:textId="77777777" w:rsidR="003911AA" w:rsidRPr="00047BA9" w:rsidRDefault="00122C3F" w:rsidP="00191F96">
            <w:pPr>
              <w:pStyle w:val="TAL"/>
              <w:rPr>
                <w:sz w:val="16"/>
                <w:szCs w:val="16"/>
              </w:rPr>
            </w:pPr>
            <w:r>
              <w:rPr>
                <w:sz w:val="16"/>
                <w:szCs w:val="16"/>
              </w:rPr>
              <w:t>1</w:t>
            </w:r>
          </w:p>
        </w:tc>
        <w:tc>
          <w:tcPr>
            <w:tcW w:w="4867" w:type="dxa"/>
            <w:shd w:val="solid" w:color="FFFFFF" w:fill="auto"/>
          </w:tcPr>
          <w:p w14:paraId="1769015E" w14:textId="77777777" w:rsidR="003911AA" w:rsidRPr="00E53A2C" w:rsidRDefault="00E53A2C" w:rsidP="00191F96">
            <w:pPr>
              <w:pStyle w:val="TAL"/>
              <w:rPr>
                <w:sz w:val="16"/>
                <w:szCs w:val="16"/>
              </w:rPr>
            </w:pPr>
            <w:r w:rsidRPr="00E53A2C">
              <w:rPr>
                <w:sz w:val="16"/>
                <w:szCs w:val="16"/>
              </w:rPr>
              <w:t>Security procedures of IMS based MBMS user service</w:t>
            </w:r>
          </w:p>
        </w:tc>
        <w:tc>
          <w:tcPr>
            <w:tcW w:w="567" w:type="dxa"/>
            <w:shd w:val="solid" w:color="FFFFFF" w:fill="auto"/>
          </w:tcPr>
          <w:p w14:paraId="32662115" w14:textId="77777777" w:rsidR="003911AA" w:rsidRDefault="003911AA" w:rsidP="00547EFA">
            <w:pPr>
              <w:pStyle w:val="TAL"/>
              <w:rPr>
                <w:sz w:val="16"/>
                <w:szCs w:val="16"/>
              </w:rPr>
            </w:pPr>
            <w:r>
              <w:rPr>
                <w:sz w:val="16"/>
                <w:szCs w:val="16"/>
              </w:rPr>
              <w:t>8</w:t>
            </w:r>
            <w:r w:rsidRPr="00047BA9">
              <w:rPr>
                <w:sz w:val="16"/>
                <w:szCs w:val="16"/>
              </w:rPr>
              <w:t>.0.0</w:t>
            </w:r>
          </w:p>
        </w:tc>
        <w:tc>
          <w:tcPr>
            <w:tcW w:w="567" w:type="dxa"/>
            <w:shd w:val="solid" w:color="FFFFFF" w:fill="auto"/>
          </w:tcPr>
          <w:p w14:paraId="130FE35F" w14:textId="77777777" w:rsidR="003911AA" w:rsidRDefault="003911AA" w:rsidP="00547EFA">
            <w:pPr>
              <w:pStyle w:val="TAL"/>
              <w:rPr>
                <w:sz w:val="16"/>
                <w:szCs w:val="16"/>
              </w:rPr>
            </w:pPr>
            <w:r>
              <w:rPr>
                <w:sz w:val="16"/>
                <w:szCs w:val="16"/>
              </w:rPr>
              <w:t>8</w:t>
            </w:r>
            <w:r w:rsidRPr="00047BA9">
              <w:rPr>
                <w:sz w:val="16"/>
                <w:szCs w:val="16"/>
              </w:rPr>
              <w:t>.</w:t>
            </w:r>
            <w:r>
              <w:rPr>
                <w:sz w:val="16"/>
                <w:szCs w:val="16"/>
              </w:rPr>
              <w:t>1</w:t>
            </w:r>
            <w:r w:rsidRPr="00047BA9">
              <w:rPr>
                <w:sz w:val="16"/>
                <w:szCs w:val="16"/>
              </w:rPr>
              <w:t>.0</w:t>
            </w:r>
          </w:p>
        </w:tc>
      </w:tr>
      <w:tr w:rsidR="003911AA" w:rsidRPr="00047BA9" w14:paraId="1DCA3204" w14:textId="77777777">
        <w:tblPrEx>
          <w:tblCellMar>
            <w:top w:w="0" w:type="dxa"/>
            <w:bottom w:w="0" w:type="dxa"/>
          </w:tblCellMar>
        </w:tblPrEx>
        <w:tc>
          <w:tcPr>
            <w:tcW w:w="800" w:type="dxa"/>
            <w:shd w:val="solid" w:color="FFFFFF" w:fill="auto"/>
          </w:tcPr>
          <w:p w14:paraId="0229CDB9" w14:textId="77777777" w:rsidR="003911AA" w:rsidRPr="00047BA9" w:rsidRDefault="003911AA" w:rsidP="00547EFA">
            <w:pPr>
              <w:pStyle w:val="TAL"/>
              <w:rPr>
                <w:sz w:val="16"/>
                <w:szCs w:val="16"/>
              </w:rPr>
            </w:pPr>
            <w:r>
              <w:rPr>
                <w:sz w:val="16"/>
                <w:szCs w:val="16"/>
              </w:rPr>
              <w:t>2009-03</w:t>
            </w:r>
          </w:p>
        </w:tc>
        <w:tc>
          <w:tcPr>
            <w:tcW w:w="800" w:type="dxa"/>
            <w:shd w:val="solid" w:color="FFFFFF" w:fill="auto"/>
          </w:tcPr>
          <w:p w14:paraId="18C5F605" w14:textId="77777777" w:rsidR="003911AA" w:rsidRPr="00047BA9" w:rsidRDefault="003911AA" w:rsidP="003911AA">
            <w:pPr>
              <w:pStyle w:val="TAL"/>
              <w:jc w:val="center"/>
              <w:rPr>
                <w:sz w:val="16"/>
                <w:szCs w:val="16"/>
              </w:rPr>
            </w:pPr>
            <w:r>
              <w:rPr>
                <w:sz w:val="16"/>
                <w:szCs w:val="16"/>
              </w:rPr>
              <w:t>43</w:t>
            </w:r>
          </w:p>
        </w:tc>
        <w:tc>
          <w:tcPr>
            <w:tcW w:w="901" w:type="dxa"/>
            <w:shd w:val="solid" w:color="FFFFFF" w:fill="auto"/>
          </w:tcPr>
          <w:p w14:paraId="7D7BE00D" w14:textId="77777777" w:rsidR="003911AA" w:rsidRDefault="003911AA" w:rsidP="00191F96">
            <w:pPr>
              <w:pStyle w:val="TAL"/>
              <w:rPr>
                <w:sz w:val="16"/>
                <w:szCs w:val="16"/>
              </w:rPr>
            </w:pPr>
            <w:r>
              <w:rPr>
                <w:sz w:val="16"/>
                <w:szCs w:val="16"/>
              </w:rPr>
              <w:t>SP-090007</w:t>
            </w:r>
          </w:p>
        </w:tc>
        <w:tc>
          <w:tcPr>
            <w:tcW w:w="476" w:type="dxa"/>
            <w:shd w:val="solid" w:color="FFFFFF" w:fill="auto"/>
          </w:tcPr>
          <w:p w14:paraId="144F5972" w14:textId="77777777" w:rsidR="003911AA" w:rsidRPr="00047BA9" w:rsidRDefault="00122C3F" w:rsidP="00191F96">
            <w:pPr>
              <w:pStyle w:val="TAL"/>
              <w:rPr>
                <w:sz w:val="16"/>
                <w:szCs w:val="16"/>
              </w:rPr>
            </w:pPr>
            <w:r>
              <w:rPr>
                <w:sz w:val="16"/>
                <w:szCs w:val="16"/>
              </w:rPr>
              <w:t>0004</w:t>
            </w:r>
          </w:p>
        </w:tc>
        <w:tc>
          <w:tcPr>
            <w:tcW w:w="378" w:type="dxa"/>
            <w:shd w:val="solid" w:color="FFFFFF" w:fill="auto"/>
          </w:tcPr>
          <w:p w14:paraId="432734AB" w14:textId="77777777" w:rsidR="003911AA" w:rsidRPr="00047BA9" w:rsidRDefault="00122C3F" w:rsidP="00191F96">
            <w:pPr>
              <w:pStyle w:val="TAL"/>
              <w:rPr>
                <w:sz w:val="16"/>
                <w:szCs w:val="16"/>
              </w:rPr>
            </w:pPr>
            <w:r>
              <w:rPr>
                <w:sz w:val="16"/>
                <w:szCs w:val="16"/>
              </w:rPr>
              <w:t>2</w:t>
            </w:r>
          </w:p>
        </w:tc>
        <w:tc>
          <w:tcPr>
            <w:tcW w:w="4867" w:type="dxa"/>
            <w:shd w:val="solid" w:color="FFFFFF" w:fill="auto"/>
          </w:tcPr>
          <w:p w14:paraId="521C5E2F" w14:textId="77777777" w:rsidR="003911AA" w:rsidRPr="00E53A2C" w:rsidRDefault="00E53A2C" w:rsidP="00191F96">
            <w:pPr>
              <w:pStyle w:val="TAL"/>
              <w:rPr>
                <w:sz w:val="16"/>
                <w:szCs w:val="16"/>
              </w:rPr>
            </w:pPr>
            <w:r w:rsidRPr="00E53A2C">
              <w:rPr>
                <w:sz w:val="16"/>
                <w:szCs w:val="16"/>
              </w:rPr>
              <w:t>Corrections and clarifications to policy and charging control</w:t>
            </w:r>
          </w:p>
        </w:tc>
        <w:tc>
          <w:tcPr>
            <w:tcW w:w="567" w:type="dxa"/>
            <w:shd w:val="solid" w:color="FFFFFF" w:fill="auto"/>
          </w:tcPr>
          <w:p w14:paraId="255617A7" w14:textId="77777777" w:rsidR="003911AA" w:rsidRDefault="003911AA" w:rsidP="00547EFA">
            <w:pPr>
              <w:pStyle w:val="TAL"/>
              <w:rPr>
                <w:sz w:val="16"/>
                <w:szCs w:val="16"/>
              </w:rPr>
            </w:pPr>
            <w:r>
              <w:rPr>
                <w:sz w:val="16"/>
                <w:szCs w:val="16"/>
              </w:rPr>
              <w:t>8</w:t>
            </w:r>
            <w:r w:rsidRPr="00047BA9">
              <w:rPr>
                <w:sz w:val="16"/>
                <w:szCs w:val="16"/>
              </w:rPr>
              <w:t>.0.0</w:t>
            </w:r>
          </w:p>
        </w:tc>
        <w:tc>
          <w:tcPr>
            <w:tcW w:w="567" w:type="dxa"/>
            <w:shd w:val="solid" w:color="FFFFFF" w:fill="auto"/>
          </w:tcPr>
          <w:p w14:paraId="72D62EB1" w14:textId="77777777" w:rsidR="003911AA" w:rsidRDefault="003911AA" w:rsidP="00547EFA">
            <w:pPr>
              <w:pStyle w:val="TAL"/>
              <w:rPr>
                <w:sz w:val="16"/>
                <w:szCs w:val="16"/>
              </w:rPr>
            </w:pPr>
            <w:r>
              <w:rPr>
                <w:sz w:val="16"/>
                <w:szCs w:val="16"/>
              </w:rPr>
              <w:t>8</w:t>
            </w:r>
            <w:r w:rsidRPr="00047BA9">
              <w:rPr>
                <w:sz w:val="16"/>
                <w:szCs w:val="16"/>
              </w:rPr>
              <w:t>.</w:t>
            </w:r>
            <w:r>
              <w:rPr>
                <w:sz w:val="16"/>
                <w:szCs w:val="16"/>
              </w:rPr>
              <w:t>1</w:t>
            </w:r>
            <w:r w:rsidRPr="00047BA9">
              <w:rPr>
                <w:sz w:val="16"/>
                <w:szCs w:val="16"/>
              </w:rPr>
              <w:t>.0</w:t>
            </w:r>
          </w:p>
        </w:tc>
      </w:tr>
      <w:tr w:rsidR="003911AA" w:rsidRPr="00047BA9" w14:paraId="00A9B9F5" w14:textId="77777777">
        <w:tblPrEx>
          <w:tblCellMar>
            <w:top w:w="0" w:type="dxa"/>
            <w:bottom w:w="0" w:type="dxa"/>
          </w:tblCellMar>
        </w:tblPrEx>
        <w:tc>
          <w:tcPr>
            <w:tcW w:w="800" w:type="dxa"/>
            <w:shd w:val="solid" w:color="FFFFFF" w:fill="auto"/>
          </w:tcPr>
          <w:p w14:paraId="70ED84B7" w14:textId="77777777" w:rsidR="003911AA" w:rsidRPr="00047BA9" w:rsidRDefault="003911AA" w:rsidP="00547EFA">
            <w:pPr>
              <w:pStyle w:val="TAL"/>
              <w:rPr>
                <w:sz w:val="16"/>
                <w:szCs w:val="16"/>
              </w:rPr>
            </w:pPr>
            <w:r>
              <w:rPr>
                <w:sz w:val="16"/>
                <w:szCs w:val="16"/>
              </w:rPr>
              <w:t>2009-03</w:t>
            </w:r>
          </w:p>
        </w:tc>
        <w:tc>
          <w:tcPr>
            <w:tcW w:w="800" w:type="dxa"/>
            <w:shd w:val="solid" w:color="FFFFFF" w:fill="auto"/>
          </w:tcPr>
          <w:p w14:paraId="63094256" w14:textId="77777777" w:rsidR="003911AA" w:rsidRPr="00047BA9" w:rsidRDefault="003911AA" w:rsidP="003911AA">
            <w:pPr>
              <w:pStyle w:val="TAL"/>
              <w:jc w:val="center"/>
              <w:rPr>
                <w:sz w:val="16"/>
                <w:szCs w:val="16"/>
              </w:rPr>
            </w:pPr>
            <w:r>
              <w:rPr>
                <w:sz w:val="16"/>
                <w:szCs w:val="16"/>
              </w:rPr>
              <w:t>43</w:t>
            </w:r>
          </w:p>
        </w:tc>
        <w:tc>
          <w:tcPr>
            <w:tcW w:w="901" w:type="dxa"/>
            <w:shd w:val="solid" w:color="FFFFFF" w:fill="auto"/>
          </w:tcPr>
          <w:p w14:paraId="7542BFC5" w14:textId="77777777" w:rsidR="003911AA" w:rsidRDefault="003911AA" w:rsidP="00191F96">
            <w:pPr>
              <w:pStyle w:val="TAL"/>
              <w:rPr>
                <w:sz w:val="16"/>
                <w:szCs w:val="16"/>
              </w:rPr>
            </w:pPr>
            <w:r>
              <w:rPr>
                <w:sz w:val="16"/>
                <w:szCs w:val="16"/>
              </w:rPr>
              <w:t>SP-090007</w:t>
            </w:r>
          </w:p>
        </w:tc>
        <w:tc>
          <w:tcPr>
            <w:tcW w:w="476" w:type="dxa"/>
            <w:shd w:val="solid" w:color="FFFFFF" w:fill="auto"/>
          </w:tcPr>
          <w:p w14:paraId="1CC3E34D" w14:textId="77777777" w:rsidR="003911AA" w:rsidRPr="00047BA9" w:rsidRDefault="00122C3F" w:rsidP="00191F96">
            <w:pPr>
              <w:pStyle w:val="TAL"/>
              <w:rPr>
                <w:sz w:val="16"/>
                <w:szCs w:val="16"/>
              </w:rPr>
            </w:pPr>
            <w:r>
              <w:rPr>
                <w:sz w:val="16"/>
                <w:szCs w:val="16"/>
              </w:rPr>
              <w:t>0005</w:t>
            </w:r>
          </w:p>
        </w:tc>
        <w:tc>
          <w:tcPr>
            <w:tcW w:w="378" w:type="dxa"/>
            <w:shd w:val="solid" w:color="FFFFFF" w:fill="auto"/>
          </w:tcPr>
          <w:p w14:paraId="21F3C8D5" w14:textId="77777777" w:rsidR="003911AA" w:rsidRPr="00047BA9" w:rsidRDefault="00122C3F" w:rsidP="00191F96">
            <w:pPr>
              <w:pStyle w:val="TAL"/>
              <w:rPr>
                <w:sz w:val="16"/>
                <w:szCs w:val="16"/>
              </w:rPr>
            </w:pPr>
            <w:r>
              <w:rPr>
                <w:sz w:val="16"/>
                <w:szCs w:val="16"/>
              </w:rPr>
              <w:t>2</w:t>
            </w:r>
          </w:p>
        </w:tc>
        <w:tc>
          <w:tcPr>
            <w:tcW w:w="4867" w:type="dxa"/>
            <w:shd w:val="solid" w:color="FFFFFF" w:fill="auto"/>
          </w:tcPr>
          <w:p w14:paraId="206C4E46" w14:textId="77777777" w:rsidR="003911AA" w:rsidRPr="00E53A2C" w:rsidRDefault="00E53A2C" w:rsidP="00191F96">
            <w:pPr>
              <w:pStyle w:val="TAL"/>
              <w:rPr>
                <w:sz w:val="16"/>
                <w:szCs w:val="16"/>
              </w:rPr>
            </w:pPr>
            <w:r w:rsidRPr="00E53A2C">
              <w:rPr>
                <w:sz w:val="16"/>
                <w:szCs w:val="16"/>
              </w:rPr>
              <w:t>Corrections and clarifications to IMS based PSS and MBMS User Service; Protocols</w:t>
            </w:r>
          </w:p>
        </w:tc>
        <w:tc>
          <w:tcPr>
            <w:tcW w:w="567" w:type="dxa"/>
            <w:shd w:val="solid" w:color="FFFFFF" w:fill="auto"/>
          </w:tcPr>
          <w:p w14:paraId="7603A46D" w14:textId="77777777" w:rsidR="003911AA" w:rsidRDefault="003911AA" w:rsidP="00547EFA">
            <w:pPr>
              <w:pStyle w:val="TAL"/>
              <w:rPr>
                <w:sz w:val="16"/>
                <w:szCs w:val="16"/>
              </w:rPr>
            </w:pPr>
            <w:r>
              <w:rPr>
                <w:sz w:val="16"/>
                <w:szCs w:val="16"/>
              </w:rPr>
              <w:t>8</w:t>
            </w:r>
            <w:r w:rsidRPr="00047BA9">
              <w:rPr>
                <w:sz w:val="16"/>
                <w:szCs w:val="16"/>
              </w:rPr>
              <w:t>.0.0</w:t>
            </w:r>
          </w:p>
        </w:tc>
        <w:tc>
          <w:tcPr>
            <w:tcW w:w="567" w:type="dxa"/>
            <w:shd w:val="solid" w:color="FFFFFF" w:fill="auto"/>
          </w:tcPr>
          <w:p w14:paraId="04C7D101" w14:textId="77777777" w:rsidR="003911AA" w:rsidRDefault="003911AA" w:rsidP="00547EFA">
            <w:pPr>
              <w:pStyle w:val="TAL"/>
              <w:rPr>
                <w:sz w:val="16"/>
                <w:szCs w:val="16"/>
              </w:rPr>
            </w:pPr>
            <w:r>
              <w:rPr>
                <w:sz w:val="16"/>
                <w:szCs w:val="16"/>
              </w:rPr>
              <w:t>8</w:t>
            </w:r>
            <w:r w:rsidRPr="00047BA9">
              <w:rPr>
                <w:sz w:val="16"/>
                <w:szCs w:val="16"/>
              </w:rPr>
              <w:t>.</w:t>
            </w:r>
            <w:r>
              <w:rPr>
                <w:sz w:val="16"/>
                <w:szCs w:val="16"/>
              </w:rPr>
              <w:t>1</w:t>
            </w:r>
            <w:r w:rsidRPr="00047BA9">
              <w:rPr>
                <w:sz w:val="16"/>
                <w:szCs w:val="16"/>
              </w:rPr>
              <w:t>.0</w:t>
            </w:r>
          </w:p>
        </w:tc>
      </w:tr>
      <w:tr w:rsidR="003911AA" w:rsidRPr="00047BA9" w14:paraId="13255548" w14:textId="77777777">
        <w:tblPrEx>
          <w:tblCellMar>
            <w:top w:w="0" w:type="dxa"/>
            <w:bottom w:w="0" w:type="dxa"/>
          </w:tblCellMar>
        </w:tblPrEx>
        <w:tc>
          <w:tcPr>
            <w:tcW w:w="800" w:type="dxa"/>
            <w:shd w:val="solid" w:color="FFFFFF" w:fill="auto"/>
          </w:tcPr>
          <w:p w14:paraId="0A4F8E06" w14:textId="77777777" w:rsidR="003911AA" w:rsidRPr="00047BA9" w:rsidRDefault="003911AA" w:rsidP="00547EFA">
            <w:pPr>
              <w:pStyle w:val="TAL"/>
              <w:rPr>
                <w:sz w:val="16"/>
                <w:szCs w:val="16"/>
              </w:rPr>
            </w:pPr>
            <w:r>
              <w:rPr>
                <w:sz w:val="16"/>
                <w:szCs w:val="16"/>
              </w:rPr>
              <w:t>2009-03</w:t>
            </w:r>
          </w:p>
        </w:tc>
        <w:tc>
          <w:tcPr>
            <w:tcW w:w="800" w:type="dxa"/>
            <w:shd w:val="solid" w:color="FFFFFF" w:fill="auto"/>
          </w:tcPr>
          <w:p w14:paraId="2908417E" w14:textId="77777777" w:rsidR="003911AA" w:rsidRPr="00047BA9" w:rsidRDefault="003911AA" w:rsidP="003911AA">
            <w:pPr>
              <w:pStyle w:val="TAL"/>
              <w:jc w:val="center"/>
              <w:rPr>
                <w:sz w:val="16"/>
                <w:szCs w:val="16"/>
              </w:rPr>
            </w:pPr>
            <w:r>
              <w:rPr>
                <w:sz w:val="16"/>
                <w:szCs w:val="16"/>
              </w:rPr>
              <w:t>43</w:t>
            </w:r>
          </w:p>
        </w:tc>
        <w:tc>
          <w:tcPr>
            <w:tcW w:w="901" w:type="dxa"/>
            <w:shd w:val="solid" w:color="FFFFFF" w:fill="auto"/>
          </w:tcPr>
          <w:p w14:paraId="3CC53E6D" w14:textId="77777777" w:rsidR="003911AA" w:rsidRDefault="003911AA" w:rsidP="00191F96">
            <w:pPr>
              <w:pStyle w:val="TAL"/>
              <w:rPr>
                <w:sz w:val="16"/>
                <w:szCs w:val="16"/>
              </w:rPr>
            </w:pPr>
            <w:r>
              <w:rPr>
                <w:sz w:val="16"/>
                <w:szCs w:val="16"/>
              </w:rPr>
              <w:t>SP-090007</w:t>
            </w:r>
          </w:p>
        </w:tc>
        <w:tc>
          <w:tcPr>
            <w:tcW w:w="476" w:type="dxa"/>
            <w:shd w:val="solid" w:color="FFFFFF" w:fill="auto"/>
          </w:tcPr>
          <w:p w14:paraId="75F8ADE7" w14:textId="77777777" w:rsidR="003911AA" w:rsidRPr="00047BA9" w:rsidRDefault="00122C3F" w:rsidP="00191F96">
            <w:pPr>
              <w:pStyle w:val="TAL"/>
              <w:rPr>
                <w:sz w:val="16"/>
                <w:szCs w:val="16"/>
              </w:rPr>
            </w:pPr>
            <w:r>
              <w:rPr>
                <w:sz w:val="16"/>
                <w:szCs w:val="16"/>
              </w:rPr>
              <w:t>0006</w:t>
            </w:r>
          </w:p>
        </w:tc>
        <w:tc>
          <w:tcPr>
            <w:tcW w:w="378" w:type="dxa"/>
            <w:shd w:val="solid" w:color="FFFFFF" w:fill="auto"/>
          </w:tcPr>
          <w:p w14:paraId="60347864" w14:textId="77777777" w:rsidR="003911AA" w:rsidRPr="00047BA9" w:rsidRDefault="00122C3F" w:rsidP="00191F96">
            <w:pPr>
              <w:pStyle w:val="TAL"/>
              <w:rPr>
                <w:sz w:val="16"/>
                <w:szCs w:val="16"/>
              </w:rPr>
            </w:pPr>
            <w:r>
              <w:rPr>
                <w:sz w:val="16"/>
                <w:szCs w:val="16"/>
              </w:rPr>
              <w:t>2</w:t>
            </w:r>
          </w:p>
        </w:tc>
        <w:tc>
          <w:tcPr>
            <w:tcW w:w="4867" w:type="dxa"/>
            <w:shd w:val="solid" w:color="FFFFFF" w:fill="auto"/>
          </w:tcPr>
          <w:p w14:paraId="57FB8FBC" w14:textId="77777777" w:rsidR="003911AA" w:rsidRPr="00E53A2C" w:rsidRDefault="00E53A2C" w:rsidP="00191F96">
            <w:pPr>
              <w:pStyle w:val="TAL"/>
              <w:rPr>
                <w:sz w:val="16"/>
                <w:szCs w:val="16"/>
              </w:rPr>
            </w:pPr>
            <w:r w:rsidRPr="00E53A2C">
              <w:rPr>
                <w:sz w:val="16"/>
                <w:szCs w:val="16"/>
              </w:rPr>
              <w:t>Network-initiated PSS streaming session teardown</w:t>
            </w:r>
          </w:p>
        </w:tc>
        <w:tc>
          <w:tcPr>
            <w:tcW w:w="567" w:type="dxa"/>
            <w:shd w:val="solid" w:color="FFFFFF" w:fill="auto"/>
          </w:tcPr>
          <w:p w14:paraId="68C5FF5A" w14:textId="77777777" w:rsidR="003911AA" w:rsidRDefault="003911AA" w:rsidP="00547EFA">
            <w:pPr>
              <w:pStyle w:val="TAL"/>
              <w:rPr>
                <w:sz w:val="16"/>
                <w:szCs w:val="16"/>
              </w:rPr>
            </w:pPr>
            <w:r>
              <w:rPr>
                <w:sz w:val="16"/>
                <w:szCs w:val="16"/>
              </w:rPr>
              <w:t>8</w:t>
            </w:r>
            <w:r w:rsidRPr="00047BA9">
              <w:rPr>
                <w:sz w:val="16"/>
                <w:szCs w:val="16"/>
              </w:rPr>
              <w:t>.0.0</w:t>
            </w:r>
          </w:p>
        </w:tc>
        <w:tc>
          <w:tcPr>
            <w:tcW w:w="567" w:type="dxa"/>
            <w:shd w:val="solid" w:color="FFFFFF" w:fill="auto"/>
          </w:tcPr>
          <w:p w14:paraId="0EE21AA8" w14:textId="77777777" w:rsidR="003911AA" w:rsidRDefault="003911AA" w:rsidP="00547EFA">
            <w:pPr>
              <w:pStyle w:val="TAL"/>
              <w:rPr>
                <w:sz w:val="16"/>
                <w:szCs w:val="16"/>
              </w:rPr>
            </w:pPr>
            <w:r>
              <w:rPr>
                <w:sz w:val="16"/>
                <w:szCs w:val="16"/>
              </w:rPr>
              <w:t>8</w:t>
            </w:r>
            <w:r w:rsidRPr="00047BA9">
              <w:rPr>
                <w:sz w:val="16"/>
                <w:szCs w:val="16"/>
              </w:rPr>
              <w:t>.</w:t>
            </w:r>
            <w:r>
              <w:rPr>
                <w:sz w:val="16"/>
                <w:szCs w:val="16"/>
              </w:rPr>
              <w:t>1</w:t>
            </w:r>
            <w:r w:rsidRPr="00047BA9">
              <w:rPr>
                <w:sz w:val="16"/>
                <w:szCs w:val="16"/>
              </w:rPr>
              <w:t>.0</w:t>
            </w:r>
          </w:p>
        </w:tc>
      </w:tr>
      <w:tr w:rsidR="0030787F" w:rsidRPr="00047BA9" w14:paraId="1082C639" w14:textId="77777777">
        <w:tblPrEx>
          <w:tblCellMar>
            <w:top w:w="0" w:type="dxa"/>
            <w:bottom w:w="0" w:type="dxa"/>
          </w:tblCellMar>
        </w:tblPrEx>
        <w:tc>
          <w:tcPr>
            <w:tcW w:w="800" w:type="dxa"/>
            <w:shd w:val="solid" w:color="FFFFFF" w:fill="auto"/>
          </w:tcPr>
          <w:p w14:paraId="1A45721E" w14:textId="77777777" w:rsidR="0030787F" w:rsidRDefault="0030787F" w:rsidP="00547EFA">
            <w:pPr>
              <w:pStyle w:val="TAL"/>
              <w:rPr>
                <w:sz w:val="16"/>
                <w:szCs w:val="16"/>
              </w:rPr>
            </w:pPr>
            <w:r>
              <w:rPr>
                <w:sz w:val="16"/>
                <w:szCs w:val="16"/>
              </w:rPr>
              <w:t>2009-03</w:t>
            </w:r>
          </w:p>
        </w:tc>
        <w:tc>
          <w:tcPr>
            <w:tcW w:w="800" w:type="dxa"/>
            <w:shd w:val="solid" w:color="FFFFFF" w:fill="auto"/>
          </w:tcPr>
          <w:p w14:paraId="75379CE5" w14:textId="77777777" w:rsidR="0030787F" w:rsidRDefault="0030787F" w:rsidP="003911AA">
            <w:pPr>
              <w:pStyle w:val="TAL"/>
              <w:jc w:val="center"/>
              <w:rPr>
                <w:sz w:val="16"/>
                <w:szCs w:val="16"/>
              </w:rPr>
            </w:pPr>
          </w:p>
        </w:tc>
        <w:tc>
          <w:tcPr>
            <w:tcW w:w="901" w:type="dxa"/>
            <w:shd w:val="solid" w:color="FFFFFF" w:fill="auto"/>
          </w:tcPr>
          <w:p w14:paraId="718AFFA4" w14:textId="77777777" w:rsidR="0030787F" w:rsidRDefault="0030787F" w:rsidP="00191F96">
            <w:pPr>
              <w:pStyle w:val="TAL"/>
              <w:rPr>
                <w:sz w:val="16"/>
                <w:szCs w:val="16"/>
              </w:rPr>
            </w:pPr>
          </w:p>
        </w:tc>
        <w:tc>
          <w:tcPr>
            <w:tcW w:w="476" w:type="dxa"/>
            <w:shd w:val="solid" w:color="FFFFFF" w:fill="auto"/>
          </w:tcPr>
          <w:p w14:paraId="7C7E198E" w14:textId="77777777" w:rsidR="0030787F" w:rsidRDefault="0030787F" w:rsidP="00191F96">
            <w:pPr>
              <w:pStyle w:val="TAL"/>
              <w:rPr>
                <w:sz w:val="16"/>
                <w:szCs w:val="16"/>
              </w:rPr>
            </w:pPr>
          </w:p>
        </w:tc>
        <w:tc>
          <w:tcPr>
            <w:tcW w:w="378" w:type="dxa"/>
            <w:shd w:val="solid" w:color="FFFFFF" w:fill="auto"/>
          </w:tcPr>
          <w:p w14:paraId="0CA75AD8" w14:textId="77777777" w:rsidR="0030787F" w:rsidRDefault="0030787F" w:rsidP="00191F96">
            <w:pPr>
              <w:pStyle w:val="TAL"/>
              <w:rPr>
                <w:sz w:val="16"/>
                <w:szCs w:val="16"/>
              </w:rPr>
            </w:pPr>
          </w:p>
        </w:tc>
        <w:tc>
          <w:tcPr>
            <w:tcW w:w="4867" w:type="dxa"/>
            <w:shd w:val="solid" w:color="FFFFFF" w:fill="auto"/>
          </w:tcPr>
          <w:p w14:paraId="0B54C67F" w14:textId="77777777" w:rsidR="0030787F" w:rsidRPr="00E53A2C" w:rsidRDefault="0030787F" w:rsidP="00191F96">
            <w:pPr>
              <w:pStyle w:val="TAL"/>
              <w:rPr>
                <w:sz w:val="16"/>
                <w:szCs w:val="16"/>
              </w:rPr>
            </w:pPr>
            <w:r>
              <w:rPr>
                <w:sz w:val="16"/>
                <w:szCs w:val="16"/>
              </w:rPr>
              <w:t>Tidy up title</w:t>
            </w:r>
          </w:p>
        </w:tc>
        <w:tc>
          <w:tcPr>
            <w:tcW w:w="567" w:type="dxa"/>
            <w:shd w:val="solid" w:color="FFFFFF" w:fill="auto"/>
          </w:tcPr>
          <w:p w14:paraId="4E4FA830" w14:textId="77777777" w:rsidR="0030787F" w:rsidRDefault="0030787F" w:rsidP="00547EFA">
            <w:pPr>
              <w:pStyle w:val="TAL"/>
              <w:rPr>
                <w:sz w:val="16"/>
                <w:szCs w:val="16"/>
              </w:rPr>
            </w:pPr>
            <w:r>
              <w:rPr>
                <w:sz w:val="16"/>
                <w:szCs w:val="16"/>
              </w:rPr>
              <w:t>8.1.0</w:t>
            </w:r>
          </w:p>
        </w:tc>
        <w:tc>
          <w:tcPr>
            <w:tcW w:w="567" w:type="dxa"/>
            <w:shd w:val="solid" w:color="FFFFFF" w:fill="auto"/>
          </w:tcPr>
          <w:p w14:paraId="60F4202A" w14:textId="77777777" w:rsidR="0030787F" w:rsidRDefault="0030787F" w:rsidP="00547EFA">
            <w:pPr>
              <w:pStyle w:val="TAL"/>
              <w:rPr>
                <w:sz w:val="16"/>
                <w:szCs w:val="16"/>
              </w:rPr>
            </w:pPr>
            <w:r>
              <w:rPr>
                <w:sz w:val="16"/>
                <w:szCs w:val="16"/>
              </w:rPr>
              <w:t>8.1.1</w:t>
            </w:r>
          </w:p>
        </w:tc>
      </w:tr>
      <w:tr w:rsidR="005354C7" w:rsidRPr="00047BA9" w14:paraId="58B36504" w14:textId="77777777">
        <w:tblPrEx>
          <w:tblCellMar>
            <w:top w:w="0" w:type="dxa"/>
            <w:bottom w:w="0" w:type="dxa"/>
          </w:tblCellMar>
        </w:tblPrEx>
        <w:tc>
          <w:tcPr>
            <w:tcW w:w="800" w:type="dxa"/>
            <w:shd w:val="solid" w:color="FFFFFF" w:fill="auto"/>
          </w:tcPr>
          <w:p w14:paraId="03FB3FD1" w14:textId="77777777" w:rsidR="005354C7" w:rsidRDefault="00371527" w:rsidP="00547EFA">
            <w:pPr>
              <w:pStyle w:val="TAL"/>
              <w:rPr>
                <w:sz w:val="16"/>
                <w:szCs w:val="16"/>
              </w:rPr>
            </w:pPr>
            <w:r>
              <w:rPr>
                <w:sz w:val="16"/>
                <w:szCs w:val="16"/>
              </w:rPr>
              <w:t>2009-06</w:t>
            </w:r>
          </w:p>
        </w:tc>
        <w:tc>
          <w:tcPr>
            <w:tcW w:w="800" w:type="dxa"/>
            <w:shd w:val="solid" w:color="FFFFFF" w:fill="auto"/>
          </w:tcPr>
          <w:p w14:paraId="58CBF6DD" w14:textId="77777777" w:rsidR="005354C7" w:rsidRDefault="005354C7" w:rsidP="003911AA">
            <w:pPr>
              <w:pStyle w:val="TAL"/>
              <w:jc w:val="center"/>
              <w:rPr>
                <w:sz w:val="16"/>
                <w:szCs w:val="16"/>
              </w:rPr>
            </w:pPr>
            <w:r>
              <w:rPr>
                <w:sz w:val="16"/>
                <w:szCs w:val="16"/>
              </w:rPr>
              <w:t>44</w:t>
            </w:r>
          </w:p>
        </w:tc>
        <w:tc>
          <w:tcPr>
            <w:tcW w:w="901" w:type="dxa"/>
            <w:shd w:val="solid" w:color="FFFFFF" w:fill="auto"/>
          </w:tcPr>
          <w:p w14:paraId="23CA5022" w14:textId="77777777" w:rsidR="005354C7" w:rsidRDefault="005354C7" w:rsidP="00191F96">
            <w:pPr>
              <w:pStyle w:val="TAL"/>
              <w:rPr>
                <w:sz w:val="16"/>
                <w:szCs w:val="16"/>
              </w:rPr>
            </w:pPr>
            <w:r>
              <w:rPr>
                <w:sz w:val="16"/>
                <w:szCs w:val="16"/>
              </w:rPr>
              <w:t>SP-090250</w:t>
            </w:r>
          </w:p>
        </w:tc>
        <w:tc>
          <w:tcPr>
            <w:tcW w:w="476" w:type="dxa"/>
            <w:shd w:val="solid" w:color="FFFFFF" w:fill="auto"/>
          </w:tcPr>
          <w:p w14:paraId="2370E5A5" w14:textId="77777777" w:rsidR="005354C7" w:rsidRDefault="005354C7" w:rsidP="00191F96">
            <w:pPr>
              <w:pStyle w:val="TAL"/>
              <w:rPr>
                <w:sz w:val="16"/>
                <w:szCs w:val="16"/>
              </w:rPr>
            </w:pPr>
            <w:r>
              <w:rPr>
                <w:sz w:val="16"/>
                <w:szCs w:val="16"/>
              </w:rPr>
              <w:t>0008</w:t>
            </w:r>
          </w:p>
        </w:tc>
        <w:tc>
          <w:tcPr>
            <w:tcW w:w="378" w:type="dxa"/>
            <w:shd w:val="solid" w:color="FFFFFF" w:fill="auto"/>
          </w:tcPr>
          <w:p w14:paraId="3D26B4BF" w14:textId="77777777" w:rsidR="005354C7" w:rsidRDefault="005354C7" w:rsidP="00191F96">
            <w:pPr>
              <w:pStyle w:val="TAL"/>
              <w:rPr>
                <w:sz w:val="16"/>
                <w:szCs w:val="16"/>
              </w:rPr>
            </w:pPr>
            <w:r>
              <w:rPr>
                <w:sz w:val="16"/>
                <w:szCs w:val="16"/>
              </w:rPr>
              <w:t>1</w:t>
            </w:r>
          </w:p>
        </w:tc>
        <w:tc>
          <w:tcPr>
            <w:tcW w:w="4867" w:type="dxa"/>
            <w:shd w:val="solid" w:color="FFFFFF" w:fill="auto"/>
          </w:tcPr>
          <w:p w14:paraId="10F0DA02" w14:textId="77777777" w:rsidR="005354C7" w:rsidRPr="005354C7" w:rsidRDefault="005354C7" w:rsidP="00191F96">
            <w:pPr>
              <w:pStyle w:val="TAL"/>
              <w:rPr>
                <w:sz w:val="16"/>
                <w:szCs w:val="16"/>
              </w:rPr>
            </w:pPr>
            <w:r w:rsidRPr="005354C7">
              <w:rPr>
                <w:sz w:val="16"/>
                <w:szCs w:val="16"/>
              </w:rPr>
              <w:t>Selection of MBMS security option</w:t>
            </w:r>
          </w:p>
        </w:tc>
        <w:tc>
          <w:tcPr>
            <w:tcW w:w="567" w:type="dxa"/>
            <w:shd w:val="solid" w:color="FFFFFF" w:fill="auto"/>
          </w:tcPr>
          <w:p w14:paraId="02E8314F" w14:textId="77777777" w:rsidR="005354C7" w:rsidRDefault="005354C7" w:rsidP="00547EFA">
            <w:pPr>
              <w:pStyle w:val="TAL"/>
              <w:rPr>
                <w:sz w:val="16"/>
                <w:szCs w:val="16"/>
              </w:rPr>
            </w:pPr>
            <w:r>
              <w:rPr>
                <w:sz w:val="16"/>
                <w:szCs w:val="16"/>
              </w:rPr>
              <w:t>8.1.1</w:t>
            </w:r>
          </w:p>
        </w:tc>
        <w:tc>
          <w:tcPr>
            <w:tcW w:w="567" w:type="dxa"/>
            <w:shd w:val="solid" w:color="FFFFFF" w:fill="auto"/>
          </w:tcPr>
          <w:p w14:paraId="20B8481E" w14:textId="77777777" w:rsidR="005354C7" w:rsidRDefault="005354C7" w:rsidP="00547EFA">
            <w:pPr>
              <w:pStyle w:val="TAL"/>
              <w:rPr>
                <w:sz w:val="16"/>
                <w:szCs w:val="16"/>
              </w:rPr>
            </w:pPr>
            <w:r>
              <w:rPr>
                <w:sz w:val="16"/>
                <w:szCs w:val="16"/>
              </w:rPr>
              <w:t>8.2.0</w:t>
            </w:r>
          </w:p>
        </w:tc>
      </w:tr>
      <w:tr w:rsidR="005354C7" w:rsidRPr="00047BA9" w14:paraId="16F6F54E" w14:textId="77777777">
        <w:tblPrEx>
          <w:tblCellMar>
            <w:top w:w="0" w:type="dxa"/>
            <w:bottom w:w="0" w:type="dxa"/>
          </w:tblCellMar>
        </w:tblPrEx>
        <w:tc>
          <w:tcPr>
            <w:tcW w:w="800" w:type="dxa"/>
            <w:shd w:val="solid" w:color="FFFFFF" w:fill="auto"/>
          </w:tcPr>
          <w:p w14:paraId="75372B2F" w14:textId="77777777" w:rsidR="005354C7" w:rsidRDefault="00371527" w:rsidP="00547EFA">
            <w:pPr>
              <w:pStyle w:val="TAL"/>
              <w:rPr>
                <w:sz w:val="16"/>
                <w:szCs w:val="16"/>
              </w:rPr>
            </w:pPr>
            <w:r>
              <w:rPr>
                <w:sz w:val="16"/>
                <w:szCs w:val="16"/>
              </w:rPr>
              <w:t>2009-06</w:t>
            </w:r>
          </w:p>
        </w:tc>
        <w:tc>
          <w:tcPr>
            <w:tcW w:w="800" w:type="dxa"/>
            <w:shd w:val="solid" w:color="FFFFFF" w:fill="auto"/>
          </w:tcPr>
          <w:p w14:paraId="60809705" w14:textId="77777777" w:rsidR="005354C7" w:rsidRDefault="005354C7" w:rsidP="003911AA">
            <w:pPr>
              <w:pStyle w:val="TAL"/>
              <w:jc w:val="center"/>
              <w:rPr>
                <w:sz w:val="16"/>
                <w:szCs w:val="16"/>
              </w:rPr>
            </w:pPr>
            <w:r>
              <w:rPr>
                <w:sz w:val="16"/>
                <w:szCs w:val="16"/>
              </w:rPr>
              <w:t>44</w:t>
            </w:r>
          </w:p>
        </w:tc>
        <w:tc>
          <w:tcPr>
            <w:tcW w:w="901" w:type="dxa"/>
            <w:shd w:val="solid" w:color="FFFFFF" w:fill="auto"/>
          </w:tcPr>
          <w:p w14:paraId="402E78DA" w14:textId="77777777" w:rsidR="005354C7" w:rsidRDefault="005354C7" w:rsidP="00191F96">
            <w:pPr>
              <w:pStyle w:val="TAL"/>
              <w:rPr>
                <w:sz w:val="16"/>
                <w:szCs w:val="16"/>
              </w:rPr>
            </w:pPr>
            <w:r>
              <w:rPr>
                <w:sz w:val="16"/>
                <w:szCs w:val="16"/>
              </w:rPr>
              <w:t>SP-090250</w:t>
            </w:r>
          </w:p>
        </w:tc>
        <w:tc>
          <w:tcPr>
            <w:tcW w:w="476" w:type="dxa"/>
            <w:shd w:val="solid" w:color="FFFFFF" w:fill="auto"/>
          </w:tcPr>
          <w:p w14:paraId="51DF1B76" w14:textId="77777777" w:rsidR="005354C7" w:rsidRDefault="005354C7" w:rsidP="00191F96">
            <w:pPr>
              <w:pStyle w:val="TAL"/>
              <w:rPr>
                <w:sz w:val="16"/>
                <w:szCs w:val="16"/>
              </w:rPr>
            </w:pPr>
            <w:r>
              <w:rPr>
                <w:sz w:val="16"/>
                <w:szCs w:val="16"/>
              </w:rPr>
              <w:t>0009</w:t>
            </w:r>
          </w:p>
        </w:tc>
        <w:tc>
          <w:tcPr>
            <w:tcW w:w="378" w:type="dxa"/>
            <w:shd w:val="solid" w:color="FFFFFF" w:fill="auto"/>
          </w:tcPr>
          <w:p w14:paraId="772D56A7" w14:textId="77777777" w:rsidR="005354C7" w:rsidRDefault="005354C7" w:rsidP="00191F96">
            <w:pPr>
              <w:pStyle w:val="TAL"/>
              <w:rPr>
                <w:sz w:val="16"/>
                <w:szCs w:val="16"/>
              </w:rPr>
            </w:pPr>
          </w:p>
        </w:tc>
        <w:tc>
          <w:tcPr>
            <w:tcW w:w="4867" w:type="dxa"/>
            <w:shd w:val="solid" w:color="FFFFFF" w:fill="auto"/>
          </w:tcPr>
          <w:p w14:paraId="21624E3D" w14:textId="77777777" w:rsidR="005354C7" w:rsidRPr="005354C7" w:rsidRDefault="005354C7" w:rsidP="00191F96">
            <w:pPr>
              <w:pStyle w:val="TAL"/>
              <w:rPr>
                <w:sz w:val="16"/>
                <w:szCs w:val="16"/>
              </w:rPr>
            </w:pPr>
            <w:r w:rsidRPr="005354C7">
              <w:rPr>
                <w:sz w:val="16"/>
                <w:szCs w:val="16"/>
              </w:rPr>
              <w:t>Corrections and clarifications to SIP based MBMS security procedures</w:t>
            </w:r>
          </w:p>
        </w:tc>
        <w:tc>
          <w:tcPr>
            <w:tcW w:w="567" w:type="dxa"/>
            <w:shd w:val="solid" w:color="FFFFFF" w:fill="auto"/>
          </w:tcPr>
          <w:p w14:paraId="53604084" w14:textId="77777777" w:rsidR="005354C7" w:rsidRDefault="005354C7" w:rsidP="00547EFA">
            <w:pPr>
              <w:pStyle w:val="TAL"/>
              <w:rPr>
                <w:sz w:val="16"/>
                <w:szCs w:val="16"/>
              </w:rPr>
            </w:pPr>
            <w:r>
              <w:rPr>
                <w:sz w:val="16"/>
                <w:szCs w:val="16"/>
              </w:rPr>
              <w:t>8.1.1</w:t>
            </w:r>
          </w:p>
        </w:tc>
        <w:tc>
          <w:tcPr>
            <w:tcW w:w="567" w:type="dxa"/>
            <w:shd w:val="solid" w:color="FFFFFF" w:fill="auto"/>
          </w:tcPr>
          <w:p w14:paraId="2E97F74C" w14:textId="77777777" w:rsidR="005354C7" w:rsidRDefault="005354C7" w:rsidP="00547EFA">
            <w:pPr>
              <w:pStyle w:val="TAL"/>
              <w:rPr>
                <w:sz w:val="16"/>
                <w:szCs w:val="16"/>
              </w:rPr>
            </w:pPr>
            <w:r>
              <w:rPr>
                <w:sz w:val="16"/>
                <w:szCs w:val="16"/>
              </w:rPr>
              <w:t>8.2.0</w:t>
            </w:r>
          </w:p>
        </w:tc>
      </w:tr>
      <w:tr w:rsidR="005354C7" w:rsidRPr="00047BA9" w14:paraId="445B60DC" w14:textId="77777777">
        <w:tblPrEx>
          <w:tblCellMar>
            <w:top w:w="0" w:type="dxa"/>
            <w:bottom w:w="0" w:type="dxa"/>
          </w:tblCellMar>
        </w:tblPrEx>
        <w:tc>
          <w:tcPr>
            <w:tcW w:w="800" w:type="dxa"/>
            <w:shd w:val="solid" w:color="FFFFFF" w:fill="auto"/>
          </w:tcPr>
          <w:p w14:paraId="1B2D6AE2" w14:textId="77777777" w:rsidR="005354C7" w:rsidRDefault="00371527" w:rsidP="00547EFA">
            <w:pPr>
              <w:pStyle w:val="TAL"/>
              <w:rPr>
                <w:sz w:val="16"/>
                <w:szCs w:val="16"/>
              </w:rPr>
            </w:pPr>
            <w:r>
              <w:rPr>
                <w:sz w:val="16"/>
                <w:szCs w:val="16"/>
              </w:rPr>
              <w:t>2009-06</w:t>
            </w:r>
          </w:p>
        </w:tc>
        <w:tc>
          <w:tcPr>
            <w:tcW w:w="800" w:type="dxa"/>
            <w:shd w:val="solid" w:color="FFFFFF" w:fill="auto"/>
          </w:tcPr>
          <w:p w14:paraId="386A26C2" w14:textId="77777777" w:rsidR="005354C7" w:rsidRDefault="005354C7" w:rsidP="003911AA">
            <w:pPr>
              <w:pStyle w:val="TAL"/>
              <w:jc w:val="center"/>
              <w:rPr>
                <w:sz w:val="16"/>
                <w:szCs w:val="16"/>
              </w:rPr>
            </w:pPr>
            <w:r>
              <w:rPr>
                <w:sz w:val="16"/>
                <w:szCs w:val="16"/>
              </w:rPr>
              <w:t>44</w:t>
            </w:r>
          </w:p>
        </w:tc>
        <w:tc>
          <w:tcPr>
            <w:tcW w:w="901" w:type="dxa"/>
            <w:shd w:val="solid" w:color="FFFFFF" w:fill="auto"/>
          </w:tcPr>
          <w:p w14:paraId="5B5DC554" w14:textId="77777777" w:rsidR="005354C7" w:rsidRDefault="005354C7" w:rsidP="00191F96">
            <w:pPr>
              <w:pStyle w:val="TAL"/>
              <w:rPr>
                <w:sz w:val="16"/>
                <w:szCs w:val="16"/>
              </w:rPr>
            </w:pPr>
            <w:r>
              <w:rPr>
                <w:sz w:val="16"/>
                <w:szCs w:val="16"/>
              </w:rPr>
              <w:t>SP-090250</w:t>
            </w:r>
          </w:p>
        </w:tc>
        <w:tc>
          <w:tcPr>
            <w:tcW w:w="476" w:type="dxa"/>
            <w:shd w:val="solid" w:color="FFFFFF" w:fill="auto"/>
          </w:tcPr>
          <w:p w14:paraId="37681416" w14:textId="77777777" w:rsidR="005354C7" w:rsidRDefault="005354C7" w:rsidP="00191F96">
            <w:pPr>
              <w:pStyle w:val="TAL"/>
              <w:rPr>
                <w:sz w:val="16"/>
                <w:szCs w:val="16"/>
              </w:rPr>
            </w:pPr>
            <w:r>
              <w:rPr>
                <w:sz w:val="16"/>
                <w:szCs w:val="16"/>
              </w:rPr>
              <w:t>0010</w:t>
            </w:r>
          </w:p>
        </w:tc>
        <w:tc>
          <w:tcPr>
            <w:tcW w:w="378" w:type="dxa"/>
            <w:shd w:val="solid" w:color="FFFFFF" w:fill="auto"/>
          </w:tcPr>
          <w:p w14:paraId="2ED77166" w14:textId="77777777" w:rsidR="005354C7" w:rsidRDefault="005354C7" w:rsidP="00191F96">
            <w:pPr>
              <w:pStyle w:val="TAL"/>
              <w:rPr>
                <w:sz w:val="16"/>
                <w:szCs w:val="16"/>
              </w:rPr>
            </w:pPr>
          </w:p>
        </w:tc>
        <w:tc>
          <w:tcPr>
            <w:tcW w:w="4867" w:type="dxa"/>
            <w:shd w:val="solid" w:color="FFFFFF" w:fill="auto"/>
          </w:tcPr>
          <w:p w14:paraId="1A2634FE" w14:textId="77777777" w:rsidR="005354C7" w:rsidRPr="005354C7" w:rsidRDefault="005354C7" w:rsidP="00191F96">
            <w:pPr>
              <w:pStyle w:val="TAL"/>
              <w:rPr>
                <w:sz w:val="16"/>
                <w:szCs w:val="16"/>
              </w:rPr>
            </w:pPr>
            <w:r w:rsidRPr="005354C7">
              <w:rPr>
                <w:sz w:val="16"/>
                <w:szCs w:val="16"/>
              </w:rPr>
              <w:t>Corrections and clarifications to security related clauses</w:t>
            </w:r>
          </w:p>
        </w:tc>
        <w:tc>
          <w:tcPr>
            <w:tcW w:w="567" w:type="dxa"/>
            <w:shd w:val="solid" w:color="FFFFFF" w:fill="auto"/>
          </w:tcPr>
          <w:p w14:paraId="46CBAD12" w14:textId="77777777" w:rsidR="005354C7" w:rsidRDefault="005354C7" w:rsidP="00547EFA">
            <w:pPr>
              <w:pStyle w:val="TAL"/>
              <w:rPr>
                <w:sz w:val="16"/>
                <w:szCs w:val="16"/>
              </w:rPr>
            </w:pPr>
            <w:r>
              <w:rPr>
                <w:sz w:val="16"/>
                <w:szCs w:val="16"/>
              </w:rPr>
              <w:t>8.1.1</w:t>
            </w:r>
          </w:p>
        </w:tc>
        <w:tc>
          <w:tcPr>
            <w:tcW w:w="567" w:type="dxa"/>
            <w:shd w:val="solid" w:color="FFFFFF" w:fill="auto"/>
          </w:tcPr>
          <w:p w14:paraId="0EBB593E" w14:textId="77777777" w:rsidR="005354C7" w:rsidRDefault="005354C7" w:rsidP="00547EFA">
            <w:pPr>
              <w:pStyle w:val="TAL"/>
              <w:rPr>
                <w:sz w:val="16"/>
                <w:szCs w:val="16"/>
              </w:rPr>
            </w:pPr>
            <w:r>
              <w:rPr>
                <w:sz w:val="16"/>
                <w:szCs w:val="16"/>
              </w:rPr>
              <w:t>8.2.0</w:t>
            </w:r>
          </w:p>
        </w:tc>
      </w:tr>
      <w:tr w:rsidR="007E6C4F" w:rsidRPr="00047BA9" w14:paraId="571BBBF8" w14:textId="77777777">
        <w:tblPrEx>
          <w:tblCellMar>
            <w:top w:w="0" w:type="dxa"/>
            <w:bottom w:w="0" w:type="dxa"/>
          </w:tblCellMar>
        </w:tblPrEx>
        <w:tc>
          <w:tcPr>
            <w:tcW w:w="800" w:type="dxa"/>
            <w:shd w:val="solid" w:color="FFFFFF" w:fill="auto"/>
          </w:tcPr>
          <w:p w14:paraId="009FC0C0" w14:textId="77777777" w:rsidR="007E6C4F" w:rsidRDefault="007E6C4F" w:rsidP="00547EFA">
            <w:pPr>
              <w:pStyle w:val="TAL"/>
              <w:rPr>
                <w:sz w:val="16"/>
                <w:szCs w:val="16"/>
              </w:rPr>
            </w:pPr>
            <w:r>
              <w:rPr>
                <w:sz w:val="16"/>
                <w:szCs w:val="16"/>
              </w:rPr>
              <w:t>2009-09</w:t>
            </w:r>
          </w:p>
        </w:tc>
        <w:tc>
          <w:tcPr>
            <w:tcW w:w="800" w:type="dxa"/>
            <w:shd w:val="solid" w:color="FFFFFF" w:fill="auto"/>
          </w:tcPr>
          <w:p w14:paraId="0BB23DA6" w14:textId="77777777" w:rsidR="007E6C4F" w:rsidRDefault="007E6C4F" w:rsidP="003911AA">
            <w:pPr>
              <w:pStyle w:val="TAL"/>
              <w:jc w:val="center"/>
              <w:rPr>
                <w:sz w:val="16"/>
                <w:szCs w:val="16"/>
              </w:rPr>
            </w:pPr>
            <w:r>
              <w:rPr>
                <w:sz w:val="16"/>
                <w:szCs w:val="16"/>
              </w:rPr>
              <w:t>45</w:t>
            </w:r>
          </w:p>
        </w:tc>
        <w:tc>
          <w:tcPr>
            <w:tcW w:w="901" w:type="dxa"/>
            <w:shd w:val="solid" w:color="FFFFFF" w:fill="auto"/>
          </w:tcPr>
          <w:p w14:paraId="4FF3D01D" w14:textId="77777777" w:rsidR="007E6C4F" w:rsidRDefault="007E6C4F" w:rsidP="00191F96">
            <w:pPr>
              <w:pStyle w:val="TAL"/>
              <w:rPr>
                <w:sz w:val="16"/>
                <w:szCs w:val="16"/>
              </w:rPr>
            </w:pPr>
            <w:r>
              <w:rPr>
                <w:sz w:val="16"/>
                <w:szCs w:val="16"/>
              </w:rPr>
              <w:t>SP-090563</w:t>
            </w:r>
          </w:p>
        </w:tc>
        <w:tc>
          <w:tcPr>
            <w:tcW w:w="476" w:type="dxa"/>
            <w:shd w:val="solid" w:color="FFFFFF" w:fill="auto"/>
          </w:tcPr>
          <w:p w14:paraId="5783C076" w14:textId="77777777" w:rsidR="007E6C4F" w:rsidRDefault="007E6C4F" w:rsidP="00191F96">
            <w:pPr>
              <w:pStyle w:val="TAL"/>
              <w:rPr>
                <w:sz w:val="16"/>
                <w:szCs w:val="16"/>
              </w:rPr>
            </w:pPr>
            <w:r>
              <w:rPr>
                <w:sz w:val="16"/>
                <w:szCs w:val="16"/>
              </w:rPr>
              <w:t>0014</w:t>
            </w:r>
          </w:p>
        </w:tc>
        <w:tc>
          <w:tcPr>
            <w:tcW w:w="378" w:type="dxa"/>
            <w:shd w:val="solid" w:color="FFFFFF" w:fill="auto"/>
          </w:tcPr>
          <w:p w14:paraId="747B61CE" w14:textId="77777777" w:rsidR="007E6C4F" w:rsidRDefault="007E6C4F" w:rsidP="00191F96">
            <w:pPr>
              <w:pStyle w:val="TAL"/>
              <w:rPr>
                <w:sz w:val="16"/>
                <w:szCs w:val="16"/>
              </w:rPr>
            </w:pPr>
          </w:p>
        </w:tc>
        <w:tc>
          <w:tcPr>
            <w:tcW w:w="4867" w:type="dxa"/>
            <w:shd w:val="solid" w:color="FFFFFF" w:fill="auto"/>
          </w:tcPr>
          <w:p w14:paraId="3C640E1A" w14:textId="77777777" w:rsidR="007E6C4F" w:rsidRPr="007E6C4F" w:rsidRDefault="007E6C4F" w:rsidP="00191F96">
            <w:pPr>
              <w:pStyle w:val="TAL"/>
              <w:rPr>
                <w:sz w:val="16"/>
                <w:szCs w:val="16"/>
              </w:rPr>
            </w:pPr>
            <w:r w:rsidRPr="007E6C4F">
              <w:rPr>
                <w:sz w:val="16"/>
                <w:szCs w:val="16"/>
              </w:rPr>
              <w:t>Corrections and clarifications to security procedures</w:t>
            </w:r>
          </w:p>
        </w:tc>
        <w:tc>
          <w:tcPr>
            <w:tcW w:w="567" w:type="dxa"/>
            <w:shd w:val="solid" w:color="FFFFFF" w:fill="auto"/>
          </w:tcPr>
          <w:p w14:paraId="657DD56F" w14:textId="77777777" w:rsidR="007E6C4F" w:rsidRDefault="007E6C4F" w:rsidP="00547EFA">
            <w:pPr>
              <w:pStyle w:val="TAL"/>
              <w:rPr>
                <w:sz w:val="16"/>
                <w:szCs w:val="16"/>
              </w:rPr>
            </w:pPr>
            <w:r>
              <w:rPr>
                <w:sz w:val="16"/>
                <w:szCs w:val="16"/>
              </w:rPr>
              <w:t>8.2.0</w:t>
            </w:r>
          </w:p>
        </w:tc>
        <w:tc>
          <w:tcPr>
            <w:tcW w:w="567" w:type="dxa"/>
            <w:shd w:val="solid" w:color="FFFFFF" w:fill="auto"/>
          </w:tcPr>
          <w:p w14:paraId="2771E2EF" w14:textId="77777777" w:rsidR="007E6C4F" w:rsidRDefault="007E6C4F" w:rsidP="00547EFA">
            <w:pPr>
              <w:pStyle w:val="TAL"/>
              <w:rPr>
                <w:sz w:val="16"/>
                <w:szCs w:val="16"/>
              </w:rPr>
            </w:pPr>
            <w:r>
              <w:rPr>
                <w:sz w:val="16"/>
                <w:szCs w:val="16"/>
              </w:rPr>
              <w:t>8.3.0</w:t>
            </w:r>
          </w:p>
        </w:tc>
      </w:tr>
      <w:tr w:rsidR="00E47428" w:rsidRPr="00047BA9" w14:paraId="2EEE0E6E" w14:textId="77777777">
        <w:tblPrEx>
          <w:tblCellMar>
            <w:top w:w="0" w:type="dxa"/>
            <w:bottom w:w="0" w:type="dxa"/>
          </w:tblCellMar>
        </w:tblPrEx>
        <w:tc>
          <w:tcPr>
            <w:tcW w:w="800" w:type="dxa"/>
            <w:shd w:val="solid" w:color="FFFFFF" w:fill="auto"/>
          </w:tcPr>
          <w:p w14:paraId="5E070E6E" w14:textId="77777777" w:rsidR="00E47428" w:rsidRDefault="00E47428" w:rsidP="0010494F">
            <w:pPr>
              <w:pStyle w:val="TAL"/>
              <w:rPr>
                <w:sz w:val="16"/>
                <w:szCs w:val="16"/>
              </w:rPr>
            </w:pPr>
            <w:r>
              <w:rPr>
                <w:sz w:val="16"/>
                <w:szCs w:val="16"/>
              </w:rPr>
              <w:t>2009-09</w:t>
            </w:r>
          </w:p>
        </w:tc>
        <w:tc>
          <w:tcPr>
            <w:tcW w:w="800" w:type="dxa"/>
            <w:shd w:val="solid" w:color="FFFFFF" w:fill="auto"/>
          </w:tcPr>
          <w:p w14:paraId="4FC17D08" w14:textId="77777777" w:rsidR="00E47428" w:rsidRDefault="00E47428" w:rsidP="0010494F">
            <w:pPr>
              <w:pStyle w:val="TAL"/>
              <w:jc w:val="center"/>
              <w:rPr>
                <w:sz w:val="16"/>
                <w:szCs w:val="16"/>
              </w:rPr>
            </w:pPr>
            <w:r>
              <w:rPr>
                <w:sz w:val="16"/>
                <w:szCs w:val="16"/>
              </w:rPr>
              <w:t>45</w:t>
            </w:r>
          </w:p>
        </w:tc>
        <w:tc>
          <w:tcPr>
            <w:tcW w:w="901" w:type="dxa"/>
            <w:shd w:val="solid" w:color="FFFFFF" w:fill="auto"/>
          </w:tcPr>
          <w:p w14:paraId="4CE68B66" w14:textId="77777777" w:rsidR="00E47428" w:rsidRDefault="00E47428" w:rsidP="00E47428">
            <w:pPr>
              <w:pStyle w:val="TAL"/>
              <w:tabs>
                <w:tab w:val="left" w:pos="480"/>
              </w:tabs>
              <w:rPr>
                <w:sz w:val="16"/>
                <w:szCs w:val="16"/>
              </w:rPr>
            </w:pPr>
            <w:r>
              <w:rPr>
                <w:sz w:val="16"/>
                <w:szCs w:val="16"/>
              </w:rPr>
              <w:t>SP-090570</w:t>
            </w:r>
          </w:p>
        </w:tc>
        <w:tc>
          <w:tcPr>
            <w:tcW w:w="476" w:type="dxa"/>
            <w:shd w:val="solid" w:color="FFFFFF" w:fill="auto"/>
          </w:tcPr>
          <w:p w14:paraId="437EACAF" w14:textId="77777777" w:rsidR="00E47428" w:rsidRDefault="00217B56" w:rsidP="00191F96">
            <w:pPr>
              <w:pStyle w:val="TAL"/>
              <w:rPr>
                <w:sz w:val="16"/>
                <w:szCs w:val="16"/>
              </w:rPr>
            </w:pPr>
            <w:r>
              <w:rPr>
                <w:sz w:val="16"/>
                <w:szCs w:val="16"/>
              </w:rPr>
              <w:t>0013</w:t>
            </w:r>
          </w:p>
        </w:tc>
        <w:tc>
          <w:tcPr>
            <w:tcW w:w="378" w:type="dxa"/>
            <w:shd w:val="solid" w:color="FFFFFF" w:fill="auto"/>
          </w:tcPr>
          <w:p w14:paraId="6DB38D3D" w14:textId="77777777" w:rsidR="00E47428" w:rsidRDefault="00E47428" w:rsidP="00191F96">
            <w:pPr>
              <w:pStyle w:val="TAL"/>
              <w:rPr>
                <w:sz w:val="16"/>
                <w:szCs w:val="16"/>
              </w:rPr>
            </w:pPr>
          </w:p>
        </w:tc>
        <w:tc>
          <w:tcPr>
            <w:tcW w:w="4867" w:type="dxa"/>
            <w:shd w:val="solid" w:color="FFFFFF" w:fill="auto"/>
          </w:tcPr>
          <w:p w14:paraId="1C3E4AEF" w14:textId="77777777" w:rsidR="00E47428" w:rsidRPr="00217B56" w:rsidRDefault="00217B56" w:rsidP="00191F96">
            <w:pPr>
              <w:pStyle w:val="TAL"/>
              <w:rPr>
                <w:sz w:val="16"/>
                <w:szCs w:val="16"/>
              </w:rPr>
            </w:pPr>
            <w:r w:rsidRPr="00217B56">
              <w:rPr>
                <w:sz w:val="16"/>
                <w:szCs w:val="16"/>
              </w:rPr>
              <w:t>Blending of presence and PSS/MBMS user services</w:t>
            </w:r>
          </w:p>
        </w:tc>
        <w:tc>
          <w:tcPr>
            <w:tcW w:w="567" w:type="dxa"/>
            <w:shd w:val="solid" w:color="FFFFFF" w:fill="auto"/>
          </w:tcPr>
          <w:p w14:paraId="1CCD6A59" w14:textId="77777777" w:rsidR="00E47428" w:rsidRDefault="00E47428" w:rsidP="00547EFA">
            <w:pPr>
              <w:pStyle w:val="TAL"/>
              <w:rPr>
                <w:sz w:val="16"/>
                <w:szCs w:val="16"/>
              </w:rPr>
            </w:pPr>
            <w:r>
              <w:rPr>
                <w:sz w:val="16"/>
                <w:szCs w:val="16"/>
              </w:rPr>
              <w:t>8.3.0</w:t>
            </w:r>
          </w:p>
        </w:tc>
        <w:tc>
          <w:tcPr>
            <w:tcW w:w="567" w:type="dxa"/>
            <w:shd w:val="solid" w:color="FFFFFF" w:fill="auto"/>
          </w:tcPr>
          <w:p w14:paraId="0F75A2AA" w14:textId="77777777" w:rsidR="00E47428" w:rsidRDefault="00E47428" w:rsidP="00547EFA">
            <w:pPr>
              <w:pStyle w:val="TAL"/>
              <w:rPr>
                <w:sz w:val="16"/>
                <w:szCs w:val="16"/>
              </w:rPr>
            </w:pPr>
            <w:r>
              <w:rPr>
                <w:sz w:val="16"/>
                <w:szCs w:val="16"/>
              </w:rPr>
              <w:t>9.0.0</w:t>
            </w:r>
          </w:p>
        </w:tc>
      </w:tr>
      <w:tr w:rsidR="00E47428" w:rsidRPr="00047BA9" w14:paraId="72B8EAC4" w14:textId="77777777">
        <w:tblPrEx>
          <w:tblCellMar>
            <w:top w:w="0" w:type="dxa"/>
            <w:bottom w:w="0" w:type="dxa"/>
          </w:tblCellMar>
        </w:tblPrEx>
        <w:tc>
          <w:tcPr>
            <w:tcW w:w="800" w:type="dxa"/>
            <w:shd w:val="solid" w:color="FFFFFF" w:fill="auto"/>
          </w:tcPr>
          <w:p w14:paraId="7DAC4E0D" w14:textId="77777777" w:rsidR="00E47428" w:rsidRDefault="00E47428" w:rsidP="0010494F">
            <w:pPr>
              <w:pStyle w:val="TAL"/>
              <w:rPr>
                <w:sz w:val="16"/>
                <w:szCs w:val="16"/>
              </w:rPr>
            </w:pPr>
            <w:r>
              <w:rPr>
                <w:sz w:val="16"/>
                <w:szCs w:val="16"/>
              </w:rPr>
              <w:t>2009-09</w:t>
            </w:r>
          </w:p>
        </w:tc>
        <w:tc>
          <w:tcPr>
            <w:tcW w:w="800" w:type="dxa"/>
            <w:shd w:val="solid" w:color="FFFFFF" w:fill="auto"/>
          </w:tcPr>
          <w:p w14:paraId="563B3C7C" w14:textId="77777777" w:rsidR="00E47428" w:rsidRDefault="00E47428" w:rsidP="0010494F">
            <w:pPr>
              <w:pStyle w:val="TAL"/>
              <w:jc w:val="center"/>
              <w:rPr>
                <w:sz w:val="16"/>
                <w:szCs w:val="16"/>
              </w:rPr>
            </w:pPr>
            <w:r>
              <w:rPr>
                <w:sz w:val="16"/>
                <w:szCs w:val="16"/>
              </w:rPr>
              <w:t>45</w:t>
            </w:r>
          </w:p>
        </w:tc>
        <w:tc>
          <w:tcPr>
            <w:tcW w:w="901" w:type="dxa"/>
            <w:shd w:val="solid" w:color="FFFFFF" w:fill="auto"/>
          </w:tcPr>
          <w:p w14:paraId="398C5350" w14:textId="77777777" w:rsidR="00E47428" w:rsidRDefault="00E47428" w:rsidP="0010494F">
            <w:pPr>
              <w:pStyle w:val="TAL"/>
              <w:tabs>
                <w:tab w:val="left" w:pos="480"/>
              </w:tabs>
              <w:rPr>
                <w:sz w:val="16"/>
                <w:szCs w:val="16"/>
              </w:rPr>
            </w:pPr>
            <w:r>
              <w:rPr>
                <w:sz w:val="16"/>
                <w:szCs w:val="16"/>
              </w:rPr>
              <w:t>SP-090570</w:t>
            </w:r>
          </w:p>
        </w:tc>
        <w:tc>
          <w:tcPr>
            <w:tcW w:w="476" w:type="dxa"/>
            <w:shd w:val="solid" w:color="FFFFFF" w:fill="auto"/>
          </w:tcPr>
          <w:p w14:paraId="5764FDFA" w14:textId="77777777" w:rsidR="00E47428" w:rsidRDefault="008E1353" w:rsidP="00191F96">
            <w:pPr>
              <w:pStyle w:val="TAL"/>
              <w:rPr>
                <w:sz w:val="16"/>
                <w:szCs w:val="16"/>
              </w:rPr>
            </w:pPr>
            <w:r>
              <w:rPr>
                <w:sz w:val="16"/>
                <w:szCs w:val="16"/>
              </w:rPr>
              <w:t>0016</w:t>
            </w:r>
          </w:p>
        </w:tc>
        <w:tc>
          <w:tcPr>
            <w:tcW w:w="378" w:type="dxa"/>
            <w:shd w:val="solid" w:color="FFFFFF" w:fill="auto"/>
          </w:tcPr>
          <w:p w14:paraId="58703876" w14:textId="77777777" w:rsidR="00E47428" w:rsidRDefault="008E1353" w:rsidP="00191F96">
            <w:pPr>
              <w:pStyle w:val="TAL"/>
              <w:rPr>
                <w:sz w:val="16"/>
                <w:szCs w:val="16"/>
              </w:rPr>
            </w:pPr>
            <w:r>
              <w:rPr>
                <w:sz w:val="16"/>
                <w:szCs w:val="16"/>
              </w:rPr>
              <w:t>1</w:t>
            </w:r>
          </w:p>
        </w:tc>
        <w:tc>
          <w:tcPr>
            <w:tcW w:w="4867" w:type="dxa"/>
            <w:shd w:val="solid" w:color="FFFFFF" w:fill="auto"/>
          </w:tcPr>
          <w:p w14:paraId="6432DC22" w14:textId="77777777" w:rsidR="00E47428" w:rsidRPr="008E1353" w:rsidRDefault="008E1353" w:rsidP="00191F96">
            <w:pPr>
              <w:pStyle w:val="TAL"/>
              <w:rPr>
                <w:sz w:val="16"/>
                <w:szCs w:val="16"/>
              </w:rPr>
            </w:pPr>
            <w:r w:rsidRPr="008E1353">
              <w:rPr>
                <w:sz w:val="16"/>
                <w:szCs w:val="16"/>
              </w:rPr>
              <w:t>IMS Based UGC Service</w:t>
            </w:r>
          </w:p>
        </w:tc>
        <w:tc>
          <w:tcPr>
            <w:tcW w:w="567" w:type="dxa"/>
            <w:shd w:val="solid" w:color="FFFFFF" w:fill="auto"/>
          </w:tcPr>
          <w:p w14:paraId="0E33F951" w14:textId="77777777" w:rsidR="00E47428" w:rsidRDefault="00E47428" w:rsidP="0010494F">
            <w:pPr>
              <w:pStyle w:val="TAL"/>
              <w:rPr>
                <w:sz w:val="16"/>
                <w:szCs w:val="16"/>
              </w:rPr>
            </w:pPr>
            <w:r>
              <w:rPr>
                <w:sz w:val="16"/>
                <w:szCs w:val="16"/>
              </w:rPr>
              <w:t>8.3.0</w:t>
            </w:r>
          </w:p>
        </w:tc>
        <w:tc>
          <w:tcPr>
            <w:tcW w:w="567" w:type="dxa"/>
            <w:shd w:val="solid" w:color="FFFFFF" w:fill="auto"/>
          </w:tcPr>
          <w:p w14:paraId="7AF060A7" w14:textId="77777777" w:rsidR="00E47428" w:rsidRDefault="00E47428" w:rsidP="0010494F">
            <w:pPr>
              <w:pStyle w:val="TAL"/>
              <w:rPr>
                <w:sz w:val="16"/>
                <w:szCs w:val="16"/>
              </w:rPr>
            </w:pPr>
            <w:r>
              <w:rPr>
                <w:sz w:val="16"/>
                <w:szCs w:val="16"/>
              </w:rPr>
              <w:t>9.0.0</w:t>
            </w:r>
          </w:p>
        </w:tc>
      </w:tr>
      <w:tr w:rsidR="00E47428" w:rsidRPr="00047BA9" w14:paraId="722F18D1" w14:textId="77777777">
        <w:tblPrEx>
          <w:tblCellMar>
            <w:top w:w="0" w:type="dxa"/>
            <w:bottom w:w="0" w:type="dxa"/>
          </w:tblCellMar>
        </w:tblPrEx>
        <w:tc>
          <w:tcPr>
            <w:tcW w:w="800" w:type="dxa"/>
            <w:shd w:val="solid" w:color="FFFFFF" w:fill="auto"/>
          </w:tcPr>
          <w:p w14:paraId="3B134409" w14:textId="77777777" w:rsidR="00E47428" w:rsidRDefault="00E47428" w:rsidP="0010494F">
            <w:pPr>
              <w:pStyle w:val="TAL"/>
              <w:rPr>
                <w:sz w:val="16"/>
                <w:szCs w:val="16"/>
              </w:rPr>
            </w:pPr>
            <w:r>
              <w:rPr>
                <w:sz w:val="16"/>
                <w:szCs w:val="16"/>
              </w:rPr>
              <w:t>2009-09</w:t>
            </w:r>
          </w:p>
        </w:tc>
        <w:tc>
          <w:tcPr>
            <w:tcW w:w="800" w:type="dxa"/>
            <w:shd w:val="solid" w:color="FFFFFF" w:fill="auto"/>
          </w:tcPr>
          <w:p w14:paraId="6D25D739" w14:textId="77777777" w:rsidR="00E47428" w:rsidRDefault="00E47428" w:rsidP="0010494F">
            <w:pPr>
              <w:pStyle w:val="TAL"/>
              <w:jc w:val="center"/>
              <w:rPr>
                <w:sz w:val="16"/>
                <w:szCs w:val="16"/>
              </w:rPr>
            </w:pPr>
            <w:r>
              <w:rPr>
                <w:sz w:val="16"/>
                <w:szCs w:val="16"/>
              </w:rPr>
              <w:t>45</w:t>
            </w:r>
          </w:p>
        </w:tc>
        <w:tc>
          <w:tcPr>
            <w:tcW w:w="901" w:type="dxa"/>
            <w:shd w:val="solid" w:color="FFFFFF" w:fill="auto"/>
          </w:tcPr>
          <w:p w14:paraId="5FBE8A42" w14:textId="77777777" w:rsidR="00E47428" w:rsidRDefault="00E47428" w:rsidP="0010494F">
            <w:pPr>
              <w:pStyle w:val="TAL"/>
              <w:tabs>
                <w:tab w:val="left" w:pos="480"/>
              </w:tabs>
              <w:rPr>
                <w:sz w:val="16"/>
                <w:szCs w:val="16"/>
              </w:rPr>
            </w:pPr>
            <w:r>
              <w:rPr>
                <w:sz w:val="16"/>
                <w:szCs w:val="16"/>
              </w:rPr>
              <w:t>SP-090570</w:t>
            </w:r>
          </w:p>
        </w:tc>
        <w:tc>
          <w:tcPr>
            <w:tcW w:w="476" w:type="dxa"/>
            <w:shd w:val="solid" w:color="FFFFFF" w:fill="auto"/>
          </w:tcPr>
          <w:p w14:paraId="2BCAFD30" w14:textId="77777777" w:rsidR="00E47428" w:rsidRDefault="00C41B43" w:rsidP="00191F96">
            <w:pPr>
              <w:pStyle w:val="TAL"/>
              <w:rPr>
                <w:sz w:val="16"/>
                <w:szCs w:val="16"/>
              </w:rPr>
            </w:pPr>
            <w:r>
              <w:rPr>
                <w:sz w:val="16"/>
                <w:szCs w:val="16"/>
              </w:rPr>
              <w:t>0017</w:t>
            </w:r>
          </w:p>
        </w:tc>
        <w:tc>
          <w:tcPr>
            <w:tcW w:w="378" w:type="dxa"/>
            <w:shd w:val="solid" w:color="FFFFFF" w:fill="auto"/>
          </w:tcPr>
          <w:p w14:paraId="255FF3E7" w14:textId="77777777" w:rsidR="00E47428" w:rsidRDefault="00E47428" w:rsidP="00191F96">
            <w:pPr>
              <w:pStyle w:val="TAL"/>
              <w:rPr>
                <w:sz w:val="16"/>
                <w:szCs w:val="16"/>
              </w:rPr>
            </w:pPr>
          </w:p>
        </w:tc>
        <w:tc>
          <w:tcPr>
            <w:tcW w:w="4867" w:type="dxa"/>
            <w:shd w:val="solid" w:color="FFFFFF" w:fill="auto"/>
          </w:tcPr>
          <w:p w14:paraId="6D1CBA1C" w14:textId="77777777" w:rsidR="00E47428" w:rsidRPr="00C41B43" w:rsidRDefault="00C41B43" w:rsidP="00191F96">
            <w:pPr>
              <w:pStyle w:val="TAL"/>
              <w:rPr>
                <w:sz w:val="16"/>
                <w:szCs w:val="16"/>
              </w:rPr>
            </w:pPr>
            <w:r w:rsidRPr="00C41B43">
              <w:rPr>
                <w:sz w:val="16"/>
                <w:szCs w:val="16"/>
              </w:rPr>
              <w:t>Networked Bookmark Service</w:t>
            </w:r>
          </w:p>
        </w:tc>
        <w:tc>
          <w:tcPr>
            <w:tcW w:w="567" w:type="dxa"/>
            <w:shd w:val="solid" w:color="FFFFFF" w:fill="auto"/>
          </w:tcPr>
          <w:p w14:paraId="021CB22C" w14:textId="77777777" w:rsidR="00E47428" w:rsidRDefault="00E47428" w:rsidP="0010494F">
            <w:pPr>
              <w:pStyle w:val="TAL"/>
              <w:rPr>
                <w:sz w:val="16"/>
                <w:szCs w:val="16"/>
              </w:rPr>
            </w:pPr>
            <w:r>
              <w:rPr>
                <w:sz w:val="16"/>
                <w:szCs w:val="16"/>
              </w:rPr>
              <w:t>8.3.0</w:t>
            </w:r>
          </w:p>
        </w:tc>
        <w:tc>
          <w:tcPr>
            <w:tcW w:w="567" w:type="dxa"/>
            <w:shd w:val="solid" w:color="FFFFFF" w:fill="auto"/>
          </w:tcPr>
          <w:p w14:paraId="21EBE7FA" w14:textId="77777777" w:rsidR="00E47428" w:rsidRDefault="00E47428" w:rsidP="0010494F">
            <w:pPr>
              <w:pStyle w:val="TAL"/>
              <w:rPr>
                <w:sz w:val="16"/>
                <w:szCs w:val="16"/>
              </w:rPr>
            </w:pPr>
            <w:r>
              <w:rPr>
                <w:sz w:val="16"/>
                <w:szCs w:val="16"/>
              </w:rPr>
              <w:t>9.0.0</w:t>
            </w:r>
          </w:p>
        </w:tc>
      </w:tr>
      <w:tr w:rsidR="00E47428" w:rsidRPr="00047BA9" w14:paraId="7FC6F922" w14:textId="77777777">
        <w:tblPrEx>
          <w:tblCellMar>
            <w:top w:w="0" w:type="dxa"/>
            <w:bottom w:w="0" w:type="dxa"/>
          </w:tblCellMar>
        </w:tblPrEx>
        <w:tc>
          <w:tcPr>
            <w:tcW w:w="800" w:type="dxa"/>
            <w:shd w:val="solid" w:color="FFFFFF" w:fill="auto"/>
          </w:tcPr>
          <w:p w14:paraId="13D80735" w14:textId="77777777" w:rsidR="00E47428" w:rsidRDefault="00E47428" w:rsidP="0010494F">
            <w:pPr>
              <w:pStyle w:val="TAL"/>
              <w:rPr>
                <w:sz w:val="16"/>
                <w:szCs w:val="16"/>
              </w:rPr>
            </w:pPr>
            <w:r>
              <w:rPr>
                <w:sz w:val="16"/>
                <w:szCs w:val="16"/>
              </w:rPr>
              <w:t>2009-09</w:t>
            </w:r>
          </w:p>
        </w:tc>
        <w:tc>
          <w:tcPr>
            <w:tcW w:w="800" w:type="dxa"/>
            <w:shd w:val="solid" w:color="FFFFFF" w:fill="auto"/>
          </w:tcPr>
          <w:p w14:paraId="61994AB4" w14:textId="77777777" w:rsidR="00E47428" w:rsidRDefault="00E47428" w:rsidP="0010494F">
            <w:pPr>
              <w:pStyle w:val="TAL"/>
              <w:jc w:val="center"/>
              <w:rPr>
                <w:sz w:val="16"/>
                <w:szCs w:val="16"/>
              </w:rPr>
            </w:pPr>
            <w:r>
              <w:rPr>
                <w:sz w:val="16"/>
                <w:szCs w:val="16"/>
              </w:rPr>
              <w:t>45</w:t>
            </w:r>
          </w:p>
        </w:tc>
        <w:tc>
          <w:tcPr>
            <w:tcW w:w="901" w:type="dxa"/>
            <w:shd w:val="solid" w:color="FFFFFF" w:fill="auto"/>
          </w:tcPr>
          <w:p w14:paraId="50D3BC0C" w14:textId="77777777" w:rsidR="00E47428" w:rsidRDefault="00E47428" w:rsidP="0010494F">
            <w:pPr>
              <w:pStyle w:val="TAL"/>
              <w:tabs>
                <w:tab w:val="left" w:pos="480"/>
              </w:tabs>
              <w:rPr>
                <w:sz w:val="16"/>
                <w:szCs w:val="16"/>
              </w:rPr>
            </w:pPr>
            <w:r>
              <w:rPr>
                <w:sz w:val="16"/>
                <w:szCs w:val="16"/>
              </w:rPr>
              <w:t>SP-090570</w:t>
            </w:r>
          </w:p>
        </w:tc>
        <w:tc>
          <w:tcPr>
            <w:tcW w:w="476" w:type="dxa"/>
            <w:shd w:val="solid" w:color="FFFFFF" w:fill="auto"/>
          </w:tcPr>
          <w:p w14:paraId="65E1FE56" w14:textId="77777777" w:rsidR="00E47428" w:rsidRDefault="00306840" w:rsidP="00191F96">
            <w:pPr>
              <w:pStyle w:val="TAL"/>
              <w:rPr>
                <w:sz w:val="16"/>
                <w:szCs w:val="16"/>
              </w:rPr>
            </w:pPr>
            <w:r>
              <w:rPr>
                <w:sz w:val="16"/>
                <w:szCs w:val="16"/>
              </w:rPr>
              <w:t>0019</w:t>
            </w:r>
          </w:p>
        </w:tc>
        <w:tc>
          <w:tcPr>
            <w:tcW w:w="378" w:type="dxa"/>
            <w:shd w:val="solid" w:color="FFFFFF" w:fill="auto"/>
          </w:tcPr>
          <w:p w14:paraId="29E70B40" w14:textId="77777777" w:rsidR="00E47428" w:rsidRDefault="00306840" w:rsidP="00191F96">
            <w:pPr>
              <w:pStyle w:val="TAL"/>
              <w:rPr>
                <w:sz w:val="16"/>
                <w:szCs w:val="16"/>
              </w:rPr>
            </w:pPr>
            <w:r>
              <w:rPr>
                <w:sz w:val="16"/>
                <w:szCs w:val="16"/>
              </w:rPr>
              <w:t>2</w:t>
            </w:r>
          </w:p>
        </w:tc>
        <w:tc>
          <w:tcPr>
            <w:tcW w:w="4867" w:type="dxa"/>
            <w:shd w:val="solid" w:color="FFFFFF" w:fill="auto"/>
          </w:tcPr>
          <w:p w14:paraId="1FA76035" w14:textId="77777777" w:rsidR="00E47428" w:rsidRPr="00306840" w:rsidRDefault="00306840" w:rsidP="00191F96">
            <w:pPr>
              <w:pStyle w:val="TAL"/>
              <w:rPr>
                <w:sz w:val="16"/>
                <w:szCs w:val="16"/>
              </w:rPr>
            </w:pPr>
            <w:r w:rsidRPr="00306840">
              <w:rPr>
                <w:sz w:val="16"/>
                <w:szCs w:val="16"/>
              </w:rPr>
              <w:t>Service Selection Information Update</w:t>
            </w:r>
          </w:p>
        </w:tc>
        <w:tc>
          <w:tcPr>
            <w:tcW w:w="567" w:type="dxa"/>
            <w:shd w:val="solid" w:color="FFFFFF" w:fill="auto"/>
          </w:tcPr>
          <w:p w14:paraId="73228F71" w14:textId="77777777" w:rsidR="00E47428" w:rsidRDefault="00E47428" w:rsidP="0010494F">
            <w:pPr>
              <w:pStyle w:val="TAL"/>
              <w:rPr>
                <w:sz w:val="16"/>
                <w:szCs w:val="16"/>
              </w:rPr>
            </w:pPr>
            <w:r>
              <w:rPr>
                <w:sz w:val="16"/>
                <w:szCs w:val="16"/>
              </w:rPr>
              <w:t>8.3.0</w:t>
            </w:r>
          </w:p>
        </w:tc>
        <w:tc>
          <w:tcPr>
            <w:tcW w:w="567" w:type="dxa"/>
            <w:shd w:val="solid" w:color="FFFFFF" w:fill="auto"/>
          </w:tcPr>
          <w:p w14:paraId="0FE5D91D" w14:textId="77777777" w:rsidR="00E47428" w:rsidRDefault="00E47428" w:rsidP="0010494F">
            <w:pPr>
              <w:pStyle w:val="TAL"/>
              <w:rPr>
                <w:sz w:val="16"/>
                <w:szCs w:val="16"/>
              </w:rPr>
            </w:pPr>
            <w:r>
              <w:rPr>
                <w:sz w:val="16"/>
                <w:szCs w:val="16"/>
              </w:rPr>
              <w:t>9.0.0</w:t>
            </w:r>
          </w:p>
        </w:tc>
      </w:tr>
      <w:tr w:rsidR="00E47428" w:rsidRPr="00047BA9" w14:paraId="614D0397" w14:textId="77777777">
        <w:tblPrEx>
          <w:tblCellMar>
            <w:top w:w="0" w:type="dxa"/>
            <w:bottom w:w="0" w:type="dxa"/>
          </w:tblCellMar>
        </w:tblPrEx>
        <w:tc>
          <w:tcPr>
            <w:tcW w:w="800" w:type="dxa"/>
            <w:shd w:val="solid" w:color="FFFFFF" w:fill="auto"/>
          </w:tcPr>
          <w:p w14:paraId="0F50981F" w14:textId="77777777" w:rsidR="00E47428" w:rsidRDefault="00E47428" w:rsidP="0010494F">
            <w:pPr>
              <w:pStyle w:val="TAL"/>
              <w:rPr>
                <w:sz w:val="16"/>
                <w:szCs w:val="16"/>
              </w:rPr>
            </w:pPr>
            <w:r>
              <w:rPr>
                <w:sz w:val="16"/>
                <w:szCs w:val="16"/>
              </w:rPr>
              <w:t>2009-09</w:t>
            </w:r>
          </w:p>
        </w:tc>
        <w:tc>
          <w:tcPr>
            <w:tcW w:w="800" w:type="dxa"/>
            <w:shd w:val="solid" w:color="FFFFFF" w:fill="auto"/>
          </w:tcPr>
          <w:p w14:paraId="21E8A006" w14:textId="77777777" w:rsidR="00E47428" w:rsidRDefault="00E47428" w:rsidP="0010494F">
            <w:pPr>
              <w:pStyle w:val="TAL"/>
              <w:jc w:val="center"/>
              <w:rPr>
                <w:sz w:val="16"/>
                <w:szCs w:val="16"/>
              </w:rPr>
            </w:pPr>
            <w:r>
              <w:rPr>
                <w:sz w:val="16"/>
                <w:szCs w:val="16"/>
              </w:rPr>
              <w:t>45</w:t>
            </w:r>
          </w:p>
        </w:tc>
        <w:tc>
          <w:tcPr>
            <w:tcW w:w="901" w:type="dxa"/>
            <w:shd w:val="solid" w:color="FFFFFF" w:fill="auto"/>
          </w:tcPr>
          <w:p w14:paraId="744FD9F2" w14:textId="77777777" w:rsidR="00E47428" w:rsidRDefault="00E47428" w:rsidP="0010494F">
            <w:pPr>
              <w:pStyle w:val="TAL"/>
              <w:tabs>
                <w:tab w:val="left" w:pos="480"/>
              </w:tabs>
              <w:rPr>
                <w:sz w:val="16"/>
                <w:szCs w:val="16"/>
              </w:rPr>
            </w:pPr>
            <w:r>
              <w:rPr>
                <w:sz w:val="16"/>
                <w:szCs w:val="16"/>
              </w:rPr>
              <w:t>SP-090570</w:t>
            </w:r>
          </w:p>
        </w:tc>
        <w:tc>
          <w:tcPr>
            <w:tcW w:w="476" w:type="dxa"/>
            <w:shd w:val="solid" w:color="FFFFFF" w:fill="auto"/>
          </w:tcPr>
          <w:p w14:paraId="36691BF7" w14:textId="77777777" w:rsidR="00E47428" w:rsidRDefault="002B415A" w:rsidP="00191F96">
            <w:pPr>
              <w:pStyle w:val="TAL"/>
              <w:rPr>
                <w:sz w:val="16"/>
                <w:szCs w:val="16"/>
              </w:rPr>
            </w:pPr>
            <w:r>
              <w:rPr>
                <w:sz w:val="16"/>
                <w:szCs w:val="16"/>
              </w:rPr>
              <w:t>0020</w:t>
            </w:r>
          </w:p>
        </w:tc>
        <w:tc>
          <w:tcPr>
            <w:tcW w:w="378" w:type="dxa"/>
            <w:shd w:val="solid" w:color="FFFFFF" w:fill="auto"/>
          </w:tcPr>
          <w:p w14:paraId="7962A0BA" w14:textId="77777777" w:rsidR="00E47428" w:rsidRDefault="002B415A" w:rsidP="00191F96">
            <w:pPr>
              <w:pStyle w:val="TAL"/>
              <w:rPr>
                <w:sz w:val="16"/>
                <w:szCs w:val="16"/>
              </w:rPr>
            </w:pPr>
            <w:r>
              <w:rPr>
                <w:sz w:val="16"/>
                <w:szCs w:val="16"/>
              </w:rPr>
              <w:t>2</w:t>
            </w:r>
          </w:p>
        </w:tc>
        <w:tc>
          <w:tcPr>
            <w:tcW w:w="4867" w:type="dxa"/>
            <w:shd w:val="solid" w:color="FFFFFF" w:fill="auto"/>
          </w:tcPr>
          <w:p w14:paraId="57BD0325" w14:textId="77777777" w:rsidR="00E47428" w:rsidRPr="002B415A" w:rsidRDefault="002B415A" w:rsidP="00191F96">
            <w:pPr>
              <w:pStyle w:val="TAL"/>
              <w:rPr>
                <w:sz w:val="16"/>
                <w:szCs w:val="16"/>
              </w:rPr>
            </w:pPr>
            <w:r w:rsidRPr="002B415A">
              <w:rPr>
                <w:sz w:val="16"/>
                <w:szCs w:val="16"/>
              </w:rPr>
              <w:t>Clarification on Content Identifier in Session Initialization Procedure</w:t>
            </w:r>
          </w:p>
        </w:tc>
        <w:tc>
          <w:tcPr>
            <w:tcW w:w="567" w:type="dxa"/>
            <w:shd w:val="solid" w:color="FFFFFF" w:fill="auto"/>
          </w:tcPr>
          <w:p w14:paraId="092E7AC9" w14:textId="77777777" w:rsidR="00E47428" w:rsidRDefault="00E47428" w:rsidP="0010494F">
            <w:pPr>
              <w:pStyle w:val="TAL"/>
              <w:rPr>
                <w:sz w:val="16"/>
                <w:szCs w:val="16"/>
              </w:rPr>
            </w:pPr>
            <w:r>
              <w:rPr>
                <w:sz w:val="16"/>
                <w:szCs w:val="16"/>
              </w:rPr>
              <w:t>8.3.0</w:t>
            </w:r>
          </w:p>
        </w:tc>
        <w:tc>
          <w:tcPr>
            <w:tcW w:w="567" w:type="dxa"/>
            <w:shd w:val="solid" w:color="FFFFFF" w:fill="auto"/>
          </w:tcPr>
          <w:p w14:paraId="57292A6A" w14:textId="77777777" w:rsidR="00E47428" w:rsidRDefault="00E47428" w:rsidP="0010494F">
            <w:pPr>
              <w:pStyle w:val="TAL"/>
              <w:rPr>
                <w:sz w:val="16"/>
                <w:szCs w:val="16"/>
              </w:rPr>
            </w:pPr>
            <w:r>
              <w:rPr>
                <w:sz w:val="16"/>
                <w:szCs w:val="16"/>
              </w:rPr>
              <w:t>9.0.0</w:t>
            </w:r>
          </w:p>
        </w:tc>
      </w:tr>
      <w:tr w:rsidR="00044D8D" w:rsidRPr="00047BA9" w14:paraId="376E0727" w14:textId="77777777">
        <w:tblPrEx>
          <w:tblCellMar>
            <w:top w:w="0" w:type="dxa"/>
            <w:bottom w:w="0" w:type="dxa"/>
          </w:tblCellMar>
        </w:tblPrEx>
        <w:tc>
          <w:tcPr>
            <w:tcW w:w="800" w:type="dxa"/>
            <w:shd w:val="solid" w:color="FFFFFF" w:fill="auto"/>
          </w:tcPr>
          <w:p w14:paraId="628FA4F3" w14:textId="77777777" w:rsidR="00044D8D" w:rsidRDefault="00044D8D" w:rsidP="0010494F">
            <w:pPr>
              <w:pStyle w:val="TAL"/>
              <w:rPr>
                <w:sz w:val="16"/>
                <w:szCs w:val="16"/>
              </w:rPr>
            </w:pPr>
            <w:r>
              <w:rPr>
                <w:sz w:val="16"/>
                <w:szCs w:val="16"/>
              </w:rPr>
              <w:t>2009-12</w:t>
            </w:r>
          </w:p>
        </w:tc>
        <w:tc>
          <w:tcPr>
            <w:tcW w:w="800" w:type="dxa"/>
            <w:shd w:val="solid" w:color="FFFFFF" w:fill="auto"/>
          </w:tcPr>
          <w:p w14:paraId="3BB7EA1A" w14:textId="77777777" w:rsidR="00044D8D" w:rsidRDefault="00044D8D" w:rsidP="0010494F">
            <w:pPr>
              <w:pStyle w:val="TAL"/>
              <w:jc w:val="center"/>
              <w:rPr>
                <w:sz w:val="16"/>
                <w:szCs w:val="16"/>
              </w:rPr>
            </w:pPr>
            <w:r>
              <w:rPr>
                <w:sz w:val="16"/>
                <w:szCs w:val="16"/>
              </w:rPr>
              <w:t>46</w:t>
            </w:r>
          </w:p>
        </w:tc>
        <w:tc>
          <w:tcPr>
            <w:tcW w:w="901" w:type="dxa"/>
            <w:shd w:val="solid" w:color="FFFFFF" w:fill="auto"/>
          </w:tcPr>
          <w:p w14:paraId="199CA989" w14:textId="77777777" w:rsidR="00044D8D" w:rsidRDefault="00044D8D" w:rsidP="0010494F">
            <w:pPr>
              <w:pStyle w:val="TAL"/>
              <w:tabs>
                <w:tab w:val="left" w:pos="480"/>
              </w:tabs>
              <w:rPr>
                <w:sz w:val="16"/>
                <w:szCs w:val="16"/>
              </w:rPr>
            </w:pPr>
            <w:r>
              <w:rPr>
                <w:sz w:val="16"/>
                <w:szCs w:val="16"/>
              </w:rPr>
              <w:t>SP-090</w:t>
            </w:r>
            <w:r w:rsidR="000A100A">
              <w:rPr>
                <w:sz w:val="16"/>
                <w:szCs w:val="16"/>
              </w:rPr>
              <w:t>707</w:t>
            </w:r>
          </w:p>
        </w:tc>
        <w:tc>
          <w:tcPr>
            <w:tcW w:w="476" w:type="dxa"/>
            <w:shd w:val="solid" w:color="FFFFFF" w:fill="auto"/>
          </w:tcPr>
          <w:p w14:paraId="2A20A830" w14:textId="77777777" w:rsidR="00044D8D" w:rsidRDefault="000A100A" w:rsidP="00191F96">
            <w:pPr>
              <w:pStyle w:val="TAL"/>
              <w:rPr>
                <w:sz w:val="16"/>
                <w:szCs w:val="16"/>
              </w:rPr>
            </w:pPr>
            <w:r>
              <w:rPr>
                <w:sz w:val="16"/>
                <w:szCs w:val="16"/>
              </w:rPr>
              <w:t>0021</w:t>
            </w:r>
          </w:p>
        </w:tc>
        <w:tc>
          <w:tcPr>
            <w:tcW w:w="378" w:type="dxa"/>
            <w:shd w:val="solid" w:color="FFFFFF" w:fill="auto"/>
          </w:tcPr>
          <w:p w14:paraId="41E114DA" w14:textId="77777777" w:rsidR="00044D8D" w:rsidRDefault="000A100A" w:rsidP="00191F96">
            <w:pPr>
              <w:pStyle w:val="TAL"/>
              <w:rPr>
                <w:sz w:val="16"/>
                <w:szCs w:val="16"/>
              </w:rPr>
            </w:pPr>
            <w:r>
              <w:rPr>
                <w:sz w:val="16"/>
                <w:szCs w:val="16"/>
              </w:rPr>
              <w:t>1</w:t>
            </w:r>
          </w:p>
        </w:tc>
        <w:tc>
          <w:tcPr>
            <w:tcW w:w="4867" w:type="dxa"/>
            <w:shd w:val="solid" w:color="FFFFFF" w:fill="auto"/>
          </w:tcPr>
          <w:p w14:paraId="72E9B9BF" w14:textId="77777777" w:rsidR="00044D8D" w:rsidRPr="000A100A" w:rsidRDefault="000A100A" w:rsidP="00191F96">
            <w:pPr>
              <w:pStyle w:val="TAL"/>
              <w:rPr>
                <w:sz w:val="16"/>
                <w:szCs w:val="16"/>
              </w:rPr>
            </w:pPr>
            <w:r w:rsidRPr="000A100A">
              <w:rPr>
                <w:sz w:val="16"/>
                <w:szCs w:val="16"/>
              </w:rPr>
              <w:t>IMS based MBMS download service</w:t>
            </w:r>
          </w:p>
        </w:tc>
        <w:tc>
          <w:tcPr>
            <w:tcW w:w="567" w:type="dxa"/>
            <w:shd w:val="solid" w:color="FFFFFF" w:fill="auto"/>
          </w:tcPr>
          <w:p w14:paraId="0B87CA54" w14:textId="77777777" w:rsidR="00044D8D" w:rsidRDefault="00044D8D" w:rsidP="00C769D0">
            <w:pPr>
              <w:pStyle w:val="TAL"/>
              <w:rPr>
                <w:sz w:val="16"/>
                <w:szCs w:val="16"/>
              </w:rPr>
            </w:pPr>
            <w:r>
              <w:rPr>
                <w:sz w:val="16"/>
                <w:szCs w:val="16"/>
              </w:rPr>
              <w:t>9.0.0</w:t>
            </w:r>
          </w:p>
        </w:tc>
        <w:tc>
          <w:tcPr>
            <w:tcW w:w="567" w:type="dxa"/>
            <w:shd w:val="solid" w:color="FFFFFF" w:fill="auto"/>
          </w:tcPr>
          <w:p w14:paraId="7369A864" w14:textId="77777777" w:rsidR="00044D8D" w:rsidRDefault="00044D8D" w:rsidP="0010494F">
            <w:pPr>
              <w:pStyle w:val="TAL"/>
              <w:rPr>
                <w:sz w:val="16"/>
                <w:szCs w:val="16"/>
              </w:rPr>
            </w:pPr>
            <w:r>
              <w:rPr>
                <w:sz w:val="16"/>
                <w:szCs w:val="16"/>
              </w:rPr>
              <w:t>9.1.0</w:t>
            </w:r>
          </w:p>
        </w:tc>
      </w:tr>
      <w:tr w:rsidR="00044D8D" w:rsidRPr="00047BA9" w14:paraId="09260B52" w14:textId="77777777">
        <w:tblPrEx>
          <w:tblCellMar>
            <w:top w:w="0" w:type="dxa"/>
            <w:bottom w:w="0" w:type="dxa"/>
          </w:tblCellMar>
        </w:tblPrEx>
        <w:tc>
          <w:tcPr>
            <w:tcW w:w="800" w:type="dxa"/>
            <w:shd w:val="solid" w:color="FFFFFF" w:fill="auto"/>
          </w:tcPr>
          <w:p w14:paraId="131542B4" w14:textId="77777777" w:rsidR="00044D8D" w:rsidRDefault="00044D8D" w:rsidP="0010494F">
            <w:pPr>
              <w:pStyle w:val="TAL"/>
              <w:rPr>
                <w:sz w:val="16"/>
                <w:szCs w:val="16"/>
              </w:rPr>
            </w:pPr>
            <w:r>
              <w:rPr>
                <w:sz w:val="16"/>
                <w:szCs w:val="16"/>
              </w:rPr>
              <w:t>2009-12</w:t>
            </w:r>
          </w:p>
        </w:tc>
        <w:tc>
          <w:tcPr>
            <w:tcW w:w="800" w:type="dxa"/>
            <w:shd w:val="solid" w:color="FFFFFF" w:fill="auto"/>
          </w:tcPr>
          <w:p w14:paraId="31ACBD92" w14:textId="77777777" w:rsidR="00044D8D" w:rsidRDefault="00044D8D" w:rsidP="0010494F">
            <w:pPr>
              <w:pStyle w:val="TAL"/>
              <w:jc w:val="center"/>
              <w:rPr>
                <w:sz w:val="16"/>
                <w:szCs w:val="16"/>
              </w:rPr>
            </w:pPr>
            <w:r>
              <w:rPr>
                <w:sz w:val="16"/>
                <w:szCs w:val="16"/>
              </w:rPr>
              <w:t>46</w:t>
            </w:r>
          </w:p>
        </w:tc>
        <w:tc>
          <w:tcPr>
            <w:tcW w:w="901" w:type="dxa"/>
            <w:shd w:val="solid" w:color="FFFFFF" w:fill="auto"/>
          </w:tcPr>
          <w:p w14:paraId="4AF15D22" w14:textId="77777777" w:rsidR="00044D8D" w:rsidRDefault="00044D8D" w:rsidP="0010494F">
            <w:pPr>
              <w:pStyle w:val="TAL"/>
              <w:tabs>
                <w:tab w:val="left" w:pos="480"/>
              </w:tabs>
              <w:rPr>
                <w:sz w:val="16"/>
                <w:szCs w:val="16"/>
              </w:rPr>
            </w:pPr>
            <w:r>
              <w:rPr>
                <w:sz w:val="16"/>
                <w:szCs w:val="16"/>
              </w:rPr>
              <w:t>SP-090</w:t>
            </w:r>
            <w:r w:rsidR="00C07C28">
              <w:rPr>
                <w:sz w:val="16"/>
                <w:szCs w:val="16"/>
              </w:rPr>
              <w:t>707</w:t>
            </w:r>
          </w:p>
        </w:tc>
        <w:tc>
          <w:tcPr>
            <w:tcW w:w="476" w:type="dxa"/>
            <w:shd w:val="solid" w:color="FFFFFF" w:fill="auto"/>
          </w:tcPr>
          <w:p w14:paraId="288ECC0D" w14:textId="77777777" w:rsidR="00044D8D" w:rsidRDefault="00C07C28" w:rsidP="00191F96">
            <w:pPr>
              <w:pStyle w:val="TAL"/>
              <w:rPr>
                <w:sz w:val="16"/>
                <w:szCs w:val="16"/>
              </w:rPr>
            </w:pPr>
            <w:r>
              <w:rPr>
                <w:sz w:val="16"/>
                <w:szCs w:val="16"/>
              </w:rPr>
              <w:t>0022</w:t>
            </w:r>
          </w:p>
        </w:tc>
        <w:tc>
          <w:tcPr>
            <w:tcW w:w="378" w:type="dxa"/>
            <w:shd w:val="solid" w:color="FFFFFF" w:fill="auto"/>
          </w:tcPr>
          <w:p w14:paraId="0936DB61" w14:textId="77777777" w:rsidR="00044D8D" w:rsidRDefault="00C07C28" w:rsidP="00191F96">
            <w:pPr>
              <w:pStyle w:val="TAL"/>
              <w:rPr>
                <w:sz w:val="16"/>
                <w:szCs w:val="16"/>
              </w:rPr>
            </w:pPr>
            <w:r>
              <w:rPr>
                <w:sz w:val="16"/>
                <w:szCs w:val="16"/>
              </w:rPr>
              <w:t>1</w:t>
            </w:r>
          </w:p>
        </w:tc>
        <w:tc>
          <w:tcPr>
            <w:tcW w:w="4867" w:type="dxa"/>
            <w:shd w:val="solid" w:color="FFFFFF" w:fill="auto"/>
          </w:tcPr>
          <w:p w14:paraId="188AC4C0" w14:textId="77777777" w:rsidR="00044D8D" w:rsidRPr="00C07C28" w:rsidRDefault="00C07C28" w:rsidP="00191F96">
            <w:pPr>
              <w:pStyle w:val="TAL"/>
              <w:rPr>
                <w:sz w:val="16"/>
                <w:szCs w:val="16"/>
              </w:rPr>
            </w:pPr>
            <w:r w:rsidRPr="00C07C28">
              <w:rPr>
                <w:sz w:val="16"/>
                <w:szCs w:val="16"/>
              </w:rPr>
              <w:t>Inter UE Transfer</w:t>
            </w:r>
          </w:p>
        </w:tc>
        <w:tc>
          <w:tcPr>
            <w:tcW w:w="567" w:type="dxa"/>
            <w:shd w:val="solid" w:color="FFFFFF" w:fill="auto"/>
          </w:tcPr>
          <w:p w14:paraId="1EAAA92F" w14:textId="77777777" w:rsidR="00044D8D" w:rsidRDefault="00044D8D" w:rsidP="00C769D0">
            <w:pPr>
              <w:pStyle w:val="TAL"/>
              <w:rPr>
                <w:sz w:val="16"/>
                <w:szCs w:val="16"/>
              </w:rPr>
            </w:pPr>
            <w:r>
              <w:rPr>
                <w:sz w:val="16"/>
                <w:szCs w:val="16"/>
              </w:rPr>
              <w:t>9.0.0</w:t>
            </w:r>
          </w:p>
        </w:tc>
        <w:tc>
          <w:tcPr>
            <w:tcW w:w="567" w:type="dxa"/>
            <w:shd w:val="solid" w:color="FFFFFF" w:fill="auto"/>
          </w:tcPr>
          <w:p w14:paraId="142922BB" w14:textId="77777777" w:rsidR="00044D8D" w:rsidRDefault="00044D8D" w:rsidP="0010494F">
            <w:pPr>
              <w:pStyle w:val="TAL"/>
              <w:rPr>
                <w:sz w:val="16"/>
                <w:szCs w:val="16"/>
              </w:rPr>
            </w:pPr>
            <w:r>
              <w:rPr>
                <w:sz w:val="16"/>
                <w:szCs w:val="16"/>
              </w:rPr>
              <w:t>9.1.0</w:t>
            </w:r>
          </w:p>
        </w:tc>
      </w:tr>
      <w:tr w:rsidR="00044D8D" w:rsidRPr="00047BA9" w14:paraId="65C4E399" w14:textId="77777777">
        <w:tblPrEx>
          <w:tblCellMar>
            <w:top w:w="0" w:type="dxa"/>
            <w:bottom w:w="0" w:type="dxa"/>
          </w:tblCellMar>
        </w:tblPrEx>
        <w:tc>
          <w:tcPr>
            <w:tcW w:w="800" w:type="dxa"/>
            <w:shd w:val="solid" w:color="FFFFFF" w:fill="auto"/>
          </w:tcPr>
          <w:p w14:paraId="138D02C9" w14:textId="77777777" w:rsidR="00044D8D" w:rsidRDefault="00044D8D" w:rsidP="0010494F">
            <w:pPr>
              <w:pStyle w:val="TAL"/>
              <w:rPr>
                <w:sz w:val="16"/>
                <w:szCs w:val="16"/>
              </w:rPr>
            </w:pPr>
            <w:r>
              <w:rPr>
                <w:sz w:val="16"/>
                <w:szCs w:val="16"/>
              </w:rPr>
              <w:t>2009-12</w:t>
            </w:r>
          </w:p>
        </w:tc>
        <w:tc>
          <w:tcPr>
            <w:tcW w:w="800" w:type="dxa"/>
            <w:shd w:val="solid" w:color="FFFFFF" w:fill="auto"/>
          </w:tcPr>
          <w:p w14:paraId="23B0A320" w14:textId="77777777" w:rsidR="00044D8D" w:rsidRDefault="00044D8D" w:rsidP="0010494F">
            <w:pPr>
              <w:pStyle w:val="TAL"/>
              <w:jc w:val="center"/>
              <w:rPr>
                <w:sz w:val="16"/>
                <w:szCs w:val="16"/>
              </w:rPr>
            </w:pPr>
            <w:r>
              <w:rPr>
                <w:sz w:val="16"/>
                <w:szCs w:val="16"/>
              </w:rPr>
              <w:t>46</w:t>
            </w:r>
          </w:p>
        </w:tc>
        <w:tc>
          <w:tcPr>
            <w:tcW w:w="901" w:type="dxa"/>
            <w:shd w:val="solid" w:color="FFFFFF" w:fill="auto"/>
          </w:tcPr>
          <w:p w14:paraId="4A6ECEC0" w14:textId="77777777" w:rsidR="00044D8D" w:rsidRDefault="00044D8D" w:rsidP="0010494F">
            <w:pPr>
              <w:pStyle w:val="TAL"/>
              <w:tabs>
                <w:tab w:val="left" w:pos="480"/>
              </w:tabs>
              <w:rPr>
                <w:sz w:val="16"/>
                <w:szCs w:val="16"/>
              </w:rPr>
            </w:pPr>
            <w:r>
              <w:rPr>
                <w:sz w:val="16"/>
                <w:szCs w:val="16"/>
              </w:rPr>
              <w:t>SP-090</w:t>
            </w:r>
            <w:r w:rsidR="00C257E1">
              <w:rPr>
                <w:sz w:val="16"/>
                <w:szCs w:val="16"/>
              </w:rPr>
              <w:t>701</w:t>
            </w:r>
          </w:p>
        </w:tc>
        <w:tc>
          <w:tcPr>
            <w:tcW w:w="476" w:type="dxa"/>
            <w:shd w:val="solid" w:color="FFFFFF" w:fill="auto"/>
          </w:tcPr>
          <w:p w14:paraId="17FE8A92" w14:textId="77777777" w:rsidR="00044D8D" w:rsidRDefault="00C257E1" w:rsidP="00191F96">
            <w:pPr>
              <w:pStyle w:val="TAL"/>
              <w:rPr>
                <w:sz w:val="16"/>
                <w:szCs w:val="16"/>
              </w:rPr>
            </w:pPr>
            <w:r>
              <w:rPr>
                <w:sz w:val="16"/>
                <w:szCs w:val="16"/>
              </w:rPr>
              <w:t>0023</w:t>
            </w:r>
          </w:p>
        </w:tc>
        <w:tc>
          <w:tcPr>
            <w:tcW w:w="378" w:type="dxa"/>
            <w:shd w:val="solid" w:color="FFFFFF" w:fill="auto"/>
          </w:tcPr>
          <w:p w14:paraId="1B16CF52" w14:textId="77777777" w:rsidR="00044D8D" w:rsidRDefault="00C257E1" w:rsidP="00191F96">
            <w:pPr>
              <w:pStyle w:val="TAL"/>
              <w:rPr>
                <w:sz w:val="16"/>
                <w:szCs w:val="16"/>
              </w:rPr>
            </w:pPr>
            <w:r>
              <w:rPr>
                <w:sz w:val="16"/>
                <w:szCs w:val="16"/>
              </w:rPr>
              <w:t>2</w:t>
            </w:r>
          </w:p>
        </w:tc>
        <w:tc>
          <w:tcPr>
            <w:tcW w:w="4867" w:type="dxa"/>
            <w:shd w:val="solid" w:color="FFFFFF" w:fill="auto"/>
          </w:tcPr>
          <w:p w14:paraId="551C2CD1" w14:textId="77777777" w:rsidR="00044D8D" w:rsidRPr="00C257E1" w:rsidRDefault="00C257E1" w:rsidP="00191F96">
            <w:pPr>
              <w:pStyle w:val="TAL"/>
              <w:rPr>
                <w:sz w:val="16"/>
                <w:szCs w:val="16"/>
              </w:rPr>
            </w:pPr>
            <w:r w:rsidRPr="00C257E1">
              <w:rPr>
                <w:sz w:val="16"/>
                <w:szCs w:val="16"/>
              </w:rPr>
              <w:t>Clarification on IMS based PSS streaming</w:t>
            </w:r>
          </w:p>
        </w:tc>
        <w:tc>
          <w:tcPr>
            <w:tcW w:w="567" w:type="dxa"/>
            <w:shd w:val="solid" w:color="FFFFFF" w:fill="auto"/>
          </w:tcPr>
          <w:p w14:paraId="34F03853" w14:textId="77777777" w:rsidR="00044D8D" w:rsidRDefault="00044D8D" w:rsidP="00C769D0">
            <w:pPr>
              <w:pStyle w:val="TAL"/>
              <w:rPr>
                <w:sz w:val="16"/>
                <w:szCs w:val="16"/>
              </w:rPr>
            </w:pPr>
            <w:r>
              <w:rPr>
                <w:sz w:val="16"/>
                <w:szCs w:val="16"/>
              </w:rPr>
              <w:t>9.0.0</w:t>
            </w:r>
          </w:p>
        </w:tc>
        <w:tc>
          <w:tcPr>
            <w:tcW w:w="567" w:type="dxa"/>
            <w:shd w:val="solid" w:color="FFFFFF" w:fill="auto"/>
          </w:tcPr>
          <w:p w14:paraId="7EAD9F4A" w14:textId="77777777" w:rsidR="00044D8D" w:rsidRDefault="00044D8D" w:rsidP="0010494F">
            <w:pPr>
              <w:pStyle w:val="TAL"/>
              <w:rPr>
                <w:sz w:val="16"/>
                <w:szCs w:val="16"/>
              </w:rPr>
            </w:pPr>
            <w:r>
              <w:rPr>
                <w:sz w:val="16"/>
                <w:szCs w:val="16"/>
              </w:rPr>
              <w:t>9.1.0</w:t>
            </w:r>
          </w:p>
        </w:tc>
      </w:tr>
      <w:tr w:rsidR="00044D8D" w:rsidRPr="00047BA9" w14:paraId="479FAA0F" w14:textId="77777777">
        <w:tblPrEx>
          <w:tblCellMar>
            <w:top w:w="0" w:type="dxa"/>
            <w:bottom w:w="0" w:type="dxa"/>
          </w:tblCellMar>
        </w:tblPrEx>
        <w:tc>
          <w:tcPr>
            <w:tcW w:w="800" w:type="dxa"/>
            <w:shd w:val="solid" w:color="FFFFFF" w:fill="auto"/>
          </w:tcPr>
          <w:p w14:paraId="4D5C5F64" w14:textId="77777777" w:rsidR="00044D8D" w:rsidRDefault="00044D8D" w:rsidP="0010494F">
            <w:pPr>
              <w:pStyle w:val="TAL"/>
              <w:rPr>
                <w:sz w:val="16"/>
                <w:szCs w:val="16"/>
              </w:rPr>
            </w:pPr>
            <w:r>
              <w:rPr>
                <w:sz w:val="16"/>
                <w:szCs w:val="16"/>
              </w:rPr>
              <w:t>2009-12</w:t>
            </w:r>
          </w:p>
        </w:tc>
        <w:tc>
          <w:tcPr>
            <w:tcW w:w="800" w:type="dxa"/>
            <w:shd w:val="solid" w:color="FFFFFF" w:fill="auto"/>
          </w:tcPr>
          <w:p w14:paraId="6BC44E00" w14:textId="77777777" w:rsidR="00044D8D" w:rsidRDefault="00044D8D" w:rsidP="0010494F">
            <w:pPr>
              <w:pStyle w:val="TAL"/>
              <w:jc w:val="center"/>
              <w:rPr>
                <w:sz w:val="16"/>
                <w:szCs w:val="16"/>
              </w:rPr>
            </w:pPr>
            <w:r>
              <w:rPr>
                <w:sz w:val="16"/>
                <w:szCs w:val="16"/>
              </w:rPr>
              <w:t>46</w:t>
            </w:r>
          </w:p>
        </w:tc>
        <w:tc>
          <w:tcPr>
            <w:tcW w:w="901" w:type="dxa"/>
            <w:shd w:val="solid" w:color="FFFFFF" w:fill="auto"/>
          </w:tcPr>
          <w:p w14:paraId="64F14B90" w14:textId="77777777" w:rsidR="00044D8D" w:rsidRDefault="00044D8D" w:rsidP="0010494F">
            <w:pPr>
              <w:pStyle w:val="TAL"/>
              <w:tabs>
                <w:tab w:val="left" w:pos="480"/>
              </w:tabs>
              <w:rPr>
                <w:sz w:val="16"/>
                <w:szCs w:val="16"/>
              </w:rPr>
            </w:pPr>
            <w:r>
              <w:rPr>
                <w:sz w:val="16"/>
                <w:szCs w:val="16"/>
              </w:rPr>
              <w:t>SP-090</w:t>
            </w:r>
            <w:r w:rsidR="00C257E1">
              <w:rPr>
                <w:sz w:val="16"/>
                <w:szCs w:val="16"/>
              </w:rPr>
              <w:t>707</w:t>
            </w:r>
          </w:p>
        </w:tc>
        <w:tc>
          <w:tcPr>
            <w:tcW w:w="476" w:type="dxa"/>
            <w:shd w:val="solid" w:color="FFFFFF" w:fill="auto"/>
          </w:tcPr>
          <w:p w14:paraId="17ECAD01" w14:textId="77777777" w:rsidR="00044D8D" w:rsidRDefault="00C257E1" w:rsidP="00191F96">
            <w:pPr>
              <w:pStyle w:val="TAL"/>
              <w:rPr>
                <w:sz w:val="16"/>
                <w:szCs w:val="16"/>
              </w:rPr>
            </w:pPr>
            <w:r>
              <w:rPr>
                <w:sz w:val="16"/>
                <w:szCs w:val="16"/>
              </w:rPr>
              <w:t>0025</w:t>
            </w:r>
          </w:p>
        </w:tc>
        <w:tc>
          <w:tcPr>
            <w:tcW w:w="378" w:type="dxa"/>
            <w:shd w:val="solid" w:color="FFFFFF" w:fill="auto"/>
          </w:tcPr>
          <w:p w14:paraId="6DB5C319" w14:textId="77777777" w:rsidR="00044D8D" w:rsidRDefault="00C257E1" w:rsidP="00191F96">
            <w:pPr>
              <w:pStyle w:val="TAL"/>
              <w:rPr>
                <w:sz w:val="16"/>
                <w:szCs w:val="16"/>
              </w:rPr>
            </w:pPr>
            <w:r>
              <w:rPr>
                <w:sz w:val="16"/>
                <w:szCs w:val="16"/>
              </w:rPr>
              <w:t>3</w:t>
            </w:r>
          </w:p>
        </w:tc>
        <w:tc>
          <w:tcPr>
            <w:tcW w:w="4867" w:type="dxa"/>
            <w:shd w:val="solid" w:color="FFFFFF" w:fill="auto"/>
          </w:tcPr>
          <w:p w14:paraId="710A77B6" w14:textId="77777777" w:rsidR="00044D8D" w:rsidRPr="00C257E1" w:rsidRDefault="00C257E1" w:rsidP="00191F96">
            <w:pPr>
              <w:pStyle w:val="TAL"/>
              <w:rPr>
                <w:sz w:val="16"/>
                <w:szCs w:val="16"/>
              </w:rPr>
            </w:pPr>
            <w:r w:rsidRPr="00C257E1">
              <w:rPr>
                <w:sz w:val="16"/>
                <w:szCs w:val="16"/>
              </w:rPr>
              <w:t>SIP Info for content switching</w:t>
            </w:r>
          </w:p>
        </w:tc>
        <w:tc>
          <w:tcPr>
            <w:tcW w:w="567" w:type="dxa"/>
            <w:shd w:val="solid" w:color="FFFFFF" w:fill="auto"/>
          </w:tcPr>
          <w:p w14:paraId="399F7508" w14:textId="77777777" w:rsidR="00044D8D" w:rsidRDefault="00044D8D" w:rsidP="00C769D0">
            <w:pPr>
              <w:pStyle w:val="TAL"/>
              <w:rPr>
                <w:sz w:val="16"/>
                <w:szCs w:val="16"/>
              </w:rPr>
            </w:pPr>
            <w:r>
              <w:rPr>
                <w:sz w:val="16"/>
                <w:szCs w:val="16"/>
              </w:rPr>
              <w:t>9.0.0</w:t>
            </w:r>
          </w:p>
        </w:tc>
        <w:tc>
          <w:tcPr>
            <w:tcW w:w="567" w:type="dxa"/>
            <w:shd w:val="solid" w:color="FFFFFF" w:fill="auto"/>
          </w:tcPr>
          <w:p w14:paraId="35598DBF" w14:textId="77777777" w:rsidR="00044D8D" w:rsidRDefault="00044D8D" w:rsidP="0010494F">
            <w:pPr>
              <w:pStyle w:val="TAL"/>
              <w:rPr>
                <w:sz w:val="16"/>
                <w:szCs w:val="16"/>
              </w:rPr>
            </w:pPr>
            <w:r>
              <w:rPr>
                <w:sz w:val="16"/>
                <w:szCs w:val="16"/>
              </w:rPr>
              <w:t>9.1.0</w:t>
            </w:r>
          </w:p>
        </w:tc>
      </w:tr>
      <w:tr w:rsidR="00044D8D" w:rsidRPr="00047BA9" w14:paraId="7252BB53" w14:textId="77777777">
        <w:tblPrEx>
          <w:tblCellMar>
            <w:top w:w="0" w:type="dxa"/>
            <w:bottom w:w="0" w:type="dxa"/>
          </w:tblCellMar>
        </w:tblPrEx>
        <w:tc>
          <w:tcPr>
            <w:tcW w:w="800" w:type="dxa"/>
            <w:shd w:val="solid" w:color="FFFFFF" w:fill="auto"/>
          </w:tcPr>
          <w:p w14:paraId="534BDAD6" w14:textId="77777777" w:rsidR="00044D8D" w:rsidRDefault="00044D8D" w:rsidP="0010494F">
            <w:pPr>
              <w:pStyle w:val="TAL"/>
              <w:rPr>
                <w:sz w:val="16"/>
                <w:szCs w:val="16"/>
              </w:rPr>
            </w:pPr>
            <w:r>
              <w:rPr>
                <w:sz w:val="16"/>
                <w:szCs w:val="16"/>
              </w:rPr>
              <w:t>2009-12</w:t>
            </w:r>
          </w:p>
        </w:tc>
        <w:tc>
          <w:tcPr>
            <w:tcW w:w="800" w:type="dxa"/>
            <w:shd w:val="solid" w:color="FFFFFF" w:fill="auto"/>
          </w:tcPr>
          <w:p w14:paraId="20173855" w14:textId="77777777" w:rsidR="00044D8D" w:rsidRDefault="00044D8D" w:rsidP="0010494F">
            <w:pPr>
              <w:pStyle w:val="TAL"/>
              <w:jc w:val="center"/>
              <w:rPr>
                <w:sz w:val="16"/>
                <w:szCs w:val="16"/>
              </w:rPr>
            </w:pPr>
            <w:r>
              <w:rPr>
                <w:sz w:val="16"/>
                <w:szCs w:val="16"/>
              </w:rPr>
              <w:t>46</w:t>
            </w:r>
          </w:p>
        </w:tc>
        <w:tc>
          <w:tcPr>
            <w:tcW w:w="901" w:type="dxa"/>
            <w:shd w:val="solid" w:color="FFFFFF" w:fill="auto"/>
          </w:tcPr>
          <w:p w14:paraId="35D8E0A2" w14:textId="77777777" w:rsidR="00044D8D" w:rsidRDefault="00044D8D" w:rsidP="0010494F">
            <w:pPr>
              <w:pStyle w:val="TAL"/>
              <w:tabs>
                <w:tab w:val="left" w:pos="480"/>
              </w:tabs>
              <w:rPr>
                <w:sz w:val="16"/>
                <w:szCs w:val="16"/>
              </w:rPr>
            </w:pPr>
            <w:r>
              <w:rPr>
                <w:sz w:val="16"/>
                <w:szCs w:val="16"/>
              </w:rPr>
              <w:t>SP-090</w:t>
            </w:r>
            <w:r w:rsidR="00E31A6A">
              <w:rPr>
                <w:sz w:val="16"/>
                <w:szCs w:val="16"/>
              </w:rPr>
              <w:t>707</w:t>
            </w:r>
          </w:p>
        </w:tc>
        <w:tc>
          <w:tcPr>
            <w:tcW w:w="476" w:type="dxa"/>
            <w:shd w:val="solid" w:color="FFFFFF" w:fill="auto"/>
          </w:tcPr>
          <w:p w14:paraId="5C2E72D4" w14:textId="77777777" w:rsidR="00044D8D" w:rsidRDefault="00E31A6A" w:rsidP="00191F96">
            <w:pPr>
              <w:pStyle w:val="TAL"/>
              <w:rPr>
                <w:sz w:val="16"/>
                <w:szCs w:val="16"/>
              </w:rPr>
            </w:pPr>
            <w:r>
              <w:rPr>
                <w:sz w:val="16"/>
                <w:szCs w:val="16"/>
              </w:rPr>
              <w:t>0027</w:t>
            </w:r>
          </w:p>
        </w:tc>
        <w:tc>
          <w:tcPr>
            <w:tcW w:w="378" w:type="dxa"/>
            <w:shd w:val="solid" w:color="FFFFFF" w:fill="auto"/>
          </w:tcPr>
          <w:p w14:paraId="7CF80FE5" w14:textId="77777777" w:rsidR="00044D8D" w:rsidRDefault="00E31A6A" w:rsidP="00191F96">
            <w:pPr>
              <w:pStyle w:val="TAL"/>
              <w:rPr>
                <w:sz w:val="16"/>
                <w:szCs w:val="16"/>
              </w:rPr>
            </w:pPr>
            <w:r>
              <w:rPr>
                <w:sz w:val="16"/>
                <w:szCs w:val="16"/>
              </w:rPr>
              <w:t>1</w:t>
            </w:r>
          </w:p>
        </w:tc>
        <w:tc>
          <w:tcPr>
            <w:tcW w:w="4867" w:type="dxa"/>
            <w:shd w:val="solid" w:color="FFFFFF" w:fill="auto"/>
          </w:tcPr>
          <w:p w14:paraId="5386BF13" w14:textId="77777777" w:rsidR="00044D8D" w:rsidRPr="00E31A6A" w:rsidRDefault="00E31A6A" w:rsidP="00191F96">
            <w:pPr>
              <w:pStyle w:val="TAL"/>
              <w:rPr>
                <w:sz w:val="16"/>
                <w:szCs w:val="16"/>
              </w:rPr>
            </w:pPr>
            <w:r w:rsidRPr="00E31A6A">
              <w:rPr>
                <w:sz w:val="16"/>
                <w:szCs w:val="16"/>
              </w:rPr>
              <w:t>Session set-up for IMS based download unicast service</w:t>
            </w:r>
          </w:p>
        </w:tc>
        <w:tc>
          <w:tcPr>
            <w:tcW w:w="567" w:type="dxa"/>
            <w:shd w:val="solid" w:color="FFFFFF" w:fill="auto"/>
          </w:tcPr>
          <w:p w14:paraId="735D118B" w14:textId="77777777" w:rsidR="00044D8D" w:rsidRDefault="00044D8D" w:rsidP="00C769D0">
            <w:pPr>
              <w:pStyle w:val="TAL"/>
              <w:rPr>
                <w:sz w:val="16"/>
                <w:szCs w:val="16"/>
              </w:rPr>
            </w:pPr>
            <w:r>
              <w:rPr>
                <w:sz w:val="16"/>
                <w:szCs w:val="16"/>
              </w:rPr>
              <w:t>9.0.0</w:t>
            </w:r>
          </w:p>
        </w:tc>
        <w:tc>
          <w:tcPr>
            <w:tcW w:w="567" w:type="dxa"/>
            <w:shd w:val="solid" w:color="FFFFFF" w:fill="auto"/>
          </w:tcPr>
          <w:p w14:paraId="5476F2F0" w14:textId="77777777" w:rsidR="00044D8D" w:rsidRDefault="00044D8D" w:rsidP="0010494F">
            <w:pPr>
              <w:pStyle w:val="TAL"/>
              <w:rPr>
                <w:sz w:val="16"/>
                <w:szCs w:val="16"/>
              </w:rPr>
            </w:pPr>
            <w:r>
              <w:rPr>
                <w:sz w:val="16"/>
                <w:szCs w:val="16"/>
              </w:rPr>
              <w:t>9.1.0</w:t>
            </w:r>
          </w:p>
        </w:tc>
      </w:tr>
      <w:tr w:rsidR="00044D8D" w:rsidRPr="00047BA9" w14:paraId="1DC01B00" w14:textId="77777777">
        <w:tblPrEx>
          <w:tblCellMar>
            <w:top w:w="0" w:type="dxa"/>
            <w:bottom w:w="0" w:type="dxa"/>
          </w:tblCellMar>
        </w:tblPrEx>
        <w:tc>
          <w:tcPr>
            <w:tcW w:w="800" w:type="dxa"/>
            <w:shd w:val="solid" w:color="FFFFFF" w:fill="auto"/>
          </w:tcPr>
          <w:p w14:paraId="6AE94CB2" w14:textId="77777777" w:rsidR="00044D8D" w:rsidRDefault="00044D8D" w:rsidP="0010494F">
            <w:pPr>
              <w:pStyle w:val="TAL"/>
              <w:rPr>
                <w:sz w:val="16"/>
                <w:szCs w:val="16"/>
              </w:rPr>
            </w:pPr>
            <w:r>
              <w:rPr>
                <w:sz w:val="16"/>
                <w:szCs w:val="16"/>
              </w:rPr>
              <w:t>2009-12</w:t>
            </w:r>
          </w:p>
        </w:tc>
        <w:tc>
          <w:tcPr>
            <w:tcW w:w="800" w:type="dxa"/>
            <w:shd w:val="solid" w:color="FFFFFF" w:fill="auto"/>
          </w:tcPr>
          <w:p w14:paraId="13303816" w14:textId="77777777" w:rsidR="00044D8D" w:rsidRDefault="00044D8D" w:rsidP="0010494F">
            <w:pPr>
              <w:pStyle w:val="TAL"/>
              <w:jc w:val="center"/>
              <w:rPr>
                <w:sz w:val="16"/>
                <w:szCs w:val="16"/>
              </w:rPr>
            </w:pPr>
            <w:r>
              <w:rPr>
                <w:sz w:val="16"/>
                <w:szCs w:val="16"/>
              </w:rPr>
              <w:t>46</w:t>
            </w:r>
          </w:p>
        </w:tc>
        <w:tc>
          <w:tcPr>
            <w:tcW w:w="901" w:type="dxa"/>
            <w:shd w:val="solid" w:color="FFFFFF" w:fill="auto"/>
          </w:tcPr>
          <w:p w14:paraId="3BE45B5D" w14:textId="77777777" w:rsidR="00044D8D" w:rsidRDefault="00044D8D" w:rsidP="0010494F">
            <w:pPr>
              <w:pStyle w:val="TAL"/>
              <w:tabs>
                <w:tab w:val="left" w:pos="480"/>
              </w:tabs>
              <w:rPr>
                <w:sz w:val="16"/>
                <w:szCs w:val="16"/>
              </w:rPr>
            </w:pPr>
            <w:r>
              <w:rPr>
                <w:sz w:val="16"/>
                <w:szCs w:val="16"/>
              </w:rPr>
              <w:t>SP-090</w:t>
            </w:r>
            <w:r w:rsidR="000E4441">
              <w:rPr>
                <w:sz w:val="16"/>
                <w:szCs w:val="16"/>
              </w:rPr>
              <w:t>707</w:t>
            </w:r>
          </w:p>
        </w:tc>
        <w:tc>
          <w:tcPr>
            <w:tcW w:w="476" w:type="dxa"/>
            <w:shd w:val="solid" w:color="FFFFFF" w:fill="auto"/>
          </w:tcPr>
          <w:p w14:paraId="4291E18A" w14:textId="77777777" w:rsidR="00044D8D" w:rsidRDefault="000E4441" w:rsidP="00191F96">
            <w:pPr>
              <w:pStyle w:val="TAL"/>
              <w:rPr>
                <w:sz w:val="16"/>
                <w:szCs w:val="16"/>
              </w:rPr>
            </w:pPr>
            <w:r>
              <w:rPr>
                <w:sz w:val="16"/>
                <w:szCs w:val="16"/>
              </w:rPr>
              <w:t>0028</w:t>
            </w:r>
          </w:p>
        </w:tc>
        <w:tc>
          <w:tcPr>
            <w:tcW w:w="378" w:type="dxa"/>
            <w:shd w:val="solid" w:color="FFFFFF" w:fill="auto"/>
          </w:tcPr>
          <w:p w14:paraId="71865468" w14:textId="77777777" w:rsidR="00044D8D" w:rsidRDefault="000E4441" w:rsidP="00191F96">
            <w:pPr>
              <w:pStyle w:val="TAL"/>
              <w:rPr>
                <w:sz w:val="16"/>
                <w:szCs w:val="16"/>
              </w:rPr>
            </w:pPr>
            <w:r>
              <w:rPr>
                <w:sz w:val="16"/>
                <w:szCs w:val="16"/>
              </w:rPr>
              <w:t>1</w:t>
            </w:r>
          </w:p>
        </w:tc>
        <w:tc>
          <w:tcPr>
            <w:tcW w:w="4867" w:type="dxa"/>
            <w:shd w:val="solid" w:color="FFFFFF" w:fill="auto"/>
          </w:tcPr>
          <w:p w14:paraId="4960FB7D" w14:textId="77777777" w:rsidR="00044D8D" w:rsidRPr="000E4441" w:rsidRDefault="000E4441" w:rsidP="00191F96">
            <w:pPr>
              <w:pStyle w:val="TAL"/>
              <w:rPr>
                <w:sz w:val="16"/>
                <w:szCs w:val="16"/>
              </w:rPr>
            </w:pPr>
            <w:r w:rsidRPr="000E4441">
              <w:rPr>
                <w:sz w:val="16"/>
                <w:szCs w:val="16"/>
              </w:rPr>
              <w:t>Architecture for IMS based download unicast service</w:t>
            </w:r>
          </w:p>
        </w:tc>
        <w:tc>
          <w:tcPr>
            <w:tcW w:w="567" w:type="dxa"/>
            <w:shd w:val="solid" w:color="FFFFFF" w:fill="auto"/>
          </w:tcPr>
          <w:p w14:paraId="289CBEDB" w14:textId="77777777" w:rsidR="00044D8D" w:rsidRDefault="00044D8D" w:rsidP="00C769D0">
            <w:pPr>
              <w:pStyle w:val="TAL"/>
              <w:rPr>
                <w:sz w:val="16"/>
                <w:szCs w:val="16"/>
              </w:rPr>
            </w:pPr>
            <w:r>
              <w:rPr>
                <w:sz w:val="16"/>
                <w:szCs w:val="16"/>
              </w:rPr>
              <w:t>9.0.0</w:t>
            </w:r>
          </w:p>
        </w:tc>
        <w:tc>
          <w:tcPr>
            <w:tcW w:w="567" w:type="dxa"/>
            <w:shd w:val="solid" w:color="FFFFFF" w:fill="auto"/>
          </w:tcPr>
          <w:p w14:paraId="2052A63C" w14:textId="77777777" w:rsidR="00044D8D" w:rsidRDefault="00044D8D" w:rsidP="0010494F">
            <w:pPr>
              <w:pStyle w:val="TAL"/>
              <w:rPr>
                <w:sz w:val="16"/>
                <w:szCs w:val="16"/>
              </w:rPr>
            </w:pPr>
            <w:r>
              <w:rPr>
                <w:sz w:val="16"/>
                <w:szCs w:val="16"/>
              </w:rPr>
              <w:t>9.1.0</w:t>
            </w:r>
          </w:p>
        </w:tc>
      </w:tr>
      <w:tr w:rsidR="00044D8D" w:rsidRPr="00047BA9" w14:paraId="05B3D1EA" w14:textId="77777777">
        <w:tblPrEx>
          <w:tblCellMar>
            <w:top w:w="0" w:type="dxa"/>
            <w:bottom w:w="0" w:type="dxa"/>
          </w:tblCellMar>
        </w:tblPrEx>
        <w:tc>
          <w:tcPr>
            <w:tcW w:w="800" w:type="dxa"/>
            <w:shd w:val="solid" w:color="FFFFFF" w:fill="auto"/>
          </w:tcPr>
          <w:p w14:paraId="6DD88240" w14:textId="77777777" w:rsidR="00044D8D" w:rsidRDefault="00044D8D" w:rsidP="0010494F">
            <w:pPr>
              <w:pStyle w:val="TAL"/>
              <w:rPr>
                <w:sz w:val="16"/>
                <w:szCs w:val="16"/>
              </w:rPr>
            </w:pPr>
            <w:r>
              <w:rPr>
                <w:sz w:val="16"/>
                <w:szCs w:val="16"/>
              </w:rPr>
              <w:t>2009-12</w:t>
            </w:r>
          </w:p>
        </w:tc>
        <w:tc>
          <w:tcPr>
            <w:tcW w:w="800" w:type="dxa"/>
            <w:shd w:val="solid" w:color="FFFFFF" w:fill="auto"/>
          </w:tcPr>
          <w:p w14:paraId="2609B462" w14:textId="77777777" w:rsidR="00044D8D" w:rsidRDefault="00044D8D" w:rsidP="0010494F">
            <w:pPr>
              <w:pStyle w:val="TAL"/>
              <w:jc w:val="center"/>
              <w:rPr>
                <w:sz w:val="16"/>
                <w:szCs w:val="16"/>
              </w:rPr>
            </w:pPr>
            <w:r>
              <w:rPr>
                <w:sz w:val="16"/>
                <w:szCs w:val="16"/>
              </w:rPr>
              <w:t>46</w:t>
            </w:r>
          </w:p>
        </w:tc>
        <w:tc>
          <w:tcPr>
            <w:tcW w:w="901" w:type="dxa"/>
            <w:shd w:val="solid" w:color="FFFFFF" w:fill="auto"/>
          </w:tcPr>
          <w:p w14:paraId="5D59D310" w14:textId="77777777" w:rsidR="00044D8D" w:rsidRDefault="00044D8D" w:rsidP="0010494F">
            <w:pPr>
              <w:pStyle w:val="TAL"/>
              <w:tabs>
                <w:tab w:val="left" w:pos="480"/>
              </w:tabs>
              <w:rPr>
                <w:sz w:val="16"/>
                <w:szCs w:val="16"/>
              </w:rPr>
            </w:pPr>
            <w:r>
              <w:rPr>
                <w:sz w:val="16"/>
                <w:szCs w:val="16"/>
              </w:rPr>
              <w:t>SP-090</w:t>
            </w:r>
            <w:r w:rsidR="00B96FC2">
              <w:rPr>
                <w:sz w:val="16"/>
                <w:szCs w:val="16"/>
              </w:rPr>
              <w:t>707</w:t>
            </w:r>
          </w:p>
        </w:tc>
        <w:tc>
          <w:tcPr>
            <w:tcW w:w="476" w:type="dxa"/>
            <w:shd w:val="solid" w:color="FFFFFF" w:fill="auto"/>
          </w:tcPr>
          <w:p w14:paraId="5A03073E" w14:textId="77777777" w:rsidR="00044D8D" w:rsidRDefault="00B96FC2" w:rsidP="00191F96">
            <w:pPr>
              <w:pStyle w:val="TAL"/>
              <w:rPr>
                <w:sz w:val="16"/>
                <w:szCs w:val="16"/>
              </w:rPr>
            </w:pPr>
            <w:r>
              <w:rPr>
                <w:sz w:val="16"/>
                <w:szCs w:val="16"/>
              </w:rPr>
              <w:t>0031</w:t>
            </w:r>
          </w:p>
        </w:tc>
        <w:tc>
          <w:tcPr>
            <w:tcW w:w="378" w:type="dxa"/>
            <w:shd w:val="solid" w:color="FFFFFF" w:fill="auto"/>
          </w:tcPr>
          <w:p w14:paraId="4139CE15" w14:textId="77777777" w:rsidR="00044D8D" w:rsidRDefault="00044D8D" w:rsidP="00191F96">
            <w:pPr>
              <w:pStyle w:val="TAL"/>
              <w:rPr>
                <w:sz w:val="16"/>
                <w:szCs w:val="16"/>
              </w:rPr>
            </w:pPr>
          </w:p>
        </w:tc>
        <w:tc>
          <w:tcPr>
            <w:tcW w:w="4867" w:type="dxa"/>
            <w:shd w:val="solid" w:color="FFFFFF" w:fill="auto"/>
          </w:tcPr>
          <w:p w14:paraId="61A3DF6F" w14:textId="77777777" w:rsidR="00044D8D" w:rsidRPr="00B96FC2" w:rsidRDefault="00B96FC2" w:rsidP="00191F96">
            <w:pPr>
              <w:pStyle w:val="TAL"/>
              <w:rPr>
                <w:sz w:val="16"/>
                <w:szCs w:val="16"/>
              </w:rPr>
            </w:pPr>
            <w:r w:rsidRPr="00B96FC2">
              <w:rPr>
                <w:sz w:val="16"/>
                <w:szCs w:val="16"/>
              </w:rPr>
              <w:t>XML schema and syntax for nBookmark service</w:t>
            </w:r>
          </w:p>
        </w:tc>
        <w:tc>
          <w:tcPr>
            <w:tcW w:w="567" w:type="dxa"/>
            <w:shd w:val="solid" w:color="FFFFFF" w:fill="auto"/>
          </w:tcPr>
          <w:p w14:paraId="66BF7D10" w14:textId="77777777" w:rsidR="00044D8D" w:rsidRDefault="00044D8D" w:rsidP="00C769D0">
            <w:pPr>
              <w:pStyle w:val="TAL"/>
              <w:rPr>
                <w:sz w:val="16"/>
                <w:szCs w:val="16"/>
              </w:rPr>
            </w:pPr>
            <w:r>
              <w:rPr>
                <w:sz w:val="16"/>
                <w:szCs w:val="16"/>
              </w:rPr>
              <w:t>9.0.0</w:t>
            </w:r>
          </w:p>
        </w:tc>
        <w:tc>
          <w:tcPr>
            <w:tcW w:w="567" w:type="dxa"/>
            <w:shd w:val="solid" w:color="FFFFFF" w:fill="auto"/>
          </w:tcPr>
          <w:p w14:paraId="5B2DC38D" w14:textId="77777777" w:rsidR="00044D8D" w:rsidRDefault="00044D8D" w:rsidP="0010494F">
            <w:pPr>
              <w:pStyle w:val="TAL"/>
              <w:rPr>
                <w:sz w:val="16"/>
                <w:szCs w:val="16"/>
              </w:rPr>
            </w:pPr>
            <w:r>
              <w:rPr>
                <w:sz w:val="16"/>
                <w:szCs w:val="16"/>
              </w:rPr>
              <w:t>9.1.0</w:t>
            </w:r>
          </w:p>
        </w:tc>
      </w:tr>
      <w:tr w:rsidR="003215BC" w:rsidRPr="00047BA9" w14:paraId="04E4376F" w14:textId="77777777">
        <w:tblPrEx>
          <w:tblCellMar>
            <w:top w:w="0" w:type="dxa"/>
            <w:bottom w:w="0" w:type="dxa"/>
          </w:tblCellMar>
        </w:tblPrEx>
        <w:tc>
          <w:tcPr>
            <w:tcW w:w="800" w:type="dxa"/>
            <w:shd w:val="solid" w:color="FFFFFF" w:fill="auto"/>
          </w:tcPr>
          <w:p w14:paraId="5E88C1BE" w14:textId="77777777" w:rsidR="003215BC" w:rsidRDefault="003215BC" w:rsidP="0010494F">
            <w:pPr>
              <w:pStyle w:val="TAL"/>
              <w:rPr>
                <w:sz w:val="16"/>
                <w:szCs w:val="16"/>
              </w:rPr>
            </w:pPr>
            <w:r>
              <w:rPr>
                <w:sz w:val="16"/>
                <w:szCs w:val="16"/>
              </w:rPr>
              <w:t>2010-03</w:t>
            </w:r>
          </w:p>
        </w:tc>
        <w:tc>
          <w:tcPr>
            <w:tcW w:w="800" w:type="dxa"/>
            <w:shd w:val="solid" w:color="FFFFFF" w:fill="auto"/>
          </w:tcPr>
          <w:p w14:paraId="3F7D77A8" w14:textId="77777777" w:rsidR="003215BC" w:rsidRDefault="003215BC" w:rsidP="0010494F">
            <w:pPr>
              <w:pStyle w:val="TAL"/>
              <w:jc w:val="center"/>
              <w:rPr>
                <w:sz w:val="16"/>
                <w:szCs w:val="16"/>
              </w:rPr>
            </w:pPr>
            <w:r>
              <w:rPr>
                <w:sz w:val="16"/>
                <w:szCs w:val="16"/>
              </w:rPr>
              <w:t>47</w:t>
            </w:r>
          </w:p>
        </w:tc>
        <w:tc>
          <w:tcPr>
            <w:tcW w:w="901" w:type="dxa"/>
            <w:shd w:val="solid" w:color="FFFFFF" w:fill="auto"/>
          </w:tcPr>
          <w:p w14:paraId="4B643582" w14:textId="77777777" w:rsidR="003215BC" w:rsidRDefault="003215BC" w:rsidP="0010494F">
            <w:pPr>
              <w:pStyle w:val="TAL"/>
              <w:tabs>
                <w:tab w:val="left" w:pos="480"/>
              </w:tabs>
              <w:rPr>
                <w:sz w:val="16"/>
                <w:szCs w:val="16"/>
              </w:rPr>
            </w:pPr>
            <w:r>
              <w:rPr>
                <w:sz w:val="16"/>
                <w:szCs w:val="16"/>
              </w:rPr>
              <w:t>SP-100022</w:t>
            </w:r>
          </w:p>
        </w:tc>
        <w:tc>
          <w:tcPr>
            <w:tcW w:w="476" w:type="dxa"/>
            <w:shd w:val="solid" w:color="FFFFFF" w:fill="auto"/>
          </w:tcPr>
          <w:p w14:paraId="5E658F05" w14:textId="77777777" w:rsidR="003215BC" w:rsidRDefault="003215BC" w:rsidP="00191F96">
            <w:pPr>
              <w:pStyle w:val="TAL"/>
              <w:rPr>
                <w:sz w:val="16"/>
                <w:szCs w:val="16"/>
              </w:rPr>
            </w:pPr>
            <w:r>
              <w:rPr>
                <w:sz w:val="16"/>
                <w:szCs w:val="16"/>
              </w:rPr>
              <w:t>0032</w:t>
            </w:r>
          </w:p>
        </w:tc>
        <w:tc>
          <w:tcPr>
            <w:tcW w:w="378" w:type="dxa"/>
            <w:shd w:val="solid" w:color="FFFFFF" w:fill="auto"/>
          </w:tcPr>
          <w:p w14:paraId="792CA800" w14:textId="77777777" w:rsidR="003215BC" w:rsidRDefault="003215BC" w:rsidP="00191F96">
            <w:pPr>
              <w:pStyle w:val="TAL"/>
              <w:rPr>
                <w:sz w:val="16"/>
                <w:szCs w:val="16"/>
              </w:rPr>
            </w:pPr>
          </w:p>
        </w:tc>
        <w:tc>
          <w:tcPr>
            <w:tcW w:w="4867" w:type="dxa"/>
            <w:shd w:val="solid" w:color="FFFFFF" w:fill="auto"/>
          </w:tcPr>
          <w:p w14:paraId="41360B80" w14:textId="77777777" w:rsidR="003215BC" w:rsidRPr="003215BC" w:rsidRDefault="003215BC" w:rsidP="00191F96">
            <w:pPr>
              <w:pStyle w:val="TAL"/>
              <w:rPr>
                <w:sz w:val="16"/>
                <w:szCs w:val="16"/>
              </w:rPr>
            </w:pPr>
            <w:r w:rsidRPr="003215BC">
              <w:rPr>
                <w:sz w:val="16"/>
                <w:szCs w:val="16"/>
              </w:rPr>
              <w:t>Corrections to Inter UE Session Transfer</w:t>
            </w:r>
          </w:p>
        </w:tc>
        <w:tc>
          <w:tcPr>
            <w:tcW w:w="567" w:type="dxa"/>
            <w:shd w:val="solid" w:color="FFFFFF" w:fill="auto"/>
          </w:tcPr>
          <w:p w14:paraId="5163FEF2" w14:textId="77777777" w:rsidR="003215BC" w:rsidRDefault="003215BC" w:rsidP="00C769D0">
            <w:pPr>
              <w:pStyle w:val="TAL"/>
              <w:rPr>
                <w:sz w:val="16"/>
                <w:szCs w:val="16"/>
              </w:rPr>
            </w:pPr>
            <w:r>
              <w:rPr>
                <w:sz w:val="16"/>
                <w:szCs w:val="16"/>
              </w:rPr>
              <w:t>9.1.0</w:t>
            </w:r>
          </w:p>
        </w:tc>
        <w:tc>
          <w:tcPr>
            <w:tcW w:w="567" w:type="dxa"/>
            <w:shd w:val="solid" w:color="FFFFFF" w:fill="auto"/>
          </w:tcPr>
          <w:p w14:paraId="043874C4" w14:textId="77777777" w:rsidR="003215BC" w:rsidRDefault="003215BC" w:rsidP="0010494F">
            <w:pPr>
              <w:pStyle w:val="TAL"/>
              <w:rPr>
                <w:sz w:val="16"/>
                <w:szCs w:val="16"/>
              </w:rPr>
            </w:pPr>
            <w:r>
              <w:rPr>
                <w:sz w:val="16"/>
                <w:szCs w:val="16"/>
              </w:rPr>
              <w:t>9.2.0</w:t>
            </w:r>
          </w:p>
        </w:tc>
      </w:tr>
      <w:tr w:rsidR="00CF57AB" w:rsidRPr="00047BA9" w14:paraId="129A1423" w14:textId="77777777">
        <w:tblPrEx>
          <w:tblCellMar>
            <w:top w:w="0" w:type="dxa"/>
            <w:bottom w:w="0" w:type="dxa"/>
          </w:tblCellMar>
        </w:tblPrEx>
        <w:tc>
          <w:tcPr>
            <w:tcW w:w="800" w:type="dxa"/>
            <w:shd w:val="solid" w:color="FFFFFF" w:fill="auto"/>
          </w:tcPr>
          <w:p w14:paraId="422F4197" w14:textId="77777777" w:rsidR="00CF57AB" w:rsidRDefault="00CF57AB" w:rsidP="0010494F">
            <w:pPr>
              <w:pStyle w:val="TAL"/>
              <w:rPr>
                <w:sz w:val="16"/>
                <w:szCs w:val="16"/>
              </w:rPr>
            </w:pPr>
            <w:r>
              <w:rPr>
                <w:sz w:val="16"/>
                <w:szCs w:val="16"/>
              </w:rPr>
              <w:t>2010-06</w:t>
            </w:r>
          </w:p>
        </w:tc>
        <w:tc>
          <w:tcPr>
            <w:tcW w:w="800" w:type="dxa"/>
            <w:shd w:val="solid" w:color="FFFFFF" w:fill="auto"/>
          </w:tcPr>
          <w:p w14:paraId="29F41466" w14:textId="77777777" w:rsidR="00CF57AB" w:rsidRDefault="00CF57AB" w:rsidP="0010494F">
            <w:pPr>
              <w:pStyle w:val="TAL"/>
              <w:jc w:val="center"/>
              <w:rPr>
                <w:sz w:val="16"/>
                <w:szCs w:val="16"/>
              </w:rPr>
            </w:pPr>
            <w:r>
              <w:rPr>
                <w:sz w:val="16"/>
                <w:szCs w:val="16"/>
              </w:rPr>
              <w:t>48</w:t>
            </w:r>
          </w:p>
        </w:tc>
        <w:tc>
          <w:tcPr>
            <w:tcW w:w="901" w:type="dxa"/>
            <w:shd w:val="solid" w:color="FFFFFF" w:fill="auto"/>
          </w:tcPr>
          <w:p w14:paraId="13BF5F07" w14:textId="77777777" w:rsidR="00CF57AB" w:rsidRDefault="00CF57AB" w:rsidP="0010494F">
            <w:pPr>
              <w:pStyle w:val="TAL"/>
              <w:tabs>
                <w:tab w:val="left" w:pos="480"/>
              </w:tabs>
              <w:rPr>
                <w:sz w:val="16"/>
                <w:szCs w:val="16"/>
              </w:rPr>
            </w:pPr>
            <w:r>
              <w:rPr>
                <w:sz w:val="16"/>
                <w:szCs w:val="16"/>
              </w:rPr>
              <w:t>SP-100299</w:t>
            </w:r>
          </w:p>
        </w:tc>
        <w:tc>
          <w:tcPr>
            <w:tcW w:w="476" w:type="dxa"/>
            <w:shd w:val="solid" w:color="FFFFFF" w:fill="auto"/>
          </w:tcPr>
          <w:p w14:paraId="2FAD5E72" w14:textId="77777777" w:rsidR="00CF57AB" w:rsidRDefault="00CF57AB" w:rsidP="00191F96">
            <w:pPr>
              <w:pStyle w:val="TAL"/>
              <w:rPr>
                <w:sz w:val="16"/>
                <w:szCs w:val="16"/>
              </w:rPr>
            </w:pPr>
            <w:r>
              <w:rPr>
                <w:sz w:val="16"/>
                <w:szCs w:val="16"/>
              </w:rPr>
              <w:t>0035</w:t>
            </w:r>
          </w:p>
        </w:tc>
        <w:tc>
          <w:tcPr>
            <w:tcW w:w="378" w:type="dxa"/>
            <w:shd w:val="solid" w:color="FFFFFF" w:fill="auto"/>
          </w:tcPr>
          <w:p w14:paraId="290CF928" w14:textId="77777777" w:rsidR="00CF57AB" w:rsidRDefault="00CF57AB" w:rsidP="00191F96">
            <w:pPr>
              <w:pStyle w:val="TAL"/>
              <w:rPr>
                <w:sz w:val="16"/>
                <w:szCs w:val="16"/>
              </w:rPr>
            </w:pPr>
          </w:p>
        </w:tc>
        <w:tc>
          <w:tcPr>
            <w:tcW w:w="4867" w:type="dxa"/>
            <w:shd w:val="solid" w:color="FFFFFF" w:fill="auto"/>
          </w:tcPr>
          <w:p w14:paraId="71BF40C8" w14:textId="77777777" w:rsidR="00CF57AB" w:rsidRPr="00CF57AB" w:rsidRDefault="00CF57AB" w:rsidP="00191F96">
            <w:pPr>
              <w:pStyle w:val="TAL"/>
              <w:rPr>
                <w:sz w:val="16"/>
                <w:szCs w:val="16"/>
              </w:rPr>
            </w:pPr>
            <w:r w:rsidRPr="00CF57AB">
              <w:rPr>
                <w:sz w:val="16"/>
                <w:szCs w:val="16"/>
              </w:rPr>
              <w:t>Corrections to Introduction</w:t>
            </w:r>
          </w:p>
        </w:tc>
        <w:tc>
          <w:tcPr>
            <w:tcW w:w="567" w:type="dxa"/>
            <w:shd w:val="solid" w:color="FFFFFF" w:fill="auto"/>
          </w:tcPr>
          <w:p w14:paraId="51251CE9" w14:textId="77777777" w:rsidR="00CF57AB" w:rsidRDefault="00CF57AB" w:rsidP="00C769D0">
            <w:pPr>
              <w:pStyle w:val="TAL"/>
              <w:rPr>
                <w:sz w:val="16"/>
                <w:szCs w:val="16"/>
              </w:rPr>
            </w:pPr>
            <w:r>
              <w:rPr>
                <w:sz w:val="16"/>
                <w:szCs w:val="16"/>
              </w:rPr>
              <w:t>9.2.0</w:t>
            </w:r>
          </w:p>
        </w:tc>
        <w:tc>
          <w:tcPr>
            <w:tcW w:w="567" w:type="dxa"/>
            <w:shd w:val="solid" w:color="FFFFFF" w:fill="auto"/>
          </w:tcPr>
          <w:p w14:paraId="17D2F1FC" w14:textId="77777777" w:rsidR="00CF57AB" w:rsidRDefault="00CF57AB" w:rsidP="0010494F">
            <w:pPr>
              <w:pStyle w:val="TAL"/>
              <w:rPr>
                <w:sz w:val="16"/>
                <w:szCs w:val="16"/>
              </w:rPr>
            </w:pPr>
            <w:r>
              <w:rPr>
                <w:sz w:val="16"/>
                <w:szCs w:val="16"/>
              </w:rPr>
              <w:t>9.3.0</w:t>
            </w:r>
          </w:p>
        </w:tc>
      </w:tr>
      <w:tr w:rsidR="00CF57AB" w:rsidRPr="00047BA9" w14:paraId="5D5CE618" w14:textId="77777777">
        <w:tblPrEx>
          <w:tblCellMar>
            <w:top w:w="0" w:type="dxa"/>
            <w:bottom w:w="0" w:type="dxa"/>
          </w:tblCellMar>
        </w:tblPrEx>
        <w:tc>
          <w:tcPr>
            <w:tcW w:w="800" w:type="dxa"/>
            <w:shd w:val="solid" w:color="FFFFFF" w:fill="auto"/>
          </w:tcPr>
          <w:p w14:paraId="3C03300C" w14:textId="77777777" w:rsidR="00CF57AB" w:rsidRDefault="00CF57AB" w:rsidP="0010494F">
            <w:pPr>
              <w:pStyle w:val="TAL"/>
              <w:rPr>
                <w:sz w:val="16"/>
                <w:szCs w:val="16"/>
              </w:rPr>
            </w:pPr>
            <w:r>
              <w:rPr>
                <w:sz w:val="16"/>
                <w:szCs w:val="16"/>
              </w:rPr>
              <w:t>2010-06</w:t>
            </w:r>
          </w:p>
        </w:tc>
        <w:tc>
          <w:tcPr>
            <w:tcW w:w="800" w:type="dxa"/>
            <w:shd w:val="solid" w:color="FFFFFF" w:fill="auto"/>
          </w:tcPr>
          <w:p w14:paraId="61571213" w14:textId="77777777" w:rsidR="00CF57AB" w:rsidRDefault="00CF57AB" w:rsidP="0010494F">
            <w:pPr>
              <w:pStyle w:val="TAL"/>
              <w:jc w:val="center"/>
              <w:rPr>
                <w:sz w:val="16"/>
                <w:szCs w:val="16"/>
              </w:rPr>
            </w:pPr>
            <w:r>
              <w:rPr>
                <w:sz w:val="16"/>
                <w:szCs w:val="16"/>
              </w:rPr>
              <w:t>48</w:t>
            </w:r>
          </w:p>
        </w:tc>
        <w:tc>
          <w:tcPr>
            <w:tcW w:w="901" w:type="dxa"/>
            <w:shd w:val="solid" w:color="FFFFFF" w:fill="auto"/>
          </w:tcPr>
          <w:p w14:paraId="645D5B4F" w14:textId="77777777" w:rsidR="00CF57AB" w:rsidRDefault="00CF57AB" w:rsidP="0010494F">
            <w:pPr>
              <w:pStyle w:val="TAL"/>
              <w:tabs>
                <w:tab w:val="left" w:pos="480"/>
              </w:tabs>
              <w:rPr>
                <w:sz w:val="16"/>
                <w:szCs w:val="16"/>
              </w:rPr>
            </w:pPr>
            <w:r>
              <w:rPr>
                <w:sz w:val="16"/>
                <w:szCs w:val="16"/>
              </w:rPr>
              <w:t>SP-100299</w:t>
            </w:r>
          </w:p>
        </w:tc>
        <w:tc>
          <w:tcPr>
            <w:tcW w:w="476" w:type="dxa"/>
            <w:shd w:val="solid" w:color="FFFFFF" w:fill="auto"/>
          </w:tcPr>
          <w:p w14:paraId="6C84E1EE" w14:textId="77777777" w:rsidR="00CF57AB" w:rsidRDefault="00BD381B" w:rsidP="00191F96">
            <w:pPr>
              <w:pStyle w:val="TAL"/>
              <w:rPr>
                <w:sz w:val="16"/>
                <w:szCs w:val="16"/>
              </w:rPr>
            </w:pPr>
            <w:r>
              <w:rPr>
                <w:sz w:val="16"/>
                <w:szCs w:val="16"/>
              </w:rPr>
              <w:t>0036</w:t>
            </w:r>
          </w:p>
        </w:tc>
        <w:tc>
          <w:tcPr>
            <w:tcW w:w="378" w:type="dxa"/>
            <w:shd w:val="solid" w:color="FFFFFF" w:fill="auto"/>
          </w:tcPr>
          <w:p w14:paraId="40DC4772" w14:textId="77777777" w:rsidR="00CF57AB" w:rsidRDefault="00BD381B" w:rsidP="00191F96">
            <w:pPr>
              <w:pStyle w:val="TAL"/>
              <w:rPr>
                <w:sz w:val="16"/>
                <w:szCs w:val="16"/>
              </w:rPr>
            </w:pPr>
            <w:r>
              <w:rPr>
                <w:sz w:val="16"/>
                <w:szCs w:val="16"/>
              </w:rPr>
              <w:t>2</w:t>
            </w:r>
          </w:p>
        </w:tc>
        <w:tc>
          <w:tcPr>
            <w:tcW w:w="4867" w:type="dxa"/>
            <w:shd w:val="solid" w:color="FFFFFF" w:fill="auto"/>
          </w:tcPr>
          <w:p w14:paraId="5DADAE1D" w14:textId="77777777" w:rsidR="00CF57AB" w:rsidRPr="00BD381B" w:rsidRDefault="00BD381B" w:rsidP="00191F96">
            <w:pPr>
              <w:pStyle w:val="TAL"/>
              <w:rPr>
                <w:sz w:val="16"/>
                <w:szCs w:val="16"/>
              </w:rPr>
            </w:pPr>
            <w:r w:rsidRPr="00BD381B">
              <w:rPr>
                <w:sz w:val="16"/>
                <w:szCs w:val="16"/>
              </w:rPr>
              <w:t>Corrections to SIP messaging diagrams and descriptions</w:t>
            </w:r>
          </w:p>
        </w:tc>
        <w:tc>
          <w:tcPr>
            <w:tcW w:w="567" w:type="dxa"/>
            <w:shd w:val="solid" w:color="FFFFFF" w:fill="auto"/>
          </w:tcPr>
          <w:p w14:paraId="6AFD763C" w14:textId="77777777" w:rsidR="00CF57AB" w:rsidRDefault="00CF57AB" w:rsidP="00C769D0">
            <w:pPr>
              <w:pStyle w:val="TAL"/>
              <w:rPr>
                <w:sz w:val="16"/>
                <w:szCs w:val="16"/>
              </w:rPr>
            </w:pPr>
            <w:r>
              <w:rPr>
                <w:sz w:val="16"/>
                <w:szCs w:val="16"/>
              </w:rPr>
              <w:t>9.2.0</w:t>
            </w:r>
          </w:p>
        </w:tc>
        <w:tc>
          <w:tcPr>
            <w:tcW w:w="567" w:type="dxa"/>
            <w:shd w:val="solid" w:color="FFFFFF" w:fill="auto"/>
          </w:tcPr>
          <w:p w14:paraId="18ADC4A0" w14:textId="77777777" w:rsidR="00CF57AB" w:rsidRDefault="00CF57AB" w:rsidP="0010494F">
            <w:pPr>
              <w:pStyle w:val="TAL"/>
              <w:rPr>
                <w:sz w:val="16"/>
                <w:szCs w:val="16"/>
              </w:rPr>
            </w:pPr>
            <w:r>
              <w:rPr>
                <w:sz w:val="16"/>
                <w:szCs w:val="16"/>
              </w:rPr>
              <w:t>9.3.0</w:t>
            </w:r>
          </w:p>
        </w:tc>
      </w:tr>
      <w:tr w:rsidR="00CF57AB" w:rsidRPr="00047BA9" w14:paraId="010DD966" w14:textId="77777777">
        <w:tblPrEx>
          <w:tblCellMar>
            <w:top w:w="0" w:type="dxa"/>
            <w:bottom w:w="0" w:type="dxa"/>
          </w:tblCellMar>
        </w:tblPrEx>
        <w:tc>
          <w:tcPr>
            <w:tcW w:w="800" w:type="dxa"/>
            <w:shd w:val="solid" w:color="FFFFFF" w:fill="auto"/>
          </w:tcPr>
          <w:p w14:paraId="4FF41ADB" w14:textId="77777777" w:rsidR="00CF57AB" w:rsidRDefault="00CF57AB" w:rsidP="0010494F">
            <w:pPr>
              <w:pStyle w:val="TAL"/>
              <w:rPr>
                <w:sz w:val="16"/>
                <w:szCs w:val="16"/>
              </w:rPr>
            </w:pPr>
            <w:r>
              <w:rPr>
                <w:sz w:val="16"/>
                <w:szCs w:val="16"/>
              </w:rPr>
              <w:t>2010-06</w:t>
            </w:r>
          </w:p>
        </w:tc>
        <w:tc>
          <w:tcPr>
            <w:tcW w:w="800" w:type="dxa"/>
            <w:shd w:val="solid" w:color="FFFFFF" w:fill="auto"/>
          </w:tcPr>
          <w:p w14:paraId="62B7323A" w14:textId="77777777" w:rsidR="00CF57AB" w:rsidRDefault="00CF57AB" w:rsidP="0010494F">
            <w:pPr>
              <w:pStyle w:val="TAL"/>
              <w:jc w:val="center"/>
              <w:rPr>
                <w:sz w:val="16"/>
                <w:szCs w:val="16"/>
              </w:rPr>
            </w:pPr>
            <w:r>
              <w:rPr>
                <w:sz w:val="16"/>
                <w:szCs w:val="16"/>
              </w:rPr>
              <w:t>48</w:t>
            </w:r>
          </w:p>
        </w:tc>
        <w:tc>
          <w:tcPr>
            <w:tcW w:w="901" w:type="dxa"/>
            <w:shd w:val="solid" w:color="FFFFFF" w:fill="auto"/>
          </w:tcPr>
          <w:p w14:paraId="290EBFC7" w14:textId="77777777" w:rsidR="00CF57AB" w:rsidRDefault="00CF57AB" w:rsidP="0010494F">
            <w:pPr>
              <w:pStyle w:val="TAL"/>
              <w:tabs>
                <w:tab w:val="left" w:pos="480"/>
              </w:tabs>
              <w:rPr>
                <w:sz w:val="16"/>
                <w:szCs w:val="16"/>
              </w:rPr>
            </w:pPr>
            <w:r>
              <w:rPr>
                <w:sz w:val="16"/>
                <w:szCs w:val="16"/>
              </w:rPr>
              <w:t>SP-100299</w:t>
            </w:r>
          </w:p>
        </w:tc>
        <w:tc>
          <w:tcPr>
            <w:tcW w:w="476" w:type="dxa"/>
            <w:shd w:val="solid" w:color="FFFFFF" w:fill="auto"/>
          </w:tcPr>
          <w:p w14:paraId="35DFED91" w14:textId="77777777" w:rsidR="00CF57AB" w:rsidRDefault="00787865" w:rsidP="00191F96">
            <w:pPr>
              <w:pStyle w:val="TAL"/>
              <w:rPr>
                <w:sz w:val="16"/>
                <w:szCs w:val="16"/>
              </w:rPr>
            </w:pPr>
            <w:r>
              <w:rPr>
                <w:sz w:val="16"/>
                <w:szCs w:val="16"/>
              </w:rPr>
              <w:t>0037</w:t>
            </w:r>
          </w:p>
        </w:tc>
        <w:tc>
          <w:tcPr>
            <w:tcW w:w="378" w:type="dxa"/>
            <w:shd w:val="solid" w:color="FFFFFF" w:fill="auto"/>
          </w:tcPr>
          <w:p w14:paraId="6AA996F6" w14:textId="77777777" w:rsidR="00CF57AB" w:rsidRDefault="00787865" w:rsidP="00191F96">
            <w:pPr>
              <w:pStyle w:val="TAL"/>
              <w:rPr>
                <w:sz w:val="16"/>
                <w:szCs w:val="16"/>
              </w:rPr>
            </w:pPr>
            <w:r>
              <w:rPr>
                <w:sz w:val="16"/>
                <w:szCs w:val="16"/>
              </w:rPr>
              <w:t>2</w:t>
            </w:r>
          </w:p>
        </w:tc>
        <w:tc>
          <w:tcPr>
            <w:tcW w:w="4867" w:type="dxa"/>
            <w:shd w:val="solid" w:color="FFFFFF" w:fill="auto"/>
          </w:tcPr>
          <w:p w14:paraId="0711398E" w14:textId="77777777" w:rsidR="00CF57AB" w:rsidRPr="00787865" w:rsidRDefault="00787865" w:rsidP="00191F96">
            <w:pPr>
              <w:pStyle w:val="TAL"/>
              <w:rPr>
                <w:sz w:val="16"/>
                <w:szCs w:val="16"/>
              </w:rPr>
            </w:pPr>
            <w:r w:rsidRPr="00787865">
              <w:rPr>
                <w:sz w:val="16"/>
                <w:szCs w:val="16"/>
              </w:rPr>
              <w:t>Modification on IMS based PSS download session initiation</w:t>
            </w:r>
          </w:p>
        </w:tc>
        <w:tc>
          <w:tcPr>
            <w:tcW w:w="567" w:type="dxa"/>
            <w:shd w:val="solid" w:color="FFFFFF" w:fill="auto"/>
          </w:tcPr>
          <w:p w14:paraId="3AD9BC6D" w14:textId="77777777" w:rsidR="00CF57AB" w:rsidRDefault="00CF57AB" w:rsidP="00C769D0">
            <w:pPr>
              <w:pStyle w:val="TAL"/>
              <w:rPr>
                <w:sz w:val="16"/>
                <w:szCs w:val="16"/>
              </w:rPr>
            </w:pPr>
            <w:r>
              <w:rPr>
                <w:sz w:val="16"/>
                <w:szCs w:val="16"/>
              </w:rPr>
              <w:t>9.2.0</w:t>
            </w:r>
          </w:p>
        </w:tc>
        <w:tc>
          <w:tcPr>
            <w:tcW w:w="567" w:type="dxa"/>
            <w:shd w:val="solid" w:color="FFFFFF" w:fill="auto"/>
          </w:tcPr>
          <w:p w14:paraId="4E1E7225" w14:textId="77777777" w:rsidR="00CF57AB" w:rsidRDefault="00CF57AB" w:rsidP="0010494F">
            <w:pPr>
              <w:pStyle w:val="TAL"/>
              <w:rPr>
                <w:sz w:val="16"/>
                <w:szCs w:val="16"/>
              </w:rPr>
            </w:pPr>
            <w:r>
              <w:rPr>
                <w:sz w:val="16"/>
                <w:szCs w:val="16"/>
              </w:rPr>
              <w:t>9.3.0</w:t>
            </w:r>
          </w:p>
        </w:tc>
      </w:tr>
      <w:tr w:rsidR="00CF57AB" w:rsidRPr="00047BA9" w14:paraId="42877EF9" w14:textId="77777777">
        <w:tblPrEx>
          <w:tblCellMar>
            <w:top w:w="0" w:type="dxa"/>
            <w:bottom w:w="0" w:type="dxa"/>
          </w:tblCellMar>
        </w:tblPrEx>
        <w:tc>
          <w:tcPr>
            <w:tcW w:w="800" w:type="dxa"/>
            <w:shd w:val="solid" w:color="FFFFFF" w:fill="auto"/>
          </w:tcPr>
          <w:p w14:paraId="0B59DD5F" w14:textId="77777777" w:rsidR="00CF57AB" w:rsidRDefault="00CF57AB" w:rsidP="0010494F">
            <w:pPr>
              <w:pStyle w:val="TAL"/>
              <w:rPr>
                <w:sz w:val="16"/>
                <w:szCs w:val="16"/>
              </w:rPr>
            </w:pPr>
            <w:r>
              <w:rPr>
                <w:sz w:val="16"/>
                <w:szCs w:val="16"/>
              </w:rPr>
              <w:t>2010-06</w:t>
            </w:r>
          </w:p>
        </w:tc>
        <w:tc>
          <w:tcPr>
            <w:tcW w:w="800" w:type="dxa"/>
            <w:shd w:val="solid" w:color="FFFFFF" w:fill="auto"/>
          </w:tcPr>
          <w:p w14:paraId="118E4BA6" w14:textId="77777777" w:rsidR="00CF57AB" w:rsidRDefault="00CF57AB" w:rsidP="0010494F">
            <w:pPr>
              <w:pStyle w:val="TAL"/>
              <w:jc w:val="center"/>
              <w:rPr>
                <w:sz w:val="16"/>
                <w:szCs w:val="16"/>
              </w:rPr>
            </w:pPr>
            <w:r>
              <w:rPr>
                <w:sz w:val="16"/>
                <w:szCs w:val="16"/>
              </w:rPr>
              <w:t>48</w:t>
            </w:r>
          </w:p>
        </w:tc>
        <w:tc>
          <w:tcPr>
            <w:tcW w:w="901" w:type="dxa"/>
            <w:shd w:val="solid" w:color="FFFFFF" w:fill="auto"/>
          </w:tcPr>
          <w:p w14:paraId="1AF8DEE2" w14:textId="77777777" w:rsidR="00CF57AB" w:rsidRDefault="00CF57AB" w:rsidP="0010494F">
            <w:pPr>
              <w:pStyle w:val="TAL"/>
              <w:tabs>
                <w:tab w:val="left" w:pos="480"/>
              </w:tabs>
              <w:rPr>
                <w:sz w:val="16"/>
                <w:szCs w:val="16"/>
              </w:rPr>
            </w:pPr>
            <w:r>
              <w:rPr>
                <w:sz w:val="16"/>
                <w:szCs w:val="16"/>
              </w:rPr>
              <w:t>SP-100299</w:t>
            </w:r>
          </w:p>
        </w:tc>
        <w:tc>
          <w:tcPr>
            <w:tcW w:w="476" w:type="dxa"/>
            <w:shd w:val="solid" w:color="FFFFFF" w:fill="auto"/>
          </w:tcPr>
          <w:p w14:paraId="588B4F71" w14:textId="77777777" w:rsidR="00CF57AB" w:rsidRDefault="00802E40" w:rsidP="00191F96">
            <w:pPr>
              <w:pStyle w:val="TAL"/>
              <w:rPr>
                <w:sz w:val="16"/>
                <w:szCs w:val="16"/>
              </w:rPr>
            </w:pPr>
            <w:r>
              <w:rPr>
                <w:sz w:val="16"/>
                <w:szCs w:val="16"/>
              </w:rPr>
              <w:t>0038</w:t>
            </w:r>
          </w:p>
        </w:tc>
        <w:tc>
          <w:tcPr>
            <w:tcW w:w="378" w:type="dxa"/>
            <w:shd w:val="solid" w:color="FFFFFF" w:fill="auto"/>
          </w:tcPr>
          <w:p w14:paraId="7373813F" w14:textId="77777777" w:rsidR="00CF57AB" w:rsidRDefault="00802E40" w:rsidP="00191F96">
            <w:pPr>
              <w:pStyle w:val="TAL"/>
              <w:rPr>
                <w:sz w:val="16"/>
                <w:szCs w:val="16"/>
              </w:rPr>
            </w:pPr>
            <w:r>
              <w:rPr>
                <w:sz w:val="16"/>
                <w:szCs w:val="16"/>
              </w:rPr>
              <w:t>1</w:t>
            </w:r>
          </w:p>
        </w:tc>
        <w:tc>
          <w:tcPr>
            <w:tcW w:w="4867" w:type="dxa"/>
            <w:shd w:val="solid" w:color="FFFFFF" w:fill="auto"/>
          </w:tcPr>
          <w:p w14:paraId="3132324B" w14:textId="77777777" w:rsidR="00CF57AB" w:rsidRPr="00802E40" w:rsidRDefault="00802E40" w:rsidP="00191F96">
            <w:pPr>
              <w:pStyle w:val="TAL"/>
              <w:rPr>
                <w:sz w:val="16"/>
                <w:szCs w:val="16"/>
              </w:rPr>
            </w:pPr>
            <w:r w:rsidRPr="00802E40">
              <w:rPr>
                <w:sz w:val="16"/>
                <w:szCs w:val="16"/>
              </w:rPr>
              <w:t>IMS based PSS download session termination</w:t>
            </w:r>
          </w:p>
        </w:tc>
        <w:tc>
          <w:tcPr>
            <w:tcW w:w="567" w:type="dxa"/>
            <w:shd w:val="solid" w:color="FFFFFF" w:fill="auto"/>
          </w:tcPr>
          <w:p w14:paraId="6DC02A01" w14:textId="77777777" w:rsidR="00CF57AB" w:rsidRDefault="00CF57AB" w:rsidP="00C769D0">
            <w:pPr>
              <w:pStyle w:val="TAL"/>
              <w:rPr>
                <w:sz w:val="16"/>
                <w:szCs w:val="16"/>
              </w:rPr>
            </w:pPr>
            <w:r>
              <w:rPr>
                <w:sz w:val="16"/>
                <w:szCs w:val="16"/>
              </w:rPr>
              <w:t>9.2.0</w:t>
            </w:r>
          </w:p>
        </w:tc>
        <w:tc>
          <w:tcPr>
            <w:tcW w:w="567" w:type="dxa"/>
            <w:shd w:val="solid" w:color="FFFFFF" w:fill="auto"/>
          </w:tcPr>
          <w:p w14:paraId="00186280" w14:textId="77777777" w:rsidR="00CF57AB" w:rsidRDefault="00CF57AB" w:rsidP="0010494F">
            <w:pPr>
              <w:pStyle w:val="TAL"/>
              <w:rPr>
                <w:sz w:val="16"/>
                <w:szCs w:val="16"/>
              </w:rPr>
            </w:pPr>
            <w:r>
              <w:rPr>
                <w:sz w:val="16"/>
                <w:szCs w:val="16"/>
              </w:rPr>
              <w:t>9.3.0</w:t>
            </w:r>
          </w:p>
        </w:tc>
      </w:tr>
      <w:tr w:rsidR="00C049D7" w:rsidRPr="00047BA9" w14:paraId="0C9D30C5" w14:textId="77777777">
        <w:tblPrEx>
          <w:tblCellMar>
            <w:top w:w="0" w:type="dxa"/>
            <w:bottom w:w="0" w:type="dxa"/>
          </w:tblCellMar>
        </w:tblPrEx>
        <w:tc>
          <w:tcPr>
            <w:tcW w:w="800" w:type="dxa"/>
            <w:shd w:val="solid" w:color="FFFFFF" w:fill="auto"/>
          </w:tcPr>
          <w:p w14:paraId="631EF252" w14:textId="77777777" w:rsidR="00C049D7" w:rsidRDefault="00C049D7" w:rsidP="0010494F">
            <w:pPr>
              <w:pStyle w:val="TAL"/>
              <w:rPr>
                <w:sz w:val="16"/>
                <w:szCs w:val="16"/>
              </w:rPr>
            </w:pPr>
            <w:r>
              <w:rPr>
                <w:sz w:val="16"/>
                <w:szCs w:val="16"/>
              </w:rPr>
              <w:t>2010-09</w:t>
            </w:r>
          </w:p>
        </w:tc>
        <w:tc>
          <w:tcPr>
            <w:tcW w:w="800" w:type="dxa"/>
            <w:shd w:val="solid" w:color="FFFFFF" w:fill="auto"/>
          </w:tcPr>
          <w:p w14:paraId="35430F6D" w14:textId="77777777" w:rsidR="00C049D7" w:rsidRDefault="00C049D7" w:rsidP="0010494F">
            <w:pPr>
              <w:pStyle w:val="TAL"/>
              <w:jc w:val="center"/>
              <w:rPr>
                <w:sz w:val="16"/>
                <w:szCs w:val="16"/>
              </w:rPr>
            </w:pPr>
            <w:r>
              <w:rPr>
                <w:sz w:val="16"/>
                <w:szCs w:val="16"/>
              </w:rPr>
              <w:t>49</w:t>
            </w:r>
          </w:p>
        </w:tc>
        <w:tc>
          <w:tcPr>
            <w:tcW w:w="901" w:type="dxa"/>
            <w:shd w:val="solid" w:color="FFFFFF" w:fill="auto"/>
          </w:tcPr>
          <w:p w14:paraId="68B3A80E" w14:textId="77777777" w:rsidR="00C049D7" w:rsidRDefault="00C049D7" w:rsidP="0010494F">
            <w:pPr>
              <w:pStyle w:val="TAL"/>
              <w:tabs>
                <w:tab w:val="left" w:pos="480"/>
              </w:tabs>
              <w:rPr>
                <w:sz w:val="16"/>
                <w:szCs w:val="16"/>
              </w:rPr>
            </w:pPr>
            <w:r>
              <w:rPr>
                <w:sz w:val="16"/>
                <w:szCs w:val="16"/>
              </w:rPr>
              <w:t>SP-100463</w:t>
            </w:r>
          </w:p>
        </w:tc>
        <w:tc>
          <w:tcPr>
            <w:tcW w:w="476" w:type="dxa"/>
            <w:shd w:val="solid" w:color="FFFFFF" w:fill="auto"/>
          </w:tcPr>
          <w:p w14:paraId="4F430AA9" w14:textId="77777777" w:rsidR="00C049D7" w:rsidRDefault="00C049D7" w:rsidP="00191F96">
            <w:pPr>
              <w:pStyle w:val="TAL"/>
              <w:rPr>
                <w:sz w:val="16"/>
                <w:szCs w:val="16"/>
              </w:rPr>
            </w:pPr>
            <w:r>
              <w:rPr>
                <w:sz w:val="16"/>
                <w:szCs w:val="16"/>
              </w:rPr>
              <w:t>0039</w:t>
            </w:r>
          </w:p>
        </w:tc>
        <w:tc>
          <w:tcPr>
            <w:tcW w:w="378" w:type="dxa"/>
            <w:shd w:val="solid" w:color="FFFFFF" w:fill="auto"/>
          </w:tcPr>
          <w:p w14:paraId="59FCCC9C" w14:textId="77777777" w:rsidR="00C049D7" w:rsidRDefault="00C049D7" w:rsidP="00191F96">
            <w:pPr>
              <w:pStyle w:val="TAL"/>
              <w:rPr>
                <w:sz w:val="16"/>
                <w:szCs w:val="16"/>
              </w:rPr>
            </w:pPr>
          </w:p>
        </w:tc>
        <w:tc>
          <w:tcPr>
            <w:tcW w:w="4867" w:type="dxa"/>
            <w:shd w:val="solid" w:color="FFFFFF" w:fill="auto"/>
          </w:tcPr>
          <w:p w14:paraId="524266FF" w14:textId="77777777" w:rsidR="00C049D7" w:rsidRPr="00C049D7" w:rsidRDefault="00C049D7" w:rsidP="00191F96">
            <w:pPr>
              <w:pStyle w:val="TAL"/>
              <w:rPr>
                <w:sz w:val="16"/>
                <w:szCs w:val="16"/>
              </w:rPr>
            </w:pPr>
            <w:r w:rsidRPr="00C049D7">
              <w:rPr>
                <w:sz w:val="16"/>
                <w:szCs w:val="16"/>
              </w:rPr>
              <w:t>Corrections to SDP attributes in UE-initiated MBMS session</w:t>
            </w:r>
          </w:p>
        </w:tc>
        <w:tc>
          <w:tcPr>
            <w:tcW w:w="567" w:type="dxa"/>
            <w:shd w:val="solid" w:color="FFFFFF" w:fill="auto"/>
          </w:tcPr>
          <w:p w14:paraId="587614CF" w14:textId="77777777" w:rsidR="00C049D7" w:rsidRDefault="00C049D7" w:rsidP="004A2D4C">
            <w:pPr>
              <w:pStyle w:val="TAL"/>
              <w:rPr>
                <w:sz w:val="16"/>
                <w:szCs w:val="16"/>
              </w:rPr>
            </w:pPr>
            <w:r>
              <w:rPr>
                <w:sz w:val="16"/>
                <w:szCs w:val="16"/>
              </w:rPr>
              <w:t>9.3.0</w:t>
            </w:r>
          </w:p>
        </w:tc>
        <w:tc>
          <w:tcPr>
            <w:tcW w:w="567" w:type="dxa"/>
            <w:shd w:val="solid" w:color="FFFFFF" w:fill="auto"/>
          </w:tcPr>
          <w:p w14:paraId="450930AD" w14:textId="77777777" w:rsidR="00C049D7" w:rsidRDefault="00C049D7" w:rsidP="004A2D4C">
            <w:pPr>
              <w:pStyle w:val="TAL"/>
              <w:rPr>
                <w:sz w:val="16"/>
                <w:szCs w:val="16"/>
              </w:rPr>
            </w:pPr>
            <w:r>
              <w:rPr>
                <w:sz w:val="16"/>
                <w:szCs w:val="16"/>
              </w:rPr>
              <w:t>9.4.0</w:t>
            </w:r>
          </w:p>
        </w:tc>
      </w:tr>
      <w:tr w:rsidR="00C049D7" w:rsidRPr="00047BA9" w14:paraId="2F88E75B" w14:textId="77777777">
        <w:tblPrEx>
          <w:tblCellMar>
            <w:top w:w="0" w:type="dxa"/>
            <w:bottom w:w="0" w:type="dxa"/>
          </w:tblCellMar>
        </w:tblPrEx>
        <w:tc>
          <w:tcPr>
            <w:tcW w:w="800" w:type="dxa"/>
            <w:shd w:val="solid" w:color="FFFFFF" w:fill="auto"/>
          </w:tcPr>
          <w:p w14:paraId="0564B9D4" w14:textId="77777777" w:rsidR="00C049D7" w:rsidRDefault="00C049D7" w:rsidP="0010494F">
            <w:pPr>
              <w:pStyle w:val="TAL"/>
              <w:rPr>
                <w:sz w:val="16"/>
                <w:szCs w:val="16"/>
              </w:rPr>
            </w:pPr>
            <w:r>
              <w:rPr>
                <w:sz w:val="16"/>
                <w:szCs w:val="16"/>
              </w:rPr>
              <w:t>2010-09</w:t>
            </w:r>
          </w:p>
        </w:tc>
        <w:tc>
          <w:tcPr>
            <w:tcW w:w="800" w:type="dxa"/>
            <w:shd w:val="solid" w:color="FFFFFF" w:fill="auto"/>
          </w:tcPr>
          <w:p w14:paraId="0439BFB4" w14:textId="77777777" w:rsidR="00C049D7" w:rsidRDefault="00C049D7" w:rsidP="0010494F">
            <w:pPr>
              <w:pStyle w:val="TAL"/>
              <w:jc w:val="center"/>
              <w:rPr>
                <w:sz w:val="16"/>
                <w:szCs w:val="16"/>
              </w:rPr>
            </w:pPr>
            <w:r>
              <w:rPr>
                <w:sz w:val="16"/>
                <w:szCs w:val="16"/>
              </w:rPr>
              <w:t>49</w:t>
            </w:r>
          </w:p>
        </w:tc>
        <w:tc>
          <w:tcPr>
            <w:tcW w:w="901" w:type="dxa"/>
            <w:shd w:val="solid" w:color="FFFFFF" w:fill="auto"/>
          </w:tcPr>
          <w:p w14:paraId="367C0D05" w14:textId="77777777" w:rsidR="00C049D7" w:rsidRDefault="00C049D7" w:rsidP="0010494F">
            <w:pPr>
              <w:pStyle w:val="TAL"/>
              <w:tabs>
                <w:tab w:val="left" w:pos="480"/>
              </w:tabs>
              <w:rPr>
                <w:sz w:val="16"/>
                <w:szCs w:val="16"/>
              </w:rPr>
            </w:pPr>
            <w:r>
              <w:rPr>
                <w:sz w:val="16"/>
                <w:szCs w:val="16"/>
              </w:rPr>
              <w:t>SP-100463</w:t>
            </w:r>
          </w:p>
        </w:tc>
        <w:tc>
          <w:tcPr>
            <w:tcW w:w="476" w:type="dxa"/>
            <w:shd w:val="solid" w:color="FFFFFF" w:fill="auto"/>
          </w:tcPr>
          <w:p w14:paraId="500C4E3C" w14:textId="77777777" w:rsidR="00C049D7" w:rsidRDefault="00C049D7" w:rsidP="00191F96">
            <w:pPr>
              <w:pStyle w:val="TAL"/>
              <w:rPr>
                <w:sz w:val="16"/>
                <w:szCs w:val="16"/>
              </w:rPr>
            </w:pPr>
            <w:r>
              <w:rPr>
                <w:sz w:val="16"/>
                <w:szCs w:val="16"/>
              </w:rPr>
              <w:t>0042</w:t>
            </w:r>
          </w:p>
        </w:tc>
        <w:tc>
          <w:tcPr>
            <w:tcW w:w="378" w:type="dxa"/>
            <w:shd w:val="solid" w:color="FFFFFF" w:fill="auto"/>
          </w:tcPr>
          <w:p w14:paraId="03223056" w14:textId="77777777" w:rsidR="00C049D7" w:rsidRDefault="00C049D7" w:rsidP="00191F96">
            <w:pPr>
              <w:pStyle w:val="TAL"/>
              <w:rPr>
                <w:sz w:val="16"/>
                <w:szCs w:val="16"/>
              </w:rPr>
            </w:pPr>
          </w:p>
        </w:tc>
        <w:tc>
          <w:tcPr>
            <w:tcW w:w="4867" w:type="dxa"/>
            <w:shd w:val="solid" w:color="FFFFFF" w:fill="auto"/>
          </w:tcPr>
          <w:p w14:paraId="51A5133B" w14:textId="77777777" w:rsidR="00C049D7" w:rsidRPr="00C049D7" w:rsidRDefault="00C049D7" w:rsidP="00191F96">
            <w:pPr>
              <w:pStyle w:val="TAL"/>
              <w:rPr>
                <w:sz w:val="16"/>
                <w:szCs w:val="16"/>
              </w:rPr>
            </w:pPr>
            <w:r w:rsidRPr="00C049D7">
              <w:rPr>
                <w:sz w:val="16"/>
                <w:szCs w:val="16"/>
              </w:rPr>
              <w:t>Removal of timer modification</w:t>
            </w:r>
          </w:p>
        </w:tc>
        <w:tc>
          <w:tcPr>
            <w:tcW w:w="567" w:type="dxa"/>
            <w:shd w:val="solid" w:color="FFFFFF" w:fill="auto"/>
          </w:tcPr>
          <w:p w14:paraId="44DF9CEC" w14:textId="77777777" w:rsidR="00C049D7" w:rsidRDefault="00C049D7" w:rsidP="004A2D4C">
            <w:pPr>
              <w:pStyle w:val="TAL"/>
              <w:rPr>
                <w:sz w:val="16"/>
                <w:szCs w:val="16"/>
              </w:rPr>
            </w:pPr>
            <w:r>
              <w:rPr>
                <w:sz w:val="16"/>
                <w:szCs w:val="16"/>
              </w:rPr>
              <w:t>9.3.0</w:t>
            </w:r>
          </w:p>
        </w:tc>
        <w:tc>
          <w:tcPr>
            <w:tcW w:w="567" w:type="dxa"/>
            <w:shd w:val="solid" w:color="FFFFFF" w:fill="auto"/>
          </w:tcPr>
          <w:p w14:paraId="5193D616" w14:textId="77777777" w:rsidR="00C049D7" w:rsidRDefault="00C049D7" w:rsidP="004A2D4C">
            <w:pPr>
              <w:pStyle w:val="TAL"/>
              <w:rPr>
                <w:sz w:val="16"/>
                <w:szCs w:val="16"/>
              </w:rPr>
            </w:pPr>
            <w:r>
              <w:rPr>
                <w:sz w:val="16"/>
                <w:szCs w:val="16"/>
              </w:rPr>
              <w:t>9.4.0</w:t>
            </w:r>
          </w:p>
        </w:tc>
      </w:tr>
      <w:tr w:rsidR="00C049D7" w:rsidRPr="00047BA9" w14:paraId="577D9606" w14:textId="77777777">
        <w:tblPrEx>
          <w:tblCellMar>
            <w:top w:w="0" w:type="dxa"/>
            <w:bottom w:w="0" w:type="dxa"/>
          </w:tblCellMar>
        </w:tblPrEx>
        <w:tc>
          <w:tcPr>
            <w:tcW w:w="800" w:type="dxa"/>
            <w:shd w:val="solid" w:color="FFFFFF" w:fill="auto"/>
          </w:tcPr>
          <w:p w14:paraId="32204DF9" w14:textId="77777777" w:rsidR="00C049D7" w:rsidRDefault="00C049D7" w:rsidP="0010494F">
            <w:pPr>
              <w:pStyle w:val="TAL"/>
              <w:rPr>
                <w:sz w:val="16"/>
                <w:szCs w:val="16"/>
              </w:rPr>
            </w:pPr>
            <w:r>
              <w:rPr>
                <w:sz w:val="16"/>
                <w:szCs w:val="16"/>
              </w:rPr>
              <w:t>2010-09</w:t>
            </w:r>
          </w:p>
        </w:tc>
        <w:tc>
          <w:tcPr>
            <w:tcW w:w="800" w:type="dxa"/>
            <w:shd w:val="solid" w:color="FFFFFF" w:fill="auto"/>
          </w:tcPr>
          <w:p w14:paraId="1C5C20FA" w14:textId="77777777" w:rsidR="00C049D7" w:rsidRDefault="00C049D7" w:rsidP="0010494F">
            <w:pPr>
              <w:pStyle w:val="TAL"/>
              <w:jc w:val="center"/>
              <w:rPr>
                <w:sz w:val="16"/>
                <w:szCs w:val="16"/>
              </w:rPr>
            </w:pPr>
            <w:r>
              <w:rPr>
                <w:sz w:val="16"/>
                <w:szCs w:val="16"/>
              </w:rPr>
              <w:t>49</w:t>
            </w:r>
          </w:p>
        </w:tc>
        <w:tc>
          <w:tcPr>
            <w:tcW w:w="901" w:type="dxa"/>
            <w:shd w:val="solid" w:color="FFFFFF" w:fill="auto"/>
          </w:tcPr>
          <w:p w14:paraId="1569D04B" w14:textId="77777777" w:rsidR="00C049D7" w:rsidRDefault="00C049D7" w:rsidP="0010494F">
            <w:pPr>
              <w:pStyle w:val="TAL"/>
              <w:tabs>
                <w:tab w:val="left" w:pos="480"/>
              </w:tabs>
              <w:rPr>
                <w:sz w:val="16"/>
                <w:szCs w:val="16"/>
              </w:rPr>
            </w:pPr>
            <w:r>
              <w:rPr>
                <w:sz w:val="16"/>
                <w:szCs w:val="16"/>
              </w:rPr>
              <w:t>SP-100463</w:t>
            </w:r>
          </w:p>
        </w:tc>
        <w:tc>
          <w:tcPr>
            <w:tcW w:w="476" w:type="dxa"/>
            <w:shd w:val="solid" w:color="FFFFFF" w:fill="auto"/>
          </w:tcPr>
          <w:p w14:paraId="17688CF0" w14:textId="77777777" w:rsidR="00C049D7" w:rsidRDefault="00C049D7" w:rsidP="00191F96">
            <w:pPr>
              <w:pStyle w:val="TAL"/>
              <w:rPr>
                <w:sz w:val="16"/>
                <w:szCs w:val="16"/>
              </w:rPr>
            </w:pPr>
            <w:r>
              <w:rPr>
                <w:sz w:val="16"/>
                <w:szCs w:val="16"/>
              </w:rPr>
              <w:t>0043</w:t>
            </w:r>
          </w:p>
        </w:tc>
        <w:tc>
          <w:tcPr>
            <w:tcW w:w="378" w:type="dxa"/>
            <w:shd w:val="solid" w:color="FFFFFF" w:fill="auto"/>
          </w:tcPr>
          <w:p w14:paraId="20F395CD" w14:textId="77777777" w:rsidR="00C049D7" w:rsidRDefault="00C049D7" w:rsidP="00191F96">
            <w:pPr>
              <w:pStyle w:val="TAL"/>
              <w:rPr>
                <w:sz w:val="16"/>
                <w:szCs w:val="16"/>
              </w:rPr>
            </w:pPr>
          </w:p>
        </w:tc>
        <w:tc>
          <w:tcPr>
            <w:tcW w:w="4867" w:type="dxa"/>
            <w:shd w:val="solid" w:color="FFFFFF" w:fill="auto"/>
          </w:tcPr>
          <w:p w14:paraId="3BC69F4E" w14:textId="77777777" w:rsidR="00C049D7" w:rsidRPr="004A2D4C" w:rsidRDefault="004A2D4C" w:rsidP="00191F96">
            <w:pPr>
              <w:pStyle w:val="TAL"/>
              <w:rPr>
                <w:sz w:val="16"/>
                <w:szCs w:val="16"/>
              </w:rPr>
            </w:pPr>
            <w:r w:rsidRPr="004A2D4C">
              <w:rPr>
                <w:sz w:val="16"/>
                <w:szCs w:val="16"/>
              </w:rPr>
              <w:t>Clarifications for MBMS to PSS switching procedure</w:t>
            </w:r>
          </w:p>
        </w:tc>
        <w:tc>
          <w:tcPr>
            <w:tcW w:w="567" w:type="dxa"/>
            <w:shd w:val="solid" w:color="FFFFFF" w:fill="auto"/>
          </w:tcPr>
          <w:p w14:paraId="4DDA5844" w14:textId="77777777" w:rsidR="00C049D7" w:rsidRDefault="00C049D7" w:rsidP="004A2D4C">
            <w:pPr>
              <w:pStyle w:val="TAL"/>
              <w:rPr>
                <w:sz w:val="16"/>
                <w:szCs w:val="16"/>
              </w:rPr>
            </w:pPr>
            <w:r>
              <w:rPr>
                <w:sz w:val="16"/>
                <w:szCs w:val="16"/>
              </w:rPr>
              <w:t>9.3.0</w:t>
            </w:r>
          </w:p>
        </w:tc>
        <w:tc>
          <w:tcPr>
            <w:tcW w:w="567" w:type="dxa"/>
            <w:shd w:val="solid" w:color="FFFFFF" w:fill="auto"/>
          </w:tcPr>
          <w:p w14:paraId="4C78F5E1" w14:textId="77777777" w:rsidR="00C049D7" w:rsidRDefault="00C049D7" w:rsidP="004A2D4C">
            <w:pPr>
              <w:pStyle w:val="TAL"/>
              <w:rPr>
                <w:sz w:val="16"/>
                <w:szCs w:val="16"/>
              </w:rPr>
            </w:pPr>
            <w:r>
              <w:rPr>
                <w:sz w:val="16"/>
                <w:szCs w:val="16"/>
              </w:rPr>
              <w:t>9.4.0</w:t>
            </w:r>
          </w:p>
        </w:tc>
      </w:tr>
      <w:tr w:rsidR="00C049D7" w:rsidRPr="00047BA9" w14:paraId="1CF53C0D" w14:textId="77777777">
        <w:tblPrEx>
          <w:tblCellMar>
            <w:top w:w="0" w:type="dxa"/>
            <w:bottom w:w="0" w:type="dxa"/>
          </w:tblCellMar>
        </w:tblPrEx>
        <w:tc>
          <w:tcPr>
            <w:tcW w:w="800" w:type="dxa"/>
            <w:shd w:val="solid" w:color="FFFFFF" w:fill="auto"/>
          </w:tcPr>
          <w:p w14:paraId="07F1437E" w14:textId="77777777" w:rsidR="00C049D7" w:rsidRDefault="00C049D7" w:rsidP="0010494F">
            <w:pPr>
              <w:pStyle w:val="TAL"/>
              <w:rPr>
                <w:sz w:val="16"/>
                <w:szCs w:val="16"/>
              </w:rPr>
            </w:pPr>
            <w:r>
              <w:rPr>
                <w:sz w:val="16"/>
                <w:szCs w:val="16"/>
              </w:rPr>
              <w:t>2010-09</w:t>
            </w:r>
          </w:p>
        </w:tc>
        <w:tc>
          <w:tcPr>
            <w:tcW w:w="800" w:type="dxa"/>
            <w:shd w:val="solid" w:color="FFFFFF" w:fill="auto"/>
          </w:tcPr>
          <w:p w14:paraId="4DB6EE0C" w14:textId="77777777" w:rsidR="00C049D7" w:rsidRDefault="00C049D7" w:rsidP="0010494F">
            <w:pPr>
              <w:pStyle w:val="TAL"/>
              <w:jc w:val="center"/>
              <w:rPr>
                <w:sz w:val="16"/>
                <w:szCs w:val="16"/>
              </w:rPr>
            </w:pPr>
            <w:r>
              <w:rPr>
                <w:sz w:val="16"/>
                <w:szCs w:val="16"/>
              </w:rPr>
              <w:t>49</w:t>
            </w:r>
          </w:p>
        </w:tc>
        <w:tc>
          <w:tcPr>
            <w:tcW w:w="901" w:type="dxa"/>
            <w:shd w:val="solid" w:color="FFFFFF" w:fill="auto"/>
          </w:tcPr>
          <w:p w14:paraId="7DD721D1" w14:textId="77777777" w:rsidR="00C049D7" w:rsidRDefault="00C049D7" w:rsidP="0010494F">
            <w:pPr>
              <w:pStyle w:val="TAL"/>
              <w:tabs>
                <w:tab w:val="left" w:pos="480"/>
              </w:tabs>
              <w:rPr>
                <w:sz w:val="16"/>
                <w:szCs w:val="16"/>
              </w:rPr>
            </w:pPr>
            <w:r>
              <w:rPr>
                <w:sz w:val="16"/>
                <w:szCs w:val="16"/>
              </w:rPr>
              <w:t>SP-100</w:t>
            </w:r>
            <w:r w:rsidR="004A2D4C">
              <w:rPr>
                <w:sz w:val="16"/>
                <w:szCs w:val="16"/>
              </w:rPr>
              <w:t>461</w:t>
            </w:r>
          </w:p>
        </w:tc>
        <w:tc>
          <w:tcPr>
            <w:tcW w:w="476" w:type="dxa"/>
            <w:shd w:val="solid" w:color="FFFFFF" w:fill="auto"/>
          </w:tcPr>
          <w:p w14:paraId="41393880" w14:textId="77777777" w:rsidR="00C049D7" w:rsidRDefault="004A2D4C" w:rsidP="00191F96">
            <w:pPr>
              <w:pStyle w:val="TAL"/>
              <w:rPr>
                <w:sz w:val="16"/>
                <w:szCs w:val="16"/>
              </w:rPr>
            </w:pPr>
            <w:r>
              <w:rPr>
                <w:sz w:val="16"/>
                <w:szCs w:val="16"/>
              </w:rPr>
              <w:t>0045</w:t>
            </w:r>
          </w:p>
        </w:tc>
        <w:tc>
          <w:tcPr>
            <w:tcW w:w="378" w:type="dxa"/>
            <w:shd w:val="solid" w:color="FFFFFF" w:fill="auto"/>
          </w:tcPr>
          <w:p w14:paraId="4B395DCB" w14:textId="77777777" w:rsidR="00C049D7" w:rsidRDefault="004A2D4C" w:rsidP="00191F96">
            <w:pPr>
              <w:pStyle w:val="TAL"/>
              <w:rPr>
                <w:sz w:val="16"/>
                <w:szCs w:val="16"/>
              </w:rPr>
            </w:pPr>
            <w:r>
              <w:rPr>
                <w:sz w:val="16"/>
                <w:szCs w:val="16"/>
              </w:rPr>
              <w:t>2</w:t>
            </w:r>
          </w:p>
        </w:tc>
        <w:tc>
          <w:tcPr>
            <w:tcW w:w="4867" w:type="dxa"/>
            <w:shd w:val="solid" w:color="FFFFFF" w:fill="auto"/>
          </w:tcPr>
          <w:p w14:paraId="72CFFFAC" w14:textId="77777777" w:rsidR="00C049D7" w:rsidRPr="004A2D4C" w:rsidRDefault="004A2D4C" w:rsidP="00191F96">
            <w:pPr>
              <w:pStyle w:val="TAL"/>
              <w:rPr>
                <w:sz w:val="16"/>
                <w:szCs w:val="16"/>
              </w:rPr>
            </w:pPr>
            <w:r w:rsidRPr="004A2D4C">
              <w:rPr>
                <w:sz w:val="16"/>
                <w:szCs w:val="16"/>
              </w:rPr>
              <w:t>Correction on User Service Discovery</w:t>
            </w:r>
          </w:p>
        </w:tc>
        <w:tc>
          <w:tcPr>
            <w:tcW w:w="567" w:type="dxa"/>
            <w:shd w:val="solid" w:color="FFFFFF" w:fill="auto"/>
          </w:tcPr>
          <w:p w14:paraId="30905BE7" w14:textId="77777777" w:rsidR="00C049D7" w:rsidRDefault="00C049D7" w:rsidP="004A2D4C">
            <w:pPr>
              <w:pStyle w:val="TAL"/>
              <w:rPr>
                <w:sz w:val="16"/>
                <w:szCs w:val="16"/>
              </w:rPr>
            </w:pPr>
            <w:r>
              <w:rPr>
                <w:sz w:val="16"/>
                <w:szCs w:val="16"/>
              </w:rPr>
              <w:t>9.3.0</w:t>
            </w:r>
          </w:p>
        </w:tc>
        <w:tc>
          <w:tcPr>
            <w:tcW w:w="567" w:type="dxa"/>
            <w:shd w:val="solid" w:color="FFFFFF" w:fill="auto"/>
          </w:tcPr>
          <w:p w14:paraId="2D226E7B" w14:textId="77777777" w:rsidR="00C049D7" w:rsidRDefault="00C049D7" w:rsidP="004A2D4C">
            <w:pPr>
              <w:pStyle w:val="TAL"/>
              <w:rPr>
                <w:sz w:val="16"/>
                <w:szCs w:val="16"/>
              </w:rPr>
            </w:pPr>
            <w:r>
              <w:rPr>
                <w:sz w:val="16"/>
                <w:szCs w:val="16"/>
              </w:rPr>
              <w:t>9.4.0</w:t>
            </w:r>
          </w:p>
        </w:tc>
      </w:tr>
      <w:tr w:rsidR="002D1BA9" w:rsidRPr="00047BA9" w14:paraId="39EA1091" w14:textId="77777777">
        <w:tblPrEx>
          <w:tblCellMar>
            <w:top w:w="0" w:type="dxa"/>
            <w:bottom w:w="0" w:type="dxa"/>
          </w:tblCellMar>
        </w:tblPrEx>
        <w:tc>
          <w:tcPr>
            <w:tcW w:w="800" w:type="dxa"/>
            <w:shd w:val="solid" w:color="FFFFFF" w:fill="auto"/>
          </w:tcPr>
          <w:p w14:paraId="070D90A0" w14:textId="77777777" w:rsidR="002D1BA9" w:rsidRDefault="002D1BA9" w:rsidP="00331BE2">
            <w:pPr>
              <w:pStyle w:val="TAL"/>
              <w:rPr>
                <w:sz w:val="16"/>
                <w:szCs w:val="16"/>
              </w:rPr>
            </w:pPr>
            <w:r>
              <w:rPr>
                <w:sz w:val="16"/>
                <w:szCs w:val="16"/>
              </w:rPr>
              <w:t>2010-09</w:t>
            </w:r>
          </w:p>
        </w:tc>
        <w:tc>
          <w:tcPr>
            <w:tcW w:w="800" w:type="dxa"/>
            <w:shd w:val="solid" w:color="FFFFFF" w:fill="auto"/>
          </w:tcPr>
          <w:p w14:paraId="2E71EBB2" w14:textId="77777777" w:rsidR="002D1BA9" w:rsidRDefault="002D1BA9" w:rsidP="00331BE2">
            <w:pPr>
              <w:pStyle w:val="TAL"/>
              <w:jc w:val="center"/>
              <w:rPr>
                <w:sz w:val="16"/>
                <w:szCs w:val="16"/>
              </w:rPr>
            </w:pPr>
            <w:r>
              <w:rPr>
                <w:sz w:val="16"/>
                <w:szCs w:val="16"/>
              </w:rPr>
              <w:t>49</w:t>
            </w:r>
          </w:p>
        </w:tc>
        <w:tc>
          <w:tcPr>
            <w:tcW w:w="901" w:type="dxa"/>
            <w:shd w:val="solid" w:color="FFFFFF" w:fill="auto"/>
          </w:tcPr>
          <w:p w14:paraId="636BCD86" w14:textId="77777777" w:rsidR="002D1BA9" w:rsidRDefault="002D1BA9" w:rsidP="00331BE2">
            <w:pPr>
              <w:pStyle w:val="TAL"/>
              <w:tabs>
                <w:tab w:val="left" w:pos="480"/>
              </w:tabs>
              <w:rPr>
                <w:sz w:val="16"/>
                <w:szCs w:val="16"/>
              </w:rPr>
            </w:pPr>
            <w:r>
              <w:rPr>
                <w:sz w:val="16"/>
                <w:szCs w:val="16"/>
              </w:rPr>
              <w:t>SP-100469</w:t>
            </w:r>
          </w:p>
        </w:tc>
        <w:tc>
          <w:tcPr>
            <w:tcW w:w="476" w:type="dxa"/>
            <w:shd w:val="solid" w:color="FFFFFF" w:fill="auto"/>
          </w:tcPr>
          <w:p w14:paraId="39B880EC" w14:textId="77777777" w:rsidR="002D1BA9" w:rsidRDefault="002D1BA9" w:rsidP="00191F96">
            <w:pPr>
              <w:pStyle w:val="TAL"/>
              <w:rPr>
                <w:sz w:val="16"/>
                <w:szCs w:val="16"/>
              </w:rPr>
            </w:pPr>
            <w:r>
              <w:rPr>
                <w:sz w:val="16"/>
                <w:szCs w:val="16"/>
              </w:rPr>
              <w:t>0041</w:t>
            </w:r>
          </w:p>
        </w:tc>
        <w:tc>
          <w:tcPr>
            <w:tcW w:w="378" w:type="dxa"/>
            <w:shd w:val="solid" w:color="FFFFFF" w:fill="auto"/>
          </w:tcPr>
          <w:p w14:paraId="76369F25" w14:textId="77777777" w:rsidR="002D1BA9" w:rsidRDefault="002D1BA9" w:rsidP="00191F96">
            <w:pPr>
              <w:pStyle w:val="TAL"/>
              <w:rPr>
                <w:sz w:val="16"/>
                <w:szCs w:val="16"/>
              </w:rPr>
            </w:pPr>
            <w:r>
              <w:rPr>
                <w:sz w:val="16"/>
                <w:szCs w:val="16"/>
              </w:rPr>
              <w:t>3</w:t>
            </w:r>
          </w:p>
        </w:tc>
        <w:tc>
          <w:tcPr>
            <w:tcW w:w="4867" w:type="dxa"/>
            <w:shd w:val="solid" w:color="FFFFFF" w:fill="auto"/>
          </w:tcPr>
          <w:p w14:paraId="28843E3C" w14:textId="77777777" w:rsidR="002D1BA9" w:rsidRPr="002D1BA9" w:rsidRDefault="002D1BA9" w:rsidP="00191F96">
            <w:pPr>
              <w:pStyle w:val="TAL"/>
              <w:rPr>
                <w:sz w:val="16"/>
                <w:szCs w:val="16"/>
              </w:rPr>
            </w:pPr>
            <w:r w:rsidRPr="002D1BA9">
              <w:rPr>
                <w:sz w:val="16"/>
                <w:szCs w:val="16"/>
              </w:rPr>
              <w:t xml:space="preserve">Modificaton of </w:t>
            </w:r>
            <w:r w:rsidR="001C2626">
              <w:rPr>
                <w:sz w:val="16"/>
                <w:szCs w:val="16"/>
              </w:rPr>
              <w:t>"</w:t>
            </w:r>
            <w:r w:rsidRPr="002D1BA9">
              <w:rPr>
                <w:sz w:val="16"/>
                <w:szCs w:val="16"/>
              </w:rPr>
              <w:t>Procedure for providing missing parameters</w:t>
            </w:r>
            <w:r w:rsidR="001C2626">
              <w:rPr>
                <w:sz w:val="16"/>
                <w:szCs w:val="16"/>
              </w:rPr>
              <w:t>"</w:t>
            </w:r>
            <w:r w:rsidRPr="002D1BA9">
              <w:rPr>
                <w:sz w:val="16"/>
                <w:szCs w:val="16"/>
              </w:rPr>
              <w:t xml:space="preserve"> procedure</w:t>
            </w:r>
          </w:p>
        </w:tc>
        <w:tc>
          <w:tcPr>
            <w:tcW w:w="567" w:type="dxa"/>
            <w:shd w:val="solid" w:color="FFFFFF" w:fill="auto"/>
          </w:tcPr>
          <w:p w14:paraId="74545DEF" w14:textId="77777777" w:rsidR="002D1BA9" w:rsidRDefault="002D1BA9" w:rsidP="004A2D4C">
            <w:pPr>
              <w:pStyle w:val="TAL"/>
              <w:rPr>
                <w:sz w:val="16"/>
                <w:szCs w:val="16"/>
              </w:rPr>
            </w:pPr>
            <w:r>
              <w:rPr>
                <w:sz w:val="16"/>
                <w:szCs w:val="16"/>
              </w:rPr>
              <w:t>9.4.0</w:t>
            </w:r>
          </w:p>
        </w:tc>
        <w:tc>
          <w:tcPr>
            <w:tcW w:w="567" w:type="dxa"/>
            <w:shd w:val="solid" w:color="FFFFFF" w:fill="auto"/>
          </w:tcPr>
          <w:p w14:paraId="63A4875E" w14:textId="77777777" w:rsidR="002D1BA9" w:rsidRDefault="002D1BA9" w:rsidP="004A2D4C">
            <w:pPr>
              <w:pStyle w:val="TAL"/>
              <w:rPr>
                <w:sz w:val="16"/>
                <w:szCs w:val="16"/>
              </w:rPr>
            </w:pPr>
            <w:r>
              <w:rPr>
                <w:sz w:val="16"/>
                <w:szCs w:val="16"/>
              </w:rPr>
              <w:t>10.0.0</w:t>
            </w:r>
          </w:p>
        </w:tc>
      </w:tr>
      <w:tr w:rsidR="00CF6557" w:rsidRPr="00047BA9" w14:paraId="15492322" w14:textId="77777777">
        <w:tblPrEx>
          <w:tblCellMar>
            <w:top w:w="0" w:type="dxa"/>
            <w:bottom w:w="0" w:type="dxa"/>
          </w:tblCellMar>
        </w:tblPrEx>
        <w:tc>
          <w:tcPr>
            <w:tcW w:w="800" w:type="dxa"/>
            <w:shd w:val="solid" w:color="FFFFFF" w:fill="auto"/>
          </w:tcPr>
          <w:p w14:paraId="638A6856" w14:textId="77777777" w:rsidR="00CF6557" w:rsidRDefault="00CF6557" w:rsidP="00331BE2">
            <w:pPr>
              <w:pStyle w:val="TAL"/>
              <w:rPr>
                <w:sz w:val="16"/>
                <w:szCs w:val="16"/>
              </w:rPr>
            </w:pPr>
            <w:r>
              <w:rPr>
                <w:sz w:val="16"/>
                <w:szCs w:val="16"/>
              </w:rPr>
              <w:t>2011-03</w:t>
            </w:r>
          </w:p>
        </w:tc>
        <w:tc>
          <w:tcPr>
            <w:tcW w:w="800" w:type="dxa"/>
            <w:shd w:val="solid" w:color="FFFFFF" w:fill="auto"/>
          </w:tcPr>
          <w:p w14:paraId="4FD18707" w14:textId="77777777" w:rsidR="00CF6557" w:rsidRDefault="00CF6557" w:rsidP="00331BE2">
            <w:pPr>
              <w:pStyle w:val="TAL"/>
              <w:jc w:val="center"/>
              <w:rPr>
                <w:sz w:val="16"/>
                <w:szCs w:val="16"/>
              </w:rPr>
            </w:pPr>
            <w:r>
              <w:rPr>
                <w:sz w:val="16"/>
                <w:szCs w:val="16"/>
              </w:rPr>
              <w:t>51</w:t>
            </w:r>
          </w:p>
        </w:tc>
        <w:tc>
          <w:tcPr>
            <w:tcW w:w="901" w:type="dxa"/>
            <w:shd w:val="solid" w:color="FFFFFF" w:fill="auto"/>
          </w:tcPr>
          <w:p w14:paraId="343604F0" w14:textId="77777777" w:rsidR="00CF6557" w:rsidRDefault="00CF6557" w:rsidP="00331BE2">
            <w:pPr>
              <w:pStyle w:val="TAL"/>
              <w:tabs>
                <w:tab w:val="left" w:pos="480"/>
              </w:tabs>
              <w:rPr>
                <w:sz w:val="16"/>
                <w:szCs w:val="16"/>
              </w:rPr>
            </w:pPr>
            <w:r>
              <w:rPr>
                <w:sz w:val="16"/>
                <w:szCs w:val="16"/>
              </w:rPr>
              <w:t>SP-110046</w:t>
            </w:r>
          </w:p>
        </w:tc>
        <w:tc>
          <w:tcPr>
            <w:tcW w:w="476" w:type="dxa"/>
            <w:shd w:val="solid" w:color="FFFFFF" w:fill="auto"/>
          </w:tcPr>
          <w:p w14:paraId="17684C86" w14:textId="77777777" w:rsidR="00CF6557" w:rsidRDefault="00CF6557" w:rsidP="00191F96">
            <w:pPr>
              <w:pStyle w:val="TAL"/>
              <w:rPr>
                <w:sz w:val="16"/>
                <w:szCs w:val="16"/>
              </w:rPr>
            </w:pPr>
            <w:r>
              <w:rPr>
                <w:sz w:val="16"/>
                <w:szCs w:val="16"/>
              </w:rPr>
              <w:t>0046</w:t>
            </w:r>
          </w:p>
        </w:tc>
        <w:tc>
          <w:tcPr>
            <w:tcW w:w="378" w:type="dxa"/>
            <w:shd w:val="solid" w:color="FFFFFF" w:fill="auto"/>
          </w:tcPr>
          <w:p w14:paraId="174C6249" w14:textId="77777777" w:rsidR="00CF6557" w:rsidRDefault="00CF6557" w:rsidP="00191F96">
            <w:pPr>
              <w:pStyle w:val="TAL"/>
              <w:rPr>
                <w:sz w:val="16"/>
                <w:szCs w:val="16"/>
              </w:rPr>
            </w:pPr>
            <w:r>
              <w:rPr>
                <w:sz w:val="16"/>
                <w:szCs w:val="16"/>
              </w:rPr>
              <w:t>4</w:t>
            </w:r>
          </w:p>
        </w:tc>
        <w:tc>
          <w:tcPr>
            <w:tcW w:w="4867" w:type="dxa"/>
            <w:shd w:val="solid" w:color="FFFFFF" w:fill="auto"/>
          </w:tcPr>
          <w:p w14:paraId="6863476F" w14:textId="77777777" w:rsidR="00CF6557" w:rsidRPr="00CF6557" w:rsidRDefault="00CF6557" w:rsidP="00191F96">
            <w:pPr>
              <w:pStyle w:val="TAL"/>
              <w:rPr>
                <w:sz w:val="16"/>
                <w:szCs w:val="16"/>
              </w:rPr>
            </w:pPr>
            <w:r w:rsidRPr="00CF6557">
              <w:rPr>
                <w:sz w:val="16"/>
                <w:szCs w:val="16"/>
              </w:rPr>
              <w:t>Content Report Configuration</w:t>
            </w:r>
          </w:p>
        </w:tc>
        <w:tc>
          <w:tcPr>
            <w:tcW w:w="567" w:type="dxa"/>
            <w:shd w:val="solid" w:color="FFFFFF" w:fill="auto"/>
          </w:tcPr>
          <w:p w14:paraId="43B86103" w14:textId="77777777" w:rsidR="00CF6557" w:rsidRDefault="00CF6557" w:rsidP="004A2D4C">
            <w:pPr>
              <w:pStyle w:val="TAL"/>
              <w:rPr>
                <w:sz w:val="16"/>
                <w:szCs w:val="16"/>
              </w:rPr>
            </w:pPr>
            <w:r>
              <w:rPr>
                <w:sz w:val="16"/>
                <w:szCs w:val="16"/>
              </w:rPr>
              <w:t>10.0.0</w:t>
            </w:r>
          </w:p>
        </w:tc>
        <w:tc>
          <w:tcPr>
            <w:tcW w:w="567" w:type="dxa"/>
            <w:shd w:val="solid" w:color="FFFFFF" w:fill="auto"/>
          </w:tcPr>
          <w:p w14:paraId="136E9B51" w14:textId="77777777" w:rsidR="00CF6557" w:rsidRDefault="00CF6557" w:rsidP="004A2D4C">
            <w:pPr>
              <w:pStyle w:val="TAL"/>
              <w:rPr>
                <w:sz w:val="16"/>
                <w:szCs w:val="16"/>
              </w:rPr>
            </w:pPr>
            <w:r>
              <w:rPr>
                <w:sz w:val="16"/>
                <w:szCs w:val="16"/>
              </w:rPr>
              <w:t>10.1.0</w:t>
            </w:r>
          </w:p>
        </w:tc>
      </w:tr>
      <w:tr w:rsidR="00CF6557" w:rsidRPr="00047BA9" w14:paraId="5D011F9D" w14:textId="77777777">
        <w:tblPrEx>
          <w:tblCellMar>
            <w:top w:w="0" w:type="dxa"/>
            <w:bottom w:w="0" w:type="dxa"/>
          </w:tblCellMar>
        </w:tblPrEx>
        <w:tc>
          <w:tcPr>
            <w:tcW w:w="800" w:type="dxa"/>
            <w:shd w:val="solid" w:color="FFFFFF" w:fill="auto"/>
          </w:tcPr>
          <w:p w14:paraId="31D58560" w14:textId="77777777" w:rsidR="00CF6557" w:rsidRDefault="00CF6557" w:rsidP="00E9686F">
            <w:pPr>
              <w:pStyle w:val="TAL"/>
              <w:rPr>
                <w:sz w:val="16"/>
                <w:szCs w:val="16"/>
              </w:rPr>
            </w:pPr>
            <w:r>
              <w:rPr>
                <w:sz w:val="16"/>
                <w:szCs w:val="16"/>
              </w:rPr>
              <w:t>2011-03</w:t>
            </w:r>
          </w:p>
        </w:tc>
        <w:tc>
          <w:tcPr>
            <w:tcW w:w="800" w:type="dxa"/>
            <w:shd w:val="solid" w:color="FFFFFF" w:fill="auto"/>
          </w:tcPr>
          <w:p w14:paraId="676A8C4A" w14:textId="77777777" w:rsidR="00CF6557" w:rsidRDefault="00CF6557" w:rsidP="00E9686F">
            <w:pPr>
              <w:pStyle w:val="TAL"/>
              <w:jc w:val="center"/>
              <w:rPr>
                <w:sz w:val="16"/>
                <w:szCs w:val="16"/>
              </w:rPr>
            </w:pPr>
            <w:r>
              <w:rPr>
                <w:sz w:val="16"/>
                <w:szCs w:val="16"/>
              </w:rPr>
              <w:t>51</w:t>
            </w:r>
          </w:p>
        </w:tc>
        <w:tc>
          <w:tcPr>
            <w:tcW w:w="901" w:type="dxa"/>
            <w:shd w:val="solid" w:color="FFFFFF" w:fill="auto"/>
          </w:tcPr>
          <w:p w14:paraId="7D94D99B" w14:textId="77777777" w:rsidR="00CF6557" w:rsidRDefault="00CF6557" w:rsidP="00E9686F">
            <w:pPr>
              <w:pStyle w:val="TAL"/>
              <w:tabs>
                <w:tab w:val="left" w:pos="480"/>
              </w:tabs>
              <w:rPr>
                <w:sz w:val="16"/>
                <w:szCs w:val="16"/>
              </w:rPr>
            </w:pPr>
            <w:r>
              <w:rPr>
                <w:sz w:val="16"/>
                <w:szCs w:val="16"/>
              </w:rPr>
              <w:t>SP-1100</w:t>
            </w:r>
            <w:r w:rsidR="00095694">
              <w:rPr>
                <w:sz w:val="16"/>
                <w:szCs w:val="16"/>
              </w:rPr>
              <w:t>46</w:t>
            </w:r>
          </w:p>
        </w:tc>
        <w:tc>
          <w:tcPr>
            <w:tcW w:w="476" w:type="dxa"/>
            <w:shd w:val="solid" w:color="FFFFFF" w:fill="auto"/>
          </w:tcPr>
          <w:p w14:paraId="526D10A2" w14:textId="77777777" w:rsidR="00CF6557" w:rsidRDefault="00095694" w:rsidP="00E9686F">
            <w:pPr>
              <w:pStyle w:val="TAL"/>
              <w:rPr>
                <w:sz w:val="16"/>
                <w:szCs w:val="16"/>
              </w:rPr>
            </w:pPr>
            <w:r>
              <w:rPr>
                <w:sz w:val="16"/>
                <w:szCs w:val="16"/>
              </w:rPr>
              <w:t>0047</w:t>
            </w:r>
          </w:p>
        </w:tc>
        <w:tc>
          <w:tcPr>
            <w:tcW w:w="378" w:type="dxa"/>
            <w:shd w:val="solid" w:color="FFFFFF" w:fill="auto"/>
          </w:tcPr>
          <w:p w14:paraId="3D240479" w14:textId="77777777" w:rsidR="00CF6557" w:rsidRDefault="00CF6557" w:rsidP="00E9686F">
            <w:pPr>
              <w:pStyle w:val="TAL"/>
              <w:rPr>
                <w:sz w:val="16"/>
                <w:szCs w:val="16"/>
              </w:rPr>
            </w:pPr>
          </w:p>
        </w:tc>
        <w:tc>
          <w:tcPr>
            <w:tcW w:w="4867" w:type="dxa"/>
            <w:shd w:val="solid" w:color="FFFFFF" w:fill="auto"/>
          </w:tcPr>
          <w:p w14:paraId="29CC65D5" w14:textId="77777777" w:rsidR="00CF6557" w:rsidRPr="00095694" w:rsidRDefault="00095694" w:rsidP="00E9686F">
            <w:pPr>
              <w:pStyle w:val="TAL"/>
              <w:rPr>
                <w:sz w:val="16"/>
                <w:szCs w:val="16"/>
              </w:rPr>
            </w:pPr>
            <w:r w:rsidRPr="00095694">
              <w:rPr>
                <w:sz w:val="16"/>
                <w:szCs w:val="16"/>
              </w:rPr>
              <w:t>Replication for Inter-UE-Session transfer in Push Mode</w:t>
            </w:r>
          </w:p>
        </w:tc>
        <w:tc>
          <w:tcPr>
            <w:tcW w:w="567" w:type="dxa"/>
            <w:shd w:val="solid" w:color="FFFFFF" w:fill="auto"/>
          </w:tcPr>
          <w:p w14:paraId="216B67FC" w14:textId="77777777" w:rsidR="00CF6557" w:rsidRDefault="00CF6557" w:rsidP="00E9686F">
            <w:pPr>
              <w:pStyle w:val="TAL"/>
              <w:rPr>
                <w:sz w:val="16"/>
                <w:szCs w:val="16"/>
              </w:rPr>
            </w:pPr>
            <w:r>
              <w:rPr>
                <w:sz w:val="16"/>
                <w:szCs w:val="16"/>
              </w:rPr>
              <w:t>10.0.0</w:t>
            </w:r>
          </w:p>
        </w:tc>
        <w:tc>
          <w:tcPr>
            <w:tcW w:w="567" w:type="dxa"/>
            <w:shd w:val="solid" w:color="FFFFFF" w:fill="auto"/>
          </w:tcPr>
          <w:p w14:paraId="3080EC97" w14:textId="77777777" w:rsidR="00CF6557" w:rsidRDefault="00CF6557" w:rsidP="00E9686F">
            <w:pPr>
              <w:pStyle w:val="TAL"/>
              <w:rPr>
                <w:sz w:val="16"/>
                <w:szCs w:val="16"/>
              </w:rPr>
            </w:pPr>
            <w:r>
              <w:rPr>
                <w:sz w:val="16"/>
                <w:szCs w:val="16"/>
              </w:rPr>
              <w:t>10.1.0</w:t>
            </w:r>
          </w:p>
        </w:tc>
      </w:tr>
      <w:tr w:rsidR="00CF6557" w:rsidRPr="00047BA9" w14:paraId="33821750" w14:textId="77777777">
        <w:tblPrEx>
          <w:tblCellMar>
            <w:top w:w="0" w:type="dxa"/>
            <w:bottom w:w="0" w:type="dxa"/>
          </w:tblCellMar>
        </w:tblPrEx>
        <w:tc>
          <w:tcPr>
            <w:tcW w:w="800" w:type="dxa"/>
            <w:shd w:val="solid" w:color="FFFFFF" w:fill="auto"/>
          </w:tcPr>
          <w:p w14:paraId="0F26C42C" w14:textId="77777777" w:rsidR="00CF6557" w:rsidRDefault="00CF6557" w:rsidP="00E9686F">
            <w:pPr>
              <w:pStyle w:val="TAL"/>
              <w:rPr>
                <w:sz w:val="16"/>
                <w:szCs w:val="16"/>
              </w:rPr>
            </w:pPr>
            <w:r>
              <w:rPr>
                <w:sz w:val="16"/>
                <w:szCs w:val="16"/>
              </w:rPr>
              <w:t>2011-03</w:t>
            </w:r>
          </w:p>
        </w:tc>
        <w:tc>
          <w:tcPr>
            <w:tcW w:w="800" w:type="dxa"/>
            <w:shd w:val="solid" w:color="FFFFFF" w:fill="auto"/>
          </w:tcPr>
          <w:p w14:paraId="5D40824E" w14:textId="77777777" w:rsidR="00CF6557" w:rsidRDefault="00CF6557" w:rsidP="00E9686F">
            <w:pPr>
              <w:pStyle w:val="TAL"/>
              <w:jc w:val="center"/>
              <w:rPr>
                <w:sz w:val="16"/>
                <w:szCs w:val="16"/>
              </w:rPr>
            </w:pPr>
            <w:r>
              <w:rPr>
                <w:sz w:val="16"/>
                <w:szCs w:val="16"/>
              </w:rPr>
              <w:t>51</w:t>
            </w:r>
          </w:p>
        </w:tc>
        <w:tc>
          <w:tcPr>
            <w:tcW w:w="901" w:type="dxa"/>
            <w:shd w:val="solid" w:color="FFFFFF" w:fill="auto"/>
          </w:tcPr>
          <w:p w14:paraId="0ED3DEA1" w14:textId="77777777" w:rsidR="00CF6557" w:rsidRDefault="00CF6557" w:rsidP="00E9686F">
            <w:pPr>
              <w:pStyle w:val="TAL"/>
              <w:tabs>
                <w:tab w:val="left" w:pos="480"/>
              </w:tabs>
              <w:rPr>
                <w:sz w:val="16"/>
                <w:szCs w:val="16"/>
              </w:rPr>
            </w:pPr>
            <w:r>
              <w:rPr>
                <w:sz w:val="16"/>
                <w:szCs w:val="16"/>
              </w:rPr>
              <w:t>SP-1100</w:t>
            </w:r>
            <w:r w:rsidR="00095694">
              <w:rPr>
                <w:sz w:val="16"/>
                <w:szCs w:val="16"/>
              </w:rPr>
              <w:t>46</w:t>
            </w:r>
          </w:p>
        </w:tc>
        <w:tc>
          <w:tcPr>
            <w:tcW w:w="476" w:type="dxa"/>
            <w:shd w:val="solid" w:color="FFFFFF" w:fill="auto"/>
          </w:tcPr>
          <w:p w14:paraId="7110765D" w14:textId="77777777" w:rsidR="00CF6557" w:rsidRDefault="00095694" w:rsidP="00E9686F">
            <w:pPr>
              <w:pStyle w:val="TAL"/>
              <w:rPr>
                <w:sz w:val="16"/>
                <w:szCs w:val="16"/>
              </w:rPr>
            </w:pPr>
            <w:r>
              <w:rPr>
                <w:sz w:val="16"/>
                <w:szCs w:val="16"/>
              </w:rPr>
              <w:t>0048</w:t>
            </w:r>
          </w:p>
        </w:tc>
        <w:tc>
          <w:tcPr>
            <w:tcW w:w="378" w:type="dxa"/>
            <w:shd w:val="solid" w:color="FFFFFF" w:fill="auto"/>
          </w:tcPr>
          <w:p w14:paraId="1F99D09D" w14:textId="77777777" w:rsidR="00CF6557" w:rsidRDefault="00095694" w:rsidP="00E9686F">
            <w:pPr>
              <w:pStyle w:val="TAL"/>
              <w:rPr>
                <w:sz w:val="16"/>
                <w:szCs w:val="16"/>
              </w:rPr>
            </w:pPr>
            <w:r>
              <w:rPr>
                <w:sz w:val="16"/>
                <w:szCs w:val="16"/>
              </w:rPr>
              <w:t>2</w:t>
            </w:r>
          </w:p>
        </w:tc>
        <w:tc>
          <w:tcPr>
            <w:tcW w:w="4867" w:type="dxa"/>
            <w:shd w:val="solid" w:color="FFFFFF" w:fill="auto"/>
          </w:tcPr>
          <w:p w14:paraId="6AE4D034" w14:textId="77777777" w:rsidR="00CF6557" w:rsidRPr="003C07AA" w:rsidRDefault="003C07AA" w:rsidP="00E9686F">
            <w:pPr>
              <w:pStyle w:val="TAL"/>
              <w:rPr>
                <w:sz w:val="16"/>
                <w:szCs w:val="16"/>
              </w:rPr>
            </w:pPr>
            <w:r w:rsidRPr="003C07AA">
              <w:rPr>
                <w:sz w:val="16"/>
                <w:szCs w:val="16"/>
              </w:rPr>
              <w:t>Inter-UE-Session transfer in Pull Mode</w:t>
            </w:r>
          </w:p>
        </w:tc>
        <w:tc>
          <w:tcPr>
            <w:tcW w:w="567" w:type="dxa"/>
            <w:shd w:val="solid" w:color="FFFFFF" w:fill="auto"/>
          </w:tcPr>
          <w:p w14:paraId="67144B6E" w14:textId="77777777" w:rsidR="00CF6557" w:rsidRDefault="00CF6557" w:rsidP="00E9686F">
            <w:pPr>
              <w:pStyle w:val="TAL"/>
              <w:rPr>
                <w:sz w:val="16"/>
                <w:szCs w:val="16"/>
              </w:rPr>
            </w:pPr>
            <w:r>
              <w:rPr>
                <w:sz w:val="16"/>
                <w:szCs w:val="16"/>
              </w:rPr>
              <w:t>10.0.0</w:t>
            </w:r>
          </w:p>
        </w:tc>
        <w:tc>
          <w:tcPr>
            <w:tcW w:w="567" w:type="dxa"/>
            <w:shd w:val="solid" w:color="FFFFFF" w:fill="auto"/>
          </w:tcPr>
          <w:p w14:paraId="109EB493" w14:textId="77777777" w:rsidR="00CF6557" w:rsidRDefault="00CF6557" w:rsidP="00E9686F">
            <w:pPr>
              <w:pStyle w:val="TAL"/>
              <w:rPr>
                <w:sz w:val="16"/>
                <w:szCs w:val="16"/>
              </w:rPr>
            </w:pPr>
            <w:r>
              <w:rPr>
                <w:sz w:val="16"/>
                <w:szCs w:val="16"/>
              </w:rPr>
              <w:t>10.1.0</w:t>
            </w:r>
          </w:p>
        </w:tc>
      </w:tr>
      <w:tr w:rsidR="00CF6557" w:rsidRPr="00047BA9" w14:paraId="06B05487" w14:textId="77777777">
        <w:tblPrEx>
          <w:tblCellMar>
            <w:top w:w="0" w:type="dxa"/>
            <w:bottom w:w="0" w:type="dxa"/>
          </w:tblCellMar>
        </w:tblPrEx>
        <w:tc>
          <w:tcPr>
            <w:tcW w:w="800" w:type="dxa"/>
            <w:shd w:val="solid" w:color="FFFFFF" w:fill="auto"/>
          </w:tcPr>
          <w:p w14:paraId="20C51C79" w14:textId="77777777" w:rsidR="00CF6557" w:rsidRDefault="00CF6557" w:rsidP="00E9686F">
            <w:pPr>
              <w:pStyle w:val="TAL"/>
              <w:rPr>
                <w:sz w:val="16"/>
                <w:szCs w:val="16"/>
              </w:rPr>
            </w:pPr>
            <w:r>
              <w:rPr>
                <w:sz w:val="16"/>
                <w:szCs w:val="16"/>
              </w:rPr>
              <w:t>2011-03</w:t>
            </w:r>
          </w:p>
        </w:tc>
        <w:tc>
          <w:tcPr>
            <w:tcW w:w="800" w:type="dxa"/>
            <w:shd w:val="solid" w:color="FFFFFF" w:fill="auto"/>
          </w:tcPr>
          <w:p w14:paraId="44E22194" w14:textId="77777777" w:rsidR="00CF6557" w:rsidRDefault="00CF6557" w:rsidP="00E9686F">
            <w:pPr>
              <w:pStyle w:val="TAL"/>
              <w:jc w:val="center"/>
              <w:rPr>
                <w:sz w:val="16"/>
                <w:szCs w:val="16"/>
              </w:rPr>
            </w:pPr>
            <w:r>
              <w:rPr>
                <w:sz w:val="16"/>
                <w:szCs w:val="16"/>
              </w:rPr>
              <w:t>51</w:t>
            </w:r>
          </w:p>
        </w:tc>
        <w:tc>
          <w:tcPr>
            <w:tcW w:w="901" w:type="dxa"/>
            <w:shd w:val="solid" w:color="FFFFFF" w:fill="auto"/>
          </w:tcPr>
          <w:p w14:paraId="322EF984" w14:textId="77777777" w:rsidR="00CF6557" w:rsidRDefault="00CF6557" w:rsidP="00E9686F">
            <w:pPr>
              <w:pStyle w:val="TAL"/>
              <w:tabs>
                <w:tab w:val="left" w:pos="480"/>
              </w:tabs>
              <w:rPr>
                <w:sz w:val="16"/>
                <w:szCs w:val="16"/>
              </w:rPr>
            </w:pPr>
            <w:r>
              <w:rPr>
                <w:sz w:val="16"/>
                <w:szCs w:val="16"/>
              </w:rPr>
              <w:t>SP-1100</w:t>
            </w:r>
            <w:r w:rsidR="00095694">
              <w:rPr>
                <w:sz w:val="16"/>
                <w:szCs w:val="16"/>
              </w:rPr>
              <w:t>46</w:t>
            </w:r>
          </w:p>
        </w:tc>
        <w:tc>
          <w:tcPr>
            <w:tcW w:w="476" w:type="dxa"/>
            <w:shd w:val="solid" w:color="FFFFFF" w:fill="auto"/>
          </w:tcPr>
          <w:p w14:paraId="4F27131F" w14:textId="77777777" w:rsidR="00CF6557" w:rsidRDefault="003868D6" w:rsidP="00E9686F">
            <w:pPr>
              <w:pStyle w:val="TAL"/>
              <w:rPr>
                <w:sz w:val="16"/>
                <w:szCs w:val="16"/>
              </w:rPr>
            </w:pPr>
            <w:r>
              <w:rPr>
                <w:sz w:val="16"/>
                <w:szCs w:val="16"/>
              </w:rPr>
              <w:t>0050</w:t>
            </w:r>
          </w:p>
        </w:tc>
        <w:tc>
          <w:tcPr>
            <w:tcW w:w="378" w:type="dxa"/>
            <w:shd w:val="solid" w:color="FFFFFF" w:fill="auto"/>
          </w:tcPr>
          <w:p w14:paraId="291561C2" w14:textId="77777777" w:rsidR="00CF6557" w:rsidRDefault="003868D6" w:rsidP="00E9686F">
            <w:pPr>
              <w:pStyle w:val="TAL"/>
              <w:rPr>
                <w:sz w:val="16"/>
                <w:szCs w:val="16"/>
              </w:rPr>
            </w:pPr>
            <w:r>
              <w:rPr>
                <w:sz w:val="16"/>
                <w:szCs w:val="16"/>
              </w:rPr>
              <w:t>3</w:t>
            </w:r>
          </w:p>
        </w:tc>
        <w:tc>
          <w:tcPr>
            <w:tcW w:w="4867" w:type="dxa"/>
            <w:shd w:val="solid" w:color="FFFFFF" w:fill="auto"/>
          </w:tcPr>
          <w:p w14:paraId="34540C9E" w14:textId="77777777" w:rsidR="00CF6557" w:rsidRPr="003868D6" w:rsidRDefault="003868D6" w:rsidP="00E9686F">
            <w:pPr>
              <w:pStyle w:val="TAL"/>
              <w:rPr>
                <w:sz w:val="16"/>
                <w:szCs w:val="16"/>
              </w:rPr>
            </w:pPr>
            <w:r w:rsidRPr="003868D6">
              <w:rPr>
                <w:sz w:val="16"/>
                <w:szCs w:val="16"/>
              </w:rPr>
              <w:t>Parental Control Service</w:t>
            </w:r>
          </w:p>
        </w:tc>
        <w:tc>
          <w:tcPr>
            <w:tcW w:w="567" w:type="dxa"/>
            <w:shd w:val="solid" w:color="FFFFFF" w:fill="auto"/>
          </w:tcPr>
          <w:p w14:paraId="1774EBA2" w14:textId="77777777" w:rsidR="00CF6557" w:rsidRDefault="00CF6557" w:rsidP="00E9686F">
            <w:pPr>
              <w:pStyle w:val="TAL"/>
              <w:rPr>
                <w:sz w:val="16"/>
                <w:szCs w:val="16"/>
              </w:rPr>
            </w:pPr>
            <w:r>
              <w:rPr>
                <w:sz w:val="16"/>
                <w:szCs w:val="16"/>
              </w:rPr>
              <w:t>10.0.0</w:t>
            </w:r>
          </w:p>
        </w:tc>
        <w:tc>
          <w:tcPr>
            <w:tcW w:w="567" w:type="dxa"/>
            <w:shd w:val="solid" w:color="FFFFFF" w:fill="auto"/>
          </w:tcPr>
          <w:p w14:paraId="7B805E58" w14:textId="77777777" w:rsidR="00CF6557" w:rsidRDefault="00CF6557" w:rsidP="00E9686F">
            <w:pPr>
              <w:pStyle w:val="TAL"/>
              <w:rPr>
                <w:sz w:val="16"/>
                <w:szCs w:val="16"/>
              </w:rPr>
            </w:pPr>
            <w:r>
              <w:rPr>
                <w:sz w:val="16"/>
                <w:szCs w:val="16"/>
              </w:rPr>
              <w:t>10.1.0</w:t>
            </w:r>
          </w:p>
        </w:tc>
      </w:tr>
      <w:tr w:rsidR="00CF6557" w:rsidRPr="00047BA9" w14:paraId="1C13460E" w14:textId="77777777">
        <w:tblPrEx>
          <w:tblCellMar>
            <w:top w:w="0" w:type="dxa"/>
            <w:bottom w:w="0" w:type="dxa"/>
          </w:tblCellMar>
        </w:tblPrEx>
        <w:tc>
          <w:tcPr>
            <w:tcW w:w="800" w:type="dxa"/>
            <w:shd w:val="solid" w:color="FFFFFF" w:fill="auto"/>
          </w:tcPr>
          <w:p w14:paraId="35A76A94" w14:textId="77777777" w:rsidR="00CF6557" w:rsidRDefault="00CF6557" w:rsidP="00E9686F">
            <w:pPr>
              <w:pStyle w:val="TAL"/>
              <w:rPr>
                <w:sz w:val="16"/>
                <w:szCs w:val="16"/>
              </w:rPr>
            </w:pPr>
            <w:r>
              <w:rPr>
                <w:sz w:val="16"/>
                <w:szCs w:val="16"/>
              </w:rPr>
              <w:t>2011-03</w:t>
            </w:r>
          </w:p>
        </w:tc>
        <w:tc>
          <w:tcPr>
            <w:tcW w:w="800" w:type="dxa"/>
            <w:shd w:val="solid" w:color="FFFFFF" w:fill="auto"/>
          </w:tcPr>
          <w:p w14:paraId="72B077B2" w14:textId="77777777" w:rsidR="00CF6557" w:rsidRDefault="00CF6557" w:rsidP="00E9686F">
            <w:pPr>
              <w:pStyle w:val="TAL"/>
              <w:jc w:val="center"/>
              <w:rPr>
                <w:sz w:val="16"/>
                <w:szCs w:val="16"/>
              </w:rPr>
            </w:pPr>
            <w:r>
              <w:rPr>
                <w:sz w:val="16"/>
                <w:szCs w:val="16"/>
              </w:rPr>
              <w:t>51</w:t>
            </w:r>
          </w:p>
        </w:tc>
        <w:tc>
          <w:tcPr>
            <w:tcW w:w="901" w:type="dxa"/>
            <w:shd w:val="solid" w:color="FFFFFF" w:fill="auto"/>
          </w:tcPr>
          <w:p w14:paraId="76ECCFE3" w14:textId="77777777" w:rsidR="00CF6557" w:rsidRDefault="00CF6557" w:rsidP="00E9686F">
            <w:pPr>
              <w:pStyle w:val="TAL"/>
              <w:tabs>
                <w:tab w:val="left" w:pos="480"/>
              </w:tabs>
              <w:rPr>
                <w:sz w:val="16"/>
                <w:szCs w:val="16"/>
              </w:rPr>
            </w:pPr>
            <w:r>
              <w:rPr>
                <w:sz w:val="16"/>
                <w:szCs w:val="16"/>
              </w:rPr>
              <w:t>SP-1100</w:t>
            </w:r>
            <w:r w:rsidR="00095694">
              <w:rPr>
                <w:sz w:val="16"/>
                <w:szCs w:val="16"/>
              </w:rPr>
              <w:t>46</w:t>
            </w:r>
          </w:p>
        </w:tc>
        <w:tc>
          <w:tcPr>
            <w:tcW w:w="476" w:type="dxa"/>
            <w:shd w:val="solid" w:color="FFFFFF" w:fill="auto"/>
          </w:tcPr>
          <w:p w14:paraId="75F02AC7" w14:textId="77777777" w:rsidR="00CF6557" w:rsidRDefault="00525FAC" w:rsidP="00E9686F">
            <w:pPr>
              <w:pStyle w:val="TAL"/>
              <w:rPr>
                <w:sz w:val="16"/>
                <w:szCs w:val="16"/>
              </w:rPr>
            </w:pPr>
            <w:r>
              <w:rPr>
                <w:sz w:val="16"/>
                <w:szCs w:val="16"/>
              </w:rPr>
              <w:t>0051</w:t>
            </w:r>
          </w:p>
        </w:tc>
        <w:tc>
          <w:tcPr>
            <w:tcW w:w="378" w:type="dxa"/>
            <w:shd w:val="solid" w:color="FFFFFF" w:fill="auto"/>
          </w:tcPr>
          <w:p w14:paraId="19A6031D" w14:textId="77777777" w:rsidR="00CF6557" w:rsidRDefault="00525FAC" w:rsidP="00E9686F">
            <w:pPr>
              <w:pStyle w:val="TAL"/>
              <w:rPr>
                <w:sz w:val="16"/>
                <w:szCs w:val="16"/>
              </w:rPr>
            </w:pPr>
            <w:r>
              <w:rPr>
                <w:sz w:val="16"/>
                <w:szCs w:val="16"/>
              </w:rPr>
              <w:t>1</w:t>
            </w:r>
          </w:p>
        </w:tc>
        <w:tc>
          <w:tcPr>
            <w:tcW w:w="4867" w:type="dxa"/>
            <w:shd w:val="solid" w:color="FFFFFF" w:fill="auto"/>
          </w:tcPr>
          <w:p w14:paraId="10D23BE4" w14:textId="77777777" w:rsidR="00CF6557" w:rsidRPr="00525FAC" w:rsidRDefault="00525FAC" w:rsidP="00E9686F">
            <w:pPr>
              <w:pStyle w:val="TAL"/>
              <w:rPr>
                <w:sz w:val="16"/>
                <w:szCs w:val="16"/>
              </w:rPr>
            </w:pPr>
            <w:r w:rsidRPr="00525FAC">
              <w:rPr>
                <w:sz w:val="16"/>
                <w:szCs w:val="16"/>
              </w:rPr>
              <w:t>Forced Playout Constraints</w:t>
            </w:r>
          </w:p>
        </w:tc>
        <w:tc>
          <w:tcPr>
            <w:tcW w:w="567" w:type="dxa"/>
            <w:shd w:val="solid" w:color="FFFFFF" w:fill="auto"/>
          </w:tcPr>
          <w:p w14:paraId="6C5050D3" w14:textId="77777777" w:rsidR="00CF6557" w:rsidRDefault="00CF6557" w:rsidP="00E9686F">
            <w:pPr>
              <w:pStyle w:val="TAL"/>
              <w:rPr>
                <w:sz w:val="16"/>
                <w:szCs w:val="16"/>
              </w:rPr>
            </w:pPr>
            <w:r>
              <w:rPr>
                <w:sz w:val="16"/>
                <w:szCs w:val="16"/>
              </w:rPr>
              <w:t>10.0.0</w:t>
            </w:r>
          </w:p>
        </w:tc>
        <w:tc>
          <w:tcPr>
            <w:tcW w:w="567" w:type="dxa"/>
            <w:shd w:val="solid" w:color="FFFFFF" w:fill="auto"/>
          </w:tcPr>
          <w:p w14:paraId="603994EE" w14:textId="77777777" w:rsidR="00CF6557" w:rsidRDefault="00CF6557" w:rsidP="00E9686F">
            <w:pPr>
              <w:pStyle w:val="TAL"/>
              <w:rPr>
                <w:sz w:val="16"/>
                <w:szCs w:val="16"/>
              </w:rPr>
            </w:pPr>
            <w:r>
              <w:rPr>
                <w:sz w:val="16"/>
                <w:szCs w:val="16"/>
              </w:rPr>
              <w:t>10.1.0</w:t>
            </w:r>
          </w:p>
        </w:tc>
      </w:tr>
      <w:tr w:rsidR="00CF6557" w:rsidRPr="00047BA9" w14:paraId="1CC36403" w14:textId="77777777">
        <w:tblPrEx>
          <w:tblCellMar>
            <w:top w:w="0" w:type="dxa"/>
            <w:bottom w:w="0" w:type="dxa"/>
          </w:tblCellMar>
        </w:tblPrEx>
        <w:tc>
          <w:tcPr>
            <w:tcW w:w="800" w:type="dxa"/>
            <w:shd w:val="solid" w:color="FFFFFF" w:fill="auto"/>
          </w:tcPr>
          <w:p w14:paraId="2A734787" w14:textId="77777777" w:rsidR="00CF6557" w:rsidRDefault="00CF6557" w:rsidP="00E9686F">
            <w:pPr>
              <w:pStyle w:val="TAL"/>
              <w:rPr>
                <w:sz w:val="16"/>
                <w:szCs w:val="16"/>
              </w:rPr>
            </w:pPr>
            <w:r>
              <w:rPr>
                <w:sz w:val="16"/>
                <w:szCs w:val="16"/>
              </w:rPr>
              <w:t>2011-03</w:t>
            </w:r>
          </w:p>
        </w:tc>
        <w:tc>
          <w:tcPr>
            <w:tcW w:w="800" w:type="dxa"/>
            <w:shd w:val="solid" w:color="FFFFFF" w:fill="auto"/>
          </w:tcPr>
          <w:p w14:paraId="238BC19D" w14:textId="77777777" w:rsidR="00CF6557" w:rsidRDefault="00CF6557" w:rsidP="00E9686F">
            <w:pPr>
              <w:pStyle w:val="TAL"/>
              <w:jc w:val="center"/>
              <w:rPr>
                <w:sz w:val="16"/>
                <w:szCs w:val="16"/>
              </w:rPr>
            </w:pPr>
            <w:r>
              <w:rPr>
                <w:sz w:val="16"/>
                <w:szCs w:val="16"/>
              </w:rPr>
              <w:t>51</w:t>
            </w:r>
          </w:p>
        </w:tc>
        <w:tc>
          <w:tcPr>
            <w:tcW w:w="901" w:type="dxa"/>
            <w:shd w:val="solid" w:color="FFFFFF" w:fill="auto"/>
          </w:tcPr>
          <w:p w14:paraId="438F6705" w14:textId="77777777" w:rsidR="00CF6557" w:rsidRDefault="00CF6557" w:rsidP="00E9686F">
            <w:pPr>
              <w:pStyle w:val="TAL"/>
              <w:tabs>
                <w:tab w:val="left" w:pos="480"/>
              </w:tabs>
              <w:rPr>
                <w:sz w:val="16"/>
                <w:szCs w:val="16"/>
              </w:rPr>
            </w:pPr>
            <w:r>
              <w:rPr>
                <w:sz w:val="16"/>
                <w:szCs w:val="16"/>
              </w:rPr>
              <w:t>SP-1100</w:t>
            </w:r>
            <w:r w:rsidR="00095694">
              <w:rPr>
                <w:sz w:val="16"/>
                <w:szCs w:val="16"/>
              </w:rPr>
              <w:t>46</w:t>
            </w:r>
          </w:p>
        </w:tc>
        <w:tc>
          <w:tcPr>
            <w:tcW w:w="476" w:type="dxa"/>
            <w:shd w:val="solid" w:color="FFFFFF" w:fill="auto"/>
          </w:tcPr>
          <w:p w14:paraId="6F70137D" w14:textId="77777777" w:rsidR="00CF6557" w:rsidRDefault="0015185F" w:rsidP="00E9686F">
            <w:pPr>
              <w:pStyle w:val="TAL"/>
              <w:rPr>
                <w:sz w:val="16"/>
                <w:szCs w:val="16"/>
              </w:rPr>
            </w:pPr>
            <w:r>
              <w:rPr>
                <w:sz w:val="16"/>
                <w:szCs w:val="16"/>
              </w:rPr>
              <w:t>0052</w:t>
            </w:r>
          </w:p>
        </w:tc>
        <w:tc>
          <w:tcPr>
            <w:tcW w:w="378" w:type="dxa"/>
            <w:shd w:val="solid" w:color="FFFFFF" w:fill="auto"/>
          </w:tcPr>
          <w:p w14:paraId="39A89919" w14:textId="77777777" w:rsidR="00CF6557" w:rsidRDefault="0015185F" w:rsidP="00E9686F">
            <w:pPr>
              <w:pStyle w:val="TAL"/>
              <w:rPr>
                <w:sz w:val="16"/>
                <w:szCs w:val="16"/>
              </w:rPr>
            </w:pPr>
            <w:r>
              <w:rPr>
                <w:sz w:val="16"/>
                <w:szCs w:val="16"/>
              </w:rPr>
              <w:t>3</w:t>
            </w:r>
          </w:p>
        </w:tc>
        <w:tc>
          <w:tcPr>
            <w:tcW w:w="4867" w:type="dxa"/>
            <w:shd w:val="solid" w:color="FFFFFF" w:fill="auto"/>
          </w:tcPr>
          <w:p w14:paraId="14062322" w14:textId="77777777" w:rsidR="00CF6557" w:rsidRPr="00126B6C" w:rsidRDefault="00126B6C" w:rsidP="00E9686F">
            <w:pPr>
              <w:pStyle w:val="TAL"/>
              <w:rPr>
                <w:sz w:val="16"/>
                <w:szCs w:val="16"/>
              </w:rPr>
            </w:pPr>
            <w:r w:rsidRPr="00126B6C">
              <w:rPr>
                <w:sz w:val="16"/>
                <w:szCs w:val="16"/>
              </w:rPr>
              <w:t>IMS based HTTP Streaming</w:t>
            </w:r>
          </w:p>
        </w:tc>
        <w:tc>
          <w:tcPr>
            <w:tcW w:w="567" w:type="dxa"/>
            <w:shd w:val="solid" w:color="FFFFFF" w:fill="auto"/>
          </w:tcPr>
          <w:p w14:paraId="4A7E9B07" w14:textId="77777777" w:rsidR="00CF6557" w:rsidRDefault="00CF6557" w:rsidP="00E9686F">
            <w:pPr>
              <w:pStyle w:val="TAL"/>
              <w:rPr>
                <w:sz w:val="16"/>
                <w:szCs w:val="16"/>
              </w:rPr>
            </w:pPr>
            <w:r>
              <w:rPr>
                <w:sz w:val="16"/>
                <w:szCs w:val="16"/>
              </w:rPr>
              <w:t>10.0.0</w:t>
            </w:r>
          </w:p>
        </w:tc>
        <w:tc>
          <w:tcPr>
            <w:tcW w:w="567" w:type="dxa"/>
            <w:shd w:val="solid" w:color="FFFFFF" w:fill="auto"/>
          </w:tcPr>
          <w:p w14:paraId="760E46EA" w14:textId="77777777" w:rsidR="00CF6557" w:rsidRDefault="00CF6557" w:rsidP="00E9686F">
            <w:pPr>
              <w:pStyle w:val="TAL"/>
              <w:rPr>
                <w:sz w:val="16"/>
                <w:szCs w:val="16"/>
              </w:rPr>
            </w:pPr>
            <w:r>
              <w:rPr>
                <w:sz w:val="16"/>
                <w:szCs w:val="16"/>
              </w:rPr>
              <w:t>10.1.0</w:t>
            </w:r>
          </w:p>
        </w:tc>
      </w:tr>
      <w:tr w:rsidR="00CF6557" w:rsidRPr="00047BA9" w14:paraId="5D94A169" w14:textId="77777777">
        <w:tblPrEx>
          <w:tblCellMar>
            <w:top w:w="0" w:type="dxa"/>
            <w:bottom w:w="0" w:type="dxa"/>
          </w:tblCellMar>
        </w:tblPrEx>
        <w:tc>
          <w:tcPr>
            <w:tcW w:w="800" w:type="dxa"/>
            <w:shd w:val="solid" w:color="FFFFFF" w:fill="auto"/>
          </w:tcPr>
          <w:p w14:paraId="0EE09B3D" w14:textId="77777777" w:rsidR="00CF6557" w:rsidRDefault="00CF6557" w:rsidP="00E9686F">
            <w:pPr>
              <w:pStyle w:val="TAL"/>
              <w:rPr>
                <w:sz w:val="16"/>
                <w:szCs w:val="16"/>
              </w:rPr>
            </w:pPr>
            <w:r>
              <w:rPr>
                <w:sz w:val="16"/>
                <w:szCs w:val="16"/>
              </w:rPr>
              <w:t>2011-03</w:t>
            </w:r>
          </w:p>
        </w:tc>
        <w:tc>
          <w:tcPr>
            <w:tcW w:w="800" w:type="dxa"/>
            <w:shd w:val="solid" w:color="FFFFFF" w:fill="auto"/>
          </w:tcPr>
          <w:p w14:paraId="59B025F6" w14:textId="77777777" w:rsidR="00CF6557" w:rsidRDefault="00CF6557" w:rsidP="00E9686F">
            <w:pPr>
              <w:pStyle w:val="TAL"/>
              <w:jc w:val="center"/>
              <w:rPr>
                <w:sz w:val="16"/>
                <w:szCs w:val="16"/>
              </w:rPr>
            </w:pPr>
            <w:r>
              <w:rPr>
                <w:sz w:val="16"/>
                <w:szCs w:val="16"/>
              </w:rPr>
              <w:t>51</w:t>
            </w:r>
          </w:p>
        </w:tc>
        <w:tc>
          <w:tcPr>
            <w:tcW w:w="901" w:type="dxa"/>
            <w:shd w:val="solid" w:color="FFFFFF" w:fill="auto"/>
          </w:tcPr>
          <w:p w14:paraId="55AD2E0D" w14:textId="77777777" w:rsidR="00CF6557" w:rsidRDefault="00CF6557" w:rsidP="00E9686F">
            <w:pPr>
              <w:pStyle w:val="TAL"/>
              <w:tabs>
                <w:tab w:val="left" w:pos="480"/>
              </w:tabs>
              <w:rPr>
                <w:sz w:val="16"/>
                <w:szCs w:val="16"/>
              </w:rPr>
            </w:pPr>
            <w:r>
              <w:rPr>
                <w:sz w:val="16"/>
                <w:szCs w:val="16"/>
              </w:rPr>
              <w:t>SP-1100</w:t>
            </w:r>
            <w:r w:rsidR="006D3B99">
              <w:rPr>
                <w:sz w:val="16"/>
                <w:szCs w:val="16"/>
              </w:rPr>
              <w:t>38</w:t>
            </w:r>
          </w:p>
        </w:tc>
        <w:tc>
          <w:tcPr>
            <w:tcW w:w="476" w:type="dxa"/>
            <w:shd w:val="solid" w:color="FFFFFF" w:fill="auto"/>
          </w:tcPr>
          <w:p w14:paraId="6FCC80D6" w14:textId="77777777" w:rsidR="00CF6557" w:rsidRDefault="006D3B99" w:rsidP="00E9686F">
            <w:pPr>
              <w:pStyle w:val="TAL"/>
              <w:rPr>
                <w:sz w:val="16"/>
                <w:szCs w:val="16"/>
              </w:rPr>
            </w:pPr>
            <w:r>
              <w:rPr>
                <w:sz w:val="16"/>
                <w:szCs w:val="16"/>
              </w:rPr>
              <w:t>0053</w:t>
            </w:r>
          </w:p>
        </w:tc>
        <w:tc>
          <w:tcPr>
            <w:tcW w:w="378" w:type="dxa"/>
            <w:shd w:val="solid" w:color="FFFFFF" w:fill="auto"/>
          </w:tcPr>
          <w:p w14:paraId="137782F6" w14:textId="77777777" w:rsidR="00CF6557" w:rsidRDefault="006D3B99" w:rsidP="00E9686F">
            <w:pPr>
              <w:pStyle w:val="TAL"/>
              <w:rPr>
                <w:sz w:val="16"/>
                <w:szCs w:val="16"/>
              </w:rPr>
            </w:pPr>
            <w:r>
              <w:rPr>
                <w:sz w:val="16"/>
                <w:szCs w:val="16"/>
              </w:rPr>
              <w:t>2</w:t>
            </w:r>
          </w:p>
        </w:tc>
        <w:tc>
          <w:tcPr>
            <w:tcW w:w="4867" w:type="dxa"/>
            <w:shd w:val="solid" w:color="FFFFFF" w:fill="auto"/>
          </w:tcPr>
          <w:p w14:paraId="6AE7DC86" w14:textId="77777777" w:rsidR="00CF6557" w:rsidRPr="006D3B99" w:rsidRDefault="006D3B99" w:rsidP="00E9686F">
            <w:pPr>
              <w:pStyle w:val="TAL"/>
              <w:rPr>
                <w:sz w:val="16"/>
                <w:szCs w:val="16"/>
              </w:rPr>
            </w:pPr>
            <w:r w:rsidRPr="006D3B99">
              <w:rPr>
                <w:sz w:val="16"/>
                <w:szCs w:val="16"/>
              </w:rPr>
              <w:t>Modification of XML schema for nBookmark</w:t>
            </w:r>
          </w:p>
        </w:tc>
        <w:tc>
          <w:tcPr>
            <w:tcW w:w="567" w:type="dxa"/>
            <w:shd w:val="solid" w:color="FFFFFF" w:fill="auto"/>
          </w:tcPr>
          <w:p w14:paraId="5C03F39E" w14:textId="77777777" w:rsidR="00CF6557" w:rsidRDefault="00CF6557" w:rsidP="00E9686F">
            <w:pPr>
              <w:pStyle w:val="TAL"/>
              <w:rPr>
                <w:sz w:val="16"/>
                <w:szCs w:val="16"/>
              </w:rPr>
            </w:pPr>
            <w:r>
              <w:rPr>
                <w:sz w:val="16"/>
                <w:szCs w:val="16"/>
              </w:rPr>
              <w:t>10.0.0</w:t>
            </w:r>
          </w:p>
        </w:tc>
        <w:tc>
          <w:tcPr>
            <w:tcW w:w="567" w:type="dxa"/>
            <w:shd w:val="solid" w:color="FFFFFF" w:fill="auto"/>
          </w:tcPr>
          <w:p w14:paraId="1EA5E6D1" w14:textId="77777777" w:rsidR="00CF6557" w:rsidRDefault="00CF6557" w:rsidP="00E9686F">
            <w:pPr>
              <w:pStyle w:val="TAL"/>
              <w:rPr>
                <w:sz w:val="16"/>
                <w:szCs w:val="16"/>
              </w:rPr>
            </w:pPr>
            <w:r>
              <w:rPr>
                <w:sz w:val="16"/>
                <w:szCs w:val="16"/>
              </w:rPr>
              <w:t>10.1.0</w:t>
            </w:r>
          </w:p>
        </w:tc>
      </w:tr>
      <w:tr w:rsidR="00CF6557" w:rsidRPr="00047BA9" w14:paraId="2AF8D1D0" w14:textId="77777777">
        <w:tblPrEx>
          <w:tblCellMar>
            <w:top w:w="0" w:type="dxa"/>
            <w:bottom w:w="0" w:type="dxa"/>
          </w:tblCellMar>
        </w:tblPrEx>
        <w:tc>
          <w:tcPr>
            <w:tcW w:w="800" w:type="dxa"/>
            <w:shd w:val="solid" w:color="FFFFFF" w:fill="auto"/>
          </w:tcPr>
          <w:p w14:paraId="2A012FE8" w14:textId="77777777" w:rsidR="00CF6557" w:rsidRDefault="00CF6557" w:rsidP="00E9686F">
            <w:pPr>
              <w:pStyle w:val="TAL"/>
              <w:rPr>
                <w:sz w:val="16"/>
                <w:szCs w:val="16"/>
              </w:rPr>
            </w:pPr>
            <w:r>
              <w:rPr>
                <w:sz w:val="16"/>
                <w:szCs w:val="16"/>
              </w:rPr>
              <w:t>2011-03</w:t>
            </w:r>
          </w:p>
        </w:tc>
        <w:tc>
          <w:tcPr>
            <w:tcW w:w="800" w:type="dxa"/>
            <w:shd w:val="solid" w:color="FFFFFF" w:fill="auto"/>
          </w:tcPr>
          <w:p w14:paraId="0A97AD4D" w14:textId="77777777" w:rsidR="00CF6557" w:rsidRDefault="00CF6557" w:rsidP="00E9686F">
            <w:pPr>
              <w:pStyle w:val="TAL"/>
              <w:jc w:val="center"/>
              <w:rPr>
                <w:sz w:val="16"/>
                <w:szCs w:val="16"/>
              </w:rPr>
            </w:pPr>
            <w:r>
              <w:rPr>
                <w:sz w:val="16"/>
                <w:szCs w:val="16"/>
              </w:rPr>
              <w:t>51</w:t>
            </w:r>
          </w:p>
        </w:tc>
        <w:tc>
          <w:tcPr>
            <w:tcW w:w="901" w:type="dxa"/>
            <w:shd w:val="solid" w:color="FFFFFF" w:fill="auto"/>
          </w:tcPr>
          <w:p w14:paraId="77E02A87" w14:textId="77777777" w:rsidR="00CF6557" w:rsidRDefault="00CF6557" w:rsidP="00E9686F">
            <w:pPr>
              <w:pStyle w:val="TAL"/>
              <w:tabs>
                <w:tab w:val="left" w:pos="480"/>
              </w:tabs>
              <w:rPr>
                <w:sz w:val="16"/>
                <w:szCs w:val="16"/>
              </w:rPr>
            </w:pPr>
            <w:r>
              <w:rPr>
                <w:sz w:val="16"/>
                <w:szCs w:val="16"/>
              </w:rPr>
              <w:t>SP-1100</w:t>
            </w:r>
            <w:r w:rsidR="00CC7196">
              <w:rPr>
                <w:sz w:val="16"/>
                <w:szCs w:val="16"/>
              </w:rPr>
              <w:t>46</w:t>
            </w:r>
          </w:p>
        </w:tc>
        <w:tc>
          <w:tcPr>
            <w:tcW w:w="476" w:type="dxa"/>
            <w:shd w:val="solid" w:color="FFFFFF" w:fill="auto"/>
          </w:tcPr>
          <w:p w14:paraId="6DCC68CA" w14:textId="77777777" w:rsidR="00CF6557" w:rsidRDefault="00CC7196" w:rsidP="00E9686F">
            <w:pPr>
              <w:pStyle w:val="TAL"/>
              <w:rPr>
                <w:sz w:val="16"/>
                <w:szCs w:val="16"/>
              </w:rPr>
            </w:pPr>
            <w:r>
              <w:rPr>
                <w:sz w:val="16"/>
                <w:szCs w:val="16"/>
              </w:rPr>
              <w:t>0055</w:t>
            </w:r>
          </w:p>
        </w:tc>
        <w:tc>
          <w:tcPr>
            <w:tcW w:w="378" w:type="dxa"/>
            <w:shd w:val="solid" w:color="FFFFFF" w:fill="auto"/>
          </w:tcPr>
          <w:p w14:paraId="55DCEF03" w14:textId="77777777" w:rsidR="00CF6557" w:rsidRDefault="00CC7196" w:rsidP="00E9686F">
            <w:pPr>
              <w:pStyle w:val="TAL"/>
              <w:rPr>
                <w:sz w:val="16"/>
                <w:szCs w:val="16"/>
              </w:rPr>
            </w:pPr>
            <w:r>
              <w:rPr>
                <w:sz w:val="16"/>
                <w:szCs w:val="16"/>
              </w:rPr>
              <w:t>1</w:t>
            </w:r>
          </w:p>
        </w:tc>
        <w:tc>
          <w:tcPr>
            <w:tcW w:w="4867" w:type="dxa"/>
            <w:shd w:val="solid" w:color="FFFFFF" w:fill="auto"/>
          </w:tcPr>
          <w:p w14:paraId="17CA3A02" w14:textId="77777777" w:rsidR="00CF6557" w:rsidRPr="00CC7196" w:rsidRDefault="00CC7196" w:rsidP="00E9686F">
            <w:pPr>
              <w:pStyle w:val="TAL"/>
              <w:rPr>
                <w:sz w:val="16"/>
                <w:szCs w:val="16"/>
              </w:rPr>
            </w:pPr>
            <w:r w:rsidRPr="00CC7196">
              <w:rPr>
                <w:sz w:val="16"/>
                <w:szCs w:val="16"/>
              </w:rPr>
              <w:t>Network Personal Video Recording service</w:t>
            </w:r>
          </w:p>
        </w:tc>
        <w:tc>
          <w:tcPr>
            <w:tcW w:w="567" w:type="dxa"/>
            <w:shd w:val="solid" w:color="FFFFFF" w:fill="auto"/>
          </w:tcPr>
          <w:p w14:paraId="44201221" w14:textId="77777777" w:rsidR="00CF6557" w:rsidRDefault="00CF6557" w:rsidP="00E9686F">
            <w:pPr>
              <w:pStyle w:val="TAL"/>
              <w:rPr>
                <w:sz w:val="16"/>
                <w:szCs w:val="16"/>
              </w:rPr>
            </w:pPr>
            <w:r>
              <w:rPr>
                <w:sz w:val="16"/>
                <w:szCs w:val="16"/>
              </w:rPr>
              <w:t>10.0.0</w:t>
            </w:r>
          </w:p>
        </w:tc>
        <w:tc>
          <w:tcPr>
            <w:tcW w:w="567" w:type="dxa"/>
            <w:shd w:val="solid" w:color="FFFFFF" w:fill="auto"/>
          </w:tcPr>
          <w:p w14:paraId="1D6446B2" w14:textId="77777777" w:rsidR="00CF6557" w:rsidRDefault="00CF6557" w:rsidP="00E9686F">
            <w:pPr>
              <w:pStyle w:val="TAL"/>
              <w:rPr>
                <w:sz w:val="16"/>
                <w:szCs w:val="16"/>
              </w:rPr>
            </w:pPr>
            <w:r>
              <w:rPr>
                <w:sz w:val="16"/>
                <w:szCs w:val="16"/>
              </w:rPr>
              <w:t>10.1.0</w:t>
            </w:r>
          </w:p>
        </w:tc>
      </w:tr>
      <w:tr w:rsidR="00CF6557" w:rsidRPr="00047BA9" w14:paraId="182B5355" w14:textId="77777777">
        <w:tblPrEx>
          <w:tblCellMar>
            <w:top w:w="0" w:type="dxa"/>
            <w:bottom w:w="0" w:type="dxa"/>
          </w:tblCellMar>
        </w:tblPrEx>
        <w:tc>
          <w:tcPr>
            <w:tcW w:w="800" w:type="dxa"/>
            <w:shd w:val="solid" w:color="FFFFFF" w:fill="auto"/>
          </w:tcPr>
          <w:p w14:paraId="2695E66A" w14:textId="77777777" w:rsidR="00CF6557" w:rsidRDefault="00CF6557" w:rsidP="00E9686F">
            <w:pPr>
              <w:pStyle w:val="TAL"/>
              <w:rPr>
                <w:sz w:val="16"/>
                <w:szCs w:val="16"/>
              </w:rPr>
            </w:pPr>
            <w:r>
              <w:rPr>
                <w:sz w:val="16"/>
                <w:szCs w:val="16"/>
              </w:rPr>
              <w:t>2011-03</w:t>
            </w:r>
          </w:p>
        </w:tc>
        <w:tc>
          <w:tcPr>
            <w:tcW w:w="800" w:type="dxa"/>
            <w:shd w:val="solid" w:color="FFFFFF" w:fill="auto"/>
          </w:tcPr>
          <w:p w14:paraId="5FB53FC8" w14:textId="77777777" w:rsidR="00CF6557" w:rsidRDefault="00CF6557" w:rsidP="00E9686F">
            <w:pPr>
              <w:pStyle w:val="TAL"/>
              <w:jc w:val="center"/>
              <w:rPr>
                <w:sz w:val="16"/>
                <w:szCs w:val="16"/>
              </w:rPr>
            </w:pPr>
            <w:r>
              <w:rPr>
                <w:sz w:val="16"/>
                <w:szCs w:val="16"/>
              </w:rPr>
              <w:t>51</w:t>
            </w:r>
          </w:p>
        </w:tc>
        <w:tc>
          <w:tcPr>
            <w:tcW w:w="901" w:type="dxa"/>
            <w:shd w:val="solid" w:color="FFFFFF" w:fill="auto"/>
          </w:tcPr>
          <w:p w14:paraId="475CBC3D" w14:textId="77777777" w:rsidR="00CF6557" w:rsidRDefault="00CF6557" w:rsidP="00E9686F">
            <w:pPr>
              <w:pStyle w:val="TAL"/>
              <w:tabs>
                <w:tab w:val="left" w:pos="480"/>
              </w:tabs>
              <w:rPr>
                <w:sz w:val="16"/>
                <w:szCs w:val="16"/>
              </w:rPr>
            </w:pPr>
            <w:r>
              <w:rPr>
                <w:sz w:val="16"/>
                <w:szCs w:val="16"/>
              </w:rPr>
              <w:t>SP-1100</w:t>
            </w:r>
            <w:r w:rsidR="00A41C5A">
              <w:rPr>
                <w:sz w:val="16"/>
                <w:szCs w:val="16"/>
              </w:rPr>
              <w:t>46</w:t>
            </w:r>
          </w:p>
        </w:tc>
        <w:tc>
          <w:tcPr>
            <w:tcW w:w="476" w:type="dxa"/>
            <w:shd w:val="solid" w:color="FFFFFF" w:fill="auto"/>
          </w:tcPr>
          <w:p w14:paraId="4BAE4F2B" w14:textId="77777777" w:rsidR="00CF6557" w:rsidRDefault="00A41C5A" w:rsidP="00E9686F">
            <w:pPr>
              <w:pStyle w:val="TAL"/>
              <w:rPr>
                <w:sz w:val="16"/>
                <w:szCs w:val="16"/>
              </w:rPr>
            </w:pPr>
            <w:r>
              <w:rPr>
                <w:sz w:val="16"/>
                <w:szCs w:val="16"/>
              </w:rPr>
              <w:t>0056</w:t>
            </w:r>
          </w:p>
        </w:tc>
        <w:tc>
          <w:tcPr>
            <w:tcW w:w="378" w:type="dxa"/>
            <w:shd w:val="solid" w:color="FFFFFF" w:fill="auto"/>
          </w:tcPr>
          <w:p w14:paraId="79200ABF" w14:textId="77777777" w:rsidR="00CF6557" w:rsidRDefault="00A41C5A" w:rsidP="00E9686F">
            <w:pPr>
              <w:pStyle w:val="TAL"/>
              <w:rPr>
                <w:sz w:val="16"/>
                <w:szCs w:val="16"/>
              </w:rPr>
            </w:pPr>
            <w:r>
              <w:rPr>
                <w:sz w:val="16"/>
                <w:szCs w:val="16"/>
              </w:rPr>
              <w:t>1</w:t>
            </w:r>
          </w:p>
        </w:tc>
        <w:tc>
          <w:tcPr>
            <w:tcW w:w="4867" w:type="dxa"/>
            <w:shd w:val="solid" w:color="FFFFFF" w:fill="auto"/>
          </w:tcPr>
          <w:p w14:paraId="5D493154" w14:textId="77777777" w:rsidR="00CF6557" w:rsidRPr="00A41C5A" w:rsidRDefault="00A41C5A" w:rsidP="00E9686F">
            <w:pPr>
              <w:pStyle w:val="TAL"/>
              <w:rPr>
                <w:sz w:val="16"/>
                <w:szCs w:val="16"/>
              </w:rPr>
            </w:pPr>
            <w:r w:rsidRPr="00A41C5A">
              <w:rPr>
                <w:sz w:val="16"/>
                <w:szCs w:val="16"/>
              </w:rPr>
              <w:t>Content Referal Service</w:t>
            </w:r>
          </w:p>
        </w:tc>
        <w:tc>
          <w:tcPr>
            <w:tcW w:w="567" w:type="dxa"/>
            <w:shd w:val="solid" w:color="FFFFFF" w:fill="auto"/>
          </w:tcPr>
          <w:p w14:paraId="5BF64BBD" w14:textId="77777777" w:rsidR="00CF6557" w:rsidRDefault="00CF6557" w:rsidP="00E9686F">
            <w:pPr>
              <w:pStyle w:val="TAL"/>
              <w:rPr>
                <w:sz w:val="16"/>
                <w:szCs w:val="16"/>
              </w:rPr>
            </w:pPr>
            <w:r>
              <w:rPr>
                <w:sz w:val="16"/>
                <w:szCs w:val="16"/>
              </w:rPr>
              <w:t>10.0.0</w:t>
            </w:r>
          </w:p>
        </w:tc>
        <w:tc>
          <w:tcPr>
            <w:tcW w:w="567" w:type="dxa"/>
            <w:shd w:val="solid" w:color="FFFFFF" w:fill="auto"/>
          </w:tcPr>
          <w:p w14:paraId="12C484E7" w14:textId="77777777" w:rsidR="00CF6557" w:rsidRDefault="00CF6557" w:rsidP="00E9686F">
            <w:pPr>
              <w:pStyle w:val="TAL"/>
              <w:rPr>
                <w:sz w:val="16"/>
                <w:szCs w:val="16"/>
              </w:rPr>
            </w:pPr>
            <w:r>
              <w:rPr>
                <w:sz w:val="16"/>
                <w:szCs w:val="16"/>
              </w:rPr>
              <w:t>10.1.0</w:t>
            </w:r>
          </w:p>
        </w:tc>
      </w:tr>
      <w:tr w:rsidR="00AF232E" w:rsidRPr="00047BA9" w14:paraId="367050E2" w14:textId="77777777">
        <w:tblPrEx>
          <w:tblCellMar>
            <w:top w:w="0" w:type="dxa"/>
            <w:bottom w:w="0" w:type="dxa"/>
          </w:tblCellMar>
        </w:tblPrEx>
        <w:tc>
          <w:tcPr>
            <w:tcW w:w="800" w:type="dxa"/>
            <w:shd w:val="solid" w:color="FFFFFF" w:fill="auto"/>
          </w:tcPr>
          <w:p w14:paraId="5128AD4F" w14:textId="77777777" w:rsidR="00AF232E" w:rsidRDefault="00AF232E" w:rsidP="00E9686F">
            <w:pPr>
              <w:pStyle w:val="TAL"/>
              <w:rPr>
                <w:sz w:val="16"/>
                <w:szCs w:val="16"/>
              </w:rPr>
            </w:pPr>
            <w:r>
              <w:rPr>
                <w:sz w:val="16"/>
                <w:szCs w:val="16"/>
              </w:rPr>
              <w:t>2011-06</w:t>
            </w:r>
          </w:p>
        </w:tc>
        <w:tc>
          <w:tcPr>
            <w:tcW w:w="800" w:type="dxa"/>
            <w:shd w:val="solid" w:color="FFFFFF" w:fill="auto"/>
          </w:tcPr>
          <w:p w14:paraId="208D89D7" w14:textId="77777777" w:rsidR="00AF232E" w:rsidRDefault="00AF232E" w:rsidP="00E9686F">
            <w:pPr>
              <w:pStyle w:val="TAL"/>
              <w:jc w:val="center"/>
              <w:rPr>
                <w:sz w:val="16"/>
                <w:szCs w:val="16"/>
              </w:rPr>
            </w:pPr>
            <w:r>
              <w:rPr>
                <w:sz w:val="16"/>
                <w:szCs w:val="16"/>
              </w:rPr>
              <w:t>52</w:t>
            </w:r>
          </w:p>
        </w:tc>
        <w:tc>
          <w:tcPr>
            <w:tcW w:w="901" w:type="dxa"/>
            <w:shd w:val="solid" w:color="FFFFFF" w:fill="auto"/>
          </w:tcPr>
          <w:p w14:paraId="70EDC449" w14:textId="77777777" w:rsidR="00AF232E" w:rsidRDefault="00AF232E" w:rsidP="00E9686F">
            <w:pPr>
              <w:pStyle w:val="TAL"/>
              <w:tabs>
                <w:tab w:val="left" w:pos="480"/>
              </w:tabs>
              <w:rPr>
                <w:sz w:val="16"/>
                <w:szCs w:val="16"/>
              </w:rPr>
            </w:pPr>
            <w:r>
              <w:rPr>
                <w:sz w:val="16"/>
                <w:szCs w:val="16"/>
              </w:rPr>
              <w:t>SP-110303</w:t>
            </w:r>
          </w:p>
        </w:tc>
        <w:tc>
          <w:tcPr>
            <w:tcW w:w="476" w:type="dxa"/>
            <w:shd w:val="solid" w:color="FFFFFF" w:fill="auto"/>
          </w:tcPr>
          <w:p w14:paraId="6C9013C9" w14:textId="77777777" w:rsidR="00AF232E" w:rsidRDefault="00AF232E" w:rsidP="00E9686F">
            <w:pPr>
              <w:pStyle w:val="TAL"/>
              <w:rPr>
                <w:sz w:val="16"/>
                <w:szCs w:val="16"/>
              </w:rPr>
            </w:pPr>
            <w:r>
              <w:rPr>
                <w:sz w:val="16"/>
                <w:szCs w:val="16"/>
              </w:rPr>
              <w:t>0058</w:t>
            </w:r>
          </w:p>
        </w:tc>
        <w:tc>
          <w:tcPr>
            <w:tcW w:w="378" w:type="dxa"/>
            <w:shd w:val="solid" w:color="FFFFFF" w:fill="auto"/>
          </w:tcPr>
          <w:p w14:paraId="6E53FC2E" w14:textId="77777777" w:rsidR="00AF232E" w:rsidRDefault="00AF232E" w:rsidP="00E9686F">
            <w:pPr>
              <w:pStyle w:val="TAL"/>
              <w:rPr>
                <w:sz w:val="16"/>
                <w:szCs w:val="16"/>
              </w:rPr>
            </w:pPr>
            <w:r>
              <w:rPr>
                <w:sz w:val="16"/>
                <w:szCs w:val="16"/>
              </w:rPr>
              <w:t>1</w:t>
            </w:r>
          </w:p>
        </w:tc>
        <w:tc>
          <w:tcPr>
            <w:tcW w:w="4867" w:type="dxa"/>
            <w:shd w:val="solid" w:color="FFFFFF" w:fill="auto"/>
          </w:tcPr>
          <w:p w14:paraId="26FE5BC9" w14:textId="77777777" w:rsidR="00AF232E" w:rsidRPr="00AF232E" w:rsidRDefault="00AF232E" w:rsidP="00E9686F">
            <w:pPr>
              <w:pStyle w:val="TAL"/>
              <w:rPr>
                <w:sz w:val="16"/>
                <w:szCs w:val="16"/>
              </w:rPr>
            </w:pPr>
            <w:r w:rsidRPr="00AF232E">
              <w:rPr>
                <w:sz w:val="16"/>
                <w:szCs w:val="16"/>
              </w:rPr>
              <w:t>Definition of MIME type for bookmarking</w:t>
            </w:r>
          </w:p>
        </w:tc>
        <w:tc>
          <w:tcPr>
            <w:tcW w:w="567" w:type="dxa"/>
            <w:shd w:val="solid" w:color="FFFFFF" w:fill="auto"/>
          </w:tcPr>
          <w:p w14:paraId="0713F73A" w14:textId="77777777" w:rsidR="00AF232E" w:rsidRDefault="00AF232E" w:rsidP="00E9686F">
            <w:pPr>
              <w:pStyle w:val="TAL"/>
              <w:rPr>
                <w:sz w:val="16"/>
                <w:szCs w:val="16"/>
              </w:rPr>
            </w:pPr>
            <w:r>
              <w:rPr>
                <w:sz w:val="16"/>
                <w:szCs w:val="16"/>
              </w:rPr>
              <w:t>10.1.0</w:t>
            </w:r>
          </w:p>
        </w:tc>
        <w:tc>
          <w:tcPr>
            <w:tcW w:w="567" w:type="dxa"/>
            <w:shd w:val="solid" w:color="FFFFFF" w:fill="auto"/>
          </w:tcPr>
          <w:p w14:paraId="2400314E" w14:textId="77777777" w:rsidR="00AF232E" w:rsidRDefault="00AF232E" w:rsidP="00E9686F">
            <w:pPr>
              <w:pStyle w:val="TAL"/>
              <w:rPr>
                <w:sz w:val="16"/>
                <w:szCs w:val="16"/>
              </w:rPr>
            </w:pPr>
            <w:r>
              <w:rPr>
                <w:sz w:val="16"/>
                <w:szCs w:val="16"/>
              </w:rPr>
              <w:t>10.2.0</w:t>
            </w:r>
          </w:p>
        </w:tc>
      </w:tr>
      <w:tr w:rsidR="00AF232E" w:rsidRPr="00047BA9" w14:paraId="584B85B6" w14:textId="77777777">
        <w:tblPrEx>
          <w:tblCellMar>
            <w:top w:w="0" w:type="dxa"/>
            <w:bottom w:w="0" w:type="dxa"/>
          </w:tblCellMar>
        </w:tblPrEx>
        <w:tc>
          <w:tcPr>
            <w:tcW w:w="800" w:type="dxa"/>
            <w:shd w:val="solid" w:color="FFFFFF" w:fill="auto"/>
          </w:tcPr>
          <w:p w14:paraId="0DDBB5E3" w14:textId="77777777" w:rsidR="00AF232E" w:rsidRDefault="00AF232E" w:rsidP="003119D7">
            <w:pPr>
              <w:pStyle w:val="TAL"/>
              <w:rPr>
                <w:sz w:val="16"/>
                <w:szCs w:val="16"/>
              </w:rPr>
            </w:pPr>
            <w:r>
              <w:rPr>
                <w:sz w:val="16"/>
                <w:szCs w:val="16"/>
              </w:rPr>
              <w:t>2011-06</w:t>
            </w:r>
          </w:p>
        </w:tc>
        <w:tc>
          <w:tcPr>
            <w:tcW w:w="800" w:type="dxa"/>
            <w:shd w:val="solid" w:color="FFFFFF" w:fill="auto"/>
          </w:tcPr>
          <w:p w14:paraId="40DD7964" w14:textId="77777777" w:rsidR="00AF232E" w:rsidRDefault="00AF232E" w:rsidP="003119D7">
            <w:pPr>
              <w:pStyle w:val="TAL"/>
              <w:jc w:val="center"/>
              <w:rPr>
                <w:sz w:val="16"/>
                <w:szCs w:val="16"/>
              </w:rPr>
            </w:pPr>
            <w:r>
              <w:rPr>
                <w:sz w:val="16"/>
                <w:szCs w:val="16"/>
              </w:rPr>
              <w:t>52</w:t>
            </w:r>
          </w:p>
        </w:tc>
        <w:tc>
          <w:tcPr>
            <w:tcW w:w="901" w:type="dxa"/>
            <w:shd w:val="solid" w:color="FFFFFF" w:fill="auto"/>
          </w:tcPr>
          <w:p w14:paraId="0B86C673" w14:textId="77777777" w:rsidR="00AF232E" w:rsidRDefault="00AF232E" w:rsidP="003119D7">
            <w:pPr>
              <w:pStyle w:val="TAL"/>
              <w:tabs>
                <w:tab w:val="left" w:pos="480"/>
              </w:tabs>
              <w:rPr>
                <w:sz w:val="16"/>
                <w:szCs w:val="16"/>
              </w:rPr>
            </w:pPr>
            <w:r>
              <w:rPr>
                <w:sz w:val="16"/>
                <w:szCs w:val="16"/>
              </w:rPr>
              <w:t>SP-110307</w:t>
            </w:r>
          </w:p>
        </w:tc>
        <w:tc>
          <w:tcPr>
            <w:tcW w:w="476" w:type="dxa"/>
            <w:shd w:val="solid" w:color="FFFFFF" w:fill="auto"/>
          </w:tcPr>
          <w:p w14:paraId="4C77EA71" w14:textId="77777777" w:rsidR="00AF232E" w:rsidRDefault="00AF232E" w:rsidP="003119D7">
            <w:pPr>
              <w:pStyle w:val="TAL"/>
              <w:rPr>
                <w:sz w:val="16"/>
                <w:szCs w:val="16"/>
              </w:rPr>
            </w:pPr>
            <w:r>
              <w:rPr>
                <w:sz w:val="16"/>
                <w:szCs w:val="16"/>
              </w:rPr>
              <w:t>0059</w:t>
            </w:r>
          </w:p>
        </w:tc>
        <w:tc>
          <w:tcPr>
            <w:tcW w:w="378" w:type="dxa"/>
            <w:shd w:val="solid" w:color="FFFFFF" w:fill="auto"/>
          </w:tcPr>
          <w:p w14:paraId="2F69C186" w14:textId="77777777" w:rsidR="00AF232E" w:rsidRDefault="00AF232E" w:rsidP="003119D7">
            <w:pPr>
              <w:pStyle w:val="TAL"/>
              <w:rPr>
                <w:sz w:val="16"/>
                <w:szCs w:val="16"/>
              </w:rPr>
            </w:pPr>
          </w:p>
        </w:tc>
        <w:tc>
          <w:tcPr>
            <w:tcW w:w="4867" w:type="dxa"/>
            <w:shd w:val="solid" w:color="FFFFFF" w:fill="auto"/>
          </w:tcPr>
          <w:p w14:paraId="07320EAB" w14:textId="77777777" w:rsidR="00AF232E" w:rsidRPr="00AF232E" w:rsidRDefault="00AF232E" w:rsidP="003119D7">
            <w:pPr>
              <w:pStyle w:val="TAL"/>
              <w:rPr>
                <w:sz w:val="16"/>
                <w:szCs w:val="16"/>
              </w:rPr>
            </w:pPr>
            <w:r w:rsidRPr="00AF232E">
              <w:rPr>
                <w:sz w:val="16"/>
                <w:szCs w:val="16"/>
              </w:rPr>
              <w:t>File naming convention for XML schemas</w:t>
            </w:r>
          </w:p>
        </w:tc>
        <w:tc>
          <w:tcPr>
            <w:tcW w:w="567" w:type="dxa"/>
            <w:shd w:val="solid" w:color="FFFFFF" w:fill="auto"/>
          </w:tcPr>
          <w:p w14:paraId="2669798F" w14:textId="77777777" w:rsidR="00AF232E" w:rsidRDefault="00AF232E" w:rsidP="003119D7">
            <w:pPr>
              <w:pStyle w:val="TAL"/>
              <w:rPr>
                <w:sz w:val="16"/>
                <w:szCs w:val="16"/>
              </w:rPr>
            </w:pPr>
            <w:r>
              <w:rPr>
                <w:sz w:val="16"/>
                <w:szCs w:val="16"/>
              </w:rPr>
              <w:t>10.1.0</w:t>
            </w:r>
          </w:p>
        </w:tc>
        <w:tc>
          <w:tcPr>
            <w:tcW w:w="567" w:type="dxa"/>
            <w:shd w:val="solid" w:color="FFFFFF" w:fill="auto"/>
          </w:tcPr>
          <w:p w14:paraId="376928B5" w14:textId="77777777" w:rsidR="00AF232E" w:rsidRDefault="00AF232E" w:rsidP="003119D7">
            <w:pPr>
              <w:pStyle w:val="TAL"/>
              <w:rPr>
                <w:sz w:val="16"/>
                <w:szCs w:val="16"/>
              </w:rPr>
            </w:pPr>
            <w:r>
              <w:rPr>
                <w:sz w:val="16"/>
                <w:szCs w:val="16"/>
              </w:rPr>
              <w:t>10.2.0</w:t>
            </w:r>
          </w:p>
        </w:tc>
      </w:tr>
      <w:tr w:rsidR="00226C14" w:rsidRPr="00047BA9" w14:paraId="6FAFCA0A" w14:textId="77777777">
        <w:tblPrEx>
          <w:tblCellMar>
            <w:top w:w="0" w:type="dxa"/>
            <w:bottom w:w="0" w:type="dxa"/>
          </w:tblCellMar>
        </w:tblPrEx>
        <w:tc>
          <w:tcPr>
            <w:tcW w:w="800" w:type="dxa"/>
            <w:shd w:val="solid" w:color="FFFFFF" w:fill="auto"/>
          </w:tcPr>
          <w:p w14:paraId="64558EC7" w14:textId="77777777" w:rsidR="00226C14" w:rsidRDefault="00226C14" w:rsidP="003119D7">
            <w:pPr>
              <w:pStyle w:val="TAL"/>
              <w:rPr>
                <w:sz w:val="16"/>
                <w:szCs w:val="16"/>
              </w:rPr>
            </w:pPr>
            <w:r>
              <w:rPr>
                <w:sz w:val="16"/>
                <w:szCs w:val="16"/>
              </w:rPr>
              <w:t>2011-09</w:t>
            </w:r>
          </w:p>
        </w:tc>
        <w:tc>
          <w:tcPr>
            <w:tcW w:w="800" w:type="dxa"/>
            <w:shd w:val="solid" w:color="FFFFFF" w:fill="auto"/>
          </w:tcPr>
          <w:p w14:paraId="41534534" w14:textId="77777777" w:rsidR="00226C14" w:rsidRDefault="00226C14" w:rsidP="003119D7">
            <w:pPr>
              <w:pStyle w:val="TAL"/>
              <w:jc w:val="center"/>
              <w:rPr>
                <w:sz w:val="16"/>
                <w:szCs w:val="16"/>
              </w:rPr>
            </w:pPr>
            <w:r>
              <w:rPr>
                <w:sz w:val="16"/>
                <w:szCs w:val="16"/>
              </w:rPr>
              <w:t>53</w:t>
            </w:r>
          </w:p>
        </w:tc>
        <w:tc>
          <w:tcPr>
            <w:tcW w:w="901" w:type="dxa"/>
            <w:shd w:val="solid" w:color="FFFFFF" w:fill="auto"/>
          </w:tcPr>
          <w:p w14:paraId="3292BEB9" w14:textId="77777777" w:rsidR="00226C14" w:rsidRDefault="00226C14" w:rsidP="003119D7">
            <w:pPr>
              <w:pStyle w:val="TAL"/>
              <w:tabs>
                <w:tab w:val="left" w:pos="480"/>
              </w:tabs>
              <w:rPr>
                <w:sz w:val="16"/>
                <w:szCs w:val="16"/>
              </w:rPr>
            </w:pPr>
            <w:r>
              <w:rPr>
                <w:sz w:val="16"/>
                <w:szCs w:val="16"/>
              </w:rPr>
              <w:t>SP-110547</w:t>
            </w:r>
          </w:p>
        </w:tc>
        <w:tc>
          <w:tcPr>
            <w:tcW w:w="476" w:type="dxa"/>
            <w:shd w:val="solid" w:color="FFFFFF" w:fill="auto"/>
          </w:tcPr>
          <w:p w14:paraId="42AB8916" w14:textId="77777777" w:rsidR="00226C14" w:rsidRDefault="00226C14" w:rsidP="003119D7">
            <w:pPr>
              <w:pStyle w:val="TAL"/>
              <w:rPr>
                <w:sz w:val="16"/>
                <w:szCs w:val="16"/>
              </w:rPr>
            </w:pPr>
            <w:r>
              <w:rPr>
                <w:sz w:val="16"/>
                <w:szCs w:val="16"/>
              </w:rPr>
              <w:t>0062</w:t>
            </w:r>
          </w:p>
        </w:tc>
        <w:tc>
          <w:tcPr>
            <w:tcW w:w="378" w:type="dxa"/>
            <w:shd w:val="solid" w:color="FFFFFF" w:fill="auto"/>
          </w:tcPr>
          <w:p w14:paraId="49B6EE94" w14:textId="77777777" w:rsidR="00226C14" w:rsidRDefault="00226C14" w:rsidP="003119D7">
            <w:pPr>
              <w:pStyle w:val="TAL"/>
              <w:rPr>
                <w:sz w:val="16"/>
                <w:szCs w:val="16"/>
              </w:rPr>
            </w:pPr>
          </w:p>
        </w:tc>
        <w:tc>
          <w:tcPr>
            <w:tcW w:w="4867" w:type="dxa"/>
            <w:shd w:val="solid" w:color="FFFFFF" w:fill="auto"/>
          </w:tcPr>
          <w:p w14:paraId="09EB7897" w14:textId="77777777" w:rsidR="00226C14" w:rsidRPr="00226C14" w:rsidRDefault="00226C14" w:rsidP="003119D7">
            <w:pPr>
              <w:pStyle w:val="TAL"/>
              <w:rPr>
                <w:sz w:val="16"/>
                <w:szCs w:val="16"/>
              </w:rPr>
            </w:pPr>
            <w:r w:rsidRPr="00226C14">
              <w:rPr>
                <w:sz w:val="16"/>
                <w:szCs w:val="16"/>
              </w:rPr>
              <w:t>On Resolving IETF dependencies</w:t>
            </w:r>
          </w:p>
        </w:tc>
        <w:tc>
          <w:tcPr>
            <w:tcW w:w="567" w:type="dxa"/>
            <w:shd w:val="solid" w:color="FFFFFF" w:fill="auto"/>
          </w:tcPr>
          <w:p w14:paraId="297DDDA6" w14:textId="77777777" w:rsidR="00226C14" w:rsidRDefault="00226C14" w:rsidP="003119D7">
            <w:pPr>
              <w:pStyle w:val="TAL"/>
              <w:rPr>
                <w:sz w:val="16"/>
                <w:szCs w:val="16"/>
              </w:rPr>
            </w:pPr>
            <w:r>
              <w:rPr>
                <w:sz w:val="16"/>
                <w:szCs w:val="16"/>
              </w:rPr>
              <w:t>10.2.0</w:t>
            </w:r>
          </w:p>
        </w:tc>
        <w:tc>
          <w:tcPr>
            <w:tcW w:w="567" w:type="dxa"/>
            <w:shd w:val="solid" w:color="FFFFFF" w:fill="auto"/>
          </w:tcPr>
          <w:p w14:paraId="5CACE3E6" w14:textId="77777777" w:rsidR="00226C14" w:rsidRDefault="00226C14" w:rsidP="003119D7">
            <w:pPr>
              <w:pStyle w:val="TAL"/>
              <w:rPr>
                <w:sz w:val="16"/>
                <w:szCs w:val="16"/>
              </w:rPr>
            </w:pPr>
            <w:r>
              <w:rPr>
                <w:sz w:val="16"/>
                <w:szCs w:val="16"/>
              </w:rPr>
              <w:t>10.3.0</w:t>
            </w:r>
          </w:p>
        </w:tc>
      </w:tr>
      <w:tr w:rsidR="00B369C4" w:rsidRPr="00047BA9" w14:paraId="7E302257" w14:textId="77777777">
        <w:tblPrEx>
          <w:tblCellMar>
            <w:top w:w="0" w:type="dxa"/>
            <w:bottom w:w="0" w:type="dxa"/>
          </w:tblCellMar>
        </w:tblPrEx>
        <w:tc>
          <w:tcPr>
            <w:tcW w:w="800" w:type="dxa"/>
            <w:shd w:val="solid" w:color="FFFFFF" w:fill="auto"/>
          </w:tcPr>
          <w:p w14:paraId="45E6D985" w14:textId="77777777" w:rsidR="00B369C4" w:rsidRDefault="00B369C4" w:rsidP="003119D7">
            <w:pPr>
              <w:pStyle w:val="TAL"/>
              <w:rPr>
                <w:sz w:val="16"/>
                <w:szCs w:val="16"/>
              </w:rPr>
            </w:pPr>
            <w:r>
              <w:rPr>
                <w:sz w:val="16"/>
                <w:szCs w:val="16"/>
              </w:rPr>
              <w:t>2011-11</w:t>
            </w:r>
          </w:p>
        </w:tc>
        <w:tc>
          <w:tcPr>
            <w:tcW w:w="800" w:type="dxa"/>
            <w:shd w:val="solid" w:color="FFFFFF" w:fill="auto"/>
          </w:tcPr>
          <w:p w14:paraId="44338EC5" w14:textId="77777777" w:rsidR="00B369C4" w:rsidRDefault="00B369C4" w:rsidP="003119D7">
            <w:pPr>
              <w:pStyle w:val="TAL"/>
              <w:jc w:val="center"/>
              <w:rPr>
                <w:sz w:val="16"/>
                <w:szCs w:val="16"/>
              </w:rPr>
            </w:pPr>
            <w:r>
              <w:rPr>
                <w:sz w:val="16"/>
                <w:szCs w:val="16"/>
              </w:rPr>
              <w:t>54</w:t>
            </w:r>
          </w:p>
        </w:tc>
        <w:tc>
          <w:tcPr>
            <w:tcW w:w="901" w:type="dxa"/>
            <w:shd w:val="solid" w:color="FFFFFF" w:fill="auto"/>
          </w:tcPr>
          <w:p w14:paraId="08F8F20A" w14:textId="77777777" w:rsidR="00B369C4" w:rsidRDefault="00B369C4" w:rsidP="003119D7">
            <w:pPr>
              <w:pStyle w:val="TAL"/>
              <w:tabs>
                <w:tab w:val="left" w:pos="480"/>
              </w:tabs>
              <w:rPr>
                <w:sz w:val="16"/>
                <w:szCs w:val="16"/>
              </w:rPr>
            </w:pPr>
            <w:r>
              <w:rPr>
                <w:sz w:val="16"/>
                <w:szCs w:val="16"/>
              </w:rPr>
              <w:t>SP-110788</w:t>
            </w:r>
          </w:p>
        </w:tc>
        <w:tc>
          <w:tcPr>
            <w:tcW w:w="476" w:type="dxa"/>
            <w:shd w:val="solid" w:color="FFFFFF" w:fill="auto"/>
          </w:tcPr>
          <w:p w14:paraId="516A0E46" w14:textId="77777777" w:rsidR="00B369C4" w:rsidRDefault="00B369C4" w:rsidP="003119D7">
            <w:pPr>
              <w:pStyle w:val="TAL"/>
              <w:rPr>
                <w:sz w:val="16"/>
                <w:szCs w:val="16"/>
              </w:rPr>
            </w:pPr>
            <w:r>
              <w:rPr>
                <w:sz w:val="16"/>
                <w:szCs w:val="16"/>
              </w:rPr>
              <w:t>0065</w:t>
            </w:r>
          </w:p>
        </w:tc>
        <w:tc>
          <w:tcPr>
            <w:tcW w:w="378" w:type="dxa"/>
            <w:shd w:val="solid" w:color="FFFFFF" w:fill="auto"/>
          </w:tcPr>
          <w:p w14:paraId="6CB26673" w14:textId="77777777" w:rsidR="00B369C4" w:rsidRDefault="00B369C4" w:rsidP="003119D7">
            <w:pPr>
              <w:pStyle w:val="TAL"/>
              <w:rPr>
                <w:sz w:val="16"/>
                <w:szCs w:val="16"/>
              </w:rPr>
            </w:pPr>
          </w:p>
        </w:tc>
        <w:tc>
          <w:tcPr>
            <w:tcW w:w="4867" w:type="dxa"/>
            <w:shd w:val="solid" w:color="FFFFFF" w:fill="auto"/>
          </w:tcPr>
          <w:p w14:paraId="13112D83" w14:textId="77777777" w:rsidR="00B369C4" w:rsidRPr="0028623D" w:rsidRDefault="0028623D" w:rsidP="003119D7">
            <w:pPr>
              <w:pStyle w:val="TAL"/>
              <w:rPr>
                <w:sz w:val="16"/>
                <w:szCs w:val="16"/>
              </w:rPr>
            </w:pPr>
            <w:r w:rsidRPr="0028623D">
              <w:rPr>
                <w:sz w:val="16"/>
                <w:szCs w:val="16"/>
              </w:rPr>
              <w:t>On Resolving IETF dependencies</w:t>
            </w:r>
          </w:p>
        </w:tc>
        <w:tc>
          <w:tcPr>
            <w:tcW w:w="567" w:type="dxa"/>
            <w:shd w:val="solid" w:color="FFFFFF" w:fill="auto"/>
          </w:tcPr>
          <w:p w14:paraId="150BA514" w14:textId="77777777" w:rsidR="00B369C4" w:rsidRDefault="00B369C4" w:rsidP="003119D7">
            <w:pPr>
              <w:pStyle w:val="TAL"/>
              <w:rPr>
                <w:sz w:val="16"/>
                <w:szCs w:val="16"/>
              </w:rPr>
            </w:pPr>
            <w:r>
              <w:rPr>
                <w:sz w:val="16"/>
                <w:szCs w:val="16"/>
              </w:rPr>
              <w:t>10.3.0</w:t>
            </w:r>
          </w:p>
        </w:tc>
        <w:tc>
          <w:tcPr>
            <w:tcW w:w="567" w:type="dxa"/>
            <w:shd w:val="solid" w:color="FFFFFF" w:fill="auto"/>
          </w:tcPr>
          <w:p w14:paraId="7AC8A35D" w14:textId="77777777" w:rsidR="00B369C4" w:rsidRDefault="00B369C4" w:rsidP="003119D7">
            <w:pPr>
              <w:pStyle w:val="TAL"/>
              <w:rPr>
                <w:sz w:val="16"/>
                <w:szCs w:val="16"/>
              </w:rPr>
            </w:pPr>
            <w:r>
              <w:rPr>
                <w:sz w:val="16"/>
                <w:szCs w:val="16"/>
              </w:rPr>
              <w:t>10.4.0</w:t>
            </w:r>
          </w:p>
        </w:tc>
      </w:tr>
      <w:tr w:rsidR="00B369C4" w:rsidRPr="00047BA9" w14:paraId="5D36039A" w14:textId="77777777">
        <w:tblPrEx>
          <w:tblCellMar>
            <w:top w:w="0" w:type="dxa"/>
            <w:bottom w:w="0" w:type="dxa"/>
          </w:tblCellMar>
        </w:tblPrEx>
        <w:tc>
          <w:tcPr>
            <w:tcW w:w="800" w:type="dxa"/>
            <w:shd w:val="solid" w:color="FFFFFF" w:fill="auto"/>
          </w:tcPr>
          <w:p w14:paraId="17A251AE" w14:textId="77777777" w:rsidR="00B369C4" w:rsidRDefault="00B369C4" w:rsidP="003119D7">
            <w:pPr>
              <w:pStyle w:val="TAL"/>
              <w:rPr>
                <w:sz w:val="16"/>
                <w:szCs w:val="16"/>
              </w:rPr>
            </w:pPr>
            <w:r>
              <w:rPr>
                <w:sz w:val="16"/>
                <w:szCs w:val="16"/>
              </w:rPr>
              <w:t>2011-11</w:t>
            </w:r>
          </w:p>
        </w:tc>
        <w:tc>
          <w:tcPr>
            <w:tcW w:w="800" w:type="dxa"/>
            <w:shd w:val="solid" w:color="FFFFFF" w:fill="auto"/>
          </w:tcPr>
          <w:p w14:paraId="49242D3E" w14:textId="77777777" w:rsidR="00B369C4" w:rsidRDefault="00B369C4" w:rsidP="003119D7">
            <w:pPr>
              <w:pStyle w:val="TAL"/>
              <w:jc w:val="center"/>
              <w:rPr>
                <w:sz w:val="16"/>
                <w:szCs w:val="16"/>
              </w:rPr>
            </w:pPr>
            <w:r>
              <w:rPr>
                <w:sz w:val="16"/>
                <w:szCs w:val="16"/>
              </w:rPr>
              <w:t>54</w:t>
            </w:r>
          </w:p>
        </w:tc>
        <w:tc>
          <w:tcPr>
            <w:tcW w:w="901" w:type="dxa"/>
            <w:shd w:val="solid" w:color="FFFFFF" w:fill="auto"/>
          </w:tcPr>
          <w:p w14:paraId="0BE883BC" w14:textId="77777777" w:rsidR="00B369C4" w:rsidRDefault="00B369C4" w:rsidP="003119D7">
            <w:pPr>
              <w:pStyle w:val="TAL"/>
              <w:tabs>
                <w:tab w:val="left" w:pos="480"/>
              </w:tabs>
              <w:rPr>
                <w:sz w:val="16"/>
                <w:szCs w:val="16"/>
              </w:rPr>
            </w:pPr>
            <w:r>
              <w:rPr>
                <w:sz w:val="16"/>
                <w:szCs w:val="16"/>
              </w:rPr>
              <w:t>SP-110796</w:t>
            </w:r>
          </w:p>
        </w:tc>
        <w:tc>
          <w:tcPr>
            <w:tcW w:w="476" w:type="dxa"/>
            <w:shd w:val="solid" w:color="FFFFFF" w:fill="auto"/>
          </w:tcPr>
          <w:p w14:paraId="72127F76" w14:textId="77777777" w:rsidR="00B369C4" w:rsidRDefault="00B369C4" w:rsidP="003119D7">
            <w:pPr>
              <w:pStyle w:val="TAL"/>
              <w:rPr>
                <w:sz w:val="16"/>
                <w:szCs w:val="16"/>
              </w:rPr>
            </w:pPr>
            <w:r>
              <w:rPr>
                <w:sz w:val="16"/>
                <w:szCs w:val="16"/>
              </w:rPr>
              <w:t>0066</w:t>
            </w:r>
          </w:p>
        </w:tc>
        <w:tc>
          <w:tcPr>
            <w:tcW w:w="378" w:type="dxa"/>
            <w:shd w:val="solid" w:color="FFFFFF" w:fill="auto"/>
          </w:tcPr>
          <w:p w14:paraId="4AB0CC99" w14:textId="77777777" w:rsidR="00B369C4" w:rsidRDefault="00B369C4" w:rsidP="003119D7">
            <w:pPr>
              <w:pStyle w:val="TAL"/>
              <w:rPr>
                <w:sz w:val="16"/>
                <w:szCs w:val="16"/>
              </w:rPr>
            </w:pPr>
            <w:r>
              <w:rPr>
                <w:sz w:val="16"/>
                <w:szCs w:val="16"/>
              </w:rPr>
              <w:t>1</w:t>
            </w:r>
          </w:p>
        </w:tc>
        <w:tc>
          <w:tcPr>
            <w:tcW w:w="4867" w:type="dxa"/>
            <w:shd w:val="solid" w:color="FFFFFF" w:fill="auto"/>
          </w:tcPr>
          <w:p w14:paraId="7BA5F7CC" w14:textId="77777777" w:rsidR="00B369C4" w:rsidRPr="003B49DF" w:rsidRDefault="003B49DF" w:rsidP="003119D7">
            <w:pPr>
              <w:pStyle w:val="TAL"/>
              <w:rPr>
                <w:sz w:val="16"/>
                <w:szCs w:val="16"/>
              </w:rPr>
            </w:pPr>
            <w:r w:rsidRPr="003B49DF">
              <w:rPr>
                <w:sz w:val="16"/>
                <w:szCs w:val="16"/>
              </w:rPr>
              <w:t>Registration of Content Reporting Configuration Info Package</w:t>
            </w:r>
          </w:p>
        </w:tc>
        <w:tc>
          <w:tcPr>
            <w:tcW w:w="567" w:type="dxa"/>
            <w:shd w:val="solid" w:color="FFFFFF" w:fill="auto"/>
          </w:tcPr>
          <w:p w14:paraId="292054BB" w14:textId="77777777" w:rsidR="00B369C4" w:rsidRDefault="00B369C4" w:rsidP="003119D7">
            <w:pPr>
              <w:pStyle w:val="TAL"/>
              <w:rPr>
                <w:sz w:val="16"/>
                <w:szCs w:val="16"/>
              </w:rPr>
            </w:pPr>
            <w:r>
              <w:rPr>
                <w:sz w:val="16"/>
                <w:szCs w:val="16"/>
              </w:rPr>
              <w:t>10.3.0</w:t>
            </w:r>
          </w:p>
        </w:tc>
        <w:tc>
          <w:tcPr>
            <w:tcW w:w="567" w:type="dxa"/>
            <w:shd w:val="solid" w:color="FFFFFF" w:fill="auto"/>
          </w:tcPr>
          <w:p w14:paraId="585F5B14" w14:textId="77777777" w:rsidR="00B369C4" w:rsidRDefault="00B369C4" w:rsidP="003119D7">
            <w:pPr>
              <w:pStyle w:val="TAL"/>
              <w:rPr>
                <w:sz w:val="16"/>
                <w:szCs w:val="16"/>
              </w:rPr>
            </w:pPr>
            <w:r>
              <w:rPr>
                <w:sz w:val="16"/>
                <w:szCs w:val="16"/>
              </w:rPr>
              <w:t>10.4.0</w:t>
            </w:r>
          </w:p>
        </w:tc>
      </w:tr>
      <w:tr w:rsidR="00BF0E79" w:rsidRPr="00047BA9" w14:paraId="6A34D0C4" w14:textId="77777777">
        <w:tblPrEx>
          <w:tblCellMar>
            <w:top w:w="0" w:type="dxa"/>
            <w:bottom w:w="0" w:type="dxa"/>
          </w:tblCellMar>
        </w:tblPrEx>
        <w:tc>
          <w:tcPr>
            <w:tcW w:w="800" w:type="dxa"/>
            <w:shd w:val="solid" w:color="FFFFFF" w:fill="auto"/>
          </w:tcPr>
          <w:p w14:paraId="7C351604" w14:textId="77777777" w:rsidR="00BF0E79" w:rsidRDefault="00BF0E79" w:rsidP="003119D7">
            <w:pPr>
              <w:pStyle w:val="TAL"/>
              <w:rPr>
                <w:sz w:val="16"/>
                <w:szCs w:val="16"/>
              </w:rPr>
            </w:pPr>
            <w:r>
              <w:rPr>
                <w:sz w:val="16"/>
                <w:szCs w:val="16"/>
              </w:rPr>
              <w:t>2012-06</w:t>
            </w:r>
          </w:p>
        </w:tc>
        <w:tc>
          <w:tcPr>
            <w:tcW w:w="800" w:type="dxa"/>
            <w:shd w:val="solid" w:color="FFFFFF" w:fill="auto"/>
          </w:tcPr>
          <w:p w14:paraId="1B9A86F3" w14:textId="77777777" w:rsidR="00BF0E79" w:rsidRDefault="00BF0E79" w:rsidP="003119D7">
            <w:pPr>
              <w:pStyle w:val="TAL"/>
              <w:jc w:val="center"/>
              <w:rPr>
                <w:sz w:val="16"/>
                <w:szCs w:val="16"/>
              </w:rPr>
            </w:pPr>
            <w:r>
              <w:rPr>
                <w:sz w:val="16"/>
                <w:szCs w:val="16"/>
              </w:rPr>
              <w:t>56</w:t>
            </w:r>
          </w:p>
        </w:tc>
        <w:tc>
          <w:tcPr>
            <w:tcW w:w="901" w:type="dxa"/>
            <w:shd w:val="solid" w:color="FFFFFF" w:fill="auto"/>
          </w:tcPr>
          <w:p w14:paraId="1237D68C" w14:textId="77777777" w:rsidR="00BF0E79" w:rsidRDefault="00BF0E79" w:rsidP="003119D7">
            <w:pPr>
              <w:pStyle w:val="TAL"/>
              <w:tabs>
                <w:tab w:val="left" w:pos="480"/>
              </w:tabs>
              <w:rPr>
                <w:sz w:val="16"/>
                <w:szCs w:val="16"/>
              </w:rPr>
            </w:pPr>
            <w:r>
              <w:rPr>
                <w:sz w:val="16"/>
                <w:szCs w:val="16"/>
              </w:rPr>
              <w:t>SP-120222</w:t>
            </w:r>
          </w:p>
        </w:tc>
        <w:tc>
          <w:tcPr>
            <w:tcW w:w="476" w:type="dxa"/>
            <w:shd w:val="solid" w:color="FFFFFF" w:fill="auto"/>
          </w:tcPr>
          <w:p w14:paraId="032E6A2B" w14:textId="77777777" w:rsidR="00BF0E79" w:rsidRDefault="00BF0E79" w:rsidP="003119D7">
            <w:pPr>
              <w:pStyle w:val="TAL"/>
              <w:rPr>
                <w:sz w:val="16"/>
                <w:szCs w:val="16"/>
              </w:rPr>
            </w:pPr>
            <w:r>
              <w:rPr>
                <w:sz w:val="16"/>
                <w:szCs w:val="16"/>
              </w:rPr>
              <w:t>0067</w:t>
            </w:r>
          </w:p>
        </w:tc>
        <w:tc>
          <w:tcPr>
            <w:tcW w:w="378" w:type="dxa"/>
            <w:shd w:val="solid" w:color="FFFFFF" w:fill="auto"/>
          </w:tcPr>
          <w:p w14:paraId="26AB94AB" w14:textId="77777777" w:rsidR="00BF0E79" w:rsidRDefault="00BF0E79" w:rsidP="003119D7">
            <w:pPr>
              <w:pStyle w:val="TAL"/>
              <w:rPr>
                <w:sz w:val="16"/>
                <w:szCs w:val="16"/>
              </w:rPr>
            </w:pPr>
          </w:p>
        </w:tc>
        <w:tc>
          <w:tcPr>
            <w:tcW w:w="4867" w:type="dxa"/>
            <w:shd w:val="solid" w:color="FFFFFF" w:fill="auto"/>
          </w:tcPr>
          <w:p w14:paraId="1F731B93" w14:textId="77777777" w:rsidR="00BF0E79" w:rsidRPr="003B49DF" w:rsidRDefault="00BF0E79" w:rsidP="003119D7">
            <w:pPr>
              <w:pStyle w:val="TAL"/>
              <w:rPr>
                <w:sz w:val="16"/>
                <w:szCs w:val="16"/>
              </w:rPr>
            </w:pPr>
            <w:r>
              <w:rPr>
                <w:sz w:val="16"/>
                <w:szCs w:val="16"/>
              </w:rPr>
              <w:t>Corrections on Content Report Info Package</w:t>
            </w:r>
          </w:p>
        </w:tc>
        <w:tc>
          <w:tcPr>
            <w:tcW w:w="567" w:type="dxa"/>
            <w:shd w:val="solid" w:color="FFFFFF" w:fill="auto"/>
          </w:tcPr>
          <w:p w14:paraId="1DF58A68" w14:textId="77777777" w:rsidR="00BF0E79" w:rsidRDefault="00BF0E79" w:rsidP="003119D7">
            <w:pPr>
              <w:pStyle w:val="TAL"/>
              <w:rPr>
                <w:sz w:val="16"/>
                <w:szCs w:val="16"/>
              </w:rPr>
            </w:pPr>
            <w:r>
              <w:rPr>
                <w:sz w:val="16"/>
                <w:szCs w:val="16"/>
              </w:rPr>
              <w:t>10.4.0</w:t>
            </w:r>
          </w:p>
        </w:tc>
        <w:tc>
          <w:tcPr>
            <w:tcW w:w="567" w:type="dxa"/>
            <w:shd w:val="solid" w:color="FFFFFF" w:fill="auto"/>
          </w:tcPr>
          <w:p w14:paraId="6FCB6D81" w14:textId="77777777" w:rsidR="00BF0E79" w:rsidRDefault="00BF0E79" w:rsidP="003119D7">
            <w:pPr>
              <w:pStyle w:val="TAL"/>
              <w:rPr>
                <w:sz w:val="16"/>
                <w:szCs w:val="16"/>
              </w:rPr>
            </w:pPr>
            <w:r>
              <w:rPr>
                <w:sz w:val="16"/>
                <w:szCs w:val="16"/>
              </w:rPr>
              <w:t>10.5.0</w:t>
            </w:r>
          </w:p>
        </w:tc>
      </w:tr>
      <w:tr w:rsidR="00BF5DDE" w:rsidRPr="00047BA9" w14:paraId="43165D18" w14:textId="77777777">
        <w:tblPrEx>
          <w:tblCellMar>
            <w:top w:w="0" w:type="dxa"/>
            <w:bottom w:w="0" w:type="dxa"/>
          </w:tblCellMar>
        </w:tblPrEx>
        <w:tc>
          <w:tcPr>
            <w:tcW w:w="800" w:type="dxa"/>
            <w:shd w:val="solid" w:color="FFFFFF" w:fill="auto"/>
          </w:tcPr>
          <w:p w14:paraId="0739E66B" w14:textId="77777777" w:rsidR="00BF5DDE" w:rsidRDefault="00BF5DDE" w:rsidP="006836F7">
            <w:pPr>
              <w:pStyle w:val="TAL"/>
              <w:rPr>
                <w:sz w:val="16"/>
                <w:szCs w:val="16"/>
              </w:rPr>
            </w:pPr>
            <w:r>
              <w:rPr>
                <w:sz w:val="16"/>
                <w:szCs w:val="16"/>
              </w:rPr>
              <w:t>2012-06</w:t>
            </w:r>
          </w:p>
        </w:tc>
        <w:tc>
          <w:tcPr>
            <w:tcW w:w="800" w:type="dxa"/>
            <w:shd w:val="solid" w:color="FFFFFF" w:fill="auto"/>
          </w:tcPr>
          <w:p w14:paraId="534949F9" w14:textId="77777777" w:rsidR="00BF5DDE" w:rsidRDefault="00BF5DDE" w:rsidP="006836F7">
            <w:pPr>
              <w:pStyle w:val="TAL"/>
              <w:jc w:val="center"/>
              <w:rPr>
                <w:sz w:val="16"/>
                <w:szCs w:val="16"/>
              </w:rPr>
            </w:pPr>
            <w:r>
              <w:rPr>
                <w:sz w:val="16"/>
                <w:szCs w:val="16"/>
              </w:rPr>
              <w:t>56</w:t>
            </w:r>
          </w:p>
        </w:tc>
        <w:tc>
          <w:tcPr>
            <w:tcW w:w="901" w:type="dxa"/>
            <w:shd w:val="solid" w:color="FFFFFF" w:fill="auto"/>
          </w:tcPr>
          <w:p w14:paraId="3DA7AAA7" w14:textId="77777777" w:rsidR="00BF5DDE" w:rsidRDefault="00BF5DDE" w:rsidP="003119D7">
            <w:pPr>
              <w:pStyle w:val="TAL"/>
              <w:tabs>
                <w:tab w:val="left" w:pos="480"/>
              </w:tabs>
              <w:rPr>
                <w:sz w:val="16"/>
                <w:szCs w:val="16"/>
              </w:rPr>
            </w:pPr>
            <w:r>
              <w:rPr>
                <w:sz w:val="16"/>
                <w:szCs w:val="16"/>
              </w:rPr>
              <w:t>SP-120224</w:t>
            </w:r>
          </w:p>
        </w:tc>
        <w:tc>
          <w:tcPr>
            <w:tcW w:w="476" w:type="dxa"/>
            <w:shd w:val="solid" w:color="FFFFFF" w:fill="auto"/>
          </w:tcPr>
          <w:p w14:paraId="644A904C" w14:textId="77777777" w:rsidR="00BF5DDE" w:rsidRDefault="00BF5DDE" w:rsidP="003119D7">
            <w:pPr>
              <w:pStyle w:val="TAL"/>
              <w:rPr>
                <w:sz w:val="16"/>
                <w:szCs w:val="16"/>
              </w:rPr>
            </w:pPr>
            <w:r>
              <w:rPr>
                <w:sz w:val="16"/>
                <w:szCs w:val="16"/>
              </w:rPr>
              <w:t>0068</w:t>
            </w:r>
          </w:p>
        </w:tc>
        <w:tc>
          <w:tcPr>
            <w:tcW w:w="378" w:type="dxa"/>
            <w:shd w:val="solid" w:color="FFFFFF" w:fill="auto"/>
          </w:tcPr>
          <w:p w14:paraId="1B8EA654" w14:textId="77777777" w:rsidR="00BF5DDE" w:rsidRDefault="00BF5DDE" w:rsidP="003119D7">
            <w:pPr>
              <w:pStyle w:val="TAL"/>
              <w:rPr>
                <w:sz w:val="16"/>
                <w:szCs w:val="16"/>
              </w:rPr>
            </w:pPr>
            <w:r>
              <w:rPr>
                <w:sz w:val="16"/>
                <w:szCs w:val="16"/>
              </w:rPr>
              <w:t>2</w:t>
            </w:r>
          </w:p>
        </w:tc>
        <w:tc>
          <w:tcPr>
            <w:tcW w:w="4867" w:type="dxa"/>
            <w:shd w:val="solid" w:color="FFFFFF" w:fill="auto"/>
          </w:tcPr>
          <w:p w14:paraId="4A8F9B83" w14:textId="77777777" w:rsidR="00BF5DDE" w:rsidRDefault="00BF5DDE" w:rsidP="003119D7">
            <w:pPr>
              <w:pStyle w:val="TAL"/>
              <w:rPr>
                <w:sz w:val="16"/>
                <w:szCs w:val="16"/>
              </w:rPr>
            </w:pPr>
            <w:r>
              <w:rPr>
                <w:sz w:val="16"/>
                <w:szCs w:val="16"/>
              </w:rPr>
              <w:t>Media Presentation Synchronization in MBMS</w:t>
            </w:r>
          </w:p>
        </w:tc>
        <w:tc>
          <w:tcPr>
            <w:tcW w:w="567" w:type="dxa"/>
            <w:shd w:val="solid" w:color="FFFFFF" w:fill="auto"/>
          </w:tcPr>
          <w:p w14:paraId="024DD6DF" w14:textId="77777777" w:rsidR="00BF5DDE" w:rsidRDefault="00BF5DDE" w:rsidP="003119D7">
            <w:pPr>
              <w:pStyle w:val="TAL"/>
              <w:rPr>
                <w:sz w:val="16"/>
                <w:szCs w:val="16"/>
              </w:rPr>
            </w:pPr>
            <w:r>
              <w:rPr>
                <w:sz w:val="16"/>
                <w:szCs w:val="16"/>
              </w:rPr>
              <w:t>10.5.0</w:t>
            </w:r>
          </w:p>
        </w:tc>
        <w:tc>
          <w:tcPr>
            <w:tcW w:w="567" w:type="dxa"/>
            <w:shd w:val="solid" w:color="FFFFFF" w:fill="auto"/>
          </w:tcPr>
          <w:p w14:paraId="7F38DA29" w14:textId="77777777" w:rsidR="00BF5DDE" w:rsidRDefault="00BF5DDE" w:rsidP="003119D7">
            <w:pPr>
              <w:pStyle w:val="TAL"/>
              <w:rPr>
                <w:sz w:val="16"/>
                <w:szCs w:val="16"/>
              </w:rPr>
            </w:pPr>
            <w:r>
              <w:rPr>
                <w:sz w:val="16"/>
                <w:szCs w:val="16"/>
              </w:rPr>
              <w:t>11.0.0</w:t>
            </w:r>
          </w:p>
        </w:tc>
      </w:tr>
      <w:tr w:rsidR="00BF5DDE" w:rsidRPr="00047BA9" w14:paraId="7854DAA5" w14:textId="77777777">
        <w:tblPrEx>
          <w:tblCellMar>
            <w:top w:w="0" w:type="dxa"/>
            <w:bottom w:w="0" w:type="dxa"/>
          </w:tblCellMar>
        </w:tblPrEx>
        <w:tc>
          <w:tcPr>
            <w:tcW w:w="800" w:type="dxa"/>
            <w:shd w:val="solid" w:color="FFFFFF" w:fill="auto"/>
          </w:tcPr>
          <w:p w14:paraId="4BFE3869" w14:textId="77777777" w:rsidR="00BF5DDE" w:rsidRDefault="00BF5DDE" w:rsidP="006836F7">
            <w:pPr>
              <w:pStyle w:val="TAL"/>
              <w:rPr>
                <w:sz w:val="16"/>
                <w:szCs w:val="16"/>
              </w:rPr>
            </w:pPr>
            <w:r>
              <w:rPr>
                <w:sz w:val="16"/>
                <w:szCs w:val="16"/>
              </w:rPr>
              <w:t>2012-06</w:t>
            </w:r>
          </w:p>
        </w:tc>
        <w:tc>
          <w:tcPr>
            <w:tcW w:w="800" w:type="dxa"/>
            <w:shd w:val="solid" w:color="FFFFFF" w:fill="auto"/>
          </w:tcPr>
          <w:p w14:paraId="72C6F40D" w14:textId="77777777" w:rsidR="00BF5DDE" w:rsidRDefault="00BF5DDE" w:rsidP="006836F7">
            <w:pPr>
              <w:pStyle w:val="TAL"/>
              <w:jc w:val="center"/>
              <w:rPr>
                <w:sz w:val="16"/>
                <w:szCs w:val="16"/>
              </w:rPr>
            </w:pPr>
            <w:r>
              <w:rPr>
                <w:sz w:val="16"/>
                <w:szCs w:val="16"/>
              </w:rPr>
              <w:t>56</w:t>
            </w:r>
          </w:p>
        </w:tc>
        <w:tc>
          <w:tcPr>
            <w:tcW w:w="901" w:type="dxa"/>
            <w:shd w:val="solid" w:color="FFFFFF" w:fill="auto"/>
          </w:tcPr>
          <w:p w14:paraId="558D83BE" w14:textId="77777777" w:rsidR="00BF5DDE" w:rsidRDefault="00BF5DDE" w:rsidP="003119D7">
            <w:pPr>
              <w:pStyle w:val="TAL"/>
              <w:tabs>
                <w:tab w:val="left" w:pos="480"/>
              </w:tabs>
              <w:rPr>
                <w:sz w:val="16"/>
                <w:szCs w:val="16"/>
              </w:rPr>
            </w:pPr>
            <w:r>
              <w:rPr>
                <w:sz w:val="16"/>
                <w:szCs w:val="16"/>
              </w:rPr>
              <w:t>SP-120224</w:t>
            </w:r>
          </w:p>
        </w:tc>
        <w:tc>
          <w:tcPr>
            <w:tcW w:w="476" w:type="dxa"/>
            <w:shd w:val="solid" w:color="FFFFFF" w:fill="auto"/>
          </w:tcPr>
          <w:p w14:paraId="3103F4F4" w14:textId="77777777" w:rsidR="00BF5DDE" w:rsidRDefault="00BF5DDE" w:rsidP="003119D7">
            <w:pPr>
              <w:pStyle w:val="TAL"/>
              <w:rPr>
                <w:sz w:val="16"/>
                <w:szCs w:val="16"/>
              </w:rPr>
            </w:pPr>
            <w:r>
              <w:rPr>
                <w:sz w:val="16"/>
                <w:szCs w:val="16"/>
              </w:rPr>
              <w:t>0069</w:t>
            </w:r>
          </w:p>
        </w:tc>
        <w:tc>
          <w:tcPr>
            <w:tcW w:w="378" w:type="dxa"/>
            <w:shd w:val="solid" w:color="FFFFFF" w:fill="auto"/>
          </w:tcPr>
          <w:p w14:paraId="7FD901D0" w14:textId="77777777" w:rsidR="00BF5DDE" w:rsidRDefault="00BF5DDE" w:rsidP="003119D7">
            <w:pPr>
              <w:pStyle w:val="TAL"/>
              <w:rPr>
                <w:sz w:val="16"/>
                <w:szCs w:val="16"/>
              </w:rPr>
            </w:pPr>
            <w:r>
              <w:rPr>
                <w:sz w:val="16"/>
                <w:szCs w:val="16"/>
              </w:rPr>
              <w:t>3</w:t>
            </w:r>
          </w:p>
        </w:tc>
        <w:tc>
          <w:tcPr>
            <w:tcW w:w="4867" w:type="dxa"/>
            <w:shd w:val="solid" w:color="FFFFFF" w:fill="auto"/>
          </w:tcPr>
          <w:p w14:paraId="43278C36" w14:textId="77777777" w:rsidR="00BF5DDE" w:rsidRDefault="00FE3D5B" w:rsidP="003119D7">
            <w:pPr>
              <w:pStyle w:val="TAL"/>
              <w:rPr>
                <w:sz w:val="16"/>
                <w:szCs w:val="16"/>
              </w:rPr>
            </w:pPr>
            <w:r>
              <w:rPr>
                <w:sz w:val="16"/>
                <w:szCs w:val="16"/>
              </w:rPr>
              <w:t>Media Presentation Synchronization in Inter-UE Session Replication</w:t>
            </w:r>
          </w:p>
        </w:tc>
        <w:tc>
          <w:tcPr>
            <w:tcW w:w="567" w:type="dxa"/>
            <w:shd w:val="solid" w:color="FFFFFF" w:fill="auto"/>
          </w:tcPr>
          <w:p w14:paraId="5F3AD300" w14:textId="77777777" w:rsidR="00BF5DDE" w:rsidRDefault="00BF5DDE" w:rsidP="003119D7">
            <w:pPr>
              <w:pStyle w:val="TAL"/>
              <w:rPr>
                <w:sz w:val="16"/>
                <w:szCs w:val="16"/>
              </w:rPr>
            </w:pPr>
            <w:r>
              <w:rPr>
                <w:sz w:val="16"/>
                <w:szCs w:val="16"/>
              </w:rPr>
              <w:t>10.5.0</w:t>
            </w:r>
          </w:p>
        </w:tc>
        <w:tc>
          <w:tcPr>
            <w:tcW w:w="567" w:type="dxa"/>
            <w:shd w:val="solid" w:color="FFFFFF" w:fill="auto"/>
          </w:tcPr>
          <w:p w14:paraId="6EBD899A" w14:textId="77777777" w:rsidR="00BF5DDE" w:rsidRDefault="00BF5DDE" w:rsidP="003119D7">
            <w:pPr>
              <w:pStyle w:val="TAL"/>
              <w:rPr>
                <w:sz w:val="16"/>
                <w:szCs w:val="16"/>
              </w:rPr>
            </w:pPr>
            <w:r>
              <w:rPr>
                <w:sz w:val="16"/>
                <w:szCs w:val="16"/>
              </w:rPr>
              <w:t>11.0.0</w:t>
            </w:r>
          </w:p>
        </w:tc>
      </w:tr>
      <w:tr w:rsidR="004907DC" w:rsidRPr="00047BA9" w14:paraId="3248C820" w14:textId="77777777">
        <w:tblPrEx>
          <w:tblCellMar>
            <w:top w:w="0" w:type="dxa"/>
            <w:bottom w:w="0" w:type="dxa"/>
          </w:tblCellMar>
        </w:tblPrEx>
        <w:tc>
          <w:tcPr>
            <w:tcW w:w="800" w:type="dxa"/>
            <w:shd w:val="solid" w:color="FFFFFF" w:fill="auto"/>
          </w:tcPr>
          <w:p w14:paraId="6A54D5F6" w14:textId="77777777" w:rsidR="004907DC" w:rsidRDefault="004907DC" w:rsidP="006836F7">
            <w:pPr>
              <w:pStyle w:val="TAL"/>
              <w:rPr>
                <w:sz w:val="16"/>
                <w:szCs w:val="16"/>
              </w:rPr>
            </w:pPr>
            <w:r>
              <w:rPr>
                <w:sz w:val="16"/>
                <w:szCs w:val="16"/>
              </w:rPr>
              <w:t>2013-06</w:t>
            </w:r>
          </w:p>
        </w:tc>
        <w:tc>
          <w:tcPr>
            <w:tcW w:w="800" w:type="dxa"/>
            <w:shd w:val="solid" w:color="FFFFFF" w:fill="auto"/>
          </w:tcPr>
          <w:p w14:paraId="53A13F78" w14:textId="77777777" w:rsidR="004907DC" w:rsidRDefault="004907DC" w:rsidP="006836F7">
            <w:pPr>
              <w:pStyle w:val="TAL"/>
              <w:jc w:val="center"/>
              <w:rPr>
                <w:sz w:val="16"/>
                <w:szCs w:val="16"/>
              </w:rPr>
            </w:pPr>
            <w:r>
              <w:rPr>
                <w:sz w:val="16"/>
                <w:szCs w:val="16"/>
              </w:rPr>
              <w:t>60</w:t>
            </w:r>
          </w:p>
        </w:tc>
        <w:tc>
          <w:tcPr>
            <w:tcW w:w="901" w:type="dxa"/>
            <w:shd w:val="solid" w:color="FFFFFF" w:fill="auto"/>
          </w:tcPr>
          <w:p w14:paraId="6C0CB728" w14:textId="77777777" w:rsidR="004907DC" w:rsidRDefault="004907DC" w:rsidP="003119D7">
            <w:pPr>
              <w:pStyle w:val="TAL"/>
              <w:tabs>
                <w:tab w:val="left" w:pos="480"/>
              </w:tabs>
              <w:rPr>
                <w:sz w:val="16"/>
                <w:szCs w:val="16"/>
              </w:rPr>
            </w:pPr>
            <w:r>
              <w:rPr>
                <w:sz w:val="16"/>
                <w:szCs w:val="16"/>
              </w:rPr>
              <w:t>SP-130182</w:t>
            </w:r>
          </w:p>
        </w:tc>
        <w:tc>
          <w:tcPr>
            <w:tcW w:w="476" w:type="dxa"/>
            <w:shd w:val="solid" w:color="FFFFFF" w:fill="auto"/>
          </w:tcPr>
          <w:p w14:paraId="3EDB6E32" w14:textId="77777777" w:rsidR="004907DC" w:rsidRDefault="004907DC" w:rsidP="003119D7">
            <w:pPr>
              <w:pStyle w:val="TAL"/>
              <w:rPr>
                <w:sz w:val="16"/>
                <w:szCs w:val="16"/>
              </w:rPr>
            </w:pPr>
            <w:r>
              <w:rPr>
                <w:sz w:val="16"/>
                <w:szCs w:val="16"/>
              </w:rPr>
              <w:t>0074</w:t>
            </w:r>
          </w:p>
        </w:tc>
        <w:tc>
          <w:tcPr>
            <w:tcW w:w="378" w:type="dxa"/>
            <w:shd w:val="solid" w:color="FFFFFF" w:fill="auto"/>
          </w:tcPr>
          <w:p w14:paraId="031F46F7" w14:textId="77777777" w:rsidR="004907DC" w:rsidRDefault="004907DC" w:rsidP="003119D7">
            <w:pPr>
              <w:pStyle w:val="TAL"/>
              <w:rPr>
                <w:sz w:val="16"/>
                <w:szCs w:val="16"/>
              </w:rPr>
            </w:pPr>
            <w:r>
              <w:rPr>
                <w:sz w:val="16"/>
                <w:szCs w:val="16"/>
              </w:rPr>
              <w:t>1</w:t>
            </w:r>
          </w:p>
        </w:tc>
        <w:tc>
          <w:tcPr>
            <w:tcW w:w="4867" w:type="dxa"/>
            <w:shd w:val="solid" w:color="FFFFFF" w:fill="auto"/>
          </w:tcPr>
          <w:p w14:paraId="61F21A31" w14:textId="77777777" w:rsidR="004907DC" w:rsidRDefault="004907DC" w:rsidP="003119D7">
            <w:pPr>
              <w:pStyle w:val="TAL"/>
              <w:rPr>
                <w:sz w:val="16"/>
                <w:szCs w:val="16"/>
              </w:rPr>
            </w:pPr>
            <w:r>
              <w:rPr>
                <w:sz w:val="16"/>
                <w:szCs w:val="16"/>
              </w:rPr>
              <w:t>Clarification on File Repair Procedure in IMS-based MBMS Download Service</w:t>
            </w:r>
          </w:p>
        </w:tc>
        <w:tc>
          <w:tcPr>
            <w:tcW w:w="567" w:type="dxa"/>
            <w:shd w:val="solid" w:color="FFFFFF" w:fill="auto"/>
          </w:tcPr>
          <w:p w14:paraId="1FE3A6F1" w14:textId="77777777" w:rsidR="004907DC" w:rsidRDefault="004907DC" w:rsidP="003119D7">
            <w:pPr>
              <w:pStyle w:val="TAL"/>
              <w:rPr>
                <w:sz w:val="16"/>
                <w:szCs w:val="16"/>
              </w:rPr>
            </w:pPr>
            <w:r>
              <w:rPr>
                <w:sz w:val="16"/>
                <w:szCs w:val="16"/>
              </w:rPr>
              <w:t>11.0.0</w:t>
            </w:r>
          </w:p>
        </w:tc>
        <w:tc>
          <w:tcPr>
            <w:tcW w:w="567" w:type="dxa"/>
            <w:shd w:val="solid" w:color="FFFFFF" w:fill="auto"/>
          </w:tcPr>
          <w:p w14:paraId="7B882D8F" w14:textId="77777777" w:rsidR="004907DC" w:rsidRDefault="004907DC" w:rsidP="003119D7">
            <w:pPr>
              <w:pStyle w:val="TAL"/>
              <w:rPr>
                <w:sz w:val="16"/>
                <w:szCs w:val="16"/>
              </w:rPr>
            </w:pPr>
            <w:r>
              <w:rPr>
                <w:sz w:val="16"/>
                <w:szCs w:val="16"/>
              </w:rPr>
              <w:t>11.1.0</w:t>
            </w:r>
          </w:p>
        </w:tc>
      </w:tr>
      <w:tr w:rsidR="00247E0B" w:rsidRPr="00047BA9" w14:paraId="27691F8C" w14:textId="77777777">
        <w:tblPrEx>
          <w:tblCellMar>
            <w:top w:w="0" w:type="dxa"/>
            <w:bottom w:w="0" w:type="dxa"/>
          </w:tblCellMar>
        </w:tblPrEx>
        <w:tc>
          <w:tcPr>
            <w:tcW w:w="800" w:type="dxa"/>
            <w:shd w:val="solid" w:color="FFFFFF" w:fill="auto"/>
          </w:tcPr>
          <w:p w14:paraId="2D325329" w14:textId="77777777" w:rsidR="00247E0B" w:rsidRDefault="00247E0B" w:rsidP="006836F7">
            <w:pPr>
              <w:pStyle w:val="TAL"/>
              <w:rPr>
                <w:sz w:val="16"/>
                <w:szCs w:val="16"/>
              </w:rPr>
            </w:pPr>
            <w:r>
              <w:rPr>
                <w:sz w:val="16"/>
                <w:szCs w:val="16"/>
              </w:rPr>
              <w:t>2013-09</w:t>
            </w:r>
          </w:p>
        </w:tc>
        <w:tc>
          <w:tcPr>
            <w:tcW w:w="800" w:type="dxa"/>
            <w:shd w:val="solid" w:color="FFFFFF" w:fill="auto"/>
          </w:tcPr>
          <w:p w14:paraId="7EAD1612" w14:textId="77777777" w:rsidR="00247E0B" w:rsidRDefault="00247E0B" w:rsidP="006836F7">
            <w:pPr>
              <w:pStyle w:val="TAL"/>
              <w:jc w:val="center"/>
              <w:rPr>
                <w:sz w:val="16"/>
                <w:szCs w:val="16"/>
              </w:rPr>
            </w:pPr>
            <w:r>
              <w:rPr>
                <w:sz w:val="16"/>
                <w:szCs w:val="16"/>
              </w:rPr>
              <w:t>61</w:t>
            </w:r>
          </w:p>
        </w:tc>
        <w:tc>
          <w:tcPr>
            <w:tcW w:w="901" w:type="dxa"/>
            <w:shd w:val="solid" w:color="FFFFFF" w:fill="auto"/>
          </w:tcPr>
          <w:p w14:paraId="5134A9FF" w14:textId="77777777" w:rsidR="00247E0B" w:rsidRDefault="00247E0B" w:rsidP="003119D7">
            <w:pPr>
              <w:pStyle w:val="TAL"/>
              <w:tabs>
                <w:tab w:val="left" w:pos="480"/>
              </w:tabs>
              <w:rPr>
                <w:sz w:val="16"/>
                <w:szCs w:val="16"/>
              </w:rPr>
            </w:pPr>
            <w:r>
              <w:rPr>
                <w:sz w:val="16"/>
                <w:szCs w:val="16"/>
              </w:rPr>
              <w:t>SP-130345</w:t>
            </w:r>
          </w:p>
        </w:tc>
        <w:tc>
          <w:tcPr>
            <w:tcW w:w="476" w:type="dxa"/>
            <w:shd w:val="solid" w:color="FFFFFF" w:fill="auto"/>
          </w:tcPr>
          <w:p w14:paraId="6C6A8668" w14:textId="77777777" w:rsidR="00247E0B" w:rsidRDefault="00247E0B" w:rsidP="003119D7">
            <w:pPr>
              <w:pStyle w:val="TAL"/>
              <w:rPr>
                <w:sz w:val="16"/>
                <w:szCs w:val="16"/>
              </w:rPr>
            </w:pPr>
            <w:r>
              <w:rPr>
                <w:sz w:val="16"/>
                <w:szCs w:val="16"/>
              </w:rPr>
              <w:t>0077</w:t>
            </w:r>
          </w:p>
        </w:tc>
        <w:tc>
          <w:tcPr>
            <w:tcW w:w="378" w:type="dxa"/>
            <w:shd w:val="solid" w:color="FFFFFF" w:fill="auto"/>
          </w:tcPr>
          <w:p w14:paraId="4DB33DC4" w14:textId="77777777" w:rsidR="00247E0B" w:rsidRDefault="00247E0B" w:rsidP="003119D7">
            <w:pPr>
              <w:pStyle w:val="TAL"/>
              <w:rPr>
                <w:sz w:val="16"/>
                <w:szCs w:val="16"/>
              </w:rPr>
            </w:pPr>
            <w:r>
              <w:rPr>
                <w:sz w:val="16"/>
                <w:szCs w:val="16"/>
              </w:rPr>
              <w:t>1</w:t>
            </w:r>
          </w:p>
        </w:tc>
        <w:tc>
          <w:tcPr>
            <w:tcW w:w="4867" w:type="dxa"/>
            <w:shd w:val="solid" w:color="FFFFFF" w:fill="auto"/>
          </w:tcPr>
          <w:p w14:paraId="705556F3" w14:textId="77777777" w:rsidR="00247E0B" w:rsidRDefault="00247E0B" w:rsidP="003119D7">
            <w:pPr>
              <w:pStyle w:val="TAL"/>
              <w:rPr>
                <w:sz w:val="16"/>
                <w:szCs w:val="16"/>
              </w:rPr>
            </w:pPr>
            <w:r>
              <w:rPr>
                <w:sz w:val="16"/>
                <w:szCs w:val="16"/>
              </w:rPr>
              <w:t>Corrections on SDP Attributes</w:t>
            </w:r>
          </w:p>
        </w:tc>
        <w:tc>
          <w:tcPr>
            <w:tcW w:w="567" w:type="dxa"/>
            <w:shd w:val="solid" w:color="FFFFFF" w:fill="auto"/>
          </w:tcPr>
          <w:p w14:paraId="14F5A4D0" w14:textId="77777777" w:rsidR="00247E0B" w:rsidRDefault="00247E0B" w:rsidP="003119D7">
            <w:pPr>
              <w:pStyle w:val="TAL"/>
              <w:rPr>
                <w:sz w:val="16"/>
                <w:szCs w:val="16"/>
              </w:rPr>
            </w:pPr>
            <w:r>
              <w:rPr>
                <w:sz w:val="16"/>
                <w:szCs w:val="16"/>
              </w:rPr>
              <w:t>11.1.0</w:t>
            </w:r>
          </w:p>
        </w:tc>
        <w:tc>
          <w:tcPr>
            <w:tcW w:w="567" w:type="dxa"/>
            <w:shd w:val="solid" w:color="FFFFFF" w:fill="auto"/>
          </w:tcPr>
          <w:p w14:paraId="2EC06ED8" w14:textId="77777777" w:rsidR="00247E0B" w:rsidRDefault="00247E0B" w:rsidP="003119D7">
            <w:pPr>
              <w:pStyle w:val="TAL"/>
              <w:rPr>
                <w:sz w:val="16"/>
                <w:szCs w:val="16"/>
              </w:rPr>
            </w:pPr>
            <w:r>
              <w:rPr>
                <w:sz w:val="16"/>
                <w:szCs w:val="16"/>
              </w:rPr>
              <w:t>11.2.0</w:t>
            </w:r>
          </w:p>
        </w:tc>
      </w:tr>
      <w:tr w:rsidR="001F3F0A" w:rsidRPr="00047BA9" w14:paraId="17797F99" w14:textId="77777777">
        <w:tblPrEx>
          <w:tblCellMar>
            <w:top w:w="0" w:type="dxa"/>
            <w:bottom w:w="0" w:type="dxa"/>
          </w:tblCellMar>
        </w:tblPrEx>
        <w:tc>
          <w:tcPr>
            <w:tcW w:w="800" w:type="dxa"/>
            <w:shd w:val="solid" w:color="FFFFFF" w:fill="auto"/>
          </w:tcPr>
          <w:p w14:paraId="06EC17DA" w14:textId="77777777" w:rsidR="001F3F0A" w:rsidRDefault="001F3F0A" w:rsidP="004C2B3D">
            <w:pPr>
              <w:pStyle w:val="TAL"/>
              <w:rPr>
                <w:sz w:val="16"/>
                <w:szCs w:val="16"/>
              </w:rPr>
            </w:pPr>
            <w:r>
              <w:rPr>
                <w:sz w:val="16"/>
                <w:szCs w:val="16"/>
              </w:rPr>
              <w:t>2013-09</w:t>
            </w:r>
          </w:p>
        </w:tc>
        <w:tc>
          <w:tcPr>
            <w:tcW w:w="800" w:type="dxa"/>
            <w:shd w:val="solid" w:color="FFFFFF" w:fill="auto"/>
          </w:tcPr>
          <w:p w14:paraId="2A5BBF71" w14:textId="77777777" w:rsidR="001F3F0A" w:rsidRDefault="001F3F0A" w:rsidP="004C2B3D">
            <w:pPr>
              <w:pStyle w:val="TAL"/>
              <w:jc w:val="center"/>
              <w:rPr>
                <w:sz w:val="16"/>
                <w:szCs w:val="16"/>
              </w:rPr>
            </w:pPr>
            <w:r>
              <w:rPr>
                <w:sz w:val="16"/>
                <w:szCs w:val="16"/>
              </w:rPr>
              <w:t>61</w:t>
            </w:r>
          </w:p>
        </w:tc>
        <w:tc>
          <w:tcPr>
            <w:tcW w:w="901" w:type="dxa"/>
            <w:shd w:val="solid" w:color="FFFFFF" w:fill="auto"/>
          </w:tcPr>
          <w:p w14:paraId="1CCC2333" w14:textId="77777777" w:rsidR="001F3F0A" w:rsidRDefault="001F3F0A" w:rsidP="003119D7">
            <w:pPr>
              <w:pStyle w:val="TAL"/>
              <w:tabs>
                <w:tab w:val="left" w:pos="480"/>
              </w:tabs>
              <w:rPr>
                <w:sz w:val="16"/>
                <w:szCs w:val="16"/>
              </w:rPr>
            </w:pPr>
            <w:r>
              <w:rPr>
                <w:sz w:val="16"/>
                <w:szCs w:val="16"/>
              </w:rPr>
              <w:t>SP-130356</w:t>
            </w:r>
          </w:p>
        </w:tc>
        <w:tc>
          <w:tcPr>
            <w:tcW w:w="476" w:type="dxa"/>
            <w:shd w:val="solid" w:color="FFFFFF" w:fill="auto"/>
          </w:tcPr>
          <w:p w14:paraId="5E6F2A80" w14:textId="77777777" w:rsidR="001F3F0A" w:rsidRDefault="001F3F0A" w:rsidP="003119D7">
            <w:pPr>
              <w:pStyle w:val="TAL"/>
              <w:rPr>
                <w:sz w:val="16"/>
                <w:szCs w:val="16"/>
              </w:rPr>
            </w:pPr>
            <w:r>
              <w:rPr>
                <w:sz w:val="16"/>
                <w:szCs w:val="16"/>
              </w:rPr>
              <w:t>0078</w:t>
            </w:r>
          </w:p>
        </w:tc>
        <w:tc>
          <w:tcPr>
            <w:tcW w:w="378" w:type="dxa"/>
            <w:shd w:val="solid" w:color="FFFFFF" w:fill="auto"/>
          </w:tcPr>
          <w:p w14:paraId="69BE5B92" w14:textId="77777777" w:rsidR="001F3F0A" w:rsidRDefault="001F3F0A" w:rsidP="003119D7">
            <w:pPr>
              <w:pStyle w:val="TAL"/>
              <w:rPr>
                <w:sz w:val="16"/>
                <w:szCs w:val="16"/>
              </w:rPr>
            </w:pPr>
            <w:r>
              <w:rPr>
                <w:sz w:val="16"/>
                <w:szCs w:val="16"/>
              </w:rPr>
              <w:t>2</w:t>
            </w:r>
          </w:p>
        </w:tc>
        <w:tc>
          <w:tcPr>
            <w:tcW w:w="4867" w:type="dxa"/>
            <w:shd w:val="solid" w:color="FFFFFF" w:fill="auto"/>
          </w:tcPr>
          <w:p w14:paraId="46CBDF88" w14:textId="77777777" w:rsidR="001F3F0A" w:rsidRDefault="001F3F0A" w:rsidP="003119D7">
            <w:pPr>
              <w:pStyle w:val="TAL"/>
              <w:rPr>
                <w:sz w:val="16"/>
                <w:szCs w:val="16"/>
              </w:rPr>
            </w:pPr>
            <w:r>
              <w:rPr>
                <w:sz w:val="16"/>
                <w:szCs w:val="16"/>
              </w:rPr>
              <w:t>Missing IANA Registration Information and Corrections on SDP Attributes</w:t>
            </w:r>
          </w:p>
        </w:tc>
        <w:tc>
          <w:tcPr>
            <w:tcW w:w="567" w:type="dxa"/>
            <w:shd w:val="solid" w:color="FFFFFF" w:fill="auto"/>
          </w:tcPr>
          <w:p w14:paraId="164B490A" w14:textId="77777777" w:rsidR="001F3F0A" w:rsidRDefault="001F3F0A" w:rsidP="003119D7">
            <w:pPr>
              <w:pStyle w:val="TAL"/>
              <w:rPr>
                <w:sz w:val="16"/>
                <w:szCs w:val="16"/>
              </w:rPr>
            </w:pPr>
            <w:r>
              <w:rPr>
                <w:sz w:val="16"/>
                <w:szCs w:val="16"/>
              </w:rPr>
              <w:t>11.2.0</w:t>
            </w:r>
          </w:p>
        </w:tc>
        <w:tc>
          <w:tcPr>
            <w:tcW w:w="567" w:type="dxa"/>
            <w:shd w:val="solid" w:color="FFFFFF" w:fill="auto"/>
          </w:tcPr>
          <w:p w14:paraId="613DB5EF" w14:textId="77777777" w:rsidR="001F3F0A" w:rsidRDefault="001F3F0A" w:rsidP="003119D7">
            <w:pPr>
              <w:pStyle w:val="TAL"/>
              <w:rPr>
                <w:sz w:val="16"/>
                <w:szCs w:val="16"/>
              </w:rPr>
            </w:pPr>
            <w:r>
              <w:rPr>
                <w:sz w:val="16"/>
                <w:szCs w:val="16"/>
              </w:rPr>
              <w:t>12.0.0</w:t>
            </w:r>
          </w:p>
        </w:tc>
      </w:tr>
      <w:tr w:rsidR="001F3F0A" w:rsidRPr="00047BA9" w14:paraId="38854D25" w14:textId="77777777">
        <w:tblPrEx>
          <w:tblCellMar>
            <w:top w:w="0" w:type="dxa"/>
            <w:bottom w:w="0" w:type="dxa"/>
          </w:tblCellMar>
        </w:tblPrEx>
        <w:tc>
          <w:tcPr>
            <w:tcW w:w="800" w:type="dxa"/>
            <w:shd w:val="solid" w:color="FFFFFF" w:fill="auto"/>
          </w:tcPr>
          <w:p w14:paraId="2B20C808" w14:textId="77777777" w:rsidR="001F3F0A" w:rsidRDefault="001F3F0A" w:rsidP="004C2B3D">
            <w:pPr>
              <w:pStyle w:val="TAL"/>
              <w:rPr>
                <w:sz w:val="16"/>
                <w:szCs w:val="16"/>
              </w:rPr>
            </w:pPr>
            <w:r>
              <w:rPr>
                <w:sz w:val="16"/>
                <w:szCs w:val="16"/>
              </w:rPr>
              <w:t>2013-09</w:t>
            </w:r>
          </w:p>
        </w:tc>
        <w:tc>
          <w:tcPr>
            <w:tcW w:w="800" w:type="dxa"/>
            <w:shd w:val="solid" w:color="FFFFFF" w:fill="auto"/>
          </w:tcPr>
          <w:p w14:paraId="23A69E45" w14:textId="77777777" w:rsidR="001F3F0A" w:rsidRDefault="001F3F0A" w:rsidP="004C2B3D">
            <w:pPr>
              <w:pStyle w:val="TAL"/>
              <w:jc w:val="center"/>
              <w:rPr>
                <w:sz w:val="16"/>
                <w:szCs w:val="16"/>
              </w:rPr>
            </w:pPr>
            <w:r>
              <w:rPr>
                <w:sz w:val="16"/>
                <w:szCs w:val="16"/>
              </w:rPr>
              <w:t>61</w:t>
            </w:r>
          </w:p>
        </w:tc>
        <w:tc>
          <w:tcPr>
            <w:tcW w:w="901" w:type="dxa"/>
            <w:shd w:val="solid" w:color="FFFFFF" w:fill="auto"/>
          </w:tcPr>
          <w:p w14:paraId="4A127BDB" w14:textId="77777777" w:rsidR="001F3F0A" w:rsidRDefault="001F3F0A" w:rsidP="003119D7">
            <w:pPr>
              <w:pStyle w:val="TAL"/>
              <w:tabs>
                <w:tab w:val="left" w:pos="480"/>
              </w:tabs>
              <w:rPr>
                <w:sz w:val="16"/>
                <w:szCs w:val="16"/>
              </w:rPr>
            </w:pPr>
            <w:r>
              <w:rPr>
                <w:sz w:val="16"/>
                <w:szCs w:val="16"/>
              </w:rPr>
              <w:t>SP-130353</w:t>
            </w:r>
          </w:p>
        </w:tc>
        <w:tc>
          <w:tcPr>
            <w:tcW w:w="476" w:type="dxa"/>
            <w:shd w:val="solid" w:color="FFFFFF" w:fill="auto"/>
          </w:tcPr>
          <w:p w14:paraId="422662A4" w14:textId="77777777" w:rsidR="001F3F0A" w:rsidRDefault="00DC2059" w:rsidP="003119D7">
            <w:pPr>
              <w:pStyle w:val="TAL"/>
              <w:rPr>
                <w:sz w:val="16"/>
                <w:szCs w:val="16"/>
              </w:rPr>
            </w:pPr>
            <w:r>
              <w:rPr>
                <w:sz w:val="16"/>
                <w:szCs w:val="16"/>
              </w:rPr>
              <w:t>0079</w:t>
            </w:r>
          </w:p>
        </w:tc>
        <w:tc>
          <w:tcPr>
            <w:tcW w:w="378" w:type="dxa"/>
            <w:shd w:val="solid" w:color="FFFFFF" w:fill="auto"/>
          </w:tcPr>
          <w:p w14:paraId="55A2FE80" w14:textId="77777777" w:rsidR="001F3F0A" w:rsidRDefault="00DC2059" w:rsidP="003119D7">
            <w:pPr>
              <w:pStyle w:val="TAL"/>
              <w:rPr>
                <w:sz w:val="16"/>
                <w:szCs w:val="16"/>
              </w:rPr>
            </w:pPr>
            <w:r>
              <w:rPr>
                <w:sz w:val="16"/>
                <w:szCs w:val="16"/>
              </w:rPr>
              <w:t>1</w:t>
            </w:r>
          </w:p>
        </w:tc>
        <w:tc>
          <w:tcPr>
            <w:tcW w:w="4867" w:type="dxa"/>
            <w:shd w:val="solid" w:color="FFFFFF" w:fill="auto"/>
          </w:tcPr>
          <w:p w14:paraId="690A54EE" w14:textId="77777777" w:rsidR="001F3F0A" w:rsidRDefault="006B4AF2" w:rsidP="003119D7">
            <w:pPr>
              <w:pStyle w:val="TAL"/>
              <w:rPr>
                <w:sz w:val="16"/>
                <w:szCs w:val="16"/>
              </w:rPr>
            </w:pPr>
            <w:r>
              <w:rPr>
                <w:sz w:val="16"/>
                <w:szCs w:val="16"/>
              </w:rPr>
              <w:t>Blending of IMS-based Presence and DASH</w:t>
            </w:r>
          </w:p>
        </w:tc>
        <w:tc>
          <w:tcPr>
            <w:tcW w:w="567" w:type="dxa"/>
            <w:shd w:val="solid" w:color="FFFFFF" w:fill="auto"/>
          </w:tcPr>
          <w:p w14:paraId="4C6925E5" w14:textId="77777777" w:rsidR="001F3F0A" w:rsidRDefault="001F3F0A" w:rsidP="004C2B3D">
            <w:pPr>
              <w:pStyle w:val="TAL"/>
              <w:rPr>
                <w:sz w:val="16"/>
                <w:szCs w:val="16"/>
              </w:rPr>
            </w:pPr>
            <w:r>
              <w:rPr>
                <w:sz w:val="16"/>
                <w:szCs w:val="16"/>
              </w:rPr>
              <w:t>11.2.0</w:t>
            </w:r>
          </w:p>
        </w:tc>
        <w:tc>
          <w:tcPr>
            <w:tcW w:w="567" w:type="dxa"/>
            <w:shd w:val="solid" w:color="FFFFFF" w:fill="auto"/>
          </w:tcPr>
          <w:p w14:paraId="78DFB08F" w14:textId="77777777" w:rsidR="001F3F0A" w:rsidRDefault="001F3F0A" w:rsidP="004C2B3D">
            <w:pPr>
              <w:pStyle w:val="TAL"/>
              <w:rPr>
                <w:sz w:val="16"/>
                <w:szCs w:val="16"/>
              </w:rPr>
            </w:pPr>
            <w:r>
              <w:rPr>
                <w:sz w:val="16"/>
                <w:szCs w:val="16"/>
              </w:rPr>
              <w:t>12.0.0</w:t>
            </w:r>
          </w:p>
        </w:tc>
      </w:tr>
      <w:tr w:rsidR="001F3F0A" w:rsidRPr="00047BA9" w14:paraId="7957860D" w14:textId="77777777">
        <w:tblPrEx>
          <w:tblCellMar>
            <w:top w:w="0" w:type="dxa"/>
            <w:bottom w:w="0" w:type="dxa"/>
          </w:tblCellMar>
        </w:tblPrEx>
        <w:tc>
          <w:tcPr>
            <w:tcW w:w="800" w:type="dxa"/>
            <w:shd w:val="solid" w:color="FFFFFF" w:fill="auto"/>
          </w:tcPr>
          <w:p w14:paraId="6CED4D32" w14:textId="77777777" w:rsidR="001F3F0A" w:rsidRDefault="001F3F0A" w:rsidP="004C2B3D">
            <w:pPr>
              <w:pStyle w:val="TAL"/>
              <w:rPr>
                <w:sz w:val="16"/>
                <w:szCs w:val="16"/>
              </w:rPr>
            </w:pPr>
            <w:r>
              <w:rPr>
                <w:sz w:val="16"/>
                <w:szCs w:val="16"/>
              </w:rPr>
              <w:t>2013-09</w:t>
            </w:r>
          </w:p>
        </w:tc>
        <w:tc>
          <w:tcPr>
            <w:tcW w:w="800" w:type="dxa"/>
            <w:shd w:val="solid" w:color="FFFFFF" w:fill="auto"/>
          </w:tcPr>
          <w:p w14:paraId="66B75F50" w14:textId="77777777" w:rsidR="001F3F0A" w:rsidRDefault="001F3F0A" w:rsidP="004C2B3D">
            <w:pPr>
              <w:pStyle w:val="TAL"/>
              <w:jc w:val="center"/>
              <w:rPr>
                <w:sz w:val="16"/>
                <w:szCs w:val="16"/>
              </w:rPr>
            </w:pPr>
            <w:r>
              <w:rPr>
                <w:sz w:val="16"/>
                <w:szCs w:val="16"/>
              </w:rPr>
              <w:t>61</w:t>
            </w:r>
          </w:p>
        </w:tc>
        <w:tc>
          <w:tcPr>
            <w:tcW w:w="901" w:type="dxa"/>
            <w:shd w:val="solid" w:color="FFFFFF" w:fill="auto"/>
          </w:tcPr>
          <w:p w14:paraId="23D06C7C" w14:textId="77777777" w:rsidR="001F3F0A" w:rsidRDefault="001F3F0A" w:rsidP="003119D7">
            <w:pPr>
              <w:pStyle w:val="TAL"/>
              <w:tabs>
                <w:tab w:val="left" w:pos="480"/>
              </w:tabs>
              <w:rPr>
                <w:sz w:val="16"/>
                <w:szCs w:val="16"/>
              </w:rPr>
            </w:pPr>
            <w:r>
              <w:rPr>
                <w:sz w:val="16"/>
                <w:szCs w:val="16"/>
              </w:rPr>
              <w:t>SP-130353</w:t>
            </w:r>
          </w:p>
        </w:tc>
        <w:tc>
          <w:tcPr>
            <w:tcW w:w="476" w:type="dxa"/>
            <w:shd w:val="solid" w:color="FFFFFF" w:fill="auto"/>
          </w:tcPr>
          <w:p w14:paraId="0DDEA485" w14:textId="77777777" w:rsidR="001F3F0A" w:rsidRDefault="00FE5126" w:rsidP="003119D7">
            <w:pPr>
              <w:pStyle w:val="TAL"/>
              <w:rPr>
                <w:sz w:val="16"/>
                <w:szCs w:val="16"/>
              </w:rPr>
            </w:pPr>
            <w:r>
              <w:rPr>
                <w:sz w:val="16"/>
                <w:szCs w:val="16"/>
              </w:rPr>
              <w:t>0080</w:t>
            </w:r>
          </w:p>
        </w:tc>
        <w:tc>
          <w:tcPr>
            <w:tcW w:w="378" w:type="dxa"/>
            <w:shd w:val="solid" w:color="FFFFFF" w:fill="auto"/>
          </w:tcPr>
          <w:p w14:paraId="315A4321" w14:textId="77777777" w:rsidR="001F3F0A" w:rsidRDefault="001F3F0A" w:rsidP="003119D7">
            <w:pPr>
              <w:pStyle w:val="TAL"/>
              <w:rPr>
                <w:sz w:val="16"/>
                <w:szCs w:val="16"/>
              </w:rPr>
            </w:pPr>
          </w:p>
        </w:tc>
        <w:tc>
          <w:tcPr>
            <w:tcW w:w="4867" w:type="dxa"/>
            <w:shd w:val="solid" w:color="FFFFFF" w:fill="auto"/>
          </w:tcPr>
          <w:p w14:paraId="6ECE2765" w14:textId="77777777" w:rsidR="001F3F0A" w:rsidRDefault="00FE5126" w:rsidP="003119D7">
            <w:pPr>
              <w:pStyle w:val="TAL"/>
              <w:rPr>
                <w:sz w:val="16"/>
                <w:szCs w:val="16"/>
              </w:rPr>
            </w:pPr>
            <w:r>
              <w:rPr>
                <w:sz w:val="16"/>
                <w:szCs w:val="16"/>
              </w:rPr>
              <w:t>IMS-based MBMS File Repair</w:t>
            </w:r>
          </w:p>
        </w:tc>
        <w:tc>
          <w:tcPr>
            <w:tcW w:w="567" w:type="dxa"/>
            <w:shd w:val="solid" w:color="FFFFFF" w:fill="auto"/>
          </w:tcPr>
          <w:p w14:paraId="75CA48CC" w14:textId="77777777" w:rsidR="001F3F0A" w:rsidRDefault="001F3F0A" w:rsidP="004C2B3D">
            <w:pPr>
              <w:pStyle w:val="TAL"/>
              <w:rPr>
                <w:sz w:val="16"/>
                <w:szCs w:val="16"/>
              </w:rPr>
            </w:pPr>
            <w:r>
              <w:rPr>
                <w:sz w:val="16"/>
                <w:szCs w:val="16"/>
              </w:rPr>
              <w:t>11.2.0</w:t>
            </w:r>
          </w:p>
        </w:tc>
        <w:tc>
          <w:tcPr>
            <w:tcW w:w="567" w:type="dxa"/>
            <w:shd w:val="solid" w:color="FFFFFF" w:fill="auto"/>
          </w:tcPr>
          <w:p w14:paraId="6C57A4BB" w14:textId="77777777" w:rsidR="001F3F0A" w:rsidRDefault="001F3F0A" w:rsidP="004C2B3D">
            <w:pPr>
              <w:pStyle w:val="TAL"/>
              <w:rPr>
                <w:sz w:val="16"/>
                <w:szCs w:val="16"/>
              </w:rPr>
            </w:pPr>
            <w:r>
              <w:rPr>
                <w:sz w:val="16"/>
                <w:szCs w:val="16"/>
              </w:rPr>
              <w:t>12.0.0</w:t>
            </w:r>
          </w:p>
        </w:tc>
      </w:tr>
      <w:tr w:rsidR="002B47DC" w:rsidRPr="00047BA9" w14:paraId="3DC34CF8" w14:textId="77777777">
        <w:tblPrEx>
          <w:tblCellMar>
            <w:top w:w="0" w:type="dxa"/>
            <w:bottom w:w="0" w:type="dxa"/>
          </w:tblCellMar>
        </w:tblPrEx>
        <w:tc>
          <w:tcPr>
            <w:tcW w:w="800" w:type="dxa"/>
            <w:shd w:val="solid" w:color="FFFFFF" w:fill="auto"/>
          </w:tcPr>
          <w:p w14:paraId="2DBEA51F" w14:textId="77777777" w:rsidR="002B47DC" w:rsidRDefault="002B47DC" w:rsidP="004C2B3D">
            <w:pPr>
              <w:pStyle w:val="TAL"/>
              <w:rPr>
                <w:sz w:val="16"/>
                <w:szCs w:val="16"/>
              </w:rPr>
            </w:pPr>
            <w:r>
              <w:rPr>
                <w:sz w:val="16"/>
                <w:szCs w:val="16"/>
              </w:rPr>
              <w:t>2013-12</w:t>
            </w:r>
          </w:p>
        </w:tc>
        <w:tc>
          <w:tcPr>
            <w:tcW w:w="800" w:type="dxa"/>
            <w:shd w:val="solid" w:color="FFFFFF" w:fill="auto"/>
          </w:tcPr>
          <w:p w14:paraId="05D16E9B" w14:textId="77777777" w:rsidR="002B47DC" w:rsidRDefault="002B47DC" w:rsidP="004C2B3D">
            <w:pPr>
              <w:pStyle w:val="TAL"/>
              <w:jc w:val="center"/>
              <w:rPr>
                <w:sz w:val="16"/>
                <w:szCs w:val="16"/>
              </w:rPr>
            </w:pPr>
            <w:r>
              <w:rPr>
                <w:sz w:val="16"/>
                <w:szCs w:val="16"/>
              </w:rPr>
              <w:t>62</w:t>
            </w:r>
          </w:p>
        </w:tc>
        <w:tc>
          <w:tcPr>
            <w:tcW w:w="901" w:type="dxa"/>
            <w:shd w:val="solid" w:color="FFFFFF" w:fill="auto"/>
          </w:tcPr>
          <w:p w14:paraId="4E8CE9B4" w14:textId="77777777" w:rsidR="002B47DC" w:rsidRDefault="002B47DC" w:rsidP="003119D7">
            <w:pPr>
              <w:pStyle w:val="TAL"/>
              <w:tabs>
                <w:tab w:val="left" w:pos="480"/>
              </w:tabs>
              <w:rPr>
                <w:sz w:val="16"/>
                <w:szCs w:val="16"/>
              </w:rPr>
            </w:pPr>
            <w:r>
              <w:rPr>
                <w:sz w:val="16"/>
                <w:szCs w:val="16"/>
              </w:rPr>
              <w:t>SP-130571</w:t>
            </w:r>
          </w:p>
        </w:tc>
        <w:tc>
          <w:tcPr>
            <w:tcW w:w="476" w:type="dxa"/>
            <w:shd w:val="solid" w:color="FFFFFF" w:fill="auto"/>
          </w:tcPr>
          <w:p w14:paraId="0EEE7D7A" w14:textId="77777777" w:rsidR="002B47DC" w:rsidRDefault="002B47DC" w:rsidP="003119D7">
            <w:pPr>
              <w:pStyle w:val="TAL"/>
              <w:rPr>
                <w:sz w:val="16"/>
                <w:szCs w:val="16"/>
              </w:rPr>
            </w:pPr>
            <w:r>
              <w:rPr>
                <w:sz w:val="16"/>
                <w:szCs w:val="16"/>
              </w:rPr>
              <w:t>0081</w:t>
            </w:r>
          </w:p>
        </w:tc>
        <w:tc>
          <w:tcPr>
            <w:tcW w:w="378" w:type="dxa"/>
            <w:shd w:val="solid" w:color="FFFFFF" w:fill="auto"/>
          </w:tcPr>
          <w:p w14:paraId="6E50780D" w14:textId="77777777" w:rsidR="002B47DC" w:rsidRDefault="002B47DC" w:rsidP="003119D7">
            <w:pPr>
              <w:pStyle w:val="TAL"/>
              <w:rPr>
                <w:sz w:val="16"/>
                <w:szCs w:val="16"/>
              </w:rPr>
            </w:pPr>
          </w:p>
        </w:tc>
        <w:tc>
          <w:tcPr>
            <w:tcW w:w="4867" w:type="dxa"/>
            <w:shd w:val="solid" w:color="FFFFFF" w:fill="auto"/>
          </w:tcPr>
          <w:p w14:paraId="201A768C" w14:textId="77777777" w:rsidR="002B47DC" w:rsidRDefault="002B47DC" w:rsidP="003119D7">
            <w:pPr>
              <w:pStyle w:val="TAL"/>
              <w:rPr>
                <w:sz w:val="16"/>
                <w:szCs w:val="16"/>
              </w:rPr>
            </w:pPr>
            <w:r>
              <w:rPr>
                <w:sz w:val="16"/>
                <w:szCs w:val="16"/>
              </w:rPr>
              <w:t>Termination of IMS-based MBMS File Repair</w:t>
            </w:r>
          </w:p>
        </w:tc>
        <w:tc>
          <w:tcPr>
            <w:tcW w:w="567" w:type="dxa"/>
            <w:shd w:val="solid" w:color="FFFFFF" w:fill="auto"/>
          </w:tcPr>
          <w:p w14:paraId="32429B06" w14:textId="77777777" w:rsidR="002B47DC" w:rsidRDefault="002B47DC" w:rsidP="00CD1DCA">
            <w:pPr>
              <w:pStyle w:val="TAL"/>
              <w:rPr>
                <w:sz w:val="16"/>
                <w:szCs w:val="16"/>
              </w:rPr>
            </w:pPr>
            <w:r>
              <w:rPr>
                <w:sz w:val="16"/>
                <w:szCs w:val="16"/>
              </w:rPr>
              <w:t>12.0.0</w:t>
            </w:r>
          </w:p>
        </w:tc>
        <w:tc>
          <w:tcPr>
            <w:tcW w:w="567" w:type="dxa"/>
            <w:shd w:val="solid" w:color="FFFFFF" w:fill="auto"/>
          </w:tcPr>
          <w:p w14:paraId="4041F791" w14:textId="77777777" w:rsidR="002B47DC" w:rsidRDefault="002B47DC" w:rsidP="00CD1DCA">
            <w:pPr>
              <w:pStyle w:val="TAL"/>
              <w:rPr>
                <w:sz w:val="16"/>
                <w:szCs w:val="16"/>
              </w:rPr>
            </w:pPr>
            <w:r>
              <w:rPr>
                <w:sz w:val="16"/>
                <w:szCs w:val="16"/>
              </w:rPr>
              <w:t>12.1.0</w:t>
            </w:r>
          </w:p>
        </w:tc>
      </w:tr>
      <w:tr w:rsidR="002B47DC" w:rsidRPr="00047BA9" w14:paraId="02CE3757" w14:textId="77777777">
        <w:tblPrEx>
          <w:tblCellMar>
            <w:top w:w="0" w:type="dxa"/>
            <w:bottom w:w="0" w:type="dxa"/>
          </w:tblCellMar>
        </w:tblPrEx>
        <w:tc>
          <w:tcPr>
            <w:tcW w:w="800" w:type="dxa"/>
            <w:shd w:val="solid" w:color="FFFFFF" w:fill="auto"/>
          </w:tcPr>
          <w:p w14:paraId="086C9107" w14:textId="77777777" w:rsidR="002B47DC" w:rsidRDefault="002B47DC" w:rsidP="004C2B3D">
            <w:pPr>
              <w:pStyle w:val="TAL"/>
              <w:rPr>
                <w:sz w:val="16"/>
                <w:szCs w:val="16"/>
              </w:rPr>
            </w:pPr>
            <w:r>
              <w:rPr>
                <w:sz w:val="16"/>
                <w:szCs w:val="16"/>
              </w:rPr>
              <w:t>2013-12</w:t>
            </w:r>
          </w:p>
        </w:tc>
        <w:tc>
          <w:tcPr>
            <w:tcW w:w="800" w:type="dxa"/>
            <w:shd w:val="solid" w:color="FFFFFF" w:fill="auto"/>
          </w:tcPr>
          <w:p w14:paraId="48045F3B" w14:textId="77777777" w:rsidR="002B47DC" w:rsidRDefault="002B47DC" w:rsidP="004C2B3D">
            <w:pPr>
              <w:pStyle w:val="TAL"/>
              <w:jc w:val="center"/>
              <w:rPr>
                <w:sz w:val="16"/>
                <w:szCs w:val="16"/>
              </w:rPr>
            </w:pPr>
            <w:r>
              <w:rPr>
                <w:sz w:val="16"/>
                <w:szCs w:val="16"/>
              </w:rPr>
              <w:t>62</w:t>
            </w:r>
          </w:p>
        </w:tc>
        <w:tc>
          <w:tcPr>
            <w:tcW w:w="901" w:type="dxa"/>
            <w:shd w:val="solid" w:color="FFFFFF" w:fill="auto"/>
          </w:tcPr>
          <w:p w14:paraId="6AC64248" w14:textId="77777777" w:rsidR="002B47DC" w:rsidRDefault="002B47DC" w:rsidP="003119D7">
            <w:pPr>
              <w:pStyle w:val="TAL"/>
              <w:tabs>
                <w:tab w:val="left" w:pos="480"/>
              </w:tabs>
              <w:rPr>
                <w:sz w:val="16"/>
                <w:szCs w:val="16"/>
              </w:rPr>
            </w:pPr>
            <w:r>
              <w:rPr>
                <w:sz w:val="16"/>
                <w:szCs w:val="16"/>
              </w:rPr>
              <w:t>SP-130568</w:t>
            </w:r>
          </w:p>
        </w:tc>
        <w:tc>
          <w:tcPr>
            <w:tcW w:w="476" w:type="dxa"/>
            <w:shd w:val="solid" w:color="FFFFFF" w:fill="auto"/>
          </w:tcPr>
          <w:p w14:paraId="52E9BAEB" w14:textId="77777777" w:rsidR="002B47DC" w:rsidRDefault="002B47DC" w:rsidP="003119D7">
            <w:pPr>
              <w:pStyle w:val="TAL"/>
              <w:rPr>
                <w:sz w:val="16"/>
                <w:szCs w:val="16"/>
              </w:rPr>
            </w:pPr>
            <w:r>
              <w:rPr>
                <w:sz w:val="16"/>
                <w:szCs w:val="16"/>
              </w:rPr>
              <w:t>0083</w:t>
            </w:r>
          </w:p>
        </w:tc>
        <w:tc>
          <w:tcPr>
            <w:tcW w:w="378" w:type="dxa"/>
            <w:shd w:val="solid" w:color="FFFFFF" w:fill="auto"/>
          </w:tcPr>
          <w:p w14:paraId="6BB49F76" w14:textId="77777777" w:rsidR="002B47DC" w:rsidRDefault="002B47DC" w:rsidP="003119D7">
            <w:pPr>
              <w:pStyle w:val="TAL"/>
              <w:rPr>
                <w:sz w:val="16"/>
                <w:szCs w:val="16"/>
              </w:rPr>
            </w:pPr>
            <w:r>
              <w:rPr>
                <w:sz w:val="16"/>
                <w:szCs w:val="16"/>
              </w:rPr>
              <w:t>1</w:t>
            </w:r>
          </w:p>
        </w:tc>
        <w:tc>
          <w:tcPr>
            <w:tcW w:w="4867" w:type="dxa"/>
            <w:shd w:val="solid" w:color="FFFFFF" w:fill="auto"/>
          </w:tcPr>
          <w:p w14:paraId="0B5666C2" w14:textId="77777777" w:rsidR="002B47DC" w:rsidRDefault="002B47DC" w:rsidP="003119D7">
            <w:pPr>
              <w:pStyle w:val="TAL"/>
              <w:rPr>
                <w:sz w:val="16"/>
                <w:szCs w:val="16"/>
              </w:rPr>
            </w:pPr>
            <w:r>
              <w:rPr>
                <w:sz w:val="16"/>
                <w:szCs w:val="16"/>
              </w:rPr>
              <w:t>Correction to references</w:t>
            </w:r>
          </w:p>
        </w:tc>
        <w:tc>
          <w:tcPr>
            <w:tcW w:w="567" w:type="dxa"/>
            <w:shd w:val="solid" w:color="FFFFFF" w:fill="auto"/>
          </w:tcPr>
          <w:p w14:paraId="0CB0E1BE" w14:textId="77777777" w:rsidR="002B47DC" w:rsidRDefault="002B47DC" w:rsidP="00CD1DCA">
            <w:pPr>
              <w:pStyle w:val="TAL"/>
              <w:rPr>
                <w:sz w:val="16"/>
                <w:szCs w:val="16"/>
              </w:rPr>
            </w:pPr>
            <w:r>
              <w:rPr>
                <w:sz w:val="16"/>
                <w:szCs w:val="16"/>
              </w:rPr>
              <w:t>12.0.0</w:t>
            </w:r>
          </w:p>
        </w:tc>
        <w:tc>
          <w:tcPr>
            <w:tcW w:w="567" w:type="dxa"/>
            <w:shd w:val="solid" w:color="FFFFFF" w:fill="auto"/>
          </w:tcPr>
          <w:p w14:paraId="78D0F183" w14:textId="77777777" w:rsidR="002B47DC" w:rsidRDefault="002B47DC" w:rsidP="00CD1DCA">
            <w:pPr>
              <w:pStyle w:val="TAL"/>
              <w:rPr>
                <w:sz w:val="16"/>
                <w:szCs w:val="16"/>
              </w:rPr>
            </w:pPr>
            <w:r>
              <w:rPr>
                <w:sz w:val="16"/>
                <w:szCs w:val="16"/>
              </w:rPr>
              <w:t>12.1.0</w:t>
            </w:r>
          </w:p>
        </w:tc>
      </w:tr>
      <w:tr w:rsidR="002B47DC" w:rsidRPr="00047BA9" w14:paraId="774DF093" w14:textId="77777777">
        <w:tblPrEx>
          <w:tblCellMar>
            <w:top w:w="0" w:type="dxa"/>
            <w:bottom w:w="0" w:type="dxa"/>
          </w:tblCellMar>
        </w:tblPrEx>
        <w:tc>
          <w:tcPr>
            <w:tcW w:w="800" w:type="dxa"/>
            <w:shd w:val="solid" w:color="FFFFFF" w:fill="auto"/>
          </w:tcPr>
          <w:p w14:paraId="3C2DA4C0" w14:textId="77777777" w:rsidR="002B47DC" w:rsidRDefault="002B47DC" w:rsidP="004C2B3D">
            <w:pPr>
              <w:pStyle w:val="TAL"/>
              <w:rPr>
                <w:sz w:val="16"/>
                <w:szCs w:val="16"/>
              </w:rPr>
            </w:pPr>
            <w:r>
              <w:rPr>
                <w:sz w:val="16"/>
                <w:szCs w:val="16"/>
              </w:rPr>
              <w:t>2013-12</w:t>
            </w:r>
          </w:p>
        </w:tc>
        <w:tc>
          <w:tcPr>
            <w:tcW w:w="800" w:type="dxa"/>
            <w:shd w:val="solid" w:color="FFFFFF" w:fill="auto"/>
          </w:tcPr>
          <w:p w14:paraId="3E1630AB" w14:textId="77777777" w:rsidR="002B47DC" w:rsidRDefault="002B47DC" w:rsidP="004C2B3D">
            <w:pPr>
              <w:pStyle w:val="TAL"/>
              <w:jc w:val="center"/>
              <w:rPr>
                <w:sz w:val="16"/>
                <w:szCs w:val="16"/>
              </w:rPr>
            </w:pPr>
            <w:r>
              <w:rPr>
                <w:sz w:val="16"/>
                <w:szCs w:val="16"/>
              </w:rPr>
              <w:t>62</w:t>
            </w:r>
          </w:p>
        </w:tc>
        <w:tc>
          <w:tcPr>
            <w:tcW w:w="901" w:type="dxa"/>
            <w:shd w:val="solid" w:color="FFFFFF" w:fill="auto"/>
          </w:tcPr>
          <w:p w14:paraId="7455F592" w14:textId="77777777" w:rsidR="002B47DC" w:rsidRDefault="002B47DC" w:rsidP="003119D7">
            <w:pPr>
              <w:pStyle w:val="TAL"/>
              <w:tabs>
                <w:tab w:val="left" w:pos="480"/>
              </w:tabs>
              <w:rPr>
                <w:sz w:val="16"/>
                <w:szCs w:val="16"/>
              </w:rPr>
            </w:pPr>
            <w:r>
              <w:rPr>
                <w:sz w:val="16"/>
                <w:szCs w:val="16"/>
              </w:rPr>
              <w:t>SP-130</w:t>
            </w:r>
            <w:r w:rsidR="002B662C">
              <w:rPr>
                <w:sz w:val="16"/>
                <w:szCs w:val="16"/>
              </w:rPr>
              <w:t>571</w:t>
            </w:r>
          </w:p>
        </w:tc>
        <w:tc>
          <w:tcPr>
            <w:tcW w:w="476" w:type="dxa"/>
            <w:shd w:val="solid" w:color="FFFFFF" w:fill="auto"/>
          </w:tcPr>
          <w:p w14:paraId="20BADFFF" w14:textId="77777777" w:rsidR="002B47DC" w:rsidRDefault="002B662C" w:rsidP="003119D7">
            <w:pPr>
              <w:pStyle w:val="TAL"/>
              <w:rPr>
                <w:sz w:val="16"/>
                <w:szCs w:val="16"/>
              </w:rPr>
            </w:pPr>
            <w:r>
              <w:rPr>
                <w:sz w:val="16"/>
                <w:szCs w:val="16"/>
              </w:rPr>
              <w:t>0084</w:t>
            </w:r>
          </w:p>
        </w:tc>
        <w:tc>
          <w:tcPr>
            <w:tcW w:w="378" w:type="dxa"/>
            <w:shd w:val="solid" w:color="FFFFFF" w:fill="auto"/>
          </w:tcPr>
          <w:p w14:paraId="3C2FFA27" w14:textId="77777777" w:rsidR="002B47DC" w:rsidRDefault="002B47DC" w:rsidP="003119D7">
            <w:pPr>
              <w:pStyle w:val="TAL"/>
              <w:rPr>
                <w:sz w:val="16"/>
                <w:szCs w:val="16"/>
              </w:rPr>
            </w:pPr>
          </w:p>
        </w:tc>
        <w:tc>
          <w:tcPr>
            <w:tcW w:w="4867" w:type="dxa"/>
            <w:shd w:val="solid" w:color="FFFFFF" w:fill="auto"/>
          </w:tcPr>
          <w:p w14:paraId="179C6CB5" w14:textId="77777777" w:rsidR="002B47DC" w:rsidRDefault="00305F6A" w:rsidP="003119D7">
            <w:pPr>
              <w:pStyle w:val="TAL"/>
              <w:rPr>
                <w:sz w:val="16"/>
                <w:szCs w:val="16"/>
              </w:rPr>
            </w:pPr>
            <w:r>
              <w:rPr>
                <w:sz w:val="16"/>
                <w:szCs w:val="16"/>
              </w:rPr>
              <w:t>Combined PSS and MBMS Download Service</w:t>
            </w:r>
          </w:p>
        </w:tc>
        <w:tc>
          <w:tcPr>
            <w:tcW w:w="567" w:type="dxa"/>
            <w:shd w:val="solid" w:color="FFFFFF" w:fill="auto"/>
          </w:tcPr>
          <w:p w14:paraId="67031A9E" w14:textId="77777777" w:rsidR="002B47DC" w:rsidRDefault="002B47DC" w:rsidP="00CD1DCA">
            <w:pPr>
              <w:pStyle w:val="TAL"/>
              <w:rPr>
                <w:sz w:val="16"/>
                <w:szCs w:val="16"/>
              </w:rPr>
            </w:pPr>
            <w:r>
              <w:rPr>
                <w:sz w:val="16"/>
                <w:szCs w:val="16"/>
              </w:rPr>
              <w:t>12.0.0</w:t>
            </w:r>
          </w:p>
        </w:tc>
        <w:tc>
          <w:tcPr>
            <w:tcW w:w="567" w:type="dxa"/>
            <w:shd w:val="solid" w:color="FFFFFF" w:fill="auto"/>
          </w:tcPr>
          <w:p w14:paraId="7D210872" w14:textId="77777777" w:rsidR="002B47DC" w:rsidRDefault="002B47DC" w:rsidP="00CD1DCA">
            <w:pPr>
              <w:pStyle w:val="TAL"/>
              <w:rPr>
                <w:sz w:val="16"/>
                <w:szCs w:val="16"/>
              </w:rPr>
            </w:pPr>
            <w:r>
              <w:rPr>
                <w:sz w:val="16"/>
                <w:szCs w:val="16"/>
              </w:rPr>
              <w:t>12.1.0</w:t>
            </w:r>
          </w:p>
        </w:tc>
      </w:tr>
      <w:tr w:rsidR="0028596B" w:rsidRPr="00047BA9" w14:paraId="0C1AA9D5" w14:textId="77777777">
        <w:tblPrEx>
          <w:tblCellMar>
            <w:top w:w="0" w:type="dxa"/>
            <w:bottom w:w="0" w:type="dxa"/>
          </w:tblCellMar>
        </w:tblPrEx>
        <w:tc>
          <w:tcPr>
            <w:tcW w:w="800" w:type="dxa"/>
            <w:shd w:val="solid" w:color="FFFFFF" w:fill="auto"/>
          </w:tcPr>
          <w:p w14:paraId="04133EA7" w14:textId="77777777" w:rsidR="0028596B" w:rsidRDefault="0028596B" w:rsidP="004C2B3D">
            <w:pPr>
              <w:pStyle w:val="TAL"/>
              <w:rPr>
                <w:sz w:val="16"/>
                <w:szCs w:val="16"/>
              </w:rPr>
            </w:pPr>
            <w:r>
              <w:rPr>
                <w:sz w:val="16"/>
                <w:szCs w:val="16"/>
              </w:rPr>
              <w:t>2015-12</w:t>
            </w:r>
          </w:p>
        </w:tc>
        <w:tc>
          <w:tcPr>
            <w:tcW w:w="800" w:type="dxa"/>
            <w:shd w:val="solid" w:color="FFFFFF" w:fill="auto"/>
          </w:tcPr>
          <w:p w14:paraId="71573AE5" w14:textId="77777777" w:rsidR="0028596B" w:rsidRDefault="0028596B" w:rsidP="004C2B3D">
            <w:pPr>
              <w:pStyle w:val="TAL"/>
              <w:jc w:val="center"/>
              <w:rPr>
                <w:sz w:val="16"/>
                <w:szCs w:val="16"/>
              </w:rPr>
            </w:pPr>
            <w:r>
              <w:rPr>
                <w:sz w:val="16"/>
                <w:szCs w:val="16"/>
              </w:rPr>
              <w:t>70</w:t>
            </w:r>
          </w:p>
        </w:tc>
        <w:tc>
          <w:tcPr>
            <w:tcW w:w="901" w:type="dxa"/>
            <w:shd w:val="solid" w:color="FFFFFF" w:fill="auto"/>
          </w:tcPr>
          <w:p w14:paraId="3A7B662B" w14:textId="77777777" w:rsidR="0028596B" w:rsidRDefault="0028596B" w:rsidP="003119D7">
            <w:pPr>
              <w:pStyle w:val="TAL"/>
              <w:tabs>
                <w:tab w:val="left" w:pos="480"/>
              </w:tabs>
              <w:rPr>
                <w:sz w:val="16"/>
                <w:szCs w:val="16"/>
              </w:rPr>
            </w:pPr>
          </w:p>
        </w:tc>
        <w:tc>
          <w:tcPr>
            <w:tcW w:w="476" w:type="dxa"/>
            <w:shd w:val="solid" w:color="FFFFFF" w:fill="auto"/>
          </w:tcPr>
          <w:p w14:paraId="2B0B4694" w14:textId="77777777" w:rsidR="0028596B" w:rsidRDefault="0028596B" w:rsidP="003119D7">
            <w:pPr>
              <w:pStyle w:val="TAL"/>
              <w:rPr>
                <w:sz w:val="16"/>
                <w:szCs w:val="16"/>
              </w:rPr>
            </w:pPr>
          </w:p>
        </w:tc>
        <w:tc>
          <w:tcPr>
            <w:tcW w:w="378" w:type="dxa"/>
            <w:shd w:val="solid" w:color="FFFFFF" w:fill="auto"/>
          </w:tcPr>
          <w:p w14:paraId="6A9F7620" w14:textId="77777777" w:rsidR="0028596B" w:rsidRDefault="0028596B" w:rsidP="003119D7">
            <w:pPr>
              <w:pStyle w:val="TAL"/>
              <w:rPr>
                <w:sz w:val="16"/>
                <w:szCs w:val="16"/>
              </w:rPr>
            </w:pPr>
          </w:p>
        </w:tc>
        <w:tc>
          <w:tcPr>
            <w:tcW w:w="4867" w:type="dxa"/>
            <w:shd w:val="solid" w:color="FFFFFF" w:fill="auto"/>
          </w:tcPr>
          <w:p w14:paraId="0283AC14" w14:textId="77777777" w:rsidR="0028596B" w:rsidRDefault="0028596B" w:rsidP="003119D7">
            <w:pPr>
              <w:pStyle w:val="TAL"/>
              <w:rPr>
                <w:sz w:val="16"/>
                <w:szCs w:val="16"/>
              </w:rPr>
            </w:pPr>
            <w:r>
              <w:rPr>
                <w:sz w:val="16"/>
                <w:szCs w:val="16"/>
              </w:rPr>
              <w:t>Version for Release 13</w:t>
            </w:r>
          </w:p>
        </w:tc>
        <w:tc>
          <w:tcPr>
            <w:tcW w:w="567" w:type="dxa"/>
            <w:shd w:val="solid" w:color="FFFFFF" w:fill="auto"/>
          </w:tcPr>
          <w:p w14:paraId="106D37D0" w14:textId="77777777" w:rsidR="0028596B" w:rsidRDefault="0028596B" w:rsidP="00CD1DCA">
            <w:pPr>
              <w:pStyle w:val="TAL"/>
              <w:rPr>
                <w:sz w:val="16"/>
                <w:szCs w:val="16"/>
              </w:rPr>
            </w:pPr>
            <w:r>
              <w:rPr>
                <w:sz w:val="16"/>
                <w:szCs w:val="16"/>
              </w:rPr>
              <w:t>12.1.0</w:t>
            </w:r>
          </w:p>
        </w:tc>
        <w:tc>
          <w:tcPr>
            <w:tcW w:w="567" w:type="dxa"/>
            <w:shd w:val="solid" w:color="FFFFFF" w:fill="auto"/>
          </w:tcPr>
          <w:p w14:paraId="4902D10D" w14:textId="77777777" w:rsidR="0028596B" w:rsidRDefault="0028596B" w:rsidP="00CD1DCA">
            <w:pPr>
              <w:pStyle w:val="TAL"/>
              <w:rPr>
                <w:sz w:val="16"/>
                <w:szCs w:val="16"/>
              </w:rPr>
            </w:pPr>
            <w:r>
              <w:rPr>
                <w:sz w:val="16"/>
                <w:szCs w:val="16"/>
              </w:rPr>
              <w:t>13.0.0</w:t>
            </w:r>
          </w:p>
        </w:tc>
      </w:tr>
    </w:tbl>
    <w:p w14:paraId="75F1F624" w14:textId="77777777" w:rsidR="004A3549" w:rsidRDefault="004A3549"/>
    <w:p w14:paraId="5E7CB1E5" w14:textId="77777777" w:rsidR="00654230" w:rsidRDefault="00654230" w:rsidP="00654230">
      <w:pPr>
        <w:pStyle w:val="TH"/>
      </w:pPr>
    </w:p>
    <w:tbl>
      <w:tblPr>
        <w:tblW w:w="935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708"/>
        <w:gridCol w:w="284"/>
        <w:gridCol w:w="4394"/>
        <w:gridCol w:w="709"/>
      </w:tblGrid>
      <w:tr w:rsidR="00654230" w:rsidRPr="00235394" w14:paraId="4CE0F1A4" w14:textId="77777777" w:rsidTr="00EC0568">
        <w:tblPrEx>
          <w:tblCellMar>
            <w:top w:w="0" w:type="dxa"/>
            <w:bottom w:w="0" w:type="dxa"/>
          </w:tblCellMar>
        </w:tblPrEx>
        <w:trPr>
          <w:cantSplit/>
        </w:trPr>
        <w:tc>
          <w:tcPr>
            <w:tcW w:w="9356" w:type="dxa"/>
            <w:gridSpan w:val="8"/>
            <w:tcBorders>
              <w:bottom w:val="nil"/>
            </w:tcBorders>
            <w:shd w:val="solid" w:color="FFFFFF" w:fill="auto"/>
          </w:tcPr>
          <w:p w14:paraId="70C190E7" w14:textId="77777777" w:rsidR="00654230" w:rsidRPr="00235394" w:rsidRDefault="00654230" w:rsidP="00EC0568">
            <w:pPr>
              <w:pStyle w:val="TAL"/>
              <w:jc w:val="center"/>
              <w:rPr>
                <w:b/>
                <w:sz w:val="16"/>
              </w:rPr>
            </w:pPr>
            <w:r w:rsidRPr="00235394">
              <w:rPr>
                <w:b/>
              </w:rPr>
              <w:t>Change history</w:t>
            </w:r>
          </w:p>
        </w:tc>
      </w:tr>
      <w:tr w:rsidR="00654230" w:rsidRPr="00235394" w14:paraId="3B27D810" w14:textId="77777777" w:rsidTr="00E82D46">
        <w:tblPrEx>
          <w:tblCellMar>
            <w:top w:w="0" w:type="dxa"/>
            <w:bottom w:w="0" w:type="dxa"/>
          </w:tblCellMar>
        </w:tblPrEx>
        <w:tc>
          <w:tcPr>
            <w:tcW w:w="800" w:type="dxa"/>
            <w:shd w:val="pct10" w:color="auto" w:fill="FFFFFF"/>
          </w:tcPr>
          <w:p w14:paraId="6CA30701" w14:textId="77777777" w:rsidR="00654230" w:rsidRPr="00235394" w:rsidRDefault="00654230" w:rsidP="00EC0568">
            <w:pPr>
              <w:pStyle w:val="TAL"/>
              <w:rPr>
                <w:b/>
                <w:sz w:val="16"/>
              </w:rPr>
            </w:pPr>
            <w:r w:rsidRPr="00235394">
              <w:rPr>
                <w:b/>
                <w:sz w:val="16"/>
              </w:rPr>
              <w:t>Date</w:t>
            </w:r>
          </w:p>
        </w:tc>
        <w:tc>
          <w:tcPr>
            <w:tcW w:w="800" w:type="dxa"/>
            <w:shd w:val="pct10" w:color="auto" w:fill="FFFFFF"/>
          </w:tcPr>
          <w:p w14:paraId="455096D1" w14:textId="77777777" w:rsidR="00654230" w:rsidRPr="00235394" w:rsidRDefault="00654230" w:rsidP="00EC0568">
            <w:pPr>
              <w:pStyle w:val="TAL"/>
              <w:rPr>
                <w:b/>
                <w:sz w:val="16"/>
              </w:rPr>
            </w:pPr>
            <w:r>
              <w:rPr>
                <w:b/>
                <w:sz w:val="16"/>
              </w:rPr>
              <w:t>Meeting</w:t>
            </w:r>
          </w:p>
        </w:tc>
        <w:tc>
          <w:tcPr>
            <w:tcW w:w="1094" w:type="dxa"/>
            <w:shd w:val="pct10" w:color="auto" w:fill="FFFFFF"/>
          </w:tcPr>
          <w:p w14:paraId="3FB6A7AB" w14:textId="77777777" w:rsidR="00654230" w:rsidRPr="00235394" w:rsidRDefault="00654230" w:rsidP="00EC0568">
            <w:pPr>
              <w:pStyle w:val="TAL"/>
              <w:rPr>
                <w:b/>
                <w:sz w:val="16"/>
              </w:rPr>
            </w:pPr>
            <w:r w:rsidRPr="00235394">
              <w:rPr>
                <w:b/>
                <w:sz w:val="16"/>
              </w:rPr>
              <w:t>TDoc</w:t>
            </w:r>
          </w:p>
        </w:tc>
        <w:tc>
          <w:tcPr>
            <w:tcW w:w="567" w:type="dxa"/>
            <w:shd w:val="pct10" w:color="auto" w:fill="FFFFFF"/>
          </w:tcPr>
          <w:p w14:paraId="5D4B197F" w14:textId="77777777" w:rsidR="00654230" w:rsidRPr="00235394" w:rsidRDefault="00654230" w:rsidP="00EC0568">
            <w:pPr>
              <w:pStyle w:val="TAL"/>
              <w:rPr>
                <w:b/>
                <w:sz w:val="16"/>
              </w:rPr>
            </w:pPr>
            <w:r w:rsidRPr="00235394">
              <w:rPr>
                <w:b/>
                <w:sz w:val="16"/>
              </w:rPr>
              <w:t>CR</w:t>
            </w:r>
          </w:p>
        </w:tc>
        <w:tc>
          <w:tcPr>
            <w:tcW w:w="708" w:type="dxa"/>
            <w:shd w:val="pct10" w:color="auto" w:fill="FFFFFF"/>
          </w:tcPr>
          <w:p w14:paraId="251DF6D4" w14:textId="77777777" w:rsidR="00654230" w:rsidRPr="00235394" w:rsidRDefault="00654230" w:rsidP="00EC0568">
            <w:pPr>
              <w:pStyle w:val="TAL"/>
              <w:rPr>
                <w:b/>
                <w:sz w:val="16"/>
              </w:rPr>
            </w:pPr>
            <w:r w:rsidRPr="00235394">
              <w:rPr>
                <w:b/>
                <w:sz w:val="16"/>
              </w:rPr>
              <w:t>Rev</w:t>
            </w:r>
          </w:p>
        </w:tc>
        <w:tc>
          <w:tcPr>
            <w:tcW w:w="284" w:type="dxa"/>
            <w:shd w:val="pct10" w:color="auto" w:fill="FFFFFF"/>
          </w:tcPr>
          <w:p w14:paraId="0992E6C1" w14:textId="77777777" w:rsidR="00654230" w:rsidRPr="00235394" w:rsidRDefault="00654230" w:rsidP="00EC0568">
            <w:pPr>
              <w:pStyle w:val="TAL"/>
              <w:rPr>
                <w:b/>
                <w:sz w:val="16"/>
              </w:rPr>
            </w:pPr>
            <w:r>
              <w:rPr>
                <w:b/>
                <w:sz w:val="16"/>
              </w:rPr>
              <w:t>Cat</w:t>
            </w:r>
          </w:p>
        </w:tc>
        <w:tc>
          <w:tcPr>
            <w:tcW w:w="4394" w:type="dxa"/>
            <w:shd w:val="pct10" w:color="auto" w:fill="FFFFFF"/>
          </w:tcPr>
          <w:p w14:paraId="63AB3561" w14:textId="77777777" w:rsidR="00654230" w:rsidRPr="00235394" w:rsidRDefault="00654230" w:rsidP="00EC0568">
            <w:pPr>
              <w:pStyle w:val="TAL"/>
              <w:rPr>
                <w:b/>
                <w:sz w:val="16"/>
              </w:rPr>
            </w:pPr>
            <w:r w:rsidRPr="00235394">
              <w:rPr>
                <w:b/>
                <w:sz w:val="16"/>
              </w:rPr>
              <w:t>Subject/Comment</w:t>
            </w:r>
          </w:p>
        </w:tc>
        <w:tc>
          <w:tcPr>
            <w:tcW w:w="709" w:type="dxa"/>
            <w:shd w:val="pct10" w:color="auto" w:fill="FFFFFF"/>
          </w:tcPr>
          <w:p w14:paraId="3A2BBE14" w14:textId="77777777" w:rsidR="00654230" w:rsidRPr="00235394" w:rsidRDefault="00654230" w:rsidP="00EC0568">
            <w:pPr>
              <w:pStyle w:val="TAL"/>
              <w:rPr>
                <w:b/>
                <w:sz w:val="16"/>
              </w:rPr>
            </w:pPr>
            <w:r w:rsidRPr="00235394">
              <w:rPr>
                <w:b/>
                <w:sz w:val="16"/>
              </w:rPr>
              <w:t>New</w:t>
            </w:r>
            <w:r>
              <w:rPr>
                <w:b/>
                <w:sz w:val="16"/>
              </w:rPr>
              <w:t xml:space="preserve"> version</w:t>
            </w:r>
          </w:p>
        </w:tc>
      </w:tr>
      <w:tr w:rsidR="00654230" w:rsidRPr="006B0D02" w14:paraId="3A79BDB8" w14:textId="77777777" w:rsidTr="00E82D46">
        <w:tblPrEx>
          <w:tblCellMar>
            <w:top w:w="0" w:type="dxa"/>
            <w:bottom w:w="0" w:type="dxa"/>
          </w:tblCellMar>
        </w:tblPrEx>
        <w:tc>
          <w:tcPr>
            <w:tcW w:w="800" w:type="dxa"/>
            <w:tcBorders>
              <w:bottom w:val="single" w:sz="12" w:space="0" w:color="auto"/>
            </w:tcBorders>
            <w:shd w:val="solid" w:color="FFFFFF" w:fill="auto"/>
          </w:tcPr>
          <w:p w14:paraId="0298ACA4" w14:textId="77777777" w:rsidR="00654230" w:rsidRPr="006B0D02" w:rsidRDefault="00654230" w:rsidP="00EC0568">
            <w:pPr>
              <w:pStyle w:val="TAC"/>
              <w:rPr>
                <w:sz w:val="16"/>
                <w:szCs w:val="16"/>
              </w:rPr>
            </w:pPr>
            <w:r>
              <w:rPr>
                <w:sz w:val="16"/>
                <w:szCs w:val="16"/>
              </w:rPr>
              <w:t>2017-03</w:t>
            </w:r>
          </w:p>
        </w:tc>
        <w:tc>
          <w:tcPr>
            <w:tcW w:w="800" w:type="dxa"/>
            <w:tcBorders>
              <w:bottom w:val="single" w:sz="12" w:space="0" w:color="auto"/>
            </w:tcBorders>
            <w:shd w:val="solid" w:color="FFFFFF" w:fill="auto"/>
          </w:tcPr>
          <w:p w14:paraId="3623C65A" w14:textId="77777777" w:rsidR="00654230" w:rsidRPr="006B0D02" w:rsidRDefault="00654230" w:rsidP="00EC0568">
            <w:pPr>
              <w:pStyle w:val="TAC"/>
              <w:rPr>
                <w:sz w:val="16"/>
                <w:szCs w:val="16"/>
              </w:rPr>
            </w:pPr>
            <w:r>
              <w:rPr>
                <w:sz w:val="16"/>
                <w:szCs w:val="16"/>
              </w:rPr>
              <w:t>75</w:t>
            </w:r>
          </w:p>
        </w:tc>
        <w:tc>
          <w:tcPr>
            <w:tcW w:w="1094" w:type="dxa"/>
            <w:tcBorders>
              <w:bottom w:val="single" w:sz="12" w:space="0" w:color="auto"/>
            </w:tcBorders>
            <w:shd w:val="solid" w:color="FFFFFF" w:fill="auto"/>
          </w:tcPr>
          <w:p w14:paraId="157D3C13" w14:textId="77777777" w:rsidR="00654230" w:rsidRPr="006B0D02" w:rsidRDefault="00654230" w:rsidP="00EC0568">
            <w:pPr>
              <w:pStyle w:val="TAC"/>
              <w:rPr>
                <w:sz w:val="16"/>
                <w:szCs w:val="16"/>
              </w:rPr>
            </w:pPr>
          </w:p>
        </w:tc>
        <w:tc>
          <w:tcPr>
            <w:tcW w:w="567" w:type="dxa"/>
            <w:tcBorders>
              <w:bottom w:val="single" w:sz="12" w:space="0" w:color="auto"/>
            </w:tcBorders>
            <w:shd w:val="solid" w:color="FFFFFF" w:fill="auto"/>
          </w:tcPr>
          <w:p w14:paraId="00765310" w14:textId="77777777" w:rsidR="00654230" w:rsidRPr="006B0D02" w:rsidRDefault="00654230" w:rsidP="00EC0568">
            <w:pPr>
              <w:pStyle w:val="TAL"/>
              <w:rPr>
                <w:sz w:val="16"/>
                <w:szCs w:val="16"/>
              </w:rPr>
            </w:pPr>
          </w:p>
        </w:tc>
        <w:tc>
          <w:tcPr>
            <w:tcW w:w="708" w:type="dxa"/>
            <w:tcBorders>
              <w:bottom w:val="single" w:sz="12" w:space="0" w:color="auto"/>
            </w:tcBorders>
            <w:shd w:val="solid" w:color="FFFFFF" w:fill="auto"/>
          </w:tcPr>
          <w:p w14:paraId="565D3C17" w14:textId="77777777" w:rsidR="00654230" w:rsidRPr="006B0D02" w:rsidRDefault="00654230" w:rsidP="00EC0568">
            <w:pPr>
              <w:pStyle w:val="TAR"/>
              <w:rPr>
                <w:sz w:val="16"/>
                <w:szCs w:val="16"/>
              </w:rPr>
            </w:pPr>
          </w:p>
        </w:tc>
        <w:tc>
          <w:tcPr>
            <w:tcW w:w="284" w:type="dxa"/>
            <w:tcBorders>
              <w:bottom w:val="single" w:sz="12" w:space="0" w:color="auto"/>
            </w:tcBorders>
            <w:shd w:val="solid" w:color="FFFFFF" w:fill="auto"/>
          </w:tcPr>
          <w:p w14:paraId="51D72FCC" w14:textId="77777777" w:rsidR="00654230" w:rsidRPr="006B0D02" w:rsidRDefault="00654230" w:rsidP="00EC0568">
            <w:pPr>
              <w:pStyle w:val="TAC"/>
              <w:rPr>
                <w:sz w:val="16"/>
                <w:szCs w:val="16"/>
              </w:rPr>
            </w:pPr>
          </w:p>
        </w:tc>
        <w:tc>
          <w:tcPr>
            <w:tcW w:w="4394" w:type="dxa"/>
            <w:tcBorders>
              <w:bottom w:val="single" w:sz="12" w:space="0" w:color="auto"/>
            </w:tcBorders>
            <w:shd w:val="solid" w:color="FFFFFF" w:fill="auto"/>
          </w:tcPr>
          <w:p w14:paraId="47518A90" w14:textId="77777777" w:rsidR="00654230" w:rsidRPr="006B0D02" w:rsidRDefault="00654230" w:rsidP="00EC0568">
            <w:pPr>
              <w:pStyle w:val="TAL"/>
              <w:rPr>
                <w:sz w:val="16"/>
                <w:szCs w:val="16"/>
              </w:rPr>
            </w:pPr>
            <w:r>
              <w:rPr>
                <w:snapToGrid w:val="0"/>
                <w:color w:val="000000"/>
                <w:sz w:val="16"/>
                <w:szCs w:val="16"/>
                <w:lang w:val="en-AU"/>
              </w:rPr>
              <w:t>Version for Release 14</w:t>
            </w:r>
          </w:p>
        </w:tc>
        <w:tc>
          <w:tcPr>
            <w:tcW w:w="709" w:type="dxa"/>
            <w:tcBorders>
              <w:bottom w:val="single" w:sz="12" w:space="0" w:color="auto"/>
            </w:tcBorders>
            <w:shd w:val="solid" w:color="FFFFFF" w:fill="auto"/>
          </w:tcPr>
          <w:p w14:paraId="1E3D8DE8" w14:textId="77777777" w:rsidR="00654230" w:rsidRPr="00337FFE" w:rsidRDefault="00654230" w:rsidP="00EC0568">
            <w:pPr>
              <w:pStyle w:val="TAC"/>
              <w:rPr>
                <w:sz w:val="16"/>
                <w:szCs w:val="16"/>
              </w:rPr>
            </w:pPr>
            <w:r w:rsidRPr="00337FFE">
              <w:rPr>
                <w:sz w:val="16"/>
                <w:szCs w:val="16"/>
              </w:rPr>
              <w:t>14.0.0</w:t>
            </w:r>
          </w:p>
        </w:tc>
      </w:tr>
      <w:tr w:rsidR="00644E75" w:rsidRPr="006B0D02" w14:paraId="0D51D23D" w14:textId="77777777" w:rsidTr="00E82D46">
        <w:tblPrEx>
          <w:tblCellMar>
            <w:top w:w="0" w:type="dxa"/>
            <w:bottom w:w="0" w:type="dxa"/>
          </w:tblCellMar>
        </w:tblPrEx>
        <w:tc>
          <w:tcPr>
            <w:tcW w:w="800" w:type="dxa"/>
            <w:tcBorders>
              <w:top w:val="single" w:sz="12" w:space="0" w:color="auto"/>
              <w:left w:val="single" w:sz="6" w:space="0" w:color="auto"/>
              <w:bottom w:val="single" w:sz="12" w:space="0" w:color="auto"/>
              <w:right w:val="single" w:sz="6" w:space="0" w:color="auto"/>
            </w:tcBorders>
            <w:shd w:val="solid" w:color="FFFFFF" w:fill="auto"/>
          </w:tcPr>
          <w:p w14:paraId="6B701DC6" w14:textId="77777777" w:rsidR="00644E75" w:rsidRPr="006B0D02" w:rsidRDefault="00644E75" w:rsidP="00644E75">
            <w:pPr>
              <w:pStyle w:val="TAC"/>
              <w:rPr>
                <w:sz w:val="16"/>
                <w:szCs w:val="16"/>
              </w:rPr>
            </w:pPr>
            <w:r>
              <w:rPr>
                <w:sz w:val="16"/>
                <w:szCs w:val="16"/>
              </w:rPr>
              <w:t>2018-06</w:t>
            </w:r>
          </w:p>
        </w:tc>
        <w:tc>
          <w:tcPr>
            <w:tcW w:w="800" w:type="dxa"/>
            <w:tcBorders>
              <w:top w:val="single" w:sz="12" w:space="0" w:color="auto"/>
              <w:left w:val="single" w:sz="6" w:space="0" w:color="auto"/>
              <w:bottom w:val="single" w:sz="12" w:space="0" w:color="auto"/>
              <w:right w:val="single" w:sz="6" w:space="0" w:color="auto"/>
            </w:tcBorders>
            <w:shd w:val="solid" w:color="FFFFFF" w:fill="auto"/>
          </w:tcPr>
          <w:p w14:paraId="47331E47" w14:textId="77777777" w:rsidR="00644E75" w:rsidRPr="006B0D02" w:rsidRDefault="00644E75" w:rsidP="00AE5B8D">
            <w:pPr>
              <w:pStyle w:val="TAC"/>
              <w:rPr>
                <w:sz w:val="16"/>
                <w:szCs w:val="16"/>
              </w:rPr>
            </w:pPr>
            <w:r>
              <w:rPr>
                <w:sz w:val="16"/>
                <w:szCs w:val="16"/>
              </w:rPr>
              <w:t>80</w:t>
            </w:r>
          </w:p>
        </w:tc>
        <w:tc>
          <w:tcPr>
            <w:tcW w:w="1094" w:type="dxa"/>
            <w:tcBorders>
              <w:top w:val="single" w:sz="12" w:space="0" w:color="auto"/>
              <w:left w:val="single" w:sz="6" w:space="0" w:color="auto"/>
              <w:bottom w:val="single" w:sz="12" w:space="0" w:color="auto"/>
              <w:right w:val="single" w:sz="6" w:space="0" w:color="auto"/>
            </w:tcBorders>
            <w:shd w:val="solid" w:color="FFFFFF" w:fill="auto"/>
          </w:tcPr>
          <w:p w14:paraId="0F1D729F" w14:textId="77777777" w:rsidR="00644E75" w:rsidRPr="006B0D02" w:rsidRDefault="00644E75" w:rsidP="00AE5B8D">
            <w:pPr>
              <w:pStyle w:val="TAC"/>
              <w:rPr>
                <w:sz w:val="16"/>
                <w:szCs w:val="16"/>
              </w:rPr>
            </w:pP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77C2F5A8" w14:textId="77777777" w:rsidR="00644E75" w:rsidRPr="006B0D02" w:rsidRDefault="00644E75" w:rsidP="00AE5B8D">
            <w:pPr>
              <w:pStyle w:val="TAL"/>
              <w:rPr>
                <w:sz w:val="16"/>
                <w:szCs w:val="16"/>
              </w:rPr>
            </w:pPr>
          </w:p>
        </w:tc>
        <w:tc>
          <w:tcPr>
            <w:tcW w:w="708" w:type="dxa"/>
            <w:tcBorders>
              <w:top w:val="single" w:sz="12" w:space="0" w:color="auto"/>
              <w:left w:val="single" w:sz="6" w:space="0" w:color="auto"/>
              <w:bottom w:val="single" w:sz="12" w:space="0" w:color="auto"/>
              <w:right w:val="single" w:sz="6" w:space="0" w:color="auto"/>
            </w:tcBorders>
            <w:shd w:val="solid" w:color="FFFFFF" w:fill="auto"/>
          </w:tcPr>
          <w:p w14:paraId="0D571B35" w14:textId="77777777" w:rsidR="00644E75" w:rsidRPr="006B0D02" w:rsidRDefault="00644E75" w:rsidP="00AE5B8D">
            <w:pPr>
              <w:pStyle w:val="TAR"/>
              <w:rPr>
                <w:sz w:val="16"/>
                <w:szCs w:val="16"/>
              </w:rPr>
            </w:pPr>
          </w:p>
        </w:tc>
        <w:tc>
          <w:tcPr>
            <w:tcW w:w="284" w:type="dxa"/>
            <w:tcBorders>
              <w:top w:val="single" w:sz="12" w:space="0" w:color="auto"/>
              <w:left w:val="single" w:sz="6" w:space="0" w:color="auto"/>
              <w:bottom w:val="single" w:sz="12" w:space="0" w:color="auto"/>
              <w:right w:val="single" w:sz="6" w:space="0" w:color="auto"/>
            </w:tcBorders>
            <w:shd w:val="solid" w:color="FFFFFF" w:fill="auto"/>
          </w:tcPr>
          <w:p w14:paraId="61BB6664" w14:textId="77777777" w:rsidR="00644E75" w:rsidRPr="006B0D02" w:rsidRDefault="00644E75" w:rsidP="00AE5B8D">
            <w:pPr>
              <w:pStyle w:val="TAC"/>
              <w:rPr>
                <w:sz w:val="16"/>
                <w:szCs w:val="16"/>
              </w:rPr>
            </w:pPr>
          </w:p>
        </w:tc>
        <w:tc>
          <w:tcPr>
            <w:tcW w:w="4394" w:type="dxa"/>
            <w:tcBorders>
              <w:top w:val="single" w:sz="12" w:space="0" w:color="auto"/>
              <w:left w:val="single" w:sz="6" w:space="0" w:color="auto"/>
              <w:bottom w:val="single" w:sz="12" w:space="0" w:color="auto"/>
              <w:right w:val="single" w:sz="6" w:space="0" w:color="auto"/>
            </w:tcBorders>
            <w:shd w:val="solid" w:color="FFFFFF" w:fill="auto"/>
          </w:tcPr>
          <w:p w14:paraId="6D53F59F" w14:textId="77777777" w:rsidR="00644E75" w:rsidRPr="00644E75" w:rsidRDefault="00644E75" w:rsidP="00644E75">
            <w:pPr>
              <w:pStyle w:val="TAL"/>
              <w:rPr>
                <w:snapToGrid w:val="0"/>
                <w:color w:val="000000"/>
                <w:sz w:val="16"/>
                <w:szCs w:val="16"/>
                <w:lang w:val="en-AU"/>
              </w:rPr>
            </w:pPr>
            <w:r>
              <w:rPr>
                <w:snapToGrid w:val="0"/>
                <w:color w:val="000000"/>
                <w:sz w:val="16"/>
                <w:szCs w:val="16"/>
                <w:lang w:val="en-AU"/>
              </w:rPr>
              <w:t>Version for Release 15</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4902D929" w14:textId="77777777" w:rsidR="00644E75" w:rsidRPr="00337FFE" w:rsidRDefault="00644E75" w:rsidP="00644E75">
            <w:pPr>
              <w:pStyle w:val="TAC"/>
              <w:rPr>
                <w:sz w:val="16"/>
                <w:szCs w:val="16"/>
              </w:rPr>
            </w:pPr>
            <w:r w:rsidRPr="00337FFE">
              <w:rPr>
                <w:sz w:val="16"/>
                <w:szCs w:val="16"/>
              </w:rPr>
              <w:t>15.0.0</w:t>
            </w:r>
          </w:p>
        </w:tc>
      </w:tr>
      <w:tr w:rsidR="00FC3290" w:rsidRPr="006B0D02" w14:paraId="39B25DF7" w14:textId="77777777" w:rsidTr="00337FFE">
        <w:tblPrEx>
          <w:tblCellMar>
            <w:top w:w="0" w:type="dxa"/>
            <w:bottom w:w="0" w:type="dxa"/>
          </w:tblCellMar>
        </w:tblPrEx>
        <w:tc>
          <w:tcPr>
            <w:tcW w:w="800" w:type="dxa"/>
            <w:tcBorders>
              <w:top w:val="single" w:sz="12" w:space="0" w:color="auto"/>
              <w:left w:val="single" w:sz="6" w:space="0" w:color="auto"/>
              <w:bottom w:val="single" w:sz="12" w:space="0" w:color="auto"/>
              <w:right w:val="single" w:sz="6" w:space="0" w:color="auto"/>
            </w:tcBorders>
            <w:shd w:val="solid" w:color="FFFFFF" w:fill="auto"/>
          </w:tcPr>
          <w:p w14:paraId="16FB278F" w14:textId="77777777" w:rsidR="00FC3290" w:rsidRDefault="00FC3290" w:rsidP="00644E75">
            <w:pPr>
              <w:pStyle w:val="TAC"/>
              <w:rPr>
                <w:sz w:val="16"/>
                <w:szCs w:val="16"/>
              </w:rPr>
            </w:pPr>
            <w:r>
              <w:rPr>
                <w:sz w:val="16"/>
                <w:szCs w:val="16"/>
              </w:rPr>
              <w:t>2020-07</w:t>
            </w:r>
          </w:p>
        </w:tc>
        <w:tc>
          <w:tcPr>
            <w:tcW w:w="800" w:type="dxa"/>
            <w:tcBorders>
              <w:top w:val="single" w:sz="12" w:space="0" w:color="auto"/>
              <w:left w:val="single" w:sz="6" w:space="0" w:color="auto"/>
              <w:bottom w:val="single" w:sz="12" w:space="0" w:color="auto"/>
              <w:right w:val="single" w:sz="6" w:space="0" w:color="auto"/>
            </w:tcBorders>
            <w:shd w:val="solid" w:color="FFFFFF" w:fill="auto"/>
          </w:tcPr>
          <w:p w14:paraId="3C2951AC" w14:textId="77777777" w:rsidR="00FC3290" w:rsidRDefault="00FC3290" w:rsidP="00AE5B8D">
            <w:pPr>
              <w:pStyle w:val="TAC"/>
              <w:rPr>
                <w:sz w:val="16"/>
                <w:szCs w:val="16"/>
              </w:rPr>
            </w:pPr>
            <w:r>
              <w:rPr>
                <w:sz w:val="16"/>
                <w:szCs w:val="16"/>
              </w:rPr>
              <w:t>-</w:t>
            </w:r>
          </w:p>
        </w:tc>
        <w:tc>
          <w:tcPr>
            <w:tcW w:w="1094" w:type="dxa"/>
            <w:tcBorders>
              <w:top w:val="single" w:sz="12" w:space="0" w:color="auto"/>
              <w:left w:val="single" w:sz="6" w:space="0" w:color="auto"/>
              <w:bottom w:val="single" w:sz="12" w:space="0" w:color="auto"/>
              <w:right w:val="single" w:sz="6" w:space="0" w:color="auto"/>
            </w:tcBorders>
            <w:shd w:val="solid" w:color="FFFFFF" w:fill="auto"/>
          </w:tcPr>
          <w:p w14:paraId="182EFA38" w14:textId="77777777" w:rsidR="00FC3290" w:rsidRPr="006B0D02" w:rsidRDefault="00FC3290" w:rsidP="00AE5B8D">
            <w:pPr>
              <w:pStyle w:val="TAC"/>
              <w:rPr>
                <w:sz w:val="16"/>
                <w:szCs w:val="16"/>
              </w:rPr>
            </w:pPr>
            <w:r>
              <w:rPr>
                <w:sz w:val="16"/>
                <w:szCs w:val="16"/>
              </w:rPr>
              <w:t>-</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5D41FBCD" w14:textId="77777777" w:rsidR="00FC3290" w:rsidRPr="006B0D02" w:rsidRDefault="00FC3290" w:rsidP="00AE5B8D">
            <w:pPr>
              <w:pStyle w:val="TAL"/>
              <w:rPr>
                <w:sz w:val="16"/>
                <w:szCs w:val="16"/>
              </w:rPr>
            </w:pPr>
            <w:r>
              <w:rPr>
                <w:sz w:val="16"/>
                <w:szCs w:val="16"/>
              </w:rPr>
              <w:t>-</w:t>
            </w:r>
          </w:p>
        </w:tc>
        <w:tc>
          <w:tcPr>
            <w:tcW w:w="708" w:type="dxa"/>
            <w:tcBorders>
              <w:top w:val="single" w:sz="12" w:space="0" w:color="auto"/>
              <w:left w:val="single" w:sz="6" w:space="0" w:color="auto"/>
              <w:bottom w:val="single" w:sz="12" w:space="0" w:color="auto"/>
              <w:right w:val="single" w:sz="6" w:space="0" w:color="auto"/>
            </w:tcBorders>
            <w:shd w:val="solid" w:color="FFFFFF" w:fill="auto"/>
          </w:tcPr>
          <w:p w14:paraId="4765CFEC" w14:textId="77777777" w:rsidR="00FC3290" w:rsidRPr="006B0D02" w:rsidRDefault="00FC3290" w:rsidP="00AE5B8D">
            <w:pPr>
              <w:pStyle w:val="TAR"/>
              <w:rPr>
                <w:sz w:val="16"/>
                <w:szCs w:val="16"/>
              </w:rPr>
            </w:pPr>
            <w:r>
              <w:rPr>
                <w:sz w:val="16"/>
                <w:szCs w:val="16"/>
              </w:rPr>
              <w:t>-</w:t>
            </w:r>
          </w:p>
        </w:tc>
        <w:tc>
          <w:tcPr>
            <w:tcW w:w="284" w:type="dxa"/>
            <w:tcBorders>
              <w:top w:val="single" w:sz="12" w:space="0" w:color="auto"/>
              <w:left w:val="single" w:sz="6" w:space="0" w:color="auto"/>
              <w:bottom w:val="single" w:sz="12" w:space="0" w:color="auto"/>
              <w:right w:val="single" w:sz="6" w:space="0" w:color="auto"/>
            </w:tcBorders>
            <w:shd w:val="solid" w:color="FFFFFF" w:fill="auto"/>
          </w:tcPr>
          <w:p w14:paraId="27E67285" w14:textId="77777777" w:rsidR="00FC3290" w:rsidRPr="006B0D02" w:rsidRDefault="00FC3290" w:rsidP="00AE5B8D">
            <w:pPr>
              <w:pStyle w:val="TAC"/>
              <w:rPr>
                <w:sz w:val="16"/>
                <w:szCs w:val="16"/>
              </w:rPr>
            </w:pPr>
            <w:r>
              <w:rPr>
                <w:sz w:val="16"/>
                <w:szCs w:val="16"/>
              </w:rPr>
              <w:t>-</w:t>
            </w:r>
          </w:p>
        </w:tc>
        <w:tc>
          <w:tcPr>
            <w:tcW w:w="4394" w:type="dxa"/>
            <w:tcBorders>
              <w:top w:val="single" w:sz="12" w:space="0" w:color="auto"/>
              <w:left w:val="single" w:sz="6" w:space="0" w:color="auto"/>
              <w:bottom w:val="single" w:sz="12" w:space="0" w:color="auto"/>
              <w:right w:val="single" w:sz="6" w:space="0" w:color="auto"/>
            </w:tcBorders>
            <w:shd w:val="solid" w:color="FFFFFF" w:fill="auto"/>
          </w:tcPr>
          <w:p w14:paraId="4EC40D5D" w14:textId="77777777" w:rsidR="00FC3290" w:rsidRDefault="00FC3290" w:rsidP="00644E75">
            <w:pPr>
              <w:pStyle w:val="TAL"/>
              <w:rPr>
                <w:snapToGrid w:val="0"/>
                <w:color w:val="000000"/>
                <w:sz w:val="16"/>
                <w:szCs w:val="16"/>
                <w:lang w:val="en-AU"/>
              </w:rPr>
            </w:pPr>
            <w:r>
              <w:rPr>
                <w:snapToGrid w:val="0"/>
                <w:color w:val="000000"/>
                <w:sz w:val="16"/>
                <w:szCs w:val="16"/>
                <w:lang w:val="en-AU"/>
              </w:rPr>
              <w:t>Update to Rel-16 version (MCC)</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524199B4" w14:textId="77777777" w:rsidR="00FC3290" w:rsidRPr="00337FFE" w:rsidRDefault="00FC3290" w:rsidP="00644E75">
            <w:pPr>
              <w:pStyle w:val="TAC"/>
              <w:rPr>
                <w:sz w:val="16"/>
                <w:szCs w:val="16"/>
              </w:rPr>
            </w:pPr>
            <w:r w:rsidRPr="00337FFE">
              <w:rPr>
                <w:sz w:val="16"/>
                <w:szCs w:val="16"/>
              </w:rPr>
              <w:t>16.0.0</w:t>
            </w:r>
          </w:p>
        </w:tc>
      </w:tr>
      <w:tr w:rsidR="00B70D1E" w:rsidRPr="006B0D02" w14:paraId="6146D45A" w14:textId="77777777" w:rsidTr="00337FFE">
        <w:tblPrEx>
          <w:tblCellMar>
            <w:top w:w="0" w:type="dxa"/>
            <w:bottom w:w="0" w:type="dxa"/>
          </w:tblCellMar>
        </w:tblPrEx>
        <w:tc>
          <w:tcPr>
            <w:tcW w:w="800" w:type="dxa"/>
            <w:tcBorders>
              <w:top w:val="single" w:sz="12" w:space="0" w:color="auto"/>
              <w:left w:val="single" w:sz="6" w:space="0" w:color="auto"/>
              <w:bottom w:val="single" w:sz="12" w:space="0" w:color="auto"/>
              <w:right w:val="single" w:sz="6" w:space="0" w:color="auto"/>
            </w:tcBorders>
            <w:shd w:val="solid" w:color="FFFFFF" w:fill="auto"/>
          </w:tcPr>
          <w:p w14:paraId="0ACBA2D4" w14:textId="77777777" w:rsidR="00B70D1E" w:rsidRDefault="00B70D1E" w:rsidP="00644E75">
            <w:pPr>
              <w:pStyle w:val="TAC"/>
              <w:rPr>
                <w:sz w:val="16"/>
                <w:szCs w:val="16"/>
              </w:rPr>
            </w:pPr>
            <w:r>
              <w:rPr>
                <w:sz w:val="16"/>
                <w:szCs w:val="16"/>
              </w:rPr>
              <w:t>2021-12</w:t>
            </w:r>
          </w:p>
        </w:tc>
        <w:tc>
          <w:tcPr>
            <w:tcW w:w="800" w:type="dxa"/>
            <w:tcBorders>
              <w:top w:val="single" w:sz="12" w:space="0" w:color="auto"/>
              <w:left w:val="single" w:sz="6" w:space="0" w:color="auto"/>
              <w:bottom w:val="single" w:sz="12" w:space="0" w:color="auto"/>
              <w:right w:val="single" w:sz="6" w:space="0" w:color="auto"/>
            </w:tcBorders>
            <w:shd w:val="solid" w:color="FFFFFF" w:fill="auto"/>
          </w:tcPr>
          <w:p w14:paraId="4132472D" w14:textId="77777777" w:rsidR="00B70D1E" w:rsidRDefault="00B70D1E" w:rsidP="00AE5B8D">
            <w:pPr>
              <w:pStyle w:val="TAC"/>
              <w:rPr>
                <w:sz w:val="16"/>
                <w:szCs w:val="16"/>
              </w:rPr>
            </w:pPr>
            <w:r>
              <w:rPr>
                <w:sz w:val="16"/>
                <w:szCs w:val="16"/>
              </w:rPr>
              <w:t>SA#94-e</w:t>
            </w:r>
          </w:p>
        </w:tc>
        <w:tc>
          <w:tcPr>
            <w:tcW w:w="1094" w:type="dxa"/>
            <w:tcBorders>
              <w:top w:val="single" w:sz="12" w:space="0" w:color="auto"/>
              <w:left w:val="single" w:sz="6" w:space="0" w:color="auto"/>
              <w:bottom w:val="single" w:sz="12" w:space="0" w:color="auto"/>
              <w:right w:val="single" w:sz="6" w:space="0" w:color="auto"/>
            </w:tcBorders>
            <w:shd w:val="solid" w:color="FFFFFF" w:fill="auto"/>
          </w:tcPr>
          <w:p w14:paraId="40E170F9" w14:textId="77777777" w:rsidR="00B70D1E" w:rsidRDefault="00B70D1E" w:rsidP="00AE5B8D">
            <w:pPr>
              <w:pStyle w:val="TAC"/>
              <w:rPr>
                <w:sz w:val="16"/>
                <w:szCs w:val="16"/>
              </w:rPr>
            </w:pPr>
            <w:r>
              <w:rPr>
                <w:sz w:val="16"/>
                <w:szCs w:val="16"/>
              </w:rPr>
              <w:t>SP-211348</w:t>
            </w:r>
          </w:p>
        </w:tc>
        <w:tc>
          <w:tcPr>
            <w:tcW w:w="567" w:type="dxa"/>
            <w:tcBorders>
              <w:top w:val="single" w:sz="12" w:space="0" w:color="auto"/>
              <w:left w:val="single" w:sz="6" w:space="0" w:color="auto"/>
              <w:bottom w:val="single" w:sz="12" w:space="0" w:color="auto"/>
              <w:right w:val="single" w:sz="6" w:space="0" w:color="auto"/>
            </w:tcBorders>
            <w:shd w:val="solid" w:color="FFFFFF" w:fill="auto"/>
          </w:tcPr>
          <w:p w14:paraId="23B7E251" w14:textId="77777777" w:rsidR="00B70D1E" w:rsidRDefault="00B70D1E" w:rsidP="00AE5B8D">
            <w:pPr>
              <w:pStyle w:val="TAL"/>
              <w:rPr>
                <w:sz w:val="16"/>
                <w:szCs w:val="16"/>
              </w:rPr>
            </w:pPr>
            <w:r>
              <w:rPr>
                <w:sz w:val="16"/>
                <w:szCs w:val="16"/>
              </w:rPr>
              <w:t>0085</w:t>
            </w:r>
          </w:p>
        </w:tc>
        <w:tc>
          <w:tcPr>
            <w:tcW w:w="708" w:type="dxa"/>
            <w:tcBorders>
              <w:top w:val="single" w:sz="12" w:space="0" w:color="auto"/>
              <w:left w:val="single" w:sz="6" w:space="0" w:color="auto"/>
              <w:bottom w:val="single" w:sz="12" w:space="0" w:color="auto"/>
              <w:right w:val="single" w:sz="6" w:space="0" w:color="auto"/>
            </w:tcBorders>
            <w:shd w:val="solid" w:color="FFFFFF" w:fill="auto"/>
          </w:tcPr>
          <w:p w14:paraId="6071F971" w14:textId="77777777" w:rsidR="00B70D1E" w:rsidRDefault="00B70D1E" w:rsidP="00AE5B8D">
            <w:pPr>
              <w:pStyle w:val="TAR"/>
              <w:rPr>
                <w:sz w:val="16"/>
                <w:szCs w:val="16"/>
              </w:rPr>
            </w:pPr>
          </w:p>
        </w:tc>
        <w:tc>
          <w:tcPr>
            <w:tcW w:w="284" w:type="dxa"/>
            <w:tcBorders>
              <w:top w:val="single" w:sz="12" w:space="0" w:color="auto"/>
              <w:left w:val="single" w:sz="6" w:space="0" w:color="auto"/>
              <w:bottom w:val="single" w:sz="12" w:space="0" w:color="auto"/>
              <w:right w:val="single" w:sz="6" w:space="0" w:color="auto"/>
            </w:tcBorders>
            <w:shd w:val="solid" w:color="FFFFFF" w:fill="auto"/>
          </w:tcPr>
          <w:p w14:paraId="0F7B50DA" w14:textId="77777777" w:rsidR="00B70D1E" w:rsidRDefault="00B70D1E" w:rsidP="00AE5B8D">
            <w:pPr>
              <w:pStyle w:val="TAC"/>
              <w:rPr>
                <w:sz w:val="16"/>
                <w:szCs w:val="16"/>
              </w:rPr>
            </w:pPr>
            <w:r>
              <w:rPr>
                <w:sz w:val="16"/>
                <w:szCs w:val="16"/>
              </w:rPr>
              <w:t>F</w:t>
            </w:r>
          </w:p>
        </w:tc>
        <w:tc>
          <w:tcPr>
            <w:tcW w:w="4394" w:type="dxa"/>
            <w:tcBorders>
              <w:top w:val="single" w:sz="12" w:space="0" w:color="auto"/>
              <w:left w:val="single" w:sz="6" w:space="0" w:color="auto"/>
              <w:bottom w:val="single" w:sz="12" w:space="0" w:color="auto"/>
              <w:right w:val="single" w:sz="6" w:space="0" w:color="auto"/>
            </w:tcBorders>
            <w:shd w:val="solid" w:color="FFFFFF" w:fill="auto"/>
          </w:tcPr>
          <w:p w14:paraId="08D964C9" w14:textId="77777777" w:rsidR="00B70D1E" w:rsidRDefault="00B70D1E" w:rsidP="00644E75">
            <w:pPr>
              <w:pStyle w:val="TAL"/>
              <w:rPr>
                <w:snapToGrid w:val="0"/>
                <w:color w:val="000000"/>
                <w:sz w:val="16"/>
                <w:szCs w:val="16"/>
                <w:lang w:val="en-AU"/>
              </w:rPr>
            </w:pPr>
            <w:r>
              <w:t>Inclusive language review</w:t>
            </w:r>
          </w:p>
        </w:tc>
        <w:tc>
          <w:tcPr>
            <w:tcW w:w="709" w:type="dxa"/>
            <w:tcBorders>
              <w:top w:val="single" w:sz="12" w:space="0" w:color="auto"/>
              <w:left w:val="single" w:sz="6" w:space="0" w:color="auto"/>
              <w:bottom w:val="single" w:sz="12" w:space="0" w:color="auto"/>
              <w:right w:val="single" w:sz="6" w:space="0" w:color="auto"/>
            </w:tcBorders>
            <w:shd w:val="solid" w:color="FFFFFF" w:fill="auto"/>
          </w:tcPr>
          <w:p w14:paraId="16FC1F3B" w14:textId="77777777" w:rsidR="00B70D1E" w:rsidRPr="00337FFE" w:rsidRDefault="00B70D1E" w:rsidP="00644E75">
            <w:pPr>
              <w:pStyle w:val="TAC"/>
              <w:rPr>
                <w:sz w:val="16"/>
                <w:szCs w:val="16"/>
              </w:rPr>
            </w:pPr>
            <w:r w:rsidRPr="00337FFE">
              <w:rPr>
                <w:sz w:val="16"/>
                <w:szCs w:val="16"/>
              </w:rPr>
              <w:t>17.0.0</w:t>
            </w:r>
          </w:p>
        </w:tc>
      </w:tr>
      <w:tr w:rsidR="00337FFE" w:rsidRPr="006B0D02" w14:paraId="67A1A87C" w14:textId="77777777" w:rsidTr="00E82D46">
        <w:tblPrEx>
          <w:tblCellMar>
            <w:top w:w="0" w:type="dxa"/>
            <w:bottom w:w="0" w:type="dxa"/>
          </w:tblCellMar>
        </w:tblPrEx>
        <w:tc>
          <w:tcPr>
            <w:tcW w:w="800" w:type="dxa"/>
            <w:tcBorders>
              <w:top w:val="single" w:sz="12" w:space="0" w:color="auto"/>
              <w:left w:val="single" w:sz="6" w:space="0" w:color="auto"/>
              <w:bottom w:val="single" w:sz="6" w:space="0" w:color="auto"/>
              <w:right w:val="single" w:sz="6" w:space="0" w:color="auto"/>
            </w:tcBorders>
            <w:shd w:val="solid" w:color="FFFFFF" w:fill="auto"/>
          </w:tcPr>
          <w:p w14:paraId="754D6A31" w14:textId="77777777" w:rsidR="00337FFE" w:rsidRDefault="00337FFE" w:rsidP="00644E75">
            <w:pPr>
              <w:pStyle w:val="TAC"/>
              <w:rPr>
                <w:sz w:val="16"/>
                <w:szCs w:val="16"/>
              </w:rPr>
            </w:pPr>
            <w:r>
              <w:rPr>
                <w:sz w:val="16"/>
                <w:szCs w:val="16"/>
              </w:rPr>
              <w:t>2024-03</w:t>
            </w:r>
          </w:p>
        </w:tc>
        <w:tc>
          <w:tcPr>
            <w:tcW w:w="800" w:type="dxa"/>
            <w:tcBorders>
              <w:top w:val="single" w:sz="12" w:space="0" w:color="auto"/>
              <w:left w:val="single" w:sz="6" w:space="0" w:color="auto"/>
              <w:bottom w:val="single" w:sz="6" w:space="0" w:color="auto"/>
              <w:right w:val="single" w:sz="6" w:space="0" w:color="auto"/>
            </w:tcBorders>
            <w:shd w:val="solid" w:color="FFFFFF" w:fill="auto"/>
          </w:tcPr>
          <w:p w14:paraId="35EFD06A" w14:textId="77777777" w:rsidR="00337FFE" w:rsidRDefault="00337FFE" w:rsidP="00AE5B8D">
            <w:pPr>
              <w:pStyle w:val="TAC"/>
              <w:rPr>
                <w:sz w:val="16"/>
                <w:szCs w:val="16"/>
              </w:rPr>
            </w:pPr>
            <w:r>
              <w:rPr>
                <w:sz w:val="16"/>
                <w:szCs w:val="16"/>
              </w:rPr>
              <w:t>-</w:t>
            </w:r>
          </w:p>
        </w:tc>
        <w:tc>
          <w:tcPr>
            <w:tcW w:w="1094" w:type="dxa"/>
            <w:tcBorders>
              <w:top w:val="single" w:sz="12" w:space="0" w:color="auto"/>
              <w:left w:val="single" w:sz="6" w:space="0" w:color="auto"/>
              <w:bottom w:val="single" w:sz="6" w:space="0" w:color="auto"/>
              <w:right w:val="single" w:sz="6" w:space="0" w:color="auto"/>
            </w:tcBorders>
            <w:shd w:val="solid" w:color="FFFFFF" w:fill="auto"/>
          </w:tcPr>
          <w:p w14:paraId="4C1B3AAA" w14:textId="77777777" w:rsidR="00337FFE" w:rsidRDefault="00337FFE" w:rsidP="00AE5B8D">
            <w:pPr>
              <w:pStyle w:val="TAC"/>
              <w:rPr>
                <w:sz w:val="16"/>
                <w:szCs w:val="16"/>
              </w:rPr>
            </w:pPr>
            <w:r>
              <w:rPr>
                <w:sz w:val="16"/>
                <w:szCs w:val="16"/>
              </w:rPr>
              <w:t>-</w:t>
            </w:r>
          </w:p>
        </w:tc>
        <w:tc>
          <w:tcPr>
            <w:tcW w:w="567" w:type="dxa"/>
            <w:tcBorders>
              <w:top w:val="single" w:sz="12" w:space="0" w:color="auto"/>
              <w:left w:val="single" w:sz="6" w:space="0" w:color="auto"/>
              <w:bottom w:val="single" w:sz="6" w:space="0" w:color="auto"/>
              <w:right w:val="single" w:sz="6" w:space="0" w:color="auto"/>
            </w:tcBorders>
            <w:shd w:val="solid" w:color="FFFFFF" w:fill="auto"/>
          </w:tcPr>
          <w:p w14:paraId="4BA66286" w14:textId="77777777" w:rsidR="00337FFE" w:rsidRDefault="00337FFE" w:rsidP="00AE5B8D">
            <w:pPr>
              <w:pStyle w:val="TAL"/>
              <w:rPr>
                <w:sz w:val="16"/>
                <w:szCs w:val="16"/>
              </w:rPr>
            </w:pPr>
            <w:r>
              <w:rPr>
                <w:sz w:val="16"/>
                <w:szCs w:val="16"/>
              </w:rPr>
              <w:t>-</w:t>
            </w:r>
          </w:p>
        </w:tc>
        <w:tc>
          <w:tcPr>
            <w:tcW w:w="708" w:type="dxa"/>
            <w:tcBorders>
              <w:top w:val="single" w:sz="12" w:space="0" w:color="auto"/>
              <w:left w:val="single" w:sz="6" w:space="0" w:color="auto"/>
              <w:bottom w:val="single" w:sz="6" w:space="0" w:color="auto"/>
              <w:right w:val="single" w:sz="6" w:space="0" w:color="auto"/>
            </w:tcBorders>
            <w:shd w:val="solid" w:color="FFFFFF" w:fill="auto"/>
          </w:tcPr>
          <w:p w14:paraId="491E958E" w14:textId="77777777" w:rsidR="00337FFE" w:rsidRDefault="00337FFE" w:rsidP="00AE5B8D">
            <w:pPr>
              <w:pStyle w:val="TAR"/>
              <w:rPr>
                <w:sz w:val="16"/>
                <w:szCs w:val="16"/>
              </w:rPr>
            </w:pPr>
            <w:r>
              <w:rPr>
                <w:sz w:val="16"/>
                <w:szCs w:val="16"/>
              </w:rPr>
              <w:t>-</w:t>
            </w:r>
          </w:p>
        </w:tc>
        <w:tc>
          <w:tcPr>
            <w:tcW w:w="284" w:type="dxa"/>
            <w:tcBorders>
              <w:top w:val="single" w:sz="12" w:space="0" w:color="auto"/>
              <w:left w:val="single" w:sz="6" w:space="0" w:color="auto"/>
              <w:bottom w:val="single" w:sz="6" w:space="0" w:color="auto"/>
              <w:right w:val="single" w:sz="6" w:space="0" w:color="auto"/>
            </w:tcBorders>
            <w:shd w:val="solid" w:color="FFFFFF" w:fill="auto"/>
          </w:tcPr>
          <w:p w14:paraId="355C517D" w14:textId="77777777" w:rsidR="00337FFE" w:rsidRDefault="00337FFE" w:rsidP="00AE5B8D">
            <w:pPr>
              <w:pStyle w:val="TAC"/>
              <w:rPr>
                <w:sz w:val="16"/>
                <w:szCs w:val="16"/>
              </w:rPr>
            </w:pPr>
            <w:r>
              <w:rPr>
                <w:sz w:val="16"/>
                <w:szCs w:val="16"/>
              </w:rPr>
              <w:t>-</w:t>
            </w:r>
          </w:p>
        </w:tc>
        <w:tc>
          <w:tcPr>
            <w:tcW w:w="4394" w:type="dxa"/>
            <w:tcBorders>
              <w:top w:val="single" w:sz="12" w:space="0" w:color="auto"/>
              <w:left w:val="single" w:sz="6" w:space="0" w:color="auto"/>
              <w:bottom w:val="single" w:sz="6" w:space="0" w:color="auto"/>
              <w:right w:val="single" w:sz="6" w:space="0" w:color="auto"/>
            </w:tcBorders>
            <w:shd w:val="solid" w:color="FFFFFF" w:fill="auto"/>
          </w:tcPr>
          <w:p w14:paraId="31AEE747" w14:textId="77777777" w:rsidR="00337FFE" w:rsidRDefault="00337FFE" w:rsidP="00644E75">
            <w:pPr>
              <w:pStyle w:val="TAL"/>
            </w:pPr>
            <w:r>
              <w:t>Update to Rel-18 version (MCC)</w:t>
            </w:r>
          </w:p>
        </w:tc>
        <w:tc>
          <w:tcPr>
            <w:tcW w:w="709" w:type="dxa"/>
            <w:tcBorders>
              <w:top w:val="single" w:sz="12" w:space="0" w:color="auto"/>
              <w:left w:val="single" w:sz="6" w:space="0" w:color="auto"/>
              <w:bottom w:val="single" w:sz="6" w:space="0" w:color="auto"/>
              <w:right w:val="single" w:sz="6" w:space="0" w:color="auto"/>
            </w:tcBorders>
            <w:shd w:val="solid" w:color="FFFFFF" w:fill="auto"/>
          </w:tcPr>
          <w:p w14:paraId="1DEB517B" w14:textId="77777777" w:rsidR="00337FFE" w:rsidRPr="00337FFE" w:rsidRDefault="00337FFE" w:rsidP="00644E75">
            <w:pPr>
              <w:pStyle w:val="TAC"/>
              <w:rPr>
                <w:sz w:val="16"/>
                <w:szCs w:val="16"/>
              </w:rPr>
            </w:pPr>
            <w:r w:rsidRPr="00337FFE">
              <w:rPr>
                <w:sz w:val="16"/>
                <w:szCs w:val="16"/>
              </w:rPr>
              <w:t>18.0.0</w:t>
            </w:r>
          </w:p>
        </w:tc>
      </w:tr>
    </w:tbl>
    <w:p w14:paraId="3FC97DDB" w14:textId="77777777" w:rsidR="00654230" w:rsidRPr="00235394" w:rsidRDefault="00654230" w:rsidP="00654230"/>
    <w:p w14:paraId="2FEE081C" w14:textId="77777777" w:rsidR="00654230" w:rsidRPr="00047BA9" w:rsidRDefault="00654230"/>
    <w:sectPr w:rsidR="00654230" w:rsidRPr="00047BA9" w:rsidSect="0057632D">
      <w:headerReference w:type="default" r:id="rId95"/>
      <w:footerReference w:type="default" r:id="rId96"/>
      <w:footnotePr>
        <w:numRestart w:val="eachSect"/>
      </w:footnotePr>
      <w:pgSz w:w="11907" w:h="16840" w:code="9"/>
      <w:pgMar w:top="1418" w:right="1134" w:bottom="1134" w:left="1134" w:header="851"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3834F" w14:textId="77777777" w:rsidR="00E7281A" w:rsidRDefault="00E7281A">
      <w:r>
        <w:separator/>
      </w:r>
    </w:p>
  </w:endnote>
  <w:endnote w:type="continuationSeparator" w:id="0">
    <w:p w14:paraId="5E014DCB" w14:textId="77777777" w:rsidR="00E7281A" w:rsidRDefault="00E72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62C56" w14:textId="77777777" w:rsidR="00602C49" w:rsidRDefault="00602C4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9C58E" w14:textId="77777777" w:rsidR="00E7281A" w:rsidRDefault="00E7281A">
      <w:r>
        <w:separator/>
      </w:r>
    </w:p>
  </w:footnote>
  <w:footnote w:type="continuationSeparator" w:id="0">
    <w:p w14:paraId="5B9D37CF" w14:textId="77777777" w:rsidR="00E7281A" w:rsidRDefault="00E728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E97D3" w14:textId="65900258" w:rsidR="00602C49" w:rsidRDefault="00602C49" w:rsidP="0062398D">
    <w:pPr>
      <w:framePr w:wrap="auto"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B0DB4">
      <w:rPr>
        <w:rFonts w:ascii="Arial" w:hAnsi="Arial" w:cs="Arial"/>
        <w:b/>
        <w:noProof/>
        <w:sz w:val="18"/>
        <w:szCs w:val="18"/>
      </w:rPr>
      <w:t>3GPP TS 26.237 V18.0.0 (2024-03)</w:t>
    </w:r>
    <w:r>
      <w:rPr>
        <w:rFonts w:ascii="Arial" w:hAnsi="Arial" w:cs="Arial"/>
        <w:b/>
        <w:sz w:val="18"/>
        <w:szCs w:val="18"/>
      </w:rPr>
      <w:fldChar w:fldCharType="end"/>
    </w:r>
  </w:p>
  <w:p w14:paraId="15832796" w14:textId="77777777" w:rsidR="00602C49" w:rsidRDefault="00602C49" w:rsidP="004E402E">
    <w:pPr>
      <w:framePr w:wrap="auto"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7E7988">
      <w:rPr>
        <w:rFonts w:ascii="Arial" w:hAnsi="Arial" w:cs="Arial"/>
        <w:b/>
        <w:noProof/>
        <w:sz w:val="18"/>
        <w:szCs w:val="18"/>
      </w:rPr>
      <w:t>151</w:t>
    </w:r>
    <w:r>
      <w:rPr>
        <w:rFonts w:ascii="Arial" w:hAnsi="Arial" w:cs="Arial"/>
        <w:b/>
        <w:sz w:val="18"/>
        <w:szCs w:val="18"/>
      </w:rPr>
      <w:fldChar w:fldCharType="end"/>
    </w:r>
  </w:p>
  <w:p w14:paraId="6392663A" w14:textId="61684C81" w:rsidR="00602C49" w:rsidRDefault="00602C49" w:rsidP="0062398D">
    <w:pPr>
      <w:framePr w:wrap="auto"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B0DB4">
      <w:rPr>
        <w:rFonts w:ascii="Arial" w:hAnsi="Arial" w:cs="Arial"/>
        <w:b/>
        <w:noProof/>
        <w:sz w:val="18"/>
        <w:szCs w:val="18"/>
      </w:rPr>
      <w:t>Release 18</w:t>
    </w:r>
    <w:r>
      <w:rPr>
        <w:rFonts w:ascii="Arial" w:hAnsi="Arial" w:cs="Arial"/>
        <w:b/>
        <w:sz w:val="18"/>
        <w:szCs w:val="18"/>
      </w:rPr>
      <w:fldChar w:fldCharType="end"/>
    </w:r>
  </w:p>
  <w:p w14:paraId="0268BCE1" w14:textId="77777777" w:rsidR="00602C49" w:rsidRDefault="00602C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DA4F18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B601A0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D64CDE2"/>
    <w:lvl w:ilvl="0">
      <w:start w:val="1"/>
      <w:numFmt w:val="decimal"/>
      <w:pStyle w:val="ListNumber3"/>
      <w:lvlText w:val="%1."/>
      <w:lvlJc w:val="left"/>
      <w:pPr>
        <w:tabs>
          <w:tab w:val="num" w:pos="926"/>
        </w:tabs>
        <w:ind w:left="926" w:hanging="360"/>
      </w:pPr>
    </w:lvl>
  </w:abstractNum>
  <w:abstractNum w:abstractNumId="3"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5C80964"/>
    <w:multiLevelType w:val="hybridMultilevel"/>
    <w:tmpl w:val="9356D096"/>
    <w:lvl w:ilvl="0" w:tplc="04070001">
      <w:start w:val="1"/>
      <w:numFmt w:val="decimal"/>
      <w:pStyle w:val="BN"/>
      <w:lvlText w:val="%1)"/>
      <w:lvlJc w:val="left"/>
      <w:pPr>
        <w:tabs>
          <w:tab w:val="num" w:pos="737"/>
        </w:tabs>
        <w:ind w:left="737" w:hanging="453"/>
      </w:pPr>
      <w:rPr>
        <w:rFonts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 w15:restartNumberingAfterBreak="0">
    <w:nsid w:val="79156C54"/>
    <w:multiLevelType w:val="hybridMultilevel"/>
    <w:tmpl w:val="1A72FDC0"/>
    <w:lvl w:ilvl="0" w:tplc="04090001">
      <w:start w:val="1"/>
      <w:numFmt w:val="bullet"/>
      <w:pStyle w:val="B2"/>
      <w:lvlText w:val="-"/>
      <w:lvlJc w:val="left"/>
      <w:pPr>
        <w:tabs>
          <w:tab w:val="num" w:pos="1191"/>
        </w:tabs>
        <w:ind w:left="1191" w:hanging="454"/>
      </w:pPr>
      <w:rPr>
        <w:rFonts w:hint="default"/>
        <w:b/>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959570">
    <w:abstractNumId w:val="5"/>
  </w:num>
  <w:num w:numId="2" w16cid:durableId="1191337229">
    <w:abstractNumId w:val="4"/>
  </w:num>
  <w:num w:numId="3" w16cid:durableId="130174492">
    <w:abstractNumId w:val="3"/>
  </w:num>
  <w:num w:numId="4" w16cid:durableId="1016035929">
    <w:abstractNumId w:val="2"/>
  </w:num>
  <w:num w:numId="5" w16cid:durableId="190845030">
    <w:abstractNumId w:val="1"/>
  </w:num>
  <w:num w:numId="6" w16cid:durableId="96639924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1ED8"/>
    <w:rsid w:val="00002252"/>
    <w:rsid w:val="00003A55"/>
    <w:rsid w:val="000057A3"/>
    <w:rsid w:val="00005A8D"/>
    <w:rsid w:val="00011092"/>
    <w:rsid w:val="00012190"/>
    <w:rsid w:val="0001342D"/>
    <w:rsid w:val="000137DD"/>
    <w:rsid w:val="000138AD"/>
    <w:rsid w:val="000139A4"/>
    <w:rsid w:val="00024C83"/>
    <w:rsid w:val="0003441C"/>
    <w:rsid w:val="00034728"/>
    <w:rsid w:val="000376AE"/>
    <w:rsid w:val="00037D11"/>
    <w:rsid w:val="00037FAA"/>
    <w:rsid w:val="000407C9"/>
    <w:rsid w:val="00041218"/>
    <w:rsid w:val="00044D8D"/>
    <w:rsid w:val="00045384"/>
    <w:rsid w:val="0004689F"/>
    <w:rsid w:val="00047BA9"/>
    <w:rsid w:val="00051A26"/>
    <w:rsid w:val="00054643"/>
    <w:rsid w:val="00055225"/>
    <w:rsid w:val="0005706C"/>
    <w:rsid w:val="000570D1"/>
    <w:rsid w:val="000578E7"/>
    <w:rsid w:val="00057B8D"/>
    <w:rsid w:val="00060925"/>
    <w:rsid w:val="00062655"/>
    <w:rsid w:val="00063286"/>
    <w:rsid w:val="00064339"/>
    <w:rsid w:val="00064C91"/>
    <w:rsid w:val="00067FC1"/>
    <w:rsid w:val="00072816"/>
    <w:rsid w:val="000749A1"/>
    <w:rsid w:val="00081D6D"/>
    <w:rsid w:val="00082E28"/>
    <w:rsid w:val="000831EE"/>
    <w:rsid w:val="00083996"/>
    <w:rsid w:val="00083D4F"/>
    <w:rsid w:val="00090290"/>
    <w:rsid w:val="00092FD7"/>
    <w:rsid w:val="000938E9"/>
    <w:rsid w:val="000945D5"/>
    <w:rsid w:val="00094A3D"/>
    <w:rsid w:val="0009538C"/>
    <w:rsid w:val="00095694"/>
    <w:rsid w:val="00097293"/>
    <w:rsid w:val="000A06AF"/>
    <w:rsid w:val="000A0706"/>
    <w:rsid w:val="000A100A"/>
    <w:rsid w:val="000A28A1"/>
    <w:rsid w:val="000A3855"/>
    <w:rsid w:val="000A664E"/>
    <w:rsid w:val="000A6B08"/>
    <w:rsid w:val="000B0C96"/>
    <w:rsid w:val="000B65BA"/>
    <w:rsid w:val="000B759F"/>
    <w:rsid w:val="000C06E3"/>
    <w:rsid w:val="000C110D"/>
    <w:rsid w:val="000C3978"/>
    <w:rsid w:val="000C542E"/>
    <w:rsid w:val="000D459F"/>
    <w:rsid w:val="000D7699"/>
    <w:rsid w:val="000E43A9"/>
    <w:rsid w:val="000E4441"/>
    <w:rsid w:val="000E4A43"/>
    <w:rsid w:val="000E5335"/>
    <w:rsid w:val="000E6BAA"/>
    <w:rsid w:val="000E714A"/>
    <w:rsid w:val="000F0CA5"/>
    <w:rsid w:val="000F1423"/>
    <w:rsid w:val="000F3428"/>
    <w:rsid w:val="000F7040"/>
    <w:rsid w:val="000F7601"/>
    <w:rsid w:val="001005D3"/>
    <w:rsid w:val="0010184D"/>
    <w:rsid w:val="00101F8F"/>
    <w:rsid w:val="00102A6A"/>
    <w:rsid w:val="0010494F"/>
    <w:rsid w:val="00105886"/>
    <w:rsid w:val="00114E67"/>
    <w:rsid w:val="001169FC"/>
    <w:rsid w:val="00117FF9"/>
    <w:rsid w:val="00121487"/>
    <w:rsid w:val="00122C3F"/>
    <w:rsid w:val="00123503"/>
    <w:rsid w:val="00125C39"/>
    <w:rsid w:val="00125CAD"/>
    <w:rsid w:val="00126B6C"/>
    <w:rsid w:val="00126FB3"/>
    <w:rsid w:val="00131D4A"/>
    <w:rsid w:val="001322CB"/>
    <w:rsid w:val="0013254C"/>
    <w:rsid w:val="00134022"/>
    <w:rsid w:val="00134259"/>
    <w:rsid w:val="00134D6F"/>
    <w:rsid w:val="001352EB"/>
    <w:rsid w:val="0013567B"/>
    <w:rsid w:val="00135BF0"/>
    <w:rsid w:val="00141E1F"/>
    <w:rsid w:val="00141FE6"/>
    <w:rsid w:val="00142291"/>
    <w:rsid w:val="00142563"/>
    <w:rsid w:val="001434E6"/>
    <w:rsid w:val="00143E81"/>
    <w:rsid w:val="0014494C"/>
    <w:rsid w:val="00147FB9"/>
    <w:rsid w:val="00150897"/>
    <w:rsid w:val="0015185F"/>
    <w:rsid w:val="001541E0"/>
    <w:rsid w:val="00154DC2"/>
    <w:rsid w:val="001571CC"/>
    <w:rsid w:val="0016761B"/>
    <w:rsid w:val="0017020E"/>
    <w:rsid w:val="001703F3"/>
    <w:rsid w:val="00173199"/>
    <w:rsid w:val="00174E40"/>
    <w:rsid w:val="00175D4F"/>
    <w:rsid w:val="00180CF3"/>
    <w:rsid w:val="0018252F"/>
    <w:rsid w:val="00182739"/>
    <w:rsid w:val="00182A12"/>
    <w:rsid w:val="00182E18"/>
    <w:rsid w:val="00182E56"/>
    <w:rsid w:val="001833BC"/>
    <w:rsid w:val="001857CA"/>
    <w:rsid w:val="00186B81"/>
    <w:rsid w:val="00187302"/>
    <w:rsid w:val="00187A26"/>
    <w:rsid w:val="00191F96"/>
    <w:rsid w:val="00194646"/>
    <w:rsid w:val="001A0063"/>
    <w:rsid w:val="001A150F"/>
    <w:rsid w:val="001A1D46"/>
    <w:rsid w:val="001A2F7D"/>
    <w:rsid w:val="001A3A20"/>
    <w:rsid w:val="001A436E"/>
    <w:rsid w:val="001A70C8"/>
    <w:rsid w:val="001A7B51"/>
    <w:rsid w:val="001B55A6"/>
    <w:rsid w:val="001C0BD2"/>
    <w:rsid w:val="001C1ED2"/>
    <w:rsid w:val="001C2626"/>
    <w:rsid w:val="001C286F"/>
    <w:rsid w:val="001C5AF3"/>
    <w:rsid w:val="001C5DD0"/>
    <w:rsid w:val="001C7155"/>
    <w:rsid w:val="001D067F"/>
    <w:rsid w:val="001D0CFA"/>
    <w:rsid w:val="001D7F40"/>
    <w:rsid w:val="001E0910"/>
    <w:rsid w:val="001E1763"/>
    <w:rsid w:val="001E3149"/>
    <w:rsid w:val="001E33E0"/>
    <w:rsid w:val="001E67A4"/>
    <w:rsid w:val="001E6F49"/>
    <w:rsid w:val="001E6F56"/>
    <w:rsid w:val="001F027F"/>
    <w:rsid w:val="001F0D1F"/>
    <w:rsid w:val="001F1BFA"/>
    <w:rsid w:val="001F1E73"/>
    <w:rsid w:val="001F3F0A"/>
    <w:rsid w:val="001F780D"/>
    <w:rsid w:val="001F786D"/>
    <w:rsid w:val="0020010F"/>
    <w:rsid w:val="002118E7"/>
    <w:rsid w:val="00212586"/>
    <w:rsid w:val="00212ABE"/>
    <w:rsid w:val="002155AC"/>
    <w:rsid w:val="0021627F"/>
    <w:rsid w:val="00216EAF"/>
    <w:rsid w:val="00217B56"/>
    <w:rsid w:val="00225301"/>
    <w:rsid w:val="00226C14"/>
    <w:rsid w:val="002278A8"/>
    <w:rsid w:val="00227D87"/>
    <w:rsid w:val="002367D2"/>
    <w:rsid w:val="00241357"/>
    <w:rsid w:val="00241EBC"/>
    <w:rsid w:val="00242389"/>
    <w:rsid w:val="00242938"/>
    <w:rsid w:val="00243748"/>
    <w:rsid w:val="00243AA5"/>
    <w:rsid w:val="00247E0B"/>
    <w:rsid w:val="00254579"/>
    <w:rsid w:val="00255A00"/>
    <w:rsid w:val="00255C10"/>
    <w:rsid w:val="002572A0"/>
    <w:rsid w:val="00263181"/>
    <w:rsid w:val="00277863"/>
    <w:rsid w:val="00280D7C"/>
    <w:rsid w:val="00282942"/>
    <w:rsid w:val="00282A9E"/>
    <w:rsid w:val="002857EC"/>
    <w:rsid w:val="0028596B"/>
    <w:rsid w:val="00285C1C"/>
    <w:rsid w:val="0028623D"/>
    <w:rsid w:val="002864F1"/>
    <w:rsid w:val="002921F0"/>
    <w:rsid w:val="00292518"/>
    <w:rsid w:val="00292BE4"/>
    <w:rsid w:val="0029358E"/>
    <w:rsid w:val="00294154"/>
    <w:rsid w:val="00295FFD"/>
    <w:rsid w:val="002A5476"/>
    <w:rsid w:val="002A7B01"/>
    <w:rsid w:val="002B0658"/>
    <w:rsid w:val="002B13EE"/>
    <w:rsid w:val="002B415A"/>
    <w:rsid w:val="002B4214"/>
    <w:rsid w:val="002B43C8"/>
    <w:rsid w:val="002B47DC"/>
    <w:rsid w:val="002B5002"/>
    <w:rsid w:val="002B662C"/>
    <w:rsid w:val="002B68A1"/>
    <w:rsid w:val="002C0730"/>
    <w:rsid w:val="002C2088"/>
    <w:rsid w:val="002C3587"/>
    <w:rsid w:val="002C3F1E"/>
    <w:rsid w:val="002C4747"/>
    <w:rsid w:val="002C5499"/>
    <w:rsid w:val="002D115D"/>
    <w:rsid w:val="002D1BA9"/>
    <w:rsid w:val="002D2851"/>
    <w:rsid w:val="002D39E0"/>
    <w:rsid w:val="002D50FA"/>
    <w:rsid w:val="002D60B7"/>
    <w:rsid w:val="002E5457"/>
    <w:rsid w:val="002E589C"/>
    <w:rsid w:val="002E77D1"/>
    <w:rsid w:val="002F1CA1"/>
    <w:rsid w:val="002F1F07"/>
    <w:rsid w:val="002F2A64"/>
    <w:rsid w:val="002F373D"/>
    <w:rsid w:val="002F7100"/>
    <w:rsid w:val="00301AA0"/>
    <w:rsid w:val="00305901"/>
    <w:rsid w:val="00305F6A"/>
    <w:rsid w:val="00306840"/>
    <w:rsid w:val="00306F19"/>
    <w:rsid w:val="0030787F"/>
    <w:rsid w:val="0030795F"/>
    <w:rsid w:val="003119D7"/>
    <w:rsid w:val="00311F4D"/>
    <w:rsid w:val="00317DAA"/>
    <w:rsid w:val="003203FA"/>
    <w:rsid w:val="00320BAE"/>
    <w:rsid w:val="003215BC"/>
    <w:rsid w:val="003219A4"/>
    <w:rsid w:val="00325B1A"/>
    <w:rsid w:val="003310E5"/>
    <w:rsid w:val="00331BE2"/>
    <w:rsid w:val="00335285"/>
    <w:rsid w:val="003357FE"/>
    <w:rsid w:val="00337FFE"/>
    <w:rsid w:val="0034419B"/>
    <w:rsid w:val="0034570B"/>
    <w:rsid w:val="00345802"/>
    <w:rsid w:val="00346FD3"/>
    <w:rsid w:val="0034732A"/>
    <w:rsid w:val="003569D0"/>
    <w:rsid w:val="003619CA"/>
    <w:rsid w:val="00361E65"/>
    <w:rsid w:val="003621BE"/>
    <w:rsid w:val="00363A26"/>
    <w:rsid w:val="0036414E"/>
    <w:rsid w:val="00370955"/>
    <w:rsid w:val="00371527"/>
    <w:rsid w:val="00375D5F"/>
    <w:rsid w:val="00380F9F"/>
    <w:rsid w:val="00383736"/>
    <w:rsid w:val="00383BE9"/>
    <w:rsid w:val="00384755"/>
    <w:rsid w:val="003868D6"/>
    <w:rsid w:val="00387FDA"/>
    <w:rsid w:val="003911AA"/>
    <w:rsid w:val="00394245"/>
    <w:rsid w:val="0039596C"/>
    <w:rsid w:val="003A5433"/>
    <w:rsid w:val="003B01BF"/>
    <w:rsid w:val="003B13F0"/>
    <w:rsid w:val="003B1B39"/>
    <w:rsid w:val="003B49DF"/>
    <w:rsid w:val="003B5FEE"/>
    <w:rsid w:val="003B681B"/>
    <w:rsid w:val="003B6922"/>
    <w:rsid w:val="003B6FCD"/>
    <w:rsid w:val="003C07AA"/>
    <w:rsid w:val="003C4098"/>
    <w:rsid w:val="003C429F"/>
    <w:rsid w:val="003C4644"/>
    <w:rsid w:val="003C55CF"/>
    <w:rsid w:val="003C6EED"/>
    <w:rsid w:val="003C732D"/>
    <w:rsid w:val="003D12D6"/>
    <w:rsid w:val="003D1DAD"/>
    <w:rsid w:val="003D58C2"/>
    <w:rsid w:val="003D5D26"/>
    <w:rsid w:val="003E011E"/>
    <w:rsid w:val="003E2711"/>
    <w:rsid w:val="003E2780"/>
    <w:rsid w:val="003E320D"/>
    <w:rsid w:val="003E53B8"/>
    <w:rsid w:val="003E59D7"/>
    <w:rsid w:val="003E5EC9"/>
    <w:rsid w:val="003E7E8A"/>
    <w:rsid w:val="003F0108"/>
    <w:rsid w:val="003F023A"/>
    <w:rsid w:val="003F11E3"/>
    <w:rsid w:val="003F1931"/>
    <w:rsid w:val="003F76C5"/>
    <w:rsid w:val="003F784C"/>
    <w:rsid w:val="00400122"/>
    <w:rsid w:val="0040592B"/>
    <w:rsid w:val="00405F56"/>
    <w:rsid w:val="004070C4"/>
    <w:rsid w:val="00410844"/>
    <w:rsid w:val="00411CF5"/>
    <w:rsid w:val="004143E1"/>
    <w:rsid w:val="0041471B"/>
    <w:rsid w:val="00415490"/>
    <w:rsid w:val="00417A02"/>
    <w:rsid w:val="004203C3"/>
    <w:rsid w:val="00421025"/>
    <w:rsid w:val="00422446"/>
    <w:rsid w:val="00422591"/>
    <w:rsid w:val="00423ACE"/>
    <w:rsid w:val="00424261"/>
    <w:rsid w:val="0042559B"/>
    <w:rsid w:val="00425D99"/>
    <w:rsid w:val="004279C3"/>
    <w:rsid w:val="00430FB3"/>
    <w:rsid w:val="0043361B"/>
    <w:rsid w:val="00434322"/>
    <w:rsid w:val="0043534A"/>
    <w:rsid w:val="00442203"/>
    <w:rsid w:val="004477FE"/>
    <w:rsid w:val="00450EFB"/>
    <w:rsid w:val="00451FE2"/>
    <w:rsid w:val="004607FA"/>
    <w:rsid w:val="0046105D"/>
    <w:rsid w:val="00467A1E"/>
    <w:rsid w:val="00467F2E"/>
    <w:rsid w:val="00473E51"/>
    <w:rsid w:val="004753C2"/>
    <w:rsid w:val="00475739"/>
    <w:rsid w:val="00480BBF"/>
    <w:rsid w:val="00482A36"/>
    <w:rsid w:val="00482BEA"/>
    <w:rsid w:val="00482ECC"/>
    <w:rsid w:val="00483950"/>
    <w:rsid w:val="00483B49"/>
    <w:rsid w:val="004902BF"/>
    <w:rsid w:val="004907DC"/>
    <w:rsid w:val="00491A03"/>
    <w:rsid w:val="00491EEE"/>
    <w:rsid w:val="0049394D"/>
    <w:rsid w:val="00496404"/>
    <w:rsid w:val="004A0474"/>
    <w:rsid w:val="004A0DCD"/>
    <w:rsid w:val="004A2D4C"/>
    <w:rsid w:val="004A3549"/>
    <w:rsid w:val="004A425F"/>
    <w:rsid w:val="004A5FE4"/>
    <w:rsid w:val="004B2BE8"/>
    <w:rsid w:val="004B313B"/>
    <w:rsid w:val="004B3140"/>
    <w:rsid w:val="004B31DF"/>
    <w:rsid w:val="004B7572"/>
    <w:rsid w:val="004C2B3D"/>
    <w:rsid w:val="004C53C8"/>
    <w:rsid w:val="004D08CA"/>
    <w:rsid w:val="004D1F75"/>
    <w:rsid w:val="004D3D02"/>
    <w:rsid w:val="004D6FE3"/>
    <w:rsid w:val="004E00A1"/>
    <w:rsid w:val="004E402E"/>
    <w:rsid w:val="004F428D"/>
    <w:rsid w:val="004F7BEB"/>
    <w:rsid w:val="005029D2"/>
    <w:rsid w:val="00505353"/>
    <w:rsid w:val="005059E2"/>
    <w:rsid w:val="00511D82"/>
    <w:rsid w:val="00512FB8"/>
    <w:rsid w:val="0051316F"/>
    <w:rsid w:val="00515868"/>
    <w:rsid w:val="005167CE"/>
    <w:rsid w:val="005176A1"/>
    <w:rsid w:val="00522F43"/>
    <w:rsid w:val="00523916"/>
    <w:rsid w:val="005242E7"/>
    <w:rsid w:val="005243F4"/>
    <w:rsid w:val="00524C5D"/>
    <w:rsid w:val="00525FAC"/>
    <w:rsid w:val="00526E24"/>
    <w:rsid w:val="005279D4"/>
    <w:rsid w:val="00527D3E"/>
    <w:rsid w:val="00530083"/>
    <w:rsid w:val="005354C7"/>
    <w:rsid w:val="00537A0A"/>
    <w:rsid w:val="005400E3"/>
    <w:rsid w:val="005412DE"/>
    <w:rsid w:val="0054247C"/>
    <w:rsid w:val="00542895"/>
    <w:rsid w:val="00543A06"/>
    <w:rsid w:val="00547937"/>
    <w:rsid w:val="00547EFA"/>
    <w:rsid w:val="00550F3B"/>
    <w:rsid w:val="00555130"/>
    <w:rsid w:val="00555867"/>
    <w:rsid w:val="005568A5"/>
    <w:rsid w:val="00560B61"/>
    <w:rsid w:val="00560C9B"/>
    <w:rsid w:val="005611A4"/>
    <w:rsid w:val="005614DD"/>
    <w:rsid w:val="00563893"/>
    <w:rsid w:val="00564282"/>
    <w:rsid w:val="005644E0"/>
    <w:rsid w:val="0057632D"/>
    <w:rsid w:val="005819EC"/>
    <w:rsid w:val="005820DF"/>
    <w:rsid w:val="005828B3"/>
    <w:rsid w:val="00584282"/>
    <w:rsid w:val="0058702F"/>
    <w:rsid w:val="00592368"/>
    <w:rsid w:val="00594FF1"/>
    <w:rsid w:val="005957D2"/>
    <w:rsid w:val="00595CAF"/>
    <w:rsid w:val="005A0739"/>
    <w:rsid w:val="005A0F62"/>
    <w:rsid w:val="005A3D5A"/>
    <w:rsid w:val="005A6143"/>
    <w:rsid w:val="005A7066"/>
    <w:rsid w:val="005A79C7"/>
    <w:rsid w:val="005B3A81"/>
    <w:rsid w:val="005B3BB1"/>
    <w:rsid w:val="005B56FF"/>
    <w:rsid w:val="005C1C34"/>
    <w:rsid w:val="005C4B1E"/>
    <w:rsid w:val="005C7896"/>
    <w:rsid w:val="005D0680"/>
    <w:rsid w:val="005D2036"/>
    <w:rsid w:val="005D7C65"/>
    <w:rsid w:val="005D7EEA"/>
    <w:rsid w:val="005E0613"/>
    <w:rsid w:val="005E4045"/>
    <w:rsid w:val="005F0058"/>
    <w:rsid w:val="005F046A"/>
    <w:rsid w:val="005F2897"/>
    <w:rsid w:val="005F77C5"/>
    <w:rsid w:val="005F78BA"/>
    <w:rsid w:val="00602C49"/>
    <w:rsid w:val="00602F09"/>
    <w:rsid w:val="00603F14"/>
    <w:rsid w:val="00605048"/>
    <w:rsid w:val="0061008D"/>
    <w:rsid w:val="00610BE3"/>
    <w:rsid w:val="00614220"/>
    <w:rsid w:val="0061502C"/>
    <w:rsid w:val="0061706B"/>
    <w:rsid w:val="0061776A"/>
    <w:rsid w:val="006208DE"/>
    <w:rsid w:val="00620C9B"/>
    <w:rsid w:val="0062286E"/>
    <w:rsid w:val="0062398D"/>
    <w:rsid w:val="0063470E"/>
    <w:rsid w:val="00635125"/>
    <w:rsid w:val="00635C6B"/>
    <w:rsid w:val="00636ED9"/>
    <w:rsid w:val="00636FB9"/>
    <w:rsid w:val="006375BD"/>
    <w:rsid w:val="00640C2B"/>
    <w:rsid w:val="0064161B"/>
    <w:rsid w:val="00641CAC"/>
    <w:rsid w:val="0064489B"/>
    <w:rsid w:val="00644E75"/>
    <w:rsid w:val="006453B6"/>
    <w:rsid w:val="00647383"/>
    <w:rsid w:val="006477BB"/>
    <w:rsid w:val="00650EFC"/>
    <w:rsid w:val="006522F9"/>
    <w:rsid w:val="00652414"/>
    <w:rsid w:val="00653DCE"/>
    <w:rsid w:val="00654230"/>
    <w:rsid w:val="00655A59"/>
    <w:rsid w:val="006606D5"/>
    <w:rsid w:val="006643C6"/>
    <w:rsid w:val="006677FF"/>
    <w:rsid w:val="0067027A"/>
    <w:rsid w:val="00672DEB"/>
    <w:rsid w:val="00673242"/>
    <w:rsid w:val="006757E7"/>
    <w:rsid w:val="00677435"/>
    <w:rsid w:val="006819CF"/>
    <w:rsid w:val="00681B68"/>
    <w:rsid w:val="006836F7"/>
    <w:rsid w:val="0068503D"/>
    <w:rsid w:val="00691239"/>
    <w:rsid w:val="00692E87"/>
    <w:rsid w:val="006A3103"/>
    <w:rsid w:val="006A5161"/>
    <w:rsid w:val="006A58A9"/>
    <w:rsid w:val="006A6A84"/>
    <w:rsid w:val="006A718B"/>
    <w:rsid w:val="006B0127"/>
    <w:rsid w:val="006B10D5"/>
    <w:rsid w:val="006B4AF2"/>
    <w:rsid w:val="006B4E50"/>
    <w:rsid w:val="006B67B0"/>
    <w:rsid w:val="006C034D"/>
    <w:rsid w:val="006C094C"/>
    <w:rsid w:val="006D3B99"/>
    <w:rsid w:val="006E6539"/>
    <w:rsid w:val="006F0824"/>
    <w:rsid w:val="006F1BD9"/>
    <w:rsid w:val="006F617A"/>
    <w:rsid w:val="007001A2"/>
    <w:rsid w:val="007002D4"/>
    <w:rsid w:val="00702556"/>
    <w:rsid w:val="007057EB"/>
    <w:rsid w:val="00705A64"/>
    <w:rsid w:val="007074AC"/>
    <w:rsid w:val="00711826"/>
    <w:rsid w:val="00712814"/>
    <w:rsid w:val="00714439"/>
    <w:rsid w:val="0072374A"/>
    <w:rsid w:val="007248B3"/>
    <w:rsid w:val="00724D99"/>
    <w:rsid w:val="0073250F"/>
    <w:rsid w:val="007334D6"/>
    <w:rsid w:val="00733CF8"/>
    <w:rsid w:val="00736127"/>
    <w:rsid w:val="00736445"/>
    <w:rsid w:val="00741291"/>
    <w:rsid w:val="00741E0C"/>
    <w:rsid w:val="007431C1"/>
    <w:rsid w:val="00747431"/>
    <w:rsid w:val="00750ED7"/>
    <w:rsid w:val="007576AC"/>
    <w:rsid w:val="00761F0F"/>
    <w:rsid w:val="007639CA"/>
    <w:rsid w:val="007666E8"/>
    <w:rsid w:val="00767415"/>
    <w:rsid w:val="00771779"/>
    <w:rsid w:val="00774553"/>
    <w:rsid w:val="00775A97"/>
    <w:rsid w:val="00775BFD"/>
    <w:rsid w:val="00787865"/>
    <w:rsid w:val="00790588"/>
    <w:rsid w:val="00790F71"/>
    <w:rsid w:val="007944CE"/>
    <w:rsid w:val="00794C4B"/>
    <w:rsid w:val="00795007"/>
    <w:rsid w:val="00795706"/>
    <w:rsid w:val="0079596B"/>
    <w:rsid w:val="00795F38"/>
    <w:rsid w:val="007A1DD0"/>
    <w:rsid w:val="007A52FB"/>
    <w:rsid w:val="007A58E9"/>
    <w:rsid w:val="007A5B50"/>
    <w:rsid w:val="007A5EB1"/>
    <w:rsid w:val="007A7532"/>
    <w:rsid w:val="007A7BE9"/>
    <w:rsid w:val="007B4ACC"/>
    <w:rsid w:val="007B70E2"/>
    <w:rsid w:val="007B7D9D"/>
    <w:rsid w:val="007B7F8E"/>
    <w:rsid w:val="007C5E7D"/>
    <w:rsid w:val="007C62B4"/>
    <w:rsid w:val="007D06D5"/>
    <w:rsid w:val="007D3463"/>
    <w:rsid w:val="007D6966"/>
    <w:rsid w:val="007E03FE"/>
    <w:rsid w:val="007E1D74"/>
    <w:rsid w:val="007E2B10"/>
    <w:rsid w:val="007E458C"/>
    <w:rsid w:val="007E5720"/>
    <w:rsid w:val="007E5C08"/>
    <w:rsid w:val="007E6C4F"/>
    <w:rsid w:val="007E7988"/>
    <w:rsid w:val="007F0E89"/>
    <w:rsid w:val="007F367B"/>
    <w:rsid w:val="007F38C3"/>
    <w:rsid w:val="007F544D"/>
    <w:rsid w:val="007F696C"/>
    <w:rsid w:val="007F73B1"/>
    <w:rsid w:val="00802E40"/>
    <w:rsid w:val="00811F75"/>
    <w:rsid w:val="00815638"/>
    <w:rsid w:val="00815AD5"/>
    <w:rsid w:val="00816E8E"/>
    <w:rsid w:val="00820C55"/>
    <w:rsid w:val="00823E0F"/>
    <w:rsid w:val="00824B46"/>
    <w:rsid w:val="00826019"/>
    <w:rsid w:val="008276DA"/>
    <w:rsid w:val="00827FF3"/>
    <w:rsid w:val="00832219"/>
    <w:rsid w:val="0083309A"/>
    <w:rsid w:val="00834F61"/>
    <w:rsid w:val="0083644C"/>
    <w:rsid w:val="0084009B"/>
    <w:rsid w:val="008455A3"/>
    <w:rsid w:val="0085691F"/>
    <w:rsid w:val="008607B2"/>
    <w:rsid w:val="00863D64"/>
    <w:rsid w:val="0086622A"/>
    <w:rsid w:val="00866422"/>
    <w:rsid w:val="0087054E"/>
    <w:rsid w:val="00872015"/>
    <w:rsid w:val="00873901"/>
    <w:rsid w:val="00877079"/>
    <w:rsid w:val="0088088F"/>
    <w:rsid w:val="008832A5"/>
    <w:rsid w:val="00883E79"/>
    <w:rsid w:val="00891F64"/>
    <w:rsid w:val="0089447D"/>
    <w:rsid w:val="00897D6B"/>
    <w:rsid w:val="008A0F75"/>
    <w:rsid w:val="008A270F"/>
    <w:rsid w:val="008A3746"/>
    <w:rsid w:val="008A4719"/>
    <w:rsid w:val="008B0DB4"/>
    <w:rsid w:val="008B1587"/>
    <w:rsid w:val="008B2E93"/>
    <w:rsid w:val="008B59DF"/>
    <w:rsid w:val="008C6DB3"/>
    <w:rsid w:val="008D1F08"/>
    <w:rsid w:val="008D3EA7"/>
    <w:rsid w:val="008E09B6"/>
    <w:rsid w:val="008E0A5F"/>
    <w:rsid w:val="008E1353"/>
    <w:rsid w:val="008E371B"/>
    <w:rsid w:val="008E3EC1"/>
    <w:rsid w:val="008E6226"/>
    <w:rsid w:val="008E64E7"/>
    <w:rsid w:val="008F049C"/>
    <w:rsid w:val="008F1A58"/>
    <w:rsid w:val="008F30BD"/>
    <w:rsid w:val="008F4556"/>
    <w:rsid w:val="008F69CD"/>
    <w:rsid w:val="00902DC3"/>
    <w:rsid w:val="0090748B"/>
    <w:rsid w:val="00915E09"/>
    <w:rsid w:val="009238DA"/>
    <w:rsid w:val="009244C8"/>
    <w:rsid w:val="0092561E"/>
    <w:rsid w:val="00927E89"/>
    <w:rsid w:val="009303B3"/>
    <w:rsid w:val="009321F6"/>
    <w:rsid w:val="00932E99"/>
    <w:rsid w:val="00932EC2"/>
    <w:rsid w:val="009337E6"/>
    <w:rsid w:val="009346C8"/>
    <w:rsid w:val="0093531C"/>
    <w:rsid w:val="00940D13"/>
    <w:rsid w:val="00941482"/>
    <w:rsid w:val="00955F15"/>
    <w:rsid w:val="009575E1"/>
    <w:rsid w:val="00960E3D"/>
    <w:rsid w:val="00962312"/>
    <w:rsid w:val="00962BBA"/>
    <w:rsid w:val="00967DC2"/>
    <w:rsid w:val="009718E6"/>
    <w:rsid w:val="00976E27"/>
    <w:rsid w:val="00980E4B"/>
    <w:rsid w:val="009811FF"/>
    <w:rsid w:val="00983F92"/>
    <w:rsid w:val="00991DA8"/>
    <w:rsid w:val="00993AB3"/>
    <w:rsid w:val="00996559"/>
    <w:rsid w:val="00997713"/>
    <w:rsid w:val="009A3554"/>
    <w:rsid w:val="009A56EA"/>
    <w:rsid w:val="009A5F46"/>
    <w:rsid w:val="009A6290"/>
    <w:rsid w:val="009B319E"/>
    <w:rsid w:val="009B3978"/>
    <w:rsid w:val="009B5EA0"/>
    <w:rsid w:val="009C26B1"/>
    <w:rsid w:val="009C358E"/>
    <w:rsid w:val="009C6650"/>
    <w:rsid w:val="009C7DD8"/>
    <w:rsid w:val="009D2378"/>
    <w:rsid w:val="009D2BBA"/>
    <w:rsid w:val="009E453D"/>
    <w:rsid w:val="009E4831"/>
    <w:rsid w:val="009E7677"/>
    <w:rsid w:val="009E7C32"/>
    <w:rsid w:val="009F05F9"/>
    <w:rsid w:val="009F58E5"/>
    <w:rsid w:val="009F7E4C"/>
    <w:rsid w:val="00A01B7A"/>
    <w:rsid w:val="00A07624"/>
    <w:rsid w:val="00A07E26"/>
    <w:rsid w:val="00A12E07"/>
    <w:rsid w:val="00A14023"/>
    <w:rsid w:val="00A14120"/>
    <w:rsid w:val="00A14E16"/>
    <w:rsid w:val="00A1552C"/>
    <w:rsid w:val="00A24EC1"/>
    <w:rsid w:val="00A400EC"/>
    <w:rsid w:val="00A4073A"/>
    <w:rsid w:val="00A418A5"/>
    <w:rsid w:val="00A41C5A"/>
    <w:rsid w:val="00A4292E"/>
    <w:rsid w:val="00A42C15"/>
    <w:rsid w:val="00A42CB0"/>
    <w:rsid w:val="00A43B19"/>
    <w:rsid w:val="00A4464C"/>
    <w:rsid w:val="00A46434"/>
    <w:rsid w:val="00A4668E"/>
    <w:rsid w:val="00A5000A"/>
    <w:rsid w:val="00A500F9"/>
    <w:rsid w:val="00A548DB"/>
    <w:rsid w:val="00A54B82"/>
    <w:rsid w:val="00A54CEF"/>
    <w:rsid w:val="00A5530A"/>
    <w:rsid w:val="00A60C65"/>
    <w:rsid w:val="00A61950"/>
    <w:rsid w:val="00A62765"/>
    <w:rsid w:val="00A63A13"/>
    <w:rsid w:val="00A63A31"/>
    <w:rsid w:val="00A72D22"/>
    <w:rsid w:val="00A749E5"/>
    <w:rsid w:val="00A76C60"/>
    <w:rsid w:val="00A77B94"/>
    <w:rsid w:val="00A800B2"/>
    <w:rsid w:val="00A80C32"/>
    <w:rsid w:val="00A8249D"/>
    <w:rsid w:val="00A85273"/>
    <w:rsid w:val="00A9139A"/>
    <w:rsid w:val="00A91A54"/>
    <w:rsid w:val="00A92B61"/>
    <w:rsid w:val="00A92E9B"/>
    <w:rsid w:val="00A93E77"/>
    <w:rsid w:val="00AA6070"/>
    <w:rsid w:val="00AA65CE"/>
    <w:rsid w:val="00AB01D8"/>
    <w:rsid w:val="00AB0ADB"/>
    <w:rsid w:val="00AB0B20"/>
    <w:rsid w:val="00AB1B43"/>
    <w:rsid w:val="00AB3FD0"/>
    <w:rsid w:val="00AB5079"/>
    <w:rsid w:val="00AB593C"/>
    <w:rsid w:val="00AB5A8F"/>
    <w:rsid w:val="00AB6262"/>
    <w:rsid w:val="00AB698E"/>
    <w:rsid w:val="00AB6C65"/>
    <w:rsid w:val="00AC06D7"/>
    <w:rsid w:val="00AC1953"/>
    <w:rsid w:val="00AC212C"/>
    <w:rsid w:val="00AC25D9"/>
    <w:rsid w:val="00AD079A"/>
    <w:rsid w:val="00AD1729"/>
    <w:rsid w:val="00AD2B74"/>
    <w:rsid w:val="00AD2CAE"/>
    <w:rsid w:val="00AE0B92"/>
    <w:rsid w:val="00AE1650"/>
    <w:rsid w:val="00AE51D4"/>
    <w:rsid w:val="00AE5B8D"/>
    <w:rsid w:val="00AE5D74"/>
    <w:rsid w:val="00AE5FAE"/>
    <w:rsid w:val="00AE777A"/>
    <w:rsid w:val="00AF1D7A"/>
    <w:rsid w:val="00AF232E"/>
    <w:rsid w:val="00B01773"/>
    <w:rsid w:val="00B05488"/>
    <w:rsid w:val="00B10473"/>
    <w:rsid w:val="00B1231B"/>
    <w:rsid w:val="00B15B54"/>
    <w:rsid w:val="00B16B4A"/>
    <w:rsid w:val="00B175F1"/>
    <w:rsid w:val="00B20661"/>
    <w:rsid w:val="00B209CF"/>
    <w:rsid w:val="00B21064"/>
    <w:rsid w:val="00B26D44"/>
    <w:rsid w:val="00B30417"/>
    <w:rsid w:val="00B320E3"/>
    <w:rsid w:val="00B346C7"/>
    <w:rsid w:val="00B369C4"/>
    <w:rsid w:val="00B40447"/>
    <w:rsid w:val="00B42F15"/>
    <w:rsid w:val="00B44FED"/>
    <w:rsid w:val="00B45EDB"/>
    <w:rsid w:val="00B46F83"/>
    <w:rsid w:val="00B50AAE"/>
    <w:rsid w:val="00B555A0"/>
    <w:rsid w:val="00B605D9"/>
    <w:rsid w:val="00B61C52"/>
    <w:rsid w:val="00B62594"/>
    <w:rsid w:val="00B64186"/>
    <w:rsid w:val="00B66651"/>
    <w:rsid w:val="00B70BDD"/>
    <w:rsid w:val="00B70D1E"/>
    <w:rsid w:val="00B71BB8"/>
    <w:rsid w:val="00B755CE"/>
    <w:rsid w:val="00B75E26"/>
    <w:rsid w:val="00B76FFB"/>
    <w:rsid w:val="00B7765D"/>
    <w:rsid w:val="00B839BA"/>
    <w:rsid w:val="00B8406D"/>
    <w:rsid w:val="00B91B17"/>
    <w:rsid w:val="00B91CF3"/>
    <w:rsid w:val="00B93BD4"/>
    <w:rsid w:val="00B94F46"/>
    <w:rsid w:val="00B96FC2"/>
    <w:rsid w:val="00BA2D90"/>
    <w:rsid w:val="00BA3D4C"/>
    <w:rsid w:val="00BA50B6"/>
    <w:rsid w:val="00BA766A"/>
    <w:rsid w:val="00BB3ADB"/>
    <w:rsid w:val="00BC34BD"/>
    <w:rsid w:val="00BC40F0"/>
    <w:rsid w:val="00BC7C51"/>
    <w:rsid w:val="00BD381B"/>
    <w:rsid w:val="00BD4555"/>
    <w:rsid w:val="00BD7018"/>
    <w:rsid w:val="00BE01E2"/>
    <w:rsid w:val="00BE1960"/>
    <w:rsid w:val="00BE2DD5"/>
    <w:rsid w:val="00BE4FB4"/>
    <w:rsid w:val="00BE564B"/>
    <w:rsid w:val="00BE5DFB"/>
    <w:rsid w:val="00BE5F04"/>
    <w:rsid w:val="00BE620B"/>
    <w:rsid w:val="00BF01F4"/>
    <w:rsid w:val="00BF0E79"/>
    <w:rsid w:val="00BF5DDE"/>
    <w:rsid w:val="00C00202"/>
    <w:rsid w:val="00C00D3B"/>
    <w:rsid w:val="00C039C1"/>
    <w:rsid w:val="00C047C0"/>
    <w:rsid w:val="00C049D7"/>
    <w:rsid w:val="00C0739B"/>
    <w:rsid w:val="00C07B62"/>
    <w:rsid w:val="00C07C28"/>
    <w:rsid w:val="00C151BA"/>
    <w:rsid w:val="00C201F4"/>
    <w:rsid w:val="00C20AA4"/>
    <w:rsid w:val="00C224E5"/>
    <w:rsid w:val="00C2273C"/>
    <w:rsid w:val="00C238DF"/>
    <w:rsid w:val="00C23CBF"/>
    <w:rsid w:val="00C257E1"/>
    <w:rsid w:val="00C25ACC"/>
    <w:rsid w:val="00C263C4"/>
    <w:rsid w:val="00C27CF0"/>
    <w:rsid w:val="00C3189C"/>
    <w:rsid w:val="00C41B43"/>
    <w:rsid w:val="00C46625"/>
    <w:rsid w:val="00C469C3"/>
    <w:rsid w:val="00C47BBF"/>
    <w:rsid w:val="00C50671"/>
    <w:rsid w:val="00C5597B"/>
    <w:rsid w:val="00C609A7"/>
    <w:rsid w:val="00C62FF4"/>
    <w:rsid w:val="00C67C0B"/>
    <w:rsid w:val="00C71644"/>
    <w:rsid w:val="00C76984"/>
    <w:rsid w:val="00C769D0"/>
    <w:rsid w:val="00C80412"/>
    <w:rsid w:val="00C81BCF"/>
    <w:rsid w:val="00C81C09"/>
    <w:rsid w:val="00C8719C"/>
    <w:rsid w:val="00C908C7"/>
    <w:rsid w:val="00C94433"/>
    <w:rsid w:val="00C94B46"/>
    <w:rsid w:val="00CA02F9"/>
    <w:rsid w:val="00CA5CA4"/>
    <w:rsid w:val="00CA67B5"/>
    <w:rsid w:val="00CA7591"/>
    <w:rsid w:val="00CA7A21"/>
    <w:rsid w:val="00CB59ED"/>
    <w:rsid w:val="00CB704F"/>
    <w:rsid w:val="00CC0CCF"/>
    <w:rsid w:val="00CC3F34"/>
    <w:rsid w:val="00CC418E"/>
    <w:rsid w:val="00CC7196"/>
    <w:rsid w:val="00CD04A8"/>
    <w:rsid w:val="00CD07F1"/>
    <w:rsid w:val="00CD1DCA"/>
    <w:rsid w:val="00CD7B87"/>
    <w:rsid w:val="00CD7E49"/>
    <w:rsid w:val="00CE25F4"/>
    <w:rsid w:val="00CE26EA"/>
    <w:rsid w:val="00CE7143"/>
    <w:rsid w:val="00CF3C16"/>
    <w:rsid w:val="00CF505F"/>
    <w:rsid w:val="00CF57AB"/>
    <w:rsid w:val="00CF6557"/>
    <w:rsid w:val="00CF6981"/>
    <w:rsid w:val="00CF6E05"/>
    <w:rsid w:val="00D01174"/>
    <w:rsid w:val="00D03BCB"/>
    <w:rsid w:val="00D15906"/>
    <w:rsid w:val="00D16C58"/>
    <w:rsid w:val="00D227B7"/>
    <w:rsid w:val="00D23B87"/>
    <w:rsid w:val="00D25855"/>
    <w:rsid w:val="00D30560"/>
    <w:rsid w:val="00D30FF5"/>
    <w:rsid w:val="00D32041"/>
    <w:rsid w:val="00D348C9"/>
    <w:rsid w:val="00D34FBF"/>
    <w:rsid w:val="00D40F74"/>
    <w:rsid w:val="00D410FC"/>
    <w:rsid w:val="00D420B6"/>
    <w:rsid w:val="00D44355"/>
    <w:rsid w:val="00D44428"/>
    <w:rsid w:val="00D46855"/>
    <w:rsid w:val="00D54B18"/>
    <w:rsid w:val="00D56957"/>
    <w:rsid w:val="00D63019"/>
    <w:rsid w:val="00D63C27"/>
    <w:rsid w:val="00D6523B"/>
    <w:rsid w:val="00D67EE8"/>
    <w:rsid w:val="00D67F27"/>
    <w:rsid w:val="00D71A68"/>
    <w:rsid w:val="00D71D58"/>
    <w:rsid w:val="00D72581"/>
    <w:rsid w:val="00D76FDA"/>
    <w:rsid w:val="00D851D0"/>
    <w:rsid w:val="00D85B49"/>
    <w:rsid w:val="00D85F4B"/>
    <w:rsid w:val="00D86203"/>
    <w:rsid w:val="00D86B7A"/>
    <w:rsid w:val="00D9115E"/>
    <w:rsid w:val="00D93CB5"/>
    <w:rsid w:val="00D93E2F"/>
    <w:rsid w:val="00D9489F"/>
    <w:rsid w:val="00D95311"/>
    <w:rsid w:val="00D96046"/>
    <w:rsid w:val="00DA0CDB"/>
    <w:rsid w:val="00DA15F5"/>
    <w:rsid w:val="00DA1BF0"/>
    <w:rsid w:val="00DA1E5C"/>
    <w:rsid w:val="00DA252D"/>
    <w:rsid w:val="00DA2E7E"/>
    <w:rsid w:val="00DA3983"/>
    <w:rsid w:val="00DA73F2"/>
    <w:rsid w:val="00DA754C"/>
    <w:rsid w:val="00DB05C3"/>
    <w:rsid w:val="00DB1785"/>
    <w:rsid w:val="00DB1DCB"/>
    <w:rsid w:val="00DB211B"/>
    <w:rsid w:val="00DC2059"/>
    <w:rsid w:val="00DC338B"/>
    <w:rsid w:val="00DC4BDA"/>
    <w:rsid w:val="00DC7537"/>
    <w:rsid w:val="00DD0CF7"/>
    <w:rsid w:val="00DD75DE"/>
    <w:rsid w:val="00DE05F4"/>
    <w:rsid w:val="00DE2FEF"/>
    <w:rsid w:val="00DE3432"/>
    <w:rsid w:val="00DE6613"/>
    <w:rsid w:val="00DF06B8"/>
    <w:rsid w:val="00DF156D"/>
    <w:rsid w:val="00DF2BDB"/>
    <w:rsid w:val="00DF2DF3"/>
    <w:rsid w:val="00DF31A6"/>
    <w:rsid w:val="00DF337C"/>
    <w:rsid w:val="00DF6499"/>
    <w:rsid w:val="00DF71E4"/>
    <w:rsid w:val="00E01F4C"/>
    <w:rsid w:val="00E0296A"/>
    <w:rsid w:val="00E033E7"/>
    <w:rsid w:val="00E11BA9"/>
    <w:rsid w:val="00E154A7"/>
    <w:rsid w:val="00E17457"/>
    <w:rsid w:val="00E235AA"/>
    <w:rsid w:val="00E23E83"/>
    <w:rsid w:val="00E3133F"/>
    <w:rsid w:val="00E31A6A"/>
    <w:rsid w:val="00E339CA"/>
    <w:rsid w:val="00E34269"/>
    <w:rsid w:val="00E35585"/>
    <w:rsid w:val="00E36320"/>
    <w:rsid w:val="00E41B8A"/>
    <w:rsid w:val="00E422B4"/>
    <w:rsid w:val="00E42ECA"/>
    <w:rsid w:val="00E449A6"/>
    <w:rsid w:val="00E45AEC"/>
    <w:rsid w:val="00E47428"/>
    <w:rsid w:val="00E51D8D"/>
    <w:rsid w:val="00E534B8"/>
    <w:rsid w:val="00E53A2C"/>
    <w:rsid w:val="00E55670"/>
    <w:rsid w:val="00E56B40"/>
    <w:rsid w:val="00E57D6C"/>
    <w:rsid w:val="00E57F06"/>
    <w:rsid w:val="00E60580"/>
    <w:rsid w:val="00E622BF"/>
    <w:rsid w:val="00E655AA"/>
    <w:rsid w:val="00E65976"/>
    <w:rsid w:val="00E65E76"/>
    <w:rsid w:val="00E67D64"/>
    <w:rsid w:val="00E71A47"/>
    <w:rsid w:val="00E7281A"/>
    <w:rsid w:val="00E7292D"/>
    <w:rsid w:val="00E77366"/>
    <w:rsid w:val="00E8009D"/>
    <w:rsid w:val="00E82D46"/>
    <w:rsid w:val="00E86CB3"/>
    <w:rsid w:val="00E87202"/>
    <w:rsid w:val="00E9155B"/>
    <w:rsid w:val="00E944B5"/>
    <w:rsid w:val="00E95B7B"/>
    <w:rsid w:val="00E9686F"/>
    <w:rsid w:val="00EA4787"/>
    <w:rsid w:val="00EB2073"/>
    <w:rsid w:val="00EB3312"/>
    <w:rsid w:val="00EB5C5D"/>
    <w:rsid w:val="00EB715F"/>
    <w:rsid w:val="00EC0568"/>
    <w:rsid w:val="00EC146E"/>
    <w:rsid w:val="00EC2A1E"/>
    <w:rsid w:val="00EC3318"/>
    <w:rsid w:val="00EC4D9D"/>
    <w:rsid w:val="00EC570C"/>
    <w:rsid w:val="00ED03BC"/>
    <w:rsid w:val="00ED0A62"/>
    <w:rsid w:val="00ED40F3"/>
    <w:rsid w:val="00ED5D2B"/>
    <w:rsid w:val="00EE2118"/>
    <w:rsid w:val="00EF0F84"/>
    <w:rsid w:val="00EF4308"/>
    <w:rsid w:val="00EF6E16"/>
    <w:rsid w:val="00F00262"/>
    <w:rsid w:val="00F014F5"/>
    <w:rsid w:val="00F02EBA"/>
    <w:rsid w:val="00F10524"/>
    <w:rsid w:val="00F15838"/>
    <w:rsid w:val="00F16F38"/>
    <w:rsid w:val="00F23C1A"/>
    <w:rsid w:val="00F25812"/>
    <w:rsid w:val="00F266B1"/>
    <w:rsid w:val="00F31454"/>
    <w:rsid w:val="00F35284"/>
    <w:rsid w:val="00F37954"/>
    <w:rsid w:val="00F37A01"/>
    <w:rsid w:val="00F427E0"/>
    <w:rsid w:val="00F4371B"/>
    <w:rsid w:val="00F446C4"/>
    <w:rsid w:val="00F44E1B"/>
    <w:rsid w:val="00F547EC"/>
    <w:rsid w:val="00F55202"/>
    <w:rsid w:val="00F5648E"/>
    <w:rsid w:val="00F57B18"/>
    <w:rsid w:val="00F64544"/>
    <w:rsid w:val="00F65A2D"/>
    <w:rsid w:val="00F663C4"/>
    <w:rsid w:val="00F6667E"/>
    <w:rsid w:val="00F672B0"/>
    <w:rsid w:val="00F70832"/>
    <w:rsid w:val="00F70B9C"/>
    <w:rsid w:val="00F71F59"/>
    <w:rsid w:val="00F73C03"/>
    <w:rsid w:val="00F75480"/>
    <w:rsid w:val="00F77105"/>
    <w:rsid w:val="00F7741F"/>
    <w:rsid w:val="00F81E82"/>
    <w:rsid w:val="00F83DCF"/>
    <w:rsid w:val="00F87AD2"/>
    <w:rsid w:val="00F92EFD"/>
    <w:rsid w:val="00F95AE5"/>
    <w:rsid w:val="00F9618B"/>
    <w:rsid w:val="00F97367"/>
    <w:rsid w:val="00FA0C33"/>
    <w:rsid w:val="00FA233E"/>
    <w:rsid w:val="00FA3D9B"/>
    <w:rsid w:val="00FA4D7E"/>
    <w:rsid w:val="00FA4E72"/>
    <w:rsid w:val="00FB40AB"/>
    <w:rsid w:val="00FB4144"/>
    <w:rsid w:val="00FB453B"/>
    <w:rsid w:val="00FB4603"/>
    <w:rsid w:val="00FB57A7"/>
    <w:rsid w:val="00FC1B44"/>
    <w:rsid w:val="00FC3290"/>
    <w:rsid w:val="00FC72AF"/>
    <w:rsid w:val="00FD0C47"/>
    <w:rsid w:val="00FD5A4A"/>
    <w:rsid w:val="00FD5DDD"/>
    <w:rsid w:val="00FE1569"/>
    <w:rsid w:val="00FE17EC"/>
    <w:rsid w:val="00FE214F"/>
    <w:rsid w:val="00FE3D5B"/>
    <w:rsid w:val="00FE477D"/>
    <w:rsid w:val="00FE5126"/>
    <w:rsid w:val="00FE5291"/>
    <w:rsid w:val="00FE5778"/>
    <w:rsid w:val="00FE6762"/>
    <w:rsid w:val="00FE6A21"/>
    <w:rsid w:val="00FE7896"/>
    <w:rsid w:val="00FE790E"/>
    <w:rsid w:val="00FF5ABA"/>
    <w:rsid w:val="00FF6095"/>
    <w:rsid w:val="00FF7E6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time"/>
  <w:smartTagType w:namespaceuri="urn:schemas-microsoft-com:office:smarttags" w:name="PersonName"/>
  <w:smartTagType w:namespaceuri="urn:schemas-microsoft-com:office:smarttags" w:name="chsdate"/>
  <w:smartTagType w:namespaceuri="urn:schemas-microsoft-com:office:smarttags" w:name="chmetcnv"/>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14:docId w14:val="42FCCDA7"/>
  <w15:chartTrackingRefBased/>
  <w15:docId w15:val="{30E6B33B-2DF5-44BE-B3B9-21FD36842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B67B0"/>
    <w:pPr>
      <w:overflowPunct w:val="0"/>
      <w:autoSpaceDE w:val="0"/>
      <w:autoSpaceDN w:val="0"/>
      <w:adjustRightInd w:val="0"/>
      <w:spacing w:after="180"/>
      <w:textAlignment w:val="baseline"/>
    </w:pPr>
    <w:rPr>
      <w:lang w:val="en-GB" w:eastAsia="en-US"/>
    </w:rPr>
  </w:style>
  <w:style w:type="paragraph" w:styleId="Heading1">
    <w:name w:val="heading 1"/>
    <w:next w:val="Normal"/>
    <w:qFormat/>
    <w:rsid w:val="006B67B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Heading2">
    <w:name w:val="heading 2"/>
    <w:basedOn w:val="Heading1"/>
    <w:next w:val="Normal"/>
    <w:link w:val="Heading2Char"/>
    <w:qFormat/>
    <w:rsid w:val="006B67B0"/>
    <w:pPr>
      <w:pBdr>
        <w:top w:val="none" w:sz="0" w:space="0" w:color="auto"/>
      </w:pBdr>
      <w:spacing w:before="180"/>
      <w:outlineLvl w:val="1"/>
    </w:pPr>
    <w:rPr>
      <w:sz w:val="32"/>
    </w:rPr>
  </w:style>
  <w:style w:type="paragraph" w:styleId="Heading3">
    <w:name w:val="heading 3"/>
    <w:basedOn w:val="Heading2"/>
    <w:next w:val="Normal"/>
    <w:link w:val="Heading3Char"/>
    <w:qFormat/>
    <w:rsid w:val="006B67B0"/>
    <w:pPr>
      <w:spacing w:before="120"/>
      <w:outlineLvl w:val="2"/>
    </w:pPr>
    <w:rPr>
      <w:sz w:val="28"/>
    </w:rPr>
  </w:style>
  <w:style w:type="paragraph" w:styleId="Heading4">
    <w:name w:val="heading 4"/>
    <w:basedOn w:val="Heading3"/>
    <w:next w:val="Normal"/>
    <w:link w:val="Heading4Char"/>
    <w:qFormat/>
    <w:rsid w:val="006B67B0"/>
    <w:pPr>
      <w:ind w:left="1418" w:hanging="1418"/>
      <w:outlineLvl w:val="3"/>
    </w:pPr>
    <w:rPr>
      <w:sz w:val="24"/>
    </w:rPr>
  </w:style>
  <w:style w:type="paragraph" w:styleId="Heading5">
    <w:name w:val="heading 5"/>
    <w:basedOn w:val="Heading4"/>
    <w:next w:val="Normal"/>
    <w:link w:val="Heading5Char"/>
    <w:qFormat/>
    <w:rsid w:val="006B67B0"/>
    <w:pPr>
      <w:ind w:left="1701" w:hanging="1701"/>
      <w:outlineLvl w:val="4"/>
    </w:pPr>
    <w:rPr>
      <w:sz w:val="22"/>
    </w:rPr>
  </w:style>
  <w:style w:type="paragraph" w:styleId="Heading6">
    <w:name w:val="heading 6"/>
    <w:basedOn w:val="H6"/>
    <w:next w:val="Normal"/>
    <w:qFormat/>
    <w:rsid w:val="006B67B0"/>
    <w:pPr>
      <w:outlineLvl w:val="5"/>
    </w:pPr>
  </w:style>
  <w:style w:type="paragraph" w:styleId="Heading7">
    <w:name w:val="heading 7"/>
    <w:basedOn w:val="H6"/>
    <w:next w:val="Normal"/>
    <w:qFormat/>
    <w:rsid w:val="006B67B0"/>
    <w:pPr>
      <w:outlineLvl w:val="6"/>
    </w:pPr>
  </w:style>
  <w:style w:type="paragraph" w:styleId="Heading8">
    <w:name w:val="heading 8"/>
    <w:basedOn w:val="Heading1"/>
    <w:next w:val="Normal"/>
    <w:qFormat/>
    <w:rsid w:val="006B67B0"/>
    <w:pPr>
      <w:ind w:left="0" w:firstLine="0"/>
      <w:outlineLvl w:val="7"/>
    </w:pPr>
  </w:style>
  <w:style w:type="paragraph" w:styleId="Heading9">
    <w:name w:val="heading 9"/>
    <w:basedOn w:val="Heading8"/>
    <w:next w:val="Normal"/>
    <w:qFormat/>
    <w:rsid w:val="006B67B0"/>
    <w:pPr>
      <w:outlineLvl w:val="8"/>
    </w:pPr>
  </w:style>
  <w:style w:type="character" w:default="1" w:styleId="DefaultParagraphFont">
    <w:name w:val="Default Paragraph Font"/>
    <w:semiHidden/>
    <w:rsid w:val="006B67B0"/>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6B67B0"/>
  </w:style>
  <w:style w:type="paragraph" w:customStyle="1" w:styleId="H6">
    <w:name w:val="H6"/>
    <w:basedOn w:val="Heading5"/>
    <w:next w:val="Normal"/>
    <w:rsid w:val="006B67B0"/>
    <w:pPr>
      <w:ind w:left="1985" w:hanging="1985"/>
      <w:outlineLvl w:val="9"/>
    </w:pPr>
    <w:rPr>
      <w:sz w:val="20"/>
    </w:rPr>
  </w:style>
  <w:style w:type="paragraph" w:styleId="TOC9">
    <w:name w:val="toc 9"/>
    <w:basedOn w:val="TOC8"/>
    <w:uiPriority w:val="39"/>
    <w:rsid w:val="006B67B0"/>
    <w:pPr>
      <w:ind w:left="1418" w:hanging="1418"/>
    </w:pPr>
  </w:style>
  <w:style w:type="paragraph" w:styleId="TOC8">
    <w:name w:val="toc 8"/>
    <w:basedOn w:val="TOC1"/>
    <w:uiPriority w:val="39"/>
    <w:rsid w:val="006B67B0"/>
    <w:pPr>
      <w:spacing w:before="180"/>
      <w:ind w:left="2693" w:hanging="2693"/>
    </w:pPr>
    <w:rPr>
      <w:b/>
    </w:rPr>
  </w:style>
  <w:style w:type="paragraph" w:styleId="TOC1">
    <w:name w:val="toc 1"/>
    <w:uiPriority w:val="39"/>
    <w:rsid w:val="006B67B0"/>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US"/>
    </w:rPr>
  </w:style>
  <w:style w:type="paragraph" w:customStyle="1" w:styleId="EQ">
    <w:name w:val="EQ"/>
    <w:basedOn w:val="Normal"/>
    <w:next w:val="Normal"/>
    <w:rsid w:val="006B67B0"/>
    <w:pPr>
      <w:keepLines/>
      <w:tabs>
        <w:tab w:val="center" w:pos="4536"/>
        <w:tab w:val="right" w:pos="9072"/>
      </w:tabs>
    </w:pPr>
  </w:style>
  <w:style w:type="character" w:customStyle="1" w:styleId="ZGSM">
    <w:name w:val="ZGSM"/>
    <w:rsid w:val="006B67B0"/>
  </w:style>
  <w:style w:type="paragraph" w:styleId="Header">
    <w:name w:val="header"/>
    <w:rsid w:val="006B67B0"/>
    <w:pPr>
      <w:widowControl w:val="0"/>
      <w:overflowPunct w:val="0"/>
      <w:autoSpaceDE w:val="0"/>
      <w:autoSpaceDN w:val="0"/>
      <w:adjustRightInd w:val="0"/>
      <w:textAlignment w:val="baseline"/>
    </w:pPr>
    <w:rPr>
      <w:rFonts w:ascii="Arial" w:hAnsi="Arial"/>
      <w:b/>
      <w:sz w:val="18"/>
      <w:lang w:val="en-GB" w:eastAsia="en-US"/>
    </w:rPr>
  </w:style>
  <w:style w:type="paragraph" w:customStyle="1" w:styleId="ZD">
    <w:name w:val="ZD"/>
    <w:rsid w:val="006B67B0"/>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6B67B0"/>
    <w:pPr>
      <w:ind w:left="1701" w:hanging="1701"/>
    </w:pPr>
  </w:style>
  <w:style w:type="paragraph" w:styleId="TOC4">
    <w:name w:val="toc 4"/>
    <w:basedOn w:val="TOC3"/>
    <w:uiPriority w:val="39"/>
    <w:rsid w:val="006B67B0"/>
    <w:pPr>
      <w:ind w:left="1418" w:hanging="1418"/>
    </w:pPr>
  </w:style>
  <w:style w:type="paragraph" w:styleId="TOC3">
    <w:name w:val="toc 3"/>
    <w:basedOn w:val="TOC2"/>
    <w:uiPriority w:val="39"/>
    <w:rsid w:val="006B67B0"/>
    <w:pPr>
      <w:ind w:left="1134" w:hanging="1134"/>
    </w:pPr>
  </w:style>
  <w:style w:type="paragraph" w:styleId="TOC2">
    <w:name w:val="toc 2"/>
    <w:basedOn w:val="TOC1"/>
    <w:uiPriority w:val="39"/>
    <w:rsid w:val="006B67B0"/>
    <w:pPr>
      <w:spacing w:before="0"/>
      <w:ind w:left="851" w:hanging="851"/>
    </w:pPr>
    <w:rPr>
      <w:sz w:val="20"/>
    </w:rPr>
  </w:style>
  <w:style w:type="paragraph" w:styleId="Index1">
    <w:name w:val="index 1"/>
    <w:basedOn w:val="Normal"/>
    <w:semiHidden/>
    <w:rsid w:val="006B67B0"/>
    <w:pPr>
      <w:keepLines/>
    </w:pPr>
  </w:style>
  <w:style w:type="paragraph" w:styleId="Index2">
    <w:name w:val="index 2"/>
    <w:basedOn w:val="Index1"/>
    <w:semiHidden/>
    <w:rsid w:val="006B67B0"/>
    <w:pPr>
      <w:ind w:left="284"/>
    </w:pPr>
  </w:style>
  <w:style w:type="paragraph" w:customStyle="1" w:styleId="TT">
    <w:name w:val="TT"/>
    <w:basedOn w:val="Heading1"/>
    <w:next w:val="Normal"/>
    <w:rsid w:val="006B67B0"/>
    <w:pPr>
      <w:outlineLvl w:val="9"/>
    </w:pPr>
  </w:style>
  <w:style w:type="paragraph" w:styleId="Footer">
    <w:name w:val="footer"/>
    <w:basedOn w:val="Header"/>
    <w:rsid w:val="006B67B0"/>
    <w:pPr>
      <w:jc w:val="center"/>
    </w:pPr>
    <w:rPr>
      <w:i/>
    </w:rPr>
  </w:style>
  <w:style w:type="character" w:styleId="FootnoteReference">
    <w:name w:val="footnote reference"/>
    <w:semiHidden/>
    <w:rsid w:val="006B67B0"/>
    <w:rPr>
      <w:b/>
      <w:position w:val="6"/>
      <w:sz w:val="16"/>
    </w:rPr>
  </w:style>
  <w:style w:type="paragraph" w:styleId="FootnoteText">
    <w:name w:val="footnote text"/>
    <w:basedOn w:val="Normal"/>
    <w:semiHidden/>
    <w:rsid w:val="006B67B0"/>
    <w:pPr>
      <w:keepLines/>
      <w:ind w:left="454" w:hanging="454"/>
    </w:pPr>
    <w:rPr>
      <w:sz w:val="16"/>
    </w:rPr>
  </w:style>
  <w:style w:type="paragraph" w:customStyle="1" w:styleId="NF">
    <w:name w:val="NF"/>
    <w:basedOn w:val="NO"/>
    <w:rsid w:val="006B67B0"/>
    <w:pPr>
      <w:keepNext/>
      <w:spacing w:after="0"/>
    </w:pPr>
    <w:rPr>
      <w:rFonts w:ascii="Arial" w:hAnsi="Arial"/>
      <w:sz w:val="18"/>
    </w:rPr>
  </w:style>
  <w:style w:type="paragraph" w:customStyle="1" w:styleId="NO">
    <w:name w:val="NO"/>
    <w:basedOn w:val="Normal"/>
    <w:link w:val="NOChar"/>
    <w:rsid w:val="006B67B0"/>
    <w:pPr>
      <w:keepLines/>
      <w:ind w:left="1135" w:hanging="851"/>
    </w:pPr>
  </w:style>
  <w:style w:type="paragraph" w:customStyle="1" w:styleId="PL">
    <w:name w:val="PL"/>
    <w:rsid w:val="006B67B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US"/>
    </w:rPr>
  </w:style>
  <w:style w:type="paragraph" w:customStyle="1" w:styleId="TAR">
    <w:name w:val="TAR"/>
    <w:basedOn w:val="TAL"/>
    <w:rsid w:val="006B67B0"/>
    <w:pPr>
      <w:jc w:val="right"/>
    </w:pPr>
  </w:style>
  <w:style w:type="paragraph" w:customStyle="1" w:styleId="TAL">
    <w:name w:val="TAL"/>
    <w:basedOn w:val="Normal"/>
    <w:rsid w:val="006B67B0"/>
    <w:pPr>
      <w:keepNext/>
      <w:keepLines/>
      <w:spacing w:after="0"/>
    </w:pPr>
    <w:rPr>
      <w:rFonts w:ascii="Arial" w:hAnsi="Arial"/>
      <w:sz w:val="18"/>
    </w:rPr>
  </w:style>
  <w:style w:type="paragraph" w:styleId="ListNumber2">
    <w:name w:val="List Number 2"/>
    <w:basedOn w:val="ListNumber"/>
    <w:rsid w:val="006B67B0"/>
    <w:pPr>
      <w:ind w:left="851"/>
    </w:pPr>
  </w:style>
  <w:style w:type="paragraph" w:styleId="ListNumber">
    <w:name w:val="List Number"/>
    <w:basedOn w:val="List"/>
    <w:rsid w:val="006B67B0"/>
  </w:style>
  <w:style w:type="paragraph" w:styleId="List">
    <w:name w:val="List"/>
    <w:basedOn w:val="Normal"/>
    <w:rsid w:val="006B67B0"/>
    <w:pPr>
      <w:ind w:left="568" w:hanging="284"/>
    </w:pPr>
  </w:style>
  <w:style w:type="paragraph" w:customStyle="1" w:styleId="TAH">
    <w:name w:val="TAH"/>
    <w:basedOn w:val="TAC"/>
    <w:rsid w:val="006B67B0"/>
    <w:rPr>
      <w:b/>
    </w:rPr>
  </w:style>
  <w:style w:type="paragraph" w:customStyle="1" w:styleId="TAC">
    <w:name w:val="TAC"/>
    <w:basedOn w:val="TAL"/>
    <w:rsid w:val="006B67B0"/>
    <w:pPr>
      <w:jc w:val="center"/>
    </w:pPr>
  </w:style>
  <w:style w:type="paragraph" w:customStyle="1" w:styleId="LD">
    <w:name w:val="LD"/>
    <w:rsid w:val="006B67B0"/>
    <w:pPr>
      <w:keepNext/>
      <w:keepLines/>
      <w:overflowPunct w:val="0"/>
      <w:autoSpaceDE w:val="0"/>
      <w:autoSpaceDN w:val="0"/>
      <w:adjustRightInd w:val="0"/>
      <w:spacing w:line="180" w:lineRule="exact"/>
      <w:textAlignment w:val="baseline"/>
    </w:pPr>
    <w:rPr>
      <w:rFonts w:ascii="Courier New" w:hAnsi="Courier New"/>
      <w:lang w:val="en-GB" w:eastAsia="en-US"/>
    </w:rPr>
  </w:style>
  <w:style w:type="paragraph" w:customStyle="1" w:styleId="EX">
    <w:name w:val="EX"/>
    <w:basedOn w:val="Normal"/>
    <w:rsid w:val="006B67B0"/>
    <w:pPr>
      <w:keepLines/>
      <w:ind w:left="1702" w:hanging="1418"/>
    </w:pPr>
  </w:style>
  <w:style w:type="paragraph" w:customStyle="1" w:styleId="FP">
    <w:name w:val="FP"/>
    <w:basedOn w:val="Normal"/>
    <w:rsid w:val="006B67B0"/>
    <w:pPr>
      <w:spacing w:after="0"/>
    </w:pPr>
  </w:style>
  <w:style w:type="paragraph" w:customStyle="1" w:styleId="NW">
    <w:name w:val="NW"/>
    <w:basedOn w:val="NO"/>
    <w:rsid w:val="006B67B0"/>
    <w:pPr>
      <w:spacing w:after="0"/>
    </w:pPr>
  </w:style>
  <w:style w:type="paragraph" w:customStyle="1" w:styleId="EW">
    <w:name w:val="EW"/>
    <w:basedOn w:val="EX"/>
    <w:rsid w:val="006B67B0"/>
    <w:pPr>
      <w:spacing w:after="0"/>
    </w:pPr>
  </w:style>
  <w:style w:type="paragraph" w:customStyle="1" w:styleId="B1">
    <w:name w:val="B1"/>
    <w:basedOn w:val="List"/>
    <w:link w:val="B1Char"/>
    <w:rsid w:val="006B67B0"/>
  </w:style>
  <w:style w:type="paragraph" w:styleId="TOC6">
    <w:name w:val="toc 6"/>
    <w:basedOn w:val="TOC5"/>
    <w:next w:val="Normal"/>
    <w:uiPriority w:val="39"/>
    <w:rsid w:val="006B67B0"/>
    <w:pPr>
      <w:ind w:left="1985" w:hanging="1985"/>
    </w:pPr>
  </w:style>
  <w:style w:type="paragraph" w:styleId="TOC7">
    <w:name w:val="toc 7"/>
    <w:basedOn w:val="TOC6"/>
    <w:next w:val="Normal"/>
    <w:uiPriority w:val="39"/>
    <w:rsid w:val="006B67B0"/>
    <w:pPr>
      <w:ind w:left="2268" w:hanging="2268"/>
    </w:pPr>
  </w:style>
  <w:style w:type="paragraph" w:styleId="ListBullet2">
    <w:name w:val="List Bullet 2"/>
    <w:basedOn w:val="ListBullet"/>
    <w:rsid w:val="006B67B0"/>
    <w:pPr>
      <w:ind w:left="851"/>
    </w:pPr>
  </w:style>
  <w:style w:type="paragraph" w:styleId="ListBullet">
    <w:name w:val="List Bullet"/>
    <w:basedOn w:val="List"/>
    <w:rsid w:val="006B67B0"/>
  </w:style>
  <w:style w:type="paragraph" w:customStyle="1" w:styleId="EditorsNote">
    <w:name w:val="Editor's Note"/>
    <w:basedOn w:val="NO"/>
    <w:rsid w:val="006B67B0"/>
    <w:rPr>
      <w:color w:val="FF0000"/>
    </w:rPr>
  </w:style>
  <w:style w:type="paragraph" w:customStyle="1" w:styleId="TH">
    <w:name w:val="TH"/>
    <w:basedOn w:val="Normal"/>
    <w:link w:val="THChar"/>
    <w:rsid w:val="006B67B0"/>
    <w:pPr>
      <w:keepNext/>
      <w:keepLines/>
      <w:spacing w:before="60"/>
      <w:jc w:val="center"/>
    </w:pPr>
    <w:rPr>
      <w:rFonts w:ascii="Arial" w:hAnsi="Arial"/>
      <w:b/>
    </w:rPr>
  </w:style>
  <w:style w:type="paragraph" w:customStyle="1" w:styleId="ZA">
    <w:name w:val="ZA"/>
    <w:rsid w:val="006B67B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6B67B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6B67B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6B67B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rsid w:val="006B67B0"/>
    <w:pPr>
      <w:ind w:left="851" w:hanging="851"/>
    </w:pPr>
  </w:style>
  <w:style w:type="paragraph" w:customStyle="1" w:styleId="ZH">
    <w:name w:val="ZH"/>
    <w:rsid w:val="006B67B0"/>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Char"/>
    <w:rsid w:val="006B67B0"/>
    <w:pPr>
      <w:keepNext w:val="0"/>
      <w:spacing w:before="0" w:after="240"/>
    </w:pPr>
  </w:style>
  <w:style w:type="paragraph" w:customStyle="1" w:styleId="ZG">
    <w:name w:val="ZG"/>
    <w:rsid w:val="006B67B0"/>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styleId="ListBullet3">
    <w:name w:val="List Bullet 3"/>
    <w:basedOn w:val="ListBullet2"/>
    <w:rsid w:val="006B67B0"/>
    <w:pPr>
      <w:ind w:left="1135"/>
    </w:pPr>
  </w:style>
  <w:style w:type="paragraph" w:styleId="List2">
    <w:name w:val="List 2"/>
    <w:basedOn w:val="List"/>
    <w:rsid w:val="006B67B0"/>
    <w:pPr>
      <w:ind w:left="851"/>
    </w:pPr>
  </w:style>
  <w:style w:type="paragraph" w:styleId="List3">
    <w:name w:val="List 3"/>
    <w:basedOn w:val="List2"/>
    <w:rsid w:val="006B67B0"/>
    <w:pPr>
      <w:ind w:left="1135"/>
    </w:pPr>
  </w:style>
  <w:style w:type="paragraph" w:styleId="List4">
    <w:name w:val="List 4"/>
    <w:basedOn w:val="List3"/>
    <w:rsid w:val="006B67B0"/>
    <w:pPr>
      <w:ind w:left="1418"/>
    </w:pPr>
  </w:style>
  <w:style w:type="paragraph" w:styleId="List5">
    <w:name w:val="List 5"/>
    <w:basedOn w:val="List4"/>
    <w:rsid w:val="006B67B0"/>
    <w:pPr>
      <w:ind w:left="1702"/>
    </w:pPr>
  </w:style>
  <w:style w:type="paragraph" w:styleId="ListBullet4">
    <w:name w:val="List Bullet 4"/>
    <w:basedOn w:val="ListBullet3"/>
    <w:rsid w:val="006B67B0"/>
    <w:pPr>
      <w:ind w:left="1418"/>
    </w:pPr>
  </w:style>
  <w:style w:type="paragraph" w:styleId="ListBullet5">
    <w:name w:val="List Bullet 5"/>
    <w:basedOn w:val="ListBullet4"/>
    <w:rsid w:val="006B67B0"/>
    <w:pPr>
      <w:ind w:left="1702"/>
    </w:pPr>
  </w:style>
  <w:style w:type="paragraph" w:customStyle="1" w:styleId="B20">
    <w:name w:val="B2"/>
    <w:basedOn w:val="List2"/>
    <w:rsid w:val="006B67B0"/>
  </w:style>
  <w:style w:type="paragraph" w:customStyle="1" w:styleId="B30">
    <w:name w:val="B3"/>
    <w:basedOn w:val="List3"/>
    <w:rsid w:val="006B67B0"/>
  </w:style>
  <w:style w:type="paragraph" w:customStyle="1" w:styleId="B4">
    <w:name w:val="B4"/>
    <w:basedOn w:val="List4"/>
    <w:rsid w:val="006B67B0"/>
  </w:style>
  <w:style w:type="paragraph" w:customStyle="1" w:styleId="B5">
    <w:name w:val="B5"/>
    <w:basedOn w:val="List5"/>
    <w:rsid w:val="006B67B0"/>
  </w:style>
  <w:style w:type="paragraph" w:customStyle="1" w:styleId="ZTD">
    <w:name w:val="ZTD"/>
    <w:basedOn w:val="ZB"/>
    <w:rsid w:val="006B67B0"/>
    <w:pPr>
      <w:framePr w:hRule="auto" w:wrap="notBeside" w:y="852"/>
    </w:pPr>
    <w:rPr>
      <w:i w:val="0"/>
      <w:sz w:val="40"/>
    </w:rPr>
  </w:style>
  <w:style w:type="paragraph" w:customStyle="1" w:styleId="ZV">
    <w:name w:val="ZV"/>
    <w:basedOn w:val="ZU"/>
    <w:rsid w:val="006B67B0"/>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customStyle="1" w:styleId="DefaultParagraphFontParaCharCharChar">
    <w:name w:val="Default Paragraph Font Para Char Char Char"/>
    <w:basedOn w:val="Normal"/>
    <w:semiHidden/>
    <w:rsid w:val="00523916"/>
    <w:pPr>
      <w:tabs>
        <w:tab w:val="num" w:pos="1440"/>
      </w:tabs>
      <w:spacing w:after="160" w:line="240" w:lineRule="exact"/>
    </w:pPr>
    <w:rPr>
      <w:rFonts w:ascii="Arial" w:eastAsia="SimSun" w:hAnsi="Arial"/>
      <w:szCs w:val="22"/>
    </w:rPr>
  </w:style>
  <w:style w:type="paragraph" w:styleId="BalloonText">
    <w:name w:val="Balloon Text"/>
    <w:basedOn w:val="Normal"/>
    <w:semiHidden/>
    <w:rsid w:val="004C53C8"/>
    <w:rPr>
      <w:rFonts w:ascii="Tahoma" w:hAnsi="Tahoma" w:cs="Tahoma"/>
      <w:sz w:val="16"/>
      <w:szCs w:val="16"/>
    </w:rPr>
  </w:style>
  <w:style w:type="paragraph" w:customStyle="1" w:styleId="B2">
    <w:name w:val="B2+"/>
    <w:basedOn w:val="B20"/>
    <w:rsid w:val="00635C6B"/>
    <w:pPr>
      <w:numPr>
        <w:numId w:val="1"/>
      </w:numPr>
    </w:pPr>
  </w:style>
  <w:style w:type="paragraph" w:customStyle="1" w:styleId="B10">
    <w:name w:val="B1+"/>
    <w:basedOn w:val="B1"/>
    <w:link w:val="B1Car"/>
    <w:rsid w:val="00635C6B"/>
    <w:pPr>
      <w:ind w:left="0" w:firstLine="0"/>
    </w:pPr>
  </w:style>
  <w:style w:type="character" w:customStyle="1" w:styleId="B1Car">
    <w:name w:val="B1+ Car"/>
    <w:link w:val="B10"/>
    <w:rsid w:val="00635C6B"/>
    <w:rPr>
      <w:lang w:eastAsia="en-US"/>
    </w:rPr>
  </w:style>
  <w:style w:type="paragraph" w:customStyle="1" w:styleId="CarCarCharCharCarCar">
    <w:name w:val=" Car Car Char Char Car Car"/>
    <w:basedOn w:val="Normal"/>
    <w:semiHidden/>
    <w:rsid w:val="00DA73F2"/>
    <w:pPr>
      <w:tabs>
        <w:tab w:val="num" w:pos="1440"/>
      </w:tabs>
      <w:spacing w:after="160" w:line="240" w:lineRule="exact"/>
    </w:pPr>
    <w:rPr>
      <w:rFonts w:ascii="Arial" w:eastAsia="SimSun" w:hAnsi="Arial"/>
      <w:szCs w:val="22"/>
    </w:rPr>
  </w:style>
  <w:style w:type="paragraph" w:customStyle="1" w:styleId="BN">
    <w:name w:val="BN"/>
    <w:basedOn w:val="Normal"/>
    <w:rsid w:val="00DA73F2"/>
    <w:pPr>
      <w:numPr>
        <w:numId w:val="2"/>
      </w:numPr>
    </w:pPr>
    <w:rPr>
      <w:rFonts w:eastAsia="SimSun"/>
    </w:rPr>
  </w:style>
  <w:style w:type="paragraph" w:customStyle="1" w:styleId="CarCar">
    <w:name w:val=" Car Car"/>
    <w:basedOn w:val="Normal"/>
    <w:semiHidden/>
    <w:rsid w:val="00A42CB0"/>
    <w:pPr>
      <w:tabs>
        <w:tab w:val="num" w:pos="1440"/>
      </w:tabs>
      <w:spacing w:after="160" w:line="240" w:lineRule="exact"/>
    </w:pPr>
    <w:rPr>
      <w:rFonts w:ascii="Arial" w:eastAsia="SimSun" w:hAnsi="Arial"/>
      <w:szCs w:val="22"/>
    </w:rPr>
  </w:style>
  <w:style w:type="paragraph" w:styleId="HTMLPreformatted">
    <w:name w:val="HTML Preformatted"/>
    <w:basedOn w:val="Normal"/>
    <w:link w:val="HTMLPreformattedChar"/>
    <w:uiPriority w:val="99"/>
    <w:rsid w:val="00511D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SimSun" w:hAnsi="Courier New"/>
      <w:lang w:eastAsia="zh-CN"/>
    </w:rPr>
  </w:style>
  <w:style w:type="paragraph" w:customStyle="1" w:styleId="CharChar3CharCharCharCharCharChar">
    <w:name w:val=" Char Char3 Char Char Char Char Char Char"/>
    <w:basedOn w:val="Normal"/>
    <w:rsid w:val="00834F61"/>
    <w:pPr>
      <w:keepNext/>
      <w:keepLines/>
      <w:pageBreakBefore/>
      <w:widowControl w:val="0"/>
      <w:tabs>
        <w:tab w:val="num" w:pos="360"/>
      </w:tabs>
      <w:jc w:val="both"/>
    </w:pPr>
    <w:rPr>
      <w:rFonts w:ascii="Tahoma" w:eastAsia="SimSun" w:hAnsi="Tahoma"/>
      <w:kern w:val="2"/>
      <w:lang w:eastAsia="zh-CN"/>
    </w:rPr>
  </w:style>
  <w:style w:type="paragraph" w:customStyle="1" w:styleId="FL">
    <w:name w:val="FL"/>
    <w:basedOn w:val="Normal"/>
    <w:rsid w:val="006B67B0"/>
    <w:pPr>
      <w:keepNext/>
      <w:keepLines/>
      <w:spacing w:before="60"/>
      <w:jc w:val="center"/>
    </w:pPr>
    <w:rPr>
      <w:rFonts w:ascii="Arial" w:hAnsi="Arial"/>
      <w:b/>
    </w:rPr>
  </w:style>
  <w:style w:type="paragraph" w:styleId="CommentSubject">
    <w:name w:val="annotation subject"/>
    <w:basedOn w:val="CommentText"/>
    <w:next w:val="CommentText"/>
    <w:semiHidden/>
    <w:rsid w:val="00B755CE"/>
    <w:rPr>
      <w:b/>
      <w:bCs/>
    </w:rPr>
  </w:style>
  <w:style w:type="paragraph" w:customStyle="1" w:styleId="CarCar1">
    <w:name w:val=" Car Car1"/>
    <w:basedOn w:val="Normal"/>
    <w:semiHidden/>
    <w:rsid w:val="000570D1"/>
    <w:pPr>
      <w:tabs>
        <w:tab w:val="num" w:pos="1440"/>
      </w:tabs>
      <w:overflowPunct/>
      <w:autoSpaceDE/>
      <w:autoSpaceDN/>
      <w:adjustRightInd/>
      <w:spacing w:after="160" w:line="240" w:lineRule="exact"/>
      <w:textAlignment w:val="auto"/>
    </w:pPr>
    <w:rPr>
      <w:rFonts w:ascii="Arial" w:eastAsia="SimSun" w:hAnsi="Arial"/>
      <w:szCs w:val="22"/>
    </w:rPr>
  </w:style>
  <w:style w:type="paragraph" w:customStyle="1" w:styleId="CharCharCharChar">
    <w:name w:val=" Char Char Char Char"/>
    <w:basedOn w:val="Normal"/>
    <w:semiHidden/>
    <w:rsid w:val="00A1552C"/>
    <w:pPr>
      <w:tabs>
        <w:tab w:val="num" w:pos="1440"/>
      </w:tabs>
      <w:overflowPunct/>
      <w:autoSpaceDE/>
      <w:autoSpaceDN/>
      <w:adjustRightInd/>
      <w:spacing w:after="160" w:line="240" w:lineRule="exact"/>
      <w:textAlignment w:val="auto"/>
    </w:pPr>
    <w:rPr>
      <w:rFonts w:ascii="Arial" w:eastAsia="SimSun" w:hAnsi="Arial"/>
      <w:szCs w:val="22"/>
    </w:rPr>
  </w:style>
  <w:style w:type="paragraph" w:customStyle="1" w:styleId="CarCar1CharCharCarCar">
    <w:name w:val=" Car Car1 Char Char Car Car"/>
    <w:basedOn w:val="Normal"/>
    <w:semiHidden/>
    <w:rsid w:val="00482A36"/>
    <w:pPr>
      <w:tabs>
        <w:tab w:val="num" w:pos="1440"/>
      </w:tabs>
      <w:overflowPunct/>
      <w:autoSpaceDE/>
      <w:autoSpaceDN/>
      <w:adjustRightInd/>
      <w:spacing w:after="160" w:line="240" w:lineRule="exact"/>
      <w:textAlignment w:val="auto"/>
    </w:pPr>
    <w:rPr>
      <w:rFonts w:ascii="Arial" w:eastAsia="SimSun" w:hAnsi="Arial"/>
      <w:szCs w:val="22"/>
    </w:rPr>
  </w:style>
  <w:style w:type="character" w:customStyle="1" w:styleId="NOChar">
    <w:name w:val="NO Char"/>
    <w:link w:val="NO"/>
    <w:rsid w:val="003C4644"/>
    <w:rPr>
      <w:lang w:eastAsia="en-US"/>
    </w:rPr>
  </w:style>
  <w:style w:type="paragraph" w:customStyle="1" w:styleId="main">
    <w:name w:val="main"/>
    <w:basedOn w:val="Normal"/>
    <w:link w:val="main0"/>
    <w:rsid w:val="003219A4"/>
    <w:pPr>
      <w:overflowPunct/>
      <w:autoSpaceDE/>
      <w:autoSpaceDN/>
      <w:adjustRightInd/>
      <w:textAlignment w:val="auto"/>
    </w:pPr>
    <w:rPr>
      <w:rFonts w:eastAsia="MS Mincho"/>
      <w:szCs w:val="24"/>
      <w:lang w:eastAsia="ja-JP"/>
    </w:rPr>
  </w:style>
  <w:style w:type="character" w:customStyle="1" w:styleId="main0">
    <w:name w:val="main (文字)"/>
    <w:link w:val="main"/>
    <w:rsid w:val="003219A4"/>
    <w:rPr>
      <w:rFonts w:eastAsia="MS Mincho"/>
      <w:szCs w:val="24"/>
      <w:lang w:eastAsia="ja-JP"/>
    </w:rPr>
  </w:style>
  <w:style w:type="paragraph" w:customStyle="1" w:styleId="ZchnZchn">
    <w:name w:val=" Zchn Zchn"/>
    <w:semiHidden/>
    <w:rsid w:val="005059E2"/>
    <w:pPr>
      <w:keepNext/>
      <w:numPr>
        <w:numId w:val="2"/>
      </w:numPr>
      <w:autoSpaceDE w:val="0"/>
      <w:autoSpaceDN w:val="0"/>
      <w:adjustRightInd w:val="0"/>
      <w:spacing w:before="60" w:after="60"/>
      <w:jc w:val="both"/>
    </w:pPr>
    <w:rPr>
      <w:rFonts w:ascii="Arial" w:eastAsia="SimSun" w:hAnsi="Arial" w:cs="Arial"/>
      <w:color w:val="0000FF"/>
      <w:kern w:val="2"/>
      <w:lang w:val="en-GB" w:eastAsia="zh-CN"/>
    </w:rPr>
  </w:style>
  <w:style w:type="character" w:customStyle="1" w:styleId="HTMLPreformattedChar">
    <w:name w:val="HTML Preformatted Char"/>
    <w:link w:val="HTMLPreformatted"/>
    <w:uiPriority w:val="99"/>
    <w:rsid w:val="00047BA9"/>
    <w:rPr>
      <w:rFonts w:ascii="Courier New" w:eastAsia="SimSun" w:hAnsi="Courier New"/>
      <w:lang w:eastAsia="zh-CN"/>
    </w:rPr>
  </w:style>
  <w:style w:type="character" w:customStyle="1" w:styleId="h11">
    <w:name w:val="h11"/>
    <w:rsid w:val="00047BA9"/>
    <w:rPr>
      <w:rFonts w:ascii="Courier New" w:hAnsi="Courier New" w:cs="Courier New" w:hint="default"/>
      <w:b/>
      <w:bCs/>
      <w:vanish w:val="0"/>
      <w:webHidden w:val="0"/>
      <w:sz w:val="24"/>
      <w:szCs w:val="24"/>
      <w:specVanish w:val="0"/>
    </w:rPr>
  </w:style>
  <w:style w:type="paragraph" w:styleId="Revision">
    <w:name w:val="Revision"/>
    <w:hidden/>
    <w:uiPriority w:val="99"/>
    <w:semiHidden/>
    <w:rsid w:val="0051316F"/>
    <w:rPr>
      <w:lang w:val="en-GB" w:eastAsia="en-US"/>
    </w:rPr>
  </w:style>
  <w:style w:type="character" w:customStyle="1" w:styleId="B1Char">
    <w:name w:val="B1 Char"/>
    <w:link w:val="B1"/>
    <w:rsid w:val="00182E56"/>
    <w:rPr>
      <w:lang w:eastAsia="en-US"/>
    </w:rPr>
  </w:style>
  <w:style w:type="paragraph" w:customStyle="1" w:styleId="Normal0">
    <w:name w:val="Normal_"/>
    <w:basedOn w:val="Normal"/>
    <w:semiHidden/>
    <w:rsid w:val="00711826"/>
    <w:pPr>
      <w:overflowPunct/>
      <w:autoSpaceDE/>
      <w:autoSpaceDN/>
      <w:adjustRightInd/>
      <w:spacing w:after="160" w:line="240" w:lineRule="exact"/>
      <w:textAlignment w:val="auto"/>
    </w:pPr>
    <w:rPr>
      <w:rFonts w:ascii="Arial" w:eastAsia="SimSun" w:hAnsi="Arial" w:cs="Arial"/>
      <w:color w:val="0000FF"/>
      <w:kern w:val="2"/>
      <w:lang w:eastAsia="zh-CN"/>
    </w:rPr>
  </w:style>
  <w:style w:type="paragraph" w:customStyle="1" w:styleId="B3">
    <w:name w:val="B3+"/>
    <w:basedOn w:val="B30"/>
    <w:rsid w:val="0010494F"/>
    <w:pPr>
      <w:numPr>
        <w:numId w:val="3"/>
      </w:numPr>
      <w:tabs>
        <w:tab w:val="left" w:pos="1134"/>
      </w:tabs>
    </w:pPr>
  </w:style>
  <w:style w:type="paragraph" w:customStyle="1" w:styleId="SignalSequence">
    <w:name w:val="Signal Sequence"/>
    <w:basedOn w:val="Normal"/>
    <w:link w:val="SignalSequenceChar"/>
    <w:rsid w:val="00941482"/>
    <w:pPr>
      <w:tabs>
        <w:tab w:val="left" w:pos="1987"/>
      </w:tabs>
      <w:overflowPunct/>
      <w:autoSpaceDE/>
      <w:autoSpaceDN/>
      <w:adjustRightInd/>
      <w:spacing w:before="60" w:after="120"/>
      <w:ind w:left="1008" w:hanging="648"/>
      <w:textAlignment w:val="auto"/>
    </w:pPr>
    <w:rPr>
      <w:rFonts w:eastAsia="MS Mincho"/>
    </w:rPr>
  </w:style>
  <w:style w:type="character" w:customStyle="1" w:styleId="SignalSequenceChar">
    <w:name w:val="Signal Sequence Char"/>
    <w:link w:val="SignalSequence"/>
    <w:rsid w:val="00941482"/>
    <w:rPr>
      <w:rFonts w:eastAsia="MS Mincho"/>
      <w:lang w:eastAsia="en-US"/>
    </w:rPr>
  </w:style>
  <w:style w:type="paragraph" w:customStyle="1" w:styleId="CharChar1CharChar">
    <w:name w:val=" Char Char1 Char Char"/>
    <w:basedOn w:val="Normal"/>
    <w:semiHidden/>
    <w:rsid w:val="00941482"/>
    <w:pPr>
      <w:overflowPunct/>
      <w:autoSpaceDE/>
      <w:autoSpaceDN/>
      <w:adjustRightInd/>
      <w:spacing w:after="160" w:line="240" w:lineRule="exact"/>
      <w:textAlignment w:val="auto"/>
    </w:pPr>
    <w:rPr>
      <w:rFonts w:ascii="Arial" w:eastAsia="SimSun" w:hAnsi="Arial" w:cs="Arial"/>
      <w:color w:val="0000FF"/>
      <w:kern w:val="2"/>
      <w:lang w:eastAsia="zh-CN"/>
    </w:rPr>
  </w:style>
  <w:style w:type="character" w:customStyle="1" w:styleId="THChar">
    <w:name w:val="TH Char"/>
    <w:link w:val="TH"/>
    <w:locked/>
    <w:rsid w:val="003B681B"/>
    <w:rPr>
      <w:rFonts w:ascii="Arial" w:hAnsi="Arial"/>
      <w:b/>
      <w:lang w:eastAsia="en-US"/>
    </w:rPr>
  </w:style>
  <w:style w:type="character" w:customStyle="1" w:styleId="NormalIndentChar">
    <w:name w:val="Normal Indent Char"/>
    <w:aliases w:val="Retrait normal Car1 Char,Retrait normal Car Car Char"/>
    <w:link w:val="NormalIndent"/>
    <w:locked/>
    <w:rsid w:val="000E4441"/>
    <w:rPr>
      <w:rFonts w:ascii="Arial" w:hAnsi="Arial" w:cs="Arial"/>
      <w:lang w:eastAsia="en-US"/>
    </w:rPr>
  </w:style>
  <w:style w:type="paragraph" w:styleId="NormalIndent">
    <w:name w:val="Normal Indent"/>
    <w:aliases w:val="Retrait normal Car1,Retrait normal Car Car"/>
    <w:basedOn w:val="Normal"/>
    <w:link w:val="NormalIndentChar"/>
    <w:rsid w:val="000E4441"/>
    <w:pPr>
      <w:overflowPunct/>
      <w:autoSpaceDE/>
      <w:autoSpaceDN/>
      <w:adjustRightInd/>
      <w:spacing w:after="0"/>
      <w:ind w:left="708"/>
      <w:textAlignment w:val="auto"/>
    </w:pPr>
    <w:rPr>
      <w:rFonts w:ascii="Arial" w:hAnsi="Arial" w:cs="Arial"/>
    </w:rPr>
  </w:style>
  <w:style w:type="character" w:customStyle="1" w:styleId="Heading4Char">
    <w:name w:val="Heading 4 Char"/>
    <w:link w:val="Heading4"/>
    <w:rsid w:val="003E7E8A"/>
    <w:rPr>
      <w:rFonts w:ascii="Arial" w:hAnsi="Arial"/>
      <w:sz w:val="24"/>
      <w:lang w:eastAsia="en-US"/>
    </w:rPr>
  </w:style>
  <w:style w:type="character" w:customStyle="1" w:styleId="Heading5Char">
    <w:name w:val="Heading 5 Char"/>
    <w:link w:val="Heading5"/>
    <w:rsid w:val="003E7E8A"/>
    <w:rPr>
      <w:rFonts w:ascii="Arial" w:hAnsi="Arial"/>
      <w:sz w:val="22"/>
      <w:lang w:eastAsia="en-US"/>
    </w:rPr>
  </w:style>
  <w:style w:type="character" w:customStyle="1" w:styleId="Heading3Char">
    <w:name w:val="Heading 3 Char"/>
    <w:link w:val="Heading3"/>
    <w:rsid w:val="008A3746"/>
    <w:rPr>
      <w:rFonts w:ascii="Arial" w:hAnsi="Arial"/>
      <w:sz w:val="28"/>
      <w:lang w:eastAsia="en-US"/>
    </w:rPr>
  </w:style>
  <w:style w:type="character" w:customStyle="1" w:styleId="Heading2Char">
    <w:name w:val="Heading 2 Char"/>
    <w:link w:val="Heading2"/>
    <w:rsid w:val="007B7F8E"/>
    <w:rPr>
      <w:rFonts w:ascii="Arial" w:hAnsi="Arial"/>
      <w:sz w:val="32"/>
      <w:lang w:eastAsia="en-US"/>
    </w:rPr>
  </w:style>
  <w:style w:type="character" w:customStyle="1" w:styleId="CharChar7">
    <w:name w:val=" Char Char7"/>
    <w:rsid w:val="003F1931"/>
    <w:rPr>
      <w:rFonts w:ascii="Arial" w:eastAsia="SimSun" w:hAnsi="Arial"/>
      <w:sz w:val="28"/>
      <w:lang w:val="en-GB" w:eastAsia="en-US"/>
    </w:rPr>
  </w:style>
  <w:style w:type="character" w:customStyle="1" w:styleId="CharChar6">
    <w:name w:val=" Char Char6"/>
    <w:semiHidden/>
    <w:rsid w:val="003F1931"/>
    <w:rPr>
      <w:rFonts w:ascii="Cambria" w:eastAsia="SimSun" w:hAnsi="Cambria" w:cs="Times New Roman"/>
      <w:b/>
      <w:bCs/>
      <w:sz w:val="28"/>
      <w:szCs w:val="28"/>
      <w:lang w:val="en-GB"/>
    </w:rPr>
  </w:style>
  <w:style w:type="character" w:customStyle="1" w:styleId="TFChar">
    <w:name w:val="TF Char"/>
    <w:link w:val="TF"/>
    <w:rsid w:val="003F1931"/>
    <w:rPr>
      <w:rFonts w:ascii="Arial" w:hAnsi="Arial"/>
      <w:b/>
      <w:lang w:eastAsia="en-US"/>
    </w:rPr>
  </w:style>
  <w:style w:type="character" w:customStyle="1" w:styleId="CharChar5">
    <w:name w:val=" Char Char5"/>
    <w:rsid w:val="003F1931"/>
    <w:rPr>
      <w:b/>
      <w:bCs/>
      <w:sz w:val="28"/>
      <w:szCs w:val="28"/>
      <w:lang w:val="en-GB"/>
    </w:rPr>
  </w:style>
  <w:style w:type="paragraph" w:styleId="Bibliography">
    <w:name w:val="Bibliography"/>
    <w:basedOn w:val="Normal"/>
    <w:next w:val="Normal"/>
    <w:uiPriority w:val="37"/>
    <w:semiHidden/>
    <w:unhideWhenUsed/>
    <w:rsid w:val="00337FFE"/>
  </w:style>
  <w:style w:type="paragraph" w:styleId="BlockText">
    <w:name w:val="Block Text"/>
    <w:basedOn w:val="Normal"/>
    <w:rsid w:val="00337FFE"/>
    <w:pPr>
      <w:spacing w:after="120"/>
      <w:ind w:left="1440" w:right="1440"/>
    </w:pPr>
  </w:style>
  <w:style w:type="paragraph" w:styleId="BodyText2">
    <w:name w:val="Body Text 2"/>
    <w:basedOn w:val="Normal"/>
    <w:link w:val="BodyText2Char"/>
    <w:rsid w:val="00337FFE"/>
    <w:pPr>
      <w:spacing w:after="120" w:line="480" w:lineRule="auto"/>
    </w:pPr>
  </w:style>
  <w:style w:type="character" w:customStyle="1" w:styleId="BodyText2Char">
    <w:name w:val="Body Text 2 Char"/>
    <w:link w:val="BodyText2"/>
    <w:rsid w:val="00337FFE"/>
    <w:rPr>
      <w:lang w:eastAsia="en-US"/>
    </w:rPr>
  </w:style>
  <w:style w:type="paragraph" w:styleId="BodyText3">
    <w:name w:val="Body Text 3"/>
    <w:basedOn w:val="Normal"/>
    <w:link w:val="BodyText3Char"/>
    <w:rsid w:val="00337FFE"/>
    <w:pPr>
      <w:spacing w:after="120"/>
    </w:pPr>
    <w:rPr>
      <w:sz w:val="16"/>
      <w:szCs w:val="16"/>
    </w:rPr>
  </w:style>
  <w:style w:type="character" w:customStyle="1" w:styleId="BodyText3Char">
    <w:name w:val="Body Text 3 Char"/>
    <w:link w:val="BodyText3"/>
    <w:rsid w:val="00337FFE"/>
    <w:rPr>
      <w:sz w:val="16"/>
      <w:szCs w:val="16"/>
      <w:lang w:eastAsia="en-US"/>
    </w:rPr>
  </w:style>
  <w:style w:type="paragraph" w:styleId="BodyTextFirstIndent">
    <w:name w:val="Body Text First Indent"/>
    <w:basedOn w:val="BodyText"/>
    <w:link w:val="BodyTextFirstIndentChar"/>
    <w:rsid w:val="00337FFE"/>
    <w:pPr>
      <w:spacing w:after="120"/>
      <w:ind w:firstLine="210"/>
    </w:pPr>
  </w:style>
  <w:style w:type="character" w:customStyle="1" w:styleId="BodyTextChar">
    <w:name w:val="Body Text Char"/>
    <w:link w:val="BodyText"/>
    <w:rsid w:val="00337FFE"/>
    <w:rPr>
      <w:lang w:eastAsia="en-US"/>
    </w:rPr>
  </w:style>
  <w:style w:type="character" w:customStyle="1" w:styleId="BodyTextFirstIndentChar">
    <w:name w:val="Body Text First Indent Char"/>
    <w:basedOn w:val="BodyTextChar"/>
    <w:link w:val="BodyTextFirstIndent"/>
    <w:rsid w:val="00337FFE"/>
    <w:rPr>
      <w:lang w:eastAsia="en-US"/>
    </w:rPr>
  </w:style>
  <w:style w:type="paragraph" w:styleId="BodyTextIndent">
    <w:name w:val="Body Text Indent"/>
    <w:basedOn w:val="Normal"/>
    <w:link w:val="BodyTextIndentChar"/>
    <w:rsid w:val="00337FFE"/>
    <w:pPr>
      <w:spacing w:after="120"/>
      <w:ind w:left="283"/>
    </w:pPr>
  </w:style>
  <w:style w:type="character" w:customStyle="1" w:styleId="BodyTextIndentChar">
    <w:name w:val="Body Text Indent Char"/>
    <w:link w:val="BodyTextIndent"/>
    <w:rsid w:val="00337FFE"/>
    <w:rPr>
      <w:lang w:eastAsia="en-US"/>
    </w:rPr>
  </w:style>
  <w:style w:type="paragraph" w:styleId="BodyTextFirstIndent2">
    <w:name w:val="Body Text First Indent 2"/>
    <w:basedOn w:val="BodyTextIndent"/>
    <w:link w:val="BodyTextFirstIndent2Char"/>
    <w:rsid w:val="00337FFE"/>
    <w:pPr>
      <w:ind w:firstLine="210"/>
    </w:pPr>
  </w:style>
  <w:style w:type="character" w:customStyle="1" w:styleId="BodyTextFirstIndent2Char">
    <w:name w:val="Body Text First Indent 2 Char"/>
    <w:basedOn w:val="BodyTextIndentChar"/>
    <w:link w:val="BodyTextFirstIndent2"/>
    <w:rsid w:val="00337FFE"/>
    <w:rPr>
      <w:lang w:eastAsia="en-US"/>
    </w:rPr>
  </w:style>
  <w:style w:type="paragraph" w:styleId="BodyTextIndent2">
    <w:name w:val="Body Text Indent 2"/>
    <w:basedOn w:val="Normal"/>
    <w:link w:val="BodyTextIndent2Char"/>
    <w:rsid w:val="00337FFE"/>
    <w:pPr>
      <w:spacing w:after="120" w:line="480" w:lineRule="auto"/>
      <w:ind w:left="283"/>
    </w:pPr>
  </w:style>
  <w:style w:type="character" w:customStyle="1" w:styleId="BodyTextIndent2Char">
    <w:name w:val="Body Text Indent 2 Char"/>
    <w:link w:val="BodyTextIndent2"/>
    <w:rsid w:val="00337FFE"/>
    <w:rPr>
      <w:lang w:eastAsia="en-US"/>
    </w:rPr>
  </w:style>
  <w:style w:type="paragraph" w:styleId="BodyTextIndent3">
    <w:name w:val="Body Text Indent 3"/>
    <w:basedOn w:val="Normal"/>
    <w:link w:val="BodyTextIndent3Char"/>
    <w:rsid w:val="00337FFE"/>
    <w:pPr>
      <w:spacing w:after="120"/>
      <w:ind w:left="283"/>
    </w:pPr>
    <w:rPr>
      <w:sz w:val="16"/>
      <w:szCs w:val="16"/>
    </w:rPr>
  </w:style>
  <w:style w:type="character" w:customStyle="1" w:styleId="BodyTextIndent3Char">
    <w:name w:val="Body Text Indent 3 Char"/>
    <w:link w:val="BodyTextIndent3"/>
    <w:rsid w:val="00337FFE"/>
    <w:rPr>
      <w:sz w:val="16"/>
      <w:szCs w:val="16"/>
      <w:lang w:eastAsia="en-US"/>
    </w:rPr>
  </w:style>
  <w:style w:type="paragraph" w:styleId="Closing">
    <w:name w:val="Closing"/>
    <w:basedOn w:val="Normal"/>
    <w:link w:val="ClosingChar"/>
    <w:rsid w:val="00337FFE"/>
    <w:pPr>
      <w:ind w:left="4252"/>
    </w:pPr>
  </w:style>
  <w:style w:type="character" w:customStyle="1" w:styleId="ClosingChar">
    <w:name w:val="Closing Char"/>
    <w:link w:val="Closing"/>
    <w:rsid w:val="00337FFE"/>
    <w:rPr>
      <w:lang w:eastAsia="en-US"/>
    </w:rPr>
  </w:style>
  <w:style w:type="paragraph" w:styleId="Date">
    <w:name w:val="Date"/>
    <w:basedOn w:val="Normal"/>
    <w:next w:val="Normal"/>
    <w:link w:val="DateChar"/>
    <w:rsid w:val="00337FFE"/>
  </w:style>
  <w:style w:type="character" w:customStyle="1" w:styleId="DateChar">
    <w:name w:val="Date Char"/>
    <w:link w:val="Date"/>
    <w:rsid w:val="00337FFE"/>
    <w:rPr>
      <w:lang w:eastAsia="en-US"/>
    </w:rPr>
  </w:style>
  <w:style w:type="paragraph" w:styleId="E-mailSignature">
    <w:name w:val="E-mail Signature"/>
    <w:basedOn w:val="Normal"/>
    <w:link w:val="E-mailSignatureChar"/>
    <w:rsid w:val="00337FFE"/>
  </w:style>
  <w:style w:type="character" w:customStyle="1" w:styleId="E-mailSignatureChar">
    <w:name w:val="E-mail Signature Char"/>
    <w:link w:val="E-mailSignature"/>
    <w:rsid w:val="00337FFE"/>
    <w:rPr>
      <w:lang w:eastAsia="en-US"/>
    </w:rPr>
  </w:style>
  <w:style w:type="paragraph" w:styleId="EndnoteText">
    <w:name w:val="endnote text"/>
    <w:basedOn w:val="Normal"/>
    <w:link w:val="EndnoteTextChar"/>
    <w:rsid w:val="00337FFE"/>
  </w:style>
  <w:style w:type="character" w:customStyle="1" w:styleId="EndnoteTextChar">
    <w:name w:val="Endnote Text Char"/>
    <w:link w:val="EndnoteText"/>
    <w:rsid w:val="00337FFE"/>
    <w:rPr>
      <w:lang w:eastAsia="en-US"/>
    </w:rPr>
  </w:style>
  <w:style w:type="paragraph" w:styleId="EnvelopeAddress">
    <w:name w:val="envelope address"/>
    <w:basedOn w:val="Normal"/>
    <w:rsid w:val="00337FFE"/>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337FFE"/>
    <w:rPr>
      <w:rFonts w:ascii="Calibri Light" w:hAnsi="Calibri Light"/>
    </w:rPr>
  </w:style>
  <w:style w:type="paragraph" w:styleId="HTMLAddress">
    <w:name w:val="HTML Address"/>
    <w:basedOn w:val="Normal"/>
    <w:link w:val="HTMLAddressChar"/>
    <w:rsid w:val="00337FFE"/>
    <w:rPr>
      <w:i/>
      <w:iCs/>
    </w:rPr>
  </w:style>
  <w:style w:type="character" w:customStyle="1" w:styleId="HTMLAddressChar">
    <w:name w:val="HTML Address Char"/>
    <w:link w:val="HTMLAddress"/>
    <w:rsid w:val="00337FFE"/>
    <w:rPr>
      <w:i/>
      <w:iCs/>
      <w:lang w:eastAsia="en-US"/>
    </w:rPr>
  </w:style>
  <w:style w:type="paragraph" w:styleId="Index3">
    <w:name w:val="index 3"/>
    <w:basedOn w:val="Normal"/>
    <w:next w:val="Normal"/>
    <w:rsid w:val="00337FFE"/>
    <w:pPr>
      <w:ind w:left="600" w:hanging="200"/>
    </w:pPr>
  </w:style>
  <w:style w:type="paragraph" w:styleId="Index4">
    <w:name w:val="index 4"/>
    <w:basedOn w:val="Normal"/>
    <w:next w:val="Normal"/>
    <w:rsid w:val="00337FFE"/>
    <w:pPr>
      <w:ind w:left="800" w:hanging="200"/>
    </w:pPr>
  </w:style>
  <w:style w:type="paragraph" w:styleId="Index5">
    <w:name w:val="index 5"/>
    <w:basedOn w:val="Normal"/>
    <w:next w:val="Normal"/>
    <w:rsid w:val="00337FFE"/>
    <w:pPr>
      <w:ind w:left="1000" w:hanging="200"/>
    </w:pPr>
  </w:style>
  <w:style w:type="paragraph" w:styleId="Index6">
    <w:name w:val="index 6"/>
    <w:basedOn w:val="Normal"/>
    <w:next w:val="Normal"/>
    <w:rsid w:val="00337FFE"/>
    <w:pPr>
      <w:ind w:left="1200" w:hanging="200"/>
    </w:pPr>
  </w:style>
  <w:style w:type="paragraph" w:styleId="Index7">
    <w:name w:val="index 7"/>
    <w:basedOn w:val="Normal"/>
    <w:next w:val="Normal"/>
    <w:rsid w:val="00337FFE"/>
    <w:pPr>
      <w:ind w:left="1400" w:hanging="200"/>
    </w:pPr>
  </w:style>
  <w:style w:type="paragraph" w:styleId="Index8">
    <w:name w:val="index 8"/>
    <w:basedOn w:val="Normal"/>
    <w:next w:val="Normal"/>
    <w:rsid w:val="00337FFE"/>
    <w:pPr>
      <w:ind w:left="1600" w:hanging="200"/>
    </w:pPr>
  </w:style>
  <w:style w:type="paragraph" w:styleId="Index9">
    <w:name w:val="index 9"/>
    <w:basedOn w:val="Normal"/>
    <w:next w:val="Normal"/>
    <w:rsid w:val="00337FFE"/>
    <w:pPr>
      <w:ind w:left="1800" w:hanging="200"/>
    </w:pPr>
  </w:style>
  <w:style w:type="paragraph" w:styleId="IntenseQuote">
    <w:name w:val="Intense Quote"/>
    <w:basedOn w:val="Normal"/>
    <w:next w:val="Normal"/>
    <w:link w:val="IntenseQuoteChar"/>
    <w:uiPriority w:val="30"/>
    <w:qFormat/>
    <w:rsid w:val="00337FFE"/>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337FFE"/>
    <w:rPr>
      <w:i/>
      <w:iCs/>
      <w:color w:val="4472C4"/>
      <w:lang w:eastAsia="en-US"/>
    </w:rPr>
  </w:style>
  <w:style w:type="paragraph" w:styleId="ListContinue">
    <w:name w:val="List Continue"/>
    <w:basedOn w:val="Normal"/>
    <w:rsid w:val="00337FFE"/>
    <w:pPr>
      <w:spacing w:after="120"/>
      <w:ind w:left="283"/>
      <w:contextualSpacing/>
    </w:pPr>
  </w:style>
  <w:style w:type="paragraph" w:styleId="ListContinue2">
    <w:name w:val="List Continue 2"/>
    <w:basedOn w:val="Normal"/>
    <w:rsid w:val="00337FFE"/>
    <w:pPr>
      <w:spacing w:after="120"/>
      <w:ind w:left="566"/>
      <w:contextualSpacing/>
    </w:pPr>
  </w:style>
  <w:style w:type="paragraph" w:styleId="ListContinue3">
    <w:name w:val="List Continue 3"/>
    <w:basedOn w:val="Normal"/>
    <w:rsid w:val="00337FFE"/>
    <w:pPr>
      <w:spacing w:after="120"/>
      <w:ind w:left="849"/>
      <w:contextualSpacing/>
    </w:pPr>
  </w:style>
  <w:style w:type="paragraph" w:styleId="ListContinue4">
    <w:name w:val="List Continue 4"/>
    <w:basedOn w:val="Normal"/>
    <w:rsid w:val="00337FFE"/>
    <w:pPr>
      <w:spacing w:after="120"/>
      <w:ind w:left="1132"/>
      <w:contextualSpacing/>
    </w:pPr>
  </w:style>
  <w:style w:type="paragraph" w:styleId="ListContinue5">
    <w:name w:val="List Continue 5"/>
    <w:basedOn w:val="Normal"/>
    <w:rsid w:val="00337FFE"/>
    <w:pPr>
      <w:spacing w:after="120"/>
      <w:ind w:left="1415"/>
      <w:contextualSpacing/>
    </w:pPr>
  </w:style>
  <w:style w:type="paragraph" w:styleId="ListNumber3">
    <w:name w:val="List Number 3"/>
    <w:basedOn w:val="Normal"/>
    <w:rsid w:val="00337FFE"/>
    <w:pPr>
      <w:numPr>
        <w:numId w:val="4"/>
      </w:numPr>
      <w:contextualSpacing/>
    </w:pPr>
  </w:style>
  <w:style w:type="paragraph" w:styleId="ListNumber4">
    <w:name w:val="List Number 4"/>
    <w:basedOn w:val="Normal"/>
    <w:rsid w:val="00337FFE"/>
    <w:pPr>
      <w:numPr>
        <w:numId w:val="5"/>
      </w:numPr>
      <w:contextualSpacing/>
    </w:pPr>
  </w:style>
  <w:style w:type="paragraph" w:styleId="ListNumber5">
    <w:name w:val="List Number 5"/>
    <w:basedOn w:val="Normal"/>
    <w:rsid w:val="00337FFE"/>
    <w:pPr>
      <w:numPr>
        <w:numId w:val="6"/>
      </w:numPr>
      <w:contextualSpacing/>
    </w:pPr>
  </w:style>
  <w:style w:type="paragraph" w:styleId="ListParagraph">
    <w:name w:val="List Paragraph"/>
    <w:basedOn w:val="Normal"/>
    <w:uiPriority w:val="34"/>
    <w:qFormat/>
    <w:rsid w:val="00337FFE"/>
    <w:pPr>
      <w:ind w:left="720"/>
    </w:pPr>
  </w:style>
  <w:style w:type="paragraph" w:styleId="MacroText">
    <w:name w:val="macro"/>
    <w:link w:val="MacroTextChar"/>
    <w:rsid w:val="00337FFE"/>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eastAsia="en-US"/>
    </w:rPr>
  </w:style>
  <w:style w:type="character" w:customStyle="1" w:styleId="MacroTextChar">
    <w:name w:val="Macro Text Char"/>
    <w:link w:val="MacroText"/>
    <w:rsid w:val="00337FFE"/>
    <w:rPr>
      <w:rFonts w:ascii="Courier New" w:hAnsi="Courier New" w:cs="Courier New"/>
      <w:lang w:eastAsia="en-US"/>
    </w:rPr>
  </w:style>
  <w:style w:type="paragraph" w:styleId="MessageHeader">
    <w:name w:val="Message Header"/>
    <w:basedOn w:val="Normal"/>
    <w:link w:val="MessageHeaderChar"/>
    <w:rsid w:val="00337FFE"/>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337FFE"/>
    <w:rPr>
      <w:rFonts w:ascii="Calibri Light" w:eastAsia="Times New Roman" w:hAnsi="Calibri Light" w:cs="Times New Roman"/>
      <w:sz w:val="24"/>
      <w:szCs w:val="24"/>
      <w:shd w:val="pct20" w:color="auto" w:fill="auto"/>
      <w:lang w:eastAsia="en-US"/>
    </w:rPr>
  </w:style>
  <w:style w:type="paragraph" w:styleId="NoSpacing">
    <w:name w:val="No Spacing"/>
    <w:uiPriority w:val="1"/>
    <w:qFormat/>
    <w:rsid w:val="00337FFE"/>
    <w:pPr>
      <w:overflowPunct w:val="0"/>
      <w:autoSpaceDE w:val="0"/>
      <w:autoSpaceDN w:val="0"/>
      <w:adjustRightInd w:val="0"/>
      <w:textAlignment w:val="baseline"/>
    </w:pPr>
    <w:rPr>
      <w:lang w:val="en-GB" w:eastAsia="en-US"/>
    </w:rPr>
  </w:style>
  <w:style w:type="paragraph" w:styleId="NormalWeb">
    <w:name w:val="Normal (Web)"/>
    <w:basedOn w:val="Normal"/>
    <w:rsid w:val="00337FFE"/>
    <w:rPr>
      <w:sz w:val="24"/>
      <w:szCs w:val="24"/>
    </w:rPr>
  </w:style>
  <w:style w:type="paragraph" w:styleId="NoteHeading">
    <w:name w:val="Note Heading"/>
    <w:basedOn w:val="Normal"/>
    <w:next w:val="Normal"/>
    <w:link w:val="NoteHeadingChar"/>
    <w:rsid w:val="00337FFE"/>
  </w:style>
  <w:style w:type="character" w:customStyle="1" w:styleId="NoteHeadingChar">
    <w:name w:val="Note Heading Char"/>
    <w:link w:val="NoteHeading"/>
    <w:rsid w:val="00337FFE"/>
    <w:rPr>
      <w:lang w:eastAsia="en-US"/>
    </w:rPr>
  </w:style>
  <w:style w:type="paragraph" w:styleId="Quote">
    <w:name w:val="Quote"/>
    <w:basedOn w:val="Normal"/>
    <w:next w:val="Normal"/>
    <w:link w:val="QuoteChar"/>
    <w:uiPriority w:val="29"/>
    <w:qFormat/>
    <w:rsid w:val="00337FFE"/>
    <w:pPr>
      <w:spacing w:before="200" w:after="160"/>
      <w:ind w:left="864" w:right="864"/>
      <w:jc w:val="center"/>
    </w:pPr>
    <w:rPr>
      <w:i/>
      <w:iCs/>
      <w:color w:val="404040"/>
    </w:rPr>
  </w:style>
  <w:style w:type="character" w:customStyle="1" w:styleId="QuoteChar">
    <w:name w:val="Quote Char"/>
    <w:link w:val="Quote"/>
    <w:uiPriority w:val="29"/>
    <w:rsid w:val="00337FFE"/>
    <w:rPr>
      <w:i/>
      <w:iCs/>
      <w:color w:val="404040"/>
      <w:lang w:eastAsia="en-US"/>
    </w:rPr>
  </w:style>
  <w:style w:type="paragraph" w:styleId="Salutation">
    <w:name w:val="Salutation"/>
    <w:basedOn w:val="Normal"/>
    <w:next w:val="Normal"/>
    <w:link w:val="SalutationChar"/>
    <w:rsid w:val="00337FFE"/>
  </w:style>
  <w:style w:type="character" w:customStyle="1" w:styleId="SalutationChar">
    <w:name w:val="Salutation Char"/>
    <w:link w:val="Salutation"/>
    <w:rsid w:val="00337FFE"/>
    <w:rPr>
      <w:lang w:eastAsia="en-US"/>
    </w:rPr>
  </w:style>
  <w:style w:type="paragraph" w:styleId="Signature">
    <w:name w:val="Signature"/>
    <w:basedOn w:val="Normal"/>
    <w:link w:val="SignatureChar"/>
    <w:rsid w:val="00337FFE"/>
    <w:pPr>
      <w:ind w:left="4252"/>
    </w:pPr>
  </w:style>
  <w:style w:type="character" w:customStyle="1" w:styleId="SignatureChar">
    <w:name w:val="Signature Char"/>
    <w:link w:val="Signature"/>
    <w:rsid w:val="00337FFE"/>
    <w:rPr>
      <w:lang w:eastAsia="en-US"/>
    </w:rPr>
  </w:style>
  <w:style w:type="paragraph" w:styleId="Subtitle">
    <w:name w:val="Subtitle"/>
    <w:basedOn w:val="Normal"/>
    <w:next w:val="Normal"/>
    <w:link w:val="SubtitleChar"/>
    <w:qFormat/>
    <w:rsid w:val="00337FFE"/>
    <w:pPr>
      <w:spacing w:after="60"/>
      <w:jc w:val="center"/>
      <w:outlineLvl w:val="1"/>
    </w:pPr>
    <w:rPr>
      <w:rFonts w:ascii="Calibri Light" w:hAnsi="Calibri Light"/>
      <w:sz w:val="24"/>
      <w:szCs w:val="24"/>
    </w:rPr>
  </w:style>
  <w:style w:type="character" w:customStyle="1" w:styleId="SubtitleChar">
    <w:name w:val="Subtitle Char"/>
    <w:link w:val="Subtitle"/>
    <w:rsid w:val="00337FFE"/>
    <w:rPr>
      <w:rFonts w:ascii="Calibri Light" w:eastAsia="Times New Roman" w:hAnsi="Calibri Light" w:cs="Times New Roman"/>
      <w:sz w:val="24"/>
      <w:szCs w:val="24"/>
      <w:lang w:eastAsia="en-US"/>
    </w:rPr>
  </w:style>
  <w:style w:type="paragraph" w:styleId="TableofAuthorities">
    <w:name w:val="table of authorities"/>
    <w:basedOn w:val="Normal"/>
    <w:next w:val="Normal"/>
    <w:rsid w:val="00337FFE"/>
    <w:pPr>
      <w:ind w:left="200" w:hanging="200"/>
    </w:pPr>
  </w:style>
  <w:style w:type="paragraph" w:styleId="TableofFigures">
    <w:name w:val="table of figures"/>
    <w:basedOn w:val="Normal"/>
    <w:next w:val="Normal"/>
    <w:rsid w:val="00337FFE"/>
  </w:style>
  <w:style w:type="paragraph" w:styleId="Title">
    <w:name w:val="Title"/>
    <w:basedOn w:val="Normal"/>
    <w:next w:val="Normal"/>
    <w:link w:val="TitleChar"/>
    <w:qFormat/>
    <w:rsid w:val="00337FF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337FFE"/>
    <w:rPr>
      <w:rFonts w:ascii="Calibri Light" w:eastAsia="Times New Roman" w:hAnsi="Calibri Light" w:cs="Times New Roman"/>
      <w:b/>
      <w:bCs/>
      <w:kern w:val="28"/>
      <w:sz w:val="32"/>
      <w:szCs w:val="32"/>
      <w:lang w:eastAsia="en-US"/>
    </w:rPr>
  </w:style>
  <w:style w:type="paragraph" w:styleId="TOAHeading">
    <w:name w:val="toa heading"/>
    <w:basedOn w:val="Normal"/>
    <w:next w:val="Normal"/>
    <w:rsid w:val="00337FFE"/>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337FFE"/>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345336">
      <w:bodyDiv w:val="1"/>
      <w:marLeft w:val="86"/>
      <w:marRight w:val="86"/>
      <w:marTop w:val="0"/>
      <w:marBottom w:val="0"/>
      <w:divBdr>
        <w:top w:val="none" w:sz="0" w:space="0" w:color="auto"/>
        <w:left w:val="none" w:sz="0" w:space="0" w:color="auto"/>
        <w:bottom w:val="none" w:sz="0" w:space="0" w:color="auto"/>
        <w:right w:val="none" w:sz="0" w:space="0" w:color="auto"/>
      </w:divBdr>
    </w:div>
    <w:div w:id="590046276">
      <w:bodyDiv w:val="1"/>
      <w:marLeft w:val="0"/>
      <w:marRight w:val="0"/>
      <w:marTop w:val="0"/>
      <w:marBottom w:val="0"/>
      <w:divBdr>
        <w:top w:val="none" w:sz="0" w:space="0" w:color="auto"/>
        <w:left w:val="none" w:sz="0" w:space="0" w:color="auto"/>
        <w:bottom w:val="none" w:sz="0" w:space="0" w:color="auto"/>
        <w:right w:val="none" w:sz="0" w:space="0" w:color="auto"/>
      </w:divBdr>
    </w:div>
    <w:div w:id="1090200466">
      <w:bodyDiv w:val="1"/>
      <w:marLeft w:val="0"/>
      <w:marRight w:val="0"/>
      <w:marTop w:val="0"/>
      <w:marBottom w:val="0"/>
      <w:divBdr>
        <w:top w:val="none" w:sz="0" w:space="0" w:color="auto"/>
        <w:left w:val="none" w:sz="0" w:space="0" w:color="auto"/>
        <w:bottom w:val="none" w:sz="0" w:space="0" w:color="auto"/>
        <w:right w:val="none" w:sz="0" w:space="0" w:color="auto"/>
      </w:divBdr>
    </w:div>
    <w:div w:id="1478836493">
      <w:bodyDiv w:val="1"/>
      <w:marLeft w:val="86"/>
      <w:marRight w:val="86"/>
      <w:marTop w:val="0"/>
      <w:marBottom w:val="0"/>
      <w:divBdr>
        <w:top w:val="none" w:sz="0" w:space="0" w:color="auto"/>
        <w:left w:val="none" w:sz="0" w:space="0" w:color="auto"/>
        <w:bottom w:val="none" w:sz="0" w:space="0" w:color="auto"/>
        <w:right w:val="none" w:sz="0" w:space="0" w:color="auto"/>
      </w:divBdr>
    </w:div>
    <w:div w:id="1997344867">
      <w:bodyDiv w:val="1"/>
      <w:marLeft w:val="86"/>
      <w:marRight w:val="86"/>
      <w:marTop w:val="0"/>
      <w:marBottom w:val="0"/>
      <w:divBdr>
        <w:top w:val="none" w:sz="0" w:space="0" w:color="auto"/>
        <w:left w:val="none" w:sz="0" w:space="0" w:color="auto"/>
        <w:bottom w:val="none" w:sz="0" w:space="0" w:color="auto"/>
        <w:right w:val="none" w:sz="0" w:space="0" w:color="auto"/>
      </w:divBdr>
    </w:div>
    <w:div w:id="209250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oleObject" Target="embeddings/oleObject8.bin"/><Relationship Id="rId47" Type="http://schemas.openxmlformats.org/officeDocument/2006/relationships/image" Target="media/image31.emf"/><Relationship Id="rId63" Type="http://schemas.openxmlformats.org/officeDocument/2006/relationships/oleObject" Target="embeddings/oleObject14.bin"/><Relationship Id="rId68" Type="http://schemas.openxmlformats.org/officeDocument/2006/relationships/image" Target="media/image46.emf"/><Relationship Id="rId84" Type="http://schemas.openxmlformats.org/officeDocument/2006/relationships/image" Target="media/image55.emf"/><Relationship Id="rId89" Type="http://schemas.openxmlformats.org/officeDocument/2006/relationships/image" Target="media/image60.emf"/><Relationship Id="rId16" Type="http://schemas.openxmlformats.org/officeDocument/2006/relationships/image" Target="media/image7.emf"/><Relationship Id="rId11" Type="http://schemas.openxmlformats.org/officeDocument/2006/relationships/image" Target="media/image3.wmf"/><Relationship Id="rId32" Type="http://schemas.openxmlformats.org/officeDocument/2006/relationships/oleObject" Target="embeddings/oleObject5.bin"/><Relationship Id="rId37" Type="http://schemas.openxmlformats.org/officeDocument/2006/relationships/image" Target="media/image25.emf"/><Relationship Id="rId53" Type="http://schemas.openxmlformats.org/officeDocument/2006/relationships/oleObject" Target="embeddings/oleObject11.bin"/><Relationship Id="rId58" Type="http://schemas.openxmlformats.org/officeDocument/2006/relationships/image" Target="media/image40.emf"/><Relationship Id="rId74" Type="http://schemas.openxmlformats.org/officeDocument/2006/relationships/image" Target="media/image49.wmf"/><Relationship Id="rId79" Type="http://schemas.openxmlformats.org/officeDocument/2006/relationships/oleObject" Target="embeddings/oleObject20.bin"/><Relationship Id="rId5" Type="http://schemas.openxmlformats.org/officeDocument/2006/relationships/webSettings" Target="webSettings.xml"/><Relationship Id="rId90" Type="http://schemas.openxmlformats.org/officeDocument/2006/relationships/oleObject" Target="embeddings/oleObject23.bin"/><Relationship Id="rId95" Type="http://schemas.openxmlformats.org/officeDocument/2006/relationships/header" Target="header1.xml"/><Relationship Id="rId22" Type="http://schemas.openxmlformats.org/officeDocument/2006/relationships/image" Target="media/image13.emf"/><Relationship Id="rId27" Type="http://schemas.openxmlformats.org/officeDocument/2006/relationships/oleObject" Target="embeddings/oleObject3.bin"/><Relationship Id="rId43" Type="http://schemas.openxmlformats.org/officeDocument/2006/relationships/image" Target="media/image28.emf"/><Relationship Id="rId48" Type="http://schemas.openxmlformats.org/officeDocument/2006/relationships/oleObject" Target="embeddings/oleObject10.bin"/><Relationship Id="rId64" Type="http://schemas.openxmlformats.org/officeDocument/2006/relationships/image" Target="media/image43.emf"/><Relationship Id="rId69" Type="http://schemas.openxmlformats.org/officeDocument/2006/relationships/oleObject" Target="embeddings/oleObject16.bin"/><Relationship Id="rId80" Type="http://schemas.openxmlformats.org/officeDocument/2006/relationships/image" Target="media/image53.emf"/><Relationship Id="rId85" Type="http://schemas.openxmlformats.org/officeDocument/2006/relationships/image" Target="media/image56.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1.emf"/><Relationship Id="rId38" Type="http://schemas.openxmlformats.org/officeDocument/2006/relationships/oleObject" Target="embeddings/oleObject6.bin"/><Relationship Id="rId46" Type="http://schemas.openxmlformats.org/officeDocument/2006/relationships/image" Target="media/image30.emf"/><Relationship Id="rId59" Type="http://schemas.openxmlformats.org/officeDocument/2006/relationships/oleObject" Target="embeddings/oleObject12.bin"/><Relationship Id="rId67" Type="http://schemas.openxmlformats.org/officeDocument/2006/relationships/image" Target="media/image45.wmf"/><Relationship Id="rId20" Type="http://schemas.openxmlformats.org/officeDocument/2006/relationships/image" Target="media/image11.emf"/><Relationship Id="rId41" Type="http://schemas.openxmlformats.org/officeDocument/2006/relationships/image" Target="media/image27.emf"/><Relationship Id="rId54" Type="http://schemas.openxmlformats.org/officeDocument/2006/relationships/image" Target="media/image36.emf"/><Relationship Id="rId62" Type="http://schemas.openxmlformats.org/officeDocument/2006/relationships/image" Target="media/image42.emf"/><Relationship Id="rId70" Type="http://schemas.openxmlformats.org/officeDocument/2006/relationships/image" Target="media/image47.emf"/><Relationship Id="rId75" Type="http://schemas.openxmlformats.org/officeDocument/2006/relationships/image" Target="media/image50.wmf"/><Relationship Id="rId83" Type="http://schemas.openxmlformats.org/officeDocument/2006/relationships/oleObject" Target="embeddings/oleObject22.bin"/><Relationship Id="rId88" Type="http://schemas.openxmlformats.org/officeDocument/2006/relationships/image" Target="media/image59.wmf"/><Relationship Id="rId91" Type="http://schemas.openxmlformats.org/officeDocument/2006/relationships/image" Target="media/image61.emf"/><Relationship Id="rId9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wmf"/><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image" Target="media/image32.emf"/><Relationship Id="rId57" Type="http://schemas.openxmlformats.org/officeDocument/2006/relationships/image" Target="media/image39.emf"/><Relationship Id="rId10" Type="http://schemas.openxmlformats.org/officeDocument/2006/relationships/image" Target="media/image2.png"/><Relationship Id="rId31" Type="http://schemas.openxmlformats.org/officeDocument/2006/relationships/image" Target="media/image20.emf"/><Relationship Id="rId44" Type="http://schemas.openxmlformats.org/officeDocument/2006/relationships/oleObject" Target="embeddings/oleObject9.bin"/><Relationship Id="rId52" Type="http://schemas.openxmlformats.org/officeDocument/2006/relationships/image" Target="media/image35.emf"/><Relationship Id="rId60" Type="http://schemas.openxmlformats.org/officeDocument/2006/relationships/image" Target="media/image41.emf"/><Relationship Id="rId65" Type="http://schemas.openxmlformats.org/officeDocument/2006/relationships/oleObject" Target="embeddings/oleObject15.bin"/><Relationship Id="rId73" Type="http://schemas.openxmlformats.org/officeDocument/2006/relationships/oleObject" Target="embeddings/oleObject18.bin"/><Relationship Id="rId78" Type="http://schemas.openxmlformats.org/officeDocument/2006/relationships/image" Target="media/image52.emf"/><Relationship Id="rId81" Type="http://schemas.openxmlformats.org/officeDocument/2006/relationships/oleObject" Target="embeddings/oleObject21.bin"/><Relationship Id="rId86" Type="http://schemas.openxmlformats.org/officeDocument/2006/relationships/image" Target="media/image57.wmf"/><Relationship Id="rId94" Type="http://schemas.openxmlformats.org/officeDocument/2006/relationships/hyperlink" Target="http://www.iana.org"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2.bin"/><Relationship Id="rId18" Type="http://schemas.openxmlformats.org/officeDocument/2006/relationships/image" Target="media/image9.emf"/><Relationship Id="rId39" Type="http://schemas.openxmlformats.org/officeDocument/2006/relationships/image" Target="media/image26.emf"/><Relationship Id="rId34" Type="http://schemas.openxmlformats.org/officeDocument/2006/relationships/image" Target="media/image22.wmf"/><Relationship Id="rId50" Type="http://schemas.openxmlformats.org/officeDocument/2006/relationships/image" Target="media/image33.emf"/><Relationship Id="rId55" Type="http://schemas.openxmlformats.org/officeDocument/2006/relationships/image" Target="media/image37.emf"/><Relationship Id="rId76" Type="http://schemas.openxmlformats.org/officeDocument/2006/relationships/image" Target="media/image51.e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oleObject" Target="embeddings/oleObject24.bin"/><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emf"/><Relationship Id="rId40" Type="http://schemas.openxmlformats.org/officeDocument/2006/relationships/oleObject" Target="embeddings/oleObject7.bin"/><Relationship Id="rId45" Type="http://schemas.openxmlformats.org/officeDocument/2006/relationships/image" Target="media/image29.wmf"/><Relationship Id="rId66" Type="http://schemas.openxmlformats.org/officeDocument/2006/relationships/image" Target="media/image44.emf"/><Relationship Id="rId87" Type="http://schemas.openxmlformats.org/officeDocument/2006/relationships/image" Target="media/image58.wmf"/><Relationship Id="rId61" Type="http://schemas.openxmlformats.org/officeDocument/2006/relationships/oleObject" Target="embeddings/oleObject13.bin"/><Relationship Id="rId82" Type="http://schemas.openxmlformats.org/officeDocument/2006/relationships/image" Target="media/image54.emf"/><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oleObject" Target="embeddings/oleObject4.bin"/><Relationship Id="rId35" Type="http://schemas.openxmlformats.org/officeDocument/2006/relationships/image" Target="media/image23.wmf"/><Relationship Id="rId56" Type="http://schemas.openxmlformats.org/officeDocument/2006/relationships/image" Target="media/image38.wmf"/><Relationship Id="rId77" Type="http://schemas.openxmlformats.org/officeDocument/2006/relationships/oleObject" Target="embeddings/oleObject19.bin"/><Relationship Id="rId8" Type="http://schemas.openxmlformats.org/officeDocument/2006/relationships/image" Target="media/image1.emf"/><Relationship Id="rId51" Type="http://schemas.openxmlformats.org/officeDocument/2006/relationships/image" Target="media/image34.emf"/><Relationship Id="rId72" Type="http://schemas.openxmlformats.org/officeDocument/2006/relationships/image" Target="media/image48.emf"/><Relationship Id="rId93" Type="http://schemas.openxmlformats.org/officeDocument/2006/relationships/image" Target="media/image62.emf"/><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3</TotalTime>
  <Pages>158</Pages>
  <Words>51862</Words>
  <Characters>274871</Characters>
  <Application>Microsoft Office Word</Application>
  <DocSecurity>0</DocSecurity>
  <Lines>2290</Lines>
  <Paragraphs>652</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3GPP TS 26.237 v. 15.0.0</vt:lpstr>
      <vt:lpstr>Foreword</vt:lpstr>
      <vt:lpstr>Introduction</vt:lpstr>
      <vt:lpstr>1	Scope</vt:lpstr>
      <vt:lpstr>2	References</vt:lpstr>
      <vt:lpstr>3	Definitions and abbreviations</vt:lpstr>
      <vt:lpstr>    3.1	Definitions</vt:lpstr>
      <vt:lpstr>    3.2	Abbreviations</vt:lpstr>
      <vt:lpstr>4	System description</vt:lpstr>
      <vt:lpstr>    4.1	Introduction</vt:lpstr>
      <vt:lpstr>    4.2	Architecture</vt:lpstr>
      <vt:lpstr>        4.2.1	Non IMS 3GPP PSS and MBMS User Service architecture</vt:lpstr>
      <vt:lpstr>        4.2.2	IMS based PSS and MBMS User Service architecture</vt:lpstr>
      <vt:lpstr>    4.3	IMS based PSS and MBMS US procedures overview</vt:lpstr>
      <vt:lpstr>    4.4	PSS and MBMS user profile and UE capabilities</vt:lpstr>
      <vt:lpstr>        4.4.1	User profile description</vt:lpstr>
      <vt:lpstr>        4.4.2	UE capabilities</vt:lpstr>
      <vt:lpstr>        4.4.3	Storage location</vt:lpstr>
      <vt:lpstr>5	Service Provider Discovery</vt:lpstr>
      <vt:lpstr>    5.1	Introduction</vt:lpstr>
      <vt:lpstr>    5.2	DNS</vt:lpstr>
      <vt:lpstr>    5.3	Others</vt:lpstr>
      <vt:lpstr>6	User Service Discovery</vt:lpstr>
      <vt:lpstr>    6.1	Introduction</vt:lpstr>
      <vt:lpstr>    6.2	Subscribe/Notify</vt:lpstr>
      <vt:lpstr>        6.2.1	General description</vt:lpstr>
      <vt:lpstr>        6.2.2	Procedures at the UE</vt:lpstr>
      <vt:lpstr>        6.2.3	Procedures at the SDF</vt:lpstr>
      <vt:lpstr>7	User Service Description retrieval </vt:lpstr>
      <vt:lpstr>    7.1	Introduction</vt:lpstr>
      <vt:lpstr>    7.2	User Service Description retrieval for PSS and MBMS</vt:lpstr>
      <vt:lpstr>        7.2.1	Procedures at the UE</vt:lpstr>
      <vt:lpstr>        7.2.2	Procedures at the SSF</vt:lpstr>
      <vt:lpstr>8	Streaming session and media control</vt:lpstr>
      <vt:lpstr>    8.1	General</vt:lpstr>
      <vt:lpstr>    8.2	PSS Streaming</vt:lpstr>
      <vt:lpstr>        8.2.1	PSS Media codecs and formats</vt:lpstr>
      <vt:lpstr>        8.2.2	Procedure for providing missing parameters</vt:lpstr>
      <vt:lpstr>        8.2.3	PSS Streaming Session initiation</vt:lpstr>
      <vt:lpstr>        8.2.4	PSS Streaming Playback Control</vt:lpstr>
      <vt:lpstr>        8.2.5	PSS content switching</vt:lpstr>
    </vt:vector>
  </TitlesOfParts>
  <Manager>Paolo Usai</Manager>
  <Company>ETSI - MCC Support</Company>
  <LinksUpToDate>false</LinksUpToDate>
  <CharactersWithSpaces>326081</CharactersWithSpaces>
  <SharedDoc>false</SharedDoc>
  <HLinks>
    <vt:vector size="6" baseType="variant">
      <vt:variant>
        <vt:i4>6226008</vt:i4>
      </vt:variant>
      <vt:variant>
        <vt:i4>1278</vt:i4>
      </vt:variant>
      <vt:variant>
        <vt:i4>0</vt:i4>
      </vt:variant>
      <vt:variant>
        <vt:i4>5</vt:i4>
      </vt:variant>
      <vt:variant>
        <vt:lpwstr>http://www.iana.org/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26.237 v. 15.0.0</dc:title>
  <dc:subject>3GPP TS 26.237 IMS based PSS and MBMS User Service; Protocols (Release 16)</dc:subject>
  <dc:creator>TSG SA WG4 Codec</dc:creator>
  <cp:keywords>3GPP, IMS, LTE</cp:keywords>
  <dc:description/>
  <cp:lastModifiedBy>Wilhelm Meding</cp:lastModifiedBy>
  <cp:revision>3</cp:revision>
  <dcterms:created xsi:type="dcterms:W3CDTF">2024-07-20T09:44:00Z</dcterms:created>
  <dcterms:modified xsi:type="dcterms:W3CDTF">2024-07-20T09:46:00Z</dcterms:modified>
  <cp:category/>
</cp:coreProperties>
</file>