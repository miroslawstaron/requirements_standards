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4D3FFD" w14:paraId="1C262D27" w14:textId="77777777">
        <w:tc>
          <w:tcPr>
            <w:tcW w:w="10423" w:type="dxa"/>
            <w:shd w:val="clear" w:color="auto" w:fill="auto"/>
          </w:tcPr>
          <w:p w14:paraId="207DFB80" w14:textId="0E0D8EA9" w:rsidR="004D3FFD" w:rsidRDefault="002C252C">
            <w:pPr>
              <w:pStyle w:val="ZA"/>
              <w:framePr w:w="0" w:hRule="auto" w:wrap="notBeside" w:vAnchor="margin" w:hAnchor="text" w:yAlign="inline"/>
            </w:pPr>
            <w:bookmarkStart w:id="0" w:name="page1"/>
            <w:r>
              <w:rPr>
                <w:sz w:val="64"/>
              </w:rPr>
              <w:t xml:space="preserve">3GPP </w:t>
            </w:r>
            <w:bookmarkStart w:id="1" w:name="specType1"/>
            <w:r>
              <w:rPr>
                <w:sz w:val="64"/>
              </w:rPr>
              <w:t>TS</w:t>
            </w:r>
            <w:bookmarkEnd w:id="1"/>
            <w:r>
              <w:rPr>
                <w:sz w:val="64"/>
              </w:rPr>
              <w:t xml:space="preserve"> </w:t>
            </w:r>
            <w:bookmarkStart w:id="2" w:name="specNumber"/>
            <w:r>
              <w:rPr>
                <w:rFonts w:hint="eastAsia"/>
                <w:sz w:val="64"/>
                <w:lang w:eastAsia="zh-CN"/>
              </w:rPr>
              <w:t>38</w:t>
            </w:r>
            <w:r>
              <w:rPr>
                <w:sz w:val="64"/>
              </w:rPr>
              <w:t>.</w:t>
            </w:r>
            <w:bookmarkEnd w:id="2"/>
            <w:r>
              <w:rPr>
                <w:rFonts w:hint="eastAsia"/>
                <w:sz w:val="64"/>
                <w:lang w:eastAsia="zh-CN"/>
              </w:rPr>
              <w:t>1</w:t>
            </w:r>
            <w:r>
              <w:rPr>
                <w:rFonts w:hint="eastAsia"/>
                <w:sz w:val="64"/>
                <w:lang w:val="en-US" w:eastAsia="zh-CN"/>
              </w:rPr>
              <w:t>15-2</w:t>
            </w:r>
            <w:r>
              <w:rPr>
                <w:sz w:val="64"/>
              </w:rPr>
              <w:t xml:space="preserve"> </w:t>
            </w:r>
            <w:bookmarkStart w:id="3" w:name="specVersion"/>
            <w:r w:rsidR="00303F77">
              <w:t>V</w:t>
            </w:r>
            <w:r w:rsidR="00303F77">
              <w:rPr>
                <w:rFonts w:hint="eastAsia"/>
                <w:lang w:val="en-US" w:eastAsia="zh-CN"/>
              </w:rPr>
              <w:t>1</w:t>
            </w:r>
            <w:r w:rsidR="00303F77">
              <w:rPr>
                <w:lang w:val="en-US" w:eastAsia="zh-CN"/>
              </w:rPr>
              <w:t>8</w:t>
            </w:r>
            <w:r>
              <w:rPr>
                <w:rFonts w:hint="eastAsia"/>
                <w:lang w:eastAsia="zh-CN"/>
              </w:rPr>
              <w:t>.</w:t>
            </w:r>
            <w:r w:rsidR="00303F77">
              <w:rPr>
                <w:lang w:val="en-US" w:eastAsia="zh-CN"/>
              </w:rPr>
              <w:t>0</w:t>
            </w:r>
            <w:r>
              <w:t>.</w:t>
            </w:r>
            <w:bookmarkEnd w:id="3"/>
            <w:r>
              <w:rPr>
                <w:rFonts w:hint="eastAsia"/>
                <w:lang w:val="en-US" w:eastAsia="zh-CN"/>
              </w:rPr>
              <w:t>0</w:t>
            </w:r>
            <w:r>
              <w:t xml:space="preserve"> </w:t>
            </w:r>
            <w:r>
              <w:rPr>
                <w:sz w:val="32"/>
              </w:rPr>
              <w:t>(</w:t>
            </w:r>
            <w:bookmarkStart w:id="4" w:name="issueDate"/>
            <w:r w:rsidR="00F9757E">
              <w:rPr>
                <w:rFonts w:hint="eastAsia"/>
                <w:sz w:val="32"/>
                <w:lang w:eastAsia="zh-CN"/>
              </w:rPr>
              <w:t>202</w:t>
            </w:r>
            <w:r w:rsidR="00F9757E">
              <w:rPr>
                <w:sz w:val="32"/>
                <w:lang w:eastAsia="zh-CN"/>
              </w:rPr>
              <w:t>4</w:t>
            </w:r>
            <w:r>
              <w:rPr>
                <w:sz w:val="32"/>
              </w:rPr>
              <w:t>-</w:t>
            </w:r>
            <w:bookmarkEnd w:id="4"/>
            <w:r w:rsidR="00F9757E">
              <w:rPr>
                <w:sz w:val="32"/>
                <w:lang w:val="en-US" w:eastAsia="zh-CN"/>
              </w:rPr>
              <w:t>03</w:t>
            </w:r>
            <w:r>
              <w:rPr>
                <w:sz w:val="32"/>
              </w:rPr>
              <w:t>)</w:t>
            </w:r>
          </w:p>
        </w:tc>
      </w:tr>
      <w:tr w:rsidR="004D3FFD" w14:paraId="2E52ACCD" w14:textId="77777777">
        <w:trPr>
          <w:trHeight w:hRule="exact" w:val="1134"/>
        </w:trPr>
        <w:tc>
          <w:tcPr>
            <w:tcW w:w="10423" w:type="dxa"/>
            <w:shd w:val="clear" w:color="auto" w:fill="auto"/>
          </w:tcPr>
          <w:p w14:paraId="7F9EE7DD" w14:textId="77777777" w:rsidR="004D3FFD" w:rsidRDefault="002C252C">
            <w:pPr>
              <w:pStyle w:val="ZB"/>
              <w:framePr w:w="0" w:hRule="auto" w:wrap="notBeside" w:vAnchor="margin" w:hAnchor="text" w:yAlign="inline"/>
              <w:rPr>
                <w:lang w:eastAsia="zh-CN"/>
              </w:rPr>
            </w:pPr>
            <w:r>
              <w:t xml:space="preserve">Technical </w:t>
            </w:r>
            <w:bookmarkStart w:id="5" w:name="spectype2"/>
            <w:r>
              <w:t>Specification</w:t>
            </w:r>
            <w:bookmarkEnd w:id="5"/>
          </w:p>
          <w:p w14:paraId="0E31FA0E" w14:textId="77777777" w:rsidR="004D3FFD" w:rsidRDefault="002C252C">
            <w:pPr>
              <w:pStyle w:val="Guidance"/>
              <w:framePr w:wrap="around" w:hAnchor="text"/>
            </w:pPr>
            <w:r>
              <w:br/>
            </w:r>
            <w:r>
              <w:br/>
            </w:r>
          </w:p>
        </w:tc>
      </w:tr>
      <w:tr w:rsidR="004D3FFD" w14:paraId="3347F6AF" w14:textId="77777777">
        <w:trPr>
          <w:trHeight w:hRule="exact" w:val="3686"/>
        </w:trPr>
        <w:tc>
          <w:tcPr>
            <w:tcW w:w="10423" w:type="dxa"/>
            <w:shd w:val="clear" w:color="auto" w:fill="auto"/>
          </w:tcPr>
          <w:p w14:paraId="34BBF36A" w14:textId="77777777" w:rsidR="004D3FFD" w:rsidRDefault="002C252C">
            <w:pPr>
              <w:pStyle w:val="ZT"/>
              <w:framePr w:wrap="notBeside" w:hAnchor="text" w:yAlign="inline"/>
            </w:pPr>
            <w:r>
              <w:t>3rd Generation Partnership Project;</w:t>
            </w:r>
          </w:p>
          <w:p w14:paraId="2975F32A" w14:textId="77777777" w:rsidR="004D3FFD" w:rsidRDefault="002C252C">
            <w:pPr>
              <w:pStyle w:val="ZT"/>
              <w:framePr w:wrap="notBeside" w:hAnchor="text" w:yAlign="inline"/>
              <w:wordWrap w:val="0"/>
            </w:pPr>
            <w:r>
              <w:t xml:space="preserve">Technical Specification Group </w:t>
            </w:r>
            <w:bookmarkStart w:id="6" w:name="specTitle"/>
            <w:r>
              <w:rPr>
                <w:rFonts w:hint="eastAsia"/>
                <w:lang w:eastAsia="zh-CN"/>
              </w:rPr>
              <w:t>Radio Access Network</w:t>
            </w:r>
            <w:r>
              <w:t>;</w:t>
            </w:r>
          </w:p>
          <w:p w14:paraId="2CFE5AF1" w14:textId="77777777" w:rsidR="004D3FFD" w:rsidRDefault="002C252C">
            <w:pPr>
              <w:pStyle w:val="ZT"/>
              <w:framePr w:wrap="notBeside" w:hAnchor="text" w:yAlign="inline"/>
            </w:pPr>
            <w:r>
              <w:rPr>
                <w:rFonts w:hint="eastAsia"/>
                <w:lang w:eastAsia="zh-CN"/>
              </w:rPr>
              <w:t>NR</w:t>
            </w:r>
            <w:r>
              <w:t>;</w:t>
            </w:r>
          </w:p>
          <w:p w14:paraId="34F38A5F" w14:textId="77777777" w:rsidR="004D3FFD" w:rsidRDefault="002C252C">
            <w:pPr>
              <w:pStyle w:val="ZT"/>
              <w:framePr w:wrap="notBeside" w:hAnchor="text" w:yAlign="inline"/>
              <w:wordWrap w:val="0"/>
              <w:rPr>
                <w:lang w:val="en-US" w:eastAsia="zh-CN"/>
              </w:rPr>
            </w:pPr>
            <w:r>
              <w:rPr>
                <w:rFonts w:hint="eastAsia"/>
                <w:lang w:eastAsia="zh-CN"/>
              </w:rPr>
              <w:t>R</w:t>
            </w:r>
            <w:r>
              <w:rPr>
                <w:lang w:eastAsia="zh-CN"/>
              </w:rPr>
              <w:t xml:space="preserve">epeater </w:t>
            </w:r>
            <w:r>
              <w:rPr>
                <w:rFonts w:hint="eastAsia"/>
                <w:lang w:val="en-US" w:eastAsia="zh-CN"/>
              </w:rPr>
              <w:t xml:space="preserve">conformance testing </w:t>
            </w:r>
          </w:p>
          <w:p w14:paraId="7E10288A" w14:textId="1BECAF5A" w:rsidR="004D3FFD" w:rsidRDefault="002C252C" w:rsidP="00AA690A">
            <w:pPr>
              <w:pStyle w:val="ZT"/>
              <w:framePr w:wrap="notBeside" w:hAnchor="text" w:yAlign="inline"/>
              <w:wordWrap w:val="0"/>
              <w:rPr>
                <w:lang w:val="en-US" w:eastAsia="zh-CN"/>
              </w:rPr>
            </w:pPr>
            <w:r>
              <w:rPr>
                <w:rFonts w:hint="eastAsia"/>
                <w:lang w:val="en-US" w:eastAsia="zh-CN"/>
              </w:rPr>
              <w:t>Part 2: Radiated conformance testing</w:t>
            </w:r>
          </w:p>
          <w:bookmarkEnd w:id="6"/>
          <w:p w14:paraId="4CF021A8" w14:textId="77777777" w:rsidR="004D3FFD" w:rsidRDefault="002C252C">
            <w:pPr>
              <w:pStyle w:val="ZT"/>
              <w:framePr w:wrap="notBeside" w:hAnchor="text" w:yAlign="inline"/>
              <w:rPr>
                <w:i/>
                <w:sz w:val="28"/>
              </w:rPr>
            </w:pPr>
            <w:r>
              <w:t xml:space="preserve"> (</w:t>
            </w:r>
            <w:r>
              <w:rPr>
                <w:rStyle w:val="ZGSM"/>
              </w:rPr>
              <w:t xml:space="preserve">Release </w:t>
            </w:r>
            <w:bookmarkStart w:id="7" w:name="specRelease"/>
            <w:r>
              <w:rPr>
                <w:rStyle w:val="ZGSM"/>
              </w:rPr>
              <w:t>17</w:t>
            </w:r>
            <w:bookmarkEnd w:id="7"/>
            <w:r>
              <w:t>)</w:t>
            </w:r>
          </w:p>
        </w:tc>
      </w:tr>
      <w:tr w:rsidR="004D3FFD" w14:paraId="32336D35" w14:textId="77777777">
        <w:tc>
          <w:tcPr>
            <w:tcW w:w="10423" w:type="dxa"/>
            <w:shd w:val="clear" w:color="auto" w:fill="auto"/>
          </w:tcPr>
          <w:p w14:paraId="6ACF6A71" w14:textId="77777777" w:rsidR="004D3FFD" w:rsidRDefault="002C252C">
            <w:pPr>
              <w:pStyle w:val="ZU"/>
              <w:framePr w:w="0" w:wrap="notBeside" w:vAnchor="margin" w:hAnchor="text" w:yAlign="inline"/>
              <w:tabs>
                <w:tab w:val="right" w:pos="10206"/>
              </w:tabs>
              <w:jc w:val="left"/>
              <w:rPr>
                <w:color w:val="0000FF"/>
              </w:rPr>
            </w:pPr>
            <w:r>
              <w:rPr>
                <w:color w:val="0000FF"/>
              </w:rPr>
              <w:tab/>
            </w: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D3FFD" w14:paraId="2269B8D0" w14:textId="77777777">
        <w:trPr>
          <w:trHeight w:hRule="exact" w:val="1531"/>
        </w:trPr>
        <w:tc>
          <w:tcPr>
            <w:tcW w:w="4883" w:type="dxa"/>
            <w:shd w:val="clear" w:color="auto" w:fill="auto"/>
          </w:tcPr>
          <w:p w14:paraId="79F16357" w14:textId="77777777" w:rsidR="004D3FFD" w:rsidRDefault="002C252C">
            <w:r>
              <w:rPr>
                <w:i/>
                <w:noProof/>
                <w:lang w:val="en-US" w:eastAsia="zh-CN"/>
              </w:rPr>
              <w:drawing>
                <wp:inline distT="0" distB="0" distL="0" distR="0" wp14:anchorId="3FD62C1F" wp14:editId="1667775B">
                  <wp:extent cx="1210310" cy="836930"/>
                  <wp:effectExtent l="19050" t="0" r="8890" b="0"/>
                  <wp:docPr id="1" name="图片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G-logo_175px"/>
                          <pic:cNvPicPr>
                            <a:picLocks noChangeAspect="1" noChangeArrowheads="1"/>
                          </pic:cNvPicPr>
                        </pic:nvPicPr>
                        <pic:blipFill>
                          <a:blip r:embed="rId10" cstate="print"/>
                          <a:srcRect/>
                          <a:stretch>
                            <a:fillRect/>
                          </a:stretch>
                        </pic:blipFill>
                        <pic:spPr>
                          <a:xfrm>
                            <a:off x="0" y="0"/>
                            <a:ext cx="1210310" cy="836930"/>
                          </a:xfrm>
                          <a:prstGeom prst="rect">
                            <a:avLst/>
                          </a:prstGeom>
                          <a:noFill/>
                          <a:ln w="9525">
                            <a:noFill/>
                            <a:miter lim="800000"/>
                            <a:headEnd/>
                            <a:tailEnd/>
                          </a:ln>
                        </pic:spPr>
                      </pic:pic>
                    </a:graphicData>
                  </a:graphic>
                </wp:inline>
              </w:drawing>
            </w:r>
          </w:p>
        </w:tc>
        <w:tc>
          <w:tcPr>
            <w:tcW w:w="5540" w:type="dxa"/>
            <w:shd w:val="clear" w:color="auto" w:fill="auto"/>
          </w:tcPr>
          <w:p w14:paraId="3C7CFFAF" w14:textId="77777777" w:rsidR="004D3FFD" w:rsidRDefault="002C252C">
            <w:pPr>
              <w:jc w:val="right"/>
            </w:pPr>
            <w:bookmarkStart w:id="8" w:name="logos"/>
            <w:r>
              <w:rPr>
                <w:noProof/>
                <w:lang w:val="en-US" w:eastAsia="zh-CN"/>
              </w:rPr>
              <w:drawing>
                <wp:inline distT="0" distB="0" distL="0" distR="0" wp14:anchorId="1A5AAC96" wp14:editId="239BB7C2">
                  <wp:extent cx="1622425" cy="946785"/>
                  <wp:effectExtent l="1905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GPP-logo_web"/>
                          <pic:cNvPicPr>
                            <a:picLocks noChangeAspect="1" noChangeArrowheads="1"/>
                          </pic:cNvPicPr>
                        </pic:nvPicPr>
                        <pic:blipFill>
                          <a:blip r:embed="rId11" cstate="print"/>
                          <a:srcRect/>
                          <a:stretch>
                            <a:fillRect/>
                          </a:stretch>
                        </pic:blipFill>
                        <pic:spPr>
                          <a:xfrm>
                            <a:off x="0" y="0"/>
                            <a:ext cx="1622425" cy="946785"/>
                          </a:xfrm>
                          <a:prstGeom prst="rect">
                            <a:avLst/>
                          </a:prstGeom>
                          <a:noFill/>
                          <a:ln w="9525">
                            <a:noFill/>
                            <a:miter lim="800000"/>
                            <a:headEnd/>
                            <a:tailEnd/>
                          </a:ln>
                        </pic:spPr>
                      </pic:pic>
                    </a:graphicData>
                  </a:graphic>
                </wp:inline>
              </w:drawing>
            </w:r>
            <w:bookmarkEnd w:id="8"/>
          </w:p>
        </w:tc>
      </w:tr>
      <w:tr w:rsidR="004D3FFD" w14:paraId="5A64449A" w14:textId="77777777">
        <w:trPr>
          <w:trHeight w:hRule="exact" w:val="5783"/>
        </w:trPr>
        <w:tc>
          <w:tcPr>
            <w:tcW w:w="10423" w:type="dxa"/>
            <w:gridSpan w:val="2"/>
            <w:shd w:val="clear" w:color="auto" w:fill="auto"/>
          </w:tcPr>
          <w:p w14:paraId="4CE3CE0A" w14:textId="77777777" w:rsidR="004D3FFD" w:rsidRDefault="004D3FFD">
            <w:pPr>
              <w:pStyle w:val="Guidance"/>
              <w:rPr>
                <w:b/>
                <w:lang w:eastAsia="zh-CN"/>
              </w:rPr>
            </w:pPr>
          </w:p>
        </w:tc>
      </w:tr>
      <w:tr w:rsidR="004D3FFD" w14:paraId="0C05FD8B" w14:textId="77777777">
        <w:trPr>
          <w:cantSplit/>
          <w:trHeight w:hRule="exact" w:val="964"/>
        </w:trPr>
        <w:tc>
          <w:tcPr>
            <w:tcW w:w="10423" w:type="dxa"/>
            <w:gridSpan w:val="2"/>
            <w:shd w:val="clear" w:color="auto" w:fill="auto"/>
          </w:tcPr>
          <w:p w14:paraId="53A8A228" w14:textId="77777777" w:rsidR="004D3FFD" w:rsidRDefault="002C252C">
            <w:pPr>
              <w:rPr>
                <w:sz w:val="16"/>
              </w:rPr>
            </w:pPr>
            <w:bookmarkStart w:id="9"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9"/>
          </w:p>
          <w:p w14:paraId="0761CD0C" w14:textId="77777777" w:rsidR="004D3FFD" w:rsidRDefault="004D3FFD">
            <w:pPr>
              <w:pStyle w:val="ZV"/>
              <w:framePr w:wrap="notBeside"/>
            </w:pPr>
          </w:p>
          <w:p w14:paraId="4E040A25" w14:textId="77777777" w:rsidR="004D3FFD" w:rsidRDefault="004D3FFD">
            <w:pPr>
              <w:rPr>
                <w:sz w:val="16"/>
              </w:rPr>
            </w:pPr>
          </w:p>
        </w:tc>
      </w:tr>
      <w:bookmarkEnd w:id="0"/>
    </w:tbl>
    <w:p w14:paraId="5CDC77A4" w14:textId="77777777" w:rsidR="004D3FFD" w:rsidRDefault="004D3FFD">
      <w:pPr>
        <w:sectPr w:rsidR="004D3FFD">
          <w:footnotePr>
            <w:numRestart w:val="eachSect"/>
          </w:footnotePr>
          <w:pgSz w:w="11907" w:h="16840"/>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4D3FFD" w14:paraId="7B92E5A5" w14:textId="77777777">
        <w:trPr>
          <w:trHeight w:hRule="exact" w:val="5670"/>
        </w:trPr>
        <w:tc>
          <w:tcPr>
            <w:tcW w:w="10423" w:type="dxa"/>
            <w:shd w:val="clear" w:color="auto" w:fill="auto"/>
          </w:tcPr>
          <w:p w14:paraId="10E6A69F" w14:textId="77777777" w:rsidR="004D3FFD" w:rsidRDefault="004D3FFD">
            <w:pPr>
              <w:pStyle w:val="Guidance"/>
            </w:pPr>
            <w:bookmarkStart w:id="10" w:name="page2"/>
          </w:p>
        </w:tc>
      </w:tr>
      <w:tr w:rsidR="004D3FFD" w14:paraId="42A5507E" w14:textId="77777777">
        <w:trPr>
          <w:trHeight w:hRule="exact" w:val="5387"/>
        </w:trPr>
        <w:tc>
          <w:tcPr>
            <w:tcW w:w="10423" w:type="dxa"/>
            <w:shd w:val="clear" w:color="auto" w:fill="auto"/>
          </w:tcPr>
          <w:p w14:paraId="4D80DA82" w14:textId="77777777" w:rsidR="004D3FFD" w:rsidRDefault="002C252C">
            <w:pPr>
              <w:pStyle w:val="FP"/>
              <w:spacing w:after="240"/>
              <w:ind w:left="2835" w:right="2835"/>
              <w:jc w:val="center"/>
              <w:rPr>
                <w:rFonts w:ascii="Arial" w:hAnsi="Arial"/>
                <w:b/>
                <w:i/>
              </w:rPr>
            </w:pPr>
            <w:bookmarkStart w:id="11" w:name="coords3gpp"/>
            <w:r>
              <w:rPr>
                <w:rFonts w:ascii="Arial" w:hAnsi="Arial"/>
                <w:b/>
                <w:i/>
              </w:rPr>
              <w:t>3GPP</w:t>
            </w:r>
          </w:p>
          <w:p w14:paraId="634B98E6" w14:textId="77777777" w:rsidR="004D3FFD" w:rsidRDefault="002C252C">
            <w:pPr>
              <w:pStyle w:val="FP"/>
              <w:pBdr>
                <w:bottom w:val="single" w:sz="6" w:space="1" w:color="auto"/>
              </w:pBdr>
              <w:ind w:left="2835" w:right="2835"/>
              <w:jc w:val="center"/>
            </w:pPr>
            <w:r>
              <w:t>Postal address</w:t>
            </w:r>
          </w:p>
          <w:p w14:paraId="66358A11" w14:textId="77777777" w:rsidR="004D3FFD" w:rsidRDefault="004D3FFD">
            <w:pPr>
              <w:pStyle w:val="FP"/>
              <w:ind w:left="2835" w:right="2835"/>
              <w:jc w:val="center"/>
              <w:rPr>
                <w:rFonts w:ascii="Arial" w:hAnsi="Arial"/>
                <w:sz w:val="18"/>
              </w:rPr>
            </w:pPr>
          </w:p>
          <w:p w14:paraId="2EFE9833" w14:textId="77777777" w:rsidR="004D3FFD" w:rsidRDefault="002C252C">
            <w:pPr>
              <w:pStyle w:val="FP"/>
              <w:pBdr>
                <w:bottom w:val="single" w:sz="6" w:space="1" w:color="auto"/>
              </w:pBdr>
              <w:spacing w:before="240"/>
              <w:ind w:left="2835" w:right="2835"/>
              <w:jc w:val="center"/>
            </w:pPr>
            <w:r>
              <w:t>3GPP support office address</w:t>
            </w:r>
          </w:p>
          <w:p w14:paraId="7821B730" w14:textId="77777777" w:rsidR="004D3FFD" w:rsidRPr="00F9757E" w:rsidRDefault="002C252C">
            <w:pPr>
              <w:pStyle w:val="FP"/>
              <w:ind w:left="2835" w:right="2835"/>
              <w:jc w:val="center"/>
              <w:rPr>
                <w:rFonts w:ascii="Arial" w:hAnsi="Arial"/>
                <w:sz w:val="18"/>
                <w:lang w:val="fr-FR"/>
              </w:rPr>
            </w:pPr>
            <w:r w:rsidRPr="00F9757E">
              <w:rPr>
                <w:rFonts w:ascii="Arial" w:hAnsi="Arial"/>
                <w:sz w:val="18"/>
                <w:lang w:val="fr-FR"/>
              </w:rPr>
              <w:t>650 Route des Lucioles - Sophia Antipolis</w:t>
            </w:r>
          </w:p>
          <w:p w14:paraId="407DA466" w14:textId="77777777" w:rsidR="004D3FFD" w:rsidRPr="00F9757E" w:rsidRDefault="002C252C">
            <w:pPr>
              <w:pStyle w:val="FP"/>
              <w:ind w:left="2835" w:right="2835"/>
              <w:jc w:val="center"/>
              <w:rPr>
                <w:rFonts w:ascii="Arial" w:hAnsi="Arial"/>
                <w:sz w:val="18"/>
                <w:lang w:val="fr-FR"/>
              </w:rPr>
            </w:pPr>
            <w:r w:rsidRPr="00F9757E">
              <w:rPr>
                <w:rFonts w:ascii="Arial" w:hAnsi="Arial"/>
                <w:sz w:val="18"/>
                <w:lang w:val="fr-FR"/>
              </w:rPr>
              <w:t>Valbonne - FRANCE</w:t>
            </w:r>
          </w:p>
          <w:p w14:paraId="2F18AF8D" w14:textId="77777777" w:rsidR="004D3FFD" w:rsidRDefault="002C252C">
            <w:pPr>
              <w:pStyle w:val="FP"/>
              <w:spacing w:after="20"/>
              <w:ind w:left="2835" w:right="2835"/>
              <w:jc w:val="center"/>
              <w:rPr>
                <w:rFonts w:ascii="Arial" w:hAnsi="Arial"/>
                <w:sz w:val="18"/>
              </w:rPr>
            </w:pPr>
            <w:r>
              <w:rPr>
                <w:rFonts w:ascii="Arial" w:hAnsi="Arial"/>
                <w:sz w:val="18"/>
              </w:rPr>
              <w:t>Tel.: +33 4 92 94 42 00 Fax: +33 4 93 65 47 16</w:t>
            </w:r>
          </w:p>
          <w:p w14:paraId="61138D89" w14:textId="77777777" w:rsidR="004D3FFD" w:rsidRDefault="002C252C">
            <w:pPr>
              <w:pStyle w:val="FP"/>
              <w:pBdr>
                <w:bottom w:val="single" w:sz="6" w:space="1" w:color="auto"/>
              </w:pBdr>
              <w:spacing w:before="240"/>
              <w:ind w:left="2835" w:right="2835"/>
              <w:jc w:val="center"/>
            </w:pPr>
            <w:r>
              <w:t>Internet</w:t>
            </w:r>
          </w:p>
          <w:p w14:paraId="4629AE64" w14:textId="77777777" w:rsidR="004D3FFD" w:rsidRDefault="002C252C">
            <w:pPr>
              <w:pStyle w:val="FP"/>
              <w:ind w:left="2835" w:right="2835"/>
              <w:jc w:val="center"/>
              <w:rPr>
                <w:rFonts w:ascii="Arial" w:hAnsi="Arial"/>
                <w:sz w:val="18"/>
              </w:rPr>
            </w:pPr>
            <w:r>
              <w:rPr>
                <w:rFonts w:ascii="Arial" w:hAnsi="Arial"/>
                <w:sz w:val="18"/>
              </w:rPr>
              <w:t>http://www.3gpp.org</w:t>
            </w:r>
            <w:bookmarkEnd w:id="11"/>
          </w:p>
          <w:p w14:paraId="48140234" w14:textId="77777777" w:rsidR="004D3FFD" w:rsidRDefault="004D3FFD"/>
        </w:tc>
      </w:tr>
      <w:tr w:rsidR="004D3FFD" w14:paraId="79F0E564" w14:textId="77777777">
        <w:tc>
          <w:tcPr>
            <w:tcW w:w="10423" w:type="dxa"/>
            <w:shd w:val="clear" w:color="auto" w:fill="auto"/>
            <w:vAlign w:val="bottom"/>
          </w:tcPr>
          <w:p w14:paraId="5B0DD62D" w14:textId="77777777" w:rsidR="004D3FFD" w:rsidRDefault="002C252C">
            <w:pPr>
              <w:pStyle w:val="FP"/>
              <w:pBdr>
                <w:bottom w:val="single" w:sz="6" w:space="1" w:color="auto"/>
              </w:pBdr>
              <w:spacing w:after="240"/>
              <w:jc w:val="center"/>
              <w:rPr>
                <w:rFonts w:ascii="Arial" w:hAnsi="Arial"/>
                <w:b/>
                <w:i/>
              </w:rPr>
            </w:pPr>
            <w:bookmarkStart w:id="12" w:name="copyrightNotification"/>
            <w:r>
              <w:rPr>
                <w:rFonts w:ascii="Arial" w:hAnsi="Arial"/>
                <w:b/>
                <w:i/>
              </w:rPr>
              <w:t>Copyright Notification</w:t>
            </w:r>
          </w:p>
          <w:p w14:paraId="3CDE6579" w14:textId="77777777" w:rsidR="004D3FFD" w:rsidRDefault="002C252C">
            <w:pPr>
              <w:pStyle w:val="FP"/>
              <w:jc w:val="center"/>
            </w:pPr>
            <w:r>
              <w:t>No part may be reproduced except as authorized by written permission.</w:t>
            </w:r>
            <w:r>
              <w:br/>
              <w:t>The copyright and the foregoing restriction extend to reproduction in all media.</w:t>
            </w:r>
          </w:p>
          <w:p w14:paraId="3AE7A6BA" w14:textId="77777777" w:rsidR="004D3FFD" w:rsidRDefault="004D3FFD">
            <w:pPr>
              <w:pStyle w:val="FP"/>
              <w:jc w:val="center"/>
            </w:pPr>
          </w:p>
          <w:p w14:paraId="63F40A41" w14:textId="7367CE2A" w:rsidR="004D3FFD" w:rsidRDefault="002C252C">
            <w:pPr>
              <w:pStyle w:val="FP"/>
              <w:jc w:val="center"/>
              <w:rPr>
                <w:sz w:val="18"/>
              </w:rPr>
            </w:pPr>
            <w:r>
              <w:rPr>
                <w:sz w:val="18"/>
              </w:rPr>
              <w:t xml:space="preserve">© </w:t>
            </w:r>
            <w:r w:rsidR="00F9757E">
              <w:rPr>
                <w:sz w:val="18"/>
              </w:rPr>
              <w:t>20</w:t>
            </w:r>
            <w:r w:rsidR="00F9757E">
              <w:rPr>
                <w:rFonts w:hint="eastAsia"/>
                <w:sz w:val="18"/>
              </w:rPr>
              <w:t>2</w:t>
            </w:r>
            <w:r w:rsidR="00F9757E">
              <w:rPr>
                <w:sz w:val="18"/>
                <w:lang w:eastAsia="zh-CN"/>
              </w:rPr>
              <w:t>4</w:t>
            </w:r>
            <w:r>
              <w:rPr>
                <w:sz w:val="18"/>
              </w:rPr>
              <w:t>, 3GPP Organizational Partners (ARIB, ATIS, CCSA, ETSI, TSDSI, TTA, TTC).</w:t>
            </w:r>
            <w:bookmarkStart w:id="13" w:name="copyrightaddon"/>
            <w:bookmarkEnd w:id="13"/>
          </w:p>
          <w:p w14:paraId="243A53E7" w14:textId="77777777" w:rsidR="004D3FFD" w:rsidRDefault="002C252C">
            <w:pPr>
              <w:pStyle w:val="FP"/>
              <w:jc w:val="center"/>
              <w:rPr>
                <w:sz w:val="18"/>
              </w:rPr>
            </w:pPr>
            <w:r>
              <w:rPr>
                <w:sz w:val="18"/>
              </w:rPr>
              <w:t>All rights reserved.</w:t>
            </w:r>
          </w:p>
          <w:p w14:paraId="6CB19B28" w14:textId="77777777" w:rsidR="004D3FFD" w:rsidRDefault="004D3FFD">
            <w:pPr>
              <w:pStyle w:val="FP"/>
              <w:rPr>
                <w:sz w:val="18"/>
              </w:rPr>
            </w:pPr>
          </w:p>
          <w:p w14:paraId="749A505A" w14:textId="77777777" w:rsidR="004D3FFD" w:rsidRDefault="002C252C">
            <w:pPr>
              <w:pStyle w:val="FP"/>
              <w:rPr>
                <w:sz w:val="18"/>
              </w:rPr>
            </w:pPr>
            <w:r>
              <w:rPr>
                <w:sz w:val="18"/>
              </w:rPr>
              <w:t>UMTS™ is a Trade Mark of ETSI registered for the benefit of its members</w:t>
            </w:r>
          </w:p>
          <w:p w14:paraId="5F099297" w14:textId="77777777" w:rsidR="004D3FFD" w:rsidRDefault="002C252C">
            <w:pPr>
              <w:pStyle w:val="FP"/>
              <w:rPr>
                <w:sz w:val="18"/>
              </w:rPr>
            </w:pPr>
            <w:r>
              <w:rPr>
                <w:sz w:val="18"/>
              </w:rPr>
              <w:t>3GPP™ is a Trade Mark of ETSI registered for the benefit of its Members and of the 3GPP Organizational Partners</w:t>
            </w:r>
            <w:r>
              <w:rPr>
                <w:sz w:val="18"/>
              </w:rPr>
              <w:br/>
              <w:t>LTE™ is a Trade Mark of ETSI registered for the benefit of its Members and of the 3GPP Organizational Partners</w:t>
            </w:r>
          </w:p>
          <w:p w14:paraId="0D499B7A" w14:textId="77777777" w:rsidR="004D3FFD" w:rsidRDefault="002C252C">
            <w:pPr>
              <w:pStyle w:val="FP"/>
              <w:rPr>
                <w:sz w:val="18"/>
              </w:rPr>
            </w:pPr>
            <w:r>
              <w:rPr>
                <w:sz w:val="18"/>
              </w:rPr>
              <w:t>GSM® and the GSM logo are registered and owned by the GSM Association</w:t>
            </w:r>
            <w:bookmarkEnd w:id="12"/>
          </w:p>
          <w:p w14:paraId="5BDE4B05" w14:textId="77777777" w:rsidR="004D3FFD" w:rsidRDefault="004D3FFD"/>
        </w:tc>
      </w:tr>
      <w:bookmarkEnd w:id="10"/>
    </w:tbl>
    <w:p w14:paraId="299D20B8" w14:textId="77777777" w:rsidR="004D3FFD" w:rsidRDefault="002C252C">
      <w:pPr>
        <w:pStyle w:val="TT"/>
      </w:pPr>
      <w:r>
        <w:br w:type="page"/>
      </w:r>
      <w:bookmarkStart w:id="14" w:name="tableOfContents"/>
      <w:bookmarkEnd w:id="14"/>
      <w:r>
        <w:lastRenderedPageBreak/>
        <w:t>Contents</w:t>
      </w:r>
    </w:p>
    <w:p w14:paraId="66AABEBC" w14:textId="7F06A929" w:rsidR="00200684" w:rsidRDefault="00200684">
      <w:pPr>
        <w:pStyle w:val="TOC1"/>
        <w:rPr>
          <w:rFonts w:asciiTheme="minorHAnsi" w:eastAsiaTheme="minorEastAsia" w:hAnsiTheme="minorHAnsi" w:cstheme="minorBidi"/>
          <w:kern w:val="2"/>
          <w:szCs w:val="22"/>
          <w14:ligatures w14:val="standardContextual"/>
        </w:rPr>
      </w:pPr>
      <w:r>
        <w:fldChar w:fldCharType="begin"/>
      </w:r>
      <w:r>
        <w:instrText xml:space="preserve"> TOC \o "1-9" </w:instrText>
      </w:r>
      <w:r>
        <w:fldChar w:fldCharType="separate"/>
      </w:r>
      <w:r>
        <w:t>Foreword</w:t>
      </w:r>
      <w:r>
        <w:tab/>
      </w:r>
      <w:r>
        <w:fldChar w:fldCharType="begin"/>
      </w:r>
      <w:r>
        <w:instrText xml:space="preserve"> PAGEREF _Toc155475637 \h </w:instrText>
      </w:r>
      <w:r>
        <w:fldChar w:fldCharType="separate"/>
      </w:r>
      <w:r>
        <w:t>15</w:t>
      </w:r>
      <w:r>
        <w:fldChar w:fldCharType="end"/>
      </w:r>
    </w:p>
    <w:p w14:paraId="3F6422D7" w14:textId="129A47BA" w:rsidR="00200684" w:rsidRDefault="00200684">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r>
      <w:r>
        <w:instrText xml:space="preserve"> PAGEREF _Toc155475638 \h </w:instrText>
      </w:r>
      <w:r>
        <w:fldChar w:fldCharType="separate"/>
      </w:r>
      <w:r>
        <w:t>17</w:t>
      </w:r>
      <w:r>
        <w:fldChar w:fldCharType="end"/>
      </w:r>
    </w:p>
    <w:p w14:paraId="7F996533" w14:textId="6D07ADB2" w:rsidR="00200684" w:rsidRDefault="00200684">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r>
      <w:r>
        <w:instrText xml:space="preserve"> PAGEREF _Toc155475639 \h </w:instrText>
      </w:r>
      <w:r>
        <w:fldChar w:fldCharType="separate"/>
      </w:r>
      <w:r>
        <w:t>17</w:t>
      </w:r>
      <w:r>
        <w:fldChar w:fldCharType="end"/>
      </w:r>
    </w:p>
    <w:p w14:paraId="3ACC403A" w14:textId="75C0A5EB" w:rsidR="00200684" w:rsidRDefault="00200684">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of terms, symbols and abbreviations</w:t>
      </w:r>
      <w:r>
        <w:tab/>
      </w:r>
      <w:r>
        <w:fldChar w:fldCharType="begin"/>
      </w:r>
      <w:r>
        <w:instrText xml:space="preserve"> PAGEREF _Toc155475640 \h </w:instrText>
      </w:r>
      <w:r>
        <w:fldChar w:fldCharType="separate"/>
      </w:r>
      <w:r>
        <w:t>18</w:t>
      </w:r>
      <w:r>
        <w:fldChar w:fldCharType="end"/>
      </w:r>
    </w:p>
    <w:p w14:paraId="48C8BDB9" w14:textId="6E1ED194" w:rsidR="00200684" w:rsidRDefault="00200684">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rPr>
          <w:lang w:eastAsia="zh-CN"/>
        </w:rPr>
        <w:t>Terms</w:t>
      </w:r>
      <w:r>
        <w:tab/>
      </w:r>
      <w:r>
        <w:fldChar w:fldCharType="begin"/>
      </w:r>
      <w:r>
        <w:instrText xml:space="preserve"> PAGEREF _Toc155475641 \h </w:instrText>
      </w:r>
      <w:r>
        <w:fldChar w:fldCharType="separate"/>
      </w:r>
      <w:r>
        <w:t>18</w:t>
      </w:r>
      <w:r>
        <w:fldChar w:fldCharType="end"/>
      </w:r>
    </w:p>
    <w:p w14:paraId="58233514" w14:textId="5AA4C1DA" w:rsidR="00200684" w:rsidRDefault="00200684">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Symbols</w:t>
      </w:r>
      <w:r>
        <w:tab/>
      </w:r>
      <w:r>
        <w:fldChar w:fldCharType="begin"/>
      </w:r>
      <w:r>
        <w:instrText xml:space="preserve"> PAGEREF _Toc155475642 \h </w:instrText>
      </w:r>
      <w:r>
        <w:fldChar w:fldCharType="separate"/>
      </w:r>
      <w:r>
        <w:t>20</w:t>
      </w:r>
      <w:r>
        <w:fldChar w:fldCharType="end"/>
      </w:r>
    </w:p>
    <w:p w14:paraId="59B8160F" w14:textId="1D84C81B" w:rsidR="00200684" w:rsidRDefault="00200684">
      <w:pPr>
        <w:pStyle w:val="TOC2"/>
        <w:rPr>
          <w:rFonts w:asciiTheme="minorHAnsi" w:eastAsiaTheme="minorEastAsia" w:hAnsiTheme="minorHAnsi" w:cstheme="minorBidi"/>
          <w:kern w:val="2"/>
          <w:sz w:val="22"/>
          <w:szCs w:val="22"/>
          <w14:ligatures w14:val="standardContextual"/>
        </w:rPr>
      </w:pPr>
      <w:r>
        <w:t>3.3</w:t>
      </w:r>
      <w:r>
        <w:rPr>
          <w:rFonts w:asciiTheme="minorHAnsi" w:eastAsiaTheme="minorEastAsia" w:hAnsiTheme="minorHAnsi" w:cstheme="minorBidi"/>
          <w:kern w:val="2"/>
          <w:sz w:val="22"/>
          <w:szCs w:val="22"/>
          <w14:ligatures w14:val="standardContextual"/>
        </w:rPr>
        <w:tab/>
      </w:r>
      <w:r>
        <w:t>Abbreviations</w:t>
      </w:r>
      <w:r>
        <w:tab/>
      </w:r>
      <w:r>
        <w:fldChar w:fldCharType="begin"/>
      </w:r>
      <w:r>
        <w:instrText xml:space="preserve"> PAGEREF _Toc155475643 \h </w:instrText>
      </w:r>
      <w:r>
        <w:fldChar w:fldCharType="separate"/>
      </w:r>
      <w:r>
        <w:t>21</w:t>
      </w:r>
      <w:r>
        <w:fldChar w:fldCharType="end"/>
      </w:r>
    </w:p>
    <w:p w14:paraId="06331678" w14:textId="2BA3D5CE" w:rsidR="00200684" w:rsidRDefault="00200684">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General radiated test conditions and declarations</w:t>
      </w:r>
      <w:r>
        <w:tab/>
      </w:r>
      <w:r>
        <w:fldChar w:fldCharType="begin"/>
      </w:r>
      <w:r>
        <w:instrText xml:space="preserve"> PAGEREF _Toc155475644 \h </w:instrText>
      </w:r>
      <w:r>
        <w:fldChar w:fldCharType="separate"/>
      </w:r>
      <w:r>
        <w:t>21</w:t>
      </w:r>
      <w:r>
        <w:fldChar w:fldCharType="end"/>
      </w:r>
    </w:p>
    <w:p w14:paraId="70F1A4F9" w14:textId="4F5F03B3" w:rsidR="00200684" w:rsidRDefault="00200684">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Measurement uncertainties and test requirements</w:t>
      </w:r>
      <w:r>
        <w:tab/>
      </w:r>
      <w:r>
        <w:fldChar w:fldCharType="begin"/>
      </w:r>
      <w:r>
        <w:instrText xml:space="preserve"> PAGEREF _Toc155475645 \h </w:instrText>
      </w:r>
      <w:r>
        <w:fldChar w:fldCharType="separate"/>
      </w:r>
      <w:r>
        <w:t>21</w:t>
      </w:r>
      <w:r>
        <w:fldChar w:fldCharType="end"/>
      </w:r>
    </w:p>
    <w:p w14:paraId="0152EB2F" w14:textId="4F689821" w:rsidR="00200684" w:rsidRDefault="00200684">
      <w:pPr>
        <w:pStyle w:val="TOC3"/>
        <w:rPr>
          <w:rFonts w:asciiTheme="minorHAnsi" w:eastAsiaTheme="minorEastAsia" w:hAnsiTheme="minorHAnsi" w:cstheme="minorBidi"/>
          <w:kern w:val="2"/>
          <w:sz w:val="22"/>
          <w:szCs w:val="22"/>
          <w14:ligatures w14:val="standardContextual"/>
        </w:rPr>
      </w:pPr>
      <w:r>
        <w:t>4.1.1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_Toc155475646 \h </w:instrText>
      </w:r>
      <w:r>
        <w:fldChar w:fldCharType="separate"/>
      </w:r>
      <w:r>
        <w:t>21</w:t>
      </w:r>
      <w:r>
        <w:fldChar w:fldCharType="end"/>
      </w:r>
    </w:p>
    <w:p w14:paraId="65150DF7" w14:textId="464B890B" w:rsidR="00200684" w:rsidRDefault="00200684">
      <w:pPr>
        <w:pStyle w:val="TOC3"/>
        <w:rPr>
          <w:rFonts w:asciiTheme="minorHAnsi" w:eastAsiaTheme="minorEastAsia" w:hAnsiTheme="minorHAnsi" w:cstheme="minorBidi"/>
          <w:kern w:val="2"/>
          <w:sz w:val="22"/>
          <w:szCs w:val="22"/>
          <w14:ligatures w14:val="standardContextual"/>
        </w:rPr>
      </w:pPr>
      <w:r>
        <w:t>4.1.2</w:t>
      </w:r>
      <w:r>
        <w:rPr>
          <w:rFonts w:asciiTheme="minorHAnsi" w:eastAsiaTheme="minorEastAsia" w:hAnsiTheme="minorHAnsi" w:cstheme="minorBidi"/>
          <w:kern w:val="2"/>
          <w:sz w:val="22"/>
          <w:szCs w:val="22"/>
          <w14:ligatures w14:val="standardContextual"/>
        </w:rPr>
        <w:tab/>
      </w:r>
      <w:r>
        <w:t>Acceptable uncertainty of Test System</w:t>
      </w:r>
      <w:r>
        <w:tab/>
      </w:r>
      <w:r>
        <w:fldChar w:fldCharType="begin"/>
      </w:r>
      <w:r>
        <w:instrText xml:space="preserve"> PAGEREF _Toc155475647 \h </w:instrText>
      </w:r>
      <w:r>
        <w:fldChar w:fldCharType="separate"/>
      </w:r>
      <w:r>
        <w:t>22</w:t>
      </w:r>
      <w:r>
        <w:fldChar w:fldCharType="end"/>
      </w:r>
    </w:p>
    <w:p w14:paraId="73C596CB" w14:textId="5A2E9370" w:rsidR="00200684" w:rsidRDefault="00200684">
      <w:pPr>
        <w:pStyle w:val="TOC4"/>
        <w:rPr>
          <w:rFonts w:asciiTheme="minorHAnsi" w:eastAsiaTheme="minorEastAsia" w:hAnsiTheme="minorHAnsi" w:cstheme="minorBidi"/>
          <w:kern w:val="2"/>
          <w:sz w:val="22"/>
          <w:szCs w:val="22"/>
          <w14:ligatures w14:val="standardContextual"/>
        </w:rPr>
      </w:pPr>
      <w:r w:rsidRPr="006D4E97">
        <w:rPr>
          <w:rFonts w:cs="Arial"/>
        </w:rPr>
        <w:t>4.1.2.1</w:t>
      </w:r>
      <w:r>
        <w:rPr>
          <w:rFonts w:asciiTheme="minorHAnsi" w:eastAsiaTheme="minorEastAsia" w:hAnsiTheme="minorHAnsi" w:cstheme="minorBidi"/>
          <w:kern w:val="2"/>
          <w:sz w:val="22"/>
          <w:szCs w:val="22"/>
          <w14:ligatures w14:val="standardContextual"/>
        </w:rPr>
        <w:tab/>
      </w:r>
      <w:r w:rsidRPr="006D4E97">
        <w:rPr>
          <w:rFonts w:cs="Arial"/>
        </w:rPr>
        <w:t>General</w:t>
      </w:r>
      <w:r>
        <w:tab/>
      </w:r>
      <w:r>
        <w:fldChar w:fldCharType="begin"/>
      </w:r>
      <w:r>
        <w:instrText xml:space="preserve"> PAGEREF _Toc155475648 \h </w:instrText>
      </w:r>
      <w:r>
        <w:fldChar w:fldCharType="separate"/>
      </w:r>
      <w:r>
        <w:t>22</w:t>
      </w:r>
      <w:r>
        <w:fldChar w:fldCharType="end"/>
      </w:r>
    </w:p>
    <w:p w14:paraId="7E36DBC9" w14:textId="15AD1491" w:rsidR="00200684" w:rsidRDefault="00200684">
      <w:pPr>
        <w:pStyle w:val="TOC4"/>
        <w:rPr>
          <w:rFonts w:asciiTheme="minorHAnsi" w:eastAsiaTheme="minorEastAsia" w:hAnsiTheme="minorHAnsi" w:cstheme="minorBidi"/>
          <w:kern w:val="2"/>
          <w:sz w:val="22"/>
          <w:szCs w:val="22"/>
          <w14:ligatures w14:val="standardContextual"/>
        </w:rPr>
      </w:pPr>
      <w:r w:rsidRPr="006D4E97">
        <w:rPr>
          <w:rFonts w:cs="Arial"/>
        </w:rPr>
        <w:t>4.1.2.2</w:t>
      </w:r>
      <w:r>
        <w:rPr>
          <w:rFonts w:asciiTheme="minorHAnsi" w:eastAsiaTheme="minorEastAsia" w:hAnsiTheme="minorHAnsi" w:cstheme="minorBidi"/>
          <w:kern w:val="2"/>
          <w:sz w:val="22"/>
          <w:szCs w:val="22"/>
          <w14:ligatures w14:val="standardContextual"/>
        </w:rPr>
        <w:tab/>
      </w:r>
      <w:r w:rsidRPr="006D4E97">
        <w:rPr>
          <w:rFonts w:cs="Arial"/>
        </w:rPr>
        <w:t>Radiated characteristics measurements</w:t>
      </w:r>
      <w:r>
        <w:tab/>
      </w:r>
      <w:r>
        <w:fldChar w:fldCharType="begin"/>
      </w:r>
      <w:r>
        <w:instrText xml:space="preserve"> PAGEREF _Toc155475649 \h </w:instrText>
      </w:r>
      <w:r>
        <w:fldChar w:fldCharType="separate"/>
      </w:r>
      <w:r>
        <w:t>22</w:t>
      </w:r>
      <w:r>
        <w:fldChar w:fldCharType="end"/>
      </w:r>
    </w:p>
    <w:p w14:paraId="199A998B" w14:textId="30623BE6" w:rsidR="00200684" w:rsidRDefault="00200684">
      <w:pPr>
        <w:pStyle w:val="TOC3"/>
        <w:rPr>
          <w:rFonts w:asciiTheme="minorHAnsi" w:eastAsiaTheme="minorEastAsia" w:hAnsiTheme="minorHAnsi" w:cstheme="minorBidi"/>
          <w:kern w:val="2"/>
          <w:sz w:val="22"/>
          <w:szCs w:val="22"/>
          <w14:ligatures w14:val="standardContextual"/>
        </w:rPr>
      </w:pPr>
      <w:r>
        <w:rPr>
          <w:lang w:eastAsia="sv-SE"/>
        </w:rPr>
        <w:t>4.1.</w:t>
      </w:r>
      <w:r>
        <w:t>3</w:t>
      </w:r>
      <w:r>
        <w:rPr>
          <w:rFonts w:asciiTheme="minorHAnsi" w:eastAsiaTheme="minorEastAsia" w:hAnsiTheme="minorHAnsi" w:cstheme="minorBidi"/>
          <w:kern w:val="2"/>
          <w:sz w:val="22"/>
          <w:szCs w:val="22"/>
          <w14:ligatures w14:val="standardContextual"/>
        </w:rPr>
        <w:tab/>
      </w:r>
      <w:r>
        <w:rPr>
          <w:lang w:eastAsia="sv-SE"/>
        </w:rPr>
        <w:t>Interpretation of measurement results</w:t>
      </w:r>
      <w:r>
        <w:tab/>
      </w:r>
      <w:r>
        <w:fldChar w:fldCharType="begin"/>
      </w:r>
      <w:r>
        <w:instrText xml:space="preserve"> PAGEREF _Toc155475650 \h </w:instrText>
      </w:r>
      <w:r>
        <w:fldChar w:fldCharType="separate"/>
      </w:r>
      <w:r>
        <w:t>23</w:t>
      </w:r>
      <w:r>
        <w:fldChar w:fldCharType="end"/>
      </w:r>
    </w:p>
    <w:p w14:paraId="5B013625" w14:textId="01CBC916" w:rsidR="00200684" w:rsidRDefault="00200684">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Radiated requirement reference points</w:t>
      </w:r>
      <w:r>
        <w:tab/>
      </w:r>
      <w:r>
        <w:fldChar w:fldCharType="begin"/>
      </w:r>
      <w:r>
        <w:instrText xml:space="preserve"> PAGEREF _Toc155475651 \h </w:instrText>
      </w:r>
      <w:r>
        <w:fldChar w:fldCharType="separate"/>
      </w:r>
      <w:r>
        <w:t>24</w:t>
      </w:r>
      <w:r>
        <w:fldChar w:fldCharType="end"/>
      </w:r>
    </w:p>
    <w:p w14:paraId="588722AD" w14:textId="5DADAC95" w:rsidR="00200684" w:rsidRDefault="00200684">
      <w:pPr>
        <w:pStyle w:val="TOC2"/>
        <w:rPr>
          <w:rFonts w:asciiTheme="minorHAnsi" w:eastAsiaTheme="minorEastAsia" w:hAnsiTheme="minorHAnsi" w:cstheme="minorBidi"/>
          <w:kern w:val="2"/>
          <w:sz w:val="22"/>
          <w:szCs w:val="22"/>
          <w14:ligatures w14:val="standardContextual"/>
        </w:rPr>
      </w:pPr>
      <w:r w:rsidRPr="006D4E97">
        <w:rPr>
          <w:snapToGrid w:val="0"/>
        </w:rPr>
        <w:t>4.3</w:t>
      </w:r>
      <w:r>
        <w:rPr>
          <w:rFonts w:asciiTheme="minorHAnsi" w:eastAsiaTheme="minorEastAsia" w:hAnsiTheme="minorHAnsi" w:cstheme="minorBidi"/>
          <w:kern w:val="2"/>
          <w:sz w:val="22"/>
          <w:szCs w:val="22"/>
          <w14:ligatures w14:val="standardContextual"/>
        </w:rPr>
        <w:tab/>
      </w:r>
      <w:r w:rsidRPr="006D4E97">
        <w:rPr>
          <w:snapToGrid w:val="0"/>
          <w:lang w:val="en-US" w:eastAsia="zh-CN"/>
        </w:rPr>
        <w:t>Repeater</w:t>
      </w:r>
      <w:r>
        <w:rPr>
          <w:lang w:eastAsia="zh-CN"/>
        </w:rPr>
        <w:t xml:space="preserve"> classes</w:t>
      </w:r>
      <w:r>
        <w:tab/>
      </w:r>
      <w:r>
        <w:fldChar w:fldCharType="begin"/>
      </w:r>
      <w:r>
        <w:instrText xml:space="preserve"> PAGEREF _Toc155475652 \h </w:instrText>
      </w:r>
      <w:r>
        <w:fldChar w:fldCharType="separate"/>
      </w:r>
      <w:r>
        <w:t>24</w:t>
      </w:r>
      <w:r>
        <w:fldChar w:fldCharType="end"/>
      </w:r>
    </w:p>
    <w:p w14:paraId="534A1CA4" w14:textId="39129E5E" w:rsidR="00200684" w:rsidRDefault="00200684">
      <w:pPr>
        <w:pStyle w:val="TOC3"/>
        <w:rPr>
          <w:rFonts w:asciiTheme="minorHAnsi" w:eastAsiaTheme="minorEastAsia" w:hAnsiTheme="minorHAnsi" w:cstheme="minorBidi"/>
          <w:kern w:val="2"/>
          <w:sz w:val="22"/>
          <w:szCs w:val="22"/>
          <w14:ligatures w14:val="standardContextual"/>
        </w:rPr>
      </w:pPr>
      <w:r w:rsidRPr="006D4E97">
        <w:rPr>
          <w:rFonts w:eastAsia="SimSun"/>
          <w:lang w:eastAsia="zh-CN"/>
        </w:rPr>
        <w:t>4.3.1</w:t>
      </w:r>
      <w:r>
        <w:rPr>
          <w:rFonts w:asciiTheme="minorHAnsi" w:eastAsiaTheme="minorEastAsia" w:hAnsiTheme="minorHAnsi" w:cstheme="minorBidi"/>
          <w:kern w:val="2"/>
          <w:sz w:val="22"/>
          <w:szCs w:val="22"/>
          <w14:ligatures w14:val="standardContextual"/>
        </w:rPr>
        <w:tab/>
      </w:r>
      <w:r w:rsidRPr="006D4E97">
        <w:rPr>
          <w:rFonts w:eastAsia="SimSun"/>
          <w:lang w:eastAsia="zh-CN"/>
        </w:rPr>
        <w:t>Repeater class for downlink</w:t>
      </w:r>
      <w:r>
        <w:tab/>
      </w:r>
      <w:r>
        <w:fldChar w:fldCharType="begin"/>
      </w:r>
      <w:r>
        <w:instrText xml:space="preserve"> PAGEREF _Toc155475653 \h </w:instrText>
      </w:r>
      <w:r>
        <w:fldChar w:fldCharType="separate"/>
      </w:r>
      <w:r>
        <w:t>24</w:t>
      </w:r>
      <w:r>
        <w:fldChar w:fldCharType="end"/>
      </w:r>
    </w:p>
    <w:p w14:paraId="5D399897" w14:textId="78DBC949" w:rsidR="00200684" w:rsidRDefault="00200684">
      <w:pPr>
        <w:pStyle w:val="TOC3"/>
        <w:rPr>
          <w:rFonts w:asciiTheme="minorHAnsi" w:eastAsiaTheme="minorEastAsia" w:hAnsiTheme="minorHAnsi" w:cstheme="minorBidi"/>
          <w:kern w:val="2"/>
          <w:sz w:val="22"/>
          <w:szCs w:val="22"/>
          <w14:ligatures w14:val="standardContextual"/>
        </w:rPr>
      </w:pPr>
      <w:r w:rsidRPr="006D4E97">
        <w:rPr>
          <w:rFonts w:eastAsia="SimSun"/>
          <w:lang w:eastAsia="zh-CN"/>
        </w:rPr>
        <w:t>4.3.2</w:t>
      </w:r>
      <w:r>
        <w:rPr>
          <w:rFonts w:asciiTheme="minorHAnsi" w:eastAsiaTheme="minorEastAsia" w:hAnsiTheme="minorHAnsi" w:cstheme="minorBidi"/>
          <w:kern w:val="2"/>
          <w:sz w:val="22"/>
          <w:szCs w:val="22"/>
          <w14:ligatures w14:val="standardContextual"/>
        </w:rPr>
        <w:tab/>
      </w:r>
      <w:r w:rsidRPr="006D4E97">
        <w:rPr>
          <w:rFonts w:eastAsia="SimSun"/>
          <w:lang w:eastAsia="zh-CN"/>
        </w:rPr>
        <w:t>Repeater class for uplink</w:t>
      </w:r>
      <w:r>
        <w:tab/>
      </w:r>
      <w:r>
        <w:fldChar w:fldCharType="begin"/>
      </w:r>
      <w:r>
        <w:instrText xml:space="preserve"> PAGEREF _Toc155475654 \h </w:instrText>
      </w:r>
      <w:r>
        <w:fldChar w:fldCharType="separate"/>
      </w:r>
      <w:r>
        <w:t>25</w:t>
      </w:r>
      <w:r>
        <w:fldChar w:fldCharType="end"/>
      </w:r>
    </w:p>
    <w:p w14:paraId="059FD0F8" w14:textId="0C40B9BC" w:rsidR="00200684" w:rsidRDefault="00200684">
      <w:pPr>
        <w:pStyle w:val="TOC2"/>
        <w:rPr>
          <w:rFonts w:asciiTheme="minorHAnsi" w:eastAsiaTheme="minorEastAsia" w:hAnsiTheme="minorHAnsi" w:cstheme="minorBidi"/>
          <w:kern w:val="2"/>
          <w:sz w:val="22"/>
          <w:szCs w:val="22"/>
          <w14:ligatures w14:val="standardContextual"/>
        </w:rPr>
      </w:pPr>
      <w:r>
        <w:t>4.</w:t>
      </w:r>
      <w:r>
        <w:rPr>
          <w:lang w:eastAsia="zh-CN"/>
        </w:rPr>
        <w:t>4</w:t>
      </w:r>
      <w:r>
        <w:rPr>
          <w:rFonts w:asciiTheme="minorHAnsi" w:eastAsiaTheme="minorEastAsia" w:hAnsiTheme="minorHAnsi" w:cstheme="minorBidi"/>
          <w:kern w:val="2"/>
          <w:sz w:val="22"/>
          <w:szCs w:val="22"/>
          <w14:ligatures w14:val="standardContextual"/>
        </w:rPr>
        <w:tab/>
      </w:r>
      <w:r>
        <w:t>Regional requirements</w:t>
      </w:r>
      <w:r>
        <w:tab/>
      </w:r>
      <w:r>
        <w:fldChar w:fldCharType="begin"/>
      </w:r>
      <w:r>
        <w:instrText xml:space="preserve"> PAGEREF _Toc155475655 \h </w:instrText>
      </w:r>
      <w:r>
        <w:fldChar w:fldCharType="separate"/>
      </w:r>
      <w:r>
        <w:t>25</w:t>
      </w:r>
      <w:r>
        <w:fldChar w:fldCharType="end"/>
      </w:r>
    </w:p>
    <w:p w14:paraId="5F207416" w14:textId="5D6AFEA0" w:rsidR="00200684" w:rsidRDefault="00200684">
      <w:pPr>
        <w:pStyle w:val="TOC2"/>
        <w:rPr>
          <w:rFonts w:asciiTheme="minorHAnsi" w:eastAsiaTheme="minorEastAsia" w:hAnsiTheme="minorHAnsi" w:cstheme="minorBidi"/>
          <w:kern w:val="2"/>
          <w:sz w:val="22"/>
          <w:szCs w:val="22"/>
          <w14:ligatures w14:val="standardContextual"/>
        </w:rPr>
      </w:pPr>
      <w:r>
        <w:t>4.</w:t>
      </w:r>
      <w:r>
        <w:rPr>
          <w:lang w:eastAsia="zh-CN"/>
        </w:rPr>
        <w:t>5</w:t>
      </w:r>
      <w:r>
        <w:rPr>
          <w:rFonts w:asciiTheme="minorHAnsi" w:eastAsiaTheme="minorEastAsia" w:hAnsiTheme="minorHAnsi" w:cstheme="minorBidi"/>
          <w:kern w:val="2"/>
          <w:sz w:val="22"/>
          <w:szCs w:val="22"/>
          <w14:ligatures w14:val="standardContextual"/>
        </w:rPr>
        <w:tab/>
      </w:r>
      <w:r w:rsidRPr="006D4E97">
        <w:rPr>
          <w:lang w:val="en-US" w:eastAsia="zh-CN"/>
        </w:rPr>
        <w:t>Repeater</w:t>
      </w:r>
      <w:r w:rsidRPr="006D4E97">
        <w:rPr>
          <w:rFonts w:cs="v4.2.0"/>
        </w:rPr>
        <w:t xml:space="preserve"> configurations</w:t>
      </w:r>
      <w:r>
        <w:tab/>
      </w:r>
      <w:r>
        <w:fldChar w:fldCharType="begin"/>
      </w:r>
      <w:r>
        <w:instrText xml:space="preserve"> PAGEREF _Toc155475656 \h </w:instrText>
      </w:r>
      <w:r>
        <w:fldChar w:fldCharType="separate"/>
      </w:r>
      <w:r>
        <w:t>25</w:t>
      </w:r>
      <w:r>
        <w:fldChar w:fldCharType="end"/>
      </w:r>
    </w:p>
    <w:p w14:paraId="7B126075" w14:textId="3CDCCD38" w:rsidR="00200684" w:rsidRDefault="00200684">
      <w:pPr>
        <w:pStyle w:val="TOC3"/>
        <w:rPr>
          <w:rFonts w:asciiTheme="minorHAnsi" w:eastAsiaTheme="minorEastAsia" w:hAnsiTheme="minorHAnsi" w:cstheme="minorBidi"/>
          <w:kern w:val="2"/>
          <w:sz w:val="22"/>
          <w:szCs w:val="22"/>
          <w14:ligatures w14:val="standardContextual"/>
        </w:rPr>
      </w:pPr>
      <w:r>
        <w:t>4.5.1</w:t>
      </w:r>
      <w:r>
        <w:rPr>
          <w:rFonts w:asciiTheme="minorHAnsi" w:eastAsiaTheme="minorEastAsia" w:hAnsiTheme="minorHAnsi" w:cstheme="minorBidi"/>
          <w:kern w:val="2"/>
          <w:sz w:val="22"/>
          <w:szCs w:val="22"/>
          <w14:ligatures w14:val="standardContextual"/>
        </w:rPr>
        <w:tab/>
      </w:r>
      <w:r w:rsidRPr="006D4E97">
        <w:rPr>
          <w:lang w:val="en-US" w:eastAsia="zh-CN"/>
        </w:rPr>
        <w:t>Downlink</w:t>
      </w:r>
      <w:r>
        <w:t xml:space="preserve"> configurations</w:t>
      </w:r>
      <w:r>
        <w:tab/>
      </w:r>
      <w:r>
        <w:fldChar w:fldCharType="begin"/>
      </w:r>
      <w:r>
        <w:instrText xml:space="preserve"> PAGEREF _Toc155475657 \h </w:instrText>
      </w:r>
      <w:r>
        <w:fldChar w:fldCharType="separate"/>
      </w:r>
      <w:r>
        <w:t>25</w:t>
      </w:r>
      <w:r>
        <w:fldChar w:fldCharType="end"/>
      </w:r>
    </w:p>
    <w:p w14:paraId="0B0B5AFF" w14:textId="4A1219B4" w:rsidR="00200684" w:rsidRDefault="00200684">
      <w:pPr>
        <w:pStyle w:val="TOC3"/>
        <w:rPr>
          <w:rFonts w:asciiTheme="minorHAnsi" w:eastAsiaTheme="minorEastAsia" w:hAnsiTheme="minorHAnsi" w:cstheme="minorBidi"/>
          <w:kern w:val="2"/>
          <w:sz w:val="22"/>
          <w:szCs w:val="22"/>
          <w14:ligatures w14:val="standardContextual"/>
        </w:rPr>
      </w:pPr>
      <w:r>
        <w:t>4.5.2</w:t>
      </w:r>
      <w:r>
        <w:rPr>
          <w:rFonts w:asciiTheme="minorHAnsi" w:eastAsiaTheme="minorEastAsia" w:hAnsiTheme="minorHAnsi" w:cstheme="minorBidi"/>
          <w:kern w:val="2"/>
          <w:sz w:val="22"/>
          <w:szCs w:val="22"/>
          <w14:ligatures w14:val="standardContextual"/>
        </w:rPr>
        <w:tab/>
      </w:r>
      <w:r w:rsidRPr="006D4E97">
        <w:rPr>
          <w:lang w:val="en-US" w:eastAsia="zh-CN"/>
        </w:rPr>
        <w:t>Uplink</w:t>
      </w:r>
      <w:r>
        <w:t xml:space="preserve"> configurations</w:t>
      </w:r>
      <w:r>
        <w:tab/>
      </w:r>
      <w:r>
        <w:fldChar w:fldCharType="begin"/>
      </w:r>
      <w:r>
        <w:instrText xml:space="preserve"> PAGEREF _Toc155475658 \h </w:instrText>
      </w:r>
      <w:r>
        <w:fldChar w:fldCharType="separate"/>
      </w:r>
      <w:r>
        <w:t>26</w:t>
      </w:r>
      <w:r>
        <w:fldChar w:fldCharType="end"/>
      </w:r>
    </w:p>
    <w:p w14:paraId="4DAEB118" w14:textId="17237A4A" w:rsidR="00200684" w:rsidRDefault="00200684">
      <w:pPr>
        <w:pStyle w:val="TOC3"/>
        <w:rPr>
          <w:rFonts w:asciiTheme="minorHAnsi" w:eastAsiaTheme="minorEastAsia" w:hAnsiTheme="minorHAnsi" w:cstheme="minorBidi"/>
          <w:kern w:val="2"/>
          <w:sz w:val="22"/>
          <w:szCs w:val="22"/>
          <w14:ligatures w14:val="standardContextual"/>
        </w:rPr>
      </w:pPr>
      <w:r>
        <w:t>4.5.3</w:t>
      </w:r>
      <w:r>
        <w:rPr>
          <w:rFonts w:asciiTheme="minorHAnsi" w:eastAsiaTheme="minorEastAsia" w:hAnsiTheme="minorHAnsi" w:cstheme="minorBidi"/>
          <w:kern w:val="2"/>
          <w:sz w:val="22"/>
          <w:szCs w:val="22"/>
          <w14:ligatures w14:val="standardContextual"/>
        </w:rPr>
        <w:tab/>
      </w:r>
      <w:r>
        <w:t>Power supply options</w:t>
      </w:r>
      <w:r>
        <w:tab/>
      </w:r>
      <w:r>
        <w:fldChar w:fldCharType="begin"/>
      </w:r>
      <w:r>
        <w:instrText xml:space="preserve"> PAGEREF _Toc155475659 \h </w:instrText>
      </w:r>
      <w:r>
        <w:fldChar w:fldCharType="separate"/>
      </w:r>
      <w:r>
        <w:t>26</w:t>
      </w:r>
      <w:r>
        <w:fldChar w:fldCharType="end"/>
      </w:r>
    </w:p>
    <w:p w14:paraId="41CCB1FF" w14:textId="41343874" w:rsidR="00200684" w:rsidRDefault="00200684">
      <w:pPr>
        <w:pStyle w:val="TOC2"/>
        <w:rPr>
          <w:rFonts w:asciiTheme="minorHAnsi" w:eastAsiaTheme="minorEastAsia" w:hAnsiTheme="minorHAnsi" w:cstheme="minorBidi"/>
          <w:kern w:val="2"/>
          <w:sz w:val="22"/>
          <w:szCs w:val="22"/>
          <w14:ligatures w14:val="standardContextual"/>
        </w:rPr>
      </w:pPr>
      <w:r w:rsidRPr="006D4E97">
        <w:rPr>
          <w:rFonts w:cs="v4.2.0"/>
        </w:rPr>
        <w:t>4.6</w:t>
      </w:r>
      <w:r>
        <w:rPr>
          <w:rFonts w:asciiTheme="minorHAnsi" w:eastAsiaTheme="minorEastAsia" w:hAnsiTheme="minorHAnsi" w:cstheme="minorBidi"/>
          <w:kern w:val="2"/>
          <w:sz w:val="22"/>
          <w:szCs w:val="22"/>
          <w14:ligatures w14:val="standardContextual"/>
        </w:rPr>
        <w:tab/>
      </w:r>
      <w:r w:rsidRPr="006D4E97">
        <w:rPr>
          <w:rFonts w:cs="v4.2.0"/>
        </w:rPr>
        <w:t>Manufacturer</w:t>
      </w:r>
      <w:r>
        <w:rPr>
          <w:lang w:eastAsia="zh-CN"/>
        </w:rPr>
        <w:t>'</w:t>
      </w:r>
      <w:r w:rsidRPr="006D4E97">
        <w:rPr>
          <w:rFonts w:cs="v4.2.0"/>
        </w:rPr>
        <w:t>s declarations</w:t>
      </w:r>
      <w:r>
        <w:tab/>
      </w:r>
      <w:r>
        <w:fldChar w:fldCharType="begin"/>
      </w:r>
      <w:r>
        <w:instrText xml:space="preserve"> PAGEREF _Toc155475660 \h </w:instrText>
      </w:r>
      <w:r>
        <w:fldChar w:fldCharType="separate"/>
      </w:r>
      <w:r>
        <w:t>26</w:t>
      </w:r>
      <w:r>
        <w:fldChar w:fldCharType="end"/>
      </w:r>
    </w:p>
    <w:p w14:paraId="64D55A07" w14:textId="7B82579D" w:rsidR="00200684" w:rsidRDefault="00200684">
      <w:pPr>
        <w:pStyle w:val="TOC2"/>
        <w:rPr>
          <w:rFonts w:asciiTheme="minorHAnsi" w:eastAsiaTheme="minorEastAsia" w:hAnsiTheme="minorHAnsi" w:cstheme="minorBidi"/>
          <w:kern w:val="2"/>
          <w:sz w:val="22"/>
          <w:szCs w:val="22"/>
          <w14:ligatures w14:val="standardContextual"/>
        </w:rPr>
      </w:pPr>
      <w:r>
        <w:t>4.7</w:t>
      </w:r>
      <w:r>
        <w:rPr>
          <w:rFonts w:asciiTheme="minorHAnsi" w:eastAsiaTheme="minorEastAsia" w:hAnsiTheme="minorHAnsi" w:cstheme="minorBidi"/>
          <w:kern w:val="2"/>
          <w:sz w:val="22"/>
          <w:szCs w:val="22"/>
          <w14:ligatures w14:val="standardContextual"/>
        </w:rPr>
        <w:tab/>
      </w:r>
      <w:r>
        <w:t>Test configurations</w:t>
      </w:r>
      <w:r>
        <w:tab/>
      </w:r>
      <w:r>
        <w:fldChar w:fldCharType="begin"/>
      </w:r>
      <w:r>
        <w:instrText xml:space="preserve"> PAGEREF _Toc155475661 \h </w:instrText>
      </w:r>
      <w:r>
        <w:fldChar w:fldCharType="separate"/>
      </w:r>
      <w:r>
        <w:t>30</w:t>
      </w:r>
      <w:r>
        <w:fldChar w:fldCharType="end"/>
      </w:r>
    </w:p>
    <w:p w14:paraId="67EBA8F0" w14:textId="35AD7CF1" w:rsidR="00200684" w:rsidRDefault="00200684">
      <w:pPr>
        <w:pStyle w:val="TOC3"/>
        <w:rPr>
          <w:rFonts w:asciiTheme="minorHAnsi" w:eastAsiaTheme="minorEastAsia" w:hAnsiTheme="minorHAnsi" w:cstheme="minorBidi"/>
          <w:kern w:val="2"/>
          <w:sz w:val="22"/>
          <w:szCs w:val="22"/>
          <w14:ligatures w14:val="standardContextual"/>
        </w:rPr>
      </w:pPr>
      <w:r>
        <w:rPr>
          <w:lang w:eastAsia="zh-CN"/>
        </w:rPr>
        <w:t>4.7.1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_Toc155475662 \h </w:instrText>
      </w:r>
      <w:r>
        <w:fldChar w:fldCharType="separate"/>
      </w:r>
      <w:r>
        <w:t>30</w:t>
      </w:r>
      <w:r>
        <w:fldChar w:fldCharType="end"/>
      </w:r>
    </w:p>
    <w:p w14:paraId="56BCFCB1" w14:textId="7B7E13B3" w:rsidR="00200684" w:rsidRDefault="00200684">
      <w:pPr>
        <w:pStyle w:val="TOC3"/>
        <w:rPr>
          <w:rFonts w:asciiTheme="minorHAnsi" w:eastAsiaTheme="minorEastAsia" w:hAnsiTheme="minorHAnsi" w:cstheme="minorBidi"/>
          <w:kern w:val="2"/>
          <w:sz w:val="22"/>
          <w:szCs w:val="22"/>
          <w14:ligatures w14:val="standardContextual"/>
        </w:rPr>
      </w:pPr>
      <w:r>
        <w:rPr>
          <w:lang w:eastAsia="zh-CN"/>
        </w:rPr>
        <w:t>4.7.2</w:t>
      </w:r>
      <w:r>
        <w:rPr>
          <w:rFonts w:asciiTheme="minorHAnsi" w:eastAsiaTheme="minorEastAsia" w:hAnsiTheme="minorHAnsi" w:cstheme="minorBidi"/>
          <w:kern w:val="2"/>
          <w:sz w:val="22"/>
          <w:szCs w:val="22"/>
          <w14:ligatures w14:val="standardContextual"/>
        </w:rPr>
        <w:tab/>
      </w:r>
      <w:r>
        <w:rPr>
          <w:lang w:eastAsia="zh-CN"/>
        </w:rPr>
        <w:t>Test signal configurations</w:t>
      </w:r>
      <w:r>
        <w:tab/>
      </w:r>
      <w:r>
        <w:fldChar w:fldCharType="begin"/>
      </w:r>
      <w:r>
        <w:instrText xml:space="preserve"> PAGEREF _Toc155475663 \h </w:instrText>
      </w:r>
      <w:r>
        <w:fldChar w:fldCharType="separate"/>
      </w:r>
      <w:r>
        <w:t>30</w:t>
      </w:r>
      <w:r>
        <w:fldChar w:fldCharType="end"/>
      </w:r>
    </w:p>
    <w:p w14:paraId="2B36F5A8" w14:textId="3185AF78" w:rsidR="00200684" w:rsidRDefault="00200684">
      <w:pPr>
        <w:pStyle w:val="TOC4"/>
        <w:rPr>
          <w:rFonts w:asciiTheme="minorHAnsi" w:eastAsiaTheme="minorEastAsia" w:hAnsiTheme="minorHAnsi" w:cstheme="minorBidi"/>
          <w:kern w:val="2"/>
          <w:sz w:val="22"/>
          <w:szCs w:val="22"/>
          <w14:ligatures w14:val="standardContextual"/>
        </w:rPr>
      </w:pPr>
      <w:r>
        <w:rPr>
          <w:lang w:eastAsia="ja-JP"/>
        </w:rPr>
        <w:t>4.7.2.1</w:t>
      </w:r>
      <w:r>
        <w:rPr>
          <w:rFonts w:asciiTheme="minorHAnsi" w:eastAsiaTheme="minorEastAsia" w:hAnsiTheme="minorHAnsi" w:cstheme="minorBidi"/>
          <w:kern w:val="2"/>
          <w:sz w:val="22"/>
          <w:szCs w:val="22"/>
          <w14:ligatures w14:val="standardContextual"/>
        </w:rPr>
        <w:tab/>
      </w:r>
      <w:r>
        <w:rPr>
          <w:lang w:eastAsia="ja-JP"/>
        </w:rPr>
        <w:t>Test signal used to build Test Configurations</w:t>
      </w:r>
      <w:r>
        <w:tab/>
      </w:r>
      <w:r>
        <w:fldChar w:fldCharType="begin"/>
      </w:r>
      <w:r>
        <w:instrText xml:space="preserve"> PAGEREF _Toc155475664 \h </w:instrText>
      </w:r>
      <w:r>
        <w:fldChar w:fldCharType="separate"/>
      </w:r>
      <w:r>
        <w:t>30</w:t>
      </w:r>
      <w:r>
        <w:fldChar w:fldCharType="end"/>
      </w:r>
    </w:p>
    <w:p w14:paraId="767B0253" w14:textId="2C589B2B" w:rsidR="00200684" w:rsidRDefault="00200684">
      <w:pPr>
        <w:pStyle w:val="TOC4"/>
        <w:rPr>
          <w:rFonts w:asciiTheme="minorHAnsi" w:eastAsiaTheme="minorEastAsia" w:hAnsiTheme="minorHAnsi" w:cstheme="minorBidi"/>
          <w:kern w:val="2"/>
          <w:sz w:val="22"/>
          <w:szCs w:val="22"/>
          <w14:ligatures w14:val="standardContextual"/>
        </w:rPr>
      </w:pPr>
      <w:r>
        <w:rPr>
          <w:lang w:eastAsia="zh-CN"/>
        </w:rPr>
        <w:t>4.7.2.2</w:t>
      </w:r>
      <w:r>
        <w:rPr>
          <w:rFonts w:asciiTheme="minorHAnsi" w:eastAsiaTheme="minorEastAsia" w:hAnsiTheme="minorHAnsi" w:cstheme="minorBidi"/>
          <w:kern w:val="2"/>
          <w:sz w:val="22"/>
          <w:szCs w:val="22"/>
          <w14:ligatures w14:val="standardContextual"/>
        </w:rPr>
        <w:tab/>
      </w:r>
      <w:r>
        <w:rPr>
          <w:lang w:eastAsia="zh-CN"/>
        </w:rPr>
        <w:t>RTC1: Contiguous spectrum operation</w:t>
      </w:r>
      <w:r>
        <w:tab/>
      </w:r>
      <w:r>
        <w:fldChar w:fldCharType="begin"/>
      </w:r>
      <w:r>
        <w:instrText xml:space="preserve"> PAGEREF _Toc155475665 \h </w:instrText>
      </w:r>
      <w:r>
        <w:fldChar w:fldCharType="separate"/>
      </w:r>
      <w:r>
        <w:t>31</w:t>
      </w:r>
      <w:r>
        <w:fldChar w:fldCharType="end"/>
      </w:r>
    </w:p>
    <w:p w14:paraId="68151140" w14:textId="5DAAE01F" w:rsidR="00200684" w:rsidRDefault="00200684">
      <w:pPr>
        <w:pStyle w:val="TOC5"/>
        <w:rPr>
          <w:rFonts w:asciiTheme="minorHAnsi" w:eastAsiaTheme="minorEastAsia" w:hAnsiTheme="minorHAnsi" w:cstheme="minorBidi"/>
          <w:kern w:val="2"/>
          <w:sz w:val="22"/>
          <w:szCs w:val="22"/>
          <w14:ligatures w14:val="standardContextual"/>
        </w:rPr>
      </w:pPr>
      <w:r>
        <w:rPr>
          <w:lang w:eastAsia="ja-JP"/>
        </w:rPr>
        <w:t>4</w:t>
      </w:r>
      <w:r>
        <w:rPr>
          <w:lang w:eastAsia="zh-CN"/>
        </w:rPr>
        <w:t>.7.2</w:t>
      </w:r>
      <w:r>
        <w:rPr>
          <w:lang w:eastAsia="ja-JP"/>
        </w:rPr>
        <w:t>.2</w:t>
      </w:r>
      <w:r>
        <w:rPr>
          <w:lang w:eastAsia="zh-CN"/>
        </w:rPr>
        <w:t>.1</w:t>
      </w:r>
      <w:r>
        <w:rPr>
          <w:rFonts w:asciiTheme="minorHAnsi" w:eastAsiaTheme="minorEastAsia" w:hAnsiTheme="minorHAnsi" w:cstheme="minorBidi"/>
          <w:kern w:val="2"/>
          <w:sz w:val="22"/>
          <w:szCs w:val="22"/>
          <w14:ligatures w14:val="standardContextual"/>
        </w:rPr>
        <w:tab/>
      </w:r>
      <w:r>
        <w:rPr>
          <w:lang w:eastAsia="ja-JP"/>
        </w:rPr>
        <w:t>RTC1 generation</w:t>
      </w:r>
      <w:r>
        <w:tab/>
      </w:r>
      <w:r>
        <w:fldChar w:fldCharType="begin"/>
      </w:r>
      <w:r>
        <w:instrText xml:space="preserve"> PAGEREF _Toc155475666 \h </w:instrText>
      </w:r>
      <w:r>
        <w:fldChar w:fldCharType="separate"/>
      </w:r>
      <w:r>
        <w:t>31</w:t>
      </w:r>
      <w:r>
        <w:fldChar w:fldCharType="end"/>
      </w:r>
    </w:p>
    <w:p w14:paraId="0B43C20F" w14:textId="118DCE73" w:rsidR="00200684" w:rsidRDefault="00200684">
      <w:pPr>
        <w:pStyle w:val="TOC5"/>
        <w:rPr>
          <w:rFonts w:asciiTheme="minorHAnsi" w:eastAsiaTheme="minorEastAsia" w:hAnsiTheme="minorHAnsi" w:cstheme="minorBidi"/>
          <w:kern w:val="2"/>
          <w:sz w:val="22"/>
          <w:szCs w:val="22"/>
          <w14:ligatures w14:val="standardContextual"/>
        </w:rPr>
      </w:pPr>
      <w:r>
        <w:rPr>
          <w:lang w:eastAsia="ja-JP"/>
        </w:rPr>
        <w:t>4</w:t>
      </w:r>
      <w:r>
        <w:rPr>
          <w:lang w:eastAsia="zh-CN"/>
        </w:rPr>
        <w:t>.7.2</w:t>
      </w:r>
      <w:r>
        <w:rPr>
          <w:lang w:eastAsia="ja-JP"/>
        </w:rPr>
        <w:t>.2.</w:t>
      </w:r>
      <w:r>
        <w:rPr>
          <w:lang w:eastAsia="zh-CN"/>
        </w:rPr>
        <w:t>2</w:t>
      </w:r>
      <w:r>
        <w:rPr>
          <w:rFonts w:asciiTheme="minorHAnsi" w:eastAsiaTheme="minorEastAsia" w:hAnsiTheme="minorHAnsi" w:cstheme="minorBidi"/>
          <w:kern w:val="2"/>
          <w:sz w:val="22"/>
          <w:szCs w:val="22"/>
          <w14:ligatures w14:val="standardContextual"/>
        </w:rPr>
        <w:tab/>
      </w:r>
      <w:r>
        <w:rPr>
          <w:lang w:eastAsia="ja-JP"/>
        </w:rPr>
        <w:t>RTC1 power allocation</w:t>
      </w:r>
      <w:r>
        <w:tab/>
      </w:r>
      <w:r>
        <w:fldChar w:fldCharType="begin"/>
      </w:r>
      <w:r>
        <w:instrText xml:space="preserve"> PAGEREF _Toc155475667 \h </w:instrText>
      </w:r>
      <w:r>
        <w:fldChar w:fldCharType="separate"/>
      </w:r>
      <w:r>
        <w:t>31</w:t>
      </w:r>
      <w:r>
        <w:fldChar w:fldCharType="end"/>
      </w:r>
    </w:p>
    <w:p w14:paraId="41786BF3" w14:textId="0C1D2088" w:rsidR="00200684" w:rsidRDefault="00200684">
      <w:pPr>
        <w:pStyle w:val="TOC4"/>
        <w:rPr>
          <w:rFonts w:asciiTheme="minorHAnsi" w:eastAsiaTheme="minorEastAsia" w:hAnsiTheme="minorHAnsi" w:cstheme="minorBidi"/>
          <w:kern w:val="2"/>
          <w:sz w:val="22"/>
          <w:szCs w:val="22"/>
          <w14:ligatures w14:val="standardContextual"/>
        </w:rPr>
      </w:pPr>
      <w:r>
        <w:rPr>
          <w:lang w:eastAsia="ja-JP"/>
        </w:rPr>
        <w:t>4.</w:t>
      </w:r>
      <w:r>
        <w:rPr>
          <w:lang w:eastAsia="zh-CN"/>
        </w:rPr>
        <w:t>7.2</w:t>
      </w:r>
      <w:r>
        <w:rPr>
          <w:lang w:eastAsia="ja-JP"/>
        </w:rPr>
        <w:t>.4</w:t>
      </w:r>
      <w:r>
        <w:rPr>
          <w:rFonts w:asciiTheme="minorHAnsi" w:eastAsiaTheme="minorEastAsia" w:hAnsiTheme="minorHAnsi" w:cstheme="minorBidi"/>
          <w:kern w:val="2"/>
          <w:sz w:val="22"/>
          <w:szCs w:val="22"/>
          <w14:ligatures w14:val="standardContextual"/>
        </w:rPr>
        <w:tab/>
      </w:r>
      <w:r>
        <w:rPr>
          <w:lang w:eastAsia="ja-JP"/>
        </w:rPr>
        <w:t>RTC2: Non-contiguo</w:t>
      </w:r>
      <w:r>
        <w:rPr>
          <w:lang w:eastAsia="zh-CN"/>
        </w:rPr>
        <w:t>u</w:t>
      </w:r>
      <w:r>
        <w:rPr>
          <w:lang w:eastAsia="ja-JP"/>
        </w:rPr>
        <w:t>s spectrum operation</w:t>
      </w:r>
      <w:r>
        <w:tab/>
      </w:r>
      <w:r>
        <w:fldChar w:fldCharType="begin"/>
      </w:r>
      <w:r>
        <w:instrText xml:space="preserve"> PAGEREF _Toc155475668 \h </w:instrText>
      </w:r>
      <w:r>
        <w:fldChar w:fldCharType="separate"/>
      </w:r>
      <w:r>
        <w:t>31</w:t>
      </w:r>
      <w:r>
        <w:fldChar w:fldCharType="end"/>
      </w:r>
    </w:p>
    <w:p w14:paraId="43D23373" w14:textId="31D25055" w:rsidR="00200684" w:rsidRDefault="00200684">
      <w:pPr>
        <w:pStyle w:val="TOC5"/>
        <w:rPr>
          <w:rFonts w:asciiTheme="minorHAnsi" w:eastAsiaTheme="minorEastAsia" w:hAnsiTheme="minorHAnsi" w:cstheme="minorBidi"/>
          <w:kern w:val="2"/>
          <w:sz w:val="22"/>
          <w:szCs w:val="22"/>
          <w14:ligatures w14:val="standardContextual"/>
        </w:rPr>
      </w:pPr>
      <w:r>
        <w:rPr>
          <w:lang w:eastAsia="ja-JP"/>
        </w:rPr>
        <w:t>4.</w:t>
      </w:r>
      <w:r>
        <w:rPr>
          <w:lang w:eastAsia="zh-CN"/>
        </w:rPr>
        <w:t>7.2</w:t>
      </w:r>
      <w:r>
        <w:rPr>
          <w:lang w:eastAsia="ja-JP"/>
        </w:rPr>
        <w:t>.4.1</w:t>
      </w:r>
      <w:r>
        <w:rPr>
          <w:rFonts w:asciiTheme="minorHAnsi" w:eastAsiaTheme="minorEastAsia" w:hAnsiTheme="minorHAnsi" w:cstheme="minorBidi"/>
          <w:kern w:val="2"/>
          <w:sz w:val="22"/>
          <w:szCs w:val="22"/>
          <w14:ligatures w14:val="standardContextual"/>
        </w:rPr>
        <w:tab/>
      </w:r>
      <w:r>
        <w:rPr>
          <w:lang w:eastAsia="ja-JP"/>
        </w:rPr>
        <w:t>RTC2 generation</w:t>
      </w:r>
      <w:r>
        <w:tab/>
      </w:r>
      <w:r>
        <w:fldChar w:fldCharType="begin"/>
      </w:r>
      <w:r>
        <w:instrText xml:space="preserve"> PAGEREF _Toc155475669 \h </w:instrText>
      </w:r>
      <w:r>
        <w:fldChar w:fldCharType="separate"/>
      </w:r>
      <w:r>
        <w:t>31</w:t>
      </w:r>
      <w:r>
        <w:fldChar w:fldCharType="end"/>
      </w:r>
    </w:p>
    <w:p w14:paraId="720CAB60" w14:textId="39094A5B" w:rsidR="00200684" w:rsidRDefault="00200684">
      <w:pPr>
        <w:pStyle w:val="TOC5"/>
        <w:rPr>
          <w:rFonts w:asciiTheme="minorHAnsi" w:eastAsiaTheme="minorEastAsia" w:hAnsiTheme="minorHAnsi" w:cstheme="minorBidi"/>
          <w:kern w:val="2"/>
          <w:sz w:val="22"/>
          <w:szCs w:val="22"/>
          <w14:ligatures w14:val="standardContextual"/>
        </w:rPr>
      </w:pPr>
      <w:r>
        <w:rPr>
          <w:lang w:eastAsia="zh-CN"/>
        </w:rPr>
        <w:t>4.7.2.4.2</w:t>
      </w:r>
      <w:r>
        <w:rPr>
          <w:rFonts w:asciiTheme="minorHAnsi" w:eastAsiaTheme="minorEastAsia" w:hAnsiTheme="minorHAnsi" w:cstheme="minorBidi"/>
          <w:kern w:val="2"/>
          <w:sz w:val="22"/>
          <w:szCs w:val="22"/>
          <w14:ligatures w14:val="standardContextual"/>
        </w:rPr>
        <w:tab/>
      </w:r>
      <w:r>
        <w:rPr>
          <w:lang w:eastAsia="ja-JP"/>
        </w:rPr>
        <w:t xml:space="preserve">RTC2 </w:t>
      </w:r>
      <w:r>
        <w:rPr>
          <w:lang w:eastAsia="zh-CN"/>
        </w:rPr>
        <w:t>power allocation</w:t>
      </w:r>
      <w:r>
        <w:tab/>
      </w:r>
      <w:r>
        <w:fldChar w:fldCharType="begin"/>
      </w:r>
      <w:r>
        <w:instrText xml:space="preserve"> PAGEREF _Toc155475670 \h </w:instrText>
      </w:r>
      <w:r>
        <w:fldChar w:fldCharType="separate"/>
      </w:r>
      <w:r>
        <w:t>31</w:t>
      </w:r>
      <w:r>
        <w:fldChar w:fldCharType="end"/>
      </w:r>
    </w:p>
    <w:p w14:paraId="6B177197" w14:textId="7D745300" w:rsidR="00200684" w:rsidRDefault="00200684">
      <w:pPr>
        <w:pStyle w:val="TOC2"/>
        <w:rPr>
          <w:rFonts w:asciiTheme="minorHAnsi" w:eastAsiaTheme="minorEastAsia" w:hAnsiTheme="minorHAnsi" w:cstheme="minorBidi"/>
          <w:kern w:val="2"/>
          <w:sz w:val="22"/>
          <w:szCs w:val="22"/>
          <w14:ligatures w14:val="standardContextual"/>
        </w:rPr>
      </w:pPr>
      <w:r w:rsidRPr="006D4E97">
        <w:rPr>
          <w:rFonts w:cs="v4.2.0"/>
        </w:rPr>
        <w:t>4.8</w:t>
      </w:r>
      <w:r>
        <w:rPr>
          <w:rFonts w:asciiTheme="minorHAnsi" w:eastAsiaTheme="minorEastAsia" w:hAnsiTheme="minorHAnsi" w:cstheme="minorBidi"/>
          <w:kern w:val="2"/>
          <w:sz w:val="22"/>
          <w:szCs w:val="22"/>
          <w14:ligatures w14:val="standardContextual"/>
        </w:rPr>
        <w:tab/>
      </w:r>
      <w:r w:rsidRPr="006D4E97">
        <w:rPr>
          <w:rFonts w:cs="v4.2.0"/>
        </w:rPr>
        <w:t>Applicability of requirements</w:t>
      </w:r>
      <w:r>
        <w:tab/>
      </w:r>
      <w:r>
        <w:fldChar w:fldCharType="begin"/>
      </w:r>
      <w:r>
        <w:instrText xml:space="preserve"> PAGEREF _Toc155475671 \h </w:instrText>
      </w:r>
      <w:r>
        <w:fldChar w:fldCharType="separate"/>
      </w:r>
      <w:r>
        <w:t>32</w:t>
      </w:r>
      <w:r>
        <w:fldChar w:fldCharType="end"/>
      </w:r>
    </w:p>
    <w:p w14:paraId="7D6DA776" w14:textId="3F698F56" w:rsidR="00200684" w:rsidRDefault="00200684">
      <w:pPr>
        <w:pStyle w:val="TOC2"/>
        <w:rPr>
          <w:rFonts w:asciiTheme="minorHAnsi" w:eastAsiaTheme="minorEastAsia" w:hAnsiTheme="minorHAnsi" w:cstheme="minorBidi"/>
          <w:kern w:val="2"/>
          <w:sz w:val="22"/>
          <w:szCs w:val="22"/>
          <w14:ligatures w14:val="standardContextual"/>
        </w:rPr>
      </w:pPr>
      <w:r>
        <w:t>4.9</w:t>
      </w:r>
      <w:r>
        <w:rPr>
          <w:rFonts w:asciiTheme="minorHAnsi" w:eastAsiaTheme="minorEastAsia" w:hAnsiTheme="minorHAnsi" w:cstheme="minorBidi"/>
          <w:kern w:val="2"/>
          <w:sz w:val="22"/>
          <w:szCs w:val="22"/>
          <w14:ligatures w14:val="standardContextual"/>
        </w:rPr>
        <w:tab/>
      </w:r>
      <w:r>
        <w:t>RF channels and test models</w:t>
      </w:r>
      <w:r>
        <w:tab/>
      </w:r>
      <w:r>
        <w:fldChar w:fldCharType="begin"/>
      </w:r>
      <w:r>
        <w:instrText xml:space="preserve"> PAGEREF _Toc155475672 \h </w:instrText>
      </w:r>
      <w:r>
        <w:fldChar w:fldCharType="separate"/>
      </w:r>
      <w:r>
        <w:t>33</w:t>
      </w:r>
      <w:r>
        <w:fldChar w:fldCharType="end"/>
      </w:r>
    </w:p>
    <w:p w14:paraId="72BE5293" w14:textId="1D67BA99" w:rsidR="00200684" w:rsidRDefault="00200684">
      <w:pPr>
        <w:pStyle w:val="TOC3"/>
        <w:rPr>
          <w:rFonts w:asciiTheme="minorHAnsi" w:eastAsiaTheme="minorEastAsia" w:hAnsiTheme="minorHAnsi" w:cstheme="minorBidi"/>
          <w:kern w:val="2"/>
          <w:sz w:val="22"/>
          <w:szCs w:val="22"/>
          <w14:ligatures w14:val="standardContextual"/>
        </w:rPr>
      </w:pPr>
      <w:r>
        <w:t>4.9.1</w:t>
      </w:r>
      <w:r>
        <w:rPr>
          <w:rFonts w:asciiTheme="minorHAnsi" w:eastAsiaTheme="minorEastAsia" w:hAnsiTheme="minorHAnsi" w:cstheme="minorBidi"/>
          <w:kern w:val="2"/>
          <w:sz w:val="22"/>
          <w:szCs w:val="22"/>
          <w14:ligatures w14:val="standardContextual"/>
        </w:rPr>
        <w:tab/>
      </w:r>
      <w:r>
        <w:t>RF channels</w:t>
      </w:r>
      <w:r>
        <w:tab/>
      </w:r>
      <w:r>
        <w:fldChar w:fldCharType="begin"/>
      </w:r>
      <w:r>
        <w:instrText xml:space="preserve"> PAGEREF _Toc155475673 \h </w:instrText>
      </w:r>
      <w:r>
        <w:fldChar w:fldCharType="separate"/>
      </w:r>
      <w:r>
        <w:t>33</w:t>
      </w:r>
      <w:r>
        <w:fldChar w:fldCharType="end"/>
      </w:r>
    </w:p>
    <w:p w14:paraId="0A72C339" w14:textId="560B7EC7" w:rsidR="00200684" w:rsidRDefault="00200684">
      <w:pPr>
        <w:pStyle w:val="TOC3"/>
        <w:rPr>
          <w:rFonts w:asciiTheme="minorHAnsi" w:eastAsiaTheme="minorEastAsia" w:hAnsiTheme="minorHAnsi" w:cstheme="minorBidi"/>
          <w:kern w:val="2"/>
          <w:sz w:val="22"/>
          <w:szCs w:val="22"/>
          <w14:ligatures w14:val="standardContextual"/>
        </w:rPr>
      </w:pPr>
      <w:r>
        <w:t>4.9.2</w:t>
      </w:r>
      <w:r>
        <w:rPr>
          <w:rFonts w:asciiTheme="minorHAnsi" w:eastAsiaTheme="minorEastAsia" w:hAnsiTheme="minorHAnsi" w:cstheme="minorBidi"/>
          <w:kern w:val="2"/>
          <w:sz w:val="22"/>
          <w:szCs w:val="22"/>
          <w14:ligatures w14:val="standardContextual"/>
        </w:rPr>
        <w:tab/>
      </w:r>
      <w:r>
        <w:t>Test models</w:t>
      </w:r>
      <w:r>
        <w:tab/>
      </w:r>
      <w:r>
        <w:fldChar w:fldCharType="begin"/>
      </w:r>
      <w:r>
        <w:instrText xml:space="preserve"> PAGEREF _Toc155475674 \h </w:instrText>
      </w:r>
      <w:r>
        <w:fldChar w:fldCharType="separate"/>
      </w:r>
      <w:r>
        <w:t>33</w:t>
      </w:r>
      <w:r>
        <w:fldChar w:fldCharType="end"/>
      </w:r>
    </w:p>
    <w:p w14:paraId="6FB811E2" w14:textId="13D50F28" w:rsidR="00200684" w:rsidRDefault="00200684">
      <w:pPr>
        <w:pStyle w:val="TOC4"/>
        <w:rPr>
          <w:rFonts w:asciiTheme="minorHAnsi" w:eastAsiaTheme="minorEastAsia" w:hAnsiTheme="minorHAnsi" w:cstheme="minorBidi"/>
          <w:kern w:val="2"/>
          <w:sz w:val="22"/>
          <w:szCs w:val="22"/>
          <w14:ligatures w14:val="standardContextual"/>
        </w:rPr>
      </w:pPr>
      <w:r>
        <w:t>4.</w:t>
      </w:r>
      <w:r>
        <w:rPr>
          <w:lang w:eastAsia="zh-CN"/>
        </w:rPr>
        <w:t>9.2</w:t>
      </w:r>
      <w:r>
        <w:t>.1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_Toc155475675 \h </w:instrText>
      </w:r>
      <w:r>
        <w:fldChar w:fldCharType="separate"/>
      </w:r>
      <w:r>
        <w:t>33</w:t>
      </w:r>
      <w:r>
        <w:fldChar w:fldCharType="end"/>
      </w:r>
    </w:p>
    <w:p w14:paraId="03930371" w14:textId="28C52A4E" w:rsidR="00200684" w:rsidRDefault="00200684">
      <w:pPr>
        <w:pStyle w:val="TOC4"/>
        <w:rPr>
          <w:rFonts w:asciiTheme="minorHAnsi" w:eastAsiaTheme="minorEastAsia" w:hAnsiTheme="minorHAnsi" w:cstheme="minorBidi"/>
          <w:kern w:val="2"/>
          <w:sz w:val="22"/>
          <w:szCs w:val="22"/>
          <w14:ligatures w14:val="standardContextual"/>
        </w:rPr>
      </w:pPr>
      <w:r>
        <w:t>4.</w:t>
      </w:r>
      <w:r>
        <w:rPr>
          <w:lang w:eastAsia="zh-CN"/>
        </w:rPr>
        <w:t>9.2</w:t>
      </w:r>
      <w:r>
        <w:t>.2</w:t>
      </w:r>
      <w:r>
        <w:rPr>
          <w:rFonts w:asciiTheme="minorHAnsi" w:eastAsiaTheme="minorEastAsia" w:hAnsiTheme="minorHAnsi" w:cstheme="minorBidi"/>
          <w:kern w:val="2"/>
          <w:sz w:val="22"/>
          <w:szCs w:val="22"/>
          <w14:ligatures w14:val="standardContextual"/>
        </w:rPr>
        <w:tab/>
      </w:r>
      <w:r>
        <w:rPr>
          <w:lang w:eastAsia="zh-CN"/>
        </w:rPr>
        <w:t xml:space="preserve">FR2 </w:t>
      </w:r>
      <w:r>
        <w:t>test models for repeater type 2-O for DL</w:t>
      </w:r>
      <w:r>
        <w:tab/>
      </w:r>
      <w:r>
        <w:fldChar w:fldCharType="begin"/>
      </w:r>
      <w:r>
        <w:instrText xml:space="preserve"> PAGEREF _Toc155475676 \h </w:instrText>
      </w:r>
      <w:r>
        <w:fldChar w:fldCharType="separate"/>
      </w:r>
      <w:r>
        <w:t>33</w:t>
      </w:r>
      <w:r>
        <w:fldChar w:fldCharType="end"/>
      </w:r>
    </w:p>
    <w:p w14:paraId="39F7AEBD" w14:textId="3DC0405D" w:rsidR="00200684" w:rsidRDefault="00200684">
      <w:pPr>
        <w:pStyle w:val="TOC4"/>
        <w:rPr>
          <w:rFonts w:asciiTheme="minorHAnsi" w:eastAsiaTheme="minorEastAsia" w:hAnsiTheme="minorHAnsi" w:cstheme="minorBidi"/>
          <w:kern w:val="2"/>
          <w:sz w:val="22"/>
          <w:szCs w:val="22"/>
          <w14:ligatures w14:val="standardContextual"/>
        </w:rPr>
      </w:pPr>
      <w:r>
        <w:t>4.</w:t>
      </w:r>
      <w:r>
        <w:rPr>
          <w:lang w:eastAsia="zh-CN"/>
        </w:rPr>
        <w:t>9.2</w:t>
      </w:r>
      <w:r>
        <w:t>.3</w:t>
      </w:r>
      <w:r>
        <w:rPr>
          <w:rFonts w:asciiTheme="minorHAnsi" w:eastAsiaTheme="minorEastAsia" w:hAnsiTheme="minorHAnsi" w:cstheme="minorBidi"/>
          <w:kern w:val="2"/>
          <w:sz w:val="22"/>
          <w:szCs w:val="22"/>
          <w14:ligatures w14:val="standardContextual"/>
        </w:rPr>
        <w:tab/>
      </w:r>
      <w:r>
        <w:rPr>
          <w:lang w:eastAsia="zh-CN"/>
        </w:rPr>
        <w:t xml:space="preserve">FR2 </w:t>
      </w:r>
      <w:r>
        <w:t>test models for repeater type 2-O for UL</w:t>
      </w:r>
      <w:r>
        <w:tab/>
      </w:r>
      <w:r>
        <w:fldChar w:fldCharType="begin"/>
      </w:r>
      <w:r>
        <w:instrText xml:space="preserve"> PAGEREF _Toc155475677 \h </w:instrText>
      </w:r>
      <w:r>
        <w:fldChar w:fldCharType="separate"/>
      </w:r>
      <w:r>
        <w:t>34</w:t>
      </w:r>
      <w:r>
        <w:fldChar w:fldCharType="end"/>
      </w:r>
    </w:p>
    <w:p w14:paraId="6DF75456" w14:textId="028A164F" w:rsidR="00200684" w:rsidRDefault="00200684">
      <w:pPr>
        <w:pStyle w:val="TOC5"/>
        <w:rPr>
          <w:rFonts w:asciiTheme="minorHAnsi" w:eastAsiaTheme="minorEastAsia" w:hAnsiTheme="minorHAnsi" w:cstheme="minorBidi"/>
          <w:kern w:val="2"/>
          <w:sz w:val="22"/>
          <w:szCs w:val="22"/>
          <w14:ligatures w14:val="standardContextual"/>
        </w:rPr>
      </w:pPr>
      <w:r>
        <w:t>4.9.2.3.1</w:t>
      </w:r>
      <w:r>
        <w:rPr>
          <w:rFonts w:asciiTheme="minorHAnsi" w:eastAsiaTheme="minorEastAsia" w:hAnsiTheme="minorHAnsi" w:cstheme="minorBidi"/>
          <w:kern w:val="2"/>
          <w:sz w:val="22"/>
          <w:szCs w:val="22"/>
          <w14:ligatures w14:val="standardContextual"/>
        </w:rPr>
        <w:tab/>
      </w:r>
      <w:r>
        <w:rPr>
          <w:lang w:eastAsia="zh-CN"/>
        </w:rPr>
        <w:t xml:space="preserve">FR2 </w:t>
      </w:r>
      <w:r>
        <w:t>test model 1.1 (RUL-</w:t>
      </w:r>
      <w:r>
        <w:rPr>
          <w:lang w:eastAsia="zh-CN"/>
        </w:rPr>
        <w:t>FR2-</w:t>
      </w:r>
      <w:r>
        <w:t>TM1.1)</w:t>
      </w:r>
      <w:r>
        <w:tab/>
      </w:r>
      <w:r>
        <w:fldChar w:fldCharType="begin"/>
      </w:r>
      <w:r>
        <w:instrText xml:space="preserve"> PAGEREF _Toc155475678 \h </w:instrText>
      </w:r>
      <w:r>
        <w:fldChar w:fldCharType="separate"/>
      </w:r>
      <w:r>
        <w:t>35</w:t>
      </w:r>
      <w:r>
        <w:fldChar w:fldCharType="end"/>
      </w:r>
    </w:p>
    <w:p w14:paraId="446B529D" w14:textId="230B8138" w:rsidR="00200684" w:rsidRDefault="00200684">
      <w:pPr>
        <w:pStyle w:val="TOC5"/>
        <w:rPr>
          <w:rFonts w:asciiTheme="minorHAnsi" w:eastAsiaTheme="minorEastAsia" w:hAnsiTheme="minorHAnsi" w:cstheme="minorBidi"/>
          <w:kern w:val="2"/>
          <w:sz w:val="22"/>
          <w:szCs w:val="22"/>
          <w14:ligatures w14:val="standardContextual"/>
        </w:rPr>
      </w:pPr>
      <w:r>
        <w:t>4.9.2.3.2</w:t>
      </w:r>
      <w:r>
        <w:rPr>
          <w:rFonts w:asciiTheme="minorHAnsi" w:eastAsiaTheme="minorEastAsia" w:hAnsiTheme="minorHAnsi" w:cstheme="minorBidi"/>
          <w:kern w:val="2"/>
          <w:sz w:val="22"/>
          <w:szCs w:val="22"/>
          <w14:ligatures w14:val="standardContextual"/>
        </w:rPr>
        <w:tab/>
      </w:r>
      <w:r>
        <w:t>FR2 test model 2 (RUL-</w:t>
      </w:r>
      <w:r>
        <w:rPr>
          <w:lang w:eastAsia="zh-CN"/>
        </w:rPr>
        <w:t>FR2-</w:t>
      </w:r>
      <w:r>
        <w:t>TM2)</w:t>
      </w:r>
      <w:r>
        <w:tab/>
      </w:r>
      <w:r>
        <w:fldChar w:fldCharType="begin"/>
      </w:r>
      <w:r>
        <w:instrText xml:space="preserve"> PAGEREF _Toc155475679 \h </w:instrText>
      </w:r>
      <w:r>
        <w:fldChar w:fldCharType="separate"/>
      </w:r>
      <w:r>
        <w:t>35</w:t>
      </w:r>
      <w:r>
        <w:fldChar w:fldCharType="end"/>
      </w:r>
    </w:p>
    <w:p w14:paraId="644D361D" w14:textId="241E133B" w:rsidR="00200684" w:rsidRDefault="00200684">
      <w:pPr>
        <w:pStyle w:val="TOC5"/>
        <w:rPr>
          <w:rFonts w:asciiTheme="minorHAnsi" w:eastAsiaTheme="minorEastAsia" w:hAnsiTheme="minorHAnsi" w:cstheme="minorBidi"/>
          <w:kern w:val="2"/>
          <w:sz w:val="22"/>
          <w:szCs w:val="22"/>
          <w14:ligatures w14:val="standardContextual"/>
        </w:rPr>
      </w:pPr>
      <w:r>
        <w:t>4.9.2.3.2a</w:t>
      </w:r>
      <w:r>
        <w:rPr>
          <w:rFonts w:asciiTheme="minorHAnsi" w:eastAsiaTheme="minorEastAsia" w:hAnsiTheme="minorHAnsi" w:cstheme="minorBidi"/>
          <w:kern w:val="2"/>
          <w:sz w:val="22"/>
          <w:szCs w:val="22"/>
          <w14:ligatures w14:val="standardContextual"/>
        </w:rPr>
        <w:tab/>
      </w:r>
      <w:r>
        <w:t>FR2 test model 2a (RUL-</w:t>
      </w:r>
      <w:r>
        <w:rPr>
          <w:lang w:eastAsia="zh-CN"/>
        </w:rPr>
        <w:t>FR2-</w:t>
      </w:r>
      <w:r>
        <w:t>TM2a)</w:t>
      </w:r>
      <w:r>
        <w:tab/>
      </w:r>
      <w:r>
        <w:fldChar w:fldCharType="begin"/>
      </w:r>
      <w:r>
        <w:instrText xml:space="preserve"> PAGEREF _Toc155475680 \h </w:instrText>
      </w:r>
      <w:r>
        <w:fldChar w:fldCharType="separate"/>
      </w:r>
      <w:r>
        <w:t>36</w:t>
      </w:r>
      <w:r>
        <w:fldChar w:fldCharType="end"/>
      </w:r>
    </w:p>
    <w:p w14:paraId="0121D1A7" w14:textId="4935361F" w:rsidR="00200684" w:rsidRDefault="00200684">
      <w:pPr>
        <w:pStyle w:val="TOC5"/>
        <w:rPr>
          <w:rFonts w:asciiTheme="minorHAnsi" w:eastAsiaTheme="minorEastAsia" w:hAnsiTheme="minorHAnsi" w:cstheme="minorBidi"/>
          <w:kern w:val="2"/>
          <w:sz w:val="22"/>
          <w:szCs w:val="22"/>
          <w14:ligatures w14:val="standardContextual"/>
        </w:rPr>
      </w:pPr>
      <w:r>
        <w:t>4.9.2.3.3</w:t>
      </w:r>
      <w:r>
        <w:rPr>
          <w:rFonts w:asciiTheme="minorHAnsi" w:eastAsiaTheme="minorEastAsia" w:hAnsiTheme="minorHAnsi" w:cstheme="minorBidi"/>
          <w:kern w:val="2"/>
          <w:sz w:val="22"/>
          <w:szCs w:val="22"/>
          <w14:ligatures w14:val="standardContextual"/>
        </w:rPr>
        <w:tab/>
      </w:r>
      <w:r>
        <w:t>FR2 test model 3.1 (RUL-FR2-TM3.1)</w:t>
      </w:r>
      <w:r>
        <w:tab/>
      </w:r>
      <w:r>
        <w:fldChar w:fldCharType="begin"/>
      </w:r>
      <w:r>
        <w:instrText xml:space="preserve"> PAGEREF _Toc155475681 \h </w:instrText>
      </w:r>
      <w:r>
        <w:fldChar w:fldCharType="separate"/>
      </w:r>
      <w:r>
        <w:t>36</w:t>
      </w:r>
      <w:r>
        <w:fldChar w:fldCharType="end"/>
      </w:r>
    </w:p>
    <w:p w14:paraId="0974A25A" w14:textId="20EDF0BA" w:rsidR="00200684" w:rsidRDefault="00200684">
      <w:pPr>
        <w:pStyle w:val="TOC5"/>
        <w:rPr>
          <w:rFonts w:asciiTheme="minorHAnsi" w:eastAsiaTheme="minorEastAsia" w:hAnsiTheme="minorHAnsi" w:cstheme="minorBidi"/>
          <w:kern w:val="2"/>
          <w:sz w:val="22"/>
          <w:szCs w:val="22"/>
          <w14:ligatures w14:val="standardContextual"/>
        </w:rPr>
      </w:pPr>
      <w:r>
        <w:t>4.9.2.3.4</w:t>
      </w:r>
      <w:r>
        <w:rPr>
          <w:rFonts w:asciiTheme="minorHAnsi" w:eastAsiaTheme="minorEastAsia" w:hAnsiTheme="minorHAnsi" w:cstheme="minorBidi"/>
          <w:kern w:val="2"/>
          <w:sz w:val="22"/>
          <w:szCs w:val="22"/>
          <w14:ligatures w14:val="standardContextual"/>
        </w:rPr>
        <w:tab/>
      </w:r>
      <w:r>
        <w:t>FR2 test model 3.1a (RUL-FR2-TM3.1a)</w:t>
      </w:r>
      <w:r>
        <w:tab/>
      </w:r>
      <w:r>
        <w:fldChar w:fldCharType="begin"/>
      </w:r>
      <w:r>
        <w:instrText xml:space="preserve"> PAGEREF _Toc155475682 \h </w:instrText>
      </w:r>
      <w:r>
        <w:fldChar w:fldCharType="separate"/>
      </w:r>
      <w:r>
        <w:t>36</w:t>
      </w:r>
      <w:r>
        <w:fldChar w:fldCharType="end"/>
      </w:r>
    </w:p>
    <w:p w14:paraId="5A851064" w14:textId="120AF274" w:rsidR="00200684" w:rsidRDefault="00200684">
      <w:pPr>
        <w:pStyle w:val="TOC4"/>
        <w:rPr>
          <w:rFonts w:asciiTheme="minorHAnsi" w:eastAsiaTheme="minorEastAsia" w:hAnsiTheme="minorHAnsi" w:cstheme="minorBidi"/>
          <w:kern w:val="2"/>
          <w:sz w:val="22"/>
          <w:szCs w:val="22"/>
          <w14:ligatures w14:val="standardContextual"/>
        </w:rPr>
      </w:pPr>
      <w:r>
        <w:t>4.9.2.4</w:t>
      </w:r>
      <w:r>
        <w:rPr>
          <w:rFonts w:asciiTheme="minorHAnsi" w:eastAsiaTheme="minorEastAsia" w:hAnsiTheme="minorHAnsi" w:cstheme="minorBidi"/>
          <w:kern w:val="2"/>
          <w:sz w:val="22"/>
          <w:szCs w:val="22"/>
          <w14:ligatures w14:val="standardContextual"/>
        </w:rPr>
        <w:tab/>
      </w:r>
      <w:r>
        <w:t>Data content of physical channels and signals for RUL-FR2-TM</w:t>
      </w:r>
      <w:r>
        <w:tab/>
      </w:r>
      <w:r>
        <w:fldChar w:fldCharType="begin"/>
      </w:r>
      <w:r>
        <w:instrText xml:space="preserve"> PAGEREF _Toc155475683 \h </w:instrText>
      </w:r>
      <w:r>
        <w:fldChar w:fldCharType="separate"/>
      </w:r>
      <w:r>
        <w:t>37</w:t>
      </w:r>
      <w:r>
        <w:fldChar w:fldCharType="end"/>
      </w:r>
    </w:p>
    <w:p w14:paraId="3DD2AC6D" w14:textId="54EB6A95" w:rsidR="00200684" w:rsidRDefault="00200684">
      <w:pPr>
        <w:pStyle w:val="TOC5"/>
        <w:rPr>
          <w:rFonts w:asciiTheme="minorHAnsi" w:eastAsiaTheme="minorEastAsia" w:hAnsiTheme="minorHAnsi" w:cstheme="minorBidi"/>
          <w:kern w:val="2"/>
          <w:sz w:val="22"/>
          <w:szCs w:val="22"/>
          <w14:ligatures w14:val="standardContextual"/>
        </w:rPr>
      </w:pPr>
      <w:r>
        <w:t>4.9.2.3.1</w:t>
      </w:r>
      <w:r>
        <w:rPr>
          <w:rFonts w:asciiTheme="minorHAnsi" w:eastAsiaTheme="minorEastAsia" w:hAnsiTheme="minorHAnsi" w:cstheme="minorBidi"/>
          <w:kern w:val="2"/>
          <w:sz w:val="22"/>
          <w:szCs w:val="22"/>
          <w14:ligatures w14:val="standardContextual"/>
        </w:rPr>
        <w:tab/>
      </w:r>
      <w:r>
        <w:t>PUSCH</w:t>
      </w:r>
      <w:r>
        <w:tab/>
      </w:r>
      <w:r>
        <w:fldChar w:fldCharType="begin"/>
      </w:r>
      <w:r>
        <w:instrText xml:space="preserve"> PAGEREF _Toc155475684 \h </w:instrText>
      </w:r>
      <w:r>
        <w:fldChar w:fldCharType="separate"/>
      </w:r>
      <w:r>
        <w:t>37</w:t>
      </w:r>
      <w:r>
        <w:fldChar w:fldCharType="end"/>
      </w:r>
    </w:p>
    <w:p w14:paraId="562D9688" w14:textId="0EC610D8" w:rsidR="00200684" w:rsidRDefault="00200684">
      <w:pPr>
        <w:pStyle w:val="TOC2"/>
        <w:rPr>
          <w:rFonts w:asciiTheme="minorHAnsi" w:eastAsiaTheme="minorEastAsia" w:hAnsiTheme="minorHAnsi" w:cstheme="minorBidi"/>
          <w:kern w:val="2"/>
          <w:sz w:val="22"/>
          <w:szCs w:val="22"/>
          <w14:ligatures w14:val="standardContextual"/>
        </w:rPr>
      </w:pPr>
      <w:r>
        <w:t>4.10</w:t>
      </w:r>
      <w:r>
        <w:rPr>
          <w:rFonts w:asciiTheme="minorHAnsi" w:eastAsiaTheme="minorEastAsia" w:hAnsiTheme="minorHAnsi" w:cstheme="minorBidi"/>
          <w:kern w:val="2"/>
          <w:sz w:val="22"/>
          <w:szCs w:val="22"/>
          <w14:ligatures w14:val="standardContextual"/>
        </w:rPr>
        <w:tab/>
      </w:r>
      <w:r>
        <w:t>Requirements for contiguous and non-contiguous spectrum</w:t>
      </w:r>
      <w:r>
        <w:tab/>
      </w:r>
      <w:r>
        <w:fldChar w:fldCharType="begin"/>
      </w:r>
      <w:r>
        <w:instrText xml:space="preserve"> PAGEREF _Toc155475685 \h </w:instrText>
      </w:r>
      <w:r>
        <w:fldChar w:fldCharType="separate"/>
      </w:r>
      <w:r>
        <w:t>37</w:t>
      </w:r>
      <w:r>
        <w:fldChar w:fldCharType="end"/>
      </w:r>
    </w:p>
    <w:p w14:paraId="2DF4BD71" w14:textId="26FC7402" w:rsidR="00200684" w:rsidRDefault="00200684">
      <w:pPr>
        <w:pStyle w:val="TOC2"/>
        <w:rPr>
          <w:rFonts w:asciiTheme="minorHAnsi" w:eastAsiaTheme="minorEastAsia" w:hAnsiTheme="minorHAnsi" w:cstheme="minorBidi"/>
          <w:kern w:val="2"/>
          <w:sz w:val="22"/>
          <w:szCs w:val="22"/>
          <w14:ligatures w14:val="standardContextual"/>
        </w:rPr>
      </w:pPr>
      <w:r>
        <w:t>4.1</w:t>
      </w:r>
      <w:r w:rsidRPr="006D4E97">
        <w:rPr>
          <w:lang w:val="en-US" w:eastAsia="zh-CN"/>
        </w:rPr>
        <w:t>1</w:t>
      </w:r>
      <w:r>
        <w:rPr>
          <w:rFonts w:asciiTheme="minorHAnsi" w:eastAsiaTheme="minorEastAsia" w:hAnsiTheme="minorHAnsi" w:cstheme="minorBidi"/>
          <w:kern w:val="2"/>
          <w:sz w:val="22"/>
          <w:szCs w:val="22"/>
          <w14:ligatures w14:val="standardContextual"/>
        </w:rPr>
        <w:tab/>
      </w:r>
      <w:r>
        <w:t>Format and interpretation of tests</w:t>
      </w:r>
      <w:r>
        <w:tab/>
      </w:r>
      <w:r>
        <w:fldChar w:fldCharType="begin"/>
      </w:r>
      <w:r>
        <w:instrText xml:space="preserve"> PAGEREF _Toc155475686 \h </w:instrText>
      </w:r>
      <w:r>
        <w:fldChar w:fldCharType="separate"/>
      </w:r>
      <w:r>
        <w:t>38</w:t>
      </w:r>
      <w:r>
        <w:fldChar w:fldCharType="end"/>
      </w:r>
    </w:p>
    <w:p w14:paraId="21147052" w14:textId="09FEA12D" w:rsidR="00200684" w:rsidRDefault="00200684">
      <w:pPr>
        <w:pStyle w:val="TOC2"/>
        <w:rPr>
          <w:rFonts w:asciiTheme="minorHAnsi" w:eastAsiaTheme="minorEastAsia" w:hAnsiTheme="minorHAnsi" w:cstheme="minorBidi"/>
          <w:kern w:val="2"/>
          <w:sz w:val="22"/>
          <w:szCs w:val="22"/>
          <w14:ligatures w14:val="standardContextual"/>
        </w:rPr>
      </w:pPr>
      <w:r>
        <w:rPr>
          <w:lang w:eastAsia="zh-CN"/>
        </w:rPr>
        <w:t>4.1</w:t>
      </w:r>
      <w:r w:rsidRPr="006D4E97">
        <w:rPr>
          <w:lang w:val="en-US" w:eastAsia="zh-CN"/>
        </w:rPr>
        <w:t>2</w:t>
      </w:r>
      <w:r>
        <w:rPr>
          <w:rFonts w:asciiTheme="minorHAnsi" w:eastAsiaTheme="minorEastAsia" w:hAnsiTheme="minorHAnsi" w:cstheme="minorBidi"/>
          <w:kern w:val="2"/>
          <w:sz w:val="22"/>
          <w:szCs w:val="22"/>
          <w14:ligatures w14:val="standardContextual"/>
        </w:rPr>
        <w:tab/>
      </w:r>
      <w:r>
        <w:t>Reference coordinate system</w:t>
      </w:r>
      <w:r>
        <w:tab/>
      </w:r>
      <w:r>
        <w:fldChar w:fldCharType="begin"/>
      </w:r>
      <w:r>
        <w:instrText xml:space="preserve"> PAGEREF _Toc155475687 \h </w:instrText>
      </w:r>
      <w:r>
        <w:fldChar w:fldCharType="separate"/>
      </w:r>
      <w:r>
        <w:t>39</w:t>
      </w:r>
      <w:r>
        <w:fldChar w:fldCharType="end"/>
      </w:r>
    </w:p>
    <w:p w14:paraId="2825AC38" w14:textId="0BF30BDA" w:rsidR="00200684" w:rsidRDefault="00200684">
      <w:pPr>
        <w:pStyle w:val="TOC1"/>
        <w:rPr>
          <w:rFonts w:asciiTheme="minorHAnsi" w:eastAsiaTheme="minorEastAsia" w:hAnsiTheme="minorHAnsi" w:cstheme="minorBidi"/>
          <w:kern w:val="2"/>
          <w:szCs w:val="22"/>
          <w14:ligatures w14:val="standardContextual"/>
        </w:rPr>
      </w:pPr>
      <w:r>
        <w:rPr>
          <w:lang w:eastAsia="zh-CN"/>
        </w:rPr>
        <w:t>5</w:t>
      </w:r>
      <w:r>
        <w:rPr>
          <w:rFonts w:asciiTheme="minorHAnsi" w:eastAsiaTheme="minorEastAsia" w:hAnsiTheme="minorHAnsi" w:cstheme="minorBidi"/>
          <w:kern w:val="2"/>
          <w:szCs w:val="22"/>
          <w14:ligatures w14:val="standardContextual"/>
        </w:rPr>
        <w:tab/>
      </w:r>
      <w:r>
        <w:rPr>
          <w:lang w:eastAsia="zh-CN"/>
        </w:rPr>
        <w:t>Operating bands and channel arrangement</w:t>
      </w:r>
      <w:r>
        <w:tab/>
      </w:r>
      <w:r>
        <w:fldChar w:fldCharType="begin"/>
      </w:r>
      <w:r>
        <w:instrText xml:space="preserve"> PAGEREF _Toc155475688 \h </w:instrText>
      </w:r>
      <w:r>
        <w:fldChar w:fldCharType="separate"/>
      </w:r>
      <w:r>
        <w:t>40</w:t>
      </w:r>
      <w:r>
        <w:fldChar w:fldCharType="end"/>
      </w:r>
    </w:p>
    <w:p w14:paraId="484C9D2F" w14:textId="1DEA6D5C"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6</w:t>
      </w:r>
      <w:r>
        <w:rPr>
          <w:rFonts w:asciiTheme="minorHAnsi" w:eastAsiaTheme="minorEastAsia" w:hAnsiTheme="minorHAnsi" w:cstheme="minorBidi"/>
          <w:kern w:val="2"/>
          <w:szCs w:val="22"/>
          <w14:ligatures w14:val="standardContextual"/>
        </w:rPr>
        <w:tab/>
      </w:r>
      <w:r>
        <w:t>Radiated characteristics</w:t>
      </w:r>
      <w:r>
        <w:tab/>
      </w:r>
      <w:r>
        <w:fldChar w:fldCharType="begin"/>
      </w:r>
      <w:r>
        <w:instrText xml:space="preserve"> PAGEREF _Toc155475689 \h </w:instrText>
      </w:r>
      <w:r>
        <w:fldChar w:fldCharType="separate"/>
      </w:r>
      <w:r>
        <w:t>40</w:t>
      </w:r>
      <w:r>
        <w:fldChar w:fldCharType="end"/>
      </w:r>
    </w:p>
    <w:p w14:paraId="3E3700CC" w14:textId="15DDF19E" w:rsidR="00200684" w:rsidRDefault="00200684">
      <w:pPr>
        <w:pStyle w:val="TOC2"/>
        <w:rPr>
          <w:rFonts w:asciiTheme="minorHAnsi" w:eastAsiaTheme="minorEastAsia" w:hAnsiTheme="minorHAnsi" w:cstheme="minorBidi"/>
          <w:kern w:val="2"/>
          <w:sz w:val="22"/>
          <w:szCs w:val="22"/>
          <w14:ligatures w14:val="standardContextual"/>
        </w:rPr>
      </w:pPr>
      <w:r w:rsidRPr="006D4E97">
        <w:rPr>
          <w:lang w:val="en-US" w:eastAsia="zh-CN"/>
        </w:rPr>
        <w:t>6</w:t>
      </w:r>
      <w:r>
        <w:rPr>
          <w:lang w:eastAsia="zh-CN"/>
        </w:rPr>
        <w:t>.1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_Toc155475690 \h </w:instrText>
      </w:r>
      <w:r>
        <w:fldChar w:fldCharType="separate"/>
      </w:r>
      <w:r>
        <w:t>40</w:t>
      </w:r>
      <w:r>
        <w:fldChar w:fldCharType="end"/>
      </w:r>
    </w:p>
    <w:p w14:paraId="5F265B17" w14:textId="07013669" w:rsidR="00200684" w:rsidRDefault="00200684">
      <w:pPr>
        <w:pStyle w:val="TOC2"/>
        <w:rPr>
          <w:rFonts w:asciiTheme="minorHAnsi" w:eastAsiaTheme="minorEastAsia" w:hAnsiTheme="minorHAnsi" w:cstheme="minorBidi"/>
          <w:kern w:val="2"/>
          <w:sz w:val="22"/>
          <w:szCs w:val="22"/>
          <w14:ligatures w14:val="standardContextual"/>
        </w:rPr>
      </w:pPr>
      <w:r w:rsidRPr="006D4E97">
        <w:rPr>
          <w:lang w:val="en-US" w:eastAsia="zh-CN"/>
        </w:rPr>
        <w:t>6</w:t>
      </w:r>
      <w:r>
        <w:rPr>
          <w:lang w:eastAsia="zh-CN"/>
        </w:rPr>
        <w:t>.2</w:t>
      </w:r>
      <w:r>
        <w:rPr>
          <w:rFonts w:asciiTheme="minorHAnsi" w:eastAsiaTheme="minorEastAsia" w:hAnsiTheme="minorHAnsi" w:cstheme="minorBidi"/>
          <w:kern w:val="2"/>
          <w:sz w:val="22"/>
          <w:szCs w:val="22"/>
          <w14:ligatures w14:val="standardContextual"/>
        </w:rPr>
        <w:tab/>
      </w:r>
      <w:r>
        <w:rPr>
          <w:lang w:eastAsia="zh-CN"/>
        </w:rPr>
        <w:t>OTA output power</w:t>
      </w:r>
      <w:r>
        <w:tab/>
      </w:r>
      <w:r>
        <w:fldChar w:fldCharType="begin"/>
      </w:r>
      <w:r>
        <w:instrText xml:space="preserve"> PAGEREF _Toc155475691 \h </w:instrText>
      </w:r>
      <w:r>
        <w:fldChar w:fldCharType="separate"/>
      </w:r>
      <w:r>
        <w:t>40</w:t>
      </w:r>
      <w:r>
        <w:fldChar w:fldCharType="end"/>
      </w:r>
    </w:p>
    <w:p w14:paraId="5D81580C" w14:textId="66851BF0" w:rsidR="00200684" w:rsidRDefault="00200684">
      <w:pPr>
        <w:pStyle w:val="TOC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rsidRPr="006D4E97">
        <w:rPr>
          <w:lang w:val="en-US" w:eastAsia="zh-CN"/>
        </w:rPr>
        <w:t>General</w:t>
      </w:r>
      <w:r>
        <w:tab/>
      </w:r>
      <w:r>
        <w:fldChar w:fldCharType="begin"/>
      </w:r>
      <w:r>
        <w:instrText xml:space="preserve"> PAGEREF _Toc155475692 \h </w:instrText>
      </w:r>
      <w:r>
        <w:fldChar w:fldCharType="separate"/>
      </w:r>
      <w:r>
        <w:t>40</w:t>
      </w:r>
      <w:r>
        <w:fldChar w:fldCharType="end"/>
      </w:r>
    </w:p>
    <w:p w14:paraId="461BA444" w14:textId="7CD1FB82" w:rsidR="00200684" w:rsidRDefault="00200684">
      <w:pPr>
        <w:pStyle w:val="TOC3"/>
        <w:rPr>
          <w:rFonts w:asciiTheme="minorHAnsi" w:eastAsiaTheme="minorEastAsia" w:hAnsiTheme="minorHAnsi" w:cstheme="minorBidi"/>
          <w:kern w:val="2"/>
          <w:sz w:val="22"/>
          <w:szCs w:val="22"/>
          <w14:ligatures w14:val="standardContextual"/>
        </w:rPr>
      </w:pPr>
      <w:r w:rsidRPr="006D4E97">
        <w:rPr>
          <w:lang w:val="en-US" w:eastAsia="zh-CN"/>
        </w:rPr>
        <w:t>6</w:t>
      </w:r>
      <w:r>
        <w:rPr>
          <w:lang w:eastAsia="zh-CN"/>
        </w:rPr>
        <w:t>.2</w:t>
      </w:r>
      <w:r>
        <w:t>.2</w:t>
      </w:r>
      <w:r>
        <w:rPr>
          <w:rFonts w:asciiTheme="minorHAnsi" w:eastAsiaTheme="minorEastAsia" w:hAnsiTheme="minorHAnsi" w:cstheme="minorBidi"/>
          <w:kern w:val="2"/>
          <w:sz w:val="22"/>
          <w:szCs w:val="22"/>
          <w14:ligatures w14:val="standardContextual"/>
        </w:rPr>
        <w:tab/>
      </w:r>
      <w:r>
        <w:t>OTA output power (EIRP)</w:t>
      </w:r>
      <w:r>
        <w:tab/>
      </w:r>
      <w:r>
        <w:fldChar w:fldCharType="begin"/>
      </w:r>
      <w:r>
        <w:instrText xml:space="preserve"> PAGEREF _Toc155475693 \h </w:instrText>
      </w:r>
      <w:r>
        <w:fldChar w:fldCharType="separate"/>
      </w:r>
      <w:r>
        <w:t>40</w:t>
      </w:r>
      <w:r>
        <w:fldChar w:fldCharType="end"/>
      </w:r>
    </w:p>
    <w:p w14:paraId="2D79B1BA" w14:textId="62E76CD2" w:rsidR="00200684" w:rsidRDefault="00200684">
      <w:pPr>
        <w:pStyle w:val="TOC4"/>
        <w:rPr>
          <w:rFonts w:asciiTheme="minorHAnsi" w:eastAsiaTheme="minorEastAsia" w:hAnsiTheme="minorHAnsi" w:cstheme="minorBidi"/>
          <w:kern w:val="2"/>
          <w:sz w:val="22"/>
          <w:szCs w:val="22"/>
          <w14:ligatures w14:val="standardContextual"/>
        </w:rPr>
      </w:pPr>
      <w:r>
        <w:t>6.2.</w:t>
      </w:r>
      <w:r w:rsidRPr="006D4E97">
        <w:rPr>
          <w:lang w:val="en-US" w:eastAsia="zh-CN"/>
        </w:rPr>
        <w:t>2.</w:t>
      </w:r>
      <w:r>
        <w:t>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_Toc155475694 \h </w:instrText>
      </w:r>
      <w:r>
        <w:fldChar w:fldCharType="separate"/>
      </w:r>
      <w:r>
        <w:t>40</w:t>
      </w:r>
      <w:r>
        <w:fldChar w:fldCharType="end"/>
      </w:r>
    </w:p>
    <w:p w14:paraId="30A3EB10" w14:textId="220AA4A3" w:rsidR="00200684" w:rsidRDefault="00200684">
      <w:pPr>
        <w:pStyle w:val="TOC4"/>
        <w:rPr>
          <w:rFonts w:asciiTheme="minorHAnsi" w:eastAsiaTheme="minorEastAsia" w:hAnsiTheme="minorHAnsi" w:cstheme="minorBidi"/>
          <w:kern w:val="2"/>
          <w:sz w:val="22"/>
          <w:szCs w:val="22"/>
          <w14:ligatures w14:val="standardContextual"/>
        </w:rPr>
      </w:pPr>
      <w:r>
        <w:t>6.2.</w:t>
      </w:r>
      <w:r w:rsidRPr="006D4E97">
        <w:rPr>
          <w:lang w:val="en-US" w:eastAsia="zh-CN"/>
        </w:rPr>
        <w:t>2.</w:t>
      </w:r>
      <w:r>
        <w:t>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_Toc155475695 \h </w:instrText>
      </w:r>
      <w:r>
        <w:fldChar w:fldCharType="separate"/>
      </w:r>
      <w:r>
        <w:t>41</w:t>
      </w:r>
      <w:r>
        <w:fldChar w:fldCharType="end"/>
      </w:r>
    </w:p>
    <w:p w14:paraId="1B7D8B06" w14:textId="1D5BE20A" w:rsidR="00200684" w:rsidRDefault="00200684">
      <w:pPr>
        <w:pStyle w:val="TOC4"/>
        <w:rPr>
          <w:rFonts w:asciiTheme="minorHAnsi" w:eastAsiaTheme="minorEastAsia" w:hAnsiTheme="minorHAnsi" w:cstheme="minorBidi"/>
          <w:kern w:val="2"/>
          <w:sz w:val="22"/>
          <w:szCs w:val="22"/>
          <w14:ligatures w14:val="standardContextual"/>
        </w:rPr>
      </w:pPr>
      <w:r>
        <w:t>6.2.</w:t>
      </w:r>
      <w:r w:rsidRPr="006D4E97">
        <w:rPr>
          <w:lang w:val="en-US" w:eastAsia="zh-CN"/>
        </w:rPr>
        <w:t>2.</w:t>
      </w:r>
      <w:r>
        <w:t>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_Toc155475696 \h </w:instrText>
      </w:r>
      <w:r>
        <w:fldChar w:fldCharType="separate"/>
      </w:r>
      <w:r>
        <w:t>42</w:t>
      </w:r>
      <w:r>
        <w:fldChar w:fldCharType="end"/>
      </w:r>
    </w:p>
    <w:p w14:paraId="3A4B2039" w14:textId="314574AE" w:rsidR="00200684" w:rsidRDefault="00200684">
      <w:pPr>
        <w:pStyle w:val="TOC4"/>
        <w:rPr>
          <w:rFonts w:asciiTheme="minorHAnsi" w:eastAsiaTheme="minorEastAsia" w:hAnsiTheme="minorHAnsi" w:cstheme="minorBidi"/>
          <w:kern w:val="2"/>
          <w:sz w:val="22"/>
          <w:szCs w:val="22"/>
          <w14:ligatures w14:val="standardContextual"/>
        </w:rPr>
      </w:pPr>
      <w:r>
        <w:t>6.2.</w:t>
      </w:r>
      <w:r w:rsidRPr="006D4E97">
        <w:rPr>
          <w:lang w:val="en-US" w:eastAsia="zh-CN"/>
        </w:rPr>
        <w:t>2.</w:t>
      </w:r>
      <w:r>
        <w:t>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_Toc155475697 \h </w:instrText>
      </w:r>
      <w:r>
        <w:fldChar w:fldCharType="separate"/>
      </w:r>
      <w:r>
        <w:t>42</w:t>
      </w:r>
      <w:r>
        <w:fldChar w:fldCharType="end"/>
      </w:r>
    </w:p>
    <w:p w14:paraId="6F2009A3" w14:textId="145A5018" w:rsidR="00200684" w:rsidRDefault="00200684">
      <w:pPr>
        <w:pStyle w:val="TOC5"/>
        <w:rPr>
          <w:rFonts w:asciiTheme="minorHAnsi" w:eastAsiaTheme="minorEastAsia" w:hAnsiTheme="minorHAnsi" w:cstheme="minorBidi"/>
          <w:kern w:val="2"/>
          <w:sz w:val="22"/>
          <w:szCs w:val="22"/>
          <w14:ligatures w14:val="standardContextual"/>
        </w:rPr>
      </w:pPr>
      <w:r>
        <w:t>6.2.</w:t>
      </w:r>
      <w:r w:rsidRPr="006D4E97">
        <w:rPr>
          <w:lang w:val="en-US" w:eastAsia="zh-CN"/>
        </w:rPr>
        <w:t>2.</w:t>
      </w:r>
      <w:r>
        <w:t>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_Toc155475698 \h </w:instrText>
      </w:r>
      <w:r>
        <w:fldChar w:fldCharType="separate"/>
      </w:r>
      <w:r>
        <w:t>42</w:t>
      </w:r>
      <w:r>
        <w:fldChar w:fldCharType="end"/>
      </w:r>
    </w:p>
    <w:p w14:paraId="3B1EB7BD" w14:textId="5CD0302C" w:rsidR="00200684" w:rsidRDefault="00200684">
      <w:pPr>
        <w:pStyle w:val="TOC5"/>
        <w:rPr>
          <w:rFonts w:asciiTheme="minorHAnsi" w:eastAsiaTheme="minorEastAsia" w:hAnsiTheme="minorHAnsi" w:cstheme="minorBidi"/>
          <w:kern w:val="2"/>
          <w:sz w:val="22"/>
          <w:szCs w:val="22"/>
          <w14:ligatures w14:val="standardContextual"/>
        </w:rPr>
      </w:pPr>
      <w:r>
        <w:t>6.2.</w:t>
      </w:r>
      <w:r w:rsidRPr="006D4E97">
        <w:rPr>
          <w:lang w:val="en-US" w:eastAsia="zh-CN"/>
        </w:rPr>
        <w:t>2.</w:t>
      </w:r>
      <w:r>
        <w:t>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_Toc155475699 \h </w:instrText>
      </w:r>
      <w:r>
        <w:fldChar w:fldCharType="separate"/>
      </w:r>
      <w:r>
        <w:t>42</w:t>
      </w:r>
      <w:r>
        <w:fldChar w:fldCharType="end"/>
      </w:r>
    </w:p>
    <w:p w14:paraId="247B9B83" w14:textId="4AA8A3A8" w:rsidR="00200684" w:rsidRDefault="00200684">
      <w:pPr>
        <w:pStyle w:val="TOC4"/>
        <w:rPr>
          <w:rFonts w:asciiTheme="minorHAnsi" w:eastAsiaTheme="minorEastAsia" w:hAnsiTheme="minorHAnsi" w:cstheme="minorBidi"/>
          <w:kern w:val="2"/>
          <w:sz w:val="22"/>
          <w:szCs w:val="22"/>
          <w14:ligatures w14:val="standardContextual"/>
        </w:rPr>
      </w:pPr>
      <w:r>
        <w:t>6.2.</w:t>
      </w:r>
      <w:r w:rsidRPr="006D4E97">
        <w:rPr>
          <w:lang w:val="en-US" w:eastAsia="zh-CN"/>
        </w:rPr>
        <w:t>2.</w:t>
      </w:r>
      <w:r>
        <w:t>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_Toc155475700 \h </w:instrText>
      </w:r>
      <w:r>
        <w:fldChar w:fldCharType="separate"/>
      </w:r>
      <w:r>
        <w:t>43</w:t>
      </w:r>
      <w:r>
        <w:fldChar w:fldCharType="end"/>
      </w:r>
    </w:p>
    <w:p w14:paraId="3509BFDD" w14:textId="51FDE479" w:rsidR="00200684" w:rsidRDefault="00200684">
      <w:pPr>
        <w:pStyle w:val="TOC3"/>
        <w:rPr>
          <w:rFonts w:asciiTheme="minorHAnsi" w:eastAsiaTheme="minorEastAsia" w:hAnsiTheme="minorHAnsi" w:cstheme="minorBidi"/>
          <w:kern w:val="2"/>
          <w:sz w:val="22"/>
          <w:szCs w:val="22"/>
          <w14:ligatures w14:val="standardContextual"/>
        </w:rPr>
      </w:pPr>
      <w:r w:rsidRPr="006D4E97">
        <w:rPr>
          <w:lang w:val="en-US" w:eastAsia="zh-CN"/>
        </w:rPr>
        <w:t>6.2.3</w:t>
      </w:r>
      <w:r>
        <w:rPr>
          <w:rFonts w:asciiTheme="minorHAnsi" w:eastAsiaTheme="minorEastAsia" w:hAnsiTheme="minorHAnsi" w:cstheme="minorBidi"/>
          <w:kern w:val="2"/>
          <w:sz w:val="22"/>
          <w:szCs w:val="22"/>
          <w14:ligatures w14:val="standardContextual"/>
        </w:rPr>
        <w:tab/>
      </w:r>
      <w:r w:rsidRPr="006D4E97">
        <w:rPr>
          <w:lang w:val="en-US" w:eastAsia="zh-CN"/>
        </w:rPr>
        <w:t>OTA repeater output power (TRP)</w:t>
      </w:r>
      <w:r>
        <w:tab/>
      </w:r>
      <w:r>
        <w:fldChar w:fldCharType="begin"/>
      </w:r>
      <w:r>
        <w:instrText xml:space="preserve"> PAGEREF _Toc155475701 \h </w:instrText>
      </w:r>
      <w:r>
        <w:fldChar w:fldCharType="separate"/>
      </w:r>
      <w:r>
        <w:t>43</w:t>
      </w:r>
      <w:r>
        <w:fldChar w:fldCharType="end"/>
      </w:r>
    </w:p>
    <w:p w14:paraId="521261DE" w14:textId="28214583" w:rsidR="00200684" w:rsidRDefault="00200684">
      <w:pPr>
        <w:pStyle w:val="TOC4"/>
        <w:rPr>
          <w:rFonts w:asciiTheme="minorHAnsi" w:eastAsiaTheme="minorEastAsia" w:hAnsiTheme="minorHAnsi" w:cstheme="minorBidi"/>
          <w:kern w:val="2"/>
          <w:sz w:val="22"/>
          <w:szCs w:val="22"/>
          <w14:ligatures w14:val="standardContextual"/>
        </w:rPr>
      </w:pPr>
      <w:r>
        <w:t>6.</w:t>
      </w:r>
      <w:r w:rsidRPr="006D4E97">
        <w:rPr>
          <w:lang w:val="en-US" w:eastAsia="zh-CN"/>
        </w:rPr>
        <w:t>2.</w:t>
      </w:r>
      <w:r>
        <w:t>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_Toc155475702 \h </w:instrText>
      </w:r>
      <w:r>
        <w:fldChar w:fldCharType="separate"/>
      </w:r>
      <w:r>
        <w:t>43</w:t>
      </w:r>
      <w:r>
        <w:fldChar w:fldCharType="end"/>
      </w:r>
    </w:p>
    <w:p w14:paraId="264160A9" w14:textId="16772F3B" w:rsidR="00200684" w:rsidRDefault="00200684">
      <w:pPr>
        <w:pStyle w:val="TOC4"/>
        <w:rPr>
          <w:rFonts w:asciiTheme="minorHAnsi" w:eastAsiaTheme="minorEastAsia" w:hAnsiTheme="minorHAnsi" w:cstheme="minorBidi"/>
          <w:kern w:val="2"/>
          <w:sz w:val="22"/>
          <w:szCs w:val="22"/>
          <w14:ligatures w14:val="standardContextual"/>
        </w:rPr>
      </w:pPr>
      <w:r>
        <w:t>6.</w:t>
      </w:r>
      <w:r w:rsidRPr="006D4E97">
        <w:rPr>
          <w:lang w:val="en-US" w:eastAsia="zh-CN"/>
        </w:rPr>
        <w:t>2.</w:t>
      </w:r>
      <w:r>
        <w:t>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_Toc155475703 \h </w:instrText>
      </w:r>
      <w:r>
        <w:fldChar w:fldCharType="separate"/>
      </w:r>
      <w:r>
        <w:t>44</w:t>
      </w:r>
      <w:r>
        <w:fldChar w:fldCharType="end"/>
      </w:r>
    </w:p>
    <w:p w14:paraId="3525F329" w14:textId="5AC262D7" w:rsidR="00200684" w:rsidRDefault="00200684">
      <w:pPr>
        <w:pStyle w:val="TOC4"/>
        <w:rPr>
          <w:rFonts w:asciiTheme="minorHAnsi" w:eastAsiaTheme="minorEastAsia" w:hAnsiTheme="minorHAnsi" w:cstheme="minorBidi"/>
          <w:kern w:val="2"/>
          <w:sz w:val="22"/>
          <w:szCs w:val="22"/>
          <w14:ligatures w14:val="standardContextual"/>
        </w:rPr>
      </w:pPr>
      <w:r>
        <w:t>6.</w:t>
      </w:r>
      <w:r w:rsidRPr="006D4E97">
        <w:rPr>
          <w:lang w:val="en-US" w:eastAsia="zh-CN"/>
        </w:rPr>
        <w:t>2.</w:t>
      </w:r>
      <w:r>
        <w:t>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_Toc155475704 \h </w:instrText>
      </w:r>
      <w:r>
        <w:fldChar w:fldCharType="separate"/>
      </w:r>
      <w:r>
        <w:t>44</w:t>
      </w:r>
      <w:r>
        <w:fldChar w:fldCharType="end"/>
      </w:r>
    </w:p>
    <w:p w14:paraId="0BEE357A" w14:textId="29058384" w:rsidR="00200684" w:rsidRDefault="00200684">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w:t>
      </w:r>
      <w:r w:rsidRPr="006D4E97">
        <w:rPr>
          <w:lang w:val="en-US" w:eastAsia="zh-CN"/>
        </w:rPr>
        <w:t>2.</w:t>
      </w:r>
      <w:r>
        <w:rPr>
          <w:lang w:eastAsia="zh-CN"/>
        </w:rPr>
        <w:t>3.</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_Toc155475705 \h </w:instrText>
      </w:r>
      <w:r>
        <w:fldChar w:fldCharType="separate"/>
      </w:r>
      <w:r>
        <w:t>44</w:t>
      </w:r>
      <w:r>
        <w:fldChar w:fldCharType="end"/>
      </w:r>
    </w:p>
    <w:p w14:paraId="4C864B08" w14:textId="137B7FC7" w:rsidR="00200684" w:rsidRDefault="00200684">
      <w:pPr>
        <w:pStyle w:val="TOC5"/>
        <w:rPr>
          <w:rFonts w:asciiTheme="minorHAnsi" w:eastAsiaTheme="minorEastAsia" w:hAnsiTheme="minorHAnsi" w:cstheme="minorBidi"/>
          <w:kern w:val="2"/>
          <w:sz w:val="22"/>
          <w:szCs w:val="22"/>
          <w14:ligatures w14:val="standardContextual"/>
        </w:rPr>
      </w:pPr>
      <w:r w:rsidRPr="006D4E97">
        <w:rPr>
          <w:rFonts w:cs="Arial"/>
          <w:lang w:eastAsia="sv-SE"/>
        </w:rPr>
        <w:t>6.</w:t>
      </w:r>
      <w:r w:rsidRPr="006D4E97">
        <w:rPr>
          <w:rFonts w:cs="Arial"/>
          <w:lang w:val="en-US" w:eastAsia="zh-CN"/>
        </w:rPr>
        <w:t>2.</w:t>
      </w:r>
      <w:r w:rsidRPr="006D4E97">
        <w:rPr>
          <w:rFonts w:cs="Arial"/>
          <w:lang w:eastAsia="sv-SE"/>
        </w:rPr>
        <w:t>3.4.1</w:t>
      </w:r>
      <w:r>
        <w:rPr>
          <w:rFonts w:asciiTheme="minorHAnsi" w:eastAsiaTheme="minorEastAsia" w:hAnsiTheme="minorHAnsi" w:cstheme="minorBidi"/>
          <w:kern w:val="2"/>
          <w:sz w:val="22"/>
          <w:szCs w:val="22"/>
          <w14:ligatures w14:val="standardContextual"/>
        </w:rPr>
        <w:tab/>
      </w:r>
      <w:r w:rsidRPr="006D4E97">
        <w:rPr>
          <w:rFonts w:cs="Arial"/>
          <w:lang w:eastAsia="sv-SE"/>
        </w:rPr>
        <w:t>Initial conditions</w:t>
      </w:r>
      <w:r>
        <w:tab/>
      </w:r>
      <w:r>
        <w:fldChar w:fldCharType="begin"/>
      </w:r>
      <w:r>
        <w:instrText xml:space="preserve"> PAGEREF _Toc155475706 \h </w:instrText>
      </w:r>
      <w:r>
        <w:fldChar w:fldCharType="separate"/>
      </w:r>
      <w:r>
        <w:t>44</w:t>
      </w:r>
      <w:r>
        <w:fldChar w:fldCharType="end"/>
      </w:r>
    </w:p>
    <w:p w14:paraId="56F95735" w14:textId="7E269A16" w:rsidR="00200684" w:rsidRDefault="00200684">
      <w:pPr>
        <w:pStyle w:val="TOC5"/>
        <w:rPr>
          <w:rFonts w:asciiTheme="minorHAnsi" w:eastAsiaTheme="minorEastAsia" w:hAnsiTheme="minorHAnsi" w:cstheme="minorBidi"/>
          <w:kern w:val="2"/>
          <w:sz w:val="22"/>
          <w:szCs w:val="22"/>
          <w14:ligatures w14:val="standardContextual"/>
        </w:rPr>
      </w:pPr>
      <w:r w:rsidRPr="006D4E97">
        <w:rPr>
          <w:rFonts w:cs="Arial"/>
          <w:lang w:eastAsia="sv-SE"/>
        </w:rPr>
        <w:t>6.</w:t>
      </w:r>
      <w:r w:rsidRPr="006D4E97">
        <w:rPr>
          <w:rFonts w:cs="Arial"/>
          <w:lang w:val="en-US" w:eastAsia="zh-CN"/>
        </w:rPr>
        <w:t>2.</w:t>
      </w:r>
      <w:r w:rsidRPr="006D4E97">
        <w:rPr>
          <w:rFonts w:cs="Arial"/>
          <w:lang w:eastAsia="sv-SE"/>
        </w:rPr>
        <w:t>3.4.2</w:t>
      </w:r>
      <w:r>
        <w:rPr>
          <w:rFonts w:asciiTheme="minorHAnsi" w:eastAsiaTheme="minorEastAsia" w:hAnsiTheme="minorHAnsi" w:cstheme="minorBidi"/>
          <w:kern w:val="2"/>
          <w:sz w:val="22"/>
          <w:szCs w:val="22"/>
          <w14:ligatures w14:val="standardContextual"/>
        </w:rPr>
        <w:tab/>
      </w:r>
      <w:r w:rsidRPr="006D4E97">
        <w:rPr>
          <w:rFonts w:cs="Arial"/>
          <w:lang w:eastAsia="sv-SE"/>
        </w:rPr>
        <w:t>Procedure</w:t>
      </w:r>
      <w:r>
        <w:tab/>
      </w:r>
      <w:r>
        <w:fldChar w:fldCharType="begin"/>
      </w:r>
      <w:r>
        <w:instrText xml:space="preserve"> PAGEREF _Toc155475707 \h </w:instrText>
      </w:r>
      <w:r>
        <w:fldChar w:fldCharType="separate"/>
      </w:r>
      <w:r>
        <w:t>44</w:t>
      </w:r>
      <w:r>
        <w:fldChar w:fldCharType="end"/>
      </w:r>
    </w:p>
    <w:p w14:paraId="36937C46" w14:textId="58CCDE7B" w:rsidR="00200684" w:rsidRDefault="00200684">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w:t>
      </w:r>
      <w:r w:rsidRPr="006D4E97">
        <w:rPr>
          <w:lang w:val="en-US" w:eastAsia="zh-CN"/>
        </w:rPr>
        <w:t>2.</w:t>
      </w:r>
      <w:r>
        <w:rPr>
          <w:lang w:eastAsia="zh-CN"/>
        </w:rPr>
        <w:t>3.</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_Toc155475708 \h </w:instrText>
      </w:r>
      <w:r>
        <w:fldChar w:fldCharType="separate"/>
      </w:r>
      <w:r>
        <w:t>45</w:t>
      </w:r>
      <w:r>
        <w:fldChar w:fldCharType="end"/>
      </w:r>
    </w:p>
    <w:p w14:paraId="5313521C" w14:textId="61EC0A21" w:rsidR="00200684" w:rsidRDefault="00200684">
      <w:pPr>
        <w:pStyle w:val="TOC2"/>
        <w:rPr>
          <w:rFonts w:asciiTheme="minorHAnsi" w:eastAsiaTheme="minorEastAsia" w:hAnsiTheme="minorHAnsi" w:cstheme="minorBidi"/>
          <w:kern w:val="2"/>
          <w:sz w:val="22"/>
          <w:szCs w:val="22"/>
          <w14:ligatures w14:val="standardContextual"/>
        </w:rPr>
      </w:pPr>
      <w:r w:rsidRPr="006D4E97">
        <w:rPr>
          <w:lang w:val="en-US" w:eastAsia="zh-CN"/>
        </w:rPr>
        <w:t>6</w:t>
      </w:r>
      <w:r>
        <w:rPr>
          <w:lang w:eastAsia="zh-CN"/>
        </w:rPr>
        <w:t>.3</w:t>
      </w:r>
      <w:r>
        <w:rPr>
          <w:rFonts w:asciiTheme="minorHAnsi" w:eastAsiaTheme="minorEastAsia" w:hAnsiTheme="minorHAnsi" w:cstheme="minorBidi"/>
          <w:kern w:val="2"/>
          <w:sz w:val="22"/>
          <w:szCs w:val="22"/>
          <w14:ligatures w14:val="standardContextual"/>
        </w:rPr>
        <w:tab/>
      </w:r>
      <w:r>
        <w:rPr>
          <w:lang w:eastAsia="zh-CN"/>
        </w:rPr>
        <w:t>OTA frequency stability</w:t>
      </w:r>
      <w:r>
        <w:tab/>
      </w:r>
      <w:r>
        <w:fldChar w:fldCharType="begin"/>
      </w:r>
      <w:r>
        <w:instrText xml:space="preserve"> PAGEREF _Toc155475709 \h </w:instrText>
      </w:r>
      <w:r>
        <w:fldChar w:fldCharType="separate"/>
      </w:r>
      <w:r>
        <w:t>45</w:t>
      </w:r>
      <w:r>
        <w:fldChar w:fldCharType="end"/>
      </w:r>
    </w:p>
    <w:p w14:paraId="2741DD5B" w14:textId="6A9F3F72" w:rsidR="00200684" w:rsidRDefault="00200684">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_Toc155475710 \h </w:instrText>
      </w:r>
      <w:r>
        <w:fldChar w:fldCharType="separate"/>
      </w:r>
      <w:r>
        <w:t>45</w:t>
      </w:r>
      <w:r>
        <w:fldChar w:fldCharType="end"/>
      </w:r>
    </w:p>
    <w:p w14:paraId="24D5B617" w14:textId="1E37B194" w:rsidR="00200684" w:rsidRDefault="00200684">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_Toc155475711 \h </w:instrText>
      </w:r>
      <w:r>
        <w:fldChar w:fldCharType="separate"/>
      </w:r>
      <w:r>
        <w:t>45</w:t>
      </w:r>
      <w:r>
        <w:fldChar w:fldCharType="end"/>
      </w:r>
    </w:p>
    <w:p w14:paraId="35B75584" w14:textId="4776B0AA" w:rsidR="00200684" w:rsidRDefault="00200684">
      <w:pPr>
        <w:pStyle w:val="TOC3"/>
        <w:rPr>
          <w:rFonts w:asciiTheme="minorHAnsi" w:eastAsiaTheme="minorEastAsia" w:hAnsiTheme="minorHAnsi" w:cstheme="minorBidi"/>
          <w:kern w:val="2"/>
          <w:sz w:val="22"/>
          <w:szCs w:val="22"/>
          <w14:ligatures w14:val="standardContextual"/>
        </w:rPr>
      </w:pPr>
      <w:r>
        <w:t>6.3.3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_Toc155475712 \h </w:instrText>
      </w:r>
      <w:r>
        <w:fldChar w:fldCharType="separate"/>
      </w:r>
      <w:r>
        <w:t>45</w:t>
      </w:r>
      <w:r>
        <w:fldChar w:fldCharType="end"/>
      </w:r>
    </w:p>
    <w:p w14:paraId="55587587" w14:textId="699EC382" w:rsidR="00200684" w:rsidRDefault="00200684">
      <w:pPr>
        <w:pStyle w:val="TOC3"/>
        <w:rPr>
          <w:rFonts w:asciiTheme="minorHAnsi" w:eastAsiaTheme="minorEastAsia" w:hAnsiTheme="minorHAnsi" w:cstheme="minorBidi"/>
          <w:kern w:val="2"/>
          <w:sz w:val="22"/>
          <w:szCs w:val="22"/>
          <w14:ligatures w14:val="standardContextual"/>
        </w:rPr>
      </w:pPr>
      <w:r>
        <w:t>6.3.4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_Toc155475713 \h </w:instrText>
      </w:r>
      <w:r>
        <w:fldChar w:fldCharType="separate"/>
      </w:r>
      <w:r>
        <w:t>45</w:t>
      </w:r>
      <w:r>
        <w:fldChar w:fldCharType="end"/>
      </w:r>
    </w:p>
    <w:p w14:paraId="3DA1AE4F" w14:textId="69BAB6AD" w:rsidR="00200684" w:rsidRDefault="00200684">
      <w:pPr>
        <w:pStyle w:val="TOC3"/>
        <w:rPr>
          <w:rFonts w:asciiTheme="minorHAnsi" w:eastAsiaTheme="minorEastAsia" w:hAnsiTheme="minorHAnsi" w:cstheme="minorBidi"/>
          <w:kern w:val="2"/>
          <w:sz w:val="22"/>
          <w:szCs w:val="22"/>
          <w14:ligatures w14:val="standardContextual"/>
        </w:rPr>
      </w:pPr>
      <w:r>
        <w:t>6.3.5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_Toc155475714 \h </w:instrText>
      </w:r>
      <w:r>
        <w:fldChar w:fldCharType="separate"/>
      </w:r>
      <w:r>
        <w:t>46</w:t>
      </w:r>
      <w:r>
        <w:fldChar w:fldCharType="end"/>
      </w:r>
    </w:p>
    <w:p w14:paraId="7EA8E69C" w14:textId="1662FF4D" w:rsidR="00200684" w:rsidRDefault="00200684">
      <w:pPr>
        <w:pStyle w:val="TOC2"/>
        <w:rPr>
          <w:rFonts w:asciiTheme="minorHAnsi" w:eastAsiaTheme="minorEastAsia" w:hAnsiTheme="minorHAnsi" w:cstheme="minorBidi"/>
          <w:kern w:val="2"/>
          <w:sz w:val="22"/>
          <w:szCs w:val="22"/>
          <w14:ligatures w14:val="standardContextual"/>
        </w:rPr>
      </w:pPr>
      <w:r w:rsidRPr="006D4E97">
        <w:rPr>
          <w:lang w:val="en-US" w:eastAsia="zh-CN"/>
        </w:rPr>
        <w:t>6</w:t>
      </w:r>
      <w:r>
        <w:rPr>
          <w:lang w:eastAsia="zh-CN"/>
        </w:rPr>
        <w:t>.4</w:t>
      </w:r>
      <w:r>
        <w:rPr>
          <w:rFonts w:asciiTheme="minorHAnsi" w:eastAsiaTheme="minorEastAsia" w:hAnsiTheme="minorHAnsi" w:cstheme="minorBidi"/>
          <w:kern w:val="2"/>
          <w:sz w:val="22"/>
          <w:szCs w:val="22"/>
          <w14:ligatures w14:val="standardContextual"/>
        </w:rPr>
        <w:tab/>
      </w:r>
      <w:r>
        <w:rPr>
          <w:lang w:eastAsia="zh-CN"/>
        </w:rPr>
        <w:t>OTA out of band gain</w:t>
      </w:r>
      <w:r>
        <w:tab/>
      </w:r>
      <w:r>
        <w:fldChar w:fldCharType="begin"/>
      </w:r>
      <w:r>
        <w:instrText xml:space="preserve"> PAGEREF _Toc155475715 \h </w:instrText>
      </w:r>
      <w:r>
        <w:fldChar w:fldCharType="separate"/>
      </w:r>
      <w:r>
        <w:t>46</w:t>
      </w:r>
      <w:r>
        <w:fldChar w:fldCharType="end"/>
      </w:r>
    </w:p>
    <w:p w14:paraId="30A3EDAD" w14:textId="06A0364E" w:rsidR="00200684" w:rsidRDefault="00200684">
      <w:pPr>
        <w:pStyle w:val="TOC3"/>
        <w:rPr>
          <w:rFonts w:asciiTheme="minorHAnsi" w:eastAsiaTheme="minorEastAsia" w:hAnsiTheme="minorHAnsi" w:cstheme="minorBidi"/>
          <w:kern w:val="2"/>
          <w:sz w:val="22"/>
          <w:szCs w:val="22"/>
          <w14:ligatures w14:val="standardContextual"/>
        </w:rPr>
      </w:pPr>
      <w:r>
        <w:t>6.4.1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_Toc155475716 \h </w:instrText>
      </w:r>
      <w:r>
        <w:fldChar w:fldCharType="separate"/>
      </w:r>
      <w:r>
        <w:t>46</w:t>
      </w:r>
      <w:r>
        <w:fldChar w:fldCharType="end"/>
      </w:r>
    </w:p>
    <w:p w14:paraId="1BE1DB32" w14:textId="65219E19" w:rsidR="00200684" w:rsidRDefault="00200684">
      <w:pPr>
        <w:pStyle w:val="TOC3"/>
        <w:rPr>
          <w:rFonts w:asciiTheme="minorHAnsi" w:eastAsiaTheme="minorEastAsia" w:hAnsiTheme="minorHAnsi" w:cstheme="minorBidi"/>
          <w:kern w:val="2"/>
          <w:sz w:val="22"/>
          <w:szCs w:val="22"/>
          <w14:ligatures w14:val="standardContextual"/>
        </w:rPr>
      </w:pPr>
      <w:r>
        <w:t>6.4.2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_Toc155475717 \h </w:instrText>
      </w:r>
      <w:r>
        <w:fldChar w:fldCharType="separate"/>
      </w:r>
      <w:r>
        <w:t>46</w:t>
      </w:r>
      <w:r>
        <w:fldChar w:fldCharType="end"/>
      </w:r>
    </w:p>
    <w:p w14:paraId="42A2BC5E" w14:textId="6A4273A7" w:rsidR="00200684" w:rsidRDefault="00200684">
      <w:pPr>
        <w:pStyle w:val="TOC3"/>
        <w:rPr>
          <w:rFonts w:asciiTheme="minorHAnsi" w:eastAsiaTheme="minorEastAsia" w:hAnsiTheme="minorHAnsi" w:cstheme="minorBidi"/>
          <w:kern w:val="2"/>
          <w:sz w:val="22"/>
          <w:szCs w:val="22"/>
          <w14:ligatures w14:val="standardContextual"/>
        </w:rPr>
      </w:pPr>
      <w:r>
        <w:t>6.4.3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_Toc155475718 \h </w:instrText>
      </w:r>
      <w:r>
        <w:fldChar w:fldCharType="separate"/>
      </w:r>
      <w:r>
        <w:t>46</w:t>
      </w:r>
      <w:r>
        <w:fldChar w:fldCharType="end"/>
      </w:r>
    </w:p>
    <w:p w14:paraId="78214C9E" w14:textId="43B9C0A2" w:rsidR="00200684" w:rsidRDefault="00200684">
      <w:pPr>
        <w:pStyle w:val="TOC3"/>
        <w:rPr>
          <w:rFonts w:asciiTheme="minorHAnsi" w:eastAsiaTheme="minorEastAsia" w:hAnsiTheme="minorHAnsi" w:cstheme="minorBidi"/>
          <w:kern w:val="2"/>
          <w:sz w:val="22"/>
          <w:szCs w:val="22"/>
          <w14:ligatures w14:val="standardContextual"/>
        </w:rPr>
      </w:pPr>
      <w:r>
        <w:t>6.4.4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_Toc155475719 \h </w:instrText>
      </w:r>
      <w:r>
        <w:fldChar w:fldCharType="separate"/>
      </w:r>
      <w:r>
        <w:t>46</w:t>
      </w:r>
      <w:r>
        <w:fldChar w:fldCharType="end"/>
      </w:r>
    </w:p>
    <w:p w14:paraId="30854DDF" w14:textId="7703227A" w:rsidR="00200684" w:rsidRDefault="00200684">
      <w:pPr>
        <w:pStyle w:val="TOC4"/>
        <w:rPr>
          <w:rFonts w:asciiTheme="minorHAnsi" w:eastAsiaTheme="minorEastAsia" w:hAnsiTheme="minorHAnsi" w:cstheme="minorBidi"/>
          <w:kern w:val="2"/>
          <w:sz w:val="22"/>
          <w:szCs w:val="22"/>
          <w14:ligatures w14:val="standardContextual"/>
        </w:rPr>
      </w:pPr>
      <w:r>
        <w:t>6.4.4.1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_Toc155475720 \h </w:instrText>
      </w:r>
      <w:r>
        <w:fldChar w:fldCharType="separate"/>
      </w:r>
      <w:r>
        <w:t>46</w:t>
      </w:r>
      <w:r>
        <w:fldChar w:fldCharType="end"/>
      </w:r>
    </w:p>
    <w:p w14:paraId="05094340" w14:textId="384ADD27" w:rsidR="00200684" w:rsidRDefault="00200684">
      <w:pPr>
        <w:pStyle w:val="TOC4"/>
        <w:rPr>
          <w:rFonts w:asciiTheme="minorHAnsi" w:eastAsiaTheme="minorEastAsia" w:hAnsiTheme="minorHAnsi" w:cstheme="minorBidi"/>
          <w:kern w:val="2"/>
          <w:sz w:val="22"/>
          <w:szCs w:val="22"/>
          <w14:ligatures w14:val="standardContextual"/>
        </w:rPr>
      </w:pPr>
      <w:r>
        <w:t>6.4.4.2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_Toc155475721 \h </w:instrText>
      </w:r>
      <w:r>
        <w:fldChar w:fldCharType="separate"/>
      </w:r>
      <w:r>
        <w:t>46</w:t>
      </w:r>
      <w:r>
        <w:fldChar w:fldCharType="end"/>
      </w:r>
    </w:p>
    <w:p w14:paraId="4F659C8E" w14:textId="392C39C7" w:rsidR="00200684" w:rsidRDefault="00200684">
      <w:pPr>
        <w:pStyle w:val="TOC3"/>
        <w:rPr>
          <w:rFonts w:asciiTheme="minorHAnsi" w:eastAsiaTheme="minorEastAsia" w:hAnsiTheme="minorHAnsi" w:cstheme="minorBidi"/>
          <w:kern w:val="2"/>
          <w:sz w:val="22"/>
          <w:szCs w:val="22"/>
          <w14:ligatures w14:val="standardContextual"/>
        </w:rPr>
      </w:pPr>
      <w:r>
        <w:t>6.4.5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_Toc155475722 \h </w:instrText>
      </w:r>
      <w:r>
        <w:fldChar w:fldCharType="separate"/>
      </w:r>
      <w:r>
        <w:t>47</w:t>
      </w:r>
      <w:r>
        <w:fldChar w:fldCharType="end"/>
      </w:r>
    </w:p>
    <w:p w14:paraId="0833D72B" w14:textId="7E31BD4E" w:rsidR="00200684" w:rsidRDefault="00200684">
      <w:pPr>
        <w:pStyle w:val="TOC2"/>
        <w:rPr>
          <w:rFonts w:asciiTheme="minorHAnsi" w:eastAsiaTheme="minorEastAsia" w:hAnsiTheme="minorHAnsi" w:cstheme="minorBidi"/>
          <w:kern w:val="2"/>
          <w:sz w:val="22"/>
          <w:szCs w:val="22"/>
          <w14:ligatures w14:val="standardContextual"/>
        </w:rPr>
      </w:pPr>
      <w:r w:rsidRPr="006D4E97">
        <w:rPr>
          <w:lang w:val="en-US" w:eastAsia="zh-CN"/>
        </w:rPr>
        <w:t>6</w:t>
      </w:r>
      <w:r>
        <w:t>.</w:t>
      </w:r>
      <w:r>
        <w:rPr>
          <w:lang w:eastAsia="zh-CN"/>
        </w:rPr>
        <w:t>5</w:t>
      </w:r>
      <w:r>
        <w:rPr>
          <w:rFonts w:asciiTheme="minorHAnsi" w:eastAsiaTheme="minorEastAsia" w:hAnsiTheme="minorHAnsi" w:cstheme="minorBidi"/>
          <w:kern w:val="2"/>
          <w:sz w:val="22"/>
          <w:szCs w:val="22"/>
          <w14:ligatures w14:val="standardContextual"/>
        </w:rPr>
        <w:tab/>
      </w:r>
      <w:r>
        <w:rPr>
          <w:lang w:eastAsia="zh-CN"/>
        </w:rPr>
        <w:t>OTA unwanted emissions</w:t>
      </w:r>
      <w:r>
        <w:tab/>
      </w:r>
      <w:r>
        <w:fldChar w:fldCharType="begin"/>
      </w:r>
      <w:r>
        <w:instrText xml:space="preserve"> PAGEREF _Toc155475723 \h </w:instrText>
      </w:r>
      <w:r>
        <w:fldChar w:fldCharType="separate"/>
      </w:r>
      <w:r>
        <w:t>47</w:t>
      </w:r>
      <w:r>
        <w:fldChar w:fldCharType="end"/>
      </w:r>
    </w:p>
    <w:p w14:paraId="47D24F75" w14:textId="2BD0C45E" w:rsidR="00200684" w:rsidRDefault="00200684">
      <w:pPr>
        <w:pStyle w:val="TOC3"/>
        <w:rPr>
          <w:rFonts w:asciiTheme="minorHAnsi" w:eastAsiaTheme="minorEastAsia" w:hAnsiTheme="minorHAnsi" w:cstheme="minorBidi"/>
          <w:kern w:val="2"/>
          <w:sz w:val="22"/>
          <w:szCs w:val="22"/>
          <w14:ligatures w14:val="standardContextual"/>
        </w:rPr>
      </w:pPr>
      <w:r w:rsidRPr="006D4E97">
        <w:rPr>
          <w:lang w:val="en-US" w:eastAsia="zh-CN"/>
        </w:rPr>
        <w:t>6</w:t>
      </w:r>
      <w:r>
        <w:t>.5.</w:t>
      </w:r>
      <w:r w:rsidRPr="006D4E97">
        <w:rPr>
          <w:lang w:val="en-US" w:eastAsia="zh-CN"/>
        </w:rPr>
        <w:t>1</w:t>
      </w:r>
      <w:r>
        <w:rPr>
          <w:rFonts w:asciiTheme="minorHAnsi" w:eastAsiaTheme="minorEastAsia" w:hAnsiTheme="minorHAnsi" w:cstheme="minorBidi"/>
          <w:kern w:val="2"/>
          <w:sz w:val="22"/>
          <w:szCs w:val="22"/>
          <w14:ligatures w14:val="standardContextual"/>
        </w:rPr>
        <w:tab/>
      </w:r>
      <w:r w:rsidRPr="006D4E97">
        <w:rPr>
          <w:lang w:val="en-US" w:eastAsia="zh-CN"/>
        </w:rPr>
        <w:t>General</w:t>
      </w:r>
      <w:r>
        <w:tab/>
      </w:r>
      <w:r>
        <w:fldChar w:fldCharType="begin"/>
      </w:r>
      <w:r>
        <w:instrText xml:space="preserve"> PAGEREF _Toc155475724 \h </w:instrText>
      </w:r>
      <w:r>
        <w:fldChar w:fldCharType="separate"/>
      </w:r>
      <w:r>
        <w:t>47</w:t>
      </w:r>
      <w:r>
        <w:fldChar w:fldCharType="end"/>
      </w:r>
    </w:p>
    <w:p w14:paraId="6A3F163D" w14:textId="356B76F5" w:rsidR="00200684" w:rsidRDefault="00200684">
      <w:pPr>
        <w:pStyle w:val="TOC3"/>
        <w:rPr>
          <w:rFonts w:asciiTheme="minorHAnsi" w:eastAsiaTheme="minorEastAsia" w:hAnsiTheme="minorHAnsi" w:cstheme="minorBidi"/>
          <w:kern w:val="2"/>
          <w:sz w:val="22"/>
          <w:szCs w:val="22"/>
          <w14:ligatures w14:val="standardContextual"/>
        </w:rPr>
      </w:pPr>
      <w:r w:rsidRPr="006D4E97">
        <w:rPr>
          <w:lang w:val="en-US" w:eastAsia="zh-CN"/>
        </w:rPr>
        <w:t>6</w:t>
      </w:r>
      <w:r>
        <w:t>.5.2</w:t>
      </w:r>
      <w:r>
        <w:rPr>
          <w:rFonts w:asciiTheme="minorHAnsi" w:eastAsiaTheme="minorEastAsia" w:hAnsiTheme="minorHAnsi" w:cstheme="minorBidi"/>
          <w:kern w:val="2"/>
          <w:sz w:val="22"/>
          <w:szCs w:val="22"/>
          <w14:ligatures w14:val="standardContextual"/>
        </w:rPr>
        <w:tab/>
      </w:r>
      <w:r>
        <w:t>OTA Adjacent Channel Leakage Power Ratio (ACLR)</w:t>
      </w:r>
      <w:r>
        <w:tab/>
      </w:r>
      <w:r>
        <w:fldChar w:fldCharType="begin"/>
      </w:r>
      <w:r>
        <w:instrText xml:space="preserve"> PAGEREF _Toc155475725 \h </w:instrText>
      </w:r>
      <w:r>
        <w:fldChar w:fldCharType="separate"/>
      </w:r>
      <w:r>
        <w:t>48</w:t>
      </w:r>
      <w:r>
        <w:fldChar w:fldCharType="end"/>
      </w:r>
    </w:p>
    <w:p w14:paraId="11452118" w14:textId="566A492C" w:rsidR="00200684" w:rsidRDefault="00200684">
      <w:pPr>
        <w:pStyle w:val="TOC4"/>
        <w:rPr>
          <w:rFonts w:asciiTheme="minorHAnsi" w:eastAsiaTheme="minorEastAsia" w:hAnsiTheme="minorHAnsi" w:cstheme="minorBidi"/>
          <w:kern w:val="2"/>
          <w:sz w:val="22"/>
          <w:szCs w:val="22"/>
          <w14:ligatures w14:val="standardContextual"/>
        </w:rPr>
      </w:pPr>
      <w:r>
        <w:t>6.5.2.1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_Toc155475726 \h </w:instrText>
      </w:r>
      <w:r>
        <w:fldChar w:fldCharType="separate"/>
      </w:r>
      <w:r>
        <w:t>48</w:t>
      </w:r>
      <w:r>
        <w:fldChar w:fldCharType="end"/>
      </w:r>
    </w:p>
    <w:p w14:paraId="24133DA8" w14:textId="6C4BB0F7" w:rsidR="00200684" w:rsidRDefault="00200684">
      <w:pPr>
        <w:pStyle w:val="TOC4"/>
        <w:rPr>
          <w:rFonts w:asciiTheme="minorHAnsi" w:eastAsiaTheme="minorEastAsia" w:hAnsiTheme="minorHAnsi" w:cstheme="minorBidi"/>
          <w:kern w:val="2"/>
          <w:sz w:val="22"/>
          <w:szCs w:val="22"/>
          <w14:ligatures w14:val="standardContextual"/>
        </w:rPr>
      </w:pPr>
      <w:r>
        <w:t>6.5.2.2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_Toc155475727 \h </w:instrText>
      </w:r>
      <w:r>
        <w:fldChar w:fldCharType="separate"/>
      </w:r>
      <w:r>
        <w:t>48</w:t>
      </w:r>
      <w:r>
        <w:fldChar w:fldCharType="end"/>
      </w:r>
    </w:p>
    <w:p w14:paraId="113128C1" w14:textId="65015874" w:rsidR="00200684" w:rsidRDefault="00200684">
      <w:pPr>
        <w:pStyle w:val="TOC4"/>
        <w:rPr>
          <w:rFonts w:asciiTheme="minorHAnsi" w:eastAsiaTheme="minorEastAsia" w:hAnsiTheme="minorHAnsi" w:cstheme="minorBidi"/>
          <w:kern w:val="2"/>
          <w:sz w:val="22"/>
          <w:szCs w:val="22"/>
          <w14:ligatures w14:val="standardContextual"/>
        </w:rPr>
      </w:pPr>
      <w:r>
        <w:t>6.5.2.3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_Toc155475728 \h </w:instrText>
      </w:r>
      <w:r>
        <w:fldChar w:fldCharType="separate"/>
      </w:r>
      <w:r>
        <w:t>48</w:t>
      </w:r>
      <w:r>
        <w:fldChar w:fldCharType="end"/>
      </w:r>
    </w:p>
    <w:p w14:paraId="25F53BF9" w14:textId="2544193F" w:rsidR="00200684" w:rsidRDefault="00200684">
      <w:pPr>
        <w:pStyle w:val="TOC4"/>
        <w:rPr>
          <w:rFonts w:asciiTheme="minorHAnsi" w:eastAsiaTheme="minorEastAsia" w:hAnsiTheme="minorHAnsi" w:cstheme="minorBidi"/>
          <w:kern w:val="2"/>
          <w:sz w:val="22"/>
          <w:szCs w:val="22"/>
          <w14:ligatures w14:val="standardContextual"/>
        </w:rPr>
      </w:pPr>
      <w:r>
        <w:t>6.5.2.4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_Toc155475729 \h </w:instrText>
      </w:r>
      <w:r>
        <w:fldChar w:fldCharType="separate"/>
      </w:r>
      <w:r>
        <w:t>48</w:t>
      </w:r>
      <w:r>
        <w:fldChar w:fldCharType="end"/>
      </w:r>
    </w:p>
    <w:p w14:paraId="4C0A7A5A" w14:textId="7609ED41" w:rsidR="00200684" w:rsidRDefault="00200684">
      <w:pPr>
        <w:pStyle w:val="TOC5"/>
        <w:rPr>
          <w:rFonts w:asciiTheme="minorHAnsi" w:eastAsiaTheme="minorEastAsia" w:hAnsiTheme="minorHAnsi" w:cstheme="minorBidi"/>
          <w:kern w:val="2"/>
          <w:sz w:val="22"/>
          <w:szCs w:val="22"/>
          <w14:ligatures w14:val="standardContextual"/>
        </w:rPr>
      </w:pPr>
      <w:r>
        <w:t>6.5.2.4.1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_Toc155475730 \h </w:instrText>
      </w:r>
      <w:r>
        <w:fldChar w:fldCharType="separate"/>
      </w:r>
      <w:r>
        <w:t>48</w:t>
      </w:r>
      <w:r>
        <w:fldChar w:fldCharType="end"/>
      </w:r>
    </w:p>
    <w:p w14:paraId="49049FB1" w14:textId="544DE1A8" w:rsidR="00200684" w:rsidRDefault="00200684">
      <w:pPr>
        <w:pStyle w:val="TOC5"/>
        <w:rPr>
          <w:rFonts w:asciiTheme="minorHAnsi" w:eastAsiaTheme="minorEastAsia" w:hAnsiTheme="minorHAnsi" w:cstheme="minorBidi"/>
          <w:kern w:val="2"/>
          <w:sz w:val="22"/>
          <w:szCs w:val="22"/>
          <w14:ligatures w14:val="standardContextual"/>
        </w:rPr>
      </w:pPr>
      <w:r>
        <w:t>6.5.2.4.2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_Toc155475731 \h </w:instrText>
      </w:r>
      <w:r>
        <w:fldChar w:fldCharType="separate"/>
      </w:r>
      <w:r>
        <w:t>48</w:t>
      </w:r>
      <w:r>
        <w:fldChar w:fldCharType="end"/>
      </w:r>
    </w:p>
    <w:p w14:paraId="516F30B3" w14:textId="0FAB6184" w:rsidR="00200684" w:rsidRDefault="00200684">
      <w:pPr>
        <w:pStyle w:val="TOC4"/>
        <w:rPr>
          <w:rFonts w:asciiTheme="minorHAnsi" w:eastAsiaTheme="minorEastAsia" w:hAnsiTheme="minorHAnsi" w:cstheme="minorBidi"/>
          <w:kern w:val="2"/>
          <w:sz w:val="22"/>
          <w:szCs w:val="22"/>
          <w14:ligatures w14:val="standardContextual"/>
        </w:rPr>
      </w:pPr>
      <w:r>
        <w:t>6.5.2.5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_Toc155475732 \h </w:instrText>
      </w:r>
      <w:r>
        <w:fldChar w:fldCharType="separate"/>
      </w:r>
      <w:r>
        <w:t>49</w:t>
      </w:r>
      <w:r>
        <w:fldChar w:fldCharType="end"/>
      </w:r>
    </w:p>
    <w:p w14:paraId="31AC3658" w14:textId="4E2A79EF" w:rsidR="00200684" w:rsidRDefault="00200684">
      <w:pPr>
        <w:pStyle w:val="TOC3"/>
        <w:rPr>
          <w:rFonts w:asciiTheme="minorHAnsi" w:eastAsiaTheme="minorEastAsia" w:hAnsiTheme="minorHAnsi" w:cstheme="minorBidi"/>
          <w:kern w:val="2"/>
          <w:sz w:val="22"/>
          <w:szCs w:val="22"/>
          <w14:ligatures w14:val="standardContextual"/>
        </w:rPr>
      </w:pPr>
      <w:r w:rsidRPr="006D4E97">
        <w:rPr>
          <w:lang w:val="en-US" w:eastAsia="zh-CN"/>
        </w:rPr>
        <w:t>6</w:t>
      </w:r>
      <w:r>
        <w:t>.5.3</w:t>
      </w:r>
      <w:r>
        <w:rPr>
          <w:rFonts w:asciiTheme="minorHAnsi" w:eastAsiaTheme="minorEastAsia" w:hAnsiTheme="minorHAnsi" w:cstheme="minorBidi"/>
          <w:kern w:val="2"/>
          <w:sz w:val="22"/>
          <w:szCs w:val="22"/>
          <w14:ligatures w14:val="standardContextual"/>
        </w:rPr>
        <w:tab/>
      </w:r>
      <w:r>
        <w:t>OTA operating band unwanted emissions</w:t>
      </w:r>
      <w:r>
        <w:tab/>
      </w:r>
      <w:r>
        <w:fldChar w:fldCharType="begin"/>
      </w:r>
      <w:r>
        <w:instrText xml:space="preserve"> PAGEREF _Toc155475733 \h </w:instrText>
      </w:r>
      <w:r>
        <w:fldChar w:fldCharType="separate"/>
      </w:r>
      <w:r>
        <w:t>53</w:t>
      </w:r>
      <w:r>
        <w:fldChar w:fldCharType="end"/>
      </w:r>
    </w:p>
    <w:p w14:paraId="36AD965A" w14:textId="59967BA2" w:rsidR="00200684" w:rsidRDefault="00200684">
      <w:pPr>
        <w:pStyle w:val="TOC4"/>
        <w:rPr>
          <w:rFonts w:asciiTheme="minorHAnsi" w:eastAsiaTheme="minorEastAsia" w:hAnsiTheme="minorHAnsi" w:cstheme="minorBidi"/>
          <w:kern w:val="2"/>
          <w:sz w:val="22"/>
          <w:szCs w:val="22"/>
          <w14:ligatures w14:val="standardContextual"/>
        </w:rPr>
      </w:pPr>
      <w:r>
        <w:t>6.5.3.1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_Toc155475734 \h </w:instrText>
      </w:r>
      <w:r>
        <w:fldChar w:fldCharType="separate"/>
      </w:r>
      <w:r>
        <w:t>53</w:t>
      </w:r>
      <w:r>
        <w:fldChar w:fldCharType="end"/>
      </w:r>
    </w:p>
    <w:p w14:paraId="3C6DC001" w14:textId="0F558049" w:rsidR="00200684" w:rsidRDefault="00200684">
      <w:pPr>
        <w:pStyle w:val="TOC4"/>
        <w:rPr>
          <w:rFonts w:asciiTheme="minorHAnsi" w:eastAsiaTheme="minorEastAsia" w:hAnsiTheme="minorHAnsi" w:cstheme="minorBidi"/>
          <w:kern w:val="2"/>
          <w:sz w:val="22"/>
          <w:szCs w:val="22"/>
          <w14:ligatures w14:val="standardContextual"/>
        </w:rPr>
      </w:pPr>
      <w:r>
        <w:t>6.5.3.2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_Toc155475735 \h </w:instrText>
      </w:r>
      <w:r>
        <w:fldChar w:fldCharType="separate"/>
      </w:r>
      <w:r>
        <w:t>54</w:t>
      </w:r>
      <w:r>
        <w:fldChar w:fldCharType="end"/>
      </w:r>
    </w:p>
    <w:p w14:paraId="596BC0E0" w14:textId="17F773AC" w:rsidR="00200684" w:rsidRDefault="00200684">
      <w:pPr>
        <w:pStyle w:val="TOC4"/>
        <w:rPr>
          <w:rFonts w:asciiTheme="minorHAnsi" w:eastAsiaTheme="minorEastAsia" w:hAnsiTheme="minorHAnsi" w:cstheme="minorBidi"/>
          <w:kern w:val="2"/>
          <w:sz w:val="22"/>
          <w:szCs w:val="22"/>
          <w14:ligatures w14:val="standardContextual"/>
        </w:rPr>
      </w:pPr>
      <w:r>
        <w:t>6.5.3.3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_Toc155475736 \h </w:instrText>
      </w:r>
      <w:r>
        <w:fldChar w:fldCharType="separate"/>
      </w:r>
      <w:r>
        <w:t>54</w:t>
      </w:r>
      <w:r>
        <w:fldChar w:fldCharType="end"/>
      </w:r>
    </w:p>
    <w:p w14:paraId="15D33B67" w14:textId="298AF1DD" w:rsidR="00200684" w:rsidRDefault="00200684">
      <w:pPr>
        <w:pStyle w:val="TOC4"/>
        <w:rPr>
          <w:rFonts w:asciiTheme="minorHAnsi" w:eastAsiaTheme="minorEastAsia" w:hAnsiTheme="minorHAnsi" w:cstheme="minorBidi"/>
          <w:kern w:val="2"/>
          <w:sz w:val="22"/>
          <w:szCs w:val="22"/>
          <w14:ligatures w14:val="standardContextual"/>
        </w:rPr>
      </w:pPr>
      <w:r>
        <w:t>6.5.3.4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_Toc155475737 \h </w:instrText>
      </w:r>
      <w:r>
        <w:fldChar w:fldCharType="separate"/>
      </w:r>
      <w:r>
        <w:t>54</w:t>
      </w:r>
      <w:r>
        <w:fldChar w:fldCharType="end"/>
      </w:r>
    </w:p>
    <w:p w14:paraId="639A92B7" w14:textId="3AACA50F" w:rsidR="00200684" w:rsidRDefault="00200684">
      <w:pPr>
        <w:pStyle w:val="TOC5"/>
        <w:rPr>
          <w:rFonts w:asciiTheme="minorHAnsi" w:eastAsiaTheme="minorEastAsia" w:hAnsiTheme="minorHAnsi" w:cstheme="minorBidi"/>
          <w:kern w:val="2"/>
          <w:sz w:val="22"/>
          <w:szCs w:val="22"/>
          <w14:ligatures w14:val="standardContextual"/>
        </w:rPr>
      </w:pPr>
      <w:r>
        <w:t>6.5.3.4.1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_Toc155475738 \h </w:instrText>
      </w:r>
      <w:r>
        <w:fldChar w:fldCharType="separate"/>
      </w:r>
      <w:r>
        <w:t>54</w:t>
      </w:r>
      <w:r>
        <w:fldChar w:fldCharType="end"/>
      </w:r>
    </w:p>
    <w:p w14:paraId="3BFB6E71" w14:textId="3183A83D" w:rsidR="00200684" w:rsidRDefault="00200684">
      <w:pPr>
        <w:pStyle w:val="TOC5"/>
        <w:rPr>
          <w:rFonts w:asciiTheme="minorHAnsi" w:eastAsiaTheme="minorEastAsia" w:hAnsiTheme="minorHAnsi" w:cstheme="minorBidi"/>
          <w:kern w:val="2"/>
          <w:sz w:val="22"/>
          <w:szCs w:val="22"/>
          <w14:ligatures w14:val="standardContextual"/>
        </w:rPr>
      </w:pPr>
      <w:r>
        <w:t>6.5.3.4.2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_Toc155475739 \h </w:instrText>
      </w:r>
      <w:r>
        <w:fldChar w:fldCharType="separate"/>
      </w:r>
      <w:r>
        <w:t>54</w:t>
      </w:r>
      <w:r>
        <w:fldChar w:fldCharType="end"/>
      </w:r>
    </w:p>
    <w:p w14:paraId="37C8B779" w14:textId="13FBE827" w:rsidR="00200684" w:rsidRDefault="00200684">
      <w:pPr>
        <w:pStyle w:val="TOC4"/>
        <w:rPr>
          <w:rFonts w:asciiTheme="minorHAnsi" w:eastAsiaTheme="minorEastAsia" w:hAnsiTheme="minorHAnsi" w:cstheme="minorBidi"/>
          <w:kern w:val="2"/>
          <w:sz w:val="22"/>
          <w:szCs w:val="22"/>
          <w14:ligatures w14:val="standardContextual"/>
        </w:rPr>
      </w:pPr>
      <w:r>
        <w:t>6.5.3.4</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_Toc155475740 \h </w:instrText>
      </w:r>
      <w:r>
        <w:fldChar w:fldCharType="separate"/>
      </w:r>
      <w:r>
        <w:t>55</w:t>
      </w:r>
      <w:r>
        <w:fldChar w:fldCharType="end"/>
      </w:r>
    </w:p>
    <w:p w14:paraId="2A336F4E" w14:textId="227E37CA" w:rsidR="00200684" w:rsidRDefault="00200684">
      <w:pPr>
        <w:pStyle w:val="TOC5"/>
        <w:rPr>
          <w:rFonts w:asciiTheme="minorHAnsi" w:eastAsiaTheme="minorEastAsia" w:hAnsiTheme="minorHAnsi" w:cstheme="minorBidi"/>
          <w:kern w:val="2"/>
          <w:sz w:val="22"/>
          <w:szCs w:val="22"/>
          <w14:ligatures w14:val="standardContextual"/>
        </w:rPr>
      </w:pPr>
      <w:r>
        <w:t>6.5.3.4.1</w:t>
      </w:r>
      <w:r>
        <w:rPr>
          <w:rFonts w:asciiTheme="minorHAnsi" w:eastAsiaTheme="minorEastAsia" w:hAnsiTheme="minorHAnsi" w:cstheme="minorBidi"/>
          <w:kern w:val="2"/>
          <w:sz w:val="22"/>
          <w:szCs w:val="22"/>
          <w14:ligatures w14:val="standardContextual"/>
        </w:rPr>
        <w:tab/>
      </w:r>
      <w:r>
        <w:t xml:space="preserve">OTA </w:t>
      </w:r>
      <w:r w:rsidRPr="006D4E97">
        <w:rPr>
          <w:rFonts w:eastAsia="Malgun Gothic"/>
        </w:rPr>
        <w:t>operating band unwanted emission limits (Category A)</w:t>
      </w:r>
      <w:r>
        <w:tab/>
      </w:r>
      <w:r>
        <w:fldChar w:fldCharType="begin"/>
      </w:r>
      <w:r>
        <w:instrText xml:space="preserve"> PAGEREF _Toc155475741 \h </w:instrText>
      </w:r>
      <w:r>
        <w:fldChar w:fldCharType="separate"/>
      </w:r>
      <w:r>
        <w:t>55</w:t>
      </w:r>
      <w:r>
        <w:fldChar w:fldCharType="end"/>
      </w:r>
    </w:p>
    <w:p w14:paraId="1241CEB8" w14:textId="5AE2B65E" w:rsidR="00200684" w:rsidRDefault="00200684">
      <w:pPr>
        <w:pStyle w:val="TOC5"/>
        <w:rPr>
          <w:rFonts w:asciiTheme="minorHAnsi" w:eastAsiaTheme="minorEastAsia" w:hAnsiTheme="minorHAnsi" w:cstheme="minorBidi"/>
          <w:kern w:val="2"/>
          <w:sz w:val="22"/>
          <w:szCs w:val="22"/>
          <w14:ligatures w14:val="standardContextual"/>
        </w:rPr>
      </w:pPr>
      <w:r>
        <w:t>6.5.3.4.2</w:t>
      </w:r>
      <w:r>
        <w:rPr>
          <w:rFonts w:asciiTheme="minorHAnsi" w:eastAsiaTheme="minorEastAsia" w:hAnsiTheme="minorHAnsi" w:cstheme="minorBidi"/>
          <w:kern w:val="2"/>
          <w:sz w:val="22"/>
          <w:szCs w:val="22"/>
          <w14:ligatures w14:val="standardContextual"/>
        </w:rPr>
        <w:tab/>
      </w:r>
      <w:r>
        <w:t xml:space="preserve">OTA </w:t>
      </w:r>
      <w:r w:rsidRPr="006D4E97">
        <w:rPr>
          <w:rFonts w:eastAsia="Malgun Gothic"/>
        </w:rPr>
        <w:t>operating band unwanted emission limits (Category B)</w:t>
      </w:r>
      <w:r>
        <w:tab/>
      </w:r>
      <w:r>
        <w:fldChar w:fldCharType="begin"/>
      </w:r>
      <w:r>
        <w:instrText xml:space="preserve"> PAGEREF _Toc155475742 \h </w:instrText>
      </w:r>
      <w:r>
        <w:fldChar w:fldCharType="separate"/>
      </w:r>
      <w:r>
        <w:t>56</w:t>
      </w:r>
      <w:r>
        <w:fldChar w:fldCharType="end"/>
      </w:r>
    </w:p>
    <w:p w14:paraId="01A411FC" w14:textId="72500138" w:rsidR="00200684" w:rsidRDefault="00200684">
      <w:pPr>
        <w:pStyle w:val="TOC5"/>
        <w:rPr>
          <w:rFonts w:asciiTheme="minorHAnsi" w:eastAsiaTheme="minorEastAsia" w:hAnsiTheme="minorHAnsi" w:cstheme="minorBidi"/>
          <w:kern w:val="2"/>
          <w:sz w:val="22"/>
          <w:szCs w:val="22"/>
          <w14:ligatures w14:val="standardContextual"/>
        </w:rPr>
      </w:pPr>
      <w:r>
        <w:t>6.5.3.4.3</w:t>
      </w:r>
      <w:r>
        <w:rPr>
          <w:rFonts w:asciiTheme="minorHAnsi" w:eastAsiaTheme="minorEastAsia" w:hAnsiTheme="minorHAnsi" w:cstheme="minorBidi"/>
          <w:kern w:val="2"/>
          <w:sz w:val="22"/>
          <w:szCs w:val="22"/>
          <w14:ligatures w14:val="standardContextual"/>
        </w:rPr>
        <w:tab/>
      </w:r>
      <w:r>
        <w:t>Additional OTA operating band unwanted emission requirements</w:t>
      </w:r>
      <w:r>
        <w:tab/>
      </w:r>
      <w:r>
        <w:fldChar w:fldCharType="begin"/>
      </w:r>
      <w:r>
        <w:instrText xml:space="preserve"> PAGEREF _Toc155475743 \h </w:instrText>
      </w:r>
      <w:r>
        <w:fldChar w:fldCharType="separate"/>
      </w:r>
      <w:r>
        <w:t>57</w:t>
      </w:r>
      <w:r>
        <w:fldChar w:fldCharType="end"/>
      </w:r>
    </w:p>
    <w:p w14:paraId="0E529950" w14:textId="0776E4EC" w:rsidR="00200684" w:rsidRDefault="00200684">
      <w:pPr>
        <w:pStyle w:val="TOC5"/>
        <w:rPr>
          <w:rFonts w:asciiTheme="minorHAnsi" w:eastAsiaTheme="minorEastAsia" w:hAnsiTheme="minorHAnsi" w:cstheme="minorBidi"/>
          <w:kern w:val="2"/>
          <w:sz w:val="22"/>
          <w:szCs w:val="22"/>
          <w14:ligatures w14:val="standardContextual"/>
        </w:rPr>
      </w:pPr>
      <w:r>
        <w:t>6.5.3.4.3.1</w:t>
      </w:r>
      <w:r>
        <w:rPr>
          <w:rFonts w:asciiTheme="minorHAnsi" w:eastAsiaTheme="minorEastAsia" w:hAnsiTheme="minorHAnsi" w:cstheme="minorBidi"/>
          <w:kern w:val="2"/>
          <w:sz w:val="22"/>
          <w:szCs w:val="22"/>
          <w14:ligatures w14:val="standardContextual"/>
        </w:rPr>
        <w:tab/>
      </w:r>
      <w:r>
        <w:t>Protection of Earth Exploration Satellite Service</w:t>
      </w:r>
      <w:r>
        <w:tab/>
      </w:r>
      <w:r>
        <w:fldChar w:fldCharType="begin"/>
      </w:r>
      <w:r>
        <w:instrText xml:space="preserve"> PAGEREF _Toc155475744 \h </w:instrText>
      </w:r>
      <w:r>
        <w:fldChar w:fldCharType="separate"/>
      </w:r>
      <w:r>
        <w:t>57</w:t>
      </w:r>
      <w:r>
        <w:fldChar w:fldCharType="end"/>
      </w:r>
    </w:p>
    <w:p w14:paraId="11D03E59" w14:textId="6AAE3BFB" w:rsidR="00200684" w:rsidRDefault="00200684">
      <w:pPr>
        <w:pStyle w:val="TOC3"/>
        <w:rPr>
          <w:rFonts w:asciiTheme="minorHAnsi" w:eastAsiaTheme="minorEastAsia" w:hAnsiTheme="minorHAnsi" w:cstheme="minorBidi"/>
          <w:kern w:val="2"/>
          <w:sz w:val="22"/>
          <w:szCs w:val="22"/>
          <w14:ligatures w14:val="standardContextual"/>
        </w:rPr>
      </w:pPr>
      <w:r w:rsidRPr="006D4E97">
        <w:rPr>
          <w:lang w:val="en-US" w:eastAsia="zh-CN"/>
        </w:rPr>
        <w:t>6</w:t>
      </w:r>
      <w:r>
        <w:t>.5.4</w:t>
      </w:r>
      <w:r>
        <w:rPr>
          <w:rFonts w:asciiTheme="minorHAnsi" w:eastAsiaTheme="minorEastAsia" w:hAnsiTheme="minorHAnsi" w:cstheme="minorBidi"/>
          <w:kern w:val="2"/>
          <w:sz w:val="22"/>
          <w:szCs w:val="22"/>
          <w14:ligatures w14:val="standardContextual"/>
        </w:rPr>
        <w:tab/>
      </w:r>
      <w:r>
        <w:t>OTA transmitter spurious emissions</w:t>
      </w:r>
      <w:r>
        <w:tab/>
      </w:r>
      <w:r>
        <w:fldChar w:fldCharType="begin"/>
      </w:r>
      <w:r>
        <w:instrText xml:space="preserve"> PAGEREF _Toc155475745 \h </w:instrText>
      </w:r>
      <w:r>
        <w:fldChar w:fldCharType="separate"/>
      </w:r>
      <w:r>
        <w:t>57</w:t>
      </w:r>
      <w:r>
        <w:fldChar w:fldCharType="end"/>
      </w:r>
    </w:p>
    <w:p w14:paraId="7CF4A8B8" w14:textId="183CC095" w:rsidR="00200684" w:rsidRDefault="00200684">
      <w:pPr>
        <w:pStyle w:val="TOC4"/>
        <w:rPr>
          <w:rFonts w:asciiTheme="minorHAnsi" w:eastAsiaTheme="minorEastAsia" w:hAnsiTheme="minorHAnsi" w:cstheme="minorBidi"/>
          <w:kern w:val="2"/>
          <w:sz w:val="22"/>
          <w:szCs w:val="22"/>
          <w14:ligatures w14:val="standardContextual"/>
        </w:rPr>
      </w:pPr>
      <w:r>
        <w:t>6.5.4.1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_Toc155475746 \h </w:instrText>
      </w:r>
      <w:r>
        <w:fldChar w:fldCharType="separate"/>
      </w:r>
      <w:r>
        <w:t>57</w:t>
      </w:r>
      <w:r>
        <w:fldChar w:fldCharType="end"/>
      </w:r>
    </w:p>
    <w:p w14:paraId="50F98EDF" w14:textId="032EDE9B" w:rsidR="00200684" w:rsidRDefault="00200684">
      <w:pPr>
        <w:pStyle w:val="TOC4"/>
        <w:rPr>
          <w:rFonts w:asciiTheme="minorHAnsi" w:eastAsiaTheme="minorEastAsia" w:hAnsiTheme="minorHAnsi" w:cstheme="minorBidi"/>
          <w:kern w:val="2"/>
          <w:sz w:val="22"/>
          <w:szCs w:val="22"/>
          <w14:ligatures w14:val="standardContextual"/>
        </w:rPr>
      </w:pPr>
      <w:r>
        <w:t>6.5.4.2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_Toc155475747 \h </w:instrText>
      </w:r>
      <w:r>
        <w:fldChar w:fldCharType="separate"/>
      </w:r>
      <w:r>
        <w:t>57</w:t>
      </w:r>
      <w:r>
        <w:fldChar w:fldCharType="end"/>
      </w:r>
    </w:p>
    <w:p w14:paraId="10EAD22A" w14:textId="139FEDAC" w:rsidR="00200684" w:rsidRDefault="00200684">
      <w:pPr>
        <w:pStyle w:val="TOC4"/>
        <w:rPr>
          <w:rFonts w:asciiTheme="minorHAnsi" w:eastAsiaTheme="minorEastAsia" w:hAnsiTheme="minorHAnsi" w:cstheme="minorBidi"/>
          <w:kern w:val="2"/>
          <w:sz w:val="22"/>
          <w:szCs w:val="22"/>
          <w14:ligatures w14:val="standardContextual"/>
        </w:rPr>
      </w:pPr>
      <w:r>
        <w:t>6.5.4.3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_Toc155475748 \h </w:instrText>
      </w:r>
      <w:r>
        <w:fldChar w:fldCharType="separate"/>
      </w:r>
      <w:r>
        <w:t>57</w:t>
      </w:r>
      <w:r>
        <w:fldChar w:fldCharType="end"/>
      </w:r>
    </w:p>
    <w:p w14:paraId="1B8D3DDF" w14:textId="5E0A0837" w:rsidR="00200684" w:rsidRDefault="00200684">
      <w:pPr>
        <w:pStyle w:val="TOC4"/>
        <w:rPr>
          <w:rFonts w:asciiTheme="minorHAnsi" w:eastAsiaTheme="minorEastAsia" w:hAnsiTheme="minorHAnsi" w:cstheme="minorBidi"/>
          <w:kern w:val="2"/>
          <w:sz w:val="22"/>
          <w:szCs w:val="22"/>
          <w14:ligatures w14:val="standardContextual"/>
        </w:rPr>
      </w:pPr>
      <w:r>
        <w:t>6.5.4.4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_Toc155475749 \h </w:instrText>
      </w:r>
      <w:r>
        <w:fldChar w:fldCharType="separate"/>
      </w:r>
      <w:r>
        <w:t>57</w:t>
      </w:r>
      <w:r>
        <w:fldChar w:fldCharType="end"/>
      </w:r>
    </w:p>
    <w:p w14:paraId="148B58B9" w14:textId="285D09FC" w:rsidR="00200684" w:rsidRDefault="00200684">
      <w:pPr>
        <w:pStyle w:val="TOC5"/>
        <w:rPr>
          <w:rFonts w:asciiTheme="minorHAnsi" w:eastAsiaTheme="minorEastAsia" w:hAnsiTheme="minorHAnsi" w:cstheme="minorBidi"/>
          <w:kern w:val="2"/>
          <w:sz w:val="22"/>
          <w:szCs w:val="22"/>
          <w14:ligatures w14:val="standardContextual"/>
        </w:rPr>
      </w:pPr>
      <w:r>
        <w:t>6.5.4.4.1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_Toc155475750 \h </w:instrText>
      </w:r>
      <w:r>
        <w:fldChar w:fldCharType="separate"/>
      </w:r>
      <w:r>
        <w:t>57</w:t>
      </w:r>
      <w:r>
        <w:fldChar w:fldCharType="end"/>
      </w:r>
    </w:p>
    <w:p w14:paraId="40D77A56" w14:textId="297DAAA5" w:rsidR="00200684" w:rsidRDefault="00200684">
      <w:pPr>
        <w:pStyle w:val="TOC5"/>
        <w:rPr>
          <w:rFonts w:asciiTheme="minorHAnsi" w:eastAsiaTheme="minorEastAsia" w:hAnsiTheme="minorHAnsi" w:cstheme="minorBidi"/>
          <w:kern w:val="2"/>
          <w:sz w:val="22"/>
          <w:szCs w:val="22"/>
          <w14:ligatures w14:val="standardContextual"/>
        </w:rPr>
      </w:pPr>
      <w:r>
        <w:t>6.5.4.4.2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_Toc155475751 \h </w:instrText>
      </w:r>
      <w:r>
        <w:fldChar w:fldCharType="separate"/>
      </w:r>
      <w:r>
        <w:t>58</w:t>
      </w:r>
      <w:r>
        <w:fldChar w:fldCharType="end"/>
      </w:r>
    </w:p>
    <w:p w14:paraId="257D19DF" w14:textId="45026515" w:rsidR="00200684" w:rsidRDefault="00200684">
      <w:pPr>
        <w:pStyle w:val="TOC4"/>
        <w:rPr>
          <w:rFonts w:asciiTheme="minorHAnsi" w:eastAsiaTheme="minorEastAsia" w:hAnsiTheme="minorHAnsi" w:cstheme="minorBidi"/>
          <w:kern w:val="2"/>
          <w:sz w:val="22"/>
          <w:szCs w:val="22"/>
          <w14:ligatures w14:val="standardContextual"/>
        </w:rPr>
      </w:pPr>
      <w:r>
        <w:t>6.5.4.5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_Toc155475752 \h </w:instrText>
      </w:r>
      <w:r>
        <w:fldChar w:fldCharType="separate"/>
      </w:r>
      <w:r>
        <w:t>58</w:t>
      </w:r>
      <w:r>
        <w:fldChar w:fldCharType="end"/>
      </w:r>
    </w:p>
    <w:p w14:paraId="4B5657AD" w14:textId="3CC21CFC" w:rsidR="00200684" w:rsidRDefault="00200684">
      <w:pPr>
        <w:pStyle w:val="TOC5"/>
        <w:rPr>
          <w:rFonts w:asciiTheme="minorHAnsi" w:eastAsiaTheme="minorEastAsia" w:hAnsiTheme="minorHAnsi" w:cstheme="minorBidi"/>
          <w:kern w:val="2"/>
          <w:sz w:val="22"/>
          <w:szCs w:val="22"/>
          <w14:ligatures w14:val="standardContextual"/>
        </w:rPr>
      </w:pPr>
      <w:r>
        <w:t>6.5.4.5.1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_Toc155475753 \h </w:instrText>
      </w:r>
      <w:r>
        <w:fldChar w:fldCharType="separate"/>
      </w:r>
      <w:r>
        <w:t>58</w:t>
      </w:r>
      <w:r>
        <w:fldChar w:fldCharType="end"/>
      </w:r>
    </w:p>
    <w:p w14:paraId="4A6E759E" w14:textId="3709B701" w:rsidR="00200684" w:rsidRDefault="00200684">
      <w:pPr>
        <w:pStyle w:val="TOC5"/>
        <w:rPr>
          <w:rFonts w:asciiTheme="minorHAnsi" w:eastAsiaTheme="minorEastAsia" w:hAnsiTheme="minorHAnsi" w:cstheme="minorBidi"/>
          <w:kern w:val="2"/>
          <w:sz w:val="22"/>
          <w:szCs w:val="22"/>
          <w14:ligatures w14:val="standardContextual"/>
        </w:rPr>
      </w:pPr>
      <w:r>
        <w:t>6.5.4.5.2</w:t>
      </w:r>
      <w:r>
        <w:rPr>
          <w:rFonts w:asciiTheme="minorHAnsi" w:eastAsiaTheme="minorEastAsia" w:hAnsiTheme="minorHAnsi" w:cstheme="minorBidi"/>
          <w:kern w:val="2"/>
          <w:sz w:val="22"/>
          <w:szCs w:val="22"/>
          <w14:ligatures w14:val="standardContextual"/>
        </w:rPr>
        <w:tab/>
      </w:r>
      <w:r>
        <w:t>OTA transmitter spurious emissions (Category A)</w:t>
      </w:r>
      <w:r>
        <w:tab/>
      </w:r>
      <w:r>
        <w:fldChar w:fldCharType="begin"/>
      </w:r>
      <w:r>
        <w:instrText xml:space="preserve"> PAGEREF _Toc155475754 \h </w:instrText>
      </w:r>
      <w:r>
        <w:fldChar w:fldCharType="separate"/>
      </w:r>
      <w:r>
        <w:t>58</w:t>
      </w:r>
      <w:r>
        <w:fldChar w:fldCharType="end"/>
      </w:r>
    </w:p>
    <w:p w14:paraId="0AA30C36" w14:textId="18DFE5B2" w:rsidR="00200684" w:rsidRDefault="00200684">
      <w:pPr>
        <w:pStyle w:val="TOC5"/>
        <w:rPr>
          <w:rFonts w:asciiTheme="minorHAnsi" w:eastAsiaTheme="minorEastAsia" w:hAnsiTheme="minorHAnsi" w:cstheme="minorBidi"/>
          <w:kern w:val="2"/>
          <w:sz w:val="22"/>
          <w:szCs w:val="22"/>
          <w14:ligatures w14:val="standardContextual"/>
        </w:rPr>
      </w:pPr>
      <w:r>
        <w:t>6.5.4.5.3</w:t>
      </w:r>
      <w:r>
        <w:rPr>
          <w:rFonts w:asciiTheme="minorHAnsi" w:eastAsiaTheme="minorEastAsia" w:hAnsiTheme="minorHAnsi" w:cstheme="minorBidi"/>
          <w:kern w:val="2"/>
          <w:sz w:val="22"/>
          <w:szCs w:val="22"/>
          <w14:ligatures w14:val="standardContextual"/>
        </w:rPr>
        <w:tab/>
      </w:r>
      <w:r>
        <w:t>OTA transmitter spurious emissions (Category B)</w:t>
      </w:r>
      <w:r>
        <w:tab/>
      </w:r>
      <w:r>
        <w:fldChar w:fldCharType="begin"/>
      </w:r>
      <w:r>
        <w:instrText xml:space="preserve"> PAGEREF _Toc155475755 \h </w:instrText>
      </w:r>
      <w:r>
        <w:fldChar w:fldCharType="separate"/>
      </w:r>
      <w:r>
        <w:t>59</w:t>
      </w:r>
      <w:r>
        <w:fldChar w:fldCharType="end"/>
      </w:r>
    </w:p>
    <w:p w14:paraId="2C1836FB" w14:textId="4B0F4E03" w:rsidR="00200684" w:rsidRDefault="00200684">
      <w:pPr>
        <w:pStyle w:val="TOC5"/>
        <w:rPr>
          <w:rFonts w:asciiTheme="minorHAnsi" w:eastAsiaTheme="minorEastAsia" w:hAnsiTheme="minorHAnsi" w:cstheme="minorBidi"/>
          <w:kern w:val="2"/>
          <w:sz w:val="22"/>
          <w:szCs w:val="22"/>
          <w14:ligatures w14:val="standardContextual"/>
        </w:rPr>
      </w:pPr>
      <w:r>
        <w:t>6.5.4.5.4</w:t>
      </w:r>
      <w:r>
        <w:rPr>
          <w:rFonts w:asciiTheme="minorHAnsi" w:eastAsiaTheme="minorEastAsia" w:hAnsiTheme="minorHAnsi" w:cstheme="minorBidi"/>
          <w:kern w:val="2"/>
          <w:sz w:val="22"/>
          <w:szCs w:val="22"/>
          <w14:ligatures w14:val="standardContextual"/>
        </w:rPr>
        <w:tab/>
      </w:r>
      <w:r>
        <w:t>Additional OTA transmitter spurious emissions requirements</w:t>
      </w:r>
      <w:r>
        <w:tab/>
      </w:r>
      <w:r>
        <w:fldChar w:fldCharType="begin"/>
      </w:r>
      <w:r>
        <w:instrText xml:space="preserve"> PAGEREF _Toc155475756 \h </w:instrText>
      </w:r>
      <w:r>
        <w:fldChar w:fldCharType="separate"/>
      </w:r>
      <w:r>
        <w:t>59</w:t>
      </w:r>
      <w:r>
        <w:fldChar w:fldCharType="end"/>
      </w:r>
    </w:p>
    <w:p w14:paraId="3801F9F9" w14:textId="4A535BF6" w:rsidR="00200684" w:rsidRDefault="00200684">
      <w:pPr>
        <w:pStyle w:val="TOC5"/>
        <w:rPr>
          <w:rFonts w:asciiTheme="minorHAnsi" w:eastAsiaTheme="minorEastAsia" w:hAnsiTheme="minorHAnsi" w:cstheme="minorBidi"/>
          <w:kern w:val="2"/>
          <w:sz w:val="22"/>
          <w:szCs w:val="22"/>
          <w14:ligatures w14:val="standardContextual"/>
        </w:rPr>
      </w:pPr>
      <w:r>
        <w:t>6.5.4.5.4.1</w:t>
      </w:r>
      <w:r>
        <w:rPr>
          <w:rFonts w:asciiTheme="minorHAnsi" w:eastAsiaTheme="minorEastAsia" w:hAnsiTheme="minorHAnsi" w:cstheme="minorBidi"/>
          <w:kern w:val="2"/>
          <w:sz w:val="22"/>
          <w:szCs w:val="22"/>
          <w14:ligatures w14:val="standardContextual"/>
        </w:rPr>
        <w:tab/>
      </w:r>
      <w:r>
        <w:t>Limits for protection of Earth Exploration Satellite Service</w:t>
      </w:r>
      <w:r>
        <w:tab/>
      </w:r>
      <w:r>
        <w:fldChar w:fldCharType="begin"/>
      </w:r>
      <w:r>
        <w:instrText xml:space="preserve"> PAGEREF _Toc155475757 \h </w:instrText>
      </w:r>
      <w:r>
        <w:fldChar w:fldCharType="separate"/>
      </w:r>
      <w:r>
        <w:t>59</w:t>
      </w:r>
      <w:r>
        <w:fldChar w:fldCharType="end"/>
      </w:r>
    </w:p>
    <w:p w14:paraId="3EDFA78A" w14:textId="1E010D9B" w:rsidR="00200684" w:rsidRDefault="00200684">
      <w:pPr>
        <w:pStyle w:val="TOC2"/>
        <w:rPr>
          <w:rFonts w:asciiTheme="minorHAnsi" w:eastAsiaTheme="minorEastAsia" w:hAnsiTheme="minorHAnsi" w:cstheme="minorBidi"/>
          <w:kern w:val="2"/>
          <w:sz w:val="22"/>
          <w:szCs w:val="22"/>
          <w14:ligatures w14:val="standardContextual"/>
        </w:rPr>
      </w:pPr>
      <w:r w:rsidRPr="006D4E97">
        <w:rPr>
          <w:lang w:val="en-US" w:eastAsia="zh-CN"/>
        </w:rPr>
        <w:t>6</w:t>
      </w:r>
      <w:r>
        <w:t>.</w:t>
      </w:r>
      <w:r>
        <w:rPr>
          <w:lang w:eastAsia="zh-CN"/>
        </w:rPr>
        <w:t>6</w:t>
      </w:r>
      <w:r>
        <w:rPr>
          <w:rFonts w:asciiTheme="minorHAnsi" w:eastAsiaTheme="minorEastAsia" w:hAnsiTheme="minorHAnsi" w:cstheme="minorBidi"/>
          <w:kern w:val="2"/>
          <w:sz w:val="22"/>
          <w:szCs w:val="22"/>
          <w14:ligatures w14:val="standardContextual"/>
        </w:rPr>
        <w:tab/>
      </w:r>
      <w:r>
        <w:rPr>
          <w:lang w:eastAsia="zh-CN"/>
        </w:rPr>
        <w:t>OTA Repeater</w:t>
      </w:r>
      <w:r w:rsidRPr="006D4E97">
        <w:rPr>
          <w:lang w:val="en-US" w:eastAsia="zh-CN"/>
        </w:rPr>
        <w:t xml:space="preserve"> </w:t>
      </w:r>
      <w:r>
        <w:rPr>
          <w:lang w:eastAsia="zh-CN"/>
        </w:rPr>
        <w:t>Error Vector Magnitude</w:t>
      </w:r>
      <w:r>
        <w:tab/>
      </w:r>
      <w:r>
        <w:fldChar w:fldCharType="begin"/>
      </w:r>
      <w:r>
        <w:instrText xml:space="preserve"> PAGEREF _Toc155475758 \h </w:instrText>
      </w:r>
      <w:r>
        <w:fldChar w:fldCharType="separate"/>
      </w:r>
      <w:r>
        <w:t>60</w:t>
      </w:r>
      <w:r>
        <w:fldChar w:fldCharType="end"/>
      </w:r>
    </w:p>
    <w:p w14:paraId="252B2A0F" w14:textId="246A90B7" w:rsidR="00200684" w:rsidRDefault="00200684">
      <w:pPr>
        <w:pStyle w:val="TOC3"/>
        <w:rPr>
          <w:rFonts w:asciiTheme="minorHAnsi" w:eastAsiaTheme="minorEastAsia" w:hAnsiTheme="minorHAnsi" w:cstheme="minorBidi"/>
          <w:kern w:val="2"/>
          <w:sz w:val="22"/>
          <w:szCs w:val="22"/>
          <w14:ligatures w14:val="standardContextual"/>
        </w:rPr>
      </w:pPr>
      <w:r w:rsidRPr="006D4E97">
        <w:rPr>
          <w:lang w:val="en-US" w:eastAsia="zh-CN"/>
        </w:rPr>
        <w:t>6</w:t>
      </w:r>
      <w:r>
        <w:t>.6.1</w:t>
      </w:r>
      <w:r>
        <w:rPr>
          <w:rFonts w:asciiTheme="minorHAnsi" w:eastAsiaTheme="minorEastAsia" w:hAnsiTheme="minorHAnsi" w:cstheme="minorBidi"/>
          <w:kern w:val="2"/>
          <w:sz w:val="22"/>
          <w:szCs w:val="22"/>
          <w14:ligatures w14:val="standardContextual"/>
        </w:rPr>
        <w:tab/>
      </w:r>
      <w:r>
        <w:t>Downlink repeater</w:t>
      </w:r>
      <w:r w:rsidRPr="006D4E97">
        <w:rPr>
          <w:lang w:val="en-US" w:eastAsia="zh-CN"/>
        </w:rPr>
        <w:t xml:space="preserve"> e</w:t>
      </w:r>
      <w:r>
        <w:t>rror vector magnitude</w:t>
      </w:r>
      <w:r>
        <w:tab/>
      </w:r>
      <w:r>
        <w:fldChar w:fldCharType="begin"/>
      </w:r>
      <w:r>
        <w:instrText xml:space="preserve"> PAGEREF _Toc155475759 \h </w:instrText>
      </w:r>
      <w:r>
        <w:fldChar w:fldCharType="separate"/>
      </w:r>
      <w:r>
        <w:t>60</w:t>
      </w:r>
      <w:r>
        <w:fldChar w:fldCharType="end"/>
      </w:r>
    </w:p>
    <w:p w14:paraId="03F93B86" w14:textId="5040C745" w:rsidR="00200684" w:rsidRDefault="00200684">
      <w:pPr>
        <w:pStyle w:val="TOC4"/>
        <w:rPr>
          <w:rFonts w:asciiTheme="minorHAnsi" w:eastAsiaTheme="minorEastAsia" w:hAnsiTheme="minorHAnsi" w:cstheme="minorBidi"/>
          <w:kern w:val="2"/>
          <w:sz w:val="22"/>
          <w:szCs w:val="22"/>
          <w14:ligatures w14:val="standardContextual"/>
        </w:rPr>
      </w:pPr>
      <w:r>
        <w:rPr>
          <w:lang w:eastAsia="zh-CN"/>
        </w:rPr>
        <w:t>6</w:t>
      </w:r>
      <w:r>
        <w:t>.6.1.1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_Toc155475760 \h </w:instrText>
      </w:r>
      <w:r>
        <w:fldChar w:fldCharType="separate"/>
      </w:r>
      <w:r>
        <w:t>60</w:t>
      </w:r>
      <w:r>
        <w:fldChar w:fldCharType="end"/>
      </w:r>
    </w:p>
    <w:p w14:paraId="0B6D2E64" w14:textId="71183B22" w:rsidR="00200684" w:rsidRDefault="00200684">
      <w:pPr>
        <w:pStyle w:val="TOC4"/>
        <w:rPr>
          <w:rFonts w:asciiTheme="minorHAnsi" w:eastAsiaTheme="minorEastAsia" w:hAnsiTheme="minorHAnsi" w:cstheme="minorBidi"/>
          <w:kern w:val="2"/>
          <w:sz w:val="22"/>
          <w:szCs w:val="22"/>
          <w14:ligatures w14:val="standardContextual"/>
        </w:rPr>
      </w:pPr>
      <w:r>
        <w:t>6.6.1.2</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_Toc155475761 \h </w:instrText>
      </w:r>
      <w:r>
        <w:fldChar w:fldCharType="separate"/>
      </w:r>
      <w:r>
        <w:t>60</w:t>
      </w:r>
      <w:r>
        <w:fldChar w:fldCharType="end"/>
      </w:r>
    </w:p>
    <w:p w14:paraId="76997A55" w14:textId="187DEDBE" w:rsidR="00200684" w:rsidRDefault="00200684">
      <w:pPr>
        <w:pStyle w:val="TOC4"/>
        <w:rPr>
          <w:rFonts w:asciiTheme="minorHAnsi" w:eastAsiaTheme="minorEastAsia" w:hAnsiTheme="minorHAnsi" w:cstheme="minorBidi"/>
          <w:kern w:val="2"/>
          <w:sz w:val="22"/>
          <w:szCs w:val="22"/>
          <w14:ligatures w14:val="standardContextual"/>
        </w:rPr>
      </w:pPr>
      <w:r>
        <w:t>6.6.1.3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_Toc155475762 \h </w:instrText>
      </w:r>
      <w:r>
        <w:fldChar w:fldCharType="separate"/>
      </w:r>
      <w:r>
        <w:t>60</w:t>
      </w:r>
      <w:r>
        <w:fldChar w:fldCharType="end"/>
      </w:r>
    </w:p>
    <w:p w14:paraId="78F6FE12" w14:textId="6B5FEFD7" w:rsidR="00200684" w:rsidRDefault="00200684">
      <w:pPr>
        <w:pStyle w:val="TOC4"/>
        <w:rPr>
          <w:rFonts w:asciiTheme="minorHAnsi" w:eastAsiaTheme="minorEastAsia" w:hAnsiTheme="minorHAnsi" w:cstheme="minorBidi"/>
          <w:kern w:val="2"/>
          <w:sz w:val="22"/>
          <w:szCs w:val="22"/>
          <w14:ligatures w14:val="standardContextual"/>
        </w:rPr>
      </w:pPr>
      <w:r>
        <w:t>6.6.1.4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_Toc155475763 \h </w:instrText>
      </w:r>
      <w:r>
        <w:fldChar w:fldCharType="separate"/>
      </w:r>
      <w:r>
        <w:t>61</w:t>
      </w:r>
      <w:r>
        <w:fldChar w:fldCharType="end"/>
      </w:r>
    </w:p>
    <w:p w14:paraId="367DE7A9" w14:textId="3010FAED" w:rsidR="00200684" w:rsidRDefault="00200684">
      <w:pPr>
        <w:pStyle w:val="TOC5"/>
        <w:rPr>
          <w:rFonts w:asciiTheme="minorHAnsi" w:eastAsiaTheme="minorEastAsia" w:hAnsiTheme="minorHAnsi" w:cstheme="minorBidi"/>
          <w:kern w:val="2"/>
          <w:sz w:val="22"/>
          <w:szCs w:val="22"/>
          <w14:ligatures w14:val="standardContextual"/>
        </w:rPr>
      </w:pPr>
      <w:r>
        <w:t>6.6.1.4.1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_Toc155475764 \h </w:instrText>
      </w:r>
      <w:r>
        <w:fldChar w:fldCharType="separate"/>
      </w:r>
      <w:r>
        <w:t>61</w:t>
      </w:r>
      <w:r>
        <w:fldChar w:fldCharType="end"/>
      </w:r>
    </w:p>
    <w:p w14:paraId="172D0042" w14:textId="2D4D46C6" w:rsidR="00200684" w:rsidRDefault="00200684">
      <w:pPr>
        <w:pStyle w:val="TOC5"/>
        <w:rPr>
          <w:rFonts w:asciiTheme="minorHAnsi" w:eastAsiaTheme="minorEastAsia" w:hAnsiTheme="minorHAnsi" w:cstheme="minorBidi"/>
          <w:kern w:val="2"/>
          <w:sz w:val="22"/>
          <w:szCs w:val="22"/>
          <w14:ligatures w14:val="standardContextual"/>
        </w:rPr>
      </w:pPr>
      <w:r>
        <w:t>6.6.1.4.2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_Toc155475765 \h </w:instrText>
      </w:r>
      <w:r>
        <w:fldChar w:fldCharType="separate"/>
      </w:r>
      <w:r>
        <w:t>61</w:t>
      </w:r>
      <w:r>
        <w:fldChar w:fldCharType="end"/>
      </w:r>
    </w:p>
    <w:p w14:paraId="346FB0DB" w14:textId="33A2C0BA" w:rsidR="00200684" w:rsidRDefault="00200684">
      <w:pPr>
        <w:pStyle w:val="TOC4"/>
        <w:rPr>
          <w:rFonts w:asciiTheme="minorHAnsi" w:eastAsiaTheme="minorEastAsia" w:hAnsiTheme="minorHAnsi" w:cstheme="minorBidi"/>
          <w:kern w:val="2"/>
          <w:sz w:val="22"/>
          <w:szCs w:val="22"/>
          <w14:ligatures w14:val="standardContextual"/>
        </w:rPr>
      </w:pPr>
      <w:r>
        <w:t>6.6.1.5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_Toc155475766 \h </w:instrText>
      </w:r>
      <w:r>
        <w:fldChar w:fldCharType="separate"/>
      </w:r>
      <w:r>
        <w:t>62</w:t>
      </w:r>
      <w:r>
        <w:fldChar w:fldCharType="end"/>
      </w:r>
    </w:p>
    <w:p w14:paraId="3BE082F9" w14:textId="1A777232" w:rsidR="00200684" w:rsidRDefault="00200684">
      <w:pPr>
        <w:pStyle w:val="TOC3"/>
        <w:rPr>
          <w:rFonts w:asciiTheme="minorHAnsi" w:eastAsiaTheme="minorEastAsia" w:hAnsiTheme="minorHAnsi" w:cstheme="minorBidi"/>
          <w:kern w:val="2"/>
          <w:sz w:val="22"/>
          <w:szCs w:val="22"/>
          <w14:ligatures w14:val="standardContextual"/>
        </w:rPr>
      </w:pPr>
      <w:r w:rsidRPr="006D4E97">
        <w:rPr>
          <w:lang w:val="en-US" w:eastAsia="zh-CN"/>
        </w:rPr>
        <w:t>6</w:t>
      </w:r>
      <w:r>
        <w:t>.6.2</w:t>
      </w:r>
      <w:r>
        <w:rPr>
          <w:rFonts w:asciiTheme="minorHAnsi" w:eastAsiaTheme="minorEastAsia" w:hAnsiTheme="minorHAnsi" w:cstheme="minorBidi"/>
          <w:kern w:val="2"/>
          <w:sz w:val="22"/>
          <w:szCs w:val="22"/>
          <w14:ligatures w14:val="standardContextual"/>
        </w:rPr>
        <w:tab/>
      </w:r>
      <w:r>
        <w:t xml:space="preserve">Uplink </w:t>
      </w:r>
      <w:r w:rsidRPr="006D4E97">
        <w:rPr>
          <w:lang w:val="en-US" w:eastAsia="zh-CN"/>
        </w:rPr>
        <w:t>Repeater e</w:t>
      </w:r>
      <w:r>
        <w:t>rror vector magnitude</w:t>
      </w:r>
      <w:r>
        <w:tab/>
      </w:r>
      <w:r>
        <w:fldChar w:fldCharType="begin"/>
      </w:r>
      <w:r>
        <w:instrText xml:space="preserve"> PAGEREF _Toc155475767 \h </w:instrText>
      </w:r>
      <w:r>
        <w:fldChar w:fldCharType="separate"/>
      </w:r>
      <w:r>
        <w:t>62</w:t>
      </w:r>
      <w:r>
        <w:fldChar w:fldCharType="end"/>
      </w:r>
    </w:p>
    <w:p w14:paraId="2F0D53E3" w14:textId="449AEBFD" w:rsidR="00200684" w:rsidRDefault="00200684">
      <w:pPr>
        <w:pStyle w:val="TOC4"/>
        <w:rPr>
          <w:rFonts w:asciiTheme="minorHAnsi" w:eastAsiaTheme="minorEastAsia" w:hAnsiTheme="minorHAnsi" w:cstheme="minorBidi"/>
          <w:kern w:val="2"/>
          <w:sz w:val="22"/>
          <w:szCs w:val="22"/>
          <w14:ligatures w14:val="standardContextual"/>
        </w:rPr>
      </w:pPr>
      <w:r>
        <w:t>6.6.2.1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_Toc155475768 \h </w:instrText>
      </w:r>
      <w:r>
        <w:fldChar w:fldCharType="separate"/>
      </w:r>
      <w:r>
        <w:t>62</w:t>
      </w:r>
      <w:r>
        <w:fldChar w:fldCharType="end"/>
      </w:r>
    </w:p>
    <w:p w14:paraId="2D58059B" w14:textId="4DF9EE10" w:rsidR="00200684" w:rsidRDefault="00200684">
      <w:pPr>
        <w:pStyle w:val="TOC4"/>
        <w:rPr>
          <w:rFonts w:asciiTheme="minorHAnsi" w:eastAsiaTheme="minorEastAsia" w:hAnsiTheme="minorHAnsi" w:cstheme="minorBidi"/>
          <w:kern w:val="2"/>
          <w:sz w:val="22"/>
          <w:szCs w:val="22"/>
          <w14:ligatures w14:val="standardContextual"/>
        </w:rPr>
      </w:pPr>
      <w:r>
        <w:t>6.6.2.2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_Toc155475769 \h </w:instrText>
      </w:r>
      <w:r>
        <w:fldChar w:fldCharType="separate"/>
      </w:r>
      <w:r>
        <w:t>63</w:t>
      </w:r>
      <w:r>
        <w:fldChar w:fldCharType="end"/>
      </w:r>
    </w:p>
    <w:p w14:paraId="24DBD27E" w14:textId="27141521" w:rsidR="00200684" w:rsidRDefault="00200684">
      <w:pPr>
        <w:pStyle w:val="TOC4"/>
        <w:rPr>
          <w:rFonts w:asciiTheme="minorHAnsi" w:eastAsiaTheme="minorEastAsia" w:hAnsiTheme="minorHAnsi" w:cstheme="minorBidi"/>
          <w:kern w:val="2"/>
          <w:sz w:val="22"/>
          <w:szCs w:val="22"/>
          <w14:ligatures w14:val="standardContextual"/>
        </w:rPr>
      </w:pPr>
      <w:r>
        <w:t>6.6.2.3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_Toc155475770 \h </w:instrText>
      </w:r>
      <w:r>
        <w:fldChar w:fldCharType="separate"/>
      </w:r>
      <w:r>
        <w:t>63</w:t>
      </w:r>
      <w:r>
        <w:fldChar w:fldCharType="end"/>
      </w:r>
    </w:p>
    <w:p w14:paraId="2026F4AE" w14:textId="20544419" w:rsidR="00200684" w:rsidRDefault="00200684">
      <w:pPr>
        <w:pStyle w:val="TOC4"/>
        <w:rPr>
          <w:rFonts w:asciiTheme="minorHAnsi" w:eastAsiaTheme="minorEastAsia" w:hAnsiTheme="minorHAnsi" w:cstheme="minorBidi"/>
          <w:kern w:val="2"/>
          <w:sz w:val="22"/>
          <w:szCs w:val="22"/>
          <w14:ligatures w14:val="standardContextual"/>
        </w:rPr>
      </w:pPr>
      <w:r>
        <w:t>6.6.2.4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_Toc155475771 \h </w:instrText>
      </w:r>
      <w:r>
        <w:fldChar w:fldCharType="separate"/>
      </w:r>
      <w:r>
        <w:t>63</w:t>
      </w:r>
      <w:r>
        <w:fldChar w:fldCharType="end"/>
      </w:r>
    </w:p>
    <w:p w14:paraId="118586F0" w14:textId="6D08CEDE" w:rsidR="00200684" w:rsidRDefault="00200684">
      <w:pPr>
        <w:pStyle w:val="TOC5"/>
        <w:rPr>
          <w:rFonts w:asciiTheme="minorHAnsi" w:eastAsiaTheme="minorEastAsia" w:hAnsiTheme="minorHAnsi" w:cstheme="minorBidi"/>
          <w:kern w:val="2"/>
          <w:sz w:val="22"/>
          <w:szCs w:val="22"/>
          <w14:ligatures w14:val="standardContextual"/>
        </w:rPr>
      </w:pPr>
      <w:r>
        <w:t>6.6.2.4.1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_Toc155475772 \h </w:instrText>
      </w:r>
      <w:r>
        <w:fldChar w:fldCharType="separate"/>
      </w:r>
      <w:r>
        <w:t>63</w:t>
      </w:r>
      <w:r>
        <w:fldChar w:fldCharType="end"/>
      </w:r>
    </w:p>
    <w:p w14:paraId="4A9662DA" w14:textId="1B654254" w:rsidR="00200684" w:rsidRDefault="00200684">
      <w:pPr>
        <w:pStyle w:val="TOC5"/>
        <w:rPr>
          <w:rFonts w:asciiTheme="minorHAnsi" w:eastAsiaTheme="minorEastAsia" w:hAnsiTheme="minorHAnsi" w:cstheme="minorBidi"/>
          <w:kern w:val="2"/>
          <w:sz w:val="22"/>
          <w:szCs w:val="22"/>
          <w14:ligatures w14:val="standardContextual"/>
        </w:rPr>
      </w:pPr>
      <w:r>
        <w:t>6.6.2.4.2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_Toc155475773 \h </w:instrText>
      </w:r>
      <w:r>
        <w:fldChar w:fldCharType="separate"/>
      </w:r>
      <w:r>
        <w:t>64</w:t>
      </w:r>
      <w:r>
        <w:fldChar w:fldCharType="end"/>
      </w:r>
    </w:p>
    <w:p w14:paraId="065B31D8" w14:textId="1E6C4908" w:rsidR="00200684" w:rsidRDefault="00200684">
      <w:pPr>
        <w:pStyle w:val="TOC4"/>
        <w:rPr>
          <w:rFonts w:asciiTheme="minorHAnsi" w:eastAsiaTheme="minorEastAsia" w:hAnsiTheme="minorHAnsi" w:cstheme="minorBidi"/>
          <w:kern w:val="2"/>
          <w:sz w:val="22"/>
          <w:szCs w:val="22"/>
          <w14:ligatures w14:val="standardContextual"/>
        </w:rPr>
      </w:pPr>
      <w:r>
        <w:t>6.6.2.5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_Toc155475774 \h </w:instrText>
      </w:r>
      <w:r>
        <w:fldChar w:fldCharType="separate"/>
      </w:r>
      <w:r>
        <w:t>64</w:t>
      </w:r>
      <w:r>
        <w:fldChar w:fldCharType="end"/>
      </w:r>
    </w:p>
    <w:p w14:paraId="7393ED7A" w14:textId="53F17462" w:rsidR="00200684" w:rsidRDefault="00200684">
      <w:pPr>
        <w:pStyle w:val="TOC2"/>
        <w:rPr>
          <w:rFonts w:asciiTheme="minorHAnsi" w:eastAsiaTheme="minorEastAsia" w:hAnsiTheme="minorHAnsi" w:cstheme="minorBidi"/>
          <w:kern w:val="2"/>
          <w:sz w:val="22"/>
          <w:szCs w:val="22"/>
          <w14:ligatures w14:val="standardContextual"/>
        </w:rPr>
      </w:pPr>
      <w:r w:rsidRPr="006D4E97">
        <w:rPr>
          <w:lang w:val="en-US" w:eastAsia="zh-CN"/>
        </w:rPr>
        <w:t>6</w:t>
      </w:r>
      <w:r>
        <w:t>.</w:t>
      </w:r>
      <w:r>
        <w:rPr>
          <w:lang w:eastAsia="zh-CN"/>
        </w:rPr>
        <w:t>7</w:t>
      </w:r>
      <w:r>
        <w:rPr>
          <w:rFonts w:asciiTheme="minorHAnsi" w:eastAsiaTheme="minorEastAsia" w:hAnsiTheme="minorHAnsi" w:cstheme="minorBidi"/>
          <w:kern w:val="2"/>
          <w:sz w:val="22"/>
          <w:szCs w:val="22"/>
          <w14:ligatures w14:val="standardContextual"/>
        </w:rPr>
        <w:tab/>
      </w:r>
      <w:r>
        <w:rPr>
          <w:lang w:eastAsia="zh-CN"/>
        </w:rPr>
        <w:t>OTA input intermodulation</w:t>
      </w:r>
      <w:r>
        <w:tab/>
      </w:r>
      <w:r>
        <w:fldChar w:fldCharType="begin"/>
      </w:r>
      <w:r>
        <w:instrText xml:space="preserve"> PAGEREF _Toc155475775 \h </w:instrText>
      </w:r>
      <w:r>
        <w:fldChar w:fldCharType="separate"/>
      </w:r>
      <w:r>
        <w:t>65</w:t>
      </w:r>
      <w:r>
        <w:fldChar w:fldCharType="end"/>
      </w:r>
    </w:p>
    <w:p w14:paraId="0D0A6280" w14:textId="40DF1E6F" w:rsidR="00200684" w:rsidRDefault="00200684">
      <w:pPr>
        <w:pStyle w:val="TOC3"/>
        <w:rPr>
          <w:rFonts w:asciiTheme="minorHAnsi" w:eastAsiaTheme="minorEastAsia" w:hAnsiTheme="minorHAnsi" w:cstheme="minorBidi"/>
          <w:kern w:val="2"/>
          <w:sz w:val="22"/>
          <w:szCs w:val="22"/>
          <w14:ligatures w14:val="standardContextual"/>
        </w:rPr>
      </w:pPr>
      <w:r>
        <w:t>6.7.1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_Toc155475776 \h </w:instrText>
      </w:r>
      <w:r>
        <w:fldChar w:fldCharType="separate"/>
      </w:r>
      <w:r>
        <w:t>65</w:t>
      </w:r>
      <w:r>
        <w:fldChar w:fldCharType="end"/>
      </w:r>
    </w:p>
    <w:p w14:paraId="627181AB" w14:textId="5ACF45E6" w:rsidR="00200684" w:rsidRDefault="00200684">
      <w:pPr>
        <w:pStyle w:val="TOC4"/>
        <w:rPr>
          <w:rFonts w:asciiTheme="minorHAnsi" w:eastAsiaTheme="minorEastAsia" w:hAnsiTheme="minorHAnsi" w:cstheme="minorBidi"/>
          <w:kern w:val="2"/>
          <w:sz w:val="22"/>
          <w:szCs w:val="22"/>
          <w14:ligatures w14:val="standardContextual"/>
        </w:rPr>
      </w:pPr>
      <w:r>
        <w:t>6.7.1.1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_Toc155475777 \h </w:instrText>
      </w:r>
      <w:r>
        <w:fldChar w:fldCharType="separate"/>
      </w:r>
      <w:r>
        <w:t>65</w:t>
      </w:r>
      <w:r>
        <w:fldChar w:fldCharType="end"/>
      </w:r>
    </w:p>
    <w:p w14:paraId="37886DAA" w14:textId="1DE67660" w:rsidR="00200684" w:rsidRDefault="00200684">
      <w:pPr>
        <w:pStyle w:val="TOC4"/>
        <w:rPr>
          <w:rFonts w:asciiTheme="minorHAnsi" w:eastAsiaTheme="minorEastAsia" w:hAnsiTheme="minorHAnsi" w:cstheme="minorBidi"/>
          <w:kern w:val="2"/>
          <w:sz w:val="22"/>
          <w:szCs w:val="22"/>
          <w14:ligatures w14:val="standardContextual"/>
        </w:rPr>
      </w:pPr>
      <w:r>
        <w:t>6.7.1.2</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_Toc155475778 \h </w:instrText>
      </w:r>
      <w:r>
        <w:fldChar w:fldCharType="separate"/>
      </w:r>
      <w:r>
        <w:t>65</w:t>
      </w:r>
      <w:r>
        <w:fldChar w:fldCharType="end"/>
      </w:r>
    </w:p>
    <w:p w14:paraId="07E3E5DB" w14:textId="36BAA071" w:rsidR="00200684" w:rsidRDefault="00200684">
      <w:pPr>
        <w:pStyle w:val="TOC4"/>
        <w:rPr>
          <w:rFonts w:asciiTheme="minorHAnsi" w:eastAsiaTheme="minorEastAsia" w:hAnsiTheme="minorHAnsi" w:cstheme="minorBidi"/>
          <w:kern w:val="2"/>
          <w:sz w:val="22"/>
          <w:szCs w:val="22"/>
          <w14:ligatures w14:val="standardContextual"/>
        </w:rPr>
      </w:pPr>
      <w:r>
        <w:t>6.7.1.3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_Toc155475779 \h </w:instrText>
      </w:r>
      <w:r>
        <w:fldChar w:fldCharType="separate"/>
      </w:r>
      <w:r>
        <w:t>65</w:t>
      </w:r>
      <w:r>
        <w:fldChar w:fldCharType="end"/>
      </w:r>
    </w:p>
    <w:p w14:paraId="4CF5C6E5" w14:textId="26A1294B" w:rsidR="00200684" w:rsidRDefault="00200684">
      <w:pPr>
        <w:pStyle w:val="TOC4"/>
        <w:rPr>
          <w:rFonts w:asciiTheme="minorHAnsi" w:eastAsiaTheme="minorEastAsia" w:hAnsiTheme="minorHAnsi" w:cstheme="minorBidi"/>
          <w:kern w:val="2"/>
          <w:sz w:val="22"/>
          <w:szCs w:val="22"/>
          <w14:ligatures w14:val="standardContextual"/>
        </w:rPr>
      </w:pPr>
      <w:r>
        <w:t>6.7.1.4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_Toc155475780 \h </w:instrText>
      </w:r>
      <w:r>
        <w:fldChar w:fldCharType="separate"/>
      </w:r>
      <w:r>
        <w:t>65</w:t>
      </w:r>
      <w:r>
        <w:fldChar w:fldCharType="end"/>
      </w:r>
    </w:p>
    <w:p w14:paraId="0BDC0BD9" w14:textId="10756D4D" w:rsidR="00200684" w:rsidRDefault="00200684">
      <w:pPr>
        <w:pStyle w:val="TOC5"/>
        <w:rPr>
          <w:rFonts w:asciiTheme="minorHAnsi" w:eastAsiaTheme="minorEastAsia" w:hAnsiTheme="minorHAnsi" w:cstheme="minorBidi"/>
          <w:kern w:val="2"/>
          <w:sz w:val="22"/>
          <w:szCs w:val="22"/>
          <w14:ligatures w14:val="standardContextual"/>
        </w:rPr>
      </w:pPr>
      <w:r>
        <w:t>6.7.1.4.1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_Toc155475781 \h </w:instrText>
      </w:r>
      <w:r>
        <w:fldChar w:fldCharType="separate"/>
      </w:r>
      <w:r>
        <w:t>65</w:t>
      </w:r>
      <w:r>
        <w:fldChar w:fldCharType="end"/>
      </w:r>
    </w:p>
    <w:p w14:paraId="13BF3058" w14:textId="4216F00D" w:rsidR="00200684" w:rsidRDefault="00200684">
      <w:pPr>
        <w:pStyle w:val="TOC5"/>
        <w:rPr>
          <w:rFonts w:asciiTheme="minorHAnsi" w:eastAsiaTheme="minorEastAsia" w:hAnsiTheme="minorHAnsi" w:cstheme="minorBidi"/>
          <w:kern w:val="2"/>
          <w:sz w:val="22"/>
          <w:szCs w:val="22"/>
          <w14:ligatures w14:val="standardContextual"/>
        </w:rPr>
      </w:pPr>
      <w:r>
        <w:t>6.7.1.4.2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_Toc155475782 \h </w:instrText>
      </w:r>
      <w:r>
        <w:fldChar w:fldCharType="separate"/>
      </w:r>
      <w:r>
        <w:t>65</w:t>
      </w:r>
      <w:r>
        <w:fldChar w:fldCharType="end"/>
      </w:r>
    </w:p>
    <w:p w14:paraId="28AE4F66" w14:textId="53E57225" w:rsidR="00200684" w:rsidRDefault="00200684">
      <w:pPr>
        <w:pStyle w:val="TOC4"/>
        <w:rPr>
          <w:rFonts w:asciiTheme="minorHAnsi" w:eastAsiaTheme="minorEastAsia" w:hAnsiTheme="minorHAnsi" w:cstheme="minorBidi"/>
          <w:kern w:val="2"/>
          <w:sz w:val="22"/>
          <w:szCs w:val="22"/>
          <w14:ligatures w14:val="standardContextual"/>
        </w:rPr>
      </w:pPr>
      <w:r>
        <w:t>6.7.1.5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_Toc155475783 \h </w:instrText>
      </w:r>
      <w:r>
        <w:fldChar w:fldCharType="separate"/>
      </w:r>
      <w:r>
        <w:t>66</w:t>
      </w:r>
      <w:r>
        <w:fldChar w:fldCharType="end"/>
      </w:r>
    </w:p>
    <w:p w14:paraId="4228D512" w14:textId="35C990C1" w:rsidR="00200684" w:rsidRDefault="00200684">
      <w:pPr>
        <w:pStyle w:val="TOC2"/>
        <w:rPr>
          <w:rFonts w:asciiTheme="minorHAnsi" w:eastAsiaTheme="minorEastAsia" w:hAnsiTheme="minorHAnsi" w:cstheme="minorBidi"/>
          <w:kern w:val="2"/>
          <w:sz w:val="22"/>
          <w:szCs w:val="22"/>
          <w14:ligatures w14:val="standardContextual"/>
        </w:rPr>
      </w:pPr>
      <w:r w:rsidRPr="006D4E97">
        <w:rPr>
          <w:lang w:val="en-US" w:eastAsia="zh-CN"/>
        </w:rPr>
        <w:t>6</w:t>
      </w:r>
      <w:r>
        <w:rPr>
          <w:lang w:eastAsia="zh-CN"/>
        </w:rPr>
        <w:t>.8</w:t>
      </w:r>
      <w:r>
        <w:rPr>
          <w:rFonts w:asciiTheme="minorHAnsi" w:eastAsiaTheme="minorEastAsia" w:hAnsiTheme="minorHAnsi" w:cstheme="minorBidi"/>
          <w:kern w:val="2"/>
          <w:sz w:val="22"/>
          <w:szCs w:val="22"/>
          <w14:ligatures w14:val="standardContextual"/>
        </w:rPr>
        <w:tab/>
      </w:r>
      <w:r>
        <w:rPr>
          <w:lang w:eastAsia="zh-CN"/>
        </w:rPr>
        <w:t xml:space="preserve">OTA </w:t>
      </w:r>
      <w:r>
        <w:t>Adjacent Channel Rejection Ratio (ACRR)</w:t>
      </w:r>
      <w:r>
        <w:tab/>
      </w:r>
      <w:r>
        <w:fldChar w:fldCharType="begin"/>
      </w:r>
      <w:r>
        <w:instrText xml:space="preserve"> PAGEREF _Toc155475784 \h </w:instrText>
      </w:r>
      <w:r>
        <w:fldChar w:fldCharType="separate"/>
      </w:r>
      <w:r>
        <w:t>66</w:t>
      </w:r>
      <w:r>
        <w:fldChar w:fldCharType="end"/>
      </w:r>
    </w:p>
    <w:p w14:paraId="3382E549" w14:textId="043F3353" w:rsidR="00200684" w:rsidRDefault="00200684">
      <w:pPr>
        <w:pStyle w:val="TOC3"/>
        <w:rPr>
          <w:rFonts w:asciiTheme="minorHAnsi" w:eastAsiaTheme="minorEastAsia" w:hAnsiTheme="minorHAnsi" w:cstheme="minorBidi"/>
          <w:kern w:val="2"/>
          <w:sz w:val="22"/>
          <w:szCs w:val="22"/>
          <w14:ligatures w14:val="standardContextual"/>
        </w:rPr>
      </w:pPr>
      <w:r w:rsidRPr="006D4E97">
        <w:rPr>
          <w:lang w:val="en-US" w:eastAsia="zh-CN"/>
        </w:rPr>
        <w:t>6</w:t>
      </w:r>
      <w:r>
        <w:t>.</w:t>
      </w:r>
      <w:r w:rsidRPr="006D4E97">
        <w:rPr>
          <w:lang w:val="en-US" w:eastAsia="zh-CN"/>
        </w:rPr>
        <w:t>8.1</w:t>
      </w:r>
      <w:r>
        <w:rPr>
          <w:rFonts w:asciiTheme="minorHAnsi" w:eastAsiaTheme="minorEastAsia" w:hAnsiTheme="minorHAnsi" w:cstheme="minorBidi"/>
          <w:kern w:val="2"/>
          <w:sz w:val="22"/>
          <w:szCs w:val="22"/>
          <w14:ligatures w14:val="standardContextual"/>
        </w:rPr>
        <w:tab/>
      </w:r>
      <w:r>
        <w:t>Definitions and applicability</w:t>
      </w:r>
      <w:r>
        <w:tab/>
      </w:r>
      <w:r>
        <w:fldChar w:fldCharType="begin"/>
      </w:r>
      <w:r>
        <w:instrText xml:space="preserve"> PAGEREF _Toc155475785 \h </w:instrText>
      </w:r>
      <w:r>
        <w:fldChar w:fldCharType="separate"/>
      </w:r>
      <w:r>
        <w:t>66</w:t>
      </w:r>
      <w:r>
        <w:fldChar w:fldCharType="end"/>
      </w:r>
    </w:p>
    <w:p w14:paraId="3FA301E1" w14:textId="760A329B" w:rsidR="00200684" w:rsidRDefault="00200684">
      <w:pPr>
        <w:pStyle w:val="TOC3"/>
        <w:rPr>
          <w:rFonts w:asciiTheme="minorHAnsi" w:eastAsiaTheme="minorEastAsia" w:hAnsiTheme="minorHAnsi" w:cstheme="minorBidi"/>
          <w:kern w:val="2"/>
          <w:sz w:val="22"/>
          <w:szCs w:val="22"/>
          <w14:ligatures w14:val="standardContextual"/>
        </w:rPr>
      </w:pPr>
      <w:r w:rsidRPr="006D4E97">
        <w:rPr>
          <w:lang w:val="en-US" w:eastAsia="zh-CN"/>
        </w:rPr>
        <w:t>6.8.2</w:t>
      </w:r>
      <w:r>
        <w:rPr>
          <w:rFonts w:asciiTheme="minorHAnsi" w:eastAsiaTheme="minorEastAsia" w:hAnsiTheme="minorHAnsi" w:cstheme="minorBidi"/>
          <w:kern w:val="2"/>
          <w:sz w:val="22"/>
          <w:szCs w:val="22"/>
          <w14:ligatures w14:val="standardContextual"/>
        </w:rPr>
        <w:tab/>
      </w:r>
      <w:r w:rsidRPr="006D4E97">
        <w:rPr>
          <w:lang w:val="en-US" w:eastAsia="zh-CN"/>
        </w:rPr>
        <w:t>Co-existence with NR</w:t>
      </w:r>
      <w:r>
        <w:tab/>
      </w:r>
      <w:r>
        <w:fldChar w:fldCharType="begin"/>
      </w:r>
      <w:r>
        <w:instrText xml:space="preserve"> PAGEREF _Toc155475786 \h </w:instrText>
      </w:r>
      <w:r>
        <w:fldChar w:fldCharType="separate"/>
      </w:r>
      <w:r>
        <w:t>67</w:t>
      </w:r>
      <w:r>
        <w:fldChar w:fldCharType="end"/>
      </w:r>
    </w:p>
    <w:p w14:paraId="6B8BDED7" w14:textId="3884CB2F" w:rsidR="00200684" w:rsidRDefault="00200684">
      <w:pPr>
        <w:pStyle w:val="TOC4"/>
        <w:rPr>
          <w:rFonts w:asciiTheme="minorHAnsi" w:eastAsiaTheme="minorEastAsia" w:hAnsiTheme="minorHAnsi" w:cstheme="minorBidi"/>
          <w:kern w:val="2"/>
          <w:sz w:val="22"/>
          <w:szCs w:val="22"/>
          <w14:ligatures w14:val="standardContextual"/>
        </w:rPr>
      </w:pPr>
      <w:r w:rsidRPr="006D4E97">
        <w:rPr>
          <w:lang w:val="en-US" w:eastAsia="zh-CN"/>
        </w:rPr>
        <w:t>6.8.2.1</w:t>
      </w:r>
      <w:r>
        <w:rPr>
          <w:rFonts w:asciiTheme="minorHAnsi" w:eastAsiaTheme="minorEastAsia" w:hAnsiTheme="minorHAnsi" w:cstheme="minorBidi"/>
          <w:kern w:val="2"/>
          <w:sz w:val="22"/>
          <w:szCs w:val="22"/>
          <w14:ligatures w14:val="standardContextual"/>
        </w:rPr>
        <w:tab/>
      </w:r>
      <w:r w:rsidRPr="006D4E97">
        <w:rPr>
          <w:lang w:val="en-US" w:eastAsia="zh-CN"/>
        </w:rPr>
        <w:t>Minimum requirements</w:t>
      </w:r>
      <w:r>
        <w:tab/>
      </w:r>
      <w:r>
        <w:fldChar w:fldCharType="begin"/>
      </w:r>
      <w:r>
        <w:instrText xml:space="preserve"> PAGEREF _Toc155475787 \h </w:instrText>
      </w:r>
      <w:r>
        <w:fldChar w:fldCharType="separate"/>
      </w:r>
      <w:r>
        <w:t>67</w:t>
      </w:r>
      <w:r>
        <w:fldChar w:fldCharType="end"/>
      </w:r>
    </w:p>
    <w:p w14:paraId="6FF0D098" w14:textId="5EED968A" w:rsidR="00200684" w:rsidRDefault="00200684">
      <w:pPr>
        <w:pStyle w:val="TOC4"/>
        <w:rPr>
          <w:rFonts w:asciiTheme="minorHAnsi" w:eastAsiaTheme="minorEastAsia" w:hAnsiTheme="minorHAnsi" w:cstheme="minorBidi"/>
          <w:kern w:val="2"/>
          <w:sz w:val="22"/>
          <w:szCs w:val="22"/>
          <w14:ligatures w14:val="standardContextual"/>
        </w:rPr>
      </w:pPr>
      <w:r w:rsidRPr="006D4E97">
        <w:rPr>
          <w:lang w:val="en-US" w:eastAsia="zh-CN"/>
        </w:rPr>
        <w:t>6.8.2.2</w:t>
      </w:r>
      <w:r>
        <w:rPr>
          <w:rFonts w:asciiTheme="minorHAnsi" w:eastAsiaTheme="minorEastAsia" w:hAnsiTheme="minorHAnsi" w:cstheme="minorBidi"/>
          <w:kern w:val="2"/>
          <w:sz w:val="22"/>
          <w:szCs w:val="22"/>
          <w14:ligatures w14:val="standardContextual"/>
        </w:rPr>
        <w:tab/>
      </w:r>
      <w:r w:rsidRPr="006D4E97">
        <w:rPr>
          <w:lang w:val="en-US" w:eastAsia="zh-CN"/>
        </w:rPr>
        <w:t>Test purpose</w:t>
      </w:r>
      <w:r>
        <w:tab/>
      </w:r>
      <w:r>
        <w:fldChar w:fldCharType="begin"/>
      </w:r>
      <w:r>
        <w:instrText xml:space="preserve"> PAGEREF _Toc155475788 \h </w:instrText>
      </w:r>
      <w:r>
        <w:fldChar w:fldCharType="separate"/>
      </w:r>
      <w:r>
        <w:t>67</w:t>
      </w:r>
      <w:r>
        <w:fldChar w:fldCharType="end"/>
      </w:r>
    </w:p>
    <w:p w14:paraId="047F460B" w14:textId="5805DE04" w:rsidR="00200684" w:rsidRDefault="00200684">
      <w:pPr>
        <w:pStyle w:val="TOC4"/>
        <w:rPr>
          <w:rFonts w:asciiTheme="minorHAnsi" w:eastAsiaTheme="minorEastAsia" w:hAnsiTheme="minorHAnsi" w:cstheme="minorBidi"/>
          <w:kern w:val="2"/>
          <w:sz w:val="22"/>
          <w:szCs w:val="22"/>
          <w14:ligatures w14:val="standardContextual"/>
        </w:rPr>
      </w:pPr>
      <w:r w:rsidRPr="006D4E97">
        <w:rPr>
          <w:lang w:val="en-US" w:eastAsia="zh-CN"/>
        </w:rPr>
        <w:t>6.8.2.3</w:t>
      </w:r>
      <w:r>
        <w:rPr>
          <w:rFonts w:asciiTheme="minorHAnsi" w:eastAsiaTheme="minorEastAsia" w:hAnsiTheme="minorHAnsi" w:cstheme="minorBidi"/>
          <w:kern w:val="2"/>
          <w:sz w:val="22"/>
          <w:szCs w:val="22"/>
          <w14:ligatures w14:val="standardContextual"/>
        </w:rPr>
        <w:tab/>
      </w:r>
      <w:r w:rsidRPr="006D4E97">
        <w:rPr>
          <w:lang w:val="en-US" w:eastAsia="zh-CN"/>
        </w:rPr>
        <w:t>Method of test</w:t>
      </w:r>
      <w:r>
        <w:tab/>
      </w:r>
      <w:r>
        <w:fldChar w:fldCharType="begin"/>
      </w:r>
      <w:r>
        <w:instrText xml:space="preserve"> PAGEREF _Toc155475789 \h </w:instrText>
      </w:r>
      <w:r>
        <w:fldChar w:fldCharType="separate"/>
      </w:r>
      <w:r>
        <w:t>67</w:t>
      </w:r>
      <w:r>
        <w:fldChar w:fldCharType="end"/>
      </w:r>
    </w:p>
    <w:p w14:paraId="21AEB9FD" w14:textId="3E956CEE" w:rsidR="00200684" w:rsidRDefault="00200684">
      <w:pPr>
        <w:pStyle w:val="TOC5"/>
        <w:rPr>
          <w:rFonts w:asciiTheme="minorHAnsi" w:eastAsiaTheme="minorEastAsia" w:hAnsiTheme="minorHAnsi" w:cstheme="minorBidi"/>
          <w:kern w:val="2"/>
          <w:sz w:val="22"/>
          <w:szCs w:val="22"/>
          <w14:ligatures w14:val="standardContextual"/>
        </w:rPr>
      </w:pPr>
      <w:r w:rsidRPr="006D4E97">
        <w:rPr>
          <w:lang w:val="en-US" w:eastAsia="zh-CN"/>
        </w:rPr>
        <w:t>6.8.2.3.1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_Toc155475790 \h </w:instrText>
      </w:r>
      <w:r>
        <w:fldChar w:fldCharType="separate"/>
      </w:r>
      <w:r>
        <w:t>67</w:t>
      </w:r>
      <w:r>
        <w:fldChar w:fldCharType="end"/>
      </w:r>
    </w:p>
    <w:p w14:paraId="4721D5E8" w14:textId="250D270E" w:rsidR="00200684" w:rsidRDefault="00200684">
      <w:pPr>
        <w:pStyle w:val="TOC5"/>
        <w:rPr>
          <w:rFonts w:asciiTheme="minorHAnsi" w:eastAsiaTheme="minorEastAsia" w:hAnsiTheme="minorHAnsi" w:cstheme="minorBidi"/>
          <w:kern w:val="2"/>
          <w:sz w:val="22"/>
          <w:szCs w:val="22"/>
          <w14:ligatures w14:val="standardContextual"/>
        </w:rPr>
      </w:pPr>
      <w:r w:rsidRPr="006D4E97">
        <w:rPr>
          <w:lang w:val="en-US" w:eastAsia="zh-CN"/>
        </w:rPr>
        <w:t>6.8.2.3.2</w:t>
      </w:r>
      <w:r>
        <w:rPr>
          <w:rFonts w:asciiTheme="minorHAnsi" w:eastAsiaTheme="minorEastAsia" w:hAnsiTheme="minorHAnsi" w:cstheme="minorBidi"/>
          <w:kern w:val="2"/>
          <w:sz w:val="22"/>
          <w:szCs w:val="22"/>
          <w14:ligatures w14:val="standardContextual"/>
        </w:rPr>
        <w:tab/>
      </w:r>
      <w:r w:rsidRPr="006D4E97">
        <w:rPr>
          <w:lang w:val="en-US" w:eastAsia="zh-CN"/>
        </w:rPr>
        <w:t>Procedure</w:t>
      </w:r>
      <w:r>
        <w:tab/>
      </w:r>
      <w:r>
        <w:fldChar w:fldCharType="begin"/>
      </w:r>
      <w:r>
        <w:instrText xml:space="preserve"> PAGEREF _Toc155475791 \h </w:instrText>
      </w:r>
      <w:r>
        <w:fldChar w:fldCharType="separate"/>
      </w:r>
      <w:r>
        <w:t>67</w:t>
      </w:r>
      <w:r>
        <w:fldChar w:fldCharType="end"/>
      </w:r>
    </w:p>
    <w:p w14:paraId="78180B8E" w14:textId="4BDD1794" w:rsidR="00200684" w:rsidRDefault="00200684">
      <w:pPr>
        <w:pStyle w:val="TOC5"/>
        <w:rPr>
          <w:rFonts w:asciiTheme="minorHAnsi" w:eastAsiaTheme="minorEastAsia" w:hAnsiTheme="minorHAnsi" w:cstheme="minorBidi"/>
          <w:kern w:val="2"/>
          <w:sz w:val="22"/>
          <w:szCs w:val="22"/>
          <w14:ligatures w14:val="standardContextual"/>
        </w:rPr>
      </w:pPr>
      <w:r w:rsidRPr="006D4E97">
        <w:rPr>
          <w:lang w:val="en-US" w:eastAsia="zh-CN"/>
        </w:rPr>
        <w:t>6.8.2.3.3</w:t>
      </w:r>
      <w:r>
        <w:rPr>
          <w:rFonts w:asciiTheme="minorHAnsi" w:eastAsiaTheme="minorEastAsia" w:hAnsiTheme="minorHAnsi" w:cstheme="minorBidi"/>
          <w:kern w:val="2"/>
          <w:sz w:val="22"/>
          <w:szCs w:val="22"/>
          <w14:ligatures w14:val="standardContextual"/>
        </w:rPr>
        <w:tab/>
      </w:r>
      <w:r w:rsidRPr="006D4E97">
        <w:rPr>
          <w:lang w:val="en-US" w:eastAsia="zh-CN"/>
        </w:rPr>
        <w:t>Test Requirements</w:t>
      </w:r>
      <w:r>
        <w:tab/>
      </w:r>
      <w:r>
        <w:fldChar w:fldCharType="begin"/>
      </w:r>
      <w:r>
        <w:instrText xml:space="preserve"> PAGEREF _Toc155475792 \h </w:instrText>
      </w:r>
      <w:r>
        <w:fldChar w:fldCharType="separate"/>
      </w:r>
      <w:r>
        <w:t>68</w:t>
      </w:r>
      <w:r>
        <w:fldChar w:fldCharType="end"/>
      </w:r>
    </w:p>
    <w:p w14:paraId="4D804477" w14:textId="76116FBB" w:rsidR="00200684" w:rsidRDefault="00200684">
      <w:pPr>
        <w:pStyle w:val="TOC2"/>
        <w:rPr>
          <w:rFonts w:asciiTheme="minorHAnsi" w:eastAsiaTheme="minorEastAsia" w:hAnsiTheme="minorHAnsi" w:cstheme="minorBidi"/>
          <w:kern w:val="2"/>
          <w:sz w:val="22"/>
          <w:szCs w:val="22"/>
          <w14:ligatures w14:val="standardContextual"/>
        </w:rPr>
      </w:pPr>
      <w:r w:rsidRPr="006D4E97">
        <w:rPr>
          <w:lang w:val="en-US" w:eastAsia="zh-CN"/>
        </w:rPr>
        <w:t>6</w:t>
      </w:r>
      <w:r>
        <w:rPr>
          <w:lang w:eastAsia="zh-CN"/>
        </w:rPr>
        <w:t>.</w:t>
      </w:r>
      <w:r w:rsidRPr="006D4E97">
        <w:rPr>
          <w:lang w:val="en-US" w:eastAsia="zh-CN"/>
        </w:rPr>
        <w:t>9</w:t>
      </w:r>
      <w:r>
        <w:rPr>
          <w:rFonts w:asciiTheme="minorHAnsi" w:eastAsiaTheme="minorEastAsia" w:hAnsiTheme="minorHAnsi" w:cstheme="minorBidi"/>
          <w:kern w:val="2"/>
          <w:sz w:val="22"/>
          <w:szCs w:val="22"/>
          <w14:ligatures w14:val="standardContextual"/>
        </w:rPr>
        <w:tab/>
      </w:r>
      <w:r>
        <w:rPr>
          <w:lang w:eastAsia="zh-CN"/>
        </w:rPr>
        <w:t>OTA transmit ON/OFF power</w:t>
      </w:r>
      <w:r>
        <w:tab/>
      </w:r>
      <w:r>
        <w:fldChar w:fldCharType="begin"/>
      </w:r>
      <w:r>
        <w:instrText xml:space="preserve"> PAGEREF _Toc155475793 \h </w:instrText>
      </w:r>
      <w:r>
        <w:fldChar w:fldCharType="separate"/>
      </w:r>
      <w:r>
        <w:t>69</w:t>
      </w:r>
      <w:r>
        <w:fldChar w:fldCharType="end"/>
      </w:r>
    </w:p>
    <w:p w14:paraId="4CCF6910" w14:textId="44FF1345" w:rsidR="00200684" w:rsidRDefault="00200684">
      <w:pPr>
        <w:pStyle w:val="TOC3"/>
        <w:rPr>
          <w:rFonts w:asciiTheme="minorHAnsi" w:eastAsiaTheme="minorEastAsia" w:hAnsiTheme="minorHAnsi" w:cstheme="minorBidi"/>
          <w:kern w:val="2"/>
          <w:sz w:val="22"/>
          <w:szCs w:val="22"/>
          <w14:ligatures w14:val="standardContextual"/>
        </w:rPr>
      </w:pPr>
      <w:r w:rsidRPr="006D4E97">
        <w:rPr>
          <w:rFonts w:eastAsia="DengXian"/>
          <w:lang w:val="en-US" w:eastAsia="zh-CN"/>
        </w:rPr>
        <w:t>6</w:t>
      </w:r>
      <w:r w:rsidRPr="006D4E97">
        <w:rPr>
          <w:rFonts w:eastAsia="DengXian"/>
        </w:rPr>
        <w:t>.9.</w:t>
      </w:r>
      <w:r w:rsidRPr="006D4E97">
        <w:rPr>
          <w:rFonts w:eastAsia="DengXian"/>
          <w:lang w:val="en-US" w:eastAsia="zh-CN"/>
        </w:rPr>
        <w:t>1</w:t>
      </w:r>
      <w:r>
        <w:rPr>
          <w:rFonts w:asciiTheme="minorHAnsi" w:eastAsiaTheme="minorEastAsia" w:hAnsiTheme="minorHAnsi" w:cstheme="minorBidi"/>
          <w:kern w:val="2"/>
          <w:sz w:val="22"/>
          <w:szCs w:val="22"/>
          <w14:ligatures w14:val="standardContextual"/>
        </w:rPr>
        <w:tab/>
      </w:r>
      <w:r w:rsidRPr="006D4E97">
        <w:rPr>
          <w:rFonts w:eastAsia="DengXian"/>
        </w:rPr>
        <w:t>OTA transmitter OFF power</w:t>
      </w:r>
      <w:r>
        <w:tab/>
      </w:r>
      <w:r>
        <w:fldChar w:fldCharType="begin"/>
      </w:r>
      <w:r>
        <w:instrText xml:space="preserve"> PAGEREF _Toc155475794 \h </w:instrText>
      </w:r>
      <w:r>
        <w:fldChar w:fldCharType="separate"/>
      </w:r>
      <w:r>
        <w:t>69</w:t>
      </w:r>
      <w:r>
        <w:fldChar w:fldCharType="end"/>
      </w:r>
    </w:p>
    <w:p w14:paraId="4BFE70DD" w14:textId="77E090A9" w:rsidR="00200684" w:rsidRDefault="00200684">
      <w:pPr>
        <w:pStyle w:val="TOC4"/>
        <w:rPr>
          <w:rFonts w:asciiTheme="minorHAnsi" w:eastAsiaTheme="minorEastAsia" w:hAnsiTheme="minorHAnsi" w:cstheme="minorBidi"/>
          <w:kern w:val="2"/>
          <w:sz w:val="22"/>
          <w:szCs w:val="22"/>
          <w14:ligatures w14:val="standardContextual"/>
        </w:rPr>
      </w:pPr>
      <w:r>
        <w:t>6.9.1.1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_Toc155475795 \h </w:instrText>
      </w:r>
      <w:r>
        <w:fldChar w:fldCharType="separate"/>
      </w:r>
      <w:r>
        <w:t>69</w:t>
      </w:r>
      <w:r>
        <w:fldChar w:fldCharType="end"/>
      </w:r>
    </w:p>
    <w:p w14:paraId="7B3CB742" w14:textId="17741928" w:rsidR="00200684" w:rsidRDefault="00200684">
      <w:pPr>
        <w:pStyle w:val="TOC4"/>
        <w:rPr>
          <w:rFonts w:asciiTheme="minorHAnsi" w:eastAsiaTheme="minorEastAsia" w:hAnsiTheme="minorHAnsi" w:cstheme="minorBidi"/>
          <w:kern w:val="2"/>
          <w:sz w:val="22"/>
          <w:szCs w:val="22"/>
          <w14:ligatures w14:val="standardContextual"/>
        </w:rPr>
      </w:pPr>
      <w:r>
        <w:t>6.9.1.2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_Toc155475796 \h </w:instrText>
      </w:r>
      <w:r>
        <w:fldChar w:fldCharType="separate"/>
      </w:r>
      <w:r>
        <w:t>69</w:t>
      </w:r>
      <w:r>
        <w:fldChar w:fldCharType="end"/>
      </w:r>
    </w:p>
    <w:p w14:paraId="634F4B2C" w14:textId="714F96ED" w:rsidR="00200684" w:rsidRDefault="00200684">
      <w:pPr>
        <w:pStyle w:val="TOC4"/>
        <w:rPr>
          <w:rFonts w:asciiTheme="minorHAnsi" w:eastAsiaTheme="minorEastAsia" w:hAnsiTheme="minorHAnsi" w:cstheme="minorBidi"/>
          <w:kern w:val="2"/>
          <w:sz w:val="22"/>
          <w:szCs w:val="22"/>
          <w14:ligatures w14:val="standardContextual"/>
        </w:rPr>
      </w:pPr>
      <w:r>
        <w:t>6.9.1.3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_Toc155475797 \h </w:instrText>
      </w:r>
      <w:r>
        <w:fldChar w:fldCharType="separate"/>
      </w:r>
      <w:r>
        <w:t>69</w:t>
      </w:r>
      <w:r>
        <w:fldChar w:fldCharType="end"/>
      </w:r>
    </w:p>
    <w:p w14:paraId="7403BBE9" w14:textId="1F8D1018" w:rsidR="00200684" w:rsidRDefault="00200684">
      <w:pPr>
        <w:pStyle w:val="TOC4"/>
        <w:rPr>
          <w:rFonts w:asciiTheme="minorHAnsi" w:eastAsiaTheme="minorEastAsia" w:hAnsiTheme="minorHAnsi" w:cstheme="minorBidi"/>
          <w:kern w:val="2"/>
          <w:sz w:val="22"/>
          <w:szCs w:val="22"/>
          <w14:ligatures w14:val="standardContextual"/>
        </w:rPr>
      </w:pPr>
      <w:r>
        <w:t>6.9.1.4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_Toc155475798 \h </w:instrText>
      </w:r>
      <w:r>
        <w:fldChar w:fldCharType="separate"/>
      </w:r>
      <w:r>
        <w:t>69</w:t>
      </w:r>
      <w:r>
        <w:fldChar w:fldCharType="end"/>
      </w:r>
    </w:p>
    <w:p w14:paraId="4E4CCD2F" w14:textId="575AC3F5" w:rsidR="00200684" w:rsidRDefault="00200684">
      <w:pPr>
        <w:pStyle w:val="TOC4"/>
        <w:rPr>
          <w:rFonts w:asciiTheme="minorHAnsi" w:eastAsiaTheme="minorEastAsia" w:hAnsiTheme="minorHAnsi" w:cstheme="minorBidi"/>
          <w:kern w:val="2"/>
          <w:sz w:val="22"/>
          <w:szCs w:val="22"/>
          <w14:ligatures w14:val="standardContextual"/>
        </w:rPr>
      </w:pPr>
      <w:r>
        <w:t>6.9.1.5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_Toc155475799 \h </w:instrText>
      </w:r>
      <w:r>
        <w:fldChar w:fldCharType="separate"/>
      </w:r>
      <w:r>
        <w:t>69</w:t>
      </w:r>
      <w:r>
        <w:fldChar w:fldCharType="end"/>
      </w:r>
    </w:p>
    <w:p w14:paraId="73686182" w14:textId="2DDAE5E8" w:rsidR="00200684" w:rsidRDefault="00200684">
      <w:pPr>
        <w:pStyle w:val="TOC3"/>
        <w:rPr>
          <w:rFonts w:asciiTheme="minorHAnsi" w:eastAsiaTheme="minorEastAsia" w:hAnsiTheme="minorHAnsi" w:cstheme="minorBidi"/>
          <w:kern w:val="2"/>
          <w:sz w:val="22"/>
          <w:szCs w:val="22"/>
          <w14:ligatures w14:val="standardContextual"/>
        </w:rPr>
      </w:pPr>
      <w:r w:rsidRPr="006D4E97">
        <w:rPr>
          <w:rFonts w:eastAsia="DengXian"/>
          <w:lang w:val="en-US" w:eastAsia="zh-CN"/>
        </w:rPr>
        <w:t>6</w:t>
      </w:r>
      <w:r w:rsidRPr="006D4E97">
        <w:rPr>
          <w:rFonts w:eastAsia="DengXian"/>
        </w:rPr>
        <w:t>.9.</w:t>
      </w:r>
      <w:r w:rsidRPr="006D4E97">
        <w:rPr>
          <w:rFonts w:eastAsia="DengXian"/>
          <w:lang w:val="en-US" w:eastAsia="zh-CN"/>
        </w:rPr>
        <w:t>2</w:t>
      </w:r>
      <w:r>
        <w:rPr>
          <w:rFonts w:asciiTheme="minorHAnsi" w:eastAsiaTheme="minorEastAsia" w:hAnsiTheme="minorHAnsi" w:cstheme="minorBidi"/>
          <w:kern w:val="2"/>
          <w:sz w:val="22"/>
          <w:szCs w:val="22"/>
          <w14:ligatures w14:val="standardContextual"/>
        </w:rPr>
        <w:tab/>
      </w:r>
      <w:r w:rsidRPr="006D4E97">
        <w:rPr>
          <w:rFonts w:eastAsia="DengXian"/>
        </w:rPr>
        <w:t>OTA transient period</w:t>
      </w:r>
      <w:r>
        <w:tab/>
      </w:r>
      <w:r>
        <w:fldChar w:fldCharType="begin"/>
      </w:r>
      <w:r>
        <w:instrText xml:space="preserve"> PAGEREF _Toc155475800 \h </w:instrText>
      </w:r>
      <w:r>
        <w:fldChar w:fldCharType="separate"/>
      </w:r>
      <w:r>
        <w:t>70</w:t>
      </w:r>
      <w:r>
        <w:fldChar w:fldCharType="end"/>
      </w:r>
    </w:p>
    <w:p w14:paraId="0671A57A" w14:textId="1D68163E" w:rsidR="00200684" w:rsidRDefault="00200684">
      <w:pPr>
        <w:pStyle w:val="TOC4"/>
        <w:rPr>
          <w:rFonts w:asciiTheme="minorHAnsi" w:eastAsiaTheme="minorEastAsia" w:hAnsiTheme="minorHAnsi" w:cstheme="minorBidi"/>
          <w:kern w:val="2"/>
          <w:sz w:val="22"/>
          <w:szCs w:val="22"/>
          <w14:ligatures w14:val="standardContextual"/>
        </w:rPr>
      </w:pPr>
      <w:r>
        <w:t>6.9.2.1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_Toc155475801 \h </w:instrText>
      </w:r>
      <w:r>
        <w:fldChar w:fldCharType="separate"/>
      </w:r>
      <w:r>
        <w:t>70</w:t>
      </w:r>
      <w:r>
        <w:fldChar w:fldCharType="end"/>
      </w:r>
    </w:p>
    <w:p w14:paraId="50E5E680" w14:textId="74037747" w:rsidR="00200684" w:rsidRDefault="00200684">
      <w:pPr>
        <w:pStyle w:val="TOC4"/>
        <w:rPr>
          <w:rFonts w:asciiTheme="minorHAnsi" w:eastAsiaTheme="minorEastAsia" w:hAnsiTheme="minorHAnsi" w:cstheme="minorBidi"/>
          <w:kern w:val="2"/>
          <w:sz w:val="22"/>
          <w:szCs w:val="22"/>
          <w14:ligatures w14:val="standardContextual"/>
        </w:rPr>
      </w:pPr>
      <w:r>
        <w:t>6.9.2.2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_Toc155475802 \h </w:instrText>
      </w:r>
      <w:r>
        <w:fldChar w:fldCharType="separate"/>
      </w:r>
      <w:r>
        <w:t>70</w:t>
      </w:r>
      <w:r>
        <w:fldChar w:fldCharType="end"/>
      </w:r>
    </w:p>
    <w:p w14:paraId="1EC8AAA6" w14:textId="44CC041F" w:rsidR="00200684" w:rsidRDefault="00200684">
      <w:pPr>
        <w:pStyle w:val="TOC4"/>
        <w:rPr>
          <w:rFonts w:asciiTheme="minorHAnsi" w:eastAsiaTheme="minorEastAsia" w:hAnsiTheme="minorHAnsi" w:cstheme="minorBidi"/>
          <w:kern w:val="2"/>
          <w:sz w:val="22"/>
          <w:szCs w:val="22"/>
          <w14:ligatures w14:val="standardContextual"/>
        </w:rPr>
      </w:pPr>
      <w:r>
        <w:t>6.9.2.3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_Toc155475803 \h </w:instrText>
      </w:r>
      <w:r>
        <w:fldChar w:fldCharType="separate"/>
      </w:r>
      <w:r>
        <w:t>70</w:t>
      </w:r>
      <w:r>
        <w:fldChar w:fldCharType="end"/>
      </w:r>
    </w:p>
    <w:p w14:paraId="1347563C" w14:textId="66C368C1" w:rsidR="00200684" w:rsidRDefault="00200684">
      <w:pPr>
        <w:pStyle w:val="TOC4"/>
        <w:rPr>
          <w:rFonts w:asciiTheme="minorHAnsi" w:eastAsiaTheme="minorEastAsia" w:hAnsiTheme="minorHAnsi" w:cstheme="minorBidi"/>
          <w:kern w:val="2"/>
          <w:sz w:val="22"/>
          <w:szCs w:val="22"/>
          <w14:ligatures w14:val="standardContextual"/>
        </w:rPr>
      </w:pPr>
      <w:r>
        <w:t>6.9.2.4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_Toc155475804 \h </w:instrText>
      </w:r>
      <w:r>
        <w:fldChar w:fldCharType="separate"/>
      </w:r>
      <w:r>
        <w:t>70</w:t>
      </w:r>
      <w:r>
        <w:fldChar w:fldCharType="end"/>
      </w:r>
    </w:p>
    <w:p w14:paraId="32C3EA8E" w14:textId="4855C4D7" w:rsidR="00200684" w:rsidRDefault="00200684">
      <w:pPr>
        <w:pStyle w:val="TOC5"/>
        <w:rPr>
          <w:rFonts w:asciiTheme="minorHAnsi" w:eastAsiaTheme="minorEastAsia" w:hAnsiTheme="minorHAnsi" w:cstheme="minorBidi"/>
          <w:kern w:val="2"/>
          <w:sz w:val="22"/>
          <w:szCs w:val="22"/>
          <w14:ligatures w14:val="standardContextual"/>
        </w:rPr>
      </w:pPr>
      <w:r>
        <w:t>6.9.2.4.1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_Toc155475805 \h </w:instrText>
      </w:r>
      <w:r>
        <w:fldChar w:fldCharType="separate"/>
      </w:r>
      <w:r>
        <w:t>70</w:t>
      </w:r>
      <w:r>
        <w:fldChar w:fldCharType="end"/>
      </w:r>
    </w:p>
    <w:p w14:paraId="210A0A40" w14:textId="4BB27926" w:rsidR="00200684" w:rsidRDefault="00200684">
      <w:pPr>
        <w:pStyle w:val="TOC5"/>
        <w:rPr>
          <w:rFonts w:asciiTheme="minorHAnsi" w:eastAsiaTheme="minorEastAsia" w:hAnsiTheme="minorHAnsi" w:cstheme="minorBidi"/>
          <w:kern w:val="2"/>
          <w:sz w:val="22"/>
          <w:szCs w:val="22"/>
          <w14:ligatures w14:val="standardContextual"/>
        </w:rPr>
      </w:pPr>
      <w:r>
        <w:t>6.9.2.4.2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_Toc155475806 \h </w:instrText>
      </w:r>
      <w:r>
        <w:fldChar w:fldCharType="separate"/>
      </w:r>
      <w:r>
        <w:t>71</w:t>
      </w:r>
      <w:r>
        <w:fldChar w:fldCharType="end"/>
      </w:r>
    </w:p>
    <w:p w14:paraId="193809BA" w14:textId="695BF6B4" w:rsidR="00200684" w:rsidRDefault="00200684">
      <w:pPr>
        <w:pStyle w:val="TOC4"/>
        <w:rPr>
          <w:rFonts w:asciiTheme="minorHAnsi" w:eastAsiaTheme="minorEastAsia" w:hAnsiTheme="minorHAnsi" w:cstheme="minorBidi"/>
          <w:kern w:val="2"/>
          <w:sz w:val="22"/>
          <w:szCs w:val="22"/>
          <w14:ligatures w14:val="standardContextual"/>
        </w:rPr>
      </w:pPr>
      <w:r>
        <w:t>6.9.2.5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_Toc155475807 \h </w:instrText>
      </w:r>
      <w:r>
        <w:fldChar w:fldCharType="separate"/>
      </w:r>
      <w:r>
        <w:t>71</w:t>
      </w:r>
      <w:r>
        <w:fldChar w:fldCharType="end"/>
      </w:r>
    </w:p>
    <w:p w14:paraId="15D9DB32" w14:textId="22FC6291" w:rsidR="00200684" w:rsidRDefault="00200684">
      <w:pPr>
        <w:pStyle w:val="TOC8"/>
        <w:rPr>
          <w:rFonts w:asciiTheme="minorHAnsi" w:eastAsiaTheme="minorEastAsia" w:hAnsiTheme="minorHAnsi" w:cstheme="minorBidi"/>
          <w:b w:val="0"/>
          <w:kern w:val="2"/>
          <w:szCs w:val="22"/>
          <w14:ligatures w14:val="standardContextual"/>
        </w:rPr>
      </w:pPr>
      <w:r w:rsidRPr="006D4E97">
        <w:rPr>
          <w:rFonts w:eastAsia="MS Mincho"/>
        </w:rPr>
        <w:t>Annex A</w:t>
      </w:r>
      <w:r>
        <w:t xml:space="preserve"> (normative)</w:t>
      </w:r>
      <w:r w:rsidRPr="006D4E97">
        <w:rPr>
          <w:rFonts w:eastAsia="MS Mincho"/>
        </w:rPr>
        <w:t>:</w:t>
      </w:r>
      <w:r>
        <w:t xml:space="preserve"> </w:t>
      </w:r>
      <w:r w:rsidRPr="006D4E97">
        <w:rPr>
          <w:rFonts w:eastAsia="MS Mincho"/>
        </w:rPr>
        <w:t>Repeater stimulus signals</w:t>
      </w:r>
      <w:r>
        <w:tab/>
      </w:r>
      <w:r>
        <w:fldChar w:fldCharType="begin"/>
      </w:r>
      <w:r>
        <w:instrText xml:space="preserve"> PAGEREF _Toc155475808 \h </w:instrText>
      </w:r>
      <w:r>
        <w:fldChar w:fldCharType="separate"/>
      </w:r>
      <w:r>
        <w:t>72</w:t>
      </w:r>
      <w:r>
        <w:fldChar w:fldCharType="end"/>
      </w:r>
    </w:p>
    <w:p w14:paraId="61BAD099" w14:textId="27FEF643" w:rsidR="00200684" w:rsidRDefault="00200684">
      <w:pPr>
        <w:pStyle w:val="TOC1"/>
        <w:rPr>
          <w:rFonts w:asciiTheme="minorHAnsi" w:eastAsiaTheme="minorEastAsia" w:hAnsiTheme="minorHAnsi" w:cstheme="minorBidi"/>
          <w:kern w:val="2"/>
          <w:szCs w:val="22"/>
          <w14:ligatures w14:val="standardContextual"/>
        </w:rPr>
      </w:pPr>
      <w:r>
        <w:t>A.1</w:t>
      </w:r>
      <w:r>
        <w:rPr>
          <w:rFonts w:asciiTheme="minorHAnsi" w:eastAsiaTheme="minorEastAsia" w:hAnsiTheme="minorHAnsi" w:cstheme="minorBidi"/>
          <w:kern w:val="2"/>
          <w:szCs w:val="22"/>
          <w14:ligatures w14:val="standardContextual"/>
        </w:rPr>
        <w:tab/>
      </w:r>
      <w:r>
        <w:t>Repeater stimulus signal 1</w:t>
      </w:r>
      <w:r>
        <w:tab/>
      </w:r>
      <w:r>
        <w:fldChar w:fldCharType="begin"/>
      </w:r>
      <w:r>
        <w:instrText xml:space="preserve"> PAGEREF _Toc155475809 \h </w:instrText>
      </w:r>
      <w:r>
        <w:fldChar w:fldCharType="separate"/>
      </w:r>
      <w:r>
        <w:t>72</w:t>
      </w:r>
      <w:r>
        <w:fldChar w:fldCharType="end"/>
      </w:r>
    </w:p>
    <w:p w14:paraId="56E169B4" w14:textId="03A18EF2" w:rsidR="00200684" w:rsidRDefault="00200684">
      <w:pPr>
        <w:pStyle w:val="TOC1"/>
        <w:rPr>
          <w:rFonts w:asciiTheme="minorHAnsi" w:eastAsiaTheme="minorEastAsia" w:hAnsiTheme="minorHAnsi" w:cstheme="minorBidi"/>
          <w:kern w:val="2"/>
          <w:szCs w:val="22"/>
          <w14:ligatures w14:val="standardContextual"/>
        </w:rPr>
      </w:pPr>
      <w:r>
        <w:t>A.2</w:t>
      </w:r>
      <w:r>
        <w:rPr>
          <w:rFonts w:asciiTheme="minorHAnsi" w:eastAsiaTheme="minorEastAsia" w:hAnsiTheme="minorHAnsi" w:cstheme="minorBidi"/>
          <w:kern w:val="2"/>
          <w:szCs w:val="22"/>
          <w14:ligatures w14:val="standardContextual"/>
        </w:rPr>
        <w:tab/>
      </w:r>
      <w:r>
        <w:t>Repeater stimulus signal 2</w:t>
      </w:r>
      <w:r>
        <w:tab/>
      </w:r>
      <w:r>
        <w:fldChar w:fldCharType="begin"/>
      </w:r>
      <w:r>
        <w:instrText xml:space="preserve"> PAGEREF _Toc155475810 \h </w:instrText>
      </w:r>
      <w:r>
        <w:fldChar w:fldCharType="separate"/>
      </w:r>
      <w:r>
        <w:t>72</w:t>
      </w:r>
      <w:r>
        <w:fldChar w:fldCharType="end"/>
      </w:r>
    </w:p>
    <w:p w14:paraId="20A0FC5A" w14:textId="7B44CC2D" w:rsidR="00200684" w:rsidRDefault="00200684">
      <w:pPr>
        <w:pStyle w:val="TOC1"/>
        <w:rPr>
          <w:rFonts w:asciiTheme="minorHAnsi" w:eastAsiaTheme="minorEastAsia" w:hAnsiTheme="minorHAnsi" w:cstheme="minorBidi"/>
          <w:kern w:val="2"/>
          <w:szCs w:val="22"/>
          <w14:ligatures w14:val="standardContextual"/>
        </w:rPr>
      </w:pPr>
      <w:r>
        <w:t>A.3</w:t>
      </w:r>
      <w:r>
        <w:rPr>
          <w:rFonts w:asciiTheme="minorHAnsi" w:eastAsiaTheme="minorEastAsia" w:hAnsiTheme="minorHAnsi" w:cstheme="minorBidi"/>
          <w:kern w:val="2"/>
          <w:szCs w:val="22"/>
          <w14:ligatures w14:val="standardContextual"/>
        </w:rPr>
        <w:tab/>
      </w:r>
      <w:r>
        <w:t>Repeater stimulus signal spectral purity requirements</w:t>
      </w:r>
      <w:r>
        <w:tab/>
      </w:r>
      <w:r>
        <w:fldChar w:fldCharType="begin"/>
      </w:r>
      <w:r>
        <w:instrText xml:space="preserve"> PAGEREF _Toc155475811 \h </w:instrText>
      </w:r>
      <w:r>
        <w:fldChar w:fldCharType="separate"/>
      </w:r>
      <w:r>
        <w:t>72</w:t>
      </w:r>
      <w:r>
        <w:fldChar w:fldCharType="end"/>
      </w:r>
    </w:p>
    <w:p w14:paraId="5AFDD9FE" w14:textId="6A607948" w:rsidR="00200684" w:rsidRDefault="00200684">
      <w:pPr>
        <w:pStyle w:val="TOC8"/>
        <w:rPr>
          <w:rFonts w:asciiTheme="minorHAnsi" w:eastAsiaTheme="minorEastAsia" w:hAnsiTheme="minorHAnsi" w:cstheme="minorBidi"/>
          <w:b w:val="0"/>
          <w:kern w:val="2"/>
          <w:szCs w:val="22"/>
          <w14:ligatures w14:val="standardContextual"/>
        </w:rPr>
      </w:pPr>
      <w:r>
        <w:t>Annex B</w:t>
      </w:r>
      <w:r w:rsidRPr="006D4E97">
        <w:rPr>
          <w:lang w:val="en-US" w:eastAsia="zh-CN"/>
        </w:rPr>
        <w:t xml:space="preserve"> </w:t>
      </w:r>
      <w:r>
        <w:t>(normative): Environmental requirements for the Repeater equipment</w:t>
      </w:r>
      <w:r>
        <w:tab/>
      </w:r>
      <w:r>
        <w:fldChar w:fldCharType="begin"/>
      </w:r>
      <w:r>
        <w:instrText xml:space="preserve"> PAGEREF _Toc155475812 \h </w:instrText>
      </w:r>
      <w:r>
        <w:fldChar w:fldCharType="separate"/>
      </w:r>
      <w:r>
        <w:t>73</w:t>
      </w:r>
      <w:r>
        <w:fldChar w:fldCharType="end"/>
      </w:r>
    </w:p>
    <w:p w14:paraId="57A0C22F" w14:textId="70DBF94A"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B</w:t>
      </w:r>
      <w:r>
        <w:t>.1</w:t>
      </w:r>
      <w:r>
        <w:rPr>
          <w:rFonts w:asciiTheme="minorHAnsi" w:eastAsiaTheme="minorEastAsia" w:hAnsiTheme="minorHAnsi" w:cstheme="minorBidi"/>
          <w:kern w:val="2"/>
          <w:szCs w:val="22"/>
          <w14:ligatures w14:val="standardContextual"/>
        </w:rPr>
        <w:tab/>
      </w:r>
      <w:r>
        <w:t>General</w:t>
      </w:r>
      <w:r>
        <w:tab/>
      </w:r>
      <w:r>
        <w:fldChar w:fldCharType="begin"/>
      </w:r>
      <w:r>
        <w:instrText xml:space="preserve"> PAGEREF _Toc155475813 \h </w:instrText>
      </w:r>
      <w:r>
        <w:fldChar w:fldCharType="separate"/>
      </w:r>
      <w:r>
        <w:t>74</w:t>
      </w:r>
      <w:r>
        <w:fldChar w:fldCharType="end"/>
      </w:r>
    </w:p>
    <w:p w14:paraId="4D4667E7" w14:textId="20FD02CD"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B</w:t>
      </w:r>
      <w:r>
        <w:t>.2</w:t>
      </w:r>
      <w:r>
        <w:rPr>
          <w:rFonts w:asciiTheme="minorHAnsi" w:eastAsiaTheme="minorEastAsia" w:hAnsiTheme="minorHAnsi" w:cstheme="minorBidi"/>
          <w:kern w:val="2"/>
          <w:szCs w:val="22"/>
          <w14:ligatures w14:val="standardContextual"/>
        </w:rPr>
        <w:tab/>
      </w:r>
      <w:r>
        <w:t>Normal test environment</w:t>
      </w:r>
      <w:r>
        <w:tab/>
      </w:r>
      <w:r>
        <w:fldChar w:fldCharType="begin"/>
      </w:r>
      <w:r>
        <w:instrText xml:space="preserve"> PAGEREF _Toc155475814 \h </w:instrText>
      </w:r>
      <w:r>
        <w:fldChar w:fldCharType="separate"/>
      </w:r>
      <w:r>
        <w:t>74</w:t>
      </w:r>
      <w:r>
        <w:fldChar w:fldCharType="end"/>
      </w:r>
    </w:p>
    <w:p w14:paraId="210CF92A" w14:textId="0539708C"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B</w:t>
      </w:r>
      <w:r>
        <w:t>.3</w:t>
      </w:r>
      <w:r>
        <w:rPr>
          <w:rFonts w:asciiTheme="minorHAnsi" w:eastAsiaTheme="minorEastAsia" w:hAnsiTheme="minorHAnsi" w:cstheme="minorBidi"/>
          <w:kern w:val="2"/>
          <w:szCs w:val="22"/>
          <w14:ligatures w14:val="standardContextual"/>
        </w:rPr>
        <w:tab/>
      </w:r>
      <w:r>
        <w:t>Extreme test environment</w:t>
      </w:r>
      <w:r>
        <w:tab/>
      </w:r>
      <w:r>
        <w:fldChar w:fldCharType="begin"/>
      </w:r>
      <w:r>
        <w:instrText xml:space="preserve"> PAGEREF _Toc155475815 \h </w:instrText>
      </w:r>
      <w:r>
        <w:fldChar w:fldCharType="separate"/>
      </w:r>
      <w:r>
        <w:t>74</w:t>
      </w:r>
      <w:r>
        <w:fldChar w:fldCharType="end"/>
      </w:r>
    </w:p>
    <w:p w14:paraId="09BF777C" w14:textId="0B2273B9" w:rsidR="00200684" w:rsidRDefault="00200684">
      <w:pPr>
        <w:pStyle w:val="TOC2"/>
        <w:rPr>
          <w:rFonts w:asciiTheme="minorHAnsi" w:eastAsiaTheme="minorEastAsia" w:hAnsiTheme="minorHAnsi" w:cstheme="minorBidi"/>
          <w:kern w:val="2"/>
          <w:sz w:val="22"/>
          <w:szCs w:val="22"/>
          <w14:ligatures w14:val="standardContextual"/>
        </w:rPr>
      </w:pPr>
      <w:r w:rsidRPr="006D4E97">
        <w:rPr>
          <w:lang w:val="en-US" w:eastAsia="zh-CN"/>
        </w:rPr>
        <w:t>B</w:t>
      </w:r>
      <w:r>
        <w:t>.3.1</w:t>
      </w:r>
      <w:r>
        <w:rPr>
          <w:rFonts w:asciiTheme="minorHAnsi" w:eastAsiaTheme="minorEastAsia" w:hAnsiTheme="minorHAnsi" w:cstheme="minorBidi"/>
          <w:kern w:val="2"/>
          <w:sz w:val="22"/>
          <w:szCs w:val="22"/>
          <w14:ligatures w14:val="standardContextual"/>
        </w:rPr>
        <w:tab/>
      </w:r>
      <w:r>
        <w:t>Extreme temperature</w:t>
      </w:r>
      <w:r>
        <w:tab/>
      </w:r>
      <w:r>
        <w:fldChar w:fldCharType="begin"/>
      </w:r>
      <w:r>
        <w:instrText xml:space="preserve"> PAGEREF _Toc155475816 \h </w:instrText>
      </w:r>
      <w:r>
        <w:fldChar w:fldCharType="separate"/>
      </w:r>
      <w:r>
        <w:t>74</w:t>
      </w:r>
      <w:r>
        <w:fldChar w:fldCharType="end"/>
      </w:r>
    </w:p>
    <w:p w14:paraId="11577E81" w14:textId="43BC7BDE"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B</w:t>
      </w:r>
      <w:r>
        <w:t>.4</w:t>
      </w:r>
      <w:r>
        <w:rPr>
          <w:rFonts w:asciiTheme="minorHAnsi" w:eastAsiaTheme="minorEastAsia" w:hAnsiTheme="minorHAnsi" w:cstheme="minorBidi"/>
          <w:kern w:val="2"/>
          <w:szCs w:val="22"/>
          <w14:ligatures w14:val="standardContextual"/>
        </w:rPr>
        <w:tab/>
      </w:r>
      <w:r>
        <w:t>Vibration</w:t>
      </w:r>
      <w:r>
        <w:tab/>
      </w:r>
      <w:r>
        <w:fldChar w:fldCharType="begin"/>
      </w:r>
      <w:r>
        <w:instrText xml:space="preserve"> PAGEREF _Toc155475817 \h </w:instrText>
      </w:r>
      <w:r>
        <w:fldChar w:fldCharType="separate"/>
      </w:r>
      <w:r>
        <w:t>75</w:t>
      </w:r>
      <w:r>
        <w:fldChar w:fldCharType="end"/>
      </w:r>
    </w:p>
    <w:p w14:paraId="649CE604" w14:textId="464707D3"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B</w:t>
      </w:r>
      <w:r>
        <w:t>.5</w:t>
      </w:r>
      <w:r>
        <w:rPr>
          <w:rFonts w:asciiTheme="minorHAnsi" w:eastAsiaTheme="minorEastAsia" w:hAnsiTheme="minorHAnsi" w:cstheme="minorBidi"/>
          <w:kern w:val="2"/>
          <w:szCs w:val="22"/>
          <w14:ligatures w14:val="standardContextual"/>
        </w:rPr>
        <w:tab/>
      </w:r>
      <w:r>
        <w:t>Power supply</w:t>
      </w:r>
      <w:r>
        <w:tab/>
      </w:r>
      <w:r>
        <w:fldChar w:fldCharType="begin"/>
      </w:r>
      <w:r>
        <w:instrText xml:space="preserve"> PAGEREF _Toc155475818 \h </w:instrText>
      </w:r>
      <w:r>
        <w:fldChar w:fldCharType="separate"/>
      </w:r>
      <w:r>
        <w:t>75</w:t>
      </w:r>
      <w:r>
        <w:fldChar w:fldCharType="end"/>
      </w:r>
    </w:p>
    <w:p w14:paraId="72310868" w14:textId="4D5173B6"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B</w:t>
      </w:r>
      <w:r>
        <w:rPr>
          <w:lang w:eastAsia="sv-SE"/>
        </w:rPr>
        <w:t>.6</w:t>
      </w:r>
      <w:r>
        <w:rPr>
          <w:rFonts w:asciiTheme="minorHAnsi" w:eastAsiaTheme="minorEastAsia" w:hAnsiTheme="minorHAnsi" w:cstheme="minorBidi"/>
          <w:kern w:val="2"/>
          <w:szCs w:val="22"/>
          <w14:ligatures w14:val="standardContextual"/>
        </w:rPr>
        <w:tab/>
      </w:r>
      <w:r>
        <w:rPr>
          <w:lang w:eastAsia="sv-SE"/>
        </w:rPr>
        <w:t>Measurement of test environments</w:t>
      </w:r>
      <w:r>
        <w:tab/>
      </w:r>
      <w:r>
        <w:fldChar w:fldCharType="begin"/>
      </w:r>
      <w:r>
        <w:instrText xml:space="preserve"> PAGEREF _Toc155475819 \h </w:instrText>
      </w:r>
      <w:r>
        <w:fldChar w:fldCharType="separate"/>
      </w:r>
      <w:r>
        <w:t>75</w:t>
      </w:r>
      <w:r>
        <w:fldChar w:fldCharType="end"/>
      </w:r>
    </w:p>
    <w:p w14:paraId="5E1C7FA1" w14:textId="098CBF9D" w:rsidR="00200684" w:rsidRDefault="00200684">
      <w:pPr>
        <w:pStyle w:val="TOC8"/>
        <w:rPr>
          <w:rFonts w:asciiTheme="minorHAnsi" w:eastAsiaTheme="minorEastAsia" w:hAnsiTheme="minorHAnsi" w:cstheme="minorBidi"/>
          <w:b w:val="0"/>
          <w:kern w:val="2"/>
          <w:szCs w:val="22"/>
          <w14:ligatures w14:val="standardContextual"/>
        </w:rPr>
      </w:pPr>
      <w:r>
        <w:t>Annex C (informative): Test tolerances and derivation of test requirements</w:t>
      </w:r>
      <w:r>
        <w:tab/>
      </w:r>
      <w:r>
        <w:fldChar w:fldCharType="begin"/>
      </w:r>
      <w:r>
        <w:instrText xml:space="preserve"> PAGEREF _Toc155475820 \h </w:instrText>
      </w:r>
      <w:r>
        <w:fldChar w:fldCharType="separate"/>
      </w:r>
      <w:r>
        <w:t>76</w:t>
      </w:r>
      <w:r>
        <w:fldChar w:fldCharType="end"/>
      </w:r>
    </w:p>
    <w:p w14:paraId="06593B74" w14:textId="765883A0"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C</w:t>
      </w:r>
      <w:r>
        <w:t>.1</w:t>
      </w:r>
      <w:r>
        <w:rPr>
          <w:rFonts w:asciiTheme="minorHAnsi" w:eastAsiaTheme="minorEastAsia" w:hAnsiTheme="minorHAnsi" w:cstheme="minorBidi"/>
          <w:kern w:val="2"/>
          <w:szCs w:val="22"/>
          <w14:ligatures w14:val="standardContextual"/>
        </w:rPr>
        <w:tab/>
      </w:r>
      <w:r>
        <w:rPr>
          <w:lang w:eastAsia="sv-SE"/>
        </w:rPr>
        <w:t>Measurement of radiated characteristics</w:t>
      </w:r>
      <w:r>
        <w:tab/>
      </w:r>
      <w:r>
        <w:fldChar w:fldCharType="begin"/>
      </w:r>
      <w:r>
        <w:instrText xml:space="preserve"> PAGEREF _Toc155475821 \h </w:instrText>
      </w:r>
      <w:r>
        <w:fldChar w:fldCharType="separate"/>
      </w:r>
      <w:r>
        <w:t>77</w:t>
      </w:r>
      <w:r>
        <w:fldChar w:fldCharType="end"/>
      </w:r>
    </w:p>
    <w:p w14:paraId="284A7D33" w14:textId="100C717B" w:rsidR="00200684" w:rsidRDefault="00200684">
      <w:pPr>
        <w:pStyle w:val="TOC8"/>
        <w:rPr>
          <w:rFonts w:asciiTheme="minorHAnsi" w:eastAsiaTheme="minorEastAsia" w:hAnsiTheme="minorHAnsi" w:cstheme="minorBidi"/>
          <w:b w:val="0"/>
          <w:kern w:val="2"/>
          <w:szCs w:val="22"/>
          <w14:ligatures w14:val="standardContextual"/>
        </w:rPr>
      </w:pPr>
      <w:r>
        <w:t xml:space="preserve">Annex </w:t>
      </w:r>
      <w:r w:rsidRPr="006D4E97">
        <w:rPr>
          <w:lang w:val="en-US" w:eastAsia="zh-CN"/>
        </w:rPr>
        <w:t>D</w:t>
      </w:r>
      <w:r>
        <w:t xml:space="preserve"> (normative): Calibration</w:t>
      </w:r>
      <w:r>
        <w:tab/>
      </w:r>
      <w:r>
        <w:fldChar w:fldCharType="begin"/>
      </w:r>
      <w:r>
        <w:instrText xml:space="preserve"> PAGEREF _Toc155475822 \h </w:instrText>
      </w:r>
      <w:r>
        <w:fldChar w:fldCharType="separate"/>
      </w:r>
      <w:r>
        <w:t>79</w:t>
      </w:r>
      <w:r>
        <w:fldChar w:fldCharType="end"/>
      </w:r>
    </w:p>
    <w:p w14:paraId="4CB1DFE0" w14:textId="579B4D70" w:rsidR="00200684" w:rsidRDefault="00200684">
      <w:pPr>
        <w:pStyle w:val="TOC8"/>
        <w:rPr>
          <w:rFonts w:asciiTheme="minorHAnsi" w:eastAsiaTheme="minorEastAsia" w:hAnsiTheme="minorHAnsi" w:cstheme="minorBidi"/>
          <w:b w:val="0"/>
          <w:kern w:val="2"/>
          <w:szCs w:val="22"/>
          <w14:ligatures w14:val="standardContextual"/>
        </w:rPr>
      </w:pPr>
      <w:r>
        <w:t>Annex E</w:t>
      </w:r>
      <w:r w:rsidRPr="006D4E97">
        <w:rPr>
          <w:lang w:val="en-US" w:eastAsia="zh-CN"/>
        </w:rPr>
        <w:t xml:space="preserve"> </w:t>
      </w:r>
      <w:r>
        <w:t>(informative): OTA measurement system set-up</w:t>
      </w:r>
      <w:r>
        <w:tab/>
      </w:r>
      <w:r>
        <w:fldChar w:fldCharType="begin"/>
      </w:r>
      <w:r>
        <w:instrText xml:space="preserve"> PAGEREF _Toc155475823 \h </w:instrText>
      </w:r>
      <w:r>
        <w:fldChar w:fldCharType="separate"/>
      </w:r>
      <w:r>
        <w:t>79</w:t>
      </w:r>
      <w:r>
        <w:fldChar w:fldCharType="end"/>
      </w:r>
    </w:p>
    <w:p w14:paraId="5EE65FC0" w14:textId="092F45C8"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E</w:t>
      </w:r>
      <w:r>
        <w:t>.1</w:t>
      </w:r>
      <w:r>
        <w:rPr>
          <w:rFonts w:asciiTheme="minorHAnsi" w:eastAsiaTheme="minorEastAsia" w:hAnsiTheme="minorHAnsi" w:cstheme="minorBidi"/>
          <w:kern w:val="2"/>
          <w:szCs w:val="22"/>
          <w14:ligatures w14:val="standardContextual"/>
        </w:rPr>
        <w:tab/>
      </w:r>
      <w:r w:rsidRPr="006D4E97">
        <w:rPr>
          <w:lang w:val="en-US" w:eastAsia="zh-CN"/>
        </w:rPr>
        <w:t xml:space="preserve">OTA output power EIRP, OTA </w:t>
      </w:r>
      <w:r>
        <w:t>Frequency</w:t>
      </w:r>
      <w:r w:rsidRPr="006D4E97">
        <w:rPr>
          <w:lang w:val="en-US" w:eastAsia="zh-CN"/>
        </w:rPr>
        <w:t xml:space="preserve"> stability, OTA Error Vector Magnitude and OTA </w:t>
      </w:r>
      <w:r>
        <w:rPr>
          <w:lang w:eastAsia="zh-CN"/>
        </w:rPr>
        <w:t>Transmit ON/OFF power</w:t>
      </w:r>
      <w:r>
        <w:tab/>
      </w:r>
      <w:r>
        <w:fldChar w:fldCharType="begin"/>
      </w:r>
      <w:r>
        <w:instrText xml:space="preserve"> PAGEREF _Toc155475824 \h </w:instrText>
      </w:r>
      <w:r>
        <w:fldChar w:fldCharType="separate"/>
      </w:r>
      <w:r>
        <w:t>80</w:t>
      </w:r>
      <w:r>
        <w:fldChar w:fldCharType="end"/>
      </w:r>
    </w:p>
    <w:p w14:paraId="46F43E9D" w14:textId="21A66D93"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E.2</w:t>
      </w:r>
      <w:r>
        <w:rPr>
          <w:rFonts w:asciiTheme="minorHAnsi" w:eastAsiaTheme="minorEastAsia" w:hAnsiTheme="minorHAnsi" w:cstheme="minorBidi"/>
          <w:kern w:val="2"/>
          <w:szCs w:val="22"/>
          <w14:ligatures w14:val="standardContextual"/>
        </w:rPr>
        <w:tab/>
      </w:r>
      <w:r w:rsidRPr="006D4E97">
        <w:rPr>
          <w:lang w:val="en-US" w:eastAsia="zh-CN"/>
        </w:rPr>
        <w:t>Out of band gain</w:t>
      </w:r>
      <w:r>
        <w:tab/>
      </w:r>
      <w:r>
        <w:fldChar w:fldCharType="begin"/>
      </w:r>
      <w:r>
        <w:instrText xml:space="preserve"> PAGEREF _Toc155475825 \h </w:instrText>
      </w:r>
      <w:r>
        <w:fldChar w:fldCharType="separate"/>
      </w:r>
      <w:r>
        <w:t>81</w:t>
      </w:r>
      <w:r>
        <w:fldChar w:fldCharType="end"/>
      </w:r>
    </w:p>
    <w:p w14:paraId="2312DC29" w14:textId="51A57AF1"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E.3</w:t>
      </w:r>
      <w:r>
        <w:rPr>
          <w:rFonts w:asciiTheme="minorHAnsi" w:eastAsiaTheme="minorEastAsia" w:hAnsiTheme="minorHAnsi" w:cstheme="minorBidi"/>
          <w:kern w:val="2"/>
          <w:szCs w:val="22"/>
          <w14:ligatures w14:val="standardContextual"/>
        </w:rPr>
        <w:tab/>
      </w:r>
      <w:r w:rsidRPr="006D4E97">
        <w:rPr>
          <w:lang w:val="en-US" w:eastAsia="zh-CN"/>
        </w:rPr>
        <w:t>Unwanted emission: Operating band unwanted emission and ACLR</w:t>
      </w:r>
      <w:r>
        <w:tab/>
      </w:r>
      <w:r>
        <w:fldChar w:fldCharType="begin"/>
      </w:r>
      <w:r>
        <w:instrText xml:space="preserve"> PAGEREF _Toc155475826 \h </w:instrText>
      </w:r>
      <w:r>
        <w:fldChar w:fldCharType="separate"/>
      </w:r>
      <w:r>
        <w:t>82</w:t>
      </w:r>
      <w:r>
        <w:fldChar w:fldCharType="end"/>
      </w:r>
    </w:p>
    <w:p w14:paraId="2594E38B" w14:textId="4EA28E4E"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E.4</w:t>
      </w:r>
      <w:r>
        <w:rPr>
          <w:rFonts w:asciiTheme="minorHAnsi" w:eastAsiaTheme="minorEastAsia" w:hAnsiTheme="minorHAnsi" w:cstheme="minorBidi"/>
          <w:kern w:val="2"/>
          <w:szCs w:val="22"/>
          <w14:ligatures w14:val="standardContextual"/>
        </w:rPr>
        <w:tab/>
      </w:r>
      <w:r w:rsidRPr="006D4E97">
        <w:rPr>
          <w:lang w:val="en-US" w:eastAsia="zh-CN"/>
        </w:rPr>
        <w:t>Input intermodulation</w:t>
      </w:r>
      <w:r>
        <w:tab/>
      </w:r>
      <w:r>
        <w:fldChar w:fldCharType="begin"/>
      </w:r>
      <w:r>
        <w:instrText xml:space="preserve"> PAGEREF _Toc155475827 \h </w:instrText>
      </w:r>
      <w:r>
        <w:fldChar w:fldCharType="separate"/>
      </w:r>
      <w:r>
        <w:t>83</w:t>
      </w:r>
      <w:r>
        <w:fldChar w:fldCharType="end"/>
      </w:r>
    </w:p>
    <w:p w14:paraId="5BEA0C62" w14:textId="785021AE"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E.5</w:t>
      </w:r>
      <w:r>
        <w:rPr>
          <w:rFonts w:asciiTheme="minorHAnsi" w:eastAsiaTheme="minorEastAsia" w:hAnsiTheme="minorHAnsi" w:cstheme="minorBidi"/>
          <w:kern w:val="2"/>
          <w:szCs w:val="22"/>
          <w14:ligatures w14:val="standardContextual"/>
        </w:rPr>
        <w:tab/>
      </w:r>
      <w:r w:rsidRPr="006D4E97">
        <w:rPr>
          <w:lang w:val="en-US" w:eastAsia="zh-CN"/>
        </w:rPr>
        <w:t>Adjacent Channel Rejection Ratio</w:t>
      </w:r>
      <w:r>
        <w:tab/>
      </w:r>
      <w:r>
        <w:fldChar w:fldCharType="begin"/>
      </w:r>
      <w:r>
        <w:instrText xml:space="preserve"> PAGEREF _Toc155475828 \h </w:instrText>
      </w:r>
      <w:r>
        <w:fldChar w:fldCharType="separate"/>
      </w:r>
      <w:r>
        <w:t>84</w:t>
      </w:r>
      <w:r>
        <w:fldChar w:fldCharType="end"/>
      </w:r>
    </w:p>
    <w:p w14:paraId="3CE9F0FB" w14:textId="0BE37F5A" w:rsidR="00200684" w:rsidRDefault="00200684">
      <w:pPr>
        <w:pStyle w:val="TOC8"/>
        <w:rPr>
          <w:rFonts w:asciiTheme="minorHAnsi" w:eastAsiaTheme="minorEastAsia" w:hAnsiTheme="minorHAnsi" w:cstheme="minorBidi"/>
          <w:b w:val="0"/>
          <w:kern w:val="2"/>
          <w:szCs w:val="22"/>
          <w14:ligatures w14:val="standardContextual"/>
        </w:rPr>
      </w:pPr>
      <w:r w:rsidRPr="006D4E97">
        <w:rPr>
          <w:rFonts w:eastAsia="MS Mincho"/>
        </w:rPr>
        <w:t xml:space="preserve">Annex </w:t>
      </w:r>
      <w:r w:rsidRPr="006D4E97">
        <w:rPr>
          <w:lang w:val="en-US" w:eastAsia="zh-CN"/>
        </w:rPr>
        <w:t xml:space="preserve">F </w:t>
      </w:r>
      <w:r>
        <w:t>(</w:t>
      </w:r>
      <w:r>
        <w:rPr>
          <w:lang w:eastAsia="zh-CN"/>
        </w:rPr>
        <w:t>n</w:t>
      </w:r>
      <w:r>
        <w:t>ormative)</w:t>
      </w:r>
      <w:r w:rsidRPr="006D4E97">
        <w:rPr>
          <w:rFonts w:eastAsia="MS Mincho"/>
        </w:rPr>
        <w:t>:</w:t>
      </w:r>
      <w:r>
        <w:t xml:space="preserve"> </w:t>
      </w:r>
      <w:r w:rsidRPr="006D4E97">
        <w:rPr>
          <w:rFonts w:eastAsia="MS Mincho"/>
        </w:rPr>
        <w:t>In-channel TX tests</w:t>
      </w:r>
      <w:r>
        <w:tab/>
      </w:r>
      <w:r>
        <w:fldChar w:fldCharType="begin"/>
      </w:r>
      <w:r>
        <w:instrText xml:space="preserve"> PAGEREF _Toc155475829 \h </w:instrText>
      </w:r>
      <w:r>
        <w:fldChar w:fldCharType="separate"/>
      </w:r>
      <w:r>
        <w:t>84</w:t>
      </w:r>
      <w:r>
        <w:fldChar w:fldCharType="end"/>
      </w:r>
    </w:p>
    <w:p w14:paraId="75CE9DCE" w14:textId="1EB11C43"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F</w:t>
      </w:r>
      <w:r>
        <w:rPr>
          <w:lang w:eastAsia="ja-JP"/>
        </w:rPr>
        <w:t>.1</w:t>
      </w:r>
      <w:r>
        <w:rPr>
          <w:rFonts w:asciiTheme="minorHAnsi" w:eastAsiaTheme="minorEastAsia" w:hAnsiTheme="minorHAnsi" w:cstheme="minorBidi"/>
          <w:kern w:val="2"/>
          <w:szCs w:val="22"/>
          <w14:ligatures w14:val="standardContextual"/>
        </w:rPr>
        <w:tab/>
      </w:r>
      <w:r>
        <w:rPr>
          <w:lang w:eastAsia="ja-JP"/>
        </w:rPr>
        <w:t>General</w:t>
      </w:r>
      <w:r>
        <w:tab/>
      </w:r>
      <w:r>
        <w:fldChar w:fldCharType="begin"/>
      </w:r>
      <w:r>
        <w:instrText xml:space="preserve"> PAGEREF _Toc155475830 \h </w:instrText>
      </w:r>
      <w:r>
        <w:fldChar w:fldCharType="separate"/>
      </w:r>
      <w:r>
        <w:t>84</w:t>
      </w:r>
      <w:r>
        <w:fldChar w:fldCharType="end"/>
      </w:r>
    </w:p>
    <w:p w14:paraId="1288D2C3" w14:textId="2156BF29"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F</w:t>
      </w:r>
      <w:r>
        <w:rPr>
          <w:lang w:eastAsia="ja-JP"/>
        </w:rPr>
        <w:t>.2</w:t>
      </w:r>
      <w:r>
        <w:rPr>
          <w:rFonts w:asciiTheme="minorHAnsi" w:eastAsiaTheme="minorEastAsia" w:hAnsiTheme="minorHAnsi" w:cstheme="minorBidi"/>
          <w:kern w:val="2"/>
          <w:szCs w:val="22"/>
          <w14:ligatures w14:val="standardContextual"/>
        </w:rPr>
        <w:tab/>
      </w:r>
      <w:r>
        <w:rPr>
          <w:lang w:eastAsia="ja-JP"/>
        </w:rPr>
        <w:t>Basic principles</w:t>
      </w:r>
      <w:r>
        <w:tab/>
      </w:r>
      <w:r>
        <w:fldChar w:fldCharType="begin"/>
      </w:r>
      <w:r>
        <w:instrText xml:space="preserve"> PAGEREF _Toc155475831 \h </w:instrText>
      </w:r>
      <w:r>
        <w:fldChar w:fldCharType="separate"/>
      </w:r>
      <w:r>
        <w:t>85</w:t>
      </w:r>
      <w:r>
        <w:fldChar w:fldCharType="end"/>
      </w:r>
    </w:p>
    <w:p w14:paraId="260A3E1C" w14:textId="2B48694B" w:rsidR="00200684" w:rsidRDefault="00200684">
      <w:pPr>
        <w:pStyle w:val="TOC2"/>
        <w:rPr>
          <w:rFonts w:asciiTheme="minorHAnsi" w:eastAsiaTheme="minorEastAsia" w:hAnsiTheme="minorHAnsi" w:cstheme="minorBidi"/>
          <w:kern w:val="2"/>
          <w:sz w:val="22"/>
          <w:szCs w:val="22"/>
          <w14:ligatures w14:val="standardContextual"/>
        </w:rPr>
      </w:pPr>
      <w:r w:rsidRPr="006D4E97">
        <w:rPr>
          <w:lang w:val="en-US" w:eastAsia="zh-CN"/>
        </w:rPr>
        <w:t>F</w:t>
      </w:r>
      <w:r>
        <w:rPr>
          <w:lang w:eastAsia="ja-JP"/>
        </w:rPr>
        <w:t>.2.1</w:t>
      </w:r>
      <w:r>
        <w:rPr>
          <w:rFonts w:asciiTheme="minorHAnsi" w:eastAsiaTheme="minorEastAsia" w:hAnsiTheme="minorHAnsi" w:cstheme="minorBidi"/>
          <w:kern w:val="2"/>
          <w:sz w:val="22"/>
          <w:szCs w:val="22"/>
          <w14:ligatures w14:val="standardContextual"/>
        </w:rPr>
        <w:tab/>
      </w:r>
      <w:r>
        <w:rPr>
          <w:lang w:eastAsia="ja-JP"/>
        </w:rPr>
        <w:t>Output signal of the TX under test</w:t>
      </w:r>
      <w:r>
        <w:tab/>
      </w:r>
      <w:r>
        <w:fldChar w:fldCharType="begin"/>
      </w:r>
      <w:r>
        <w:instrText xml:space="preserve"> PAGEREF _Toc155475832 \h </w:instrText>
      </w:r>
      <w:r>
        <w:fldChar w:fldCharType="separate"/>
      </w:r>
      <w:r>
        <w:t>85</w:t>
      </w:r>
      <w:r>
        <w:fldChar w:fldCharType="end"/>
      </w:r>
    </w:p>
    <w:p w14:paraId="71FD85A5" w14:textId="1B96B00D" w:rsidR="00200684" w:rsidRDefault="00200684">
      <w:pPr>
        <w:pStyle w:val="TOC2"/>
        <w:rPr>
          <w:rFonts w:asciiTheme="minorHAnsi" w:eastAsiaTheme="minorEastAsia" w:hAnsiTheme="minorHAnsi" w:cstheme="minorBidi"/>
          <w:kern w:val="2"/>
          <w:sz w:val="22"/>
          <w:szCs w:val="22"/>
          <w14:ligatures w14:val="standardContextual"/>
        </w:rPr>
      </w:pPr>
      <w:r w:rsidRPr="006D4E97">
        <w:rPr>
          <w:lang w:val="en-US" w:eastAsia="zh-CN"/>
        </w:rPr>
        <w:t>F</w:t>
      </w:r>
      <w:r>
        <w:rPr>
          <w:lang w:eastAsia="ja-JP"/>
        </w:rPr>
        <w:t>.2.2</w:t>
      </w:r>
      <w:r>
        <w:rPr>
          <w:rFonts w:asciiTheme="minorHAnsi" w:eastAsiaTheme="minorEastAsia" w:hAnsiTheme="minorHAnsi" w:cstheme="minorBidi"/>
          <w:kern w:val="2"/>
          <w:sz w:val="22"/>
          <w:szCs w:val="22"/>
          <w14:ligatures w14:val="standardContextual"/>
        </w:rPr>
        <w:tab/>
      </w:r>
      <w:r>
        <w:rPr>
          <w:lang w:eastAsia="ja-JP"/>
        </w:rPr>
        <w:t>Ideal signal</w:t>
      </w:r>
      <w:r>
        <w:tab/>
      </w:r>
      <w:r>
        <w:fldChar w:fldCharType="begin"/>
      </w:r>
      <w:r>
        <w:instrText xml:space="preserve"> PAGEREF _Toc155475833 \h </w:instrText>
      </w:r>
      <w:r>
        <w:fldChar w:fldCharType="separate"/>
      </w:r>
      <w:r>
        <w:t>85</w:t>
      </w:r>
      <w:r>
        <w:fldChar w:fldCharType="end"/>
      </w:r>
    </w:p>
    <w:p w14:paraId="25FD041A" w14:textId="0E402C7A" w:rsidR="00200684" w:rsidRDefault="00200684">
      <w:pPr>
        <w:pStyle w:val="TOC2"/>
        <w:rPr>
          <w:rFonts w:asciiTheme="minorHAnsi" w:eastAsiaTheme="minorEastAsia" w:hAnsiTheme="minorHAnsi" w:cstheme="minorBidi"/>
          <w:kern w:val="2"/>
          <w:sz w:val="22"/>
          <w:szCs w:val="22"/>
          <w14:ligatures w14:val="standardContextual"/>
        </w:rPr>
      </w:pPr>
      <w:r w:rsidRPr="006D4E97">
        <w:rPr>
          <w:lang w:val="en-US" w:eastAsia="zh-CN"/>
        </w:rPr>
        <w:t>F</w:t>
      </w:r>
      <w:r>
        <w:rPr>
          <w:lang w:eastAsia="ja-JP"/>
        </w:rPr>
        <w:t>.2.3</w:t>
      </w:r>
      <w:r>
        <w:rPr>
          <w:rFonts w:asciiTheme="minorHAnsi" w:eastAsiaTheme="minorEastAsia" w:hAnsiTheme="minorHAnsi" w:cstheme="minorBidi"/>
          <w:kern w:val="2"/>
          <w:sz w:val="22"/>
          <w:szCs w:val="22"/>
          <w14:ligatures w14:val="standardContextual"/>
        </w:rPr>
        <w:tab/>
      </w:r>
      <w:r>
        <w:rPr>
          <w:lang w:eastAsia="ja-JP"/>
        </w:rPr>
        <w:t>Measurement results</w:t>
      </w:r>
      <w:r>
        <w:tab/>
      </w:r>
      <w:r>
        <w:fldChar w:fldCharType="begin"/>
      </w:r>
      <w:r>
        <w:instrText xml:space="preserve"> PAGEREF _Toc155475834 \h </w:instrText>
      </w:r>
      <w:r>
        <w:fldChar w:fldCharType="separate"/>
      </w:r>
      <w:r>
        <w:t>86</w:t>
      </w:r>
      <w:r>
        <w:fldChar w:fldCharType="end"/>
      </w:r>
    </w:p>
    <w:p w14:paraId="76932858" w14:textId="11460F43" w:rsidR="00200684" w:rsidRDefault="00200684">
      <w:pPr>
        <w:pStyle w:val="TOC2"/>
        <w:rPr>
          <w:rFonts w:asciiTheme="minorHAnsi" w:eastAsiaTheme="minorEastAsia" w:hAnsiTheme="minorHAnsi" w:cstheme="minorBidi"/>
          <w:kern w:val="2"/>
          <w:sz w:val="22"/>
          <w:szCs w:val="22"/>
          <w14:ligatures w14:val="standardContextual"/>
        </w:rPr>
      </w:pPr>
      <w:r w:rsidRPr="006D4E97">
        <w:rPr>
          <w:lang w:val="en-US" w:eastAsia="zh-CN"/>
        </w:rPr>
        <w:t>F</w:t>
      </w:r>
      <w:r>
        <w:rPr>
          <w:lang w:eastAsia="ja-JP"/>
        </w:rPr>
        <w:t>.2.4</w:t>
      </w:r>
      <w:r>
        <w:rPr>
          <w:rFonts w:asciiTheme="minorHAnsi" w:eastAsiaTheme="minorEastAsia" w:hAnsiTheme="minorHAnsi" w:cstheme="minorBidi"/>
          <w:kern w:val="2"/>
          <w:sz w:val="22"/>
          <w:szCs w:val="22"/>
          <w14:ligatures w14:val="standardContextual"/>
        </w:rPr>
        <w:tab/>
      </w:r>
      <w:r>
        <w:rPr>
          <w:lang w:eastAsia="ja-JP"/>
        </w:rPr>
        <w:t>Measurement points</w:t>
      </w:r>
      <w:r>
        <w:tab/>
      </w:r>
      <w:r>
        <w:fldChar w:fldCharType="begin"/>
      </w:r>
      <w:r>
        <w:instrText xml:space="preserve"> PAGEREF _Toc155475835 \h </w:instrText>
      </w:r>
      <w:r>
        <w:fldChar w:fldCharType="separate"/>
      </w:r>
      <w:r>
        <w:t>86</w:t>
      </w:r>
      <w:r>
        <w:fldChar w:fldCharType="end"/>
      </w:r>
    </w:p>
    <w:p w14:paraId="067F9C14" w14:textId="350C08B9"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F</w:t>
      </w:r>
      <w:r>
        <w:rPr>
          <w:lang w:eastAsia="ja-JP"/>
        </w:rPr>
        <w:t>.3</w:t>
      </w:r>
      <w:r>
        <w:rPr>
          <w:rFonts w:asciiTheme="minorHAnsi" w:eastAsiaTheme="minorEastAsia" w:hAnsiTheme="minorHAnsi" w:cstheme="minorBidi"/>
          <w:kern w:val="2"/>
          <w:szCs w:val="22"/>
          <w14:ligatures w14:val="standardContextual"/>
        </w:rPr>
        <w:tab/>
      </w:r>
      <w:r>
        <w:rPr>
          <w:lang w:eastAsia="ja-JP"/>
        </w:rPr>
        <w:t>Pre-FFT minimization process</w:t>
      </w:r>
      <w:r>
        <w:tab/>
      </w:r>
      <w:r>
        <w:fldChar w:fldCharType="begin"/>
      </w:r>
      <w:r>
        <w:instrText xml:space="preserve"> PAGEREF _Toc155475836 \h </w:instrText>
      </w:r>
      <w:r>
        <w:fldChar w:fldCharType="separate"/>
      </w:r>
      <w:r>
        <w:t>87</w:t>
      </w:r>
      <w:r>
        <w:fldChar w:fldCharType="end"/>
      </w:r>
    </w:p>
    <w:p w14:paraId="68935227" w14:textId="34112E01"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F</w:t>
      </w:r>
      <w:r>
        <w:rPr>
          <w:lang w:eastAsia="ja-JP"/>
        </w:rPr>
        <w:t>.4</w:t>
      </w:r>
      <w:r>
        <w:rPr>
          <w:rFonts w:asciiTheme="minorHAnsi" w:eastAsiaTheme="minorEastAsia" w:hAnsiTheme="minorHAnsi" w:cstheme="minorBidi"/>
          <w:kern w:val="2"/>
          <w:szCs w:val="22"/>
          <w14:ligatures w14:val="standardContextual"/>
        </w:rPr>
        <w:tab/>
      </w:r>
      <w:r>
        <w:rPr>
          <w:lang w:eastAsia="ja-JP"/>
        </w:rPr>
        <w:t>Timing of the FFT window</w:t>
      </w:r>
      <w:r>
        <w:tab/>
      </w:r>
      <w:r>
        <w:fldChar w:fldCharType="begin"/>
      </w:r>
      <w:r>
        <w:instrText xml:space="preserve"> PAGEREF _Toc155475837 \h </w:instrText>
      </w:r>
      <w:r>
        <w:fldChar w:fldCharType="separate"/>
      </w:r>
      <w:r>
        <w:t>87</w:t>
      </w:r>
      <w:r>
        <w:fldChar w:fldCharType="end"/>
      </w:r>
    </w:p>
    <w:p w14:paraId="76C3866B" w14:textId="4F3EB9F1"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F</w:t>
      </w:r>
      <w:r>
        <w:rPr>
          <w:lang w:eastAsia="ja-JP"/>
        </w:rPr>
        <w:t>.5</w:t>
      </w:r>
      <w:r>
        <w:rPr>
          <w:rFonts w:asciiTheme="minorHAnsi" w:eastAsiaTheme="minorEastAsia" w:hAnsiTheme="minorHAnsi" w:cstheme="minorBidi"/>
          <w:kern w:val="2"/>
          <w:szCs w:val="22"/>
          <w14:ligatures w14:val="standardContextual"/>
        </w:rPr>
        <w:tab/>
      </w:r>
      <w:r>
        <w:rPr>
          <w:lang w:eastAsia="ja-JP"/>
        </w:rPr>
        <w:t>Resource element TX power</w:t>
      </w:r>
      <w:r>
        <w:tab/>
      </w:r>
      <w:r>
        <w:fldChar w:fldCharType="begin"/>
      </w:r>
      <w:r>
        <w:instrText xml:space="preserve"> PAGEREF _Toc155475838 \h </w:instrText>
      </w:r>
      <w:r>
        <w:fldChar w:fldCharType="separate"/>
      </w:r>
      <w:r>
        <w:t>89</w:t>
      </w:r>
      <w:r>
        <w:fldChar w:fldCharType="end"/>
      </w:r>
    </w:p>
    <w:p w14:paraId="4608B86C" w14:textId="5D121999"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F</w:t>
      </w:r>
      <w:r>
        <w:rPr>
          <w:lang w:eastAsia="ja-JP"/>
        </w:rPr>
        <w:t>.6</w:t>
      </w:r>
      <w:r>
        <w:rPr>
          <w:rFonts w:asciiTheme="minorHAnsi" w:eastAsiaTheme="minorEastAsia" w:hAnsiTheme="minorHAnsi" w:cstheme="minorBidi"/>
          <w:kern w:val="2"/>
          <w:szCs w:val="22"/>
          <w14:ligatures w14:val="standardContextual"/>
        </w:rPr>
        <w:tab/>
      </w:r>
      <w:r>
        <w:rPr>
          <w:lang w:eastAsia="ja-JP"/>
        </w:rPr>
        <w:t>Post-FFT equalisation</w:t>
      </w:r>
      <w:r>
        <w:tab/>
      </w:r>
      <w:r>
        <w:fldChar w:fldCharType="begin"/>
      </w:r>
      <w:r>
        <w:instrText xml:space="preserve"> PAGEREF _Toc155475839 \h </w:instrText>
      </w:r>
      <w:r>
        <w:fldChar w:fldCharType="separate"/>
      </w:r>
      <w:r>
        <w:t>89</w:t>
      </w:r>
      <w:r>
        <w:fldChar w:fldCharType="end"/>
      </w:r>
    </w:p>
    <w:p w14:paraId="5797E352" w14:textId="0A13CBA7" w:rsidR="00200684" w:rsidRDefault="00200684">
      <w:pPr>
        <w:pStyle w:val="TOC1"/>
        <w:rPr>
          <w:rFonts w:asciiTheme="minorHAnsi" w:eastAsiaTheme="minorEastAsia" w:hAnsiTheme="minorHAnsi" w:cstheme="minorBidi"/>
          <w:kern w:val="2"/>
          <w:szCs w:val="22"/>
          <w14:ligatures w14:val="standardContextual"/>
        </w:rPr>
      </w:pPr>
      <w:r w:rsidRPr="006D4E97">
        <w:rPr>
          <w:lang w:val="en-US" w:eastAsia="zh-CN"/>
        </w:rPr>
        <w:t>F</w:t>
      </w:r>
      <w:r>
        <w:rPr>
          <w:lang w:eastAsia="ja-JP"/>
        </w:rPr>
        <w:t>.7</w:t>
      </w:r>
      <w:r>
        <w:rPr>
          <w:rFonts w:asciiTheme="minorHAnsi" w:eastAsiaTheme="minorEastAsia" w:hAnsiTheme="minorHAnsi" w:cstheme="minorBidi"/>
          <w:kern w:val="2"/>
          <w:szCs w:val="22"/>
          <w14:ligatures w14:val="standardContextual"/>
        </w:rPr>
        <w:tab/>
      </w:r>
      <w:r>
        <w:rPr>
          <w:lang w:eastAsia="ja-JP"/>
        </w:rPr>
        <w:t>EVM</w:t>
      </w:r>
      <w:r>
        <w:tab/>
      </w:r>
      <w:r>
        <w:fldChar w:fldCharType="begin"/>
      </w:r>
      <w:r>
        <w:instrText xml:space="preserve"> PAGEREF _Toc155475840 \h </w:instrText>
      </w:r>
      <w:r>
        <w:fldChar w:fldCharType="separate"/>
      </w:r>
      <w:r>
        <w:t>92</w:t>
      </w:r>
      <w:r>
        <w:fldChar w:fldCharType="end"/>
      </w:r>
    </w:p>
    <w:p w14:paraId="78F8A3B1" w14:textId="527D88B9" w:rsidR="00200684" w:rsidRDefault="00200684">
      <w:pPr>
        <w:pStyle w:val="TOC2"/>
        <w:rPr>
          <w:rFonts w:asciiTheme="minorHAnsi" w:eastAsiaTheme="minorEastAsia" w:hAnsiTheme="minorHAnsi" w:cstheme="minorBidi"/>
          <w:kern w:val="2"/>
          <w:sz w:val="22"/>
          <w:szCs w:val="22"/>
          <w14:ligatures w14:val="standardContextual"/>
        </w:rPr>
      </w:pPr>
      <w:r w:rsidRPr="006D4E97">
        <w:rPr>
          <w:rFonts w:eastAsia="SimSun"/>
          <w:lang w:val="en-US" w:eastAsia="zh-CN"/>
        </w:rPr>
        <w:t>F</w:t>
      </w:r>
      <w:r w:rsidRPr="006D4E97">
        <w:rPr>
          <w:rFonts w:eastAsia="Osaka"/>
          <w:lang w:eastAsia="ja-JP"/>
        </w:rPr>
        <w:t>.7.0</w:t>
      </w:r>
      <w:r>
        <w:rPr>
          <w:rFonts w:asciiTheme="minorHAnsi" w:eastAsiaTheme="minorEastAsia" w:hAnsiTheme="minorHAnsi" w:cstheme="minorBidi"/>
          <w:kern w:val="2"/>
          <w:sz w:val="22"/>
          <w:szCs w:val="22"/>
          <w14:ligatures w14:val="standardContextual"/>
        </w:rPr>
        <w:tab/>
      </w:r>
      <w:r w:rsidRPr="006D4E97">
        <w:rPr>
          <w:rFonts w:eastAsia="Osaka"/>
          <w:lang w:eastAsia="ja-JP"/>
        </w:rPr>
        <w:t>General</w:t>
      </w:r>
      <w:r>
        <w:tab/>
      </w:r>
      <w:r>
        <w:fldChar w:fldCharType="begin"/>
      </w:r>
      <w:r>
        <w:instrText xml:space="preserve"> PAGEREF _Toc155475841 \h </w:instrText>
      </w:r>
      <w:r>
        <w:fldChar w:fldCharType="separate"/>
      </w:r>
      <w:r>
        <w:t>92</w:t>
      </w:r>
      <w:r>
        <w:fldChar w:fldCharType="end"/>
      </w:r>
    </w:p>
    <w:p w14:paraId="75ACB482" w14:textId="4266283B" w:rsidR="00200684" w:rsidRDefault="00200684">
      <w:pPr>
        <w:pStyle w:val="TOC2"/>
        <w:rPr>
          <w:rFonts w:asciiTheme="minorHAnsi" w:eastAsiaTheme="minorEastAsia" w:hAnsiTheme="minorHAnsi" w:cstheme="minorBidi"/>
          <w:kern w:val="2"/>
          <w:sz w:val="22"/>
          <w:szCs w:val="22"/>
          <w14:ligatures w14:val="standardContextual"/>
        </w:rPr>
      </w:pPr>
      <w:r w:rsidRPr="006D4E97">
        <w:rPr>
          <w:lang w:val="en-US" w:eastAsia="zh-CN"/>
        </w:rPr>
        <w:t>F</w:t>
      </w:r>
      <w:r>
        <w:rPr>
          <w:lang w:eastAsia="ja-JP"/>
        </w:rPr>
        <w:t>.7.1</w:t>
      </w:r>
      <w:r>
        <w:rPr>
          <w:rFonts w:asciiTheme="minorHAnsi" w:eastAsiaTheme="minorEastAsia" w:hAnsiTheme="minorHAnsi" w:cstheme="minorBidi"/>
          <w:kern w:val="2"/>
          <w:sz w:val="22"/>
          <w:szCs w:val="22"/>
          <w14:ligatures w14:val="standardContextual"/>
        </w:rPr>
        <w:tab/>
      </w:r>
      <w:r>
        <w:rPr>
          <w:lang w:eastAsia="ja-JP"/>
        </w:rPr>
        <w:t>Averaged EVM</w:t>
      </w:r>
      <w:r>
        <w:tab/>
      </w:r>
      <w:r>
        <w:fldChar w:fldCharType="begin"/>
      </w:r>
      <w:r>
        <w:instrText xml:space="preserve"> PAGEREF _Toc155475842 \h </w:instrText>
      </w:r>
      <w:r>
        <w:fldChar w:fldCharType="separate"/>
      </w:r>
      <w:r>
        <w:t>92</w:t>
      </w:r>
      <w:r>
        <w:fldChar w:fldCharType="end"/>
      </w:r>
    </w:p>
    <w:p w14:paraId="7D95DF20" w14:textId="38E10C78" w:rsidR="00200684" w:rsidRDefault="00200684">
      <w:pPr>
        <w:pStyle w:val="TOC8"/>
        <w:rPr>
          <w:rFonts w:asciiTheme="minorHAnsi" w:eastAsiaTheme="minorEastAsia" w:hAnsiTheme="minorHAnsi" w:cstheme="minorBidi"/>
          <w:b w:val="0"/>
          <w:kern w:val="2"/>
          <w:szCs w:val="22"/>
          <w14:ligatures w14:val="standardContextual"/>
        </w:rPr>
      </w:pPr>
      <w:r>
        <w:rPr>
          <w:lang w:eastAsia="ja-JP"/>
        </w:rPr>
        <w:t xml:space="preserve">Annex </w:t>
      </w:r>
      <w:r w:rsidRPr="006D4E97">
        <w:rPr>
          <w:rFonts w:eastAsia="SimSun"/>
          <w:lang w:val="en-US" w:eastAsia="zh-CN"/>
        </w:rPr>
        <w:t>G</w:t>
      </w:r>
      <w:r>
        <w:rPr>
          <w:lang w:eastAsia="ja-JP"/>
        </w:rPr>
        <w:t xml:space="preserve"> (normative): TRP measurement procedures</w:t>
      </w:r>
      <w:r>
        <w:tab/>
      </w:r>
      <w:r>
        <w:fldChar w:fldCharType="begin"/>
      </w:r>
      <w:r>
        <w:instrText xml:space="preserve"> PAGEREF _Toc155475843 \h </w:instrText>
      </w:r>
      <w:r>
        <w:fldChar w:fldCharType="separate"/>
      </w:r>
      <w:r>
        <w:t>94</w:t>
      </w:r>
      <w:r>
        <w:fldChar w:fldCharType="end"/>
      </w:r>
    </w:p>
    <w:p w14:paraId="799DD139" w14:textId="758F032F" w:rsidR="00200684" w:rsidRDefault="00200684">
      <w:pPr>
        <w:pStyle w:val="TOC1"/>
        <w:rPr>
          <w:rFonts w:asciiTheme="minorHAnsi" w:eastAsiaTheme="minorEastAsia" w:hAnsiTheme="minorHAnsi" w:cstheme="minorBidi"/>
          <w:kern w:val="2"/>
          <w:szCs w:val="22"/>
          <w14:ligatures w14:val="standardContextual"/>
        </w:rPr>
      </w:pPr>
      <w:r w:rsidRPr="006D4E97">
        <w:rPr>
          <w:rFonts w:eastAsia="SimSun"/>
          <w:lang w:val="en-US" w:eastAsia="zh-CN"/>
        </w:rPr>
        <w:t>G</w:t>
      </w:r>
      <w:r>
        <w:rPr>
          <w:lang w:eastAsia="ja-JP"/>
        </w:rPr>
        <w:t>.1</w:t>
      </w:r>
      <w:r>
        <w:rPr>
          <w:rFonts w:asciiTheme="minorHAnsi" w:eastAsiaTheme="minorEastAsia" w:hAnsiTheme="minorHAnsi" w:cstheme="minorBidi"/>
          <w:kern w:val="2"/>
          <w:szCs w:val="22"/>
          <w14:ligatures w14:val="standardContextual"/>
        </w:rPr>
        <w:tab/>
      </w:r>
      <w:r>
        <w:rPr>
          <w:lang w:eastAsia="ja-JP"/>
        </w:rPr>
        <w:t>General</w:t>
      </w:r>
      <w:r>
        <w:tab/>
      </w:r>
      <w:r>
        <w:fldChar w:fldCharType="begin"/>
      </w:r>
      <w:r>
        <w:instrText xml:space="preserve"> PAGEREF _Toc155475844 \h </w:instrText>
      </w:r>
      <w:r>
        <w:fldChar w:fldCharType="separate"/>
      </w:r>
      <w:r>
        <w:t>94</w:t>
      </w:r>
      <w:r>
        <w:fldChar w:fldCharType="end"/>
      </w:r>
    </w:p>
    <w:p w14:paraId="367068A0" w14:textId="0F5B3C1A" w:rsidR="00200684" w:rsidRDefault="00200684">
      <w:pPr>
        <w:pStyle w:val="TOC1"/>
        <w:rPr>
          <w:rFonts w:asciiTheme="minorHAnsi" w:eastAsiaTheme="minorEastAsia" w:hAnsiTheme="minorHAnsi" w:cstheme="minorBidi"/>
          <w:kern w:val="2"/>
          <w:szCs w:val="22"/>
          <w14:ligatures w14:val="standardContextual"/>
        </w:rPr>
      </w:pPr>
      <w:r w:rsidRPr="006D4E97">
        <w:rPr>
          <w:rFonts w:eastAsia="SimSun"/>
          <w:lang w:eastAsia="zh-CN"/>
        </w:rPr>
        <w:t>G</w:t>
      </w:r>
      <w:r>
        <w:rPr>
          <w:lang w:eastAsia="ja-JP"/>
        </w:rPr>
        <w:t>.2</w:t>
      </w:r>
      <w:r>
        <w:rPr>
          <w:rFonts w:asciiTheme="minorHAnsi" w:eastAsiaTheme="minorEastAsia" w:hAnsiTheme="minorHAnsi" w:cstheme="minorBidi"/>
          <w:kern w:val="2"/>
          <w:szCs w:val="22"/>
          <w14:ligatures w14:val="standardContextual"/>
        </w:rPr>
        <w:tab/>
      </w:r>
      <w:r>
        <w:rPr>
          <w:lang w:eastAsia="ja-JP"/>
        </w:rPr>
        <w:t>Spherical equal angle grid</w:t>
      </w:r>
      <w:r>
        <w:tab/>
      </w:r>
      <w:r>
        <w:fldChar w:fldCharType="begin"/>
      </w:r>
      <w:r>
        <w:instrText xml:space="preserve"> PAGEREF _Toc155475845 \h </w:instrText>
      </w:r>
      <w:r>
        <w:fldChar w:fldCharType="separate"/>
      </w:r>
      <w:r>
        <w:t>94</w:t>
      </w:r>
      <w:r>
        <w:fldChar w:fldCharType="end"/>
      </w:r>
    </w:p>
    <w:p w14:paraId="116A91C7" w14:textId="43426ED6" w:rsidR="00200684" w:rsidRDefault="00200684">
      <w:pPr>
        <w:pStyle w:val="TOC2"/>
        <w:rPr>
          <w:rFonts w:asciiTheme="minorHAnsi" w:eastAsiaTheme="minorEastAsia" w:hAnsiTheme="minorHAnsi" w:cstheme="minorBidi"/>
          <w:kern w:val="2"/>
          <w:sz w:val="22"/>
          <w:szCs w:val="22"/>
          <w14:ligatures w14:val="standardContextual"/>
        </w:rPr>
      </w:pPr>
      <w:r>
        <w:rPr>
          <w:lang w:eastAsia="zh-CN"/>
        </w:rPr>
        <w:t>G.2.1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_Toc155475846 \h </w:instrText>
      </w:r>
      <w:r>
        <w:fldChar w:fldCharType="separate"/>
      </w:r>
      <w:r>
        <w:t>94</w:t>
      </w:r>
      <w:r>
        <w:fldChar w:fldCharType="end"/>
      </w:r>
    </w:p>
    <w:p w14:paraId="406735FE" w14:textId="78F50A19" w:rsidR="00200684" w:rsidRDefault="00200684">
      <w:pPr>
        <w:pStyle w:val="TOC2"/>
        <w:rPr>
          <w:rFonts w:asciiTheme="minorHAnsi" w:eastAsiaTheme="minorEastAsia" w:hAnsiTheme="minorHAnsi" w:cstheme="minorBidi"/>
          <w:kern w:val="2"/>
          <w:sz w:val="22"/>
          <w:szCs w:val="22"/>
          <w14:ligatures w14:val="standardContextual"/>
        </w:rPr>
      </w:pPr>
      <w:r>
        <w:rPr>
          <w:lang w:eastAsia="zh-CN"/>
        </w:rPr>
        <w:t>G.2.2</w:t>
      </w:r>
      <w:r>
        <w:rPr>
          <w:rFonts w:asciiTheme="minorHAnsi" w:eastAsiaTheme="minorEastAsia" w:hAnsiTheme="minorHAnsi" w:cstheme="minorBidi"/>
          <w:kern w:val="2"/>
          <w:sz w:val="22"/>
          <w:szCs w:val="22"/>
          <w14:ligatures w14:val="standardContextual"/>
        </w:rPr>
        <w:tab/>
      </w:r>
      <w:r>
        <w:t>Reference angular step criteria</w:t>
      </w:r>
      <w:r>
        <w:tab/>
      </w:r>
      <w:r>
        <w:fldChar w:fldCharType="begin"/>
      </w:r>
      <w:r>
        <w:instrText xml:space="preserve"> PAGEREF _Toc155475847 \h </w:instrText>
      </w:r>
      <w:r>
        <w:fldChar w:fldCharType="separate"/>
      </w:r>
      <w:r>
        <w:t>95</w:t>
      </w:r>
      <w:r>
        <w:fldChar w:fldCharType="end"/>
      </w:r>
    </w:p>
    <w:p w14:paraId="528F1BAD" w14:textId="3C75A640" w:rsidR="00200684" w:rsidRDefault="00200684">
      <w:pPr>
        <w:pStyle w:val="TOC1"/>
        <w:rPr>
          <w:rFonts w:asciiTheme="minorHAnsi" w:eastAsiaTheme="minorEastAsia" w:hAnsiTheme="minorHAnsi" w:cstheme="minorBidi"/>
          <w:kern w:val="2"/>
          <w:szCs w:val="22"/>
          <w14:ligatures w14:val="standardContextual"/>
        </w:rPr>
      </w:pPr>
      <w:r w:rsidRPr="006D4E97">
        <w:rPr>
          <w:rFonts w:eastAsia="SimSun"/>
          <w:lang w:eastAsia="zh-CN"/>
        </w:rPr>
        <w:t>G</w:t>
      </w:r>
      <w:r>
        <w:rPr>
          <w:lang w:eastAsia="ja-JP"/>
        </w:rPr>
        <w:t>.3</w:t>
      </w:r>
      <w:r>
        <w:rPr>
          <w:rFonts w:asciiTheme="minorHAnsi" w:eastAsiaTheme="minorEastAsia" w:hAnsiTheme="minorHAnsi" w:cstheme="minorBidi"/>
          <w:kern w:val="2"/>
          <w:szCs w:val="22"/>
          <w14:ligatures w14:val="standardContextual"/>
        </w:rPr>
        <w:tab/>
      </w:r>
      <w:r>
        <w:rPr>
          <w:lang w:eastAsia="ja-JP"/>
        </w:rPr>
        <w:t>Spherical equal area grid</w:t>
      </w:r>
      <w:r>
        <w:tab/>
      </w:r>
      <w:r>
        <w:fldChar w:fldCharType="begin"/>
      </w:r>
      <w:r>
        <w:instrText xml:space="preserve"> PAGEREF _Toc155475848 \h </w:instrText>
      </w:r>
      <w:r>
        <w:fldChar w:fldCharType="separate"/>
      </w:r>
      <w:r>
        <w:t>97</w:t>
      </w:r>
      <w:r>
        <w:fldChar w:fldCharType="end"/>
      </w:r>
    </w:p>
    <w:p w14:paraId="5725A3D9" w14:textId="2C4E3E5A" w:rsidR="00200684" w:rsidRDefault="00200684">
      <w:pPr>
        <w:pStyle w:val="TOC1"/>
        <w:rPr>
          <w:rFonts w:asciiTheme="minorHAnsi" w:eastAsiaTheme="minorEastAsia" w:hAnsiTheme="minorHAnsi" w:cstheme="minorBidi"/>
          <w:kern w:val="2"/>
          <w:szCs w:val="22"/>
          <w14:ligatures w14:val="standardContextual"/>
        </w:rPr>
      </w:pPr>
      <w:r w:rsidRPr="006D4E97">
        <w:rPr>
          <w:rFonts w:eastAsia="SimSun"/>
          <w:lang w:eastAsia="zh-CN"/>
        </w:rPr>
        <w:t>G</w:t>
      </w:r>
      <w:r>
        <w:rPr>
          <w:lang w:eastAsia="ja-JP"/>
        </w:rPr>
        <w:t>.4</w:t>
      </w:r>
      <w:r>
        <w:rPr>
          <w:rFonts w:asciiTheme="minorHAnsi" w:eastAsiaTheme="minorEastAsia" w:hAnsiTheme="minorHAnsi" w:cstheme="minorBidi"/>
          <w:kern w:val="2"/>
          <w:szCs w:val="22"/>
          <w14:ligatures w14:val="standardContextual"/>
        </w:rPr>
        <w:tab/>
      </w:r>
      <w:r>
        <w:rPr>
          <w:lang w:eastAsia="ja-JP"/>
        </w:rPr>
        <w:t>Spherical Fibonacci grid</w:t>
      </w:r>
      <w:r>
        <w:tab/>
      </w:r>
      <w:r>
        <w:fldChar w:fldCharType="begin"/>
      </w:r>
      <w:r>
        <w:instrText xml:space="preserve"> PAGEREF _Toc155475849 \h </w:instrText>
      </w:r>
      <w:r>
        <w:fldChar w:fldCharType="separate"/>
      </w:r>
      <w:r>
        <w:t>98</w:t>
      </w:r>
      <w:r>
        <w:fldChar w:fldCharType="end"/>
      </w:r>
    </w:p>
    <w:p w14:paraId="5A0B9A2A" w14:textId="7CDBE77C" w:rsidR="00200684" w:rsidRDefault="00200684">
      <w:pPr>
        <w:pStyle w:val="TOC1"/>
        <w:rPr>
          <w:rFonts w:asciiTheme="minorHAnsi" w:eastAsiaTheme="minorEastAsia" w:hAnsiTheme="minorHAnsi" w:cstheme="minorBidi"/>
          <w:kern w:val="2"/>
          <w:szCs w:val="22"/>
          <w14:ligatures w14:val="standardContextual"/>
        </w:rPr>
      </w:pPr>
      <w:r w:rsidRPr="006D4E97">
        <w:rPr>
          <w:rFonts w:eastAsia="SimSun"/>
          <w:lang w:eastAsia="zh-CN"/>
        </w:rPr>
        <w:t>G</w:t>
      </w:r>
      <w:r>
        <w:rPr>
          <w:lang w:eastAsia="ja-JP"/>
        </w:rPr>
        <w:t>.5</w:t>
      </w:r>
      <w:r>
        <w:rPr>
          <w:rFonts w:asciiTheme="minorHAnsi" w:eastAsiaTheme="minorEastAsia" w:hAnsiTheme="minorHAnsi" w:cstheme="minorBidi"/>
          <w:kern w:val="2"/>
          <w:szCs w:val="22"/>
          <w14:ligatures w14:val="standardContextual"/>
        </w:rPr>
        <w:tab/>
      </w:r>
      <w:r>
        <w:rPr>
          <w:lang w:eastAsia="ja-JP"/>
        </w:rPr>
        <w:t>Orthogonal cut grid</w:t>
      </w:r>
      <w:r>
        <w:tab/>
      </w:r>
      <w:r>
        <w:fldChar w:fldCharType="begin"/>
      </w:r>
      <w:r>
        <w:instrText xml:space="preserve"> PAGEREF _Toc155475850 \h </w:instrText>
      </w:r>
      <w:r>
        <w:fldChar w:fldCharType="separate"/>
      </w:r>
      <w:r>
        <w:t>98</w:t>
      </w:r>
      <w:r>
        <w:fldChar w:fldCharType="end"/>
      </w:r>
    </w:p>
    <w:p w14:paraId="0A263166" w14:textId="1769C866" w:rsidR="00200684" w:rsidRDefault="00200684">
      <w:pPr>
        <w:pStyle w:val="TOC2"/>
        <w:rPr>
          <w:rFonts w:asciiTheme="minorHAnsi" w:eastAsiaTheme="minorEastAsia" w:hAnsiTheme="minorHAnsi" w:cstheme="minorBidi"/>
          <w:kern w:val="2"/>
          <w:sz w:val="22"/>
          <w:szCs w:val="22"/>
          <w14:ligatures w14:val="standardContextual"/>
        </w:rPr>
      </w:pPr>
      <w:r w:rsidRPr="006D4E97">
        <w:rPr>
          <w:rFonts w:eastAsia="SimSun"/>
          <w:lang w:eastAsia="zh-CN"/>
        </w:rPr>
        <w:t>G</w:t>
      </w:r>
      <w:r>
        <w:rPr>
          <w:lang w:eastAsia="ja-JP"/>
        </w:rPr>
        <w:t>.5.1</w:t>
      </w:r>
      <w:r>
        <w:rPr>
          <w:rFonts w:asciiTheme="minorHAnsi" w:eastAsiaTheme="minorEastAsia" w:hAnsiTheme="minorHAnsi" w:cstheme="minorBidi"/>
          <w:kern w:val="2"/>
          <w:sz w:val="22"/>
          <w:szCs w:val="22"/>
          <w14:ligatures w14:val="standardContextual"/>
        </w:rPr>
        <w:tab/>
      </w:r>
      <w:r>
        <w:rPr>
          <w:lang w:eastAsia="ja-JP"/>
        </w:rPr>
        <w:t>General</w:t>
      </w:r>
      <w:r>
        <w:tab/>
      </w:r>
      <w:r>
        <w:fldChar w:fldCharType="begin"/>
      </w:r>
      <w:r>
        <w:instrText xml:space="preserve"> PAGEREF _Toc155475851 \h </w:instrText>
      </w:r>
      <w:r>
        <w:fldChar w:fldCharType="separate"/>
      </w:r>
      <w:r>
        <w:t>98</w:t>
      </w:r>
      <w:r>
        <w:fldChar w:fldCharType="end"/>
      </w:r>
    </w:p>
    <w:p w14:paraId="7641DE5C" w14:textId="01FBACF2" w:rsidR="00200684" w:rsidRDefault="00200684">
      <w:pPr>
        <w:pStyle w:val="TOC2"/>
        <w:rPr>
          <w:rFonts w:asciiTheme="minorHAnsi" w:eastAsiaTheme="minorEastAsia" w:hAnsiTheme="minorHAnsi" w:cstheme="minorBidi"/>
          <w:kern w:val="2"/>
          <w:sz w:val="22"/>
          <w:szCs w:val="22"/>
          <w14:ligatures w14:val="standardContextual"/>
        </w:rPr>
      </w:pPr>
      <w:r w:rsidRPr="006D4E97">
        <w:rPr>
          <w:rFonts w:eastAsia="SimSun"/>
          <w:lang w:eastAsia="zh-CN"/>
        </w:rPr>
        <w:t>G</w:t>
      </w:r>
      <w:r>
        <w:rPr>
          <w:lang w:eastAsia="ja-JP"/>
        </w:rPr>
        <w:t>.5.2</w:t>
      </w:r>
      <w:r>
        <w:rPr>
          <w:rFonts w:asciiTheme="minorHAnsi" w:eastAsiaTheme="minorEastAsia" w:hAnsiTheme="minorHAnsi" w:cstheme="minorBidi"/>
          <w:kern w:val="2"/>
          <w:sz w:val="22"/>
          <w:szCs w:val="22"/>
          <w14:ligatures w14:val="standardContextual"/>
        </w:rPr>
        <w:tab/>
      </w:r>
      <w:r>
        <w:rPr>
          <w:lang w:eastAsia="ja-JP"/>
        </w:rPr>
        <w:t>Operating band unwanted emissions</w:t>
      </w:r>
      <w:r>
        <w:tab/>
      </w:r>
      <w:r>
        <w:fldChar w:fldCharType="begin"/>
      </w:r>
      <w:r>
        <w:instrText xml:space="preserve"> PAGEREF _Toc155475852 \h </w:instrText>
      </w:r>
      <w:r>
        <w:fldChar w:fldCharType="separate"/>
      </w:r>
      <w:r>
        <w:t>100</w:t>
      </w:r>
      <w:r>
        <w:fldChar w:fldCharType="end"/>
      </w:r>
    </w:p>
    <w:p w14:paraId="57FC5420" w14:textId="0B22DAC0" w:rsidR="00200684" w:rsidRDefault="00200684">
      <w:pPr>
        <w:pStyle w:val="TOC2"/>
        <w:rPr>
          <w:rFonts w:asciiTheme="minorHAnsi" w:eastAsiaTheme="minorEastAsia" w:hAnsiTheme="minorHAnsi" w:cstheme="minorBidi"/>
          <w:kern w:val="2"/>
          <w:sz w:val="22"/>
          <w:szCs w:val="22"/>
          <w14:ligatures w14:val="standardContextual"/>
        </w:rPr>
      </w:pPr>
      <w:r w:rsidRPr="006D4E97">
        <w:rPr>
          <w:rFonts w:eastAsia="SimSun"/>
          <w:lang w:eastAsia="zh-CN"/>
        </w:rPr>
        <w:t>G</w:t>
      </w:r>
      <w:r>
        <w:rPr>
          <w:lang w:eastAsia="ja-JP"/>
        </w:rPr>
        <w:t>.5.3</w:t>
      </w:r>
      <w:r>
        <w:rPr>
          <w:rFonts w:asciiTheme="minorHAnsi" w:eastAsiaTheme="minorEastAsia" w:hAnsiTheme="minorHAnsi" w:cstheme="minorBidi"/>
          <w:kern w:val="2"/>
          <w:sz w:val="22"/>
          <w:szCs w:val="22"/>
          <w14:ligatures w14:val="standardContextual"/>
        </w:rPr>
        <w:tab/>
      </w:r>
      <w:r>
        <w:rPr>
          <w:lang w:eastAsia="ja-JP"/>
        </w:rPr>
        <w:t>Spurious unwanted emissions</w:t>
      </w:r>
      <w:r>
        <w:tab/>
      </w:r>
      <w:r>
        <w:fldChar w:fldCharType="begin"/>
      </w:r>
      <w:r>
        <w:instrText xml:space="preserve"> PAGEREF _Toc155475853 \h </w:instrText>
      </w:r>
      <w:r>
        <w:fldChar w:fldCharType="separate"/>
      </w:r>
      <w:r>
        <w:t>100</w:t>
      </w:r>
      <w:r>
        <w:fldChar w:fldCharType="end"/>
      </w:r>
    </w:p>
    <w:p w14:paraId="06342E43" w14:textId="66C08E48" w:rsidR="00200684" w:rsidRDefault="00200684">
      <w:pPr>
        <w:pStyle w:val="TOC1"/>
        <w:rPr>
          <w:rFonts w:asciiTheme="minorHAnsi" w:eastAsiaTheme="minorEastAsia" w:hAnsiTheme="minorHAnsi" w:cstheme="minorBidi"/>
          <w:kern w:val="2"/>
          <w:szCs w:val="22"/>
          <w14:ligatures w14:val="standardContextual"/>
        </w:rPr>
      </w:pPr>
      <w:r w:rsidRPr="006D4E97">
        <w:rPr>
          <w:rFonts w:eastAsia="SimSun"/>
          <w:lang w:eastAsia="zh-CN"/>
        </w:rPr>
        <w:t>G</w:t>
      </w:r>
      <w:r>
        <w:rPr>
          <w:lang w:eastAsia="ja-JP"/>
        </w:rPr>
        <w:t>.6</w:t>
      </w:r>
      <w:r>
        <w:rPr>
          <w:rFonts w:asciiTheme="minorHAnsi" w:eastAsiaTheme="minorEastAsia" w:hAnsiTheme="minorHAnsi" w:cstheme="minorBidi"/>
          <w:kern w:val="2"/>
          <w:szCs w:val="22"/>
          <w14:ligatures w14:val="standardContextual"/>
        </w:rPr>
        <w:tab/>
      </w:r>
      <w:r>
        <w:rPr>
          <w:lang w:eastAsia="ja-JP"/>
        </w:rPr>
        <w:t>Wave vector space grid</w:t>
      </w:r>
      <w:r>
        <w:tab/>
      </w:r>
      <w:r>
        <w:fldChar w:fldCharType="begin"/>
      </w:r>
      <w:r>
        <w:instrText xml:space="preserve"> PAGEREF _Toc155475854 \h </w:instrText>
      </w:r>
      <w:r>
        <w:fldChar w:fldCharType="separate"/>
      </w:r>
      <w:r>
        <w:t>100</w:t>
      </w:r>
      <w:r>
        <w:fldChar w:fldCharType="end"/>
      </w:r>
    </w:p>
    <w:p w14:paraId="1ADF83A1" w14:textId="4A67866C" w:rsidR="00200684" w:rsidRDefault="00200684">
      <w:pPr>
        <w:pStyle w:val="TOC1"/>
        <w:rPr>
          <w:rFonts w:asciiTheme="minorHAnsi" w:eastAsiaTheme="minorEastAsia" w:hAnsiTheme="minorHAnsi" w:cstheme="minorBidi"/>
          <w:kern w:val="2"/>
          <w:szCs w:val="22"/>
          <w14:ligatures w14:val="standardContextual"/>
        </w:rPr>
      </w:pPr>
      <w:r w:rsidRPr="006D4E97">
        <w:rPr>
          <w:rFonts w:eastAsia="SimSun"/>
          <w:lang w:eastAsia="zh-CN"/>
        </w:rPr>
        <w:t>G</w:t>
      </w:r>
      <w:r>
        <w:rPr>
          <w:lang w:eastAsia="ja-JP"/>
        </w:rPr>
        <w:t>.7</w:t>
      </w:r>
      <w:r>
        <w:rPr>
          <w:rFonts w:asciiTheme="minorHAnsi" w:eastAsiaTheme="minorEastAsia" w:hAnsiTheme="minorHAnsi" w:cstheme="minorBidi"/>
          <w:kern w:val="2"/>
          <w:szCs w:val="22"/>
          <w14:ligatures w14:val="standardContextual"/>
        </w:rPr>
        <w:tab/>
      </w:r>
      <w:r>
        <w:rPr>
          <w:lang w:eastAsia="ja-JP"/>
        </w:rPr>
        <w:t>Full sphere with sparse sampling</w:t>
      </w:r>
      <w:r>
        <w:tab/>
      </w:r>
      <w:r>
        <w:fldChar w:fldCharType="begin"/>
      </w:r>
      <w:r>
        <w:instrText xml:space="preserve"> PAGEREF _Toc155475855 \h </w:instrText>
      </w:r>
      <w:r>
        <w:fldChar w:fldCharType="separate"/>
      </w:r>
      <w:r>
        <w:t>101</w:t>
      </w:r>
      <w:r>
        <w:fldChar w:fldCharType="end"/>
      </w:r>
    </w:p>
    <w:p w14:paraId="0BC96F50" w14:textId="3AAD4F66" w:rsidR="00200684" w:rsidRDefault="00200684">
      <w:pPr>
        <w:pStyle w:val="TOC1"/>
        <w:rPr>
          <w:rFonts w:asciiTheme="minorHAnsi" w:eastAsiaTheme="minorEastAsia" w:hAnsiTheme="minorHAnsi" w:cstheme="minorBidi"/>
          <w:kern w:val="2"/>
          <w:szCs w:val="22"/>
          <w14:ligatures w14:val="standardContextual"/>
        </w:rPr>
      </w:pPr>
      <w:r w:rsidRPr="006D4E97">
        <w:rPr>
          <w:rFonts w:eastAsia="SimSun"/>
          <w:lang w:eastAsia="zh-CN"/>
        </w:rPr>
        <w:t>G</w:t>
      </w:r>
      <w:r>
        <w:rPr>
          <w:lang w:eastAsia="ja-JP"/>
        </w:rPr>
        <w:t>.8</w:t>
      </w:r>
      <w:r>
        <w:rPr>
          <w:rFonts w:asciiTheme="minorHAnsi" w:eastAsiaTheme="minorEastAsia" w:hAnsiTheme="minorHAnsi" w:cstheme="minorBidi"/>
          <w:kern w:val="2"/>
          <w:szCs w:val="22"/>
          <w14:ligatures w14:val="standardContextual"/>
        </w:rPr>
        <w:tab/>
      </w:r>
      <w:r>
        <w:rPr>
          <w:lang w:eastAsia="ja-JP"/>
        </w:rPr>
        <w:t>Beam-based directions</w:t>
      </w:r>
      <w:r>
        <w:tab/>
      </w:r>
      <w:r>
        <w:fldChar w:fldCharType="begin"/>
      </w:r>
      <w:r>
        <w:instrText xml:space="preserve"> PAGEREF _Toc155475856 \h </w:instrText>
      </w:r>
      <w:r>
        <w:fldChar w:fldCharType="separate"/>
      </w:r>
      <w:r>
        <w:t>102</w:t>
      </w:r>
      <w:r>
        <w:fldChar w:fldCharType="end"/>
      </w:r>
    </w:p>
    <w:p w14:paraId="49C00FE7" w14:textId="05111BDF" w:rsidR="00200684" w:rsidRDefault="00200684">
      <w:pPr>
        <w:pStyle w:val="TOC1"/>
        <w:rPr>
          <w:rFonts w:asciiTheme="minorHAnsi" w:eastAsiaTheme="minorEastAsia" w:hAnsiTheme="minorHAnsi" w:cstheme="minorBidi"/>
          <w:kern w:val="2"/>
          <w:szCs w:val="22"/>
          <w14:ligatures w14:val="standardContextual"/>
        </w:rPr>
      </w:pPr>
      <w:r w:rsidRPr="006D4E97">
        <w:rPr>
          <w:rFonts w:eastAsia="SimSun"/>
          <w:lang w:eastAsia="zh-CN"/>
        </w:rPr>
        <w:t>G</w:t>
      </w:r>
      <w:r>
        <w:rPr>
          <w:lang w:eastAsia="ja-JP"/>
        </w:rPr>
        <w:t>.9</w:t>
      </w:r>
      <w:r>
        <w:rPr>
          <w:rFonts w:asciiTheme="minorHAnsi" w:eastAsiaTheme="minorEastAsia" w:hAnsiTheme="minorHAnsi" w:cstheme="minorBidi"/>
          <w:kern w:val="2"/>
          <w:szCs w:val="22"/>
          <w14:ligatures w14:val="standardContextual"/>
        </w:rPr>
        <w:tab/>
      </w:r>
      <w:r>
        <w:rPr>
          <w:lang w:eastAsia="ja-JP"/>
        </w:rPr>
        <w:t>Peak method</w:t>
      </w:r>
      <w:r>
        <w:tab/>
      </w:r>
      <w:r>
        <w:fldChar w:fldCharType="begin"/>
      </w:r>
      <w:r>
        <w:instrText xml:space="preserve"> PAGEREF _Toc155475857 \h </w:instrText>
      </w:r>
      <w:r>
        <w:fldChar w:fldCharType="separate"/>
      </w:r>
      <w:r>
        <w:t>102</w:t>
      </w:r>
      <w:r>
        <w:fldChar w:fldCharType="end"/>
      </w:r>
    </w:p>
    <w:p w14:paraId="682EE177" w14:textId="588F2DB3" w:rsidR="00200684" w:rsidRDefault="00200684">
      <w:pPr>
        <w:pStyle w:val="TOC1"/>
        <w:rPr>
          <w:rFonts w:asciiTheme="minorHAnsi" w:eastAsiaTheme="minorEastAsia" w:hAnsiTheme="minorHAnsi" w:cstheme="minorBidi"/>
          <w:kern w:val="2"/>
          <w:szCs w:val="22"/>
          <w14:ligatures w14:val="standardContextual"/>
        </w:rPr>
      </w:pPr>
      <w:r w:rsidRPr="006D4E97">
        <w:rPr>
          <w:rFonts w:eastAsia="SimSun"/>
          <w:lang w:eastAsia="zh-CN"/>
        </w:rPr>
        <w:t>G</w:t>
      </w:r>
      <w:r>
        <w:rPr>
          <w:lang w:eastAsia="ja-JP"/>
        </w:rPr>
        <w:t>.10</w:t>
      </w:r>
      <w:r>
        <w:rPr>
          <w:rFonts w:asciiTheme="minorHAnsi" w:eastAsiaTheme="minorEastAsia" w:hAnsiTheme="minorHAnsi" w:cstheme="minorBidi"/>
          <w:kern w:val="2"/>
          <w:szCs w:val="22"/>
          <w14:ligatures w14:val="standardContextual"/>
        </w:rPr>
        <w:tab/>
      </w:r>
      <w:r>
        <w:rPr>
          <w:lang w:eastAsia="ja-JP"/>
        </w:rPr>
        <w:t>Equal sector with peak average</w:t>
      </w:r>
      <w:r>
        <w:tab/>
      </w:r>
      <w:r>
        <w:fldChar w:fldCharType="begin"/>
      </w:r>
      <w:r>
        <w:instrText xml:space="preserve"> PAGEREF _Toc155475858 \h </w:instrText>
      </w:r>
      <w:r>
        <w:fldChar w:fldCharType="separate"/>
      </w:r>
      <w:r>
        <w:t>102</w:t>
      </w:r>
      <w:r>
        <w:fldChar w:fldCharType="end"/>
      </w:r>
    </w:p>
    <w:p w14:paraId="698C762F" w14:textId="5B909401" w:rsidR="00200684" w:rsidRDefault="00200684">
      <w:pPr>
        <w:pStyle w:val="TOC1"/>
        <w:rPr>
          <w:rFonts w:asciiTheme="minorHAnsi" w:eastAsiaTheme="minorEastAsia" w:hAnsiTheme="minorHAnsi" w:cstheme="minorBidi"/>
          <w:kern w:val="2"/>
          <w:szCs w:val="22"/>
          <w14:ligatures w14:val="standardContextual"/>
        </w:rPr>
      </w:pPr>
      <w:r w:rsidRPr="006D4E97">
        <w:rPr>
          <w:rFonts w:eastAsia="SimSun"/>
          <w:lang w:eastAsia="zh-CN"/>
        </w:rPr>
        <w:t>G</w:t>
      </w:r>
      <w:r>
        <w:rPr>
          <w:lang w:eastAsia="ja-JP"/>
        </w:rPr>
        <w:t>.11</w:t>
      </w:r>
      <w:r>
        <w:rPr>
          <w:rFonts w:asciiTheme="minorHAnsi" w:eastAsiaTheme="minorEastAsia" w:hAnsiTheme="minorHAnsi" w:cstheme="minorBidi"/>
          <w:kern w:val="2"/>
          <w:szCs w:val="22"/>
          <w14:ligatures w14:val="standardContextual"/>
        </w:rPr>
        <w:tab/>
      </w:r>
      <w:r>
        <w:rPr>
          <w:lang w:eastAsia="ja-JP"/>
        </w:rPr>
        <w:t>Pre-scan</w:t>
      </w:r>
      <w:r>
        <w:tab/>
      </w:r>
      <w:r>
        <w:fldChar w:fldCharType="begin"/>
      </w:r>
      <w:r>
        <w:instrText xml:space="preserve"> PAGEREF _Toc155475859 \h </w:instrText>
      </w:r>
      <w:r>
        <w:fldChar w:fldCharType="separate"/>
      </w:r>
      <w:r>
        <w:t>103</w:t>
      </w:r>
      <w:r>
        <w:fldChar w:fldCharType="end"/>
      </w:r>
    </w:p>
    <w:p w14:paraId="4C9ECEC0" w14:textId="767E45CD" w:rsidR="00200684" w:rsidRDefault="00200684">
      <w:pPr>
        <w:pStyle w:val="TOC8"/>
        <w:rPr>
          <w:rFonts w:asciiTheme="minorHAnsi" w:eastAsiaTheme="minorEastAsia" w:hAnsiTheme="minorHAnsi" w:cstheme="minorBidi"/>
          <w:b w:val="0"/>
          <w:kern w:val="2"/>
          <w:szCs w:val="22"/>
          <w14:ligatures w14:val="standardContextual"/>
        </w:rPr>
      </w:pPr>
      <w:r>
        <w:t xml:space="preserve">Annex </w:t>
      </w:r>
      <w:r w:rsidRPr="006D4E97">
        <w:rPr>
          <w:lang w:val="en-US" w:eastAsia="zh-CN"/>
        </w:rPr>
        <w:t>H</w:t>
      </w:r>
      <w:r>
        <w:t xml:space="preserve"> (informative): Change history</w:t>
      </w:r>
      <w:r>
        <w:tab/>
      </w:r>
      <w:r>
        <w:fldChar w:fldCharType="begin"/>
      </w:r>
      <w:r>
        <w:instrText xml:space="preserve"> PAGEREF _Toc155475860 \h </w:instrText>
      </w:r>
      <w:r>
        <w:fldChar w:fldCharType="separate"/>
      </w:r>
      <w:r>
        <w:t>104</w:t>
      </w:r>
      <w:r>
        <w:fldChar w:fldCharType="end"/>
      </w:r>
    </w:p>
    <w:p w14:paraId="4BE581BB" w14:textId="638A4810" w:rsidR="004D3FFD" w:rsidRDefault="00200684">
      <w:r>
        <w:fldChar w:fldCharType="end"/>
      </w:r>
    </w:p>
    <w:p w14:paraId="3EAEB5A5" w14:textId="77777777" w:rsidR="004D3FFD" w:rsidRDefault="002C252C">
      <w:pPr>
        <w:pStyle w:val="Guidance"/>
      </w:pPr>
      <w:r>
        <w:br w:type="page"/>
      </w:r>
    </w:p>
    <w:p w14:paraId="4F7B59E0" w14:textId="77777777" w:rsidR="004D3FFD" w:rsidRDefault="002C252C">
      <w:pPr>
        <w:pStyle w:val="Heading1"/>
      </w:pPr>
      <w:bookmarkStart w:id="15" w:name="foreword"/>
      <w:bookmarkStart w:id="16" w:name="_Toc15568"/>
      <w:bookmarkStart w:id="17" w:name="_Toc11308"/>
      <w:bookmarkStart w:id="18" w:name="_Toc14640"/>
      <w:bookmarkStart w:id="19" w:name="_Toc20105"/>
      <w:bookmarkStart w:id="20" w:name="_Toc121818307"/>
      <w:bookmarkStart w:id="21" w:name="_Toc121818531"/>
      <w:bookmarkStart w:id="22" w:name="_Toc124158286"/>
      <w:bookmarkStart w:id="23" w:name="_Toc130558354"/>
      <w:bookmarkStart w:id="24" w:name="_Toc137467079"/>
      <w:bookmarkStart w:id="25" w:name="_Toc138884725"/>
      <w:bookmarkStart w:id="26" w:name="_Toc138884949"/>
      <w:bookmarkStart w:id="27" w:name="_Toc145511160"/>
      <w:bookmarkStart w:id="28" w:name="_Toc155475637"/>
      <w:bookmarkEnd w:id="15"/>
      <w:r>
        <w:t>Foreword</w:t>
      </w:r>
      <w:bookmarkEnd w:id="16"/>
      <w:bookmarkEnd w:id="17"/>
      <w:bookmarkEnd w:id="18"/>
      <w:bookmarkEnd w:id="19"/>
      <w:bookmarkEnd w:id="20"/>
      <w:bookmarkEnd w:id="21"/>
      <w:bookmarkEnd w:id="22"/>
      <w:bookmarkEnd w:id="23"/>
      <w:bookmarkEnd w:id="24"/>
      <w:bookmarkEnd w:id="25"/>
      <w:bookmarkEnd w:id="26"/>
      <w:bookmarkEnd w:id="27"/>
      <w:bookmarkEnd w:id="28"/>
    </w:p>
    <w:p w14:paraId="4A33C589" w14:textId="77777777" w:rsidR="004D3FFD" w:rsidRDefault="002C252C">
      <w:r>
        <w:t xml:space="preserve">This Technical </w:t>
      </w:r>
      <w:bookmarkStart w:id="29" w:name="spectype3"/>
      <w:r>
        <w:t>Specification</w:t>
      </w:r>
      <w:bookmarkEnd w:id="29"/>
      <w:r>
        <w:t xml:space="preserve"> has been produced by the 3rd Generation Partnership Project (3GPP).</w:t>
      </w:r>
    </w:p>
    <w:p w14:paraId="3F2DE678" w14:textId="77777777" w:rsidR="004D3FFD" w:rsidRDefault="002C252C">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EEF714B" w14:textId="77777777" w:rsidR="004D3FFD" w:rsidRDefault="002C252C">
      <w:pPr>
        <w:pStyle w:val="B1"/>
      </w:pPr>
      <w:r>
        <w:t>Version x.y.z</w:t>
      </w:r>
    </w:p>
    <w:p w14:paraId="22DA3313" w14:textId="77777777" w:rsidR="004D3FFD" w:rsidRDefault="002C252C">
      <w:pPr>
        <w:pStyle w:val="B1"/>
      </w:pPr>
      <w:r>
        <w:t>where:</w:t>
      </w:r>
    </w:p>
    <w:p w14:paraId="27E617CD" w14:textId="77777777" w:rsidR="004D3FFD" w:rsidRDefault="002C252C">
      <w:pPr>
        <w:pStyle w:val="B20"/>
      </w:pPr>
      <w:r>
        <w:t>x</w:t>
      </w:r>
      <w:r>
        <w:tab/>
        <w:t>the first digit:</w:t>
      </w:r>
    </w:p>
    <w:p w14:paraId="412BDA48" w14:textId="77777777" w:rsidR="004D3FFD" w:rsidRDefault="002C252C">
      <w:pPr>
        <w:pStyle w:val="B30"/>
      </w:pPr>
      <w:r>
        <w:t>1</w:t>
      </w:r>
      <w:r>
        <w:tab/>
        <w:t>presented to TSG for information;</w:t>
      </w:r>
    </w:p>
    <w:p w14:paraId="4A61C895" w14:textId="77777777" w:rsidR="004D3FFD" w:rsidRDefault="002C252C">
      <w:pPr>
        <w:pStyle w:val="B30"/>
      </w:pPr>
      <w:r>
        <w:t>2</w:t>
      </w:r>
      <w:r>
        <w:tab/>
        <w:t>presented to TSG for approval;</w:t>
      </w:r>
    </w:p>
    <w:p w14:paraId="2458E076" w14:textId="77777777" w:rsidR="004D3FFD" w:rsidRDefault="002C252C">
      <w:pPr>
        <w:pStyle w:val="B30"/>
      </w:pPr>
      <w:r>
        <w:t>3</w:t>
      </w:r>
      <w:r>
        <w:tab/>
        <w:t>or greater indicates TSG approved document under change control.</w:t>
      </w:r>
    </w:p>
    <w:p w14:paraId="00A7CAAA" w14:textId="77777777" w:rsidR="004D3FFD" w:rsidRDefault="002C252C">
      <w:pPr>
        <w:pStyle w:val="B20"/>
      </w:pPr>
      <w:r>
        <w:t>y</w:t>
      </w:r>
      <w:r>
        <w:tab/>
        <w:t>the second digit is incremented for all changes of substance, i.e. technical enhancements, corrections, updates, etc.</w:t>
      </w:r>
    </w:p>
    <w:p w14:paraId="40168D49" w14:textId="77777777" w:rsidR="004D3FFD" w:rsidRDefault="002C252C">
      <w:pPr>
        <w:pStyle w:val="B20"/>
      </w:pPr>
      <w:r>
        <w:t>z</w:t>
      </w:r>
      <w:r>
        <w:tab/>
        <w:t>the third digit is incremented when editorial only changes have been incorporated in the document.</w:t>
      </w:r>
    </w:p>
    <w:p w14:paraId="3C3705D5" w14:textId="77777777" w:rsidR="004D3FFD" w:rsidRDefault="002C252C">
      <w:r>
        <w:t>In the present document, modal verbs have the following meanings:</w:t>
      </w:r>
    </w:p>
    <w:p w14:paraId="25E7994B" w14:textId="77777777" w:rsidR="004D3FFD" w:rsidRDefault="002C252C">
      <w:pPr>
        <w:pStyle w:val="EX"/>
      </w:pPr>
      <w:r>
        <w:rPr>
          <w:b/>
        </w:rPr>
        <w:t>shall</w:t>
      </w:r>
      <w:r>
        <w:tab/>
      </w:r>
      <w:r>
        <w:tab/>
        <w:t>indicates a mandatory requirement to do something</w:t>
      </w:r>
    </w:p>
    <w:p w14:paraId="40F08EB7" w14:textId="77777777" w:rsidR="004D3FFD" w:rsidRDefault="002C252C">
      <w:pPr>
        <w:pStyle w:val="EX"/>
      </w:pPr>
      <w:r>
        <w:rPr>
          <w:b/>
        </w:rPr>
        <w:t>shall not</w:t>
      </w:r>
      <w:r>
        <w:tab/>
        <w:t>indicates an interdiction (prohibition) to do something</w:t>
      </w:r>
    </w:p>
    <w:p w14:paraId="679FCC5C" w14:textId="77777777" w:rsidR="004D3FFD" w:rsidRDefault="002C252C">
      <w:r>
        <w:t>The constructions "shall" and "shall not" are confined to the context of normative provisions, and do not appear in Technical Reports.</w:t>
      </w:r>
    </w:p>
    <w:p w14:paraId="786FC301" w14:textId="77777777" w:rsidR="004D3FFD" w:rsidRDefault="002C252C">
      <w: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7298F88B" w14:textId="77777777" w:rsidR="004D3FFD" w:rsidRDefault="002C252C">
      <w:pPr>
        <w:pStyle w:val="EX"/>
      </w:pPr>
      <w:r>
        <w:rPr>
          <w:b/>
        </w:rPr>
        <w:t>should</w:t>
      </w:r>
      <w:r>
        <w:tab/>
      </w:r>
      <w:r>
        <w:tab/>
        <w:t>indicates a recommendation to do something</w:t>
      </w:r>
    </w:p>
    <w:p w14:paraId="7183DE02" w14:textId="77777777" w:rsidR="004D3FFD" w:rsidRDefault="002C252C">
      <w:pPr>
        <w:pStyle w:val="EX"/>
      </w:pPr>
      <w:r>
        <w:rPr>
          <w:b/>
        </w:rPr>
        <w:t>should not</w:t>
      </w:r>
      <w:r>
        <w:tab/>
        <w:t>indicates a recommendation not to do something</w:t>
      </w:r>
    </w:p>
    <w:p w14:paraId="6AE8FA1F" w14:textId="77777777" w:rsidR="004D3FFD" w:rsidRDefault="002C252C">
      <w:pPr>
        <w:pStyle w:val="EX"/>
      </w:pPr>
      <w:r>
        <w:rPr>
          <w:b/>
        </w:rPr>
        <w:t>may</w:t>
      </w:r>
      <w:r>
        <w:tab/>
      </w:r>
      <w:r>
        <w:tab/>
        <w:t>indicates permission to do something</w:t>
      </w:r>
    </w:p>
    <w:p w14:paraId="06D059CC" w14:textId="77777777" w:rsidR="004D3FFD" w:rsidRDefault="002C252C">
      <w:pPr>
        <w:pStyle w:val="EX"/>
      </w:pPr>
      <w:r>
        <w:rPr>
          <w:b/>
        </w:rPr>
        <w:t>need not</w:t>
      </w:r>
      <w:r>
        <w:tab/>
        <w:t>indicates permission not to do something</w:t>
      </w:r>
    </w:p>
    <w:p w14:paraId="02119532" w14:textId="77777777" w:rsidR="004D3FFD" w:rsidRDefault="002C252C">
      <w:r>
        <w:t>The construction "may not" is ambiguous and is not used in normative elements. The unambiguous constructions "might not" or "shall not" are used instead, depending upon the meaning intended.</w:t>
      </w:r>
    </w:p>
    <w:p w14:paraId="77954779" w14:textId="77777777" w:rsidR="004D3FFD" w:rsidRDefault="002C252C">
      <w:pPr>
        <w:pStyle w:val="EX"/>
      </w:pPr>
      <w:r>
        <w:rPr>
          <w:b/>
        </w:rPr>
        <w:t>can</w:t>
      </w:r>
      <w:r>
        <w:tab/>
      </w:r>
      <w:r>
        <w:tab/>
        <w:t>indicates that something is possible</w:t>
      </w:r>
    </w:p>
    <w:p w14:paraId="34E3E286" w14:textId="77777777" w:rsidR="004D3FFD" w:rsidRDefault="002C252C">
      <w:pPr>
        <w:pStyle w:val="EX"/>
      </w:pPr>
      <w:r>
        <w:rPr>
          <w:b/>
        </w:rPr>
        <w:t>cannot</w:t>
      </w:r>
      <w:r>
        <w:tab/>
      </w:r>
      <w:r>
        <w:tab/>
        <w:t>indicates that something is impossible</w:t>
      </w:r>
    </w:p>
    <w:p w14:paraId="2575F8F0" w14:textId="77777777" w:rsidR="004D3FFD" w:rsidRDefault="002C252C">
      <w:r>
        <w:t>The constructions "can" and "cannot" are not substitutes for "may" and "need not".</w:t>
      </w:r>
    </w:p>
    <w:p w14:paraId="39DBC2E4" w14:textId="77777777" w:rsidR="004D3FFD" w:rsidRDefault="002C252C">
      <w:pPr>
        <w:pStyle w:val="EX"/>
      </w:pPr>
      <w:r>
        <w:rPr>
          <w:b/>
        </w:rPr>
        <w:t>will</w:t>
      </w:r>
      <w:r>
        <w:tab/>
      </w:r>
      <w:r>
        <w:tab/>
        <w:t>indicates that something is certain or expected to happen as a result of action taken by an agency the behaviour of which is outside the scope of the present document</w:t>
      </w:r>
    </w:p>
    <w:p w14:paraId="3ED0650B" w14:textId="77777777" w:rsidR="004D3FFD" w:rsidRDefault="002C252C">
      <w:pPr>
        <w:pStyle w:val="EX"/>
      </w:pPr>
      <w:r>
        <w:rPr>
          <w:b/>
        </w:rPr>
        <w:t>will not</w:t>
      </w:r>
      <w:r>
        <w:tab/>
      </w:r>
      <w:r>
        <w:tab/>
        <w:t>indicates that something is certain or expected not to happen as a result of action taken by an agency the behaviour of which is outside the scope of the present document</w:t>
      </w:r>
    </w:p>
    <w:p w14:paraId="5BC12405" w14:textId="77777777" w:rsidR="004D3FFD" w:rsidRDefault="002C252C">
      <w:pPr>
        <w:pStyle w:val="EX"/>
      </w:pPr>
      <w:r>
        <w:rPr>
          <w:b/>
        </w:rPr>
        <w:t>might</w:t>
      </w:r>
      <w:r>
        <w:tab/>
        <w:t>indicates a likelihood that something will happen as a result of action taken by some agency the behaviour of which is outside the scope of the present document</w:t>
      </w:r>
    </w:p>
    <w:p w14:paraId="1B8FC988" w14:textId="77777777" w:rsidR="004D3FFD" w:rsidRDefault="002C252C">
      <w:pPr>
        <w:pStyle w:val="EX"/>
      </w:pPr>
      <w:r>
        <w:rPr>
          <w:b/>
        </w:rPr>
        <w:t>might not</w:t>
      </w:r>
      <w:r>
        <w:tab/>
        <w:t>indicates a likelihood that something will not happen as a result of action taken by some agency the behaviour of which is outside the scope of the present document</w:t>
      </w:r>
    </w:p>
    <w:p w14:paraId="76332797" w14:textId="77777777" w:rsidR="004D3FFD" w:rsidRDefault="002C252C">
      <w:r>
        <w:t>In addition:</w:t>
      </w:r>
    </w:p>
    <w:p w14:paraId="2382CD1C" w14:textId="77777777" w:rsidR="004D3FFD" w:rsidRDefault="002C252C">
      <w:pPr>
        <w:pStyle w:val="EX"/>
      </w:pPr>
      <w:r>
        <w:rPr>
          <w:b/>
        </w:rPr>
        <w:t>is</w:t>
      </w:r>
      <w:r>
        <w:tab/>
        <w:t>(or any other verb in the indicative mood) indicates a statement of fact</w:t>
      </w:r>
    </w:p>
    <w:p w14:paraId="6C036B62" w14:textId="77777777" w:rsidR="004D3FFD" w:rsidRDefault="002C252C">
      <w:pPr>
        <w:pStyle w:val="EX"/>
      </w:pPr>
      <w:r>
        <w:rPr>
          <w:b/>
        </w:rPr>
        <w:t>is not</w:t>
      </w:r>
      <w:r>
        <w:tab/>
        <w:t>(or any other negative verb in the indicative mood) indicates a statement of fact</w:t>
      </w:r>
    </w:p>
    <w:p w14:paraId="5A3B81FD" w14:textId="77777777" w:rsidR="004D3FFD" w:rsidRDefault="002C252C">
      <w:r>
        <w:t>The constructions "is" and "is not" do not indicate requirements.</w:t>
      </w:r>
    </w:p>
    <w:p w14:paraId="37F6BCA0" w14:textId="77777777" w:rsidR="004D3FFD" w:rsidRDefault="002C252C" w:rsidP="00590992">
      <w:pPr>
        <w:pStyle w:val="Heading1"/>
      </w:pPr>
      <w:bookmarkStart w:id="30" w:name="introduction"/>
      <w:bookmarkEnd w:id="30"/>
      <w:r>
        <w:br w:type="page"/>
      </w:r>
      <w:bookmarkStart w:id="31" w:name="scope"/>
      <w:bookmarkStart w:id="32" w:name="_Toc27163"/>
      <w:bookmarkStart w:id="33" w:name="_Toc477"/>
      <w:bookmarkStart w:id="34" w:name="_Toc2468"/>
      <w:bookmarkStart w:id="35" w:name="_Toc17018"/>
      <w:bookmarkStart w:id="36" w:name="_Toc121818308"/>
      <w:bookmarkStart w:id="37" w:name="_Toc121818532"/>
      <w:bookmarkStart w:id="38" w:name="_Toc124158287"/>
      <w:bookmarkStart w:id="39" w:name="_Toc130558355"/>
      <w:bookmarkStart w:id="40" w:name="_Toc137467080"/>
      <w:bookmarkStart w:id="41" w:name="_Toc138884726"/>
      <w:bookmarkStart w:id="42" w:name="_Toc138884950"/>
      <w:bookmarkStart w:id="43" w:name="_Toc145511161"/>
      <w:bookmarkStart w:id="44" w:name="_Toc155475638"/>
      <w:bookmarkEnd w:id="31"/>
      <w:r>
        <w:t>1</w:t>
      </w:r>
      <w:r>
        <w:tab/>
        <w:t>Scope</w:t>
      </w:r>
      <w:bookmarkEnd w:id="32"/>
      <w:bookmarkEnd w:id="33"/>
      <w:bookmarkEnd w:id="34"/>
      <w:bookmarkEnd w:id="35"/>
      <w:bookmarkEnd w:id="36"/>
      <w:bookmarkEnd w:id="37"/>
      <w:bookmarkEnd w:id="38"/>
      <w:bookmarkEnd w:id="39"/>
      <w:bookmarkEnd w:id="40"/>
      <w:bookmarkEnd w:id="41"/>
      <w:bookmarkEnd w:id="42"/>
      <w:bookmarkEnd w:id="43"/>
      <w:bookmarkEnd w:id="44"/>
    </w:p>
    <w:p w14:paraId="0FAF0751" w14:textId="77777777" w:rsidR="004D3FFD" w:rsidRDefault="002C252C">
      <w:r>
        <w:t xml:space="preserve">The present document specifies the Radio Frequency (RF) test methods and conformance requirements for </w:t>
      </w:r>
      <w:r>
        <w:rPr>
          <w:rFonts w:hint="eastAsia"/>
          <w:lang w:val="en-US" w:eastAsia="zh-CN"/>
        </w:rPr>
        <w:t xml:space="preserve">NR </w:t>
      </w:r>
      <w:r>
        <w:rPr>
          <w:rFonts w:hint="eastAsia"/>
          <w:i/>
          <w:iCs/>
          <w:lang w:val="en-US" w:eastAsia="zh-CN"/>
        </w:rPr>
        <w:t>Repeater</w:t>
      </w:r>
      <w:r>
        <w:rPr>
          <w:lang w:eastAsia="zh-CN"/>
        </w:rPr>
        <w:t xml:space="preserve"> </w:t>
      </w:r>
      <w:r>
        <w:rPr>
          <w:i/>
          <w:lang w:eastAsia="zh-CN"/>
        </w:rPr>
        <w:t xml:space="preserve">type </w:t>
      </w:r>
      <w:r>
        <w:rPr>
          <w:rFonts w:hint="eastAsia"/>
          <w:i/>
          <w:lang w:eastAsia="zh-CN"/>
        </w:rPr>
        <w:t>2</w:t>
      </w:r>
      <w:r>
        <w:rPr>
          <w:i/>
          <w:lang w:eastAsia="zh-CN"/>
        </w:rPr>
        <w:t>-</w:t>
      </w:r>
      <w:r>
        <w:rPr>
          <w:rFonts w:hint="eastAsia"/>
          <w:i/>
          <w:lang w:eastAsia="zh-CN"/>
        </w:rPr>
        <w:t>O</w:t>
      </w:r>
      <w:r>
        <w:t xml:space="preserve">. These have been derived from, and are consistent with the </w:t>
      </w:r>
      <w:r>
        <w:rPr>
          <w:rFonts w:hint="eastAsia"/>
          <w:lang w:eastAsia="zh-CN"/>
        </w:rPr>
        <w:t xml:space="preserve">radiated </w:t>
      </w:r>
      <w:r>
        <w:rPr>
          <w:lang w:eastAsia="zh-CN"/>
        </w:rPr>
        <w:t>requirements</w:t>
      </w:r>
      <w:r>
        <w:rPr>
          <w:rFonts w:hint="eastAsia"/>
          <w:lang w:eastAsia="zh-CN"/>
        </w:rPr>
        <w:t xml:space="preserve"> for </w:t>
      </w:r>
      <w:r>
        <w:rPr>
          <w:rFonts w:hint="eastAsia"/>
          <w:i/>
          <w:lang w:val="en-US" w:eastAsia="zh-CN"/>
        </w:rPr>
        <w:t>Repeater</w:t>
      </w:r>
      <w:r>
        <w:rPr>
          <w:i/>
          <w:lang w:eastAsia="zh-CN"/>
        </w:rPr>
        <w:t xml:space="preserve"> type </w:t>
      </w:r>
      <w:r>
        <w:rPr>
          <w:rFonts w:hint="eastAsia"/>
          <w:i/>
          <w:lang w:eastAsia="zh-CN"/>
        </w:rPr>
        <w:t>2</w:t>
      </w:r>
      <w:r>
        <w:rPr>
          <w:i/>
          <w:lang w:eastAsia="zh-CN"/>
        </w:rPr>
        <w:t>-</w:t>
      </w:r>
      <w:r>
        <w:rPr>
          <w:rFonts w:hint="eastAsia"/>
          <w:i/>
          <w:lang w:eastAsia="zh-CN"/>
        </w:rPr>
        <w:t>O</w:t>
      </w:r>
      <w:r>
        <w:rPr>
          <w:rFonts w:hint="eastAsia"/>
          <w:lang w:eastAsia="zh-CN"/>
        </w:rPr>
        <w:t xml:space="preserve"> in</w:t>
      </w:r>
      <w:r>
        <w:t xml:space="preserve"> </w:t>
      </w:r>
      <w:r>
        <w:rPr>
          <w:rFonts w:hint="eastAsia"/>
          <w:lang w:val="en-US" w:eastAsia="zh-CN"/>
        </w:rPr>
        <w:t>Repeater</w:t>
      </w:r>
      <w:r>
        <w:t xml:space="preserve"> specification defined in TS 38.10</w:t>
      </w:r>
      <w:r>
        <w:rPr>
          <w:rFonts w:hint="eastAsia"/>
          <w:lang w:val="en-US" w:eastAsia="zh-CN"/>
        </w:rPr>
        <w:t>6</w:t>
      </w:r>
      <w:r>
        <w:t> [2].</w:t>
      </w:r>
    </w:p>
    <w:p w14:paraId="48B862F3" w14:textId="77777777" w:rsidR="004D3FFD" w:rsidRDefault="002C252C">
      <w:r>
        <w:t xml:space="preserve">A </w:t>
      </w:r>
      <w:r>
        <w:rPr>
          <w:rFonts w:hint="eastAsia"/>
          <w:i/>
        </w:rPr>
        <w:t>repeater</w:t>
      </w:r>
      <w:r>
        <w:rPr>
          <w:i/>
        </w:rPr>
        <w:t xml:space="preserve"> type 1-C</w:t>
      </w:r>
      <w:r>
        <w:t xml:space="preserve"> only has conducted requirements so it</w:t>
      </w:r>
      <w:r>
        <w:rPr>
          <w:rFonts w:hint="eastAsia"/>
        </w:rPr>
        <w:t xml:space="preserve"> does not</w:t>
      </w:r>
      <w:r>
        <w:t xml:space="preserve"> require compliance to this specification.</w:t>
      </w:r>
    </w:p>
    <w:p w14:paraId="64B8EAC7" w14:textId="77777777" w:rsidR="004D3FFD" w:rsidRDefault="002C252C">
      <w:pPr>
        <w:rPr>
          <w:rFonts w:cs="v5.0.0"/>
          <w:lang w:eastAsia="zh-CN"/>
        </w:rPr>
      </w:pPr>
      <w:r>
        <w:rPr>
          <w:rFonts w:hint="eastAsia"/>
          <w:i/>
          <w:lang w:val="en-US" w:eastAsia="zh-CN"/>
        </w:rPr>
        <w:t>Repeater</w:t>
      </w:r>
      <w:r>
        <w:rPr>
          <w:i/>
        </w:rPr>
        <w:t xml:space="preserve"> type 2-O</w:t>
      </w:r>
      <w:r>
        <w:t xml:space="preserve"> have only radiated requirements so they require compliance to this specification only.</w:t>
      </w:r>
    </w:p>
    <w:p w14:paraId="2513C0B7" w14:textId="77777777" w:rsidR="004D3FFD" w:rsidRDefault="002C252C" w:rsidP="00590992">
      <w:pPr>
        <w:pStyle w:val="Heading1"/>
      </w:pPr>
      <w:bookmarkStart w:id="45" w:name="references"/>
      <w:bookmarkStart w:id="46" w:name="_Toc232"/>
      <w:bookmarkStart w:id="47" w:name="_Toc3793"/>
      <w:bookmarkStart w:id="48" w:name="_Toc13128"/>
      <w:bookmarkStart w:id="49" w:name="_Toc28661"/>
      <w:bookmarkStart w:id="50" w:name="_Toc121818309"/>
      <w:bookmarkStart w:id="51" w:name="_Toc121818533"/>
      <w:bookmarkStart w:id="52" w:name="_Toc124158288"/>
      <w:bookmarkStart w:id="53" w:name="_Toc130558356"/>
      <w:bookmarkStart w:id="54" w:name="_Toc137467081"/>
      <w:bookmarkStart w:id="55" w:name="_Toc138884727"/>
      <w:bookmarkStart w:id="56" w:name="_Toc138884951"/>
      <w:bookmarkStart w:id="57" w:name="_Toc145511162"/>
      <w:bookmarkStart w:id="58" w:name="_Toc155475639"/>
      <w:bookmarkEnd w:id="45"/>
      <w:r>
        <w:t>2</w:t>
      </w:r>
      <w:r>
        <w:tab/>
        <w:t>References</w:t>
      </w:r>
      <w:bookmarkEnd w:id="46"/>
      <w:bookmarkEnd w:id="47"/>
      <w:bookmarkEnd w:id="48"/>
      <w:bookmarkEnd w:id="49"/>
      <w:bookmarkEnd w:id="50"/>
      <w:bookmarkEnd w:id="51"/>
      <w:bookmarkEnd w:id="52"/>
      <w:bookmarkEnd w:id="53"/>
      <w:bookmarkEnd w:id="54"/>
      <w:bookmarkEnd w:id="55"/>
      <w:bookmarkEnd w:id="56"/>
      <w:bookmarkEnd w:id="57"/>
      <w:bookmarkEnd w:id="58"/>
    </w:p>
    <w:p w14:paraId="01D4FFF4" w14:textId="77777777" w:rsidR="004D3FFD" w:rsidRDefault="002C252C">
      <w:r>
        <w:t>The following documents contain provisions which, through reference in this text, constitute provisions of the present document.</w:t>
      </w:r>
    </w:p>
    <w:p w14:paraId="636BF474" w14:textId="77777777" w:rsidR="004D3FFD" w:rsidRDefault="002C252C">
      <w:pPr>
        <w:pStyle w:val="B1"/>
      </w:pPr>
      <w:r>
        <w:t>-</w:t>
      </w:r>
      <w:r>
        <w:tab/>
        <w:t>References are either specific (identified by date of publication, edition number, version number, etc.) or non</w:t>
      </w:r>
      <w:r>
        <w:noBreakHyphen/>
        <w:t>specific.</w:t>
      </w:r>
    </w:p>
    <w:p w14:paraId="3F8DE48E" w14:textId="77777777" w:rsidR="004D3FFD" w:rsidRDefault="002C252C">
      <w:pPr>
        <w:pStyle w:val="B1"/>
      </w:pPr>
      <w:r>
        <w:t>-</w:t>
      </w:r>
      <w:r>
        <w:tab/>
        <w:t>For a specific reference, subsequent revisions do not apply.</w:t>
      </w:r>
    </w:p>
    <w:p w14:paraId="4185E0F8" w14:textId="77777777" w:rsidR="004D3FFD" w:rsidRDefault="002C252C">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p w14:paraId="48146B93" w14:textId="1F3FA13D" w:rsidR="004D3FFD" w:rsidRDefault="002C252C" w:rsidP="00DD7548">
      <w:pPr>
        <w:pStyle w:val="EX"/>
      </w:pPr>
      <w:r>
        <w:rPr>
          <w:rFonts w:hint="eastAsia"/>
          <w:lang w:val="en-US" w:eastAsia="zh-CN"/>
        </w:rPr>
        <w:t>[1]</w:t>
      </w:r>
      <w:r w:rsidR="00DD7548">
        <w:tab/>
      </w:r>
      <w:r>
        <w:t>3GPP TR 21.905: "Vocabulary for 3GPP Specifications"</w:t>
      </w:r>
    </w:p>
    <w:p w14:paraId="526FCC4E" w14:textId="1F1E3894" w:rsidR="004D3FFD" w:rsidRDefault="002C252C" w:rsidP="00DD7548">
      <w:pPr>
        <w:pStyle w:val="EX"/>
      </w:pPr>
      <w:r>
        <w:rPr>
          <w:rFonts w:hint="eastAsia"/>
          <w:lang w:val="en-US" w:eastAsia="zh-CN"/>
        </w:rPr>
        <w:t>[2]</w:t>
      </w:r>
      <w:r w:rsidR="00DD7548">
        <w:tab/>
      </w:r>
      <w:r>
        <w:t>3GPP TS 38.10</w:t>
      </w:r>
      <w:r>
        <w:rPr>
          <w:rFonts w:hint="eastAsia"/>
          <w:lang w:val="en-US" w:eastAsia="zh-CN"/>
        </w:rPr>
        <w:t>6</w:t>
      </w:r>
      <w:r>
        <w:t xml:space="preserve">: "NR </w:t>
      </w:r>
      <w:r>
        <w:rPr>
          <w:rFonts w:hint="eastAsia"/>
          <w:lang w:val="en-US" w:eastAsia="zh-CN"/>
        </w:rPr>
        <w:t>repeater</w:t>
      </w:r>
      <w:r>
        <w:t xml:space="preserve"> radio transmission and reception"</w:t>
      </w:r>
    </w:p>
    <w:p w14:paraId="25FDA760" w14:textId="77777777" w:rsidR="004D3FFD" w:rsidRDefault="002C252C">
      <w:pPr>
        <w:pStyle w:val="EX"/>
      </w:pPr>
      <w:r>
        <w:t>[</w:t>
      </w:r>
      <w:r>
        <w:rPr>
          <w:rFonts w:hint="eastAsia"/>
          <w:lang w:val="en-US" w:eastAsia="zh-CN"/>
        </w:rPr>
        <w:t>3</w:t>
      </w:r>
      <w:r>
        <w:t>]</w:t>
      </w:r>
      <w:r>
        <w:tab/>
        <w:t>Recommendation ITU-R M.1545: "Measurement uncertainty as it applies to test limits for the terrestrial component of International Mobile Telecommunications-2000"</w:t>
      </w:r>
    </w:p>
    <w:p w14:paraId="0F0ADBF4" w14:textId="77777777" w:rsidR="004D3FFD" w:rsidRDefault="002C252C">
      <w:pPr>
        <w:pStyle w:val="EX"/>
      </w:pPr>
      <w:r>
        <w:t>[</w:t>
      </w:r>
      <w:r>
        <w:rPr>
          <w:rFonts w:hint="eastAsia"/>
          <w:lang w:val="en-US" w:eastAsia="zh-CN"/>
        </w:rPr>
        <w:t>4</w:t>
      </w:r>
      <w:r>
        <w:t>]</w:t>
      </w:r>
      <w:r>
        <w:tab/>
        <w:t>ITU-R Recommendation SM.329: "Unwanted emissions in the spurious domain"</w:t>
      </w:r>
    </w:p>
    <w:p w14:paraId="2EA4DD75" w14:textId="77777777" w:rsidR="004D3FFD" w:rsidRDefault="002C252C">
      <w:pPr>
        <w:pStyle w:val="EX"/>
      </w:pPr>
      <w:r>
        <w:t>[</w:t>
      </w:r>
      <w:r>
        <w:rPr>
          <w:rFonts w:hint="eastAsia"/>
          <w:lang w:val="en-US" w:eastAsia="zh-CN"/>
        </w:rPr>
        <w:t>5</w:t>
      </w:r>
      <w:r>
        <w:t>]</w:t>
      </w:r>
      <w:r>
        <w:tab/>
        <w:t>3GPP TS 38.104: "NR Base Station (BS) radio transmission and reception"</w:t>
      </w:r>
    </w:p>
    <w:p w14:paraId="05D0A5BA" w14:textId="77777777" w:rsidR="004D3FFD" w:rsidRDefault="002C252C">
      <w:pPr>
        <w:pStyle w:val="EX"/>
      </w:pPr>
      <w:r>
        <w:t>[</w:t>
      </w:r>
      <w:r>
        <w:rPr>
          <w:rFonts w:hint="eastAsia"/>
          <w:lang w:eastAsia="zh-CN"/>
        </w:rPr>
        <w:t>6</w:t>
      </w:r>
      <w:r>
        <w:t>]</w:t>
      </w:r>
      <w:r>
        <w:tab/>
        <w:t>3GPP TS 38.141-2: "NR; Base Station (BS) conformance testing; Part 2: Radiated conformance testing"</w:t>
      </w:r>
    </w:p>
    <w:p w14:paraId="30728A57" w14:textId="77777777" w:rsidR="004D3FFD" w:rsidRDefault="002C252C">
      <w:pPr>
        <w:pStyle w:val="EX"/>
      </w:pPr>
      <w:r>
        <w:t>[</w:t>
      </w:r>
      <w:r>
        <w:rPr>
          <w:rFonts w:hint="eastAsia"/>
          <w:lang w:val="en-US" w:eastAsia="zh-CN"/>
        </w:rPr>
        <w:t>7</w:t>
      </w:r>
      <w:r>
        <w:t>]</w:t>
      </w:r>
      <w:r>
        <w:tab/>
        <w:t>IEC 60 721-3-3: "Classification of environmental conditions - Part 3-3: Classification of groups of environmental parameters and their severities - Stationary use at weather protected locations"</w:t>
      </w:r>
    </w:p>
    <w:p w14:paraId="3532072B" w14:textId="77777777" w:rsidR="004D3FFD" w:rsidRDefault="002C252C">
      <w:pPr>
        <w:pStyle w:val="EX"/>
      </w:pPr>
      <w:r>
        <w:t>[</w:t>
      </w:r>
      <w:r>
        <w:rPr>
          <w:rFonts w:hint="eastAsia"/>
          <w:lang w:val="en-US" w:eastAsia="zh-CN"/>
        </w:rPr>
        <w:t>8</w:t>
      </w:r>
      <w:r>
        <w:t>]</w:t>
      </w:r>
      <w:r>
        <w:tab/>
        <w:t>IEC 60 721-3-4: "Classification of environmental conditions - Part 3: Classification of groups of environmental parameters and their severities - Clause 4: Stationary use at non-weather protected locations"</w:t>
      </w:r>
    </w:p>
    <w:p w14:paraId="5B49D51C" w14:textId="77777777" w:rsidR="004D3FFD" w:rsidRDefault="002C252C">
      <w:pPr>
        <w:pStyle w:val="EX"/>
      </w:pPr>
      <w:r>
        <w:t>[</w:t>
      </w:r>
      <w:r>
        <w:rPr>
          <w:rFonts w:hint="eastAsia"/>
          <w:lang w:val="en-US" w:eastAsia="zh-CN"/>
        </w:rPr>
        <w:t>9</w:t>
      </w:r>
      <w:r>
        <w:t>]</w:t>
      </w:r>
      <w:r>
        <w:tab/>
        <w:t>IEC 60 721: "Classification of environmental conditions"</w:t>
      </w:r>
    </w:p>
    <w:p w14:paraId="3A8180DE" w14:textId="77777777" w:rsidR="004D3FFD" w:rsidRDefault="002C252C">
      <w:pPr>
        <w:pStyle w:val="EX"/>
      </w:pPr>
      <w:r>
        <w:t>[</w:t>
      </w:r>
      <w:r>
        <w:rPr>
          <w:rFonts w:hint="eastAsia"/>
          <w:lang w:val="en-US" w:eastAsia="zh-CN"/>
        </w:rPr>
        <w:t>10</w:t>
      </w:r>
      <w:r>
        <w:t>]</w:t>
      </w:r>
      <w:r>
        <w:tab/>
        <w:t>IEC 60 068-2-1</w:t>
      </w:r>
      <w:r>
        <w:rPr>
          <w:rFonts w:cs="v4.2.0"/>
        </w:rPr>
        <w:t xml:space="preserve"> (2007): "Environmental testing - Part 2: Tests. Tests A: Cold"</w:t>
      </w:r>
    </w:p>
    <w:p w14:paraId="15399B7E" w14:textId="77777777" w:rsidR="004D3FFD" w:rsidRDefault="002C252C">
      <w:pPr>
        <w:pStyle w:val="EX"/>
      </w:pPr>
      <w:r>
        <w:t>[1</w:t>
      </w:r>
      <w:r>
        <w:rPr>
          <w:rFonts w:hint="eastAsia"/>
          <w:lang w:val="en-US" w:eastAsia="zh-CN"/>
        </w:rPr>
        <w:t>1</w:t>
      </w:r>
      <w:r>
        <w:t>]</w:t>
      </w:r>
      <w:r>
        <w:tab/>
        <w:t>IEC 60 068-2-2:</w:t>
      </w:r>
      <w:r>
        <w:rPr>
          <w:rFonts w:cs="v4.2.0"/>
        </w:rPr>
        <w:t xml:space="preserve"> (2007): "Environmental testing - Part 2: Tests. Tests B: Dry heat"</w:t>
      </w:r>
    </w:p>
    <w:p w14:paraId="5E0EF841" w14:textId="77777777" w:rsidR="004D3FFD" w:rsidRDefault="002C252C">
      <w:pPr>
        <w:pStyle w:val="EX"/>
        <w:rPr>
          <w:rFonts w:cs="v4.2.0"/>
        </w:rPr>
      </w:pPr>
      <w:r>
        <w:t>[1</w:t>
      </w:r>
      <w:r>
        <w:rPr>
          <w:rFonts w:hint="eastAsia"/>
          <w:lang w:val="en-US" w:eastAsia="zh-CN"/>
        </w:rPr>
        <w:t>2</w:t>
      </w:r>
      <w:r>
        <w:t>]</w:t>
      </w:r>
      <w:r>
        <w:tab/>
        <w:t xml:space="preserve">IEC 60 068-2-6: </w:t>
      </w:r>
      <w:r>
        <w:rPr>
          <w:rFonts w:cs="v4.2.0"/>
        </w:rPr>
        <w:t>(2007): "Environmental testing - Part 2: Tests - Test Fc: Vibration (sinusoidal)"</w:t>
      </w:r>
    </w:p>
    <w:p w14:paraId="7F56BA63" w14:textId="3449718F" w:rsidR="004D3FFD" w:rsidRDefault="002C252C">
      <w:pPr>
        <w:pStyle w:val="EX"/>
        <w:rPr>
          <w:rFonts w:cs="v4.2.0"/>
        </w:rPr>
      </w:pPr>
      <w:r>
        <w:rPr>
          <w:rFonts w:cs="v4.2.0" w:hint="eastAsia"/>
          <w:lang w:val="en-US" w:eastAsia="zh-CN"/>
        </w:rPr>
        <w:t>[13]</w:t>
      </w:r>
      <w:r w:rsidR="00DD7548">
        <w:tab/>
      </w:r>
      <w:r>
        <w:t xml:space="preserve">3GPP TR 37.941: </w:t>
      </w:r>
      <w:r>
        <w:rPr>
          <w:rFonts w:cs="v4.2.0"/>
        </w:rPr>
        <w:t>"</w:t>
      </w:r>
      <w:r>
        <w:t>Radio Frequency (RF) conformance testing background for radiated Base Station (BS) requirements</w:t>
      </w:r>
      <w:r>
        <w:rPr>
          <w:rFonts w:cs="v4.2.0"/>
        </w:rPr>
        <w:t>"</w:t>
      </w:r>
    </w:p>
    <w:p w14:paraId="3D3973EE" w14:textId="5846D7D8" w:rsidR="004D3FFD" w:rsidRDefault="002C252C">
      <w:pPr>
        <w:pStyle w:val="EX"/>
      </w:pPr>
      <w:r>
        <w:t>[1</w:t>
      </w:r>
      <w:r>
        <w:rPr>
          <w:rFonts w:hint="eastAsia"/>
          <w:lang w:val="en-US" w:eastAsia="zh-CN"/>
        </w:rPr>
        <w:t>4</w:t>
      </w:r>
      <w:r>
        <w:t>]</w:t>
      </w:r>
      <w:r>
        <w:tab/>
        <w:t>3GPP TS 38.101-2: "NR; User Equipment (UE) radio transmission and reception; Part 2: Range 2 Standalone".</w:t>
      </w:r>
    </w:p>
    <w:p w14:paraId="63002617" w14:textId="77777777" w:rsidR="00EC4928" w:rsidRPr="00AF4F03" w:rsidRDefault="00EC4928" w:rsidP="00EC4928">
      <w:pPr>
        <w:pStyle w:val="EX"/>
        <w:rPr>
          <w:lang w:val="en-US" w:eastAsia="zh-CN"/>
        </w:rPr>
      </w:pPr>
      <w:r w:rsidRPr="00AF4F03">
        <w:rPr>
          <w:lang w:val="en-US" w:eastAsia="zh-CN"/>
        </w:rPr>
        <w:t>[</w:t>
      </w:r>
      <w:r>
        <w:rPr>
          <w:lang w:val="en-US" w:eastAsia="zh-CN"/>
        </w:rPr>
        <w:t>15</w:t>
      </w:r>
      <w:r w:rsidRPr="00AF4F03">
        <w:rPr>
          <w:lang w:val="en-US" w:eastAsia="zh-CN"/>
        </w:rPr>
        <w:t>]</w:t>
      </w:r>
      <w:r w:rsidRPr="00AF4F03">
        <w:rPr>
          <w:lang w:val="en-US" w:eastAsia="zh-CN"/>
        </w:rPr>
        <w:tab/>
        <w:t>3GPP TS 38.214: "NR; Physical layer procedures for data".</w:t>
      </w:r>
    </w:p>
    <w:p w14:paraId="17C2280F" w14:textId="77777777" w:rsidR="00EC4928" w:rsidRDefault="00EC4928" w:rsidP="00EC4928">
      <w:pPr>
        <w:pStyle w:val="EX"/>
      </w:pPr>
      <w:r>
        <w:t>[16]</w:t>
      </w:r>
      <w:r>
        <w:tab/>
        <w:t>3GPP TS 38.101-4: “</w:t>
      </w:r>
      <w:r w:rsidRPr="006027AC">
        <w:t>NR; User Equipment (UE) radio transmission and reception; Part 1: Range 1 Standalone</w:t>
      </w:r>
      <w:r>
        <w:t>”</w:t>
      </w:r>
    </w:p>
    <w:p w14:paraId="0E8789EA" w14:textId="77777777" w:rsidR="00EC4928" w:rsidRDefault="00EC4928" w:rsidP="00EC4928">
      <w:pPr>
        <w:pStyle w:val="EX"/>
        <w:rPr>
          <w:noProof/>
        </w:rPr>
      </w:pPr>
      <w:r w:rsidRPr="00591A78">
        <w:rPr>
          <w:noProof/>
        </w:rPr>
        <w:t>[</w:t>
      </w:r>
      <w:r>
        <w:rPr>
          <w:noProof/>
        </w:rPr>
        <w:t>17</w:t>
      </w:r>
      <w:r w:rsidRPr="00591A78">
        <w:rPr>
          <w:noProof/>
        </w:rPr>
        <w:t>]</w:t>
      </w:r>
      <w:r w:rsidRPr="00591A78">
        <w:rPr>
          <w:noProof/>
        </w:rPr>
        <w:tab/>
        <w:t>3GPP TR 38.901: "Study on channel model for frequencies from 0.5 to 100 GHz"</w:t>
      </w:r>
    </w:p>
    <w:p w14:paraId="30D36AD6" w14:textId="00C28DE9" w:rsidR="00EC4928" w:rsidRDefault="00EC4928" w:rsidP="00EC4928">
      <w:pPr>
        <w:pStyle w:val="EX"/>
      </w:pPr>
      <w:r w:rsidRPr="009D4D36">
        <w:rPr>
          <w:noProof/>
        </w:rPr>
        <w:t>[</w:t>
      </w:r>
      <w:r>
        <w:rPr>
          <w:noProof/>
        </w:rPr>
        <w:t>1</w:t>
      </w:r>
      <w:r w:rsidRPr="009D4D36">
        <w:rPr>
          <w:noProof/>
        </w:rPr>
        <w:t>8]</w:t>
      </w:r>
      <w:r w:rsidRPr="009D4D36">
        <w:rPr>
          <w:noProof/>
        </w:rPr>
        <w:tab/>
        <w:t>3GPP TS 38.211: "NR; Physical channels and modulation"</w:t>
      </w:r>
    </w:p>
    <w:p w14:paraId="602156FD" w14:textId="77777777" w:rsidR="004D3FFD" w:rsidRDefault="002C252C" w:rsidP="00590992">
      <w:pPr>
        <w:pStyle w:val="Heading1"/>
      </w:pPr>
      <w:bookmarkStart w:id="59" w:name="definitions"/>
      <w:bookmarkStart w:id="60" w:name="_Toc23528"/>
      <w:bookmarkStart w:id="61" w:name="_Toc29692"/>
      <w:bookmarkStart w:id="62" w:name="_Toc4905"/>
      <w:bookmarkStart w:id="63" w:name="_Toc7682"/>
      <w:bookmarkStart w:id="64" w:name="_Toc121818310"/>
      <w:bookmarkStart w:id="65" w:name="_Toc121818534"/>
      <w:bookmarkStart w:id="66" w:name="_Toc124158289"/>
      <w:bookmarkStart w:id="67" w:name="_Toc130558357"/>
      <w:bookmarkStart w:id="68" w:name="_Toc137467082"/>
      <w:bookmarkStart w:id="69" w:name="_Toc138884728"/>
      <w:bookmarkStart w:id="70" w:name="_Toc138884952"/>
      <w:bookmarkStart w:id="71" w:name="_Toc145511163"/>
      <w:bookmarkStart w:id="72" w:name="_Toc155475640"/>
      <w:bookmarkEnd w:id="59"/>
      <w:r>
        <w:t>3</w:t>
      </w:r>
      <w:r>
        <w:tab/>
        <w:t>Definitions of terms, symbols and abbreviations</w:t>
      </w:r>
      <w:bookmarkEnd w:id="60"/>
      <w:bookmarkEnd w:id="61"/>
      <w:bookmarkEnd w:id="62"/>
      <w:bookmarkEnd w:id="63"/>
      <w:bookmarkEnd w:id="64"/>
      <w:bookmarkEnd w:id="65"/>
      <w:bookmarkEnd w:id="66"/>
      <w:bookmarkEnd w:id="67"/>
      <w:bookmarkEnd w:id="68"/>
      <w:bookmarkEnd w:id="69"/>
      <w:bookmarkEnd w:id="70"/>
      <w:bookmarkEnd w:id="71"/>
      <w:bookmarkEnd w:id="72"/>
    </w:p>
    <w:p w14:paraId="7A130677" w14:textId="77777777" w:rsidR="004D3FFD" w:rsidRDefault="002C252C" w:rsidP="00590992">
      <w:pPr>
        <w:pStyle w:val="Heading2"/>
        <w:rPr>
          <w:lang w:eastAsia="zh-CN"/>
        </w:rPr>
      </w:pPr>
      <w:bookmarkStart w:id="73" w:name="_Toc27514"/>
      <w:bookmarkStart w:id="74" w:name="_Toc7799"/>
      <w:bookmarkStart w:id="75" w:name="_Toc32079"/>
      <w:bookmarkStart w:id="76" w:name="_Toc15894"/>
      <w:bookmarkStart w:id="77" w:name="_Toc121818311"/>
      <w:bookmarkStart w:id="78" w:name="_Toc121818535"/>
      <w:bookmarkStart w:id="79" w:name="_Toc124158290"/>
      <w:bookmarkStart w:id="80" w:name="_Toc130558358"/>
      <w:bookmarkStart w:id="81" w:name="_Toc137467083"/>
      <w:bookmarkStart w:id="82" w:name="_Toc138884729"/>
      <w:bookmarkStart w:id="83" w:name="_Toc138884953"/>
      <w:bookmarkStart w:id="84" w:name="_Toc145511164"/>
      <w:bookmarkStart w:id="85" w:name="_Toc155475641"/>
      <w:r>
        <w:t>3.1</w:t>
      </w:r>
      <w:r>
        <w:tab/>
      </w:r>
      <w:r>
        <w:rPr>
          <w:rFonts w:hint="eastAsia"/>
          <w:lang w:eastAsia="zh-CN"/>
        </w:rPr>
        <w:t>Terms</w:t>
      </w:r>
      <w:bookmarkEnd w:id="73"/>
      <w:bookmarkEnd w:id="74"/>
      <w:bookmarkEnd w:id="75"/>
      <w:bookmarkEnd w:id="76"/>
      <w:bookmarkEnd w:id="77"/>
      <w:bookmarkEnd w:id="78"/>
      <w:bookmarkEnd w:id="79"/>
      <w:bookmarkEnd w:id="80"/>
      <w:bookmarkEnd w:id="81"/>
      <w:bookmarkEnd w:id="82"/>
      <w:bookmarkEnd w:id="83"/>
      <w:bookmarkEnd w:id="84"/>
      <w:bookmarkEnd w:id="85"/>
    </w:p>
    <w:p w14:paraId="46EC0C46" w14:textId="77777777" w:rsidR="004D3FFD" w:rsidRDefault="002C252C">
      <w:r>
        <w:t>For the purposes of the present document, the terms given in 3GPP TR 21.905 [1] and the following apply. A term defined in the present document takes precedence over the definition of the same term, if any, in 3GPP TR 21.905 [1].</w:t>
      </w:r>
    </w:p>
    <w:p w14:paraId="689FBBCF" w14:textId="77777777" w:rsidR="004D3FFD" w:rsidRDefault="002C252C">
      <w:r>
        <w:rPr>
          <w:b/>
        </w:rPr>
        <w:t>Beam:</w:t>
      </w:r>
      <w:r>
        <w:t xml:space="preserve"> beam (of the antenna) is the main lobe of the radiation pattern of an </w:t>
      </w:r>
      <w:r>
        <w:rPr>
          <w:i/>
        </w:rPr>
        <w:t>antenna array</w:t>
      </w:r>
    </w:p>
    <w:p w14:paraId="52F4E0FF" w14:textId="77777777" w:rsidR="004D3FFD" w:rsidRDefault="002C252C">
      <w:r>
        <w:rPr>
          <w:b/>
        </w:rPr>
        <w:t>Beam centre direction:</w:t>
      </w:r>
      <w:r>
        <w:t xml:space="preserve"> direction equal to the geometric centre of the half-power contour of the beam</w:t>
      </w:r>
    </w:p>
    <w:p w14:paraId="17686697" w14:textId="77777777" w:rsidR="004D3FFD" w:rsidRDefault="002C252C">
      <w:r>
        <w:rPr>
          <w:b/>
        </w:rPr>
        <w:t>Beam direction pair:</w:t>
      </w:r>
      <w:r>
        <w:t xml:space="preserve"> data set consisting of the </w:t>
      </w:r>
      <w:r>
        <w:rPr>
          <w:i/>
        </w:rPr>
        <w:t>beam centre direction</w:t>
      </w:r>
      <w:r>
        <w:t xml:space="preserve"> and the related </w:t>
      </w:r>
      <w:r>
        <w:rPr>
          <w:i/>
        </w:rPr>
        <w:t>beam peak direction</w:t>
      </w:r>
    </w:p>
    <w:p w14:paraId="1B345B11" w14:textId="77777777" w:rsidR="004D3FFD" w:rsidRDefault="002C252C">
      <w:r>
        <w:rPr>
          <w:b/>
        </w:rPr>
        <w:t>Beam peak direction:</w:t>
      </w:r>
      <w:r>
        <w:t xml:space="preserve"> direction where the maximum EIRP is found</w:t>
      </w:r>
    </w:p>
    <w:p w14:paraId="42965518" w14:textId="77777777" w:rsidR="004D3FFD" w:rsidRDefault="002C252C">
      <w:bookmarkStart w:id="86" w:name="_Hlk490252228"/>
      <w:bookmarkStart w:id="87" w:name="_Hlk494631435"/>
      <w:r>
        <w:rPr>
          <w:b/>
        </w:rPr>
        <w:t>Beamwidth:</w:t>
      </w:r>
      <w:r>
        <w:t xml:space="preserve"> beam which has a half-power contour that is essentially elliptical, the half-power beamwidths in the two pattern cuts that respectively contain the major and minor axis of the ellipse</w:t>
      </w:r>
      <w:bookmarkStart w:id="88" w:name="_Hlk500327898"/>
    </w:p>
    <w:p w14:paraId="1C4B6338" w14:textId="77777777" w:rsidR="004D3FFD" w:rsidRDefault="002C252C">
      <w:r>
        <w:rPr>
          <w:b/>
          <w:bCs/>
        </w:rPr>
        <w:t>directional requirement:</w:t>
      </w:r>
      <w:r>
        <w:rPr>
          <w:bCs/>
        </w:rPr>
        <w:t xml:space="preserve"> requirement which is applied in a specific direction within the </w:t>
      </w:r>
      <w:r>
        <w:rPr>
          <w:bCs/>
          <w:i/>
        </w:rPr>
        <w:t>OTA coverage range</w:t>
      </w:r>
      <w:r>
        <w:rPr>
          <w:bCs/>
        </w:rPr>
        <w:t>.</w:t>
      </w:r>
      <w:bookmarkEnd w:id="88"/>
      <w:r>
        <w:rPr>
          <w:b/>
          <w:bCs/>
        </w:rPr>
        <w:t xml:space="preserve">Equivalent isotropic radiated power: </w:t>
      </w:r>
      <w:r>
        <w:t>equivalent power radiated from an isotropic directivity device producing the same field intensity at a point of observation as the field intensity radiated in the direction of the same point of observation by the discussed device</w:t>
      </w:r>
    </w:p>
    <w:bookmarkEnd w:id="86"/>
    <w:bookmarkEnd w:id="87"/>
    <w:p w14:paraId="132A2B98" w14:textId="77777777" w:rsidR="004D3FFD" w:rsidRDefault="002C252C">
      <w:r>
        <w:rPr>
          <w:b/>
          <w:bCs/>
        </w:rPr>
        <w:t xml:space="preserve">Fractional bandwidth: </w:t>
      </w:r>
      <w:r>
        <w:rPr>
          <w:bCs/>
          <w:i/>
        </w:rPr>
        <w:t>fractional bandwidth</w:t>
      </w:r>
      <w:r>
        <w:rPr>
          <w:bCs/>
        </w:rPr>
        <w:t xml:space="preserve"> FBW is defined as </w:t>
      </w:r>
      <m:oMath>
        <m:r>
          <w:rPr>
            <w:rFonts w:ascii="Cambria Math" w:hAnsi="Cambria Math"/>
          </w:rPr>
          <m:t>FBW</m:t>
        </m:r>
        <m:r>
          <m:rPr>
            <m:sty m:val="p"/>
          </m:rPr>
          <w:rPr>
            <w:rFonts w:ascii="Cambria Math" w:hAnsi="Cambria Math"/>
          </w:rPr>
          <m:t>=200∙</m:t>
        </m:r>
        <m:f>
          <m:fPr>
            <m:ctrlPr>
              <w:rPr>
                <w:rFonts w:ascii="Cambria Math" w:hAnsi="Cambria Math"/>
                <w:bCs/>
              </w:rPr>
            </m:ctrlPr>
          </m:fPr>
          <m:num>
            <m:sSub>
              <m:sSubPr>
                <m:ctrlPr>
                  <w:rPr>
                    <w:rFonts w:ascii="Cambria Math" w:hAnsi="Cambria Math"/>
                    <w:bCs/>
                    <w:i/>
                  </w:rPr>
                </m:ctrlPr>
              </m:sSubPr>
              <m:e>
                <m:r>
                  <w:rPr>
                    <w:rFonts w:ascii="Cambria Math" w:hAnsi="Cambria Math"/>
                  </w:rPr>
                  <m:t>F</m:t>
                </m:r>
              </m:e>
              <m:sub>
                <m:r>
                  <w:rPr>
                    <w:rFonts w:ascii="Cambria Math" w:hAnsi="Cambria Math"/>
                  </w:rPr>
                  <m:t>FBWhigh</m:t>
                </m:r>
              </m:sub>
            </m:sSub>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FBWlow</m:t>
                </m:r>
              </m:sub>
            </m:sSub>
          </m:num>
          <m:den>
            <m:sSub>
              <m:sSubPr>
                <m:ctrlPr>
                  <w:rPr>
                    <w:rFonts w:ascii="Cambria Math" w:hAnsi="Cambria Math"/>
                    <w:bCs/>
                    <w:i/>
                  </w:rPr>
                </m:ctrlPr>
              </m:sSubPr>
              <m:e>
                <m:r>
                  <w:rPr>
                    <w:rFonts w:ascii="Cambria Math" w:hAnsi="Cambria Math"/>
                  </w:rPr>
                  <m:t>F</m:t>
                </m:r>
              </m:e>
              <m:sub>
                <m:r>
                  <w:rPr>
                    <w:rFonts w:ascii="Cambria Math" w:hAnsi="Cambria Math"/>
                  </w:rPr>
                  <m:t>FBWhigh</m:t>
                </m:r>
              </m:sub>
            </m:sSub>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FBWlow</m:t>
                </m:r>
              </m:sub>
            </m:sSub>
          </m:den>
        </m:f>
        <m:r>
          <w:rPr>
            <w:rFonts w:ascii="Cambria Math" w:hAnsi="Cambria Math"/>
          </w:rPr>
          <m:t>%</m:t>
        </m:r>
      </m:oMath>
    </w:p>
    <w:p w14:paraId="53D72E4D" w14:textId="77777777" w:rsidR="004D3FFD" w:rsidRDefault="002C252C">
      <w:pPr>
        <w:rPr>
          <w:rFonts w:cs="v5.0.0"/>
          <w:b/>
          <w:bCs/>
        </w:rPr>
      </w:pPr>
      <w:r>
        <w:rPr>
          <w:b/>
        </w:rPr>
        <w:t>gap between passbands</w:t>
      </w:r>
      <w:r>
        <w:rPr>
          <w:rFonts w:cs="v5.0.0"/>
          <w:b/>
          <w:bCs/>
        </w:rPr>
        <w:t xml:space="preserve">: </w:t>
      </w:r>
      <w:r>
        <w:t xml:space="preserve">frequency gap between two consecutive passbands that belong to the same </w:t>
      </w:r>
      <w:r>
        <w:rPr>
          <w:i/>
          <w:iCs/>
        </w:rPr>
        <w:t>operating band</w:t>
      </w:r>
      <w:r>
        <w:t xml:space="preserve">, where the RF requirements in the gap are based on co-existence for un-coordinated operation </w:t>
      </w:r>
    </w:p>
    <w:p w14:paraId="01180FC7" w14:textId="77777777" w:rsidR="004D3FFD" w:rsidRDefault="002C252C">
      <w:pPr>
        <w:rPr>
          <w:lang w:val="en-US"/>
        </w:rPr>
      </w:pPr>
      <w:r>
        <w:rPr>
          <w:b/>
          <w:bCs/>
          <w:lang w:val="en-US"/>
        </w:rPr>
        <w:t>Inter-passband gap</w:t>
      </w:r>
      <w:r>
        <w:rPr>
          <w:lang w:val="en-US"/>
        </w:rPr>
        <w:t xml:space="preserve">: The frequency gap between two supported consecutive </w:t>
      </w:r>
      <w:r>
        <w:rPr>
          <w:i/>
          <w:iCs/>
          <w:lang w:val="en-US"/>
        </w:rPr>
        <w:t>passbands</w:t>
      </w:r>
      <w:r>
        <w:t xml:space="preserve"> that belong to different operating bands</w:t>
      </w:r>
      <w:r>
        <w:rPr>
          <w:lang w:val="en-US"/>
        </w:rPr>
        <w:t>.</w:t>
      </w:r>
    </w:p>
    <w:p w14:paraId="1321E391" w14:textId="77777777" w:rsidR="004D3FFD" w:rsidRDefault="002C252C">
      <w:r>
        <w:rPr>
          <w:rFonts w:cs="v5.0.0"/>
          <w:b/>
          <w:bCs/>
        </w:rPr>
        <w:t xml:space="preserve">Maximum passband TRP output power: </w:t>
      </w:r>
      <w:r>
        <w:t>mean power level measured per</w:t>
      </w:r>
      <w:r>
        <w:rPr>
          <w:i/>
        </w:rPr>
        <w:t xml:space="preserve"> </w:t>
      </w:r>
      <w:r>
        <w:t xml:space="preserve">passband during the </w:t>
      </w:r>
      <w:r>
        <w:rPr>
          <w:i/>
        </w:rPr>
        <w:t>transmitter ON state</w:t>
      </w:r>
      <w:r>
        <w:t xml:space="preserve"> in a specified reference condition and corresponding to the declared </w:t>
      </w:r>
      <w:r>
        <w:rPr>
          <w:i/>
        </w:rPr>
        <w:t>rated passband TRP output</w:t>
      </w:r>
      <w:r>
        <w:t xml:space="preserve"> power (P</w:t>
      </w:r>
      <w:r>
        <w:rPr>
          <w:vertAlign w:val="subscript"/>
        </w:rPr>
        <w:t>rated,p,,TRP</w:t>
      </w:r>
      <w:r>
        <w:t>)</w:t>
      </w:r>
    </w:p>
    <w:p w14:paraId="1623F3D7" w14:textId="77777777" w:rsidR="004D3FFD" w:rsidRDefault="002C252C">
      <w:r>
        <w:rPr>
          <w:b/>
        </w:rPr>
        <w:t>Measurement bandwidth</w:t>
      </w:r>
      <w:r>
        <w:t>: RF bandwidth in which an emission level is specified</w:t>
      </w:r>
    </w:p>
    <w:p w14:paraId="7C4E4CFD" w14:textId="77777777" w:rsidR="004D3FFD" w:rsidRDefault="002C252C">
      <w:r>
        <w:rPr>
          <w:b/>
          <w:bCs/>
        </w:rPr>
        <w:t>Nominal channel bandwidth:</w:t>
      </w:r>
      <w:r>
        <w:rPr>
          <w:bCs/>
        </w:rPr>
        <w:t xml:space="preserve"> Bandwidth calculated as </w:t>
      </w:r>
      <w:r>
        <w:rPr>
          <w:rFonts w:cs="v5.0.0"/>
        </w:rPr>
        <w:t>min(100MHz, BW</w:t>
      </w:r>
      <w:r>
        <w:rPr>
          <w:rFonts w:cs="v5.0.0"/>
          <w:vertAlign w:val="subscript"/>
        </w:rPr>
        <w:t>passband</w:t>
      </w:r>
      <w:r>
        <w:rPr>
          <w:rFonts w:cs="v5.0.0"/>
        </w:rPr>
        <w:t>) in FR1 or min(400MHz, BW</w:t>
      </w:r>
      <w:r>
        <w:rPr>
          <w:rFonts w:cs="v5.0.0"/>
          <w:vertAlign w:val="subscript"/>
        </w:rPr>
        <w:t>passband</w:t>
      </w:r>
      <w:r>
        <w:rPr>
          <w:rFonts w:cs="v5.0.0"/>
        </w:rPr>
        <w:t>) in FR2. If this bandwidth is not defined for BS channel bandwidth for the operating band,</w:t>
      </w:r>
      <w:r>
        <w:rPr>
          <w:rFonts w:cs="v5.0.0"/>
          <w:i/>
        </w:rPr>
        <w:t xml:space="preserve"> nominal channel bandwidth</w:t>
      </w:r>
      <w:r>
        <w:rPr>
          <w:rFonts w:cs="v5.0.0"/>
        </w:rPr>
        <w:t xml:space="preserve"> shall be defined as the widest BS channel bandwidth for the operating band which is narrower than BW</w:t>
      </w:r>
      <w:r>
        <w:rPr>
          <w:rFonts w:cs="v5.0.0"/>
          <w:vertAlign w:val="subscript"/>
        </w:rPr>
        <w:t>passband</w:t>
      </w:r>
      <w:r>
        <w:rPr>
          <w:rFonts w:cs="v5.0.0"/>
        </w:rPr>
        <w:t>.</w:t>
      </w:r>
    </w:p>
    <w:p w14:paraId="62EC9236" w14:textId="77777777" w:rsidR="004D3FFD" w:rsidRDefault="002C252C">
      <w:pPr>
        <w:rPr>
          <w:lang w:val="en-US"/>
        </w:rPr>
      </w:pPr>
      <w:r>
        <w:rPr>
          <w:b/>
          <w:bCs/>
          <w:lang w:val="en-US"/>
        </w:rPr>
        <w:t>Non-contiguous spectrum</w:t>
      </w:r>
      <w:r>
        <w:rPr>
          <w:lang w:val="en-US"/>
        </w:rPr>
        <w:t xml:space="preserve">: spectrum consisting of two or more </w:t>
      </w:r>
      <w:r>
        <w:rPr>
          <w:i/>
          <w:iCs/>
          <w:lang w:val="en-US"/>
        </w:rPr>
        <w:t>passbands</w:t>
      </w:r>
      <w:r>
        <w:rPr>
          <w:lang w:val="en-US"/>
        </w:rPr>
        <w:t xml:space="preserve"> separated by </w:t>
      </w:r>
      <w:r>
        <w:rPr>
          <w:i/>
          <w:iCs/>
          <w:lang w:val="en-US"/>
        </w:rPr>
        <w:t>inter-passband gap</w:t>
      </w:r>
      <w:r>
        <w:rPr>
          <w:lang w:val="en-US"/>
        </w:rPr>
        <w:t>(s).</w:t>
      </w:r>
    </w:p>
    <w:p w14:paraId="28B2136F" w14:textId="77777777" w:rsidR="004D3FFD" w:rsidRDefault="002C252C">
      <w:pPr>
        <w:tabs>
          <w:tab w:val="left" w:pos="2448"/>
          <w:tab w:val="left" w:pos="9468"/>
        </w:tabs>
        <w:rPr>
          <w:rFonts w:cs="v5.0.0"/>
        </w:rPr>
      </w:pPr>
      <w:r>
        <w:rPr>
          <w:rFonts w:cs="v5.0.0"/>
          <w:b/>
          <w:bCs/>
        </w:rPr>
        <w:t xml:space="preserve">Operating band: </w:t>
      </w:r>
      <w:r>
        <w:rPr>
          <w:rFonts w:cs="v5.0.0"/>
        </w:rPr>
        <w:t>frequency range in which NR operates (paired or unpaired), that is defined with a specific set of technical requirements</w:t>
      </w:r>
    </w:p>
    <w:p w14:paraId="52A05FCA" w14:textId="77777777" w:rsidR="004D3FFD" w:rsidRDefault="002C252C">
      <w:r>
        <w:rPr>
          <w:b/>
        </w:rPr>
        <w:t>OTA coverage range</w:t>
      </w:r>
      <w:r>
        <w:t xml:space="preserve">: a common range of directions within which OTA requirements that are neither specified in the </w:t>
      </w:r>
      <w:r>
        <w:rPr>
          <w:i/>
        </w:rPr>
        <w:t>OTA peak directions sets</w:t>
      </w:r>
      <w:r>
        <w:t xml:space="preserve"> nor as </w:t>
      </w:r>
      <w:r>
        <w:rPr>
          <w:i/>
        </w:rPr>
        <w:t>TRP requirement</w:t>
      </w:r>
      <w:r>
        <w:t xml:space="preserve"> are intended to be met</w:t>
      </w:r>
    </w:p>
    <w:p w14:paraId="6D87B9BF" w14:textId="77777777" w:rsidR="004D3FFD" w:rsidRDefault="002C252C">
      <w:pPr>
        <w:rPr>
          <w:color w:val="000000" w:themeColor="text1"/>
        </w:rPr>
      </w:pPr>
      <w:r>
        <w:rPr>
          <w:b/>
        </w:rPr>
        <w:t xml:space="preserve">OTA peak directions set: </w:t>
      </w:r>
      <w:r>
        <w:t>set(s) of </w:t>
      </w:r>
      <w:r>
        <w:rPr>
          <w:i/>
        </w:rPr>
        <w:t>beam peak directions</w:t>
      </w:r>
      <w:r>
        <w:t> within which certain OTA requirements are intended to be met, where all </w:t>
      </w:r>
      <w:r>
        <w:rPr>
          <w:i/>
        </w:rPr>
        <w:t>OTA peak directions set(s)</w:t>
      </w:r>
      <w:r>
        <w:t> are subsets of the </w:t>
      </w:r>
      <w:r>
        <w:rPr>
          <w:i/>
        </w:rPr>
        <w:t>OTA coverage range</w:t>
      </w:r>
      <w:r>
        <w:rPr>
          <w:b/>
          <w:color w:val="000000" w:themeColor="text1"/>
        </w:rPr>
        <w:t xml:space="preserve">Passband: </w:t>
      </w:r>
      <w:r>
        <w:rPr>
          <w:color w:val="000000" w:themeColor="text1"/>
        </w:rPr>
        <w:t xml:space="preserve">The frequency range in which the repeater operates in with operational configuration, this frequency range can correspond to one or several consecutive nominal channels, if they are not consecutive each subset of channels shall be considered as an individual </w:t>
      </w:r>
      <w:r>
        <w:rPr>
          <w:i/>
          <w:color w:val="000000" w:themeColor="text1"/>
        </w:rPr>
        <w:t>passband</w:t>
      </w:r>
      <w:r>
        <w:rPr>
          <w:color w:val="000000" w:themeColor="text1"/>
        </w:rPr>
        <w:t xml:space="preserve">, a repeater can have one or several </w:t>
      </w:r>
      <w:r>
        <w:rPr>
          <w:i/>
          <w:color w:val="000000" w:themeColor="text1"/>
        </w:rPr>
        <w:t>passband</w:t>
      </w:r>
      <w:r>
        <w:rPr>
          <w:i/>
          <w:iCs/>
          <w:color w:val="000000" w:themeColor="text1"/>
        </w:rPr>
        <w:t>s</w:t>
      </w:r>
      <w:r>
        <w:rPr>
          <w:color w:val="000000" w:themeColor="text1"/>
        </w:rPr>
        <w:t xml:space="preserve">, all channels within the </w:t>
      </w:r>
      <w:r>
        <w:rPr>
          <w:i/>
          <w:color w:val="000000" w:themeColor="text1"/>
        </w:rPr>
        <w:t>passband</w:t>
      </w:r>
      <w:r>
        <w:rPr>
          <w:i/>
          <w:iCs/>
          <w:color w:val="000000" w:themeColor="text1"/>
        </w:rPr>
        <w:t>(s)</w:t>
      </w:r>
      <w:r>
        <w:rPr>
          <w:color w:val="000000" w:themeColor="text1"/>
        </w:rPr>
        <w:t xml:space="preserve"> shall belong to a single operator or collaborating operators.</w:t>
      </w:r>
    </w:p>
    <w:p w14:paraId="0AEDCDC6" w14:textId="77777777" w:rsidR="004D3FFD" w:rsidRDefault="002C252C">
      <w:pPr>
        <w:rPr>
          <w:color w:val="000000"/>
        </w:rPr>
      </w:pPr>
      <w:r>
        <w:rPr>
          <w:b/>
          <w:color w:val="000000"/>
        </w:rPr>
        <w:t>passband edge</w:t>
      </w:r>
      <w:r>
        <w:rPr>
          <w:i/>
          <w:color w:val="000000"/>
        </w:rPr>
        <w:t>:</w:t>
      </w:r>
      <w:r>
        <w:rPr>
          <w:color w:val="000000"/>
        </w:rPr>
        <w:t xml:space="preserve"> Frequency at the edge of the passband</w:t>
      </w:r>
    </w:p>
    <w:p w14:paraId="7E83EA2F" w14:textId="77777777" w:rsidR="00C13EB8" w:rsidRPr="00857674" w:rsidRDefault="00C13EB8" w:rsidP="00C13EB8">
      <w:pPr>
        <w:rPr>
          <w:rFonts w:eastAsia="DengXian"/>
          <w:color w:val="000000"/>
          <w:lang w:eastAsia="zh-CN"/>
        </w:rPr>
      </w:pPr>
      <w:r w:rsidRPr="00CE4338">
        <w:rPr>
          <w:rFonts w:eastAsia="DengXian"/>
          <w:b/>
          <w:color w:val="000000"/>
          <w:lang w:eastAsia="zh-CN"/>
        </w:rPr>
        <w:t>Repeater RF</w:t>
      </w:r>
      <w:r w:rsidRPr="00CE4338">
        <w:rPr>
          <w:rFonts w:eastAsia="DengXian" w:hint="eastAsia"/>
          <w:b/>
          <w:color w:val="000000"/>
          <w:lang w:eastAsia="zh-CN"/>
        </w:rPr>
        <w:t xml:space="preserve"> </w:t>
      </w:r>
      <w:r w:rsidRPr="00CE4338">
        <w:rPr>
          <w:rFonts w:eastAsia="DengXian"/>
          <w:b/>
          <w:color w:val="000000"/>
          <w:lang w:eastAsia="zh-CN"/>
        </w:rPr>
        <w:t>Bandwidth</w:t>
      </w:r>
      <w:r w:rsidRPr="00857674">
        <w:rPr>
          <w:rFonts w:eastAsia="DengXian"/>
          <w:color w:val="000000"/>
          <w:lang w:eastAsia="zh-CN"/>
        </w:rPr>
        <w:t xml:space="preserve">: RF bandwidth in which a </w:t>
      </w:r>
      <w:r>
        <w:rPr>
          <w:rFonts w:eastAsia="DengXian" w:hint="eastAsia"/>
          <w:color w:val="000000"/>
          <w:lang w:eastAsia="zh-CN"/>
        </w:rPr>
        <w:t>repeater</w:t>
      </w:r>
      <w:r w:rsidRPr="00857674">
        <w:rPr>
          <w:rFonts w:eastAsia="DengXian"/>
          <w:color w:val="000000"/>
          <w:lang w:eastAsia="zh-CN"/>
        </w:rPr>
        <w:t xml:space="preserve"> transmits and/or receives single or multiple passband(s) within a supported operating band</w:t>
      </w:r>
    </w:p>
    <w:p w14:paraId="25BC0D81" w14:textId="77777777" w:rsidR="00C13EB8" w:rsidRPr="000959AA" w:rsidRDefault="00C13EB8" w:rsidP="00C13EB8">
      <w:pPr>
        <w:pStyle w:val="NO"/>
      </w:pPr>
      <w:r w:rsidRPr="000959AA">
        <w:t>NOTE:</w:t>
      </w:r>
      <w:r w:rsidRPr="000959AA">
        <w:tab/>
        <w:t>In single passband operation, the Repeater RF Bandwidth is equal to the passband bandwidth.</w:t>
      </w:r>
    </w:p>
    <w:p w14:paraId="5FFBE24B" w14:textId="3A5ECE3A" w:rsidR="004D3FFD" w:rsidRDefault="00C13EB8" w:rsidP="00C13EB8">
      <w:pPr>
        <w:rPr>
          <w:lang w:eastAsia="sv-SE"/>
        </w:rPr>
      </w:pPr>
      <w:r>
        <w:rPr>
          <w:b/>
          <w:lang w:eastAsia="sv-SE"/>
        </w:rPr>
        <w:t>Radiated interface boundary</w:t>
      </w:r>
      <w:r>
        <w:rPr>
          <w:lang w:eastAsia="sv-SE"/>
        </w:rPr>
        <w:t xml:space="preserve">: </w:t>
      </w:r>
      <w:r>
        <w:rPr>
          <w:i/>
          <w:lang w:eastAsia="sv-SE"/>
        </w:rPr>
        <w:t>operating band</w:t>
      </w:r>
      <w:r>
        <w:rPr>
          <w:lang w:eastAsia="sv-SE"/>
        </w:rPr>
        <w:t xml:space="preserve"> specific radiated requirements reference where the radiated requirements apply</w:t>
      </w:r>
    </w:p>
    <w:p w14:paraId="5D254E61" w14:textId="2CA97C57" w:rsidR="004D3FFD" w:rsidRDefault="000E0F8B">
      <w:r>
        <w:rPr>
          <w:b/>
          <w:bCs/>
        </w:rPr>
        <w:t xml:space="preserve">Rated beam EIRP: </w:t>
      </w:r>
      <w:r>
        <w:rPr>
          <w:lang w:eastAsia="ja-JP"/>
        </w:rPr>
        <w:t xml:space="preserve">For a declared beam and </w:t>
      </w:r>
      <w:r>
        <w:rPr>
          <w:i/>
          <w:lang w:eastAsia="ja-JP"/>
        </w:rPr>
        <w:t>beam direction pair</w:t>
      </w:r>
      <w:r>
        <w:rPr>
          <w:lang w:eastAsia="ja-JP"/>
        </w:rPr>
        <w:t>, the</w:t>
      </w:r>
      <w:r>
        <w:rPr>
          <w:i/>
          <w:lang w:eastAsia="ja-JP"/>
        </w:rPr>
        <w:t xml:space="preserve"> rated beam EIRP</w:t>
      </w:r>
      <w:r>
        <w:rPr>
          <w:lang w:eastAsia="ja-JP"/>
        </w:rPr>
        <w:t xml:space="preserve"> level is the maximum power that the repeater is declared to radiate at the associated </w:t>
      </w:r>
      <w:r>
        <w:rPr>
          <w:i/>
          <w:lang w:eastAsia="ja-JP"/>
        </w:rPr>
        <w:t>beam peak direction</w:t>
      </w:r>
      <w:r>
        <w:rPr>
          <w:lang w:eastAsia="ja-JP"/>
        </w:rPr>
        <w:t xml:space="preserve"> during the </w:t>
      </w:r>
      <w:r>
        <w:rPr>
          <w:i/>
          <w:lang w:eastAsia="ja-JP"/>
        </w:rPr>
        <w:t xml:space="preserve">transmitter ON </w:t>
      </w:r>
      <w:r w:rsidRPr="00F6566D">
        <w:rPr>
          <w:i/>
          <w:lang w:eastAsia="ja-JP"/>
        </w:rPr>
        <w:t>state</w:t>
      </w:r>
    </w:p>
    <w:p w14:paraId="7B3CD818" w14:textId="77777777" w:rsidR="004D3FFD" w:rsidRDefault="002C252C">
      <w:pPr>
        <w:rPr>
          <w:rFonts w:eastAsia="MS Mincho" w:cs="v5.0.0"/>
          <w:i/>
          <w:snapToGrid w:val="0"/>
        </w:rPr>
      </w:pPr>
      <w:r>
        <w:rPr>
          <w:b/>
        </w:rPr>
        <w:t>Rated passband TRP output power</w:t>
      </w:r>
      <w:r>
        <w:rPr>
          <w:rFonts w:cs="v5.0.0"/>
          <w:snapToGrid w:val="0"/>
        </w:rPr>
        <w:t>: mean power level declared by the manufacturer per passband, that the manufacturer has declared to be available at the RIB</w:t>
      </w:r>
      <w:r>
        <w:rPr>
          <w:rFonts w:eastAsia="MS Mincho" w:cs="v5.0.0"/>
          <w:snapToGrid w:val="0"/>
        </w:rPr>
        <w:t xml:space="preserve"> during the </w:t>
      </w:r>
      <w:r>
        <w:rPr>
          <w:rFonts w:eastAsia="MS Mincho" w:cs="v5.0.0"/>
          <w:i/>
          <w:snapToGrid w:val="0"/>
        </w:rPr>
        <w:t>transmitter ON state</w:t>
      </w:r>
    </w:p>
    <w:p w14:paraId="184F438B" w14:textId="77777777" w:rsidR="000E0F8B" w:rsidRDefault="002C252C">
      <w:pPr>
        <w:rPr>
          <w:rFonts w:eastAsia="MS Mincho"/>
        </w:rPr>
      </w:pPr>
      <w:r>
        <w:rPr>
          <w:rFonts w:eastAsia="MS Mincho"/>
          <w:b/>
        </w:rPr>
        <w:t>Rated total TRP output power</w:t>
      </w:r>
      <w:r>
        <w:rPr>
          <w:rFonts w:eastAsia="MS Mincho" w:cs="v5.0.0"/>
          <w:snapToGrid w:val="0"/>
        </w:rPr>
        <w:t xml:space="preserve">: mean power level </w:t>
      </w:r>
      <w:r>
        <w:rPr>
          <w:rFonts w:eastAsia="MS Mincho"/>
        </w:rPr>
        <w:t>associated with a particular</w:t>
      </w:r>
      <w:r>
        <w:rPr>
          <w:rFonts w:eastAsia="MS Mincho"/>
          <w:i/>
        </w:rPr>
        <w:t xml:space="preserve"> operating band</w:t>
      </w:r>
      <w:r>
        <w:rPr>
          <w:rFonts w:eastAsia="MS Mincho" w:cs="v5.0.0"/>
          <w:snapToGrid w:val="0"/>
        </w:rPr>
        <w:t xml:space="preserve">, that the manufacturer has declared to be available at the RIB during the </w:t>
      </w:r>
      <w:r>
        <w:rPr>
          <w:rFonts w:eastAsia="MS Mincho" w:cs="v5.0.0"/>
          <w:i/>
          <w:snapToGrid w:val="0"/>
        </w:rPr>
        <w:t>transmitter ON state</w:t>
      </w:r>
      <w:r>
        <w:rPr>
          <w:rFonts w:eastAsia="MS Mincho"/>
        </w:rPr>
        <w:t xml:space="preserve"> in a specified reference condition</w:t>
      </w:r>
    </w:p>
    <w:p w14:paraId="683B1065" w14:textId="02F551C9" w:rsidR="004D3FFD" w:rsidRDefault="002C252C">
      <w:r>
        <w:rPr>
          <w:b/>
        </w:rPr>
        <w:t xml:space="preserve">Reference beam direction pair: </w:t>
      </w:r>
      <w:r>
        <w:t>Beam direction pair in the reference direction declared by the manufacturer.</w:t>
      </w:r>
    </w:p>
    <w:p w14:paraId="3CF0E050" w14:textId="77777777" w:rsidR="004D3FFD" w:rsidRDefault="002C252C">
      <w:pPr>
        <w:rPr>
          <w:color w:val="000000" w:themeColor="text1"/>
        </w:rPr>
      </w:pPr>
      <w:r>
        <w:rPr>
          <w:rFonts w:cs="v5.0.0"/>
          <w:b/>
          <w:snapToGrid w:val="0"/>
          <w:color w:val="000000" w:themeColor="text1"/>
        </w:rPr>
        <w:t>Repeater type 2-O:</w:t>
      </w:r>
      <w:r>
        <w:rPr>
          <w:rFonts w:cs="v5.0.0"/>
          <w:snapToGrid w:val="0"/>
          <w:color w:val="000000" w:themeColor="text1"/>
        </w:rPr>
        <w:t xml:space="preserve"> </w:t>
      </w:r>
      <w:r>
        <w:rPr>
          <w:color w:val="000000" w:themeColor="text1"/>
        </w:rPr>
        <w:t>Repeater operating at FR2 with a requirement set consisting only of OTA requirements defined at the RIB</w:t>
      </w:r>
    </w:p>
    <w:p w14:paraId="7FDA2CEF" w14:textId="77777777" w:rsidR="004D3FFD" w:rsidRDefault="002C252C">
      <w:pPr>
        <w:rPr>
          <w:i/>
          <w:lang w:eastAsia="sv-SE"/>
        </w:rPr>
      </w:pPr>
      <w:r>
        <w:rPr>
          <w:b/>
          <w:iCs/>
        </w:rPr>
        <w:t>Requirement set</w:t>
      </w:r>
      <w:r>
        <w:rPr>
          <w:bCs/>
          <w:iCs/>
        </w:rPr>
        <w:t xml:space="preserve">: </w:t>
      </w:r>
      <w:r>
        <w:rPr>
          <w:lang w:eastAsia="sv-SE"/>
        </w:rPr>
        <w:t xml:space="preserve">one of the NR requirements set as defined for </w:t>
      </w:r>
      <w:r>
        <w:rPr>
          <w:i/>
          <w:lang w:eastAsia="sv-SE"/>
        </w:rPr>
        <w:t>NR repeater</w:t>
      </w:r>
    </w:p>
    <w:p w14:paraId="6FFABECA" w14:textId="77777777" w:rsidR="004D3FFD" w:rsidRDefault="002C252C">
      <w:r>
        <w:rPr>
          <w:b/>
        </w:rPr>
        <w:t>Sub-band</w:t>
      </w:r>
      <w:r>
        <w:t xml:space="preserve">: A </w:t>
      </w:r>
      <w:r>
        <w:rPr>
          <w:i/>
        </w:rPr>
        <w:t>sub-band</w:t>
      </w:r>
      <w:r>
        <w:t xml:space="preserve"> of an operating band contains a part of the uplink and downlink frequency range of the operating band.</w:t>
      </w:r>
    </w:p>
    <w:p w14:paraId="01762FDE" w14:textId="77777777" w:rsidR="004D3FFD" w:rsidRDefault="002C252C">
      <w:r>
        <w:rPr>
          <w:b/>
        </w:rPr>
        <w:t>sub-block:</w:t>
      </w:r>
      <w:r>
        <w:t xml:space="preserve"> one contiguous allocated block of spectrum for transmission and reception by the repeater.</w:t>
      </w:r>
    </w:p>
    <w:p w14:paraId="2E16FB17" w14:textId="77777777" w:rsidR="004D3FFD" w:rsidRDefault="002C252C">
      <w:r>
        <w:rPr>
          <w:b/>
        </w:rPr>
        <w:t>Superseding-band</w:t>
      </w:r>
      <w:r>
        <w:t xml:space="preserve">: A </w:t>
      </w:r>
      <w:r>
        <w:rPr>
          <w:i/>
        </w:rPr>
        <w:t>superseding-band</w:t>
      </w:r>
      <w:r>
        <w:t xml:space="preserve"> of an operating band includes the whole of the uplink and downlink frequency range of the operating band.</w:t>
      </w:r>
    </w:p>
    <w:p w14:paraId="42AB77F9" w14:textId="77777777" w:rsidR="004D3FFD" w:rsidRDefault="002C252C">
      <w:pPr>
        <w:rPr>
          <w:rFonts w:cs="v5.0.0"/>
          <w:bCs/>
        </w:rPr>
      </w:pPr>
      <w:r>
        <w:rPr>
          <w:rFonts w:cs="v5.0.0"/>
          <w:b/>
          <w:bCs/>
        </w:rPr>
        <w:t>Total radiated power:</w:t>
      </w:r>
      <w:r>
        <w:rPr>
          <w:rFonts w:cs="v5.0.0"/>
          <w:bCs/>
        </w:rPr>
        <w:t xml:space="preserve"> is the total power radiated by the antenna</w:t>
      </w:r>
    </w:p>
    <w:p w14:paraId="47266FE6" w14:textId="77777777" w:rsidR="004D3FFD" w:rsidRDefault="002C252C">
      <w:pPr>
        <w:pStyle w:val="NO"/>
      </w:pPr>
      <w:r>
        <w:t>NOTE:</w:t>
      </w:r>
      <w:r>
        <w:tab/>
        <w:t xml:space="preserve">The </w:t>
      </w:r>
      <w:r>
        <w:rPr>
          <w:i/>
        </w:rPr>
        <w:t>total radiated power</w:t>
      </w:r>
      <w:r>
        <w:t xml:space="preserve"> is the power radiating in all direction for two orthogonal polarizations.</w:t>
      </w:r>
      <w:r>
        <w:rPr>
          <w:rFonts w:hint="eastAsia"/>
        </w:rPr>
        <w:t xml:space="preserve"> </w:t>
      </w:r>
      <w:r>
        <w:rPr>
          <w:i/>
        </w:rPr>
        <w:t>Total radiated power</w:t>
      </w:r>
      <w:r>
        <w:t xml:space="preserve"> is defined in both the near-field region and the far-field region</w:t>
      </w:r>
    </w:p>
    <w:p w14:paraId="289FA405" w14:textId="77777777" w:rsidR="004D3FFD" w:rsidRDefault="002C252C">
      <w:pPr>
        <w:rPr>
          <w:lang w:val="en-US" w:eastAsia="zh-CN"/>
        </w:rPr>
      </w:pPr>
      <w:r>
        <w:rPr>
          <w:b/>
          <w:bCs/>
        </w:rPr>
        <w:t>Transmitter OFF state:</w:t>
      </w:r>
      <w:r>
        <w:t xml:space="preserve"> </w:t>
      </w:r>
      <w:r>
        <w:rPr>
          <w:lang w:val="en-US" w:eastAsia="ja-JP"/>
        </w:rPr>
        <w:t>Time period during which the repeater downlink or uplink is not allowed to transmit in the corresponding direction</w:t>
      </w:r>
      <w:r>
        <w:rPr>
          <w:rFonts w:hint="eastAsia"/>
          <w:lang w:val="en-US" w:eastAsia="zh-CN"/>
        </w:rPr>
        <w:t>.</w:t>
      </w:r>
    </w:p>
    <w:p w14:paraId="172A26C7" w14:textId="471E5D5C" w:rsidR="00AD41BE" w:rsidRDefault="00AD41BE">
      <w:pPr>
        <w:rPr>
          <w:rFonts w:eastAsia="DengXian"/>
          <w:lang w:eastAsia="ja-JP"/>
        </w:rPr>
      </w:pPr>
      <w:r w:rsidRPr="000802C5">
        <w:rPr>
          <w:rFonts w:eastAsia="DengXian"/>
          <w:b/>
          <w:bCs/>
        </w:rPr>
        <w:t>Transmitter ON state:</w:t>
      </w:r>
      <w:r w:rsidRPr="000802C5">
        <w:rPr>
          <w:rFonts w:eastAsia="DengXian"/>
        </w:rPr>
        <w:t xml:space="preserve"> </w:t>
      </w:r>
      <w:r w:rsidRPr="000802C5">
        <w:rPr>
          <w:rFonts w:eastAsia="DengXian"/>
          <w:lang w:eastAsia="ja-JP"/>
        </w:rPr>
        <w:t xml:space="preserve">Time period during which the repeater </w:t>
      </w:r>
      <w:r w:rsidRPr="000802C5">
        <w:rPr>
          <w:rFonts w:cs="v5.0.0"/>
          <w:bCs/>
          <w:lang w:eastAsia="ko-KR"/>
        </w:rPr>
        <w:t>is transmitting</w:t>
      </w:r>
      <w:r w:rsidRPr="000802C5">
        <w:rPr>
          <w:rFonts w:eastAsia="DengXian"/>
          <w:lang w:eastAsia="ja-JP"/>
        </w:rPr>
        <w:t xml:space="preserve"> downlink or uplink </w:t>
      </w:r>
      <w:r w:rsidRPr="000802C5">
        <w:t>signals</w:t>
      </w:r>
      <w:r w:rsidRPr="000802C5">
        <w:rPr>
          <w:rFonts w:eastAsia="DengXian"/>
          <w:lang w:eastAsia="ja-JP"/>
        </w:rPr>
        <w:t xml:space="preserve"> in the corresponding direction</w:t>
      </w:r>
      <w:r>
        <w:rPr>
          <w:rFonts w:eastAsia="DengXian"/>
          <w:lang w:eastAsia="ja-JP"/>
        </w:rPr>
        <w:t>.</w:t>
      </w:r>
    </w:p>
    <w:p w14:paraId="7640D4ED" w14:textId="557DFC2E" w:rsidR="000E0F8B" w:rsidRDefault="000E0F8B">
      <w:pPr>
        <w:rPr>
          <w:lang w:val="en-US" w:eastAsia="zh-CN"/>
        </w:rPr>
      </w:pPr>
      <w:r>
        <w:rPr>
          <w:b/>
          <w:bCs/>
        </w:rPr>
        <w:t>T</w:t>
      </w:r>
      <w:r w:rsidRPr="00F95B02">
        <w:rPr>
          <w:b/>
          <w:bCs/>
        </w:rPr>
        <w:t xml:space="preserve">ransmitter transient </w:t>
      </w:r>
      <w:r>
        <w:rPr>
          <w:b/>
          <w:bCs/>
        </w:rPr>
        <w:t>period</w:t>
      </w:r>
      <w:r w:rsidRPr="00F95B02">
        <w:rPr>
          <w:b/>
          <w:bCs/>
        </w:rPr>
        <w:t>:</w:t>
      </w:r>
      <w:r w:rsidRPr="00F95B02">
        <w:t xml:space="preserve"> </w:t>
      </w:r>
      <w:r>
        <w:t>T</w:t>
      </w:r>
      <w:r w:rsidRPr="00F95B02">
        <w:t xml:space="preserve">ime period during which the </w:t>
      </w:r>
      <w:r>
        <w:t>repeater</w:t>
      </w:r>
      <w:r w:rsidRPr="00F95B02">
        <w:t xml:space="preserve"> is changing from the OFF </w:t>
      </w:r>
      <w:r>
        <w:t>state</w:t>
      </w:r>
      <w:r w:rsidRPr="00F95B02">
        <w:t xml:space="preserve"> to the ON </w:t>
      </w:r>
      <w:r>
        <w:t>state</w:t>
      </w:r>
      <w:r w:rsidRPr="00F95B02">
        <w:t xml:space="preserve"> or vice versa</w:t>
      </w:r>
      <w:r>
        <w:t>.</w:t>
      </w:r>
    </w:p>
    <w:p w14:paraId="0F642903" w14:textId="77777777" w:rsidR="004D3FFD" w:rsidRDefault="002C252C" w:rsidP="00590992">
      <w:pPr>
        <w:pStyle w:val="Heading2"/>
      </w:pPr>
      <w:bookmarkStart w:id="89" w:name="_Toc27559"/>
      <w:bookmarkStart w:id="90" w:name="_Toc30287"/>
      <w:bookmarkStart w:id="91" w:name="_Toc11242"/>
      <w:bookmarkStart w:id="92" w:name="_Toc7863"/>
      <w:bookmarkStart w:id="93" w:name="_Toc121818312"/>
      <w:bookmarkStart w:id="94" w:name="_Toc121818536"/>
      <w:bookmarkStart w:id="95" w:name="_Toc124158291"/>
      <w:bookmarkStart w:id="96" w:name="_Toc130558359"/>
      <w:bookmarkStart w:id="97" w:name="_Toc137467084"/>
      <w:bookmarkStart w:id="98" w:name="_Toc138884730"/>
      <w:bookmarkStart w:id="99" w:name="_Toc138884954"/>
      <w:bookmarkStart w:id="100" w:name="_Toc145511165"/>
      <w:bookmarkStart w:id="101" w:name="_Toc155475642"/>
      <w:r>
        <w:t>3.2</w:t>
      </w:r>
      <w:r>
        <w:tab/>
        <w:t>Symbols</w:t>
      </w:r>
      <w:bookmarkEnd w:id="89"/>
      <w:bookmarkEnd w:id="90"/>
      <w:bookmarkEnd w:id="91"/>
      <w:bookmarkEnd w:id="92"/>
      <w:bookmarkEnd w:id="93"/>
      <w:bookmarkEnd w:id="94"/>
      <w:bookmarkEnd w:id="95"/>
      <w:bookmarkEnd w:id="96"/>
      <w:bookmarkEnd w:id="97"/>
      <w:bookmarkEnd w:id="98"/>
      <w:bookmarkEnd w:id="99"/>
      <w:bookmarkEnd w:id="100"/>
      <w:bookmarkEnd w:id="101"/>
    </w:p>
    <w:p w14:paraId="019C2EF2" w14:textId="77777777" w:rsidR="00EC748C" w:rsidRDefault="00EC748C" w:rsidP="00EF6DA4">
      <w:r>
        <w:t>For the purposes of the present document, the following symbols apply:</w:t>
      </w:r>
    </w:p>
    <w:p w14:paraId="047BC890" w14:textId="77777777" w:rsidR="004D3FFD" w:rsidRDefault="002C252C">
      <w:pPr>
        <w:pStyle w:val="EW"/>
        <w:rPr>
          <w:lang w:eastAsia="zh-CN"/>
        </w:rPr>
      </w:pPr>
      <w:r>
        <w:t>BW</w:t>
      </w:r>
      <w:r>
        <w:rPr>
          <w:vertAlign w:val="subscript"/>
        </w:rPr>
        <w:t>Config</w:t>
      </w:r>
      <w:r>
        <w:tab/>
        <w:t>Transmission bandwidth configuration, where BW</w:t>
      </w:r>
      <w:r>
        <w:rPr>
          <w:vertAlign w:val="subscript"/>
        </w:rPr>
        <w:t>Config</w:t>
      </w:r>
      <w:r>
        <w:t xml:space="preserve"> = </w:t>
      </w:r>
      <w:r>
        <w:rPr>
          <w:i/>
          <w:iCs/>
        </w:rPr>
        <w:t>N</w:t>
      </w:r>
      <w:r>
        <w:rPr>
          <w:vertAlign w:val="subscript"/>
        </w:rPr>
        <w:t>RB</w:t>
      </w:r>
      <w:r>
        <w:t xml:space="preserve"> x SCS x 12</w:t>
      </w:r>
    </w:p>
    <w:p w14:paraId="1BC9F350" w14:textId="77777777" w:rsidR="004D3FFD" w:rsidRDefault="002C252C">
      <w:pPr>
        <w:pStyle w:val="EW"/>
        <w:rPr>
          <w:iCs/>
        </w:rPr>
      </w:pPr>
      <w:r>
        <w:t>BW</w:t>
      </w:r>
      <w:r>
        <w:rPr>
          <w:vertAlign w:val="subscript"/>
        </w:rPr>
        <w:t>Nominal</w:t>
      </w:r>
      <w:r>
        <w:tab/>
        <w:t>Nominal channel</w:t>
      </w:r>
      <w:r>
        <w:rPr>
          <w:i/>
        </w:rPr>
        <w:t xml:space="preserve"> </w:t>
      </w:r>
      <w:r>
        <w:rPr>
          <w:iCs/>
        </w:rPr>
        <w:t>bandwidth</w:t>
      </w:r>
    </w:p>
    <w:p w14:paraId="2D8803FA" w14:textId="77777777" w:rsidR="004D3FFD" w:rsidRDefault="002C252C">
      <w:pPr>
        <w:pStyle w:val="EW"/>
        <w:rPr>
          <w:iCs/>
        </w:rPr>
      </w:pPr>
      <w:r>
        <w:t>BW</w:t>
      </w:r>
      <w:r>
        <w:rPr>
          <w:vertAlign w:val="subscript"/>
        </w:rPr>
        <w:t>Passband</w:t>
      </w:r>
      <w:r>
        <w:tab/>
      </w:r>
      <w:r>
        <w:rPr>
          <w:i/>
        </w:rPr>
        <w:t xml:space="preserve">Passband </w:t>
      </w:r>
      <w:r>
        <w:rPr>
          <w:iCs/>
        </w:rPr>
        <w:t>bandwidth</w:t>
      </w:r>
    </w:p>
    <w:p w14:paraId="560D6556" w14:textId="77777777" w:rsidR="004D3FFD" w:rsidRDefault="002C252C">
      <w:pPr>
        <w:pStyle w:val="EW"/>
      </w:pPr>
      <w:r>
        <w:rPr>
          <w:rFonts w:cs="v5.0.0"/>
        </w:rPr>
        <w:sym w:font="Symbol" w:char="F044"/>
      </w:r>
      <w:r>
        <w:rPr>
          <w:rFonts w:cs="v5.0.0"/>
        </w:rPr>
        <w:t>f</w:t>
      </w:r>
      <w:r>
        <w:tab/>
        <w:t xml:space="preserve">Separation between the </w:t>
      </w:r>
      <w:r>
        <w:rPr>
          <w:i/>
        </w:rPr>
        <w:t>passband edge</w:t>
      </w:r>
      <w:r>
        <w:t xml:space="preserve"> frequency and the nominal -3 dB point of the measuring filter closest to the carrier frequency</w:t>
      </w:r>
    </w:p>
    <w:p w14:paraId="5AF57413" w14:textId="77777777" w:rsidR="004D3FFD" w:rsidRDefault="002C252C">
      <w:pPr>
        <w:pStyle w:val="EW"/>
        <w:rPr>
          <w:rFonts w:cs="v5.0.0"/>
        </w:rPr>
      </w:pPr>
      <w:r>
        <w:rPr>
          <w:rFonts w:cs="v5.0.0"/>
        </w:rPr>
        <w:sym w:font="Symbol" w:char="F044"/>
      </w:r>
      <w:r>
        <w:rPr>
          <w:rFonts w:cs="v5.0.0"/>
        </w:rPr>
        <w:t>f</w:t>
      </w:r>
      <w:r>
        <w:rPr>
          <w:rFonts w:cs="v5.0.0"/>
          <w:vertAlign w:val="subscript"/>
        </w:rPr>
        <w:t>max</w:t>
      </w:r>
      <w:r>
        <w:rPr>
          <w:rFonts w:cs="v5.0.0"/>
        </w:rPr>
        <w:tab/>
        <w:t>f_offset</w:t>
      </w:r>
      <w:r>
        <w:rPr>
          <w:rFonts w:cs="v5.0.0"/>
          <w:vertAlign w:val="subscript"/>
        </w:rPr>
        <w:t>max</w:t>
      </w:r>
      <w:r>
        <w:rPr>
          <w:rFonts w:cs="v5.0.0"/>
        </w:rPr>
        <w:t xml:space="preserve"> minus half of the bandwidth of the measuring filter</w:t>
      </w:r>
    </w:p>
    <w:p w14:paraId="1572E2F5" w14:textId="77777777" w:rsidR="004D3FFD" w:rsidRDefault="002C252C">
      <w:pPr>
        <w:pStyle w:val="EW"/>
      </w:pPr>
      <w:r>
        <w:t>Δf</w:t>
      </w:r>
      <w:r>
        <w:rPr>
          <w:vertAlign w:val="subscript"/>
        </w:rPr>
        <w:t>OBUE</w:t>
      </w:r>
      <w:r>
        <w:tab/>
        <w:t xml:space="preserve">Maximum offset of the </w:t>
      </w:r>
      <w:r>
        <w:rPr>
          <w:i/>
        </w:rPr>
        <w:t>operating band</w:t>
      </w:r>
      <w:r>
        <w:t xml:space="preserve"> unwanted emissions mask from the </w:t>
      </w:r>
      <w:r>
        <w:rPr>
          <w:i/>
        </w:rPr>
        <w:t>operating band</w:t>
      </w:r>
      <w:r>
        <w:t xml:space="preserve"> edgeF</w:t>
      </w:r>
      <w:r>
        <w:rPr>
          <w:vertAlign w:val="subscript"/>
        </w:rPr>
        <w:t>DL,low</w:t>
      </w:r>
      <w:r>
        <w:rPr>
          <w:vertAlign w:val="subscript"/>
        </w:rPr>
        <w:tab/>
      </w:r>
      <w:r>
        <w:t xml:space="preserve">The lowest frequency of the downlink </w:t>
      </w:r>
      <w:r>
        <w:rPr>
          <w:i/>
        </w:rPr>
        <w:t>operating band</w:t>
      </w:r>
    </w:p>
    <w:p w14:paraId="7379939D" w14:textId="77777777" w:rsidR="004D3FFD" w:rsidRDefault="002C252C">
      <w:pPr>
        <w:pStyle w:val="EW"/>
        <w:rPr>
          <w:rFonts w:asciiTheme="minorHAnsi" w:hAnsiTheme="minorHAnsi" w:cstheme="minorBidi"/>
          <w:sz w:val="22"/>
          <w:szCs w:val="22"/>
          <w:lang w:val="en-US"/>
        </w:rPr>
      </w:pPr>
      <w:r>
        <w:t>F</w:t>
      </w:r>
      <w:r>
        <w:rPr>
          <w:vertAlign w:val="subscript"/>
        </w:rPr>
        <w:t>DL,high</w:t>
      </w:r>
      <w:r>
        <w:rPr>
          <w:vertAlign w:val="subscript"/>
        </w:rPr>
        <w:tab/>
      </w:r>
      <w:r>
        <w:t xml:space="preserve">The highest frequency of the downlink </w:t>
      </w:r>
      <w:r>
        <w:rPr>
          <w:i/>
        </w:rPr>
        <w:t>operating band</w:t>
      </w:r>
    </w:p>
    <w:p w14:paraId="1A20DA3C" w14:textId="77777777" w:rsidR="004D3FFD" w:rsidRDefault="002C252C">
      <w:pPr>
        <w:pStyle w:val="EW"/>
        <w:rPr>
          <w:color w:val="000000" w:themeColor="text1"/>
          <w:lang w:eastAsia="zh-CN"/>
        </w:rPr>
      </w:pPr>
      <w:r>
        <w:rPr>
          <w:color w:val="000000" w:themeColor="text1"/>
          <w:lang w:eastAsia="zh-CN"/>
        </w:rPr>
        <w:t>F</w:t>
      </w:r>
      <w:r>
        <w:rPr>
          <w:color w:val="000000" w:themeColor="text1"/>
          <w:vertAlign w:val="subscript"/>
          <w:lang w:eastAsia="zh-CN"/>
        </w:rPr>
        <w:t>FBWhigh</w:t>
      </w:r>
      <w:r>
        <w:rPr>
          <w:color w:val="000000" w:themeColor="text1"/>
          <w:vertAlign w:val="subscript"/>
          <w:lang w:eastAsia="zh-CN"/>
        </w:rPr>
        <w:tab/>
      </w:r>
      <w:r>
        <w:rPr>
          <w:color w:val="000000" w:themeColor="text1"/>
          <w:lang w:eastAsia="zh-CN"/>
        </w:rPr>
        <w:t xml:space="preserve">Highest supported frequency </w:t>
      </w:r>
      <w:r>
        <w:rPr>
          <w:color w:val="000000" w:themeColor="text1"/>
        </w:rPr>
        <w:t>within supportedoperating band</w:t>
      </w:r>
      <w:r>
        <w:rPr>
          <w:color w:val="000000" w:themeColor="text1"/>
          <w:lang w:eastAsia="zh-CN"/>
        </w:rPr>
        <w:t xml:space="preserve">, for which </w:t>
      </w:r>
      <w:r>
        <w:rPr>
          <w:i/>
          <w:color w:val="000000" w:themeColor="text1"/>
          <w:lang w:eastAsia="zh-CN"/>
        </w:rPr>
        <w:t>fractional bandwidth</w:t>
      </w:r>
      <w:r>
        <w:rPr>
          <w:color w:val="000000" w:themeColor="text1"/>
          <w:lang w:eastAsia="zh-CN"/>
        </w:rPr>
        <w:t xml:space="preserve"> support was declared</w:t>
      </w:r>
    </w:p>
    <w:p w14:paraId="7960EE5C" w14:textId="77777777" w:rsidR="004D3FFD" w:rsidRDefault="002C252C">
      <w:pPr>
        <w:pStyle w:val="EW"/>
        <w:rPr>
          <w:color w:val="000000" w:themeColor="text1"/>
          <w:lang w:eastAsia="zh-CN"/>
        </w:rPr>
      </w:pPr>
      <w:r>
        <w:rPr>
          <w:color w:val="000000" w:themeColor="text1"/>
          <w:lang w:eastAsia="zh-CN"/>
        </w:rPr>
        <w:t>F</w:t>
      </w:r>
      <w:r>
        <w:rPr>
          <w:color w:val="000000" w:themeColor="text1"/>
          <w:vertAlign w:val="subscript"/>
          <w:lang w:eastAsia="zh-CN"/>
        </w:rPr>
        <w:t>FBWlow</w:t>
      </w:r>
      <w:r>
        <w:rPr>
          <w:color w:val="000000" w:themeColor="text1"/>
          <w:lang w:eastAsia="zh-CN"/>
        </w:rPr>
        <w:tab/>
        <w:t xml:space="preserve">Lowest supported frequency </w:t>
      </w:r>
      <w:r>
        <w:rPr>
          <w:color w:val="000000" w:themeColor="text1"/>
        </w:rPr>
        <w:t>within supported operating band</w:t>
      </w:r>
      <w:r>
        <w:rPr>
          <w:color w:val="000000" w:themeColor="text1"/>
          <w:lang w:eastAsia="zh-CN"/>
        </w:rPr>
        <w:t xml:space="preserve">, for which </w:t>
      </w:r>
      <w:r>
        <w:rPr>
          <w:i/>
          <w:color w:val="000000" w:themeColor="text1"/>
          <w:lang w:eastAsia="zh-CN"/>
        </w:rPr>
        <w:t>fractional bandwidth</w:t>
      </w:r>
      <w:r>
        <w:rPr>
          <w:color w:val="000000" w:themeColor="text1"/>
          <w:lang w:eastAsia="zh-CN"/>
        </w:rPr>
        <w:t xml:space="preserve"> support was declared</w:t>
      </w:r>
    </w:p>
    <w:p w14:paraId="16A532F7" w14:textId="77777777" w:rsidR="004D3FFD" w:rsidRDefault="002C252C">
      <w:pPr>
        <w:pStyle w:val="EW"/>
      </w:pPr>
      <w:r>
        <w:t>F</w:t>
      </w:r>
      <w:r>
        <w:rPr>
          <w:vertAlign w:val="subscript"/>
        </w:rPr>
        <w:t>filter</w:t>
      </w:r>
      <w:r>
        <w:tab/>
        <w:t>Filter centre frequency</w:t>
      </w:r>
    </w:p>
    <w:p w14:paraId="5AA0E4CD" w14:textId="77777777" w:rsidR="004D3FFD" w:rsidRDefault="002C252C">
      <w:pPr>
        <w:pStyle w:val="EW"/>
      </w:pPr>
      <w:r>
        <w:t>F</w:t>
      </w:r>
      <w:r>
        <w:rPr>
          <w:vertAlign w:val="subscript"/>
        </w:rPr>
        <w:t>offset</w:t>
      </w:r>
      <w:r>
        <w:rPr>
          <w:vertAlign w:val="subscript"/>
          <w:lang w:val="en-US" w:eastAsia="zh-CN"/>
        </w:rPr>
        <w:t>,high</w:t>
      </w:r>
      <w:r>
        <w:tab/>
        <w:t>Frequency offset from F</w:t>
      </w:r>
      <w:r>
        <w:rPr>
          <w:vertAlign w:val="subscript"/>
        </w:rPr>
        <w:t>C,high</w:t>
      </w:r>
      <w:r>
        <w:t xml:space="preserve"> to the upper </w:t>
      </w:r>
      <w:r>
        <w:rPr>
          <w:i/>
          <w:iCs/>
        </w:rPr>
        <w:t>passband edge</w:t>
      </w:r>
    </w:p>
    <w:p w14:paraId="697679B7" w14:textId="77777777" w:rsidR="004D3FFD" w:rsidRDefault="002C252C">
      <w:pPr>
        <w:pStyle w:val="EW"/>
        <w:rPr>
          <w:i/>
          <w:iCs/>
        </w:rPr>
      </w:pPr>
      <w:r>
        <w:t>F</w:t>
      </w:r>
      <w:r>
        <w:rPr>
          <w:vertAlign w:val="subscript"/>
        </w:rPr>
        <w:t>offset</w:t>
      </w:r>
      <w:r>
        <w:rPr>
          <w:vertAlign w:val="subscript"/>
          <w:lang w:val="en-US" w:eastAsia="zh-CN"/>
        </w:rPr>
        <w:t>,low</w:t>
      </w:r>
      <w:r>
        <w:tab/>
        <w:t>Frequency offset from F</w:t>
      </w:r>
      <w:r>
        <w:rPr>
          <w:vertAlign w:val="subscript"/>
        </w:rPr>
        <w:t>C,low</w:t>
      </w:r>
      <w:r>
        <w:t xml:space="preserve"> to the lower </w:t>
      </w:r>
      <w:r>
        <w:rPr>
          <w:i/>
          <w:iCs/>
        </w:rPr>
        <w:t>passband edge</w:t>
      </w:r>
    </w:p>
    <w:p w14:paraId="01285B3E" w14:textId="77777777" w:rsidR="004D3FFD" w:rsidRDefault="002C252C">
      <w:pPr>
        <w:pStyle w:val="EW"/>
        <w:rPr>
          <w:rFonts w:cs="v5.0.0"/>
        </w:rPr>
      </w:pPr>
      <w:r>
        <w:rPr>
          <w:rFonts w:cs="v5.0.0"/>
        </w:rPr>
        <w:t>f_offset</w:t>
      </w:r>
      <w:r>
        <w:rPr>
          <w:rFonts w:cs="v5.0.0"/>
        </w:rPr>
        <w:tab/>
        <w:t xml:space="preserve">Separation between the </w:t>
      </w:r>
      <w:r>
        <w:rPr>
          <w:rFonts w:cs="v5.0.0"/>
          <w:i/>
        </w:rPr>
        <w:t>passband edge</w:t>
      </w:r>
      <w:r>
        <w:rPr>
          <w:rFonts w:cs="v5.0.0"/>
        </w:rPr>
        <w:t xml:space="preserve"> frequency and the centre of the measuring </w:t>
      </w:r>
    </w:p>
    <w:p w14:paraId="0441135F" w14:textId="77777777" w:rsidR="004D3FFD" w:rsidRDefault="002C252C">
      <w:pPr>
        <w:pStyle w:val="EW"/>
        <w:rPr>
          <w:rFonts w:cs="v5.0.0"/>
          <w:i/>
        </w:rPr>
      </w:pPr>
      <w:r>
        <w:rPr>
          <w:rFonts w:cs="v5.0.0"/>
        </w:rPr>
        <w:t>f_offset</w:t>
      </w:r>
      <w:r>
        <w:rPr>
          <w:rFonts w:cs="v5.0.0"/>
          <w:vertAlign w:val="subscript"/>
        </w:rPr>
        <w:t>max</w:t>
      </w:r>
      <w:r>
        <w:rPr>
          <w:rFonts w:cs="v5.0.0"/>
          <w:vertAlign w:val="subscript"/>
        </w:rPr>
        <w:tab/>
      </w:r>
      <w:r>
        <w:rPr>
          <w:rFonts w:cs="v5.0.0"/>
        </w:rPr>
        <w:t xml:space="preserve">The offset to the frequency </w:t>
      </w:r>
      <w:r>
        <w:t>Δf</w:t>
      </w:r>
      <w:r>
        <w:rPr>
          <w:vertAlign w:val="subscript"/>
        </w:rPr>
        <w:t>OBUE</w:t>
      </w:r>
      <w:r>
        <w:rPr>
          <w:rFonts w:cs="v5.0.0"/>
        </w:rPr>
        <w:t xml:space="preserve"> outside the </w:t>
      </w:r>
      <w:r>
        <w:rPr>
          <w:rFonts w:cs="v5.0.0"/>
          <w:i/>
        </w:rPr>
        <w:t>operating band</w:t>
      </w:r>
    </w:p>
    <w:p w14:paraId="4F90DFAE" w14:textId="77777777" w:rsidR="004D3FFD" w:rsidRDefault="002C252C">
      <w:pPr>
        <w:pStyle w:val="EW"/>
        <w:rPr>
          <w:rFonts w:cs="v5.0.0"/>
        </w:rPr>
      </w:pPr>
      <w:r>
        <w:t>F</w:t>
      </w:r>
      <w:r>
        <w:rPr>
          <w:vertAlign w:val="subscript"/>
        </w:rPr>
        <w:t>step,X</w:t>
      </w:r>
      <w:r>
        <w:tab/>
        <w:t>Frequency steps for the OTA transmitter spurious emissions (Category B)</w:t>
      </w:r>
    </w:p>
    <w:p w14:paraId="03E1F615" w14:textId="77777777" w:rsidR="004D3FFD" w:rsidRDefault="002C252C">
      <w:pPr>
        <w:pStyle w:val="EW"/>
        <w:rPr>
          <w:rFonts w:cs="Arial"/>
          <w:lang w:eastAsia="zh-CN"/>
        </w:rPr>
      </w:pPr>
      <w:r>
        <w:t>F</w:t>
      </w:r>
      <w:r>
        <w:rPr>
          <w:vertAlign w:val="subscript"/>
        </w:rPr>
        <w:t>UL,low</w:t>
      </w:r>
      <w:r>
        <w:rPr>
          <w:vertAlign w:val="subscript"/>
        </w:rPr>
        <w:tab/>
      </w:r>
      <w:r>
        <w:t xml:space="preserve">The lowest frequency of the uplink </w:t>
      </w:r>
      <w:r>
        <w:rPr>
          <w:i/>
        </w:rPr>
        <w:t>operating band</w:t>
      </w:r>
    </w:p>
    <w:p w14:paraId="0EAA2C05" w14:textId="77777777" w:rsidR="004D3FFD" w:rsidRDefault="002C252C">
      <w:pPr>
        <w:pStyle w:val="EW"/>
        <w:rPr>
          <w:lang w:eastAsia="zh-CN"/>
        </w:rPr>
      </w:pPr>
      <w:r>
        <w:rPr>
          <w:rFonts w:cs="Arial"/>
        </w:rPr>
        <w:t>F</w:t>
      </w:r>
      <w:r>
        <w:rPr>
          <w:rFonts w:cs="Arial"/>
          <w:vertAlign w:val="subscript"/>
        </w:rPr>
        <w:t>UL,high</w:t>
      </w:r>
      <w:r>
        <w:rPr>
          <w:rFonts w:cs="Arial"/>
          <w:vertAlign w:val="subscript"/>
          <w:lang w:eastAsia="zh-CN"/>
        </w:rPr>
        <w:tab/>
      </w:r>
      <w:r>
        <w:t xml:space="preserve">The highest frequency of the uplink </w:t>
      </w:r>
      <w:r>
        <w:rPr>
          <w:i/>
        </w:rPr>
        <w:t>operating band</w:t>
      </w:r>
    </w:p>
    <w:p w14:paraId="31676B9F" w14:textId="02C7E218" w:rsidR="004D3FFD" w:rsidRDefault="002C252C">
      <w:pPr>
        <w:pStyle w:val="EW"/>
      </w:pPr>
      <w:r>
        <w:t>P</w:t>
      </w:r>
      <w:r>
        <w:rPr>
          <w:vertAlign w:val="subscript"/>
        </w:rPr>
        <w:t>EM,n50/n75,ind</w:t>
      </w:r>
      <w:r>
        <w:tab/>
        <w:t>Declared emission level for Band n50/n75; ind = a, b</w:t>
      </w:r>
    </w:p>
    <w:p w14:paraId="4939716F" w14:textId="6895AD39" w:rsidR="00EC748C" w:rsidRDefault="00EC748C">
      <w:pPr>
        <w:pStyle w:val="EW"/>
      </w:pPr>
      <w:r>
        <w:t>P</w:t>
      </w:r>
      <w:r>
        <w:rPr>
          <w:vertAlign w:val="subscript"/>
        </w:rPr>
        <w:t>rated,in</w:t>
      </w:r>
      <w:r>
        <w:rPr>
          <w:rFonts w:hint="eastAsia"/>
          <w:vertAlign w:val="subscript"/>
          <w:lang w:eastAsia="zh-CN"/>
        </w:rPr>
        <w:tab/>
      </w:r>
      <w:r w:rsidRPr="00C96804">
        <w:rPr>
          <w:rFonts w:eastAsia="MS Mincho" w:hint="eastAsia"/>
          <w:lang w:eastAsia="zh-CN"/>
        </w:rPr>
        <w:t>Rated</w:t>
      </w:r>
      <w:r>
        <w:rPr>
          <w:rFonts w:hint="eastAsia"/>
          <w:lang w:eastAsia="zh-CN"/>
        </w:rPr>
        <w:t xml:space="preserve"> pass band input power to </w:t>
      </w:r>
      <w:r>
        <w:t>the repeater for the test</w:t>
      </w:r>
    </w:p>
    <w:p w14:paraId="67988841" w14:textId="77777777" w:rsidR="004D3FFD" w:rsidRDefault="002C252C">
      <w:pPr>
        <w:pStyle w:val="EW"/>
        <w:rPr>
          <w:lang w:eastAsia="zh-CN"/>
        </w:rPr>
      </w:pPr>
      <w:r>
        <w:rPr>
          <w:rFonts w:eastAsia="MS Mincho"/>
        </w:rPr>
        <w:t>P</w:t>
      </w:r>
      <w:r>
        <w:rPr>
          <w:rFonts w:eastAsia="MS Mincho"/>
          <w:vertAlign w:val="subscript"/>
        </w:rPr>
        <w:t xml:space="preserve">rated,p,EIRP </w:t>
      </w:r>
      <w:r>
        <w:rPr>
          <w:rFonts w:eastAsia="MS Mincho"/>
          <w:vertAlign w:val="subscript"/>
        </w:rPr>
        <w:tab/>
      </w:r>
      <w:r>
        <w:rPr>
          <w:rFonts w:eastAsia="MS Mincho"/>
          <w:lang w:eastAsia="zh-CN"/>
        </w:rPr>
        <w:t>Rated passband EIRP output power</w:t>
      </w:r>
    </w:p>
    <w:p w14:paraId="61B0091E" w14:textId="77777777" w:rsidR="004D3FFD" w:rsidRDefault="002C252C">
      <w:pPr>
        <w:pStyle w:val="EW"/>
        <w:rPr>
          <w:rFonts w:eastAsia="MS Mincho"/>
          <w:lang w:eastAsia="zh-CN"/>
        </w:rPr>
      </w:pPr>
      <w:r>
        <w:rPr>
          <w:rFonts w:eastAsia="MS Mincho"/>
        </w:rPr>
        <w:t>P</w:t>
      </w:r>
      <w:r>
        <w:rPr>
          <w:rFonts w:eastAsia="MS Mincho"/>
          <w:vertAlign w:val="subscript"/>
        </w:rPr>
        <w:t>rated,p,TRP</w:t>
      </w:r>
      <w:r>
        <w:rPr>
          <w:rFonts w:eastAsia="MS Mincho"/>
          <w:vertAlign w:val="subscript"/>
        </w:rPr>
        <w:tab/>
      </w:r>
      <w:r>
        <w:rPr>
          <w:rFonts w:eastAsia="MS Mincho"/>
          <w:lang w:eastAsia="zh-CN"/>
        </w:rPr>
        <w:t>Rated passband TRP output power declared per RIB</w:t>
      </w:r>
    </w:p>
    <w:p w14:paraId="395AA621" w14:textId="77777777" w:rsidR="004D3FFD" w:rsidRDefault="002C252C">
      <w:pPr>
        <w:pStyle w:val="EW"/>
        <w:rPr>
          <w:rFonts w:eastAsia="MS Mincho"/>
          <w:vertAlign w:val="subscript"/>
        </w:rPr>
      </w:pPr>
      <w:r>
        <w:rPr>
          <w:rFonts w:eastAsia="MS Mincho"/>
        </w:rPr>
        <w:t>P</w:t>
      </w:r>
      <w:r>
        <w:rPr>
          <w:rFonts w:eastAsia="MS Mincho"/>
          <w:vertAlign w:val="subscript"/>
        </w:rPr>
        <w:t>rated,t,TRP</w:t>
      </w:r>
      <w:r>
        <w:rPr>
          <w:rFonts w:eastAsia="MS Mincho"/>
          <w:vertAlign w:val="subscript"/>
        </w:rPr>
        <w:tab/>
      </w:r>
      <w:r>
        <w:rPr>
          <w:rFonts w:eastAsia="MS Mincho"/>
          <w:lang w:eastAsia="zh-CN"/>
        </w:rPr>
        <w:t>Rated total TRP output power declared per RIB</w:t>
      </w:r>
    </w:p>
    <w:p w14:paraId="10580F01" w14:textId="6963BB5D" w:rsidR="004D3FFD" w:rsidRDefault="00EC748C">
      <w:pPr>
        <w:pStyle w:val="EW"/>
        <w:rPr>
          <w:i/>
          <w:lang w:eastAsia="zh-CN"/>
        </w:rPr>
      </w:pPr>
      <w:r>
        <w:rPr>
          <w:lang w:eastAsia="zh-CN"/>
        </w:rPr>
        <w:t>P</w:t>
      </w:r>
      <w:r>
        <w:rPr>
          <w:vertAlign w:val="subscript"/>
          <w:lang w:eastAsia="zh-CN"/>
        </w:rPr>
        <w:t>in,p,EIRP</w:t>
      </w:r>
      <w:r>
        <w:rPr>
          <w:lang w:eastAsia="zh-CN"/>
        </w:rPr>
        <w:tab/>
        <w:t>Input power intended to produce the maximum rated output power (P</w:t>
      </w:r>
      <w:r>
        <w:rPr>
          <w:vertAlign w:val="subscript"/>
          <w:lang w:eastAsia="zh-CN"/>
        </w:rPr>
        <w:t>rated,p,TRP</w:t>
      </w:r>
      <w:r>
        <w:rPr>
          <w:lang w:eastAsia="zh-CN"/>
        </w:rPr>
        <w:t>) at the RIBP</w:t>
      </w:r>
      <w:r>
        <w:rPr>
          <w:vertAlign w:val="subscript"/>
          <w:lang w:eastAsia="zh-CN"/>
        </w:rPr>
        <w:t>rated,out,FBWhigh</w:t>
      </w:r>
      <w:r>
        <w:rPr>
          <w:vertAlign w:val="subscript"/>
          <w:lang w:eastAsia="zh-CN"/>
        </w:rPr>
        <w:tab/>
      </w:r>
      <w:r>
        <w:rPr>
          <w:lang w:eastAsia="zh-CN"/>
        </w:rPr>
        <w:t xml:space="preserve">The </w:t>
      </w:r>
      <w:r>
        <w:t>rated output EIRP</w:t>
      </w:r>
      <w:r>
        <w:rPr>
          <w:i/>
        </w:rPr>
        <w:t xml:space="preserve"> </w:t>
      </w:r>
      <w:r>
        <w:rPr>
          <w:lang w:eastAsia="zh-CN"/>
        </w:rPr>
        <w:t xml:space="preserve">for the higher supported frequency range </w:t>
      </w:r>
      <w:r>
        <w:t>within supported</w:t>
      </w:r>
      <w:r>
        <w:rPr>
          <w:i/>
        </w:rPr>
        <w:t xml:space="preserve"> operating band</w:t>
      </w:r>
      <w:r>
        <w:rPr>
          <w:i/>
          <w:lang w:eastAsia="zh-CN"/>
        </w:rPr>
        <w:t>,</w:t>
      </w:r>
      <w:r>
        <w:rPr>
          <w:lang w:eastAsia="zh-CN"/>
        </w:rPr>
        <w:t xml:space="preserve"> for which</w:t>
      </w:r>
      <w:r>
        <w:rPr>
          <w:i/>
          <w:lang w:eastAsia="zh-CN"/>
        </w:rPr>
        <w:t xml:space="preserve"> fractional bandwidth </w:t>
      </w:r>
      <w:r>
        <w:rPr>
          <w:lang w:eastAsia="zh-CN"/>
        </w:rPr>
        <w:t>support was declared</w:t>
      </w:r>
    </w:p>
    <w:p w14:paraId="4E1B1100" w14:textId="3217DDF1" w:rsidR="004D3FFD" w:rsidRDefault="00EC748C">
      <w:pPr>
        <w:pStyle w:val="EW"/>
        <w:rPr>
          <w:rFonts w:eastAsia="MS Mincho" w:cs="v5.0.0"/>
        </w:rPr>
      </w:pPr>
      <w:r>
        <w:rPr>
          <w:lang w:eastAsia="zh-CN"/>
        </w:rPr>
        <w:t>P</w:t>
      </w:r>
      <w:r>
        <w:rPr>
          <w:vertAlign w:val="subscript"/>
          <w:lang w:eastAsia="zh-CN"/>
        </w:rPr>
        <w:t>rated,out,FBWlow</w:t>
      </w:r>
      <w:r>
        <w:rPr>
          <w:vertAlign w:val="subscript"/>
          <w:lang w:eastAsia="zh-CN"/>
        </w:rPr>
        <w:tab/>
      </w:r>
      <w:r>
        <w:rPr>
          <w:lang w:eastAsia="zh-CN"/>
        </w:rPr>
        <w:t xml:space="preserve">The </w:t>
      </w:r>
      <w:r>
        <w:t>rated output EIRP</w:t>
      </w:r>
      <w:r>
        <w:rPr>
          <w:lang w:eastAsia="zh-CN"/>
        </w:rPr>
        <w:t xml:space="preserve"> for the lower supported frequency range </w:t>
      </w:r>
      <w:r>
        <w:t xml:space="preserve">within supported </w:t>
      </w:r>
      <w:r>
        <w:rPr>
          <w:i/>
        </w:rPr>
        <w:t>operating band</w:t>
      </w:r>
      <w:r>
        <w:rPr>
          <w:i/>
          <w:lang w:eastAsia="zh-CN"/>
        </w:rPr>
        <w:t xml:space="preserve">, </w:t>
      </w:r>
      <w:r>
        <w:rPr>
          <w:lang w:eastAsia="zh-CN"/>
        </w:rPr>
        <w:t>for which</w:t>
      </w:r>
      <w:r>
        <w:rPr>
          <w:i/>
          <w:lang w:eastAsia="zh-CN"/>
        </w:rPr>
        <w:t xml:space="preserve"> fractional bandwidth </w:t>
      </w:r>
      <w:r>
        <w:rPr>
          <w:lang w:eastAsia="zh-CN"/>
        </w:rPr>
        <w:t>support was declared</w:t>
      </w:r>
      <w:r>
        <w:rPr>
          <w:rFonts w:eastAsia="MS Mincho"/>
        </w:rPr>
        <w:t>P</w:t>
      </w:r>
      <w:r>
        <w:rPr>
          <w:rFonts w:eastAsia="MS Mincho"/>
          <w:vertAlign w:val="subscript"/>
        </w:rPr>
        <w:t>max,p,EIRP</w:t>
      </w:r>
      <w:r>
        <w:rPr>
          <w:rFonts w:eastAsia="MS Mincho"/>
          <w:vertAlign w:val="subscript"/>
        </w:rPr>
        <w:tab/>
      </w:r>
      <w:r>
        <w:rPr>
          <w:rFonts w:eastAsia="MS Mincho"/>
          <w:i/>
          <w:lang w:eastAsia="zh-CN"/>
        </w:rPr>
        <w:t>M</w:t>
      </w:r>
      <w:r>
        <w:rPr>
          <w:rFonts w:eastAsia="MS Mincho"/>
          <w:i/>
        </w:rPr>
        <w:t xml:space="preserve">aximum passband EIRP output power </w:t>
      </w:r>
      <w:r>
        <w:rPr>
          <w:rFonts w:eastAsia="MS Mincho" w:cs="v5.0.0"/>
        </w:rPr>
        <w:t>when repeater is configured at the rated passband TRP output power (P</w:t>
      </w:r>
      <w:r>
        <w:rPr>
          <w:rFonts w:eastAsia="MS Mincho" w:cs="v5.0.0"/>
          <w:vertAlign w:val="subscript"/>
        </w:rPr>
        <w:t>rated,p,TRP</w:t>
      </w:r>
      <w:r>
        <w:rPr>
          <w:rFonts w:eastAsia="MS Mincho" w:cs="v5.0.0"/>
        </w:rPr>
        <w:t>)</w:t>
      </w:r>
    </w:p>
    <w:p w14:paraId="7F68184B" w14:textId="77777777" w:rsidR="004D3FFD" w:rsidRDefault="002C252C">
      <w:pPr>
        <w:pStyle w:val="EW"/>
        <w:rPr>
          <w:lang w:eastAsia="zh-CN"/>
        </w:rPr>
      </w:pPr>
      <w:r>
        <w:rPr>
          <w:rFonts w:eastAsia="MS Mincho"/>
        </w:rPr>
        <w:t>P</w:t>
      </w:r>
      <w:r>
        <w:rPr>
          <w:rFonts w:eastAsia="MS Mincho"/>
          <w:vertAlign w:val="subscript"/>
        </w:rPr>
        <w:t>max,p,TRP</w:t>
      </w:r>
      <w:r>
        <w:rPr>
          <w:rFonts w:eastAsia="MS Mincho"/>
          <w:vertAlign w:val="subscript"/>
        </w:rPr>
        <w:tab/>
      </w:r>
      <w:r>
        <w:rPr>
          <w:rFonts w:eastAsia="MS Mincho"/>
          <w:i/>
        </w:rPr>
        <w:t xml:space="preserve">Maximum passband TRP output power </w:t>
      </w:r>
      <w:r>
        <w:rPr>
          <w:rFonts w:eastAsia="MS Mincho"/>
        </w:rPr>
        <w:t>measured</w:t>
      </w:r>
      <w:r>
        <w:rPr>
          <w:rFonts w:eastAsia="MS Mincho"/>
          <w:i/>
        </w:rPr>
        <w:t xml:space="preserve"> </w:t>
      </w:r>
      <w:r>
        <w:rPr>
          <w:rFonts w:eastAsia="MS Mincho"/>
        </w:rPr>
        <w:t>per RIB</w:t>
      </w:r>
    </w:p>
    <w:p w14:paraId="5778F9A5" w14:textId="77777777" w:rsidR="004D3FFD" w:rsidRDefault="002C252C">
      <w:pPr>
        <w:pStyle w:val="EW"/>
      </w:pPr>
      <w:r>
        <w:t>W</w:t>
      </w:r>
      <w:r>
        <w:rPr>
          <w:vertAlign w:val="subscript"/>
        </w:rPr>
        <w:t>gap</w:t>
      </w:r>
      <w:r>
        <w:rPr>
          <w:vertAlign w:val="subscript"/>
        </w:rPr>
        <w:tab/>
      </w:r>
      <w:r>
        <w:rPr>
          <w:i/>
        </w:rPr>
        <w:t>Inter passband Bandwidth gap</w:t>
      </w:r>
      <w:r>
        <w:t xml:space="preserve"> size</w:t>
      </w:r>
    </w:p>
    <w:p w14:paraId="570E0748" w14:textId="77777777" w:rsidR="004D3FFD" w:rsidRDefault="004D3FFD">
      <w:pPr>
        <w:pStyle w:val="EW"/>
      </w:pPr>
    </w:p>
    <w:p w14:paraId="503A34EA" w14:textId="77777777" w:rsidR="004D3FFD" w:rsidRDefault="002C252C" w:rsidP="00590992">
      <w:pPr>
        <w:pStyle w:val="Heading2"/>
      </w:pPr>
      <w:bookmarkStart w:id="102" w:name="_Toc2707"/>
      <w:bookmarkStart w:id="103" w:name="_Toc31698"/>
      <w:bookmarkStart w:id="104" w:name="_Toc432"/>
      <w:bookmarkStart w:id="105" w:name="_Toc4917"/>
      <w:bookmarkStart w:id="106" w:name="_Toc121818313"/>
      <w:bookmarkStart w:id="107" w:name="_Toc121818537"/>
      <w:bookmarkStart w:id="108" w:name="_Toc124158292"/>
      <w:bookmarkStart w:id="109" w:name="_Toc130558360"/>
      <w:bookmarkStart w:id="110" w:name="_Toc137467085"/>
      <w:bookmarkStart w:id="111" w:name="_Toc138884731"/>
      <w:bookmarkStart w:id="112" w:name="_Toc138884955"/>
      <w:bookmarkStart w:id="113" w:name="_Toc145511166"/>
      <w:bookmarkStart w:id="114" w:name="_Toc155475643"/>
      <w:r>
        <w:t>3.3</w:t>
      </w:r>
      <w:r>
        <w:tab/>
        <w:t>Abbreviations</w:t>
      </w:r>
      <w:bookmarkEnd w:id="102"/>
      <w:bookmarkEnd w:id="103"/>
      <w:bookmarkEnd w:id="104"/>
      <w:bookmarkEnd w:id="105"/>
      <w:bookmarkEnd w:id="106"/>
      <w:bookmarkEnd w:id="107"/>
      <w:bookmarkEnd w:id="108"/>
      <w:bookmarkEnd w:id="109"/>
      <w:bookmarkEnd w:id="110"/>
      <w:bookmarkEnd w:id="111"/>
      <w:bookmarkEnd w:id="112"/>
      <w:bookmarkEnd w:id="113"/>
      <w:bookmarkEnd w:id="114"/>
    </w:p>
    <w:p w14:paraId="640CD417" w14:textId="77777777" w:rsidR="004D3FFD" w:rsidRDefault="002C252C">
      <w:pPr>
        <w:keepNext/>
      </w:pPr>
      <w:r>
        <w:t>For the purposes of the present document, the abbreviations given in 3GPP TR 21.905 [1] and the following apply. An abbreviation defined in the present document takes precedence over the definition of the same abbreviation, if any, in 3GPP TR 21.905 [1].</w:t>
      </w:r>
    </w:p>
    <w:p w14:paraId="5B316373" w14:textId="77777777" w:rsidR="004D3FFD" w:rsidRDefault="002C252C">
      <w:pPr>
        <w:pStyle w:val="EW"/>
      </w:pPr>
      <w:bookmarkStart w:id="115" w:name="_Hlk494631454"/>
      <w:r>
        <w:t>ACLR</w:t>
      </w:r>
      <w:r>
        <w:tab/>
        <w:t>Adjacent Channel Leakage Ratio</w:t>
      </w:r>
    </w:p>
    <w:p w14:paraId="10C11E9A" w14:textId="77777777" w:rsidR="004D3FFD" w:rsidRDefault="002C252C">
      <w:pPr>
        <w:pStyle w:val="EW"/>
      </w:pPr>
      <w:r>
        <w:t>AoA</w:t>
      </w:r>
      <w:r>
        <w:tab/>
        <w:t>Angle of Arrival</w:t>
      </w:r>
    </w:p>
    <w:p w14:paraId="5BBFBC08" w14:textId="77777777" w:rsidR="004D3FFD" w:rsidRDefault="002C252C">
      <w:pPr>
        <w:pStyle w:val="EW"/>
      </w:pPr>
      <w:r>
        <w:t>BW</w:t>
      </w:r>
      <w:r>
        <w:tab/>
        <w:t>Bandwidth</w:t>
      </w:r>
    </w:p>
    <w:p w14:paraId="659D60B0" w14:textId="77777777" w:rsidR="004D3FFD" w:rsidRDefault="002C252C">
      <w:pPr>
        <w:pStyle w:val="EW"/>
      </w:pPr>
      <w:r>
        <w:t>CACLR</w:t>
      </w:r>
      <w:r>
        <w:tab/>
        <w:t>Cumulative ACLR</w:t>
      </w:r>
    </w:p>
    <w:p w14:paraId="61931B59" w14:textId="77777777" w:rsidR="004D3FFD" w:rsidRDefault="002C252C">
      <w:pPr>
        <w:pStyle w:val="EW"/>
      </w:pPr>
      <w:r>
        <w:t>CP-OFDM</w:t>
      </w:r>
      <w:r>
        <w:tab/>
        <w:t>Cyclic Prefix-OFDM</w:t>
      </w:r>
    </w:p>
    <w:p w14:paraId="638D163F" w14:textId="77777777" w:rsidR="004D3FFD" w:rsidRDefault="002C252C">
      <w:pPr>
        <w:pStyle w:val="EW"/>
      </w:pPr>
      <w:r>
        <w:rPr>
          <w:lang w:eastAsia="zh-CN"/>
        </w:rPr>
        <w:t>DFT-s-OFDM</w:t>
      </w:r>
      <w:r>
        <w:rPr>
          <w:lang w:eastAsia="zh-CN"/>
        </w:rPr>
        <w:tab/>
        <w:t>Discrete Fourier Transform-spread-OFDM</w:t>
      </w:r>
    </w:p>
    <w:p w14:paraId="369B64D3" w14:textId="77777777" w:rsidR="004D3FFD" w:rsidRDefault="002C252C">
      <w:pPr>
        <w:pStyle w:val="EW"/>
      </w:pPr>
      <w:r>
        <w:t>DL</w:t>
      </w:r>
      <w:r>
        <w:tab/>
        <w:t>Downlink</w:t>
      </w:r>
    </w:p>
    <w:p w14:paraId="0277C8C0" w14:textId="77777777" w:rsidR="004D3FFD" w:rsidRDefault="002C252C">
      <w:pPr>
        <w:pStyle w:val="EW"/>
      </w:pPr>
      <w:r>
        <w:t>EIRP</w:t>
      </w:r>
      <w:r>
        <w:tab/>
        <w:t>Effective Isotropic Radiated Power</w:t>
      </w:r>
    </w:p>
    <w:p w14:paraId="485D15E9" w14:textId="77777777" w:rsidR="004D3FFD" w:rsidRDefault="002C252C">
      <w:pPr>
        <w:pStyle w:val="EW"/>
        <w:rPr>
          <w:rFonts w:cs="v4.2.0"/>
        </w:rPr>
      </w:pPr>
      <w:r>
        <w:rPr>
          <w:rFonts w:cs="v4.2.0"/>
        </w:rPr>
        <w:t>EVM</w:t>
      </w:r>
      <w:r>
        <w:rPr>
          <w:rFonts w:cs="v4.2.0"/>
        </w:rPr>
        <w:tab/>
        <w:t>Error Vector Magnitude</w:t>
      </w:r>
    </w:p>
    <w:p w14:paraId="361E7346" w14:textId="77777777" w:rsidR="004D3FFD" w:rsidRDefault="002C252C">
      <w:pPr>
        <w:pStyle w:val="EW"/>
      </w:pPr>
      <w:r>
        <w:t>FBW</w:t>
      </w:r>
      <w:r>
        <w:tab/>
        <w:t>Fractional Bandwidth</w:t>
      </w:r>
    </w:p>
    <w:p w14:paraId="493916ED" w14:textId="77777777" w:rsidR="004D3FFD" w:rsidRDefault="002C252C">
      <w:pPr>
        <w:pStyle w:val="EW"/>
      </w:pPr>
      <w:r>
        <w:t>FR</w:t>
      </w:r>
      <w:r>
        <w:tab/>
        <w:t>Frequency Range</w:t>
      </w:r>
    </w:p>
    <w:p w14:paraId="2E315B6A" w14:textId="77777777" w:rsidR="004D3FFD" w:rsidRDefault="002C252C">
      <w:pPr>
        <w:pStyle w:val="EW"/>
      </w:pPr>
      <w:r>
        <w:t>ITU</w:t>
      </w:r>
      <w:r>
        <w:noBreakHyphen/>
        <w:t>R</w:t>
      </w:r>
      <w:r>
        <w:tab/>
        <w:t>Radiocommunication Sector of the International Telecommunication Union</w:t>
      </w:r>
    </w:p>
    <w:p w14:paraId="368CB8C4" w14:textId="77777777" w:rsidR="004D3FFD" w:rsidRDefault="002C252C">
      <w:pPr>
        <w:pStyle w:val="EW"/>
      </w:pPr>
      <w:r>
        <w:t>LA</w:t>
      </w:r>
      <w:r>
        <w:tab/>
        <w:t>Local Area</w:t>
      </w:r>
    </w:p>
    <w:p w14:paraId="4F990713" w14:textId="77777777" w:rsidR="004D3FFD" w:rsidRDefault="002C252C">
      <w:pPr>
        <w:pStyle w:val="EW"/>
      </w:pPr>
      <w:r>
        <w:t>MR</w:t>
      </w:r>
      <w:r>
        <w:tab/>
        <w:t>Medium Range</w:t>
      </w:r>
    </w:p>
    <w:p w14:paraId="3CB155DE" w14:textId="77777777" w:rsidR="004D3FFD" w:rsidRDefault="002C252C">
      <w:pPr>
        <w:pStyle w:val="EW"/>
      </w:pPr>
      <w:r>
        <w:t>NR</w:t>
      </w:r>
      <w:r>
        <w:tab/>
        <w:t>New Radio</w:t>
      </w:r>
    </w:p>
    <w:p w14:paraId="7A380A0D" w14:textId="77777777" w:rsidR="004D3FFD" w:rsidRDefault="002C252C">
      <w:pPr>
        <w:pStyle w:val="EW"/>
      </w:pPr>
      <w:r>
        <w:t>OBUE</w:t>
      </w:r>
      <w:r>
        <w:tab/>
        <w:t>Operating Band Unwanted Emissions</w:t>
      </w:r>
    </w:p>
    <w:p w14:paraId="52E67DD9" w14:textId="77777777" w:rsidR="004D3FFD" w:rsidRDefault="002C252C">
      <w:pPr>
        <w:pStyle w:val="EW"/>
        <w:rPr>
          <w:lang w:val="en-US" w:eastAsia="zh-CN"/>
        </w:rPr>
      </w:pPr>
      <w:r>
        <w:t>OOB</w:t>
      </w:r>
      <w:r>
        <w:tab/>
        <w:t>Out-of-band</w:t>
      </w:r>
    </w:p>
    <w:p w14:paraId="6F76C1AD" w14:textId="77777777" w:rsidR="004D3FFD" w:rsidRDefault="002C252C">
      <w:pPr>
        <w:pStyle w:val="EW"/>
      </w:pPr>
      <w:r>
        <w:t>OTA</w:t>
      </w:r>
      <w:r>
        <w:tab/>
        <w:t>Over-The-Air</w:t>
      </w:r>
    </w:p>
    <w:p w14:paraId="39F0ED81" w14:textId="77777777" w:rsidR="004D3FFD" w:rsidRPr="00F9757E" w:rsidRDefault="002C252C">
      <w:pPr>
        <w:pStyle w:val="EW"/>
        <w:rPr>
          <w:lang w:val="en-US"/>
        </w:rPr>
      </w:pPr>
      <w:r w:rsidRPr="00F9757E">
        <w:rPr>
          <w:lang w:val="en-US"/>
        </w:rPr>
        <w:t>QAM</w:t>
      </w:r>
      <w:r w:rsidRPr="00F9757E">
        <w:rPr>
          <w:lang w:val="en-US"/>
        </w:rPr>
        <w:tab/>
        <w:t>Quadrature Amplitude Modulation</w:t>
      </w:r>
    </w:p>
    <w:p w14:paraId="6AD437D1" w14:textId="77777777" w:rsidR="004D3FFD" w:rsidRDefault="002C252C">
      <w:pPr>
        <w:pStyle w:val="EW"/>
        <w:rPr>
          <w:lang w:eastAsia="zh-CN"/>
        </w:rPr>
      </w:pPr>
      <w:r>
        <w:t>RF</w:t>
      </w:r>
      <w:r>
        <w:tab/>
        <w:t>Radio Frequency</w:t>
      </w:r>
    </w:p>
    <w:p w14:paraId="6A6E317A" w14:textId="77777777" w:rsidR="004D3FFD" w:rsidRDefault="002C252C">
      <w:pPr>
        <w:pStyle w:val="EW"/>
      </w:pPr>
      <w:r>
        <w:t>RIB</w:t>
      </w:r>
      <w:r>
        <w:tab/>
        <w:t>Radiated Interface Boundary</w:t>
      </w:r>
    </w:p>
    <w:p w14:paraId="206D0C89" w14:textId="77777777" w:rsidR="004D3FFD" w:rsidRDefault="002C252C">
      <w:pPr>
        <w:pStyle w:val="EW"/>
      </w:pPr>
      <w:r>
        <w:t>RX</w:t>
      </w:r>
      <w:r>
        <w:tab/>
        <w:t>Receiver</w:t>
      </w:r>
    </w:p>
    <w:p w14:paraId="128696E0" w14:textId="77777777" w:rsidR="004D3FFD" w:rsidRDefault="002C252C">
      <w:pPr>
        <w:pStyle w:val="EW"/>
      </w:pPr>
      <w:r>
        <w:t>SCS</w:t>
      </w:r>
      <w:r>
        <w:tab/>
        <w:t>Sub-Carrier Spacing</w:t>
      </w:r>
    </w:p>
    <w:p w14:paraId="5056BE34" w14:textId="77777777" w:rsidR="004D3FFD" w:rsidRDefault="002C252C">
      <w:pPr>
        <w:pStyle w:val="EW"/>
      </w:pPr>
      <w:r>
        <w:t>TX</w:t>
      </w:r>
      <w:r>
        <w:tab/>
        <w:t>Transmitter</w:t>
      </w:r>
    </w:p>
    <w:bookmarkEnd w:id="115"/>
    <w:p w14:paraId="2ACBBEE3" w14:textId="77777777" w:rsidR="004D3FFD" w:rsidRDefault="002C252C">
      <w:pPr>
        <w:pStyle w:val="EW"/>
      </w:pPr>
      <w:r>
        <w:t>TRP</w:t>
      </w:r>
      <w:r>
        <w:tab/>
        <w:t>Total Radiated Power</w:t>
      </w:r>
    </w:p>
    <w:p w14:paraId="6566D6D1" w14:textId="77777777" w:rsidR="004D3FFD" w:rsidRDefault="002C252C">
      <w:pPr>
        <w:pStyle w:val="EW"/>
      </w:pPr>
      <w:r>
        <w:t>UL</w:t>
      </w:r>
      <w:r>
        <w:tab/>
        <w:t>Uplink</w:t>
      </w:r>
    </w:p>
    <w:p w14:paraId="354BED4A" w14:textId="77777777" w:rsidR="004D3FFD" w:rsidRDefault="002C252C">
      <w:pPr>
        <w:pStyle w:val="EW"/>
        <w:rPr>
          <w:lang w:eastAsia="zh-CN"/>
        </w:rPr>
      </w:pPr>
      <w:r>
        <w:rPr>
          <w:lang w:eastAsia="zh-CN"/>
        </w:rPr>
        <w:t>WA</w:t>
      </w:r>
      <w:r>
        <w:rPr>
          <w:lang w:eastAsia="zh-CN"/>
        </w:rPr>
        <w:tab/>
        <w:t>Wide Area</w:t>
      </w:r>
    </w:p>
    <w:p w14:paraId="3CDAEFCC" w14:textId="77777777" w:rsidR="004D3FFD" w:rsidRDefault="002C252C">
      <w:pPr>
        <w:pStyle w:val="Heading1"/>
        <w:rPr>
          <w:lang w:eastAsia="zh-CN"/>
        </w:rPr>
      </w:pPr>
      <w:bookmarkStart w:id="116" w:name="clause4"/>
      <w:bookmarkStart w:id="117" w:name="_Toc26178"/>
      <w:bookmarkStart w:id="118" w:name="_Toc31210"/>
      <w:bookmarkStart w:id="119" w:name="_Toc19315"/>
      <w:bookmarkStart w:id="120" w:name="_Toc29683"/>
      <w:bookmarkStart w:id="121" w:name="_Toc121818314"/>
      <w:bookmarkStart w:id="122" w:name="_Toc121818538"/>
      <w:bookmarkStart w:id="123" w:name="_Toc124158293"/>
      <w:bookmarkStart w:id="124" w:name="_Toc130558361"/>
      <w:bookmarkStart w:id="125" w:name="_Toc137467086"/>
      <w:bookmarkStart w:id="126" w:name="_Toc138884732"/>
      <w:bookmarkStart w:id="127" w:name="_Toc138884956"/>
      <w:bookmarkStart w:id="128" w:name="_Toc145511167"/>
      <w:bookmarkStart w:id="129" w:name="_Toc155475644"/>
      <w:bookmarkEnd w:id="116"/>
      <w:r>
        <w:t>4</w:t>
      </w:r>
      <w:r>
        <w:tab/>
        <w:t>General radiated test conditions and declarations</w:t>
      </w:r>
      <w:bookmarkEnd w:id="117"/>
      <w:bookmarkEnd w:id="118"/>
      <w:bookmarkEnd w:id="119"/>
      <w:bookmarkEnd w:id="120"/>
      <w:bookmarkEnd w:id="121"/>
      <w:bookmarkEnd w:id="122"/>
      <w:bookmarkEnd w:id="123"/>
      <w:bookmarkEnd w:id="124"/>
      <w:bookmarkEnd w:id="125"/>
      <w:bookmarkEnd w:id="126"/>
      <w:bookmarkEnd w:id="127"/>
      <w:bookmarkEnd w:id="128"/>
      <w:bookmarkEnd w:id="129"/>
    </w:p>
    <w:p w14:paraId="362E3CA0" w14:textId="77777777" w:rsidR="004D3FFD" w:rsidRDefault="002C252C">
      <w:pPr>
        <w:pStyle w:val="Heading2"/>
      </w:pPr>
      <w:bookmarkStart w:id="130" w:name="_Toc76114193"/>
      <w:bookmarkStart w:id="131" w:name="_Toc53182899"/>
      <w:bookmarkStart w:id="132" w:name="_Toc37272715"/>
      <w:bookmarkStart w:id="133" w:name="_Toc45885790"/>
      <w:bookmarkStart w:id="134" w:name="_Toc5897"/>
      <w:bookmarkStart w:id="135" w:name="_Toc76544079"/>
      <w:bookmarkStart w:id="136" w:name="_Toc58915566"/>
      <w:bookmarkStart w:id="137" w:name="_Toc9758"/>
      <w:bookmarkStart w:id="138" w:name="_Toc66693616"/>
      <w:bookmarkStart w:id="139" w:name="_Toc82536201"/>
      <w:bookmarkStart w:id="140" w:name="_Toc29512"/>
      <w:bookmarkStart w:id="141" w:name="_Toc89952494"/>
      <w:bookmarkStart w:id="142" w:name="_Toc36635769"/>
      <w:bookmarkStart w:id="143" w:name="_Toc21102568"/>
      <w:bookmarkStart w:id="144" w:name="_Toc58917747"/>
      <w:bookmarkStart w:id="145" w:name="_Toc14309"/>
      <w:bookmarkStart w:id="146" w:name="_Toc29810417"/>
      <w:bookmarkStart w:id="147" w:name="_Toc98766310"/>
      <w:bookmarkStart w:id="148" w:name="_Toc74915568"/>
      <w:bookmarkStart w:id="149" w:name="_Toc121818315"/>
      <w:bookmarkStart w:id="150" w:name="_Toc121818539"/>
      <w:bookmarkStart w:id="151" w:name="_Toc124158294"/>
      <w:bookmarkStart w:id="152" w:name="_Toc130558362"/>
      <w:bookmarkStart w:id="153" w:name="_Toc137467087"/>
      <w:bookmarkStart w:id="154" w:name="_Toc138884733"/>
      <w:bookmarkStart w:id="155" w:name="_Toc138884957"/>
      <w:bookmarkStart w:id="156" w:name="_Toc145511168"/>
      <w:bookmarkStart w:id="157" w:name="_Toc155475645"/>
      <w:bookmarkStart w:id="158" w:name="_Toc152656504"/>
      <w:r>
        <w:t>4.1</w:t>
      </w:r>
      <w:r>
        <w:tab/>
        <w:t>Measurement uncertainties and test requirements</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26D8A5F6" w14:textId="77777777" w:rsidR="004D3FFD" w:rsidRDefault="002C252C">
      <w:pPr>
        <w:pStyle w:val="Heading3"/>
      </w:pPr>
      <w:bookmarkStart w:id="159" w:name="_Toc58860041"/>
      <w:bookmarkStart w:id="160" w:name="_Toc89955042"/>
      <w:bookmarkStart w:id="161" w:name="_Toc29809602"/>
      <w:bookmarkStart w:id="162" w:name="_Toc66727851"/>
      <w:bookmarkStart w:id="163" w:name="_Toc36644977"/>
      <w:bookmarkStart w:id="164" w:name="_Toc22723"/>
      <w:bookmarkStart w:id="165" w:name="_Toc37272031"/>
      <w:bookmarkStart w:id="166" w:name="_Toc53182300"/>
      <w:bookmarkStart w:id="167" w:name="_Toc82595011"/>
      <w:bookmarkStart w:id="168" w:name="_Toc21099804"/>
      <w:bookmarkStart w:id="169" w:name="_Toc58862545"/>
      <w:bookmarkStart w:id="170" w:name="_Toc76544911"/>
      <w:bookmarkStart w:id="171" w:name="_Toc106201224"/>
      <w:bookmarkStart w:id="172" w:name="_Toc74961654"/>
      <w:bookmarkStart w:id="173" w:name="_Toc115191077"/>
      <w:bookmarkStart w:id="174" w:name="_Toc61182538"/>
      <w:bookmarkStart w:id="175" w:name="_Toc98773465"/>
      <w:bookmarkStart w:id="176" w:name="_Toc23366"/>
      <w:bookmarkStart w:id="177" w:name="_Toc75242565"/>
      <w:bookmarkStart w:id="178" w:name="_Toc45884277"/>
      <w:bookmarkStart w:id="179" w:name="_Toc121818316"/>
      <w:bookmarkStart w:id="180" w:name="_Toc121818540"/>
      <w:bookmarkStart w:id="181" w:name="_Toc124158295"/>
      <w:bookmarkStart w:id="182" w:name="_Toc130558363"/>
      <w:bookmarkStart w:id="183" w:name="_Toc137467088"/>
      <w:bookmarkStart w:id="184" w:name="_Toc138884734"/>
      <w:bookmarkStart w:id="185" w:name="_Toc138884958"/>
      <w:bookmarkStart w:id="186" w:name="_Toc145511169"/>
      <w:bookmarkStart w:id="187" w:name="_Toc155475646"/>
      <w:r>
        <w:t>4.1.1</w:t>
      </w:r>
      <w:r>
        <w:tab/>
        <w:t>General</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60638E0E" w14:textId="77777777" w:rsidR="004D3FFD" w:rsidRDefault="002C252C">
      <w:r>
        <w:t>The requirements of this clause apply to all applicable tests in part 2 of this specification, i.e. to all radiated tests defined for FR2. The FR2 frequency range is defined in clause 5.1 of TS 38.106 [2].</w:t>
      </w:r>
    </w:p>
    <w:p w14:paraId="664D980F" w14:textId="77777777" w:rsidR="004D3FFD" w:rsidRDefault="002C252C" w:rsidP="00F805FB">
      <w:pPr>
        <w:rPr>
          <w:snapToGrid w:val="0"/>
        </w:rPr>
      </w:pPr>
      <w:r>
        <w:rPr>
          <w:snapToGrid w:val="0"/>
        </w:rPr>
        <w:t>The minimum requirements are given in TS 38.106 [2]. Test Tolerances for the radiated test requirements explicitly stated in the present document are given in annex C of the present document.</w:t>
      </w:r>
    </w:p>
    <w:p w14:paraId="49CF63A5" w14:textId="77777777" w:rsidR="004D3FFD" w:rsidRDefault="002C252C" w:rsidP="00F805FB">
      <w:pPr>
        <w:rPr>
          <w:snapToGrid w:val="0"/>
        </w:rPr>
      </w:pPr>
      <w:r>
        <w:rPr>
          <w:snapToGrid w:val="0"/>
        </w:rPr>
        <w:t>Test Tolerances are individually calculated for each test. The Test Tolerances are used to relax the minimum requirements to create test requirements.</w:t>
      </w:r>
    </w:p>
    <w:p w14:paraId="342E95DF" w14:textId="77777777" w:rsidR="004D3FFD" w:rsidRDefault="002C252C">
      <w:r>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7A38592F" w14:textId="77777777" w:rsidR="004D3FFD" w:rsidRDefault="002C252C">
      <w:pPr>
        <w:pStyle w:val="Heading3"/>
      </w:pPr>
      <w:bookmarkStart w:id="188" w:name="_Toc37272032"/>
      <w:bookmarkStart w:id="189" w:name="_Toc106201225"/>
      <w:bookmarkStart w:id="190" w:name="_Toc76544912"/>
      <w:bookmarkStart w:id="191" w:name="_Toc31062"/>
      <w:bookmarkStart w:id="192" w:name="_Toc53182301"/>
      <w:bookmarkStart w:id="193" w:name="_Toc45884278"/>
      <w:bookmarkStart w:id="194" w:name="_Toc36644978"/>
      <w:bookmarkStart w:id="195" w:name="_Toc58862546"/>
      <w:bookmarkStart w:id="196" w:name="_Toc19906"/>
      <w:bookmarkStart w:id="197" w:name="_Toc29809603"/>
      <w:bookmarkStart w:id="198" w:name="_Toc98773466"/>
      <w:bookmarkStart w:id="199" w:name="_Toc21099805"/>
      <w:bookmarkStart w:id="200" w:name="_Toc82595012"/>
      <w:bookmarkStart w:id="201" w:name="_Toc115191078"/>
      <w:bookmarkStart w:id="202" w:name="_Toc58860042"/>
      <w:bookmarkStart w:id="203" w:name="_Toc75242566"/>
      <w:bookmarkStart w:id="204" w:name="_Toc61182539"/>
      <w:bookmarkStart w:id="205" w:name="_Toc89955043"/>
      <w:bookmarkStart w:id="206" w:name="_Toc74961655"/>
      <w:bookmarkStart w:id="207" w:name="_Toc66727852"/>
      <w:bookmarkStart w:id="208" w:name="_Toc121818317"/>
      <w:bookmarkStart w:id="209" w:name="_Toc121818541"/>
      <w:bookmarkStart w:id="210" w:name="_Toc124158296"/>
      <w:bookmarkStart w:id="211" w:name="_Toc130558364"/>
      <w:bookmarkStart w:id="212" w:name="_Toc137467089"/>
      <w:bookmarkStart w:id="213" w:name="_Toc138884735"/>
      <w:bookmarkStart w:id="214" w:name="_Toc138884959"/>
      <w:bookmarkStart w:id="215" w:name="_Toc145511170"/>
      <w:bookmarkStart w:id="216" w:name="_Toc155475647"/>
      <w:r>
        <w:t>4.1.2</w:t>
      </w:r>
      <w:r>
        <w:tab/>
        <w:t>Acceptable uncertainty of Test System</w:t>
      </w:r>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5EC263B9" w14:textId="77777777" w:rsidR="004D3FFD" w:rsidRDefault="002C252C">
      <w:pPr>
        <w:pStyle w:val="Heading4"/>
        <w:rPr>
          <w:rFonts w:cs="Arial"/>
        </w:rPr>
      </w:pPr>
      <w:bookmarkStart w:id="217" w:name="_Toc23591"/>
      <w:bookmarkStart w:id="218" w:name="_Toc137"/>
      <w:bookmarkStart w:id="219" w:name="_Toc121818318"/>
      <w:bookmarkStart w:id="220" w:name="_Toc121818542"/>
      <w:bookmarkStart w:id="221" w:name="_Toc124158297"/>
      <w:bookmarkStart w:id="222" w:name="_Toc130558365"/>
      <w:bookmarkStart w:id="223" w:name="_Toc137467090"/>
      <w:bookmarkStart w:id="224" w:name="_Toc138884736"/>
      <w:bookmarkStart w:id="225" w:name="_Toc138884960"/>
      <w:bookmarkStart w:id="226" w:name="_Toc145511171"/>
      <w:bookmarkStart w:id="227" w:name="_Toc155475648"/>
      <w:r>
        <w:rPr>
          <w:rFonts w:cs="Arial"/>
        </w:rPr>
        <w:t>4.1.2.1</w:t>
      </w:r>
      <w:r>
        <w:rPr>
          <w:rFonts w:cs="Arial"/>
        </w:rPr>
        <w:tab/>
        <w:t>General</w:t>
      </w:r>
      <w:bookmarkEnd w:id="217"/>
      <w:bookmarkEnd w:id="218"/>
      <w:bookmarkEnd w:id="219"/>
      <w:bookmarkEnd w:id="220"/>
      <w:bookmarkEnd w:id="221"/>
      <w:bookmarkEnd w:id="222"/>
      <w:bookmarkEnd w:id="223"/>
      <w:bookmarkEnd w:id="224"/>
      <w:bookmarkEnd w:id="225"/>
      <w:bookmarkEnd w:id="226"/>
      <w:bookmarkEnd w:id="227"/>
    </w:p>
    <w:p w14:paraId="62788F97" w14:textId="77777777" w:rsidR="004D3FFD" w:rsidRDefault="002C252C">
      <w:pPr>
        <w:rPr>
          <w:rFonts w:cs="v5.0.0"/>
          <w:snapToGrid w:val="0"/>
        </w:rPr>
      </w:pPr>
      <w:r>
        <w:rPr>
          <w:rFonts w:cs="v4.2.0"/>
        </w:rPr>
        <w:t xml:space="preserve">The maximum acceptable uncertainty of the Test System is specified below for each test defined </w:t>
      </w:r>
      <w:r>
        <w:rPr>
          <w:rFonts w:cs="v5.0.0"/>
          <w:snapToGrid w:val="0"/>
        </w:rPr>
        <w:t>explicitly in the present specification</w:t>
      </w:r>
      <w:r>
        <w:rPr>
          <w:rFonts w:cs="v4.2.0"/>
        </w:rPr>
        <w:t>, where appropriate. The maximum acceptable uncertainty of the Test System</w:t>
      </w:r>
      <w:r>
        <w:rPr>
          <w:rFonts w:cs="v5.0.0"/>
          <w:snapToGrid w:val="0"/>
        </w:rPr>
        <w:t xml:space="preserve"> for test requirements included by reference is defined in the respective referred test specification.</w:t>
      </w:r>
    </w:p>
    <w:p w14:paraId="46297676" w14:textId="77777777" w:rsidR="004D3FFD" w:rsidRDefault="002C252C">
      <w:pPr>
        <w:rPr>
          <w:rFonts w:cs="v4.2.0"/>
        </w:rPr>
      </w:pPr>
      <w:r>
        <w:rPr>
          <w:rFonts w:cs="v4.2.0"/>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3FB26835" w14:textId="77777777" w:rsidR="004D3FFD" w:rsidRDefault="002C252C">
      <w:pPr>
        <w:rPr>
          <w:rFonts w:cs="v4.2.0"/>
        </w:rPr>
      </w:pPr>
      <w:r>
        <w:rPr>
          <w:rFonts w:cs="v4.2.0"/>
        </w:rPr>
        <w:t>A confidence level of 95 % is the measurement uncertainty tolerance interval for a specific measurement that contains 95 % of the performance of a population of test equipment.</w:t>
      </w:r>
    </w:p>
    <w:p w14:paraId="564617CD" w14:textId="77777777" w:rsidR="004D3FFD" w:rsidRDefault="002C252C">
      <w:pPr>
        <w:pStyle w:val="Heading4"/>
        <w:rPr>
          <w:rFonts w:cs="Arial"/>
        </w:rPr>
      </w:pPr>
      <w:bookmarkStart w:id="228" w:name="_Toc115191080"/>
      <w:bookmarkStart w:id="229" w:name="_Toc21099807"/>
      <w:bookmarkStart w:id="230" w:name="_Toc66727854"/>
      <w:bookmarkStart w:id="231" w:name="_Toc58860044"/>
      <w:bookmarkStart w:id="232" w:name="_Toc61182541"/>
      <w:bookmarkStart w:id="233" w:name="_Toc29809605"/>
      <w:bookmarkStart w:id="234" w:name="_Toc98773468"/>
      <w:bookmarkStart w:id="235" w:name="_Toc75242568"/>
      <w:bookmarkStart w:id="236" w:name="_Toc53182303"/>
      <w:bookmarkStart w:id="237" w:name="_Toc76544914"/>
      <w:bookmarkStart w:id="238" w:name="_Toc106201227"/>
      <w:bookmarkStart w:id="239" w:name="_Toc36644980"/>
      <w:bookmarkStart w:id="240" w:name="_Toc37272034"/>
      <w:bookmarkStart w:id="241" w:name="_Toc58862548"/>
      <w:bookmarkStart w:id="242" w:name="_Toc82595014"/>
      <w:bookmarkStart w:id="243" w:name="_Toc74961657"/>
      <w:bookmarkStart w:id="244" w:name="_Toc45884280"/>
      <w:bookmarkStart w:id="245" w:name="_Toc89955045"/>
      <w:bookmarkStart w:id="246" w:name="_Toc14561"/>
      <w:bookmarkStart w:id="247" w:name="_Toc21789"/>
      <w:bookmarkStart w:id="248" w:name="_Toc121818319"/>
      <w:bookmarkStart w:id="249" w:name="_Toc121818543"/>
      <w:bookmarkStart w:id="250" w:name="_Toc124158298"/>
      <w:bookmarkStart w:id="251" w:name="_Toc130558366"/>
      <w:bookmarkStart w:id="252" w:name="_Toc137467091"/>
      <w:bookmarkStart w:id="253" w:name="_Toc138884737"/>
      <w:bookmarkStart w:id="254" w:name="_Toc138884961"/>
      <w:bookmarkStart w:id="255" w:name="_Toc145511172"/>
      <w:bookmarkStart w:id="256" w:name="_Toc155475649"/>
      <w:r>
        <w:rPr>
          <w:rFonts w:cs="Arial"/>
        </w:rPr>
        <w:t>4.1.2.2</w:t>
      </w:r>
      <w:r>
        <w:rPr>
          <w:rFonts w:cs="Arial"/>
        </w:rPr>
        <w:tab/>
        <w:t>Radiated characteristics measurement</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rPr>
          <w:rFonts w:cs="Arial"/>
        </w:rPr>
        <w:t>s</w:t>
      </w:r>
      <w:bookmarkEnd w:id="246"/>
      <w:bookmarkEnd w:id="247"/>
      <w:bookmarkEnd w:id="248"/>
      <w:bookmarkEnd w:id="249"/>
      <w:bookmarkEnd w:id="250"/>
      <w:bookmarkEnd w:id="251"/>
      <w:bookmarkEnd w:id="252"/>
      <w:bookmarkEnd w:id="253"/>
      <w:bookmarkEnd w:id="254"/>
      <w:bookmarkEnd w:id="255"/>
      <w:bookmarkEnd w:id="256"/>
    </w:p>
    <w:p w14:paraId="5A0BE930" w14:textId="77777777" w:rsidR="004D3FFD" w:rsidRDefault="002C252C">
      <w:pPr>
        <w:rPr>
          <w:rFonts w:cs="v5.0.0"/>
          <w:snapToGrid w:val="0"/>
        </w:rPr>
      </w:pPr>
      <w:r>
        <w:rPr>
          <w:rFonts w:cs="v5.0.0"/>
          <w:snapToGrid w:val="0"/>
        </w:rPr>
        <w:t xml:space="preserve">The </w:t>
      </w:r>
      <w:r>
        <w:t>maximum OTA Test System uncertainty for radiated characteristics measurements are given in tables 4.1.2.2-1. Details for derivation of OTA Test System uncertainty</w:t>
      </w:r>
      <w:r>
        <w:rPr>
          <w:rFonts w:cs="v5.0.0"/>
          <w:snapToGrid w:val="0"/>
        </w:rPr>
        <w:t xml:space="preserve"> are given in corresponding clauses in </w:t>
      </w:r>
      <w:r>
        <w:t>TR 37.941 [</w:t>
      </w:r>
      <w:r>
        <w:rPr>
          <w:rFonts w:hint="eastAsia"/>
          <w:lang w:val="en-US" w:eastAsia="zh-CN"/>
        </w:rPr>
        <w:t>13</w:t>
      </w:r>
      <w:r>
        <w:t>]</w:t>
      </w:r>
      <w:r>
        <w:rPr>
          <w:rFonts w:cs="v5.0.0"/>
          <w:snapToGrid w:val="0"/>
        </w:rPr>
        <w:t>.</w:t>
      </w:r>
    </w:p>
    <w:p w14:paraId="15FDCEDA" w14:textId="77777777" w:rsidR="004D3FFD" w:rsidRDefault="002C252C">
      <w:pPr>
        <w:pStyle w:val="TH"/>
      </w:pPr>
      <w:r>
        <w:t>Table 4.1.2.2-1: Maximum Test System uncertainty for radiated characteristics tests</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436"/>
        <w:gridCol w:w="4536"/>
        <w:gridCol w:w="2721"/>
      </w:tblGrid>
      <w:tr w:rsidR="004D3FFD" w14:paraId="0B150837" w14:textId="77777777">
        <w:trPr>
          <w:cantSplit/>
          <w:tblHeader/>
          <w:jc w:val="center"/>
        </w:trPr>
        <w:tc>
          <w:tcPr>
            <w:tcW w:w="2436" w:type="dxa"/>
          </w:tcPr>
          <w:p w14:paraId="44F530B3" w14:textId="77777777" w:rsidR="004D3FFD" w:rsidRDefault="002C252C">
            <w:pPr>
              <w:pStyle w:val="TAH"/>
            </w:pPr>
            <w:r>
              <w:t>Clause</w:t>
            </w:r>
          </w:p>
        </w:tc>
        <w:tc>
          <w:tcPr>
            <w:tcW w:w="4536" w:type="dxa"/>
          </w:tcPr>
          <w:p w14:paraId="0D5A2304" w14:textId="77777777" w:rsidR="004D3FFD" w:rsidRDefault="002C252C">
            <w:pPr>
              <w:pStyle w:val="TAH"/>
            </w:pPr>
            <w:r>
              <w:t>Maximum Test System Uncertainty</w:t>
            </w:r>
          </w:p>
        </w:tc>
        <w:tc>
          <w:tcPr>
            <w:tcW w:w="2721" w:type="dxa"/>
          </w:tcPr>
          <w:p w14:paraId="55FDF7B7" w14:textId="77777777" w:rsidR="004D3FFD" w:rsidRDefault="002C252C">
            <w:pPr>
              <w:pStyle w:val="TAH"/>
            </w:pPr>
            <w:r>
              <w:t>Derivation of Test System Uncertainty</w:t>
            </w:r>
          </w:p>
        </w:tc>
      </w:tr>
      <w:tr w:rsidR="004D3FFD" w14:paraId="02B3BC10" w14:textId="77777777">
        <w:trPr>
          <w:cantSplit/>
          <w:trHeight w:val="210"/>
          <w:jc w:val="center"/>
        </w:trPr>
        <w:tc>
          <w:tcPr>
            <w:tcW w:w="2436" w:type="dxa"/>
            <w:vMerge w:val="restart"/>
          </w:tcPr>
          <w:p w14:paraId="40E8EC90" w14:textId="77777777" w:rsidR="004D3FFD" w:rsidRDefault="002C252C">
            <w:pPr>
              <w:pStyle w:val="TAL"/>
            </w:pPr>
            <w:r>
              <w:t xml:space="preserve">6.2 </w:t>
            </w:r>
            <w:r>
              <w:rPr>
                <w:lang w:eastAsia="zh-CN"/>
              </w:rPr>
              <w:t>Radiated transmit power (EIRP)</w:t>
            </w:r>
          </w:p>
        </w:tc>
        <w:tc>
          <w:tcPr>
            <w:tcW w:w="4536" w:type="dxa"/>
          </w:tcPr>
          <w:p w14:paraId="42C82E33" w14:textId="77777777" w:rsidR="004D3FFD" w:rsidRDefault="002C252C">
            <w:pPr>
              <w:pStyle w:val="TAL"/>
              <w:rPr>
                <w:lang w:val="fr-FR"/>
              </w:rPr>
            </w:pPr>
            <w:r>
              <w:rPr>
                <w:lang w:val="fr-FR"/>
              </w:rPr>
              <w:t>Normal condition:</w:t>
            </w:r>
          </w:p>
          <w:p w14:paraId="14A124DC" w14:textId="77777777" w:rsidR="004D3FFD" w:rsidRDefault="002C252C">
            <w:pPr>
              <w:pStyle w:val="TAL"/>
              <w:rPr>
                <w:lang w:val="fr-FR"/>
              </w:rPr>
            </w:pPr>
            <w:r>
              <w:rPr>
                <w:lang w:val="fr-FR"/>
              </w:rPr>
              <w:t xml:space="preserve">±1.7 dB (24.25 </w:t>
            </w:r>
            <w:r>
              <w:rPr>
                <w:rFonts w:cs="v4.2.0"/>
                <w:lang w:val="fr-FR"/>
              </w:rPr>
              <w:t xml:space="preserve">– </w:t>
            </w:r>
            <w:r>
              <w:rPr>
                <w:lang w:val="fr-FR"/>
              </w:rPr>
              <w:t>29.5 GHz)</w:t>
            </w:r>
          </w:p>
          <w:p w14:paraId="050FC698" w14:textId="77777777" w:rsidR="004D3FFD" w:rsidRDefault="002C252C">
            <w:pPr>
              <w:pStyle w:val="TAL"/>
              <w:rPr>
                <w:lang w:val="fr-FR"/>
              </w:rPr>
            </w:pPr>
            <w:r>
              <w:rPr>
                <w:rFonts w:cs="Arial"/>
                <w:lang w:val="fr-FR"/>
              </w:rPr>
              <w:t>±</w:t>
            </w:r>
            <w:r>
              <w:rPr>
                <w:lang w:val="fr-FR"/>
              </w:rPr>
              <w:t>2.0 dB (37 – 43.5 GHz)</w:t>
            </w:r>
          </w:p>
          <w:p w14:paraId="49427150" w14:textId="77777777" w:rsidR="004D3FFD" w:rsidRDefault="002C252C">
            <w:pPr>
              <w:pStyle w:val="TAL"/>
              <w:rPr>
                <w:rFonts w:eastAsia="SimSun" w:cs="v4.2.0"/>
                <w:highlight w:val="yellow"/>
              </w:rPr>
            </w:pPr>
            <w:r>
              <w:rPr>
                <w:rFonts w:cs="Arial"/>
                <w:lang w:val="fr-FR"/>
              </w:rPr>
              <w:t>±</w:t>
            </w:r>
            <w:r>
              <w:rPr>
                <w:lang w:val="fr-FR"/>
              </w:rPr>
              <w:t xml:space="preserve">2.2 dB (43.5 GHz &lt; </w:t>
            </w:r>
            <w:r>
              <w:t>f ≤</w:t>
            </w:r>
            <w:r>
              <w:rPr>
                <w:lang w:val="fr-FR"/>
              </w:rPr>
              <w:t xml:space="preserve"> 48.2 GHz)</w:t>
            </w:r>
          </w:p>
        </w:tc>
        <w:tc>
          <w:tcPr>
            <w:tcW w:w="2721" w:type="dxa"/>
            <w:vMerge w:val="restart"/>
          </w:tcPr>
          <w:p w14:paraId="1501D777" w14:textId="77777777" w:rsidR="004D3FFD" w:rsidRDefault="004D3FFD">
            <w:pPr>
              <w:pStyle w:val="TAL"/>
              <w:rPr>
                <w:highlight w:val="yellow"/>
              </w:rPr>
            </w:pPr>
          </w:p>
        </w:tc>
      </w:tr>
      <w:tr w:rsidR="004D3FFD" w14:paraId="177A448C" w14:textId="77777777">
        <w:trPr>
          <w:cantSplit/>
          <w:trHeight w:val="210"/>
          <w:jc w:val="center"/>
        </w:trPr>
        <w:tc>
          <w:tcPr>
            <w:tcW w:w="2436" w:type="dxa"/>
            <w:vMerge/>
          </w:tcPr>
          <w:p w14:paraId="44425E65" w14:textId="77777777" w:rsidR="004D3FFD" w:rsidRDefault="004D3FFD">
            <w:pPr>
              <w:pStyle w:val="TAL"/>
            </w:pPr>
          </w:p>
        </w:tc>
        <w:tc>
          <w:tcPr>
            <w:tcW w:w="4536" w:type="dxa"/>
          </w:tcPr>
          <w:p w14:paraId="412C2575" w14:textId="77777777" w:rsidR="004D3FFD" w:rsidRDefault="002C252C">
            <w:pPr>
              <w:pStyle w:val="TAL"/>
            </w:pPr>
            <w:r>
              <w:t>Extreme condition:</w:t>
            </w:r>
          </w:p>
          <w:p w14:paraId="55A5BF09" w14:textId="77777777" w:rsidR="004D3FFD" w:rsidRDefault="002C252C">
            <w:pPr>
              <w:pStyle w:val="TAL"/>
            </w:pPr>
            <w:r>
              <w:t xml:space="preserve">±3.1 dB (24.25 </w:t>
            </w:r>
            <w:r>
              <w:rPr>
                <w:rFonts w:cs="v4.2.0"/>
              </w:rPr>
              <w:t xml:space="preserve">– </w:t>
            </w:r>
            <w:r>
              <w:t>29.5 GHz)</w:t>
            </w:r>
          </w:p>
          <w:p w14:paraId="529EABB0" w14:textId="77777777" w:rsidR="004D3FFD" w:rsidRDefault="002C252C">
            <w:pPr>
              <w:pStyle w:val="TAL"/>
            </w:pPr>
            <w:r>
              <w:rPr>
                <w:rFonts w:cs="Arial"/>
              </w:rPr>
              <w:t>±</w:t>
            </w:r>
            <w:r>
              <w:t>3.3 dB (37 – 43.5 GHz)</w:t>
            </w:r>
          </w:p>
          <w:p w14:paraId="2C2D5C99" w14:textId="77777777" w:rsidR="004D3FFD" w:rsidRDefault="002C252C">
            <w:pPr>
              <w:pStyle w:val="TAL"/>
              <w:rPr>
                <w:rFonts w:eastAsia="SimSun" w:cs="v4.2.0"/>
                <w:highlight w:val="yellow"/>
              </w:rPr>
            </w:pPr>
            <w:r>
              <w:rPr>
                <w:rFonts w:cs="Arial"/>
                <w:lang w:val="fr-FR"/>
              </w:rPr>
              <w:t>±3</w:t>
            </w:r>
            <w:r>
              <w:rPr>
                <w:lang w:val="fr-FR"/>
              </w:rPr>
              <w:t xml:space="preserve">.5 dB (43.5 GHz &lt; </w:t>
            </w:r>
            <w:r>
              <w:t>f ≤</w:t>
            </w:r>
            <w:r>
              <w:rPr>
                <w:lang w:val="fr-FR"/>
              </w:rPr>
              <w:t xml:space="preserve"> 48.2 GHz)</w:t>
            </w:r>
          </w:p>
        </w:tc>
        <w:tc>
          <w:tcPr>
            <w:tcW w:w="2721" w:type="dxa"/>
            <w:vMerge/>
          </w:tcPr>
          <w:p w14:paraId="6346355E" w14:textId="77777777" w:rsidR="004D3FFD" w:rsidRDefault="004D3FFD">
            <w:pPr>
              <w:pStyle w:val="TAL"/>
              <w:rPr>
                <w:highlight w:val="yellow"/>
              </w:rPr>
            </w:pPr>
          </w:p>
        </w:tc>
      </w:tr>
      <w:tr w:rsidR="004D3FFD" w14:paraId="4A284944" w14:textId="77777777">
        <w:trPr>
          <w:cantSplit/>
          <w:jc w:val="center"/>
        </w:trPr>
        <w:tc>
          <w:tcPr>
            <w:tcW w:w="2436" w:type="dxa"/>
          </w:tcPr>
          <w:p w14:paraId="48A469D4" w14:textId="77777777" w:rsidR="004D3FFD" w:rsidRDefault="002C252C">
            <w:pPr>
              <w:pStyle w:val="TAL"/>
            </w:pPr>
            <w:r>
              <w:t>6.3 OTA repeater output power</w:t>
            </w:r>
            <w:r>
              <w:rPr>
                <w:lang w:eastAsia="zh-CN"/>
              </w:rPr>
              <w:t xml:space="preserve"> (TRP)</w:t>
            </w:r>
          </w:p>
        </w:tc>
        <w:tc>
          <w:tcPr>
            <w:tcW w:w="4536" w:type="dxa"/>
          </w:tcPr>
          <w:p w14:paraId="667CC1FB" w14:textId="77777777" w:rsidR="004D3FFD" w:rsidRDefault="002C252C">
            <w:pPr>
              <w:pStyle w:val="TAL"/>
            </w:pPr>
            <w:r>
              <w:t>±2.1 dB (24.25 – 29.5 GHz)</w:t>
            </w:r>
          </w:p>
          <w:p w14:paraId="5B2A9D76" w14:textId="77777777" w:rsidR="004D3FFD" w:rsidRDefault="002C252C">
            <w:pPr>
              <w:pStyle w:val="TAL"/>
            </w:pPr>
            <w:r>
              <w:t xml:space="preserve">±2.4 dB (37 – </w:t>
            </w:r>
            <w:r>
              <w:rPr>
                <w:rFonts w:cs="v4.2.0"/>
              </w:rPr>
              <w:t xml:space="preserve">43.5 </w:t>
            </w:r>
            <w:r>
              <w:t>GHz)</w:t>
            </w:r>
          </w:p>
          <w:p w14:paraId="0CE7AB8F" w14:textId="77777777" w:rsidR="004D3FFD" w:rsidRDefault="002C252C">
            <w:pPr>
              <w:pStyle w:val="TAL"/>
              <w:rPr>
                <w:highlight w:val="yellow"/>
              </w:rPr>
            </w:pPr>
            <w:r>
              <w:rPr>
                <w:rFonts w:cs="Arial"/>
              </w:rPr>
              <w:t>±</w:t>
            </w:r>
            <w:r>
              <w:t>2.6 dB (43.5 GHz &lt; f ≤ 48.2 GHz)</w:t>
            </w:r>
          </w:p>
        </w:tc>
        <w:tc>
          <w:tcPr>
            <w:tcW w:w="2721" w:type="dxa"/>
          </w:tcPr>
          <w:p w14:paraId="2EAD51CF" w14:textId="77777777" w:rsidR="004D3FFD" w:rsidRDefault="004D3FFD">
            <w:pPr>
              <w:pStyle w:val="TAL"/>
              <w:rPr>
                <w:highlight w:val="yellow"/>
              </w:rPr>
            </w:pPr>
          </w:p>
        </w:tc>
      </w:tr>
      <w:tr w:rsidR="004D3FFD" w14:paraId="5E8606DF" w14:textId="77777777">
        <w:trPr>
          <w:cantSplit/>
          <w:jc w:val="center"/>
        </w:trPr>
        <w:tc>
          <w:tcPr>
            <w:tcW w:w="2436" w:type="dxa"/>
          </w:tcPr>
          <w:p w14:paraId="068F9218" w14:textId="77777777" w:rsidR="004D3FFD" w:rsidRDefault="002C252C">
            <w:pPr>
              <w:pStyle w:val="TAL"/>
            </w:pPr>
            <w:r>
              <w:rPr>
                <w:lang w:eastAsia="ja-JP"/>
              </w:rPr>
              <w:t>6</w:t>
            </w:r>
            <w:r>
              <w:rPr>
                <w:rFonts w:hint="eastAsia"/>
                <w:lang w:eastAsia="ja-JP"/>
              </w:rPr>
              <w:t>.</w:t>
            </w:r>
            <w:r>
              <w:rPr>
                <w:lang w:eastAsia="ja-JP"/>
              </w:rPr>
              <w:t>4</w:t>
            </w:r>
            <w:r>
              <w:rPr>
                <w:rFonts w:hint="eastAsia"/>
                <w:lang w:eastAsia="ja-JP"/>
              </w:rPr>
              <w:t xml:space="preserve"> </w:t>
            </w:r>
            <w:r>
              <w:rPr>
                <w:lang w:eastAsia="ja-JP"/>
              </w:rPr>
              <w:t>OTA f</w:t>
            </w:r>
            <w:r>
              <w:rPr>
                <w:rFonts w:hint="eastAsia"/>
                <w:lang w:eastAsia="zh-CN"/>
              </w:rPr>
              <w:t>requency stability</w:t>
            </w:r>
          </w:p>
        </w:tc>
        <w:tc>
          <w:tcPr>
            <w:tcW w:w="4536" w:type="dxa"/>
          </w:tcPr>
          <w:p w14:paraId="4CE454C5" w14:textId="77777777" w:rsidR="004D3FFD" w:rsidRDefault="002C252C">
            <w:pPr>
              <w:pStyle w:val="TAL"/>
              <w:rPr>
                <w:rFonts w:cs="v4.2.0"/>
                <w:lang w:eastAsia="sv-SE"/>
              </w:rPr>
            </w:pPr>
            <w:r>
              <w:rPr>
                <w:rFonts w:cs="v4.2.0"/>
                <w:lang w:eastAsia="sv-SE"/>
              </w:rPr>
              <w:t>±1] Hz</w:t>
            </w:r>
          </w:p>
          <w:p w14:paraId="6E94F04A" w14:textId="77777777" w:rsidR="004D3FFD" w:rsidRDefault="002C252C">
            <w:pPr>
              <w:pStyle w:val="TAL"/>
              <w:rPr>
                <w:rFonts w:cs="v4.2.0"/>
                <w:lang w:eastAsia="sv-SE"/>
              </w:rPr>
            </w:pPr>
            <w:r>
              <w:rPr>
                <w:rFonts w:cs="v4.2.0"/>
                <w:lang w:val="en-US" w:eastAsia="sv-SE"/>
              </w:rPr>
              <w:t xml:space="preserve">Measurement results of </w:t>
            </w:r>
            <w:r>
              <w:rPr>
                <w:rFonts w:cs="v4.2.0"/>
              </w:rPr>
              <w:sym w:font="Symbol" w:char="F0B1"/>
            </w:r>
            <w:r>
              <w:rPr>
                <w:rFonts w:cs="v4.2.0"/>
                <w:lang w:val="en-US"/>
              </w:rPr>
              <w:t xml:space="preserve"> [</w:t>
            </w:r>
            <w:r>
              <w:rPr>
                <w:rFonts w:cs="v4.2.0"/>
                <w:lang w:val="en-US" w:eastAsia="zh-CN"/>
              </w:rPr>
              <w:t>5000]</w:t>
            </w:r>
            <w:r>
              <w:rPr>
                <w:rFonts w:cs="v4.2.0"/>
                <w:lang w:val="en-US"/>
              </w:rPr>
              <w:t xml:space="preserve"> Hz</w:t>
            </w:r>
          </w:p>
        </w:tc>
        <w:tc>
          <w:tcPr>
            <w:tcW w:w="2721" w:type="dxa"/>
          </w:tcPr>
          <w:p w14:paraId="62D34835" w14:textId="77777777" w:rsidR="004D3FFD" w:rsidRDefault="004D3FFD">
            <w:pPr>
              <w:pStyle w:val="TAL"/>
              <w:rPr>
                <w:highlight w:val="yellow"/>
              </w:rPr>
            </w:pPr>
          </w:p>
        </w:tc>
      </w:tr>
      <w:tr w:rsidR="004D3FFD" w14:paraId="25312359" w14:textId="77777777">
        <w:trPr>
          <w:cantSplit/>
          <w:jc w:val="center"/>
        </w:trPr>
        <w:tc>
          <w:tcPr>
            <w:tcW w:w="2436" w:type="dxa"/>
          </w:tcPr>
          <w:p w14:paraId="56C28F3F" w14:textId="77777777" w:rsidR="004D3FFD" w:rsidRDefault="002C252C">
            <w:pPr>
              <w:pStyle w:val="TAL"/>
              <w:rPr>
                <w:lang w:eastAsia="ja-JP"/>
              </w:rPr>
            </w:pPr>
            <w:r>
              <w:rPr>
                <w:lang w:eastAsia="ja-JP"/>
              </w:rPr>
              <w:t>6.5 OTA ou</w:t>
            </w:r>
            <w:r>
              <w:rPr>
                <w:rFonts w:cs="v4.2.0"/>
              </w:rPr>
              <w:t>t of band gain</w:t>
            </w:r>
          </w:p>
        </w:tc>
        <w:tc>
          <w:tcPr>
            <w:tcW w:w="4536" w:type="dxa"/>
          </w:tcPr>
          <w:p w14:paraId="00FE55DB" w14:textId="77777777" w:rsidR="004D3FFD" w:rsidRDefault="002C252C">
            <w:pPr>
              <w:pStyle w:val="TAL"/>
              <w:rPr>
                <w:lang w:val="de-DE" w:eastAsia="ja-JP"/>
              </w:rPr>
            </w:pPr>
            <w:r>
              <w:rPr>
                <w:lang w:val="de-DE" w:eastAsia="ja-JP"/>
              </w:rPr>
              <w:t xml:space="preserve">±2.1 dB, 24.25GHz &lt; f </w:t>
            </w:r>
            <w:r>
              <w:rPr>
                <w:rFonts w:hint="eastAsia"/>
                <w:lang w:val="de-DE" w:eastAsia="ja-JP"/>
              </w:rPr>
              <w:t>≦</w:t>
            </w:r>
            <w:r>
              <w:rPr>
                <w:lang w:val="de-DE" w:eastAsia="ja-JP"/>
              </w:rPr>
              <w:t xml:space="preserve"> 29.5GHz</w:t>
            </w:r>
          </w:p>
          <w:p w14:paraId="3830709A" w14:textId="77777777" w:rsidR="004D3FFD" w:rsidRDefault="002C252C">
            <w:pPr>
              <w:pStyle w:val="TAL"/>
              <w:rPr>
                <w:lang w:val="de-DE" w:eastAsia="ja-JP"/>
              </w:rPr>
            </w:pPr>
            <w:r>
              <w:rPr>
                <w:lang w:val="de-DE" w:eastAsia="ja-JP"/>
              </w:rPr>
              <w:t xml:space="preserve">±2.4 dB, 37GHz &lt; f </w:t>
            </w:r>
            <w:r>
              <w:rPr>
                <w:rFonts w:hint="eastAsia"/>
                <w:lang w:val="de-DE" w:eastAsia="ja-JP"/>
              </w:rPr>
              <w:t>≦</w:t>
            </w:r>
            <w:r>
              <w:rPr>
                <w:lang w:val="de-DE" w:eastAsia="ja-JP"/>
              </w:rPr>
              <w:t xml:space="preserve"> 43,5GHz</w:t>
            </w:r>
          </w:p>
          <w:p w14:paraId="355C86B5" w14:textId="77777777" w:rsidR="004D3FFD" w:rsidRDefault="002C252C">
            <w:pPr>
              <w:pStyle w:val="TAL"/>
              <w:rPr>
                <w:lang w:val="de-DE" w:eastAsia="ja-JP"/>
              </w:rPr>
            </w:pPr>
            <w:r>
              <w:rPr>
                <w:lang w:val="de-DE" w:eastAsia="ja-JP"/>
              </w:rPr>
              <w:t xml:space="preserve">±2.6 dB, 43.5GHz &lt; f </w:t>
            </w:r>
            <w:r>
              <w:rPr>
                <w:rFonts w:hint="eastAsia"/>
                <w:lang w:val="de-DE" w:eastAsia="ja-JP"/>
              </w:rPr>
              <w:t>≦</w:t>
            </w:r>
            <w:r>
              <w:rPr>
                <w:lang w:val="de-DE" w:eastAsia="ja-JP"/>
              </w:rPr>
              <w:t xml:space="preserve"> 48.2GHz</w:t>
            </w:r>
          </w:p>
          <w:p w14:paraId="39A8ACFD" w14:textId="77777777" w:rsidR="004D3FFD" w:rsidRDefault="004D3FFD">
            <w:pPr>
              <w:pStyle w:val="TAL"/>
              <w:rPr>
                <w:rFonts w:cs="v4.2.0"/>
                <w:lang w:eastAsia="sv-SE"/>
              </w:rPr>
            </w:pPr>
          </w:p>
        </w:tc>
        <w:tc>
          <w:tcPr>
            <w:tcW w:w="2721" w:type="dxa"/>
          </w:tcPr>
          <w:p w14:paraId="17013A95" w14:textId="77777777" w:rsidR="004D3FFD" w:rsidRDefault="004D3FFD">
            <w:pPr>
              <w:pStyle w:val="TAL"/>
              <w:rPr>
                <w:highlight w:val="yellow"/>
              </w:rPr>
            </w:pPr>
          </w:p>
        </w:tc>
      </w:tr>
      <w:tr w:rsidR="004D3FFD" w14:paraId="559D293B" w14:textId="77777777">
        <w:trPr>
          <w:cantSplit/>
          <w:jc w:val="center"/>
        </w:trPr>
        <w:tc>
          <w:tcPr>
            <w:tcW w:w="2436" w:type="dxa"/>
          </w:tcPr>
          <w:p w14:paraId="6925D02A" w14:textId="77777777" w:rsidR="004D3FFD" w:rsidRDefault="002C252C">
            <w:pPr>
              <w:pStyle w:val="TAL"/>
              <w:rPr>
                <w:lang w:eastAsia="ja-JP"/>
              </w:rPr>
            </w:pPr>
            <w:r>
              <w:rPr>
                <w:lang w:eastAsia="ja-JP"/>
              </w:rPr>
              <w:t xml:space="preserve">6.6.2 OTA </w:t>
            </w:r>
            <w:r>
              <w:t>ACLR</w:t>
            </w:r>
          </w:p>
        </w:tc>
        <w:tc>
          <w:tcPr>
            <w:tcW w:w="4536" w:type="dxa"/>
          </w:tcPr>
          <w:p w14:paraId="6AAFDC5B" w14:textId="77777777" w:rsidR="004D3FFD" w:rsidRDefault="002C252C">
            <w:pPr>
              <w:pStyle w:val="TAL"/>
            </w:pPr>
            <w:r>
              <w:t>Relative ACLR:</w:t>
            </w:r>
          </w:p>
          <w:p w14:paraId="77A58DFC" w14:textId="77777777" w:rsidR="004D3FFD" w:rsidRDefault="002C252C">
            <w:pPr>
              <w:pStyle w:val="TAL"/>
            </w:pPr>
            <w:r>
              <w:t xml:space="preserve">±2.3 dB (24.25 </w:t>
            </w:r>
            <w:r>
              <w:rPr>
                <w:rFonts w:cs="v4.2.0"/>
              </w:rPr>
              <w:t xml:space="preserve">– </w:t>
            </w:r>
            <w:r>
              <w:t>29.5 GHz)</w:t>
            </w:r>
          </w:p>
          <w:p w14:paraId="2544F136" w14:textId="77777777" w:rsidR="004D3FFD" w:rsidRDefault="002C252C">
            <w:pPr>
              <w:pStyle w:val="TAL"/>
            </w:pPr>
            <w:r>
              <w:rPr>
                <w:rFonts w:cs="Arial"/>
              </w:rPr>
              <w:t>±</w:t>
            </w:r>
            <w:r>
              <w:t>2.6 dB (37 – 43.5 GHz)</w:t>
            </w:r>
          </w:p>
          <w:p w14:paraId="60E67769" w14:textId="77777777" w:rsidR="004D3FFD" w:rsidRDefault="002C252C">
            <w:pPr>
              <w:pStyle w:val="TAL"/>
            </w:pPr>
            <w:r>
              <w:rPr>
                <w:rFonts w:cs="Arial"/>
              </w:rPr>
              <w:t>±</w:t>
            </w:r>
            <w:r>
              <w:t>2.8 dB (43.5 GHz &lt; f ≤ 48.2 GHz)</w:t>
            </w:r>
          </w:p>
          <w:p w14:paraId="047FEC56" w14:textId="77777777" w:rsidR="004D3FFD" w:rsidRDefault="004D3FFD">
            <w:pPr>
              <w:pStyle w:val="TAL"/>
            </w:pPr>
          </w:p>
          <w:p w14:paraId="3A9A5604" w14:textId="77777777" w:rsidR="004D3FFD" w:rsidRDefault="002C252C">
            <w:pPr>
              <w:pStyle w:val="TAL"/>
            </w:pPr>
            <w:r>
              <w:t xml:space="preserve">Absolute ACLR: </w:t>
            </w:r>
          </w:p>
          <w:p w14:paraId="4DE2A8D3" w14:textId="77777777" w:rsidR="004D3FFD" w:rsidRDefault="002C252C">
            <w:pPr>
              <w:pStyle w:val="TAL"/>
            </w:pPr>
            <w:r>
              <w:t>±2.7 dB (24.25 – 29.5 GHz)</w:t>
            </w:r>
          </w:p>
          <w:p w14:paraId="0B738A89" w14:textId="77777777" w:rsidR="004D3FFD" w:rsidRDefault="002C252C">
            <w:pPr>
              <w:pStyle w:val="TAL"/>
            </w:pPr>
            <w:r>
              <w:t>±2.7 dB (37 – 43.5 GHz)</w:t>
            </w:r>
          </w:p>
          <w:p w14:paraId="6A96621D" w14:textId="77777777" w:rsidR="004D3FFD" w:rsidRDefault="002C252C">
            <w:pPr>
              <w:pStyle w:val="TAL"/>
              <w:rPr>
                <w:rFonts w:eastAsia="SimSun" w:cs="v4.2.0"/>
              </w:rPr>
            </w:pPr>
            <w:r>
              <w:t>±2.9 dB (43.5 GHz &lt; f ≤ 48.2 GHz)</w:t>
            </w:r>
          </w:p>
        </w:tc>
        <w:tc>
          <w:tcPr>
            <w:tcW w:w="2721" w:type="dxa"/>
          </w:tcPr>
          <w:p w14:paraId="263EE327" w14:textId="77777777" w:rsidR="004D3FFD" w:rsidRDefault="004D3FFD">
            <w:pPr>
              <w:pStyle w:val="TAL"/>
              <w:rPr>
                <w:highlight w:val="yellow"/>
              </w:rPr>
            </w:pPr>
          </w:p>
        </w:tc>
      </w:tr>
      <w:tr w:rsidR="004D3FFD" w14:paraId="14386234" w14:textId="77777777">
        <w:trPr>
          <w:cantSplit/>
          <w:jc w:val="center"/>
        </w:trPr>
        <w:tc>
          <w:tcPr>
            <w:tcW w:w="2436" w:type="dxa"/>
          </w:tcPr>
          <w:p w14:paraId="0943A304" w14:textId="77777777" w:rsidR="004D3FFD" w:rsidRDefault="002C252C">
            <w:pPr>
              <w:pStyle w:val="TAL"/>
              <w:rPr>
                <w:lang w:eastAsia="ja-JP"/>
              </w:rPr>
            </w:pPr>
            <w:r>
              <w:rPr>
                <w:rFonts w:cs="v4.2.0"/>
              </w:rPr>
              <w:t>6.6.3 OTA operating band unwanted emission</w:t>
            </w:r>
          </w:p>
        </w:tc>
        <w:tc>
          <w:tcPr>
            <w:tcW w:w="4536" w:type="dxa"/>
          </w:tcPr>
          <w:p w14:paraId="02D1771F" w14:textId="77777777" w:rsidR="004D3FFD" w:rsidRDefault="002C252C">
            <w:pPr>
              <w:pStyle w:val="TAL"/>
            </w:pPr>
            <w:r>
              <w:t>±2.7 dB (24.25 – 29.5 GHz)</w:t>
            </w:r>
          </w:p>
          <w:p w14:paraId="38D38940" w14:textId="77777777" w:rsidR="004D3FFD" w:rsidRDefault="002C252C">
            <w:pPr>
              <w:pStyle w:val="TAL"/>
            </w:pPr>
            <w:r>
              <w:t>±2.7 dB (37 – 43.5 GHz)</w:t>
            </w:r>
          </w:p>
          <w:p w14:paraId="26451D71" w14:textId="77777777" w:rsidR="004D3FFD" w:rsidRDefault="002C252C">
            <w:pPr>
              <w:pStyle w:val="TAL"/>
              <w:rPr>
                <w:rFonts w:cs="v4.2.0"/>
                <w:lang w:eastAsia="sv-SE"/>
              </w:rPr>
            </w:pPr>
            <w:r>
              <w:t>±2.9 dB (43.5 GHz &lt; f ≤ 48.2 GHz)</w:t>
            </w:r>
          </w:p>
        </w:tc>
        <w:tc>
          <w:tcPr>
            <w:tcW w:w="2721" w:type="dxa"/>
          </w:tcPr>
          <w:p w14:paraId="44874394" w14:textId="77777777" w:rsidR="004D3FFD" w:rsidRDefault="004D3FFD">
            <w:pPr>
              <w:pStyle w:val="TAL"/>
              <w:rPr>
                <w:highlight w:val="yellow"/>
              </w:rPr>
            </w:pPr>
          </w:p>
        </w:tc>
      </w:tr>
      <w:tr w:rsidR="004D3FFD" w14:paraId="309D3CCC" w14:textId="77777777">
        <w:trPr>
          <w:cantSplit/>
          <w:jc w:val="center"/>
        </w:trPr>
        <w:tc>
          <w:tcPr>
            <w:tcW w:w="2436" w:type="dxa"/>
          </w:tcPr>
          <w:p w14:paraId="521C2BC6" w14:textId="77777777" w:rsidR="004D3FFD" w:rsidRDefault="002C252C">
            <w:pPr>
              <w:pStyle w:val="TAL"/>
              <w:rPr>
                <w:rFonts w:cs="v4.2.0"/>
              </w:rPr>
            </w:pPr>
            <w:r>
              <w:rPr>
                <w:rFonts w:cs="v4.2.0"/>
              </w:rPr>
              <w:t>6.6.4 OTA s</w:t>
            </w:r>
            <w:r>
              <w:t>purious emissions</w:t>
            </w:r>
          </w:p>
        </w:tc>
        <w:tc>
          <w:tcPr>
            <w:tcW w:w="4536" w:type="dxa"/>
          </w:tcPr>
          <w:p w14:paraId="1DC81E54" w14:textId="77777777" w:rsidR="004D3FFD" w:rsidRDefault="002C252C">
            <w:pPr>
              <w:pStyle w:val="TAL"/>
            </w:pPr>
            <w:r>
              <w:t>±2.3 dB, 30 MHz ≤ f ≤ 6 GHz</w:t>
            </w:r>
          </w:p>
          <w:p w14:paraId="2140365D" w14:textId="77777777" w:rsidR="004D3FFD" w:rsidRDefault="002C252C">
            <w:pPr>
              <w:pStyle w:val="TAL"/>
            </w:pPr>
            <w:r>
              <w:t>±2.7 dB, 6 GHz &lt; f ≤ 40 GHz</w:t>
            </w:r>
          </w:p>
          <w:p w14:paraId="377249F4" w14:textId="77777777" w:rsidR="004D3FFD" w:rsidRDefault="002C252C">
            <w:pPr>
              <w:pStyle w:val="TAL"/>
              <w:rPr>
                <w:rFonts w:ascii="Symbol" w:hAnsi="Symbol" w:cs="v4.2.0"/>
                <w:lang w:eastAsia="sv-SE"/>
              </w:rPr>
            </w:pPr>
            <w:r>
              <w:t>±5.0 dB, 40 GHz &lt; f ≤ 60 GHz</w:t>
            </w:r>
          </w:p>
        </w:tc>
        <w:tc>
          <w:tcPr>
            <w:tcW w:w="2721" w:type="dxa"/>
          </w:tcPr>
          <w:p w14:paraId="368BEA03" w14:textId="77777777" w:rsidR="004D3FFD" w:rsidRDefault="004D3FFD">
            <w:pPr>
              <w:pStyle w:val="TAL"/>
              <w:rPr>
                <w:highlight w:val="yellow"/>
              </w:rPr>
            </w:pPr>
          </w:p>
        </w:tc>
      </w:tr>
      <w:tr w:rsidR="004D3FFD" w14:paraId="08134FBA" w14:textId="77777777">
        <w:trPr>
          <w:cantSplit/>
          <w:jc w:val="center"/>
        </w:trPr>
        <w:tc>
          <w:tcPr>
            <w:tcW w:w="2436" w:type="dxa"/>
          </w:tcPr>
          <w:p w14:paraId="1B32316F" w14:textId="77777777" w:rsidR="004D3FFD" w:rsidRDefault="002C252C">
            <w:pPr>
              <w:pStyle w:val="TAL"/>
              <w:rPr>
                <w:rFonts w:cs="v4.2.0"/>
              </w:rPr>
            </w:pPr>
            <w:r>
              <w:rPr>
                <w:rFonts w:cs="v4.2.0"/>
              </w:rPr>
              <w:t>6.7 OTA EVM</w:t>
            </w:r>
          </w:p>
        </w:tc>
        <w:tc>
          <w:tcPr>
            <w:tcW w:w="4536" w:type="dxa"/>
          </w:tcPr>
          <w:p w14:paraId="6F9F2233" w14:textId="77777777" w:rsidR="004D3FFD" w:rsidRDefault="002C252C">
            <w:pPr>
              <w:pStyle w:val="TAL"/>
              <w:rPr>
                <w:rFonts w:cs="v4.2.0"/>
              </w:rPr>
            </w:pPr>
            <w:r>
              <w:rPr>
                <w:rFonts w:cs="v4.2.0"/>
              </w:rPr>
              <w:t>1.25% signal analyser</w:t>
            </w:r>
          </w:p>
          <w:p w14:paraId="46EFE52E" w14:textId="77777777" w:rsidR="004D3FFD" w:rsidRDefault="002C252C">
            <w:pPr>
              <w:pStyle w:val="TAL"/>
              <w:rPr>
                <w:rFonts w:cs="v4.2.0"/>
                <w:lang w:eastAsia="sv-SE"/>
              </w:rPr>
            </w:pPr>
            <w:r>
              <w:rPr>
                <w:rFonts w:cs="v4.2.0"/>
              </w:rPr>
              <w:t>2% stimulus signal</w:t>
            </w:r>
          </w:p>
        </w:tc>
        <w:tc>
          <w:tcPr>
            <w:tcW w:w="2721" w:type="dxa"/>
          </w:tcPr>
          <w:p w14:paraId="7C37E9DA" w14:textId="77777777" w:rsidR="004D3FFD" w:rsidRDefault="004D3FFD">
            <w:pPr>
              <w:pStyle w:val="TAL"/>
              <w:rPr>
                <w:highlight w:val="yellow"/>
              </w:rPr>
            </w:pPr>
          </w:p>
        </w:tc>
      </w:tr>
      <w:tr w:rsidR="004D3FFD" w14:paraId="711886A0" w14:textId="77777777">
        <w:trPr>
          <w:cantSplit/>
          <w:jc w:val="center"/>
        </w:trPr>
        <w:tc>
          <w:tcPr>
            <w:tcW w:w="2436" w:type="dxa"/>
          </w:tcPr>
          <w:p w14:paraId="67E64C0A" w14:textId="77777777" w:rsidR="004D3FFD" w:rsidRDefault="002C252C">
            <w:pPr>
              <w:pStyle w:val="TAL"/>
              <w:rPr>
                <w:rFonts w:cs="v4.2.0"/>
              </w:rPr>
            </w:pPr>
            <w:r>
              <w:rPr>
                <w:rFonts w:cs="v4.2.0"/>
              </w:rPr>
              <w:t>6.8 OTA input intermodulation</w:t>
            </w:r>
          </w:p>
        </w:tc>
        <w:tc>
          <w:tcPr>
            <w:tcW w:w="4536" w:type="dxa"/>
          </w:tcPr>
          <w:p w14:paraId="090001B0" w14:textId="77777777" w:rsidR="004D3FFD" w:rsidRDefault="002C252C">
            <w:pPr>
              <w:pStyle w:val="TAL"/>
              <w:rPr>
                <w:lang w:val="de-DE" w:eastAsia="ja-JP"/>
              </w:rPr>
            </w:pPr>
            <w:r>
              <w:rPr>
                <w:lang w:val="de-DE" w:eastAsia="ja-JP"/>
              </w:rPr>
              <w:t>±2.0 dB, f ≤ 3.0 GHz</w:t>
            </w:r>
          </w:p>
          <w:p w14:paraId="604D7F8C" w14:textId="77777777" w:rsidR="004D3FFD" w:rsidRDefault="002C252C">
            <w:pPr>
              <w:pStyle w:val="TAL"/>
              <w:rPr>
                <w:lang w:val="de-DE" w:eastAsia="ja-JP"/>
              </w:rPr>
            </w:pPr>
            <w:r>
              <w:rPr>
                <w:lang w:val="de-DE" w:eastAsia="ja-JP"/>
              </w:rPr>
              <w:t>±2.6 dB, 3.0 GHz &lt; f ≤ 4.2 GHz</w:t>
            </w:r>
          </w:p>
          <w:p w14:paraId="18230A0F" w14:textId="77777777" w:rsidR="004D3FFD" w:rsidRDefault="002C252C">
            <w:pPr>
              <w:pStyle w:val="TAL"/>
              <w:rPr>
                <w:rFonts w:cs="v4.2.0"/>
              </w:rPr>
            </w:pPr>
            <w:r>
              <w:rPr>
                <w:lang w:val="de-DE" w:eastAsia="ja-JP"/>
              </w:rPr>
              <w:t xml:space="preserve">±3.2 dB, 4.2 GHz &lt; f </w:t>
            </w:r>
            <w:r>
              <w:rPr>
                <w:rFonts w:hint="eastAsia"/>
                <w:lang w:val="de-DE" w:eastAsia="ja-JP"/>
              </w:rPr>
              <w:t>≤</w:t>
            </w:r>
            <w:r>
              <w:rPr>
                <w:lang w:val="de-DE" w:eastAsia="ja-JP"/>
              </w:rPr>
              <w:t xml:space="preserve"> 6.0 GHz</w:t>
            </w:r>
          </w:p>
        </w:tc>
        <w:tc>
          <w:tcPr>
            <w:tcW w:w="2721" w:type="dxa"/>
          </w:tcPr>
          <w:p w14:paraId="1345A004" w14:textId="77777777" w:rsidR="004D3FFD" w:rsidRDefault="004D3FFD">
            <w:pPr>
              <w:pStyle w:val="TAL"/>
              <w:rPr>
                <w:rFonts w:cs="v4.2.0"/>
                <w:highlight w:val="yellow"/>
              </w:rPr>
            </w:pPr>
          </w:p>
        </w:tc>
      </w:tr>
      <w:tr w:rsidR="004D3FFD" w14:paraId="3ECE37C8" w14:textId="77777777">
        <w:trPr>
          <w:cantSplit/>
          <w:jc w:val="center"/>
        </w:trPr>
        <w:tc>
          <w:tcPr>
            <w:tcW w:w="2436" w:type="dxa"/>
          </w:tcPr>
          <w:p w14:paraId="54F1ABC6" w14:textId="77777777" w:rsidR="004D3FFD" w:rsidRDefault="002C252C">
            <w:pPr>
              <w:pStyle w:val="TAL"/>
            </w:pPr>
            <w:r>
              <w:t>6.9 OTA ACRR</w:t>
            </w:r>
          </w:p>
        </w:tc>
        <w:tc>
          <w:tcPr>
            <w:tcW w:w="4536" w:type="dxa"/>
          </w:tcPr>
          <w:p w14:paraId="5657AA50" w14:textId="77777777" w:rsidR="004D3FFD" w:rsidRDefault="002C252C">
            <w:pPr>
              <w:pStyle w:val="TAL"/>
              <w:rPr>
                <w:lang w:val="en-US"/>
              </w:rPr>
            </w:pPr>
            <w:r>
              <w:rPr>
                <w:lang w:val="en-US"/>
              </w:rPr>
              <w:t>±2.7 dB (24.25 – 29.5 GHz)</w:t>
            </w:r>
          </w:p>
          <w:p w14:paraId="7C2DA1AA" w14:textId="77777777" w:rsidR="004D3FFD" w:rsidRDefault="002C252C">
            <w:pPr>
              <w:pStyle w:val="TAL"/>
              <w:rPr>
                <w:lang w:val="en-US"/>
              </w:rPr>
            </w:pPr>
            <w:r>
              <w:rPr>
                <w:lang w:val="en-US"/>
              </w:rPr>
              <w:t>±2.7 dB (37 – 43.5 GHz)</w:t>
            </w:r>
          </w:p>
          <w:p w14:paraId="7D9FF875" w14:textId="77777777" w:rsidR="004D3FFD" w:rsidRDefault="002C252C">
            <w:pPr>
              <w:pStyle w:val="TAL"/>
              <w:rPr>
                <w:rFonts w:ascii="Symbol" w:hAnsi="Symbol"/>
                <w:lang w:eastAsia="sv-SE"/>
              </w:rPr>
            </w:pPr>
            <w:r>
              <w:rPr>
                <w:lang w:val="en-US"/>
              </w:rPr>
              <w:t xml:space="preserve">±2.9 dB (43.5 </w:t>
            </w:r>
            <w:r w:rsidRPr="00F9757E">
              <w:t xml:space="preserve">GHz &lt; </w:t>
            </w:r>
            <w:r>
              <w:rPr>
                <w:lang w:val="en-US"/>
              </w:rPr>
              <w:t xml:space="preserve">f </w:t>
            </w:r>
            <w:r>
              <w:rPr>
                <w:rFonts w:hint="eastAsia"/>
                <w:lang w:val="en-US"/>
              </w:rPr>
              <w:t>≤</w:t>
            </w:r>
            <w:r>
              <w:rPr>
                <w:lang w:val="en-US"/>
              </w:rPr>
              <w:t xml:space="preserve"> 48.2 GHz)</w:t>
            </w:r>
          </w:p>
        </w:tc>
        <w:tc>
          <w:tcPr>
            <w:tcW w:w="2721" w:type="dxa"/>
          </w:tcPr>
          <w:p w14:paraId="7D0B8A86" w14:textId="77777777" w:rsidR="004D3FFD" w:rsidRDefault="004D3FFD">
            <w:pPr>
              <w:pStyle w:val="TAL"/>
              <w:rPr>
                <w:highlight w:val="yellow"/>
              </w:rPr>
            </w:pPr>
          </w:p>
        </w:tc>
      </w:tr>
      <w:tr w:rsidR="004D3FFD" w14:paraId="719DB2F7" w14:textId="77777777">
        <w:trPr>
          <w:cantSplit/>
          <w:jc w:val="center"/>
        </w:trPr>
        <w:tc>
          <w:tcPr>
            <w:tcW w:w="2436" w:type="dxa"/>
          </w:tcPr>
          <w:p w14:paraId="083ECC4D" w14:textId="77777777" w:rsidR="004D3FFD" w:rsidRDefault="002C252C">
            <w:pPr>
              <w:pStyle w:val="TAL"/>
            </w:pPr>
            <w:r>
              <w:t xml:space="preserve">6.10.1 </w:t>
            </w:r>
            <w:r>
              <w:rPr>
                <w:lang w:eastAsia="zh-CN"/>
              </w:rPr>
              <w:t>OTA transmitter OFF power</w:t>
            </w:r>
          </w:p>
        </w:tc>
        <w:tc>
          <w:tcPr>
            <w:tcW w:w="4536" w:type="dxa"/>
          </w:tcPr>
          <w:p w14:paraId="6C3054E0" w14:textId="77777777" w:rsidR="004D3FFD" w:rsidRDefault="002C252C">
            <w:pPr>
              <w:pStyle w:val="TAL"/>
            </w:pPr>
            <w:r>
              <w:t>±2.9 dB (24.25 – 29.5 GHz)</w:t>
            </w:r>
          </w:p>
          <w:p w14:paraId="15350A57" w14:textId="77777777" w:rsidR="004D3FFD" w:rsidRDefault="002C252C">
            <w:pPr>
              <w:pStyle w:val="TAL"/>
            </w:pPr>
            <w:r>
              <w:t xml:space="preserve">±3.3 dB (37 – </w:t>
            </w:r>
            <w:r>
              <w:rPr>
                <w:rFonts w:cs="v4.2.0"/>
              </w:rPr>
              <w:t xml:space="preserve">43.5 </w:t>
            </w:r>
            <w:r>
              <w:t>GHz)</w:t>
            </w:r>
          </w:p>
          <w:p w14:paraId="2EDA73EA" w14:textId="77777777" w:rsidR="004D3FFD" w:rsidRDefault="002C252C">
            <w:pPr>
              <w:pStyle w:val="TAL"/>
              <w:rPr>
                <w:highlight w:val="yellow"/>
                <w:lang w:eastAsia="sv-SE"/>
              </w:rPr>
            </w:pPr>
            <w:r>
              <w:rPr>
                <w:rFonts w:cs="Arial"/>
              </w:rPr>
              <w:t>±3</w:t>
            </w:r>
            <w:r>
              <w:t>.6 dB (43.5 GHz &lt; f ≤ 48.2 GHz)</w:t>
            </w:r>
          </w:p>
        </w:tc>
        <w:tc>
          <w:tcPr>
            <w:tcW w:w="2721" w:type="dxa"/>
          </w:tcPr>
          <w:p w14:paraId="0D9D965A" w14:textId="77777777" w:rsidR="004D3FFD" w:rsidRDefault="004D3FFD">
            <w:pPr>
              <w:pStyle w:val="TAL"/>
              <w:rPr>
                <w:highlight w:val="yellow"/>
              </w:rPr>
            </w:pPr>
          </w:p>
        </w:tc>
      </w:tr>
      <w:tr w:rsidR="004D3FFD" w14:paraId="5365E004" w14:textId="77777777">
        <w:trPr>
          <w:cantSplit/>
          <w:jc w:val="center"/>
        </w:trPr>
        <w:tc>
          <w:tcPr>
            <w:tcW w:w="2436" w:type="dxa"/>
          </w:tcPr>
          <w:p w14:paraId="49E79761" w14:textId="77777777" w:rsidR="004D3FFD" w:rsidRDefault="002C252C">
            <w:pPr>
              <w:pStyle w:val="TAL"/>
            </w:pPr>
            <w:r>
              <w:rPr>
                <w:lang w:eastAsia="ja-JP"/>
              </w:rPr>
              <w:t xml:space="preserve">6.10.2 </w:t>
            </w:r>
            <w:r>
              <w:t>OTA transient period</w:t>
            </w:r>
          </w:p>
        </w:tc>
        <w:tc>
          <w:tcPr>
            <w:tcW w:w="4536" w:type="dxa"/>
          </w:tcPr>
          <w:p w14:paraId="54A74292" w14:textId="77777777" w:rsidR="004D3FFD" w:rsidRDefault="002C252C">
            <w:pPr>
              <w:pStyle w:val="TAL"/>
              <w:rPr>
                <w:lang w:eastAsia="sv-SE"/>
              </w:rPr>
            </w:pPr>
            <w:r>
              <w:rPr>
                <w:rFonts w:cs="v4.2.0"/>
                <w:kern w:val="2"/>
                <w:lang w:eastAsia="ja-JP"/>
              </w:rPr>
              <w:t>N/A</w:t>
            </w:r>
          </w:p>
        </w:tc>
        <w:tc>
          <w:tcPr>
            <w:tcW w:w="2721" w:type="dxa"/>
          </w:tcPr>
          <w:p w14:paraId="2FB1CF2E" w14:textId="77777777" w:rsidR="004D3FFD" w:rsidRDefault="004D3FFD">
            <w:pPr>
              <w:pStyle w:val="TAL"/>
              <w:rPr>
                <w:highlight w:val="yellow"/>
              </w:rPr>
            </w:pPr>
          </w:p>
        </w:tc>
      </w:tr>
    </w:tbl>
    <w:p w14:paraId="064FDE29" w14:textId="77777777" w:rsidR="004D3FFD" w:rsidRDefault="004D3FFD">
      <w:pPr>
        <w:rPr>
          <w:highlight w:val="yellow"/>
        </w:rPr>
      </w:pPr>
    </w:p>
    <w:p w14:paraId="410A832A" w14:textId="77777777" w:rsidR="004D3FFD" w:rsidRDefault="002C252C">
      <w:pPr>
        <w:pStyle w:val="Heading3"/>
        <w:rPr>
          <w:lang w:eastAsia="sv-SE"/>
        </w:rPr>
      </w:pPr>
      <w:bookmarkStart w:id="257" w:name="_Toc36644983"/>
      <w:bookmarkStart w:id="258" w:name="_Toc66727857"/>
      <w:bookmarkStart w:id="259" w:name="_Toc58860047"/>
      <w:bookmarkStart w:id="260" w:name="_Toc21099810"/>
      <w:bookmarkStart w:id="261" w:name="_Toc98773471"/>
      <w:bookmarkStart w:id="262" w:name="_Toc74961660"/>
      <w:bookmarkStart w:id="263" w:name="_Toc89955048"/>
      <w:bookmarkStart w:id="264" w:name="_Toc53182306"/>
      <w:bookmarkStart w:id="265" w:name="_Toc106201230"/>
      <w:bookmarkStart w:id="266" w:name="_Toc29809608"/>
      <w:bookmarkStart w:id="267" w:name="_Toc82595017"/>
      <w:bookmarkStart w:id="268" w:name="_Toc75242571"/>
      <w:bookmarkStart w:id="269" w:name="_Toc19446"/>
      <w:bookmarkStart w:id="270" w:name="_Toc15554"/>
      <w:bookmarkStart w:id="271" w:name="_Toc61182544"/>
      <w:bookmarkStart w:id="272" w:name="_Toc45884283"/>
      <w:bookmarkStart w:id="273" w:name="_Toc76544917"/>
      <w:bookmarkStart w:id="274" w:name="_Toc115191083"/>
      <w:bookmarkStart w:id="275" w:name="_Toc58862551"/>
      <w:bookmarkStart w:id="276" w:name="_Toc37272037"/>
      <w:bookmarkStart w:id="277" w:name="_Toc121818320"/>
      <w:bookmarkStart w:id="278" w:name="_Toc121818544"/>
      <w:bookmarkStart w:id="279" w:name="_Toc124158299"/>
      <w:bookmarkStart w:id="280" w:name="_Toc130558367"/>
      <w:bookmarkStart w:id="281" w:name="_Toc137467092"/>
      <w:bookmarkStart w:id="282" w:name="_Toc138884738"/>
      <w:bookmarkStart w:id="283" w:name="_Toc138884962"/>
      <w:bookmarkStart w:id="284" w:name="_Toc145511173"/>
      <w:bookmarkStart w:id="285" w:name="_Toc155475650"/>
      <w:r>
        <w:rPr>
          <w:lang w:eastAsia="sv-SE"/>
        </w:rPr>
        <w:t>4.1.</w:t>
      </w:r>
      <w:r>
        <w:t>3</w:t>
      </w:r>
      <w:r>
        <w:rPr>
          <w:lang w:eastAsia="sv-SE"/>
        </w:rPr>
        <w:tab/>
        <w:t>Interpretation of measurement results</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4B56CBE8" w14:textId="77777777" w:rsidR="004D3FFD" w:rsidRDefault="002C252C">
      <w:pPr>
        <w:rPr>
          <w:snapToGrid w:val="0"/>
        </w:rPr>
      </w:pPr>
      <w:r>
        <w:rPr>
          <w:snapToGrid w:val="0"/>
        </w:rPr>
        <w:t>The measurement results returned by the Test System are compared - without any modification - against the test requirements as defined by the Shared Risk principle.</w:t>
      </w:r>
    </w:p>
    <w:p w14:paraId="5BD96177" w14:textId="77777777" w:rsidR="004D3FFD" w:rsidRDefault="002C252C">
      <w:r>
        <w:rPr>
          <w:rFonts w:cs="v5.0.0"/>
          <w:snapToGrid w:val="0"/>
        </w:rPr>
        <w:t>The Shared Risk principle is defined in Recommendation ITU-R M.1545 [3].</w:t>
      </w:r>
    </w:p>
    <w:p w14:paraId="3D7CF86F" w14:textId="77777777" w:rsidR="004D3FFD" w:rsidRDefault="002C252C">
      <w:r>
        <w:t>The actual measurement uncertainty of the Test System for the measurement of each parameter shall be included in the test report.</w:t>
      </w:r>
    </w:p>
    <w:p w14:paraId="7E538ADE" w14:textId="77777777" w:rsidR="004D3FFD" w:rsidRDefault="002C252C">
      <w:r>
        <w:t>The recorded value for the Test System uncertainty shall be, for each measurement, equal to or lower than the appropriate figure in clause 4.1.2 of the present document.</w:t>
      </w:r>
    </w:p>
    <w:p w14:paraId="660370F7" w14:textId="77777777" w:rsidR="004D3FFD" w:rsidRDefault="002C252C">
      <w:r>
        <w:t>If the Test System for a test is known to have a measurement uncertainty greater than that specified in clause 4.1.2, it is still permitted to use this apparatus provided that an adjustment is made as follows.</w:t>
      </w:r>
    </w:p>
    <w:p w14:paraId="2D11998F" w14:textId="77777777" w:rsidR="004D3FFD" w:rsidRDefault="002C252C">
      <w:r>
        <w:t>Any additional uncertainty in the Test System over and above that specified in clause 4.1.2 shall be used to tighten the test requirement, making the test harder to pass. For some tests e.g. receiver tests, this may require modification of stimulus signals. This procedure will ensure that a Test System not compliant with clause 4.1.2 does not increase the chance of passing a device under test where that device would otherwise have failed the test if a Test System compliant with clause 4.1.2 had been used.</w:t>
      </w:r>
    </w:p>
    <w:p w14:paraId="173CD706" w14:textId="77777777" w:rsidR="004D3FFD" w:rsidRDefault="002C252C">
      <w:pPr>
        <w:pStyle w:val="Heading2"/>
      </w:pPr>
      <w:bookmarkStart w:id="286" w:name="_Toc45885798"/>
      <w:bookmarkStart w:id="287" w:name="_Toc89952502"/>
      <w:bookmarkStart w:id="288" w:name="_Toc5901"/>
      <w:bookmarkStart w:id="289" w:name="_Toc76114201"/>
      <w:bookmarkStart w:id="290" w:name="_Toc82536209"/>
      <w:bookmarkStart w:id="291" w:name="_Toc28143"/>
      <w:bookmarkStart w:id="292" w:name="_Toc58917755"/>
      <w:bookmarkStart w:id="293" w:name="_Toc66693624"/>
      <w:bookmarkStart w:id="294" w:name="_Toc36635777"/>
      <w:bookmarkStart w:id="295" w:name="_Toc58915574"/>
      <w:bookmarkStart w:id="296" w:name="_Toc21102576"/>
      <w:bookmarkStart w:id="297" w:name="_Toc74915576"/>
      <w:bookmarkStart w:id="298" w:name="_Toc29810425"/>
      <w:bookmarkStart w:id="299" w:name="_Toc76544087"/>
      <w:bookmarkStart w:id="300" w:name="_Toc37272723"/>
      <w:bookmarkStart w:id="301" w:name="_Toc53182907"/>
      <w:bookmarkStart w:id="302" w:name="_Toc11403"/>
      <w:bookmarkStart w:id="303" w:name="_Toc4461"/>
      <w:bookmarkStart w:id="304" w:name="_Toc98766318"/>
      <w:bookmarkStart w:id="305" w:name="_Toc121818321"/>
      <w:bookmarkStart w:id="306" w:name="_Toc121818545"/>
      <w:bookmarkStart w:id="307" w:name="_Toc124158300"/>
      <w:bookmarkStart w:id="308" w:name="_Toc130558368"/>
      <w:bookmarkStart w:id="309" w:name="_Toc137467093"/>
      <w:bookmarkStart w:id="310" w:name="_Toc138884739"/>
      <w:bookmarkStart w:id="311" w:name="_Toc138884963"/>
      <w:bookmarkStart w:id="312" w:name="_Toc145511174"/>
      <w:bookmarkStart w:id="313" w:name="_Toc155475651"/>
      <w:r>
        <w:t>4.2</w:t>
      </w:r>
      <w:r>
        <w:tab/>
        <w:t>Radiated requirement reference points</w:t>
      </w:r>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1411AD04" w14:textId="77777777" w:rsidR="004D3FFD" w:rsidRDefault="002C252C">
      <w:r>
        <w:t xml:space="preserve">For </w:t>
      </w:r>
      <w:r>
        <w:rPr>
          <w:i/>
          <w:iCs/>
        </w:rPr>
        <w:t>repeater type 2-O</w:t>
      </w:r>
      <w:r>
        <w:t>, the radiated characteristics are defined over the air (OTA), where the operating band specific radiated interface is referred to as the Radiated Interface Boundary (RIB). Radiated requirements are also referred to as OTA requirements. The (spatial) characteristics in which the OTA requirements apply are detailed for each requirement.</w:t>
      </w:r>
    </w:p>
    <w:p w14:paraId="05272FE6" w14:textId="77777777" w:rsidR="004D3FFD" w:rsidRDefault="002C252C">
      <w:pPr>
        <w:pStyle w:val="TH"/>
      </w:pPr>
      <w:r>
        <w:rPr>
          <w:noProof/>
          <w:lang w:val="en-US" w:eastAsia="zh-CN"/>
        </w:rPr>
        <w:drawing>
          <wp:inline distT="0" distB="0" distL="0" distR="0" wp14:anchorId="27E548F9" wp14:editId="222D347A">
            <wp:extent cx="4610100" cy="212852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611377" cy="2129153"/>
                    </a:xfrm>
                    <a:prstGeom prst="rect">
                      <a:avLst/>
                    </a:prstGeom>
                    <a:noFill/>
                  </pic:spPr>
                </pic:pic>
              </a:graphicData>
            </a:graphic>
          </wp:inline>
        </w:drawing>
      </w:r>
    </w:p>
    <w:p w14:paraId="4B653BEF" w14:textId="77777777" w:rsidR="004D3FFD" w:rsidRDefault="002C252C">
      <w:pPr>
        <w:pStyle w:val="TF"/>
      </w:pPr>
      <w:r>
        <w:t xml:space="preserve">Figure 4.2-1: Radiated reference points for </w:t>
      </w:r>
      <w:r>
        <w:rPr>
          <w:i/>
          <w:iCs/>
        </w:rPr>
        <w:t>repeater type 2-O</w:t>
      </w:r>
      <w:r>
        <w:t xml:space="preserve"> </w:t>
      </w:r>
    </w:p>
    <w:p w14:paraId="05B90E34" w14:textId="77777777" w:rsidR="004D3FFD" w:rsidRDefault="002C252C">
      <w:pPr>
        <w:pStyle w:val="Heading2"/>
        <w:rPr>
          <w:lang w:eastAsia="zh-CN"/>
        </w:rPr>
      </w:pPr>
      <w:bookmarkStart w:id="314" w:name="_Toc37272724"/>
      <w:bookmarkStart w:id="315" w:name="_Toc9994"/>
      <w:bookmarkStart w:id="316" w:name="_Toc58917756"/>
      <w:bookmarkStart w:id="317" w:name="_Toc21102577"/>
      <w:bookmarkStart w:id="318" w:name="_Toc45885799"/>
      <w:bookmarkStart w:id="319" w:name="_Toc98766319"/>
      <w:bookmarkStart w:id="320" w:name="_Toc66693625"/>
      <w:bookmarkStart w:id="321" w:name="_Toc74915577"/>
      <w:bookmarkStart w:id="322" w:name="_Toc36635778"/>
      <w:bookmarkStart w:id="323" w:name="_Toc76544088"/>
      <w:bookmarkStart w:id="324" w:name="_Toc14094"/>
      <w:bookmarkStart w:id="325" w:name="_Toc76114202"/>
      <w:bookmarkStart w:id="326" w:name="_Toc58915575"/>
      <w:bookmarkStart w:id="327" w:name="_Toc17573"/>
      <w:bookmarkStart w:id="328" w:name="_Toc82536210"/>
      <w:bookmarkStart w:id="329" w:name="_Toc4793"/>
      <w:bookmarkStart w:id="330" w:name="_Toc29810426"/>
      <w:bookmarkStart w:id="331" w:name="_Toc53182908"/>
      <w:bookmarkStart w:id="332" w:name="_Toc89952503"/>
      <w:bookmarkStart w:id="333" w:name="_Toc121818322"/>
      <w:bookmarkStart w:id="334" w:name="_Toc121818546"/>
      <w:bookmarkStart w:id="335" w:name="_Toc124158301"/>
      <w:bookmarkStart w:id="336" w:name="_Toc130558369"/>
      <w:bookmarkStart w:id="337" w:name="_Toc137467094"/>
      <w:bookmarkStart w:id="338" w:name="_Toc138884740"/>
      <w:bookmarkStart w:id="339" w:name="_Toc138884964"/>
      <w:bookmarkStart w:id="340" w:name="_Toc145511175"/>
      <w:bookmarkStart w:id="341" w:name="_Toc155475652"/>
      <w:r>
        <w:rPr>
          <w:snapToGrid w:val="0"/>
        </w:rPr>
        <w:t>4.3</w:t>
      </w:r>
      <w:r>
        <w:rPr>
          <w:snapToGrid w:val="0"/>
        </w:rPr>
        <w:tab/>
      </w:r>
      <w:r>
        <w:rPr>
          <w:rFonts w:hint="eastAsia"/>
          <w:snapToGrid w:val="0"/>
          <w:lang w:val="en-US" w:eastAsia="zh-CN"/>
        </w:rPr>
        <w:t>Repeater</w:t>
      </w:r>
      <w:r>
        <w:rPr>
          <w:rFonts w:hint="eastAsia"/>
          <w:lang w:eastAsia="zh-CN"/>
        </w:rPr>
        <w:t xml:space="preserve"> classes</w:t>
      </w:r>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14:paraId="27629438" w14:textId="60F6D492" w:rsidR="004D3FFD" w:rsidRDefault="002C252C" w:rsidP="00163FEB">
      <w:pPr>
        <w:pStyle w:val="Heading3"/>
        <w:rPr>
          <w:rFonts w:eastAsia="SimSun"/>
          <w:lang w:eastAsia="zh-CN"/>
        </w:rPr>
      </w:pPr>
      <w:bookmarkStart w:id="342" w:name="_Toc121818323"/>
      <w:bookmarkStart w:id="343" w:name="_Toc121818547"/>
      <w:bookmarkStart w:id="344" w:name="_Toc124158302"/>
      <w:bookmarkStart w:id="345" w:name="_Toc130558370"/>
      <w:bookmarkStart w:id="346" w:name="_Toc137467095"/>
      <w:bookmarkStart w:id="347" w:name="_Toc138884741"/>
      <w:bookmarkStart w:id="348" w:name="_Toc138884965"/>
      <w:bookmarkStart w:id="349" w:name="_Toc145511176"/>
      <w:bookmarkStart w:id="350" w:name="_Toc155475653"/>
      <w:r>
        <w:rPr>
          <w:rFonts w:eastAsia="SimSun" w:hint="eastAsia"/>
          <w:lang w:eastAsia="zh-CN"/>
        </w:rPr>
        <w:t>4.</w:t>
      </w:r>
      <w:r>
        <w:rPr>
          <w:rFonts w:eastAsia="SimSun"/>
          <w:lang w:eastAsia="zh-CN"/>
        </w:rPr>
        <w:t>3</w:t>
      </w:r>
      <w:r>
        <w:rPr>
          <w:rFonts w:eastAsia="SimSun" w:hint="eastAsia"/>
          <w:lang w:eastAsia="zh-CN"/>
        </w:rPr>
        <w:t>.1</w:t>
      </w:r>
      <w:r>
        <w:rPr>
          <w:rFonts w:eastAsia="SimSun" w:hint="eastAsia"/>
          <w:lang w:eastAsia="zh-CN"/>
        </w:rPr>
        <w:tab/>
        <w:t>Repeater class for downlink</w:t>
      </w:r>
      <w:bookmarkEnd w:id="342"/>
      <w:bookmarkEnd w:id="343"/>
      <w:bookmarkEnd w:id="344"/>
      <w:bookmarkEnd w:id="345"/>
      <w:bookmarkEnd w:id="346"/>
      <w:bookmarkEnd w:id="347"/>
      <w:bookmarkEnd w:id="348"/>
      <w:bookmarkEnd w:id="349"/>
      <w:bookmarkEnd w:id="350"/>
    </w:p>
    <w:p w14:paraId="0BDCEC15" w14:textId="77777777" w:rsidR="004D3FFD" w:rsidRDefault="002C252C">
      <w:r>
        <w:t xml:space="preserve">The requirements in this specification apply to </w:t>
      </w:r>
      <w:r>
        <w:rPr>
          <w:rFonts w:hint="eastAsia"/>
        </w:rPr>
        <w:t xml:space="preserve">downlink </w:t>
      </w:r>
      <w:r>
        <w:t xml:space="preserve">Wide Area </w:t>
      </w:r>
      <w:r>
        <w:rPr>
          <w:rFonts w:hint="eastAsia"/>
        </w:rPr>
        <w:t>repeater</w:t>
      </w:r>
      <w:r>
        <w:t xml:space="preserve">s, </w:t>
      </w:r>
      <w:r>
        <w:rPr>
          <w:rFonts w:hint="eastAsia"/>
        </w:rPr>
        <w:t xml:space="preserve">downlink </w:t>
      </w:r>
      <w:r>
        <w:t xml:space="preserve">Medium Range </w:t>
      </w:r>
      <w:r>
        <w:rPr>
          <w:rFonts w:hint="eastAsia"/>
        </w:rPr>
        <w:t>repeaters</w:t>
      </w:r>
      <w:r>
        <w:t xml:space="preserve"> and </w:t>
      </w:r>
      <w:r>
        <w:rPr>
          <w:rFonts w:hint="eastAsia"/>
        </w:rPr>
        <w:t xml:space="preserve">downlink </w:t>
      </w:r>
      <w:r>
        <w:t xml:space="preserve">Local Area </w:t>
      </w:r>
      <w:r>
        <w:rPr>
          <w:rFonts w:hint="eastAsia"/>
        </w:rPr>
        <w:t>repeaters</w:t>
      </w:r>
      <w:r>
        <w:t xml:space="preserve"> unless otherwise stated. The associated deployment scenarios for each class are exactly the same for </w:t>
      </w:r>
      <w:r>
        <w:rPr>
          <w:rFonts w:hint="eastAsia"/>
        </w:rPr>
        <w:t>repeater</w:t>
      </w:r>
      <w:r>
        <w:t xml:space="preserve"> with and without connectors.</w:t>
      </w:r>
    </w:p>
    <w:p w14:paraId="35599CE6" w14:textId="77777777" w:rsidR="004D3FFD" w:rsidRDefault="002C252C">
      <w:r>
        <w:t xml:space="preserve">For </w:t>
      </w:r>
      <w:r>
        <w:rPr>
          <w:i/>
          <w:iCs/>
        </w:rPr>
        <w:t>repeater type 2-O</w:t>
      </w:r>
      <w:r>
        <w:t xml:space="preserve">, </w:t>
      </w:r>
      <w:r>
        <w:rPr>
          <w:rFonts w:hint="eastAsia"/>
        </w:rPr>
        <w:t xml:space="preserve">repeater downlink </w:t>
      </w:r>
      <w:r>
        <w:t>classes are defined as indicated below:</w:t>
      </w:r>
    </w:p>
    <w:p w14:paraId="49E4F108" w14:textId="77777777" w:rsidR="004D3FFD" w:rsidRDefault="002C252C" w:rsidP="00F805FB">
      <w:pPr>
        <w:pStyle w:val="B1"/>
        <w:rPr>
          <w:lang w:eastAsia="ja-JP"/>
        </w:rPr>
      </w:pPr>
      <w:r>
        <w:rPr>
          <w:lang w:eastAsia="ja-JP"/>
        </w:rPr>
        <w:t>-</w:t>
      </w:r>
      <w:r>
        <w:rPr>
          <w:lang w:eastAsia="ja-JP"/>
        </w:rPr>
        <w:tab/>
        <w:t xml:space="preserve">Wide Area </w:t>
      </w:r>
      <w:r>
        <w:rPr>
          <w:rFonts w:hint="eastAsia"/>
        </w:rPr>
        <w:t>repeaters</w:t>
      </w:r>
      <w:r>
        <w:rPr>
          <w:lang w:eastAsia="ja-JP"/>
        </w:rPr>
        <w:t xml:space="preserve"> are characterised by requirements derived from Macro Cell scenarios with a </w:t>
      </w:r>
      <w:r>
        <w:rPr>
          <w:rFonts w:hint="eastAsia"/>
        </w:rPr>
        <w:t>repeater</w:t>
      </w:r>
      <w:r>
        <w:rPr>
          <w:lang w:eastAsia="ja-JP"/>
        </w:rPr>
        <w:t xml:space="preserve"> to UE minimum distance along the ground equal to 35 m.</w:t>
      </w:r>
    </w:p>
    <w:p w14:paraId="6EFF92B3" w14:textId="77777777" w:rsidR="004D3FFD" w:rsidRDefault="002C252C" w:rsidP="00F805FB">
      <w:pPr>
        <w:pStyle w:val="B1"/>
        <w:rPr>
          <w:lang w:eastAsia="ja-JP"/>
        </w:rPr>
      </w:pPr>
      <w:r>
        <w:rPr>
          <w:lang w:eastAsia="ja-JP"/>
        </w:rPr>
        <w:t>-</w:t>
      </w:r>
      <w:r>
        <w:rPr>
          <w:lang w:eastAsia="ja-JP"/>
        </w:rPr>
        <w:tab/>
        <w:t xml:space="preserve">Medium Range </w:t>
      </w:r>
      <w:r>
        <w:rPr>
          <w:rFonts w:hint="eastAsia"/>
        </w:rPr>
        <w:t>repeaters</w:t>
      </w:r>
      <w:r>
        <w:rPr>
          <w:lang w:eastAsia="ja-JP"/>
        </w:rPr>
        <w:t xml:space="preserve"> are characterised by requirements derived from Micro Cell scenarios with a </w:t>
      </w:r>
      <w:r>
        <w:rPr>
          <w:rFonts w:hint="eastAsia"/>
        </w:rPr>
        <w:t>repeater</w:t>
      </w:r>
      <w:r>
        <w:rPr>
          <w:lang w:eastAsia="ja-JP"/>
        </w:rPr>
        <w:t xml:space="preserve"> to UE minimum distance along the ground equal to 5 m.</w:t>
      </w:r>
    </w:p>
    <w:p w14:paraId="5DABD237" w14:textId="77777777" w:rsidR="004D3FFD" w:rsidRDefault="002C252C" w:rsidP="00F805FB">
      <w:pPr>
        <w:pStyle w:val="B1"/>
      </w:pPr>
      <w:r>
        <w:rPr>
          <w:lang w:eastAsia="ja-JP"/>
        </w:rPr>
        <w:t>-</w:t>
      </w:r>
      <w:r>
        <w:rPr>
          <w:lang w:eastAsia="ja-JP"/>
        </w:rPr>
        <w:tab/>
        <w:t>Local Area</w:t>
      </w:r>
      <w:r>
        <w:rPr>
          <w:rFonts w:hint="eastAsia"/>
        </w:rPr>
        <w:t xml:space="preserve"> repeater</w:t>
      </w:r>
      <w:r>
        <w:rPr>
          <w:lang w:eastAsia="ja-JP"/>
        </w:rPr>
        <w:t xml:space="preserve">s are characterised by requirements derived from Pico Cell scenarios with a </w:t>
      </w:r>
      <w:r>
        <w:rPr>
          <w:rFonts w:hint="eastAsia"/>
        </w:rPr>
        <w:t>repeater</w:t>
      </w:r>
      <w:r>
        <w:rPr>
          <w:lang w:eastAsia="ja-JP"/>
        </w:rPr>
        <w:t xml:space="preserve"> to UE minimum distance along the ground equal to 2 m.</w:t>
      </w:r>
    </w:p>
    <w:p w14:paraId="23AC651E" w14:textId="50945E1D" w:rsidR="004D3FFD" w:rsidRDefault="002C252C" w:rsidP="00163FEB">
      <w:pPr>
        <w:pStyle w:val="Heading3"/>
        <w:rPr>
          <w:rFonts w:eastAsia="SimSun"/>
          <w:lang w:eastAsia="zh-CN"/>
        </w:rPr>
      </w:pPr>
      <w:bookmarkStart w:id="351" w:name="_Toc121818324"/>
      <w:bookmarkStart w:id="352" w:name="_Toc121818548"/>
      <w:bookmarkStart w:id="353" w:name="_Toc124158303"/>
      <w:bookmarkStart w:id="354" w:name="_Toc130558371"/>
      <w:bookmarkStart w:id="355" w:name="_Toc137467096"/>
      <w:bookmarkStart w:id="356" w:name="_Toc138884742"/>
      <w:bookmarkStart w:id="357" w:name="_Toc138884966"/>
      <w:bookmarkStart w:id="358" w:name="_Toc145511177"/>
      <w:bookmarkStart w:id="359" w:name="_Toc155475654"/>
      <w:r>
        <w:rPr>
          <w:rFonts w:eastAsia="SimSun" w:hint="eastAsia"/>
          <w:lang w:eastAsia="zh-CN"/>
        </w:rPr>
        <w:t>4.</w:t>
      </w:r>
      <w:r>
        <w:rPr>
          <w:rFonts w:eastAsia="SimSun"/>
          <w:lang w:eastAsia="zh-CN"/>
        </w:rPr>
        <w:t>3</w:t>
      </w:r>
      <w:r>
        <w:rPr>
          <w:rFonts w:eastAsia="SimSun" w:hint="eastAsia"/>
          <w:lang w:eastAsia="zh-CN"/>
        </w:rPr>
        <w:t>.2</w:t>
      </w:r>
      <w:r>
        <w:rPr>
          <w:rFonts w:eastAsia="SimSun" w:hint="eastAsia"/>
          <w:lang w:eastAsia="zh-CN"/>
        </w:rPr>
        <w:tab/>
        <w:t>Repeater class for uplink</w:t>
      </w:r>
      <w:bookmarkEnd w:id="351"/>
      <w:bookmarkEnd w:id="352"/>
      <w:bookmarkEnd w:id="353"/>
      <w:bookmarkEnd w:id="354"/>
      <w:bookmarkEnd w:id="355"/>
      <w:bookmarkEnd w:id="356"/>
      <w:bookmarkEnd w:id="357"/>
      <w:bookmarkEnd w:id="358"/>
      <w:bookmarkEnd w:id="359"/>
    </w:p>
    <w:p w14:paraId="27B00146" w14:textId="77777777" w:rsidR="004D3FFD" w:rsidRDefault="002C252C">
      <w:r>
        <w:t xml:space="preserve">The requirements in this specification apply to </w:t>
      </w:r>
      <w:r>
        <w:rPr>
          <w:rFonts w:hint="eastAsia"/>
        </w:rPr>
        <w:t xml:space="preserve">uplink </w:t>
      </w:r>
      <w:r>
        <w:t xml:space="preserve">Wide Area </w:t>
      </w:r>
      <w:r>
        <w:rPr>
          <w:rFonts w:hint="eastAsia"/>
        </w:rPr>
        <w:t>repeater</w:t>
      </w:r>
      <w:r>
        <w:t>s</w:t>
      </w:r>
      <w:r>
        <w:rPr>
          <w:rFonts w:hint="eastAsia"/>
        </w:rPr>
        <w:t xml:space="preserve"> </w:t>
      </w:r>
      <w:r>
        <w:t xml:space="preserve">and </w:t>
      </w:r>
      <w:r>
        <w:rPr>
          <w:rFonts w:hint="eastAsia"/>
        </w:rPr>
        <w:t xml:space="preserve">uplink </w:t>
      </w:r>
      <w:r>
        <w:t xml:space="preserve">Local Area </w:t>
      </w:r>
      <w:r>
        <w:rPr>
          <w:rFonts w:hint="eastAsia"/>
        </w:rPr>
        <w:t>repeaters</w:t>
      </w:r>
      <w:r>
        <w:t xml:space="preserve"> unless otherwise stated. The associated deployment scenarios for each class are exactly the same for </w:t>
      </w:r>
      <w:r>
        <w:rPr>
          <w:rFonts w:hint="eastAsia"/>
        </w:rPr>
        <w:t>repeater</w:t>
      </w:r>
      <w:r>
        <w:t xml:space="preserve"> with and without connectors.</w:t>
      </w:r>
    </w:p>
    <w:p w14:paraId="262D97F3" w14:textId="77777777" w:rsidR="004D3FFD" w:rsidRDefault="002C252C">
      <w:r>
        <w:t xml:space="preserve">For </w:t>
      </w:r>
      <w:r>
        <w:rPr>
          <w:i/>
          <w:iCs/>
        </w:rPr>
        <w:t>repeater</w:t>
      </w:r>
      <w:r>
        <w:rPr>
          <w:rFonts w:hint="eastAsia"/>
        </w:rPr>
        <w:t xml:space="preserve"> </w:t>
      </w:r>
      <w:r>
        <w:rPr>
          <w:i/>
          <w:iCs/>
        </w:rPr>
        <w:t>type 2-O</w:t>
      </w:r>
      <w:r>
        <w:t xml:space="preserve">, </w:t>
      </w:r>
      <w:r>
        <w:rPr>
          <w:rFonts w:hint="eastAsia"/>
        </w:rPr>
        <w:t xml:space="preserve">repeater uplink </w:t>
      </w:r>
      <w:r>
        <w:t>classes are defined as indicated below:</w:t>
      </w:r>
    </w:p>
    <w:p w14:paraId="3E2AFDA0" w14:textId="77777777" w:rsidR="004D3FFD" w:rsidRDefault="002C252C" w:rsidP="00647458">
      <w:pPr>
        <w:pStyle w:val="B1"/>
      </w:pPr>
      <w:r>
        <w:t>-</w:t>
      </w:r>
      <w:r>
        <w:tab/>
        <w:t>Wide Area repeaters are characterised by requirements derived from Macro Cell and/or Micro Cell scenarios.</w:t>
      </w:r>
    </w:p>
    <w:p w14:paraId="1250AD62" w14:textId="77777777" w:rsidR="004D3FFD" w:rsidRDefault="002C252C" w:rsidP="00647458">
      <w:pPr>
        <w:pStyle w:val="B1"/>
        <w:rPr>
          <w:lang w:eastAsia="zh-CN"/>
        </w:rPr>
      </w:pPr>
      <w:r>
        <w:t>-</w:t>
      </w:r>
      <w:r>
        <w:tab/>
        <w:t>Local Area repeaters are characterised by requirements derived from Pico Cell and/or Micro Cell scenarios.</w:t>
      </w:r>
    </w:p>
    <w:p w14:paraId="3C183C4D" w14:textId="77777777" w:rsidR="004D3FFD" w:rsidRDefault="002C252C" w:rsidP="00163FEB">
      <w:pPr>
        <w:pStyle w:val="Heading2"/>
        <w:rPr>
          <w:lang w:eastAsia="zh-CN"/>
        </w:rPr>
      </w:pPr>
      <w:bookmarkStart w:id="360" w:name="_Toc2075"/>
      <w:bookmarkStart w:id="361" w:name="_Toc18438"/>
      <w:bookmarkStart w:id="362" w:name="_Toc15285"/>
      <w:bookmarkStart w:id="363" w:name="_Toc9040"/>
      <w:bookmarkStart w:id="364" w:name="_Toc121818325"/>
      <w:bookmarkStart w:id="365" w:name="_Toc121818549"/>
      <w:bookmarkStart w:id="366" w:name="_Toc124158304"/>
      <w:bookmarkStart w:id="367" w:name="_Toc130558372"/>
      <w:bookmarkStart w:id="368" w:name="_Toc137467097"/>
      <w:bookmarkStart w:id="369" w:name="_Toc138884743"/>
      <w:bookmarkStart w:id="370" w:name="_Toc138884967"/>
      <w:bookmarkStart w:id="371" w:name="_Toc145511178"/>
      <w:bookmarkStart w:id="372" w:name="_Toc155475655"/>
      <w:bookmarkEnd w:id="158"/>
      <w:r>
        <w:t>4.</w:t>
      </w:r>
      <w:r>
        <w:rPr>
          <w:rFonts w:hint="eastAsia"/>
          <w:lang w:eastAsia="zh-CN"/>
        </w:rPr>
        <w:t>4</w:t>
      </w:r>
      <w:r>
        <w:tab/>
        <w:t>Regional requirements</w:t>
      </w:r>
      <w:bookmarkEnd w:id="360"/>
      <w:bookmarkEnd w:id="361"/>
      <w:bookmarkEnd w:id="362"/>
      <w:bookmarkEnd w:id="363"/>
      <w:bookmarkEnd w:id="364"/>
      <w:bookmarkEnd w:id="365"/>
      <w:bookmarkEnd w:id="366"/>
      <w:bookmarkEnd w:id="367"/>
      <w:bookmarkEnd w:id="368"/>
      <w:bookmarkEnd w:id="369"/>
      <w:bookmarkEnd w:id="370"/>
      <w:bookmarkEnd w:id="371"/>
      <w:bookmarkEnd w:id="372"/>
    </w:p>
    <w:p w14:paraId="08CE3C8E" w14:textId="77777777" w:rsidR="004D3FFD" w:rsidRDefault="002C252C">
      <w: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p w14:paraId="6AF5BA3F" w14:textId="77777777" w:rsidR="004D3FFD" w:rsidRDefault="002C252C">
      <w:r>
        <w:t>Table 4.4-1 lists all requirements in the present specification that may be applied differently in different regions.</w:t>
      </w:r>
    </w:p>
    <w:p w14:paraId="6FF6F899" w14:textId="77777777" w:rsidR="004D3FFD" w:rsidRDefault="002C252C">
      <w:pPr>
        <w:pStyle w:val="TH"/>
        <w:rPr>
          <w:rFonts w:cs="v5.0.0"/>
        </w:rPr>
      </w:pPr>
      <w:r>
        <w:t>Table 4.4-1: List of regional requirements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2835"/>
        <w:gridCol w:w="5382"/>
      </w:tblGrid>
      <w:tr w:rsidR="004D3FFD" w14:paraId="533BE7C7" w14:textId="77777777">
        <w:trPr>
          <w:cantSplit/>
          <w:tblHeader/>
          <w:jc w:val="center"/>
        </w:trPr>
        <w:tc>
          <w:tcPr>
            <w:tcW w:w="734" w:type="pct"/>
            <w:tcBorders>
              <w:top w:val="single" w:sz="4" w:space="0" w:color="auto"/>
              <w:left w:val="single" w:sz="4" w:space="0" w:color="auto"/>
              <w:bottom w:val="single" w:sz="4" w:space="0" w:color="auto"/>
              <w:right w:val="single" w:sz="4" w:space="0" w:color="auto"/>
            </w:tcBorders>
            <w:shd w:val="clear" w:color="auto" w:fill="auto"/>
          </w:tcPr>
          <w:p w14:paraId="70ABED35" w14:textId="77777777" w:rsidR="004D3FFD" w:rsidRDefault="002C252C">
            <w:pPr>
              <w:pStyle w:val="TAH"/>
              <w:rPr>
                <w:lang w:eastAsia="ja-JP"/>
              </w:rPr>
            </w:pPr>
            <w:r>
              <w:rPr>
                <w:lang w:eastAsia="ja-JP"/>
              </w:rPr>
              <w:t>Clause number</w:t>
            </w:r>
          </w:p>
        </w:tc>
        <w:tc>
          <w:tcPr>
            <w:tcW w:w="1472" w:type="pct"/>
            <w:tcBorders>
              <w:top w:val="single" w:sz="4" w:space="0" w:color="auto"/>
              <w:left w:val="single" w:sz="4" w:space="0" w:color="auto"/>
              <w:bottom w:val="single" w:sz="4" w:space="0" w:color="auto"/>
              <w:right w:val="single" w:sz="4" w:space="0" w:color="auto"/>
            </w:tcBorders>
            <w:shd w:val="clear" w:color="auto" w:fill="auto"/>
          </w:tcPr>
          <w:p w14:paraId="0EB7EC30" w14:textId="77777777" w:rsidR="004D3FFD" w:rsidRDefault="002C252C">
            <w:pPr>
              <w:pStyle w:val="TAH"/>
              <w:rPr>
                <w:lang w:eastAsia="ja-JP"/>
              </w:rPr>
            </w:pPr>
            <w:r>
              <w:rPr>
                <w:lang w:eastAsia="ja-JP"/>
              </w:rPr>
              <w:t>Requirement</w:t>
            </w:r>
          </w:p>
        </w:tc>
        <w:tc>
          <w:tcPr>
            <w:tcW w:w="2794" w:type="pct"/>
            <w:tcBorders>
              <w:top w:val="single" w:sz="4" w:space="0" w:color="auto"/>
              <w:left w:val="single" w:sz="4" w:space="0" w:color="auto"/>
              <w:bottom w:val="single" w:sz="4" w:space="0" w:color="auto"/>
              <w:right w:val="single" w:sz="4" w:space="0" w:color="auto"/>
            </w:tcBorders>
            <w:shd w:val="clear" w:color="auto" w:fill="auto"/>
          </w:tcPr>
          <w:p w14:paraId="40ECB080" w14:textId="77777777" w:rsidR="004D3FFD" w:rsidRDefault="002C252C">
            <w:pPr>
              <w:pStyle w:val="TAH"/>
              <w:rPr>
                <w:lang w:eastAsia="ja-JP"/>
              </w:rPr>
            </w:pPr>
            <w:r>
              <w:rPr>
                <w:lang w:eastAsia="ja-JP"/>
              </w:rPr>
              <w:t>Comments</w:t>
            </w:r>
          </w:p>
        </w:tc>
      </w:tr>
      <w:tr w:rsidR="004D3FFD" w14:paraId="5ABB222D" w14:textId="77777777">
        <w:trPr>
          <w:cantSplit/>
          <w:jc w:val="center"/>
        </w:trPr>
        <w:tc>
          <w:tcPr>
            <w:tcW w:w="734" w:type="pct"/>
            <w:tcBorders>
              <w:top w:val="single" w:sz="4" w:space="0" w:color="auto"/>
              <w:left w:val="single" w:sz="4" w:space="0" w:color="auto"/>
              <w:bottom w:val="single" w:sz="4" w:space="0" w:color="auto"/>
              <w:right w:val="single" w:sz="4" w:space="0" w:color="auto"/>
            </w:tcBorders>
          </w:tcPr>
          <w:p w14:paraId="3C37AFDC" w14:textId="77777777" w:rsidR="004D3FFD" w:rsidRDefault="002C252C">
            <w:pPr>
              <w:pStyle w:val="TAC"/>
              <w:rPr>
                <w:rFonts w:cs="Arial"/>
                <w:lang w:eastAsia="zh-CN"/>
              </w:rPr>
            </w:pPr>
            <w:r>
              <w:t>5</w:t>
            </w:r>
            <w:r>
              <w:rPr>
                <w:lang w:eastAsia="zh-CN"/>
              </w:rPr>
              <w:t>.2</w:t>
            </w:r>
          </w:p>
        </w:tc>
        <w:tc>
          <w:tcPr>
            <w:tcW w:w="1472" w:type="pct"/>
            <w:tcBorders>
              <w:top w:val="single" w:sz="4" w:space="0" w:color="auto"/>
              <w:left w:val="single" w:sz="4" w:space="0" w:color="auto"/>
              <w:bottom w:val="single" w:sz="4" w:space="0" w:color="auto"/>
              <w:right w:val="single" w:sz="4" w:space="0" w:color="auto"/>
            </w:tcBorders>
          </w:tcPr>
          <w:p w14:paraId="3F625A59" w14:textId="77777777" w:rsidR="004D3FFD" w:rsidRDefault="002C252C">
            <w:pPr>
              <w:pStyle w:val="TAC"/>
              <w:rPr>
                <w:rFonts w:cs="Arial"/>
                <w:i/>
                <w:lang w:eastAsia="ja-JP"/>
              </w:rPr>
            </w:pPr>
            <w:r>
              <w:rPr>
                <w:rFonts w:cs="Arial"/>
                <w:i/>
              </w:rPr>
              <w:t>Operating bands</w:t>
            </w:r>
          </w:p>
        </w:tc>
        <w:tc>
          <w:tcPr>
            <w:tcW w:w="2794" w:type="pct"/>
            <w:tcBorders>
              <w:top w:val="single" w:sz="4" w:space="0" w:color="auto"/>
              <w:left w:val="single" w:sz="4" w:space="0" w:color="auto"/>
              <w:bottom w:val="single" w:sz="4" w:space="0" w:color="auto"/>
              <w:right w:val="single" w:sz="4" w:space="0" w:color="auto"/>
            </w:tcBorders>
          </w:tcPr>
          <w:p w14:paraId="3B30D07D" w14:textId="77777777" w:rsidR="004D3FFD" w:rsidRDefault="002C252C">
            <w:pPr>
              <w:pStyle w:val="TAL"/>
              <w:rPr>
                <w:rFonts w:cs="Arial"/>
                <w:lang w:eastAsia="ja-JP"/>
              </w:rPr>
            </w:pPr>
            <w:r>
              <w:t xml:space="preserve">Some NR </w:t>
            </w:r>
            <w:r>
              <w:rPr>
                <w:i/>
              </w:rPr>
              <w:t>operating bands</w:t>
            </w:r>
            <w:r>
              <w:t xml:space="preserve"> may be applied regionally.</w:t>
            </w:r>
          </w:p>
        </w:tc>
      </w:tr>
      <w:tr w:rsidR="004D3FFD" w14:paraId="4517BA3E" w14:textId="77777777">
        <w:trPr>
          <w:cantSplit/>
          <w:jc w:val="center"/>
        </w:trPr>
        <w:tc>
          <w:tcPr>
            <w:tcW w:w="734" w:type="pct"/>
            <w:tcBorders>
              <w:top w:val="single" w:sz="4" w:space="0" w:color="auto"/>
              <w:left w:val="single" w:sz="4" w:space="0" w:color="auto"/>
              <w:bottom w:val="single" w:sz="4" w:space="0" w:color="auto"/>
              <w:right w:val="single" w:sz="4" w:space="0" w:color="auto"/>
            </w:tcBorders>
          </w:tcPr>
          <w:p w14:paraId="581AFF39" w14:textId="77777777" w:rsidR="004D3FFD" w:rsidRDefault="002C252C">
            <w:pPr>
              <w:pStyle w:val="TAC"/>
            </w:pPr>
            <w:r>
              <w:rPr>
                <w:lang w:eastAsia="zh-CN"/>
              </w:rPr>
              <w:t>7</w:t>
            </w:r>
            <w:r>
              <w:t>.3.4</w:t>
            </w:r>
          </w:p>
        </w:tc>
        <w:tc>
          <w:tcPr>
            <w:tcW w:w="1472" w:type="pct"/>
            <w:tcBorders>
              <w:top w:val="single" w:sz="4" w:space="0" w:color="auto"/>
              <w:left w:val="single" w:sz="4" w:space="0" w:color="auto"/>
              <w:bottom w:val="single" w:sz="4" w:space="0" w:color="auto"/>
              <w:right w:val="single" w:sz="4" w:space="0" w:color="auto"/>
            </w:tcBorders>
          </w:tcPr>
          <w:p w14:paraId="1EBE169C" w14:textId="77777777" w:rsidR="004D3FFD" w:rsidRDefault="002C252C">
            <w:pPr>
              <w:pStyle w:val="TAC"/>
              <w:ind w:left="284" w:hanging="284"/>
              <w:rPr>
                <w:rFonts w:cs="Arial"/>
              </w:rPr>
            </w:pPr>
            <w:r>
              <w:rPr>
                <w:rFonts w:cs="Arial"/>
              </w:rPr>
              <w:t>OTA repeater output power:</w:t>
            </w:r>
          </w:p>
          <w:p w14:paraId="7D761D89" w14:textId="77777777" w:rsidR="004D3FFD" w:rsidRDefault="002C252C">
            <w:pPr>
              <w:pStyle w:val="TAC"/>
              <w:rPr>
                <w:rFonts w:cs="Arial"/>
              </w:rPr>
            </w:pPr>
            <w:r>
              <w:rPr>
                <w:rFonts w:cs="Arial"/>
              </w:rPr>
              <w:t>Additional requirements</w:t>
            </w:r>
          </w:p>
        </w:tc>
        <w:tc>
          <w:tcPr>
            <w:tcW w:w="2794" w:type="pct"/>
            <w:tcBorders>
              <w:top w:val="single" w:sz="4" w:space="0" w:color="auto"/>
              <w:left w:val="single" w:sz="4" w:space="0" w:color="auto"/>
              <w:bottom w:val="single" w:sz="4" w:space="0" w:color="auto"/>
              <w:right w:val="single" w:sz="4" w:space="0" w:color="auto"/>
            </w:tcBorders>
          </w:tcPr>
          <w:p w14:paraId="3757F9D2" w14:textId="77777777" w:rsidR="004D3FFD" w:rsidRDefault="002C252C">
            <w:pPr>
              <w:pStyle w:val="TAL"/>
              <w:rPr>
                <w:rFonts w:cs="Arial"/>
                <w:lang w:eastAsia="zh-CN"/>
              </w:rPr>
            </w:pPr>
            <w:r>
              <w:rPr>
                <w:rFonts w:cs="Arial"/>
              </w:rPr>
              <w:t xml:space="preserve">These requirements </w:t>
            </w:r>
            <w:r>
              <w:t>may be applied regionally</w:t>
            </w:r>
            <w:r>
              <w:rPr>
                <w:rFonts w:cs="Arial"/>
              </w:rPr>
              <w:t xml:space="preserve"> as additional repeater output power requirements.</w:t>
            </w:r>
          </w:p>
        </w:tc>
      </w:tr>
      <w:tr w:rsidR="004D3FFD" w14:paraId="326B742C" w14:textId="77777777">
        <w:trPr>
          <w:cantSplit/>
          <w:jc w:val="center"/>
        </w:trPr>
        <w:tc>
          <w:tcPr>
            <w:tcW w:w="734" w:type="pct"/>
            <w:tcBorders>
              <w:top w:val="single" w:sz="4" w:space="0" w:color="auto"/>
              <w:left w:val="single" w:sz="4" w:space="0" w:color="auto"/>
              <w:bottom w:val="single" w:sz="4" w:space="0" w:color="auto"/>
              <w:right w:val="single" w:sz="4" w:space="0" w:color="auto"/>
            </w:tcBorders>
          </w:tcPr>
          <w:p w14:paraId="3A50A4E8" w14:textId="77777777" w:rsidR="004D3FFD" w:rsidRDefault="002C252C">
            <w:pPr>
              <w:pStyle w:val="TAC"/>
            </w:pPr>
            <w:r>
              <w:rPr>
                <w:lang w:eastAsia="zh-CN"/>
              </w:rPr>
              <w:t>7.5</w:t>
            </w:r>
            <w:r>
              <w:rPr>
                <w:lang w:eastAsia="ja-JP"/>
              </w:rPr>
              <w:t>.</w:t>
            </w:r>
            <w:r>
              <w:rPr>
                <w:rFonts w:hint="eastAsia"/>
                <w:lang w:eastAsia="zh-CN"/>
              </w:rPr>
              <w:t>3</w:t>
            </w:r>
            <w:r>
              <w:rPr>
                <w:lang w:eastAsia="ja-JP"/>
              </w:rPr>
              <w:t>.2</w:t>
            </w:r>
          </w:p>
        </w:tc>
        <w:tc>
          <w:tcPr>
            <w:tcW w:w="1472" w:type="pct"/>
            <w:tcBorders>
              <w:top w:val="single" w:sz="4" w:space="0" w:color="auto"/>
              <w:left w:val="single" w:sz="4" w:space="0" w:color="auto"/>
              <w:bottom w:val="single" w:sz="4" w:space="0" w:color="auto"/>
              <w:right w:val="single" w:sz="4" w:space="0" w:color="auto"/>
            </w:tcBorders>
          </w:tcPr>
          <w:p w14:paraId="42D31D97" w14:textId="77777777" w:rsidR="004D3FFD" w:rsidRDefault="002C252C">
            <w:pPr>
              <w:pStyle w:val="TAC"/>
              <w:rPr>
                <w:rFonts w:cs="Arial"/>
              </w:rPr>
            </w:pPr>
            <w:r>
              <w:rPr>
                <w:rFonts w:cs="Arial"/>
                <w:lang w:eastAsia="ja-JP"/>
              </w:rPr>
              <w:t>OTA operating band unwanted emissions</w:t>
            </w:r>
          </w:p>
        </w:tc>
        <w:tc>
          <w:tcPr>
            <w:tcW w:w="2794" w:type="pct"/>
            <w:tcBorders>
              <w:top w:val="single" w:sz="4" w:space="0" w:color="auto"/>
              <w:left w:val="single" w:sz="4" w:space="0" w:color="auto"/>
              <w:bottom w:val="single" w:sz="4" w:space="0" w:color="auto"/>
              <w:right w:val="single" w:sz="4" w:space="0" w:color="auto"/>
            </w:tcBorders>
          </w:tcPr>
          <w:p w14:paraId="3823045F" w14:textId="77777777" w:rsidR="004D3FFD" w:rsidRDefault="002C252C">
            <w:pPr>
              <w:pStyle w:val="TAL"/>
              <w:rPr>
                <w:rFonts w:cs="Arial"/>
                <w:lang w:eastAsia="zh-CN"/>
              </w:rPr>
            </w:pPr>
            <w:r>
              <w:rPr>
                <w:rFonts w:cs="Arial"/>
              </w:rPr>
              <w:t xml:space="preserve">Category A or Category B operating band unwanted emissions limits may </w:t>
            </w:r>
            <w:r>
              <w:rPr>
                <w:rFonts w:cs="Arial"/>
                <w:lang w:eastAsia="ja-JP"/>
              </w:rPr>
              <w:t xml:space="preserve">be </w:t>
            </w:r>
            <w:r>
              <w:rPr>
                <w:rFonts w:cs="Arial"/>
              </w:rPr>
              <w:t>applied regionally.</w:t>
            </w:r>
          </w:p>
        </w:tc>
      </w:tr>
      <w:tr w:rsidR="004D3FFD" w14:paraId="4D1172F4" w14:textId="77777777">
        <w:trPr>
          <w:cantSplit/>
          <w:jc w:val="center"/>
        </w:trPr>
        <w:tc>
          <w:tcPr>
            <w:tcW w:w="734" w:type="pct"/>
            <w:tcBorders>
              <w:top w:val="single" w:sz="4" w:space="0" w:color="auto"/>
              <w:left w:val="single" w:sz="4" w:space="0" w:color="auto"/>
              <w:bottom w:val="single" w:sz="4" w:space="0" w:color="auto"/>
              <w:right w:val="single" w:sz="4" w:space="0" w:color="auto"/>
            </w:tcBorders>
          </w:tcPr>
          <w:p w14:paraId="5F5496A5" w14:textId="77777777" w:rsidR="004D3FFD" w:rsidRDefault="002C252C">
            <w:pPr>
              <w:pStyle w:val="TAC"/>
              <w:rPr>
                <w:rFonts w:cs="Arial"/>
                <w:lang w:eastAsia="ja-JP"/>
              </w:rPr>
            </w:pPr>
            <w:r>
              <w:rPr>
                <w:lang w:eastAsia="zh-CN"/>
              </w:rPr>
              <w:t>7.5</w:t>
            </w:r>
            <w:r>
              <w:t>.</w:t>
            </w:r>
            <w:r>
              <w:rPr>
                <w:rFonts w:hint="eastAsia"/>
                <w:lang w:eastAsia="zh-CN"/>
              </w:rPr>
              <w:t>4</w:t>
            </w:r>
            <w:r>
              <w:t>.2</w:t>
            </w:r>
          </w:p>
        </w:tc>
        <w:tc>
          <w:tcPr>
            <w:tcW w:w="1472" w:type="pct"/>
            <w:tcBorders>
              <w:top w:val="single" w:sz="4" w:space="0" w:color="auto"/>
              <w:left w:val="single" w:sz="4" w:space="0" w:color="auto"/>
              <w:bottom w:val="single" w:sz="4" w:space="0" w:color="auto"/>
              <w:right w:val="single" w:sz="4" w:space="0" w:color="auto"/>
            </w:tcBorders>
          </w:tcPr>
          <w:p w14:paraId="4B242FE7" w14:textId="77777777" w:rsidR="004D3FFD" w:rsidRDefault="002C252C">
            <w:pPr>
              <w:pStyle w:val="TAC"/>
              <w:rPr>
                <w:rFonts w:cs="Arial"/>
                <w:lang w:eastAsia="ja-JP"/>
              </w:rPr>
            </w:pPr>
            <w:r>
              <w:t>OTA Tx spurious emissions</w:t>
            </w:r>
          </w:p>
        </w:tc>
        <w:tc>
          <w:tcPr>
            <w:tcW w:w="2794" w:type="pct"/>
            <w:tcBorders>
              <w:top w:val="single" w:sz="4" w:space="0" w:color="auto"/>
              <w:left w:val="single" w:sz="4" w:space="0" w:color="auto"/>
              <w:bottom w:val="single" w:sz="4" w:space="0" w:color="auto"/>
              <w:right w:val="single" w:sz="4" w:space="0" w:color="auto"/>
            </w:tcBorders>
          </w:tcPr>
          <w:p w14:paraId="464E8357" w14:textId="77777777" w:rsidR="004D3FFD" w:rsidRDefault="002C252C">
            <w:pPr>
              <w:pStyle w:val="TAL"/>
            </w:pPr>
            <w:r>
              <w:rPr>
                <w:rFonts w:cs="Arial"/>
                <w:lang w:eastAsia="ja-JP"/>
              </w:rPr>
              <w:t>Category A or Category B spurious emission limits, as defined in ITU-R Recommendation SM.329 [</w:t>
            </w:r>
            <w:r>
              <w:rPr>
                <w:rFonts w:cs="Arial" w:hint="eastAsia"/>
                <w:lang w:val="en-US" w:eastAsia="zh-CN"/>
              </w:rPr>
              <w:t>4</w:t>
            </w:r>
            <w:r>
              <w:rPr>
                <w:rFonts w:cs="Arial"/>
                <w:lang w:eastAsia="ja-JP"/>
              </w:rPr>
              <w:t>], may apply regionally.</w:t>
            </w:r>
          </w:p>
        </w:tc>
      </w:tr>
      <w:tr w:rsidR="004D3FFD" w14:paraId="344902DF" w14:textId="77777777">
        <w:trPr>
          <w:cantSplit/>
          <w:jc w:val="center"/>
        </w:trPr>
        <w:tc>
          <w:tcPr>
            <w:tcW w:w="734" w:type="pct"/>
            <w:tcBorders>
              <w:top w:val="single" w:sz="4" w:space="0" w:color="auto"/>
              <w:left w:val="single" w:sz="4" w:space="0" w:color="auto"/>
              <w:bottom w:val="single" w:sz="4" w:space="0" w:color="auto"/>
              <w:right w:val="single" w:sz="4" w:space="0" w:color="auto"/>
            </w:tcBorders>
          </w:tcPr>
          <w:p w14:paraId="3173C605" w14:textId="77777777" w:rsidR="004D3FFD" w:rsidRDefault="002C252C">
            <w:pPr>
              <w:pStyle w:val="TAC"/>
            </w:pPr>
            <w:r>
              <w:rPr>
                <w:lang w:eastAsia="zh-CN"/>
              </w:rPr>
              <w:t>7.5</w:t>
            </w:r>
            <w:r>
              <w:t>.</w:t>
            </w:r>
            <w:r>
              <w:rPr>
                <w:rFonts w:hint="eastAsia"/>
                <w:lang w:eastAsia="zh-CN"/>
              </w:rPr>
              <w:t>4</w:t>
            </w:r>
            <w:r>
              <w:t>.</w:t>
            </w:r>
            <w:r>
              <w:rPr>
                <w:rFonts w:hint="eastAsia"/>
                <w:lang w:eastAsia="zh-CN"/>
              </w:rPr>
              <w:t>2</w:t>
            </w:r>
            <w:r>
              <w:t>.3</w:t>
            </w:r>
          </w:p>
        </w:tc>
        <w:tc>
          <w:tcPr>
            <w:tcW w:w="1472" w:type="pct"/>
            <w:tcBorders>
              <w:top w:val="single" w:sz="4" w:space="0" w:color="auto"/>
              <w:left w:val="single" w:sz="4" w:space="0" w:color="auto"/>
              <w:bottom w:val="single" w:sz="4" w:space="0" w:color="auto"/>
              <w:right w:val="single" w:sz="4" w:space="0" w:color="auto"/>
            </w:tcBorders>
          </w:tcPr>
          <w:p w14:paraId="41807D51" w14:textId="77777777" w:rsidR="004D3FFD" w:rsidRDefault="002C252C">
            <w:pPr>
              <w:pStyle w:val="TAC"/>
              <w:rPr>
                <w:rFonts w:cs="Arial"/>
              </w:rPr>
            </w:pPr>
            <w:r>
              <w:rPr>
                <w:rFonts w:cs="Arial"/>
              </w:rPr>
              <w:t>OTA Tx spurious emissions: additional requirements</w:t>
            </w:r>
          </w:p>
        </w:tc>
        <w:tc>
          <w:tcPr>
            <w:tcW w:w="2794" w:type="pct"/>
            <w:tcBorders>
              <w:top w:val="single" w:sz="4" w:space="0" w:color="auto"/>
              <w:left w:val="single" w:sz="4" w:space="0" w:color="auto"/>
              <w:bottom w:val="single" w:sz="4" w:space="0" w:color="auto"/>
              <w:right w:val="single" w:sz="4" w:space="0" w:color="auto"/>
            </w:tcBorders>
          </w:tcPr>
          <w:p w14:paraId="79545B8C" w14:textId="77777777" w:rsidR="004D3FFD" w:rsidRDefault="002C252C">
            <w:pPr>
              <w:pStyle w:val="TAL"/>
              <w:rPr>
                <w:rFonts w:cs="Arial"/>
                <w:lang w:eastAsia="ja-JP"/>
              </w:rPr>
            </w:pPr>
            <w:r>
              <w:t xml:space="preserve">These requirements may be applied for the protection of system operating in frequency ranges other than the </w:t>
            </w:r>
            <w:r>
              <w:rPr>
                <w:lang w:eastAsia="zh-CN"/>
              </w:rPr>
              <w:t>repeater</w:t>
            </w:r>
            <w:r>
              <w:t xml:space="preserve"> </w:t>
            </w:r>
            <w:r>
              <w:rPr>
                <w:i/>
              </w:rPr>
              <w:t>operating band</w:t>
            </w:r>
            <w:r>
              <w:t>.</w:t>
            </w:r>
          </w:p>
        </w:tc>
      </w:tr>
    </w:tbl>
    <w:p w14:paraId="348CAF84" w14:textId="77777777" w:rsidR="00F805FB" w:rsidRDefault="00F805FB" w:rsidP="00F805FB">
      <w:bookmarkStart w:id="373" w:name="_Toc10636"/>
      <w:bookmarkStart w:id="374" w:name="_Toc14176"/>
      <w:bookmarkStart w:id="375" w:name="_Toc12578"/>
      <w:bookmarkStart w:id="376" w:name="_Toc11181"/>
    </w:p>
    <w:p w14:paraId="6FFFE5F9" w14:textId="0BEA3F57" w:rsidR="004D3FFD" w:rsidRDefault="002C252C">
      <w:pPr>
        <w:pStyle w:val="Heading2"/>
        <w:rPr>
          <w:lang w:eastAsia="zh-CN"/>
        </w:rPr>
      </w:pPr>
      <w:bookmarkStart w:id="377" w:name="_Toc121818326"/>
      <w:bookmarkStart w:id="378" w:name="_Toc121818550"/>
      <w:bookmarkStart w:id="379" w:name="_Toc124158305"/>
      <w:bookmarkStart w:id="380" w:name="_Toc130558373"/>
      <w:bookmarkStart w:id="381" w:name="_Toc137467098"/>
      <w:bookmarkStart w:id="382" w:name="_Toc138884744"/>
      <w:bookmarkStart w:id="383" w:name="_Toc138884968"/>
      <w:bookmarkStart w:id="384" w:name="_Toc145511179"/>
      <w:bookmarkStart w:id="385" w:name="_Toc155475656"/>
      <w:r>
        <w:t>4.</w:t>
      </w:r>
      <w:r>
        <w:rPr>
          <w:rFonts w:hint="eastAsia"/>
          <w:lang w:eastAsia="zh-CN"/>
        </w:rPr>
        <w:t>5</w:t>
      </w:r>
      <w:r>
        <w:tab/>
      </w:r>
      <w:r>
        <w:rPr>
          <w:rFonts w:hint="eastAsia"/>
          <w:lang w:val="en-US" w:eastAsia="zh-CN"/>
        </w:rPr>
        <w:t>Repeater</w:t>
      </w:r>
      <w:r>
        <w:rPr>
          <w:rFonts w:cs="v4.2.0"/>
        </w:rPr>
        <w:t xml:space="preserve"> configurations</w:t>
      </w:r>
      <w:bookmarkEnd w:id="373"/>
      <w:bookmarkEnd w:id="374"/>
      <w:bookmarkEnd w:id="375"/>
      <w:bookmarkEnd w:id="376"/>
      <w:bookmarkEnd w:id="377"/>
      <w:bookmarkEnd w:id="378"/>
      <w:bookmarkEnd w:id="379"/>
      <w:bookmarkEnd w:id="380"/>
      <w:bookmarkEnd w:id="381"/>
      <w:bookmarkEnd w:id="382"/>
      <w:bookmarkEnd w:id="383"/>
      <w:bookmarkEnd w:id="384"/>
      <w:bookmarkEnd w:id="385"/>
    </w:p>
    <w:p w14:paraId="47266DCE" w14:textId="77777777" w:rsidR="004D3FFD" w:rsidRDefault="002C252C">
      <w:pPr>
        <w:pStyle w:val="Heading3"/>
      </w:pPr>
      <w:bookmarkStart w:id="386" w:name="_Toc27263"/>
      <w:bookmarkStart w:id="387" w:name="_Toc36635781"/>
      <w:bookmarkStart w:id="388" w:name="_Toc82536213"/>
      <w:bookmarkStart w:id="389" w:name="_Toc74915580"/>
      <w:bookmarkStart w:id="390" w:name="_Toc21102580"/>
      <w:bookmarkStart w:id="391" w:name="_Toc14779"/>
      <w:bookmarkStart w:id="392" w:name="_Toc45885802"/>
      <w:bookmarkStart w:id="393" w:name="_Toc58917759"/>
      <w:bookmarkStart w:id="394" w:name="_Toc37272727"/>
      <w:bookmarkStart w:id="395" w:name="_Toc76544091"/>
      <w:bookmarkStart w:id="396" w:name="_Toc66693628"/>
      <w:bookmarkStart w:id="397" w:name="_Toc89952506"/>
      <w:bookmarkStart w:id="398" w:name="_Toc21847"/>
      <w:bookmarkStart w:id="399" w:name="_Toc53182911"/>
      <w:bookmarkStart w:id="400" w:name="_Toc58915578"/>
      <w:bookmarkStart w:id="401" w:name="_Toc22454"/>
      <w:bookmarkStart w:id="402" w:name="_Toc29810429"/>
      <w:bookmarkStart w:id="403" w:name="_Toc76114205"/>
      <w:bookmarkStart w:id="404" w:name="_Toc98766322"/>
      <w:bookmarkStart w:id="405" w:name="_Toc121818327"/>
      <w:bookmarkStart w:id="406" w:name="_Toc121818551"/>
      <w:bookmarkStart w:id="407" w:name="_Toc124158306"/>
      <w:bookmarkStart w:id="408" w:name="_Toc130558374"/>
      <w:bookmarkStart w:id="409" w:name="_Toc137467099"/>
      <w:bookmarkStart w:id="410" w:name="_Toc138884745"/>
      <w:bookmarkStart w:id="411" w:name="_Toc138884969"/>
      <w:bookmarkStart w:id="412" w:name="_Toc145511180"/>
      <w:bookmarkStart w:id="413" w:name="_Toc155475657"/>
      <w:r>
        <w:t>4.5.1</w:t>
      </w:r>
      <w:r>
        <w:tab/>
      </w:r>
      <w:r>
        <w:rPr>
          <w:rFonts w:hint="eastAsia"/>
          <w:lang w:val="en-US" w:eastAsia="zh-CN"/>
        </w:rPr>
        <w:t>Downlink</w:t>
      </w:r>
      <w:r>
        <w:t xml:space="preserve"> configurations</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14:paraId="284F447D" w14:textId="77777777" w:rsidR="004D3FFD" w:rsidRDefault="002C252C">
      <w:r>
        <w:t xml:space="preserve">Unless otherwise stated, the radiated </w:t>
      </w:r>
      <w:r>
        <w:rPr>
          <w:rFonts w:hint="eastAsia"/>
        </w:rPr>
        <w:t>downlink</w:t>
      </w:r>
      <w:r>
        <w:t xml:space="preserve"> characteristics in clause 6 are specified at RIB, with a full complement of transceiver units for the configuration in normal operating conditions.</w:t>
      </w:r>
    </w:p>
    <w:p w14:paraId="04034249" w14:textId="77777777" w:rsidR="004D3FFD" w:rsidRDefault="002C252C" w:rsidP="008B0D97">
      <w:pPr>
        <w:pStyle w:val="TH"/>
      </w:pPr>
      <w:r>
        <w:rPr>
          <w:noProof/>
          <w:lang w:val="en-US"/>
        </w:rPr>
        <w:drawing>
          <wp:inline distT="0" distB="0" distL="0" distR="0" wp14:anchorId="3B42F2C1" wp14:editId="1267A611">
            <wp:extent cx="6191885" cy="190944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90432" cy="1909306"/>
                    </a:xfrm>
                    <a:prstGeom prst="rect">
                      <a:avLst/>
                    </a:prstGeom>
                    <a:noFill/>
                  </pic:spPr>
                </pic:pic>
              </a:graphicData>
            </a:graphic>
          </wp:inline>
        </w:drawing>
      </w:r>
    </w:p>
    <w:p w14:paraId="0C1299F4" w14:textId="77777777" w:rsidR="004D3FFD" w:rsidRDefault="002C252C" w:rsidP="008B0D97">
      <w:pPr>
        <w:pStyle w:val="TF"/>
        <w:rPr>
          <w:i/>
          <w:lang w:eastAsia="zh-CN"/>
        </w:rPr>
      </w:pPr>
      <w:r>
        <w:rPr>
          <w:rFonts w:hint="eastAsia"/>
          <w:lang w:eastAsia="zh-CN"/>
        </w:rPr>
        <w:t>Figure 4.5.1-1: Test interface for downlink</w:t>
      </w:r>
    </w:p>
    <w:p w14:paraId="40A8D84B" w14:textId="77777777" w:rsidR="004D3FFD" w:rsidRDefault="002C252C">
      <w:pPr>
        <w:pStyle w:val="Heading3"/>
      </w:pPr>
      <w:bookmarkStart w:id="414" w:name="_Toc45885803"/>
      <w:bookmarkStart w:id="415" w:name="_Toc66693629"/>
      <w:bookmarkStart w:id="416" w:name="_Toc89952507"/>
      <w:bookmarkStart w:id="417" w:name="_Toc9311"/>
      <w:bookmarkStart w:id="418" w:name="_Toc29810430"/>
      <w:bookmarkStart w:id="419" w:name="_Toc17583"/>
      <w:bookmarkStart w:id="420" w:name="_Toc37272728"/>
      <w:bookmarkStart w:id="421" w:name="_Toc82536214"/>
      <w:bookmarkStart w:id="422" w:name="_Toc1906"/>
      <w:bookmarkStart w:id="423" w:name="_Toc74915581"/>
      <w:bookmarkStart w:id="424" w:name="_Toc76544092"/>
      <w:bookmarkStart w:id="425" w:name="_Toc58917760"/>
      <w:bookmarkStart w:id="426" w:name="_Toc53182912"/>
      <w:bookmarkStart w:id="427" w:name="_Toc58915579"/>
      <w:bookmarkStart w:id="428" w:name="_Toc20868"/>
      <w:bookmarkStart w:id="429" w:name="_Toc36635782"/>
      <w:bookmarkStart w:id="430" w:name="_Toc76114206"/>
      <w:bookmarkStart w:id="431" w:name="_Toc98766323"/>
      <w:bookmarkStart w:id="432" w:name="_Toc21102581"/>
      <w:bookmarkStart w:id="433" w:name="_Toc121818328"/>
      <w:bookmarkStart w:id="434" w:name="_Toc121818552"/>
      <w:bookmarkStart w:id="435" w:name="_Toc124158307"/>
      <w:bookmarkStart w:id="436" w:name="_Toc130558375"/>
      <w:bookmarkStart w:id="437" w:name="_Toc137467100"/>
      <w:bookmarkStart w:id="438" w:name="_Toc138884746"/>
      <w:bookmarkStart w:id="439" w:name="_Toc138884970"/>
      <w:bookmarkStart w:id="440" w:name="_Toc145511181"/>
      <w:bookmarkStart w:id="441" w:name="_Toc155475658"/>
      <w:r>
        <w:t>4.5.2</w:t>
      </w:r>
      <w:r>
        <w:tab/>
      </w:r>
      <w:r>
        <w:rPr>
          <w:rFonts w:hint="eastAsia"/>
          <w:lang w:val="en-US" w:eastAsia="zh-CN"/>
        </w:rPr>
        <w:t>Uplink</w:t>
      </w:r>
      <w:r>
        <w:t xml:space="preserve"> configurations</w:t>
      </w:r>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287E86FF" w14:textId="77777777" w:rsidR="004D3FFD" w:rsidRDefault="002C252C" w:rsidP="008B0D97">
      <w:pPr>
        <w:rPr>
          <w:rFonts w:ascii="SimSun" w:hAnsi="SimSun" w:cs="SimSun"/>
          <w:sz w:val="24"/>
          <w:szCs w:val="24"/>
          <w:lang w:val="en-US" w:eastAsia="zh-CN"/>
        </w:rPr>
      </w:pPr>
      <w:r>
        <w:t xml:space="preserve">Unless otherwise stated, the radiated </w:t>
      </w:r>
      <w:r>
        <w:rPr>
          <w:rFonts w:hint="eastAsia"/>
        </w:rPr>
        <w:t>downlink</w:t>
      </w:r>
      <w:r>
        <w:t xml:space="preserve"> characteristics in clause 6 are specified at RIB, with a full complement of transceiver units for the configuration in normal operating conditions</w:t>
      </w:r>
      <w:r>
        <w:rPr>
          <w:rFonts w:hint="eastAsia"/>
          <w:lang w:eastAsia="zh-CN"/>
        </w:rPr>
        <w:t>.</w:t>
      </w:r>
      <w:r>
        <w:rPr>
          <w:rFonts w:ascii="SimSun" w:hAnsi="SimSun" w:cs="SimSun"/>
          <w:sz w:val="24"/>
          <w:szCs w:val="24"/>
          <w:lang w:val="en-US"/>
        </w:rPr>
        <w:t xml:space="preserve"> </w:t>
      </w:r>
    </w:p>
    <w:p w14:paraId="190D9EA2" w14:textId="77777777" w:rsidR="004D3FFD" w:rsidRDefault="002C252C" w:rsidP="004B2EDB">
      <w:pPr>
        <w:pStyle w:val="TH"/>
        <w:rPr>
          <w:lang w:eastAsia="zh-CN"/>
        </w:rPr>
      </w:pPr>
      <w:r>
        <w:rPr>
          <w:noProof/>
          <w:lang w:val="en-US" w:eastAsia="zh-CN"/>
        </w:rPr>
        <w:drawing>
          <wp:inline distT="0" distB="0" distL="0" distR="0" wp14:anchorId="2D5A8663" wp14:editId="04E23DE3">
            <wp:extent cx="5976620" cy="1857375"/>
            <wp:effectExtent l="0" t="0" r="508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76289" cy="1857232"/>
                    </a:xfrm>
                    <a:prstGeom prst="rect">
                      <a:avLst/>
                    </a:prstGeom>
                    <a:noFill/>
                  </pic:spPr>
                </pic:pic>
              </a:graphicData>
            </a:graphic>
          </wp:inline>
        </w:drawing>
      </w:r>
    </w:p>
    <w:p w14:paraId="3A8B76F5" w14:textId="77777777" w:rsidR="004D3FFD" w:rsidRDefault="002C252C" w:rsidP="004B2EDB">
      <w:pPr>
        <w:pStyle w:val="TF"/>
        <w:rPr>
          <w:i/>
          <w:lang w:eastAsia="zh-CN"/>
        </w:rPr>
      </w:pPr>
      <w:r>
        <w:rPr>
          <w:rFonts w:hint="eastAsia"/>
          <w:lang w:eastAsia="zh-CN"/>
        </w:rPr>
        <w:t>Figure 4.5.2-1: Test interface for uplink</w:t>
      </w:r>
    </w:p>
    <w:p w14:paraId="135F6122" w14:textId="77777777" w:rsidR="004D3FFD" w:rsidRDefault="002C252C">
      <w:pPr>
        <w:pStyle w:val="Heading3"/>
      </w:pPr>
      <w:bookmarkStart w:id="442" w:name="_Toc29810431"/>
      <w:bookmarkStart w:id="443" w:name="_Toc27948"/>
      <w:bookmarkStart w:id="444" w:name="_Toc74915582"/>
      <w:bookmarkStart w:id="445" w:name="_Toc36635783"/>
      <w:bookmarkStart w:id="446" w:name="_Toc53182913"/>
      <w:bookmarkStart w:id="447" w:name="_Toc27044"/>
      <w:bookmarkStart w:id="448" w:name="_Toc76544093"/>
      <w:bookmarkStart w:id="449" w:name="_Toc9870"/>
      <w:bookmarkStart w:id="450" w:name="_Toc98766324"/>
      <w:bookmarkStart w:id="451" w:name="_Toc66693630"/>
      <w:bookmarkStart w:id="452" w:name="_Toc76114207"/>
      <w:bookmarkStart w:id="453" w:name="_Toc82536215"/>
      <w:bookmarkStart w:id="454" w:name="_Toc37272729"/>
      <w:bookmarkStart w:id="455" w:name="_Toc89952508"/>
      <w:bookmarkStart w:id="456" w:name="_Toc58917761"/>
      <w:bookmarkStart w:id="457" w:name="_Toc45885804"/>
      <w:bookmarkStart w:id="458" w:name="_Toc21102582"/>
      <w:bookmarkStart w:id="459" w:name="_Toc13442"/>
      <w:bookmarkStart w:id="460" w:name="_Toc58915580"/>
      <w:bookmarkStart w:id="461" w:name="_Toc121818329"/>
      <w:bookmarkStart w:id="462" w:name="_Toc121818553"/>
      <w:bookmarkStart w:id="463" w:name="_Toc124158308"/>
      <w:bookmarkStart w:id="464" w:name="_Toc130558376"/>
      <w:bookmarkStart w:id="465" w:name="_Toc137467101"/>
      <w:bookmarkStart w:id="466" w:name="_Toc138884747"/>
      <w:bookmarkStart w:id="467" w:name="_Toc138884971"/>
      <w:bookmarkStart w:id="468" w:name="_Toc145511182"/>
      <w:bookmarkStart w:id="469" w:name="_Toc155475659"/>
      <w:r>
        <w:t>4.5.3</w:t>
      </w:r>
      <w:r>
        <w:tab/>
        <w:t>Power supply options</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p>
    <w:p w14:paraId="4D1E1DCF" w14:textId="77777777" w:rsidR="004D3FFD" w:rsidRDefault="002C252C">
      <w:r>
        <w:t xml:space="preserve">If the </w:t>
      </w:r>
      <w:r>
        <w:rPr>
          <w:rFonts w:hint="eastAsia"/>
        </w:rPr>
        <w:t>repeater</w:t>
      </w:r>
      <w:r>
        <w:t xml:space="preserve">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176A5A7B" w14:textId="77777777" w:rsidR="004D3FFD" w:rsidRDefault="002C252C">
      <w:pPr>
        <w:pStyle w:val="Heading2"/>
        <w:rPr>
          <w:rFonts w:cs="v4.2.0"/>
        </w:rPr>
      </w:pPr>
      <w:bookmarkStart w:id="470" w:name="_Toc36635785"/>
      <w:bookmarkStart w:id="471" w:name="_Toc74915584"/>
      <w:bookmarkStart w:id="472" w:name="_Toc11077"/>
      <w:bookmarkStart w:id="473" w:name="_Toc66693632"/>
      <w:bookmarkStart w:id="474" w:name="_Toc11219"/>
      <w:bookmarkStart w:id="475" w:name="_Toc98766326"/>
      <w:bookmarkStart w:id="476" w:name="_Toc29810433"/>
      <w:bookmarkStart w:id="477" w:name="_Toc82536217"/>
      <w:bookmarkStart w:id="478" w:name="_Toc21102584"/>
      <w:bookmarkStart w:id="479" w:name="_Toc76544095"/>
      <w:bookmarkStart w:id="480" w:name="_Toc24772"/>
      <w:bookmarkStart w:id="481" w:name="_Toc58915582"/>
      <w:bookmarkStart w:id="482" w:name="_Toc76114209"/>
      <w:bookmarkStart w:id="483" w:name="_Toc37272731"/>
      <w:bookmarkStart w:id="484" w:name="_Toc45885806"/>
      <w:bookmarkStart w:id="485" w:name="_Toc24148"/>
      <w:bookmarkStart w:id="486" w:name="_Toc89952510"/>
      <w:bookmarkStart w:id="487" w:name="_Toc53182915"/>
      <w:bookmarkStart w:id="488" w:name="_Toc58917763"/>
      <w:bookmarkStart w:id="489" w:name="_Toc121818330"/>
      <w:bookmarkStart w:id="490" w:name="_Toc121818554"/>
      <w:bookmarkStart w:id="491" w:name="_Toc124158309"/>
      <w:bookmarkStart w:id="492" w:name="_Toc130558377"/>
      <w:bookmarkStart w:id="493" w:name="_Toc137467102"/>
      <w:bookmarkStart w:id="494" w:name="_Toc138884748"/>
      <w:bookmarkStart w:id="495" w:name="_Toc138884972"/>
      <w:bookmarkStart w:id="496" w:name="_Toc145511183"/>
      <w:bookmarkStart w:id="497" w:name="_Toc155475660"/>
      <w:r>
        <w:rPr>
          <w:rFonts w:cs="v4.2.0"/>
        </w:rPr>
        <w:t>4.6</w:t>
      </w:r>
      <w:r>
        <w:rPr>
          <w:rFonts w:cs="v4.2.0"/>
        </w:rPr>
        <w:tab/>
        <w:t>Manufacturer</w:t>
      </w:r>
      <w:r>
        <w:rPr>
          <w:lang w:eastAsia="zh-CN"/>
        </w:rPr>
        <w:t>'</w:t>
      </w:r>
      <w:r>
        <w:rPr>
          <w:rFonts w:cs="v4.2.0"/>
        </w:rPr>
        <w:t>s declarations</w:t>
      </w:r>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661DD0B6" w14:textId="2C09CDCD" w:rsidR="004D3FFD" w:rsidRDefault="002C252C">
      <w:pPr>
        <w:rPr>
          <w:lang w:eastAsia="zh-CN"/>
        </w:rPr>
      </w:pPr>
      <w:r>
        <w:rPr>
          <w:lang w:eastAsia="zh-CN"/>
        </w:rPr>
        <w:t xml:space="preserve">The following </w:t>
      </w:r>
      <w:r>
        <w:rPr>
          <w:rFonts w:eastAsia="SimSun"/>
          <w:lang w:eastAsia="zh-CN"/>
        </w:rPr>
        <w:t xml:space="preserve">repeater </w:t>
      </w:r>
      <w:r>
        <w:rPr>
          <w:lang w:eastAsia="zh-CN"/>
        </w:rPr>
        <w:t xml:space="preserve">manufacturer's declarations listed in table 4.6-1, when applicable to the </w:t>
      </w:r>
      <w:r w:rsidR="00152EC9">
        <w:rPr>
          <w:rFonts w:hint="eastAsia"/>
          <w:lang w:eastAsia="zh-CN"/>
        </w:rPr>
        <w:t>repeater</w:t>
      </w:r>
      <w:r w:rsidR="00152EC9">
        <w:rPr>
          <w:lang w:eastAsia="zh-CN"/>
        </w:rPr>
        <w:t xml:space="preserve"> </w:t>
      </w:r>
      <w:r>
        <w:rPr>
          <w:lang w:eastAsia="zh-CN"/>
        </w:rPr>
        <w:t xml:space="preserve">under test, are required to be provided by the manufacturer for radiated requirements testing for </w:t>
      </w:r>
      <w:r>
        <w:rPr>
          <w:i/>
          <w:lang w:eastAsia="zh-CN"/>
        </w:rPr>
        <w:t>repeater type 2-O</w:t>
      </w:r>
      <w:r>
        <w:rPr>
          <w:lang w:eastAsia="zh-CN"/>
        </w:rPr>
        <w:t>. Declarations can be made independently for UL and DL.</w:t>
      </w:r>
    </w:p>
    <w:p w14:paraId="20DCC085" w14:textId="77777777" w:rsidR="004D3FFD" w:rsidRDefault="002C252C">
      <w:pPr>
        <w:pStyle w:val="TH"/>
      </w:pPr>
      <w:r>
        <w:t xml:space="preserve">Table 4.6-1: Manufacturers declarations for </w:t>
      </w:r>
      <w:r>
        <w:rPr>
          <w:i/>
          <w:lang w:eastAsia="zh-CN"/>
        </w:rPr>
        <w:t>repeater</w:t>
      </w:r>
      <w:r>
        <w:rPr>
          <w:i/>
        </w:rPr>
        <w:t xml:space="preserve"> type 2-O </w:t>
      </w:r>
      <w:r>
        <w:rPr>
          <w:rFonts w:eastAsia="SimSun"/>
        </w:rPr>
        <w:t>radiated test requirements</w:t>
      </w:r>
    </w:p>
    <w:tbl>
      <w:tblPr>
        <w:tblW w:w="10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9"/>
        <w:gridCol w:w="1985"/>
        <w:gridCol w:w="7091"/>
      </w:tblGrid>
      <w:tr w:rsidR="004D3FFD" w14:paraId="69457543" w14:textId="77777777">
        <w:trPr>
          <w:cantSplit/>
          <w:tblHeader/>
          <w:jc w:val="center"/>
        </w:trPr>
        <w:tc>
          <w:tcPr>
            <w:tcW w:w="1229" w:type="dxa"/>
            <w:tcBorders>
              <w:top w:val="single" w:sz="4" w:space="0" w:color="auto"/>
              <w:left w:val="single" w:sz="4" w:space="0" w:color="auto"/>
              <w:bottom w:val="nil"/>
              <w:right w:val="single" w:sz="4" w:space="0" w:color="auto"/>
            </w:tcBorders>
          </w:tcPr>
          <w:p w14:paraId="4FD25F18" w14:textId="77777777" w:rsidR="004D3FFD" w:rsidRDefault="002C252C" w:rsidP="00600353">
            <w:pPr>
              <w:pStyle w:val="TAH"/>
              <w:rPr>
                <w:lang w:eastAsia="ja-JP"/>
              </w:rPr>
            </w:pPr>
            <w:r>
              <w:rPr>
                <w:lang w:eastAsia="ja-JP"/>
              </w:rPr>
              <w:t>Declaration identifier</w:t>
            </w:r>
          </w:p>
        </w:tc>
        <w:tc>
          <w:tcPr>
            <w:tcW w:w="1985" w:type="dxa"/>
            <w:tcBorders>
              <w:top w:val="single" w:sz="4" w:space="0" w:color="auto"/>
              <w:left w:val="single" w:sz="4" w:space="0" w:color="auto"/>
              <w:bottom w:val="nil"/>
              <w:right w:val="single" w:sz="4" w:space="0" w:color="auto"/>
            </w:tcBorders>
          </w:tcPr>
          <w:p w14:paraId="5496FF13" w14:textId="77777777" w:rsidR="004D3FFD" w:rsidRDefault="002C252C" w:rsidP="00600353">
            <w:pPr>
              <w:pStyle w:val="TAH"/>
              <w:rPr>
                <w:lang w:eastAsia="ja-JP"/>
              </w:rPr>
            </w:pPr>
            <w:r>
              <w:rPr>
                <w:lang w:eastAsia="ja-JP"/>
              </w:rPr>
              <w:t>Declaration</w:t>
            </w:r>
          </w:p>
        </w:tc>
        <w:tc>
          <w:tcPr>
            <w:tcW w:w="7091" w:type="dxa"/>
            <w:tcBorders>
              <w:top w:val="single" w:sz="4" w:space="0" w:color="auto"/>
              <w:left w:val="single" w:sz="4" w:space="0" w:color="auto"/>
              <w:bottom w:val="nil"/>
              <w:right w:val="single" w:sz="4" w:space="0" w:color="auto"/>
            </w:tcBorders>
          </w:tcPr>
          <w:p w14:paraId="3FC45032" w14:textId="77777777" w:rsidR="004D3FFD" w:rsidRDefault="002C252C" w:rsidP="00600353">
            <w:pPr>
              <w:pStyle w:val="TAH"/>
              <w:rPr>
                <w:lang w:eastAsia="ja-JP"/>
              </w:rPr>
            </w:pPr>
            <w:r>
              <w:rPr>
                <w:lang w:eastAsia="ja-JP"/>
              </w:rPr>
              <w:t>Description</w:t>
            </w:r>
          </w:p>
        </w:tc>
      </w:tr>
      <w:tr w:rsidR="004D3FFD" w14:paraId="2CAB86D4"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28B08925" w14:textId="77777777" w:rsidR="004D3FFD" w:rsidRDefault="002C252C" w:rsidP="00600353">
            <w:pPr>
              <w:pStyle w:val="TAL"/>
              <w:rPr>
                <w:szCs w:val="18"/>
                <w:lang w:eastAsia="ja-JP"/>
              </w:rPr>
            </w:pPr>
            <w:r>
              <w:rPr>
                <w:lang w:eastAsia="ja-JP"/>
              </w:rPr>
              <w:t>D.1</w:t>
            </w:r>
          </w:p>
        </w:tc>
        <w:tc>
          <w:tcPr>
            <w:tcW w:w="1985" w:type="dxa"/>
            <w:tcBorders>
              <w:top w:val="single" w:sz="4" w:space="0" w:color="auto"/>
              <w:left w:val="single" w:sz="4" w:space="0" w:color="auto"/>
              <w:bottom w:val="single" w:sz="4" w:space="0" w:color="auto"/>
              <w:right w:val="single" w:sz="4" w:space="0" w:color="auto"/>
            </w:tcBorders>
          </w:tcPr>
          <w:p w14:paraId="178A294F" w14:textId="77777777" w:rsidR="004D3FFD" w:rsidRDefault="002C252C" w:rsidP="00600353">
            <w:pPr>
              <w:pStyle w:val="TAL"/>
              <w:rPr>
                <w:lang w:eastAsia="ja-JP"/>
              </w:rPr>
            </w:pPr>
            <w:r>
              <w:rPr>
                <w:lang w:eastAsia="ja-JP"/>
              </w:rPr>
              <w:t>Coordinate system reference point</w:t>
            </w:r>
          </w:p>
        </w:tc>
        <w:tc>
          <w:tcPr>
            <w:tcW w:w="7091" w:type="dxa"/>
            <w:tcBorders>
              <w:top w:val="single" w:sz="4" w:space="0" w:color="auto"/>
              <w:left w:val="single" w:sz="4" w:space="0" w:color="auto"/>
              <w:bottom w:val="single" w:sz="4" w:space="0" w:color="auto"/>
              <w:right w:val="single" w:sz="4" w:space="0" w:color="auto"/>
            </w:tcBorders>
          </w:tcPr>
          <w:p w14:paraId="2A5F7F83" w14:textId="77777777" w:rsidR="004D3FFD" w:rsidRDefault="002C252C" w:rsidP="00600353">
            <w:pPr>
              <w:pStyle w:val="TAL"/>
              <w:rPr>
                <w:lang w:eastAsia="ja-JP"/>
              </w:rPr>
            </w:pPr>
            <w:r>
              <w:rPr>
                <w:lang w:eastAsia="ja-JP"/>
              </w:rPr>
              <w:t xml:space="preserve">Location of coordinated system reference point </w:t>
            </w:r>
            <w:r>
              <w:rPr>
                <w:lang w:eastAsia="zh-CN"/>
              </w:rPr>
              <w:t>in reference to an identifiable physical feature of the repeater enclosure.</w:t>
            </w:r>
          </w:p>
        </w:tc>
      </w:tr>
      <w:tr w:rsidR="004D3FFD" w14:paraId="5205E745"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4B603C5F" w14:textId="77777777" w:rsidR="004D3FFD" w:rsidRDefault="002C252C" w:rsidP="00600353">
            <w:pPr>
              <w:pStyle w:val="TAL"/>
              <w:rPr>
                <w:szCs w:val="18"/>
                <w:lang w:eastAsia="ja-JP"/>
              </w:rPr>
            </w:pPr>
            <w:r>
              <w:rPr>
                <w:lang w:eastAsia="ja-JP"/>
              </w:rPr>
              <w:t>D.2</w:t>
            </w:r>
          </w:p>
        </w:tc>
        <w:tc>
          <w:tcPr>
            <w:tcW w:w="1985" w:type="dxa"/>
            <w:tcBorders>
              <w:top w:val="single" w:sz="4" w:space="0" w:color="auto"/>
              <w:left w:val="single" w:sz="4" w:space="0" w:color="auto"/>
              <w:bottom w:val="single" w:sz="4" w:space="0" w:color="auto"/>
              <w:right w:val="single" w:sz="4" w:space="0" w:color="auto"/>
            </w:tcBorders>
          </w:tcPr>
          <w:p w14:paraId="45F8DBAF" w14:textId="77777777" w:rsidR="004D3FFD" w:rsidRDefault="002C252C" w:rsidP="00600353">
            <w:pPr>
              <w:pStyle w:val="TAL"/>
              <w:rPr>
                <w:lang w:eastAsia="ja-JP"/>
              </w:rPr>
            </w:pPr>
            <w:r>
              <w:rPr>
                <w:lang w:eastAsia="ja-JP"/>
              </w:rPr>
              <w:t>Coordinate system orientation</w:t>
            </w:r>
          </w:p>
        </w:tc>
        <w:tc>
          <w:tcPr>
            <w:tcW w:w="7091" w:type="dxa"/>
            <w:tcBorders>
              <w:top w:val="single" w:sz="4" w:space="0" w:color="auto"/>
              <w:left w:val="single" w:sz="4" w:space="0" w:color="auto"/>
              <w:bottom w:val="single" w:sz="4" w:space="0" w:color="auto"/>
              <w:right w:val="single" w:sz="4" w:space="0" w:color="auto"/>
            </w:tcBorders>
          </w:tcPr>
          <w:p w14:paraId="771093E0" w14:textId="77777777" w:rsidR="004D3FFD" w:rsidRDefault="002C252C" w:rsidP="00600353">
            <w:pPr>
              <w:pStyle w:val="TAL"/>
              <w:rPr>
                <w:lang w:eastAsia="ja-JP"/>
              </w:rPr>
            </w:pPr>
            <w:r>
              <w:rPr>
                <w:lang w:eastAsia="ja-JP"/>
              </w:rPr>
              <w:t>Orientation of the coordinate system</w:t>
            </w:r>
            <w:r>
              <w:rPr>
                <w:lang w:eastAsia="zh-CN"/>
              </w:rPr>
              <w:t xml:space="preserve"> in reference to an identifiable physical feature of the repeater enclosure.</w:t>
            </w:r>
          </w:p>
        </w:tc>
      </w:tr>
      <w:tr w:rsidR="004D3FFD" w14:paraId="38B1D97A"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47861550" w14:textId="77777777" w:rsidR="004D3FFD" w:rsidRDefault="002C252C" w:rsidP="00600353">
            <w:pPr>
              <w:pStyle w:val="TAL"/>
              <w:rPr>
                <w:szCs w:val="18"/>
                <w:lang w:eastAsia="ja-JP"/>
              </w:rPr>
            </w:pPr>
            <w:r>
              <w:rPr>
                <w:lang w:eastAsia="ja-JP"/>
              </w:rPr>
              <w:t>D.3</w:t>
            </w:r>
          </w:p>
        </w:tc>
        <w:tc>
          <w:tcPr>
            <w:tcW w:w="1985" w:type="dxa"/>
            <w:tcBorders>
              <w:top w:val="single" w:sz="4" w:space="0" w:color="auto"/>
              <w:left w:val="single" w:sz="4" w:space="0" w:color="auto"/>
              <w:bottom w:val="single" w:sz="4" w:space="0" w:color="auto"/>
              <w:right w:val="single" w:sz="4" w:space="0" w:color="auto"/>
            </w:tcBorders>
          </w:tcPr>
          <w:p w14:paraId="7DEC7055" w14:textId="77777777" w:rsidR="004D3FFD" w:rsidRDefault="002C252C" w:rsidP="00600353">
            <w:pPr>
              <w:pStyle w:val="TAL"/>
              <w:rPr>
                <w:lang w:eastAsia="ja-JP"/>
              </w:rPr>
            </w:pPr>
            <w:r>
              <w:rPr>
                <w:lang w:eastAsia="ja-JP"/>
              </w:rPr>
              <w:t>Beam identifier</w:t>
            </w:r>
          </w:p>
        </w:tc>
        <w:tc>
          <w:tcPr>
            <w:tcW w:w="7091" w:type="dxa"/>
            <w:tcBorders>
              <w:top w:val="single" w:sz="4" w:space="0" w:color="auto"/>
              <w:left w:val="single" w:sz="4" w:space="0" w:color="auto"/>
              <w:bottom w:val="single" w:sz="4" w:space="0" w:color="auto"/>
              <w:right w:val="single" w:sz="4" w:space="0" w:color="auto"/>
            </w:tcBorders>
          </w:tcPr>
          <w:p w14:paraId="729E57A6" w14:textId="77777777" w:rsidR="004D3FFD" w:rsidRDefault="002C252C" w:rsidP="00600353">
            <w:pPr>
              <w:pStyle w:val="TAL"/>
              <w:rPr>
                <w:lang w:eastAsia="ja-JP"/>
              </w:rPr>
            </w:pPr>
            <w:r>
              <w:rPr>
                <w:lang w:eastAsia="ja-JP"/>
              </w:rPr>
              <w:t>A unique title to identify a beam, e.g. a, b, c or 1, 2, 3. The vendor may declare any number of beams with unique identifiers. The minimum set to declare for conformance, corresponds to the beams at the reference beam direction with the highest intended EIRP, and covering the properties listed below:</w:t>
            </w:r>
          </w:p>
          <w:p w14:paraId="3F95755D" w14:textId="77777777" w:rsidR="004D3FFD" w:rsidRDefault="002C252C" w:rsidP="00600353">
            <w:pPr>
              <w:pStyle w:val="TAL"/>
              <w:rPr>
                <w:lang w:eastAsia="ja-JP"/>
              </w:rPr>
            </w:pPr>
            <w:r>
              <w:rPr>
                <w:lang w:eastAsia="ja-JP"/>
              </w:rPr>
              <w:t>1)</w:t>
            </w:r>
            <w:r>
              <w:rPr>
                <w:lang w:eastAsia="ja-JP"/>
              </w:rPr>
              <w:tab/>
              <w:t>A beam with the narrowest intended BeW</w:t>
            </w:r>
            <w:r>
              <w:rPr>
                <w:vertAlign w:val="subscript"/>
                <w:lang w:eastAsia="ja-JP"/>
              </w:rPr>
              <w:t>θ</w:t>
            </w:r>
            <w:r>
              <w:rPr>
                <w:lang w:eastAsia="ja-JP"/>
              </w:rPr>
              <w:t xml:space="preserve"> and narrowest intended BeW</w:t>
            </w:r>
            <w:r>
              <w:rPr>
                <w:vertAlign w:val="subscript"/>
                <w:lang w:eastAsia="ja-JP"/>
              </w:rPr>
              <w:t>ϕ</w:t>
            </w:r>
            <w:r>
              <w:rPr>
                <w:lang w:eastAsia="ja-JP"/>
              </w:rPr>
              <w:t xml:space="preserve"> possible when narrowest intended BeW</w:t>
            </w:r>
            <w:r>
              <w:rPr>
                <w:vertAlign w:val="subscript"/>
                <w:lang w:eastAsia="ja-JP"/>
              </w:rPr>
              <w:t>θ</w:t>
            </w:r>
            <w:r>
              <w:rPr>
                <w:lang w:eastAsia="ja-JP"/>
              </w:rPr>
              <w:t xml:space="preserve"> is used.</w:t>
            </w:r>
          </w:p>
          <w:p w14:paraId="63C44694" w14:textId="77777777" w:rsidR="004D3FFD" w:rsidRDefault="002C252C" w:rsidP="00600353">
            <w:pPr>
              <w:pStyle w:val="TAL"/>
              <w:rPr>
                <w:lang w:eastAsia="ja-JP"/>
              </w:rPr>
            </w:pPr>
            <w:r>
              <w:rPr>
                <w:lang w:eastAsia="ja-JP"/>
              </w:rPr>
              <w:t>2)</w:t>
            </w:r>
            <w:r>
              <w:rPr>
                <w:lang w:eastAsia="ja-JP"/>
              </w:rPr>
              <w:tab/>
              <w:t>A beam with the narrowest intended BeW</w:t>
            </w:r>
            <w:r>
              <w:rPr>
                <w:vertAlign w:val="subscript"/>
                <w:lang w:eastAsia="ja-JP"/>
              </w:rPr>
              <w:t>ϕ</w:t>
            </w:r>
            <w:r>
              <w:rPr>
                <w:lang w:eastAsia="ja-JP"/>
              </w:rPr>
              <w:t xml:space="preserve"> and narrowest intended BeW</w:t>
            </w:r>
            <w:r>
              <w:rPr>
                <w:vertAlign w:val="subscript"/>
                <w:lang w:eastAsia="ja-JP"/>
              </w:rPr>
              <w:t>θ</w:t>
            </w:r>
            <w:r>
              <w:rPr>
                <w:lang w:eastAsia="ja-JP"/>
              </w:rPr>
              <w:t xml:space="preserve"> possible when narrowest intended BeW</w:t>
            </w:r>
            <w:r>
              <w:rPr>
                <w:vertAlign w:val="subscript"/>
                <w:lang w:eastAsia="ja-JP"/>
              </w:rPr>
              <w:t>ϕ</w:t>
            </w:r>
            <w:r>
              <w:rPr>
                <w:lang w:eastAsia="ja-JP"/>
              </w:rPr>
              <w:t xml:space="preserve"> is used.</w:t>
            </w:r>
          </w:p>
          <w:p w14:paraId="7BD474C7" w14:textId="77777777" w:rsidR="004D3FFD" w:rsidRDefault="002C252C" w:rsidP="00600353">
            <w:pPr>
              <w:pStyle w:val="TAL"/>
              <w:rPr>
                <w:lang w:eastAsia="ja-JP"/>
              </w:rPr>
            </w:pPr>
            <w:r>
              <w:rPr>
                <w:lang w:eastAsia="ja-JP"/>
              </w:rPr>
              <w:t>3)</w:t>
            </w:r>
            <w:r>
              <w:rPr>
                <w:lang w:eastAsia="ja-JP"/>
              </w:rPr>
              <w:tab/>
              <w:t>A beam with the widest intended BeW</w:t>
            </w:r>
            <w:r>
              <w:rPr>
                <w:vertAlign w:val="subscript"/>
                <w:lang w:eastAsia="ja-JP"/>
              </w:rPr>
              <w:t>θ</w:t>
            </w:r>
            <w:r>
              <w:rPr>
                <w:lang w:eastAsia="ja-JP"/>
              </w:rPr>
              <w:t xml:space="preserve"> and widest intended BeW</w:t>
            </w:r>
            <w:r>
              <w:rPr>
                <w:vertAlign w:val="subscript"/>
                <w:lang w:eastAsia="ja-JP"/>
              </w:rPr>
              <w:t>ϕ</w:t>
            </w:r>
            <w:r>
              <w:rPr>
                <w:lang w:eastAsia="ja-JP"/>
              </w:rPr>
              <w:t xml:space="preserve"> possible when widest intended BeW</w:t>
            </w:r>
            <w:r>
              <w:rPr>
                <w:vertAlign w:val="subscript"/>
                <w:lang w:eastAsia="ja-JP"/>
              </w:rPr>
              <w:t>θ</w:t>
            </w:r>
            <w:r>
              <w:rPr>
                <w:lang w:eastAsia="ja-JP"/>
              </w:rPr>
              <w:t xml:space="preserve"> is used.</w:t>
            </w:r>
          </w:p>
          <w:p w14:paraId="2090EE68" w14:textId="77777777" w:rsidR="004D3FFD" w:rsidRDefault="002C252C" w:rsidP="00600353">
            <w:pPr>
              <w:pStyle w:val="TAL"/>
              <w:rPr>
                <w:lang w:eastAsia="ja-JP"/>
              </w:rPr>
            </w:pPr>
            <w:r>
              <w:rPr>
                <w:lang w:eastAsia="ja-JP"/>
              </w:rPr>
              <w:t>4)</w:t>
            </w:r>
            <w:r>
              <w:rPr>
                <w:lang w:eastAsia="ja-JP"/>
              </w:rPr>
              <w:tab/>
              <w:t>A beam with the widest intended BeW</w:t>
            </w:r>
            <w:r>
              <w:rPr>
                <w:vertAlign w:val="subscript"/>
                <w:lang w:eastAsia="ja-JP"/>
              </w:rPr>
              <w:t>ϕ</w:t>
            </w:r>
            <w:r>
              <w:rPr>
                <w:lang w:eastAsia="ja-JP"/>
              </w:rPr>
              <w:t xml:space="preserve"> and widest intended BeW</w:t>
            </w:r>
            <w:r>
              <w:rPr>
                <w:vertAlign w:val="subscript"/>
                <w:lang w:eastAsia="ja-JP"/>
              </w:rPr>
              <w:t>θ</w:t>
            </w:r>
            <w:r>
              <w:rPr>
                <w:lang w:eastAsia="ja-JP"/>
              </w:rPr>
              <w:t xml:space="preserve"> possible when widest intended BeW</w:t>
            </w:r>
            <w:r>
              <w:rPr>
                <w:vertAlign w:val="subscript"/>
                <w:lang w:eastAsia="ja-JP"/>
              </w:rPr>
              <w:t>ϕ</w:t>
            </w:r>
            <w:r>
              <w:rPr>
                <w:lang w:eastAsia="ja-JP"/>
              </w:rPr>
              <w:t xml:space="preserve"> is used.</w:t>
            </w:r>
          </w:p>
          <w:p w14:paraId="7316C5D9" w14:textId="77777777" w:rsidR="004D3FFD" w:rsidRDefault="002C252C" w:rsidP="00600353">
            <w:pPr>
              <w:pStyle w:val="TAL"/>
              <w:rPr>
                <w:lang w:eastAsia="ja-JP"/>
              </w:rPr>
            </w:pPr>
            <w:r>
              <w:rPr>
                <w:lang w:eastAsia="ja-JP"/>
              </w:rPr>
              <w:t>5)</w:t>
            </w:r>
            <w:r>
              <w:rPr>
                <w:lang w:eastAsia="ja-JP"/>
              </w:rPr>
              <w:tab/>
              <w:t>A beam which provides the highest intended EIRP of all possible beams.</w:t>
            </w:r>
          </w:p>
          <w:p w14:paraId="4BB10D44" w14:textId="77777777" w:rsidR="004D3FFD" w:rsidRDefault="002C252C" w:rsidP="00600353">
            <w:pPr>
              <w:pStyle w:val="TAL"/>
              <w:rPr>
                <w:lang w:eastAsia="ja-JP"/>
              </w:rPr>
            </w:pPr>
            <w:r>
              <w:rPr>
                <w:lang w:eastAsia="ja-JP"/>
              </w:rPr>
              <w:t>When selecting the above five beam widths for declaration, all beams that the repeater is intended to produce shall be considered, including beams that during operation may be identified by any kind of cell or UE specific reference signals, with the exception of any type of beam that is created from a group of transmitters that are not all phase synchronised.</w:t>
            </w:r>
          </w:p>
          <w:p w14:paraId="6256D838" w14:textId="77777777" w:rsidR="004D3FFD" w:rsidRDefault="002C252C" w:rsidP="00600353">
            <w:pPr>
              <w:pStyle w:val="TAL"/>
              <w:rPr>
                <w:lang w:eastAsia="ja-JP"/>
              </w:rPr>
            </w:pPr>
            <w:r>
              <w:rPr>
                <w:lang w:eastAsia="ja-JP"/>
              </w:rPr>
              <w:t>(Note 1)</w:t>
            </w:r>
          </w:p>
        </w:tc>
      </w:tr>
      <w:tr w:rsidR="004D3FFD" w14:paraId="52C33B73"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19F0DDD6" w14:textId="77777777" w:rsidR="004D3FFD" w:rsidRDefault="002C252C" w:rsidP="00600353">
            <w:pPr>
              <w:pStyle w:val="TAL"/>
              <w:rPr>
                <w:szCs w:val="18"/>
                <w:lang w:eastAsia="ja-JP"/>
              </w:rPr>
            </w:pPr>
            <w:r>
              <w:rPr>
                <w:lang w:eastAsia="ja-JP"/>
              </w:rPr>
              <w:t>D.4</w:t>
            </w:r>
          </w:p>
        </w:tc>
        <w:tc>
          <w:tcPr>
            <w:tcW w:w="1985" w:type="dxa"/>
            <w:tcBorders>
              <w:top w:val="single" w:sz="4" w:space="0" w:color="auto"/>
              <w:left w:val="single" w:sz="4" w:space="0" w:color="auto"/>
              <w:bottom w:val="single" w:sz="4" w:space="0" w:color="auto"/>
              <w:right w:val="single" w:sz="4" w:space="0" w:color="auto"/>
            </w:tcBorders>
          </w:tcPr>
          <w:p w14:paraId="487B1D47" w14:textId="77777777" w:rsidR="004D3FFD" w:rsidRDefault="002C252C" w:rsidP="00600353">
            <w:pPr>
              <w:pStyle w:val="TAL"/>
              <w:rPr>
                <w:lang w:eastAsia="ja-JP"/>
              </w:rPr>
            </w:pPr>
            <w:r>
              <w:rPr>
                <w:i/>
                <w:lang w:eastAsia="ja-JP"/>
              </w:rPr>
              <w:t>Operating bands</w:t>
            </w:r>
            <w:r>
              <w:rPr>
                <w:lang w:eastAsia="ja-JP"/>
              </w:rPr>
              <w:t xml:space="preserve"> and passband frequency ranges</w:t>
            </w:r>
          </w:p>
        </w:tc>
        <w:tc>
          <w:tcPr>
            <w:tcW w:w="7091" w:type="dxa"/>
            <w:tcBorders>
              <w:top w:val="single" w:sz="4" w:space="0" w:color="auto"/>
              <w:left w:val="single" w:sz="4" w:space="0" w:color="auto"/>
              <w:bottom w:val="single" w:sz="4" w:space="0" w:color="auto"/>
              <w:right w:val="single" w:sz="4" w:space="0" w:color="auto"/>
            </w:tcBorders>
          </w:tcPr>
          <w:p w14:paraId="361F1206" w14:textId="77777777" w:rsidR="004D3FFD" w:rsidRDefault="002C252C" w:rsidP="00600353">
            <w:pPr>
              <w:pStyle w:val="TAL"/>
              <w:rPr>
                <w:szCs w:val="18"/>
                <w:lang w:eastAsia="ja-JP"/>
              </w:rPr>
            </w:pPr>
            <w:r>
              <w:rPr>
                <w:szCs w:val="18"/>
                <w:lang w:eastAsia="ja-JP"/>
              </w:rPr>
              <w:t xml:space="preserve">List of NR </w:t>
            </w:r>
            <w:r>
              <w:rPr>
                <w:i/>
                <w:szCs w:val="18"/>
                <w:lang w:eastAsia="ja-JP"/>
              </w:rPr>
              <w:t>operating band(s)</w:t>
            </w:r>
            <w:r>
              <w:rPr>
                <w:szCs w:val="18"/>
                <w:lang w:eastAsia="ja-JP"/>
              </w:rPr>
              <w:t xml:space="preserve"> supported by the repeater and passband frequency range(s) within the </w:t>
            </w:r>
            <w:r>
              <w:rPr>
                <w:i/>
                <w:szCs w:val="18"/>
                <w:lang w:eastAsia="ja-JP"/>
              </w:rPr>
              <w:t>operating band(s)</w:t>
            </w:r>
            <w:r>
              <w:rPr>
                <w:szCs w:val="18"/>
                <w:lang w:eastAsia="ja-JP"/>
              </w:rPr>
              <w:t xml:space="preserve"> that the repeater can operate in. </w:t>
            </w:r>
          </w:p>
          <w:p w14:paraId="610332DD" w14:textId="77777777" w:rsidR="004D3FFD" w:rsidRDefault="002C252C" w:rsidP="00600353">
            <w:pPr>
              <w:pStyle w:val="TAL"/>
              <w:rPr>
                <w:szCs w:val="18"/>
                <w:lang w:eastAsia="ja-JP"/>
              </w:rPr>
            </w:pPr>
            <w:r>
              <w:rPr>
                <w:rFonts w:eastAsia="SimHei"/>
                <w:szCs w:val="18"/>
                <w:lang w:eastAsia="ja-JP"/>
              </w:rPr>
              <w:t xml:space="preserve">Supported bands declared for every beam (D.3). </w:t>
            </w:r>
            <w:r>
              <w:rPr>
                <w:szCs w:val="18"/>
                <w:lang w:eastAsia="ja-JP"/>
              </w:rPr>
              <w:t>(Note 2)</w:t>
            </w:r>
          </w:p>
        </w:tc>
      </w:tr>
      <w:tr w:rsidR="004D3FFD" w14:paraId="48BA658B"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26CC8B96" w14:textId="77777777" w:rsidR="004D3FFD" w:rsidRDefault="002C252C" w:rsidP="00600353">
            <w:pPr>
              <w:pStyle w:val="TAL"/>
              <w:rPr>
                <w:szCs w:val="18"/>
                <w:lang w:eastAsia="ja-JP"/>
              </w:rPr>
            </w:pPr>
            <w:r>
              <w:rPr>
                <w:lang w:eastAsia="ja-JP"/>
              </w:rPr>
              <w:t>D.5</w:t>
            </w:r>
          </w:p>
        </w:tc>
        <w:tc>
          <w:tcPr>
            <w:tcW w:w="1985" w:type="dxa"/>
            <w:tcBorders>
              <w:top w:val="single" w:sz="4" w:space="0" w:color="auto"/>
              <w:left w:val="single" w:sz="4" w:space="0" w:color="auto"/>
              <w:bottom w:val="single" w:sz="4" w:space="0" w:color="auto"/>
              <w:right w:val="single" w:sz="4" w:space="0" w:color="auto"/>
            </w:tcBorders>
          </w:tcPr>
          <w:p w14:paraId="1013C70C" w14:textId="77777777" w:rsidR="004D3FFD" w:rsidRDefault="002C252C" w:rsidP="00600353">
            <w:pPr>
              <w:pStyle w:val="TAL"/>
              <w:rPr>
                <w:lang w:eastAsia="ja-JP"/>
              </w:rPr>
            </w:pPr>
            <w:r>
              <w:t>Repeater class</w:t>
            </w:r>
          </w:p>
        </w:tc>
        <w:tc>
          <w:tcPr>
            <w:tcW w:w="7091" w:type="dxa"/>
            <w:tcBorders>
              <w:top w:val="single" w:sz="4" w:space="0" w:color="auto"/>
              <w:left w:val="single" w:sz="4" w:space="0" w:color="auto"/>
              <w:bottom w:val="single" w:sz="4" w:space="0" w:color="auto"/>
              <w:right w:val="single" w:sz="4" w:space="0" w:color="auto"/>
            </w:tcBorders>
          </w:tcPr>
          <w:p w14:paraId="61C7CAC2" w14:textId="77777777" w:rsidR="004D3FFD" w:rsidRDefault="002C252C" w:rsidP="00600353">
            <w:pPr>
              <w:pStyle w:val="TAL"/>
              <w:rPr>
                <w:lang w:eastAsia="ja-JP"/>
              </w:rPr>
            </w:pPr>
            <w:r>
              <w:t>Declared as Wide Area repeater, Medium Range repeater, or Local Area repeater.</w:t>
            </w:r>
          </w:p>
        </w:tc>
      </w:tr>
      <w:tr w:rsidR="004D3FFD" w14:paraId="0755A238"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31D66302" w14:textId="77777777" w:rsidR="004D3FFD" w:rsidRDefault="002C252C" w:rsidP="00600353">
            <w:pPr>
              <w:pStyle w:val="TAL"/>
              <w:rPr>
                <w:szCs w:val="18"/>
                <w:lang w:eastAsia="ja-JP"/>
              </w:rPr>
            </w:pPr>
            <w:r>
              <w:rPr>
                <w:lang w:eastAsia="ja-JP"/>
              </w:rPr>
              <w:t>D.6</w:t>
            </w:r>
          </w:p>
        </w:tc>
        <w:tc>
          <w:tcPr>
            <w:tcW w:w="1985" w:type="dxa"/>
            <w:tcBorders>
              <w:top w:val="single" w:sz="4" w:space="0" w:color="auto"/>
              <w:left w:val="single" w:sz="4" w:space="0" w:color="auto"/>
              <w:bottom w:val="single" w:sz="4" w:space="0" w:color="auto"/>
              <w:right w:val="single" w:sz="4" w:space="0" w:color="auto"/>
            </w:tcBorders>
          </w:tcPr>
          <w:p w14:paraId="08A11195" w14:textId="77777777" w:rsidR="004D3FFD" w:rsidRDefault="002C252C" w:rsidP="00600353">
            <w:pPr>
              <w:pStyle w:val="TAL"/>
              <w:rPr>
                <w:lang w:eastAsia="ja-JP"/>
              </w:rPr>
            </w:pPr>
            <w:r>
              <w:rPr>
                <w:i/>
                <w:lang w:eastAsia="ja-JP"/>
              </w:rPr>
              <w:t xml:space="preserve">OTA peak directions set </w:t>
            </w:r>
            <w:r>
              <w:rPr>
                <w:lang w:eastAsia="ja-JP"/>
              </w:rPr>
              <w:t>reference beam direction pair</w:t>
            </w:r>
          </w:p>
        </w:tc>
        <w:tc>
          <w:tcPr>
            <w:tcW w:w="7091" w:type="dxa"/>
            <w:tcBorders>
              <w:top w:val="single" w:sz="4" w:space="0" w:color="auto"/>
              <w:left w:val="single" w:sz="4" w:space="0" w:color="auto"/>
              <w:bottom w:val="single" w:sz="4" w:space="0" w:color="auto"/>
              <w:right w:val="single" w:sz="4" w:space="0" w:color="auto"/>
            </w:tcBorders>
          </w:tcPr>
          <w:p w14:paraId="262C2A0B" w14:textId="77777777" w:rsidR="004D3FFD" w:rsidRDefault="002C252C" w:rsidP="00600353">
            <w:pPr>
              <w:pStyle w:val="TAL"/>
              <w:rPr>
                <w:lang w:eastAsia="ja-JP"/>
              </w:rPr>
            </w:pPr>
            <w:r>
              <w:rPr>
                <w:lang w:eastAsia="ja-JP"/>
              </w:rPr>
              <w:t>The beam direction pair, describing the reference beam peak direction and the reference beam centre direction. Declared for every beam (D.3).</w:t>
            </w:r>
          </w:p>
        </w:tc>
      </w:tr>
      <w:tr w:rsidR="004D3FFD" w14:paraId="66F482A3"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7B3CF6FC" w14:textId="77777777" w:rsidR="004D3FFD" w:rsidRDefault="002C252C" w:rsidP="00600353">
            <w:pPr>
              <w:pStyle w:val="TAL"/>
              <w:rPr>
                <w:szCs w:val="18"/>
                <w:lang w:eastAsia="ja-JP"/>
              </w:rPr>
            </w:pPr>
            <w:r>
              <w:rPr>
                <w:lang w:eastAsia="ja-JP"/>
              </w:rPr>
              <w:t>D.7</w:t>
            </w:r>
          </w:p>
        </w:tc>
        <w:tc>
          <w:tcPr>
            <w:tcW w:w="1985" w:type="dxa"/>
            <w:tcBorders>
              <w:top w:val="single" w:sz="4" w:space="0" w:color="auto"/>
              <w:left w:val="single" w:sz="4" w:space="0" w:color="auto"/>
              <w:bottom w:val="single" w:sz="4" w:space="0" w:color="auto"/>
              <w:right w:val="single" w:sz="4" w:space="0" w:color="auto"/>
            </w:tcBorders>
          </w:tcPr>
          <w:p w14:paraId="6CDC2E09" w14:textId="77777777" w:rsidR="004D3FFD" w:rsidRDefault="002C252C" w:rsidP="00600353">
            <w:pPr>
              <w:pStyle w:val="TAL"/>
              <w:rPr>
                <w:lang w:eastAsia="ja-JP"/>
              </w:rPr>
            </w:pPr>
            <w:r>
              <w:rPr>
                <w:lang w:eastAsia="zh-CN"/>
              </w:rPr>
              <w:t>OTA peak directions set</w:t>
            </w:r>
          </w:p>
        </w:tc>
        <w:tc>
          <w:tcPr>
            <w:tcW w:w="7091" w:type="dxa"/>
            <w:tcBorders>
              <w:top w:val="single" w:sz="4" w:space="0" w:color="auto"/>
              <w:left w:val="single" w:sz="4" w:space="0" w:color="auto"/>
              <w:bottom w:val="single" w:sz="4" w:space="0" w:color="auto"/>
              <w:right w:val="single" w:sz="4" w:space="0" w:color="auto"/>
            </w:tcBorders>
          </w:tcPr>
          <w:p w14:paraId="55DEFF49" w14:textId="77777777" w:rsidR="004D3FFD" w:rsidRDefault="002C252C" w:rsidP="00600353">
            <w:pPr>
              <w:pStyle w:val="TAL"/>
              <w:rPr>
                <w:lang w:eastAsia="ja-JP"/>
              </w:rPr>
            </w:pPr>
            <w:r>
              <w:rPr>
                <w:lang w:eastAsia="ja-JP"/>
              </w:rPr>
              <w:t xml:space="preserve">The </w:t>
            </w:r>
            <w:r>
              <w:rPr>
                <w:lang w:eastAsia="zh-CN"/>
              </w:rPr>
              <w:t xml:space="preserve">OTA peak </w:t>
            </w:r>
            <w:r>
              <w:rPr>
                <w:lang w:eastAsia="ja-JP"/>
              </w:rPr>
              <w:t>directions set for each beam. Declared for every beam (D.3).</w:t>
            </w:r>
          </w:p>
        </w:tc>
      </w:tr>
      <w:tr w:rsidR="004D3FFD" w14:paraId="4A493751"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4D448F5D" w14:textId="77777777" w:rsidR="004D3FFD" w:rsidRDefault="002C252C" w:rsidP="00600353">
            <w:pPr>
              <w:pStyle w:val="TAL"/>
              <w:rPr>
                <w:szCs w:val="18"/>
                <w:lang w:eastAsia="ja-JP"/>
              </w:rPr>
            </w:pPr>
            <w:r>
              <w:rPr>
                <w:lang w:eastAsia="ja-JP"/>
              </w:rPr>
              <w:t>D.8</w:t>
            </w:r>
          </w:p>
        </w:tc>
        <w:tc>
          <w:tcPr>
            <w:tcW w:w="1985" w:type="dxa"/>
            <w:tcBorders>
              <w:top w:val="single" w:sz="4" w:space="0" w:color="auto"/>
              <w:left w:val="single" w:sz="4" w:space="0" w:color="auto"/>
              <w:bottom w:val="single" w:sz="4" w:space="0" w:color="auto"/>
              <w:right w:val="single" w:sz="4" w:space="0" w:color="auto"/>
            </w:tcBorders>
          </w:tcPr>
          <w:p w14:paraId="5A3CCF0E" w14:textId="77777777" w:rsidR="004D3FFD" w:rsidRDefault="002C252C" w:rsidP="00600353">
            <w:pPr>
              <w:pStyle w:val="TAL"/>
              <w:rPr>
                <w:lang w:eastAsia="zh-CN"/>
              </w:rPr>
            </w:pPr>
            <w:r>
              <w:rPr>
                <w:i/>
                <w:lang w:eastAsia="ja-JP"/>
              </w:rPr>
              <w:t>OTA peak directions set</w:t>
            </w:r>
            <w:r>
              <w:rPr>
                <w:lang w:eastAsia="ja-JP"/>
              </w:rPr>
              <w:t xml:space="preserve"> maximum steering direction(s)</w:t>
            </w:r>
          </w:p>
        </w:tc>
        <w:tc>
          <w:tcPr>
            <w:tcW w:w="7091" w:type="dxa"/>
            <w:tcBorders>
              <w:top w:val="single" w:sz="4" w:space="0" w:color="auto"/>
              <w:left w:val="single" w:sz="4" w:space="0" w:color="auto"/>
              <w:bottom w:val="single" w:sz="4" w:space="0" w:color="auto"/>
              <w:right w:val="single" w:sz="4" w:space="0" w:color="auto"/>
            </w:tcBorders>
          </w:tcPr>
          <w:p w14:paraId="69E037FB" w14:textId="77777777" w:rsidR="004D3FFD" w:rsidRDefault="002C252C" w:rsidP="00600353">
            <w:pPr>
              <w:pStyle w:val="TAL"/>
              <w:rPr>
                <w:lang w:eastAsia="ja-JP"/>
              </w:rPr>
            </w:pPr>
            <w:r>
              <w:rPr>
                <w:lang w:eastAsia="ja-JP"/>
              </w:rPr>
              <w:t xml:space="preserve">The </w:t>
            </w:r>
            <w:r>
              <w:rPr>
                <w:i/>
                <w:lang w:eastAsia="ja-JP"/>
              </w:rPr>
              <w:t>beam direction pair(s)</w:t>
            </w:r>
            <w:r>
              <w:rPr>
                <w:lang w:eastAsia="ja-JP"/>
              </w:rPr>
              <w:t xml:space="preserve"> corresponding to the following points:</w:t>
            </w:r>
          </w:p>
          <w:p w14:paraId="59D0879A" w14:textId="77777777" w:rsidR="004D3FFD" w:rsidRDefault="002C252C" w:rsidP="00600353">
            <w:pPr>
              <w:pStyle w:val="TAL"/>
              <w:rPr>
                <w:lang w:eastAsia="ja-JP"/>
              </w:rPr>
            </w:pPr>
            <w:r>
              <w:rPr>
                <w:lang w:eastAsia="ja-JP"/>
              </w:rPr>
              <w:t>1)</w:t>
            </w:r>
            <w:r>
              <w:rPr>
                <w:lang w:eastAsia="ja-JP"/>
              </w:rPr>
              <w:tab/>
              <w:t xml:space="preserve">The </w:t>
            </w:r>
            <w:r>
              <w:rPr>
                <w:lang w:eastAsia="zh-CN"/>
              </w:rPr>
              <w:t xml:space="preserve">beam peak direction corresponding to the </w:t>
            </w:r>
            <w:r>
              <w:rPr>
                <w:lang w:eastAsia="ja-JP"/>
              </w:rPr>
              <w:t>maximum steering from the reference beam centre direction in the positive Φ direction, while the θ value being the closest possible to the reference beam centre direction.</w:t>
            </w:r>
          </w:p>
          <w:p w14:paraId="2FEEFC9B" w14:textId="77777777" w:rsidR="004D3FFD" w:rsidRDefault="002C252C" w:rsidP="00600353">
            <w:pPr>
              <w:pStyle w:val="TAL"/>
              <w:rPr>
                <w:i/>
                <w:lang w:eastAsia="ja-JP"/>
              </w:rPr>
            </w:pPr>
            <w:r>
              <w:rPr>
                <w:lang w:eastAsia="ja-JP"/>
              </w:rPr>
              <w:t>2)</w:t>
            </w:r>
            <w:r>
              <w:rPr>
                <w:lang w:eastAsia="ja-JP"/>
              </w:rPr>
              <w:tab/>
              <w:t xml:space="preserve">The </w:t>
            </w:r>
            <w:r>
              <w:rPr>
                <w:lang w:eastAsia="zh-CN"/>
              </w:rPr>
              <w:t xml:space="preserve">beam peak direction corresponding to the </w:t>
            </w:r>
            <w:r>
              <w:rPr>
                <w:lang w:eastAsia="ja-JP"/>
              </w:rPr>
              <w:t xml:space="preserve">maximum steering from the reference beam centre direction in the negative </w:t>
            </w:r>
            <w:r>
              <w:rPr>
                <w:i/>
                <w:lang w:eastAsia="ja-JP"/>
              </w:rPr>
              <w:t>Φ</w:t>
            </w:r>
            <w:r>
              <w:rPr>
                <w:lang w:eastAsia="ja-JP"/>
              </w:rPr>
              <w:t xml:space="preserve"> direction, while the </w:t>
            </w:r>
            <w:r>
              <w:rPr>
                <w:i/>
                <w:lang w:eastAsia="ja-JP"/>
              </w:rPr>
              <w:t xml:space="preserve">θ value being the closest possible to the </w:t>
            </w:r>
            <w:r>
              <w:rPr>
                <w:lang w:eastAsia="ja-JP"/>
              </w:rPr>
              <w:t>reference beam centre direction</w:t>
            </w:r>
            <w:r>
              <w:rPr>
                <w:i/>
                <w:lang w:eastAsia="ja-JP"/>
              </w:rPr>
              <w:t>.</w:t>
            </w:r>
          </w:p>
          <w:p w14:paraId="7E5DA218" w14:textId="77777777" w:rsidR="004D3FFD" w:rsidRDefault="002C252C" w:rsidP="00600353">
            <w:pPr>
              <w:pStyle w:val="TAL"/>
              <w:rPr>
                <w:lang w:eastAsia="ja-JP"/>
              </w:rPr>
            </w:pPr>
            <w:r>
              <w:rPr>
                <w:lang w:eastAsia="ja-JP"/>
              </w:rPr>
              <w:t>3)</w:t>
            </w:r>
            <w:r>
              <w:rPr>
                <w:lang w:eastAsia="ja-JP"/>
              </w:rPr>
              <w:tab/>
              <w:t xml:space="preserve">The </w:t>
            </w:r>
            <w:r>
              <w:rPr>
                <w:lang w:eastAsia="zh-CN"/>
              </w:rPr>
              <w:t xml:space="preserve">beam peak direction corresponding to the </w:t>
            </w:r>
            <w:r>
              <w:rPr>
                <w:lang w:eastAsia="ja-JP"/>
              </w:rPr>
              <w:t xml:space="preserve">maximum steering from the reference beam centre direction in the positive </w:t>
            </w:r>
            <w:r>
              <w:rPr>
                <w:i/>
                <w:lang w:eastAsia="ja-JP"/>
              </w:rPr>
              <w:t>θ</w:t>
            </w:r>
            <w:r>
              <w:rPr>
                <w:lang w:eastAsia="ja-JP"/>
              </w:rPr>
              <w:t xml:space="preserve"> direction, while the</w:t>
            </w:r>
            <w:r>
              <w:rPr>
                <w:i/>
                <w:lang w:eastAsia="ja-JP"/>
              </w:rPr>
              <w:t xml:space="preserve"> Φ value being the closest possible to the</w:t>
            </w:r>
            <w:r>
              <w:rPr>
                <w:lang w:eastAsia="ja-JP"/>
              </w:rPr>
              <w:t xml:space="preserve"> reference beam centre direction.</w:t>
            </w:r>
          </w:p>
          <w:p w14:paraId="6920601D" w14:textId="77777777" w:rsidR="004D3FFD" w:rsidRDefault="002C252C" w:rsidP="00600353">
            <w:pPr>
              <w:pStyle w:val="TAL"/>
              <w:rPr>
                <w:i/>
                <w:lang w:eastAsia="ja-JP"/>
              </w:rPr>
            </w:pPr>
            <w:r>
              <w:rPr>
                <w:lang w:eastAsia="zh-CN"/>
              </w:rPr>
              <w:t>4)</w:t>
            </w:r>
            <w:r>
              <w:rPr>
                <w:lang w:eastAsia="zh-CN"/>
              </w:rPr>
              <w:tab/>
              <w:t xml:space="preserve">The beam peak direction corresponding to the </w:t>
            </w:r>
            <w:r>
              <w:rPr>
                <w:lang w:eastAsia="ja-JP"/>
              </w:rPr>
              <w:t xml:space="preserve">maximum steering from the reference beam centre direction in the negative </w:t>
            </w:r>
            <w:r>
              <w:rPr>
                <w:i/>
                <w:lang w:eastAsia="ja-JP"/>
              </w:rPr>
              <w:t>θ</w:t>
            </w:r>
            <w:r>
              <w:rPr>
                <w:lang w:eastAsia="ja-JP"/>
              </w:rPr>
              <w:t xml:space="preserve"> direction, while the </w:t>
            </w:r>
            <w:r>
              <w:rPr>
                <w:i/>
                <w:lang w:eastAsia="ja-JP"/>
              </w:rPr>
              <w:t xml:space="preserve">Φ value being the closest possible to the </w:t>
            </w:r>
            <w:r>
              <w:rPr>
                <w:lang w:eastAsia="ja-JP"/>
              </w:rPr>
              <w:t>reference beam centre direction</w:t>
            </w:r>
            <w:r>
              <w:rPr>
                <w:i/>
                <w:lang w:eastAsia="ja-JP"/>
              </w:rPr>
              <w:t>.</w:t>
            </w:r>
          </w:p>
          <w:p w14:paraId="1A1419DF" w14:textId="77777777" w:rsidR="004D3FFD" w:rsidRDefault="002C252C" w:rsidP="00600353">
            <w:pPr>
              <w:pStyle w:val="TAL"/>
              <w:rPr>
                <w:lang w:eastAsia="ja-JP"/>
              </w:rPr>
            </w:pPr>
            <w:r>
              <w:rPr>
                <w:lang w:eastAsia="ja-JP"/>
              </w:rPr>
              <w:t xml:space="preserve">The maximum steering direction(s) may coincide with </w:t>
            </w:r>
            <w:r>
              <w:rPr>
                <w:i/>
                <w:lang w:eastAsia="ja-JP"/>
              </w:rPr>
              <w:t>the reference beam centre direction</w:t>
            </w:r>
            <w:r>
              <w:rPr>
                <w:lang w:eastAsia="ja-JP"/>
              </w:rPr>
              <w:t>.</w:t>
            </w:r>
          </w:p>
          <w:p w14:paraId="1031319E" w14:textId="77777777" w:rsidR="004D3FFD" w:rsidRDefault="002C252C" w:rsidP="00600353">
            <w:pPr>
              <w:pStyle w:val="TAL"/>
              <w:rPr>
                <w:szCs w:val="18"/>
                <w:lang w:eastAsia="ja-JP"/>
              </w:rPr>
            </w:pPr>
            <w:r>
              <w:rPr>
                <w:szCs w:val="18"/>
                <w:lang w:eastAsia="ja-JP"/>
              </w:rPr>
              <w:t>Declared for every beam (D.3).</w:t>
            </w:r>
          </w:p>
        </w:tc>
      </w:tr>
      <w:tr w:rsidR="004D3FFD" w14:paraId="7FA7457A"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75DBEBC0" w14:textId="77777777" w:rsidR="004D3FFD" w:rsidRDefault="002C252C" w:rsidP="00600353">
            <w:pPr>
              <w:pStyle w:val="TAL"/>
              <w:rPr>
                <w:szCs w:val="18"/>
                <w:lang w:eastAsia="ja-JP"/>
              </w:rPr>
            </w:pPr>
            <w:r>
              <w:rPr>
                <w:lang w:eastAsia="ja-JP"/>
              </w:rPr>
              <w:t>D.9</w:t>
            </w:r>
          </w:p>
        </w:tc>
        <w:tc>
          <w:tcPr>
            <w:tcW w:w="1985" w:type="dxa"/>
            <w:tcBorders>
              <w:top w:val="single" w:sz="4" w:space="0" w:color="auto"/>
              <w:left w:val="single" w:sz="4" w:space="0" w:color="auto"/>
              <w:bottom w:val="single" w:sz="4" w:space="0" w:color="auto"/>
              <w:right w:val="single" w:sz="4" w:space="0" w:color="auto"/>
            </w:tcBorders>
          </w:tcPr>
          <w:p w14:paraId="10F00FFA" w14:textId="77777777" w:rsidR="004D3FFD" w:rsidRDefault="002C252C" w:rsidP="00600353">
            <w:pPr>
              <w:pStyle w:val="TAL"/>
              <w:rPr>
                <w:lang w:eastAsia="ja-JP"/>
              </w:rPr>
            </w:pPr>
            <w:r>
              <w:rPr>
                <w:lang w:eastAsia="ja-JP"/>
              </w:rPr>
              <w:t>Rated beam EIRP</w:t>
            </w:r>
          </w:p>
        </w:tc>
        <w:tc>
          <w:tcPr>
            <w:tcW w:w="7091" w:type="dxa"/>
            <w:tcBorders>
              <w:top w:val="single" w:sz="4" w:space="0" w:color="auto"/>
              <w:left w:val="single" w:sz="4" w:space="0" w:color="auto"/>
              <w:bottom w:val="single" w:sz="4" w:space="0" w:color="auto"/>
              <w:right w:val="single" w:sz="4" w:space="0" w:color="auto"/>
            </w:tcBorders>
          </w:tcPr>
          <w:p w14:paraId="64A19A99" w14:textId="77777777" w:rsidR="004D3FFD" w:rsidRDefault="002C252C" w:rsidP="00600353">
            <w:pPr>
              <w:pStyle w:val="TAL"/>
              <w:rPr>
                <w:lang w:eastAsia="ja-JP"/>
              </w:rPr>
            </w:pPr>
            <w:r>
              <w:rPr>
                <w:lang w:eastAsia="ja-JP"/>
              </w:rPr>
              <w:t>The rated EIRP level per passband (P</w:t>
            </w:r>
            <w:r>
              <w:rPr>
                <w:vertAlign w:val="subscript"/>
                <w:lang w:eastAsia="ja-JP"/>
              </w:rPr>
              <w:t>rated,p,EIRP</w:t>
            </w:r>
            <w:r>
              <w:rPr>
                <w:lang w:eastAsia="ja-JP"/>
              </w:rPr>
              <w:t xml:space="preserve">) at the </w:t>
            </w:r>
            <w:r>
              <w:rPr>
                <w:i/>
                <w:lang w:eastAsia="ja-JP"/>
              </w:rPr>
              <w:t>beam peak direction</w:t>
            </w:r>
            <w:r>
              <w:rPr>
                <w:lang w:eastAsia="ja-JP"/>
              </w:rPr>
              <w:t xml:space="preserve"> associated with a particular</w:t>
            </w:r>
            <w:r>
              <w:rPr>
                <w:i/>
                <w:lang w:eastAsia="ja-JP"/>
              </w:rPr>
              <w:t xml:space="preserve"> beam direction pair</w:t>
            </w:r>
            <w:r>
              <w:rPr>
                <w:lang w:eastAsia="ja-JP"/>
              </w:rPr>
              <w:t xml:space="preserve"> for each of the declared maximum steering directions (D.8), as well as the reference </w:t>
            </w:r>
            <w:r>
              <w:rPr>
                <w:i/>
                <w:lang w:eastAsia="ja-JP"/>
              </w:rPr>
              <w:t>beam direction pair</w:t>
            </w:r>
            <w:r>
              <w:rPr>
                <w:lang w:eastAsia="ja-JP"/>
              </w:rPr>
              <w:t xml:space="preserve"> (D.8). Declared for every beam (D.3).</w:t>
            </w:r>
          </w:p>
          <w:p w14:paraId="26B4C2F0" w14:textId="77777777" w:rsidR="004D3FFD" w:rsidRDefault="002C252C" w:rsidP="00600353">
            <w:pPr>
              <w:pStyle w:val="TAL"/>
              <w:rPr>
                <w:lang w:eastAsia="ja-JP"/>
              </w:rPr>
            </w:pPr>
            <w:r>
              <w:rPr>
                <w:lang w:eastAsia="ja-JP"/>
              </w:rPr>
              <w:t>(Note 5, 6, 7)</w:t>
            </w:r>
          </w:p>
        </w:tc>
      </w:tr>
      <w:tr w:rsidR="004D3FFD" w14:paraId="48FA1F1B"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4F2166C9" w14:textId="77777777" w:rsidR="004D3FFD" w:rsidRDefault="002C252C" w:rsidP="00600353">
            <w:pPr>
              <w:pStyle w:val="TAL"/>
              <w:rPr>
                <w:szCs w:val="18"/>
                <w:lang w:eastAsia="ja-JP"/>
              </w:rPr>
            </w:pPr>
            <w:r>
              <w:rPr>
                <w:lang w:eastAsia="ja-JP"/>
              </w:rPr>
              <w:t>D.10</w:t>
            </w:r>
          </w:p>
        </w:tc>
        <w:tc>
          <w:tcPr>
            <w:tcW w:w="1985" w:type="dxa"/>
            <w:tcBorders>
              <w:top w:val="single" w:sz="4" w:space="0" w:color="auto"/>
              <w:left w:val="single" w:sz="4" w:space="0" w:color="auto"/>
              <w:bottom w:val="single" w:sz="4" w:space="0" w:color="auto"/>
              <w:right w:val="single" w:sz="4" w:space="0" w:color="auto"/>
            </w:tcBorders>
          </w:tcPr>
          <w:p w14:paraId="4F710476" w14:textId="77777777" w:rsidR="004D3FFD" w:rsidRDefault="002C252C" w:rsidP="00600353">
            <w:pPr>
              <w:pStyle w:val="TAL"/>
              <w:rPr>
                <w:lang w:eastAsia="ja-JP"/>
              </w:rPr>
            </w:pPr>
            <w:r>
              <w:rPr>
                <w:lang w:eastAsia="ja-JP"/>
              </w:rPr>
              <w:t>Beamwidth</w:t>
            </w:r>
          </w:p>
        </w:tc>
        <w:tc>
          <w:tcPr>
            <w:tcW w:w="7091" w:type="dxa"/>
            <w:tcBorders>
              <w:top w:val="single" w:sz="4" w:space="0" w:color="auto"/>
              <w:left w:val="single" w:sz="4" w:space="0" w:color="auto"/>
              <w:bottom w:val="single" w:sz="4" w:space="0" w:color="auto"/>
              <w:right w:val="single" w:sz="4" w:space="0" w:color="auto"/>
            </w:tcBorders>
          </w:tcPr>
          <w:p w14:paraId="3DC4FBBC" w14:textId="77777777" w:rsidR="004D3FFD" w:rsidRDefault="002C252C" w:rsidP="00600353">
            <w:pPr>
              <w:pStyle w:val="TAL"/>
              <w:rPr>
                <w:lang w:eastAsia="ja-JP"/>
              </w:rPr>
            </w:pPr>
            <w:r>
              <w:rPr>
                <w:lang w:eastAsia="ja-JP"/>
              </w:rPr>
              <w:t xml:space="preserve">The </w:t>
            </w:r>
            <w:r>
              <w:rPr>
                <w:i/>
                <w:lang w:eastAsia="ja-JP"/>
              </w:rPr>
              <w:t>beamwidth</w:t>
            </w:r>
            <w:r>
              <w:rPr>
                <w:lang w:eastAsia="ja-JP"/>
              </w:rPr>
              <w:t xml:space="preserve"> for the reference </w:t>
            </w:r>
            <w:r>
              <w:rPr>
                <w:i/>
                <w:lang w:eastAsia="ja-JP"/>
              </w:rPr>
              <w:t>beam direction pair</w:t>
            </w:r>
            <w:r>
              <w:rPr>
                <w:lang w:eastAsia="ja-JP"/>
              </w:rPr>
              <w:t xml:space="preserve"> and the four maximum steering directions. Declared for every beam (D.3).</w:t>
            </w:r>
          </w:p>
        </w:tc>
      </w:tr>
      <w:tr w:rsidR="004D3FFD" w14:paraId="075E03EB"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3E883769" w14:textId="77777777" w:rsidR="004D3FFD" w:rsidRDefault="002C252C" w:rsidP="00600353">
            <w:pPr>
              <w:pStyle w:val="TAL"/>
              <w:rPr>
                <w:szCs w:val="18"/>
                <w:lang w:eastAsia="ja-JP"/>
              </w:rPr>
            </w:pPr>
            <w:r>
              <w:rPr>
                <w:lang w:eastAsia="ja-JP"/>
              </w:rPr>
              <w:t>D.11</w:t>
            </w:r>
          </w:p>
        </w:tc>
        <w:tc>
          <w:tcPr>
            <w:tcW w:w="1985" w:type="dxa"/>
            <w:tcBorders>
              <w:top w:val="single" w:sz="4" w:space="0" w:color="auto"/>
              <w:left w:val="single" w:sz="4" w:space="0" w:color="auto"/>
              <w:bottom w:val="single" w:sz="4" w:space="0" w:color="auto"/>
              <w:right w:val="single" w:sz="4" w:space="0" w:color="auto"/>
            </w:tcBorders>
          </w:tcPr>
          <w:p w14:paraId="0AC28081" w14:textId="77777777" w:rsidR="004D3FFD" w:rsidRDefault="002C252C" w:rsidP="00600353">
            <w:pPr>
              <w:pStyle w:val="TAL"/>
              <w:rPr>
                <w:lang w:eastAsia="ja-JP"/>
              </w:rPr>
            </w:pPr>
            <w:r>
              <w:rPr>
                <w:lang w:eastAsia="ja-JP"/>
              </w:rPr>
              <w:t>Equivalent b</w:t>
            </w:r>
            <w:r>
              <w:rPr>
                <w:lang w:eastAsia="zh-CN"/>
              </w:rPr>
              <w:t>eams</w:t>
            </w:r>
          </w:p>
        </w:tc>
        <w:tc>
          <w:tcPr>
            <w:tcW w:w="7091" w:type="dxa"/>
            <w:tcBorders>
              <w:top w:val="single" w:sz="4" w:space="0" w:color="auto"/>
              <w:left w:val="single" w:sz="4" w:space="0" w:color="auto"/>
              <w:bottom w:val="single" w:sz="4" w:space="0" w:color="auto"/>
              <w:right w:val="single" w:sz="4" w:space="0" w:color="auto"/>
            </w:tcBorders>
          </w:tcPr>
          <w:p w14:paraId="62C881AB" w14:textId="77777777" w:rsidR="004D3FFD" w:rsidRDefault="002C252C" w:rsidP="00600353">
            <w:pPr>
              <w:pStyle w:val="TAL"/>
              <w:rPr>
                <w:lang w:eastAsia="ja-JP"/>
              </w:rPr>
            </w:pPr>
            <w:r>
              <w:rPr>
                <w:lang w:eastAsia="ja-JP"/>
              </w:rPr>
              <w:t>List of beams which are declared to be equivalent.</w:t>
            </w:r>
          </w:p>
          <w:p w14:paraId="41236ECA" w14:textId="77777777" w:rsidR="004D3FFD" w:rsidRDefault="002C252C" w:rsidP="00600353">
            <w:pPr>
              <w:pStyle w:val="TAL"/>
              <w:rPr>
                <w:lang w:eastAsia="ja-JP"/>
              </w:rPr>
            </w:pPr>
            <w:r>
              <w:rPr>
                <w:lang w:eastAsia="ja-JP"/>
              </w:rPr>
              <w:t>Equivalent</w:t>
            </w:r>
            <w:r>
              <w:rPr>
                <w:lang w:eastAsia="zh-CN"/>
              </w:rPr>
              <w:t xml:space="preserve"> beams</w:t>
            </w:r>
            <w:r>
              <w:rPr>
                <w:lang w:eastAsia="ja-JP"/>
              </w:rPr>
              <w:t xml:space="preserve"> imply that the beams are expected to have identical </w:t>
            </w:r>
            <w:r>
              <w:rPr>
                <w:i/>
                <w:lang w:eastAsia="zh-CN"/>
              </w:rPr>
              <w:t xml:space="preserve">OTA peak </w:t>
            </w:r>
            <w:r>
              <w:rPr>
                <w:i/>
                <w:lang w:eastAsia="ja-JP"/>
              </w:rPr>
              <w:t>directions sets</w:t>
            </w:r>
            <w:r>
              <w:rPr>
                <w:lang w:eastAsia="ja-JP"/>
              </w:rPr>
              <w:t xml:space="preserve"> and intended to have identical spatial properties at all steering directions within the </w:t>
            </w:r>
            <w:r>
              <w:rPr>
                <w:i/>
                <w:lang w:eastAsia="zh-CN"/>
              </w:rPr>
              <w:t xml:space="preserve">OTA peak </w:t>
            </w:r>
            <w:r>
              <w:rPr>
                <w:i/>
                <w:lang w:eastAsia="ja-JP"/>
              </w:rPr>
              <w:t>directions set</w:t>
            </w:r>
            <w:r>
              <w:rPr>
                <w:lang w:eastAsia="ja-JP"/>
              </w:rPr>
              <w:t xml:space="preserve"> when presented with identical signals. All declarations (D.4 – D.10) made for the beams are identical and the transmitter unit</w:t>
            </w:r>
            <w:r>
              <w:rPr>
                <w:i/>
                <w:lang w:eastAsia="ja-JP"/>
              </w:rPr>
              <w:t xml:space="preserve">, </w:t>
            </w:r>
            <w:r>
              <w:rPr>
                <w:lang w:eastAsia="ja-JP"/>
              </w:rPr>
              <w:t>RDN and antenna array responsible for generating the beam are of identical design.</w:t>
            </w:r>
          </w:p>
        </w:tc>
      </w:tr>
      <w:tr w:rsidR="004D3FFD" w14:paraId="58831763"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3CC8FB41" w14:textId="77777777" w:rsidR="004D3FFD" w:rsidRDefault="002C252C" w:rsidP="00600353">
            <w:pPr>
              <w:pStyle w:val="TAL"/>
              <w:rPr>
                <w:szCs w:val="18"/>
                <w:lang w:eastAsia="ja-JP"/>
              </w:rPr>
            </w:pPr>
            <w:r>
              <w:rPr>
                <w:lang w:eastAsia="ja-JP"/>
              </w:rPr>
              <w:t>D.12</w:t>
            </w:r>
          </w:p>
        </w:tc>
        <w:tc>
          <w:tcPr>
            <w:tcW w:w="1985" w:type="dxa"/>
            <w:tcBorders>
              <w:top w:val="single" w:sz="4" w:space="0" w:color="auto"/>
              <w:left w:val="single" w:sz="4" w:space="0" w:color="auto"/>
              <w:bottom w:val="single" w:sz="4" w:space="0" w:color="auto"/>
              <w:right w:val="single" w:sz="4" w:space="0" w:color="auto"/>
            </w:tcBorders>
          </w:tcPr>
          <w:p w14:paraId="055BBEE3" w14:textId="77777777" w:rsidR="004D3FFD" w:rsidRDefault="002C252C" w:rsidP="00600353">
            <w:pPr>
              <w:pStyle w:val="TAL"/>
              <w:rPr>
                <w:lang w:eastAsia="ja-JP"/>
              </w:rPr>
            </w:pPr>
            <w:r>
              <w:rPr>
                <w:lang w:eastAsia="ja-JP"/>
              </w:rPr>
              <w:t>Parallel beams</w:t>
            </w:r>
          </w:p>
        </w:tc>
        <w:tc>
          <w:tcPr>
            <w:tcW w:w="7091" w:type="dxa"/>
            <w:tcBorders>
              <w:top w:val="single" w:sz="4" w:space="0" w:color="auto"/>
              <w:left w:val="single" w:sz="4" w:space="0" w:color="auto"/>
              <w:bottom w:val="single" w:sz="4" w:space="0" w:color="auto"/>
              <w:right w:val="single" w:sz="4" w:space="0" w:color="auto"/>
            </w:tcBorders>
          </w:tcPr>
          <w:p w14:paraId="2BB6CEE0" w14:textId="77777777" w:rsidR="004D3FFD" w:rsidRDefault="002C252C" w:rsidP="00600353">
            <w:pPr>
              <w:pStyle w:val="TAL"/>
              <w:rPr>
                <w:lang w:eastAsia="ja-JP"/>
              </w:rPr>
            </w:pPr>
            <w:r>
              <w:rPr>
                <w:lang w:eastAsia="ja-JP"/>
              </w:rPr>
              <w:t>List of beams which have been declared equivalent (D.11) and can be generated in parallel using independent RF power resources.</w:t>
            </w:r>
          </w:p>
          <w:p w14:paraId="1F2B3AFF" w14:textId="77777777" w:rsidR="004D3FFD" w:rsidRDefault="002C252C" w:rsidP="00600353">
            <w:pPr>
              <w:pStyle w:val="TAL"/>
              <w:rPr>
                <w:lang w:eastAsia="ja-JP"/>
              </w:rPr>
            </w:pPr>
            <w:r>
              <w:rPr>
                <w:lang w:eastAsia="zh-CN"/>
              </w:rPr>
              <w:t>Independent power resources mean that the beams are transmitted from mutually exclusive transmitter units.</w:t>
            </w:r>
          </w:p>
        </w:tc>
      </w:tr>
      <w:tr w:rsidR="004D3FFD" w14:paraId="29E1C9CC"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38250722" w14:textId="77777777" w:rsidR="004D3FFD" w:rsidRDefault="002C252C" w:rsidP="00600353">
            <w:pPr>
              <w:pStyle w:val="TAL"/>
              <w:rPr>
                <w:szCs w:val="18"/>
                <w:lang w:eastAsia="ja-JP"/>
              </w:rPr>
            </w:pPr>
            <w:r>
              <w:rPr>
                <w:lang w:eastAsia="ja-JP"/>
              </w:rPr>
              <w:t>D.13</w:t>
            </w:r>
          </w:p>
        </w:tc>
        <w:tc>
          <w:tcPr>
            <w:tcW w:w="1985" w:type="dxa"/>
            <w:tcBorders>
              <w:top w:val="single" w:sz="4" w:space="0" w:color="auto"/>
              <w:left w:val="single" w:sz="4" w:space="0" w:color="auto"/>
              <w:bottom w:val="single" w:sz="4" w:space="0" w:color="auto"/>
              <w:right w:val="single" w:sz="4" w:space="0" w:color="auto"/>
            </w:tcBorders>
          </w:tcPr>
          <w:p w14:paraId="7F8F78D7" w14:textId="77777777" w:rsidR="004D3FFD" w:rsidRDefault="002C252C" w:rsidP="00600353">
            <w:pPr>
              <w:pStyle w:val="TAL"/>
              <w:rPr>
                <w:lang w:eastAsia="ja-JP"/>
              </w:rPr>
            </w:pPr>
            <w:r>
              <w:rPr>
                <w:lang w:eastAsia="ja-JP"/>
              </w:rPr>
              <w:t>OTA coverage range</w:t>
            </w:r>
          </w:p>
        </w:tc>
        <w:tc>
          <w:tcPr>
            <w:tcW w:w="7091" w:type="dxa"/>
            <w:tcBorders>
              <w:top w:val="single" w:sz="4" w:space="0" w:color="auto"/>
              <w:left w:val="single" w:sz="4" w:space="0" w:color="auto"/>
              <w:bottom w:val="single" w:sz="4" w:space="0" w:color="auto"/>
              <w:right w:val="single" w:sz="4" w:space="0" w:color="auto"/>
            </w:tcBorders>
          </w:tcPr>
          <w:p w14:paraId="3E1BD9F9" w14:textId="77777777" w:rsidR="004D3FFD" w:rsidRDefault="002C252C" w:rsidP="00600353">
            <w:pPr>
              <w:pStyle w:val="TAL"/>
              <w:rPr>
                <w:lang w:eastAsia="ja-JP"/>
              </w:rPr>
            </w:pPr>
            <w:r>
              <w:rPr>
                <w:lang w:eastAsia="ja-JP"/>
              </w:rPr>
              <w:t>Declared as a single range of directions within which selected TX OTA requirements are intended to be met.</w:t>
            </w:r>
          </w:p>
          <w:p w14:paraId="4D8607B0" w14:textId="77777777" w:rsidR="004D3FFD" w:rsidRDefault="002C252C" w:rsidP="00600353">
            <w:pPr>
              <w:pStyle w:val="TAL"/>
              <w:rPr>
                <w:lang w:eastAsia="ja-JP"/>
              </w:rPr>
            </w:pPr>
            <w:r>
              <w:rPr>
                <w:lang w:eastAsia="ja-JP"/>
              </w:rPr>
              <w:t>(Note 3)</w:t>
            </w:r>
          </w:p>
        </w:tc>
      </w:tr>
      <w:tr w:rsidR="004D3FFD" w14:paraId="28E9A7D7"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56076F4D" w14:textId="77777777" w:rsidR="004D3FFD" w:rsidRDefault="002C252C" w:rsidP="00600353">
            <w:pPr>
              <w:pStyle w:val="TAL"/>
              <w:rPr>
                <w:lang w:eastAsia="ja-JP"/>
              </w:rPr>
            </w:pPr>
            <w:r>
              <w:rPr>
                <w:lang w:eastAsia="ja-JP"/>
              </w:rPr>
              <w:t>D.14</w:t>
            </w:r>
          </w:p>
        </w:tc>
        <w:tc>
          <w:tcPr>
            <w:tcW w:w="1985" w:type="dxa"/>
            <w:tcBorders>
              <w:top w:val="single" w:sz="4" w:space="0" w:color="auto"/>
              <w:left w:val="single" w:sz="4" w:space="0" w:color="auto"/>
              <w:bottom w:val="single" w:sz="4" w:space="0" w:color="auto"/>
              <w:right w:val="single" w:sz="4" w:space="0" w:color="auto"/>
            </w:tcBorders>
          </w:tcPr>
          <w:p w14:paraId="7645AECB" w14:textId="77777777" w:rsidR="004D3FFD" w:rsidRDefault="002C252C" w:rsidP="00600353">
            <w:pPr>
              <w:pStyle w:val="TAL"/>
              <w:rPr>
                <w:i/>
                <w:lang w:eastAsia="ja-JP"/>
              </w:rPr>
            </w:pPr>
            <w:r>
              <w:rPr>
                <w:i/>
                <w:lang w:eastAsia="ja-JP"/>
              </w:rPr>
              <w:t>OTA coverage range</w:t>
            </w:r>
            <w:r>
              <w:rPr>
                <w:lang w:eastAsia="ja-JP"/>
              </w:rPr>
              <w:t xml:space="preserve"> reference direction</w:t>
            </w:r>
          </w:p>
        </w:tc>
        <w:tc>
          <w:tcPr>
            <w:tcW w:w="7091" w:type="dxa"/>
            <w:tcBorders>
              <w:top w:val="single" w:sz="4" w:space="0" w:color="auto"/>
              <w:left w:val="single" w:sz="4" w:space="0" w:color="auto"/>
              <w:bottom w:val="single" w:sz="4" w:space="0" w:color="auto"/>
              <w:right w:val="single" w:sz="4" w:space="0" w:color="auto"/>
            </w:tcBorders>
          </w:tcPr>
          <w:p w14:paraId="6A4F8912" w14:textId="77777777" w:rsidR="004D3FFD" w:rsidRDefault="002C252C" w:rsidP="00600353">
            <w:pPr>
              <w:pStyle w:val="TAL"/>
              <w:rPr>
                <w:lang w:eastAsia="ja-JP"/>
              </w:rPr>
            </w:pPr>
            <w:r>
              <w:rPr>
                <w:lang w:eastAsia="ja-JP"/>
              </w:rPr>
              <w:t xml:space="preserve">The direction describing the reference direction of the </w:t>
            </w:r>
            <w:r>
              <w:rPr>
                <w:i/>
                <w:lang w:eastAsia="ja-JP"/>
              </w:rPr>
              <w:t>OTA coverage range</w:t>
            </w:r>
            <w:r>
              <w:rPr>
                <w:lang w:eastAsia="ja-JP"/>
              </w:rPr>
              <w:t xml:space="preserve"> (D.13).</w:t>
            </w:r>
          </w:p>
          <w:p w14:paraId="084A63F7" w14:textId="77777777" w:rsidR="004D3FFD" w:rsidRDefault="002C252C" w:rsidP="00600353">
            <w:pPr>
              <w:pStyle w:val="TAL"/>
              <w:rPr>
                <w:lang w:eastAsia="ja-JP"/>
              </w:rPr>
            </w:pPr>
            <w:r>
              <w:rPr>
                <w:lang w:eastAsia="ja-JP"/>
              </w:rPr>
              <w:t>(Note 4)</w:t>
            </w:r>
          </w:p>
        </w:tc>
      </w:tr>
      <w:tr w:rsidR="004D3FFD" w14:paraId="3892BEF1"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26D8A3EC" w14:textId="77777777" w:rsidR="004D3FFD" w:rsidRDefault="002C252C" w:rsidP="00600353">
            <w:pPr>
              <w:pStyle w:val="TAL"/>
              <w:rPr>
                <w:lang w:eastAsia="ja-JP"/>
              </w:rPr>
            </w:pPr>
            <w:r>
              <w:rPr>
                <w:lang w:eastAsia="ja-JP"/>
              </w:rPr>
              <w:t>D.15</w:t>
            </w:r>
          </w:p>
        </w:tc>
        <w:tc>
          <w:tcPr>
            <w:tcW w:w="1985" w:type="dxa"/>
            <w:tcBorders>
              <w:top w:val="single" w:sz="4" w:space="0" w:color="auto"/>
              <w:left w:val="single" w:sz="4" w:space="0" w:color="auto"/>
              <w:bottom w:val="single" w:sz="4" w:space="0" w:color="auto"/>
              <w:right w:val="single" w:sz="4" w:space="0" w:color="auto"/>
            </w:tcBorders>
          </w:tcPr>
          <w:p w14:paraId="60154CC7" w14:textId="77777777" w:rsidR="004D3FFD" w:rsidRDefault="002C252C" w:rsidP="00600353">
            <w:pPr>
              <w:pStyle w:val="TAL"/>
              <w:rPr>
                <w:lang w:eastAsia="ja-JP"/>
              </w:rPr>
            </w:pPr>
            <w:r>
              <w:rPr>
                <w:lang w:eastAsia="ja-JP"/>
              </w:rPr>
              <w:t>OTA coverage range maximum directions</w:t>
            </w:r>
          </w:p>
        </w:tc>
        <w:tc>
          <w:tcPr>
            <w:tcW w:w="7091" w:type="dxa"/>
            <w:tcBorders>
              <w:top w:val="single" w:sz="4" w:space="0" w:color="auto"/>
              <w:left w:val="single" w:sz="4" w:space="0" w:color="auto"/>
              <w:bottom w:val="single" w:sz="4" w:space="0" w:color="auto"/>
              <w:right w:val="single" w:sz="4" w:space="0" w:color="auto"/>
            </w:tcBorders>
          </w:tcPr>
          <w:p w14:paraId="2C2F6967" w14:textId="77777777" w:rsidR="004D3FFD" w:rsidRDefault="002C252C" w:rsidP="00600353">
            <w:pPr>
              <w:pStyle w:val="TAL"/>
              <w:rPr>
                <w:szCs w:val="18"/>
                <w:lang w:eastAsia="ja-JP"/>
              </w:rPr>
            </w:pPr>
            <w:r>
              <w:rPr>
                <w:szCs w:val="18"/>
                <w:lang w:eastAsia="ja-JP"/>
              </w:rPr>
              <w:t>The directions corresponding to the following points:</w:t>
            </w:r>
          </w:p>
          <w:p w14:paraId="31EB589B" w14:textId="77777777" w:rsidR="004D3FFD" w:rsidRDefault="002C252C" w:rsidP="00600353">
            <w:pPr>
              <w:pStyle w:val="TAL"/>
              <w:rPr>
                <w:lang w:eastAsia="ja-JP"/>
              </w:rPr>
            </w:pPr>
            <w:r>
              <w:rPr>
                <w:lang w:eastAsia="ja-JP"/>
              </w:rPr>
              <w:t>1)</w:t>
            </w:r>
            <w:r>
              <w:rPr>
                <w:lang w:eastAsia="ja-JP"/>
              </w:rPr>
              <w:tab/>
              <w:t xml:space="preserve">The direction determined by the maximum φ value achievable inside the </w:t>
            </w:r>
            <w:r>
              <w:rPr>
                <w:i/>
                <w:lang w:eastAsia="ja-JP"/>
              </w:rPr>
              <w:t>OTA coverage range</w:t>
            </w:r>
            <w:r>
              <w:rPr>
                <w:lang w:eastAsia="ja-JP"/>
              </w:rPr>
              <w:t xml:space="preserve">, while θ value being the closest possible to the </w:t>
            </w:r>
            <w:r>
              <w:rPr>
                <w:i/>
                <w:lang w:eastAsia="ja-JP"/>
              </w:rPr>
              <w:t>OTA coverage range</w:t>
            </w:r>
            <w:r>
              <w:rPr>
                <w:lang w:eastAsia="ja-JP"/>
              </w:rPr>
              <w:t xml:space="preserve"> reference direction.</w:t>
            </w:r>
          </w:p>
          <w:p w14:paraId="2CB2F106" w14:textId="77777777" w:rsidR="004D3FFD" w:rsidRDefault="002C252C" w:rsidP="00600353">
            <w:pPr>
              <w:pStyle w:val="TAL"/>
              <w:rPr>
                <w:lang w:eastAsia="ja-JP"/>
              </w:rPr>
            </w:pPr>
            <w:r>
              <w:rPr>
                <w:lang w:eastAsia="ja-JP"/>
              </w:rPr>
              <w:t>2)</w:t>
            </w:r>
            <w:r>
              <w:rPr>
                <w:lang w:eastAsia="ja-JP"/>
              </w:rPr>
              <w:tab/>
              <w:t xml:space="preserve">The direction determined by the minimum φ value achievable inside the </w:t>
            </w:r>
            <w:r>
              <w:rPr>
                <w:i/>
                <w:lang w:eastAsia="ja-JP"/>
              </w:rPr>
              <w:t>OTA coverage range</w:t>
            </w:r>
            <w:r>
              <w:rPr>
                <w:lang w:eastAsia="ja-JP"/>
              </w:rPr>
              <w:t xml:space="preserve">, while θ value being the closest possible to the </w:t>
            </w:r>
            <w:r>
              <w:rPr>
                <w:i/>
                <w:lang w:eastAsia="ja-JP"/>
              </w:rPr>
              <w:t>OTA coverage range</w:t>
            </w:r>
            <w:r>
              <w:rPr>
                <w:lang w:eastAsia="ja-JP"/>
              </w:rPr>
              <w:t xml:space="preserve"> reference direction.</w:t>
            </w:r>
          </w:p>
          <w:p w14:paraId="67D54E4A" w14:textId="77777777" w:rsidR="004D3FFD" w:rsidRDefault="002C252C" w:rsidP="00600353">
            <w:pPr>
              <w:pStyle w:val="TAL"/>
              <w:rPr>
                <w:lang w:eastAsia="ja-JP"/>
              </w:rPr>
            </w:pPr>
            <w:r>
              <w:rPr>
                <w:lang w:eastAsia="ja-JP"/>
              </w:rPr>
              <w:t>3)</w:t>
            </w:r>
            <w:r>
              <w:rPr>
                <w:lang w:eastAsia="ja-JP"/>
              </w:rPr>
              <w:tab/>
              <w:t xml:space="preserve">The direction determined by the maximum θ value achievable inside the </w:t>
            </w:r>
            <w:r>
              <w:rPr>
                <w:i/>
                <w:lang w:eastAsia="ja-JP"/>
              </w:rPr>
              <w:t>OTA coverage range</w:t>
            </w:r>
            <w:r>
              <w:rPr>
                <w:lang w:eastAsia="ja-JP"/>
              </w:rPr>
              <w:t xml:space="preserve">, while φ value being the closest possible to the </w:t>
            </w:r>
            <w:r>
              <w:rPr>
                <w:i/>
                <w:lang w:eastAsia="ja-JP"/>
              </w:rPr>
              <w:t>OTA coverage range</w:t>
            </w:r>
            <w:r>
              <w:rPr>
                <w:lang w:eastAsia="ja-JP"/>
              </w:rPr>
              <w:t xml:space="preserve"> reference direction.</w:t>
            </w:r>
          </w:p>
          <w:p w14:paraId="7D296849" w14:textId="77777777" w:rsidR="004D3FFD" w:rsidRDefault="002C252C" w:rsidP="00600353">
            <w:pPr>
              <w:pStyle w:val="TAL"/>
              <w:rPr>
                <w:lang w:eastAsia="ja-JP"/>
              </w:rPr>
            </w:pPr>
            <w:r>
              <w:rPr>
                <w:lang w:eastAsia="ja-JP"/>
              </w:rPr>
              <w:t>4)</w:t>
            </w:r>
            <w:r>
              <w:rPr>
                <w:lang w:eastAsia="ja-JP"/>
              </w:rPr>
              <w:tab/>
              <w:t>The direction determined by the minimum θ value achievable inside the OTA coverage range, while φ value being the closest possible to the OTA coverage range reference direction.</w:t>
            </w:r>
          </w:p>
        </w:tc>
      </w:tr>
      <w:tr w:rsidR="004D3FFD" w14:paraId="668D082D"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70B3F84B" w14:textId="77777777" w:rsidR="004D3FFD" w:rsidRDefault="002C252C" w:rsidP="00600353">
            <w:pPr>
              <w:pStyle w:val="TAL"/>
              <w:rPr>
                <w:lang w:eastAsia="ja-JP"/>
              </w:rPr>
            </w:pPr>
            <w:r>
              <w:rPr>
                <w:lang w:eastAsia="ja-JP"/>
              </w:rPr>
              <w:t>D.16</w:t>
            </w:r>
          </w:p>
        </w:tc>
        <w:tc>
          <w:tcPr>
            <w:tcW w:w="1985" w:type="dxa"/>
            <w:tcBorders>
              <w:top w:val="single" w:sz="4" w:space="0" w:color="auto"/>
              <w:left w:val="single" w:sz="4" w:space="0" w:color="auto"/>
              <w:bottom w:val="single" w:sz="4" w:space="0" w:color="auto"/>
              <w:right w:val="single" w:sz="4" w:space="0" w:color="auto"/>
            </w:tcBorders>
          </w:tcPr>
          <w:p w14:paraId="43493FCB" w14:textId="77777777" w:rsidR="004D3FFD" w:rsidRDefault="002C252C" w:rsidP="00600353">
            <w:pPr>
              <w:pStyle w:val="TAL"/>
              <w:rPr>
                <w:i/>
                <w:lang w:eastAsia="ja-JP"/>
              </w:rPr>
            </w:pPr>
            <w:r>
              <w:rPr>
                <w:lang w:eastAsia="ja-JP"/>
              </w:rPr>
              <w:t>The rated passband OTA repeater power, P</w:t>
            </w:r>
            <w:r>
              <w:rPr>
                <w:vertAlign w:val="subscript"/>
                <w:lang w:eastAsia="ja-JP"/>
              </w:rPr>
              <w:t>rated,p,TRP</w:t>
            </w:r>
          </w:p>
        </w:tc>
        <w:tc>
          <w:tcPr>
            <w:tcW w:w="7091" w:type="dxa"/>
            <w:tcBorders>
              <w:top w:val="single" w:sz="4" w:space="0" w:color="auto"/>
              <w:left w:val="single" w:sz="4" w:space="0" w:color="auto"/>
              <w:bottom w:val="single" w:sz="4" w:space="0" w:color="auto"/>
              <w:right w:val="single" w:sz="4" w:space="0" w:color="auto"/>
            </w:tcBorders>
          </w:tcPr>
          <w:p w14:paraId="6C2133F9" w14:textId="77777777" w:rsidR="004D3FFD" w:rsidRDefault="002C252C" w:rsidP="00600353">
            <w:pPr>
              <w:pStyle w:val="TAL"/>
              <w:rPr>
                <w:lang w:eastAsia="ja-JP"/>
              </w:rPr>
            </w:pPr>
            <w:r>
              <w:rPr>
                <w:lang w:eastAsia="ja-JP"/>
              </w:rPr>
              <w:t>P</w:t>
            </w:r>
            <w:r>
              <w:rPr>
                <w:szCs w:val="18"/>
                <w:vertAlign w:val="subscript"/>
                <w:lang w:eastAsia="ja-JP"/>
              </w:rPr>
              <w:t>rated</w:t>
            </w:r>
            <w:r>
              <w:rPr>
                <w:vertAlign w:val="subscript"/>
                <w:lang w:eastAsia="ja-JP"/>
              </w:rPr>
              <w:t>,p,TRP</w:t>
            </w:r>
            <w:r>
              <w:rPr>
                <w:lang w:eastAsia="ja-JP"/>
              </w:rPr>
              <w:t xml:space="preserve"> is declared as TRP OTA power per passband, declared per supported operating band.</w:t>
            </w:r>
          </w:p>
          <w:p w14:paraId="50D3C081" w14:textId="77777777" w:rsidR="004D3FFD" w:rsidRDefault="002C252C" w:rsidP="00600353">
            <w:pPr>
              <w:pStyle w:val="TAL"/>
              <w:rPr>
                <w:lang w:eastAsia="ja-JP"/>
              </w:rPr>
            </w:pPr>
            <w:r>
              <w:rPr>
                <w:lang w:eastAsia="ja-JP"/>
              </w:rPr>
              <w:t>(Note 5, 7)</w:t>
            </w:r>
          </w:p>
        </w:tc>
      </w:tr>
      <w:tr w:rsidR="004D3FFD" w14:paraId="1C9BD7E1"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4B7F9517" w14:textId="77777777" w:rsidR="004D3FFD" w:rsidRDefault="002C252C" w:rsidP="00600353">
            <w:pPr>
              <w:pStyle w:val="TAL"/>
              <w:rPr>
                <w:lang w:eastAsia="ja-JP"/>
              </w:rPr>
            </w:pPr>
            <w:r>
              <w:rPr>
                <w:lang w:eastAsia="ja-JP"/>
              </w:rPr>
              <w:t>D.17</w:t>
            </w:r>
          </w:p>
        </w:tc>
        <w:tc>
          <w:tcPr>
            <w:tcW w:w="1985" w:type="dxa"/>
            <w:tcBorders>
              <w:top w:val="single" w:sz="4" w:space="0" w:color="auto"/>
              <w:left w:val="single" w:sz="4" w:space="0" w:color="auto"/>
              <w:bottom w:val="single" w:sz="4" w:space="0" w:color="auto"/>
              <w:right w:val="single" w:sz="4" w:space="0" w:color="auto"/>
            </w:tcBorders>
          </w:tcPr>
          <w:p w14:paraId="78877F06" w14:textId="77777777" w:rsidR="004D3FFD" w:rsidRDefault="002C252C" w:rsidP="00600353">
            <w:pPr>
              <w:pStyle w:val="TAL"/>
              <w:rPr>
                <w:lang w:eastAsia="ja-JP"/>
              </w:rPr>
            </w:pPr>
            <w:r>
              <w:rPr>
                <w:lang w:eastAsia="ja-JP"/>
              </w:rPr>
              <w:t>Rated transmitter TRP</w:t>
            </w:r>
            <w:r>
              <w:rPr>
                <w:lang w:eastAsia="zh-CN"/>
              </w:rPr>
              <w:t xml:space="preserve">, </w:t>
            </w:r>
            <w:r>
              <w:rPr>
                <w:lang w:eastAsia="ja-JP"/>
              </w:rPr>
              <w:t>P</w:t>
            </w:r>
            <w:r>
              <w:rPr>
                <w:vertAlign w:val="subscript"/>
                <w:lang w:eastAsia="ja-JP"/>
              </w:rPr>
              <w:t>rated,t,TRP</w:t>
            </w:r>
          </w:p>
        </w:tc>
        <w:tc>
          <w:tcPr>
            <w:tcW w:w="7091" w:type="dxa"/>
            <w:tcBorders>
              <w:top w:val="single" w:sz="4" w:space="0" w:color="auto"/>
              <w:left w:val="single" w:sz="4" w:space="0" w:color="auto"/>
              <w:bottom w:val="single" w:sz="4" w:space="0" w:color="auto"/>
              <w:right w:val="single" w:sz="4" w:space="0" w:color="auto"/>
            </w:tcBorders>
          </w:tcPr>
          <w:p w14:paraId="01210A0F" w14:textId="77777777" w:rsidR="004D3FFD" w:rsidRDefault="002C252C" w:rsidP="00600353">
            <w:pPr>
              <w:pStyle w:val="TAL"/>
              <w:rPr>
                <w:lang w:eastAsia="ja-JP"/>
              </w:rPr>
            </w:pPr>
            <w:r>
              <w:rPr>
                <w:lang w:eastAsia="ja-JP"/>
              </w:rPr>
              <w:t>Rated total radiated output power</w:t>
            </w:r>
            <w:r>
              <w:rPr>
                <w:i/>
                <w:lang w:eastAsia="ja-JP"/>
              </w:rPr>
              <w:t>.</w:t>
            </w:r>
          </w:p>
          <w:p w14:paraId="6B8BA51B" w14:textId="77777777" w:rsidR="004D3FFD" w:rsidRDefault="002C252C" w:rsidP="00600353">
            <w:pPr>
              <w:pStyle w:val="TAL"/>
              <w:rPr>
                <w:lang w:eastAsia="ja-JP"/>
              </w:rPr>
            </w:pPr>
            <w:r>
              <w:rPr>
                <w:lang w:eastAsia="ja-JP"/>
              </w:rPr>
              <w:t xml:space="preserve">Declared per supported </w:t>
            </w:r>
            <w:r>
              <w:rPr>
                <w:i/>
                <w:lang w:eastAsia="ja-JP"/>
              </w:rPr>
              <w:t>operating band</w:t>
            </w:r>
            <w:r>
              <w:rPr>
                <w:lang w:eastAsia="ja-JP"/>
              </w:rPr>
              <w:t>.</w:t>
            </w:r>
          </w:p>
          <w:p w14:paraId="6749FDD6" w14:textId="77777777" w:rsidR="004D3FFD" w:rsidRDefault="002C252C" w:rsidP="00600353">
            <w:pPr>
              <w:pStyle w:val="TAL"/>
              <w:rPr>
                <w:lang w:eastAsia="ja-JP"/>
              </w:rPr>
            </w:pPr>
            <w:r>
              <w:rPr>
                <w:lang w:eastAsia="ja-JP"/>
              </w:rPr>
              <w:t>(Note 5, 7)</w:t>
            </w:r>
          </w:p>
        </w:tc>
      </w:tr>
      <w:tr w:rsidR="004D3FFD" w14:paraId="26D9D394"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21B5A41D" w14:textId="77777777" w:rsidR="004D3FFD" w:rsidRDefault="002C252C" w:rsidP="00600353">
            <w:pPr>
              <w:pStyle w:val="TAL"/>
              <w:rPr>
                <w:szCs w:val="18"/>
                <w:lang w:eastAsia="ja-JP"/>
              </w:rPr>
            </w:pPr>
            <w:r>
              <w:rPr>
                <w:lang w:eastAsia="ja-JP"/>
              </w:rPr>
              <w:t>D.18</w:t>
            </w:r>
          </w:p>
        </w:tc>
        <w:tc>
          <w:tcPr>
            <w:tcW w:w="1985" w:type="dxa"/>
            <w:tcBorders>
              <w:top w:val="single" w:sz="4" w:space="0" w:color="auto"/>
              <w:left w:val="single" w:sz="4" w:space="0" w:color="auto"/>
              <w:bottom w:val="single" w:sz="4" w:space="0" w:color="auto"/>
              <w:right w:val="single" w:sz="4" w:space="0" w:color="auto"/>
            </w:tcBorders>
          </w:tcPr>
          <w:p w14:paraId="5065AA0D" w14:textId="77777777" w:rsidR="004D3FFD" w:rsidRDefault="002C252C" w:rsidP="00600353">
            <w:pPr>
              <w:pStyle w:val="TAL"/>
              <w:rPr>
                <w:lang w:eastAsia="ja-JP"/>
              </w:rPr>
            </w:pPr>
            <w:r>
              <w:rPr>
                <w:lang w:eastAsia="ja-JP"/>
              </w:rPr>
              <w:t>Spurious emission category</w:t>
            </w:r>
          </w:p>
        </w:tc>
        <w:tc>
          <w:tcPr>
            <w:tcW w:w="7091" w:type="dxa"/>
            <w:tcBorders>
              <w:top w:val="single" w:sz="4" w:space="0" w:color="auto"/>
              <w:left w:val="single" w:sz="4" w:space="0" w:color="auto"/>
              <w:bottom w:val="single" w:sz="4" w:space="0" w:color="auto"/>
              <w:right w:val="single" w:sz="4" w:space="0" w:color="auto"/>
            </w:tcBorders>
          </w:tcPr>
          <w:p w14:paraId="6739936E" w14:textId="77777777" w:rsidR="004D3FFD" w:rsidRDefault="002C252C" w:rsidP="00600353">
            <w:pPr>
              <w:pStyle w:val="TAL"/>
              <w:rPr>
                <w:lang w:eastAsia="ja-JP"/>
              </w:rPr>
            </w:pPr>
            <w:r>
              <w:rPr>
                <w:lang w:eastAsia="ja-JP"/>
              </w:rPr>
              <w:t>Declare the repeater spurious emission category as either category A or B with respect to the limits for spurious emissions, as defined in Recommendation ITU-R SM.329 [</w:t>
            </w:r>
            <w:r>
              <w:rPr>
                <w:rFonts w:hint="eastAsia"/>
                <w:lang w:val="en-US" w:eastAsia="zh-CN"/>
              </w:rPr>
              <w:t>4</w:t>
            </w:r>
            <w:r>
              <w:rPr>
                <w:lang w:eastAsia="ja-JP"/>
              </w:rPr>
              <w:t>].</w:t>
            </w:r>
          </w:p>
        </w:tc>
      </w:tr>
      <w:tr w:rsidR="004D3FFD" w14:paraId="0A2DAD3D"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0D96AED5" w14:textId="77777777" w:rsidR="004D3FFD" w:rsidRDefault="002C252C" w:rsidP="00600353">
            <w:pPr>
              <w:pStyle w:val="TAL"/>
              <w:rPr>
                <w:szCs w:val="18"/>
                <w:lang w:eastAsia="ja-JP"/>
              </w:rPr>
            </w:pPr>
            <w:r>
              <w:rPr>
                <w:lang w:eastAsia="ja-JP"/>
              </w:rPr>
              <w:t>D.19</w:t>
            </w:r>
          </w:p>
        </w:tc>
        <w:tc>
          <w:tcPr>
            <w:tcW w:w="1985" w:type="dxa"/>
            <w:tcBorders>
              <w:top w:val="single" w:sz="4" w:space="0" w:color="auto"/>
              <w:left w:val="single" w:sz="4" w:space="0" w:color="auto"/>
              <w:bottom w:val="single" w:sz="4" w:space="0" w:color="auto"/>
              <w:right w:val="single" w:sz="4" w:space="0" w:color="auto"/>
            </w:tcBorders>
          </w:tcPr>
          <w:p w14:paraId="68BDE197" w14:textId="77777777" w:rsidR="004D3FFD" w:rsidRDefault="002C252C" w:rsidP="00600353">
            <w:pPr>
              <w:pStyle w:val="TAL"/>
              <w:rPr>
                <w:szCs w:val="18"/>
                <w:lang w:eastAsia="ja-JP"/>
              </w:rPr>
            </w:pPr>
            <w:r>
              <w:rPr>
                <w:lang w:eastAsia="ja-JP"/>
              </w:rPr>
              <w:t>Additional operating band unwanted emissions</w:t>
            </w:r>
          </w:p>
        </w:tc>
        <w:tc>
          <w:tcPr>
            <w:tcW w:w="7091" w:type="dxa"/>
            <w:tcBorders>
              <w:top w:val="single" w:sz="4" w:space="0" w:color="auto"/>
              <w:left w:val="single" w:sz="4" w:space="0" w:color="auto"/>
              <w:bottom w:val="single" w:sz="4" w:space="0" w:color="auto"/>
              <w:right w:val="single" w:sz="4" w:space="0" w:color="auto"/>
            </w:tcBorders>
          </w:tcPr>
          <w:p w14:paraId="5784513E" w14:textId="77777777" w:rsidR="004D3FFD" w:rsidRDefault="002C252C" w:rsidP="00600353">
            <w:pPr>
              <w:pStyle w:val="TAL"/>
              <w:rPr>
                <w:lang w:eastAsia="ja-JP"/>
              </w:rPr>
            </w:pPr>
            <w:r>
              <w:rPr>
                <w:lang w:eastAsia="ja-JP"/>
              </w:rPr>
              <w:t>The manufacturer shall declare whether the repeater under test is intended to operate in geographic areas where the additional operating band unwanted emission limits defined in clause 6.7.4 apply.</w:t>
            </w:r>
          </w:p>
        </w:tc>
      </w:tr>
      <w:tr w:rsidR="004D3FFD" w14:paraId="78DD5BE3"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155BBE5A" w14:textId="77777777" w:rsidR="004D3FFD" w:rsidRDefault="002C252C" w:rsidP="00600353">
            <w:pPr>
              <w:pStyle w:val="TAL"/>
              <w:rPr>
                <w:szCs w:val="18"/>
                <w:lang w:eastAsia="ja-JP"/>
              </w:rPr>
            </w:pPr>
            <w:r>
              <w:rPr>
                <w:lang w:eastAsia="ja-JP"/>
              </w:rPr>
              <w:t>D.20</w:t>
            </w:r>
          </w:p>
        </w:tc>
        <w:tc>
          <w:tcPr>
            <w:tcW w:w="1985" w:type="dxa"/>
            <w:tcBorders>
              <w:top w:val="single" w:sz="4" w:space="0" w:color="auto"/>
              <w:left w:val="single" w:sz="4" w:space="0" w:color="auto"/>
              <w:bottom w:val="single" w:sz="4" w:space="0" w:color="auto"/>
              <w:right w:val="single" w:sz="4" w:space="0" w:color="auto"/>
            </w:tcBorders>
          </w:tcPr>
          <w:p w14:paraId="7BA23737" w14:textId="77777777" w:rsidR="004D3FFD" w:rsidRDefault="002C252C" w:rsidP="00600353">
            <w:pPr>
              <w:pStyle w:val="TAL"/>
              <w:rPr>
                <w:lang w:eastAsia="ja-JP"/>
              </w:rPr>
            </w:pPr>
            <w:r>
              <w:rPr>
                <w:lang w:eastAsia="ja-JP"/>
              </w:rPr>
              <w:t>Co-existence with other systems</w:t>
            </w:r>
          </w:p>
        </w:tc>
        <w:tc>
          <w:tcPr>
            <w:tcW w:w="7091" w:type="dxa"/>
            <w:tcBorders>
              <w:top w:val="single" w:sz="4" w:space="0" w:color="auto"/>
              <w:left w:val="single" w:sz="4" w:space="0" w:color="auto"/>
              <w:bottom w:val="single" w:sz="4" w:space="0" w:color="auto"/>
              <w:right w:val="single" w:sz="4" w:space="0" w:color="auto"/>
            </w:tcBorders>
          </w:tcPr>
          <w:p w14:paraId="192D45D9" w14:textId="77777777" w:rsidR="004D3FFD" w:rsidRDefault="002C252C" w:rsidP="00600353">
            <w:pPr>
              <w:pStyle w:val="TAL"/>
              <w:rPr>
                <w:i/>
                <w:lang w:eastAsia="ja-JP"/>
              </w:rPr>
            </w:pPr>
            <w:r>
              <w:rPr>
                <w:lang w:eastAsia="ja-JP"/>
              </w:rPr>
              <w:t>The manufacturer shall declare whether the repeater under test is intended to operate in geographic areas where one or more of the systems GSM850, GSM900, DCS1800, PCS1900, UTRA FDD, UTRA TDD, E-UTRA and/or PHS operating in another operating band are deployed.</w:t>
            </w:r>
          </w:p>
        </w:tc>
      </w:tr>
      <w:tr w:rsidR="004D3FFD" w14:paraId="5739687C"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5F1B0D4C" w14:textId="77777777" w:rsidR="004D3FFD" w:rsidRDefault="002C252C" w:rsidP="00600353">
            <w:pPr>
              <w:pStyle w:val="TAL"/>
              <w:rPr>
                <w:szCs w:val="18"/>
                <w:lang w:eastAsia="ja-JP"/>
              </w:rPr>
            </w:pPr>
            <w:r>
              <w:rPr>
                <w:lang w:eastAsia="ja-JP"/>
              </w:rPr>
              <w:t>D.21</w:t>
            </w:r>
          </w:p>
        </w:tc>
        <w:tc>
          <w:tcPr>
            <w:tcW w:w="1985" w:type="dxa"/>
            <w:tcBorders>
              <w:top w:val="single" w:sz="4" w:space="0" w:color="auto"/>
              <w:left w:val="single" w:sz="4" w:space="0" w:color="auto"/>
              <w:bottom w:val="single" w:sz="4" w:space="0" w:color="auto"/>
              <w:right w:val="single" w:sz="4" w:space="0" w:color="auto"/>
            </w:tcBorders>
          </w:tcPr>
          <w:p w14:paraId="2BDA03F0" w14:textId="77777777" w:rsidR="004D3FFD" w:rsidRDefault="002C252C" w:rsidP="00600353">
            <w:pPr>
              <w:pStyle w:val="TAL"/>
              <w:rPr>
                <w:szCs w:val="18"/>
                <w:lang w:eastAsia="ja-JP"/>
              </w:rPr>
            </w:pPr>
            <w:r>
              <w:rPr>
                <w:lang w:eastAsia="zh-CN"/>
              </w:rPr>
              <w:t xml:space="preserve">Supported frequency range of the NR </w:t>
            </w:r>
            <w:r>
              <w:rPr>
                <w:i/>
                <w:lang w:eastAsia="zh-CN"/>
              </w:rPr>
              <w:t>operating band</w:t>
            </w:r>
          </w:p>
        </w:tc>
        <w:tc>
          <w:tcPr>
            <w:tcW w:w="7091" w:type="dxa"/>
            <w:tcBorders>
              <w:top w:val="single" w:sz="4" w:space="0" w:color="auto"/>
              <w:left w:val="single" w:sz="4" w:space="0" w:color="auto"/>
              <w:bottom w:val="single" w:sz="4" w:space="0" w:color="auto"/>
              <w:right w:val="single" w:sz="4" w:space="0" w:color="auto"/>
            </w:tcBorders>
          </w:tcPr>
          <w:p w14:paraId="65D5D42B" w14:textId="77777777" w:rsidR="004D3FFD" w:rsidRDefault="002C252C" w:rsidP="00600353">
            <w:pPr>
              <w:pStyle w:val="TAL"/>
              <w:rPr>
                <w:szCs w:val="18"/>
                <w:lang w:eastAsia="ja-JP"/>
              </w:rPr>
            </w:pPr>
            <w:r>
              <w:rPr>
                <w:lang w:eastAsia="ja-JP"/>
              </w:rPr>
              <w:t xml:space="preserve">List of supported frequency ranges representing </w:t>
            </w:r>
            <w:r>
              <w:rPr>
                <w:i/>
                <w:lang w:eastAsia="ja-JP"/>
              </w:rPr>
              <w:t>fractional bandwidths</w:t>
            </w:r>
            <w:r>
              <w:rPr>
                <w:lang w:eastAsia="ja-JP"/>
              </w:rPr>
              <w:t xml:space="preserve"> (FBW) of </w:t>
            </w:r>
            <w:r>
              <w:rPr>
                <w:i/>
                <w:lang w:eastAsia="ja-JP"/>
              </w:rPr>
              <w:t>operating bands</w:t>
            </w:r>
            <w:r>
              <w:rPr>
                <w:lang w:eastAsia="ja-JP"/>
              </w:rPr>
              <w:t xml:space="preserve"> with FBW larger than 6%.</w:t>
            </w:r>
          </w:p>
        </w:tc>
      </w:tr>
      <w:tr w:rsidR="004D3FFD" w14:paraId="265C5E5C"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506A4858" w14:textId="77777777" w:rsidR="004D3FFD" w:rsidRDefault="002C252C" w:rsidP="00600353">
            <w:pPr>
              <w:pStyle w:val="TAL"/>
              <w:rPr>
                <w:szCs w:val="18"/>
                <w:lang w:eastAsia="ja-JP"/>
              </w:rPr>
            </w:pPr>
            <w:r>
              <w:rPr>
                <w:lang w:eastAsia="ja-JP"/>
              </w:rPr>
              <w:t>D.22</w:t>
            </w:r>
          </w:p>
        </w:tc>
        <w:tc>
          <w:tcPr>
            <w:tcW w:w="1985" w:type="dxa"/>
            <w:tcBorders>
              <w:top w:val="single" w:sz="4" w:space="0" w:color="auto"/>
              <w:left w:val="single" w:sz="4" w:space="0" w:color="auto"/>
              <w:bottom w:val="single" w:sz="4" w:space="0" w:color="auto"/>
              <w:right w:val="single" w:sz="4" w:space="0" w:color="auto"/>
            </w:tcBorders>
          </w:tcPr>
          <w:p w14:paraId="18663602" w14:textId="77777777" w:rsidR="004D3FFD" w:rsidRDefault="002C252C" w:rsidP="00600353">
            <w:pPr>
              <w:pStyle w:val="TAL"/>
              <w:rPr>
                <w:szCs w:val="18"/>
                <w:lang w:eastAsia="ja-JP"/>
              </w:rPr>
            </w:pPr>
            <w:r>
              <w:rPr>
                <w:szCs w:val="18"/>
                <w:lang w:eastAsia="ja-JP"/>
              </w:rPr>
              <w:t>Rated beam EIRP</w:t>
            </w:r>
            <w:r>
              <w:rPr>
                <w:lang w:eastAsia="zh-CN"/>
              </w:rPr>
              <w:t xml:space="preserve"> at lower end of the </w:t>
            </w:r>
            <w:r>
              <w:rPr>
                <w:i/>
                <w:lang w:eastAsia="zh-CN"/>
              </w:rPr>
              <w:t>fractional bandwidth</w:t>
            </w:r>
            <w:r>
              <w:rPr>
                <w:lang w:eastAsia="zh-CN"/>
              </w:rPr>
              <w:t xml:space="preserve"> (P</w:t>
            </w:r>
            <w:r>
              <w:rPr>
                <w:vertAlign w:val="subscript"/>
                <w:lang w:eastAsia="ja-JP"/>
              </w:rPr>
              <w:t>r</w:t>
            </w:r>
            <w:r>
              <w:rPr>
                <w:vertAlign w:val="subscript"/>
                <w:lang w:eastAsia="zh-CN"/>
              </w:rPr>
              <w:t>ated,out,FBWlow</w:t>
            </w:r>
            <w:r>
              <w:rPr>
                <w:lang w:eastAsia="zh-CN"/>
              </w:rPr>
              <w:t>)</w:t>
            </w:r>
          </w:p>
        </w:tc>
        <w:tc>
          <w:tcPr>
            <w:tcW w:w="7091" w:type="dxa"/>
            <w:tcBorders>
              <w:top w:val="single" w:sz="4" w:space="0" w:color="auto"/>
              <w:left w:val="single" w:sz="4" w:space="0" w:color="auto"/>
              <w:bottom w:val="single" w:sz="4" w:space="0" w:color="auto"/>
              <w:right w:val="single" w:sz="4" w:space="0" w:color="auto"/>
            </w:tcBorders>
          </w:tcPr>
          <w:p w14:paraId="24329CA1" w14:textId="77777777" w:rsidR="004D3FFD" w:rsidRDefault="002C252C" w:rsidP="00600353">
            <w:pPr>
              <w:pStyle w:val="TAL"/>
              <w:rPr>
                <w:lang w:eastAsia="ja-JP"/>
              </w:rPr>
            </w:pPr>
            <w:r>
              <w:rPr>
                <w:lang w:eastAsia="ja-JP"/>
              </w:rPr>
              <w:t xml:space="preserve">The rated EIRP level per passband </w:t>
            </w:r>
            <w:r>
              <w:rPr>
                <w:lang w:eastAsia="zh-CN"/>
              </w:rPr>
              <w:t xml:space="preserve">at lower frequency range of the </w:t>
            </w:r>
            <w:r>
              <w:rPr>
                <w:i/>
                <w:lang w:eastAsia="zh-CN"/>
              </w:rPr>
              <w:t xml:space="preserve">fractional bandwidth </w:t>
            </w:r>
            <w:r>
              <w:rPr>
                <w:lang w:eastAsia="ja-JP"/>
              </w:rPr>
              <w:t>(</w:t>
            </w:r>
            <w:r>
              <w:rPr>
                <w:lang w:eastAsia="zh-CN"/>
              </w:rPr>
              <w:t>P</w:t>
            </w:r>
            <w:r>
              <w:rPr>
                <w:vertAlign w:val="subscript"/>
                <w:lang w:eastAsia="ja-JP"/>
              </w:rPr>
              <w:t>r</w:t>
            </w:r>
            <w:r>
              <w:rPr>
                <w:vertAlign w:val="subscript"/>
                <w:lang w:eastAsia="zh-CN"/>
              </w:rPr>
              <w:t>ated,out,FBWlow</w:t>
            </w:r>
            <w:r>
              <w:rPr>
                <w:lang w:eastAsia="ja-JP"/>
              </w:rPr>
              <w:t>)</w:t>
            </w:r>
            <w:r>
              <w:rPr>
                <w:lang w:eastAsia="zh-CN"/>
              </w:rPr>
              <w:t xml:space="preserve">, </w:t>
            </w:r>
            <w:r>
              <w:rPr>
                <w:lang w:eastAsia="ja-JP"/>
              </w:rPr>
              <w:t xml:space="preserve">at the </w:t>
            </w:r>
            <w:r>
              <w:rPr>
                <w:i/>
                <w:lang w:eastAsia="ja-JP"/>
              </w:rPr>
              <w:t>beam peak direction</w:t>
            </w:r>
            <w:r>
              <w:rPr>
                <w:lang w:eastAsia="ja-JP"/>
              </w:rPr>
              <w:t xml:space="preserve"> associated with a particular</w:t>
            </w:r>
            <w:r>
              <w:rPr>
                <w:i/>
                <w:lang w:eastAsia="ja-JP"/>
              </w:rPr>
              <w:t xml:space="preserve"> beam direction pair</w:t>
            </w:r>
            <w:r>
              <w:rPr>
                <w:lang w:eastAsia="ja-JP"/>
              </w:rPr>
              <w:t xml:space="preserve"> for each of the declared maximum steering directions (D.10), as well as the reference </w:t>
            </w:r>
            <w:r>
              <w:rPr>
                <w:i/>
                <w:lang w:eastAsia="ja-JP"/>
              </w:rPr>
              <w:t>beam direction pair</w:t>
            </w:r>
            <w:r>
              <w:rPr>
                <w:lang w:eastAsia="ja-JP"/>
              </w:rPr>
              <w:t xml:space="preserve"> (D.6).</w:t>
            </w:r>
          </w:p>
          <w:p w14:paraId="44AFA547" w14:textId="77777777" w:rsidR="004D3FFD" w:rsidRDefault="002C252C" w:rsidP="00600353">
            <w:pPr>
              <w:pStyle w:val="TAL"/>
              <w:rPr>
                <w:lang w:eastAsia="ja-JP"/>
              </w:rPr>
            </w:pPr>
            <w:r>
              <w:rPr>
                <w:lang w:eastAsia="ja-JP"/>
              </w:rPr>
              <w:t>Declared per beam for all supported frequency ranges (D.21).</w:t>
            </w:r>
          </w:p>
          <w:p w14:paraId="21647800" w14:textId="77777777" w:rsidR="004D3FFD" w:rsidRDefault="002C252C" w:rsidP="00600353">
            <w:pPr>
              <w:pStyle w:val="TAL"/>
              <w:rPr>
                <w:szCs w:val="18"/>
                <w:lang w:eastAsia="ja-JP"/>
              </w:rPr>
            </w:pPr>
            <w:r>
              <w:rPr>
                <w:lang w:eastAsia="ja-JP"/>
              </w:rPr>
              <w:t>(Note 5, 6, 7)</w:t>
            </w:r>
          </w:p>
        </w:tc>
      </w:tr>
      <w:tr w:rsidR="004D3FFD" w14:paraId="7EF8AE14"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409CB867" w14:textId="77777777" w:rsidR="004D3FFD" w:rsidRDefault="002C252C" w:rsidP="00600353">
            <w:pPr>
              <w:pStyle w:val="TAL"/>
              <w:rPr>
                <w:szCs w:val="18"/>
                <w:lang w:eastAsia="ja-JP"/>
              </w:rPr>
            </w:pPr>
            <w:r>
              <w:rPr>
                <w:lang w:eastAsia="ja-JP"/>
              </w:rPr>
              <w:t>D.23</w:t>
            </w:r>
          </w:p>
        </w:tc>
        <w:tc>
          <w:tcPr>
            <w:tcW w:w="1985" w:type="dxa"/>
            <w:tcBorders>
              <w:top w:val="single" w:sz="4" w:space="0" w:color="auto"/>
              <w:left w:val="single" w:sz="4" w:space="0" w:color="auto"/>
              <w:bottom w:val="single" w:sz="4" w:space="0" w:color="auto"/>
              <w:right w:val="single" w:sz="4" w:space="0" w:color="auto"/>
            </w:tcBorders>
          </w:tcPr>
          <w:p w14:paraId="575B1E1C" w14:textId="77777777" w:rsidR="004D3FFD" w:rsidRDefault="002C252C" w:rsidP="00600353">
            <w:pPr>
              <w:pStyle w:val="TAL"/>
              <w:rPr>
                <w:lang w:eastAsia="ja-JP"/>
              </w:rPr>
            </w:pPr>
            <w:r>
              <w:rPr>
                <w:lang w:eastAsia="ja-JP"/>
              </w:rPr>
              <w:t xml:space="preserve">Rated beam EIRP at higher frequency range of the </w:t>
            </w:r>
            <w:r>
              <w:rPr>
                <w:i/>
                <w:lang w:eastAsia="ja-JP"/>
              </w:rPr>
              <w:t>fractional bandwidth</w:t>
            </w:r>
            <w:r>
              <w:rPr>
                <w:lang w:eastAsia="ja-JP"/>
              </w:rPr>
              <w:t xml:space="preserve"> (</w:t>
            </w:r>
            <w:r>
              <w:rPr>
                <w:lang w:eastAsia="zh-CN"/>
              </w:rPr>
              <w:t>P</w:t>
            </w:r>
            <w:r>
              <w:rPr>
                <w:vertAlign w:val="subscript"/>
                <w:lang w:eastAsia="ja-JP"/>
              </w:rPr>
              <w:t>r</w:t>
            </w:r>
            <w:r>
              <w:rPr>
                <w:vertAlign w:val="subscript"/>
                <w:lang w:eastAsia="zh-CN"/>
              </w:rPr>
              <w:t>ated,out,FBWhigh</w:t>
            </w:r>
            <w:r>
              <w:rPr>
                <w:lang w:eastAsia="ja-JP"/>
              </w:rPr>
              <w:t>)</w:t>
            </w:r>
          </w:p>
        </w:tc>
        <w:tc>
          <w:tcPr>
            <w:tcW w:w="7091" w:type="dxa"/>
            <w:tcBorders>
              <w:top w:val="single" w:sz="4" w:space="0" w:color="auto"/>
              <w:left w:val="single" w:sz="4" w:space="0" w:color="auto"/>
              <w:bottom w:val="single" w:sz="4" w:space="0" w:color="auto"/>
              <w:right w:val="single" w:sz="4" w:space="0" w:color="auto"/>
            </w:tcBorders>
          </w:tcPr>
          <w:p w14:paraId="5D9EF814" w14:textId="77777777" w:rsidR="004D3FFD" w:rsidRDefault="002C252C" w:rsidP="00600353">
            <w:pPr>
              <w:pStyle w:val="TAL"/>
              <w:rPr>
                <w:lang w:eastAsia="ja-JP"/>
              </w:rPr>
            </w:pPr>
            <w:r>
              <w:rPr>
                <w:lang w:eastAsia="ja-JP"/>
              </w:rPr>
              <w:t xml:space="preserve">The rated EIRP level per passband </w:t>
            </w:r>
            <w:r>
              <w:rPr>
                <w:lang w:eastAsia="zh-CN"/>
              </w:rPr>
              <w:t xml:space="preserve">at higher </w:t>
            </w:r>
            <w:r>
              <w:rPr>
                <w:szCs w:val="18"/>
                <w:lang w:eastAsia="ja-JP"/>
              </w:rPr>
              <w:t xml:space="preserve">frequency range </w:t>
            </w:r>
            <w:r>
              <w:rPr>
                <w:lang w:eastAsia="zh-CN"/>
              </w:rPr>
              <w:t xml:space="preserve">of the </w:t>
            </w:r>
            <w:r>
              <w:rPr>
                <w:i/>
                <w:lang w:eastAsia="zh-CN"/>
              </w:rPr>
              <w:t>fractional bandwidth</w:t>
            </w:r>
            <w:r>
              <w:rPr>
                <w:lang w:eastAsia="zh-CN"/>
              </w:rPr>
              <w:t xml:space="preserve"> </w:t>
            </w:r>
            <w:r>
              <w:rPr>
                <w:lang w:eastAsia="ja-JP"/>
              </w:rPr>
              <w:t>(</w:t>
            </w:r>
            <w:r>
              <w:rPr>
                <w:lang w:eastAsia="zh-CN"/>
              </w:rPr>
              <w:t>P</w:t>
            </w:r>
            <w:r>
              <w:rPr>
                <w:vertAlign w:val="subscript"/>
                <w:lang w:eastAsia="ja-JP"/>
              </w:rPr>
              <w:t>r</w:t>
            </w:r>
            <w:r>
              <w:rPr>
                <w:vertAlign w:val="subscript"/>
                <w:lang w:eastAsia="zh-CN"/>
              </w:rPr>
              <w:t>ated,out,FBWhigh</w:t>
            </w:r>
            <w:r>
              <w:rPr>
                <w:lang w:eastAsia="ja-JP"/>
              </w:rPr>
              <w:t>)</w:t>
            </w:r>
            <w:r>
              <w:rPr>
                <w:lang w:eastAsia="zh-CN"/>
              </w:rPr>
              <w:t xml:space="preserve">, </w:t>
            </w:r>
            <w:r>
              <w:rPr>
                <w:lang w:eastAsia="ja-JP"/>
              </w:rPr>
              <w:t xml:space="preserve">at the </w:t>
            </w:r>
            <w:r>
              <w:rPr>
                <w:i/>
                <w:lang w:eastAsia="ja-JP"/>
              </w:rPr>
              <w:t>beam peak direction</w:t>
            </w:r>
            <w:r>
              <w:rPr>
                <w:lang w:eastAsia="ja-JP"/>
              </w:rPr>
              <w:t xml:space="preserve"> associated with a particular</w:t>
            </w:r>
            <w:r>
              <w:rPr>
                <w:i/>
                <w:lang w:eastAsia="ja-JP"/>
              </w:rPr>
              <w:t xml:space="preserve"> beam direction pair</w:t>
            </w:r>
            <w:r>
              <w:rPr>
                <w:lang w:eastAsia="ja-JP"/>
              </w:rPr>
              <w:t xml:space="preserve"> for each of the declared maximum steering directions (D.10), as well as the reference </w:t>
            </w:r>
            <w:r>
              <w:rPr>
                <w:i/>
                <w:lang w:eastAsia="ja-JP"/>
              </w:rPr>
              <w:t>beam direction pair</w:t>
            </w:r>
            <w:r>
              <w:rPr>
                <w:lang w:eastAsia="ja-JP"/>
              </w:rPr>
              <w:t xml:space="preserve"> (D.6).</w:t>
            </w:r>
          </w:p>
          <w:p w14:paraId="36A0044A" w14:textId="77777777" w:rsidR="004D3FFD" w:rsidRDefault="002C252C" w:rsidP="00600353">
            <w:pPr>
              <w:pStyle w:val="TAL"/>
              <w:rPr>
                <w:lang w:eastAsia="ja-JP"/>
              </w:rPr>
            </w:pPr>
            <w:r>
              <w:rPr>
                <w:lang w:eastAsia="ja-JP"/>
              </w:rPr>
              <w:t>Declared per beam for all supported frequency ranges in (D.21).</w:t>
            </w:r>
          </w:p>
          <w:p w14:paraId="33D14960" w14:textId="77777777" w:rsidR="004D3FFD" w:rsidRDefault="002C252C" w:rsidP="00600353">
            <w:pPr>
              <w:pStyle w:val="TAL"/>
              <w:rPr>
                <w:szCs w:val="18"/>
                <w:lang w:eastAsia="ja-JP"/>
              </w:rPr>
            </w:pPr>
            <w:r>
              <w:rPr>
                <w:lang w:eastAsia="ja-JP"/>
              </w:rPr>
              <w:t>(Note 5, 6, 7)]</w:t>
            </w:r>
          </w:p>
        </w:tc>
      </w:tr>
      <w:tr w:rsidR="004D3FFD" w14:paraId="511EAB93"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253B3D0A" w14:textId="77777777" w:rsidR="004D3FFD" w:rsidRDefault="002C252C" w:rsidP="00600353">
            <w:pPr>
              <w:pStyle w:val="TAL"/>
              <w:rPr>
                <w:szCs w:val="18"/>
                <w:lang w:eastAsia="ja-JP"/>
              </w:rPr>
            </w:pPr>
            <w:r>
              <w:rPr>
                <w:szCs w:val="18"/>
              </w:rPr>
              <w:t>D.24</w:t>
            </w:r>
          </w:p>
        </w:tc>
        <w:tc>
          <w:tcPr>
            <w:tcW w:w="1985" w:type="dxa"/>
            <w:tcBorders>
              <w:top w:val="single" w:sz="4" w:space="0" w:color="auto"/>
              <w:left w:val="single" w:sz="4" w:space="0" w:color="auto"/>
              <w:bottom w:val="single" w:sz="4" w:space="0" w:color="auto"/>
              <w:right w:val="single" w:sz="4" w:space="0" w:color="auto"/>
            </w:tcBorders>
          </w:tcPr>
          <w:p w14:paraId="6CA16134" w14:textId="77777777" w:rsidR="004D3FFD" w:rsidRDefault="002C252C" w:rsidP="00600353">
            <w:pPr>
              <w:pStyle w:val="TAL"/>
              <w:rPr>
                <w:szCs w:val="18"/>
                <w:lang w:eastAsia="ja-JP"/>
              </w:rPr>
            </w:pPr>
            <w:r>
              <w:rPr>
                <w:szCs w:val="18"/>
              </w:rPr>
              <w:t>Long delay repeater</w:t>
            </w:r>
          </w:p>
        </w:tc>
        <w:tc>
          <w:tcPr>
            <w:tcW w:w="7091" w:type="dxa"/>
            <w:tcBorders>
              <w:top w:val="single" w:sz="4" w:space="0" w:color="auto"/>
              <w:left w:val="single" w:sz="4" w:space="0" w:color="auto"/>
              <w:bottom w:val="single" w:sz="4" w:space="0" w:color="auto"/>
              <w:right w:val="single" w:sz="4" w:space="0" w:color="auto"/>
            </w:tcBorders>
          </w:tcPr>
          <w:p w14:paraId="061AE70E" w14:textId="77777777" w:rsidR="004D3FFD" w:rsidRDefault="002C252C" w:rsidP="00600353">
            <w:pPr>
              <w:pStyle w:val="TAL"/>
              <w:rPr>
                <w:szCs w:val="18"/>
                <w:lang w:eastAsia="ja-JP"/>
              </w:rPr>
            </w:pPr>
            <w:r>
              <w:rPr>
                <w:szCs w:val="18"/>
              </w:rPr>
              <w:t>Declared only if the repeater internal delay between the input and output for this repeater does not fit within the TDD transient time. The repeater is intended for situations in which it will not cause interference to other nodes. This is achieved by RF isolation or by reservation of longer guard periods, which degrades frame utilization. The length of repeaters internal delay is declared using this declaration.</w:t>
            </w:r>
          </w:p>
        </w:tc>
      </w:tr>
      <w:tr w:rsidR="004D3FFD" w14:paraId="4BBC8038"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20A8F5AE" w14:textId="77777777" w:rsidR="004D3FFD" w:rsidRDefault="002C252C" w:rsidP="00600353">
            <w:pPr>
              <w:pStyle w:val="TAL"/>
              <w:rPr>
                <w:szCs w:val="18"/>
              </w:rPr>
            </w:pPr>
            <w:r>
              <w:rPr>
                <w:szCs w:val="18"/>
              </w:rPr>
              <w:t>D.25</w:t>
            </w:r>
          </w:p>
        </w:tc>
        <w:tc>
          <w:tcPr>
            <w:tcW w:w="1985" w:type="dxa"/>
            <w:tcBorders>
              <w:top w:val="single" w:sz="4" w:space="0" w:color="auto"/>
              <w:left w:val="single" w:sz="4" w:space="0" w:color="auto"/>
              <w:bottom w:val="single" w:sz="4" w:space="0" w:color="auto"/>
              <w:right w:val="single" w:sz="4" w:space="0" w:color="auto"/>
            </w:tcBorders>
          </w:tcPr>
          <w:p w14:paraId="0CE5CE6F" w14:textId="77777777" w:rsidR="004D3FFD" w:rsidRDefault="002C252C" w:rsidP="00600353">
            <w:pPr>
              <w:pStyle w:val="TAL"/>
              <w:rPr>
                <w:szCs w:val="18"/>
              </w:rPr>
            </w:pPr>
            <w:r>
              <w:rPr>
                <w:szCs w:val="18"/>
              </w:rPr>
              <w:t xml:space="preserve">Input signal </w:t>
            </w:r>
            <w:r>
              <w:rPr>
                <w:szCs w:val="18"/>
                <w:lang w:eastAsia="ja-JP"/>
              </w:rPr>
              <w:t>EIRP</w:t>
            </w:r>
            <w:r>
              <w:rPr>
                <w:szCs w:val="18"/>
              </w:rPr>
              <w:t xml:space="preserve"> for maximum output power</w:t>
            </w:r>
          </w:p>
        </w:tc>
        <w:tc>
          <w:tcPr>
            <w:tcW w:w="7091" w:type="dxa"/>
            <w:tcBorders>
              <w:top w:val="single" w:sz="4" w:space="0" w:color="auto"/>
              <w:left w:val="single" w:sz="4" w:space="0" w:color="auto"/>
              <w:bottom w:val="single" w:sz="4" w:space="0" w:color="auto"/>
              <w:right w:val="single" w:sz="4" w:space="0" w:color="auto"/>
            </w:tcBorders>
          </w:tcPr>
          <w:p w14:paraId="672D30F8" w14:textId="77777777" w:rsidR="004D3FFD" w:rsidRDefault="002C252C" w:rsidP="00600353">
            <w:pPr>
              <w:pStyle w:val="TAL"/>
              <w:rPr>
                <w:szCs w:val="18"/>
                <w:lang w:eastAsia="ja-JP"/>
              </w:rPr>
            </w:pPr>
            <w:r>
              <w:rPr>
                <w:szCs w:val="18"/>
                <w:lang w:eastAsia="ja-JP"/>
              </w:rPr>
              <w:t>Declaration of input signal EIRP required to reach maximum output power. Declared per passband.</w:t>
            </w:r>
          </w:p>
        </w:tc>
      </w:tr>
      <w:tr w:rsidR="004D3FFD" w14:paraId="643E1655"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198FD44A" w14:textId="77777777" w:rsidR="004D3FFD" w:rsidRDefault="002C252C" w:rsidP="00600353">
            <w:pPr>
              <w:pStyle w:val="TAL"/>
              <w:rPr>
                <w:szCs w:val="18"/>
              </w:rPr>
            </w:pPr>
            <w:r>
              <w:rPr>
                <w:szCs w:val="18"/>
              </w:rPr>
              <w:t>D.26</w:t>
            </w:r>
          </w:p>
        </w:tc>
        <w:tc>
          <w:tcPr>
            <w:tcW w:w="1985" w:type="dxa"/>
            <w:tcBorders>
              <w:top w:val="single" w:sz="4" w:space="0" w:color="auto"/>
              <w:left w:val="single" w:sz="4" w:space="0" w:color="auto"/>
              <w:bottom w:val="single" w:sz="4" w:space="0" w:color="auto"/>
              <w:right w:val="single" w:sz="4" w:space="0" w:color="auto"/>
            </w:tcBorders>
          </w:tcPr>
          <w:p w14:paraId="3DCFDC98" w14:textId="77777777" w:rsidR="004D3FFD" w:rsidRDefault="002C252C" w:rsidP="00600353">
            <w:pPr>
              <w:pStyle w:val="TAL"/>
              <w:rPr>
                <w:szCs w:val="18"/>
              </w:rPr>
            </w:pPr>
            <w:r>
              <w:rPr>
                <w:szCs w:val="18"/>
              </w:rPr>
              <w:t>Repeater radiating direction</w:t>
            </w:r>
          </w:p>
        </w:tc>
        <w:tc>
          <w:tcPr>
            <w:tcW w:w="7091" w:type="dxa"/>
            <w:tcBorders>
              <w:top w:val="single" w:sz="4" w:space="0" w:color="auto"/>
              <w:left w:val="single" w:sz="4" w:space="0" w:color="auto"/>
              <w:bottom w:val="single" w:sz="4" w:space="0" w:color="auto"/>
              <w:right w:val="single" w:sz="4" w:space="0" w:color="auto"/>
            </w:tcBorders>
          </w:tcPr>
          <w:p w14:paraId="6A4E9885" w14:textId="77777777" w:rsidR="004D3FFD" w:rsidRDefault="002C252C" w:rsidP="00600353">
            <w:pPr>
              <w:pStyle w:val="TAL"/>
              <w:rPr>
                <w:szCs w:val="18"/>
                <w:lang w:eastAsia="ja-JP"/>
              </w:rPr>
            </w:pPr>
            <w:r>
              <w:rPr>
                <w:szCs w:val="18"/>
              </w:rPr>
              <w:t>Declaration on whether the repeater is intended to radiate in DL, UL or both. Testing shall be performed only for the direction(s) in which the repeater radiates.</w:t>
            </w:r>
          </w:p>
        </w:tc>
      </w:tr>
      <w:tr w:rsidR="00C13EB8" w14:paraId="442EC1BE" w14:textId="77777777">
        <w:trPr>
          <w:cantSplit/>
          <w:jc w:val="center"/>
        </w:trPr>
        <w:tc>
          <w:tcPr>
            <w:tcW w:w="1229" w:type="dxa"/>
            <w:tcBorders>
              <w:top w:val="single" w:sz="4" w:space="0" w:color="auto"/>
              <w:left w:val="single" w:sz="4" w:space="0" w:color="auto"/>
              <w:bottom w:val="single" w:sz="4" w:space="0" w:color="auto"/>
              <w:right w:val="single" w:sz="4" w:space="0" w:color="auto"/>
            </w:tcBorders>
          </w:tcPr>
          <w:p w14:paraId="7EF39F42" w14:textId="09ECA0D6" w:rsidR="00C13EB8" w:rsidRDefault="00C13EB8" w:rsidP="00C13EB8">
            <w:pPr>
              <w:pStyle w:val="TAL"/>
              <w:rPr>
                <w:szCs w:val="18"/>
              </w:rPr>
            </w:pPr>
            <w:r w:rsidRPr="007D20DD">
              <w:rPr>
                <w:rFonts w:eastAsia="DengXian" w:hint="eastAsia"/>
                <w:lang w:eastAsia="zh-CN"/>
              </w:rPr>
              <w:t>D</w:t>
            </w:r>
            <w:r>
              <w:rPr>
                <w:rFonts w:eastAsia="DengXian" w:hint="eastAsia"/>
                <w:lang w:eastAsia="zh-CN"/>
              </w:rPr>
              <w:t>.27</w:t>
            </w:r>
          </w:p>
        </w:tc>
        <w:tc>
          <w:tcPr>
            <w:tcW w:w="1985" w:type="dxa"/>
            <w:tcBorders>
              <w:top w:val="single" w:sz="4" w:space="0" w:color="auto"/>
              <w:left w:val="single" w:sz="4" w:space="0" w:color="auto"/>
              <w:bottom w:val="single" w:sz="4" w:space="0" w:color="auto"/>
              <w:right w:val="single" w:sz="4" w:space="0" w:color="auto"/>
            </w:tcBorders>
          </w:tcPr>
          <w:p w14:paraId="6331B4F7" w14:textId="55E2E9F0" w:rsidR="00C13EB8" w:rsidRDefault="00C13EB8" w:rsidP="00C13EB8">
            <w:pPr>
              <w:pStyle w:val="TAL"/>
              <w:rPr>
                <w:szCs w:val="18"/>
              </w:rPr>
            </w:pPr>
            <w:r w:rsidRPr="007D20DD">
              <w:rPr>
                <w:rFonts w:eastAsia="DengXian" w:hint="eastAsia"/>
                <w:lang w:eastAsia="zh-CN"/>
              </w:rPr>
              <w:t>M</w:t>
            </w:r>
            <w:r w:rsidRPr="007530C6">
              <w:t>aximum repeater RF Bandwidth</w:t>
            </w:r>
          </w:p>
        </w:tc>
        <w:tc>
          <w:tcPr>
            <w:tcW w:w="7091" w:type="dxa"/>
            <w:tcBorders>
              <w:top w:val="single" w:sz="4" w:space="0" w:color="auto"/>
              <w:left w:val="single" w:sz="4" w:space="0" w:color="auto"/>
              <w:bottom w:val="single" w:sz="4" w:space="0" w:color="auto"/>
              <w:right w:val="single" w:sz="4" w:space="0" w:color="auto"/>
            </w:tcBorders>
          </w:tcPr>
          <w:p w14:paraId="04F849AA" w14:textId="7D357EDD" w:rsidR="00C13EB8" w:rsidRDefault="00C13EB8" w:rsidP="00C13EB8">
            <w:pPr>
              <w:pStyle w:val="TAL"/>
              <w:rPr>
                <w:szCs w:val="18"/>
              </w:rPr>
            </w:pPr>
            <w:r w:rsidRPr="008C3753">
              <w:rPr>
                <w:rFonts w:cs="Arial"/>
                <w:szCs w:val="18"/>
              </w:rPr>
              <w:t xml:space="preserve">Maximum </w:t>
            </w:r>
            <w:r w:rsidRPr="007D20DD">
              <w:rPr>
                <w:rFonts w:eastAsia="DengXian" w:cs="Arial" w:hint="eastAsia"/>
                <w:i/>
                <w:szCs w:val="18"/>
                <w:lang w:eastAsia="zh-CN"/>
              </w:rPr>
              <w:t>repeater</w:t>
            </w:r>
            <w:r w:rsidRPr="008C3753">
              <w:rPr>
                <w:rFonts w:cs="Arial"/>
                <w:i/>
                <w:szCs w:val="18"/>
              </w:rPr>
              <w:t xml:space="preserve"> RF Bandwidth</w:t>
            </w:r>
            <w:r w:rsidRPr="008C3753">
              <w:rPr>
                <w:rFonts w:cs="Arial"/>
                <w:szCs w:val="18"/>
              </w:rPr>
              <w:t xml:space="preserve"> in the </w:t>
            </w:r>
            <w:r w:rsidRPr="008C3753">
              <w:rPr>
                <w:rFonts w:cs="Arial"/>
                <w:i/>
                <w:szCs w:val="18"/>
              </w:rPr>
              <w:t>operating band</w:t>
            </w:r>
            <w:r w:rsidRPr="008C3753">
              <w:rPr>
                <w:rFonts w:cs="Arial"/>
                <w:szCs w:val="18"/>
              </w:rPr>
              <w:t xml:space="preserve"> for single-band operation. Declared per supported </w:t>
            </w:r>
            <w:r w:rsidRPr="008C3753">
              <w:rPr>
                <w:rFonts w:cs="Arial"/>
                <w:i/>
                <w:szCs w:val="18"/>
              </w:rPr>
              <w:t>operating band.</w:t>
            </w:r>
            <w:r w:rsidRPr="008C3753">
              <w:rPr>
                <w:rFonts w:cs="Arial"/>
                <w:szCs w:val="18"/>
              </w:rPr>
              <w:t xml:space="preserve"> (Note </w:t>
            </w:r>
            <w:r>
              <w:rPr>
                <w:rFonts w:eastAsia="DengXian" w:cs="Arial" w:hint="eastAsia"/>
                <w:szCs w:val="18"/>
                <w:lang w:eastAsia="zh-CN"/>
              </w:rPr>
              <w:t>8</w:t>
            </w:r>
            <w:r w:rsidRPr="008C3753">
              <w:rPr>
                <w:rFonts w:cs="Arial"/>
                <w:szCs w:val="18"/>
              </w:rPr>
              <w:t>)</w:t>
            </w:r>
          </w:p>
        </w:tc>
      </w:tr>
      <w:tr w:rsidR="004D3FFD" w14:paraId="37092585" w14:textId="77777777">
        <w:trPr>
          <w:cantSplit/>
          <w:trHeight w:val="424"/>
          <w:jc w:val="center"/>
        </w:trPr>
        <w:tc>
          <w:tcPr>
            <w:tcW w:w="10305" w:type="dxa"/>
            <w:gridSpan w:val="3"/>
            <w:tcBorders>
              <w:top w:val="single" w:sz="4" w:space="0" w:color="auto"/>
              <w:left w:val="single" w:sz="4" w:space="0" w:color="auto"/>
              <w:bottom w:val="single" w:sz="4" w:space="0" w:color="auto"/>
              <w:right w:val="single" w:sz="4" w:space="0" w:color="auto"/>
            </w:tcBorders>
          </w:tcPr>
          <w:p w14:paraId="3CEBA9EC" w14:textId="77777777" w:rsidR="004D3FFD" w:rsidRDefault="002C252C" w:rsidP="00600353">
            <w:pPr>
              <w:pStyle w:val="TAN"/>
            </w:pPr>
            <w:r>
              <w:t>NOTE 1:</w:t>
            </w:r>
            <w:r>
              <w:tab/>
              <w:t>Depending on the capability of the system some of these beams may be the same. For those same beams, testing is not repeated.</w:t>
            </w:r>
          </w:p>
          <w:p w14:paraId="37E2A3EB" w14:textId="77777777" w:rsidR="004D3FFD" w:rsidRDefault="002C252C" w:rsidP="00600353">
            <w:pPr>
              <w:pStyle w:val="TAN"/>
            </w:pPr>
            <w:r>
              <w:t>NOTE 2:</w:t>
            </w:r>
            <w:r>
              <w:rPr>
                <w:rFonts w:cs="Arial"/>
                <w:szCs w:val="18"/>
              </w:rPr>
              <w:tab/>
            </w:r>
            <w:r>
              <w:t xml:space="preserve">These </w:t>
            </w:r>
            <w:r>
              <w:rPr>
                <w:i/>
              </w:rPr>
              <w:t>operating bands</w:t>
            </w:r>
            <w:r>
              <w:t xml:space="preserve"> are related to their respective single</w:t>
            </w:r>
            <w:r>
              <w:noBreakHyphen/>
              <w:t>band RIBs.</w:t>
            </w:r>
          </w:p>
          <w:p w14:paraId="0CB73867" w14:textId="77777777" w:rsidR="004D3FFD" w:rsidRDefault="002C252C" w:rsidP="00600353">
            <w:pPr>
              <w:pStyle w:val="TAN"/>
            </w:pPr>
            <w:r>
              <w:t>NOTE 3:</w:t>
            </w:r>
            <w:r>
              <w:rPr>
                <w:lang w:eastAsia="zh-CN"/>
              </w:rPr>
              <w:tab/>
            </w:r>
            <w:r>
              <w:rPr>
                <w:i/>
              </w:rPr>
              <w:t>OTA coverage range</w:t>
            </w:r>
            <w:r>
              <w:t xml:space="preserve"> is used for conformance testing of such TX OTA requirements as frequency error or EVM.</w:t>
            </w:r>
          </w:p>
          <w:p w14:paraId="6BFB8C93" w14:textId="77777777" w:rsidR="004D3FFD" w:rsidRDefault="002C252C" w:rsidP="00600353">
            <w:pPr>
              <w:pStyle w:val="TAN"/>
              <w:rPr>
                <w:lang w:eastAsia="zh-CN"/>
              </w:rPr>
            </w:pPr>
            <w:r>
              <w:t>NOTE 4:</w:t>
            </w:r>
            <w:r>
              <w:tab/>
              <w:t xml:space="preserve">The </w:t>
            </w:r>
            <w:r>
              <w:rPr>
                <w:i/>
              </w:rPr>
              <w:t xml:space="preserve">OTA coverage range </w:t>
            </w:r>
            <w:r>
              <w:rPr>
                <w:iCs/>
              </w:rPr>
              <w:t>reference direction</w:t>
            </w:r>
            <w:r>
              <w:t xml:space="preserve"> may be the same as the Reference beam direction pair (D.8) but does not have to be.</w:t>
            </w:r>
          </w:p>
          <w:p w14:paraId="2C4CD658" w14:textId="77777777" w:rsidR="004D3FFD" w:rsidRDefault="002C252C" w:rsidP="00600353">
            <w:pPr>
              <w:pStyle w:val="TAN"/>
              <w:rPr>
                <w:lang w:eastAsia="zh-CN"/>
              </w:rPr>
            </w:pPr>
            <w:r>
              <w:rPr>
                <w:lang w:eastAsia="zh-CN"/>
              </w:rPr>
              <w:t>NOTE 5:</w:t>
            </w:r>
            <w:r>
              <w:tab/>
            </w:r>
            <w:r>
              <w:rPr>
                <w:lang w:eastAsia="zh-CN"/>
              </w:rPr>
              <w:t xml:space="preserve">If a </w:t>
            </w:r>
            <w:r>
              <w:rPr>
                <w:i/>
                <w:lang w:eastAsia="zh-CN"/>
              </w:rPr>
              <w:t>Repeater type 2-O</w:t>
            </w:r>
            <w:r>
              <w:rPr>
                <w:lang w:eastAsia="zh-CN"/>
              </w:rPr>
              <w:t xml:space="preserve"> is capable of 64QAM operation but not capable of 256QAM operation, then up to two rated output power declarations may be made. One declaration is applicable when configured for 64QAM operation and the other declaration is applicable when not configured for 64QAM operation.</w:t>
            </w:r>
          </w:p>
          <w:p w14:paraId="1AC7BA06" w14:textId="77777777" w:rsidR="004D3FFD" w:rsidRDefault="002C252C" w:rsidP="00600353">
            <w:pPr>
              <w:pStyle w:val="TAN"/>
            </w:pPr>
            <w:r>
              <w:rPr>
                <w:lang w:eastAsia="zh-CN"/>
              </w:rPr>
              <w:t>NOTE </w:t>
            </w:r>
            <w:r>
              <w:t>6:</w:t>
            </w:r>
            <w:r>
              <w:tab/>
              <w:t xml:space="preserve">If </w:t>
            </w:r>
            <w:r>
              <w:rPr>
                <w:rFonts w:cs="Arial"/>
                <w:szCs w:val="18"/>
              </w:rPr>
              <w:t xml:space="preserve">D.22 and D.23 are </w:t>
            </w:r>
            <w:r>
              <w:t xml:space="preserve">declared for certain frequency range (D.21), there shall be no </w:t>
            </w:r>
            <w:r>
              <w:rPr>
                <w:lang w:eastAsia="zh-CN"/>
              </w:rPr>
              <w:t>"</w:t>
            </w:r>
            <w:r>
              <w:t>Rated beam EIRP</w:t>
            </w:r>
            <w:r>
              <w:rPr>
                <w:lang w:eastAsia="zh-CN"/>
              </w:rPr>
              <w:t>"</w:t>
            </w:r>
            <w:r>
              <w:t xml:space="preserve"> declaration (D.9) for the </w:t>
            </w:r>
            <w:r>
              <w:rPr>
                <w:i/>
              </w:rPr>
              <w:t>operating band</w:t>
            </w:r>
            <w:r>
              <w:t xml:space="preserve"> containing that particular frequency range.</w:t>
            </w:r>
          </w:p>
          <w:p w14:paraId="59662905" w14:textId="0F290B2B" w:rsidR="004D3FFD" w:rsidRDefault="002C252C" w:rsidP="00600353">
            <w:pPr>
              <w:pStyle w:val="TAN"/>
              <w:rPr>
                <w:lang w:eastAsia="zh-CN"/>
              </w:rPr>
            </w:pPr>
            <w:r>
              <w:rPr>
                <w:lang w:eastAsia="zh-CN"/>
              </w:rPr>
              <w:t>NOTE 7:</w:t>
            </w:r>
            <w:r>
              <w:tab/>
            </w:r>
            <w:r>
              <w:rPr>
                <w:lang w:eastAsia="zh-CN"/>
              </w:rPr>
              <w:t xml:space="preserve">If a </w:t>
            </w:r>
            <w:r w:rsidR="001A0E94">
              <w:rPr>
                <w:lang w:eastAsia="zh-CN"/>
              </w:rPr>
              <w:t xml:space="preserve">repeater </w:t>
            </w:r>
            <w:r>
              <w:rPr>
                <w:lang w:eastAsia="zh-CN"/>
              </w:rPr>
              <w:t>type 2-O is capable of 256QAM operation, then up to three rated output power declarations may be made. One declaration is applicable when configured for 256QAM operation, a different declaration is applicable when configured for 64QAM operation and the other declaration is applicable when not configured neither for 256QAM nor 64QAM operation.</w:t>
            </w:r>
          </w:p>
          <w:p w14:paraId="7B3839AA" w14:textId="18C7EA66" w:rsidR="00FB39BF" w:rsidRDefault="00FB39BF" w:rsidP="00600353">
            <w:pPr>
              <w:pStyle w:val="TAN"/>
              <w:rPr>
                <w:lang w:eastAsia="zh-CN"/>
              </w:rPr>
            </w:pPr>
            <w:r>
              <w:t xml:space="preserve">NOTE </w:t>
            </w:r>
            <w:r>
              <w:rPr>
                <w:rFonts w:eastAsia="DengXian" w:hint="eastAsia"/>
                <w:lang w:eastAsia="zh-CN"/>
              </w:rPr>
              <w:t>8</w:t>
            </w:r>
            <w:r>
              <w:t>:</w:t>
            </w:r>
            <w:r>
              <w:tab/>
            </w:r>
            <w:r>
              <w:rPr>
                <w:rFonts w:cs="Arial"/>
                <w:szCs w:val="18"/>
                <w:lang w:val="en-US"/>
              </w:rPr>
              <w:t>Parameters for contiguous or non-contiguous spectrum operation in the operating band are assumed to be the same unless they are separately declared. When separately declared, they shall still use the same declaration identifier.</w:t>
            </w:r>
          </w:p>
        </w:tc>
      </w:tr>
    </w:tbl>
    <w:p w14:paraId="66470B78" w14:textId="77777777" w:rsidR="00600353" w:rsidRDefault="00600353" w:rsidP="00600353">
      <w:bookmarkStart w:id="498" w:name="_Toc4221"/>
      <w:bookmarkStart w:id="499" w:name="_Toc13051"/>
      <w:bookmarkStart w:id="500" w:name="_Toc58917764"/>
      <w:bookmarkStart w:id="501" w:name="_Toc3979"/>
      <w:bookmarkStart w:id="502" w:name="_Toc58915583"/>
      <w:bookmarkStart w:id="503" w:name="_Toc76114210"/>
      <w:bookmarkStart w:id="504" w:name="_Toc36635786"/>
      <w:bookmarkStart w:id="505" w:name="_Toc21102585"/>
      <w:bookmarkStart w:id="506" w:name="_Toc82536218"/>
      <w:bookmarkStart w:id="507" w:name="_Toc98766327"/>
      <w:bookmarkStart w:id="508" w:name="_Toc45885807"/>
      <w:bookmarkStart w:id="509" w:name="_Toc66693633"/>
      <w:bookmarkStart w:id="510" w:name="_Toc89952511"/>
      <w:bookmarkStart w:id="511" w:name="_Toc76544096"/>
      <w:bookmarkStart w:id="512" w:name="_Toc37272732"/>
      <w:bookmarkStart w:id="513" w:name="_Toc74915585"/>
      <w:bookmarkStart w:id="514" w:name="_Toc29810434"/>
      <w:bookmarkStart w:id="515" w:name="_Toc24121"/>
      <w:bookmarkStart w:id="516" w:name="_Toc53182916"/>
    </w:p>
    <w:p w14:paraId="74F13568" w14:textId="5A3CB70B" w:rsidR="004D3FFD" w:rsidRDefault="002C252C">
      <w:pPr>
        <w:pStyle w:val="Heading2"/>
      </w:pPr>
      <w:bookmarkStart w:id="517" w:name="_Toc121818331"/>
      <w:bookmarkStart w:id="518" w:name="_Toc121818555"/>
      <w:bookmarkStart w:id="519" w:name="_Toc124158310"/>
      <w:bookmarkStart w:id="520" w:name="_Toc130558378"/>
      <w:bookmarkStart w:id="521" w:name="_Toc137467103"/>
      <w:bookmarkStart w:id="522" w:name="_Toc138884749"/>
      <w:bookmarkStart w:id="523" w:name="_Toc138884973"/>
      <w:bookmarkStart w:id="524" w:name="_Toc145511184"/>
      <w:bookmarkStart w:id="525" w:name="_Toc155475661"/>
      <w:r>
        <w:t>4.7</w:t>
      </w:r>
      <w:r>
        <w:tab/>
        <w:t>Test configurations</w:t>
      </w:r>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14:paraId="649ACBAB" w14:textId="77777777" w:rsidR="004D3FFD" w:rsidRDefault="002C252C">
      <w:pPr>
        <w:pStyle w:val="Heading3"/>
        <w:rPr>
          <w:lang w:eastAsia="zh-CN"/>
        </w:rPr>
      </w:pPr>
      <w:bookmarkStart w:id="526" w:name="_Toc74915586"/>
      <w:bookmarkStart w:id="527" w:name="_Toc82536219"/>
      <w:bookmarkStart w:id="528" w:name="_Toc76544097"/>
      <w:bookmarkStart w:id="529" w:name="_Toc29810435"/>
      <w:bookmarkStart w:id="530" w:name="_Toc37272733"/>
      <w:bookmarkStart w:id="531" w:name="_Toc36635787"/>
      <w:bookmarkStart w:id="532" w:name="_Toc58915584"/>
      <w:bookmarkStart w:id="533" w:name="_Toc19730"/>
      <w:bookmarkStart w:id="534" w:name="_Toc66693634"/>
      <w:bookmarkStart w:id="535" w:name="_Toc53182917"/>
      <w:bookmarkStart w:id="536" w:name="_Toc14403"/>
      <w:bookmarkStart w:id="537" w:name="_Toc58917765"/>
      <w:bookmarkStart w:id="538" w:name="_Toc45885808"/>
      <w:bookmarkStart w:id="539" w:name="_Toc21102586"/>
      <w:bookmarkStart w:id="540" w:name="_Toc76114211"/>
      <w:bookmarkStart w:id="541" w:name="_Toc121818332"/>
      <w:bookmarkStart w:id="542" w:name="_Toc121818556"/>
      <w:bookmarkStart w:id="543" w:name="_Toc124158311"/>
      <w:bookmarkStart w:id="544" w:name="_Toc130558379"/>
      <w:bookmarkStart w:id="545" w:name="_Toc137467104"/>
      <w:bookmarkStart w:id="546" w:name="_Toc138884750"/>
      <w:bookmarkStart w:id="547" w:name="_Toc138884974"/>
      <w:bookmarkStart w:id="548" w:name="_Toc145511185"/>
      <w:bookmarkStart w:id="549" w:name="_Toc155475662"/>
      <w:r>
        <w:rPr>
          <w:lang w:eastAsia="zh-CN"/>
        </w:rPr>
        <w:t>4.7.1</w:t>
      </w:r>
      <w:r>
        <w:rPr>
          <w:lang w:eastAsia="zh-CN"/>
        </w:rPr>
        <w:tab/>
        <w:t>General</w: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p w14:paraId="218446C0" w14:textId="77777777" w:rsidR="004D3FFD" w:rsidRDefault="002C252C">
      <w:r>
        <w:t>Test configurations in this specification refer to the configuration of test signals from test equipment that are provided to the repeater input.</w:t>
      </w:r>
    </w:p>
    <w:p w14:paraId="6A9AEF3E" w14:textId="77777777" w:rsidR="004D3FFD" w:rsidRDefault="002C252C">
      <w:pPr>
        <w:rPr>
          <w:lang w:eastAsia="ja-JP"/>
        </w:rPr>
      </w:pPr>
      <w:r>
        <w:rPr>
          <w:lang w:eastAsia="ja-JP"/>
        </w:rPr>
        <w:t>The test configurations shall be constructed using the methods defined below subject to the parameters declared by the manufacturer as listed in clause 4.6.</w:t>
      </w:r>
    </w:p>
    <w:p w14:paraId="54D8FFE7" w14:textId="77777777" w:rsidR="004D3FFD" w:rsidRDefault="002C252C">
      <w:pPr>
        <w:rPr>
          <w:lang w:eastAsia="ja-JP"/>
        </w:rPr>
      </w:pPr>
      <w:r>
        <w:rPr>
          <w:lang w:eastAsia="ja-JP"/>
        </w:rPr>
        <w:t>The applicable test models for generation of the carrier transmit test signal are defined in clause 4.9.2.</w:t>
      </w:r>
    </w:p>
    <w:p w14:paraId="23DE2DB7" w14:textId="77777777" w:rsidR="004D3FFD" w:rsidRDefault="002C252C">
      <w:pPr>
        <w:pStyle w:val="NO"/>
        <w:rPr>
          <w:lang w:eastAsia="ja-JP"/>
        </w:rPr>
      </w:pPr>
      <w:r>
        <w:rPr>
          <w:lang w:eastAsia="ja-JP"/>
        </w:rPr>
        <w:t>NOTE:</w:t>
      </w:r>
      <w:r>
        <w:rPr>
          <w:lang w:eastAsia="ja-JP"/>
        </w:rPr>
        <w:tab/>
        <w:t>If required, carriers are shifted to align with the channel raster.</w:t>
      </w:r>
    </w:p>
    <w:p w14:paraId="1D8C956E" w14:textId="77777777" w:rsidR="004D3FFD" w:rsidRDefault="002C252C" w:rsidP="00163FEB">
      <w:pPr>
        <w:pStyle w:val="Heading3"/>
        <w:rPr>
          <w:lang w:eastAsia="zh-CN"/>
        </w:rPr>
      </w:pPr>
      <w:bookmarkStart w:id="550" w:name="_Toc21102587"/>
      <w:bookmarkStart w:id="551" w:name="_Toc58917766"/>
      <w:bookmarkStart w:id="552" w:name="_Toc76544098"/>
      <w:bookmarkStart w:id="553" w:name="_Toc76114212"/>
      <w:bookmarkStart w:id="554" w:name="_Toc37272734"/>
      <w:bookmarkStart w:id="555" w:name="_Toc82536220"/>
      <w:bookmarkStart w:id="556" w:name="_Toc29810436"/>
      <w:bookmarkStart w:id="557" w:name="_Toc74915587"/>
      <w:bookmarkStart w:id="558" w:name="_Toc66693635"/>
      <w:bookmarkStart w:id="559" w:name="_Toc58915585"/>
      <w:bookmarkStart w:id="560" w:name="_Toc53182918"/>
      <w:bookmarkStart w:id="561" w:name="_Toc45885809"/>
      <w:bookmarkStart w:id="562" w:name="_Toc36635788"/>
      <w:bookmarkStart w:id="563" w:name="_Toc121818333"/>
      <w:bookmarkStart w:id="564" w:name="_Toc121818557"/>
      <w:bookmarkStart w:id="565" w:name="_Toc124158312"/>
      <w:bookmarkStart w:id="566" w:name="_Toc130558380"/>
      <w:bookmarkStart w:id="567" w:name="_Toc137467105"/>
      <w:bookmarkStart w:id="568" w:name="_Toc138884751"/>
      <w:bookmarkStart w:id="569" w:name="_Toc138884975"/>
      <w:bookmarkStart w:id="570" w:name="_Toc145511186"/>
      <w:bookmarkStart w:id="571" w:name="_Toc155475663"/>
      <w:r>
        <w:rPr>
          <w:lang w:eastAsia="zh-CN"/>
        </w:rPr>
        <w:t>4.7.2</w:t>
      </w:r>
      <w:r>
        <w:rPr>
          <w:lang w:eastAsia="zh-CN"/>
        </w:rPr>
        <w:tab/>
        <w:t>Test signal configurations</w:t>
      </w:r>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14:paraId="354D6F88" w14:textId="77777777" w:rsidR="004D3FFD" w:rsidRDefault="002C252C" w:rsidP="00163FEB">
      <w:pPr>
        <w:pStyle w:val="Heading4"/>
        <w:rPr>
          <w:lang w:eastAsia="ja-JP"/>
        </w:rPr>
      </w:pPr>
      <w:bookmarkStart w:id="572" w:name="_Toc21102588"/>
      <w:bookmarkStart w:id="573" w:name="_Toc58917767"/>
      <w:bookmarkStart w:id="574" w:name="_Toc37272735"/>
      <w:bookmarkStart w:id="575" w:name="_Toc76114213"/>
      <w:bookmarkStart w:id="576" w:name="_Toc82536221"/>
      <w:bookmarkStart w:id="577" w:name="_Toc66693636"/>
      <w:bookmarkStart w:id="578" w:name="_Toc36635789"/>
      <w:bookmarkStart w:id="579" w:name="_Toc53182919"/>
      <w:bookmarkStart w:id="580" w:name="_Toc29810437"/>
      <w:bookmarkStart w:id="581" w:name="_Toc45885810"/>
      <w:bookmarkStart w:id="582" w:name="_Toc76544099"/>
      <w:bookmarkStart w:id="583" w:name="_Toc58915586"/>
      <w:bookmarkStart w:id="584" w:name="_Toc74915588"/>
      <w:bookmarkStart w:id="585" w:name="_Toc121818334"/>
      <w:bookmarkStart w:id="586" w:name="_Toc121818558"/>
      <w:bookmarkStart w:id="587" w:name="_Toc124158313"/>
      <w:bookmarkStart w:id="588" w:name="_Toc130558381"/>
      <w:bookmarkStart w:id="589" w:name="_Toc137467106"/>
      <w:bookmarkStart w:id="590" w:name="_Toc138884752"/>
      <w:bookmarkStart w:id="591" w:name="_Toc138884976"/>
      <w:bookmarkStart w:id="592" w:name="_Toc145511187"/>
      <w:bookmarkStart w:id="593" w:name="_Toc155475664"/>
      <w:r>
        <w:rPr>
          <w:lang w:eastAsia="ja-JP"/>
        </w:rPr>
        <w:t>4.7.2.1</w:t>
      </w:r>
      <w:r>
        <w:rPr>
          <w:lang w:eastAsia="ja-JP"/>
        </w:rPr>
        <w:tab/>
        <w:t>Test signal used to build Test Configurations</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76BC94B0" w14:textId="77777777" w:rsidR="004D3FFD" w:rsidRDefault="002C252C">
      <w:pPr>
        <w:rPr>
          <w:rFonts w:eastAsia="SimSun"/>
          <w:color w:val="000000"/>
          <w:lang w:eastAsia="ja-JP"/>
        </w:rPr>
      </w:pPr>
      <w:r>
        <w:rPr>
          <w:color w:val="000000"/>
          <w:lang w:eastAsia="ja-JP"/>
        </w:rPr>
        <w:t>The signal</w:t>
      </w:r>
      <w:r>
        <w:rPr>
          <w:color w:val="000000"/>
          <w:lang w:eastAsia="zh-CN"/>
        </w:rPr>
        <w:t>'</w:t>
      </w:r>
      <w:r>
        <w:rPr>
          <w:color w:val="000000"/>
          <w:lang w:eastAsia="ja-JP"/>
        </w:rPr>
        <w:t>s channel bandwidth and subcarrier spacing used to build NR Test Configurations shall be selected according to tables 4.7.2.1-1</w:t>
      </w:r>
      <w:r>
        <w:rPr>
          <w:rFonts w:eastAsia="SimSun"/>
          <w:color w:val="000000"/>
          <w:lang w:eastAsia="ja-JP"/>
        </w:rPr>
        <w:t>.</w:t>
      </w:r>
    </w:p>
    <w:p w14:paraId="2C8D51F0" w14:textId="77777777" w:rsidR="004D3FFD" w:rsidRDefault="002C252C" w:rsidP="00466A6D">
      <w:pPr>
        <w:pStyle w:val="TH"/>
        <w:rPr>
          <w:lang w:val="en-US" w:eastAsia="ja-JP"/>
        </w:rPr>
      </w:pPr>
      <w:r>
        <w:rPr>
          <w:lang w:eastAsia="ja-JP"/>
        </w:rPr>
        <w:t>Table 4.7.2.1-1: Signal to be used to build NR TCs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2"/>
        <w:gridCol w:w="1968"/>
        <w:gridCol w:w="3936"/>
      </w:tblGrid>
      <w:tr w:rsidR="004D3FFD" w14:paraId="428E6348" w14:textId="77777777">
        <w:trPr>
          <w:cantSplit/>
          <w:jc w:val="center"/>
        </w:trPr>
        <w:tc>
          <w:tcPr>
            <w:tcW w:w="3950" w:type="dxa"/>
            <w:gridSpan w:val="2"/>
            <w:shd w:val="clear" w:color="auto" w:fill="auto"/>
          </w:tcPr>
          <w:p w14:paraId="448D2C45" w14:textId="77777777" w:rsidR="004D3FFD" w:rsidRDefault="002C252C">
            <w:pPr>
              <w:pStyle w:val="TAH"/>
              <w:rPr>
                <w:lang w:val="en-US" w:eastAsia="zh-CN"/>
              </w:rPr>
            </w:pPr>
            <w:r>
              <w:rPr>
                <w:i/>
                <w:lang w:val="en-US" w:eastAsia="ja-JP"/>
              </w:rPr>
              <w:t>Operating band</w:t>
            </w:r>
            <w:r>
              <w:rPr>
                <w:lang w:val="en-US" w:eastAsia="ja-JP"/>
              </w:rPr>
              <w:t xml:space="preserve"> characteristics</w:t>
            </w:r>
          </w:p>
        </w:tc>
        <w:tc>
          <w:tcPr>
            <w:tcW w:w="3936" w:type="dxa"/>
            <w:shd w:val="clear" w:color="auto" w:fill="auto"/>
          </w:tcPr>
          <w:p w14:paraId="76E822DD" w14:textId="77777777" w:rsidR="004D3FFD" w:rsidRDefault="002C252C">
            <w:pPr>
              <w:pStyle w:val="TAH"/>
              <w:rPr>
                <w:lang w:val="en-US" w:eastAsia="ja-JP"/>
              </w:rPr>
            </w:pPr>
            <w:r>
              <w:rPr>
                <w:lang w:eastAsia="ja-JP"/>
              </w:rPr>
              <w:t>F</w:t>
            </w:r>
            <w:r>
              <w:rPr>
                <w:vertAlign w:val="subscript"/>
                <w:lang w:eastAsia="ja-JP"/>
              </w:rPr>
              <w:t>DL_high</w:t>
            </w:r>
            <w:r>
              <w:rPr>
                <w:lang w:eastAsia="ja-JP"/>
              </w:rPr>
              <w:t xml:space="preserve"> – F</w:t>
            </w:r>
            <w:r>
              <w:rPr>
                <w:vertAlign w:val="subscript"/>
                <w:lang w:eastAsia="ja-JP"/>
              </w:rPr>
              <w:t>DL_low</w:t>
            </w:r>
            <w:r>
              <w:rPr>
                <w:lang w:eastAsia="ja-JP"/>
              </w:rPr>
              <w:t xml:space="preserve"> </w:t>
            </w:r>
            <w:r>
              <w:rPr>
                <w:rFonts w:cs="Arial"/>
                <w:lang w:eastAsia="ja-JP"/>
              </w:rPr>
              <w:t>≤</w:t>
            </w:r>
            <w:r>
              <w:rPr>
                <w:lang w:eastAsia="ja-JP"/>
              </w:rPr>
              <w:t xml:space="preserve"> 3250 MHz</w:t>
            </w:r>
          </w:p>
        </w:tc>
      </w:tr>
      <w:tr w:rsidR="004D3FFD" w14:paraId="7B76A210" w14:textId="77777777">
        <w:trPr>
          <w:cantSplit/>
          <w:jc w:val="center"/>
        </w:trPr>
        <w:tc>
          <w:tcPr>
            <w:tcW w:w="1982" w:type="dxa"/>
            <w:tcBorders>
              <w:bottom w:val="nil"/>
            </w:tcBorders>
            <w:shd w:val="clear" w:color="auto" w:fill="auto"/>
          </w:tcPr>
          <w:p w14:paraId="6B83A9AE" w14:textId="77777777" w:rsidR="004D3FFD" w:rsidRDefault="002C252C" w:rsidP="00647458">
            <w:pPr>
              <w:pStyle w:val="TAC"/>
              <w:rPr>
                <w:lang w:val="en-US" w:eastAsia="ja-JP"/>
              </w:rPr>
            </w:pPr>
            <w:r>
              <w:rPr>
                <w:lang w:val="en-US" w:eastAsia="ja-JP"/>
              </w:rPr>
              <w:t>TC signal</w:t>
            </w:r>
          </w:p>
        </w:tc>
        <w:tc>
          <w:tcPr>
            <w:tcW w:w="1968" w:type="dxa"/>
          </w:tcPr>
          <w:p w14:paraId="351160F6" w14:textId="77777777" w:rsidR="004D3FFD" w:rsidRDefault="002C252C" w:rsidP="00647458">
            <w:pPr>
              <w:pStyle w:val="TAC"/>
              <w:rPr>
                <w:lang w:val="en-US" w:eastAsia="ja-JP"/>
              </w:rPr>
            </w:pPr>
            <w:r>
              <w:rPr>
                <w:lang w:val="en-US" w:eastAsia="zh-CN"/>
              </w:rPr>
              <w:t>BW</w:t>
            </w:r>
            <w:r>
              <w:rPr>
                <w:vertAlign w:val="subscript"/>
                <w:lang w:val="en-US" w:eastAsia="zh-CN"/>
              </w:rPr>
              <w:t>channel</w:t>
            </w:r>
          </w:p>
        </w:tc>
        <w:tc>
          <w:tcPr>
            <w:tcW w:w="3936" w:type="dxa"/>
            <w:shd w:val="clear" w:color="auto" w:fill="auto"/>
          </w:tcPr>
          <w:p w14:paraId="76C194CE" w14:textId="77777777" w:rsidR="004D3FFD" w:rsidRDefault="002C252C" w:rsidP="00647458">
            <w:pPr>
              <w:pStyle w:val="TAC"/>
              <w:rPr>
                <w:lang w:val="en-US" w:eastAsia="ja-JP"/>
              </w:rPr>
            </w:pPr>
            <w:r>
              <w:rPr>
                <w:lang w:val="en-US" w:eastAsia="ja-JP"/>
              </w:rPr>
              <w:t>100 MHz (Note 1, Note 2)</w:t>
            </w:r>
          </w:p>
        </w:tc>
      </w:tr>
      <w:tr w:rsidR="004D3FFD" w14:paraId="1CBC8A5D" w14:textId="77777777">
        <w:trPr>
          <w:cantSplit/>
          <w:jc w:val="center"/>
        </w:trPr>
        <w:tc>
          <w:tcPr>
            <w:tcW w:w="1982" w:type="dxa"/>
            <w:tcBorders>
              <w:top w:val="nil"/>
            </w:tcBorders>
            <w:shd w:val="clear" w:color="auto" w:fill="auto"/>
          </w:tcPr>
          <w:p w14:paraId="11342A24" w14:textId="77777777" w:rsidR="004D3FFD" w:rsidRDefault="002C252C" w:rsidP="00647458">
            <w:pPr>
              <w:pStyle w:val="TAC"/>
              <w:rPr>
                <w:lang w:eastAsia="ja-JP"/>
              </w:rPr>
            </w:pPr>
            <w:r>
              <w:rPr>
                <w:lang w:val="en-US" w:eastAsia="ja-JP"/>
              </w:rPr>
              <w:t>characteristics</w:t>
            </w:r>
          </w:p>
        </w:tc>
        <w:tc>
          <w:tcPr>
            <w:tcW w:w="1968" w:type="dxa"/>
          </w:tcPr>
          <w:p w14:paraId="194150F7" w14:textId="77777777" w:rsidR="004D3FFD" w:rsidRDefault="002C252C" w:rsidP="00647458">
            <w:pPr>
              <w:pStyle w:val="TAC"/>
              <w:rPr>
                <w:lang w:val="en-US" w:eastAsia="ja-JP"/>
              </w:rPr>
            </w:pPr>
            <w:r>
              <w:rPr>
                <w:lang w:val="en-US" w:eastAsia="ja-JP"/>
              </w:rPr>
              <w:t>Subcarrier spacing</w:t>
            </w:r>
          </w:p>
        </w:tc>
        <w:tc>
          <w:tcPr>
            <w:tcW w:w="3936" w:type="dxa"/>
            <w:shd w:val="clear" w:color="auto" w:fill="auto"/>
          </w:tcPr>
          <w:p w14:paraId="79CBDBCF" w14:textId="77777777" w:rsidR="004D3FFD" w:rsidRDefault="002C252C" w:rsidP="00647458">
            <w:pPr>
              <w:pStyle w:val="TAC"/>
              <w:rPr>
                <w:lang w:val="en-US" w:eastAsia="ja-JP"/>
              </w:rPr>
            </w:pPr>
            <w:r>
              <w:rPr>
                <w:lang w:val="en-US" w:eastAsia="ja-JP"/>
              </w:rPr>
              <w:t>Smallest supported subcarrier spacing declared per operating band (D.7)</w:t>
            </w:r>
          </w:p>
        </w:tc>
      </w:tr>
      <w:tr w:rsidR="004D3FFD" w14:paraId="13060856" w14:textId="77777777">
        <w:trPr>
          <w:cantSplit/>
          <w:jc w:val="center"/>
        </w:trPr>
        <w:tc>
          <w:tcPr>
            <w:tcW w:w="7886" w:type="dxa"/>
            <w:gridSpan w:val="3"/>
            <w:shd w:val="clear" w:color="auto" w:fill="auto"/>
          </w:tcPr>
          <w:p w14:paraId="0814D680" w14:textId="77777777" w:rsidR="004D3FFD" w:rsidRDefault="002C252C" w:rsidP="00647458">
            <w:pPr>
              <w:pStyle w:val="TAN"/>
              <w:rPr>
                <w:lang w:val="en-US" w:eastAsia="ja-JP"/>
              </w:rPr>
            </w:pPr>
            <w:r>
              <w:rPr>
                <w:lang w:val="en-US" w:eastAsia="ja-JP"/>
              </w:rPr>
              <w:t>NOTE 1:</w:t>
            </w:r>
            <w:r>
              <w:rPr>
                <w:lang w:val="en-US" w:eastAsia="ja-JP"/>
              </w:rPr>
              <w:tab/>
            </w:r>
            <w:r>
              <w:rPr>
                <w:lang w:eastAsia="ja-JP"/>
              </w:rPr>
              <w:t xml:space="preserve">Repeater vendor can decide to test with 50 MHz channel bandwidth and smallest supported SCS </w:t>
            </w:r>
            <w:r>
              <w:rPr>
                <w:lang w:eastAsia="zh-CN"/>
              </w:rPr>
              <w:t xml:space="preserve">declared per </w:t>
            </w:r>
            <w:r>
              <w:rPr>
                <w:i/>
                <w:lang w:eastAsia="zh-CN"/>
              </w:rPr>
              <w:t>operating band</w:t>
            </w:r>
            <w:r>
              <w:rPr>
                <w:lang w:eastAsia="zh-CN"/>
              </w:rPr>
              <w:t xml:space="preserve"> </w:t>
            </w:r>
            <w:r>
              <w:rPr>
                <w:lang w:val="en-US" w:eastAsia="ja-JP"/>
              </w:rPr>
              <w:t xml:space="preserve">(D.7) </w:t>
            </w:r>
            <w:r>
              <w:rPr>
                <w:lang w:eastAsia="ja-JP"/>
              </w:rPr>
              <w:t>instead of 100 MHz channel bandwidth in certain regions, where spectrum allocation and regulation require testing with 50 MHz.</w:t>
            </w:r>
          </w:p>
          <w:p w14:paraId="22758F45" w14:textId="77777777" w:rsidR="004D3FFD" w:rsidRDefault="002C252C" w:rsidP="00647458">
            <w:pPr>
              <w:pStyle w:val="TAN"/>
              <w:rPr>
                <w:lang w:val="en-US" w:eastAsia="ja-JP"/>
              </w:rPr>
            </w:pPr>
            <w:r>
              <w:rPr>
                <w:lang w:val="en-US" w:eastAsia="ja-JP"/>
              </w:rPr>
              <w:t>NOTE 2:</w:t>
            </w:r>
            <w:r>
              <w:rPr>
                <w:lang w:val="en-US" w:eastAsia="ja-JP"/>
              </w:rPr>
              <w:tab/>
              <w:t xml:space="preserve">The narrowest specified </w:t>
            </w:r>
            <w:r>
              <w:rPr>
                <w:i/>
                <w:lang w:val="en-US" w:eastAsia="ja-JP"/>
              </w:rPr>
              <w:t>BS channel bandwidth</w:t>
            </w:r>
            <w:r>
              <w:rPr>
                <w:lang w:val="en-US" w:eastAsia="ja-JP"/>
              </w:rPr>
              <w:t xml:space="preserve"> </w:t>
            </w:r>
            <w:r>
              <w:rPr>
                <w:lang w:eastAsia="zh-CN"/>
              </w:rPr>
              <w:t xml:space="preserve">for the </w:t>
            </w:r>
            <w:r>
              <w:rPr>
                <w:i/>
                <w:lang w:eastAsia="zh-CN"/>
              </w:rPr>
              <w:t>operating band</w:t>
            </w:r>
            <w:r>
              <w:rPr>
                <w:lang w:eastAsia="zh-CN"/>
              </w:rPr>
              <w:t xml:space="preserve"> (D.7) </w:t>
            </w:r>
            <w:r>
              <w:rPr>
                <w:lang w:val="en-US" w:eastAsia="ja-JP"/>
              </w:rPr>
              <w:t>shall be used if 100MHz channel bandwidth is not specified for the band.</w:t>
            </w:r>
          </w:p>
        </w:tc>
      </w:tr>
    </w:tbl>
    <w:p w14:paraId="697A7C8B" w14:textId="77777777" w:rsidR="004D3FFD" w:rsidRDefault="004D3FFD">
      <w:pPr>
        <w:rPr>
          <w:color w:val="000000"/>
          <w:lang w:eastAsia="ja-JP"/>
        </w:rPr>
      </w:pPr>
    </w:p>
    <w:p w14:paraId="1B08CE45" w14:textId="77777777" w:rsidR="004D3FFD" w:rsidRDefault="002C252C" w:rsidP="00163FEB">
      <w:pPr>
        <w:pStyle w:val="Heading4"/>
        <w:rPr>
          <w:lang w:eastAsia="zh-CN"/>
        </w:rPr>
      </w:pPr>
      <w:bookmarkStart w:id="594" w:name="_Toc74915589"/>
      <w:bookmarkStart w:id="595" w:name="_Toc58917768"/>
      <w:bookmarkStart w:id="596" w:name="_Toc53182920"/>
      <w:bookmarkStart w:id="597" w:name="_Toc37272736"/>
      <w:bookmarkStart w:id="598" w:name="_Toc76544100"/>
      <w:bookmarkStart w:id="599" w:name="_Toc45885811"/>
      <w:bookmarkStart w:id="600" w:name="_Toc29810438"/>
      <w:bookmarkStart w:id="601" w:name="_Toc58915587"/>
      <w:bookmarkStart w:id="602" w:name="_Toc82536222"/>
      <w:bookmarkStart w:id="603" w:name="_Toc36635790"/>
      <w:bookmarkStart w:id="604" w:name="_Toc66693637"/>
      <w:bookmarkStart w:id="605" w:name="_Toc21102589"/>
      <w:bookmarkStart w:id="606" w:name="_Toc76114214"/>
      <w:bookmarkStart w:id="607" w:name="_Toc121818335"/>
      <w:bookmarkStart w:id="608" w:name="_Toc121818559"/>
      <w:bookmarkStart w:id="609" w:name="_Toc124158314"/>
      <w:bookmarkStart w:id="610" w:name="_Toc130558382"/>
      <w:bookmarkStart w:id="611" w:name="_Toc137467107"/>
      <w:bookmarkStart w:id="612" w:name="_Toc138884753"/>
      <w:bookmarkStart w:id="613" w:name="_Toc138884977"/>
      <w:bookmarkStart w:id="614" w:name="_Toc145511188"/>
      <w:bookmarkStart w:id="615" w:name="_Toc155475665"/>
      <w:r>
        <w:rPr>
          <w:lang w:eastAsia="zh-CN"/>
        </w:rPr>
        <w:t>4</w:t>
      </w:r>
      <w:bookmarkStart w:id="616" w:name="_Hlk517255432"/>
      <w:r>
        <w:rPr>
          <w:lang w:eastAsia="zh-CN"/>
        </w:rPr>
        <w:t>.7.2</w:t>
      </w:r>
      <w:bookmarkEnd w:id="616"/>
      <w:r>
        <w:rPr>
          <w:lang w:eastAsia="zh-CN"/>
        </w:rPr>
        <w:t>.2</w:t>
      </w:r>
      <w:r>
        <w:rPr>
          <w:lang w:eastAsia="zh-CN"/>
        </w:rPr>
        <w:tab/>
        <w:t>RTC1: Contiguous spectrum operation</w:t>
      </w:r>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14:paraId="3BDDE484" w14:textId="77777777" w:rsidR="004D3FFD" w:rsidRDefault="002C252C">
      <w:pPr>
        <w:rPr>
          <w:lang w:eastAsia="zh-CN"/>
        </w:rPr>
      </w:pPr>
      <w:bookmarkStart w:id="617" w:name="_Toc58917769"/>
      <w:bookmarkStart w:id="618" w:name="_Toc58915588"/>
      <w:bookmarkStart w:id="619" w:name="_Toc82536223"/>
      <w:bookmarkStart w:id="620" w:name="_Toc76544101"/>
      <w:bookmarkStart w:id="621" w:name="_Toc21102590"/>
      <w:bookmarkStart w:id="622" w:name="_Toc29810439"/>
      <w:bookmarkStart w:id="623" w:name="_Toc66693638"/>
      <w:bookmarkStart w:id="624" w:name="_Toc36635791"/>
      <w:bookmarkStart w:id="625" w:name="_Toc74915590"/>
      <w:bookmarkStart w:id="626" w:name="_Toc76114215"/>
      <w:bookmarkStart w:id="627" w:name="_Toc53182921"/>
      <w:bookmarkStart w:id="628" w:name="_Toc45885812"/>
      <w:bookmarkStart w:id="629" w:name="_Toc37272737"/>
      <w:r>
        <w:t xml:space="preserve">The purpose of test configuration RTC1 is to test </w:t>
      </w:r>
      <w:r>
        <w:rPr>
          <w:lang w:eastAsia="zh-CN"/>
        </w:rPr>
        <w:t xml:space="preserve">all repeater requirements that need an input signal in the </w:t>
      </w:r>
      <w:r>
        <w:rPr>
          <w:i/>
          <w:iCs/>
          <w:lang w:eastAsia="zh-CN"/>
        </w:rPr>
        <w:t>passband</w:t>
      </w:r>
      <w:r>
        <w:rPr>
          <w:lang w:eastAsia="zh-CN"/>
        </w:rPr>
        <w:t xml:space="preserve"> when there is only one </w:t>
      </w:r>
      <w:r>
        <w:rPr>
          <w:i/>
          <w:iCs/>
          <w:lang w:eastAsia="zh-CN"/>
        </w:rPr>
        <w:t>passband</w:t>
      </w:r>
      <w:r>
        <w:rPr>
          <w:lang w:eastAsia="zh-CN"/>
        </w:rPr>
        <w:t xml:space="preserve"> per </w:t>
      </w:r>
      <w:r>
        <w:rPr>
          <w:i/>
          <w:iCs/>
          <w:lang w:eastAsia="zh-CN"/>
        </w:rPr>
        <w:t>operating band</w:t>
      </w:r>
      <w:r>
        <w:t>.</w:t>
      </w:r>
    </w:p>
    <w:p w14:paraId="4A945F50" w14:textId="77777777" w:rsidR="004D3FFD" w:rsidRDefault="002C252C" w:rsidP="00163FEB">
      <w:pPr>
        <w:pStyle w:val="Heading5"/>
        <w:rPr>
          <w:lang w:eastAsia="ja-JP"/>
        </w:rPr>
      </w:pPr>
      <w:bookmarkStart w:id="630" w:name="_Toc121818336"/>
      <w:bookmarkStart w:id="631" w:name="_Toc121818560"/>
      <w:bookmarkStart w:id="632" w:name="_Toc124158315"/>
      <w:bookmarkStart w:id="633" w:name="_Toc130558383"/>
      <w:bookmarkStart w:id="634" w:name="_Toc137467108"/>
      <w:bookmarkStart w:id="635" w:name="_Toc138884754"/>
      <w:bookmarkStart w:id="636" w:name="_Toc138884978"/>
      <w:bookmarkStart w:id="637" w:name="_Toc145511189"/>
      <w:bookmarkStart w:id="638" w:name="_Toc155475666"/>
      <w:r>
        <w:rPr>
          <w:lang w:eastAsia="ja-JP"/>
        </w:rPr>
        <w:t>4</w:t>
      </w:r>
      <w:r>
        <w:rPr>
          <w:lang w:eastAsia="zh-CN"/>
        </w:rPr>
        <w:t>.7.2</w:t>
      </w:r>
      <w:r>
        <w:rPr>
          <w:lang w:eastAsia="ja-JP"/>
        </w:rPr>
        <w:t>.2</w:t>
      </w:r>
      <w:r>
        <w:rPr>
          <w:lang w:eastAsia="zh-CN"/>
        </w:rPr>
        <w:t>.1</w:t>
      </w:r>
      <w:r>
        <w:rPr>
          <w:lang w:eastAsia="ja-JP"/>
        </w:rPr>
        <w:tab/>
        <w:t>RTC1 generation</w:t>
      </w:r>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14:paraId="558D1068" w14:textId="77777777" w:rsidR="0080180E" w:rsidRDefault="0080180E" w:rsidP="0080180E">
      <w:r>
        <w:t xml:space="preserve">RTC1 </w:t>
      </w:r>
      <w:r>
        <w:rPr>
          <w:lang w:eastAsia="zh-CN"/>
        </w:rPr>
        <w:t>shall be</w:t>
      </w:r>
      <w:r>
        <w:t xml:space="preserve"> constructed</w:t>
      </w:r>
      <w:r>
        <w:rPr>
          <w:lang w:eastAsia="zh-CN"/>
        </w:rPr>
        <w:t xml:space="preserve"> on a per band basis</w:t>
      </w:r>
      <w:r>
        <w:t xml:space="preserve"> using the following method:</w:t>
      </w:r>
    </w:p>
    <w:p w14:paraId="1E4CD110" w14:textId="3C997C95" w:rsidR="004D3FFD" w:rsidRDefault="0080180E" w:rsidP="0080180E">
      <w:pPr>
        <w:pStyle w:val="B1"/>
      </w:pPr>
      <w:r>
        <w:t>-</w:t>
      </w:r>
      <w:r>
        <w:tab/>
        <w:t xml:space="preserve">Declared </w:t>
      </w:r>
      <w:r w:rsidRPr="007530C6">
        <w:t>maximum repeater RF Bandwidth</w:t>
      </w:r>
      <w:r>
        <w:t xml:space="preserve"> supported shall be used</w:t>
      </w:r>
      <w:r>
        <w:rPr>
          <w:rFonts w:eastAsiaTheme="minorEastAsia" w:hint="eastAsia"/>
          <w:lang w:eastAsia="zh-CN"/>
        </w:rPr>
        <w:t xml:space="preserve"> (D.27)</w:t>
      </w:r>
      <w:r>
        <w:t>;</w:t>
      </w:r>
    </w:p>
    <w:p w14:paraId="03FD23BD" w14:textId="77777777" w:rsidR="004D3FFD" w:rsidRDefault="002C252C">
      <w:pPr>
        <w:pStyle w:val="B1"/>
        <w:rPr>
          <w:lang w:val="en-US"/>
        </w:rPr>
      </w:pPr>
      <w:r>
        <w:t>-</w:t>
      </w:r>
      <w:r>
        <w:tab/>
        <w:t xml:space="preserve">Select the carrier to be tested according to 4.7.2 and place it adjacent to the lower </w:t>
      </w:r>
      <w:r>
        <w:rPr>
          <w:i/>
          <w:iCs/>
        </w:rPr>
        <w:t>passband</w:t>
      </w:r>
      <w:r>
        <w:t xml:space="preserve"> edge. </w:t>
      </w:r>
      <w:r>
        <w:rPr>
          <w:lang w:val="en-US"/>
        </w:rPr>
        <w:t xml:space="preserve">If the width of the </w:t>
      </w:r>
      <w:r>
        <w:rPr>
          <w:i/>
          <w:iCs/>
        </w:rPr>
        <w:t>passband</w:t>
      </w:r>
      <w:r>
        <w:t xml:space="preserve"> </w:t>
      </w:r>
      <w:r>
        <w:rPr>
          <w:lang w:val="en-US"/>
        </w:rPr>
        <w:t>is at least twice the bandwidth of the signal to be tested then p</w:t>
      </w:r>
      <w:r>
        <w:t xml:space="preserve">lace </w:t>
      </w:r>
      <w:r>
        <w:rPr>
          <w:lang w:val="en-US"/>
        </w:rPr>
        <w:t>a second</w:t>
      </w:r>
      <w:r>
        <w:t xml:space="preserve"> signal adjacent to the upper </w:t>
      </w:r>
      <w:r>
        <w:rPr>
          <w:i/>
          <w:iCs/>
        </w:rPr>
        <w:t>passband</w:t>
      </w:r>
      <w:r>
        <w:t xml:space="preserve"> edge. </w:t>
      </w:r>
      <w:r>
        <w:rPr>
          <w:lang w:val="en-US"/>
        </w:rPr>
        <w:t>Otherwise reposition the carrier to be tested according to the single carrier test frequencies described in section 4.9.1.</w:t>
      </w:r>
    </w:p>
    <w:p w14:paraId="2150C3BB" w14:textId="77777777" w:rsidR="004D3FFD" w:rsidRDefault="002C252C">
      <w:r>
        <w:t>The test configuration should be constructed sequentially on a per band basis. All configured component carriers are transmitted simultaneously in the tests where the repeater should be ON.</w:t>
      </w:r>
    </w:p>
    <w:p w14:paraId="3271AE02" w14:textId="77777777" w:rsidR="004D3FFD" w:rsidRDefault="002C252C" w:rsidP="00163FEB">
      <w:pPr>
        <w:pStyle w:val="Heading5"/>
        <w:rPr>
          <w:lang w:eastAsia="ja-JP"/>
        </w:rPr>
      </w:pPr>
      <w:bookmarkStart w:id="639" w:name="_Toc53182922"/>
      <w:bookmarkStart w:id="640" w:name="_Toc76544102"/>
      <w:bookmarkStart w:id="641" w:name="_Toc29810440"/>
      <w:bookmarkStart w:id="642" w:name="_Toc45885813"/>
      <w:bookmarkStart w:id="643" w:name="_Toc66693639"/>
      <w:bookmarkStart w:id="644" w:name="_Toc74915591"/>
      <w:bookmarkStart w:id="645" w:name="_Toc58915589"/>
      <w:bookmarkStart w:id="646" w:name="_Toc82536224"/>
      <w:bookmarkStart w:id="647" w:name="_Toc37272738"/>
      <w:bookmarkStart w:id="648" w:name="_Toc21102591"/>
      <w:bookmarkStart w:id="649" w:name="_Toc76114216"/>
      <w:bookmarkStart w:id="650" w:name="_Toc58917770"/>
      <w:bookmarkStart w:id="651" w:name="_Toc36635792"/>
      <w:bookmarkStart w:id="652" w:name="_Toc121818337"/>
      <w:bookmarkStart w:id="653" w:name="_Toc121818561"/>
      <w:bookmarkStart w:id="654" w:name="_Toc124158316"/>
      <w:bookmarkStart w:id="655" w:name="_Toc130558384"/>
      <w:bookmarkStart w:id="656" w:name="_Toc137467109"/>
      <w:bookmarkStart w:id="657" w:name="_Toc138884755"/>
      <w:bookmarkStart w:id="658" w:name="_Toc138884979"/>
      <w:bookmarkStart w:id="659" w:name="_Toc145511190"/>
      <w:bookmarkStart w:id="660" w:name="_Toc155475667"/>
      <w:r>
        <w:rPr>
          <w:lang w:eastAsia="ja-JP"/>
        </w:rPr>
        <w:t>4</w:t>
      </w:r>
      <w:r>
        <w:rPr>
          <w:lang w:eastAsia="zh-CN"/>
        </w:rPr>
        <w:t>.7.2</w:t>
      </w:r>
      <w:r>
        <w:rPr>
          <w:lang w:eastAsia="ja-JP"/>
        </w:rPr>
        <w:t>.2.</w:t>
      </w:r>
      <w:r>
        <w:rPr>
          <w:lang w:eastAsia="zh-CN"/>
        </w:rPr>
        <w:t>2</w:t>
      </w:r>
      <w:r>
        <w:rPr>
          <w:lang w:eastAsia="ja-JP"/>
        </w:rPr>
        <w:tab/>
        <w:t>RTC1 power allocation</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p>
    <w:p w14:paraId="4E2D4ABB" w14:textId="77777777" w:rsidR="004D3FFD" w:rsidRDefault="002C252C">
      <w:pPr>
        <w:rPr>
          <w:rFonts w:ascii="Arial" w:hAnsi="Arial"/>
          <w:sz w:val="24"/>
          <w:lang w:eastAsia="ja-JP"/>
        </w:rPr>
      </w:pPr>
      <w:r>
        <w:t>Set the TRP of each carrier to the same level</w:t>
      </w:r>
      <w:r>
        <w:rPr>
          <w:lang w:eastAsia="zh-CN"/>
        </w:rPr>
        <w:t xml:space="preserve"> so that </w:t>
      </w:r>
      <w:r>
        <w:t>the sum of the carrier power</w:t>
      </w:r>
      <w:r>
        <w:rPr>
          <w:lang w:eastAsia="zh-CN"/>
        </w:rPr>
        <w:t>s</w:t>
      </w:r>
      <w:r>
        <w:t xml:space="preserve"> equals the expected input power to the repeater for the test (i.e., either </w:t>
      </w:r>
      <w:r>
        <w:rPr>
          <w:lang w:eastAsia="zh-CN"/>
        </w:rPr>
        <w:t>P</w:t>
      </w:r>
      <w:r>
        <w:rPr>
          <w:vertAlign w:val="subscript"/>
          <w:lang w:eastAsia="zh-CN"/>
        </w:rPr>
        <w:t>rated,in</w:t>
      </w:r>
      <w:r>
        <w:t xml:space="preserve"> or </w:t>
      </w:r>
      <w:r>
        <w:rPr>
          <w:lang w:eastAsia="zh-CN"/>
        </w:rPr>
        <w:t>P</w:t>
      </w:r>
      <w:r>
        <w:rPr>
          <w:vertAlign w:val="subscript"/>
          <w:lang w:eastAsia="zh-CN"/>
        </w:rPr>
        <w:t>rated,in</w:t>
      </w:r>
      <w:r>
        <w:t xml:space="preserve"> + 10dB) according to the manufacturer's declaration in clause 4.6.</w:t>
      </w:r>
      <w:bookmarkStart w:id="661" w:name="_Toc66693640"/>
      <w:bookmarkStart w:id="662" w:name="_Toc45885814"/>
      <w:bookmarkStart w:id="663" w:name="_Toc36635793"/>
      <w:bookmarkStart w:id="664" w:name="_Toc53182923"/>
      <w:bookmarkStart w:id="665" w:name="_Toc58917771"/>
      <w:bookmarkStart w:id="666" w:name="_Toc29810441"/>
      <w:bookmarkStart w:id="667" w:name="_Toc82536225"/>
      <w:bookmarkStart w:id="668" w:name="_Toc76114217"/>
      <w:bookmarkStart w:id="669" w:name="_Toc74915592"/>
      <w:bookmarkStart w:id="670" w:name="_Toc37272739"/>
      <w:bookmarkStart w:id="671" w:name="_Toc76544103"/>
      <w:bookmarkStart w:id="672" w:name="_Toc58915590"/>
      <w:bookmarkStart w:id="673" w:name="_Toc21102592"/>
    </w:p>
    <w:p w14:paraId="3A98D721" w14:textId="77777777" w:rsidR="004D3FFD" w:rsidRDefault="002C252C" w:rsidP="00163FEB">
      <w:pPr>
        <w:pStyle w:val="Heading4"/>
        <w:rPr>
          <w:lang w:eastAsia="ja-JP"/>
        </w:rPr>
      </w:pPr>
      <w:bookmarkStart w:id="674" w:name="_Toc82536228"/>
      <w:bookmarkStart w:id="675" w:name="_Toc66693643"/>
      <w:bookmarkStart w:id="676" w:name="_Toc58915593"/>
      <w:bookmarkStart w:id="677" w:name="_Toc37272742"/>
      <w:bookmarkStart w:id="678" w:name="_Toc53182926"/>
      <w:bookmarkStart w:id="679" w:name="_Toc45885817"/>
      <w:bookmarkStart w:id="680" w:name="_Toc21102595"/>
      <w:bookmarkStart w:id="681" w:name="_Toc36635796"/>
      <w:bookmarkStart w:id="682" w:name="_Toc58917774"/>
      <w:bookmarkStart w:id="683" w:name="_Toc76114220"/>
      <w:bookmarkStart w:id="684" w:name="_Toc74915595"/>
      <w:bookmarkStart w:id="685" w:name="_Toc28761"/>
      <w:bookmarkStart w:id="686" w:name="_Toc76544106"/>
      <w:bookmarkStart w:id="687" w:name="_Toc29810444"/>
      <w:bookmarkStart w:id="688" w:name="_Toc20375"/>
      <w:bookmarkStart w:id="689" w:name="_Toc121818338"/>
      <w:bookmarkStart w:id="690" w:name="_Toc121818562"/>
      <w:bookmarkStart w:id="691" w:name="_Toc124158317"/>
      <w:bookmarkStart w:id="692" w:name="_Toc130558385"/>
      <w:bookmarkStart w:id="693" w:name="_Toc137467110"/>
      <w:bookmarkStart w:id="694" w:name="_Toc138884756"/>
      <w:bookmarkStart w:id="695" w:name="_Toc138884980"/>
      <w:bookmarkStart w:id="696" w:name="_Toc145511191"/>
      <w:bookmarkStart w:id="697" w:name="_Toc155475668"/>
      <w:bookmarkEnd w:id="661"/>
      <w:bookmarkEnd w:id="662"/>
      <w:bookmarkEnd w:id="663"/>
      <w:bookmarkEnd w:id="664"/>
      <w:bookmarkEnd w:id="665"/>
      <w:bookmarkEnd w:id="666"/>
      <w:bookmarkEnd w:id="667"/>
      <w:bookmarkEnd w:id="668"/>
      <w:bookmarkEnd w:id="669"/>
      <w:bookmarkEnd w:id="670"/>
      <w:bookmarkEnd w:id="671"/>
      <w:bookmarkEnd w:id="672"/>
      <w:bookmarkEnd w:id="673"/>
      <w:r>
        <w:rPr>
          <w:lang w:eastAsia="ja-JP"/>
        </w:rPr>
        <w:t>4.</w:t>
      </w:r>
      <w:r>
        <w:rPr>
          <w:lang w:eastAsia="zh-CN"/>
        </w:rPr>
        <w:t>7.2</w:t>
      </w:r>
      <w:r>
        <w:rPr>
          <w:lang w:eastAsia="ja-JP"/>
        </w:rPr>
        <w:t>.4</w:t>
      </w:r>
      <w:r>
        <w:rPr>
          <w:lang w:eastAsia="ja-JP"/>
        </w:rPr>
        <w:tab/>
        <w:t>RTC2: Non-contiguo</w:t>
      </w:r>
      <w:r>
        <w:rPr>
          <w:lang w:eastAsia="zh-CN"/>
        </w:rPr>
        <w:t>u</w:t>
      </w:r>
      <w:r>
        <w:rPr>
          <w:lang w:eastAsia="ja-JP"/>
        </w:rPr>
        <w:t>s spectrum operation</w:t>
      </w:r>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p>
    <w:p w14:paraId="1481D5BF" w14:textId="77777777" w:rsidR="004D3FFD" w:rsidRDefault="002C252C">
      <w:r>
        <w:t xml:space="preserve">The purpose of </w:t>
      </w:r>
      <w:r>
        <w:rPr>
          <w:lang w:eastAsia="zh-CN"/>
        </w:rPr>
        <w:t xml:space="preserve">RTC2 </w:t>
      </w:r>
      <w:r>
        <w:t xml:space="preserve">is to test </w:t>
      </w:r>
      <w:r>
        <w:rPr>
          <w:lang w:eastAsia="zh-CN"/>
        </w:rPr>
        <w:t xml:space="preserve">all repeater requirements that need an input signal in the </w:t>
      </w:r>
      <w:r>
        <w:rPr>
          <w:i/>
          <w:iCs/>
          <w:lang w:eastAsia="zh-CN"/>
        </w:rPr>
        <w:t>passband</w:t>
      </w:r>
      <w:r>
        <w:rPr>
          <w:lang w:eastAsia="zh-CN"/>
        </w:rPr>
        <w:t xml:space="preserve"> when there is more than one </w:t>
      </w:r>
      <w:r>
        <w:rPr>
          <w:i/>
          <w:iCs/>
          <w:lang w:eastAsia="zh-CN"/>
        </w:rPr>
        <w:t>passband</w:t>
      </w:r>
      <w:r>
        <w:rPr>
          <w:lang w:eastAsia="zh-CN"/>
        </w:rPr>
        <w:t xml:space="preserve"> per </w:t>
      </w:r>
      <w:r>
        <w:rPr>
          <w:i/>
          <w:iCs/>
          <w:lang w:eastAsia="zh-CN"/>
        </w:rPr>
        <w:t>operating band</w:t>
      </w:r>
      <w:r>
        <w:t>.</w:t>
      </w:r>
    </w:p>
    <w:p w14:paraId="7CB2FE41" w14:textId="77777777" w:rsidR="004D3FFD" w:rsidRDefault="002C252C">
      <w:pPr>
        <w:pStyle w:val="Heading5"/>
        <w:rPr>
          <w:lang w:eastAsia="ja-JP"/>
        </w:rPr>
      </w:pPr>
      <w:bookmarkStart w:id="698" w:name="_Toc58915594"/>
      <w:bookmarkStart w:id="699" w:name="_Toc28119"/>
      <w:bookmarkStart w:id="700" w:name="_Toc21102596"/>
      <w:bookmarkStart w:id="701" w:name="_Toc53182927"/>
      <w:bookmarkStart w:id="702" w:name="_Toc66693644"/>
      <w:bookmarkStart w:id="703" w:name="_Toc45885818"/>
      <w:bookmarkStart w:id="704" w:name="_Toc82536229"/>
      <w:bookmarkStart w:id="705" w:name="_Toc29810445"/>
      <w:bookmarkStart w:id="706" w:name="_Toc76544107"/>
      <w:bookmarkStart w:id="707" w:name="_Toc74915596"/>
      <w:bookmarkStart w:id="708" w:name="_Toc58917775"/>
      <w:bookmarkStart w:id="709" w:name="_Toc25153"/>
      <w:bookmarkStart w:id="710" w:name="_Toc37272743"/>
      <w:bookmarkStart w:id="711" w:name="_Toc36635797"/>
      <w:bookmarkStart w:id="712" w:name="_Toc76114221"/>
      <w:bookmarkStart w:id="713" w:name="_Toc121818339"/>
      <w:bookmarkStart w:id="714" w:name="_Toc121818563"/>
      <w:bookmarkStart w:id="715" w:name="_Toc124158318"/>
      <w:bookmarkStart w:id="716" w:name="_Toc130558386"/>
      <w:bookmarkStart w:id="717" w:name="_Toc137467111"/>
      <w:bookmarkStart w:id="718" w:name="_Toc138884757"/>
      <w:bookmarkStart w:id="719" w:name="_Toc138884981"/>
      <w:bookmarkStart w:id="720" w:name="_Toc145511192"/>
      <w:bookmarkStart w:id="721" w:name="_Toc155475669"/>
      <w:r>
        <w:rPr>
          <w:lang w:eastAsia="ja-JP"/>
        </w:rPr>
        <w:t>4.</w:t>
      </w:r>
      <w:r>
        <w:rPr>
          <w:lang w:eastAsia="zh-CN"/>
        </w:rPr>
        <w:t>7.2</w:t>
      </w:r>
      <w:r>
        <w:rPr>
          <w:lang w:eastAsia="ja-JP"/>
        </w:rPr>
        <w:t>.4.1</w:t>
      </w:r>
      <w:r>
        <w:rPr>
          <w:lang w:eastAsia="ja-JP"/>
        </w:rPr>
        <w:tab/>
        <w:t>RTC2 generation</w:t>
      </w:r>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14:paraId="0049B696" w14:textId="77777777" w:rsidR="0080180E" w:rsidRDefault="0080180E" w:rsidP="0080180E">
      <w:pPr>
        <w:rPr>
          <w:color w:val="000000"/>
          <w:lang w:eastAsia="ja-JP"/>
        </w:rPr>
      </w:pPr>
      <w:r>
        <w:rPr>
          <w:color w:val="000000"/>
          <w:lang w:eastAsia="zh-CN"/>
        </w:rPr>
        <w:t xml:space="preserve">RTC2 </w:t>
      </w:r>
      <w:r>
        <w:rPr>
          <w:color w:val="000000"/>
          <w:lang w:eastAsia="ja-JP"/>
        </w:rPr>
        <w:t>is constructed on a per band basis using the following method:</w:t>
      </w:r>
    </w:p>
    <w:p w14:paraId="5F813DA5" w14:textId="6EB823DB" w:rsidR="004D3FFD" w:rsidRDefault="0080180E" w:rsidP="0080180E">
      <w:pPr>
        <w:pStyle w:val="B1"/>
        <w:rPr>
          <w:lang w:eastAsia="zh-CN"/>
        </w:rPr>
      </w:pPr>
      <w:r>
        <w:t>-</w:t>
      </w:r>
      <w:r>
        <w:tab/>
        <w:t xml:space="preserve">The repeater </w:t>
      </w:r>
      <w:r>
        <w:rPr>
          <w:i/>
          <w:iCs/>
        </w:rPr>
        <w:t>passband</w:t>
      </w:r>
      <w:r>
        <w:t xml:space="preserve"> bandwidths shall be the </w:t>
      </w:r>
      <w:r>
        <w:rPr>
          <w:rFonts w:eastAsiaTheme="minorEastAsia"/>
          <w:lang w:eastAsia="zh-CN"/>
        </w:rPr>
        <w:t>declared</w:t>
      </w:r>
      <w:r w:rsidRPr="007530C6">
        <w:t xml:space="preserve"> maximum repeater RF Bandwidth</w:t>
      </w:r>
      <w:r>
        <w:t xml:space="preserve"> supported for multiple passbands (D.</w:t>
      </w:r>
      <w:r>
        <w:rPr>
          <w:rFonts w:eastAsiaTheme="minorEastAsia" w:hint="eastAsia"/>
          <w:lang w:eastAsia="zh-CN"/>
        </w:rPr>
        <w:t>27</w:t>
      </w:r>
      <w:r>
        <w:t xml:space="preserve">). The repeater RF Bandwidth consists of one sub-block gap and </w:t>
      </w:r>
      <w:r>
        <w:rPr>
          <w:lang w:val="en-US"/>
        </w:rPr>
        <w:t xml:space="preserve">the </w:t>
      </w:r>
      <w:r>
        <w:t>two</w:t>
      </w:r>
      <w:r>
        <w:rPr>
          <w:lang w:val="en-US"/>
        </w:rPr>
        <w:t xml:space="preserve"> highest and lowest declared</w:t>
      </w:r>
      <w:r>
        <w:t xml:space="preserve"> </w:t>
      </w:r>
      <w:r>
        <w:rPr>
          <w:i/>
          <w:iCs/>
        </w:rPr>
        <w:t>passbands</w:t>
      </w:r>
      <w:r>
        <w:t xml:space="preserve"> .</w:t>
      </w:r>
    </w:p>
    <w:p w14:paraId="7C26C0AC" w14:textId="77777777" w:rsidR="004D3FFD" w:rsidRDefault="002C252C">
      <w:pPr>
        <w:pStyle w:val="B1"/>
        <w:rPr>
          <w:lang w:val="en-US"/>
        </w:rPr>
      </w:pPr>
      <w:r>
        <w:t>-</w:t>
      </w:r>
      <w:r>
        <w:tab/>
      </w:r>
      <w:r>
        <w:rPr>
          <w:lang w:val="en-US"/>
        </w:rPr>
        <w:t xml:space="preserve">For each </w:t>
      </w:r>
      <w:r>
        <w:rPr>
          <w:i/>
          <w:iCs/>
          <w:lang w:val="en-US"/>
        </w:rPr>
        <w:t>passband</w:t>
      </w:r>
      <w:r>
        <w:rPr>
          <w:lang w:val="en-US"/>
        </w:rPr>
        <w:t xml:space="preserve">, </w:t>
      </w:r>
      <w:r>
        <w:rPr>
          <w:lang w:val="en-US" w:eastAsia="zh-CN"/>
        </w:rPr>
        <w:t>s</w:t>
      </w:r>
      <w:r>
        <w:t xml:space="preserve">elect the carrier to be tested according to 4.7.2. </w:t>
      </w:r>
      <w:r>
        <w:rPr>
          <w:lang w:val="en-US"/>
        </w:rPr>
        <w:t xml:space="preserve">If the the width of the </w:t>
      </w:r>
      <w:r>
        <w:rPr>
          <w:i/>
          <w:iCs/>
          <w:lang w:val="en-US"/>
        </w:rPr>
        <w:t>passband</w:t>
      </w:r>
      <w:r>
        <w:t xml:space="preserve"> </w:t>
      </w:r>
      <w:r>
        <w:rPr>
          <w:lang w:val="en-US"/>
        </w:rPr>
        <w:t>is at least twice that of the carrier to be tested then p</w:t>
      </w:r>
      <w:r>
        <w:t xml:space="preserve">lace </w:t>
      </w:r>
      <w:r>
        <w:rPr>
          <w:lang w:val="en-US"/>
        </w:rPr>
        <w:t>a carrier</w:t>
      </w:r>
      <w:r>
        <w:t xml:space="preserve"> adjacent to the upper </w:t>
      </w:r>
      <w:r>
        <w:rPr>
          <w:i/>
          <w:iCs/>
          <w:lang w:val="en-US"/>
        </w:rPr>
        <w:t>passband</w:t>
      </w:r>
      <w:r>
        <w:t xml:space="preserve"> edge and another carrier (as described in 4.7.2) adjacent to the lower </w:t>
      </w:r>
      <w:r>
        <w:rPr>
          <w:i/>
          <w:iCs/>
          <w:lang w:val="en-US"/>
        </w:rPr>
        <w:t>passband</w:t>
      </w:r>
      <w:r>
        <w:t xml:space="preserve"> edge.</w:t>
      </w:r>
      <w:r>
        <w:rPr>
          <w:lang w:val="en-US"/>
        </w:rPr>
        <w:t xml:space="preserve"> Otherwise, tests shall be applied with one carrier adjacent to the lower sub-block edge and one carrier adjacent to the upper sub-block edge for each sub-block gap.</w:t>
      </w:r>
    </w:p>
    <w:p w14:paraId="75BA8F9A" w14:textId="77777777" w:rsidR="004D3FFD" w:rsidRDefault="002C252C">
      <w:pPr>
        <w:pStyle w:val="B1"/>
      </w:pPr>
      <w:r>
        <w:t>-</w:t>
      </w:r>
      <w:r>
        <w:tab/>
        <w:t>The sub-block edges adjacent to the sub-block gap shall be determined using the specified F</w:t>
      </w:r>
      <w:r>
        <w:rPr>
          <w:vertAlign w:val="subscript"/>
        </w:rPr>
        <w:t>offset_high</w:t>
      </w:r>
      <w:r>
        <w:t xml:space="preserve"> and F</w:t>
      </w:r>
      <w:r>
        <w:rPr>
          <w:vertAlign w:val="subscript"/>
        </w:rPr>
        <w:t xml:space="preserve">offset_low </w:t>
      </w:r>
      <w:r>
        <w:t>for the carriers adjacent to the sub-block gap.</w:t>
      </w:r>
    </w:p>
    <w:p w14:paraId="1123F05F" w14:textId="77777777" w:rsidR="004D3FFD" w:rsidRDefault="004D3FFD">
      <w:pPr>
        <w:rPr>
          <w:color w:val="000000"/>
          <w:lang w:eastAsia="ja-JP"/>
        </w:rPr>
      </w:pPr>
    </w:p>
    <w:p w14:paraId="2AC935DE" w14:textId="77777777" w:rsidR="004D3FFD" w:rsidRDefault="002C252C">
      <w:pPr>
        <w:pStyle w:val="Heading5"/>
        <w:rPr>
          <w:lang w:eastAsia="zh-CN"/>
        </w:rPr>
      </w:pPr>
      <w:bookmarkStart w:id="722" w:name="_Toc45885819"/>
      <w:bookmarkStart w:id="723" w:name="_Toc66693645"/>
      <w:bookmarkStart w:id="724" w:name="_Toc58917776"/>
      <w:bookmarkStart w:id="725" w:name="_Toc82536230"/>
      <w:bookmarkStart w:id="726" w:name="_Toc76544108"/>
      <w:bookmarkStart w:id="727" w:name="_Toc36635798"/>
      <w:bookmarkStart w:id="728" w:name="_Toc21102597"/>
      <w:bookmarkStart w:id="729" w:name="_Toc53182928"/>
      <w:bookmarkStart w:id="730" w:name="_Toc30159"/>
      <w:bookmarkStart w:id="731" w:name="_Toc58915595"/>
      <w:bookmarkStart w:id="732" w:name="_Toc74915597"/>
      <w:bookmarkStart w:id="733" w:name="_Toc14273"/>
      <w:bookmarkStart w:id="734" w:name="_Toc29810446"/>
      <w:bookmarkStart w:id="735" w:name="_Toc76114222"/>
      <w:bookmarkStart w:id="736" w:name="_Toc37272744"/>
      <w:bookmarkStart w:id="737" w:name="_Toc121818340"/>
      <w:bookmarkStart w:id="738" w:name="_Toc121818564"/>
      <w:bookmarkStart w:id="739" w:name="_Toc124158319"/>
      <w:bookmarkStart w:id="740" w:name="_Toc130558387"/>
      <w:bookmarkStart w:id="741" w:name="_Toc137467112"/>
      <w:bookmarkStart w:id="742" w:name="_Toc138884758"/>
      <w:bookmarkStart w:id="743" w:name="_Toc138884982"/>
      <w:bookmarkStart w:id="744" w:name="_Toc145511193"/>
      <w:bookmarkStart w:id="745" w:name="_Toc155475670"/>
      <w:r>
        <w:rPr>
          <w:lang w:eastAsia="zh-CN"/>
        </w:rPr>
        <w:t>4.7.2.4.2</w:t>
      </w:r>
      <w:r>
        <w:rPr>
          <w:lang w:eastAsia="zh-CN"/>
        </w:rPr>
        <w:tab/>
      </w:r>
      <w:r>
        <w:rPr>
          <w:lang w:eastAsia="ja-JP"/>
        </w:rPr>
        <w:t xml:space="preserve">RTC2 </w:t>
      </w:r>
      <w:r>
        <w:rPr>
          <w:lang w:eastAsia="zh-CN"/>
        </w:rPr>
        <w:t>power allocation</w:t>
      </w:r>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p>
    <w:p w14:paraId="042458D3" w14:textId="77777777" w:rsidR="004D3FFD" w:rsidRDefault="002C252C">
      <w:pPr>
        <w:rPr>
          <w:lang w:eastAsia="zh-CN"/>
        </w:rPr>
      </w:pPr>
      <w:r>
        <w:t>Set the power of each carrier to the same level</w:t>
      </w:r>
      <w:r>
        <w:rPr>
          <w:lang w:eastAsia="zh-CN"/>
        </w:rPr>
        <w:t xml:space="preserve"> so that </w:t>
      </w:r>
      <w:r>
        <w:t>the sum of the carrier power</w:t>
      </w:r>
      <w:r>
        <w:rPr>
          <w:lang w:eastAsia="zh-CN"/>
        </w:rPr>
        <w:t>s</w:t>
      </w:r>
      <w:r>
        <w:t xml:space="preserve"> equals the expected input power to the repeater for the test (i.e., either </w:t>
      </w:r>
      <w:r>
        <w:rPr>
          <w:lang w:eastAsia="zh-CN"/>
        </w:rPr>
        <w:t>P</w:t>
      </w:r>
      <w:r>
        <w:rPr>
          <w:vertAlign w:val="subscript"/>
          <w:lang w:eastAsia="zh-CN"/>
        </w:rPr>
        <w:t>in,p,EIRP</w:t>
      </w:r>
      <w:r>
        <w:t xml:space="preserve"> or </w:t>
      </w:r>
      <w:r>
        <w:rPr>
          <w:lang w:eastAsia="zh-CN"/>
        </w:rPr>
        <w:t>P</w:t>
      </w:r>
      <w:r>
        <w:rPr>
          <w:vertAlign w:val="subscript"/>
          <w:lang w:eastAsia="zh-CN"/>
        </w:rPr>
        <w:t>in,p,EIRP</w:t>
      </w:r>
      <w:r>
        <w:t xml:space="preserve"> + 10dB) according to the manufacturer's declaration in clause 4.6.</w:t>
      </w:r>
    </w:p>
    <w:p w14:paraId="01703B99" w14:textId="77777777" w:rsidR="004D3FFD" w:rsidRDefault="004D3FFD" w:rsidP="00163FEB"/>
    <w:p w14:paraId="49AAFEC0" w14:textId="77777777" w:rsidR="004D3FFD" w:rsidRDefault="002C252C">
      <w:pPr>
        <w:pStyle w:val="Heading2"/>
        <w:rPr>
          <w:rFonts w:cs="v4.2.0"/>
        </w:rPr>
      </w:pPr>
      <w:bookmarkStart w:id="746" w:name="_Toc45885826"/>
      <w:bookmarkStart w:id="747" w:name="_Toc14919"/>
      <w:bookmarkStart w:id="748" w:name="_Toc53182935"/>
      <w:bookmarkStart w:id="749" w:name="_Toc36635805"/>
      <w:bookmarkStart w:id="750" w:name="_Toc9564"/>
      <w:bookmarkStart w:id="751" w:name="_Toc37272751"/>
      <w:bookmarkStart w:id="752" w:name="_Toc76114229"/>
      <w:bookmarkStart w:id="753" w:name="_Toc89952530"/>
      <w:bookmarkStart w:id="754" w:name="_Toc98766346"/>
      <w:bookmarkStart w:id="755" w:name="_Toc66693652"/>
      <w:bookmarkStart w:id="756" w:name="_Toc18284"/>
      <w:bookmarkStart w:id="757" w:name="_Toc74915604"/>
      <w:bookmarkStart w:id="758" w:name="_Toc76544115"/>
      <w:bookmarkStart w:id="759" w:name="_Toc58915602"/>
      <w:bookmarkStart w:id="760" w:name="_Toc32431"/>
      <w:bookmarkStart w:id="761" w:name="_Toc58917783"/>
      <w:bookmarkStart w:id="762" w:name="_Toc82536237"/>
      <w:bookmarkStart w:id="763" w:name="_Toc121818341"/>
      <w:bookmarkStart w:id="764" w:name="_Toc121818565"/>
      <w:bookmarkStart w:id="765" w:name="_Toc124158320"/>
      <w:bookmarkStart w:id="766" w:name="_Toc130558388"/>
      <w:bookmarkStart w:id="767" w:name="_Toc137467113"/>
      <w:bookmarkStart w:id="768" w:name="_Toc138884759"/>
      <w:bookmarkStart w:id="769" w:name="_Toc138884983"/>
      <w:bookmarkStart w:id="770" w:name="_Toc145511194"/>
      <w:bookmarkStart w:id="771" w:name="_Toc155475671"/>
      <w:r>
        <w:rPr>
          <w:rFonts w:cs="v4.2.0"/>
        </w:rPr>
        <w:t>4.8</w:t>
      </w:r>
      <w:r>
        <w:rPr>
          <w:rFonts w:cs="v4.2.0"/>
        </w:rPr>
        <w:tab/>
        <w:t>Applicability of requirements</w:t>
      </w:r>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p w14:paraId="3FFBDEFF" w14:textId="7CF0A197" w:rsidR="004D3FFD" w:rsidRDefault="002C252C">
      <w:pPr>
        <w:keepNext/>
        <w:keepLines/>
        <w:spacing w:before="120"/>
        <w:ind w:left="1134" w:hanging="1134"/>
        <w:outlineLvl w:val="2"/>
        <w:rPr>
          <w:rFonts w:ascii="Arial" w:eastAsia="SimSun" w:hAnsi="Arial"/>
          <w:sz w:val="28"/>
          <w:lang w:eastAsia="ja-JP"/>
        </w:rPr>
      </w:pPr>
      <w:bookmarkStart w:id="772" w:name="_Toc66693654"/>
      <w:bookmarkStart w:id="773" w:name="_Toc76114231"/>
      <w:bookmarkStart w:id="774" w:name="_Toc36635807"/>
      <w:bookmarkStart w:id="775" w:name="_Toc45885828"/>
      <w:bookmarkStart w:id="776" w:name="_Toc21102606"/>
      <w:bookmarkStart w:id="777" w:name="_Toc29810455"/>
      <w:bookmarkStart w:id="778" w:name="_Toc53182937"/>
      <w:bookmarkStart w:id="779" w:name="_Toc58915604"/>
      <w:bookmarkStart w:id="780" w:name="_Toc76544117"/>
      <w:bookmarkStart w:id="781" w:name="_Toc82536239"/>
      <w:bookmarkStart w:id="782" w:name="_Toc58917785"/>
      <w:bookmarkStart w:id="783" w:name="_Toc37272753"/>
      <w:bookmarkStart w:id="784" w:name="_Toc74915606"/>
      <w:r>
        <w:rPr>
          <w:rFonts w:ascii="Arial" w:hAnsi="Arial"/>
          <w:sz w:val="28"/>
          <w:lang w:eastAsia="ja-JP"/>
        </w:rPr>
        <w:t>4</w:t>
      </w:r>
      <w:r>
        <w:rPr>
          <w:rFonts w:ascii="Arial" w:hAnsi="Arial"/>
          <w:sz w:val="28"/>
        </w:rPr>
        <w:t>.8.</w:t>
      </w:r>
      <w:r>
        <w:rPr>
          <w:rFonts w:ascii="Arial" w:hAnsi="Arial" w:hint="eastAsia"/>
          <w:sz w:val="28"/>
          <w:lang w:val="en-US"/>
        </w:rPr>
        <w:t>1</w:t>
      </w:r>
      <w:r>
        <w:rPr>
          <w:rFonts w:ascii="Arial" w:hAnsi="Arial"/>
          <w:sz w:val="28"/>
        </w:rPr>
        <w:tab/>
        <w:t xml:space="preserve">Applicability of </w:t>
      </w:r>
      <w:r>
        <w:rPr>
          <w:rFonts w:ascii="Arial" w:eastAsia="SimSun" w:hAnsi="Arial"/>
          <w:sz w:val="28"/>
        </w:rPr>
        <w:t>test configurations</w:t>
      </w:r>
      <w:bookmarkEnd w:id="772"/>
      <w:bookmarkEnd w:id="773"/>
      <w:bookmarkEnd w:id="774"/>
      <w:bookmarkEnd w:id="775"/>
      <w:bookmarkEnd w:id="776"/>
      <w:bookmarkEnd w:id="777"/>
      <w:bookmarkEnd w:id="778"/>
      <w:bookmarkEnd w:id="779"/>
      <w:bookmarkEnd w:id="780"/>
      <w:bookmarkEnd w:id="781"/>
      <w:bookmarkEnd w:id="782"/>
      <w:bookmarkEnd w:id="783"/>
      <w:bookmarkEnd w:id="784"/>
    </w:p>
    <w:p w14:paraId="3CA6BA5F" w14:textId="77777777" w:rsidR="004D3FFD" w:rsidRDefault="002C252C">
      <w:pPr>
        <w:rPr>
          <w:lang w:eastAsia="zh-CN"/>
        </w:rPr>
      </w:pPr>
      <w:r>
        <w:t>be declared according to clause 4.6. The generation and power allocation for each test configuration is defined in clause 4.</w:t>
      </w:r>
      <w:r>
        <w:rPr>
          <w:lang w:val="en-US" w:eastAsia="zh-CN"/>
        </w:rPr>
        <w:t>7</w:t>
      </w:r>
      <w:r>
        <w:t>.</w:t>
      </w:r>
      <w:r>
        <w:rPr>
          <w:lang w:val="en-US" w:eastAsia="zh-CN"/>
        </w:rPr>
        <w:t xml:space="preserve"> </w:t>
      </w:r>
      <w:r>
        <w:t>This clause contains the test configurations for a repeater</w:t>
      </w:r>
      <w:r>
        <w:rPr>
          <w:snapToGrid w:val="0"/>
        </w:rPr>
        <w:t xml:space="preserve"> capable of single carrier, and/or </w:t>
      </w:r>
      <w:r>
        <w:rPr>
          <w:snapToGrid w:val="0"/>
          <w:lang w:eastAsia="zh-CN"/>
        </w:rPr>
        <w:t xml:space="preserve">multi-carrier operation in </w:t>
      </w:r>
      <w:r>
        <w:rPr>
          <w:snapToGrid w:val="0"/>
        </w:rPr>
        <w:t xml:space="preserve">both contiguous and non-contiguous </w:t>
      </w:r>
      <w:r>
        <w:rPr>
          <w:snapToGrid w:val="0"/>
          <w:lang w:eastAsia="zh-CN"/>
        </w:rPr>
        <w:t>spectrum in single band</w:t>
      </w:r>
      <w:r>
        <w:t>.</w:t>
      </w:r>
    </w:p>
    <w:p w14:paraId="6348B144" w14:textId="77777777" w:rsidR="004D3FFD" w:rsidRDefault="002C252C">
      <w:pPr>
        <w:rPr>
          <w:snapToGrid w:val="0"/>
          <w:lang w:eastAsia="zh-CN"/>
        </w:rPr>
      </w:pPr>
      <w:r>
        <w:rPr>
          <w:snapToGrid w:val="0"/>
          <w:lang w:eastAsia="zh-CN"/>
        </w:rPr>
        <w:t>For a repeater</w:t>
      </w:r>
      <w:r>
        <w:rPr>
          <w:i/>
          <w:snapToGrid w:val="0"/>
          <w:lang w:eastAsia="zh-CN"/>
        </w:rPr>
        <w:t xml:space="preserve"> </w:t>
      </w:r>
      <w:r>
        <w:rPr>
          <w:snapToGrid w:val="0"/>
          <w:lang w:eastAsia="zh-CN"/>
        </w:rPr>
        <w:t xml:space="preserve">declared to support a single </w:t>
      </w:r>
      <w:r>
        <w:rPr>
          <w:i/>
          <w:iCs/>
          <w:snapToGrid w:val="0"/>
          <w:lang w:eastAsia="zh-CN"/>
        </w:rPr>
        <w:t>passband</w:t>
      </w:r>
      <w:r>
        <w:rPr>
          <w:snapToGrid w:val="0"/>
          <w:lang w:eastAsia="zh-CN"/>
        </w:rPr>
        <w:t xml:space="preserve"> within a single band, the test </w:t>
      </w:r>
      <w:r>
        <w:rPr>
          <w:snapToGrid w:val="0"/>
        </w:rPr>
        <w:t xml:space="preserve">configurations in the second column of table </w:t>
      </w:r>
      <w:r>
        <w:rPr>
          <w:snapToGrid w:val="0"/>
          <w:lang w:eastAsia="zh-CN"/>
        </w:rPr>
        <w:t>4.8.</w:t>
      </w:r>
      <w:r>
        <w:rPr>
          <w:rFonts w:hint="eastAsia"/>
          <w:snapToGrid w:val="0"/>
          <w:lang w:val="en-US" w:eastAsia="zh-CN"/>
        </w:rPr>
        <w:t>1</w:t>
      </w:r>
      <w:r>
        <w:rPr>
          <w:snapToGrid w:val="0"/>
        </w:rPr>
        <w:t>-1</w:t>
      </w:r>
      <w:r>
        <w:rPr>
          <w:snapToGrid w:val="0"/>
          <w:lang w:eastAsia="zh-CN"/>
        </w:rPr>
        <w:t xml:space="preserve"> shall be used for testing.</w:t>
      </w:r>
    </w:p>
    <w:p w14:paraId="76C566F9" w14:textId="77777777" w:rsidR="004D3FFD" w:rsidRDefault="002C252C">
      <w:pPr>
        <w:rPr>
          <w:snapToGrid w:val="0"/>
        </w:rPr>
      </w:pPr>
      <w:r>
        <w:rPr>
          <w:snapToGrid w:val="0"/>
        </w:rPr>
        <w:t>For a</w:t>
      </w:r>
      <w:r>
        <w:rPr>
          <w:snapToGrid w:val="0"/>
          <w:lang w:val="en-US" w:eastAsia="zh-CN"/>
        </w:rPr>
        <w:t xml:space="preserve"> </w:t>
      </w:r>
      <w:r>
        <w:rPr>
          <w:snapToGrid w:val="0"/>
        </w:rPr>
        <w:t>repeater</w:t>
      </w:r>
      <w:r>
        <w:rPr>
          <w:i/>
          <w:snapToGrid w:val="0"/>
          <w:lang w:eastAsia="zh-CN"/>
        </w:rPr>
        <w:t xml:space="preserve"> </w:t>
      </w:r>
      <w:r>
        <w:rPr>
          <w:snapToGrid w:val="0"/>
        </w:rPr>
        <w:t xml:space="preserve">declared to support </w:t>
      </w:r>
      <w:r>
        <w:rPr>
          <w:snapToGrid w:val="0"/>
          <w:lang w:eastAsia="zh-CN"/>
        </w:rPr>
        <w:t xml:space="preserve">more than one </w:t>
      </w:r>
      <w:r>
        <w:rPr>
          <w:i/>
          <w:iCs/>
          <w:snapToGrid w:val="0"/>
          <w:lang w:eastAsia="zh-CN"/>
        </w:rPr>
        <w:t>passband</w:t>
      </w:r>
      <w:r>
        <w:rPr>
          <w:snapToGrid w:val="0"/>
          <w:lang w:eastAsia="zh-CN"/>
        </w:rPr>
        <w:t xml:space="preserve"> within a single band (D.</w:t>
      </w:r>
      <w:r>
        <w:rPr>
          <w:rFonts w:hint="eastAsia"/>
          <w:snapToGrid w:val="0"/>
          <w:lang w:val="en-US" w:eastAsia="zh-CN"/>
        </w:rPr>
        <w:t>4</w:t>
      </w:r>
      <w:r>
        <w:rPr>
          <w:snapToGrid w:val="0"/>
          <w:lang w:eastAsia="zh-CN"/>
        </w:rPr>
        <w:t xml:space="preserve">) </w:t>
      </w:r>
      <w:r>
        <w:rPr>
          <w:snapToGrid w:val="0"/>
        </w:rPr>
        <w:t>and where the parameters in the manufacture's declaration according to clause 4.</w:t>
      </w:r>
      <w:r>
        <w:rPr>
          <w:snapToGrid w:val="0"/>
          <w:lang w:val="en-US" w:eastAsia="zh-CN"/>
        </w:rPr>
        <w:t>6</w:t>
      </w:r>
      <w:r>
        <w:rPr>
          <w:snapToGrid w:val="0"/>
        </w:rPr>
        <w:t xml:space="preserve"> are identical for </w:t>
      </w:r>
      <w:r>
        <w:rPr>
          <w:snapToGrid w:val="0"/>
          <w:lang w:val="en-US"/>
        </w:rPr>
        <w:t>all passbands</w:t>
      </w:r>
      <w:r>
        <w:rPr>
          <w:snapToGrid w:val="0"/>
        </w:rPr>
        <w:t xml:space="preserve">, the test configurations in the third column of table </w:t>
      </w:r>
      <w:r>
        <w:rPr>
          <w:snapToGrid w:val="0"/>
          <w:lang w:eastAsia="zh-CN"/>
        </w:rPr>
        <w:t>4.8.</w:t>
      </w:r>
      <w:r>
        <w:rPr>
          <w:rFonts w:hint="eastAsia"/>
          <w:snapToGrid w:val="0"/>
          <w:lang w:val="en-US" w:eastAsia="zh-CN"/>
        </w:rPr>
        <w:t>1</w:t>
      </w:r>
      <w:r>
        <w:rPr>
          <w:snapToGrid w:val="0"/>
        </w:rPr>
        <w:t>-1 shall be used for testing.</w:t>
      </w:r>
    </w:p>
    <w:p w14:paraId="0E0C6688" w14:textId="77777777" w:rsidR="004D3FFD" w:rsidRDefault="002C252C">
      <w:pPr>
        <w:rPr>
          <w:snapToGrid w:val="0"/>
          <w:lang w:eastAsia="zh-CN"/>
        </w:rPr>
      </w:pPr>
      <w:r>
        <w:rPr>
          <w:snapToGrid w:val="0"/>
        </w:rPr>
        <w:t>For a repeater</w:t>
      </w:r>
      <w:r>
        <w:rPr>
          <w:i/>
          <w:snapToGrid w:val="0"/>
          <w:lang w:eastAsia="zh-CN"/>
        </w:rPr>
        <w:t xml:space="preserve"> </w:t>
      </w:r>
      <w:r>
        <w:rPr>
          <w:snapToGrid w:val="0"/>
        </w:rPr>
        <w:t xml:space="preserve">declared to support </w:t>
      </w:r>
      <w:r>
        <w:rPr>
          <w:snapToGrid w:val="0"/>
          <w:lang w:eastAsia="zh-CN"/>
        </w:rPr>
        <w:t xml:space="preserve">more than one </w:t>
      </w:r>
      <w:r>
        <w:rPr>
          <w:i/>
          <w:iCs/>
          <w:snapToGrid w:val="0"/>
          <w:lang w:eastAsia="zh-CN"/>
        </w:rPr>
        <w:t>passband</w:t>
      </w:r>
      <w:r>
        <w:rPr>
          <w:snapToGrid w:val="0"/>
          <w:lang w:eastAsia="zh-CN"/>
        </w:rPr>
        <w:t xml:space="preserve"> within a single band (D.</w:t>
      </w:r>
      <w:r>
        <w:rPr>
          <w:rFonts w:hint="eastAsia"/>
          <w:snapToGrid w:val="0"/>
          <w:lang w:val="en-US" w:eastAsia="zh-CN"/>
        </w:rPr>
        <w:t>4</w:t>
      </w:r>
      <w:r>
        <w:rPr>
          <w:snapToGrid w:val="0"/>
          <w:lang w:eastAsia="zh-CN"/>
        </w:rPr>
        <w:t xml:space="preserve">) </w:t>
      </w:r>
      <w:r>
        <w:rPr>
          <w:snapToGrid w:val="0"/>
        </w:rPr>
        <w:t>and where the parameters in the manufacture's declaration according to clause 4.</w:t>
      </w:r>
      <w:r>
        <w:rPr>
          <w:snapToGrid w:val="0"/>
          <w:lang w:val="en-US" w:eastAsia="zh-CN"/>
        </w:rPr>
        <w:t>6</w:t>
      </w:r>
      <w:r>
        <w:rPr>
          <w:snapToGrid w:val="0"/>
        </w:rPr>
        <w:t xml:space="preserve"> are not identical for </w:t>
      </w:r>
      <w:r>
        <w:rPr>
          <w:snapToGrid w:val="0"/>
          <w:lang w:val="en-US"/>
        </w:rPr>
        <w:t>all passbands</w:t>
      </w:r>
      <w:r>
        <w:rPr>
          <w:snapToGrid w:val="0"/>
        </w:rPr>
        <w:t>,</w:t>
      </w:r>
      <w:r>
        <w:rPr>
          <w:snapToGrid w:val="0"/>
          <w:lang w:eastAsia="zh-CN"/>
        </w:rPr>
        <w:t xml:space="preserve"> </w:t>
      </w:r>
      <w:r>
        <w:rPr>
          <w:snapToGrid w:val="0"/>
        </w:rPr>
        <w:t xml:space="preserve">the test configurations in the fourth column of table </w:t>
      </w:r>
      <w:r>
        <w:rPr>
          <w:snapToGrid w:val="0"/>
          <w:lang w:eastAsia="zh-CN"/>
        </w:rPr>
        <w:t>4.8.</w:t>
      </w:r>
      <w:r>
        <w:rPr>
          <w:rFonts w:hint="eastAsia"/>
          <w:snapToGrid w:val="0"/>
          <w:lang w:val="en-US" w:eastAsia="zh-CN"/>
        </w:rPr>
        <w:t>1</w:t>
      </w:r>
      <w:r>
        <w:rPr>
          <w:snapToGrid w:val="0"/>
        </w:rPr>
        <w:t xml:space="preserve">-1 </w:t>
      </w:r>
      <w:r>
        <w:rPr>
          <w:snapToGrid w:val="0"/>
          <w:lang w:eastAsia="zh-CN"/>
        </w:rPr>
        <w:t>shall be used for testing.</w:t>
      </w:r>
    </w:p>
    <w:p w14:paraId="27661316" w14:textId="77777777" w:rsidR="004D3FFD" w:rsidRDefault="002C252C" w:rsidP="00B54FAA">
      <w:pPr>
        <w:pStyle w:val="TH"/>
        <w:rPr>
          <w:snapToGrid w:val="0"/>
          <w:lang w:eastAsia="zh-CN"/>
        </w:rPr>
      </w:pPr>
      <w:r>
        <w:rPr>
          <w:snapToGrid w:val="0"/>
          <w:lang w:eastAsia="zh-CN"/>
        </w:rPr>
        <w:t>Table 4.8.</w:t>
      </w:r>
      <w:r>
        <w:rPr>
          <w:rFonts w:hint="eastAsia"/>
          <w:snapToGrid w:val="0"/>
          <w:lang w:val="en-US" w:eastAsia="zh-CN"/>
        </w:rPr>
        <w:t>1</w:t>
      </w:r>
      <w:r>
        <w:rPr>
          <w:snapToGrid w:val="0"/>
          <w:lang w:eastAsia="zh-CN"/>
        </w:rPr>
        <w:t xml:space="preserve">-1: Test configurations for a repeater capable of single or multiple </w:t>
      </w:r>
      <w:r>
        <w:rPr>
          <w:i/>
          <w:iCs/>
          <w:snapToGrid w:val="0"/>
          <w:lang w:eastAsia="zh-CN"/>
        </w:rPr>
        <w:t>passbands</w:t>
      </w:r>
      <w:r>
        <w:rPr>
          <w:snapToGrid w:val="0"/>
          <w:lang w:eastAsia="zh-CN"/>
        </w:rPr>
        <w:t xml:space="preserve"> in a single band</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5"/>
        <w:gridCol w:w="2054"/>
        <w:gridCol w:w="1859"/>
        <w:gridCol w:w="1859"/>
      </w:tblGrid>
      <w:tr w:rsidR="004D3FFD" w14:paraId="01180533" w14:textId="77777777">
        <w:trPr>
          <w:jc w:val="center"/>
        </w:trPr>
        <w:tc>
          <w:tcPr>
            <w:tcW w:w="4085" w:type="dxa"/>
          </w:tcPr>
          <w:p w14:paraId="11F70232" w14:textId="77777777" w:rsidR="004D3FFD" w:rsidRDefault="002C252C">
            <w:pPr>
              <w:pStyle w:val="TAH"/>
            </w:pPr>
            <w:r>
              <w:rPr>
                <w:lang w:eastAsia="zh-CN"/>
              </w:rPr>
              <w:t>Test case</w:t>
            </w:r>
          </w:p>
        </w:tc>
        <w:tc>
          <w:tcPr>
            <w:tcW w:w="2054" w:type="dxa"/>
          </w:tcPr>
          <w:p w14:paraId="4C1BEB6A" w14:textId="77777777" w:rsidR="004D3FFD" w:rsidRDefault="002C252C">
            <w:pPr>
              <w:pStyle w:val="TAH"/>
            </w:pPr>
            <w:r>
              <w:rPr>
                <w:snapToGrid w:val="0"/>
                <w:lang w:eastAsia="zh-CN"/>
              </w:rPr>
              <w:t>Single passband repeater</w:t>
            </w:r>
          </w:p>
        </w:tc>
        <w:tc>
          <w:tcPr>
            <w:tcW w:w="1859" w:type="dxa"/>
          </w:tcPr>
          <w:p w14:paraId="662324A3" w14:textId="77777777" w:rsidR="004D3FFD" w:rsidRDefault="002C252C">
            <w:pPr>
              <w:pStyle w:val="TAH"/>
              <w:rPr>
                <w:lang w:val="en-US"/>
              </w:rPr>
            </w:pPr>
            <w:r>
              <w:rPr>
                <w:snapToGrid w:val="0"/>
                <w:kern w:val="2"/>
                <w:lang w:val="en-US" w:eastAsia="zh-CN"/>
              </w:rPr>
              <w:t>Multipl</w:t>
            </w:r>
            <w:r>
              <w:rPr>
                <w:snapToGrid w:val="0"/>
                <w:kern w:val="2"/>
                <w:lang w:eastAsia="zh-CN"/>
              </w:rPr>
              <w:t>e passband capable repeater with identical parameters</w:t>
            </w:r>
            <w:r>
              <w:rPr>
                <w:snapToGrid w:val="0"/>
                <w:kern w:val="2"/>
                <w:lang w:val="en-US" w:eastAsia="zh-CN"/>
              </w:rPr>
              <w:t xml:space="preserve"> per passband</w:t>
            </w:r>
          </w:p>
        </w:tc>
        <w:tc>
          <w:tcPr>
            <w:tcW w:w="1859" w:type="dxa"/>
          </w:tcPr>
          <w:p w14:paraId="6D4166F7" w14:textId="77777777" w:rsidR="004D3FFD" w:rsidRDefault="002C252C">
            <w:pPr>
              <w:pStyle w:val="TAH"/>
              <w:rPr>
                <w:lang w:val="en-US"/>
              </w:rPr>
            </w:pPr>
            <w:r>
              <w:rPr>
                <w:snapToGrid w:val="0"/>
                <w:kern w:val="2"/>
                <w:lang w:val="en-US" w:eastAsia="zh-CN"/>
              </w:rPr>
              <w:t>Multiple</w:t>
            </w:r>
            <w:r>
              <w:rPr>
                <w:snapToGrid w:val="0"/>
                <w:kern w:val="2"/>
                <w:lang w:eastAsia="zh-CN"/>
              </w:rPr>
              <w:t xml:space="preserve"> passband capable repeater with different parameters</w:t>
            </w:r>
            <w:r>
              <w:rPr>
                <w:snapToGrid w:val="0"/>
                <w:kern w:val="2"/>
                <w:lang w:val="en-US" w:eastAsia="zh-CN"/>
              </w:rPr>
              <w:t xml:space="preserve"> per passband</w:t>
            </w:r>
          </w:p>
        </w:tc>
      </w:tr>
      <w:tr w:rsidR="004D3FFD" w14:paraId="7F346AB0" w14:textId="77777777">
        <w:trPr>
          <w:jc w:val="center"/>
        </w:trPr>
        <w:tc>
          <w:tcPr>
            <w:tcW w:w="4085" w:type="dxa"/>
          </w:tcPr>
          <w:p w14:paraId="118C258F" w14:textId="77777777" w:rsidR="004D3FFD" w:rsidRDefault="002C252C">
            <w:pPr>
              <w:pStyle w:val="TAL"/>
            </w:pPr>
            <w:r>
              <w:rPr>
                <w:lang w:eastAsia="zh-CN"/>
              </w:rPr>
              <w:t>Repeater output power</w:t>
            </w:r>
          </w:p>
        </w:tc>
        <w:tc>
          <w:tcPr>
            <w:tcW w:w="2054" w:type="dxa"/>
          </w:tcPr>
          <w:p w14:paraId="4889A2FC" w14:textId="77777777" w:rsidR="004D3FFD" w:rsidRDefault="002C252C">
            <w:pPr>
              <w:pStyle w:val="TAC"/>
            </w:pPr>
            <w:r>
              <w:rPr>
                <w:snapToGrid w:val="0"/>
                <w:lang w:eastAsia="zh-CN"/>
              </w:rPr>
              <w:t>RTC1</w:t>
            </w:r>
          </w:p>
        </w:tc>
        <w:tc>
          <w:tcPr>
            <w:tcW w:w="1859" w:type="dxa"/>
          </w:tcPr>
          <w:p w14:paraId="633E8030" w14:textId="77777777" w:rsidR="004D3FFD" w:rsidRDefault="002C252C">
            <w:pPr>
              <w:pStyle w:val="TAC"/>
              <w:rPr>
                <w:rFonts w:eastAsia="SimSun"/>
              </w:rPr>
            </w:pPr>
            <w:r>
              <w:rPr>
                <w:snapToGrid w:val="0"/>
                <w:lang w:eastAsia="zh-CN"/>
              </w:rPr>
              <w:t>RTC1</w:t>
            </w:r>
          </w:p>
        </w:tc>
        <w:tc>
          <w:tcPr>
            <w:tcW w:w="1859" w:type="dxa"/>
          </w:tcPr>
          <w:p w14:paraId="6FC8A37A" w14:textId="77777777" w:rsidR="004D3FFD" w:rsidRDefault="002C252C">
            <w:pPr>
              <w:pStyle w:val="TAC"/>
            </w:pPr>
            <w:r>
              <w:rPr>
                <w:snapToGrid w:val="0"/>
                <w:lang w:eastAsia="zh-CN"/>
              </w:rPr>
              <w:t>RTC1, RTC2</w:t>
            </w:r>
          </w:p>
        </w:tc>
      </w:tr>
      <w:tr w:rsidR="004D3FFD" w14:paraId="4C90EBA4" w14:textId="77777777">
        <w:trPr>
          <w:jc w:val="center"/>
        </w:trPr>
        <w:tc>
          <w:tcPr>
            <w:tcW w:w="4085" w:type="dxa"/>
          </w:tcPr>
          <w:p w14:paraId="18EDED62" w14:textId="77777777" w:rsidR="004D3FFD" w:rsidRDefault="002C252C">
            <w:pPr>
              <w:pStyle w:val="TAL"/>
              <w:rPr>
                <w:lang w:eastAsia="zh-CN"/>
              </w:rPr>
            </w:pPr>
            <w:r>
              <w:rPr>
                <w:lang w:eastAsia="ja-JP"/>
              </w:rPr>
              <w:t>Frequency stability</w:t>
            </w:r>
          </w:p>
        </w:tc>
        <w:tc>
          <w:tcPr>
            <w:tcW w:w="2054" w:type="dxa"/>
          </w:tcPr>
          <w:p w14:paraId="7AB87D6C" w14:textId="77777777" w:rsidR="004D3FFD" w:rsidRDefault="002C252C">
            <w:pPr>
              <w:pStyle w:val="TAC"/>
              <w:rPr>
                <w:snapToGrid w:val="0"/>
                <w:lang w:eastAsia="zh-CN"/>
              </w:rPr>
            </w:pPr>
            <w:r>
              <w:rPr>
                <w:snapToGrid w:val="0"/>
                <w:kern w:val="2"/>
                <w:lang w:eastAsia="zh-CN"/>
              </w:rPr>
              <w:t xml:space="preserve">Tested with </w:t>
            </w:r>
            <w:r>
              <w:rPr>
                <w:kern w:val="2"/>
                <w:lang w:eastAsia="ja-JP"/>
              </w:rPr>
              <w:t>Error Vector Magnitude</w:t>
            </w:r>
          </w:p>
        </w:tc>
        <w:tc>
          <w:tcPr>
            <w:tcW w:w="1859" w:type="dxa"/>
          </w:tcPr>
          <w:p w14:paraId="12B09A9D" w14:textId="77777777" w:rsidR="004D3FFD" w:rsidRDefault="002C252C">
            <w:pPr>
              <w:pStyle w:val="TAC"/>
              <w:rPr>
                <w:snapToGrid w:val="0"/>
                <w:kern w:val="2"/>
                <w:lang w:eastAsia="zh-CN"/>
              </w:rPr>
            </w:pPr>
            <w:r>
              <w:rPr>
                <w:snapToGrid w:val="0"/>
                <w:kern w:val="2"/>
                <w:szCs w:val="18"/>
                <w:lang w:eastAsia="zh-CN"/>
              </w:rPr>
              <w:t xml:space="preserve">Tested with </w:t>
            </w:r>
            <w:r>
              <w:rPr>
                <w:kern w:val="2"/>
                <w:szCs w:val="18"/>
                <w:lang w:eastAsia="ja-JP"/>
              </w:rPr>
              <w:t>Error Vector Magnitude</w:t>
            </w:r>
          </w:p>
        </w:tc>
        <w:tc>
          <w:tcPr>
            <w:tcW w:w="1859" w:type="dxa"/>
          </w:tcPr>
          <w:p w14:paraId="1C282E9D" w14:textId="77777777" w:rsidR="004D3FFD" w:rsidRDefault="002C252C">
            <w:pPr>
              <w:pStyle w:val="TAC"/>
              <w:rPr>
                <w:snapToGrid w:val="0"/>
                <w:kern w:val="2"/>
                <w:lang w:eastAsia="zh-CN"/>
              </w:rPr>
            </w:pPr>
            <w:r>
              <w:rPr>
                <w:snapToGrid w:val="0"/>
                <w:kern w:val="2"/>
                <w:szCs w:val="18"/>
                <w:lang w:eastAsia="zh-CN"/>
              </w:rPr>
              <w:t xml:space="preserve">Tested with </w:t>
            </w:r>
            <w:r>
              <w:rPr>
                <w:kern w:val="2"/>
                <w:szCs w:val="18"/>
                <w:lang w:eastAsia="ja-JP"/>
              </w:rPr>
              <w:t>Error Vector Magnitude</w:t>
            </w:r>
          </w:p>
        </w:tc>
      </w:tr>
      <w:tr w:rsidR="004D3FFD" w14:paraId="0A40B53D" w14:textId="77777777">
        <w:trPr>
          <w:jc w:val="center"/>
        </w:trPr>
        <w:tc>
          <w:tcPr>
            <w:tcW w:w="4085" w:type="dxa"/>
          </w:tcPr>
          <w:p w14:paraId="6EACCBAA" w14:textId="77777777" w:rsidR="004D3FFD" w:rsidRDefault="002C252C">
            <w:pPr>
              <w:pStyle w:val="TAL"/>
              <w:rPr>
                <w:lang w:eastAsia="zh-CN"/>
              </w:rPr>
            </w:pPr>
            <w:r>
              <w:rPr>
                <w:lang w:eastAsia="ja-JP"/>
              </w:rPr>
              <w:t>Out of band gain</w:t>
            </w:r>
          </w:p>
        </w:tc>
        <w:tc>
          <w:tcPr>
            <w:tcW w:w="2054" w:type="dxa"/>
          </w:tcPr>
          <w:p w14:paraId="760E37D5" w14:textId="77777777" w:rsidR="004D3FFD" w:rsidRDefault="002C252C">
            <w:pPr>
              <w:pStyle w:val="TAC"/>
              <w:rPr>
                <w:snapToGrid w:val="0"/>
                <w:lang w:eastAsia="zh-CN"/>
              </w:rPr>
            </w:pPr>
            <w:r>
              <w:rPr>
                <w:snapToGrid w:val="0"/>
                <w:kern w:val="2"/>
                <w:lang w:eastAsia="zh-CN"/>
              </w:rPr>
              <w:t>N/A</w:t>
            </w:r>
          </w:p>
        </w:tc>
        <w:tc>
          <w:tcPr>
            <w:tcW w:w="1859" w:type="dxa"/>
          </w:tcPr>
          <w:p w14:paraId="1A80E8FB" w14:textId="77777777" w:rsidR="004D3FFD" w:rsidRDefault="002C252C">
            <w:pPr>
              <w:pStyle w:val="TAC"/>
              <w:rPr>
                <w:rFonts w:eastAsia="SimSun"/>
                <w:snapToGrid w:val="0"/>
                <w:kern w:val="2"/>
                <w:lang w:eastAsia="zh-CN"/>
              </w:rPr>
            </w:pPr>
            <w:r>
              <w:rPr>
                <w:snapToGrid w:val="0"/>
                <w:kern w:val="2"/>
                <w:lang w:eastAsia="zh-CN"/>
              </w:rPr>
              <w:t>N/A</w:t>
            </w:r>
          </w:p>
        </w:tc>
        <w:tc>
          <w:tcPr>
            <w:tcW w:w="1859" w:type="dxa"/>
          </w:tcPr>
          <w:p w14:paraId="5E76AFBC" w14:textId="77777777" w:rsidR="004D3FFD" w:rsidRDefault="002C252C">
            <w:pPr>
              <w:pStyle w:val="TAC"/>
              <w:rPr>
                <w:rFonts w:eastAsia="SimSun"/>
                <w:snapToGrid w:val="0"/>
                <w:kern w:val="2"/>
                <w:lang w:eastAsia="zh-CN"/>
              </w:rPr>
            </w:pPr>
            <w:r>
              <w:rPr>
                <w:snapToGrid w:val="0"/>
                <w:kern w:val="2"/>
                <w:lang w:eastAsia="zh-CN"/>
              </w:rPr>
              <w:t>N/A</w:t>
            </w:r>
          </w:p>
        </w:tc>
      </w:tr>
      <w:tr w:rsidR="004D3FFD" w14:paraId="52357052" w14:textId="77777777">
        <w:trPr>
          <w:jc w:val="center"/>
        </w:trPr>
        <w:tc>
          <w:tcPr>
            <w:tcW w:w="4085" w:type="dxa"/>
          </w:tcPr>
          <w:p w14:paraId="6F7594E3" w14:textId="77777777" w:rsidR="004D3FFD" w:rsidRDefault="002C252C">
            <w:pPr>
              <w:pStyle w:val="TAL"/>
            </w:pPr>
            <w:r>
              <w:rPr>
                <w:lang w:eastAsia="zh-CN"/>
              </w:rPr>
              <w:t>Transmit ON/OFF power (only applied for NR TDD repeater)</w:t>
            </w:r>
          </w:p>
        </w:tc>
        <w:tc>
          <w:tcPr>
            <w:tcW w:w="2054" w:type="dxa"/>
          </w:tcPr>
          <w:p w14:paraId="0CDDBD5B" w14:textId="77777777" w:rsidR="004D3FFD" w:rsidRDefault="002C252C">
            <w:pPr>
              <w:pStyle w:val="TAC"/>
            </w:pPr>
            <w:r>
              <w:rPr>
                <w:snapToGrid w:val="0"/>
                <w:lang w:eastAsia="zh-CN"/>
              </w:rPr>
              <w:t>RTC1</w:t>
            </w:r>
          </w:p>
        </w:tc>
        <w:tc>
          <w:tcPr>
            <w:tcW w:w="1859" w:type="dxa"/>
          </w:tcPr>
          <w:p w14:paraId="31B60D53" w14:textId="77777777" w:rsidR="004D3FFD" w:rsidRDefault="002C252C">
            <w:pPr>
              <w:pStyle w:val="TAC"/>
              <w:rPr>
                <w:rFonts w:eastAsia="SimSun"/>
              </w:rPr>
            </w:pPr>
            <w:r>
              <w:rPr>
                <w:snapToGrid w:val="0"/>
                <w:lang w:eastAsia="zh-CN"/>
              </w:rPr>
              <w:t>RTC1</w:t>
            </w:r>
          </w:p>
        </w:tc>
        <w:tc>
          <w:tcPr>
            <w:tcW w:w="1859" w:type="dxa"/>
          </w:tcPr>
          <w:p w14:paraId="3029E4A6" w14:textId="77777777" w:rsidR="004D3FFD" w:rsidRDefault="002C252C">
            <w:pPr>
              <w:pStyle w:val="TAC"/>
            </w:pPr>
            <w:r>
              <w:rPr>
                <w:snapToGrid w:val="0"/>
                <w:lang w:eastAsia="zh-CN"/>
              </w:rPr>
              <w:t>RTC1, RTC2</w:t>
            </w:r>
          </w:p>
        </w:tc>
      </w:tr>
      <w:tr w:rsidR="004D3FFD" w14:paraId="407DB47F" w14:textId="77777777">
        <w:trPr>
          <w:jc w:val="center"/>
        </w:trPr>
        <w:tc>
          <w:tcPr>
            <w:tcW w:w="4085" w:type="dxa"/>
          </w:tcPr>
          <w:p w14:paraId="6722E695" w14:textId="77777777" w:rsidR="004D3FFD" w:rsidRDefault="002C252C">
            <w:pPr>
              <w:pStyle w:val="TAL"/>
            </w:pPr>
            <w:r>
              <w:rPr>
                <w:lang w:eastAsia="ja-JP"/>
              </w:rPr>
              <w:t>Error Vector Magnitude</w:t>
            </w:r>
          </w:p>
        </w:tc>
        <w:tc>
          <w:tcPr>
            <w:tcW w:w="2054" w:type="dxa"/>
          </w:tcPr>
          <w:p w14:paraId="40F4D871" w14:textId="77777777" w:rsidR="004D3FFD" w:rsidRDefault="002C252C">
            <w:pPr>
              <w:pStyle w:val="TAC"/>
            </w:pPr>
            <w:r>
              <w:rPr>
                <w:snapToGrid w:val="0"/>
                <w:lang w:eastAsia="zh-CN"/>
              </w:rPr>
              <w:t>RTC1</w:t>
            </w:r>
          </w:p>
        </w:tc>
        <w:tc>
          <w:tcPr>
            <w:tcW w:w="1859" w:type="dxa"/>
          </w:tcPr>
          <w:p w14:paraId="0C2039A0" w14:textId="77777777" w:rsidR="004D3FFD" w:rsidRDefault="002C252C">
            <w:pPr>
              <w:pStyle w:val="TAC"/>
              <w:rPr>
                <w:rFonts w:eastAsia="SimSun"/>
              </w:rPr>
            </w:pPr>
            <w:r>
              <w:rPr>
                <w:snapToGrid w:val="0"/>
                <w:lang w:eastAsia="zh-CN"/>
              </w:rPr>
              <w:t>RTC1</w:t>
            </w:r>
          </w:p>
        </w:tc>
        <w:tc>
          <w:tcPr>
            <w:tcW w:w="1859" w:type="dxa"/>
          </w:tcPr>
          <w:p w14:paraId="4B4F690B" w14:textId="77777777" w:rsidR="004D3FFD" w:rsidRDefault="002C252C">
            <w:pPr>
              <w:pStyle w:val="TAC"/>
            </w:pPr>
            <w:r>
              <w:rPr>
                <w:snapToGrid w:val="0"/>
                <w:lang w:eastAsia="zh-CN"/>
              </w:rPr>
              <w:t>RTC1, RTC2</w:t>
            </w:r>
          </w:p>
        </w:tc>
      </w:tr>
      <w:tr w:rsidR="004D3FFD" w14:paraId="51AE3670" w14:textId="77777777">
        <w:trPr>
          <w:jc w:val="center"/>
        </w:trPr>
        <w:tc>
          <w:tcPr>
            <w:tcW w:w="4085" w:type="dxa"/>
          </w:tcPr>
          <w:p w14:paraId="31823C63" w14:textId="77777777" w:rsidR="004D3FFD" w:rsidRDefault="002C252C">
            <w:pPr>
              <w:pStyle w:val="TAL"/>
            </w:pPr>
            <w:r>
              <w:rPr>
                <w:lang w:eastAsia="ja-JP"/>
              </w:rPr>
              <w:t>Adjacent Channel Leakage power Ratio (ACLR)</w:t>
            </w:r>
          </w:p>
        </w:tc>
        <w:tc>
          <w:tcPr>
            <w:tcW w:w="2054" w:type="dxa"/>
          </w:tcPr>
          <w:p w14:paraId="6C536A0B" w14:textId="77777777" w:rsidR="004D3FFD" w:rsidRDefault="002C252C">
            <w:pPr>
              <w:pStyle w:val="TAC"/>
            </w:pPr>
            <w:r>
              <w:rPr>
                <w:snapToGrid w:val="0"/>
                <w:lang w:eastAsia="zh-CN"/>
              </w:rPr>
              <w:t>RTC1</w:t>
            </w:r>
          </w:p>
        </w:tc>
        <w:tc>
          <w:tcPr>
            <w:tcW w:w="1859" w:type="dxa"/>
          </w:tcPr>
          <w:p w14:paraId="57181E28" w14:textId="77777777" w:rsidR="004D3FFD" w:rsidRDefault="002C252C">
            <w:pPr>
              <w:pStyle w:val="TAC"/>
            </w:pPr>
            <w:r>
              <w:rPr>
                <w:snapToGrid w:val="0"/>
                <w:lang w:eastAsia="zh-CN"/>
              </w:rPr>
              <w:t>RTC1, RTC2</w:t>
            </w:r>
          </w:p>
        </w:tc>
        <w:tc>
          <w:tcPr>
            <w:tcW w:w="1859" w:type="dxa"/>
          </w:tcPr>
          <w:p w14:paraId="5349CF9A" w14:textId="77777777" w:rsidR="004D3FFD" w:rsidRDefault="002C252C">
            <w:pPr>
              <w:pStyle w:val="TAC"/>
            </w:pPr>
            <w:r>
              <w:rPr>
                <w:snapToGrid w:val="0"/>
                <w:lang w:eastAsia="zh-CN"/>
              </w:rPr>
              <w:t>RTC1, RTC2</w:t>
            </w:r>
          </w:p>
        </w:tc>
      </w:tr>
      <w:tr w:rsidR="004D3FFD" w14:paraId="68B3730C" w14:textId="77777777">
        <w:trPr>
          <w:jc w:val="center"/>
        </w:trPr>
        <w:tc>
          <w:tcPr>
            <w:tcW w:w="4085" w:type="dxa"/>
          </w:tcPr>
          <w:p w14:paraId="236B4B51" w14:textId="77777777" w:rsidR="004D3FFD" w:rsidRDefault="002C252C">
            <w:pPr>
              <w:pStyle w:val="TAL"/>
              <w:rPr>
                <w:lang w:eastAsia="ja-JP"/>
              </w:rPr>
            </w:pPr>
            <w:r>
              <w:rPr>
                <w:kern w:val="2"/>
                <w:lang w:eastAsia="ja-JP"/>
              </w:rPr>
              <w:t>Cumulative ACLR requirement in non-contiguous spectrum</w:t>
            </w:r>
          </w:p>
        </w:tc>
        <w:tc>
          <w:tcPr>
            <w:tcW w:w="2054" w:type="dxa"/>
          </w:tcPr>
          <w:p w14:paraId="66353A17" w14:textId="77777777" w:rsidR="004D3FFD" w:rsidRDefault="002C252C">
            <w:pPr>
              <w:pStyle w:val="TAC"/>
              <w:rPr>
                <w:rFonts w:eastAsia="SimSun"/>
                <w:snapToGrid w:val="0"/>
                <w:lang w:eastAsia="zh-CN"/>
              </w:rPr>
            </w:pPr>
            <w:r>
              <w:rPr>
                <w:rFonts w:eastAsia="SimSun"/>
                <w:snapToGrid w:val="0"/>
                <w:lang w:eastAsia="zh-CN"/>
              </w:rPr>
              <w:t>-</w:t>
            </w:r>
          </w:p>
        </w:tc>
        <w:tc>
          <w:tcPr>
            <w:tcW w:w="1859" w:type="dxa"/>
          </w:tcPr>
          <w:p w14:paraId="23027221" w14:textId="77777777" w:rsidR="004D3FFD" w:rsidRDefault="002C252C">
            <w:pPr>
              <w:pStyle w:val="TAC"/>
              <w:rPr>
                <w:snapToGrid w:val="0"/>
                <w:lang w:eastAsia="zh-CN"/>
              </w:rPr>
            </w:pPr>
            <w:r>
              <w:rPr>
                <w:snapToGrid w:val="0"/>
                <w:lang w:eastAsia="zh-CN"/>
              </w:rPr>
              <w:t>RTC2</w:t>
            </w:r>
          </w:p>
        </w:tc>
        <w:tc>
          <w:tcPr>
            <w:tcW w:w="1859" w:type="dxa"/>
          </w:tcPr>
          <w:p w14:paraId="2FE11370" w14:textId="77777777" w:rsidR="004D3FFD" w:rsidRDefault="002C252C">
            <w:pPr>
              <w:pStyle w:val="TAC"/>
              <w:rPr>
                <w:snapToGrid w:val="0"/>
                <w:lang w:eastAsia="zh-CN"/>
              </w:rPr>
            </w:pPr>
            <w:r>
              <w:rPr>
                <w:snapToGrid w:val="0"/>
                <w:lang w:eastAsia="zh-CN"/>
              </w:rPr>
              <w:t>RTC2</w:t>
            </w:r>
          </w:p>
        </w:tc>
      </w:tr>
      <w:tr w:rsidR="004D3FFD" w14:paraId="625C2F2E" w14:textId="77777777">
        <w:trPr>
          <w:jc w:val="center"/>
        </w:trPr>
        <w:tc>
          <w:tcPr>
            <w:tcW w:w="4085" w:type="dxa"/>
          </w:tcPr>
          <w:p w14:paraId="47517883" w14:textId="77777777" w:rsidR="004D3FFD" w:rsidRDefault="002C252C">
            <w:pPr>
              <w:pStyle w:val="TAL"/>
            </w:pPr>
            <w:r>
              <w:rPr>
                <w:lang w:eastAsia="ja-JP"/>
              </w:rPr>
              <w:t>Operating band unwanted emissions</w:t>
            </w:r>
          </w:p>
        </w:tc>
        <w:tc>
          <w:tcPr>
            <w:tcW w:w="2054" w:type="dxa"/>
          </w:tcPr>
          <w:p w14:paraId="1B891BAC" w14:textId="77777777" w:rsidR="004D3FFD" w:rsidRDefault="002C252C">
            <w:pPr>
              <w:pStyle w:val="TAC"/>
              <w:rPr>
                <w:rFonts w:eastAsia="SimSun"/>
                <w:snapToGrid w:val="0"/>
                <w:lang w:eastAsia="zh-CN"/>
              </w:rPr>
            </w:pPr>
            <w:r>
              <w:rPr>
                <w:snapToGrid w:val="0"/>
                <w:lang w:eastAsia="zh-CN"/>
              </w:rPr>
              <w:t>RTC1</w:t>
            </w:r>
          </w:p>
          <w:p w14:paraId="75F76667" w14:textId="77777777" w:rsidR="004D3FFD" w:rsidRDefault="002C252C">
            <w:pPr>
              <w:pStyle w:val="TAC"/>
              <w:rPr>
                <w:rFonts w:eastAsia="SimSun"/>
              </w:rPr>
            </w:pPr>
            <w:r>
              <w:rPr>
                <w:rFonts w:eastAsia="SimSun"/>
                <w:snapToGrid w:val="0"/>
                <w:lang w:eastAsia="zh-CN"/>
              </w:rPr>
              <w:t xml:space="preserve"> </w:t>
            </w:r>
          </w:p>
        </w:tc>
        <w:tc>
          <w:tcPr>
            <w:tcW w:w="1859" w:type="dxa"/>
          </w:tcPr>
          <w:p w14:paraId="2F208437" w14:textId="77777777" w:rsidR="004D3FFD" w:rsidRDefault="002C252C">
            <w:pPr>
              <w:pStyle w:val="TAC"/>
              <w:rPr>
                <w:snapToGrid w:val="0"/>
                <w:lang w:eastAsia="zh-CN"/>
              </w:rPr>
            </w:pPr>
            <w:r>
              <w:rPr>
                <w:snapToGrid w:val="0"/>
                <w:lang w:eastAsia="zh-CN"/>
              </w:rPr>
              <w:t>RTC1, RTC2</w:t>
            </w:r>
          </w:p>
          <w:p w14:paraId="0D7D0322" w14:textId="77777777" w:rsidR="004D3FFD" w:rsidRDefault="004D3FFD">
            <w:pPr>
              <w:pStyle w:val="TAC"/>
              <w:rPr>
                <w:snapToGrid w:val="0"/>
                <w:lang w:eastAsia="zh-CN"/>
              </w:rPr>
            </w:pPr>
          </w:p>
        </w:tc>
        <w:tc>
          <w:tcPr>
            <w:tcW w:w="1859" w:type="dxa"/>
          </w:tcPr>
          <w:p w14:paraId="0FEDD7F7" w14:textId="77777777" w:rsidR="004D3FFD" w:rsidRDefault="002C252C">
            <w:pPr>
              <w:pStyle w:val="TAC"/>
              <w:rPr>
                <w:snapToGrid w:val="0"/>
                <w:lang w:eastAsia="zh-CN"/>
              </w:rPr>
            </w:pPr>
            <w:r>
              <w:rPr>
                <w:snapToGrid w:val="0"/>
                <w:lang w:eastAsia="zh-CN"/>
              </w:rPr>
              <w:t>RTC1, RTC2</w:t>
            </w:r>
          </w:p>
          <w:p w14:paraId="3282E371" w14:textId="77777777" w:rsidR="004D3FFD" w:rsidRDefault="004D3FFD">
            <w:pPr>
              <w:pStyle w:val="TAC"/>
              <w:rPr>
                <w:snapToGrid w:val="0"/>
                <w:lang w:eastAsia="zh-CN"/>
              </w:rPr>
            </w:pPr>
          </w:p>
        </w:tc>
      </w:tr>
      <w:tr w:rsidR="004D3FFD" w14:paraId="6B9242F2" w14:textId="77777777">
        <w:trPr>
          <w:jc w:val="center"/>
        </w:trPr>
        <w:tc>
          <w:tcPr>
            <w:tcW w:w="4085" w:type="dxa"/>
          </w:tcPr>
          <w:p w14:paraId="058ADC58" w14:textId="77777777" w:rsidR="004D3FFD" w:rsidRDefault="002C252C">
            <w:pPr>
              <w:pStyle w:val="TAL"/>
            </w:pPr>
            <w:r>
              <w:rPr>
                <w:lang w:eastAsia="ja-JP"/>
              </w:rPr>
              <w:t>Transmitter spurious emissions</w:t>
            </w:r>
          </w:p>
        </w:tc>
        <w:tc>
          <w:tcPr>
            <w:tcW w:w="2054" w:type="dxa"/>
          </w:tcPr>
          <w:p w14:paraId="3B33CD46" w14:textId="77777777" w:rsidR="004D3FFD" w:rsidRDefault="002C252C">
            <w:pPr>
              <w:pStyle w:val="TAC"/>
            </w:pPr>
            <w:r>
              <w:rPr>
                <w:snapToGrid w:val="0"/>
                <w:lang w:eastAsia="zh-CN"/>
              </w:rPr>
              <w:t>RTC1</w:t>
            </w:r>
          </w:p>
        </w:tc>
        <w:tc>
          <w:tcPr>
            <w:tcW w:w="1859" w:type="dxa"/>
          </w:tcPr>
          <w:p w14:paraId="4D56BDD6" w14:textId="77777777" w:rsidR="004D3FFD" w:rsidRDefault="002C252C">
            <w:pPr>
              <w:pStyle w:val="TAC"/>
              <w:rPr>
                <w:snapToGrid w:val="0"/>
                <w:lang w:eastAsia="zh-CN"/>
              </w:rPr>
            </w:pPr>
            <w:r>
              <w:rPr>
                <w:snapToGrid w:val="0"/>
                <w:lang w:eastAsia="zh-CN"/>
              </w:rPr>
              <w:t xml:space="preserve"> RTC1, RTC2</w:t>
            </w:r>
          </w:p>
        </w:tc>
        <w:tc>
          <w:tcPr>
            <w:tcW w:w="1859" w:type="dxa"/>
          </w:tcPr>
          <w:p w14:paraId="13BD988E" w14:textId="77777777" w:rsidR="004D3FFD" w:rsidRDefault="002C252C">
            <w:pPr>
              <w:pStyle w:val="TAC"/>
              <w:rPr>
                <w:snapToGrid w:val="0"/>
                <w:lang w:eastAsia="zh-CN"/>
              </w:rPr>
            </w:pPr>
            <w:r>
              <w:rPr>
                <w:snapToGrid w:val="0"/>
                <w:lang w:eastAsia="zh-CN"/>
              </w:rPr>
              <w:t>RTC1, RTC2</w:t>
            </w:r>
          </w:p>
        </w:tc>
      </w:tr>
      <w:tr w:rsidR="004D3FFD" w14:paraId="1162C322" w14:textId="77777777">
        <w:trPr>
          <w:jc w:val="center"/>
        </w:trPr>
        <w:tc>
          <w:tcPr>
            <w:tcW w:w="4085" w:type="dxa"/>
          </w:tcPr>
          <w:p w14:paraId="651F2311" w14:textId="77777777" w:rsidR="004D3FFD" w:rsidRDefault="002C252C">
            <w:pPr>
              <w:pStyle w:val="TAL"/>
            </w:pPr>
            <w:r>
              <w:rPr>
                <w:lang w:eastAsia="ja-JP"/>
              </w:rPr>
              <w:t>Output intermodulation</w:t>
            </w:r>
          </w:p>
        </w:tc>
        <w:tc>
          <w:tcPr>
            <w:tcW w:w="2054" w:type="dxa"/>
          </w:tcPr>
          <w:p w14:paraId="76912567" w14:textId="77777777" w:rsidR="004D3FFD" w:rsidRDefault="002C252C">
            <w:pPr>
              <w:pStyle w:val="TAC"/>
            </w:pPr>
            <w:r>
              <w:rPr>
                <w:snapToGrid w:val="0"/>
                <w:lang w:eastAsia="zh-CN"/>
              </w:rPr>
              <w:t>RTC1</w:t>
            </w:r>
          </w:p>
        </w:tc>
        <w:tc>
          <w:tcPr>
            <w:tcW w:w="1859" w:type="dxa"/>
          </w:tcPr>
          <w:p w14:paraId="3954E5A4" w14:textId="77777777" w:rsidR="004D3FFD" w:rsidRDefault="002C252C">
            <w:pPr>
              <w:pStyle w:val="TAC"/>
              <w:rPr>
                <w:snapToGrid w:val="0"/>
                <w:lang w:eastAsia="zh-CN"/>
              </w:rPr>
            </w:pPr>
            <w:r>
              <w:rPr>
                <w:snapToGrid w:val="0"/>
                <w:lang w:eastAsia="zh-CN"/>
              </w:rPr>
              <w:t>RTC1, RTC2</w:t>
            </w:r>
          </w:p>
        </w:tc>
        <w:tc>
          <w:tcPr>
            <w:tcW w:w="1859" w:type="dxa"/>
          </w:tcPr>
          <w:p w14:paraId="08FA9CEC" w14:textId="77777777" w:rsidR="004D3FFD" w:rsidRDefault="002C252C">
            <w:pPr>
              <w:pStyle w:val="TAC"/>
              <w:rPr>
                <w:snapToGrid w:val="0"/>
                <w:lang w:eastAsia="zh-CN"/>
              </w:rPr>
            </w:pPr>
            <w:r>
              <w:rPr>
                <w:snapToGrid w:val="0"/>
                <w:lang w:eastAsia="zh-CN"/>
              </w:rPr>
              <w:t>RTC1, RTC2</w:t>
            </w:r>
          </w:p>
        </w:tc>
      </w:tr>
      <w:tr w:rsidR="004D3FFD" w14:paraId="20FB6D9C" w14:textId="77777777">
        <w:trPr>
          <w:jc w:val="center"/>
        </w:trPr>
        <w:tc>
          <w:tcPr>
            <w:tcW w:w="4085" w:type="dxa"/>
          </w:tcPr>
          <w:p w14:paraId="14E4A813" w14:textId="77777777" w:rsidR="004D3FFD" w:rsidRDefault="002C252C">
            <w:pPr>
              <w:pStyle w:val="TAL"/>
            </w:pPr>
            <w:r>
              <w:rPr>
                <w:lang w:eastAsia="ja-JP"/>
              </w:rPr>
              <w:t>Input intermodulation</w:t>
            </w:r>
          </w:p>
        </w:tc>
        <w:tc>
          <w:tcPr>
            <w:tcW w:w="2054" w:type="dxa"/>
          </w:tcPr>
          <w:p w14:paraId="2310A7A3" w14:textId="77777777" w:rsidR="004D3FFD" w:rsidRDefault="002C252C">
            <w:pPr>
              <w:pStyle w:val="TAC"/>
            </w:pPr>
            <w:r>
              <w:rPr>
                <w:snapToGrid w:val="0"/>
                <w:kern w:val="2"/>
                <w:lang w:eastAsia="zh-CN"/>
              </w:rPr>
              <w:t>N/A</w:t>
            </w:r>
          </w:p>
        </w:tc>
        <w:tc>
          <w:tcPr>
            <w:tcW w:w="1859" w:type="dxa"/>
          </w:tcPr>
          <w:p w14:paraId="50FBDDAC" w14:textId="77777777" w:rsidR="004D3FFD" w:rsidRDefault="002C252C">
            <w:pPr>
              <w:pStyle w:val="TAC"/>
            </w:pPr>
            <w:r>
              <w:rPr>
                <w:snapToGrid w:val="0"/>
                <w:kern w:val="2"/>
                <w:lang w:eastAsia="zh-CN"/>
              </w:rPr>
              <w:t>N/A</w:t>
            </w:r>
          </w:p>
        </w:tc>
        <w:tc>
          <w:tcPr>
            <w:tcW w:w="1859" w:type="dxa"/>
          </w:tcPr>
          <w:p w14:paraId="6973F7EF" w14:textId="77777777" w:rsidR="004D3FFD" w:rsidRDefault="002C252C">
            <w:pPr>
              <w:pStyle w:val="TAC"/>
            </w:pPr>
            <w:r>
              <w:rPr>
                <w:snapToGrid w:val="0"/>
                <w:kern w:val="2"/>
                <w:lang w:eastAsia="zh-CN"/>
              </w:rPr>
              <w:t>N/A</w:t>
            </w:r>
          </w:p>
        </w:tc>
      </w:tr>
      <w:tr w:rsidR="004D3FFD" w14:paraId="42A59F79" w14:textId="77777777">
        <w:trPr>
          <w:jc w:val="center"/>
        </w:trPr>
        <w:tc>
          <w:tcPr>
            <w:tcW w:w="4085" w:type="dxa"/>
          </w:tcPr>
          <w:p w14:paraId="68A8AEB8" w14:textId="77777777" w:rsidR="004D3FFD" w:rsidRDefault="002C252C">
            <w:pPr>
              <w:pStyle w:val="TAL"/>
            </w:pPr>
            <w:r>
              <w:t>Adjacent Channel Rejection Ratio (ACRR)</w:t>
            </w:r>
          </w:p>
        </w:tc>
        <w:tc>
          <w:tcPr>
            <w:tcW w:w="2054" w:type="dxa"/>
          </w:tcPr>
          <w:p w14:paraId="2A43B9C3" w14:textId="77777777" w:rsidR="004D3FFD" w:rsidRDefault="002C252C">
            <w:pPr>
              <w:pStyle w:val="TAC"/>
            </w:pPr>
            <w:r>
              <w:rPr>
                <w:snapToGrid w:val="0"/>
                <w:lang w:eastAsia="zh-CN"/>
              </w:rPr>
              <w:t>RTC1</w:t>
            </w:r>
          </w:p>
        </w:tc>
        <w:tc>
          <w:tcPr>
            <w:tcW w:w="1859" w:type="dxa"/>
          </w:tcPr>
          <w:p w14:paraId="033A3D6B" w14:textId="77777777" w:rsidR="004D3FFD" w:rsidRDefault="002C252C">
            <w:pPr>
              <w:pStyle w:val="TAC"/>
            </w:pPr>
            <w:r>
              <w:rPr>
                <w:snapToGrid w:val="0"/>
                <w:lang w:eastAsia="zh-CN"/>
              </w:rPr>
              <w:t>RTC2</w:t>
            </w:r>
          </w:p>
        </w:tc>
        <w:tc>
          <w:tcPr>
            <w:tcW w:w="1859" w:type="dxa"/>
          </w:tcPr>
          <w:p w14:paraId="6C52E199" w14:textId="77777777" w:rsidR="004D3FFD" w:rsidRDefault="002C252C">
            <w:pPr>
              <w:pStyle w:val="TAC"/>
            </w:pPr>
            <w:r>
              <w:rPr>
                <w:snapToGrid w:val="0"/>
                <w:lang w:eastAsia="zh-CN"/>
              </w:rPr>
              <w:t>RTC1, RTC2</w:t>
            </w:r>
          </w:p>
        </w:tc>
      </w:tr>
      <w:tr w:rsidR="004D3FFD" w14:paraId="1CF653DE" w14:textId="77777777">
        <w:trPr>
          <w:jc w:val="center"/>
        </w:trPr>
        <w:tc>
          <w:tcPr>
            <w:tcW w:w="4085" w:type="dxa"/>
          </w:tcPr>
          <w:p w14:paraId="66E3BD4C" w14:textId="77777777" w:rsidR="004D3FFD" w:rsidRDefault="002C252C">
            <w:pPr>
              <w:pStyle w:val="TAL"/>
            </w:pPr>
            <w:r>
              <w:t>Receiver spurious emissions</w:t>
            </w:r>
          </w:p>
        </w:tc>
        <w:tc>
          <w:tcPr>
            <w:tcW w:w="2054" w:type="dxa"/>
          </w:tcPr>
          <w:p w14:paraId="49E1EC5E" w14:textId="77777777" w:rsidR="004D3FFD" w:rsidRDefault="002C252C">
            <w:pPr>
              <w:pStyle w:val="TAC"/>
            </w:pPr>
            <w:r>
              <w:rPr>
                <w:snapToGrid w:val="0"/>
                <w:lang w:eastAsia="zh-CN"/>
              </w:rPr>
              <w:t>RTC1</w:t>
            </w:r>
          </w:p>
        </w:tc>
        <w:tc>
          <w:tcPr>
            <w:tcW w:w="1859" w:type="dxa"/>
          </w:tcPr>
          <w:p w14:paraId="7B35B13B" w14:textId="77777777" w:rsidR="004D3FFD" w:rsidRDefault="002C252C">
            <w:pPr>
              <w:pStyle w:val="TAC"/>
            </w:pPr>
            <w:r>
              <w:rPr>
                <w:snapToGrid w:val="0"/>
                <w:lang w:eastAsia="zh-CN"/>
              </w:rPr>
              <w:t>RTC1, RTC2</w:t>
            </w:r>
          </w:p>
        </w:tc>
        <w:tc>
          <w:tcPr>
            <w:tcW w:w="1859" w:type="dxa"/>
          </w:tcPr>
          <w:p w14:paraId="55DD1187" w14:textId="77777777" w:rsidR="004D3FFD" w:rsidRDefault="002C252C">
            <w:pPr>
              <w:pStyle w:val="TAC"/>
            </w:pPr>
            <w:r>
              <w:rPr>
                <w:snapToGrid w:val="0"/>
                <w:lang w:eastAsia="zh-CN"/>
              </w:rPr>
              <w:t>RTC1, RTC2</w:t>
            </w:r>
          </w:p>
        </w:tc>
      </w:tr>
    </w:tbl>
    <w:p w14:paraId="30FC2DBD" w14:textId="77777777" w:rsidR="004D3FFD" w:rsidRDefault="004D3FFD"/>
    <w:p w14:paraId="55736714" w14:textId="77777777" w:rsidR="004D3FFD" w:rsidRDefault="002C252C">
      <w:pPr>
        <w:pStyle w:val="Heading2"/>
      </w:pPr>
      <w:bookmarkStart w:id="785" w:name="_Toc45885830"/>
      <w:bookmarkStart w:id="786" w:name="_Toc66693656"/>
      <w:bookmarkStart w:id="787" w:name="_Toc76544119"/>
      <w:bookmarkStart w:id="788" w:name="_Toc37272755"/>
      <w:bookmarkStart w:id="789" w:name="_Toc58917787"/>
      <w:bookmarkStart w:id="790" w:name="_Toc76114233"/>
      <w:bookmarkStart w:id="791" w:name="_Toc58915606"/>
      <w:bookmarkStart w:id="792" w:name="_Toc36635809"/>
      <w:bookmarkStart w:id="793" w:name="_Toc82536241"/>
      <w:bookmarkStart w:id="794" w:name="_Toc16251"/>
      <w:bookmarkStart w:id="795" w:name="_Toc29810457"/>
      <w:bookmarkStart w:id="796" w:name="_Toc53182939"/>
      <w:bookmarkStart w:id="797" w:name="_Toc8435"/>
      <w:bookmarkStart w:id="798" w:name="_Toc23448"/>
      <w:bookmarkStart w:id="799" w:name="_Toc21102608"/>
      <w:bookmarkStart w:id="800" w:name="_Toc98766350"/>
      <w:bookmarkStart w:id="801" w:name="_Toc74915608"/>
      <w:bookmarkStart w:id="802" w:name="_Toc7422"/>
      <w:bookmarkStart w:id="803" w:name="_Toc89952534"/>
      <w:bookmarkStart w:id="804" w:name="_Toc121818342"/>
      <w:bookmarkStart w:id="805" w:name="_Toc121818566"/>
      <w:bookmarkStart w:id="806" w:name="_Toc124158321"/>
      <w:bookmarkStart w:id="807" w:name="_Toc130558389"/>
      <w:bookmarkStart w:id="808" w:name="_Toc137467114"/>
      <w:bookmarkStart w:id="809" w:name="_Toc138884760"/>
      <w:bookmarkStart w:id="810" w:name="_Toc138884984"/>
      <w:bookmarkStart w:id="811" w:name="_Toc145511195"/>
      <w:bookmarkStart w:id="812" w:name="_Toc155475672"/>
      <w:r>
        <w:t>4.9</w:t>
      </w:r>
      <w:r>
        <w:tab/>
        <w:t>RF channels and test models</w:t>
      </w:r>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p>
    <w:p w14:paraId="474645AE" w14:textId="77777777" w:rsidR="004D3FFD" w:rsidRDefault="002C252C">
      <w:pPr>
        <w:pStyle w:val="Heading3"/>
      </w:pPr>
      <w:bookmarkStart w:id="813" w:name="_Toc76541592"/>
      <w:bookmarkStart w:id="814" w:name="_Toc75165207"/>
      <w:bookmarkStart w:id="815" w:name="_Toc89939732"/>
      <w:bookmarkStart w:id="816" w:name="_Toc75333936"/>
      <w:bookmarkStart w:id="817" w:name="_Toc75815867"/>
      <w:bookmarkStart w:id="818" w:name="_Toc75508128"/>
      <w:bookmarkStart w:id="819" w:name="_Toc18548"/>
      <w:bookmarkStart w:id="820" w:name="_Toc10022"/>
      <w:bookmarkStart w:id="821" w:name="_Toc98754058"/>
      <w:bookmarkStart w:id="822" w:name="_Toc76541025"/>
      <w:bookmarkStart w:id="823" w:name="_Toc82429481"/>
      <w:bookmarkStart w:id="824" w:name="_Toc121818343"/>
      <w:bookmarkStart w:id="825" w:name="_Toc121818567"/>
      <w:bookmarkStart w:id="826" w:name="_Toc124158322"/>
      <w:bookmarkStart w:id="827" w:name="_Toc130558390"/>
      <w:bookmarkStart w:id="828" w:name="_Toc137467115"/>
      <w:bookmarkStart w:id="829" w:name="_Toc138884761"/>
      <w:bookmarkStart w:id="830" w:name="_Toc138884985"/>
      <w:bookmarkStart w:id="831" w:name="_Toc145511196"/>
      <w:bookmarkStart w:id="832" w:name="_Toc155475673"/>
      <w:r>
        <w:t>4.9.1</w:t>
      </w:r>
      <w:r>
        <w:tab/>
        <w:t>RF channels</w:t>
      </w:r>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p>
    <w:p w14:paraId="50BDED05" w14:textId="29447D60" w:rsidR="0080180E" w:rsidRDefault="0080180E" w:rsidP="0080180E">
      <w:pPr>
        <w:rPr>
          <w:lang w:eastAsia="zh-CN"/>
        </w:rPr>
      </w:pPr>
      <w:bookmarkStart w:id="833" w:name="_Hlk137466808"/>
      <w:r>
        <w:rPr>
          <w:lang w:eastAsia="zh-CN"/>
        </w:rPr>
        <w:t xml:space="preserve">For the single </w:t>
      </w:r>
      <w:r>
        <w:rPr>
          <w:rFonts w:eastAsiaTheme="minorEastAsia" w:hint="eastAsia"/>
          <w:lang w:eastAsia="zh-CN"/>
        </w:rPr>
        <w:t>passband</w:t>
      </w:r>
      <w:r>
        <w:rPr>
          <w:lang w:eastAsia="zh-CN"/>
        </w:rPr>
        <w:t xml:space="preserve"> testing </w:t>
      </w:r>
      <w:r>
        <w:t>many tests in the present document are performed with appropriate frequencies in the bottom, middle and top channels of the supported frequency range of the repeater. These are denoted as RF channels B (bottom), M (middle) and T (top).</w:t>
      </w:r>
    </w:p>
    <w:p w14:paraId="0F33A4C8" w14:textId="438A863F" w:rsidR="004D3FFD" w:rsidRDefault="0080180E" w:rsidP="0080180E">
      <w:r>
        <w:t xml:space="preserve">Unless otherwise stated, the test shall be performed with a single </w:t>
      </w:r>
      <w:r>
        <w:rPr>
          <w:rFonts w:eastAsiaTheme="minorEastAsia" w:hint="eastAsia"/>
          <w:lang w:eastAsia="zh-CN"/>
        </w:rPr>
        <w:t>passband</w:t>
      </w:r>
      <w:r>
        <w:t xml:space="preserve"> at each of the RF channels B, M and T.</w:t>
      </w:r>
      <w:bookmarkEnd w:id="833"/>
    </w:p>
    <w:p w14:paraId="4B453C89" w14:textId="77777777" w:rsidR="004D3FFD" w:rsidRDefault="002C252C">
      <w:r>
        <w:t xml:space="preserve">Many tests in the present document are performed with the maximum </w:t>
      </w:r>
      <w:r>
        <w:rPr>
          <w:i/>
        </w:rPr>
        <w:t>repeater RF Bandwidth</w:t>
      </w:r>
      <w:r>
        <w:t xml:space="preserve"> located at the bottom, middle and top of the supported frequency range in the operating band. These are denoted as B</w:t>
      </w:r>
      <w:r>
        <w:rPr>
          <w:vertAlign w:val="subscript"/>
        </w:rPr>
        <w:t>RFBW</w:t>
      </w:r>
      <w:r>
        <w:t xml:space="preserve"> (bottom), M</w:t>
      </w:r>
      <w:r>
        <w:rPr>
          <w:vertAlign w:val="subscript"/>
        </w:rPr>
        <w:t>RFBW</w:t>
      </w:r>
      <w:r>
        <w:t xml:space="preserve"> (middle) and T</w:t>
      </w:r>
      <w:r>
        <w:rPr>
          <w:vertAlign w:val="subscript"/>
        </w:rPr>
        <w:t>RFBW</w:t>
      </w:r>
      <w:r>
        <w:t> (top).</w:t>
      </w:r>
    </w:p>
    <w:p w14:paraId="3A30303B" w14:textId="77777777" w:rsidR="004D3FFD" w:rsidRDefault="002C252C">
      <w:r>
        <w:t>Unless otherwise stated, the test shall be performed at B</w:t>
      </w:r>
      <w:r>
        <w:rPr>
          <w:vertAlign w:val="subscript"/>
        </w:rPr>
        <w:t>RFBW</w:t>
      </w:r>
      <w:r>
        <w:t>, M</w:t>
      </w:r>
      <w:r>
        <w:rPr>
          <w:vertAlign w:val="subscript"/>
        </w:rPr>
        <w:t>RFBW</w:t>
      </w:r>
      <w:r>
        <w:t xml:space="preserve"> and T</w:t>
      </w:r>
      <w:r>
        <w:rPr>
          <w:vertAlign w:val="subscript"/>
        </w:rPr>
        <w:t>RFBW</w:t>
      </w:r>
      <w:r>
        <w:t xml:space="preserve"> defined as following:</w:t>
      </w:r>
    </w:p>
    <w:p w14:paraId="65B726D1" w14:textId="77777777" w:rsidR="004D3FFD" w:rsidRDefault="002C252C" w:rsidP="00647458">
      <w:pPr>
        <w:pStyle w:val="B1"/>
      </w:pPr>
      <w:r>
        <w:t>-</w:t>
      </w:r>
      <w:r>
        <w:tab/>
        <w:t>B</w:t>
      </w:r>
      <w:r>
        <w:rPr>
          <w:vertAlign w:val="subscript"/>
        </w:rPr>
        <w:t>RFBW</w:t>
      </w:r>
      <w:r>
        <w:t xml:space="preserve">: maximum </w:t>
      </w:r>
      <w:r>
        <w:rPr>
          <w:i/>
        </w:rPr>
        <w:t>repeater RF Bandwidth</w:t>
      </w:r>
      <w:r>
        <w:t xml:space="preserve"> located at the bottom of the supported frequency range in the operating band.</w:t>
      </w:r>
    </w:p>
    <w:p w14:paraId="3E590288" w14:textId="77777777" w:rsidR="004D3FFD" w:rsidRDefault="002C252C" w:rsidP="00647458">
      <w:pPr>
        <w:pStyle w:val="B1"/>
      </w:pPr>
      <w:r>
        <w:t>-</w:t>
      </w:r>
      <w:r>
        <w:tab/>
        <w:t>M</w:t>
      </w:r>
      <w:r>
        <w:rPr>
          <w:vertAlign w:val="subscript"/>
        </w:rPr>
        <w:t>RFBW</w:t>
      </w:r>
      <w:r>
        <w:t xml:space="preserve">: maximum </w:t>
      </w:r>
      <w:r>
        <w:rPr>
          <w:i/>
        </w:rPr>
        <w:t>repeater RF Bandwidth</w:t>
      </w:r>
      <w:r>
        <w:t xml:space="preserve"> located in the middle of the supported frequency range in the operating band.</w:t>
      </w:r>
    </w:p>
    <w:p w14:paraId="77C2F6BE" w14:textId="77777777" w:rsidR="004D3FFD" w:rsidRDefault="002C252C" w:rsidP="00647458">
      <w:pPr>
        <w:pStyle w:val="B1"/>
      </w:pPr>
      <w:r>
        <w:t>-</w:t>
      </w:r>
      <w:r>
        <w:tab/>
        <w:t>T</w:t>
      </w:r>
      <w:r>
        <w:rPr>
          <w:vertAlign w:val="subscript"/>
        </w:rPr>
        <w:t>RFBW</w:t>
      </w:r>
      <w:r>
        <w:t xml:space="preserve">: maximum </w:t>
      </w:r>
      <w:r>
        <w:rPr>
          <w:i/>
        </w:rPr>
        <w:t>repeater RF Bandwidth</w:t>
      </w:r>
      <w:r>
        <w:t xml:space="preserve"> located at the top of the supported frequency range in the operating band.</w:t>
      </w:r>
    </w:p>
    <w:p w14:paraId="7DF30189" w14:textId="024A74CB" w:rsidR="0080180E" w:rsidRDefault="0080180E" w:rsidP="0080180E">
      <w:pPr>
        <w:rPr>
          <w:rFonts w:eastAsiaTheme="minorEastAsia"/>
          <w:lang w:eastAsia="zh-CN"/>
        </w:rPr>
      </w:pPr>
      <w:r>
        <w:t xml:space="preserve">When a test is performed by a test laboratory, the position of </w:t>
      </w:r>
      <w:r>
        <w:rPr>
          <w:rFonts w:hint="eastAsia"/>
          <w:lang w:eastAsia="zh-CN"/>
        </w:rPr>
        <w:t xml:space="preserve">B, M and T for single </w:t>
      </w:r>
      <w:r>
        <w:rPr>
          <w:rFonts w:eastAsiaTheme="minorEastAsia" w:hint="eastAsia"/>
          <w:lang w:eastAsia="zh-CN"/>
        </w:rPr>
        <w:t>passband</w:t>
      </w:r>
      <w:r>
        <w:rPr>
          <w:rFonts w:hint="eastAsia"/>
          <w:lang w:eastAsia="zh-CN"/>
        </w:rPr>
        <w:t xml:space="preserve">, </w:t>
      </w:r>
      <w:r>
        <w:t>B</w:t>
      </w:r>
      <w:r>
        <w:rPr>
          <w:vertAlign w:val="subscript"/>
        </w:rPr>
        <w:t>RFBW</w:t>
      </w:r>
      <w:r>
        <w:t>, M</w:t>
      </w:r>
      <w:r>
        <w:rPr>
          <w:vertAlign w:val="subscript"/>
        </w:rPr>
        <w:t>RFBW</w:t>
      </w:r>
      <w:r>
        <w:t xml:space="preserve"> and T</w:t>
      </w:r>
      <w:r>
        <w:rPr>
          <w:vertAlign w:val="subscript"/>
        </w:rPr>
        <w:t>RFBW</w:t>
      </w:r>
      <w:r>
        <w:rPr>
          <w:rFonts w:hint="eastAsia"/>
          <w:vertAlign w:val="subscript"/>
          <w:lang w:eastAsia="zh-CN"/>
        </w:rPr>
        <w:t xml:space="preserve"> </w:t>
      </w:r>
      <w:r>
        <w:rPr>
          <w:rFonts w:hint="eastAsia"/>
          <w:lang w:eastAsia="zh-CN"/>
        </w:rPr>
        <w:t>for single band operation</w:t>
      </w:r>
      <w:r>
        <w:t xml:space="preserve"> shall be specified by the laboratory. The laboratory may consult with operators, the manufacturer or other bodies.</w:t>
      </w:r>
    </w:p>
    <w:p w14:paraId="53890BEC" w14:textId="77777777" w:rsidR="0080180E" w:rsidRDefault="0080180E"/>
    <w:p w14:paraId="2EA63F84" w14:textId="77777777" w:rsidR="004D3FFD" w:rsidRDefault="002C252C">
      <w:pPr>
        <w:pStyle w:val="Heading3"/>
      </w:pPr>
      <w:bookmarkStart w:id="834" w:name="_Toc89939733"/>
      <w:bookmarkStart w:id="835" w:name="_Toc82429482"/>
      <w:bookmarkStart w:id="836" w:name="_Toc75165208"/>
      <w:bookmarkStart w:id="837" w:name="_Toc75508129"/>
      <w:bookmarkStart w:id="838" w:name="_Toc30568"/>
      <w:bookmarkStart w:id="839" w:name="_Toc76541593"/>
      <w:bookmarkStart w:id="840" w:name="_Toc75333937"/>
      <w:bookmarkStart w:id="841" w:name="_Toc98754059"/>
      <w:bookmarkStart w:id="842" w:name="_Toc76541026"/>
      <w:bookmarkStart w:id="843" w:name="_Toc75815868"/>
      <w:bookmarkStart w:id="844" w:name="_Toc6176"/>
      <w:bookmarkStart w:id="845" w:name="_Toc121818344"/>
      <w:bookmarkStart w:id="846" w:name="_Toc121818568"/>
      <w:bookmarkStart w:id="847" w:name="_Toc124158323"/>
      <w:bookmarkStart w:id="848" w:name="_Toc130558391"/>
      <w:bookmarkStart w:id="849" w:name="_Toc137467116"/>
      <w:bookmarkStart w:id="850" w:name="_Toc138884762"/>
      <w:bookmarkStart w:id="851" w:name="_Toc138884986"/>
      <w:bookmarkStart w:id="852" w:name="_Toc145511197"/>
      <w:bookmarkStart w:id="853" w:name="_Toc155475674"/>
      <w:r>
        <w:t>4.9.2</w:t>
      </w:r>
      <w:r>
        <w:tab/>
        <w:t>Test models</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p>
    <w:p w14:paraId="3ADF719C" w14:textId="77777777" w:rsidR="004D3FFD" w:rsidRDefault="002C252C">
      <w:pPr>
        <w:pStyle w:val="Heading4"/>
      </w:pPr>
      <w:bookmarkStart w:id="854" w:name="_Toc75333938"/>
      <w:bookmarkStart w:id="855" w:name="_Toc75508130"/>
      <w:bookmarkStart w:id="856" w:name="_Toc27023"/>
      <w:bookmarkStart w:id="857" w:name="_Toc75165209"/>
      <w:bookmarkStart w:id="858" w:name="_Toc75815869"/>
      <w:bookmarkStart w:id="859" w:name="_Toc98754060"/>
      <w:bookmarkStart w:id="860" w:name="_Toc89939734"/>
      <w:bookmarkStart w:id="861" w:name="_Toc82429483"/>
      <w:bookmarkStart w:id="862" w:name="_Toc76541027"/>
      <w:bookmarkStart w:id="863" w:name="_Toc76541594"/>
      <w:bookmarkStart w:id="864" w:name="_Toc28482"/>
      <w:bookmarkStart w:id="865" w:name="_Toc121818345"/>
      <w:bookmarkStart w:id="866" w:name="_Toc121818569"/>
      <w:bookmarkStart w:id="867" w:name="_Toc124158324"/>
      <w:bookmarkStart w:id="868" w:name="_Toc130558392"/>
      <w:bookmarkStart w:id="869" w:name="_Toc137467117"/>
      <w:bookmarkStart w:id="870" w:name="_Toc138884763"/>
      <w:bookmarkStart w:id="871" w:name="_Toc138884987"/>
      <w:bookmarkStart w:id="872" w:name="_Toc145511198"/>
      <w:bookmarkStart w:id="873" w:name="_Toc155475675"/>
      <w:r>
        <w:t>4.</w:t>
      </w:r>
      <w:r>
        <w:rPr>
          <w:lang w:eastAsia="zh-CN"/>
        </w:rPr>
        <w:t>9.2</w:t>
      </w:r>
      <w:r>
        <w:t>.1</w:t>
      </w:r>
      <w:r>
        <w:tab/>
        <w:t>General</w:t>
      </w:r>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
    <w:p w14:paraId="29165287" w14:textId="77777777" w:rsidR="004D3FFD" w:rsidRDefault="002C252C">
      <w:bookmarkStart w:id="874" w:name="_Toc76541595"/>
      <w:bookmarkStart w:id="875" w:name="_Toc76541028"/>
      <w:bookmarkStart w:id="876" w:name="_Toc75508131"/>
      <w:bookmarkStart w:id="877" w:name="_Toc75815870"/>
      <w:bookmarkStart w:id="878" w:name="_Toc75333939"/>
      <w:r>
        <w:t xml:space="preserve">The following clauses will describe the test models needed for </w:t>
      </w:r>
      <w:r>
        <w:rPr>
          <w:i/>
          <w:iCs/>
          <w:lang w:eastAsia="zh-CN"/>
        </w:rPr>
        <w:t>repeater type</w:t>
      </w:r>
      <w:r>
        <w:t xml:space="preserve"> </w:t>
      </w:r>
      <w:r>
        <w:rPr>
          <w:i/>
        </w:rPr>
        <w:t>2-O</w:t>
      </w:r>
      <w:r>
        <w:t>.</w:t>
      </w:r>
    </w:p>
    <w:p w14:paraId="5868CB40" w14:textId="77777777" w:rsidR="004D3FFD" w:rsidRDefault="002C252C">
      <w:pPr>
        <w:pStyle w:val="Heading4"/>
      </w:pPr>
      <w:bookmarkStart w:id="879" w:name="_Toc89939735"/>
      <w:bookmarkStart w:id="880" w:name="_Toc106177875"/>
      <w:bookmarkStart w:id="881" w:name="_Toc82429484"/>
      <w:bookmarkStart w:id="882" w:name="_Toc98754061"/>
      <w:bookmarkStart w:id="883" w:name="_Toc3421"/>
      <w:bookmarkStart w:id="884" w:name="_Toc14143"/>
      <w:bookmarkStart w:id="885" w:name="_Toc121818346"/>
      <w:bookmarkStart w:id="886" w:name="_Toc121818570"/>
      <w:bookmarkStart w:id="887" w:name="_Toc124158325"/>
      <w:bookmarkStart w:id="888" w:name="_Toc130558393"/>
      <w:bookmarkStart w:id="889" w:name="_Toc137467118"/>
      <w:bookmarkStart w:id="890" w:name="_Toc138884764"/>
      <w:bookmarkStart w:id="891" w:name="_Toc138884988"/>
      <w:bookmarkStart w:id="892" w:name="_Toc145511199"/>
      <w:bookmarkStart w:id="893" w:name="_Toc155475676"/>
      <w:r>
        <w:t>4.</w:t>
      </w:r>
      <w:r>
        <w:rPr>
          <w:lang w:eastAsia="zh-CN"/>
        </w:rPr>
        <w:t>9.2</w:t>
      </w:r>
      <w:r>
        <w:t>.2</w:t>
      </w:r>
      <w:r>
        <w:tab/>
      </w:r>
      <w:r>
        <w:rPr>
          <w:rFonts w:hint="eastAsia"/>
          <w:lang w:eastAsia="zh-CN"/>
        </w:rPr>
        <w:t>FR2</w:t>
      </w:r>
      <w:r>
        <w:rPr>
          <w:lang w:eastAsia="zh-CN"/>
        </w:rPr>
        <w:t xml:space="preserve"> </w:t>
      </w:r>
      <w:r>
        <w:t xml:space="preserve">test models for </w:t>
      </w:r>
      <w:bookmarkEnd w:id="879"/>
      <w:bookmarkEnd w:id="880"/>
      <w:bookmarkEnd w:id="881"/>
      <w:bookmarkEnd w:id="882"/>
      <w:r>
        <w:t>repeater type 2-O for DL</w:t>
      </w:r>
      <w:bookmarkEnd w:id="883"/>
      <w:bookmarkEnd w:id="884"/>
      <w:bookmarkEnd w:id="885"/>
      <w:bookmarkEnd w:id="886"/>
      <w:bookmarkEnd w:id="887"/>
      <w:bookmarkEnd w:id="888"/>
      <w:bookmarkEnd w:id="889"/>
      <w:bookmarkEnd w:id="890"/>
      <w:bookmarkEnd w:id="891"/>
      <w:bookmarkEnd w:id="892"/>
      <w:bookmarkEnd w:id="893"/>
    </w:p>
    <w:p w14:paraId="474A37A8" w14:textId="77777777" w:rsidR="004D3FFD" w:rsidRDefault="002C252C">
      <w:r>
        <w:t>FR2 test model in clause 4.9.2.2 in TS 38.141-2 [</w:t>
      </w:r>
      <w:r>
        <w:rPr>
          <w:rFonts w:hint="eastAsia"/>
          <w:lang w:val="en-US" w:eastAsia="zh-CN"/>
        </w:rPr>
        <w:t>6</w:t>
      </w:r>
      <w:r>
        <w:t xml:space="preserve">] applies to </w:t>
      </w:r>
      <w:r>
        <w:rPr>
          <w:i/>
          <w:iCs/>
        </w:rPr>
        <w:t>repeater type 2-O</w:t>
      </w:r>
      <w:r>
        <w:t xml:space="preserve"> as below:</w:t>
      </w:r>
    </w:p>
    <w:p w14:paraId="054606F8" w14:textId="2686F4B4" w:rsidR="004D3FFD" w:rsidRDefault="00351B67" w:rsidP="00351B67">
      <w:pPr>
        <w:pStyle w:val="B1"/>
      </w:pPr>
      <w:r>
        <w:t>-</w:t>
      </w:r>
      <w:r>
        <w:tab/>
        <w:t>NR-</w:t>
      </w:r>
      <w:r>
        <w:rPr>
          <w:rFonts w:hint="eastAsia"/>
          <w:lang w:eastAsia="zh-CN"/>
        </w:rPr>
        <w:t>FR2-</w:t>
      </w:r>
      <w:r>
        <w:t>TM1.1 applies to RDL-</w:t>
      </w:r>
      <w:r>
        <w:rPr>
          <w:rFonts w:hint="eastAsia"/>
          <w:lang w:eastAsia="zh-CN"/>
        </w:rPr>
        <w:t>FR2-</w:t>
      </w:r>
      <w:r>
        <w:t>TM1.1</w:t>
      </w:r>
    </w:p>
    <w:p w14:paraId="6A8610E3" w14:textId="006F7A9F" w:rsidR="004D3FFD" w:rsidRDefault="00351B67" w:rsidP="00351B67">
      <w:pPr>
        <w:pStyle w:val="B1"/>
      </w:pPr>
      <w:r>
        <w:t>-</w:t>
      </w:r>
      <w:r>
        <w:tab/>
        <w:t>NR-</w:t>
      </w:r>
      <w:r>
        <w:rPr>
          <w:rFonts w:hint="eastAsia"/>
          <w:lang w:eastAsia="zh-CN"/>
        </w:rPr>
        <w:t>FR2-</w:t>
      </w:r>
      <w:r>
        <w:t>TM2 applies to RDL-</w:t>
      </w:r>
      <w:r>
        <w:rPr>
          <w:rFonts w:hint="eastAsia"/>
          <w:lang w:eastAsia="zh-CN"/>
        </w:rPr>
        <w:t>FR2-</w:t>
      </w:r>
      <w:r>
        <w:t>TM2</w:t>
      </w:r>
    </w:p>
    <w:p w14:paraId="3442C888" w14:textId="3A37724B" w:rsidR="004D3FFD" w:rsidRDefault="00351B67" w:rsidP="00351B67">
      <w:pPr>
        <w:pStyle w:val="B1"/>
      </w:pPr>
      <w:r>
        <w:t>-</w:t>
      </w:r>
      <w:r>
        <w:tab/>
        <w:t>NR-</w:t>
      </w:r>
      <w:r>
        <w:rPr>
          <w:rFonts w:hint="eastAsia"/>
          <w:lang w:eastAsia="zh-CN"/>
        </w:rPr>
        <w:t>FR2-</w:t>
      </w:r>
      <w:r>
        <w:t>TM2a applies to RDL-</w:t>
      </w:r>
      <w:r>
        <w:rPr>
          <w:rFonts w:hint="eastAsia"/>
          <w:lang w:eastAsia="zh-CN"/>
        </w:rPr>
        <w:t>FR2-</w:t>
      </w:r>
      <w:r>
        <w:t>TM2a</w:t>
      </w:r>
    </w:p>
    <w:p w14:paraId="0113CABF" w14:textId="46EA6254" w:rsidR="004D3FFD" w:rsidRDefault="00351B67" w:rsidP="00351B67">
      <w:pPr>
        <w:pStyle w:val="B1"/>
      </w:pPr>
      <w:r>
        <w:t>-</w:t>
      </w:r>
      <w:r>
        <w:tab/>
        <w:t>NR-</w:t>
      </w:r>
      <w:r>
        <w:rPr>
          <w:rFonts w:hint="eastAsia"/>
          <w:lang w:eastAsia="zh-CN"/>
        </w:rPr>
        <w:t>FR2-</w:t>
      </w:r>
      <w:r>
        <w:t>TM3.1 applies to RDL-</w:t>
      </w:r>
      <w:r>
        <w:rPr>
          <w:rFonts w:hint="eastAsia"/>
          <w:lang w:eastAsia="zh-CN"/>
        </w:rPr>
        <w:t>FR2-</w:t>
      </w:r>
      <w:r>
        <w:t>TM3.1</w:t>
      </w:r>
    </w:p>
    <w:p w14:paraId="6F55C3D8" w14:textId="043A51B2" w:rsidR="004D3FFD" w:rsidRDefault="00351B67" w:rsidP="00351B67">
      <w:pPr>
        <w:pStyle w:val="B1"/>
      </w:pPr>
      <w:r>
        <w:t>-</w:t>
      </w:r>
      <w:r>
        <w:tab/>
        <w:t>NR-</w:t>
      </w:r>
      <w:r>
        <w:rPr>
          <w:rFonts w:hint="eastAsia"/>
          <w:lang w:eastAsia="zh-CN"/>
        </w:rPr>
        <w:t>FR2-</w:t>
      </w:r>
      <w:r>
        <w:t>TM3.1a applies to RDL-</w:t>
      </w:r>
      <w:r>
        <w:rPr>
          <w:rFonts w:hint="eastAsia"/>
          <w:lang w:eastAsia="zh-CN"/>
        </w:rPr>
        <w:t>FR2-</w:t>
      </w:r>
      <w:r>
        <w:t>TM3.1a</w:t>
      </w:r>
    </w:p>
    <w:p w14:paraId="48473A18" w14:textId="77777777" w:rsidR="004D3FFD" w:rsidRDefault="004D3FFD"/>
    <w:p w14:paraId="6F8C7D10" w14:textId="77777777" w:rsidR="004D3FFD" w:rsidRDefault="002C252C">
      <w:pPr>
        <w:pStyle w:val="Heading4"/>
      </w:pPr>
      <w:bookmarkStart w:id="894" w:name="_Toc82429485"/>
      <w:bookmarkStart w:id="895" w:name="_Toc89939736"/>
      <w:bookmarkStart w:id="896" w:name="_Toc75333940"/>
      <w:bookmarkStart w:id="897" w:name="_Toc76541596"/>
      <w:bookmarkStart w:id="898" w:name="_Toc98754062"/>
      <w:bookmarkStart w:id="899" w:name="_Toc75815871"/>
      <w:bookmarkStart w:id="900" w:name="_Toc76541029"/>
      <w:bookmarkStart w:id="901" w:name="_Toc75508132"/>
      <w:bookmarkStart w:id="902" w:name="_Toc9912"/>
      <w:bookmarkStart w:id="903" w:name="_Toc15089"/>
      <w:bookmarkStart w:id="904" w:name="_Toc121818347"/>
      <w:bookmarkStart w:id="905" w:name="_Toc121818571"/>
      <w:bookmarkStart w:id="906" w:name="_Toc124158326"/>
      <w:bookmarkStart w:id="907" w:name="_Toc130558394"/>
      <w:bookmarkStart w:id="908" w:name="_Toc137467119"/>
      <w:bookmarkStart w:id="909" w:name="_Toc138884765"/>
      <w:bookmarkStart w:id="910" w:name="_Toc138884989"/>
      <w:bookmarkStart w:id="911" w:name="_Toc145511200"/>
      <w:bookmarkStart w:id="912" w:name="_Toc155475677"/>
      <w:bookmarkEnd w:id="874"/>
      <w:bookmarkEnd w:id="875"/>
      <w:bookmarkEnd w:id="876"/>
      <w:bookmarkEnd w:id="877"/>
      <w:bookmarkEnd w:id="878"/>
      <w:r>
        <w:t>4.</w:t>
      </w:r>
      <w:r>
        <w:rPr>
          <w:lang w:eastAsia="zh-CN"/>
        </w:rPr>
        <w:t>9.2</w:t>
      </w:r>
      <w:r>
        <w:t>.3</w:t>
      </w:r>
      <w:r>
        <w:tab/>
      </w:r>
      <w:r>
        <w:rPr>
          <w:rFonts w:hint="eastAsia"/>
          <w:lang w:eastAsia="zh-CN"/>
        </w:rPr>
        <w:t>FR2</w:t>
      </w:r>
      <w:r>
        <w:rPr>
          <w:lang w:eastAsia="zh-CN"/>
        </w:rPr>
        <w:t xml:space="preserve"> </w:t>
      </w:r>
      <w:r>
        <w:t xml:space="preserve">test models for </w:t>
      </w:r>
      <w:bookmarkEnd w:id="894"/>
      <w:bookmarkEnd w:id="895"/>
      <w:bookmarkEnd w:id="896"/>
      <w:bookmarkEnd w:id="897"/>
      <w:bookmarkEnd w:id="898"/>
      <w:bookmarkEnd w:id="899"/>
      <w:bookmarkEnd w:id="900"/>
      <w:bookmarkEnd w:id="901"/>
      <w:r>
        <w:t>repeater type 2-O for UL</w:t>
      </w:r>
      <w:bookmarkEnd w:id="902"/>
      <w:bookmarkEnd w:id="903"/>
      <w:bookmarkEnd w:id="904"/>
      <w:bookmarkEnd w:id="905"/>
      <w:bookmarkEnd w:id="906"/>
      <w:bookmarkEnd w:id="907"/>
      <w:bookmarkEnd w:id="908"/>
      <w:bookmarkEnd w:id="909"/>
      <w:bookmarkEnd w:id="910"/>
      <w:bookmarkEnd w:id="911"/>
      <w:bookmarkEnd w:id="912"/>
    </w:p>
    <w:p w14:paraId="7BA6C08D" w14:textId="77777777" w:rsidR="004D3FFD" w:rsidRDefault="002C252C">
      <w:r>
        <w:t>The set-up of physical channels for transmitter tests shall be according to one of the test models (</w:t>
      </w:r>
      <w:r>
        <w:rPr>
          <w:lang w:eastAsia="zh-CN"/>
        </w:rPr>
        <w:t>R-</w:t>
      </w:r>
      <w:r>
        <w:rPr>
          <w:rFonts w:hint="eastAsia"/>
          <w:lang w:eastAsia="zh-CN"/>
        </w:rPr>
        <w:t>FR2-</w:t>
      </w:r>
      <w:r>
        <w:t>TMs) below. A reference to the applicable test model is made within each test.</w:t>
      </w:r>
    </w:p>
    <w:p w14:paraId="4735D73C" w14:textId="77777777" w:rsidR="004D3FFD" w:rsidRDefault="002C252C">
      <w:r>
        <w:t>The following general parameters are used by all NR test models:</w:t>
      </w:r>
    </w:p>
    <w:p w14:paraId="778EF5EE" w14:textId="77777777" w:rsidR="004D3FFD" w:rsidRDefault="002C252C">
      <w:pPr>
        <w:pStyle w:val="B1"/>
      </w:pPr>
      <w:r>
        <w:t>-</w:t>
      </w:r>
      <w:r>
        <w:tab/>
        <w:t>Duration is 2 radio frames for TDD (20 ms)</w:t>
      </w:r>
    </w:p>
    <w:p w14:paraId="427DA332" w14:textId="77777777" w:rsidR="004D3FFD" w:rsidRDefault="002C252C">
      <w:pPr>
        <w:pStyle w:val="B1"/>
        <w:rPr>
          <w:lang w:eastAsia="zh-CN"/>
        </w:rPr>
      </w:pPr>
      <w:r>
        <w:rPr>
          <w:lang w:eastAsia="zh-CN"/>
        </w:rPr>
        <w:t>-</w:t>
      </w:r>
      <w:r>
        <w:rPr>
          <w:lang w:eastAsia="zh-CN"/>
        </w:rPr>
        <w:tab/>
        <w:t>The slots are numbered 0 to 10</w:t>
      </w:r>
      <w:r>
        <w:rPr>
          <w:lang w:eastAsia="zh-CN"/>
        </w:rPr>
        <w:sym w:font="Symbol" w:char="F0B4"/>
      </w:r>
      <w:r>
        <w:rPr>
          <w:lang w:eastAsia="zh-CN"/>
        </w:rPr>
        <w:t>2</w:t>
      </w:r>
      <w:r>
        <w:rPr>
          <w:vertAlign w:val="superscript"/>
          <w:lang w:eastAsia="zh-CN"/>
        </w:rPr>
        <w:t>µ</w:t>
      </w:r>
      <w:r>
        <w:rPr>
          <w:lang w:eastAsia="zh-CN"/>
        </w:rPr>
        <w:t xml:space="preserve"> – 1 where µ is the numerology corresponding to the subcarrier spacing</w:t>
      </w:r>
    </w:p>
    <w:p w14:paraId="68EA9931" w14:textId="77777777" w:rsidR="004D3FFD" w:rsidRDefault="002C252C">
      <w:pPr>
        <w:pStyle w:val="B1"/>
      </w:pPr>
      <w:r>
        <w:rPr>
          <w:lang w:eastAsia="zh-CN"/>
        </w:rPr>
        <w:t>-</w:t>
      </w:r>
      <w:r>
        <w:rPr>
          <w:lang w:eastAsia="zh-CN"/>
        </w:rPr>
        <w:tab/>
      </w:r>
      <w:r>
        <w:rPr>
          <w:lang w:eastAsia="ko-KR"/>
        </w:rPr>
        <w:t>N</w:t>
      </w:r>
      <w:r>
        <w:rPr>
          <w:vertAlign w:val="subscript"/>
          <w:lang w:eastAsia="ko-KR"/>
        </w:rPr>
        <w:t>RB</w:t>
      </w:r>
      <w:r>
        <w:rPr>
          <w:lang w:eastAsia="ko-KR"/>
        </w:rPr>
        <w:t xml:space="preserve"> is the maximum transmission bandwidth configuration seen in table 5.3.2-2 in </w:t>
      </w:r>
      <w:r>
        <w:t>TS 38.106 [x]</w:t>
      </w:r>
      <w:r>
        <w:rPr>
          <w:lang w:eastAsia="ko-KR"/>
        </w:rPr>
        <w:t>.</w:t>
      </w:r>
    </w:p>
    <w:p w14:paraId="0B03D973" w14:textId="77777777" w:rsidR="004D3FFD" w:rsidRDefault="002C252C">
      <w:pPr>
        <w:pStyle w:val="B1"/>
      </w:pPr>
      <w:r>
        <w:t>-</w:t>
      </w:r>
      <w:r>
        <w:tab/>
        <w:t>Normal CP</w:t>
      </w:r>
    </w:p>
    <w:p w14:paraId="2DB9D2CA" w14:textId="77777777" w:rsidR="004D3FFD" w:rsidRDefault="002C252C">
      <w:pPr>
        <w:pStyle w:val="B1"/>
      </w:pPr>
      <w:r>
        <w:t>-</w:t>
      </w:r>
      <w:r>
        <w:tab/>
        <w:t>Virtual resource blocks of localized type</w:t>
      </w:r>
    </w:p>
    <w:p w14:paraId="4CD86A32" w14:textId="77777777" w:rsidR="004D3FFD" w:rsidRDefault="002C252C">
      <w:pPr>
        <w:rPr>
          <w:lang w:eastAsia="zh-CN"/>
        </w:rPr>
      </w:pPr>
      <w:r>
        <w:rPr>
          <w:lang w:eastAsia="zh-CN"/>
        </w:rPr>
        <w:t xml:space="preserve">For </w:t>
      </w:r>
      <w:r>
        <w:rPr>
          <w:rFonts w:hint="eastAsia"/>
          <w:lang w:eastAsia="zh-CN"/>
        </w:rPr>
        <w:t>FR2</w:t>
      </w:r>
      <w:r>
        <w:rPr>
          <w:lang w:eastAsia="zh-CN"/>
        </w:rPr>
        <w:t xml:space="preserve"> TDD, repeater test models are derived based on the uplink/downlink configuration as shown in the table 4.9.2.3-1 using information element </w:t>
      </w:r>
      <w:r>
        <w:rPr>
          <w:i/>
          <w:lang w:eastAsia="zh-CN"/>
        </w:rPr>
        <w:t xml:space="preserve">TDD-UL-DL-ConfigCommon </w:t>
      </w:r>
      <w:r>
        <w:rPr>
          <w:lang w:eastAsia="zh-CN"/>
        </w:rPr>
        <w:t xml:space="preserve">as defined in </w:t>
      </w:r>
      <w:r>
        <w:t>T</w:t>
      </w:r>
      <w:r>
        <w:rPr>
          <w:rFonts w:hint="eastAsia"/>
          <w:lang w:eastAsia="zh-CN"/>
        </w:rPr>
        <w:t>S</w:t>
      </w:r>
      <w:r>
        <w:t> 38.331 </w:t>
      </w:r>
      <w:r>
        <w:rPr>
          <w:lang w:eastAsia="zh-CN"/>
        </w:rPr>
        <w:t>[z].</w:t>
      </w:r>
    </w:p>
    <w:p w14:paraId="256EDFB3" w14:textId="77777777" w:rsidR="004D3FFD" w:rsidRDefault="002C252C">
      <w:pPr>
        <w:pStyle w:val="TH"/>
      </w:pPr>
      <w:r>
        <w:t xml:space="preserve">Table </w:t>
      </w:r>
      <w:r>
        <w:rPr>
          <w:lang w:eastAsia="zh-CN"/>
        </w:rPr>
        <w:t>4.9.2.3</w:t>
      </w:r>
      <w:r>
        <w:t xml:space="preserve">-1: </w:t>
      </w:r>
      <w:r>
        <w:rPr>
          <w:lang w:eastAsia="zh-CN"/>
        </w:rPr>
        <w:t xml:space="preserve">Configurations of </w:t>
      </w:r>
      <w:r>
        <w:rPr>
          <w:rFonts w:hint="eastAsia"/>
          <w:lang w:eastAsia="zh-CN"/>
        </w:rPr>
        <w:t xml:space="preserve">TDD for </w:t>
      </w:r>
      <w:r>
        <w:rPr>
          <w:i/>
          <w:lang w:eastAsia="zh-CN"/>
        </w:rPr>
        <w:t xml:space="preserve">repeater type </w:t>
      </w:r>
      <w:r>
        <w:rPr>
          <w:rFonts w:hint="eastAsia"/>
          <w:i/>
          <w:lang w:eastAsia="zh-CN"/>
        </w:rPr>
        <w:t>2</w:t>
      </w:r>
      <w:r>
        <w:rPr>
          <w:i/>
          <w:lang w:eastAsia="zh-CN"/>
        </w:rPr>
        <w:t>-</w:t>
      </w:r>
      <w:r>
        <w:rPr>
          <w:rFonts w:hint="eastAsia"/>
          <w:i/>
          <w:lang w:eastAsia="zh-CN"/>
        </w:rPr>
        <w:t xml:space="preserve">O </w:t>
      </w:r>
      <w:r>
        <w:rPr>
          <w:lang w:eastAsia="zh-CN"/>
        </w:rPr>
        <w:t xml:space="preserve">test models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157"/>
        <w:gridCol w:w="606"/>
        <w:gridCol w:w="606"/>
      </w:tblGrid>
      <w:tr w:rsidR="004D3FFD" w14:paraId="61231507" w14:textId="77777777">
        <w:trPr>
          <w:cantSplit/>
          <w:jc w:val="center"/>
        </w:trPr>
        <w:tc>
          <w:tcPr>
            <w:tcW w:w="4157" w:type="dxa"/>
          </w:tcPr>
          <w:p w14:paraId="2988A035" w14:textId="77777777" w:rsidR="004D3FFD" w:rsidRDefault="002C252C">
            <w:pPr>
              <w:pStyle w:val="TAH"/>
            </w:pPr>
            <w:r>
              <w:t>Field name</w:t>
            </w:r>
          </w:p>
        </w:tc>
        <w:tc>
          <w:tcPr>
            <w:tcW w:w="1212" w:type="dxa"/>
            <w:gridSpan w:val="2"/>
          </w:tcPr>
          <w:p w14:paraId="7976E459" w14:textId="77777777" w:rsidR="004D3FFD" w:rsidRDefault="002C252C">
            <w:pPr>
              <w:pStyle w:val="TAH"/>
            </w:pPr>
            <w:r>
              <w:t>Value</w:t>
            </w:r>
          </w:p>
        </w:tc>
      </w:tr>
      <w:tr w:rsidR="004D3FFD" w14:paraId="1375B4A6" w14:textId="77777777">
        <w:trPr>
          <w:cantSplit/>
          <w:jc w:val="center"/>
        </w:trPr>
        <w:tc>
          <w:tcPr>
            <w:tcW w:w="4157" w:type="dxa"/>
          </w:tcPr>
          <w:p w14:paraId="19EAA08F" w14:textId="77777777" w:rsidR="004D3FFD" w:rsidRDefault="002C252C">
            <w:pPr>
              <w:pStyle w:val="TAC"/>
            </w:pPr>
            <w:r>
              <w:t xml:space="preserve">referenceSubcarrierSpacing </w:t>
            </w:r>
            <w:r>
              <w:rPr>
                <w:rFonts w:hint="eastAsia"/>
              </w:rPr>
              <w:t>(kHz)</w:t>
            </w:r>
          </w:p>
        </w:tc>
        <w:tc>
          <w:tcPr>
            <w:tcW w:w="606" w:type="dxa"/>
          </w:tcPr>
          <w:p w14:paraId="591E60D2" w14:textId="77777777" w:rsidR="004D3FFD" w:rsidRDefault="002C252C">
            <w:pPr>
              <w:pStyle w:val="TAC"/>
            </w:pPr>
            <w:r>
              <w:rPr>
                <w:rFonts w:hint="eastAsia"/>
              </w:rPr>
              <w:t>60</w:t>
            </w:r>
          </w:p>
        </w:tc>
        <w:tc>
          <w:tcPr>
            <w:tcW w:w="606" w:type="dxa"/>
          </w:tcPr>
          <w:p w14:paraId="7D752E14" w14:textId="77777777" w:rsidR="004D3FFD" w:rsidRDefault="002C252C">
            <w:pPr>
              <w:pStyle w:val="TAC"/>
            </w:pPr>
            <w:r>
              <w:rPr>
                <w:rFonts w:hint="eastAsia"/>
              </w:rPr>
              <w:t>120</w:t>
            </w:r>
          </w:p>
        </w:tc>
      </w:tr>
      <w:tr w:rsidR="004D3FFD" w14:paraId="41877C9C" w14:textId="77777777">
        <w:trPr>
          <w:cantSplit/>
          <w:jc w:val="center"/>
        </w:trPr>
        <w:tc>
          <w:tcPr>
            <w:tcW w:w="4157" w:type="dxa"/>
          </w:tcPr>
          <w:p w14:paraId="259FEFB1" w14:textId="77777777" w:rsidR="004D3FFD" w:rsidRDefault="002C252C">
            <w:pPr>
              <w:pStyle w:val="TAC"/>
            </w:pPr>
            <w:r>
              <w:t>Periodicity (ms) for dl-UL-TransmissionPeriodicity</w:t>
            </w:r>
          </w:p>
        </w:tc>
        <w:tc>
          <w:tcPr>
            <w:tcW w:w="606" w:type="dxa"/>
          </w:tcPr>
          <w:p w14:paraId="03BB134D" w14:textId="77777777" w:rsidR="004D3FFD" w:rsidRDefault="002C252C">
            <w:pPr>
              <w:pStyle w:val="TAC"/>
            </w:pPr>
            <w:r>
              <w:rPr>
                <w:rFonts w:hint="eastAsia"/>
              </w:rPr>
              <w:t>1.25</w:t>
            </w:r>
            <w:r>
              <w:t xml:space="preserve"> </w:t>
            </w:r>
          </w:p>
        </w:tc>
        <w:tc>
          <w:tcPr>
            <w:tcW w:w="606" w:type="dxa"/>
          </w:tcPr>
          <w:p w14:paraId="3AE014B7" w14:textId="77777777" w:rsidR="004D3FFD" w:rsidRDefault="002C252C">
            <w:pPr>
              <w:pStyle w:val="TAC"/>
            </w:pPr>
            <w:r>
              <w:rPr>
                <w:rFonts w:hint="eastAsia"/>
              </w:rPr>
              <w:t>1.25</w:t>
            </w:r>
            <w:r>
              <w:t xml:space="preserve"> </w:t>
            </w:r>
          </w:p>
        </w:tc>
      </w:tr>
      <w:tr w:rsidR="004D3FFD" w14:paraId="0EE9451F" w14:textId="77777777">
        <w:trPr>
          <w:cantSplit/>
          <w:jc w:val="center"/>
        </w:trPr>
        <w:tc>
          <w:tcPr>
            <w:tcW w:w="4157" w:type="dxa"/>
          </w:tcPr>
          <w:p w14:paraId="05C43522" w14:textId="77777777" w:rsidR="004D3FFD" w:rsidRDefault="002C252C">
            <w:pPr>
              <w:pStyle w:val="TAC"/>
            </w:pPr>
            <w:r>
              <w:t>nrofDownlinkSlots</w:t>
            </w:r>
          </w:p>
        </w:tc>
        <w:tc>
          <w:tcPr>
            <w:tcW w:w="606" w:type="dxa"/>
          </w:tcPr>
          <w:p w14:paraId="5336FF44" w14:textId="77777777" w:rsidR="004D3FFD" w:rsidRDefault="002C252C">
            <w:pPr>
              <w:pStyle w:val="TAC"/>
            </w:pPr>
            <w:r>
              <w:rPr>
                <w:rFonts w:hint="eastAsia"/>
              </w:rPr>
              <w:t>3</w:t>
            </w:r>
          </w:p>
        </w:tc>
        <w:tc>
          <w:tcPr>
            <w:tcW w:w="606" w:type="dxa"/>
          </w:tcPr>
          <w:p w14:paraId="7FEBAA18" w14:textId="77777777" w:rsidR="004D3FFD" w:rsidRDefault="002C252C">
            <w:pPr>
              <w:pStyle w:val="TAC"/>
            </w:pPr>
            <w:r>
              <w:rPr>
                <w:rFonts w:hint="eastAsia"/>
              </w:rPr>
              <w:t>7</w:t>
            </w:r>
          </w:p>
        </w:tc>
      </w:tr>
      <w:tr w:rsidR="004D3FFD" w14:paraId="1B17AD12" w14:textId="77777777">
        <w:trPr>
          <w:cantSplit/>
          <w:jc w:val="center"/>
        </w:trPr>
        <w:tc>
          <w:tcPr>
            <w:tcW w:w="4157" w:type="dxa"/>
          </w:tcPr>
          <w:p w14:paraId="260D670B" w14:textId="77777777" w:rsidR="004D3FFD" w:rsidRDefault="002C252C">
            <w:pPr>
              <w:pStyle w:val="TAC"/>
            </w:pPr>
            <w:r>
              <w:t>nrofDownlinkSymbols</w:t>
            </w:r>
          </w:p>
        </w:tc>
        <w:tc>
          <w:tcPr>
            <w:tcW w:w="606" w:type="dxa"/>
          </w:tcPr>
          <w:p w14:paraId="6B36CDFC" w14:textId="77777777" w:rsidR="004D3FFD" w:rsidRDefault="002C252C">
            <w:pPr>
              <w:pStyle w:val="TAC"/>
            </w:pPr>
            <w:r>
              <w:rPr>
                <w:rFonts w:hint="eastAsia"/>
              </w:rPr>
              <w:t>10</w:t>
            </w:r>
          </w:p>
        </w:tc>
        <w:tc>
          <w:tcPr>
            <w:tcW w:w="606" w:type="dxa"/>
          </w:tcPr>
          <w:p w14:paraId="30893735" w14:textId="77777777" w:rsidR="004D3FFD" w:rsidRDefault="002C252C">
            <w:pPr>
              <w:pStyle w:val="TAC"/>
            </w:pPr>
            <w:r>
              <w:rPr>
                <w:rFonts w:hint="eastAsia"/>
              </w:rPr>
              <w:t>6</w:t>
            </w:r>
          </w:p>
        </w:tc>
      </w:tr>
      <w:tr w:rsidR="004D3FFD" w14:paraId="389A92EB" w14:textId="77777777">
        <w:trPr>
          <w:cantSplit/>
          <w:jc w:val="center"/>
        </w:trPr>
        <w:tc>
          <w:tcPr>
            <w:tcW w:w="4157" w:type="dxa"/>
          </w:tcPr>
          <w:p w14:paraId="76574395" w14:textId="77777777" w:rsidR="004D3FFD" w:rsidRDefault="002C252C">
            <w:pPr>
              <w:pStyle w:val="TAC"/>
            </w:pPr>
            <w:r>
              <w:t>nrofUplinkSlots</w:t>
            </w:r>
          </w:p>
        </w:tc>
        <w:tc>
          <w:tcPr>
            <w:tcW w:w="606" w:type="dxa"/>
          </w:tcPr>
          <w:p w14:paraId="0CC8A63D" w14:textId="77777777" w:rsidR="004D3FFD" w:rsidRDefault="002C252C">
            <w:pPr>
              <w:pStyle w:val="TAC"/>
            </w:pPr>
            <w:r>
              <w:rPr>
                <w:rFonts w:hint="eastAsia"/>
              </w:rPr>
              <w:t>1</w:t>
            </w:r>
          </w:p>
        </w:tc>
        <w:tc>
          <w:tcPr>
            <w:tcW w:w="606" w:type="dxa"/>
          </w:tcPr>
          <w:p w14:paraId="089E366C" w14:textId="77777777" w:rsidR="004D3FFD" w:rsidRDefault="002C252C">
            <w:pPr>
              <w:pStyle w:val="TAC"/>
            </w:pPr>
            <w:r>
              <w:rPr>
                <w:rFonts w:hint="eastAsia"/>
              </w:rPr>
              <w:t>2</w:t>
            </w:r>
          </w:p>
        </w:tc>
      </w:tr>
      <w:tr w:rsidR="004D3FFD" w14:paraId="4CAD0BF3" w14:textId="77777777">
        <w:trPr>
          <w:cantSplit/>
          <w:jc w:val="center"/>
        </w:trPr>
        <w:tc>
          <w:tcPr>
            <w:tcW w:w="4157" w:type="dxa"/>
          </w:tcPr>
          <w:p w14:paraId="1D03185E" w14:textId="77777777" w:rsidR="004D3FFD" w:rsidRDefault="002C252C">
            <w:pPr>
              <w:pStyle w:val="TAC"/>
            </w:pPr>
            <w:r>
              <w:t>nrofUplinkSymbols</w:t>
            </w:r>
          </w:p>
        </w:tc>
        <w:tc>
          <w:tcPr>
            <w:tcW w:w="606" w:type="dxa"/>
          </w:tcPr>
          <w:p w14:paraId="1ACA7D35" w14:textId="77777777" w:rsidR="004D3FFD" w:rsidRDefault="002C252C">
            <w:pPr>
              <w:pStyle w:val="TAC"/>
            </w:pPr>
            <w:r>
              <w:rPr>
                <w:rFonts w:hint="eastAsia"/>
              </w:rPr>
              <w:t>2</w:t>
            </w:r>
          </w:p>
        </w:tc>
        <w:tc>
          <w:tcPr>
            <w:tcW w:w="606" w:type="dxa"/>
          </w:tcPr>
          <w:p w14:paraId="6532106D" w14:textId="77777777" w:rsidR="004D3FFD" w:rsidRDefault="002C252C">
            <w:pPr>
              <w:pStyle w:val="TAC"/>
            </w:pPr>
            <w:r>
              <w:rPr>
                <w:rFonts w:hint="eastAsia"/>
              </w:rPr>
              <w:t>4</w:t>
            </w:r>
          </w:p>
        </w:tc>
      </w:tr>
    </w:tbl>
    <w:p w14:paraId="25B047C4" w14:textId="77777777" w:rsidR="004D3FFD" w:rsidRDefault="004D3FFD">
      <w:pPr>
        <w:rPr>
          <w:lang w:eastAsia="ko-KR"/>
        </w:rPr>
      </w:pPr>
    </w:p>
    <w:p w14:paraId="76BDDF8D" w14:textId="77777777" w:rsidR="004D3FFD" w:rsidRDefault="002C252C">
      <w:pPr>
        <w:rPr>
          <w:lang w:eastAsia="ko-KR"/>
        </w:rPr>
      </w:pPr>
      <w:r>
        <w:rPr>
          <w:lang w:eastAsia="ko-KR"/>
        </w:rPr>
        <w:t>Common physical channel parameters for all FR</w:t>
      </w:r>
      <w:r>
        <w:rPr>
          <w:rFonts w:hint="eastAsia"/>
          <w:lang w:eastAsia="zh-CN"/>
        </w:rPr>
        <w:t>2</w:t>
      </w:r>
      <w:r>
        <w:rPr>
          <w:lang w:eastAsia="ko-KR"/>
        </w:rPr>
        <w:t xml:space="preserve"> test models are specified in table 4.9.2.3-2 and table 4.9.2.3-3 for PUSCH. Specific physical channel parameters for FR</w:t>
      </w:r>
      <w:r>
        <w:rPr>
          <w:rFonts w:hint="eastAsia"/>
          <w:lang w:eastAsia="zh-CN"/>
        </w:rPr>
        <w:t>2</w:t>
      </w:r>
      <w:r>
        <w:rPr>
          <w:lang w:eastAsia="ko-KR"/>
        </w:rPr>
        <w:t xml:space="preserve"> test models are described in clauses 4.9.</w:t>
      </w:r>
      <w:r>
        <w:rPr>
          <w:rFonts w:hint="eastAsia"/>
          <w:lang w:eastAsia="zh-CN"/>
        </w:rPr>
        <w:t>2</w:t>
      </w:r>
      <w:r>
        <w:rPr>
          <w:lang w:eastAsia="ko-KR"/>
        </w:rPr>
        <w:t>.3.1 to 4.9.</w:t>
      </w:r>
      <w:r>
        <w:rPr>
          <w:rFonts w:hint="eastAsia"/>
          <w:lang w:eastAsia="zh-CN"/>
        </w:rPr>
        <w:t>2</w:t>
      </w:r>
      <w:r>
        <w:rPr>
          <w:lang w:eastAsia="ko-KR"/>
        </w:rPr>
        <w:t>.3.</w:t>
      </w:r>
      <w:r>
        <w:rPr>
          <w:rFonts w:hint="eastAsia"/>
          <w:lang w:eastAsia="zh-CN"/>
        </w:rPr>
        <w:t>3</w:t>
      </w:r>
      <w:r>
        <w:rPr>
          <w:lang w:eastAsia="ko-KR"/>
        </w:rPr>
        <w:t>.</w:t>
      </w:r>
    </w:p>
    <w:p w14:paraId="6D360AA6" w14:textId="77777777" w:rsidR="004D3FFD" w:rsidRDefault="002C252C">
      <w:pPr>
        <w:pStyle w:val="TH"/>
        <w:rPr>
          <w:lang w:eastAsia="zh-CN"/>
        </w:rPr>
      </w:pPr>
      <w:r>
        <w:rPr>
          <w:lang w:eastAsia="zh-CN"/>
        </w:rPr>
        <w:t xml:space="preserve">Table 4.9.2.3-2: Common physical channel parameters for </w:t>
      </w:r>
      <w:r>
        <w:rPr>
          <w:i/>
          <w:iCs/>
          <w:lang w:eastAsia="zh-CN"/>
        </w:rPr>
        <w:t>repeater type 2-O</w:t>
      </w:r>
      <w:r>
        <w:rPr>
          <w:lang w:eastAsia="zh-CN"/>
        </w:rPr>
        <w:t xml:space="preserve"> PUSCH</w:t>
      </w:r>
    </w:p>
    <w:tbl>
      <w:tblPr>
        <w:tblW w:w="0" w:type="auto"/>
        <w:jc w:val="center"/>
        <w:tblLayout w:type="fixed"/>
        <w:tblCellMar>
          <w:left w:w="28" w:type="dxa"/>
        </w:tblCellMar>
        <w:tblLook w:val="04A0" w:firstRow="1" w:lastRow="0" w:firstColumn="1" w:lastColumn="0" w:noHBand="0" w:noVBand="1"/>
      </w:tblPr>
      <w:tblGrid>
        <w:gridCol w:w="5152"/>
        <w:gridCol w:w="3390"/>
      </w:tblGrid>
      <w:tr w:rsidR="004D3FFD" w14:paraId="66459DBD" w14:textId="77777777">
        <w:trPr>
          <w:cantSplit/>
          <w:jc w:val="center"/>
        </w:trPr>
        <w:tc>
          <w:tcPr>
            <w:tcW w:w="5152" w:type="dxa"/>
            <w:tcBorders>
              <w:top w:val="single" w:sz="6" w:space="0" w:color="auto"/>
              <w:left w:val="single" w:sz="6" w:space="0" w:color="auto"/>
              <w:bottom w:val="single" w:sz="6" w:space="0" w:color="auto"/>
              <w:right w:val="single" w:sz="4" w:space="0" w:color="auto"/>
            </w:tcBorders>
          </w:tcPr>
          <w:p w14:paraId="4D4367D5" w14:textId="77777777" w:rsidR="004D3FFD" w:rsidRDefault="002C252C">
            <w:pPr>
              <w:pStyle w:val="TAH"/>
            </w:pPr>
            <w:r>
              <w:t>Parameter</w:t>
            </w:r>
          </w:p>
        </w:tc>
        <w:tc>
          <w:tcPr>
            <w:tcW w:w="3390" w:type="dxa"/>
            <w:tcBorders>
              <w:top w:val="single" w:sz="4" w:space="0" w:color="auto"/>
              <w:left w:val="single" w:sz="4" w:space="0" w:color="auto"/>
              <w:bottom w:val="single" w:sz="4" w:space="0" w:color="auto"/>
              <w:right w:val="single" w:sz="4" w:space="0" w:color="auto"/>
            </w:tcBorders>
          </w:tcPr>
          <w:p w14:paraId="2DF33504" w14:textId="77777777" w:rsidR="004D3FFD" w:rsidRDefault="002C252C">
            <w:pPr>
              <w:pStyle w:val="TAH"/>
            </w:pPr>
            <w:r>
              <w:rPr>
                <w:rFonts w:hint="eastAsia"/>
                <w:lang w:eastAsia="zh-CN"/>
              </w:rPr>
              <w:t>Value</w:t>
            </w:r>
          </w:p>
        </w:tc>
      </w:tr>
      <w:tr w:rsidR="004D3FFD" w14:paraId="077B0C09" w14:textId="77777777">
        <w:trPr>
          <w:cantSplit/>
          <w:jc w:val="center"/>
        </w:trPr>
        <w:tc>
          <w:tcPr>
            <w:tcW w:w="5152" w:type="dxa"/>
            <w:tcBorders>
              <w:top w:val="single" w:sz="6" w:space="0" w:color="auto"/>
              <w:left w:val="single" w:sz="6" w:space="0" w:color="auto"/>
              <w:bottom w:val="single" w:sz="6" w:space="0" w:color="auto"/>
              <w:right w:val="single" w:sz="6" w:space="0" w:color="auto"/>
            </w:tcBorders>
          </w:tcPr>
          <w:p w14:paraId="17C139D9" w14:textId="77777777" w:rsidR="004D3FFD" w:rsidRDefault="002C252C">
            <w:pPr>
              <w:pStyle w:val="TAC"/>
            </w:pPr>
            <w:r>
              <w:t>mapping type</w:t>
            </w:r>
          </w:p>
        </w:tc>
        <w:tc>
          <w:tcPr>
            <w:tcW w:w="3390" w:type="dxa"/>
            <w:tcBorders>
              <w:top w:val="single" w:sz="6" w:space="0" w:color="auto"/>
              <w:left w:val="single" w:sz="6" w:space="0" w:color="auto"/>
              <w:bottom w:val="single" w:sz="6" w:space="0" w:color="auto"/>
              <w:right w:val="single" w:sz="6" w:space="0" w:color="auto"/>
            </w:tcBorders>
          </w:tcPr>
          <w:p w14:paraId="6AD4F9AB" w14:textId="77777777" w:rsidR="004D3FFD" w:rsidRDefault="002C252C">
            <w:pPr>
              <w:pStyle w:val="TAC"/>
            </w:pPr>
            <w:r>
              <w:t>PUSCH mapping type A</w:t>
            </w:r>
          </w:p>
        </w:tc>
      </w:tr>
      <w:tr w:rsidR="004D3FFD" w14:paraId="70F60EF7" w14:textId="77777777">
        <w:trPr>
          <w:cantSplit/>
          <w:jc w:val="center"/>
        </w:trPr>
        <w:tc>
          <w:tcPr>
            <w:tcW w:w="5152" w:type="dxa"/>
            <w:tcBorders>
              <w:top w:val="single" w:sz="6" w:space="0" w:color="auto"/>
              <w:left w:val="single" w:sz="6" w:space="0" w:color="auto"/>
              <w:bottom w:val="single" w:sz="6" w:space="0" w:color="auto"/>
              <w:right w:val="single" w:sz="6" w:space="0" w:color="auto"/>
            </w:tcBorders>
          </w:tcPr>
          <w:p w14:paraId="168972F0" w14:textId="77777777" w:rsidR="004D3FFD" w:rsidRDefault="002C252C">
            <w:pPr>
              <w:pStyle w:val="TAC"/>
            </w:pPr>
            <w:r>
              <w:rPr>
                <w:i/>
              </w:rPr>
              <w:t>dmrs-TypeA-Position</w:t>
            </w:r>
            <w:r>
              <w:t xml:space="preserve"> for the first DM-RS symbol</w:t>
            </w:r>
          </w:p>
        </w:tc>
        <w:tc>
          <w:tcPr>
            <w:tcW w:w="3390" w:type="dxa"/>
            <w:tcBorders>
              <w:top w:val="single" w:sz="6" w:space="0" w:color="auto"/>
              <w:left w:val="single" w:sz="6" w:space="0" w:color="auto"/>
              <w:bottom w:val="single" w:sz="6" w:space="0" w:color="auto"/>
              <w:right w:val="single" w:sz="6" w:space="0" w:color="auto"/>
            </w:tcBorders>
          </w:tcPr>
          <w:p w14:paraId="320B2779" w14:textId="77777777" w:rsidR="004D3FFD" w:rsidRDefault="002C252C">
            <w:pPr>
              <w:pStyle w:val="TAC"/>
            </w:pPr>
            <w:r>
              <w:t>'pos2'</w:t>
            </w:r>
          </w:p>
        </w:tc>
      </w:tr>
      <w:tr w:rsidR="004D3FFD" w14:paraId="4AA3BD1B" w14:textId="77777777">
        <w:trPr>
          <w:cantSplit/>
          <w:jc w:val="center"/>
        </w:trPr>
        <w:tc>
          <w:tcPr>
            <w:tcW w:w="5152" w:type="dxa"/>
            <w:tcBorders>
              <w:top w:val="single" w:sz="6" w:space="0" w:color="auto"/>
              <w:left w:val="single" w:sz="6" w:space="0" w:color="auto"/>
              <w:bottom w:val="single" w:sz="6" w:space="0" w:color="auto"/>
              <w:right w:val="single" w:sz="6" w:space="0" w:color="auto"/>
            </w:tcBorders>
          </w:tcPr>
          <w:p w14:paraId="2AA91AE9" w14:textId="77777777" w:rsidR="004D3FFD" w:rsidRDefault="002C252C">
            <w:pPr>
              <w:pStyle w:val="TAC"/>
            </w:pPr>
            <w:r>
              <w:rPr>
                <w:i/>
              </w:rPr>
              <w:t>dmrs-AdditionalPosition</w:t>
            </w:r>
            <w:r>
              <w:t xml:space="preserve"> for additional DM-RS symbol(s)</w:t>
            </w:r>
          </w:p>
        </w:tc>
        <w:tc>
          <w:tcPr>
            <w:tcW w:w="3390" w:type="dxa"/>
            <w:tcBorders>
              <w:top w:val="single" w:sz="6" w:space="0" w:color="auto"/>
              <w:left w:val="single" w:sz="6" w:space="0" w:color="auto"/>
              <w:bottom w:val="single" w:sz="6" w:space="0" w:color="auto"/>
              <w:right w:val="single" w:sz="6" w:space="0" w:color="auto"/>
            </w:tcBorders>
          </w:tcPr>
          <w:p w14:paraId="347A15D1" w14:textId="77777777" w:rsidR="004D3FFD" w:rsidRDefault="002C252C">
            <w:pPr>
              <w:pStyle w:val="TAC"/>
            </w:pPr>
            <w:r>
              <w:t>'pos0'</w:t>
            </w:r>
          </w:p>
        </w:tc>
      </w:tr>
      <w:tr w:rsidR="004D3FFD" w14:paraId="0797E10E" w14:textId="77777777">
        <w:trPr>
          <w:cantSplit/>
          <w:jc w:val="center"/>
        </w:trPr>
        <w:tc>
          <w:tcPr>
            <w:tcW w:w="5152" w:type="dxa"/>
            <w:tcBorders>
              <w:top w:val="single" w:sz="6" w:space="0" w:color="auto"/>
              <w:left w:val="single" w:sz="6" w:space="0" w:color="auto"/>
              <w:bottom w:val="single" w:sz="6" w:space="0" w:color="auto"/>
              <w:right w:val="single" w:sz="6" w:space="0" w:color="auto"/>
            </w:tcBorders>
          </w:tcPr>
          <w:p w14:paraId="069A87E8" w14:textId="77777777" w:rsidR="004D3FFD" w:rsidRDefault="002C252C">
            <w:pPr>
              <w:pStyle w:val="TAC"/>
            </w:pPr>
            <w:r>
              <w:rPr>
                <w:i/>
              </w:rPr>
              <w:t>dmrs-Type</w:t>
            </w:r>
            <w:r>
              <w:t xml:space="preserve"> for comb pattern</w:t>
            </w:r>
          </w:p>
        </w:tc>
        <w:tc>
          <w:tcPr>
            <w:tcW w:w="3390" w:type="dxa"/>
            <w:tcBorders>
              <w:top w:val="single" w:sz="6" w:space="0" w:color="auto"/>
              <w:left w:val="single" w:sz="6" w:space="0" w:color="auto"/>
              <w:bottom w:val="single" w:sz="6" w:space="0" w:color="auto"/>
              <w:right w:val="single" w:sz="6" w:space="0" w:color="auto"/>
            </w:tcBorders>
          </w:tcPr>
          <w:p w14:paraId="715C939D" w14:textId="77777777" w:rsidR="004D3FFD" w:rsidRDefault="002C252C">
            <w:pPr>
              <w:pStyle w:val="TAC"/>
            </w:pPr>
            <w:r>
              <w:t>Configuration type 1</w:t>
            </w:r>
          </w:p>
        </w:tc>
      </w:tr>
      <w:tr w:rsidR="004D3FFD" w14:paraId="105AD100" w14:textId="77777777">
        <w:trPr>
          <w:cantSplit/>
          <w:jc w:val="center"/>
        </w:trPr>
        <w:tc>
          <w:tcPr>
            <w:tcW w:w="5152" w:type="dxa"/>
            <w:tcBorders>
              <w:top w:val="single" w:sz="6" w:space="0" w:color="auto"/>
              <w:left w:val="single" w:sz="6" w:space="0" w:color="auto"/>
              <w:bottom w:val="single" w:sz="6" w:space="0" w:color="auto"/>
              <w:right w:val="single" w:sz="6" w:space="0" w:color="auto"/>
            </w:tcBorders>
          </w:tcPr>
          <w:p w14:paraId="68A182AB" w14:textId="77777777" w:rsidR="004D3FFD" w:rsidRDefault="002C252C">
            <w:pPr>
              <w:pStyle w:val="TAC"/>
            </w:pPr>
            <w:r>
              <w:t>maxLength</w:t>
            </w:r>
          </w:p>
        </w:tc>
        <w:tc>
          <w:tcPr>
            <w:tcW w:w="3390" w:type="dxa"/>
            <w:tcBorders>
              <w:top w:val="single" w:sz="6" w:space="0" w:color="auto"/>
              <w:left w:val="single" w:sz="6" w:space="0" w:color="auto"/>
              <w:bottom w:val="single" w:sz="6" w:space="0" w:color="auto"/>
              <w:right w:val="single" w:sz="6" w:space="0" w:color="auto"/>
            </w:tcBorders>
          </w:tcPr>
          <w:p w14:paraId="171EB6E3" w14:textId="77777777" w:rsidR="004D3FFD" w:rsidRDefault="002C252C">
            <w:pPr>
              <w:pStyle w:val="TAC"/>
            </w:pPr>
            <w:r>
              <w:rPr>
                <w:rFonts w:hint="eastAsia"/>
                <w:lang w:eastAsia="zh-CN"/>
              </w:rPr>
              <w:t>1</w:t>
            </w:r>
          </w:p>
        </w:tc>
      </w:tr>
      <w:tr w:rsidR="004D3FFD" w14:paraId="670E03EC" w14:textId="77777777">
        <w:trPr>
          <w:cantSplit/>
          <w:jc w:val="center"/>
        </w:trPr>
        <w:tc>
          <w:tcPr>
            <w:tcW w:w="5152" w:type="dxa"/>
            <w:tcBorders>
              <w:top w:val="single" w:sz="6" w:space="0" w:color="auto"/>
              <w:left w:val="single" w:sz="6" w:space="0" w:color="auto"/>
              <w:bottom w:val="single" w:sz="6" w:space="0" w:color="auto"/>
              <w:right w:val="single" w:sz="6" w:space="0" w:color="auto"/>
            </w:tcBorders>
          </w:tcPr>
          <w:p w14:paraId="071098C3" w14:textId="77777777" w:rsidR="004D3FFD" w:rsidRDefault="002C252C">
            <w:pPr>
              <w:pStyle w:val="TAC"/>
            </w:pPr>
            <w:r>
              <w:t>Ratio of PUSCH EPRE to DM-RS EPRE</w:t>
            </w:r>
          </w:p>
        </w:tc>
        <w:tc>
          <w:tcPr>
            <w:tcW w:w="3390" w:type="dxa"/>
            <w:tcBorders>
              <w:top w:val="single" w:sz="6" w:space="0" w:color="auto"/>
              <w:left w:val="single" w:sz="6" w:space="0" w:color="auto"/>
              <w:bottom w:val="single" w:sz="6" w:space="0" w:color="auto"/>
              <w:right w:val="single" w:sz="6" w:space="0" w:color="auto"/>
            </w:tcBorders>
          </w:tcPr>
          <w:p w14:paraId="22C12751" w14:textId="77777777" w:rsidR="004D3FFD" w:rsidRDefault="002C252C">
            <w:pPr>
              <w:pStyle w:val="TAC"/>
            </w:pPr>
            <w:r>
              <w:t>0 dB</w:t>
            </w:r>
          </w:p>
        </w:tc>
      </w:tr>
      <w:tr w:rsidR="004D3FFD" w14:paraId="23846A56" w14:textId="77777777" w:rsidTr="00647458">
        <w:trPr>
          <w:cantSplit/>
          <w:jc w:val="center"/>
        </w:trPr>
        <w:tc>
          <w:tcPr>
            <w:tcW w:w="5152" w:type="dxa"/>
            <w:tcBorders>
              <w:top w:val="single" w:sz="6" w:space="0" w:color="auto"/>
              <w:left w:val="single" w:sz="6" w:space="0" w:color="auto"/>
              <w:bottom w:val="single" w:sz="4" w:space="0" w:color="auto"/>
              <w:right w:val="single" w:sz="6" w:space="0" w:color="auto"/>
            </w:tcBorders>
          </w:tcPr>
          <w:p w14:paraId="1FB9691A" w14:textId="77777777" w:rsidR="004D3FFD" w:rsidRDefault="002C252C">
            <w:pPr>
              <w:pStyle w:val="TAC"/>
            </w:pPr>
            <w:r>
              <w:rPr>
                <w:rFonts w:hint="eastAsia"/>
                <w:lang w:eastAsia="zh-CN"/>
              </w:rPr>
              <w:t>PTRS</w:t>
            </w:r>
            <w:r>
              <w:t xml:space="preserve"> configuration and density</w:t>
            </w:r>
          </w:p>
        </w:tc>
        <w:tc>
          <w:tcPr>
            <w:tcW w:w="3390" w:type="dxa"/>
            <w:tcBorders>
              <w:top w:val="single" w:sz="6" w:space="0" w:color="auto"/>
              <w:left w:val="single" w:sz="6" w:space="0" w:color="auto"/>
              <w:bottom w:val="single" w:sz="4" w:space="0" w:color="auto"/>
              <w:right w:val="single" w:sz="6" w:space="0" w:color="auto"/>
            </w:tcBorders>
          </w:tcPr>
          <w:p w14:paraId="2701C14B" w14:textId="77777777" w:rsidR="004D3FFD" w:rsidRDefault="002C252C">
            <w:pPr>
              <w:pStyle w:val="TAC"/>
              <w:rPr>
                <w:lang w:eastAsia="zh-CN"/>
              </w:rPr>
            </w:pPr>
            <w:r>
              <w:rPr>
                <w:rFonts w:hint="eastAsia"/>
              </w:rPr>
              <w:t>L</w:t>
            </w:r>
            <w:r>
              <w:rPr>
                <w:rFonts w:hint="eastAsia"/>
                <w:vertAlign w:val="subscript"/>
              </w:rPr>
              <w:t>PT-RS</w:t>
            </w:r>
            <w:r>
              <w:rPr>
                <w:rFonts w:hint="eastAsia"/>
                <w:vertAlign w:val="subscript"/>
                <w:lang w:eastAsia="zh-CN"/>
              </w:rPr>
              <w:t xml:space="preserve"> </w:t>
            </w:r>
            <w:r>
              <w:rPr>
                <w:lang w:eastAsia="zh-CN"/>
              </w:rPr>
              <w:t>=</w:t>
            </w:r>
            <w:r>
              <w:rPr>
                <w:rFonts w:hint="eastAsia"/>
                <w:vertAlign w:val="subscript"/>
                <w:lang w:eastAsia="zh-CN"/>
              </w:rPr>
              <w:t xml:space="preserve"> </w:t>
            </w:r>
            <w:r>
              <w:rPr>
                <w:rFonts w:hint="eastAsia"/>
                <w:lang w:eastAsia="zh-CN"/>
              </w:rPr>
              <w:t>4</w:t>
            </w:r>
          </w:p>
          <w:p w14:paraId="09613297" w14:textId="77777777" w:rsidR="004D3FFD" w:rsidRDefault="002C252C">
            <w:pPr>
              <w:pStyle w:val="TAC"/>
              <w:rPr>
                <w:lang w:eastAsia="zh-CN"/>
              </w:rPr>
            </w:pPr>
            <w:r>
              <w:rPr>
                <w:rFonts w:hint="eastAsia"/>
              </w:rPr>
              <w:t>K</w:t>
            </w:r>
            <w:r>
              <w:rPr>
                <w:rFonts w:hint="eastAsia"/>
                <w:vertAlign w:val="subscript"/>
              </w:rPr>
              <w:t>PT-RS</w:t>
            </w:r>
            <w:r>
              <w:rPr>
                <w:rFonts w:hint="eastAsia"/>
                <w:vertAlign w:val="subscript"/>
                <w:lang w:eastAsia="zh-CN"/>
              </w:rPr>
              <w:t xml:space="preserve"> </w:t>
            </w:r>
            <w:r>
              <w:rPr>
                <w:lang w:eastAsia="zh-CN"/>
              </w:rPr>
              <w:t>=</w:t>
            </w:r>
            <w:r>
              <w:rPr>
                <w:rFonts w:hint="eastAsia"/>
                <w:vertAlign w:val="subscript"/>
                <w:lang w:eastAsia="zh-CN"/>
              </w:rPr>
              <w:t xml:space="preserve"> </w:t>
            </w:r>
            <w:r>
              <w:rPr>
                <w:rFonts w:hint="eastAsia"/>
                <w:lang w:eastAsia="zh-CN"/>
              </w:rPr>
              <w:t>2</w:t>
            </w:r>
          </w:p>
          <w:p w14:paraId="70DE843F" w14:textId="77777777" w:rsidR="004D3FFD" w:rsidRDefault="00000000">
            <w:pPr>
              <w:pStyle w:val="TAC"/>
              <w:rPr>
                <w:lang w:eastAsia="zh-CN"/>
              </w:rPr>
            </w:pPr>
            <m:oMathPara>
              <m:oMath>
                <m:sSubSup>
                  <m:sSubSupPr>
                    <m:ctrlPr>
                      <w:rPr>
                        <w:rFonts w:ascii="Cambria Math" w:hAnsi="Cambria Math"/>
                        <w:shd w:val="clear" w:color="auto" w:fill="FFFFFF"/>
                      </w:rPr>
                    </m:ctrlPr>
                  </m:sSubSupPr>
                  <m:e>
                    <m:r>
                      <w:rPr>
                        <w:rFonts w:ascii="Cambria Math" w:hAnsi="Cambria Math"/>
                        <w:shd w:val="clear" w:color="auto" w:fill="FFFFFF"/>
                      </w:rPr>
                      <m:t>k</m:t>
                    </m:r>
                  </m:e>
                  <m:sub>
                    <m:r>
                      <m:rPr>
                        <m:nor/>
                      </m:rPr>
                      <w:rPr>
                        <w:shd w:val="clear" w:color="auto" w:fill="FFFFFF"/>
                      </w:rPr>
                      <m:t>ref</m:t>
                    </m:r>
                  </m:sub>
                  <m:sup>
                    <m:r>
                      <m:rPr>
                        <m:nor/>
                      </m:rPr>
                      <w:rPr>
                        <w:shd w:val="clear" w:color="auto" w:fill="FFFFFF"/>
                      </w:rPr>
                      <m:t>RE</m:t>
                    </m:r>
                  </m:sup>
                </m:sSubSup>
                <m:r>
                  <m:rPr>
                    <m:sty m:val="p"/>
                  </m:rPr>
                  <w:rPr>
                    <w:rFonts w:ascii="Cambria Math" w:hAnsi="Cambria Math"/>
                    <w:shd w:val="clear" w:color="auto" w:fill="FFFFFF"/>
                  </w:rPr>
                  <m:t>=00</m:t>
                </m:r>
              </m:oMath>
            </m:oMathPara>
          </w:p>
        </w:tc>
      </w:tr>
      <w:tr w:rsidR="004D3FFD" w14:paraId="31D68523" w14:textId="77777777" w:rsidTr="00647458">
        <w:trPr>
          <w:cantSplit/>
          <w:jc w:val="center"/>
        </w:trPr>
        <w:tc>
          <w:tcPr>
            <w:tcW w:w="5152" w:type="dxa"/>
            <w:tcBorders>
              <w:top w:val="single" w:sz="4" w:space="0" w:color="auto"/>
              <w:left w:val="single" w:sz="6" w:space="0" w:color="auto"/>
              <w:bottom w:val="single" w:sz="6" w:space="0" w:color="auto"/>
              <w:right w:val="single" w:sz="6" w:space="0" w:color="auto"/>
            </w:tcBorders>
          </w:tcPr>
          <w:p w14:paraId="29F02C0D" w14:textId="77777777" w:rsidR="004D3FFD" w:rsidRDefault="002C252C">
            <w:pPr>
              <w:pStyle w:val="TAC"/>
            </w:pPr>
            <w:r>
              <w:t xml:space="preserve">Ratio of </w:t>
            </w:r>
            <w:r>
              <w:rPr>
                <w:rFonts w:hint="eastAsia"/>
                <w:lang w:eastAsia="zh-CN"/>
              </w:rPr>
              <w:t>PT-RS</w:t>
            </w:r>
            <w:r>
              <w:t xml:space="preserve"> EPRE to DM-RS EPRE</w:t>
            </w:r>
          </w:p>
        </w:tc>
        <w:tc>
          <w:tcPr>
            <w:tcW w:w="3390" w:type="dxa"/>
            <w:tcBorders>
              <w:top w:val="single" w:sz="4" w:space="0" w:color="auto"/>
              <w:left w:val="single" w:sz="6" w:space="0" w:color="auto"/>
              <w:bottom w:val="single" w:sz="6" w:space="0" w:color="auto"/>
              <w:right w:val="single" w:sz="6" w:space="0" w:color="auto"/>
            </w:tcBorders>
          </w:tcPr>
          <w:p w14:paraId="7DD6BB25" w14:textId="77777777" w:rsidR="004D3FFD" w:rsidRDefault="002C252C">
            <w:pPr>
              <w:pStyle w:val="TAC"/>
            </w:pPr>
            <w:r>
              <w:t>0 dB</w:t>
            </w:r>
          </w:p>
        </w:tc>
      </w:tr>
    </w:tbl>
    <w:p w14:paraId="0DBE4B96" w14:textId="77777777" w:rsidR="004D3FFD" w:rsidRDefault="004D3FFD">
      <w:pPr>
        <w:rPr>
          <w:lang w:eastAsia="ko-KR"/>
        </w:rPr>
      </w:pPr>
    </w:p>
    <w:p w14:paraId="586671FD" w14:textId="77777777" w:rsidR="004D3FFD" w:rsidRDefault="002C252C">
      <w:pPr>
        <w:pStyle w:val="TH"/>
        <w:rPr>
          <w:lang w:eastAsia="zh-CN"/>
        </w:rPr>
      </w:pPr>
      <w:r>
        <w:rPr>
          <w:lang w:eastAsia="zh-CN"/>
        </w:rPr>
        <w:t xml:space="preserve">Table 4.9.2.3-3: Common physical channel parameters for PUSCH by RNTI for </w:t>
      </w:r>
      <w:r>
        <w:rPr>
          <w:i/>
          <w:iCs/>
          <w:lang w:eastAsia="zh-CN"/>
        </w:rPr>
        <w:t>repeater type 2-O</w:t>
      </w:r>
      <w:r>
        <w:rPr>
          <w:lang w:eastAsia="zh-CN"/>
        </w:rPr>
        <w:t xml:space="preserve"> test models</w:t>
      </w:r>
    </w:p>
    <w:tbl>
      <w:tblPr>
        <w:tblW w:w="0" w:type="auto"/>
        <w:jc w:val="center"/>
        <w:tblLayout w:type="fixed"/>
        <w:tblCellMar>
          <w:left w:w="28" w:type="dxa"/>
        </w:tblCellMar>
        <w:tblLook w:val="04A0" w:firstRow="1" w:lastRow="0" w:firstColumn="1" w:lastColumn="0" w:noHBand="0" w:noVBand="1"/>
      </w:tblPr>
      <w:tblGrid>
        <w:gridCol w:w="2263"/>
        <w:gridCol w:w="1921"/>
      </w:tblGrid>
      <w:tr w:rsidR="004D3FFD" w14:paraId="62B01A07" w14:textId="77777777">
        <w:trPr>
          <w:cantSplit/>
          <w:jc w:val="center"/>
        </w:trPr>
        <w:tc>
          <w:tcPr>
            <w:tcW w:w="2263" w:type="dxa"/>
            <w:tcBorders>
              <w:top w:val="single" w:sz="6" w:space="0" w:color="auto"/>
              <w:left w:val="single" w:sz="6" w:space="0" w:color="auto"/>
              <w:bottom w:val="single" w:sz="6" w:space="0" w:color="auto"/>
              <w:right w:val="single" w:sz="4" w:space="0" w:color="auto"/>
            </w:tcBorders>
          </w:tcPr>
          <w:p w14:paraId="6D2FCF19" w14:textId="77777777" w:rsidR="004D3FFD" w:rsidRDefault="002C252C">
            <w:pPr>
              <w:pStyle w:val="TAH"/>
            </w:pPr>
            <w:r>
              <w:t>Parameter</w:t>
            </w:r>
          </w:p>
        </w:tc>
        <w:tc>
          <w:tcPr>
            <w:tcW w:w="1921" w:type="dxa"/>
            <w:tcBorders>
              <w:top w:val="single" w:sz="4" w:space="0" w:color="auto"/>
              <w:left w:val="single" w:sz="4" w:space="0" w:color="auto"/>
              <w:bottom w:val="single" w:sz="4" w:space="0" w:color="auto"/>
              <w:right w:val="single" w:sz="4" w:space="0" w:color="auto"/>
            </w:tcBorders>
          </w:tcPr>
          <w:p w14:paraId="5E28EA44" w14:textId="77777777" w:rsidR="004D3FFD" w:rsidRDefault="002C252C">
            <w:pPr>
              <w:pStyle w:val="TAH"/>
            </w:pPr>
            <w:r>
              <w:t>Value</w:t>
            </w:r>
          </w:p>
        </w:tc>
      </w:tr>
      <w:tr w:rsidR="004D3FFD" w14:paraId="67887954" w14:textId="77777777">
        <w:trPr>
          <w:cantSplit/>
          <w:jc w:val="center"/>
        </w:trPr>
        <w:tc>
          <w:tcPr>
            <w:tcW w:w="4184" w:type="dxa"/>
            <w:gridSpan w:val="2"/>
            <w:tcBorders>
              <w:top w:val="single" w:sz="6" w:space="0" w:color="auto"/>
              <w:left w:val="single" w:sz="6" w:space="0" w:color="auto"/>
              <w:bottom w:val="single" w:sz="6" w:space="0" w:color="auto"/>
              <w:right w:val="single" w:sz="6" w:space="0" w:color="auto"/>
            </w:tcBorders>
          </w:tcPr>
          <w:p w14:paraId="18E36AE4" w14:textId="77777777" w:rsidR="004D3FFD" w:rsidRDefault="002C252C">
            <w:pPr>
              <w:pStyle w:val="TAC"/>
            </w:pPr>
            <w:r>
              <w:t xml:space="preserve">PUSCH </w:t>
            </w:r>
            <w:r>
              <w:fldChar w:fldCharType="begin"/>
            </w:r>
            <w:r>
              <w:instrText xml:space="preserve"> QUOTE </w:instrText>
            </w:r>
            <w:r w:rsidR="00EF1A7F">
              <w:rPr>
                <w:position w:val="-4"/>
              </w:rPr>
              <w:pict w14:anchorId="766CF0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5pt;height:10.1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webPageEncoding w:val=&quot;windows-1252&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617FF4&quot;/&gt;&lt;wsp:rsid wsp:val=&quot;00001585&quot;/&gt;&lt;wsp:rsid wsp:val=&quot;00002D80&quot;/&gt;&lt;wsp:rsid wsp:val=&quot;000038A8&quot;/&gt;&lt;wsp:rsid wsp:val=&quot;00003D12&quot;/&gt;&lt;wsp:rsid wsp:val=&quot;00005AAD&quot;/&gt;&lt;wsp:rsid wsp:val=&quot;0000612E&quot;/&gt;&lt;wsp:rsid wsp:val=&quot;00006D3E&quot;/&gt;&lt;wsp:rsid wsp:val=&quot;00011083&quot;/&gt;&lt;wsp:rsid wsp:val=&quot;000119C0&quot;/&gt;&lt;wsp:rsid wsp:val=&quot;00012A2A&quot;/&gt;&lt;wsp:rsid wsp:val=&quot;00012E0D&quot;/&gt;&lt;wsp:rsid wsp:val=&quot;00016452&quot;/&gt;&lt;wsp:rsid wsp:val=&quot;00016BA0&quot;/&gt;&lt;wsp:rsid wsp:val=&quot;00017045&quot;/&gt;&lt;wsp:rsid wsp:val=&quot;00022200&quot;/&gt;&lt;wsp:rsid wsp:val=&quot;00022F79&quot;/&gt;&lt;wsp:rsid wsp:val=&quot;00023420&quot;/&gt;&lt;wsp:rsid wsp:val=&quot;00024555&quot;/&gt;&lt;wsp:rsid wsp:val=&quot;00024DA3&quot;/&gt;&lt;wsp:rsid wsp:val=&quot;0002536C&quot;/&gt;&lt;wsp:rsid wsp:val=&quot;00026235&quot;/&gt;&lt;wsp:rsid wsp:val=&quot;00030F6A&quot;/&gt;&lt;wsp:rsid wsp:val=&quot;00032E33&quot;/&gt;&lt;wsp:rsid wsp:val=&quot;000337B8&quot;/&gt;&lt;wsp:rsid wsp:val=&quot;0003397D&quot;/&gt;&lt;wsp:rsid wsp:val=&quot;00034D1A&quot;/&gt;&lt;wsp:rsid wsp:val=&quot;00036334&quot;/&gt;&lt;wsp:rsid wsp:val=&quot;00041216&quot;/&gt;&lt;wsp:rsid wsp:val=&quot;00041CE6&quot;/&gt;&lt;wsp:rsid wsp:val=&quot;0004250C&quot;/&gt;&lt;wsp:rsid wsp:val=&quot;00043ED1&quot;/&gt;&lt;wsp:rsid wsp:val=&quot;00044215&quot;/&gt;&lt;wsp:rsid wsp:val=&quot;0004544D&quot;/&gt;&lt;wsp:rsid wsp:val=&quot;0004586A&quot;/&gt;&lt;wsp:rsid wsp:val=&quot;00045CAF&quot;/&gt;&lt;wsp:rsid wsp:val=&quot;00045DD8&quot;/&gt;&lt;wsp:rsid wsp:val=&quot;00046833&quot;/&gt;&lt;wsp:rsid wsp:val=&quot;00046EDB&quot;/&gt;&lt;wsp:rsid wsp:val=&quot;000473C5&quot;/&gt;&lt;wsp:rsid wsp:val=&quot;000478FE&quot;/&gt;&lt;wsp:rsid wsp:val=&quot;00050937&quot;/&gt;&lt;wsp:rsid wsp:val=&quot;00050AEA&quot;/&gt;&lt;wsp:rsid wsp:val=&quot;00051646&quot;/&gt;&lt;wsp:rsid wsp:val=&quot;00051D7C&quot;/&gt;&lt;wsp:rsid wsp:val=&quot;0005692B&quot;/&gt;&lt;wsp:rsid wsp:val=&quot;00057323&quot;/&gt;&lt;wsp:rsid wsp:val=&quot;0006168A&quot;/&gt;&lt;wsp:rsid wsp:val=&quot;000622DA&quot;/&gt;&lt;wsp:rsid wsp:val=&quot;00062576&quot;/&gt;&lt;wsp:rsid wsp:val=&quot;00062A74&quot;/&gt;&lt;wsp:rsid wsp:val=&quot;00062E33&quot;/&gt;&lt;wsp:rsid wsp:val=&quot;00064217&quot;/&gt;&lt;wsp:rsid wsp:val=&quot;00064909&quot;/&gt;&lt;wsp:rsid wsp:val=&quot;00065047&quot;/&gt;&lt;wsp:rsid wsp:val=&quot;00070D0C&quot;/&gt;&lt;wsp:rsid wsp:val=&quot;00071BE8&quot;/&gt;&lt;wsp:rsid wsp:val=&quot;0007265D&quot;/&gt;&lt;wsp:rsid wsp:val=&quot;00072E66&quot;/&gt;&lt;wsp:rsid wsp:val=&quot;00074DD5&quot;/&gt;&lt;wsp:rsid wsp:val=&quot;0007511F&quot;/&gt;&lt;wsp:rsid wsp:val=&quot;00075853&quot;/&gt;&lt;wsp:rsid wsp:val=&quot;00075992&quot;/&gt;&lt;wsp:rsid wsp:val=&quot;00082919&quot;/&gt;&lt;wsp:rsid wsp:val=&quot;000835E1&quot;/&gt;&lt;wsp:rsid wsp:val=&quot;00083C41&quot;/&gt;&lt;wsp:rsid wsp:val=&quot;000864E9&quot;/&gt;&lt;wsp:rsid wsp:val=&quot;0008772F&quot;/&gt;&lt;wsp:rsid wsp:val=&quot;0009083B&quot;/&gt;&lt;wsp:rsid wsp:val=&quot;000933C8&quot;/&gt;&lt;wsp:rsid wsp:val=&quot;00093E30&quot;/&gt;&lt;wsp:rsid wsp:val=&quot;0009501F&quot;/&gt;&lt;wsp:rsid wsp:val=&quot;00095A55&quot;/&gt;&lt;wsp:rsid wsp:val=&quot;0009681B&quot;/&gt;&lt;wsp:rsid wsp:val=&quot;00096BF8&quot;/&gt;&lt;wsp:rsid wsp:val=&quot;00096F7C&quot;/&gt;&lt;wsp:rsid wsp:val=&quot;000A6F38&quot;/&gt;&lt;wsp:rsid wsp:val=&quot;000B1157&quot;/&gt;&lt;wsp:rsid wsp:val=&quot;000B215B&quot;/&gt;&lt;wsp:rsid wsp:val=&quot;000B2A96&quot;/&gt;&lt;wsp:rsid wsp:val=&quot;000B2FC0&quot;/&gt;&lt;wsp:rsid wsp:val=&quot;000B326F&quot;/&gt;&lt;wsp:rsid wsp:val=&quot;000B391E&quot;/&gt;&lt;wsp:rsid wsp:val=&quot;000B4E46&quot;/&gt;&lt;wsp:rsid wsp:val=&quot;000B6124&quot;/&gt;&lt;wsp:rsid wsp:val=&quot;000C1AA6&quot;/&gt;&lt;wsp:rsid wsp:val=&quot;000C25B8&quot;/&gt;&lt;wsp:rsid wsp:val=&quot;000C2EA1&quot;/&gt;&lt;wsp:rsid wsp:val=&quot;000C3C80&quot;/&gt;&lt;wsp:rsid wsp:val=&quot;000C3E78&quot;/&gt;&lt;wsp:rsid wsp:val=&quot;000C75D0&quot;/&gt;&lt;wsp:rsid wsp:val=&quot;000D09DE&quot;/&gt;&lt;wsp:rsid wsp:val=&quot;000D2475&quot;/&gt;&lt;wsp:rsid wsp:val=&quot;000D2901&quot;/&gt;&lt;wsp:rsid wsp:val=&quot;000D3F6B&quot;/&gt;&lt;wsp:rsid wsp:val=&quot;000E1DC7&quot;/&gt;&lt;wsp:rsid wsp:val=&quot;000E33A7&quot;/&gt;&lt;wsp:rsid wsp:val=&quot;000E4053&quot;/&gt;&lt;wsp:rsid wsp:val=&quot;000E507D&quot;/&gt;&lt;wsp:rsid wsp:val=&quot;000E66BC&quot;/&gt;&lt;wsp:rsid wsp:val=&quot;000E6CF1&quot;/&gt;&lt;wsp:rsid wsp:val=&quot;000E7556&quot;/&gt;&lt;wsp:rsid wsp:val=&quot;000E7883&quot;/&gt;&lt;wsp:rsid wsp:val=&quot;000E78CA&quot;/&gt;&lt;wsp:rsid wsp:val=&quot;000F0202&quot;/&gt;&lt;wsp:rsid wsp:val=&quot;000F0282&quot;/&gt;&lt;wsp:rsid wsp:val=&quot;000F11AD&quot;/&gt;&lt;wsp:rsid wsp:val=&quot;000F5653&quot;/&gt;&lt;wsp:rsid wsp:val=&quot;000F70F2&quot;/&gt;&lt;wsp:rsid wsp:val=&quot;00100473&quot;/&gt;&lt;wsp:rsid wsp:val=&quot;00102205&quot;/&gt;&lt;wsp:rsid wsp:val=&quot;001048A5&quot;/&gt;&lt;wsp:rsid wsp:val=&quot;001048F9&quot;/&gt;&lt;wsp:rsid wsp:val=&quot;00104DF9&quot;/&gt;&lt;wsp:rsid wsp:val=&quot;00105617&quot;/&gt;&lt;wsp:rsid wsp:val=&quot;001065D9&quot;/&gt;&lt;wsp:rsid wsp:val=&quot;00110001&quot;/&gt;&lt;wsp:rsid wsp:val=&quot;0011042F&quot;/&gt;&lt;wsp:rsid wsp:val=&quot;00110AE2&quot;/&gt;&lt;wsp:rsid wsp:val=&quot;00111CC2&quot;/&gt;&lt;wsp:rsid wsp:val=&quot;0011668A&quot;/&gt;&lt;wsp:rsid wsp:val=&quot;0011716F&quot;/&gt;&lt;wsp:rsid wsp:val=&quot;00117C6C&quot;/&gt;&lt;wsp:rsid wsp:val=&quot;00121C06&quot;/&gt;&lt;wsp:rsid wsp:val=&quot;00122120&quot;/&gt;&lt;wsp:rsid wsp:val=&quot;00122919&quot;/&gt;&lt;wsp:rsid wsp:val=&quot;001238B2&quot;/&gt;&lt;wsp:rsid wsp:val=&quot;00123AC6&quot;/&gt;&lt;wsp:rsid wsp:val=&quot;001268ED&quot;/&gt;&lt;wsp:rsid wsp:val=&quot;00126B33&quot;/&gt;&lt;wsp:rsid wsp:val=&quot;00127404&quot;/&gt;&lt;wsp:rsid wsp:val=&quot;0012751C&quot;/&gt;&lt;wsp:rsid wsp:val=&quot;001301C6&quot;/&gt;&lt;wsp:rsid wsp:val=&quot;001311C2&quot;/&gt;&lt;wsp:rsid wsp:val=&quot;00134549&quot;/&gt;&lt;wsp:rsid wsp:val=&quot;00134A06&quot;/&gt;&lt;wsp:rsid wsp:val=&quot;00134BAA&quot;/&gt;&lt;wsp:rsid wsp:val=&quot;00136050&quot;/&gt;&lt;wsp:rsid wsp:val=&quot;00137B7B&quot;/&gt;&lt;wsp:rsid wsp:val=&quot;00142148&quot;/&gt;&lt;wsp:rsid wsp:val=&quot;0014240F&quot;/&gt;&lt;wsp:rsid wsp:val=&quot;00143174&quot;/&gt;&lt;wsp:rsid wsp:val=&quot;0014355A&quot;/&gt;&lt;wsp:rsid wsp:val=&quot;00144A33&quot;/&gt;&lt;wsp:rsid wsp:val=&quot;00146A0D&quot;/&gt;&lt;wsp:rsid wsp:val=&quot;00147A43&quot;/&gt;&lt;wsp:rsid wsp:val=&quot;00150F94&quot;/&gt;&lt;wsp:rsid wsp:val=&quot;0015160B&quot;/&gt;&lt;wsp:rsid wsp:val=&quot;00152DFD&quot;/&gt;&lt;wsp:rsid wsp:val=&quot;00156520&quot;/&gt;&lt;wsp:rsid wsp:val=&quot;00157D88&quot;/&gt;&lt;wsp:rsid wsp:val=&quot;00160223&quot;/&gt;&lt;wsp:rsid wsp:val=&quot;00162F8C&quot;/&gt;&lt;wsp:rsid wsp:val=&quot;00163402&quot;/&gt;&lt;wsp:rsid wsp:val=&quot;00163FF3&quot;/&gt;&lt;wsp:rsid wsp:val=&quot;00164EE9&quot;/&gt;&lt;wsp:rsid wsp:val=&quot;00165256&quot;/&gt;&lt;wsp:rsid wsp:val=&quot;001654EB&quot;/&gt;&lt;wsp:rsid wsp:val=&quot;00166439&quot;/&gt;&lt;wsp:rsid wsp:val=&quot;0016658C&quot;/&gt;&lt;wsp:rsid wsp:val=&quot;00167F1B&quot;/&gt;&lt;wsp:rsid wsp:val=&quot;00170284&quot;/&gt;&lt;wsp:rsid wsp:val=&quot;0017170D&quot;/&gt;&lt;wsp:rsid wsp:val=&quot;00171EC5&quot;/&gt;&lt;wsp:rsid wsp:val=&quot;00172744&quot;/&gt;&lt;wsp:rsid wsp:val=&quot;00173053&quot;/&gt;&lt;wsp:rsid wsp:val=&quot;00173493&quot;/&gt;&lt;wsp:rsid wsp:val=&quot;001761C1&quot;/&gt;&lt;wsp:rsid wsp:val=&quot;00177447&quot;/&gt;&lt;wsp:rsid wsp:val=&quot;001804A7&quot;/&gt;&lt;wsp:rsid wsp:val=&quot;00181456&quot;/&gt;&lt;wsp:rsid wsp:val=&quot;00182487&quot;/&gt;&lt;wsp:rsid wsp:val=&quot;00182612&quot;/&gt;&lt;wsp:rsid wsp:val=&quot;00183EEE&quot;/&gt;&lt;wsp:rsid wsp:val=&quot;0018696D&quot;/&gt;&lt;wsp:rsid wsp:val=&quot;0019099F&quot;/&gt;&lt;wsp:rsid wsp:val=&quot;00192D27&quot;/&gt;&lt;wsp:rsid wsp:val=&quot;001943B0&quot;/&gt;&lt;wsp:rsid wsp:val=&quot;001A0E48&quot;/&gt;&lt;wsp:rsid wsp:val=&quot;001A23D2&quot;/&gt;&lt;wsp:rsid wsp:val=&quot;001A4F26&quot;/&gt;&lt;wsp:rsid wsp:val=&quot;001A6521&quot;/&gt;&lt;wsp:rsid wsp:val=&quot;001A7019&quot;/&gt;&lt;wsp:rsid wsp:val=&quot;001A70CB&quot;/&gt;&lt;wsp:rsid wsp:val=&quot;001B2199&quot;/&gt;&lt;wsp:rsid wsp:val=&quot;001C10A4&quot;/&gt;&lt;wsp:rsid wsp:val=&quot;001C23C1&quot;/&gt;&lt;wsp:rsid wsp:val=&quot;001C2A5B&quot;/&gt;&lt;wsp:rsid wsp:val=&quot;001C2F51&quot;/&gt;&lt;wsp:rsid wsp:val=&quot;001C3631&quot;/&gt;&lt;wsp:rsid wsp:val=&quot;001C3CB6&quot;/&gt;&lt;wsp:rsid wsp:val=&quot;001C763E&quot;/&gt;&lt;wsp:rsid wsp:val=&quot;001C767D&quot;/&gt;&lt;wsp:rsid wsp:val=&quot;001D0A3B&quot;/&gt;&lt;wsp:rsid wsp:val=&quot;001D3758&quot;/&gt;&lt;wsp:rsid wsp:val=&quot;001D67DE&quot;/&gt;&lt;wsp:rsid wsp:val=&quot;001E0D31&quot;/&gt;&lt;wsp:rsid wsp:val=&quot;001E3991&quot;/&gt;&lt;wsp:rsid wsp:val=&quot;001E5290&quot;/&gt;&lt;wsp:rsid wsp:val=&quot;001E597F&quot;/&gt;&lt;wsp:rsid wsp:val=&quot;001E60E9&quot;/&gt;&lt;wsp:rsid wsp:val=&quot;001E6212&quot;/&gt;&lt;wsp:rsid wsp:val=&quot;001F1445&quot;/&gt;&lt;wsp:rsid wsp:val=&quot;001F14E8&quot;/&gt;&lt;wsp:rsid wsp:val=&quot;001F2F76&quot;/&gt;&lt;wsp:rsid wsp:val=&quot;001F35CA&quot;/&gt;&lt;wsp:rsid wsp:val=&quot;001F38EF&quot;/&gt;&lt;wsp:rsid wsp:val=&quot;001F570C&quot;/&gt;&lt;wsp:rsid wsp:val=&quot;001F6253&quot;/&gt;&lt;wsp:rsid wsp:val=&quot;001F75FA&quot;/&gt;&lt;wsp:rsid wsp:val=&quot;001F7883&quot;/&gt;&lt;wsp:rsid wsp:val=&quot;00200BF4&quot;/&gt;&lt;wsp:rsid wsp:val=&quot;002015DB&quot;/&gt;&lt;wsp:rsid wsp:val=&quot;0020181B&quot;/&gt;&lt;wsp:rsid wsp:val=&quot;00202588&quot;/&gt;&lt;wsp:rsid wsp:val=&quot;002048BD&quot;/&gt;&lt;wsp:rsid wsp:val=&quot;00206699&quot;/&gt;&lt;wsp:rsid wsp:val=&quot;00207358&quot;/&gt;&lt;wsp:rsid wsp:val=&quot;002126B8&quot;/&gt;&lt;wsp:rsid wsp:val=&quot;00216AD6&quot;/&gt;&lt;wsp:rsid wsp:val=&quot;00217189&quot;/&gt;&lt;wsp:rsid wsp:val=&quot;00217E7E&quot;/&gt;&lt;wsp:rsid wsp:val=&quot;00217FEC&quot;/&gt;&lt;wsp:rsid wsp:val=&quot;00224221&quot;/&gt;&lt;wsp:rsid wsp:val=&quot;00224DA2&quot;/&gt;&lt;wsp:rsid wsp:val=&quot;00226B64&quot;/&gt;&lt;wsp:rsid wsp:val=&quot;0022712F&quot;/&gt;&lt;wsp:rsid wsp:val=&quot;00231159&quot;/&gt;&lt;wsp:rsid wsp:val=&quot;00234F39&quot;/&gt;&lt;wsp:rsid wsp:val=&quot;00235486&quot;/&gt;&lt;wsp:rsid wsp:val=&quot;002354EF&quot;/&gt;&lt;wsp:rsid wsp:val=&quot;0023739B&quot;/&gt;&lt;wsp:rsid wsp:val=&quot;002421B6&quot;/&gt;&lt;wsp:rsid wsp:val=&quot;00242397&quot;/&gt;&lt;wsp:rsid wsp:val=&quot;002426C8&quot;/&gt;&lt;wsp:rsid wsp:val=&quot;00242AE9&quot;/&gt;&lt;wsp:rsid wsp:val=&quot;00243022&quot;/&gt;&lt;wsp:rsid wsp:val=&quot;00243D81&quot;/&gt;&lt;wsp:rsid wsp:val=&quot;00243DA3&quot;/&gt;&lt;wsp:rsid wsp:val=&quot;00244FC1&quot;/&gt;&lt;wsp:rsid wsp:val=&quot;0024558A&quot;/&gt;&lt;wsp:rsid wsp:val=&quot;00245AC2&quot;/&gt;&lt;wsp:rsid wsp:val=&quot;00245B05&quot;/&gt;&lt;wsp:rsid wsp:val=&quot;00245D1B&quot;/&gt;&lt;wsp:rsid wsp:val=&quot;002463C5&quot;/&gt;&lt;wsp:rsid wsp:val=&quot;00246FBA&quot;/&gt;&lt;wsp:rsid wsp:val=&quot;00247049&quot;/&gt;&lt;wsp:rsid wsp:val=&quot;00247BD1&quot;/&gt;&lt;wsp:rsid wsp:val=&quot;00247EB1&quot;/&gt;&lt;wsp:rsid wsp:val=&quot;00250262&quot;/&gt;&lt;wsp:rsid wsp:val=&quot;00250538&quot;/&gt;&lt;wsp:rsid wsp:val=&quot;00255C77&quot;/&gt;&lt;wsp:rsid wsp:val=&quot;0025787C&quot;/&gt;&lt;wsp:rsid wsp:val=&quot;0026652B&quot;/&gt;&lt;wsp:rsid wsp:val=&quot;00266A0A&quot;/&gt;&lt;wsp:rsid wsp:val=&quot;002676D7&quot;/&gt;&lt;wsp:rsid wsp:val=&quot;00267C91&quot;/&gt;&lt;wsp:rsid wsp:val=&quot;00267E60&quot;/&gt;&lt;wsp:rsid wsp:val=&quot;0027067C&quot;/&gt;&lt;wsp:rsid wsp:val=&quot;00274D3A&quot;/&gt;&lt;wsp:rsid wsp:val=&quot;00274E46&quot;/&gt;&lt;wsp:rsid wsp:val=&quot;0027671F&quot;/&gt;&lt;wsp:rsid wsp:val=&quot;002814EE&quot;/&gt;&lt;wsp:rsid wsp:val=&quot;002817D8&quot;/&gt;&lt;wsp:rsid wsp:val=&quot;002854CF&quot;/&gt;&lt;wsp:rsid wsp:val=&quot;0028727D&quot;/&gt;&lt;wsp:rsid wsp:val=&quot;00290080&quot;/&gt;&lt;wsp:rsid wsp:val=&quot;0029195F&quot;/&gt;&lt;wsp:rsid wsp:val=&quot;00291C07&quot;/&gt;&lt;wsp:rsid wsp:val=&quot;00291C0E&quot;/&gt;&lt;wsp:rsid wsp:val=&quot;002945D4&quot;/&gt;&lt;wsp:rsid wsp:val=&quot;002A0C31&quot;/&gt;&lt;wsp:rsid wsp:val=&quot;002A1C97&quot;/&gt;&lt;wsp:rsid wsp:val=&quot;002A472E&quot;/&gt;&lt;wsp:rsid wsp:val=&quot;002A4F73&quot;/&gt;&lt;wsp:rsid wsp:val=&quot;002A6D1B&quot;/&gt;&lt;wsp:rsid wsp:val=&quot;002A6DFE&quot;/&gt;&lt;wsp:rsid wsp:val=&quot;002A7085&quot;/&gt;&lt;wsp:rsid wsp:val=&quot;002A7834&quot;/&gt;&lt;wsp:rsid wsp:val=&quot;002B1D9A&quot;/&gt;&lt;wsp:rsid wsp:val=&quot;002B1FBF&quot;/&gt;&lt;wsp:rsid wsp:val=&quot;002B26C9&quot;/&gt;&lt;wsp:rsid wsp:val=&quot;002B3305&quot;/&gt;&lt;wsp:rsid wsp:val=&quot;002B38E7&quot;/&gt;&lt;wsp:rsid wsp:val=&quot;002B51FC&quot;/&gt;&lt;wsp:rsid wsp:val=&quot;002B655B&quot;/&gt;&lt;wsp:rsid wsp:val=&quot;002C14D5&quot;/&gt;&lt;wsp:rsid wsp:val=&quot;002C1955&quot;/&gt;&lt;wsp:rsid wsp:val=&quot;002C1C54&quot;/&gt;&lt;wsp:rsid wsp:val=&quot;002C2141&quot;/&gt;&lt;wsp:rsid wsp:val=&quot;002C2C43&quot;/&gt;&lt;wsp:rsid wsp:val=&quot;002C3C33&quot;/&gt;&lt;wsp:rsid wsp:val=&quot;002C5256&quot;/&gt;&lt;wsp:rsid wsp:val=&quot;002C75CF&quot;/&gt;&lt;wsp:rsid wsp:val=&quot;002D04B2&quot;/&gt;&lt;wsp:rsid wsp:val=&quot;002D1CAF&quot;/&gt;&lt;wsp:rsid wsp:val=&quot;002D335B&quot;/&gt;&lt;wsp:rsid wsp:val=&quot;002D3DBF&quot;/&gt;&lt;wsp:rsid wsp:val=&quot;002D641F&quot;/&gt;&lt;wsp:rsid wsp:val=&quot;002D72D9&quot;/&gt;&lt;wsp:rsid wsp:val=&quot;002E04F9&quot;/&gt;&lt;wsp:rsid wsp:val=&quot;002E0567&quot;/&gt;&lt;wsp:rsid wsp:val=&quot;002E0A88&quot;/&gt;&lt;wsp:rsid wsp:val=&quot;002E2805&quot;/&gt;&lt;wsp:rsid wsp:val=&quot;002E383E&quot;/&gt;&lt;wsp:rsid wsp:val=&quot;002F1C19&quot;/&gt;&lt;wsp:rsid wsp:val=&quot;002F4AD0&quot;/&gt;&lt;wsp:rsid wsp:val=&quot;002F4C27&quot;/&gt;&lt;wsp:rsid wsp:val=&quot;002F52F8&quot;/&gt;&lt;wsp:rsid wsp:val=&quot;002F61B6&quot;/&gt;&lt;wsp:rsid wsp:val=&quot;002F638C&quot;/&gt;&lt;wsp:rsid wsp:val=&quot;002F7CDE&quot;/&gt;&lt;wsp:rsid wsp:val=&quot;00301251&quot;/&gt;&lt;wsp:rsid wsp:val=&quot;00301372&quot;/&gt;&lt;wsp:rsid wsp:val=&quot;00302A4A&quot;/&gt;&lt;wsp:rsid wsp:val=&quot;0030304B&quot;/&gt;&lt;wsp:rsid wsp:val=&quot;00303E2A&quot;/&gt;&lt;wsp:rsid wsp:val=&quot;00303E49&quot;/&gt;&lt;wsp:rsid wsp:val=&quot;00306771&quot;/&gt;&lt;wsp:rsid wsp:val=&quot;00307046&quot;/&gt;&lt;wsp:rsid wsp:val=&quot;00311B8D&quot;/&gt;&lt;wsp:rsid wsp:val=&quot;00313884&quot;/&gt;&lt;wsp:rsid wsp:val=&quot;00314B6E&quot;/&gt;&lt;wsp:rsid wsp:val=&quot;00315EF8&quot;/&gt;&lt;wsp:rsid wsp:val=&quot;003170E1&quot;/&gt;&lt;wsp:rsid wsp:val=&quot;00317C0B&quot;/&gt;&lt;wsp:rsid wsp:val=&quot;0033080F&quot;/&gt;&lt;wsp:rsid wsp:val=&quot;00330AA6&quot;/&gt;&lt;wsp:rsid wsp:val=&quot;0033109A&quot;/&gt;&lt;wsp:rsid wsp:val=&quot;003314AB&quot;/&gt;&lt;wsp:rsid wsp:val=&quot;00331500&quot;/&gt;&lt;wsp:rsid wsp:val=&quot;00332E25&quot;/&gt;&lt;wsp:rsid wsp:val=&quot;00334588&quot;/&gt;&lt;wsp:rsid wsp:val=&quot;00335528&quot;/&gt;&lt;wsp:rsid wsp:val=&quot;0034187D&quot;/&gt;&lt;wsp:rsid wsp:val=&quot;003429CE&quot;/&gt;&lt;wsp:rsid wsp:val=&quot;0034380B&quot;/&gt;&lt;wsp:rsid wsp:val=&quot;0034437E&quot;/&gt;&lt;wsp:rsid wsp:val=&quot;003447FB&quot;/&gt;&lt;wsp:rsid wsp:val=&quot;0035047C&quot;/&gt;&lt;wsp:rsid wsp:val=&quot;00352333&quot;/&gt;&lt;wsp:rsid wsp:val=&quot;00352793&quot;/&gt;&lt;wsp:rsid wsp:val=&quot;003570F2&quot;/&gt;&lt;wsp:rsid wsp:val=&quot;0035775F&quot;/&gt;&lt;wsp:rsid wsp:val=&quot;00360266&quot;/&gt;&lt;wsp:rsid wsp:val=&quot;003605A9&quot;/&gt;&lt;wsp:rsid wsp:val=&quot;003605C4&quot;/&gt;&lt;wsp:rsid wsp:val=&quot;003606C5&quot;/&gt;&lt;wsp:rsid wsp:val=&quot;00365001&quot;/&gt;&lt;wsp:rsid wsp:val=&quot;003663F8&quot;/&gt;&lt;wsp:rsid wsp:val=&quot;00367713&quot;/&gt;&lt;wsp:rsid wsp:val=&quot;00373293&quot;/&gt;&lt;wsp:rsid wsp:val=&quot;00374315&quot;/&gt;&lt;wsp:rsid wsp:val=&quot;00375488&quot;/&gt;&lt;wsp:rsid wsp:val=&quot;00385D27&quot;/&gt;&lt;wsp:rsid wsp:val=&quot;0038651D&quot;/&gt;&lt;wsp:rsid wsp:val=&quot;00391A4A&quot;/&gt;&lt;wsp:rsid wsp:val=&quot;0039295B&quot;/&gt;&lt;wsp:rsid wsp:val=&quot;00392DE4&quot;/&gt;&lt;wsp:rsid wsp:val=&quot;00393C6B&quot;/&gt;&lt;wsp:rsid wsp:val=&quot;003945B9&quot;/&gt;&lt;wsp:rsid wsp:val=&quot;00394DDA&quot;/&gt;&lt;wsp:rsid wsp:val=&quot;00397D54&quot;/&gt;&lt;wsp:rsid wsp:val=&quot;003A07CC&quot;/&gt;&lt;wsp:rsid wsp:val=&quot;003A1B84&quot;/&gt;&lt;wsp:rsid wsp:val=&quot;003A44BA&quot;/&gt;&lt;wsp:rsid wsp:val=&quot;003A62F2&quot;/&gt;&lt;wsp:rsid wsp:val=&quot;003A679B&quot;/&gt;&lt;wsp:rsid wsp:val=&quot;003B30F0&quot;/&gt;&lt;wsp:rsid wsp:val=&quot;003B3358&quot;/&gt;&lt;wsp:rsid wsp:val=&quot;003B5B85&quot;/&gt;&lt;wsp:rsid wsp:val=&quot;003B7306&quot;/&gt;&lt;wsp:rsid wsp:val=&quot;003B7F0A&quot;/&gt;&lt;wsp:rsid wsp:val=&quot;003C2D3C&quot;/&gt;&lt;wsp:rsid wsp:val=&quot;003C573F&quot;/&gt;&lt;wsp:rsid wsp:val=&quot;003C5DEE&quot;/&gt;&lt;wsp:rsid wsp:val=&quot;003D2D8F&quot;/&gt;&lt;wsp:rsid wsp:val=&quot;003D61D4&quot;/&gt;&lt;wsp:rsid wsp:val=&quot;003D6285&quot;/&gt;&lt;wsp:rsid wsp:val=&quot;003D7AA1&quot;/&gt;&lt;wsp:rsid wsp:val=&quot;003D7E0A&quot;/&gt;&lt;wsp:rsid wsp:val=&quot;003E0018&quot;/&gt;&lt;wsp:rsid wsp:val=&quot;003E0723&quot;/&gt;&lt;wsp:rsid wsp:val=&quot;003E1FD8&quot;/&gt;&lt;wsp:rsid wsp:val=&quot;003E2725&quot;/&gt;&lt;wsp:rsid wsp:val=&quot;003E40E1&quot;/&gt;&lt;wsp:rsid wsp:val=&quot;003E59C7&quot;/&gt;&lt;wsp:rsid wsp:val=&quot;003E7B80&quot;/&gt;&lt;wsp:rsid wsp:val=&quot;003F03D8&quot;/&gt;&lt;wsp:rsid wsp:val=&quot;003F089D&quot;/&gt;&lt;wsp:rsid wsp:val=&quot;003F1D1B&quot;/&gt;&lt;wsp:rsid wsp:val=&quot;003F74A9&quot;/&gt;&lt;wsp:rsid wsp:val=&quot;003F76C2&quot;/&gt;&lt;wsp:rsid wsp:val=&quot;003F77B4&quot;/&gt;&lt;wsp:rsid wsp:val=&quot;004004D5&quot;/&gt;&lt;wsp:rsid wsp:val=&quot;004007F0&quot;/&gt;&lt;wsp:rsid wsp:val=&quot;00401A10&quot;/&gt;&lt;wsp:rsid wsp:val=&quot;00403B72&quot;/&gt;&lt;wsp:rsid wsp:val=&quot;0040487A&quot;/&gt;&lt;wsp:rsid wsp:val=&quot;004063E0&quot;/&gt;&lt;wsp:rsid wsp:val=&quot;004066FF&quot;/&gt;&lt;wsp:rsid wsp:val=&quot;004105C9&quot;/&gt;&lt;wsp:rsid wsp:val=&quot;00410B74&quot;/&gt;&lt;wsp:rsid wsp:val=&quot;00415177&quot;/&gt;&lt;wsp:rsid wsp:val=&quot;0041526C&quot;/&gt;&lt;wsp:rsid wsp:val=&quot;00417D62&quot;/&gt;&lt;wsp:rsid wsp:val=&quot;00420A32&quot;/&gt;&lt;wsp:rsid wsp:val=&quot;00420BAB&quot;/&gt;&lt;wsp:rsid wsp:val=&quot;004212EA&quot;/&gt;&lt;wsp:rsid wsp:val=&quot;00421BE7&quot;/&gt;&lt;wsp:rsid wsp:val=&quot;00422FE9&quot;/&gt;&lt;wsp:rsid wsp:val=&quot;004265A6&quot;/&gt;&lt;wsp:rsid wsp:val=&quot;004279BB&quot;/&gt;&lt;wsp:rsid wsp:val=&quot;00431A13&quot;/&gt;&lt;wsp:rsid wsp:val=&quot;00431D1E&quot;/&gt;&lt;wsp:rsid wsp:val=&quot;004321CA&quot;/&gt;&lt;wsp:rsid wsp:val=&quot;00433216&quot;/&gt;&lt;wsp:rsid wsp:val=&quot;00434F71&quot;/&gt;&lt;wsp:rsid wsp:val=&quot;00435C00&quot;/&gt;&lt;wsp:rsid wsp:val=&quot;004378DC&quot;/&gt;&lt;wsp:rsid wsp:val=&quot;004422DB&quot;/&gt;&lt;wsp:rsid wsp:val=&quot;00442735&quot;/&gt;&lt;wsp:rsid wsp:val=&quot;004434F2&quot;/&gt;&lt;wsp:rsid wsp:val=&quot;004462CC&quot;/&gt;&lt;wsp:rsid wsp:val=&quot;00446768&quot;/&gt;&lt;wsp:rsid wsp:val=&quot;0045193C&quot;/&gt;&lt;wsp:rsid wsp:val=&quot;0045201E&quot;/&gt;&lt;wsp:rsid wsp:val=&quot;00452B22&quot;/&gt;&lt;wsp:rsid wsp:val=&quot;00453CDE&quot;/&gt;&lt;wsp:rsid wsp:val=&quot;00455117&quot;/&gt;&lt;wsp:rsid wsp:val=&quot;00457E77&quot;/&gt;&lt;wsp:rsid wsp:val=&quot;00461DA8&quot;/&gt;&lt;wsp:rsid wsp:val=&quot;00463786&quot;/&gt;&lt;wsp:rsid wsp:val=&quot;00464305&quot;/&gt;&lt;wsp:rsid wsp:val=&quot;004646F1&quot;/&gt;&lt;wsp:rsid wsp:val=&quot;004648E9&quot;/&gt;&lt;wsp:rsid wsp:val=&quot;00465616&quot;/&gt;&lt;wsp:rsid wsp:val=&quot;00467C5A&quot;/&gt;&lt;wsp:rsid wsp:val=&quot;00470D57&quot;/&gt;&lt;wsp:rsid wsp:val=&quot;004751F1&quot;/&gt;&lt;wsp:rsid wsp:val=&quot;00475E66&quot;/&gt;&lt;wsp:rsid wsp:val=&quot;004823D7&quot;/&gt;&lt;wsp:rsid wsp:val=&quot;00482850&quot;/&gt;&lt;wsp:rsid wsp:val=&quot;00486056&quot;/&gt;&lt;wsp:rsid wsp:val=&quot;00487109&quot;/&gt;&lt;wsp:rsid wsp:val=&quot;00490415&quot;/&gt;&lt;wsp:rsid wsp:val=&quot;00491DAB&quot;/&gt;&lt;wsp:rsid wsp:val=&quot;00493D41&quot;/&gt;&lt;wsp:rsid wsp:val=&quot;004945D6&quot;/&gt;&lt;wsp:rsid wsp:val=&quot;004974D7&quot;/&gt;&lt;wsp:rsid wsp:val=&quot;004A0F2B&quot;/&gt;&lt;wsp:rsid wsp:val=&quot;004A4379&quot;/&gt;&lt;wsp:rsid wsp:val=&quot;004B0995&quot;/&gt;&lt;wsp:rsid wsp:val=&quot;004B2CD1&quot;/&gt;&lt;wsp:rsid wsp:val=&quot;004B3310&quot;/&gt;&lt;wsp:rsid wsp:val=&quot;004B6A00&quot;/&gt;&lt;wsp:rsid wsp:val=&quot;004B7FF8&quot;/&gt;&lt;wsp:rsid wsp:val=&quot;004C027B&quot;/&gt;&lt;wsp:rsid wsp:val=&quot;004C132D&quot;/&gt;&lt;wsp:rsid wsp:val=&quot;004C1698&quot;/&gt;&lt;wsp:rsid wsp:val=&quot;004C1C57&quot;/&gt;&lt;wsp:rsid wsp:val=&quot;004C2D7C&quot;/&gt;&lt;wsp:rsid wsp:val=&quot;004C3029&quot;/&gt;&lt;wsp:rsid wsp:val=&quot;004C3B22&quot;/&gt;&lt;wsp:rsid wsp:val=&quot;004C4594&quot;/&gt;&lt;wsp:rsid wsp:val=&quot;004C5A87&quot;/&gt;&lt;wsp:rsid wsp:val=&quot;004C5AEB&quot;/&gt;&lt;wsp:rsid wsp:val=&quot;004C72FA&quot;/&gt;&lt;wsp:rsid wsp:val=&quot;004D0AA6&quot;/&gt;&lt;wsp:rsid wsp:val=&quot;004D1386&quot;/&gt;&lt;wsp:rsid wsp:val=&quot;004D47FA&quot;/&gt;&lt;wsp:rsid wsp:val=&quot;004E0607&quot;/&gt;&lt;wsp:rsid wsp:val=&quot;004E060D&quot;/&gt;&lt;wsp:rsid wsp:val=&quot;004E2429&quot;/&gt;&lt;wsp:rsid wsp:val=&quot;004E3849&quot;/&gt;&lt;wsp:rsid wsp:val=&quot;004E6EE2&quot;/&gt;&lt;wsp:rsid wsp:val=&quot;004E7F06&quot;/&gt;&lt;wsp:rsid wsp:val=&quot;004F1495&quot;/&gt;&lt;wsp:rsid wsp:val=&quot;004F454D&quot;/&gt;&lt;wsp:rsid wsp:val=&quot;004F4F9D&quot;/&gt;&lt;wsp:rsid wsp:val=&quot;004F67CB&quot;/&gt;&lt;wsp:rsid wsp:val=&quot;004F7ADA&quot;/&gt;&lt;wsp:rsid wsp:val=&quot;0050011B&quot;/&gt;&lt;wsp:rsid wsp:val=&quot;005045F0&quot;/&gt;&lt;wsp:rsid wsp:val=&quot;005070D4&quot;/&gt;&lt;wsp:rsid wsp:val=&quot;0051347A&quot;/&gt;&lt;wsp:rsid wsp:val=&quot;005150DC&quot;/&gt;&lt;wsp:rsid wsp:val=&quot;00516441&quot;/&gt;&lt;wsp:rsid wsp:val=&quot;0051764C&quot;/&gt;&lt;wsp:rsid wsp:val=&quot;005209E5&quot;/&gt;&lt;wsp:rsid wsp:val=&quot;00523E57&quot;/&gt;&lt;wsp:rsid wsp:val=&quot;00526BAB&quot;/&gt;&lt;wsp:rsid wsp:val=&quot;005335CB&quot;/&gt;&lt;wsp:rsid wsp:val=&quot;00533987&quot;/&gt;&lt;wsp:rsid wsp:val=&quot;00534124&quot;/&gt;&lt;wsp:rsid wsp:val=&quot;00535139&quot;/&gt;&lt;wsp:rsid wsp:val=&quot;00535F5C&quot;/&gt;&lt;wsp:rsid wsp:val=&quot;00542C29&quot;/&gt;&lt;wsp:rsid wsp:val=&quot;00543732&quot;/&gt;&lt;wsp:rsid wsp:val=&quot;00543E46&quot;/&gt;&lt;wsp:rsid wsp:val=&quot;005446C1&quot;/&gt;&lt;wsp:rsid wsp:val=&quot;005455E1&quot;/&gt;&lt;wsp:rsid wsp:val=&quot;00546210&quot;/&gt;&lt;wsp:rsid wsp:val=&quot;005479C2&quot;/&gt;&lt;wsp:rsid wsp:val=&quot;005503D4&quot;/&gt;&lt;wsp:rsid wsp:val=&quot;0055043E&quot;/&gt;&lt;wsp:rsid wsp:val=&quot;0055186A&quot;/&gt;&lt;wsp:rsid wsp:val=&quot;00552168&quot;/&gt;&lt;wsp:rsid wsp:val=&quot;00553D51&quot;/&gt;&lt;wsp:rsid wsp:val=&quot;00553ECA&quot;/&gt;&lt;wsp:rsid wsp:val=&quot;00555562&quot;/&gt;&lt;wsp:rsid wsp:val=&quot;00555CBB&quot;/&gt;&lt;wsp:rsid wsp:val=&quot;0055641C&quot;/&gt;&lt;wsp:rsid wsp:val=&quot;00556EF4&quot;/&gt;&lt;wsp:rsid wsp:val=&quot;0056188C&quot;/&gt;&lt;wsp:rsid wsp:val=&quot;00563792&quot;/&gt;&lt;wsp:rsid wsp:val=&quot;00563866&quot;/&gt;&lt;wsp:rsid wsp:val=&quot;00565E35&quot;/&gt;&lt;wsp:rsid wsp:val=&quot;0056618E&quot;/&gt;&lt;wsp:rsid wsp:val=&quot;00567D8C&quot;/&gt;&lt;wsp:rsid wsp:val=&quot;00567DF9&quot;/&gt;&lt;wsp:rsid wsp:val=&quot;00570C54&quot;/&gt;&lt;wsp:rsid wsp:val=&quot;00576CC0&quot;/&gt;&lt;wsp:rsid wsp:val=&quot;00577705&quot;/&gt;&lt;wsp:rsid wsp:val=&quot;005804B5&quot;/&gt;&lt;wsp:rsid wsp:val=&quot;00583DF4&quot;/&gt;&lt;wsp:rsid wsp:val=&quot;0058582A&quot;/&gt;&lt;wsp:rsid wsp:val=&quot;00591F76&quot;/&gt;&lt;wsp:rsid wsp:val=&quot;0059384F&quot;/&gt;&lt;wsp:rsid wsp:val=&quot;00595476&quot;/&gt;&lt;wsp:rsid wsp:val=&quot;00595DBE&quot;/&gt;&lt;wsp:rsid wsp:val=&quot;0059615C&quot;/&gt;&lt;wsp:rsid wsp:val=&quot;00596474&quot;/&gt;&lt;wsp:rsid wsp:val=&quot;00597DD9&quot;/&gt;&lt;wsp:rsid wsp:val=&quot;005A7F8C&quot;/&gt;&lt;wsp:rsid wsp:val=&quot;005B06BD&quot;/&gt;&lt;wsp:rsid wsp:val=&quot;005B0E73&quot;/&gt;&lt;wsp:rsid wsp:val=&quot;005B195C&quot;/&gt;&lt;wsp:rsid wsp:val=&quot;005B4B5A&quot;/&gt;&lt;wsp:rsid wsp:val=&quot;005B54EC&quot;/&gt;&lt;wsp:rsid wsp:val=&quot;005B77FA&quot;/&gt;&lt;wsp:rsid wsp:val=&quot;005C1C5F&quot;/&gt;&lt;wsp:rsid wsp:val=&quot;005C244C&quot;/&gt;&lt;wsp:rsid wsp:val=&quot;005C43D7&quot;/&gt;&lt;wsp:rsid wsp:val=&quot;005C4C86&quot;/&gt;&lt;wsp:rsid wsp:val=&quot;005C5914&quot;/&gt;&lt;wsp:rsid wsp:val=&quot;005C5F5D&quot;/&gt;&lt;wsp:rsid wsp:val=&quot;005C697C&quot;/&gt;&lt;wsp:rsid wsp:val=&quot;005C7250&quot;/&gt;&lt;wsp:rsid wsp:val=&quot;005D1C72&quot;/&gt;&lt;wsp:rsid wsp:val=&quot;005D1CC7&quot;/&gt;&lt;wsp:rsid wsp:val=&quot;005D2787&quot;/&gt;&lt;wsp:rsid wsp:val=&quot;005D3848&quot;/&gt;&lt;wsp:rsid wsp:val=&quot;005D3916&quot;/&gt;&lt;wsp:rsid wsp:val=&quot;005D56FB&quot;/&gt;&lt;wsp:rsid wsp:val=&quot;005D5E7E&quot;/&gt;&lt;wsp:rsid wsp:val=&quot;005D631F&quot;/&gt;&lt;wsp:rsid wsp:val=&quot;005D6987&quot;/&gt;&lt;wsp:rsid wsp:val=&quot;005D6C7A&quot;/&gt;&lt;wsp:rsid wsp:val=&quot;005D76AA&quot;/&gt;&lt;wsp:rsid wsp:val=&quot;005E07E4&quot;/&gt;&lt;wsp:rsid wsp:val=&quot;005E09B2&quot;/&gt;&lt;wsp:rsid wsp:val=&quot;005E34F0&quot;/&gt;&lt;wsp:rsid wsp:val=&quot;005E4DD3&quot;/&gt;&lt;wsp:rsid wsp:val=&quot;005F0F80&quot;/&gt;&lt;wsp:rsid wsp:val=&quot;005F0FCC&quot;/&gt;&lt;wsp:rsid wsp:val=&quot;005F15D9&quot;/&gt;&lt;wsp:rsid wsp:val=&quot;005F2F8F&quot;/&gt;&lt;wsp:rsid wsp:val=&quot;005F3BD8&quot;/&gt;&lt;wsp:rsid wsp:val=&quot;005F592E&quot;/&gt;&lt;wsp:rsid wsp:val=&quot;0060018B&quot;/&gt;&lt;wsp:rsid wsp:val=&quot;00602BE0&quot;/&gt;&lt;wsp:rsid wsp:val=&quot;00603DAF&quot;/&gt;&lt;wsp:rsid wsp:val=&quot;00604AF6&quot;/&gt;&lt;wsp:rsid wsp:val=&quot;006057D0&quot;/&gt;&lt;wsp:rsid wsp:val=&quot;0060581E&quot;/&gt;&lt;wsp:rsid wsp:val=&quot;0060623A&quot;/&gt;&lt;wsp:rsid wsp:val=&quot;006108AD&quot;/&gt;&lt;wsp:rsid wsp:val=&quot;00615CD5&quot;/&gt;&lt;wsp:rsid wsp:val=&quot;00617330&quot;/&gt;&lt;wsp:rsid wsp:val=&quot;00617FF4&quot;/&gt;&lt;wsp:rsid wsp:val=&quot;006209A2&quot;/&gt;&lt;wsp:rsid wsp:val=&quot;00621B02&quot;/&gt;&lt;wsp:rsid wsp:val=&quot;00625115&quot;/&gt;&lt;wsp:rsid wsp:val=&quot;00626DC7&quot;/&gt;&lt;wsp:rsid wsp:val=&quot;006303E8&quot;/&gt;&lt;wsp:rsid wsp:val=&quot;006320A1&quot;/&gt;&lt;wsp:rsid wsp:val=&quot;00632725&quot;/&gt;&lt;wsp:rsid wsp:val=&quot;00635B02&quot;/&gt;&lt;wsp:rsid wsp:val=&quot;006375AA&quot;/&gt;&lt;wsp:rsid wsp:val=&quot;00640093&quot;/&gt;&lt;wsp:rsid wsp:val=&quot;00640547&quot;/&gt;&lt;wsp:rsid wsp:val=&quot;0064167E&quot;/&gt;&lt;wsp:rsid wsp:val=&quot;00641FE9&quot;/&gt;&lt;wsp:rsid wsp:val=&quot;00642AFB&quot;/&gt;&lt;wsp:rsid wsp:val=&quot;006458E7&quot;/&gt;&lt;wsp:rsid wsp:val=&quot;0064640C&quot;/&gt;&lt;wsp:rsid wsp:val=&quot;0064665F&quot;/&gt;&lt;wsp:rsid wsp:val=&quot;00647878&quot;/&gt;&lt;wsp:rsid wsp:val=&quot;00647A8A&quot;/&gt;&lt;wsp:rsid wsp:val=&quot;00647BD1&quot;/&gt;&lt;wsp:rsid wsp:val=&quot;00650FCE&quot;/&gt;&lt;wsp:rsid wsp:val=&quot;00654165&quot;/&gt;&lt;wsp:rsid wsp:val=&quot;00654AB7&quot;/&gt;&lt;wsp:rsid wsp:val=&quot;00655593&quot;/&gt;&lt;wsp:rsid wsp:val=&quot;0065595A&quot;/&gt;&lt;wsp:rsid wsp:val=&quot;006613F1&quot;/&gt;&lt;wsp:rsid wsp:val=&quot;00661AFC&quot;/&gt;&lt;wsp:rsid wsp:val=&quot;00661B3E&quot;/&gt;&lt;wsp:rsid wsp:val=&quot;0066216D&quot;/&gt;&lt;wsp:rsid wsp:val=&quot;00663584&quot;/&gt;&lt;wsp:rsid wsp:val=&quot;00663E96&quot;/&gt;&lt;wsp:rsid wsp:val=&quot;00664DC6&quot;/&gt;&lt;wsp:rsid wsp:val=&quot;00667AD0&quot;/&gt;&lt;wsp:rsid wsp:val=&quot;00671121&quot;/&gt;&lt;wsp:rsid wsp:val=&quot;0067166F&quot;/&gt;&lt;wsp:rsid wsp:val=&quot;00671B57&quot;/&gt;&lt;wsp:rsid wsp:val=&quot;00672500&quot;/&gt;&lt;wsp:rsid wsp:val=&quot;0067324F&quot;/&gt;&lt;wsp:rsid wsp:val=&quot;00674CFF&quot;/&gt;&lt;wsp:rsid wsp:val=&quot;00674D34&quot;/&gt;&lt;wsp:rsid wsp:val=&quot;00675341&quot;/&gt;&lt;wsp:rsid wsp:val=&quot;00676F94&quot;/&gt;&lt;wsp:rsid wsp:val=&quot;0068107E&quot;/&gt;&lt;wsp:rsid wsp:val=&quot;006812EE&quot;/&gt;&lt;wsp:rsid wsp:val=&quot;00681CA0&quot;/&gt;&lt;wsp:rsid wsp:val=&quot;0068483D&quot;/&gt;&lt;wsp:rsid wsp:val=&quot;00685297&quot;/&gt;&lt;wsp:rsid wsp:val=&quot;0068766C&quot;/&gt;&lt;wsp:rsid wsp:val=&quot;006901FF&quot;/&gt;&lt;wsp:rsid wsp:val=&quot;00690D75&quot;/&gt;&lt;wsp:rsid wsp:val=&quot;00695564&quot;/&gt;&lt;wsp:rsid wsp:val=&quot;006976E7&quot;/&gt;&lt;wsp:rsid wsp:val=&quot;006A0A88&quot;/&gt;&lt;wsp:rsid wsp:val=&quot;006B137F&quot;/&gt;&lt;wsp:rsid wsp:val=&quot;006B209E&quot;/&gt;&lt;wsp:rsid wsp:val=&quot;006B2874&quot;/&gt;&lt;wsp:rsid wsp:val=&quot;006B42B9&quot;/&gt;&lt;wsp:rsid wsp:val=&quot;006B4CCD&quot;/&gt;&lt;wsp:rsid wsp:val=&quot;006C05CA&quot;/&gt;&lt;wsp:rsid wsp:val=&quot;006C0F6F&quot;/&gt;&lt;wsp:rsid wsp:val=&quot;006C22F4&quot;/&gt;&lt;wsp:rsid wsp:val=&quot;006D1084&quot;/&gt;&lt;wsp:rsid wsp:val=&quot;006D12CD&quot;/&gt;&lt;wsp:rsid wsp:val=&quot;006D20FF&quot;/&gt;&lt;wsp:rsid wsp:val=&quot;006D3937&quot;/&gt;&lt;wsp:rsid wsp:val=&quot;006D4E8F&quot;/&gt;&lt;wsp:rsid wsp:val=&quot;006D594B&quot;/&gt;&lt;wsp:rsid wsp:val=&quot;006D7A3E&quot;/&gt;&lt;wsp:rsid wsp:val=&quot;006E3770&quot;/&gt;&lt;wsp:rsid wsp:val=&quot;006E67DA&quot;/&gt;&lt;wsp:rsid wsp:val=&quot;006F3C3D&quot;/&gt;&lt;wsp:rsid wsp:val=&quot;006F59BC&quot;/&gt;&lt;wsp:rsid wsp:val=&quot;006F6318&quot;/&gt;&lt;wsp:rsid wsp:val=&quot;006F6515&quot;/&gt;&lt;wsp:rsid wsp:val=&quot;006F6813&quot;/&gt;&lt;wsp:rsid wsp:val=&quot;006F7863&quot;/&gt;&lt;wsp:rsid wsp:val=&quot;00700D3B&quot;/&gt;&lt;wsp:rsid wsp:val=&quot;00700DE5&quot;/&gt;&lt;wsp:rsid wsp:val=&quot;0070112C&quot;/&gt;&lt;wsp:rsid wsp:val=&quot;00701ECA&quot;/&gt;&lt;wsp:rsid wsp:val=&quot;00705023&quot;/&gt;&lt;wsp:rsid wsp:val=&quot;007104A8&quot;/&gt;&lt;wsp:rsid wsp:val=&quot;00712846&quot;/&gt;&lt;wsp:rsid wsp:val=&quot;00712C06&quot;/&gt;&lt;wsp:rsid wsp:val=&quot;00712FEF&quot;/&gt;&lt;wsp:rsid wsp:val=&quot;00717D9B&quot;/&gt;&lt;wsp:rsid wsp:val=&quot;007232A8&quot;/&gt;&lt;wsp:rsid wsp:val=&quot;00724D55&quot;/&gt;&lt;wsp:rsid wsp:val=&quot;00724F72&quot;/&gt;&lt;wsp:rsid wsp:val=&quot;00725AAC&quot;/&gt;&lt;wsp:rsid wsp:val=&quot;00725D5B&quot;/&gt;&lt;wsp:rsid wsp:val=&quot;007261E1&quot;/&gt;&lt;wsp:rsid wsp:val=&quot;0072794D&quot;/&gt;&lt;wsp:rsid wsp:val=&quot;007300B6&quot;/&gt;&lt;wsp:rsid wsp:val=&quot;00731659&quot;/&gt;&lt;wsp:rsid wsp:val=&quot;00731BE5&quot;/&gt;&lt;wsp:rsid wsp:val=&quot;00731E32&quot;/&gt;&lt;wsp:rsid wsp:val=&quot;00731F18&quot;/&gt;&lt;wsp:rsid wsp:val=&quot;007328F2&quot;/&gt;&lt;wsp:rsid wsp:val=&quot;00732DF7&quot;/&gt;&lt;wsp:rsid wsp:val=&quot;00733C68&quot;/&gt;&lt;wsp:rsid wsp:val=&quot;00733F3C&quot;/&gt;&lt;wsp:rsid wsp:val=&quot;007344A3&quot;/&gt;&lt;wsp:rsid wsp:val=&quot;007354D5&quot;/&gt;&lt;wsp:rsid wsp:val=&quot;007369F1&quot;/&gt;&lt;wsp:rsid wsp:val=&quot;00740643&quot;/&gt;&lt;wsp:rsid wsp:val=&quot;00741F6A&quot;/&gt;&lt;wsp:rsid wsp:val=&quot;00742294&quot;/&gt;&lt;wsp:rsid wsp:val=&quot;0074241D&quot;/&gt;&lt;wsp:rsid wsp:val=&quot;0074256A&quot;/&gt;&lt;wsp:rsid wsp:val=&quot;007429FF&quot;/&gt;&lt;wsp:rsid wsp:val=&quot;00742D95&quot;/&gt;&lt;wsp:rsid wsp:val=&quot;00743E80&quot;/&gt;&lt;wsp:rsid wsp:val=&quot;007458B9&quot;/&gt;&lt;wsp:rsid wsp:val=&quot;00746BAD&quot;/&gt;&lt;wsp:rsid wsp:val=&quot;0075025F&quot;/&gt;&lt;wsp:rsid wsp:val=&quot;0075047A&quot;/&gt;&lt;wsp:rsid wsp:val=&quot;00750692&quot;/&gt;&lt;wsp:rsid wsp:val=&quot;00750877&quot;/&gt;&lt;wsp:rsid wsp:val=&quot;007518DF&quot;/&gt;&lt;wsp:rsid wsp:val=&quot;007533F0&quot;/&gt;&lt;wsp:rsid wsp:val=&quot;007543C1&quot;/&gt;&lt;wsp:rsid wsp:val=&quot;007544A2&quot;/&gt;&lt;wsp:rsid wsp:val=&quot;007554CF&quot;/&gt;&lt;wsp:rsid wsp:val=&quot;00756150&quot;/&gt;&lt;wsp:rsid wsp:val=&quot;0075709B&quot;/&gt;&lt;wsp:rsid wsp:val=&quot;00760483&quot;/&gt;&lt;wsp:rsid wsp:val=&quot;00762A5E&quot;/&gt;&lt;wsp:rsid wsp:val=&quot;007654C9&quot;/&gt;&lt;wsp:rsid wsp:val=&quot;00766AB5&quot;/&gt;&lt;wsp:rsid wsp:val=&quot;00766D2F&quot;/&gt;&lt;wsp:rsid wsp:val=&quot;007770F7&quot;/&gt;&lt;wsp:rsid wsp:val=&quot;007776D1&quot;/&gt;&lt;wsp:rsid wsp:val=&quot;0078119E&quot;/&gt;&lt;wsp:rsid wsp:val=&quot;00782601&quot;/&gt;&lt;wsp:rsid wsp:val=&quot;00782C76&quot;/&gt;&lt;wsp:rsid wsp:val=&quot;007833DC&quot;/&gt;&lt;wsp:rsid wsp:val=&quot;00785115&quot;/&gt;&lt;wsp:rsid wsp:val=&quot;007854E3&quot;/&gt;&lt;wsp:rsid wsp:val=&quot;0078618D&quot;/&gt;&lt;wsp:rsid wsp:val=&quot;00790278&quot;/&gt;&lt;wsp:rsid wsp:val=&quot;0079097B&quot;/&gt;&lt;wsp:rsid wsp:val=&quot;00791BCA&quot;/&gt;&lt;wsp:rsid wsp:val=&quot;00791D1C&quot;/&gt;&lt;wsp:rsid wsp:val=&quot;007940E2&quot;/&gt;&lt;wsp:rsid wsp:val=&quot;00794277&quot;/&gt;&lt;wsp:rsid wsp:val=&quot;007A1B23&quot;/&gt;&lt;wsp:rsid wsp:val=&quot;007A28DE&quot;/&gt;&lt;wsp:rsid wsp:val=&quot;007A4753&quot;/&gt;&lt;wsp:rsid wsp:val=&quot;007A54B2&quot;/&gt;&lt;wsp:rsid wsp:val=&quot;007A654D&quot;/&gt;&lt;wsp:rsid wsp:val=&quot;007A67BB&quot;/&gt;&lt;wsp:rsid wsp:val=&quot;007B0A8C&quot;/&gt;&lt;wsp:rsid wsp:val=&quot;007B2AF2&quot;/&gt;&lt;wsp:rsid wsp:val=&quot;007B2B03&quot;/&gt;&lt;wsp:rsid wsp:val=&quot;007B4B68&quot;/&gt;&lt;wsp:rsid wsp:val=&quot;007B6D2D&quot;/&gt;&lt;wsp:rsid wsp:val=&quot;007C1F19&quot;/&gt;&lt;wsp:rsid wsp:val=&quot;007C22BE&quot;/&gt;&lt;wsp:rsid wsp:val=&quot;007C3E7E&quot;/&gt;&lt;wsp:rsid wsp:val=&quot;007C4325&quot;/&gt;&lt;wsp:rsid wsp:val=&quot;007D1202&quot;/&gt;&lt;wsp:rsid wsp:val=&quot;007D1A48&quot;/&gt;&lt;wsp:rsid wsp:val=&quot;007D3A6D&quot;/&gt;&lt;wsp:rsid wsp:val=&quot;007D5425&quot;/&gt;&lt;wsp:rsid wsp:val=&quot;007D5DA8&quot;/&gt;&lt;wsp:rsid wsp:val=&quot;007D5DE1&quot;/&gt;&lt;wsp:rsid wsp:val=&quot;007D70D2&quot;/&gt;&lt;wsp:rsid wsp:val=&quot;007E20DF&quot;/&gt;&lt;wsp:rsid wsp:val=&quot;007E3300&quot;/&gt;&lt;wsp:rsid wsp:val=&quot;007E3AAC&quot;/&gt;&lt;wsp:rsid wsp:val=&quot;007E4633&quot;/&gt;&lt;wsp:rsid wsp:val=&quot;007E48E5&quot;/&gt;&lt;wsp:rsid wsp:val=&quot;007E6952&quot;/&gt;&lt;wsp:rsid wsp:val=&quot;007F187A&quot;/&gt;&lt;wsp:rsid wsp:val=&quot;007F2733&quot;/&gt;&lt;wsp:rsid wsp:val=&quot;007F291A&quot;/&gt;&lt;wsp:rsid wsp:val=&quot;007F4609&quot;/&gt;&lt;wsp:rsid wsp:val=&quot;007F5362&quot;/&gt;&lt;wsp:rsid wsp:val=&quot;007F5E4E&quot;/&gt;&lt;wsp:rsid wsp:val=&quot;007F6062&quot;/&gt;&lt;wsp:rsid wsp:val=&quot;007F6156&quot;/&gt;&lt;wsp:rsid wsp:val=&quot;007F67F9&quot;/&gt;&lt;wsp:rsid wsp:val=&quot;007F78C3&quot;/&gt;&lt;wsp:rsid wsp:val=&quot;0080179A&quot;/&gt;&lt;wsp:rsid wsp:val=&quot;0080436E&quot;/&gt;&lt;wsp:rsid wsp:val=&quot;00805943&quot;/&gt;&lt;wsp:rsid wsp:val=&quot;0080645E&quot;/&gt;&lt;wsp:rsid wsp:val=&quot;008065EC&quot;/&gt;&lt;wsp:rsid wsp:val=&quot;008076FE&quot;/&gt;&lt;wsp:rsid wsp:val=&quot;00807E25&quot;/&gt;&lt;wsp:rsid wsp:val=&quot;00813241&quot;/&gt;&lt;wsp:rsid wsp:val=&quot;00813EA8&quot;/&gt;&lt;wsp:rsid wsp:val=&quot;0081411B&quot;/&gt;&lt;wsp:rsid wsp:val=&quot;00817E7D&quot;/&gt;&lt;wsp:rsid wsp:val=&quot;00817FB4&quot;/&gt;&lt;wsp:rsid wsp:val=&quot;008203A3&quot;/&gt;&lt;wsp:rsid wsp:val=&quot;00820435&quot;/&gt;&lt;wsp:rsid wsp:val=&quot;00822198&quot;/&gt;&lt;wsp:rsid wsp:val=&quot;00822995&quot;/&gt;&lt;wsp:rsid wsp:val=&quot;00826146&quot;/&gt;&lt;wsp:rsid wsp:val=&quot;00826D56&quot;/&gt;&lt;wsp:rsid wsp:val=&quot;00832B5F&quot;/&gt;&lt;wsp:rsid wsp:val=&quot;008363C6&quot;/&gt;&lt;wsp:rsid wsp:val=&quot;008439A7&quot;/&gt;&lt;wsp:rsid wsp:val=&quot;00843FAC&quot;/&gt;&lt;wsp:rsid wsp:val=&quot;0084529F&quot;/&gt;&lt;wsp:rsid wsp:val=&quot;00845448&quot;/&gt;&lt;wsp:rsid wsp:val=&quot;008455CF&quot;/&gt;&lt;wsp:rsid wsp:val=&quot;00845A40&quot;/&gt;&lt;wsp:rsid wsp:val=&quot;00853593&quot;/&gt;&lt;wsp:rsid wsp:val=&quot;0085531B&quot;/&gt;&lt;wsp:rsid wsp:val=&quot;00857086&quot;/&gt;&lt;wsp:rsid wsp:val=&quot;00863FFE&quot;/&gt;&lt;wsp:rsid wsp:val=&quot;008641DE&quot;/&gt;&lt;wsp:rsid wsp:val=&quot;0086422D&quot;/&gt;&lt;wsp:rsid wsp:val=&quot;00864466&quot;/&gt;&lt;wsp:rsid wsp:val=&quot;00865014&quot;/&gt;&lt;wsp:rsid wsp:val=&quot;008652D9&quot;/&gt;&lt;wsp:rsid wsp:val=&quot;00865BE0&quot;/&gt;&lt;wsp:rsid wsp:val=&quot;00866F8C&quot;/&gt;&lt;wsp:rsid wsp:val=&quot;008671B6&quot;/&gt;&lt;wsp:rsid wsp:val=&quot;008678AB&quot;/&gt;&lt;wsp:rsid wsp:val=&quot;0087168F&quot;/&gt;&lt;wsp:rsid wsp:val=&quot;008729BD&quot;/&gt;&lt;wsp:rsid wsp:val=&quot;0087339C&quot;/&gt;&lt;wsp:rsid wsp:val=&quot;00873525&quot;/&gt;&lt;wsp:rsid wsp:val=&quot;00874D35&quot;/&gt;&lt;wsp:rsid wsp:val=&quot;0087513E&quot;/&gt;&lt;wsp:rsid wsp:val=&quot;00876FDB&quot;/&gt;&lt;wsp:rsid wsp:val=&quot;0088091B&quot;/&gt;&lt;wsp:rsid wsp:val=&quot;0088136E&quot;/&gt;&lt;wsp:rsid wsp:val=&quot;00881DA9&quot;/&gt;&lt;wsp:rsid wsp:val=&quot;00886B80&quot;/&gt;&lt;wsp:rsid wsp:val=&quot;0088749F&quot;/&gt;&lt;wsp:rsid wsp:val=&quot;00891505&quot;/&gt;&lt;wsp:rsid wsp:val=&quot;00891EE9&quot;/&gt;&lt;wsp:rsid wsp:val=&quot;00892440&quot;/&gt;&lt;wsp:rsid wsp:val=&quot;00892F61&quot;/&gt;&lt;wsp:rsid wsp:val=&quot;00893D47&quot;/&gt;&lt;wsp:rsid wsp:val=&quot;00893F79&quot;/&gt;&lt;wsp:rsid wsp:val=&quot;00894DF5&quot;/&gt;&lt;wsp:rsid wsp:val=&quot;00895D29&quot;/&gt;&lt;wsp:rsid wsp:val=&quot;0089771B&quot;/&gt;&lt;wsp:rsid wsp:val=&quot;00897E39&quot;/&gt;&lt;wsp:rsid wsp:val=&quot;008A05C2&quot;/&gt;&lt;wsp:rsid wsp:val=&quot;008A1957&quot;/&gt;&lt;wsp:rsid wsp:val=&quot;008A19EA&quot;/&gt;&lt;wsp:rsid wsp:val=&quot;008A449D&quot;/&gt;&lt;wsp:rsid wsp:val=&quot;008A5A0F&quot;/&gt;&lt;wsp:rsid wsp:val=&quot;008A7734&quot;/&gt;&lt;wsp:rsid wsp:val=&quot;008A79C5&quot;/&gt;&lt;wsp:rsid wsp:val=&quot;008A7CD4&quot;/&gt;&lt;wsp:rsid wsp:val=&quot;008B0404&quot;/&gt;&lt;wsp:rsid wsp:val=&quot;008B0798&quot;/&gt;&lt;wsp:rsid wsp:val=&quot;008B39ED&quot;/&gt;&lt;wsp:rsid wsp:val=&quot;008B4788&quot;/&gt;&lt;wsp:rsid wsp:val=&quot;008B56B7&quot;/&gt;&lt;wsp:rsid wsp:val=&quot;008B5B8D&quot;/&gt;&lt;wsp:rsid wsp:val=&quot;008C1897&quot;/&gt;&lt;wsp:rsid wsp:val=&quot;008C19FA&quot;/&gt;&lt;wsp:rsid wsp:val=&quot;008C3295&quot;/&gt;&lt;wsp:rsid wsp:val=&quot;008C3B60&quot;/&gt;&lt;wsp:rsid wsp:val=&quot;008C57BA&quot;/&gt;&lt;wsp:rsid wsp:val=&quot;008C5B60&quot;/&gt;&lt;wsp:rsid wsp:val=&quot;008C6474&quot;/&gt;&lt;wsp:rsid wsp:val=&quot;008C78E2&quot;/&gt;&lt;wsp:rsid wsp:val=&quot;008D00C0&quot;/&gt;&lt;wsp:rsid wsp:val=&quot;008D171F&quot;/&gt;&lt;wsp:rsid wsp:val=&quot;008D1B98&quot;/&gt;&lt;wsp:rsid wsp:val=&quot;008D3863&quot;/&gt;&lt;wsp:rsid wsp:val=&quot;008D3B4B&quot;/&gt;&lt;wsp:rsid wsp:val=&quot;008D3DA8&quot;/&gt;&lt;wsp:rsid wsp:val=&quot;008D7A7F&quot;/&gt;&lt;wsp:rsid wsp:val=&quot;008E27E4&quot;/&gt;&lt;wsp:rsid wsp:val=&quot;008E3460&quot;/&gt;&lt;wsp:rsid wsp:val=&quot;008E470A&quot;/&gt;&lt;wsp:rsid wsp:val=&quot;008E4A59&quot;/&gt;&lt;wsp:rsid wsp:val=&quot;008E60EA&quot;/&gt;&lt;wsp:rsid wsp:val=&quot;008E60F8&quot;/&gt;&lt;wsp:rsid wsp:val=&quot;008E671B&quot;/&gt;&lt;wsp:rsid wsp:val=&quot;008E6A7F&quot;/&gt;&lt;wsp:rsid wsp:val=&quot;008E6CE4&quot;/&gt;&lt;wsp:rsid wsp:val=&quot;008E7B9D&quot;/&gt;&lt;wsp:rsid wsp:val=&quot;008E7D7E&quot;/&gt;&lt;wsp:rsid wsp:val=&quot;008F11A4&quot;/&gt;&lt;wsp:rsid wsp:val=&quot;008F1641&quot;/&gt;&lt;wsp:rsid wsp:val=&quot;008F1D11&quot;/&gt;&lt;wsp:rsid wsp:val=&quot;008F26AE&quot;/&gt;&lt;wsp:rsid wsp:val=&quot;008F2ADC&quot;/&gt;&lt;wsp:rsid wsp:val=&quot;008F48F2&quot;/&gt;&lt;wsp:rsid wsp:val=&quot;008F5363&quot;/&gt;&lt;wsp:rsid wsp:val=&quot;008F5BF0&quot;/&gt;&lt;wsp:rsid wsp:val=&quot;008F76C4&quot;/&gt;&lt;wsp:rsid wsp:val=&quot;00900543&quot;/&gt;&lt;wsp:rsid wsp:val=&quot;00901417&quot;/&gt;&lt;wsp:rsid wsp:val=&quot;00901658&quot;/&gt;&lt;wsp:rsid wsp:val=&quot;009017B9&quot;/&gt;&lt;wsp:rsid wsp:val=&quot;0090307C&quot;/&gt;&lt;wsp:rsid wsp:val=&quot;00904C26&quot;/&gt;&lt;wsp:rsid wsp:val=&quot;009051CB&quot;/&gt;&lt;wsp:rsid wsp:val=&quot;00907F83&quot;/&gt;&lt;wsp:rsid wsp:val=&quot;00911467&quot;/&gt;&lt;wsp:rsid wsp:val=&quot;00913355&quot;/&gt;&lt;wsp:rsid wsp:val=&quot;00915844&quot;/&gt;&lt;wsp:rsid wsp:val=&quot;00915F1D&quot;/&gt;&lt;wsp:rsid wsp:val=&quot;00916926&quot;/&gt;&lt;wsp:rsid wsp:val=&quot;00920430&quot;/&gt;&lt;wsp:rsid wsp:val=&quot;00921FE8&quot;/&gt;&lt;wsp:rsid wsp:val=&quot;00923194&quot;/&gt;&lt;wsp:rsid wsp:val=&quot;00923C29&quot;/&gt;&lt;wsp:rsid wsp:val=&quot;00923EE6&quot;/&gt;&lt;wsp:rsid wsp:val=&quot;00926ADC&quot;/&gt;&lt;wsp:rsid wsp:val=&quot;00927270&quot;/&gt;&lt;wsp:rsid wsp:val=&quot;0093038E&quot;/&gt;&lt;wsp:rsid wsp:val=&quot;009304ED&quot;/&gt;&lt;wsp:rsid wsp:val=&quot;009326F4&quot;/&gt;&lt;wsp:rsid wsp:val=&quot;00932B7E&quot;/&gt;&lt;wsp:rsid wsp:val=&quot;0093350A&quot;/&gt;&lt;wsp:rsid wsp:val=&quot;00935241&quot;/&gt;&lt;wsp:rsid wsp:val=&quot;00937E7F&quot;/&gt;&lt;wsp:rsid wsp:val=&quot;009426CA&quot;/&gt;&lt;wsp:rsid wsp:val=&quot;009436DB&quot;/&gt;&lt;wsp:rsid wsp:val=&quot;00944B2C&quot;/&gt;&lt;wsp:rsid wsp:val=&quot;00944BB1&quot;/&gt;&lt;wsp:rsid wsp:val=&quot;009467E0&quot;/&gt;&lt;wsp:rsid wsp:val=&quot;00946B2F&quot;/&gt;&lt;wsp:rsid wsp:val=&quot;00947FA3&quot;/&gt;&lt;wsp:rsid wsp:val=&quot;0095157D&quot;/&gt;&lt;wsp:rsid wsp:val=&quot;009529F2&quot;/&gt;&lt;wsp:rsid wsp:val=&quot;00954C4B&quot;/&gt;&lt;wsp:rsid wsp:val=&quot;00955FA6&quot;/&gt;&lt;wsp:rsid wsp:val=&quot;00956578&quot;/&gt;&lt;wsp:rsid wsp:val=&quot;00956EBC&quot;/&gt;&lt;wsp:rsid wsp:val=&quot;00960990&quot;/&gt;&lt;wsp:rsid wsp:val=&quot;00961B99&quot;/&gt;&lt;wsp:rsid wsp:val=&quot;009624AB&quot;/&gt;&lt;wsp:rsid wsp:val=&quot;00962CE0&quot;/&gt;&lt;wsp:rsid wsp:val=&quot;0096352D&quot;/&gt;&lt;wsp:rsid wsp:val=&quot;00964F06&quot;/&gt;&lt;wsp:rsid wsp:val=&quot;00966606&quot;/&gt;&lt;wsp:rsid wsp:val=&quot;00970ED6&quot;/&gt;&lt;wsp:rsid wsp:val=&quot;00971B9C&quot;/&gt;&lt;wsp:rsid wsp:val=&quot;009759A4&quot;/&gt;&lt;wsp:rsid wsp:val=&quot;00977B8C&quot;/&gt;&lt;wsp:rsid wsp:val=&quot;0098108E&quot;/&gt;&lt;wsp:rsid wsp:val=&quot;009837F8&quot;/&gt;&lt;wsp:rsid wsp:val=&quot;00986B9D&quot;/&gt;&lt;wsp:rsid wsp:val=&quot;0098743E&quot;/&gt;&lt;wsp:rsid wsp:val=&quot;00991868&quot;/&gt;&lt;wsp:rsid wsp:val=&quot;00991E21&quot;/&gt;&lt;wsp:rsid wsp:val=&quot;00991FBF&quot;/&gt;&lt;wsp:rsid wsp:val=&quot;00991FDA&quot;/&gt;&lt;wsp:rsid wsp:val=&quot;009930B7&quot;/&gt;&lt;wsp:rsid wsp:val=&quot;00993DFD&quot;/&gt;&lt;wsp:rsid wsp:val=&quot;0099493B&quot;/&gt;&lt;wsp:rsid wsp:val=&quot;00995597&quot;/&gt;&lt;wsp:rsid wsp:val=&quot;009956E0&quot;/&gt;&lt;wsp:rsid wsp:val=&quot;00995995&quot;/&gt;&lt;wsp:rsid wsp:val=&quot;00996DE4&quot;/&gt;&lt;wsp:rsid wsp:val=&quot;00997F5B&quot;/&gt;&lt;wsp:rsid wsp:val=&quot;009A42CC&quot;/&gt;&lt;wsp:rsid wsp:val=&quot;009A563A&quot;/&gt;&lt;wsp:rsid wsp:val=&quot;009B01A0&quot;/&gt;&lt;wsp:rsid wsp:val=&quot;009B152F&quot;/&gt;&lt;wsp:rsid wsp:val=&quot;009B4C57&quot;/&gt;&lt;wsp:rsid wsp:val=&quot;009B4F29&quot;/&gt;&lt;wsp:rsid wsp:val=&quot;009B5895&quot;/&gt;&lt;wsp:rsid wsp:val=&quot;009C3FD8&quot;/&gt;&lt;wsp:rsid wsp:val=&quot;009C4DA4&quot;/&gt;&lt;wsp:rsid wsp:val=&quot;009C69E3&quot;/&gt;&lt;wsp:rsid wsp:val=&quot;009C6C1C&quot;/&gt;&lt;wsp:rsid wsp:val=&quot;009D2A44&quot;/&gt;&lt;wsp:rsid wsp:val=&quot;009D3A8D&quot;/&gt;&lt;wsp:rsid wsp:val=&quot;009D5116&quot;/&gt;&lt;wsp:rsid wsp:val=&quot;009D59F9&quot;/&gt;&lt;wsp:rsid wsp:val=&quot;009D6E61&quot;/&gt;&lt;wsp:rsid wsp:val=&quot;009E19E9&quot;/&gt;&lt;wsp:rsid wsp:val=&quot;009E26E6&quot;/&gt;&lt;wsp:rsid wsp:val=&quot;009E4058&quot;/&gt;&lt;wsp:rsid wsp:val=&quot;009E4605&quot;/&gt;&lt;wsp:rsid wsp:val=&quot;009E470E&quot;/&gt;&lt;wsp:rsid wsp:val=&quot;009F2C45&quot;/&gt;&lt;wsp:rsid wsp:val=&quot;009F31C8&quot;/&gt;&lt;wsp:rsid wsp:val=&quot;00A00FA6&quot;/&gt;&lt;wsp:rsid wsp:val=&quot;00A014F1&quot;/&gt;&lt;wsp:rsid wsp:val=&quot;00A02375&quot;/&gt;&lt;wsp:rsid wsp:val=&quot;00A0242A&quot;/&gt;&lt;wsp:rsid wsp:val=&quot;00A04783&quot;/&gt;&lt;wsp:rsid wsp:val=&quot;00A052BB&quot;/&gt;&lt;wsp:rsid wsp:val=&quot;00A069CD&quot;/&gt;&lt;wsp:rsid wsp:val=&quot;00A06DC2&quot;/&gt;&lt;wsp:rsid wsp:val=&quot;00A06FEA&quot;/&gt;&lt;wsp:rsid wsp:val=&quot;00A119BC&quot;/&gt;&lt;wsp:rsid wsp:val=&quot;00A12849&quot;/&gt;&lt;wsp:rsid wsp:val=&quot;00A1578B&quot;/&gt;&lt;wsp:rsid wsp:val=&quot;00A158FA&quot;/&gt;&lt;wsp:rsid wsp:val=&quot;00A15A31&quot;/&gt;&lt;wsp:rsid wsp:val=&quot;00A1670B&quot;/&gt;&lt;wsp:rsid wsp:val=&quot;00A16E07&quot;/&gt;&lt;wsp:rsid wsp:val=&quot;00A20046&quot;/&gt;&lt;wsp:rsid wsp:val=&quot;00A208A7&quot;/&gt;&lt;wsp:rsid wsp:val=&quot;00A247CA&quot;/&gt;&lt;wsp:rsid wsp:val=&quot;00A24DA3&quot;/&gt;&lt;wsp:rsid wsp:val=&quot;00A25BAF&quot;/&gt;&lt;wsp:rsid wsp:val=&quot;00A300F9&quot;/&gt;&lt;wsp:rsid wsp:val=&quot;00A309EA&quot;/&gt;&lt;wsp:rsid wsp:val=&quot;00A31BE5&quot;/&gt;&lt;wsp:rsid wsp:val=&quot;00A34D3D&quot;/&gt;&lt;wsp:rsid wsp:val=&quot;00A412D8&quot;/&gt;&lt;wsp:rsid wsp:val=&quot;00A4181C&quot;/&gt;&lt;wsp:rsid wsp:val=&quot;00A424D7&quot;/&gt;&lt;wsp:rsid wsp:val=&quot;00A440BD&quot;/&gt;&lt;wsp:rsid wsp:val=&quot;00A4562F&quot;/&gt;&lt;wsp:rsid wsp:val=&quot;00A45701&quot;/&gt;&lt;wsp:rsid wsp:val=&quot;00A46354&quot;/&gt;&lt;wsp:rsid wsp:val=&quot;00A47B21&quot;/&gt;&lt;wsp:rsid wsp:val=&quot;00A50152&quot;/&gt;&lt;wsp:rsid wsp:val=&quot;00A50306&quot;/&gt;&lt;wsp:rsid wsp:val=&quot;00A50DAC&quot;/&gt;&lt;wsp:rsid wsp:val=&quot;00A51977&quot;/&gt;&lt;wsp:rsid wsp:val=&quot;00A51BCB&quot;/&gt;&lt;wsp:rsid wsp:val=&quot;00A51E2D&quot;/&gt;&lt;wsp:rsid wsp:val=&quot;00A56A92&quot;/&gt;&lt;wsp:rsid wsp:val=&quot;00A56DF1&quot;/&gt;&lt;wsp:rsid wsp:val=&quot;00A60E91&quot;/&gt;&lt;wsp:rsid wsp:val=&quot;00A619AD&quot;/&gt;&lt;wsp:rsid wsp:val=&quot;00A63E02&quot;/&gt;&lt;wsp:rsid wsp:val=&quot;00A641AC&quot;/&gt;&lt;wsp:rsid wsp:val=&quot;00A648B8&quot;/&gt;&lt;wsp:rsid wsp:val=&quot;00A652E2&quot;/&gt;&lt;wsp:rsid wsp:val=&quot;00A6595C&quot;/&gt;&lt;wsp:rsid wsp:val=&quot;00A65DAE&quot;/&gt;&lt;wsp:rsid wsp:val=&quot;00A65FAC&quot;/&gt;&lt;wsp:rsid wsp:val=&quot;00A67EB5&quot;/&gt;&lt;wsp:rsid wsp:val=&quot;00A7096E&quot;/&gt;&lt;wsp:rsid wsp:val=&quot;00A71EC5&quot;/&gt;&lt;wsp:rsid wsp:val=&quot;00A723A4&quot;/&gt;&lt;wsp:rsid wsp:val=&quot;00A7429D&quot;/&gt;&lt;wsp:rsid wsp:val=&quot;00A746CC&quot;/&gt;&lt;wsp:rsid wsp:val=&quot;00A7704C&quot;/&gt;&lt;wsp:rsid wsp:val=&quot;00A779B2&quot;/&gt;&lt;wsp:rsid wsp:val=&quot;00A8373D&quot;/&gt;&lt;wsp:rsid wsp:val=&quot;00A84920&quot;/&gt;&lt;wsp:rsid wsp:val=&quot;00A85002&quot;/&gt;&lt;wsp:rsid wsp:val=&quot;00A90D60&quot;/&gt;&lt;wsp:rsid wsp:val=&quot;00A92208&quot;/&gt;&lt;wsp:rsid wsp:val=&quot;00A922EB&quot;/&gt;&lt;wsp:rsid wsp:val=&quot;00A93235&quot;/&gt;&lt;wsp:rsid wsp:val=&quot;00A95426&quot;/&gt;&lt;wsp:rsid wsp:val=&quot;00A95C93&quot;/&gt;&lt;wsp:rsid wsp:val=&quot;00A961C1&quot;/&gt;&lt;wsp:rsid wsp:val=&quot;00A97296&quot;/&gt;&lt;wsp:rsid wsp:val=&quot;00A975CB&quot;/&gt;&lt;wsp:rsid wsp:val=&quot;00A9787A&quot;/&gt;&lt;wsp:rsid wsp:val=&quot;00A97ABC&quot;/&gt;&lt;wsp:rsid wsp:val=&quot;00A97ECC&quot;/&gt;&lt;wsp:rsid wsp:val=&quot;00AA36DE&quot;/&gt;&lt;wsp:rsid wsp:val=&quot;00AA43A8&quot;/&gt;&lt;wsp:rsid wsp:val=&quot;00AA4B69&quot;/&gt;&lt;wsp:rsid wsp:val=&quot;00AA5211&quot;/&gt;&lt;wsp:rsid wsp:val=&quot;00AB1D80&quot;/&gt;&lt;wsp:rsid wsp:val=&quot;00AB30D7&quot;/&gt;&lt;wsp:rsid wsp:val=&quot;00AB3BBD&quot;/&gt;&lt;wsp:rsid wsp:val=&quot;00AB3FFA&quot;/&gt;&lt;wsp:rsid wsp:val=&quot;00AB5917&quot;/&gt;&lt;wsp:rsid wsp:val=&quot;00AB5F6C&quot;/&gt;&lt;wsp:rsid wsp:val=&quot;00AB61A7&quot;/&gt;&lt;wsp:rsid wsp:val=&quot;00AB7694&quot;/&gt;&lt;wsp:rsid wsp:val=&quot;00AC0C67&quot;/&gt;&lt;wsp:rsid wsp:val=&quot;00AC0F47&quot;/&gt;&lt;wsp:rsid wsp:val=&quot;00AC1EF9&quot;/&gt;&lt;wsp:rsid wsp:val=&quot;00AC2D6C&quot;/&gt;&lt;wsp:rsid wsp:val=&quot;00AC3EBA&quot;/&gt;&lt;wsp:rsid wsp:val=&quot;00AC5A7B&quot;/&gt;&lt;wsp:rsid wsp:val=&quot;00AC7108&quot;/&gt;&lt;wsp:rsid wsp:val=&quot;00AD4AF0&quot;/&gt;&lt;wsp:rsid wsp:val=&quot;00AD7C7E&quot;/&gt;&lt;wsp:rsid wsp:val=&quot;00AE0180&quot;/&gt;&lt;wsp:rsid wsp:val=&quot;00AE090C&quot;/&gt;&lt;wsp:rsid wsp:val=&quot;00AE1052&quot;/&gt;&lt;wsp:rsid wsp:val=&quot;00AE19BA&quot;/&gt;&lt;wsp:rsid wsp:val=&quot;00AE1EED&quot;/&gt;&lt;wsp:rsid wsp:val=&quot;00AE2F57&quot;/&gt;&lt;wsp:rsid wsp:val=&quot;00AE2FF9&quot;/&gt;&lt;wsp:rsid wsp:val=&quot;00AE3C5F&quot;/&gt;&lt;wsp:rsid wsp:val=&quot;00AE600E&quot;/&gt;&lt;wsp:rsid wsp:val=&quot;00AE6124&quot;/&gt;&lt;wsp:rsid wsp:val=&quot;00AF1199&quot;/&gt;&lt;wsp:rsid wsp:val=&quot;00AF1E0E&quot;/&gt;&lt;wsp:rsid wsp:val=&quot;00AF3E0C&quot;/&gt;&lt;wsp:rsid wsp:val=&quot;00AF3E57&quot;/&gt;&lt;wsp:rsid wsp:val=&quot;00AF5876&quot;/&gt;&lt;wsp:rsid wsp:val=&quot;00AF787B&quot;/&gt;&lt;wsp:rsid wsp:val=&quot;00B01868&quot;/&gt;&lt;wsp:rsid wsp:val=&quot;00B0411F&quot;/&gt;&lt;wsp:rsid wsp:val=&quot;00B05AC3&quot;/&gt;&lt;wsp:rsid wsp:val=&quot;00B07BE0&quot;/&gt;&lt;wsp:rsid wsp:val=&quot;00B11134&quot;/&gt;&lt;wsp:rsid wsp:val=&quot;00B11B6E&quot;/&gt;&lt;wsp:rsid wsp:val=&quot;00B122C2&quot;/&gt;&lt;wsp:rsid wsp:val=&quot;00B1546E&quot;/&gt;&lt;wsp:rsid wsp:val=&quot;00B17615&quot;/&gt;&lt;wsp:rsid wsp:val=&quot;00B20472&quot;/&gt;&lt;wsp:rsid wsp:val=&quot;00B22C39&quot;/&gt;&lt;wsp:rsid wsp:val=&quot;00B232FC&quot;/&gt;&lt;wsp:rsid wsp:val=&quot;00B24BD8&quot;/&gt;&lt;wsp:rsid wsp:val=&quot;00B25B7A&quot;/&gt;&lt;wsp:rsid wsp:val=&quot;00B27968&quot;/&gt;&lt;wsp:rsid wsp:val=&quot;00B30B09&quot;/&gt;&lt;wsp:rsid wsp:val=&quot;00B332A3&quot;/&gt;&lt;wsp:rsid wsp:val=&quot;00B33842&quot;/&gt;&lt;wsp:rsid wsp:val=&quot;00B340B4&quot;/&gt;&lt;wsp:rsid wsp:val=&quot;00B34C25&quot;/&gt;&lt;wsp:rsid wsp:val=&quot;00B41B40&quot;/&gt;&lt;wsp:rsid wsp:val=&quot;00B42005&quot;/&gt;&lt;wsp:rsid wsp:val=&quot;00B4221D&quot;/&gt;&lt;wsp:rsid wsp:val=&quot;00B42573&quot;/&gt;&lt;wsp:rsid wsp:val=&quot;00B42C63&quot;/&gt;&lt;wsp:rsid wsp:val=&quot;00B4652E&quot;/&gt;&lt;wsp:rsid wsp:val=&quot;00B46EF4&quot;/&gt;&lt;wsp:rsid wsp:val=&quot;00B46FB9&quot;/&gt;&lt;wsp:rsid wsp:val=&quot;00B50603&quot;/&gt;&lt;wsp:rsid wsp:val=&quot;00B51D14&quot;/&gt;&lt;wsp:rsid wsp:val=&quot;00B53076&quot;/&gt;&lt;wsp:rsid wsp:val=&quot;00B53F6F&quot;/&gt;&lt;wsp:rsid wsp:val=&quot;00B56801&quot;/&gt;&lt;wsp:rsid wsp:val=&quot;00B568F2&quot;/&gt;&lt;wsp:rsid wsp:val=&quot;00B6110E&quot;/&gt;&lt;wsp:rsid wsp:val=&quot;00B65A66&quot;/&gt;&lt;wsp:rsid wsp:val=&quot;00B6758A&quot;/&gt;&lt;wsp:rsid wsp:val=&quot;00B67A35&quot;/&gt;&lt;wsp:rsid wsp:val=&quot;00B72C0B&quot;/&gt;&lt;wsp:rsid wsp:val=&quot;00B72D39&quot;/&gt;&lt;wsp:rsid wsp:val=&quot;00B734FB&quot;/&gt;&lt;wsp:rsid wsp:val=&quot;00B74140&quot;/&gt;&lt;wsp:rsid wsp:val=&quot;00B75E16&quot;/&gt;&lt;wsp:rsid wsp:val=&quot;00B76D4E&quot;/&gt;&lt;wsp:rsid wsp:val=&quot;00B77016&quot;/&gt;&lt;wsp:rsid wsp:val=&quot;00B77502&quot;/&gt;&lt;wsp:rsid wsp:val=&quot;00B80785&quot;/&gt;&lt;wsp:rsid wsp:val=&quot;00B80A59&quot;/&gt;&lt;wsp:rsid wsp:val=&quot;00B80C47&quot;/&gt;&lt;wsp:rsid wsp:val=&quot;00B8168E&quot;/&gt;&lt;wsp:rsid wsp:val=&quot;00B81AAD&quot;/&gt;&lt;wsp:rsid wsp:val=&quot;00B825A5&quot;/&gt;&lt;wsp:rsid wsp:val=&quot;00B84988&quot;/&gt;&lt;wsp:rsid wsp:val=&quot;00B857BE&quot;/&gt;&lt;wsp:rsid wsp:val=&quot;00B8584C&quot;/&gt;&lt;wsp:rsid wsp:val=&quot;00B8669E&quot;/&gt;&lt;wsp:rsid wsp:val=&quot;00B86E2B&quot;/&gt;&lt;wsp:rsid wsp:val=&quot;00B8799F&quot;/&gt;&lt;wsp:rsid wsp:val=&quot;00B90834&quot;/&gt;&lt;wsp:rsid wsp:val=&quot;00B92845&quot;/&gt;&lt;wsp:rsid wsp:val=&quot;00B93A11&quot;/&gt;&lt;wsp:rsid wsp:val=&quot;00B946C4&quot;/&gt;&lt;wsp:rsid wsp:val=&quot;00B9607C&quot;/&gt;&lt;wsp:rsid wsp:val=&quot;00B961BC&quot;/&gt;&lt;wsp:rsid wsp:val=&quot;00B979D9&quot;/&gt;&lt;wsp:rsid wsp:val=&quot;00BA2CFF&quot;/&gt;&lt;wsp:rsid wsp:val=&quot;00BA5272&quot;/&gt;&lt;wsp:rsid wsp:val=&quot;00BA663C&quot;/&gt;&lt;wsp:rsid wsp:val=&quot;00BB18FC&quot;/&gt;&lt;wsp:rsid wsp:val=&quot;00BB327B&quot;/&gt;&lt;wsp:rsid wsp:val=&quot;00BB3286&quot;/&gt;&lt;wsp:rsid wsp:val=&quot;00BB45AF&quot;/&gt;&lt;wsp:rsid wsp:val=&quot;00BB485C&quot;/&gt;&lt;wsp:rsid wsp:val=&quot;00BB5421&quot;/&gt;&lt;wsp:rsid wsp:val=&quot;00BB5695&quot;/&gt;&lt;wsp:rsid wsp:val=&quot;00BB67C8&quot;/&gt;&lt;wsp:rsid wsp:val=&quot;00BB6C22&quot;/&gt;&lt;wsp:rsid wsp:val=&quot;00BC0314&quot;/&gt;&lt;wsp:rsid wsp:val=&quot;00BC031A&quot;/&gt;&lt;wsp:rsid wsp:val=&quot;00BC3956&quot;/&gt;&lt;wsp:rsid wsp:val=&quot;00BC3B2E&quot;/&gt;&lt;wsp:rsid wsp:val=&quot;00BC3FFB&quot;/&gt;&lt;wsp:rsid wsp:val=&quot;00BC4017&quot;/&gt;&lt;wsp:rsid wsp:val=&quot;00BC4533&quot;/&gt;&lt;wsp:rsid wsp:val=&quot;00BC62A8&quot;/&gt;&lt;wsp:rsid wsp:val=&quot;00BD36E3&quot;/&gt;&lt;wsp:rsid wsp:val=&quot;00BD3CBA&quot;/&gt;&lt;wsp:rsid wsp:val=&quot;00BD4392&quot;/&gt;&lt;wsp:rsid wsp:val=&quot;00BD4C02&quot;/&gt;&lt;wsp:rsid wsp:val=&quot;00BD5F57&quot;/&gt;&lt;wsp:rsid wsp:val=&quot;00BD7022&quot;/&gt;&lt;wsp:rsid wsp:val=&quot;00BD73E3&quot;/&gt;&lt;wsp:rsid wsp:val=&quot;00BE1FDA&quot;/&gt;&lt;wsp:rsid wsp:val=&quot;00BE3B7B&quot;/&gt;&lt;wsp:rsid wsp:val=&quot;00BE3E35&quot;/&gt;&lt;wsp:rsid wsp:val=&quot;00BE445B&quot;/&gt;&lt;wsp:rsid wsp:val=&quot;00BE4967&quot;/&gt;&lt;wsp:rsid wsp:val=&quot;00BE4A8B&quot;/&gt;&lt;wsp:rsid wsp:val=&quot;00BE54A7&quot;/&gt;&lt;wsp:rsid wsp:val=&quot;00BE6D7C&quot;/&gt;&lt;wsp:rsid wsp:val=&quot;00BE6EFF&quot;/&gt;&lt;wsp:rsid wsp:val=&quot;00BE7FBF&quot;/&gt;&lt;wsp:rsid wsp:val=&quot;00BF27F7&quot;/&gt;&lt;wsp:rsid wsp:val=&quot;00BF282D&quot;/&gt;&lt;wsp:rsid wsp:val=&quot;00BF500A&quot;/&gt;&lt;wsp:rsid wsp:val=&quot;00BF59EB&quot;/&gt;&lt;wsp:rsid wsp:val=&quot;00BF60DC&quot;/&gt;&lt;wsp:rsid wsp:val=&quot;00C02F4E&quot;/&gt;&lt;wsp:rsid wsp:val=&quot;00C03D74&quot;/&gt;&lt;wsp:rsid wsp:val=&quot;00C04AEA&quot;/&gt;&lt;wsp:rsid wsp:val=&quot;00C06602&quot;/&gt;&lt;wsp:rsid wsp:val=&quot;00C06DA4&quot;/&gt;&lt;wsp:rsid wsp:val=&quot;00C07CD9&quot;/&gt;&lt;wsp:rsid wsp:val=&quot;00C11241&quot;/&gt;&lt;wsp:rsid wsp:val=&quot;00C116AA&quot;/&gt;&lt;wsp:rsid wsp:val=&quot;00C14A6A&quot;/&gt;&lt;wsp:rsid wsp:val=&quot;00C16FFB&quot;/&gt;&lt;wsp:rsid wsp:val=&quot;00C17858&quot;/&gt;&lt;wsp:rsid wsp:val=&quot;00C17CFA&quot;/&gt;&lt;wsp:rsid wsp:val=&quot;00C2201B&quot;/&gt;&lt;wsp:rsid wsp:val=&quot;00C25390&quot;/&gt;&lt;wsp:rsid wsp:val=&quot;00C26745&quot;/&gt;&lt;wsp:rsid wsp:val=&quot;00C26BC3&quot;/&gt;&lt;wsp:rsid wsp:val=&quot;00C30609&quot;/&gt;&lt;wsp:rsid wsp:val=&quot;00C30FA4&quot;/&gt;&lt;wsp:rsid wsp:val=&quot;00C31249&quot;/&gt;&lt;wsp:rsid wsp:val=&quot;00C34326&quot;/&gt;&lt;wsp:rsid wsp:val=&quot;00C3480C&quot;/&gt;&lt;wsp:rsid wsp:val=&quot;00C352BB&quot;/&gt;&lt;wsp:rsid wsp:val=&quot;00C36813&quot;/&gt;&lt;wsp:rsid wsp:val=&quot;00C40340&quot;/&gt;&lt;wsp:rsid wsp:val=&quot;00C40968&quot;/&gt;&lt;wsp:rsid wsp:val=&quot;00C40E6F&quot;/&gt;&lt;wsp:rsid wsp:val=&quot;00C4352F&quot;/&gt;&lt;wsp:rsid wsp:val=&quot;00C4361E&quot;/&gt;&lt;wsp:rsid wsp:val=&quot;00C45505&quot;/&gt;&lt;wsp:rsid wsp:val=&quot;00C461B6&quot;/&gt;&lt;wsp:rsid wsp:val=&quot;00C4740D&quot;/&gt;&lt;wsp:rsid wsp:val=&quot;00C47DF2&quot;/&gt;&lt;wsp:rsid wsp:val=&quot;00C5095F&quot;/&gt;&lt;wsp:rsid wsp:val=&quot;00C524A5&quot;/&gt;&lt;wsp:rsid wsp:val=&quot;00C5665E&quot;/&gt;&lt;wsp:rsid wsp:val=&quot;00C61BD0&quot;/&gt;&lt;wsp:rsid wsp:val=&quot;00C61F86&quot;/&gt;&lt;wsp:rsid wsp:val=&quot;00C62802&quot;/&gt;&lt;wsp:rsid wsp:val=&quot;00C64EBC&quot;/&gt;&lt;wsp:rsid wsp:val=&quot;00C70785&quot;/&gt;&lt;wsp:rsid wsp:val=&quot;00C71294&quot;/&gt;&lt;wsp:rsid wsp:val=&quot;00C7145D&quot;/&gt;&lt;wsp:rsid wsp:val=&quot;00C725BD&quot;/&gt;&lt;wsp:rsid wsp:val=&quot;00C73431&quot;/&gt;&lt;wsp:rsid wsp:val=&quot;00C73694&quot;/&gt;&lt;wsp:rsid wsp:val=&quot;00C763E6&quot;/&gt;&lt;wsp:rsid wsp:val=&quot;00C80B84&quot;/&gt;&lt;wsp:rsid wsp:val=&quot;00C81BD7&quot;/&gt;&lt;wsp:rsid wsp:val=&quot;00C82381&quot;/&gt;&lt;wsp:rsid wsp:val=&quot;00C84365&quot;/&gt;&lt;wsp:rsid wsp:val=&quot;00C86A01&quot;/&gt;&lt;wsp:rsid wsp:val=&quot;00C91FCB&quot;/&gt;&lt;wsp:rsid wsp:val=&quot;00C927CC&quot;/&gt;&lt;wsp:rsid wsp:val=&quot;00C92A7E&quot;/&gt;&lt;wsp:rsid wsp:val=&quot;00C93700&quot;/&gt;&lt;wsp:rsid wsp:val=&quot;00C93D0E&quot;/&gt;&lt;wsp:rsid wsp:val=&quot;00C940D2&quot;/&gt;&lt;wsp:rsid wsp:val=&quot;00C94201&quot;/&gt;&lt;wsp:rsid wsp:val=&quot;00C95ED6&quot;/&gt;&lt;wsp:rsid wsp:val=&quot;00C96B43&quot;/&gt;&lt;wsp:rsid wsp:val=&quot;00C97465&quot;/&gt;&lt;wsp:rsid wsp:val=&quot;00CA098E&quot;/&gt;&lt;wsp:rsid wsp:val=&quot;00CA20E7&quot;/&gt;&lt;wsp:rsid wsp:val=&quot;00CA40B8&quot;/&gt;&lt;wsp:rsid wsp:val=&quot;00CA4B1D&quot;/&gt;&lt;wsp:rsid wsp:val=&quot;00CA5057&quot;/&gt;&lt;wsp:rsid wsp:val=&quot;00CA6CCE&quot;/&gt;&lt;wsp:rsid wsp:val=&quot;00CB05CB&quot;/&gt;&lt;wsp:rsid wsp:val=&quot;00CB144D&quot;/&gt;&lt;wsp:rsid wsp:val=&quot;00CB166C&quot;/&gt;&lt;wsp:rsid wsp:val=&quot;00CB1703&quot;/&gt;&lt;wsp:rsid wsp:val=&quot;00CB1866&quot;/&gt;&lt;wsp:rsid wsp:val=&quot;00CB1DA8&quot;/&gt;&lt;wsp:rsid wsp:val=&quot;00CB282D&quot;/&gt;&lt;wsp:rsid wsp:val=&quot;00CB44FD&quot;/&gt;&lt;wsp:rsid wsp:val=&quot;00CB48BB&quot;/&gt;&lt;wsp:rsid wsp:val=&quot;00CB4D4E&quot;/&gt;&lt;wsp:rsid wsp:val=&quot;00CB5C01&quot;/&gt;&lt;wsp:rsid wsp:val=&quot;00CB5F63&quot;/&gt;&lt;wsp:rsid wsp:val=&quot;00CB6106&quot;/&gt;&lt;wsp:rsid wsp:val=&quot;00CC06A2&quot;/&gt;&lt;wsp:rsid wsp:val=&quot;00CC0720&quot;/&gt;&lt;wsp:rsid wsp:val=&quot;00CC0A05&quot;/&gt;&lt;wsp:rsid wsp:val=&quot;00CC4CB1&quot;/&gt;&lt;wsp:rsid wsp:val=&quot;00CC5086&quot;/&gt;&lt;wsp:rsid wsp:val=&quot;00CC59D4&quot;/&gt;&lt;wsp:rsid wsp:val=&quot;00CC6138&quot;/&gt;&lt;wsp:rsid wsp:val=&quot;00CC6643&quot;/&gt;&lt;wsp:rsid wsp:val=&quot;00CC6C23&quot;/&gt;&lt;wsp:rsid wsp:val=&quot;00CD128F&quot;/&gt;&lt;wsp:rsid wsp:val=&quot;00CD468B&quot;/&gt;&lt;wsp:rsid wsp:val=&quot;00CE0D19&quot;/&gt;&lt;wsp:rsid wsp:val=&quot;00CE271C&quot;/&gt;&lt;wsp:rsid wsp:val=&quot;00CE60BF&quot;/&gt;&lt;wsp:rsid wsp:val=&quot;00CE6950&quot;/&gt;&lt;wsp:rsid wsp:val=&quot;00CE6EAE&quot;/&gt;&lt;wsp:rsid wsp:val=&quot;00CE7088&quot;/&gt;&lt;wsp:rsid wsp:val=&quot;00CF2A8F&quot;/&gt;&lt;wsp:rsid wsp:val=&quot;00CF30D2&quot;/&gt;&lt;wsp:rsid wsp:val=&quot;00CF4C56&quot;/&gt;&lt;wsp:rsid wsp:val=&quot;00CF6E0B&quot;/&gt;&lt;wsp:rsid wsp:val=&quot;00CF7136&quot;/&gt;&lt;wsp:rsid wsp:val=&quot;00D00B51&quot;/&gt;&lt;wsp:rsid wsp:val=&quot;00D01A50&quot;/&gt;&lt;wsp:rsid wsp:val=&quot;00D01CBA&quot;/&gt;&lt;wsp:rsid wsp:val=&quot;00D03F41&quot;/&gt;&lt;wsp:rsid wsp:val=&quot;00D0504A&quot;/&gt;&lt;wsp:rsid wsp:val=&quot;00D06004&quot;/&gt;&lt;wsp:rsid wsp:val=&quot;00D063B8&quot;/&gt;&lt;wsp:rsid wsp:val=&quot;00D07E6D&quot;/&gt;&lt;wsp:rsid wsp:val=&quot;00D1057C&quot;/&gt;&lt;wsp:rsid wsp:val=&quot;00D12733&quot;/&gt;&lt;wsp:rsid wsp:val=&quot;00D13851&quot;/&gt;&lt;wsp:rsid wsp:val=&quot;00D13FB7&quot;/&gt;&lt;wsp:rsid wsp:val=&quot;00D14C7B&quot;/&gt;&lt;wsp:rsid wsp:val=&quot;00D22696&quot;/&gt;&lt;wsp:rsid wsp:val=&quot;00D245AE&quot;/&gt;&lt;wsp:rsid wsp:val=&quot;00D26387&quot;/&gt;&lt;wsp:rsid wsp:val=&quot;00D33105&quot;/&gt;&lt;wsp:rsid wsp:val=&quot;00D36152&quot;/&gt;&lt;wsp:rsid wsp:val=&quot;00D40486&quot;/&gt;&lt;wsp:rsid wsp:val=&quot;00D41555&quot;/&gt;&lt;wsp:rsid wsp:val=&quot;00D4188B&quot;/&gt;&lt;wsp:rsid wsp:val=&quot;00D42233&quot;/&gt;&lt;wsp:rsid wsp:val=&quot;00D42C48&quot;/&gt;&lt;wsp:rsid wsp:val=&quot;00D4355D&quot;/&gt;&lt;wsp:rsid wsp:val=&quot;00D43CC7&quot;/&gt;&lt;wsp:rsid wsp:val=&quot;00D46CC5&quot;/&gt;&lt;wsp:rsid wsp:val=&quot;00D50107&quot;/&gt;&lt;wsp:rsid wsp:val=&quot;00D5020D&quot;/&gt;&lt;wsp:rsid wsp:val=&quot;00D5029D&quot;/&gt;&lt;wsp:rsid wsp:val=&quot;00D5056C&quot;/&gt;&lt;wsp:rsid wsp:val=&quot;00D50822&quot;/&gt;&lt;wsp:rsid wsp:val=&quot;00D51B7B&quot;/&gt;&lt;wsp:rsid wsp:val=&quot;00D53B02&quot;/&gt;&lt;wsp:rsid wsp:val=&quot;00D55B84&quot;/&gt;&lt;wsp:rsid wsp:val=&quot;00D564B8&quot;/&gt;&lt;wsp:rsid wsp:val=&quot;00D600FE&quot;/&gt;&lt;wsp:rsid wsp:val=&quot;00D60249&quot;/&gt;&lt;wsp:rsid wsp:val=&quot;00D63856&quot;/&gt;&lt;wsp:rsid wsp:val=&quot;00D6420B&quot;/&gt;&lt;wsp:rsid wsp:val=&quot;00D65CDF&quot;/&gt;&lt;wsp:rsid wsp:val=&quot;00D672C2&quot;/&gt;&lt;wsp:rsid wsp:val=&quot;00D71794&quot;/&gt;&lt;wsp:rsid wsp:val=&quot;00D71826&quot;/&gt;&lt;wsp:rsid wsp:val=&quot;00D72AC1&quot;/&gt;&lt;wsp:rsid wsp:val=&quot;00D73687&quot;/&gt;&lt;wsp:rsid wsp:val=&quot;00D7493C&quot;/&gt;&lt;wsp:rsid wsp:val=&quot;00D75C1B&quot;/&gt;&lt;wsp:rsid wsp:val=&quot;00D76372&quot;/&gt;&lt;wsp:rsid wsp:val=&quot;00D77F9C&quot;/&gt;&lt;wsp:rsid wsp:val=&quot;00D80C87&quot;/&gt;&lt;wsp:rsid wsp:val=&quot;00D81F2F&quot;/&gt;&lt;wsp:rsid wsp:val=&quot;00D822F0&quot;/&gt;&lt;wsp:rsid wsp:val=&quot;00D82C84&quot;/&gt;&lt;wsp:rsid wsp:val=&quot;00D869EF&quot;/&gt;&lt;wsp:rsid wsp:val=&quot;00D87E14&quot;/&gt;&lt;wsp:rsid wsp:val=&quot;00D87FF4&quot;/&gt;&lt;wsp:rsid wsp:val=&quot;00D91DAF&quot;/&gt;&lt;wsp:rsid wsp:val=&quot;00D921FD&quot;/&gt;&lt;wsp:rsid wsp:val=&quot;00D92DF2&quot;/&gt;&lt;wsp:rsid wsp:val=&quot;00D92FC3&quot;/&gt;&lt;wsp:rsid wsp:val=&quot;00D956AE&quot;/&gt;&lt;wsp:rsid wsp:val=&quot;00D9750F&quot;/&gt;&lt;wsp:rsid wsp:val=&quot;00DA043C&quot;/&gt;&lt;wsp:rsid wsp:val=&quot;00DA18EC&quot;/&gt;&lt;wsp:rsid wsp:val=&quot;00DA3B74&quot;/&gt;&lt;wsp:rsid wsp:val=&quot;00DA5497&quot;/&gt;&lt;wsp:rsid wsp:val=&quot;00DA5ED0&quot;/&gt;&lt;wsp:rsid wsp:val=&quot;00DA68F0&quot;/&gt;&lt;wsp:rsid wsp:val=&quot;00DB68E8&quot;/&gt;&lt;wsp:rsid wsp:val=&quot;00DC22DA&quot;/&gt;&lt;wsp:rsid wsp:val=&quot;00DC2DAB&quot;/&gt;&lt;wsp:rsid wsp:val=&quot;00DC2E14&quot;/&gt;&lt;wsp:rsid wsp:val=&quot;00DC4095&quot;/&gt;&lt;wsp:rsid wsp:val=&quot;00DC4176&quot;/&gt;&lt;wsp:rsid wsp:val=&quot;00DC55C2&quot;/&gt;&lt;wsp:rsid wsp:val=&quot;00DC5BAB&quot;/&gt;&lt;wsp:rsid wsp:val=&quot;00DC6DC6&quot;/&gt;&lt;wsp:rsid wsp:val=&quot;00DD3E26&quot;/&gt;&lt;wsp:rsid wsp:val=&quot;00DD53B0&quot;/&gt;&lt;wsp:rsid wsp:val=&quot;00DE11F8&quot;/&gt;&lt;wsp:rsid wsp:val=&quot;00DE1689&quot;/&gt;&lt;wsp:rsid wsp:val=&quot;00DE2140&quot;/&gt;&lt;wsp:rsid wsp:val=&quot;00DE48AB&quot;/&gt;&lt;wsp:rsid wsp:val=&quot;00DE4C0D&quot;/&gt;&lt;wsp:rsid wsp:val=&quot;00DE4FDB&quot;/&gt;&lt;wsp:rsid wsp:val=&quot;00DE560B&quot;/&gt;&lt;wsp:rsid wsp:val=&quot;00DE560E&quot;/&gt;&lt;wsp:rsid wsp:val=&quot;00DF1523&quot;/&gt;&lt;wsp:rsid wsp:val=&quot;00DF2439&quot;/&gt;&lt;wsp:rsid wsp:val=&quot;00DF4C29&quot;/&gt;&lt;wsp:rsid wsp:val=&quot;00DF5662&quot;/&gt;&lt;wsp:rsid wsp:val=&quot;00DF5A48&quot;/&gt;&lt;wsp:rsid wsp:val=&quot;00DF5E51&quot;/&gt;&lt;wsp:rsid wsp:val=&quot;00E01BAB&quot;/&gt;&lt;wsp:rsid wsp:val=&quot;00E02C7F&quot;/&gt;&lt;wsp:rsid wsp:val=&quot;00E0686F&quot;/&gt;&lt;wsp:rsid wsp:val=&quot;00E06D47&quot;/&gt;&lt;wsp:rsid wsp:val=&quot;00E078A6&quot;/&gt;&lt;wsp:rsid wsp:val=&quot;00E1060B&quot;/&gt;&lt;wsp:rsid wsp:val=&quot;00E113DE&quot;/&gt;&lt;wsp:rsid wsp:val=&quot;00E116BE&quot;/&gt;&lt;wsp:rsid wsp:val=&quot;00E12A28&quot;/&gt;&lt;wsp:rsid wsp:val=&quot;00E13409&quot;/&gt;&lt;wsp:rsid wsp:val=&quot;00E13456&quot;/&gt;&lt;wsp:rsid wsp:val=&quot;00E14144&quot;/&gt;&lt;wsp:rsid wsp:val=&quot;00E1717E&quot;/&gt;&lt;wsp:rsid wsp:val=&quot;00E21946&quot;/&gt;&lt;wsp:rsid wsp:val=&quot;00E2209B&quot;/&gt;&lt;wsp:rsid wsp:val=&quot;00E25268&quot;/&gt;&lt;wsp:rsid wsp:val=&quot;00E30C23&quot;/&gt;&lt;wsp:rsid wsp:val=&quot;00E3256E&quot;/&gt;&lt;wsp:rsid wsp:val=&quot;00E33FE8&quot;/&gt;&lt;wsp:rsid wsp:val=&quot;00E35AD5&quot;/&gt;&lt;wsp:rsid wsp:val=&quot;00E36C1A&quot;/&gt;&lt;wsp:rsid wsp:val=&quot;00E40567&quot;/&gt;&lt;wsp:rsid wsp:val=&quot;00E40BAF&quot;/&gt;&lt;wsp:rsid wsp:val=&quot;00E41650&quot;/&gt;&lt;wsp:rsid wsp:val=&quot;00E418EB&quot;/&gt;&lt;wsp:rsid wsp:val=&quot;00E41902&quot;/&gt;&lt;wsp:rsid wsp:val=&quot;00E4217B&quot;/&gt;&lt;wsp:rsid wsp:val=&quot;00E429AD&quot;/&gt;&lt;wsp:rsid wsp:val=&quot;00E42E7F&quot;/&gt;&lt;wsp:rsid wsp:val=&quot;00E44593&quot;/&gt;&lt;wsp:rsid wsp:val=&quot;00E44C43&quot;/&gt;&lt;wsp:rsid wsp:val=&quot;00E45094&quot;/&gt;&lt;wsp:rsid wsp:val=&quot;00E459C0&quot;/&gt;&lt;wsp:rsid wsp:val=&quot;00E46182&quot;/&gt;&lt;wsp:rsid wsp:val=&quot;00E501CB&quot;/&gt;&lt;wsp:rsid wsp:val=&quot;00E503CE&quot;/&gt;&lt;wsp:rsid wsp:val=&quot;00E504D1&quot;/&gt;&lt;wsp:rsid wsp:val=&quot;00E50820&quot;/&gt;&lt;wsp:rsid wsp:val=&quot;00E50EF3&quot;/&gt;&lt;wsp:rsid wsp:val=&quot;00E5112B&quot;/&gt;&lt;wsp:rsid wsp:val=&quot;00E51C20&quot;/&gt;&lt;wsp:rsid wsp:val=&quot;00E52B5F&quot;/&gt;&lt;wsp:rsid wsp:val=&quot;00E55B72&quot;/&gt;&lt;wsp:rsid wsp:val=&quot;00E5675D&quot;/&gt;&lt;wsp:rsid wsp:val=&quot;00E60E45&quot;/&gt;&lt;wsp:rsid wsp:val=&quot;00E6161B&quot;/&gt;&lt;wsp:rsid wsp:val=&quot;00E61EB7&quot;/&gt;&lt;wsp:rsid wsp:val=&quot;00E62F28&quot;/&gt;&lt;wsp:rsid wsp:val=&quot;00E66E51&quot;/&gt;&lt;wsp:rsid wsp:val=&quot;00E67264&quot;/&gt;&lt;wsp:rsid wsp:val=&quot;00E7113C&quot;/&gt;&lt;wsp:rsid wsp:val=&quot;00E726D8&quot;/&gt;&lt;wsp:rsid wsp:val=&quot;00E731B2&quot;/&gt;&lt;wsp:rsid wsp:val=&quot;00E745E8&quot;/&gt;&lt;wsp:rsid wsp:val=&quot;00E775E1&quot;/&gt;&lt;wsp:rsid wsp:val=&quot;00E805FB&quot;/&gt;&lt;wsp:rsid wsp:val=&quot;00E83A9B&quot;/&gt;&lt;wsp:rsid wsp:val=&quot;00E849E0&quot;/&gt;&lt;wsp:rsid wsp:val=&quot;00E85478&quot;/&gt;&lt;wsp:rsid wsp:val=&quot;00E85A7B&quot;/&gt;&lt;wsp:rsid wsp:val=&quot;00E90F96&quot;/&gt;&lt;wsp:rsid wsp:val=&quot;00E91938&quot;/&gt;&lt;wsp:rsid wsp:val=&quot;00E940DE&quot;/&gt;&lt;wsp:rsid wsp:val=&quot;00E9461D&quot;/&gt;&lt;wsp:rsid wsp:val=&quot;00E9582F&quot;/&gt;&lt;wsp:rsid wsp:val=&quot;00EA316B&quot;/&gt;&lt;wsp:rsid wsp:val=&quot;00EA53FD&quot;/&gt;&lt;wsp:rsid wsp:val=&quot;00EA6245&quot;/&gt;&lt;wsp:rsid wsp:val=&quot;00EA637B&quot;/&gt;&lt;wsp:rsid wsp:val=&quot;00EB0AB1&quot;/&gt;&lt;wsp:rsid wsp:val=&quot;00EB3E17&quot;/&gt;&lt;wsp:rsid wsp:val=&quot;00EB7362&quot;/&gt;&lt;wsp:rsid wsp:val=&quot;00EC0BFB&quot;/&gt;&lt;wsp:rsid wsp:val=&quot;00EC2DC3&quot;/&gt;&lt;wsp:rsid wsp:val=&quot;00EC3109&quot;/&gt;&lt;wsp:rsid wsp:val=&quot;00EC3366&quot;/&gt;&lt;wsp:rsid wsp:val=&quot;00EC3C44&quot;/&gt;&lt;wsp:rsid wsp:val=&quot;00EC5916&quot;/&gt;&lt;wsp:rsid wsp:val=&quot;00EC6778&quot;/&gt;&lt;wsp:rsid wsp:val=&quot;00EC6A13&quot;/&gt;&lt;wsp:rsid wsp:val=&quot;00ED1B72&quot;/&gt;&lt;wsp:rsid wsp:val=&quot;00ED1E94&quot;/&gt;&lt;wsp:rsid wsp:val=&quot;00ED37E5&quot;/&gt;&lt;wsp:rsid wsp:val=&quot;00ED422F&quot;/&gt;&lt;wsp:rsid wsp:val=&quot;00ED6B01&quot;/&gt;&lt;wsp:rsid wsp:val=&quot;00EE0CB0&quot;/&gt;&lt;wsp:rsid wsp:val=&quot;00EE0E05&quot;/&gt;&lt;wsp:rsid wsp:val=&quot;00EE3D3A&quot;/&gt;&lt;wsp:rsid wsp:val=&quot;00EE5AF8&quot;/&gt;&lt;wsp:rsid wsp:val=&quot;00EE66E0&quot;/&gt;&lt;wsp:rsid wsp:val=&quot;00EE7620&quot;/&gt;&lt;wsp:rsid wsp:val=&quot;00EF257A&quot;/&gt;&lt;wsp:rsid wsp:val=&quot;00EF3706&quot;/&gt;&lt;wsp:rsid wsp:val=&quot;00EF6874&quot;/&gt;&lt;wsp:rsid wsp:val=&quot;00EF6F87&quot;/&gt;&lt;wsp:rsid wsp:val=&quot;00F00737&quot;/&gt;&lt;wsp:rsid wsp:val=&quot;00F03753&quot;/&gt;&lt;wsp:rsid wsp:val=&quot;00F03B50&quot;/&gt;&lt;wsp:rsid wsp:val=&quot;00F054C9&quot;/&gt;&lt;wsp:rsid wsp:val=&quot;00F05768&quot;/&gt;&lt;wsp:rsid wsp:val=&quot;00F06C3F&quot;/&gt;&lt;wsp:rsid wsp:val=&quot;00F1074F&quot;/&gt;&lt;wsp:rsid wsp:val=&quot;00F10A6C&quot;/&gt;&lt;wsp:rsid wsp:val=&quot;00F11DC3&quot;/&gt;&lt;wsp:rsid wsp:val=&quot;00F11E31&quot;/&gt;&lt;wsp:rsid wsp:val=&quot;00F12F1B&quot;/&gt;&lt;wsp:rsid wsp:val=&quot;00F1449E&quot;/&gt;&lt;wsp:rsid wsp:val=&quot;00F148C1&quot;/&gt;&lt;wsp:rsid wsp:val=&quot;00F14D7B&quot;/&gt;&lt;wsp:rsid wsp:val=&quot;00F202E0&quot;/&gt;&lt;wsp:rsid wsp:val=&quot;00F203ED&quot;/&gt;&lt;wsp:rsid wsp:val=&quot;00F21600&quot;/&gt;&lt;wsp:rsid wsp:val=&quot;00F22360&quot;/&gt;&lt;wsp:rsid wsp:val=&quot;00F22379&quot;/&gt;&lt;wsp:rsid wsp:val=&quot;00F228EC&quot;/&gt;&lt;wsp:rsid wsp:val=&quot;00F25920&quot;/&gt;&lt;wsp:rsid wsp:val=&quot;00F25F42&quot;/&gt;&lt;wsp:rsid wsp:val=&quot;00F27FF4&quot;/&gt;&lt;wsp:rsid wsp:val=&quot;00F320AC&quot;/&gt;&lt;wsp:rsid wsp:val=&quot;00F3495F&quot;/&gt;&lt;wsp:rsid wsp:val=&quot;00F3518D&quot;/&gt;&lt;wsp:rsid wsp:val=&quot;00F351CB&quot;/&gt;&lt;wsp:rsid wsp:val=&quot;00F362BB&quot;/&gt;&lt;wsp:rsid wsp:val=&quot;00F36B0A&quot;/&gt;&lt;wsp:rsid wsp:val=&quot;00F41539&quot;/&gt;&lt;wsp:rsid wsp:val=&quot;00F41CEE&quot;/&gt;&lt;wsp:rsid wsp:val=&quot;00F4304E&quot;/&gt;&lt;wsp:rsid wsp:val=&quot;00F500E0&quot;/&gt;&lt;wsp:rsid wsp:val=&quot;00F50CA4&quot;/&gt;&lt;wsp:rsid wsp:val=&quot;00F50F9A&quot;/&gt;&lt;wsp:rsid wsp:val=&quot;00F535CA&quot;/&gt;&lt;wsp:rsid wsp:val=&quot;00F54244&quot;/&gt;&lt;wsp:rsid wsp:val=&quot;00F559EC&quot;/&gt;&lt;wsp:rsid wsp:val=&quot;00F55B79&quot;/&gt;&lt;wsp:rsid wsp:val=&quot;00F56A0F&quot;/&gt;&lt;wsp:rsid wsp:val=&quot;00F57500&quot;/&gt;&lt;wsp:rsid wsp:val=&quot;00F57517&quot;/&gt;&lt;wsp:rsid wsp:val=&quot;00F5796C&quot;/&gt;&lt;wsp:rsid wsp:val=&quot;00F57AEB&quot;/&gt;&lt;wsp:rsid wsp:val=&quot;00F6076E&quot;/&gt;&lt;wsp:rsid wsp:val=&quot;00F61233&quot;/&gt;&lt;wsp:rsid wsp:val=&quot;00F61F59&quot;/&gt;&lt;wsp:rsid wsp:val=&quot;00F62A0F&quot;/&gt;&lt;wsp:rsid wsp:val=&quot;00F637CA&quot;/&gt;&lt;wsp:rsid wsp:val=&quot;00F644FE&quot;/&gt;&lt;wsp:rsid wsp:val=&quot;00F66807&quot;/&gt;&lt;wsp:rsid wsp:val=&quot;00F67398&quot;/&gt;&lt;wsp:rsid wsp:val=&quot;00F7026D&quot;/&gt;&lt;wsp:rsid wsp:val=&quot;00F72DFC&quot;/&gt;&lt;wsp:rsid wsp:val=&quot;00F73E96&quot;/&gt;&lt;wsp:rsid wsp:val=&quot;00F74965&quot;/&gt;&lt;wsp:rsid wsp:val=&quot;00F75DC6&quot;/&gt;&lt;wsp:rsid wsp:val=&quot;00F75F54&quot;/&gt;&lt;wsp:rsid wsp:val=&quot;00F7752F&quot;/&gt;&lt;wsp:rsid wsp:val=&quot;00F808D1&quot;/&gt;&lt;wsp:rsid wsp:val=&quot;00F8201A&quot;/&gt;&lt;wsp:rsid wsp:val=&quot;00F839EC&quot;/&gt;&lt;wsp:rsid wsp:val=&quot;00F857F2&quot;/&gt;&lt;wsp:rsid wsp:val=&quot;00F878D6&quot;/&gt;&lt;wsp:rsid wsp:val=&quot;00F87B09&quot;/&gt;&lt;wsp:rsid wsp:val=&quot;00F909A6&quot;/&gt;&lt;wsp:rsid wsp:val=&quot;00F910AD&quot;/&gt;&lt;wsp:rsid wsp:val=&quot;00F9247C&quot;/&gt;&lt;wsp:rsid wsp:val=&quot;00F9257C&quot;/&gt;&lt;wsp:rsid wsp:val=&quot;00F9496C&quot;/&gt;&lt;wsp:rsid wsp:val=&quot;00F96DA6&quot;/&gt;&lt;wsp:rsid wsp:val=&quot;00F970FC&quot;/&gt;&lt;wsp:rsid wsp:val=&quot;00F97379&quot;/&gt;&lt;wsp:rsid wsp:val=&quot;00F97EDB&quot;/&gt;&lt;wsp:rsid wsp:val=&quot;00FA156C&quot;/&gt;&lt;wsp:rsid wsp:val=&quot;00FA21AB&quot;/&gt;&lt;wsp:rsid wsp:val=&quot;00FA39B8&quot;/&gt;&lt;wsp:rsid wsp:val=&quot;00FA3BB8&quot;/&gt;&lt;wsp:rsid wsp:val=&quot;00FA6224&quot;/&gt;&lt;wsp:rsid wsp:val=&quot;00FA62BF&quot;/&gt;&lt;wsp:rsid wsp:val=&quot;00FA6965&quot;/&gt;&lt;wsp:rsid wsp:val=&quot;00FA6BDA&quot;/&gt;&lt;wsp:rsid wsp:val=&quot;00FA727D&quot;/&gt;&lt;wsp:rsid wsp:val=&quot;00FB05CB&quot;/&gt;&lt;wsp:rsid wsp:val=&quot;00FB2EE6&quot;/&gt;&lt;wsp:rsid wsp:val=&quot;00FB456D&quot;/&gt;&lt;wsp:rsid wsp:val=&quot;00FB610F&quot;/&gt;&lt;wsp:rsid wsp:val=&quot;00FB6FA5&quot;/&gt;&lt;wsp:rsid wsp:val=&quot;00FB74B9&quot;/&gt;&lt;wsp:rsid wsp:val=&quot;00FC0D06&quot;/&gt;&lt;wsp:rsid wsp:val=&quot;00FC10CF&quot;/&gt;&lt;wsp:rsid wsp:val=&quot;00FC1911&quot;/&gt;&lt;wsp:rsid wsp:val=&quot;00FC34D1&quot;/&gt;&lt;wsp:rsid wsp:val=&quot;00FC3966&quot;/&gt;&lt;wsp:rsid wsp:val=&quot;00FD0615&quot;/&gt;&lt;wsp:rsid wsp:val=&quot;00FD1F84&quot;/&gt;&lt;wsp:rsid wsp:val=&quot;00FD2639&quot;/&gt;&lt;wsp:rsid wsp:val=&quot;00FD2B6C&quot;/&gt;&lt;wsp:rsid wsp:val=&quot;00FD47B7&quot;/&gt;&lt;wsp:rsid wsp:val=&quot;00FD5C92&quot;/&gt;&lt;wsp:rsid wsp:val=&quot;00FD669E&quot;/&gt;&lt;wsp:rsid wsp:val=&quot;00FD6A99&quot;/&gt;&lt;wsp:rsid wsp:val=&quot;00FE2BC4&quot;/&gt;&lt;wsp:rsid wsp:val=&quot;00FE541D&quot;/&gt;&lt;wsp:rsid wsp:val=&quot;00FE6414&quot;/&gt;&lt;wsp:rsid wsp:val=&quot;00FE7719&quot;/&gt;&lt;wsp:rsid wsp:val=&quot;00FE7E29&quot;/&gt;&lt;wsp:rsid wsp:val=&quot;00FF1F53&quot;/&gt;&lt;wsp:rsid wsp:val=&quot;00FF21A7&quot;/&gt;&lt;wsp:rsid wsp:val=&quot;00FF2A67&quot;/&gt;&lt;wsp:rsid wsp:val=&quot;00FF3A57&quot;/&gt;&lt;wsp:rsid wsp:val=&quot;00FF4CE6&quot;/&gt;&lt;wsp:rsid wsp:val=&quot;00FF5167&quot;/&gt;&lt;wsp:rsid wsp:val=&quot;00FF568F&quot;/&gt;&lt;/wsp:rsids&gt;&lt;/w:docPr&gt;&lt;w:body&gt;&lt;wx:sect&gt;&lt;w:p wsp:rsidR=&quot;00000000&quot; wsp:rsidRDefault=&quot;00725AAC&quot; wsp:rsidP=&quot;00725AAC&quot;&gt;&lt;m:oMathPara&gt;&lt;m:oMath&gt;&lt;m:sSub&gt;&lt;m:sSubPr&gt;&lt;m:ctrlPr&gt;&lt;w:rPr&gt;&lt;w:rFonts w:ascii=&quot;Cambria Math&quot; w:h-ansi=&quot;Cambria Math&quot;/&gt;&lt;wx:font wx:val=&quot;Cambria Math&quot;/&gt;&lt;w:i/&gt;&lt;w:lang w:fareast=&quot;ZH-CN&quot;/&gt;&lt;/w:rPr&gt;&lt;/m:ctrlPr&gt;&lt;/m:sSubPr&gt;&lt;m:e&gt;&lt;m:r&gt;&lt;w:rPr&gt;&lt;w:rFonts w:ascii=&quot;Cambria Math&quot; w:h-ansi=&quot;Cambria Math&quot;/&gt;&lt;wx:font wx:val=&quot;Cambria Math&quot;/&gt;&lt;w:i/&gt;&lt;w:lang w:fareast=&quot;ZH-CN&quot;/&gt;&lt;/w:rPr&gt;&lt;m:t&gt;n&lt;/m:t&gt;&lt;/m:r&gt;&lt;/m:e&gt;&lt;m:sub&gt;&lt;m:r&gt;&lt;m:rPr&gt;&lt;m:nor/&gt;&lt;/m:rPr&gt;&lt;w:rPr&gt;&lt;w:lang w:fareast=&quot;ZH-CN&quot;/&gt;&lt;/w:rPr&gt;&lt;m:t&gt;RNTI&lt;/m:t&gt;&lt;/m:r&gt;&lt;/m:sub&gt;&lt;/m:sSub&gt;&lt;m:r&gt;&lt;w:rPr&gt;&lt;w:rFonts w:ascii=&quot;Cambria Math&quot; w:h-ansi=&quot;Cambria Math&quot;/&gt;&lt;wx:font wx:val=&quot;Cambria Math&quot;/&gt;&lt;w:i/&gt;&lt;w:lang w:fareast=&quot;ZH-CN&quot;/&gt;&lt;/w:rPr&gt;&lt;m:t&gt;=0&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 o:title="" chromakey="white"/>
                </v:shape>
              </w:pict>
            </w:r>
            <w:r>
              <w:instrText xml:space="preserve"> </w:instrText>
            </w:r>
            <w:r>
              <w:fldChar w:fldCharType="separate"/>
            </w:r>
            <w:r w:rsidR="00EF1A7F">
              <w:rPr>
                <w:position w:val="-4"/>
              </w:rPr>
              <w:pict w14:anchorId="4C571431">
                <v:shape id="_x0000_i1026" type="#_x0000_t75" style="width:37.15pt;height:10.1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webPageEncoding w:val=&quot;windows-1252&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617FF4&quot;/&gt;&lt;wsp:rsid wsp:val=&quot;00001585&quot;/&gt;&lt;wsp:rsid wsp:val=&quot;00002D80&quot;/&gt;&lt;wsp:rsid wsp:val=&quot;000038A8&quot;/&gt;&lt;wsp:rsid wsp:val=&quot;00003D12&quot;/&gt;&lt;wsp:rsid wsp:val=&quot;00005AAD&quot;/&gt;&lt;wsp:rsid wsp:val=&quot;0000612E&quot;/&gt;&lt;wsp:rsid wsp:val=&quot;00006D3E&quot;/&gt;&lt;wsp:rsid wsp:val=&quot;00011083&quot;/&gt;&lt;wsp:rsid wsp:val=&quot;000119C0&quot;/&gt;&lt;wsp:rsid wsp:val=&quot;00012A2A&quot;/&gt;&lt;wsp:rsid wsp:val=&quot;00012E0D&quot;/&gt;&lt;wsp:rsid wsp:val=&quot;00016452&quot;/&gt;&lt;wsp:rsid wsp:val=&quot;00016BA0&quot;/&gt;&lt;wsp:rsid wsp:val=&quot;00017045&quot;/&gt;&lt;wsp:rsid wsp:val=&quot;00022200&quot;/&gt;&lt;wsp:rsid wsp:val=&quot;00022F79&quot;/&gt;&lt;wsp:rsid wsp:val=&quot;00023420&quot;/&gt;&lt;wsp:rsid wsp:val=&quot;00024555&quot;/&gt;&lt;wsp:rsid wsp:val=&quot;00024DA3&quot;/&gt;&lt;wsp:rsid wsp:val=&quot;0002536C&quot;/&gt;&lt;wsp:rsid wsp:val=&quot;00026235&quot;/&gt;&lt;wsp:rsid wsp:val=&quot;00030F6A&quot;/&gt;&lt;wsp:rsid wsp:val=&quot;00032E33&quot;/&gt;&lt;wsp:rsid wsp:val=&quot;000337B8&quot;/&gt;&lt;wsp:rsid wsp:val=&quot;0003397D&quot;/&gt;&lt;wsp:rsid wsp:val=&quot;00034D1A&quot;/&gt;&lt;wsp:rsid wsp:val=&quot;00036334&quot;/&gt;&lt;wsp:rsid wsp:val=&quot;00041216&quot;/&gt;&lt;wsp:rsid wsp:val=&quot;00041CE6&quot;/&gt;&lt;wsp:rsid wsp:val=&quot;0004250C&quot;/&gt;&lt;wsp:rsid wsp:val=&quot;00043ED1&quot;/&gt;&lt;wsp:rsid wsp:val=&quot;00044215&quot;/&gt;&lt;wsp:rsid wsp:val=&quot;0004544D&quot;/&gt;&lt;wsp:rsid wsp:val=&quot;0004586A&quot;/&gt;&lt;wsp:rsid wsp:val=&quot;00045CAF&quot;/&gt;&lt;wsp:rsid wsp:val=&quot;00045DD8&quot;/&gt;&lt;wsp:rsid wsp:val=&quot;00046833&quot;/&gt;&lt;wsp:rsid wsp:val=&quot;00046EDB&quot;/&gt;&lt;wsp:rsid wsp:val=&quot;000473C5&quot;/&gt;&lt;wsp:rsid wsp:val=&quot;000478FE&quot;/&gt;&lt;wsp:rsid wsp:val=&quot;00050937&quot;/&gt;&lt;wsp:rsid wsp:val=&quot;00050AEA&quot;/&gt;&lt;wsp:rsid wsp:val=&quot;00051646&quot;/&gt;&lt;wsp:rsid wsp:val=&quot;00051D7C&quot;/&gt;&lt;wsp:rsid wsp:val=&quot;0005692B&quot;/&gt;&lt;wsp:rsid wsp:val=&quot;00057323&quot;/&gt;&lt;wsp:rsid wsp:val=&quot;0006168A&quot;/&gt;&lt;wsp:rsid wsp:val=&quot;000622DA&quot;/&gt;&lt;wsp:rsid wsp:val=&quot;00062576&quot;/&gt;&lt;wsp:rsid wsp:val=&quot;00062A74&quot;/&gt;&lt;wsp:rsid wsp:val=&quot;00062E33&quot;/&gt;&lt;wsp:rsid wsp:val=&quot;00064217&quot;/&gt;&lt;wsp:rsid wsp:val=&quot;00064909&quot;/&gt;&lt;wsp:rsid wsp:val=&quot;00065047&quot;/&gt;&lt;wsp:rsid wsp:val=&quot;00070D0C&quot;/&gt;&lt;wsp:rsid wsp:val=&quot;00071BE8&quot;/&gt;&lt;wsp:rsid wsp:val=&quot;0007265D&quot;/&gt;&lt;wsp:rsid wsp:val=&quot;00072E66&quot;/&gt;&lt;wsp:rsid wsp:val=&quot;00074DD5&quot;/&gt;&lt;wsp:rsid wsp:val=&quot;0007511F&quot;/&gt;&lt;wsp:rsid wsp:val=&quot;00075853&quot;/&gt;&lt;wsp:rsid wsp:val=&quot;00075992&quot;/&gt;&lt;wsp:rsid wsp:val=&quot;00082919&quot;/&gt;&lt;wsp:rsid wsp:val=&quot;000835E1&quot;/&gt;&lt;wsp:rsid wsp:val=&quot;00083C41&quot;/&gt;&lt;wsp:rsid wsp:val=&quot;000864E9&quot;/&gt;&lt;wsp:rsid wsp:val=&quot;0008772F&quot;/&gt;&lt;wsp:rsid wsp:val=&quot;0009083B&quot;/&gt;&lt;wsp:rsid wsp:val=&quot;000933C8&quot;/&gt;&lt;wsp:rsid wsp:val=&quot;00093E30&quot;/&gt;&lt;wsp:rsid wsp:val=&quot;0009501F&quot;/&gt;&lt;wsp:rsid wsp:val=&quot;00095A55&quot;/&gt;&lt;wsp:rsid wsp:val=&quot;0009681B&quot;/&gt;&lt;wsp:rsid wsp:val=&quot;00096BF8&quot;/&gt;&lt;wsp:rsid wsp:val=&quot;00096F7C&quot;/&gt;&lt;wsp:rsid wsp:val=&quot;000A6F38&quot;/&gt;&lt;wsp:rsid wsp:val=&quot;000B1157&quot;/&gt;&lt;wsp:rsid wsp:val=&quot;000B215B&quot;/&gt;&lt;wsp:rsid wsp:val=&quot;000B2A96&quot;/&gt;&lt;wsp:rsid wsp:val=&quot;000B2FC0&quot;/&gt;&lt;wsp:rsid wsp:val=&quot;000B326F&quot;/&gt;&lt;wsp:rsid wsp:val=&quot;000B391E&quot;/&gt;&lt;wsp:rsid wsp:val=&quot;000B4E46&quot;/&gt;&lt;wsp:rsid wsp:val=&quot;000B6124&quot;/&gt;&lt;wsp:rsid wsp:val=&quot;000C1AA6&quot;/&gt;&lt;wsp:rsid wsp:val=&quot;000C25B8&quot;/&gt;&lt;wsp:rsid wsp:val=&quot;000C2EA1&quot;/&gt;&lt;wsp:rsid wsp:val=&quot;000C3C80&quot;/&gt;&lt;wsp:rsid wsp:val=&quot;000C3E78&quot;/&gt;&lt;wsp:rsid wsp:val=&quot;000C75D0&quot;/&gt;&lt;wsp:rsid wsp:val=&quot;000D09DE&quot;/&gt;&lt;wsp:rsid wsp:val=&quot;000D2475&quot;/&gt;&lt;wsp:rsid wsp:val=&quot;000D2901&quot;/&gt;&lt;wsp:rsid wsp:val=&quot;000D3F6B&quot;/&gt;&lt;wsp:rsid wsp:val=&quot;000E1DC7&quot;/&gt;&lt;wsp:rsid wsp:val=&quot;000E33A7&quot;/&gt;&lt;wsp:rsid wsp:val=&quot;000E4053&quot;/&gt;&lt;wsp:rsid wsp:val=&quot;000E507D&quot;/&gt;&lt;wsp:rsid wsp:val=&quot;000E66BC&quot;/&gt;&lt;wsp:rsid wsp:val=&quot;000E6CF1&quot;/&gt;&lt;wsp:rsid wsp:val=&quot;000E7556&quot;/&gt;&lt;wsp:rsid wsp:val=&quot;000E7883&quot;/&gt;&lt;wsp:rsid wsp:val=&quot;000E78CA&quot;/&gt;&lt;wsp:rsid wsp:val=&quot;000F0202&quot;/&gt;&lt;wsp:rsid wsp:val=&quot;000F0282&quot;/&gt;&lt;wsp:rsid wsp:val=&quot;000F11AD&quot;/&gt;&lt;wsp:rsid wsp:val=&quot;000F5653&quot;/&gt;&lt;wsp:rsid wsp:val=&quot;000F70F2&quot;/&gt;&lt;wsp:rsid wsp:val=&quot;00100473&quot;/&gt;&lt;wsp:rsid wsp:val=&quot;00102205&quot;/&gt;&lt;wsp:rsid wsp:val=&quot;001048A5&quot;/&gt;&lt;wsp:rsid wsp:val=&quot;001048F9&quot;/&gt;&lt;wsp:rsid wsp:val=&quot;00104DF9&quot;/&gt;&lt;wsp:rsid wsp:val=&quot;00105617&quot;/&gt;&lt;wsp:rsid wsp:val=&quot;001065D9&quot;/&gt;&lt;wsp:rsid wsp:val=&quot;00110001&quot;/&gt;&lt;wsp:rsid wsp:val=&quot;0011042F&quot;/&gt;&lt;wsp:rsid wsp:val=&quot;00110AE2&quot;/&gt;&lt;wsp:rsid wsp:val=&quot;00111CC2&quot;/&gt;&lt;wsp:rsid wsp:val=&quot;0011668A&quot;/&gt;&lt;wsp:rsid wsp:val=&quot;0011716F&quot;/&gt;&lt;wsp:rsid wsp:val=&quot;00117C6C&quot;/&gt;&lt;wsp:rsid wsp:val=&quot;00121C06&quot;/&gt;&lt;wsp:rsid wsp:val=&quot;00122120&quot;/&gt;&lt;wsp:rsid wsp:val=&quot;00122919&quot;/&gt;&lt;wsp:rsid wsp:val=&quot;001238B2&quot;/&gt;&lt;wsp:rsid wsp:val=&quot;00123AC6&quot;/&gt;&lt;wsp:rsid wsp:val=&quot;001268ED&quot;/&gt;&lt;wsp:rsid wsp:val=&quot;00126B33&quot;/&gt;&lt;wsp:rsid wsp:val=&quot;00127404&quot;/&gt;&lt;wsp:rsid wsp:val=&quot;0012751C&quot;/&gt;&lt;wsp:rsid wsp:val=&quot;001301C6&quot;/&gt;&lt;wsp:rsid wsp:val=&quot;001311C2&quot;/&gt;&lt;wsp:rsid wsp:val=&quot;00134549&quot;/&gt;&lt;wsp:rsid wsp:val=&quot;00134A06&quot;/&gt;&lt;wsp:rsid wsp:val=&quot;00134BAA&quot;/&gt;&lt;wsp:rsid wsp:val=&quot;00136050&quot;/&gt;&lt;wsp:rsid wsp:val=&quot;00137B7B&quot;/&gt;&lt;wsp:rsid wsp:val=&quot;00142148&quot;/&gt;&lt;wsp:rsid wsp:val=&quot;0014240F&quot;/&gt;&lt;wsp:rsid wsp:val=&quot;00143174&quot;/&gt;&lt;wsp:rsid wsp:val=&quot;0014355A&quot;/&gt;&lt;wsp:rsid wsp:val=&quot;00144A33&quot;/&gt;&lt;wsp:rsid wsp:val=&quot;00146A0D&quot;/&gt;&lt;wsp:rsid wsp:val=&quot;00147A43&quot;/&gt;&lt;wsp:rsid wsp:val=&quot;00150F94&quot;/&gt;&lt;wsp:rsid wsp:val=&quot;0015160B&quot;/&gt;&lt;wsp:rsid wsp:val=&quot;00152DFD&quot;/&gt;&lt;wsp:rsid wsp:val=&quot;00156520&quot;/&gt;&lt;wsp:rsid wsp:val=&quot;00157D88&quot;/&gt;&lt;wsp:rsid wsp:val=&quot;00160223&quot;/&gt;&lt;wsp:rsid wsp:val=&quot;00162F8C&quot;/&gt;&lt;wsp:rsid wsp:val=&quot;00163402&quot;/&gt;&lt;wsp:rsid wsp:val=&quot;00163FF3&quot;/&gt;&lt;wsp:rsid wsp:val=&quot;00164EE9&quot;/&gt;&lt;wsp:rsid wsp:val=&quot;00165256&quot;/&gt;&lt;wsp:rsid wsp:val=&quot;001654EB&quot;/&gt;&lt;wsp:rsid wsp:val=&quot;00166439&quot;/&gt;&lt;wsp:rsid wsp:val=&quot;0016658C&quot;/&gt;&lt;wsp:rsid wsp:val=&quot;00167F1B&quot;/&gt;&lt;wsp:rsid wsp:val=&quot;00170284&quot;/&gt;&lt;wsp:rsid wsp:val=&quot;0017170D&quot;/&gt;&lt;wsp:rsid wsp:val=&quot;00171EC5&quot;/&gt;&lt;wsp:rsid wsp:val=&quot;00172744&quot;/&gt;&lt;wsp:rsid wsp:val=&quot;00173053&quot;/&gt;&lt;wsp:rsid wsp:val=&quot;00173493&quot;/&gt;&lt;wsp:rsid wsp:val=&quot;001761C1&quot;/&gt;&lt;wsp:rsid wsp:val=&quot;00177447&quot;/&gt;&lt;wsp:rsid wsp:val=&quot;001804A7&quot;/&gt;&lt;wsp:rsid wsp:val=&quot;00181456&quot;/&gt;&lt;wsp:rsid wsp:val=&quot;00182487&quot;/&gt;&lt;wsp:rsid wsp:val=&quot;00182612&quot;/&gt;&lt;wsp:rsid wsp:val=&quot;00183EEE&quot;/&gt;&lt;wsp:rsid wsp:val=&quot;0018696D&quot;/&gt;&lt;wsp:rsid wsp:val=&quot;0019099F&quot;/&gt;&lt;wsp:rsid wsp:val=&quot;00192D27&quot;/&gt;&lt;wsp:rsid wsp:val=&quot;001943B0&quot;/&gt;&lt;wsp:rsid wsp:val=&quot;001A0E48&quot;/&gt;&lt;wsp:rsid wsp:val=&quot;001A23D2&quot;/&gt;&lt;wsp:rsid wsp:val=&quot;001A4F26&quot;/&gt;&lt;wsp:rsid wsp:val=&quot;001A6521&quot;/&gt;&lt;wsp:rsid wsp:val=&quot;001A7019&quot;/&gt;&lt;wsp:rsid wsp:val=&quot;001A70CB&quot;/&gt;&lt;wsp:rsid wsp:val=&quot;001B2199&quot;/&gt;&lt;wsp:rsid wsp:val=&quot;001C10A4&quot;/&gt;&lt;wsp:rsid wsp:val=&quot;001C23C1&quot;/&gt;&lt;wsp:rsid wsp:val=&quot;001C2A5B&quot;/&gt;&lt;wsp:rsid wsp:val=&quot;001C2F51&quot;/&gt;&lt;wsp:rsid wsp:val=&quot;001C3631&quot;/&gt;&lt;wsp:rsid wsp:val=&quot;001C3CB6&quot;/&gt;&lt;wsp:rsid wsp:val=&quot;001C763E&quot;/&gt;&lt;wsp:rsid wsp:val=&quot;001C767D&quot;/&gt;&lt;wsp:rsid wsp:val=&quot;001D0A3B&quot;/&gt;&lt;wsp:rsid wsp:val=&quot;001D3758&quot;/&gt;&lt;wsp:rsid wsp:val=&quot;001D67DE&quot;/&gt;&lt;wsp:rsid wsp:val=&quot;001E0D31&quot;/&gt;&lt;wsp:rsid wsp:val=&quot;001E3991&quot;/&gt;&lt;wsp:rsid wsp:val=&quot;001E5290&quot;/&gt;&lt;wsp:rsid wsp:val=&quot;001E597F&quot;/&gt;&lt;wsp:rsid wsp:val=&quot;001E60E9&quot;/&gt;&lt;wsp:rsid wsp:val=&quot;001E6212&quot;/&gt;&lt;wsp:rsid wsp:val=&quot;001F1445&quot;/&gt;&lt;wsp:rsid wsp:val=&quot;001F14E8&quot;/&gt;&lt;wsp:rsid wsp:val=&quot;001F2F76&quot;/&gt;&lt;wsp:rsid wsp:val=&quot;001F35CA&quot;/&gt;&lt;wsp:rsid wsp:val=&quot;001F38EF&quot;/&gt;&lt;wsp:rsid wsp:val=&quot;001F570C&quot;/&gt;&lt;wsp:rsid wsp:val=&quot;001F6253&quot;/&gt;&lt;wsp:rsid wsp:val=&quot;001F75FA&quot;/&gt;&lt;wsp:rsid wsp:val=&quot;001F7883&quot;/&gt;&lt;wsp:rsid wsp:val=&quot;00200BF4&quot;/&gt;&lt;wsp:rsid wsp:val=&quot;002015DB&quot;/&gt;&lt;wsp:rsid wsp:val=&quot;0020181B&quot;/&gt;&lt;wsp:rsid wsp:val=&quot;00202588&quot;/&gt;&lt;wsp:rsid wsp:val=&quot;002048BD&quot;/&gt;&lt;wsp:rsid wsp:val=&quot;00206699&quot;/&gt;&lt;wsp:rsid wsp:val=&quot;00207358&quot;/&gt;&lt;wsp:rsid wsp:val=&quot;002126B8&quot;/&gt;&lt;wsp:rsid wsp:val=&quot;00216AD6&quot;/&gt;&lt;wsp:rsid wsp:val=&quot;00217189&quot;/&gt;&lt;wsp:rsid wsp:val=&quot;00217E7E&quot;/&gt;&lt;wsp:rsid wsp:val=&quot;00217FEC&quot;/&gt;&lt;wsp:rsid wsp:val=&quot;00224221&quot;/&gt;&lt;wsp:rsid wsp:val=&quot;00224DA2&quot;/&gt;&lt;wsp:rsid wsp:val=&quot;00226B64&quot;/&gt;&lt;wsp:rsid wsp:val=&quot;0022712F&quot;/&gt;&lt;wsp:rsid wsp:val=&quot;00231159&quot;/&gt;&lt;wsp:rsid wsp:val=&quot;00234F39&quot;/&gt;&lt;wsp:rsid wsp:val=&quot;00235486&quot;/&gt;&lt;wsp:rsid wsp:val=&quot;002354EF&quot;/&gt;&lt;wsp:rsid wsp:val=&quot;0023739B&quot;/&gt;&lt;wsp:rsid wsp:val=&quot;002421B6&quot;/&gt;&lt;wsp:rsid wsp:val=&quot;00242397&quot;/&gt;&lt;wsp:rsid wsp:val=&quot;002426C8&quot;/&gt;&lt;wsp:rsid wsp:val=&quot;00242AE9&quot;/&gt;&lt;wsp:rsid wsp:val=&quot;00243022&quot;/&gt;&lt;wsp:rsid wsp:val=&quot;00243D81&quot;/&gt;&lt;wsp:rsid wsp:val=&quot;00243DA3&quot;/&gt;&lt;wsp:rsid wsp:val=&quot;00244FC1&quot;/&gt;&lt;wsp:rsid wsp:val=&quot;0024558A&quot;/&gt;&lt;wsp:rsid wsp:val=&quot;00245AC2&quot;/&gt;&lt;wsp:rsid wsp:val=&quot;00245B05&quot;/&gt;&lt;wsp:rsid wsp:val=&quot;00245D1B&quot;/&gt;&lt;wsp:rsid wsp:val=&quot;002463C5&quot;/&gt;&lt;wsp:rsid wsp:val=&quot;00246FBA&quot;/&gt;&lt;wsp:rsid wsp:val=&quot;00247049&quot;/&gt;&lt;wsp:rsid wsp:val=&quot;00247BD1&quot;/&gt;&lt;wsp:rsid wsp:val=&quot;00247EB1&quot;/&gt;&lt;wsp:rsid wsp:val=&quot;00250262&quot;/&gt;&lt;wsp:rsid wsp:val=&quot;00250538&quot;/&gt;&lt;wsp:rsid wsp:val=&quot;00255C77&quot;/&gt;&lt;wsp:rsid wsp:val=&quot;0025787C&quot;/&gt;&lt;wsp:rsid wsp:val=&quot;0026652B&quot;/&gt;&lt;wsp:rsid wsp:val=&quot;00266A0A&quot;/&gt;&lt;wsp:rsid wsp:val=&quot;002676D7&quot;/&gt;&lt;wsp:rsid wsp:val=&quot;00267C91&quot;/&gt;&lt;wsp:rsid wsp:val=&quot;00267E60&quot;/&gt;&lt;wsp:rsid wsp:val=&quot;0027067C&quot;/&gt;&lt;wsp:rsid wsp:val=&quot;00274D3A&quot;/&gt;&lt;wsp:rsid wsp:val=&quot;00274E46&quot;/&gt;&lt;wsp:rsid wsp:val=&quot;0027671F&quot;/&gt;&lt;wsp:rsid wsp:val=&quot;002814EE&quot;/&gt;&lt;wsp:rsid wsp:val=&quot;002817D8&quot;/&gt;&lt;wsp:rsid wsp:val=&quot;002854CF&quot;/&gt;&lt;wsp:rsid wsp:val=&quot;0028727D&quot;/&gt;&lt;wsp:rsid wsp:val=&quot;00290080&quot;/&gt;&lt;wsp:rsid wsp:val=&quot;0029195F&quot;/&gt;&lt;wsp:rsid wsp:val=&quot;00291C07&quot;/&gt;&lt;wsp:rsid wsp:val=&quot;00291C0E&quot;/&gt;&lt;wsp:rsid wsp:val=&quot;002945D4&quot;/&gt;&lt;wsp:rsid wsp:val=&quot;002A0C31&quot;/&gt;&lt;wsp:rsid wsp:val=&quot;002A1C97&quot;/&gt;&lt;wsp:rsid wsp:val=&quot;002A472E&quot;/&gt;&lt;wsp:rsid wsp:val=&quot;002A4F73&quot;/&gt;&lt;wsp:rsid wsp:val=&quot;002A6D1B&quot;/&gt;&lt;wsp:rsid wsp:val=&quot;002A6DFE&quot;/&gt;&lt;wsp:rsid wsp:val=&quot;002A7085&quot;/&gt;&lt;wsp:rsid wsp:val=&quot;002A7834&quot;/&gt;&lt;wsp:rsid wsp:val=&quot;002B1D9A&quot;/&gt;&lt;wsp:rsid wsp:val=&quot;002B1FBF&quot;/&gt;&lt;wsp:rsid wsp:val=&quot;002B26C9&quot;/&gt;&lt;wsp:rsid wsp:val=&quot;002B3305&quot;/&gt;&lt;wsp:rsid wsp:val=&quot;002B38E7&quot;/&gt;&lt;wsp:rsid wsp:val=&quot;002B51FC&quot;/&gt;&lt;wsp:rsid wsp:val=&quot;002B655B&quot;/&gt;&lt;wsp:rsid wsp:val=&quot;002C14D5&quot;/&gt;&lt;wsp:rsid wsp:val=&quot;002C1955&quot;/&gt;&lt;wsp:rsid wsp:val=&quot;002C1C54&quot;/&gt;&lt;wsp:rsid wsp:val=&quot;002C2141&quot;/&gt;&lt;wsp:rsid wsp:val=&quot;002C2C43&quot;/&gt;&lt;wsp:rsid wsp:val=&quot;002C3C33&quot;/&gt;&lt;wsp:rsid wsp:val=&quot;002C5256&quot;/&gt;&lt;wsp:rsid wsp:val=&quot;002C75CF&quot;/&gt;&lt;wsp:rsid wsp:val=&quot;002D04B2&quot;/&gt;&lt;wsp:rsid wsp:val=&quot;002D1CAF&quot;/&gt;&lt;wsp:rsid wsp:val=&quot;002D335B&quot;/&gt;&lt;wsp:rsid wsp:val=&quot;002D3DBF&quot;/&gt;&lt;wsp:rsid wsp:val=&quot;002D641F&quot;/&gt;&lt;wsp:rsid wsp:val=&quot;002D72D9&quot;/&gt;&lt;wsp:rsid wsp:val=&quot;002E04F9&quot;/&gt;&lt;wsp:rsid wsp:val=&quot;002E0567&quot;/&gt;&lt;wsp:rsid wsp:val=&quot;002E0A88&quot;/&gt;&lt;wsp:rsid wsp:val=&quot;002E2805&quot;/&gt;&lt;wsp:rsid wsp:val=&quot;002E383E&quot;/&gt;&lt;wsp:rsid wsp:val=&quot;002F1C19&quot;/&gt;&lt;wsp:rsid wsp:val=&quot;002F4AD0&quot;/&gt;&lt;wsp:rsid wsp:val=&quot;002F4C27&quot;/&gt;&lt;wsp:rsid wsp:val=&quot;002F52F8&quot;/&gt;&lt;wsp:rsid wsp:val=&quot;002F61B6&quot;/&gt;&lt;wsp:rsid wsp:val=&quot;002F638C&quot;/&gt;&lt;wsp:rsid wsp:val=&quot;002F7CDE&quot;/&gt;&lt;wsp:rsid wsp:val=&quot;00301251&quot;/&gt;&lt;wsp:rsid wsp:val=&quot;00301372&quot;/&gt;&lt;wsp:rsid wsp:val=&quot;00302A4A&quot;/&gt;&lt;wsp:rsid wsp:val=&quot;0030304B&quot;/&gt;&lt;wsp:rsid wsp:val=&quot;00303E2A&quot;/&gt;&lt;wsp:rsid wsp:val=&quot;00303E49&quot;/&gt;&lt;wsp:rsid wsp:val=&quot;00306771&quot;/&gt;&lt;wsp:rsid wsp:val=&quot;00307046&quot;/&gt;&lt;wsp:rsid wsp:val=&quot;00311B8D&quot;/&gt;&lt;wsp:rsid wsp:val=&quot;00313884&quot;/&gt;&lt;wsp:rsid wsp:val=&quot;00314B6E&quot;/&gt;&lt;wsp:rsid wsp:val=&quot;00315EF8&quot;/&gt;&lt;wsp:rsid wsp:val=&quot;003170E1&quot;/&gt;&lt;wsp:rsid wsp:val=&quot;00317C0B&quot;/&gt;&lt;wsp:rsid wsp:val=&quot;0033080F&quot;/&gt;&lt;wsp:rsid wsp:val=&quot;00330AA6&quot;/&gt;&lt;wsp:rsid wsp:val=&quot;0033109A&quot;/&gt;&lt;wsp:rsid wsp:val=&quot;003314AB&quot;/&gt;&lt;wsp:rsid wsp:val=&quot;00331500&quot;/&gt;&lt;wsp:rsid wsp:val=&quot;00332E25&quot;/&gt;&lt;wsp:rsid wsp:val=&quot;00334588&quot;/&gt;&lt;wsp:rsid wsp:val=&quot;00335528&quot;/&gt;&lt;wsp:rsid wsp:val=&quot;0034187D&quot;/&gt;&lt;wsp:rsid wsp:val=&quot;003429CE&quot;/&gt;&lt;wsp:rsid wsp:val=&quot;0034380B&quot;/&gt;&lt;wsp:rsid wsp:val=&quot;0034437E&quot;/&gt;&lt;wsp:rsid wsp:val=&quot;003447FB&quot;/&gt;&lt;wsp:rsid wsp:val=&quot;0035047C&quot;/&gt;&lt;wsp:rsid wsp:val=&quot;00352333&quot;/&gt;&lt;wsp:rsid wsp:val=&quot;00352793&quot;/&gt;&lt;wsp:rsid wsp:val=&quot;003570F2&quot;/&gt;&lt;wsp:rsid wsp:val=&quot;0035775F&quot;/&gt;&lt;wsp:rsid wsp:val=&quot;00360266&quot;/&gt;&lt;wsp:rsid wsp:val=&quot;003605A9&quot;/&gt;&lt;wsp:rsid wsp:val=&quot;003605C4&quot;/&gt;&lt;wsp:rsid wsp:val=&quot;003606C5&quot;/&gt;&lt;wsp:rsid wsp:val=&quot;00365001&quot;/&gt;&lt;wsp:rsid wsp:val=&quot;003663F8&quot;/&gt;&lt;wsp:rsid wsp:val=&quot;00367713&quot;/&gt;&lt;wsp:rsid wsp:val=&quot;00373293&quot;/&gt;&lt;wsp:rsid wsp:val=&quot;00374315&quot;/&gt;&lt;wsp:rsid wsp:val=&quot;00375488&quot;/&gt;&lt;wsp:rsid wsp:val=&quot;00385D27&quot;/&gt;&lt;wsp:rsid wsp:val=&quot;0038651D&quot;/&gt;&lt;wsp:rsid wsp:val=&quot;00391A4A&quot;/&gt;&lt;wsp:rsid wsp:val=&quot;0039295B&quot;/&gt;&lt;wsp:rsid wsp:val=&quot;00392DE4&quot;/&gt;&lt;wsp:rsid wsp:val=&quot;00393C6B&quot;/&gt;&lt;wsp:rsid wsp:val=&quot;003945B9&quot;/&gt;&lt;wsp:rsid wsp:val=&quot;00394DDA&quot;/&gt;&lt;wsp:rsid wsp:val=&quot;00397D54&quot;/&gt;&lt;wsp:rsid wsp:val=&quot;003A07CC&quot;/&gt;&lt;wsp:rsid wsp:val=&quot;003A1B84&quot;/&gt;&lt;wsp:rsid wsp:val=&quot;003A44BA&quot;/&gt;&lt;wsp:rsid wsp:val=&quot;003A62F2&quot;/&gt;&lt;wsp:rsid wsp:val=&quot;003A679B&quot;/&gt;&lt;wsp:rsid wsp:val=&quot;003B30F0&quot;/&gt;&lt;wsp:rsid wsp:val=&quot;003B3358&quot;/&gt;&lt;wsp:rsid wsp:val=&quot;003B5B85&quot;/&gt;&lt;wsp:rsid wsp:val=&quot;003B7306&quot;/&gt;&lt;wsp:rsid wsp:val=&quot;003B7F0A&quot;/&gt;&lt;wsp:rsid wsp:val=&quot;003C2D3C&quot;/&gt;&lt;wsp:rsid wsp:val=&quot;003C573F&quot;/&gt;&lt;wsp:rsid wsp:val=&quot;003C5DEE&quot;/&gt;&lt;wsp:rsid wsp:val=&quot;003D2D8F&quot;/&gt;&lt;wsp:rsid wsp:val=&quot;003D61D4&quot;/&gt;&lt;wsp:rsid wsp:val=&quot;003D6285&quot;/&gt;&lt;wsp:rsid wsp:val=&quot;003D7AA1&quot;/&gt;&lt;wsp:rsid wsp:val=&quot;003D7E0A&quot;/&gt;&lt;wsp:rsid wsp:val=&quot;003E0018&quot;/&gt;&lt;wsp:rsid wsp:val=&quot;003E0723&quot;/&gt;&lt;wsp:rsid wsp:val=&quot;003E1FD8&quot;/&gt;&lt;wsp:rsid wsp:val=&quot;003E2725&quot;/&gt;&lt;wsp:rsid wsp:val=&quot;003E40E1&quot;/&gt;&lt;wsp:rsid wsp:val=&quot;003E59C7&quot;/&gt;&lt;wsp:rsid wsp:val=&quot;003E7B80&quot;/&gt;&lt;wsp:rsid wsp:val=&quot;003F03D8&quot;/&gt;&lt;wsp:rsid wsp:val=&quot;003F089D&quot;/&gt;&lt;wsp:rsid wsp:val=&quot;003F1D1B&quot;/&gt;&lt;wsp:rsid wsp:val=&quot;003F74A9&quot;/&gt;&lt;wsp:rsid wsp:val=&quot;003F76C2&quot;/&gt;&lt;wsp:rsid wsp:val=&quot;003F77B4&quot;/&gt;&lt;wsp:rsid wsp:val=&quot;004004D5&quot;/&gt;&lt;wsp:rsid wsp:val=&quot;004007F0&quot;/&gt;&lt;wsp:rsid wsp:val=&quot;00401A10&quot;/&gt;&lt;wsp:rsid wsp:val=&quot;00403B72&quot;/&gt;&lt;wsp:rsid wsp:val=&quot;0040487A&quot;/&gt;&lt;wsp:rsid wsp:val=&quot;004063E0&quot;/&gt;&lt;wsp:rsid wsp:val=&quot;004066FF&quot;/&gt;&lt;wsp:rsid wsp:val=&quot;004105C9&quot;/&gt;&lt;wsp:rsid wsp:val=&quot;00410B74&quot;/&gt;&lt;wsp:rsid wsp:val=&quot;00415177&quot;/&gt;&lt;wsp:rsid wsp:val=&quot;0041526C&quot;/&gt;&lt;wsp:rsid wsp:val=&quot;00417D62&quot;/&gt;&lt;wsp:rsid wsp:val=&quot;00420A32&quot;/&gt;&lt;wsp:rsid wsp:val=&quot;00420BAB&quot;/&gt;&lt;wsp:rsid wsp:val=&quot;004212EA&quot;/&gt;&lt;wsp:rsid wsp:val=&quot;00421BE7&quot;/&gt;&lt;wsp:rsid wsp:val=&quot;00422FE9&quot;/&gt;&lt;wsp:rsid wsp:val=&quot;004265A6&quot;/&gt;&lt;wsp:rsid wsp:val=&quot;004279BB&quot;/&gt;&lt;wsp:rsid wsp:val=&quot;00431A13&quot;/&gt;&lt;wsp:rsid wsp:val=&quot;00431D1E&quot;/&gt;&lt;wsp:rsid wsp:val=&quot;004321CA&quot;/&gt;&lt;wsp:rsid wsp:val=&quot;00433216&quot;/&gt;&lt;wsp:rsid wsp:val=&quot;00434F71&quot;/&gt;&lt;wsp:rsid wsp:val=&quot;00435C00&quot;/&gt;&lt;wsp:rsid wsp:val=&quot;004378DC&quot;/&gt;&lt;wsp:rsid wsp:val=&quot;004422DB&quot;/&gt;&lt;wsp:rsid wsp:val=&quot;00442735&quot;/&gt;&lt;wsp:rsid wsp:val=&quot;004434F2&quot;/&gt;&lt;wsp:rsid wsp:val=&quot;004462CC&quot;/&gt;&lt;wsp:rsid wsp:val=&quot;00446768&quot;/&gt;&lt;wsp:rsid wsp:val=&quot;0045193C&quot;/&gt;&lt;wsp:rsid wsp:val=&quot;0045201E&quot;/&gt;&lt;wsp:rsid wsp:val=&quot;00452B22&quot;/&gt;&lt;wsp:rsid wsp:val=&quot;00453CDE&quot;/&gt;&lt;wsp:rsid wsp:val=&quot;00455117&quot;/&gt;&lt;wsp:rsid wsp:val=&quot;00457E77&quot;/&gt;&lt;wsp:rsid wsp:val=&quot;00461DA8&quot;/&gt;&lt;wsp:rsid wsp:val=&quot;00463786&quot;/&gt;&lt;wsp:rsid wsp:val=&quot;00464305&quot;/&gt;&lt;wsp:rsid wsp:val=&quot;004646F1&quot;/&gt;&lt;wsp:rsid wsp:val=&quot;004648E9&quot;/&gt;&lt;wsp:rsid wsp:val=&quot;00465616&quot;/&gt;&lt;wsp:rsid wsp:val=&quot;00467C5A&quot;/&gt;&lt;wsp:rsid wsp:val=&quot;00470D57&quot;/&gt;&lt;wsp:rsid wsp:val=&quot;004751F1&quot;/&gt;&lt;wsp:rsid wsp:val=&quot;00475E66&quot;/&gt;&lt;wsp:rsid wsp:val=&quot;004823D7&quot;/&gt;&lt;wsp:rsid wsp:val=&quot;00482850&quot;/&gt;&lt;wsp:rsid wsp:val=&quot;00486056&quot;/&gt;&lt;wsp:rsid wsp:val=&quot;00487109&quot;/&gt;&lt;wsp:rsid wsp:val=&quot;00490415&quot;/&gt;&lt;wsp:rsid wsp:val=&quot;00491DAB&quot;/&gt;&lt;wsp:rsid wsp:val=&quot;00493D41&quot;/&gt;&lt;wsp:rsid wsp:val=&quot;004945D6&quot;/&gt;&lt;wsp:rsid wsp:val=&quot;004974D7&quot;/&gt;&lt;wsp:rsid wsp:val=&quot;004A0F2B&quot;/&gt;&lt;wsp:rsid wsp:val=&quot;004A4379&quot;/&gt;&lt;wsp:rsid wsp:val=&quot;004B0995&quot;/&gt;&lt;wsp:rsid wsp:val=&quot;004B2CD1&quot;/&gt;&lt;wsp:rsid wsp:val=&quot;004B3310&quot;/&gt;&lt;wsp:rsid wsp:val=&quot;004B6A00&quot;/&gt;&lt;wsp:rsid wsp:val=&quot;004B7FF8&quot;/&gt;&lt;wsp:rsid wsp:val=&quot;004C027B&quot;/&gt;&lt;wsp:rsid wsp:val=&quot;004C132D&quot;/&gt;&lt;wsp:rsid wsp:val=&quot;004C1698&quot;/&gt;&lt;wsp:rsid wsp:val=&quot;004C1C57&quot;/&gt;&lt;wsp:rsid wsp:val=&quot;004C2D7C&quot;/&gt;&lt;wsp:rsid wsp:val=&quot;004C3029&quot;/&gt;&lt;wsp:rsid wsp:val=&quot;004C3B22&quot;/&gt;&lt;wsp:rsid wsp:val=&quot;004C4594&quot;/&gt;&lt;wsp:rsid wsp:val=&quot;004C5A87&quot;/&gt;&lt;wsp:rsid wsp:val=&quot;004C5AEB&quot;/&gt;&lt;wsp:rsid wsp:val=&quot;004C72FA&quot;/&gt;&lt;wsp:rsid wsp:val=&quot;004D0AA6&quot;/&gt;&lt;wsp:rsid wsp:val=&quot;004D1386&quot;/&gt;&lt;wsp:rsid wsp:val=&quot;004D47FA&quot;/&gt;&lt;wsp:rsid wsp:val=&quot;004E0607&quot;/&gt;&lt;wsp:rsid wsp:val=&quot;004E060D&quot;/&gt;&lt;wsp:rsid wsp:val=&quot;004E2429&quot;/&gt;&lt;wsp:rsid wsp:val=&quot;004E3849&quot;/&gt;&lt;wsp:rsid wsp:val=&quot;004E6EE2&quot;/&gt;&lt;wsp:rsid wsp:val=&quot;004E7F06&quot;/&gt;&lt;wsp:rsid wsp:val=&quot;004F1495&quot;/&gt;&lt;wsp:rsid wsp:val=&quot;004F454D&quot;/&gt;&lt;wsp:rsid wsp:val=&quot;004F4F9D&quot;/&gt;&lt;wsp:rsid wsp:val=&quot;004F67CB&quot;/&gt;&lt;wsp:rsid wsp:val=&quot;004F7ADA&quot;/&gt;&lt;wsp:rsid wsp:val=&quot;0050011B&quot;/&gt;&lt;wsp:rsid wsp:val=&quot;005045F0&quot;/&gt;&lt;wsp:rsid wsp:val=&quot;005070D4&quot;/&gt;&lt;wsp:rsid wsp:val=&quot;0051347A&quot;/&gt;&lt;wsp:rsid wsp:val=&quot;005150DC&quot;/&gt;&lt;wsp:rsid wsp:val=&quot;00516441&quot;/&gt;&lt;wsp:rsid wsp:val=&quot;0051764C&quot;/&gt;&lt;wsp:rsid wsp:val=&quot;005209E5&quot;/&gt;&lt;wsp:rsid wsp:val=&quot;00523E57&quot;/&gt;&lt;wsp:rsid wsp:val=&quot;00526BAB&quot;/&gt;&lt;wsp:rsid wsp:val=&quot;005335CB&quot;/&gt;&lt;wsp:rsid wsp:val=&quot;00533987&quot;/&gt;&lt;wsp:rsid wsp:val=&quot;00534124&quot;/&gt;&lt;wsp:rsid wsp:val=&quot;00535139&quot;/&gt;&lt;wsp:rsid wsp:val=&quot;00535F5C&quot;/&gt;&lt;wsp:rsid wsp:val=&quot;00542C29&quot;/&gt;&lt;wsp:rsid wsp:val=&quot;00543732&quot;/&gt;&lt;wsp:rsid wsp:val=&quot;00543E46&quot;/&gt;&lt;wsp:rsid wsp:val=&quot;005446C1&quot;/&gt;&lt;wsp:rsid wsp:val=&quot;005455E1&quot;/&gt;&lt;wsp:rsid wsp:val=&quot;00546210&quot;/&gt;&lt;wsp:rsid wsp:val=&quot;005479C2&quot;/&gt;&lt;wsp:rsid wsp:val=&quot;005503D4&quot;/&gt;&lt;wsp:rsid wsp:val=&quot;0055043E&quot;/&gt;&lt;wsp:rsid wsp:val=&quot;0055186A&quot;/&gt;&lt;wsp:rsid wsp:val=&quot;00552168&quot;/&gt;&lt;wsp:rsid wsp:val=&quot;00553D51&quot;/&gt;&lt;wsp:rsid wsp:val=&quot;00553ECA&quot;/&gt;&lt;wsp:rsid wsp:val=&quot;00555562&quot;/&gt;&lt;wsp:rsid wsp:val=&quot;00555CBB&quot;/&gt;&lt;wsp:rsid wsp:val=&quot;0055641C&quot;/&gt;&lt;wsp:rsid wsp:val=&quot;00556EF4&quot;/&gt;&lt;wsp:rsid wsp:val=&quot;0056188C&quot;/&gt;&lt;wsp:rsid wsp:val=&quot;00563792&quot;/&gt;&lt;wsp:rsid wsp:val=&quot;00563866&quot;/&gt;&lt;wsp:rsid wsp:val=&quot;00565E35&quot;/&gt;&lt;wsp:rsid wsp:val=&quot;0056618E&quot;/&gt;&lt;wsp:rsid wsp:val=&quot;00567D8C&quot;/&gt;&lt;wsp:rsid wsp:val=&quot;00567DF9&quot;/&gt;&lt;wsp:rsid wsp:val=&quot;00570C54&quot;/&gt;&lt;wsp:rsid wsp:val=&quot;00576CC0&quot;/&gt;&lt;wsp:rsid wsp:val=&quot;00577705&quot;/&gt;&lt;wsp:rsid wsp:val=&quot;005804B5&quot;/&gt;&lt;wsp:rsid wsp:val=&quot;00583DF4&quot;/&gt;&lt;wsp:rsid wsp:val=&quot;0058582A&quot;/&gt;&lt;wsp:rsid wsp:val=&quot;00591F76&quot;/&gt;&lt;wsp:rsid wsp:val=&quot;0059384F&quot;/&gt;&lt;wsp:rsid wsp:val=&quot;00595476&quot;/&gt;&lt;wsp:rsid wsp:val=&quot;00595DBE&quot;/&gt;&lt;wsp:rsid wsp:val=&quot;0059615C&quot;/&gt;&lt;wsp:rsid wsp:val=&quot;00596474&quot;/&gt;&lt;wsp:rsid wsp:val=&quot;00597DD9&quot;/&gt;&lt;wsp:rsid wsp:val=&quot;005A7F8C&quot;/&gt;&lt;wsp:rsid wsp:val=&quot;005B06BD&quot;/&gt;&lt;wsp:rsid wsp:val=&quot;005B0E73&quot;/&gt;&lt;wsp:rsid wsp:val=&quot;005B195C&quot;/&gt;&lt;wsp:rsid wsp:val=&quot;005B4B5A&quot;/&gt;&lt;wsp:rsid wsp:val=&quot;005B54EC&quot;/&gt;&lt;wsp:rsid wsp:val=&quot;005B77FA&quot;/&gt;&lt;wsp:rsid wsp:val=&quot;005C1C5F&quot;/&gt;&lt;wsp:rsid wsp:val=&quot;005C244C&quot;/&gt;&lt;wsp:rsid wsp:val=&quot;005C43D7&quot;/&gt;&lt;wsp:rsid wsp:val=&quot;005C4C86&quot;/&gt;&lt;wsp:rsid wsp:val=&quot;005C5914&quot;/&gt;&lt;wsp:rsid wsp:val=&quot;005C5F5D&quot;/&gt;&lt;wsp:rsid wsp:val=&quot;005C697C&quot;/&gt;&lt;wsp:rsid wsp:val=&quot;005C7250&quot;/&gt;&lt;wsp:rsid wsp:val=&quot;005D1C72&quot;/&gt;&lt;wsp:rsid wsp:val=&quot;005D1CC7&quot;/&gt;&lt;wsp:rsid wsp:val=&quot;005D2787&quot;/&gt;&lt;wsp:rsid wsp:val=&quot;005D3848&quot;/&gt;&lt;wsp:rsid wsp:val=&quot;005D3916&quot;/&gt;&lt;wsp:rsid wsp:val=&quot;005D56FB&quot;/&gt;&lt;wsp:rsid wsp:val=&quot;005D5E7E&quot;/&gt;&lt;wsp:rsid wsp:val=&quot;005D631F&quot;/&gt;&lt;wsp:rsid wsp:val=&quot;005D6987&quot;/&gt;&lt;wsp:rsid wsp:val=&quot;005D6C7A&quot;/&gt;&lt;wsp:rsid wsp:val=&quot;005D76AA&quot;/&gt;&lt;wsp:rsid wsp:val=&quot;005E07E4&quot;/&gt;&lt;wsp:rsid wsp:val=&quot;005E09B2&quot;/&gt;&lt;wsp:rsid wsp:val=&quot;005E34F0&quot;/&gt;&lt;wsp:rsid wsp:val=&quot;005E4DD3&quot;/&gt;&lt;wsp:rsid wsp:val=&quot;005F0F80&quot;/&gt;&lt;wsp:rsid wsp:val=&quot;005F0FCC&quot;/&gt;&lt;wsp:rsid wsp:val=&quot;005F15D9&quot;/&gt;&lt;wsp:rsid wsp:val=&quot;005F2F8F&quot;/&gt;&lt;wsp:rsid wsp:val=&quot;005F3BD8&quot;/&gt;&lt;wsp:rsid wsp:val=&quot;005F592E&quot;/&gt;&lt;wsp:rsid wsp:val=&quot;0060018B&quot;/&gt;&lt;wsp:rsid wsp:val=&quot;00602BE0&quot;/&gt;&lt;wsp:rsid wsp:val=&quot;00603DAF&quot;/&gt;&lt;wsp:rsid wsp:val=&quot;00604AF6&quot;/&gt;&lt;wsp:rsid wsp:val=&quot;006057D0&quot;/&gt;&lt;wsp:rsid wsp:val=&quot;0060581E&quot;/&gt;&lt;wsp:rsid wsp:val=&quot;0060623A&quot;/&gt;&lt;wsp:rsid wsp:val=&quot;006108AD&quot;/&gt;&lt;wsp:rsid wsp:val=&quot;00615CD5&quot;/&gt;&lt;wsp:rsid wsp:val=&quot;00617330&quot;/&gt;&lt;wsp:rsid wsp:val=&quot;00617FF4&quot;/&gt;&lt;wsp:rsid wsp:val=&quot;006209A2&quot;/&gt;&lt;wsp:rsid wsp:val=&quot;00621B02&quot;/&gt;&lt;wsp:rsid wsp:val=&quot;00625115&quot;/&gt;&lt;wsp:rsid wsp:val=&quot;00626DC7&quot;/&gt;&lt;wsp:rsid wsp:val=&quot;006303E8&quot;/&gt;&lt;wsp:rsid wsp:val=&quot;006320A1&quot;/&gt;&lt;wsp:rsid wsp:val=&quot;00632725&quot;/&gt;&lt;wsp:rsid wsp:val=&quot;00635B02&quot;/&gt;&lt;wsp:rsid wsp:val=&quot;006375AA&quot;/&gt;&lt;wsp:rsid wsp:val=&quot;00640093&quot;/&gt;&lt;wsp:rsid wsp:val=&quot;00640547&quot;/&gt;&lt;wsp:rsid wsp:val=&quot;0064167E&quot;/&gt;&lt;wsp:rsid wsp:val=&quot;00641FE9&quot;/&gt;&lt;wsp:rsid wsp:val=&quot;00642AFB&quot;/&gt;&lt;wsp:rsid wsp:val=&quot;006458E7&quot;/&gt;&lt;wsp:rsid wsp:val=&quot;0064640C&quot;/&gt;&lt;wsp:rsid wsp:val=&quot;0064665F&quot;/&gt;&lt;wsp:rsid wsp:val=&quot;00647878&quot;/&gt;&lt;wsp:rsid wsp:val=&quot;00647A8A&quot;/&gt;&lt;wsp:rsid wsp:val=&quot;00647BD1&quot;/&gt;&lt;wsp:rsid wsp:val=&quot;00650FCE&quot;/&gt;&lt;wsp:rsid wsp:val=&quot;00654165&quot;/&gt;&lt;wsp:rsid wsp:val=&quot;00654AB7&quot;/&gt;&lt;wsp:rsid wsp:val=&quot;00655593&quot;/&gt;&lt;wsp:rsid wsp:val=&quot;0065595A&quot;/&gt;&lt;wsp:rsid wsp:val=&quot;006613F1&quot;/&gt;&lt;wsp:rsid wsp:val=&quot;00661AFC&quot;/&gt;&lt;wsp:rsid wsp:val=&quot;00661B3E&quot;/&gt;&lt;wsp:rsid wsp:val=&quot;0066216D&quot;/&gt;&lt;wsp:rsid wsp:val=&quot;00663584&quot;/&gt;&lt;wsp:rsid wsp:val=&quot;00663E96&quot;/&gt;&lt;wsp:rsid wsp:val=&quot;00664DC6&quot;/&gt;&lt;wsp:rsid wsp:val=&quot;00667AD0&quot;/&gt;&lt;wsp:rsid wsp:val=&quot;00671121&quot;/&gt;&lt;wsp:rsid wsp:val=&quot;0067166F&quot;/&gt;&lt;wsp:rsid wsp:val=&quot;00671B57&quot;/&gt;&lt;wsp:rsid wsp:val=&quot;00672500&quot;/&gt;&lt;wsp:rsid wsp:val=&quot;0067324F&quot;/&gt;&lt;wsp:rsid wsp:val=&quot;00674CFF&quot;/&gt;&lt;wsp:rsid wsp:val=&quot;00674D34&quot;/&gt;&lt;wsp:rsid wsp:val=&quot;00675341&quot;/&gt;&lt;wsp:rsid wsp:val=&quot;00676F94&quot;/&gt;&lt;wsp:rsid wsp:val=&quot;0068107E&quot;/&gt;&lt;wsp:rsid wsp:val=&quot;006812EE&quot;/&gt;&lt;wsp:rsid wsp:val=&quot;00681CA0&quot;/&gt;&lt;wsp:rsid wsp:val=&quot;0068483D&quot;/&gt;&lt;wsp:rsid wsp:val=&quot;00685297&quot;/&gt;&lt;wsp:rsid wsp:val=&quot;0068766C&quot;/&gt;&lt;wsp:rsid wsp:val=&quot;006901FF&quot;/&gt;&lt;wsp:rsid wsp:val=&quot;00690D75&quot;/&gt;&lt;wsp:rsid wsp:val=&quot;00695564&quot;/&gt;&lt;wsp:rsid wsp:val=&quot;006976E7&quot;/&gt;&lt;wsp:rsid wsp:val=&quot;006A0A88&quot;/&gt;&lt;wsp:rsid wsp:val=&quot;006B137F&quot;/&gt;&lt;wsp:rsid wsp:val=&quot;006B209E&quot;/&gt;&lt;wsp:rsid wsp:val=&quot;006B2874&quot;/&gt;&lt;wsp:rsid wsp:val=&quot;006B42B9&quot;/&gt;&lt;wsp:rsid wsp:val=&quot;006B4CCD&quot;/&gt;&lt;wsp:rsid wsp:val=&quot;006C05CA&quot;/&gt;&lt;wsp:rsid wsp:val=&quot;006C0F6F&quot;/&gt;&lt;wsp:rsid wsp:val=&quot;006C22F4&quot;/&gt;&lt;wsp:rsid wsp:val=&quot;006D1084&quot;/&gt;&lt;wsp:rsid wsp:val=&quot;006D12CD&quot;/&gt;&lt;wsp:rsid wsp:val=&quot;006D20FF&quot;/&gt;&lt;wsp:rsid wsp:val=&quot;006D3937&quot;/&gt;&lt;wsp:rsid wsp:val=&quot;006D4E8F&quot;/&gt;&lt;wsp:rsid wsp:val=&quot;006D594B&quot;/&gt;&lt;wsp:rsid wsp:val=&quot;006D7A3E&quot;/&gt;&lt;wsp:rsid wsp:val=&quot;006E3770&quot;/&gt;&lt;wsp:rsid wsp:val=&quot;006E67DA&quot;/&gt;&lt;wsp:rsid wsp:val=&quot;006F3C3D&quot;/&gt;&lt;wsp:rsid wsp:val=&quot;006F59BC&quot;/&gt;&lt;wsp:rsid wsp:val=&quot;006F6318&quot;/&gt;&lt;wsp:rsid wsp:val=&quot;006F6515&quot;/&gt;&lt;wsp:rsid wsp:val=&quot;006F6813&quot;/&gt;&lt;wsp:rsid wsp:val=&quot;006F7863&quot;/&gt;&lt;wsp:rsid wsp:val=&quot;00700D3B&quot;/&gt;&lt;wsp:rsid wsp:val=&quot;00700DE5&quot;/&gt;&lt;wsp:rsid wsp:val=&quot;0070112C&quot;/&gt;&lt;wsp:rsid wsp:val=&quot;00701ECA&quot;/&gt;&lt;wsp:rsid wsp:val=&quot;00705023&quot;/&gt;&lt;wsp:rsid wsp:val=&quot;007104A8&quot;/&gt;&lt;wsp:rsid wsp:val=&quot;00712846&quot;/&gt;&lt;wsp:rsid wsp:val=&quot;00712C06&quot;/&gt;&lt;wsp:rsid wsp:val=&quot;00712FEF&quot;/&gt;&lt;wsp:rsid wsp:val=&quot;00717D9B&quot;/&gt;&lt;wsp:rsid wsp:val=&quot;007232A8&quot;/&gt;&lt;wsp:rsid wsp:val=&quot;00724D55&quot;/&gt;&lt;wsp:rsid wsp:val=&quot;00724F72&quot;/&gt;&lt;wsp:rsid wsp:val=&quot;00725AAC&quot;/&gt;&lt;wsp:rsid wsp:val=&quot;00725D5B&quot;/&gt;&lt;wsp:rsid wsp:val=&quot;007261E1&quot;/&gt;&lt;wsp:rsid wsp:val=&quot;0072794D&quot;/&gt;&lt;wsp:rsid wsp:val=&quot;007300B6&quot;/&gt;&lt;wsp:rsid wsp:val=&quot;00731659&quot;/&gt;&lt;wsp:rsid wsp:val=&quot;00731BE5&quot;/&gt;&lt;wsp:rsid wsp:val=&quot;00731E32&quot;/&gt;&lt;wsp:rsid wsp:val=&quot;00731F18&quot;/&gt;&lt;wsp:rsid wsp:val=&quot;007328F2&quot;/&gt;&lt;wsp:rsid wsp:val=&quot;00732DF7&quot;/&gt;&lt;wsp:rsid wsp:val=&quot;00733C68&quot;/&gt;&lt;wsp:rsid wsp:val=&quot;00733F3C&quot;/&gt;&lt;wsp:rsid wsp:val=&quot;007344A3&quot;/&gt;&lt;wsp:rsid wsp:val=&quot;007354D5&quot;/&gt;&lt;wsp:rsid wsp:val=&quot;007369F1&quot;/&gt;&lt;wsp:rsid wsp:val=&quot;00740643&quot;/&gt;&lt;wsp:rsid wsp:val=&quot;00741F6A&quot;/&gt;&lt;wsp:rsid wsp:val=&quot;00742294&quot;/&gt;&lt;wsp:rsid wsp:val=&quot;0074241D&quot;/&gt;&lt;wsp:rsid wsp:val=&quot;0074256A&quot;/&gt;&lt;wsp:rsid wsp:val=&quot;007429FF&quot;/&gt;&lt;wsp:rsid wsp:val=&quot;00742D95&quot;/&gt;&lt;wsp:rsid wsp:val=&quot;00743E80&quot;/&gt;&lt;wsp:rsid wsp:val=&quot;007458B9&quot;/&gt;&lt;wsp:rsid wsp:val=&quot;00746BAD&quot;/&gt;&lt;wsp:rsid wsp:val=&quot;0075025F&quot;/&gt;&lt;wsp:rsid wsp:val=&quot;0075047A&quot;/&gt;&lt;wsp:rsid wsp:val=&quot;00750692&quot;/&gt;&lt;wsp:rsid wsp:val=&quot;00750877&quot;/&gt;&lt;wsp:rsid wsp:val=&quot;007518DF&quot;/&gt;&lt;wsp:rsid wsp:val=&quot;007533F0&quot;/&gt;&lt;wsp:rsid wsp:val=&quot;007543C1&quot;/&gt;&lt;wsp:rsid wsp:val=&quot;007544A2&quot;/&gt;&lt;wsp:rsid wsp:val=&quot;007554CF&quot;/&gt;&lt;wsp:rsid wsp:val=&quot;00756150&quot;/&gt;&lt;wsp:rsid wsp:val=&quot;0075709B&quot;/&gt;&lt;wsp:rsid wsp:val=&quot;00760483&quot;/&gt;&lt;wsp:rsid wsp:val=&quot;00762A5E&quot;/&gt;&lt;wsp:rsid wsp:val=&quot;007654C9&quot;/&gt;&lt;wsp:rsid wsp:val=&quot;00766AB5&quot;/&gt;&lt;wsp:rsid wsp:val=&quot;00766D2F&quot;/&gt;&lt;wsp:rsid wsp:val=&quot;007770F7&quot;/&gt;&lt;wsp:rsid wsp:val=&quot;007776D1&quot;/&gt;&lt;wsp:rsid wsp:val=&quot;0078119E&quot;/&gt;&lt;wsp:rsid wsp:val=&quot;00782601&quot;/&gt;&lt;wsp:rsid wsp:val=&quot;00782C76&quot;/&gt;&lt;wsp:rsid wsp:val=&quot;007833DC&quot;/&gt;&lt;wsp:rsid wsp:val=&quot;00785115&quot;/&gt;&lt;wsp:rsid wsp:val=&quot;007854E3&quot;/&gt;&lt;wsp:rsid wsp:val=&quot;0078618D&quot;/&gt;&lt;wsp:rsid wsp:val=&quot;00790278&quot;/&gt;&lt;wsp:rsid wsp:val=&quot;0079097B&quot;/&gt;&lt;wsp:rsid wsp:val=&quot;00791BCA&quot;/&gt;&lt;wsp:rsid wsp:val=&quot;00791D1C&quot;/&gt;&lt;wsp:rsid wsp:val=&quot;007940E2&quot;/&gt;&lt;wsp:rsid wsp:val=&quot;00794277&quot;/&gt;&lt;wsp:rsid wsp:val=&quot;007A1B23&quot;/&gt;&lt;wsp:rsid wsp:val=&quot;007A28DE&quot;/&gt;&lt;wsp:rsid wsp:val=&quot;007A4753&quot;/&gt;&lt;wsp:rsid wsp:val=&quot;007A54B2&quot;/&gt;&lt;wsp:rsid wsp:val=&quot;007A654D&quot;/&gt;&lt;wsp:rsid wsp:val=&quot;007A67BB&quot;/&gt;&lt;wsp:rsid wsp:val=&quot;007B0A8C&quot;/&gt;&lt;wsp:rsid wsp:val=&quot;007B2AF2&quot;/&gt;&lt;wsp:rsid wsp:val=&quot;007B2B03&quot;/&gt;&lt;wsp:rsid wsp:val=&quot;007B4B68&quot;/&gt;&lt;wsp:rsid wsp:val=&quot;007B6D2D&quot;/&gt;&lt;wsp:rsid wsp:val=&quot;007C1F19&quot;/&gt;&lt;wsp:rsid wsp:val=&quot;007C22BE&quot;/&gt;&lt;wsp:rsid wsp:val=&quot;007C3E7E&quot;/&gt;&lt;wsp:rsid wsp:val=&quot;007C4325&quot;/&gt;&lt;wsp:rsid wsp:val=&quot;007D1202&quot;/&gt;&lt;wsp:rsid wsp:val=&quot;007D1A48&quot;/&gt;&lt;wsp:rsid wsp:val=&quot;007D3A6D&quot;/&gt;&lt;wsp:rsid wsp:val=&quot;007D5425&quot;/&gt;&lt;wsp:rsid wsp:val=&quot;007D5DA8&quot;/&gt;&lt;wsp:rsid wsp:val=&quot;007D5DE1&quot;/&gt;&lt;wsp:rsid wsp:val=&quot;007D70D2&quot;/&gt;&lt;wsp:rsid wsp:val=&quot;007E20DF&quot;/&gt;&lt;wsp:rsid wsp:val=&quot;007E3300&quot;/&gt;&lt;wsp:rsid wsp:val=&quot;007E3AAC&quot;/&gt;&lt;wsp:rsid wsp:val=&quot;007E4633&quot;/&gt;&lt;wsp:rsid wsp:val=&quot;007E48E5&quot;/&gt;&lt;wsp:rsid wsp:val=&quot;007E6952&quot;/&gt;&lt;wsp:rsid wsp:val=&quot;007F187A&quot;/&gt;&lt;wsp:rsid wsp:val=&quot;007F2733&quot;/&gt;&lt;wsp:rsid wsp:val=&quot;007F291A&quot;/&gt;&lt;wsp:rsid wsp:val=&quot;007F4609&quot;/&gt;&lt;wsp:rsid wsp:val=&quot;007F5362&quot;/&gt;&lt;wsp:rsid wsp:val=&quot;007F5E4E&quot;/&gt;&lt;wsp:rsid wsp:val=&quot;007F6062&quot;/&gt;&lt;wsp:rsid wsp:val=&quot;007F6156&quot;/&gt;&lt;wsp:rsid wsp:val=&quot;007F67F9&quot;/&gt;&lt;wsp:rsid wsp:val=&quot;007F78C3&quot;/&gt;&lt;wsp:rsid wsp:val=&quot;0080179A&quot;/&gt;&lt;wsp:rsid wsp:val=&quot;0080436E&quot;/&gt;&lt;wsp:rsid wsp:val=&quot;00805943&quot;/&gt;&lt;wsp:rsid wsp:val=&quot;0080645E&quot;/&gt;&lt;wsp:rsid wsp:val=&quot;008065EC&quot;/&gt;&lt;wsp:rsid wsp:val=&quot;008076FE&quot;/&gt;&lt;wsp:rsid wsp:val=&quot;00807E25&quot;/&gt;&lt;wsp:rsid wsp:val=&quot;00813241&quot;/&gt;&lt;wsp:rsid wsp:val=&quot;00813EA8&quot;/&gt;&lt;wsp:rsid wsp:val=&quot;0081411B&quot;/&gt;&lt;wsp:rsid wsp:val=&quot;00817E7D&quot;/&gt;&lt;wsp:rsid wsp:val=&quot;00817FB4&quot;/&gt;&lt;wsp:rsid wsp:val=&quot;008203A3&quot;/&gt;&lt;wsp:rsid wsp:val=&quot;00820435&quot;/&gt;&lt;wsp:rsid wsp:val=&quot;00822198&quot;/&gt;&lt;wsp:rsid wsp:val=&quot;00822995&quot;/&gt;&lt;wsp:rsid wsp:val=&quot;00826146&quot;/&gt;&lt;wsp:rsid wsp:val=&quot;00826D56&quot;/&gt;&lt;wsp:rsid wsp:val=&quot;00832B5F&quot;/&gt;&lt;wsp:rsid wsp:val=&quot;008363C6&quot;/&gt;&lt;wsp:rsid wsp:val=&quot;008439A7&quot;/&gt;&lt;wsp:rsid wsp:val=&quot;00843FAC&quot;/&gt;&lt;wsp:rsid wsp:val=&quot;0084529F&quot;/&gt;&lt;wsp:rsid wsp:val=&quot;00845448&quot;/&gt;&lt;wsp:rsid wsp:val=&quot;008455CF&quot;/&gt;&lt;wsp:rsid wsp:val=&quot;00845A40&quot;/&gt;&lt;wsp:rsid wsp:val=&quot;00853593&quot;/&gt;&lt;wsp:rsid wsp:val=&quot;0085531B&quot;/&gt;&lt;wsp:rsid wsp:val=&quot;00857086&quot;/&gt;&lt;wsp:rsid wsp:val=&quot;00863FFE&quot;/&gt;&lt;wsp:rsid wsp:val=&quot;008641DE&quot;/&gt;&lt;wsp:rsid wsp:val=&quot;0086422D&quot;/&gt;&lt;wsp:rsid wsp:val=&quot;00864466&quot;/&gt;&lt;wsp:rsid wsp:val=&quot;00865014&quot;/&gt;&lt;wsp:rsid wsp:val=&quot;008652D9&quot;/&gt;&lt;wsp:rsid wsp:val=&quot;00865BE0&quot;/&gt;&lt;wsp:rsid wsp:val=&quot;00866F8C&quot;/&gt;&lt;wsp:rsid wsp:val=&quot;008671B6&quot;/&gt;&lt;wsp:rsid wsp:val=&quot;008678AB&quot;/&gt;&lt;wsp:rsid wsp:val=&quot;0087168F&quot;/&gt;&lt;wsp:rsid wsp:val=&quot;008729BD&quot;/&gt;&lt;wsp:rsid wsp:val=&quot;0087339C&quot;/&gt;&lt;wsp:rsid wsp:val=&quot;00873525&quot;/&gt;&lt;wsp:rsid wsp:val=&quot;00874D35&quot;/&gt;&lt;wsp:rsid wsp:val=&quot;0087513E&quot;/&gt;&lt;wsp:rsid wsp:val=&quot;00876FDB&quot;/&gt;&lt;wsp:rsid wsp:val=&quot;0088091B&quot;/&gt;&lt;wsp:rsid wsp:val=&quot;0088136E&quot;/&gt;&lt;wsp:rsid wsp:val=&quot;00881DA9&quot;/&gt;&lt;wsp:rsid wsp:val=&quot;00886B80&quot;/&gt;&lt;wsp:rsid wsp:val=&quot;0088749F&quot;/&gt;&lt;wsp:rsid wsp:val=&quot;00891505&quot;/&gt;&lt;wsp:rsid wsp:val=&quot;00891EE9&quot;/&gt;&lt;wsp:rsid wsp:val=&quot;00892440&quot;/&gt;&lt;wsp:rsid wsp:val=&quot;00892F61&quot;/&gt;&lt;wsp:rsid wsp:val=&quot;00893D47&quot;/&gt;&lt;wsp:rsid wsp:val=&quot;00893F79&quot;/&gt;&lt;wsp:rsid wsp:val=&quot;00894DF5&quot;/&gt;&lt;wsp:rsid wsp:val=&quot;00895D29&quot;/&gt;&lt;wsp:rsid wsp:val=&quot;0089771B&quot;/&gt;&lt;wsp:rsid wsp:val=&quot;00897E39&quot;/&gt;&lt;wsp:rsid wsp:val=&quot;008A05C2&quot;/&gt;&lt;wsp:rsid wsp:val=&quot;008A1957&quot;/&gt;&lt;wsp:rsid wsp:val=&quot;008A19EA&quot;/&gt;&lt;wsp:rsid wsp:val=&quot;008A449D&quot;/&gt;&lt;wsp:rsid wsp:val=&quot;008A5A0F&quot;/&gt;&lt;wsp:rsid wsp:val=&quot;008A7734&quot;/&gt;&lt;wsp:rsid wsp:val=&quot;008A79C5&quot;/&gt;&lt;wsp:rsid wsp:val=&quot;008A7CD4&quot;/&gt;&lt;wsp:rsid wsp:val=&quot;008B0404&quot;/&gt;&lt;wsp:rsid wsp:val=&quot;008B0798&quot;/&gt;&lt;wsp:rsid wsp:val=&quot;008B39ED&quot;/&gt;&lt;wsp:rsid wsp:val=&quot;008B4788&quot;/&gt;&lt;wsp:rsid wsp:val=&quot;008B56B7&quot;/&gt;&lt;wsp:rsid wsp:val=&quot;008B5B8D&quot;/&gt;&lt;wsp:rsid wsp:val=&quot;008C1897&quot;/&gt;&lt;wsp:rsid wsp:val=&quot;008C19FA&quot;/&gt;&lt;wsp:rsid wsp:val=&quot;008C3295&quot;/&gt;&lt;wsp:rsid wsp:val=&quot;008C3B60&quot;/&gt;&lt;wsp:rsid wsp:val=&quot;008C57BA&quot;/&gt;&lt;wsp:rsid wsp:val=&quot;008C5B60&quot;/&gt;&lt;wsp:rsid wsp:val=&quot;008C6474&quot;/&gt;&lt;wsp:rsid wsp:val=&quot;008C78E2&quot;/&gt;&lt;wsp:rsid wsp:val=&quot;008D00C0&quot;/&gt;&lt;wsp:rsid wsp:val=&quot;008D171F&quot;/&gt;&lt;wsp:rsid wsp:val=&quot;008D1B98&quot;/&gt;&lt;wsp:rsid wsp:val=&quot;008D3863&quot;/&gt;&lt;wsp:rsid wsp:val=&quot;008D3B4B&quot;/&gt;&lt;wsp:rsid wsp:val=&quot;008D3DA8&quot;/&gt;&lt;wsp:rsid wsp:val=&quot;008D7A7F&quot;/&gt;&lt;wsp:rsid wsp:val=&quot;008E27E4&quot;/&gt;&lt;wsp:rsid wsp:val=&quot;008E3460&quot;/&gt;&lt;wsp:rsid wsp:val=&quot;008E470A&quot;/&gt;&lt;wsp:rsid wsp:val=&quot;008E4A59&quot;/&gt;&lt;wsp:rsid wsp:val=&quot;008E60EA&quot;/&gt;&lt;wsp:rsid wsp:val=&quot;008E60F8&quot;/&gt;&lt;wsp:rsid wsp:val=&quot;008E671B&quot;/&gt;&lt;wsp:rsid wsp:val=&quot;008E6A7F&quot;/&gt;&lt;wsp:rsid wsp:val=&quot;008E6CE4&quot;/&gt;&lt;wsp:rsid wsp:val=&quot;008E7B9D&quot;/&gt;&lt;wsp:rsid wsp:val=&quot;008E7D7E&quot;/&gt;&lt;wsp:rsid wsp:val=&quot;008F11A4&quot;/&gt;&lt;wsp:rsid wsp:val=&quot;008F1641&quot;/&gt;&lt;wsp:rsid wsp:val=&quot;008F1D11&quot;/&gt;&lt;wsp:rsid wsp:val=&quot;008F26AE&quot;/&gt;&lt;wsp:rsid wsp:val=&quot;008F2ADC&quot;/&gt;&lt;wsp:rsid wsp:val=&quot;008F48F2&quot;/&gt;&lt;wsp:rsid wsp:val=&quot;008F5363&quot;/&gt;&lt;wsp:rsid wsp:val=&quot;008F5BF0&quot;/&gt;&lt;wsp:rsid wsp:val=&quot;008F76C4&quot;/&gt;&lt;wsp:rsid wsp:val=&quot;00900543&quot;/&gt;&lt;wsp:rsid wsp:val=&quot;00901417&quot;/&gt;&lt;wsp:rsid wsp:val=&quot;00901658&quot;/&gt;&lt;wsp:rsid wsp:val=&quot;009017B9&quot;/&gt;&lt;wsp:rsid wsp:val=&quot;0090307C&quot;/&gt;&lt;wsp:rsid wsp:val=&quot;00904C26&quot;/&gt;&lt;wsp:rsid wsp:val=&quot;009051CB&quot;/&gt;&lt;wsp:rsid wsp:val=&quot;00907F83&quot;/&gt;&lt;wsp:rsid wsp:val=&quot;00911467&quot;/&gt;&lt;wsp:rsid wsp:val=&quot;00913355&quot;/&gt;&lt;wsp:rsid wsp:val=&quot;00915844&quot;/&gt;&lt;wsp:rsid wsp:val=&quot;00915F1D&quot;/&gt;&lt;wsp:rsid wsp:val=&quot;00916926&quot;/&gt;&lt;wsp:rsid wsp:val=&quot;00920430&quot;/&gt;&lt;wsp:rsid wsp:val=&quot;00921FE8&quot;/&gt;&lt;wsp:rsid wsp:val=&quot;00923194&quot;/&gt;&lt;wsp:rsid wsp:val=&quot;00923C29&quot;/&gt;&lt;wsp:rsid wsp:val=&quot;00923EE6&quot;/&gt;&lt;wsp:rsid wsp:val=&quot;00926ADC&quot;/&gt;&lt;wsp:rsid wsp:val=&quot;00927270&quot;/&gt;&lt;wsp:rsid wsp:val=&quot;0093038E&quot;/&gt;&lt;wsp:rsid wsp:val=&quot;009304ED&quot;/&gt;&lt;wsp:rsid wsp:val=&quot;009326F4&quot;/&gt;&lt;wsp:rsid wsp:val=&quot;00932B7E&quot;/&gt;&lt;wsp:rsid wsp:val=&quot;0093350A&quot;/&gt;&lt;wsp:rsid wsp:val=&quot;00935241&quot;/&gt;&lt;wsp:rsid wsp:val=&quot;00937E7F&quot;/&gt;&lt;wsp:rsid wsp:val=&quot;009426CA&quot;/&gt;&lt;wsp:rsid wsp:val=&quot;009436DB&quot;/&gt;&lt;wsp:rsid wsp:val=&quot;00944B2C&quot;/&gt;&lt;wsp:rsid wsp:val=&quot;00944BB1&quot;/&gt;&lt;wsp:rsid wsp:val=&quot;009467E0&quot;/&gt;&lt;wsp:rsid wsp:val=&quot;00946B2F&quot;/&gt;&lt;wsp:rsid wsp:val=&quot;00947FA3&quot;/&gt;&lt;wsp:rsid wsp:val=&quot;0095157D&quot;/&gt;&lt;wsp:rsid wsp:val=&quot;009529F2&quot;/&gt;&lt;wsp:rsid wsp:val=&quot;00954C4B&quot;/&gt;&lt;wsp:rsid wsp:val=&quot;00955FA6&quot;/&gt;&lt;wsp:rsid wsp:val=&quot;00956578&quot;/&gt;&lt;wsp:rsid wsp:val=&quot;00956EBC&quot;/&gt;&lt;wsp:rsid wsp:val=&quot;00960990&quot;/&gt;&lt;wsp:rsid wsp:val=&quot;00961B99&quot;/&gt;&lt;wsp:rsid wsp:val=&quot;009624AB&quot;/&gt;&lt;wsp:rsid wsp:val=&quot;00962CE0&quot;/&gt;&lt;wsp:rsid wsp:val=&quot;0096352D&quot;/&gt;&lt;wsp:rsid wsp:val=&quot;00964F06&quot;/&gt;&lt;wsp:rsid wsp:val=&quot;00966606&quot;/&gt;&lt;wsp:rsid wsp:val=&quot;00970ED6&quot;/&gt;&lt;wsp:rsid wsp:val=&quot;00971B9C&quot;/&gt;&lt;wsp:rsid wsp:val=&quot;009759A4&quot;/&gt;&lt;wsp:rsid wsp:val=&quot;00977B8C&quot;/&gt;&lt;wsp:rsid wsp:val=&quot;0098108E&quot;/&gt;&lt;wsp:rsid wsp:val=&quot;009837F8&quot;/&gt;&lt;wsp:rsid wsp:val=&quot;00986B9D&quot;/&gt;&lt;wsp:rsid wsp:val=&quot;0098743E&quot;/&gt;&lt;wsp:rsid wsp:val=&quot;00991868&quot;/&gt;&lt;wsp:rsid wsp:val=&quot;00991E21&quot;/&gt;&lt;wsp:rsid wsp:val=&quot;00991FBF&quot;/&gt;&lt;wsp:rsid wsp:val=&quot;00991FDA&quot;/&gt;&lt;wsp:rsid wsp:val=&quot;009930B7&quot;/&gt;&lt;wsp:rsid wsp:val=&quot;00993DFD&quot;/&gt;&lt;wsp:rsid wsp:val=&quot;0099493B&quot;/&gt;&lt;wsp:rsid wsp:val=&quot;00995597&quot;/&gt;&lt;wsp:rsid wsp:val=&quot;009956E0&quot;/&gt;&lt;wsp:rsid wsp:val=&quot;00995995&quot;/&gt;&lt;wsp:rsid wsp:val=&quot;00996DE4&quot;/&gt;&lt;wsp:rsid wsp:val=&quot;00997F5B&quot;/&gt;&lt;wsp:rsid wsp:val=&quot;009A42CC&quot;/&gt;&lt;wsp:rsid wsp:val=&quot;009A563A&quot;/&gt;&lt;wsp:rsid wsp:val=&quot;009B01A0&quot;/&gt;&lt;wsp:rsid wsp:val=&quot;009B152F&quot;/&gt;&lt;wsp:rsid wsp:val=&quot;009B4C57&quot;/&gt;&lt;wsp:rsid wsp:val=&quot;009B4F29&quot;/&gt;&lt;wsp:rsid wsp:val=&quot;009B5895&quot;/&gt;&lt;wsp:rsid wsp:val=&quot;009C3FD8&quot;/&gt;&lt;wsp:rsid wsp:val=&quot;009C4DA4&quot;/&gt;&lt;wsp:rsid wsp:val=&quot;009C69E3&quot;/&gt;&lt;wsp:rsid wsp:val=&quot;009C6C1C&quot;/&gt;&lt;wsp:rsid wsp:val=&quot;009D2A44&quot;/&gt;&lt;wsp:rsid wsp:val=&quot;009D3A8D&quot;/&gt;&lt;wsp:rsid wsp:val=&quot;009D5116&quot;/&gt;&lt;wsp:rsid wsp:val=&quot;009D59F9&quot;/&gt;&lt;wsp:rsid wsp:val=&quot;009D6E61&quot;/&gt;&lt;wsp:rsid wsp:val=&quot;009E19E9&quot;/&gt;&lt;wsp:rsid wsp:val=&quot;009E26E6&quot;/&gt;&lt;wsp:rsid wsp:val=&quot;009E4058&quot;/&gt;&lt;wsp:rsid wsp:val=&quot;009E4605&quot;/&gt;&lt;wsp:rsid wsp:val=&quot;009E470E&quot;/&gt;&lt;wsp:rsid wsp:val=&quot;009F2C45&quot;/&gt;&lt;wsp:rsid wsp:val=&quot;009F31C8&quot;/&gt;&lt;wsp:rsid wsp:val=&quot;00A00FA6&quot;/&gt;&lt;wsp:rsid wsp:val=&quot;00A014F1&quot;/&gt;&lt;wsp:rsid wsp:val=&quot;00A02375&quot;/&gt;&lt;wsp:rsid wsp:val=&quot;00A0242A&quot;/&gt;&lt;wsp:rsid wsp:val=&quot;00A04783&quot;/&gt;&lt;wsp:rsid wsp:val=&quot;00A052BB&quot;/&gt;&lt;wsp:rsid wsp:val=&quot;00A069CD&quot;/&gt;&lt;wsp:rsid wsp:val=&quot;00A06DC2&quot;/&gt;&lt;wsp:rsid wsp:val=&quot;00A06FEA&quot;/&gt;&lt;wsp:rsid wsp:val=&quot;00A119BC&quot;/&gt;&lt;wsp:rsid wsp:val=&quot;00A12849&quot;/&gt;&lt;wsp:rsid wsp:val=&quot;00A1578B&quot;/&gt;&lt;wsp:rsid wsp:val=&quot;00A158FA&quot;/&gt;&lt;wsp:rsid wsp:val=&quot;00A15A31&quot;/&gt;&lt;wsp:rsid wsp:val=&quot;00A1670B&quot;/&gt;&lt;wsp:rsid wsp:val=&quot;00A16E07&quot;/&gt;&lt;wsp:rsid wsp:val=&quot;00A20046&quot;/&gt;&lt;wsp:rsid wsp:val=&quot;00A208A7&quot;/&gt;&lt;wsp:rsid wsp:val=&quot;00A247CA&quot;/&gt;&lt;wsp:rsid wsp:val=&quot;00A24DA3&quot;/&gt;&lt;wsp:rsid wsp:val=&quot;00A25BAF&quot;/&gt;&lt;wsp:rsid wsp:val=&quot;00A300F9&quot;/&gt;&lt;wsp:rsid wsp:val=&quot;00A309EA&quot;/&gt;&lt;wsp:rsid wsp:val=&quot;00A31BE5&quot;/&gt;&lt;wsp:rsid wsp:val=&quot;00A34D3D&quot;/&gt;&lt;wsp:rsid wsp:val=&quot;00A412D8&quot;/&gt;&lt;wsp:rsid wsp:val=&quot;00A4181C&quot;/&gt;&lt;wsp:rsid wsp:val=&quot;00A424D7&quot;/&gt;&lt;wsp:rsid wsp:val=&quot;00A440BD&quot;/&gt;&lt;wsp:rsid wsp:val=&quot;00A4562F&quot;/&gt;&lt;wsp:rsid wsp:val=&quot;00A45701&quot;/&gt;&lt;wsp:rsid wsp:val=&quot;00A46354&quot;/&gt;&lt;wsp:rsid wsp:val=&quot;00A47B21&quot;/&gt;&lt;wsp:rsid wsp:val=&quot;00A50152&quot;/&gt;&lt;wsp:rsid wsp:val=&quot;00A50306&quot;/&gt;&lt;wsp:rsid wsp:val=&quot;00A50DAC&quot;/&gt;&lt;wsp:rsid wsp:val=&quot;00A51977&quot;/&gt;&lt;wsp:rsid wsp:val=&quot;00A51BCB&quot;/&gt;&lt;wsp:rsid wsp:val=&quot;00A51E2D&quot;/&gt;&lt;wsp:rsid wsp:val=&quot;00A56A92&quot;/&gt;&lt;wsp:rsid wsp:val=&quot;00A56DF1&quot;/&gt;&lt;wsp:rsid wsp:val=&quot;00A60E91&quot;/&gt;&lt;wsp:rsid wsp:val=&quot;00A619AD&quot;/&gt;&lt;wsp:rsid wsp:val=&quot;00A63E02&quot;/&gt;&lt;wsp:rsid wsp:val=&quot;00A641AC&quot;/&gt;&lt;wsp:rsid wsp:val=&quot;00A648B8&quot;/&gt;&lt;wsp:rsid wsp:val=&quot;00A652E2&quot;/&gt;&lt;wsp:rsid wsp:val=&quot;00A6595C&quot;/&gt;&lt;wsp:rsid wsp:val=&quot;00A65DAE&quot;/&gt;&lt;wsp:rsid wsp:val=&quot;00A65FAC&quot;/&gt;&lt;wsp:rsid wsp:val=&quot;00A67EB5&quot;/&gt;&lt;wsp:rsid wsp:val=&quot;00A7096E&quot;/&gt;&lt;wsp:rsid wsp:val=&quot;00A71EC5&quot;/&gt;&lt;wsp:rsid wsp:val=&quot;00A723A4&quot;/&gt;&lt;wsp:rsid wsp:val=&quot;00A7429D&quot;/&gt;&lt;wsp:rsid wsp:val=&quot;00A746CC&quot;/&gt;&lt;wsp:rsid wsp:val=&quot;00A7704C&quot;/&gt;&lt;wsp:rsid wsp:val=&quot;00A779B2&quot;/&gt;&lt;wsp:rsid wsp:val=&quot;00A8373D&quot;/&gt;&lt;wsp:rsid wsp:val=&quot;00A84920&quot;/&gt;&lt;wsp:rsid wsp:val=&quot;00A85002&quot;/&gt;&lt;wsp:rsid wsp:val=&quot;00A90D60&quot;/&gt;&lt;wsp:rsid wsp:val=&quot;00A92208&quot;/&gt;&lt;wsp:rsid wsp:val=&quot;00A922EB&quot;/&gt;&lt;wsp:rsid wsp:val=&quot;00A93235&quot;/&gt;&lt;wsp:rsid wsp:val=&quot;00A95426&quot;/&gt;&lt;wsp:rsid wsp:val=&quot;00A95C93&quot;/&gt;&lt;wsp:rsid wsp:val=&quot;00A961C1&quot;/&gt;&lt;wsp:rsid wsp:val=&quot;00A97296&quot;/&gt;&lt;wsp:rsid wsp:val=&quot;00A975CB&quot;/&gt;&lt;wsp:rsid wsp:val=&quot;00A9787A&quot;/&gt;&lt;wsp:rsid wsp:val=&quot;00A97ABC&quot;/&gt;&lt;wsp:rsid wsp:val=&quot;00A97ECC&quot;/&gt;&lt;wsp:rsid wsp:val=&quot;00AA36DE&quot;/&gt;&lt;wsp:rsid wsp:val=&quot;00AA43A8&quot;/&gt;&lt;wsp:rsid wsp:val=&quot;00AA4B69&quot;/&gt;&lt;wsp:rsid wsp:val=&quot;00AA5211&quot;/&gt;&lt;wsp:rsid wsp:val=&quot;00AB1D80&quot;/&gt;&lt;wsp:rsid wsp:val=&quot;00AB30D7&quot;/&gt;&lt;wsp:rsid wsp:val=&quot;00AB3BBD&quot;/&gt;&lt;wsp:rsid wsp:val=&quot;00AB3FFA&quot;/&gt;&lt;wsp:rsid wsp:val=&quot;00AB5917&quot;/&gt;&lt;wsp:rsid wsp:val=&quot;00AB5F6C&quot;/&gt;&lt;wsp:rsid wsp:val=&quot;00AB61A7&quot;/&gt;&lt;wsp:rsid wsp:val=&quot;00AB7694&quot;/&gt;&lt;wsp:rsid wsp:val=&quot;00AC0C67&quot;/&gt;&lt;wsp:rsid wsp:val=&quot;00AC0F47&quot;/&gt;&lt;wsp:rsid wsp:val=&quot;00AC1EF9&quot;/&gt;&lt;wsp:rsid wsp:val=&quot;00AC2D6C&quot;/&gt;&lt;wsp:rsid wsp:val=&quot;00AC3EBA&quot;/&gt;&lt;wsp:rsid wsp:val=&quot;00AC5A7B&quot;/&gt;&lt;wsp:rsid wsp:val=&quot;00AC7108&quot;/&gt;&lt;wsp:rsid wsp:val=&quot;00AD4AF0&quot;/&gt;&lt;wsp:rsid wsp:val=&quot;00AD7C7E&quot;/&gt;&lt;wsp:rsid wsp:val=&quot;00AE0180&quot;/&gt;&lt;wsp:rsid wsp:val=&quot;00AE090C&quot;/&gt;&lt;wsp:rsid wsp:val=&quot;00AE1052&quot;/&gt;&lt;wsp:rsid wsp:val=&quot;00AE19BA&quot;/&gt;&lt;wsp:rsid wsp:val=&quot;00AE1EED&quot;/&gt;&lt;wsp:rsid wsp:val=&quot;00AE2F57&quot;/&gt;&lt;wsp:rsid wsp:val=&quot;00AE2FF9&quot;/&gt;&lt;wsp:rsid wsp:val=&quot;00AE3C5F&quot;/&gt;&lt;wsp:rsid wsp:val=&quot;00AE600E&quot;/&gt;&lt;wsp:rsid wsp:val=&quot;00AE6124&quot;/&gt;&lt;wsp:rsid wsp:val=&quot;00AF1199&quot;/&gt;&lt;wsp:rsid wsp:val=&quot;00AF1E0E&quot;/&gt;&lt;wsp:rsid wsp:val=&quot;00AF3E0C&quot;/&gt;&lt;wsp:rsid wsp:val=&quot;00AF3E57&quot;/&gt;&lt;wsp:rsid wsp:val=&quot;00AF5876&quot;/&gt;&lt;wsp:rsid wsp:val=&quot;00AF787B&quot;/&gt;&lt;wsp:rsid wsp:val=&quot;00B01868&quot;/&gt;&lt;wsp:rsid wsp:val=&quot;00B0411F&quot;/&gt;&lt;wsp:rsid wsp:val=&quot;00B05AC3&quot;/&gt;&lt;wsp:rsid wsp:val=&quot;00B07BE0&quot;/&gt;&lt;wsp:rsid wsp:val=&quot;00B11134&quot;/&gt;&lt;wsp:rsid wsp:val=&quot;00B11B6E&quot;/&gt;&lt;wsp:rsid wsp:val=&quot;00B122C2&quot;/&gt;&lt;wsp:rsid wsp:val=&quot;00B1546E&quot;/&gt;&lt;wsp:rsid wsp:val=&quot;00B17615&quot;/&gt;&lt;wsp:rsid wsp:val=&quot;00B20472&quot;/&gt;&lt;wsp:rsid wsp:val=&quot;00B22C39&quot;/&gt;&lt;wsp:rsid wsp:val=&quot;00B232FC&quot;/&gt;&lt;wsp:rsid wsp:val=&quot;00B24BD8&quot;/&gt;&lt;wsp:rsid wsp:val=&quot;00B25B7A&quot;/&gt;&lt;wsp:rsid wsp:val=&quot;00B27968&quot;/&gt;&lt;wsp:rsid wsp:val=&quot;00B30B09&quot;/&gt;&lt;wsp:rsid wsp:val=&quot;00B332A3&quot;/&gt;&lt;wsp:rsid wsp:val=&quot;00B33842&quot;/&gt;&lt;wsp:rsid wsp:val=&quot;00B340B4&quot;/&gt;&lt;wsp:rsid wsp:val=&quot;00B34C25&quot;/&gt;&lt;wsp:rsid wsp:val=&quot;00B41B40&quot;/&gt;&lt;wsp:rsid wsp:val=&quot;00B42005&quot;/&gt;&lt;wsp:rsid wsp:val=&quot;00B4221D&quot;/&gt;&lt;wsp:rsid wsp:val=&quot;00B42573&quot;/&gt;&lt;wsp:rsid wsp:val=&quot;00B42C63&quot;/&gt;&lt;wsp:rsid wsp:val=&quot;00B4652E&quot;/&gt;&lt;wsp:rsid wsp:val=&quot;00B46EF4&quot;/&gt;&lt;wsp:rsid wsp:val=&quot;00B46FB9&quot;/&gt;&lt;wsp:rsid wsp:val=&quot;00B50603&quot;/&gt;&lt;wsp:rsid wsp:val=&quot;00B51D14&quot;/&gt;&lt;wsp:rsid wsp:val=&quot;00B53076&quot;/&gt;&lt;wsp:rsid wsp:val=&quot;00B53F6F&quot;/&gt;&lt;wsp:rsid wsp:val=&quot;00B56801&quot;/&gt;&lt;wsp:rsid wsp:val=&quot;00B568F2&quot;/&gt;&lt;wsp:rsid wsp:val=&quot;00B6110E&quot;/&gt;&lt;wsp:rsid wsp:val=&quot;00B65A66&quot;/&gt;&lt;wsp:rsid wsp:val=&quot;00B6758A&quot;/&gt;&lt;wsp:rsid wsp:val=&quot;00B67A35&quot;/&gt;&lt;wsp:rsid wsp:val=&quot;00B72C0B&quot;/&gt;&lt;wsp:rsid wsp:val=&quot;00B72D39&quot;/&gt;&lt;wsp:rsid wsp:val=&quot;00B734FB&quot;/&gt;&lt;wsp:rsid wsp:val=&quot;00B74140&quot;/&gt;&lt;wsp:rsid wsp:val=&quot;00B75E16&quot;/&gt;&lt;wsp:rsid wsp:val=&quot;00B76D4E&quot;/&gt;&lt;wsp:rsid wsp:val=&quot;00B77016&quot;/&gt;&lt;wsp:rsid wsp:val=&quot;00B77502&quot;/&gt;&lt;wsp:rsid wsp:val=&quot;00B80785&quot;/&gt;&lt;wsp:rsid wsp:val=&quot;00B80A59&quot;/&gt;&lt;wsp:rsid wsp:val=&quot;00B80C47&quot;/&gt;&lt;wsp:rsid wsp:val=&quot;00B8168E&quot;/&gt;&lt;wsp:rsid wsp:val=&quot;00B81AAD&quot;/&gt;&lt;wsp:rsid wsp:val=&quot;00B825A5&quot;/&gt;&lt;wsp:rsid wsp:val=&quot;00B84988&quot;/&gt;&lt;wsp:rsid wsp:val=&quot;00B857BE&quot;/&gt;&lt;wsp:rsid wsp:val=&quot;00B8584C&quot;/&gt;&lt;wsp:rsid wsp:val=&quot;00B8669E&quot;/&gt;&lt;wsp:rsid wsp:val=&quot;00B86E2B&quot;/&gt;&lt;wsp:rsid wsp:val=&quot;00B8799F&quot;/&gt;&lt;wsp:rsid wsp:val=&quot;00B90834&quot;/&gt;&lt;wsp:rsid wsp:val=&quot;00B92845&quot;/&gt;&lt;wsp:rsid wsp:val=&quot;00B93A11&quot;/&gt;&lt;wsp:rsid wsp:val=&quot;00B946C4&quot;/&gt;&lt;wsp:rsid wsp:val=&quot;00B9607C&quot;/&gt;&lt;wsp:rsid wsp:val=&quot;00B961BC&quot;/&gt;&lt;wsp:rsid wsp:val=&quot;00B979D9&quot;/&gt;&lt;wsp:rsid wsp:val=&quot;00BA2CFF&quot;/&gt;&lt;wsp:rsid wsp:val=&quot;00BA5272&quot;/&gt;&lt;wsp:rsid wsp:val=&quot;00BA663C&quot;/&gt;&lt;wsp:rsid wsp:val=&quot;00BB18FC&quot;/&gt;&lt;wsp:rsid wsp:val=&quot;00BB327B&quot;/&gt;&lt;wsp:rsid wsp:val=&quot;00BB3286&quot;/&gt;&lt;wsp:rsid wsp:val=&quot;00BB45AF&quot;/&gt;&lt;wsp:rsid wsp:val=&quot;00BB485C&quot;/&gt;&lt;wsp:rsid wsp:val=&quot;00BB5421&quot;/&gt;&lt;wsp:rsid wsp:val=&quot;00BB5695&quot;/&gt;&lt;wsp:rsid wsp:val=&quot;00BB67C8&quot;/&gt;&lt;wsp:rsid wsp:val=&quot;00BB6C22&quot;/&gt;&lt;wsp:rsid wsp:val=&quot;00BC0314&quot;/&gt;&lt;wsp:rsid wsp:val=&quot;00BC031A&quot;/&gt;&lt;wsp:rsid wsp:val=&quot;00BC3956&quot;/&gt;&lt;wsp:rsid wsp:val=&quot;00BC3B2E&quot;/&gt;&lt;wsp:rsid wsp:val=&quot;00BC3FFB&quot;/&gt;&lt;wsp:rsid wsp:val=&quot;00BC4017&quot;/&gt;&lt;wsp:rsid wsp:val=&quot;00BC4533&quot;/&gt;&lt;wsp:rsid wsp:val=&quot;00BC62A8&quot;/&gt;&lt;wsp:rsid wsp:val=&quot;00BD36E3&quot;/&gt;&lt;wsp:rsid wsp:val=&quot;00BD3CBA&quot;/&gt;&lt;wsp:rsid wsp:val=&quot;00BD4392&quot;/&gt;&lt;wsp:rsid wsp:val=&quot;00BD4C02&quot;/&gt;&lt;wsp:rsid wsp:val=&quot;00BD5F57&quot;/&gt;&lt;wsp:rsid wsp:val=&quot;00BD7022&quot;/&gt;&lt;wsp:rsid wsp:val=&quot;00BD73E3&quot;/&gt;&lt;wsp:rsid wsp:val=&quot;00BE1FDA&quot;/&gt;&lt;wsp:rsid wsp:val=&quot;00BE3B7B&quot;/&gt;&lt;wsp:rsid wsp:val=&quot;00BE3E35&quot;/&gt;&lt;wsp:rsid wsp:val=&quot;00BE445B&quot;/&gt;&lt;wsp:rsid wsp:val=&quot;00BE4967&quot;/&gt;&lt;wsp:rsid wsp:val=&quot;00BE4A8B&quot;/&gt;&lt;wsp:rsid wsp:val=&quot;00BE54A7&quot;/&gt;&lt;wsp:rsid wsp:val=&quot;00BE6D7C&quot;/&gt;&lt;wsp:rsid wsp:val=&quot;00BE6EFF&quot;/&gt;&lt;wsp:rsid wsp:val=&quot;00BE7FBF&quot;/&gt;&lt;wsp:rsid wsp:val=&quot;00BF27F7&quot;/&gt;&lt;wsp:rsid wsp:val=&quot;00BF282D&quot;/&gt;&lt;wsp:rsid wsp:val=&quot;00BF500A&quot;/&gt;&lt;wsp:rsid wsp:val=&quot;00BF59EB&quot;/&gt;&lt;wsp:rsid wsp:val=&quot;00BF60DC&quot;/&gt;&lt;wsp:rsid wsp:val=&quot;00C02F4E&quot;/&gt;&lt;wsp:rsid wsp:val=&quot;00C03D74&quot;/&gt;&lt;wsp:rsid wsp:val=&quot;00C04AEA&quot;/&gt;&lt;wsp:rsid wsp:val=&quot;00C06602&quot;/&gt;&lt;wsp:rsid wsp:val=&quot;00C06DA4&quot;/&gt;&lt;wsp:rsid wsp:val=&quot;00C07CD9&quot;/&gt;&lt;wsp:rsid wsp:val=&quot;00C11241&quot;/&gt;&lt;wsp:rsid wsp:val=&quot;00C116AA&quot;/&gt;&lt;wsp:rsid wsp:val=&quot;00C14A6A&quot;/&gt;&lt;wsp:rsid wsp:val=&quot;00C16FFB&quot;/&gt;&lt;wsp:rsid wsp:val=&quot;00C17858&quot;/&gt;&lt;wsp:rsid wsp:val=&quot;00C17CFA&quot;/&gt;&lt;wsp:rsid wsp:val=&quot;00C2201B&quot;/&gt;&lt;wsp:rsid wsp:val=&quot;00C25390&quot;/&gt;&lt;wsp:rsid wsp:val=&quot;00C26745&quot;/&gt;&lt;wsp:rsid wsp:val=&quot;00C26BC3&quot;/&gt;&lt;wsp:rsid wsp:val=&quot;00C30609&quot;/&gt;&lt;wsp:rsid wsp:val=&quot;00C30FA4&quot;/&gt;&lt;wsp:rsid wsp:val=&quot;00C31249&quot;/&gt;&lt;wsp:rsid wsp:val=&quot;00C34326&quot;/&gt;&lt;wsp:rsid wsp:val=&quot;00C3480C&quot;/&gt;&lt;wsp:rsid wsp:val=&quot;00C352BB&quot;/&gt;&lt;wsp:rsid wsp:val=&quot;00C36813&quot;/&gt;&lt;wsp:rsid wsp:val=&quot;00C40340&quot;/&gt;&lt;wsp:rsid wsp:val=&quot;00C40968&quot;/&gt;&lt;wsp:rsid wsp:val=&quot;00C40E6F&quot;/&gt;&lt;wsp:rsid wsp:val=&quot;00C4352F&quot;/&gt;&lt;wsp:rsid wsp:val=&quot;00C4361E&quot;/&gt;&lt;wsp:rsid wsp:val=&quot;00C45505&quot;/&gt;&lt;wsp:rsid wsp:val=&quot;00C461B6&quot;/&gt;&lt;wsp:rsid wsp:val=&quot;00C4740D&quot;/&gt;&lt;wsp:rsid wsp:val=&quot;00C47DF2&quot;/&gt;&lt;wsp:rsid wsp:val=&quot;00C5095F&quot;/&gt;&lt;wsp:rsid wsp:val=&quot;00C524A5&quot;/&gt;&lt;wsp:rsid wsp:val=&quot;00C5665E&quot;/&gt;&lt;wsp:rsid wsp:val=&quot;00C61BD0&quot;/&gt;&lt;wsp:rsid wsp:val=&quot;00C61F86&quot;/&gt;&lt;wsp:rsid wsp:val=&quot;00C62802&quot;/&gt;&lt;wsp:rsid wsp:val=&quot;00C64EBC&quot;/&gt;&lt;wsp:rsid wsp:val=&quot;00C70785&quot;/&gt;&lt;wsp:rsid wsp:val=&quot;00C71294&quot;/&gt;&lt;wsp:rsid wsp:val=&quot;00C7145D&quot;/&gt;&lt;wsp:rsid wsp:val=&quot;00C725BD&quot;/&gt;&lt;wsp:rsid wsp:val=&quot;00C73431&quot;/&gt;&lt;wsp:rsid wsp:val=&quot;00C73694&quot;/&gt;&lt;wsp:rsid wsp:val=&quot;00C763E6&quot;/&gt;&lt;wsp:rsid wsp:val=&quot;00C80B84&quot;/&gt;&lt;wsp:rsid wsp:val=&quot;00C81BD7&quot;/&gt;&lt;wsp:rsid wsp:val=&quot;00C82381&quot;/&gt;&lt;wsp:rsid wsp:val=&quot;00C84365&quot;/&gt;&lt;wsp:rsid wsp:val=&quot;00C86A01&quot;/&gt;&lt;wsp:rsid wsp:val=&quot;00C91FCB&quot;/&gt;&lt;wsp:rsid wsp:val=&quot;00C927CC&quot;/&gt;&lt;wsp:rsid wsp:val=&quot;00C92A7E&quot;/&gt;&lt;wsp:rsid wsp:val=&quot;00C93700&quot;/&gt;&lt;wsp:rsid wsp:val=&quot;00C93D0E&quot;/&gt;&lt;wsp:rsid wsp:val=&quot;00C940D2&quot;/&gt;&lt;wsp:rsid wsp:val=&quot;00C94201&quot;/&gt;&lt;wsp:rsid wsp:val=&quot;00C95ED6&quot;/&gt;&lt;wsp:rsid wsp:val=&quot;00C96B43&quot;/&gt;&lt;wsp:rsid wsp:val=&quot;00C97465&quot;/&gt;&lt;wsp:rsid wsp:val=&quot;00CA098E&quot;/&gt;&lt;wsp:rsid wsp:val=&quot;00CA20E7&quot;/&gt;&lt;wsp:rsid wsp:val=&quot;00CA40B8&quot;/&gt;&lt;wsp:rsid wsp:val=&quot;00CA4B1D&quot;/&gt;&lt;wsp:rsid wsp:val=&quot;00CA5057&quot;/&gt;&lt;wsp:rsid wsp:val=&quot;00CA6CCE&quot;/&gt;&lt;wsp:rsid wsp:val=&quot;00CB05CB&quot;/&gt;&lt;wsp:rsid wsp:val=&quot;00CB144D&quot;/&gt;&lt;wsp:rsid wsp:val=&quot;00CB166C&quot;/&gt;&lt;wsp:rsid wsp:val=&quot;00CB1703&quot;/&gt;&lt;wsp:rsid wsp:val=&quot;00CB1866&quot;/&gt;&lt;wsp:rsid wsp:val=&quot;00CB1DA8&quot;/&gt;&lt;wsp:rsid wsp:val=&quot;00CB282D&quot;/&gt;&lt;wsp:rsid wsp:val=&quot;00CB44FD&quot;/&gt;&lt;wsp:rsid wsp:val=&quot;00CB48BB&quot;/&gt;&lt;wsp:rsid wsp:val=&quot;00CB4D4E&quot;/&gt;&lt;wsp:rsid wsp:val=&quot;00CB5C01&quot;/&gt;&lt;wsp:rsid wsp:val=&quot;00CB5F63&quot;/&gt;&lt;wsp:rsid wsp:val=&quot;00CB6106&quot;/&gt;&lt;wsp:rsid wsp:val=&quot;00CC06A2&quot;/&gt;&lt;wsp:rsid wsp:val=&quot;00CC0720&quot;/&gt;&lt;wsp:rsid wsp:val=&quot;00CC0A05&quot;/&gt;&lt;wsp:rsid wsp:val=&quot;00CC4CB1&quot;/&gt;&lt;wsp:rsid wsp:val=&quot;00CC5086&quot;/&gt;&lt;wsp:rsid wsp:val=&quot;00CC59D4&quot;/&gt;&lt;wsp:rsid wsp:val=&quot;00CC6138&quot;/&gt;&lt;wsp:rsid wsp:val=&quot;00CC6643&quot;/&gt;&lt;wsp:rsid wsp:val=&quot;00CC6C23&quot;/&gt;&lt;wsp:rsid wsp:val=&quot;00CD128F&quot;/&gt;&lt;wsp:rsid wsp:val=&quot;00CD468B&quot;/&gt;&lt;wsp:rsid wsp:val=&quot;00CE0D19&quot;/&gt;&lt;wsp:rsid wsp:val=&quot;00CE271C&quot;/&gt;&lt;wsp:rsid wsp:val=&quot;00CE60BF&quot;/&gt;&lt;wsp:rsid wsp:val=&quot;00CE6950&quot;/&gt;&lt;wsp:rsid wsp:val=&quot;00CE6EAE&quot;/&gt;&lt;wsp:rsid wsp:val=&quot;00CE7088&quot;/&gt;&lt;wsp:rsid wsp:val=&quot;00CF2A8F&quot;/&gt;&lt;wsp:rsid wsp:val=&quot;00CF30D2&quot;/&gt;&lt;wsp:rsid wsp:val=&quot;00CF4C56&quot;/&gt;&lt;wsp:rsid wsp:val=&quot;00CF6E0B&quot;/&gt;&lt;wsp:rsid wsp:val=&quot;00CF7136&quot;/&gt;&lt;wsp:rsid wsp:val=&quot;00D00B51&quot;/&gt;&lt;wsp:rsid wsp:val=&quot;00D01A50&quot;/&gt;&lt;wsp:rsid wsp:val=&quot;00D01CBA&quot;/&gt;&lt;wsp:rsid wsp:val=&quot;00D03F41&quot;/&gt;&lt;wsp:rsid wsp:val=&quot;00D0504A&quot;/&gt;&lt;wsp:rsid wsp:val=&quot;00D06004&quot;/&gt;&lt;wsp:rsid wsp:val=&quot;00D063B8&quot;/&gt;&lt;wsp:rsid wsp:val=&quot;00D07E6D&quot;/&gt;&lt;wsp:rsid wsp:val=&quot;00D1057C&quot;/&gt;&lt;wsp:rsid wsp:val=&quot;00D12733&quot;/&gt;&lt;wsp:rsid wsp:val=&quot;00D13851&quot;/&gt;&lt;wsp:rsid wsp:val=&quot;00D13FB7&quot;/&gt;&lt;wsp:rsid wsp:val=&quot;00D14C7B&quot;/&gt;&lt;wsp:rsid wsp:val=&quot;00D22696&quot;/&gt;&lt;wsp:rsid wsp:val=&quot;00D245AE&quot;/&gt;&lt;wsp:rsid wsp:val=&quot;00D26387&quot;/&gt;&lt;wsp:rsid wsp:val=&quot;00D33105&quot;/&gt;&lt;wsp:rsid wsp:val=&quot;00D36152&quot;/&gt;&lt;wsp:rsid wsp:val=&quot;00D40486&quot;/&gt;&lt;wsp:rsid wsp:val=&quot;00D41555&quot;/&gt;&lt;wsp:rsid wsp:val=&quot;00D4188B&quot;/&gt;&lt;wsp:rsid wsp:val=&quot;00D42233&quot;/&gt;&lt;wsp:rsid wsp:val=&quot;00D42C48&quot;/&gt;&lt;wsp:rsid wsp:val=&quot;00D4355D&quot;/&gt;&lt;wsp:rsid wsp:val=&quot;00D43CC7&quot;/&gt;&lt;wsp:rsid wsp:val=&quot;00D46CC5&quot;/&gt;&lt;wsp:rsid wsp:val=&quot;00D50107&quot;/&gt;&lt;wsp:rsid wsp:val=&quot;00D5020D&quot;/&gt;&lt;wsp:rsid wsp:val=&quot;00D5029D&quot;/&gt;&lt;wsp:rsid wsp:val=&quot;00D5056C&quot;/&gt;&lt;wsp:rsid wsp:val=&quot;00D50822&quot;/&gt;&lt;wsp:rsid wsp:val=&quot;00D51B7B&quot;/&gt;&lt;wsp:rsid wsp:val=&quot;00D53B02&quot;/&gt;&lt;wsp:rsid wsp:val=&quot;00D55B84&quot;/&gt;&lt;wsp:rsid wsp:val=&quot;00D564B8&quot;/&gt;&lt;wsp:rsid wsp:val=&quot;00D600FE&quot;/&gt;&lt;wsp:rsid wsp:val=&quot;00D60249&quot;/&gt;&lt;wsp:rsid wsp:val=&quot;00D63856&quot;/&gt;&lt;wsp:rsid wsp:val=&quot;00D6420B&quot;/&gt;&lt;wsp:rsid wsp:val=&quot;00D65CDF&quot;/&gt;&lt;wsp:rsid wsp:val=&quot;00D672C2&quot;/&gt;&lt;wsp:rsid wsp:val=&quot;00D71794&quot;/&gt;&lt;wsp:rsid wsp:val=&quot;00D71826&quot;/&gt;&lt;wsp:rsid wsp:val=&quot;00D72AC1&quot;/&gt;&lt;wsp:rsid wsp:val=&quot;00D73687&quot;/&gt;&lt;wsp:rsid wsp:val=&quot;00D7493C&quot;/&gt;&lt;wsp:rsid wsp:val=&quot;00D75C1B&quot;/&gt;&lt;wsp:rsid wsp:val=&quot;00D76372&quot;/&gt;&lt;wsp:rsid wsp:val=&quot;00D77F9C&quot;/&gt;&lt;wsp:rsid wsp:val=&quot;00D80C87&quot;/&gt;&lt;wsp:rsid wsp:val=&quot;00D81F2F&quot;/&gt;&lt;wsp:rsid wsp:val=&quot;00D822F0&quot;/&gt;&lt;wsp:rsid wsp:val=&quot;00D82C84&quot;/&gt;&lt;wsp:rsid wsp:val=&quot;00D869EF&quot;/&gt;&lt;wsp:rsid wsp:val=&quot;00D87E14&quot;/&gt;&lt;wsp:rsid wsp:val=&quot;00D87FF4&quot;/&gt;&lt;wsp:rsid wsp:val=&quot;00D91DAF&quot;/&gt;&lt;wsp:rsid wsp:val=&quot;00D921FD&quot;/&gt;&lt;wsp:rsid wsp:val=&quot;00D92DF2&quot;/&gt;&lt;wsp:rsid wsp:val=&quot;00D92FC3&quot;/&gt;&lt;wsp:rsid wsp:val=&quot;00D956AE&quot;/&gt;&lt;wsp:rsid wsp:val=&quot;00D9750F&quot;/&gt;&lt;wsp:rsid wsp:val=&quot;00DA043C&quot;/&gt;&lt;wsp:rsid wsp:val=&quot;00DA18EC&quot;/&gt;&lt;wsp:rsid wsp:val=&quot;00DA3B74&quot;/&gt;&lt;wsp:rsid wsp:val=&quot;00DA5497&quot;/&gt;&lt;wsp:rsid wsp:val=&quot;00DA5ED0&quot;/&gt;&lt;wsp:rsid wsp:val=&quot;00DA68F0&quot;/&gt;&lt;wsp:rsid wsp:val=&quot;00DB68E8&quot;/&gt;&lt;wsp:rsid wsp:val=&quot;00DC22DA&quot;/&gt;&lt;wsp:rsid wsp:val=&quot;00DC2DAB&quot;/&gt;&lt;wsp:rsid wsp:val=&quot;00DC2E14&quot;/&gt;&lt;wsp:rsid wsp:val=&quot;00DC4095&quot;/&gt;&lt;wsp:rsid wsp:val=&quot;00DC4176&quot;/&gt;&lt;wsp:rsid wsp:val=&quot;00DC55C2&quot;/&gt;&lt;wsp:rsid wsp:val=&quot;00DC5BAB&quot;/&gt;&lt;wsp:rsid wsp:val=&quot;00DC6DC6&quot;/&gt;&lt;wsp:rsid wsp:val=&quot;00DD3E26&quot;/&gt;&lt;wsp:rsid wsp:val=&quot;00DD53B0&quot;/&gt;&lt;wsp:rsid wsp:val=&quot;00DE11F8&quot;/&gt;&lt;wsp:rsid wsp:val=&quot;00DE1689&quot;/&gt;&lt;wsp:rsid wsp:val=&quot;00DE2140&quot;/&gt;&lt;wsp:rsid wsp:val=&quot;00DE48AB&quot;/&gt;&lt;wsp:rsid wsp:val=&quot;00DE4C0D&quot;/&gt;&lt;wsp:rsid wsp:val=&quot;00DE4FDB&quot;/&gt;&lt;wsp:rsid wsp:val=&quot;00DE560B&quot;/&gt;&lt;wsp:rsid wsp:val=&quot;00DE560E&quot;/&gt;&lt;wsp:rsid wsp:val=&quot;00DF1523&quot;/&gt;&lt;wsp:rsid wsp:val=&quot;00DF2439&quot;/&gt;&lt;wsp:rsid wsp:val=&quot;00DF4C29&quot;/&gt;&lt;wsp:rsid wsp:val=&quot;00DF5662&quot;/&gt;&lt;wsp:rsid wsp:val=&quot;00DF5A48&quot;/&gt;&lt;wsp:rsid wsp:val=&quot;00DF5E51&quot;/&gt;&lt;wsp:rsid wsp:val=&quot;00E01BAB&quot;/&gt;&lt;wsp:rsid wsp:val=&quot;00E02C7F&quot;/&gt;&lt;wsp:rsid wsp:val=&quot;00E0686F&quot;/&gt;&lt;wsp:rsid wsp:val=&quot;00E06D47&quot;/&gt;&lt;wsp:rsid wsp:val=&quot;00E078A6&quot;/&gt;&lt;wsp:rsid wsp:val=&quot;00E1060B&quot;/&gt;&lt;wsp:rsid wsp:val=&quot;00E113DE&quot;/&gt;&lt;wsp:rsid wsp:val=&quot;00E116BE&quot;/&gt;&lt;wsp:rsid wsp:val=&quot;00E12A28&quot;/&gt;&lt;wsp:rsid wsp:val=&quot;00E13409&quot;/&gt;&lt;wsp:rsid wsp:val=&quot;00E13456&quot;/&gt;&lt;wsp:rsid wsp:val=&quot;00E14144&quot;/&gt;&lt;wsp:rsid wsp:val=&quot;00E1717E&quot;/&gt;&lt;wsp:rsid wsp:val=&quot;00E21946&quot;/&gt;&lt;wsp:rsid wsp:val=&quot;00E2209B&quot;/&gt;&lt;wsp:rsid wsp:val=&quot;00E25268&quot;/&gt;&lt;wsp:rsid wsp:val=&quot;00E30C23&quot;/&gt;&lt;wsp:rsid wsp:val=&quot;00E3256E&quot;/&gt;&lt;wsp:rsid wsp:val=&quot;00E33FE8&quot;/&gt;&lt;wsp:rsid wsp:val=&quot;00E35AD5&quot;/&gt;&lt;wsp:rsid wsp:val=&quot;00E36C1A&quot;/&gt;&lt;wsp:rsid wsp:val=&quot;00E40567&quot;/&gt;&lt;wsp:rsid wsp:val=&quot;00E40BAF&quot;/&gt;&lt;wsp:rsid wsp:val=&quot;00E41650&quot;/&gt;&lt;wsp:rsid wsp:val=&quot;00E418EB&quot;/&gt;&lt;wsp:rsid wsp:val=&quot;00E41902&quot;/&gt;&lt;wsp:rsid wsp:val=&quot;00E4217B&quot;/&gt;&lt;wsp:rsid wsp:val=&quot;00E429AD&quot;/&gt;&lt;wsp:rsid wsp:val=&quot;00E42E7F&quot;/&gt;&lt;wsp:rsid wsp:val=&quot;00E44593&quot;/&gt;&lt;wsp:rsid wsp:val=&quot;00E44C43&quot;/&gt;&lt;wsp:rsid wsp:val=&quot;00E45094&quot;/&gt;&lt;wsp:rsid wsp:val=&quot;00E459C0&quot;/&gt;&lt;wsp:rsid wsp:val=&quot;00E46182&quot;/&gt;&lt;wsp:rsid wsp:val=&quot;00E501CB&quot;/&gt;&lt;wsp:rsid wsp:val=&quot;00E503CE&quot;/&gt;&lt;wsp:rsid wsp:val=&quot;00E504D1&quot;/&gt;&lt;wsp:rsid wsp:val=&quot;00E50820&quot;/&gt;&lt;wsp:rsid wsp:val=&quot;00E50EF3&quot;/&gt;&lt;wsp:rsid wsp:val=&quot;00E5112B&quot;/&gt;&lt;wsp:rsid wsp:val=&quot;00E51C20&quot;/&gt;&lt;wsp:rsid wsp:val=&quot;00E52B5F&quot;/&gt;&lt;wsp:rsid wsp:val=&quot;00E55B72&quot;/&gt;&lt;wsp:rsid wsp:val=&quot;00E5675D&quot;/&gt;&lt;wsp:rsid wsp:val=&quot;00E60E45&quot;/&gt;&lt;wsp:rsid wsp:val=&quot;00E6161B&quot;/&gt;&lt;wsp:rsid wsp:val=&quot;00E61EB7&quot;/&gt;&lt;wsp:rsid wsp:val=&quot;00E62F28&quot;/&gt;&lt;wsp:rsid wsp:val=&quot;00E66E51&quot;/&gt;&lt;wsp:rsid wsp:val=&quot;00E67264&quot;/&gt;&lt;wsp:rsid wsp:val=&quot;00E7113C&quot;/&gt;&lt;wsp:rsid wsp:val=&quot;00E726D8&quot;/&gt;&lt;wsp:rsid wsp:val=&quot;00E731B2&quot;/&gt;&lt;wsp:rsid wsp:val=&quot;00E745E8&quot;/&gt;&lt;wsp:rsid wsp:val=&quot;00E775E1&quot;/&gt;&lt;wsp:rsid wsp:val=&quot;00E805FB&quot;/&gt;&lt;wsp:rsid wsp:val=&quot;00E83A9B&quot;/&gt;&lt;wsp:rsid wsp:val=&quot;00E849E0&quot;/&gt;&lt;wsp:rsid wsp:val=&quot;00E85478&quot;/&gt;&lt;wsp:rsid wsp:val=&quot;00E85A7B&quot;/&gt;&lt;wsp:rsid wsp:val=&quot;00E90F96&quot;/&gt;&lt;wsp:rsid wsp:val=&quot;00E91938&quot;/&gt;&lt;wsp:rsid wsp:val=&quot;00E940DE&quot;/&gt;&lt;wsp:rsid wsp:val=&quot;00E9461D&quot;/&gt;&lt;wsp:rsid wsp:val=&quot;00E9582F&quot;/&gt;&lt;wsp:rsid wsp:val=&quot;00EA316B&quot;/&gt;&lt;wsp:rsid wsp:val=&quot;00EA53FD&quot;/&gt;&lt;wsp:rsid wsp:val=&quot;00EA6245&quot;/&gt;&lt;wsp:rsid wsp:val=&quot;00EA637B&quot;/&gt;&lt;wsp:rsid wsp:val=&quot;00EB0AB1&quot;/&gt;&lt;wsp:rsid wsp:val=&quot;00EB3E17&quot;/&gt;&lt;wsp:rsid wsp:val=&quot;00EB7362&quot;/&gt;&lt;wsp:rsid wsp:val=&quot;00EC0BFB&quot;/&gt;&lt;wsp:rsid wsp:val=&quot;00EC2DC3&quot;/&gt;&lt;wsp:rsid wsp:val=&quot;00EC3109&quot;/&gt;&lt;wsp:rsid wsp:val=&quot;00EC3366&quot;/&gt;&lt;wsp:rsid wsp:val=&quot;00EC3C44&quot;/&gt;&lt;wsp:rsid wsp:val=&quot;00EC5916&quot;/&gt;&lt;wsp:rsid wsp:val=&quot;00EC6778&quot;/&gt;&lt;wsp:rsid wsp:val=&quot;00EC6A13&quot;/&gt;&lt;wsp:rsid wsp:val=&quot;00ED1B72&quot;/&gt;&lt;wsp:rsid wsp:val=&quot;00ED1E94&quot;/&gt;&lt;wsp:rsid wsp:val=&quot;00ED37E5&quot;/&gt;&lt;wsp:rsid wsp:val=&quot;00ED422F&quot;/&gt;&lt;wsp:rsid wsp:val=&quot;00ED6B01&quot;/&gt;&lt;wsp:rsid wsp:val=&quot;00EE0CB0&quot;/&gt;&lt;wsp:rsid wsp:val=&quot;00EE0E05&quot;/&gt;&lt;wsp:rsid wsp:val=&quot;00EE3D3A&quot;/&gt;&lt;wsp:rsid wsp:val=&quot;00EE5AF8&quot;/&gt;&lt;wsp:rsid wsp:val=&quot;00EE66E0&quot;/&gt;&lt;wsp:rsid wsp:val=&quot;00EE7620&quot;/&gt;&lt;wsp:rsid wsp:val=&quot;00EF257A&quot;/&gt;&lt;wsp:rsid wsp:val=&quot;00EF3706&quot;/&gt;&lt;wsp:rsid wsp:val=&quot;00EF6874&quot;/&gt;&lt;wsp:rsid wsp:val=&quot;00EF6F87&quot;/&gt;&lt;wsp:rsid wsp:val=&quot;00F00737&quot;/&gt;&lt;wsp:rsid wsp:val=&quot;00F03753&quot;/&gt;&lt;wsp:rsid wsp:val=&quot;00F03B50&quot;/&gt;&lt;wsp:rsid wsp:val=&quot;00F054C9&quot;/&gt;&lt;wsp:rsid wsp:val=&quot;00F05768&quot;/&gt;&lt;wsp:rsid wsp:val=&quot;00F06C3F&quot;/&gt;&lt;wsp:rsid wsp:val=&quot;00F1074F&quot;/&gt;&lt;wsp:rsid wsp:val=&quot;00F10A6C&quot;/&gt;&lt;wsp:rsid wsp:val=&quot;00F11DC3&quot;/&gt;&lt;wsp:rsid wsp:val=&quot;00F11E31&quot;/&gt;&lt;wsp:rsid wsp:val=&quot;00F12F1B&quot;/&gt;&lt;wsp:rsid wsp:val=&quot;00F1449E&quot;/&gt;&lt;wsp:rsid wsp:val=&quot;00F148C1&quot;/&gt;&lt;wsp:rsid wsp:val=&quot;00F14D7B&quot;/&gt;&lt;wsp:rsid wsp:val=&quot;00F202E0&quot;/&gt;&lt;wsp:rsid wsp:val=&quot;00F203ED&quot;/&gt;&lt;wsp:rsid wsp:val=&quot;00F21600&quot;/&gt;&lt;wsp:rsid wsp:val=&quot;00F22360&quot;/&gt;&lt;wsp:rsid wsp:val=&quot;00F22379&quot;/&gt;&lt;wsp:rsid wsp:val=&quot;00F228EC&quot;/&gt;&lt;wsp:rsid wsp:val=&quot;00F25920&quot;/&gt;&lt;wsp:rsid wsp:val=&quot;00F25F42&quot;/&gt;&lt;wsp:rsid wsp:val=&quot;00F27FF4&quot;/&gt;&lt;wsp:rsid wsp:val=&quot;00F320AC&quot;/&gt;&lt;wsp:rsid wsp:val=&quot;00F3495F&quot;/&gt;&lt;wsp:rsid wsp:val=&quot;00F3518D&quot;/&gt;&lt;wsp:rsid wsp:val=&quot;00F351CB&quot;/&gt;&lt;wsp:rsid wsp:val=&quot;00F362BB&quot;/&gt;&lt;wsp:rsid wsp:val=&quot;00F36B0A&quot;/&gt;&lt;wsp:rsid wsp:val=&quot;00F41539&quot;/&gt;&lt;wsp:rsid wsp:val=&quot;00F41CEE&quot;/&gt;&lt;wsp:rsid wsp:val=&quot;00F4304E&quot;/&gt;&lt;wsp:rsid wsp:val=&quot;00F500E0&quot;/&gt;&lt;wsp:rsid wsp:val=&quot;00F50CA4&quot;/&gt;&lt;wsp:rsid wsp:val=&quot;00F50F9A&quot;/&gt;&lt;wsp:rsid wsp:val=&quot;00F535CA&quot;/&gt;&lt;wsp:rsid wsp:val=&quot;00F54244&quot;/&gt;&lt;wsp:rsid wsp:val=&quot;00F559EC&quot;/&gt;&lt;wsp:rsid wsp:val=&quot;00F55B79&quot;/&gt;&lt;wsp:rsid wsp:val=&quot;00F56A0F&quot;/&gt;&lt;wsp:rsid wsp:val=&quot;00F57500&quot;/&gt;&lt;wsp:rsid wsp:val=&quot;00F57517&quot;/&gt;&lt;wsp:rsid wsp:val=&quot;00F5796C&quot;/&gt;&lt;wsp:rsid wsp:val=&quot;00F57AEB&quot;/&gt;&lt;wsp:rsid wsp:val=&quot;00F6076E&quot;/&gt;&lt;wsp:rsid wsp:val=&quot;00F61233&quot;/&gt;&lt;wsp:rsid wsp:val=&quot;00F61F59&quot;/&gt;&lt;wsp:rsid wsp:val=&quot;00F62A0F&quot;/&gt;&lt;wsp:rsid wsp:val=&quot;00F637CA&quot;/&gt;&lt;wsp:rsid wsp:val=&quot;00F644FE&quot;/&gt;&lt;wsp:rsid wsp:val=&quot;00F66807&quot;/&gt;&lt;wsp:rsid wsp:val=&quot;00F67398&quot;/&gt;&lt;wsp:rsid wsp:val=&quot;00F7026D&quot;/&gt;&lt;wsp:rsid wsp:val=&quot;00F72DFC&quot;/&gt;&lt;wsp:rsid wsp:val=&quot;00F73E96&quot;/&gt;&lt;wsp:rsid wsp:val=&quot;00F74965&quot;/&gt;&lt;wsp:rsid wsp:val=&quot;00F75DC6&quot;/&gt;&lt;wsp:rsid wsp:val=&quot;00F75F54&quot;/&gt;&lt;wsp:rsid wsp:val=&quot;00F7752F&quot;/&gt;&lt;wsp:rsid wsp:val=&quot;00F808D1&quot;/&gt;&lt;wsp:rsid wsp:val=&quot;00F8201A&quot;/&gt;&lt;wsp:rsid wsp:val=&quot;00F839EC&quot;/&gt;&lt;wsp:rsid wsp:val=&quot;00F857F2&quot;/&gt;&lt;wsp:rsid wsp:val=&quot;00F878D6&quot;/&gt;&lt;wsp:rsid wsp:val=&quot;00F87B09&quot;/&gt;&lt;wsp:rsid wsp:val=&quot;00F909A6&quot;/&gt;&lt;wsp:rsid wsp:val=&quot;00F910AD&quot;/&gt;&lt;wsp:rsid wsp:val=&quot;00F9247C&quot;/&gt;&lt;wsp:rsid wsp:val=&quot;00F9257C&quot;/&gt;&lt;wsp:rsid wsp:val=&quot;00F9496C&quot;/&gt;&lt;wsp:rsid wsp:val=&quot;00F96DA6&quot;/&gt;&lt;wsp:rsid wsp:val=&quot;00F970FC&quot;/&gt;&lt;wsp:rsid wsp:val=&quot;00F97379&quot;/&gt;&lt;wsp:rsid wsp:val=&quot;00F97EDB&quot;/&gt;&lt;wsp:rsid wsp:val=&quot;00FA156C&quot;/&gt;&lt;wsp:rsid wsp:val=&quot;00FA21AB&quot;/&gt;&lt;wsp:rsid wsp:val=&quot;00FA39B8&quot;/&gt;&lt;wsp:rsid wsp:val=&quot;00FA3BB8&quot;/&gt;&lt;wsp:rsid wsp:val=&quot;00FA6224&quot;/&gt;&lt;wsp:rsid wsp:val=&quot;00FA62BF&quot;/&gt;&lt;wsp:rsid wsp:val=&quot;00FA6965&quot;/&gt;&lt;wsp:rsid wsp:val=&quot;00FA6BDA&quot;/&gt;&lt;wsp:rsid wsp:val=&quot;00FA727D&quot;/&gt;&lt;wsp:rsid wsp:val=&quot;00FB05CB&quot;/&gt;&lt;wsp:rsid wsp:val=&quot;00FB2EE6&quot;/&gt;&lt;wsp:rsid wsp:val=&quot;00FB456D&quot;/&gt;&lt;wsp:rsid wsp:val=&quot;00FB610F&quot;/&gt;&lt;wsp:rsid wsp:val=&quot;00FB6FA5&quot;/&gt;&lt;wsp:rsid wsp:val=&quot;00FB74B9&quot;/&gt;&lt;wsp:rsid wsp:val=&quot;00FC0D06&quot;/&gt;&lt;wsp:rsid wsp:val=&quot;00FC10CF&quot;/&gt;&lt;wsp:rsid wsp:val=&quot;00FC1911&quot;/&gt;&lt;wsp:rsid wsp:val=&quot;00FC34D1&quot;/&gt;&lt;wsp:rsid wsp:val=&quot;00FC3966&quot;/&gt;&lt;wsp:rsid wsp:val=&quot;00FD0615&quot;/&gt;&lt;wsp:rsid wsp:val=&quot;00FD1F84&quot;/&gt;&lt;wsp:rsid wsp:val=&quot;00FD2639&quot;/&gt;&lt;wsp:rsid wsp:val=&quot;00FD2B6C&quot;/&gt;&lt;wsp:rsid wsp:val=&quot;00FD47B7&quot;/&gt;&lt;wsp:rsid wsp:val=&quot;00FD5C92&quot;/&gt;&lt;wsp:rsid wsp:val=&quot;00FD669E&quot;/&gt;&lt;wsp:rsid wsp:val=&quot;00FD6A99&quot;/&gt;&lt;wsp:rsid wsp:val=&quot;00FE2BC4&quot;/&gt;&lt;wsp:rsid wsp:val=&quot;00FE541D&quot;/&gt;&lt;wsp:rsid wsp:val=&quot;00FE6414&quot;/&gt;&lt;wsp:rsid wsp:val=&quot;00FE7719&quot;/&gt;&lt;wsp:rsid wsp:val=&quot;00FE7E29&quot;/&gt;&lt;wsp:rsid wsp:val=&quot;00FF1F53&quot;/&gt;&lt;wsp:rsid wsp:val=&quot;00FF21A7&quot;/&gt;&lt;wsp:rsid wsp:val=&quot;00FF2A67&quot;/&gt;&lt;wsp:rsid wsp:val=&quot;00FF3A57&quot;/&gt;&lt;wsp:rsid wsp:val=&quot;00FF4CE6&quot;/&gt;&lt;wsp:rsid wsp:val=&quot;00FF5167&quot;/&gt;&lt;wsp:rsid wsp:val=&quot;00FF568F&quot;/&gt;&lt;/wsp:rsids&gt;&lt;/w:docPr&gt;&lt;w:body&gt;&lt;wx:sect&gt;&lt;w:p wsp:rsidR=&quot;00000000&quot; wsp:rsidRDefault=&quot;00725AAC&quot; wsp:rsidP=&quot;00725AAC&quot;&gt;&lt;m:oMathPara&gt;&lt;m:oMath&gt;&lt;m:sSub&gt;&lt;m:sSubPr&gt;&lt;m:ctrlPr&gt;&lt;w:rPr&gt;&lt;w:rFonts w:ascii=&quot;Cambria Math&quot; w:h-ansi=&quot;Cambria Math&quot;/&gt;&lt;wx:font wx:val=&quot;Cambria Math&quot;/&gt;&lt;w:i/&gt;&lt;w:lang w:fareast=&quot;ZH-CN&quot;/&gt;&lt;/w:rPr&gt;&lt;/m:ctrlPr&gt;&lt;/m:sSubPr&gt;&lt;m:e&gt;&lt;m:r&gt;&lt;w:rPr&gt;&lt;w:rFonts w:ascii=&quot;Cambria Math&quot; w:h-ansi=&quot;Cambria Math&quot;/&gt;&lt;wx:font wx:val=&quot;Cambria Math&quot;/&gt;&lt;w:i/&gt;&lt;w:lang w:fareast=&quot;ZH-CN&quot;/&gt;&lt;/w:rPr&gt;&lt;m:t&gt;n&lt;/m:t&gt;&lt;/m:r&gt;&lt;/m:e&gt;&lt;m:sub&gt;&lt;m:r&gt;&lt;m:rPr&gt;&lt;m:nor/&gt;&lt;/m:rPr&gt;&lt;w:rPr&gt;&lt;w:lang w:fareast=&quot;ZH-CN&quot;/&gt;&lt;/w:rPr&gt;&lt;m:t&gt;RNTI&lt;/m:t&gt;&lt;/m:r&gt;&lt;/m:sub&gt;&lt;/m:sSub&gt;&lt;m:r&gt;&lt;w:rPr&gt;&lt;w:rFonts w:ascii=&quot;Cambria Math&quot; w:h-ansi=&quot;Cambria Math&quot;/&gt;&lt;wx:font wx:val=&quot;Cambria Math&quot;/&gt;&lt;w:i/&gt;&lt;w:lang w:fareast=&quot;ZH-CN&quot;/&gt;&lt;/w:rPr&gt;&lt;m:t&gt;=0&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5" o:title="" chromakey="white"/>
                </v:shape>
              </w:pict>
            </w:r>
            <w:r>
              <w:fldChar w:fldCharType="end"/>
            </w:r>
          </w:p>
        </w:tc>
      </w:tr>
    </w:tbl>
    <w:p w14:paraId="79A376CF" w14:textId="77777777" w:rsidR="004D3FFD" w:rsidRDefault="004D3FFD">
      <w:pPr>
        <w:rPr>
          <w:lang w:eastAsia="ko-KR"/>
        </w:rPr>
      </w:pPr>
    </w:p>
    <w:p w14:paraId="0F11E79A" w14:textId="77777777" w:rsidR="004D3FFD" w:rsidRDefault="002C252C">
      <w:pPr>
        <w:pStyle w:val="Heading5"/>
      </w:pPr>
      <w:bookmarkStart w:id="913" w:name="_Toc9493"/>
      <w:bookmarkStart w:id="914" w:name="_Toc76541030"/>
      <w:bookmarkStart w:id="915" w:name="_Toc76541597"/>
      <w:bookmarkStart w:id="916" w:name="_Toc82429486"/>
      <w:bookmarkStart w:id="917" w:name="_Toc75815872"/>
      <w:bookmarkStart w:id="918" w:name="_Toc98754063"/>
      <w:bookmarkStart w:id="919" w:name="_Toc7685"/>
      <w:bookmarkStart w:id="920" w:name="_Toc75508133"/>
      <w:bookmarkStart w:id="921" w:name="_Toc89939737"/>
      <w:bookmarkStart w:id="922" w:name="_Toc75333941"/>
      <w:bookmarkStart w:id="923" w:name="_Toc121818348"/>
      <w:bookmarkStart w:id="924" w:name="_Toc121818572"/>
      <w:bookmarkStart w:id="925" w:name="_Toc124158327"/>
      <w:bookmarkStart w:id="926" w:name="_Toc130558395"/>
      <w:bookmarkStart w:id="927" w:name="_Toc137467120"/>
      <w:bookmarkStart w:id="928" w:name="_Toc138884766"/>
      <w:bookmarkStart w:id="929" w:name="_Toc138884990"/>
      <w:bookmarkStart w:id="930" w:name="_Toc145511201"/>
      <w:bookmarkStart w:id="931" w:name="_Toc155475678"/>
      <w:r>
        <w:t>4.9.2.3.1</w:t>
      </w:r>
      <w:r>
        <w:tab/>
      </w:r>
      <w:r>
        <w:rPr>
          <w:rFonts w:hint="eastAsia"/>
          <w:lang w:eastAsia="zh-CN"/>
        </w:rPr>
        <w:t>FR2</w:t>
      </w:r>
      <w:r>
        <w:rPr>
          <w:lang w:eastAsia="zh-CN"/>
        </w:rPr>
        <w:t xml:space="preserve"> </w:t>
      </w:r>
      <w:r>
        <w:t>test model 1.1 (RUL-</w:t>
      </w:r>
      <w:r>
        <w:rPr>
          <w:rFonts w:hint="eastAsia"/>
          <w:lang w:eastAsia="zh-CN"/>
        </w:rPr>
        <w:t>FR2-</w:t>
      </w:r>
      <w:r>
        <w:t>TM1.1)</w:t>
      </w:r>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p>
    <w:p w14:paraId="6C8C3B6C" w14:textId="77777777" w:rsidR="00D67B29" w:rsidRDefault="00D67B29" w:rsidP="00D67B29">
      <w:r>
        <w:t>This model shall be used for tests on:</w:t>
      </w:r>
    </w:p>
    <w:p w14:paraId="10A5BD13" w14:textId="7D6F4BFD" w:rsidR="00D67B29" w:rsidRDefault="00D67B29" w:rsidP="00D67B29">
      <w:pPr>
        <w:pStyle w:val="B1"/>
      </w:pPr>
      <w:r>
        <w:t>-</w:t>
      </w:r>
      <w:r>
        <w:tab/>
        <w:t>OTA output power (EIRP)-</w:t>
      </w:r>
      <w:r>
        <w:tab/>
        <w:t>OTA Repeater output power (TRP)</w:t>
      </w:r>
    </w:p>
    <w:p w14:paraId="415343D7" w14:textId="77777777" w:rsidR="00D67B29" w:rsidRDefault="00D67B29" w:rsidP="00D67B29">
      <w:pPr>
        <w:pStyle w:val="B1"/>
      </w:pPr>
      <w:r>
        <w:rPr>
          <w:lang w:eastAsia="zh-CN"/>
        </w:rPr>
        <w:t>-</w:t>
      </w:r>
      <w:r>
        <w:rPr>
          <w:lang w:eastAsia="zh-CN"/>
        </w:rPr>
        <w:tab/>
      </w:r>
      <w:r>
        <w:rPr>
          <w:rFonts w:hint="eastAsia"/>
          <w:lang w:eastAsia="zh-CN"/>
        </w:rPr>
        <w:t>OTA out of band gain</w:t>
      </w:r>
    </w:p>
    <w:p w14:paraId="6A06E7EE" w14:textId="77777777" w:rsidR="00D67B29" w:rsidRDefault="00D67B29" w:rsidP="00D67B29">
      <w:pPr>
        <w:pStyle w:val="B1"/>
      </w:pPr>
      <w:r>
        <w:t>-</w:t>
      </w:r>
      <w:r>
        <w:tab/>
        <w:t>OTA Unwanted emissions</w:t>
      </w:r>
    </w:p>
    <w:p w14:paraId="25FC85A1" w14:textId="77777777" w:rsidR="00D67B29" w:rsidRDefault="00D67B29" w:rsidP="00D67B29">
      <w:pPr>
        <w:pStyle w:val="B20"/>
      </w:pPr>
      <w:r>
        <w:t>-</w:t>
      </w:r>
      <w:r>
        <w:tab/>
        <w:t>OTA ACLR</w:t>
      </w:r>
    </w:p>
    <w:p w14:paraId="639F481B" w14:textId="4CEC99F3" w:rsidR="00D67B29" w:rsidRDefault="00D67B29" w:rsidP="00D67B29">
      <w:pPr>
        <w:pStyle w:val="B20"/>
      </w:pPr>
      <w:r>
        <w:t>-</w:t>
      </w:r>
      <w:r>
        <w:tab/>
        <w:t>OTA operating band unwanted emissions</w:t>
      </w:r>
    </w:p>
    <w:p w14:paraId="709E0CBF" w14:textId="2BDAE0E9" w:rsidR="00D67B29" w:rsidRDefault="00D67B29" w:rsidP="00D67B29">
      <w:pPr>
        <w:pStyle w:val="B20"/>
      </w:pPr>
      <w:r>
        <w:t>-</w:t>
      </w:r>
      <w:r>
        <w:tab/>
        <w:t>OTA transmitter spurious emissions</w:t>
      </w:r>
    </w:p>
    <w:p w14:paraId="7A5BEC86" w14:textId="77777777" w:rsidR="00D67B29" w:rsidRDefault="00D67B29" w:rsidP="00D67B29">
      <w:pPr>
        <w:pStyle w:val="B1"/>
        <w:rPr>
          <w:lang w:eastAsia="zh-CN"/>
        </w:rPr>
      </w:pPr>
      <w:r>
        <w:rPr>
          <w:lang w:eastAsia="zh-CN"/>
        </w:rPr>
        <w:t>-</w:t>
      </w:r>
      <w:r>
        <w:rPr>
          <w:lang w:eastAsia="zh-CN"/>
        </w:rPr>
        <w:tab/>
        <w:t>OTA input intermodulation</w:t>
      </w:r>
    </w:p>
    <w:p w14:paraId="338DDBAC" w14:textId="36F1300F" w:rsidR="00D67B29" w:rsidRDefault="00D67B29" w:rsidP="00D67B29">
      <w:pPr>
        <w:pStyle w:val="B1"/>
      </w:pPr>
      <w:r>
        <w:rPr>
          <w:lang w:eastAsia="zh-CN"/>
        </w:rPr>
        <w:t>-</w:t>
      </w:r>
      <w:r>
        <w:rPr>
          <w:lang w:eastAsia="zh-CN"/>
        </w:rPr>
        <w:tab/>
        <w:t>OTA ACRR</w:t>
      </w:r>
    </w:p>
    <w:p w14:paraId="5AFE2663" w14:textId="64312D39" w:rsidR="004D3FFD" w:rsidRDefault="00D67B29" w:rsidP="00D67B29">
      <w:pPr>
        <w:pStyle w:val="B1"/>
        <w:rPr>
          <w:lang w:eastAsia="zh-CN"/>
        </w:rPr>
      </w:pPr>
      <w:r>
        <w:t>-</w:t>
      </w:r>
      <w:r>
        <w:tab/>
        <w:t>OTA transmit ON/OFF power</w:t>
      </w:r>
    </w:p>
    <w:p w14:paraId="631399E6" w14:textId="77777777" w:rsidR="004D3FFD" w:rsidRDefault="002C252C">
      <w:r>
        <w:t>Common physical channel parameters are defined in clause 4.9.2.3. Specific physical channel parameters for RUL-FR</w:t>
      </w:r>
      <w:r>
        <w:rPr>
          <w:rFonts w:hint="eastAsia"/>
          <w:lang w:eastAsia="zh-CN"/>
        </w:rPr>
        <w:t>2</w:t>
      </w:r>
      <w:r>
        <w:t>-TM1.1 are defined in table 4.9.2.3.1-1.</w:t>
      </w:r>
    </w:p>
    <w:p w14:paraId="02040904" w14:textId="77777777" w:rsidR="004D3FFD" w:rsidRDefault="002C252C">
      <w:pPr>
        <w:pStyle w:val="TH"/>
        <w:rPr>
          <w:lang w:eastAsia="zh-CN"/>
        </w:rPr>
      </w:pPr>
      <w:r>
        <w:rPr>
          <w:lang w:eastAsia="zh-CN"/>
        </w:rPr>
        <w:t>Table 4.9.2.3.1-1: Specific physical channel parameters of RUL-FR2-TM1.1</w:t>
      </w:r>
    </w:p>
    <w:tbl>
      <w:tblPr>
        <w:tblW w:w="0" w:type="auto"/>
        <w:jc w:val="center"/>
        <w:tblLayout w:type="fixed"/>
        <w:tblCellMar>
          <w:left w:w="28" w:type="dxa"/>
        </w:tblCellMar>
        <w:tblLook w:val="04A0" w:firstRow="1" w:lastRow="0" w:firstColumn="1" w:lastColumn="0" w:noHBand="0" w:noVBand="1"/>
      </w:tblPr>
      <w:tblGrid>
        <w:gridCol w:w="3760"/>
        <w:gridCol w:w="2352"/>
      </w:tblGrid>
      <w:tr w:rsidR="004D3FFD" w14:paraId="01377842" w14:textId="77777777">
        <w:trPr>
          <w:cantSplit/>
          <w:jc w:val="center"/>
        </w:trPr>
        <w:tc>
          <w:tcPr>
            <w:tcW w:w="3760" w:type="dxa"/>
            <w:tcBorders>
              <w:top w:val="single" w:sz="6" w:space="0" w:color="auto"/>
              <w:left w:val="single" w:sz="6" w:space="0" w:color="auto"/>
              <w:bottom w:val="single" w:sz="6" w:space="0" w:color="auto"/>
              <w:right w:val="single" w:sz="4" w:space="0" w:color="auto"/>
            </w:tcBorders>
          </w:tcPr>
          <w:p w14:paraId="6FDA869D" w14:textId="77777777" w:rsidR="004D3FFD" w:rsidRDefault="002C252C">
            <w:pPr>
              <w:pStyle w:val="TAH"/>
            </w:pPr>
            <w:r>
              <w:t>Parameter</w:t>
            </w:r>
          </w:p>
        </w:tc>
        <w:tc>
          <w:tcPr>
            <w:tcW w:w="2352" w:type="dxa"/>
            <w:tcBorders>
              <w:top w:val="single" w:sz="4" w:space="0" w:color="auto"/>
              <w:left w:val="single" w:sz="4" w:space="0" w:color="auto"/>
              <w:bottom w:val="single" w:sz="4" w:space="0" w:color="auto"/>
              <w:right w:val="single" w:sz="4" w:space="0" w:color="auto"/>
            </w:tcBorders>
          </w:tcPr>
          <w:p w14:paraId="2D6B1CAA" w14:textId="77777777" w:rsidR="004D3FFD" w:rsidRDefault="002C252C">
            <w:pPr>
              <w:pStyle w:val="TAH"/>
              <w:rPr>
                <w:szCs w:val="18"/>
              </w:rPr>
            </w:pPr>
            <w:r>
              <w:rPr>
                <w:lang w:eastAsia="zh-CN"/>
              </w:rPr>
              <w:t>Value</w:t>
            </w:r>
          </w:p>
        </w:tc>
      </w:tr>
      <w:tr w:rsidR="004D3FFD" w14:paraId="4BD6992E" w14:textId="77777777">
        <w:trPr>
          <w:cantSplit/>
          <w:jc w:val="center"/>
        </w:trPr>
        <w:tc>
          <w:tcPr>
            <w:tcW w:w="3760" w:type="dxa"/>
            <w:tcBorders>
              <w:top w:val="single" w:sz="6" w:space="0" w:color="auto"/>
              <w:left w:val="single" w:sz="6" w:space="0" w:color="auto"/>
              <w:bottom w:val="single" w:sz="6" w:space="0" w:color="auto"/>
              <w:right w:val="single" w:sz="6" w:space="0" w:color="auto"/>
            </w:tcBorders>
          </w:tcPr>
          <w:p w14:paraId="480D2EED" w14:textId="77777777" w:rsidR="004D3FFD" w:rsidRDefault="002C252C">
            <w:pPr>
              <w:pStyle w:val="TAC"/>
            </w:pPr>
            <w:r>
              <w:rPr>
                <w:lang w:eastAsia="ko-KR"/>
              </w:rPr>
              <w:t xml:space="preserve"># of PRBs PUSCH </w:t>
            </w:r>
            <w:r>
              <w:fldChar w:fldCharType="begin"/>
            </w:r>
            <w:r>
              <w:instrText xml:space="preserve"> QUOTE </w:instrText>
            </w:r>
            <w:r w:rsidR="00EF1A7F">
              <w:rPr>
                <w:position w:val="-4"/>
              </w:rPr>
              <w:pict w14:anchorId="43AE8A52">
                <v:shape id="_x0000_i1027" type="#_x0000_t75" style="width:36.4pt;height:10.1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webPageEncoding w:val=&quot;windows-1252&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617FF4&quot;/&gt;&lt;wsp:rsid wsp:val=&quot;00001585&quot;/&gt;&lt;wsp:rsid wsp:val=&quot;00002D80&quot;/&gt;&lt;wsp:rsid wsp:val=&quot;000038A8&quot;/&gt;&lt;wsp:rsid wsp:val=&quot;00003D12&quot;/&gt;&lt;wsp:rsid wsp:val=&quot;00005AAD&quot;/&gt;&lt;wsp:rsid wsp:val=&quot;0000612E&quot;/&gt;&lt;wsp:rsid wsp:val=&quot;00006D3E&quot;/&gt;&lt;wsp:rsid wsp:val=&quot;00011083&quot;/&gt;&lt;wsp:rsid wsp:val=&quot;000119C0&quot;/&gt;&lt;wsp:rsid wsp:val=&quot;00012A2A&quot;/&gt;&lt;wsp:rsid wsp:val=&quot;00012E0D&quot;/&gt;&lt;wsp:rsid wsp:val=&quot;00016452&quot;/&gt;&lt;wsp:rsid wsp:val=&quot;00016BA0&quot;/&gt;&lt;wsp:rsid wsp:val=&quot;00017045&quot;/&gt;&lt;wsp:rsid wsp:val=&quot;00022200&quot;/&gt;&lt;wsp:rsid wsp:val=&quot;00022F79&quot;/&gt;&lt;wsp:rsid wsp:val=&quot;00023420&quot;/&gt;&lt;wsp:rsid wsp:val=&quot;00024555&quot;/&gt;&lt;wsp:rsid wsp:val=&quot;00024DA3&quot;/&gt;&lt;wsp:rsid wsp:val=&quot;0002536C&quot;/&gt;&lt;wsp:rsid wsp:val=&quot;00026235&quot;/&gt;&lt;wsp:rsid wsp:val=&quot;00030F6A&quot;/&gt;&lt;wsp:rsid wsp:val=&quot;00032E33&quot;/&gt;&lt;wsp:rsid wsp:val=&quot;000337B8&quot;/&gt;&lt;wsp:rsid wsp:val=&quot;0003397D&quot;/&gt;&lt;wsp:rsid wsp:val=&quot;00034D1A&quot;/&gt;&lt;wsp:rsid wsp:val=&quot;00036334&quot;/&gt;&lt;wsp:rsid wsp:val=&quot;00041216&quot;/&gt;&lt;wsp:rsid wsp:val=&quot;00041CE6&quot;/&gt;&lt;wsp:rsid wsp:val=&quot;0004250C&quot;/&gt;&lt;wsp:rsid wsp:val=&quot;00043ED1&quot;/&gt;&lt;wsp:rsid wsp:val=&quot;00044215&quot;/&gt;&lt;wsp:rsid wsp:val=&quot;0004544D&quot;/&gt;&lt;wsp:rsid wsp:val=&quot;0004586A&quot;/&gt;&lt;wsp:rsid wsp:val=&quot;00045CAF&quot;/&gt;&lt;wsp:rsid wsp:val=&quot;00045DD8&quot;/&gt;&lt;wsp:rsid wsp:val=&quot;00046833&quot;/&gt;&lt;wsp:rsid wsp:val=&quot;00046EDB&quot;/&gt;&lt;wsp:rsid wsp:val=&quot;000473C5&quot;/&gt;&lt;wsp:rsid wsp:val=&quot;000478FE&quot;/&gt;&lt;wsp:rsid wsp:val=&quot;00050937&quot;/&gt;&lt;wsp:rsid wsp:val=&quot;00050AEA&quot;/&gt;&lt;wsp:rsid wsp:val=&quot;00051646&quot;/&gt;&lt;wsp:rsid wsp:val=&quot;00051D7C&quot;/&gt;&lt;wsp:rsid wsp:val=&quot;0005692B&quot;/&gt;&lt;wsp:rsid wsp:val=&quot;00057323&quot;/&gt;&lt;wsp:rsid wsp:val=&quot;0006168A&quot;/&gt;&lt;wsp:rsid wsp:val=&quot;000622DA&quot;/&gt;&lt;wsp:rsid wsp:val=&quot;00062576&quot;/&gt;&lt;wsp:rsid wsp:val=&quot;00062A74&quot;/&gt;&lt;wsp:rsid wsp:val=&quot;00062E33&quot;/&gt;&lt;wsp:rsid wsp:val=&quot;00064217&quot;/&gt;&lt;wsp:rsid wsp:val=&quot;00064909&quot;/&gt;&lt;wsp:rsid wsp:val=&quot;00065047&quot;/&gt;&lt;wsp:rsid wsp:val=&quot;00070D0C&quot;/&gt;&lt;wsp:rsid wsp:val=&quot;00071BE8&quot;/&gt;&lt;wsp:rsid wsp:val=&quot;0007265D&quot;/&gt;&lt;wsp:rsid wsp:val=&quot;00072E66&quot;/&gt;&lt;wsp:rsid wsp:val=&quot;00074DD5&quot;/&gt;&lt;wsp:rsid wsp:val=&quot;0007511F&quot;/&gt;&lt;wsp:rsid wsp:val=&quot;00075853&quot;/&gt;&lt;wsp:rsid wsp:val=&quot;00075992&quot;/&gt;&lt;wsp:rsid wsp:val=&quot;00082919&quot;/&gt;&lt;wsp:rsid wsp:val=&quot;000835E1&quot;/&gt;&lt;wsp:rsid wsp:val=&quot;00083C41&quot;/&gt;&lt;wsp:rsid wsp:val=&quot;000864E9&quot;/&gt;&lt;wsp:rsid wsp:val=&quot;0008772F&quot;/&gt;&lt;wsp:rsid wsp:val=&quot;0009083B&quot;/&gt;&lt;wsp:rsid wsp:val=&quot;000933C8&quot;/&gt;&lt;wsp:rsid wsp:val=&quot;00093E30&quot;/&gt;&lt;wsp:rsid wsp:val=&quot;0009501F&quot;/&gt;&lt;wsp:rsid wsp:val=&quot;00095A55&quot;/&gt;&lt;wsp:rsid wsp:val=&quot;0009681B&quot;/&gt;&lt;wsp:rsid wsp:val=&quot;00096BF8&quot;/&gt;&lt;wsp:rsid wsp:val=&quot;00096F7C&quot;/&gt;&lt;wsp:rsid wsp:val=&quot;000A6F38&quot;/&gt;&lt;wsp:rsid wsp:val=&quot;000B1157&quot;/&gt;&lt;wsp:rsid wsp:val=&quot;000B215B&quot;/&gt;&lt;wsp:rsid wsp:val=&quot;000B2A96&quot;/&gt;&lt;wsp:rsid wsp:val=&quot;000B2FC0&quot;/&gt;&lt;wsp:rsid wsp:val=&quot;000B326F&quot;/&gt;&lt;wsp:rsid wsp:val=&quot;000B391E&quot;/&gt;&lt;wsp:rsid wsp:val=&quot;000B4E46&quot;/&gt;&lt;wsp:rsid wsp:val=&quot;000B6124&quot;/&gt;&lt;wsp:rsid wsp:val=&quot;000C1AA6&quot;/&gt;&lt;wsp:rsid wsp:val=&quot;000C25B8&quot;/&gt;&lt;wsp:rsid wsp:val=&quot;000C2EA1&quot;/&gt;&lt;wsp:rsid wsp:val=&quot;000C3C80&quot;/&gt;&lt;wsp:rsid wsp:val=&quot;000C3E78&quot;/&gt;&lt;wsp:rsid wsp:val=&quot;000C75D0&quot;/&gt;&lt;wsp:rsid wsp:val=&quot;000D09DE&quot;/&gt;&lt;wsp:rsid wsp:val=&quot;000D2475&quot;/&gt;&lt;wsp:rsid wsp:val=&quot;000D2901&quot;/&gt;&lt;wsp:rsid wsp:val=&quot;000D3F6B&quot;/&gt;&lt;wsp:rsid wsp:val=&quot;000E1DC7&quot;/&gt;&lt;wsp:rsid wsp:val=&quot;000E33A7&quot;/&gt;&lt;wsp:rsid wsp:val=&quot;000E4053&quot;/&gt;&lt;wsp:rsid wsp:val=&quot;000E507D&quot;/&gt;&lt;wsp:rsid wsp:val=&quot;000E66BC&quot;/&gt;&lt;wsp:rsid wsp:val=&quot;000E6CF1&quot;/&gt;&lt;wsp:rsid wsp:val=&quot;000E7556&quot;/&gt;&lt;wsp:rsid wsp:val=&quot;000E7883&quot;/&gt;&lt;wsp:rsid wsp:val=&quot;000E78CA&quot;/&gt;&lt;wsp:rsid wsp:val=&quot;000F0202&quot;/&gt;&lt;wsp:rsid wsp:val=&quot;000F0282&quot;/&gt;&lt;wsp:rsid wsp:val=&quot;000F11AD&quot;/&gt;&lt;wsp:rsid wsp:val=&quot;000F5653&quot;/&gt;&lt;wsp:rsid wsp:val=&quot;000F70F2&quot;/&gt;&lt;wsp:rsid wsp:val=&quot;00100473&quot;/&gt;&lt;wsp:rsid wsp:val=&quot;00102205&quot;/&gt;&lt;wsp:rsid wsp:val=&quot;001048A5&quot;/&gt;&lt;wsp:rsid wsp:val=&quot;001048F9&quot;/&gt;&lt;wsp:rsid wsp:val=&quot;00104DF9&quot;/&gt;&lt;wsp:rsid wsp:val=&quot;00105617&quot;/&gt;&lt;wsp:rsid wsp:val=&quot;001065D9&quot;/&gt;&lt;wsp:rsid wsp:val=&quot;00110001&quot;/&gt;&lt;wsp:rsid wsp:val=&quot;0011042F&quot;/&gt;&lt;wsp:rsid wsp:val=&quot;00110AE2&quot;/&gt;&lt;wsp:rsid wsp:val=&quot;00111CC2&quot;/&gt;&lt;wsp:rsid wsp:val=&quot;0011668A&quot;/&gt;&lt;wsp:rsid wsp:val=&quot;0011716F&quot;/&gt;&lt;wsp:rsid wsp:val=&quot;00117C6C&quot;/&gt;&lt;wsp:rsid wsp:val=&quot;00121C06&quot;/&gt;&lt;wsp:rsid wsp:val=&quot;00122120&quot;/&gt;&lt;wsp:rsid wsp:val=&quot;00122919&quot;/&gt;&lt;wsp:rsid wsp:val=&quot;001238B2&quot;/&gt;&lt;wsp:rsid wsp:val=&quot;00123AC6&quot;/&gt;&lt;wsp:rsid wsp:val=&quot;001268ED&quot;/&gt;&lt;wsp:rsid wsp:val=&quot;00126B33&quot;/&gt;&lt;wsp:rsid wsp:val=&quot;00127404&quot;/&gt;&lt;wsp:rsid wsp:val=&quot;0012751C&quot;/&gt;&lt;wsp:rsid wsp:val=&quot;001301C6&quot;/&gt;&lt;wsp:rsid wsp:val=&quot;001311C2&quot;/&gt;&lt;wsp:rsid wsp:val=&quot;00134549&quot;/&gt;&lt;wsp:rsid wsp:val=&quot;00134A06&quot;/&gt;&lt;wsp:rsid wsp:val=&quot;00134BAA&quot;/&gt;&lt;wsp:rsid wsp:val=&quot;00136050&quot;/&gt;&lt;wsp:rsid wsp:val=&quot;00137B7B&quot;/&gt;&lt;wsp:rsid wsp:val=&quot;00142148&quot;/&gt;&lt;wsp:rsid wsp:val=&quot;0014240F&quot;/&gt;&lt;wsp:rsid wsp:val=&quot;00143174&quot;/&gt;&lt;wsp:rsid wsp:val=&quot;0014355A&quot;/&gt;&lt;wsp:rsid wsp:val=&quot;00144A33&quot;/&gt;&lt;wsp:rsid wsp:val=&quot;00146A0D&quot;/&gt;&lt;wsp:rsid wsp:val=&quot;00147A43&quot;/&gt;&lt;wsp:rsid wsp:val=&quot;00150F94&quot;/&gt;&lt;wsp:rsid wsp:val=&quot;0015160B&quot;/&gt;&lt;wsp:rsid wsp:val=&quot;00152DFD&quot;/&gt;&lt;wsp:rsid wsp:val=&quot;00156520&quot;/&gt;&lt;wsp:rsid wsp:val=&quot;00157D88&quot;/&gt;&lt;wsp:rsid wsp:val=&quot;00160223&quot;/&gt;&lt;wsp:rsid wsp:val=&quot;00162F8C&quot;/&gt;&lt;wsp:rsid wsp:val=&quot;00163402&quot;/&gt;&lt;wsp:rsid wsp:val=&quot;00163FF3&quot;/&gt;&lt;wsp:rsid wsp:val=&quot;00164EE9&quot;/&gt;&lt;wsp:rsid wsp:val=&quot;00165256&quot;/&gt;&lt;wsp:rsid wsp:val=&quot;001654EB&quot;/&gt;&lt;wsp:rsid wsp:val=&quot;00166439&quot;/&gt;&lt;wsp:rsid wsp:val=&quot;0016658C&quot;/&gt;&lt;wsp:rsid wsp:val=&quot;00167F1B&quot;/&gt;&lt;wsp:rsid wsp:val=&quot;00170284&quot;/&gt;&lt;wsp:rsid wsp:val=&quot;0017170D&quot;/&gt;&lt;wsp:rsid wsp:val=&quot;00171EC5&quot;/&gt;&lt;wsp:rsid wsp:val=&quot;00172744&quot;/&gt;&lt;wsp:rsid wsp:val=&quot;00173053&quot;/&gt;&lt;wsp:rsid wsp:val=&quot;00173493&quot;/&gt;&lt;wsp:rsid wsp:val=&quot;001761C1&quot;/&gt;&lt;wsp:rsid wsp:val=&quot;00177447&quot;/&gt;&lt;wsp:rsid wsp:val=&quot;001804A7&quot;/&gt;&lt;wsp:rsid wsp:val=&quot;00181456&quot;/&gt;&lt;wsp:rsid wsp:val=&quot;00182487&quot;/&gt;&lt;wsp:rsid wsp:val=&quot;00182612&quot;/&gt;&lt;wsp:rsid wsp:val=&quot;00183EEE&quot;/&gt;&lt;wsp:rsid wsp:val=&quot;0018696D&quot;/&gt;&lt;wsp:rsid wsp:val=&quot;0019099F&quot;/&gt;&lt;wsp:rsid wsp:val=&quot;00192D27&quot;/&gt;&lt;wsp:rsid wsp:val=&quot;001943B0&quot;/&gt;&lt;wsp:rsid wsp:val=&quot;001A0E48&quot;/&gt;&lt;wsp:rsid wsp:val=&quot;001A23D2&quot;/&gt;&lt;wsp:rsid wsp:val=&quot;001A4F26&quot;/&gt;&lt;wsp:rsid wsp:val=&quot;001A6521&quot;/&gt;&lt;wsp:rsid wsp:val=&quot;001A7019&quot;/&gt;&lt;wsp:rsid wsp:val=&quot;001A70CB&quot;/&gt;&lt;wsp:rsid wsp:val=&quot;001B2199&quot;/&gt;&lt;wsp:rsid wsp:val=&quot;001C10A4&quot;/&gt;&lt;wsp:rsid wsp:val=&quot;001C23C1&quot;/&gt;&lt;wsp:rsid wsp:val=&quot;001C2A5B&quot;/&gt;&lt;wsp:rsid wsp:val=&quot;001C2F51&quot;/&gt;&lt;wsp:rsid wsp:val=&quot;001C3631&quot;/&gt;&lt;wsp:rsid wsp:val=&quot;001C3CB6&quot;/&gt;&lt;wsp:rsid wsp:val=&quot;001C763E&quot;/&gt;&lt;wsp:rsid wsp:val=&quot;001C767D&quot;/&gt;&lt;wsp:rsid wsp:val=&quot;001D0A3B&quot;/&gt;&lt;wsp:rsid wsp:val=&quot;001D3758&quot;/&gt;&lt;wsp:rsid wsp:val=&quot;001D67DE&quot;/&gt;&lt;wsp:rsid wsp:val=&quot;001E0D31&quot;/&gt;&lt;wsp:rsid wsp:val=&quot;001E3991&quot;/&gt;&lt;wsp:rsid wsp:val=&quot;001E5290&quot;/&gt;&lt;wsp:rsid wsp:val=&quot;001E597F&quot;/&gt;&lt;wsp:rsid wsp:val=&quot;001E60E9&quot;/&gt;&lt;wsp:rsid wsp:val=&quot;001E6212&quot;/&gt;&lt;wsp:rsid wsp:val=&quot;001F1445&quot;/&gt;&lt;wsp:rsid wsp:val=&quot;001F14E8&quot;/&gt;&lt;wsp:rsid wsp:val=&quot;001F2F76&quot;/&gt;&lt;wsp:rsid wsp:val=&quot;001F35CA&quot;/&gt;&lt;wsp:rsid wsp:val=&quot;001F38EF&quot;/&gt;&lt;wsp:rsid wsp:val=&quot;001F570C&quot;/&gt;&lt;wsp:rsid wsp:val=&quot;001F6253&quot;/&gt;&lt;wsp:rsid wsp:val=&quot;001F75FA&quot;/&gt;&lt;wsp:rsid wsp:val=&quot;001F7883&quot;/&gt;&lt;wsp:rsid wsp:val=&quot;00200BF4&quot;/&gt;&lt;wsp:rsid wsp:val=&quot;002015DB&quot;/&gt;&lt;wsp:rsid wsp:val=&quot;0020181B&quot;/&gt;&lt;wsp:rsid wsp:val=&quot;00202588&quot;/&gt;&lt;wsp:rsid wsp:val=&quot;002048BD&quot;/&gt;&lt;wsp:rsid wsp:val=&quot;00206699&quot;/&gt;&lt;wsp:rsid wsp:val=&quot;00207358&quot;/&gt;&lt;wsp:rsid wsp:val=&quot;002126B8&quot;/&gt;&lt;wsp:rsid wsp:val=&quot;00216AD6&quot;/&gt;&lt;wsp:rsid wsp:val=&quot;00217189&quot;/&gt;&lt;wsp:rsid wsp:val=&quot;00217E7E&quot;/&gt;&lt;wsp:rsid wsp:val=&quot;00217FEC&quot;/&gt;&lt;wsp:rsid wsp:val=&quot;00221FD3&quot;/&gt;&lt;wsp:rsid wsp:val=&quot;00224221&quot;/&gt;&lt;wsp:rsid wsp:val=&quot;00224DA2&quot;/&gt;&lt;wsp:rsid wsp:val=&quot;00226B64&quot;/&gt;&lt;wsp:rsid wsp:val=&quot;0022712F&quot;/&gt;&lt;wsp:rsid wsp:val=&quot;00231159&quot;/&gt;&lt;wsp:rsid wsp:val=&quot;00234F39&quot;/&gt;&lt;wsp:rsid wsp:val=&quot;00235486&quot;/&gt;&lt;wsp:rsid wsp:val=&quot;002354EF&quot;/&gt;&lt;wsp:rsid wsp:val=&quot;0023739B&quot;/&gt;&lt;wsp:rsid wsp:val=&quot;002421B6&quot;/&gt;&lt;wsp:rsid wsp:val=&quot;00242397&quot;/&gt;&lt;wsp:rsid wsp:val=&quot;002426C8&quot;/&gt;&lt;wsp:rsid wsp:val=&quot;00242AE9&quot;/&gt;&lt;wsp:rsid wsp:val=&quot;00243022&quot;/&gt;&lt;wsp:rsid wsp:val=&quot;00243D81&quot;/&gt;&lt;wsp:rsid wsp:val=&quot;00243DA3&quot;/&gt;&lt;wsp:rsid wsp:val=&quot;00244FC1&quot;/&gt;&lt;wsp:rsid wsp:val=&quot;0024558A&quot;/&gt;&lt;wsp:rsid wsp:val=&quot;00245AC2&quot;/&gt;&lt;wsp:rsid wsp:val=&quot;00245B05&quot;/&gt;&lt;wsp:rsid wsp:val=&quot;00245D1B&quot;/&gt;&lt;wsp:rsid wsp:val=&quot;002463C5&quot;/&gt;&lt;wsp:rsid wsp:val=&quot;00246FBA&quot;/&gt;&lt;wsp:rsid wsp:val=&quot;00247049&quot;/&gt;&lt;wsp:rsid wsp:val=&quot;00247BD1&quot;/&gt;&lt;wsp:rsid wsp:val=&quot;00247EB1&quot;/&gt;&lt;wsp:rsid wsp:val=&quot;00250262&quot;/&gt;&lt;wsp:rsid wsp:val=&quot;00250538&quot;/&gt;&lt;wsp:rsid wsp:val=&quot;00255C77&quot;/&gt;&lt;wsp:rsid wsp:val=&quot;0025787C&quot;/&gt;&lt;wsp:rsid wsp:val=&quot;0026652B&quot;/&gt;&lt;wsp:rsid wsp:val=&quot;00266A0A&quot;/&gt;&lt;wsp:rsid wsp:val=&quot;002676D7&quot;/&gt;&lt;wsp:rsid wsp:val=&quot;00267C91&quot;/&gt;&lt;wsp:rsid wsp:val=&quot;00267E60&quot;/&gt;&lt;wsp:rsid wsp:val=&quot;0027067C&quot;/&gt;&lt;wsp:rsid wsp:val=&quot;00274D3A&quot;/&gt;&lt;wsp:rsid wsp:val=&quot;00274E46&quot;/&gt;&lt;wsp:rsid wsp:val=&quot;0027671F&quot;/&gt;&lt;wsp:rsid wsp:val=&quot;002814EE&quot;/&gt;&lt;wsp:rsid wsp:val=&quot;002817D8&quot;/&gt;&lt;wsp:rsid wsp:val=&quot;002854CF&quot;/&gt;&lt;wsp:rsid wsp:val=&quot;0028727D&quot;/&gt;&lt;wsp:rsid wsp:val=&quot;00290080&quot;/&gt;&lt;wsp:rsid wsp:val=&quot;0029195F&quot;/&gt;&lt;wsp:rsid wsp:val=&quot;00291C07&quot;/&gt;&lt;wsp:rsid wsp:val=&quot;00291C0E&quot;/&gt;&lt;wsp:rsid wsp:val=&quot;002945D4&quot;/&gt;&lt;wsp:rsid wsp:val=&quot;002A0C31&quot;/&gt;&lt;wsp:rsid wsp:val=&quot;002A1C97&quot;/&gt;&lt;wsp:rsid wsp:val=&quot;002A472E&quot;/&gt;&lt;wsp:rsid wsp:val=&quot;002A4F73&quot;/&gt;&lt;wsp:rsid wsp:val=&quot;002A6D1B&quot;/&gt;&lt;wsp:rsid wsp:val=&quot;002A6DFE&quot;/&gt;&lt;wsp:rsid wsp:val=&quot;002A7085&quot;/&gt;&lt;wsp:rsid wsp:val=&quot;002A7834&quot;/&gt;&lt;wsp:rsid wsp:val=&quot;002B1D9A&quot;/&gt;&lt;wsp:rsid wsp:val=&quot;002B1FBF&quot;/&gt;&lt;wsp:rsid wsp:val=&quot;002B26C9&quot;/&gt;&lt;wsp:rsid wsp:val=&quot;002B3305&quot;/&gt;&lt;wsp:rsid wsp:val=&quot;002B38E7&quot;/&gt;&lt;wsp:rsid wsp:val=&quot;002B51FC&quot;/&gt;&lt;wsp:rsid wsp:val=&quot;002B655B&quot;/&gt;&lt;wsp:rsid wsp:val=&quot;002C14D5&quot;/&gt;&lt;wsp:rsid wsp:val=&quot;002C1955&quot;/&gt;&lt;wsp:rsid wsp:val=&quot;002C1C54&quot;/&gt;&lt;wsp:rsid wsp:val=&quot;002C2141&quot;/&gt;&lt;wsp:rsid wsp:val=&quot;002C2C43&quot;/&gt;&lt;wsp:rsid wsp:val=&quot;002C3C33&quot;/&gt;&lt;wsp:rsid wsp:val=&quot;002C5256&quot;/&gt;&lt;wsp:rsid wsp:val=&quot;002C75CF&quot;/&gt;&lt;wsp:rsid wsp:val=&quot;002D04B2&quot;/&gt;&lt;wsp:rsid wsp:val=&quot;002D1CAF&quot;/&gt;&lt;wsp:rsid wsp:val=&quot;002D335B&quot;/&gt;&lt;wsp:rsid wsp:val=&quot;002D3DBF&quot;/&gt;&lt;wsp:rsid wsp:val=&quot;002D641F&quot;/&gt;&lt;wsp:rsid wsp:val=&quot;002D72D9&quot;/&gt;&lt;wsp:rsid wsp:val=&quot;002E04F9&quot;/&gt;&lt;wsp:rsid wsp:val=&quot;002E0567&quot;/&gt;&lt;wsp:rsid wsp:val=&quot;002E0A88&quot;/&gt;&lt;wsp:rsid wsp:val=&quot;002E2805&quot;/&gt;&lt;wsp:rsid wsp:val=&quot;002E383E&quot;/&gt;&lt;wsp:rsid wsp:val=&quot;002F1C19&quot;/&gt;&lt;wsp:rsid wsp:val=&quot;002F4AD0&quot;/&gt;&lt;wsp:rsid wsp:val=&quot;002F4C27&quot;/&gt;&lt;wsp:rsid wsp:val=&quot;002F52F8&quot;/&gt;&lt;wsp:rsid wsp:val=&quot;002F61B6&quot;/&gt;&lt;wsp:rsid wsp:val=&quot;002F638C&quot;/&gt;&lt;wsp:rsid wsp:val=&quot;002F7CDE&quot;/&gt;&lt;wsp:rsid wsp:val=&quot;00301251&quot;/&gt;&lt;wsp:rsid wsp:val=&quot;00301372&quot;/&gt;&lt;wsp:rsid wsp:val=&quot;00302A4A&quot;/&gt;&lt;wsp:rsid wsp:val=&quot;0030304B&quot;/&gt;&lt;wsp:rsid wsp:val=&quot;00303E2A&quot;/&gt;&lt;wsp:rsid wsp:val=&quot;00303E49&quot;/&gt;&lt;wsp:rsid wsp:val=&quot;00306771&quot;/&gt;&lt;wsp:rsid wsp:val=&quot;00307046&quot;/&gt;&lt;wsp:rsid wsp:val=&quot;00311B8D&quot;/&gt;&lt;wsp:rsid wsp:val=&quot;00313884&quot;/&gt;&lt;wsp:rsid wsp:val=&quot;00314B6E&quot;/&gt;&lt;wsp:rsid wsp:val=&quot;00315EF8&quot;/&gt;&lt;wsp:rsid wsp:val=&quot;003170E1&quot;/&gt;&lt;wsp:rsid wsp:val=&quot;00317C0B&quot;/&gt;&lt;wsp:rsid wsp:val=&quot;0033080F&quot;/&gt;&lt;wsp:rsid wsp:val=&quot;00330AA6&quot;/&gt;&lt;wsp:rsid wsp:val=&quot;0033109A&quot;/&gt;&lt;wsp:rsid wsp:val=&quot;003314AB&quot;/&gt;&lt;wsp:rsid wsp:val=&quot;00331500&quot;/&gt;&lt;wsp:rsid wsp:val=&quot;00332E25&quot;/&gt;&lt;wsp:rsid wsp:val=&quot;00334588&quot;/&gt;&lt;wsp:rsid wsp:val=&quot;00335528&quot;/&gt;&lt;wsp:rsid wsp:val=&quot;0034187D&quot;/&gt;&lt;wsp:rsid wsp:val=&quot;003429CE&quot;/&gt;&lt;wsp:rsid wsp:val=&quot;0034380B&quot;/&gt;&lt;wsp:rsid wsp:val=&quot;0034437E&quot;/&gt;&lt;wsp:rsid wsp:val=&quot;003447FB&quot;/&gt;&lt;wsp:rsid wsp:val=&quot;0035047C&quot;/&gt;&lt;wsp:rsid wsp:val=&quot;00352333&quot;/&gt;&lt;wsp:rsid wsp:val=&quot;00352793&quot;/&gt;&lt;wsp:rsid wsp:val=&quot;003570F2&quot;/&gt;&lt;wsp:rsid wsp:val=&quot;0035775F&quot;/&gt;&lt;wsp:rsid wsp:val=&quot;00360266&quot;/&gt;&lt;wsp:rsid wsp:val=&quot;003605A9&quot;/&gt;&lt;wsp:rsid wsp:val=&quot;003605C4&quot;/&gt;&lt;wsp:rsid wsp:val=&quot;003606C5&quot;/&gt;&lt;wsp:rsid wsp:val=&quot;00365001&quot;/&gt;&lt;wsp:rsid wsp:val=&quot;003663F8&quot;/&gt;&lt;wsp:rsid wsp:val=&quot;00367713&quot;/&gt;&lt;wsp:rsid wsp:val=&quot;00373293&quot;/&gt;&lt;wsp:rsid wsp:val=&quot;00374315&quot;/&gt;&lt;wsp:rsid wsp:val=&quot;00375488&quot;/&gt;&lt;wsp:rsid wsp:val=&quot;00385D27&quot;/&gt;&lt;wsp:rsid wsp:val=&quot;0038651D&quot;/&gt;&lt;wsp:rsid wsp:val=&quot;00391A4A&quot;/&gt;&lt;wsp:rsid wsp:val=&quot;0039295B&quot;/&gt;&lt;wsp:rsid wsp:val=&quot;00392DE4&quot;/&gt;&lt;wsp:rsid wsp:val=&quot;00393C6B&quot;/&gt;&lt;wsp:rsid wsp:val=&quot;003945B9&quot;/&gt;&lt;wsp:rsid wsp:val=&quot;00394DDA&quot;/&gt;&lt;wsp:rsid wsp:val=&quot;00397D54&quot;/&gt;&lt;wsp:rsid wsp:val=&quot;003A07CC&quot;/&gt;&lt;wsp:rsid wsp:val=&quot;003A1B84&quot;/&gt;&lt;wsp:rsid wsp:val=&quot;003A44BA&quot;/&gt;&lt;wsp:rsid wsp:val=&quot;003A62F2&quot;/&gt;&lt;wsp:rsid wsp:val=&quot;003A679B&quot;/&gt;&lt;wsp:rsid wsp:val=&quot;003B30F0&quot;/&gt;&lt;wsp:rsid wsp:val=&quot;003B3358&quot;/&gt;&lt;wsp:rsid wsp:val=&quot;003B5B85&quot;/&gt;&lt;wsp:rsid wsp:val=&quot;003B7306&quot;/&gt;&lt;wsp:rsid wsp:val=&quot;003B7F0A&quot;/&gt;&lt;wsp:rsid wsp:val=&quot;003C2D3C&quot;/&gt;&lt;wsp:rsid wsp:val=&quot;003C573F&quot;/&gt;&lt;wsp:rsid wsp:val=&quot;003C5DEE&quot;/&gt;&lt;wsp:rsid wsp:val=&quot;003D2D8F&quot;/&gt;&lt;wsp:rsid wsp:val=&quot;003D61D4&quot;/&gt;&lt;wsp:rsid wsp:val=&quot;003D6285&quot;/&gt;&lt;wsp:rsid wsp:val=&quot;003D7AA1&quot;/&gt;&lt;wsp:rsid wsp:val=&quot;003D7E0A&quot;/&gt;&lt;wsp:rsid wsp:val=&quot;003E0018&quot;/&gt;&lt;wsp:rsid wsp:val=&quot;003E0723&quot;/&gt;&lt;wsp:rsid wsp:val=&quot;003E1FD8&quot;/&gt;&lt;wsp:rsid wsp:val=&quot;003E2725&quot;/&gt;&lt;wsp:rsid wsp:val=&quot;003E40E1&quot;/&gt;&lt;wsp:rsid wsp:val=&quot;003E59C7&quot;/&gt;&lt;wsp:rsid wsp:val=&quot;003E7B80&quot;/&gt;&lt;wsp:rsid wsp:val=&quot;003F03D8&quot;/&gt;&lt;wsp:rsid wsp:val=&quot;003F089D&quot;/&gt;&lt;wsp:rsid wsp:val=&quot;003F1D1B&quot;/&gt;&lt;wsp:rsid wsp:val=&quot;003F74A9&quot;/&gt;&lt;wsp:rsid wsp:val=&quot;003F76C2&quot;/&gt;&lt;wsp:rsid wsp:val=&quot;003F77B4&quot;/&gt;&lt;wsp:rsid wsp:val=&quot;004004D5&quot;/&gt;&lt;wsp:rsid wsp:val=&quot;004007F0&quot;/&gt;&lt;wsp:rsid wsp:val=&quot;00401A10&quot;/&gt;&lt;wsp:rsid wsp:val=&quot;00403B72&quot;/&gt;&lt;wsp:rsid wsp:val=&quot;0040487A&quot;/&gt;&lt;wsp:rsid wsp:val=&quot;004063E0&quot;/&gt;&lt;wsp:rsid wsp:val=&quot;004066FF&quot;/&gt;&lt;wsp:rsid wsp:val=&quot;004105C9&quot;/&gt;&lt;wsp:rsid wsp:val=&quot;00410B74&quot;/&gt;&lt;wsp:rsid wsp:val=&quot;00415177&quot;/&gt;&lt;wsp:rsid wsp:val=&quot;0041526C&quot;/&gt;&lt;wsp:rsid wsp:val=&quot;00417D62&quot;/&gt;&lt;wsp:rsid wsp:val=&quot;00420A32&quot;/&gt;&lt;wsp:rsid wsp:val=&quot;00420BAB&quot;/&gt;&lt;wsp:rsid wsp:val=&quot;004212EA&quot;/&gt;&lt;wsp:rsid wsp:val=&quot;00421BE7&quot;/&gt;&lt;wsp:rsid wsp:val=&quot;00422FE9&quot;/&gt;&lt;wsp:rsid wsp:val=&quot;004265A6&quot;/&gt;&lt;wsp:rsid wsp:val=&quot;004279BB&quot;/&gt;&lt;wsp:rsid wsp:val=&quot;00431A13&quot;/&gt;&lt;wsp:rsid wsp:val=&quot;00431D1E&quot;/&gt;&lt;wsp:rsid wsp:val=&quot;004321CA&quot;/&gt;&lt;wsp:rsid wsp:val=&quot;00433216&quot;/&gt;&lt;wsp:rsid wsp:val=&quot;00434F71&quot;/&gt;&lt;wsp:rsid wsp:val=&quot;00435C00&quot;/&gt;&lt;wsp:rsid wsp:val=&quot;004378DC&quot;/&gt;&lt;wsp:rsid wsp:val=&quot;004422DB&quot;/&gt;&lt;wsp:rsid wsp:val=&quot;00442735&quot;/&gt;&lt;wsp:rsid wsp:val=&quot;004434F2&quot;/&gt;&lt;wsp:rsid wsp:val=&quot;004462CC&quot;/&gt;&lt;wsp:rsid wsp:val=&quot;00446768&quot;/&gt;&lt;wsp:rsid wsp:val=&quot;0045193C&quot;/&gt;&lt;wsp:rsid wsp:val=&quot;0045201E&quot;/&gt;&lt;wsp:rsid wsp:val=&quot;00452B22&quot;/&gt;&lt;wsp:rsid wsp:val=&quot;00453CDE&quot;/&gt;&lt;wsp:rsid wsp:val=&quot;00455117&quot;/&gt;&lt;wsp:rsid wsp:val=&quot;00457E77&quot;/&gt;&lt;wsp:rsid wsp:val=&quot;00461DA8&quot;/&gt;&lt;wsp:rsid wsp:val=&quot;00463786&quot;/&gt;&lt;wsp:rsid wsp:val=&quot;00464305&quot;/&gt;&lt;wsp:rsid wsp:val=&quot;004646F1&quot;/&gt;&lt;wsp:rsid wsp:val=&quot;004648E9&quot;/&gt;&lt;wsp:rsid wsp:val=&quot;00465616&quot;/&gt;&lt;wsp:rsid wsp:val=&quot;00467C5A&quot;/&gt;&lt;wsp:rsid wsp:val=&quot;00470D57&quot;/&gt;&lt;wsp:rsid wsp:val=&quot;004751F1&quot;/&gt;&lt;wsp:rsid wsp:val=&quot;00475E66&quot;/&gt;&lt;wsp:rsid wsp:val=&quot;004823D7&quot;/&gt;&lt;wsp:rsid wsp:val=&quot;00482850&quot;/&gt;&lt;wsp:rsid wsp:val=&quot;00486056&quot;/&gt;&lt;wsp:rsid wsp:val=&quot;00487109&quot;/&gt;&lt;wsp:rsid wsp:val=&quot;00490415&quot;/&gt;&lt;wsp:rsid wsp:val=&quot;00491DAB&quot;/&gt;&lt;wsp:rsid wsp:val=&quot;00493D41&quot;/&gt;&lt;wsp:rsid wsp:val=&quot;004945D6&quot;/&gt;&lt;wsp:rsid wsp:val=&quot;004974D7&quot;/&gt;&lt;wsp:rsid wsp:val=&quot;004A0F2B&quot;/&gt;&lt;wsp:rsid wsp:val=&quot;004A4379&quot;/&gt;&lt;wsp:rsid wsp:val=&quot;004B0995&quot;/&gt;&lt;wsp:rsid wsp:val=&quot;004B2CD1&quot;/&gt;&lt;wsp:rsid wsp:val=&quot;004B3310&quot;/&gt;&lt;wsp:rsid wsp:val=&quot;004B6A00&quot;/&gt;&lt;wsp:rsid wsp:val=&quot;004B7FF8&quot;/&gt;&lt;wsp:rsid wsp:val=&quot;004C027B&quot;/&gt;&lt;wsp:rsid wsp:val=&quot;004C132D&quot;/&gt;&lt;wsp:rsid wsp:val=&quot;004C1698&quot;/&gt;&lt;wsp:rsid wsp:val=&quot;004C1C57&quot;/&gt;&lt;wsp:rsid wsp:val=&quot;004C2D7C&quot;/&gt;&lt;wsp:rsid wsp:val=&quot;004C3029&quot;/&gt;&lt;wsp:rsid wsp:val=&quot;004C3B22&quot;/&gt;&lt;wsp:rsid wsp:val=&quot;004C4594&quot;/&gt;&lt;wsp:rsid wsp:val=&quot;004C5A87&quot;/&gt;&lt;wsp:rsid wsp:val=&quot;004C5AEB&quot;/&gt;&lt;wsp:rsid wsp:val=&quot;004C72FA&quot;/&gt;&lt;wsp:rsid wsp:val=&quot;004D0AA6&quot;/&gt;&lt;wsp:rsid wsp:val=&quot;004D1386&quot;/&gt;&lt;wsp:rsid wsp:val=&quot;004D47FA&quot;/&gt;&lt;wsp:rsid wsp:val=&quot;004E0607&quot;/&gt;&lt;wsp:rsid wsp:val=&quot;004E060D&quot;/&gt;&lt;wsp:rsid wsp:val=&quot;004E2429&quot;/&gt;&lt;wsp:rsid wsp:val=&quot;004E3849&quot;/&gt;&lt;wsp:rsid wsp:val=&quot;004E6EE2&quot;/&gt;&lt;wsp:rsid wsp:val=&quot;004E7F06&quot;/&gt;&lt;wsp:rsid wsp:val=&quot;004F1495&quot;/&gt;&lt;wsp:rsid wsp:val=&quot;004F454D&quot;/&gt;&lt;wsp:rsid wsp:val=&quot;004F4F9D&quot;/&gt;&lt;wsp:rsid wsp:val=&quot;004F67CB&quot;/&gt;&lt;wsp:rsid wsp:val=&quot;004F7ADA&quot;/&gt;&lt;wsp:rsid wsp:val=&quot;0050011B&quot;/&gt;&lt;wsp:rsid wsp:val=&quot;005045F0&quot;/&gt;&lt;wsp:rsid wsp:val=&quot;005070D4&quot;/&gt;&lt;wsp:rsid wsp:val=&quot;0051347A&quot;/&gt;&lt;wsp:rsid wsp:val=&quot;005150DC&quot;/&gt;&lt;wsp:rsid wsp:val=&quot;00516441&quot;/&gt;&lt;wsp:rsid wsp:val=&quot;0051764C&quot;/&gt;&lt;wsp:rsid wsp:val=&quot;005209E5&quot;/&gt;&lt;wsp:rsid wsp:val=&quot;00523E57&quot;/&gt;&lt;wsp:rsid wsp:val=&quot;00526BAB&quot;/&gt;&lt;wsp:rsid wsp:val=&quot;005335CB&quot;/&gt;&lt;wsp:rsid wsp:val=&quot;00533987&quot;/&gt;&lt;wsp:rsid wsp:val=&quot;00534124&quot;/&gt;&lt;wsp:rsid wsp:val=&quot;00535139&quot;/&gt;&lt;wsp:rsid wsp:val=&quot;00535F5C&quot;/&gt;&lt;wsp:rsid wsp:val=&quot;00542C29&quot;/&gt;&lt;wsp:rsid wsp:val=&quot;00543732&quot;/&gt;&lt;wsp:rsid wsp:val=&quot;00543E46&quot;/&gt;&lt;wsp:rsid wsp:val=&quot;005446C1&quot;/&gt;&lt;wsp:rsid wsp:val=&quot;005455E1&quot;/&gt;&lt;wsp:rsid wsp:val=&quot;00546210&quot;/&gt;&lt;wsp:rsid wsp:val=&quot;005479C2&quot;/&gt;&lt;wsp:rsid wsp:val=&quot;005503D4&quot;/&gt;&lt;wsp:rsid wsp:val=&quot;0055043E&quot;/&gt;&lt;wsp:rsid wsp:val=&quot;0055186A&quot;/&gt;&lt;wsp:rsid wsp:val=&quot;00552168&quot;/&gt;&lt;wsp:rsid wsp:val=&quot;00553D51&quot;/&gt;&lt;wsp:rsid wsp:val=&quot;00553ECA&quot;/&gt;&lt;wsp:rsid wsp:val=&quot;00555562&quot;/&gt;&lt;wsp:rsid wsp:val=&quot;00555CBB&quot;/&gt;&lt;wsp:rsid wsp:val=&quot;0055641C&quot;/&gt;&lt;wsp:rsid wsp:val=&quot;00556EF4&quot;/&gt;&lt;wsp:rsid wsp:val=&quot;0056188C&quot;/&gt;&lt;wsp:rsid wsp:val=&quot;00563792&quot;/&gt;&lt;wsp:rsid wsp:val=&quot;00563866&quot;/&gt;&lt;wsp:rsid wsp:val=&quot;00565E35&quot;/&gt;&lt;wsp:rsid wsp:val=&quot;0056618E&quot;/&gt;&lt;wsp:rsid wsp:val=&quot;00567D8C&quot;/&gt;&lt;wsp:rsid wsp:val=&quot;00567DF9&quot;/&gt;&lt;wsp:rsid wsp:val=&quot;00570C54&quot;/&gt;&lt;wsp:rsid wsp:val=&quot;00576CC0&quot;/&gt;&lt;wsp:rsid wsp:val=&quot;00577705&quot;/&gt;&lt;wsp:rsid wsp:val=&quot;005804B5&quot;/&gt;&lt;wsp:rsid wsp:val=&quot;00583DF4&quot;/&gt;&lt;wsp:rsid wsp:val=&quot;0058582A&quot;/&gt;&lt;wsp:rsid wsp:val=&quot;00591F76&quot;/&gt;&lt;wsp:rsid wsp:val=&quot;0059384F&quot;/&gt;&lt;wsp:rsid wsp:val=&quot;00595476&quot;/&gt;&lt;wsp:rsid wsp:val=&quot;00595DBE&quot;/&gt;&lt;wsp:rsid wsp:val=&quot;0059615C&quot;/&gt;&lt;wsp:rsid wsp:val=&quot;00596474&quot;/&gt;&lt;wsp:rsid wsp:val=&quot;00597DD9&quot;/&gt;&lt;wsp:rsid wsp:val=&quot;005A7F8C&quot;/&gt;&lt;wsp:rsid wsp:val=&quot;005B06BD&quot;/&gt;&lt;wsp:rsid wsp:val=&quot;005B0E73&quot;/&gt;&lt;wsp:rsid wsp:val=&quot;005B195C&quot;/&gt;&lt;wsp:rsid wsp:val=&quot;005B4B5A&quot;/&gt;&lt;wsp:rsid wsp:val=&quot;005B54EC&quot;/&gt;&lt;wsp:rsid wsp:val=&quot;005B77FA&quot;/&gt;&lt;wsp:rsid wsp:val=&quot;005C1C5F&quot;/&gt;&lt;wsp:rsid wsp:val=&quot;005C244C&quot;/&gt;&lt;wsp:rsid wsp:val=&quot;005C43D7&quot;/&gt;&lt;wsp:rsid wsp:val=&quot;005C4C86&quot;/&gt;&lt;wsp:rsid wsp:val=&quot;005C5914&quot;/&gt;&lt;wsp:rsid wsp:val=&quot;005C5F5D&quot;/&gt;&lt;wsp:rsid wsp:val=&quot;005C697C&quot;/&gt;&lt;wsp:rsid wsp:val=&quot;005C7250&quot;/&gt;&lt;wsp:rsid wsp:val=&quot;005D1C72&quot;/&gt;&lt;wsp:rsid wsp:val=&quot;005D1CC7&quot;/&gt;&lt;wsp:rsid wsp:val=&quot;005D2787&quot;/&gt;&lt;wsp:rsid wsp:val=&quot;005D3848&quot;/&gt;&lt;wsp:rsid wsp:val=&quot;005D3916&quot;/&gt;&lt;wsp:rsid wsp:val=&quot;005D56FB&quot;/&gt;&lt;wsp:rsid wsp:val=&quot;005D5E7E&quot;/&gt;&lt;wsp:rsid wsp:val=&quot;005D631F&quot;/&gt;&lt;wsp:rsid wsp:val=&quot;005D6987&quot;/&gt;&lt;wsp:rsid wsp:val=&quot;005D6C7A&quot;/&gt;&lt;wsp:rsid wsp:val=&quot;005D76AA&quot;/&gt;&lt;wsp:rsid wsp:val=&quot;005E07E4&quot;/&gt;&lt;wsp:rsid wsp:val=&quot;005E09B2&quot;/&gt;&lt;wsp:rsid wsp:val=&quot;005E34F0&quot;/&gt;&lt;wsp:rsid wsp:val=&quot;005E4DD3&quot;/&gt;&lt;wsp:rsid wsp:val=&quot;005F0F80&quot;/&gt;&lt;wsp:rsid wsp:val=&quot;005F0FCC&quot;/&gt;&lt;wsp:rsid wsp:val=&quot;005F15D9&quot;/&gt;&lt;wsp:rsid wsp:val=&quot;005F2F8F&quot;/&gt;&lt;wsp:rsid wsp:val=&quot;005F3BD8&quot;/&gt;&lt;wsp:rsid wsp:val=&quot;005F592E&quot;/&gt;&lt;wsp:rsid wsp:val=&quot;0060018B&quot;/&gt;&lt;wsp:rsid wsp:val=&quot;00602BE0&quot;/&gt;&lt;wsp:rsid wsp:val=&quot;00603DAF&quot;/&gt;&lt;wsp:rsid wsp:val=&quot;00604AF6&quot;/&gt;&lt;wsp:rsid wsp:val=&quot;006057D0&quot;/&gt;&lt;wsp:rsid wsp:val=&quot;0060581E&quot;/&gt;&lt;wsp:rsid wsp:val=&quot;0060623A&quot;/&gt;&lt;wsp:rsid wsp:val=&quot;006108AD&quot;/&gt;&lt;wsp:rsid wsp:val=&quot;00615CD5&quot;/&gt;&lt;wsp:rsid wsp:val=&quot;00617330&quot;/&gt;&lt;wsp:rsid wsp:val=&quot;00617FF4&quot;/&gt;&lt;wsp:rsid wsp:val=&quot;006209A2&quot;/&gt;&lt;wsp:rsid wsp:val=&quot;00621B02&quot;/&gt;&lt;wsp:rsid wsp:val=&quot;00625115&quot;/&gt;&lt;wsp:rsid wsp:val=&quot;00626DC7&quot;/&gt;&lt;wsp:rsid wsp:val=&quot;006303E8&quot;/&gt;&lt;wsp:rsid wsp:val=&quot;006320A1&quot;/&gt;&lt;wsp:rsid wsp:val=&quot;00632725&quot;/&gt;&lt;wsp:rsid wsp:val=&quot;00635B02&quot;/&gt;&lt;wsp:rsid wsp:val=&quot;006375AA&quot;/&gt;&lt;wsp:rsid wsp:val=&quot;00640093&quot;/&gt;&lt;wsp:rsid wsp:val=&quot;00640547&quot;/&gt;&lt;wsp:rsid wsp:val=&quot;0064167E&quot;/&gt;&lt;wsp:rsid wsp:val=&quot;00641FE9&quot;/&gt;&lt;wsp:rsid wsp:val=&quot;00642AFB&quot;/&gt;&lt;wsp:rsid wsp:val=&quot;006458E7&quot;/&gt;&lt;wsp:rsid wsp:val=&quot;0064640C&quot;/&gt;&lt;wsp:rsid wsp:val=&quot;0064665F&quot;/&gt;&lt;wsp:rsid wsp:val=&quot;00647878&quot;/&gt;&lt;wsp:rsid wsp:val=&quot;00647A8A&quot;/&gt;&lt;wsp:rsid wsp:val=&quot;00647BD1&quot;/&gt;&lt;wsp:rsid wsp:val=&quot;00650FCE&quot;/&gt;&lt;wsp:rsid wsp:val=&quot;00654165&quot;/&gt;&lt;wsp:rsid wsp:val=&quot;00654AB7&quot;/&gt;&lt;wsp:rsid wsp:val=&quot;00655593&quot;/&gt;&lt;wsp:rsid wsp:val=&quot;0065595A&quot;/&gt;&lt;wsp:rsid wsp:val=&quot;006613F1&quot;/&gt;&lt;wsp:rsid wsp:val=&quot;00661AFC&quot;/&gt;&lt;wsp:rsid wsp:val=&quot;00661B3E&quot;/&gt;&lt;wsp:rsid wsp:val=&quot;0066216D&quot;/&gt;&lt;wsp:rsid wsp:val=&quot;00663584&quot;/&gt;&lt;wsp:rsid wsp:val=&quot;00663E96&quot;/&gt;&lt;wsp:rsid wsp:val=&quot;00664DC6&quot;/&gt;&lt;wsp:rsid wsp:val=&quot;00667AD0&quot;/&gt;&lt;wsp:rsid wsp:val=&quot;00671121&quot;/&gt;&lt;wsp:rsid wsp:val=&quot;0067166F&quot;/&gt;&lt;wsp:rsid wsp:val=&quot;00671B57&quot;/&gt;&lt;wsp:rsid wsp:val=&quot;00672500&quot;/&gt;&lt;wsp:rsid wsp:val=&quot;0067324F&quot;/&gt;&lt;wsp:rsid wsp:val=&quot;00674CFF&quot;/&gt;&lt;wsp:rsid wsp:val=&quot;00674D34&quot;/&gt;&lt;wsp:rsid wsp:val=&quot;00675341&quot;/&gt;&lt;wsp:rsid wsp:val=&quot;00676F94&quot;/&gt;&lt;wsp:rsid wsp:val=&quot;0068107E&quot;/&gt;&lt;wsp:rsid wsp:val=&quot;006812EE&quot;/&gt;&lt;wsp:rsid wsp:val=&quot;00681CA0&quot;/&gt;&lt;wsp:rsid wsp:val=&quot;0068483D&quot;/&gt;&lt;wsp:rsid wsp:val=&quot;00685297&quot;/&gt;&lt;wsp:rsid wsp:val=&quot;0068766C&quot;/&gt;&lt;wsp:rsid wsp:val=&quot;006901FF&quot;/&gt;&lt;wsp:rsid wsp:val=&quot;00690D75&quot;/&gt;&lt;wsp:rsid wsp:val=&quot;00695564&quot;/&gt;&lt;wsp:rsid wsp:val=&quot;006976E7&quot;/&gt;&lt;wsp:rsid wsp:val=&quot;006A0A88&quot;/&gt;&lt;wsp:rsid wsp:val=&quot;006B137F&quot;/&gt;&lt;wsp:rsid wsp:val=&quot;006B209E&quot;/&gt;&lt;wsp:rsid wsp:val=&quot;006B2874&quot;/&gt;&lt;wsp:rsid wsp:val=&quot;006B42B9&quot;/&gt;&lt;wsp:rsid wsp:val=&quot;006B4CCD&quot;/&gt;&lt;wsp:rsid wsp:val=&quot;006C05CA&quot;/&gt;&lt;wsp:rsid wsp:val=&quot;006C0F6F&quot;/&gt;&lt;wsp:rsid wsp:val=&quot;006C22F4&quot;/&gt;&lt;wsp:rsid wsp:val=&quot;006D1084&quot;/&gt;&lt;wsp:rsid wsp:val=&quot;006D12CD&quot;/&gt;&lt;wsp:rsid wsp:val=&quot;006D20FF&quot;/&gt;&lt;wsp:rsid wsp:val=&quot;006D3937&quot;/&gt;&lt;wsp:rsid wsp:val=&quot;006D4E8F&quot;/&gt;&lt;wsp:rsid wsp:val=&quot;006D594B&quot;/&gt;&lt;wsp:rsid wsp:val=&quot;006D7A3E&quot;/&gt;&lt;wsp:rsid wsp:val=&quot;006E3770&quot;/&gt;&lt;wsp:rsid wsp:val=&quot;006E67DA&quot;/&gt;&lt;wsp:rsid wsp:val=&quot;006F3C3D&quot;/&gt;&lt;wsp:rsid wsp:val=&quot;006F59BC&quot;/&gt;&lt;wsp:rsid wsp:val=&quot;006F6318&quot;/&gt;&lt;wsp:rsid wsp:val=&quot;006F6515&quot;/&gt;&lt;wsp:rsid wsp:val=&quot;006F6813&quot;/&gt;&lt;wsp:rsid wsp:val=&quot;006F7863&quot;/&gt;&lt;wsp:rsid wsp:val=&quot;00700D3B&quot;/&gt;&lt;wsp:rsid wsp:val=&quot;00700DE5&quot;/&gt;&lt;wsp:rsid wsp:val=&quot;0070112C&quot;/&gt;&lt;wsp:rsid wsp:val=&quot;00701ECA&quot;/&gt;&lt;wsp:rsid wsp:val=&quot;00705023&quot;/&gt;&lt;wsp:rsid wsp:val=&quot;007104A8&quot;/&gt;&lt;wsp:rsid wsp:val=&quot;00712846&quot;/&gt;&lt;wsp:rsid wsp:val=&quot;00712C06&quot;/&gt;&lt;wsp:rsid wsp:val=&quot;00712FEF&quot;/&gt;&lt;wsp:rsid wsp:val=&quot;00717D9B&quot;/&gt;&lt;wsp:rsid wsp:val=&quot;007232A8&quot;/&gt;&lt;wsp:rsid wsp:val=&quot;00724D55&quot;/&gt;&lt;wsp:rsid wsp:val=&quot;00724F72&quot;/&gt;&lt;wsp:rsid wsp:val=&quot;00725D5B&quot;/&gt;&lt;wsp:rsid wsp:val=&quot;007261E1&quot;/&gt;&lt;wsp:rsid wsp:val=&quot;0072794D&quot;/&gt;&lt;wsp:rsid wsp:val=&quot;007300B6&quot;/&gt;&lt;wsp:rsid wsp:val=&quot;00731659&quot;/&gt;&lt;wsp:rsid wsp:val=&quot;00731BE5&quot;/&gt;&lt;wsp:rsid wsp:val=&quot;00731E32&quot;/&gt;&lt;wsp:rsid wsp:val=&quot;00731F18&quot;/&gt;&lt;wsp:rsid wsp:val=&quot;007328F2&quot;/&gt;&lt;wsp:rsid wsp:val=&quot;00732DF7&quot;/&gt;&lt;wsp:rsid wsp:val=&quot;00733C68&quot;/&gt;&lt;wsp:rsid wsp:val=&quot;00733F3C&quot;/&gt;&lt;wsp:rsid wsp:val=&quot;007344A3&quot;/&gt;&lt;wsp:rsid wsp:val=&quot;007354D5&quot;/&gt;&lt;wsp:rsid wsp:val=&quot;007369F1&quot;/&gt;&lt;wsp:rsid wsp:val=&quot;00740643&quot;/&gt;&lt;wsp:rsid wsp:val=&quot;00741F6A&quot;/&gt;&lt;wsp:rsid wsp:val=&quot;00742294&quot;/&gt;&lt;wsp:rsid wsp:val=&quot;0074241D&quot;/&gt;&lt;wsp:rsid wsp:val=&quot;0074256A&quot;/&gt;&lt;wsp:rsid wsp:val=&quot;007429FF&quot;/&gt;&lt;wsp:rsid wsp:val=&quot;00742D95&quot;/&gt;&lt;wsp:rsid wsp:val=&quot;00743E80&quot;/&gt;&lt;wsp:rsid wsp:val=&quot;007458B9&quot;/&gt;&lt;wsp:rsid wsp:val=&quot;00746BAD&quot;/&gt;&lt;wsp:rsid wsp:val=&quot;0075025F&quot;/&gt;&lt;wsp:rsid wsp:val=&quot;0075047A&quot;/&gt;&lt;wsp:rsid wsp:val=&quot;00750692&quot;/&gt;&lt;wsp:rsid wsp:val=&quot;00750877&quot;/&gt;&lt;wsp:rsid wsp:val=&quot;007518DF&quot;/&gt;&lt;wsp:rsid wsp:val=&quot;007533F0&quot;/&gt;&lt;wsp:rsid wsp:val=&quot;007543C1&quot;/&gt;&lt;wsp:rsid wsp:val=&quot;007544A2&quot;/&gt;&lt;wsp:rsid wsp:val=&quot;007554CF&quot;/&gt;&lt;wsp:rsid wsp:val=&quot;00756150&quot;/&gt;&lt;wsp:rsid wsp:val=&quot;0075709B&quot;/&gt;&lt;wsp:rsid wsp:val=&quot;00760483&quot;/&gt;&lt;wsp:rsid wsp:val=&quot;00762A5E&quot;/&gt;&lt;wsp:rsid wsp:val=&quot;007654C9&quot;/&gt;&lt;wsp:rsid wsp:val=&quot;00766AB5&quot;/&gt;&lt;wsp:rsid wsp:val=&quot;00766D2F&quot;/&gt;&lt;wsp:rsid wsp:val=&quot;007770F7&quot;/&gt;&lt;wsp:rsid wsp:val=&quot;007776D1&quot;/&gt;&lt;wsp:rsid wsp:val=&quot;0078119E&quot;/&gt;&lt;wsp:rsid wsp:val=&quot;00782601&quot;/&gt;&lt;wsp:rsid wsp:val=&quot;00782C76&quot;/&gt;&lt;wsp:rsid wsp:val=&quot;007833DC&quot;/&gt;&lt;wsp:rsid wsp:val=&quot;00785115&quot;/&gt;&lt;wsp:rsid wsp:val=&quot;007854E3&quot;/&gt;&lt;wsp:rsid wsp:val=&quot;0078618D&quot;/&gt;&lt;wsp:rsid wsp:val=&quot;00790278&quot;/&gt;&lt;wsp:rsid wsp:val=&quot;0079097B&quot;/&gt;&lt;wsp:rsid wsp:val=&quot;00791BCA&quot;/&gt;&lt;wsp:rsid wsp:val=&quot;00791D1C&quot;/&gt;&lt;wsp:rsid wsp:val=&quot;007940E2&quot;/&gt;&lt;wsp:rsid wsp:val=&quot;00794277&quot;/&gt;&lt;wsp:rsid wsp:val=&quot;007A1B23&quot;/&gt;&lt;wsp:rsid wsp:val=&quot;007A28DE&quot;/&gt;&lt;wsp:rsid wsp:val=&quot;007A4753&quot;/&gt;&lt;wsp:rsid wsp:val=&quot;007A54B2&quot;/&gt;&lt;wsp:rsid wsp:val=&quot;007A654D&quot;/&gt;&lt;wsp:rsid wsp:val=&quot;007A67BB&quot;/&gt;&lt;wsp:rsid wsp:val=&quot;007B0A8C&quot;/&gt;&lt;wsp:rsid wsp:val=&quot;007B2AF2&quot;/&gt;&lt;wsp:rsid wsp:val=&quot;007B2B03&quot;/&gt;&lt;wsp:rsid wsp:val=&quot;007B4B68&quot;/&gt;&lt;wsp:rsid wsp:val=&quot;007B6D2D&quot;/&gt;&lt;wsp:rsid wsp:val=&quot;007C1F19&quot;/&gt;&lt;wsp:rsid wsp:val=&quot;007C22BE&quot;/&gt;&lt;wsp:rsid wsp:val=&quot;007C3E7E&quot;/&gt;&lt;wsp:rsid wsp:val=&quot;007C4325&quot;/&gt;&lt;wsp:rsid wsp:val=&quot;007D1202&quot;/&gt;&lt;wsp:rsid wsp:val=&quot;007D1A48&quot;/&gt;&lt;wsp:rsid wsp:val=&quot;007D3A6D&quot;/&gt;&lt;wsp:rsid wsp:val=&quot;007D5425&quot;/&gt;&lt;wsp:rsid wsp:val=&quot;007D5DA8&quot;/&gt;&lt;wsp:rsid wsp:val=&quot;007D5DE1&quot;/&gt;&lt;wsp:rsid wsp:val=&quot;007D70D2&quot;/&gt;&lt;wsp:rsid wsp:val=&quot;007E20DF&quot;/&gt;&lt;wsp:rsid wsp:val=&quot;007E3300&quot;/&gt;&lt;wsp:rsid wsp:val=&quot;007E3AAC&quot;/&gt;&lt;wsp:rsid wsp:val=&quot;007E4633&quot;/&gt;&lt;wsp:rsid wsp:val=&quot;007E48E5&quot;/&gt;&lt;wsp:rsid wsp:val=&quot;007E6952&quot;/&gt;&lt;wsp:rsid wsp:val=&quot;007F187A&quot;/&gt;&lt;wsp:rsid wsp:val=&quot;007F2733&quot;/&gt;&lt;wsp:rsid wsp:val=&quot;007F291A&quot;/&gt;&lt;wsp:rsid wsp:val=&quot;007F4609&quot;/&gt;&lt;wsp:rsid wsp:val=&quot;007F5362&quot;/&gt;&lt;wsp:rsid wsp:val=&quot;007F5E4E&quot;/&gt;&lt;wsp:rsid wsp:val=&quot;007F6062&quot;/&gt;&lt;wsp:rsid wsp:val=&quot;007F6156&quot;/&gt;&lt;wsp:rsid wsp:val=&quot;007F67F9&quot;/&gt;&lt;wsp:rsid wsp:val=&quot;007F78C3&quot;/&gt;&lt;wsp:rsid wsp:val=&quot;0080179A&quot;/&gt;&lt;wsp:rsid wsp:val=&quot;0080436E&quot;/&gt;&lt;wsp:rsid wsp:val=&quot;00805943&quot;/&gt;&lt;wsp:rsid wsp:val=&quot;0080645E&quot;/&gt;&lt;wsp:rsid wsp:val=&quot;008065EC&quot;/&gt;&lt;wsp:rsid wsp:val=&quot;008076FE&quot;/&gt;&lt;wsp:rsid wsp:val=&quot;00807E25&quot;/&gt;&lt;wsp:rsid wsp:val=&quot;00813241&quot;/&gt;&lt;wsp:rsid wsp:val=&quot;00813EA8&quot;/&gt;&lt;wsp:rsid wsp:val=&quot;0081411B&quot;/&gt;&lt;wsp:rsid wsp:val=&quot;00817E7D&quot;/&gt;&lt;wsp:rsid wsp:val=&quot;00817FB4&quot;/&gt;&lt;wsp:rsid wsp:val=&quot;008203A3&quot;/&gt;&lt;wsp:rsid wsp:val=&quot;00820435&quot;/&gt;&lt;wsp:rsid wsp:val=&quot;00822198&quot;/&gt;&lt;wsp:rsid wsp:val=&quot;00822995&quot;/&gt;&lt;wsp:rsid wsp:val=&quot;00826146&quot;/&gt;&lt;wsp:rsid wsp:val=&quot;00826D56&quot;/&gt;&lt;wsp:rsid wsp:val=&quot;00832B5F&quot;/&gt;&lt;wsp:rsid wsp:val=&quot;008363C6&quot;/&gt;&lt;wsp:rsid wsp:val=&quot;008439A7&quot;/&gt;&lt;wsp:rsid wsp:val=&quot;00843FAC&quot;/&gt;&lt;wsp:rsid wsp:val=&quot;0084529F&quot;/&gt;&lt;wsp:rsid wsp:val=&quot;00845448&quot;/&gt;&lt;wsp:rsid wsp:val=&quot;008455CF&quot;/&gt;&lt;wsp:rsid wsp:val=&quot;00845A40&quot;/&gt;&lt;wsp:rsid wsp:val=&quot;00853593&quot;/&gt;&lt;wsp:rsid wsp:val=&quot;0085531B&quot;/&gt;&lt;wsp:rsid wsp:val=&quot;00857086&quot;/&gt;&lt;wsp:rsid wsp:val=&quot;00863FFE&quot;/&gt;&lt;wsp:rsid wsp:val=&quot;008641DE&quot;/&gt;&lt;wsp:rsid wsp:val=&quot;0086422D&quot;/&gt;&lt;wsp:rsid wsp:val=&quot;00864466&quot;/&gt;&lt;wsp:rsid wsp:val=&quot;00865014&quot;/&gt;&lt;wsp:rsid wsp:val=&quot;008652D9&quot;/&gt;&lt;wsp:rsid wsp:val=&quot;00865BE0&quot;/&gt;&lt;wsp:rsid wsp:val=&quot;00866F8C&quot;/&gt;&lt;wsp:rsid wsp:val=&quot;008671B6&quot;/&gt;&lt;wsp:rsid wsp:val=&quot;008678AB&quot;/&gt;&lt;wsp:rsid wsp:val=&quot;0087168F&quot;/&gt;&lt;wsp:rsid wsp:val=&quot;008729BD&quot;/&gt;&lt;wsp:rsid wsp:val=&quot;0087339C&quot;/&gt;&lt;wsp:rsid wsp:val=&quot;00873525&quot;/&gt;&lt;wsp:rsid wsp:val=&quot;00874D35&quot;/&gt;&lt;wsp:rsid wsp:val=&quot;0087513E&quot;/&gt;&lt;wsp:rsid wsp:val=&quot;00876FDB&quot;/&gt;&lt;wsp:rsid wsp:val=&quot;0088091B&quot;/&gt;&lt;wsp:rsid wsp:val=&quot;0088136E&quot;/&gt;&lt;wsp:rsid wsp:val=&quot;00881DA9&quot;/&gt;&lt;wsp:rsid wsp:val=&quot;00886B80&quot;/&gt;&lt;wsp:rsid wsp:val=&quot;0088749F&quot;/&gt;&lt;wsp:rsid wsp:val=&quot;00891505&quot;/&gt;&lt;wsp:rsid wsp:val=&quot;00891EE9&quot;/&gt;&lt;wsp:rsid wsp:val=&quot;00892440&quot;/&gt;&lt;wsp:rsid wsp:val=&quot;00892F61&quot;/&gt;&lt;wsp:rsid wsp:val=&quot;00893D47&quot;/&gt;&lt;wsp:rsid wsp:val=&quot;00893F79&quot;/&gt;&lt;wsp:rsid wsp:val=&quot;00894DF5&quot;/&gt;&lt;wsp:rsid wsp:val=&quot;00895D29&quot;/&gt;&lt;wsp:rsid wsp:val=&quot;0089771B&quot;/&gt;&lt;wsp:rsid wsp:val=&quot;00897E39&quot;/&gt;&lt;wsp:rsid wsp:val=&quot;008A05C2&quot;/&gt;&lt;wsp:rsid wsp:val=&quot;008A1957&quot;/&gt;&lt;wsp:rsid wsp:val=&quot;008A19EA&quot;/&gt;&lt;wsp:rsid wsp:val=&quot;008A449D&quot;/&gt;&lt;wsp:rsid wsp:val=&quot;008A5A0F&quot;/&gt;&lt;wsp:rsid wsp:val=&quot;008A7734&quot;/&gt;&lt;wsp:rsid wsp:val=&quot;008A79C5&quot;/&gt;&lt;wsp:rsid wsp:val=&quot;008A7CD4&quot;/&gt;&lt;wsp:rsid wsp:val=&quot;008B0404&quot;/&gt;&lt;wsp:rsid wsp:val=&quot;008B0798&quot;/&gt;&lt;wsp:rsid wsp:val=&quot;008B39ED&quot;/&gt;&lt;wsp:rsid wsp:val=&quot;008B4788&quot;/&gt;&lt;wsp:rsid wsp:val=&quot;008B56B7&quot;/&gt;&lt;wsp:rsid wsp:val=&quot;008B5B8D&quot;/&gt;&lt;wsp:rsid wsp:val=&quot;008C1897&quot;/&gt;&lt;wsp:rsid wsp:val=&quot;008C19FA&quot;/&gt;&lt;wsp:rsid wsp:val=&quot;008C3295&quot;/&gt;&lt;wsp:rsid wsp:val=&quot;008C3B60&quot;/&gt;&lt;wsp:rsid wsp:val=&quot;008C57BA&quot;/&gt;&lt;wsp:rsid wsp:val=&quot;008C5B60&quot;/&gt;&lt;wsp:rsid wsp:val=&quot;008C6474&quot;/&gt;&lt;wsp:rsid wsp:val=&quot;008C78E2&quot;/&gt;&lt;wsp:rsid wsp:val=&quot;008D00C0&quot;/&gt;&lt;wsp:rsid wsp:val=&quot;008D171F&quot;/&gt;&lt;wsp:rsid wsp:val=&quot;008D1B98&quot;/&gt;&lt;wsp:rsid wsp:val=&quot;008D3863&quot;/&gt;&lt;wsp:rsid wsp:val=&quot;008D3B4B&quot;/&gt;&lt;wsp:rsid wsp:val=&quot;008D3DA8&quot;/&gt;&lt;wsp:rsid wsp:val=&quot;008D7A7F&quot;/&gt;&lt;wsp:rsid wsp:val=&quot;008E27E4&quot;/&gt;&lt;wsp:rsid wsp:val=&quot;008E3460&quot;/&gt;&lt;wsp:rsid wsp:val=&quot;008E470A&quot;/&gt;&lt;wsp:rsid wsp:val=&quot;008E4A59&quot;/&gt;&lt;wsp:rsid wsp:val=&quot;008E60EA&quot;/&gt;&lt;wsp:rsid wsp:val=&quot;008E60F8&quot;/&gt;&lt;wsp:rsid wsp:val=&quot;008E671B&quot;/&gt;&lt;wsp:rsid wsp:val=&quot;008E6A7F&quot;/&gt;&lt;wsp:rsid wsp:val=&quot;008E6CE4&quot;/&gt;&lt;wsp:rsid wsp:val=&quot;008E7B9D&quot;/&gt;&lt;wsp:rsid wsp:val=&quot;008E7D7E&quot;/&gt;&lt;wsp:rsid wsp:val=&quot;008F11A4&quot;/&gt;&lt;wsp:rsid wsp:val=&quot;008F1641&quot;/&gt;&lt;wsp:rsid wsp:val=&quot;008F1D11&quot;/&gt;&lt;wsp:rsid wsp:val=&quot;008F26AE&quot;/&gt;&lt;wsp:rsid wsp:val=&quot;008F2ADC&quot;/&gt;&lt;wsp:rsid wsp:val=&quot;008F48F2&quot;/&gt;&lt;wsp:rsid wsp:val=&quot;008F5363&quot;/&gt;&lt;wsp:rsid wsp:val=&quot;008F5BF0&quot;/&gt;&lt;wsp:rsid wsp:val=&quot;008F76C4&quot;/&gt;&lt;wsp:rsid wsp:val=&quot;00900543&quot;/&gt;&lt;wsp:rsid wsp:val=&quot;00901417&quot;/&gt;&lt;wsp:rsid wsp:val=&quot;00901658&quot;/&gt;&lt;wsp:rsid wsp:val=&quot;009017B9&quot;/&gt;&lt;wsp:rsid wsp:val=&quot;0090307C&quot;/&gt;&lt;wsp:rsid wsp:val=&quot;00904C26&quot;/&gt;&lt;wsp:rsid wsp:val=&quot;009051CB&quot;/&gt;&lt;wsp:rsid wsp:val=&quot;00907F83&quot;/&gt;&lt;wsp:rsid wsp:val=&quot;00911467&quot;/&gt;&lt;wsp:rsid wsp:val=&quot;00913355&quot;/&gt;&lt;wsp:rsid wsp:val=&quot;00915844&quot;/&gt;&lt;wsp:rsid wsp:val=&quot;00915F1D&quot;/&gt;&lt;wsp:rsid wsp:val=&quot;00916926&quot;/&gt;&lt;wsp:rsid wsp:val=&quot;00920430&quot;/&gt;&lt;wsp:rsid wsp:val=&quot;00921FE8&quot;/&gt;&lt;wsp:rsid wsp:val=&quot;00923194&quot;/&gt;&lt;wsp:rsid wsp:val=&quot;00923C29&quot;/&gt;&lt;wsp:rsid wsp:val=&quot;00923EE6&quot;/&gt;&lt;wsp:rsid wsp:val=&quot;00926ADC&quot;/&gt;&lt;wsp:rsid wsp:val=&quot;00927270&quot;/&gt;&lt;wsp:rsid wsp:val=&quot;0093038E&quot;/&gt;&lt;wsp:rsid wsp:val=&quot;009304ED&quot;/&gt;&lt;wsp:rsid wsp:val=&quot;009326F4&quot;/&gt;&lt;wsp:rsid wsp:val=&quot;00932B7E&quot;/&gt;&lt;wsp:rsid wsp:val=&quot;0093350A&quot;/&gt;&lt;wsp:rsid wsp:val=&quot;00935241&quot;/&gt;&lt;wsp:rsid wsp:val=&quot;00937E7F&quot;/&gt;&lt;wsp:rsid wsp:val=&quot;009426CA&quot;/&gt;&lt;wsp:rsid wsp:val=&quot;009436DB&quot;/&gt;&lt;wsp:rsid wsp:val=&quot;00944B2C&quot;/&gt;&lt;wsp:rsid wsp:val=&quot;00944BB1&quot;/&gt;&lt;wsp:rsid wsp:val=&quot;009467E0&quot;/&gt;&lt;wsp:rsid wsp:val=&quot;00946B2F&quot;/&gt;&lt;wsp:rsid wsp:val=&quot;00947FA3&quot;/&gt;&lt;wsp:rsid wsp:val=&quot;0095157D&quot;/&gt;&lt;wsp:rsid wsp:val=&quot;009529F2&quot;/&gt;&lt;wsp:rsid wsp:val=&quot;00954C4B&quot;/&gt;&lt;wsp:rsid wsp:val=&quot;00955FA6&quot;/&gt;&lt;wsp:rsid wsp:val=&quot;00956578&quot;/&gt;&lt;wsp:rsid wsp:val=&quot;00956EBC&quot;/&gt;&lt;wsp:rsid wsp:val=&quot;00960990&quot;/&gt;&lt;wsp:rsid wsp:val=&quot;00961B99&quot;/&gt;&lt;wsp:rsid wsp:val=&quot;009624AB&quot;/&gt;&lt;wsp:rsid wsp:val=&quot;00962CE0&quot;/&gt;&lt;wsp:rsid wsp:val=&quot;0096352D&quot;/&gt;&lt;wsp:rsid wsp:val=&quot;00964F06&quot;/&gt;&lt;wsp:rsid wsp:val=&quot;00966606&quot;/&gt;&lt;wsp:rsid wsp:val=&quot;00970ED6&quot;/&gt;&lt;wsp:rsid wsp:val=&quot;00971B9C&quot;/&gt;&lt;wsp:rsid wsp:val=&quot;009759A4&quot;/&gt;&lt;wsp:rsid wsp:val=&quot;00977B8C&quot;/&gt;&lt;wsp:rsid wsp:val=&quot;0098108E&quot;/&gt;&lt;wsp:rsid wsp:val=&quot;009837F8&quot;/&gt;&lt;wsp:rsid wsp:val=&quot;00986B9D&quot;/&gt;&lt;wsp:rsid wsp:val=&quot;0098743E&quot;/&gt;&lt;wsp:rsid wsp:val=&quot;00991868&quot;/&gt;&lt;wsp:rsid wsp:val=&quot;00991E21&quot;/&gt;&lt;wsp:rsid wsp:val=&quot;00991FBF&quot;/&gt;&lt;wsp:rsid wsp:val=&quot;00991FDA&quot;/&gt;&lt;wsp:rsid wsp:val=&quot;009930B7&quot;/&gt;&lt;wsp:rsid wsp:val=&quot;00993DFD&quot;/&gt;&lt;wsp:rsid wsp:val=&quot;0099493B&quot;/&gt;&lt;wsp:rsid wsp:val=&quot;00995597&quot;/&gt;&lt;wsp:rsid wsp:val=&quot;009956E0&quot;/&gt;&lt;wsp:rsid wsp:val=&quot;00995995&quot;/&gt;&lt;wsp:rsid wsp:val=&quot;00996DE4&quot;/&gt;&lt;wsp:rsid wsp:val=&quot;00997F5B&quot;/&gt;&lt;wsp:rsid wsp:val=&quot;009A42CC&quot;/&gt;&lt;wsp:rsid wsp:val=&quot;009A563A&quot;/&gt;&lt;wsp:rsid wsp:val=&quot;009B01A0&quot;/&gt;&lt;wsp:rsid wsp:val=&quot;009B152F&quot;/&gt;&lt;wsp:rsid wsp:val=&quot;009B4C57&quot;/&gt;&lt;wsp:rsid wsp:val=&quot;009B4F29&quot;/&gt;&lt;wsp:rsid wsp:val=&quot;009B5895&quot;/&gt;&lt;wsp:rsid wsp:val=&quot;009C3FD8&quot;/&gt;&lt;wsp:rsid wsp:val=&quot;009C4DA4&quot;/&gt;&lt;wsp:rsid wsp:val=&quot;009C69E3&quot;/&gt;&lt;wsp:rsid wsp:val=&quot;009C6C1C&quot;/&gt;&lt;wsp:rsid wsp:val=&quot;009D2A44&quot;/&gt;&lt;wsp:rsid wsp:val=&quot;009D3A8D&quot;/&gt;&lt;wsp:rsid wsp:val=&quot;009D5116&quot;/&gt;&lt;wsp:rsid wsp:val=&quot;009D59F9&quot;/&gt;&lt;wsp:rsid wsp:val=&quot;009D6E61&quot;/&gt;&lt;wsp:rsid wsp:val=&quot;009E19E9&quot;/&gt;&lt;wsp:rsid wsp:val=&quot;009E26E6&quot;/&gt;&lt;wsp:rsid wsp:val=&quot;009E4058&quot;/&gt;&lt;wsp:rsid wsp:val=&quot;009E4605&quot;/&gt;&lt;wsp:rsid wsp:val=&quot;009E470E&quot;/&gt;&lt;wsp:rsid wsp:val=&quot;009F2C45&quot;/&gt;&lt;wsp:rsid wsp:val=&quot;009F31C8&quot;/&gt;&lt;wsp:rsid wsp:val=&quot;00A00FA6&quot;/&gt;&lt;wsp:rsid wsp:val=&quot;00A014F1&quot;/&gt;&lt;wsp:rsid wsp:val=&quot;00A02375&quot;/&gt;&lt;wsp:rsid wsp:val=&quot;00A0242A&quot;/&gt;&lt;wsp:rsid wsp:val=&quot;00A04783&quot;/&gt;&lt;wsp:rsid wsp:val=&quot;00A052BB&quot;/&gt;&lt;wsp:rsid wsp:val=&quot;00A069CD&quot;/&gt;&lt;wsp:rsid wsp:val=&quot;00A06DC2&quot;/&gt;&lt;wsp:rsid wsp:val=&quot;00A06FEA&quot;/&gt;&lt;wsp:rsid wsp:val=&quot;00A119BC&quot;/&gt;&lt;wsp:rsid wsp:val=&quot;00A12849&quot;/&gt;&lt;wsp:rsid wsp:val=&quot;00A1578B&quot;/&gt;&lt;wsp:rsid wsp:val=&quot;00A158FA&quot;/&gt;&lt;wsp:rsid wsp:val=&quot;00A15A31&quot;/&gt;&lt;wsp:rsid wsp:val=&quot;00A1670B&quot;/&gt;&lt;wsp:rsid wsp:val=&quot;00A16E07&quot;/&gt;&lt;wsp:rsid wsp:val=&quot;00A20046&quot;/&gt;&lt;wsp:rsid wsp:val=&quot;00A208A7&quot;/&gt;&lt;wsp:rsid wsp:val=&quot;00A247CA&quot;/&gt;&lt;wsp:rsid wsp:val=&quot;00A24DA3&quot;/&gt;&lt;wsp:rsid wsp:val=&quot;00A25BAF&quot;/&gt;&lt;wsp:rsid wsp:val=&quot;00A300F9&quot;/&gt;&lt;wsp:rsid wsp:val=&quot;00A309EA&quot;/&gt;&lt;wsp:rsid wsp:val=&quot;00A31BE5&quot;/&gt;&lt;wsp:rsid wsp:val=&quot;00A34D3D&quot;/&gt;&lt;wsp:rsid wsp:val=&quot;00A412D8&quot;/&gt;&lt;wsp:rsid wsp:val=&quot;00A4181C&quot;/&gt;&lt;wsp:rsid wsp:val=&quot;00A424D7&quot;/&gt;&lt;wsp:rsid wsp:val=&quot;00A440BD&quot;/&gt;&lt;wsp:rsid wsp:val=&quot;00A4562F&quot;/&gt;&lt;wsp:rsid wsp:val=&quot;00A45701&quot;/&gt;&lt;wsp:rsid wsp:val=&quot;00A46354&quot;/&gt;&lt;wsp:rsid wsp:val=&quot;00A47B21&quot;/&gt;&lt;wsp:rsid wsp:val=&quot;00A50152&quot;/&gt;&lt;wsp:rsid wsp:val=&quot;00A50306&quot;/&gt;&lt;wsp:rsid wsp:val=&quot;00A50DAC&quot;/&gt;&lt;wsp:rsid wsp:val=&quot;00A51977&quot;/&gt;&lt;wsp:rsid wsp:val=&quot;00A51BCB&quot;/&gt;&lt;wsp:rsid wsp:val=&quot;00A51E2D&quot;/&gt;&lt;wsp:rsid wsp:val=&quot;00A56A92&quot;/&gt;&lt;wsp:rsid wsp:val=&quot;00A56DF1&quot;/&gt;&lt;wsp:rsid wsp:val=&quot;00A60E91&quot;/&gt;&lt;wsp:rsid wsp:val=&quot;00A619AD&quot;/&gt;&lt;wsp:rsid wsp:val=&quot;00A63E02&quot;/&gt;&lt;wsp:rsid wsp:val=&quot;00A641AC&quot;/&gt;&lt;wsp:rsid wsp:val=&quot;00A648B8&quot;/&gt;&lt;wsp:rsid wsp:val=&quot;00A652E2&quot;/&gt;&lt;wsp:rsid wsp:val=&quot;00A6595C&quot;/&gt;&lt;wsp:rsid wsp:val=&quot;00A65DAE&quot;/&gt;&lt;wsp:rsid wsp:val=&quot;00A65FAC&quot;/&gt;&lt;wsp:rsid wsp:val=&quot;00A67EB5&quot;/&gt;&lt;wsp:rsid wsp:val=&quot;00A7096E&quot;/&gt;&lt;wsp:rsid wsp:val=&quot;00A71EC5&quot;/&gt;&lt;wsp:rsid wsp:val=&quot;00A723A4&quot;/&gt;&lt;wsp:rsid wsp:val=&quot;00A7429D&quot;/&gt;&lt;wsp:rsid wsp:val=&quot;00A746CC&quot;/&gt;&lt;wsp:rsid wsp:val=&quot;00A7704C&quot;/&gt;&lt;wsp:rsid wsp:val=&quot;00A779B2&quot;/&gt;&lt;wsp:rsid wsp:val=&quot;00A8373D&quot;/&gt;&lt;wsp:rsid wsp:val=&quot;00A84920&quot;/&gt;&lt;wsp:rsid wsp:val=&quot;00A85002&quot;/&gt;&lt;wsp:rsid wsp:val=&quot;00A90D60&quot;/&gt;&lt;wsp:rsid wsp:val=&quot;00A92208&quot;/&gt;&lt;wsp:rsid wsp:val=&quot;00A922EB&quot;/&gt;&lt;wsp:rsid wsp:val=&quot;00A93235&quot;/&gt;&lt;wsp:rsid wsp:val=&quot;00A95426&quot;/&gt;&lt;wsp:rsid wsp:val=&quot;00A95C93&quot;/&gt;&lt;wsp:rsid wsp:val=&quot;00A961C1&quot;/&gt;&lt;wsp:rsid wsp:val=&quot;00A97296&quot;/&gt;&lt;wsp:rsid wsp:val=&quot;00A975CB&quot;/&gt;&lt;wsp:rsid wsp:val=&quot;00A9787A&quot;/&gt;&lt;wsp:rsid wsp:val=&quot;00A97ABC&quot;/&gt;&lt;wsp:rsid wsp:val=&quot;00A97ECC&quot;/&gt;&lt;wsp:rsid wsp:val=&quot;00AA36DE&quot;/&gt;&lt;wsp:rsid wsp:val=&quot;00AA43A8&quot;/&gt;&lt;wsp:rsid wsp:val=&quot;00AA4B69&quot;/&gt;&lt;wsp:rsid wsp:val=&quot;00AA5211&quot;/&gt;&lt;wsp:rsid wsp:val=&quot;00AB1D80&quot;/&gt;&lt;wsp:rsid wsp:val=&quot;00AB30D7&quot;/&gt;&lt;wsp:rsid wsp:val=&quot;00AB3BBD&quot;/&gt;&lt;wsp:rsid wsp:val=&quot;00AB3FFA&quot;/&gt;&lt;wsp:rsid wsp:val=&quot;00AB5917&quot;/&gt;&lt;wsp:rsid wsp:val=&quot;00AB5F6C&quot;/&gt;&lt;wsp:rsid wsp:val=&quot;00AB61A7&quot;/&gt;&lt;wsp:rsid wsp:val=&quot;00AB7694&quot;/&gt;&lt;wsp:rsid wsp:val=&quot;00AC0C67&quot;/&gt;&lt;wsp:rsid wsp:val=&quot;00AC0F47&quot;/&gt;&lt;wsp:rsid wsp:val=&quot;00AC1EF9&quot;/&gt;&lt;wsp:rsid wsp:val=&quot;00AC2D6C&quot;/&gt;&lt;wsp:rsid wsp:val=&quot;00AC3EBA&quot;/&gt;&lt;wsp:rsid wsp:val=&quot;00AC5A7B&quot;/&gt;&lt;wsp:rsid wsp:val=&quot;00AC7108&quot;/&gt;&lt;wsp:rsid wsp:val=&quot;00AD4AF0&quot;/&gt;&lt;wsp:rsid wsp:val=&quot;00AD7C7E&quot;/&gt;&lt;wsp:rsid wsp:val=&quot;00AE0180&quot;/&gt;&lt;wsp:rsid wsp:val=&quot;00AE090C&quot;/&gt;&lt;wsp:rsid wsp:val=&quot;00AE1052&quot;/&gt;&lt;wsp:rsid wsp:val=&quot;00AE19BA&quot;/&gt;&lt;wsp:rsid wsp:val=&quot;00AE1EED&quot;/&gt;&lt;wsp:rsid wsp:val=&quot;00AE2F57&quot;/&gt;&lt;wsp:rsid wsp:val=&quot;00AE2FF9&quot;/&gt;&lt;wsp:rsid wsp:val=&quot;00AE3C5F&quot;/&gt;&lt;wsp:rsid wsp:val=&quot;00AE600E&quot;/&gt;&lt;wsp:rsid wsp:val=&quot;00AE6124&quot;/&gt;&lt;wsp:rsid wsp:val=&quot;00AF1199&quot;/&gt;&lt;wsp:rsid wsp:val=&quot;00AF1E0E&quot;/&gt;&lt;wsp:rsid wsp:val=&quot;00AF3E0C&quot;/&gt;&lt;wsp:rsid wsp:val=&quot;00AF3E57&quot;/&gt;&lt;wsp:rsid wsp:val=&quot;00AF5876&quot;/&gt;&lt;wsp:rsid wsp:val=&quot;00AF787B&quot;/&gt;&lt;wsp:rsid wsp:val=&quot;00B01868&quot;/&gt;&lt;wsp:rsid wsp:val=&quot;00B0411F&quot;/&gt;&lt;wsp:rsid wsp:val=&quot;00B05AC3&quot;/&gt;&lt;wsp:rsid wsp:val=&quot;00B07BE0&quot;/&gt;&lt;wsp:rsid wsp:val=&quot;00B11134&quot;/&gt;&lt;wsp:rsid wsp:val=&quot;00B11B6E&quot;/&gt;&lt;wsp:rsid wsp:val=&quot;00B122C2&quot;/&gt;&lt;wsp:rsid wsp:val=&quot;00B1546E&quot;/&gt;&lt;wsp:rsid wsp:val=&quot;00B17615&quot;/&gt;&lt;wsp:rsid wsp:val=&quot;00B20472&quot;/&gt;&lt;wsp:rsid wsp:val=&quot;00B22C39&quot;/&gt;&lt;wsp:rsid wsp:val=&quot;00B232FC&quot;/&gt;&lt;wsp:rsid wsp:val=&quot;00B24BD8&quot;/&gt;&lt;wsp:rsid wsp:val=&quot;00B25B7A&quot;/&gt;&lt;wsp:rsid wsp:val=&quot;00B27968&quot;/&gt;&lt;wsp:rsid wsp:val=&quot;00B30B09&quot;/&gt;&lt;wsp:rsid wsp:val=&quot;00B332A3&quot;/&gt;&lt;wsp:rsid wsp:val=&quot;00B33842&quot;/&gt;&lt;wsp:rsid wsp:val=&quot;00B340B4&quot;/&gt;&lt;wsp:rsid wsp:val=&quot;00B34C25&quot;/&gt;&lt;wsp:rsid wsp:val=&quot;00B41B40&quot;/&gt;&lt;wsp:rsid wsp:val=&quot;00B42005&quot;/&gt;&lt;wsp:rsid wsp:val=&quot;00B4221D&quot;/&gt;&lt;wsp:rsid wsp:val=&quot;00B42573&quot;/&gt;&lt;wsp:rsid wsp:val=&quot;00B42C63&quot;/&gt;&lt;wsp:rsid wsp:val=&quot;00B4652E&quot;/&gt;&lt;wsp:rsid wsp:val=&quot;00B46EF4&quot;/&gt;&lt;wsp:rsid wsp:val=&quot;00B46FB9&quot;/&gt;&lt;wsp:rsid wsp:val=&quot;00B50603&quot;/&gt;&lt;wsp:rsid wsp:val=&quot;00B51D14&quot;/&gt;&lt;wsp:rsid wsp:val=&quot;00B53076&quot;/&gt;&lt;wsp:rsid wsp:val=&quot;00B53F6F&quot;/&gt;&lt;wsp:rsid wsp:val=&quot;00B56801&quot;/&gt;&lt;wsp:rsid wsp:val=&quot;00B568F2&quot;/&gt;&lt;wsp:rsid wsp:val=&quot;00B6110E&quot;/&gt;&lt;wsp:rsid wsp:val=&quot;00B65A66&quot;/&gt;&lt;wsp:rsid wsp:val=&quot;00B6758A&quot;/&gt;&lt;wsp:rsid wsp:val=&quot;00B67A35&quot;/&gt;&lt;wsp:rsid wsp:val=&quot;00B72C0B&quot;/&gt;&lt;wsp:rsid wsp:val=&quot;00B72D39&quot;/&gt;&lt;wsp:rsid wsp:val=&quot;00B734FB&quot;/&gt;&lt;wsp:rsid wsp:val=&quot;00B74140&quot;/&gt;&lt;wsp:rsid wsp:val=&quot;00B75E16&quot;/&gt;&lt;wsp:rsid wsp:val=&quot;00B76D4E&quot;/&gt;&lt;wsp:rsid wsp:val=&quot;00B77016&quot;/&gt;&lt;wsp:rsid wsp:val=&quot;00B77502&quot;/&gt;&lt;wsp:rsid wsp:val=&quot;00B80785&quot;/&gt;&lt;wsp:rsid wsp:val=&quot;00B80A59&quot;/&gt;&lt;wsp:rsid wsp:val=&quot;00B80C47&quot;/&gt;&lt;wsp:rsid wsp:val=&quot;00B8168E&quot;/&gt;&lt;wsp:rsid wsp:val=&quot;00B81AAD&quot;/&gt;&lt;wsp:rsid wsp:val=&quot;00B825A5&quot;/&gt;&lt;wsp:rsid wsp:val=&quot;00B84988&quot;/&gt;&lt;wsp:rsid wsp:val=&quot;00B857BE&quot;/&gt;&lt;wsp:rsid wsp:val=&quot;00B8584C&quot;/&gt;&lt;wsp:rsid wsp:val=&quot;00B8669E&quot;/&gt;&lt;wsp:rsid wsp:val=&quot;00B86E2B&quot;/&gt;&lt;wsp:rsid wsp:val=&quot;00B8799F&quot;/&gt;&lt;wsp:rsid wsp:val=&quot;00B90834&quot;/&gt;&lt;wsp:rsid wsp:val=&quot;00B92845&quot;/&gt;&lt;wsp:rsid wsp:val=&quot;00B93A11&quot;/&gt;&lt;wsp:rsid wsp:val=&quot;00B946C4&quot;/&gt;&lt;wsp:rsid wsp:val=&quot;00B9607C&quot;/&gt;&lt;wsp:rsid wsp:val=&quot;00B961BC&quot;/&gt;&lt;wsp:rsid wsp:val=&quot;00B979D9&quot;/&gt;&lt;wsp:rsid wsp:val=&quot;00BA2CFF&quot;/&gt;&lt;wsp:rsid wsp:val=&quot;00BA5272&quot;/&gt;&lt;wsp:rsid wsp:val=&quot;00BA663C&quot;/&gt;&lt;wsp:rsid wsp:val=&quot;00BB18FC&quot;/&gt;&lt;wsp:rsid wsp:val=&quot;00BB327B&quot;/&gt;&lt;wsp:rsid wsp:val=&quot;00BB3286&quot;/&gt;&lt;wsp:rsid wsp:val=&quot;00BB45AF&quot;/&gt;&lt;wsp:rsid wsp:val=&quot;00BB485C&quot;/&gt;&lt;wsp:rsid wsp:val=&quot;00BB5421&quot;/&gt;&lt;wsp:rsid wsp:val=&quot;00BB5695&quot;/&gt;&lt;wsp:rsid wsp:val=&quot;00BB67C8&quot;/&gt;&lt;wsp:rsid wsp:val=&quot;00BB6C22&quot;/&gt;&lt;wsp:rsid wsp:val=&quot;00BC0314&quot;/&gt;&lt;wsp:rsid wsp:val=&quot;00BC031A&quot;/&gt;&lt;wsp:rsid wsp:val=&quot;00BC3956&quot;/&gt;&lt;wsp:rsid wsp:val=&quot;00BC3B2E&quot;/&gt;&lt;wsp:rsid wsp:val=&quot;00BC3FFB&quot;/&gt;&lt;wsp:rsid wsp:val=&quot;00BC4017&quot;/&gt;&lt;wsp:rsid wsp:val=&quot;00BC4533&quot;/&gt;&lt;wsp:rsid wsp:val=&quot;00BC62A8&quot;/&gt;&lt;wsp:rsid wsp:val=&quot;00BD36E3&quot;/&gt;&lt;wsp:rsid wsp:val=&quot;00BD3CBA&quot;/&gt;&lt;wsp:rsid wsp:val=&quot;00BD4392&quot;/&gt;&lt;wsp:rsid wsp:val=&quot;00BD4C02&quot;/&gt;&lt;wsp:rsid wsp:val=&quot;00BD5F57&quot;/&gt;&lt;wsp:rsid wsp:val=&quot;00BD7022&quot;/&gt;&lt;wsp:rsid wsp:val=&quot;00BD73E3&quot;/&gt;&lt;wsp:rsid wsp:val=&quot;00BE1FDA&quot;/&gt;&lt;wsp:rsid wsp:val=&quot;00BE3B7B&quot;/&gt;&lt;wsp:rsid wsp:val=&quot;00BE3E35&quot;/&gt;&lt;wsp:rsid wsp:val=&quot;00BE445B&quot;/&gt;&lt;wsp:rsid wsp:val=&quot;00BE4967&quot;/&gt;&lt;wsp:rsid wsp:val=&quot;00BE4A8B&quot;/&gt;&lt;wsp:rsid wsp:val=&quot;00BE54A7&quot;/&gt;&lt;wsp:rsid wsp:val=&quot;00BE6D7C&quot;/&gt;&lt;wsp:rsid wsp:val=&quot;00BE6EFF&quot;/&gt;&lt;wsp:rsid wsp:val=&quot;00BE7FBF&quot;/&gt;&lt;wsp:rsid wsp:val=&quot;00BF27F7&quot;/&gt;&lt;wsp:rsid wsp:val=&quot;00BF282D&quot;/&gt;&lt;wsp:rsid wsp:val=&quot;00BF500A&quot;/&gt;&lt;wsp:rsid wsp:val=&quot;00BF59EB&quot;/&gt;&lt;wsp:rsid wsp:val=&quot;00BF60DC&quot;/&gt;&lt;wsp:rsid wsp:val=&quot;00C02F4E&quot;/&gt;&lt;wsp:rsid wsp:val=&quot;00C03D74&quot;/&gt;&lt;wsp:rsid wsp:val=&quot;00C04AEA&quot;/&gt;&lt;wsp:rsid wsp:val=&quot;00C06602&quot;/&gt;&lt;wsp:rsid wsp:val=&quot;00C06DA4&quot;/&gt;&lt;wsp:rsid wsp:val=&quot;00C07CD9&quot;/&gt;&lt;wsp:rsid wsp:val=&quot;00C11241&quot;/&gt;&lt;wsp:rsid wsp:val=&quot;00C116AA&quot;/&gt;&lt;wsp:rsid wsp:val=&quot;00C14A6A&quot;/&gt;&lt;wsp:rsid wsp:val=&quot;00C16FFB&quot;/&gt;&lt;wsp:rsid wsp:val=&quot;00C17858&quot;/&gt;&lt;wsp:rsid wsp:val=&quot;00C17CFA&quot;/&gt;&lt;wsp:rsid wsp:val=&quot;00C2201B&quot;/&gt;&lt;wsp:rsid wsp:val=&quot;00C25390&quot;/&gt;&lt;wsp:rsid wsp:val=&quot;00C26745&quot;/&gt;&lt;wsp:rsid wsp:val=&quot;00C26BC3&quot;/&gt;&lt;wsp:rsid wsp:val=&quot;00C30609&quot;/&gt;&lt;wsp:rsid wsp:val=&quot;00C30FA4&quot;/&gt;&lt;wsp:rsid wsp:val=&quot;00C31249&quot;/&gt;&lt;wsp:rsid wsp:val=&quot;00C34326&quot;/&gt;&lt;wsp:rsid wsp:val=&quot;00C3480C&quot;/&gt;&lt;wsp:rsid wsp:val=&quot;00C352BB&quot;/&gt;&lt;wsp:rsid wsp:val=&quot;00C36813&quot;/&gt;&lt;wsp:rsid wsp:val=&quot;00C40340&quot;/&gt;&lt;wsp:rsid wsp:val=&quot;00C40968&quot;/&gt;&lt;wsp:rsid wsp:val=&quot;00C40E6F&quot;/&gt;&lt;wsp:rsid wsp:val=&quot;00C4352F&quot;/&gt;&lt;wsp:rsid wsp:val=&quot;00C4361E&quot;/&gt;&lt;wsp:rsid wsp:val=&quot;00C45505&quot;/&gt;&lt;wsp:rsid wsp:val=&quot;00C461B6&quot;/&gt;&lt;wsp:rsid wsp:val=&quot;00C4740D&quot;/&gt;&lt;wsp:rsid wsp:val=&quot;00C47DF2&quot;/&gt;&lt;wsp:rsid wsp:val=&quot;00C5095F&quot;/&gt;&lt;wsp:rsid wsp:val=&quot;00C524A5&quot;/&gt;&lt;wsp:rsid wsp:val=&quot;00C5665E&quot;/&gt;&lt;wsp:rsid wsp:val=&quot;00C61BD0&quot;/&gt;&lt;wsp:rsid wsp:val=&quot;00C61F86&quot;/&gt;&lt;wsp:rsid wsp:val=&quot;00C62802&quot;/&gt;&lt;wsp:rsid wsp:val=&quot;00C64EBC&quot;/&gt;&lt;wsp:rsid wsp:val=&quot;00C70785&quot;/&gt;&lt;wsp:rsid wsp:val=&quot;00C71294&quot;/&gt;&lt;wsp:rsid wsp:val=&quot;00C7145D&quot;/&gt;&lt;wsp:rsid wsp:val=&quot;00C725BD&quot;/&gt;&lt;wsp:rsid wsp:val=&quot;00C73431&quot;/&gt;&lt;wsp:rsid wsp:val=&quot;00C73694&quot;/&gt;&lt;wsp:rsid wsp:val=&quot;00C763E6&quot;/&gt;&lt;wsp:rsid wsp:val=&quot;00C80B84&quot;/&gt;&lt;wsp:rsid wsp:val=&quot;00C81BD7&quot;/&gt;&lt;wsp:rsid wsp:val=&quot;00C82381&quot;/&gt;&lt;wsp:rsid wsp:val=&quot;00C84365&quot;/&gt;&lt;wsp:rsid wsp:val=&quot;00C86A01&quot;/&gt;&lt;wsp:rsid wsp:val=&quot;00C91FCB&quot;/&gt;&lt;wsp:rsid wsp:val=&quot;00C927CC&quot;/&gt;&lt;wsp:rsid wsp:val=&quot;00C92A7E&quot;/&gt;&lt;wsp:rsid wsp:val=&quot;00C93700&quot;/&gt;&lt;wsp:rsid wsp:val=&quot;00C93D0E&quot;/&gt;&lt;wsp:rsid wsp:val=&quot;00C940D2&quot;/&gt;&lt;wsp:rsid wsp:val=&quot;00C94201&quot;/&gt;&lt;wsp:rsid wsp:val=&quot;00C95ED6&quot;/&gt;&lt;wsp:rsid wsp:val=&quot;00C96B43&quot;/&gt;&lt;wsp:rsid wsp:val=&quot;00C97465&quot;/&gt;&lt;wsp:rsid wsp:val=&quot;00CA098E&quot;/&gt;&lt;wsp:rsid wsp:val=&quot;00CA20E7&quot;/&gt;&lt;wsp:rsid wsp:val=&quot;00CA40B8&quot;/&gt;&lt;wsp:rsid wsp:val=&quot;00CA4B1D&quot;/&gt;&lt;wsp:rsid wsp:val=&quot;00CA5057&quot;/&gt;&lt;wsp:rsid wsp:val=&quot;00CA6CCE&quot;/&gt;&lt;wsp:rsid wsp:val=&quot;00CB05CB&quot;/&gt;&lt;wsp:rsid wsp:val=&quot;00CB144D&quot;/&gt;&lt;wsp:rsid wsp:val=&quot;00CB166C&quot;/&gt;&lt;wsp:rsid wsp:val=&quot;00CB1703&quot;/&gt;&lt;wsp:rsid wsp:val=&quot;00CB1866&quot;/&gt;&lt;wsp:rsid wsp:val=&quot;00CB1DA8&quot;/&gt;&lt;wsp:rsid wsp:val=&quot;00CB282D&quot;/&gt;&lt;wsp:rsid wsp:val=&quot;00CB44FD&quot;/&gt;&lt;wsp:rsid wsp:val=&quot;00CB48BB&quot;/&gt;&lt;wsp:rsid wsp:val=&quot;00CB4D4E&quot;/&gt;&lt;wsp:rsid wsp:val=&quot;00CB5C01&quot;/&gt;&lt;wsp:rsid wsp:val=&quot;00CB5F63&quot;/&gt;&lt;wsp:rsid wsp:val=&quot;00CB6106&quot;/&gt;&lt;wsp:rsid wsp:val=&quot;00CC06A2&quot;/&gt;&lt;wsp:rsid wsp:val=&quot;00CC0720&quot;/&gt;&lt;wsp:rsid wsp:val=&quot;00CC0A05&quot;/&gt;&lt;wsp:rsid wsp:val=&quot;00CC4CB1&quot;/&gt;&lt;wsp:rsid wsp:val=&quot;00CC5086&quot;/&gt;&lt;wsp:rsid wsp:val=&quot;00CC59D4&quot;/&gt;&lt;wsp:rsid wsp:val=&quot;00CC6138&quot;/&gt;&lt;wsp:rsid wsp:val=&quot;00CC6643&quot;/&gt;&lt;wsp:rsid wsp:val=&quot;00CC6C23&quot;/&gt;&lt;wsp:rsid wsp:val=&quot;00CD128F&quot;/&gt;&lt;wsp:rsid wsp:val=&quot;00CD468B&quot;/&gt;&lt;wsp:rsid wsp:val=&quot;00CE0D19&quot;/&gt;&lt;wsp:rsid wsp:val=&quot;00CE271C&quot;/&gt;&lt;wsp:rsid wsp:val=&quot;00CE60BF&quot;/&gt;&lt;wsp:rsid wsp:val=&quot;00CE6950&quot;/&gt;&lt;wsp:rsid wsp:val=&quot;00CE6EAE&quot;/&gt;&lt;wsp:rsid wsp:val=&quot;00CE7088&quot;/&gt;&lt;wsp:rsid wsp:val=&quot;00CF2A8F&quot;/&gt;&lt;wsp:rsid wsp:val=&quot;00CF30D2&quot;/&gt;&lt;wsp:rsid wsp:val=&quot;00CF4C56&quot;/&gt;&lt;wsp:rsid wsp:val=&quot;00CF6E0B&quot;/&gt;&lt;wsp:rsid wsp:val=&quot;00CF7136&quot;/&gt;&lt;wsp:rsid wsp:val=&quot;00D00B51&quot;/&gt;&lt;wsp:rsid wsp:val=&quot;00D01A50&quot;/&gt;&lt;wsp:rsid wsp:val=&quot;00D01CBA&quot;/&gt;&lt;wsp:rsid wsp:val=&quot;00D03F41&quot;/&gt;&lt;wsp:rsid wsp:val=&quot;00D0504A&quot;/&gt;&lt;wsp:rsid wsp:val=&quot;00D06004&quot;/&gt;&lt;wsp:rsid wsp:val=&quot;00D063B8&quot;/&gt;&lt;wsp:rsid wsp:val=&quot;00D07E6D&quot;/&gt;&lt;wsp:rsid wsp:val=&quot;00D1057C&quot;/&gt;&lt;wsp:rsid wsp:val=&quot;00D12733&quot;/&gt;&lt;wsp:rsid wsp:val=&quot;00D13851&quot;/&gt;&lt;wsp:rsid wsp:val=&quot;00D13FB7&quot;/&gt;&lt;wsp:rsid wsp:val=&quot;00D14C7B&quot;/&gt;&lt;wsp:rsid wsp:val=&quot;00D22696&quot;/&gt;&lt;wsp:rsid wsp:val=&quot;00D245AE&quot;/&gt;&lt;wsp:rsid wsp:val=&quot;00D26387&quot;/&gt;&lt;wsp:rsid wsp:val=&quot;00D33105&quot;/&gt;&lt;wsp:rsid wsp:val=&quot;00D36152&quot;/&gt;&lt;wsp:rsid wsp:val=&quot;00D40486&quot;/&gt;&lt;wsp:rsid wsp:val=&quot;00D41555&quot;/&gt;&lt;wsp:rsid wsp:val=&quot;00D4188B&quot;/&gt;&lt;wsp:rsid wsp:val=&quot;00D42233&quot;/&gt;&lt;wsp:rsid wsp:val=&quot;00D42C48&quot;/&gt;&lt;wsp:rsid wsp:val=&quot;00D4355D&quot;/&gt;&lt;wsp:rsid wsp:val=&quot;00D43CC7&quot;/&gt;&lt;wsp:rsid wsp:val=&quot;00D46CC5&quot;/&gt;&lt;wsp:rsid wsp:val=&quot;00D50107&quot;/&gt;&lt;wsp:rsid wsp:val=&quot;00D5020D&quot;/&gt;&lt;wsp:rsid wsp:val=&quot;00D5029D&quot;/&gt;&lt;wsp:rsid wsp:val=&quot;00D5056C&quot;/&gt;&lt;wsp:rsid wsp:val=&quot;00D50822&quot;/&gt;&lt;wsp:rsid wsp:val=&quot;00D51B7B&quot;/&gt;&lt;wsp:rsid wsp:val=&quot;00D53B02&quot;/&gt;&lt;wsp:rsid wsp:val=&quot;00D55B84&quot;/&gt;&lt;wsp:rsid wsp:val=&quot;00D564B8&quot;/&gt;&lt;wsp:rsid wsp:val=&quot;00D600FE&quot;/&gt;&lt;wsp:rsid wsp:val=&quot;00D60249&quot;/&gt;&lt;wsp:rsid wsp:val=&quot;00D63856&quot;/&gt;&lt;wsp:rsid wsp:val=&quot;00D6420B&quot;/&gt;&lt;wsp:rsid wsp:val=&quot;00D65CDF&quot;/&gt;&lt;wsp:rsid wsp:val=&quot;00D672C2&quot;/&gt;&lt;wsp:rsid wsp:val=&quot;00D71794&quot;/&gt;&lt;wsp:rsid wsp:val=&quot;00D71826&quot;/&gt;&lt;wsp:rsid wsp:val=&quot;00D72AC1&quot;/&gt;&lt;wsp:rsid wsp:val=&quot;00D73687&quot;/&gt;&lt;wsp:rsid wsp:val=&quot;00D7493C&quot;/&gt;&lt;wsp:rsid wsp:val=&quot;00D75C1B&quot;/&gt;&lt;wsp:rsid wsp:val=&quot;00D76372&quot;/&gt;&lt;wsp:rsid wsp:val=&quot;00D77F9C&quot;/&gt;&lt;wsp:rsid wsp:val=&quot;00D80C87&quot;/&gt;&lt;wsp:rsid wsp:val=&quot;00D81F2F&quot;/&gt;&lt;wsp:rsid wsp:val=&quot;00D822F0&quot;/&gt;&lt;wsp:rsid wsp:val=&quot;00D82C84&quot;/&gt;&lt;wsp:rsid wsp:val=&quot;00D869EF&quot;/&gt;&lt;wsp:rsid wsp:val=&quot;00D87E14&quot;/&gt;&lt;wsp:rsid wsp:val=&quot;00D87FF4&quot;/&gt;&lt;wsp:rsid wsp:val=&quot;00D91DAF&quot;/&gt;&lt;wsp:rsid wsp:val=&quot;00D921FD&quot;/&gt;&lt;wsp:rsid wsp:val=&quot;00D92DF2&quot;/&gt;&lt;wsp:rsid wsp:val=&quot;00D92FC3&quot;/&gt;&lt;wsp:rsid wsp:val=&quot;00D956AE&quot;/&gt;&lt;wsp:rsid wsp:val=&quot;00D9750F&quot;/&gt;&lt;wsp:rsid wsp:val=&quot;00DA043C&quot;/&gt;&lt;wsp:rsid wsp:val=&quot;00DA18EC&quot;/&gt;&lt;wsp:rsid wsp:val=&quot;00DA3B74&quot;/&gt;&lt;wsp:rsid wsp:val=&quot;00DA5497&quot;/&gt;&lt;wsp:rsid wsp:val=&quot;00DA5ED0&quot;/&gt;&lt;wsp:rsid wsp:val=&quot;00DA68F0&quot;/&gt;&lt;wsp:rsid wsp:val=&quot;00DB68E8&quot;/&gt;&lt;wsp:rsid wsp:val=&quot;00DC22DA&quot;/&gt;&lt;wsp:rsid wsp:val=&quot;00DC2DAB&quot;/&gt;&lt;wsp:rsid wsp:val=&quot;00DC2E14&quot;/&gt;&lt;wsp:rsid wsp:val=&quot;00DC4095&quot;/&gt;&lt;wsp:rsid wsp:val=&quot;00DC4176&quot;/&gt;&lt;wsp:rsid wsp:val=&quot;00DC55C2&quot;/&gt;&lt;wsp:rsid wsp:val=&quot;00DC5BAB&quot;/&gt;&lt;wsp:rsid wsp:val=&quot;00DC6DC6&quot;/&gt;&lt;wsp:rsid wsp:val=&quot;00DD3E26&quot;/&gt;&lt;wsp:rsid wsp:val=&quot;00DD53B0&quot;/&gt;&lt;wsp:rsid wsp:val=&quot;00DE11F8&quot;/&gt;&lt;wsp:rsid wsp:val=&quot;00DE1689&quot;/&gt;&lt;wsp:rsid wsp:val=&quot;00DE2140&quot;/&gt;&lt;wsp:rsid wsp:val=&quot;00DE48AB&quot;/&gt;&lt;wsp:rsid wsp:val=&quot;00DE4C0D&quot;/&gt;&lt;wsp:rsid wsp:val=&quot;00DE4FDB&quot;/&gt;&lt;wsp:rsid wsp:val=&quot;00DE560B&quot;/&gt;&lt;wsp:rsid wsp:val=&quot;00DE560E&quot;/&gt;&lt;wsp:rsid wsp:val=&quot;00DF1523&quot;/&gt;&lt;wsp:rsid wsp:val=&quot;00DF2439&quot;/&gt;&lt;wsp:rsid wsp:val=&quot;00DF4C29&quot;/&gt;&lt;wsp:rsid wsp:val=&quot;00DF5662&quot;/&gt;&lt;wsp:rsid wsp:val=&quot;00DF5A48&quot;/&gt;&lt;wsp:rsid wsp:val=&quot;00DF5E51&quot;/&gt;&lt;wsp:rsid wsp:val=&quot;00E01BAB&quot;/&gt;&lt;wsp:rsid wsp:val=&quot;00E02C7F&quot;/&gt;&lt;wsp:rsid wsp:val=&quot;00E0686F&quot;/&gt;&lt;wsp:rsid wsp:val=&quot;00E06D47&quot;/&gt;&lt;wsp:rsid wsp:val=&quot;00E078A6&quot;/&gt;&lt;wsp:rsid wsp:val=&quot;00E1060B&quot;/&gt;&lt;wsp:rsid wsp:val=&quot;00E113DE&quot;/&gt;&lt;wsp:rsid wsp:val=&quot;00E116BE&quot;/&gt;&lt;wsp:rsid wsp:val=&quot;00E12A28&quot;/&gt;&lt;wsp:rsid wsp:val=&quot;00E13409&quot;/&gt;&lt;wsp:rsid wsp:val=&quot;00E13456&quot;/&gt;&lt;wsp:rsid wsp:val=&quot;00E14144&quot;/&gt;&lt;wsp:rsid wsp:val=&quot;00E1717E&quot;/&gt;&lt;wsp:rsid wsp:val=&quot;00E21946&quot;/&gt;&lt;wsp:rsid wsp:val=&quot;00E2209B&quot;/&gt;&lt;wsp:rsid wsp:val=&quot;00E25268&quot;/&gt;&lt;wsp:rsid wsp:val=&quot;00E30C23&quot;/&gt;&lt;wsp:rsid wsp:val=&quot;00E3256E&quot;/&gt;&lt;wsp:rsid wsp:val=&quot;00E33FE8&quot;/&gt;&lt;wsp:rsid wsp:val=&quot;00E35AD5&quot;/&gt;&lt;wsp:rsid wsp:val=&quot;00E36C1A&quot;/&gt;&lt;wsp:rsid wsp:val=&quot;00E40567&quot;/&gt;&lt;wsp:rsid wsp:val=&quot;00E40BAF&quot;/&gt;&lt;wsp:rsid wsp:val=&quot;00E41650&quot;/&gt;&lt;wsp:rsid wsp:val=&quot;00E418EB&quot;/&gt;&lt;wsp:rsid wsp:val=&quot;00E41902&quot;/&gt;&lt;wsp:rsid wsp:val=&quot;00E4217B&quot;/&gt;&lt;wsp:rsid wsp:val=&quot;00E429AD&quot;/&gt;&lt;wsp:rsid wsp:val=&quot;00E42E7F&quot;/&gt;&lt;wsp:rsid wsp:val=&quot;00E44593&quot;/&gt;&lt;wsp:rsid wsp:val=&quot;00E44C43&quot;/&gt;&lt;wsp:rsid wsp:val=&quot;00E45094&quot;/&gt;&lt;wsp:rsid wsp:val=&quot;00E459C0&quot;/&gt;&lt;wsp:rsid wsp:val=&quot;00E46182&quot;/&gt;&lt;wsp:rsid wsp:val=&quot;00E501CB&quot;/&gt;&lt;wsp:rsid wsp:val=&quot;00E503CE&quot;/&gt;&lt;wsp:rsid wsp:val=&quot;00E504D1&quot;/&gt;&lt;wsp:rsid wsp:val=&quot;00E50820&quot;/&gt;&lt;wsp:rsid wsp:val=&quot;00E50EF3&quot;/&gt;&lt;wsp:rsid wsp:val=&quot;00E5112B&quot;/&gt;&lt;wsp:rsid wsp:val=&quot;00E51C20&quot;/&gt;&lt;wsp:rsid wsp:val=&quot;00E52B5F&quot;/&gt;&lt;wsp:rsid wsp:val=&quot;00E55B72&quot;/&gt;&lt;wsp:rsid wsp:val=&quot;00E5675D&quot;/&gt;&lt;wsp:rsid wsp:val=&quot;00E60E45&quot;/&gt;&lt;wsp:rsid wsp:val=&quot;00E6161B&quot;/&gt;&lt;wsp:rsid wsp:val=&quot;00E61EB7&quot;/&gt;&lt;wsp:rsid wsp:val=&quot;00E62F28&quot;/&gt;&lt;wsp:rsid wsp:val=&quot;00E66E51&quot;/&gt;&lt;wsp:rsid wsp:val=&quot;00E67264&quot;/&gt;&lt;wsp:rsid wsp:val=&quot;00E7113C&quot;/&gt;&lt;wsp:rsid wsp:val=&quot;00E726D8&quot;/&gt;&lt;wsp:rsid wsp:val=&quot;00E731B2&quot;/&gt;&lt;wsp:rsid wsp:val=&quot;00E745E8&quot;/&gt;&lt;wsp:rsid wsp:val=&quot;00E775E1&quot;/&gt;&lt;wsp:rsid wsp:val=&quot;00E805FB&quot;/&gt;&lt;wsp:rsid wsp:val=&quot;00E83A9B&quot;/&gt;&lt;wsp:rsid wsp:val=&quot;00E849E0&quot;/&gt;&lt;wsp:rsid wsp:val=&quot;00E85478&quot;/&gt;&lt;wsp:rsid wsp:val=&quot;00E85A7B&quot;/&gt;&lt;wsp:rsid wsp:val=&quot;00E90F96&quot;/&gt;&lt;wsp:rsid wsp:val=&quot;00E91938&quot;/&gt;&lt;wsp:rsid wsp:val=&quot;00E940DE&quot;/&gt;&lt;wsp:rsid wsp:val=&quot;00E9461D&quot;/&gt;&lt;wsp:rsid wsp:val=&quot;00E9582F&quot;/&gt;&lt;wsp:rsid wsp:val=&quot;00EA316B&quot;/&gt;&lt;wsp:rsid wsp:val=&quot;00EA53FD&quot;/&gt;&lt;wsp:rsid wsp:val=&quot;00EA6245&quot;/&gt;&lt;wsp:rsid wsp:val=&quot;00EA637B&quot;/&gt;&lt;wsp:rsid wsp:val=&quot;00EB0AB1&quot;/&gt;&lt;wsp:rsid wsp:val=&quot;00EB3E17&quot;/&gt;&lt;wsp:rsid wsp:val=&quot;00EB7362&quot;/&gt;&lt;wsp:rsid wsp:val=&quot;00EC0BFB&quot;/&gt;&lt;wsp:rsid wsp:val=&quot;00EC2DC3&quot;/&gt;&lt;wsp:rsid wsp:val=&quot;00EC3109&quot;/&gt;&lt;wsp:rsid wsp:val=&quot;00EC3366&quot;/&gt;&lt;wsp:rsid wsp:val=&quot;00EC3C44&quot;/&gt;&lt;wsp:rsid wsp:val=&quot;00EC5916&quot;/&gt;&lt;wsp:rsid wsp:val=&quot;00EC6778&quot;/&gt;&lt;wsp:rsid wsp:val=&quot;00EC6A13&quot;/&gt;&lt;wsp:rsid wsp:val=&quot;00ED1B72&quot;/&gt;&lt;wsp:rsid wsp:val=&quot;00ED1E94&quot;/&gt;&lt;wsp:rsid wsp:val=&quot;00ED37E5&quot;/&gt;&lt;wsp:rsid wsp:val=&quot;00ED422F&quot;/&gt;&lt;wsp:rsid wsp:val=&quot;00ED6B01&quot;/&gt;&lt;wsp:rsid wsp:val=&quot;00EE0CB0&quot;/&gt;&lt;wsp:rsid wsp:val=&quot;00EE0E05&quot;/&gt;&lt;wsp:rsid wsp:val=&quot;00EE3D3A&quot;/&gt;&lt;wsp:rsid wsp:val=&quot;00EE5AF8&quot;/&gt;&lt;wsp:rsid wsp:val=&quot;00EE66E0&quot;/&gt;&lt;wsp:rsid wsp:val=&quot;00EE7620&quot;/&gt;&lt;wsp:rsid wsp:val=&quot;00EF257A&quot;/&gt;&lt;wsp:rsid wsp:val=&quot;00EF3706&quot;/&gt;&lt;wsp:rsid wsp:val=&quot;00EF6874&quot;/&gt;&lt;wsp:rsid wsp:val=&quot;00EF6F87&quot;/&gt;&lt;wsp:rsid wsp:val=&quot;00F00737&quot;/&gt;&lt;wsp:rsid wsp:val=&quot;00F03753&quot;/&gt;&lt;wsp:rsid wsp:val=&quot;00F03B50&quot;/&gt;&lt;wsp:rsid wsp:val=&quot;00F054C9&quot;/&gt;&lt;wsp:rsid wsp:val=&quot;00F05768&quot;/&gt;&lt;wsp:rsid wsp:val=&quot;00F06C3F&quot;/&gt;&lt;wsp:rsid wsp:val=&quot;00F1074F&quot;/&gt;&lt;wsp:rsid wsp:val=&quot;00F10A6C&quot;/&gt;&lt;wsp:rsid wsp:val=&quot;00F11DC3&quot;/&gt;&lt;wsp:rsid wsp:val=&quot;00F11E31&quot;/&gt;&lt;wsp:rsid wsp:val=&quot;00F12F1B&quot;/&gt;&lt;wsp:rsid wsp:val=&quot;00F1449E&quot;/&gt;&lt;wsp:rsid wsp:val=&quot;00F148C1&quot;/&gt;&lt;wsp:rsid wsp:val=&quot;00F14D7B&quot;/&gt;&lt;wsp:rsid wsp:val=&quot;00F202E0&quot;/&gt;&lt;wsp:rsid wsp:val=&quot;00F203ED&quot;/&gt;&lt;wsp:rsid wsp:val=&quot;00F21600&quot;/&gt;&lt;wsp:rsid wsp:val=&quot;00F22360&quot;/&gt;&lt;wsp:rsid wsp:val=&quot;00F22379&quot;/&gt;&lt;wsp:rsid wsp:val=&quot;00F228EC&quot;/&gt;&lt;wsp:rsid wsp:val=&quot;00F25920&quot;/&gt;&lt;wsp:rsid wsp:val=&quot;00F25F42&quot;/&gt;&lt;wsp:rsid wsp:val=&quot;00F27FF4&quot;/&gt;&lt;wsp:rsid wsp:val=&quot;00F320AC&quot;/&gt;&lt;wsp:rsid wsp:val=&quot;00F3495F&quot;/&gt;&lt;wsp:rsid wsp:val=&quot;00F3518D&quot;/&gt;&lt;wsp:rsid wsp:val=&quot;00F351CB&quot;/&gt;&lt;wsp:rsid wsp:val=&quot;00F362BB&quot;/&gt;&lt;wsp:rsid wsp:val=&quot;00F36B0A&quot;/&gt;&lt;wsp:rsid wsp:val=&quot;00F41539&quot;/&gt;&lt;wsp:rsid wsp:val=&quot;00F41CEE&quot;/&gt;&lt;wsp:rsid wsp:val=&quot;00F4304E&quot;/&gt;&lt;wsp:rsid wsp:val=&quot;00F500E0&quot;/&gt;&lt;wsp:rsid wsp:val=&quot;00F50CA4&quot;/&gt;&lt;wsp:rsid wsp:val=&quot;00F50F9A&quot;/&gt;&lt;wsp:rsid wsp:val=&quot;00F535CA&quot;/&gt;&lt;wsp:rsid wsp:val=&quot;00F54244&quot;/&gt;&lt;wsp:rsid wsp:val=&quot;00F559EC&quot;/&gt;&lt;wsp:rsid wsp:val=&quot;00F55B79&quot;/&gt;&lt;wsp:rsid wsp:val=&quot;00F56A0F&quot;/&gt;&lt;wsp:rsid wsp:val=&quot;00F57500&quot;/&gt;&lt;wsp:rsid wsp:val=&quot;00F57517&quot;/&gt;&lt;wsp:rsid wsp:val=&quot;00F5796C&quot;/&gt;&lt;wsp:rsid wsp:val=&quot;00F57AEB&quot;/&gt;&lt;wsp:rsid wsp:val=&quot;00F6076E&quot;/&gt;&lt;wsp:rsid wsp:val=&quot;00F61233&quot;/&gt;&lt;wsp:rsid wsp:val=&quot;00F61F59&quot;/&gt;&lt;wsp:rsid wsp:val=&quot;00F62A0F&quot;/&gt;&lt;wsp:rsid wsp:val=&quot;00F637CA&quot;/&gt;&lt;wsp:rsid wsp:val=&quot;00F644FE&quot;/&gt;&lt;wsp:rsid wsp:val=&quot;00F66807&quot;/&gt;&lt;wsp:rsid wsp:val=&quot;00F67398&quot;/&gt;&lt;wsp:rsid wsp:val=&quot;00F7026D&quot;/&gt;&lt;wsp:rsid wsp:val=&quot;00F72DFC&quot;/&gt;&lt;wsp:rsid wsp:val=&quot;00F73E96&quot;/&gt;&lt;wsp:rsid wsp:val=&quot;00F74965&quot;/&gt;&lt;wsp:rsid wsp:val=&quot;00F75DC6&quot;/&gt;&lt;wsp:rsid wsp:val=&quot;00F75F54&quot;/&gt;&lt;wsp:rsid wsp:val=&quot;00F7752F&quot;/&gt;&lt;wsp:rsid wsp:val=&quot;00F808D1&quot;/&gt;&lt;wsp:rsid wsp:val=&quot;00F8201A&quot;/&gt;&lt;wsp:rsid wsp:val=&quot;00F839EC&quot;/&gt;&lt;wsp:rsid wsp:val=&quot;00F857F2&quot;/&gt;&lt;wsp:rsid wsp:val=&quot;00F878D6&quot;/&gt;&lt;wsp:rsid wsp:val=&quot;00F87B09&quot;/&gt;&lt;wsp:rsid wsp:val=&quot;00F909A6&quot;/&gt;&lt;wsp:rsid wsp:val=&quot;00F910AD&quot;/&gt;&lt;wsp:rsid wsp:val=&quot;00F9247C&quot;/&gt;&lt;wsp:rsid wsp:val=&quot;00F9257C&quot;/&gt;&lt;wsp:rsid wsp:val=&quot;00F9496C&quot;/&gt;&lt;wsp:rsid wsp:val=&quot;00F96DA6&quot;/&gt;&lt;wsp:rsid wsp:val=&quot;00F970FC&quot;/&gt;&lt;wsp:rsid wsp:val=&quot;00F97379&quot;/&gt;&lt;wsp:rsid wsp:val=&quot;00F97EDB&quot;/&gt;&lt;wsp:rsid wsp:val=&quot;00FA156C&quot;/&gt;&lt;wsp:rsid wsp:val=&quot;00FA21AB&quot;/&gt;&lt;wsp:rsid wsp:val=&quot;00FA39B8&quot;/&gt;&lt;wsp:rsid wsp:val=&quot;00FA3BB8&quot;/&gt;&lt;wsp:rsid wsp:val=&quot;00FA6224&quot;/&gt;&lt;wsp:rsid wsp:val=&quot;00FA62BF&quot;/&gt;&lt;wsp:rsid wsp:val=&quot;00FA6965&quot;/&gt;&lt;wsp:rsid wsp:val=&quot;00FA6BDA&quot;/&gt;&lt;wsp:rsid wsp:val=&quot;00FA727D&quot;/&gt;&lt;wsp:rsid wsp:val=&quot;00FB05CB&quot;/&gt;&lt;wsp:rsid wsp:val=&quot;00FB2EE6&quot;/&gt;&lt;wsp:rsid wsp:val=&quot;00FB456D&quot;/&gt;&lt;wsp:rsid wsp:val=&quot;00FB610F&quot;/&gt;&lt;wsp:rsid wsp:val=&quot;00FB6FA5&quot;/&gt;&lt;wsp:rsid wsp:val=&quot;00FB74B9&quot;/&gt;&lt;wsp:rsid wsp:val=&quot;00FC0D06&quot;/&gt;&lt;wsp:rsid wsp:val=&quot;00FC10CF&quot;/&gt;&lt;wsp:rsid wsp:val=&quot;00FC1911&quot;/&gt;&lt;wsp:rsid wsp:val=&quot;00FC34D1&quot;/&gt;&lt;wsp:rsid wsp:val=&quot;00FC3966&quot;/&gt;&lt;wsp:rsid wsp:val=&quot;00FD0615&quot;/&gt;&lt;wsp:rsid wsp:val=&quot;00FD1F84&quot;/&gt;&lt;wsp:rsid wsp:val=&quot;00FD2639&quot;/&gt;&lt;wsp:rsid wsp:val=&quot;00FD2B6C&quot;/&gt;&lt;wsp:rsid wsp:val=&quot;00FD47B7&quot;/&gt;&lt;wsp:rsid wsp:val=&quot;00FD5C92&quot;/&gt;&lt;wsp:rsid wsp:val=&quot;00FD669E&quot;/&gt;&lt;wsp:rsid wsp:val=&quot;00FD6A99&quot;/&gt;&lt;wsp:rsid wsp:val=&quot;00FE2BC4&quot;/&gt;&lt;wsp:rsid wsp:val=&quot;00FE541D&quot;/&gt;&lt;wsp:rsid wsp:val=&quot;00FE6414&quot;/&gt;&lt;wsp:rsid wsp:val=&quot;00FE7719&quot;/&gt;&lt;wsp:rsid wsp:val=&quot;00FE7E29&quot;/&gt;&lt;wsp:rsid wsp:val=&quot;00FF1F53&quot;/&gt;&lt;wsp:rsid wsp:val=&quot;00FF21A7&quot;/&gt;&lt;wsp:rsid wsp:val=&quot;00FF2A67&quot;/&gt;&lt;wsp:rsid wsp:val=&quot;00FF3A57&quot;/&gt;&lt;wsp:rsid wsp:val=&quot;00FF4CE6&quot;/&gt;&lt;wsp:rsid wsp:val=&quot;00FF5167&quot;/&gt;&lt;wsp:rsid wsp:val=&quot;00FF568F&quot;/&gt;&lt;/wsp:rsids&gt;&lt;/w:docPr&gt;&lt;w:body&gt;&lt;wx:sect&gt;&lt;w:p wsp:rsidR=&quot;00000000&quot; wsp:rsidRDefault=&quot;00221FD3&quot; wsp:rsidP=&quot;00221FD3&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m:rPr&gt;&lt;m:nor/&gt;&lt;/m:rPr&gt;&lt;w:rPr&gt;&lt;w:rFonts w:ascii=&quot;Cambria Math&quot; w:h-ansi=&quot;Cambria Math&quot;/&gt;&lt;wx:font wx:val=&quot;Cambria Math&quot;/&gt;&lt;/w:rPr&gt;&lt;m:t&gt;RNTI&lt;/m:t&gt;&lt;/m:r&gt;&lt;/m:sub&gt;&lt;/m:sSub&gt;&lt;m:r&gt;&lt;w:rPr&gt;&lt;w:rFonts w:ascii=&quot;Cambria Math&quot; w:h-ansi=&quot;Cambria Math&quot;/&gt;&lt;wx:font wx:val=&quot;Cambria Math&quot;/&gt;&lt;w:i/&gt;&lt;/w:rPr&gt;&lt;m:t&gt;=0&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6" o:title="" chromakey="white"/>
                </v:shape>
              </w:pict>
            </w:r>
            <w:r>
              <w:instrText xml:space="preserve"> </w:instrText>
            </w:r>
            <w:r>
              <w:fldChar w:fldCharType="separate"/>
            </w:r>
            <w:r w:rsidR="00EF1A7F">
              <w:rPr>
                <w:position w:val="-4"/>
              </w:rPr>
              <w:pict w14:anchorId="19FD428F">
                <v:shape id="_x0000_i1028" type="#_x0000_t75" style="width:36.4pt;height:10.1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webPageEncoding w:val=&quot;windows-1252&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617FF4&quot;/&gt;&lt;wsp:rsid wsp:val=&quot;00001585&quot;/&gt;&lt;wsp:rsid wsp:val=&quot;00002D80&quot;/&gt;&lt;wsp:rsid wsp:val=&quot;000038A8&quot;/&gt;&lt;wsp:rsid wsp:val=&quot;00003D12&quot;/&gt;&lt;wsp:rsid wsp:val=&quot;00005AAD&quot;/&gt;&lt;wsp:rsid wsp:val=&quot;0000612E&quot;/&gt;&lt;wsp:rsid wsp:val=&quot;00006D3E&quot;/&gt;&lt;wsp:rsid wsp:val=&quot;00011083&quot;/&gt;&lt;wsp:rsid wsp:val=&quot;000119C0&quot;/&gt;&lt;wsp:rsid wsp:val=&quot;00012A2A&quot;/&gt;&lt;wsp:rsid wsp:val=&quot;00012E0D&quot;/&gt;&lt;wsp:rsid wsp:val=&quot;00016452&quot;/&gt;&lt;wsp:rsid wsp:val=&quot;00016BA0&quot;/&gt;&lt;wsp:rsid wsp:val=&quot;00017045&quot;/&gt;&lt;wsp:rsid wsp:val=&quot;00022200&quot;/&gt;&lt;wsp:rsid wsp:val=&quot;00022F79&quot;/&gt;&lt;wsp:rsid wsp:val=&quot;00023420&quot;/&gt;&lt;wsp:rsid wsp:val=&quot;00024555&quot;/&gt;&lt;wsp:rsid wsp:val=&quot;00024DA3&quot;/&gt;&lt;wsp:rsid wsp:val=&quot;0002536C&quot;/&gt;&lt;wsp:rsid wsp:val=&quot;00026235&quot;/&gt;&lt;wsp:rsid wsp:val=&quot;00030F6A&quot;/&gt;&lt;wsp:rsid wsp:val=&quot;00032E33&quot;/&gt;&lt;wsp:rsid wsp:val=&quot;000337B8&quot;/&gt;&lt;wsp:rsid wsp:val=&quot;0003397D&quot;/&gt;&lt;wsp:rsid wsp:val=&quot;00034D1A&quot;/&gt;&lt;wsp:rsid wsp:val=&quot;00036334&quot;/&gt;&lt;wsp:rsid wsp:val=&quot;00041216&quot;/&gt;&lt;wsp:rsid wsp:val=&quot;00041CE6&quot;/&gt;&lt;wsp:rsid wsp:val=&quot;0004250C&quot;/&gt;&lt;wsp:rsid wsp:val=&quot;00043ED1&quot;/&gt;&lt;wsp:rsid wsp:val=&quot;00044215&quot;/&gt;&lt;wsp:rsid wsp:val=&quot;0004544D&quot;/&gt;&lt;wsp:rsid wsp:val=&quot;0004586A&quot;/&gt;&lt;wsp:rsid wsp:val=&quot;00045CAF&quot;/&gt;&lt;wsp:rsid wsp:val=&quot;00045DD8&quot;/&gt;&lt;wsp:rsid wsp:val=&quot;00046833&quot;/&gt;&lt;wsp:rsid wsp:val=&quot;00046EDB&quot;/&gt;&lt;wsp:rsid wsp:val=&quot;000473C5&quot;/&gt;&lt;wsp:rsid wsp:val=&quot;000478FE&quot;/&gt;&lt;wsp:rsid wsp:val=&quot;00050937&quot;/&gt;&lt;wsp:rsid wsp:val=&quot;00050AEA&quot;/&gt;&lt;wsp:rsid wsp:val=&quot;00051646&quot;/&gt;&lt;wsp:rsid wsp:val=&quot;00051D7C&quot;/&gt;&lt;wsp:rsid wsp:val=&quot;0005692B&quot;/&gt;&lt;wsp:rsid wsp:val=&quot;00057323&quot;/&gt;&lt;wsp:rsid wsp:val=&quot;0006168A&quot;/&gt;&lt;wsp:rsid wsp:val=&quot;000622DA&quot;/&gt;&lt;wsp:rsid wsp:val=&quot;00062576&quot;/&gt;&lt;wsp:rsid wsp:val=&quot;00062A74&quot;/&gt;&lt;wsp:rsid wsp:val=&quot;00062E33&quot;/&gt;&lt;wsp:rsid wsp:val=&quot;00064217&quot;/&gt;&lt;wsp:rsid wsp:val=&quot;00064909&quot;/&gt;&lt;wsp:rsid wsp:val=&quot;00065047&quot;/&gt;&lt;wsp:rsid wsp:val=&quot;00070D0C&quot;/&gt;&lt;wsp:rsid wsp:val=&quot;00071BE8&quot;/&gt;&lt;wsp:rsid wsp:val=&quot;0007265D&quot;/&gt;&lt;wsp:rsid wsp:val=&quot;00072E66&quot;/&gt;&lt;wsp:rsid wsp:val=&quot;00074DD5&quot;/&gt;&lt;wsp:rsid wsp:val=&quot;0007511F&quot;/&gt;&lt;wsp:rsid wsp:val=&quot;00075853&quot;/&gt;&lt;wsp:rsid wsp:val=&quot;00075992&quot;/&gt;&lt;wsp:rsid wsp:val=&quot;00082919&quot;/&gt;&lt;wsp:rsid wsp:val=&quot;000835E1&quot;/&gt;&lt;wsp:rsid wsp:val=&quot;00083C41&quot;/&gt;&lt;wsp:rsid wsp:val=&quot;000864E9&quot;/&gt;&lt;wsp:rsid wsp:val=&quot;0008772F&quot;/&gt;&lt;wsp:rsid wsp:val=&quot;0009083B&quot;/&gt;&lt;wsp:rsid wsp:val=&quot;000933C8&quot;/&gt;&lt;wsp:rsid wsp:val=&quot;00093E30&quot;/&gt;&lt;wsp:rsid wsp:val=&quot;0009501F&quot;/&gt;&lt;wsp:rsid wsp:val=&quot;00095A55&quot;/&gt;&lt;wsp:rsid wsp:val=&quot;0009681B&quot;/&gt;&lt;wsp:rsid wsp:val=&quot;00096BF8&quot;/&gt;&lt;wsp:rsid wsp:val=&quot;00096F7C&quot;/&gt;&lt;wsp:rsid wsp:val=&quot;000A6F38&quot;/&gt;&lt;wsp:rsid wsp:val=&quot;000B1157&quot;/&gt;&lt;wsp:rsid wsp:val=&quot;000B215B&quot;/&gt;&lt;wsp:rsid wsp:val=&quot;000B2A96&quot;/&gt;&lt;wsp:rsid wsp:val=&quot;000B2FC0&quot;/&gt;&lt;wsp:rsid wsp:val=&quot;000B326F&quot;/&gt;&lt;wsp:rsid wsp:val=&quot;000B391E&quot;/&gt;&lt;wsp:rsid wsp:val=&quot;000B4E46&quot;/&gt;&lt;wsp:rsid wsp:val=&quot;000B6124&quot;/&gt;&lt;wsp:rsid wsp:val=&quot;000C1AA6&quot;/&gt;&lt;wsp:rsid wsp:val=&quot;000C25B8&quot;/&gt;&lt;wsp:rsid wsp:val=&quot;000C2EA1&quot;/&gt;&lt;wsp:rsid wsp:val=&quot;000C3C80&quot;/&gt;&lt;wsp:rsid wsp:val=&quot;000C3E78&quot;/&gt;&lt;wsp:rsid wsp:val=&quot;000C75D0&quot;/&gt;&lt;wsp:rsid wsp:val=&quot;000D09DE&quot;/&gt;&lt;wsp:rsid wsp:val=&quot;000D2475&quot;/&gt;&lt;wsp:rsid wsp:val=&quot;000D2901&quot;/&gt;&lt;wsp:rsid wsp:val=&quot;000D3F6B&quot;/&gt;&lt;wsp:rsid wsp:val=&quot;000E1DC7&quot;/&gt;&lt;wsp:rsid wsp:val=&quot;000E33A7&quot;/&gt;&lt;wsp:rsid wsp:val=&quot;000E4053&quot;/&gt;&lt;wsp:rsid wsp:val=&quot;000E507D&quot;/&gt;&lt;wsp:rsid wsp:val=&quot;000E66BC&quot;/&gt;&lt;wsp:rsid wsp:val=&quot;000E6CF1&quot;/&gt;&lt;wsp:rsid wsp:val=&quot;000E7556&quot;/&gt;&lt;wsp:rsid wsp:val=&quot;000E7883&quot;/&gt;&lt;wsp:rsid wsp:val=&quot;000E78CA&quot;/&gt;&lt;wsp:rsid wsp:val=&quot;000F0202&quot;/&gt;&lt;wsp:rsid wsp:val=&quot;000F0282&quot;/&gt;&lt;wsp:rsid wsp:val=&quot;000F11AD&quot;/&gt;&lt;wsp:rsid wsp:val=&quot;000F5653&quot;/&gt;&lt;wsp:rsid wsp:val=&quot;000F70F2&quot;/&gt;&lt;wsp:rsid wsp:val=&quot;00100473&quot;/&gt;&lt;wsp:rsid wsp:val=&quot;00102205&quot;/&gt;&lt;wsp:rsid wsp:val=&quot;001048A5&quot;/&gt;&lt;wsp:rsid wsp:val=&quot;001048F9&quot;/&gt;&lt;wsp:rsid wsp:val=&quot;00104DF9&quot;/&gt;&lt;wsp:rsid wsp:val=&quot;00105617&quot;/&gt;&lt;wsp:rsid wsp:val=&quot;001065D9&quot;/&gt;&lt;wsp:rsid wsp:val=&quot;00110001&quot;/&gt;&lt;wsp:rsid wsp:val=&quot;0011042F&quot;/&gt;&lt;wsp:rsid wsp:val=&quot;00110AE2&quot;/&gt;&lt;wsp:rsid wsp:val=&quot;00111CC2&quot;/&gt;&lt;wsp:rsid wsp:val=&quot;0011668A&quot;/&gt;&lt;wsp:rsid wsp:val=&quot;0011716F&quot;/&gt;&lt;wsp:rsid wsp:val=&quot;00117C6C&quot;/&gt;&lt;wsp:rsid wsp:val=&quot;00121C06&quot;/&gt;&lt;wsp:rsid wsp:val=&quot;00122120&quot;/&gt;&lt;wsp:rsid wsp:val=&quot;00122919&quot;/&gt;&lt;wsp:rsid wsp:val=&quot;001238B2&quot;/&gt;&lt;wsp:rsid wsp:val=&quot;00123AC6&quot;/&gt;&lt;wsp:rsid wsp:val=&quot;001268ED&quot;/&gt;&lt;wsp:rsid wsp:val=&quot;00126B33&quot;/&gt;&lt;wsp:rsid wsp:val=&quot;00127404&quot;/&gt;&lt;wsp:rsid wsp:val=&quot;0012751C&quot;/&gt;&lt;wsp:rsid wsp:val=&quot;001301C6&quot;/&gt;&lt;wsp:rsid wsp:val=&quot;001311C2&quot;/&gt;&lt;wsp:rsid wsp:val=&quot;00134549&quot;/&gt;&lt;wsp:rsid wsp:val=&quot;00134A06&quot;/&gt;&lt;wsp:rsid wsp:val=&quot;00134BAA&quot;/&gt;&lt;wsp:rsid wsp:val=&quot;00136050&quot;/&gt;&lt;wsp:rsid wsp:val=&quot;00137B7B&quot;/&gt;&lt;wsp:rsid wsp:val=&quot;00142148&quot;/&gt;&lt;wsp:rsid wsp:val=&quot;0014240F&quot;/&gt;&lt;wsp:rsid wsp:val=&quot;00143174&quot;/&gt;&lt;wsp:rsid wsp:val=&quot;0014355A&quot;/&gt;&lt;wsp:rsid wsp:val=&quot;00144A33&quot;/&gt;&lt;wsp:rsid wsp:val=&quot;00146A0D&quot;/&gt;&lt;wsp:rsid wsp:val=&quot;00147A43&quot;/&gt;&lt;wsp:rsid wsp:val=&quot;00150F94&quot;/&gt;&lt;wsp:rsid wsp:val=&quot;0015160B&quot;/&gt;&lt;wsp:rsid wsp:val=&quot;00152DFD&quot;/&gt;&lt;wsp:rsid wsp:val=&quot;00156520&quot;/&gt;&lt;wsp:rsid wsp:val=&quot;00157D88&quot;/&gt;&lt;wsp:rsid wsp:val=&quot;00160223&quot;/&gt;&lt;wsp:rsid wsp:val=&quot;00162F8C&quot;/&gt;&lt;wsp:rsid wsp:val=&quot;00163402&quot;/&gt;&lt;wsp:rsid wsp:val=&quot;00163FF3&quot;/&gt;&lt;wsp:rsid wsp:val=&quot;00164EE9&quot;/&gt;&lt;wsp:rsid wsp:val=&quot;00165256&quot;/&gt;&lt;wsp:rsid wsp:val=&quot;001654EB&quot;/&gt;&lt;wsp:rsid wsp:val=&quot;00166439&quot;/&gt;&lt;wsp:rsid wsp:val=&quot;0016658C&quot;/&gt;&lt;wsp:rsid wsp:val=&quot;00167F1B&quot;/&gt;&lt;wsp:rsid wsp:val=&quot;00170284&quot;/&gt;&lt;wsp:rsid wsp:val=&quot;0017170D&quot;/&gt;&lt;wsp:rsid wsp:val=&quot;00171EC5&quot;/&gt;&lt;wsp:rsid wsp:val=&quot;00172744&quot;/&gt;&lt;wsp:rsid wsp:val=&quot;00173053&quot;/&gt;&lt;wsp:rsid wsp:val=&quot;00173493&quot;/&gt;&lt;wsp:rsid wsp:val=&quot;001761C1&quot;/&gt;&lt;wsp:rsid wsp:val=&quot;00177447&quot;/&gt;&lt;wsp:rsid wsp:val=&quot;001804A7&quot;/&gt;&lt;wsp:rsid wsp:val=&quot;00181456&quot;/&gt;&lt;wsp:rsid wsp:val=&quot;00182487&quot;/&gt;&lt;wsp:rsid wsp:val=&quot;00182612&quot;/&gt;&lt;wsp:rsid wsp:val=&quot;00183EEE&quot;/&gt;&lt;wsp:rsid wsp:val=&quot;0018696D&quot;/&gt;&lt;wsp:rsid wsp:val=&quot;0019099F&quot;/&gt;&lt;wsp:rsid wsp:val=&quot;00192D27&quot;/&gt;&lt;wsp:rsid wsp:val=&quot;001943B0&quot;/&gt;&lt;wsp:rsid wsp:val=&quot;001A0E48&quot;/&gt;&lt;wsp:rsid wsp:val=&quot;001A23D2&quot;/&gt;&lt;wsp:rsid wsp:val=&quot;001A4F26&quot;/&gt;&lt;wsp:rsid wsp:val=&quot;001A6521&quot;/&gt;&lt;wsp:rsid wsp:val=&quot;001A7019&quot;/&gt;&lt;wsp:rsid wsp:val=&quot;001A70CB&quot;/&gt;&lt;wsp:rsid wsp:val=&quot;001B2199&quot;/&gt;&lt;wsp:rsid wsp:val=&quot;001C10A4&quot;/&gt;&lt;wsp:rsid wsp:val=&quot;001C23C1&quot;/&gt;&lt;wsp:rsid wsp:val=&quot;001C2A5B&quot;/&gt;&lt;wsp:rsid wsp:val=&quot;001C2F51&quot;/&gt;&lt;wsp:rsid wsp:val=&quot;001C3631&quot;/&gt;&lt;wsp:rsid wsp:val=&quot;001C3CB6&quot;/&gt;&lt;wsp:rsid wsp:val=&quot;001C763E&quot;/&gt;&lt;wsp:rsid wsp:val=&quot;001C767D&quot;/&gt;&lt;wsp:rsid wsp:val=&quot;001D0A3B&quot;/&gt;&lt;wsp:rsid wsp:val=&quot;001D3758&quot;/&gt;&lt;wsp:rsid wsp:val=&quot;001D67DE&quot;/&gt;&lt;wsp:rsid wsp:val=&quot;001E0D31&quot;/&gt;&lt;wsp:rsid wsp:val=&quot;001E3991&quot;/&gt;&lt;wsp:rsid wsp:val=&quot;001E5290&quot;/&gt;&lt;wsp:rsid wsp:val=&quot;001E597F&quot;/&gt;&lt;wsp:rsid wsp:val=&quot;001E60E9&quot;/&gt;&lt;wsp:rsid wsp:val=&quot;001E6212&quot;/&gt;&lt;wsp:rsid wsp:val=&quot;001F1445&quot;/&gt;&lt;wsp:rsid wsp:val=&quot;001F14E8&quot;/&gt;&lt;wsp:rsid wsp:val=&quot;001F2F76&quot;/&gt;&lt;wsp:rsid wsp:val=&quot;001F35CA&quot;/&gt;&lt;wsp:rsid wsp:val=&quot;001F38EF&quot;/&gt;&lt;wsp:rsid wsp:val=&quot;001F570C&quot;/&gt;&lt;wsp:rsid wsp:val=&quot;001F6253&quot;/&gt;&lt;wsp:rsid wsp:val=&quot;001F75FA&quot;/&gt;&lt;wsp:rsid wsp:val=&quot;001F7883&quot;/&gt;&lt;wsp:rsid wsp:val=&quot;00200BF4&quot;/&gt;&lt;wsp:rsid wsp:val=&quot;002015DB&quot;/&gt;&lt;wsp:rsid wsp:val=&quot;0020181B&quot;/&gt;&lt;wsp:rsid wsp:val=&quot;00202588&quot;/&gt;&lt;wsp:rsid wsp:val=&quot;002048BD&quot;/&gt;&lt;wsp:rsid wsp:val=&quot;00206699&quot;/&gt;&lt;wsp:rsid wsp:val=&quot;00207358&quot;/&gt;&lt;wsp:rsid wsp:val=&quot;002126B8&quot;/&gt;&lt;wsp:rsid wsp:val=&quot;00216AD6&quot;/&gt;&lt;wsp:rsid wsp:val=&quot;00217189&quot;/&gt;&lt;wsp:rsid wsp:val=&quot;00217E7E&quot;/&gt;&lt;wsp:rsid wsp:val=&quot;00217FEC&quot;/&gt;&lt;wsp:rsid wsp:val=&quot;00221FD3&quot;/&gt;&lt;wsp:rsid wsp:val=&quot;00224221&quot;/&gt;&lt;wsp:rsid wsp:val=&quot;00224DA2&quot;/&gt;&lt;wsp:rsid wsp:val=&quot;00226B64&quot;/&gt;&lt;wsp:rsid wsp:val=&quot;0022712F&quot;/&gt;&lt;wsp:rsid wsp:val=&quot;00231159&quot;/&gt;&lt;wsp:rsid wsp:val=&quot;00234F39&quot;/&gt;&lt;wsp:rsid wsp:val=&quot;00235486&quot;/&gt;&lt;wsp:rsid wsp:val=&quot;002354EF&quot;/&gt;&lt;wsp:rsid wsp:val=&quot;0023739B&quot;/&gt;&lt;wsp:rsid wsp:val=&quot;002421B6&quot;/&gt;&lt;wsp:rsid wsp:val=&quot;00242397&quot;/&gt;&lt;wsp:rsid wsp:val=&quot;002426C8&quot;/&gt;&lt;wsp:rsid wsp:val=&quot;00242AE9&quot;/&gt;&lt;wsp:rsid wsp:val=&quot;00243022&quot;/&gt;&lt;wsp:rsid wsp:val=&quot;00243D81&quot;/&gt;&lt;wsp:rsid wsp:val=&quot;00243DA3&quot;/&gt;&lt;wsp:rsid wsp:val=&quot;00244FC1&quot;/&gt;&lt;wsp:rsid wsp:val=&quot;0024558A&quot;/&gt;&lt;wsp:rsid wsp:val=&quot;00245AC2&quot;/&gt;&lt;wsp:rsid wsp:val=&quot;00245B05&quot;/&gt;&lt;wsp:rsid wsp:val=&quot;00245D1B&quot;/&gt;&lt;wsp:rsid wsp:val=&quot;002463C5&quot;/&gt;&lt;wsp:rsid wsp:val=&quot;00246FBA&quot;/&gt;&lt;wsp:rsid wsp:val=&quot;00247049&quot;/&gt;&lt;wsp:rsid wsp:val=&quot;00247BD1&quot;/&gt;&lt;wsp:rsid wsp:val=&quot;00247EB1&quot;/&gt;&lt;wsp:rsid wsp:val=&quot;00250262&quot;/&gt;&lt;wsp:rsid wsp:val=&quot;00250538&quot;/&gt;&lt;wsp:rsid wsp:val=&quot;00255C77&quot;/&gt;&lt;wsp:rsid wsp:val=&quot;0025787C&quot;/&gt;&lt;wsp:rsid wsp:val=&quot;0026652B&quot;/&gt;&lt;wsp:rsid wsp:val=&quot;00266A0A&quot;/&gt;&lt;wsp:rsid wsp:val=&quot;002676D7&quot;/&gt;&lt;wsp:rsid wsp:val=&quot;00267C91&quot;/&gt;&lt;wsp:rsid wsp:val=&quot;00267E60&quot;/&gt;&lt;wsp:rsid wsp:val=&quot;0027067C&quot;/&gt;&lt;wsp:rsid wsp:val=&quot;00274D3A&quot;/&gt;&lt;wsp:rsid wsp:val=&quot;00274E46&quot;/&gt;&lt;wsp:rsid wsp:val=&quot;0027671F&quot;/&gt;&lt;wsp:rsid wsp:val=&quot;002814EE&quot;/&gt;&lt;wsp:rsid wsp:val=&quot;002817D8&quot;/&gt;&lt;wsp:rsid wsp:val=&quot;002854CF&quot;/&gt;&lt;wsp:rsid wsp:val=&quot;0028727D&quot;/&gt;&lt;wsp:rsid wsp:val=&quot;00290080&quot;/&gt;&lt;wsp:rsid wsp:val=&quot;0029195F&quot;/&gt;&lt;wsp:rsid wsp:val=&quot;00291C07&quot;/&gt;&lt;wsp:rsid wsp:val=&quot;00291C0E&quot;/&gt;&lt;wsp:rsid wsp:val=&quot;002945D4&quot;/&gt;&lt;wsp:rsid wsp:val=&quot;002A0C31&quot;/&gt;&lt;wsp:rsid wsp:val=&quot;002A1C97&quot;/&gt;&lt;wsp:rsid wsp:val=&quot;002A472E&quot;/&gt;&lt;wsp:rsid wsp:val=&quot;002A4F73&quot;/&gt;&lt;wsp:rsid wsp:val=&quot;002A6D1B&quot;/&gt;&lt;wsp:rsid wsp:val=&quot;002A6DFE&quot;/&gt;&lt;wsp:rsid wsp:val=&quot;002A7085&quot;/&gt;&lt;wsp:rsid wsp:val=&quot;002A7834&quot;/&gt;&lt;wsp:rsid wsp:val=&quot;002B1D9A&quot;/&gt;&lt;wsp:rsid wsp:val=&quot;002B1FBF&quot;/&gt;&lt;wsp:rsid wsp:val=&quot;002B26C9&quot;/&gt;&lt;wsp:rsid wsp:val=&quot;002B3305&quot;/&gt;&lt;wsp:rsid wsp:val=&quot;002B38E7&quot;/&gt;&lt;wsp:rsid wsp:val=&quot;002B51FC&quot;/&gt;&lt;wsp:rsid wsp:val=&quot;002B655B&quot;/&gt;&lt;wsp:rsid wsp:val=&quot;002C14D5&quot;/&gt;&lt;wsp:rsid wsp:val=&quot;002C1955&quot;/&gt;&lt;wsp:rsid wsp:val=&quot;002C1C54&quot;/&gt;&lt;wsp:rsid wsp:val=&quot;002C2141&quot;/&gt;&lt;wsp:rsid wsp:val=&quot;002C2C43&quot;/&gt;&lt;wsp:rsid wsp:val=&quot;002C3C33&quot;/&gt;&lt;wsp:rsid wsp:val=&quot;002C5256&quot;/&gt;&lt;wsp:rsid wsp:val=&quot;002C75CF&quot;/&gt;&lt;wsp:rsid wsp:val=&quot;002D04B2&quot;/&gt;&lt;wsp:rsid wsp:val=&quot;002D1CAF&quot;/&gt;&lt;wsp:rsid wsp:val=&quot;002D335B&quot;/&gt;&lt;wsp:rsid wsp:val=&quot;002D3DBF&quot;/&gt;&lt;wsp:rsid wsp:val=&quot;002D641F&quot;/&gt;&lt;wsp:rsid wsp:val=&quot;002D72D9&quot;/&gt;&lt;wsp:rsid wsp:val=&quot;002E04F9&quot;/&gt;&lt;wsp:rsid wsp:val=&quot;002E0567&quot;/&gt;&lt;wsp:rsid wsp:val=&quot;002E0A88&quot;/&gt;&lt;wsp:rsid wsp:val=&quot;002E2805&quot;/&gt;&lt;wsp:rsid wsp:val=&quot;002E383E&quot;/&gt;&lt;wsp:rsid wsp:val=&quot;002F1C19&quot;/&gt;&lt;wsp:rsid wsp:val=&quot;002F4AD0&quot;/&gt;&lt;wsp:rsid wsp:val=&quot;002F4C27&quot;/&gt;&lt;wsp:rsid wsp:val=&quot;002F52F8&quot;/&gt;&lt;wsp:rsid wsp:val=&quot;002F61B6&quot;/&gt;&lt;wsp:rsid wsp:val=&quot;002F638C&quot;/&gt;&lt;wsp:rsid wsp:val=&quot;002F7CDE&quot;/&gt;&lt;wsp:rsid wsp:val=&quot;00301251&quot;/&gt;&lt;wsp:rsid wsp:val=&quot;00301372&quot;/&gt;&lt;wsp:rsid wsp:val=&quot;00302A4A&quot;/&gt;&lt;wsp:rsid wsp:val=&quot;0030304B&quot;/&gt;&lt;wsp:rsid wsp:val=&quot;00303E2A&quot;/&gt;&lt;wsp:rsid wsp:val=&quot;00303E49&quot;/&gt;&lt;wsp:rsid wsp:val=&quot;00306771&quot;/&gt;&lt;wsp:rsid wsp:val=&quot;00307046&quot;/&gt;&lt;wsp:rsid wsp:val=&quot;00311B8D&quot;/&gt;&lt;wsp:rsid wsp:val=&quot;00313884&quot;/&gt;&lt;wsp:rsid wsp:val=&quot;00314B6E&quot;/&gt;&lt;wsp:rsid wsp:val=&quot;00315EF8&quot;/&gt;&lt;wsp:rsid wsp:val=&quot;003170E1&quot;/&gt;&lt;wsp:rsid wsp:val=&quot;00317C0B&quot;/&gt;&lt;wsp:rsid wsp:val=&quot;0033080F&quot;/&gt;&lt;wsp:rsid wsp:val=&quot;00330AA6&quot;/&gt;&lt;wsp:rsid wsp:val=&quot;0033109A&quot;/&gt;&lt;wsp:rsid wsp:val=&quot;003314AB&quot;/&gt;&lt;wsp:rsid wsp:val=&quot;00331500&quot;/&gt;&lt;wsp:rsid wsp:val=&quot;00332E25&quot;/&gt;&lt;wsp:rsid wsp:val=&quot;00334588&quot;/&gt;&lt;wsp:rsid wsp:val=&quot;00335528&quot;/&gt;&lt;wsp:rsid wsp:val=&quot;0034187D&quot;/&gt;&lt;wsp:rsid wsp:val=&quot;003429CE&quot;/&gt;&lt;wsp:rsid wsp:val=&quot;0034380B&quot;/&gt;&lt;wsp:rsid wsp:val=&quot;0034437E&quot;/&gt;&lt;wsp:rsid wsp:val=&quot;003447FB&quot;/&gt;&lt;wsp:rsid wsp:val=&quot;0035047C&quot;/&gt;&lt;wsp:rsid wsp:val=&quot;00352333&quot;/&gt;&lt;wsp:rsid wsp:val=&quot;00352793&quot;/&gt;&lt;wsp:rsid wsp:val=&quot;003570F2&quot;/&gt;&lt;wsp:rsid wsp:val=&quot;0035775F&quot;/&gt;&lt;wsp:rsid wsp:val=&quot;00360266&quot;/&gt;&lt;wsp:rsid wsp:val=&quot;003605A9&quot;/&gt;&lt;wsp:rsid wsp:val=&quot;003605C4&quot;/&gt;&lt;wsp:rsid wsp:val=&quot;003606C5&quot;/&gt;&lt;wsp:rsid wsp:val=&quot;00365001&quot;/&gt;&lt;wsp:rsid wsp:val=&quot;003663F8&quot;/&gt;&lt;wsp:rsid wsp:val=&quot;00367713&quot;/&gt;&lt;wsp:rsid wsp:val=&quot;00373293&quot;/&gt;&lt;wsp:rsid wsp:val=&quot;00374315&quot;/&gt;&lt;wsp:rsid wsp:val=&quot;00375488&quot;/&gt;&lt;wsp:rsid wsp:val=&quot;00385D27&quot;/&gt;&lt;wsp:rsid wsp:val=&quot;0038651D&quot;/&gt;&lt;wsp:rsid wsp:val=&quot;00391A4A&quot;/&gt;&lt;wsp:rsid wsp:val=&quot;0039295B&quot;/&gt;&lt;wsp:rsid wsp:val=&quot;00392DE4&quot;/&gt;&lt;wsp:rsid wsp:val=&quot;00393C6B&quot;/&gt;&lt;wsp:rsid wsp:val=&quot;003945B9&quot;/&gt;&lt;wsp:rsid wsp:val=&quot;00394DDA&quot;/&gt;&lt;wsp:rsid wsp:val=&quot;00397D54&quot;/&gt;&lt;wsp:rsid wsp:val=&quot;003A07CC&quot;/&gt;&lt;wsp:rsid wsp:val=&quot;003A1B84&quot;/&gt;&lt;wsp:rsid wsp:val=&quot;003A44BA&quot;/&gt;&lt;wsp:rsid wsp:val=&quot;003A62F2&quot;/&gt;&lt;wsp:rsid wsp:val=&quot;003A679B&quot;/&gt;&lt;wsp:rsid wsp:val=&quot;003B30F0&quot;/&gt;&lt;wsp:rsid wsp:val=&quot;003B3358&quot;/&gt;&lt;wsp:rsid wsp:val=&quot;003B5B85&quot;/&gt;&lt;wsp:rsid wsp:val=&quot;003B7306&quot;/&gt;&lt;wsp:rsid wsp:val=&quot;003B7F0A&quot;/&gt;&lt;wsp:rsid wsp:val=&quot;003C2D3C&quot;/&gt;&lt;wsp:rsid wsp:val=&quot;003C573F&quot;/&gt;&lt;wsp:rsid wsp:val=&quot;003C5DEE&quot;/&gt;&lt;wsp:rsid wsp:val=&quot;003D2D8F&quot;/&gt;&lt;wsp:rsid wsp:val=&quot;003D61D4&quot;/&gt;&lt;wsp:rsid wsp:val=&quot;003D6285&quot;/&gt;&lt;wsp:rsid wsp:val=&quot;003D7AA1&quot;/&gt;&lt;wsp:rsid wsp:val=&quot;003D7E0A&quot;/&gt;&lt;wsp:rsid wsp:val=&quot;003E0018&quot;/&gt;&lt;wsp:rsid wsp:val=&quot;003E0723&quot;/&gt;&lt;wsp:rsid wsp:val=&quot;003E1FD8&quot;/&gt;&lt;wsp:rsid wsp:val=&quot;003E2725&quot;/&gt;&lt;wsp:rsid wsp:val=&quot;003E40E1&quot;/&gt;&lt;wsp:rsid wsp:val=&quot;003E59C7&quot;/&gt;&lt;wsp:rsid wsp:val=&quot;003E7B80&quot;/&gt;&lt;wsp:rsid wsp:val=&quot;003F03D8&quot;/&gt;&lt;wsp:rsid wsp:val=&quot;003F089D&quot;/&gt;&lt;wsp:rsid wsp:val=&quot;003F1D1B&quot;/&gt;&lt;wsp:rsid wsp:val=&quot;003F74A9&quot;/&gt;&lt;wsp:rsid wsp:val=&quot;003F76C2&quot;/&gt;&lt;wsp:rsid wsp:val=&quot;003F77B4&quot;/&gt;&lt;wsp:rsid wsp:val=&quot;004004D5&quot;/&gt;&lt;wsp:rsid wsp:val=&quot;004007F0&quot;/&gt;&lt;wsp:rsid wsp:val=&quot;00401A10&quot;/&gt;&lt;wsp:rsid wsp:val=&quot;00403B72&quot;/&gt;&lt;wsp:rsid wsp:val=&quot;0040487A&quot;/&gt;&lt;wsp:rsid wsp:val=&quot;004063E0&quot;/&gt;&lt;wsp:rsid wsp:val=&quot;004066FF&quot;/&gt;&lt;wsp:rsid wsp:val=&quot;004105C9&quot;/&gt;&lt;wsp:rsid wsp:val=&quot;00410B74&quot;/&gt;&lt;wsp:rsid wsp:val=&quot;00415177&quot;/&gt;&lt;wsp:rsid wsp:val=&quot;0041526C&quot;/&gt;&lt;wsp:rsid wsp:val=&quot;00417D62&quot;/&gt;&lt;wsp:rsid wsp:val=&quot;00420A32&quot;/&gt;&lt;wsp:rsid wsp:val=&quot;00420BAB&quot;/&gt;&lt;wsp:rsid wsp:val=&quot;004212EA&quot;/&gt;&lt;wsp:rsid wsp:val=&quot;00421BE7&quot;/&gt;&lt;wsp:rsid wsp:val=&quot;00422FE9&quot;/&gt;&lt;wsp:rsid wsp:val=&quot;004265A6&quot;/&gt;&lt;wsp:rsid wsp:val=&quot;004279BB&quot;/&gt;&lt;wsp:rsid wsp:val=&quot;00431A13&quot;/&gt;&lt;wsp:rsid wsp:val=&quot;00431D1E&quot;/&gt;&lt;wsp:rsid wsp:val=&quot;004321CA&quot;/&gt;&lt;wsp:rsid wsp:val=&quot;00433216&quot;/&gt;&lt;wsp:rsid wsp:val=&quot;00434F71&quot;/&gt;&lt;wsp:rsid wsp:val=&quot;00435C00&quot;/&gt;&lt;wsp:rsid wsp:val=&quot;004378DC&quot;/&gt;&lt;wsp:rsid wsp:val=&quot;004422DB&quot;/&gt;&lt;wsp:rsid wsp:val=&quot;00442735&quot;/&gt;&lt;wsp:rsid wsp:val=&quot;004434F2&quot;/&gt;&lt;wsp:rsid wsp:val=&quot;004462CC&quot;/&gt;&lt;wsp:rsid wsp:val=&quot;00446768&quot;/&gt;&lt;wsp:rsid wsp:val=&quot;0045193C&quot;/&gt;&lt;wsp:rsid wsp:val=&quot;0045201E&quot;/&gt;&lt;wsp:rsid wsp:val=&quot;00452B22&quot;/&gt;&lt;wsp:rsid wsp:val=&quot;00453CDE&quot;/&gt;&lt;wsp:rsid wsp:val=&quot;00455117&quot;/&gt;&lt;wsp:rsid wsp:val=&quot;00457E77&quot;/&gt;&lt;wsp:rsid wsp:val=&quot;00461DA8&quot;/&gt;&lt;wsp:rsid wsp:val=&quot;00463786&quot;/&gt;&lt;wsp:rsid wsp:val=&quot;00464305&quot;/&gt;&lt;wsp:rsid wsp:val=&quot;004646F1&quot;/&gt;&lt;wsp:rsid wsp:val=&quot;004648E9&quot;/&gt;&lt;wsp:rsid wsp:val=&quot;00465616&quot;/&gt;&lt;wsp:rsid wsp:val=&quot;00467C5A&quot;/&gt;&lt;wsp:rsid wsp:val=&quot;00470D57&quot;/&gt;&lt;wsp:rsid wsp:val=&quot;004751F1&quot;/&gt;&lt;wsp:rsid wsp:val=&quot;00475E66&quot;/&gt;&lt;wsp:rsid wsp:val=&quot;004823D7&quot;/&gt;&lt;wsp:rsid wsp:val=&quot;00482850&quot;/&gt;&lt;wsp:rsid wsp:val=&quot;00486056&quot;/&gt;&lt;wsp:rsid wsp:val=&quot;00487109&quot;/&gt;&lt;wsp:rsid wsp:val=&quot;00490415&quot;/&gt;&lt;wsp:rsid wsp:val=&quot;00491DAB&quot;/&gt;&lt;wsp:rsid wsp:val=&quot;00493D41&quot;/&gt;&lt;wsp:rsid wsp:val=&quot;004945D6&quot;/&gt;&lt;wsp:rsid wsp:val=&quot;004974D7&quot;/&gt;&lt;wsp:rsid wsp:val=&quot;004A0F2B&quot;/&gt;&lt;wsp:rsid wsp:val=&quot;004A4379&quot;/&gt;&lt;wsp:rsid wsp:val=&quot;004B0995&quot;/&gt;&lt;wsp:rsid wsp:val=&quot;004B2CD1&quot;/&gt;&lt;wsp:rsid wsp:val=&quot;004B3310&quot;/&gt;&lt;wsp:rsid wsp:val=&quot;004B6A00&quot;/&gt;&lt;wsp:rsid wsp:val=&quot;004B7FF8&quot;/&gt;&lt;wsp:rsid wsp:val=&quot;004C027B&quot;/&gt;&lt;wsp:rsid wsp:val=&quot;004C132D&quot;/&gt;&lt;wsp:rsid wsp:val=&quot;004C1698&quot;/&gt;&lt;wsp:rsid wsp:val=&quot;004C1C57&quot;/&gt;&lt;wsp:rsid wsp:val=&quot;004C2D7C&quot;/&gt;&lt;wsp:rsid wsp:val=&quot;004C3029&quot;/&gt;&lt;wsp:rsid wsp:val=&quot;004C3B22&quot;/&gt;&lt;wsp:rsid wsp:val=&quot;004C4594&quot;/&gt;&lt;wsp:rsid wsp:val=&quot;004C5A87&quot;/&gt;&lt;wsp:rsid wsp:val=&quot;004C5AEB&quot;/&gt;&lt;wsp:rsid wsp:val=&quot;004C72FA&quot;/&gt;&lt;wsp:rsid wsp:val=&quot;004D0AA6&quot;/&gt;&lt;wsp:rsid wsp:val=&quot;004D1386&quot;/&gt;&lt;wsp:rsid wsp:val=&quot;004D47FA&quot;/&gt;&lt;wsp:rsid wsp:val=&quot;004E0607&quot;/&gt;&lt;wsp:rsid wsp:val=&quot;004E060D&quot;/&gt;&lt;wsp:rsid wsp:val=&quot;004E2429&quot;/&gt;&lt;wsp:rsid wsp:val=&quot;004E3849&quot;/&gt;&lt;wsp:rsid wsp:val=&quot;004E6EE2&quot;/&gt;&lt;wsp:rsid wsp:val=&quot;004E7F06&quot;/&gt;&lt;wsp:rsid wsp:val=&quot;004F1495&quot;/&gt;&lt;wsp:rsid wsp:val=&quot;004F454D&quot;/&gt;&lt;wsp:rsid wsp:val=&quot;004F4F9D&quot;/&gt;&lt;wsp:rsid wsp:val=&quot;004F67CB&quot;/&gt;&lt;wsp:rsid wsp:val=&quot;004F7ADA&quot;/&gt;&lt;wsp:rsid wsp:val=&quot;0050011B&quot;/&gt;&lt;wsp:rsid wsp:val=&quot;005045F0&quot;/&gt;&lt;wsp:rsid wsp:val=&quot;005070D4&quot;/&gt;&lt;wsp:rsid wsp:val=&quot;0051347A&quot;/&gt;&lt;wsp:rsid wsp:val=&quot;005150DC&quot;/&gt;&lt;wsp:rsid wsp:val=&quot;00516441&quot;/&gt;&lt;wsp:rsid wsp:val=&quot;0051764C&quot;/&gt;&lt;wsp:rsid wsp:val=&quot;005209E5&quot;/&gt;&lt;wsp:rsid wsp:val=&quot;00523E57&quot;/&gt;&lt;wsp:rsid wsp:val=&quot;00526BAB&quot;/&gt;&lt;wsp:rsid wsp:val=&quot;005335CB&quot;/&gt;&lt;wsp:rsid wsp:val=&quot;00533987&quot;/&gt;&lt;wsp:rsid wsp:val=&quot;00534124&quot;/&gt;&lt;wsp:rsid wsp:val=&quot;00535139&quot;/&gt;&lt;wsp:rsid wsp:val=&quot;00535F5C&quot;/&gt;&lt;wsp:rsid wsp:val=&quot;00542C29&quot;/&gt;&lt;wsp:rsid wsp:val=&quot;00543732&quot;/&gt;&lt;wsp:rsid wsp:val=&quot;00543E46&quot;/&gt;&lt;wsp:rsid wsp:val=&quot;005446C1&quot;/&gt;&lt;wsp:rsid wsp:val=&quot;005455E1&quot;/&gt;&lt;wsp:rsid wsp:val=&quot;00546210&quot;/&gt;&lt;wsp:rsid wsp:val=&quot;005479C2&quot;/&gt;&lt;wsp:rsid wsp:val=&quot;005503D4&quot;/&gt;&lt;wsp:rsid wsp:val=&quot;0055043E&quot;/&gt;&lt;wsp:rsid wsp:val=&quot;0055186A&quot;/&gt;&lt;wsp:rsid wsp:val=&quot;00552168&quot;/&gt;&lt;wsp:rsid wsp:val=&quot;00553D51&quot;/&gt;&lt;wsp:rsid wsp:val=&quot;00553ECA&quot;/&gt;&lt;wsp:rsid wsp:val=&quot;00555562&quot;/&gt;&lt;wsp:rsid wsp:val=&quot;00555CBB&quot;/&gt;&lt;wsp:rsid wsp:val=&quot;0055641C&quot;/&gt;&lt;wsp:rsid wsp:val=&quot;00556EF4&quot;/&gt;&lt;wsp:rsid wsp:val=&quot;0056188C&quot;/&gt;&lt;wsp:rsid wsp:val=&quot;00563792&quot;/&gt;&lt;wsp:rsid wsp:val=&quot;00563866&quot;/&gt;&lt;wsp:rsid wsp:val=&quot;00565E35&quot;/&gt;&lt;wsp:rsid wsp:val=&quot;0056618E&quot;/&gt;&lt;wsp:rsid wsp:val=&quot;00567D8C&quot;/&gt;&lt;wsp:rsid wsp:val=&quot;00567DF9&quot;/&gt;&lt;wsp:rsid wsp:val=&quot;00570C54&quot;/&gt;&lt;wsp:rsid wsp:val=&quot;00576CC0&quot;/&gt;&lt;wsp:rsid wsp:val=&quot;00577705&quot;/&gt;&lt;wsp:rsid wsp:val=&quot;005804B5&quot;/&gt;&lt;wsp:rsid wsp:val=&quot;00583DF4&quot;/&gt;&lt;wsp:rsid wsp:val=&quot;0058582A&quot;/&gt;&lt;wsp:rsid wsp:val=&quot;00591F76&quot;/&gt;&lt;wsp:rsid wsp:val=&quot;0059384F&quot;/&gt;&lt;wsp:rsid wsp:val=&quot;00595476&quot;/&gt;&lt;wsp:rsid wsp:val=&quot;00595DBE&quot;/&gt;&lt;wsp:rsid wsp:val=&quot;0059615C&quot;/&gt;&lt;wsp:rsid wsp:val=&quot;00596474&quot;/&gt;&lt;wsp:rsid wsp:val=&quot;00597DD9&quot;/&gt;&lt;wsp:rsid wsp:val=&quot;005A7F8C&quot;/&gt;&lt;wsp:rsid wsp:val=&quot;005B06BD&quot;/&gt;&lt;wsp:rsid wsp:val=&quot;005B0E73&quot;/&gt;&lt;wsp:rsid wsp:val=&quot;005B195C&quot;/&gt;&lt;wsp:rsid wsp:val=&quot;005B4B5A&quot;/&gt;&lt;wsp:rsid wsp:val=&quot;005B54EC&quot;/&gt;&lt;wsp:rsid wsp:val=&quot;005B77FA&quot;/&gt;&lt;wsp:rsid wsp:val=&quot;005C1C5F&quot;/&gt;&lt;wsp:rsid wsp:val=&quot;005C244C&quot;/&gt;&lt;wsp:rsid wsp:val=&quot;005C43D7&quot;/&gt;&lt;wsp:rsid wsp:val=&quot;005C4C86&quot;/&gt;&lt;wsp:rsid wsp:val=&quot;005C5914&quot;/&gt;&lt;wsp:rsid wsp:val=&quot;005C5F5D&quot;/&gt;&lt;wsp:rsid wsp:val=&quot;005C697C&quot;/&gt;&lt;wsp:rsid wsp:val=&quot;005C7250&quot;/&gt;&lt;wsp:rsid wsp:val=&quot;005D1C72&quot;/&gt;&lt;wsp:rsid wsp:val=&quot;005D1CC7&quot;/&gt;&lt;wsp:rsid wsp:val=&quot;005D2787&quot;/&gt;&lt;wsp:rsid wsp:val=&quot;005D3848&quot;/&gt;&lt;wsp:rsid wsp:val=&quot;005D3916&quot;/&gt;&lt;wsp:rsid wsp:val=&quot;005D56FB&quot;/&gt;&lt;wsp:rsid wsp:val=&quot;005D5E7E&quot;/&gt;&lt;wsp:rsid wsp:val=&quot;005D631F&quot;/&gt;&lt;wsp:rsid wsp:val=&quot;005D6987&quot;/&gt;&lt;wsp:rsid wsp:val=&quot;005D6C7A&quot;/&gt;&lt;wsp:rsid wsp:val=&quot;005D76AA&quot;/&gt;&lt;wsp:rsid wsp:val=&quot;005E07E4&quot;/&gt;&lt;wsp:rsid wsp:val=&quot;005E09B2&quot;/&gt;&lt;wsp:rsid wsp:val=&quot;005E34F0&quot;/&gt;&lt;wsp:rsid wsp:val=&quot;005E4DD3&quot;/&gt;&lt;wsp:rsid wsp:val=&quot;005F0F80&quot;/&gt;&lt;wsp:rsid wsp:val=&quot;005F0FCC&quot;/&gt;&lt;wsp:rsid wsp:val=&quot;005F15D9&quot;/&gt;&lt;wsp:rsid wsp:val=&quot;005F2F8F&quot;/&gt;&lt;wsp:rsid wsp:val=&quot;005F3BD8&quot;/&gt;&lt;wsp:rsid wsp:val=&quot;005F592E&quot;/&gt;&lt;wsp:rsid wsp:val=&quot;0060018B&quot;/&gt;&lt;wsp:rsid wsp:val=&quot;00602BE0&quot;/&gt;&lt;wsp:rsid wsp:val=&quot;00603DAF&quot;/&gt;&lt;wsp:rsid wsp:val=&quot;00604AF6&quot;/&gt;&lt;wsp:rsid wsp:val=&quot;006057D0&quot;/&gt;&lt;wsp:rsid wsp:val=&quot;0060581E&quot;/&gt;&lt;wsp:rsid wsp:val=&quot;0060623A&quot;/&gt;&lt;wsp:rsid wsp:val=&quot;006108AD&quot;/&gt;&lt;wsp:rsid wsp:val=&quot;00615CD5&quot;/&gt;&lt;wsp:rsid wsp:val=&quot;00617330&quot;/&gt;&lt;wsp:rsid wsp:val=&quot;00617FF4&quot;/&gt;&lt;wsp:rsid wsp:val=&quot;006209A2&quot;/&gt;&lt;wsp:rsid wsp:val=&quot;00621B02&quot;/&gt;&lt;wsp:rsid wsp:val=&quot;00625115&quot;/&gt;&lt;wsp:rsid wsp:val=&quot;00626DC7&quot;/&gt;&lt;wsp:rsid wsp:val=&quot;006303E8&quot;/&gt;&lt;wsp:rsid wsp:val=&quot;006320A1&quot;/&gt;&lt;wsp:rsid wsp:val=&quot;00632725&quot;/&gt;&lt;wsp:rsid wsp:val=&quot;00635B02&quot;/&gt;&lt;wsp:rsid wsp:val=&quot;006375AA&quot;/&gt;&lt;wsp:rsid wsp:val=&quot;00640093&quot;/&gt;&lt;wsp:rsid wsp:val=&quot;00640547&quot;/&gt;&lt;wsp:rsid wsp:val=&quot;0064167E&quot;/&gt;&lt;wsp:rsid wsp:val=&quot;00641FE9&quot;/&gt;&lt;wsp:rsid wsp:val=&quot;00642AFB&quot;/&gt;&lt;wsp:rsid wsp:val=&quot;006458E7&quot;/&gt;&lt;wsp:rsid wsp:val=&quot;0064640C&quot;/&gt;&lt;wsp:rsid wsp:val=&quot;0064665F&quot;/&gt;&lt;wsp:rsid wsp:val=&quot;00647878&quot;/&gt;&lt;wsp:rsid wsp:val=&quot;00647A8A&quot;/&gt;&lt;wsp:rsid wsp:val=&quot;00647BD1&quot;/&gt;&lt;wsp:rsid wsp:val=&quot;00650FCE&quot;/&gt;&lt;wsp:rsid wsp:val=&quot;00654165&quot;/&gt;&lt;wsp:rsid wsp:val=&quot;00654AB7&quot;/&gt;&lt;wsp:rsid wsp:val=&quot;00655593&quot;/&gt;&lt;wsp:rsid wsp:val=&quot;0065595A&quot;/&gt;&lt;wsp:rsid wsp:val=&quot;006613F1&quot;/&gt;&lt;wsp:rsid wsp:val=&quot;00661AFC&quot;/&gt;&lt;wsp:rsid wsp:val=&quot;00661B3E&quot;/&gt;&lt;wsp:rsid wsp:val=&quot;0066216D&quot;/&gt;&lt;wsp:rsid wsp:val=&quot;00663584&quot;/&gt;&lt;wsp:rsid wsp:val=&quot;00663E96&quot;/&gt;&lt;wsp:rsid wsp:val=&quot;00664DC6&quot;/&gt;&lt;wsp:rsid wsp:val=&quot;00667AD0&quot;/&gt;&lt;wsp:rsid wsp:val=&quot;00671121&quot;/&gt;&lt;wsp:rsid wsp:val=&quot;0067166F&quot;/&gt;&lt;wsp:rsid wsp:val=&quot;00671B57&quot;/&gt;&lt;wsp:rsid wsp:val=&quot;00672500&quot;/&gt;&lt;wsp:rsid wsp:val=&quot;0067324F&quot;/&gt;&lt;wsp:rsid wsp:val=&quot;00674CFF&quot;/&gt;&lt;wsp:rsid wsp:val=&quot;00674D34&quot;/&gt;&lt;wsp:rsid wsp:val=&quot;00675341&quot;/&gt;&lt;wsp:rsid wsp:val=&quot;00676F94&quot;/&gt;&lt;wsp:rsid wsp:val=&quot;0068107E&quot;/&gt;&lt;wsp:rsid wsp:val=&quot;006812EE&quot;/&gt;&lt;wsp:rsid wsp:val=&quot;00681CA0&quot;/&gt;&lt;wsp:rsid wsp:val=&quot;0068483D&quot;/&gt;&lt;wsp:rsid wsp:val=&quot;00685297&quot;/&gt;&lt;wsp:rsid wsp:val=&quot;0068766C&quot;/&gt;&lt;wsp:rsid wsp:val=&quot;006901FF&quot;/&gt;&lt;wsp:rsid wsp:val=&quot;00690D75&quot;/&gt;&lt;wsp:rsid wsp:val=&quot;00695564&quot;/&gt;&lt;wsp:rsid wsp:val=&quot;006976E7&quot;/&gt;&lt;wsp:rsid wsp:val=&quot;006A0A88&quot;/&gt;&lt;wsp:rsid wsp:val=&quot;006B137F&quot;/&gt;&lt;wsp:rsid wsp:val=&quot;006B209E&quot;/&gt;&lt;wsp:rsid wsp:val=&quot;006B2874&quot;/&gt;&lt;wsp:rsid wsp:val=&quot;006B42B9&quot;/&gt;&lt;wsp:rsid wsp:val=&quot;006B4CCD&quot;/&gt;&lt;wsp:rsid wsp:val=&quot;006C05CA&quot;/&gt;&lt;wsp:rsid wsp:val=&quot;006C0F6F&quot;/&gt;&lt;wsp:rsid wsp:val=&quot;006C22F4&quot;/&gt;&lt;wsp:rsid wsp:val=&quot;006D1084&quot;/&gt;&lt;wsp:rsid wsp:val=&quot;006D12CD&quot;/&gt;&lt;wsp:rsid wsp:val=&quot;006D20FF&quot;/&gt;&lt;wsp:rsid wsp:val=&quot;006D3937&quot;/&gt;&lt;wsp:rsid wsp:val=&quot;006D4E8F&quot;/&gt;&lt;wsp:rsid wsp:val=&quot;006D594B&quot;/&gt;&lt;wsp:rsid wsp:val=&quot;006D7A3E&quot;/&gt;&lt;wsp:rsid wsp:val=&quot;006E3770&quot;/&gt;&lt;wsp:rsid wsp:val=&quot;006E67DA&quot;/&gt;&lt;wsp:rsid wsp:val=&quot;006F3C3D&quot;/&gt;&lt;wsp:rsid wsp:val=&quot;006F59BC&quot;/&gt;&lt;wsp:rsid wsp:val=&quot;006F6318&quot;/&gt;&lt;wsp:rsid wsp:val=&quot;006F6515&quot;/&gt;&lt;wsp:rsid wsp:val=&quot;006F6813&quot;/&gt;&lt;wsp:rsid wsp:val=&quot;006F7863&quot;/&gt;&lt;wsp:rsid wsp:val=&quot;00700D3B&quot;/&gt;&lt;wsp:rsid wsp:val=&quot;00700DE5&quot;/&gt;&lt;wsp:rsid wsp:val=&quot;0070112C&quot;/&gt;&lt;wsp:rsid wsp:val=&quot;00701ECA&quot;/&gt;&lt;wsp:rsid wsp:val=&quot;00705023&quot;/&gt;&lt;wsp:rsid wsp:val=&quot;007104A8&quot;/&gt;&lt;wsp:rsid wsp:val=&quot;00712846&quot;/&gt;&lt;wsp:rsid wsp:val=&quot;00712C06&quot;/&gt;&lt;wsp:rsid wsp:val=&quot;00712FEF&quot;/&gt;&lt;wsp:rsid wsp:val=&quot;00717D9B&quot;/&gt;&lt;wsp:rsid wsp:val=&quot;007232A8&quot;/&gt;&lt;wsp:rsid wsp:val=&quot;00724D55&quot;/&gt;&lt;wsp:rsid wsp:val=&quot;00724F72&quot;/&gt;&lt;wsp:rsid wsp:val=&quot;00725D5B&quot;/&gt;&lt;wsp:rsid wsp:val=&quot;007261E1&quot;/&gt;&lt;wsp:rsid wsp:val=&quot;0072794D&quot;/&gt;&lt;wsp:rsid wsp:val=&quot;007300B6&quot;/&gt;&lt;wsp:rsid wsp:val=&quot;00731659&quot;/&gt;&lt;wsp:rsid wsp:val=&quot;00731BE5&quot;/&gt;&lt;wsp:rsid wsp:val=&quot;00731E32&quot;/&gt;&lt;wsp:rsid wsp:val=&quot;00731F18&quot;/&gt;&lt;wsp:rsid wsp:val=&quot;007328F2&quot;/&gt;&lt;wsp:rsid wsp:val=&quot;00732DF7&quot;/&gt;&lt;wsp:rsid wsp:val=&quot;00733C68&quot;/&gt;&lt;wsp:rsid wsp:val=&quot;00733F3C&quot;/&gt;&lt;wsp:rsid wsp:val=&quot;007344A3&quot;/&gt;&lt;wsp:rsid wsp:val=&quot;007354D5&quot;/&gt;&lt;wsp:rsid wsp:val=&quot;007369F1&quot;/&gt;&lt;wsp:rsid wsp:val=&quot;00740643&quot;/&gt;&lt;wsp:rsid wsp:val=&quot;00741F6A&quot;/&gt;&lt;wsp:rsid wsp:val=&quot;00742294&quot;/&gt;&lt;wsp:rsid wsp:val=&quot;0074241D&quot;/&gt;&lt;wsp:rsid wsp:val=&quot;0074256A&quot;/&gt;&lt;wsp:rsid wsp:val=&quot;007429FF&quot;/&gt;&lt;wsp:rsid wsp:val=&quot;00742D95&quot;/&gt;&lt;wsp:rsid wsp:val=&quot;00743E80&quot;/&gt;&lt;wsp:rsid wsp:val=&quot;007458B9&quot;/&gt;&lt;wsp:rsid wsp:val=&quot;00746BAD&quot;/&gt;&lt;wsp:rsid wsp:val=&quot;0075025F&quot;/&gt;&lt;wsp:rsid wsp:val=&quot;0075047A&quot;/&gt;&lt;wsp:rsid wsp:val=&quot;00750692&quot;/&gt;&lt;wsp:rsid wsp:val=&quot;00750877&quot;/&gt;&lt;wsp:rsid wsp:val=&quot;007518DF&quot;/&gt;&lt;wsp:rsid wsp:val=&quot;007533F0&quot;/&gt;&lt;wsp:rsid wsp:val=&quot;007543C1&quot;/&gt;&lt;wsp:rsid wsp:val=&quot;007544A2&quot;/&gt;&lt;wsp:rsid wsp:val=&quot;007554CF&quot;/&gt;&lt;wsp:rsid wsp:val=&quot;00756150&quot;/&gt;&lt;wsp:rsid wsp:val=&quot;0075709B&quot;/&gt;&lt;wsp:rsid wsp:val=&quot;00760483&quot;/&gt;&lt;wsp:rsid wsp:val=&quot;00762A5E&quot;/&gt;&lt;wsp:rsid wsp:val=&quot;007654C9&quot;/&gt;&lt;wsp:rsid wsp:val=&quot;00766AB5&quot;/&gt;&lt;wsp:rsid wsp:val=&quot;00766D2F&quot;/&gt;&lt;wsp:rsid wsp:val=&quot;007770F7&quot;/&gt;&lt;wsp:rsid wsp:val=&quot;007776D1&quot;/&gt;&lt;wsp:rsid wsp:val=&quot;0078119E&quot;/&gt;&lt;wsp:rsid wsp:val=&quot;00782601&quot;/&gt;&lt;wsp:rsid wsp:val=&quot;00782C76&quot;/&gt;&lt;wsp:rsid wsp:val=&quot;007833DC&quot;/&gt;&lt;wsp:rsid wsp:val=&quot;00785115&quot;/&gt;&lt;wsp:rsid wsp:val=&quot;007854E3&quot;/&gt;&lt;wsp:rsid wsp:val=&quot;0078618D&quot;/&gt;&lt;wsp:rsid wsp:val=&quot;00790278&quot;/&gt;&lt;wsp:rsid wsp:val=&quot;0079097B&quot;/&gt;&lt;wsp:rsid wsp:val=&quot;00791BCA&quot;/&gt;&lt;wsp:rsid wsp:val=&quot;00791D1C&quot;/&gt;&lt;wsp:rsid wsp:val=&quot;007940E2&quot;/&gt;&lt;wsp:rsid wsp:val=&quot;00794277&quot;/&gt;&lt;wsp:rsid wsp:val=&quot;007A1B23&quot;/&gt;&lt;wsp:rsid wsp:val=&quot;007A28DE&quot;/&gt;&lt;wsp:rsid wsp:val=&quot;007A4753&quot;/&gt;&lt;wsp:rsid wsp:val=&quot;007A54B2&quot;/&gt;&lt;wsp:rsid wsp:val=&quot;007A654D&quot;/&gt;&lt;wsp:rsid wsp:val=&quot;007A67BB&quot;/&gt;&lt;wsp:rsid wsp:val=&quot;007B0A8C&quot;/&gt;&lt;wsp:rsid wsp:val=&quot;007B2AF2&quot;/&gt;&lt;wsp:rsid wsp:val=&quot;007B2B03&quot;/&gt;&lt;wsp:rsid wsp:val=&quot;007B4B68&quot;/&gt;&lt;wsp:rsid wsp:val=&quot;007B6D2D&quot;/&gt;&lt;wsp:rsid wsp:val=&quot;007C1F19&quot;/&gt;&lt;wsp:rsid wsp:val=&quot;007C22BE&quot;/&gt;&lt;wsp:rsid wsp:val=&quot;007C3E7E&quot;/&gt;&lt;wsp:rsid wsp:val=&quot;007C4325&quot;/&gt;&lt;wsp:rsid wsp:val=&quot;007D1202&quot;/&gt;&lt;wsp:rsid wsp:val=&quot;007D1A48&quot;/&gt;&lt;wsp:rsid wsp:val=&quot;007D3A6D&quot;/&gt;&lt;wsp:rsid wsp:val=&quot;007D5425&quot;/&gt;&lt;wsp:rsid wsp:val=&quot;007D5DA8&quot;/&gt;&lt;wsp:rsid wsp:val=&quot;007D5DE1&quot;/&gt;&lt;wsp:rsid wsp:val=&quot;007D70D2&quot;/&gt;&lt;wsp:rsid wsp:val=&quot;007E20DF&quot;/&gt;&lt;wsp:rsid wsp:val=&quot;007E3300&quot;/&gt;&lt;wsp:rsid wsp:val=&quot;007E3AAC&quot;/&gt;&lt;wsp:rsid wsp:val=&quot;007E4633&quot;/&gt;&lt;wsp:rsid wsp:val=&quot;007E48E5&quot;/&gt;&lt;wsp:rsid wsp:val=&quot;007E6952&quot;/&gt;&lt;wsp:rsid wsp:val=&quot;007F187A&quot;/&gt;&lt;wsp:rsid wsp:val=&quot;007F2733&quot;/&gt;&lt;wsp:rsid wsp:val=&quot;007F291A&quot;/&gt;&lt;wsp:rsid wsp:val=&quot;007F4609&quot;/&gt;&lt;wsp:rsid wsp:val=&quot;007F5362&quot;/&gt;&lt;wsp:rsid wsp:val=&quot;007F5E4E&quot;/&gt;&lt;wsp:rsid wsp:val=&quot;007F6062&quot;/&gt;&lt;wsp:rsid wsp:val=&quot;007F6156&quot;/&gt;&lt;wsp:rsid wsp:val=&quot;007F67F9&quot;/&gt;&lt;wsp:rsid wsp:val=&quot;007F78C3&quot;/&gt;&lt;wsp:rsid wsp:val=&quot;0080179A&quot;/&gt;&lt;wsp:rsid wsp:val=&quot;0080436E&quot;/&gt;&lt;wsp:rsid wsp:val=&quot;00805943&quot;/&gt;&lt;wsp:rsid wsp:val=&quot;0080645E&quot;/&gt;&lt;wsp:rsid wsp:val=&quot;008065EC&quot;/&gt;&lt;wsp:rsid wsp:val=&quot;008076FE&quot;/&gt;&lt;wsp:rsid wsp:val=&quot;00807E25&quot;/&gt;&lt;wsp:rsid wsp:val=&quot;00813241&quot;/&gt;&lt;wsp:rsid wsp:val=&quot;00813EA8&quot;/&gt;&lt;wsp:rsid wsp:val=&quot;0081411B&quot;/&gt;&lt;wsp:rsid wsp:val=&quot;00817E7D&quot;/&gt;&lt;wsp:rsid wsp:val=&quot;00817FB4&quot;/&gt;&lt;wsp:rsid wsp:val=&quot;008203A3&quot;/&gt;&lt;wsp:rsid wsp:val=&quot;00820435&quot;/&gt;&lt;wsp:rsid wsp:val=&quot;00822198&quot;/&gt;&lt;wsp:rsid wsp:val=&quot;00822995&quot;/&gt;&lt;wsp:rsid wsp:val=&quot;00826146&quot;/&gt;&lt;wsp:rsid wsp:val=&quot;00826D56&quot;/&gt;&lt;wsp:rsid wsp:val=&quot;00832B5F&quot;/&gt;&lt;wsp:rsid wsp:val=&quot;008363C6&quot;/&gt;&lt;wsp:rsid wsp:val=&quot;008439A7&quot;/&gt;&lt;wsp:rsid wsp:val=&quot;00843FAC&quot;/&gt;&lt;wsp:rsid wsp:val=&quot;0084529F&quot;/&gt;&lt;wsp:rsid wsp:val=&quot;00845448&quot;/&gt;&lt;wsp:rsid wsp:val=&quot;008455CF&quot;/&gt;&lt;wsp:rsid wsp:val=&quot;00845A40&quot;/&gt;&lt;wsp:rsid wsp:val=&quot;00853593&quot;/&gt;&lt;wsp:rsid wsp:val=&quot;0085531B&quot;/&gt;&lt;wsp:rsid wsp:val=&quot;00857086&quot;/&gt;&lt;wsp:rsid wsp:val=&quot;00863FFE&quot;/&gt;&lt;wsp:rsid wsp:val=&quot;008641DE&quot;/&gt;&lt;wsp:rsid wsp:val=&quot;0086422D&quot;/&gt;&lt;wsp:rsid wsp:val=&quot;00864466&quot;/&gt;&lt;wsp:rsid wsp:val=&quot;00865014&quot;/&gt;&lt;wsp:rsid wsp:val=&quot;008652D9&quot;/&gt;&lt;wsp:rsid wsp:val=&quot;00865BE0&quot;/&gt;&lt;wsp:rsid wsp:val=&quot;00866F8C&quot;/&gt;&lt;wsp:rsid wsp:val=&quot;008671B6&quot;/&gt;&lt;wsp:rsid wsp:val=&quot;008678AB&quot;/&gt;&lt;wsp:rsid wsp:val=&quot;0087168F&quot;/&gt;&lt;wsp:rsid wsp:val=&quot;008729BD&quot;/&gt;&lt;wsp:rsid wsp:val=&quot;0087339C&quot;/&gt;&lt;wsp:rsid wsp:val=&quot;00873525&quot;/&gt;&lt;wsp:rsid wsp:val=&quot;00874D35&quot;/&gt;&lt;wsp:rsid wsp:val=&quot;0087513E&quot;/&gt;&lt;wsp:rsid wsp:val=&quot;00876FDB&quot;/&gt;&lt;wsp:rsid wsp:val=&quot;0088091B&quot;/&gt;&lt;wsp:rsid wsp:val=&quot;0088136E&quot;/&gt;&lt;wsp:rsid wsp:val=&quot;00881DA9&quot;/&gt;&lt;wsp:rsid wsp:val=&quot;00886B80&quot;/&gt;&lt;wsp:rsid wsp:val=&quot;0088749F&quot;/&gt;&lt;wsp:rsid wsp:val=&quot;00891505&quot;/&gt;&lt;wsp:rsid wsp:val=&quot;00891EE9&quot;/&gt;&lt;wsp:rsid wsp:val=&quot;00892440&quot;/&gt;&lt;wsp:rsid wsp:val=&quot;00892F61&quot;/&gt;&lt;wsp:rsid wsp:val=&quot;00893D47&quot;/&gt;&lt;wsp:rsid wsp:val=&quot;00893F79&quot;/&gt;&lt;wsp:rsid wsp:val=&quot;00894DF5&quot;/&gt;&lt;wsp:rsid wsp:val=&quot;00895D29&quot;/&gt;&lt;wsp:rsid wsp:val=&quot;0089771B&quot;/&gt;&lt;wsp:rsid wsp:val=&quot;00897E39&quot;/&gt;&lt;wsp:rsid wsp:val=&quot;008A05C2&quot;/&gt;&lt;wsp:rsid wsp:val=&quot;008A1957&quot;/&gt;&lt;wsp:rsid wsp:val=&quot;008A19EA&quot;/&gt;&lt;wsp:rsid wsp:val=&quot;008A449D&quot;/&gt;&lt;wsp:rsid wsp:val=&quot;008A5A0F&quot;/&gt;&lt;wsp:rsid wsp:val=&quot;008A7734&quot;/&gt;&lt;wsp:rsid wsp:val=&quot;008A79C5&quot;/&gt;&lt;wsp:rsid wsp:val=&quot;008A7CD4&quot;/&gt;&lt;wsp:rsid wsp:val=&quot;008B0404&quot;/&gt;&lt;wsp:rsid wsp:val=&quot;008B0798&quot;/&gt;&lt;wsp:rsid wsp:val=&quot;008B39ED&quot;/&gt;&lt;wsp:rsid wsp:val=&quot;008B4788&quot;/&gt;&lt;wsp:rsid wsp:val=&quot;008B56B7&quot;/&gt;&lt;wsp:rsid wsp:val=&quot;008B5B8D&quot;/&gt;&lt;wsp:rsid wsp:val=&quot;008C1897&quot;/&gt;&lt;wsp:rsid wsp:val=&quot;008C19FA&quot;/&gt;&lt;wsp:rsid wsp:val=&quot;008C3295&quot;/&gt;&lt;wsp:rsid wsp:val=&quot;008C3B60&quot;/&gt;&lt;wsp:rsid wsp:val=&quot;008C57BA&quot;/&gt;&lt;wsp:rsid wsp:val=&quot;008C5B60&quot;/&gt;&lt;wsp:rsid wsp:val=&quot;008C6474&quot;/&gt;&lt;wsp:rsid wsp:val=&quot;008C78E2&quot;/&gt;&lt;wsp:rsid wsp:val=&quot;008D00C0&quot;/&gt;&lt;wsp:rsid wsp:val=&quot;008D171F&quot;/&gt;&lt;wsp:rsid wsp:val=&quot;008D1B98&quot;/&gt;&lt;wsp:rsid wsp:val=&quot;008D3863&quot;/&gt;&lt;wsp:rsid wsp:val=&quot;008D3B4B&quot;/&gt;&lt;wsp:rsid wsp:val=&quot;008D3DA8&quot;/&gt;&lt;wsp:rsid wsp:val=&quot;008D7A7F&quot;/&gt;&lt;wsp:rsid wsp:val=&quot;008E27E4&quot;/&gt;&lt;wsp:rsid wsp:val=&quot;008E3460&quot;/&gt;&lt;wsp:rsid wsp:val=&quot;008E470A&quot;/&gt;&lt;wsp:rsid wsp:val=&quot;008E4A59&quot;/&gt;&lt;wsp:rsid wsp:val=&quot;008E60EA&quot;/&gt;&lt;wsp:rsid wsp:val=&quot;008E60F8&quot;/&gt;&lt;wsp:rsid wsp:val=&quot;008E671B&quot;/&gt;&lt;wsp:rsid wsp:val=&quot;008E6A7F&quot;/&gt;&lt;wsp:rsid wsp:val=&quot;008E6CE4&quot;/&gt;&lt;wsp:rsid wsp:val=&quot;008E7B9D&quot;/&gt;&lt;wsp:rsid wsp:val=&quot;008E7D7E&quot;/&gt;&lt;wsp:rsid wsp:val=&quot;008F11A4&quot;/&gt;&lt;wsp:rsid wsp:val=&quot;008F1641&quot;/&gt;&lt;wsp:rsid wsp:val=&quot;008F1D11&quot;/&gt;&lt;wsp:rsid wsp:val=&quot;008F26AE&quot;/&gt;&lt;wsp:rsid wsp:val=&quot;008F2ADC&quot;/&gt;&lt;wsp:rsid wsp:val=&quot;008F48F2&quot;/&gt;&lt;wsp:rsid wsp:val=&quot;008F5363&quot;/&gt;&lt;wsp:rsid wsp:val=&quot;008F5BF0&quot;/&gt;&lt;wsp:rsid wsp:val=&quot;008F76C4&quot;/&gt;&lt;wsp:rsid wsp:val=&quot;00900543&quot;/&gt;&lt;wsp:rsid wsp:val=&quot;00901417&quot;/&gt;&lt;wsp:rsid wsp:val=&quot;00901658&quot;/&gt;&lt;wsp:rsid wsp:val=&quot;009017B9&quot;/&gt;&lt;wsp:rsid wsp:val=&quot;0090307C&quot;/&gt;&lt;wsp:rsid wsp:val=&quot;00904C26&quot;/&gt;&lt;wsp:rsid wsp:val=&quot;009051CB&quot;/&gt;&lt;wsp:rsid wsp:val=&quot;00907F83&quot;/&gt;&lt;wsp:rsid wsp:val=&quot;00911467&quot;/&gt;&lt;wsp:rsid wsp:val=&quot;00913355&quot;/&gt;&lt;wsp:rsid wsp:val=&quot;00915844&quot;/&gt;&lt;wsp:rsid wsp:val=&quot;00915F1D&quot;/&gt;&lt;wsp:rsid wsp:val=&quot;00916926&quot;/&gt;&lt;wsp:rsid wsp:val=&quot;00920430&quot;/&gt;&lt;wsp:rsid wsp:val=&quot;00921FE8&quot;/&gt;&lt;wsp:rsid wsp:val=&quot;00923194&quot;/&gt;&lt;wsp:rsid wsp:val=&quot;00923C29&quot;/&gt;&lt;wsp:rsid wsp:val=&quot;00923EE6&quot;/&gt;&lt;wsp:rsid wsp:val=&quot;00926ADC&quot;/&gt;&lt;wsp:rsid wsp:val=&quot;00927270&quot;/&gt;&lt;wsp:rsid wsp:val=&quot;0093038E&quot;/&gt;&lt;wsp:rsid wsp:val=&quot;009304ED&quot;/&gt;&lt;wsp:rsid wsp:val=&quot;009326F4&quot;/&gt;&lt;wsp:rsid wsp:val=&quot;00932B7E&quot;/&gt;&lt;wsp:rsid wsp:val=&quot;0093350A&quot;/&gt;&lt;wsp:rsid wsp:val=&quot;00935241&quot;/&gt;&lt;wsp:rsid wsp:val=&quot;00937E7F&quot;/&gt;&lt;wsp:rsid wsp:val=&quot;009426CA&quot;/&gt;&lt;wsp:rsid wsp:val=&quot;009436DB&quot;/&gt;&lt;wsp:rsid wsp:val=&quot;00944B2C&quot;/&gt;&lt;wsp:rsid wsp:val=&quot;00944BB1&quot;/&gt;&lt;wsp:rsid wsp:val=&quot;009467E0&quot;/&gt;&lt;wsp:rsid wsp:val=&quot;00946B2F&quot;/&gt;&lt;wsp:rsid wsp:val=&quot;00947FA3&quot;/&gt;&lt;wsp:rsid wsp:val=&quot;0095157D&quot;/&gt;&lt;wsp:rsid wsp:val=&quot;009529F2&quot;/&gt;&lt;wsp:rsid wsp:val=&quot;00954C4B&quot;/&gt;&lt;wsp:rsid wsp:val=&quot;00955FA6&quot;/&gt;&lt;wsp:rsid wsp:val=&quot;00956578&quot;/&gt;&lt;wsp:rsid wsp:val=&quot;00956EBC&quot;/&gt;&lt;wsp:rsid wsp:val=&quot;00960990&quot;/&gt;&lt;wsp:rsid wsp:val=&quot;00961B99&quot;/&gt;&lt;wsp:rsid wsp:val=&quot;009624AB&quot;/&gt;&lt;wsp:rsid wsp:val=&quot;00962CE0&quot;/&gt;&lt;wsp:rsid wsp:val=&quot;0096352D&quot;/&gt;&lt;wsp:rsid wsp:val=&quot;00964F06&quot;/&gt;&lt;wsp:rsid wsp:val=&quot;00966606&quot;/&gt;&lt;wsp:rsid wsp:val=&quot;00970ED6&quot;/&gt;&lt;wsp:rsid wsp:val=&quot;00971B9C&quot;/&gt;&lt;wsp:rsid wsp:val=&quot;009759A4&quot;/&gt;&lt;wsp:rsid wsp:val=&quot;00977B8C&quot;/&gt;&lt;wsp:rsid wsp:val=&quot;0098108E&quot;/&gt;&lt;wsp:rsid wsp:val=&quot;009837F8&quot;/&gt;&lt;wsp:rsid wsp:val=&quot;00986B9D&quot;/&gt;&lt;wsp:rsid wsp:val=&quot;0098743E&quot;/&gt;&lt;wsp:rsid wsp:val=&quot;00991868&quot;/&gt;&lt;wsp:rsid wsp:val=&quot;00991E21&quot;/&gt;&lt;wsp:rsid wsp:val=&quot;00991FBF&quot;/&gt;&lt;wsp:rsid wsp:val=&quot;00991FDA&quot;/&gt;&lt;wsp:rsid wsp:val=&quot;009930B7&quot;/&gt;&lt;wsp:rsid wsp:val=&quot;00993DFD&quot;/&gt;&lt;wsp:rsid wsp:val=&quot;0099493B&quot;/&gt;&lt;wsp:rsid wsp:val=&quot;00995597&quot;/&gt;&lt;wsp:rsid wsp:val=&quot;009956E0&quot;/&gt;&lt;wsp:rsid wsp:val=&quot;00995995&quot;/&gt;&lt;wsp:rsid wsp:val=&quot;00996DE4&quot;/&gt;&lt;wsp:rsid wsp:val=&quot;00997F5B&quot;/&gt;&lt;wsp:rsid wsp:val=&quot;009A42CC&quot;/&gt;&lt;wsp:rsid wsp:val=&quot;009A563A&quot;/&gt;&lt;wsp:rsid wsp:val=&quot;009B01A0&quot;/&gt;&lt;wsp:rsid wsp:val=&quot;009B152F&quot;/&gt;&lt;wsp:rsid wsp:val=&quot;009B4C57&quot;/&gt;&lt;wsp:rsid wsp:val=&quot;009B4F29&quot;/&gt;&lt;wsp:rsid wsp:val=&quot;009B5895&quot;/&gt;&lt;wsp:rsid wsp:val=&quot;009C3FD8&quot;/&gt;&lt;wsp:rsid wsp:val=&quot;009C4DA4&quot;/&gt;&lt;wsp:rsid wsp:val=&quot;009C69E3&quot;/&gt;&lt;wsp:rsid wsp:val=&quot;009C6C1C&quot;/&gt;&lt;wsp:rsid wsp:val=&quot;009D2A44&quot;/&gt;&lt;wsp:rsid wsp:val=&quot;009D3A8D&quot;/&gt;&lt;wsp:rsid wsp:val=&quot;009D5116&quot;/&gt;&lt;wsp:rsid wsp:val=&quot;009D59F9&quot;/&gt;&lt;wsp:rsid wsp:val=&quot;009D6E61&quot;/&gt;&lt;wsp:rsid wsp:val=&quot;009E19E9&quot;/&gt;&lt;wsp:rsid wsp:val=&quot;009E26E6&quot;/&gt;&lt;wsp:rsid wsp:val=&quot;009E4058&quot;/&gt;&lt;wsp:rsid wsp:val=&quot;009E4605&quot;/&gt;&lt;wsp:rsid wsp:val=&quot;009E470E&quot;/&gt;&lt;wsp:rsid wsp:val=&quot;009F2C45&quot;/&gt;&lt;wsp:rsid wsp:val=&quot;009F31C8&quot;/&gt;&lt;wsp:rsid wsp:val=&quot;00A00FA6&quot;/&gt;&lt;wsp:rsid wsp:val=&quot;00A014F1&quot;/&gt;&lt;wsp:rsid wsp:val=&quot;00A02375&quot;/&gt;&lt;wsp:rsid wsp:val=&quot;00A0242A&quot;/&gt;&lt;wsp:rsid wsp:val=&quot;00A04783&quot;/&gt;&lt;wsp:rsid wsp:val=&quot;00A052BB&quot;/&gt;&lt;wsp:rsid wsp:val=&quot;00A069CD&quot;/&gt;&lt;wsp:rsid wsp:val=&quot;00A06DC2&quot;/&gt;&lt;wsp:rsid wsp:val=&quot;00A06FEA&quot;/&gt;&lt;wsp:rsid wsp:val=&quot;00A119BC&quot;/&gt;&lt;wsp:rsid wsp:val=&quot;00A12849&quot;/&gt;&lt;wsp:rsid wsp:val=&quot;00A1578B&quot;/&gt;&lt;wsp:rsid wsp:val=&quot;00A158FA&quot;/&gt;&lt;wsp:rsid wsp:val=&quot;00A15A31&quot;/&gt;&lt;wsp:rsid wsp:val=&quot;00A1670B&quot;/&gt;&lt;wsp:rsid wsp:val=&quot;00A16E07&quot;/&gt;&lt;wsp:rsid wsp:val=&quot;00A20046&quot;/&gt;&lt;wsp:rsid wsp:val=&quot;00A208A7&quot;/&gt;&lt;wsp:rsid wsp:val=&quot;00A247CA&quot;/&gt;&lt;wsp:rsid wsp:val=&quot;00A24DA3&quot;/&gt;&lt;wsp:rsid wsp:val=&quot;00A25BAF&quot;/&gt;&lt;wsp:rsid wsp:val=&quot;00A300F9&quot;/&gt;&lt;wsp:rsid wsp:val=&quot;00A309EA&quot;/&gt;&lt;wsp:rsid wsp:val=&quot;00A31BE5&quot;/&gt;&lt;wsp:rsid wsp:val=&quot;00A34D3D&quot;/&gt;&lt;wsp:rsid wsp:val=&quot;00A412D8&quot;/&gt;&lt;wsp:rsid wsp:val=&quot;00A4181C&quot;/&gt;&lt;wsp:rsid wsp:val=&quot;00A424D7&quot;/&gt;&lt;wsp:rsid wsp:val=&quot;00A440BD&quot;/&gt;&lt;wsp:rsid wsp:val=&quot;00A4562F&quot;/&gt;&lt;wsp:rsid wsp:val=&quot;00A45701&quot;/&gt;&lt;wsp:rsid wsp:val=&quot;00A46354&quot;/&gt;&lt;wsp:rsid wsp:val=&quot;00A47B21&quot;/&gt;&lt;wsp:rsid wsp:val=&quot;00A50152&quot;/&gt;&lt;wsp:rsid wsp:val=&quot;00A50306&quot;/&gt;&lt;wsp:rsid wsp:val=&quot;00A50DAC&quot;/&gt;&lt;wsp:rsid wsp:val=&quot;00A51977&quot;/&gt;&lt;wsp:rsid wsp:val=&quot;00A51BCB&quot;/&gt;&lt;wsp:rsid wsp:val=&quot;00A51E2D&quot;/&gt;&lt;wsp:rsid wsp:val=&quot;00A56A92&quot;/&gt;&lt;wsp:rsid wsp:val=&quot;00A56DF1&quot;/&gt;&lt;wsp:rsid wsp:val=&quot;00A60E91&quot;/&gt;&lt;wsp:rsid wsp:val=&quot;00A619AD&quot;/&gt;&lt;wsp:rsid wsp:val=&quot;00A63E02&quot;/&gt;&lt;wsp:rsid wsp:val=&quot;00A641AC&quot;/&gt;&lt;wsp:rsid wsp:val=&quot;00A648B8&quot;/&gt;&lt;wsp:rsid wsp:val=&quot;00A652E2&quot;/&gt;&lt;wsp:rsid wsp:val=&quot;00A6595C&quot;/&gt;&lt;wsp:rsid wsp:val=&quot;00A65DAE&quot;/&gt;&lt;wsp:rsid wsp:val=&quot;00A65FAC&quot;/&gt;&lt;wsp:rsid wsp:val=&quot;00A67EB5&quot;/&gt;&lt;wsp:rsid wsp:val=&quot;00A7096E&quot;/&gt;&lt;wsp:rsid wsp:val=&quot;00A71EC5&quot;/&gt;&lt;wsp:rsid wsp:val=&quot;00A723A4&quot;/&gt;&lt;wsp:rsid wsp:val=&quot;00A7429D&quot;/&gt;&lt;wsp:rsid wsp:val=&quot;00A746CC&quot;/&gt;&lt;wsp:rsid wsp:val=&quot;00A7704C&quot;/&gt;&lt;wsp:rsid wsp:val=&quot;00A779B2&quot;/&gt;&lt;wsp:rsid wsp:val=&quot;00A8373D&quot;/&gt;&lt;wsp:rsid wsp:val=&quot;00A84920&quot;/&gt;&lt;wsp:rsid wsp:val=&quot;00A85002&quot;/&gt;&lt;wsp:rsid wsp:val=&quot;00A90D60&quot;/&gt;&lt;wsp:rsid wsp:val=&quot;00A92208&quot;/&gt;&lt;wsp:rsid wsp:val=&quot;00A922EB&quot;/&gt;&lt;wsp:rsid wsp:val=&quot;00A93235&quot;/&gt;&lt;wsp:rsid wsp:val=&quot;00A95426&quot;/&gt;&lt;wsp:rsid wsp:val=&quot;00A95C93&quot;/&gt;&lt;wsp:rsid wsp:val=&quot;00A961C1&quot;/&gt;&lt;wsp:rsid wsp:val=&quot;00A97296&quot;/&gt;&lt;wsp:rsid wsp:val=&quot;00A975CB&quot;/&gt;&lt;wsp:rsid wsp:val=&quot;00A9787A&quot;/&gt;&lt;wsp:rsid wsp:val=&quot;00A97ABC&quot;/&gt;&lt;wsp:rsid wsp:val=&quot;00A97ECC&quot;/&gt;&lt;wsp:rsid wsp:val=&quot;00AA36DE&quot;/&gt;&lt;wsp:rsid wsp:val=&quot;00AA43A8&quot;/&gt;&lt;wsp:rsid wsp:val=&quot;00AA4B69&quot;/&gt;&lt;wsp:rsid wsp:val=&quot;00AA5211&quot;/&gt;&lt;wsp:rsid wsp:val=&quot;00AB1D80&quot;/&gt;&lt;wsp:rsid wsp:val=&quot;00AB30D7&quot;/&gt;&lt;wsp:rsid wsp:val=&quot;00AB3BBD&quot;/&gt;&lt;wsp:rsid wsp:val=&quot;00AB3FFA&quot;/&gt;&lt;wsp:rsid wsp:val=&quot;00AB5917&quot;/&gt;&lt;wsp:rsid wsp:val=&quot;00AB5F6C&quot;/&gt;&lt;wsp:rsid wsp:val=&quot;00AB61A7&quot;/&gt;&lt;wsp:rsid wsp:val=&quot;00AB7694&quot;/&gt;&lt;wsp:rsid wsp:val=&quot;00AC0C67&quot;/&gt;&lt;wsp:rsid wsp:val=&quot;00AC0F47&quot;/&gt;&lt;wsp:rsid wsp:val=&quot;00AC1EF9&quot;/&gt;&lt;wsp:rsid wsp:val=&quot;00AC2D6C&quot;/&gt;&lt;wsp:rsid wsp:val=&quot;00AC3EBA&quot;/&gt;&lt;wsp:rsid wsp:val=&quot;00AC5A7B&quot;/&gt;&lt;wsp:rsid wsp:val=&quot;00AC7108&quot;/&gt;&lt;wsp:rsid wsp:val=&quot;00AD4AF0&quot;/&gt;&lt;wsp:rsid wsp:val=&quot;00AD7C7E&quot;/&gt;&lt;wsp:rsid wsp:val=&quot;00AE0180&quot;/&gt;&lt;wsp:rsid wsp:val=&quot;00AE090C&quot;/&gt;&lt;wsp:rsid wsp:val=&quot;00AE1052&quot;/&gt;&lt;wsp:rsid wsp:val=&quot;00AE19BA&quot;/&gt;&lt;wsp:rsid wsp:val=&quot;00AE1EED&quot;/&gt;&lt;wsp:rsid wsp:val=&quot;00AE2F57&quot;/&gt;&lt;wsp:rsid wsp:val=&quot;00AE2FF9&quot;/&gt;&lt;wsp:rsid wsp:val=&quot;00AE3C5F&quot;/&gt;&lt;wsp:rsid wsp:val=&quot;00AE600E&quot;/&gt;&lt;wsp:rsid wsp:val=&quot;00AE6124&quot;/&gt;&lt;wsp:rsid wsp:val=&quot;00AF1199&quot;/&gt;&lt;wsp:rsid wsp:val=&quot;00AF1E0E&quot;/&gt;&lt;wsp:rsid wsp:val=&quot;00AF3E0C&quot;/&gt;&lt;wsp:rsid wsp:val=&quot;00AF3E57&quot;/&gt;&lt;wsp:rsid wsp:val=&quot;00AF5876&quot;/&gt;&lt;wsp:rsid wsp:val=&quot;00AF787B&quot;/&gt;&lt;wsp:rsid wsp:val=&quot;00B01868&quot;/&gt;&lt;wsp:rsid wsp:val=&quot;00B0411F&quot;/&gt;&lt;wsp:rsid wsp:val=&quot;00B05AC3&quot;/&gt;&lt;wsp:rsid wsp:val=&quot;00B07BE0&quot;/&gt;&lt;wsp:rsid wsp:val=&quot;00B11134&quot;/&gt;&lt;wsp:rsid wsp:val=&quot;00B11B6E&quot;/&gt;&lt;wsp:rsid wsp:val=&quot;00B122C2&quot;/&gt;&lt;wsp:rsid wsp:val=&quot;00B1546E&quot;/&gt;&lt;wsp:rsid wsp:val=&quot;00B17615&quot;/&gt;&lt;wsp:rsid wsp:val=&quot;00B20472&quot;/&gt;&lt;wsp:rsid wsp:val=&quot;00B22C39&quot;/&gt;&lt;wsp:rsid wsp:val=&quot;00B232FC&quot;/&gt;&lt;wsp:rsid wsp:val=&quot;00B24BD8&quot;/&gt;&lt;wsp:rsid wsp:val=&quot;00B25B7A&quot;/&gt;&lt;wsp:rsid wsp:val=&quot;00B27968&quot;/&gt;&lt;wsp:rsid wsp:val=&quot;00B30B09&quot;/&gt;&lt;wsp:rsid wsp:val=&quot;00B332A3&quot;/&gt;&lt;wsp:rsid wsp:val=&quot;00B33842&quot;/&gt;&lt;wsp:rsid wsp:val=&quot;00B340B4&quot;/&gt;&lt;wsp:rsid wsp:val=&quot;00B34C25&quot;/&gt;&lt;wsp:rsid wsp:val=&quot;00B41B40&quot;/&gt;&lt;wsp:rsid wsp:val=&quot;00B42005&quot;/&gt;&lt;wsp:rsid wsp:val=&quot;00B4221D&quot;/&gt;&lt;wsp:rsid wsp:val=&quot;00B42573&quot;/&gt;&lt;wsp:rsid wsp:val=&quot;00B42C63&quot;/&gt;&lt;wsp:rsid wsp:val=&quot;00B4652E&quot;/&gt;&lt;wsp:rsid wsp:val=&quot;00B46EF4&quot;/&gt;&lt;wsp:rsid wsp:val=&quot;00B46FB9&quot;/&gt;&lt;wsp:rsid wsp:val=&quot;00B50603&quot;/&gt;&lt;wsp:rsid wsp:val=&quot;00B51D14&quot;/&gt;&lt;wsp:rsid wsp:val=&quot;00B53076&quot;/&gt;&lt;wsp:rsid wsp:val=&quot;00B53F6F&quot;/&gt;&lt;wsp:rsid wsp:val=&quot;00B56801&quot;/&gt;&lt;wsp:rsid wsp:val=&quot;00B568F2&quot;/&gt;&lt;wsp:rsid wsp:val=&quot;00B6110E&quot;/&gt;&lt;wsp:rsid wsp:val=&quot;00B65A66&quot;/&gt;&lt;wsp:rsid wsp:val=&quot;00B6758A&quot;/&gt;&lt;wsp:rsid wsp:val=&quot;00B67A35&quot;/&gt;&lt;wsp:rsid wsp:val=&quot;00B72C0B&quot;/&gt;&lt;wsp:rsid wsp:val=&quot;00B72D39&quot;/&gt;&lt;wsp:rsid wsp:val=&quot;00B734FB&quot;/&gt;&lt;wsp:rsid wsp:val=&quot;00B74140&quot;/&gt;&lt;wsp:rsid wsp:val=&quot;00B75E16&quot;/&gt;&lt;wsp:rsid wsp:val=&quot;00B76D4E&quot;/&gt;&lt;wsp:rsid wsp:val=&quot;00B77016&quot;/&gt;&lt;wsp:rsid wsp:val=&quot;00B77502&quot;/&gt;&lt;wsp:rsid wsp:val=&quot;00B80785&quot;/&gt;&lt;wsp:rsid wsp:val=&quot;00B80A59&quot;/&gt;&lt;wsp:rsid wsp:val=&quot;00B80C47&quot;/&gt;&lt;wsp:rsid wsp:val=&quot;00B8168E&quot;/&gt;&lt;wsp:rsid wsp:val=&quot;00B81AAD&quot;/&gt;&lt;wsp:rsid wsp:val=&quot;00B825A5&quot;/&gt;&lt;wsp:rsid wsp:val=&quot;00B84988&quot;/&gt;&lt;wsp:rsid wsp:val=&quot;00B857BE&quot;/&gt;&lt;wsp:rsid wsp:val=&quot;00B8584C&quot;/&gt;&lt;wsp:rsid wsp:val=&quot;00B8669E&quot;/&gt;&lt;wsp:rsid wsp:val=&quot;00B86E2B&quot;/&gt;&lt;wsp:rsid wsp:val=&quot;00B8799F&quot;/&gt;&lt;wsp:rsid wsp:val=&quot;00B90834&quot;/&gt;&lt;wsp:rsid wsp:val=&quot;00B92845&quot;/&gt;&lt;wsp:rsid wsp:val=&quot;00B93A11&quot;/&gt;&lt;wsp:rsid wsp:val=&quot;00B946C4&quot;/&gt;&lt;wsp:rsid wsp:val=&quot;00B9607C&quot;/&gt;&lt;wsp:rsid wsp:val=&quot;00B961BC&quot;/&gt;&lt;wsp:rsid wsp:val=&quot;00B979D9&quot;/&gt;&lt;wsp:rsid wsp:val=&quot;00BA2CFF&quot;/&gt;&lt;wsp:rsid wsp:val=&quot;00BA5272&quot;/&gt;&lt;wsp:rsid wsp:val=&quot;00BA663C&quot;/&gt;&lt;wsp:rsid wsp:val=&quot;00BB18FC&quot;/&gt;&lt;wsp:rsid wsp:val=&quot;00BB327B&quot;/&gt;&lt;wsp:rsid wsp:val=&quot;00BB3286&quot;/&gt;&lt;wsp:rsid wsp:val=&quot;00BB45AF&quot;/&gt;&lt;wsp:rsid wsp:val=&quot;00BB485C&quot;/&gt;&lt;wsp:rsid wsp:val=&quot;00BB5421&quot;/&gt;&lt;wsp:rsid wsp:val=&quot;00BB5695&quot;/&gt;&lt;wsp:rsid wsp:val=&quot;00BB67C8&quot;/&gt;&lt;wsp:rsid wsp:val=&quot;00BB6C22&quot;/&gt;&lt;wsp:rsid wsp:val=&quot;00BC0314&quot;/&gt;&lt;wsp:rsid wsp:val=&quot;00BC031A&quot;/&gt;&lt;wsp:rsid wsp:val=&quot;00BC3956&quot;/&gt;&lt;wsp:rsid wsp:val=&quot;00BC3B2E&quot;/&gt;&lt;wsp:rsid wsp:val=&quot;00BC3FFB&quot;/&gt;&lt;wsp:rsid wsp:val=&quot;00BC4017&quot;/&gt;&lt;wsp:rsid wsp:val=&quot;00BC4533&quot;/&gt;&lt;wsp:rsid wsp:val=&quot;00BC62A8&quot;/&gt;&lt;wsp:rsid wsp:val=&quot;00BD36E3&quot;/&gt;&lt;wsp:rsid wsp:val=&quot;00BD3CBA&quot;/&gt;&lt;wsp:rsid wsp:val=&quot;00BD4392&quot;/&gt;&lt;wsp:rsid wsp:val=&quot;00BD4C02&quot;/&gt;&lt;wsp:rsid wsp:val=&quot;00BD5F57&quot;/&gt;&lt;wsp:rsid wsp:val=&quot;00BD7022&quot;/&gt;&lt;wsp:rsid wsp:val=&quot;00BD73E3&quot;/&gt;&lt;wsp:rsid wsp:val=&quot;00BE1FDA&quot;/&gt;&lt;wsp:rsid wsp:val=&quot;00BE3B7B&quot;/&gt;&lt;wsp:rsid wsp:val=&quot;00BE3E35&quot;/&gt;&lt;wsp:rsid wsp:val=&quot;00BE445B&quot;/&gt;&lt;wsp:rsid wsp:val=&quot;00BE4967&quot;/&gt;&lt;wsp:rsid wsp:val=&quot;00BE4A8B&quot;/&gt;&lt;wsp:rsid wsp:val=&quot;00BE54A7&quot;/&gt;&lt;wsp:rsid wsp:val=&quot;00BE6D7C&quot;/&gt;&lt;wsp:rsid wsp:val=&quot;00BE6EFF&quot;/&gt;&lt;wsp:rsid wsp:val=&quot;00BE7FBF&quot;/&gt;&lt;wsp:rsid wsp:val=&quot;00BF27F7&quot;/&gt;&lt;wsp:rsid wsp:val=&quot;00BF282D&quot;/&gt;&lt;wsp:rsid wsp:val=&quot;00BF500A&quot;/&gt;&lt;wsp:rsid wsp:val=&quot;00BF59EB&quot;/&gt;&lt;wsp:rsid wsp:val=&quot;00BF60DC&quot;/&gt;&lt;wsp:rsid wsp:val=&quot;00C02F4E&quot;/&gt;&lt;wsp:rsid wsp:val=&quot;00C03D74&quot;/&gt;&lt;wsp:rsid wsp:val=&quot;00C04AEA&quot;/&gt;&lt;wsp:rsid wsp:val=&quot;00C06602&quot;/&gt;&lt;wsp:rsid wsp:val=&quot;00C06DA4&quot;/&gt;&lt;wsp:rsid wsp:val=&quot;00C07CD9&quot;/&gt;&lt;wsp:rsid wsp:val=&quot;00C11241&quot;/&gt;&lt;wsp:rsid wsp:val=&quot;00C116AA&quot;/&gt;&lt;wsp:rsid wsp:val=&quot;00C14A6A&quot;/&gt;&lt;wsp:rsid wsp:val=&quot;00C16FFB&quot;/&gt;&lt;wsp:rsid wsp:val=&quot;00C17858&quot;/&gt;&lt;wsp:rsid wsp:val=&quot;00C17CFA&quot;/&gt;&lt;wsp:rsid wsp:val=&quot;00C2201B&quot;/&gt;&lt;wsp:rsid wsp:val=&quot;00C25390&quot;/&gt;&lt;wsp:rsid wsp:val=&quot;00C26745&quot;/&gt;&lt;wsp:rsid wsp:val=&quot;00C26BC3&quot;/&gt;&lt;wsp:rsid wsp:val=&quot;00C30609&quot;/&gt;&lt;wsp:rsid wsp:val=&quot;00C30FA4&quot;/&gt;&lt;wsp:rsid wsp:val=&quot;00C31249&quot;/&gt;&lt;wsp:rsid wsp:val=&quot;00C34326&quot;/&gt;&lt;wsp:rsid wsp:val=&quot;00C3480C&quot;/&gt;&lt;wsp:rsid wsp:val=&quot;00C352BB&quot;/&gt;&lt;wsp:rsid wsp:val=&quot;00C36813&quot;/&gt;&lt;wsp:rsid wsp:val=&quot;00C40340&quot;/&gt;&lt;wsp:rsid wsp:val=&quot;00C40968&quot;/&gt;&lt;wsp:rsid wsp:val=&quot;00C40E6F&quot;/&gt;&lt;wsp:rsid wsp:val=&quot;00C4352F&quot;/&gt;&lt;wsp:rsid wsp:val=&quot;00C4361E&quot;/&gt;&lt;wsp:rsid wsp:val=&quot;00C45505&quot;/&gt;&lt;wsp:rsid wsp:val=&quot;00C461B6&quot;/&gt;&lt;wsp:rsid wsp:val=&quot;00C4740D&quot;/&gt;&lt;wsp:rsid wsp:val=&quot;00C47DF2&quot;/&gt;&lt;wsp:rsid wsp:val=&quot;00C5095F&quot;/&gt;&lt;wsp:rsid wsp:val=&quot;00C524A5&quot;/&gt;&lt;wsp:rsid wsp:val=&quot;00C5665E&quot;/&gt;&lt;wsp:rsid wsp:val=&quot;00C61BD0&quot;/&gt;&lt;wsp:rsid wsp:val=&quot;00C61F86&quot;/&gt;&lt;wsp:rsid wsp:val=&quot;00C62802&quot;/&gt;&lt;wsp:rsid wsp:val=&quot;00C64EBC&quot;/&gt;&lt;wsp:rsid wsp:val=&quot;00C70785&quot;/&gt;&lt;wsp:rsid wsp:val=&quot;00C71294&quot;/&gt;&lt;wsp:rsid wsp:val=&quot;00C7145D&quot;/&gt;&lt;wsp:rsid wsp:val=&quot;00C725BD&quot;/&gt;&lt;wsp:rsid wsp:val=&quot;00C73431&quot;/&gt;&lt;wsp:rsid wsp:val=&quot;00C73694&quot;/&gt;&lt;wsp:rsid wsp:val=&quot;00C763E6&quot;/&gt;&lt;wsp:rsid wsp:val=&quot;00C80B84&quot;/&gt;&lt;wsp:rsid wsp:val=&quot;00C81BD7&quot;/&gt;&lt;wsp:rsid wsp:val=&quot;00C82381&quot;/&gt;&lt;wsp:rsid wsp:val=&quot;00C84365&quot;/&gt;&lt;wsp:rsid wsp:val=&quot;00C86A01&quot;/&gt;&lt;wsp:rsid wsp:val=&quot;00C91FCB&quot;/&gt;&lt;wsp:rsid wsp:val=&quot;00C927CC&quot;/&gt;&lt;wsp:rsid wsp:val=&quot;00C92A7E&quot;/&gt;&lt;wsp:rsid wsp:val=&quot;00C93700&quot;/&gt;&lt;wsp:rsid wsp:val=&quot;00C93D0E&quot;/&gt;&lt;wsp:rsid wsp:val=&quot;00C940D2&quot;/&gt;&lt;wsp:rsid wsp:val=&quot;00C94201&quot;/&gt;&lt;wsp:rsid wsp:val=&quot;00C95ED6&quot;/&gt;&lt;wsp:rsid wsp:val=&quot;00C96B43&quot;/&gt;&lt;wsp:rsid wsp:val=&quot;00C97465&quot;/&gt;&lt;wsp:rsid wsp:val=&quot;00CA098E&quot;/&gt;&lt;wsp:rsid wsp:val=&quot;00CA20E7&quot;/&gt;&lt;wsp:rsid wsp:val=&quot;00CA40B8&quot;/&gt;&lt;wsp:rsid wsp:val=&quot;00CA4B1D&quot;/&gt;&lt;wsp:rsid wsp:val=&quot;00CA5057&quot;/&gt;&lt;wsp:rsid wsp:val=&quot;00CA6CCE&quot;/&gt;&lt;wsp:rsid wsp:val=&quot;00CB05CB&quot;/&gt;&lt;wsp:rsid wsp:val=&quot;00CB144D&quot;/&gt;&lt;wsp:rsid wsp:val=&quot;00CB166C&quot;/&gt;&lt;wsp:rsid wsp:val=&quot;00CB1703&quot;/&gt;&lt;wsp:rsid wsp:val=&quot;00CB1866&quot;/&gt;&lt;wsp:rsid wsp:val=&quot;00CB1DA8&quot;/&gt;&lt;wsp:rsid wsp:val=&quot;00CB282D&quot;/&gt;&lt;wsp:rsid wsp:val=&quot;00CB44FD&quot;/&gt;&lt;wsp:rsid wsp:val=&quot;00CB48BB&quot;/&gt;&lt;wsp:rsid wsp:val=&quot;00CB4D4E&quot;/&gt;&lt;wsp:rsid wsp:val=&quot;00CB5C01&quot;/&gt;&lt;wsp:rsid wsp:val=&quot;00CB5F63&quot;/&gt;&lt;wsp:rsid wsp:val=&quot;00CB6106&quot;/&gt;&lt;wsp:rsid wsp:val=&quot;00CC06A2&quot;/&gt;&lt;wsp:rsid wsp:val=&quot;00CC0720&quot;/&gt;&lt;wsp:rsid wsp:val=&quot;00CC0A05&quot;/&gt;&lt;wsp:rsid wsp:val=&quot;00CC4CB1&quot;/&gt;&lt;wsp:rsid wsp:val=&quot;00CC5086&quot;/&gt;&lt;wsp:rsid wsp:val=&quot;00CC59D4&quot;/&gt;&lt;wsp:rsid wsp:val=&quot;00CC6138&quot;/&gt;&lt;wsp:rsid wsp:val=&quot;00CC6643&quot;/&gt;&lt;wsp:rsid wsp:val=&quot;00CC6C23&quot;/&gt;&lt;wsp:rsid wsp:val=&quot;00CD128F&quot;/&gt;&lt;wsp:rsid wsp:val=&quot;00CD468B&quot;/&gt;&lt;wsp:rsid wsp:val=&quot;00CE0D19&quot;/&gt;&lt;wsp:rsid wsp:val=&quot;00CE271C&quot;/&gt;&lt;wsp:rsid wsp:val=&quot;00CE60BF&quot;/&gt;&lt;wsp:rsid wsp:val=&quot;00CE6950&quot;/&gt;&lt;wsp:rsid wsp:val=&quot;00CE6EAE&quot;/&gt;&lt;wsp:rsid wsp:val=&quot;00CE7088&quot;/&gt;&lt;wsp:rsid wsp:val=&quot;00CF2A8F&quot;/&gt;&lt;wsp:rsid wsp:val=&quot;00CF30D2&quot;/&gt;&lt;wsp:rsid wsp:val=&quot;00CF4C56&quot;/&gt;&lt;wsp:rsid wsp:val=&quot;00CF6E0B&quot;/&gt;&lt;wsp:rsid wsp:val=&quot;00CF7136&quot;/&gt;&lt;wsp:rsid wsp:val=&quot;00D00B51&quot;/&gt;&lt;wsp:rsid wsp:val=&quot;00D01A50&quot;/&gt;&lt;wsp:rsid wsp:val=&quot;00D01CBA&quot;/&gt;&lt;wsp:rsid wsp:val=&quot;00D03F41&quot;/&gt;&lt;wsp:rsid wsp:val=&quot;00D0504A&quot;/&gt;&lt;wsp:rsid wsp:val=&quot;00D06004&quot;/&gt;&lt;wsp:rsid wsp:val=&quot;00D063B8&quot;/&gt;&lt;wsp:rsid wsp:val=&quot;00D07E6D&quot;/&gt;&lt;wsp:rsid wsp:val=&quot;00D1057C&quot;/&gt;&lt;wsp:rsid wsp:val=&quot;00D12733&quot;/&gt;&lt;wsp:rsid wsp:val=&quot;00D13851&quot;/&gt;&lt;wsp:rsid wsp:val=&quot;00D13FB7&quot;/&gt;&lt;wsp:rsid wsp:val=&quot;00D14C7B&quot;/&gt;&lt;wsp:rsid wsp:val=&quot;00D22696&quot;/&gt;&lt;wsp:rsid wsp:val=&quot;00D245AE&quot;/&gt;&lt;wsp:rsid wsp:val=&quot;00D26387&quot;/&gt;&lt;wsp:rsid wsp:val=&quot;00D33105&quot;/&gt;&lt;wsp:rsid wsp:val=&quot;00D36152&quot;/&gt;&lt;wsp:rsid wsp:val=&quot;00D40486&quot;/&gt;&lt;wsp:rsid wsp:val=&quot;00D41555&quot;/&gt;&lt;wsp:rsid wsp:val=&quot;00D4188B&quot;/&gt;&lt;wsp:rsid wsp:val=&quot;00D42233&quot;/&gt;&lt;wsp:rsid wsp:val=&quot;00D42C48&quot;/&gt;&lt;wsp:rsid wsp:val=&quot;00D4355D&quot;/&gt;&lt;wsp:rsid wsp:val=&quot;00D43CC7&quot;/&gt;&lt;wsp:rsid wsp:val=&quot;00D46CC5&quot;/&gt;&lt;wsp:rsid wsp:val=&quot;00D50107&quot;/&gt;&lt;wsp:rsid wsp:val=&quot;00D5020D&quot;/&gt;&lt;wsp:rsid wsp:val=&quot;00D5029D&quot;/&gt;&lt;wsp:rsid wsp:val=&quot;00D5056C&quot;/&gt;&lt;wsp:rsid wsp:val=&quot;00D50822&quot;/&gt;&lt;wsp:rsid wsp:val=&quot;00D51B7B&quot;/&gt;&lt;wsp:rsid wsp:val=&quot;00D53B02&quot;/&gt;&lt;wsp:rsid wsp:val=&quot;00D55B84&quot;/&gt;&lt;wsp:rsid wsp:val=&quot;00D564B8&quot;/&gt;&lt;wsp:rsid wsp:val=&quot;00D600FE&quot;/&gt;&lt;wsp:rsid wsp:val=&quot;00D60249&quot;/&gt;&lt;wsp:rsid wsp:val=&quot;00D63856&quot;/&gt;&lt;wsp:rsid wsp:val=&quot;00D6420B&quot;/&gt;&lt;wsp:rsid wsp:val=&quot;00D65CDF&quot;/&gt;&lt;wsp:rsid wsp:val=&quot;00D672C2&quot;/&gt;&lt;wsp:rsid wsp:val=&quot;00D71794&quot;/&gt;&lt;wsp:rsid wsp:val=&quot;00D71826&quot;/&gt;&lt;wsp:rsid wsp:val=&quot;00D72AC1&quot;/&gt;&lt;wsp:rsid wsp:val=&quot;00D73687&quot;/&gt;&lt;wsp:rsid wsp:val=&quot;00D7493C&quot;/&gt;&lt;wsp:rsid wsp:val=&quot;00D75C1B&quot;/&gt;&lt;wsp:rsid wsp:val=&quot;00D76372&quot;/&gt;&lt;wsp:rsid wsp:val=&quot;00D77F9C&quot;/&gt;&lt;wsp:rsid wsp:val=&quot;00D80C87&quot;/&gt;&lt;wsp:rsid wsp:val=&quot;00D81F2F&quot;/&gt;&lt;wsp:rsid wsp:val=&quot;00D822F0&quot;/&gt;&lt;wsp:rsid wsp:val=&quot;00D82C84&quot;/&gt;&lt;wsp:rsid wsp:val=&quot;00D869EF&quot;/&gt;&lt;wsp:rsid wsp:val=&quot;00D87E14&quot;/&gt;&lt;wsp:rsid wsp:val=&quot;00D87FF4&quot;/&gt;&lt;wsp:rsid wsp:val=&quot;00D91DAF&quot;/&gt;&lt;wsp:rsid wsp:val=&quot;00D921FD&quot;/&gt;&lt;wsp:rsid wsp:val=&quot;00D92DF2&quot;/&gt;&lt;wsp:rsid wsp:val=&quot;00D92FC3&quot;/&gt;&lt;wsp:rsid wsp:val=&quot;00D956AE&quot;/&gt;&lt;wsp:rsid wsp:val=&quot;00D9750F&quot;/&gt;&lt;wsp:rsid wsp:val=&quot;00DA043C&quot;/&gt;&lt;wsp:rsid wsp:val=&quot;00DA18EC&quot;/&gt;&lt;wsp:rsid wsp:val=&quot;00DA3B74&quot;/&gt;&lt;wsp:rsid wsp:val=&quot;00DA5497&quot;/&gt;&lt;wsp:rsid wsp:val=&quot;00DA5ED0&quot;/&gt;&lt;wsp:rsid wsp:val=&quot;00DA68F0&quot;/&gt;&lt;wsp:rsid wsp:val=&quot;00DB68E8&quot;/&gt;&lt;wsp:rsid wsp:val=&quot;00DC22DA&quot;/&gt;&lt;wsp:rsid wsp:val=&quot;00DC2DAB&quot;/&gt;&lt;wsp:rsid wsp:val=&quot;00DC2E14&quot;/&gt;&lt;wsp:rsid wsp:val=&quot;00DC4095&quot;/&gt;&lt;wsp:rsid wsp:val=&quot;00DC4176&quot;/&gt;&lt;wsp:rsid wsp:val=&quot;00DC55C2&quot;/&gt;&lt;wsp:rsid wsp:val=&quot;00DC5BAB&quot;/&gt;&lt;wsp:rsid wsp:val=&quot;00DC6DC6&quot;/&gt;&lt;wsp:rsid wsp:val=&quot;00DD3E26&quot;/&gt;&lt;wsp:rsid wsp:val=&quot;00DD53B0&quot;/&gt;&lt;wsp:rsid wsp:val=&quot;00DE11F8&quot;/&gt;&lt;wsp:rsid wsp:val=&quot;00DE1689&quot;/&gt;&lt;wsp:rsid wsp:val=&quot;00DE2140&quot;/&gt;&lt;wsp:rsid wsp:val=&quot;00DE48AB&quot;/&gt;&lt;wsp:rsid wsp:val=&quot;00DE4C0D&quot;/&gt;&lt;wsp:rsid wsp:val=&quot;00DE4FDB&quot;/&gt;&lt;wsp:rsid wsp:val=&quot;00DE560B&quot;/&gt;&lt;wsp:rsid wsp:val=&quot;00DE560E&quot;/&gt;&lt;wsp:rsid wsp:val=&quot;00DF1523&quot;/&gt;&lt;wsp:rsid wsp:val=&quot;00DF2439&quot;/&gt;&lt;wsp:rsid wsp:val=&quot;00DF4C29&quot;/&gt;&lt;wsp:rsid wsp:val=&quot;00DF5662&quot;/&gt;&lt;wsp:rsid wsp:val=&quot;00DF5A48&quot;/&gt;&lt;wsp:rsid wsp:val=&quot;00DF5E51&quot;/&gt;&lt;wsp:rsid wsp:val=&quot;00E01BAB&quot;/&gt;&lt;wsp:rsid wsp:val=&quot;00E02C7F&quot;/&gt;&lt;wsp:rsid wsp:val=&quot;00E0686F&quot;/&gt;&lt;wsp:rsid wsp:val=&quot;00E06D47&quot;/&gt;&lt;wsp:rsid wsp:val=&quot;00E078A6&quot;/&gt;&lt;wsp:rsid wsp:val=&quot;00E1060B&quot;/&gt;&lt;wsp:rsid wsp:val=&quot;00E113DE&quot;/&gt;&lt;wsp:rsid wsp:val=&quot;00E116BE&quot;/&gt;&lt;wsp:rsid wsp:val=&quot;00E12A28&quot;/&gt;&lt;wsp:rsid wsp:val=&quot;00E13409&quot;/&gt;&lt;wsp:rsid wsp:val=&quot;00E13456&quot;/&gt;&lt;wsp:rsid wsp:val=&quot;00E14144&quot;/&gt;&lt;wsp:rsid wsp:val=&quot;00E1717E&quot;/&gt;&lt;wsp:rsid wsp:val=&quot;00E21946&quot;/&gt;&lt;wsp:rsid wsp:val=&quot;00E2209B&quot;/&gt;&lt;wsp:rsid wsp:val=&quot;00E25268&quot;/&gt;&lt;wsp:rsid wsp:val=&quot;00E30C23&quot;/&gt;&lt;wsp:rsid wsp:val=&quot;00E3256E&quot;/&gt;&lt;wsp:rsid wsp:val=&quot;00E33FE8&quot;/&gt;&lt;wsp:rsid wsp:val=&quot;00E35AD5&quot;/&gt;&lt;wsp:rsid wsp:val=&quot;00E36C1A&quot;/&gt;&lt;wsp:rsid wsp:val=&quot;00E40567&quot;/&gt;&lt;wsp:rsid wsp:val=&quot;00E40BAF&quot;/&gt;&lt;wsp:rsid wsp:val=&quot;00E41650&quot;/&gt;&lt;wsp:rsid wsp:val=&quot;00E418EB&quot;/&gt;&lt;wsp:rsid wsp:val=&quot;00E41902&quot;/&gt;&lt;wsp:rsid wsp:val=&quot;00E4217B&quot;/&gt;&lt;wsp:rsid wsp:val=&quot;00E429AD&quot;/&gt;&lt;wsp:rsid wsp:val=&quot;00E42E7F&quot;/&gt;&lt;wsp:rsid wsp:val=&quot;00E44593&quot;/&gt;&lt;wsp:rsid wsp:val=&quot;00E44C43&quot;/&gt;&lt;wsp:rsid wsp:val=&quot;00E45094&quot;/&gt;&lt;wsp:rsid wsp:val=&quot;00E459C0&quot;/&gt;&lt;wsp:rsid wsp:val=&quot;00E46182&quot;/&gt;&lt;wsp:rsid wsp:val=&quot;00E501CB&quot;/&gt;&lt;wsp:rsid wsp:val=&quot;00E503CE&quot;/&gt;&lt;wsp:rsid wsp:val=&quot;00E504D1&quot;/&gt;&lt;wsp:rsid wsp:val=&quot;00E50820&quot;/&gt;&lt;wsp:rsid wsp:val=&quot;00E50EF3&quot;/&gt;&lt;wsp:rsid wsp:val=&quot;00E5112B&quot;/&gt;&lt;wsp:rsid wsp:val=&quot;00E51C20&quot;/&gt;&lt;wsp:rsid wsp:val=&quot;00E52B5F&quot;/&gt;&lt;wsp:rsid wsp:val=&quot;00E55B72&quot;/&gt;&lt;wsp:rsid wsp:val=&quot;00E5675D&quot;/&gt;&lt;wsp:rsid wsp:val=&quot;00E60E45&quot;/&gt;&lt;wsp:rsid wsp:val=&quot;00E6161B&quot;/&gt;&lt;wsp:rsid wsp:val=&quot;00E61EB7&quot;/&gt;&lt;wsp:rsid wsp:val=&quot;00E62F28&quot;/&gt;&lt;wsp:rsid wsp:val=&quot;00E66E51&quot;/&gt;&lt;wsp:rsid wsp:val=&quot;00E67264&quot;/&gt;&lt;wsp:rsid wsp:val=&quot;00E7113C&quot;/&gt;&lt;wsp:rsid wsp:val=&quot;00E726D8&quot;/&gt;&lt;wsp:rsid wsp:val=&quot;00E731B2&quot;/&gt;&lt;wsp:rsid wsp:val=&quot;00E745E8&quot;/&gt;&lt;wsp:rsid wsp:val=&quot;00E775E1&quot;/&gt;&lt;wsp:rsid wsp:val=&quot;00E805FB&quot;/&gt;&lt;wsp:rsid wsp:val=&quot;00E83A9B&quot;/&gt;&lt;wsp:rsid wsp:val=&quot;00E849E0&quot;/&gt;&lt;wsp:rsid wsp:val=&quot;00E85478&quot;/&gt;&lt;wsp:rsid wsp:val=&quot;00E85A7B&quot;/&gt;&lt;wsp:rsid wsp:val=&quot;00E90F96&quot;/&gt;&lt;wsp:rsid wsp:val=&quot;00E91938&quot;/&gt;&lt;wsp:rsid wsp:val=&quot;00E940DE&quot;/&gt;&lt;wsp:rsid wsp:val=&quot;00E9461D&quot;/&gt;&lt;wsp:rsid wsp:val=&quot;00E9582F&quot;/&gt;&lt;wsp:rsid wsp:val=&quot;00EA316B&quot;/&gt;&lt;wsp:rsid wsp:val=&quot;00EA53FD&quot;/&gt;&lt;wsp:rsid wsp:val=&quot;00EA6245&quot;/&gt;&lt;wsp:rsid wsp:val=&quot;00EA637B&quot;/&gt;&lt;wsp:rsid wsp:val=&quot;00EB0AB1&quot;/&gt;&lt;wsp:rsid wsp:val=&quot;00EB3E17&quot;/&gt;&lt;wsp:rsid wsp:val=&quot;00EB7362&quot;/&gt;&lt;wsp:rsid wsp:val=&quot;00EC0BFB&quot;/&gt;&lt;wsp:rsid wsp:val=&quot;00EC2DC3&quot;/&gt;&lt;wsp:rsid wsp:val=&quot;00EC3109&quot;/&gt;&lt;wsp:rsid wsp:val=&quot;00EC3366&quot;/&gt;&lt;wsp:rsid wsp:val=&quot;00EC3C44&quot;/&gt;&lt;wsp:rsid wsp:val=&quot;00EC5916&quot;/&gt;&lt;wsp:rsid wsp:val=&quot;00EC6778&quot;/&gt;&lt;wsp:rsid wsp:val=&quot;00EC6A13&quot;/&gt;&lt;wsp:rsid wsp:val=&quot;00ED1B72&quot;/&gt;&lt;wsp:rsid wsp:val=&quot;00ED1E94&quot;/&gt;&lt;wsp:rsid wsp:val=&quot;00ED37E5&quot;/&gt;&lt;wsp:rsid wsp:val=&quot;00ED422F&quot;/&gt;&lt;wsp:rsid wsp:val=&quot;00ED6B01&quot;/&gt;&lt;wsp:rsid wsp:val=&quot;00EE0CB0&quot;/&gt;&lt;wsp:rsid wsp:val=&quot;00EE0E05&quot;/&gt;&lt;wsp:rsid wsp:val=&quot;00EE3D3A&quot;/&gt;&lt;wsp:rsid wsp:val=&quot;00EE5AF8&quot;/&gt;&lt;wsp:rsid wsp:val=&quot;00EE66E0&quot;/&gt;&lt;wsp:rsid wsp:val=&quot;00EE7620&quot;/&gt;&lt;wsp:rsid wsp:val=&quot;00EF257A&quot;/&gt;&lt;wsp:rsid wsp:val=&quot;00EF3706&quot;/&gt;&lt;wsp:rsid wsp:val=&quot;00EF6874&quot;/&gt;&lt;wsp:rsid wsp:val=&quot;00EF6F87&quot;/&gt;&lt;wsp:rsid wsp:val=&quot;00F00737&quot;/&gt;&lt;wsp:rsid wsp:val=&quot;00F03753&quot;/&gt;&lt;wsp:rsid wsp:val=&quot;00F03B50&quot;/&gt;&lt;wsp:rsid wsp:val=&quot;00F054C9&quot;/&gt;&lt;wsp:rsid wsp:val=&quot;00F05768&quot;/&gt;&lt;wsp:rsid wsp:val=&quot;00F06C3F&quot;/&gt;&lt;wsp:rsid wsp:val=&quot;00F1074F&quot;/&gt;&lt;wsp:rsid wsp:val=&quot;00F10A6C&quot;/&gt;&lt;wsp:rsid wsp:val=&quot;00F11DC3&quot;/&gt;&lt;wsp:rsid wsp:val=&quot;00F11E31&quot;/&gt;&lt;wsp:rsid wsp:val=&quot;00F12F1B&quot;/&gt;&lt;wsp:rsid wsp:val=&quot;00F1449E&quot;/&gt;&lt;wsp:rsid wsp:val=&quot;00F148C1&quot;/&gt;&lt;wsp:rsid wsp:val=&quot;00F14D7B&quot;/&gt;&lt;wsp:rsid wsp:val=&quot;00F202E0&quot;/&gt;&lt;wsp:rsid wsp:val=&quot;00F203ED&quot;/&gt;&lt;wsp:rsid wsp:val=&quot;00F21600&quot;/&gt;&lt;wsp:rsid wsp:val=&quot;00F22360&quot;/&gt;&lt;wsp:rsid wsp:val=&quot;00F22379&quot;/&gt;&lt;wsp:rsid wsp:val=&quot;00F228EC&quot;/&gt;&lt;wsp:rsid wsp:val=&quot;00F25920&quot;/&gt;&lt;wsp:rsid wsp:val=&quot;00F25F42&quot;/&gt;&lt;wsp:rsid wsp:val=&quot;00F27FF4&quot;/&gt;&lt;wsp:rsid wsp:val=&quot;00F320AC&quot;/&gt;&lt;wsp:rsid wsp:val=&quot;00F3495F&quot;/&gt;&lt;wsp:rsid wsp:val=&quot;00F3518D&quot;/&gt;&lt;wsp:rsid wsp:val=&quot;00F351CB&quot;/&gt;&lt;wsp:rsid wsp:val=&quot;00F362BB&quot;/&gt;&lt;wsp:rsid wsp:val=&quot;00F36B0A&quot;/&gt;&lt;wsp:rsid wsp:val=&quot;00F41539&quot;/&gt;&lt;wsp:rsid wsp:val=&quot;00F41CEE&quot;/&gt;&lt;wsp:rsid wsp:val=&quot;00F4304E&quot;/&gt;&lt;wsp:rsid wsp:val=&quot;00F500E0&quot;/&gt;&lt;wsp:rsid wsp:val=&quot;00F50CA4&quot;/&gt;&lt;wsp:rsid wsp:val=&quot;00F50F9A&quot;/&gt;&lt;wsp:rsid wsp:val=&quot;00F535CA&quot;/&gt;&lt;wsp:rsid wsp:val=&quot;00F54244&quot;/&gt;&lt;wsp:rsid wsp:val=&quot;00F559EC&quot;/&gt;&lt;wsp:rsid wsp:val=&quot;00F55B79&quot;/&gt;&lt;wsp:rsid wsp:val=&quot;00F56A0F&quot;/&gt;&lt;wsp:rsid wsp:val=&quot;00F57500&quot;/&gt;&lt;wsp:rsid wsp:val=&quot;00F57517&quot;/&gt;&lt;wsp:rsid wsp:val=&quot;00F5796C&quot;/&gt;&lt;wsp:rsid wsp:val=&quot;00F57AEB&quot;/&gt;&lt;wsp:rsid wsp:val=&quot;00F6076E&quot;/&gt;&lt;wsp:rsid wsp:val=&quot;00F61233&quot;/&gt;&lt;wsp:rsid wsp:val=&quot;00F61F59&quot;/&gt;&lt;wsp:rsid wsp:val=&quot;00F62A0F&quot;/&gt;&lt;wsp:rsid wsp:val=&quot;00F637CA&quot;/&gt;&lt;wsp:rsid wsp:val=&quot;00F644FE&quot;/&gt;&lt;wsp:rsid wsp:val=&quot;00F66807&quot;/&gt;&lt;wsp:rsid wsp:val=&quot;00F67398&quot;/&gt;&lt;wsp:rsid wsp:val=&quot;00F7026D&quot;/&gt;&lt;wsp:rsid wsp:val=&quot;00F72DFC&quot;/&gt;&lt;wsp:rsid wsp:val=&quot;00F73E96&quot;/&gt;&lt;wsp:rsid wsp:val=&quot;00F74965&quot;/&gt;&lt;wsp:rsid wsp:val=&quot;00F75DC6&quot;/&gt;&lt;wsp:rsid wsp:val=&quot;00F75F54&quot;/&gt;&lt;wsp:rsid wsp:val=&quot;00F7752F&quot;/&gt;&lt;wsp:rsid wsp:val=&quot;00F808D1&quot;/&gt;&lt;wsp:rsid wsp:val=&quot;00F8201A&quot;/&gt;&lt;wsp:rsid wsp:val=&quot;00F839EC&quot;/&gt;&lt;wsp:rsid wsp:val=&quot;00F857F2&quot;/&gt;&lt;wsp:rsid wsp:val=&quot;00F878D6&quot;/&gt;&lt;wsp:rsid wsp:val=&quot;00F87B09&quot;/&gt;&lt;wsp:rsid wsp:val=&quot;00F909A6&quot;/&gt;&lt;wsp:rsid wsp:val=&quot;00F910AD&quot;/&gt;&lt;wsp:rsid wsp:val=&quot;00F9247C&quot;/&gt;&lt;wsp:rsid wsp:val=&quot;00F9257C&quot;/&gt;&lt;wsp:rsid wsp:val=&quot;00F9496C&quot;/&gt;&lt;wsp:rsid wsp:val=&quot;00F96DA6&quot;/&gt;&lt;wsp:rsid wsp:val=&quot;00F970FC&quot;/&gt;&lt;wsp:rsid wsp:val=&quot;00F97379&quot;/&gt;&lt;wsp:rsid wsp:val=&quot;00F97EDB&quot;/&gt;&lt;wsp:rsid wsp:val=&quot;00FA156C&quot;/&gt;&lt;wsp:rsid wsp:val=&quot;00FA21AB&quot;/&gt;&lt;wsp:rsid wsp:val=&quot;00FA39B8&quot;/&gt;&lt;wsp:rsid wsp:val=&quot;00FA3BB8&quot;/&gt;&lt;wsp:rsid wsp:val=&quot;00FA6224&quot;/&gt;&lt;wsp:rsid wsp:val=&quot;00FA62BF&quot;/&gt;&lt;wsp:rsid wsp:val=&quot;00FA6965&quot;/&gt;&lt;wsp:rsid wsp:val=&quot;00FA6BDA&quot;/&gt;&lt;wsp:rsid wsp:val=&quot;00FA727D&quot;/&gt;&lt;wsp:rsid wsp:val=&quot;00FB05CB&quot;/&gt;&lt;wsp:rsid wsp:val=&quot;00FB2EE6&quot;/&gt;&lt;wsp:rsid wsp:val=&quot;00FB456D&quot;/&gt;&lt;wsp:rsid wsp:val=&quot;00FB610F&quot;/&gt;&lt;wsp:rsid wsp:val=&quot;00FB6FA5&quot;/&gt;&lt;wsp:rsid wsp:val=&quot;00FB74B9&quot;/&gt;&lt;wsp:rsid wsp:val=&quot;00FC0D06&quot;/&gt;&lt;wsp:rsid wsp:val=&quot;00FC10CF&quot;/&gt;&lt;wsp:rsid wsp:val=&quot;00FC1911&quot;/&gt;&lt;wsp:rsid wsp:val=&quot;00FC34D1&quot;/&gt;&lt;wsp:rsid wsp:val=&quot;00FC3966&quot;/&gt;&lt;wsp:rsid wsp:val=&quot;00FD0615&quot;/&gt;&lt;wsp:rsid wsp:val=&quot;00FD1F84&quot;/&gt;&lt;wsp:rsid wsp:val=&quot;00FD2639&quot;/&gt;&lt;wsp:rsid wsp:val=&quot;00FD2B6C&quot;/&gt;&lt;wsp:rsid wsp:val=&quot;00FD47B7&quot;/&gt;&lt;wsp:rsid wsp:val=&quot;00FD5C92&quot;/&gt;&lt;wsp:rsid wsp:val=&quot;00FD669E&quot;/&gt;&lt;wsp:rsid wsp:val=&quot;00FD6A99&quot;/&gt;&lt;wsp:rsid wsp:val=&quot;00FE2BC4&quot;/&gt;&lt;wsp:rsid wsp:val=&quot;00FE541D&quot;/&gt;&lt;wsp:rsid wsp:val=&quot;00FE6414&quot;/&gt;&lt;wsp:rsid wsp:val=&quot;00FE7719&quot;/&gt;&lt;wsp:rsid wsp:val=&quot;00FE7E29&quot;/&gt;&lt;wsp:rsid wsp:val=&quot;00FF1F53&quot;/&gt;&lt;wsp:rsid wsp:val=&quot;00FF21A7&quot;/&gt;&lt;wsp:rsid wsp:val=&quot;00FF2A67&quot;/&gt;&lt;wsp:rsid wsp:val=&quot;00FF3A57&quot;/&gt;&lt;wsp:rsid wsp:val=&quot;00FF4CE6&quot;/&gt;&lt;wsp:rsid wsp:val=&quot;00FF5167&quot;/&gt;&lt;wsp:rsid wsp:val=&quot;00FF568F&quot;/&gt;&lt;/wsp:rsids&gt;&lt;/w:docPr&gt;&lt;w:body&gt;&lt;wx:sect&gt;&lt;w:p wsp:rsidR=&quot;00000000&quot; wsp:rsidRDefault=&quot;00221FD3&quot; wsp:rsidP=&quot;00221FD3&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m:rPr&gt;&lt;m:nor/&gt;&lt;/m:rPr&gt;&lt;w:rPr&gt;&lt;w:rFonts w:ascii=&quot;Cambria Math&quot; w:h-ansi=&quot;Cambria Math&quot;/&gt;&lt;wx:font wx:val=&quot;Cambria Math&quot;/&gt;&lt;/w:rPr&gt;&lt;m:t&gt;RNTI&lt;/m:t&gt;&lt;/m:r&gt;&lt;/m:sub&gt;&lt;/m:sSub&gt;&lt;m:r&gt;&lt;w:rPr&gt;&lt;w:rFonts w:ascii=&quot;Cambria Math&quot; w:h-ansi=&quot;Cambria Math&quot;/&gt;&lt;wx:font wx:val=&quot;Cambria Math&quot;/&gt;&lt;w:i/&gt;&lt;/w:rPr&gt;&lt;m:t&gt;=0&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6" o:title="" chromakey="white"/>
                </v:shape>
              </w:pict>
            </w:r>
            <w:r>
              <w:fldChar w:fldCharType="end"/>
            </w:r>
          </w:p>
        </w:tc>
        <w:tc>
          <w:tcPr>
            <w:tcW w:w="2352" w:type="dxa"/>
            <w:tcBorders>
              <w:top w:val="single" w:sz="6" w:space="0" w:color="auto"/>
              <w:left w:val="single" w:sz="6" w:space="0" w:color="auto"/>
              <w:bottom w:val="single" w:sz="6" w:space="0" w:color="auto"/>
              <w:right w:val="single" w:sz="6" w:space="0" w:color="auto"/>
            </w:tcBorders>
          </w:tcPr>
          <w:p w14:paraId="3CCE27B8" w14:textId="77777777" w:rsidR="004D3FFD" w:rsidRDefault="002C252C">
            <w:pPr>
              <w:pStyle w:val="TAC"/>
            </w:pPr>
            <w:r>
              <w:t>N</w:t>
            </w:r>
            <w:r>
              <w:rPr>
                <w:vertAlign w:val="subscript"/>
              </w:rPr>
              <w:t>RB</w:t>
            </w:r>
            <w:r>
              <w:rPr>
                <w:lang w:eastAsia="ko-KR"/>
              </w:rPr>
              <w:t xml:space="preserve"> </w:t>
            </w:r>
          </w:p>
        </w:tc>
      </w:tr>
      <w:tr w:rsidR="004D3FFD" w14:paraId="73122E13" w14:textId="77777777">
        <w:trPr>
          <w:cantSplit/>
          <w:jc w:val="center"/>
        </w:trPr>
        <w:tc>
          <w:tcPr>
            <w:tcW w:w="3760" w:type="dxa"/>
            <w:tcBorders>
              <w:top w:val="single" w:sz="6" w:space="0" w:color="auto"/>
              <w:left w:val="single" w:sz="6" w:space="0" w:color="auto"/>
              <w:bottom w:val="single" w:sz="6" w:space="0" w:color="auto"/>
              <w:right w:val="single" w:sz="6" w:space="0" w:color="auto"/>
            </w:tcBorders>
          </w:tcPr>
          <w:p w14:paraId="02BF63AA" w14:textId="77777777" w:rsidR="004D3FFD" w:rsidRDefault="002C252C">
            <w:pPr>
              <w:pStyle w:val="TAC"/>
            </w:pPr>
            <w:r>
              <w:rPr>
                <w:lang w:eastAsia="ko-KR"/>
              </w:rPr>
              <w:t xml:space="preserve">Modulation PUSCH </w:t>
            </w:r>
            <w:r>
              <w:fldChar w:fldCharType="begin"/>
            </w:r>
            <w:r>
              <w:instrText xml:space="preserve"> QUOTE </w:instrText>
            </w:r>
            <w:r w:rsidR="00EF1A7F">
              <w:rPr>
                <w:position w:val="-4"/>
              </w:rPr>
              <w:pict w14:anchorId="23EF2877">
                <v:shape id="_x0000_i1029" type="#_x0000_t75" style="width:36.4pt;height:10.1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webPageEncoding w:val=&quot;windows-1252&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617FF4&quot;/&gt;&lt;wsp:rsid wsp:val=&quot;00001585&quot;/&gt;&lt;wsp:rsid wsp:val=&quot;00002D80&quot;/&gt;&lt;wsp:rsid wsp:val=&quot;000038A8&quot;/&gt;&lt;wsp:rsid wsp:val=&quot;00003D12&quot;/&gt;&lt;wsp:rsid wsp:val=&quot;00005AAD&quot;/&gt;&lt;wsp:rsid wsp:val=&quot;0000612E&quot;/&gt;&lt;wsp:rsid wsp:val=&quot;00006D3E&quot;/&gt;&lt;wsp:rsid wsp:val=&quot;00011083&quot;/&gt;&lt;wsp:rsid wsp:val=&quot;000119C0&quot;/&gt;&lt;wsp:rsid wsp:val=&quot;00012A2A&quot;/&gt;&lt;wsp:rsid wsp:val=&quot;00012E0D&quot;/&gt;&lt;wsp:rsid wsp:val=&quot;00016452&quot;/&gt;&lt;wsp:rsid wsp:val=&quot;00016BA0&quot;/&gt;&lt;wsp:rsid wsp:val=&quot;00017045&quot;/&gt;&lt;wsp:rsid wsp:val=&quot;00022200&quot;/&gt;&lt;wsp:rsid wsp:val=&quot;00022F79&quot;/&gt;&lt;wsp:rsid wsp:val=&quot;00023420&quot;/&gt;&lt;wsp:rsid wsp:val=&quot;00024555&quot;/&gt;&lt;wsp:rsid wsp:val=&quot;00024DA3&quot;/&gt;&lt;wsp:rsid wsp:val=&quot;0002536C&quot;/&gt;&lt;wsp:rsid wsp:val=&quot;00026235&quot;/&gt;&lt;wsp:rsid wsp:val=&quot;00030F6A&quot;/&gt;&lt;wsp:rsid wsp:val=&quot;00032E33&quot;/&gt;&lt;wsp:rsid wsp:val=&quot;000337B8&quot;/&gt;&lt;wsp:rsid wsp:val=&quot;0003397D&quot;/&gt;&lt;wsp:rsid wsp:val=&quot;00034D1A&quot;/&gt;&lt;wsp:rsid wsp:val=&quot;00036334&quot;/&gt;&lt;wsp:rsid wsp:val=&quot;00041216&quot;/&gt;&lt;wsp:rsid wsp:val=&quot;00041CE6&quot;/&gt;&lt;wsp:rsid wsp:val=&quot;0004250C&quot;/&gt;&lt;wsp:rsid wsp:val=&quot;00043ED1&quot;/&gt;&lt;wsp:rsid wsp:val=&quot;00044215&quot;/&gt;&lt;wsp:rsid wsp:val=&quot;0004544D&quot;/&gt;&lt;wsp:rsid wsp:val=&quot;0004586A&quot;/&gt;&lt;wsp:rsid wsp:val=&quot;00045CAF&quot;/&gt;&lt;wsp:rsid wsp:val=&quot;00045DD8&quot;/&gt;&lt;wsp:rsid wsp:val=&quot;00046833&quot;/&gt;&lt;wsp:rsid wsp:val=&quot;00046EDB&quot;/&gt;&lt;wsp:rsid wsp:val=&quot;000473C5&quot;/&gt;&lt;wsp:rsid wsp:val=&quot;000478FE&quot;/&gt;&lt;wsp:rsid wsp:val=&quot;00050937&quot;/&gt;&lt;wsp:rsid wsp:val=&quot;00050AEA&quot;/&gt;&lt;wsp:rsid wsp:val=&quot;00051646&quot;/&gt;&lt;wsp:rsid wsp:val=&quot;00051D7C&quot;/&gt;&lt;wsp:rsid wsp:val=&quot;0005692B&quot;/&gt;&lt;wsp:rsid wsp:val=&quot;00057323&quot;/&gt;&lt;wsp:rsid wsp:val=&quot;0006168A&quot;/&gt;&lt;wsp:rsid wsp:val=&quot;000622DA&quot;/&gt;&lt;wsp:rsid wsp:val=&quot;00062576&quot;/&gt;&lt;wsp:rsid wsp:val=&quot;00062A74&quot;/&gt;&lt;wsp:rsid wsp:val=&quot;00062E33&quot;/&gt;&lt;wsp:rsid wsp:val=&quot;00064217&quot;/&gt;&lt;wsp:rsid wsp:val=&quot;00064909&quot;/&gt;&lt;wsp:rsid wsp:val=&quot;00065047&quot;/&gt;&lt;wsp:rsid wsp:val=&quot;00070D0C&quot;/&gt;&lt;wsp:rsid wsp:val=&quot;00071BE8&quot;/&gt;&lt;wsp:rsid wsp:val=&quot;0007265D&quot;/&gt;&lt;wsp:rsid wsp:val=&quot;00072E66&quot;/&gt;&lt;wsp:rsid wsp:val=&quot;00074DD5&quot;/&gt;&lt;wsp:rsid wsp:val=&quot;0007511F&quot;/&gt;&lt;wsp:rsid wsp:val=&quot;00075853&quot;/&gt;&lt;wsp:rsid wsp:val=&quot;00075992&quot;/&gt;&lt;wsp:rsid wsp:val=&quot;00082919&quot;/&gt;&lt;wsp:rsid wsp:val=&quot;000835E1&quot;/&gt;&lt;wsp:rsid wsp:val=&quot;00083C41&quot;/&gt;&lt;wsp:rsid wsp:val=&quot;000864E9&quot;/&gt;&lt;wsp:rsid wsp:val=&quot;0008772F&quot;/&gt;&lt;wsp:rsid wsp:val=&quot;0009083B&quot;/&gt;&lt;wsp:rsid wsp:val=&quot;000933C8&quot;/&gt;&lt;wsp:rsid wsp:val=&quot;00093E30&quot;/&gt;&lt;wsp:rsid wsp:val=&quot;0009501F&quot;/&gt;&lt;wsp:rsid wsp:val=&quot;00095A55&quot;/&gt;&lt;wsp:rsid wsp:val=&quot;0009681B&quot;/&gt;&lt;wsp:rsid wsp:val=&quot;00096BF8&quot;/&gt;&lt;wsp:rsid wsp:val=&quot;00096F7C&quot;/&gt;&lt;wsp:rsid wsp:val=&quot;000A6F38&quot;/&gt;&lt;wsp:rsid wsp:val=&quot;000B1157&quot;/&gt;&lt;wsp:rsid wsp:val=&quot;000B215B&quot;/&gt;&lt;wsp:rsid wsp:val=&quot;000B2A96&quot;/&gt;&lt;wsp:rsid wsp:val=&quot;000B2FC0&quot;/&gt;&lt;wsp:rsid wsp:val=&quot;000B326F&quot;/&gt;&lt;wsp:rsid wsp:val=&quot;000B391E&quot;/&gt;&lt;wsp:rsid wsp:val=&quot;000B4E46&quot;/&gt;&lt;wsp:rsid wsp:val=&quot;000B6124&quot;/&gt;&lt;wsp:rsid wsp:val=&quot;000C1AA6&quot;/&gt;&lt;wsp:rsid wsp:val=&quot;000C25B8&quot;/&gt;&lt;wsp:rsid wsp:val=&quot;000C2EA1&quot;/&gt;&lt;wsp:rsid wsp:val=&quot;000C3C80&quot;/&gt;&lt;wsp:rsid wsp:val=&quot;000C3E78&quot;/&gt;&lt;wsp:rsid wsp:val=&quot;000C75D0&quot;/&gt;&lt;wsp:rsid wsp:val=&quot;000D09DE&quot;/&gt;&lt;wsp:rsid wsp:val=&quot;000D2475&quot;/&gt;&lt;wsp:rsid wsp:val=&quot;000D2901&quot;/&gt;&lt;wsp:rsid wsp:val=&quot;000D3F6B&quot;/&gt;&lt;wsp:rsid wsp:val=&quot;000E1DC7&quot;/&gt;&lt;wsp:rsid wsp:val=&quot;000E33A7&quot;/&gt;&lt;wsp:rsid wsp:val=&quot;000E4053&quot;/&gt;&lt;wsp:rsid wsp:val=&quot;000E507D&quot;/&gt;&lt;wsp:rsid wsp:val=&quot;000E66BC&quot;/&gt;&lt;wsp:rsid wsp:val=&quot;000E6CF1&quot;/&gt;&lt;wsp:rsid wsp:val=&quot;000E7556&quot;/&gt;&lt;wsp:rsid wsp:val=&quot;000E7883&quot;/&gt;&lt;wsp:rsid wsp:val=&quot;000E78CA&quot;/&gt;&lt;wsp:rsid wsp:val=&quot;000F0202&quot;/&gt;&lt;wsp:rsid wsp:val=&quot;000F0282&quot;/&gt;&lt;wsp:rsid wsp:val=&quot;000F11AD&quot;/&gt;&lt;wsp:rsid wsp:val=&quot;000F5653&quot;/&gt;&lt;wsp:rsid wsp:val=&quot;000F70F2&quot;/&gt;&lt;wsp:rsid wsp:val=&quot;00100473&quot;/&gt;&lt;wsp:rsid wsp:val=&quot;00102205&quot;/&gt;&lt;wsp:rsid wsp:val=&quot;001048A5&quot;/&gt;&lt;wsp:rsid wsp:val=&quot;001048F9&quot;/&gt;&lt;wsp:rsid wsp:val=&quot;00104DF9&quot;/&gt;&lt;wsp:rsid wsp:val=&quot;00105617&quot;/&gt;&lt;wsp:rsid wsp:val=&quot;001065D9&quot;/&gt;&lt;wsp:rsid wsp:val=&quot;00110001&quot;/&gt;&lt;wsp:rsid wsp:val=&quot;0011042F&quot;/&gt;&lt;wsp:rsid wsp:val=&quot;00110AE2&quot;/&gt;&lt;wsp:rsid wsp:val=&quot;00111CC2&quot;/&gt;&lt;wsp:rsid wsp:val=&quot;0011668A&quot;/&gt;&lt;wsp:rsid wsp:val=&quot;0011716F&quot;/&gt;&lt;wsp:rsid wsp:val=&quot;00117C6C&quot;/&gt;&lt;wsp:rsid wsp:val=&quot;00121C06&quot;/&gt;&lt;wsp:rsid wsp:val=&quot;00122120&quot;/&gt;&lt;wsp:rsid wsp:val=&quot;00122919&quot;/&gt;&lt;wsp:rsid wsp:val=&quot;001238B2&quot;/&gt;&lt;wsp:rsid wsp:val=&quot;00123AC6&quot;/&gt;&lt;wsp:rsid wsp:val=&quot;001268ED&quot;/&gt;&lt;wsp:rsid wsp:val=&quot;00126B33&quot;/&gt;&lt;wsp:rsid wsp:val=&quot;00127404&quot;/&gt;&lt;wsp:rsid wsp:val=&quot;0012751C&quot;/&gt;&lt;wsp:rsid wsp:val=&quot;001301C6&quot;/&gt;&lt;wsp:rsid wsp:val=&quot;001311C2&quot;/&gt;&lt;wsp:rsid wsp:val=&quot;00134549&quot;/&gt;&lt;wsp:rsid wsp:val=&quot;00134A06&quot;/&gt;&lt;wsp:rsid wsp:val=&quot;00134BAA&quot;/&gt;&lt;wsp:rsid wsp:val=&quot;00136050&quot;/&gt;&lt;wsp:rsid wsp:val=&quot;00137B7B&quot;/&gt;&lt;wsp:rsid wsp:val=&quot;00142148&quot;/&gt;&lt;wsp:rsid wsp:val=&quot;0014240F&quot;/&gt;&lt;wsp:rsid wsp:val=&quot;00143174&quot;/&gt;&lt;wsp:rsid wsp:val=&quot;0014355A&quot;/&gt;&lt;wsp:rsid wsp:val=&quot;00144A33&quot;/&gt;&lt;wsp:rsid wsp:val=&quot;00146A0D&quot;/&gt;&lt;wsp:rsid wsp:val=&quot;00147A43&quot;/&gt;&lt;wsp:rsid wsp:val=&quot;00150F94&quot;/&gt;&lt;wsp:rsid wsp:val=&quot;0015160B&quot;/&gt;&lt;wsp:rsid wsp:val=&quot;00152769&quot;/&gt;&lt;wsp:rsid wsp:val=&quot;00152DFD&quot;/&gt;&lt;wsp:rsid wsp:val=&quot;00156520&quot;/&gt;&lt;wsp:rsid wsp:val=&quot;00157D88&quot;/&gt;&lt;wsp:rsid wsp:val=&quot;00160223&quot;/&gt;&lt;wsp:rsid wsp:val=&quot;00162F8C&quot;/&gt;&lt;wsp:rsid wsp:val=&quot;00163402&quot;/&gt;&lt;wsp:rsid wsp:val=&quot;00163FF3&quot;/&gt;&lt;wsp:rsid wsp:val=&quot;00164EE9&quot;/&gt;&lt;wsp:rsid wsp:val=&quot;00165256&quot;/&gt;&lt;wsp:rsid wsp:val=&quot;001654EB&quot;/&gt;&lt;wsp:rsid wsp:val=&quot;00166439&quot;/&gt;&lt;wsp:rsid wsp:val=&quot;0016658C&quot;/&gt;&lt;wsp:rsid wsp:val=&quot;00167F1B&quot;/&gt;&lt;wsp:rsid wsp:val=&quot;00170284&quot;/&gt;&lt;wsp:rsid wsp:val=&quot;0017170D&quot;/&gt;&lt;wsp:rsid wsp:val=&quot;00171EC5&quot;/&gt;&lt;wsp:rsid wsp:val=&quot;00172744&quot;/&gt;&lt;wsp:rsid wsp:val=&quot;00173053&quot;/&gt;&lt;wsp:rsid wsp:val=&quot;00173493&quot;/&gt;&lt;wsp:rsid wsp:val=&quot;001761C1&quot;/&gt;&lt;wsp:rsid wsp:val=&quot;00177447&quot;/&gt;&lt;wsp:rsid wsp:val=&quot;001804A7&quot;/&gt;&lt;wsp:rsid wsp:val=&quot;00181456&quot;/&gt;&lt;wsp:rsid wsp:val=&quot;00182487&quot;/&gt;&lt;wsp:rsid wsp:val=&quot;00182612&quot;/&gt;&lt;wsp:rsid wsp:val=&quot;00183EEE&quot;/&gt;&lt;wsp:rsid wsp:val=&quot;0018696D&quot;/&gt;&lt;wsp:rsid wsp:val=&quot;0019099F&quot;/&gt;&lt;wsp:rsid wsp:val=&quot;00192D27&quot;/&gt;&lt;wsp:rsid wsp:val=&quot;001943B0&quot;/&gt;&lt;wsp:rsid wsp:val=&quot;001A0E48&quot;/&gt;&lt;wsp:rsid wsp:val=&quot;001A23D2&quot;/&gt;&lt;wsp:rsid wsp:val=&quot;001A4F26&quot;/&gt;&lt;wsp:rsid wsp:val=&quot;001A6521&quot;/&gt;&lt;wsp:rsid wsp:val=&quot;001A7019&quot;/&gt;&lt;wsp:rsid wsp:val=&quot;001A70CB&quot;/&gt;&lt;wsp:rsid wsp:val=&quot;001B2199&quot;/&gt;&lt;wsp:rsid wsp:val=&quot;001C10A4&quot;/&gt;&lt;wsp:rsid wsp:val=&quot;001C23C1&quot;/&gt;&lt;wsp:rsid wsp:val=&quot;001C2A5B&quot;/&gt;&lt;wsp:rsid wsp:val=&quot;001C2F51&quot;/&gt;&lt;wsp:rsid wsp:val=&quot;001C3631&quot;/&gt;&lt;wsp:rsid wsp:val=&quot;001C3CB6&quot;/&gt;&lt;wsp:rsid wsp:val=&quot;001C763E&quot;/&gt;&lt;wsp:rsid wsp:val=&quot;001C767D&quot;/&gt;&lt;wsp:rsid wsp:val=&quot;001D0A3B&quot;/&gt;&lt;wsp:rsid wsp:val=&quot;001D3758&quot;/&gt;&lt;wsp:rsid wsp:val=&quot;001D67DE&quot;/&gt;&lt;wsp:rsid wsp:val=&quot;001E0D31&quot;/&gt;&lt;wsp:rsid wsp:val=&quot;001E3991&quot;/&gt;&lt;wsp:rsid wsp:val=&quot;001E5290&quot;/&gt;&lt;wsp:rsid wsp:val=&quot;001E597F&quot;/&gt;&lt;wsp:rsid wsp:val=&quot;001E60E9&quot;/&gt;&lt;wsp:rsid wsp:val=&quot;001E6212&quot;/&gt;&lt;wsp:rsid wsp:val=&quot;001F1445&quot;/&gt;&lt;wsp:rsid wsp:val=&quot;001F14E8&quot;/&gt;&lt;wsp:rsid wsp:val=&quot;001F2F76&quot;/&gt;&lt;wsp:rsid wsp:val=&quot;001F35CA&quot;/&gt;&lt;wsp:rsid wsp:val=&quot;001F38EF&quot;/&gt;&lt;wsp:rsid wsp:val=&quot;001F570C&quot;/&gt;&lt;wsp:rsid wsp:val=&quot;001F6253&quot;/&gt;&lt;wsp:rsid wsp:val=&quot;001F75FA&quot;/&gt;&lt;wsp:rsid wsp:val=&quot;001F7883&quot;/&gt;&lt;wsp:rsid wsp:val=&quot;00200BF4&quot;/&gt;&lt;wsp:rsid wsp:val=&quot;002015DB&quot;/&gt;&lt;wsp:rsid wsp:val=&quot;0020181B&quot;/&gt;&lt;wsp:rsid wsp:val=&quot;00202588&quot;/&gt;&lt;wsp:rsid wsp:val=&quot;002048BD&quot;/&gt;&lt;wsp:rsid wsp:val=&quot;00206699&quot;/&gt;&lt;wsp:rsid wsp:val=&quot;00207358&quot;/&gt;&lt;wsp:rsid wsp:val=&quot;002126B8&quot;/&gt;&lt;wsp:rsid wsp:val=&quot;00216AD6&quot;/&gt;&lt;wsp:rsid wsp:val=&quot;00217189&quot;/&gt;&lt;wsp:rsid wsp:val=&quot;00217E7E&quot;/&gt;&lt;wsp:rsid wsp:val=&quot;00217FEC&quot;/&gt;&lt;wsp:rsid wsp:val=&quot;00224221&quot;/&gt;&lt;wsp:rsid wsp:val=&quot;00224DA2&quot;/&gt;&lt;wsp:rsid wsp:val=&quot;00226B64&quot;/&gt;&lt;wsp:rsid wsp:val=&quot;0022712F&quot;/&gt;&lt;wsp:rsid wsp:val=&quot;00231159&quot;/&gt;&lt;wsp:rsid wsp:val=&quot;00234F39&quot;/&gt;&lt;wsp:rsid wsp:val=&quot;00235486&quot;/&gt;&lt;wsp:rsid wsp:val=&quot;002354EF&quot;/&gt;&lt;wsp:rsid wsp:val=&quot;0023739B&quot;/&gt;&lt;wsp:rsid wsp:val=&quot;002421B6&quot;/&gt;&lt;wsp:rsid wsp:val=&quot;00242397&quot;/&gt;&lt;wsp:rsid wsp:val=&quot;002426C8&quot;/&gt;&lt;wsp:rsid wsp:val=&quot;00242AE9&quot;/&gt;&lt;wsp:rsid wsp:val=&quot;00243022&quot;/&gt;&lt;wsp:rsid wsp:val=&quot;00243D81&quot;/&gt;&lt;wsp:rsid wsp:val=&quot;00243DA3&quot;/&gt;&lt;wsp:rsid wsp:val=&quot;00244FC1&quot;/&gt;&lt;wsp:rsid wsp:val=&quot;0024558A&quot;/&gt;&lt;wsp:rsid wsp:val=&quot;00245AC2&quot;/&gt;&lt;wsp:rsid wsp:val=&quot;00245B05&quot;/&gt;&lt;wsp:rsid wsp:val=&quot;00245D1B&quot;/&gt;&lt;wsp:rsid wsp:val=&quot;002463C5&quot;/&gt;&lt;wsp:rsid wsp:val=&quot;00246FBA&quot;/&gt;&lt;wsp:rsid wsp:val=&quot;00247049&quot;/&gt;&lt;wsp:rsid wsp:val=&quot;00247BD1&quot;/&gt;&lt;wsp:rsid wsp:val=&quot;00247EB1&quot;/&gt;&lt;wsp:rsid wsp:val=&quot;00250262&quot;/&gt;&lt;wsp:rsid wsp:val=&quot;00250538&quot;/&gt;&lt;wsp:rsid wsp:val=&quot;00255C77&quot;/&gt;&lt;wsp:rsid wsp:val=&quot;0025787C&quot;/&gt;&lt;wsp:rsid wsp:val=&quot;0026652B&quot;/&gt;&lt;wsp:rsid wsp:val=&quot;00266A0A&quot;/&gt;&lt;wsp:rsid wsp:val=&quot;002676D7&quot;/&gt;&lt;wsp:rsid wsp:val=&quot;00267C91&quot;/&gt;&lt;wsp:rsid wsp:val=&quot;00267E60&quot;/&gt;&lt;wsp:rsid wsp:val=&quot;0027067C&quot;/&gt;&lt;wsp:rsid wsp:val=&quot;00274D3A&quot;/&gt;&lt;wsp:rsid wsp:val=&quot;00274E46&quot;/&gt;&lt;wsp:rsid wsp:val=&quot;0027671F&quot;/&gt;&lt;wsp:rsid wsp:val=&quot;002814EE&quot;/&gt;&lt;wsp:rsid wsp:val=&quot;002817D8&quot;/&gt;&lt;wsp:rsid wsp:val=&quot;002854CF&quot;/&gt;&lt;wsp:rsid wsp:val=&quot;0028727D&quot;/&gt;&lt;wsp:rsid wsp:val=&quot;00290080&quot;/&gt;&lt;wsp:rsid wsp:val=&quot;0029195F&quot;/&gt;&lt;wsp:rsid wsp:val=&quot;00291C07&quot;/&gt;&lt;wsp:rsid wsp:val=&quot;00291C0E&quot;/&gt;&lt;wsp:rsid wsp:val=&quot;002945D4&quot;/&gt;&lt;wsp:rsid wsp:val=&quot;002A0C31&quot;/&gt;&lt;wsp:rsid wsp:val=&quot;002A1C97&quot;/&gt;&lt;wsp:rsid wsp:val=&quot;002A472E&quot;/&gt;&lt;wsp:rsid wsp:val=&quot;002A4F73&quot;/&gt;&lt;wsp:rsid wsp:val=&quot;002A6D1B&quot;/&gt;&lt;wsp:rsid wsp:val=&quot;002A6DFE&quot;/&gt;&lt;wsp:rsid wsp:val=&quot;002A7085&quot;/&gt;&lt;wsp:rsid wsp:val=&quot;002A7834&quot;/&gt;&lt;wsp:rsid wsp:val=&quot;002B1D9A&quot;/&gt;&lt;wsp:rsid wsp:val=&quot;002B1FBF&quot;/&gt;&lt;wsp:rsid wsp:val=&quot;002B26C9&quot;/&gt;&lt;wsp:rsid wsp:val=&quot;002B3305&quot;/&gt;&lt;wsp:rsid wsp:val=&quot;002B38E7&quot;/&gt;&lt;wsp:rsid wsp:val=&quot;002B51FC&quot;/&gt;&lt;wsp:rsid wsp:val=&quot;002B655B&quot;/&gt;&lt;wsp:rsid wsp:val=&quot;002C14D5&quot;/&gt;&lt;wsp:rsid wsp:val=&quot;002C1955&quot;/&gt;&lt;wsp:rsid wsp:val=&quot;002C1C54&quot;/&gt;&lt;wsp:rsid wsp:val=&quot;002C2141&quot;/&gt;&lt;wsp:rsid wsp:val=&quot;002C2C43&quot;/&gt;&lt;wsp:rsid wsp:val=&quot;002C3C33&quot;/&gt;&lt;wsp:rsid wsp:val=&quot;002C5256&quot;/&gt;&lt;wsp:rsid wsp:val=&quot;002C75CF&quot;/&gt;&lt;wsp:rsid wsp:val=&quot;002D04B2&quot;/&gt;&lt;wsp:rsid wsp:val=&quot;002D1CAF&quot;/&gt;&lt;wsp:rsid wsp:val=&quot;002D335B&quot;/&gt;&lt;wsp:rsid wsp:val=&quot;002D3DBF&quot;/&gt;&lt;wsp:rsid wsp:val=&quot;002D641F&quot;/&gt;&lt;wsp:rsid wsp:val=&quot;002D72D9&quot;/&gt;&lt;wsp:rsid wsp:val=&quot;002E04F9&quot;/&gt;&lt;wsp:rsid wsp:val=&quot;002E0567&quot;/&gt;&lt;wsp:rsid wsp:val=&quot;002E0A88&quot;/&gt;&lt;wsp:rsid wsp:val=&quot;002E2805&quot;/&gt;&lt;wsp:rsid wsp:val=&quot;002E383E&quot;/&gt;&lt;wsp:rsid wsp:val=&quot;002F1C19&quot;/&gt;&lt;wsp:rsid wsp:val=&quot;002F4AD0&quot;/&gt;&lt;wsp:rsid wsp:val=&quot;002F4C27&quot;/&gt;&lt;wsp:rsid wsp:val=&quot;002F52F8&quot;/&gt;&lt;wsp:rsid wsp:val=&quot;002F61B6&quot;/&gt;&lt;wsp:rsid wsp:val=&quot;002F638C&quot;/&gt;&lt;wsp:rsid wsp:val=&quot;002F7CDE&quot;/&gt;&lt;wsp:rsid wsp:val=&quot;00301251&quot;/&gt;&lt;wsp:rsid wsp:val=&quot;00301372&quot;/&gt;&lt;wsp:rsid wsp:val=&quot;00302A4A&quot;/&gt;&lt;wsp:rsid wsp:val=&quot;0030304B&quot;/&gt;&lt;wsp:rsid wsp:val=&quot;00303E2A&quot;/&gt;&lt;wsp:rsid wsp:val=&quot;00303E49&quot;/&gt;&lt;wsp:rsid wsp:val=&quot;00306771&quot;/&gt;&lt;wsp:rsid wsp:val=&quot;00307046&quot;/&gt;&lt;wsp:rsid wsp:val=&quot;00311B8D&quot;/&gt;&lt;wsp:rsid wsp:val=&quot;00313884&quot;/&gt;&lt;wsp:rsid wsp:val=&quot;00314B6E&quot;/&gt;&lt;wsp:rsid wsp:val=&quot;00315EF8&quot;/&gt;&lt;wsp:rsid wsp:val=&quot;003170E1&quot;/&gt;&lt;wsp:rsid wsp:val=&quot;00317C0B&quot;/&gt;&lt;wsp:rsid wsp:val=&quot;0033080F&quot;/&gt;&lt;wsp:rsid wsp:val=&quot;00330AA6&quot;/&gt;&lt;wsp:rsid wsp:val=&quot;0033109A&quot;/&gt;&lt;wsp:rsid wsp:val=&quot;003314AB&quot;/&gt;&lt;wsp:rsid wsp:val=&quot;00331500&quot;/&gt;&lt;wsp:rsid wsp:val=&quot;00332E25&quot;/&gt;&lt;wsp:rsid wsp:val=&quot;00334588&quot;/&gt;&lt;wsp:rsid wsp:val=&quot;00335528&quot;/&gt;&lt;wsp:rsid wsp:val=&quot;0034187D&quot;/&gt;&lt;wsp:rsid wsp:val=&quot;003429CE&quot;/&gt;&lt;wsp:rsid wsp:val=&quot;0034380B&quot;/&gt;&lt;wsp:rsid wsp:val=&quot;0034437E&quot;/&gt;&lt;wsp:rsid wsp:val=&quot;003447FB&quot;/&gt;&lt;wsp:rsid wsp:val=&quot;0035047C&quot;/&gt;&lt;wsp:rsid wsp:val=&quot;00352333&quot;/&gt;&lt;wsp:rsid wsp:val=&quot;00352793&quot;/&gt;&lt;wsp:rsid wsp:val=&quot;003570F2&quot;/&gt;&lt;wsp:rsid wsp:val=&quot;0035775F&quot;/&gt;&lt;wsp:rsid wsp:val=&quot;00360266&quot;/&gt;&lt;wsp:rsid wsp:val=&quot;003605A9&quot;/&gt;&lt;wsp:rsid wsp:val=&quot;003605C4&quot;/&gt;&lt;wsp:rsid wsp:val=&quot;003606C5&quot;/&gt;&lt;wsp:rsid wsp:val=&quot;00365001&quot;/&gt;&lt;wsp:rsid wsp:val=&quot;003663F8&quot;/&gt;&lt;wsp:rsid wsp:val=&quot;00367713&quot;/&gt;&lt;wsp:rsid wsp:val=&quot;00373293&quot;/&gt;&lt;wsp:rsid wsp:val=&quot;00374315&quot;/&gt;&lt;wsp:rsid wsp:val=&quot;00375488&quot;/&gt;&lt;wsp:rsid wsp:val=&quot;00385D27&quot;/&gt;&lt;wsp:rsid wsp:val=&quot;0038651D&quot;/&gt;&lt;wsp:rsid wsp:val=&quot;00391A4A&quot;/&gt;&lt;wsp:rsid wsp:val=&quot;0039295B&quot;/&gt;&lt;wsp:rsid wsp:val=&quot;00392DE4&quot;/&gt;&lt;wsp:rsid wsp:val=&quot;00393C6B&quot;/&gt;&lt;wsp:rsid wsp:val=&quot;003945B9&quot;/&gt;&lt;wsp:rsid wsp:val=&quot;00394DDA&quot;/&gt;&lt;wsp:rsid wsp:val=&quot;00397D54&quot;/&gt;&lt;wsp:rsid wsp:val=&quot;003A07CC&quot;/&gt;&lt;wsp:rsid wsp:val=&quot;003A1B84&quot;/&gt;&lt;wsp:rsid wsp:val=&quot;003A44BA&quot;/&gt;&lt;wsp:rsid wsp:val=&quot;003A62F2&quot;/&gt;&lt;wsp:rsid wsp:val=&quot;003A679B&quot;/&gt;&lt;wsp:rsid wsp:val=&quot;003B30F0&quot;/&gt;&lt;wsp:rsid wsp:val=&quot;003B3358&quot;/&gt;&lt;wsp:rsid wsp:val=&quot;003B5B85&quot;/&gt;&lt;wsp:rsid wsp:val=&quot;003B7306&quot;/&gt;&lt;wsp:rsid wsp:val=&quot;003B7F0A&quot;/&gt;&lt;wsp:rsid wsp:val=&quot;003C2D3C&quot;/&gt;&lt;wsp:rsid wsp:val=&quot;003C573F&quot;/&gt;&lt;wsp:rsid wsp:val=&quot;003C5DEE&quot;/&gt;&lt;wsp:rsid wsp:val=&quot;003D2D8F&quot;/&gt;&lt;wsp:rsid wsp:val=&quot;003D61D4&quot;/&gt;&lt;wsp:rsid wsp:val=&quot;003D6285&quot;/&gt;&lt;wsp:rsid wsp:val=&quot;003D7AA1&quot;/&gt;&lt;wsp:rsid wsp:val=&quot;003D7E0A&quot;/&gt;&lt;wsp:rsid wsp:val=&quot;003E0018&quot;/&gt;&lt;wsp:rsid wsp:val=&quot;003E0723&quot;/&gt;&lt;wsp:rsid wsp:val=&quot;003E1FD8&quot;/&gt;&lt;wsp:rsid wsp:val=&quot;003E2725&quot;/&gt;&lt;wsp:rsid wsp:val=&quot;003E40E1&quot;/&gt;&lt;wsp:rsid wsp:val=&quot;003E59C7&quot;/&gt;&lt;wsp:rsid wsp:val=&quot;003E7B80&quot;/&gt;&lt;wsp:rsid wsp:val=&quot;003F03D8&quot;/&gt;&lt;wsp:rsid wsp:val=&quot;003F089D&quot;/&gt;&lt;wsp:rsid wsp:val=&quot;003F1D1B&quot;/&gt;&lt;wsp:rsid wsp:val=&quot;003F74A9&quot;/&gt;&lt;wsp:rsid wsp:val=&quot;003F76C2&quot;/&gt;&lt;wsp:rsid wsp:val=&quot;003F77B4&quot;/&gt;&lt;wsp:rsid wsp:val=&quot;004004D5&quot;/&gt;&lt;wsp:rsid wsp:val=&quot;004007F0&quot;/&gt;&lt;wsp:rsid wsp:val=&quot;00401A10&quot;/&gt;&lt;wsp:rsid wsp:val=&quot;00403B72&quot;/&gt;&lt;wsp:rsid wsp:val=&quot;0040487A&quot;/&gt;&lt;wsp:rsid wsp:val=&quot;004063E0&quot;/&gt;&lt;wsp:rsid wsp:val=&quot;004066FF&quot;/&gt;&lt;wsp:rsid wsp:val=&quot;004105C9&quot;/&gt;&lt;wsp:rsid wsp:val=&quot;00410B74&quot;/&gt;&lt;wsp:rsid wsp:val=&quot;00415177&quot;/&gt;&lt;wsp:rsid wsp:val=&quot;0041526C&quot;/&gt;&lt;wsp:rsid wsp:val=&quot;00417D62&quot;/&gt;&lt;wsp:rsid wsp:val=&quot;00420A32&quot;/&gt;&lt;wsp:rsid wsp:val=&quot;00420BAB&quot;/&gt;&lt;wsp:rsid wsp:val=&quot;004212EA&quot;/&gt;&lt;wsp:rsid wsp:val=&quot;00421BE7&quot;/&gt;&lt;wsp:rsid wsp:val=&quot;00422FE9&quot;/&gt;&lt;wsp:rsid wsp:val=&quot;004265A6&quot;/&gt;&lt;wsp:rsid wsp:val=&quot;004279BB&quot;/&gt;&lt;wsp:rsid wsp:val=&quot;00431A13&quot;/&gt;&lt;wsp:rsid wsp:val=&quot;00431D1E&quot;/&gt;&lt;wsp:rsid wsp:val=&quot;004321CA&quot;/&gt;&lt;wsp:rsid wsp:val=&quot;00433216&quot;/&gt;&lt;wsp:rsid wsp:val=&quot;00434F71&quot;/&gt;&lt;wsp:rsid wsp:val=&quot;00435C00&quot;/&gt;&lt;wsp:rsid wsp:val=&quot;004378DC&quot;/&gt;&lt;wsp:rsid wsp:val=&quot;004422DB&quot;/&gt;&lt;wsp:rsid wsp:val=&quot;00442735&quot;/&gt;&lt;wsp:rsid wsp:val=&quot;004434F2&quot;/&gt;&lt;wsp:rsid wsp:val=&quot;004462CC&quot;/&gt;&lt;wsp:rsid wsp:val=&quot;00446768&quot;/&gt;&lt;wsp:rsid wsp:val=&quot;0045193C&quot;/&gt;&lt;wsp:rsid wsp:val=&quot;0045201E&quot;/&gt;&lt;wsp:rsid wsp:val=&quot;00452B22&quot;/&gt;&lt;wsp:rsid wsp:val=&quot;00453CDE&quot;/&gt;&lt;wsp:rsid wsp:val=&quot;00455117&quot;/&gt;&lt;wsp:rsid wsp:val=&quot;00457E77&quot;/&gt;&lt;wsp:rsid wsp:val=&quot;00461DA8&quot;/&gt;&lt;wsp:rsid wsp:val=&quot;00463786&quot;/&gt;&lt;wsp:rsid wsp:val=&quot;00464305&quot;/&gt;&lt;wsp:rsid wsp:val=&quot;004646F1&quot;/&gt;&lt;wsp:rsid wsp:val=&quot;004648E9&quot;/&gt;&lt;wsp:rsid wsp:val=&quot;00465616&quot;/&gt;&lt;wsp:rsid wsp:val=&quot;00467C5A&quot;/&gt;&lt;wsp:rsid wsp:val=&quot;00470D57&quot;/&gt;&lt;wsp:rsid wsp:val=&quot;004751F1&quot;/&gt;&lt;wsp:rsid wsp:val=&quot;00475E66&quot;/&gt;&lt;wsp:rsid wsp:val=&quot;004823D7&quot;/&gt;&lt;wsp:rsid wsp:val=&quot;00482850&quot;/&gt;&lt;wsp:rsid wsp:val=&quot;00486056&quot;/&gt;&lt;wsp:rsid wsp:val=&quot;00487109&quot;/&gt;&lt;wsp:rsid wsp:val=&quot;00490415&quot;/&gt;&lt;wsp:rsid wsp:val=&quot;00491DAB&quot;/&gt;&lt;wsp:rsid wsp:val=&quot;00493D41&quot;/&gt;&lt;wsp:rsid wsp:val=&quot;004945D6&quot;/&gt;&lt;wsp:rsid wsp:val=&quot;004974D7&quot;/&gt;&lt;wsp:rsid wsp:val=&quot;004A0F2B&quot;/&gt;&lt;wsp:rsid wsp:val=&quot;004A4379&quot;/&gt;&lt;wsp:rsid wsp:val=&quot;004B0995&quot;/&gt;&lt;wsp:rsid wsp:val=&quot;004B2CD1&quot;/&gt;&lt;wsp:rsid wsp:val=&quot;004B3310&quot;/&gt;&lt;wsp:rsid wsp:val=&quot;004B6A00&quot;/&gt;&lt;wsp:rsid wsp:val=&quot;004B7FF8&quot;/&gt;&lt;wsp:rsid wsp:val=&quot;004C027B&quot;/&gt;&lt;wsp:rsid wsp:val=&quot;004C132D&quot;/&gt;&lt;wsp:rsid wsp:val=&quot;004C1698&quot;/&gt;&lt;wsp:rsid wsp:val=&quot;004C1C57&quot;/&gt;&lt;wsp:rsid wsp:val=&quot;004C2D7C&quot;/&gt;&lt;wsp:rsid wsp:val=&quot;004C3029&quot;/&gt;&lt;wsp:rsid wsp:val=&quot;004C3B22&quot;/&gt;&lt;wsp:rsid wsp:val=&quot;004C4594&quot;/&gt;&lt;wsp:rsid wsp:val=&quot;004C5A87&quot;/&gt;&lt;wsp:rsid wsp:val=&quot;004C5AEB&quot;/&gt;&lt;wsp:rsid wsp:val=&quot;004C72FA&quot;/&gt;&lt;wsp:rsid wsp:val=&quot;004D0AA6&quot;/&gt;&lt;wsp:rsid wsp:val=&quot;004D1386&quot;/&gt;&lt;wsp:rsid wsp:val=&quot;004D47FA&quot;/&gt;&lt;wsp:rsid wsp:val=&quot;004E0607&quot;/&gt;&lt;wsp:rsid wsp:val=&quot;004E060D&quot;/&gt;&lt;wsp:rsid wsp:val=&quot;004E2429&quot;/&gt;&lt;wsp:rsid wsp:val=&quot;004E3849&quot;/&gt;&lt;wsp:rsid wsp:val=&quot;004E6EE2&quot;/&gt;&lt;wsp:rsid wsp:val=&quot;004E7F06&quot;/&gt;&lt;wsp:rsid wsp:val=&quot;004F1495&quot;/&gt;&lt;wsp:rsid wsp:val=&quot;004F454D&quot;/&gt;&lt;wsp:rsid wsp:val=&quot;004F4F9D&quot;/&gt;&lt;wsp:rsid wsp:val=&quot;004F67CB&quot;/&gt;&lt;wsp:rsid wsp:val=&quot;004F7ADA&quot;/&gt;&lt;wsp:rsid wsp:val=&quot;0050011B&quot;/&gt;&lt;wsp:rsid wsp:val=&quot;005045F0&quot;/&gt;&lt;wsp:rsid wsp:val=&quot;005070D4&quot;/&gt;&lt;wsp:rsid wsp:val=&quot;0051347A&quot;/&gt;&lt;wsp:rsid wsp:val=&quot;005150DC&quot;/&gt;&lt;wsp:rsid wsp:val=&quot;00516441&quot;/&gt;&lt;wsp:rsid wsp:val=&quot;0051764C&quot;/&gt;&lt;wsp:rsid wsp:val=&quot;005209E5&quot;/&gt;&lt;wsp:rsid wsp:val=&quot;00523E57&quot;/&gt;&lt;wsp:rsid wsp:val=&quot;00526BAB&quot;/&gt;&lt;wsp:rsid wsp:val=&quot;005335CB&quot;/&gt;&lt;wsp:rsid wsp:val=&quot;00533987&quot;/&gt;&lt;wsp:rsid wsp:val=&quot;00534124&quot;/&gt;&lt;wsp:rsid wsp:val=&quot;00535139&quot;/&gt;&lt;wsp:rsid wsp:val=&quot;00535F5C&quot;/&gt;&lt;wsp:rsid wsp:val=&quot;00542C29&quot;/&gt;&lt;wsp:rsid wsp:val=&quot;00543732&quot;/&gt;&lt;wsp:rsid wsp:val=&quot;00543E46&quot;/&gt;&lt;wsp:rsid wsp:val=&quot;005446C1&quot;/&gt;&lt;wsp:rsid wsp:val=&quot;005455E1&quot;/&gt;&lt;wsp:rsid wsp:val=&quot;00546210&quot;/&gt;&lt;wsp:rsid wsp:val=&quot;005479C2&quot;/&gt;&lt;wsp:rsid wsp:val=&quot;005503D4&quot;/&gt;&lt;wsp:rsid wsp:val=&quot;0055043E&quot;/&gt;&lt;wsp:rsid wsp:val=&quot;0055186A&quot;/&gt;&lt;wsp:rsid wsp:val=&quot;00552168&quot;/&gt;&lt;wsp:rsid wsp:val=&quot;00553D51&quot;/&gt;&lt;wsp:rsid wsp:val=&quot;00553ECA&quot;/&gt;&lt;wsp:rsid wsp:val=&quot;00555562&quot;/&gt;&lt;wsp:rsid wsp:val=&quot;00555CBB&quot;/&gt;&lt;wsp:rsid wsp:val=&quot;0055641C&quot;/&gt;&lt;wsp:rsid wsp:val=&quot;00556EF4&quot;/&gt;&lt;wsp:rsid wsp:val=&quot;0056188C&quot;/&gt;&lt;wsp:rsid wsp:val=&quot;00563792&quot;/&gt;&lt;wsp:rsid wsp:val=&quot;00563866&quot;/&gt;&lt;wsp:rsid wsp:val=&quot;00565E35&quot;/&gt;&lt;wsp:rsid wsp:val=&quot;0056618E&quot;/&gt;&lt;wsp:rsid wsp:val=&quot;00567D8C&quot;/&gt;&lt;wsp:rsid wsp:val=&quot;00567DF9&quot;/&gt;&lt;wsp:rsid wsp:val=&quot;00570C54&quot;/&gt;&lt;wsp:rsid wsp:val=&quot;00576CC0&quot;/&gt;&lt;wsp:rsid wsp:val=&quot;00577705&quot;/&gt;&lt;wsp:rsid wsp:val=&quot;005804B5&quot;/&gt;&lt;wsp:rsid wsp:val=&quot;00583DF4&quot;/&gt;&lt;wsp:rsid wsp:val=&quot;0058582A&quot;/&gt;&lt;wsp:rsid wsp:val=&quot;00591F76&quot;/&gt;&lt;wsp:rsid wsp:val=&quot;0059384F&quot;/&gt;&lt;wsp:rsid wsp:val=&quot;00595476&quot;/&gt;&lt;wsp:rsid wsp:val=&quot;00595DBE&quot;/&gt;&lt;wsp:rsid wsp:val=&quot;0059615C&quot;/&gt;&lt;wsp:rsid wsp:val=&quot;00596474&quot;/&gt;&lt;wsp:rsid wsp:val=&quot;00597DD9&quot;/&gt;&lt;wsp:rsid wsp:val=&quot;005A7F8C&quot;/&gt;&lt;wsp:rsid wsp:val=&quot;005B06BD&quot;/&gt;&lt;wsp:rsid wsp:val=&quot;005B0E73&quot;/&gt;&lt;wsp:rsid wsp:val=&quot;005B195C&quot;/&gt;&lt;wsp:rsid wsp:val=&quot;005B4B5A&quot;/&gt;&lt;wsp:rsid wsp:val=&quot;005B54EC&quot;/&gt;&lt;wsp:rsid wsp:val=&quot;005B77FA&quot;/&gt;&lt;wsp:rsid wsp:val=&quot;005C1C5F&quot;/&gt;&lt;wsp:rsid wsp:val=&quot;005C244C&quot;/&gt;&lt;wsp:rsid wsp:val=&quot;005C43D7&quot;/&gt;&lt;wsp:rsid wsp:val=&quot;005C4C86&quot;/&gt;&lt;wsp:rsid wsp:val=&quot;005C5914&quot;/&gt;&lt;wsp:rsid wsp:val=&quot;005C5F5D&quot;/&gt;&lt;wsp:rsid wsp:val=&quot;005C697C&quot;/&gt;&lt;wsp:rsid wsp:val=&quot;005C7250&quot;/&gt;&lt;wsp:rsid wsp:val=&quot;005D1C72&quot;/&gt;&lt;wsp:rsid wsp:val=&quot;005D1CC7&quot;/&gt;&lt;wsp:rsid wsp:val=&quot;005D2787&quot;/&gt;&lt;wsp:rsid wsp:val=&quot;005D3848&quot;/&gt;&lt;wsp:rsid wsp:val=&quot;005D3916&quot;/&gt;&lt;wsp:rsid wsp:val=&quot;005D56FB&quot;/&gt;&lt;wsp:rsid wsp:val=&quot;005D5E7E&quot;/&gt;&lt;wsp:rsid wsp:val=&quot;005D631F&quot;/&gt;&lt;wsp:rsid wsp:val=&quot;005D6987&quot;/&gt;&lt;wsp:rsid wsp:val=&quot;005D6C7A&quot;/&gt;&lt;wsp:rsid wsp:val=&quot;005D76AA&quot;/&gt;&lt;wsp:rsid wsp:val=&quot;005E07E4&quot;/&gt;&lt;wsp:rsid wsp:val=&quot;005E09B2&quot;/&gt;&lt;wsp:rsid wsp:val=&quot;005E34F0&quot;/&gt;&lt;wsp:rsid wsp:val=&quot;005E4DD3&quot;/&gt;&lt;wsp:rsid wsp:val=&quot;005F0F80&quot;/&gt;&lt;wsp:rsid wsp:val=&quot;005F0FCC&quot;/&gt;&lt;wsp:rsid wsp:val=&quot;005F15D9&quot;/&gt;&lt;wsp:rsid wsp:val=&quot;005F2F8F&quot;/&gt;&lt;wsp:rsid wsp:val=&quot;005F3BD8&quot;/&gt;&lt;wsp:rsid wsp:val=&quot;005F592E&quot;/&gt;&lt;wsp:rsid wsp:val=&quot;0060018B&quot;/&gt;&lt;wsp:rsid wsp:val=&quot;00602BE0&quot;/&gt;&lt;wsp:rsid wsp:val=&quot;00603DAF&quot;/&gt;&lt;wsp:rsid wsp:val=&quot;00604AF6&quot;/&gt;&lt;wsp:rsid wsp:val=&quot;006057D0&quot;/&gt;&lt;wsp:rsid wsp:val=&quot;0060581E&quot;/&gt;&lt;wsp:rsid wsp:val=&quot;0060623A&quot;/&gt;&lt;wsp:rsid wsp:val=&quot;006108AD&quot;/&gt;&lt;wsp:rsid wsp:val=&quot;00615CD5&quot;/&gt;&lt;wsp:rsid wsp:val=&quot;00617330&quot;/&gt;&lt;wsp:rsid wsp:val=&quot;00617FF4&quot;/&gt;&lt;wsp:rsid wsp:val=&quot;006209A2&quot;/&gt;&lt;wsp:rsid wsp:val=&quot;00621B02&quot;/&gt;&lt;wsp:rsid wsp:val=&quot;00625115&quot;/&gt;&lt;wsp:rsid wsp:val=&quot;00626DC7&quot;/&gt;&lt;wsp:rsid wsp:val=&quot;006303E8&quot;/&gt;&lt;wsp:rsid wsp:val=&quot;006320A1&quot;/&gt;&lt;wsp:rsid wsp:val=&quot;00632725&quot;/&gt;&lt;wsp:rsid wsp:val=&quot;00635B02&quot;/&gt;&lt;wsp:rsid wsp:val=&quot;006375AA&quot;/&gt;&lt;wsp:rsid wsp:val=&quot;00640093&quot;/&gt;&lt;wsp:rsid wsp:val=&quot;00640547&quot;/&gt;&lt;wsp:rsid wsp:val=&quot;0064167E&quot;/&gt;&lt;wsp:rsid wsp:val=&quot;00641FE9&quot;/&gt;&lt;wsp:rsid wsp:val=&quot;00642AFB&quot;/&gt;&lt;wsp:rsid wsp:val=&quot;006458E7&quot;/&gt;&lt;wsp:rsid wsp:val=&quot;0064640C&quot;/&gt;&lt;wsp:rsid wsp:val=&quot;0064665F&quot;/&gt;&lt;wsp:rsid wsp:val=&quot;00647878&quot;/&gt;&lt;wsp:rsid wsp:val=&quot;00647A8A&quot;/&gt;&lt;wsp:rsid wsp:val=&quot;00647BD1&quot;/&gt;&lt;wsp:rsid wsp:val=&quot;00650FCE&quot;/&gt;&lt;wsp:rsid wsp:val=&quot;00654165&quot;/&gt;&lt;wsp:rsid wsp:val=&quot;00654AB7&quot;/&gt;&lt;wsp:rsid wsp:val=&quot;00655593&quot;/&gt;&lt;wsp:rsid wsp:val=&quot;0065595A&quot;/&gt;&lt;wsp:rsid wsp:val=&quot;006613F1&quot;/&gt;&lt;wsp:rsid wsp:val=&quot;00661AFC&quot;/&gt;&lt;wsp:rsid wsp:val=&quot;00661B3E&quot;/&gt;&lt;wsp:rsid wsp:val=&quot;0066216D&quot;/&gt;&lt;wsp:rsid wsp:val=&quot;00663584&quot;/&gt;&lt;wsp:rsid wsp:val=&quot;00663E96&quot;/&gt;&lt;wsp:rsid wsp:val=&quot;00664DC6&quot;/&gt;&lt;wsp:rsid wsp:val=&quot;00667AD0&quot;/&gt;&lt;wsp:rsid wsp:val=&quot;00671121&quot;/&gt;&lt;wsp:rsid wsp:val=&quot;0067166F&quot;/&gt;&lt;wsp:rsid wsp:val=&quot;00671B57&quot;/&gt;&lt;wsp:rsid wsp:val=&quot;00672500&quot;/&gt;&lt;wsp:rsid wsp:val=&quot;0067324F&quot;/&gt;&lt;wsp:rsid wsp:val=&quot;00674CFF&quot;/&gt;&lt;wsp:rsid wsp:val=&quot;00674D34&quot;/&gt;&lt;wsp:rsid wsp:val=&quot;00675341&quot;/&gt;&lt;wsp:rsid wsp:val=&quot;00676F94&quot;/&gt;&lt;wsp:rsid wsp:val=&quot;0068107E&quot;/&gt;&lt;wsp:rsid wsp:val=&quot;006812EE&quot;/&gt;&lt;wsp:rsid wsp:val=&quot;00681CA0&quot;/&gt;&lt;wsp:rsid wsp:val=&quot;0068483D&quot;/&gt;&lt;wsp:rsid wsp:val=&quot;00685297&quot;/&gt;&lt;wsp:rsid wsp:val=&quot;0068766C&quot;/&gt;&lt;wsp:rsid wsp:val=&quot;006901FF&quot;/&gt;&lt;wsp:rsid wsp:val=&quot;00690D75&quot;/&gt;&lt;wsp:rsid wsp:val=&quot;00695564&quot;/&gt;&lt;wsp:rsid wsp:val=&quot;006976E7&quot;/&gt;&lt;wsp:rsid wsp:val=&quot;006A0A88&quot;/&gt;&lt;wsp:rsid wsp:val=&quot;006B137F&quot;/&gt;&lt;wsp:rsid wsp:val=&quot;006B209E&quot;/&gt;&lt;wsp:rsid wsp:val=&quot;006B2874&quot;/&gt;&lt;wsp:rsid wsp:val=&quot;006B42B9&quot;/&gt;&lt;wsp:rsid wsp:val=&quot;006B4CCD&quot;/&gt;&lt;wsp:rsid wsp:val=&quot;006C05CA&quot;/&gt;&lt;wsp:rsid wsp:val=&quot;006C0F6F&quot;/&gt;&lt;wsp:rsid wsp:val=&quot;006C22F4&quot;/&gt;&lt;wsp:rsid wsp:val=&quot;006D1084&quot;/&gt;&lt;wsp:rsid wsp:val=&quot;006D12CD&quot;/&gt;&lt;wsp:rsid wsp:val=&quot;006D20FF&quot;/&gt;&lt;wsp:rsid wsp:val=&quot;006D3937&quot;/&gt;&lt;wsp:rsid wsp:val=&quot;006D4E8F&quot;/&gt;&lt;wsp:rsid wsp:val=&quot;006D594B&quot;/&gt;&lt;wsp:rsid wsp:val=&quot;006D7A3E&quot;/&gt;&lt;wsp:rsid wsp:val=&quot;006E3770&quot;/&gt;&lt;wsp:rsid wsp:val=&quot;006E67DA&quot;/&gt;&lt;wsp:rsid wsp:val=&quot;006F3C3D&quot;/&gt;&lt;wsp:rsid wsp:val=&quot;006F59BC&quot;/&gt;&lt;wsp:rsid wsp:val=&quot;006F6318&quot;/&gt;&lt;wsp:rsid wsp:val=&quot;006F6515&quot;/&gt;&lt;wsp:rsid wsp:val=&quot;006F6813&quot;/&gt;&lt;wsp:rsid wsp:val=&quot;006F7863&quot;/&gt;&lt;wsp:rsid wsp:val=&quot;00700D3B&quot;/&gt;&lt;wsp:rsid wsp:val=&quot;00700DE5&quot;/&gt;&lt;wsp:rsid wsp:val=&quot;0070112C&quot;/&gt;&lt;wsp:rsid wsp:val=&quot;00701ECA&quot;/&gt;&lt;wsp:rsid wsp:val=&quot;00705023&quot;/&gt;&lt;wsp:rsid wsp:val=&quot;007104A8&quot;/&gt;&lt;wsp:rsid wsp:val=&quot;00712846&quot;/&gt;&lt;wsp:rsid wsp:val=&quot;00712C06&quot;/&gt;&lt;wsp:rsid wsp:val=&quot;00712FEF&quot;/&gt;&lt;wsp:rsid wsp:val=&quot;00717D9B&quot;/&gt;&lt;wsp:rsid wsp:val=&quot;007232A8&quot;/&gt;&lt;wsp:rsid wsp:val=&quot;00724D55&quot;/&gt;&lt;wsp:rsid wsp:val=&quot;00724F72&quot;/&gt;&lt;wsp:rsid wsp:val=&quot;00725D5B&quot;/&gt;&lt;wsp:rsid wsp:val=&quot;007261E1&quot;/&gt;&lt;wsp:rsid wsp:val=&quot;0072794D&quot;/&gt;&lt;wsp:rsid wsp:val=&quot;007300B6&quot;/&gt;&lt;wsp:rsid wsp:val=&quot;00731659&quot;/&gt;&lt;wsp:rsid wsp:val=&quot;00731BE5&quot;/&gt;&lt;wsp:rsid wsp:val=&quot;00731E32&quot;/&gt;&lt;wsp:rsid wsp:val=&quot;00731F18&quot;/&gt;&lt;wsp:rsid wsp:val=&quot;007328F2&quot;/&gt;&lt;wsp:rsid wsp:val=&quot;00732DF7&quot;/&gt;&lt;wsp:rsid wsp:val=&quot;00733C68&quot;/&gt;&lt;wsp:rsid wsp:val=&quot;00733F3C&quot;/&gt;&lt;wsp:rsid wsp:val=&quot;007344A3&quot;/&gt;&lt;wsp:rsid wsp:val=&quot;007354D5&quot;/&gt;&lt;wsp:rsid wsp:val=&quot;007369F1&quot;/&gt;&lt;wsp:rsid wsp:val=&quot;00740643&quot;/&gt;&lt;wsp:rsid wsp:val=&quot;00741F6A&quot;/&gt;&lt;wsp:rsid wsp:val=&quot;00742294&quot;/&gt;&lt;wsp:rsid wsp:val=&quot;0074241D&quot;/&gt;&lt;wsp:rsid wsp:val=&quot;0074256A&quot;/&gt;&lt;wsp:rsid wsp:val=&quot;007429FF&quot;/&gt;&lt;wsp:rsid wsp:val=&quot;00742D95&quot;/&gt;&lt;wsp:rsid wsp:val=&quot;00743E80&quot;/&gt;&lt;wsp:rsid wsp:val=&quot;007458B9&quot;/&gt;&lt;wsp:rsid wsp:val=&quot;00746BAD&quot;/&gt;&lt;wsp:rsid wsp:val=&quot;0075025F&quot;/&gt;&lt;wsp:rsid wsp:val=&quot;0075047A&quot;/&gt;&lt;wsp:rsid wsp:val=&quot;00750692&quot;/&gt;&lt;wsp:rsid wsp:val=&quot;00750877&quot;/&gt;&lt;wsp:rsid wsp:val=&quot;007518DF&quot;/&gt;&lt;wsp:rsid wsp:val=&quot;007533F0&quot;/&gt;&lt;wsp:rsid wsp:val=&quot;007543C1&quot;/&gt;&lt;wsp:rsid wsp:val=&quot;007544A2&quot;/&gt;&lt;wsp:rsid wsp:val=&quot;007554CF&quot;/&gt;&lt;wsp:rsid wsp:val=&quot;00756150&quot;/&gt;&lt;wsp:rsid wsp:val=&quot;0075709B&quot;/&gt;&lt;wsp:rsid wsp:val=&quot;00760483&quot;/&gt;&lt;wsp:rsid wsp:val=&quot;00762A5E&quot;/&gt;&lt;wsp:rsid wsp:val=&quot;007654C9&quot;/&gt;&lt;wsp:rsid wsp:val=&quot;00766AB5&quot;/&gt;&lt;wsp:rsid wsp:val=&quot;00766D2F&quot;/&gt;&lt;wsp:rsid wsp:val=&quot;007770F7&quot;/&gt;&lt;wsp:rsid wsp:val=&quot;007776D1&quot;/&gt;&lt;wsp:rsid wsp:val=&quot;0078119E&quot;/&gt;&lt;wsp:rsid wsp:val=&quot;00782601&quot;/&gt;&lt;wsp:rsid wsp:val=&quot;00782C76&quot;/&gt;&lt;wsp:rsid wsp:val=&quot;007833DC&quot;/&gt;&lt;wsp:rsid wsp:val=&quot;00785115&quot;/&gt;&lt;wsp:rsid wsp:val=&quot;007854E3&quot;/&gt;&lt;wsp:rsid wsp:val=&quot;0078618D&quot;/&gt;&lt;wsp:rsid wsp:val=&quot;00790278&quot;/&gt;&lt;wsp:rsid wsp:val=&quot;0079097B&quot;/&gt;&lt;wsp:rsid wsp:val=&quot;00791BCA&quot;/&gt;&lt;wsp:rsid wsp:val=&quot;00791D1C&quot;/&gt;&lt;wsp:rsid wsp:val=&quot;007940E2&quot;/&gt;&lt;wsp:rsid wsp:val=&quot;00794277&quot;/&gt;&lt;wsp:rsid wsp:val=&quot;007A1B23&quot;/&gt;&lt;wsp:rsid wsp:val=&quot;007A28DE&quot;/&gt;&lt;wsp:rsid wsp:val=&quot;007A4753&quot;/&gt;&lt;wsp:rsid wsp:val=&quot;007A54B2&quot;/&gt;&lt;wsp:rsid wsp:val=&quot;007A654D&quot;/&gt;&lt;wsp:rsid wsp:val=&quot;007A67BB&quot;/&gt;&lt;wsp:rsid wsp:val=&quot;007B0A8C&quot;/&gt;&lt;wsp:rsid wsp:val=&quot;007B2AF2&quot;/&gt;&lt;wsp:rsid wsp:val=&quot;007B2B03&quot;/&gt;&lt;wsp:rsid wsp:val=&quot;007B4B68&quot;/&gt;&lt;wsp:rsid wsp:val=&quot;007B6D2D&quot;/&gt;&lt;wsp:rsid wsp:val=&quot;007C1F19&quot;/&gt;&lt;wsp:rsid wsp:val=&quot;007C22BE&quot;/&gt;&lt;wsp:rsid wsp:val=&quot;007C3E7E&quot;/&gt;&lt;wsp:rsid wsp:val=&quot;007C4325&quot;/&gt;&lt;wsp:rsid wsp:val=&quot;007D1202&quot;/&gt;&lt;wsp:rsid wsp:val=&quot;007D1A48&quot;/&gt;&lt;wsp:rsid wsp:val=&quot;007D3A6D&quot;/&gt;&lt;wsp:rsid wsp:val=&quot;007D5425&quot;/&gt;&lt;wsp:rsid wsp:val=&quot;007D5DA8&quot;/&gt;&lt;wsp:rsid wsp:val=&quot;007D5DE1&quot;/&gt;&lt;wsp:rsid wsp:val=&quot;007D70D2&quot;/&gt;&lt;wsp:rsid wsp:val=&quot;007E20DF&quot;/&gt;&lt;wsp:rsid wsp:val=&quot;007E3300&quot;/&gt;&lt;wsp:rsid wsp:val=&quot;007E3AAC&quot;/&gt;&lt;wsp:rsid wsp:val=&quot;007E4633&quot;/&gt;&lt;wsp:rsid wsp:val=&quot;007E48E5&quot;/&gt;&lt;wsp:rsid wsp:val=&quot;007E6952&quot;/&gt;&lt;wsp:rsid wsp:val=&quot;007F187A&quot;/&gt;&lt;wsp:rsid wsp:val=&quot;007F2733&quot;/&gt;&lt;wsp:rsid wsp:val=&quot;007F291A&quot;/&gt;&lt;wsp:rsid wsp:val=&quot;007F4609&quot;/&gt;&lt;wsp:rsid wsp:val=&quot;007F5362&quot;/&gt;&lt;wsp:rsid wsp:val=&quot;007F5E4E&quot;/&gt;&lt;wsp:rsid wsp:val=&quot;007F6062&quot;/&gt;&lt;wsp:rsid wsp:val=&quot;007F6156&quot;/&gt;&lt;wsp:rsid wsp:val=&quot;007F67F9&quot;/&gt;&lt;wsp:rsid wsp:val=&quot;007F78C3&quot;/&gt;&lt;wsp:rsid wsp:val=&quot;0080179A&quot;/&gt;&lt;wsp:rsid wsp:val=&quot;0080436E&quot;/&gt;&lt;wsp:rsid wsp:val=&quot;00805943&quot;/&gt;&lt;wsp:rsid wsp:val=&quot;0080645E&quot;/&gt;&lt;wsp:rsid wsp:val=&quot;008065EC&quot;/&gt;&lt;wsp:rsid wsp:val=&quot;008076FE&quot;/&gt;&lt;wsp:rsid wsp:val=&quot;00807E25&quot;/&gt;&lt;wsp:rsid wsp:val=&quot;00813241&quot;/&gt;&lt;wsp:rsid wsp:val=&quot;00813EA8&quot;/&gt;&lt;wsp:rsid wsp:val=&quot;0081411B&quot;/&gt;&lt;wsp:rsid wsp:val=&quot;00817E7D&quot;/&gt;&lt;wsp:rsid wsp:val=&quot;00817FB4&quot;/&gt;&lt;wsp:rsid wsp:val=&quot;008203A3&quot;/&gt;&lt;wsp:rsid wsp:val=&quot;00820435&quot;/&gt;&lt;wsp:rsid wsp:val=&quot;00822198&quot;/&gt;&lt;wsp:rsid wsp:val=&quot;00822995&quot;/&gt;&lt;wsp:rsid wsp:val=&quot;00826146&quot;/&gt;&lt;wsp:rsid wsp:val=&quot;00826D56&quot;/&gt;&lt;wsp:rsid wsp:val=&quot;00832B5F&quot;/&gt;&lt;wsp:rsid wsp:val=&quot;008363C6&quot;/&gt;&lt;wsp:rsid wsp:val=&quot;008439A7&quot;/&gt;&lt;wsp:rsid wsp:val=&quot;00843FAC&quot;/&gt;&lt;wsp:rsid wsp:val=&quot;0084529F&quot;/&gt;&lt;wsp:rsid wsp:val=&quot;00845448&quot;/&gt;&lt;wsp:rsid wsp:val=&quot;008455CF&quot;/&gt;&lt;wsp:rsid wsp:val=&quot;00845A40&quot;/&gt;&lt;wsp:rsid wsp:val=&quot;00853593&quot;/&gt;&lt;wsp:rsid wsp:val=&quot;0085531B&quot;/&gt;&lt;wsp:rsid wsp:val=&quot;00857086&quot;/&gt;&lt;wsp:rsid wsp:val=&quot;00863FFE&quot;/&gt;&lt;wsp:rsid wsp:val=&quot;008641DE&quot;/&gt;&lt;wsp:rsid wsp:val=&quot;0086422D&quot;/&gt;&lt;wsp:rsid wsp:val=&quot;00864466&quot;/&gt;&lt;wsp:rsid wsp:val=&quot;00865014&quot;/&gt;&lt;wsp:rsid wsp:val=&quot;008652D9&quot;/&gt;&lt;wsp:rsid wsp:val=&quot;00865BE0&quot;/&gt;&lt;wsp:rsid wsp:val=&quot;00866F8C&quot;/&gt;&lt;wsp:rsid wsp:val=&quot;008671B6&quot;/&gt;&lt;wsp:rsid wsp:val=&quot;008678AB&quot;/&gt;&lt;wsp:rsid wsp:val=&quot;0087168F&quot;/&gt;&lt;wsp:rsid wsp:val=&quot;008729BD&quot;/&gt;&lt;wsp:rsid wsp:val=&quot;0087339C&quot;/&gt;&lt;wsp:rsid wsp:val=&quot;00873525&quot;/&gt;&lt;wsp:rsid wsp:val=&quot;00874D35&quot;/&gt;&lt;wsp:rsid wsp:val=&quot;0087513E&quot;/&gt;&lt;wsp:rsid wsp:val=&quot;00876FDB&quot;/&gt;&lt;wsp:rsid wsp:val=&quot;0088091B&quot;/&gt;&lt;wsp:rsid wsp:val=&quot;0088136E&quot;/&gt;&lt;wsp:rsid wsp:val=&quot;00881DA9&quot;/&gt;&lt;wsp:rsid wsp:val=&quot;00886B80&quot;/&gt;&lt;wsp:rsid wsp:val=&quot;0088749F&quot;/&gt;&lt;wsp:rsid wsp:val=&quot;00891505&quot;/&gt;&lt;wsp:rsid wsp:val=&quot;00891EE9&quot;/&gt;&lt;wsp:rsid wsp:val=&quot;00892440&quot;/&gt;&lt;wsp:rsid wsp:val=&quot;00892F61&quot;/&gt;&lt;wsp:rsid wsp:val=&quot;00893D47&quot;/&gt;&lt;wsp:rsid wsp:val=&quot;00893F79&quot;/&gt;&lt;wsp:rsid wsp:val=&quot;00894DF5&quot;/&gt;&lt;wsp:rsid wsp:val=&quot;00895D29&quot;/&gt;&lt;wsp:rsid wsp:val=&quot;0089771B&quot;/&gt;&lt;wsp:rsid wsp:val=&quot;00897E39&quot;/&gt;&lt;wsp:rsid wsp:val=&quot;008A05C2&quot;/&gt;&lt;wsp:rsid wsp:val=&quot;008A1957&quot;/&gt;&lt;wsp:rsid wsp:val=&quot;008A19EA&quot;/&gt;&lt;wsp:rsid wsp:val=&quot;008A449D&quot;/&gt;&lt;wsp:rsid wsp:val=&quot;008A5A0F&quot;/&gt;&lt;wsp:rsid wsp:val=&quot;008A7734&quot;/&gt;&lt;wsp:rsid wsp:val=&quot;008A79C5&quot;/&gt;&lt;wsp:rsid wsp:val=&quot;008A7CD4&quot;/&gt;&lt;wsp:rsid wsp:val=&quot;008B0404&quot;/&gt;&lt;wsp:rsid wsp:val=&quot;008B0798&quot;/&gt;&lt;wsp:rsid wsp:val=&quot;008B39ED&quot;/&gt;&lt;wsp:rsid wsp:val=&quot;008B4788&quot;/&gt;&lt;wsp:rsid wsp:val=&quot;008B56B7&quot;/&gt;&lt;wsp:rsid wsp:val=&quot;008B5B8D&quot;/&gt;&lt;wsp:rsid wsp:val=&quot;008C1897&quot;/&gt;&lt;wsp:rsid wsp:val=&quot;008C19FA&quot;/&gt;&lt;wsp:rsid wsp:val=&quot;008C3295&quot;/&gt;&lt;wsp:rsid wsp:val=&quot;008C3B60&quot;/&gt;&lt;wsp:rsid wsp:val=&quot;008C57BA&quot;/&gt;&lt;wsp:rsid wsp:val=&quot;008C5B60&quot;/&gt;&lt;wsp:rsid wsp:val=&quot;008C6474&quot;/&gt;&lt;wsp:rsid wsp:val=&quot;008C78E2&quot;/&gt;&lt;wsp:rsid wsp:val=&quot;008D00C0&quot;/&gt;&lt;wsp:rsid wsp:val=&quot;008D171F&quot;/&gt;&lt;wsp:rsid wsp:val=&quot;008D1B98&quot;/&gt;&lt;wsp:rsid wsp:val=&quot;008D3863&quot;/&gt;&lt;wsp:rsid wsp:val=&quot;008D3B4B&quot;/&gt;&lt;wsp:rsid wsp:val=&quot;008D3DA8&quot;/&gt;&lt;wsp:rsid wsp:val=&quot;008D7A7F&quot;/&gt;&lt;wsp:rsid wsp:val=&quot;008E27E4&quot;/&gt;&lt;wsp:rsid wsp:val=&quot;008E3460&quot;/&gt;&lt;wsp:rsid wsp:val=&quot;008E470A&quot;/&gt;&lt;wsp:rsid wsp:val=&quot;008E4A59&quot;/&gt;&lt;wsp:rsid wsp:val=&quot;008E60EA&quot;/&gt;&lt;wsp:rsid wsp:val=&quot;008E60F8&quot;/&gt;&lt;wsp:rsid wsp:val=&quot;008E671B&quot;/&gt;&lt;wsp:rsid wsp:val=&quot;008E6A7F&quot;/&gt;&lt;wsp:rsid wsp:val=&quot;008E6CE4&quot;/&gt;&lt;wsp:rsid wsp:val=&quot;008E7B9D&quot;/&gt;&lt;wsp:rsid wsp:val=&quot;008E7D7E&quot;/&gt;&lt;wsp:rsid wsp:val=&quot;008F11A4&quot;/&gt;&lt;wsp:rsid wsp:val=&quot;008F1641&quot;/&gt;&lt;wsp:rsid wsp:val=&quot;008F1D11&quot;/&gt;&lt;wsp:rsid wsp:val=&quot;008F26AE&quot;/&gt;&lt;wsp:rsid wsp:val=&quot;008F2ADC&quot;/&gt;&lt;wsp:rsid wsp:val=&quot;008F48F2&quot;/&gt;&lt;wsp:rsid wsp:val=&quot;008F5363&quot;/&gt;&lt;wsp:rsid wsp:val=&quot;008F5BF0&quot;/&gt;&lt;wsp:rsid wsp:val=&quot;008F76C4&quot;/&gt;&lt;wsp:rsid wsp:val=&quot;00900543&quot;/&gt;&lt;wsp:rsid wsp:val=&quot;00901417&quot;/&gt;&lt;wsp:rsid wsp:val=&quot;00901658&quot;/&gt;&lt;wsp:rsid wsp:val=&quot;009017B9&quot;/&gt;&lt;wsp:rsid wsp:val=&quot;0090307C&quot;/&gt;&lt;wsp:rsid wsp:val=&quot;00904C26&quot;/&gt;&lt;wsp:rsid wsp:val=&quot;009051CB&quot;/&gt;&lt;wsp:rsid wsp:val=&quot;00907F83&quot;/&gt;&lt;wsp:rsid wsp:val=&quot;00911467&quot;/&gt;&lt;wsp:rsid wsp:val=&quot;00913355&quot;/&gt;&lt;wsp:rsid wsp:val=&quot;00915844&quot;/&gt;&lt;wsp:rsid wsp:val=&quot;00915F1D&quot;/&gt;&lt;wsp:rsid wsp:val=&quot;00916926&quot;/&gt;&lt;wsp:rsid wsp:val=&quot;00920430&quot;/&gt;&lt;wsp:rsid wsp:val=&quot;00921FE8&quot;/&gt;&lt;wsp:rsid wsp:val=&quot;00923194&quot;/&gt;&lt;wsp:rsid wsp:val=&quot;00923C29&quot;/&gt;&lt;wsp:rsid wsp:val=&quot;00923EE6&quot;/&gt;&lt;wsp:rsid wsp:val=&quot;00926ADC&quot;/&gt;&lt;wsp:rsid wsp:val=&quot;00927270&quot;/&gt;&lt;wsp:rsid wsp:val=&quot;0093038E&quot;/&gt;&lt;wsp:rsid wsp:val=&quot;009304ED&quot;/&gt;&lt;wsp:rsid wsp:val=&quot;009326F4&quot;/&gt;&lt;wsp:rsid wsp:val=&quot;00932B7E&quot;/&gt;&lt;wsp:rsid wsp:val=&quot;0093350A&quot;/&gt;&lt;wsp:rsid wsp:val=&quot;00935241&quot;/&gt;&lt;wsp:rsid wsp:val=&quot;00937E7F&quot;/&gt;&lt;wsp:rsid wsp:val=&quot;009426CA&quot;/&gt;&lt;wsp:rsid wsp:val=&quot;009436DB&quot;/&gt;&lt;wsp:rsid wsp:val=&quot;00944B2C&quot;/&gt;&lt;wsp:rsid wsp:val=&quot;00944BB1&quot;/&gt;&lt;wsp:rsid wsp:val=&quot;009467E0&quot;/&gt;&lt;wsp:rsid wsp:val=&quot;00946B2F&quot;/&gt;&lt;wsp:rsid wsp:val=&quot;00947FA3&quot;/&gt;&lt;wsp:rsid wsp:val=&quot;0095157D&quot;/&gt;&lt;wsp:rsid wsp:val=&quot;009529F2&quot;/&gt;&lt;wsp:rsid wsp:val=&quot;00954C4B&quot;/&gt;&lt;wsp:rsid wsp:val=&quot;00955FA6&quot;/&gt;&lt;wsp:rsid wsp:val=&quot;00956578&quot;/&gt;&lt;wsp:rsid wsp:val=&quot;00956EBC&quot;/&gt;&lt;wsp:rsid wsp:val=&quot;00960990&quot;/&gt;&lt;wsp:rsid wsp:val=&quot;00961B99&quot;/&gt;&lt;wsp:rsid wsp:val=&quot;009624AB&quot;/&gt;&lt;wsp:rsid wsp:val=&quot;00962CE0&quot;/&gt;&lt;wsp:rsid wsp:val=&quot;0096352D&quot;/&gt;&lt;wsp:rsid wsp:val=&quot;00964F06&quot;/&gt;&lt;wsp:rsid wsp:val=&quot;00966606&quot;/&gt;&lt;wsp:rsid wsp:val=&quot;00970ED6&quot;/&gt;&lt;wsp:rsid wsp:val=&quot;00971B9C&quot;/&gt;&lt;wsp:rsid wsp:val=&quot;009759A4&quot;/&gt;&lt;wsp:rsid wsp:val=&quot;00977B8C&quot;/&gt;&lt;wsp:rsid wsp:val=&quot;0098108E&quot;/&gt;&lt;wsp:rsid wsp:val=&quot;009837F8&quot;/&gt;&lt;wsp:rsid wsp:val=&quot;00986B9D&quot;/&gt;&lt;wsp:rsid wsp:val=&quot;0098743E&quot;/&gt;&lt;wsp:rsid wsp:val=&quot;00991868&quot;/&gt;&lt;wsp:rsid wsp:val=&quot;00991E21&quot;/&gt;&lt;wsp:rsid wsp:val=&quot;00991FBF&quot;/&gt;&lt;wsp:rsid wsp:val=&quot;00991FDA&quot;/&gt;&lt;wsp:rsid wsp:val=&quot;009930B7&quot;/&gt;&lt;wsp:rsid wsp:val=&quot;00993DFD&quot;/&gt;&lt;wsp:rsid wsp:val=&quot;0099493B&quot;/&gt;&lt;wsp:rsid wsp:val=&quot;00995597&quot;/&gt;&lt;wsp:rsid wsp:val=&quot;009956E0&quot;/&gt;&lt;wsp:rsid wsp:val=&quot;00995995&quot;/&gt;&lt;wsp:rsid wsp:val=&quot;00996DE4&quot;/&gt;&lt;wsp:rsid wsp:val=&quot;00997F5B&quot;/&gt;&lt;wsp:rsid wsp:val=&quot;009A42CC&quot;/&gt;&lt;wsp:rsid wsp:val=&quot;009A563A&quot;/&gt;&lt;wsp:rsid wsp:val=&quot;009B01A0&quot;/&gt;&lt;wsp:rsid wsp:val=&quot;009B152F&quot;/&gt;&lt;wsp:rsid wsp:val=&quot;009B4C57&quot;/&gt;&lt;wsp:rsid wsp:val=&quot;009B4F29&quot;/&gt;&lt;wsp:rsid wsp:val=&quot;009B5895&quot;/&gt;&lt;wsp:rsid wsp:val=&quot;009C3FD8&quot;/&gt;&lt;wsp:rsid wsp:val=&quot;009C4DA4&quot;/&gt;&lt;wsp:rsid wsp:val=&quot;009C69E3&quot;/&gt;&lt;wsp:rsid wsp:val=&quot;009C6C1C&quot;/&gt;&lt;wsp:rsid wsp:val=&quot;009D2A44&quot;/&gt;&lt;wsp:rsid wsp:val=&quot;009D3A8D&quot;/&gt;&lt;wsp:rsid wsp:val=&quot;009D5116&quot;/&gt;&lt;wsp:rsid wsp:val=&quot;009D59F9&quot;/&gt;&lt;wsp:rsid wsp:val=&quot;009D6E61&quot;/&gt;&lt;wsp:rsid wsp:val=&quot;009E19E9&quot;/&gt;&lt;wsp:rsid wsp:val=&quot;009E26E6&quot;/&gt;&lt;wsp:rsid wsp:val=&quot;009E4058&quot;/&gt;&lt;wsp:rsid wsp:val=&quot;009E4605&quot;/&gt;&lt;wsp:rsid wsp:val=&quot;009E470E&quot;/&gt;&lt;wsp:rsid wsp:val=&quot;009F2C45&quot;/&gt;&lt;wsp:rsid wsp:val=&quot;009F31C8&quot;/&gt;&lt;wsp:rsid wsp:val=&quot;00A00FA6&quot;/&gt;&lt;wsp:rsid wsp:val=&quot;00A014F1&quot;/&gt;&lt;wsp:rsid wsp:val=&quot;00A02375&quot;/&gt;&lt;wsp:rsid wsp:val=&quot;00A0242A&quot;/&gt;&lt;wsp:rsid wsp:val=&quot;00A04783&quot;/&gt;&lt;wsp:rsid wsp:val=&quot;00A052BB&quot;/&gt;&lt;wsp:rsid wsp:val=&quot;00A069CD&quot;/&gt;&lt;wsp:rsid wsp:val=&quot;00A06DC2&quot;/&gt;&lt;wsp:rsid wsp:val=&quot;00A06FEA&quot;/&gt;&lt;wsp:rsid wsp:val=&quot;00A119BC&quot;/&gt;&lt;wsp:rsid wsp:val=&quot;00A12849&quot;/&gt;&lt;wsp:rsid wsp:val=&quot;00A1578B&quot;/&gt;&lt;wsp:rsid wsp:val=&quot;00A158FA&quot;/&gt;&lt;wsp:rsid wsp:val=&quot;00A15A31&quot;/&gt;&lt;wsp:rsid wsp:val=&quot;00A1670B&quot;/&gt;&lt;wsp:rsid wsp:val=&quot;00A16E07&quot;/&gt;&lt;wsp:rsid wsp:val=&quot;00A20046&quot;/&gt;&lt;wsp:rsid wsp:val=&quot;00A208A7&quot;/&gt;&lt;wsp:rsid wsp:val=&quot;00A247CA&quot;/&gt;&lt;wsp:rsid wsp:val=&quot;00A24DA3&quot;/&gt;&lt;wsp:rsid wsp:val=&quot;00A25BAF&quot;/&gt;&lt;wsp:rsid wsp:val=&quot;00A300F9&quot;/&gt;&lt;wsp:rsid wsp:val=&quot;00A309EA&quot;/&gt;&lt;wsp:rsid wsp:val=&quot;00A31BE5&quot;/&gt;&lt;wsp:rsid wsp:val=&quot;00A34D3D&quot;/&gt;&lt;wsp:rsid wsp:val=&quot;00A412D8&quot;/&gt;&lt;wsp:rsid wsp:val=&quot;00A4181C&quot;/&gt;&lt;wsp:rsid wsp:val=&quot;00A424D7&quot;/&gt;&lt;wsp:rsid wsp:val=&quot;00A440BD&quot;/&gt;&lt;wsp:rsid wsp:val=&quot;00A4562F&quot;/&gt;&lt;wsp:rsid wsp:val=&quot;00A45701&quot;/&gt;&lt;wsp:rsid wsp:val=&quot;00A46354&quot;/&gt;&lt;wsp:rsid wsp:val=&quot;00A47B21&quot;/&gt;&lt;wsp:rsid wsp:val=&quot;00A50152&quot;/&gt;&lt;wsp:rsid wsp:val=&quot;00A50306&quot;/&gt;&lt;wsp:rsid wsp:val=&quot;00A50DAC&quot;/&gt;&lt;wsp:rsid wsp:val=&quot;00A51977&quot;/&gt;&lt;wsp:rsid wsp:val=&quot;00A51BCB&quot;/&gt;&lt;wsp:rsid wsp:val=&quot;00A51E2D&quot;/&gt;&lt;wsp:rsid wsp:val=&quot;00A56A92&quot;/&gt;&lt;wsp:rsid wsp:val=&quot;00A56DF1&quot;/&gt;&lt;wsp:rsid wsp:val=&quot;00A60E91&quot;/&gt;&lt;wsp:rsid wsp:val=&quot;00A619AD&quot;/&gt;&lt;wsp:rsid wsp:val=&quot;00A63E02&quot;/&gt;&lt;wsp:rsid wsp:val=&quot;00A641AC&quot;/&gt;&lt;wsp:rsid wsp:val=&quot;00A648B8&quot;/&gt;&lt;wsp:rsid wsp:val=&quot;00A652E2&quot;/&gt;&lt;wsp:rsid wsp:val=&quot;00A6595C&quot;/&gt;&lt;wsp:rsid wsp:val=&quot;00A65DAE&quot;/&gt;&lt;wsp:rsid wsp:val=&quot;00A65FAC&quot;/&gt;&lt;wsp:rsid wsp:val=&quot;00A67EB5&quot;/&gt;&lt;wsp:rsid wsp:val=&quot;00A7096E&quot;/&gt;&lt;wsp:rsid wsp:val=&quot;00A71EC5&quot;/&gt;&lt;wsp:rsid wsp:val=&quot;00A723A4&quot;/&gt;&lt;wsp:rsid wsp:val=&quot;00A7429D&quot;/&gt;&lt;wsp:rsid wsp:val=&quot;00A746CC&quot;/&gt;&lt;wsp:rsid wsp:val=&quot;00A7704C&quot;/&gt;&lt;wsp:rsid wsp:val=&quot;00A779B2&quot;/&gt;&lt;wsp:rsid wsp:val=&quot;00A8373D&quot;/&gt;&lt;wsp:rsid wsp:val=&quot;00A84920&quot;/&gt;&lt;wsp:rsid wsp:val=&quot;00A85002&quot;/&gt;&lt;wsp:rsid wsp:val=&quot;00A90D60&quot;/&gt;&lt;wsp:rsid wsp:val=&quot;00A92208&quot;/&gt;&lt;wsp:rsid wsp:val=&quot;00A922EB&quot;/&gt;&lt;wsp:rsid wsp:val=&quot;00A93235&quot;/&gt;&lt;wsp:rsid wsp:val=&quot;00A95426&quot;/&gt;&lt;wsp:rsid wsp:val=&quot;00A95C93&quot;/&gt;&lt;wsp:rsid wsp:val=&quot;00A961C1&quot;/&gt;&lt;wsp:rsid wsp:val=&quot;00A97296&quot;/&gt;&lt;wsp:rsid wsp:val=&quot;00A975CB&quot;/&gt;&lt;wsp:rsid wsp:val=&quot;00A9787A&quot;/&gt;&lt;wsp:rsid wsp:val=&quot;00A97ABC&quot;/&gt;&lt;wsp:rsid wsp:val=&quot;00A97ECC&quot;/&gt;&lt;wsp:rsid wsp:val=&quot;00AA36DE&quot;/&gt;&lt;wsp:rsid wsp:val=&quot;00AA43A8&quot;/&gt;&lt;wsp:rsid wsp:val=&quot;00AA4B69&quot;/&gt;&lt;wsp:rsid wsp:val=&quot;00AA5211&quot;/&gt;&lt;wsp:rsid wsp:val=&quot;00AB1D80&quot;/&gt;&lt;wsp:rsid wsp:val=&quot;00AB30D7&quot;/&gt;&lt;wsp:rsid wsp:val=&quot;00AB3BBD&quot;/&gt;&lt;wsp:rsid wsp:val=&quot;00AB3FFA&quot;/&gt;&lt;wsp:rsid wsp:val=&quot;00AB5917&quot;/&gt;&lt;wsp:rsid wsp:val=&quot;00AB5F6C&quot;/&gt;&lt;wsp:rsid wsp:val=&quot;00AB61A7&quot;/&gt;&lt;wsp:rsid wsp:val=&quot;00AB7694&quot;/&gt;&lt;wsp:rsid wsp:val=&quot;00AC0C67&quot;/&gt;&lt;wsp:rsid wsp:val=&quot;00AC0F47&quot;/&gt;&lt;wsp:rsid wsp:val=&quot;00AC1EF9&quot;/&gt;&lt;wsp:rsid wsp:val=&quot;00AC2D6C&quot;/&gt;&lt;wsp:rsid wsp:val=&quot;00AC3EBA&quot;/&gt;&lt;wsp:rsid wsp:val=&quot;00AC5A7B&quot;/&gt;&lt;wsp:rsid wsp:val=&quot;00AC7108&quot;/&gt;&lt;wsp:rsid wsp:val=&quot;00AD4AF0&quot;/&gt;&lt;wsp:rsid wsp:val=&quot;00AD7C7E&quot;/&gt;&lt;wsp:rsid wsp:val=&quot;00AE0180&quot;/&gt;&lt;wsp:rsid wsp:val=&quot;00AE090C&quot;/&gt;&lt;wsp:rsid wsp:val=&quot;00AE1052&quot;/&gt;&lt;wsp:rsid wsp:val=&quot;00AE19BA&quot;/&gt;&lt;wsp:rsid wsp:val=&quot;00AE1EED&quot;/&gt;&lt;wsp:rsid wsp:val=&quot;00AE2F57&quot;/&gt;&lt;wsp:rsid wsp:val=&quot;00AE2FF9&quot;/&gt;&lt;wsp:rsid wsp:val=&quot;00AE3C5F&quot;/&gt;&lt;wsp:rsid wsp:val=&quot;00AE600E&quot;/&gt;&lt;wsp:rsid wsp:val=&quot;00AE6124&quot;/&gt;&lt;wsp:rsid wsp:val=&quot;00AF1199&quot;/&gt;&lt;wsp:rsid wsp:val=&quot;00AF1E0E&quot;/&gt;&lt;wsp:rsid wsp:val=&quot;00AF3E0C&quot;/&gt;&lt;wsp:rsid wsp:val=&quot;00AF3E57&quot;/&gt;&lt;wsp:rsid wsp:val=&quot;00AF5876&quot;/&gt;&lt;wsp:rsid wsp:val=&quot;00AF787B&quot;/&gt;&lt;wsp:rsid wsp:val=&quot;00B01868&quot;/&gt;&lt;wsp:rsid wsp:val=&quot;00B0411F&quot;/&gt;&lt;wsp:rsid wsp:val=&quot;00B05AC3&quot;/&gt;&lt;wsp:rsid wsp:val=&quot;00B07BE0&quot;/&gt;&lt;wsp:rsid wsp:val=&quot;00B11134&quot;/&gt;&lt;wsp:rsid wsp:val=&quot;00B11B6E&quot;/&gt;&lt;wsp:rsid wsp:val=&quot;00B122C2&quot;/&gt;&lt;wsp:rsid wsp:val=&quot;00B1546E&quot;/&gt;&lt;wsp:rsid wsp:val=&quot;00B17615&quot;/&gt;&lt;wsp:rsid wsp:val=&quot;00B20472&quot;/&gt;&lt;wsp:rsid wsp:val=&quot;00B22C39&quot;/&gt;&lt;wsp:rsid wsp:val=&quot;00B232FC&quot;/&gt;&lt;wsp:rsid wsp:val=&quot;00B24BD8&quot;/&gt;&lt;wsp:rsid wsp:val=&quot;00B25B7A&quot;/&gt;&lt;wsp:rsid wsp:val=&quot;00B27968&quot;/&gt;&lt;wsp:rsid wsp:val=&quot;00B30B09&quot;/&gt;&lt;wsp:rsid wsp:val=&quot;00B332A3&quot;/&gt;&lt;wsp:rsid wsp:val=&quot;00B33842&quot;/&gt;&lt;wsp:rsid wsp:val=&quot;00B340B4&quot;/&gt;&lt;wsp:rsid wsp:val=&quot;00B34C25&quot;/&gt;&lt;wsp:rsid wsp:val=&quot;00B41B40&quot;/&gt;&lt;wsp:rsid wsp:val=&quot;00B42005&quot;/&gt;&lt;wsp:rsid wsp:val=&quot;00B4221D&quot;/&gt;&lt;wsp:rsid wsp:val=&quot;00B42573&quot;/&gt;&lt;wsp:rsid wsp:val=&quot;00B42C63&quot;/&gt;&lt;wsp:rsid wsp:val=&quot;00B4652E&quot;/&gt;&lt;wsp:rsid wsp:val=&quot;00B46EF4&quot;/&gt;&lt;wsp:rsid wsp:val=&quot;00B46FB9&quot;/&gt;&lt;wsp:rsid wsp:val=&quot;00B50603&quot;/&gt;&lt;wsp:rsid wsp:val=&quot;00B51D14&quot;/&gt;&lt;wsp:rsid wsp:val=&quot;00B53076&quot;/&gt;&lt;wsp:rsid wsp:val=&quot;00B53F6F&quot;/&gt;&lt;wsp:rsid wsp:val=&quot;00B56801&quot;/&gt;&lt;wsp:rsid wsp:val=&quot;00B568F2&quot;/&gt;&lt;wsp:rsid wsp:val=&quot;00B6110E&quot;/&gt;&lt;wsp:rsid wsp:val=&quot;00B65A66&quot;/&gt;&lt;wsp:rsid wsp:val=&quot;00B6758A&quot;/&gt;&lt;wsp:rsid wsp:val=&quot;00B67A35&quot;/&gt;&lt;wsp:rsid wsp:val=&quot;00B72C0B&quot;/&gt;&lt;wsp:rsid wsp:val=&quot;00B72D39&quot;/&gt;&lt;wsp:rsid wsp:val=&quot;00B734FB&quot;/&gt;&lt;wsp:rsid wsp:val=&quot;00B74140&quot;/&gt;&lt;wsp:rsid wsp:val=&quot;00B75E16&quot;/&gt;&lt;wsp:rsid wsp:val=&quot;00B76D4E&quot;/&gt;&lt;wsp:rsid wsp:val=&quot;00B77016&quot;/&gt;&lt;wsp:rsid wsp:val=&quot;00B77502&quot;/&gt;&lt;wsp:rsid wsp:val=&quot;00B80785&quot;/&gt;&lt;wsp:rsid wsp:val=&quot;00B80A59&quot;/&gt;&lt;wsp:rsid wsp:val=&quot;00B80C47&quot;/&gt;&lt;wsp:rsid wsp:val=&quot;00B8168E&quot;/&gt;&lt;wsp:rsid wsp:val=&quot;00B81AAD&quot;/&gt;&lt;wsp:rsid wsp:val=&quot;00B825A5&quot;/&gt;&lt;wsp:rsid wsp:val=&quot;00B84988&quot;/&gt;&lt;wsp:rsid wsp:val=&quot;00B857BE&quot;/&gt;&lt;wsp:rsid wsp:val=&quot;00B8584C&quot;/&gt;&lt;wsp:rsid wsp:val=&quot;00B8669E&quot;/&gt;&lt;wsp:rsid wsp:val=&quot;00B86E2B&quot;/&gt;&lt;wsp:rsid wsp:val=&quot;00B8799F&quot;/&gt;&lt;wsp:rsid wsp:val=&quot;00B90834&quot;/&gt;&lt;wsp:rsid wsp:val=&quot;00B92845&quot;/&gt;&lt;wsp:rsid wsp:val=&quot;00B93A11&quot;/&gt;&lt;wsp:rsid wsp:val=&quot;00B946C4&quot;/&gt;&lt;wsp:rsid wsp:val=&quot;00B9607C&quot;/&gt;&lt;wsp:rsid wsp:val=&quot;00B961BC&quot;/&gt;&lt;wsp:rsid wsp:val=&quot;00B979D9&quot;/&gt;&lt;wsp:rsid wsp:val=&quot;00BA2CFF&quot;/&gt;&lt;wsp:rsid wsp:val=&quot;00BA5272&quot;/&gt;&lt;wsp:rsid wsp:val=&quot;00BA663C&quot;/&gt;&lt;wsp:rsid wsp:val=&quot;00BB18FC&quot;/&gt;&lt;wsp:rsid wsp:val=&quot;00BB327B&quot;/&gt;&lt;wsp:rsid wsp:val=&quot;00BB3286&quot;/&gt;&lt;wsp:rsid wsp:val=&quot;00BB45AF&quot;/&gt;&lt;wsp:rsid wsp:val=&quot;00BB485C&quot;/&gt;&lt;wsp:rsid wsp:val=&quot;00BB5421&quot;/&gt;&lt;wsp:rsid wsp:val=&quot;00BB5695&quot;/&gt;&lt;wsp:rsid wsp:val=&quot;00BB67C8&quot;/&gt;&lt;wsp:rsid wsp:val=&quot;00BB6C22&quot;/&gt;&lt;wsp:rsid wsp:val=&quot;00BC0314&quot;/&gt;&lt;wsp:rsid wsp:val=&quot;00BC031A&quot;/&gt;&lt;wsp:rsid wsp:val=&quot;00BC3956&quot;/&gt;&lt;wsp:rsid wsp:val=&quot;00BC3B2E&quot;/&gt;&lt;wsp:rsid wsp:val=&quot;00BC3FFB&quot;/&gt;&lt;wsp:rsid wsp:val=&quot;00BC4017&quot;/&gt;&lt;wsp:rsid wsp:val=&quot;00BC4533&quot;/&gt;&lt;wsp:rsid wsp:val=&quot;00BC62A8&quot;/&gt;&lt;wsp:rsid wsp:val=&quot;00BD36E3&quot;/&gt;&lt;wsp:rsid wsp:val=&quot;00BD3CBA&quot;/&gt;&lt;wsp:rsid wsp:val=&quot;00BD4392&quot;/&gt;&lt;wsp:rsid wsp:val=&quot;00BD4C02&quot;/&gt;&lt;wsp:rsid wsp:val=&quot;00BD5F57&quot;/&gt;&lt;wsp:rsid wsp:val=&quot;00BD7022&quot;/&gt;&lt;wsp:rsid wsp:val=&quot;00BD73E3&quot;/&gt;&lt;wsp:rsid wsp:val=&quot;00BE1FDA&quot;/&gt;&lt;wsp:rsid wsp:val=&quot;00BE3B7B&quot;/&gt;&lt;wsp:rsid wsp:val=&quot;00BE3E35&quot;/&gt;&lt;wsp:rsid wsp:val=&quot;00BE445B&quot;/&gt;&lt;wsp:rsid wsp:val=&quot;00BE4967&quot;/&gt;&lt;wsp:rsid wsp:val=&quot;00BE4A8B&quot;/&gt;&lt;wsp:rsid wsp:val=&quot;00BE54A7&quot;/&gt;&lt;wsp:rsid wsp:val=&quot;00BE6D7C&quot;/&gt;&lt;wsp:rsid wsp:val=&quot;00BE6EFF&quot;/&gt;&lt;wsp:rsid wsp:val=&quot;00BE7FBF&quot;/&gt;&lt;wsp:rsid wsp:val=&quot;00BF27F7&quot;/&gt;&lt;wsp:rsid wsp:val=&quot;00BF282D&quot;/&gt;&lt;wsp:rsid wsp:val=&quot;00BF500A&quot;/&gt;&lt;wsp:rsid wsp:val=&quot;00BF59EB&quot;/&gt;&lt;wsp:rsid wsp:val=&quot;00BF60DC&quot;/&gt;&lt;wsp:rsid wsp:val=&quot;00C02F4E&quot;/&gt;&lt;wsp:rsid wsp:val=&quot;00C03D74&quot;/&gt;&lt;wsp:rsid wsp:val=&quot;00C04AEA&quot;/&gt;&lt;wsp:rsid wsp:val=&quot;00C06602&quot;/&gt;&lt;wsp:rsid wsp:val=&quot;00C06DA4&quot;/&gt;&lt;wsp:rsid wsp:val=&quot;00C07CD9&quot;/&gt;&lt;wsp:rsid wsp:val=&quot;00C11241&quot;/&gt;&lt;wsp:rsid wsp:val=&quot;00C116AA&quot;/&gt;&lt;wsp:rsid wsp:val=&quot;00C14A6A&quot;/&gt;&lt;wsp:rsid wsp:val=&quot;00C16FFB&quot;/&gt;&lt;wsp:rsid wsp:val=&quot;00C17858&quot;/&gt;&lt;wsp:rsid wsp:val=&quot;00C17CFA&quot;/&gt;&lt;wsp:rsid wsp:val=&quot;00C2201B&quot;/&gt;&lt;wsp:rsid wsp:val=&quot;00C25390&quot;/&gt;&lt;wsp:rsid wsp:val=&quot;00C26745&quot;/&gt;&lt;wsp:rsid wsp:val=&quot;00C26BC3&quot;/&gt;&lt;wsp:rsid wsp:val=&quot;00C30609&quot;/&gt;&lt;wsp:rsid wsp:val=&quot;00C30FA4&quot;/&gt;&lt;wsp:rsid wsp:val=&quot;00C31249&quot;/&gt;&lt;wsp:rsid wsp:val=&quot;00C34326&quot;/&gt;&lt;wsp:rsid wsp:val=&quot;00C3480C&quot;/&gt;&lt;wsp:rsid wsp:val=&quot;00C352BB&quot;/&gt;&lt;wsp:rsid wsp:val=&quot;00C36813&quot;/&gt;&lt;wsp:rsid wsp:val=&quot;00C40340&quot;/&gt;&lt;wsp:rsid wsp:val=&quot;00C40968&quot;/&gt;&lt;wsp:rsid wsp:val=&quot;00C40E6F&quot;/&gt;&lt;wsp:rsid wsp:val=&quot;00C4352F&quot;/&gt;&lt;wsp:rsid wsp:val=&quot;00C4361E&quot;/&gt;&lt;wsp:rsid wsp:val=&quot;00C45505&quot;/&gt;&lt;wsp:rsid wsp:val=&quot;00C461B6&quot;/&gt;&lt;wsp:rsid wsp:val=&quot;00C4740D&quot;/&gt;&lt;wsp:rsid wsp:val=&quot;00C47DF2&quot;/&gt;&lt;wsp:rsid wsp:val=&quot;00C5095F&quot;/&gt;&lt;wsp:rsid wsp:val=&quot;00C524A5&quot;/&gt;&lt;wsp:rsid wsp:val=&quot;00C5665E&quot;/&gt;&lt;wsp:rsid wsp:val=&quot;00C61BD0&quot;/&gt;&lt;wsp:rsid wsp:val=&quot;00C61F86&quot;/&gt;&lt;wsp:rsid wsp:val=&quot;00C62802&quot;/&gt;&lt;wsp:rsid wsp:val=&quot;00C64EBC&quot;/&gt;&lt;wsp:rsid wsp:val=&quot;00C70785&quot;/&gt;&lt;wsp:rsid wsp:val=&quot;00C71294&quot;/&gt;&lt;wsp:rsid wsp:val=&quot;00C7145D&quot;/&gt;&lt;wsp:rsid wsp:val=&quot;00C725BD&quot;/&gt;&lt;wsp:rsid wsp:val=&quot;00C73431&quot;/&gt;&lt;wsp:rsid wsp:val=&quot;00C73694&quot;/&gt;&lt;wsp:rsid wsp:val=&quot;00C763E6&quot;/&gt;&lt;wsp:rsid wsp:val=&quot;00C80B84&quot;/&gt;&lt;wsp:rsid wsp:val=&quot;00C81BD7&quot;/&gt;&lt;wsp:rsid wsp:val=&quot;00C82381&quot;/&gt;&lt;wsp:rsid wsp:val=&quot;00C84365&quot;/&gt;&lt;wsp:rsid wsp:val=&quot;00C86A01&quot;/&gt;&lt;wsp:rsid wsp:val=&quot;00C91FCB&quot;/&gt;&lt;wsp:rsid wsp:val=&quot;00C927CC&quot;/&gt;&lt;wsp:rsid wsp:val=&quot;00C92A7E&quot;/&gt;&lt;wsp:rsid wsp:val=&quot;00C93700&quot;/&gt;&lt;wsp:rsid wsp:val=&quot;00C93D0E&quot;/&gt;&lt;wsp:rsid wsp:val=&quot;00C940D2&quot;/&gt;&lt;wsp:rsid wsp:val=&quot;00C94201&quot;/&gt;&lt;wsp:rsid wsp:val=&quot;00C95ED6&quot;/&gt;&lt;wsp:rsid wsp:val=&quot;00C96B43&quot;/&gt;&lt;wsp:rsid wsp:val=&quot;00C97465&quot;/&gt;&lt;wsp:rsid wsp:val=&quot;00CA098E&quot;/&gt;&lt;wsp:rsid wsp:val=&quot;00CA20E7&quot;/&gt;&lt;wsp:rsid wsp:val=&quot;00CA40B8&quot;/&gt;&lt;wsp:rsid wsp:val=&quot;00CA4B1D&quot;/&gt;&lt;wsp:rsid wsp:val=&quot;00CA5057&quot;/&gt;&lt;wsp:rsid wsp:val=&quot;00CA6CCE&quot;/&gt;&lt;wsp:rsid wsp:val=&quot;00CB05CB&quot;/&gt;&lt;wsp:rsid wsp:val=&quot;00CB144D&quot;/&gt;&lt;wsp:rsid wsp:val=&quot;00CB166C&quot;/&gt;&lt;wsp:rsid wsp:val=&quot;00CB1703&quot;/&gt;&lt;wsp:rsid wsp:val=&quot;00CB1866&quot;/&gt;&lt;wsp:rsid wsp:val=&quot;00CB1DA8&quot;/&gt;&lt;wsp:rsid wsp:val=&quot;00CB282D&quot;/&gt;&lt;wsp:rsid wsp:val=&quot;00CB44FD&quot;/&gt;&lt;wsp:rsid wsp:val=&quot;00CB48BB&quot;/&gt;&lt;wsp:rsid wsp:val=&quot;00CB4D4E&quot;/&gt;&lt;wsp:rsid wsp:val=&quot;00CB5C01&quot;/&gt;&lt;wsp:rsid wsp:val=&quot;00CB5F63&quot;/&gt;&lt;wsp:rsid wsp:val=&quot;00CB6106&quot;/&gt;&lt;wsp:rsid wsp:val=&quot;00CC06A2&quot;/&gt;&lt;wsp:rsid wsp:val=&quot;00CC0720&quot;/&gt;&lt;wsp:rsid wsp:val=&quot;00CC0A05&quot;/&gt;&lt;wsp:rsid wsp:val=&quot;00CC4CB1&quot;/&gt;&lt;wsp:rsid wsp:val=&quot;00CC5086&quot;/&gt;&lt;wsp:rsid wsp:val=&quot;00CC59D4&quot;/&gt;&lt;wsp:rsid wsp:val=&quot;00CC6138&quot;/&gt;&lt;wsp:rsid wsp:val=&quot;00CC6643&quot;/&gt;&lt;wsp:rsid wsp:val=&quot;00CC6C23&quot;/&gt;&lt;wsp:rsid wsp:val=&quot;00CD128F&quot;/&gt;&lt;wsp:rsid wsp:val=&quot;00CD468B&quot;/&gt;&lt;wsp:rsid wsp:val=&quot;00CE0D19&quot;/&gt;&lt;wsp:rsid wsp:val=&quot;00CE271C&quot;/&gt;&lt;wsp:rsid wsp:val=&quot;00CE60BF&quot;/&gt;&lt;wsp:rsid wsp:val=&quot;00CE6950&quot;/&gt;&lt;wsp:rsid wsp:val=&quot;00CE6EAE&quot;/&gt;&lt;wsp:rsid wsp:val=&quot;00CE7088&quot;/&gt;&lt;wsp:rsid wsp:val=&quot;00CF2A8F&quot;/&gt;&lt;wsp:rsid wsp:val=&quot;00CF30D2&quot;/&gt;&lt;wsp:rsid wsp:val=&quot;00CF4C56&quot;/&gt;&lt;wsp:rsid wsp:val=&quot;00CF6E0B&quot;/&gt;&lt;wsp:rsid wsp:val=&quot;00CF7136&quot;/&gt;&lt;wsp:rsid wsp:val=&quot;00D00B51&quot;/&gt;&lt;wsp:rsid wsp:val=&quot;00D01A50&quot;/&gt;&lt;wsp:rsid wsp:val=&quot;00D01CBA&quot;/&gt;&lt;wsp:rsid wsp:val=&quot;00D03F41&quot;/&gt;&lt;wsp:rsid wsp:val=&quot;00D0504A&quot;/&gt;&lt;wsp:rsid wsp:val=&quot;00D06004&quot;/&gt;&lt;wsp:rsid wsp:val=&quot;00D063B8&quot;/&gt;&lt;wsp:rsid wsp:val=&quot;00D07E6D&quot;/&gt;&lt;wsp:rsid wsp:val=&quot;00D1057C&quot;/&gt;&lt;wsp:rsid wsp:val=&quot;00D12733&quot;/&gt;&lt;wsp:rsid wsp:val=&quot;00D13851&quot;/&gt;&lt;wsp:rsid wsp:val=&quot;00D13FB7&quot;/&gt;&lt;wsp:rsid wsp:val=&quot;00D14C7B&quot;/&gt;&lt;wsp:rsid wsp:val=&quot;00D22696&quot;/&gt;&lt;wsp:rsid wsp:val=&quot;00D245AE&quot;/&gt;&lt;wsp:rsid wsp:val=&quot;00D26387&quot;/&gt;&lt;wsp:rsid wsp:val=&quot;00D33105&quot;/&gt;&lt;wsp:rsid wsp:val=&quot;00D36152&quot;/&gt;&lt;wsp:rsid wsp:val=&quot;00D40486&quot;/&gt;&lt;wsp:rsid wsp:val=&quot;00D41555&quot;/&gt;&lt;wsp:rsid wsp:val=&quot;00D4188B&quot;/&gt;&lt;wsp:rsid wsp:val=&quot;00D42233&quot;/&gt;&lt;wsp:rsid wsp:val=&quot;00D42C48&quot;/&gt;&lt;wsp:rsid wsp:val=&quot;00D4355D&quot;/&gt;&lt;wsp:rsid wsp:val=&quot;00D43CC7&quot;/&gt;&lt;wsp:rsid wsp:val=&quot;00D46CC5&quot;/&gt;&lt;wsp:rsid wsp:val=&quot;00D50107&quot;/&gt;&lt;wsp:rsid wsp:val=&quot;00D5020D&quot;/&gt;&lt;wsp:rsid wsp:val=&quot;00D5029D&quot;/&gt;&lt;wsp:rsid wsp:val=&quot;00D5056C&quot;/&gt;&lt;wsp:rsid wsp:val=&quot;00D50822&quot;/&gt;&lt;wsp:rsid wsp:val=&quot;00D51B7B&quot;/&gt;&lt;wsp:rsid wsp:val=&quot;00D53B02&quot;/&gt;&lt;wsp:rsid wsp:val=&quot;00D55B84&quot;/&gt;&lt;wsp:rsid wsp:val=&quot;00D564B8&quot;/&gt;&lt;wsp:rsid wsp:val=&quot;00D600FE&quot;/&gt;&lt;wsp:rsid wsp:val=&quot;00D60249&quot;/&gt;&lt;wsp:rsid wsp:val=&quot;00D63856&quot;/&gt;&lt;wsp:rsid wsp:val=&quot;00D6420B&quot;/&gt;&lt;wsp:rsid wsp:val=&quot;00D65CDF&quot;/&gt;&lt;wsp:rsid wsp:val=&quot;00D672C2&quot;/&gt;&lt;wsp:rsid wsp:val=&quot;00D71794&quot;/&gt;&lt;wsp:rsid wsp:val=&quot;00D71826&quot;/&gt;&lt;wsp:rsid wsp:val=&quot;00D72AC1&quot;/&gt;&lt;wsp:rsid wsp:val=&quot;00D73687&quot;/&gt;&lt;wsp:rsid wsp:val=&quot;00D7493C&quot;/&gt;&lt;wsp:rsid wsp:val=&quot;00D75C1B&quot;/&gt;&lt;wsp:rsid wsp:val=&quot;00D76372&quot;/&gt;&lt;wsp:rsid wsp:val=&quot;00D77F9C&quot;/&gt;&lt;wsp:rsid wsp:val=&quot;00D80C87&quot;/&gt;&lt;wsp:rsid wsp:val=&quot;00D81F2F&quot;/&gt;&lt;wsp:rsid wsp:val=&quot;00D822F0&quot;/&gt;&lt;wsp:rsid wsp:val=&quot;00D82C84&quot;/&gt;&lt;wsp:rsid wsp:val=&quot;00D869EF&quot;/&gt;&lt;wsp:rsid wsp:val=&quot;00D87E14&quot;/&gt;&lt;wsp:rsid wsp:val=&quot;00D87FF4&quot;/&gt;&lt;wsp:rsid wsp:val=&quot;00D91DAF&quot;/&gt;&lt;wsp:rsid wsp:val=&quot;00D921FD&quot;/&gt;&lt;wsp:rsid wsp:val=&quot;00D92DF2&quot;/&gt;&lt;wsp:rsid wsp:val=&quot;00D92FC3&quot;/&gt;&lt;wsp:rsid wsp:val=&quot;00D956AE&quot;/&gt;&lt;wsp:rsid wsp:val=&quot;00D9750F&quot;/&gt;&lt;wsp:rsid wsp:val=&quot;00DA043C&quot;/&gt;&lt;wsp:rsid wsp:val=&quot;00DA18EC&quot;/&gt;&lt;wsp:rsid wsp:val=&quot;00DA3B74&quot;/&gt;&lt;wsp:rsid wsp:val=&quot;00DA5497&quot;/&gt;&lt;wsp:rsid wsp:val=&quot;00DA5ED0&quot;/&gt;&lt;wsp:rsid wsp:val=&quot;00DA68F0&quot;/&gt;&lt;wsp:rsid wsp:val=&quot;00DB68E8&quot;/&gt;&lt;wsp:rsid wsp:val=&quot;00DC22DA&quot;/&gt;&lt;wsp:rsid wsp:val=&quot;00DC2DAB&quot;/&gt;&lt;wsp:rsid wsp:val=&quot;00DC2E14&quot;/&gt;&lt;wsp:rsid wsp:val=&quot;00DC4095&quot;/&gt;&lt;wsp:rsid wsp:val=&quot;00DC4176&quot;/&gt;&lt;wsp:rsid wsp:val=&quot;00DC55C2&quot;/&gt;&lt;wsp:rsid wsp:val=&quot;00DC5BAB&quot;/&gt;&lt;wsp:rsid wsp:val=&quot;00DC6DC6&quot;/&gt;&lt;wsp:rsid wsp:val=&quot;00DD3E26&quot;/&gt;&lt;wsp:rsid wsp:val=&quot;00DD53B0&quot;/&gt;&lt;wsp:rsid wsp:val=&quot;00DE11F8&quot;/&gt;&lt;wsp:rsid wsp:val=&quot;00DE1689&quot;/&gt;&lt;wsp:rsid wsp:val=&quot;00DE2140&quot;/&gt;&lt;wsp:rsid wsp:val=&quot;00DE48AB&quot;/&gt;&lt;wsp:rsid wsp:val=&quot;00DE4C0D&quot;/&gt;&lt;wsp:rsid wsp:val=&quot;00DE4FDB&quot;/&gt;&lt;wsp:rsid wsp:val=&quot;00DE560B&quot;/&gt;&lt;wsp:rsid wsp:val=&quot;00DE560E&quot;/&gt;&lt;wsp:rsid wsp:val=&quot;00DF1523&quot;/&gt;&lt;wsp:rsid wsp:val=&quot;00DF2439&quot;/&gt;&lt;wsp:rsid wsp:val=&quot;00DF4C29&quot;/&gt;&lt;wsp:rsid wsp:val=&quot;00DF5662&quot;/&gt;&lt;wsp:rsid wsp:val=&quot;00DF5A48&quot;/&gt;&lt;wsp:rsid wsp:val=&quot;00DF5E51&quot;/&gt;&lt;wsp:rsid wsp:val=&quot;00E01BAB&quot;/&gt;&lt;wsp:rsid wsp:val=&quot;00E02C7F&quot;/&gt;&lt;wsp:rsid wsp:val=&quot;00E0686F&quot;/&gt;&lt;wsp:rsid wsp:val=&quot;00E06D47&quot;/&gt;&lt;wsp:rsid wsp:val=&quot;00E078A6&quot;/&gt;&lt;wsp:rsid wsp:val=&quot;00E1060B&quot;/&gt;&lt;wsp:rsid wsp:val=&quot;00E113DE&quot;/&gt;&lt;wsp:rsid wsp:val=&quot;00E116BE&quot;/&gt;&lt;wsp:rsid wsp:val=&quot;00E12A28&quot;/&gt;&lt;wsp:rsid wsp:val=&quot;00E13409&quot;/&gt;&lt;wsp:rsid wsp:val=&quot;00E13456&quot;/&gt;&lt;wsp:rsid wsp:val=&quot;00E14144&quot;/&gt;&lt;wsp:rsid wsp:val=&quot;00E1717E&quot;/&gt;&lt;wsp:rsid wsp:val=&quot;00E21946&quot;/&gt;&lt;wsp:rsid wsp:val=&quot;00E2209B&quot;/&gt;&lt;wsp:rsid wsp:val=&quot;00E25268&quot;/&gt;&lt;wsp:rsid wsp:val=&quot;00E30C23&quot;/&gt;&lt;wsp:rsid wsp:val=&quot;00E3256E&quot;/&gt;&lt;wsp:rsid wsp:val=&quot;00E33FE8&quot;/&gt;&lt;wsp:rsid wsp:val=&quot;00E35AD5&quot;/&gt;&lt;wsp:rsid wsp:val=&quot;00E36C1A&quot;/&gt;&lt;wsp:rsid wsp:val=&quot;00E40567&quot;/&gt;&lt;wsp:rsid wsp:val=&quot;00E40BAF&quot;/&gt;&lt;wsp:rsid wsp:val=&quot;00E41650&quot;/&gt;&lt;wsp:rsid wsp:val=&quot;00E418EB&quot;/&gt;&lt;wsp:rsid wsp:val=&quot;00E41902&quot;/&gt;&lt;wsp:rsid wsp:val=&quot;00E4217B&quot;/&gt;&lt;wsp:rsid wsp:val=&quot;00E429AD&quot;/&gt;&lt;wsp:rsid wsp:val=&quot;00E42E7F&quot;/&gt;&lt;wsp:rsid wsp:val=&quot;00E44593&quot;/&gt;&lt;wsp:rsid wsp:val=&quot;00E44C43&quot;/&gt;&lt;wsp:rsid wsp:val=&quot;00E45094&quot;/&gt;&lt;wsp:rsid wsp:val=&quot;00E459C0&quot;/&gt;&lt;wsp:rsid wsp:val=&quot;00E46182&quot;/&gt;&lt;wsp:rsid wsp:val=&quot;00E501CB&quot;/&gt;&lt;wsp:rsid wsp:val=&quot;00E503CE&quot;/&gt;&lt;wsp:rsid wsp:val=&quot;00E504D1&quot;/&gt;&lt;wsp:rsid wsp:val=&quot;00E50820&quot;/&gt;&lt;wsp:rsid wsp:val=&quot;00E50EF3&quot;/&gt;&lt;wsp:rsid wsp:val=&quot;00E5112B&quot;/&gt;&lt;wsp:rsid wsp:val=&quot;00E51C20&quot;/&gt;&lt;wsp:rsid wsp:val=&quot;00E52B5F&quot;/&gt;&lt;wsp:rsid wsp:val=&quot;00E55B72&quot;/&gt;&lt;wsp:rsid wsp:val=&quot;00E5675D&quot;/&gt;&lt;wsp:rsid wsp:val=&quot;00E60E45&quot;/&gt;&lt;wsp:rsid wsp:val=&quot;00E6161B&quot;/&gt;&lt;wsp:rsid wsp:val=&quot;00E61EB7&quot;/&gt;&lt;wsp:rsid wsp:val=&quot;00E62F28&quot;/&gt;&lt;wsp:rsid wsp:val=&quot;00E66E51&quot;/&gt;&lt;wsp:rsid wsp:val=&quot;00E67264&quot;/&gt;&lt;wsp:rsid wsp:val=&quot;00E7113C&quot;/&gt;&lt;wsp:rsid wsp:val=&quot;00E726D8&quot;/&gt;&lt;wsp:rsid wsp:val=&quot;00E731B2&quot;/&gt;&lt;wsp:rsid wsp:val=&quot;00E745E8&quot;/&gt;&lt;wsp:rsid wsp:val=&quot;00E775E1&quot;/&gt;&lt;wsp:rsid wsp:val=&quot;00E805FB&quot;/&gt;&lt;wsp:rsid wsp:val=&quot;00E83A9B&quot;/&gt;&lt;wsp:rsid wsp:val=&quot;00E849E0&quot;/&gt;&lt;wsp:rsid wsp:val=&quot;00E85478&quot;/&gt;&lt;wsp:rsid wsp:val=&quot;00E85A7B&quot;/&gt;&lt;wsp:rsid wsp:val=&quot;00E90F96&quot;/&gt;&lt;wsp:rsid wsp:val=&quot;00E91938&quot;/&gt;&lt;wsp:rsid wsp:val=&quot;00E940DE&quot;/&gt;&lt;wsp:rsid wsp:val=&quot;00E9461D&quot;/&gt;&lt;wsp:rsid wsp:val=&quot;00E9582F&quot;/&gt;&lt;wsp:rsid wsp:val=&quot;00EA316B&quot;/&gt;&lt;wsp:rsid wsp:val=&quot;00EA53FD&quot;/&gt;&lt;wsp:rsid wsp:val=&quot;00EA6245&quot;/&gt;&lt;wsp:rsid wsp:val=&quot;00EA637B&quot;/&gt;&lt;wsp:rsid wsp:val=&quot;00EB0AB1&quot;/&gt;&lt;wsp:rsid wsp:val=&quot;00EB3E17&quot;/&gt;&lt;wsp:rsid wsp:val=&quot;00EB7362&quot;/&gt;&lt;wsp:rsid wsp:val=&quot;00EC0BFB&quot;/&gt;&lt;wsp:rsid wsp:val=&quot;00EC2DC3&quot;/&gt;&lt;wsp:rsid wsp:val=&quot;00EC3109&quot;/&gt;&lt;wsp:rsid wsp:val=&quot;00EC3366&quot;/&gt;&lt;wsp:rsid wsp:val=&quot;00EC3C44&quot;/&gt;&lt;wsp:rsid wsp:val=&quot;00EC5916&quot;/&gt;&lt;wsp:rsid wsp:val=&quot;00EC6778&quot;/&gt;&lt;wsp:rsid wsp:val=&quot;00EC6A13&quot;/&gt;&lt;wsp:rsid wsp:val=&quot;00ED1B72&quot;/&gt;&lt;wsp:rsid wsp:val=&quot;00ED1E94&quot;/&gt;&lt;wsp:rsid wsp:val=&quot;00ED37E5&quot;/&gt;&lt;wsp:rsid wsp:val=&quot;00ED422F&quot;/&gt;&lt;wsp:rsid wsp:val=&quot;00ED6B01&quot;/&gt;&lt;wsp:rsid wsp:val=&quot;00EE0CB0&quot;/&gt;&lt;wsp:rsid wsp:val=&quot;00EE0E05&quot;/&gt;&lt;wsp:rsid wsp:val=&quot;00EE3D3A&quot;/&gt;&lt;wsp:rsid wsp:val=&quot;00EE5AF8&quot;/&gt;&lt;wsp:rsid wsp:val=&quot;00EE66E0&quot;/&gt;&lt;wsp:rsid wsp:val=&quot;00EE7620&quot;/&gt;&lt;wsp:rsid wsp:val=&quot;00EF257A&quot;/&gt;&lt;wsp:rsid wsp:val=&quot;00EF3706&quot;/&gt;&lt;wsp:rsid wsp:val=&quot;00EF6874&quot;/&gt;&lt;wsp:rsid wsp:val=&quot;00EF6F87&quot;/&gt;&lt;wsp:rsid wsp:val=&quot;00F00737&quot;/&gt;&lt;wsp:rsid wsp:val=&quot;00F03753&quot;/&gt;&lt;wsp:rsid wsp:val=&quot;00F03B50&quot;/&gt;&lt;wsp:rsid wsp:val=&quot;00F054C9&quot;/&gt;&lt;wsp:rsid wsp:val=&quot;00F05768&quot;/&gt;&lt;wsp:rsid wsp:val=&quot;00F06C3F&quot;/&gt;&lt;wsp:rsid wsp:val=&quot;00F1074F&quot;/&gt;&lt;wsp:rsid wsp:val=&quot;00F10A6C&quot;/&gt;&lt;wsp:rsid wsp:val=&quot;00F11DC3&quot;/&gt;&lt;wsp:rsid wsp:val=&quot;00F11E31&quot;/&gt;&lt;wsp:rsid wsp:val=&quot;00F12F1B&quot;/&gt;&lt;wsp:rsid wsp:val=&quot;00F1449E&quot;/&gt;&lt;wsp:rsid wsp:val=&quot;00F148C1&quot;/&gt;&lt;wsp:rsid wsp:val=&quot;00F14D7B&quot;/&gt;&lt;wsp:rsid wsp:val=&quot;00F202E0&quot;/&gt;&lt;wsp:rsid wsp:val=&quot;00F203ED&quot;/&gt;&lt;wsp:rsid wsp:val=&quot;00F21600&quot;/&gt;&lt;wsp:rsid wsp:val=&quot;00F22360&quot;/&gt;&lt;wsp:rsid wsp:val=&quot;00F22379&quot;/&gt;&lt;wsp:rsid wsp:val=&quot;00F228EC&quot;/&gt;&lt;wsp:rsid wsp:val=&quot;00F25920&quot;/&gt;&lt;wsp:rsid wsp:val=&quot;00F25F42&quot;/&gt;&lt;wsp:rsid wsp:val=&quot;00F27FF4&quot;/&gt;&lt;wsp:rsid wsp:val=&quot;00F320AC&quot;/&gt;&lt;wsp:rsid wsp:val=&quot;00F3495F&quot;/&gt;&lt;wsp:rsid wsp:val=&quot;00F3518D&quot;/&gt;&lt;wsp:rsid wsp:val=&quot;00F351CB&quot;/&gt;&lt;wsp:rsid wsp:val=&quot;00F362BB&quot;/&gt;&lt;wsp:rsid wsp:val=&quot;00F36B0A&quot;/&gt;&lt;wsp:rsid wsp:val=&quot;00F41539&quot;/&gt;&lt;wsp:rsid wsp:val=&quot;00F41CEE&quot;/&gt;&lt;wsp:rsid wsp:val=&quot;00F4304E&quot;/&gt;&lt;wsp:rsid wsp:val=&quot;00F500E0&quot;/&gt;&lt;wsp:rsid wsp:val=&quot;00F50CA4&quot;/&gt;&lt;wsp:rsid wsp:val=&quot;00F50F9A&quot;/&gt;&lt;wsp:rsid wsp:val=&quot;00F535CA&quot;/&gt;&lt;wsp:rsid wsp:val=&quot;00F54244&quot;/&gt;&lt;wsp:rsid wsp:val=&quot;00F559EC&quot;/&gt;&lt;wsp:rsid wsp:val=&quot;00F55B79&quot;/&gt;&lt;wsp:rsid wsp:val=&quot;00F56A0F&quot;/&gt;&lt;wsp:rsid wsp:val=&quot;00F57500&quot;/&gt;&lt;wsp:rsid wsp:val=&quot;00F57517&quot;/&gt;&lt;wsp:rsid wsp:val=&quot;00F5796C&quot;/&gt;&lt;wsp:rsid wsp:val=&quot;00F57AEB&quot;/&gt;&lt;wsp:rsid wsp:val=&quot;00F6076E&quot;/&gt;&lt;wsp:rsid wsp:val=&quot;00F61233&quot;/&gt;&lt;wsp:rsid wsp:val=&quot;00F61F59&quot;/&gt;&lt;wsp:rsid wsp:val=&quot;00F62A0F&quot;/&gt;&lt;wsp:rsid wsp:val=&quot;00F637CA&quot;/&gt;&lt;wsp:rsid wsp:val=&quot;00F644FE&quot;/&gt;&lt;wsp:rsid wsp:val=&quot;00F66807&quot;/&gt;&lt;wsp:rsid wsp:val=&quot;00F67398&quot;/&gt;&lt;wsp:rsid wsp:val=&quot;00F7026D&quot;/&gt;&lt;wsp:rsid wsp:val=&quot;00F72DFC&quot;/&gt;&lt;wsp:rsid wsp:val=&quot;00F73E96&quot;/&gt;&lt;wsp:rsid wsp:val=&quot;00F74965&quot;/&gt;&lt;wsp:rsid wsp:val=&quot;00F75DC6&quot;/&gt;&lt;wsp:rsid wsp:val=&quot;00F75F54&quot;/&gt;&lt;wsp:rsid wsp:val=&quot;00F7752F&quot;/&gt;&lt;wsp:rsid wsp:val=&quot;00F808D1&quot;/&gt;&lt;wsp:rsid wsp:val=&quot;00F8201A&quot;/&gt;&lt;wsp:rsid wsp:val=&quot;00F839EC&quot;/&gt;&lt;wsp:rsid wsp:val=&quot;00F857F2&quot;/&gt;&lt;wsp:rsid wsp:val=&quot;00F878D6&quot;/&gt;&lt;wsp:rsid wsp:val=&quot;00F87B09&quot;/&gt;&lt;wsp:rsid wsp:val=&quot;00F909A6&quot;/&gt;&lt;wsp:rsid wsp:val=&quot;00F910AD&quot;/&gt;&lt;wsp:rsid wsp:val=&quot;00F9247C&quot;/&gt;&lt;wsp:rsid wsp:val=&quot;00F9257C&quot;/&gt;&lt;wsp:rsid wsp:val=&quot;00F9496C&quot;/&gt;&lt;wsp:rsid wsp:val=&quot;00F96DA6&quot;/&gt;&lt;wsp:rsid wsp:val=&quot;00F970FC&quot;/&gt;&lt;wsp:rsid wsp:val=&quot;00F97379&quot;/&gt;&lt;wsp:rsid wsp:val=&quot;00F97EDB&quot;/&gt;&lt;wsp:rsid wsp:val=&quot;00FA156C&quot;/&gt;&lt;wsp:rsid wsp:val=&quot;00FA21AB&quot;/&gt;&lt;wsp:rsid wsp:val=&quot;00FA39B8&quot;/&gt;&lt;wsp:rsid wsp:val=&quot;00FA3BB8&quot;/&gt;&lt;wsp:rsid wsp:val=&quot;00FA6224&quot;/&gt;&lt;wsp:rsid wsp:val=&quot;00FA62BF&quot;/&gt;&lt;wsp:rsid wsp:val=&quot;00FA6965&quot;/&gt;&lt;wsp:rsid wsp:val=&quot;00FA6BDA&quot;/&gt;&lt;wsp:rsid wsp:val=&quot;00FA727D&quot;/&gt;&lt;wsp:rsid wsp:val=&quot;00FB05CB&quot;/&gt;&lt;wsp:rsid wsp:val=&quot;00FB2EE6&quot;/&gt;&lt;wsp:rsid wsp:val=&quot;00FB456D&quot;/&gt;&lt;wsp:rsid wsp:val=&quot;00FB610F&quot;/&gt;&lt;wsp:rsid wsp:val=&quot;00FB6FA5&quot;/&gt;&lt;wsp:rsid wsp:val=&quot;00FB74B9&quot;/&gt;&lt;wsp:rsid wsp:val=&quot;00FC0D06&quot;/&gt;&lt;wsp:rsid wsp:val=&quot;00FC10CF&quot;/&gt;&lt;wsp:rsid wsp:val=&quot;00FC1911&quot;/&gt;&lt;wsp:rsid wsp:val=&quot;00FC34D1&quot;/&gt;&lt;wsp:rsid wsp:val=&quot;00FC3966&quot;/&gt;&lt;wsp:rsid wsp:val=&quot;00FD0615&quot;/&gt;&lt;wsp:rsid wsp:val=&quot;00FD1F84&quot;/&gt;&lt;wsp:rsid wsp:val=&quot;00FD2639&quot;/&gt;&lt;wsp:rsid wsp:val=&quot;00FD2B6C&quot;/&gt;&lt;wsp:rsid wsp:val=&quot;00FD47B7&quot;/&gt;&lt;wsp:rsid wsp:val=&quot;00FD5C92&quot;/&gt;&lt;wsp:rsid wsp:val=&quot;00FD669E&quot;/&gt;&lt;wsp:rsid wsp:val=&quot;00FD6A99&quot;/&gt;&lt;wsp:rsid wsp:val=&quot;00FE2BC4&quot;/&gt;&lt;wsp:rsid wsp:val=&quot;00FE541D&quot;/&gt;&lt;wsp:rsid wsp:val=&quot;00FE6414&quot;/&gt;&lt;wsp:rsid wsp:val=&quot;00FE7719&quot;/&gt;&lt;wsp:rsid wsp:val=&quot;00FE7E29&quot;/&gt;&lt;wsp:rsid wsp:val=&quot;00FF1F53&quot;/&gt;&lt;wsp:rsid wsp:val=&quot;00FF21A7&quot;/&gt;&lt;wsp:rsid wsp:val=&quot;00FF2A67&quot;/&gt;&lt;wsp:rsid wsp:val=&quot;00FF3A57&quot;/&gt;&lt;wsp:rsid wsp:val=&quot;00FF4CE6&quot;/&gt;&lt;wsp:rsid wsp:val=&quot;00FF5167&quot;/&gt;&lt;wsp:rsid wsp:val=&quot;00FF568F&quot;/&gt;&lt;/wsp:rsids&gt;&lt;/w:docPr&gt;&lt;w:body&gt;&lt;wx:sect&gt;&lt;w:p wsp:rsidR=&quot;00000000&quot; wsp:rsidRDefault=&quot;00152769&quot; wsp:rsidP=&quot;0015276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m:rPr&gt;&lt;m:nor/&gt;&lt;/m:rPr&gt;&lt;w:rPr&gt;&lt;w:rFonts w:ascii=&quot;Cambria Math&quot; w:h-ansi=&quot;Cambria Math&quot;/&gt;&lt;wx:font wx:val=&quot;Cambria Math&quot;/&gt;&lt;/w:rPr&gt;&lt;m:t&gt;RNTI&lt;/m:t&gt;&lt;/m:r&gt;&lt;/m:sub&gt;&lt;/m:sSub&gt;&lt;m:r&gt;&lt;w:rPr&gt;&lt;w:rFonts w:ascii=&quot;Cambria Math&quot; w:h-ansi=&quot;Cambria Math&quot;/&gt;&lt;wx:font wx:val=&quot;Cambria Math&quot;/&gt;&lt;w:i/&gt;&lt;/w:rPr&gt;&lt;m:t&gt;=0&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6" o:title="" chromakey="white"/>
                </v:shape>
              </w:pict>
            </w:r>
            <w:r>
              <w:instrText xml:space="preserve"> </w:instrText>
            </w:r>
            <w:r>
              <w:fldChar w:fldCharType="separate"/>
            </w:r>
            <w:r w:rsidR="00EF1A7F">
              <w:rPr>
                <w:position w:val="-4"/>
              </w:rPr>
              <w:pict w14:anchorId="28F01FC5">
                <v:shape id="_x0000_i1030" type="#_x0000_t75" style="width:36.4pt;height:10.1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webPageEncoding w:val=&quot;windows-1252&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617FF4&quot;/&gt;&lt;wsp:rsid wsp:val=&quot;00001585&quot;/&gt;&lt;wsp:rsid wsp:val=&quot;00002D80&quot;/&gt;&lt;wsp:rsid wsp:val=&quot;000038A8&quot;/&gt;&lt;wsp:rsid wsp:val=&quot;00003D12&quot;/&gt;&lt;wsp:rsid wsp:val=&quot;00005AAD&quot;/&gt;&lt;wsp:rsid wsp:val=&quot;0000612E&quot;/&gt;&lt;wsp:rsid wsp:val=&quot;00006D3E&quot;/&gt;&lt;wsp:rsid wsp:val=&quot;00011083&quot;/&gt;&lt;wsp:rsid wsp:val=&quot;000119C0&quot;/&gt;&lt;wsp:rsid wsp:val=&quot;00012A2A&quot;/&gt;&lt;wsp:rsid wsp:val=&quot;00012E0D&quot;/&gt;&lt;wsp:rsid wsp:val=&quot;00016452&quot;/&gt;&lt;wsp:rsid wsp:val=&quot;00016BA0&quot;/&gt;&lt;wsp:rsid wsp:val=&quot;00017045&quot;/&gt;&lt;wsp:rsid wsp:val=&quot;00022200&quot;/&gt;&lt;wsp:rsid wsp:val=&quot;00022F79&quot;/&gt;&lt;wsp:rsid wsp:val=&quot;00023420&quot;/&gt;&lt;wsp:rsid wsp:val=&quot;00024555&quot;/&gt;&lt;wsp:rsid wsp:val=&quot;00024DA3&quot;/&gt;&lt;wsp:rsid wsp:val=&quot;0002536C&quot;/&gt;&lt;wsp:rsid wsp:val=&quot;00026235&quot;/&gt;&lt;wsp:rsid wsp:val=&quot;00030F6A&quot;/&gt;&lt;wsp:rsid wsp:val=&quot;00032E33&quot;/&gt;&lt;wsp:rsid wsp:val=&quot;000337B8&quot;/&gt;&lt;wsp:rsid wsp:val=&quot;0003397D&quot;/&gt;&lt;wsp:rsid wsp:val=&quot;00034D1A&quot;/&gt;&lt;wsp:rsid wsp:val=&quot;00036334&quot;/&gt;&lt;wsp:rsid wsp:val=&quot;00041216&quot;/&gt;&lt;wsp:rsid wsp:val=&quot;00041CE6&quot;/&gt;&lt;wsp:rsid wsp:val=&quot;0004250C&quot;/&gt;&lt;wsp:rsid wsp:val=&quot;00043ED1&quot;/&gt;&lt;wsp:rsid wsp:val=&quot;00044215&quot;/&gt;&lt;wsp:rsid wsp:val=&quot;0004544D&quot;/&gt;&lt;wsp:rsid wsp:val=&quot;0004586A&quot;/&gt;&lt;wsp:rsid wsp:val=&quot;00045CAF&quot;/&gt;&lt;wsp:rsid wsp:val=&quot;00045DD8&quot;/&gt;&lt;wsp:rsid wsp:val=&quot;00046833&quot;/&gt;&lt;wsp:rsid wsp:val=&quot;00046EDB&quot;/&gt;&lt;wsp:rsid wsp:val=&quot;000473C5&quot;/&gt;&lt;wsp:rsid wsp:val=&quot;000478FE&quot;/&gt;&lt;wsp:rsid wsp:val=&quot;00050937&quot;/&gt;&lt;wsp:rsid wsp:val=&quot;00050AEA&quot;/&gt;&lt;wsp:rsid wsp:val=&quot;00051646&quot;/&gt;&lt;wsp:rsid wsp:val=&quot;00051D7C&quot;/&gt;&lt;wsp:rsid wsp:val=&quot;0005692B&quot;/&gt;&lt;wsp:rsid wsp:val=&quot;00057323&quot;/&gt;&lt;wsp:rsid wsp:val=&quot;0006168A&quot;/&gt;&lt;wsp:rsid wsp:val=&quot;000622DA&quot;/&gt;&lt;wsp:rsid wsp:val=&quot;00062576&quot;/&gt;&lt;wsp:rsid wsp:val=&quot;00062A74&quot;/&gt;&lt;wsp:rsid wsp:val=&quot;00062E33&quot;/&gt;&lt;wsp:rsid wsp:val=&quot;00064217&quot;/&gt;&lt;wsp:rsid wsp:val=&quot;00064909&quot;/&gt;&lt;wsp:rsid wsp:val=&quot;00065047&quot;/&gt;&lt;wsp:rsid wsp:val=&quot;00070D0C&quot;/&gt;&lt;wsp:rsid wsp:val=&quot;00071BE8&quot;/&gt;&lt;wsp:rsid wsp:val=&quot;0007265D&quot;/&gt;&lt;wsp:rsid wsp:val=&quot;00072E66&quot;/&gt;&lt;wsp:rsid wsp:val=&quot;00074DD5&quot;/&gt;&lt;wsp:rsid wsp:val=&quot;0007511F&quot;/&gt;&lt;wsp:rsid wsp:val=&quot;00075853&quot;/&gt;&lt;wsp:rsid wsp:val=&quot;00075992&quot;/&gt;&lt;wsp:rsid wsp:val=&quot;00082919&quot;/&gt;&lt;wsp:rsid wsp:val=&quot;000835E1&quot;/&gt;&lt;wsp:rsid wsp:val=&quot;00083C41&quot;/&gt;&lt;wsp:rsid wsp:val=&quot;000864E9&quot;/&gt;&lt;wsp:rsid wsp:val=&quot;0008772F&quot;/&gt;&lt;wsp:rsid wsp:val=&quot;0009083B&quot;/&gt;&lt;wsp:rsid wsp:val=&quot;000933C8&quot;/&gt;&lt;wsp:rsid wsp:val=&quot;00093E30&quot;/&gt;&lt;wsp:rsid wsp:val=&quot;0009501F&quot;/&gt;&lt;wsp:rsid wsp:val=&quot;00095A55&quot;/&gt;&lt;wsp:rsid wsp:val=&quot;0009681B&quot;/&gt;&lt;wsp:rsid wsp:val=&quot;00096BF8&quot;/&gt;&lt;wsp:rsid wsp:val=&quot;00096F7C&quot;/&gt;&lt;wsp:rsid wsp:val=&quot;000A6F38&quot;/&gt;&lt;wsp:rsid wsp:val=&quot;000B1157&quot;/&gt;&lt;wsp:rsid wsp:val=&quot;000B215B&quot;/&gt;&lt;wsp:rsid wsp:val=&quot;000B2A96&quot;/&gt;&lt;wsp:rsid wsp:val=&quot;000B2FC0&quot;/&gt;&lt;wsp:rsid wsp:val=&quot;000B326F&quot;/&gt;&lt;wsp:rsid wsp:val=&quot;000B391E&quot;/&gt;&lt;wsp:rsid wsp:val=&quot;000B4E46&quot;/&gt;&lt;wsp:rsid wsp:val=&quot;000B6124&quot;/&gt;&lt;wsp:rsid wsp:val=&quot;000C1AA6&quot;/&gt;&lt;wsp:rsid wsp:val=&quot;000C25B8&quot;/&gt;&lt;wsp:rsid wsp:val=&quot;000C2EA1&quot;/&gt;&lt;wsp:rsid wsp:val=&quot;000C3C80&quot;/&gt;&lt;wsp:rsid wsp:val=&quot;000C3E78&quot;/&gt;&lt;wsp:rsid wsp:val=&quot;000C75D0&quot;/&gt;&lt;wsp:rsid wsp:val=&quot;000D09DE&quot;/&gt;&lt;wsp:rsid wsp:val=&quot;000D2475&quot;/&gt;&lt;wsp:rsid wsp:val=&quot;000D2901&quot;/&gt;&lt;wsp:rsid wsp:val=&quot;000D3F6B&quot;/&gt;&lt;wsp:rsid wsp:val=&quot;000E1DC7&quot;/&gt;&lt;wsp:rsid wsp:val=&quot;000E33A7&quot;/&gt;&lt;wsp:rsid wsp:val=&quot;000E4053&quot;/&gt;&lt;wsp:rsid wsp:val=&quot;000E507D&quot;/&gt;&lt;wsp:rsid wsp:val=&quot;000E66BC&quot;/&gt;&lt;wsp:rsid wsp:val=&quot;000E6CF1&quot;/&gt;&lt;wsp:rsid wsp:val=&quot;000E7556&quot;/&gt;&lt;wsp:rsid wsp:val=&quot;000E7883&quot;/&gt;&lt;wsp:rsid wsp:val=&quot;000E78CA&quot;/&gt;&lt;wsp:rsid wsp:val=&quot;000F0202&quot;/&gt;&lt;wsp:rsid wsp:val=&quot;000F0282&quot;/&gt;&lt;wsp:rsid wsp:val=&quot;000F11AD&quot;/&gt;&lt;wsp:rsid wsp:val=&quot;000F5653&quot;/&gt;&lt;wsp:rsid wsp:val=&quot;000F70F2&quot;/&gt;&lt;wsp:rsid wsp:val=&quot;00100473&quot;/&gt;&lt;wsp:rsid wsp:val=&quot;00102205&quot;/&gt;&lt;wsp:rsid wsp:val=&quot;001048A5&quot;/&gt;&lt;wsp:rsid wsp:val=&quot;001048F9&quot;/&gt;&lt;wsp:rsid wsp:val=&quot;00104DF9&quot;/&gt;&lt;wsp:rsid wsp:val=&quot;00105617&quot;/&gt;&lt;wsp:rsid wsp:val=&quot;001065D9&quot;/&gt;&lt;wsp:rsid wsp:val=&quot;00110001&quot;/&gt;&lt;wsp:rsid wsp:val=&quot;0011042F&quot;/&gt;&lt;wsp:rsid wsp:val=&quot;00110AE2&quot;/&gt;&lt;wsp:rsid wsp:val=&quot;00111CC2&quot;/&gt;&lt;wsp:rsid wsp:val=&quot;0011668A&quot;/&gt;&lt;wsp:rsid wsp:val=&quot;0011716F&quot;/&gt;&lt;wsp:rsid wsp:val=&quot;00117C6C&quot;/&gt;&lt;wsp:rsid wsp:val=&quot;00121C06&quot;/&gt;&lt;wsp:rsid wsp:val=&quot;00122120&quot;/&gt;&lt;wsp:rsid wsp:val=&quot;00122919&quot;/&gt;&lt;wsp:rsid wsp:val=&quot;001238B2&quot;/&gt;&lt;wsp:rsid wsp:val=&quot;00123AC6&quot;/&gt;&lt;wsp:rsid wsp:val=&quot;001268ED&quot;/&gt;&lt;wsp:rsid wsp:val=&quot;00126B33&quot;/&gt;&lt;wsp:rsid wsp:val=&quot;00127404&quot;/&gt;&lt;wsp:rsid wsp:val=&quot;0012751C&quot;/&gt;&lt;wsp:rsid wsp:val=&quot;001301C6&quot;/&gt;&lt;wsp:rsid wsp:val=&quot;001311C2&quot;/&gt;&lt;wsp:rsid wsp:val=&quot;00134549&quot;/&gt;&lt;wsp:rsid wsp:val=&quot;00134A06&quot;/&gt;&lt;wsp:rsid wsp:val=&quot;00134BAA&quot;/&gt;&lt;wsp:rsid wsp:val=&quot;00136050&quot;/&gt;&lt;wsp:rsid wsp:val=&quot;00137B7B&quot;/&gt;&lt;wsp:rsid wsp:val=&quot;00142148&quot;/&gt;&lt;wsp:rsid wsp:val=&quot;0014240F&quot;/&gt;&lt;wsp:rsid wsp:val=&quot;00143174&quot;/&gt;&lt;wsp:rsid wsp:val=&quot;0014355A&quot;/&gt;&lt;wsp:rsid wsp:val=&quot;00144A33&quot;/&gt;&lt;wsp:rsid wsp:val=&quot;00146A0D&quot;/&gt;&lt;wsp:rsid wsp:val=&quot;00147A43&quot;/&gt;&lt;wsp:rsid wsp:val=&quot;00150F94&quot;/&gt;&lt;wsp:rsid wsp:val=&quot;0015160B&quot;/&gt;&lt;wsp:rsid wsp:val=&quot;00152769&quot;/&gt;&lt;wsp:rsid wsp:val=&quot;00152DFD&quot;/&gt;&lt;wsp:rsid wsp:val=&quot;00156520&quot;/&gt;&lt;wsp:rsid wsp:val=&quot;00157D88&quot;/&gt;&lt;wsp:rsid wsp:val=&quot;00160223&quot;/&gt;&lt;wsp:rsid wsp:val=&quot;00162F8C&quot;/&gt;&lt;wsp:rsid wsp:val=&quot;00163402&quot;/&gt;&lt;wsp:rsid wsp:val=&quot;00163FF3&quot;/&gt;&lt;wsp:rsid wsp:val=&quot;00164EE9&quot;/&gt;&lt;wsp:rsid wsp:val=&quot;00165256&quot;/&gt;&lt;wsp:rsid wsp:val=&quot;001654EB&quot;/&gt;&lt;wsp:rsid wsp:val=&quot;00166439&quot;/&gt;&lt;wsp:rsid wsp:val=&quot;0016658C&quot;/&gt;&lt;wsp:rsid wsp:val=&quot;00167F1B&quot;/&gt;&lt;wsp:rsid wsp:val=&quot;00170284&quot;/&gt;&lt;wsp:rsid wsp:val=&quot;0017170D&quot;/&gt;&lt;wsp:rsid wsp:val=&quot;00171EC5&quot;/&gt;&lt;wsp:rsid wsp:val=&quot;00172744&quot;/&gt;&lt;wsp:rsid wsp:val=&quot;00173053&quot;/&gt;&lt;wsp:rsid wsp:val=&quot;00173493&quot;/&gt;&lt;wsp:rsid wsp:val=&quot;001761C1&quot;/&gt;&lt;wsp:rsid wsp:val=&quot;00177447&quot;/&gt;&lt;wsp:rsid wsp:val=&quot;001804A7&quot;/&gt;&lt;wsp:rsid wsp:val=&quot;00181456&quot;/&gt;&lt;wsp:rsid wsp:val=&quot;00182487&quot;/&gt;&lt;wsp:rsid wsp:val=&quot;00182612&quot;/&gt;&lt;wsp:rsid wsp:val=&quot;00183EEE&quot;/&gt;&lt;wsp:rsid wsp:val=&quot;0018696D&quot;/&gt;&lt;wsp:rsid wsp:val=&quot;0019099F&quot;/&gt;&lt;wsp:rsid wsp:val=&quot;00192D27&quot;/&gt;&lt;wsp:rsid wsp:val=&quot;001943B0&quot;/&gt;&lt;wsp:rsid wsp:val=&quot;001A0E48&quot;/&gt;&lt;wsp:rsid wsp:val=&quot;001A23D2&quot;/&gt;&lt;wsp:rsid wsp:val=&quot;001A4F26&quot;/&gt;&lt;wsp:rsid wsp:val=&quot;001A6521&quot;/&gt;&lt;wsp:rsid wsp:val=&quot;001A7019&quot;/&gt;&lt;wsp:rsid wsp:val=&quot;001A70CB&quot;/&gt;&lt;wsp:rsid wsp:val=&quot;001B2199&quot;/&gt;&lt;wsp:rsid wsp:val=&quot;001C10A4&quot;/&gt;&lt;wsp:rsid wsp:val=&quot;001C23C1&quot;/&gt;&lt;wsp:rsid wsp:val=&quot;001C2A5B&quot;/&gt;&lt;wsp:rsid wsp:val=&quot;001C2F51&quot;/&gt;&lt;wsp:rsid wsp:val=&quot;001C3631&quot;/&gt;&lt;wsp:rsid wsp:val=&quot;001C3CB6&quot;/&gt;&lt;wsp:rsid wsp:val=&quot;001C763E&quot;/&gt;&lt;wsp:rsid wsp:val=&quot;001C767D&quot;/&gt;&lt;wsp:rsid wsp:val=&quot;001D0A3B&quot;/&gt;&lt;wsp:rsid wsp:val=&quot;001D3758&quot;/&gt;&lt;wsp:rsid wsp:val=&quot;001D67DE&quot;/&gt;&lt;wsp:rsid wsp:val=&quot;001E0D31&quot;/&gt;&lt;wsp:rsid wsp:val=&quot;001E3991&quot;/&gt;&lt;wsp:rsid wsp:val=&quot;001E5290&quot;/&gt;&lt;wsp:rsid wsp:val=&quot;001E597F&quot;/&gt;&lt;wsp:rsid wsp:val=&quot;001E60E9&quot;/&gt;&lt;wsp:rsid wsp:val=&quot;001E6212&quot;/&gt;&lt;wsp:rsid wsp:val=&quot;001F1445&quot;/&gt;&lt;wsp:rsid wsp:val=&quot;001F14E8&quot;/&gt;&lt;wsp:rsid wsp:val=&quot;001F2F76&quot;/&gt;&lt;wsp:rsid wsp:val=&quot;001F35CA&quot;/&gt;&lt;wsp:rsid wsp:val=&quot;001F38EF&quot;/&gt;&lt;wsp:rsid wsp:val=&quot;001F570C&quot;/&gt;&lt;wsp:rsid wsp:val=&quot;001F6253&quot;/&gt;&lt;wsp:rsid wsp:val=&quot;001F75FA&quot;/&gt;&lt;wsp:rsid wsp:val=&quot;001F7883&quot;/&gt;&lt;wsp:rsid wsp:val=&quot;00200BF4&quot;/&gt;&lt;wsp:rsid wsp:val=&quot;002015DB&quot;/&gt;&lt;wsp:rsid wsp:val=&quot;0020181B&quot;/&gt;&lt;wsp:rsid wsp:val=&quot;00202588&quot;/&gt;&lt;wsp:rsid wsp:val=&quot;002048BD&quot;/&gt;&lt;wsp:rsid wsp:val=&quot;00206699&quot;/&gt;&lt;wsp:rsid wsp:val=&quot;00207358&quot;/&gt;&lt;wsp:rsid wsp:val=&quot;002126B8&quot;/&gt;&lt;wsp:rsid wsp:val=&quot;00216AD6&quot;/&gt;&lt;wsp:rsid wsp:val=&quot;00217189&quot;/&gt;&lt;wsp:rsid wsp:val=&quot;00217E7E&quot;/&gt;&lt;wsp:rsid wsp:val=&quot;00217FEC&quot;/&gt;&lt;wsp:rsid wsp:val=&quot;00224221&quot;/&gt;&lt;wsp:rsid wsp:val=&quot;00224DA2&quot;/&gt;&lt;wsp:rsid wsp:val=&quot;00226B64&quot;/&gt;&lt;wsp:rsid wsp:val=&quot;0022712F&quot;/&gt;&lt;wsp:rsid wsp:val=&quot;00231159&quot;/&gt;&lt;wsp:rsid wsp:val=&quot;00234F39&quot;/&gt;&lt;wsp:rsid wsp:val=&quot;00235486&quot;/&gt;&lt;wsp:rsid wsp:val=&quot;002354EF&quot;/&gt;&lt;wsp:rsid wsp:val=&quot;0023739B&quot;/&gt;&lt;wsp:rsid wsp:val=&quot;002421B6&quot;/&gt;&lt;wsp:rsid wsp:val=&quot;00242397&quot;/&gt;&lt;wsp:rsid wsp:val=&quot;002426C8&quot;/&gt;&lt;wsp:rsid wsp:val=&quot;00242AE9&quot;/&gt;&lt;wsp:rsid wsp:val=&quot;00243022&quot;/&gt;&lt;wsp:rsid wsp:val=&quot;00243D81&quot;/&gt;&lt;wsp:rsid wsp:val=&quot;00243DA3&quot;/&gt;&lt;wsp:rsid wsp:val=&quot;00244FC1&quot;/&gt;&lt;wsp:rsid wsp:val=&quot;0024558A&quot;/&gt;&lt;wsp:rsid wsp:val=&quot;00245AC2&quot;/&gt;&lt;wsp:rsid wsp:val=&quot;00245B05&quot;/&gt;&lt;wsp:rsid wsp:val=&quot;00245D1B&quot;/&gt;&lt;wsp:rsid wsp:val=&quot;002463C5&quot;/&gt;&lt;wsp:rsid wsp:val=&quot;00246FBA&quot;/&gt;&lt;wsp:rsid wsp:val=&quot;00247049&quot;/&gt;&lt;wsp:rsid wsp:val=&quot;00247BD1&quot;/&gt;&lt;wsp:rsid wsp:val=&quot;00247EB1&quot;/&gt;&lt;wsp:rsid wsp:val=&quot;00250262&quot;/&gt;&lt;wsp:rsid wsp:val=&quot;00250538&quot;/&gt;&lt;wsp:rsid wsp:val=&quot;00255C77&quot;/&gt;&lt;wsp:rsid wsp:val=&quot;0025787C&quot;/&gt;&lt;wsp:rsid wsp:val=&quot;0026652B&quot;/&gt;&lt;wsp:rsid wsp:val=&quot;00266A0A&quot;/&gt;&lt;wsp:rsid wsp:val=&quot;002676D7&quot;/&gt;&lt;wsp:rsid wsp:val=&quot;00267C91&quot;/&gt;&lt;wsp:rsid wsp:val=&quot;00267E60&quot;/&gt;&lt;wsp:rsid wsp:val=&quot;0027067C&quot;/&gt;&lt;wsp:rsid wsp:val=&quot;00274D3A&quot;/&gt;&lt;wsp:rsid wsp:val=&quot;00274E46&quot;/&gt;&lt;wsp:rsid wsp:val=&quot;0027671F&quot;/&gt;&lt;wsp:rsid wsp:val=&quot;002814EE&quot;/&gt;&lt;wsp:rsid wsp:val=&quot;002817D8&quot;/&gt;&lt;wsp:rsid wsp:val=&quot;002854CF&quot;/&gt;&lt;wsp:rsid wsp:val=&quot;0028727D&quot;/&gt;&lt;wsp:rsid wsp:val=&quot;00290080&quot;/&gt;&lt;wsp:rsid wsp:val=&quot;0029195F&quot;/&gt;&lt;wsp:rsid wsp:val=&quot;00291C07&quot;/&gt;&lt;wsp:rsid wsp:val=&quot;00291C0E&quot;/&gt;&lt;wsp:rsid wsp:val=&quot;002945D4&quot;/&gt;&lt;wsp:rsid wsp:val=&quot;002A0C31&quot;/&gt;&lt;wsp:rsid wsp:val=&quot;002A1C97&quot;/&gt;&lt;wsp:rsid wsp:val=&quot;002A472E&quot;/&gt;&lt;wsp:rsid wsp:val=&quot;002A4F73&quot;/&gt;&lt;wsp:rsid wsp:val=&quot;002A6D1B&quot;/&gt;&lt;wsp:rsid wsp:val=&quot;002A6DFE&quot;/&gt;&lt;wsp:rsid wsp:val=&quot;002A7085&quot;/&gt;&lt;wsp:rsid wsp:val=&quot;002A7834&quot;/&gt;&lt;wsp:rsid wsp:val=&quot;002B1D9A&quot;/&gt;&lt;wsp:rsid wsp:val=&quot;002B1FBF&quot;/&gt;&lt;wsp:rsid wsp:val=&quot;002B26C9&quot;/&gt;&lt;wsp:rsid wsp:val=&quot;002B3305&quot;/&gt;&lt;wsp:rsid wsp:val=&quot;002B38E7&quot;/&gt;&lt;wsp:rsid wsp:val=&quot;002B51FC&quot;/&gt;&lt;wsp:rsid wsp:val=&quot;002B655B&quot;/&gt;&lt;wsp:rsid wsp:val=&quot;002C14D5&quot;/&gt;&lt;wsp:rsid wsp:val=&quot;002C1955&quot;/&gt;&lt;wsp:rsid wsp:val=&quot;002C1C54&quot;/&gt;&lt;wsp:rsid wsp:val=&quot;002C2141&quot;/&gt;&lt;wsp:rsid wsp:val=&quot;002C2C43&quot;/&gt;&lt;wsp:rsid wsp:val=&quot;002C3C33&quot;/&gt;&lt;wsp:rsid wsp:val=&quot;002C5256&quot;/&gt;&lt;wsp:rsid wsp:val=&quot;002C75CF&quot;/&gt;&lt;wsp:rsid wsp:val=&quot;002D04B2&quot;/&gt;&lt;wsp:rsid wsp:val=&quot;002D1CAF&quot;/&gt;&lt;wsp:rsid wsp:val=&quot;002D335B&quot;/&gt;&lt;wsp:rsid wsp:val=&quot;002D3DBF&quot;/&gt;&lt;wsp:rsid wsp:val=&quot;002D641F&quot;/&gt;&lt;wsp:rsid wsp:val=&quot;002D72D9&quot;/&gt;&lt;wsp:rsid wsp:val=&quot;002E04F9&quot;/&gt;&lt;wsp:rsid wsp:val=&quot;002E0567&quot;/&gt;&lt;wsp:rsid wsp:val=&quot;002E0A88&quot;/&gt;&lt;wsp:rsid wsp:val=&quot;002E2805&quot;/&gt;&lt;wsp:rsid wsp:val=&quot;002E383E&quot;/&gt;&lt;wsp:rsid wsp:val=&quot;002F1C19&quot;/&gt;&lt;wsp:rsid wsp:val=&quot;002F4AD0&quot;/&gt;&lt;wsp:rsid wsp:val=&quot;002F4C27&quot;/&gt;&lt;wsp:rsid wsp:val=&quot;002F52F8&quot;/&gt;&lt;wsp:rsid wsp:val=&quot;002F61B6&quot;/&gt;&lt;wsp:rsid wsp:val=&quot;002F638C&quot;/&gt;&lt;wsp:rsid wsp:val=&quot;002F7CDE&quot;/&gt;&lt;wsp:rsid wsp:val=&quot;00301251&quot;/&gt;&lt;wsp:rsid wsp:val=&quot;00301372&quot;/&gt;&lt;wsp:rsid wsp:val=&quot;00302A4A&quot;/&gt;&lt;wsp:rsid wsp:val=&quot;0030304B&quot;/&gt;&lt;wsp:rsid wsp:val=&quot;00303E2A&quot;/&gt;&lt;wsp:rsid wsp:val=&quot;00303E49&quot;/&gt;&lt;wsp:rsid wsp:val=&quot;00306771&quot;/&gt;&lt;wsp:rsid wsp:val=&quot;00307046&quot;/&gt;&lt;wsp:rsid wsp:val=&quot;00311B8D&quot;/&gt;&lt;wsp:rsid wsp:val=&quot;00313884&quot;/&gt;&lt;wsp:rsid wsp:val=&quot;00314B6E&quot;/&gt;&lt;wsp:rsid wsp:val=&quot;00315EF8&quot;/&gt;&lt;wsp:rsid wsp:val=&quot;003170E1&quot;/&gt;&lt;wsp:rsid wsp:val=&quot;00317C0B&quot;/&gt;&lt;wsp:rsid wsp:val=&quot;0033080F&quot;/&gt;&lt;wsp:rsid wsp:val=&quot;00330AA6&quot;/&gt;&lt;wsp:rsid wsp:val=&quot;0033109A&quot;/&gt;&lt;wsp:rsid wsp:val=&quot;003314AB&quot;/&gt;&lt;wsp:rsid wsp:val=&quot;00331500&quot;/&gt;&lt;wsp:rsid wsp:val=&quot;00332E25&quot;/&gt;&lt;wsp:rsid wsp:val=&quot;00334588&quot;/&gt;&lt;wsp:rsid wsp:val=&quot;00335528&quot;/&gt;&lt;wsp:rsid wsp:val=&quot;0034187D&quot;/&gt;&lt;wsp:rsid wsp:val=&quot;003429CE&quot;/&gt;&lt;wsp:rsid wsp:val=&quot;0034380B&quot;/&gt;&lt;wsp:rsid wsp:val=&quot;0034437E&quot;/&gt;&lt;wsp:rsid wsp:val=&quot;003447FB&quot;/&gt;&lt;wsp:rsid wsp:val=&quot;0035047C&quot;/&gt;&lt;wsp:rsid wsp:val=&quot;00352333&quot;/&gt;&lt;wsp:rsid wsp:val=&quot;00352793&quot;/&gt;&lt;wsp:rsid wsp:val=&quot;003570F2&quot;/&gt;&lt;wsp:rsid wsp:val=&quot;0035775F&quot;/&gt;&lt;wsp:rsid wsp:val=&quot;00360266&quot;/&gt;&lt;wsp:rsid wsp:val=&quot;003605A9&quot;/&gt;&lt;wsp:rsid wsp:val=&quot;003605C4&quot;/&gt;&lt;wsp:rsid wsp:val=&quot;003606C5&quot;/&gt;&lt;wsp:rsid wsp:val=&quot;00365001&quot;/&gt;&lt;wsp:rsid wsp:val=&quot;003663F8&quot;/&gt;&lt;wsp:rsid wsp:val=&quot;00367713&quot;/&gt;&lt;wsp:rsid wsp:val=&quot;00373293&quot;/&gt;&lt;wsp:rsid wsp:val=&quot;00374315&quot;/&gt;&lt;wsp:rsid wsp:val=&quot;00375488&quot;/&gt;&lt;wsp:rsid wsp:val=&quot;00385D27&quot;/&gt;&lt;wsp:rsid wsp:val=&quot;0038651D&quot;/&gt;&lt;wsp:rsid wsp:val=&quot;00391A4A&quot;/&gt;&lt;wsp:rsid wsp:val=&quot;0039295B&quot;/&gt;&lt;wsp:rsid wsp:val=&quot;00392DE4&quot;/&gt;&lt;wsp:rsid wsp:val=&quot;00393C6B&quot;/&gt;&lt;wsp:rsid wsp:val=&quot;003945B9&quot;/&gt;&lt;wsp:rsid wsp:val=&quot;00394DDA&quot;/&gt;&lt;wsp:rsid wsp:val=&quot;00397D54&quot;/&gt;&lt;wsp:rsid wsp:val=&quot;003A07CC&quot;/&gt;&lt;wsp:rsid wsp:val=&quot;003A1B84&quot;/&gt;&lt;wsp:rsid wsp:val=&quot;003A44BA&quot;/&gt;&lt;wsp:rsid wsp:val=&quot;003A62F2&quot;/&gt;&lt;wsp:rsid wsp:val=&quot;003A679B&quot;/&gt;&lt;wsp:rsid wsp:val=&quot;003B30F0&quot;/&gt;&lt;wsp:rsid wsp:val=&quot;003B3358&quot;/&gt;&lt;wsp:rsid wsp:val=&quot;003B5B85&quot;/&gt;&lt;wsp:rsid wsp:val=&quot;003B7306&quot;/&gt;&lt;wsp:rsid wsp:val=&quot;003B7F0A&quot;/&gt;&lt;wsp:rsid wsp:val=&quot;003C2D3C&quot;/&gt;&lt;wsp:rsid wsp:val=&quot;003C573F&quot;/&gt;&lt;wsp:rsid wsp:val=&quot;003C5DEE&quot;/&gt;&lt;wsp:rsid wsp:val=&quot;003D2D8F&quot;/&gt;&lt;wsp:rsid wsp:val=&quot;003D61D4&quot;/&gt;&lt;wsp:rsid wsp:val=&quot;003D6285&quot;/&gt;&lt;wsp:rsid wsp:val=&quot;003D7AA1&quot;/&gt;&lt;wsp:rsid wsp:val=&quot;003D7E0A&quot;/&gt;&lt;wsp:rsid wsp:val=&quot;003E0018&quot;/&gt;&lt;wsp:rsid wsp:val=&quot;003E0723&quot;/&gt;&lt;wsp:rsid wsp:val=&quot;003E1FD8&quot;/&gt;&lt;wsp:rsid wsp:val=&quot;003E2725&quot;/&gt;&lt;wsp:rsid wsp:val=&quot;003E40E1&quot;/&gt;&lt;wsp:rsid wsp:val=&quot;003E59C7&quot;/&gt;&lt;wsp:rsid wsp:val=&quot;003E7B80&quot;/&gt;&lt;wsp:rsid wsp:val=&quot;003F03D8&quot;/&gt;&lt;wsp:rsid wsp:val=&quot;003F089D&quot;/&gt;&lt;wsp:rsid wsp:val=&quot;003F1D1B&quot;/&gt;&lt;wsp:rsid wsp:val=&quot;003F74A9&quot;/&gt;&lt;wsp:rsid wsp:val=&quot;003F76C2&quot;/&gt;&lt;wsp:rsid wsp:val=&quot;003F77B4&quot;/&gt;&lt;wsp:rsid wsp:val=&quot;004004D5&quot;/&gt;&lt;wsp:rsid wsp:val=&quot;004007F0&quot;/&gt;&lt;wsp:rsid wsp:val=&quot;00401A10&quot;/&gt;&lt;wsp:rsid wsp:val=&quot;00403B72&quot;/&gt;&lt;wsp:rsid wsp:val=&quot;0040487A&quot;/&gt;&lt;wsp:rsid wsp:val=&quot;004063E0&quot;/&gt;&lt;wsp:rsid wsp:val=&quot;004066FF&quot;/&gt;&lt;wsp:rsid wsp:val=&quot;004105C9&quot;/&gt;&lt;wsp:rsid wsp:val=&quot;00410B74&quot;/&gt;&lt;wsp:rsid wsp:val=&quot;00415177&quot;/&gt;&lt;wsp:rsid wsp:val=&quot;0041526C&quot;/&gt;&lt;wsp:rsid wsp:val=&quot;00417D62&quot;/&gt;&lt;wsp:rsid wsp:val=&quot;00420A32&quot;/&gt;&lt;wsp:rsid wsp:val=&quot;00420BAB&quot;/&gt;&lt;wsp:rsid wsp:val=&quot;004212EA&quot;/&gt;&lt;wsp:rsid wsp:val=&quot;00421BE7&quot;/&gt;&lt;wsp:rsid wsp:val=&quot;00422FE9&quot;/&gt;&lt;wsp:rsid wsp:val=&quot;004265A6&quot;/&gt;&lt;wsp:rsid wsp:val=&quot;004279BB&quot;/&gt;&lt;wsp:rsid wsp:val=&quot;00431A13&quot;/&gt;&lt;wsp:rsid wsp:val=&quot;00431D1E&quot;/&gt;&lt;wsp:rsid wsp:val=&quot;004321CA&quot;/&gt;&lt;wsp:rsid wsp:val=&quot;00433216&quot;/&gt;&lt;wsp:rsid wsp:val=&quot;00434F71&quot;/&gt;&lt;wsp:rsid wsp:val=&quot;00435C00&quot;/&gt;&lt;wsp:rsid wsp:val=&quot;004378DC&quot;/&gt;&lt;wsp:rsid wsp:val=&quot;004422DB&quot;/&gt;&lt;wsp:rsid wsp:val=&quot;00442735&quot;/&gt;&lt;wsp:rsid wsp:val=&quot;004434F2&quot;/&gt;&lt;wsp:rsid wsp:val=&quot;004462CC&quot;/&gt;&lt;wsp:rsid wsp:val=&quot;00446768&quot;/&gt;&lt;wsp:rsid wsp:val=&quot;0045193C&quot;/&gt;&lt;wsp:rsid wsp:val=&quot;0045201E&quot;/&gt;&lt;wsp:rsid wsp:val=&quot;00452B22&quot;/&gt;&lt;wsp:rsid wsp:val=&quot;00453CDE&quot;/&gt;&lt;wsp:rsid wsp:val=&quot;00455117&quot;/&gt;&lt;wsp:rsid wsp:val=&quot;00457E77&quot;/&gt;&lt;wsp:rsid wsp:val=&quot;00461DA8&quot;/&gt;&lt;wsp:rsid wsp:val=&quot;00463786&quot;/&gt;&lt;wsp:rsid wsp:val=&quot;00464305&quot;/&gt;&lt;wsp:rsid wsp:val=&quot;004646F1&quot;/&gt;&lt;wsp:rsid wsp:val=&quot;004648E9&quot;/&gt;&lt;wsp:rsid wsp:val=&quot;00465616&quot;/&gt;&lt;wsp:rsid wsp:val=&quot;00467C5A&quot;/&gt;&lt;wsp:rsid wsp:val=&quot;00470D57&quot;/&gt;&lt;wsp:rsid wsp:val=&quot;004751F1&quot;/&gt;&lt;wsp:rsid wsp:val=&quot;00475E66&quot;/&gt;&lt;wsp:rsid wsp:val=&quot;004823D7&quot;/&gt;&lt;wsp:rsid wsp:val=&quot;00482850&quot;/&gt;&lt;wsp:rsid wsp:val=&quot;00486056&quot;/&gt;&lt;wsp:rsid wsp:val=&quot;00487109&quot;/&gt;&lt;wsp:rsid wsp:val=&quot;00490415&quot;/&gt;&lt;wsp:rsid wsp:val=&quot;00491DAB&quot;/&gt;&lt;wsp:rsid wsp:val=&quot;00493D41&quot;/&gt;&lt;wsp:rsid wsp:val=&quot;004945D6&quot;/&gt;&lt;wsp:rsid wsp:val=&quot;004974D7&quot;/&gt;&lt;wsp:rsid wsp:val=&quot;004A0F2B&quot;/&gt;&lt;wsp:rsid wsp:val=&quot;004A4379&quot;/&gt;&lt;wsp:rsid wsp:val=&quot;004B0995&quot;/&gt;&lt;wsp:rsid wsp:val=&quot;004B2CD1&quot;/&gt;&lt;wsp:rsid wsp:val=&quot;004B3310&quot;/&gt;&lt;wsp:rsid wsp:val=&quot;004B6A00&quot;/&gt;&lt;wsp:rsid wsp:val=&quot;004B7FF8&quot;/&gt;&lt;wsp:rsid wsp:val=&quot;004C027B&quot;/&gt;&lt;wsp:rsid wsp:val=&quot;004C132D&quot;/&gt;&lt;wsp:rsid wsp:val=&quot;004C1698&quot;/&gt;&lt;wsp:rsid wsp:val=&quot;004C1C57&quot;/&gt;&lt;wsp:rsid wsp:val=&quot;004C2D7C&quot;/&gt;&lt;wsp:rsid wsp:val=&quot;004C3029&quot;/&gt;&lt;wsp:rsid wsp:val=&quot;004C3B22&quot;/&gt;&lt;wsp:rsid wsp:val=&quot;004C4594&quot;/&gt;&lt;wsp:rsid wsp:val=&quot;004C5A87&quot;/&gt;&lt;wsp:rsid wsp:val=&quot;004C5AEB&quot;/&gt;&lt;wsp:rsid wsp:val=&quot;004C72FA&quot;/&gt;&lt;wsp:rsid wsp:val=&quot;004D0AA6&quot;/&gt;&lt;wsp:rsid wsp:val=&quot;004D1386&quot;/&gt;&lt;wsp:rsid wsp:val=&quot;004D47FA&quot;/&gt;&lt;wsp:rsid wsp:val=&quot;004E0607&quot;/&gt;&lt;wsp:rsid wsp:val=&quot;004E060D&quot;/&gt;&lt;wsp:rsid wsp:val=&quot;004E2429&quot;/&gt;&lt;wsp:rsid wsp:val=&quot;004E3849&quot;/&gt;&lt;wsp:rsid wsp:val=&quot;004E6EE2&quot;/&gt;&lt;wsp:rsid wsp:val=&quot;004E7F06&quot;/&gt;&lt;wsp:rsid wsp:val=&quot;004F1495&quot;/&gt;&lt;wsp:rsid wsp:val=&quot;004F454D&quot;/&gt;&lt;wsp:rsid wsp:val=&quot;004F4F9D&quot;/&gt;&lt;wsp:rsid wsp:val=&quot;004F67CB&quot;/&gt;&lt;wsp:rsid wsp:val=&quot;004F7ADA&quot;/&gt;&lt;wsp:rsid wsp:val=&quot;0050011B&quot;/&gt;&lt;wsp:rsid wsp:val=&quot;005045F0&quot;/&gt;&lt;wsp:rsid wsp:val=&quot;005070D4&quot;/&gt;&lt;wsp:rsid wsp:val=&quot;0051347A&quot;/&gt;&lt;wsp:rsid wsp:val=&quot;005150DC&quot;/&gt;&lt;wsp:rsid wsp:val=&quot;00516441&quot;/&gt;&lt;wsp:rsid wsp:val=&quot;0051764C&quot;/&gt;&lt;wsp:rsid wsp:val=&quot;005209E5&quot;/&gt;&lt;wsp:rsid wsp:val=&quot;00523E57&quot;/&gt;&lt;wsp:rsid wsp:val=&quot;00526BAB&quot;/&gt;&lt;wsp:rsid wsp:val=&quot;005335CB&quot;/&gt;&lt;wsp:rsid wsp:val=&quot;00533987&quot;/&gt;&lt;wsp:rsid wsp:val=&quot;00534124&quot;/&gt;&lt;wsp:rsid wsp:val=&quot;00535139&quot;/&gt;&lt;wsp:rsid wsp:val=&quot;00535F5C&quot;/&gt;&lt;wsp:rsid wsp:val=&quot;00542C29&quot;/&gt;&lt;wsp:rsid wsp:val=&quot;00543732&quot;/&gt;&lt;wsp:rsid wsp:val=&quot;00543E46&quot;/&gt;&lt;wsp:rsid wsp:val=&quot;005446C1&quot;/&gt;&lt;wsp:rsid wsp:val=&quot;005455E1&quot;/&gt;&lt;wsp:rsid wsp:val=&quot;00546210&quot;/&gt;&lt;wsp:rsid wsp:val=&quot;005479C2&quot;/&gt;&lt;wsp:rsid wsp:val=&quot;005503D4&quot;/&gt;&lt;wsp:rsid wsp:val=&quot;0055043E&quot;/&gt;&lt;wsp:rsid wsp:val=&quot;0055186A&quot;/&gt;&lt;wsp:rsid wsp:val=&quot;00552168&quot;/&gt;&lt;wsp:rsid wsp:val=&quot;00553D51&quot;/&gt;&lt;wsp:rsid wsp:val=&quot;00553ECA&quot;/&gt;&lt;wsp:rsid wsp:val=&quot;00555562&quot;/&gt;&lt;wsp:rsid wsp:val=&quot;00555CBB&quot;/&gt;&lt;wsp:rsid wsp:val=&quot;0055641C&quot;/&gt;&lt;wsp:rsid wsp:val=&quot;00556EF4&quot;/&gt;&lt;wsp:rsid wsp:val=&quot;0056188C&quot;/&gt;&lt;wsp:rsid wsp:val=&quot;00563792&quot;/&gt;&lt;wsp:rsid wsp:val=&quot;00563866&quot;/&gt;&lt;wsp:rsid wsp:val=&quot;00565E35&quot;/&gt;&lt;wsp:rsid wsp:val=&quot;0056618E&quot;/&gt;&lt;wsp:rsid wsp:val=&quot;00567D8C&quot;/&gt;&lt;wsp:rsid wsp:val=&quot;00567DF9&quot;/&gt;&lt;wsp:rsid wsp:val=&quot;00570C54&quot;/&gt;&lt;wsp:rsid wsp:val=&quot;00576CC0&quot;/&gt;&lt;wsp:rsid wsp:val=&quot;00577705&quot;/&gt;&lt;wsp:rsid wsp:val=&quot;005804B5&quot;/&gt;&lt;wsp:rsid wsp:val=&quot;00583DF4&quot;/&gt;&lt;wsp:rsid wsp:val=&quot;0058582A&quot;/&gt;&lt;wsp:rsid wsp:val=&quot;00591F76&quot;/&gt;&lt;wsp:rsid wsp:val=&quot;0059384F&quot;/&gt;&lt;wsp:rsid wsp:val=&quot;00595476&quot;/&gt;&lt;wsp:rsid wsp:val=&quot;00595DBE&quot;/&gt;&lt;wsp:rsid wsp:val=&quot;0059615C&quot;/&gt;&lt;wsp:rsid wsp:val=&quot;00596474&quot;/&gt;&lt;wsp:rsid wsp:val=&quot;00597DD9&quot;/&gt;&lt;wsp:rsid wsp:val=&quot;005A7F8C&quot;/&gt;&lt;wsp:rsid wsp:val=&quot;005B06BD&quot;/&gt;&lt;wsp:rsid wsp:val=&quot;005B0E73&quot;/&gt;&lt;wsp:rsid wsp:val=&quot;005B195C&quot;/&gt;&lt;wsp:rsid wsp:val=&quot;005B4B5A&quot;/&gt;&lt;wsp:rsid wsp:val=&quot;005B54EC&quot;/&gt;&lt;wsp:rsid wsp:val=&quot;005B77FA&quot;/&gt;&lt;wsp:rsid wsp:val=&quot;005C1C5F&quot;/&gt;&lt;wsp:rsid wsp:val=&quot;005C244C&quot;/&gt;&lt;wsp:rsid wsp:val=&quot;005C43D7&quot;/&gt;&lt;wsp:rsid wsp:val=&quot;005C4C86&quot;/&gt;&lt;wsp:rsid wsp:val=&quot;005C5914&quot;/&gt;&lt;wsp:rsid wsp:val=&quot;005C5F5D&quot;/&gt;&lt;wsp:rsid wsp:val=&quot;005C697C&quot;/&gt;&lt;wsp:rsid wsp:val=&quot;005C7250&quot;/&gt;&lt;wsp:rsid wsp:val=&quot;005D1C72&quot;/&gt;&lt;wsp:rsid wsp:val=&quot;005D1CC7&quot;/&gt;&lt;wsp:rsid wsp:val=&quot;005D2787&quot;/&gt;&lt;wsp:rsid wsp:val=&quot;005D3848&quot;/&gt;&lt;wsp:rsid wsp:val=&quot;005D3916&quot;/&gt;&lt;wsp:rsid wsp:val=&quot;005D56FB&quot;/&gt;&lt;wsp:rsid wsp:val=&quot;005D5E7E&quot;/&gt;&lt;wsp:rsid wsp:val=&quot;005D631F&quot;/&gt;&lt;wsp:rsid wsp:val=&quot;005D6987&quot;/&gt;&lt;wsp:rsid wsp:val=&quot;005D6C7A&quot;/&gt;&lt;wsp:rsid wsp:val=&quot;005D76AA&quot;/&gt;&lt;wsp:rsid wsp:val=&quot;005E07E4&quot;/&gt;&lt;wsp:rsid wsp:val=&quot;005E09B2&quot;/&gt;&lt;wsp:rsid wsp:val=&quot;005E34F0&quot;/&gt;&lt;wsp:rsid wsp:val=&quot;005E4DD3&quot;/&gt;&lt;wsp:rsid wsp:val=&quot;005F0F80&quot;/&gt;&lt;wsp:rsid wsp:val=&quot;005F0FCC&quot;/&gt;&lt;wsp:rsid wsp:val=&quot;005F15D9&quot;/&gt;&lt;wsp:rsid wsp:val=&quot;005F2F8F&quot;/&gt;&lt;wsp:rsid wsp:val=&quot;005F3BD8&quot;/&gt;&lt;wsp:rsid wsp:val=&quot;005F592E&quot;/&gt;&lt;wsp:rsid wsp:val=&quot;0060018B&quot;/&gt;&lt;wsp:rsid wsp:val=&quot;00602BE0&quot;/&gt;&lt;wsp:rsid wsp:val=&quot;00603DAF&quot;/&gt;&lt;wsp:rsid wsp:val=&quot;00604AF6&quot;/&gt;&lt;wsp:rsid wsp:val=&quot;006057D0&quot;/&gt;&lt;wsp:rsid wsp:val=&quot;0060581E&quot;/&gt;&lt;wsp:rsid wsp:val=&quot;0060623A&quot;/&gt;&lt;wsp:rsid wsp:val=&quot;006108AD&quot;/&gt;&lt;wsp:rsid wsp:val=&quot;00615CD5&quot;/&gt;&lt;wsp:rsid wsp:val=&quot;00617330&quot;/&gt;&lt;wsp:rsid wsp:val=&quot;00617FF4&quot;/&gt;&lt;wsp:rsid wsp:val=&quot;006209A2&quot;/&gt;&lt;wsp:rsid wsp:val=&quot;00621B02&quot;/&gt;&lt;wsp:rsid wsp:val=&quot;00625115&quot;/&gt;&lt;wsp:rsid wsp:val=&quot;00626DC7&quot;/&gt;&lt;wsp:rsid wsp:val=&quot;006303E8&quot;/&gt;&lt;wsp:rsid wsp:val=&quot;006320A1&quot;/&gt;&lt;wsp:rsid wsp:val=&quot;00632725&quot;/&gt;&lt;wsp:rsid wsp:val=&quot;00635B02&quot;/&gt;&lt;wsp:rsid wsp:val=&quot;006375AA&quot;/&gt;&lt;wsp:rsid wsp:val=&quot;00640093&quot;/&gt;&lt;wsp:rsid wsp:val=&quot;00640547&quot;/&gt;&lt;wsp:rsid wsp:val=&quot;0064167E&quot;/&gt;&lt;wsp:rsid wsp:val=&quot;00641FE9&quot;/&gt;&lt;wsp:rsid wsp:val=&quot;00642AFB&quot;/&gt;&lt;wsp:rsid wsp:val=&quot;006458E7&quot;/&gt;&lt;wsp:rsid wsp:val=&quot;0064640C&quot;/&gt;&lt;wsp:rsid wsp:val=&quot;0064665F&quot;/&gt;&lt;wsp:rsid wsp:val=&quot;00647878&quot;/&gt;&lt;wsp:rsid wsp:val=&quot;00647A8A&quot;/&gt;&lt;wsp:rsid wsp:val=&quot;00647BD1&quot;/&gt;&lt;wsp:rsid wsp:val=&quot;00650FCE&quot;/&gt;&lt;wsp:rsid wsp:val=&quot;00654165&quot;/&gt;&lt;wsp:rsid wsp:val=&quot;00654AB7&quot;/&gt;&lt;wsp:rsid wsp:val=&quot;00655593&quot;/&gt;&lt;wsp:rsid wsp:val=&quot;0065595A&quot;/&gt;&lt;wsp:rsid wsp:val=&quot;006613F1&quot;/&gt;&lt;wsp:rsid wsp:val=&quot;00661AFC&quot;/&gt;&lt;wsp:rsid wsp:val=&quot;00661B3E&quot;/&gt;&lt;wsp:rsid wsp:val=&quot;0066216D&quot;/&gt;&lt;wsp:rsid wsp:val=&quot;00663584&quot;/&gt;&lt;wsp:rsid wsp:val=&quot;00663E96&quot;/&gt;&lt;wsp:rsid wsp:val=&quot;00664DC6&quot;/&gt;&lt;wsp:rsid wsp:val=&quot;00667AD0&quot;/&gt;&lt;wsp:rsid wsp:val=&quot;00671121&quot;/&gt;&lt;wsp:rsid wsp:val=&quot;0067166F&quot;/&gt;&lt;wsp:rsid wsp:val=&quot;00671B57&quot;/&gt;&lt;wsp:rsid wsp:val=&quot;00672500&quot;/&gt;&lt;wsp:rsid wsp:val=&quot;0067324F&quot;/&gt;&lt;wsp:rsid wsp:val=&quot;00674CFF&quot;/&gt;&lt;wsp:rsid wsp:val=&quot;00674D34&quot;/&gt;&lt;wsp:rsid wsp:val=&quot;00675341&quot;/&gt;&lt;wsp:rsid wsp:val=&quot;00676F94&quot;/&gt;&lt;wsp:rsid wsp:val=&quot;0068107E&quot;/&gt;&lt;wsp:rsid wsp:val=&quot;006812EE&quot;/&gt;&lt;wsp:rsid wsp:val=&quot;00681CA0&quot;/&gt;&lt;wsp:rsid wsp:val=&quot;0068483D&quot;/&gt;&lt;wsp:rsid wsp:val=&quot;00685297&quot;/&gt;&lt;wsp:rsid wsp:val=&quot;0068766C&quot;/&gt;&lt;wsp:rsid wsp:val=&quot;006901FF&quot;/&gt;&lt;wsp:rsid wsp:val=&quot;00690D75&quot;/&gt;&lt;wsp:rsid wsp:val=&quot;00695564&quot;/&gt;&lt;wsp:rsid wsp:val=&quot;006976E7&quot;/&gt;&lt;wsp:rsid wsp:val=&quot;006A0A88&quot;/&gt;&lt;wsp:rsid wsp:val=&quot;006B137F&quot;/&gt;&lt;wsp:rsid wsp:val=&quot;006B209E&quot;/&gt;&lt;wsp:rsid wsp:val=&quot;006B2874&quot;/&gt;&lt;wsp:rsid wsp:val=&quot;006B42B9&quot;/&gt;&lt;wsp:rsid wsp:val=&quot;006B4CCD&quot;/&gt;&lt;wsp:rsid wsp:val=&quot;006C05CA&quot;/&gt;&lt;wsp:rsid wsp:val=&quot;006C0F6F&quot;/&gt;&lt;wsp:rsid wsp:val=&quot;006C22F4&quot;/&gt;&lt;wsp:rsid wsp:val=&quot;006D1084&quot;/&gt;&lt;wsp:rsid wsp:val=&quot;006D12CD&quot;/&gt;&lt;wsp:rsid wsp:val=&quot;006D20FF&quot;/&gt;&lt;wsp:rsid wsp:val=&quot;006D3937&quot;/&gt;&lt;wsp:rsid wsp:val=&quot;006D4E8F&quot;/&gt;&lt;wsp:rsid wsp:val=&quot;006D594B&quot;/&gt;&lt;wsp:rsid wsp:val=&quot;006D7A3E&quot;/&gt;&lt;wsp:rsid wsp:val=&quot;006E3770&quot;/&gt;&lt;wsp:rsid wsp:val=&quot;006E67DA&quot;/&gt;&lt;wsp:rsid wsp:val=&quot;006F3C3D&quot;/&gt;&lt;wsp:rsid wsp:val=&quot;006F59BC&quot;/&gt;&lt;wsp:rsid wsp:val=&quot;006F6318&quot;/&gt;&lt;wsp:rsid wsp:val=&quot;006F6515&quot;/&gt;&lt;wsp:rsid wsp:val=&quot;006F6813&quot;/&gt;&lt;wsp:rsid wsp:val=&quot;006F7863&quot;/&gt;&lt;wsp:rsid wsp:val=&quot;00700D3B&quot;/&gt;&lt;wsp:rsid wsp:val=&quot;00700DE5&quot;/&gt;&lt;wsp:rsid wsp:val=&quot;0070112C&quot;/&gt;&lt;wsp:rsid wsp:val=&quot;00701ECA&quot;/&gt;&lt;wsp:rsid wsp:val=&quot;00705023&quot;/&gt;&lt;wsp:rsid wsp:val=&quot;007104A8&quot;/&gt;&lt;wsp:rsid wsp:val=&quot;00712846&quot;/&gt;&lt;wsp:rsid wsp:val=&quot;00712C06&quot;/&gt;&lt;wsp:rsid wsp:val=&quot;00712FEF&quot;/&gt;&lt;wsp:rsid wsp:val=&quot;00717D9B&quot;/&gt;&lt;wsp:rsid wsp:val=&quot;007232A8&quot;/&gt;&lt;wsp:rsid wsp:val=&quot;00724D55&quot;/&gt;&lt;wsp:rsid wsp:val=&quot;00724F72&quot;/&gt;&lt;wsp:rsid wsp:val=&quot;00725D5B&quot;/&gt;&lt;wsp:rsid wsp:val=&quot;007261E1&quot;/&gt;&lt;wsp:rsid wsp:val=&quot;0072794D&quot;/&gt;&lt;wsp:rsid wsp:val=&quot;007300B6&quot;/&gt;&lt;wsp:rsid wsp:val=&quot;00731659&quot;/&gt;&lt;wsp:rsid wsp:val=&quot;00731BE5&quot;/&gt;&lt;wsp:rsid wsp:val=&quot;00731E32&quot;/&gt;&lt;wsp:rsid wsp:val=&quot;00731F18&quot;/&gt;&lt;wsp:rsid wsp:val=&quot;007328F2&quot;/&gt;&lt;wsp:rsid wsp:val=&quot;00732DF7&quot;/&gt;&lt;wsp:rsid wsp:val=&quot;00733C68&quot;/&gt;&lt;wsp:rsid wsp:val=&quot;00733F3C&quot;/&gt;&lt;wsp:rsid wsp:val=&quot;007344A3&quot;/&gt;&lt;wsp:rsid wsp:val=&quot;007354D5&quot;/&gt;&lt;wsp:rsid wsp:val=&quot;007369F1&quot;/&gt;&lt;wsp:rsid wsp:val=&quot;00740643&quot;/&gt;&lt;wsp:rsid wsp:val=&quot;00741F6A&quot;/&gt;&lt;wsp:rsid wsp:val=&quot;00742294&quot;/&gt;&lt;wsp:rsid wsp:val=&quot;0074241D&quot;/&gt;&lt;wsp:rsid wsp:val=&quot;0074256A&quot;/&gt;&lt;wsp:rsid wsp:val=&quot;007429FF&quot;/&gt;&lt;wsp:rsid wsp:val=&quot;00742D95&quot;/&gt;&lt;wsp:rsid wsp:val=&quot;00743E80&quot;/&gt;&lt;wsp:rsid wsp:val=&quot;007458B9&quot;/&gt;&lt;wsp:rsid wsp:val=&quot;00746BAD&quot;/&gt;&lt;wsp:rsid wsp:val=&quot;0075025F&quot;/&gt;&lt;wsp:rsid wsp:val=&quot;0075047A&quot;/&gt;&lt;wsp:rsid wsp:val=&quot;00750692&quot;/&gt;&lt;wsp:rsid wsp:val=&quot;00750877&quot;/&gt;&lt;wsp:rsid wsp:val=&quot;007518DF&quot;/&gt;&lt;wsp:rsid wsp:val=&quot;007533F0&quot;/&gt;&lt;wsp:rsid wsp:val=&quot;007543C1&quot;/&gt;&lt;wsp:rsid wsp:val=&quot;007544A2&quot;/&gt;&lt;wsp:rsid wsp:val=&quot;007554CF&quot;/&gt;&lt;wsp:rsid wsp:val=&quot;00756150&quot;/&gt;&lt;wsp:rsid wsp:val=&quot;0075709B&quot;/&gt;&lt;wsp:rsid wsp:val=&quot;00760483&quot;/&gt;&lt;wsp:rsid wsp:val=&quot;00762A5E&quot;/&gt;&lt;wsp:rsid wsp:val=&quot;007654C9&quot;/&gt;&lt;wsp:rsid wsp:val=&quot;00766AB5&quot;/&gt;&lt;wsp:rsid wsp:val=&quot;00766D2F&quot;/&gt;&lt;wsp:rsid wsp:val=&quot;007770F7&quot;/&gt;&lt;wsp:rsid wsp:val=&quot;007776D1&quot;/&gt;&lt;wsp:rsid wsp:val=&quot;0078119E&quot;/&gt;&lt;wsp:rsid wsp:val=&quot;00782601&quot;/&gt;&lt;wsp:rsid wsp:val=&quot;00782C76&quot;/&gt;&lt;wsp:rsid wsp:val=&quot;007833DC&quot;/&gt;&lt;wsp:rsid wsp:val=&quot;00785115&quot;/&gt;&lt;wsp:rsid wsp:val=&quot;007854E3&quot;/&gt;&lt;wsp:rsid wsp:val=&quot;0078618D&quot;/&gt;&lt;wsp:rsid wsp:val=&quot;00790278&quot;/&gt;&lt;wsp:rsid wsp:val=&quot;0079097B&quot;/&gt;&lt;wsp:rsid wsp:val=&quot;00791BCA&quot;/&gt;&lt;wsp:rsid wsp:val=&quot;00791D1C&quot;/&gt;&lt;wsp:rsid wsp:val=&quot;007940E2&quot;/&gt;&lt;wsp:rsid wsp:val=&quot;00794277&quot;/&gt;&lt;wsp:rsid wsp:val=&quot;007A1B23&quot;/&gt;&lt;wsp:rsid wsp:val=&quot;007A28DE&quot;/&gt;&lt;wsp:rsid wsp:val=&quot;007A4753&quot;/&gt;&lt;wsp:rsid wsp:val=&quot;007A54B2&quot;/&gt;&lt;wsp:rsid wsp:val=&quot;007A654D&quot;/&gt;&lt;wsp:rsid wsp:val=&quot;007A67BB&quot;/&gt;&lt;wsp:rsid wsp:val=&quot;007B0A8C&quot;/&gt;&lt;wsp:rsid wsp:val=&quot;007B2AF2&quot;/&gt;&lt;wsp:rsid wsp:val=&quot;007B2B03&quot;/&gt;&lt;wsp:rsid wsp:val=&quot;007B4B68&quot;/&gt;&lt;wsp:rsid wsp:val=&quot;007B6D2D&quot;/&gt;&lt;wsp:rsid wsp:val=&quot;007C1F19&quot;/&gt;&lt;wsp:rsid wsp:val=&quot;007C22BE&quot;/&gt;&lt;wsp:rsid wsp:val=&quot;007C3E7E&quot;/&gt;&lt;wsp:rsid wsp:val=&quot;007C4325&quot;/&gt;&lt;wsp:rsid wsp:val=&quot;007D1202&quot;/&gt;&lt;wsp:rsid wsp:val=&quot;007D1A48&quot;/&gt;&lt;wsp:rsid wsp:val=&quot;007D3A6D&quot;/&gt;&lt;wsp:rsid wsp:val=&quot;007D5425&quot;/&gt;&lt;wsp:rsid wsp:val=&quot;007D5DA8&quot;/&gt;&lt;wsp:rsid wsp:val=&quot;007D5DE1&quot;/&gt;&lt;wsp:rsid wsp:val=&quot;007D70D2&quot;/&gt;&lt;wsp:rsid wsp:val=&quot;007E20DF&quot;/&gt;&lt;wsp:rsid wsp:val=&quot;007E3300&quot;/&gt;&lt;wsp:rsid wsp:val=&quot;007E3AAC&quot;/&gt;&lt;wsp:rsid wsp:val=&quot;007E4633&quot;/&gt;&lt;wsp:rsid wsp:val=&quot;007E48E5&quot;/&gt;&lt;wsp:rsid wsp:val=&quot;007E6952&quot;/&gt;&lt;wsp:rsid wsp:val=&quot;007F187A&quot;/&gt;&lt;wsp:rsid wsp:val=&quot;007F2733&quot;/&gt;&lt;wsp:rsid wsp:val=&quot;007F291A&quot;/&gt;&lt;wsp:rsid wsp:val=&quot;007F4609&quot;/&gt;&lt;wsp:rsid wsp:val=&quot;007F5362&quot;/&gt;&lt;wsp:rsid wsp:val=&quot;007F5E4E&quot;/&gt;&lt;wsp:rsid wsp:val=&quot;007F6062&quot;/&gt;&lt;wsp:rsid wsp:val=&quot;007F6156&quot;/&gt;&lt;wsp:rsid wsp:val=&quot;007F67F9&quot;/&gt;&lt;wsp:rsid wsp:val=&quot;007F78C3&quot;/&gt;&lt;wsp:rsid wsp:val=&quot;0080179A&quot;/&gt;&lt;wsp:rsid wsp:val=&quot;0080436E&quot;/&gt;&lt;wsp:rsid wsp:val=&quot;00805943&quot;/&gt;&lt;wsp:rsid wsp:val=&quot;0080645E&quot;/&gt;&lt;wsp:rsid wsp:val=&quot;008065EC&quot;/&gt;&lt;wsp:rsid wsp:val=&quot;008076FE&quot;/&gt;&lt;wsp:rsid wsp:val=&quot;00807E25&quot;/&gt;&lt;wsp:rsid wsp:val=&quot;00813241&quot;/&gt;&lt;wsp:rsid wsp:val=&quot;00813EA8&quot;/&gt;&lt;wsp:rsid wsp:val=&quot;0081411B&quot;/&gt;&lt;wsp:rsid wsp:val=&quot;00817E7D&quot;/&gt;&lt;wsp:rsid wsp:val=&quot;00817FB4&quot;/&gt;&lt;wsp:rsid wsp:val=&quot;008203A3&quot;/&gt;&lt;wsp:rsid wsp:val=&quot;00820435&quot;/&gt;&lt;wsp:rsid wsp:val=&quot;00822198&quot;/&gt;&lt;wsp:rsid wsp:val=&quot;00822995&quot;/&gt;&lt;wsp:rsid wsp:val=&quot;00826146&quot;/&gt;&lt;wsp:rsid wsp:val=&quot;00826D56&quot;/&gt;&lt;wsp:rsid wsp:val=&quot;00832B5F&quot;/&gt;&lt;wsp:rsid wsp:val=&quot;008363C6&quot;/&gt;&lt;wsp:rsid wsp:val=&quot;008439A7&quot;/&gt;&lt;wsp:rsid wsp:val=&quot;00843FAC&quot;/&gt;&lt;wsp:rsid wsp:val=&quot;0084529F&quot;/&gt;&lt;wsp:rsid wsp:val=&quot;00845448&quot;/&gt;&lt;wsp:rsid wsp:val=&quot;008455CF&quot;/&gt;&lt;wsp:rsid wsp:val=&quot;00845A40&quot;/&gt;&lt;wsp:rsid wsp:val=&quot;00853593&quot;/&gt;&lt;wsp:rsid wsp:val=&quot;0085531B&quot;/&gt;&lt;wsp:rsid wsp:val=&quot;00857086&quot;/&gt;&lt;wsp:rsid wsp:val=&quot;00863FFE&quot;/&gt;&lt;wsp:rsid wsp:val=&quot;008641DE&quot;/&gt;&lt;wsp:rsid wsp:val=&quot;0086422D&quot;/&gt;&lt;wsp:rsid wsp:val=&quot;00864466&quot;/&gt;&lt;wsp:rsid wsp:val=&quot;00865014&quot;/&gt;&lt;wsp:rsid wsp:val=&quot;008652D9&quot;/&gt;&lt;wsp:rsid wsp:val=&quot;00865BE0&quot;/&gt;&lt;wsp:rsid wsp:val=&quot;00866F8C&quot;/&gt;&lt;wsp:rsid wsp:val=&quot;008671B6&quot;/&gt;&lt;wsp:rsid wsp:val=&quot;008678AB&quot;/&gt;&lt;wsp:rsid wsp:val=&quot;0087168F&quot;/&gt;&lt;wsp:rsid wsp:val=&quot;008729BD&quot;/&gt;&lt;wsp:rsid wsp:val=&quot;0087339C&quot;/&gt;&lt;wsp:rsid wsp:val=&quot;00873525&quot;/&gt;&lt;wsp:rsid wsp:val=&quot;00874D35&quot;/&gt;&lt;wsp:rsid wsp:val=&quot;0087513E&quot;/&gt;&lt;wsp:rsid wsp:val=&quot;00876FDB&quot;/&gt;&lt;wsp:rsid wsp:val=&quot;0088091B&quot;/&gt;&lt;wsp:rsid wsp:val=&quot;0088136E&quot;/&gt;&lt;wsp:rsid wsp:val=&quot;00881DA9&quot;/&gt;&lt;wsp:rsid wsp:val=&quot;00886B80&quot;/&gt;&lt;wsp:rsid wsp:val=&quot;0088749F&quot;/&gt;&lt;wsp:rsid wsp:val=&quot;00891505&quot;/&gt;&lt;wsp:rsid wsp:val=&quot;00891EE9&quot;/&gt;&lt;wsp:rsid wsp:val=&quot;00892440&quot;/&gt;&lt;wsp:rsid wsp:val=&quot;00892F61&quot;/&gt;&lt;wsp:rsid wsp:val=&quot;00893D47&quot;/&gt;&lt;wsp:rsid wsp:val=&quot;00893F79&quot;/&gt;&lt;wsp:rsid wsp:val=&quot;00894DF5&quot;/&gt;&lt;wsp:rsid wsp:val=&quot;00895D29&quot;/&gt;&lt;wsp:rsid wsp:val=&quot;0089771B&quot;/&gt;&lt;wsp:rsid wsp:val=&quot;00897E39&quot;/&gt;&lt;wsp:rsid wsp:val=&quot;008A05C2&quot;/&gt;&lt;wsp:rsid wsp:val=&quot;008A1957&quot;/&gt;&lt;wsp:rsid wsp:val=&quot;008A19EA&quot;/&gt;&lt;wsp:rsid wsp:val=&quot;008A449D&quot;/&gt;&lt;wsp:rsid wsp:val=&quot;008A5A0F&quot;/&gt;&lt;wsp:rsid wsp:val=&quot;008A7734&quot;/&gt;&lt;wsp:rsid wsp:val=&quot;008A79C5&quot;/&gt;&lt;wsp:rsid wsp:val=&quot;008A7CD4&quot;/&gt;&lt;wsp:rsid wsp:val=&quot;008B0404&quot;/&gt;&lt;wsp:rsid wsp:val=&quot;008B0798&quot;/&gt;&lt;wsp:rsid wsp:val=&quot;008B39ED&quot;/&gt;&lt;wsp:rsid wsp:val=&quot;008B4788&quot;/&gt;&lt;wsp:rsid wsp:val=&quot;008B56B7&quot;/&gt;&lt;wsp:rsid wsp:val=&quot;008B5B8D&quot;/&gt;&lt;wsp:rsid wsp:val=&quot;008C1897&quot;/&gt;&lt;wsp:rsid wsp:val=&quot;008C19FA&quot;/&gt;&lt;wsp:rsid wsp:val=&quot;008C3295&quot;/&gt;&lt;wsp:rsid wsp:val=&quot;008C3B60&quot;/&gt;&lt;wsp:rsid wsp:val=&quot;008C57BA&quot;/&gt;&lt;wsp:rsid wsp:val=&quot;008C5B60&quot;/&gt;&lt;wsp:rsid wsp:val=&quot;008C6474&quot;/&gt;&lt;wsp:rsid wsp:val=&quot;008C78E2&quot;/&gt;&lt;wsp:rsid wsp:val=&quot;008D00C0&quot;/&gt;&lt;wsp:rsid wsp:val=&quot;008D171F&quot;/&gt;&lt;wsp:rsid wsp:val=&quot;008D1B98&quot;/&gt;&lt;wsp:rsid wsp:val=&quot;008D3863&quot;/&gt;&lt;wsp:rsid wsp:val=&quot;008D3B4B&quot;/&gt;&lt;wsp:rsid wsp:val=&quot;008D3DA8&quot;/&gt;&lt;wsp:rsid wsp:val=&quot;008D7A7F&quot;/&gt;&lt;wsp:rsid wsp:val=&quot;008E27E4&quot;/&gt;&lt;wsp:rsid wsp:val=&quot;008E3460&quot;/&gt;&lt;wsp:rsid wsp:val=&quot;008E470A&quot;/&gt;&lt;wsp:rsid wsp:val=&quot;008E4A59&quot;/&gt;&lt;wsp:rsid wsp:val=&quot;008E60EA&quot;/&gt;&lt;wsp:rsid wsp:val=&quot;008E60F8&quot;/&gt;&lt;wsp:rsid wsp:val=&quot;008E671B&quot;/&gt;&lt;wsp:rsid wsp:val=&quot;008E6A7F&quot;/&gt;&lt;wsp:rsid wsp:val=&quot;008E6CE4&quot;/&gt;&lt;wsp:rsid wsp:val=&quot;008E7B9D&quot;/&gt;&lt;wsp:rsid wsp:val=&quot;008E7D7E&quot;/&gt;&lt;wsp:rsid wsp:val=&quot;008F11A4&quot;/&gt;&lt;wsp:rsid wsp:val=&quot;008F1641&quot;/&gt;&lt;wsp:rsid wsp:val=&quot;008F1D11&quot;/&gt;&lt;wsp:rsid wsp:val=&quot;008F26AE&quot;/&gt;&lt;wsp:rsid wsp:val=&quot;008F2ADC&quot;/&gt;&lt;wsp:rsid wsp:val=&quot;008F48F2&quot;/&gt;&lt;wsp:rsid wsp:val=&quot;008F5363&quot;/&gt;&lt;wsp:rsid wsp:val=&quot;008F5BF0&quot;/&gt;&lt;wsp:rsid wsp:val=&quot;008F76C4&quot;/&gt;&lt;wsp:rsid wsp:val=&quot;00900543&quot;/&gt;&lt;wsp:rsid wsp:val=&quot;00901417&quot;/&gt;&lt;wsp:rsid wsp:val=&quot;00901658&quot;/&gt;&lt;wsp:rsid wsp:val=&quot;009017B9&quot;/&gt;&lt;wsp:rsid wsp:val=&quot;0090307C&quot;/&gt;&lt;wsp:rsid wsp:val=&quot;00904C26&quot;/&gt;&lt;wsp:rsid wsp:val=&quot;009051CB&quot;/&gt;&lt;wsp:rsid wsp:val=&quot;00907F83&quot;/&gt;&lt;wsp:rsid wsp:val=&quot;00911467&quot;/&gt;&lt;wsp:rsid wsp:val=&quot;00913355&quot;/&gt;&lt;wsp:rsid wsp:val=&quot;00915844&quot;/&gt;&lt;wsp:rsid wsp:val=&quot;00915F1D&quot;/&gt;&lt;wsp:rsid wsp:val=&quot;00916926&quot;/&gt;&lt;wsp:rsid wsp:val=&quot;00920430&quot;/&gt;&lt;wsp:rsid wsp:val=&quot;00921FE8&quot;/&gt;&lt;wsp:rsid wsp:val=&quot;00923194&quot;/&gt;&lt;wsp:rsid wsp:val=&quot;00923C29&quot;/&gt;&lt;wsp:rsid wsp:val=&quot;00923EE6&quot;/&gt;&lt;wsp:rsid wsp:val=&quot;00926ADC&quot;/&gt;&lt;wsp:rsid wsp:val=&quot;00927270&quot;/&gt;&lt;wsp:rsid wsp:val=&quot;0093038E&quot;/&gt;&lt;wsp:rsid wsp:val=&quot;009304ED&quot;/&gt;&lt;wsp:rsid wsp:val=&quot;009326F4&quot;/&gt;&lt;wsp:rsid wsp:val=&quot;00932B7E&quot;/&gt;&lt;wsp:rsid wsp:val=&quot;0093350A&quot;/&gt;&lt;wsp:rsid wsp:val=&quot;00935241&quot;/&gt;&lt;wsp:rsid wsp:val=&quot;00937E7F&quot;/&gt;&lt;wsp:rsid wsp:val=&quot;009426CA&quot;/&gt;&lt;wsp:rsid wsp:val=&quot;009436DB&quot;/&gt;&lt;wsp:rsid wsp:val=&quot;00944B2C&quot;/&gt;&lt;wsp:rsid wsp:val=&quot;00944BB1&quot;/&gt;&lt;wsp:rsid wsp:val=&quot;009467E0&quot;/&gt;&lt;wsp:rsid wsp:val=&quot;00946B2F&quot;/&gt;&lt;wsp:rsid wsp:val=&quot;00947FA3&quot;/&gt;&lt;wsp:rsid wsp:val=&quot;0095157D&quot;/&gt;&lt;wsp:rsid wsp:val=&quot;009529F2&quot;/&gt;&lt;wsp:rsid wsp:val=&quot;00954C4B&quot;/&gt;&lt;wsp:rsid wsp:val=&quot;00955FA6&quot;/&gt;&lt;wsp:rsid wsp:val=&quot;00956578&quot;/&gt;&lt;wsp:rsid wsp:val=&quot;00956EBC&quot;/&gt;&lt;wsp:rsid wsp:val=&quot;00960990&quot;/&gt;&lt;wsp:rsid wsp:val=&quot;00961B99&quot;/&gt;&lt;wsp:rsid wsp:val=&quot;009624AB&quot;/&gt;&lt;wsp:rsid wsp:val=&quot;00962CE0&quot;/&gt;&lt;wsp:rsid wsp:val=&quot;0096352D&quot;/&gt;&lt;wsp:rsid wsp:val=&quot;00964F06&quot;/&gt;&lt;wsp:rsid wsp:val=&quot;00966606&quot;/&gt;&lt;wsp:rsid wsp:val=&quot;00970ED6&quot;/&gt;&lt;wsp:rsid wsp:val=&quot;00971B9C&quot;/&gt;&lt;wsp:rsid wsp:val=&quot;009759A4&quot;/&gt;&lt;wsp:rsid wsp:val=&quot;00977B8C&quot;/&gt;&lt;wsp:rsid wsp:val=&quot;0098108E&quot;/&gt;&lt;wsp:rsid wsp:val=&quot;009837F8&quot;/&gt;&lt;wsp:rsid wsp:val=&quot;00986B9D&quot;/&gt;&lt;wsp:rsid wsp:val=&quot;0098743E&quot;/&gt;&lt;wsp:rsid wsp:val=&quot;00991868&quot;/&gt;&lt;wsp:rsid wsp:val=&quot;00991E21&quot;/&gt;&lt;wsp:rsid wsp:val=&quot;00991FBF&quot;/&gt;&lt;wsp:rsid wsp:val=&quot;00991FDA&quot;/&gt;&lt;wsp:rsid wsp:val=&quot;009930B7&quot;/&gt;&lt;wsp:rsid wsp:val=&quot;00993DFD&quot;/&gt;&lt;wsp:rsid wsp:val=&quot;0099493B&quot;/&gt;&lt;wsp:rsid wsp:val=&quot;00995597&quot;/&gt;&lt;wsp:rsid wsp:val=&quot;009956E0&quot;/&gt;&lt;wsp:rsid wsp:val=&quot;00995995&quot;/&gt;&lt;wsp:rsid wsp:val=&quot;00996DE4&quot;/&gt;&lt;wsp:rsid wsp:val=&quot;00997F5B&quot;/&gt;&lt;wsp:rsid wsp:val=&quot;009A42CC&quot;/&gt;&lt;wsp:rsid wsp:val=&quot;009A563A&quot;/&gt;&lt;wsp:rsid wsp:val=&quot;009B01A0&quot;/&gt;&lt;wsp:rsid wsp:val=&quot;009B152F&quot;/&gt;&lt;wsp:rsid wsp:val=&quot;009B4C57&quot;/&gt;&lt;wsp:rsid wsp:val=&quot;009B4F29&quot;/&gt;&lt;wsp:rsid wsp:val=&quot;009B5895&quot;/&gt;&lt;wsp:rsid wsp:val=&quot;009C3FD8&quot;/&gt;&lt;wsp:rsid wsp:val=&quot;009C4DA4&quot;/&gt;&lt;wsp:rsid wsp:val=&quot;009C69E3&quot;/&gt;&lt;wsp:rsid wsp:val=&quot;009C6C1C&quot;/&gt;&lt;wsp:rsid wsp:val=&quot;009D2A44&quot;/&gt;&lt;wsp:rsid wsp:val=&quot;009D3A8D&quot;/&gt;&lt;wsp:rsid wsp:val=&quot;009D5116&quot;/&gt;&lt;wsp:rsid wsp:val=&quot;009D59F9&quot;/&gt;&lt;wsp:rsid wsp:val=&quot;009D6E61&quot;/&gt;&lt;wsp:rsid wsp:val=&quot;009E19E9&quot;/&gt;&lt;wsp:rsid wsp:val=&quot;009E26E6&quot;/&gt;&lt;wsp:rsid wsp:val=&quot;009E4058&quot;/&gt;&lt;wsp:rsid wsp:val=&quot;009E4605&quot;/&gt;&lt;wsp:rsid wsp:val=&quot;009E470E&quot;/&gt;&lt;wsp:rsid wsp:val=&quot;009F2C45&quot;/&gt;&lt;wsp:rsid wsp:val=&quot;009F31C8&quot;/&gt;&lt;wsp:rsid wsp:val=&quot;00A00FA6&quot;/&gt;&lt;wsp:rsid wsp:val=&quot;00A014F1&quot;/&gt;&lt;wsp:rsid wsp:val=&quot;00A02375&quot;/&gt;&lt;wsp:rsid wsp:val=&quot;00A0242A&quot;/&gt;&lt;wsp:rsid wsp:val=&quot;00A04783&quot;/&gt;&lt;wsp:rsid wsp:val=&quot;00A052BB&quot;/&gt;&lt;wsp:rsid wsp:val=&quot;00A069CD&quot;/&gt;&lt;wsp:rsid wsp:val=&quot;00A06DC2&quot;/&gt;&lt;wsp:rsid wsp:val=&quot;00A06FEA&quot;/&gt;&lt;wsp:rsid wsp:val=&quot;00A119BC&quot;/&gt;&lt;wsp:rsid wsp:val=&quot;00A12849&quot;/&gt;&lt;wsp:rsid wsp:val=&quot;00A1578B&quot;/&gt;&lt;wsp:rsid wsp:val=&quot;00A158FA&quot;/&gt;&lt;wsp:rsid wsp:val=&quot;00A15A31&quot;/&gt;&lt;wsp:rsid wsp:val=&quot;00A1670B&quot;/&gt;&lt;wsp:rsid wsp:val=&quot;00A16E07&quot;/&gt;&lt;wsp:rsid wsp:val=&quot;00A20046&quot;/&gt;&lt;wsp:rsid wsp:val=&quot;00A208A7&quot;/&gt;&lt;wsp:rsid wsp:val=&quot;00A247CA&quot;/&gt;&lt;wsp:rsid wsp:val=&quot;00A24DA3&quot;/&gt;&lt;wsp:rsid wsp:val=&quot;00A25BAF&quot;/&gt;&lt;wsp:rsid wsp:val=&quot;00A300F9&quot;/&gt;&lt;wsp:rsid wsp:val=&quot;00A309EA&quot;/&gt;&lt;wsp:rsid wsp:val=&quot;00A31BE5&quot;/&gt;&lt;wsp:rsid wsp:val=&quot;00A34D3D&quot;/&gt;&lt;wsp:rsid wsp:val=&quot;00A412D8&quot;/&gt;&lt;wsp:rsid wsp:val=&quot;00A4181C&quot;/&gt;&lt;wsp:rsid wsp:val=&quot;00A424D7&quot;/&gt;&lt;wsp:rsid wsp:val=&quot;00A440BD&quot;/&gt;&lt;wsp:rsid wsp:val=&quot;00A4562F&quot;/&gt;&lt;wsp:rsid wsp:val=&quot;00A45701&quot;/&gt;&lt;wsp:rsid wsp:val=&quot;00A46354&quot;/&gt;&lt;wsp:rsid wsp:val=&quot;00A47B21&quot;/&gt;&lt;wsp:rsid wsp:val=&quot;00A50152&quot;/&gt;&lt;wsp:rsid wsp:val=&quot;00A50306&quot;/&gt;&lt;wsp:rsid wsp:val=&quot;00A50DAC&quot;/&gt;&lt;wsp:rsid wsp:val=&quot;00A51977&quot;/&gt;&lt;wsp:rsid wsp:val=&quot;00A51BCB&quot;/&gt;&lt;wsp:rsid wsp:val=&quot;00A51E2D&quot;/&gt;&lt;wsp:rsid wsp:val=&quot;00A56A92&quot;/&gt;&lt;wsp:rsid wsp:val=&quot;00A56DF1&quot;/&gt;&lt;wsp:rsid wsp:val=&quot;00A60E91&quot;/&gt;&lt;wsp:rsid wsp:val=&quot;00A619AD&quot;/&gt;&lt;wsp:rsid wsp:val=&quot;00A63E02&quot;/&gt;&lt;wsp:rsid wsp:val=&quot;00A641AC&quot;/&gt;&lt;wsp:rsid wsp:val=&quot;00A648B8&quot;/&gt;&lt;wsp:rsid wsp:val=&quot;00A652E2&quot;/&gt;&lt;wsp:rsid wsp:val=&quot;00A6595C&quot;/&gt;&lt;wsp:rsid wsp:val=&quot;00A65DAE&quot;/&gt;&lt;wsp:rsid wsp:val=&quot;00A65FAC&quot;/&gt;&lt;wsp:rsid wsp:val=&quot;00A67EB5&quot;/&gt;&lt;wsp:rsid wsp:val=&quot;00A7096E&quot;/&gt;&lt;wsp:rsid wsp:val=&quot;00A71EC5&quot;/&gt;&lt;wsp:rsid wsp:val=&quot;00A723A4&quot;/&gt;&lt;wsp:rsid wsp:val=&quot;00A7429D&quot;/&gt;&lt;wsp:rsid wsp:val=&quot;00A746CC&quot;/&gt;&lt;wsp:rsid wsp:val=&quot;00A7704C&quot;/&gt;&lt;wsp:rsid wsp:val=&quot;00A779B2&quot;/&gt;&lt;wsp:rsid wsp:val=&quot;00A8373D&quot;/&gt;&lt;wsp:rsid wsp:val=&quot;00A84920&quot;/&gt;&lt;wsp:rsid wsp:val=&quot;00A85002&quot;/&gt;&lt;wsp:rsid wsp:val=&quot;00A90D60&quot;/&gt;&lt;wsp:rsid wsp:val=&quot;00A92208&quot;/&gt;&lt;wsp:rsid wsp:val=&quot;00A922EB&quot;/&gt;&lt;wsp:rsid wsp:val=&quot;00A93235&quot;/&gt;&lt;wsp:rsid wsp:val=&quot;00A95426&quot;/&gt;&lt;wsp:rsid wsp:val=&quot;00A95C93&quot;/&gt;&lt;wsp:rsid wsp:val=&quot;00A961C1&quot;/&gt;&lt;wsp:rsid wsp:val=&quot;00A97296&quot;/&gt;&lt;wsp:rsid wsp:val=&quot;00A975CB&quot;/&gt;&lt;wsp:rsid wsp:val=&quot;00A9787A&quot;/&gt;&lt;wsp:rsid wsp:val=&quot;00A97ABC&quot;/&gt;&lt;wsp:rsid wsp:val=&quot;00A97ECC&quot;/&gt;&lt;wsp:rsid wsp:val=&quot;00AA36DE&quot;/&gt;&lt;wsp:rsid wsp:val=&quot;00AA43A8&quot;/&gt;&lt;wsp:rsid wsp:val=&quot;00AA4B69&quot;/&gt;&lt;wsp:rsid wsp:val=&quot;00AA5211&quot;/&gt;&lt;wsp:rsid wsp:val=&quot;00AB1D80&quot;/&gt;&lt;wsp:rsid wsp:val=&quot;00AB30D7&quot;/&gt;&lt;wsp:rsid wsp:val=&quot;00AB3BBD&quot;/&gt;&lt;wsp:rsid wsp:val=&quot;00AB3FFA&quot;/&gt;&lt;wsp:rsid wsp:val=&quot;00AB5917&quot;/&gt;&lt;wsp:rsid wsp:val=&quot;00AB5F6C&quot;/&gt;&lt;wsp:rsid wsp:val=&quot;00AB61A7&quot;/&gt;&lt;wsp:rsid wsp:val=&quot;00AB7694&quot;/&gt;&lt;wsp:rsid wsp:val=&quot;00AC0C67&quot;/&gt;&lt;wsp:rsid wsp:val=&quot;00AC0F47&quot;/&gt;&lt;wsp:rsid wsp:val=&quot;00AC1EF9&quot;/&gt;&lt;wsp:rsid wsp:val=&quot;00AC2D6C&quot;/&gt;&lt;wsp:rsid wsp:val=&quot;00AC3EBA&quot;/&gt;&lt;wsp:rsid wsp:val=&quot;00AC5A7B&quot;/&gt;&lt;wsp:rsid wsp:val=&quot;00AC7108&quot;/&gt;&lt;wsp:rsid wsp:val=&quot;00AD4AF0&quot;/&gt;&lt;wsp:rsid wsp:val=&quot;00AD7C7E&quot;/&gt;&lt;wsp:rsid wsp:val=&quot;00AE0180&quot;/&gt;&lt;wsp:rsid wsp:val=&quot;00AE090C&quot;/&gt;&lt;wsp:rsid wsp:val=&quot;00AE1052&quot;/&gt;&lt;wsp:rsid wsp:val=&quot;00AE19BA&quot;/&gt;&lt;wsp:rsid wsp:val=&quot;00AE1EED&quot;/&gt;&lt;wsp:rsid wsp:val=&quot;00AE2F57&quot;/&gt;&lt;wsp:rsid wsp:val=&quot;00AE2FF9&quot;/&gt;&lt;wsp:rsid wsp:val=&quot;00AE3C5F&quot;/&gt;&lt;wsp:rsid wsp:val=&quot;00AE600E&quot;/&gt;&lt;wsp:rsid wsp:val=&quot;00AE6124&quot;/&gt;&lt;wsp:rsid wsp:val=&quot;00AF1199&quot;/&gt;&lt;wsp:rsid wsp:val=&quot;00AF1E0E&quot;/&gt;&lt;wsp:rsid wsp:val=&quot;00AF3E0C&quot;/&gt;&lt;wsp:rsid wsp:val=&quot;00AF3E57&quot;/&gt;&lt;wsp:rsid wsp:val=&quot;00AF5876&quot;/&gt;&lt;wsp:rsid wsp:val=&quot;00AF787B&quot;/&gt;&lt;wsp:rsid wsp:val=&quot;00B01868&quot;/&gt;&lt;wsp:rsid wsp:val=&quot;00B0411F&quot;/&gt;&lt;wsp:rsid wsp:val=&quot;00B05AC3&quot;/&gt;&lt;wsp:rsid wsp:val=&quot;00B07BE0&quot;/&gt;&lt;wsp:rsid wsp:val=&quot;00B11134&quot;/&gt;&lt;wsp:rsid wsp:val=&quot;00B11B6E&quot;/&gt;&lt;wsp:rsid wsp:val=&quot;00B122C2&quot;/&gt;&lt;wsp:rsid wsp:val=&quot;00B1546E&quot;/&gt;&lt;wsp:rsid wsp:val=&quot;00B17615&quot;/&gt;&lt;wsp:rsid wsp:val=&quot;00B20472&quot;/&gt;&lt;wsp:rsid wsp:val=&quot;00B22C39&quot;/&gt;&lt;wsp:rsid wsp:val=&quot;00B232FC&quot;/&gt;&lt;wsp:rsid wsp:val=&quot;00B24BD8&quot;/&gt;&lt;wsp:rsid wsp:val=&quot;00B25B7A&quot;/&gt;&lt;wsp:rsid wsp:val=&quot;00B27968&quot;/&gt;&lt;wsp:rsid wsp:val=&quot;00B30B09&quot;/&gt;&lt;wsp:rsid wsp:val=&quot;00B332A3&quot;/&gt;&lt;wsp:rsid wsp:val=&quot;00B33842&quot;/&gt;&lt;wsp:rsid wsp:val=&quot;00B340B4&quot;/&gt;&lt;wsp:rsid wsp:val=&quot;00B34C25&quot;/&gt;&lt;wsp:rsid wsp:val=&quot;00B41B40&quot;/&gt;&lt;wsp:rsid wsp:val=&quot;00B42005&quot;/&gt;&lt;wsp:rsid wsp:val=&quot;00B4221D&quot;/&gt;&lt;wsp:rsid wsp:val=&quot;00B42573&quot;/&gt;&lt;wsp:rsid wsp:val=&quot;00B42C63&quot;/&gt;&lt;wsp:rsid wsp:val=&quot;00B4652E&quot;/&gt;&lt;wsp:rsid wsp:val=&quot;00B46EF4&quot;/&gt;&lt;wsp:rsid wsp:val=&quot;00B46FB9&quot;/&gt;&lt;wsp:rsid wsp:val=&quot;00B50603&quot;/&gt;&lt;wsp:rsid wsp:val=&quot;00B51D14&quot;/&gt;&lt;wsp:rsid wsp:val=&quot;00B53076&quot;/&gt;&lt;wsp:rsid wsp:val=&quot;00B53F6F&quot;/&gt;&lt;wsp:rsid wsp:val=&quot;00B56801&quot;/&gt;&lt;wsp:rsid wsp:val=&quot;00B568F2&quot;/&gt;&lt;wsp:rsid wsp:val=&quot;00B6110E&quot;/&gt;&lt;wsp:rsid wsp:val=&quot;00B65A66&quot;/&gt;&lt;wsp:rsid wsp:val=&quot;00B6758A&quot;/&gt;&lt;wsp:rsid wsp:val=&quot;00B67A35&quot;/&gt;&lt;wsp:rsid wsp:val=&quot;00B72C0B&quot;/&gt;&lt;wsp:rsid wsp:val=&quot;00B72D39&quot;/&gt;&lt;wsp:rsid wsp:val=&quot;00B734FB&quot;/&gt;&lt;wsp:rsid wsp:val=&quot;00B74140&quot;/&gt;&lt;wsp:rsid wsp:val=&quot;00B75E16&quot;/&gt;&lt;wsp:rsid wsp:val=&quot;00B76D4E&quot;/&gt;&lt;wsp:rsid wsp:val=&quot;00B77016&quot;/&gt;&lt;wsp:rsid wsp:val=&quot;00B77502&quot;/&gt;&lt;wsp:rsid wsp:val=&quot;00B80785&quot;/&gt;&lt;wsp:rsid wsp:val=&quot;00B80A59&quot;/&gt;&lt;wsp:rsid wsp:val=&quot;00B80C47&quot;/&gt;&lt;wsp:rsid wsp:val=&quot;00B8168E&quot;/&gt;&lt;wsp:rsid wsp:val=&quot;00B81AAD&quot;/&gt;&lt;wsp:rsid wsp:val=&quot;00B825A5&quot;/&gt;&lt;wsp:rsid wsp:val=&quot;00B84988&quot;/&gt;&lt;wsp:rsid wsp:val=&quot;00B857BE&quot;/&gt;&lt;wsp:rsid wsp:val=&quot;00B8584C&quot;/&gt;&lt;wsp:rsid wsp:val=&quot;00B8669E&quot;/&gt;&lt;wsp:rsid wsp:val=&quot;00B86E2B&quot;/&gt;&lt;wsp:rsid wsp:val=&quot;00B8799F&quot;/&gt;&lt;wsp:rsid wsp:val=&quot;00B90834&quot;/&gt;&lt;wsp:rsid wsp:val=&quot;00B92845&quot;/&gt;&lt;wsp:rsid wsp:val=&quot;00B93A11&quot;/&gt;&lt;wsp:rsid wsp:val=&quot;00B946C4&quot;/&gt;&lt;wsp:rsid wsp:val=&quot;00B9607C&quot;/&gt;&lt;wsp:rsid wsp:val=&quot;00B961BC&quot;/&gt;&lt;wsp:rsid wsp:val=&quot;00B979D9&quot;/&gt;&lt;wsp:rsid wsp:val=&quot;00BA2CFF&quot;/&gt;&lt;wsp:rsid wsp:val=&quot;00BA5272&quot;/&gt;&lt;wsp:rsid wsp:val=&quot;00BA663C&quot;/&gt;&lt;wsp:rsid wsp:val=&quot;00BB18FC&quot;/&gt;&lt;wsp:rsid wsp:val=&quot;00BB327B&quot;/&gt;&lt;wsp:rsid wsp:val=&quot;00BB3286&quot;/&gt;&lt;wsp:rsid wsp:val=&quot;00BB45AF&quot;/&gt;&lt;wsp:rsid wsp:val=&quot;00BB485C&quot;/&gt;&lt;wsp:rsid wsp:val=&quot;00BB5421&quot;/&gt;&lt;wsp:rsid wsp:val=&quot;00BB5695&quot;/&gt;&lt;wsp:rsid wsp:val=&quot;00BB67C8&quot;/&gt;&lt;wsp:rsid wsp:val=&quot;00BB6C22&quot;/&gt;&lt;wsp:rsid wsp:val=&quot;00BC0314&quot;/&gt;&lt;wsp:rsid wsp:val=&quot;00BC031A&quot;/&gt;&lt;wsp:rsid wsp:val=&quot;00BC3956&quot;/&gt;&lt;wsp:rsid wsp:val=&quot;00BC3B2E&quot;/&gt;&lt;wsp:rsid wsp:val=&quot;00BC3FFB&quot;/&gt;&lt;wsp:rsid wsp:val=&quot;00BC4017&quot;/&gt;&lt;wsp:rsid wsp:val=&quot;00BC4533&quot;/&gt;&lt;wsp:rsid wsp:val=&quot;00BC62A8&quot;/&gt;&lt;wsp:rsid wsp:val=&quot;00BD36E3&quot;/&gt;&lt;wsp:rsid wsp:val=&quot;00BD3CBA&quot;/&gt;&lt;wsp:rsid wsp:val=&quot;00BD4392&quot;/&gt;&lt;wsp:rsid wsp:val=&quot;00BD4C02&quot;/&gt;&lt;wsp:rsid wsp:val=&quot;00BD5F57&quot;/&gt;&lt;wsp:rsid wsp:val=&quot;00BD7022&quot;/&gt;&lt;wsp:rsid wsp:val=&quot;00BD73E3&quot;/&gt;&lt;wsp:rsid wsp:val=&quot;00BE1FDA&quot;/&gt;&lt;wsp:rsid wsp:val=&quot;00BE3B7B&quot;/&gt;&lt;wsp:rsid wsp:val=&quot;00BE3E35&quot;/&gt;&lt;wsp:rsid wsp:val=&quot;00BE445B&quot;/&gt;&lt;wsp:rsid wsp:val=&quot;00BE4967&quot;/&gt;&lt;wsp:rsid wsp:val=&quot;00BE4A8B&quot;/&gt;&lt;wsp:rsid wsp:val=&quot;00BE54A7&quot;/&gt;&lt;wsp:rsid wsp:val=&quot;00BE6D7C&quot;/&gt;&lt;wsp:rsid wsp:val=&quot;00BE6EFF&quot;/&gt;&lt;wsp:rsid wsp:val=&quot;00BE7FBF&quot;/&gt;&lt;wsp:rsid wsp:val=&quot;00BF27F7&quot;/&gt;&lt;wsp:rsid wsp:val=&quot;00BF282D&quot;/&gt;&lt;wsp:rsid wsp:val=&quot;00BF500A&quot;/&gt;&lt;wsp:rsid wsp:val=&quot;00BF59EB&quot;/&gt;&lt;wsp:rsid wsp:val=&quot;00BF60DC&quot;/&gt;&lt;wsp:rsid wsp:val=&quot;00C02F4E&quot;/&gt;&lt;wsp:rsid wsp:val=&quot;00C03D74&quot;/&gt;&lt;wsp:rsid wsp:val=&quot;00C04AEA&quot;/&gt;&lt;wsp:rsid wsp:val=&quot;00C06602&quot;/&gt;&lt;wsp:rsid wsp:val=&quot;00C06DA4&quot;/&gt;&lt;wsp:rsid wsp:val=&quot;00C07CD9&quot;/&gt;&lt;wsp:rsid wsp:val=&quot;00C11241&quot;/&gt;&lt;wsp:rsid wsp:val=&quot;00C116AA&quot;/&gt;&lt;wsp:rsid wsp:val=&quot;00C14A6A&quot;/&gt;&lt;wsp:rsid wsp:val=&quot;00C16FFB&quot;/&gt;&lt;wsp:rsid wsp:val=&quot;00C17858&quot;/&gt;&lt;wsp:rsid wsp:val=&quot;00C17CFA&quot;/&gt;&lt;wsp:rsid wsp:val=&quot;00C2201B&quot;/&gt;&lt;wsp:rsid wsp:val=&quot;00C25390&quot;/&gt;&lt;wsp:rsid wsp:val=&quot;00C26745&quot;/&gt;&lt;wsp:rsid wsp:val=&quot;00C26BC3&quot;/&gt;&lt;wsp:rsid wsp:val=&quot;00C30609&quot;/&gt;&lt;wsp:rsid wsp:val=&quot;00C30FA4&quot;/&gt;&lt;wsp:rsid wsp:val=&quot;00C31249&quot;/&gt;&lt;wsp:rsid wsp:val=&quot;00C34326&quot;/&gt;&lt;wsp:rsid wsp:val=&quot;00C3480C&quot;/&gt;&lt;wsp:rsid wsp:val=&quot;00C352BB&quot;/&gt;&lt;wsp:rsid wsp:val=&quot;00C36813&quot;/&gt;&lt;wsp:rsid wsp:val=&quot;00C40340&quot;/&gt;&lt;wsp:rsid wsp:val=&quot;00C40968&quot;/&gt;&lt;wsp:rsid wsp:val=&quot;00C40E6F&quot;/&gt;&lt;wsp:rsid wsp:val=&quot;00C4352F&quot;/&gt;&lt;wsp:rsid wsp:val=&quot;00C4361E&quot;/&gt;&lt;wsp:rsid wsp:val=&quot;00C45505&quot;/&gt;&lt;wsp:rsid wsp:val=&quot;00C461B6&quot;/&gt;&lt;wsp:rsid wsp:val=&quot;00C4740D&quot;/&gt;&lt;wsp:rsid wsp:val=&quot;00C47DF2&quot;/&gt;&lt;wsp:rsid wsp:val=&quot;00C5095F&quot;/&gt;&lt;wsp:rsid wsp:val=&quot;00C524A5&quot;/&gt;&lt;wsp:rsid wsp:val=&quot;00C5665E&quot;/&gt;&lt;wsp:rsid wsp:val=&quot;00C61BD0&quot;/&gt;&lt;wsp:rsid wsp:val=&quot;00C61F86&quot;/&gt;&lt;wsp:rsid wsp:val=&quot;00C62802&quot;/&gt;&lt;wsp:rsid wsp:val=&quot;00C64EBC&quot;/&gt;&lt;wsp:rsid wsp:val=&quot;00C70785&quot;/&gt;&lt;wsp:rsid wsp:val=&quot;00C71294&quot;/&gt;&lt;wsp:rsid wsp:val=&quot;00C7145D&quot;/&gt;&lt;wsp:rsid wsp:val=&quot;00C725BD&quot;/&gt;&lt;wsp:rsid wsp:val=&quot;00C73431&quot;/&gt;&lt;wsp:rsid wsp:val=&quot;00C73694&quot;/&gt;&lt;wsp:rsid wsp:val=&quot;00C763E6&quot;/&gt;&lt;wsp:rsid wsp:val=&quot;00C80B84&quot;/&gt;&lt;wsp:rsid wsp:val=&quot;00C81BD7&quot;/&gt;&lt;wsp:rsid wsp:val=&quot;00C82381&quot;/&gt;&lt;wsp:rsid wsp:val=&quot;00C84365&quot;/&gt;&lt;wsp:rsid wsp:val=&quot;00C86A01&quot;/&gt;&lt;wsp:rsid wsp:val=&quot;00C91FCB&quot;/&gt;&lt;wsp:rsid wsp:val=&quot;00C927CC&quot;/&gt;&lt;wsp:rsid wsp:val=&quot;00C92A7E&quot;/&gt;&lt;wsp:rsid wsp:val=&quot;00C93700&quot;/&gt;&lt;wsp:rsid wsp:val=&quot;00C93D0E&quot;/&gt;&lt;wsp:rsid wsp:val=&quot;00C940D2&quot;/&gt;&lt;wsp:rsid wsp:val=&quot;00C94201&quot;/&gt;&lt;wsp:rsid wsp:val=&quot;00C95ED6&quot;/&gt;&lt;wsp:rsid wsp:val=&quot;00C96B43&quot;/&gt;&lt;wsp:rsid wsp:val=&quot;00C97465&quot;/&gt;&lt;wsp:rsid wsp:val=&quot;00CA098E&quot;/&gt;&lt;wsp:rsid wsp:val=&quot;00CA20E7&quot;/&gt;&lt;wsp:rsid wsp:val=&quot;00CA40B8&quot;/&gt;&lt;wsp:rsid wsp:val=&quot;00CA4B1D&quot;/&gt;&lt;wsp:rsid wsp:val=&quot;00CA5057&quot;/&gt;&lt;wsp:rsid wsp:val=&quot;00CA6CCE&quot;/&gt;&lt;wsp:rsid wsp:val=&quot;00CB05CB&quot;/&gt;&lt;wsp:rsid wsp:val=&quot;00CB144D&quot;/&gt;&lt;wsp:rsid wsp:val=&quot;00CB166C&quot;/&gt;&lt;wsp:rsid wsp:val=&quot;00CB1703&quot;/&gt;&lt;wsp:rsid wsp:val=&quot;00CB1866&quot;/&gt;&lt;wsp:rsid wsp:val=&quot;00CB1DA8&quot;/&gt;&lt;wsp:rsid wsp:val=&quot;00CB282D&quot;/&gt;&lt;wsp:rsid wsp:val=&quot;00CB44FD&quot;/&gt;&lt;wsp:rsid wsp:val=&quot;00CB48BB&quot;/&gt;&lt;wsp:rsid wsp:val=&quot;00CB4D4E&quot;/&gt;&lt;wsp:rsid wsp:val=&quot;00CB5C01&quot;/&gt;&lt;wsp:rsid wsp:val=&quot;00CB5F63&quot;/&gt;&lt;wsp:rsid wsp:val=&quot;00CB6106&quot;/&gt;&lt;wsp:rsid wsp:val=&quot;00CC06A2&quot;/&gt;&lt;wsp:rsid wsp:val=&quot;00CC0720&quot;/&gt;&lt;wsp:rsid wsp:val=&quot;00CC0A05&quot;/&gt;&lt;wsp:rsid wsp:val=&quot;00CC4CB1&quot;/&gt;&lt;wsp:rsid wsp:val=&quot;00CC5086&quot;/&gt;&lt;wsp:rsid wsp:val=&quot;00CC59D4&quot;/&gt;&lt;wsp:rsid wsp:val=&quot;00CC6138&quot;/&gt;&lt;wsp:rsid wsp:val=&quot;00CC6643&quot;/&gt;&lt;wsp:rsid wsp:val=&quot;00CC6C23&quot;/&gt;&lt;wsp:rsid wsp:val=&quot;00CD128F&quot;/&gt;&lt;wsp:rsid wsp:val=&quot;00CD468B&quot;/&gt;&lt;wsp:rsid wsp:val=&quot;00CE0D19&quot;/&gt;&lt;wsp:rsid wsp:val=&quot;00CE271C&quot;/&gt;&lt;wsp:rsid wsp:val=&quot;00CE60BF&quot;/&gt;&lt;wsp:rsid wsp:val=&quot;00CE6950&quot;/&gt;&lt;wsp:rsid wsp:val=&quot;00CE6EAE&quot;/&gt;&lt;wsp:rsid wsp:val=&quot;00CE7088&quot;/&gt;&lt;wsp:rsid wsp:val=&quot;00CF2A8F&quot;/&gt;&lt;wsp:rsid wsp:val=&quot;00CF30D2&quot;/&gt;&lt;wsp:rsid wsp:val=&quot;00CF4C56&quot;/&gt;&lt;wsp:rsid wsp:val=&quot;00CF6E0B&quot;/&gt;&lt;wsp:rsid wsp:val=&quot;00CF7136&quot;/&gt;&lt;wsp:rsid wsp:val=&quot;00D00B51&quot;/&gt;&lt;wsp:rsid wsp:val=&quot;00D01A50&quot;/&gt;&lt;wsp:rsid wsp:val=&quot;00D01CBA&quot;/&gt;&lt;wsp:rsid wsp:val=&quot;00D03F41&quot;/&gt;&lt;wsp:rsid wsp:val=&quot;00D0504A&quot;/&gt;&lt;wsp:rsid wsp:val=&quot;00D06004&quot;/&gt;&lt;wsp:rsid wsp:val=&quot;00D063B8&quot;/&gt;&lt;wsp:rsid wsp:val=&quot;00D07E6D&quot;/&gt;&lt;wsp:rsid wsp:val=&quot;00D1057C&quot;/&gt;&lt;wsp:rsid wsp:val=&quot;00D12733&quot;/&gt;&lt;wsp:rsid wsp:val=&quot;00D13851&quot;/&gt;&lt;wsp:rsid wsp:val=&quot;00D13FB7&quot;/&gt;&lt;wsp:rsid wsp:val=&quot;00D14C7B&quot;/&gt;&lt;wsp:rsid wsp:val=&quot;00D22696&quot;/&gt;&lt;wsp:rsid wsp:val=&quot;00D245AE&quot;/&gt;&lt;wsp:rsid wsp:val=&quot;00D26387&quot;/&gt;&lt;wsp:rsid wsp:val=&quot;00D33105&quot;/&gt;&lt;wsp:rsid wsp:val=&quot;00D36152&quot;/&gt;&lt;wsp:rsid wsp:val=&quot;00D40486&quot;/&gt;&lt;wsp:rsid wsp:val=&quot;00D41555&quot;/&gt;&lt;wsp:rsid wsp:val=&quot;00D4188B&quot;/&gt;&lt;wsp:rsid wsp:val=&quot;00D42233&quot;/&gt;&lt;wsp:rsid wsp:val=&quot;00D42C48&quot;/&gt;&lt;wsp:rsid wsp:val=&quot;00D4355D&quot;/&gt;&lt;wsp:rsid wsp:val=&quot;00D43CC7&quot;/&gt;&lt;wsp:rsid wsp:val=&quot;00D46CC5&quot;/&gt;&lt;wsp:rsid wsp:val=&quot;00D50107&quot;/&gt;&lt;wsp:rsid wsp:val=&quot;00D5020D&quot;/&gt;&lt;wsp:rsid wsp:val=&quot;00D5029D&quot;/&gt;&lt;wsp:rsid wsp:val=&quot;00D5056C&quot;/&gt;&lt;wsp:rsid wsp:val=&quot;00D50822&quot;/&gt;&lt;wsp:rsid wsp:val=&quot;00D51B7B&quot;/&gt;&lt;wsp:rsid wsp:val=&quot;00D53B02&quot;/&gt;&lt;wsp:rsid wsp:val=&quot;00D55B84&quot;/&gt;&lt;wsp:rsid wsp:val=&quot;00D564B8&quot;/&gt;&lt;wsp:rsid wsp:val=&quot;00D600FE&quot;/&gt;&lt;wsp:rsid wsp:val=&quot;00D60249&quot;/&gt;&lt;wsp:rsid wsp:val=&quot;00D63856&quot;/&gt;&lt;wsp:rsid wsp:val=&quot;00D6420B&quot;/&gt;&lt;wsp:rsid wsp:val=&quot;00D65CDF&quot;/&gt;&lt;wsp:rsid wsp:val=&quot;00D672C2&quot;/&gt;&lt;wsp:rsid wsp:val=&quot;00D71794&quot;/&gt;&lt;wsp:rsid wsp:val=&quot;00D71826&quot;/&gt;&lt;wsp:rsid wsp:val=&quot;00D72AC1&quot;/&gt;&lt;wsp:rsid wsp:val=&quot;00D73687&quot;/&gt;&lt;wsp:rsid wsp:val=&quot;00D7493C&quot;/&gt;&lt;wsp:rsid wsp:val=&quot;00D75C1B&quot;/&gt;&lt;wsp:rsid wsp:val=&quot;00D76372&quot;/&gt;&lt;wsp:rsid wsp:val=&quot;00D77F9C&quot;/&gt;&lt;wsp:rsid wsp:val=&quot;00D80C87&quot;/&gt;&lt;wsp:rsid wsp:val=&quot;00D81F2F&quot;/&gt;&lt;wsp:rsid wsp:val=&quot;00D822F0&quot;/&gt;&lt;wsp:rsid wsp:val=&quot;00D82C84&quot;/&gt;&lt;wsp:rsid wsp:val=&quot;00D869EF&quot;/&gt;&lt;wsp:rsid wsp:val=&quot;00D87E14&quot;/&gt;&lt;wsp:rsid wsp:val=&quot;00D87FF4&quot;/&gt;&lt;wsp:rsid wsp:val=&quot;00D91DAF&quot;/&gt;&lt;wsp:rsid wsp:val=&quot;00D921FD&quot;/&gt;&lt;wsp:rsid wsp:val=&quot;00D92DF2&quot;/&gt;&lt;wsp:rsid wsp:val=&quot;00D92FC3&quot;/&gt;&lt;wsp:rsid wsp:val=&quot;00D956AE&quot;/&gt;&lt;wsp:rsid wsp:val=&quot;00D9750F&quot;/&gt;&lt;wsp:rsid wsp:val=&quot;00DA043C&quot;/&gt;&lt;wsp:rsid wsp:val=&quot;00DA18EC&quot;/&gt;&lt;wsp:rsid wsp:val=&quot;00DA3B74&quot;/&gt;&lt;wsp:rsid wsp:val=&quot;00DA5497&quot;/&gt;&lt;wsp:rsid wsp:val=&quot;00DA5ED0&quot;/&gt;&lt;wsp:rsid wsp:val=&quot;00DA68F0&quot;/&gt;&lt;wsp:rsid wsp:val=&quot;00DB68E8&quot;/&gt;&lt;wsp:rsid wsp:val=&quot;00DC22DA&quot;/&gt;&lt;wsp:rsid wsp:val=&quot;00DC2DAB&quot;/&gt;&lt;wsp:rsid wsp:val=&quot;00DC2E14&quot;/&gt;&lt;wsp:rsid wsp:val=&quot;00DC4095&quot;/&gt;&lt;wsp:rsid wsp:val=&quot;00DC4176&quot;/&gt;&lt;wsp:rsid wsp:val=&quot;00DC55C2&quot;/&gt;&lt;wsp:rsid wsp:val=&quot;00DC5BAB&quot;/&gt;&lt;wsp:rsid wsp:val=&quot;00DC6DC6&quot;/&gt;&lt;wsp:rsid wsp:val=&quot;00DD3E26&quot;/&gt;&lt;wsp:rsid wsp:val=&quot;00DD53B0&quot;/&gt;&lt;wsp:rsid wsp:val=&quot;00DE11F8&quot;/&gt;&lt;wsp:rsid wsp:val=&quot;00DE1689&quot;/&gt;&lt;wsp:rsid wsp:val=&quot;00DE2140&quot;/&gt;&lt;wsp:rsid wsp:val=&quot;00DE48AB&quot;/&gt;&lt;wsp:rsid wsp:val=&quot;00DE4C0D&quot;/&gt;&lt;wsp:rsid wsp:val=&quot;00DE4FDB&quot;/&gt;&lt;wsp:rsid wsp:val=&quot;00DE560B&quot;/&gt;&lt;wsp:rsid wsp:val=&quot;00DE560E&quot;/&gt;&lt;wsp:rsid wsp:val=&quot;00DF1523&quot;/&gt;&lt;wsp:rsid wsp:val=&quot;00DF2439&quot;/&gt;&lt;wsp:rsid wsp:val=&quot;00DF4C29&quot;/&gt;&lt;wsp:rsid wsp:val=&quot;00DF5662&quot;/&gt;&lt;wsp:rsid wsp:val=&quot;00DF5A48&quot;/&gt;&lt;wsp:rsid wsp:val=&quot;00DF5E51&quot;/&gt;&lt;wsp:rsid wsp:val=&quot;00E01BAB&quot;/&gt;&lt;wsp:rsid wsp:val=&quot;00E02C7F&quot;/&gt;&lt;wsp:rsid wsp:val=&quot;00E0686F&quot;/&gt;&lt;wsp:rsid wsp:val=&quot;00E06D47&quot;/&gt;&lt;wsp:rsid wsp:val=&quot;00E078A6&quot;/&gt;&lt;wsp:rsid wsp:val=&quot;00E1060B&quot;/&gt;&lt;wsp:rsid wsp:val=&quot;00E113DE&quot;/&gt;&lt;wsp:rsid wsp:val=&quot;00E116BE&quot;/&gt;&lt;wsp:rsid wsp:val=&quot;00E12A28&quot;/&gt;&lt;wsp:rsid wsp:val=&quot;00E13409&quot;/&gt;&lt;wsp:rsid wsp:val=&quot;00E13456&quot;/&gt;&lt;wsp:rsid wsp:val=&quot;00E14144&quot;/&gt;&lt;wsp:rsid wsp:val=&quot;00E1717E&quot;/&gt;&lt;wsp:rsid wsp:val=&quot;00E21946&quot;/&gt;&lt;wsp:rsid wsp:val=&quot;00E2209B&quot;/&gt;&lt;wsp:rsid wsp:val=&quot;00E25268&quot;/&gt;&lt;wsp:rsid wsp:val=&quot;00E30C23&quot;/&gt;&lt;wsp:rsid wsp:val=&quot;00E3256E&quot;/&gt;&lt;wsp:rsid wsp:val=&quot;00E33FE8&quot;/&gt;&lt;wsp:rsid wsp:val=&quot;00E35AD5&quot;/&gt;&lt;wsp:rsid wsp:val=&quot;00E36C1A&quot;/&gt;&lt;wsp:rsid wsp:val=&quot;00E40567&quot;/&gt;&lt;wsp:rsid wsp:val=&quot;00E40BAF&quot;/&gt;&lt;wsp:rsid wsp:val=&quot;00E41650&quot;/&gt;&lt;wsp:rsid wsp:val=&quot;00E418EB&quot;/&gt;&lt;wsp:rsid wsp:val=&quot;00E41902&quot;/&gt;&lt;wsp:rsid wsp:val=&quot;00E4217B&quot;/&gt;&lt;wsp:rsid wsp:val=&quot;00E429AD&quot;/&gt;&lt;wsp:rsid wsp:val=&quot;00E42E7F&quot;/&gt;&lt;wsp:rsid wsp:val=&quot;00E44593&quot;/&gt;&lt;wsp:rsid wsp:val=&quot;00E44C43&quot;/&gt;&lt;wsp:rsid wsp:val=&quot;00E45094&quot;/&gt;&lt;wsp:rsid wsp:val=&quot;00E459C0&quot;/&gt;&lt;wsp:rsid wsp:val=&quot;00E46182&quot;/&gt;&lt;wsp:rsid wsp:val=&quot;00E501CB&quot;/&gt;&lt;wsp:rsid wsp:val=&quot;00E503CE&quot;/&gt;&lt;wsp:rsid wsp:val=&quot;00E504D1&quot;/&gt;&lt;wsp:rsid wsp:val=&quot;00E50820&quot;/&gt;&lt;wsp:rsid wsp:val=&quot;00E50EF3&quot;/&gt;&lt;wsp:rsid wsp:val=&quot;00E5112B&quot;/&gt;&lt;wsp:rsid wsp:val=&quot;00E51C20&quot;/&gt;&lt;wsp:rsid wsp:val=&quot;00E52B5F&quot;/&gt;&lt;wsp:rsid wsp:val=&quot;00E55B72&quot;/&gt;&lt;wsp:rsid wsp:val=&quot;00E5675D&quot;/&gt;&lt;wsp:rsid wsp:val=&quot;00E60E45&quot;/&gt;&lt;wsp:rsid wsp:val=&quot;00E6161B&quot;/&gt;&lt;wsp:rsid wsp:val=&quot;00E61EB7&quot;/&gt;&lt;wsp:rsid wsp:val=&quot;00E62F28&quot;/&gt;&lt;wsp:rsid wsp:val=&quot;00E66E51&quot;/&gt;&lt;wsp:rsid wsp:val=&quot;00E67264&quot;/&gt;&lt;wsp:rsid wsp:val=&quot;00E7113C&quot;/&gt;&lt;wsp:rsid wsp:val=&quot;00E726D8&quot;/&gt;&lt;wsp:rsid wsp:val=&quot;00E731B2&quot;/&gt;&lt;wsp:rsid wsp:val=&quot;00E745E8&quot;/&gt;&lt;wsp:rsid wsp:val=&quot;00E775E1&quot;/&gt;&lt;wsp:rsid wsp:val=&quot;00E805FB&quot;/&gt;&lt;wsp:rsid wsp:val=&quot;00E83A9B&quot;/&gt;&lt;wsp:rsid wsp:val=&quot;00E849E0&quot;/&gt;&lt;wsp:rsid wsp:val=&quot;00E85478&quot;/&gt;&lt;wsp:rsid wsp:val=&quot;00E85A7B&quot;/&gt;&lt;wsp:rsid wsp:val=&quot;00E90F96&quot;/&gt;&lt;wsp:rsid wsp:val=&quot;00E91938&quot;/&gt;&lt;wsp:rsid wsp:val=&quot;00E940DE&quot;/&gt;&lt;wsp:rsid wsp:val=&quot;00E9461D&quot;/&gt;&lt;wsp:rsid wsp:val=&quot;00E9582F&quot;/&gt;&lt;wsp:rsid wsp:val=&quot;00EA316B&quot;/&gt;&lt;wsp:rsid wsp:val=&quot;00EA53FD&quot;/&gt;&lt;wsp:rsid wsp:val=&quot;00EA6245&quot;/&gt;&lt;wsp:rsid wsp:val=&quot;00EA637B&quot;/&gt;&lt;wsp:rsid wsp:val=&quot;00EB0AB1&quot;/&gt;&lt;wsp:rsid wsp:val=&quot;00EB3E17&quot;/&gt;&lt;wsp:rsid wsp:val=&quot;00EB7362&quot;/&gt;&lt;wsp:rsid wsp:val=&quot;00EC0BFB&quot;/&gt;&lt;wsp:rsid wsp:val=&quot;00EC2DC3&quot;/&gt;&lt;wsp:rsid wsp:val=&quot;00EC3109&quot;/&gt;&lt;wsp:rsid wsp:val=&quot;00EC3366&quot;/&gt;&lt;wsp:rsid wsp:val=&quot;00EC3C44&quot;/&gt;&lt;wsp:rsid wsp:val=&quot;00EC5916&quot;/&gt;&lt;wsp:rsid wsp:val=&quot;00EC6778&quot;/&gt;&lt;wsp:rsid wsp:val=&quot;00EC6A13&quot;/&gt;&lt;wsp:rsid wsp:val=&quot;00ED1B72&quot;/&gt;&lt;wsp:rsid wsp:val=&quot;00ED1E94&quot;/&gt;&lt;wsp:rsid wsp:val=&quot;00ED37E5&quot;/&gt;&lt;wsp:rsid wsp:val=&quot;00ED422F&quot;/&gt;&lt;wsp:rsid wsp:val=&quot;00ED6B01&quot;/&gt;&lt;wsp:rsid wsp:val=&quot;00EE0CB0&quot;/&gt;&lt;wsp:rsid wsp:val=&quot;00EE0E05&quot;/&gt;&lt;wsp:rsid wsp:val=&quot;00EE3D3A&quot;/&gt;&lt;wsp:rsid wsp:val=&quot;00EE5AF8&quot;/&gt;&lt;wsp:rsid wsp:val=&quot;00EE66E0&quot;/&gt;&lt;wsp:rsid wsp:val=&quot;00EE7620&quot;/&gt;&lt;wsp:rsid wsp:val=&quot;00EF257A&quot;/&gt;&lt;wsp:rsid wsp:val=&quot;00EF3706&quot;/&gt;&lt;wsp:rsid wsp:val=&quot;00EF6874&quot;/&gt;&lt;wsp:rsid wsp:val=&quot;00EF6F87&quot;/&gt;&lt;wsp:rsid wsp:val=&quot;00F00737&quot;/&gt;&lt;wsp:rsid wsp:val=&quot;00F03753&quot;/&gt;&lt;wsp:rsid wsp:val=&quot;00F03B50&quot;/&gt;&lt;wsp:rsid wsp:val=&quot;00F054C9&quot;/&gt;&lt;wsp:rsid wsp:val=&quot;00F05768&quot;/&gt;&lt;wsp:rsid wsp:val=&quot;00F06C3F&quot;/&gt;&lt;wsp:rsid wsp:val=&quot;00F1074F&quot;/&gt;&lt;wsp:rsid wsp:val=&quot;00F10A6C&quot;/&gt;&lt;wsp:rsid wsp:val=&quot;00F11DC3&quot;/&gt;&lt;wsp:rsid wsp:val=&quot;00F11E31&quot;/&gt;&lt;wsp:rsid wsp:val=&quot;00F12F1B&quot;/&gt;&lt;wsp:rsid wsp:val=&quot;00F1449E&quot;/&gt;&lt;wsp:rsid wsp:val=&quot;00F148C1&quot;/&gt;&lt;wsp:rsid wsp:val=&quot;00F14D7B&quot;/&gt;&lt;wsp:rsid wsp:val=&quot;00F202E0&quot;/&gt;&lt;wsp:rsid wsp:val=&quot;00F203ED&quot;/&gt;&lt;wsp:rsid wsp:val=&quot;00F21600&quot;/&gt;&lt;wsp:rsid wsp:val=&quot;00F22360&quot;/&gt;&lt;wsp:rsid wsp:val=&quot;00F22379&quot;/&gt;&lt;wsp:rsid wsp:val=&quot;00F228EC&quot;/&gt;&lt;wsp:rsid wsp:val=&quot;00F25920&quot;/&gt;&lt;wsp:rsid wsp:val=&quot;00F25F42&quot;/&gt;&lt;wsp:rsid wsp:val=&quot;00F27FF4&quot;/&gt;&lt;wsp:rsid wsp:val=&quot;00F320AC&quot;/&gt;&lt;wsp:rsid wsp:val=&quot;00F3495F&quot;/&gt;&lt;wsp:rsid wsp:val=&quot;00F3518D&quot;/&gt;&lt;wsp:rsid wsp:val=&quot;00F351CB&quot;/&gt;&lt;wsp:rsid wsp:val=&quot;00F362BB&quot;/&gt;&lt;wsp:rsid wsp:val=&quot;00F36B0A&quot;/&gt;&lt;wsp:rsid wsp:val=&quot;00F41539&quot;/&gt;&lt;wsp:rsid wsp:val=&quot;00F41CEE&quot;/&gt;&lt;wsp:rsid wsp:val=&quot;00F4304E&quot;/&gt;&lt;wsp:rsid wsp:val=&quot;00F500E0&quot;/&gt;&lt;wsp:rsid wsp:val=&quot;00F50CA4&quot;/&gt;&lt;wsp:rsid wsp:val=&quot;00F50F9A&quot;/&gt;&lt;wsp:rsid wsp:val=&quot;00F535CA&quot;/&gt;&lt;wsp:rsid wsp:val=&quot;00F54244&quot;/&gt;&lt;wsp:rsid wsp:val=&quot;00F559EC&quot;/&gt;&lt;wsp:rsid wsp:val=&quot;00F55B79&quot;/&gt;&lt;wsp:rsid wsp:val=&quot;00F56A0F&quot;/&gt;&lt;wsp:rsid wsp:val=&quot;00F57500&quot;/&gt;&lt;wsp:rsid wsp:val=&quot;00F57517&quot;/&gt;&lt;wsp:rsid wsp:val=&quot;00F5796C&quot;/&gt;&lt;wsp:rsid wsp:val=&quot;00F57AEB&quot;/&gt;&lt;wsp:rsid wsp:val=&quot;00F6076E&quot;/&gt;&lt;wsp:rsid wsp:val=&quot;00F61233&quot;/&gt;&lt;wsp:rsid wsp:val=&quot;00F61F59&quot;/&gt;&lt;wsp:rsid wsp:val=&quot;00F62A0F&quot;/&gt;&lt;wsp:rsid wsp:val=&quot;00F637CA&quot;/&gt;&lt;wsp:rsid wsp:val=&quot;00F644FE&quot;/&gt;&lt;wsp:rsid wsp:val=&quot;00F66807&quot;/&gt;&lt;wsp:rsid wsp:val=&quot;00F67398&quot;/&gt;&lt;wsp:rsid wsp:val=&quot;00F7026D&quot;/&gt;&lt;wsp:rsid wsp:val=&quot;00F72DFC&quot;/&gt;&lt;wsp:rsid wsp:val=&quot;00F73E96&quot;/&gt;&lt;wsp:rsid wsp:val=&quot;00F74965&quot;/&gt;&lt;wsp:rsid wsp:val=&quot;00F75DC6&quot;/&gt;&lt;wsp:rsid wsp:val=&quot;00F75F54&quot;/&gt;&lt;wsp:rsid wsp:val=&quot;00F7752F&quot;/&gt;&lt;wsp:rsid wsp:val=&quot;00F808D1&quot;/&gt;&lt;wsp:rsid wsp:val=&quot;00F8201A&quot;/&gt;&lt;wsp:rsid wsp:val=&quot;00F839EC&quot;/&gt;&lt;wsp:rsid wsp:val=&quot;00F857F2&quot;/&gt;&lt;wsp:rsid wsp:val=&quot;00F878D6&quot;/&gt;&lt;wsp:rsid wsp:val=&quot;00F87B09&quot;/&gt;&lt;wsp:rsid wsp:val=&quot;00F909A6&quot;/&gt;&lt;wsp:rsid wsp:val=&quot;00F910AD&quot;/&gt;&lt;wsp:rsid wsp:val=&quot;00F9247C&quot;/&gt;&lt;wsp:rsid wsp:val=&quot;00F9257C&quot;/&gt;&lt;wsp:rsid wsp:val=&quot;00F9496C&quot;/&gt;&lt;wsp:rsid wsp:val=&quot;00F96DA6&quot;/&gt;&lt;wsp:rsid wsp:val=&quot;00F970FC&quot;/&gt;&lt;wsp:rsid wsp:val=&quot;00F97379&quot;/&gt;&lt;wsp:rsid wsp:val=&quot;00F97EDB&quot;/&gt;&lt;wsp:rsid wsp:val=&quot;00FA156C&quot;/&gt;&lt;wsp:rsid wsp:val=&quot;00FA21AB&quot;/&gt;&lt;wsp:rsid wsp:val=&quot;00FA39B8&quot;/&gt;&lt;wsp:rsid wsp:val=&quot;00FA3BB8&quot;/&gt;&lt;wsp:rsid wsp:val=&quot;00FA6224&quot;/&gt;&lt;wsp:rsid wsp:val=&quot;00FA62BF&quot;/&gt;&lt;wsp:rsid wsp:val=&quot;00FA6965&quot;/&gt;&lt;wsp:rsid wsp:val=&quot;00FA6BDA&quot;/&gt;&lt;wsp:rsid wsp:val=&quot;00FA727D&quot;/&gt;&lt;wsp:rsid wsp:val=&quot;00FB05CB&quot;/&gt;&lt;wsp:rsid wsp:val=&quot;00FB2EE6&quot;/&gt;&lt;wsp:rsid wsp:val=&quot;00FB456D&quot;/&gt;&lt;wsp:rsid wsp:val=&quot;00FB610F&quot;/&gt;&lt;wsp:rsid wsp:val=&quot;00FB6FA5&quot;/&gt;&lt;wsp:rsid wsp:val=&quot;00FB74B9&quot;/&gt;&lt;wsp:rsid wsp:val=&quot;00FC0D06&quot;/&gt;&lt;wsp:rsid wsp:val=&quot;00FC10CF&quot;/&gt;&lt;wsp:rsid wsp:val=&quot;00FC1911&quot;/&gt;&lt;wsp:rsid wsp:val=&quot;00FC34D1&quot;/&gt;&lt;wsp:rsid wsp:val=&quot;00FC3966&quot;/&gt;&lt;wsp:rsid wsp:val=&quot;00FD0615&quot;/&gt;&lt;wsp:rsid wsp:val=&quot;00FD1F84&quot;/&gt;&lt;wsp:rsid wsp:val=&quot;00FD2639&quot;/&gt;&lt;wsp:rsid wsp:val=&quot;00FD2B6C&quot;/&gt;&lt;wsp:rsid wsp:val=&quot;00FD47B7&quot;/&gt;&lt;wsp:rsid wsp:val=&quot;00FD5C92&quot;/&gt;&lt;wsp:rsid wsp:val=&quot;00FD669E&quot;/&gt;&lt;wsp:rsid wsp:val=&quot;00FD6A99&quot;/&gt;&lt;wsp:rsid wsp:val=&quot;00FE2BC4&quot;/&gt;&lt;wsp:rsid wsp:val=&quot;00FE541D&quot;/&gt;&lt;wsp:rsid wsp:val=&quot;00FE6414&quot;/&gt;&lt;wsp:rsid wsp:val=&quot;00FE7719&quot;/&gt;&lt;wsp:rsid wsp:val=&quot;00FE7E29&quot;/&gt;&lt;wsp:rsid wsp:val=&quot;00FF1F53&quot;/&gt;&lt;wsp:rsid wsp:val=&quot;00FF21A7&quot;/&gt;&lt;wsp:rsid wsp:val=&quot;00FF2A67&quot;/&gt;&lt;wsp:rsid wsp:val=&quot;00FF3A57&quot;/&gt;&lt;wsp:rsid wsp:val=&quot;00FF4CE6&quot;/&gt;&lt;wsp:rsid wsp:val=&quot;00FF5167&quot;/&gt;&lt;wsp:rsid wsp:val=&quot;00FF568F&quot;/&gt;&lt;/wsp:rsids&gt;&lt;/w:docPr&gt;&lt;w:body&gt;&lt;wx:sect&gt;&lt;w:p wsp:rsidR=&quot;00000000&quot; wsp:rsidRDefault=&quot;00152769&quot; wsp:rsidP=&quot;0015276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m:rPr&gt;&lt;m:nor/&gt;&lt;/m:rPr&gt;&lt;w:rPr&gt;&lt;w:rFonts w:ascii=&quot;Cambria Math&quot; w:h-ansi=&quot;Cambria Math&quot;/&gt;&lt;wx:font wx:val=&quot;Cambria Math&quot;/&gt;&lt;/w:rPr&gt;&lt;m:t&gt;RNTI&lt;/m:t&gt;&lt;/m:r&gt;&lt;/m:sub&gt;&lt;/m:sSub&gt;&lt;m:r&gt;&lt;w:rPr&gt;&lt;w:rFonts w:ascii=&quot;Cambria Math&quot; w:h-ansi=&quot;Cambria Math&quot;/&gt;&lt;wx:font wx:val=&quot;Cambria Math&quot;/&gt;&lt;w:i/&gt;&lt;/w:rPr&gt;&lt;m:t&gt;=0&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6" o:title="" chromakey="white"/>
                </v:shape>
              </w:pict>
            </w:r>
            <w:r>
              <w:fldChar w:fldCharType="end"/>
            </w:r>
          </w:p>
        </w:tc>
        <w:tc>
          <w:tcPr>
            <w:tcW w:w="2352" w:type="dxa"/>
            <w:tcBorders>
              <w:top w:val="single" w:sz="6" w:space="0" w:color="auto"/>
              <w:left w:val="single" w:sz="6" w:space="0" w:color="auto"/>
              <w:bottom w:val="single" w:sz="6" w:space="0" w:color="auto"/>
              <w:right w:val="single" w:sz="6" w:space="0" w:color="auto"/>
            </w:tcBorders>
          </w:tcPr>
          <w:p w14:paraId="035F1E18" w14:textId="77777777" w:rsidR="004D3FFD" w:rsidRDefault="002C252C">
            <w:pPr>
              <w:pStyle w:val="TAC"/>
            </w:pPr>
            <w:r>
              <w:t>QPSK</w:t>
            </w:r>
          </w:p>
        </w:tc>
      </w:tr>
    </w:tbl>
    <w:p w14:paraId="1B7E77F2" w14:textId="77777777" w:rsidR="004D3FFD" w:rsidRDefault="004D3FFD"/>
    <w:p w14:paraId="5DCC3C94" w14:textId="77777777" w:rsidR="004D3FFD" w:rsidRDefault="002C252C">
      <w:pPr>
        <w:pStyle w:val="Heading5"/>
      </w:pPr>
      <w:bookmarkStart w:id="932" w:name="_Toc75508134"/>
      <w:bookmarkStart w:id="933" w:name="_Toc89939738"/>
      <w:bookmarkStart w:id="934" w:name="_Toc82429487"/>
      <w:bookmarkStart w:id="935" w:name="_Toc76541598"/>
      <w:bookmarkStart w:id="936" w:name="_Toc6749"/>
      <w:bookmarkStart w:id="937" w:name="_Toc98754064"/>
      <w:bookmarkStart w:id="938" w:name="_Toc75815873"/>
      <w:bookmarkStart w:id="939" w:name="_Toc19711"/>
      <w:bookmarkStart w:id="940" w:name="_Toc76541031"/>
      <w:bookmarkStart w:id="941" w:name="_Toc75333942"/>
      <w:bookmarkStart w:id="942" w:name="_Toc121818349"/>
      <w:bookmarkStart w:id="943" w:name="_Toc121818573"/>
      <w:bookmarkStart w:id="944" w:name="_Toc124158328"/>
      <w:bookmarkStart w:id="945" w:name="_Toc130558396"/>
      <w:bookmarkStart w:id="946" w:name="_Toc137467121"/>
      <w:bookmarkStart w:id="947" w:name="_Toc138884767"/>
      <w:bookmarkStart w:id="948" w:name="_Toc138884991"/>
      <w:bookmarkStart w:id="949" w:name="_Toc145511202"/>
      <w:bookmarkStart w:id="950" w:name="_Toc155475679"/>
      <w:r>
        <w:t>4.9.2.3.2</w:t>
      </w:r>
      <w:r>
        <w:tab/>
        <w:t>FR2 test model 2 (RUL-</w:t>
      </w:r>
      <w:r>
        <w:rPr>
          <w:rFonts w:hint="eastAsia"/>
          <w:lang w:eastAsia="zh-CN"/>
        </w:rPr>
        <w:t>FR2-</w:t>
      </w:r>
      <w:r>
        <w:t>TM2)</w:t>
      </w:r>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p>
    <w:p w14:paraId="7F3CE668" w14:textId="77777777" w:rsidR="004D3FFD" w:rsidRDefault="002C252C">
      <w:pPr>
        <w:rPr>
          <w:lang w:eastAsia="ko-KR"/>
        </w:rPr>
      </w:pPr>
      <w:r>
        <w:rPr>
          <w:lang w:eastAsia="ko-KR"/>
        </w:rPr>
        <w:t>This model shall be used for tests on:</w:t>
      </w:r>
    </w:p>
    <w:p w14:paraId="72F47EAD" w14:textId="77777777" w:rsidR="00D67B29" w:rsidRDefault="00D67B29" w:rsidP="00D67B29">
      <w:pPr>
        <w:pStyle w:val="B1"/>
      </w:pPr>
      <w:r>
        <w:t>-</w:t>
      </w:r>
      <w:r>
        <w:tab/>
        <w:t>Uplink OTA repeater EVM of single PRB allocation (at lower PSD TX power limit at min power)</w:t>
      </w:r>
    </w:p>
    <w:p w14:paraId="2B7EF335" w14:textId="5DCD7E46" w:rsidR="004D3FFD" w:rsidRDefault="00D67B29" w:rsidP="00D67B29">
      <w:pPr>
        <w:pStyle w:val="B1"/>
      </w:pPr>
      <w:r>
        <w:t>-</w:t>
      </w:r>
      <w:r>
        <w:tab/>
        <w:t>OTA frequency stability (at lower PSD TX power limit at min power)</w:t>
      </w:r>
    </w:p>
    <w:p w14:paraId="4044F865" w14:textId="77777777" w:rsidR="004D3FFD" w:rsidRDefault="002C252C">
      <w:r>
        <w:t>Common physical channel parameters are defined in clause 4.9.2.3. Specific physical channel parameters for RUL-FR2-TM</w:t>
      </w:r>
      <w:r>
        <w:rPr>
          <w:rFonts w:hint="eastAsia"/>
          <w:lang w:eastAsia="zh-CN"/>
        </w:rPr>
        <w:t>2</w:t>
      </w:r>
      <w:r>
        <w:t xml:space="preserve"> are defined in table 4.9.2.3.</w:t>
      </w:r>
      <w:r>
        <w:rPr>
          <w:rFonts w:hint="eastAsia"/>
          <w:lang w:eastAsia="zh-CN"/>
        </w:rPr>
        <w:t>2</w:t>
      </w:r>
      <w:r>
        <w:t>-1 for 64QAM. For 16QAM and QPSK, specific physical channel parameters for RUL-FR2-TM2 are defined in table 4.9.2.3.2-1 with 64QAM PUSCH PRB replaced with selected modulation order PUSCH PRB according to the corresponding test procedure.</w:t>
      </w:r>
    </w:p>
    <w:p w14:paraId="30FA00C0" w14:textId="77777777" w:rsidR="004D3FFD" w:rsidRDefault="002C252C">
      <w:pPr>
        <w:pStyle w:val="TH"/>
        <w:rPr>
          <w:lang w:eastAsia="zh-CN"/>
        </w:rPr>
      </w:pPr>
      <w:r>
        <w:rPr>
          <w:lang w:eastAsia="zh-CN"/>
        </w:rPr>
        <w:t>Table 4.9.2.3.2-1: Specific physical channel parameters of RUL-FR2-TM2</w:t>
      </w:r>
    </w:p>
    <w:tbl>
      <w:tblPr>
        <w:tblW w:w="0" w:type="auto"/>
        <w:jc w:val="center"/>
        <w:tblLayout w:type="fixed"/>
        <w:tblCellMar>
          <w:left w:w="28" w:type="dxa"/>
        </w:tblCellMar>
        <w:tblLook w:val="04A0" w:firstRow="1" w:lastRow="0" w:firstColumn="1" w:lastColumn="0" w:noHBand="0" w:noVBand="1"/>
      </w:tblPr>
      <w:tblGrid>
        <w:gridCol w:w="3640"/>
        <w:gridCol w:w="5988"/>
      </w:tblGrid>
      <w:tr w:rsidR="004D3FFD" w14:paraId="107F2CBB" w14:textId="77777777">
        <w:trPr>
          <w:cantSplit/>
          <w:jc w:val="center"/>
        </w:trPr>
        <w:tc>
          <w:tcPr>
            <w:tcW w:w="3640" w:type="dxa"/>
            <w:tcBorders>
              <w:top w:val="single" w:sz="6" w:space="0" w:color="auto"/>
              <w:left w:val="single" w:sz="6" w:space="0" w:color="auto"/>
              <w:bottom w:val="single" w:sz="6" w:space="0" w:color="auto"/>
              <w:right w:val="single" w:sz="4" w:space="0" w:color="auto"/>
            </w:tcBorders>
          </w:tcPr>
          <w:p w14:paraId="01FB9939" w14:textId="77777777" w:rsidR="004D3FFD" w:rsidRDefault="002C252C">
            <w:pPr>
              <w:pStyle w:val="TAH"/>
            </w:pPr>
            <w:r>
              <w:t>Parameter</w:t>
            </w:r>
          </w:p>
        </w:tc>
        <w:tc>
          <w:tcPr>
            <w:tcW w:w="5988" w:type="dxa"/>
            <w:tcBorders>
              <w:top w:val="single" w:sz="4" w:space="0" w:color="auto"/>
              <w:left w:val="single" w:sz="4" w:space="0" w:color="auto"/>
              <w:bottom w:val="single" w:sz="4" w:space="0" w:color="auto"/>
              <w:right w:val="single" w:sz="4" w:space="0" w:color="auto"/>
            </w:tcBorders>
          </w:tcPr>
          <w:p w14:paraId="2C31E086" w14:textId="77777777" w:rsidR="004D3FFD" w:rsidRDefault="002C252C">
            <w:pPr>
              <w:pStyle w:val="TAH"/>
            </w:pPr>
            <w:r>
              <w:rPr>
                <w:rFonts w:hint="eastAsia"/>
                <w:lang w:eastAsia="zh-CN"/>
              </w:rPr>
              <w:t>Value</w:t>
            </w:r>
          </w:p>
        </w:tc>
      </w:tr>
      <w:tr w:rsidR="004D3FFD" w14:paraId="00A05D43" w14:textId="77777777">
        <w:trPr>
          <w:cantSplit/>
          <w:jc w:val="center"/>
        </w:trPr>
        <w:tc>
          <w:tcPr>
            <w:tcW w:w="3640" w:type="dxa"/>
            <w:tcBorders>
              <w:top w:val="single" w:sz="6" w:space="0" w:color="auto"/>
              <w:left w:val="single" w:sz="6" w:space="0" w:color="auto"/>
              <w:bottom w:val="single" w:sz="6" w:space="0" w:color="auto"/>
              <w:right w:val="single" w:sz="6" w:space="0" w:color="auto"/>
            </w:tcBorders>
          </w:tcPr>
          <w:p w14:paraId="79E3C750" w14:textId="77777777" w:rsidR="004D3FFD" w:rsidRDefault="002C252C">
            <w:pPr>
              <w:pStyle w:val="TAL"/>
            </w:pPr>
            <w:r>
              <w:t xml:space="preserve"># of 64QAM PUSCH PRBs </w:t>
            </w:r>
          </w:p>
        </w:tc>
        <w:tc>
          <w:tcPr>
            <w:tcW w:w="5988" w:type="dxa"/>
            <w:tcBorders>
              <w:top w:val="single" w:sz="6" w:space="0" w:color="auto"/>
              <w:left w:val="single" w:sz="6" w:space="0" w:color="auto"/>
              <w:bottom w:val="single" w:sz="6" w:space="0" w:color="auto"/>
              <w:right w:val="single" w:sz="6" w:space="0" w:color="auto"/>
            </w:tcBorders>
          </w:tcPr>
          <w:p w14:paraId="32624FE9" w14:textId="77777777" w:rsidR="004D3FFD" w:rsidRDefault="002C252C">
            <w:pPr>
              <w:pStyle w:val="TAL"/>
            </w:pPr>
            <w:r>
              <w:t>1</w:t>
            </w:r>
          </w:p>
        </w:tc>
      </w:tr>
      <w:tr w:rsidR="004D3FFD" w14:paraId="7F86D58D" w14:textId="77777777">
        <w:trPr>
          <w:cantSplit/>
          <w:jc w:val="center"/>
        </w:trPr>
        <w:tc>
          <w:tcPr>
            <w:tcW w:w="3640" w:type="dxa"/>
            <w:tcBorders>
              <w:top w:val="single" w:sz="6" w:space="0" w:color="auto"/>
              <w:left w:val="single" w:sz="6" w:space="0" w:color="auto"/>
              <w:bottom w:val="single" w:sz="6" w:space="0" w:color="auto"/>
              <w:right w:val="single" w:sz="6" w:space="0" w:color="auto"/>
            </w:tcBorders>
          </w:tcPr>
          <w:p w14:paraId="23268EFC" w14:textId="77777777" w:rsidR="004D3FFD" w:rsidRDefault="002C252C">
            <w:pPr>
              <w:pStyle w:val="TAL"/>
            </w:pPr>
            <w:r>
              <w:t xml:space="preserve">Level of boosting (dB) </w:t>
            </w:r>
          </w:p>
        </w:tc>
        <w:tc>
          <w:tcPr>
            <w:tcW w:w="5988" w:type="dxa"/>
            <w:tcBorders>
              <w:top w:val="single" w:sz="6" w:space="0" w:color="auto"/>
              <w:left w:val="single" w:sz="6" w:space="0" w:color="auto"/>
              <w:bottom w:val="single" w:sz="6" w:space="0" w:color="auto"/>
              <w:right w:val="single" w:sz="6" w:space="0" w:color="auto"/>
            </w:tcBorders>
          </w:tcPr>
          <w:p w14:paraId="19482381" w14:textId="77777777" w:rsidR="004D3FFD" w:rsidRDefault="002C252C">
            <w:pPr>
              <w:pStyle w:val="TAL"/>
            </w:pPr>
            <w:r>
              <w:t>0</w:t>
            </w:r>
          </w:p>
        </w:tc>
      </w:tr>
      <w:tr w:rsidR="004D3FFD" w14:paraId="72DA5CEB" w14:textId="77777777">
        <w:trPr>
          <w:cantSplit/>
          <w:jc w:val="center"/>
        </w:trPr>
        <w:tc>
          <w:tcPr>
            <w:tcW w:w="3640" w:type="dxa"/>
            <w:tcBorders>
              <w:top w:val="single" w:sz="6" w:space="0" w:color="auto"/>
              <w:left w:val="single" w:sz="6" w:space="0" w:color="auto"/>
              <w:bottom w:val="single" w:sz="6" w:space="0" w:color="auto"/>
              <w:right w:val="single" w:sz="6" w:space="0" w:color="auto"/>
            </w:tcBorders>
          </w:tcPr>
          <w:p w14:paraId="72BB87EE" w14:textId="77777777" w:rsidR="004D3FFD" w:rsidRDefault="002C252C">
            <w:pPr>
              <w:pStyle w:val="TAL"/>
            </w:pPr>
            <w:r>
              <w:t>Location of 64QAM PRB</w:t>
            </w:r>
          </w:p>
        </w:tc>
        <w:tc>
          <w:tcPr>
            <w:tcW w:w="5988" w:type="dxa"/>
            <w:tcBorders>
              <w:top w:val="single" w:sz="6" w:space="0" w:color="auto"/>
              <w:left w:val="single" w:sz="6" w:space="0" w:color="auto"/>
              <w:bottom w:val="single" w:sz="6" w:space="0" w:color="auto"/>
              <w:right w:val="single" w:sz="6" w:space="0" w:color="auto"/>
            </w:tcBorders>
          </w:tcPr>
          <w:tbl>
            <w:tblPr>
              <w:tblW w:w="5762" w:type="dxa"/>
              <w:tblLayout w:type="fixed"/>
              <w:tblLook w:val="04A0" w:firstRow="1" w:lastRow="0" w:firstColumn="1" w:lastColumn="0" w:noHBand="0" w:noVBand="1"/>
            </w:tblPr>
            <w:tblGrid>
              <w:gridCol w:w="1009"/>
              <w:gridCol w:w="1710"/>
              <w:gridCol w:w="3043"/>
            </w:tblGrid>
            <w:tr w:rsidR="004D3FFD" w14:paraId="136A5CA8" w14:textId="77777777">
              <w:tc>
                <w:tcPr>
                  <w:tcW w:w="1009" w:type="dxa"/>
                </w:tcPr>
                <w:p w14:paraId="1F5AA7E1" w14:textId="77777777" w:rsidR="004D3FFD" w:rsidRDefault="002C252C">
                  <w:pPr>
                    <w:pStyle w:val="TAL"/>
                  </w:pPr>
                  <w:r>
                    <w:t>Slot</w:t>
                  </w:r>
                </w:p>
              </w:tc>
              <w:tc>
                <w:tcPr>
                  <w:tcW w:w="1710" w:type="dxa"/>
                </w:tcPr>
                <w:p w14:paraId="73E7244C" w14:textId="77777777" w:rsidR="004D3FFD" w:rsidRDefault="002C252C">
                  <w:pPr>
                    <w:pStyle w:val="TAL"/>
                  </w:pPr>
                  <w:r>
                    <w:t>RB</w:t>
                  </w:r>
                </w:p>
              </w:tc>
              <w:tc>
                <w:tcPr>
                  <w:tcW w:w="3043" w:type="dxa"/>
                </w:tcPr>
                <w:p w14:paraId="05687558" w14:textId="77777777" w:rsidR="004D3FFD" w:rsidRDefault="002C252C">
                  <w:pPr>
                    <w:pStyle w:val="TAL"/>
                  </w:pPr>
                  <w:r>
                    <w:t>n</w:t>
                  </w:r>
                </w:p>
              </w:tc>
            </w:tr>
            <w:tr w:rsidR="004D3FFD" w14:paraId="0E858F57" w14:textId="77777777">
              <w:tc>
                <w:tcPr>
                  <w:tcW w:w="1009" w:type="dxa"/>
                </w:tcPr>
                <w:p w14:paraId="72714888" w14:textId="77777777" w:rsidR="004D3FFD" w:rsidRDefault="002C252C">
                  <w:pPr>
                    <w:pStyle w:val="TAL"/>
                  </w:pPr>
                  <w:r>
                    <w:t>3</w:t>
                  </w:r>
                  <w:r>
                    <w:rPr>
                      <w:i/>
                    </w:rPr>
                    <w:t>n</w:t>
                  </w:r>
                </w:p>
              </w:tc>
              <w:tc>
                <w:tcPr>
                  <w:tcW w:w="1710" w:type="dxa"/>
                </w:tcPr>
                <w:p w14:paraId="7EF88FC0" w14:textId="77777777" w:rsidR="004D3FFD" w:rsidRDefault="002C252C">
                  <w:pPr>
                    <w:pStyle w:val="TAL"/>
                  </w:pPr>
                  <w:r>
                    <w:t>0</w:t>
                  </w:r>
                </w:p>
              </w:tc>
              <w:tc>
                <w:tcPr>
                  <w:tcW w:w="3043" w:type="dxa"/>
                </w:tcPr>
                <w:p w14:paraId="20AFACD1" w14:textId="77777777" w:rsidR="004D3FFD" w:rsidRDefault="002C252C">
                  <w:pPr>
                    <w:pStyle w:val="TAL"/>
                  </w:pPr>
                  <m:oMathPara>
                    <m:oMath>
                      <m:r>
                        <w:rPr>
                          <w:rFonts w:ascii="Cambria Math" w:hAnsi="Cambria Math"/>
                        </w:rPr>
                        <m:t>n</m:t>
                      </m:r>
                      <m:r>
                        <m:rPr>
                          <m:sty m:val="p"/>
                        </m:rPr>
                        <w:rPr>
                          <w:rFonts w:ascii="Cambria Math" w:hAnsi="Cambria Math"/>
                        </w:rPr>
                        <m:t>=0,…,</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10×</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num>
                            <m:den>
                              <m:r>
                                <m:rPr>
                                  <m:sty m:val="p"/>
                                </m:rPr>
                                <w:rPr>
                                  <w:rFonts w:ascii="Cambria Math" w:hAnsi="Cambria Math"/>
                                </w:rPr>
                                <m:t>3</m:t>
                              </m:r>
                            </m:den>
                          </m:f>
                        </m:e>
                      </m:d>
                      <m:r>
                        <m:rPr>
                          <m:sty m:val="p"/>
                        </m:rPr>
                        <w:rPr>
                          <w:rFonts w:ascii="Cambria Math" w:hAnsi="Cambria Math"/>
                        </w:rPr>
                        <m:t>-1</m:t>
                      </m:r>
                    </m:oMath>
                  </m:oMathPara>
                </w:p>
              </w:tc>
            </w:tr>
            <w:tr w:rsidR="004D3FFD" w14:paraId="0B9FDF93" w14:textId="77777777">
              <w:tc>
                <w:tcPr>
                  <w:tcW w:w="1009" w:type="dxa"/>
                </w:tcPr>
                <w:p w14:paraId="34D8C609" w14:textId="77777777" w:rsidR="004D3FFD" w:rsidRDefault="002C252C">
                  <w:pPr>
                    <w:pStyle w:val="TAL"/>
                  </w:pPr>
                  <w:r>
                    <w:t>3</w:t>
                  </w:r>
                  <w:r>
                    <w:rPr>
                      <w:i/>
                    </w:rPr>
                    <w:t>n</w:t>
                  </w:r>
                  <w:r>
                    <w:t>+1</w:t>
                  </w:r>
                </w:p>
              </w:tc>
              <w:tc>
                <w:tcPr>
                  <w:tcW w:w="1710" w:type="dxa"/>
                </w:tcPr>
                <w:p w14:paraId="7B322168" w14:textId="77777777" w:rsidR="004D3FFD" w:rsidRDefault="00000000">
                  <w:pPr>
                    <w:pStyle w:val="TAL"/>
                  </w:pPr>
                  <m:oMathPara>
                    <m:oMath>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RB</m:t>
                                  </m:r>
                                </m:sub>
                              </m:sSub>
                            </m:num>
                            <m:den>
                              <m:r>
                                <m:rPr>
                                  <m:sty m:val="p"/>
                                </m:rPr>
                                <w:rPr>
                                  <w:rFonts w:ascii="Cambria Math" w:hAnsi="Cambria Math"/>
                                </w:rPr>
                                <m:t>2</m:t>
                              </m:r>
                            </m:den>
                          </m:f>
                        </m:e>
                      </m:d>
                    </m:oMath>
                  </m:oMathPara>
                </w:p>
              </w:tc>
              <w:tc>
                <w:tcPr>
                  <w:tcW w:w="3043" w:type="dxa"/>
                </w:tcPr>
                <w:p w14:paraId="4D388053" w14:textId="77777777" w:rsidR="004D3FFD" w:rsidRDefault="002C252C">
                  <w:pPr>
                    <w:pStyle w:val="TAL"/>
                  </w:pPr>
                  <m:oMathPara>
                    <m:oMath>
                      <m:r>
                        <w:rPr>
                          <w:rFonts w:ascii="Cambria Math" w:hAnsi="Cambria Math"/>
                        </w:rPr>
                        <m:t>n</m:t>
                      </m:r>
                      <m:r>
                        <m:rPr>
                          <m:sty m:val="p"/>
                        </m:rPr>
                        <w:rPr>
                          <w:rFonts w:ascii="Cambria Math" w:hAnsi="Cambria Math"/>
                        </w:rPr>
                        <m:t>=0,…,</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10×</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-1</m:t>
                              </m:r>
                            </m:num>
                            <m:den>
                              <m:r>
                                <m:rPr>
                                  <m:sty m:val="p"/>
                                </m:rPr>
                                <w:rPr>
                                  <w:rFonts w:ascii="Cambria Math" w:hAnsi="Cambria Math"/>
                                </w:rPr>
                                <m:t>3</m:t>
                              </m:r>
                            </m:den>
                          </m:f>
                        </m:e>
                      </m:d>
                      <m:r>
                        <m:rPr>
                          <m:sty m:val="p"/>
                        </m:rPr>
                        <w:rPr>
                          <w:rFonts w:ascii="Cambria Math" w:hAnsi="Cambria Math"/>
                        </w:rPr>
                        <m:t>-1</m:t>
                      </m:r>
                    </m:oMath>
                  </m:oMathPara>
                </w:p>
              </w:tc>
            </w:tr>
            <w:tr w:rsidR="004D3FFD" w14:paraId="6BBFB355" w14:textId="77777777">
              <w:tc>
                <w:tcPr>
                  <w:tcW w:w="1009" w:type="dxa"/>
                </w:tcPr>
                <w:p w14:paraId="0F50C1B4" w14:textId="77777777" w:rsidR="004D3FFD" w:rsidRDefault="002C252C">
                  <w:pPr>
                    <w:pStyle w:val="TAL"/>
                  </w:pPr>
                  <w:r>
                    <w:t>3</w:t>
                  </w:r>
                  <w:r>
                    <w:rPr>
                      <w:i/>
                    </w:rPr>
                    <w:t>n</w:t>
                  </w:r>
                  <w:r>
                    <w:t>+2</w:t>
                  </w:r>
                </w:p>
              </w:tc>
              <w:tc>
                <w:tcPr>
                  <w:tcW w:w="1710" w:type="dxa"/>
                </w:tcPr>
                <w:p w14:paraId="2823CBD1" w14:textId="77777777" w:rsidR="004D3FFD" w:rsidRDefault="00000000">
                  <w:pPr>
                    <w:pStyle w:val="TAL"/>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c>
                <w:tcPr>
                  <w:tcW w:w="3043" w:type="dxa"/>
                </w:tcPr>
                <w:p w14:paraId="004ED7F6" w14:textId="77777777" w:rsidR="004D3FFD" w:rsidRDefault="002C252C">
                  <w:pPr>
                    <w:pStyle w:val="TAL"/>
                  </w:pPr>
                  <m:oMathPara>
                    <m:oMath>
                      <m:r>
                        <w:rPr>
                          <w:rFonts w:ascii="Cambria Math" w:hAnsi="Cambria Math"/>
                        </w:rPr>
                        <m:t>n</m:t>
                      </m:r>
                      <m:r>
                        <m:rPr>
                          <m:sty m:val="p"/>
                        </m:rPr>
                        <w:rPr>
                          <w:rFonts w:ascii="Cambria Math" w:hAnsi="Cambria Math"/>
                        </w:rPr>
                        <m:t>=0,…,</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10×</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-2</m:t>
                              </m:r>
                            </m:num>
                            <m:den>
                              <m:r>
                                <m:rPr>
                                  <m:sty m:val="p"/>
                                </m:rPr>
                                <w:rPr>
                                  <w:rFonts w:ascii="Cambria Math" w:hAnsi="Cambria Math"/>
                                </w:rPr>
                                <m:t>3</m:t>
                              </m:r>
                            </m:den>
                          </m:f>
                        </m:e>
                      </m:d>
                      <m:r>
                        <m:rPr>
                          <m:sty m:val="p"/>
                        </m:rPr>
                        <w:rPr>
                          <w:rFonts w:ascii="Cambria Math" w:hAnsi="Cambria Math"/>
                        </w:rPr>
                        <m:t>-1</m:t>
                      </m:r>
                    </m:oMath>
                  </m:oMathPara>
                </w:p>
              </w:tc>
            </w:tr>
          </w:tbl>
          <w:p w14:paraId="344FC236" w14:textId="77777777" w:rsidR="004D3FFD" w:rsidRDefault="004D3FFD">
            <w:pPr>
              <w:pStyle w:val="TAL"/>
              <w:rPr>
                <w:lang w:eastAsia="zh-CN"/>
              </w:rPr>
            </w:pPr>
          </w:p>
        </w:tc>
      </w:tr>
      <w:tr w:rsidR="004D3FFD" w14:paraId="45FEF58C" w14:textId="77777777">
        <w:trPr>
          <w:cantSplit/>
          <w:jc w:val="center"/>
        </w:trPr>
        <w:tc>
          <w:tcPr>
            <w:tcW w:w="3640" w:type="dxa"/>
            <w:tcBorders>
              <w:top w:val="single" w:sz="6" w:space="0" w:color="auto"/>
              <w:left w:val="single" w:sz="6" w:space="0" w:color="auto"/>
              <w:bottom w:val="single" w:sz="6" w:space="0" w:color="auto"/>
              <w:right w:val="single" w:sz="6" w:space="0" w:color="auto"/>
            </w:tcBorders>
          </w:tcPr>
          <w:p w14:paraId="3E2B9244" w14:textId="77777777" w:rsidR="004D3FFD" w:rsidRDefault="002C252C">
            <w:pPr>
              <w:pStyle w:val="TAL"/>
            </w:pPr>
            <w:r>
              <w:t># of PUSCH PRBs which are not allocated</w:t>
            </w:r>
          </w:p>
        </w:tc>
        <w:tc>
          <w:tcPr>
            <w:tcW w:w="5988" w:type="dxa"/>
            <w:tcBorders>
              <w:top w:val="single" w:sz="6" w:space="0" w:color="auto"/>
              <w:left w:val="single" w:sz="6" w:space="0" w:color="auto"/>
              <w:bottom w:val="single" w:sz="6" w:space="0" w:color="auto"/>
              <w:right w:val="single" w:sz="6" w:space="0" w:color="auto"/>
            </w:tcBorders>
          </w:tcPr>
          <w:p w14:paraId="28970DF3" w14:textId="77777777" w:rsidR="004D3FFD" w:rsidRDefault="00000000">
            <w:pPr>
              <w:pStyle w:val="TAL"/>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r>
    </w:tbl>
    <w:p w14:paraId="611EE6A1" w14:textId="77777777" w:rsidR="004D3FFD" w:rsidRDefault="004D3FFD"/>
    <w:p w14:paraId="7982A878" w14:textId="77777777" w:rsidR="004D3FFD" w:rsidRDefault="002C252C">
      <w:pPr>
        <w:pStyle w:val="Heading5"/>
      </w:pPr>
      <w:bookmarkStart w:id="951" w:name="_Toc14935"/>
      <w:bookmarkStart w:id="952" w:name="_Toc75508135"/>
      <w:bookmarkStart w:id="953" w:name="_Toc89939739"/>
      <w:bookmarkStart w:id="954" w:name="_Toc98754065"/>
      <w:bookmarkStart w:id="955" w:name="_Toc3937"/>
      <w:bookmarkStart w:id="956" w:name="_Toc82429488"/>
      <w:bookmarkStart w:id="957" w:name="_Toc76541032"/>
      <w:bookmarkStart w:id="958" w:name="_Toc75333943"/>
      <w:bookmarkStart w:id="959" w:name="_Toc76541599"/>
      <w:bookmarkStart w:id="960" w:name="_Toc75815874"/>
      <w:bookmarkStart w:id="961" w:name="_Toc121818350"/>
      <w:bookmarkStart w:id="962" w:name="_Toc121818574"/>
      <w:bookmarkStart w:id="963" w:name="_Toc124158329"/>
      <w:bookmarkStart w:id="964" w:name="_Toc130558397"/>
      <w:bookmarkStart w:id="965" w:name="_Toc137467122"/>
      <w:bookmarkStart w:id="966" w:name="_Toc138884768"/>
      <w:bookmarkStart w:id="967" w:name="_Toc138884992"/>
      <w:bookmarkStart w:id="968" w:name="_Toc145511203"/>
      <w:bookmarkStart w:id="969" w:name="_Toc155475680"/>
      <w:r>
        <w:t>4.9.2.3.2a</w:t>
      </w:r>
      <w:r>
        <w:tab/>
        <w:t>FR2 test model 2a (RUL-</w:t>
      </w:r>
      <w:r>
        <w:rPr>
          <w:lang w:eastAsia="zh-CN"/>
        </w:rPr>
        <w:t>FR2-</w:t>
      </w:r>
      <w:r>
        <w:t>TM2a)</w:t>
      </w:r>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p>
    <w:p w14:paraId="48EFA4F9" w14:textId="77777777" w:rsidR="00D67B29" w:rsidRDefault="00D67B29" w:rsidP="00D67B29">
      <w:pPr>
        <w:rPr>
          <w:lang w:eastAsia="ko-KR"/>
        </w:rPr>
      </w:pPr>
      <w:r>
        <w:rPr>
          <w:lang w:eastAsia="ko-KR"/>
        </w:rPr>
        <w:t>This model shall be used for tests on:</w:t>
      </w:r>
    </w:p>
    <w:p w14:paraId="2C98BE4C" w14:textId="77777777" w:rsidR="00D67B29" w:rsidRDefault="00D67B29" w:rsidP="00D67B29">
      <w:pPr>
        <w:pStyle w:val="B1"/>
      </w:pPr>
      <w:r>
        <w:t>-</w:t>
      </w:r>
      <w:r>
        <w:tab/>
        <w:t>Uplink OTA repeater EVM of single PRB allocation (at lower PSD TX power limit at min power)</w:t>
      </w:r>
    </w:p>
    <w:p w14:paraId="045CCC1A" w14:textId="48582C0C" w:rsidR="004D3FFD" w:rsidRDefault="00D67B29" w:rsidP="00D67B29">
      <w:pPr>
        <w:pStyle w:val="B1"/>
      </w:pPr>
      <w:r>
        <w:t>-</w:t>
      </w:r>
      <w:r>
        <w:tab/>
        <w:t>OTA frequency stability (at lower PSD TX power limit at min power)</w:t>
      </w:r>
    </w:p>
    <w:p w14:paraId="770EBA76" w14:textId="77777777" w:rsidR="004D3FFD" w:rsidRDefault="002C252C">
      <w:r>
        <w:t>Common physical channel parameters are defined in clause 4.9.2.3. Specific physical channel parameters for RUL-FR</w:t>
      </w:r>
      <w:r>
        <w:rPr>
          <w:lang w:eastAsia="zh-CN"/>
        </w:rPr>
        <w:t>2</w:t>
      </w:r>
      <w:r>
        <w:t>-TM</w:t>
      </w:r>
      <w:r>
        <w:rPr>
          <w:lang w:eastAsia="zh-CN"/>
        </w:rPr>
        <w:t>2a</w:t>
      </w:r>
      <w:r>
        <w:t xml:space="preserve"> are defined in table 4.9.2.3.</w:t>
      </w:r>
      <w:r>
        <w:rPr>
          <w:lang w:eastAsia="zh-CN"/>
        </w:rPr>
        <w:t>2</w:t>
      </w:r>
      <w:r>
        <w:t>-1 with all 64QAM PUSCH PRBs replaced by 256QAM PUSCH PRBs.</w:t>
      </w:r>
    </w:p>
    <w:p w14:paraId="0B1449D7" w14:textId="77777777" w:rsidR="004D3FFD" w:rsidRDefault="002C252C">
      <w:pPr>
        <w:pStyle w:val="Heading5"/>
      </w:pPr>
      <w:bookmarkStart w:id="970" w:name="_Toc76541600"/>
      <w:bookmarkStart w:id="971" w:name="_Toc75508136"/>
      <w:bookmarkStart w:id="972" w:name="_Toc4730"/>
      <w:bookmarkStart w:id="973" w:name="_Toc82429489"/>
      <w:bookmarkStart w:id="974" w:name="_Toc75333944"/>
      <w:bookmarkStart w:id="975" w:name="_Toc75815875"/>
      <w:bookmarkStart w:id="976" w:name="_Toc89939740"/>
      <w:bookmarkStart w:id="977" w:name="_Toc76541033"/>
      <w:bookmarkStart w:id="978" w:name="_Toc10276"/>
      <w:bookmarkStart w:id="979" w:name="_Toc98754066"/>
      <w:bookmarkStart w:id="980" w:name="_Toc121818351"/>
      <w:bookmarkStart w:id="981" w:name="_Toc121818575"/>
      <w:bookmarkStart w:id="982" w:name="_Toc124158330"/>
      <w:bookmarkStart w:id="983" w:name="_Toc130558398"/>
      <w:bookmarkStart w:id="984" w:name="_Toc137467123"/>
      <w:bookmarkStart w:id="985" w:name="_Toc138884769"/>
      <w:bookmarkStart w:id="986" w:name="_Toc138884993"/>
      <w:bookmarkStart w:id="987" w:name="_Toc145511204"/>
      <w:bookmarkStart w:id="988" w:name="_Toc155475681"/>
      <w:r>
        <w:t>4.9.2.3.3</w:t>
      </w:r>
      <w:r>
        <w:tab/>
        <w:t>FR2 test model 3.1 (RUL-FR2-TM3.1)</w:t>
      </w:r>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14:paraId="51B7B229" w14:textId="77777777" w:rsidR="00D67B29" w:rsidRDefault="00D67B29" w:rsidP="00D67B29">
      <w:pPr>
        <w:rPr>
          <w:lang w:eastAsia="ko-KR"/>
        </w:rPr>
      </w:pPr>
      <w:r>
        <w:rPr>
          <w:lang w:eastAsia="ko-KR"/>
        </w:rPr>
        <w:t>This model shall be used for tests on:</w:t>
      </w:r>
    </w:p>
    <w:p w14:paraId="0F3ABDF1" w14:textId="77777777" w:rsidR="00D67B29" w:rsidRDefault="00D67B29" w:rsidP="00D67B29">
      <w:pPr>
        <w:pStyle w:val="B1"/>
      </w:pPr>
      <w:r>
        <w:t>-</w:t>
      </w:r>
      <w:r>
        <w:tab/>
        <w:t>Transmitted signal quality</w:t>
      </w:r>
    </w:p>
    <w:p w14:paraId="5B95815E" w14:textId="77777777" w:rsidR="00D67B29" w:rsidRDefault="00D67B29" w:rsidP="00D67B29">
      <w:pPr>
        <w:pStyle w:val="B20"/>
      </w:pPr>
      <w:r>
        <w:t>-</w:t>
      </w:r>
      <w:r>
        <w:tab/>
        <w:t>OTA frequency stability (at max power)</w:t>
      </w:r>
    </w:p>
    <w:p w14:paraId="34CE1A91" w14:textId="1190E38B" w:rsidR="004D3FFD" w:rsidRDefault="00D67B29" w:rsidP="00D67B29">
      <w:pPr>
        <w:pStyle w:val="B20"/>
      </w:pPr>
      <w:r>
        <w:t>-</w:t>
      </w:r>
      <w:r>
        <w:tab/>
        <w:t>Uplink OTA repeater EVM for modulation (at max power)</w:t>
      </w:r>
    </w:p>
    <w:p w14:paraId="61DDFEB8" w14:textId="77777777" w:rsidR="004D3FFD" w:rsidRDefault="002C252C">
      <w:pPr>
        <w:rPr>
          <w:lang w:eastAsia="zh-CN"/>
        </w:rPr>
      </w:pPr>
      <w:r>
        <w:t xml:space="preserve">Common physical channel parameters are defined in </w:t>
      </w:r>
      <w:r>
        <w:rPr>
          <w:lang w:eastAsia="ko-KR"/>
        </w:rPr>
        <w:t>clause </w:t>
      </w:r>
      <w:r>
        <w:t>4.9.2.3. Specific physical channel parameters for RUL-FR</w:t>
      </w:r>
      <w:r>
        <w:rPr>
          <w:rFonts w:hint="eastAsia"/>
          <w:lang w:eastAsia="zh-CN"/>
        </w:rPr>
        <w:t>2</w:t>
      </w:r>
      <w:r>
        <w:t>-TM</w:t>
      </w:r>
      <w:r>
        <w:rPr>
          <w:rFonts w:hint="eastAsia"/>
          <w:lang w:eastAsia="zh-CN"/>
        </w:rPr>
        <w:t xml:space="preserve">3.1 </w:t>
      </w:r>
      <w:r>
        <w:rPr>
          <w:lang w:eastAsia="zh-CN"/>
        </w:rPr>
        <w:t xml:space="preserve">are </w:t>
      </w:r>
      <w:r>
        <w:rPr>
          <w:rFonts w:hint="eastAsia"/>
          <w:lang w:eastAsia="zh-CN"/>
        </w:rPr>
        <w:t>defined in table 4.9.2.</w:t>
      </w:r>
      <w:r>
        <w:rPr>
          <w:lang w:eastAsia="zh-CN"/>
        </w:rPr>
        <w:t>3</w:t>
      </w:r>
      <w:r>
        <w:rPr>
          <w:rFonts w:hint="eastAsia"/>
          <w:lang w:eastAsia="zh-CN"/>
        </w:rPr>
        <w:t xml:space="preserve">.1-1 with all </w:t>
      </w:r>
      <w:r>
        <w:rPr>
          <w:lang w:eastAsia="zh-CN"/>
        </w:rPr>
        <w:t xml:space="preserve">QPSK </w:t>
      </w:r>
      <w:r>
        <w:rPr>
          <w:rFonts w:hint="eastAsia"/>
          <w:lang w:eastAsia="zh-CN"/>
        </w:rPr>
        <w:t>P</w:t>
      </w:r>
      <w:r>
        <w:rPr>
          <w:lang w:eastAsia="zh-CN"/>
        </w:rPr>
        <w:t>U</w:t>
      </w:r>
      <w:r>
        <w:rPr>
          <w:rFonts w:hint="eastAsia"/>
          <w:lang w:eastAsia="zh-CN"/>
        </w:rPr>
        <w:t xml:space="preserve">SCH PRBs </w:t>
      </w:r>
      <w:r>
        <w:rPr>
          <w:lang w:eastAsia="zh-CN"/>
        </w:rPr>
        <w:t xml:space="preserve">replaced with </w:t>
      </w:r>
      <w:r>
        <w:t>selected modulation order PUSCH PRBs according to the corresponding test procedure</w:t>
      </w:r>
      <w:r>
        <w:rPr>
          <w:rFonts w:hint="eastAsia"/>
          <w:lang w:eastAsia="zh-CN"/>
        </w:rPr>
        <w:t>.</w:t>
      </w:r>
      <w:r>
        <w:rPr>
          <w:lang w:eastAsia="zh-CN"/>
        </w:rPr>
        <w:t xml:space="preserve"> </w:t>
      </w:r>
    </w:p>
    <w:p w14:paraId="1C81D514" w14:textId="77777777" w:rsidR="004D3FFD" w:rsidRDefault="002C252C">
      <w:pPr>
        <w:pStyle w:val="Heading5"/>
      </w:pPr>
      <w:bookmarkStart w:id="989" w:name="_Toc75508137"/>
      <w:bookmarkStart w:id="990" w:name="_Toc75333945"/>
      <w:bookmarkStart w:id="991" w:name="_Toc75815876"/>
      <w:bookmarkStart w:id="992" w:name="_Toc76541034"/>
      <w:bookmarkStart w:id="993" w:name="_Toc82429490"/>
      <w:bookmarkStart w:id="994" w:name="_Toc76541601"/>
      <w:bookmarkStart w:id="995" w:name="_Toc98754067"/>
      <w:bookmarkStart w:id="996" w:name="_Toc19963"/>
      <w:bookmarkStart w:id="997" w:name="_Toc89939741"/>
      <w:bookmarkStart w:id="998" w:name="_Toc16865"/>
      <w:bookmarkStart w:id="999" w:name="_Toc121818352"/>
      <w:bookmarkStart w:id="1000" w:name="_Toc121818576"/>
      <w:bookmarkStart w:id="1001" w:name="_Toc124158331"/>
      <w:bookmarkStart w:id="1002" w:name="_Toc130558399"/>
      <w:bookmarkStart w:id="1003" w:name="_Toc137467124"/>
      <w:bookmarkStart w:id="1004" w:name="_Toc138884770"/>
      <w:bookmarkStart w:id="1005" w:name="_Toc138884994"/>
      <w:bookmarkStart w:id="1006" w:name="_Toc145511205"/>
      <w:bookmarkStart w:id="1007" w:name="_Toc155475682"/>
      <w:r>
        <w:t>4.9.2.3.4</w:t>
      </w:r>
      <w:r>
        <w:tab/>
      </w:r>
      <w:bookmarkEnd w:id="989"/>
      <w:bookmarkEnd w:id="990"/>
      <w:bookmarkEnd w:id="991"/>
      <w:bookmarkEnd w:id="992"/>
      <w:bookmarkEnd w:id="993"/>
      <w:bookmarkEnd w:id="994"/>
      <w:r>
        <w:t>FR2 test model 3.1a (RUL-FR2-TM3.1a)</w:t>
      </w:r>
      <w:bookmarkEnd w:id="995"/>
      <w:bookmarkEnd w:id="996"/>
      <w:bookmarkEnd w:id="997"/>
      <w:bookmarkEnd w:id="998"/>
      <w:bookmarkEnd w:id="999"/>
      <w:bookmarkEnd w:id="1000"/>
      <w:bookmarkEnd w:id="1001"/>
      <w:bookmarkEnd w:id="1002"/>
      <w:bookmarkEnd w:id="1003"/>
      <w:bookmarkEnd w:id="1004"/>
      <w:bookmarkEnd w:id="1005"/>
      <w:bookmarkEnd w:id="1006"/>
      <w:bookmarkEnd w:id="1007"/>
    </w:p>
    <w:p w14:paraId="7E9D3BE3" w14:textId="77777777" w:rsidR="00D67B29" w:rsidRDefault="00D67B29" w:rsidP="00D67B29">
      <w:pPr>
        <w:rPr>
          <w:lang w:eastAsia="ko-KR"/>
        </w:rPr>
      </w:pPr>
      <w:r>
        <w:rPr>
          <w:lang w:eastAsia="ko-KR"/>
        </w:rPr>
        <w:t>This model shall be used for tests on:</w:t>
      </w:r>
    </w:p>
    <w:p w14:paraId="710F73D0" w14:textId="77777777" w:rsidR="00D67B29" w:rsidRDefault="00D67B29" w:rsidP="00D67B29">
      <w:pPr>
        <w:pStyle w:val="B1"/>
      </w:pPr>
      <w:r>
        <w:t>-</w:t>
      </w:r>
      <w:r>
        <w:tab/>
        <w:t>Transmitted signal quality</w:t>
      </w:r>
    </w:p>
    <w:p w14:paraId="78DAF89B" w14:textId="77777777" w:rsidR="00D67B29" w:rsidRDefault="00D67B29" w:rsidP="00D67B29">
      <w:pPr>
        <w:pStyle w:val="B20"/>
      </w:pPr>
      <w:r>
        <w:t>-</w:t>
      </w:r>
      <w:r>
        <w:tab/>
        <w:t>OTA frequency stability (at max power)</w:t>
      </w:r>
    </w:p>
    <w:p w14:paraId="0CDDBF04" w14:textId="038050DE" w:rsidR="004D3FFD" w:rsidRDefault="00D67B29" w:rsidP="00D67B29">
      <w:pPr>
        <w:pStyle w:val="B20"/>
      </w:pPr>
      <w:r>
        <w:t>-</w:t>
      </w:r>
      <w:r>
        <w:tab/>
        <w:t>Uplink OTA repeater EVM for 256QAM modulation (at max power)</w:t>
      </w:r>
    </w:p>
    <w:p w14:paraId="31F5BAF2" w14:textId="77777777" w:rsidR="004D3FFD" w:rsidRDefault="002C252C">
      <w:pPr>
        <w:rPr>
          <w:lang w:eastAsia="ko-KR"/>
        </w:rPr>
      </w:pPr>
      <w:r>
        <w:t xml:space="preserve">Common physical channel parameters are defined in </w:t>
      </w:r>
      <w:r>
        <w:rPr>
          <w:lang w:eastAsia="ko-KR"/>
        </w:rPr>
        <w:t>clause </w:t>
      </w:r>
      <w:r>
        <w:t>4.9.2.3. Specific physical channel parameters for RUL-FR</w:t>
      </w:r>
      <w:r>
        <w:rPr>
          <w:lang w:eastAsia="zh-CN"/>
        </w:rPr>
        <w:t>2</w:t>
      </w:r>
      <w:r>
        <w:t>-TM</w:t>
      </w:r>
      <w:r>
        <w:rPr>
          <w:lang w:eastAsia="zh-CN"/>
        </w:rPr>
        <w:t>3.1a shall be defined in table 4.9.2.3.1-1 with all QPSK PUSCH PRBs replaced by 256QAM.</w:t>
      </w:r>
    </w:p>
    <w:p w14:paraId="3B119C1F" w14:textId="77777777" w:rsidR="004D3FFD" w:rsidRDefault="002C252C">
      <w:pPr>
        <w:pStyle w:val="Heading4"/>
      </w:pPr>
      <w:bookmarkStart w:id="1008" w:name="_Toc75333946"/>
      <w:bookmarkStart w:id="1009" w:name="_Toc17773"/>
      <w:bookmarkStart w:id="1010" w:name="_Toc75508138"/>
      <w:bookmarkStart w:id="1011" w:name="_Toc75815877"/>
      <w:bookmarkStart w:id="1012" w:name="_Toc76541602"/>
      <w:bookmarkStart w:id="1013" w:name="_Toc837"/>
      <w:bookmarkStart w:id="1014" w:name="_Toc76541035"/>
      <w:bookmarkStart w:id="1015" w:name="_Toc89939742"/>
      <w:bookmarkStart w:id="1016" w:name="_Toc98754068"/>
      <w:bookmarkStart w:id="1017" w:name="_Toc82429491"/>
      <w:bookmarkStart w:id="1018" w:name="_Toc121818353"/>
      <w:bookmarkStart w:id="1019" w:name="_Toc121818577"/>
      <w:bookmarkStart w:id="1020" w:name="_Toc124158332"/>
      <w:bookmarkStart w:id="1021" w:name="_Toc130558400"/>
      <w:bookmarkStart w:id="1022" w:name="_Toc137467125"/>
      <w:bookmarkStart w:id="1023" w:name="_Toc138884771"/>
      <w:bookmarkStart w:id="1024" w:name="_Toc138884995"/>
      <w:bookmarkStart w:id="1025" w:name="_Toc145511206"/>
      <w:bookmarkStart w:id="1026" w:name="_Toc155475683"/>
      <w:r>
        <w:t>4.9.2.4</w:t>
      </w:r>
      <w:r>
        <w:tab/>
        <w:t>Data content of physical channels and signals for RUL-FR2-TM</w:t>
      </w:r>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p>
    <w:p w14:paraId="2D9F32AC" w14:textId="77777777" w:rsidR="004D3FFD" w:rsidRDefault="002C252C">
      <w:pPr>
        <w:rPr>
          <w:lang w:eastAsia="ko-KR"/>
        </w:rPr>
      </w:pPr>
      <w:r>
        <w:rPr>
          <w:lang w:eastAsia="ko-KR"/>
        </w:rPr>
        <w:t xml:space="preserve">Randomisation of the data content is obtained by utilizing a PN sequence generator and the length-31 Gold sequence scrambling of TS 38.211 [x], clause 5.2.1 which is invoked by all physical channels prior to modulation and mapping to the RE grid. </w:t>
      </w:r>
    </w:p>
    <w:p w14:paraId="4F67A90E" w14:textId="77777777" w:rsidR="004D3FFD" w:rsidRDefault="002C252C">
      <w:pPr>
        <w:rPr>
          <w:lang w:eastAsia="ko-KR"/>
        </w:rPr>
      </w:pPr>
      <w:r>
        <w:rPr>
          <w:lang w:eastAsia="ko-KR"/>
        </w:rPr>
        <w:t>Initialization of the scrambler and RE-mappers as defined in TS 38.211 [x] use the following additional parameters:</w:t>
      </w:r>
    </w:p>
    <w:p w14:paraId="56CD5D3E" w14:textId="77777777" w:rsidR="004D3FFD" w:rsidRDefault="002C252C">
      <w:pPr>
        <w:pStyle w:val="B1"/>
      </w:pPr>
      <w:r>
        <w:t>-</w:t>
      </w:r>
      <w:r>
        <w:tab/>
      </w:r>
      <w:r>
        <w:fldChar w:fldCharType="begin"/>
      </w:r>
      <w:r>
        <w:instrText xml:space="preserve"> QUOTE </w:instrText>
      </w:r>
      <w:r w:rsidR="00EF1A7F">
        <w:rPr>
          <w:position w:val="-5"/>
        </w:rPr>
        <w:pict w14:anchorId="1EFF876F">
          <v:shape id="_x0000_i1031" type="#_x0000_t75" style="width:36.4pt;height:12.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webPageEncoding w:val=&quot;windows-1252&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617FF4&quot;/&gt;&lt;wsp:rsid wsp:val=&quot;00001585&quot;/&gt;&lt;wsp:rsid wsp:val=&quot;00002D80&quot;/&gt;&lt;wsp:rsid wsp:val=&quot;000038A8&quot;/&gt;&lt;wsp:rsid wsp:val=&quot;00003D12&quot;/&gt;&lt;wsp:rsid wsp:val=&quot;00005AAD&quot;/&gt;&lt;wsp:rsid wsp:val=&quot;0000612E&quot;/&gt;&lt;wsp:rsid wsp:val=&quot;00006D3E&quot;/&gt;&lt;wsp:rsid wsp:val=&quot;00011083&quot;/&gt;&lt;wsp:rsid wsp:val=&quot;000119C0&quot;/&gt;&lt;wsp:rsid wsp:val=&quot;00012A2A&quot;/&gt;&lt;wsp:rsid wsp:val=&quot;00012E0D&quot;/&gt;&lt;wsp:rsid wsp:val=&quot;00016452&quot;/&gt;&lt;wsp:rsid wsp:val=&quot;00016BA0&quot;/&gt;&lt;wsp:rsid wsp:val=&quot;00017045&quot;/&gt;&lt;wsp:rsid wsp:val=&quot;00022200&quot;/&gt;&lt;wsp:rsid wsp:val=&quot;00022F79&quot;/&gt;&lt;wsp:rsid wsp:val=&quot;00023420&quot;/&gt;&lt;wsp:rsid wsp:val=&quot;00024555&quot;/&gt;&lt;wsp:rsid wsp:val=&quot;00024DA3&quot;/&gt;&lt;wsp:rsid wsp:val=&quot;0002536C&quot;/&gt;&lt;wsp:rsid wsp:val=&quot;00026235&quot;/&gt;&lt;wsp:rsid wsp:val=&quot;00030F6A&quot;/&gt;&lt;wsp:rsid wsp:val=&quot;00032E33&quot;/&gt;&lt;wsp:rsid wsp:val=&quot;000337B8&quot;/&gt;&lt;wsp:rsid wsp:val=&quot;0003397D&quot;/&gt;&lt;wsp:rsid wsp:val=&quot;00034D1A&quot;/&gt;&lt;wsp:rsid wsp:val=&quot;00036334&quot;/&gt;&lt;wsp:rsid wsp:val=&quot;00041216&quot;/&gt;&lt;wsp:rsid wsp:val=&quot;00041CE6&quot;/&gt;&lt;wsp:rsid wsp:val=&quot;0004250C&quot;/&gt;&lt;wsp:rsid wsp:val=&quot;00043ED1&quot;/&gt;&lt;wsp:rsid wsp:val=&quot;00044215&quot;/&gt;&lt;wsp:rsid wsp:val=&quot;0004544D&quot;/&gt;&lt;wsp:rsid wsp:val=&quot;0004586A&quot;/&gt;&lt;wsp:rsid wsp:val=&quot;00045CAF&quot;/&gt;&lt;wsp:rsid wsp:val=&quot;00045DD8&quot;/&gt;&lt;wsp:rsid wsp:val=&quot;00046833&quot;/&gt;&lt;wsp:rsid wsp:val=&quot;00046EDB&quot;/&gt;&lt;wsp:rsid wsp:val=&quot;000473C5&quot;/&gt;&lt;wsp:rsid wsp:val=&quot;000478FE&quot;/&gt;&lt;wsp:rsid wsp:val=&quot;00050937&quot;/&gt;&lt;wsp:rsid wsp:val=&quot;00050AEA&quot;/&gt;&lt;wsp:rsid wsp:val=&quot;00051646&quot;/&gt;&lt;wsp:rsid wsp:val=&quot;00051D7C&quot;/&gt;&lt;wsp:rsid wsp:val=&quot;0005692B&quot;/&gt;&lt;wsp:rsid wsp:val=&quot;00057323&quot;/&gt;&lt;wsp:rsid wsp:val=&quot;0006168A&quot;/&gt;&lt;wsp:rsid wsp:val=&quot;000622DA&quot;/&gt;&lt;wsp:rsid wsp:val=&quot;00062576&quot;/&gt;&lt;wsp:rsid wsp:val=&quot;00062A74&quot;/&gt;&lt;wsp:rsid wsp:val=&quot;00062E33&quot;/&gt;&lt;wsp:rsid wsp:val=&quot;00064217&quot;/&gt;&lt;wsp:rsid wsp:val=&quot;00064909&quot;/&gt;&lt;wsp:rsid wsp:val=&quot;00065047&quot;/&gt;&lt;wsp:rsid wsp:val=&quot;00070D0C&quot;/&gt;&lt;wsp:rsid wsp:val=&quot;00071BE8&quot;/&gt;&lt;wsp:rsid wsp:val=&quot;0007265D&quot;/&gt;&lt;wsp:rsid wsp:val=&quot;00072E66&quot;/&gt;&lt;wsp:rsid wsp:val=&quot;00074DD5&quot;/&gt;&lt;wsp:rsid wsp:val=&quot;0007511F&quot;/&gt;&lt;wsp:rsid wsp:val=&quot;00075853&quot;/&gt;&lt;wsp:rsid wsp:val=&quot;00075992&quot;/&gt;&lt;wsp:rsid wsp:val=&quot;00082919&quot;/&gt;&lt;wsp:rsid wsp:val=&quot;000835E1&quot;/&gt;&lt;wsp:rsid wsp:val=&quot;00083C41&quot;/&gt;&lt;wsp:rsid wsp:val=&quot;000864E9&quot;/&gt;&lt;wsp:rsid wsp:val=&quot;0008772F&quot;/&gt;&lt;wsp:rsid wsp:val=&quot;0009083B&quot;/&gt;&lt;wsp:rsid wsp:val=&quot;000933C8&quot;/&gt;&lt;wsp:rsid wsp:val=&quot;00093E30&quot;/&gt;&lt;wsp:rsid wsp:val=&quot;0009501F&quot;/&gt;&lt;wsp:rsid wsp:val=&quot;00095A55&quot;/&gt;&lt;wsp:rsid wsp:val=&quot;0009681B&quot;/&gt;&lt;wsp:rsid wsp:val=&quot;00096BF8&quot;/&gt;&lt;wsp:rsid wsp:val=&quot;00096F7C&quot;/&gt;&lt;wsp:rsid wsp:val=&quot;000A6F38&quot;/&gt;&lt;wsp:rsid wsp:val=&quot;000B1157&quot;/&gt;&lt;wsp:rsid wsp:val=&quot;000B215B&quot;/&gt;&lt;wsp:rsid wsp:val=&quot;000B2A96&quot;/&gt;&lt;wsp:rsid wsp:val=&quot;000B2FC0&quot;/&gt;&lt;wsp:rsid wsp:val=&quot;000B326F&quot;/&gt;&lt;wsp:rsid wsp:val=&quot;000B391E&quot;/&gt;&lt;wsp:rsid wsp:val=&quot;000B4E46&quot;/&gt;&lt;wsp:rsid wsp:val=&quot;000B6124&quot;/&gt;&lt;wsp:rsid wsp:val=&quot;000C1AA6&quot;/&gt;&lt;wsp:rsid wsp:val=&quot;000C25B8&quot;/&gt;&lt;wsp:rsid wsp:val=&quot;000C2EA1&quot;/&gt;&lt;wsp:rsid wsp:val=&quot;000C3C80&quot;/&gt;&lt;wsp:rsid wsp:val=&quot;000C3E78&quot;/&gt;&lt;wsp:rsid wsp:val=&quot;000C75D0&quot;/&gt;&lt;wsp:rsid wsp:val=&quot;000D09DE&quot;/&gt;&lt;wsp:rsid wsp:val=&quot;000D2475&quot;/&gt;&lt;wsp:rsid wsp:val=&quot;000D2901&quot;/&gt;&lt;wsp:rsid wsp:val=&quot;000D3F6B&quot;/&gt;&lt;wsp:rsid wsp:val=&quot;000E1DC7&quot;/&gt;&lt;wsp:rsid wsp:val=&quot;000E33A7&quot;/&gt;&lt;wsp:rsid wsp:val=&quot;000E4053&quot;/&gt;&lt;wsp:rsid wsp:val=&quot;000E507D&quot;/&gt;&lt;wsp:rsid wsp:val=&quot;000E66BC&quot;/&gt;&lt;wsp:rsid wsp:val=&quot;000E6CF1&quot;/&gt;&lt;wsp:rsid wsp:val=&quot;000E7556&quot;/&gt;&lt;wsp:rsid wsp:val=&quot;000E7883&quot;/&gt;&lt;wsp:rsid wsp:val=&quot;000E78CA&quot;/&gt;&lt;wsp:rsid wsp:val=&quot;000F0202&quot;/&gt;&lt;wsp:rsid wsp:val=&quot;000F0282&quot;/&gt;&lt;wsp:rsid wsp:val=&quot;000F11AD&quot;/&gt;&lt;wsp:rsid wsp:val=&quot;000F5653&quot;/&gt;&lt;wsp:rsid wsp:val=&quot;000F70F2&quot;/&gt;&lt;wsp:rsid wsp:val=&quot;00100473&quot;/&gt;&lt;wsp:rsid wsp:val=&quot;00102205&quot;/&gt;&lt;wsp:rsid wsp:val=&quot;001048A5&quot;/&gt;&lt;wsp:rsid wsp:val=&quot;001048F9&quot;/&gt;&lt;wsp:rsid wsp:val=&quot;00104DF9&quot;/&gt;&lt;wsp:rsid wsp:val=&quot;00105617&quot;/&gt;&lt;wsp:rsid wsp:val=&quot;001065D9&quot;/&gt;&lt;wsp:rsid wsp:val=&quot;00110001&quot;/&gt;&lt;wsp:rsid wsp:val=&quot;0011042F&quot;/&gt;&lt;wsp:rsid wsp:val=&quot;00110AE2&quot;/&gt;&lt;wsp:rsid wsp:val=&quot;00111CC2&quot;/&gt;&lt;wsp:rsid wsp:val=&quot;0011668A&quot;/&gt;&lt;wsp:rsid wsp:val=&quot;0011716F&quot;/&gt;&lt;wsp:rsid wsp:val=&quot;00117C6C&quot;/&gt;&lt;wsp:rsid wsp:val=&quot;00121C06&quot;/&gt;&lt;wsp:rsid wsp:val=&quot;00122120&quot;/&gt;&lt;wsp:rsid wsp:val=&quot;00122919&quot;/&gt;&lt;wsp:rsid wsp:val=&quot;001238B2&quot;/&gt;&lt;wsp:rsid wsp:val=&quot;00123AC6&quot;/&gt;&lt;wsp:rsid wsp:val=&quot;001268ED&quot;/&gt;&lt;wsp:rsid wsp:val=&quot;00126B33&quot;/&gt;&lt;wsp:rsid wsp:val=&quot;00127404&quot;/&gt;&lt;wsp:rsid wsp:val=&quot;0012751C&quot;/&gt;&lt;wsp:rsid wsp:val=&quot;001301C6&quot;/&gt;&lt;wsp:rsid wsp:val=&quot;001311C2&quot;/&gt;&lt;wsp:rsid wsp:val=&quot;00134549&quot;/&gt;&lt;wsp:rsid wsp:val=&quot;00134A06&quot;/&gt;&lt;wsp:rsid wsp:val=&quot;00134BAA&quot;/&gt;&lt;wsp:rsid wsp:val=&quot;00136050&quot;/&gt;&lt;wsp:rsid wsp:val=&quot;00137B7B&quot;/&gt;&lt;wsp:rsid wsp:val=&quot;00142148&quot;/&gt;&lt;wsp:rsid wsp:val=&quot;0014240F&quot;/&gt;&lt;wsp:rsid wsp:val=&quot;00143174&quot;/&gt;&lt;wsp:rsid wsp:val=&quot;0014355A&quot;/&gt;&lt;wsp:rsid wsp:val=&quot;00144A33&quot;/&gt;&lt;wsp:rsid wsp:val=&quot;00146A0D&quot;/&gt;&lt;wsp:rsid wsp:val=&quot;00147A43&quot;/&gt;&lt;wsp:rsid wsp:val=&quot;00150F94&quot;/&gt;&lt;wsp:rsid wsp:val=&quot;0015160B&quot;/&gt;&lt;wsp:rsid wsp:val=&quot;00152DFD&quot;/&gt;&lt;wsp:rsid wsp:val=&quot;00156520&quot;/&gt;&lt;wsp:rsid wsp:val=&quot;00157D88&quot;/&gt;&lt;wsp:rsid wsp:val=&quot;00160223&quot;/&gt;&lt;wsp:rsid wsp:val=&quot;00162F8C&quot;/&gt;&lt;wsp:rsid wsp:val=&quot;00163402&quot;/&gt;&lt;wsp:rsid wsp:val=&quot;00163FF3&quot;/&gt;&lt;wsp:rsid wsp:val=&quot;00164EE9&quot;/&gt;&lt;wsp:rsid wsp:val=&quot;00165256&quot;/&gt;&lt;wsp:rsid wsp:val=&quot;001654EB&quot;/&gt;&lt;wsp:rsid wsp:val=&quot;00166439&quot;/&gt;&lt;wsp:rsid wsp:val=&quot;0016658C&quot;/&gt;&lt;wsp:rsid wsp:val=&quot;00167F1B&quot;/&gt;&lt;wsp:rsid wsp:val=&quot;00170284&quot;/&gt;&lt;wsp:rsid wsp:val=&quot;0017170D&quot;/&gt;&lt;wsp:rsid wsp:val=&quot;00171EC5&quot;/&gt;&lt;wsp:rsid wsp:val=&quot;00172744&quot;/&gt;&lt;wsp:rsid wsp:val=&quot;00173053&quot;/&gt;&lt;wsp:rsid wsp:val=&quot;00173493&quot;/&gt;&lt;wsp:rsid wsp:val=&quot;001761C1&quot;/&gt;&lt;wsp:rsid wsp:val=&quot;00177447&quot;/&gt;&lt;wsp:rsid wsp:val=&quot;001804A7&quot;/&gt;&lt;wsp:rsid wsp:val=&quot;00181456&quot;/&gt;&lt;wsp:rsid wsp:val=&quot;00182487&quot;/&gt;&lt;wsp:rsid wsp:val=&quot;00182612&quot;/&gt;&lt;wsp:rsid wsp:val=&quot;00183EEE&quot;/&gt;&lt;wsp:rsid wsp:val=&quot;0018696D&quot;/&gt;&lt;wsp:rsid wsp:val=&quot;0019099F&quot;/&gt;&lt;wsp:rsid wsp:val=&quot;00192D27&quot;/&gt;&lt;wsp:rsid wsp:val=&quot;001943B0&quot;/&gt;&lt;wsp:rsid wsp:val=&quot;001A0E48&quot;/&gt;&lt;wsp:rsid wsp:val=&quot;001A23D2&quot;/&gt;&lt;wsp:rsid wsp:val=&quot;001A4F26&quot;/&gt;&lt;wsp:rsid wsp:val=&quot;001A6521&quot;/&gt;&lt;wsp:rsid wsp:val=&quot;001A7019&quot;/&gt;&lt;wsp:rsid wsp:val=&quot;001A70CB&quot;/&gt;&lt;wsp:rsid wsp:val=&quot;001B2199&quot;/&gt;&lt;wsp:rsid wsp:val=&quot;001C10A4&quot;/&gt;&lt;wsp:rsid wsp:val=&quot;001C23C1&quot;/&gt;&lt;wsp:rsid wsp:val=&quot;001C2A5B&quot;/&gt;&lt;wsp:rsid wsp:val=&quot;001C2F51&quot;/&gt;&lt;wsp:rsid wsp:val=&quot;001C3631&quot;/&gt;&lt;wsp:rsid wsp:val=&quot;001C3CB6&quot;/&gt;&lt;wsp:rsid wsp:val=&quot;001C763E&quot;/&gt;&lt;wsp:rsid wsp:val=&quot;001C767D&quot;/&gt;&lt;wsp:rsid wsp:val=&quot;001D0A3B&quot;/&gt;&lt;wsp:rsid wsp:val=&quot;001D3758&quot;/&gt;&lt;wsp:rsid wsp:val=&quot;001D67DE&quot;/&gt;&lt;wsp:rsid wsp:val=&quot;001E0D31&quot;/&gt;&lt;wsp:rsid wsp:val=&quot;001E3991&quot;/&gt;&lt;wsp:rsid wsp:val=&quot;001E5290&quot;/&gt;&lt;wsp:rsid wsp:val=&quot;001E597F&quot;/&gt;&lt;wsp:rsid wsp:val=&quot;001E60E9&quot;/&gt;&lt;wsp:rsid wsp:val=&quot;001E6212&quot;/&gt;&lt;wsp:rsid wsp:val=&quot;001F1445&quot;/&gt;&lt;wsp:rsid wsp:val=&quot;001F14E8&quot;/&gt;&lt;wsp:rsid wsp:val=&quot;001F2F76&quot;/&gt;&lt;wsp:rsid wsp:val=&quot;001F35CA&quot;/&gt;&lt;wsp:rsid wsp:val=&quot;001F38EF&quot;/&gt;&lt;wsp:rsid wsp:val=&quot;001F570C&quot;/&gt;&lt;wsp:rsid wsp:val=&quot;001F6253&quot;/&gt;&lt;wsp:rsid wsp:val=&quot;001F75FA&quot;/&gt;&lt;wsp:rsid wsp:val=&quot;001F7883&quot;/&gt;&lt;wsp:rsid wsp:val=&quot;00200BF4&quot;/&gt;&lt;wsp:rsid wsp:val=&quot;002015DB&quot;/&gt;&lt;wsp:rsid wsp:val=&quot;0020181B&quot;/&gt;&lt;wsp:rsid wsp:val=&quot;00202588&quot;/&gt;&lt;wsp:rsid wsp:val=&quot;002048BD&quot;/&gt;&lt;wsp:rsid wsp:val=&quot;00206699&quot;/&gt;&lt;wsp:rsid wsp:val=&quot;00207358&quot;/&gt;&lt;wsp:rsid wsp:val=&quot;002126B8&quot;/&gt;&lt;wsp:rsid wsp:val=&quot;00216AD6&quot;/&gt;&lt;wsp:rsid wsp:val=&quot;00217189&quot;/&gt;&lt;wsp:rsid wsp:val=&quot;00217E7E&quot;/&gt;&lt;wsp:rsid wsp:val=&quot;00217FEC&quot;/&gt;&lt;wsp:rsid wsp:val=&quot;00224221&quot;/&gt;&lt;wsp:rsid wsp:val=&quot;00224DA2&quot;/&gt;&lt;wsp:rsid wsp:val=&quot;00226B64&quot;/&gt;&lt;wsp:rsid wsp:val=&quot;0022712F&quot;/&gt;&lt;wsp:rsid wsp:val=&quot;00231159&quot;/&gt;&lt;wsp:rsid wsp:val=&quot;00234F39&quot;/&gt;&lt;wsp:rsid wsp:val=&quot;00235486&quot;/&gt;&lt;wsp:rsid wsp:val=&quot;002354EF&quot;/&gt;&lt;wsp:rsid wsp:val=&quot;0023739B&quot;/&gt;&lt;wsp:rsid wsp:val=&quot;002421B6&quot;/&gt;&lt;wsp:rsid wsp:val=&quot;00242397&quot;/&gt;&lt;wsp:rsid wsp:val=&quot;002426C8&quot;/&gt;&lt;wsp:rsid wsp:val=&quot;00242AE9&quot;/&gt;&lt;wsp:rsid wsp:val=&quot;00243022&quot;/&gt;&lt;wsp:rsid wsp:val=&quot;00243D81&quot;/&gt;&lt;wsp:rsid wsp:val=&quot;00243DA3&quot;/&gt;&lt;wsp:rsid wsp:val=&quot;00244FC1&quot;/&gt;&lt;wsp:rsid wsp:val=&quot;0024558A&quot;/&gt;&lt;wsp:rsid wsp:val=&quot;00245AC2&quot;/&gt;&lt;wsp:rsid wsp:val=&quot;00245B05&quot;/&gt;&lt;wsp:rsid wsp:val=&quot;00245D1B&quot;/&gt;&lt;wsp:rsid wsp:val=&quot;002463C5&quot;/&gt;&lt;wsp:rsid wsp:val=&quot;00246FBA&quot;/&gt;&lt;wsp:rsid wsp:val=&quot;00247049&quot;/&gt;&lt;wsp:rsid wsp:val=&quot;00247BD1&quot;/&gt;&lt;wsp:rsid wsp:val=&quot;00247EB1&quot;/&gt;&lt;wsp:rsid wsp:val=&quot;00250262&quot;/&gt;&lt;wsp:rsid wsp:val=&quot;00250538&quot;/&gt;&lt;wsp:rsid wsp:val=&quot;00255C77&quot;/&gt;&lt;wsp:rsid wsp:val=&quot;0025787C&quot;/&gt;&lt;wsp:rsid wsp:val=&quot;0026652B&quot;/&gt;&lt;wsp:rsid wsp:val=&quot;00266A0A&quot;/&gt;&lt;wsp:rsid wsp:val=&quot;002676D7&quot;/&gt;&lt;wsp:rsid wsp:val=&quot;00267C91&quot;/&gt;&lt;wsp:rsid wsp:val=&quot;00267E60&quot;/&gt;&lt;wsp:rsid wsp:val=&quot;0027067C&quot;/&gt;&lt;wsp:rsid wsp:val=&quot;00274D3A&quot;/&gt;&lt;wsp:rsid wsp:val=&quot;00274E46&quot;/&gt;&lt;wsp:rsid wsp:val=&quot;0027671F&quot;/&gt;&lt;wsp:rsid wsp:val=&quot;002814EE&quot;/&gt;&lt;wsp:rsid wsp:val=&quot;002817D8&quot;/&gt;&lt;wsp:rsid wsp:val=&quot;002854CF&quot;/&gt;&lt;wsp:rsid wsp:val=&quot;0028727D&quot;/&gt;&lt;wsp:rsid wsp:val=&quot;00290080&quot;/&gt;&lt;wsp:rsid wsp:val=&quot;0029195F&quot;/&gt;&lt;wsp:rsid wsp:val=&quot;00291C07&quot;/&gt;&lt;wsp:rsid wsp:val=&quot;00291C0E&quot;/&gt;&lt;wsp:rsid wsp:val=&quot;002945D4&quot;/&gt;&lt;wsp:rsid wsp:val=&quot;002A0C31&quot;/&gt;&lt;wsp:rsid wsp:val=&quot;002A1C97&quot;/&gt;&lt;wsp:rsid wsp:val=&quot;002A472E&quot;/&gt;&lt;wsp:rsid wsp:val=&quot;002A4F73&quot;/&gt;&lt;wsp:rsid wsp:val=&quot;002A6D1B&quot;/&gt;&lt;wsp:rsid wsp:val=&quot;002A6DFE&quot;/&gt;&lt;wsp:rsid wsp:val=&quot;002A7085&quot;/&gt;&lt;wsp:rsid wsp:val=&quot;002A7834&quot;/&gt;&lt;wsp:rsid wsp:val=&quot;002B1D9A&quot;/&gt;&lt;wsp:rsid wsp:val=&quot;002B1FBF&quot;/&gt;&lt;wsp:rsid wsp:val=&quot;002B26C9&quot;/&gt;&lt;wsp:rsid wsp:val=&quot;002B3305&quot;/&gt;&lt;wsp:rsid wsp:val=&quot;002B38E7&quot;/&gt;&lt;wsp:rsid wsp:val=&quot;002B51FC&quot;/&gt;&lt;wsp:rsid wsp:val=&quot;002B655B&quot;/&gt;&lt;wsp:rsid wsp:val=&quot;002C14D5&quot;/&gt;&lt;wsp:rsid wsp:val=&quot;002C1955&quot;/&gt;&lt;wsp:rsid wsp:val=&quot;002C1C54&quot;/&gt;&lt;wsp:rsid wsp:val=&quot;002C2141&quot;/&gt;&lt;wsp:rsid wsp:val=&quot;002C2C43&quot;/&gt;&lt;wsp:rsid wsp:val=&quot;002C3C33&quot;/&gt;&lt;wsp:rsid wsp:val=&quot;002C5256&quot;/&gt;&lt;wsp:rsid wsp:val=&quot;002C75CF&quot;/&gt;&lt;wsp:rsid wsp:val=&quot;002D04B2&quot;/&gt;&lt;wsp:rsid wsp:val=&quot;002D1CAF&quot;/&gt;&lt;wsp:rsid wsp:val=&quot;002D335B&quot;/&gt;&lt;wsp:rsid wsp:val=&quot;002D3DBF&quot;/&gt;&lt;wsp:rsid wsp:val=&quot;002D641F&quot;/&gt;&lt;wsp:rsid wsp:val=&quot;002D72D9&quot;/&gt;&lt;wsp:rsid wsp:val=&quot;002E04F9&quot;/&gt;&lt;wsp:rsid wsp:val=&quot;002E0567&quot;/&gt;&lt;wsp:rsid wsp:val=&quot;002E0A88&quot;/&gt;&lt;wsp:rsid wsp:val=&quot;002E2805&quot;/&gt;&lt;wsp:rsid wsp:val=&quot;002E383E&quot;/&gt;&lt;wsp:rsid wsp:val=&quot;002F1C19&quot;/&gt;&lt;wsp:rsid wsp:val=&quot;002F4AD0&quot;/&gt;&lt;wsp:rsid wsp:val=&quot;002F4C27&quot;/&gt;&lt;wsp:rsid wsp:val=&quot;002F52F8&quot;/&gt;&lt;wsp:rsid wsp:val=&quot;002F61B6&quot;/&gt;&lt;wsp:rsid wsp:val=&quot;002F638C&quot;/&gt;&lt;wsp:rsid wsp:val=&quot;002F7CDE&quot;/&gt;&lt;wsp:rsid wsp:val=&quot;00301251&quot;/&gt;&lt;wsp:rsid wsp:val=&quot;00301372&quot;/&gt;&lt;wsp:rsid wsp:val=&quot;00302A4A&quot;/&gt;&lt;wsp:rsid wsp:val=&quot;0030304B&quot;/&gt;&lt;wsp:rsid wsp:val=&quot;00303E2A&quot;/&gt;&lt;wsp:rsid wsp:val=&quot;00303E49&quot;/&gt;&lt;wsp:rsid wsp:val=&quot;00306771&quot;/&gt;&lt;wsp:rsid wsp:val=&quot;00307046&quot;/&gt;&lt;wsp:rsid wsp:val=&quot;00311B8D&quot;/&gt;&lt;wsp:rsid wsp:val=&quot;00313884&quot;/&gt;&lt;wsp:rsid wsp:val=&quot;00314B6E&quot;/&gt;&lt;wsp:rsid wsp:val=&quot;00315EF8&quot;/&gt;&lt;wsp:rsid wsp:val=&quot;003170E1&quot;/&gt;&lt;wsp:rsid wsp:val=&quot;00317C0B&quot;/&gt;&lt;wsp:rsid wsp:val=&quot;0033080F&quot;/&gt;&lt;wsp:rsid wsp:val=&quot;00330AA6&quot;/&gt;&lt;wsp:rsid wsp:val=&quot;0033109A&quot;/&gt;&lt;wsp:rsid wsp:val=&quot;003314AB&quot;/&gt;&lt;wsp:rsid wsp:val=&quot;00331500&quot;/&gt;&lt;wsp:rsid wsp:val=&quot;00332E25&quot;/&gt;&lt;wsp:rsid wsp:val=&quot;00334588&quot;/&gt;&lt;wsp:rsid wsp:val=&quot;00335528&quot;/&gt;&lt;wsp:rsid wsp:val=&quot;0034187D&quot;/&gt;&lt;wsp:rsid wsp:val=&quot;003429CE&quot;/&gt;&lt;wsp:rsid wsp:val=&quot;0034380B&quot;/&gt;&lt;wsp:rsid wsp:val=&quot;0034437E&quot;/&gt;&lt;wsp:rsid wsp:val=&quot;003447FB&quot;/&gt;&lt;wsp:rsid wsp:val=&quot;0035047C&quot;/&gt;&lt;wsp:rsid wsp:val=&quot;00352333&quot;/&gt;&lt;wsp:rsid wsp:val=&quot;00352793&quot;/&gt;&lt;wsp:rsid wsp:val=&quot;003570F2&quot;/&gt;&lt;wsp:rsid wsp:val=&quot;0035775F&quot;/&gt;&lt;wsp:rsid wsp:val=&quot;00360266&quot;/&gt;&lt;wsp:rsid wsp:val=&quot;003605A9&quot;/&gt;&lt;wsp:rsid wsp:val=&quot;003605C4&quot;/&gt;&lt;wsp:rsid wsp:val=&quot;003606C5&quot;/&gt;&lt;wsp:rsid wsp:val=&quot;00365001&quot;/&gt;&lt;wsp:rsid wsp:val=&quot;003663F8&quot;/&gt;&lt;wsp:rsid wsp:val=&quot;00367713&quot;/&gt;&lt;wsp:rsid wsp:val=&quot;00373293&quot;/&gt;&lt;wsp:rsid wsp:val=&quot;00374315&quot;/&gt;&lt;wsp:rsid wsp:val=&quot;00375488&quot;/&gt;&lt;wsp:rsid wsp:val=&quot;00385D27&quot;/&gt;&lt;wsp:rsid wsp:val=&quot;0038651D&quot;/&gt;&lt;wsp:rsid wsp:val=&quot;00391A4A&quot;/&gt;&lt;wsp:rsid wsp:val=&quot;0039295B&quot;/&gt;&lt;wsp:rsid wsp:val=&quot;00392DE4&quot;/&gt;&lt;wsp:rsid wsp:val=&quot;00393C6B&quot;/&gt;&lt;wsp:rsid wsp:val=&quot;003945B9&quot;/&gt;&lt;wsp:rsid wsp:val=&quot;00394DDA&quot;/&gt;&lt;wsp:rsid wsp:val=&quot;00397D54&quot;/&gt;&lt;wsp:rsid wsp:val=&quot;003A07CC&quot;/&gt;&lt;wsp:rsid wsp:val=&quot;003A1B84&quot;/&gt;&lt;wsp:rsid wsp:val=&quot;003A44BA&quot;/&gt;&lt;wsp:rsid wsp:val=&quot;003A62F2&quot;/&gt;&lt;wsp:rsid wsp:val=&quot;003A679B&quot;/&gt;&lt;wsp:rsid wsp:val=&quot;003B30F0&quot;/&gt;&lt;wsp:rsid wsp:val=&quot;003B3358&quot;/&gt;&lt;wsp:rsid wsp:val=&quot;003B5B85&quot;/&gt;&lt;wsp:rsid wsp:val=&quot;003B7306&quot;/&gt;&lt;wsp:rsid wsp:val=&quot;003B7F0A&quot;/&gt;&lt;wsp:rsid wsp:val=&quot;003C2D3C&quot;/&gt;&lt;wsp:rsid wsp:val=&quot;003C573F&quot;/&gt;&lt;wsp:rsid wsp:val=&quot;003C5DEE&quot;/&gt;&lt;wsp:rsid wsp:val=&quot;003D2D8F&quot;/&gt;&lt;wsp:rsid wsp:val=&quot;003D61D4&quot;/&gt;&lt;wsp:rsid wsp:val=&quot;003D6285&quot;/&gt;&lt;wsp:rsid wsp:val=&quot;003D7AA1&quot;/&gt;&lt;wsp:rsid wsp:val=&quot;003D7E0A&quot;/&gt;&lt;wsp:rsid wsp:val=&quot;003E0018&quot;/&gt;&lt;wsp:rsid wsp:val=&quot;003E0723&quot;/&gt;&lt;wsp:rsid wsp:val=&quot;003E1FD8&quot;/&gt;&lt;wsp:rsid wsp:val=&quot;003E2725&quot;/&gt;&lt;wsp:rsid wsp:val=&quot;003E40E1&quot;/&gt;&lt;wsp:rsid wsp:val=&quot;003E59C7&quot;/&gt;&lt;wsp:rsid wsp:val=&quot;003E7B80&quot;/&gt;&lt;wsp:rsid wsp:val=&quot;003F03D8&quot;/&gt;&lt;wsp:rsid wsp:val=&quot;003F089D&quot;/&gt;&lt;wsp:rsid wsp:val=&quot;003F1D1B&quot;/&gt;&lt;wsp:rsid wsp:val=&quot;003F74A9&quot;/&gt;&lt;wsp:rsid wsp:val=&quot;003F76C2&quot;/&gt;&lt;wsp:rsid wsp:val=&quot;003F77B4&quot;/&gt;&lt;wsp:rsid wsp:val=&quot;004004D5&quot;/&gt;&lt;wsp:rsid wsp:val=&quot;004007F0&quot;/&gt;&lt;wsp:rsid wsp:val=&quot;00401A10&quot;/&gt;&lt;wsp:rsid wsp:val=&quot;00403B72&quot;/&gt;&lt;wsp:rsid wsp:val=&quot;0040487A&quot;/&gt;&lt;wsp:rsid wsp:val=&quot;004063E0&quot;/&gt;&lt;wsp:rsid wsp:val=&quot;004066FF&quot;/&gt;&lt;wsp:rsid wsp:val=&quot;004105C9&quot;/&gt;&lt;wsp:rsid wsp:val=&quot;00410B74&quot;/&gt;&lt;wsp:rsid wsp:val=&quot;00415177&quot;/&gt;&lt;wsp:rsid wsp:val=&quot;0041526C&quot;/&gt;&lt;wsp:rsid wsp:val=&quot;00417D62&quot;/&gt;&lt;wsp:rsid wsp:val=&quot;00420A32&quot;/&gt;&lt;wsp:rsid wsp:val=&quot;00420BAB&quot;/&gt;&lt;wsp:rsid wsp:val=&quot;004212EA&quot;/&gt;&lt;wsp:rsid wsp:val=&quot;00421BE7&quot;/&gt;&lt;wsp:rsid wsp:val=&quot;00422FE9&quot;/&gt;&lt;wsp:rsid wsp:val=&quot;004265A6&quot;/&gt;&lt;wsp:rsid wsp:val=&quot;004279BB&quot;/&gt;&lt;wsp:rsid wsp:val=&quot;00431A13&quot;/&gt;&lt;wsp:rsid wsp:val=&quot;00431D1E&quot;/&gt;&lt;wsp:rsid wsp:val=&quot;004321CA&quot;/&gt;&lt;wsp:rsid wsp:val=&quot;00433216&quot;/&gt;&lt;wsp:rsid wsp:val=&quot;00434F71&quot;/&gt;&lt;wsp:rsid wsp:val=&quot;00435C00&quot;/&gt;&lt;wsp:rsid wsp:val=&quot;004378DC&quot;/&gt;&lt;wsp:rsid wsp:val=&quot;004422DB&quot;/&gt;&lt;wsp:rsid wsp:val=&quot;00442735&quot;/&gt;&lt;wsp:rsid wsp:val=&quot;004434F2&quot;/&gt;&lt;wsp:rsid wsp:val=&quot;004462CC&quot;/&gt;&lt;wsp:rsid wsp:val=&quot;00446768&quot;/&gt;&lt;wsp:rsid wsp:val=&quot;0045193C&quot;/&gt;&lt;wsp:rsid wsp:val=&quot;0045201E&quot;/&gt;&lt;wsp:rsid wsp:val=&quot;00452B22&quot;/&gt;&lt;wsp:rsid wsp:val=&quot;00453CDE&quot;/&gt;&lt;wsp:rsid wsp:val=&quot;00455117&quot;/&gt;&lt;wsp:rsid wsp:val=&quot;00457E77&quot;/&gt;&lt;wsp:rsid wsp:val=&quot;00461DA8&quot;/&gt;&lt;wsp:rsid wsp:val=&quot;00463786&quot;/&gt;&lt;wsp:rsid wsp:val=&quot;00464305&quot;/&gt;&lt;wsp:rsid wsp:val=&quot;004646F1&quot;/&gt;&lt;wsp:rsid wsp:val=&quot;004648E9&quot;/&gt;&lt;wsp:rsid wsp:val=&quot;00465616&quot;/&gt;&lt;wsp:rsid wsp:val=&quot;00467C5A&quot;/&gt;&lt;wsp:rsid wsp:val=&quot;00470D57&quot;/&gt;&lt;wsp:rsid wsp:val=&quot;004751F1&quot;/&gt;&lt;wsp:rsid wsp:val=&quot;00475E66&quot;/&gt;&lt;wsp:rsid wsp:val=&quot;004823D7&quot;/&gt;&lt;wsp:rsid wsp:val=&quot;00482850&quot;/&gt;&lt;wsp:rsid wsp:val=&quot;00486056&quot;/&gt;&lt;wsp:rsid wsp:val=&quot;00487109&quot;/&gt;&lt;wsp:rsid wsp:val=&quot;00490415&quot;/&gt;&lt;wsp:rsid wsp:val=&quot;00491DAB&quot;/&gt;&lt;wsp:rsid wsp:val=&quot;00493D41&quot;/&gt;&lt;wsp:rsid wsp:val=&quot;004945D6&quot;/&gt;&lt;wsp:rsid wsp:val=&quot;004974D7&quot;/&gt;&lt;wsp:rsid wsp:val=&quot;004A0F2B&quot;/&gt;&lt;wsp:rsid wsp:val=&quot;004A4379&quot;/&gt;&lt;wsp:rsid wsp:val=&quot;004B0995&quot;/&gt;&lt;wsp:rsid wsp:val=&quot;004B2CD1&quot;/&gt;&lt;wsp:rsid wsp:val=&quot;004B3310&quot;/&gt;&lt;wsp:rsid wsp:val=&quot;004B6A00&quot;/&gt;&lt;wsp:rsid wsp:val=&quot;004B7FF8&quot;/&gt;&lt;wsp:rsid wsp:val=&quot;004C027B&quot;/&gt;&lt;wsp:rsid wsp:val=&quot;004C132D&quot;/&gt;&lt;wsp:rsid wsp:val=&quot;004C1698&quot;/&gt;&lt;wsp:rsid wsp:val=&quot;004C1C57&quot;/&gt;&lt;wsp:rsid wsp:val=&quot;004C2D7C&quot;/&gt;&lt;wsp:rsid wsp:val=&quot;004C3029&quot;/&gt;&lt;wsp:rsid wsp:val=&quot;004C3B22&quot;/&gt;&lt;wsp:rsid wsp:val=&quot;004C4594&quot;/&gt;&lt;wsp:rsid wsp:val=&quot;004C5A87&quot;/&gt;&lt;wsp:rsid wsp:val=&quot;004C5AEB&quot;/&gt;&lt;wsp:rsid wsp:val=&quot;004C72FA&quot;/&gt;&lt;wsp:rsid wsp:val=&quot;004D0AA6&quot;/&gt;&lt;wsp:rsid wsp:val=&quot;004D1386&quot;/&gt;&lt;wsp:rsid wsp:val=&quot;004D47FA&quot;/&gt;&lt;wsp:rsid wsp:val=&quot;004E0607&quot;/&gt;&lt;wsp:rsid wsp:val=&quot;004E060D&quot;/&gt;&lt;wsp:rsid wsp:val=&quot;004E2429&quot;/&gt;&lt;wsp:rsid wsp:val=&quot;004E3849&quot;/&gt;&lt;wsp:rsid wsp:val=&quot;004E6EE2&quot;/&gt;&lt;wsp:rsid wsp:val=&quot;004E7F06&quot;/&gt;&lt;wsp:rsid wsp:val=&quot;004F1495&quot;/&gt;&lt;wsp:rsid wsp:val=&quot;004F454D&quot;/&gt;&lt;wsp:rsid wsp:val=&quot;004F4F9D&quot;/&gt;&lt;wsp:rsid wsp:val=&quot;004F67CB&quot;/&gt;&lt;wsp:rsid wsp:val=&quot;004F7ADA&quot;/&gt;&lt;wsp:rsid wsp:val=&quot;0050011B&quot;/&gt;&lt;wsp:rsid wsp:val=&quot;005045F0&quot;/&gt;&lt;wsp:rsid wsp:val=&quot;005070D4&quot;/&gt;&lt;wsp:rsid wsp:val=&quot;0051347A&quot;/&gt;&lt;wsp:rsid wsp:val=&quot;005150DC&quot;/&gt;&lt;wsp:rsid wsp:val=&quot;00516441&quot;/&gt;&lt;wsp:rsid wsp:val=&quot;0051764C&quot;/&gt;&lt;wsp:rsid wsp:val=&quot;005209E5&quot;/&gt;&lt;wsp:rsid wsp:val=&quot;00523E57&quot;/&gt;&lt;wsp:rsid wsp:val=&quot;00526BAB&quot;/&gt;&lt;wsp:rsid wsp:val=&quot;005335CB&quot;/&gt;&lt;wsp:rsid wsp:val=&quot;00533987&quot;/&gt;&lt;wsp:rsid wsp:val=&quot;00534124&quot;/&gt;&lt;wsp:rsid wsp:val=&quot;00535139&quot;/&gt;&lt;wsp:rsid wsp:val=&quot;00535F5C&quot;/&gt;&lt;wsp:rsid wsp:val=&quot;00542C29&quot;/&gt;&lt;wsp:rsid wsp:val=&quot;00543732&quot;/&gt;&lt;wsp:rsid wsp:val=&quot;00543E46&quot;/&gt;&lt;wsp:rsid wsp:val=&quot;005446C1&quot;/&gt;&lt;wsp:rsid wsp:val=&quot;005455E1&quot;/&gt;&lt;wsp:rsid wsp:val=&quot;00546210&quot;/&gt;&lt;wsp:rsid wsp:val=&quot;005479C2&quot;/&gt;&lt;wsp:rsid wsp:val=&quot;005503D4&quot;/&gt;&lt;wsp:rsid wsp:val=&quot;0055043E&quot;/&gt;&lt;wsp:rsid wsp:val=&quot;0055186A&quot;/&gt;&lt;wsp:rsid wsp:val=&quot;00552168&quot;/&gt;&lt;wsp:rsid wsp:val=&quot;00553D51&quot;/&gt;&lt;wsp:rsid wsp:val=&quot;00553ECA&quot;/&gt;&lt;wsp:rsid wsp:val=&quot;00555562&quot;/&gt;&lt;wsp:rsid wsp:val=&quot;00555CBB&quot;/&gt;&lt;wsp:rsid wsp:val=&quot;0055641C&quot;/&gt;&lt;wsp:rsid wsp:val=&quot;00556EF4&quot;/&gt;&lt;wsp:rsid wsp:val=&quot;0056188C&quot;/&gt;&lt;wsp:rsid wsp:val=&quot;00563792&quot;/&gt;&lt;wsp:rsid wsp:val=&quot;00563866&quot;/&gt;&lt;wsp:rsid wsp:val=&quot;00565E35&quot;/&gt;&lt;wsp:rsid wsp:val=&quot;0056618E&quot;/&gt;&lt;wsp:rsid wsp:val=&quot;00567D8C&quot;/&gt;&lt;wsp:rsid wsp:val=&quot;00567DF9&quot;/&gt;&lt;wsp:rsid wsp:val=&quot;00570C54&quot;/&gt;&lt;wsp:rsid wsp:val=&quot;00576CC0&quot;/&gt;&lt;wsp:rsid wsp:val=&quot;00577705&quot;/&gt;&lt;wsp:rsid wsp:val=&quot;005804B5&quot;/&gt;&lt;wsp:rsid wsp:val=&quot;00583DF4&quot;/&gt;&lt;wsp:rsid wsp:val=&quot;0058582A&quot;/&gt;&lt;wsp:rsid wsp:val=&quot;00591F76&quot;/&gt;&lt;wsp:rsid wsp:val=&quot;0059384F&quot;/&gt;&lt;wsp:rsid wsp:val=&quot;00595476&quot;/&gt;&lt;wsp:rsid wsp:val=&quot;00595DBE&quot;/&gt;&lt;wsp:rsid wsp:val=&quot;0059615C&quot;/&gt;&lt;wsp:rsid wsp:val=&quot;00596474&quot;/&gt;&lt;wsp:rsid wsp:val=&quot;00597DD9&quot;/&gt;&lt;wsp:rsid wsp:val=&quot;005A7F8C&quot;/&gt;&lt;wsp:rsid wsp:val=&quot;005B06BD&quot;/&gt;&lt;wsp:rsid wsp:val=&quot;005B0E73&quot;/&gt;&lt;wsp:rsid wsp:val=&quot;005B195C&quot;/&gt;&lt;wsp:rsid wsp:val=&quot;005B4B5A&quot;/&gt;&lt;wsp:rsid wsp:val=&quot;005B54EC&quot;/&gt;&lt;wsp:rsid wsp:val=&quot;005B77FA&quot;/&gt;&lt;wsp:rsid wsp:val=&quot;005C1C5F&quot;/&gt;&lt;wsp:rsid wsp:val=&quot;005C244C&quot;/&gt;&lt;wsp:rsid wsp:val=&quot;005C43D7&quot;/&gt;&lt;wsp:rsid wsp:val=&quot;005C4C86&quot;/&gt;&lt;wsp:rsid wsp:val=&quot;005C5914&quot;/&gt;&lt;wsp:rsid wsp:val=&quot;005C5F5D&quot;/&gt;&lt;wsp:rsid wsp:val=&quot;005C697C&quot;/&gt;&lt;wsp:rsid wsp:val=&quot;005C7250&quot;/&gt;&lt;wsp:rsid wsp:val=&quot;005D1C72&quot;/&gt;&lt;wsp:rsid wsp:val=&quot;005D1CC7&quot;/&gt;&lt;wsp:rsid wsp:val=&quot;005D2787&quot;/&gt;&lt;wsp:rsid wsp:val=&quot;005D3848&quot;/&gt;&lt;wsp:rsid wsp:val=&quot;005D3916&quot;/&gt;&lt;wsp:rsid wsp:val=&quot;005D56FB&quot;/&gt;&lt;wsp:rsid wsp:val=&quot;005D5E7E&quot;/&gt;&lt;wsp:rsid wsp:val=&quot;005D631F&quot;/&gt;&lt;wsp:rsid wsp:val=&quot;005D6987&quot;/&gt;&lt;wsp:rsid wsp:val=&quot;005D6C7A&quot;/&gt;&lt;wsp:rsid wsp:val=&quot;005D76AA&quot;/&gt;&lt;wsp:rsid wsp:val=&quot;005E07E4&quot;/&gt;&lt;wsp:rsid wsp:val=&quot;005E09B2&quot;/&gt;&lt;wsp:rsid wsp:val=&quot;005E34F0&quot;/&gt;&lt;wsp:rsid wsp:val=&quot;005E4DD3&quot;/&gt;&lt;wsp:rsid wsp:val=&quot;005F0F80&quot;/&gt;&lt;wsp:rsid wsp:val=&quot;005F0FCC&quot;/&gt;&lt;wsp:rsid wsp:val=&quot;005F15D9&quot;/&gt;&lt;wsp:rsid wsp:val=&quot;005F2F8F&quot;/&gt;&lt;wsp:rsid wsp:val=&quot;005F3BD8&quot;/&gt;&lt;wsp:rsid wsp:val=&quot;005F592E&quot;/&gt;&lt;wsp:rsid wsp:val=&quot;0060018B&quot;/&gt;&lt;wsp:rsid wsp:val=&quot;00602BE0&quot;/&gt;&lt;wsp:rsid wsp:val=&quot;00603DAF&quot;/&gt;&lt;wsp:rsid wsp:val=&quot;00604AF6&quot;/&gt;&lt;wsp:rsid wsp:val=&quot;006057D0&quot;/&gt;&lt;wsp:rsid wsp:val=&quot;0060581E&quot;/&gt;&lt;wsp:rsid wsp:val=&quot;0060623A&quot;/&gt;&lt;wsp:rsid wsp:val=&quot;006108AD&quot;/&gt;&lt;wsp:rsid wsp:val=&quot;00615CD5&quot;/&gt;&lt;wsp:rsid wsp:val=&quot;00617330&quot;/&gt;&lt;wsp:rsid wsp:val=&quot;00617FF4&quot;/&gt;&lt;wsp:rsid wsp:val=&quot;006209A2&quot;/&gt;&lt;wsp:rsid wsp:val=&quot;00621B02&quot;/&gt;&lt;wsp:rsid wsp:val=&quot;00625115&quot;/&gt;&lt;wsp:rsid wsp:val=&quot;00626DC7&quot;/&gt;&lt;wsp:rsid wsp:val=&quot;006303E8&quot;/&gt;&lt;wsp:rsid wsp:val=&quot;006320A1&quot;/&gt;&lt;wsp:rsid wsp:val=&quot;00632725&quot;/&gt;&lt;wsp:rsid wsp:val=&quot;00635B02&quot;/&gt;&lt;wsp:rsid wsp:val=&quot;006375AA&quot;/&gt;&lt;wsp:rsid wsp:val=&quot;00640093&quot;/&gt;&lt;wsp:rsid wsp:val=&quot;00640547&quot;/&gt;&lt;wsp:rsid wsp:val=&quot;0064167E&quot;/&gt;&lt;wsp:rsid wsp:val=&quot;00641FE9&quot;/&gt;&lt;wsp:rsid wsp:val=&quot;00642AFB&quot;/&gt;&lt;wsp:rsid wsp:val=&quot;006458E7&quot;/&gt;&lt;wsp:rsid wsp:val=&quot;0064640C&quot;/&gt;&lt;wsp:rsid wsp:val=&quot;0064665F&quot;/&gt;&lt;wsp:rsid wsp:val=&quot;00647878&quot;/&gt;&lt;wsp:rsid wsp:val=&quot;00647A8A&quot;/&gt;&lt;wsp:rsid wsp:val=&quot;00647BD1&quot;/&gt;&lt;wsp:rsid wsp:val=&quot;00650FCE&quot;/&gt;&lt;wsp:rsid wsp:val=&quot;00654165&quot;/&gt;&lt;wsp:rsid wsp:val=&quot;00654AB7&quot;/&gt;&lt;wsp:rsid wsp:val=&quot;00655593&quot;/&gt;&lt;wsp:rsid wsp:val=&quot;0065595A&quot;/&gt;&lt;wsp:rsid wsp:val=&quot;006613F1&quot;/&gt;&lt;wsp:rsid wsp:val=&quot;00661AFC&quot;/&gt;&lt;wsp:rsid wsp:val=&quot;00661B3E&quot;/&gt;&lt;wsp:rsid wsp:val=&quot;0066216D&quot;/&gt;&lt;wsp:rsid wsp:val=&quot;00663584&quot;/&gt;&lt;wsp:rsid wsp:val=&quot;00663E96&quot;/&gt;&lt;wsp:rsid wsp:val=&quot;00664DC6&quot;/&gt;&lt;wsp:rsid wsp:val=&quot;00667AD0&quot;/&gt;&lt;wsp:rsid wsp:val=&quot;00671121&quot;/&gt;&lt;wsp:rsid wsp:val=&quot;0067166F&quot;/&gt;&lt;wsp:rsid wsp:val=&quot;00671B57&quot;/&gt;&lt;wsp:rsid wsp:val=&quot;00672500&quot;/&gt;&lt;wsp:rsid wsp:val=&quot;0067324F&quot;/&gt;&lt;wsp:rsid wsp:val=&quot;00674CFF&quot;/&gt;&lt;wsp:rsid wsp:val=&quot;00674D34&quot;/&gt;&lt;wsp:rsid wsp:val=&quot;00675341&quot;/&gt;&lt;wsp:rsid wsp:val=&quot;00676F94&quot;/&gt;&lt;wsp:rsid wsp:val=&quot;0068107E&quot;/&gt;&lt;wsp:rsid wsp:val=&quot;006812EE&quot;/&gt;&lt;wsp:rsid wsp:val=&quot;00681CA0&quot;/&gt;&lt;wsp:rsid wsp:val=&quot;0068483D&quot;/&gt;&lt;wsp:rsid wsp:val=&quot;00685297&quot;/&gt;&lt;wsp:rsid wsp:val=&quot;0068766C&quot;/&gt;&lt;wsp:rsid wsp:val=&quot;006901FF&quot;/&gt;&lt;wsp:rsid wsp:val=&quot;00690D75&quot;/&gt;&lt;wsp:rsid wsp:val=&quot;00695564&quot;/&gt;&lt;wsp:rsid wsp:val=&quot;006976E7&quot;/&gt;&lt;wsp:rsid wsp:val=&quot;006A0A88&quot;/&gt;&lt;wsp:rsid wsp:val=&quot;006B137F&quot;/&gt;&lt;wsp:rsid wsp:val=&quot;006B209E&quot;/&gt;&lt;wsp:rsid wsp:val=&quot;006B2874&quot;/&gt;&lt;wsp:rsid wsp:val=&quot;006B42B9&quot;/&gt;&lt;wsp:rsid wsp:val=&quot;006B4CCD&quot;/&gt;&lt;wsp:rsid wsp:val=&quot;006C05CA&quot;/&gt;&lt;wsp:rsid wsp:val=&quot;006C0F6F&quot;/&gt;&lt;wsp:rsid wsp:val=&quot;006C22F4&quot;/&gt;&lt;wsp:rsid wsp:val=&quot;006D1084&quot;/&gt;&lt;wsp:rsid wsp:val=&quot;006D12CD&quot;/&gt;&lt;wsp:rsid wsp:val=&quot;006D20FF&quot;/&gt;&lt;wsp:rsid wsp:val=&quot;006D3937&quot;/&gt;&lt;wsp:rsid wsp:val=&quot;006D4E8F&quot;/&gt;&lt;wsp:rsid wsp:val=&quot;006D594B&quot;/&gt;&lt;wsp:rsid wsp:val=&quot;006D7A3E&quot;/&gt;&lt;wsp:rsid wsp:val=&quot;006E3770&quot;/&gt;&lt;wsp:rsid wsp:val=&quot;006E67DA&quot;/&gt;&lt;wsp:rsid wsp:val=&quot;006F3C3D&quot;/&gt;&lt;wsp:rsid wsp:val=&quot;006F59BC&quot;/&gt;&lt;wsp:rsid wsp:val=&quot;006F6318&quot;/&gt;&lt;wsp:rsid wsp:val=&quot;006F6515&quot;/&gt;&lt;wsp:rsid wsp:val=&quot;006F6813&quot;/&gt;&lt;wsp:rsid wsp:val=&quot;006F7863&quot;/&gt;&lt;wsp:rsid wsp:val=&quot;00700D3B&quot;/&gt;&lt;wsp:rsid wsp:val=&quot;00700DE5&quot;/&gt;&lt;wsp:rsid wsp:val=&quot;0070112C&quot;/&gt;&lt;wsp:rsid wsp:val=&quot;00701ECA&quot;/&gt;&lt;wsp:rsid wsp:val=&quot;00705023&quot;/&gt;&lt;wsp:rsid wsp:val=&quot;007104A8&quot;/&gt;&lt;wsp:rsid wsp:val=&quot;00712846&quot;/&gt;&lt;wsp:rsid wsp:val=&quot;00712C06&quot;/&gt;&lt;wsp:rsid wsp:val=&quot;00712FEF&quot;/&gt;&lt;wsp:rsid wsp:val=&quot;00717D9B&quot;/&gt;&lt;wsp:rsid wsp:val=&quot;007232A8&quot;/&gt;&lt;wsp:rsid wsp:val=&quot;00724D55&quot;/&gt;&lt;wsp:rsid wsp:val=&quot;00724F72&quot;/&gt;&lt;wsp:rsid wsp:val=&quot;00725D5B&quot;/&gt;&lt;wsp:rsid wsp:val=&quot;007261E1&quot;/&gt;&lt;wsp:rsid wsp:val=&quot;0072794D&quot;/&gt;&lt;wsp:rsid wsp:val=&quot;007300B6&quot;/&gt;&lt;wsp:rsid wsp:val=&quot;00731659&quot;/&gt;&lt;wsp:rsid wsp:val=&quot;00731BE5&quot;/&gt;&lt;wsp:rsid wsp:val=&quot;00731E32&quot;/&gt;&lt;wsp:rsid wsp:val=&quot;00731F18&quot;/&gt;&lt;wsp:rsid wsp:val=&quot;007328F2&quot;/&gt;&lt;wsp:rsid wsp:val=&quot;00732DF7&quot;/&gt;&lt;wsp:rsid wsp:val=&quot;00733C68&quot;/&gt;&lt;wsp:rsid wsp:val=&quot;00733F3C&quot;/&gt;&lt;wsp:rsid wsp:val=&quot;007344A3&quot;/&gt;&lt;wsp:rsid wsp:val=&quot;007354D5&quot;/&gt;&lt;wsp:rsid wsp:val=&quot;007369F1&quot;/&gt;&lt;wsp:rsid wsp:val=&quot;00740643&quot;/&gt;&lt;wsp:rsid wsp:val=&quot;00741F6A&quot;/&gt;&lt;wsp:rsid wsp:val=&quot;00742294&quot;/&gt;&lt;wsp:rsid wsp:val=&quot;0074241D&quot;/&gt;&lt;wsp:rsid wsp:val=&quot;0074256A&quot;/&gt;&lt;wsp:rsid wsp:val=&quot;007429FF&quot;/&gt;&lt;wsp:rsid wsp:val=&quot;00742D95&quot;/&gt;&lt;wsp:rsid wsp:val=&quot;00743E80&quot;/&gt;&lt;wsp:rsid wsp:val=&quot;007458B9&quot;/&gt;&lt;wsp:rsid wsp:val=&quot;00746BAD&quot;/&gt;&lt;wsp:rsid wsp:val=&quot;0075025F&quot;/&gt;&lt;wsp:rsid wsp:val=&quot;0075047A&quot;/&gt;&lt;wsp:rsid wsp:val=&quot;00750692&quot;/&gt;&lt;wsp:rsid wsp:val=&quot;00750877&quot;/&gt;&lt;wsp:rsid wsp:val=&quot;007518DF&quot;/&gt;&lt;wsp:rsid wsp:val=&quot;007533F0&quot;/&gt;&lt;wsp:rsid wsp:val=&quot;007543C1&quot;/&gt;&lt;wsp:rsid wsp:val=&quot;007544A2&quot;/&gt;&lt;wsp:rsid wsp:val=&quot;007554CF&quot;/&gt;&lt;wsp:rsid wsp:val=&quot;00756150&quot;/&gt;&lt;wsp:rsid wsp:val=&quot;0075709B&quot;/&gt;&lt;wsp:rsid wsp:val=&quot;00760483&quot;/&gt;&lt;wsp:rsid wsp:val=&quot;00762A5E&quot;/&gt;&lt;wsp:rsid wsp:val=&quot;007654C9&quot;/&gt;&lt;wsp:rsid wsp:val=&quot;00766AB5&quot;/&gt;&lt;wsp:rsid wsp:val=&quot;00766D2F&quot;/&gt;&lt;wsp:rsid wsp:val=&quot;007770F7&quot;/&gt;&lt;wsp:rsid wsp:val=&quot;007776D1&quot;/&gt;&lt;wsp:rsid wsp:val=&quot;0078119E&quot;/&gt;&lt;wsp:rsid wsp:val=&quot;00782601&quot;/&gt;&lt;wsp:rsid wsp:val=&quot;00782C76&quot;/&gt;&lt;wsp:rsid wsp:val=&quot;007833DC&quot;/&gt;&lt;wsp:rsid wsp:val=&quot;00785115&quot;/&gt;&lt;wsp:rsid wsp:val=&quot;007854E3&quot;/&gt;&lt;wsp:rsid wsp:val=&quot;0078618D&quot;/&gt;&lt;wsp:rsid wsp:val=&quot;00790278&quot;/&gt;&lt;wsp:rsid wsp:val=&quot;0079097B&quot;/&gt;&lt;wsp:rsid wsp:val=&quot;00791BCA&quot;/&gt;&lt;wsp:rsid wsp:val=&quot;00791D1C&quot;/&gt;&lt;wsp:rsid wsp:val=&quot;007940E2&quot;/&gt;&lt;wsp:rsid wsp:val=&quot;00794277&quot;/&gt;&lt;wsp:rsid wsp:val=&quot;007A1B23&quot;/&gt;&lt;wsp:rsid wsp:val=&quot;007A28DE&quot;/&gt;&lt;wsp:rsid wsp:val=&quot;007A4753&quot;/&gt;&lt;wsp:rsid wsp:val=&quot;007A54B2&quot;/&gt;&lt;wsp:rsid wsp:val=&quot;007A654D&quot;/&gt;&lt;wsp:rsid wsp:val=&quot;007A67BB&quot;/&gt;&lt;wsp:rsid wsp:val=&quot;007B0A8C&quot;/&gt;&lt;wsp:rsid wsp:val=&quot;007B2AF2&quot;/&gt;&lt;wsp:rsid wsp:val=&quot;007B2B03&quot;/&gt;&lt;wsp:rsid wsp:val=&quot;007B4B68&quot;/&gt;&lt;wsp:rsid wsp:val=&quot;007B6D2D&quot;/&gt;&lt;wsp:rsid wsp:val=&quot;007C1F19&quot;/&gt;&lt;wsp:rsid wsp:val=&quot;007C22BE&quot;/&gt;&lt;wsp:rsid wsp:val=&quot;007C3E7E&quot;/&gt;&lt;wsp:rsid wsp:val=&quot;007C4325&quot;/&gt;&lt;wsp:rsid wsp:val=&quot;007D1202&quot;/&gt;&lt;wsp:rsid wsp:val=&quot;007D1A48&quot;/&gt;&lt;wsp:rsid wsp:val=&quot;007D3A6D&quot;/&gt;&lt;wsp:rsid wsp:val=&quot;007D5425&quot;/&gt;&lt;wsp:rsid wsp:val=&quot;007D5DA8&quot;/&gt;&lt;wsp:rsid wsp:val=&quot;007D5DE1&quot;/&gt;&lt;wsp:rsid wsp:val=&quot;007D70D2&quot;/&gt;&lt;wsp:rsid wsp:val=&quot;007E20DF&quot;/&gt;&lt;wsp:rsid wsp:val=&quot;007E3300&quot;/&gt;&lt;wsp:rsid wsp:val=&quot;007E3AAC&quot;/&gt;&lt;wsp:rsid wsp:val=&quot;007E4633&quot;/&gt;&lt;wsp:rsid wsp:val=&quot;007E48E5&quot;/&gt;&lt;wsp:rsid wsp:val=&quot;007E6952&quot;/&gt;&lt;wsp:rsid wsp:val=&quot;007F187A&quot;/&gt;&lt;wsp:rsid wsp:val=&quot;007F2733&quot;/&gt;&lt;wsp:rsid wsp:val=&quot;007F291A&quot;/&gt;&lt;wsp:rsid wsp:val=&quot;007F4609&quot;/&gt;&lt;wsp:rsid wsp:val=&quot;007F5362&quot;/&gt;&lt;wsp:rsid wsp:val=&quot;007F5E4E&quot;/&gt;&lt;wsp:rsid wsp:val=&quot;007F6062&quot;/&gt;&lt;wsp:rsid wsp:val=&quot;007F6156&quot;/&gt;&lt;wsp:rsid wsp:val=&quot;007F67F9&quot;/&gt;&lt;wsp:rsid wsp:val=&quot;007F78C3&quot;/&gt;&lt;wsp:rsid wsp:val=&quot;0080179A&quot;/&gt;&lt;wsp:rsid wsp:val=&quot;0080436E&quot;/&gt;&lt;wsp:rsid wsp:val=&quot;00805943&quot;/&gt;&lt;wsp:rsid wsp:val=&quot;0080645E&quot;/&gt;&lt;wsp:rsid wsp:val=&quot;008065EC&quot;/&gt;&lt;wsp:rsid wsp:val=&quot;008076FE&quot;/&gt;&lt;wsp:rsid wsp:val=&quot;00807E25&quot;/&gt;&lt;wsp:rsid wsp:val=&quot;00813241&quot;/&gt;&lt;wsp:rsid wsp:val=&quot;00813EA8&quot;/&gt;&lt;wsp:rsid wsp:val=&quot;0081411B&quot;/&gt;&lt;wsp:rsid wsp:val=&quot;00817E7D&quot;/&gt;&lt;wsp:rsid wsp:val=&quot;00817FB4&quot;/&gt;&lt;wsp:rsid wsp:val=&quot;008203A3&quot;/&gt;&lt;wsp:rsid wsp:val=&quot;00820435&quot;/&gt;&lt;wsp:rsid wsp:val=&quot;00822198&quot;/&gt;&lt;wsp:rsid wsp:val=&quot;00822995&quot;/&gt;&lt;wsp:rsid wsp:val=&quot;00826146&quot;/&gt;&lt;wsp:rsid wsp:val=&quot;00826D56&quot;/&gt;&lt;wsp:rsid wsp:val=&quot;00832B5F&quot;/&gt;&lt;wsp:rsid wsp:val=&quot;008363C6&quot;/&gt;&lt;wsp:rsid wsp:val=&quot;008439A7&quot;/&gt;&lt;wsp:rsid wsp:val=&quot;00843FAC&quot;/&gt;&lt;wsp:rsid wsp:val=&quot;0084529F&quot;/&gt;&lt;wsp:rsid wsp:val=&quot;00845448&quot;/&gt;&lt;wsp:rsid wsp:val=&quot;008455CF&quot;/&gt;&lt;wsp:rsid wsp:val=&quot;00845A40&quot;/&gt;&lt;wsp:rsid wsp:val=&quot;00853593&quot;/&gt;&lt;wsp:rsid wsp:val=&quot;0085531B&quot;/&gt;&lt;wsp:rsid wsp:val=&quot;00857086&quot;/&gt;&lt;wsp:rsid wsp:val=&quot;00863FFE&quot;/&gt;&lt;wsp:rsid wsp:val=&quot;008641DE&quot;/&gt;&lt;wsp:rsid wsp:val=&quot;0086422D&quot;/&gt;&lt;wsp:rsid wsp:val=&quot;00864466&quot;/&gt;&lt;wsp:rsid wsp:val=&quot;00865014&quot;/&gt;&lt;wsp:rsid wsp:val=&quot;008652D9&quot;/&gt;&lt;wsp:rsid wsp:val=&quot;00865BE0&quot;/&gt;&lt;wsp:rsid wsp:val=&quot;00866F8C&quot;/&gt;&lt;wsp:rsid wsp:val=&quot;008671B6&quot;/&gt;&lt;wsp:rsid wsp:val=&quot;008678AB&quot;/&gt;&lt;wsp:rsid wsp:val=&quot;0087168F&quot;/&gt;&lt;wsp:rsid wsp:val=&quot;008729BD&quot;/&gt;&lt;wsp:rsid wsp:val=&quot;0087339C&quot;/&gt;&lt;wsp:rsid wsp:val=&quot;00873525&quot;/&gt;&lt;wsp:rsid wsp:val=&quot;00874D35&quot;/&gt;&lt;wsp:rsid wsp:val=&quot;0087513E&quot;/&gt;&lt;wsp:rsid wsp:val=&quot;00876FDB&quot;/&gt;&lt;wsp:rsid wsp:val=&quot;0088091B&quot;/&gt;&lt;wsp:rsid wsp:val=&quot;0088136E&quot;/&gt;&lt;wsp:rsid wsp:val=&quot;00881DA9&quot;/&gt;&lt;wsp:rsid wsp:val=&quot;00886B80&quot;/&gt;&lt;wsp:rsid wsp:val=&quot;0088749F&quot;/&gt;&lt;wsp:rsid wsp:val=&quot;00891505&quot;/&gt;&lt;wsp:rsid wsp:val=&quot;00891EE9&quot;/&gt;&lt;wsp:rsid wsp:val=&quot;00892440&quot;/&gt;&lt;wsp:rsid wsp:val=&quot;00892F61&quot;/&gt;&lt;wsp:rsid wsp:val=&quot;00893D47&quot;/&gt;&lt;wsp:rsid wsp:val=&quot;00893F79&quot;/&gt;&lt;wsp:rsid wsp:val=&quot;00894DF5&quot;/&gt;&lt;wsp:rsid wsp:val=&quot;00895D29&quot;/&gt;&lt;wsp:rsid wsp:val=&quot;0089771B&quot;/&gt;&lt;wsp:rsid wsp:val=&quot;00897E39&quot;/&gt;&lt;wsp:rsid wsp:val=&quot;008A05C2&quot;/&gt;&lt;wsp:rsid wsp:val=&quot;008A1957&quot;/&gt;&lt;wsp:rsid wsp:val=&quot;008A19EA&quot;/&gt;&lt;wsp:rsid wsp:val=&quot;008A449D&quot;/&gt;&lt;wsp:rsid wsp:val=&quot;008A5A0F&quot;/&gt;&lt;wsp:rsid wsp:val=&quot;008A7734&quot;/&gt;&lt;wsp:rsid wsp:val=&quot;008A79C5&quot;/&gt;&lt;wsp:rsid wsp:val=&quot;008A7CD4&quot;/&gt;&lt;wsp:rsid wsp:val=&quot;008B0404&quot;/&gt;&lt;wsp:rsid wsp:val=&quot;008B0798&quot;/&gt;&lt;wsp:rsid wsp:val=&quot;008B39ED&quot;/&gt;&lt;wsp:rsid wsp:val=&quot;008B4788&quot;/&gt;&lt;wsp:rsid wsp:val=&quot;008B56B7&quot;/&gt;&lt;wsp:rsid wsp:val=&quot;008B5B8D&quot;/&gt;&lt;wsp:rsid wsp:val=&quot;008C1897&quot;/&gt;&lt;wsp:rsid wsp:val=&quot;008C19FA&quot;/&gt;&lt;wsp:rsid wsp:val=&quot;008C3295&quot;/&gt;&lt;wsp:rsid wsp:val=&quot;008C3B60&quot;/&gt;&lt;wsp:rsid wsp:val=&quot;008C57BA&quot;/&gt;&lt;wsp:rsid wsp:val=&quot;008C5B60&quot;/&gt;&lt;wsp:rsid wsp:val=&quot;008C6474&quot;/&gt;&lt;wsp:rsid wsp:val=&quot;008C78E2&quot;/&gt;&lt;wsp:rsid wsp:val=&quot;008D00C0&quot;/&gt;&lt;wsp:rsid wsp:val=&quot;008D171F&quot;/&gt;&lt;wsp:rsid wsp:val=&quot;008D1B98&quot;/&gt;&lt;wsp:rsid wsp:val=&quot;008D3863&quot;/&gt;&lt;wsp:rsid wsp:val=&quot;008D3B4B&quot;/&gt;&lt;wsp:rsid wsp:val=&quot;008D3DA8&quot;/&gt;&lt;wsp:rsid wsp:val=&quot;008D7A7F&quot;/&gt;&lt;wsp:rsid wsp:val=&quot;008E27E4&quot;/&gt;&lt;wsp:rsid wsp:val=&quot;008E3460&quot;/&gt;&lt;wsp:rsid wsp:val=&quot;008E470A&quot;/&gt;&lt;wsp:rsid wsp:val=&quot;008E4A59&quot;/&gt;&lt;wsp:rsid wsp:val=&quot;008E60EA&quot;/&gt;&lt;wsp:rsid wsp:val=&quot;008E60F8&quot;/&gt;&lt;wsp:rsid wsp:val=&quot;008E671B&quot;/&gt;&lt;wsp:rsid wsp:val=&quot;008E6A7F&quot;/&gt;&lt;wsp:rsid wsp:val=&quot;008E6CE4&quot;/&gt;&lt;wsp:rsid wsp:val=&quot;008E7B9D&quot;/&gt;&lt;wsp:rsid wsp:val=&quot;008E7D7E&quot;/&gt;&lt;wsp:rsid wsp:val=&quot;008F11A4&quot;/&gt;&lt;wsp:rsid wsp:val=&quot;008F1641&quot;/&gt;&lt;wsp:rsid wsp:val=&quot;008F1D11&quot;/&gt;&lt;wsp:rsid wsp:val=&quot;008F26AE&quot;/&gt;&lt;wsp:rsid wsp:val=&quot;008F2ADC&quot;/&gt;&lt;wsp:rsid wsp:val=&quot;008F48F2&quot;/&gt;&lt;wsp:rsid wsp:val=&quot;008F5363&quot;/&gt;&lt;wsp:rsid wsp:val=&quot;008F5BF0&quot;/&gt;&lt;wsp:rsid wsp:val=&quot;008F76C4&quot;/&gt;&lt;wsp:rsid wsp:val=&quot;00900543&quot;/&gt;&lt;wsp:rsid wsp:val=&quot;00901417&quot;/&gt;&lt;wsp:rsid wsp:val=&quot;00901658&quot;/&gt;&lt;wsp:rsid wsp:val=&quot;009017B9&quot;/&gt;&lt;wsp:rsid wsp:val=&quot;0090307C&quot;/&gt;&lt;wsp:rsid wsp:val=&quot;00904C26&quot;/&gt;&lt;wsp:rsid wsp:val=&quot;009051CB&quot;/&gt;&lt;wsp:rsid wsp:val=&quot;00907F83&quot;/&gt;&lt;wsp:rsid wsp:val=&quot;00911467&quot;/&gt;&lt;wsp:rsid wsp:val=&quot;00913355&quot;/&gt;&lt;wsp:rsid wsp:val=&quot;00915844&quot;/&gt;&lt;wsp:rsid wsp:val=&quot;00915F1D&quot;/&gt;&lt;wsp:rsid wsp:val=&quot;00916926&quot;/&gt;&lt;wsp:rsid wsp:val=&quot;00920430&quot;/&gt;&lt;wsp:rsid wsp:val=&quot;00921FE8&quot;/&gt;&lt;wsp:rsid wsp:val=&quot;00923194&quot;/&gt;&lt;wsp:rsid wsp:val=&quot;00923C29&quot;/&gt;&lt;wsp:rsid wsp:val=&quot;00923EE6&quot;/&gt;&lt;wsp:rsid wsp:val=&quot;00926ADC&quot;/&gt;&lt;wsp:rsid wsp:val=&quot;00927270&quot;/&gt;&lt;wsp:rsid wsp:val=&quot;0093038E&quot;/&gt;&lt;wsp:rsid wsp:val=&quot;009304ED&quot;/&gt;&lt;wsp:rsid wsp:val=&quot;009326F4&quot;/&gt;&lt;wsp:rsid wsp:val=&quot;00932B7E&quot;/&gt;&lt;wsp:rsid wsp:val=&quot;0093350A&quot;/&gt;&lt;wsp:rsid wsp:val=&quot;00935241&quot;/&gt;&lt;wsp:rsid wsp:val=&quot;00937E7F&quot;/&gt;&lt;wsp:rsid wsp:val=&quot;009426CA&quot;/&gt;&lt;wsp:rsid wsp:val=&quot;009436DB&quot;/&gt;&lt;wsp:rsid wsp:val=&quot;00944B2C&quot;/&gt;&lt;wsp:rsid wsp:val=&quot;00944BB1&quot;/&gt;&lt;wsp:rsid wsp:val=&quot;009467E0&quot;/&gt;&lt;wsp:rsid wsp:val=&quot;00946B2F&quot;/&gt;&lt;wsp:rsid wsp:val=&quot;00947FA3&quot;/&gt;&lt;wsp:rsid wsp:val=&quot;0095157D&quot;/&gt;&lt;wsp:rsid wsp:val=&quot;009529F2&quot;/&gt;&lt;wsp:rsid wsp:val=&quot;00954C4B&quot;/&gt;&lt;wsp:rsid wsp:val=&quot;00955FA6&quot;/&gt;&lt;wsp:rsid wsp:val=&quot;00956578&quot;/&gt;&lt;wsp:rsid wsp:val=&quot;00956EBC&quot;/&gt;&lt;wsp:rsid wsp:val=&quot;00960990&quot;/&gt;&lt;wsp:rsid wsp:val=&quot;00961B99&quot;/&gt;&lt;wsp:rsid wsp:val=&quot;009624AB&quot;/&gt;&lt;wsp:rsid wsp:val=&quot;00962CE0&quot;/&gt;&lt;wsp:rsid wsp:val=&quot;0096352D&quot;/&gt;&lt;wsp:rsid wsp:val=&quot;00964F06&quot;/&gt;&lt;wsp:rsid wsp:val=&quot;00966606&quot;/&gt;&lt;wsp:rsid wsp:val=&quot;00970ED6&quot;/&gt;&lt;wsp:rsid wsp:val=&quot;00971B9C&quot;/&gt;&lt;wsp:rsid wsp:val=&quot;009759A4&quot;/&gt;&lt;wsp:rsid wsp:val=&quot;00977B8C&quot;/&gt;&lt;wsp:rsid wsp:val=&quot;0098108E&quot;/&gt;&lt;wsp:rsid wsp:val=&quot;009837F8&quot;/&gt;&lt;wsp:rsid wsp:val=&quot;00986B9D&quot;/&gt;&lt;wsp:rsid wsp:val=&quot;0098743E&quot;/&gt;&lt;wsp:rsid wsp:val=&quot;00991868&quot;/&gt;&lt;wsp:rsid wsp:val=&quot;00991E21&quot;/&gt;&lt;wsp:rsid wsp:val=&quot;00991FBF&quot;/&gt;&lt;wsp:rsid wsp:val=&quot;00991FDA&quot;/&gt;&lt;wsp:rsid wsp:val=&quot;009930B7&quot;/&gt;&lt;wsp:rsid wsp:val=&quot;00993DFD&quot;/&gt;&lt;wsp:rsid wsp:val=&quot;0099493B&quot;/&gt;&lt;wsp:rsid wsp:val=&quot;00995597&quot;/&gt;&lt;wsp:rsid wsp:val=&quot;009956E0&quot;/&gt;&lt;wsp:rsid wsp:val=&quot;00995995&quot;/&gt;&lt;wsp:rsid wsp:val=&quot;00996DE4&quot;/&gt;&lt;wsp:rsid wsp:val=&quot;00997F5B&quot;/&gt;&lt;wsp:rsid wsp:val=&quot;009A42CC&quot;/&gt;&lt;wsp:rsid wsp:val=&quot;009A563A&quot;/&gt;&lt;wsp:rsid wsp:val=&quot;009B01A0&quot;/&gt;&lt;wsp:rsid wsp:val=&quot;009B152F&quot;/&gt;&lt;wsp:rsid wsp:val=&quot;009B4C57&quot;/&gt;&lt;wsp:rsid wsp:val=&quot;009B4F29&quot;/&gt;&lt;wsp:rsid wsp:val=&quot;009B5895&quot;/&gt;&lt;wsp:rsid wsp:val=&quot;009C3FD8&quot;/&gt;&lt;wsp:rsid wsp:val=&quot;009C4DA4&quot;/&gt;&lt;wsp:rsid wsp:val=&quot;009C69E3&quot;/&gt;&lt;wsp:rsid wsp:val=&quot;009C6C1C&quot;/&gt;&lt;wsp:rsid wsp:val=&quot;009D2A44&quot;/&gt;&lt;wsp:rsid wsp:val=&quot;009D3A8D&quot;/&gt;&lt;wsp:rsid wsp:val=&quot;009D5116&quot;/&gt;&lt;wsp:rsid wsp:val=&quot;009D59F9&quot;/&gt;&lt;wsp:rsid wsp:val=&quot;009D6E61&quot;/&gt;&lt;wsp:rsid wsp:val=&quot;009E19E9&quot;/&gt;&lt;wsp:rsid wsp:val=&quot;009E26E6&quot;/&gt;&lt;wsp:rsid wsp:val=&quot;009E4058&quot;/&gt;&lt;wsp:rsid wsp:val=&quot;009E4605&quot;/&gt;&lt;wsp:rsid wsp:val=&quot;009E470E&quot;/&gt;&lt;wsp:rsid wsp:val=&quot;009F2C45&quot;/&gt;&lt;wsp:rsid wsp:val=&quot;009F31C8&quot;/&gt;&lt;wsp:rsid wsp:val=&quot;00A00FA6&quot;/&gt;&lt;wsp:rsid wsp:val=&quot;00A014F1&quot;/&gt;&lt;wsp:rsid wsp:val=&quot;00A02375&quot;/&gt;&lt;wsp:rsid wsp:val=&quot;00A0242A&quot;/&gt;&lt;wsp:rsid wsp:val=&quot;00A04783&quot;/&gt;&lt;wsp:rsid wsp:val=&quot;00A052BB&quot;/&gt;&lt;wsp:rsid wsp:val=&quot;00A069CD&quot;/&gt;&lt;wsp:rsid wsp:val=&quot;00A06DC2&quot;/&gt;&lt;wsp:rsid wsp:val=&quot;00A06FEA&quot;/&gt;&lt;wsp:rsid wsp:val=&quot;00A119BC&quot;/&gt;&lt;wsp:rsid wsp:val=&quot;00A12849&quot;/&gt;&lt;wsp:rsid wsp:val=&quot;00A1578B&quot;/&gt;&lt;wsp:rsid wsp:val=&quot;00A158FA&quot;/&gt;&lt;wsp:rsid wsp:val=&quot;00A15A31&quot;/&gt;&lt;wsp:rsid wsp:val=&quot;00A1670B&quot;/&gt;&lt;wsp:rsid wsp:val=&quot;00A16E07&quot;/&gt;&lt;wsp:rsid wsp:val=&quot;00A20046&quot;/&gt;&lt;wsp:rsid wsp:val=&quot;00A208A7&quot;/&gt;&lt;wsp:rsid wsp:val=&quot;00A247CA&quot;/&gt;&lt;wsp:rsid wsp:val=&quot;00A24DA3&quot;/&gt;&lt;wsp:rsid wsp:val=&quot;00A25BAF&quot;/&gt;&lt;wsp:rsid wsp:val=&quot;00A300F9&quot;/&gt;&lt;wsp:rsid wsp:val=&quot;00A309EA&quot;/&gt;&lt;wsp:rsid wsp:val=&quot;00A31BE5&quot;/&gt;&lt;wsp:rsid wsp:val=&quot;00A34D3D&quot;/&gt;&lt;wsp:rsid wsp:val=&quot;00A412D8&quot;/&gt;&lt;wsp:rsid wsp:val=&quot;00A4181C&quot;/&gt;&lt;wsp:rsid wsp:val=&quot;00A424D7&quot;/&gt;&lt;wsp:rsid wsp:val=&quot;00A440BD&quot;/&gt;&lt;wsp:rsid wsp:val=&quot;00A4562F&quot;/&gt;&lt;wsp:rsid wsp:val=&quot;00A45701&quot;/&gt;&lt;wsp:rsid wsp:val=&quot;00A46354&quot;/&gt;&lt;wsp:rsid wsp:val=&quot;00A47B21&quot;/&gt;&lt;wsp:rsid wsp:val=&quot;00A50152&quot;/&gt;&lt;wsp:rsid wsp:val=&quot;00A50306&quot;/&gt;&lt;wsp:rsid wsp:val=&quot;00A50DAC&quot;/&gt;&lt;wsp:rsid wsp:val=&quot;00A51977&quot;/&gt;&lt;wsp:rsid wsp:val=&quot;00A51BCB&quot;/&gt;&lt;wsp:rsid wsp:val=&quot;00A51E2D&quot;/&gt;&lt;wsp:rsid wsp:val=&quot;00A56A92&quot;/&gt;&lt;wsp:rsid wsp:val=&quot;00A56DF1&quot;/&gt;&lt;wsp:rsid wsp:val=&quot;00A60E91&quot;/&gt;&lt;wsp:rsid wsp:val=&quot;00A619AD&quot;/&gt;&lt;wsp:rsid wsp:val=&quot;00A63E02&quot;/&gt;&lt;wsp:rsid wsp:val=&quot;00A641AC&quot;/&gt;&lt;wsp:rsid wsp:val=&quot;00A648B8&quot;/&gt;&lt;wsp:rsid wsp:val=&quot;00A652E2&quot;/&gt;&lt;wsp:rsid wsp:val=&quot;00A6595C&quot;/&gt;&lt;wsp:rsid wsp:val=&quot;00A65DAE&quot;/&gt;&lt;wsp:rsid wsp:val=&quot;00A65FAC&quot;/&gt;&lt;wsp:rsid wsp:val=&quot;00A67EB5&quot;/&gt;&lt;wsp:rsid wsp:val=&quot;00A7096E&quot;/&gt;&lt;wsp:rsid wsp:val=&quot;00A71EC5&quot;/&gt;&lt;wsp:rsid wsp:val=&quot;00A723A4&quot;/&gt;&lt;wsp:rsid wsp:val=&quot;00A7429D&quot;/&gt;&lt;wsp:rsid wsp:val=&quot;00A746CC&quot;/&gt;&lt;wsp:rsid wsp:val=&quot;00A7704C&quot;/&gt;&lt;wsp:rsid wsp:val=&quot;00A779B2&quot;/&gt;&lt;wsp:rsid wsp:val=&quot;00A8373D&quot;/&gt;&lt;wsp:rsid wsp:val=&quot;00A84920&quot;/&gt;&lt;wsp:rsid wsp:val=&quot;00A85002&quot;/&gt;&lt;wsp:rsid wsp:val=&quot;00A90D60&quot;/&gt;&lt;wsp:rsid wsp:val=&quot;00A92208&quot;/&gt;&lt;wsp:rsid wsp:val=&quot;00A922EB&quot;/&gt;&lt;wsp:rsid wsp:val=&quot;00A93235&quot;/&gt;&lt;wsp:rsid wsp:val=&quot;00A95426&quot;/&gt;&lt;wsp:rsid wsp:val=&quot;00A95C93&quot;/&gt;&lt;wsp:rsid wsp:val=&quot;00A961C1&quot;/&gt;&lt;wsp:rsid wsp:val=&quot;00A97296&quot;/&gt;&lt;wsp:rsid wsp:val=&quot;00A975CB&quot;/&gt;&lt;wsp:rsid wsp:val=&quot;00A9787A&quot;/&gt;&lt;wsp:rsid wsp:val=&quot;00A97ABC&quot;/&gt;&lt;wsp:rsid wsp:val=&quot;00A97ECC&quot;/&gt;&lt;wsp:rsid wsp:val=&quot;00AA36DE&quot;/&gt;&lt;wsp:rsid wsp:val=&quot;00AA43A8&quot;/&gt;&lt;wsp:rsid wsp:val=&quot;00AA4B69&quot;/&gt;&lt;wsp:rsid wsp:val=&quot;00AA5211&quot;/&gt;&lt;wsp:rsid wsp:val=&quot;00AB1D80&quot;/&gt;&lt;wsp:rsid wsp:val=&quot;00AB30D7&quot;/&gt;&lt;wsp:rsid wsp:val=&quot;00AB3BBD&quot;/&gt;&lt;wsp:rsid wsp:val=&quot;00AB3FFA&quot;/&gt;&lt;wsp:rsid wsp:val=&quot;00AB5917&quot;/&gt;&lt;wsp:rsid wsp:val=&quot;00AB5F6C&quot;/&gt;&lt;wsp:rsid wsp:val=&quot;00AB61A7&quot;/&gt;&lt;wsp:rsid wsp:val=&quot;00AB7694&quot;/&gt;&lt;wsp:rsid wsp:val=&quot;00AC0C67&quot;/&gt;&lt;wsp:rsid wsp:val=&quot;00AC0F47&quot;/&gt;&lt;wsp:rsid wsp:val=&quot;00AC1EF9&quot;/&gt;&lt;wsp:rsid wsp:val=&quot;00AC2D6C&quot;/&gt;&lt;wsp:rsid wsp:val=&quot;00AC3EBA&quot;/&gt;&lt;wsp:rsid wsp:val=&quot;00AC5A7B&quot;/&gt;&lt;wsp:rsid wsp:val=&quot;00AC7108&quot;/&gt;&lt;wsp:rsid wsp:val=&quot;00AD4AF0&quot;/&gt;&lt;wsp:rsid wsp:val=&quot;00AD7C7E&quot;/&gt;&lt;wsp:rsid wsp:val=&quot;00AE0180&quot;/&gt;&lt;wsp:rsid wsp:val=&quot;00AE090C&quot;/&gt;&lt;wsp:rsid wsp:val=&quot;00AE1052&quot;/&gt;&lt;wsp:rsid wsp:val=&quot;00AE19BA&quot;/&gt;&lt;wsp:rsid wsp:val=&quot;00AE1EED&quot;/&gt;&lt;wsp:rsid wsp:val=&quot;00AE2F57&quot;/&gt;&lt;wsp:rsid wsp:val=&quot;00AE2FF9&quot;/&gt;&lt;wsp:rsid wsp:val=&quot;00AE3C5F&quot;/&gt;&lt;wsp:rsid wsp:val=&quot;00AE600E&quot;/&gt;&lt;wsp:rsid wsp:val=&quot;00AE6124&quot;/&gt;&lt;wsp:rsid wsp:val=&quot;00AF1199&quot;/&gt;&lt;wsp:rsid wsp:val=&quot;00AF1E0E&quot;/&gt;&lt;wsp:rsid wsp:val=&quot;00AF3E0C&quot;/&gt;&lt;wsp:rsid wsp:val=&quot;00AF3E57&quot;/&gt;&lt;wsp:rsid wsp:val=&quot;00AF5876&quot;/&gt;&lt;wsp:rsid wsp:val=&quot;00AF787B&quot;/&gt;&lt;wsp:rsid wsp:val=&quot;00B01868&quot;/&gt;&lt;wsp:rsid wsp:val=&quot;00B0411F&quot;/&gt;&lt;wsp:rsid wsp:val=&quot;00B05AC3&quot;/&gt;&lt;wsp:rsid wsp:val=&quot;00B07BE0&quot;/&gt;&lt;wsp:rsid wsp:val=&quot;00B11134&quot;/&gt;&lt;wsp:rsid wsp:val=&quot;00B11B6E&quot;/&gt;&lt;wsp:rsid wsp:val=&quot;00B122C2&quot;/&gt;&lt;wsp:rsid wsp:val=&quot;00B1546E&quot;/&gt;&lt;wsp:rsid wsp:val=&quot;00B17615&quot;/&gt;&lt;wsp:rsid wsp:val=&quot;00B20472&quot;/&gt;&lt;wsp:rsid wsp:val=&quot;00B22C39&quot;/&gt;&lt;wsp:rsid wsp:val=&quot;00B232FC&quot;/&gt;&lt;wsp:rsid wsp:val=&quot;00B24BD8&quot;/&gt;&lt;wsp:rsid wsp:val=&quot;00B25B7A&quot;/&gt;&lt;wsp:rsid wsp:val=&quot;00B27968&quot;/&gt;&lt;wsp:rsid wsp:val=&quot;00B30B09&quot;/&gt;&lt;wsp:rsid wsp:val=&quot;00B332A3&quot;/&gt;&lt;wsp:rsid wsp:val=&quot;00B33842&quot;/&gt;&lt;wsp:rsid wsp:val=&quot;00B340B4&quot;/&gt;&lt;wsp:rsid wsp:val=&quot;00B34C25&quot;/&gt;&lt;wsp:rsid wsp:val=&quot;00B41B40&quot;/&gt;&lt;wsp:rsid wsp:val=&quot;00B42005&quot;/&gt;&lt;wsp:rsid wsp:val=&quot;00B4221D&quot;/&gt;&lt;wsp:rsid wsp:val=&quot;00B42573&quot;/&gt;&lt;wsp:rsid wsp:val=&quot;00B42C63&quot;/&gt;&lt;wsp:rsid wsp:val=&quot;00B4652E&quot;/&gt;&lt;wsp:rsid wsp:val=&quot;00B46EF4&quot;/&gt;&lt;wsp:rsid wsp:val=&quot;00B46FB9&quot;/&gt;&lt;wsp:rsid wsp:val=&quot;00B50603&quot;/&gt;&lt;wsp:rsid wsp:val=&quot;00B51D14&quot;/&gt;&lt;wsp:rsid wsp:val=&quot;00B53076&quot;/&gt;&lt;wsp:rsid wsp:val=&quot;00B53F6F&quot;/&gt;&lt;wsp:rsid wsp:val=&quot;00B56801&quot;/&gt;&lt;wsp:rsid wsp:val=&quot;00B568F2&quot;/&gt;&lt;wsp:rsid wsp:val=&quot;00B6110E&quot;/&gt;&lt;wsp:rsid wsp:val=&quot;00B65A66&quot;/&gt;&lt;wsp:rsid wsp:val=&quot;00B6758A&quot;/&gt;&lt;wsp:rsid wsp:val=&quot;00B67A35&quot;/&gt;&lt;wsp:rsid wsp:val=&quot;00B72C0B&quot;/&gt;&lt;wsp:rsid wsp:val=&quot;00B72D39&quot;/&gt;&lt;wsp:rsid wsp:val=&quot;00B734FB&quot;/&gt;&lt;wsp:rsid wsp:val=&quot;00B74140&quot;/&gt;&lt;wsp:rsid wsp:val=&quot;00B75E16&quot;/&gt;&lt;wsp:rsid wsp:val=&quot;00B76D4E&quot;/&gt;&lt;wsp:rsid wsp:val=&quot;00B77016&quot;/&gt;&lt;wsp:rsid wsp:val=&quot;00B77502&quot;/&gt;&lt;wsp:rsid wsp:val=&quot;00B80785&quot;/&gt;&lt;wsp:rsid wsp:val=&quot;00B80A59&quot;/&gt;&lt;wsp:rsid wsp:val=&quot;00B80C47&quot;/&gt;&lt;wsp:rsid wsp:val=&quot;00B8168E&quot;/&gt;&lt;wsp:rsid wsp:val=&quot;00B81AAD&quot;/&gt;&lt;wsp:rsid wsp:val=&quot;00B825A5&quot;/&gt;&lt;wsp:rsid wsp:val=&quot;00B84988&quot;/&gt;&lt;wsp:rsid wsp:val=&quot;00B857BE&quot;/&gt;&lt;wsp:rsid wsp:val=&quot;00B8584C&quot;/&gt;&lt;wsp:rsid wsp:val=&quot;00B8669E&quot;/&gt;&lt;wsp:rsid wsp:val=&quot;00B86E2B&quot;/&gt;&lt;wsp:rsid wsp:val=&quot;00B8799F&quot;/&gt;&lt;wsp:rsid wsp:val=&quot;00B90834&quot;/&gt;&lt;wsp:rsid wsp:val=&quot;00B92845&quot;/&gt;&lt;wsp:rsid wsp:val=&quot;00B93A11&quot;/&gt;&lt;wsp:rsid wsp:val=&quot;00B946C4&quot;/&gt;&lt;wsp:rsid wsp:val=&quot;00B9607C&quot;/&gt;&lt;wsp:rsid wsp:val=&quot;00B961BC&quot;/&gt;&lt;wsp:rsid wsp:val=&quot;00B979D9&quot;/&gt;&lt;wsp:rsid wsp:val=&quot;00BA2CFF&quot;/&gt;&lt;wsp:rsid wsp:val=&quot;00BA5272&quot;/&gt;&lt;wsp:rsid wsp:val=&quot;00BA663C&quot;/&gt;&lt;wsp:rsid wsp:val=&quot;00BB18FC&quot;/&gt;&lt;wsp:rsid wsp:val=&quot;00BB327B&quot;/&gt;&lt;wsp:rsid wsp:val=&quot;00BB3286&quot;/&gt;&lt;wsp:rsid wsp:val=&quot;00BB45AF&quot;/&gt;&lt;wsp:rsid wsp:val=&quot;00BB485C&quot;/&gt;&lt;wsp:rsid wsp:val=&quot;00BB5421&quot;/&gt;&lt;wsp:rsid wsp:val=&quot;00BB5695&quot;/&gt;&lt;wsp:rsid wsp:val=&quot;00BB67C8&quot;/&gt;&lt;wsp:rsid wsp:val=&quot;00BB6C22&quot;/&gt;&lt;wsp:rsid wsp:val=&quot;00BC0314&quot;/&gt;&lt;wsp:rsid wsp:val=&quot;00BC031A&quot;/&gt;&lt;wsp:rsid wsp:val=&quot;00BC3956&quot;/&gt;&lt;wsp:rsid wsp:val=&quot;00BC3B2E&quot;/&gt;&lt;wsp:rsid wsp:val=&quot;00BC3FFB&quot;/&gt;&lt;wsp:rsid wsp:val=&quot;00BC4017&quot;/&gt;&lt;wsp:rsid wsp:val=&quot;00BC4533&quot;/&gt;&lt;wsp:rsid wsp:val=&quot;00BC62A8&quot;/&gt;&lt;wsp:rsid wsp:val=&quot;00BD36E3&quot;/&gt;&lt;wsp:rsid wsp:val=&quot;00BD3CBA&quot;/&gt;&lt;wsp:rsid wsp:val=&quot;00BD4392&quot;/&gt;&lt;wsp:rsid wsp:val=&quot;00BD4C02&quot;/&gt;&lt;wsp:rsid wsp:val=&quot;00BD5F57&quot;/&gt;&lt;wsp:rsid wsp:val=&quot;00BD7022&quot;/&gt;&lt;wsp:rsid wsp:val=&quot;00BD73E3&quot;/&gt;&lt;wsp:rsid wsp:val=&quot;00BE1FDA&quot;/&gt;&lt;wsp:rsid wsp:val=&quot;00BE3B7B&quot;/&gt;&lt;wsp:rsid wsp:val=&quot;00BE3E35&quot;/&gt;&lt;wsp:rsid wsp:val=&quot;00BE445B&quot;/&gt;&lt;wsp:rsid wsp:val=&quot;00BE4967&quot;/&gt;&lt;wsp:rsid wsp:val=&quot;00BE4A8B&quot;/&gt;&lt;wsp:rsid wsp:val=&quot;00BE54A7&quot;/&gt;&lt;wsp:rsid wsp:val=&quot;00BE6D7C&quot;/&gt;&lt;wsp:rsid wsp:val=&quot;00BE6EFF&quot;/&gt;&lt;wsp:rsid wsp:val=&quot;00BE7FBF&quot;/&gt;&lt;wsp:rsid wsp:val=&quot;00BF27F7&quot;/&gt;&lt;wsp:rsid wsp:val=&quot;00BF282D&quot;/&gt;&lt;wsp:rsid wsp:val=&quot;00BF500A&quot;/&gt;&lt;wsp:rsid wsp:val=&quot;00BF59EB&quot;/&gt;&lt;wsp:rsid wsp:val=&quot;00BF60DC&quot;/&gt;&lt;wsp:rsid wsp:val=&quot;00C02F4E&quot;/&gt;&lt;wsp:rsid wsp:val=&quot;00C03D74&quot;/&gt;&lt;wsp:rsid wsp:val=&quot;00C04AEA&quot;/&gt;&lt;wsp:rsid wsp:val=&quot;00C06602&quot;/&gt;&lt;wsp:rsid wsp:val=&quot;00C06DA4&quot;/&gt;&lt;wsp:rsid wsp:val=&quot;00C07CD9&quot;/&gt;&lt;wsp:rsid wsp:val=&quot;00C11241&quot;/&gt;&lt;wsp:rsid wsp:val=&quot;00C116AA&quot;/&gt;&lt;wsp:rsid wsp:val=&quot;00C14A6A&quot;/&gt;&lt;wsp:rsid wsp:val=&quot;00C16FFB&quot;/&gt;&lt;wsp:rsid wsp:val=&quot;00C17858&quot;/&gt;&lt;wsp:rsid wsp:val=&quot;00C17CFA&quot;/&gt;&lt;wsp:rsid wsp:val=&quot;00C2201B&quot;/&gt;&lt;wsp:rsid wsp:val=&quot;00C25390&quot;/&gt;&lt;wsp:rsid wsp:val=&quot;00C26745&quot;/&gt;&lt;wsp:rsid wsp:val=&quot;00C26BC3&quot;/&gt;&lt;wsp:rsid wsp:val=&quot;00C30609&quot;/&gt;&lt;wsp:rsid wsp:val=&quot;00C30FA4&quot;/&gt;&lt;wsp:rsid wsp:val=&quot;00C31249&quot;/&gt;&lt;wsp:rsid wsp:val=&quot;00C34326&quot;/&gt;&lt;wsp:rsid wsp:val=&quot;00C3480C&quot;/&gt;&lt;wsp:rsid wsp:val=&quot;00C352BB&quot;/&gt;&lt;wsp:rsid wsp:val=&quot;00C36813&quot;/&gt;&lt;wsp:rsid wsp:val=&quot;00C40340&quot;/&gt;&lt;wsp:rsid wsp:val=&quot;00C40968&quot;/&gt;&lt;wsp:rsid wsp:val=&quot;00C40E6F&quot;/&gt;&lt;wsp:rsid wsp:val=&quot;00C4352F&quot;/&gt;&lt;wsp:rsid wsp:val=&quot;00C4361E&quot;/&gt;&lt;wsp:rsid wsp:val=&quot;00C45505&quot;/&gt;&lt;wsp:rsid wsp:val=&quot;00C461B6&quot;/&gt;&lt;wsp:rsid wsp:val=&quot;00C4740D&quot;/&gt;&lt;wsp:rsid wsp:val=&quot;00C47DF2&quot;/&gt;&lt;wsp:rsid wsp:val=&quot;00C5095F&quot;/&gt;&lt;wsp:rsid wsp:val=&quot;00C524A5&quot;/&gt;&lt;wsp:rsid wsp:val=&quot;00C5665E&quot;/&gt;&lt;wsp:rsid wsp:val=&quot;00C61BD0&quot;/&gt;&lt;wsp:rsid wsp:val=&quot;00C61F86&quot;/&gt;&lt;wsp:rsid wsp:val=&quot;00C62802&quot;/&gt;&lt;wsp:rsid wsp:val=&quot;00C64EBC&quot;/&gt;&lt;wsp:rsid wsp:val=&quot;00C70785&quot;/&gt;&lt;wsp:rsid wsp:val=&quot;00C71294&quot;/&gt;&lt;wsp:rsid wsp:val=&quot;00C7145D&quot;/&gt;&lt;wsp:rsid wsp:val=&quot;00C725BD&quot;/&gt;&lt;wsp:rsid wsp:val=&quot;00C73431&quot;/&gt;&lt;wsp:rsid wsp:val=&quot;00C73694&quot;/&gt;&lt;wsp:rsid wsp:val=&quot;00C763E6&quot;/&gt;&lt;wsp:rsid wsp:val=&quot;00C80B84&quot;/&gt;&lt;wsp:rsid wsp:val=&quot;00C81BD7&quot;/&gt;&lt;wsp:rsid wsp:val=&quot;00C82381&quot;/&gt;&lt;wsp:rsid wsp:val=&quot;00C84365&quot;/&gt;&lt;wsp:rsid wsp:val=&quot;00C86A01&quot;/&gt;&lt;wsp:rsid wsp:val=&quot;00C91FCB&quot;/&gt;&lt;wsp:rsid wsp:val=&quot;00C927CC&quot;/&gt;&lt;wsp:rsid wsp:val=&quot;00C92A7E&quot;/&gt;&lt;wsp:rsid wsp:val=&quot;00C93700&quot;/&gt;&lt;wsp:rsid wsp:val=&quot;00C93D0E&quot;/&gt;&lt;wsp:rsid wsp:val=&quot;00C940D2&quot;/&gt;&lt;wsp:rsid wsp:val=&quot;00C94201&quot;/&gt;&lt;wsp:rsid wsp:val=&quot;00C95ED6&quot;/&gt;&lt;wsp:rsid wsp:val=&quot;00C96B43&quot;/&gt;&lt;wsp:rsid wsp:val=&quot;00C97465&quot;/&gt;&lt;wsp:rsid wsp:val=&quot;00CA098E&quot;/&gt;&lt;wsp:rsid wsp:val=&quot;00CA20E7&quot;/&gt;&lt;wsp:rsid wsp:val=&quot;00CA40B8&quot;/&gt;&lt;wsp:rsid wsp:val=&quot;00CA4B1D&quot;/&gt;&lt;wsp:rsid wsp:val=&quot;00CA5057&quot;/&gt;&lt;wsp:rsid wsp:val=&quot;00CA6CCE&quot;/&gt;&lt;wsp:rsid wsp:val=&quot;00CB05CB&quot;/&gt;&lt;wsp:rsid wsp:val=&quot;00CB144D&quot;/&gt;&lt;wsp:rsid wsp:val=&quot;00CB166C&quot;/&gt;&lt;wsp:rsid wsp:val=&quot;00CB1703&quot;/&gt;&lt;wsp:rsid wsp:val=&quot;00CB1866&quot;/&gt;&lt;wsp:rsid wsp:val=&quot;00CB1DA8&quot;/&gt;&lt;wsp:rsid wsp:val=&quot;00CB282D&quot;/&gt;&lt;wsp:rsid wsp:val=&quot;00CB44FD&quot;/&gt;&lt;wsp:rsid wsp:val=&quot;00CB48BB&quot;/&gt;&lt;wsp:rsid wsp:val=&quot;00CB4D4E&quot;/&gt;&lt;wsp:rsid wsp:val=&quot;00CB5C01&quot;/&gt;&lt;wsp:rsid wsp:val=&quot;00CB5F63&quot;/&gt;&lt;wsp:rsid wsp:val=&quot;00CB6106&quot;/&gt;&lt;wsp:rsid wsp:val=&quot;00CC06A2&quot;/&gt;&lt;wsp:rsid wsp:val=&quot;00CC0720&quot;/&gt;&lt;wsp:rsid wsp:val=&quot;00CC0A05&quot;/&gt;&lt;wsp:rsid wsp:val=&quot;00CC4CB1&quot;/&gt;&lt;wsp:rsid wsp:val=&quot;00CC5086&quot;/&gt;&lt;wsp:rsid wsp:val=&quot;00CC59D4&quot;/&gt;&lt;wsp:rsid wsp:val=&quot;00CC6138&quot;/&gt;&lt;wsp:rsid wsp:val=&quot;00CC6643&quot;/&gt;&lt;wsp:rsid wsp:val=&quot;00CC6C23&quot;/&gt;&lt;wsp:rsid wsp:val=&quot;00CD128F&quot;/&gt;&lt;wsp:rsid wsp:val=&quot;00CD468B&quot;/&gt;&lt;wsp:rsid wsp:val=&quot;00CE0D19&quot;/&gt;&lt;wsp:rsid wsp:val=&quot;00CE271C&quot;/&gt;&lt;wsp:rsid wsp:val=&quot;00CE60BF&quot;/&gt;&lt;wsp:rsid wsp:val=&quot;00CE6950&quot;/&gt;&lt;wsp:rsid wsp:val=&quot;00CE6EAE&quot;/&gt;&lt;wsp:rsid wsp:val=&quot;00CE7088&quot;/&gt;&lt;wsp:rsid wsp:val=&quot;00CF2A8F&quot;/&gt;&lt;wsp:rsid wsp:val=&quot;00CF30D2&quot;/&gt;&lt;wsp:rsid wsp:val=&quot;00CF4C56&quot;/&gt;&lt;wsp:rsid wsp:val=&quot;00CF6E0B&quot;/&gt;&lt;wsp:rsid wsp:val=&quot;00CF7136&quot;/&gt;&lt;wsp:rsid wsp:val=&quot;00D00B51&quot;/&gt;&lt;wsp:rsid wsp:val=&quot;00D01A50&quot;/&gt;&lt;wsp:rsid wsp:val=&quot;00D01CBA&quot;/&gt;&lt;wsp:rsid wsp:val=&quot;00D03F41&quot;/&gt;&lt;wsp:rsid wsp:val=&quot;00D0504A&quot;/&gt;&lt;wsp:rsid wsp:val=&quot;00D06004&quot;/&gt;&lt;wsp:rsid wsp:val=&quot;00D063B8&quot;/&gt;&lt;wsp:rsid wsp:val=&quot;00D07E6D&quot;/&gt;&lt;wsp:rsid wsp:val=&quot;00D1057C&quot;/&gt;&lt;wsp:rsid wsp:val=&quot;00D12733&quot;/&gt;&lt;wsp:rsid wsp:val=&quot;00D13851&quot;/&gt;&lt;wsp:rsid wsp:val=&quot;00D13FB7&quot;/&gt;&lt;wsp:rsid wsp:val=&quot;00D14C7B&quot;/&gt;&lt;wsp:rsid wsp:val=&quot;00D22696&quot;/&gt;&lt;wsp:rsid wsp:val=&quot;00D245AE&quot;/&gt;&lt;wsp:rsid wsp:val=&quot;00D26387&quot;/&gt;&lt;wsp:rsid wsp:val=&quot;00D33105&quot;/&gt;&lt;wsp:rsid wsp:val=&quot;00D36152&quot;/&gt;&lt;wsp:rsid wsp:val=&quot;00D40486&quot;/&gt;&lt;wsp:rsid wsp:val=&quot;00D41555&quot;/&gt;&lt;wsp:rsid wsp:val=&quot;00D4188B&quot;/&gt;&lt;wsp:rsid wsp:val=&quot;00D42233&quot;/&gt;&lt;wsp:rsid wsp:val=&quot;00D42B31&quot;/&gt;&lt;wsp:rsid wsp:val=&quot;00D42C48&quot;/&gt;&lt;wsp:rsid wsp:val=&quot;00D4355D&quot;/&gt;&lt;wsp:rsid wsp:val=&quot;00D43CC7&quot;/&gt;&lt;wsp:rsid wsp:val=&quot;00D46CC5&quot;/&gt;&lt;wsp:rsid wsp:val=&quot;00D50107&quot;/&gt;&lt;wsp:rsid wsp:val=&quot;00D5020D&quot;/&gt;&lt;wsp:rsid wsp:val=&quot;00D5029D&quot;/&gt;&lt;wsp:rsid wsp:val=&quot;00D5056C&quot;/&gt;&lt;wsp:rsid wsp:val=&quot;00D50822&quot;/&gt;&lt;wsp:rsid wsp:val=&quot;00D51B7B&quot;/&gt;&lt;wsp:rsid wsp:val=&quot;00D53B02&quot;/&gt;&lt;wsp:rsid wsp:val=&quot;00D55B84&quot;/&gt;&lt;wsp:rsid wsp:val=&quot;00D564B8&quot;/&gt;&lt;wsp:rsid wsp:val=&quot;00D600FE&quot;/&gt;&lt;wsp:rsid wsp:val=&quot;00D60249&quot;/&gt;&lt;wsp:rsid wsp:val=&quot;00D63856&quot;/&gt;&lt;wsp:rsid wsp:val=&quot;00D6420B&quot;/&gt;&lt;wsp:rsid wsp:val=&quot;00D65CDF&quot;/&gt;&lt;wsp:rsid wsp:val=&quot;00D672C2&quot;/&gt;&lt;wsp:rsid wsp:val=&quot;00D71794&quot;/&gt;&lt;wsp:rsid wsp:val=&quot;00D71826&quot;/&gt;&lt;wsp:rsid wsp:val=&quot;00D72AC1&quot;/&gt;&lt;wsp:rsid wsp:val=&quot;00D73687&quot;/&gt;&lt;wsp:rsid wsp:val=&quot;00D7493C&quot;/&gt;&lt;wsp:rsid wsp:val=&quot;00D75C1B&quot;/&gt;&lt;wsp:rsid wsp:val=&quot;00D76372&quot;/&gt;&lt;wsp:rsid wsp:val=&quot;00D77F9C&quot;/&gt;&lt;wsp:rsid wsp:val=&quot;00D80C87&quot;/&gt;&lt;wsp:rsid wsp:val=&quot;00D81F2F&quot;/&gt;&lt;wsp:rsid wsp:val=&quot;00D822F0&quot;/&gt;&lt;wsp:rsid wsp:val=&quot;00D82C84&quot;/&gt;&lt;wsp:rsid wsp:val=&quot;00D869EF&quot;/&gt;&lt;wsp:rsid wsp:val=&quot;00D87E14&quot;/&gt;&lt;wsp:rsid wsp:val=&quot;00D87FF4&quot;/&gt;&lt;wsp:rsid wsp:val=&quot;00D91DAF&quot;/&gt;&lt;wsp:rsid wsp:val=&quot;00D921FD&quot;/&gt;&lt;wsp:rsid wsp:val=&quot;00D92DF2&quot;/&gt;&lt;wsp:rsid wsp:val=&quot;00D92FC3&quot;/&gt;&lt;wsp:rsid wsp:val=&quot;00D956AE&quot;/&gt;&lt;wsp:rsid wsp:val=&quot;00D9750F&quot;/&gt;&lt;wsp:rsid wsp:val=&quot;00DA043C&quot;/&gt;&lt;wsp:rsid wsp:val=&quot;00DA18EC&quot;/&gt;&lt;wsp:rsid wsp:val=&quot;00DA3B74&quot;/&gt;&lt;wsp:rsid wsp:val=&quot;00DA5497&quot;/&gt;&lt;wsp:rsid wsp:val=&quot;00DA5ED0&quot;/&gt;&lt;wsp:rsid wsp:val=&quot;00DA68F0&quot;/&gt;&lt;wsp:rsid wsp:val=&quot;00DB68E8&quot;/&gt;&lt;wsp:rsid wsp:val=&quot;00DC22DA&quot;/&gt;&lt;wsp:rsid wsp:val=&quot;00DC2DAB&quot;/&gt;&lt;wsp:rsid wsp:val=&quot;00DC2E14&quot;/&gt;&lt;wsp:rsid wsp:val=&quot;00DC4095&quot;/&gt;&lt;wsp:rsid wsp:val=&quot;00DC4176&quot;/&gt;&lt;wsp:rsid wsp:val=&quot;00DC55C2&quot;/&gt;&lt;wsp:rsid wsp:val=&quot;00DC5BAB&quot;/&gt;&lt;wsp:rsid wsp:val=&quot;00DC6DC6&quot;/&gt;&lt;wsp:rsid wsp:val=&quot;00DD3E26&quot;/&gt;&lt;wsp:rsid wsp:val=&quot;00DD53B0&quot;/&gt;&lt;wsp:rsid wsp:val=&quot;00DE11F8&quot;/&gt;&lt;wsp:rsid wsp:val=&quot;00DE1689&quot;/&gt;&lt;wsp:rsid wsp:val=&quot;00DE2140&quot;/&gt;&lt;wsp:rsid wsp:val=&quot;00DE48AB&quot;/&gt;&lt;wsp:rsid wsp:val=&quot;00DE4C0D&quot;/&gt;&lt;wsp:rsid wsp:val=&quot;00DE4FDB&quot;/&gt;&lt;wsp:rsid wsp:val=&quot;00DE560B&quot;/&gt;&lt;wsp:rsid wsp:val=&quot;00DE560E&quot;/&gt;&lt;wsp:rsid wsp:val=&quot;00DF1523&quot;/&gt;&lt;wsp:rsid wsp:val=&quot;00DF2439&quot;/&gt;&lt;wsp:rsid wsp:val=&quot;00DF4C29&quot;/&gt;&lt;wsp:rsid wsp:val=&quot;00DF5662&quot;/&gt;&lt;wsp:rsid wsp:val=&quot;00DF5A48&quot;/&gt;&lt;wsp:rsid wsp:val=&quot;00DF5E51&quot;/&gt;&lt;wsp:rsid wsp:val=&quot;00E01BAB&quot;/&gt;&lt;wsp:rsid wsp:val=&quot;00E02C7F&quot;/&gt;&lt;wsp:rsid wsp:val=&quot;00E0686F&quot;/&gt;&lt;wsp:rsid wsp:val=&quot;00E06D47&quot;/&gt;&lt;wsp:rsid wsp:val=&quot;00E078A6&quot;/&gt;&lt;wsp:rsid wsp:val=&quot;00E1060B&quot;/&gt;&lt;wsp:rsid wsp:val=&quot;00E113DE&quot;/&gt;&lt;wsp:rsid wsp:val=&quot;00E116BE&quot;/&gt;&lt;wsp:rsid wsp:val=&quot;00E12A28&quot;/&gt;&lt;wsp:rsid wsp:val=&quot;00E13409&quot;/&gt;&lt;wsp:rsid wsp:val=&quot;00E13456&quot;/&gt;&lt;wsp:rsid wsp:val=&quot;00E14144&quot;/&gt;&lt;wsp:rsid wsp:val=&quot;00E1717E&quot;/&gt;&lt;wsp:rsid wsp:val=&quot;00E21946&quot;/&gt;&lt;wsp:rsid wsp:val=&quot;00E2209B&quot;/&gt;&lt;wsp:rsid wsp:val=&quot;00E25268&quot;/&gt;&lt;wsp:rsid wsp:val=&quot;00E30C23&quot;/&gt;&lt;wsp:rsid wsp:val=&quot;00E3256E&quot;/&gt;&lt;wsp:rsid wsp:val=&quot;00E33FE8&quot;/&gt;&lt;wsp:rsid wsp:val=&quot;00E35AD5&quot;/&gt;&lt;wsp:rsid wsp:val=&quot;00E36C1A&quot;/&gt;&lt;wsp:rsid wsp:val=&quot;00E40567&quot;/&gt;&lt;wsp:rsid wsp:val=&quot;00E40BAF&quot;/&gt;&lt;wsp:rsid wsp:val=&quot;00E41650&quot;/&gt;&lt;wsp:rsid wsp:val=&quot;00E418EB&quot;/&gt;&lt;wsp:rsid wsp:val=&quot;00E41902&quot;/&gt;&lt;wsp:rsid wsp:val=&quot;00E4217B&quot;/&gt;&lt;wsp:rsid wsp:val=&quot;00E429AD&quot;/&gt;&lt;wsp:rsid wsp:val=&quot;00E42E7F&quot;/&gt;&lt;wsp:rsid wsp:val=&quot;00E44593&quot;/&gt;&lt;wsp:rsid wsp:val=&quot;00E44C43&quot;/&gt;&lt;wsp:rsid wsp:val=&quot;00E45094&quot;/&gt;&lt;wsp:rsid wsp:val=&quot;00E459C0&quot;/&gt;&lt;wsp:rsid wsp:val=&quot;00E46182&quot;/&gt;&lt;wsp:rsid wsp:val=&quot;00E501CB&quot;/&gt;&lt;wsp:rsid wsp:val=&quot;00E503CE&quot;/&gt;&lt;wsp:rsid wsp:val=&quot;00E504D1&quot;/&gt;&lt;wsp:rsid wsp:val=&quot;00E50820&quot;/&gt;&lt;wsp:rsid wsp:val=&quot;00E50EF3&quot;/&gt;&lt;wsp:rsid wsp:val=&quot;00E5112B&quot;/&gt;&lt;wsp:rsid wsp:val=&quot;00E51C20&quot;/&gt;&lt;wsp:rsid wsp:val=&quot;00E52B5F&quot;/&gt;&lt;wsp:rsid wsp:val=&quot;00E55B72&quot;/&gt;&lt;wsp:rsid wsp:val=&quot;00E5675D&quot;/&gt;&lt;wsp:rsid wsp:val=&quot;00E60E45&quot;/&gt;&lt;wsp:rsid wsp:val=&quot;00E6161B&quot;/&gt;&lt;wsp:rsid wsp:val=&quot;00E61EB7&quot;/&gt;&lt;wsp:rsid wsp:val=&quot;00E62F28&quot;/&gt;&lt;wsp:rsid wsp:val=&quot;00E66E51&quot;/&gt;&lt;wsp:rsid wsp:val=&quot;00E67264&quot;/&gt;&lt;wsp:rsid wsp:val=&quot;00E7113C&quot;/&gt;&lt;wsp:rsid wsp:val=&quot;00E726D8&quot;/&gt;&lt;wsp:rsid wsp:val=&quot;00E731B2&quot;/&gt;&lt;wsp:rsid wsp:val=&quot;00E745E8&quot;/&gt;&lt;wsp:rsid wsp:val=&quot;00E775E1&quot;/&gt;&lt;wsp:rsid wsp:val=&quot;00E805FB&quot;/&gt;&lt;wsp:rsid wsp:val=&quot;00E83A9B&quot;/&gt;&lt;wsp:rsid wsp:val=&quot;00E849E0&quot;/&gt;&lt;wsp:rsid wsp:val=&quot;00E85478&quot;/&gt;&lt;wsp:rsid wsp:val=&quot;00E85A7B&quot;/&gt;&lt;wsp:rsid wsp:val=&quot;00E90F96&quot;/&gt;&lt;wsp:rsid wsp:val=&quot;00E91938&quot;/&gt;&lt;wsp:rsid wsp:val=&quot;00E940DE&quot;/&gt;&lt;wsp:rsid wsp:val=&quot;00E9461D&quot;/&gt;&lt;wsp:rsid wsp:val=&quot;00E9582F&quot;/&gt;&lt;wsp:rsid wsp:val=&quot;00EA316B&quot;/&gt;&lt;wsp:rsid wsp:val=&quot;00EA53FD&quot;/&gt;&lt;wsp:rsid wsp:val=&quot;00EA6245&quot;/&gt;&lt;wsp:rsid wsp:val=&quot;00EA637B&quot;/&gt;&lt;wsp:rsid wsp:val=&quot;00EB0AB1&quot;/&gt;&lt;wsp:rsid wsp:val=&quot;00EB3E17&quot;/&gt;&lt;wsp:rsid wsp:val=&quot;00EB7362&quot;/&gt;&lt;wsp:rsid wsp:val=&quot;00EC0BFB&quot;/&gt;&lt;wsp:rsid wsp:val=&quot;00EC2DC3&quot;/&gt;&lt;wsp:rsid wsp:val=&quot;00EC3109&quot;/&gt;&lt;wsp:rsid wsp:val=&quot;00EC3366&quot;/&gt;&lt;wsp:rsid wsp:val=&quot;00EC3C44&quot;/&gt;&lt;wsp:rsid wsp:val=&quot;00EC5916&quot;/&gt;&lt;wsp:rsid wsp:val=&quot;00EC6778&quot;/&gt;&lt;wsp:rsid wsp:val=&quot;00EC6A13&quot;/&gt;&lt;wsp:rsid wsp:val=&quot;00ED1B72&quot;/&gt;&lt;wsp:rsid wsp:val=&quot;00ED1E94&quot;/&gt;&lt;wsp:rsid wsp:val=&quot;00ED37E5&quot;/&gt;&lt;wsp:rsid wsp:val=&quot;00ED422F&quot;/&gt;&lt;wsp:rsid wsp:val=&quot;00ED6B01&quot;/&gt;&lt;wsp:rsid wsp:val=&quot;00EE0CB0&quot;/&gt;&lt;wsp:rsid wsp:val=&quot;00EE0E05&quot;/&gt;&lt;wsp:rsid wsp:val=&quot;00EE3D3A&quot;/&gt;&lt;wsp:rsid wsp:val=&quot;00EE5AF8&quot;/&gt;&lt;wsp:rsid wsp:val=&quot;00EE66E0&quot;/&gt;&lt;wsp:rsid wsp:val=&quot;00EE7620&quot;/&gt;&lt;wsp:rsid wsp:val=&quot;00EF257A&quot;/&gt;&lt;wsp:rsid wsp:val=&quot;00EF3706&quot;/&gt;&lt;wsp:rsid wsp:val=&quot;00EF6874&quot;/&gt;&lt;wsp:rsid wsp:val=&quot;00EF6F87&quot;/&gt;&lt;wsp:rsid wsp:val=&quot;00F00737&quot;/&gt;&lt;wsp:rsid wsp:val=&quot;00F03753&quot;/&gt;&lt;wsp:rsid wsp:val=&quot;00F03B50&quot;/&gt;&lt;wsp:rsid wsp:val=&quot;00F054C9&quot;/&gt;&lt;wsp:rsid wsp:val=&quot;00F05768&quot;/&gt;&lt;wsp:rsid wsp:val=&quot;00F06C3F&quot;/&gt;&lt;wsp:rsid wsp:val=&quot;00F1074F&quot;/&gt;&lt;wsp:rsid wsp:val=&quot;00F10A6C&quot;/&gt;&lt;wsp:rsid wsp:val=&quot;00F11DC3&quot;/&gt;&lt;wsp:rsid wsp:val=&quot;00F11E31&quot;/&gt;&lt;wsp:rsid wsp:val=&quot;00F12F1B&quot;/&gt;&lt;wsp:rsid wsp:val=&quot;00F1449E&quot;/&gt;&lt;wsp:rsid wsp:val=&quot;00F148C1&quot;/&gt;&lt;wsp:rsid wsp:val=&quot;00F14D7B&quot;/&gt;&lt;wsp:rsid wsp:val=&quot;00F202E0&quot;/&gt;&lt;wsp:rsid wsp:val=&quot;00F203ED&quot;/&gt;&lt;wsp:rsid wsp:val=&quot;00F21600&quot;/&gt;&lt;wsp:rsid wsp:val=&quot;00F22360&quot;/&gt;&lt;wsp:rsid wsp:val=&quot;00F22379&quot;/&gt;&lt;wsp:rsid wsp:val=&quot;00F228EC&quot;/&gt;&lt;wsp:rsid wsp:val=&quot;00F25920&quot;/&gt;&lt;wsp:rsid wsp:val=&quot;00F25F42&quot;/&gt;&lt;wsp:rsid wsp:val=&quot;00F27FF4&quot;/&gt;&lt;wsp:rsid wsp:val=&quot;00F320AC&quot;/&gt;&lt;wsp:rsid wsp:val=&quot;00F3495F&quot;/&gt;&lt;wsp:rsid wsp:val=&quot;00F3518D&quot;/&gt;&lt;wsp:rsid wsp:val=&quot;00F351CB&quot;/&gt;&lt;wsp:rsid wsp:val=&quot;00F362BB&quot;/&gt;&lt;wsp:rsid wsp:val=&quot;00F36B0A&quot;/&gt;&lt;wsp:rsid wsp:val=&quot;00F41539&quot;/&gt;&lt;wsp:rsid wsp:val=&quot;00F41CEE&quot;/&gt;&lt;wsp:rsid wsp:val=&quot;00F4304E&quot;/&gt;&lt;wsp:rsid wsp:val=&quot;00F500E0&quot;/&gt;&lt;wsp:rsid wsp:val=&quot;00F50CA4&quot;/&gt;&lt;wsp:rsid wsp:val=&quot;00F50F9A&quot;/&gt;&lt;wsp:rsid wsp:val=&quot;00F535CA&quot;/&gt;&lt;wsp:rsid wsp:val=&quot;00F54244&quot;/&gt;&lt;wsp:rsid wsp:val=&quot;00F559EC&quot;/&gt;&lt;wsp:rsid wsp:val=&quot;00F55B79&quot;/&gt;&lt;wsp:rsid wsp:val=&quot;00F56A0F&quot;/&gt;&lt;wsp:rsid wsp:val=&quot;00F57500&quot;/&gt;&lt;wsp:rsid wsp:val=&quot;00F57517&quot;/&gt;&lt;wsp:rsid wsp:val=&quot;00F5796C&quot;/&gt;&lt;wsp:rsid wsp:val=&quot;00F57AEB&quot;/&gt;&lt;wsp:rsid wsp:val=&quot;00F6076E&quot;/&gt;&lt;wsp:rsid wsp:val=&quot;00F61233&quot;/&gt;&lt;wsp:rsid wsp:val=&quot;00F61F59&quot;/&gt;&lt;wsp:rsid wsp:val=&quot;00F62A0F&quot;/&gt;&lt;wsp:rsid wsp:val=&quot;00F637CA&quot;/&gt;&lt;wsp:rsid wsp:val=&quot;00F644FE&quot;/&gt;&lt;wsp:rsid wsp:val=&quot;00F66807&quot;/&gt;&lt;wsp:rsid wsp:val=&quot;00F67398&quot;/&gt;&lt;wsp:rsid wsp:val=&quot;00F7026D&quot;/&gt;&lt;wsp:rsid wsp:val=&quot;00F72DFC&quot;/&gt;&lt;wsp:rsid wsp:val=&quot;00F73E96&quot;/&gt;&lt;wsp:rsid wsp:val=&quot;00F74965&quot;/&gt;&lt;wsp:rsid wsp:val=&quot;00F75DC6&quot;/&gt;&lt;wsp:rsid wsp:val=&quot;00F75F54&quot;/&gt;&lt;wsp:rsid wsp:val=&quot;00F7752F&quot;/&gt;&lt;wsp:rsid wsp:val=&quot;00F808D1&quot;/&gt;&lt;wsp:rsid wsp:val=&quot;00F8201A&quot;/&gt;&lt;wsp:rsid wsp:val=&quot;00F839EC&quot;/&gt;&lt;wsp:rsid wsp:val=&quot;00F857F2&quot;/&gt;&lt;wsp:rsid wsp:val=&quot;00F878D6&quot;/&gt;&lt;wsp:rsid wsp:val=&quot;00F87B09&quot;/&gt;&lt;wsp:rsid wsp:val=&quot;00F909A6&quot;/&gt;&lt;wsp:rsid wsp:val=&quot;00F910AD&quot;/&gt;&lt;wsp:rsid wsp:val=&quot;00F9247C&quot;/&gt;&lt;wsp:rsid wsp:val=&quot;00F9257C&quot;/&gt;&lt;wsp:rsid wsp:val=&quot;00F9496C&quot;/&gt;&lt;wsp:rsid wsp:val=&quot;00F96DA6&quot;/&gt;&lt;wsp:rsid wsp:val=&quot;00F970FC&quot;/&gt;&lt;wsp:rsid wsp:val=&quot;00F97379&quot;/&gt;&lt;wsp:rsid wsp:val=&quot;00F97EDB&quot;/&gt;&lt;wsp:rsid wsp:val=&quot;00FA156C&quot;/&gt;&lt;wsp:rsid wsp:val=&quot;00FA21AB&quot;/&gt;&lt;wsp:rsid wsp:val=&quot;00FA39B8&quot;/&gt;&lt;wsp:rsid wsp:val=&quot;00FA3BB8&quot;/&gt;&lt;wsp:rsid wsp:val=&quot;00FA6224&quot;/&gt;&lt;wsp:rsid wsp:val=&quot;00FA62BF&quot;/&gt;&lt;wsp:rsid wsp:val=&quot;00FA6965&quot;/&gt;&lt;wsp:rsid wsp:val=&quot;00FA6BDA&quot;/&gt;&lt;wsp:rsid wsp:val=&quot;00FA727D&quot;/&gt;&lt;wsp:rsid wsp:val=&quot;00FB05CB&quot;/&gt;&lt;wsp:rsid wsp:val=&quot;00FB2EE6&quot;/&gt;&lt;wsp:rsid wsp:val=&quot;00FB456D&quot;/&gt;&lt;wsp:rsid wsp:val=&quot;00FB610F&quot;/&gt;&lt;wsp:rsid wsp:val=&quot;00FB6FA5&quot;/&gt;&lt;wsp:rsid wsp:val=&quot;00FB74B9&quot;/&gt;&lt;wsp:rsid wsp:val=&quot;00FC0D06&quot;/&gt;&lt;wsp:rsid wsp:val=&quot;00FC10CF&quot;/&gt;&lt;wsp:rsid wsp:val=&quot;00FC1911&quot;/&gt;&lt;wsp:rsid wsp:val=&quot;00FC34D1&quot;/&gt;&lt;wsp:rsid wsp:val=&quot;00FC3966&quot;/&gt;&lt;wsp:rsid wsp:val=&quot;00FD0615&quot;/&gt;&lt;wsp:rsid wsp:val=&quot;00FD1F84&quot;/&gt;&lt;wsp:rsid wsp:val=&quot;00FD2639&quot;/&gt;&lt;wsp:rsid wsp:val=&quot;00FD2B6C&quot;/&gt;&lt;wsp:rsid wsp:val=&quot;00FD47B7&quot;/&gt;&lt;wsp:rsid wsp:val=&quot;00FD5C92&quot;/&gt;&lt;wsp:rsid wsp:val=&quot;00FD669E&quot;/&gt;&lt;wsp:rsid wsp:val=&quot;00FD6A99&quot;/&gt;&lt;wsp:rsid wsp:val=&quot;00FE2BC4&quot;/&gt;&lt;wsp:rsid wsp:val=&quot;00FE541D&quot;/&gt;&lt;wsp:rsid wsp:val=&quot;00FE6414&quot;/&gt;&lt;wsp:rsid wsp:val=&quot;00FE7719&quot;/&gt;&lt;wsp:rsid wsp:val=&quot;00FE7E29&quot;/&gt;&lt;wsp:rsid wsp:val=&quot;00FF1F53&quot;/&gt;&lt;wsp:rsid wsp:val=&quot;00FF21A7&quot;/&gt;&lt;wsp:rsid wsp:val=&quot;00FF2A67&quot;/&gt;&lt;wsp:rsid wsp:val=&quot;00FF3A57&quot;/&gt;&lt;wsp:rsid wsp:val=&quot;00FF4CE6&quot;/&gt;&lt;wsp:rsid wsp:val=&quot;00FF5167&quot;/&gt;&lt;wsp:rsid wsp:val=&quot;00FF568F&quot;/&gt;&lt;/wsp:rsids&gt;&lt;/w:docPr&gt;&lt;w:body&gt;&lt;wx:sect&gt;&lt;w:p wsp:rsidR=&quot;00000000&quot; wsp:rsidRDefault=&quot;00D42B31&quot; wsp:rsidP=&quot;00D42B31&quot;&gt;&lt;m:oMathPara&gt;&lt;m:oMath&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N&lt;/m:t&gt;&lt;/m:r&gt;&lt;/m:e&gt;&lt;m:sub&gt;&lt;m:r&gt;&lt;m:rPr&gt;&lt;m:nor/&gt;&lt;/m:rPr&gt;&lt;w:rPr&gt;&lt;w:i/&gt;&lt;/w:rPr&gt;&lt;m:t&gt;ID&lt;/m:t&gt;&lt;/m:r&gt;&lt;/m:sub&gt;&lt;m:sup&gt;&lt;m:r&gt;&lt;m:rPr&gt;&lt;m:nor/&gt;&lt;/m:rPr&gt;&lt;w:rPr&gt;&lt;w:i/&gt;&lt;/w:rPr&gt;&lt;m:t&gt;cell&lt;/m:t&gt;&lt;/m:r&gt;&lt;/m:sup&gt;&lt;/m:sSubSup&gt;&lt;m:r&gt;&lt;w:rPr&gt;&lt;w:rFonts w:ascii=&quot;Cambria Math&quot; w:h-ansi=&quot;Cambria Math&quot;/&gt;&lt;wx:font wx:val=&quot;Cambria Math&quot;/&gt;&lt;w:i/&gt;&lt;/w:rPr&gt;&lt;m:t&gt;=1&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7" o:title="" chromakey="white"/>
          </v:shape>
        </w:pict>
      </w:r>
      <w:r>
        <w:instrText xml:space="preserve"> </w:instrText>
      </w:r>
      <w:r>
        <w:fldChar w:fldCharType="separate"/>
      </w:r>
      <w:r w:rsidR="00EF1A7F">
        <w:rPr>
          <w:position w:val="-5"/>
        </w:rPr>
        <w:pict w14:anchorId="4BFB7003">
          <v:shape id="_x0000_i1032" type="#_x0000_t75" style="width:36.4pt;height:12.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webPageEncoding w:val=&quot;windows-1252&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617FF4&quot;/&gt;&lt;wsp:rsid wsp:val=&quot;00001585&quot;/&gt;&lt;wsp:rsid wsp:val=&quot;00002D80&quot;/&gt;&lt;wsp:rsid wsp:val=&quot;000038A8&quot;/&gt;&lt;wsp:rsid wsp:val=&quot;00003D12&quot;/&gt;&lt;wsp:rsid wsp:val=&quot;00005AAD&quot;/&gt;&lt;wsp:rsid wsp:val=&quot;0000612E&quot;/&gt;&lt;wsp:rsid wsp:val=&quot;00006D3E&quot;/&gt;&lt;wsp:rsid wsp:val=&quot;00011083&quot;/&gt;&lt;wsp:rsid wsp:val=&quot;000119C0&quot;/&gt;&lt;wsp:rsid wsp:val=&quot;00012A2A&quot;/&gt;&lt;wsp:rsid wsp:val=&quot;00012E0D&quot;/&gt;&lt;wsp:rsid wsp:val=&quot;00016452&quot;/&gt;&lt;wsp:rsid wsp:val=&quot;00016BA0&quot;/&gt;&lt;wsp:rsid wsp:val=&quot;00017045&quot;/&gt;&lt;wsp:rsid wsp:val=&quot;00022200&quot;/&gt;&lt;wsp:rsid wsp:val=&quot;00022F79&quot;/&gt;&lt;wsp:rsid wsp:val=&quot;00023420&quot;/&gt;&lt;wsp:rsid wsp:val=&quot;00024555&quot;/&gt;&lt;wsp:rsid wsp:val=&quot;00024DA3&quot;/&gt;&lt;wsp:rsid wsp:val=&quot;0002536C&quot;/&gt;&lt;wsp:rsid wsp:val=&quot;00026235&quot;/&gt;&lt;wsp:rsid wsp:val=&quot;00030F6A&quot;/&gt;&lt;wsp:rsid wsp:val=&quot;00032E33&quot;/&gt;&lt;wsp:rsid wsp:val=&quot;000337B8&quot;/&gt;&lt;wsp:rsid wsp:val=&quot;0003397D&quot;/&gt;&lt;wsp:rsid wsp:val=&quot;00034D1A&quot;/&gt;&lt;wsp:rsid wsp:val=&quot;00036334&quot;/&gt;&lt;wsp:rsid wsp:val=&quot;00041216&quot;/&gt;&lt;wsp:rsid wsp:val=&quot;00041CE6&quot;/&gt;&lt;wsp:rsid wsp:val=&quot;0004250C&quot;/&gt;&lt;wsp:rsid wsp:val=&quot;00043ED1&quot;/&gt;&lt;wsp:rsid wsp:val=&quot;00044215&quot;/&gt;&lt;wsp:rsid wsp:val=&quot;0004544D&quot;/&gt;&lt;wsp:rsid wsp:val=&quot;0004586A&quot;/&gt;&lt;wsp:rsid wsp:val=&quot;00045CAF&quot;/&gt;&lt;wsp:rsid wsp:val=&quot;00045DD8&quot;/&gt;&lt;wsp:rsid wsp:val=&quot;00046833&quot;/&gt;&lt;wsp:rsid wsp:val=&quot;00046EDB&quot;/&gt;&lt;wsp:rsid wsp:val=&quot;000473C5&quot;/&gt;&lt;wsp:rsid wsp:val=&quot;000478FE&quot;/&gt;&lt;wsp:rsid wsp:val=&quot;00050937&quot;/&gt;&lt;wsp:rsid wsp:val=&quot;00050AEA&quot;/&gt;&lt;wsp:rsid wsp:val=&quot;00051646&quot;/&gt;&lt;wsp:rsid wsp:val=&quot;00051D7C&quot;/&gt;&lt;wsp:rsid wsp:val=&quot;0005692B&quot;/&gt;&lt;wsp:rsid wsp:val=&quot;00057323&quot;/&gt;&lt;wsp:rsid wsp:val=&quot;0006168A&quot;/&gt;&lt;wsp:rsid wsp:val=&quot;000622DA&quot;/&gt;&lt;wsp:rsid wsp:val=&quot;00062576&quot;/&gt;&lt;wsp:rsid wsp:val=&quot;00062A74&quot;/&gt;&lt;wsp:rsid wsp:val=&quot;00062E33&quot;/&gt;&lt;wsp:rsid wsp:val=&quot;00064217&quot;/&gt;&lt;wsp:rsid wsp:val=&quot;00064909&quot;/&gt;&lt;wsp:rsid wsp:val=&quot;00065047&quot;/&gt;&lt;wsp:rsid wsp:val=&quot;00070D0C&quot;/&gt;&lt;wsp:rsid wsp:val=&quot;00071BE8&quot;/&gt;&lt;wsp:rsid wsp:val=&quot;0007265D&quot;/&gt;&lt;wsp:rsid wsp:val=&quot;00072E66&quot;/&gt;&lt;wsp:rsid wsp:val=&quot;00074DD5&quot;/&gt;&lt;wsp:rsid wsp:val=&quot;0007511F&quot;/&gt;&lt;wsp:rsid wsp:val=&quot;00075853&quot;/&gt;&lt;wsp:rsid wsp:val=&quot;00075992&quot;/&gt;&lt;wsp:rsid wsp:val=&quot;00082919&quot;/&gt;&lt;wsp:rsid wsp:val=&quot;000835E1&quot;/&gt;&lt;wsp:rsid wsp:val=&quot;00083C41&quot;/&gt;&lt;wsp:rsid wsp:val=&quot;000864E9&quot;/&gt;&lt;wsp:rsid wsp:val=&quot;0008772F&quot;/&gt;&lt;wsp:rsid wsp:val=&quot;0009083B&quot;/&gt;&lt;wsp:rsid wsp:val=&quot;000933C8&quot;/&gt;&lt;wsp:rsid wsp:val=&quot;00093E30&quot;/&gt;&lt;wsp:rsid wsp:val=&quot;0009501F&quot;/&gt;&lt;wsp:rsid wsp:val=&quot;00095A55&quot;/&gt;&lt;wsp:rsid wsp:val=&quot;0009681B&quot;/&gt;&lt;wsp:rsid wsp:val=&quot;00096BF8&quot;/&gt;&lt;wsp:rsid wsp:val=&quot;00096F7C&quot;/&gt;&lt;wsp:rsid wsp:val=&quot;000A6F38&quot;/&gt;&lt;wsp:rsid wsp:val=&quot;000B1157&quot;/&gt;&lt;wsp:rsid wsp:val=&quot;000B215B&quot;/&gt;&lt;wsp:rsid wsp:val=&quot;000B2A96&quot;/&gt;&lt;wsp:rsid wsp:val=&quot;000B2FC0&quot;/&gt;&lt;wsp:rsid wsp:val=&quot;000B326F&quot;/&gt;&lt;wsp:rsid wsp:val=&quot;000B391E&quot;/&gt;&lt;wsp:rsid wsp:val=&quot;000B4E46&quot;/&gt;&lt;wsp:rsid wsp:val=&quot;000B6124&quot;/&gt;&lt;wsp:rsid wsp:val=&quot;000C1AA6&quot;/&gt;&lt;wsp:rsid wsp:val=&quot;000C25B8&quot;/&gt;&lt;wsp:rsid wsp:val=&quot;000C2EA1&quot;/&gt;&lt;wsp:rsid wsp:val=&quot;000C3C80&quot;/&gt;&lt;wsp:rsid wsp:val=&quot;000C3E78&quot;/&gt;&lt;wsp:rsid wsp:val=&quot;000C75D0&quot;/&gt;&lt;wsp:rsid wsp:val=&quot;000D09DE&quot;/&gt;&lt;wsp:rsid wsp:val=&quot;000D2475&quot;/&gt;&lt;wsp:rsid wsp:val=&quot;000D2901&quot;/&gt;&lt;wsp:rsid wsp:val=&quot;000D3F6B&quot;/&gt;&lt;wsp:rsid wsp:val=&quot;000E1DC7&quot;/&gt;&lt;wsp:rsid wsp:val=&quot;000E33A7&quot;/&gt;&lt;wsp:rsid wsp:val=&quot;000E4053&quot;/&gt;&lt;wsp:rsid wsp:val=&quot;000E507D&quot;/&gt;&lt;wsp:rsid wsp:val=&quot;000E66BC&quot;/&gt;&lt;wsp:rsid wsp:val=&quot;000E6CF1&quot;/&gt;&lt;wsp:rsid wsp:val=&quot;000E7556&quot;/&gt;&lt;wsp:rsid wsp:val=&quot;000E7883&quot;/&gt;&lt;wsp:rsid wsp:val=&quot;000E78CA&quot;/&gt;&lt;wsp:rsid wsp:val=&quot;000F0202&quot;/&gt;&lt;wsp:rsid wsp:val=&quot;000F0282&quot;/&gt;&lt;wsp:rsid wsp:val=&quot;000F11AD&quot;/&gt;&lt;wsp:rsid wsp:val=&quot;000F5653&quot;/&gt;&lt;wsp:rsid wsp:val=&quot;000F70F2&quot;/&gt;&lt;wsp:rsid wsp:val=&quot;00100473&quot;/&gt;&lt;wsp:rsid wsp:val=&quot;00102205&quot;/&gt;&lt;wsp:rsid wsp:val=&quot;001048A5&quot;/&gt;&lt;wsp:rsid wsp:val=&quot;001048F9&quot;/&gt;&lt;wsp:rsid wsp:val=&quot;00104DF9&quot;/&gt;&lt;wsp:rsid wsp:val=&quot;00105617&quot;/&gt;&lt;wsp:rsid wsp:val=&quot;001065D9&quot;/&gt;&lt;wsp:rsid wsp:val=&quot;00110001&quot;/&gt;&lt;wsp:rsid wsp:val=&quot;0011042F&quot;/&gt;&lt;wsp:rsid wsp:val=&quot;00110AE2&quot;/&gt;&lt;wsp:rsid wsp:val=&quot;00111CC2&quot;/&gt;&lt;wsp:rsid wsp:val=&quot;0011668A&quot;/&gt;&lt;wsp:rsid wsp:val=&quot;0011716F&quot;/&gt;&lt;wsp:rsid wsp:val=&quot;00117C6C&quot;/&gt;&lt;wsp:rsid wsp:val=&quot;00121C06&quot;/&gt;&lt;wsp:rsid wsp:val=&quot;00122120&quot;/&gt;&lt;wsp:rsid wsp:val=&quot;00122919&quot;/&gt;&lt;wsp:rsid wsp:val=&quot;001238B2&quot;/&gt;&lt;wsp:rsid wsp:val=&quot;00123AC6&quot;/&gt;&lt;wsp:rsid wsp:val=&quot;001268ED&quot;/&gt;&lt;wsp:rsid wsp:val=&quot;00126B33&quot;/&gt;&lt;wsp:rsid wsp:val=&quot;00127404&quot;/&gt;&lt;wsp:rsid wsp:val=&quot;0012751C&quot;/&gt;&lt;wsp:rsid wsp:val=&quot;001301C6&quot;/&gt;&lt;wsp:rsid wsp:val=&quot;001311C2&quot;/&gt;&lt;wsp:rsid wsp:val=&quot;00134549&quot;/&gt;&lt;wsp:rsid wsp:val=&quot;00134A06&quot;/&gt;&lt;wsp:rsid wsp:val=&quot;00134BAA&quot;/&gt;&lt;wsp:rsid wsp:val=&quot;00136050&quot;/&gt;&lt;wsp:rsid wsp:val=&quot;00137B7B&quot;/&gt;&lt;wsp:rsid wsp:val=&quot;00142148&quot;/&gt;&lt;wsp:rsid wsp:val=&quot;0014240F&quot;/&gt;&lt;wsp:rsid wsp:val=&quot;00143174&quot;/&gt;&lt;wsp:rsid wsp:val=&quot;0014355A&quot;/&gt;&lt;wsp:rsid wsp:val=&quot;00144A33&quot;/&gt;&lt;wsp:rsid wsp:val=&quot;00146A0D&quot;/&gt;&lt;wsp:rsid wsp:val=&quot;00147A43&quot;/&gt;&lt;wsp:rsid wsp:val=&quot;00150F94&quot;/&gt;&lt;wsp:rsid wsp:val=&quot;0015160B&quot;/&gt;&lt;wsp:rsid wsp:val=&quot;00152DFD&quot;/&gt;&lt;wsp:rsid wsp:val=&quot;00156520&quot;/&gt;&lt;wsp:rsid wsp:val=&quot;00157D88&quot;/&gt;&lt;wsp:rsid wsp:val=&quot;00160223&quot;/&gt;&lt;wsp:rsid wsp:val=&quot;00162F8C&quot;/&gt;&lt;wsp:rsid wsp:val=&quot;00163402&quot;/&gt;&lt;wsp:rsid wsp:val=&quot;00163FF3&quot;/&gt;&lt;wsp:rsid wsp:val=&quot;00164EE9&quot;/&gt;&lt;wsp:rsid wsp:val=&quot;00165256&quot;/&gt;&lt;wsp:rsid wsp:val=&quot;001654EB&quot;/&gt;&lt;wsp:rsid wsp:val=&quot;00166439&quot;/&gt;&lt;wsp:rsid wsp:val=&quot;0016658C&quot;/&gt;&lt;wsp:rsid wsp:val=&quot;00167F1B&quot;/&gt;&lt;wsp:rsid wsp:val=&quot;00170284&quot;/&gt;&lt;wsp:rsid wsp:val=&quot;0017170D&quot;/&gt;&lt;wsp:rsid wsp:val=&quot;00171EC5&quot;/&gt;&lt;wsp:rsid wsp:val=&quot;00172744&quot;/&gt;&lt;wsp:rsid wsp:val=&quot;00173053&quot;/&gt;&lt;wsp:rsid wsp:val=&quot;00173493&quot;/&gt;&lt;wsp:rsid wsp:val=&quot;001761C1&quot;/&gt;&lt;wsp:rsid wsp:val=&quot;00177447&quot;/&gt;&lt;wsp:rsid wsp:val=&quot;001804A7&quot;/&gt;&lt;wsp:rsid wsp:val=&quot;00181456&quot;/&gt;&lt;wsp:rsid wsp:val=&quot;00182487&quot;/&gt;&lt;wsp:rsid wsp:val=&quot;00182612&quot;/&gt;&lt;wsp:rsid wsp:val=&quot;00183EEE&quot;/&gt;&lt;wsp:rsid wsp:val=&quot;0018696D&quot;/&gt;&lt;wsp:rsid wsp:val=&quot;0019099F&quot;/&gt;&lt;wsp:rsid wsp:val=&quot;00192D27&quot;/&gt;&lt;wsp:rsid wsp:val=&quot;001943B0&quot;/&gt;&lt;wsp:rsid wsp:val=&quot;001A0E48&quot;/&gt;&lt;wsp:rsid wsp:val=&quot;001A23D2&quot;/&gt;&lt;wsp:rsid wsp:val=&quot;001A4F26&quot;/&gt;&lt;wsp:rsid wsp:val=&quot;001A6521&quot;/&gt;&lt;wsp:rsid wsp:val=&quot;001A7019&quot;/&gt;&lt;wsp:rsid wsp:val=&quot;001A70CB&quot;/&gt;&lt;wsp:rsid wsp:val=&quot;001B2199&quot;/&gt;&lt;wsp:rsid wsp:val=&quot;001C10A4&quot;/&gt;&lt;wsp:rsid wsp:val=&quot;001C23C1&quot;/&gt;&lt;wsp:rsid wsp:val=&quot;001C2A5B&quot;/&gt;&lt;wsp:rsid wsp:val=&quot;001C2F51&quot;/&gt;&lt;wsp:rsid wsp:val=&quot;001C3631&quot;/&gt;&lt;wsp:rsid wsp:val=&quot;001C3CB6&quot;/&gt;&lt;wsp:rsid wsp:val=&quot;001C763E&quot;/&gt;&lt;wsp:rsid wsp:val=&quot;001C767D&quot;/&gt;&lt;wsp:rsid wsp:val=&quot;001D0A3B&quot;/&gt;&lt;wsp:rsid wsp:val=&quot;001D3758&quot;/&gt;&lt;wsp:rsid wsp:val=&quot;001D67DE&quot;/&gt;&lt;wsp:rsid wsp:val=&quot;001E0D31&quot;/&gt;&lt;wsp:rsid wsp:val=&quot;001E3991&quot;/&gt;&lt;wsp:rsid wsp:val=&quot;001E5290&quot;/&gt;&lt;wsp:rsid wsp:val=&quot;001E597F&quot;/&gt;&lt;wsp:rsid wsp:val=&quot;001E60E9&quot;/&gt;&lt;wsp:rsid wsp:val=&quot;001E6212&quot;/&gt;&lt;wsp:rsid wsp:val=&quot;001F1445&quot;/&gt;&lt;wsp:rsid wsp:val=&quot;001F14E8&quot;/&gt;&lt;wsp:rsid wsp:val=&quot;001F2F76&quot;/&gt;&lt;wsp:rsid wsp:val=&quot;001F35CA&quot;/&gt;&lt;wsp:rsid wsp:val=&quot;001F38EF&quot;/&gt;&lt;wsp:rsid wsp:val=&quot;001F570C&quot;/&gt;&lt;wsp:rsid wsp:val=&quot;001F6253&quot;/&gt;&lt;wsp:rsid wsp:val=&quot;001F75FA&quot;/&gt;&lt;wsp:rsid wsp:val=&quot;001F7883&quot;/&gt;&lt;wsp:rsid wsp:val=&quot;00200BF4&quot;/&gt;&lt;wsp:rsid wsp:val=&quot;002015DB&quot;/&gt;&lt;wsp:rsid wsp:val=&quot;0020181B&quot;/&gt;&lt;wsp:rsid wsp:val=&quot;00202588&quot;/&gt;&lt;wsp:rsid wsp:val=&quot;002048BD&quot;/&gt;&lt;wsp:rsid wsp:val=&quot;00206699&quot;/&gt;&lt;wsp:rsid wsp:val=&quot;00207358&quot;/&gt;&lt;wsp:rsid wsp:val=&quot;002126B8&quot;/&gt;&lt;wsp:rsid wsp:val=&quot;00216AD6&quot;/&gt;&lt;wsp:rsid wsp:val=&quot;00217189&quot;/&gt;&lt;wsp:rsid wsp:val=&quot;00217E7E&quot;/&gt;&lt;wsp:rsid wsp:val=&quot;00217FEC&quot;/&gt;&lt;wsp:rsid wsp:val=&quot;00224221&quot;/&gt;&lt;wsp:rsid wsp:val=&quot;00224DA2&quot;/&gt;&lt;wsp:rsid wsp:val=&quot;00226B64&quot;/&gt;&lt;wsp:rsid wsp:val=&quot;0022712F&quot;/&gt;&lt;wsp:rsid wsp:val=&quot;00231159&quot;/&gt;&lt;wsp:rsid wsp:val=&quot;00234F39&quot;/&gt;&lt;wsp:rsid wsp:val=&quot;00235486&quot;/&gt;&lt;wsp:rsid wsp:val=&quot;002354EF&quot;/&gt;&lt;wsp:rsid wsp:val=&quot;0023739B&quot;/&gt;&lt;wsp:rsid wsp:val=&quot;002421B6&quot;/&gt;&lt;wsp:rsid wsp:val=&quot;00242397&quot;/&gt;&lt;wsp:rsid wsp:val=&quot;002426C8&quot;/&gt;&lt;wsp:rsid wsp:val=&quot;00242AE9&quot;/&gt;&lt;wsp:rsid wsp:val=&quot;00243022&quot;/&gt;&lt;wsp:rsid wsp:val=&quot;00243D81&quot;/&gt;&lt;wsp:rsid wsp:val=&quot;00243DA3&quot;/&gt;&lt;wsp:rsid wsp:val=&quot;00244FC1&quot;/&gt;&lt;wsp:rsid wsp:val=&quot;0024558A&quot;/&gt;&lt;wsp:rsid wsp:val=&quot;00245AC2&quot;/&gt;&lt;wsp:rsid wsp:val=&quot;00245B05&quot;/&gt;&lt;wsp:rsid wsp:val=&quot;00245D1B&quot;/&gt;&lt;wsp:rsid wsp:val=&quot;002463C5&quot;/&gt;&lt;wsp:rsid wsp:val=&quot;00246FBA&quot;/&gt;&lt;wsp:rsid wsp:val=&quot;00247049&quot;/&gt;&lt;wsp:rsid wsp:val=&quot;00247BD1&quot;/&gt;&lt;wsp:rsid wsp:val=&quot;00247EB1&quot;/&gt;&lt;wsp:rsid wsp:val=&quot;00250262&quot;/&gt;&lt;wsp:rsid wsp:val=&quot;00250538&quot;/&gt;&lt;wsp:rsid wsp:val=&quot;00255C77&quot;/&gt;&lt;wsp:rsid wsp:val=&quot;0025787C&quot;/&gt;&lt;wsp:rsid wsp:val=&quot;0026652B&quot;/&gt;&lt;wsp:rsid wsp:val=&quot;00266A0A&quot;/&gt;&lt;wsp:rsid wsp:val=&quot;002676D7&quot;/&gt;&lt;wsp:rsid wsp:val=&quot;00267C91&quot;/&gt;&lt;wsp:rsid wsp:val=&quot;00267E60&quot;/&gt;&lt;wsp:rsid wsp:val=&quot;0027067C&quot;/&gt;&lt;wsp:rsid wsp:val=&quot;00274D3A&quot;/&gt;&lt;wsp:rsid wsp:val=&quot;00274E46&quot;/&gt;&lt;wsp:rsid wsp:val=&quot;0027671F&quot;/&gt;&lt;wsp:rsid wsp:val=&quot;002814EE&quot;/&gt;&lt;wsp:rsid wsp:val=&quot;002817D8&quot;/&gt;&lt;wsp:rsid wsp:val=&quot;002854CF&quot;/&gt;&lt;wsp:rsid wsp:val=&quot;0028727D&quot;/&gt;&lt;wsp:rsid wsp:val=&quot;00290080&quot;/&gt;&lt;wsp:rsid wsp:val=&quot;0029195F&quot;/&gt;&lt;wsp:rsid wsp:val=&quot;00291C07&quot;/&gt;&lt;wsp:rsid wsp:val=&quot;00291C0E&quot;/&gt;&lt;wsp:rsid wsp:val=&quot;002945D4&quot;/&gt;&lt;wsp:rsid wsp:val=&quot;002A0C31&quot;/&gt;&lt;wsp:rsid wsp:val=&quot;002A1C97&quot;/&gt;&lt;wsp:rsid wsp:val=&quot;002A472E&quot;/&gt;&lt;wsp:rsid wsp:val=&quot;002A4F73&quot;/&gt;&lt;wsp:rsid wsp:val=&quot;002A6D1B&quot;/&gt;&lt;wsp:rsid wsp:val=&quot;002A6DFE&quot;/&gt;&lt;wsp:rsid wsp:val=&quot;002A7085&quot;/&gt;&lt;wsp:rsid wsp:val=&quot;002A7834&quot;/&gt;&lt;wsp:rsid wsp:val=&quot;002B1D9A&quot;/&gt;&lt;wsp:rsid wsp:val=&quot;002B1FBF&quot;/&gt;&lt;wsp:rsid wsp:val=&quot;002B26C9&quot;/&gt;&lt;wsp:rsid wsp:val=&quot;002B3305&quot;/&gt;&lt;wsp:rsid wsp:val=&quot;002B38E7&quot;/&gt;&lt;wsp:rsid wsp:val=&quot;002B51FC&quot;/&gt;&lt;wsp:rsid wsp:val=&quot;002B655B&quot;/&gt;&lt;wsp:rsid wsp:val=&quot;002C14D5&quot;/&gt;&lt;wsp:rsid wsp:val=&quot;002C1955&quot;/&gt;&lt;wsp:rsid wsp:val=&quot;002C1C54&quot;/&gt;&lt;wsp:rsid wsp:val=&quot;002C2141&quot;/&gt;&lt;wsp:rsid wsp:val=&quot;002C2C43&quot;/&gt;&lt;wsp:rsid wsp:val=&quot;002C3C33&quot;/&gt;&lt;wsp:rsid wsp:val=&quot;002C5256&quot;/&gt;&lt;wsp:rsid wsp:val=&quot;002C75CF&quot;/&gt;&lt;wsp:rsid wsp:val=&quot;002D04B2&quot;/&gt;&lt;wsp:rsid wsp:val=&quot;002D1CAF&quot;/&gt;&lt;wsp:rsid wsp:val=&quot;002D335B&quot;/&gt;&lt;wsp:rsid wsp:val=&quot;002D3DBF&quot;/&gt;&lt;wsp:rsid wsp:val=&quot;002D641F&quot;/&gt;&lt;wsp:rsid wsp:val=&quot;002D72D9&quot;/&gt;&lt;wsp:rsid wsp:val=&quot;002E04F9&quot;/&gt;&lt;wsp:rsid wsp:val=&quot;002E0567&quot;/&gt;&lt;wsp:rsid wsp:val=&quot;002E0A88&quot;/&gt;&lt;wsp:rsid wsp:val=&quot;002E2805&quot;/&gt;&lt;wsp:rsid wsp:val=&quot;002E383E&quot;/&gt;&lt;wsp:rsid wsp:val=&quot;002F1C19&quot;/&gt;&lt;wsp:rsid wsp:val=&quot;002F4AD0&quot;/&gt;&lt;wsp:rsid wsp:val=&quot;002F4C27&quot;/&gt;&lt;wsp:rsid wsp:val=&quot;002F52F8&quot;/&gt;&lt;wsp:rsid wsp:val=&quot;002F61B6&quot;/&gt;&lt;wsp:rsid wsp:val=&quot;002F638C&quot;/&gt;&lt;wsp:rsid wsp:val=&quot;002F7CDE&quot;/&gt;&lt;wsp:rsid wsp:val=&quot;00301251&quot;/&gt;&lt;wsp:rsid wsp:val=&quot;00301372&quot;/&gt;&lt;wsp:rsid wsp:val=&quot;00302A4A&quot;/&gt;&lt;wsp:rsid wsp:val=&quot;0030304B&quot;/&gt;&lt;wsp:rsid wsp:val=&quot;00303E2A&quot;/&gt;&lt;wsp:rsid wsp:val=&quot;00303E49&quot;/&gt;&lt;wsp:rsid wsp:val=&quot;00306771&quot;/&gt;&lt;wsp:rsid wsp:val=&quot;00307046&quot;/&gt;&lt;wsp:rsid wsp:val=&quot;00311B8D&quot;/&gt;&lt;wsp:rsid wsp:val=&quot;00313884&quot;/&gt;&lt;wsp:rsid wsp:val=&quot;00314B6E&quot;/&gt;&lt;wsp:rsid wsp:val=&quot;00315EF8&quot;/&gt;&lt;wsp:rsid wsp:val=&quot;003170E1&quot;/&gt;&lt;wsp:rsid wsp:val=&quot;00317C0B&quot;/&gt;&lt;wsp:rsid wsp:val=&quot;0033080F&quot;/&gt;&lt;wsp:rsid wsp:val=&quot;00330AA6&quot;/&gt;&lt;wsp:rsid wsp:val=&quot;0033109A&quot;/&gt;&lt;wsp:rsid wsp:val=&quot;003314AB&quot;/&gt;&lt;wsp:rsid wsp:val=&quot;00331500&quot;/&gt;&lt;wsp:rsid wsp:val=&quot;00332E25&quot;/&gt;&lt;wsp:rsid wsp:val=&quot;00334588&quot;/&gt;&lt;wsp:rsid wsp:val=&quot;00335528&quot;/&gt;&lt;wsp:rsid wsp:val=&quot;0034187D&quot;/&gt;&lt;wsp:rsid wsp:val=&quot;003429CE&quot;/&gt;&lt;wsp:rsid wsp:val=&quot;0034380B&quot;/&gt;&lt;wsp:rsid wsp:val=&quot;0034437E&quot;/&gt;&lt;wsp:rsid wsp:val=&quot;003447FB&quot;/&gt;&lt;wsp:rsid wsp:val=&quot;0035047C&quot;/&gt;&lt;wsp:rsid wsp:val=&quot;00352333&quot;/&gt;&lt;wsp:rsid wsp:val=&quot;00352793&quot;/&gt;&lt;wsp:rsid wsp:val=&quot;003570F2&quot;/&gt;&lt;wsp:rsid wsp:val=&quot;0035775F&quot;/&gt;&lt;wsp:rsid wsp:val=&quot;00360266&quot;/&gt;&lt;wsp:rsid wsp:val=&quot;003605A9&quot;/&gt;&lt;wsp:rsid wsp:val=&quot;003605C4&quot;/&gt;&lt;wsp:rsid wsp:val=&quot;003606C5&quot;/&gt;&lt;wsp:rsid wsp:val=&quot;00365001&quot;/&gt;&lt;wsp:rsid wsp:val=&quot;003663F8&quot;/&gt;&lt;wsp:rsid wsp:val=&quot;00367713&quot;/&gt;&lt;wsp:rsid wsp:val=&quot;00373293&quot;/&gt;&lt;wsp:rsid wsp:val=&quot;00374315&quot;/&gt;&lt;wsp:rsid wsp:val=&quot;00375488&quot;/&gt;&lt;wsp:rsid wsp:val=&quot;00385D27&quot;/&gt;&lt;wsp:rsid wsp:val=&quot;0038651D&quot;/&gt;&lt;wsp:rsid wsp:val=&quot;00391A4A&quot;/&gt;&lt;wsp:rsid wsp:val=&quot;0039295B&quot;/&gt;&lt;wsp:rsid wsp:val=&quot;00392DE4&quot;/&gt;&lt;wsp:rsid wsp:val=&quot;00393C6B&quot;/&gt;&lt;wsp:rsid wsp:val=&quot;003945B9&quot;/&gt;&lt;wsp:rsid wsp:val=&quot;00394DDA&quot;/&gt;&lt;wsp:rsid wsp:val=&quot;00397D54&quot;/&gt;&lt;wsp:rsid wsp:val=&quot;003A07CC&quot;/&gt;&lt;wsp:rsid wsp:val=&quot;003A1B84&quot;/&gt;&lt;wsp:rsid wsp:val=&quot;003A44BA&quot;/&gt;&lt;wsp:rsid wsp:val=&quot;003A62F2&quot;/&gt;&lt;wsp:rsid wsp:val=&quot;003A679B&quot;/&gt;&lt;wsp:rsid wsp:val=&quot;003B30F0&quot;/&gt;&lt;wsp:rsid wsp:val=&quot;003B3358&quot;/&gt;&lt;wsp:rsid wsp:val=&quot;003B5B85&quot;/&gt;&lt;wsp:rsid wsp:val=&quot;003B7306&quot;/&gt;&lt;wsp:rsid wsp:val=&quot;003B7F0A&quot;/&gt;&lt;wsp:rsid wsp:val=&quot;003C2D3C&quot;/&gt;&lt;wsp:rsid wsp:val=&quot;003C573F&quot;/&gt;&lt;wsp:rsid wsp:val=&quot;003C5DEE&quot;/&gt;&lt;wsp:rsid wsp:val=&quot;003D2D8F&quot;/&gt;&lt;wsp:rsid wsp:val=&quot;003D61D4&quot;/&gt;&lt;wsp:rsid wsp:val=&quot;003D6285&quot;/&gt;&lt;wsp:rsid wsp:val=&quot;003D7AA1&quot;/&gt;&lt;wsp:rsid wsp:val=&quot;003D7E0A&quot;/&gt;&lt;wsp:rsid wsp:val=&quot;003E0018&quot;/&gt;&lt;wsp:rsid wsp:val=&quot;003E0723&quot;/&gt;&lt;wsp:rsid wsp:val=&quot;003E1FD8&quot;/&gt;&lt;wsp:rsid wsp:val=&quot;003E2725&quot;/&gt;&lt;wsp:rsid wsp:val=&quot;003E40E1&quot;/&gt;&lt;wsp:rsid wsp:val=&quot;003E59C7&quot;/&gt;&lt;wsp:rsid wsp:val=&quot;003E7B80&quot;/&gt;&lt;wsp:rsid wsp:val=&quot;003F03D8&quot;/&gt;&lt;wsp:rsid wsp:val=&quot;003F089D&quot;/&gt;&lt;wsp:rsid wsp:val=&quot;003F1D1B&quot;/&gt;&lt;wsp:rsid wsp:val=&quot;003F74A9&quot;/&gt;&lt;wsp:rsid wsp:val=&quot;003F76C2&quot;/&gt;&lt;wsp:rsid wsp:val=&quot;003F77B4&quot;/&gt;&lt;wsp:rsid wsp:val=&quot;004004D5&quot;/&gt;&lt;wsp:rsid wsp:val=&quot;004007F0&quot;/&gt;&lt;wsp:rsid wsp:val=&quot;00401A10&quot;/&gt;&lt;wsp:rsid wsp:val=&quot;00403B72&quot;/&gt;&lt;wsp:rsid wsp:val=&quot;0040487A&quot;/&gt;&lt;wsp:rsid wsp:val=&quot;004063E0&quot;/&gt;&lt;wsp:rsid wsp:val=&quot;004066FF&quot;/&gt;&lt;wsp:rsid wsp:val=&quot;004105C9&quot;/&gt;&lt;wsp:rsid wsp:val=&quot;00410B74&quot;/&gt;&lt;wsp:rsid wsp:val=&quot;00415177&quot;/&gt;&lt;wsp:rsid wsp:val=&quot;0041526C&quot;/&gt;&lt;wsp:rsid wsp:val=&quot;00417D62&quot;/&gt;&lt;wsp:rsid wsp:val=&quot;00420A32&quot;/&gt;&lt;wsp:rsid wsp:val=&quot;00420BAB&quot;/&gt;&lt;wsp:rsid wsp:val=&quot;004212EA&quot;/&gt;&lt;wsp:rsid wsp:val=&quot;00421BE7&quot;/&gt;&lt;wsp:rsid wsp:val=&quot;00422FE9&quot;/&gt;&lt;wsp:rsid wsp:val=&quot;004265A6&quot;/&gt;&lt;wsp:rsid wsp:val=&quot;004279BB&quot;/&gt;&lt;wsp:rsid wsp:val=&quot;00431A13&quot;/&gt;&lt;wsp:rsid wsp:val=&quot;00431D1E&quot;/&gt;&lt;wsp:rsid wsp:val=&quot;004321CA&quot;/&gt;&lt;wsp:rsid wsp:val=&quot;00433216&quot;/&gt;&lt;wsp:rsid wsp:val=&quot;00434F71&quot;/&gt;&lt;wsp:rsid wsp:val=&quot;00435C00&quot;/&gt;&lt;wsp:rsid wsp:val=&quot;004378DC&quot;/&gt;&lt;wsp:rsid wsp:val=&quot;004422DB&quot;/&gt;&lt;wsp:rsid wsp:val=&quot;00442735&quot;/&gt;&lt;wsp:rsid wsp:val=&quot;004434F2&quot;/&gt;&lt;wsp:rsid wsp:val=&quot;004462CC&quot;/&gt;&lt;wsp:rsid wsp:val=&quot;00446768&quot;/&gt;&lt;wsp:rsid wsp:val=&quot;0045193C&quot;/&gt;&lt;wsp:rsid wsp:val=&quot;0045201E&quot;/&gt;&lt;wsp:rsid wsp:val=&quot;00452B22&quot;/&gt;&lt;wsp:rsid wsp:val=&quot;00453CDE&quot;/&gt;&lt;wsp:rsid wsp:val=&quot;00455117&quot;/&gt;&lt;wsp:rsid wsp:val=&quot;00457E77&quot;/&gt;&lt;wsp:rsid wsp:val=&quot;00461DA8&quot;/&gt;&lt;wsp:rsid wsp:val=&quot;00463786&quot;/&gt;&lt;wsp:rsid wsp:val=&quot;00464305&quot;/&gt;&lt;wsp:rsid wsp:val=&quot;004646F1&quot;/&gt;&lt;wsp:rsid wsp:val=&quot;004648E9&quot;/&gt;&lt;wsp:rsid wsp:val=&quot;00465616&quot;/&gt;&lt;wsp:rsid wsp:val=&quot;00467C5A&quot;/&gt;&lt;wsp:rsid wsp:val=&quot;00470D57&quot;/&gt;&lt;wsp:rsid wsp:val=&quot;004751F1&quot;/&gt;&lt;wsp:rsid wsp:val=&quot;00475E66&quot;/&gt;&lt;wsp:rsid wsp:val=&quot;004823D7&quot;/&gt;&lt;wsp:rsid wsp:val=&quot;00482850&quot;/&gt;&lt;wsp:rsid wsp:val=&quot;00486056&quot;/&gt;&lt;wsp:rsid wsp:val=&quot;00487109&quot;/&gt;&lt;wsp:rsid wsp:val=&quot;00490415&quot;/&gt;&lt;wsp:rsid wsp:val=&quot;00491DAB&quot;/&gt;&lt;wsp:rsid wsp:val=&quot;00493D41&quot;/&gt;&lt;wsp:rsid wsp:val=&quot;004945D6&quot;/&gt;&lt;wsp:rsid wsp:val=&quot;004974D7&quot;/&gt;&lt;wsp:rsid wsp:val=&quot;004A0F2B&quot;/&gt;&lt;wsp:rsid wsp:val=&quot;004A4379&quot;/&gt;&lt;wsp:rsid wsp:val=&quot;004B0995&quot;/&gt;&lt;wsp:rsid wsp:val=&quot;004B2CD1&quot;/&gt;&lt;wsp:rsid wsp:val=&quot;004B3310&quot;/&gt;&lt;wsp:rsid wsp:val=&quot;004B6A00&quot;/&gt;&lt;wsp:rsid wsp:val=&quot;004B7FF8&quot;/&gt;&lt;wsp:rsid wsp:val=&quot;004C027B&quot;/&gt;&lt;wsp:rsid wsp:val=&quot;004C132D&quot;/&gt;&lt;wsp:rsid wsp:val=&quot;004C1698&quot;/&gt;&lt;wsp:rsid wsp:val=&quot;004C1C57&quot;/&gt;&lt;wsp:rsid wsp:val=&quot;004C2D7C&quot;/&gt;&lt;wsp:rsid wsp:val=&quot;004C3029&quot;/&gt;&lt;wsp:rsid wsp:val=&quot;004C3B22&quot;/&gt;&lt;wsp:rsid wsp:val=&quot;004C4594&quot;/&gt;&lt;wsp:rsid wsp:val=&quot;004C5A87&quot;/&gt;&lt;wsp:rsid wsp:val=&quot;004C5AEB&quot;/&gt;&lt;wsp:rsid wsp:val=&quot;004C72FA&quot;/&gt;&lt;wsp:rsid wsp:val=&quot;004D0AA6&quot;/&gt;&lt;wsp:rsid wsp:val=&quot;004D1386&quot;/&gt;&lt;wsp:rsid wsp:val=&quot;004D47FA&quot;/&gt;&lt;wsp:rsid wsp:val=&quot;004E0607&quot;/&gt;&lt;wsp:rsid wsp:val=&quot;004E060D&quot;/&gt;&lt;wsp:rsid wsp:val=&quot;004E2429&quot;/&gt;&lt;wsp:rsid wsp:val=&quot;004E3849&quot;/&gt;&lt;wsp:rsid wsp:val=&quot;004E6EE2&quot;/&gt;&lt;wsp:rsid wsp:val=&quot;004E7F06&quot;/&gt;&lt;wsp:rsid wsp:val=&quot;004F1495&quot;/&gt;&lt;wsp:rsid wsp:val=&quot;004F454D&quot;/&gt;&lt;wsp:rsid wsp:val=&quot;004F4F9D&quot;/&gt;&lt;wsp:rsid wsp:val=&quot;004F67CB&quot;/&gt;&lt;wsp:rsid wsp:val=&quot;004F7ADA&quot;/&gt;&lt;wsp:rsid wsp:val=&quot;0050011B&quot;/&gt;&lt;wsp:rsid wsp:val=&quot;005045F0&quot;/&gt;&lt;wsp:rsid wsp:val=&quot;005070D4&quot;/&gt;&lt;wsp:rsid wsp:val=&quot;0051347A&quot;/&gt;&lt;wsp:rsid wsp:val=&quot;005150DC&quot;/&gt;&lt;wsp:rsid wsp:val=&quot;00516441&quot;/&gt;&lt;wsp:rsid wsp:val=&quot;0051764C&quot;/&gt;&lt;wsp:rsid wsp:val=&quot;005209E5&quot;/&gt;&lt;wsp:rsid wsp:val=&quot;00523E57&quot;/&gt;&lt;wsp:rsid wsp:val=&quot;00526BAB&quot;/&gt;&lt;wsp:rsid wsp:val=&quot;005335CB&quot;/&gt;&lt;wsp:rsid wsp:val=&quot;00533987&quot;/&gt;&lt;wsp:rsid wsp:val=&quot;00534124&quot;/&gt;&lt;wsp:rsid wsp:val=&quot;00535139&quot;/&gt;&lt;wsp:rsid wsp:val=&quot;00535F5C&quot;/&gt;&lt;wsp:rsid wsp:val=&quot;00542C29&quot;/&gt;&lt;wsp:rsid wsp:val=&quot;00543732&quot;/&gt;&lt;wsp:rsid wsp:val=&quot;00543E46&quot;/&gt;&lt;wsp:rsid wsp:val=&quot;005446C1&quot;/&gt;&lt;wsp:rsid wsp:val=&quot;005455E1&quot;/&gt;&lt;wsp:rsid wsp:val=&quot;00546210&quot;/&gt;&lt;wsp:rsid wsp:val=&quot;005479C2&quot;/&gt;&lt;wsp:rsid wsp:val=&quot;005503D4&quot;/&gt;&lt;wsp:rsid wsp:val=&quot;0055043E&quot;/&gt;&lt;wsp:rsid wsp:val=&quot;0055186A&quot;/&gt;&lt;wsp:rsid wsp:val=&quot;00552168&quot;/&gt;&lt;wsp:rsid wsp:val=&quot;00553D51&quot;/&gt;&lt;wsp:rsid wsp:val=&quot;00553ECA&quot;/&gt;&lt;wsp:rsid wsp:val=&quot;00555562&quot;/&gt;&lt;wsp:rsid wsp:val=&quot;00555CBB&quot;/&gt;&lt;wsp:rsid wsp:val=&quot;0055641C&quot;/&gt;&lt;wsp:rsid wsp:val=&quot;00556EF4&quot;/&gt;&lt;wsp:rsid wsp:val=&quot;0056188C&quot;/&gt;&lt;wsp:rsid wsp:val=&quot;00563792&quot;/&gt;&lt;wsp:rsid wsp:val=&quot;00563866&quot;/&gt;&lt;wsp:rsid wsp:val=&quot;00565E35&quot;/&gt;&lt;wsp:rsid wsp:val=&quot;0056618E&quot;/&gt;&lt;wsp:rsid wsp:val=&quot;00567D8C&quot;/&gt;&lt;wsp:rsid wsp:val=&quot;00567DF9&quot;/&gt;&lt;wsp:rsid wsp:val=&quot;00570C54&quot;/&gt;&lt;wsp:rsid wsp:val=&quot;00576CC0&quot;/&gt;&lt;wsp:rsid wsp:val=&quot;00577705&quot;/&gt;&lt;wsp:rsid wsp:val=&quot;005804B5&quot;/&gt;&lt;wsp:rsid wsp:val=&quot;00583DF4&quot;/&gt;&lt;wsp:rsid wsp:val=&quot;0058582A&quot;/&gt;&lt;wsp:rsid wsp:val=&quot;00591F76&quot;/&gt;&lt;wsp:rsid wsp:val=&quot;0059384F&quot;/&gt;&lt;wsp:rsid wsp:val=&quot;00595476&quot;/&gt;&lt;wsp:rsid wsp:val=&quot;00595DBE&quot;/&gt;&lt;wsp:rsid wsp:val=&quot;0059615C&quot;/&gt;&lt;wsp:rsid wsp:val=&quot;00596474&quot;/&gt;&lt;wsp:rsid wsp:val=&quot;00597DD9&quot;/&gt;&lt;wsp:rsid wsp:val=&quot;005A7F8C&quot;/&gt;&lt;wsp:rsid wsp:val=&quot;005B06BD&quot;/&gt;&lt;wsp:rsid wsp:val=&quot;005B0E73&quot;/&gt;&lt;wsp:rsid wsp:val=&quot;005B195C&quot;/&gt;&lt;wsp:rsid wsp:val=&quot;005B4B5A&quot;/&gt;&lt;wsp:rsid wsp:val=&quot;005B54EC&quot;/&gt;&lt;wsp:rsid wsp:val=&quot;005B77FA&quot;/&gt;&lt;wsp:rsid wsp:val=&quot;005C1C5F&quot;/&gt;&lt;wsp:rsid wsp:val=&quot;005C244C&quot;/&gt;&lt;wsp:rsid wsp:val=&quot;005C43D7&quot;/&gt;&lt;wsp:rsid wsp:val=&quot;005C4C86&quot;/&gt;&lt;wsp:rsid wsp:val=&quot;005C5914&quot;/&gt;&lt;wsp:rsid wsp:val=&quot;005C5F5D&quot;/&gt;&lt;wsp:rsid wsp:val=&quot;005C697C&quot;/&gt;&lt;wsp:rsid wsp:val=&quot;005C7250&quot;/&gt;&lt;wsp:rsid wsp:val=&quot;005D1C72&quot;/&gt;&lt;wsp:rsid wsp:val=&quot;005D1CC7&quot;/&gt;&lt;wsp:rsid wsp:val=&quot;005D2787&quot;/&gt;&lt;wsp:rsid wsp:val=&quot;005D3848&quot;/&gt;&lt;wsp:rsid wsp:val=&quot;005D3916&quot;/&gt;&lt;wsp:rsid wsp:val=&quot;005D56FB&quot;/&gt;&lt;wsp:rsid wsp:val=&quot;005D5E7E&quot;/&gt;&lt;wsp:rsid wsp:val=&quot;005D631F&quot;/&gt;&lt;wsp:rsid wsp:val=&quot;005D6987&quot;/&gt;&lt;wsp:rsid wsp:val=&quot;005D6C7A&quot;/&gt;&lt;wsp:rsid wsp:val=&quot;005D76AA&quot;/&gt;&lt;wsp:rsid wsp:val=&quot;005E07E4&quot;/&gt;&lt;wsp:rsid wsp:val=&quot;005E09B2&quot;/&gt;&lt;wsp:rsid wsp:val=&quot;005E34F0&quot;/&gt;&lt;wsp:rsid wsp:val=&quot;005E4DD3&quot;/&gt;&lt;wsp:rsid wsp:val=&quot;005F0F80&quot;/&gt;&lt;wsp:rsid wsp:val=&quot;005F0FCC&quot;/&gt;&lt;wsp:rsid wsp:val=&quot;005F15D9&quot;/&gt;&lt;wsp:rsid wsp:val=&quot;005F2F8F&quot;/&gt;&lt;wsp:rsid wsp:val=&quot;005F3BD8&quot;/&gt;&lt;wsp:rsid wsp:val=&quot;005F592E&quot;/&gt;&lt;wsp:rsid wsp:val=&quot;0060018B&quot;/&gt;&lt;wsp:rsid wsp:val=&quot;00602BE0&quot;/&gt;&lt;wsp:rsid wsp:val=&quot;00603DAF&quot;/&gt;&lt;wsp:rsid wsp:val=&quot;00604AF6&quot;/&gt;&lt;wsp:rsid wsp:val=&quot;006057D0&quot;/&gt;&lt;wsp:rsid wsp:val=&quot;0060581E&quot;/&gt;&lt;wsp:rsid wsp:val=&quot;0060623A&quot;/&gt;&lt;wsp:rsid wsp:val=&quot;006108AD&quot;/&gt;&lt;wsp:rsid wsp:val=&quot;00615CD5&quot;/&gt;&lt;wsp:rsid wsp:val=&quot;00617330&quot;/&gt;&lt;wsp:rsid wsp:val=&quot;00617FF4&quot;/&gt;&lt;wsp:rsid wsp:val=&quot;006209A2&quot;/&gt;&lt;wsp:rsid wsp:val=&quot;00621B02&quot;/&gt;&lt;wsp:rsid wsp:val=&quot;00625115&quot;/&gt;&lt;wsp:rsid wsp:val=&quot;00626DC7&quot;/&gt;&lt;wsp:rsid wsp:val=&quot;006303E8&quot;/&gt;&lt;wsp:rsid wsp:val=&quot;006320A1&quot;/&gt;&lt;wsp:rsid wsp:val=&quot;00632725&quot;/&gt;&lt;wsp:rsid wsp:val=&quot;00635B02&quot;/&gt;&lt;wsp:rsid wsp:val=&quot;006375AA&quot;/&gt;&lt;wsp:rsid wsp:val=&quot;00640093&quot;/&gt;&lt;wsp:rsid wsp:val=&quot;00640547&quot;/&gt;&lt;wsp:rsid wsp:val=&quot;0064167E&quot;/&gt;&lt;wsp:rsid wsp:val=&quot;00641FE9&quot;/&gt;&lt;wsp:rsid wsp:val=&quot;00642AFB&quot;/&gt;&lt;wsp:rsid wsp:val=&quot;006458E7&quot;/&gt;&lt;wsp:rsid wsp:val=&quot;0064640C&quot;/&gt;&lt;wsp:rsid wsp:val=&quot;0064665F&quot;/&gt;&lt;wsp:rsid wsp:val=&quot;00647878&quot;/&gt;&lt;wsp:rsid wsp:val=&quot;00647A8A&quot;/&gt;&lt;wsp:rsid wsp:val=&quot;00647BD1&quot;/&gt;&lt;wsp:rsid wsp:val=&quot;00650FCE&quot;/&gt;&lt;wsp:rsid wsp:val=&quot;00654165&quot;/&gt;&lt;wsp:rsid wsp:val=&quot;00654AB7&quot;/&gt;&lt;wsp:rsid wsp:val=&quot;00655593&quot;/&gt;&lt;wsp:rsid wsp:val=&quot;0065595A&quot;/&gt;&lt;wsp:rsid wsp:val=&quot;006613F1&quot;/&gt;&lt;wsp:rsid wsp:val=&quot;00661AFC&quot;/&gt;&lt;wsp:rsid wsp:val=&quot;00661B3E&quot;/&gt;&lt;wsp:rsid wsp:val=&quot;0066216D&quot;/&gt;&lt;wsp:rsid wsp:val=&quot;00663584&quot;/&gt;&lt;wsp:rsid wsp:val=&quot;00663E96&quot;/&gt;&lt;wsp:rsid wsp:val=&quot;00664DC6&quot;/&gt;&lt;wsp:rsid wsp:val=&quot;00667AD0&quot;/&gt;&lt;wsp:rsid wsp:val=&quot;00671121&quot;/&gt;&lt;wsp:rsid wsp:val=&quot;0067166F&quot;/&gt;&lt;wsp:rsid wsp:val=&quot;00671B57&quot;/&gt;&lt;wsp:rsid wsp:val=&quot;00672500&quot;/&gt;&lt;wsp:rsid wsp:val=&quot;0067324F&quot;/&gt;&lt;wsp:rsid wsp:val=&quot;00674CFF&quot;/&gt;&lt;wsp:rsid wsp:val=&quot;00674D34&quot;/&gt;&lt;wsp:rsid wsp:val=&quot;00675341&quot;/&gt;&lt;wsp:rsid wsp:val=&quot;00676F94&quot;/&gt;&lt;wsp:rsid wsp:val=&quot;0068107E&quot;/&gt;&lt;wsp:rsid wsp:val=&quot;006812EE&quot;/&gt;&lt;wsp:rsid wsp:val=&quot;00681CA0&quot;/&gt;&lt;wsp:rsid wsp:val=&quot;0068483D&quot;/&gt;&lt;wsp:rsid wsp:val=&quot;00685297&quot;/&gt;&lt;wsp:rsid wsp:val=&quot;0068766C&quot;/&gt;&lt;wsp:rsid wsp:val=&quot;006901FF&quot;/&gt;&lt;wsp:rsid wsp:val=&quot;00690D75&quot;/&gt;&lt;wsp:rsid wsp:val=&quot;00695564&quot;/&gt;&lt;wsp:rsid wsp:val=&quot;006976E7&quot;/&gt;&lt;wsp:rsid wsp:val=&quot;006A0A88&quot;/&gt;&lt;wsp:rsid wsp:val=&quot;006B137F&quot;/&gt;&lt;wsp:rsid wsp:val=&quot;006B209E&quot;/&gt;&lt;wsp:rsid wsp:val=&quot;006B2874&quot;/&gt;&lt;wsp:rsid wsp:val=&quot;006B42B9&quot;/&gt;&lt;wsp:rsid wsp:val=&quot;006B4CCD&quot;/&gt;&lt;wsp:rsid wsp:val=&quot;006C05CA&quot;/&gt;&lt;wsp:rsid wsp:val=&quot;006C0F6F&quot;/&gt;&lt;wsp:rsid wsp:val=&quot;006C22F4&quot;/&gt;&lt;wsp:rsid wsp:val=&quot;006D1084&quot;/&gt;&lt;wsp:rsid wsp:val=&quot;006D12CD&quot;/&gt;&lt;wsp:rsid wsp:val=&quot;006D20FF&quot;/&gt;&lt;wsp:rsid wsp:val=&quot;006D3937&quot;/&gt;&lt;wsp:rsid wsp:val=&quot;006D4E8F&quot;/&gt;&lt;wsp:rsid wsp:val=&quot;006D594B&quot;/&gt;&lt;wsp:rsid wsp:val=&quot;006D7A3E&quot;/&gt;&lt;wsp:rsid wsp:val=&quot;006E3770&quot;/&gt;&lt;wsp:rsid wsp:val=&quot;006E67DA&quot;/&gt;&lt;wsp:rsid wsp:val=&quot;006F3C3D&quot;/&gt;&lt;wsp:rsid wsp:val=&quot;006F59BC&quot;/&gt;&lt;wsp:rsid wsp:val=&quot;006F6318&quot;/&gt;&lt;wsp:rsid wsp:val=&quot;006F6515&quot;/&gt;&lt;wsp:rsid wsp:val=&quot;006F6813&quot;/&gt;&lt;wsp:rsid wsp:val=&quot;006F7863&quot;/&gt;&lt;wsp:rsid wsp:val=&quot;00700D3B&quot;/&gt;&lt;wsp:rsid wsp:val=&quot;00700DE5&quot;/&gt;&lt;wsp:rsid wsp:val=&quot;0070112C&quot;/&gt;&lt;wsp:rsid wsp:val=&quot;00701ECA&quot;/&gt;&lt;wsp:rsid wsp:val=&quot;00705023&quot;/&gt;&lt;wsp:rsid wsp:val=&quot;007104A8&quot;/&gt;&lt;wsp:rsid wsp:val=&quot;00712846&quot;/&gt;&lt;wsp:rsid wsp:val=&quot;00712C06&quot;/&gt;&lt;wsp:rsid wsp:val=&quot;00712FEF&quot;/&gt;&lt;wsp:rsid wsp:val=&quot;00717D9B&quot;/&gt;&lt;wsp:rsid wsp:val=&quot;007232A8&quot;/&gt;&lt;wsp:rsid wsp:val=&quot;00724D55&quot;/&gt;&lt;wsp:rsid wsp:val=&quot;00724F72&quot;/&gt;&lt;wsp:rsid wsp:val=&quot;00725D5B&quot;/&gt;&lt;wsp:rsid wsp:val=&quot;007261E1&quot;/&gt;&lt;wsp:rsid wsp:val=&quot;0072794D&quot;/&gt;&lt;wsp:rsid wsp:val=&quot;007300B6&quot;/&gt;&lt;wsp:rsid wsp:val=&quot;00731659&quot;/&gt;&lt;wsp:rsid wsp:val=&quot;00731BE5&quot;/&gt;&lt;wsp:rsid wsp:val=&quot;00731E32&quot;/&gt;&lt;wsp:rsid wsp:val=&quot;00731F18&quot;/&gt;&lt;wsp:rsid wsp:val=&quot;007328F2&quot;/&gt;&lt;wsp:rsid wsp:val=&quot;00732DF7&quot;/&gt;&lt;wsp:rsid wsp:val=&quot;00733C68&quot;/&gt;&lt;wsp:rsid wsp:val=&quot;00733F3C&quot;/&gt;&lt;wsp:rsid wsp:val=&quot;007344A3&quot;/&gt;&lt;wsp:rsid wsp:val=&quot;007354D5&quot;/&gt;&lt;wsp:rsid wsp:val=&quot;007369F1&quot;/&gt;&lt;wsp:rsid wsp:val=&quot;00740643&quot;/&gt;&lt;wsp:rsid wsp:val=&quot;00741F6A&quot;/&gt;&lt;wsp:rsid wsp:val=&quot;00742294&quot;/&gt;&lt;wsp:rsid wsp:val=&quot;0074241D&quot;/&gt;&lt;wsp:rsid wsp:val=&quot;0074256A&quot;/&gt;&lt;wsp:rsid wsp:val=&quot;007429FF&quot;/&gt;&lt;wsp:rsid wsp:val=&quot;00742D95&quot;/&gt;&lt;wsp:rsid wsp:val=&quot;00743E80&quot;/&gt;&lt;wsp:rsid wsp:val=&quot;007458B9&quot;/&gt;&lt;wsp:rsid wsp:val=&quot;00746BAD&quot;/&gt;&lt;wsp:rsid wsp:val=&quot;0075025F&quot;/&gt;&lt;wsp:rsid wsp:val=&quot;0075047A&quot;/&gt;&lt;wsp:rsid wsp:val=&quot;00750692&quot;/&gt;&lt;wsp:rsid wsp:val=&quot;00750877&quot;/&gt;&lt;wsp:rsid wsp:val=&quot;007518DF&quot;/&gt;&lt;wsp:rsid wsp:val=&quot;007533F0&quot;/&gt;&lt;wsp:rsid wsp:val=&quot;007543C1&quot;/&gt;&lt;wsp:rsid wsp:val=&quot;007544A2&quot;/&gt;&lt;wsp:rsid wsp:val=&quot;007554CF&quot;/&gt;&lt;wsp:rsid wsp:val=&quot;00756150&quot;/&gt;&lt;wsp:rsid wsp:val=&quot;0075709B&quot;/&gt;&lt;wsp:rsid wsp:val=&quot;00760483&quot;/&gt;&lt;wsp:rsid wsp:val=&quot;00762A5E&quot;/&gt;&lt;wsp:rsid wsp:val=&quot;007654C9&quot;/&gt;&lt;wsp:rsid wsp:val=&quot;00766AB5&quot;/&gt;&lt;wsp:rsid wsp:val=&quot;00766D2F&quot;/&gt;&lt;wsp:rsid wsp:val=&quot;007770F7&quot;/&gt;&lt;wsp:rsid wsp:val=&quot;007776D1&quot;/&gt;&lt;wsp:rsid wsp:val=&quot;0078119E&quot;/&gt;&lt;wsp:rsid wsp:val=&quot;00782601&quot;/&gt;&lt;wsp:rsid wsp:val=&quot;00782C76&quot;/&gt;&lt;wsp:rsid wsp:val=&quot;007833DC&quot;/&gt;&lt;wsp:rsid wsp:val=&quot;00785115&quot;/&gt;&lt;wsp:rsid wsp:val=&quot;007854E3&quot;/&gt;&lt;wsp:rsid wsp:val=&quot;0078618D&quot;/&gt;&lt;wsp:rsid wsp:val=&quot;00790278&quot;/&gt;&lt;wsp:rsid wsp:val=&quot;0079097B&quot;/&gt;&lt;wsp:rsid wsp:val=&quot;00791BCA&quot;/&gt;&lt;wsp:rsid wsp:val=&quot;00791D1C&quot;/&gt;&lt;wsp:rsid wsp:val=&quot;007940E2&quot;/&gt;&lt;wsp:rsid wsp:val=&quot;00794277&quot;/&gt;&lt;wsp:rsid wsp:val=&quot;007A1B23&quot;/&gt;&lt;wsp:rsid wsp:val=&quot;007A28DE&quot;/&gt;&lt;wsp:rsid wsp:val=&quot;007A4753&quot;/&gt;&lt;wsp:rsid wsp:val=&quot;007A54B2&quot;/&gt;&lt;wsp:rsid wsp:val=&quot;007A654D&quot;/&gt;&lt;wsp:rsid wsp:val=&quot;007A67BB&quot;/&gt;&lt;wsp:rsid wsp:val=&quot;007B0A8C&quot;/&gt;&lt;wsp:rsid wsp:val=&quot;007B2AF2&quot;/&gt;&lt;wsp:rsid wsp:val=&quot;007B2B03&quot;/&gt;&lt;wsp:rsid wsp:val=&quot;007B4B68&quot;/&gt;&lt;wsp:rsid wsp:val=&quot;007B6D2D&quot;/&gt;&lt;wsp:rsid wsp:val=&quot;007C1F19&quot;/&gt;&lt;wsp:rsid wsp:val=&quot;007C22BE&quot;/&gt;&lt;wsp:rsid wsp:val=&quot;007C3E7E&quot;/&gt;&lt;wsp:rsid wsp:val=&quot;007C4325&quot;/&gt;&lt;wsp:rsid wsp:val=&quot;007D1202&quot;/&gt;&lt;wsp:rsid wsp:val=&quot;007D1A48&quot;/&gt;&lt;wsp:rsid wsp:val=&quot;007D3A6D&quot;/&gt;&lt;wsp:rsid wsp:val=&quot;007D5425&quot;/&gt;&lt;wsp:rsid wsp:val=&quot;007D5DA8&quot;/&gt;&lt;wsp:rsid wsp:val=&quot;007D5DE1&quot;/&gt;&lt;wsp:rsid wsp:val=&quot;007D70D2&quot;/&gt;&lt;wsp:rsid wsp:val=&quot;007E20DF&quot;/&gt;&lt;wsp:rsid wsp:val=&quot;007E3300&quot;/&gt;&lt;wsp:rsid wsp:val=&quot;007E3AAC&quot;/&gt;&lt;wsp:rsid wsp:val=&quot;007E4633&quot;/&gt;&lt;wsp:rsid wsp:val=&quot;007E48E5&quot;/&gt;&lt;wsp:rsid wsp:val=&quot;007E6952&quot;/&gt;&lt;wsp:rsid wsp:val=&quot;007F187A&quot;/&gt;&lt;wsp:rsid wsp:val=&quot;007F2733&quot;/&gt;&lt;wsp:rsid wsp:val=&quot;007F291A&quot;/&gt;&lt;wsp:rsid wsp:val=&quot;007F4609&quot;/&gt;&lt;wsp:rsid wsp:val=&quot;007F5362&quot;/&gt;&lt;wsp:rsid wsp:val=&quot;007F5E4E&quot;/&gt;&lt;wsp:rsid wsp:val=&quot;007F6062&quot;/&gt;&lt;wsp:rsid wsp:val=&quot;007F6156&quot;/&gt;&lt;wsp:rsid wsp:val=&quot;007F67F9&quot;/&gt;&lt;wsp:rsid wsp:val=&quot;007F78C3&quot;/&gt;&lt;wsp:rsid wsp:val=&quot;0080179A&quot;/&gt;&lt;wsp:rsid wsp:val=&quot;0080436E&quot;/&gt;&lt;wsp:rsid wsp:val=&quot;00805943&quot;/&gt;&lt;wsp:rsid wsp:val=&quot;0080645E&quot;/&gt;&lt;wsp:rsid wsp:val=&quot;008065EC&quot;/&gt;&lt;wsp:rsid wsp:val=&quot;008076FE&quot;/&gt;&lt;wsp:rsid wsp:val=&quot;00807E25&quot;/&gt;&lt;wsp:rsid wsp:val=&quot;00813241&quot;/&gt;&lt;wsp:rsid wsp:val=&quot;00813EA8&quot;/&gt;&lt;wsp:rsid wsp:val=&quot;0081411B&quot;/&gt;&lt;wsp:rsid wsp:val=&quot;00817E7D&quot;/&gt;&lt;wsp:rsid wsp:val=&quot;00817FB4&quot;/&gt;&lt;wsp:rsid wsp:val=&quot;008203A3&quot;/&gt;&lt;wsp:rsid wsp:val=&quot;00820435&quot;/&gt;&lt;wsp:rsid wsp:val=&quot;00822198&quot;/&gt;&lt;wsp:rsid wsp:val=&quot;00822995&quot;/&gt;&lt;wsp:rsid wsp:val=&quot;00826146&quot;/&gt;&lt;wsp:rsid wsp:val=&quot;00826D56&quot;/&gt;&lt;wsp:rsid wsp:val=&quot;00832B5F&quot;/&gt;&lt;wsp:rsid wsp:val=&quot;008363C6&quot;/&gt;&lt;wsp:rsid wsp:val=&quot;008439A7&quot;/&gt;&lt;wsp:rsid wsp:val=&quot;00843FAC&quot;/&gt;&lt;wsp:rsid wsp:val=&quot;0084529F&quot;/&gt;&lt;wsp:rsid wsp:val=&quot;00845448&quot;/&gt;&lt;wsp:rsid wsp:val=&quot;008455CF&quot;/&gt;&lt;wsp:rsid wsp:val=&quot;00845A40&quot;/&gt;&lt;wsp:rsid wsp:val=&quot;00853593&quot;/&gt;&lt;wsp:rsid wsp:val=&quot;0085531B&quot;/&gt;&lt;wsp:rsid wsp:val=&quot;00857086&quot;/&gt;&lt;wsp:rsid wsp:val=&quot;00863FFE&quot;/&gt;&lt;wsp:rsid wsp:val=&quot;008641DE&quot;/&gt;&lt;wsp:rsid wsp:val=&quot;0086422D&quot;/&gt;&lt;wsp:rsid wsp:val=&quot;00864466&quot;/&gt;&lt;wsp:rsid wsp:val=&quot;00865014&quot;/&gt;&lt;wsp:rsid wsp:val=&quot;008652D9&quot;/&gt;&lt;wsp:rsid wsp:val=&quot;00865BE0&quot;/&gt;&lt;wsp:rsid wsp:val=&quot;00866F8C&quot;/&gt;&lt;wsp:rsid wsp:val=&quot;008671B6&quot;/&gt;&lt;wsp:rsid wsp:val=&quot;008678AB&quot;/&gt;&lt;wsp:rsid wsp:val=&quot;0087168F&quot;/&gt;&lt;wsp:rsid wsp:val=&quot;008729BD&quot;/&gt;&lt;wsp:rsid wsp:val=&quot;0087339C&quot;/&gt;&lt;wsp:rsid wsp:val=&quot;00873525&quot;/&gt;&lt;wsp:rsid wsp:val=&quot;00874D35&quot;/&gt;&lt;wsp:rsid wsp:val=&quot;0087513E&quot;/&gt;&lt;wsp:rsid wsp:val=&quot;00876FDB&quot;/&gt;&lt;wsp:rsid wsp:val=&quot;0088091B&quot;/&gt;&lt;wsp:rsid wsp:val=&quot;0088136E&quot;/&gt;&lt;wsp:rsid wsp:val=&quot;00881DA9&quot;/&gt;&lt;wsp:rsid wsp:val=&quot;00886B80&quot;/&gt;&lt;wsp:rsid wsp:val=&quot;0088749F&quot;/&gt;&lt;wsp:rsid wsp:val=&quot;00891505&quot;/&gt;&lt;wsp:rsid wsp:val=&quot;00891EE9&quot;/&gt;&lt;wsp:rsid wsp:val=&quot;00892440&quot;/&gt;&lt;wsp:rsid wsp:val=&quot;00892F61&quot;/&gt;&lt;wsp:rsid wsp:val=&quot;00893D47&quot;/&gt;&lt;wsp:rsid wsp:val=&quot;00893F79&quot;/&gt;&lt;wsp:rsid wsp:val=&quot;00894DF5&quot;/&gt;&lt;wsp:rsid wsp:val=&quot;00895D29&quot;/&gt;&lt;wsp:rsid wsp:val=&quot;0089771B&quot;/&gt;&lt;wsp:rsid wsp:val=&quot;00897E39&quot;/&gt;&lt;wsp:rsid wsp:val=&quot;008A05C2&quot;/&gt;&lt;wsp:rsid wsp:val=&quot;008A1957&quot;/&gt;&lt;wsp:rsid wsp:val=&quot;008A19EA&quot;/&gt;&lt;wsp:rsid wsp:val=&quot;008A449D&quot;/&gt;&lt;wsp:rsid wsp:val=&quot;008A5A0F&quot;/&gt;&lt;wsp:rsid wsp:val=&quot;008A7734&quot;/&gt;&lt;wsp:rsid wsp:val=&quot;008A79C5&quot;/&gt;&lt;wsp:rsid wsp:val=&quot;008A7CD4&quot;/&gt;&lt;wsp:rsid wsp:val=&quot;008B0404&quot;/&gt;&lt;wsp:rsid wsp:val=&quot;008B0798&quot;/&gt;&lt;wsp:rsid wsp:val=&quot;008B39ED&quot;/&gt;&lt;wsp:rsid wsp:val=&quot;008B4788&quot;/&gt;&lt;wsp:rsid wsp:val=&quot;008B56B7&quot;/&gt;&lt;wsp:rsid wsp:val=&quot;008B5B8D&quot;/&gt;&lt;wsp:rsid wsp:val=&quot;008C1897&quot;/&gt;&lt;wsp:rsid wsp:val=&quot;008C19FA&quot;/&gt;&lt;wsp:rsid wsp:val=&quot;008C3295&quot;/&gt;&lt;wsp:rsid wsp:val=&quot;008C3B60&quot;/&gt;&lt;wsp:rsid wsp:val=&quot;008C57BA&quot;/&gt;&lt;wsp:rsid wsp:val=&quot;008C5B60&quot;/&gt;&lt;wsp:rsid wsp:val=&quot;008C6474&quot;/&gt;&lt;wsp:rsid wsp:val=&quot;008C78E2&quot;/&gt;&lt;wsp:rsid wsp:val=&quot;008D00C0&quot;/&gt;&lt;wsp:rsid wsp:val=&quot;008D171F&quot;/&gt;&lt;wsp:rsid wsp:val=&quot;008D1B98&quot;/&gt;&lt;wsp:rsid wsp:val=&quot;008D3863&quot;/&gt;&lt;wsp:rsid wsp:val=&quot;008D3B4B&quot;/&gt;&lt;wsp:rsid wsp:val=&quot;008D3DA8&quot;/&gt;&lt;wsp:rsid wsp:val=&quot;008D7A7F&quot;/&gt;&lt;wsp:rsid wsp:val=&quot;008E27E4&quot;/&gt;&lt;wsp:rsid wsp:val=&quot;008E3460&quot;/&gt;&lt;wsp:rsid wsp:val=&quot;008E470A&quot;/&gt;&lt;wsp:rsid wsp:val=&quot;008E4A59&quot;/&gt;&lt;wsp:rsid wsp:val=&quot;008E60EA&quot;/&gt;&lt;wsp:rsid wsp:val=&quot;008E60F8&quot;/&gt;&lt;wsp:rsid wsp:val=&quot;008E671B&quot;/&gt;&lt;wsp:rsid wsp:val=&quot;008E6A7F&quot;/&gt;&lt;wsp:rsid wsp:val=&quot;008E6CE4&quot;/&gt;&lt;wsp:rsid wsp:val=&quot;008E7B9D&quot;/&gt;&lt;wsp:rsid wsp:val=&quot;008E7D7E&quot;/&gt;&lt;wsp:rsid wsp:val=&quot;008F11A4&quot;/&gt;&lt;wsp:rsid wsp:val=&quot;008F1641&quot;/&gt;&lt;wsp:rsid wsp:val=&quot;008F1D11&quot;/&gt;&lt;wsp:rsid wsp:val=&quot;008F26AE&quot;/&gt;&lt;wsp:rsid wsp:val=&quot;008F2ADC&quot;/&gt;&lt;wsp:rsid wsp:val=&quot;008F48F2&quot;/&gt;&lt;wsp:rsid wsp:val=&quot;008F5363&quot;/&gt;&lt;wsp:rsid wsp:val=&quot;008F5BF0&quot;/&gt;&lt;wsp:rsid wsp:val=&quot;008F76C4&quot;/&gt;&lt;wsp:rsid wsp:val=&quot;00900543&quot;/&gt;&lt;wsp:rsid wsp:val=&quot;00901417&quot;/&gt;&lt;wsp:rsid wsp:val=&quot;00901658&quot;/&gt;&lt;wsp:rsid wsp:val=&quot;009017B9&quot;/&gt;&lt;wsp:rsid wsp:val=&quot;0090307C&quot;/&gt;&lt;wsp:rsid wsp:val=&quot;00904C26&quot;/&gt;&lt;wsp:rsid wsp:val=&quot;009051CB&quot;/&gt;&lt;wsp:rsid wsp:val=&quot;00907F83&quot;/&gt;&lt;wsp:rsid wsp:val=&quot;00911467&quot;/&gt;&lt;wsp:rsid wsp:val=&quot;00913355&quot;/&gt;&lt;wsp:rsid wsp:val=&quot;00915844&quot;/&gt;&lt;wsp:rsid wsp:val=&quot;00915F1D&quot;/&gt;&lt;wsp:rsid wsp:val=&quot;00916926&quot;/&gt;&lt;wsp:rsid wsp:val=&quot;00920430&quot;/&gt;&lt;wsp:rsid wsp:val=&quot;00921FE8&quot;/&gt;&lt;wsp:rsid wsp:val=&quot;00923194&quot;/&gt;&lt;wsp:rsid wsp:val=&quot;00923C29&quot;/&gt;&lt;wsp:rsid wsp:val=&quot;00923EE6&quot;/&gt;&lt;wsp:rsid wsp:val=&quot;00926ADC&quot;/&gt;&lt;wsp:rsid wsp:val=&quot;00927270&quot;/&gt;&lt;wsp:rsid wsp:val=&quot;0093038E&quot;/&gt;&lt;wsp:rsid wsp:val=&quot;009304ED&quot;/&gt;&lt;wsp:rsid wsp:val=&quot;009326F4&quot;/&gt;&lt;wsp:rsid wsp:val=&quot;00932B7E&quot;/&gt;&lt;wsp:rsid wsp:val=&quot;0093350A&quot;/&gt;&lt;wsp:rsid wsp:val=&quot;00935241&quot;/&gt;&lt;wsp:rsid wsp:val=&quot;00937E7F&quot;/&gt;&lt;wsp:rsid wsp:val=&quot;009426CA&quot;/&gt;&lt;wsp:rsid wsp:val=&quot;009436DB&quot;/&gt;&lt;wsp:rsid wsp:val=&quot;00944B2C&quot;/&gt;&lt;wsp:rsid wsp:val=&quot;00944BB1&quot;/&gt;&lt;wsp:rsid wsp:val=&quot;009467E0&quot;/&gt;&lt;wsp:rsid wsp:val=&quot;00946B2F&quot;/&gt;&lt;wsp:rsid wsp:val=&quot;00947FA3&quot;/&gt;&lt;wsp:rsid wsp:val=&quot;0095157D&quot;/&gt;&lt;wsp:rsid wsp:val=&quot;009529F2&quot;/&gt;&lt;wsp:rsid wsp:val=&quot;00954C4B&quot;/&gt;&lt;wsp:rsid wsp:val=&quot;00955FA6&quot;/&gt;&lt;wsp:rsid wsp:val=&quot;00956578&quot;/&gt;&lt;wsp:rsid wsp:val=&quot;00956EBC&quot;/&gt;&lt;wsp:rsid wsp:val=&quot;00960990&quot;/&gt;&lt;wsp:rsid wsp:val=&quot;00961B99&quot;/&gt;&lt;wsp:rsid wsp:val=&quot;009624AB&quot;/&gt;&lt;wsp:rsid wsp:val=&quot;00962CE0&quot;/&gt;&lt;wsp:rsid wsp:val=&quot;0096352D&quot;/&gt;&lt;wsp:rsid wsp:val=&quot;00964F06&quot;/&gt;&lt;wsp:rsid wsp:val=&quot;00966606&quot;/&gt;&lt;wsp:rsid wsp:val=&quot;00970ED6&quot;/&gt;&lt;wsp:rsid wsp:val=&quot;00971B9C&quot;/&gt;&lt;wsp:rsid wsp:val=&quot;009759A4&quot;/&gt;&lt;wsp:rsid wsp:val=&quot;00977B8C&quot;/&gt;&lt;wsp:rsid wsp:val=&quot;0098108E&quot;/&gt;&lt;wsp:rsid wsp:val=&quot;009837F8&quot;/&gt;&lt;wsp:rsid wsp:val=&quot;00986B9D&quot;/&gt;&lt;wsp:rsid wsp:val=&quot;0098743E&quot;/&gt;&lt;wsp:rsid wsp:val=&quot;00991868&quot;/&gt;&lt;wsp:rsid wsp:val=&quot;00991E21&quot;/&gt;&lt;wsp:rsid wsp:val=&quot;00991FBF&quot;/&gt;&lt;wsp:rsid wsp:val=&quot;00991FDA&quot;/&gt;&lt;wsp:rsid wsp:val=&quot;009930B7&quot;/&gt;&lt;wsp:rsid wsp:val=&quot;00993DFD&quot;/&gt;&lt;wsp:rsid wsp:val=&quot;0099493B&quot;/&gt;&lt;wsp:rsid wsp:val=&quot;00995597&quot;/&gt;&lt;wsp:rsid wsp:val=&quot;009956E0&quot;/&gt;&lt;wsp:rsid wsp:val=&quot;00995995&quot;/&gt;&lt;wsp:rsid wsp:val=&quot;00996DE4&quot;/&gt;&lt;wsp:rsid wsp:val=&quot;00997F5B&quot;/&gt;&lt;wsp:rsid wsp:val=&quot;009A42CC&quot;/&gt;&lt;wsp:rsid wsp:val=&quot;009A563A&quot;/&gt;&lt;wsp:rsid wsp:val=&quot;009B01A0&quot;/&gt;&lt;wsp:rsid wsp:val=&quot;009B152F&quot;/&gt;&lt;wsp:rsid wsp:val=&quot;009B4C57&quot;/&gt;&lt;wsp:rsid wsp:val=&quot;009B4F29&quot;/&gt;&lt;wsp:rsid wsp:val=&quot;009B5895&quot;/&gt;&lt;wsp:rsid wsp:val=&quot;009C3FD8&quot;/&gt;&lt;wsp:rsid wsp:val=&quot;009C4DA4&quot;/&gt;&lt;wsp:rsid wsp:val=&quot;009C69E3&quot;/&gt;&lt;wsp:rsid wsp:val=&quot;009C6C1C&quot;/&gt;&lt;wsp:rsid wsp:val=&quot;009D2A44&quot;/&gt;&lt;wsp:rsid wsp:val=&quot;009D3A8D&quot;/&gt;&lt;wsp:rsid wsp:val=&quot;009D5116&quot;/&gt;&lt;wsp:rsid wsp:val=&quot;009D59F9&quot;/&gt;&lt;wsp:rsid wsp:val=&quot;009D6E61&quot;/&gt;&lt;wsp:rsid wsp:val=&quot;009E19E9&quot;/&gt;&lt;wsp:rsid wsp:val=&quot;009E26E6&quot;/&gt;&lt;wsp:rsid wsp:val=&quot;009E4058&quot;/&gt;&lt;wsp:rsid wsp:val=&quot;009E4605&quot;/&gt;&lt;wsp:rsid wsp:val=&quot;009E470E&quot;/&gt;&lt;wsp:rsid wsp:val=&quot;009F2C45&quot;/&gt;&lt;wsp:rsid wsp:val=&quot;009F31C8&quot;/&gt;&lt;wsp:rsid wsp:val=&quot;00A00FA6&quot;/&gt;&lt;wsp:rsid wsp:val=&quot;00A014F1&quot;/&gt;&lt;wsp:rsid wsp:val=&quot;00A02375&quot;/&gt;&lt;wsp:rsid wsp:val=&quot;00A0242A&quot;/&gt;&lt;wsp:rsid wsp:val=&quot;00A04783&quot;/&gt;&lt;wsp:rsid wsp:val=&quot;00A052BB&quot;/&gt;&lt;wsp:rsid wsp:val=&quot;00A069CD&quot;/&gt;&lt;wsp:rsid wsp:val=&quot;00A06DC2&quot;/&gt;&lt;wsp:rsid wsp:val=&quot;00A06FEA&quot;/&gt;&lt;wsp:rsid wsp:val=&quot;00A119BC&quot;/&gt;&lt;wsp:rsid wsp:val=&quot;00A12849&quot;/&gt;&lt;wsp:rsid wsp:val=&quot;00A1578B&quot;/&gt;&lt;wsp:rsid wsp:val=&quot;00A158FA&quot;/&gt;&lt;wsp:rsid wsp:val=&quot;00A15A31&quot;/&gt;&lt;wsp:rsid wsp:val=&quot;00A1670B&quot;/&gt;&lt;wsp:rsid wsp:val=&quot;00A16E07&quot;/&gt;&lt;wsp:rsid wsp:val=&quot;00A20046&quot;/&gt;&lt;wsp:rsid wsp:val=&quot;00A208A7&quot;/&gt;&lt;wsp:rsid wsp:val=&quot;00A247CA&quot;/&gt;&lt;wsp:rsid wsp:val=&quot;00A24DA3&quot;/&gt;&lt;wsp:rsid wsp:val=&quot;00A25BAF&quot;/&gt;&lt;wsp:rsid wsp:val=&quot;00A300F9&quot;/&gt;&lt;wsp:rsid wsp:val=&quot;00A309EA&quot;/&gt;&lt;wsp:rsid wsp:val=&quot;00A31BE5&quot;/&gt;&lt;wsp:rsid wsp:val=&quot;00A34D3D&quot;/&gt;&lt;wsp:rsid wsp:val=&quot;00A412D8&quot;/&gt;&lt;wsp:rsid wsp:val=&quot;00A4181C&quot;/&gt;&lt;wsp:rsid wsp:val=&quot;00A424D7&quot;/&gt;&lt;wsp:rsid wsp:val=&quot;00A440BD&quot;/&gt;&lt;wsp:rsid wsp:val=&quot;00A4562F&quot;/&gt;&lt;wsp:rsid wsp:val=&quot;00A45701&quot;/&gt;&lt;wsp:rsid wsp:val=&quot;00A46354&quot;/&gt;&lt;wsp:rsid wsp:val=&quot;00A47B21&quot;/&gt;&lt;wsp:rsid wsp:val=&quot;00A50152&quot;/&gt;&lt;wsp:rsid wsp:val=&quot;00A50306&quot;/&gt;&lt;wsp:rsid wsp:val=&quot;00A50DAC&quot;/&gt;&lt;wsp:rsid wsp:val=&quot;00A51977&quot;/&gt;&lt;wsp:rsid wsp:val=&quot;00A51BCB&quot;/&gt;&lt;wsp:rsid wsp:val=&quot;00A51E2D&quot;/&gt;&lt;wsp:rsid wsp:val=&quot;00A56A92&quot;/&gt;&lt;wsp:rsid wsp:val=&quot;00A56DF1&quot;/&gt;&lt;wsp:rsid wsp:val=&quot;00A60E91&quot;/&gt;&lt;wsp:rsid wsp:val=&quot;00A619AD&quot;/&gt;&lt;wsp:rsid wsp:val=&quot;00A63E02&quot;/&gt;&lt;wsp:rsid wsp:val=&quot;00A641AC&quot;/&gt;&lt;wsp:rsid wsp:val=&quot;00A648B8&quot;/&gt;&lt;wsp:rsid wsp:val=&quot;00A652E2&quot;/&gt;&lt;wsp:rsid wsp:val=&quot;00A6595C&quot;/&gt;&lt;wsp:rsid wsp:val=&quot;00A65DAE&quot;/&gt;&lt;wsp:rsid wsp:val=&quot;00A65FAC&quot;/&gt;&lt;wsp:rsid wsp:val=&quot;00A67EB5&quot;/&gt;&lt;wsp:rsid wsp:val=&quot;00A7096E&quot;/&gt;&lt;wsp:rsid wsp:val=&quot;00A71EC5&quot;/&gt;&lt;wsp:rsid wsp:val=&quot;00A723A4&quot;/&gt;&lt;wsp:rsid wsp:val=&quot;00A7429D&quot;/&gt;&lt;wsp:rsid wsp:val=&quot;00A746CC&quot;/&gt;&lt;wsp:rsid wsp:val=&quot;00A7704C&quot;/&gt;&lt;wsp:rsid wsp:val=&quot;00A779B2&quot;/&gt;&lt;wsp:rsid wsp:val=&quot;00A8373D&quot;/&gt;&lt;wsp:rsid wsp:val=&quot;00A84920&quot;/&gt;&lt;wsp:rsid wsp:val=&quot;00A85002&quot;/&gt;&lt;wsp:rsid wsp:val=&quot;00A90D60&quot;/&gt;&lt;wsp:rsid wsp:val=&quot;00A92208&quot;/&gt;&lt;wsp:rsid wsp:val=&quot;00A922EB&quot;/&gt;&lt;wsp:rsid wsp:val=&quot;00A93235&quot;/&gt;&lt;wsp:rsid wsp:val=&quot;00A95426&quot;/&gt;&lt;wsp:rsid wsp:val=&quot;00A95C93&quot;/&gt;&lt;wsp:rsid wsp:val=&quot;00A961C1&quot;/&gt;&lt;wsp:rsid wsp:val=&quot;00A97296&quot;/&gt;&lt;wsp:rsid wsp:val=&quot;00A975CB&quot;/&gt;&lt;wsp:rsid wsp:val=&quot;00A9787A&quot;/&gt;&lt;wsp:rsid wsp:val=&quot;00A97ABC&quot;/&gt;&lt;wsp:rsid wsp:val=&quot;00A97ECC&quot;/&gt;&lt;wsp:rsid wsp:val=&quot;00AA36DE&quot;/&gt;&lt;wsp:rsid wsp:val=&quot;00AA43A8&quot;/&gt;&lt;wsp:rsid wsp:val=&quot;00AA4B69&quot;/&gt;&lt;wsp:rsid wsp:val=&quot;00AA5211&quot;/&gt;&lt;wsp:rsid wsp:val=&quot;00AB1D80&quot;/&gt;&lt;wsp:rsid wsp:val=&quot;00AB30D7&quot;/&gt;&lt;wsp:rsid wsp:val=&quot;00AB3BBD&quot;/&gt;&lt;wsp:rsid wsp:val=&quot;00AB3FFA&quot;/&gt;&lt;wsp:rsid wsp:val=&quot;00AB5917&quot;/&gt;&lt;wsp:rsid wsp:val=&quot;00AB5F6C&quot;/&gt;&lt;wsp:rsid wsp:val=&quot;00AB61A7&quot;/&gt;&lt;wsp:rsid wsp:val=&quot;00AB7694&quot;/&gt;&lt;wsp:rsid wsp:val=&quot;00AC0C67&quot;/&gt;&lt;wsp:rsid wsp:val=&quot;00AC0F47&quot;/&gt;&lt;wsp:rsid wsp:val=&quot;00AC1EF9&quot;/&gt;&lt;wsp:rsid wsp:val=&quot;00AC2D6C&quot;/&gt;&lt;wsp:rsid wsp:val=&quot;00AC3EBA&quot;/&gt;&lt;wsp:rsid wsp:val=&quot;00AC5A7B&quot;/&gt;&lt;wsp:rsid wsp:val=&quot;00AC7108&quot;/&gt;&lt;wsp:rsid wsp:val=&quot;00AD4AF0&quot;/&gt;&lt;wsp:rsid wsp:val=&quot;00AD7C7E&quot;/&gt;&lt;wsp:rsid wsp:val=&quot;00AE0180&quot;/&gt;&lt;wsp:rsid wsp:val=&quot;00AE090C&quot;/&gt;&lt;wsp:rsid wsp:val=&quot;00AE1052&quot;/&gt;&lt;wsp:rsid wsp:val=&quot;00AE19BA&quot;/&gt;&lt;wsp:rsid wsp:val=&quot;00AE1EED&quot;/&gt;&lt;wsp:rsid wsp:val=&quot;00AE2F57&quot;/&gt;&lt;wsp:rsid wsp:val=&quot;00AE2FF9&quot;/&gt;&lt;wsp:rsid wsp:val=&quot;00AE3C5F&quot;/&gt;&lt;wsp:rsid wsp:val=&quot;00AE600E&quot;/&gt;&lt;wsp:rsid wsp:val=&quot;00AE6124&quot;/&gt;&lt;wsp:rsid wsp:val=&quot;00AF1199&quot;/&gt;&lt;wsp:rsid wsp:val=&quot;00AF1E0E&quot;/&gt;&lt;wsp:rsid wsp:val=&quot;00AF3E0C&quot;/&gt;&lt;wsp:rsid wsp:val=&quot;00AF3E57&quot;/&gt;&lt;wsp:rsid wsp:val=&quot;00AF5876&quot;/&gt;&lt;wsp:rsid wsp:val=&quot;00AF787B&quot;/&gt;&lt;wsp:rsid wsp:val=&quot;00B01868&quot;/&gt;&lt;wsp:rsid wsp:val=&quot;00B0411F&quot;/&gt;&lt;wsp:rsid wsp:val=&quot;00B05AC3&quot;/&gt;&lt;wsp:rsid wsp:val=&quot;00B07BE0&quot;/&gt;&lt;wsp:rsid wsp:val=&quot;00B11134&quot;/&gt;&lt;wsp:rsid wsp:val=&quot;00B11B6E&quot;/&gt;&lt;wsp:rsid wsp:val=&quot;00B122C2&quot;/&gt;&lt;wsp:rsid wsp:val=&quot;00B1546E&quot;/&gt;&lt;wsp:rsid wsp:val=&quot;00B17615&quot;/&gt;&lt;wsp:rsid wsp:val=&quot;00B20472&quot;/&gt;&lt;wsp:rsid wsp:val=&quot;00B22C39&quot;/&gt;&lt;wsp:rsid wsp:val=&quot;00B232FC&quot;/&gt;&lt;wsp:rsid wsp:val=&quot;00B24BD8&quot;/&gt;&lt;wsp:rsid wsp:val=&quot;00B25B7A&quot;/&gt;&lt;wsp:rsid wsp:val=&quot;00B27968&quot;/&gt;&lt;wsp:rsid wsp:val=&quot;00B30B09&quot;/&gt;&lt;wsp:rsid wsp:val=&quot;00B332A3&quot;/&gt;&lt;wsp:rsid wsp:val=&quot;00B33842&quot;/&gt;&lt;wsp:rsid wsp:val=&quot;00B340B4&quot;/&gt;&lt;wsp:rsid wsp:val=&quot;00B34C25&quot;/&gt;&lt;wsp:rsid wsp:val=&quot;00B41B40&quot;/&gt;&lt;wsp:rsid wsp:val=&quot;00B42005&quot;/&gt;&lt;wsp:rsid wsp:val=&quot;00B4221D&quot;/&gt;&lt;wsp:rsid wsp:val=&quot;00B42573&quot;/&gt;&lt;wsp:rsid wsp:val=&quot;00B42C63&quot;/&gt;&lt;wsp:rsid wsp:val=&quot;00B4652E&quot;/&gt;&lt;wsp:rsid wsp:val=&quot;00B46EF4&quot;/&gt;&lt;wsp:rsid wsp:val=&quot;00B46FB9&quot;/&gt;&lt;wsp:rsid wsp:val=&quot;00B50603&quot;/&gt;&lt;wsp:rsid wsp:val=&quot;00B51D14&quot;/&gt;&lt;wsp:rsid wsp:val=&quot;00B53076&quot;/&gt;&lt;wsp:rsid wsp:val=&quot;00B53F6F&quot;/&gt;&lt;wsp:rsid wsp:val=&quot;00B56801&quot;/&gt;&lt;wsp:rsid wsp:val=&quot;00B568F2&quot;/&gt;&lt;wsp:rsid wsp:val=&quot;00B6110E&quot;/&gt;&lt;wsp:rsid wsp:val=&quot;00B65A66&quot;/&gt;&lt;wsp:rsid wsp:val=&quot;00B6758A&quot;/&gt;&lt;wsp:rsid wsp:val=&quot;00B67A35&quot;/&gt;&lt;wsp:rsid wsp:val=&quot;00B72C0B&quot;/&gt;&lt;wsp:rsid wsp:val=&quot;00B72D39&quot;/&gt;&lt;wsp:rsid wsp:val=&quot;00B734FB&quot;/&gt;&lt;wsp:rsid wsp:val=&quot;00B74140&quot;/&gt;&lt;wsp:rsid wsp:val=&quot;00B75E16&quot;/&gt;&lt;wsp:rsid wsp:val=&quot;00B76D4E&quot;/&gt;&lt;wsp:rsid wsp:val=&quot;00B77016&quot;/&gt;&lt;wsp:rsid wsp:val=&quot;00B77502&quot;/&gt;&lt;wsp:rsid wsp:val=&quot;00B80785&quot;/&gt;&lt;wsp:rsid wsp:val=&quot;00B80A59&quot;/&gt;&lt;wsp:rsid wsp:val=&quot;00B80C47&quot;/&gt;&lt;wsp:rsid wsp:val=&quot;00B8168E&quot;/&gt;&lt;wsp:rsid wsp:val=&quot;00B81AAD&quot;/&gt;&lt;wsp:rsid wsp:val=&quot;00B825A5&quot;/&gt;&lt;wsp:rsid wsp:val=&quot;00B84988&quot;/&gt;&lt;wsp:rsid wsp:val=&quot;00B857BE&quot;/&gt;&lt;wsp:rsid wsp:val=&quot;00B8584C&quot;/&gt;&lt;wsp:rsid wsp:val=&quot;00B8669E&quot;/&gt;&lt;wsp:rsid wsp:val=&quot;00B86E2B&quot;/&gt;&lt;wsp:rsid wsp:val=&quot;00B8799F&quot;/&gt;&lt;wsp:rsid wsp:val=&quot;00B90834&quot;/&gt;&lt;wsp:rsid wsp:val=&quot;00B92845&quot;/&gt;&lt;wsp:rsid wsp:val=&quot;00B93A11&quot;/&gt;&lt;wsp:rsid wsp:val=&quot;00B946C4&quot;/&gt;&lt;wsp:rsid wsp:val=&quot;00B9607C&quot;/&gt;&lt;wsp:rsid wsp:val=&quot;00B961BC&quot;/&gt;&lt;wsp:rsid wsp:val=&quot;00B979D9&quot;/&gt;&lt;wsp:rsid wsp:val=&quot;00BA2CFF&quot;/&gt;&lt;wsp:rsid wsp:val=&quot;00BA5272&quot;/&gt;&lt;wsp:rsid wsp:val=&quot;00BA663C&quot;/&gt;&lt;wsp:rsid wsp:val=&quot;00BB18FC&quot;/&gt;&lt;wsp:rsid wsp:val=&quot;00BB327B&quot;/&gt;&lt;wsp:rsid wsp:val=&quot;00BB3286&quot;/&gt;&lt;wsp:rsid wsp:val=&quot;00BB45AF&quot;/&gt;&lt;wsp:rsid wsp:val=&quot;00BB485C&quot;/&gt;&lt;wsp:rsid wsp:val=&quot;00BB5421&quot;/&gt;&lt;wsp:rsid wsp:val=&quot;00BB5695&quot;/&gt;&lt;wsp:rsid wsp:val=&quot;00BB67C8&quot;/&gt;&lt;wsp:rsid wsp:val=&quot;00BB6C22&quot;/&gt;&lt;wsp:rsid wsp:val=&quot;00BC0314&quot;/&gt;&lt;wsp:rsid wsp:val=&quot;00BC031A&quot;/&gt;&lt;wsp:rsid wsp:val=&quot;00BC3956&quot;/&gt;&lt;wsp:rsid wsp:val=&quot;00BC3B2E&quot;/&gt;&lt;wsp:rsid wsp:val=&quot;00BC3FFB&quot;/&gt;&lt;wsp:rsid wsp:val=&quot;00BC4017&quot;/&gt;&lt;wsp:rsid wsp:val=&quot;00BC4533&quot;/&gt;&lt;wsp:rsid wsp:val=&quot;00BC62A8&quot;/&gt;&lt;wsp:rsid wsp:val=&quot;00BD36E3&quot;/&gt;&lt;wsp:rsid wsp:val=&quot;00BD3CBA&quot;/&gt;&lt;wsp:rsid wsp:val=&quot;00BD4392&quot;/&gt;&lt;wsp:rsid wsp:val=&quot;00BD4C02&quot;/&gt;&lt;wsp:rsid wsp:val=&quot;00BD5F57&quot;/&gt;&lt;wsp:rsid wsp:val=&quot;00BD7022&quot;/&gt;&lt;wsp:rsid wsp:val=&quot;00BD73E3&quot;/&gt;&lt;wsp:rsid wsp:val=&quot;00BE1FDA&quot;/&gt;&lt;wsp:rsid wsp:val=&quot;00BE3B7B&quot;/&gt;&lt;wsp:rsid wsp:val=&quot;00BE3E35&quot;/&gt;&lt;wsp:rsid wsp:val=&quot;00BE445B&quot;/&gt;&lt;wsp:rsid wsp:val=&quot;00BE4967&quot;/&gt;&lt;wsp:rsid wsp:val=&quot;00BE4A8B&quot;/&gt;&lt;wsp:rsid wsp:val=&quot;00BE54A7&quot;/&gt;&lt;wsp:rsid wsp:val=&quot;00BE6D7C&quot;/&gt;&lt;wsp:rsid wsp:val=&quot;00BE6EFF&quot;/&gt;&lt;wsp:rsid wsp:val=&quot;00BE7FBF&quot;/&gt;&lt;wsp:rsid wsp:val=&quot;00BF27F7&quot;/&gt;&lt;wsp:rsid wsp:val=&quot;00BF282D&quot;/&gt;&lt;wsp:rsid wsp:val=&quot;00BF500A&quot;/&gt;&lt;wsp:rsid wsp:val=&quot;00BF59EB&quot;/&gt;&lt;wsp:rsid wsp:val=&quot;00BF60DC&quot;/&gt;&lt;wsp:rsid wsp:val=&quot;00C02F4E&quot;/&gt;&lt;wsp:rsid wsp:val=&quot;00C03D74&quot;/&gt;&lt;wsp:rsid wsp:val=&quot;00C04AEA&quot;/&gt;&lt;wsp:rsid wsp:val=&quot;00C06602&quot;/&gt;&lt;wsp:rsid wsp:val=&quot;00C06DA4&quot;/&gt;&lt;wsp:rsid wsp:val=&quot;00C07CD9&quot;/&gt;&lt;wsp:rsid wsp:val=&quot;00C11241&quot;/&gt;&lt;wsp:rsid wsp:val=&quot;00C116AA&quot;/&gt;&lt;wsp:rsid wsp:val=&quot;00C14A6A&quot;/&gt;&lt;wsp:rsid wsp:val=&quot;00C16FFB&quot;/&gt;&lt;wsp:rsid wsp:val=&quot;00C17858&quot;/&gt;&lt;wsp:rsid wsp:val=&quot;00C17CFA&quot;/&gt;&lt;wsp:rsid wsp:val=&quot;00C2201B&quot;/&gt;&lt;wsp:rsid wsp:val=&quot;00C25390&quot;/&gt;&lt;wsp:rsid wsp:val=&quot;00C26745&quot;/&gt;&lt;wsp:rsid wsp:val=&quot;00C26BC3&quot;/&gt;&lt;wsp:rsid wsp:val=&quot;00C30609&quot;/&gt;&lt;wsp:rsid wsp:val=&quot;00C30FA4&quot;/&gt;&lt;wsp:rsid wsp:val=&quot;00C31249&quot;/&gt;&lt;wsp:rsid wsp:val=&quot;00C34326&quot;/&gt;&lt;wsp:rsid wsp:val=&quot;00C3480C&quot;/&gt;&lt;wsp:rsid wsp:val=&quot;00C352BB&quot;/&gt;&lt;wsp:rsid wsp:val=&quot;00C36813&quot;/&gt;&lt;wsp:rsid wsp:val=&quot;00C40340&quot;/&gt;&lt;wsp:rsid wsp:val=&quot;00C40968&quot;/&gt;&lt;wsp:rsid wsp:val=&quot;00C40E6F&quot;/&gt;&lt;wsp:rsid wsp:val=&quot;00C4352F&quot;/&gt;&lt;wsp:rsid wsp:val=&quot;00C4361E&quot;/&gt;&lt;wsp:rsid wsp:val=&quot;00C45505&quot;/&gt;&lt;wsp:rsid wsp:val=&quot;00C461B6&quot;/&gt;&lt;wsp:rsid wsp:val=&quot;00C4740D&quot;/&gt;&lt;wsp:rsid wsp:val=&quot;00C47DF2&quot;/&gt;&lt;wsp:rsid wsp:val=&quot;00C5095F&quot;/&gt;&lt;wsp:rsid wsp:val=&quot;00C524A5&quot;/&gt;&lt;wsp:rsid wsp:val=&quot;00C5665E&quot;/&gt;&lt;wsp:rsid wsp:val=&quot;00C61BD0&quot;/&gt;&lt;wsp:rsid wsp:val=&quot;00C61F86&quot;/&gt;&lt;wsp:rsid wsp:val=&quot;00C62802&quot;/&gt;&lt;wsp:rsid wsp:val=&quot;00C64EBC&quot;/&gt;&lt;wsp:rsid wsp:val=&quot;00C70785&quot;/&gt;&lt;wsp:rsid wsp:val=&quot;00C71294&quot;/&gt;&lt;wsp:rsid wsp:val=&quot;00C7145D&quot;/&gt;&lt;wsp:rsid wsp:val=&quot;00C725BD&quot;/&gt;&lt;wsp:rsid wsp:val=&quot;00C73431&quot;/&gt;&lt;wsp:rsid wsp:val=&quot;00C73694&quot;/&gt;&lt;wsp:rsid wsp:val=&quot;00C763E6&quot;/&gt;&lt;wsp:rsid wsp:val=&quot;00C80B84&quot;/&gt;&lt;wsp:rsid wsp:val=&quot;00C81BD7&quot;/&gt;&lt;wsp:rsid wsp:val=&quot;00C82381&quot;/&gt;&lt;wsp:rsid wsp:val=&quot;00C84365&quot;/&gt;&lt;wsp:rsid wsp:val=&quot;00C86A01&quot;/&gt;&lt;wsp:rsid wsp:val=&quot;00C91FCB&quot;/&gt;&lt;wsp:rsid wsp:val=&quot;00C927CC&quot;/&gt;&lt;wsp:rsid wsp:val=&quot;00C92A7E&quot;/&gt;&lt;wsp:rsid wsp:val=&quot;00C93700&quot;/&gt;&lt;wsp:rsid wsp:val=&quot;00C93D0E&quot;/&gt;&lt;wsp:rsid wsp:val=&quot;00C940D2&quot;/&gt;&lt;wsp:rsid wsp:val=&quot;00C94201&quot;/&gt;&lt;wsp:rsid wsp:val=&quot;00C95ED6&quot;/&gt;&lt;wsp:rsid wsp:val=&quot;00C96B43&quot;/&gt;&lt;wsp:rsid wsp:val=&quot;00C97465&quot;/&gt;&lt;wsp:rsid wsp:val=&quot;00CA098E&quot;/&gt;&lt;wsp:rsid wsp:val=&quot;00CA20E7&quot;/&gt;&lt;wsp:rsid wsp:val=&quot;00CA40B8&quot;/&gt;&lt;wsp:rsid wsp:val=&quot;00CA4B1D&quot;/&gt;&lt;wsp:rsid wsp:val=&quot;00CA5057&quot;/&gt;&lt;wsp:rsid wsp:val=&quot;00CA6CCE&quot;/&gt;&lt;wsp:rsid wsp:val=&quot;00CB05CB&quot;/&gt;&lt;wsp:rsid wsp:val=&quot;00CB144D&quot;/&gt;&lt;wsp:rsid wsp:val=&quot;00CB166C&quot;/&gt;&lt;wsp:rsid wsp:val=&quot;00CB1703&quot;/&gt;&lt;wsp:rsid wsp:val=&quot;00CB1866&quot;/&gt;&lt;wsp:rsid wsp:val=&quot;00CB1DA8&quot;/&gt;&lt;wsp:rsid wsp:val=&quot;00CB282D&quot;/&gt;&lt;wsp:rsid wsp:val=&quot;00CB44FD&quot;/&gt;&lt;wsp:rsid wsp:val=&quot;00CB48BB&quot;/&gt;&lt;wsp:rsid wsp:val=&quot;00CB4D4E&quot;/&gt;&lt;wsp:rsid wsp:val=&quot;00CB5C01&quot;/&gt;&lt;wsp:rsid wsp:val=&quot;00CB5F63&quot;/&gt;&lt;wsp:rsid wsp:val=&quot;00CB6106&quot;/&gt;&lt;wsp:rsid wsp:val=&quot;00CC06A2&quot;/&gt;&lt;wsp:rsid wsp:val=&quot;00CC0720&quot;/&gt;&lt;wsp:rsid wsp:val=&quot;00CC0A05&quot;/&gt;&lt;wsp:rsid wsp:val=&quot;00CC4CB1&quot;/&gt;&lt;wsp:rsid wsp:val=&quot;00CC5086&quot;/&gt;&lt;wsp:rsid wsp:val=&quot;00CC59D4&quot;/&gt;&lt;wsp:rsid wsp:val=&quot;00CC6138&quot;/&gt;&lt;wsp:rsid wsp:val=&quot;00CC6643&quot;/&gt;&lt;wsp:rsid wsp:val=&quot;00CC6C23&quot;/&gt;&lt;wsp:rsid wsp:val=&quot;00CD128F&quot;/&gt;&lt;wsp:rsid wsp:val=&quot;00CD468B&quot;/&gt;&lt;wsp:rsid wsp:val=&quot;00CE0D19&quot;/&gt;&lt;wsp:rsid wsp:val=&quot;00CE271C&quot;/&gt;&lt;wsp:rsid wsp:val=&quot;00CE60BF&quot;/&gt;&lt;wsp:rsid wsp:val=&quot;00CE6950&quot;/&gt;&lt;wsp:rsid wsp:val=&quot;00CE6EAE&quot;/&gt;&lt;wsp:rsid wsp:val=&quot;00CE7088&quot;/&gt;&lt;wsp:rsid wsp:val=&quot;00CF2A8F&quot;/&gt;&lt;wsp:rsid wsp:val=&quot;00CF30D2&quot;/&gt;&lt;wsp:rsid wsp:val=&quot;00CF4C56&quot;/&gt;&lt;wsp:rsid wsp:val=&quot;00CF6E0B&quot;/&gt;&lt;wsp:rsid wsp:val=&quot;00CF7136&quot;/&gt;&lt;wsp:rsid wsp:val=&quot;00D00B51&quot;/&gt;&lt;wsp:rsid wsp:val=&quot;00D01A50&quot;/&gt;&lt;wsp:rsid wsp:val=&quot;00D01CBA&quot;/&gt;&lt;wsp:rsid wsp:val=&quot;00D03F41&quot;/&gt;&lt;wsp:rsid wsp:val=&quot;00D0504A&quot;/&gt;&lt;wsp:rsid wsp:val=&quot;00D06004&quot;/&gt;&lt;wsp:rsid wsp:val=&quot;00D063B8&quot;/&gt;&lt;wsp:rsid wsp:val=&quot;00D07E6D&quot;/&gt;&lt;wsp:rsid wsp:val=&quot;00D1057C&quot;/&gt;&lt;wsp:rsid wsp:val=&quot;00D12733&quot;/&gt;&lt;wsp:rsid wsp:val=&quot;00D13851&quot;/&gt;&lt;wsp:rsid wsp:val=&quot;00D13FB7&quot;/&gt;&lt;wsp:rsid wsp:val=&quot;00D14C7B&quot;/&gt;&lt;wsp:rsid wsp:val=&quot;00D22696&quot;/&gt;&lt;wsp:rsid wsp:val=&quot;00D245AE&quot;/&gt;&lt;wsp:rsid wsp:val=&quot;00D26387&quot;/&gt;&lt;wsp:rsid wsp:val=&quot;00D33105&quot;/&gt;&lt;wsp:rsid wsp:val=&quot;00D36152&quot;/&gt;&lt;wsp:rsid wsp:val=&quot;00D40486&quot;/&gt;&lt;wsp:rsid wsp:val=&quot;00D41555&quot;/&gt;&lt;wsp:rsid wsp:val=&quot;00D4188B&quot;/&gt;&lt;wsp:rsid wsp:val=&quot;00D42233&quot;/&gt;&lt;wsp:rsid wsp:val=&quot;00D42B31&quot;/&gt;&lt;wsp:rsid wsp:val=&quot;00D42C48&quot;/&gt;&lt;wsp:rsid wsp:val=&quot;00D4355D&quot;/&gt;&lt;wsp:rsid wsp:val=&quot;00D43CC7&quot;/&gt;&lt;wsp:rsid wsp:val=&quot;00D46CC5&quot;/&gt;&lt;wsp:rsid wsp:val=&quot;00D50107&quot;/&gt;&lt;wsp:rsid wsp:val=&quot;00D5020D&quot;/&gt;&lt;wsp:rsid wsp:val=&quot;00D5029D&quot;/&gt;&lt;wsp:rsid wsp:val=&quot;00D5056C&quot;/&gt;&lt;wsp:rsid wsp:val=&quot;00D50822&quot;/&gt;&lt;wsp:rsid wsp:val=&quot;00D51B7B&quot;/&gt;&lt;wsp:rsid wsp:val=&quot;00D53B02&quot;/&gt;&lt;wsp:rsid wsp:val=&quot;00D55B84&quot;/&gt;&lt;wsp:rsid wsp:val=&quot;00D564B8&quot;/&gt;&lt;wsp:rsid wsp:val=&quot;00D600FE&quot;/&gt;&lt;wsp:rsid wsp:val=&quot;00D60249&quot;/&gt;&lt;wsp:rsid wsp:val=&quot;00D63856&quot;/&gt;&lt;wsp:rsid wsp:val=&quot;00D6420B&quot;/&gt;&lt;wsp:rsid wsp:val=&quot;00D65CDF&quot;/&gt;&lt;wsp:rsid wsp:val=&quot;00D672C2&quot;/&gt;&lt;wsp:rsid wsp:val=&quot;00D71794&quot;/&gt;&lt;wsp:rsid wsp:val=&quot;00D71826&quot;/&gt;&lt;wsp:rsid wsp:val=&quot;00D72AC1&quot;/&gt;&lt;wsp:rsid wsp:val=&quot;00D73687&quot;/&gt;&lt;wsp:rsid wsp:val=&quot;00D7493C&quot;/&gt;&lt;wsp:rsid wsp:val=&quot;00D75C1B&quot;/&gt;&lt;wsp:rsid wsp:val=&quot;00D76372&quot;/&gt;&lt;wsp:rsid wsp:val=&quot;00D77F9C&quot;/&gt;&lt;wsp:rsid wsp:val=&quot;00D80C87&quot;/&gt;&lt;wsp:rsid wsp:val=&quot;00D81F2F&quot;/&gt;&lt;wsp:rsid wsp:val=&quot;00D822F0&quot;/&gt;&lt;wsp:rsid wsp:val=&quot;00D82C84&quot;/&gt;&lt;wsp:rsid wsp:val=&quot;00D869EF&quot;/&gt;&lt;wsp:rsid wsp:val=&quot;00D87E14&quot;/&gt;&lt;wsp:rsid wsp:val=&quot;00D87FF4&quot;/&gt;&lt;wsp:rsid wsp:val=&quot;00D91DAF&quot;/&gt;&lt;wsp:rsid wsp:val=&quot;00D921FD&quot;/&gt;&lt;wsp:rsid wsp:val=&quot;00D92DF2&quot;/&gt;&lt;wsp:rsid wsp:val=&quot;00D92FC3&quot;/&gt;&lt;wsp:rsid wsp:val=&quot;00D956AE&quot;/&gt;&lt;wsp:rsid wsp:val=&quot;00D9750F&quot;/&gt;&lt;wsp:rsid wsp:val=&quot;00DA043C&quot;/&gt;&lt;wsp:rsid wsp:val=&quot;00DA18EC&quot;/&gt;&lt;wsp:rsid wsp:val=&quot;00DA3B74&quot;/&gt;&lt;wsp:rsid wsp:val=&quot;00DA5497&quot;/&gt;&lt;wsp:rsid wsp:val=&quot;00DA5ED0&quot;/&gt;&lt;wsp:rsid wsp:val=&quot;00DA68F0&quot;/&gt;&lt;wsp:rsid wsp:val=&quot;00DB68E8&quot;/&gt;&lt;wsp:rsid wsp:val=&quot;00DC22DA&quot;/&gt;&lt;wsp:rsid wsp:val=&quot;00DC2DAB&quot;/&gt;&lt;wsp:rsid wsp:val=&quot;00DC2E14&quot;/&gt;&lt;wsp:rsid wsp:val=&quot;00DC4095&quot;/&gt;&lt;wsp:rsid wsp:val=&quot;00DC4176&quot;/&gt;&lt;wsp:rsid wsp:val=&quot;00DC55C2&quot;/&gt;&lt;wsp:rsid wsp:val=&quot;00DC5BAB&quot;/&gt;&lt;wsp:rsid wsp:val=&quot;00DC6DC6&quot;/&gt;&lt;wsp:rsid wsp:val=&quot;00DD3E26&quot;/&gt;&lt;wsp:rsid wsp:val=&quot;00DD53B0&quot;/&gt;&lt;wsp:rsid wsp:val=&quot;00DE11F8&quot;/&gt;&lt;wsp:rsid wsp:val=&quot;00DE1689&quot;/&gt;&lt;wsp:rsid wsp:val=&quot;00DE2140&quot;/&gt;&lt;wsp:rsid wsp:val=&quot;00DE48AB&quot;/&gt;&lt;wsp:rsid wsp:val=&quot;00DE4C0D&quot;/&gt;&lt;wsp:rsid wsp:val=&quot;00DE4FDB&quot;/&gt;&lt;wsp:rsid wsp:val=&quot;00DE560B&quot;/&gt;&lt;wsp:rsid wsp:val=&quot;00DE560E&quot;/&gt;&lt;wsp:rsid wsp:val=&quot;00DF1523&quot;/&gt;&lt;wsp:rsid wsp:val=&quot;00DF2439&quot;/&gt;&lt;wsp:rsid wsp:val=&quot;00DF4C29&quot;/&gt;&lt;wsp:rsid wsp:val=&quot;00DF5662&quot;/&gt;&lt;wsp:rsid wsp:val=&quot;00DF5A48&quot;/&gt;&lt;wsp:rsid wsp:val=&quot;00DF5E51&quot;/&gt;&lt;wsp:rsid wsp:val=&quot;00E01BAB&quot;/&gt;&lt;wsp:rsid wsp:val=&quot;00E02C7F&quot;/&gt;&lt;wsp:rsid wsp:val=&quot;00E0686F&quot;/&gt;&lt;wsp:rsid wsp:val=&quot;00E06D47&quot;/&gt;&lt;wsp:rsid wsp:val=&quot;00E078A6&quot;/&gt;&lt;wsp:rsid wsp:val=&quot;00E1060B&quot;/&gt;&lt;wsp:rsid wsp:val=&quot;00E113DE&quot;/&gt;&lt;wsp:rsid wsp:val=&quot;00E116BE&quot;/&gt;&lt;wsp:rsid wsp:val=&quot;00E12A28&quot;/&gt;&lt;wsp:rsid wsp:val=&quot;00E13409&quot;/&gt;&lt;wsp:rsid wsp:val=&quot;00E13456&quot;/&gt;&lt;wsp:rsid wsp:val=&quot;00E14144&quot;/&gt;&lt;wsp:rsid wsp:val=&quot;00E1717E&quot;/&gt;&lt;wsp:rsid wsp:val=&quot;00E21946&quot;/&gt;&lt;wsp:rsid wsp:val=&quot;00E2209B&quot;/&gt;&lt;wsp:rsid wsp:val=&quot;00E25268&quot;/&gt;&lt;wsp:rsid wsp:val=&quot;00E30C23&quot;/&gt;&lt;wsp:rsid wsp:val=&quot;00E3256E&quot;/&gt;&lt;wsp:rsid wsp:val=&quot;00E33FE8&quot;/&gt;&lt;wsp:rsid wsp:val=&quot;00E35AD5&quot;/&gt;&lt;wsp:rsid wsp:val=&quot;00E36C1A&quot;/&gt;&lt;wsp:rsid wsp:val=&quot;00E40567&quot;/&gt;&lt;wsp:rsid wsp:val=&quot;00E40BAF&quot;/&gt;&lt;wsp:rsid wsp:val=&quot;00E41650&quot;/&gt;&lt;wsp:rsid wsp:val=&quot;00E418EB&quot;/&gt;&lt;wsp:rsid wsp:val=&quot;00E41902&quot;/&gt;&lt;wsp:rsid wsp:val=&quot;00E4217B&quot;/&gt;&lt;wsp:rsid wsp:val=&quot;00E429AD&quot;/&gt;&lt;wsp:rsid wsp:val=&quot;00E42E7F&quot;/&gt;&lt;wsp:rsid wsp:val=&quot;00E44593&quot;/&gt;&lt;wsp:rsid wsp:val=&quot;00E44C43&quot;/&gt;&lt;wsp:rsid wsp:val=&quot;00E45094&quot;/&gt;&lt;wsp:rsid wsp:val=&quot;00E459C0&quot;/&gt;&lt;wsp:rsid wsp:val=&quot;00E46182&quot;/&gt;&lt;wsp:rsid wsp:val=&quot;00E501CB&quot;/&gt;&lt;wsp:rsid wsp:val=&quot;00E503CE&quot;/&gt;&lt;wsp:rsid wsp:val=&quot;00E504D1&quot;/&gt;&lt;wsp:rsid wsp:val=&quot;00E50820&quot;/&gt;&lt;wsp:rsid wsp:val=&quot;00E50EF3&quot;/&gt;&lt;wsp:rsid wsp:val=&quot;00E5112B&quot;/&gt;&lt;wsp:rsid wsp:val=&quot;00E51C20&quot;/&gt;&lt;wsp:rsid wsp:val=&quot;00E52B5F&quot;/&gt;&lt;wsp:rsid wsp:val=&quot;00E55B72&quot;/&gt;&lt;wsp:rsid wsp:val=&quot;00E5675D&quot;/&gt;&lt;wsp:rsid wsp:val=&quot;00E60E45&quot;/&gt;&lt;wsp:rsid wsp:val=&quot;00E6161B&quot;/&gt;&lt;wsp:rsid wsp:val=&quot;00E61EB7&quot;/&gt;&lt;wsp:rsid wsp:val=&quot;00E62F28&quot;/&gt;&lt;wsp:rsid wsp:val=&quot;00E66E51&quot;/&gt;&lt;wsp:rsid wsp:val=&quot;00E67264&quot;/&gt;&lt;wsp:rsid wsp:val=&quot;00E7113C&quot;/&gt;&lt;wsp:rsid wsp:val=&quot;00E726D8&quot;/&gt;&lt;wsp:rsid wsp:val=&quot;00E731B2&quot;/&gt;&lt;wsp:rsid wsp:val=&quot;00E745E8&quot;/&gt;&lt;wsp:rsid wsp:val=&quot;00E775E1&quot;/&gt;&lt;wsp:rsid wsp:val=&quot;00E805FB&quot;/&gt;&lt;wsp:rsid wsp:val=&quot;00E83A9B&quot;/&gt;&lt;wsp:rsid wsp:val=&quot;00E849E0&quot;/&gt;&lt;wsp:rsid wsp:val=&quot;00E85478&quot;/&gt;&lt;wsp:rsid wsp:val=&quot;00E85A7B&quot;/&gt;&lt;wsp:rsid wsp:val=&quot;00E90F96&quot;/&gt;&lt;wsp:rsid wsp:val=&quot;00E91938&quot;/&gt;&lt;wsp:rsid wsp:val=&quot;00E940DE&quot;/&gt;&lt;wsp:rsid wsp:val=&quot;00E9461D&quot;/&gt;&lt;wsp:rsid wsp:val=&quot;00E9582F&quot;/&gt;&lt;wsp:rsid wsp:val=&quot;00EA316B&quot;/&gt;&lt;wsp:rsid wsp:val=&quot;00EA53FD&quot;/&gt;&lt;wsp:rsid wsp:val=&quot;00EA6245&quot;/&gt;&lt;wsp:rsid wsp:val=&quot;00EA637B&quot;/&gt;&lt;wsp:rsid wsp:val=&quot;00EB0AB1&quot;/&gt;&lt;wsp:rsid wsp:val=&quot;00EB3E17&quot;/&gt;&lt;wsp:rsid wsp:val=&quot;00EB7362&quot;/&gt;&lt;wsp:rsid wsp:val=&quot;00EC0BFB&quot;/&gt;&lt;wsp:rsid wsp:val=&quot;00EC2DC3&quot;/&gt;&lt;wsp:rsid wsp:val=&quot;00EC3109&quot;/&gt;&lt;wsp:rsid wsp:val=&quot;00EC3366&quot;/&gt;&lt;wsp:rsid wsp:val=&quot;00EC3C44&quot;/&gt;&lt;wsp:rsid wsp:val=&quot;00EC5916&quot;/&gt;&lt;wsp:rsid wsp:val=&quot;00EC6778&quot;/&gt;&lt;wsp:rsid wsp:val=&quot;00EC6A13&quot;/&gt;&lt;wsp:rsid wsp:val=&quot;00ED1B72&quot;/&gt;&lt;wsp:rsid wsp:val=&quot;00ED1E94&quot;/&gt;&lt;wsp:rsid wsp:val=&quot;00ED37E5&quot;/&gt;&lt;wsp:rsid wsp:val=&quot;00ED422F&quot;/&gt;&lt;wsp:rsid wsp:val=&quot;00ED6B01&quot;/&gt;&lt;wsp:rsid wsp:val=&quot;00EE0CB0&quot;/&gt;&lt;wsp:rsid wsp:val=&quot;00EE0E05&quot;/&gt;&lt;wsp:rsid wsp:val=&quot;00EE3D3A&quot;/&gt;&lt;wsp:rsid wsp:val=&quot;00EE5AF8&quot;/&gt;&lt;wsp:rsid wsp:val=&quot;00EE66E0&quot;/&gt;&lt;wsp:rsid wsp:val=&quot;00EE7620&quot;/&gt;&lt;wsp:rsid wsp:val=&quot;00EF257A&quot;/&gt;&lt;wsp:rsid wsp:val=&quot;00EF3706&quot;/&gt;&lt;wsp:rsid wsp:val=&quot;00EF6874&quot;/&gt;&lt;wsp:rsid wsp:val=&quot;00EF6F87&quot;/&gt;&lt;wsp:rsid wsp:val=&quot;00F00737&quot;/&gt;&lt;wsp:rsid wsp:val=&quot;00F03753&quot;/&gt;&lt;wsp:rsid wsp:val=&quot;00F03B50&quot;/&gt;&lt;wsp:rsid wsp:val=&quot;00F054C9&quot;/&gt;&lt;wsp:rsid wsp:val=&quot;00F05768&quot;/&gt;&lt;wsp:rsid wsp:val=&quot;00F06C3F&quot;/&gt;&lt;wsp:rsid wsp:val=&quot;00F1074F&quot;/&gt;&lt;wsp:rsid wsp:val=&quot;00F10A6C&quot;/&gt;&lt;wsp:rsid wsp:val=&quot;00F11DC3&quot;/&gt;&lt;wsp:rsid wsp:val=&quot;00F11E31&quot;/&gt;&lt;wsp:rsid wsp:val=&quot;00F12F1B&quot;/&gt;&lt;wsp:rsid wsp:val=&quot;00F1449E&quot;/&gt;&lt;wsp:rsid wsp:val=&quot;00F148C1&quot;/&gt;&lt;wsp:rsid wsp:val=&quot;00F14D7B&quot;/&gt;&lt;wsp:rsid wsp:val=&quot;00F202E0&quot;/&gt;&lt;wsp:rsid wsp:val=&quot;00F203ED&quot;/&gt;&lt;wsp:rsid wsp:val=&quot;00F21600&quot;/&gt;&lt;wsp:rsid wsp:val=&quot;00F22360&quot;/&gt;&lt;wsp:rsid wsp:val=&quot;00F22379&quot;/&gt;&lt;wsp:rsid wsp:val=&quot;00F228EC&quot;/&gt;&lt;wsp:rsid wsp:val=&quot;00F25920&quot;/&gt;&lt;wsp:rsid wsp:val=&quot;00F25F42&quot;/&gt;&lt;wsp:rsid wsp:val=&quot;00F27FF4&quot;/&gt;&lt;wsp:rsid wsp:val=&quot;00F320AC&quot;/&gt;&lt;wsp:rsid wsp:val=&quot;00F3495F&quot;/&gt;&lt;wsp:rsid wsp:val=&quot;00F3518D&quot;/&gt;&lt;wsp:rsid wsp:val=&quot;00F351CB&quot;/&gt;&lt;wsp:rsid wsp:val=&quot;00F362BB&quot;/&gt;&lt;wsp:rsid wsp:val=&quot;00F36B0A&quot;/&gt;&lt;wsp:rsid wsp:val=&quot;00F41539&quot;/&gt;&lt;wsp:rsid wsp:val=&quot;00F41CEE&quot;/&gt;&lt;wsp:rsid wsp:val=&quot;00F4304E&quot;/&gt;&lt;wsp:rsid wsp:val=&quot;00F500E0&quot;/&gt;&lt;wsp:rsid wsp:val=&quot;00F50CA4&quot;/&gt;&lt;wsp:rsid wsp:val=&quot;00F50F9A&quot;/&gt;&lt;wsp:rsid wsp:val=&quot;00F535CA&quot;/&gt;&lt;wsp:rsid wsp:val=&quot;00F54244&quot;/&gt;&lt;wsp:rsid wsp:val=&quot;00F559EC&quot;/&gt;&lt;wsp:rsid wsp:val=&quot;00F55B79&quot;/&gt;&lt;wsp:rsid wsp:val=&quot;00F56A0F&quot;/&gt;&lt;wsp:rsid wsp:val=&quot;00F57500&quot;/&gt;&lt;wsp:rsid wsp:val=&quot;00F57517&quot;/&gt;&lt;wsp:rsid wsp:val=&quot;00F5796C&quot;/&gt;&lt;wsp:rsid wsp:val=&quot;00F57AEB&quot;/&gt;&lt;wsp:rsid wsp:val=&quot;00F6076E&quot;/&gt;&lt;wsp:rsid wsp:val=&quot;00F61233&quot;/&gt;&lt;wsp:rsid wsp:val=&quot;00F61F59&quot;/&gt;&lt;wsp:rsid wsp:val=&quot;00F62A0F&quot;/&gt;&lt;wsp:rsid wsp:val=&quot;00F637CA&quot;/&gt;&lt;wsp:rsid wsp:val=&quot;00F644FE&quot;/&gt;&lt;wsp:rsid wsp:val=&quot;00F66807&quot;/&gt;&lt;wsp:rsid wsp:val=&quot;00F67398&quot;/&gt;&lt;wsp:rsid wsp:val=&quot;00F7026D&quot;/&gt;&lt;wsp:rsid wsp:val=&quot;00F72DFC&quot;/&gt;&lt;wsp:rsid wsp:val=&quot;00F73E96&quot;/&gt;&lt;wsp:rsid wsp:val=&quot;00F74965&quot;/&gt;&lt;wsp:rsid wsp:val=&quot;00F75DC6&quot;/&gt;&lt;wsp:rsid wsp:val=&quot;00F75F54&quot;/&gt;&lt;wsp:rsid wsp:val=&quot;00F7752F&quot;/&gt;&lt;wsp:rsid wsp:val=&quot;00F808D1&quot;/&gt;&lt;wsp:rsid wsp:val=&quot;00F8201A&quot;/&gt;&lt;wsp:rsid wsp:val=&quot;00F839EC&quot;/&gt;&lt;wsp:rsid wsp:val=&quot;00F857F2&quot;/&gt;&lt;wsp:rsid wsp:val=&quot;00F878D6&quot;/&gt;&lt;wsp:rsid wsp:val=&quot;00F87B09&quot;/&gt;&lt;wsp:rsid wsp:val=&quot;00F909A6&quot;/&gt;&lt;wsp:rsid wsp:val=&quot;00F910AD&quot;/&gt;&lt;wsp:rsid wsp:val=&quot;00F9247C&quot;/&gt;&lt;wsp:rsid wsp:val=&quot;00F9257C&quot;/&gt;&lt;wsp:rsid wsp:val=&quot;00F9496C&quot;/&gt;&lt;wsp:rsid wsp:val=&quot;00F96DA6&quot;/&gt;&lt;wsp:rsid wsp:val=&quot;00F970FC&quot;/&gt;&lt;wsp:rsid wsp:val=&quot;00F97379&quot;/&gt;&lt;wsp:rsid wsp:val=&quot;00F97EDB&quot;/&gt;&lt;wsp:rsid wsp:val=&quot;00FA156C&quot;/&gt;&lt;wsp:rsid wsp:val=&quot;00FA21AB&quot;/&gt;&lt;wsp:rsid wsp:val=&quot;00FA39B8&quot;/&gt;&lt;wsp:rsid wsp:val=&quot;00FA3BB8&quot;/&gt;&lt;wsp:rsid wsp:val=&quot;00FA6224&quot;/&gt;&lt;wsp:rsid wsp:val=&quot;00FA62BF&quot;/&gt;&lt;wsp:rsid wsp:val=&quot;00FA6965&quot;/&gt;&lt;wsp:rsid wsp:val=&quot;00FA6BDA&quot;/&gt;&lt;wsp:rsid wsp:val=&quot;00FA727D&quot;/&gt;&lt;wsp:rsid wsp:val=&quot;00FB05CB&quot;/&gt;&lt;wsp:rsid wsp:val=&quot;00FB2EE6&quot;/&gt;&lt;wsp:rsid wsp:val=&quot;00FB456D&quot;/&gt;&lt;wsp:rsid wsp:val=&quot;00FB610F&quot;/&gt;&lt;wsp:rsid wsp:val=&quot;00FB6FA5&quot;/&gt;&lt;wsp:rsid wsp:val=&quot;00FB74B9&quot;/&gt;&lt;wsp:rsid wsp:val=&quot;00FC0D06&quot;/&gt;&lt;wsp:rsid wsp:val=&quot;00FC10CF&quot;/&gt;&lt;wsp:rsid wsp:val=&quot;00FC1911&quot;/&gt;&lt;wsp:rsid wsp:val=&quot;00FC34D1&quot;/&gt;&lt;wsp:rsid wsp:val=&quot;00FC3966&quot;/&gt;&lt;wsp:rsid wsp:val=&quot;00FD0615&quot;/&gt;&lt;wsp:rsid wsp:val=&quot;00FD1F84&quot;/&gt;&lt;wsp:rsid wsp:val=&quot;00FD2639&quot;/&gt;&lt;wsp:rsid wsp:val=&quot;00FD2B6C&quot;/&gt;&lt;wsp:rsid wsp:val=&quot;00FD47B7&quot;/&gt;&lt;wsp:rsid wsp:val=&quot;00FD5C92&quot;/&gt;&lt;wsp:rsid wsp:val=&quot;00FD669E&quot;/&gt;&lt;wsp:rsid wsp:val=&quot;00FD6A99&quot;/&gt;&lt;wsp:rsid wsp:val=&quot;00FE2BC4&quot;/&gt;&lt;wsp:rsid wsp:val=&quot;00FE541D&quot;/&gt;&lt;wsp:rsid wsp:val=&quot;00FE6414&quot;/&gt;&lt;wsp:rsid wsp:val=&quot;00FE7719&quot;/&gt;&lt;wsp:rsid wsp:val=&quot;00FE7E29&quot;/&gt;&lt;wsp:rsid wsp:val=&quot;00FF1F53&quot;/&gt;&lt;wsp:rsid wsp:val=&quot;00FF21A7&quot;/&gt;&lt;wsp:rsid wsp:val=&quot;00FF2A67&quot;/&gt;&lt;wsp:rsid wsp:val=&quot;00FF3A57&quot;/&gt;&lt;wsp:rsid wsp:val=&quot;00FF4CE6&quot;/&gt;&lt;wsp:rsid wsp:val=&quot;00FF5167&quot;/&gt;&lt;wsp:rsid wsp:val=&quot;00FF568F&quot;/&gt;&lt;/wsp:rsids&gt;&lt;/w:docPr&gt;&lt;w:body&gt;&lt;wx:sect&gt;&lt;w:p wsp:rsidR=&quot;00000000&quot; wsp:rsidRDefault=&quot;00D42B31&quot; wsp:rsidP=&quot;00D42B31&quot;&gt;&lt;m:oMathPara&gt;&lt;m:oMath&gt;&lt;m:sSubSup&gt;&lt;m:sSubSupPr&gt;&lt;m:ctrlPr&gt;&lt;w:rPr&gt;&lt;w:rFonts w:ascii=&quot;Cambria Math&quot; w:h-ansi=&quot;Cambria Math&quot;/&gt;&lt;wx:font wx:val=&quot;Cambria Math&quot;/&gt;&lt;w:i/&gt;&lt;/w:rPr&gt;&lt;/m:ctrlPr&gt;&lt;/m:sSubSupPr&gt;&lt;m:e&gt;&lt;m:r&gt;&lt;w:rPr&gt;&lt;w:rFonts w:ascii=&quot;Cambria Math&quot; w:h-ansi=&quot;Cambria Math&quot;/&gt;&lt;wx:font wx:val=&quot;Cambria Math&quot;/&gt;&lt;w:i/&gt;&lt;/w:rPr&gt;&lt;m:t&gt;N&lt;/m:t&gt;&lt;/m:r&gt;&lt;/m:e&gt;&lt;m:sub&gt;&lt;m:r&gt;&lt;m:rPr&gt;&lt;m:nor/&gt;&lt;/m:rPr&gt;&lt;w:rPr&gt;&lt;w:i/&gt;&lt;/w:rPr&gt;&lt;m:t&gt;ID&lt;/m:t&gt;&lt;/m:r&gt;&lt;/m:sub&gt;&lt;m:sup&gt;&lt;m:r&gt;&lt;m:rPr&gt;&lt;m:nor/&gt;&lt;/m:rPr&gt;&lt;w:rPr&gt;&lt;w:i/&gt;&lt;/w:rPr&gt;&lt;m:t&gt;cell&lt;/m:t&gt;&lt;/m:r&gt;&lt;/m:sup&gt;&lt;/m:sSubSup&gt;&lt;m:r&gt;&lt;w:rPr&gt;&lt;w:rFonts w:ascii=&quot;Cambria Math&quot; w:h-ansi=&quot;Cambria Math&quot;/&gt;&lt;wx:font wx:val=&quot;Cambria Math&quot;/&gt;&lt;w:i/&gt;&lt;/w:rPr&gt;&lt;m:t&gt;=1&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7" o:title="" chromakey="white"/>
          </v:shape>
        </w:pict>
      </w:r>
      <w:r>
        <w:fldChar w:fldCharType="end"/>
      </w:r>
      <w:r>
        <w:t xml:space="preserve"> </w:t>
      </w:r>
    </w:p>
    <w:p w14:paraId="1F7F0797" w14:textId="77777777" w:rsidR="004D3FFD" w:rsidRDefault="002C252C">
      <w:pPr>
        <w:pStyle w:val="B1"/>
      </w:pPr>
      <w:r>
        <w:t>-</w:t>
      </w:r>
      <w:r>
        <w:tab/>
      </w:r>
      <w:r>
        <w:rPr>
          <w:i/>
        </w:rPr>
        <w:t>q</w:t>
      </w:r>
      <w:r>
        <w:t xml:space="preserve"> = 0 (single code word)</w:t>
      </w:r>
    </w:p>
    <w:p w14:paraId="6752ED31" w14:textId="77777777" w:rsidR="004D3FFD" w:rsidRDefault="002C252C">
      <w:pPr>
        <w:pStyle w:val="B1"/>
      </w:pPr>
      <w:r>
        <w:t>-</w:t>
      </w:r>
      <w:r>
        <w:tab/>
        <w:t>Rank 1, single layer</w:t>
      </w:r>
    </w:p>
    <w:p w14:paraId="7362599F" w14:textId="77777777" w:rsidR="004D3FFD" w:rsidRDefault="002C252C">
      <w:pPr>
        <w:pStyle w:val="Heading5"/>
      </w:pPr>
      <w:bookmarkStart w:id="1027" w:name="_Toc89939743"/>
      <w:bookmarkStart w:id="1028" w:name="_Toc82429492"/>
      <w:bookmarkStart w:id="1029" w:name="_Toc98754069"/>
      <w:bookmarkStart w:id="1030" w:name="_Toc76541603"/>
      <w:bookmarkStart w:id="1031" w:name="_Toc16422"/>
      <w:bookmarkStart w:id="1032" w:name="_Toc76541036"/>
      <w:bookmarkStart w:id="1033" w:name="_Toc75333947"/>
      <w:bookmarkStart w:id="1034" w:name="_Toc75508139"/>
      <w:bookmarkStart w:id="1035" w:name="_Toc75815878"/>
      <w:bookmarkStart w:id="1036" w:name="_Toc9025"/>
      <w:bookmarkStart w:id="1037" w:name="_Toc121818354"/>
      <w:bookmarkStart w:id="1038" w:name="_Toc121818578"/>
      <w:bookmarkStart w:id="1039" w:name="_Toc124158333"/>
      <w:bookmarkStart w:id="1040" w:name="_Toc130558401"/>
      <w:bookmarkStart w:id="1041" w:name="_Toc137467126"/>
      <w:bookmarkStart w:id="1042" w:name="_Toc138884772"/>
      <w:bookmarkStart w:id="1043" w:name="_Toc138884996"/>
      <w:bookmarkStart w:id="1044" w:name="_Toc145511207"/>
      <w:bookmarkStart w:id="1045" w:name="_Toc155475684"/>
      <w:r>
        <w:t>4.9.2.3.1</w:t>
      </w:r>
      <w:r>
        <w:tab/>
        <w:t>PUSCH</w:t>
      </w:r>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p>
    <w:p w14:paraId="1F152D63" w14:textId="77777777" w:rsidR="004D3FFD" w:rsidRDefault="002C252C">
      <w:pPr>
        <w:pStyle w:val="B1"/>
      </w:pPr>
      <w:r>
        <w:t>-</w:t>
      </w:r>
      <w:r>
        <w:tab/>
        <w:t>Generate the required amount of bits from the output of the PN23 sequence generator [28]. The PN sequence generator is initialized with a starting seed of "all ones" in the first allocated slot of each frame. The PN sequence is continuous over the slot boundaries.</w:t>
      </w:r>
    </w:p>
    <w:p w14:paraId="0A7AF5ED" w14:textId="77777777" w:rsidR="004D3FFD" w:rsidRDefault="002C252C">
      <w:pPr>
        <w:pStyle w:val="B1"/>
      </w:pPr>
      <w:r>
        <w:t>-</w:t>
      </w:r>
      <w:r>
        <w:tab/>
        <w:t>Perform user specific scrambling according to TS 38.211 [x], clause 6.3.1.1.</w:t>
      </w:r>
    </w:p>
    <w:p w14:paraId="2A393919" w14:textId="77777777" w:rsidR="004D3FFD" w:rsidRDefault="002C252C">
      <w:pPr>
        <w:pStyle w:val="B1"/>
      </w:pPr>
      <w:r>
        <w:t>-</w:t>
      </w:r>
      <w:r>
        <w:tab/>
      </w:r>
      <w:r>
        <w:fldChar w:fldCharType="begin"/>
      </w:r>
      <w:r>
        <w:instrText xml:space="preserve"> QUOTE </w:instrText>
      </w:r>
      <w:r w:rsidR="00EF1A7F">
        <w:rPr>
          <w:position w:val="-5"/>
        </w:rPr>
        <w:pict w14:anchorId="0804EFE5">
          <v:shape id="_x0000_i1033" type="#_x0000_t75" style="width:45pt;height:12.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webPageEncoding w:val=&quot;windows-1252&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617FF4&quot;/&gt;&lt;wsp:rsid wsp:val=&quot;00001585&quot;/&gt;&lt;wsp:rsid wsp:val=&quot;00002D80&quot;/&gt;&lt;wsp:rsid wsp:val=&quot;000038A8&quot;/&gt;&lt;wsp:rsid wsp:val=&quot;00003D12&quot;/&gt;&lt;wsp:rsid wsp:val=&quot;00005AAD&quot;/&gt;&lt;wsp:rsid wsp:val=&quot;0000612E&quot;/&gt;&lt;wsp:rsid wsp:val=&quot;00006D3E&quot;/&gt;&lt;wsp:rsid wsp:val=&quot;00011083&quot;/&gt;&lt;wsp:rsid wsp:val=&quot;000119C0&quot;/&gt;&lt;wsp:rsid wsp:val=&quot;00012A2A&quot;/&gt;&lt;wsp:rsid wsp:val=&quot;00012E0D&quot;/&gt;&lt;wsp:rsid wsp:val=&quot;00016452&quot;/&gt;&lt;wsp:rsid wsp:val=&quot;00016BA0&quot;/&gt;&lt;wsp:rsid wsp:val=&quot;00017045&quot;/&gt;&lt;wsp:rsid wsp:val=&quot;00022200&quot;/&gt;&lt;wsp:rsid wsp:val=&quot;00022F79&quot;/&gt;&lt;wsp:rsid wsp:val=&quot;00023420&quot;/&gt;&lt;wsp:rsid wsp:val=&quot;00024555&quot;/&gt;&lt;wsp:rsid wsp:val=&quot;00024DA3&quot;/&gt;&lt;wsp:rsid wsp:val=&quot;0002536C&quot;/&gt;&lt;wsp:rsid wsp:val=&quot;00026235&quot;/&gt;&lt;wsp:rsid wsp:val=&quot;00030F6A&quot;/&gt;&lt;wsp:rsid wsp:val=&quot;00032E33&quot;/&gt;&lt;wsp:rsid wsp:val=&quot;000337B8&quot;/&gt;&lt;wsp:rsid wsp:val=&quot;0003397D&quot;/&gt;&lt;wsp:rsid wsp:val=&quot;00034D1A&quot;/&gt;&lt;wsp:rsid wsp:val=&quot;00036334&quot;/&gt;&lt;wsp:rsid wsp:val=&quot;00041216&quot;/&gt;&lt;wsp:rsid wsp:val=&quot;00041CE6&quot;/&gt;&lt;wsp:rsid wsp:val=&quot;0004250C&quot;/&gt;&lt;wsp:rsid wsp:val=&quot;00043ED1&quot;/&gt;&lt;wsp:rsid wsp:val=&quot;00044215&quot;/&gt;&lt;wsp:rsid wsp:val=&quot;0004544D&quot;/&gt;&lt;wsp:rsid wsp:val=&quot;0004586A&quot;/&gt;&lt;wsp:rsid wsp:val=&quot;00045CAF&quot;/&gt;&lt;wsp:rsid wsp:val=&quot;00045DD8&quot;/&gt;&lt;wsp:rsid wsp:val=&quot;00046833&quot;/&gt;&lt;wsp:rsid wsp:val=&quot;00046EDB&quot;/&gt;&lt;wsp:rsid wsp:val=&quot;000473C5&quot;/&gt;&lt;wsp:rsid wsp:val=&quot;000478FE&quot;/&gt;&lt;wsp:rsid wsp:val=&quot;00050937&quot;/&gt;&lt;wsp:rsid wsp:val=&quot;00050AEA&quot;/&gt;&lt;wsp:rsid wsp:val=&quot;00051646&quot;/&gt;&lt;wsp:rsid wsp:val=&quot;00051D7C&quot;/&gt;&lt;wsp:rsid wsp:val=&quot;0005692B&quot;/&gt;&lt;wsp:rsid wsp:val=&quot;00057323&quot;/&gt;&lt;wsp:rsid wsp:val=&quot;0006168A&quot;/&gt;&lt;wsp:rsid wsp:val=&quot;000622DA&quot;/&gt;&lt;wsp:rsid wsp:val=&quot;00062576&quot;/&gt;&lt;wsp:rsid wsp:val=&quot;00062A74&quot;/&gt;&lt;wsp:rsid wsp:val=&quot;00062E33&quot;/&gt;&lt;wsp:rsid wsp:val=&quot;00064217&quot;/&gt;&lt;wsp:rsid wsp:val=&quot;00064909&quot;/&gt;&lt;wsp:rsid wsp:val=&quot;00065047&quot;/&gt;&lt;wsp:rsid wsp:val=&quot;00070D0C&quot;/&gt;&lt;wsp:rsid wsp:val=&quot;00071BE8&quot;/&gt;&lt;wsp:rsid wsp:val=&quot;0007265D&quot;/&gt;&lt;wsp:rsid wsp:val=&quot;00072E66&quot;/&gt;&lt;wsp:rsid wsp:val=&quot;00074DD5&quot;/&gt;&lt;wsp:rsid wsp:val=&quot;0007511F&quot;/&gt;&lt;wsp:rsid wsp:val=&quot;00075853&quot;/&gt;&lt;wsp:rsid wsp:val=&quot;00075992&quot;/&gt;&lt;wsp:rsid wsp:val=&quot;00082919&quot;/&gt;&lt;wsp:rsid wsp:val=&quot;000835E1&quot;/&gt;&lt;wsp:rsid wsp:val=&quot;00083C41&quot;/&gt;&lt;wsp:rsid wsp:val=&quot;000864E9&quot;/&gt;&lt;wsp:rsid wsp:val=&quot;0008772F&quot;/&gt;&lt;wsp:rsid wsp:val=&quot;0009083B&quot;/&gt;&lt;wsp:rsid wsp:val=&quot;000933C8&quot;/&gt;&lt;wsp:rsid wsp:val=&quot;00093E30&quot;/&gt;&lt;wsp:rsid wsp:val=&quot;0009501F&quot;/&gt;&lt;wsp:rsid wsp:val=&quot;00095A55&quot;/&gt;&lt;wsp:rsid wsp:val=&quot;0009681B&quot;/&gt;&lt;wsp:rsid wsp:val=&quot;00096BF8&quot;/&gt;&lt;wsp:rsid wsp:val=&quot;00096F7C&quot;/&gt;&lt;wsp:rsid wsp:val=&quot;000A6F38&quot;/&gt;&lt;wsp:rsid wsp:val=&quot;000B1157&quot;/&gt;&lt;wsp:rsid wsp:val=&quot;000B215B&quot;/&gt;&lt;wsp:rsid wsp:val=&quot;000B2A96&quot;/&gt;&lt;wsp:rsid wsp:val=&quot;000B2FC0&quot;/&gt;&lt;wsp:rsid wsp:val=&quot;000B326F&quot;/&gt;&lt;wsp:rsid wsp:val=&quot;000B391E&quot;/&gt;&lt;wsp:rsid wsp:val=&quot;000B4E46&quot;/&gt;&lt;wsp:rsid wsp:val=&quot;000B6124&quot;/&gt;&lt;wsp:rsid wsp:val=&quot;000C1AA6&quot;/&gt;&lt;wsp:rsid wsp:val=&quot;000C25B8&quot;/&gt;&lt;wsp:rsid wsp:val=&quot;000C2EA1&quot;/&gt;&lt;wsp:rsid wsp:val=&quot;000C3C80&quot;/&gt;&lt;wsp:rsid wsp:val=&quot;000C3E78&quot;/&gt;&lt;wsp:rsid wsp:val=&quot;000C75D0&quot;/&gt;&lt;wsp:rsid wsp:val=&quot;000D09DE&quot;/&gt;&lt;wsp:rsid wsp:val=&quot;000D2475&quot;/&gt;&lt;wsp:rsid wsp:val=&quot;000D2901&quot;/&gt;&lt;wsp:rsid wsp:val=&quot;000D3F6B&quot;/&gt;&lt;wsp:rsid wsp:val=&quot;000E1DC7&quot;/&gt;&lt;wsp:rsid wsp:val=&quot;000E33A7&quot;/&gt;&lt;wsp:rsid wsp:val=&quot;000E4053&quot;/&gt;&lt;wsp:rsid wsp:val=&quot;000E507D&quot;/&gt;&lt;wsp:rsid wsp:val=&quot;000E66BC&quot;/&gt;&lt;wsp:rsid wsp:val=&quot;000E6CF1&quot;/&gt;&lt;wsp:rsid wsp:val=&quot;000E7556&quot;/&gt;&lt;wsp:rsid wsp:val=&quot;000E7883&quot;/&gt;&lt;wsp:rsid wsp:val=&quot;000E78CA&quot;/&gt;&lt;wsp:rsid wsp:val=&quot;000F0202&quot;/&gt;&lt;wsp:rsid wsp:val=&quot;000F0282&quot;/&gt;&lt;wsp:rsid wsp:val=&quot;000F11AD&quot;/&gt;&lt;wsp:rsid wsp:val=&quot;000F5653&quot;/&gt;&lt;wsp:rsid wsp:val=&quot;000F70F2&quot;/&gt;&lt;wsp:rsid wsp:val=&quot;00100473&quot;/&gt;&lt;wsp:rsid wsp:val=&quot;00102205&quot;/&gt;&lt;wsp:rsid wsp:val=&quot;001048A5&quot;/&gt;&lt;wsp:rsid wsp:val=&quot;001048F9&quot;/&gt;&lt;wsp:rsid wsp:val=&quot;00104DF9&quot;/&gt;&lt;wsp:rsid wsp:val=&quot;00105617&quot;/&gt;&lt;wsp:rsid wsp:val=&quot;001065D9&quot;/&gt;&lt;wsp:rsid wsp:val=&quot;00110001&quot;/&gt;&lt;wsp:rsid wsp:val=&quot;0011042F&quot;/&gt;&lt;wsp:rsid wsp:val=&quot;00110AE2&quot;/&gt;&lt;wsp:rsid wsp:val=&quot;00111CC2&quot;/&gt;&lt;wsp:rsid wsp:val=&quot;0011668A&quot;/&gt;&lt;wsp:rsid wsp:val=&quot;0011716F&quot;/&gt;&lt;wsp:rsid wsp:val=&quot;00117C6C&quot;/&gt;&lt;wsp:rsid wsp:val=&quot;00121C06&quot;/&gt;&lt;wsp:rsid wsp:val=&quot;00122120&quot;/&gt;&lt;wsp:rsid wsp:val=&quot;00122919&quot;/&gt;&lt;wsp:rsid wsp:val=&quot;001238B2&quot;/&gt;&lt;wsp:rsid wsp:val=&quot;00123AC6&quot;/&gt;&lt;wsp:rsid wsp:val=&quot;001268ED&quot;/&gt;&lt;wsp:rsid wsp:val=&quot;00126B33&quot;/&gt;&lt;wsp:rsid wsp:val=&quot;00127404&quot;/&gt;&lt;wsp:rsid wsp:val=&quot;0012751C&quot;/&gt;&lt;wsp:rsid wsp:val=&quot;001301C6&quot;/&gt;&lt;wsp:rsid wsp:val=&quot;001311C2&quot;/&gt;&lt;wsp:rsid wsp:val=&quot;00134549&quot;/&gt;&lt;wsp:rsid wsp:val=&quot;00134A06&quot;/&gt;&lt;wsp:rsid wsp:val=&quot;00134BAA&quot;/&gt;&lt;wsp:rsid wsp:val=&quot;00136050&quot;/&gt;&lt;wsp:rsid wsp:val=&quot;00137B7B&quot;/&gt;&lt;wsp:rsid wsp:val=&quot;00142148&quot;/&gt;&lt;wsp:rsid wsp:val=&quot;0014240F&quot;/&gt;&lt;wsp:rsid wsp:val=&quot;00143174&quot;/&gt;&lt;wsp:rsid wsp:val=&quot;0014355A&quot;/&gt;&lt;wsp:rsid wsp:val=&quot;00144A33&quot;/&gt;&lt;wsp:rsid wsp:val=&quot;00146A0D&quot;/&gt;&lt;wsp:rsid wsp:val=&quot;00147A43&quot;/&gt;&lt;wsp:rsid wsp:val=&quot;00150F94&quot;/&gt;&lt;wsp:rsid wsp:val=&quot;0015160B&quot;/&gt;&lt;wsp:rsid wsp:val=&quot;00152DFD&quot;/&gt;&lt;wsp:rsid wsp:val=&quot;00156520&quot;/&gt;&lt;wsp:rsid wsp:val=&quot;00157D88&quot;/&gt;&lt;wsp:rsid wsp:val=&quot;00160223&quot;/&gt;&lt;wsp:rsid wsp:val=&quot;00162F8C&quot;/&gt;&lt;wsp:rsid wsp:val=&quot;00163402&quot;/&gt;&lt;wsp:rsid wsp:val=&quot;00163FF3&quot;/&gt;&lt;wsp:rsid wsp:val=&quot;00164EE9&quot;/&gt;&lt;wsp:rsid wsp:val=&quot;00165256&quot;/&gt;&lt;wsp:rsid wsp:val=&quot;001654EB&quot;/&gt;&lt;wsp:rsid wsp:val=&quot;00166439&quot;/&gt;&lt;wsp:rsid wsp:val=&quot;0016658C&quot;/&gt;&lt;wsp:rsid wsp:val=&quot;00167F1B&quot;/&gt;&lt;wsp:rsid wsp:val=&quot;00170284&quot;/&gt;&lt;wsp:rsid wsp:val=&quot;0017170D&quot;/&gt;&lt;wsp:rsid wsp:val=&quot;00171EC5&quot;/&gt;&lt;wsp:rsid wsp:val=&quot;00172744&quot;/&gt;&lt;wsp:rsid wsp:val=&quot;00173053&quot;/&gt;&lt;wsp:rsid wsp:val=&quot;00173493&quot;/&gt;&lt;wsp:rsid wsp:val=&quot;001761C1&quot;/&gt;&lt;wsp:rsid wsp:val=&quot;00177447&quot;/&gt;&lt;wsp:rsid wsp:val=&quot;001804A7&quot;/&gt;&lt;wsp:rsid wsp:val=&quot;00181456&quot;/&gt;&lt;wsp:rsid wsp:val=&quot;00182487&quot;/&gt;&lt;wsp:rsid wsp:val=&quot;00182612&quot;/&gt;&lt;wsp:rsid wsp:val=&quot;00183EEE&quot;/&gt;&lt;wsp:rsid wsp:val=&quot;0018696D&quot;/&gt;&lt;wsp:rsid wsp:val=&quot;0019099F&quot;/&gt;&lt;wsp:rsid wsp:val=&quot;00192D27&quot;/&gt;&lt;wsp:rsid wsp:val=&quot;001943B0&quot;/&gt;&lt;wsp:rsid wsp:val=&quot;001A0E48&quot;/&gt;&lt;wsp:rsid wsp:val=&quot;001A23D2&quot;/&gt;&lt;wsp:rsid wsp:val=&quot;001A4F26&quot;/&gt;&lt;wsp:rsid wsp:val=&quot;001A6521&quot;/&gt;&lt;wsp:rsid wsp:val=&quot;001A7019&quot;/&gt;&lt;wsp:rsid wsp:val=&quot;001A70CB&quot;/&gt;&lt;wsp:rsid wsp:val=&quot;001B2199&quot;/&gt;&lt;wsp:rsid wsp:val=&quot;001C10A4&quot;/&gt;&lt;wsp:rsid wsp:val=&quot;001C23C1&quot;/&gt;&lt;wsp:rsid wsp:val=&quot;001C2A5B&quot;/&gt;&lt;wsp:rsid wsp:val=&quot;001C2F51&quot;/&gt;&lt;wsp:rsid wsp:val=&quot;001C3631&quot;/&gt;&lt;wsp:rsid wsp:val=&quot;001C3CB6&quot;/&gt;&lt;wsp:rsid wsp:val=&quot;001C763E&quot;/&gt;&lt;wsp:rsid wsp:val=&quot;001C767D&quot;/&gt;&lt;wsp:rsid wsp:val=&quot;001D0A3B&quot;/&gt;&lt;wsp:rsid wsp:val=&quot;001D3758&quot;/&gt;&lt;wsp:rsid wsp:val=&quot;001D67DE&quot;/&gt;&lt;wsp:rsid wsp:val=&quot;001E0D31&quot;/&gt;&lt;wsp:rsid wsp:val=&quot;001E3991&quot;/&gt;&lt;wsp:rsid wsp:val=&quot;001E5290&quot;/&gt;&lt;wsp:rsid wsp:val=&quot;001E597F&quot;/&gt;&lt;wsp:rsid wsp:val=&quot;001E60E9&quot;/&gt;&lt;wsp:rsid wsp:val=&quot;001E6212&quot;/&gt;&lt;wsp:rsid wsp:val=&quot;001F1445&quot;/&gt;&lt;wsp:rsid wsp:val=&quot;001F14E8&quot;/&gt;&lt;wsp:rsid wsp:val=&quot;001F2F76&quot;/&gt;&lt;wsp:rsid wsp:val=&quot;001F35CA&quot;/&gt;&lt;wsp:rsid wsp:val=&quot;001F38EF&quot;/&gt;&lt;wsp:rsid wsp:val=&quot;001F570C&quot;/&gt;&lt;wsp:rsid wsp:val=&quot;001F6253&quot;/&gt;&lt;wsp:rsid wsp:val=&quot;001F75FA&quot;/&gt;&lt;wsp:rsid wsp:val=&quot;001F7883&quot;/&gt;&lt;wsp:rsid wsp:val=&quot;00200BF4&quot;/&gt;&lt;wsp:rsid wsp:val=&quot;002015DB&quot;/&gt;&lt;wsp:rsid wsp:val=&quot;0020181B&quot;/&gt;&lt;wsp:rsid wsp:val=&quot;00202588&quot;/&gt;&lt;wsp:rsid wsp:val=&quot;002048BD&quot;/&gt;&lt;wsp:rsid wsp:val=&quot;00206699&quot;/&gt;&lt;wsp:rsid wsp:val=&quot;00207358&quot;/&gt;&lt;wsp:rsid wsp:val=&quot;002126B8&quot;/&gt;&lt;wsp:rsid wsp:val=&quot;00216AD6&quot;/&gt;&lt;wsp:rsid wsp:val=&quot;00217189&quot;/&gt;&lt;wsp:rsid wsp:val=&quot;00217E7E&quot;/&gt;&lt;wsp:rsid wsp:val=&quot;00217FEC&quot;/&gt;&lt;wsp:rsid wsp:val=&quot;00224221&quot;/&gt;&lt;wsp:rsid wsp:val=&quot;00224DA2&quot;/&gt;&lt;wsp:rsid wsp:val=&quot;00226B64&quot;/&gt;&lt;wsp:rsid wsp:val=&quot;0022712F&quot;/&gt;&lt;wsp:rsid wsp:val=&quot;00231159&quot;/&gt;&lt;wsp:rsid wsp:val=&quot;00234F39&quot;/&gt;&lt;wsp:rsid wsp:val=&quot;00235486&quot;/&gt;&lt;wsp:rsid wsp:val=&quot;002354EF&quot;/&gt;&lt;wsp:rsid wsp:val=&quot;0023739B&quot;/&gt;&lt;wsp:rsid wsp:val=&quot;002421B6&quot;/&gt;&lt;wsp:rsid wsp:val=&quot;00242397&quot;/&gt;&lt;wsp:rsid wsp:val=&quot;002426C8&quot;/&gt;&lt;wsp:rsid wsp:val=&quot;00242AE9&quot;/&gt;&lt;wsp:rsid wsp:val=&quot;00243022&quot;/&gt;&lt;wsp:rsid wsp:val=&quot;00243D81&quot;/&gt;&lt;wsp:rsid wsp:val=&quot;00243DA3&quot;/&gt;&lt;wsp:rsid wsp:val=&quot;00244FC1&quot;/&gt;&lt;wsp:rsid wsp:val=&quot;0024558A&quot;/&gt;&lt;wsp:rsid wsp:val=&quot;00245AC2&quot;/&gt;&lt;wsp:rsid wsp:val=&quot;00245B05&quot;/&gt;&lt;wsp:rsid wsp:val=&quot;00245D1B&quot;/&gt;&lt;wsp:rsid wsp:val=&quot;002463C5&quot;/&gt;&lt;wsp:rsid wsp:val=&quot;00246FBA&quot;/&gt;&lt;wsp:rsid wsp:val=&quot;00247049&quot;/&gt;&lt;wsp:rsid wsp:val=&quot;00247BD1&quot;/&gt;&lt;wsp:rsid wsp:val=&quot;00247EB1&quot;/&gt;&lt;wsp:rsid wsp:val=&quot;00250262&quot;/&gt;&lt;wsp:rsid wsp:val=&quot;00250538&quot;/&gt;&lt;wsp:rsid wsp:val=&quot;00255C77&quot;/&gt;&lt;wsp:rsid wsp:val=&quot;0025787C&quot;/&gt;&lt;wsp:rsid wsp:val=&quot;0026652B&quot;/&gt;&lt;wsp:rsid wsp:val=&quot;00266A0A&quot;/&gt;&lt;wsp:rsid wsp:val=&quot;002676D7&quot;/&gt;&lt;wsp:rsid wsp:val=&quot;00267C91&quot;/&gt;&lt;wsp:rsid wsp:val=&quot;00267E60&quot;/&gt;&lt;wsp:rsid wsp:val=&quot;0027067C&quot;/&gt;&lt;wsp:rsid wsp:val=&quot;00274D3A&quot;/&gt;&lt;wsp:rsid wsp:val=&quot;00274E46&quot;/&gt;&lt;wsp:rsid wsp:val=&quot;0027671F&quot;/&gt;&lt;wsp:rsid wsp:val=&quot;002814EE&quot;/&gt;&lt;wsp:rsid wsp:val=&quot;002817D8&quot;/&gt;&lt;wsp:rsid wsp:val=&quot;002854CF&quot;/&gt;&lt;wsp:rsid wsp:val=&quot;0028727D&quot;/&gt;&lt;wsp:rsid wsp:val=&quot;00290080&quot;/&gt;&lt;wsp:rsid wsp:val=&quot;0029195F&quot;/&gt;&lt;wsp:rsid wsp:val=&quot;00291C07&quot;/&gt;&lt;wsp:rsid wsp:val=&quot;00291C0E&quot;/&gt;&lt;wsp:rsid wsp:val=&quot;002945D4&quot;/&gt;&lt;wsp:rsid wsp:val=&quot;002A0C31&quot;/&gt;&lt;wsp:rsid wsp:val=&quot;002A1C97&quot;/&gt;&lt;wsp:rsid wsp:val=&quot;002A472E&quot;/&gt;&lt;wsp:rsid wsp:val=&quot;002A4F73&quot;/&gt;&lt;wsp:rsid wsp:val=&quot;002A6D1B&quot;/&gt;&lt;wsp:rsid wsp:val=&quot;002A6DFE&quot;/&gt;&lt;wsp:rsid wsp:val=&quot;002A7085&quot;/&gt;&lt;wsp:rsid wsp:val=&quot;002A7834&quot;/&gt;&lt;wsp:rsid wsp:val=&quot;002B1D9A&quot;/&gt;&lt;wsp:rsid wsp:val=&quot;002B1FBF&quot;/&gt;&lt;wsp:rsid wsp:val=&quot;002B26C9&quot;/&gt;&lt;wsp:rsid wsp:val=&quot;002B3305&quot;/&gt;&lt;wsp:rsid wsp:val=&quot;002B38E7&quot;/&gt;&lt;wsp:rsid wsp:val=&quot;002B51FC&quot;/&gt;&lt;wsp:rsid wsp:val=&quot;002B655B&quot;/&gt;&lt;wsp:rsid wsp:val=&quot;002C14D5&quot;/&gt;&lt;wsp:rsid wsp:val=&quot;002C1955&quot;/&gt;&lt;wsp:rsid wsp:val=&quot;002C1C54&quot;/&gt;&lt;wsp:rsid wsp:val=&quot;002C2141&quot;/&gt;&lt;wsp:rsid wsp:val=&quot;002C2C43&quot;/&gt;&lt;wsp:rsid wsp:val=&quot;002C3C33&quot;/&gt;&lt;wsp:rsid wsp:val=&quot;002C5256&quot;/&gt;&lt;wsp:rsid wsp:val=&quot;002C75CF&quot;/&gt;&lt;wsp:rsid wsp:val=&quot;002D04B2&quot;/&gt;&lt;wsp:rsid wsp:val=&quot;002D1CAF&quot;/&gt;&lt;wsp:rsid wsp:val=&quot;002D335B&quot;/&gt;&lt;wsp:rsid wsp:val=&quot;002D3DBF&quot;/&gt;&lt;wsp:rsid wsp:val=&quot;002D641F&quot;/&gt;&lt;wsp:rsid wsp:val=&quot;002D72D9&quot;/&gt;&lt;wsp:rsid wsp:val=&quot;002E04F9&quot;/&gt;&lt;wsp:rsid wsp:val=&quot;002E0567&quot;/&gt;&lt;wsp:rsid wsp:val=&quot;002E0A88&quot;/&gt;&lt;wsp:rsid wsp:val=&quot;002E2805&quot;/&gt;&lt;wsp:rsid wsp:val=&quot;002E383E&quot;/&gt;&lt;wsp:rsid wsp:val=&quot;002F1C19&quot;/&gt;&lt;wsp:rsid wsp:val=&quot;002F4AD0&quot;/&gt;&lt;wsp:rsid wsp:val=&quot;002F4C27&quot;/&gt;&lt;wsp:rsid wsp:val=&quot;002F52F8&quot;/&gt;&lt;wsp:rsid wsp:val=&quot;002F61B6&quot;/&gt;&lt;wsp:rsid wsp:val=&quot;002F638C&quot;/&gt;&lt;wsp:rsid wsp:val=&quot;002F7CDE&quot;/&gt;&lt;wsp:rsid wsp:val=&quot;00301251&quot;/&gt;&lt;wsp:rsid wsp:val=&quot;00301372&quot;/&gt;&lt;wsp:rsid wsp:val=&quot;00302A4A&quot;/&gt;&lt;wsp:rsid wsp:val=&quot;0030304B&quot;/&gt;&lt;wsp:rsid wsp:val=&quot;00303E2A&quot;/&gt;&lt;wsp:rsid wsp:val=&quot;00303E49&quot;/&gt;&lt;wsp:rsid wsp:val=&quot;00306771&quot;/&gt;&lt;wsp:rsid wsp:val=&quot;00307046&quot;/&gt;&lt;wsp:rsid wsp:val=&quot;00311B8D&quot;/&gt;&lt;wsp:rsid wsp:val=&quot;00313884&quot;/&gt;&lt;wsp:rsid wsp:val=&quot;00314B6E&quot;/&gt;&lt;wsp:rsid wsp:val=&quot;00315EF8&quot;/&gt;&lt;wsp:rsid wsp:val=&quot;003170E1&quot;/&gt;&lt;wsp:rsid wsp:val=&quot;00317C0B&quot;/&gt;&lt;wsp:rsid wsp:val=&quot;0033080F&quot;/&gt;&lt;wsp:rsid wsp:val=&quot;00330AA6&quot;/&gt;&lt;wsp:rsid wsp:val=&quot;0033109A&quot;/&gt;&lt;wsp:rsid wsp:val=&quot;003314AB&quot;/&gt;&lt;wsp:rsid wsp:val=&quot;00331500&quot;/&gt;&lt;wsp:rsid wsp:val=&quot;00332E25&quot;/&gt;&lt;wsp:rsid wsp:val=&quot;00334588&quot;/&gt;&lt;wsp:rsid wsp:val=&quot;00335528&quot;/&gt;&lt;wsp:rsid wsp:val=&quot;0034187D&quot;/&gt;&lt;wsp:rsid wsp:val=&quot;003429CE&quot;/&gt;&lt;wsp:rsid wsp:val=&quot;0034380B&quot;/&gt;&lt;wsp:rsid wsp:val=&quot;0034437E&quot;/&gt;&lt;wsp:rsid wsp:val=&quot;003447FB&quot;/&gt;&lt;wsp:rsid wsp:val=&quot;0035047C&quot;/&gt;&lt;wsp:rsid wsp:val=&quot;00352333&quot;/&gt;&lt;wsp:rsid wsp:val=&quot;00352793&quot;/&gt;&lt;wsp:rsid wsp:val=&quot;003570F2&quot;/&gt;&lt;wsp:rsid wsp:val=&quot;0035775F&quot;/&gt;&lt;wsp:rsid wsp:val=&quot;00360266&quot;/&gt;&lt;wsp:rsid wsp:val=&quot;003605A9&quot;/&gt;&lt;wsp:rsid wsp:val=&quot;003605C4&quot;/&gt;&lt;wsp:rsid wsp:val=&quot;003606C5&quot;/&gt;&lt;wsp:rsid wsp:val=&quot;00365001&quot;/&gt;&lt;wsp:rsid wsp:val=&quot;003663F8&quot;/&gt;&lt;wsp:rsid wsp:val=&quot;00367713&quot;/&gt;&lt;wsp:rsid wsp:val=&quot;00373293&quot;/&gt;&lt;wsp:rsid wsp:val=&quot;00374315&quot;/&gt;&lt;wsp:rsid wsp:val=&quot;00375488&quot;/&gt;&lt;wsp:rsid wsp:val=&quot;00385D27&quot;/&gt;&lt;wsp:rsid wsp:val=&quot;0038651D&quot;/&gt;&lt;wsp:rsid wsp:val=&quot;00391A4A&quot;/&gt;&lt;wsp:rsid wsp:val=&quot;0039295B&quot;/&gt;&lt;wsp:rsid wsp:val=&quot;00392DE4&quot;/&gt;&lt;wsp:rsid wsp:val=&quot;00393C6B&quot;/&gt;&lt;wsp:rsid wsp:val=&quot;003945B9&quot;/&gt;&lt;wsp:rsid wsp:val=&quot;00394DDA&quot;/&gt;&lt;wsp:rsid wsp:val=&quot;00397D54&quot;/&gt;&lt;wsp:rsid wsp:val=&quot;003A07CC&quot;/&gt;&lt;wsp:rsid wsp:val=&quot;003A1B84&quot;/&gt;&lt;wsp:rsid wsp:val=&quot;003A44BA&quot;/&gt;&lt;wsp:rsid wsp:val=&quot;003A62F2&quot;/&gt;&lt;wsp:rsid wsp:val=&quot;003A679B&quot;/&gt;&lt;wsp:rsid wsp:val=&quot;003B30F0&quot;/&gt;&lt;wsp:rsid wsp:val=&quot;003B3358&quot;/&gt;&lt;wsp:rsid wsp:val=&quot;003B5B85&quot;/&gt;&lt;wsp:rsid wsp:val=&quot;003B7306&quot;/&gt;&lt;wsp:rsid wsp:val=&quot;003B7F0A&quot;/&gt;&lt;wsp:rsid wsp:val=&quot;003C2D3C&quot;/&gt;&lt;wsp:rsid wsp:val=&quot;003C573F&quot;/&gt;&lt;wsp:rsid wsp:val=&quot;003C5DEE&quot;/&gt;&lt;wsp:rsid wsp:val=&quot;003D2D8F&quot;/&gt;&lt;wsp:rsid wsp:val=&quot;003D61D4&quot;/&gt;&lt;wsp:rsid wsp:val=&quot;003D6285&quot;/&gt;&lt;wsp:rsid wsp:val=&quot;003D7AA1&quot;/&gt;&lt;wsp:rsid wsp:val=&quot;003D7E0A&quot;/&gt;&lt;wsp:rsid wsp:val=&quot;003E0018&quot;/&gt;&lt;wsp:rsid wsp:val=&quot;003E0723&quot;/&gt;&lt;wsp:rsid wsp:val=&quot;003E1FD8&quot;/&gt;&lt;wsp:rsid wsp:val=&quot;003E2725&quot;/&gt;&lt;wsp:rsid wsp:val=&quot;003E40E1&quot;/&gt;&lt;wsp:rsid wsp:val=&quot;003E59C7&quot;/&gt;&lt;wsp:rsid wsp:val=&quot;003E7B80&quot;/&gt;&lt;wsp:rsid wsp:val=&quot;003F03D8&quot;/&gt;&lt;wsp:rsid wsp:val=&quot;003F089D&quot;/&gt;&lt;wsp:rsid wsp:val=&quot;003F1D1B&quot;/&gt;&lt;wsp:rsid wsp:val=&quot;003F74A9&quot;/&gt;&lt;wsp:rsid wsp:val=&quot;003F76C2&quot;/&gt;&lt;wsp:rsid wsp:val=&quot;003F77B4&quot;/&gt;&lt;wsp:rsid wsp:val=&quot;004004D5&quot;/&gt;&lt;wsp:rsid wsp:val=&quot;004007F0&quot;/&gt;&lt;wsp:rsid wsp:val=&quot;00401A10&quot;/&gt;&lt;wsp:rsid wsp:val=&quot;00403B72&quot;/&gt;&lt;wsp:rsid wsp:val=&quot;0040487A&quot;/&gt;&lt;wsp:rsid wsp:val=&quot;004063E0&quot;/&gt;&lt;wsp:rsid wsp:val=&quot;004066FF&quot;/&gt;&lt;wsp:rsid wsp:val=&quot;004105C9&quot;/&gt;&lt;wsp:rsid wsp:val=&quot;00410B74&quot;/&gt;&lt;wsp:rsid wsp:val=&quot;00415177&quot;/&gt;&lt;wsp:rsid wsp:val=&quot;0041526C&quot;/&gt;&lt;wsp:rsid wsp:val=&quot;00417D62&quot;/&gt;&lt;wsp:rsid wsp:val=&quot;00420A32&quot;/&gt;&lt;wsp:rsid wsp:val=&quot;00420BAB&quot;/&gt;&lt;wsp:rsid wsp:val=&quot;004212EA&quot;/&gt;&lt;wsp:rsid wsp:val=&quot;00421BE7&quot;/&gt;&lt;wsp:rsid wsp:val=&quot;00422FE9&quot;/&gt;&lt;wsp:rsid wsp:val=&quot;004265A6&quot;/&gt;&lt;wsp:rsid wsp:val=&quot;004279BB&quot;/&gt;&lt;wsp:rsid wsp:val=&quot;00431A13&quot;/&gt;&lt;wsp:rsid wsp:val=&quot;00431D1E&quot;/&gt;&lt;wsp:rsid wsp:val=&quot;004321CA&quot;/&gt;&lt;wsp:rsid wsp:val=&quot;00433216&quot;/&gt;&lt;wsp:rsid wsp:val=&quot;00434F71&quot;/&gt;&lt;wsp:rsid wsp:val=&quot;00435C00&quot;/&gt;&lt;wsp:rsid wsp:val=&quot;004378DC&quot;/&gt;&lt;wsp:rsid wsp:val=&quot;004422DB&quot;/&gt;&lt;wsp:rsid wsp:val=&quot;00442735&quot;/&gt;&lt;wsp:rsid wsp:val=&quot;004434F2&quot;/&gt;&lt;wsp:rsid wsp:val=&quot;004462CC&quot;/&gt;&lt;wsp:rsid wsp:val=&quot;00446768&quot;/&gt;&lt;wsp:rsid wsp:val=&quot;0045193C&quot;/&gt;&lt;wsp:rsid wsp:val=&quot;0045201E&quot;/&gt;&lt;wsp:rsid wsp:val=&quot;00452B22&quot;/&gt;&lt;wsp:rsid wsp:val=&quot;00453CDE&quot;/&gt;&lt;wsp:rsid wsp:val=&quot;00455117&quot;/&gt;&lt;wsp:rsid wsp:val=&quot;00457E77&quot;/&gt;&lt;wsp:rsid wsp:val=&quot;00461DA8&quot;/&gt;&lt;wsp:rsid wsp:val=&quot;00463786&quot;/&gt;&lt;wsp:rsid wsp:val=&quot;00464305&quot;/&gt;&lt;wsp:rsid wsp:val=&quot;004646F1&quot;/&gt;&lt;wsp:rsid wsp:val=&quot;004648E9&quot;/&gt;&lt;wsp:rsid wsp:val=&quot;00465616&quot;/&gt;&lt;wsp:rsid wsp:val=&quot;00467C5A&quot;/&gt;&lt;wsp:rsid wsp:val=&quot;00470D57&quot;/&gt;&lt;wsp:rsid wsp:val=&quot;004751F1&quot;/&gt;&lt;wsp:rsid wsp:val=&quot;00475E66&quot;/&gt;&lt;wsp:rsid wsp:val=&quot;004823D7&quot;/&gt;&lt;wsp:rsid wsp:val=&quot;00482850&quot;/&gt;&lt;wsp:rsid wsp:val=&quot;00486056&quot;/&gt;&lt;wsp:rsid wsp:val=&quot;00487109&quot;/&gt;&lt;wsp:rsid wsp:val=&quot;00490415&quot;/&gt;&lt;wsp:rsid wsp:val=&quot;00491DAB&quot;/&gt;&lt;wsp:rsid wsp:val=&quot;00493D41&quot;/&gt;&lt;wsp:rsid wsp:val=&quot;004945D6&quot;/&gt;&lt;wsp:rsid wsp:val=&quot;004974D7&quot;/&gt;&lt;wsp:rsid wsp:val=&quot;004A0F2B&quot;/&gt;&lt;wsp:rsid wsp:val=&quot;004A4379&quot;/&gt;&lt;wsp:rsid wsp:val=&quot;004B0995&quot;/&gt;&lt;wsp:rsid wsp:val=&quot;004B2CD1&quot;/&gt;&lt;wsp:rsid wsp:val=&quot;004B3310&quot;/&gt;&lt;wsp:rsid wsp:val=&quot;004B6A00&quot;/&gt;&lt;wsp:rsid wsp:val=&quot;004B7FF8&quot;/&gt;&lt;wsp:rsid wsp:val=&quot;004C027B&quot;/&gt;&lt;wsp:rsid wsp:val=&quot;004C132D&quot;/&gt;&lt;wsp:rsid wsp:val=&quot;004C1698&quot;/&gt;&lt;wsp:rsid wsp:val=&quot;004C1C57&quot;/&gt;&lt;wsp:rsid wsp:val=&quot;004C2D7C&quot;/&gt;&lt;wsp:rsid wsp:val=&quot;004C3029&quot;/&gt;&lt;wsp:rsid wsp:val=&quot;004C3B22&quot;/&gt;&lt;wsp:rsid wsp:val=&quot;004C4594&quot;/&gt;&lt;wsp:rsid wsp:val=&quot;004C5A87&quot;/&gt;&lt;wsp:rsid wsp:val=&quot;004C5AEB&quot;/&gt;&lt;wsp:rsid wsp:val=&quot;004C72FA&quot;/&gt;&lt;wsp:rsid wsp:val=&quot;004D0AA6&quot;/&gt;&lt;wsp:rsid wsp:val=&quot;004D1386&quot;/&gt;&lt;wsp:rsid wsp:val=&quot;004D47FA&quot;/&gt;&lt;wsp:rsid wsp:val=&quot;004E0607&quot;/&gt;&lt;wsp:rsid wsp:val=&quot;004E060D&quot;/&gt;&lt;wsp:rsid wsp:val=&quot;004E2429&quot;/&gt;&lt;wsp:rsid wsp:val=&quot;004E3849&quot;/&gt;&lt;wsp:rsid wsp:val=&quot;004E6EE2&quot;/&gt;&lt;wsp:rsid wsp:val=&quot;004E7F06&quot;/&gt;&lt;wsp:rsid wsp:val=&quot;004F1495&quot;/&gt;&lt;wsp:rsid wsp:val=&quot;004F454D&quot;/&gt;&lt;wsp:rsid wsp:val=&quot;004F4F9D&quot;/&gt;&lt;wsp:rsid wsp:val=&quot;004F67CB&quot;/&gt;&lt;wsp:rsid wsp:val=&quot;004F7ADA&quot;/&gt;&lt;wsp:rsid wsp:val=&quot;0050011B&quot;/&gt;&lt;wsp:rsid wsp:val=&quot;005045F0&quot;/&gt;&lt;wsp:rsid wsp:val=&quot;005070D4&quot;/&gt;&lt;wsp:rsid wsp:val=&quot;0051347A&quot;/&gt;&lt;wsp:rsid wsp:val=&quot;005150DC&quot;/&gt;&lt;wsp:rsid wsp:val=&quot;00516441&quot;/&gt;&lt;wsp:rsid wsp:val=&quot;0051764C&quot;/&gt;&lt;wsp:rsid wsp:val=&quot;005209E5&quot;/&gt;&lt;wsp:rsid wsp:val=&quot;00523E57&quot;/&gt;&lt;wsp:rsid wsp:val=&quot;00526BAB&quot;/&gt;&lt;wsp:rsid wsp:val=&quot;005335CB&quot;/&gt;&lt;wsp:rsid wsp:val=&quot;00533987&quot;/&gt;&lt;wsp:rsid wsp:val=&quot;00534124&quot;/&gt;&lt;wsp:rsid wsp:val=&quot;00535139&quot;/&gt;&lt;wsp:rsid wsp:val=&quot;00535F5C&quot;/&gt;&lt;wsp:rsid wsp:val=&quot;00542C29&quot;/&gt;&lt;wsp:rsid wsp:val=&quot;00543732&quot;/&gt;&lt;wsp:rsid wsp:val=&quot;00543E46&quot;/&gt;&lt;wsp:rsid wsp:val=&quot;005446C1&quot;/&gt;&lt;wsp:rsid wsp:val=&quot;005455E1&quot;/&gt;&lt;wsp:rsid wsp:val=&quot;00546210&quot;/&gt;&lt;wsp:rsid wsp:val=&quot;005479C2&quot;/&gt;&lt;wsp:rsid wsp:val=&quot;005503D4&quot;/&gt;&lt;wsp:rsid wsp:val=&quot;0055043E&quot;/&gt;&lt;wsp:rsid wsp:val=&quot;0055186A&quot;/&gt;&lt;wsp:rsid wsp:val=&quot;00552168&quot;/&gt;&lt;wsp:rsid wsp:val=&quot;00553D51&quot;/&gt;&lt;wsp:rsid wsp:val=&quot;00553ECA&quot;/&gt;&lt;wsp:rsid wsp:val=&quot;00555562&quot;/&gt;&lt;wsp:rsid wsp:val=&quot;00555CBB&quot;/&gt;&lt;wsp:rsid wsp:val=&quot;0055641C&quot;/&gt;&lt;wsp:rsid wsp:val=&quot;00556EF4&quot;/&gt;&lt;wsp:rsid wsp:val=&quot;0056188C&quot;/&gt;&lt;wsp:rsid wsp:val=&quot;00563792&quot;/&gt;&lt;wsp:rsid wsp:val=&quot;00563866&quot;/&gt;&lt;wsp:rsid wsp:val=&quot;00565E35&quot;/&gt;&lt;wsp:rsid wsp:val=&quot;0056618E&quot;/&gt;&lt;wsp:rsid wsp:val=&quot;00567D8C&quot;/&gt;&lt;wsp:rsid wsp:val=&quot;00567DF9&quot;/&gt;&lt;wsp:rsid wsp:val=&quot;00570C54&quot;/&gt;&lt;wsp:rsid wsp:val=&quot;00576CC0&quot;/&gt;&lt;wsp:rsid wsp:val=&quot;00577705&quot;/&gt;&lt;wsp:rsid wsp:val=&quot;005804B5&quot;/&gt;&lt;wsp:rsid wsp:val=&quot;00583DF4&quot;/&gt;&lt;wsp:rsid wsp:val=&quot;0058582A&quot;/&gt;&lt;wsp:rsid wsp:val=&quot;00591F76&quot;/&gt;&lt;wsp:rsid wsp:val=&quot;0059384F&quot;/&gt;&lt;wsp:rsid wsp:val=&quot;00595476&quot;/&gt;&lt;wsp:rsid wsp:val=&quot;00595DBE&quot;/&gt;&lt;wsp:rsid wsp:val=&quot;0059615C&quot;/&gt;&lt;wsp:rsid wsp:val=&quot;00596474&quot;/&gt;&lt;wsp:rsid wsp:val=&quot;00597DD9&quot;/&gt;&lt;wsp:rsid wsp:val=&quot;005A7F8C&quot;/&gt;&lt;wsp:rsid wsp:val=&quot;005B06BD&quot;/&gt;&lt;wsp:rsid wsp:val=&quot;005B0E73&quot;/&gt;&lt;wsp:rsid wsp:val=&quot;005B195C&quot;/&gt;&lt;wsp:rsid wsp:val=&quot;005B4B5A&quot;/&gt;&lt;wsp:rsid wsp:val=&quot;005B54EC&quot;/&gt;&lt;wsp:rsid wsp:val=&quot;005B77FA&quot;/&gt;&lt;wsp:rsid wsp:val=&quot;005C1C5F&quot;/&gt;&lt;wsp:rsid wsp:val=&quot;005C244C&quot;/&gt;&lt;wsp:rsid wsp:val=&quot;005C43D7&quot;/&gt;&lt;wsp:rsid wsp:val=&quot;005C4C86&quot;/&gt;&lt;wsp:rsid wsp:val=&quot;005C5914&quot;/&gt;&lt;wsp:rsid wsp:val=&quot;005C5F5D&quot;/&gt;&lt;wsp:rsid wsp:val=&quot;005C697C&quot;/&gt;&lt;wsp:rsid wsp:val=&quot;005C7250&quot;/&gt;&lt;wsp:rsid wsp:val=&quot;005D1C72&quot;/&gt;&lt;wsp:rsid wsp:val=&quot;005D1CC7&quot;/&gt;&lt;wsp:rsid wsp:val=&quot;005D2787&quot;/&gt;&lt;wsp:rsid wsp:val=&quot;005D3848&quot;/&gt;&lt;wsp:rsid wsp:val=&quot;005D3916&quot;/&gt;&lt;wsp:rsid wsp:val=&quot;005D56FB&quot;/&gt;&lt;wsp:rsid wsp:val=&quot;005D5E7E&quot;/&gt;&lt;wsp:rsid wsp:val=&quot;005D631F&quot;/&gt;&lt;wsp:rsid wsp:val=&quot;005D6987&quot;/&gt;&lt;wsp:rsid wsp:val=&quot;005D6C7A&quot;/&gt;&lt;wsp:rsid wsp:val=&quot;005D76AA&quot;/&gt;&lt;wsp:rsid wsp:val=&quot;005E07E4&quot;/&gt;&lt;wsp:rsid wsp:val=&quot;005E09B2&quot;/&gt;&lt;wsp:rsid wsp:val=&quot;005E34F0&quot;/&gt;&lt;wsp:rsid wsp:val=&quot;005E4DD3&quot;/&gt;&lt;wsp:rsid wsp:val=&quot;005F0F80&quot;/&gt;&lt;wsp:rsid wsp:val=&quot;005F0FCC&quot;/&gt;&lt;wsp:rsid wsp:val=&quot;005F15D9&quot;/&gt;&lt;wsp:rsid wsp:val=&quot;005F2F8F&quot;/&gt;&lt;wsp:rsid wsp:val=&quot;005F3BD8&quot;/&gt;&lt;wsp:rsid wsp:val=&quot;005F592E&quot;/&gt;&lt;wsp:rsid wsp:val=&quot;0060018B&quot;/&gt;&lt;wsp:rsid wsp:val=&quot;00602BE0&quot;/&gt;&lt;wsp:rsid wsp:val=&quot;00603DAF&quot;/&gt;&lt;wsp:rsid wsp:val=&quot;00604AF6&quot;/&gt;&lt;wsp:rsid wsp:val=&quot;006057D0&quot;/&gt;&lt;wsp:rsid wsp:val=&quot;0060581E&quot;/&gt;&lt;wsp:rsid wsp:val=&quot;0060623A&quot;/&gt;&lt;wsp:rsid wsp:val=&quot;006108AD&quot;/&gt;&lt;wsp:rsid wsp:val=&quot;00615CD5&quot;/&gt;&lt;wsp:rsid wsp:val=&quot;00617330&quot;/&gt;&lt;wsp:rsid wsp:val=&quot;00617FF4&quot;/&gt;&lt;wsp:rsid wsp:val=&quot;006209A2&quot;/&gt;&lt;wsp:rsid wsp:val=&quot;00621B02&quot;/&gt;&lt;wsp:rsid wsp:val=&quot;00625115&quot;/&gt;&lt;wsp:rsid wsp:val=&quot;00626DC7&quot;/&gt;&lt;wsp:rsid wsp:val=&quot;006303E8&quot;/&gt;&lt;wsp:rsid wsp:val=&quot;006320A1&quot;/&gt;&lt;wsp:rsid wsp:val=&quot;00632725&quot;/&gt;&lt;wsp:rsid wsp:val=&quot;00635B02&quot;/&gt;&lt;wsp:rsid wsp:val=&quot;006375AA&quot;/&gt;&lt;wsp:rsid wsp:val=&quot;00640093&quot;/&gt;&lt;wsp:rsid wsp:val=&quot;00640547&quot;/&gt;&lt;wsp:rsid wsp:val=&quot;0064167E&quot;/&gt;&lt;wsp:rsid wsp:val=&quot;00641FE9&quot;/&gt;&lt;wsp:rsid wsp:val=&quot;00642AFB&quot;/&gt;&lt;wsp:rsid wsp:val=&quot;006458E7&quot;/&gt;&lt;wsp:rsid wsp:val=&quot;0064640C&quot;/&gt;&lt;wsp:rsid wsp:val=&quot;0064665F&quot;/&gt;&lt;wsp:rsid wsp:val=&quot;00647878&quot;/&gt;&lt;wsp:rsid wsp:val=&quot;00647A8A&quot;/&gt;&lt;wsp:rsid wsp:val=&quot;00647BD1&quot;/&gt;&lt;wsp:rsid wsp:val=&quot;00650FCE&quot;/&gt;&lt;wsp:rsid wsp:val=&quot;00654165&quot;/&gt;&lt;wsp:rsid wsp:val=&quot;00654AB7&quot;/&gt;&lt;wsp:rsid wsp:val=&quot;00655593&quot;/&gt;&lt;wsp:rsid wsp:val=&quot;0065595A&quot;/&gt;&lt;wsp:rsid wsp:val=&quot;006613F1&quot;/&gt;&lt;wsp:rsid wsp:val=&quot;00661AFC&quot;/&gt;&lt;wsp:rsid wsp:val=&quot;00661B3E&quot;/&gt;&lt;wsp:rsid wsp:val=&quot;0066216D&quot;/&gt;&lt;wsp:rsid wsp:val=&quot;00663584&quot;/&gt;&lt;wsp:rsid wsp:val=&quot;00663E96&quot;/&gt;&lt;wsp:rsid wsp:val=&quot;00664DC6&quot;/&gt;&lt;wsp:rsid wsp:val=&quot;00667AD0&quot;/&gt;&lt;wsp:rsid wsp:val=&quot;00671121&quot;/&gt;&lt;wsp:rsid wsp:val=&quot;0067166F&quot;/&gt;&lt;wsp:rsid wsp:val=&quot;00671B57&quot;/&gt;&lt;wsp:rsid wsp:val=&quot;00672500&quot;/&gt;&lt;wsp:rsid wsp:val=&quot;0067324F&quot;/&gt;&lt;wsp:rsid wsp:val=&quot;00674CFF&quot;/&gt;&lt;wsp:rsid wsp:val=&quot;00674D34&quot;/&gt;&lt;wsp:rsid wsp:val=&quot;00675341&quot;/&gt;&lt;wsp:rsid wsp:val=&quot;00676F94&quot;/&gt;&lt;wsp:rsid wsp:val=&quot;0068107E&quot;/&gt;&lt;wsp:rsid wsp:val=&quot;006812EE&quot;/&gt;&lt;wsp:rsid wsp:val=&quot;00681CA0&quot;/&gt;&lt;wsp:rsid wsp:val=&quot;0068483D&quot;/&gt;&lt;wsp:rsid wsp:val=&quot;00685297&quot;/&gt;&lt;wsp:rsid wsp:val=&quot;0068766C&quot;/&gt;&lt;wsp:rsid wsp:val=&quot;006901FF&quot;/&gt;&lt;wsp:rsid wsp:val=&quot;00690D75&quot;/&gt;&lt;wsp:rsid wsp:val=&quot;00695564&quot;/&gt;&lt;wsp:rsid wsp:val=&quot;006976E7&quot;/&gt;&lt;wsp:rsid wsp:val=&quot;006A0A88&quot;/&gt;&lt;wsp:rsid wsp:val=&quot;006B137F&quot;/&gt;&lt;wsp:rsid wsp:val=&quot;006B209E&quot;/&gt;&lt;wsp:rsid wsp:val=&quot;006B2874&quot;/&gt;&lt;wsp:rsid wsp:val=&quot;006B42B9&quot;/&gt;&lt;wsp:rsid wsp:val=&quot;006B4CCD&quot;/&gt;&lt;wsp:rsid wsp:val=&quot;006C05CA&quot;/&gt;&lt;wsp:rsid wsp:val=&quot;006C0F6F&quot;/&gt;&lt;wsp:rsid wsp:val=&quot;006C22F4&quot;/&gt;&lt;wsp:rsid wsp:val=&quot;006D1084&quot;/&gt;&lt;wsp:rsid wsp:val=&quot;006D12CD&quot;/&gt;&lt;wsp:rsid wsp:val=&quot;006D20FF&quot;/&gt;&lt;wsp:rsid wsp:val=&quot;006D3937&quot;/&gt;&lt;wsp:rsid wsp:val=&quot;006D4E8F&quot;/&gt;&lt;wsp:rsid wsp:val=&quot;006D594B&quot;/&gt;&lt;wsp:rsid wsp:val=&quot;006D7A3E&quot;/&gt;&lt;wsp:rsid wsp:val=&quot;006E3770&quot;/&gt;&lt;wsp:rsid wsp:val=&quot;006E67DA&quot;/&gt;&lt;wsp:rsid wsp:val=&quot;006F3C3D&quot;/&gt;&lt;wsp:rsid wsp:val=&quot;006F59BC&quot;/&gt;&lt;wsp:rsid wsp:val=&quot;006F6318&quot;/&gt;&lt;wsp:rsid wsp:val=&quot;006F6515&quot;/&gt;&lt;wsp:rsid wsp:val=&quot;006F6813&quot;/&gt;&lt;wsp:rsid wsp:val=&quot;006F7863&quot;/&gt;&lt;wsp:rsid wsp:val=&quot;00700D3B&quot;/&gt;&lt;wsp:rsid wsp:val=&quot;00700DE5&quot;/&gt;&lt;wsp:rsid wsp:val=&quot;0070112C&quot;/&gt;&lt;wsp:rsid wsp:val=&quot;00701ECA&quot;/&gt;&lt;wsp:rsid wsp:val=&quot;00705023&quot;/&gt;&lt;wsp:rsid wsp:val=&quot;007104A8&quot;/&gt;&lt;wsp:rsid wsp:val=&quot;00712846&quot;/&gt;&lt;wsp:rsid wsp:val=&quot;00712C06&quot;/&gt;&lt;wsp:rsid wsp:val=&quot;00712FEF&quot;/&gt;&lt;wsp:rsid wsp:val=&quot;00717D9B&quot;/&gt;&lt;wsp:rsid wsp:val=&quot;007232A8&quot;/&gt;&lt;wsp:rsid wsp:val=&quot;00724D55&quot;/&gt;&lt;wsp:rsid wsp:val=&quot;00724F72&quot;/&gt;&lt;wsp:rsid wsp:val=&quot;00725D5B&quot;/&gt;&lt;wsp:rsid wsp:val=&quot;007261E1&quot;/&gt;&lt;wsp:rsid wsp:val=&quot;0072794D&quot;/&gt;&lt;wsp:rsid wsp:val=&quot;007300B6&quot;/&gt;&lt;wsp:rsid wsp:val=&quot;00731659&quot;/&gt;&lt;wsp:rsid wsp:val=&quot;00731BE5&quot;/&gt;&lt;wsp:rsid wsp:val=&quot;00731E32&quot;/&gt;&lt;wsp:rsid wsp:val=&quot;00731F18&quot;/&gt;&lt;wsp:rsid wsp:val=&quot;007328F2&quot;/&gt;&lt;wsp:rsid wsp:val=&quot;00732DF7&quot;/&gt;&lt;wsp:rsid wsp:val=&quot;00733C68&quot;/&gt;&lt;wsp:rsid wsp:val=&quot;00733F3C&quot;/&gt;&lt;wsp:rsid wsp:val=&quot;007344A3&quot;/&gt;&lt;wsp:rsid wsp:val=&quot;007354D5&quot;/&gt;&lt;wsp:rsid wsp:val=&quot;007369F1&quot;/&gt;&lt;wsp:rsid wsp:val=&quot;00740643&quot;/&gt;&lt;wsp:rsid wsp:val=&quot;00741F6A&quot;/&gt;&lt;wsp:rsid wsp:val=&quot;00742294&quot;/&gt;&lt;wsp:rsid wsp:val=&quot;0074241D&quot;/&gt;&lt;wsp:rsid wsp:val=&quot;0074256A&quot;/&gt;&lt;wsp:rsid wsp:val=&quot;007429FF&quot;/&gt;&lt;wsp:rsid wsp:val=&quot;00742D95&quot;/&gt;&lt;wsp:rsid wsp:val=&quot;00743E80&quot;/&gt;&lt;wsp:rsid wsp:val=&quot;007458B9&quot;/&gt;&lt;wsp:rsid wsp:val=&quot;00746BAD&quot;/&gt;&lt;wsp:rsid wsp:val=&quot;0075025F&quot;/&gt;&lt;wsp:rsid wsp:val=&quot;0075047A&quot;/&gt;&lt;wsp:rsid wsp:val=&quot;00750692&quot;/&gt;&lt;wsp:rsid wsp:val=&quot;00750877&quot;/&gt;&lt;wsp:rsid wsp:val=&quot;007518DF&quot;/&gt;&lt;wsp:rsid wsp:val=&quot;007533F0&quot;/&gt;&lt;wsp:rsid wsp:val=&quot;007543C1&quot;/&gt;&lt;wsp:rsid wsp:val=&quot;007544A2&quot;/&gt;&lt;wsp:rsid wsp:val=&quot;007554CF&quot;/&gt;&lt;wsp:rsid wsp:val=&quot;00756150&quot;/&gt;&lt;wsp:rsid wsp:val=&quot;0075709B&quot;/&gt;&lt;wsp:rsid wsp:val=&quot;00760483&quot;/&gt;&lt;wsp:rsid wsp:val=&quot;00762A5E&quot;/&gt;&lt;wsp:rsid wsp:val=&quot;007654C9&quot;/&gt;&lt;wsp:rsid wsp:val=&quot;00766AB5&quot;/&gt;&lt;wsp:rsid wsp:val=&quot;00766D2F&quot;/&gt;&lt;wsp:rsid wsp:val=&quot;007770F7&quot;/&gt;&lt;wsp:rsid wsp:val=&quot;007776D1&quot;/&gt;&lt;wsp:rsid wsp:val=&quot;0078119E&quot;/&gt;&lt;wsp:rsid wsp:val=&quot;00782601&quot;/&gt;&lt;wsp:rsid wsp:val=&quot;00782C76&quot;/&gt;&lt;wsp:rsid wsp:val=&quot;007833DC&quot;/&gt;&lt;wsp:rsid wsp:val=&quot;00785115&quot;/&gt;&lt;wsp:rsid wsp:val=&quot;007854E3&quot;/&gt;&lt;wsp:rsid wsp:val=&quot;0078618D&quot;/&gt;&lt;wsp:rsid wsp:val=&quot;00790278&quot;/&gt;&lt;wsp:rsid wsp:val=&quot;0079097B&quot;/&gt;&lt;wsp:rsid wsp:val=&quot;00791BCA&quot;/&gt;&lt;wsp:rsid wsp:val=&quot;00791D1C&quot;/&gt;&lt;wsp:rsid wsp:val=&quot;007940E2&quot;/&gt;&lt;wsp:rsid wsp:val=&quot;00794277&quot;/&gt;&lt;wsp:rsid wsp:val=&quot;007A1B23&quot;/&gt;&lt;wsp:rsid wsp:val=&quot;007A28DE&quot;/&gt;&lt;wsp:rsid wsp:val=&quot;007A4753&quot;/&gt;&lt;wsp:rsid wsp:val=&quot;007A54B2&quot;/&gt;&lt;wsp:rsid wsp:val=&quot;007A654D&quot;/&gt;&lt;wsp:rsid wsp:val=&quot;007A67BB&quot;/&gt;&lt;wsp:rsid wsp:val=&quot;007B0A8C&quot;/&gt;&lt;wsp:rsid wsp:val=&quot;007B2AF2&quot;/&gt;&lt;wsp:rsid wsp:val=&quot;007B2B03&quot;/&gt;&lt;wsp:rsid wsp:val=&quot;007B4B68&quot;/&gt;&lt;wsp:rsid wsp:val=&quot;007B512F&quot;/&gt;&lt;wsp:rsid wsp:val=&quot;007B6D2D&quot;/&gt;&lt;wsp:rsid wsp:val=&quot;007C1F19&quot;/&gt;&lt;wsp:rsid wsp:val=&quot;007C22BE&quot;/&gt;&lt;wsp:rsid wsp:val=&quot;007C3E7E&quot;/&gt;&lt;wsp:rsid wsp:val=&quot;007C4325&quot;/&gt;&lt;wsp:rsid wsp:val=&quot;007D1202&quot;/&gt;&lt;wsp:rsid wsp:val=&quot;007D1A48&quot;/&gt;&lt;wsp:rsid wsp:val=&quot;007D3A6D&quot;/&gt;&lt;wsp:rsid wsp:val=&quot;007D5425&quot;/&gt;&lt;wsp:rsid wsp:val=&quot;007D5DA8&quot;/&gt;&lt;wsp:rsid wsp:val=&quot;007D5DE1&quot;/&gt;&lt;wsp:rsid wsp:val=&quot;007D70D2&quot;/&gt;&lt;wsp:rsid wsp:val=&quot;007E20DF&quot;/&gt;&lt;wsp:rsid wsp:val=&quot;007E3300&quot;/&gt;&lt;wsp:rsid wsp:val=&quot;007E3AAC&quot;/&gt;&lt;wsp:rsid wsp:val=&quot;007E4633&quot;/&gt;&lt;wsp:rsid wsp:val=&quot;007E48E5&quot;/&gt;&lt;wsp:rsid wsp:val=&quot;007E6952&quot;/&gt;&lt;wsp:rsid wsp:val=&quot;007F187A&quot;/&gt;&lt;wsp:rsid wsp:val=&quot;007F2733&quot;/&gt;&lt;wsp:rsid wsp:val=&quot;007F291A&quot;/&gt;&lt;wsp:rsid wsp:val=&quot;007F4609&quot;/&gt;&lt;wsp:rsid wsp:val=&quot;007F5362&quot;/&gt;&lt;wsp:rsid wsp:val=&quot;007F5E4E&quot;/&gt;&lt;wsp:rsid wsp:val=&quot;007F6062&quot;/&gt;&lt;wsp:rsid wsp:val=&quot;007F6156&quot;/&gt;&lt;wsp:rsid wsp:val=&quot;007F67F9&quot;/&gt;&lt;wsp:rsid wsp:val=&quot;007F78C3&quot;/&gt;&lt;wsp:rsid wsp:val=&quot;0080179A&quot;/&gt;&lt;wsp:rsid wsp:val=&quot;0080436E&quot;/&gt;&lt;wsp:rsid wsp:val=&quot;00805943&quot;/&gt;&lt;wsp:rsid wsp:val=&quot;0080645E&quot;/&gt;&lt;wsp:rsid wsp:val=&quot;008065EC&quot;/&gt;&lt;wsp:rsid wsp:val=&quot;008076FE&quot;/&gt;&lt;wsp:rsid wsp:val=&quot;00807E25&quot;/&gt;&lt;wsp:rsid wsp:val=&quot;00813241&quot;/&gt;&lt;wsp:rsid wsp:val=&quot;00813EA8&quot;/&gt;&lt;wsp:rsid wsp:val=&quot;0081411B&quot;/&gt;&lt;wsp:rsid wsp:val=&quot;00817E7D&quot;/&gt;&lt;wsp:rsid wsp:val=&quot;00817FB4&quot;/&gt;&lt;wsp:rsid wsp:val=&quot;008203A3&quot;/&gt;&lt;wsp:rsid wsp:val=&quot;00820435&quot;/&gt;&lt;wsp:rsid wsp:val=&quot;00822198&quot;/&gt;&lt;wsp:rsid wsp:val=&quot;00822995&quot;/&gt;&lt;wsp:rsid wsp:val=&quot;00826146&quot;/&gt;&lt;wsp:rsid wsp:val=&quot;00826D56&quot;/&gt;&lt;wsp:rsid wsp:val=&quot;00832B5F&quot;/&gt;&lt;wsp:rsid wsp:val=&quot;008363C6&quot;/&gt;&lt;wsp:rsid wsp:val=&quot;008439A7&quot;/&gt;&lt;wsp:rsid wsp:val=&quot;00843FAC&quot;/&gt;&lt;wsp:rsid wsp:val=&quot;0084529F&quot;/&gt;&lt;wsp:rsid wsp:val=&quot;00845448&quot;/&gt;&lt;wsp:rsid wsp:val=&quot;008455CF&quot;/&gt;&lt;wsp:rsid wsp:val=&quot;00845A40&quot;/&gt;&lt;wsp:rsid wsp:val=&quot;00853593&quot;/&gt;&lt;wsp:rsid wsp:val=&quot;0085531B&quot;/&gt;&lt;wsp:rsid wsp:val=&quot;00857086&quot;/&gt;&lt;wsp:rsid wsp:val=&quot;00863FFE&quot;/&gt;&lt;wsp:rsid wsp:val=&quot;008641DE&quot;/&gt;&lt;wsp:rsid wsp:val=&quot;0086422D&quot;/&gt;&lt;wsp:rsid wsp:val=&quot;00864466&quot;/&gt;&lt;wsp:rsid wsp:val=&quot;00865014&quot;/&gt;&lt;wsp:rsid wsp:val=&quot;008652D9&quot;/&gt;&lt;wsp:rsid wsp:val=&quot;00865BE0&quot;/&gt;&lt;wsp:rsid wsp:val=&quot;00866F8C&quot;/&gt;&lt;wsp:rsid wsp:val=&quot;008671B6&quot;/&gt;&lt;wsp:rsid wsp:val=&quot;008678AB&quot;/&gt;&lt;wsp:rsid wsp:val=&quot;0087168F&quot;/&gt;&lt;wsp:rsid wsp:val=&quot;008729BD&quot;/&gt;&lt;wsp:rsid wsp:val=&quot;0087339C&quot;/&gt;&lt;wsp:rsid wsp:val=&quot;00873525&quot;/&gt;&lt;wsp:rsid wsp:val=&quot;00874D35&quot;/&gt;&lt;wsp:rsid wsp:val=&quot;0087513E&quot;/&gt;&lt;wsp:rsid wsp:val=&quot;00876FDB&quot;/&gt;&lt;wsp:rsid wsp:val=&quot;0088091B&quot;/&gt;&lt;wsp:rsid wsp:val=&quot;0088136E&quot;/&gt;&lt;wsp:rsid wsp:val=&quot;00881DA9&quot;/&gt;&lt;wsp:rsid wsp:val=&quot;00886B80&quot;/&gt;&lt;wsp:rsid wsp:val=&quot;0088749F&quot;/&gt;&lt;wsp:rsid wsp:val=&quot;00891505&quot;/&gt;&lt;wsp:rsid wsp:val=&quot;00891EE9&quot;/&gt;&lt;wsp:rsid wsp:val=&quot;00892440&quot;/&gt;&lt;wsp:rsid wsp:val=&quot;00892F61&quot;/&gt;&lt;wsp:rsid wsp:val=&quot;00893D47&quot;/&gt;&lt;wsp:rsid wsp:val=&quot;00893F79&quot;/&gt;&lt;wsp:rsid wsp:val=&quot;00894DF5&quot;/&gt;&lt;wsp:rsid wsp:val=&quot;00895D29&quot;/&gt;&lt;wsp:rsid wsp:val=&quot;0089771B&quot;/&gt;&lt;wsp:rsid wsp:val=&quot;00897E39&quot;/&gt;&lt;wsp:rsid wsp:val=&quot;008A05C2&quot;/&gt;&lt;wsp:rsid wsp:val=&quot;008A1957&quot;/&gt;&lt;wsp:rsid wsp:val=&quot;008A19EA&quot;/&gt;&lt;wsp:rsid wsp:val=&quot;008A449D&quot;/&gt;&lt;wsp:rsid wsp:val=&quot;008A5A0F&quot;/&gt;&lt;wsp:rsid wsp:val=&quot;008A7734&quot;/&gt;&lt;wsp:rsid wsp:val=&quot;008A79C5&quot;/&gt;&lt;wsp:rsid wsp:val=&quot;008A7CD4&quot;/&gt;&lt;wsp:rsid wsp:val=&quot;008B0404&quot;/&gt;&lt;wsp:rsid wsp:val=&quot;008B0798&quot;/&gt;&lt;wsp:rsid wsp:val=&quot;008B39ED&quot;/&gt;&lt;wsp:rsid wsp:val=&quot;008B4788&quot;/&gt;&lt;wsp:rsid wsp:val=&quot;008B56B7&quot;/&gt;&lt;wsp:rsid wsp:val=&quot;008B5B8D&quot;/&gt;&lt;wsp:rsid wsp:val=&quot;008C1897&quot;/&gt;&lt;wsp:rsid wsp:val=&quot;008C19FA&quot;/&gt;&lt;wsp:rsid wsp:val=&quot;008C3295&quot;/&gt;&lt;wsp:rsid wsp:val=&quot;008C3B60&quot;/&gt;&lt;wsp:rsid wsp:val=&quot;008C57BA&quot;/&gt;&lt;wsp:rsid wsp:val=&quot;008C5B60&quot;/&gt;&lt;wsp:rsid wsp:val=&quot;008C6474&quot;/&gt;&lt;wsp:rsid wsp:val=&quot;008C78E2&quot;/&gt;&lt;wsp:rsid wsp:val=&quot;008D00C0&quot;/&gt;&lt;wsp:rsid wsp:val=&quot;008D171F&quot;/&gt;&lt;wsp:rsid wsp:val=&quot;008D1B98&quot;/&gt;&lt;wsp:rsid wsp:val=&quot;008D3863&quot;/&gt;&lt;wsp:rsid wsp:val=&quot;008D3B4B&quot;/&gt;&lt;wsp:rsid wsp:val=&quot;008D3DA8&quot;/&gt;&lt;wsp:rsid wsp:val=&quot;008D7A7F&quot;/&gt;&lt;wsp:rsid wsp:val=&quot;008E27E4&quot;/&gt;&lt;wsp:rsid wsp:val=&quot;008E3460&quot;/&gt;&lt;wsp:rsid wsp:val=&quot;008E470A&quot;/&gt;&lt;wsp:rsid wsp:val=&quot;008E4A59&quot;/&gt;&lt;wsp:rsid wsp:val=&quot;008E60EA&quot;/&gt;&lt;wsp:rsid wsp:val=&quot;008E60F8&quot;/&gt;&lt;wsp:rsid wsp:val=&quot;008E671B&quot;/&gt;&lt;wsp:rsid wsp:val=&quot;008E6A7F&quot;/&gt;&lt;wsp:rsid wsp:val=&quot;008E6CE4&quot;/&gt;&lt;wsp:rsid wsp:val=&quot;008E7B9D&quot;/&gt;&lt;wsp:rsid wsp:val=&quot;008E7D7E&quot;/&gt;&lt;wsp:rsid wsp:val=&quot;008F11A4&quot;/&gt;&lt;wsp:rsid wsp:val=&quot;008F1641&quot;/&gt;&lt;wsp:rsid wsp:val=&quot;008F1D11&quot;/&gt;&lt;wsp:rsid wsp:val=&quot;008F26AE&quot;/&gt;&lt;wsp:rsid wsp:val=&quot;008F2ADC&quot;/&gt;&lt;wsp:rsid wsp:val=&quot;008F48F2&quot;/&gt;&lt;wsp:rsid wsp:val=&quot;008F5363&quot;/&gt;&lt;wsp:rsid wsp:val=&quot;008F5BF0&quot;/&gt;&lt;wsp:rsid wsp:val=&quot;008F76C4&quot;/&gt;&lt;wsp:rsid wsp:val=&quot;00900543&quot;/&gt;&lt;wsp:rsid wsp:val=&quot;00901417&quot;/&gt;&lt;wsp:rsid wsp:val=&quot;00901658&quot;/&gt;&lt;wsp:rsid wsp:val=&quot;009017B9&quot;/&gt;&lt;wsp:rsid wsp:val=&quot;0090307C&quot;/&gt;&lt;wsp:rsid wsp:val=&quot;00904C26&quot;/&gt;&lt;wsp:rsid wsp:val=&quot;009051CB&quot;/&gt;&lt;wsp:rsid wsp:val=&quot;00907F83&quot;/&gt;&lt;wsp:rsid wsp:val=&quot;00911467&quot;/&gt;&lt;wsp:rsid wsp:val=&quot;00913355&quot;/&gt;&lt;wsp:rsid wsp:val=&quot;00915844&quot;/&gt;&lt;wsp:rsid wsp:val=&quot;00915F1D&quot;/&gt;&lt;wsp:rsid wsp:val=&quot;00916926&quot;/&gt;&lt;wsp:rsid wsp:val=&quot;00920430&quot;/&gt;&lt;wsp:rsid wsp:val=&quot;00921FE8&quot;/&gt;&lt;wsp:rsid wsp:val=&quot;00923194&quot;/&gt;&lt;wsp:rsid wsp:val=&quot;00923C29&quot;/&gt;&lt;wsp:rsid wsp:val=&quot;00923EE6&quot;/&gt;&lt;wsp:rsid wsp:val=&quot;00926ADC&quot;/&gt;&lt;wsp:rsid wsp:val=&quot;00927270&quot;/&gt;&lt;wsp:rsid wsp:val=&quot;0093038E&quot;/&gt;&lt;wsp:rsid wsp:val=&quot;009304ED&quot;/&gt;&lt;wsp:rsid wsp:val=&quot;009326F4&quot;/&gt;&lt;wsp:rsid wsp:val=&quot;00932B7E&quot;/&gt;&lt;wsp:rsid wsp:val=&quot;0093350A&quot;/&gt;&lt;wsp:rsid wsp:val=&quot;00935241&quot;/&gt;&lt;wsp:rsid wsp:val=&quot;00937E7F&quot;/&gt;&lt;wsp:rsid wsp:val=&quot;009426CA&quot;/&gt;&lt;wsp:rsid wsp:val=&quot;009436DB&quot;/&gt;&lt;wsp:rsid wsp:val=&quot;00944B2C&quot;/&gt;&lt;wsp:rsid wsp:val=&quot;00944BB1&quot;/&gt;&lt;wsp:rsid wsp:val=&quot;009467E0&quot;/&gt;&lt;wsp:rsid wsp:val=&quot;00946B2F&quot;/&gt;&lt;wsp:rsid wsp:val=&quot;00947FA3&quot;/&gt;&lt;wsp:rsid wsp:val=&quot;0095157D&quot;/&gt;&lt;wsp:rsid wsp:val=&quot;009529F2&quot;/&gt;&lt;wsp:rsid wsp:val=&quot;00954C4B&quot;/&gt;&lt;wsp:rsid wsp:val=&quot;00955FA6&quot;/&gt;&lt;wsp:rsid wsp:val=&quot;00956578&quot;/&gt;&lt;wsp:rsid wsp:val=&quot;00956EBC&quot;/&gt;&lt;wsp:rsid wsp:val=&quot;00960990&quot;/&gt;&lt;wsp:rsid wsp:val=&quot;00961B99&quot;/&gt;&lt;wsp:rsid wsp:val=&quot;009624AB&quot;/&gt;&lt;wsp:rsid wsp:val=&quot;00962CE0&quot;/&gt;&lt;wsp:rsid wsp:val=&quot;0096352D&quot;/&gt;&lt;wsp:rsid wsp:val=&quot;00964F06&quot;/&gt;&lt;wsp:rsid wsp:val=&quot;00966606&quot;/&gt;&lt;wsp:rsid wsp:val=&quot;00970ED6&quot;/&gt;&lt;wsp:rsid wsp:val=&quot;00971B9C&quot;/&gt;&lt;wsp:rsid wsp:val=&quot;009759A4&quot;/&gt;&lt;wsp:rsid wsp:val=&quot;00977B8C&quot;/&gt;&lt;wsp:rsid wsp:val=&quot;0098108E&quot;/&gt;&lt;wsp:rsid wsp:val=&quot;009837F8&quot;/&gt;&lt;wsp:rsid wsp:val=&quot;00986B9D&quot;/&gt;&lt;wsp:rsid wsp:val=&quot;0098743E&quot;/&gt;&lt;wsp:rsid wsp:val=&quot;00991868&quot;/&gt;&lt;wsp:rsid wsp:val=&quot;00991E21&quot;/&gt;&lt;wsp:rsid wsp:val=&quot;00991FBF&quot;/&gt;&lt;wsp:rsid wsp:val=&quot;00991FDA&quot;/&gt;&lt;wsp:rsid wsp:val=&quot;009930B7&quot;/&gt;&lt;wsp:rsid wsp:val=&quot;00993DFD&quot;/&gt;&lt;wsp:rsid wsp:val=&quot;0099493B&quot;/&gt;&lt;wsp:rsid wsp:val=&quot;00995597&quot;/&gt;&lt;wsp:rsid wsp:val=&quot;009956E0&quot;/&gt;&lt;wsp:rsid wsp:val=&quot;00995995&quot;/&gt;&lt;wsp:rsid wsp:val=&quot;00996DE4&quot;/&gt;&lt;wsp:rsid wsp:val=&quot;00997F5B&quot;/&gt;&lt;wsp:rsid wsp:val=&quot;009A42CC&quot;/&gt;&lt;wsp:rsid wsp:val=&quot;009A563A&quot;/&gt;&lt;wsp:rsid wsp:val=&quot;009B01A0&quot;/&gt;&lt;wsp:rsid wsp:val=&quot;009B152F&quot;/&gt;&lt;wsp:rsid wsp:val=&quot;009B4C57&quot;/&gt;&lt;wsp:rsid wsp:val=&quot;009B4F29&quot;/&gt;&lt;wsp:rsid wsp:val=&quot;009B5895&quot;/&gt;&lt;wsp:rsid wsp:val=&quot;009C3FD8&quot;/&gt;&lt;wsp:rsid wsp:val=&quot;009C4DA4&quot;/&gt;&lt;wsp:rsid wsp:val=&quot;009C69E3&quot;/&gt;&lt;wsp:rsid wsp:val=&quot;009C6C1C&quot;/&gt;&lt;wsp:rsid wsp:val=&quot;009D2A44&quot;/&gt;&lt;wsp:rsid wsp:val=&quot;009D3A8D&quot;/&gt;&lt;wsp:rsid wsp:val=&quot;009D5116&quot;/&gt;&lt;wsp:rsid wsp:val=&quot;009D59F9&quot;/&gt;&lt;wsp:rsid wsp:val=&quot;009D6E61&quot;/&gt;&lt;wsp:rsid wsp:val=&quot;009E19E9&quot;/&gt;&lt;wsp:rsid wsp:val=&quot;009E26E6&quot;/&gt;&lt;wsp:rsid wsp:val=&quot;009E4058&quot;/&gt;&lt;wsp:rsid wsp:val=&quot;009E4605&quot;/&gt;&lt;wsp:rsid wsp:val=&quot;009E470E&quot;/&gt;&lt;wsp:rsid wsp:val=&quot;009F2C45&quot;/&gt;&lt;wsp:rsid wsp:val=&quot;009F31C8&quot;/&gt;&lt;wsp:rsid wsp:val=&quot;00A00FA6&quot;/&gt;&lt;wsp:rsid wsp:val=&quot;00A014F1&quot;/&gt;&lt;wsp:rsid wsp:val=&quot;00A02375&quot;/&gt;&lt;wsp:rsid wsp:val=&quot;00A0242A&quot;/&gt;&lt;wsp:rsid wsp:val=&quot;00A04783&quot;/&gt;&lt;wsp:rsid wsp:val=&quot;00A052BB&quot;/&gt;&lt;wsp:rsid wsp:val=&quot;00A069CD&quot;/&gt;&lt;wsp:rsid wsp:val=&quot;00A06DC2&quot;/&gt;&lt;wsp:rsid wsp:val=&quot;00A06FEA&quot;/&gt;&lt;wsp:rsid wsp:val=&quot;00A119BC&quot;/&gt;&lt;wsp:rsid wsp:val=&quot;00A12849&quot;/&gt;&lt;wsp:rsid wsp:val=&quot;00A1578B&quot;/&gt;&lt;wsp:rsid wsp:val=&quot;00A158FA&quot;/&gt;&lt;wsp:rsid wsp:val=&quot;00A15A31&quot;/&gt;&lt;wsp:rsid wsp:val=&quot;00A1670B&quot;/&gt;&lt;wsp:rsid wsp:val=&quot;00A16E07&quot;/&gt;&lt;wsp:rsid wsp:val=&quot;00A20046&quot;/&gt;&lt;wsp:rsid wsp:val=&quot;00A208A7&quot;/&gt;&lt;wsp:rsid wsp:val=&quot;00A247CA&quot;/&gt;&lt;wsp:rsid wsp:val=&quot;00A24DA3&quot;/&gt;&lt;wsp:rsid wsp:val=&quot;00A25BAF&quot;/&gt;&lt;wsp:rsid wsp:val=&quot;00A300F9&quot;/&gt;&lt;wsp:rsid wsp:val=&quot;00A309EA&quot;/&gt;&lt;wsp:rsid wsp:val=&quot;00A31BE5&quot;/&gt;&lt;wsp:rsid wsp:val=&quot;00A34D3D&quot;/&gt;&lt;wsp:rsid wsp:val=&quot;00A412D8&quot;/&gt;&lt;wsp:rsid wsp:val=&quot;00A4181C&quot;/&gt;&lt;wsp:rsid wsp:val=&quot;00A424D7&quot;/&gt;&lt;wsp:rsid wsp:val=&quot;00A440BD&quot;/&gt;&lt;wsp:rsid wsp:val=&quot;00A4562F&quot;/&gt;&lt;wsp:rsid wsp:val=&quot;00A45701&quot;/&gt;&lt;wsp:rsid wsp:val=&quot;00A46354&quot;/&gt;&lt;wsp:rsid wsp:val=&quot;00A47B21&quot;/&gt;&lt;wsp:rsid wsp:val=&quot;00A50152&quot;/&gt;&lt;wsp:rsid wsp:val=&quot;00A50306&quot;/&gt;&lt;wsp:rsid wsp:val=&quot;00A50DAC&quot;/&gt;&lt;wsp:rsid wsp:val=&quot;00A51977&quot;/&gt;&lt;wsp:rsid wsp:val=&quot;00A51BCB&quot;/&gt;&lt;wsp:rsid wsp:val=&quot;00A51E2D&quot;/&gt;&lt;wsp:rsid wsp:val=&quot;00A56A92&quot;/&gt;&lt;wsp:rsid wsp:val=&quot;00A56DF1&quot;/&gt;&lt;wsp:rsid wsp:val=&quot;00A60E91&quot;/&gt;&lt;wsp:rsid wsp:val=&quot;00A619AD&quot;/&gt;&lt;wsp:rsid wsp:val=&quot;00A63E02&quot;/&gt;&lt;wsp:rsid wsp:val=&quot;00A641AC&quot;/&gt;&lt;wsp:rsid wsp:val=&quot;00A648B8&quot;/&gt;&lt;wsp:rsid wsp:val=&quot;00A652E2&quot;/&gt;&lt;wsp:rsid wsp:val=&quot;00A6595C&quot;/&gt;&lt;wsp:rsid wsp:val=&quot;00A65DAE&quot;/&gt;&lt;wsp:rsid wsp:val=&quot;00A65FAC&quot;/&gt;&lt;wsp:rsid wsp:val=&quot;00A67EB5&quot;/&gt;&lt;wsp:rsid wsp:val=&quot;00A7096E&quot;/&gt;&lt;wsp:rsid wsp:val=&quot;00A71EC5&quot;/&gt;&lt;wsp:rsid wsp:val=&quot;00A723A4&quot;/&gt;&lt;wsp:rsid wsp:val=&quot;00A7429D&quot;/&gt;&lt;wsp:rsid wsp:val=&quot;00A746CC&quot;/&gt;&lt;wsp:rsid wsp:val=&quot;00A7704C&quot;/&gt;&lt;wsp:rsid wsp:val=&quot;00A779B2&quot;/&gt;&lt;wsp:rsid wsp:val=&quot;00A8373D&quot;/&gt;&lt;wsp:rsid wsp:val=&quot;00A84920&quot;/&gt;&lt;wsp:rsid wsp:val=&quot;00A85002&quot;/&gt;&lt;wsp:rsid wsp:val=&quot;00A90D60&quot;/&gt;&lt;wsp:rsid wsp:val=&quot;00A92208&quot;/&gt;&lt;wsp:rsid wsp:val=&quot;00A922EB&quot;/&gt;&lt;wsp:rsid wsp:val=&quot;00A93235&quot;/&gt;&lt;wsp:rsid wsp:val=&quot;00A95426&quot;/&gt;&lt;wsp:rsid wsp:val=&quot;00A95C93&quot;/&gt;&lt;wsp:rsid wsp:val=&quot;00A961C1&quot;/&gt;&lt;wsp:rsid wsp:val=&quot;00A97296&quot;/&gt;&lt;wsp:rsid wsp:val=&quot;00A975CB&quot;/&gt;&lt;wsp:rsid wsp:val=&quot;00A9787A&quot;/&gt;&lt;wsp:rsid wsp:val=&quot;00A97ABC&quot;/&gt;&lt;wsp:rsid wsp:val=&quot;00A97ECC&quot;/&gt;&lt;wsp:rsid wsp:val=&quot;00AA36DE&quot;/&gt;&lt;wsp:rsid wsp:val=&quot;00AA43A8&quot;/&gt;&lt;wsp:rsid wsp:val=&quot;00AA4B69&quot;/&gt;&lt;wsp:rsid wsp:val=&quot;00AA5211&quot;/&gt;&lt;wsp:rsid wsp:val=&quot;00AB1D80&quot;/&gt;&lt;wsp:rsid wsp:val=&quot;00AB30D7&quot;/&gt;&lt;wsp:rsid wsp:val=&quot;00AB3BBD&quot;/&gt;&lt;wsp:rsid wsp:val=&quot;00AB3FFA&quot;/&gt;&lt;wsp:rsid wsp:val=&quot;00AB5917&quot;/&gt;&lt;wsp:rsid wsp:val=&quot;00AB5F6C&quot;/&gt;&lt;wsp:rsid wsp:val=&quot;00AB61A7&quot;/&gt;&lt;wsp:rsid wsp:val=&quot;00AB7694&quot;/&gt;&lt;wsp:rsid wsp:val=&quot;00AC0C67&quot;/&gt;&lt;wsp:rsid wsp:val=&quot;00AC0F47&quot;/&gt;&lt;wsp:rsid wsp:val=&quot;00AC1EF9&quot;/&gt;&lt;wsp:rsid wsp:val=&quot;00AC2D6C&quot;/&gt;&lt;wsp:rsid wsp:val=&quot;00AC3EBA&quot;/&gt;&lt;wsp:rsid wsp:val=&quot;00AC5A7B&quot;/&gt;&lt;wsp:rsid wsp:val=&quot;00AC7108&quot;/&gt;&lt;wsp:rsid wsp:val=&quot;00AD4AF0&quot;/&gt;&lt;wsp:rsid wsp:val=&quot;00AD7C7E&quot;/&gt;&lt;wsp:rsid wsp:val=&quot;00AE0180&quot;/&gt;&lt;wsp:rsid wsp:val=&quot;00AE090C&quot;/&gt;&lt;wsp:rsid wsp:val=&quot;00AE1052&quot;/&gt;&lt;wsp:rsid wsp:val=&quot;00AE19BA&quot;/&gt;&lt;wsp:rsid wsp:val=&quot;00AE1EED&quot;/&gt;&lt;wsp:rsid wsp:val=&quot;00AE2F57&quot;/&gt;&lt;wsp:rsid wsp:val=&quot;00AE2FF9&quot;/&gt;&lt;wsp:rsid wsp:val=&quot;00AE3C5F&quot;/&gt;&lt;wsp:rsid wsp:val=&quot;00AE600E&quot;/&gt;&lt;wsp:rsid wsp:val=&quot;00AE6124&quot;/&gt;&lt;wsp:rsid wsp:val=&quot;00AF1199&quot;/&gt;&lt;wsp:rsid wsp:val=&quot;00AF1E0E&quot;/&gt;&lt;wsp:rsid wsp:val=&quot;00AF3E0C&quot;/&gt;&lt;wsp:rsid wsp:val=&quot;00AF3E57&quot;/&gt;&lt;wsp:rsid wsp:val=&quot;00AF5876&quot;/&gt;&lt;wsp:rsid wsp:val=&quot;00AF787B&quot;/&gt;&lt;wsp:rsid wsp:val=&quot;00B01868&quot;/&gt;&lt;wsp:rsid wsp:val=&quot;00B0411F&quot;/&gt;&lt;wsp:rsid wsp:val=&quot;00B05AC3&quot;/&gt;&lt;wsp:rsid wsp:val=&quot;00B07BE0&quot;/&gt;&lt;wsp:rsid wsp:val=&quot;00B11134&quot;/&gt;&lt;wsp:rsid wsp:val=&quot;00B11B6E&quot;/&gt;&lt;wsp:rsid wsp:val=&quot;00B122C2&quot;/&gt;&lt;wsp:rsid wsp:val=&quot;00B1546E&quot;/&gt;&lt;wsp:rsid wsp:val=&quot;00B17615&quot;/&gt;&lt;wsp:rsid wsp:val=&quot;00B20472&quot;/&gt;&lt;wsp:rsid wsp:val=&quot;00B22C39&quot;/&gt;&lt;wsp:rsid wsp:val=&quot;00B232FC&quot;/&gt;&lt;wsp:rsid wsp:val=&quot;00B24BD8&quot;/&gt;&lt;wsp:rsid wsp:val=&quot;00B25B7A&quot;/&gt;&lt;wsp:rsid wsp:val=&quot;00B27968&quot;/&gt;&lt;wsp:rsid wsp:val=&quot;00B30B09&quot;/&gt;&lt;wsp:rsid wsp:val=&quot;00B332A3&quot;/&gt;&lt;wsp:rsid wsp:val=&quot;00B33842&quot;/&gt;&lt;wsp:rsid wsp:val=&quot;00B340B4&quot;/&gt;&lt;wsp:rsid wsp:val=&quot;00B34C25&quot;/&gt;&lt;wsp:rsid wsp:val=&quot;00B41B40&quot;/&gt;&lt;wsp:rsid wsp:val=&quot;00B42005&quot;/&gt;&lt;wsp:rsid wsp:val=&quot;00B4221D&quot;/&gt;&lt;wsp:rsid wsp:val=&quot;00B42573&quot;/&gt;&lt;wsp:rsid wsp:val=&quot;00B42C63&quot;/&gt;&lt;wsp:rsid wsp:val=&quot;00B4652E&quot;/&gt;&lt;wsp:rsid wsp:val=&quot;00B46EF4&quot;/&gt;&lt;wsp:rsid wsp:val=&quot;00B46FB9&quot;/&gt;&lt;wsp:rsid wsp:val=&quot;00B50603&quot;/&gt;&lt;wsp:rsid wsp:val=&quot;00B51D14&quot;/&gt;&lt;wsp:rsid wsp:val=&quot;00B53076&quot;/&gt;&lt;wsp:rsid wsp:val=&quot;00B53F6F&quot;/&gt;&lt;wsp:rsid wsp:val=&quot;00B56801&quot;/&gt;&lt;wsp:rsid wsp:val=&quot;00B568F2&quot;/&gt;&lt;wsp:rsid wsp:val=&quot;00B6110E&quot;/&gt;&lt;wsp:rsid wsp:val=&quot;00B65A66&quot;/&gt;&lt;wsp:rsid wsp:val=&quot;00B6758A&quot;/&gt;&lt;wsp:rsid wsp:val=&quot;00B67A35&quot;/&gt;&lt;wsp:rsid wsp:val=&quot;00B72C0B&quot;/&gt;&lt;wsp:rsid wsp:val=&quot;00B72D39&quot;/&gt;&lt;wsp:rsid wsp:val=&quot;00B734FB&quot;/&gt;&lt;wsp:rsid wsp:val=&quot;00B74140&quot;/&gt;&lt;wsp:rsid wsp:val=&quot;00B75E16&quot;/&gt;&lt;wsp:rsid wsp:val=&quot;00B76D4E&quot;/&gt;&lt;wsp:rsid wsp:val=&quot;00B77016&quot;/&gt;&lt;wsp:rsid wsp:val=&quot;00B77502&quot;/&gt;&lt;wsp:rsid wsp:val=&quot;00B80785&quot;/&gt;&lt;wsp:rsid wsp:val=&quot;00B80A59&quot;/&gt;&lt;wsp:rsid wsp:val=&quot;00B80C47&quot;/&gt;&lt;wsp:rsid wsp:val=&quot;00B8168E&quot;/&gt;&lt;wsp:rsid wsp:val=&quot;00B81AAD&quot;/&gt;&lt;wsp:rsid wsp:val=&quot;00B825A5&quot;/&gt;&lt;wsp:rsid wsp:val=&quot;00B84988&quot;/&gt;&lt;wsp:rsid wsp:val=&quot;00B857BE&quot;/&gt;&lt;wsp:rsid wsp:val=&quot;00B8584C&quot;/&gt;&lt;wsp:rsid wsp:val=&quot;00B8669E&quot;/&gt;&lt;wsp:rsid wsp:val=&quot;00B86E2B&quot;/&gt;&lt;wsp:rsid wsp:val=&quot;00B8799F&quot;/&gt;&lt;wsp:rsid wsp:val=&quot;00B90834&quot;/&gt;&lt;wsp:rsid wsp:val=&quot;00B92845&quot;/&gt;&lt;wsp:rsid wsp:val=&quot;00B93A11&quot;/&gt;&lt;wsp:rsid wsp:val=&quot;00B946C4&quot;/&gt;&lt;wsp:rsid wsp:val=&quot;00B9607C&quot;/&gt;&lt;wsp:rsid wsp:val=&quot;00B961BC&quot;/&gt;&lt;wsp:rsid wsp:val=&quot;00B979D9&quot;/&gt;&lt;wsp:rsid wsp:val=&quot;00BA2CFF&quot;/&gt;&lt;wsp:rsid wsp:val=&quot;00BA5272&quot;/&gt;&lt;wsp:rsid wsp:val=&quot;00BA663C&quot;/&gt;&lt;wsp:rsid wsp:val=&quot;00BB18FC&quot;/&gt;&lt;wsp:rsid wsp:val=&quot;00BB327B&quot;/&gt;&lt;wsp:rsid wsp:val=&quot;00BB3286&quot;/&gt;&lt;wsp:rsid wsp:val=&quot;00BB45AF&quot;/&gt;&lt;wsp:rsid wsp:val=&quot;00BB485C&quot;/&gt;&lt;wsp:rsid wsp:val=&quot;00BB5421&quot;/&gt;&lt;wsp:rsid wsp:val=&quot;00BB5695&quot;/&gt;&lt;wsp:rsid wsp:val=&quot;00BB67C8&quot;/&gt;&lt;wsp:rsid wsp:val=&quot;00BB6C22&quot;/&gt;&lt;wsp:rsid wsp:val=&quot;00BC0314&quot;/&gt;&lt;wsp:rsid wsp:val=&quot;00BC031A&quot;/&gt;&lt;wsp:rsid wsp:val=&quot;00BC3956&quot;/&gt;&lt;wsp:rsid wsp:val=&quot;00BC3B2E&quot;/&gt;&lt;wsp:rsid wsp:val=&quot;00BC3FFB&quot;/&gt;&lt;wsp:rsid wsp:val=&quot;00BC4017&quot;/&gt;&lt;wsp:rsid wsp:val=&quot;00BC4533&quot;/&gt;&lt;wsp:rsid wsp:val=&quot;00BC62A8&quot;/&gt;&lt;wsp:rsid wsp:val=&quot;00BD36E3&quot;/&gt;&lt;wsp:rsid wsp:val=&quot;00BD3CBA&quot;/&gt;&lt;wsp:rsid wsp:val=&quot;00BD4392&quot;/&gt;&lt;wsp:rsid wsp:val=&quot;00BD4C02&quot;/&gt;&lt;wsp:rsid wsp:val=&quot;00BD5F57&quot;/&gt;&lt;wsp:rsid wsp:val=&quot;00BD7022&quot;/&gt;&lt;wsp:rsid wsp:val=&quot;00BD73E3&quot;/&gt;&lt;wsp:rsid wsp:val=&quot;00BE1FDA&quot;/&gt;&lt;wsp:rsid wsp:val=&quot;00BE3B7B&quot;/&gt;&lt;wsp:rsid wsp:val=&quot;00BE3E35&quot;/&gt;&lt;wsp:rsid wsp:val=&quot;00BE445B&quot;/&gt;&lt;wsp:rsid wsp:val=&quot;00BE4967&quot;/&gt;&lt;wsp:rsid wsp:val=&quot;00BE4A8B&quot;/&gt;&lt;wsp:rsid wsp:val=&quot;00BE54A7&quot;/&gt;&lt;wsp:rsid wsp:val=&quot;00BE6D7C&quot;/&gt;&lt;wsp:rsid wsp:val=&quot;00BE6EFF&quot;/&gt;&lt;wsp:rsid wsp:val=&quot;00BE7FBF&quot;/&gt;&lt;wsp:rsid wsp:val=&quot;00BF27F7&quot;/&gt;&lt;wsp:rsid wsp:val=&quot;00BF282D&quot;/&gt;&lt;wsp:rsid wsp:val=&quot;00BF500A&quot;/&gt;&lt;wsp:rsid wsp:val=&quot;00BF59EB&quot;/&gt;&lt;wsp:rsid wsp:val=&quot;00BF60DC&quot;/&gt;&lt;wsp:rsid wsp:val=&quot;00C02F4E&quot;/&gt;&lt;wsp:rsid wsp:val=&quot;00C03D74&quot;/&gt;&lt;wsp:rsid wsp:val=&quot;00C04AEA&quot;/&gt;&lt;wsp:rsid wsp:val=&quot;00C06602&quot;/&gt;&lt;wsp:rsid wsp:val=&quot;00C06DA4&quot;/&gt;&lt;wsp:rsid wsp:val=&quot;00C07CD9&quot;/&gt;&lt;wsp:rsid wsp:val=&quot;00C11241&quot;/&gt;&lt;wsp:rsid wsp:val=&quot;00C116AA&quot;/&gt;&lt;wsp:rsid wsp:val=&quot;00C14A6A&quot;/&gt;&lt;wsp:rsid wsp:val=&quot;00C16FFB&quot;/&gt;&lt;wsp:rsid wsp:val=&quot;00C17858&quot;/&gt;&lt;wsp:rsid wsp:val=&quot;00C17CFA&quot;/&gt;&lt;wsp:rsid wsp:val=&quot;00C2201B&quot;/&gt;&lt;wsp:rsid wsp:val=&quot;00C25390&quot;/&gt;&lt;wsp:rsid wsp:val=&quot;00C26745&quot;/&gt;&lt;wsp:rsid wsp:val=&quot;00C26BC3&quot;/&gt;&lt;wsp:rsid wsp:val=&quot;00C30609&quot;/&gt;&lt;wsp:rsid wsp:val=&quot;00C30FA4&quot;/&gt;&lt;wsp:rsid wsp:val=&quot;00C31249&quot;/&gt;&lt;wsp:rsid wsp:val=&quot;00C34326&quot;/&gt;&lt;wsp:rsid wsp:val=&quot;00C3480C&quot;/&gt;&lt;wsp:rsid wsp:val=&quot;00C352BB&quot;/&gt;&lt;wsp:rsid wsp:val=&quot;00C36813&quot;/&gt;&lt;wsp:rsid wsp:val=&quot;00C40340&quot;/&gt;&lt;wsp:rsid wsp:val=&quot;00C40968&quot;/&gt;&lt;wsp:rsid wsp:val=&quot;00C40E6F&quot;/&gt;&lt;wsp:rsid wsp:val=&quot;00C4352F&quot;/&gt;&lt;wsp:rsid wsp:val=&quot;00C4361E&quot;/&gt;&lt;wsp:rsid wsp:val=&quot;00C45505&quot;/&gt;&lt;wsp:rsid wsp:val=&quot;00C461B6&quot;/&gt;&lt;wsp:rsid wsp:val=&quot;00C4740D&quot;/&gt;&lt;wsp:rsid wsp:val=&quot;00C47DF2&quot;/&gt;&lt;wsp:rsid wsp:val=&quot;00C5095F&quot;/&gt;&lt;wsp:rsid wsp:val=&quot;00C524A5&quot;/&gt;&lt;wsp:rsid wsp:val=&quot;00C5665E&quot;/&gt;&lt;wsp:rsid wsp:val=&quot;00C61BD0&quot;/&gt;&lt;wsp:rsid wsp:val=&quot;00C61F86&quot;/&gt;&lt;wsp:rsid wsp:val=&quot;00C62802&quot;/&gt;&lt;wsp:rsid wsp:val=&quot;00C64EBC&quot;/&gt;&lt;wsp:rsid wsp:val=&quot;00C70785&quot;/&gt;&lt;wsp:rsid wsp:val=&quot;00C71294&quot;/&gt;&lt;wsp:rsid wsp:val=&quot;00C7145D&quot;/&gt;&lt;wsp:rsid wsp:val=&quot;00C725BD&quot;/&gt;&lt;wsp:rsid wsp:val=&quot;00C73431&quot;/&gt;&lt;wsp:rsid wsp:val=&quot;00C73694&quot;/&gt;&lt;wsp:rsid wsp:val=&quot;00C763E6&quot;/&gt;&lt;wsp:rsid wsp:val=&quot;00C80B84&quot;/&gt;&lt;wsp:rsid wsp:val=&quot;00C81BD7&quot;/&gt;&lt;wsp:rsid wsp:val=&quot;00C82381&quot;/&gt;&lt;wsp:rsid wsp:val=&quot;00C84365&quot;/&gt;&lt;wsp:rsid wsp:val=&quot;00C86A01&quot;/&gt;&lt;wsp:rsid wsp:val=&quot;00C91FCB&quot;/&gt;&lt;wsp:rsid wsp:val=&quot;00C927CC&quot;/&gt;&lt;wsp:rsid wsp:val=&quot;00C92A7E&quot;/&gt;&lt;wsp:rsid wsp:val=&quot;00C93700&quot;/&gt;&lt;wsp:rsid wsp:val=&quot;00C93D0E&quot;/&gt;&lt;wsp:rsid wsp:val=&quot;00C940D2&quot;/&gt;&lt;wsp:rsid wsp:val=&quot;00C94201&quot;/&gt;&lt;wsp:rsid wsp:val=&quot;00C95ED6&quot;/&gt;&lt;wsp:rsid wsp:val=&quot;00C96B43&quot;/&gt;&lt;wsp:rsid wsp:val=&quot;00C97465&quot;/&gt;&lt;wsp:rsid wsp:val=&quot;00CA098E&quot;/&gt;&lt;wsp:rsid wsp:val=&quot;00CA20E7&quot;/&gt;&lt;wsp:rsid wsp:val=&quot;00CA40B8&quot;/&gt;&lt;wsp:rsid wsp:val=&quot;00CA4B1D&quot;/&gt;&lt;wsp:rsid wsp:val=&quot;00CA5057&quot;/&gt;&lt;wsp:rsid wsp:val=&quot;00CA6CCE&quot;/&gt;&lt;wsp:rsid wsp:val=&quot;00CB05CB&quot;/&gt;&lt;wsp:rsid wsp:val=&quot;00CB144D&quot;/&gt;&lt;wsp:rsid wsp:val=&quot;00CB166C&quot;/&gt;&lt;wsp:rsid wsp:val=&quot;00CB1703&quot;/&gt;&lt;wsp:rsid wsp:val=&quot;00CB1866&quot;/&gt;&lt;wsp:rsid wsp:val=&quot;00CB1DA8&quot;/&gt;&lt;wsp:rsid wsp:val=&quot;00CB282D&quot;/&gt;&lt;wsp:rsid wsp:val=&quot;00CB44FD&quot;/&gt;&lt;wsp:rsid wsp:val=&quot;00CB48BB&quot;/&gt;&lt;wsp:rsid wsp:val=&quot;00CB4D4E&quot;/&gt;&lt;wsp:rsid wsp:val=&quot;00CB5C01&quot;/&gt;&lt;wsp:rsid wsp:val=&quot;00CB5F63&quot;/&gt;&lt;wsp:rsid wsp:val=&quot;00CB6106&quot;/&gt;&lt;wsp:rsid wsp:val=&quot;00CC06A2&quot;/&gt;&lt;wsp:rsid wsp:val=&quot;00CC0720&quot;/&gt;&lt;wsp:rsid wsp:val=&quot;00CC0A05&quot;/&gt;&lt;wsp:rsid wsp:val=&quot;00CC4CB1&quot;/&gt;&lt;wsp:rsid wsp:val=&quot;00CC5086&quot;/&gt;&lt;wsp:rsid wsp:val=&quot;00CC59D4&quot;/&gt;&lt;wsp:rsid wsp:val=&quot;00CC6138&quot;/&gt;&lt;wsp:rsid wsp:val=&quot;00CC6643&quot;/&gt;&lt;wsp:rsid wsp:val=&quot;00CC6C23&quot;/&gt;&lt;wsp:rsid wsp:val=&quot;00CD128F&quot;/&gt;&lt;wsp:rsid wsp:val=&quot;00CD468B&quot;/&gt;&lt;wsp:rsid wsp:val=&quot;00CE0D19&quot;/&gt;&lt;wsp:rsid wsp:val=&quot;00CE271C&quot;/&gt;&lt;wsp:rsid wsp:val=&quot;00CE60BF&quot;/&gt;&lt;wsp:rsid wsp:val=&quot;00CE6950&quot;/&gt;&lt;wsp:rsid wsp:val=&quot;00CE6EAE&quot;/&gt;&lt;wsp:rsid wsp:val=&quot;00CE7088&quot;/&gt;&lt;wsp:rsid wsp:val=&quot;00CF2A8F&quot;/&gt;&lt;wsp:rsid wsp:val=&quot;00CF30D2&quot;/&gt;&lt;wsp:rsid wsp:val=&quot;00CF4C56&quot;/&gt;&lt;wsp:rsid wsp:val=&quot;00CF6E0B&quot;/&gt;&lt;wsp:rsid wsp:val=&quot;00CF7136&quot;/&gt;&lt;wsp:rsid wsp:val=&quot;00D00B51&quot;/&gt;&lt;wsp:rsid wsp:val=&quot;00D01A50&quot;/&gt;&lt;wsp:rsid wsp:val=&quot;00D01CBA&quot;/&gt;&lt;wsp:rsid wsp:val=&quot;00D03F41&quot;/&gt;&lt;wsp:rsid wsp:val=&quot;00D0504A&quot;/&gt;&lt;wsp:rsid wsp:val=&quot;00D06004&quot;/&gt;&lt;wsp:rsid wsp:val=&quot;00D063B8&quot;/&gt;&lt;wsp:rsid wsp:val=&quot;00D07E6D&quot;/&gt;&lt;wsp:rsid wsp:val=&quot;00D1057C&quot;/&gt;&lt;wsp:rsid wsp:val=&quot;00D12733&quot;/&gt;&lt;wsp:rsid wsp:val=&quot;00D13851&quot;/&gt;&lt;wsp:rsid wsp:val=&quot;00D13FB7&quot;/&gt;&lt;wsp:rsid wsp:val=&quot;00D14C7B&quot;/&gt;&lt;wsp:rsid wsp:val=&quot;00D22696&quot;/&gt;&lt;wsp:rsid wsp:val=&quot;00D245AE&quot;/&gt;&lt;wsp:rsid wsp:val=&quot;00D26387&quot;/&gt;&lt;wsp:rsid wsp:val=&quot;00D33105&quot;/&gt;&lt;wsp:rsid wsp:val=&quot;00D36152&quot;/&gt;&lt;wsp:rsid wsp:val=&quot;00D40486&quot;/&gt;&lt;wsp:rsid wsp:val=&quot;00D41555&quot;/&gt;&lt;wsp:rsid wsp:val=&quot;00D4188B&quot;/&gt;&lt;wsp:rsid wsp:val=&quot;00D42233&quot;/&gt;&lt;wsp:rsid wsp:val=&quot;00D42C48&quot;/&gt;&lt;wsp:rsid wsp:val=&quot;00D4355D&quot;/&gt;&lt;wsp:rsid wsp:val=&quot;00D43CC7&quot;/&gt;&lt;wsp:rsid wsp:val=&quot;00D46CC5&quot;/&gt;&lt;wsp:rsid wsp:val=&quot;00D50107&quot;/&gt;&lt;wsp:rsid wsp:val=&quot;00D5020D&quot;/&gt;&lt;wsp:rsid wsp:val=&quot;00D5029D&quot;/&gt;&lt;wsp:rsid wsp:val=&quot;00D5056C&quot;/&gt;&lt;wsp:rsid wsp:val=&quot;00D50822&quot;/&gt;&lt;wsp:rsid wsp:val=&quot;00D51B7B&quot;/&gt;&lt;wsp:rsid wsp:val=&quot;00D53B02&quot;/&gt;&lt;wsp:rsid wsp:val=&quot;00D55B84&quot;/&gt;&lt;wsp:rsid wsp:val=&quot;00D564B8&quot;/&gt;&lt;wsp:rsid wsp:val=&quot;00D600FE&quot;/&gt;&lt;wsp:rsid wsp:val=&quot;00D60249&quot;/&gt;&lt;wsp:rsid wsp:val=&quot;00D63856&quot;/&gt;&lt;wsp:rsid wsp:val=&quot;00D6420B&quot;/&gt;&lt;wsp:rsid wsp:val=&quot;00D65CDF&quot;/&gt;&lt;wsp:rsid wsp:val=&quot;00D672C2&quot;/&gt;&lt;wsp:rsid wsp:val=&quot;00D71794&quot;/&gt;&lt;wsp:rsid wsp:val=&quot;00D71826&quot;/&gt;&lt;wsp:rsid wsp:val=&quot;00D72AC1&quot;/&gt;&lt;wsp:rsid wsp:val=&quot;00D73687&quot;/&gt;&lt;wsp:rsid wsp:val=&quot;00D7493C&quot;/&gt;&lt;wsp:rsid wsp:val=&quot;00D75C1B&quot;/&gt;&lt;wsp:rsid wsp:val=&quot;00D76372&quot;/&gt;&lt;wsp:rsid wsp:val=&quot;00D77F9C&quot;/&gt;&lt;wsp:rsid wsp:val=&quot;00D80C87&quot;/&gt;&lt;wsp:rsid wsp:val=&quot;00D81F2F&quot;/&gt;&lt;wsp:rsid wsp:val=&quot;00D822F0&quot;/&gt;&lt;wsp:rsid wsp:val=&quot;00D82C84&quot;/&gt;&lt;wsp:rsid wsp:val=&quot;00D869EF&quot;/&gt;&lt;wsp:rsid wsp:val=&quot;00D87E14&quot;/&gt;&lt;wsp:rsid wsp:val=&quot;00D87FF4&quot;/&gt;&lt;wsp:rsid wsp:val=&quot;00D91DAF&quot;/&gt;&lt;wsp:rsid wsp:val=&quot;00D921FD&quot;/&gt;&lt;wsp:rsid wsp:val=&quot;00D92DF2&quot;/&gt;&lt;wsp:rsid wsp:val=&quot;00D92FC3&quot;/&gt;&lt;wsp:rsid wsp:val=&quot;00D956AE&quot;/&gt;&lt;wsp:rsid wsp:val=&quot;00D9750F&quot;/&gt;&lt;wsp:rsid wsp:val=&quot;00DA043C&quot;/&gt;&lt;wsp:rsid wsp:val=&quot;00DA18EC&quot;/&gt;&lt;wsp:rsid wsp:val=&quot;00DA3B74&quot;/&gt;&lt;wsp:rsid wsp:val=&quot;00DA5497&quot;/&gt;&lt;wsp:rsid wsp:val=&quot;00DA5ED0&quot;/&gt;&lt;wsp:rsid wsp:val=&quot;00DA68F0&quot;/&gt;&lt;wsp:rsid wsp:val=&quot;00DB68E8&quot;/&gt;&lt;wsp:rsid wsp:val=&quot;00DC22DA&quot;/&gt;&lt;wsp:rsid wsp:val=&quot;00DC2DAB&quot;/&gt;&lt;wsp:rsid wsp:val=&quot;00DC2E14&quot;/&gt;&lt;wsp:rsid wsp:val=&quot;00DC4095&quot;/&gt;&lt;wsp:rsid wsp:val=&quot;00DC4176&quot;/&gt;&lt;wsp:rsid wsp:val=&quot;00DC55C2&quot;/&gt;&lt;wsp:rsid wsp:val=&quot;00DC5BAB&quot;/&gt;&lt;wsp:rsid wsp:val=&quot;00DC6DC6&quot;/&gt;&lt;wsp:rsid wsp:val=&quot;00DD3E26&quot;/&gt;&lt;wsp:rsid wsp:val=&quot;00DD53B0&quot;/&gt;&lt;wsp:rsid wsp:val=&quot;00DE11F8&quot;/&gt;&lt;wsp:rsid wsp:val=&quot;00DE1689&quot;/&gt;&lt;wsp:rsid wsp:val=&quot;00DE2140&quot;/&gt;&lt;wsp:rsid wsp:val=&quot;00DE48AB&quot;/&gt;&lt;wsp:rsid wsp:val=&quot;00DE4C0D&quot;/&gt;&lt;wsp:rsid wsp:val=&quot;00DE4FDB&quot;/&gt;&lt;wsp:rsid wsp:val=&quot;00DE560B&quot;/&gt;&lt;wsp:rsid wsp:val=&quot;00DE560E&quot;/&gt;&lt;wsp:rsid wsp:val=&quot;00DF1523&quot;/&gt;&lt;wsp:rsid wsp:val=&quot;00DF2439&quot;/&gt;&lt;wsp:rsid wsp:val=&quot;00DF4C29&quot;/&gt;&lt;wsp:rsid wsp:val=&quot;00DF5662&quot;/&gt;&lt;wsp:rsid wsp:val=&quot;00DF5A48&quot;/&gt;&lt;wsp:rsid wsp:val=&quot;00DF5E51&quot;/&gt;&lt;wsp:rsid wsp:val=&quot;00E01BAB&quot;/&gt;&lt;wsp:rsid wsp:val=&quot;00E02C7F&quot;/&gt;&lt;wsp:rsid wsp:val=&quot;00E0686F&quot;/&gt;&lt;wsp:rsid wsp:val=&quot;00E06D47&quot;/&gt;&lt;wsp:rsid wsp:val=&quot;00E078A6&quot;/&gt;&lt;wsp:rsid wsp:val=&quot;00E1060B&quot;/&gt;&lt;wsp:rsid wsp:val=&quot;00E113DE&quot;/&gt;&lt;wsp:rsid wsp:val=&quot;00E116BE&quot;/&gt;&lt;wsp:rsid wsp:val=&quot;00E12A28&quot;/&gt;&lt;wsp:rsid wsp:val=&quot;00E13409&quot;/&gt;&lt;wsp:rsid wsp:val=&quot;00E13456&quot;/&gt;&lt;wsp:rsid wsp:val=&quot;00E14144&quot;/&gt;&lt;wsp:rsid wsp:val=&quot;00E1717E&quot;/&gt;&lt;wsp:rsid wsp:val=&quot;00E21946&quot;/&gt;&lt;wsp:rsid wsp:val=&quot;00E2209B&quot;/&gt;&lt;wsp:rsid wsp:val=&quot;00E25268&quot;/&gt;&lt;wsp:rsid wsp:val=&quot;00E30C23&quot;/&gt;&lt;wsp:rsid wsp:val=&quot;00E3256E&quot;/&gt;&lt;wsp:rsid wsp:val=&quot;00E33FE8&quot;/&gt;&lt;wsp:rsid wsp:val=&quot;00E35AD5&quot;/&gt;&lt;wsp:rsid wsp:val=&quot;00E36C1A&quot;/&gt;&lt;wsp:rsid wsp:val=&quot;00E40567&quot;/&gt;&lt;wsp:rsid wsp:val=&quot;00E40BAF&quot;/&gt;&lt;wsp:rsid wsp:val=&quot;00E41650&quot;/&gt;&lt;wsp:rsid wsp:val=&quot;00E418EB&quot;/&gt;&lt;wsp:rsid wsp:val=&quot;00E41902&quot;/&gt;&lt;wsp:rsid wsp:val=&quot;00E4217B&quot;/&gt;&lt;wsp:rsid wsp:val=&quot;00E429AD&quot;/&gt;&lt;wsp:rsid wsp:val=&quot;00E42E7F&quot;/&gt;&lt;wsp:rsid wsp:val=&quot;00E44593&quot;/&gt;&lt;wsp:rsid wsp:val=&quot;00E44C43&quot;/&gt;&lt;wsp:rsid wsp:val=&quot;00E45094&quot;/&gt;&lt;wsp:rsid wsp:val=&quot;00E459C0&quot;/&gt;&lt;wsp:rsid wsp:val=&quot;00E46182&quot;/&gt;&lt;wsp:rsid wsp:val=&quot;00E501CB&quot;/&gt;&lt;wsp:rsid wsp:val=&quot;00E503CE&quot;/&gt;&lt;wsp:rsid wsp:val=&quot;00E504D1&quot;/&gt;&lt;wsp:rsid wsp:val=&quot;00E50820&quot;/&gt;&lt;wsp:rsid wsp:val=&quot;00E50EF3&quot;/&gt;&lt;wsp:rsid wsp:val=&quot;00E5112B&quot;/&gt;&lt;wsp:rsid wsp:val=&quot;00E51C20&quot;/&gt;&lt;wsp:rsid wsp:val=&quot;00E52B5F&quot;/&gt;&lt;wsp:rsid wsp:val=&quot;00E55B72&quot;/&gt;&lt;wsp:rsid wsp:val=&quot;00E5675D&quot;/&gt;&lt;wsp:rsid wsp:val=&quot;00E60E45&quot;/&gt;&lt;wsp:rsid wsp:val=&quot;00E6161B&quot;/&gt;&lt;wsp:rsid wsp:val=&quot;00E61EB7&quot;/&gt;&lt;wsp:rsid wsp:val=&quot;00E62F28&quot;/&gt;&lt;wsp:rsid wsp:val=&quot;00E66E51&quot;/&gt;&lt;wsp:rsid wsp:val=&quot;00E67264&quot;/&gt;&lt;wsp:rsid wsp:val=&quot;00E7113C&quot;/&gt;&lt;wsp:rsid wsp:val=&quot;00E726D8&quot;/&gt;&lt;wsp:rsid wsp:val=&quot;00E731B2&quot;/&gt;&lt;wsp:rsid wsp:val=&quot;00E745E8&quot;/&gt;&lt;wsp:rsid wsp:val=&quot;00E775E1&quot;/&gt;&lt;wsp:rsid wsp:val=&quot;00E805FB&quot;/&gt;&lt;wsp:rsid wsp:val=&quot;00E83A9B&quot;/&gt;&lt;wsp:rsid wsp:val=&quot;00E849E0&quot;/&gt;&lt;wsp:rsid wsp:val=&quot;00E85478&quot;/&gt;&lt;wsp:rsid wsp:val=&quot;00E85A7B&quot;/&gt;&lt;wsp:rsid wsp:val=&quot;00E90F96&quot;/&gt;&lt;wsp:rsid wsp:val=&quot;00E91938&quot;/&gt;&lt;wsp:rsid wsp:val=&quot;00E940DE&quot;/&gt;&lt;wsp:rsid wsp:val=&quot;00E9461D&quot;/&gt;&lt;wsp:rsid wsp:val=&quot;00E9582F&quot;/&gt;&lt;wsp:rsid wsp:val=&quot;00EA316B&quot;/&gt;&lt;wsp:rsid wsp:val=&quot;00EA53FD&quot;/&gt;&lt;wsp:rsid wsp:val=&quot;00EA6245&quot;/&gt;&lt;wsp:rsid wsp:val=&quot;00EA637B&quot;/&gt;&lt;wsp:rsid wsp:val=&quot;00EB0AB1&quot;/&gt;&lt;wsp:rsid wsp:val=&quot;00EB3E17&quot;/&gt;&lt;wsp:rsid wsp:val=&quot;00EB7362&quot;/&gt;&lt;wsp:rsid wsp:val=&quot;00EC0BFB&quot;/&gt;&lt;wsp:rsid wsp:val=&quot;00EC2DC3&quot;/&gt;&lt;wsp:rsid wsp:val=&quot;00EC3109&quot;/&gt;&lt;wsp:rsid wsp:val=&quot;00EC3366&quot;/&gt;&lt;wsp:rsid wsp:val=&quot;00EC3C44&quot;/&gt;&lt;wsp:rsid wsp:val=&quot;00EC5916&quot;/&gt;&lt;wsp:rsid wsp:val=&quot;00EC6778&quot;/&gt;&lt;wsp:rsid wsp:val=&quot;00EC6A13&quot;/&gt;&lt;wsp:rsid wsp:val=&quot;00ED1B72&quot;/&gt;&lt;wsp:rsid wsp:val=&quot;00ED1E94&quot;/&gt;&lt;wsp:rsid wsp:val=&quot;00ED37E5&quot;/&gt;&lt;wsp:rsid wsp:val=&quot;00ED422F&quot;/&gt;&lt;wsp:rsid wsp:val=&quot;00ED6B01&quot;/&gt;&lt;wsp:rsid wsp:val=&quot;00EE0CB0&quot;/&gt;&lt;wsp:rsid wsp:val=&quot;00EE0E05&quot;/&gt;&lt;wsp:rsid wsp:val=&quot;00EE3D3A&quot;/&gt;&lt;wsp:rsid wsp:val=&quot;00EE5AF8&quot;/&gt;&lt;wsp:rsid wsp:val=&quot;00EE66E0&quot;/&gt;&lt;wsp:rsid wsp:val=&quot;00EE7620&quot;/&gt;&lt;wsp:rsid wsp:val=&quot;00EF257A&quot;/&gt;&lt;wsp:rsid wsp:val=&quot;00EF3706&quot;/&gt;&lt;wsp:rsid wsp:val=&quot;00EF6874&quot;/&gt;&lt;wsp:rsid wsp:val=&quot;00EF6F87&quot;/&gt;&lt;wsp:rsid wsp:val=&quot;00F00737&quot;/&gt;&lt;wsp:rsid wsp:val=&quot;00F03753&quot;/&gt;&lt;wsp:rsid wsp:val=&quot;00F03B50&quot;/&gt;&lt;wsp:rsid wsp:val=&quot;00F054C9&quot;/&gt;&lt;wsp:rsid wsp:val=&quot;00F05768&quot;/&gt;&lt;wsp:rsid wsp:val=&quot;00F06C3F&quot;/&gt;&lt;wsp:rsid wsp:val=&quot;00F1074F&quot;/&gt;&lt;wsp:rsid wsp:val=&quot;00F10A6C&quot;/&gt;&lt;wsp:rsid wsp:val=&quot;00F11DC3&quot;/&gt;&lt;wsp:rsid wsp:val=&quot;00F11E31&quot;/&gt;&lt;wsp:rsid wsp:val=&quot;00F12F1B&quot;/&gt;&lt;wsp:rsid wsp:val=&quot;00F1449E&quot;/&gt;&lt;wsp:rsid wsp:val=&quot;00F148C1&quot;/&gt;&lt;wsp:rsid wsp:val=&quot;00F14D7B&quot;/&gt;&lt;wsp:rsid wsp:val=&quot;00F202E0&quot;/&gt;&lt;wsp:rsid wsp:val=&quot;00F203ED&quot;/&gt;&lt;wsp:rsid wsp:val=&quot;00F21600&quot;/&gt;&lt;wsp:rsid wsp:val=&quot;00F22360&quot;/&gt;&lt;wsp:rsid wsp:val=&quot;00F22379&quot;/&gt;&lt;wsp:rsid wsp:val=&quot;00F228EC&quot;/&gt;&lt;wsp:rsid wsp:val=&quot;00F25920&quot;/&gt;&lt;wsp:rsid wsp:val=&quot;00F25F42&quot;/&gt;&lt;wsp:rsid wsp:val=&quot;00F27FF4&quot;/&gt;&lt;wsp:rsid wsp:val=&quot;00F320AC&quot;/&gt;&lt;wsp:rsid wsp:val=&quot;00F3495F&quot;/&gt;&lt;wsp:rsid wsp:val=&quot;00F3518D&quot;/&gt;&lt;wsp:rsid wsp:val=&quot;00F351CB&quot;/&gt;&lt;wsp:rsid wsp:val=&quot;00F362BB&quot;/&gt;&lt;wsp:rsid wsp:val=&quot;00F36B0A&quot;/&gt;&lt;wsp:rsid wsp:val=&quot;00F41539&quot;/&gt;&lt;wsp:rsid wsp:val=&quot;00F41CEE&quot;/&gt;&lt;wsp:rsid wsp:val=&quot;00F4304E&quot;/&gt;&lt;wsp:rsid wsp:val=&quot;00F500E0&quot;/&gt;&lt;wsp:rsid wsp:val=&quot;00F50CA4&quot;/&gt;&lt;wsp:rsid wsp:val=&quot;00F50F9A&quot;/&gt;&lt;wsp:rsid wsp:val=&quot;00F535CA&quot;/&gt;&lt;wsp:rsid wsp:val=&quot;00F54244&quot;/&gt;&lt;wsp:rsid wsp:val=&quot;00F559EC&quot;/&gt;&lt;wsp:rsid wsp:val=&quot;00F55B79&quot;/&gt;&lt;wsp:rsid wsp:val=&quot;00F56A0F&quot;/&gt;&lt;wsp:rsid wsp:val=&quot;00F57500&quot;/&gt;&lt;wsp:rsid wsp:val=&quot;00F57517&quot;/&gt;&lt;wsp:rsid wsp:val=&quot;00F5796C&quot;/&gt;&lt;wsp:rsid wsp:val=&quot;00F57AEB&quot;/&gt;&lt;wsp:rsid wsp:val=&quot;00F6076E&quot;/&gt;&lt;wsp:rsid wsp:val=&quot;00F61233&quot;/&gt;&lt;wsp:rsid wsp:val=&quot;00F61F59&quot;/&gt;&lt;wsp:rsid wsp:val=&quot;00F62A0F&quot;/&gt;&lt;wsp:rsid wsp:val=&quot;00F637CA&quot;/&gt;&lt;wsp:rsid wsp:val=&quot;00F644FE&quot;/&gt;&lt;wsp:rsid wsp:val=&quot;00F66807&quot;/&gt;&lt;wsp:rsid wsp:val=&quot;00F67398&quot;/&gt;&lt;wsp:rsid wsp:val=&quot;00F7026D&quot;/&gt;&lt;wsp:rsid wsp:val=&quot;00F72DFC&quot;/&gt;&lt;wsp:rsid wsp:val=&quot;00F73E96&quot;/&gt;&lt;wsp:rsid wsp:val=&quot;00F74965&quot;/&gt;&lt;wsp:rsid wsp:val=&quot;00F75DC6&quot;/&gt;&lt;wsp:rsid wsp:val=&quot;00F75F54&quot;/&gt;&lt;wsp:rsid wsp:val=&quot;00F7752F&quot;/&gt;&lt;wsp:rsid wsp:val=&quot;00F808D1&quot;/&gt;&lt;wsp:rsid wsp:val=&quot;00F8201A&quot;/&gt;&lt;wsp:rsid wsp:val=&quot;00F839EC&quot;/&gt;&lt;wsp:rsid wsp:val=&quot;00F857F2&quot;/&gt;&lt;wsp:rsid wsp:val=&quot;00F878D6&quot;/&gt;&lt;wsp:rsid wsp:val=&quot;00F87B09&quot;/&gt;&lt;wsp:rsid wsp:val=&quot;00F909A6&quot;/&gt;&lt;wsp:rsid wsp:val=&quot;00F910AD&quot;/&gt;&lt;wsp:rsid wsp:val=&quot;00F9247C&quot;/&gt;&lt;wsp:rsid wsp:val=&quot;00F9257C&quot;/&gt;&lt;wsp:rsid wsp:val=&quot;00F9496C&quot;/&gt;&lt;wsp:rsid wsp:val=&quot;00F96DA6&quot;/&gt;&lt;wsp:rsid wsp:val=&quot;00F970FC&quot;/&gt;&lt;wsp:rsid wsp:val=&quot;00F97379&quot;/&gt;&lt;wsp:rsid wsp:val=&quot;00F97EDB&quot;/&gt;&lt;wsp:rsid wsp:val=&quot;00FA156C&quot;/&gt;&lt;wsp:rsid wsp:val=&quot;00FA21AB&quot;/&gt;&lt;wsp:rsid wsp:val=&quot;00FA39B8&quot;/&gt;&lt;wsp:rsid wsp:val=&quot;00FA3BB8&quot;/&gt;&lt;wsp:rsid wsp:val=&quot;00FA6224&quot;/&gt;&lt;wsp:rsid wsp:val=&quot;00FA62BF&quot;/&gt;&lt;wsp:rsid wsp:val=&quot;00FA6965&quot;/&gt;&lt;wsp:rsid wsp:val=&quot;00FA6BDA&quot;/&gt;&lt;wsp:rsid wsp:val=&quot;00FA727D&quot;/&gt;&lt;wsp:rsid wsp:val=&quot;00FB05CB&quot;/&gt;&lt;wsp:rsid wsp:val=&quot;00FB2EE6&quot;/&gt;&lt;wsp:rsid wsp:val=&quot;00FB456D&quot;/&gt;&lt;wsp:rsid wsp:val=&quot;00FB610F&quot;/&gt;&lt;wsp:rsid wsp:val=&quot;00FB6FA5&quot;/&gt;&lt;wsp:rsid wsp:val=&quot;00FB74B9&quot;/&gt;&lt;wsp:rsid wsp:val=&quot;00FC0D06&quot;/&gt;&lt;wsp:rsid wsp:val=&quot;00FC10CF&quot;/&gt;&lt;wsp:rsid wsp:val=&quot;00FC1911&quot;/&gt;&lt;wsp:rsid wsp:val=&quot;00FC34D1&quot;/&gt;&lt;wsp:rsid wsp:val=&quot;00FC3966&quot;/&gt;&lt;wsp:rsid wsp:val=&quot;00FD0615&quot;/&gt;&lt;wsp:rsid wsp:val=&quot;00FD1F84&quot;/&gt;&lt;wsp:rsid wsp:val=&quot;00FD2639&quot;/&gt;&lt;wsp:rsid wsp:val=&quot;00FD2B6C&quot;/&gt;&lt;wsp:rsid wsp:val=&quot;00FD47B7&quot;/&gt;&lt;wsp:rsid wsp:val=&quot;00FD5C92&quot;/&gt;&lt;wsp:rsid wsp:val=&quot;00FD669E&quot;/&gt;&lt;wsp:rsid wsp:val=&quot;00FD6A99&quot;/&gt;&lt;wsp:rsid wsp:val=&quot;00FE2BC4&quot;/&gt;&lt;wsp:rsid wsp:val=&quot;00FE541D&quot;/&gt;&lt;wsp:rsid wsp:val=&quot;00FE6414&quot;/&gt;&lt;wsp:rsid wsp:val=&quot;00FE7719&quot;/&gt;&lt;wsp:rsid wsp:val=&quot;00FE7E29&quot;/&gt;&lt;wsp:rsid wsp:val=&quot;00FF1F53&quot;/&gt;&lt;wsp:rsid wsp:val=&quot;00FF21A7&quot;/&gt;&lt;wsp:rsid wsp:val=&quot;00FF2A67&quot;/&gt;&lt;wsp:rsid wsp:val=&quot;00FF3A57&quot;/&gt;&lt;wsp:rsid wsp:val=&quot;00FF4CE6&quot;/&gt;&lt;wsp:rsid wsp:val=&quot;00FF5167&quot;/&gt;&lt;wsp:rsid wsp:val=&quot;00FF568F&quot;/&gt;&lt;/wsp:rsids&gt;&lt;/w:docPr&gt;&lt;w:body&gt;&lt;wx:sect&gt;&lt;w:p wsp:rsidR=&quot;00000000&quot; wsp:rsidRDefault=&quot;007B512F&quot; wsp:rsidP=&quot;007B512F&quot;&gt;&lt;m:oMathPara&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n&lt;/m:t&gt;&lt;/m:r&gt;&lt;/m:e&gt;&lt;m:sub&gt;&lt;m:r&gt;&lt;m:rPr&gt;&lt;m:nor/&gt;&lt;/m:rPr&gt;&lt;m:t&gt;ID&lt;/m:t&gt;&lt;/m:r&gt;&lt;/m:sub&gt;&lt;/m:sSub&gt;&lt;m:r&gt;&lt;m:rPr&gt;&lt;m:sty m:val=&quot;p&quot;/&gt;&lt;/m:rPr&gt;&lt;w:rPr&gt;&lt;w:rFonts w:ascii=&quot;Cambria Math&quot; w:h-ansi=&quot;Cambria Math&quot;/&gt;&lt;wx:font wx:val=&quot;Cambria Math&quot;/&gt;&lt;/w:rPr&gt;&lt;m:t&gt;=&lt;/m:t&gt;&lt;/m:r&gt;&lt;m:sSubSup&gt;&lt;m:sSubSupPr&gt;&lt;m:ctrlPr&gt;&lt;w:rPr&gt;&lt;w:rFonts w:ascii=&quot;Cambria Math&quot; w:h-ansi=&quot;Cambria Math&quot;/&gt;&lt;wx:font wx:val=&quot;Cambria Math&quot;/&gt;&lt;/w:rPr&gt;&lt;/m:ctrlPr&gt;&lt;/m:sSubSupPr&gt;&lt;m:e&gt;&lt;m:r&gt;&lt;w:rPr&gt;&lt;w:rFonts w:ascii=&quot;Cambria Math&quot; w:h-ansi=&quot;Cambria Math&quot;/&gt;&lt;wx:font wx:val=&quot;Cambria Math&quot;/&gt;&lt;w:i/&gt;&lt;/w:rPr&gt;&lt;m:t&gt;N&lt;/m:t&gt;&lt;/m:r&gt;&lt;/m:e&gt;&lt;m:sub&gt;&lt;m:r&gt;&lt;m:rPr&gt;&lt;m:nor/&gt;&lt;/m:rPr&gt;&lt;m:t&gt;ID&lt;/m:t&gt;&lt;/m:r&gt;&lt;/m:sub&gt;&lt;m:sup&gt;&lt;m:r&gt;&lt;m:rPr&gt;&lt;m:nor/&gt;&lt;/m:rPr&gt;&lt;m:t&gt;cell&lt;/m:t&gt;&lt;/m:r&gt;&lt;/m:sup&gt;&lt;/m:sSubSup&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8" o:title="" chromakey="white"/>
          </v:shape>
        </w:pict>
      </w:r>
      <w:r>
        <w:instrText xml:space="preserve"> </w:instrText>
      </w:r>
      <w:r>
        <w:fldChar w:fldCharType="separate"/>
      </w:r>
      <w:r w:rsidR="00EF1A7F">
        <w:rPr>
          <w:position w:val="-5"/>
        </w:rPr>
        <w:pict w14:anchorId="4073DEA3">
          <v:shape id="_x0000_i1034" type="#_x0000_t75" style="width:45pt;height:12.7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webPageEncoding w:val=&quot;windows-1252&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617FF4&quot;/&gt;&lt;wsp:rsid wsp:val=&quot;00001585&quot;/&gt;&lt;wsp:rsid wsp:val=&quot;00002D80&quot;/&gt;&lt;wsp:rsid wsp:val=&quot;000038A8&quot;/&gt;&lt;wsp:rsid wsp:val=&quot;00003D12&quot;/&gt;&lt;wsp:rsid wsp:val=&quot;00005AAD&quot;/&gt;&lt;wsp:rsid wsp:val=&quot;0000612E&quot;/&gt;&lt;wsp:rsid wsp:val=&quot;00006D3E&quot;/&gt;&lt;wsp:rsid wsp:val=&quot;00011083&quot;/&gt;&lt;wsp:rsid wsp:val=&quot;000119C0&quot;/&gt;&lt;wsp:rsid wsp:val=&quot;00012A2A&quot;/&gt;&lt;wsp:rsid wsp:val=&quot;00012E0D&quot;/&gt;&lt;wsp:rsid wsp:val=&quot;00016452&quot;/&gt;&lt;wsp:rsid wsp:val=&quot;00016BA0&quot;/&gt;&lt;wsp:rsid wsp:val=&quot;00017045&quot;/&gt;&lt;wsp:rsid wsp:val=&quot;00022200&quot;/&gt;&lt;wsp:rsid wsp:val=&quot;00022F79&quot;/&gt;&lt;wsp:rsid wsp:val=&quot;00023420&quot;/&gt;&lt;wsp:rsid wsp:val=&quot;00024555&quot;/&gt;&lt;wsp:rsid wsp:val=&quot;00024DA3&quot;/&gt;&lt;wsp:rsid wsp:val=&quot;0002536C&quot;/&gt;&lt;wsp:rsid wsp:val=&quot;00026235&quot;/&gt;&lt;wsp:rsid wsp:val=&quot;00030F6A&quot;/&gt;&lt;wsp:rsid wsp:val=&quot;00032E33&quot;/&gt;&lt;wsp:rsid wsp:val=&quot;000337B8&quot;/&gt;&lt;wsp:rsid wsp:val=&quot;0003397D&quot;/&gt;&lt;wsp:rsid wsp:val=&quot;00034D1A&quot;/&gt;&lt;wsp:rsid wsp:val=&quot;00036334&quot;/&gt;&lt;wsp:rsid wsp:val=&quot;00041216&quot;/&gt;&lt;wsp:rsid wsp:val=&quot;00041CE6&quot;/&gt;&lt;wsp:rsid wsp:val=&quot;0004250C&quot;/&gt;&lt;wsp:rsid wsp:val=&quot;00043ED1&quot;/&gt;&lt;wsp:rsid wsp:val=&quot;00044215&quot;/&gt;&lt;wsp:rsid wsp:val=&quot;0004544D&quot;/&gt;&lt;wsp:rsid wsp:val=&quot;0004586A&quot;/&gt;&lt;wsp:rsid wsp:val=&quot;00045CAF&quot;/&gt;&lt;wsp:rsid wsp:val=&quot;00045DD8&quot;/&gt;&lt;wsp:rsid wsp:val=&quot;00046833&quot;/&gt;&lt;wsp:rsid wsp:val=&quot;00046EDB&quot;/&gt;&lt;wsp:rsid wsp:val=&quot;000473C5&quot;/&gt;&lt;wsp:rsid wsp:val=&quot;000478FE&quot;/&gt;&lt;wsp:rsid wsp:val=&quot;00050937&quot;/&gt;&lt;wsp:rsid wsp:val=&quot;00050AEA&quot;/&gt;&lt;wsp:rsid wsp:val=&quot;00051646&quot;/&gt;&lt;wsp:rsid wsp:val=&quot;00051D7C&quot;/&gt;&lt;wsp:rsid wsp:val=&quot;0005692B&quot;/&gt;&lt;wsp:rsid wsp:val=&quot;00057323&quot;/&gt;&lt;wsp:rsid wsp:val=&quot;0006168A&quot;/&gt;&lt;wsp:rsid wsp:val=&quot;000622DA&quot;/&gt;&lt;wsp:rsid wsp:val=&quot;00062576&quot;/&gt;&lt;wsp:rsid wsp:val=&quot;00062A74&quot;/&gt;&lt;wsp:rsid wsp:val=&quot;00062E33&quot;/&gt;&lt;wsp:rsid wsp:val=&quot;00064217&quot;/&gt;&lt;wsp:rsid wsp:val=&quot;00064909&quot;/&gt;&lt;wsp:rsid wsp:val=&quot;00065047&quot;/&gt;&lt;wsp:rsid wsp:val=&quot;00070D0C&quot;/&gt;&lt;wsp:rsid wsp:val=&quot;00071BE8&quot;/&gt;&lt;wsp:rsid wsp:val=&quot;0007265D&quot;/&gt;&lt;wsp:rsid wsp:val=&quot;00072E66&quot;/&gt;&lt;wsp:rsid wsp:val=&quot;00074DD5&quot;/&gt;&lt;wsp:rsid wsp:val=&quot;0007511F&quot;/&gt;&lt;wsp:rsid wsp:val=&quot;00075853&quot;/&gt;&lt;wsp:rsid wsp:val=&quot;00075992&quot;/&gt;&lt;wsp:rsid wsp:val=&quot;00082919&quot;/&gt;&lt;wsp:rsid wsp:val=&quot;000835E1&quot;/&gt;&lt;wsp:rsid wsp:val=&quot;00083C41&quot;/&gt;&lt;wsp:rsid wsp:val=&quot;000864E9&quot;/&gt;&lt;wsp:rsid wsp:val=&quot;0008772F&quot;/&gt;&lt;wsp:rsid wsp:val=&quot;0009083B&quot;/&gt;&lt;wsp:rsid wsp:val=&quot;000933C8&quot;/&gt;&lt;wsp:rsid wsp:val=&quot;00093E30&quot;/&gt;&lt;wsp:rsid wsp:val=&quot;0009501F&quot;/&gt;&lt;wsp:rsid wsp:val=&quot;00095A55&quot;/&gt;&lt;wsp:rsid wsp:val=&quot;0009681B&quot;/&gt;&lt;wsp:rsid wsp:val=&quot;00096BF8&quot;/&gt;&lt;wsp:rsid wsp:val=&quot;00096F7C&quot;/&gt;&lt;wsp:rsid wsp:val=&quot;000A6F38&quot;/&gt;&lt;wsp:rsid wsp:val=&quot;000B1157&quot;/&gt;&lt;wsp:rsid wsp:val=&quot;000B215B&quot;/&gt;&lt;wsp:rsid wsp:val=&quot;000B2A96&quot;/&gt;&lt;wsp:rsid wsp:val=&quot;000B2FC0&quot;/&gt;&lt;wsp:rsid wsp:val=&quot;000B326F&quot;/&gt;&lt;wsp:rsid wsp:val=&quot;000B391E&quot;/&gt;&lt;wsp:rsid wsp:val=&quot;000B4E46&quot;/&gt;&lt;wsp:rsid wsp:val=&quot;000B6124&quot;/&gt;&lt;wsp:rsid wsp:val=&quot;000C1AA6&quot;/&gt;&lt;wsp:rsid wsp:val=&quot;000C25B8&quot;/&gt;&lt;wsp:rsid wsp:val=&quot;000C2EA1&quot;/&gt;&lt;wsp:rsid wsp:val=&quot;000C3C80&quot;/&gt;&lt;wsp:rsid wsp:val=&quot;000C3E78&quot;/&gt;&lt;wsp:rsid wsp:val=&quot;000C75D0&quot;/&gt;&lt;wsp:rsid wsp:val=&quot;000D09DE&quot;/&gt;&lt;wsp:rsid wsp:val=&quot;000D2475&quot;/&gt;&lt;wsp:rsid wsp:val=&quot;000D2901&quot;/&gt;&lt;wsp:rsid wsp:val=&quot;000D3F6B&quot;/&gt;&lt;wsp:rsid wsp:val=&quot;000E1DC7&quot;/&gt;&lt;wsp:rsid wsp:val=&quot;000E33A7&quot;/&gt;&lt;wsp:rsid wsp:val=&quot;000E4053&quot;/&gt;&lt;wsp:rsid wsp:val=&quot;000E507D&quot;/&gt;&lt;wsp:rsid wsp:val=&quot;000E66BC&quot;/&gt;&lt;wsp:rsid wsp:val=&quot;000E6CF1&quot;/&gt;&lt;wsp:rsid wsp:val=&quot;000E7556&quot;/&gt;&lt;wsp:rsid wsp:val=&quot;000E7883&quot;/&gt;&lt;wsp:rsid wsp:val=&quot;000E78CA&quot;/&gt;&lt;wsp:rsid wsp:val=&quot;000F0202&quot;/&gt;&lt;wsp:rsid wsp:val=&quot;000F0282&quot;/&gt;&lt;wsp:rsid wsp:val=&quot;000F11AD&quot;/&gt;&lt;wsp:rsid wsp:val=&quot;000F5653&quot;/&gt;&lt;wsp:rsid wsp:val=&quot;000F70F2&quot;/&gt;&lt;wsp:rsid wsp:val=&quot;00100473&quot;/&gt;&lt;wsp:rsid wsp:val=&quot;00102205&quot;/&gt;&lt;wsp:rsid wsp:val=&quot;001048A5&quot;/&gt;&lt;wsp:rsid wsp:val=&quot;001048F9&quot;/&gt;&lt;wsp:rsid wsp:val=&quot;00104DF9&quot;/&gt;&lt;wsp:rsid wsp:val=&quot;00105617&quot;/&gt;&lt;wsp:rsid wsp:val=&quot;001065D9&quot;/&gt;&lt;wsp:rsid wsp:val=&quot;00110001&quot;/&gt;&lt;wsp:rsid wsp:val=&quot;0011042F&quot;/&gt;&lt;wsp:rsid wsp:val=&quot;00110AE2&quot;/&gt;&lt;wsp:rsid wsp:val=&quot;00111CC2&quot;/&gt;&lt;wsp:rsid wsp:val=&quot;0011668A&quot;/&gt;&lt;wsp:rsid wsp:val=&quot;0011716F&quot;/&gt;&lt;wsp:rsid wsp:val=&quot;00117C6C&quot;/&gt;&lt;wsp:rsid wsp:val=&quot;00121C06&quot;/&gt;&lt;wsp:rsid wsp:val=&quot;00122120&quot;/&gt;&lt;wsp:rsid wsp:val=&quot;00122919&quot;/&gt;&lt;wsp:rsid wsp:val=&quot;001238B2&quot;/&gt;&lt;wsp:rsid wsp:val=&quot;00123AC6&quot;/&gt;&lt;wsp:rsid wsp:val=&quot;001268ED&quot;/&gt;&lt;wsp:rsid wsp:val=&quot;00126B33&quot;/&gt;&lt;wsp:rsid wsp:val=&quot;00127404&quot;/&gt;&lt;wsp:rsid wsp:val=&quot;0012751C&quot;/&gt;&lt;wsp:rsid wsp:val=&quot;001301C6&quot;/&gt;&lt;wsp:rsid wsp:val=&quot;001311C2&quot;/&gt;&lt;wsp:rsid wsp:val=&quot;00134549&quot;/&gt;&lt;wsp:rsid wsp:val=&quot;00134A06&quot;/&gt;&lt;wsp:rsid wsp:val=&quot;00134BAA&quot;/&gt;&lt;wsp:rsid wsp:val=&quot;00136050&quot;/&gt;&lt;wsp:rsid wsp:val=&quot;00137B7B&quot;/&gt;&lt;wsp:rsid wsp:val=&quot;00142148&quot;/&gt;&lt;wsp:rsid wsp:val=&quot;0014240F&quot;/&gt;&lt;wsp:rsid wsp:val=&quot;00143174&quot;/&gt;&lt;wsp:rsid wsp:val=&quot;0014355A&quot;/&gt;&lt;wsp:rsid wsp:val=&quot;00144A33&quot;/&gt;&lt;wsp:rsid wsp:val=&quot;00146A0D&quot;/&gt;&lt;wsp:rsid wsp:val=&quot;00147A43&quot;/&gt;&lt;wsp:rsid wsp:val=&quot;00150F94&quot;/&gt;&lt;wsp:rsid wsp:val=&quot;0015160B&quot;/&gt;&lt;wsp:rsid wsp:val=&quot;00152DFD&quot;/&gt;&lt;wsp:rsid wsp:val=&quot;00156520&quot;/&gt;&lt;wsp:rsid wsp:val=&quot;00157D88&quot;/&gt;&lt;wsp:rsid wsp:val=&quot;00160223&quot;/&gt;&lt;wsp:rsid wsp:val=&quot;00162F8C&quot;/&gt;&lt;wsp:rsid wsp:val=&quot;00163402&quot;/&gt;&lt;wsp:rsid wsp:val=&quot;00163FF3&quot;/&gt;&lt;wsp:rsid wsp:val=&quot;00164EE9&quot;/&gt;&lt;wsp:rsid wsp:val=&quot;00165256&quot;/&gt;&lt;wsp:rsid wsp:val=&quot;001654EB&quot;/&gt;&lt;wsp:rsid wsp:val=&quot;00166439&quot;/&gt;&lt;wsp:rsid wsp:val=&quot;0016658C&quot;/&gt;&lt;wsp:rsid wsp:val=&quot;00167F1B&quot;/&gt;&lt;wsp:rsid wsp:val=&quot;00170284&quot;/&gt;&lt;wsp:rsid wsp:val=&quot;0017170D&quot;/&gt;&lt;wsp:rsid wsp:val=&quot;00171EC5&quot;/&gt;&lt;wsp:rsid wsp:val=&quot;00172744&quot;/&gt;&lt;wsp:rsid wsp:val=&quot;00173053&quot;/&gt;&lt;wsp:rsid wsp:val=&quot;00173493&quot;/&gt;&lt;wsp:rsid wsp:val=&quot;001761C1&quot;/&gt;&lt;wsp:rsid wsp:val=&quot;00177447&quot;/&gt;&lt;wsp:rsid wsp:val=&quot;001804A7&quot;/&gt;&lt;wsp:rsid wsp:val=&quot;00181456&quot;/&gt;&lt;wsp:rsid wsp:val=&quot;00182487&quot;/&gt;&lt;wsp:rsid wsp:val=&quot;00182612&quot;/&gt;&lt;wsp:rsid wsp:val=&quot;00183EEE&quot;/&gt;&lt;wsp:rsid wsp:val=&quot;0018696D&quot;/&gt;&lt;wsp:rsid wsp:val=&quot;0019099F&quot;/&gt;&lt;wsp:rsid wsp:val=&quot;00192D27&quot;/&gt;&lt;wsp:rsid wsp:val=&quot;001943B0&quot;/&gt;&lt;wsp:rsid wsp:val=&quot;001A0E48&quot;/&gt;&lt;wsp:rsid wsp:val=&quot;001A23D2&quot;/&gt;&lt;wsp:rsid wsp:val=&quot;001A4F26&quot;/&gt;&lt;wsp:rsid wsp:val=&quot;001A6521&quot;/&gt;&lt;wsp:rsid wsp:val=&quot;001A7019&quot;/&gt;&lt;wsp:rsid wsp:val=&quot;001A70CB&quot;/&gt;&lt;wsp:rsid wsp:val=&quot;001B2199&quot;/&gt;&lt;wsp:rsid wsp:val=&quot;001C10A4&quot;/&gt;&lt;wsp:rsid wsp:val=&quot;001C23C1&quot;/&gt;&lt;wsp:rsid wsp:val=&quot;001C2A5B&quot;/&gt;&lt;wsp:rsid wsp:val=&quot;001C2F51&quot;/&gt;&lt;wsp:rsid wsp:val=&quot;001C3631&quot;/&gt;&lt;wsp:rsid wsp:val=&quot;001C3CB6&quot;/&gt;&lt;wsp:rsid wsp:val=&quot;001C763E&quot;/&gt;&lt;wsp:rsid wsp:val=&quot;001C767D&quot;/&gt;&lt;wsp:rsid wsp:val=&quot;001D0A3B&quot;/&gt;&lt;wsp:rsid wsp:val=&quot;001D3758&quot;/&gt;&lt;wsp:rsid wsp:val=&quot;001D67DE&quot;/&gt;&lt;wsp:rsid wsp:val=&quot;001E0D31&quot;/&gt;&lt;wsp:rsid wsp:val=&quot;001E3991&quot;/&gt;&lt;wsp:rsid wsp:val=&quot;001E5290&quot;/&gt;&lt;wsp:rsid wsp:val=&quot;001E597F&quot;/&gt;&lt;wsp:rsid wsp:val=&quot;001E60E9&quot;/&gt;&lt;wsp:rsid wsp:val=&quot;001E6212&quot;/&gt;&lt;wsp:rsid wsp:val=&quot;001F1445&quot;/&gt;&lt;wsp:rsid wsp:val=&quot;001F14E8&quot;/&gt;&lt;wsp:rsid wsp:val=&quot;001F2F76&quot;/&gt;&lt;wsp:rsid wsp:val=&quot;001F35CA&quot;/&gt;&lt;wsp:rsid wsp:val=&quot;001F38EF&quot;/&gt;&lt;wsp:rsid wsp:val=&quot;001F570C&quot;/&gt;&lt;wsp:rsid wsp:val=&quot;001F6253&quot;/&gt;&lt;wsp:rsid wsp:val=&quot;001F75FA&quot;/&gt;&lt;wsp:rsid wsp:val=&quot;001F7883&quot;/&gt;&lt;wsp:rsid wsp:val=&quot;00200BF4&quot;/&gt;&lt;wsp:rsid wsp:val=&quot;002015DB&quot;/&gt;&lt;wsp:rsid wsp:val=&quot;0020181B&quot;/&gt;&lt;wsp:rsid wsp:val=&quot;00202588&quot;/&gt;&lt;wsp:rsid wsp:val=&quot;002048BD&quot;/&gt;&lt;wsp:rsid wsp:val=&quot;00206699&quot;/&gt;&lt;wsp:rsid wsp:val=&quot;00207358&quot;/&gt;&lt;wsp:rsid wsp:val=&quot;002126B8&quot;/&gt;&lt;wsp:rsid wsp:val=&quot;00216AD6&quot;/&gt;&lt;wsp:rsid wsp:val=&quot;00217189&quot;/&gt;&lt;wsp:rsid wsp:val=&quot;00217E7E&quot;/&gt;&lt;wsp:rsid wsp:val=&quot;00217FEC&quot;/&gt;&lt;wsp:rsid wsp:val=&quot;00224221&quot;/&gt;&lt;wsp:rsid wsp:val=&quot;00224DA2&quot;/&gt;&lt;wsp:rsid wsp:val=&quot;00226B64&quot;/&gt;&lt;wsp:rsid wsp:val=&quot;0022712F&quot;/&gt;&lt;wsp:rsid wsp:val=&quot;00231159&quot;/&gt;&lt;wsp:rsid wsp:val=&quot;00234F39&quot;/&gt;&lt;wsp:rsid wsp:val=&quot;00235486&quot;/&gt;&lt;wsp:rsid wsp:val=&quot;002354EF&quot;/&gt;&lt;wsp:rsid wsp:val=&quot;0023739B&quot;/&gt;&lt;wsp:rsid wsp:val=&quot;002421B6&quot;/&gt;&lt;wsp:rsid wsp:val=&quot;00242397&quot;/&gt;&lt;wsp:rsid wsp:val=&quot;002426C8&quot;/&gt;&lt;wsp:rsid wsp:val=&quot;00242AE9&quot;/&gt;&lt;wsp:rsid wsp:val=&quot;00243022&quot;/&gt;&lt;wsp:rsid wsp:val=&quot;00243D81&quot;/&gt;&lt;wsp:rsid wsp:val=&quot;00243DA3&quot;/&gt;&lt;wsp:rsid wsp:val=&quot;00244FC1&quot;/&gt;&lt;wsp:rsid wsp:val=&quot;0024558A&quot;/&gt;&lt;wsp:rsid wsp:val=&quot;00245AC2&quot;/&gt;&lt;wsp:rsid wsp:val=&quot;00245B05&quot;/&gt;&lt;wsp:rsid wsp:val=&quot;00245D1B&quot;/&gt;&lt;wsp:rsid wsp:val=&quot;002463C5&quot;/&gt;&lt;wsp:rsid wsp:val=&quot;00246FBA&quot;/&gt;&lt;wsp:rsid wsp:val=&quot;00247049&quot;/&gt;&lt;wsp:rsid wsp:val=&quot;00247BD1&quot;/&gt;&lt;wsp:rsid wsp:val=&quot;00247EB1&quot;/&gt;&lt;wsp:rsid wsp:val=&quot;00250262&quot;/&gt;&lt;wsp:rsid wsp:val=&quot;00250538&quot;/&gt;&lt;wsp:rsid wsp:val=&quot;00255C77&quot;/&gt;&lt;wsp:rsid wsp:val=&quot;0025787C&quot;/&gt;&lt;wsp:rsid wsp:val=&quot;0026652B&quot;/&gt;&lt;wsp:rsid wsp:val=&quot;00266A0A&quot;/&gt;&lt;wsp:rsid wsp:val=&quot;002676D7&quot;/&gt;&lt;wsp:rsid wsp:val=&quot;00267C91&quot;/&gt;&lt;wsp:rsid wsp:val=&quot;00267E60&quot;/&gt;&lt;wsp:rsid wsp:val=&quot;0027067C&quot;/&gt;&lt;wsp:rsid wsp:val=&quot;00274D3A&quot;/&gt;&lt;wsp:rsid wsp:val=&quot;00274E46&quot;/&gt;&lt;wsp:rsid wsp:val=&quot;0027671F&quot;/&gt;&lt;wsp:rsid wsp:val=&quot;002814EE&quot;/&gt;&lt;wsp:rsid wsp:val=&quot;002817D8&quot;/&gt;&lt;wsp:rsid wsp:val=&quot;002854CF&quot;/&gt;&lt;wsp:rsid wsp:val=&quot;0028727D&quot;/&gt;&lt;wsp:rsid wsp:val=&quot;00290080&quot;/&gt;&lt;wsp:rsid wsp:val=&quot;0029195F&quot;/&gt;&lt;wsp:rsid wsp:val=&quot;00291C07&quot;/&gt;&lt;wsp:rsid wsp:val=&quot;00291C0E&quot;/&gt;&lt;wsp:rsid wsp:val=&quot;002945D4&quot;/&gt;&lt;wsp:rsid wsp:val=&quot;002A0C31&quot;/&gt;&lt;wsp:rsid wsp:val=&quot;002A1C97&quot;/&gt;&lt;wsp:rsid wsp:val=&quot;002A472E&quot;/&gt;&lt;wsp:rsid wsp:val=&quot;002A4F73&quot;/&gt;&lt;wsp:rsid wsp:val=&quot;002A6D1B&quot;/&gt;&lt;wsp:rsid wsp:val=&quot;002A6DFE&quot;/&gt;&lt;wsp:rsid wsp:val=&quot;002A7085&quot;/&gt;&lt;wsp:rsid wsp:val=&quot;002A7834&quot;/&gt;&lt;wsp:rsid wsp:val=&quot;002B1D9A&quot;/&gt;&lt;wsp:rsid wsp:val=&quot;002B1FBF&quot;/&gt;&lt;wsp:rsid wsp:val=&quot;002B26C9&quot;/&gt;&lt;wsp:rsid wsp:val=&quot;002B3305&quot;/&gt;&lt;wsp:rsid wsp:val=&quot;002B38E7&quot;/&gt;&lt;wsp:rsid wsp:val=&quot;002B51FC&quot;/&gt;&lt;wsp:rsid wsp:val=&quot;002B655B&quot;/&gt;&lt;wsp:rsid wsp:val=&quot;002C14D5&quot;/&gt;&lt;wsp:rsid wsp:val=&quot;002C1955&quot;/&gt;&lt;wsp:rsid wsp:val=&quot;002C1C54&quot;/&gt;&lt;wsp:rsid wsp:val=&quot;002C2141&quot;/&gt;&lt;wsp:rsid wsp:val=&quot;002C2C43&quot;/&gt;&lt;wsp:rsid wsp:val=&quot;002C3C33&quot;/&gt;&lt;wsp:rsid wsp:val=&quot;002C5256&quot;/&gt;&lt;wsp:rsid wsp:val=&quot;002C75CF&quot;/&gt;&lt;wsp:rsid wsp:val=&quot;002D04B2&quot;/&gt;&lt;wsp:rsid wsp:val=&quot;002D1CAF&quot;/&gt;&lt;wsp:rsid wsp:val=&quot;002D335B&quot;/&gt;&lt;wsp:rsid wsp:val=&quot;002D3DBF&quot;/&gt;&lt;wsp:rsid wsp:val=&quot;002D641F&quot;/&gt;&lt;wsp:rsid wsp:val=&quot;002D72D9&quot;/&gt;&lt;wsp:rsid wsp:val=&quot;002E04F9&quot;/&gt;&lt;wsp:rsid wsp:val=&quot;002E0567&quot;/&gt;&lt;wsp:rsid wsp:val=&quot;002E0A88&quot;/&gt;&lt;wsp:rsid wsp:val=&quot;002E2805&quot;/&gt;&lt;wsp:rsid wsp:val=&quot;002E383E&quot;/&gt;&lt;wsp:rsid wsp:val=&quot;002F1C19&quot;/&gt;&lt;wsp:rsid wsp:val=&quot;002F4AD0&quot;/&gt;&lt;wsp:rsid wsp:val=&quot;002F4C27&quot;/&gt;&lt;wsp:rsid wsp:val=&quot;002F52F8&quot;/&gt;&lt;wsp:rsid wsp:val=&quot;002F61B6&quot;/&gt;&lt;wsp:rsid wsp:val=&quot;002F638C&quot;/&gt;&lt;wsp:rsid wsp:val=&quot;002F7CDE&quot;/&gt;&lt;wsp:rsid wsp:val=&quot;00301251&quot;/&gt;&lt;wsp:rsid wsp:val=&quot;00301372&quot;/&gt;&lt;wsp:rsid wsp:val=&quot;00302A4A&quot;/&gt;&lt;wsp:rsid wsp:val=&quot;0030304B&quot;/&gt;&lt;wsp:rsid wsp:val=&quot;00303E2A&quot;/&gt;&lt;wsp:rsid wsp:val=&quot;00303E49&quot;/&gt;&lt;wsp:rsid wsp:val=&quot;00306771&quot;/&gt;&lt;wsp:rsid wsp:val=&quot;00307046&quot;/&gt;&lt;wsp:rsid wsp:val=&quot;00311B8D&quot;/&gt;&lt;wsp:rsid wsp:val=&quot;00313884&quot;/&gt;&lt;wsp:rsid wsp:val=&quot;00314B6E&quot;/&gt;&lt;wsp:rsid wsp:val=&quot;00315EF8&quot;/&gt;&lt;wsp:rsid wsp:val=&quot;003170E1&quot;/&gt;&lt;wsp:rsid wsp:val=&quot;00317C0B&quot;/&gt;&lt;wsp:rsid wsp:val=&quot;0033080F&quot;/&gt;&lt;wsp:rsid wsp:val=&quot;00330AA6&quot;/&gt;&lt;wsp:rsid wsp:val=&quot;0033109A&quot;/&gt;&lt;wsp:rsid wsp:val=&quot;003314AB&quot;/&gt;&lt;wsp:rsid wsp:val=&quot;00331500&quot;/&gt;&lt;wsp:rsid wsp:val=&quot;00332E25&quot;/&gt;&lt;wsp:rsid wsp:val=&quot;00334588&quot;/&gt;&lt;wsp:rsid wsp:val=&quot;00335528&quot;/&gt;&lt;wsp:rsid wsp:val=&quot;0034187D&quot;/&gt;&lt;wsp:rsid wsp:val=&quot;003429CE&quot;/&gt;&lt;wsp:rsid wsp:val=&quot;0034380B&quot;/&gt;&lt;wsp:rsid wsp:val=&quot;0034437E&quot;/&gt;&lt;wsp:rsid wsp:val=&quot;003447FB&quot;/&gt;&lt;wsp:rsid wsp:val=&quot;0035047C&quot;/&gt;&lt;wsp:rsid wsp:val=&quot;00352333&quot;/&gt;&lt;wsp:rsid wsp:val=&quot;00352793&quot;/&gt;&lt;wsp:rsid wsp:val=&quot;003570F2&quot;/&gt;&lt;wsp:rsid wsp:val=&quot;0035775F&quot;/&gt;&lt;wsp:rsid wsp:val=&quot;00360266&quot;/&gt;&lt;wsp:rsid wsp:val=&quot;003605A9&quot;/&gt;&lt;wsp:rsid wsp:val=&quot;003605C4&quot;/&gt;&lt;wsp:rsid wsp:val=&quot;003606C5&quot;/&gt;&lt;wsp:rsid wsp:val=&quot;00365001&quot;/&gt;&lt;wsp:rsid wsp:val=&quot;003663F8&quot;/&gt;&lt;wsp:rsid wsp:val=&quot;00367713&quot;/&gt;&lt;wsp:rsid wsp:val=&quot;00373293&quot;/&gt;&lt;wsp:rsid wsp:val=&quot;00374315&quot;/&gt;&lt;wsp:rsid wsp:val=&quot;00375488&quot;/&gt;&lt;wsp:rsid wsp:val=&quot;00385D27&quot;/&gt;&lt;wsp:rsid wsp:val=&quot;0038651D&quot;/&gt;&lt;wsp:rsid wsp:val=&quot;00391A4A&quot;/&gt;&lt;wsp:rsid wsp:val=&quot;0039295B&quot;/&gt;&lt;wsp:rsid wsp:val=&quot;00392DE4&quot;/&gt;&lt;wsp:rsid wsp:val=&quot;00393C6B&quot;/&gt;&lt;wsp:rsid wsp:val=&quot;003945B9&quot;/&gt;&lt;wsp:rsid wsp:val=&quot;00394DDA&quot;/&gt;&lt;wsp:rsid wsp:val=&quot;00397D54&quot;/&gt;&lt;wsp:rsid wsp:val=&quot;003A07CC&quot;/&gt;&lt;wsp:rsid wsp:val=&quot;003A1B84&quot;/&gt;&lt;wsp:rsid wsp:val=&quot;003A44BA&quot;/&gt;&lt;wsp:rsid wsp:val=&quot;003A62F2&quot;/&gt;&lt;wsp:rsid wsp:val=&quot;003A679B&quot;/&gt;&lt;wsp:rsid wsp:val=&quot;003B30F0&quot;/&gt;&lt;wsp:rsid wsp:val=&quot;003B3358&quot;/&gt;&lt;wsp:rsid wsp:val=&quot;003B5B85&quot;/&gt;&lt;wsp:rsid wsp:val=&quot;003B7306&quot;/&gt;&lt;wsp:rsid wsp:val=&quot;003B7F0A&quot;/&gt;&lt;wsp:rsid wsp:val=&quot;003C2D3C&quot;/&gt;&lt;wsp:rsid wsp:val=&quot;003C573F&quot;/&gt;&lt;wsp:rsid wsp:val=&quot;003C5DEE&quot;/&gt;&lt;wsp:rsid wsp:val=&quot;003D2D8F&quot;/&gt;&lt;wsp:rsid wsp:val=&quot;003D61D4&quot;/&gt;&lt;wsp:rsid wsp:val=&quot;003D6285&quot;/&gt;&lt;wsp:rsid wsp:val=&quot;003D7AA1&quot;/&gt;&lt;wsp:rsid wsp:val=&quot;003D7E0A&quot;/&gt;&lt;wsp:rsid wsp:val=&quot;003E0018&quot;/&gt;&lt;wsp:rsid wsp:val=&quot;003E0723&quot;/&gt;&lt;wsp:rsid wsp:val=&quot;003E1FD8&quot;/&gt;&lt;wsp:rsid wsp:val=&quot;003E2725&quot;/&gt;&lt;wsp:rsid wsp:val=&quot;003E40E1&quot;/&gt;&lt;wsp:rsid wsp:val=&quot;003E59C7&quot;/&gt;&lt;wsp:rsid wsp:val=&quot;003E7B80&quot;/&gt;&lt;wsp:rsid wsp:val=&quot;003F03D8&quot;/&gt;&lt;wsp:rsid wsp:val=&quot;003F089D&quot;/&gt;&lt;wsp:rsid wsp:val=&quot;003F1D1B&quot;/&gt;&lt;wsp:rsid wsp:val=&quot;003F74A9&quot;/&gt;&lt;wsp:rsid wsp:val=&quot;003F76C2&quot;/&gt;&lt;wsp:rsid wsp:val=&quot;003F77B4&quot;/&gt;&lt;wsp:rsid wsp:val=&quot;004004D5&quot;/&gt;&lt;wsp:rsid wsp:val=&quot;004007F0&quot;/&gt;&lt;wsp:rsid wsp:val=&quot;00401A10&quot;/&gt;&lt;wsp:rsid wsp:val=&quot;00403B72&quot;/&gt;&lt;wsp:rsid wsp:val=&quot;0040487A&quot;/&gt;&lt;wsp:rsid wsp:val=&quot;004063E0&quot;/&gt;&lt;wsp:rsid wsp:val=&quot;004066FF&quot;/&gt;&lt;wsp:rsid wsp:val=&quot;004105C9&quot;/&gt;&lt;wsp:rsid wsp:val=&quot;00410B74&quot;/&gt;&lt;wsp:rsid wsp:val=&quot;00415177&quot;/&gt;&lt;wsp:rsid wsp:val=&quot;0041526C&quot;/&gt;&lt;wsp:rsid wsp:val=&quot;00417D62&quot;/&gt;&lt;wsp:rsid wsp:val=&quot;00420A32&quot;/&gt;&lt;wsp:rsid wsp:val=&quot;00420BAB&quot;/&gt;&lt;wsp:rsid wsp:val=&quot;004212EA&quot;/&gt;&lt;wsp:rsid wsp:val=&quot;00421BE7&quot;/&gt;&lt;wsp:rsid wsp:val=&quot;00422FE9&quot;/&gt;&lt;wsp:rsid wsp:val=&quot;004265A6&quot;/&gt;&lt;wsp:rsid wsp:val=&quot;004279BB&quot;/&gt;&lt;wsp:rsid wsp:val=&quot;00431A13&quot;/&gt;&lt;wsp:rsid wsp:val=&quot;00431D1E&quot;/&gt;&lt;wsp:rsid wsp:val=&quot;004321CA&quot;/&gt;&lt;wsp:rsid wsp:val=&quot;00433216&quot;/&gt;&lt;wsp:rsid wsp:val=&quot;00434F71&quot;/&gt;&lt;wsp:rsid wsp:val=&quot;00435C00&quot;/&gt;&lt;wsp:rsid wsp:val=&quot;004378DC&quot;/&gt;&lt;wsp:rsid wsp:val=&quot;004422DB&quot;/&gt;&lt;wsp:rsid wsp:val=&quot;00442735&quot;/&gt;&lt;wsp:rsid wsp:val=&quot;004434F2&quot;/&gt;&lt;wsp:rsid wsp:val=&quot;004462CC&quot;/&gt;&lt;wsp:rsid wsp:val=&quot;00446768&quot;/&gt;&lt;wsp:rsid wsp:val=&quot;0045193C&quot;/&gt;&lt;wsp:rsid wsp:val=&quot;0045201E&quot;/&gt;&lt;wsp:rsid wsp:val=&quot;00452B22&quot;/&gt;&lt;wsp:rsid wsp:val=&quot;00453CDE&quot;/&gt;&lt;wsp:rsid wsp:val=&quot;00455117&quot;/&gt;&lt;wsp:rsid wsp:val=&quot;00457E77&quot;/&gt;&lt;wsp:rsid wsp:val=&quot;00461DA8&quot;/&gt;&lt;wsp:rsid wsp:val=&quot;00463786&quot;/&gt;&lt;wsp:rsid wsp:val=&quot;00464305&quot;/&gt;&lt;wsp:rsid wsp:val=&quot;004646F1&quot;/&gt;&lt;wsp:rsid wsp:val=&quot;004648E9&quot;/&gt;&lt;wsp:rsid wsp:val=&quot;00465616&quot;/&gt;&lt;wsp:rsid wsp:val=&quot;00467C5A&quot;/&gt;&lt;wsp:rsid wsp:val=&quot;00470D57&quot;/&gt;&lt;wsp:rsid wsp:val=&quot;004751F1&quot;/&gt;&lt;wsp:rsid wsp:val=&quot;00475E66&quot;/&gt;&lt;wsp:rsid wsp:val=&quot;004823D7&quot;/&gt;&lt;wsp:rsid wsp:val=&quot;00482850&quot;/&gt;&lt;wsp:rsid wsp:val=&quot;00486056&quot;/&gt;&lt;wsp:rsid wsp:val=&quot;00487109&quot;/&gt;&lt;wsp:rsid wsp:val=&quot;00490415&quot;/&gt;&lt;wsp:rsid wsp:val=&quot;00491DAB&quot;/&gt;&lt;wsp:rsid wsp:val=&quot;00493D41&quot;/&gt;&lt;wsp:rsid wsp:val=&quot;004945D6&quot;/&gt;&lt;wsp:rsid wsp:val=&quot;004974D7&quot;/&gt;&lt;wsp:rsid wsp:val=&quot;004A0F2B&quot;/&gt;&lt;wsp:rsid wsp:val=&quot;004A4379&quot;/&gt;&lt;wsp:rsid wsp:val=&quot;004B0995&quot;/&gt;&lt;wsp:rsid wsp:val=&quot;004B2CD1&quot;/&gt;&lt;wsp:rsid wsp:val=&quot;004B3310&quot;/&gt;&lt;wsp:rsid wsp:val=&quot;004B6A00&quot;/&gt;&lt;wsp:rsid wsp:val=&quot;004B7FF8&quot;/&gt;&lt;wsp:rsid wsp:val=&quot;004C027B&quot;/&gt;&lt;wsp:rsid wsp:val=&quot;004C132D&quot;/&gt;&lt;wsp:rsid wsp:val=&quot;004C1698&quot;/&gt;&lt;wsp:rsid wsp:val=&quot;004C1C57&quot;/&gt;&lt;wsp:rsid wsp:val=&quot;004C2D7C&quot;/&gt;&lt;wsp:rsid wsp:val=&quot;004C3029&quot;/&gt;&lt;wsp:rsid wsp:val=&quot;004C3B22&quot;/&gt;&lt;wsp:rsid wsp:val=&quot;004C4594&quot;/&gt;&lt;wsp:rsid wsp:val=&quot;004C5A87&quot;/&gt;&lt;wsp:rsid wsp:val=&quot;004C5AEB&quot;/&gt;&lt;wsp:rsid wsp:val=&quot;004C72FA&quot;/&gt;&lt;wsp:rsid wsp:val=&quot;004D0AA6&quot;/&gt;&lt;wsp:rsid wsp:val=&quot;004D1386&quot;/&gt;&lt;wsp:rsid wsp:val=&quot;004D47FA&quot;/&gt;&lt;wsp:rsid wsp:val=&quot;004E0607&quot;/&gt;&lt;wsp:rsid wsp:val=&quot;004E060D&quot;/&gt;&lt;wsp:rsid wsp:val=&quot;004E2429&quot;/&gt;&lt;wsp:rsid wsp:val=&quot;004E3849&quot;/&gt;&lt;wsp:rsid wsp:val=&quot;004E6EE2&quot;/&gt;&lt;wsp:rsid wsp:val=&quot;004E7F06&quot;/&gt;&lt;wsp:rsid wsp:val=&quot;004F1495&quot;/&gt;&lt;wsp:rsid wsp:val=&quot;004F454D&quot;/&gt;&lt;wsp:rsid wsp:val=&quot;004F4F9D&quot;/&gt;&lt;wsp:rsid wsp:val=&quot;004F67CB&quot;/&gt;&lt;wsp:rsid wsp:val=&quot;004F7ADA&quot;/&gt;&lt;wsp:rsid wsp:val=&quot;0050011B&quot;/&gt;&lt;wsp:rsid wsp:val=&quot;005045F0&quot;/&gt;&lt;wsp:rsid wsp:val=&quot;005070D4&quot;/&gt;&lt;wsp:rsid wsp:val=&quot;0051347A&quot;/&gt;&lt;wsp:rsid wsp:val=&quot;005150DC&quot;/&gt;&lt;wsp:rsid wsp:val=&quot;00516441&quot;/&gt;&lt;wsp:rsid wsp:val=&quot;0051764C&quot;/&gt;&lt;wsp:rsid wsp:val=&quot;005209E5&quot;/&gt;&lt;wsp:rsid wsp:val=&quot;00523E57&quot;/&gt;&lt;wsp:rsid wsp:val=&quot;00526BAB&quot;/&gt;&lt;wsp:rsid wsp:val=&quot;005335CB&quot;/&gt;&lt;wsp:rsid wsp:val=&quot;00533987&quot;/&gt;&lt;wsp:rsid wsp:val=&quot;00534124&quot;/&gt;&lt;wsp:rsid wsp:val=&quot;00535139&quot;/&gt;&lt;wsp:rsid wsp:val=&quot;00535F5C&quot;/&gt;&lt;wsp:rsid wsp:val=&quot;00542C29&quot;/&gt;&lt;wsp:rsid wsp:val=&quot;00543732&quot;/&gt;&lt;wsp:rsid wsp:val=&quot;00543E46&quot;/&gt;&lt;wsp:rsid wsp:val=&quot;005446C1&quot;/&gt;&lt;wsp:rsid wsp:val=&quot;005455E1&quot;/&gt;&lt;wsp:rsid wsp:val=&quot;00546210&quot;/&gt;&lt;wsp:rsid wsp:val=&quot;005479C2&quot;/&gt;&lt;wsp:rsid wsp:val=&quot;005503D4&quot;/&gt;&lt;wsp:rsid wsp:val=&quot;0055043E&quot;/&gt;&lt;wsp:rsid wsp:val=&quot;0055186A&quot;/&gt;&lt;wsp:rsid wsp:val=&quot;00552168&quot;/&gt;&lt;wsp:rsid wsp:val=&quot;00553D51&quot;/&gt;&lt;wsp:rsid wsp:val=&quot;00553ECA&quot;/&gt;&lt;wsp:rsid wsp:val=&quot;00555562&quot;/&gt;&lt;wsp:rsid wsp:val=&quot;00555CBB&quot;/&gt;&lt;wsp:rsid wsp:val=&quot;0055641C&quot;/&gt;&lt;wsp:rsid wsp:val=&quot;00556EF4&quot;/&gt;&lt;wsp:rsid wsp:val=&quot;0056188C&quot;/&gt;&lt;wsp:rsid wsp:val=&quot;00563792&quot;/&gt;&lt;wsp:rsid wsp:val=&quot;00563866&quot;/&gt;&lt;wsp:rsid wsp:val=&quot;00565E35&quot;/&gt;&lt;wsp:rsid wsp:val=&quot;0056618E&quot;/&gt;&lt;wsp:rsid wsp:val=&quot;00567D8C&quot;/&gt;&lt;wsp:rsid wsp:val=&quot;00567DF9&quot;/&gt;&lt;wsp:rsid wsp:val=&quot;00570C54&quot;/&gt;&lt;wsp:rsid wsp:val=&quot;00576CC0&quot;/&gt;&lt;wsp:rsid wsp:val=&quot;00577705&quot;/&gt;&lt;wsp:rsid wsp:val=&quot;005804B5&quot;/&gt;&lt;wsp:rsid wsp:val=&quot;00583DF4&quot;/&gt;&lt;wsp:rsid wsp:val=&quot;0058582A&quot;/&gt;&lt;wsp:rsid wsp:val=&quot;00591F76&quot;/&gt;&lt;wsp:rsid wsp:val=&quot;0059384F&quot;/&gt;&lt;wsp:rsid wsp:val=&quot;00595476&quot;/&gt;&lt;wsp:rsid wsp:val=&quot;00595DBE&quot;/&gt;&lt;wsp:rsid wsp:val=&quot;0059615C&quot;/&gt;&lt;wsp:rsid wsp:val=&quot;00596474&quot;/&gt;&lt;wsp:rsid wsp:val=&quot;00597DD9&quot;/&gt;&lt;wsp:rsid wsp:val=&quot;005A7F8C&quot;/&gt;&lt;wsp:rsid wsp:val=&quot;005B06BD&quot;/&gt;&lt;wsp:rsid wsp:val=&quot;005B0E73&quot;/&gt;&lt;wsp:rsid wsp:val=&quot;005B195C&quot;/&gt;&lt;wsp:rsid wsp:val=&quot;005B4B5A&quot;/&gt;&lt;wsp:rsid wsp:val=&quot;005B54EC&quot;/&gt;&lt;wsp:rsid wsp:val=&quot;005B77FA&quot;/&gt;&lt;wsp:rsid wsp:val=&quot;005C1C5F&quot;/&gt;&lt;wsp:rsid wsp:val=&quot;005C244C&quot;/&gt;&lt;wsp:rsid wsp:val=&quot;005C43D7&quot;/&gt;&lt;wsp:rsid wsp:val=&quot;005C4C86&quot;/&gt;&lt;wsp:rsid wsp:val=&quot;005C5914&quot;/&gt;&lt;wsp:rsid wsp:val=&quot;005C5F5D&quot;/&gt;&lt;wsp:rsid wsp:val=&quot;005C697C&quot;/&gt;&lt;wsp:rsid wsp:val=&quot;005C7250&quot;/&gt;&lt;wsp:rsid wsp:val=&quot;005D1C72&quot;/&gt;&lt;wsp:rsid wsp:val=&quot;005D1CC7&quot;/&gt;&lt;wsp:rsid wsp:val=&quot;005D2787&quot;/&gt;&lt;wsp:rsid wsp:val=&quot;005D3848&quot;/&gt;&lt;wsp:rsid wsp:val=&quot;005D3916&quot;/&gt;&lt;wsp:rsid wsp:val=&quot;005D56FB&quot;/&gt;&lt;wsp:rsid wsp:val=&quot;005D5E7E&quot;/&gt;&lt;wsp:rsid wsp:val=&quot;005D631F&quot;/&gt;&lt;wsp:rsid wsp:val=&quot;005D6987&quot;/&gt;&lt;wsp:rsid wsp:val=&quot;005D6C7A&quot;/&gt;&lt;wsp:rsid wsp:val=&quot;005D76AA&quot;/&gt;&lt;wsp:rsid wsp:val=&quot;005E07E4&quot;/&gt;&lt;wsp:rsid wsp:val=&quot;005E09B2&quot;/&gt;&lt;wsp:rsid wsp:val=&quot;005E34F0&quot;/&gt;&lt;wsp:rsid wsp:val=&quot;005E4DD3&quot;/&gt;&lt;wsp:rsid wsp:val=&quot;005F0F80&quot;/&gt;&lt;wsp:rsid wsp:val=&quot;005F0FCC&quot;/&gt;&lt;wsp:rsid wsp:val=&quot;005F15D9&quot;/&gt;&lt;wsp:rsid wsp:val=&quot;005F2F8F&quot;/&gt;&lt;wsp:rsid wsp:val=&quot;005F3BD8&quot;/&gt;&lt;wsp:rsid wsp:val=&quot;005F592E&quot;/&gt;&lt;wsp:rsid wsp:val=&quot;0060018B&quot;/&gt;&lt;wsp:rsid wsp:val=&quot;00602BE0&quot;/&gt;&lt;wsp:rsid wsp:val=&quot;00603DAF&quot;/&gt;&lt;wsp:rsid wsp:val=&quot;00604AF6&quot;/&gt;&lt;wsp:rsid wsp:val=&quot;006057D0&quot;/&gt;&lt;wsp:rsid wsp:val=&quot;0060581E&quot;/&gt;&lt;wsp:rsid wsp:val=&quot;0060623A&quot;/&gt;&lt;wsp:rsid wsp:val=&quot;006108AD&quot;/&gt;&lt;wsp:rsid wsp:val=&quot;00615CD5&quot;/&gt;&lt;wsp:rsid wsp:val=&quot;00617330&quot;/&gt;&lt;wsp:rsid wsp:val=&quot;00617FF4&quot;/&gt;&lt;wsp:rsid wsp:val=&quot;006209A2&quot;/&gt;&lt;wsp:rsid wsp:val=&quot;00621B02&quot;/&gt;&lt;wsp:rsid wsp:val=&quot;00625115&quot;/&gt;&lt;wsp:rsid wsp:val=&quot;00626DC7&quot;/&gt;&lt;wsp:rsid wsp:val=&quot;006303E8&quot;/&gt;&lt;wsp:rsid wsp:val=&quot;006320A1&quot;/&gt;&lt;wsp:rsid wsp:val=&quot;00632725&quot;/&gt;&lt;wsp:rsid wsp:val=&quot;00635B02&quot;/&gt;&lt;wsp:rsid wsp:val=&quot;006375AA&quot;/&gt;&lt;wsp:rsid wsp:val=&quot;00640093&quot;/&gt;&lt;wsp:rsid wsp:val=&quot;00640547&quot;/&gt;&lt;wsp:rsid wsp:val=&quot;0064167E&quot;/&gt;&lt;wsp:rsid wsp:val=&quot;00641FE9&quot;/&gt;&lt;wsp:rsid wsp:val=&quot;00642AFB&quot;/&gt;&lt;wsp:rsid wsp:val=&quot;006458E7&quot;/&gt;&lt;wsp:rsid wsp:val=&quot;0064640C&quot;/&gt;&lt;wsp:rsid wsp:val=&quot;0064665F&quot;/&gt;&lt;wsp:rsid wsp:val=&quot;00647878&quot;/&gt;&lt;wsp:rsid wsp:val=&quot;00647A8A&quot;/&gt;&lt;wsp:rsid wsp:val=&quot;00647BD1&quot;/&gt;&lt;wsp:rsid wsp:val=&quot;00650FCE&quot;/&gt;&lt;wsp:rsid wsp:val=&quot;00654165&quot;/&gt;&lt;wsp:rsid wsp:val=&quot;00654AB7&quot;/&gt;&lt;wsp:rsid wsp:val=&quot;00655593&quot;/&gt;&lt;wsp:rsid wsp:val=&quot;0065595A&quot;/&gt;&lt;wsp:rsid wsp:val=&quot;006613F1&quot;/&gt;&lt;wsp:rsid wsp:val=&quot;00661AFC&quot;/&gt;&lt;wsp:rsid wsp:val=&quot;00661B3E&quot;/&gt;&lt;wsp:rsid wsp:val=&quot;0066216D&quot;/&gt;&lt;wsp:rsid wsp:val=&quot;00663584&quot;/&gt;&lt;wsp:rsid wsp:val=&quot;00663E96&quot;/&gt;&lt;wsp:rsid wsp:val=&quot;00664DC6&quot;/&gt;&lt;wsp:rsid wsp:val=&quot;00667AD0&quot;/&gt;&lt;wsp:rsid wsp:val=&quot;00671121&quot;/&gt;&lt;wsp:rsid wsp:val=&quot;0067166F&quot;/&gt;&lt;wsp:rsid wsp:val=&quot;00671B57&quot;/&gt;&lt;wsp:rsid wsp:val=&quot;00672500&quot;/&gt;&lt;wsp:rsid wsp:val=&quot;0067324F&quot;/&gt;&lt;wsp:rsid wsp:val=&quot;00674CFF&quot;/&gt;&lt;wsp:rsid wsp:val=&quot;00674D34&quot;/&gt;&lt;wsp:rsid wsp:val=&quot;00675341&quot;/&gt;&lt;wsp:rsid wsp:val=&quot;00676F94&quot;/&gt;&lt;wsp:rsid wsp:val=&quot;0068107E&quot;/&gt;&lt;wsp:rsid wsp:val=&quot;006812EE&quot;/&gt;&lt;wsp:rsid wsp:val=&quot;00681CA0&quot;/&gt;&lt;wsp:rsid wsp:val=&quot;0068483D&quot;/&gt;&lt;wsp:rsid wsp:val=&quot;00685297&quot;/&gt;&lt;wsp:rsid wsp:val=&quot;0068766C&quot;/&gt;&lt;wsp:rsid wsp:val=&quot;006901FF&quot;/&gt;&lt;wsp:rsid wsp:val=&quot;00690D75&quot;/&gt;&lt;wsp:rsid wsp:val=&quot;00695564&quot;/&gt;&lt;wsp:rsid wsp:val=&quot;006976E7&quot;/&gt;&lt;wsp:rsid wsp:val=&quot;006A0A88&quot;/&gt;&lt;wsp:rsid wsp:val=&quot;006B137F&quot;/&gt;&lt;wsp:rsid wsp:val=&quot;006B209E&quot;/&gt;&lt;wsp:rsid wsp:val=&quot;006B2874&quot;/&gt;&lt;wsp:rsid wsp:val=&quot;006B42B9&quot;/&gt;&lt;wsp:rsid wsp:val=&quot;006B4CCD&quot;/&gt;&lt;wsp:rsid wsp:val=&quot;006C05CA&quot;/&gt;&lt;wsp:rsid wsp:val=&quot;006C0F6F&quot;/&gt;&lt;wsp:rsid wsp:val=&quot;006C22F4&quot;/&gt;&lt;wsp:rsid wsp:val=&quot;006D1084&quot;/&gt;&lt;wsp:rsid wsp:val=&quot;006D12CD&quot;/&gt;&lt;wsp:rsid wsp:val=&quot;006D20FF&quot;/&gt;&lt;wsp:rsid wsp:val=&quot;006D3937&quot;/&gt;&lt;wsp:rsid wsp:val=&quot;006D4E8F&quot;/&gt;&lt;wsp:rsid wsp:val=&quot;006D594B&quot;/&gt;&lt;wsp:rsid wsp:val=&quot;006D7A3E&quot;/&gt;&lt;wsp:rsid wsp:val=&quot;006E3770&quot;/&gt;&lt;wsp:rsid wsp:val=&quot;006E67DA&quot;/&gt;&lt;wsp:rsid wsp:val=&quot;006F3C3D&quot;/&gt;&lt;wsp:rsid wsp:val=&quot;006F59BC&quot;/&gt;&lt;wsp:rsid wsp:val=&quot;006F6318&quot;/&gt;&lt;wsp:rsid wsp:val=&quot;006F6515&quot;/&gt;&lt;wsp:rsid wsp:val=&quot;006F6813&quot;/&gt;&lt;wsp:rsid wsp:val=&quot;006F7863&quot;/&gt;&lt;wsp:rsid wsp:val=&quot;00700D3B&quot;/&gt;&lt;wsp:rsid wsp:val=&quot;00700DE5&quot;/&gt;&lt;wsp:rsid wsp:val=&quot;0070112C&quot;/&gt;&lt;wsp:rsid wsp:val=&quot;00701ECA&quot;/&gt;&lt;wsp:rsid wsp:val=&quot;00705023&quot;/&gt;&lt;wsp:rsid wsp:val=&quot;007104A8&quot;/&gt;&lt;wsp:rsid wsp:val=&quot;00712846&quot;/&gt;&lt;wsp:rsid wsp:val=&quot;00712C06&quot;/&gt;&lt;wsp:rsid wsp:val=&quot;00712FEF&quot;/&gt;&lt;wsp:rsid wsp:val=&quot;00717D9B&quot;/&gt;&lt;wsp:rsid wsp:val=&quot;007232A8&quot;/&gt;&lt;wsp:rsid wsp:val=&quot;00724D55&quot;/&gt;&lt;wsp:rsid wsp:val=&quot;00724F72&quot;/&gt;&lt;wsp:rsid wsp:val=&quot;00725D5B&quot;/&gt;&lt;wsp:rsid wsp:val=&quot;007261E1&quot;/&gt;&lt;wsp:rsid wsp:val=&quot;0072794D&quot;/&gt;&lt;wsp:rsid wsp:val=&quot;007300B6&quot;/&gt;&lt;wsp:rsid wsp:val=&quot;00731659&quot;/&gt;&lt;wsp:rsid wsp:val=&quot;00731BE5&quot;/&gt;&lt;wsp:rsid wsp:val=&quot;00731E32&quot;/&gt;&lt;wsp:rsid wsp:val=&quot;00731F18&quot;/&gt;&lt;wsp:rsid wsp:val=&quot;007328F2&quot;/&gt;&lt;wsp:rsid wsp:val=&quot;00732DF7&quot;/&gt;&lt;wsp:rsid wsp:val=&quot;00733C68&quot;/&gt;&lt;wsp:rsid wsp:val=&quot;00733F3C&quot;/&gt;&lt;wsp:rsid wsp:val=&quot;007344A3&quot;/&gt;&lt;wsp:rsid wsp:val=&quot;007354D5&quot;/&gt;&lt;wsp:rsid wsp:val=&quot;007369F1&quot;/&gt;&lt;wsp:rsid wsp:val=&quot;00740643&quot;/&gt;&lt;wsp:rsid wsp:val=&quot;00741F6A&quot;/&gt;&lt;wsp:rsid wsp:val=&quot;00742294&quot;/&gt;&lt;wsp:rsid wsp:val=&quot;0074241D&quot;/&gt;&lt;wsp:rsid wsp:val=&quot;0074256A&quot;/&gt;&lt;wsp:rsid wsp:val=&quot;007429FF&quot;/&gt;&lt;wsp:rsid wsp:val=&quot;00742D95&quot;/&gt;&lt;wsp:rsid wsp:val=&quot;00743E80&quot;/&gt;&lt;wsp:rsid wsp:val=&quot;007458B9&quot;/&gt;&lt;wsp:rsid wsp:val=&quot;00746BAD&quot;/&gt;&lt;wsp:rsid wsp:val=&quot;0075025F&quot;/&gt;&lt;wsp:rsid wsp:val=&quot;0075047A&quot;/&gt;&lt;wsp:rsid wsp:val=&quot;00750692&quot;/&gt;&lt;wsp:rsid wsp:val=&quot;00750877&quot;/&gt;&lt;wsp:rsid wsp:val=&quot;007518DF&quot;/&gt;&lt;wsp:rsid wsp:val=&quot;007533F0&quot;/&gt;&lt;wsp:rsid wsp:val=&quot;007543C1&quot;/&gt;&lt;wsp:rsid wsp:val=&quot;007544A2&quot;/&gt;&lt;wsp:rsid wsp:val=&quot;007554CF&quot;/&gt;&lt;wsp:rsid wsp:val=&quot;00756150&quot;/&gt;&lt;wsp:rsid wsp:val=&quot;0075709B&quot;/&gt;&lt;wsp:rsid wsp:val=&quot;00760483&quot;/&gt;&lt;wsp:rsid wsp:val=&quot;00762A5E&quot;/&gt;&lt;wsp:rsid wsp:val=&quot;007654C9&quot;/&gt;&lt;wsp:rsid wsp:val=&quot;00766AB5&quot;/&gt;&lt;wsp:rsid wsp:val=&quot;00766D2F&quot;/&gt;&lt;wsp:rsid wsp:val=&quot;007770F7&quot;/&gt;&lt;wsp:rsid wsp:val=&quot;007776D1&quot;/&gt;&lt;wsp:rsid wsp:val=&quot;0078119E&quot;/&gt;&lt;wsp:rsid wsp:val=&quot;00782601&quot;/&gt;&lt;wsp:rsid wsp:val=&quot;00782C76&quot;/&gt;&lt;wsp:rsid wsp:val=&quot;007833DC&quot;/&gt;&lt;wsp:rsid wsp:val=&quot;00785115&quot;/&gt;&lt;wsp:rsid wsp:val=&quot;007854E3&quot;/&gt;&lt;wsp:rsid wsp:val=&quot;0078618D&quot;/&gt;&lt;wsp:rsid wsp:val=&quot;00790278&quot;/&gt;&lt;wsp:rsid wsp:val=&quot;0079097B&quot;/&gt;&lt;wsp:rsid wsp:val=&quot;00791BCA&quot;/&gt;&lt;wsp:rsid wsp:val=&quot;00791D1C&quot;/&gt;&lt;wsp:rsid wsp:val=&quot;007940E2&quot;/&gt;&lt;wsp:rsid wsp:val=&quot;00794277&quot;/&gt;&lt;wsp:rsid wsp:val=&quot;007A1B23&quot;/&gt;&lt;wsp:rsid wsp:val=&quot;007A28DE&quot;/&gt;&lt;wsp:rsid wsp:val=&quot;007A4753&quot;/&gt;&lt;wsp:rsid wsp:val=&quot;007A54B2&quot;/&gt;&lt;wsp:rsid wsp:val=&quot;007A654D&quot;/&gt;&lt;wsp:rsid wsp:val=&quot;007A67BB&quot;/&gt;&lt;wsp:rsid wsp:val=&quot;007B0A8C&quot;/&gt;&lt;wsp:rsid wsp:val=&quot;007B2AF2&quot;/&gt;&lt;wsp:rsid wsp:val=&quot;007B2B03&quot;/&gt;&lt;wsp:rsid wsp:val=&quot;007B4B68&quot;/&gt;&lt;wsp:rsid wsp:val=&quot;007B512F&quot;/&gt;&lt;wsp:rsid wsp:val=&quot;007B6D2D&quot;/&gt;&lt;wsp:rsid wsp:val=&quot;007C1F19&quot;/&gt;&lt;wsp:rsid wsp:val=&quot;007C22BE&quot;/&gt;&lt;wsp:rsid wsp:val=&quot;007C3E7E&quot;/&gt;&lt;wsp:rsid wsp:val=&quot;007C4325&quot;/&gt;&lt;wsp:rsid wsp:val=&quot;007D1202&quot;/&gt;&lt;wsp:rsid wsp:val=&quot;007D1A48&quot;/&gt;&lt;wsp:rsid wsp:val=&quot;007D3A6D&quot;/&gt;&lt;wsp:rsid wsp:val=&quot;007D5425&quot;/&gt;&lt;wsp:rsid wsp:val=&quot;007D5DA8&quot;/&gt;&lt;wsp:rsid wsp:val=&quot;007D5DE1&quot;/&gt;&lt;wsp:rsid wsp:val=&quot;007D70D2&quot;/&gt;&lt;wsp:rsid wsp:val=&quot;007E20DF&quot;/&gt;&lt;wsp:rsid wsp:val=&quot;007E3300&quot;/&gt;&lt;wsp:rsid wsp:val=&quot;007E3AAC&quot;/&gt;&lt;wsp:rsid wsp:val=&quot;007E4633&quot;/&gt;&lt;wsp:rsid wsp:val=&quot;007E48E5&quot;/&gt;&lt;wsp:rsid wsp:val=&quot;007E6952&quot;/&gt;&lt;wsp:rsid wsp:val=&quot;007F187A&quot;/&gt;&lt;wsp:rsid wsp:val=&quot;007F2733&quot;/&gt;&lt;wsp:rsid wsp:val=&quot;007F291A&quot;/&gt;&lt;wsp:rsid wsp:val=&quot;007F4609&quot;/&gt;&lt;wsp:rsid wsp:val=&quot;007F5362&quot;/&gt;&lt;wsp:rsid wsp:val=&quot;007F5E4E&quot;/&gt;&lt;wsp:rsid wsp:val=&quot;007F6062&quot;/&gt;&lt;wsp:rsid wsp:val=&quot;007F6156&quot;/&gt;&lt;wsp:rsid wsp:val=&quot;007F67F9&quot;/&gt;&lt;wsp:rsid wsp:val=&quot;007F78C3&quot;/&gt;&lt;wsp:rsid wsp:val=&quot;0080179A&quot;/&gt;&lt;wsp:rsid wsp:val=&quot;0080436E&quot;/&gt;&lt;wsp:rsid wsp:val=&quot;00805943&quot;/&gt;&lt;wsp:rsid wsp:val=&quot;0080645E&quot;/&gt;&lt;wsp:rsid wsp:val=&quot;008065EC&quot;/&gt;&lt;wsp:rsid wsp:val=&quot;008076FE&quot;/&gt;&lt;wsp:rsid wsp:val=&quot;00807E25&quot;/&gt;&lt;wsp:rsid wsp:val=&quot;00813241&quot;/&gt;&lt;wsp:rsid wsp:val=&quot;00813EA8&quot;/&gt;&lt;wsp:rsid wsp:val=&quot;0081411B&quot;/&gt;&lt;wsp:rsid wsp:val=&quot;00817E7D&quot;/&gt;&lt;wsp:rsid wsp:val=&quot;00817FB4&quot;/&gt;&lt;wsp:rsid wsp:val=&quot;008203A3&quot;/&gt;&lt;wsp:rsid wsp:val=&quot;00820435&quot;/&gt;&lt;wsp:rsid wsp:val=&quot;00822198&quot;/&gt;&lt;wsp:rsid wsp:val=&quot;00822995&quot;/&gt;&lt;wsp:rsid wsp:val=&quot;00826146&quot;/&gt;&lt;wsp:rsid wsp:val=&quot;00826D56&quot;/&gt;&lt;wsp:rsid wsp:val=&quot;00832B5F&quot;/&gt;&lt;wsp:rsid wsp:val=&quot;008363C6&quot;/&gt;&lt;wsp:rsid wsp:val=&quot;008439A7&quot;/&gt;&lt;wsp:rsid wsp:val=&quot;00843FAC&quot;/&gt;&lt;wsp:rsid wsp:val=&quot;0084529F&quot;/&gt;&lt;wsp:rsid wsp:val=&quot;00845448&quot;/&gt;&lt;wsp:rsid wsp:val=&quot;008455CF&quot;/&gt;&lt;wsp:rsid wsp:val=&quot;00845A40&quot;/&gt;&lt;wsp:rsid wsp:val=&quot;00853593&quot;/&gt;&lt;wsp:rsid wsp:val=&quot;0085531B&quot;/&gt;&lt;wsp:rsid wsp:val=&quot;00857086&quot;/&gt;&lt;wsp:rsid wsp:val=&quot;00863FFE&quot;/&gt;&lt;wsp:rsid wsp:val=&quot;008641DE&quot;/&gt;&lt;wsp:rsid wsp:val=&quot;0086422D&quot;/&gt;&lt;wsp:rsid wsp:val=&quot;00864466&quot;/&gt;&lt;wsp:rsid wsp:val=&quot;00865014&quot;/&gt;&lt;wsp:rsid wsp:val=&quot;008652D9&quot;/&gt;&lt;wsp:rsid wsp:val=&quot;00865BE0&quot;/&gt;&lt;wsp:rsid wsp:val=&quot;00866F8C&quot;/&gt;&lt;wsp:rsid wsp:val=&quot;008671B6&quot;/&gt;&lt;wsp:rsid wsp:val=&quot;008678AB&quot;/&gt;&lt;wsp:rsid wsp:val=&quot;0087168F&quot;/&gt;&lt;wsp:rsid wsp:val=&quot;008729BD&quot;/&gt;&lt;wsp:rsid wsp:val=&quot;0087339C&quot;/&gt;&lt;wsp:rsid wsp:val=&quot;00873525&quot;/&gt;&lt;wsp:rsid wsp:val=&quot;00874D35&quot;/&gt;&lt;wsp:rsid wsp:val=&quot;0087513E&quot;/&gt;&lt;wsp:rsid wsp:val=&quot;00876FDB&quot;/&gt;&lt;wsp:rsid wsp:val=&quot;0088091B&quot;/&gt;&lt;wsp:rsid wsp:val=&quot;0088136E&quot;/&gt;&lt;wsp:rsid wsp:val=&quot;00881DA9&quot;/&gt;&lt;wsp:rsid wsp:val=&quot;00886B80&quot;/&gt;&lt;wsp:rsid wsp:val=&quot;0088749F&quot;/&gt;&lt;wsp:rsid wsp:val=&quot;00891505&quot;/&gt;&lt;wsp:rsid wsp:val=&quot;00891EE9&quot;/&gt;&lt;wsp:rsid wsp:val=&quot;00892440&quot;/&gt;&lt;wsp:rsid wsp:val=&quot;00892F61&quot;/&gt;&lt;wsp:rsid wsp:val=&quot;00893D47&quot;/&gt;&lt;wsp:rsid wsp:val=&quot;00893F79&quot;/&gt;&lt;wsp:rsid wsp:val=&quot;00894DF5&quot;/&gt;&lt;wsp:rsid wsp:val=&quot;00895D29&quot;/&gt;&lt;wsp:rsid wsp:val=&quot;0089771B&quot;/&gt;&lt;wsp:rsid wsp:val=&quot;00897E39&quot;/&gt;&lt;wsp:rsid wsp:val=&quot;008A05C2&quot;/&gt;&lt;wsp:rsid wsp:val=&quot;008A1957&quot;/&gt;&lt;wsp:rsid wsp:val=&quot;008A19EA&quot;/&gt;&lt;wsp:rsid wsp:val=&quot;008A449D&quot;/&gt;&lt;wsp:rsid wsp:val=&quot;008A5A0F&quot;/&gt;&lt;wsp:rsid wsp:val=&quot;008A7734&quot;/&gt;&lt;wsp:rsid wsp:val=&quot;008A79C5&quot;/&gt;&lt;wsp:rsid wsp:val=&quot;008A7CD4&quot;/&gt;&lt;wsp:rsid wsp:val=&quot;008B0404&quot;/&gt;&lt;wsp:rsid wsp:val=&quot;008B0798&quot;/&gt;&lt;wsp:rsid wsp:val=&quot;008B39ED&quot;/&gt;&lt;wsp:rsid wsp:val=&quot;008B4788&quot;/&gt;&lt;wsp:rsid wsp:val=&quot;008B56B7&quot;/&gt;&lt;wsp:rsid wsp:val=&quot;008B5B8D&quot;/&gt;&lt;wsp:rsid wsp:val=&quot;008C1897&quot;/&gt;&lt;wsp:rsid wsp:val=&quot;008C19FA&quot;/&gt;&lt;wsp:rsid wsp:val=&quot;008C3295&quot;/&gt;&lt;wsp:rsid wsp:val=&quot;008C3B60&quot;/&gt;&lt;wsp:rsid wsp:val=&quot;008C57BA&quot;/&gt;&lt;wsp:rsid wsp:val=&quot;008C5B60&quot;/&gt;&lt;wsp:rsid wsp:val=&quot;008C6474&quot;/&gt;&lt;wsp:rsid wsp:val=&quot;008C78E2&quot;/&gt;&lt;wsp:rsid wsp:val=&quot;008D00C0&quot;/&gt;&lt;wsp:rsid wsp:val=&quot;008D171F&quot;/&gt;&lt;wsp:rsid wsp:val=&quot;008D1B98&quot;/&gt;&lt;wsp:rsid wsp:val=&quot;008D3863&quot;/&gt;&lt;wsp:rsid wsp:val=&quot;008D3B4B&quot;/&gt;&lt;wsp:rsid wsp:val=&quot;008D3DA8&quot;/&gt;&lt;wsp:rsid wsp:val=&quot;008D7A7F&quot;/&gt;&lt;wsp:rsid wsp:val=&quot;008E27E4&quot;/&gt;&lt;wsp:rsid wsp:val=&quot;008E3460&quot;/&gt;&lt;wsp:rsid wsp:val=&quot;008E470A&quot;/&gt;&lt;wsp:rsid wsp:val=&quot;008E4A59&quot;/&gt;&lt;wsp:rsid wsp:val=&quot;008E60EA&quot;/&gt;&lt;wsp:rsid wsp:val=&quot;008E60F8&quot;/&gt;&lt;wsp:rsid wsp:val=&quot;008E671B&quot;/&gt;&lt;wsp:rsid wsp:val=&quot;008E6A7F&quot;/&gt;&lt;wsp:rsid wsp:val=&quot;008E6CE4&quot;/&gt;&lt;wsp:rsid wsp:val=&quot;008E7B9D&quot;/&gt;&lt;wsp:rsid wsp:val=&quot;008E7D7E&quot;/&gt;&lt;wsp:rsid wsp:val=&quot;008F11A4&quot;/&gt;&lt;wsp:rsid wsp:val=&quot;008F1641&quot;/&gt;&lt;wsp:rsid wsp:val=&quot;008F1D11&quot;/&gt;&lt;wsp:rsid wsp:val=&quot;008F26AE&quot;/&gt;&lt;wsp:rsid wsp:val=&quot;008F2ADC&quot;/&gt;&lt;wsp:rsid wsp:val=&quot;008F48F2&quot;/&gt;&lt;wsp:rsid wsp:val=&quot;008F5363&quot;/&gt;&lt;wsp:rsid wsp:val=&quot;008F5BF0&quot;/&gt;&lt;wsp:rsid wsp:val=&quot;008F76C4&quot;/&gt;&lt;wsp:rsid wsp:val=&quot;00900543&quot;/&gt;&lt;wsp:rsid wsp:val=&quot;00901417&quot;/&gt;&lt;wsp:rsid wsp:val=&quot;00901658&quot;/&gt;&lt;wsp:rsid wsp:val=&quot;009017B9&quot;/&gt;&lt;wsp:rsid wsp:val=&quot;0090307C&quot;/&gt;&lt;wsp:rsid wsp:val=&quot;00904C26&quot;/&gt;&lt;wsp:rsid wsp:val=&quot;009051CB&quot;/&gt;&lt;wsp:rsid wsp:val=&quot;00907F83&quot;/&gt;&lt;wsp:rsid wsp:val=&quot;00911467&quot;/&gt;&lt;wsp:rsid wsp:val=&quot;00913355&quot;/&gt;&lt;wsp:rsid wsp:val=&quot;00915844&quot;/&gt;&lt;wsp:rsid wsp:val=&quot;00915F1D&quot;/&gt;&lt;wsp:rsid wsp:val=&quot;00916926&quot;/&gt;&lt;wsp:rsid wsp:val=&quot;00920430&quot;/&gt;&lt;wsp:rsid wsp:val=&quot;00921FE8&quot;/&gt;&lt;wsp:rsid wsp:val=&quot;00923194&quot;/&gt;&lt;wsp:rsid wsp:val=&quot;00923C29&quot;/&gt;&lt;wsp:rsid wsp:val=&quot;00923EE6&quot;/&gt;&lt;wsp:rsid wsp:val=&quot;00926ADC&quot;/&gt;&lt;wsp:rsid wsp:val=&quot;00927270&quot;/&gt;&lt;wsp:rsid wsp:val=&quot;0093038E&quot;/&gt;&lt;wsp:rsid wsp:val=&quot;009304ED&quot;/&gt;&lt;wsp:rsid wsp:val=&quot;009326F4&quot;/&gt;&lt;wsp:rsid wsp:val=&quot;00932B7E&quot;/&gt;&lt;wsp:rsid wsp:val=&quot;0093350A&quot;/&gt;&lt;wsp:rsid wsp:val=&quot;00935241&quot;/&gt;&lt;wsp:rsid wsp:val=&quot;00937E7F&quot;/&gt;&lt;wsp:rsid wsp:val=&quot;009426CA&quot;/&gt;&lt;wsp:rsid wsp:val=&quot;009436DB&quot;/&gt;&lt;wsp:rsid wsp:val=&quot;00944B2C&quot;/&gt;&lt;wsp:rsid wsp:val=&quot;00944BB1&quot;/&gt;&lt;wsp:rsid wsp:val=&quot;009467E0&quot;/&gt;&lt;wsp:rsid wsp:val=&quot;00946B2F&quot;/&gt;&lt;wsp:rsid wsp:val=&quot;00947FA3&quot;/&gt;&lt;wsp:rsid wsp:val=&quot;0095157D&quot;/&gt;&lt;wsp:rsid wsp:val=&quot;009529F2&quot;/&gt;&lt;wsp:rsid wsp:val=&quot;00954C4B&quot;/&gt;&lt;wsp:rsid wsp:val=&quot;00955FA6&quot;/&gt;&lt;wsp:rsid wsp:val=&quot;00956578&quot;/&gt;&lt;wsp:rsid wsp:val=&quot;00956EBC&quot;/&gt;&lt;wsp:rsid wsp:val=&quot;00960990&quot;/&gt;&lt;wsp:rsid wsp:val=&quot;00961B99&quot;/&gt;&lt;wsp:rsid wsp:val=&quot;009624AB&quot;/&gt;&lt;wsp:rsid wsp:val=&quot;00962CE0&quot;/&gt;&lt;wsp:rsid wsp:val=&quot;0096352D&quot;/&gt;&lt;wsp:rsid wsp:val=&quot;00964F06&quot;/&gt;&lt;wsp:rsid wsp:val=&quot;00966606&quot;/&gt;&lt;wsp:rsid wsp:val=&quot;00970ED6&quot;/&gt;&lt;wsp:rsid wsp:val=&quot;00971B9C&quot;/&gt;&lt;wsp:rsid wsp:val=&quot;009759A4&quot;/&gt;&lt;wsp:rsid wsp:val=&quot;00977B8C&quot;/&gt;&lt;wsp:rsid wsp:val=&quot;0098108E&quot;/&gt;&lt;wsp:rsid wsp:val=&quot;009837F8&quot;/&gt;&lt;wsp:rsid wsp:val=&quot;00986B9D&quot;/&gt;&lt;wsp:rsid wsp:val=&quot;0098743E&quot;/&gt;&lt;wsp:rsid wsp:val=&quot;00991868&quot;/&gt;&lt;wsp:rsid wsp:val=&quot;00991E21&quot;/&gt;&lt;wsp:rsid wsp:val=&quot;00991FBF&quot;/&gt;&lt;wsp:rsid wsp:val=&quot;00991FDA&quot;/&gt;&lt;wsp:rsid wsp:val=&quot;009930B7&quot;/&gt;&lt;wsp:rsid wsp:val=&quot;00993DFD&quot;/&gt;&lt;wsp:rsid wsp:val=&quot;0099493B&quot;/&gt;&lt;wsp:rsid wsp:val=&quot;00995597&quot;/&gt;&lt;wsp:rsid wsp:val=&quot;009956E0&quot;/&gt;&lt;wsp:rsid wsp:val=&quot;00995995&quot;/&gt;&lt;wsp:rsid wsp:val=&quot;00996DE4&quot;/&gt;&lt;wsp:rsid wsp:val=&quot;00997F5B&quot;/&gt;&lt;wsp:rsid wsp:val=&quot;009A42CC&quot;/&gt;&lt;wsp:rsid wsp:val=&quot;009A563A&quot;/&gt;&lt;wsp:rsid wsp:val=&quot;009B01A0&quot;/&gt;&lt;wsp:rsid wsp:val=&quot;009B152F&quot;/&gt;&lt;wsp:rsid wsp:val=&quot;009B4C57&quot;/&gt;&lt;wsp:rsid wsp:val=&quot;009B4F29&quot;/&gt;&lt;wsp:rsid wsp:val=&quot;009B5895&quot;/&gt;&lt;wsp:rsid wsp:val=&quot;009C3FD8&quot;/&gt;&lt;wsp:rsid wsp:val=&quot;009C4DA4&quot;/&gt;&lt;wsp:rsid wsp:val=&quot;009C69E3&quot;/&gt;&lt;wsp:rsid wsp:val=&quot;009C6C1C&quot;/&gt;&lt;wsp:rsid wsp:val=&quot;009D2A44&quot;/&gt;&lt;wsp:rsid wsp:val=&quot;009D3A8D&quot;/&gt;&lt;wsp:rsid wsp:val=&quot;009D5116&quot;/&gt;&lt;wsp:rsid wsp:val=&quot;009D59F9&quot;/&gt;&lt;wsp:rsid wsp:val=&quot;009D6E61&quot;/&gt;&lt;wsp:rsid wsp:val=&quot;009E19E9&quot;/&gt;&lt;wsp:rsid wsp:val=&quot;009E26E6&quot;/&gt;&lt;wsp:rsid wsp:val=&quot;009E4058&quot;/&gt;&lt;wsp:rsid wsp:val=&quot;009E4605&quot;/&gt;&lt;wsp:rsid wsp:val=&quot;009E470E&quot;/&gt;&lt;wsp:rsid wsp:val=&quot;009F2C45&quot;/&gt;&lt;wsp:rsid wsp:val=&quot;009F31C8&quot;/&gt;&lt;wsp:rsid wsp:val=&quot;00A00FA6&quot;/&gt;&lt;wsp:rsid wsp:val=&quot;00A014F1&quot;/&gt;&lt;wsp:rsid wsp:val=&quot;00A02375&quot;/&gt;&lt;wsp:rsid wsp:val=&quot;00A0242A&quot;/&gt;&lt;wsp:rsid wsp:val=&quot;00A04783&quot;/&gt;&lt;wsp:rsid wsp:val=&quot;00A052BB&quot;/&gt;&lt;wsp:rsid wsp:val=&quot;00A069CD&quot;/&gt;&lt;wsp:rsid wsp:val=&quot;00A06DC2&quot;/&gt;&lt;wsp:rsid wsp:val=&quot;00A06FEA&quot;/&gt;&lt;wsp:rsid wsp:val=&quot;00A119BC&quot;/&gt;&lt;wsp:rsid wsp:val=&quot;00A12849&quot;/&gt;&lt;wsp:rsid wsp:val=&quot;00A1578B&quot;/&gt;&lt;wsp:rsid wsp:val=&quot;00A158FA&quot;/&gt;&lt;wsp:rsid wsp:val=&quot;00A15A31&quot;/&gt;&lt;wsp:rsid wsp:val=&quot;00A1670B&quot;/&gt;&lt;wsp:rsid wsp:val=&quot;00A16E07&quot;/&gt;&lt;wsp:rsid wsp:val=&quot;00A20046&quot;/&gt;&lt;wsp:rsid wsp:val=&quot;00A208A7&quot;/&gt;&lt;wsp:rsid wsp:val=&quot;00A247CA&quot;/&gt;&lt;wsp:rsid wsp:val=&quot;00A24DA3&quot;/&gt;&lt;wsp:rsid wsp:val=&quot;00A25BAF&quot;/&gt;&lt;wsp:rsid wsp:val=&quot;00A300F9&quot;/&gt;&lt;wsp:rsid wsp:val=&quot;00A309EA&quot;/&gt;&lt;wsp:rsid wsp:val=&quot;00A31BE5&quot;/&gt;&lt;wsp:rsid wsp:val=&quot;00A34D3D&quot;/&gt;&lt;wsp:rsid wsp:val=&quot;00A412D8&quot;/&gt;&lt;wsp:rsid wsp:val=&quot;00A4181C&quot;/&gt;&lt;wsp:rsid wsp:val=&quot;00A424D7&quot;/&gt;&lt;wsp:rsid wsp:val=&quot;00A440BD&quot;/&gt;&lt;wsp:rsid wsp:val=&quot;00A4562F&quot;/&gt;&lt;wsp:rsid wsp:val=&quot;00A45701&quot;/&gt;&lt;wsp:rsid wsp:val=&quot;00A46354&quot;/&gt;&lt;wsp:rsid wsp:val=&quot;00A47B21&quot;/&gt;&lt;wsp:rsid wsp:val=&quot;00A50152&quot;/&gt;&lt;wsp:rsid wsp:val=&quot;00A50306&quot;/&gt;&lt;wsp:rsid wsp:val=&quot;00A50DAC&quot;/&gt;&lt;wsp:rsid wsp:val=&quot;00A51977&quot;/&gt;&lt;wsp:rsid wsp:val=&quot;00A51BCB&quot;/&gt;&lt;wsp:rsid wsp:val=&quot;00A51E2D&quot;/&gt;&lt;wsp:rsid wsp:val=&quot;00A56A92&quot;/&gt;&lt;wsp:rsid wsp:val=&quot;00A56DF1&quot;/&gt;&lt;wsp:rsid wsp:val=&quot;00A60E91&quot;/&gt;&lt;wsp:rsid wsp:val=&quot;00A619AD&quot;/&gt;&lt;wsp:rsid wsp:val=&quot;00A63E02&quot;/&gt;&lt;wsp:rsid wsp:val=&quot;00A641AC&quot;/&gt;&lt;wsp:rsid wsp:val=&quot;00A648B8&quot;/&gt;&lt;wsp:rsid wsp:val=&quot;00A652E2&quot;/&gt;&lt;wsp:rsid wsp:val=&quot;00A6595C&quot;/&gt;&lt;wsp:rsid wsp:val=&quot;00A65DAE&quot;/&gt;&lt;wsp:rsid wsp:val=&quot;00A65FAC&quot;/&gt;&lt;wsp:rsid wsp:val=&quot;00A67EB5&quot;/&gt;&lt;wsp:rsid wsp:val=&quot;00A7096E&quot;/&gt;&lt;wsp:rsid wsp:val=&quot;00A71EC5&quot;/&gt;&lt;wsp:rsid wsp:val=&quot;00A723A4&quot;/&gt;&lt;wsp:rsid wsp:val=&quot;00A7429D&quot;/&gt;&lt;wsp:rsid wsp:val=&quot;00A746CC&quot;/&gt;&lt;wsp:rsid wsp:val=&quot;00A7704C&quot;/&gt;&lt;wsp:rsid wsp:val=&quot;00A779B2&quot;/&gt;&lt;wsp:rsid wsp:val=&quot;00A8373D&quot;/&gt;&lt;wsp:rsid wsp:val=&quot;00A84920&quot;/&gt;&lt;wsp:rsid wsp:val=&quot;00A85002&quot;/&gt;&lt;wsp:rsid wsp:val=&quot;00A90D60&quot;/&gt;&lt;wsp:rsid wsp:val=&quot;00A92208&quot;/&gt;&lt;wsp:rsid wsp:val=&quot;00A922EB&quot;/&gt;&lt;wsp:rsid wsp:val=&quot;00A93235&quot;/&gt;&lt;wsp:rsid wsp:val=&quot;00A95426&quot;/&gt;&lt;wsp:rsid wsp:val=&quot;00A95C93&quot;/&gt;&lt;wsp:rsid wsp:val=&quot;00A961C1&quot;/&gt;&lt;wsp:rsid wsp:val=&quot;00A97296&quot;/&gt;&lt;wsp:rsid wsp:val=&quot;00A975CB&quot;/&gt;&lt;wsp:rsid wsp:val=&quot;00A9787A&quot;/&gt;&lt;wsp:rsid wsp:val=&quot;00A97ABC&quot;/&gt;&lt;wsp:rsid wsp:val=&quot;00A97ECC&quot;/&gt;&lt;wsp:rsid wsp:val=&quot;00AA36DE&quot;/&gt;&lt;wsp:rsid wsp:val=&quot;00AA43A8&quot;/&gt;&lt;wsp:rsid wsp:val=&quot;00AA4B69&quot;/&gt;&lt;wsp:rsid wsp:val=&quot;00AA5211&quot;/&gt;&lt;wsp:rsid wsp:val=&quot;00AB1D80&quot;/&gt;&lt;wsp:rsid wsp:val=&quot;00AB30D7&quot;/&gt;&lt;wsp:rsid wsp:val=&quot;00AB3BBD&quot;/&gt;&lt;wsp:rsid wsp:val=&quot;00AB3FFA&quot;/&gt;&lt;wsp:rsid wsp:val=&quot;00AB5917&quot;/&gt;&lt;wsp:rsid wsp:val=&quot;00AB5F6C&quot;/&gt;&lt;wsp:rsid wsp:val=&quot;00AB61A7&quot;/&gt;&lt;wsp:rsid wsp:val=&quot;00AB7694&quot;/&gt;&lt;wsp:rsid wsp:val=&quot;00AC0C67&quot;/&gt;&lt;wsp:rsid wsp:val=&quot;00AC0F47&quot;/&gt;&lt;wsp:rsid wsp:val=&quot;00AC1EF9&quot;/&gt;&lt;wsp:rsid wsp:val=&quot;00AC2D6C&quot;/&gt;&lt;wsp:rsid wsp:val=&quot;00AC3EBA&quot;/&gt;&lt;wsp:rsid wsp:val=&quot;00AC5A7B&quot;/&gt;&lt;wsp:rsid wsp:val=&quot;00AC7108&quot;/&gt;&lt;wsp:rsid wsp:val=&quot;00AD4AF0&quot;/&gt;&lt;wsp:rsid wsp:val=&quot;00AD7C7E&quot;/&gt;&lt;wsp:rsid wsp:val=&quot;00AE0180&quot;/&gt;&lt;wsp:rsid wsp:val=&quot;00AE090C&quot;/&gt;&lt;wsp:rsid wsp:val=&quot;00AE1052&quot;/&gt;&lt;wsp:rsid wsp:val=&quot;00AE19BA&quot;/&gt;&lt;wsp:rsid wsp:val=&quot;00AE1EED&quot;/&gt;&lt;wsp:rsid wsp:val=&quot;00AE2F57&quot;/&gt;&lt;wsp:rsid wsp:val=&quot;00AE2FF9&quot;/&gt;&lt;wsp:rsid wsp:val=&quot;00AE3C5F&quot;/&gt;&lt;wsp:rsid wsp:val=&quot;00AE600E&quot;/&gt;&lt;wsp:rsid wsp:val=&quot;00AE6124&quot;/&gt;&lt;wsp:rsid wsp:val=&quot;00AF1199&quot;/&gt;&lt;wsp:rsid wsp:val=&quot;00AF1E0E&quot;/&gt;&lt;wsp:rsid wsp:val=&quot;00AF3E0C&quot;/&gt;&lt;wsp:rsid wsp:val=&quot;00AF3E57&quot;/&gt;&lt;wsp:rsid wsp:val=&quot;00AF5876&quot;/&gt;&lt;wsp:rsid wsp:val=&quot;00AF787B&quot;/&gt;&lt;wsp:rsid wsp:val=&quot;00B01868&quot;/&gt;&lt;wsp:rsid wsp:val=&quot;00B0411F&quot;/&gt;&lt;wsp:rsid wsp:val=&quot;00B05AC3&quot;/&gt;&lt;wsp:rsid wsp:val=&quot;00B07BE0&quot;/&gt;&lt;wsp:rsid wsp:val=&quot;00B11134&quot;/&gt;&lt;wsp:rsid wsp:val=&quot;00B11B6E&quot;/&gt;&lt;wsp:rsid wsp:val=&quot;00B122C2&quot;/&gt;&lt;wsp:rsid wsp:val=&quot;00B1546E&quot;/&gt;&lt;wsp:rsid wsp:val=&quot;00B17615&quot;/&gt;&lt;wsp:rsid wsp:val=&quot;00B20472&quot;/&gt;&lt;wsp:rsid wsp:val=&quot;00B22C39&quot;/&gt;&lt;wsp:rsid wsp:val=&quot;00B232FC&quot;/&gt;&lt;wsp:rsid wsp:val=&quot;00B24BD8&quot;/&gt;&lt;wsp:rsid wsp:val=&quot;00B25B7A&quot;/&gt;&lt;wsp:rsid wsp:val=&quot;00B27968&quot;/&gt;&lt;wsp:rsid wsp:val=&quot;00B30B09&quot;/&gt;&lt;wsp:rsid wsp:val=&quot;00B332A3&quot;/&gt;&lt;wsp:rsid wsp:val=&quot;00B33842&quot;/&gt;&lt;wsp:rsid wsp:val=&quot;00B340B4&quot;/&gt;&lt;wsp:rsid wsp:val=&quot;00B34C25&quot;/&gt;&lt;wsp:rsid wsp:val=&quot;00B41B40&quot;/&gt;&lt;wsp:rsid wsp:val=&quot;00B42005&quot;/&gt;&lt;wsp:rsid wsp:val=&quot;00B4221D&quot;/&gt;&lt;wsp:rsid wsp:val=&quot;00B42573&quot;/&gt;&lt;wsp:rsid wsp:val=&quot;00B42C63&quot;/&gt;&lt;wsp:rsid wsp:val=&quot;00B4652E&quot;/&gt;&lt;wsp:rsid wsp:val=&quot;00B46EF4&quot;/&gt;&lt;wsp:rsid wsp:val=&quot;00B46FB9&quot;/&gt;&lt;wsp:rsid wsp:val=&quot;00B50603&quot;/&gt;&lt;wsp:rsid wsp:val=&quot;00B51D14&quot;/&gt;&lt;wsp:rsid wsp:val=&quot;00B53076&quot;/&gt;&lt;wsp:rsid wsp:val=&quot;00B53F6F&quot;/&gt;&lt;wsp:rsid wsp:val=&quot;00B56801&quot;/&gt;&lt;wsp:rsid wsp:val=&quot;00B568F2&quot;/&gt;&lt;wsp:rsid wsp:val=&quot;00B6110E&quot;/&gt;&lt;wsp:rsid wsp:val=&quot;00B65A66&quot;/&gt;&lt;wsp:rsid wsp:val=&quot;00B6758A&quot;/&gt;&lt;wsp:rsid wsp:val=&quot;00B67A35&quot;/&gt;&lt;wsp:rsid wsp:val=&quot;00B72C0B&quot;/&gt;&lt;wsp:rsid wsp:val=&quot;00B72D39&quot;/&gt;&lt;wsp:rsid wsp:val=&quot;00B734FB&quot;/&gt;&lt;wsp:rsid wsp:val=&quot;00B74140&quot;/&gt;&lt;wsp:rsid wsp:val=&quot;00B75E16&quot;/&gt;&lt;wsp:rsid wsp:val=&quot;00B76D4E&quot;/&gt;&lt;wsp:rsid wsp:val=&quot;00B77016&quot;/&gt;&lt;wsp:rsid wsp:val=&quot;00B77502&quot;/&gt;&lt;wsp:rsid wsp:val=&quot;00B80785&quot;/&gt;&lt;wsp:rsid wsp:val=&quot;00B80A59&quot;/&gt;&lt;wsp:rsid wsp:val=&quot;00B80C47&quot;/&gt;&lt;wsp:rsid wsp:val=&quot;00B8168E&quot;/&gt;&lt;wsp:rsid wsp:val=&quot;00B81AAD&quot;/&gt;&lt;wsp:rsid wsp:val=&quot;00B825A5&quot;/&gt;&lt;wsp:rsid wsp:val=&quot;00B84988&quot;/&gt;&lt;wsp:rsid wsp:val=&quot;00B857BE&quot;/&gt;&lt;wsp:rsid wsp:val=&quot;00B8584C&quot;/&gt;&lt;wsp:rsid wsp:val=&quot;00B8669E&quot;/&gt;&lt;wsp:rsid wsp:val=&quot;00B86E2B&quot;/&gt;&lt;wsp:rsid wsp:val=&quot;00B8799F&quot;/&gt;&lt;wsp:rsid wsp:val=&quot;00B90834&quot;/&gt;&lt;wsp:rsid wsp:val=&quot;00B92845&quot;/&gt;&lt;wsp:rsid wsp:val=&quot;00B93A11&quot;/&gt;&lt;wsp:rsid wsp:val=&quot;00B946C4&quot;/&gt;&lt;wsp:rsid wsp:val=&quot;00B9607C&quot;/&gt;&lt;wsp:rsid wsp:val=&quot;00B961BC&quot;/&gt;&lt;wsp:rsid wsp:val=&quot;00B979D9&quot;/&gt;&lt;wsp:rsid wsp:val=&quot;00BA2CFF&quot;/&gt;&lt;wsp:rsid wsp:val=&quot;00BA5272&quot;/&gt;&lt;wsp:rsid wsp:val=&quot;00BA663C&quot;/&gt;&lt;wsp:rsid wsp:val=&quot;00BB18FC&quot;/&gt;&lt;wsp:rsid wsp:val=&quot;00BB327B&quot;/&gt;&lt;wsp:rsid wsp:val=&quot;00BB3286&quot;/&gt;&lt;wsp:rsid wsp:val=&quot;00BB45AF&quot;/&gt;&lt;wsp:rsid wsp:val=&quot;00BB485C&quot;/&gt;&lt;wsp:rsid wsp:val=&quot;00BB5421&quot;/&gt;&lt;wsp:rsid wsp:val=&quot;00BB5695&quot;/&gt;&lt;wsp:rsid wsp:val=&quot;00BB67C8&quot;/&gt;&lt;wsp:rsid wsp:val=&quot;00BB6C22&quot;/&gt;&lt;wsp:rsid wsp:val=&quot;00BC0314&quot;/&gt;&lt;wsp:rsid wsp:val=&quot;00BC031A&quot;/&gt;&lt;wsp:rsid wsp:val=&quot;00BC3956&quot;/&gt;&lt;wsp:rsid wsp:val=&quot;00BC3B2E&quot;/&gt;&lt;wsp:rsid wsp:val=&quot;00BC3FFB&quot;/&gt;&lt;wsp:rsid wsp:val=&quot;00BC4017&quot;/&gt;&lt;wsp:rsid wsp:val=&quot;00BC4533&quot;/&gt;&lt;wsp:rsid wsp:val=&quot;00BC62A8&quot;/&gt;&lt;wsp:rsid wsp:val=&quot;00BD36E3&quot;/&gt;&lt;wsp:rsid wsp:val=&quot;00BD3CBA&quot;/&gt;&lt;wsp:rsid wsp:val=&quot;00BD4392&quot;/&gt;&lt;wsp:rsid wsp:val=&quot;00BD4C02&quot;/&gt;&lt;wsp:rsid wsp:val=&quot;00BD5F57&quot;/&gt;&lt;wsp:rsid wsp:val=&quot;00BD7022&quot;/&gt;&lt;wsp:rsid wsp:val=&quot;00BD73E3&quot;/&gt;&lt;wsp:rsid wsp:val=&quot;00BE1FDA&quot;/&gt;&lt;wsp:rsid wsp:val=&quot;00BE3B7B&quot;/&gt;&lt;wsp:rsid wsp:val=&quot;00BE3E35&quot;/&gt;&lt;wsp:rsid wsp:val=&quot;00BE445B&quot;/&gt;&lt;wsp:rsid wsp:val=&quot;00BE4967&quot;/&gt;&lt;wsp:rsid wsp:val=&quot;00BE4A8B&quot;/&gt;&lt;wsp:rsid wsp:val=&quot;00BE54A7&quot;/&gt;&lt;wsp:rsid wsp:val=&quot;00BE6D7C&quot;/&gt;&lt;wsp:rsid wsp:val=&quot;00BE6EFF&quot;/&gt;&lt;wsp:rsid wsp:val=&quot;00BE7FBF&quot;/&gt;&lt;wsp:rsid wsp:val=&quot;00BF27F7&quot;/&gt;&lt;wsp:rsid wsp:val=&quot;00BF282D&quot;/&gt;&lt;wsp:rsid wsp:val=&quot;00BF500A&quot;/&gt;&lt;wsp:rsid wsp:val=&quot;00BF59EB&quot;/&gt;&lt;wsp:rsid wsp:val=&quot;00BF60DC&quot;/&gt;&lt;wsp:rsid wsp:val=&quot;00C02F4E&quot;/&gt;&lt;wsp:rsid wsp:val=&quot;00C03D74&quot;/&gt;&lt;wsp:rsid wsp:val=&quot;00C04AEA&quot;/&gt;&lt;wsp:rsid wsp:val=&quot;00C06602&quot;/&gt;&lt;wsp:rsid wsp:val=&quot;00C06DA4&quot;/&gt;&lt;wsp:rsid wsp:val=&quot;00C07CD9&quot;/&gt;&lt;wsp:rsid wsp:val=&quot;00C11241&quot;/&gt;&lt;wsp:rsid wsp:val=&quot;00C116AA&quot;/&gt;&lt;wsp:rsid wsp:val=&quot;00C14A6A&quot;/&gt;&lt;wsp:rsid wsp:val=&quot;00C16FFB&quot;/&gt;&lt;wsp:rsid wsp:val=&quot;00C17858&quot;/&gt;&lt;wsp:rsid wsp:val=&quot;00C17CFA&quot;/&gt;&lt;wsp:rsid wsp:val=&quot;00C2201B&quot;/&gt;&lt;wsp:rsid wsp:val=&quot;00C25390&quot;/&gt;&lt;wsp:rsid wsp:val=&quot;00C26745&quot;/&gt;&lt;wsp:rsid wsp:val=&quot;00C26BC3&quot;/&gt;&lt;wsp:rsid wsp:val=&quot;00C30609&quot;/&gt;&lt;wsp:rsid wsp:val=&quot;00C30FA4&quot;/&gt;&lt;wsp:rsid wsp:val=&quot;00C31249&quot;/&gt;&lt;wsp:rsid wsp:val=&quot;00C34326&quot;/&gt;&lt;wsp:rsid wsp:val=&quot;00C3480C&quot;/&gt;&lt;wsp:rsid wsp:val=&quot;00C352BB&quot;/&gt;&lt;wsp:rsid wsp:val=&quot;00C36813&quot;/&gt;&lt;wsp:rsid wsp:val=&quot;00C40340&quot;/&gt;&lt;wsp:rsid wsp:val=&quot;00C40968&quot;/&gt;&lt;wsp:rsid wsp:val=&quot;00C40E6F&quot;/&gt;&lt;wsp:rsid wsp:val=&quot;00C4352F&quot;/&gt;&lt;wsp:rsid wsp:val=&quot;00C4361E&quot;/&gt;&lt;wsp:rsid wsp:val=&quot;00C45505&quot;/&gt;&lt;wsp:rsid wsp:val=&quot;00C461B6&quot;/&gt;&lt;wsp:rsid wsp:val=&quot;00C4740D&quot;/&gt;&lt;wsp:rsid wsp:val=&quot;00C47DF2&quot;/&gt;&lt;wsp:rsid wsp:val=&quot;00C5095F&quot;/&gt;&lt;wsp:rsid wsp:val=&quot;00C524A5&quot;/&gt;&lt;wsp:rsid wsp:val=&quot;00C5665E&quot;/&gt;&lt;wsp:rsid wsp:val=&quot;00C61BD0&quot;/&gt;&lt;wsp:rsid wsp:val=&quot;00C61F86&quot;/&gt;&lt;wsp:rsid wsp:val=&quot;00C62802&quot;/&gt;&lt;wsp:rsid wsp:val=&quot;00C64EBC&quot;/&gt;&lt;wsp:rsid wsp:val=&quot;00C70785&quot;/&gt;&lt;wsp:rsid wsp:val=&quot;00C71294&quot;/&gt;&lt;wsp:rsid wsp:val=&quot;00C7145D&quot;/&gt;&lt;wsp:rsid wsp:val=&quot;00C725BD&quot;/&gt;&lt;wsp:rsid wsp:val=&quot;00C73431&quot;/&gt;&lt;wsp:rsid wsp:val=&quot;00C73694&quot;/&gt;&lt;wsp:rsid wsp:val=&quot;00C763E6&quot;/&gt;&lt;wsp:rsid wsp:val=&quot;00C80B84&quot;/&gt;&lt;wsp:rsid wsp:val=&quot;00C81BD7&quot;/&gt;&lt;wsp:rsid wsp:val=&quot;00C82381&quot;/&gt;&lt;wsp:rsid wsp:val=&quot;00C84365&quot;/&gt;&lt;wsp:rsid wsp:val=&quot;00C86A01&quot;/&gt;&lt;wsp:rsid wsp:val=&quot;00C91FCB&quot;/&gt;&lt;wsp:rsid wsp:val=&quot;00C927CC&quot;/&gt;&lt;wsp:rsid wsp:val=&quot;00C92A7E&quot;/&gt;&lt;wsp:rsid wsp:val=&quot;00C93700&quot;/&gt;&lt;wsp:rsid wsp:val=&quot;00C93D0E&quot;/&gt;&lt;wsp:rsid wsp:val=&quot;00C940D2&quot;/&gt;&lt;wsp:rsid wsp:val=&quot;00C94201&quot;/&gt;&lt;wsp:rsid wsp:val=&quot;00C95ED6&quot;/&gt;&lt;wsp:rsid wsp:val=&quot;00C96B43&quot;/&gt;&lt;wsp:rsid wsp:val=&quot;00C97465&quot;/&gt;&lt;wsp:rsid wsp:val=&quot;00CA098E&quot;/&gt;&lt;wsp:rsid wsp:val=&quot;00CA20E7&quot;/&gt;&lt;wsp:rsid wsp:val=&quot;00CA40B8&quot;/&gt;&lt;wsp:rsid wsp:val=&quot;00CA4B1D&quot;/&gt;&lt;wsp:rsid wsp:val=&quot;00CA5057&quot;/&gt;&lt;wsp:rsid wsp:val=&quot;00CA6CCE&quot;/&gt;&lt;wsp:rsid wsp:val=&quot;00CB05CB&quot;/&gt;&lt;wsp:rsid wsp:val=&quot;00CB144D&quot;/&gt;&lt;wsp:rsid wsp:val=&quot;00CB166C&quot;/&gt;&lt;wsp:rsid wsp:val=&quot;00CB1703&quot;/&gt;&lt;wsp:rsid wsp:val=&quot;00CB1866&quot;/&gt;&lt;wsp:rsid wsp:val=&quot;00CB1DA8&quot;/&gt;&lt;wsp:rsid wsp:val=&quot;00CB282D&quot;/&gt;&lt;wsp:rsid wsp:val=&quot;00CB44FD&quot;/&gt;&lt;wsp:rsid wsp:val=&quot;00CB48BB&quot;/&gt;&lt;wsp:rsid wsp:val=&quot;00CB4D4E&quot;/&gt;&lt;wsp:rsid wsp:val=&quot;00CB5C01&quot;/&gt;&lt;wsp:rsid wsp:val=&quot;00CB5F63&quot;/&gt;&lt;wsp:rsid wsp:val=&quot;00CB6106&quot;/&gt;&lt;wsp:rsid wsp:val=&quot;00CC06A2&quot;/&gt;&lt;wsp:rsid wsp:val=&quot;00CC0720&quot;/&gt;&lt;wsp:rsid wsp:val=&quot;00CC0A05&quot;/&gt;&lt;wsp:rsid wsp:val=&quot;00CC4CB1&quot;/&gt;&lt;wsp:rsid wsp:val=&quot;00CC5086&quot;/&gt;&lt;wsp:rsid wsp:val=&quot;00CC59D4&quot;/&gt;&lt;wsp:rsid wsp:val=&quot;00CC6138&quot;/&gt;&lt;wsp:rsid wsp:val=&quot;00CC6643&quot;/&gt;&lt;wsp:rsid wsp:val=&quot;00CC6C23&quot;/&gt;&lt;wsp:rsid wsp:val=&quot;00CD128F&quot;/&gt;&lt;wsp:rsid wsp:val=&quot;00CD468B&quot;/&gt;&lt;wsp:rsid wsp:val=&quot;00CE0D19&quot;/&gt;&lt;wsp:rsid wsp:val=&quot;00CE271C&quot;/&gt;&lt;wsp:rsid wsp:val=&quot;00CE60BF&quot;/&gt;&lt;wsp:rsid wsp:val=&quot;00CE6950&quot;/&gt;&lt;wsp:rsid wsp:val=&quot;00CE6EAE&quot;/&gt;&lt;wsp:rsid wsp:val=&quot;00CE7088&quot;/&gt;&lt;wsp:rsid wsp:val=&quot;00CF2A8F&quot;/&gt;&lt;wsp:rsid wsp:val=&quot;00CF30D2&quot;/&gt;&lt;wsp:rsid wsp:val=&quot;00CF4C56&quot;/&gt;&lt;wsp:rsid wsp:val=&quot;00CF6E0B&quot;/&gt;&lt;wsp:rsid wsp:val=&quot;00CF7136&quot;/&gt;&lt;wsp:rsid wsp:val=&quot;00D00B51&quot;/&gt;&lt;wsp:rsid wsp:val=&quot;00D01A50&quot;/&gt;&lt;wsp:rsid wsp:val=&quot;00D01CBA&quot;/&gt;&lt;wsp:rsid wsp:val=&quot;00D03F41&quot;/&gt;&lt;wsp:rsid wsp:val=&quot;00D0504A&quot;/&gt;&lt;wsp:rsid wsp:val=&quot;00D06004&quot;/&gt;&lt;wsp:rsid wsp:val=&quot;00D063B8&quot;/&gt;&lt;wsp:rsid wsp:val=&quot;00D07E6D&quot;/&gt;&lt;wsp:rsid wsp:val=&quot;00D1057C&quot;/&gt;&lt;wsp:rsid wsp:val=&quot;00D12733&quot;/&gt;&lt;wsp:rsid wsp:val=&quot;00D13851&quot;/&gt;&lt;wsp:rsid wsp:val=&quot;00D13FB7&quot;/&gt;&lt;wsp:rsid wsp:val=&quot;00D14C7B&quot;/&gt;&lt;wsp:rsid wsp:val=&quot;00D22696&quot;/&gt;&lt;wsp:rsid wsp:val=&quot;00D245AE&quot;/&gt;&lt;wsp:rsid wsp:val=&quot;00D26387&quot;/&gt;&lt;wsp:rsid wsp:val=&quot;00D33105&quot;/&gt;&lt;wsp:rsid wsp:val=&quot;00D36152&quot;/&gt;&lt;wsp:rsid wsp:val=&quot;00D40486&quot;/&gt;&lt;wsp:rsid wsp:val=&quot;00D41555&quot;/&gt;&lt;wsp:rsid wsp:val=&quot;00D4188B&quot;/&gt;&lt;wsp:rsid wsp:val=&quot;00D42233&quot;/&gt;&lt;wsp:rsid wsp:val=&quot;00D42C48&quot;/&gt;&lt;wsp:rsid wsp:val=&quot;00D4355D&quot;/&gt;&lt;wsp:rsid wsp:val=&quot;00D43CC7&quot;/&gt;&lt;wsp:rsid wsp:val=&quot;00D46CC5&quot;/&gt;&lt;wsp:rsid wsp:val=&quot;00D50107&quot;/&gt;&lt;wsp:rsid wsp:val=&quot;00D5020D&quot;/&gt;&lt;wsp:rsid wsp:val=&quot;00D5029D&quot;/&gt;&lt;wsp:rsid wsp:val=&quot;00D5056C&quot;/&gt;&lt;wsp:rsid wsp:val=&quot;00D50822&quot;/&gt;&lt;wsp:rsid wsp:val=&quot;00D51B7B&quot;/&gt;&lt;wsp:rsid wsp:val=&quot;00D53B02&quot;/&gt;&lt;wsp:rsid wsp:val=&quot;00D55B84&quot;/&gt;&lt;wsp:rsid wsp:val=&quot;00D564B8&quot;/&gt;&lt;wsp:rsid wsp:val=&quot;00D600FE&quot;/&gt;&lt;wsp:rsid wsp:val=&quot;00D60249&quot;/&gt;&lt;wsp:rsid wsp:val=&quot;00D63856&quot;/&gt;&lt;wsp:rsid wsp:val=&quot;00D6420B&quot;/&gt;&lt;wsp:rsid wsp:val=&quot;00D65CDF&quot;/&gt;&lt;wsp:rsid wsp:val=&quot;00D672C2&quot;/&gt;&lt;wsp:rsid wsp:val=&quot;00D71794&quot;/&gt;&lt;wsp:rsid wsp:val=&quot;00D71826&quot;/&gt;&lt;wsp:rsid wsp:val=&quot;00D72AC1&quot;/&gt;&lt;wsp:rsid wsp:val=&quot;00D73687&quot;/&gt;&lt;wsp:rsid wsp:val=&quot;00D7493C&quot;/&gt;&lt;wsp:rsid wsp:val=&quot;00D75C1B&quot;/&gt;&lt;wsp:rsid wsp:val=&quot;00D76372&quot;/&gt;&lt;wsp:rsid wsp:val=&quot;00D77F9C&quot;/&gt;&lt;wsp:rsid wsp:val=&quot;00D80C87&quot;/&gt;&lt;wsp:rsid wsp:val=&quot;00D81F2F&quot;/&gt;&lt;wsp:rsid wsp:val=&quot;00D822F0&quot;/&gt;&lt;wsp:rsid wsp:val=&quot;00D82C84&quot;/&gt;&lt;wsp:rsid wsp:val=&quot;00D869EF&quot;/&gt;&lt;wsp:rsid wsp:val=&quot;00D87E14&quot;/&gt;&lt;wsp:rsid wsp:val=&quot;00D87FF4&quot;/&gt;&lt;wsp:rsid wsp:val=&quot;00D91DAF&quot;/&gt;&lt;wsp:rsid wsp:val=&quot;00D921FD&quot;/&gt;&lt;wsp:rsid wsp:val=&quot;00D92DF2&quot;/&gt;&lt;wsp:rsid wsp:val=&quot;00D92FC3&quot;/&gt;&lt;wsp:rsid wsp:val=&quot;00D956AE&quot;/&gt;&lt;wsp:rsid wsp:val=&quot;00D9750F&quot;/&gt;&lt;wsp:rsid wsp:val=&quot;00DA043C&quot;/&gt;&lt;wsp:rsid wsp:val=&quot;00DA18EC&quot;/&gt;&lt;wsp:rsid wsp:val=&quot;00DA3B74&quot;/&gt;&lt;wsp:rsid wsp:val=&quot;00DA5497&quot;/&gt;&lt;wsp:rsid wsp:val=&quot;00DA5ED0&quot;/&gt;&lt;wsp:rsid wsp:val=&quot;00DA68F0&quot;/&gt;&lt;wsp:rsid wsp:val=&quot;00DB68E8&quot;/&gt;&lt;wsp:rsid wsp:val=&quot;00DC22DA&quot;/&gt;&lt;wsp:rsid wsp:val=&quot;00DC2DAB&quot;/&gt;&lt;wsp:rsid wsp:val=&quot;00DC2E14&quot;/&gt;&lt;wsp:rsid wsp:val=&quot;00DC4095&quot;/&gt;&lt;wsp:rsid wsp:val=&quot;00DC4176&quot;/&gt;&lt;wsp:rsid wsp:val=&quot;00DC55C2&quot;/&gt;&lt;wsp:rsid wsp:val=&quot;00DC5BAB&quot;/&gt;&lt;wsp:rsid wsp:val=&quot;00DC6DC6&quot;/&gt;&lt;wsp:rsid wsp:val=&quot;00DD3E26&quot;/&gt;&lt;wsp:rsid wsp:val=&quot;00DD53B0&quot;/&gt;&lt;wsp:rsid wsp:val=&quot;00DE11F8&quot;/&gt;&lt;wsp:rsid wsp:val=&quot;00DE1689&quot;/&gt;&lt;wsp:rsid wsp:val=&quot;00DE2140&quot;/&gt;&lt;wsp:rsid wsp:val=&quot;00DE48AB&quot;/&gt;&lt;wsp:rsid wsp:val=&quot;00DE4C0D&quot;/&gt;&lt;wsp:rsid wsp:val=&quot;00DE4FDB&quot;/&gt;&lt;wsp:rsid wsp:val=&quot;00DE560B&quot;/&gt;&lt;wsp:rsid wsp:val=&quot;00DE560E&quot;/&gt;&lt;wsp:rsid wsp:val=&quot;00DF1523&quot;/&gt;&lt;wsp:rsid wsp:val=&quot;00DF2439&quot;/&gt;&lt;wsp:rsid wsp:val=&quot;00DF4C29&quot;/&gt;&lt;wsp:rsid wsp:val=&quot;00DF5662&quot;/&gt;&lt;wsp:rsid wsp:val=&quot;00DF5A48&quot;/&gt;&lt;wsp:rsid wsp:val=&quot;00DF5E51&quot;/&gt;&lt;wsp:rsid wsp:val=&quot;00E01BAB&quot;/&gt;&lt;wsp:rsid wsp:val=&quot;00E02C7F&quot;/&gt;&lt;wsp:rsid wsp:val=&quot;00E0686F&quot;/&gt;&lt;wsp:rsid wsp:val=&quot;00E06D47&quot;/&gt;&lt;wsp:rsid wsp:val=&quot;00E078A6&quot;/&gt;&lt;wsp:rsid wsp:val=&quot;00E1060B&quot;/&gt;&lt;wsp:rsid wsp:val=&quot;00E113DE&quot;/&gt;&lt;wsp:rsid wsp:val=&quot;00E116BE&quot;/&gt;&lt;wsp:rsid wsp:val=&quot;00E12A28&quot;/&gt;&lt;wsp:rsid wsp:val=&quot;00E13409&quot;/&gt;&lt;wsp:rsid wsp:val=&quot;00E13456&quot;/&gt;&lt;wsp:rsid wsp:val=&quot;00E14144&quot;/&gt;&lt;wsp:rsid wsp:val=&quot;00E1717E&quot;/&gt;&lt;wsp:rsid wsp:val=&quot;00E21946&quot;/&gt;&lt;wsp:rsid wsp:val=&quot;00E2209B&quot;/&gt;&lt;wsp:rsid wsp:val=&quot;00E25268&quot;/&gt;&lt;wsp:rsid wsp:val=&quot;00E30C23&quot;/&gt;&lt;wsp:rsid wsp:val=&quot;00E3256E&quot;/&gt;&lt;wsp:rsid wsp:val=&quot;00E33FE8&quot;/&gt;&lt;wsp:rsid wsp:val=&quot;00E35AD5&quot;/&gt;&lt;wsp:rsid wsp:val=&quot;00E36C1A&quot;/&gt;&lt;wsp:rsid wsp:val=&quot;00E40567&quot;/&gt;&lt;wsp:rsid wsp:val=&quot;00E40BAF&quot;/&gt;&lt;wsp:rsid wsp:val=&quot;00E41650&quot;/&gt;&lt;wsp:rsid wsp:val=&quot;00E418EB&quot;/&gt;&lt;wsp:rsid wsp:val=&quot;00E41902&quot;/&gt;&lt;wsp:rsid wsp:val=&quot;00E4217B&quot;/&gt;&lt;wsp:rsid wsp:val=&quot;00E429AD&quot;/&gt;&lt;wsp:rsid wsp:val=&quot;00E42E7F&quot;/&gt;&lt;wsp:rsid wsp:val=&quot;00E44593&quot;/&gt;&lt;wsp:rsid wsp:val=&quot;00E44C43&quot;/&gt;&lt;wsp:rsid wsp:val=&quot;00E45094&quot;/&gt;&lt;wsp:rsid wsp:val=&quot;00E459C0&quot;/&gt;&lt;wsp:rsid wsp:val=&quot;00E46182&quot;/&gt;&lt;wsp:rsid wsp:val=&quot;00E501CB&quot;/&gt;&lt;wsp:rsid wsp:val=&quot;00E503CE&quot;/&gt;&lt;wsp:rsid wsp:val=&quot;00E504D1&quot;/&gt;&lt;wsp:rsid wsp:val=&quot;00E50820&quot;/&gt;&lt;wsp:rsid wsp:val=&quot;00E50EF3&quot;/&gt;&lt;wsp:rsid wsp:val=&quot;00E5112B&quot;/&gt;&lt;wsp:rsid wsp:val=&quot;00E51C20&quot;/&gt;&lt;wsp:rsid wsp:val=&quot;00E52B5F&quot;/&gt;&lt;wsp:rsid wsp:val=&quot;00E55B72&quot;/&gt;&lt;wsp:rsid wsp:val=&quot;00E5675D&quot;/&gt;&lt;wsp:rsid wsp:val=&quot;00E60E45&quot;/&gt;&lt;wsp:rsid wsp:val=&quot;00E6161B&quot;/&gt;&lt;wsp:rsid wsp:val=&quot;00E61EB7&quot;/&gt;&lt;wsp:rsid wsp:val=&quot;00E62F28&quot;/&gt;&lt;wsp:rsid wsp:val=&quot;00E66E51&quot;/&gt;&lt;wsp:rsid wsp:val=&quot;00E67264&quot;/&gt;&lt;wsp:rsid wsp:val=&quot;00E7113C&quot;/&gt;&lt;wsp:rsid wsp:val=&quot;00E726D8&quot;/&gt;&lt;wsp:rsid wsp:val=&quot;00E731B2&quot;/&gt;&lt;wsp:rsid wsp:val=&quot;00E745E8&quot;/&gt;&lt;wsp:rsid wsp:val=&quot;00E775E1&quot;/&gt;&lt;wsp:rsid wsp:val=&quot;00E805FB&quot;/&gt;&lt;wsp:rsid wsp:val=&quot;00E83A9B&quot;/&gt;&lt;wsp:rsid wsp:val=&quot;00E849E0&quot;/&gt;&lt;wsp:rsid wsp:val=&quot;00E85478&quot;/&gt;&lt;wsp:rsid wsp:val=&quot;00E85A7B&quot;/&gt;&lt;wsp:rsid wsp:val=&quot;00E90F96&quot;/&gt;&lt;wsp:rsid wsp:val=&quot;00E91938&quot;/&gt;&lt;wsp:rsid wsp:val=&quot;00E940DE&quot;/&gt;&lt;wsp:rsid wsp:val=&quot;00E9461D&quot;/&gt;&lt;wsp:rsid wsp:val=&quot;00E9582F&quot;/&gt;&lt;wsp:rsid wsp:val=&quot;00EA316B&quot;/&gt;&lt;wsp:rsid wsp:val=&quot;00EA53FD&quot;/&gt;&lt;wsp:rsid wsp:val=&quot;00EA6245&quot;/&gt;&lt;wsp:rsid wsp:val=&quot;00EA637B&quot;/&gt;&lt;wsp:rsid wsp:val=&quot;00EB0AB1&quot;/&gt;&lt;wsp:rsid wsp:val=&quot;00EB3E17&quot;/&gt;&lt;wsp:rsid wsp:val=&quot;00EB7362&quot;/&gt;&lt;wsp:rsid wsp:val=&quot;00EC0BFB&quot;/&gt;&lt;wsp:rsid wsp:val=&quot;00EC2DC3&quot;/&gt;&lt;wsp:rsid wsp:val=&quot;00EC3109&quot;/&gt;&lt;wsp:rsid wsp:val=&quot;00EC3366&quot;/&gt;&lt;wsp:rsid wsp:val=&quot;00EC3C44&quot;/&gt;&lt;wsp:rsid wsp:val=&quot;00EC5916&quot;/&gt;&lt;wsp:rsid wsp:val=&quot;00EC6778&quot;/&gt;&lt;wsp:rsid wsp:val=&quot;00EC6A13&quot;/&gt;&lt;wsp:rsid wsp:val=&quot;00ED1B72&quot;/&gt;&lt;wsp:rsid wsp:val=&quot;00ED1E94&quot;/&gt;&lt;wsp:rsid wsp:val=&quot;00ED37E5&quot;/&gt;&lt;wsp:rsid wsp:val=&quot;00ED422F&quot;/&gt;&lt;wsp:rsid wsp:val=&quot;00ED6B01&quot;/&gt;&lt;wsp:rsid wsp:val=&quot;00EE0CB0&quot;/&gt;&lt;wsp:rsid wsp:val=&quot;00EE0E05&quot;/&gt;&lt;wsp:rsid wsp:val=&quot;00EE3D3A&quot;/&gt;&lt;wsp:rsid wsp:val=&quot;00EE5AF8&quot;/&gt;&lt;wsp:rsid wsp:val=&quot;00EE66E0&quot;/&gt;&lt;wsp:rsid wsp:val=&quot;00EE7620&quot;/&gt;&lt;wsp:rsid wsp:val=&quot;00EF257A&quot;/&gt;&lt;wsp:rsid wsp:val=&quot;00EF3706&quot;/&gt;&lt;wsp:rsid wsp:val=&quot;00EF6874&quot;/&gt;&lt;wsp:rsid wsp:val=&quot;00EF6F87&quot;/&gt;&lt;wsp:rsid wsp:val=&quot;00F00737&quot;/&gt;&lt;wsp:rsid wsp:val=&quot;00F03753&quot;/&gt;&lt;wsp:rsid wsp:val=&quot;00F03B50&quot;/&gt;&lt;wsp:rsid wsp:val=&quot;00F054C9&quot;/&gt;&lt;wsp:rsid wsp:val=&quot;00F05768&quot;/&gt;&lt;wsp:rsid wsp:val=&quot;00F06C3F&quot;/&gt;&lt;wsp:rsid wsp:val=&quot;00F1074F&quot;/&gt;&lt;wsp:rsid wsp:val=&quot;00F10A6C&quot;/&gt;&lt;wsp:rsid wsp:val=&quot;00F11DC3&quot;/&gt;&lt;wsp:rsid wsp:val=&quot;00F11E31&quot;/&gt;&lt;wsp:rsid wsp:val=&quot;00F12F1B&quot;/&gt;&lt;wsp:rsid wsp:val=&quot;00F1449E&quot;/&gt;&lt;wsp:rsid wsp:val=&quot;00F148C1&quot;/&gt;&lt;wsp:rsid wsp:val=&quot;00F14D7B&quot;/&gt;&lt;wsp:rsid wsp:val=&quot;00F202E0&quot;/&gt;&lt;wsp:rsid wsp:val=&quot;00F203ED&quot;/&gt;&lt;wsp:rsid wsp:val=&quot;00F21600&quot;/&gt;&lt;wsp:rsid wsp:val=&quot;00F22360&quot;/&gt;&lt;wsp:rsid wsp:val=&quot;00F22379&quot;/&gt;&lt;wsp:rsid wsp:val=&quot;00F228EC&quot;/&gt;&lt;wsp:rsid wsp:val=&quot;00F25920&quot;/&gt;&lt;wsp:rsid wsp:val=&quot;00F25F42&quot;/&gt;&lt;wsp:rsid wsp:val=&quot;00F27FF4&quot;/&gt;&lt;wsp:rsid wsp:val=&quot;00F320AC&quot;/&gt;&lt;wsp:rsid wsp:val=&quot;00F3495F&quot;/&gt;&lt;wsp:rsid wsp:val=&quot;00F3518D&quot;/&gt;&lt;wsp:rsid wsp:val=&quot;00F351CB&quot;/&gt;&lt;wsp:rsid wsp:val=&quot;00F362BB&quot;/&gt;&lt;wsp:rsid wsp:val=&quot;00F36B0A&quot;/&gt;&lt;wsp:rsid wsp:val=&quot;00F41539&quot;/&gt;&lt;wsp:rsid wsp:val=&quot;00F41CEE&quot;/&gt;&lt;wsp:rsid wsp:val=&quot;00F4304E&quot;/&gt;&lt;wsp:rsid wsp:val=&quot;00F500E0&quot;/&gt;&lt;wsp:rsid wsp:val=&quot;00F50CA4&quot;/&gt;&lt;wsp:rsid wsp:val=&quot;00F50F9A&quot;/&gt;&lt;wsp:rsid wsp:val=&quot;00F535CA&quot;/&gt;&lt;wsp:rsid wsp:val=&quot;00F54244&quot;/&gt;&lt;wsp:rsid wsp:val=&quot;00F559EC&quot;/&gt;&lt;wsp:rsid wsp:val=&quot;00F55B79&quot;/&gt;&lt;wsp:rsid wsp:val=&quot;00F56A0F&quot;/&gt;&lt;wsp:rsid wsp:val=&quot;00F57500&quot;/&gt;&lt;wsp:rsid wsp:val=&quot;00F57517&quot;/&gt;&lt;wsp:rsid wsp:val=&quot;00F5796C&quot;/&gt;&lt;wsp:rsid wsp:val=&quot;00F57AEB&quot;/&gt;&lt;wsp:rsid wsp:val=&quot;00F6076E&quot;/&gt;&lt;wsp:rsid wsp:val=&quot;00F61233&quot;/&gt;&lt;wsp:rsid wsp:val=&quot;00F61F59&quot;/&gt;&lt;wsp:rsid wsp:val=&quot;00F62A0F&quot;/&gt;&lt;wsp:rsid wsp:val=&quot;00F637CA&quot;/&gt;&lt;wsp:rsid wsp:val=&quot;00F644FE&quot;/&gt;&lt;wsp:rsid wsp:val=&quot;00F66807&quot;/&gt;&lt;wsp:rsid wsp:val=&quot;00F67398&quot;/&gt;&lt;wsp:rsid wsp:val=&quot;00F7026D&quot;/&gt;&lt;wsp:rsid wsp:val=&quot;00F72DFC&quot;/&gt;&lt;wsp:rsid wsp:val=&quot;00F73E96&quot;/&gt;&lt;wsp:rsid wsp:val=&quot;00F74965&quot;/&gt;&lt;wsp:rsid wsp:val=&quot;00F75DC6&quot;/&gt;&lt;wsp:rsid wsp:val=&quot;00F75F54&quot;/&gt;&lt;wsp:rsid wsp:val=&quot;00F7752F&quot;/&gt;&lt;wsp:rsid wsp:val=&quot;00F808D1&quot;/&gt;&lt;wsp:rsid wsp:val=&quot;00F8201A&quot;/&gt;&lt;wsp:rsid wsp:val=&quot;00F839EC&quot;/&gt;&lt;wsp:rsid wsp:val=&quot;00F857F2&quot;/&gt;&lt;wsp:rsid wsp:val=&quot;00F878D6&quot;/&gt;&lt;wsp:rsid wsp:val=&quot;00F87B09&quot;/&gt;&lt;wsp:rsid wsp:val=&quot;00F909A6&quot;/&gt;&lt;wsp:rsid wsp:val=&quot;00F910AD&quot;/&gt;&lt;wsp:rsid wsp:val=&quot;00F9247C&quot;/&gt;&lt;wsp:rsid wsp:val=&quot;00F9257C&quot;/&gt;&lt;wsp:rsid wsp:val=&quot;00F9496C&quot;/&gt;&lt;wsp:rsid wsp:val=&quot;00F96DA6&quot;/&gt;&lt;wsp:rsid wsp:val=&quot;00F970FC&quot;/&gt;&lt;wsp:rsid wsp:val=&quot;00F97379&quot;/&gt;&lt;wsp:rsid wsp:val=&quot;00F97EDB&quot;/&gt;&lt;wsp:rsid wsp:val=&quot;00FA156C&quot;/&gt;&lt;wsp:rsid wsp:val=&quot;00FA21AB&quot;/&gt;&lt;wsp:rsid wsp:val=&quot;00FA39B8&quot;/&gt;&lt;wsp:rsid wsp:val=&quot;00FA3BB8&quot;/&gt;&lt;wsp:rsid wsp:val=&quot;00FA6224&quot;/&gt;&lt;wsp:rsid wsp:val=&quot;00FA62BF&quot;/&gt;&lt;wsp:rsid wsp:val=&quot;00FA6965&quot;/&gt;&lt;wsp:rsid wsp:val=&quot;00FA6BDA&quot;/&gt;&lt;wsp:rsid wsp:val=&quot;00FA727D&quot;/&gt;&lt;wsp:rsid wsp:val=&quot;00FB05CB&quot;/&gt;&lt;wsp:rsid wsp:val=&quot;00FB2EE6&quot;/&gt;&lt;wsp:rsid wsp:val=&quot;00FB456D&quot;/&gt;&lt;wsp:rsid wsp:val=&quot;00FB610F&quot;/&gt;&lt;wsp:rsid wsp:val=&quot;00FB6FA5&quot;/&gt;&lt;wsp:rsid wsp:val=&quot;00FB74B9&quot;/&gt;&lt;wsp:rsid wsp:val=&quot;00FC0D06&quot;/&gt;&lt;wsp:rsid wsp:val=&quot;00FC10CF&quot;/&gt;&lt;wsp:rsid wsp:val=&quot;00FC1911&quot;/&gt;&lt;wsp:rsid wsp:val=&quot;00FC34D1&quot;/&gt;&lt;wsp:rsid wsp:val=&quot;00FC3966&quot;/&gt;&lt;wsp:rsid wsp:val=&quot;00FD0615&quot;/&gt;&lt;wsp:rsid wsp:val=&quot;00FD1F84&quot;/&gt;&lt;wsp:rsid wsp:val=&quot;00FD2639&quot;/&gt;&lt;wsp:rsid wsp:val=&quot;00FD2B6C&quot;/&gt;&lt;wsp:rsid wsp:val=&quot;00FD47B7&quot;/&gt;&lt;wsp:rsid wsp:val=&quot;00FD5C92&quot;/&gt;&lt;wsp:rsid wsp:val=&quot;00FD669E&quot;/&gt;&lt;wsp:rsid wsp:val=&quot;00FD6A99&quot;/&gt;&lt;wsp:rsid wsp:val=&quot;00FE2BC4&quot;/&gt;&lt;wsp:rsid wsp:val=&quot;00FE541D&quot;/&gt;&lt;wsp:rsid wsp:val=&quot;00FE6414&quot;/&gt;&lt;wsp:rsid wsp:val=&quot;00FE7719&quot;/&gt;&lt;wsp:rsid wsp:val=&quot;00FE7E29&quot;/&gt;&lt;wsp:rsid wsp:val=&quot;00FF1F53&quot;/&gt;&lt;wsp:rsid wsp:val=&quot;00FF21A7&quot;/&gt;&lt;wsp:rsid wsp:val=&quot;00FF2A67&quot;/&gt;&lt;wsp:rsid wsp:val=&quot;00FF3A57&quot;/&gt;&lt;wsp:rsid wsp:val=&quot;00FF4CE6&quot;/&gt;&lt;wsp:rsid wsp:val=&quot;00FF5167&quot;/&gt;&lt;wsp:rsid wsp:val=&quot;00FF568F&quot;/&gt;&lt;/wsp:rsids&gt;&lt;/w:docPr&gt;&lt;w:body&gt;&lt;wx:sect&gt;&lt;w:p wsp:rsidR=&quot;00000000&quot; wsp:rsidRDefault=&quot;007B512F&quot; wsp:rsidP=&quot;007B512F&quot;&gt;&lt;m:oMathPara&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n&lt;/m:t&gt;&lt;/m:r&gt;&lt;/m:e&gt;&lt;m:sub&gt;&lt;m:r&gt;&lt;m:rPr&gt;&lt;m:nor/&gt;&lt;/m:rPr&gt;&lt;m:t&gt;ID&lt;/m:t&gt;&lt;/m:r&gt;&lt;/m:sub&gt;&lt;/m:sSub&gt;&lt;m:r&gt;&lt;m:rPr&gt;&lt;m:sty m:val=&quot;p&quot;/&gt;&lt;/m:rPr&gt;&lt;w:rPr&gt;&lt;w:rFonts w:ascii=&quot;Cambria Math&quot; w:h-ansi=&quot;Cambria Math&quot;/&gt;&lt;wx:font wx:val=&quot;Cambria Math&quot;/&gt;&lt;/w:rPr&gt;&lt;m:t&gt;=&lt;/m:t&gt;&lt;/m:r&gt;&lt;m:sSubSup&gt;&lt;m:sSubSupPr&gt;&lt;m:ctrlPr&gt;&lt;w:rPr&gt;&lt;w:rFonts w:ascii=&quot;Cambria Math&quot; w:h-ansi=&quot;Cambria Math&quot;/&gt;&lt;wx:font wx:val=&quot;Cambria Math&quot;/&gt;&lt;/w:rPr&gt;&lt;/m:ctrlPr&gt;&lt;/m:sSubSupPr&gt;&lt;m:e&gt;&lt;m:r&gt;&lt;w:rPr&gt;&lt;w:rFonts w:ascii=&quot;Cambria Math&quot; w:h-ansi=&quot;Cambria Math&quot;/&gt;&lt;wx:font wx:val=&quot;Cambria Math&quot;/&gt;&lt;w:i/&gt;&lt;/w:rPr&gt;&lt;m:t&gt;N&lt;/m:t&gt;&lt;/m:r&gt;&lt;/m:e&gt;&lt;m:sub&gt;&lt;m:r&gt;&lt;m:rPr&gt;&lt;m:nor/&gt;&lt;/m:rPr&gt;&lt;m:t&gt;ID&lt;/m:t&gt;&lt;/m:r&gt;&lt;/m:sub&gt;&lt;m:sup&gt;&lt;m:r&gt;&lt;m:rPr&gt;&lt;m:nor/&gt;&lt;/m:rPr&gt;&lt;m:t&gt;cell&lt;/m:t&gt;&lt;/m:r&gt;&lt;/m:sup&gt;&lt;/m:sSubSup&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8" o:title="" chromakey="white"/>
          </v:shape>
        </w:pict>
      </w:r>
      <w:r>
        <w:fldChar w:fldCharType="end"/>
      </w:r>
    </w:p>
    <w:p w14:paraId="7050502B" w14:textId="77777777" w:rsidR="004D3FFD" w:rsidRDefault="002C252C">
      <w:pPr>
        <w:pStyle w:val="B1"/>
      </w:pPr>
      <w:r>
        <w:t>-</w:t>
      </w:r>
      <w:r>
        <w:tab/>
        <w:t>Perform modulation of the scrambled bits with the modulation scheme defined for each user according to TS 38.211 [x], clause 6.3.1.3.</w:t>
      </w:r>
    </w:p>
    <w:p w14:paraId="54206487" w14:textId="77777777" w:rsidR="004D3FFD" w:rsidRDefault="002C252C">
      <w:pPr>
        <w:pStyle w:val="B1"/>
      </w:pPr>
      <w:r>
        <w:t>-</w:t>
      </w:r>
      <w:r>
        <w:tab/>
        <w:t xml:space="preserve">Perform mapping of the complex-valued symbols to layer according to TS 38.211 [x], clause 6.3.1.3. </w:t>
      </w:r>
    </w:p>
    <w:p w14:paraId="79BD5FE3" w14:textId="77777777" w:rsidR="004D3FFD" w:rsidRDefault="002C252C">
      <w:pPr>
        <w:pStyle w:val="B1"/>
      </w:pPr>
      <w:r>
        <w:t>-</w:t>
      </w:r>
      <w:r>
        <w:tab/>
        <w:t>Perform PDSCH mapping type A according to TS 38.211 [x].</w:t>
      </w:r>
    </w:p>
    <w:p w14:paraId="7114874A" w14:textId="77777777" w:rsidR="004D3FFD" w:rsidRDefault="002C252C">
      <w:pPr>
        <w:pStyle w:val="B1"/>
      </w:pPr>
      <w:r>
        <w:t>-</w:t>
      </w:r>
      <w:r>
        <w:tab/>
        <w:t xml:space="preserve">DM-RS sequence generation according to TS 38.211 [x], clause 6.4.1.1.1 where </w:t>
      </w:r>
      <w:r>
        <w:rPr>
          <w:i/>
          <w:iCs/>
        </w:rPr>
        <w:t>l</w:t>
      </w:r>
      <w:r>
        <w:t xml:space="preserve"> is the OFDM symbol number within the slot with symbols indicated by table 4.9.2.3-3.</w:t>
      </w:r>
    </w:p>
    <w:p w14:paraId="3B971D97" w14:textId="77777777" w:rsidR="004D3FFD" w:rsidRDefault="002C252C">
      <w:pPr>
        <w:pStyle w:val="B1"/>
      </w:pPr>
      <w:r>
        <w:t>-</w:t>
      </w:r>
      <w:r>
        <w:tab/>
      </w:r>
      <w:r>
        <w:fldChar w:fldCharType="begin"/>
      </w:r>
      <w:r>
        <w:instrText xml:space="preserve"> QUOTE </w:instrText>
      </w:r>
      <w:r w:rsidR="00EF1A7F">
        <w:rPr>
          <w:position w:val="-6"/>
        </w:rPr>
        <w:pict w14:anchorId="3830E0C4">
          <v:shape id="_x0000_i1035" type="#_x0000_t75" style="width:57.75pt;height:14.2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webPageEncoding w:val=&quot;windows-1252&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617FF4&quot;/&gt;&lt;wsp:rsid wsp:val=&quot;00001585&quot;/&gt;&lt;wsp:rsid wsp:val=&quot;00002D80&quot;/&gt;&lt;wsp:rsid wsp:val=&quot;000038A8&quot;/&gt;&lt;wsp:rsid wsp:val=&quot;00003D12&quot;/&gt;&lt;wsp:rsid wsp:val=&quot;00005AAD&quot;/&gt;&lt;wsp:rsid wsp:val=&quot;0000612E&quot;/&gt;&lt;wsp:rsid wsp:val=&quot;00006D3E&quot;/&gt;&lt;wsp:rsid wsp:val=&quot;00011083&quot;/&gt;&lt;wsp:rsid wsp:val=&quot;000119C0&quot;/&gt;&lt;wsp:rsid wsp:val=&quot;00012A2A&quot;/&gt;&lt;wsp:rsid wsp:val=&quot;00012E0D&quot;/&gt;&lt;wsp:rsid wsp:val=&quot;00016452&quot;/&gt;&lt;wsp:rsid wsp:val=&quot;00016BA0&quot;/&gt;&lt;wsp:rsid wsp:val=&quot;00017045&quot;/&gt;&lt;wsp:rsid wsp:val=&quot;00022200&quot;/&gt;&lt;wsp:rsid wsp:val=&quot;00022F79&quot;/&gt;&lt;wsp:rsid wsp:val=&quot;00023420&quot;/&gt;&lt;wsp:rsid wsp:val=&quot;00024555&quot;/&gt;&lt;wsp:rsid wsp:val=&quot;00024DA3&quot;/&gt;&lt;wsp:rsid wsp:val=&quot;0002536C&quot;/&gt;&lt;wsp:rsid wsp:val=&quot;00026235&quot;/&gt;&lt;wsp:rsid wsp:val=&quot;00030F6A&quot;/&gt;&lt;wsp:rsid wsp:val=&quot;00032E33&quot;/&gt;&lt;wsp:rsid wsp:val=&quot;000337B8&quot;/&gt;&lt;wsp:rsid wsp:val=&quot;0003397D&quot;/&gt;&lt;wsp:rsid wsp:val=&quot;00034D1A&quot;/&gt;&lt;wsp:rsid wsp:val=&quot;00036334&quot;/&gt;&lt;wsp:rsid wsp:val=&quot;00041216&quot;/&gt;&lt;wsp:rsid wsp:val=&quot;00041CE6&quot;/&gt;&lt;wsp:rsid wsp:val=&quot;0004250C&quot;/&gt;&lt;wsp:rsid wsp:val=&quot;00043ED1&quot;/&gt;&lt;wsp:rsid wsp:val=&quot;00044215&quot;/&gt;&lt;wsp:rsid wsp:val=&quot;0004544D&quot;/&gt;&lt;wsp:rsid wsp:val=&quot;0004586A&quot;/&gt;&lt;wsp:rsid wsp:val=&quot;00045CAF&quot;/&gt;&lt;wsp:rsid wsp:val=&quot;00045DD8&quot;/&gt;&lt;wsp:rsid wsp:val=&quot;00046833&quot;/&gt;&lt;wsp:rsid wsp:val=&quot;00046EDB&quot;/&gt;&lt;wsp:rsid wsp:val=&quot;000473C5&quot;/&gt;&lt;wsp:rsid wsp:val=&quot;000478FE&quot;/&gt;&lt;wsp:rsid wsp:val=&quot;00050937&quot;/&gt;&lt;wsp:rsid wsp:val=&quot;00050AEA&quot;/&gt;&lt;wsp:rsid wsp:val=&quot;00051646&quot;/&gt;&lt;wsp:rsid wsp:val=&quot;00051D7C&quot;/&gt;&lt;wsp:rsid wsp:val=&quot;0005692B&quot;/&gt;&lt;wsp:rsid wsp:val=&quot;00057323&quot;/&gt;&lt;wsp:rsid wsp:val=&quot;0006168A&quot;/&gt;&lt;wsp:rsid wsp:val=&quot;000622DA&quot;/&gt;&lt;wsp:rsid wsp:val=&quot;00062576&quot;/&gt;&lt;wsp:rsid wsp:val=&quot;00062A74&quot;/&gt;&lt;wsp:rsid wsp:val=&quot;00062E33&quot;/&gt;&lt;wsp:rsid wsp:val=&quot;00064217&quot;/&gt;&lt;wsp:rsid wsp:val=&quot;00064909&quot;/&gt;&lt;wsp:rsid wsp:val=&quot;00065047&quot;/&gt;&lt;wsp:rsid wsp:val=&quot;00070D0C&quot;/&gt;&lt;wsp:rsid wsp:val=&quot;00071BE8&quot;/&gt;&lt;wsp:rsid wsp:val=&quot;0007265D&quot;/&gt;&lt;wsp:rsid wsp:val=&quot;00072E66&quot;/&gt;&lt;wsp:rsid wsp:val=&quot;00074DD5&quot;/&gt;&lt;wsp:rsid wsp:val=&quot;0007511F&quot;/&gt;&lt;wsp:rsid wsp:val=&quot;00075853&quot;/&gt;&lt;wsp:rsid wsp:val=&quot;00075992&quot;/&gt;&lt;wsp:rsid wsp:val=&quot;00082919&quot;/&gt;&lt;wsp:rsid wsp:val=&quot;000835E1&quot;/&gt;&lt;wsp:rsid wsp:val=&quot;00083C41&quot;/&gt;&lt;wsp:rsid wsp:val=&quot;000864E9&quot;/&gt;&lt;wsp:rsid wsp:val=&quot;0008772F&quot;/&gt;&lt;wsp:rsid wsp:val=&quot;0009083B&quot;/&gt;&lt;wsp:rsid wsp:val=&quot;000933C8&quot;/&gt;&lt;wsp:rsid wsp:val=&quot;00093E30&quot;/&gt;&lt;wsp:rsid wsp:val=&quot;0009501F&quot;/&gt;&lt;wsp:rsid wsp:val=&quot;00095A55&quot;/&gt;&lt;wsp:rsid wsp:val=&quot;0009681B&quot;/&gt;&lt;wsp:rsid wsp:val=&quot;00096BF8&quot;/&gt;&lt;wsp:rsid wsp:val=&quot;00096F7C&quot;/&gt;&lt;wsp:rsid wsp:val=&quot;000A6F38&quot;/&gt;&lt;wsp:rsid wsp:val=&quot;000B1157&quot;/&gt;&lt;wsp:rsid wsp:val=&quot;000B215B&quot;/&gt;&lt;wsp:rsid wsp:val=&quot;000B2A96&quot;/&gt;&lt;wsp:rsid wsp:val=&quot;000B2FC0&quot;/&gt;&lt;wsp:rsid wsp:val=&quot;000B326F&quot;/&gt;&lt;wsp:rsid wsp:val=&quot;000B391E&quot;/&gt;&lt;wsp:rsid wsp:val=&quot;000B4E46&quot;/&gt;&lt;wsp:rsid wsp:val=&quot;000B6124&quot;/&gt;&lt;wsp:rsid wsp:val=&quot;000C1AA6&quot;/&gt;&lt;wsp:rsid wsp:val=&quot;000C25B8&quot;/&gt;&lt;wsp:rsid wsp:val=&quot;000C2EA1&quot;/&gt;&lt;wsp:rsid wsp:val=&quot;000C3C80&quot;/&gt;&lt;wsp:rsid wsp:val=&quot;000C3E78&quot;/&gt;&lt;wsp:rsid wsp:val=&quot;000C75D0&quot;/&gt;&lt;wsp:rsid wsp:val=&quot;000D09DE&quot;/&gt;&lt;wsp:rsid wsp:val=&quot;000D2475&quot;/&gt;&lt;wsp:rsid wsp:val=&quot;000D2901&quot;/&gt;&lt;wsp:rsid wsp:val=&quot;000D3F6B&quot;/&gt;&lt;wsp:rsid wsp:val=&quot;000E1DC7&quot;/&gt;&lt;wsp:rsid wsp:val=&quot;000E33A7&quot;/&gt;&lt;wsp:rsid wsp:val=&quot;000E4053&quot;/&gt;&lt;wsp:rsid wsp:val=&quot;000E507D&quot;/&gt;&lt;wsp:rsid wsp:val=&quot;000E66BC&quot;/&gt;&lt;wsp:rsid wsp:val=&quot;000E6CF1&quot;/&gt;&lt;wsp:rsid wsp:val=&quot;000E7556&quot;/&gt;&lt;wsp:rsid wsp:val=&quot;000E7883&quot;/&gt;&lt;wsp:rsid wsp:val=&quot;000E78CA&quot;/&gt;&lt;wsp:rsid wsp:val=&quot;000F0202&quot;/&gt;&lt;wsp:rsid wsp:val=&quot;000F0282&quot;/&gt;&lt;wsp:rsid wsp:val=&quot;000F11AD&quot;/&gt;&lt;wsp:rsid wsp:val=&quot;000F5653&quot;/&gt;&lt;wsp:rsid wsp:val=&quot;000F70F2&quot;/&gt;&lt;wsp:rsid wsp:val=&quot;00100473&quot;/&gt;&lt;wsp:rsid wsp:val=&quot;00102205&quot;/&gt;&lt;wsp:rsid wsp:val=&quot;001048A5&quot;/&gt;&lt;wsp:rsid wsp:val=&quot;001048F9&quot;/&gt;&lt;wsp:rsid wsp:val=&quot;00104DF9&quot;/&gt;&lt;wsp:rsid wsp:val=&quot;00105617&quot;/&gt;&lt;wsp:rsid wsp:val=&quot;001065D9&quot;/&gt;&lt;wsp:rsid wsp:val=&quot;00110001&quot;/&gt;&lt;wsp:rsid wsp:val=&quot;0011042F&quot;/&gt;&lt;wsp:rsid wsp:val=&quot;00110AE2&quot;/&gt;&lt;wsp:rsid wsp:val=&quot;00111CC2&quot;/&gt;&lt;wsp:rsid wsp:val=&quot;0011668A&quot;/&gt;&lt;wsp:rsid wsp:val=&quot;0011716F&quot;/&gt;&lt;wsp:rsid wsp:val=&quot;00117C6C&quot;/&gt;&lt;wsp:rsid wsp:val=&quot;00121C06&quot;/&gt;&lt;wsp:rsid wsp:val=&quot;00122120&quot;/&gt;&lt;wsp:rsid wsp:val=&quot;00122919&quot;/&gt;&lt;wsp:rsid wsp:val=&quot;001238B2&quot;/&gt;&lt;wsp:rsid wsp:val=&quot;00123AC6&quot;/&gt;&lt;wsp:rsid wsp:val=&quot;001268ED&quot;/&gt;&lt;wsp:rsid wsp:val=&quot;00126B33&quot;/&gt;&lt;wsp:rsid wsp:val=&quot;00127404&quot;/&gt;&lt;wsp:rsid wsp:val=&quot;0012751C&quot;/&gt;&lt;wsp:rsid wsp:val=&quot;001301C6&quot;/&gt;&lt;wsp:rsid wsp:val=&quot;001311C2&quot;/&gt;&lt;wsp:rsid wsp:val=&quot;00134549&quot;/&gt;&lt;wsp:rsid wsp:val=&quot;00134A06&quot;/&gt;&lt;wsp:rsid wsp:val=&quot;00134BAA&quot;/&gt;&lt;wsp:rsid wsp:val=&quot;00136050&quot;/&gt;&lt;wsp:rsid wsp:val=&quot;00137B7B&quot;/&gt;&lt;wsp:rsid wsp:val=&quot;00142148&quot;/&gt;&lt;wsp:rsid wsp:val=&quot;0014240F&quot;/&gt;&lt;wsp:rsid wsp:val=&quot;00143174&quot;/&gt;&lt;wsp:rsid wsp:val=&quot;0014355A&quot;/&gt;&lt;wsp:rsid wsp:val=&quot;00144A33&quot;/&gt;&lt;wsp:rsid wsp:val=&quot;00146A0D&quot;/&gt;&lt;wsp:rsid wsp:val=&quot;00147A43&quot;/&gt;&lt;wsp:rsid wsp:val=&quot;00150F94&quot;/&gt;&lt;wsp:rsid wsp:val=&quot;0015160B&quot;/&gt;&lt;wsp:rsid wsp:val=&quot;00152DFD&quot;/&gt;&lt;wsp:rsid wsp:val=&quot;00156520&quot;/&gt;&lt;wsp:rsid wsp:val=&quot;00157D88&quot;/&gt;&lt;wsp:rsid wsp:val=&quot;00160223&quot;/&gt;&lt;wsp:rsid wsp:val=&quot;00162F8C&quot;/&gt;&lt;wsp:rsid wsp:val=&quot;00163402&quot;/&gt;&lt;wsp:rsid wsp:val=&quot;00163FF3&quot;/&gt;&lt;wsp:rsid wsp:val=&quot;00164EE9&quot;/&gt;&lt;wsp:rsid wsp:val=&quot;00165256&quot;/&gt;&lt;wsp:rsid wsp:val=&quot;001654EB&quot;/&gt;&lt;wsp:rsid wsp:val=&quot;00166439&quot;/&gt;&lt;wsp:rsid wsp:val=&quot;0016658C&quot;/&gt;&lt;wsp:rsid wsp:val=&quot;00167F1B&quot;/&gt;&lt;wsp:rsid wsp:val=&quot;00170284&quot;/&gt;&lt;wsp:rsid wsp:val=&quot;0017170D&quot;/&gt;&lt;wsp:rsid wsp:val=&quot;00171EC5&quot;/&gt;&lt;wsp:rsid wsp:val=&quot;00172744&quot;/&gt;&lt;wsp:rsid wsp:val=&quot;00173053&quot;/&gt;&lt;wsp:rsid wsp:val=&quot;00173493&quot;/&gt;&lt;wsp:rsid wsp:val=&quot;001761C1&quot;/&gt;&lt;wsp:rsid wsp:val=&quot;00177447&quot;/&gt;&lt;wsp:rsid wsp:val=&quot;001804A7&quot;/&gt;&lt;wsp:rsid wsp:val=&quot;00181456&quot;/&gt;&lt;wsp:rsid wsp:val=&quot;00182487&quot;/&gt;&lt;wsp:rsid wsp:val=&quot;00182612&quot;/&gt;&lt;wsp:rsid wsp:val=&quot;00183EEE&quot;/&gt;&lt;wsp:rsid wsp:val=&quot;0018696D&quot;/&gt;&lt;wsp:rsid wsp:val=&quot;0019099F&quot;/&gt;&lt;wsp:rsid wsp:val=&quot;00192D27&quot;/&gt;&lt;wsp:rsid wsp:val=&quot;001943B0&quot;/&gt;&lt;wsp:rsid wsp:val=&quot;001A0E48&quot;/&gt;&lt;wsp:rsid wsp:val=&quot;001A23D2&quot;/&gt;&lt;wsp:rsid wsp:val=&quot;001A4F26&quot;/&gt;&lt;wsp:rsid wsp:val=&quot;001A6521&quot;/&gt;&lt;wsp:rsid wsp:val=&quot;001A7019&quot;/&gt;&lt;wsp:rsid wsp:val=&quot;001A70CB&quot;/&gt;&lt;wsp:rsid wsp:val=&quot;001B2199&quot;/&gt;&lt;wsp:rsid wsp:val=&quot;001C10A4&quot;/&gt;&lt;wsp:rsid wsp:val=&quot;001C23C1&quot;/&gt;&lt;wsp:rsid wsp:val=&quot;001C2A5B&quot;/&gt;&lt;wsp:rsid wsp:val=&quot;001C2F51&quot;/&gt;&lt;wsp:rsid wsp:val=&quot;001C3631&quot;/&gt;&lt;wsp:rsid wsp:val=&quot;001C3CB6&quot;/&gt;&lt;wsp:rsid wsp:val=&quot;001C763E&quot;/&gt;&lt;wsp:rsid wsp:val=&quot;001C767D&quot;/&gt;&lt;wsp:rsid wsp:val=&quot;001D0A3B&quot;/&gt;&lt;wsp:rsid wsp:val=&quot;001D3758&quot;/&gt;&lt;wsp:rsid wsp:val=&quot;001D67DE&quot;/&gt;&lt;wsp:rsid wsp:val=&quot;001E0D31&quot;/&gt;&lt;wsp:rsid wsp:val=&quot;001E3991&quot;/&gt;&lt;wsp:rsid wsp:val=&quot;001E5290&quot;/&gt;&lt;wsp:rsid wsp:val=&quot;001E597F&quot;/&gt;&lt;wsp:rsid wsp:val=&quot;001E60E9&quot;/&gt;&lt;wsp:rsid wsp:val=&quot;001E6212&quot;/&gt;&lt;wsp:rsid wsp:val=&quot;001F1445&quot;/&gt;&lt;wsp:rsid wsp:val=&quot;001F14E8&quot;/&gt;&lt;wsp:rsid wsp:val=&quot;001F2F76&quot;/&gt;&lt;wsp:rsid wsp:val=&quot;001F35CA&quot;/&gt;&lt;wsp:rsid wsp:val=&quot;001F38EF&quot;/&gt;&lt;wsp:rsid wsp:val=&quot;001F570C&quot;/&gt;&lt;wsp:rsid wsp:val=&quot;001F6253&quot;/&gt;&lt;wsp:rsid wsp:val=&quot;001F75FA&quot;/&gt;&lt;wsp:rsid wsp:val=&quot;001F7883&quot;/&gt;&lt;wsp:rsid wsp:val=&quot;00200BF4&quot;/&gt;&lt;wsp:rsid wsp:val=&quot;002015DB&quot;/&gt;&lt;wsp:rsid wsp:val=&quot;0020181B&quot;/&gt;&lt;wsp:rsid wsp:val=&quot;00202588&quot;/&gt;&lt;wsp:rsid wsp:val=&quot;002048BD&quot;/&gt;&lt;wsp:rsid wsp:val=&quot;00206699&quot;/&gt;&lt;wsp:rsid wsp:val=&quot;00207358&quot;/&gt;&lt;wsp:rsid wsp:val=&quot;002126B8&quot;/&gt;&lt;wsp:rsid wsp:val=&quot;00216AD6&quot;/&gt;&lt;wsp:rsid wsp:val=&quot;00217189&quot;/&gt;&lt;wsp:rsid wsp:val=&quot;00217E7E&quot;/&gt;&lt;wsp:rsid wsp:val=&quot;00217FEC&quot;/&gt;&lt;wsp:rsid wsp:val=&quot;00224221&quot;/&gt;&lt;wsp:rsid wsp:val=&quot;00224DA2&quot;/&gt;&lt;wsp:rsid wsp:val=&quot;00226B64&quot;/&gt;&lt;wsp:rsid wsp:val=&quot;0022712F&quot;/&gt;&lt;wsp:rsid wsp:val=&quot;00231159&quot;/&gt;&lt;wsp:rsid wsp:val=&quot;00234F39&quot;/&gt;&lt;wsp:rsid wsp:val=&quot;00235486&quot;/&gt;&lt;wsp:rsid wsp:val=&quot;002354EF&quot;/&gt;&lt;wsp:rsid wsp:val=&quot;0023739B&quot;/&gt;&lt;wsp:rsid wsp:val=&quot;002421B6&quot;/&gt;&lt;wsp:rsid wsp:val=&quot;00242397&quot;/&gt;&lt;wsp:rsid wsp:val=&quot;002426C8&quot;/&gt;&lt;wsp:rsid wsp:val=&quot;00242AE9&quot;/&gt;&lt;wsp:rsid wsp:val=&quot;00243022&quot;/&gt;&lt;wsp:rsid wsp:val=&quot;00243D81&quot;/&gt;&lt;wsp:rsid wsp:val=&quot;00243DA3&quot;/&gt;&lt;wsp:rsid wsp:val=&quot;00244FC1&quot;/&gt;&lt;wsp:rsid wsp:val=&quot;0024558A&quot;/&gt;&lt;wsp:rsid wsp:val=&quot;00245AC2&quot;/&gt;&lt;wsp:rsid wsp:val=&quot;00245B05&quot;/&gt;&lt;wsp:rsid wsp:val=&quot;00245D1B&quot;/&gt;&lt;wsp:rsid wsp:val=&quot;002463C5&quot;/&gt;&lt;wsp:rsid wsp:val=&quot;00246FBA&quot;/&gt;&lt;wsp:rsid wsp:val=&quot;00247049&quot;/&gt;&lt;wsp:rsid wsp:val=&quot;00247BD1&quot;/&gt;&lt;wsp:rsid wsp:val=&quot;00247EB1&quot;/&gt;&lt;wsp:rsid wsp:val=&quot;00250262&quot;/&gt;&lt;wsp:rsid wsp:val=&quot;00250538&quot;/&gt;&lt;wsp:rsid wsp:val=&quot;00255C77&quot;/&gt;&lt;wsp:rsid wsp:val=&quot;0025787C&quot;/&gt;&lt;wsp:rsid wsp:val=&quot;0026652B&quot;/&gt;&lt;wsp:rsid wsp:val=&quot;00266A0A&quot;/&gt;&lt;wsp:rsid wsp:val=&quot;002676D7&quot;/&gt;&lt;wsp:rsid wsp:val=&quot;00267C91&quot;/&gt;&lt;wsp:rsid wsp:val=&quot;00267E60&quot;/&gt;&lt;wsp:rsid wsp:val=&quot;0027067C&quot;/&gt;&lt;wsp:rsid wsp:val=&quot;00274D3A&quot;/&gt;&lt;wsp:rsid wsp:val=&quot;00274E46&quot;/&gt;&lt;wsp:rsid wsp:val=&quot;0027671F&quot;/&gt;&lt;wsp:rsid wsp:val=&quot;002814EE&quot;/&gt;&lt;wsp:rsid wsp:val=&quot;002817D8&quot;/&gt;&lt;wsp:rsid wsp:val=&quot;002854CF&quot;/&gt;&lt;wsp:rsid wsp:val=&quot;0028727D&quot;/&gt;&lt;wsp:rsid wsp:val=&quot;00290080&quot;/&gt;&lt;wsp:rsid wsp:val=&quot;0029195F&quot;/&gt;&lt;wsp:rsid wsp:val=&quot;00291C07&quot;/&gt;&lt;wsp:rsid wsp:val=&quot;00291C0E&quot;/&gt;&lt;wsp:rsid wsp:val=&quot;002945D4&quot;/&gt;&lt;wsp:rsid wsp:val=&quot;002A0C31&quot;/&gt;&lt;wsp:rsid wsp:val=&quot;002A1C97&quot;/&gt;&lt;wsp:rsid wsp:val=&quot;002A472E&quot;/&gt;&lt;wsp:rsid wsp:val=&quot;002A4F73&quot;/&gt;&lt;wsp:rsid wsp:val=&quot;002A6D1B&quot;/&gt;&lt;wsp:rsid wsp:val=&quot;002A6DFE&quot;/&gt;&lt;wsp:rsid wsp:val=&quot;002A7085&quot;/&gt;&lt;wsp:rsid wsp:val=&quot;002A7834&quot;/&gt;&lt;wsp:rsid wsp:val=&quot;002B1D9A&quot;/&gt;&lt;wsp:rsid wsp:val=&quot;002B1FBF&quot;/&gt;&lt;wsp:rsid wsp:val=&quot;002B26C9&quot;/&gt;&lt;wsp:rsid wsp:val=&quot;002B3305&quot;/&gt;&lt;wsp:rsid wsp:val=&quot;002B38E7&quot;/&gt;&lt;wsp:rsid wsp:val=&quot;002B51FC&quot;/&gt;&lt;wsp:rsid wsp:val=&quot;002B655B&quot;/&gt;&lt;wsp:rsid wsp:val=&quot;002C14D5&quot;/&gt;&lt;wsp:rsid wsp:val=&quot;002C1955&quot;/&gt;&lt;wsp:rsid wsp:val=&quot;002C1C54&quot;/&gt;&lt;wsp:rsid wsp:val=&quot;002C2141&quot;/&gt;&lt;wsp:rsid wsp:val=&quot;002C2C43&quot;/&gt;&lt;wsp:rsid wsp:val=&quot;002C3C33&quot;/&gt;&lt;wsp:rsid wsp:val=&quot;002C5256&quot;/&gt;&lt;wsp:rsid wsp:val=&quot;002C75CF&quot;/&gt;&lt;wsp:rsid wsp:val=&quot;002D04B2&quot;/&gt;&lt;wsp:rsid wsp:val=&quot;002D1CAF&quot;/&gt;&lt;wsp:rsid wsp:val=&quot;002D335B&quot;/&gt;&lt;wsp:rsid wsp:val=&quot;002D3DBF&quot;/&gt;&lt;wsp:rsid wsp:val=&quot;002D641F&quot;/&gt;&lt;wsp:rsid wsp:val=&quot;002D6AAB&quot;/&gt;&lt;wsp:rsid wsp:val=&quot;002D72D9&quot;/&gt;&lt;wsp:rsid wsp:val=&quot;002E04F9&quot;/&gt;&lt;wsp:rsid wsp:val=&quot;002E0567&quot;/&gt;&lt;wsp:rsid wsp:val=&quot;002E0A88&quot;/&gt;&lt;wsp:rsid wsp:val=&quot;002E2805&quot;/&gt;&lt;wsp:rsid wsp:val=&quot;002E383E&quot;/&gt;&lt;wsp:rsid wsp:val=&quot;002F1C19&quot;/&gt;&lt;wsp:rsid wsp:val=&quot;002F4AD0&quot;/&gt;&lt;wsp:rsid wsp:val=&quot;002F4C27&quot;/&gt;&lt;wsp:rsid wsp:val=&quot;002F52F8&quot;/&gt;&lt;wsp:rsid wsp:val=&quot;002F61B6&quot;/&gt;&lt;wsp:rsid wsp:val=&quot;002F638C&quot;/&gt;&lt;wsp:rsid wsp:val=&quot;002F7CDE&quot;/&gt;&lt;wsp:rsid wsp:val=&quot;00301251&quot;/&gt;&lt;wsp:rsid wsp:val=&quot;00301372&quot;/&gt;&lt;wsp:rsid wsp:val=&quot;00302A4A&quot;/&gt;&lt;wsp:rsid wsp:val=&quot;0030304B&quot;/&gt;&lt;wsp:rsid wsp:val=&quot;00303E2A&quot;/&gt;&lt;wsp:rsid wsp:val=&quot;00303E49&quot;/&gt;&lt;wsp:rsid wsp:val=&quot;00306771&quot;/&gt;&lt;wsp:rsid wsp:val=&quot;00307046&quot;/&gt;&lt;wsp:rsid wsp:val=&quot;00311B8D&quot;/&gt;&lt;wsp:rsid wsp:val=&quot;00313884&quot;/&gt;&lt;wsp:rsid wsp:val=&quot;00314B6E&quot;/&gt;&lt;wsp:rsid wsp:val=&quot;00315EF8&quot;/&gt;&lt;wsp:rsid wsp:val=&quot;003170E1&quot;/&gt;&lt;wsp:rsid wsp:val=&quot;00317C0B&quot;/&gt;&lt;wsp:rsid wsp:val=&quot;0033080F&quot;/&gt;&lt;wsp:rsid wsp:val=&quot;00330AA6&quot;/&gt;&lt;wsp:rsid wsp:val=&quot;0033109A&quot;/&gt;&lt;wsp:rsid wsp:val=&quot;003314AB&quot;/&gt;&lt;wsp:rsid wsp:val=&quot;00331500&quot;/&gt;&lt;wsp:rsid wsp:val=&quot;00332E25&quot;/&gt;&lt;wsp:rsid wsp:val=&quot;00334588&quot;/&gt;&lt;wsp:rsid wsp:val=&quot;00335528&quot;/&gt;&lt;wsp:rsid wsp:val=&quot;0034187D&quot;/&gt;&lt;wsp:rsid wsp:val=&quot;003429CE&quot;/&gt;&lt;wsp:rsid wsp:val=&quot;0034380B&quot;/&gt;&lt;wsp:rsid wsp:val=&quot;0034437E&quot;/&gt;&lt;wsp:rsid wsp:val=&quot;003447FB&quot;/&gt;&lt;wsp:rsid wsp:val=&quot;0035047C&quot;/&gt;&lt;wsp:rsid wsp:val=&quot;00352333&quot;/&gt;&lt;wsp:rsid wsp:val=&quot;00352793&quot;/&gt;&lt;wsp:rsid wsp:val=&quot;003570F2&quot;/&gt;&lt;wsp:rsid wsp:val=&quot;0035775F&quot;/&gt;&lt;wsp:rsid wsp:val=&quot;00360266&quot;/&gt;&lt;wsp:rsid wsp:val=&quot;003605A9&quot;/&gt;&lt;wsp:rsid wsp:val=&quot;003605C4&quot;/&gt;&lt;wsp:rsid wsp:val=&quot;003606C5&quot;/&gt;&lt;wsp:rsid wsp:val=&quot;00365001&quot;/&gt;&lt;wsp:rsid wsp:val=&quot;003663F8&quot;/&gt;&lt;wsp:rsid wsp:val=&quot;00367713&quot;/&gt;&lt;wsp:rsid wsp:val=&quot;00373293&quot;/&gt;&lt;wsp:rsid wsp:val=&quot;00374315&quot;/&gt;&lt;wsp:rsid wsp:val=&quot;00375488&quot;/&gt;&lt;wsp:rsid wsp:val=&quot;00385D27&quot;/&gt;&lt;wsp:rsid wsp:val=&quot;0038651D&quot;/&gt;&lt;wsp:rsid wsp:val=&quot;00391A4A&quot;/&gt;&lt;wsp:rsid wsp:val=&quot;0039295B&quot;/&gt;&lt;wsp:rsid wsp:val=&quot;00392DE4&quot;/&gt;&lt;wsp:rsid wsp:val=&quot;00393C6B&quot;/&gt;&lt;wsp:rsid wsp:val=&quot;003945B9&quot;/&gt;&lt;wsp:rsid wsp:val=&quot;00394DDA&quot;/&gt;&lt;wsp:rsid wsp:val=&quot;00397D54&quot;/&gt;&lt;wsp:rsid wsp:val=&quot;003A07CC&quot;/&gt;&lt;wsp:rsid wsp:val=&quot;003A1B84&quot;/&gt;&lt;wsp:rsid wsp:val=&quot;003A44BA&quot;/&gt;&lt;wsp:rsid wsp:val=&quot;003A62F2&quot;/&gt;&lt;wsp:rsid wsp:val=&quot;003A679B&quot;/&gt;&lt;wsp:rsid wsp:val=&quot;003B30F0&quot;/&gt;&lt;wsp:rsid wsp:val=&quot;003B3358&quot;/&gt;&lt;wsp:rsid wsp:val=&quot;003B5B85&quot;/&gt;&lt;wsp:rsid wsp:val=&quot;003B7306&quot;/&gt;&lt;wsp:rsid wsp:val=&quot;003B7F0A&quot;/&gt;&lt;wsp:rsid wsp:val=&quot;003C2D3C&quot;/&gt;&lt;wsp:rsid wsp:val=&quot;003C573F&quot;/&gt;&lt;wsp:rsid wsp:val=&quot;003C5DEE&quot;/&gt;&lt;wsp:rsid wsp:val=&quot;003D2D8F&quot;/&gt;&lt;wsp:rsid wsp:val=&quot;003D61D4&quot;/&gt;&lt;wsp:rsid wsp:val=&quot;003D6285&quot;/&gt;&lt;wsp:rsid wsp:val=&quot;003D7AA1&quot;/&gt;&lt;wsp:rsid wsp:val=&quot;003D7E0A&quot;/&gt;&lt;wsp:rsid wsp:val=&quot;003E0018&quot;/&gt;&lt;wsp:rsid wsp:val=&quot;003E0723&quot;/&gt;&lt;wsp:rsid wsp:val=&quot;003E1FD8&quot;/&gt;&lt;wsp:rsid wsp:val=&quot;003E2725&quot;/&gt;&lt;wsp:rsid wsp:val=&quot;003E40E1&quot;/&gt;&lt;wsp:rsid wsp:val=&quot;003E59C7&quot;/&gt;&lt;wsp:rsid wsp:val=&quot;003E7B80&quot;/&gt;&lt;wsp:rsid wsp:val=&quot;003F03D8&quot;/&gt;&lt;wsp:rsid wsp:val=&quot;003F089D&quot;/&gt;&lt;wsp:rsid wsp:val=&quot;003F1D1B&quot;/&gt;&lt;wsp:rsid wsp:val=&quot;003F74A9&quot;/&gt;&lt;wsp:rsid wsp:val=&quot;003F76C2&quot;/&gt;&lt;wsp:rsid wsp:val=&quot;003F77B4&quot;/&gt;&lt;wsp:rsid wsp:val=&quot;004004D5&quot;/&gt;&lt;wsp:rsid wsp:val=&quot;004007F0&quot;/&gt;&lt;wsp:rsid wsp:val=&quot;00401A10&quot;/&gt;&lt;wsp:rsid wsp:val=&quot;00403B72&quot;/&gt;&lt;wsp:rsid wsp:val=&quot;0040487A&quot;/&gt;&lt;wsp:rsid wsp:val=&quot;004063E0&quot;/&gt;&lt;wsp:rsid wsp:val=&quot;004066FF&quot;/&gt;&lt;wsp:rsid wsp:val=&quot;004105C9&quot;/&gt;&lt;wsp:rsid wsp:val=&quot;00410B74&quot;/&gt;&lt;wsp:rsid wsp:val=&quot;00415177&quot;/&gt;&lt;wsp:rsid wsp:val=&quot;0041526C&quot;/&gt;&lt;wsp:rsid wsp:val=&quot;00417D62&quot;/&gt;&lt;wsp:rsid wsp:val=&quot;00420A32&quot;/&gt;&lt;wsp:rsid wsp:val=&quot;00420BAB&quot;/&gt;&lt;wsp:rsid wsp:val=&quot;004212EA&quot;/&gt;&lt;wsp:rsid wsp:val=&quot;00421BE7&quot;/&gt;&lt;wsp:rsid wsp:val=&quot;00422FE9&quot;/&gt;&lt;wsp:rsid wsp:val=&quot;004265A6&quot;/&gt;&lt;wsp:rsid wsp:val=&quot;004279BB&quot;/&gt;&lt;wsp:rsid wsp:val=&quot;00431A13&quot;/&gt;&lt;wsp:rsid wsp:val=&quot;00431D1E&quot;/&gt;&lt;wsp:rsid wsp:val=&quot;004321CA&quot;/&gt;&lt;wsp:rsid wsp:val=&quot;00433216&quot;/&gt;&lt;wsp:rsid wsp:val=&quot;00434F71&quot;/&gt;&lt;wsp:rsid wsp:val=&quot;00435C00&quot;/&gt;&lt;wsp:rsid wsp:val=&quot;004378DC&quot;/&gt;&lt;wsp:rsid wsp:val=&quot;004422DB&quot;/&gt;&lt;wsp:rsid wsp:val=&quot;00442735&quot;/&gt;&lt;wsp:rsid wsp:val=&quot;004434F2&quot;/&gt;&lt;wsp:rsid wsp:val=&quot;004462CC&quot;/&gt;&lt;wsp:rsid wsp:val=&quot;00446768&quot;/&gt;&lt;wsp:rsid wsp:val=&quot;0045193C&quot;/&gt;&lt;wsp:rsid wsp:val=&quot;0045201E&quot;/&gt;&lt;wsp:rsid wsp:val=&quot;00452B22&quot;/&gt;&lt;wsp:rsid wsp:val=&quot;00453CDE&quot;/&gt;&lt;wsp:rsid wsp:val=&quot;00455117&quot;/&gt;&lt;wsp:rsid wsp:val=&quot;00457E77&quot;/&gt;&lt;wsp:rsid wsp:val=&quot;00461DA8&quot;/&gt;&lt;wsp:rsid wsp:val=&quot;00463786&quot;/&gt;&lt;wsp:rsid wsp:val=&quot;00464305&quot;/&gt;&lt;wsp:rsid wsp:val=&quot;004646F1&quot;/&gt;&lt;wsp:rsid wsp:val=&quot;004648E9&quot;/&gt;&lt;wsp:rsid wsp:val=&quot;00465616&quot;/&gt;&lt;wsp:rsid wsp:val=&quot;00467C5A&quot;/&gt;&lt;wsp:rsid wsp:val=&quot;00470D57&quot;/&gt;&lt;wsp:rsid wsp:val=&quot;004751F1&quot;/&gt;&lt;wsp:rsid wsp:val=&quot;00475E66&quot;/&gt;&lt;wsp:rsid wsp:val=&quot;004823D7&quot;/&gt;&lt;wsp:rsid wsp:val=&quot;00482850&quot;/&gt;&lt;wsp:rsid wsp:val=&quot;00486056&quot;/&gt;&lt;wsp:rsid wsp:val=&quot;00487109&quot;/&gt;&lt;wsp:rsid wsp:val=&quot;00490415&quot;/&gt;&lt;wsp:rsid wsp:val=&quot;00491DAB&quot;/&gt;&lt;wsp:rsid wsp:val=&quot;00493D41&quot;/&gt;&lt;wsp:rsid wsp:val=&quot;004945D6&quot;/&gt;&lt;wsp:rsid wsp:val=&quot;004974D7&quot;/&gt;&lt;wsp:rsid wsp:val=&quot;004A0F2B&quot;/&gt;&lt;wsp:rsid wsp:val=&quot;004A4379&quot;/&gt;&lt;wsp:rsid wsp:val=&quot;004B0995&quot;/&gt;&lt;wsp:rsid wsp:val=&quot;004B2CD1&quot;/&gt;&lt;wsp:rsid wsp:val=&quot;004B3310&quot;/&gt;&lt;wsp:rsid wsp:val=&quot;004B6A00&quot;/&gt;&lt;wsp:rsid wsp:val=&quot;004B7FF8&quot;/&gt;&lt;wsp:rsid wsp:val=&quot;004C027B&quot;/&gt;&lt;wsp:rsid wsp:val=&quot;004C132D&quot;/&gt;&lt;wsp:rsid wsp:val=&quot;004C1698&quot;/&gt;&lt;wsp:rsid wsp:val=&quot;004C1C57&quot;/&gt;&lt;wsp:rsid wsp:val=&quot;004C2D7C&quot;/&gt;&lt;wsp:rsid wsp:val=&quot;004C3029&quot;/&gt;&lt;wsp:rsid wsp:val=&quot;004C3B22&quot;/&gt;&lt;wsp:rsid wsp:val=&quot;004C4594&quot;/&gt;&lt;wsp:rsid wsp:val=&quot;004C5A87&quot;/&gt;&lt;wsp:rsid wsp:val=&quot;004C5AEB&quot;/&gt;&lt;wsp:rsid wsp:val=&quot;004C72FA&quot;/&gt;&lt;wsp:rsid wsp:val=&quot;004D0AA6&quot;/&gt;&lt;wsp:rsid wsp:val=&quot;004D1386&quot;/&gt;&lt;wsp:rsid wsp:val=&quot;004D47FA&quot;/&gt;&lt;wsp:rsid wsp:val=&quot;004E0607&quot;/&gt;&lt;wsp:rsid wsp:val=&quot;004E060D&quot;/&gt;&lt;wsp:rsid wsp:val=&quot;004E2429&quot;/&gt;&lt;wsp:rsid wsp:val=&quot;004E3849&quot;/&gt;&lt;wsp:rsid wsp:val=&quot;004E6EE2&quot;/&gt;&lt;wsp:rsid wsp:val=&quot;004E7F06&quot;/&gt;&lt;wsp:rsid wsp:val=&quot;004F1495&quot;/&gt;&lt;wsp:rsid wsp:val=&quot;004F454D&quot;/&gt;&lt;wsp:rsid wsp:val=&quot;004F4F9D&quot;/&gt;&lt;wsp:rsid wsp:val=&quot;004F67CB&quot;/&gt;&lt;wsp:rsid wsp:val=&quot;004F7ADA&quot;/&gt;&lt;wsp:rsid wsp:val=&quot;0050011B&quot;/&gt;&lt;wsp:rsid wsp:val=&quot;005045F0&quot;/&gt;&lt;wsp:rsid wsp:val=&quot;005070D4&quot;/&gt;&lt;wsp:rsid wsp:val=&quot;0051347A&quot;/&gt;&lt;wsp:rsid wsp:val=&quot;005150DC&quot;/&gt;&lt;wsp:rsid wsp:val=&quot;00516441&quot;/&gt;&lt;wsp:rsid wsp:val=&quot;0051764C&quot;/&gt;&lt;wsp:rsid wsp:val=&quot;005209E5&quot;/&gt;&lt;wsp:rsid wsp:val=&quot;00523E57&quot;/&gt;&lt;wsp:rsid wsp:val=&quot;00526BAB&quot;/&gt;&lt;wsp:rsid wsp:val=&quot;005335CB&quot;/&gt;&lt;wsp:rsid wsp:val=&quot;00533987&quot;/&gt;&lt;wsp:rsid wsp:val=&quot;00534124&quot;/&gt;&lt;wsp:rsid wsp:val=&quot;00535139&quot;/&gt;&lt;wsp:rsid wsp:val=&quot;00535F5C&quot;/&gt;&lt;wsp:rsid wsp:val=&quot;00542C29&quot;/&gt;&lt;wsp:rsid wsp:val=&quot;00543732&quot;/&gt;&lt;wsp:rsid wsp:val=&quot;00543E46&quot;/&gt;&lt;wsp:rsid wsp:val=&quot;005446C1&quot;/&gt;&lt;wsp:rsid wsp:val=&quot;005455E1&quot;/&gt;&lt;wsp:rsid wsp:val=&quot;00546210&quot;/&gt;&lt;wsp:rsid wsp:val=&quot;005479C2&quot;/&gt;&lt;wsp:rsid wsp:val=&quot;005503D4&quot;/&gt;&lt;wsp:rsid wsp:val=&quot;0055043E&quot;/&gt;&lt;wsp:rsid wsp:val=&quot;0055186A&quot;/&gt;&lt;wsp:rsid wsp:val=&quot;00552168&quot;/&gt;&lt;wsp:rsid wsp:val=&quot;00553D51&quot;/&gt;&lt;wsp:rsid wsp:val=&quot;00553ECA&quot;/&gt;&lt;wsp:rsid wsp:val=&quot;00555562&quot;/&gt;&lt;wsp:rsid wsp:val=&quot;00555CBB&quot;/&gt;&lt;wsp:rsid wsp:val=&quot;0055641C&quot;/&gt;&lt;wsp:rsid wsp:val=&quot;00556EF4&quot;/&gt;&lt;wsp:rsid wsp:val=&quot;0056188C&quot;/&gt;&lt;wsp:rsid wsp:val=&quot;00563792&quot;/&gt;&lt;wsp:rsid wsp:val=&quot;00563866&quot;/&gt;&lt;wsp:rsid wsp:val=&quot;00565E35&quot;/&gt;&lt;wsp:rsid wsp:val=&quot;0056618E&quot;/&gt;&lt;wsp:rsid wsp:val=&quot;00567D8C&quot;/&gt;&lt;wsp:rsid wsp:val=&quot;00567DF9&quot;/&gt;&lt;wsp:rsid wsp:val=&quot;00570C54&quot;/&gt;&lt;wsp:rsid wsp:val=&quot;00576CC0&quot;/&gt;&lt;wsp:rsid wsp:val=&quot;00577705&quot;/&gt;&lt;wsp:rsid wsp:val=&quot;005804B5&quot;/&gt;&lt;wsp:rsid wsp:val=&quot;00583DF4&quot;/&gt;&lt;wsp:rsid wsp:val=&quot;0058582A&quot;/&gt;&lt;wsp:rsid wsp:val=&quot;00591F76&quot;/&gt;&lt;wsp:rsid wsp:val=&quot;0059384F&quot;/&gt;&lt;wsp:rsid wsp:val=&quot;00595476&quot;/&gt;&lt;wsp:rsid wsp:val=&quot;00595DBE&quot;/&gt;&lt;wsp:rsid wsp:val=&quot;0059615C&quot;/&gt;&lt;wsp:rsid wsp:val=&quot;00596474&quot;/&gt;&lt;wsp:rsid wsp:val=&quot;00597DD9&quot;/&gt;&lt;wsp:rsid wsp:val=&quot;005A7F8C&quot;/&gt;&lt;wsp:rsid wsp:val=&quot;005B06BD&quot;/&gt;&lt;wsp:rsid wsp:val=&quot;005B0E73&quot;/&gt;&lt;wsp:rsid wsp:val=&quot;005B195C&quot;/&gt;&lt;wsp:rsid wsp:val=&quot;005B4B5A&quot;/&gt;&lt;wsp:rsid wsp:val=&quot;005B54EC&quot;/&gt;&lt;wsp:rsid wsp:val=&quot;005B77FA&quot;/&gt;&lt;wsp:rsid wsp:val=&quot;005C1C5F&quot;/&gt;&lt;wsp:rsid wsp:val=&quot;005C244C&quot;/&gt;&lt;wsp:rsid wsp:val=&quot;005C43D7&quot;/&gt;&lt;wsp:rsid wsp:val=&quot;005C4C86&quot;/&gt;&lt;wsp:rsid wsp:val=&quot;005C5914&quot;/&gt;&lt;wsp:rsid wsp:val=&quot;005C5F5D&quot;/&gt;&lt;wsp:rsid wsp:val=&quot;005C697C&quot;/&gt;&lt;wsp:rsid wsp:val=&quot;005C7250&quot;/&gt;&lt;wsp:rsid wsp:val=&quot;005D1C72&quot;/&gt;&lt;wsp:rsid wsp:val=&quot;005D1CC7&quot;/&gt;&lt;wsp:rsid wsp:val=&quot;005D2787&quot;/&gt;&lt;wsp:rsid wsp:val=&quot;005D3848&quot;/&gt;&lt;wsp:rsid wsp:val=&quot;005D3916&quot;/&gt;&lt;wsp:rsid wsp:val=&quot;005D56FB&quot;/&gt;&lt;wsp:rsid wsp:val=&quot;005D5E7E&quot;/&gt;&lt;wsp:rsid wsp:val=&quot;005D631F&quot;/&gt;&lt;wsp:rsid wsp:val=&quot;005D6987&quot;/&gt;&lt;wsp:rsid wsp:val=&quot;005D6C7A&quot;/&gt;&lt;wsp:rsid wsp:val=&quot;005D76AA&quot;/&gt;&lt;wsp:rsid wsp:val=&quot;005E07E4&quot;/&gt;&lt;wsp:rsid wsp:val=&quot;005E09B2&quot;/&gt;&lt;wsp:rsid wsp:val=&quot;005E34F0&quot;/&gt;&lt;wsp:rsid wsp:val=&quot;005E4DD3&quot;/&gt;&lt;wsp:rsid wsp:val=&quot;005F0F80&quot;/&gt;&lt;wsp:rsid wsp:val=&quot;005F0FCC&quot;/&gt;&lt;wsp:rsid wsp:val=&quot;005F15D9&quot;/&gt;&lt;wsp:rsid wsp:val=&quot;005F2F8F&quot;/&gt;&lt;wsp:rsid wsp:val=&quot;005F3BD8&quot;/&gt;&lt;wsp:rsid wsp:val=&quot;005F592E&quot;/&gt;&lt;wsp:rsid wsp:val=&quot;0060018B&quot;/&gt;&lt;wsp:rsid wsp:val=&quot;00602BE0&quot;/&gt;&lt;wsp:rsid wsp:val=&quot;00603DAF&quot;/&gt;&lt;wsp:rsid wsp:val=&quot;00604AF6&quot;/&gt;&lt;wsp:rsid wsp:val=&quot;006057D0&quot;/&gt;&lt;wsp:rsid wsp:val=&quot;0060581E&quot;/&gt;&lt;wsp:rsid wsp:val=&quot;0060623A&quot;/&gt;&lt;wsp:rsid wsp:val=&quot;006108AD&quot;/&gt;&lt;wsp:rsid wsp:val=&quot;00615CD5&quot;/&gt;&lt;wsp:rsid wsp:val=&quot;00617330&quot;/&gt;&lt;wsp:rsid wsp:val=&quot;00617FF4&quot;/&gt;&lt;wsp:rsid wsp:val=&quot;006209A2&quot;/&gt;&lt;wsp:rsid wsp:val=&quot;00621B02&quot;/&gt;&lt;wsp:rsid wsp:val=&quot;00625115&quot;/&gt;&lt;wsp:rsid wsp:val=&quot;00626DC7&quot;/&gt;&lt;wsp:rsid wsp:val=&quot;006303E8&quot;/&gt;&lt;wsp:rsid wsp:val=&quot;006320A1&quot;/&gt;&lt;wsp:rsid wsp:val=&quot;00632725&quot;/&gt;&lt;wsp:rsid wsp:val=&quot;00635B02&quot;/&gt;&lt;wsp:rsid wsp:val=&quot;006375AA&quot;/&gt;&lt;wsp:rsid wsp:val=&quot;00640093&quot;/&gt;&lt;wsp:rsid wsp:val=&quot;00640547&quot;/&gt;&lt;wsp:rsid wsp:val=&quot;0064167E&quot;/&gt;&lt;wsp:rsid wsp:val=&quot;00641FE9&quot;/&gt;&lt;wsp:rsid wsp:val=&quot;00642AFB&quot;/&gt;&lt;wsp:rsid wsp:val=&quot;006458E7&quot;/&gt;&lt;wsp:rsid wsp:val=&quot;0064640C&quot;/&gt;&lt;wsp:rsid wsp:val=&quot;0064665F&quot;/&gt;&lt;wsp:rsid wsp:val=&quot;00647878&quot;/&gt;&lt;wsp:rsid wsp:val=&quot;00647A8A&quot;/&gt;&lt;wsp:rsid wsp:val=&quot;00647BD1&quot;/&gt;&lt;wsp:rsid wsp:val=&quot;00650FCE&quot;/&gt;&lt;wsp:rsid wsp:val=&quot;00654165&quot;/&gt;&lt;wsp:rsid wsp:val=&quot;00654AB7&quot;/&gt;&lt;wsp:rsid wsp:val=&quot;00655593&quot;/&gt;&lt;wsp:rsid wsp:val=&quot;0065595A&quot;/&gt;&lt;wsp:rsid wsp:val=&quot;006613F1&quot;/&gt;&lt;wsp:rsid wsp:val=&quot;00661AFC&quot;/&gt;&lt;wsp:rsid wsp:val=&quot;00661B3E&quot;/&gt;&lt;wsp:rsid wsp:val=&quot;0066216D&quot;/&gt;&lt;wsp:rsid wsp:val=&quot;00663584&quot;/&gt;&lt;wsp:rsid wsp:val=&quot;00663E96&quot;/&gt;&lt;wsp:rsid wsp:val=&quot;00664DC6&quot;/&gt;&lt;wsp:rsid wsp:val=&quot;00667AD0&quot;/&gt;&lt;wsp:rsid wsp:val=&quot;00671121&quot;/&gt;&lt;wsp:rsid wsp:val=&quot;0067166F&quot;/&gt;&lt;wsp:rsid wsp:val=&quot;00671B57&quot;/&gt;&lt;wsp:rsid wsp:val=&quot;00672500&quot;/&gt;&lt;wsp:rsid wsp:val=&quot;0067324F&quot;/&gt;&lt;wsp:rsid wsp:val=&quot;00674CFF&quot;/&gt;&lt;wsp:rsid wsp:val=&quot;00674D34&quot;/&gt;&lt;wsp:rsid wsp:val=&quot;00675341&quot;/&gt;&lt;wsp:rsid wsp:val=&quot;00676F94&quot;/&gt;&lt;wsp:rsid wsp:val=&quot;0068107E&quot;/&gt;&lt;wsp:rsid wsp:val=&quot;006812EE&quot;/&gt;&lt;wsp:rsid wsp:val=&quot;00681CA0&quot;/&gt;&lt;wsp:rsid wsp:val=&quot;0068483D&quot;/&gt;&lt;wsp:rsid wsp:val=&quot;00685297&quot;/&gt;&lt;wsp:rsid wsp:val=&quot;0068766C&quot;/&gt;&lt;wsp:rsid wsp:val=&quot;006901FF&quot;/&gt;&lt;wsp:rsid wsp:val=&quot;00690D75&quot;/&gt;&lt;wsp:rsid wsp:val=&quot;00695564&quot;/&gt;&lt;wsp:rsid wsp:val=&quot;006976E7&quot;/&gt;&lt;wsp:rsid wsp:val=&quot;006A0A88&quot;/&gt;&lt;wsp:rsid wsp:val=&quot;006B137F&quot;/&gt;&lt;wsp:rsid wsp:val=&quot;006B209E&quot;/&gt;&lt;wsp:rsid wsp:val=&quot;006B2874&quot;/&gt;&lt;wsp:rsid wsp:val=&quot;006B42B9&quot;/&gt;&lt;wsp:rsid wsp:val=&quot;006B4CCD&quot;/&gt;&lt;wsp:rsid wsp:val=&quot;006C05CA&quot;/&gt;&lt;wsp:rsid wsp:val=&quot;006C0F6F&quot;/&gt;&lt;wsp:rsid wsp:val=&quot;006C22F4&quot;/&gt;&lt;wsp:rsid wsp:val=&quot;006D1084&quot;/&gt;&lt;wsp:rsid wsp:val=&quot;006D12CD&quot;/&gt;&lt;wsp:rsid wsp:val=&quot;006D20FF&quot;/&gt;&lt;wsp:rsid wsp:val=&quot;006D3937&quot;/&gt;&lt;wsp:rsid wsp:val=&quot;006D4E8F&quot;/&gt;&lt;wsp:rsid wsp:val=&quot;006D594B&quot;/&gt;&lt;wsp:rsid wsp:val=&quot;006D7A3E&quot;/&gt;&lt;wsp:rsid wsp:val=&quot;006E3770&quot;/&gt;&lt;wsp:rsid wsp:val=&quot;006E67DA&quot;/&gt;&lt;wsp:rsid wsp:val=&quot;006F3C3D&quot;/&gt;&lt;wsp:rsid wsp:val=&quot;006F59BC&quot;/&gt;&lt;wsp:rsid wsp:val=&quot;006F6318&quot;/&gt;&lt;wsp:rsid wsp:val=&quot;006F6515&quot;/&gt;&lt;wsp:rsid wsp:val=&quot;006F6813&quot;/&gt;&lt;wsp:rsid wsp:val=&quot;006F7863&quot;/&gt;&lt;wsp:rsid wsp:val=&quot;00700D3B&quot;/&gt;&lt;wsp:rsid wsp:val=&quot;00700DE5&quot;/&gt;&lt;wsp:rsid wsp:val=&quot;0070112C&quot;/&gt;&lt;wsp:rsid wsp:val=&quot;00701ECA&quot;/&gt;&lt;wsp:rsid wsp:val=&quot;00705023&quot;/&gt;&lt;wsp:rsid wsp:val=&quot;007104A8&quot;/&gt;&lt;wsp:rsid wsp:val=&quot;00712846&quot;/&gt;&lt;wsp:rsid wsp:val=&quot;00712C06&quot;/&gt;&lt;wsp:rsid wsp:val=&quot;00712FEF&quot;/&gt;&lt;wsp:rsid wsp:val=&quot;00717D9B&quot;/&gt;&lt;wsp:rsid wsp:val=&quot;007232A8&quot;/&gt;&lt;wsp:rsid wsp:val=&quot;00724D55&quot;/&gt;&lt;wsp:rsid wsp:val=&quot;00724F72&quot;/&gt;&lt;wsp:rsid wsp:val=&quot;00725D5B&quot;/&gt;&lt;wsp:rsid wsp:val=&quot;007261E1&quot;/&gt;&lt;wsp:rsid wsp:val=&quot;0072794D&quot;/&gt;&lt;wsp:rsid wsp:val=&quot;007300B6&quot;/&gt;&lt;wsp:rsid wsp:val=&quot;00731659&quot;/&gt;&lt;wsp:rsid wsp:val=&quot;00731BE5&quot;/&gt;&lt;wsp:rsid wsp:val=&quot;00731E32&quot;/&gt;&lt;wsp:rsid wsp:val=&quot;00731F18&quot;/&gt;&lt;wsp:rsid wsp:val=&quot;007328F2&quot;/&gt;&lt;wsp:rsid wsp:val=&quot;00732DF7&quot;/&gt;&lt;wsp:rsid wsp:val=&quot;00733C68&quot;/&gt;&lt;wsp:rsid wsp:val=&quot;00733F3C&quot;/&gt;&lt;wsp:rsid wsp:val=&quot;007344A3&quot;/&gt;&lt;wsp:rsid wsp:val=&quot;007354D5&quot;/&gt;&lt;wsp:rsid wsp:val=&quot;007369F1&quot;/&gt;&lt;wsp:rsid wsp:val=&quot;00740643&quot;/&gt;&lt;wsp:rsid wsp:val=&quot;00741F6A&quot;/&gt;&lt;wsp:rsid wsp:val=&quot;00742294&quot;/&gt;&lt;wsp:rsid wsp:val=&quot;0074241D&quot;/&gt;&lt;wsp:rsid wsp:val=&quot;0074256A&quot;/&gt;&lt;wsp:rsid wsp:val=&quot;007429FF&quot;/&gt;&lt;wsp:rsid wsp:val=&quot;00742D95&quot;/&gt;&lt;wsp:rsid wsp:val=&quot;00743E80&quot;/&gt;&lt;wsp:rsid wsp:val=&quot;007458B9&quot;/&gt;&lt;wsp:rsid wsp:val=&quot;00746BAD&quot;/&gt;&lt;wsp:rsid wsp:val=&quot;0075025F&quot;/&gt;&lt;wsp:rsid wsp:val=&quot;0075047A&quot;/&gt;&lt;wsp:rsid wsp:val=&quot;00750692&quot;/&gt;&lt;wsp:rsid wsp:val=&quot;00750877&quot;/&gt;&lt;wsp:rsid wsp:val=&quot;007518DF&quot;/&gt;&lt;wsp:rsid wsp:val=&quot;007533F0&quot;/&gt;&lt;wsp:rsid wsp:val=&quot;007543C1&quot;/&gt;&lt;wsp:rsid wsp:val=&quot;007544A2&quot;/&gt;&lt;wsp:rsid wsp:val=&quot;007554CF&quot;/&gt;&lt;wsp:rsid wsp:val=&quot;00756150&quot;/&gt;&lt;wsp:rsid wsp:val=&quot;0075709B&quot;/&gt;&lt;wsp:rsid wsp:val=&quot;00760483&quot;/&gt;&lt;wsp:rsid wsp:val=&quot;00762A5E&quot;/&gt;&lt;wsp:rsid wsp:val=&quot;007654C9&quot;/&gt;&lt;wsp:rsid wsp:val=&quot;00766AB5&quot;/&gt;&lt;wsp:rsid wsp:val=&quot;00766D2F&quot;/&gt;&lt;wsp:rsid wsp:val=&quot;007770F7&quot;/&gt;&lt;wsp:rsid wsp:val=&quot;007776D1&quot;/&gt;&lt;wsp:rsid wsp:val=&quot;0078119E&quot;/&gt;&lt;wsp:rsid wsp:val=&quot;00782601&quot;/&gt;&lt;wsp:rsid wsp:val=&quot;00782C76&quot;/&gt;&lt;wsp:rsid wsp:val=&quot;007833DC&quot;/&gt;&lt;wsp:rsid wsp:val=&quot;00785115&quot;/&gt;&lt;wsp:rsid wsp:val=&quot;007854E3&quot;/&gt;&lt;wsp:rsid wsp:val=&quot;0078618D&quot;/&gt;&lt;wsp:rsid wsp:val=&quot;00790278&quot;/&gt;&lt;wsp:rsid wsp:val=&quot;0079097B&quot;/&gt;&lt;wsp:rsid wsp:val=&quot;00791BCA&quot;/&gt;&lt;wsp:rsid wsp:val=&quot;00791D1C&quot;/&gt;&lt;wsp:rsid wsp:val=&quot;007940E2&quot;/&gt;&lt;wsp:rsid wsp:val=&quot;00794277&quot;/&gt;&lt;wsp:rsid wsp:val=&quot;007A1B23&quot;/&gt;&lt;wsp:rsid wsp:val=&quot;007A28DE&quot;/&gt;&lt;wsp:rsid wsp:val=&quot;007A4753&quot;/&gt;&lt;wsp:rsid wsp:val=&quot;007A54B2&quot;/&gt;&lt;wsp:rsid wsp:val=&quot;007A654D&quot;/&gt;&lt;wsp:rsid wsp:val=&quot;007A67BB&quot;/&gt;&lt;wsp:rsid wsp:val=&quot;007B0A8C&quot;/&gt;&lt;wsp:rsid wsp:val=&quot;007B2AF2&quot;/&gt;&lt;wsp:rsid wsp:val=&quot;007B2B03&quot;/&gt;&lt;wsp:rsid wsp:val=&quot;007B4B68&quot;/&gt;&lt;wsp:rsid wsp:val=&quot;007B6D2D&quot;/&gt;&lt;wsp:rsid wsp:val=&quot;007C1F19&quot;/&gt;&lt;wsp:rsid wsp:val=&quot;007C22BE&quot;/&gt;&lt;wsp:rsid wsp:val=&quot;007C3E7E&quot;/&gt;&lt;wsp:rsid wsp:val=&quot;007C4325&quot;/&gt;&lt;wsp:rsid wsp:val=&quot;007D1202&quot;/&gt;&lt;wsp:rsid wsp:val=&quot;007D1A48&quot;/&gt;&lt;wsp:rsid wsp:val=&quot;007D3A6D&quot;/&gt;&lt;wsp:rsid wsp:val=&quot;007D5425&quot;/&gt;&lt;wsp:rsid wsp:val=&quot;007D5DA8&quot;/&gt;&lt;wsp:rsid wsp:val=&quot;007D5DE1&quot;/&gt;&lt;wsp:rsid wsp:val=&quot;007D70D2&quot;/&gt;&lt;wsp:rsid wsp:val=&quot;007E20DF&quot;/&gt;&lt;wsp:rsid wsp:val=&quot;007E3300&quot;/&gt;&lt;wsp:rsid wsp:val=&quot;007E3AAC&quot;/&gt;&lt;wsp:rsid wsp:val=&quot;007E4633&quot;/&gt;&lt;wsp:rsid wsp:val=&quot;007E48E5&quot;/&gt;&lt;wsp:rsid wsp:val=&quot;007E6952&quot;/&gt;&lt;wsp:rsid wsp:val=&quot;007F187A&quot;/&gt;&lt;wsp:rsid wsp:val=&quot;007F2733&quot;/&gt;&lt;wsp:rsid wsp:val=&quot;007F291A&quot;/&gt;&lt;wsp:rsid wsp:val=&quot;007F4609&quot;/&gt;&lt;wsp:rsid wsp:val=&quot;007F5362&quot;/&gt;&lt;wsp:rsid wsp:val=&quot;007F5E4E&quot;/&gt;&lt;wsp:rsid wsp:val=&quot;007F6062&quot;/&gt;&lt;wsp:rsid wsp:val=&quot;007F6156&quot;/&gt;&lt;wsp:rsid wsp:val=&quot;007F67F9&quot;/&gt;&lt;wsp:rsid wsp:val=&quot;007F78C3&quot;/&gt;&lt;wsp:rsid wsp:val=&quot;0080179A&quot;/&gt;&lt;wsp:rsid wsp:val=&quot;0080436E&quot;/&gt;&lt;wsp:rsid wsp:val=&quot;00805943&quot;/&gt;&lt;wsp:rsid wsp:val=&quot;0080645E&quot;/&gt;&lt;wsp:rsid wsp:val=&quot;008065EC&quot;/&gt;&lt;wsp:rsid wsp:val=&quot;008076FE&quot;/&gt;&lt;wsp:rsid wsp:val=&quot;00807E25&quot;/&gt;&lt;wsp:rsid wsp:val=&quot;00813241&quot;/&gt;&lt;wsp:rsid wsp:val=&quot;00813EA8&quot;/&gt;&lt;wsp:rsid wsp:val=&quot;0081411B&quot;/&gt;&lt;wsp:rsid wsp:val=&quot;00817E7D&quot;/&gt;&lt;wsp:rsid wsp:val=&quot;00817FB4&quot;/&gt;&lt;wsp:rsid wsp:val=&quot;008203A3&quot;/&gt;&lt;wsp:rsid wsp:val=&quot;00820435&quot;/&gt;&lt;wsp:rsid wsp:val=&quot;00822198&quot;/&gt;&lt;wsp:rsid wsp:val=&quot;00822995&quot;/&gt;&lt;wsp:rsid wsp:val=&quot;00826146&quot;/&gt;&lt;wsp:rsid wsp:val=&quot;00826D56&quot;/&gt;&lt;wsp:rsid wsp:val=&quot;00832B5F&quot;/&gt;&lt;wsp:rsid wsp:val=&quot;008363C6&quot;/&gt;&lt;wsp:rsid wsp:val=&quot;008439A7&quot;/&gt;&lt;wsp:rsid wsp:val=&quot;00843FAC&quot;/&gt;&lt;wsp:rsid wsp:val=&quot;0084529F&quot;/&gt;&lt;wsp:rsid wsp:val=&quot;00845448&quot;/&gt;&lt;wsp:rsid wsp:val=&quot;008455CF&quot;/&gt;&lt;wsp:rsid wsp:val=&quot;00845A40&quot;/&gt;&lt;wsp:rsid wsp:val=&quot;00853593&quot;/&gt;&lt;wsp:rsid wsp:val=&quot;0085531B&quot;/&gt;&lt;wsp:rsid wsp:val=&quot;00857086&quot;/&gt;&lt;wsp:rsid wsp:val=&quot;00863FFE&quot;/&gt;&lt;wsp:rsid wsp:val=&quot;008641DE&quot;/&gt;&lt;wsp:rsid wsp:val=&quot;0086422D&quot;/&gt;&lt;wsp:rsid wsp:val=&quot;00864466&quot;/&gt;&lt;wsp:rsid wsp:val=&quot;00865014&quot;/&gt;&lt;wsp:rsid wsp:val=&quot;008652D9&quot;/&gt;&lt;wsp:rsid wsp:val=&quot;00865BE0&quot;/&gt;&lt;wsp:rsid wsp:val=&quot;00866F8C&quot;/&gt;&lt;wsp:rsid wsp:val=&quot;008671B6&quot;/&gt;&lt;wsp:rsid wsp:val=&quot;008678AB&quot;/&gt;&lt;wsp:rsid wsp:val=&quot;0087168F&quot;/&gt;&lt;wsp:rsid wsp:val=&quot;008729BD&quot;/&gt;&lt;wsp:rsid wsp:val=&quot;0087339C&quot;/&gt;&lt;wsp:rsid wsp:val=&quot;00873525&quot;/&gt;&lt;wsp:rsid wsp:val=&quot;00874D35&quot;/&gt;&lt;wsp:rsid wsp:val=&quot;0087513E&quot;/&gt;&lt;wsp:rsid wsp:val=&quot;00876FDB&quot;/&gt;&lt;wsp:rsid wsp:val=&quot;0088091B&quot;/&gt;&lt;wsp:rsid wsp:val=&quot;0088136E&quot;/&gt;&lt;wsp:rsid wsp:val=&quot;00881DA9&quot;/&gt;&lt;wsp:rsid wsp:val=&quot;00886B80&quot;/&gt;&lt;wsp:rsid wsp:val=&quot;0088749F&quot;/&gt;&lt;wsp:rsid wsp:val=&quot;00891505&quot;/&gt;&lt;wsp:rsid wsp:val=&quot;00891EE9&quot;/&gt;&lt;wsp:rsid wsp:val=&quot;00892440&quot;/&gt;&lt;wsp:rsid wsp:val=&quot;00892F61&quot;/&gt;&lt;wsp:rsid wsp:val=&quot;00893D47&quot;/&gt;&lt;wsp:rsid wsp:val=&quot;00893F79&quot;/&gt;&lt;wsp:rsid wsp:val=&quot;00894DF5&quot;/&gt;&lt;wsp:rsid wsp:val=&quot;00895D29&quot;/&gt;&lt;wsp:rsid wsp:val=&quot;0089771B&quot;/&gt;&lt;wsp:rsid wsp:val=&quot;00897E39&quot;/&gt;&lt;wsp:rsid wsp:val=&quot;008A05C2&quot;/&gt;&lt;wsp:rsid wsp:val=&quot;008A1957&quot;/&gt;&lt;wsp:rsid wsp:val=&quot;008A19EA&quot;/&gt;&lt;wsp:rsid wsp:val=&quot;008A449D&quot;/&gt;&lt;wsp:rsid wsp:val=&quot;008A5A0F&quot;/&gt;&lt;wsp:rsid wsp:val=&quot;008A7734&quot;/&gt;&lt;wsp:rsid wsp:val=&quot;008A79C5&quot;/&gt;&lt;wsp:rsid wsp:val=&quot;008A7CD4&quot;/&gt;&lt;wsp:rsid wsp:val=&quot;008B0404&quot;/&gt;&lt;wsp:rsid wsp:val=&quot;008B0798&quot;/&gt;&lt;wsp:rsid wsp:val=&quot;008B39ED&quot;/&gt;&lt;wsp:rsid wsp:val=&quot;008B4788&quot;/&gt;&lt;wsp:rsid wsp:val=&quot;008B56B7&quot;/&gt;&lt;wsp:rsid wsp:val=&quot;008B5B8D&quot;/&gt;&lt;wsp:rsid wsp:val=&quot;008C1897&quot;/&gt;&lt;wsp:rsid wsp:val=&quot;008C19FA&quot;/&gt;&lt;wsp:rsid wsp:val=&quot;008C3295&quot;/&gt;&lt;wsp:rsid wsp:val=&quot;008C3B60&quot;/&gt;&lt;wsp:rsid wsp:val=&quot;008C57BA&quot;/&gt;&lt;wsp:rsid wsp:val=&quot;008C5B60&quot;/&gt;&lt;wsp:rsid wsp:val=&quot;008C6474&quot;/&gt;&lt;wsp:rsid wsp:val=&quot;008C78E2&quot;/&gt;&lt;wsp:rsid wsp:val=&quot;008D00C0&quot;/&gt;&lt;wsp:rsid wsp:val=&quot;008D171F&quot;/&gt;&lt;wsp:rsid wsp:val=&quot;008D1B98&quot;/&gt;&lt;wsp:rsid wsp:val=&quot;008D3863&quot;/&gt;&lt;wsp:rsid wsp:val=&quot;008D3B4B&quot;/&gt;&lt;wsp:rsid wsp:val=&quot;008D3DA8&quot;/&gt;&lt;wsp:rsid wsp:val=&quot;008D7A7F&quot;/&gt;&lt;wsp:rsid wsp:val=&quot;008E27E4&quot;/&gt;&lt;wsp:rsid wsp:val=&quot;008E3460&quot;/&gt;&lt;wsp:rsid wsp:val=&quot;008E470A&quot;/&gt;&lt;wsp:rsid wsp:val=&quot;008E4A59&quot;/&gt;&lt;wsp:rsid wsp:val=&quot;008E60EA&quot;/&gt;&lt;wsp:rsid wsp:val=&quot;008E60F8&quot;/&gt;&lt;wsp:rsid wsp:val=&quot;008E671B&quot;/&gt;&lt;wsp:rsid wsp:val=&quot;008E6A7F&quot;/&gt;&lt;wsp:rsid wsp:val=&quot;008E6CE4&quot;/&gt;&lt;wsp:rsid wsp:val=&quot;008E7B9D&quot;/&gt;&lt;wsp:rsid wsp:val=&quot;008E7D7E&quot;/&gt;&lt;wsp:rsid wsp:val=&quot;008F11A4&quot;/&gt;&lt;wsp:rsid wsp:val=&quot;008F1641&quot;/&gt;&lt;wsp:rsid wsp:val=&quot;008F1D11&quot;/&gt;&lt;wsp:rsid wsp:val=&quot;008F26AE&quot;/&gt;&lt;wsp:rsid wsp:val=&quot;008F2ADC&quot;/&gt;&lt;wsp:rsid wsp:val=&quot;008F48F2&quot;/&gt;&lt;wsp:rsid wsp:val=&quot;008F5363&quot;/&gt;&lt;wsp:rsid wsp:val=&quot;008F5BF0&quot;/&gt;&lt;wsp:rsid wsp:val=&quot;008F76C4&quot;/&gt;&lt;wsp:rsid wsp:val=&quot;00900543&quot;/&gt;&lt;wsp:rsid wsp:val=&quot;00901417&quot;/&gt;&lt;wsp:rsid wsp:val=&quot;00901658&quot;/&gt;&lt;wsp:rsid wsp:val=&quot;009017B9&quot;/&gt;&lt;wsp:rsid wsp:val=&quot;0090307C&quot;/&gt;&lt;wsp:rsid wsp:val=&quot;00904C26&quot;/&gt;&lt;wsp:rsid wsp:val=&quot;009051CB&quot;/&gt;&lt;wsp:rsid wsp:val=&quot;00907F83&quot;/&gt;&lt;wsp:rsid wsp:val=&quot;00911467&quot;/&gt;&lt;wsp:rsid wsp:val=&quot;00913355&quot;/&gt;&lt;wsp:rsid wsp:val=&quot;00915844&quot;/&gt;&lt;wsp:rsid wsp:val=&quot;00915F1D&quot;/&gt;&lt;wsp:rsid wsp:val=&quot;00916926&quot;/&gt;&lt;wsp:rsid wsp:val=&quot;00920430&quot;/&gt;&lt;wsp:rsid wsp:val=&quot;00921FE8&quot;/&gt;&lt;wsp:rsid wsp:val=&quot;00923194&quot;/&gt;&lt;wsp:rsid wsp:val=&quot;00923C29&quot;/&gt;&lt;wsp:rsid wsp:val=&quot;00923EE6&quot;/&gt;&lt;wsp:rsid wsp:val=&quot;00926ADC&quot;/&gt;&lt;wsp:rsid wsp:val=&quot;00927270&quot;/&gt;&lt;wsp:rsid wsp:val=&quot;0093038E&quot;/&gt;&lt;wsp:rsid wsp:val=&quot;009304ED&quot;/&gt;&lt;wsp:rsid wsp:val=&quot;009326F4&quot;/&gt;&lt;wsp:rsid wsp:val=&quot;00932B7E&quot;/&gt;&lt;wsp:rsid wsp:val=&quot;0093350A&quot;/&gt;&lt;wsp:rsid wsp:val=&quot;00935241&quot;/&gt;&lt;wsp:rsid wsp:val=&quot;00937E7F&quot;/&gt;&lt;wsp:rsid wsp:val=&quot;009426CA&quot;/&gt;&lt;wsp:rsid wsp:val=&quot;009436DB&quot;/&gt;&lt;wsp:rsid wsp:val=&quot;00944B2C&quot;/&gt;&lt;wsp:rsid wsp:val=&quot;00944BB1&quot;/&gt;&lt;wsp:rsid wsp:val=&quot;009467E0&quot;/&gt;&lt;wsp:rsid wsp:val=&quot;00946B2F&quot;/&gt;&lt;wsp:rsid wsp:val=&quot;00947FA3&quot;/&gt;&lt;wsp:rsid wsp:val=&quot;0095157D&quot;/&gt;&lt;wsp:rsid wsp:val=&quot;009529F2&quot;/&gt;&lt;wsp:rsid wsp:val=&quot;00954C4B&quot;/&gt;&lt;wsp:rsid wsp:val=&quot;00955FA6&quot;/&gt;&lt;wsp:rsid wsp:val=&quot;00956578&quot;/&gt;&lt;wsp:rsid wsp:val=&quot;00956EBC&quot;/&gt;&lt;wsp:rsid wsp:val=&quot;00960990&quot;/&gt;&lt;wsp:rsid wsp:val=&quot;00961B99&quot;/&gt;&lt;wsp:rsid wsp:val=&quot;009624AB&quot;/&gt;&lt;wsp:rsid wsp:val=&quot;00962CE0&quot;/&gt;&lt;wsp:rsid wsp:val=&quot;0096352D&quot;/&gt;&lt;wsp:rsid wsp:val=&quot;00964F06&quot;/&gt;&lt;wsp:rsid wsp:val=&quot;00966606&quot;/&gt;&lt;wsp:rsid wsp:val=&quot;00970ED6&quot;/&gt;&lt;wsp:rsid wsp:val=&quot;00971B9C&quot;/&gt;&lt;wsp:rsid wsp:val=&quot;009759A4&quot;/&gt;&lt;wsp:rsid wsp:val=&quot;00977B8C&quot;/&gt;&lt;wsp:rsid wsp:val=&quot;0098108E&quot;/&gt;&lt;wsp:rsid wsp:val=&quot;009837F8&quot;/&gt;&lt;wsp:rsid wsp:val=&quot;00986B9D&quot;/&gt;&lt;wsp:rsid wsp:val=&quot;0098743E&quot;/&gt;&lt;wsp:rsid wsp:val=&quot;00991868&quot;/&gt;&lt;wsp:rsid wsp:val=&quot;00991E21&quot;/&gt;&lt;wsp:rsid wsp:val=&quot;00991FBF&quot;/&gt;&lt;wsp:rsid wsp:val=&quot;00991FDA&quot;/&gt;&lt;wsp:rsid wsp:val=&quot;009930B7&quot;/&gt;&lt;wsp:rsid wsp:val=&quot;00993DFD&quot;/&gt;&lt;wsp:rsid wsp:val=&quot;0099493B&quot;/&gt;&lt;wsp:rsid wsp:val=&quot;00995597&quot;/&gt;&lt;wsp:rsid wsp:val=&quot;009956E0&quot;/&gt;&lt;wsp:rsid wsp:val=&quot;00995995&quot;/&gt;&lt;wsp:rsid wsp:val=&quot;00996DE4&quot;/&gt;&lt;wsp:rsid wsp:val=&quot;00997F5B&quot;/&gt;&lt;wsp:rsid wsp:val=&quot;009A42CC&quot;/&gt;&lt;wsp:rsid wsp:val=&quot;009A563A&quot;/&gt;&lt;wsp:rsid wsp:val=&quot;009B01A0&quot;/&gt;&lt;wsp:rsid wsp:val=&quot;009B152F&quot;/&gt;&lt;wsp:rsid wsp:val=&quot;009B4C57&quot;/&gt;&lt;wsp:rsid wsp:val=&quot;009B4F29&quot;/&gt;&lt;wsp:rsid wsp:val=&quot;009B5895&quot;/&gt;&lt;wsp:rsid wsp:val=&quot;009C3FD8&quot;/&gt;&lt;wsp:rsid wsp:val=&quot;009C4DA4&quot;/&gt;&lt;wsp:rsid wsp:val=&quot;009C69E3&quot;/&gt;&lt;wsp:rsid wsp:val=&quot;009C6C1C&quot;/&gt;&lt;wsp:rsid wsp:val=&quot;009D2A44&quot;/&gt;&lt;wsp:rsid wsp:val=&quot;009D3A8D&quot;/&gt;&lt;wsp:rsid wsp:val=&quot;009D5116&quot;/&gt;&lt;wsp:rsid wsp:val=&quot;009D59F9&quot;/&gt;&lt;wsp:rsid wsp:val=&quot;009D6E61&quot;/&gt;&lt;wsp:rsid wsp:val=&quot;009E19E9&quot;/&gt;&lt;wsp:rsid wsp:val=&quot;009E26E6&quot;/&gt;&lt;wsp:rsid wsp:val=&quot;009E4058&quot;/&gt;&lt;wsp:rsid wsp:val=&quot;009E4605&quot;/&gt;&lt;wsp:rsid wsp:val=&quot;009E470E&quot;/&gt;&lt;wsp:rsid wsp:val=&quot;009F2C45&quot;/&gt;&lt;wsp:rsid wsp:val=&quot;009F31C8&quot;/&gt;&lt;wsp:rsid wsp:val=&quot;00A00FA6&quot;/&gt;&lt;wsp:rsid wsp:val=&quot;00A014F1&quot;/&gt;&lt;wsp:rsid wsp:val=&quot;00A02375&quot;/&gt;&lt;wsp:rsid wsp:val=&quot;00A0242A&quot;/&gt;&lt;wsp:rsid wsp:val=&quot;00A04783&quot;/&gt;&lt;wsp:rsid wsp:val=&quot;00A052BB&quot;/&gt;&lt;wsp:rsid wsp:val=&quot;00A069CD&quot;/&gt;&lt;wsp:rsid wsp:val=&quot;00A06DC2&quot;/&gt;&lt;wsp:rsid wsp:val=&quot;00A06FEA&quot;/&gt;&lt;wsp:rsid wsp:val=&quot;00A119BC&quot;/&gt;&lt;wsp:rsid wsp:val=&quot;00A12849&quot;/&gt;&lt;wsp:rsid wsp:val=&quot;00A1578B&quot;/&gt;&lt;wsp:rsid wsp:val=&quot;00A158FA&quot;/&gt;&lt;wsp:rsid wsp:val=&quot;00A15A31&quot;/&gt;&lt;wsp:rsid wsp:val=&quot;00A1670B&quot;/&gt;&lt;wsp:rsid wsp:val=&quot;00A16E07&quot;/&gt;&lt;wsp:rsid wsp:val=&quot;00A20046&quot;/&gt;&lt;wsp:rsid wsp:val=&quot;00A208A7&quot;/&gt;&lt;wsp:rsid wsp:val=&quot;00A247CA&quot;/&gt;&lt;wsp:rsid wsp:val=&quot;00A24DA3&quot;/&gt;&lt;wsp:rsid wsp:val=&quot;00A25BAF&quot;/&gt;&lt;wsp:rsid wsp:val=&quot;00A300F9&quot;/&gt;&lt;wsp:rsid wsp:val=&quot;00A309EA&quot;/&gt;&lt;wsp:rsid wsp:val=&quot;00A31BE5&quot;/&gt;&lt;wsp:rsid wsp:val=&quot;00A34D3D&quot;/&gt;&lt;wsp:rsid wsp:val=&quot;00A412D8&quot;/&gt;&lt;wsp:rsid wsp:val=&quot;00A4181C&quot;/&gt;&lt;wsp:rsid wsp:val=&quot;00A424D7&quot;/&gt;&lt;wsp:rsid wsp:val=&quot;00A440BD&quot;/&gt;&lt;wsp:rsid wsp:val=&quot;00A4562F&quot;/&gt;&lt;wsp:rsid wsp:val=&quot;00A45701&quot;/&gt;&lt;wsp:rsid wsp:val=&quot;00A46354&quot;/&gt;&lt;wsp:rsid wsp:val=&quot;00A47B21&quot;/&gt;&lt;wsp:rsid wsp:val=&quot;00A50152&quot;/&gt;&lt;wsp:rsid wsp:val=&quot;00A50306&quot;/&gt;&lt;wsp:rsid wsp:val=&quot;00A50DAC&quot;/&gt;&lt;wsp:rsid wsp:val=&quot;00A51977&quot;/&gt;&lt;wsp:rsid wsp:val=&quot;00A51BCB&quot;/&gt;&lt;wsp:rsid wsp:val=&quot;00A51E2D&quot;/&gt;&lt;wsp:rsid wsp:val=&quot;00A56A92&quot;/&gt;&lt;wsp:rsid wsp:val=&quot;00A56DF1&quot;/&gt;&lt;wsp:rsid wsp:val=&quot;00A60E91&quot;/&gt;&lt;wsp:rsid wsp:val=&quot;00A619AD&quot;/&gt;&lt;wsp:rsid wsp:val=&quot;00A63E02&quot;/&gt;&lt;wsp:rsid wsp:val=&quot;00A641AC&quot;/&gt;&lt;wsp:rsid wsp:val=&quot;00A648B8&quot;/&gt;&lt;wsp:rsid wsp:val=&quot;00A652E2&quot;/&gt;&lt;wsp:rsid wsp:val=&quot;00A6595C&quot;/&gt;&lt;wsp:rsid wsp:val=&quot;00A65DAE&quot;/&gt;&lt;wsp:rsid wsp:val=&quot;00A65FAC&quot;/&gt;&lt;wsp:rsid wsp:val=&quot;00A67EB5&quot;/&gt;&lt;wsp:rsid wsp:val=&quot;00A7096E&quot;/&gt;&lt;wsp:rsid wsp:val=&quot;00A71EC5&quot;/&gt;&lt;wsp:rsid wsp:val=&quot;00A723A4&quot;/&gt;&lt;wsp:rsid wsp:val=&quot;00A7429D&quot;/&gt;&lt;wsp:rsid wsp:val=&quot;00A746CC&quot;/&gt;&lt;wsp:rsid wsp:val=&quot;00A7704C&quot;/&gt;&lt;wsp:rsid wsp:val=&quot;00A779B2&quot;/&gt;&lt;wsp:rsid wsp:val=&quot;00A8373D&quot;/&gt;&lt;wsp:rsid wsp:val=&quot;00A84920&quot;/&gt;&lt;wsp:rsid wsp:val=&quot;00A85002&quot;/&gt;&lt;wsp:rsid wsp:val=&quot;00A90D60&quot;/&gt;&lt;wsp:rsid wsp:val=&quot;00A92208&quot;/&gt;&lt;wsp:rsid wsp:val=&quot;00A922EB&quot;/&gt;&lt;wsp:rsid wsp:val=&quot;00A93235&quot;/&gt;&lt;wsp:rsid wsp:val=&quot;00A95426&quot;/&gt;&lt;wsp:rsid wsp:val=&quot;00A95C93&quot;/&gt;&lt;wsp:rsid wsp:val=&quot;00A961C1&quot;/&gt;&lt;wsp:rsid wsp:val=&quot;00A97296&quot;/&gt;&lt;wsp:rsid wsp:val=&quot;00A975CB&quot;/&gt;&lt;wsp:rsid wsp:val=&quot;00A9787A&quot;/&gt;&lt;wsp:rsid wsp:val=&quot;00A97ABC&quot;/&gt;&lt;wsp:rsid wsp:val=&quot;00A97ECC&quot;/&gt;&lt;wsp:rsid wsp:val=&quot;00AA36DE&quot;/&gt;&lt;wsp:rsid wsp:val=&quot;00AA43A8&quot;/&gt;&lt;wsp:rsid wsp:val=&quot;00AA4B69&quot;/&gt;&lt;wsp:rsid wsp:val=&quot;00AA5211&quot;/&gt;&lt;wsp:rsid wsp:val=&quot;00AB1D80&quot;/&gt;&lt;wsp:rsid wsp:val=&quot;00AB30D7&quot;/&gt;&lt;wsp:rsid wsp:val=&quot;00AB3BBD&quot;/&gt;&lt;wsp:rsid wsp:val=&quot;00AB3FFA&quot;/&gt;&lt;wsp:rsid wsp:val=&quot;00AB5917&quot;/&gt;&lt;wsp:rsid wsp:val=&quot;00AB5F6C&quot;/&gt;&lt;wsp:rsid wsp:val=&quot;00AB61A7&quot;/&gt;&lt;wsp:rsid wsp:val=&quot;00AB7694&quot;/&gt;&lt;wsp:rsid wsp:val=&quot;00AC0C67&quot;/&gt;&lt;wsp:rsid wsp:val=&quot;00AC0F47&quot;/&gt;&lt;wsp:rsid wsp:val=&quot;00AC1EF9&quot;/&gt;&lt;wsp:rsid wsp:val=&quot;00AC2D6C&quot;/&gt;&lt;wsp:rsid wsp:val=&quot;00AC3EBA&quot;/&gt;&lt;wsp:rsid wsp:val=&quot;00AC5A7B&quot;/&gt;&lt;wsp:rsid wsp:val=&quot;00AC7108&quot;/&gt;&lt;wsp:rsid wsp:val=&quot;00AD4AF0&quot;/&gt;&lt;wsp:rsid wsp:val=&quot;00AD7C7E&quot;/&gt;&lt;wsp:rsid wsp:val=&quot;00AE0180&quot;/&gt;&lt;wsp:rsid wsp:val=&quot;00AE090C&quot;/&gt;&lt;wsp:rsid wsp:val=&quot;00AE1052&quot;/&gt;&lt;wsp:rsid wsp:val=&quot;00AE19BA&quot;/&gt;&lt;wsp:rsid wsp:val=&quot;00AE1EED&quot;/&gt;&lt;wsp:rsid wsp:val=&quot;00AE2F57&quot;/&gt;&lt;wsp:rsid wsp:val=&quot;00AE2FF9&quot;/&gt;&lt;wsp:rsid wsp:val=&quot;00AE3C5F&quot;/&gt;&lt;wsp:rsid wsp:val=&quot;00AE600E&quot;/&gt;&lt;wsp:rsid wsp:val=&quot;00AE6124&quot;/&gt;&lt;wsp:rsid wsp:val=&quot;00AF1199&quot;/&gt;&lt;wsp:rsid wsp:val=&quot;00AF1E0E&quot;/&gt;&lt;wsp:rsid wsp:val=&quot;00AF3E0C&quot;/&gt;&lt;wsp:rsid wsp:val=&quot;00AF3E57&quot;/&gt;&lt;wsp:rsid wsp:val=&quot;00AF5876&quot;/&gt;&lt;wsp:rsid wsp:val=&quot;00AF787B&quot;/&gt;&lt;wsp:rsid wsp:val=&quot;00B01868&quot;/&gt;&lt;wsp:rsid wsp:val=&quot;00B0411F&quot;/&gt;&lt;wsp:rsid wsp:val=&quot;00B05AC3&quot;/&gt;&lt;wsp:rsid wsp:val=&quot;00B07BE0&quot;/&gt;&lt;wsp:rsid wsp:val=&quot;00B11134&quot;/&gt;&lt;wsp:rsid wsp:val=&quot;00B11B6E&quot;/&gt;&lt;wsp:rsid wsp:val=&quot;00B122C2&quot;/&gt;&lt;wsp:rsid wsp:val=&quot;00B1546E&quot;/&gt;&lt;wsp:rsid wsp:val=&quot;00B17615&quot;/&gt;&lt;wsp:rsid wsp:val=&quot;00B20472&quot;/&gt;&lt;wsp:rsid wsp:val=&quot;00B22C39&quot;/&gt;&lt;wsp:rsid wsp:val=&quot;00B232FC&quot;/&gt;&lt;wsp:rsid wsp:val=&quot;00B24BD8&quot;/&gt;&lt;wsp:rsid wsp:val=&quot;00B25B7A&quot;/&gt;&lt;wsp:rsid wsp:val=&quot;00B27968&quot;/&gt;&lt;wsp:rsid wsp:val=&quot;00B30B09&quot;/&gt;&lt;wsp:rsid wsp:val=&quot;00B332A3&quot;/&gt;&lt;wsp:rsid wsp:val=&quot;00B33842&quot;/&gt;&lt;wsp:rsid wsp:val=&quot;00B340B4&quot;/&gt;&lt;wsp:rsid wsp:val=&quot;00B34C25&quot;/&gt;&lt;wsp:rsid wsp:val=&quot;00B41B40&quot;/&gt;&lt;wsp:rsid wsp:val=&quot;00B42005&quot;/&gt;&lt;wsp:rsid wsp:val=&quot;00B4221D&quot;/&gt;&lt;wsp:rsid wsp:val=&quot;00B42573&quot;/&gt;&lt;wsp:rsid wsp:val=&quot;00B42C63&quot;/&gt;&lt;wsp:rsid wsp:val=&quot;00B4652E&quot;/&gt;&lt;wsp:rsid wsp:val=&quot;00B46EF4&quot;/&gt;&lt;wsp:rsid wsp:val=&quot;00B46FB9&quot;/&gt;&lt;wsp:rsid wsp:val=&quot;00B50603&quot;/&gt;&lt;wsp:rsid wsp:val=&quot;00B51D14&quot;/&gt;&lt;wsp:rsid wsp:val=&quot;00B53076&quot;/&gt;&lt;wsp:rsid wsp:val=&quot;00B53F6F&quot;/&gt;&lt;wsp:rsid wsp:val=&quot;00B56801&quot;/&gt;&lt;wsp:rsid wsp:val=&quot;00B568F2&quot;/&gt;&lt;wsp:rsid wsp:val=&quot;00B6110E&quot;/&gt;&lt;wsp:rsid wsp:val=&quot;00B65A66&quot;/&gt;&lt;wsp:rsid wsp:val=&quot;00B6758A&quot;/&gt;&lt;wsp:rsid wsp:val=&quot;00B67A35&quot;/&gt;&lt;wsp:rsid wsp:val=&quot;00B72C0B&quot;/&gt;&lt;wsp:rsid wsp:val=&quot;00B72D39&quot;/&gt;&lt;wsp:rsid wsp:val=&quot;00B734FB&quot;/&gt;&lt;wsp:rsid wsp:val=&quot;00B74140&quot;/&gt;&lt;wsp:rsid wsp:val=&quot;00B75E16&quot;/&gt;&lt;wsp:rsid wsp:val=&quot;00B76D4E&quot;/&gt;&lt;wsp:rsid wsp:val=&quot;00B77016&quot;/&gt;&lt;wsp:rsid wsp:val=&quot;00B77502&quot;/&gt;&lt;wsp:rsid wsp:val=&quot;00B80785&quot;/&gt;&lt;wsp:rsid wsp:val=&quot;00B80A59&quot;/&gt;&lt;wsp:rsid wsp:val=&quot;00B80C47&quot;/&gt;&lt;wsp:rsid wsp:val=&quot;00B8168E&quot;/&gt;&lt;wsp:rsid wsp:val=&quot;00B81AAD&quot;/&gt;&lt;wsp:rsid wsp:val=&quot;00B825A5&quot;/&gt;&lt;wsp:rsid wsp:val=&quot;00B84988&quot;/&gt;&lt;wsp:rsid wsp:val=&quot;00B857BE&quot;/&gt;&lt;wsp:rsid wsp:val=&quot;00B8584C&quot;/&gt;&lt;wsp:rsid wsp:val=&quot;00B8669E&quot;/&gt;&lt;wsp:rsid wsp:val=&quot;00B86E2B&quot;/&gt;&lt;wsp:rsid wsp:val=&quot;00B8799F&quot;/&gt;&lt;wsp:rsid wsp:val=&quot;00B90834&quot;/&gt;&lt;wsp:rsid wsp:val=&quot;00B92845&quot;/&gt;&lt;wsp:rsid wsp:val=&quot;00B93A11&quot;/&gt;&lt;wsp:rsid wsp:val=&quot;00B946C4&quot;/&gt;&lt;wsp:rsid wsp:val=&quot;00B9607C&quot;/&gt;&lt;wsp:rsid wsp:val=&quot;00B961BC&quot;/&gt;&lt;wsp:rsid wsp:val=&quot;00B979D9&quot;/&gt;&lt;wsp:rsid wsp:val=&quot;00BA2CFF&quot;/&gt;&lt;wsp:rsid wsp:val=&quot;00BA5272&quot;/&gt;&lt;wsp:rsid wsp:val=&quot;00BA663C&quot;/&gt;&lt;wsp:rsid wsp:val=&quot;00BB18FC&quot;/&gt;&lt;wsp:rsid wsp:val=&quot;00BB327B&quot;/&gt;&lt;wsp:rsid wsp:val=&quot;00BB3286&quot;/&gt;&lt;wsp:rsid wsp:val=&quot;00BB45AF&quot;/&gt;&lt;wsp:rsid wsp:val=&quot;00BB485C&quot;/&gt;&lt;wsp:rsid wsp:val=&quot;00BB5421&quot;/&gt;&lt;wsp:rsid wsp:val=&quot;00BB5695&quot;/&gt;&lt;wsp:rsid wsp:val=&quot;00BB67C8&quot;/&gt;&lt;wsp:rsid wsp:val=&quot;00BB6C22&quot;/&gt;&lt;wsp:rsid wsp:val=&quot;00BC0314&quot;/&gt;&lt;wsp:rsid wsp:val=&quot;00BC031A&quot;/&gt;&lt;wsp:rsid wsp:val=&quot;00BC3956&quot;/&gt;&lt;wsp:rsid wsp:val=&quot;00BC3B2E&quot;/&gt;&lt;wsp:rsid wsp:val=&quot;00BC3FFB&quot;/&gt;&lt;wsp:rsid wsp:val=&quot;00BC4017&quot;/&gt;&lt;wsp:rsid wsp:val=&quot;00BC4533&quot;/&gt;&lt;wsp:rsid wsp:val=&quot;00BC62A8&quot;/&gt;&lt;wsp:rsid wsp:val=&quot;00BD36E3&quot;/&gt;&lt;wsp:rsid wsp:val=&quot;00BD3CBA&quot;/&gt;&lt;wsp:rsid wsp:val=&quot;00BD4392&quot;/&gt;&lt;wsp:rsid wsp:val=&quot;00BD4C02&quot;/&gt;&lt;wsp:rsid wsp:val=&quot;00BD5F57&quot;/&gt;&lt;wsp:rsid wsp:val=&quot;00BD7022&quot;/&gt;&lt;wsp:rsid wsp:val=&quot;00BD73E3&quot;/&gt;&lt;wsp:rsid wsp:val=&quot;00BE1FDA&quot;/&gt;&lt;wsp:rsid wsp:val=&quot;00BE3B7B&quot;/&gt;&lt;wsp:rsid wsp:val=&quot;00BE3E35&quot;/&gt;&lt;wsp:rsid wsp:val=&quot;00BE445B&quot;/&gt;&lt;wsp:rsid wsp:val=&quot;00BE4967&quot;/&gt;&lt;wsp:rsid wsp:val=&quot;00BE4A8B&quot;/&gt;&lt;wsp:rsid wsp:val=&quot;00BE54A7&quot;/&gt;&lt;wsp:rsid wsp:val=&quot;00BE6D7C&quot;/&gt;&lt;wsp:rsid wsp:val=&quot;00BE6EFF&quot;/&gt;&lt;wsp:rsid wsp:val=&quot;00BE7FBF&quot;/&gt;&lt;wsp:rsid wsp:val=&quot;00BF27F7&quot;/&gt;&lt;wsp:rsid wsp:val=&quot;00BF282D&quot;/&gt;&lt;wsp:rsid wsp:val=&quot;00BF500A&quot;/&gt;&lt;wsp:rsid wsp:val=&quot;00BF59EB&quot;/&gt;&lt;wsp:rsid wsp:val=&quot;00BF60DC&quot;/&gt;&lt;wsp:rsid wsp:val=&quot;00C02F4E&quot;/&gt;&lt;wsp:rsid wsp:val=&quot;00C03D74&quot;/&gt;&lt;wsp:rsid wsp:val=&quot;00C04AEA&quot;/&gt;&lt;wsp:rsid wsp:val=&quot;00C06602&quot;/&gt;&lt;wsp:rsid wsp:val=&quot;00C06DA4&quot;/&gt;&lt;wsp:rsid wsp:val=&quot;00C07CD9&quot;/&gt;&lt;wsp:rsid wsp:val=&quot;00C11241&quot;/&gt;&lt;wsp:rsid wsp:val=&quot;00C116AA&quot;/&gt;&lt;wsp:rsid wsp:val=&quot;00C14A6A&quot;/&gt;&lt;wsp:rsid wsp:val=&quot;00C16FFB&quot;/&gt;&lt;wsp:rsid wsp:val=&quot;00C17858&quot;/&gt;&lt;wsp:rsid wsp:val=&quot;00C17CFA&quot;/&gt;&lt;wsp:rsid wsp:val=&quot;00C2201B&quot;/&gt;&lt;wsp:rsid wsp:val=&quot;00C25390&quot;/&gt;&lt;wsp:rsid wsp:val=&quot;00C26745&quot;/&gt;&lt;wsp:rsid wsp:val=&quot;00C26BC3&quot;/&gt;&lt;wsp:rsid wsp:val=&quot;00C30609&quot;/&gt;&lt;wsp:rsid wsp:val=&quot;00C30FA4&quot;/&gt;&lt;wsp:rsid wsp:val=&quot;00C31249&quot;/&gt;&lt;wsp:rsid wsp:val=&quot;00C34326&quot;/&gt;&lt;wsp:rsid wsp:val=&quot;00C3480C&quot;/&gt;&lt;wsp:rsid wsp:val=&quot;00C352BB&quot;/&gt;&lt;wsp:rsid wsp:val=&quot;00C36813&quot;/&gt;&lt;wsp:rsid wsp:val=&quot;00C40340&quot;/&gt;&lt;wsp:rsid wsp:val=&quot;00C40968&quot;/&gt;&lt;wsp:rsid wsp:val=&quot;00C40E6F&quot;/&gt;&lt;wsp:rsid wsp:val=&quot;00C4352F&quot;/&gt;&lt;wsp:rsid wsp:val=&quot;00C4361E&quot;/&gt;&lt;wsp:rsid wsp:val=&quot;00C45505&quot;/&gt;&lt;wsp:rsid wsp:val=&quot;00C461B6&quot;/&gt;&lt;wsp:rsid wsp:val=&quot;00C4740D&quot;/&gt;&lt;wsp:rsid wsp:val=&quot;00C47DF2&quot;/&gt;&lt;wsp:rsid wsp:val=&quot;00C5095F&quot;/&gt;&lt;wsp:rsid wsp:val=&quot;00C524A5&quot;/&gt;&lt;wsp:rsid wsp:val=&quot;00C5665E&quot;/&gt;&lt;wsp:rsid wsp:val=&quot;00C61BD0&quot;/&gt;&lt;wsp:rsid wsp:val=&quot;00C61F86&quot;/&gt;&lt;wsp:rsid wsp:val=&quot;00C62802&quot;/&gt;&lt;wsp:rsid wsp:val=&quot;00C64EBC&quot;/&gt;&lt;wsp:rsid wsp:val=&quot;00C70785&quot;/&gt;&lt;wsp:rsid wsp:val=&quot;00C71294&quot;/&gt;&lt;wsp:rsid wsp:val=&quot;00C7145D&quot;/&gt;&lt;wsp:rsid wsp:val=&quot;00C725BD&quot;/&gt;&lt;wsp:rsid wsp:val=&quot;00C73431&quot;/&gt;&lt;wsp:rsid wsp:val=&quot;00C73694&quot;/&gt;&lt;wsp:rsid wsp:val=&quot;00C763E6&quot;/&gt;&lt;wsp:rsid wsp:val=&quot;00C80B84&quot;/&gt;&lt;wsp:rsid wsp:val=&quot;00C81BD7&quot;/&gt;&lt;wsp:rsid wsp:val=&quot;00C82381&quot;/&gt;&lt;wsp:rsid wsp:val=&quot;00C84365&quot;/&gt;&lt;wsp:rsid wsp:val=&quot;00C86A01&quot;/&gt;&lt;wsp:rsid wsp:val=&quot;00C91FCB&quot;/&gt;&lt;wsp:rsid wsp:val=&quot;00C927CC&quot;/&gt;&lt;wsp:rsid wsp:val=&quot;00C92A7E&quot;/&gt;&lt;wsp:rsid wsp:val=&quot;00C93700&quot;/&gt;&lt;wsp:rsid wsp:val=&quot;00C93D0E&quot;/&gt;&lt;wsp:rsid wsp:val=&quot;00C940D2&quot;/&gt;&lt;wsp:rsid wsp:val=&quot;00C94201&quot;/&gt;&lt;wsp:rsid wsp:val=&quot;00C95ED6&quot;/&gt;&lt;wsp:rsid wsp:val=&quot;00C96B43&quot;/&gt;&lt;wsp:rsid wsp:val=&quot;00C97465&quot;/&gt;&lt;wsp:rsid wsp:val=&quot;00CA098E&quot;/&gt;&lt;wsp:rsid wsp:val=&quot;00CA20E7&quot;/&gt;&lt;wsp:rsid wsp:val=&quot;00CA40B8&quot;/&gt;&lt;wsp:rsid wsp:val=&quot;00CA4B1D&quot;/&gt;&lt;wsp:rsid wsp:val=&quot;00CA5057&quot;/&gt;&lt;wsp:rsid wsp:val=&quot;00CA6CCE&quot;/&gt;&lt;wsp:rsid wsp:val=&quot;00CB05CB&quot;/&gt;&lt;wsp:rsid wsp:val=&quot;00CB144D&quot;/&gt;&lt;wsp:rsid wsp:val=&quot;00CB166C&quot;/&gt;&lt;wsp:rsid wsp:val=&quot;00CB1703&quot;/&gt;&lt;wsp:rsid wsp:val=&quot;00CB1866&quot;/&gt;&lt;wsp:rsid wsp:val=&quot;00CB1DA8&quot;/&gt;&lt;wsp:rsid wsp:val=&quot;00CB282D&quot;/&gt;&lt;wsp:rsid wsp:val=&quot;00CB44FD&quot;/&gt;&lt;wsp:rsid wsp:val=&quot;00CB48BB&quot;/&gt;&lt;wsp:rsid wsp:val=&quot;00CB4D4E&quot;/&gt;&lt;wsp:rsid wsp:val=&quot;00CB5C01&quot;/&gt;&lt;wsp:rsid wsp:val=&quot;00CB5F63&quot;/&gt;&lt;wsp:rsid wsp:val=&quot;00CB6106&quot;/&gt;&lt;wsp:rsid wsp:val=&quot;00CC06A2&quot;/&gt;&lt;wsp:rsid wsp:val=&quot;00CC0720&quot;/&gt;&lt;wsp:rsid wsp:val=&quot;00CC0A05&quot;/&gt;&lt;wsp:rsid wsp:val=&quot;00CC4CB1&quot;/&gt;&lt;wsp:rsid wsp:val=&quot;00CC5086&quot;/&gt;&lt;wsp:rsid wsp:val=&quot;00CC59D4&quot;/&gt;&lt;wsp:rsid wsp:val=&quot;00CC6138&quot;/&gt;&lt;wsp:rsid wsp:val=&quot;00CC6643&quot;/&gt;&lt;wsp:rsid wsp:val=&quot;00CC6C23&quot;/&gt;&lt;wsp:rsid wsp:val=&quot;00CD128F&quot;/&gt;&lt;wsp:rsid wsp:val=&quot;00CD468B&quot;/&gt;&lt;wsp:rsid wsp:val=&quot;00CE0D19&quot;/&gt;&lt;wsp:rsid wsp:val=&quot;00CE271C&quot;/&gt;&lt;wsp:rsid wsp:val=&quot;00CE60BF&quot;/&gt;&lt;wsp:rsid wsp:val=&quot;00CE6950&quot;/&gt;&lt;wsp:rsid wsp:val=&quot;00CE6EAE&quot;/&gt;&lt;wsp:rsid wsp:val=&quot;00CE7088&quot;/&gt;&lt;wsp:rsid wsp:val=&quot;00CF2A8F&quot;/&gt;&lt;wsp:rsid wsp:val=&quot;00CF30D2&quot;/&gt;&lt;wsp:rsid wsp:val=&quot;00CF4C56&quot;/&gt;&lt;wsp:rsid wsp:val=&quot;00CF6E0B&quot;/&gt;&lt;wsp:rsid wsp:val=&quot;00CF7136&quot;/&gt;&lt;wsp:rsid wsp:val=&quot;00D00B51&quot;/&gt;&lt;wsp:rsid wsp:val=&quot;00D01A50&quot;/&gt;&lt;wsp:rsid wsp:val=&quot;00D01CBA&quot;/&gt;&lt;wsp:rsid wsp:val=&quot;00D03F41&quot;/&gt;&lt;wsp:rsid wsp:val=&quot;00D0504A&quot;/&gt;&lt;wsp:rsid wsp:val=&quot;00D06004&quot;/&gt;&lt;wsp:rsid wsp:val=&quot;00D063B8&quot;/&gt;&lt;wsp:rsid wsp:val=&quot;00D07E6D&quot;/&gt;&lt;wsp:rsid wsp:val=&quot;00D1057C&quot;/&gt;&lt;wsp:rsid wsp:val=&quot;00D12733&quot;/&gt;&lt;wsp:rsid wsp:val=&quot;00D13851&quot;/&gt;&lt;wsp:rsid wsp:val=&quot;00D13FB7&quot;/&gt;&lt;wsp:rsid wsp:val=&quot;00D14C7B&quot;/&gt;&lt;wsp:rsid wsp:val=&quot;00D22696&quot;/&gt;&lt;wsp:rsid wsp:val=&quot;00D245AE&quot;/&gt;&lt;wsp:rsid wsp:val=&quot;00D26387&quot;/&gt;&lt;wsp:rsid wsp:val=&quot;00D33105&quot;/&gt;&lt;wsp:rsid wsp:val=&quot;00D36152&quot;/&gt;&lt;wsp:rsid wsp:val=&quot;00D40486&quot;/&gt;&lt;wsp:rsid wsp:val=&quot;00D41555&quot;/&gt;&lt;wsp:rsid wsp:val=&quot;00D4188B&quot;/&gt;&lt;wsp:rsid wsp:val=&quot;00D42233&quot;/&gt;&lt;wsp:rsid wsp:val=&quot;00D42C48&quot;/&gt;&lt;wsp:rsid wsp:val=&quot;00D4355D&quot;/&gt;&lt;wsp:rsid wsp:val=&quot;00D43CC7&quot;/&gt;&lt;wsp:rsid wsp:val=&quot;00D46CC5&quot;/&gt;&lt;wsp:rsid wsp:val=&quot;00D50107&quot;/&gt;&lt;wsp:rsid wsp:val=&quot;00D5020D&quot;/&gt;&lt;wsp:rsid wsp:val=&quot;00D5029D&quot;/&gt;&lt;wsp:rsid wsp:val=&quot;00D5056C&quot;/&gt;&lt;wsp:rsid wsp:val=&quot;00D50822&quot;/&gt;&lt;wsp:rsid wsp:val=&quot;00D51B7B&quot;/&gt;&lt;wsp:rsid wsp:val=&quot;00D53B02&quot;/&gt;&lt;wsp:rsid wsp:val=&quot;00D55B84&quot;/&gt;&lt;wsp:rsid wsp:val=&quot;00D564B8&quot;/&gt;&lt;wsp:rsid wsp:val=&quot;00D600FE&quot;/&gt;&lt;wsp:rsid wsp:val=&quot;00D60249&quot;/&gt;&lt;wsp:rsid wsp:val=&quot;00D63856&quot;/&gt;&lt;wsp:rsid wsp:val=&quot;00D6420B&quot;/&gt;&lt;wsp:rsid wsp:val=&quot;00D65CDF&quot;/&gt;&lt;wsp:rsid wsp:val=&quot;00D672C2&quot;/&gt;&lt;wsp:rsid wsp:val=&quot;00D71794&quot;/&gt;&lt;wsp:rsid wsp:val=&quot;00D71826&quot;/&gt;&lt;wsp:rsid wsp:val=&quot;00D72AC1&quot;/&gt;&lt;wsp:rsid wsp:val=&quot;00D73687&quot;/&gt;&lt;wsp:rsid wsp:val=&quot;00D7493C&quot;/&gt;&lt;wsp:rsid wsp:val=&quot;00D75C1B&quot;/&gt;&lt;wsp:rsid wsp:val=&quot;00D76372&quot;/&gt;&lt;wsp:rsid wsp:val=&quot;00D77F9C&quot;/&gt;&lt;wsp:rsid wsp:val=&quot;00D80C87&quot;/&gt;&lt;wsp:rsid wsp:val=&quot;00D81F2F&quot;/&gt;&lt;wsp:rsid wsp:val=&quot;00D822F0&quot;/&gt;&lt;wsp:rsid wsp:val=&quot;00D82C84&quot;/&gt;&lt;wsp:rsid wsp:val=&quot;00D869EF&quot;/&gt;&lt;wsp:rsid wsp:val=&quot;00D87E14&quot;/&gt;&lt;wsp:rsid wsp:val=&quot;00D87FF4&quot;/&gt;&lt;wsp:rsid wsp:val=&quot;00D91DAF&quot;/&gt;&lt;wsp:rsid wsp:val=&quot;00D921FD&quot;/&gt;&lt;wsp:rsid wsp:val=&quot;00D92DF2&quot;/&gt;&lt;wsp:rsid wsp:val=&quot;00D92FC3&quot;/&gt;&lt;wsp:rsid wsp:val=&quot;00D956AE&quot;/&gt;&lt;wsp:rsid wsp:val=&quot;00D9750F&quot;/&gt;&lt;wsp:rsid wsp:val=&quot;00DA043C&quot;/&gt;&lt;wsp:rsid wsp:val=&quot;00DA18EC&quot;/&gt;&lt;wsp:rsid wsp:val=&quot;00DA3B74&quot;/&gt;&lt;wsp:rsid wsp:val=&quot;00DA5497&quot;/&gt;&lt;wsp:rsid wsp:val=&quot;00DA5ED0&quot;/&gt;&lt;wsp:rsid wsp:val=&quot;00DA68F0&quot;/&gt;&lt;wsp:rsid wsp:val=&quot;00DB68E8&quot;/&gt;&lt;wsp:rsid wsp:val=&quot;00DC22DA&quot;/&gt;&lt;wsp:rsid wsp:val=&quot;00DC2DAB&quot;/&gt;&lt;wsp:rsid wsp:val=&quot;00DC2E14&quot;/&gt;&lt;wsp:rsid wsp:val=&quot;00DC4095&quot;/&gt;&lt;wsp:rsid wsp:val=&quot;00DC4176&quot;/&gt;&lt;wsp:rsid wsp:val=&quot;00DC55C2&quot;/&gt;&lt;wsp:rsid wsp:val=&quot;00DC5BAB&quot;/&gt;&lt;wsp:rsid wsp:val=&quot;00DC6DC6&quot;/&gt;&lt;wsp:rsid wsp:val=&quot;00DD3E26&quot;/&gt;&lt;wsp:rsid wsp:val=&quot;00DD53B0&quot;/&gt;&lt;wsp:rsid wsp:val=&quot;00DE11F8&quot;/&gt;&lt;wsp:rsid wsp:val=&quot;00DE1689&quot;/&gt;&lt;wsp:rsid wsp:val=&quot;00DE2140&quot;/&gt;&lt;wsp:rsid wsp:val=&quot;00DE48AB&quot;/&gt;&lt;wsp:rsid wsp:val=&quot;00DE4C0D&quot;/&gt;&lt;wsp:rsid wsp:val=&quot;00DE4FDB&quot;/&gt;&lt;wsp:rsid wsp:val=&quot;00DE560B&quot;/&gt;&lt;wsp:rsid wsp:val=&quot;00DE560E&quot;/&gt;&lt;wsp:rsid wsp:val=&quot;00DF1523&quot;/&gt;&lt;wsp:rsid wsp:val=&quot;00DF2439&quot;/&gt;&lt;wsp:rsid wsp:val=&quot;00DF4C29&quot;/&gt;&lt;wsp:rsid wsp:val=&quot;00DF5662&quot;/&gt;&lt;wsp:rsid wsp:val=&quot;00DF5A48&quot;/&gt;&lt;wsp:rsid wsp:val=&quot;00DF5E51&quot;/&gt;&lt;wsp:rsid wsp:val=&quot;00E01BAB&quot;/&gt;&lt;wsp:rsid wsp:val=&quot;00E02C7F&quot;/&gt;&lt;wsp:rsid wsp:val=&quot;00E0686F&quot;/&gt;&lt;wsp:rsid wsp:val=&quot;00E06D47&quot;/&gt;&lt;wsp:rsid wsp:val=&quot;00E078A6&quot;/&gt;&lt;wsp:rsid wsp:val=&quot;00E1060B&quot;/&gt;&lt;wsp:rsid wsp:val=&quot;00E113DE&quot;/&gt;&lt;wsp:rsid wsp:val=&quot;00E116BE&quot;/&gt;&lt;wsp:rsid wsp:val=&quot;00E12A28&quot;/&gt;&lt;wsp:rsid wsp:val=&quot;00E13409&quot;/&gt;&lt;wsp:rsid wsp:val=&quot;00E13456&quot;/&gt;&lt;wsp:rsid wsp:val=&quot;00E14144&quot;/&gt;&lt;wsp:rsid wsp:val=&quot;00E1717E&quot;/&gt;&lt;wsp:rsid wsp:val=&quot;00E21946&quot;/&gt;&lt;wsp:rsid wsp:val=&quot;00E2209B&quot;/&gt;&lt;wsp:rsid wsp:val=&quot;00E25268&quot;/&gt;&lt;wsp:rsid wsp:val=&quot;00E30C23&quot;/&gt;&lt;wsp:rsid wsp:val=&quot;00E3256E&quot;/&gt;&lt;wsp:rsid wsp:val=&quot;00E33FE8&quot;/&gt;&lt;wsp:rsid wsp:val=&quot;00E35AD5&quot;/&gt;&lt;wsp:rsid wsp:val=&quot;00E36C1A&quot;/&gt;&lt;wsp:rsid wsp:val=&quot;00E40567&quot;/&gt;&lt;wsp:rsid wsp:val=&quot;00E40BAF&quot;/&gt;&lt;wsp:rsid wsp:val=&quot;00E41650&quot;/&gt;&lt;wsp:rsid wsp:val=&quot;00E418EB&quot;/&gt;&lt;wsp:rsid wsp:val=&quot;00E41902&quot;/&gt;&lt;wsp:rsid wsp:val=&quot;00E4217B&quot;/&gt;&lt;wsp:rsid wsp:val=&quot;00E429AD&quot;/&gt;&lt;wsp:rsid wsp:val=&quot;00E42E7F&quot;/&gt;&lt;wsp:rsid wsp:val=&quot;00E44593&quot;/&gt;&lt;wsp:rsid wsp:val=&quot;00E44C43&quot;/&gt;&lt;wsp:rsid wsp:val=&quot;00E45094&quot;/&gt;&lt;wsp:rsid wsp:val=&quot;00E459C0&quot;/&gt;&lt;wsp:rsid wsp:val=&quot;00E46182&quot;/&gt;&lt;wsp:rsid wsp:val=&quot;00E501CB&quot;/&gt;&lt;wsp:rsid wsp:val=&quot;00E503CE&quot;/&gt;&lt;wsp:rsid wsp:val=&quot;00E504D1&quot;/&gt;&lt;wsp:rsid wsp:val=&quot;00E50820&quot;/&gt;&lt;wsp:rsid wsp:val=&quot;00E50EF3&quot;/&gt;&lt;wsp:rsid wsp:val=&quot;00E5112B&quot;/&gt;&lt;wsp:rsid wsp:val=&quot;00E51C20&quot;/&gt;&lt;wsp:rsid wsp:val=&quot;00E52B5F&quot;/&gt;&lt;wsp:rsid wsp:val=&quot;00E55B72&quot;/&gt;&lt;wsp:rsid wsp:val=&quot;00E5675D&quot;/&gt;&lt;wsp:rsid wsp:val=&quot;00E60E45&quot;/&gt;&lt;wsp:rsid wsp:val=&quot;00E6161B&quot;/&gt;&lt;wsp:rsid wsp:val=&quot;00E61EB7&quot;/&gt;&lt;wsp:rsid wsp:val=&quot;00E62F28&quot;/&gt;&lt;wsp:rsid wsp:val=&quot;00E66E51&quot;/&gt;&lt;wsp:rsid wsp:val=&quot;00E67264&quot;/&gt;&lt;wsp:rsid wsp:val=&quot;00E7113C&quot;/&gt;&lt;wsp:rsid wsp:val=&quot;00E726D8&quot;/&gt;&lt;wsp:rsid wsp:val=&quot;00E731B2&quot;/&gt;&lt;wsp:rsid wsp:val=&quot;00E745E8&quot;/&gt;&lt;wsp:rsid wsp:val=&quot;00E775E1&quot;/&gt;&lt;wsp:rsid wsp:val=&quot;00E805FB&quot;/&gt;&lt;wsp:rsid wsp:val=&quot;00E83A9B&quot;/&gt;&lt;wsp:rsid wsp:val=&quot;00E849E0&quot;/&gt;&lt;wsp:rsid wsp:val=&quot;00E85478&quot;/&gt;&lt;wsp:rsid wsp:val=&quot;00E85A7B&quot;/&gt;&lt;wsp:rsid wsp:val=&quot;00E90F96&quot;/&gt;&lt;wsp:rsid wsp:val=&quot;00E91938&quot;/&gt;&lt;wsp:rsid wsp:val=&quot;00E940DE&quot;/&gt;&lt;wsp:rsid wsp:val=&quot;00E9461D&quot;/&gt;&lt;wsp:rsid wsp:val=&quot;00E9582F&quot;/&gt;&lt;wsp:rsid wsp:val=&quot;00EA316B&quot;/&gt;&lt;wsp:rsid wsp:val=&quot;00EA53FD&quot;/&gt;&lt;wsp:rsid wsp:val=&quot;00EA6245&quot;/&gt;&lt;wsp:rsid wsp:val=&quot;00EA637B&quot;/&gt;&lt;wsp:rsid wsp:val=&quot;00EB0AB1&quot;/&gt;&lt;wsp:rsid wsp:val=&quot;00EB3E17&quot;/&gt;&lt;wsp:rsid wsp:val=&quot;00EB7362&quot;/&gt;&lt;wsp:rsid wsp:val=&quot;00EC0BFB&quot;/&gt;&lt;wsp:rsid wsp:val=&quot;00EC2DC3&quot;/&gt;&lt;wsp:rsid wsp:val=&quot;00EC3109&quot;/&gt;&lt;wsp:rsid wsp:val=&quot;00EC3366&quot;/&gt;&lt;wsp:rsid wsp:val=&quot;00EC3C44&quot;/&gt;&lt;wsp:rsid wsp:val=&quot;00EC5916&quot;/&gt;&lt;wsp:rsid wsp:val=&quot;00EC6778&quot;/&gt;&lt;wsp:rsid wsp:val=&quot;00EC6A13&quot;/&gt;&lt;wsp:rsid wsp:val=&quot;00ED1B72&quot;/&gt;&lt;wsp:rsid wsp:val=&quot;00ED1E94&quot;/&gt;&lt;wsp:rsid wsp:val=&quot;00ED37E5&quot;/&gt;&lt;wsp:rsid wsp:val=&quot;00ED422F&quot;/&gt;&lt;wsp:rsid wsp:val=&quot;00ED6B01&quot;/&gt;&lt;wsp:rsid wsp:val=&quot;00EE0CB0&quot;/&gt;&lt;wsp:rsid wsp:val=&quot;00EE0E05&quot;/&gt;&lt;wsp:rsid wsp:val=&quot;00EE3D3A&quot;/&gt;&lt;wsp:rsid wsp:val=&quot;00EE5AF8&quot;/&gt;&lt;wsp:rsid wsp:val=&quot;00EE66E0&quot;/&gt;&lt;wsp:rsid wsp:val=&quot;00EE7620&quot;/&gt;&lt;wsp:rsid wsp:val=&quot;00EF257A&quot;/&gt;&lt;wsp:rsid wsp:val=&quot;00EF3706&quot;/&gt;&lt;wsp:rsid wsp:val=&quot;00EF6874&quot;/&gt;&lt;wsp:rsid wsp:val=&quot;00EF6F87&quot;/&gt;&lt;wsp:rsid wsp:val=&quot;00F00737&quot;/&gt;&lt;wsp:rsid wsp:val=&quot;00F03753&quot;/&gt;&lt;wsp:rsid wsp:val=&quot;00F03B50&quot;/&gt;&lt;wsp:rsid wsp:val=&quot;00F054C9&quot;/&gt;&lt;wsp:rsid wsp:val=&quot;00F05768&quot;/&gt;&lt;wsp:rsid wsp:val=&quot;00F06C3F&quot;/&gt;&lt;wsp:rsid wsp:val=&quot;00F1074F&quot;/&gt;&lt;wsp:rsid wsp:val=&quot;00F10A6C&quot;/&gt;&lt;wsp:rsid wsp:val=&quot;00F11DC3&quot;/&gt;&lt;wsp:rsid wsp:val=&quot;00F11E31&quot;/&gt;&lt;wsp:rsid wsp:val=&quot;00F12F1B&quot;/&gt;&lt;wsp:rsid wsp:val=&quot;00F1449E&quot;/&gt;&lt;wsp:rsid wsp:val=&quot;00F148C1&quot;/&gt;&lt;wsp:rsid wsp:val=&quot;00F14D7B&quot;/&gt;&lt;wsp:rsid wsp:val=&quot;00F202E0&quot;/&gt;&lt;wsp:rsid wsp:val=&quot;00F203ED&quot;/&gt;&lt;wsp:rsid wsp:val=&quot;00F21600&quot;/&gt;&lt;wsp:rsid wsp:val=&quot;00F22360&quot;/&gt;&lt;wsp:rsid wsp:val=&quot;00F22379&quot;/&gt;&lt;wsp:rsid wsp:val=&quot;00F228EC&quot;/&gt;&lt;wsp:rsid wsp:val=&quot;00F25920&quot;/&gt;&lt;wsp:rsid wsp:val=&quot;00F25F42&quot;/&gt;&lt;wsp:rsid wsp:val=&quot;00F27FF4&quot;/&gt;&lt;wsp:rsid wsp:val=&quot;00F320AC&quot;/&gt;&lt;wsp:rsid wsp:val=&quot;00F3495F&quot;/&gt;&lt;wsp:rsid wsp:val=&quot;00F3518D&quot;/&gt;&lt;wsp:rsid wsp:val=&quot;00F351CB&quot;/&gt;&lt;wsp:rsid wsp:val=&quot;00F362BB&quot;/&gt;&lt;wsp:rsid wsp:val=&quot;00F36B0A&quot;/&gt;&lt;wsp:rsid wsp:val=&quot;00F41539&quot;/&gt;&lt;wsp:rsid wsp:val=&quot;00F41CEE&quot;/&gt;&lt;wsp:rsid wsp:val=&quot;00F4304E&quot;/&gt;&lt;wsp:rsid wsp:val=&quot;00F500E0&quot;/&gt;&lt;wsp:rsid wsp:val=&quot;00F50CA4&quot;/&gt;&lt;wsp:rsid wsp:val=&quot;00F50F9A&quot;/&gt;&lt;wsp:rsid wsp:val=&quot;00F535CA&quot;/&gt;&lt;wsp:rsid wsp:val=&quot;00F54244&quot;/&gt;&lt;wsp:rsid wsp:val=&quot;00F559EC&quot;/&gt;&lt;wsp:rsid wsp:val=&quot;00F55B79&quot;/&gt;&lt;wsp:rsid wsp:val=&quot;00F56A0F&quot;/&gt;&lt;wsp:rsid wsp:val=&quot;00F57500&quot;/&gt;&lt;wsp:rsid wsp:val=&quot;00F57517&quot;/&gt;&lt;wsp:rsid wsp:val=&quot;00F5796C&quot;/&gt;&lt;wsp:rsid wsp:val=&quot;00F57AEB&quot;/&gt;&lt;wsp:rsid wsp:val=&quot;00F6076E&quot;/&gt;&lt;wsp:rsid wsp:val=&quot;00F61233&quot;/&gt;&lt;wsp:rsid wsp:val=&quot;00F61F59&quot;/&gt;&lt;wsp:rsid wsp:val=&quot;00F62A0F&quot;/&gt;&lt;wsp:rsid wsp:val=&quot;00F637CA&quot;/&gt;&lt;wsp:rsid wsp:val=&quot;00F644FE&quot;/&gt;&lt;wsp:rsid wsp:val=&quot;00F66807&quot;/&gt;&lt;wsp:rsid wsp:val=&quot;00F67398&quot;/&gt;&lt;wsp:rsid wsp:val=&quot;00F7026D&quot;/&gt;&lt;wsp:rsid wsp:val=&quot;00F72DFC&quot;/&gt;&lt;wsp:rsid wsp:val=&quot;00F73E96&quot;/&gt;&lt;wsp:rsid wsp:val=&quot;00F74965&quot;/&gt;&lt;wsp:rsid wsp:val=&quot;00F75DC6&quot;/&gt;&lt;wsp:rsid wsp:val=&quot;00F75F54&quot;/&gt;&lt;wsp:rsid wsp:val=&quot;00F7752F&quot;/&gt;&lt;wsp:rsid wsp:val=&quot;00F808D1&quot;/&gt;&lt;wsp:rsid wsp:val=&quot;00F8201A&quot;/&gt;&lt;wsp:rsid wsp:val=&quot;00F839EC&quot;/&gt;&lt;wsp:rsid wsp:val=&quot;00F857F2&quot;/&gt;&lt;wsp:rsid wsp:val=&quot;00F878D6&quot;/&gt;&lt;wsp:rsid wsp:val=&quot;00F87B09&quot;/&gt;&lt;wsp:rsid wsp:val=&quot;00F909A6&quot;/&gt;&lt;wsp:rsid wsp:val=&quot;00F910AD&quot;/&gt;&lt;wsp:rsid wsp:val=&quot;00F9247C&quot;/&gt;&lt;wsp:rsid wsp:val=&quot;00F9257C&quot;/&gt;&lt;wsp:rsid wsp:val=&quot;00F9496C&quot;/&gt;&lt;wsp:rsid wsp:val=&quot;00F96DA6&quot;/&gt;&lt;wsp:rsid wsp:val=&quot;00F970FC&quot;/&gt;&lt;wsp:rsid wsp:val=&quot;00F97379&quot;/&gt;&lt;wsp:rsid wsp:val=&quot;00F97EDB&quot;/&gt;&lt;wsp:rsid wsp:val=&quot;00FA156C&quot;/&gt;&lt;wsp:rsid wsp:val=&quot;00FA21AB&quot;/&gt;&lt;wsp:rsid wsp:val=&quot;00FA39B8&quot;/&gt;&lt;wsp:rsid wsp:val=&quot;00FA3BB8&quot;/&gt;&lt;wsp:rsid wsp:val=&quot;00FA6224&quot;/&gt;&lt;wsp:rsid wsp:val=&quot;00FA62BF&quot;/&gt;&lt;wsp:rsid wsp:val=&quot;00FA6965&quot;/&gt;&lt;wsp:rsid wsp:val=&quot;00FA6BDA&quot;/&gt;&lt;wsp:rsid wsp:val=&quot;00FA727D&quot;/&gt;&lt;wsp:rsid wsp:val=&quot;00FB05CB&quot;/&gt;&lt;wsp:rsid wsp:val=&quot;00FB2EE6&quot;/&gt;&lt;wsp:rsid wsp:val=&quot;00FB456D&quot;/&gt;&lt;wsp:rsid wsp:val=&quot;00FB610F&quot;/&gt;&lt;wsp:rsid wsp:val=&quot;00FB6FA5&quot;/&gt;&lt;wsp:rsid wsp:val=&quot;00FB74B9&quot;/&gt;&lt;wsp:rsid wsp:val=&quot;00FC0D06&quot;/&gt;&lt;wsp:rsid wsp:val=&quot;00FC10CF&quot;/&gt;&lt;wsp:rsid wsp:val=&quot;00FC1911&quot;/&gt;&lt;wsp:rsid wsp:val=&quot;00FC34D1&quot;/&gt;&lt;wsp:rsid wsp:val=&quot;00FC3966&quot;/&gt;&lt;wsp:rsid wsp:val=&quot;00FD0615&quot;/&gt;&lt;wsp:rsid wsp:val=&quot;00FD1F84&quot;/&gt;&lt;wsp:rsid wsp:val=&quot;00FD2639&quot;/&gt;&lt;wsp:rsid wsp:val=&quot;00FD2B6C&quot;/&gt;&lt;wsp:rsid wsp:val=&quot;00FD47B7&quot;/&gt;&lt;wsp:rsid wsp:val=&quot;00FD5C92&quot;/&gt;&lt;wsp:rsid wsp:val=&quot;00FD669E&quot;/&gt;&lt;wsp:rsid wsp:val=&quot;00FD6A99&quot;/&gt;&lt;wsp:rsid wsp:val=&quot;00FE2BC4&quot;/&gt;&lt;wsp:rsid wsp:val=&quot;00FE541D&quot;/&gt;&lt;wsp:rsid wsp:val=&quot;00FE6414&quot;/&gt;&lt;wsp:rsid wsp:val=&quot;00FE7719&quot;/&gt;&lt;wsp:rsid wsp:val=&quot;00FE7E29&quot;/&gt;&lt;wsp:rsid wsp:val=&quot;00FF1F53&quot;/&gt;&lt;wsp:rsid wsp:val=&quot;00FF21A7&quot;/&gt;&lt;wsp:rsid wsp:val=&quot;00FF2A67&quot;/&gt;&lt;wsp:rsid wsp:val=&quot;00FF3A57&quot;/&gt;&lt;wsp:rsid wsp:val=&quot;00FF4CE6&quot;/&gt;&lt;wsp:rsid wsp:val=&quot;00FF5167&quot;/&gt;&lt;wsp:rsid wsp:val=&quot;00FF568F&quot;/&gt;&lt;/wsp:rsids&gt;&lt;/w:docPr&gt;&lt;w:body&gt;&lt;wx:sect&gt;&lt;w:p wsp:rsidR=&quot;00000000&quot; wsp:rsidRDefault=&quot;002D6AAB&quot; wsp:rsidP=&quot;002D6AAB&quot;&gt;&lt;m:oMathPara&gt;&lt;m:oMath&gt;&lt;m:sSubSup&gt;&lt;m:sSubSupPr&gt;&lt;m:ctrlPr&gt;&lt;w:rPr&gt;&lt;w:rFonts w:ascii=&quot;Cambria Math&quot; w:h-ansi=&quot;Cambria Math&quot;/&gt;&lt;wx:font wx:val=&quot;Cambria Math&quot;/&gt;&lt;/w:rPr&gt;&lt;/m:ctrlPr&gt;&lt;/m:sSubSupPr&gt;&lt;m:e&gt;&lt;m:r&gt;&lt;w:rPr&gt;&lt;w:rFonts w:ascii=&quot;Cambria Math&quot; w:h-ansi=&quot;Cambria Math&quot;/&gt;&lt;wx:font wx:val=&quot;Cambria Math&quot;/&gt;&lt;w:i/&gt;&lt;/w:rPr&gt;&lt;m:t&gt;N&lt;/m:t&gt;&lt;/m:r&gt;&lt;/m:e&gt;&lt;m:sub&gt;&lt;m:r&gt;&lt;m:rPr&gt;&lt;m:nor/&gt;&lt;/m:rPr&gt;&lt;m:t&gt;ID&lt;/m:t&gt;&lt;/m:r&gt;&lt;/m:sub&gt;&lt;m:sup&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n&lt;/m:t&gt;&lt;/m:r&gt;&lt;/m:e&gt;&lt;m:sub&gt;&lt;m:r&gt;&lt;m:rPr&gt;&lt;m:nor/&gt;&lt;/m:rPr&gt;&lt;m:t&gt;SCID&lt;/m:t&gt;&lt;/m:r&gt;&lt;/m:sub&gt;&lt;/m:sSub&gt;&lt;/m:sup&gt;&lt;/m:sSubSup&gt;&lt;m:r&gt;&lt;m:rPr&gt;&lt;m:sty m:val=&quot;p&quot;/&gt;&lt;/m:rPr&gt;&lt;w:rPr&gt;&lt;w:rFonts w:ascii=&quot;Cambria Math&quot; w:h-ansi=&quot;Cambria Math&quot;/&gt;&lt;wx:font wx:val=&quot;Cambria Math&quot;/&gt;&lt;/w:rPr&gt;&lt;m:t&gt;=&lt;/m:t&gt;&lt;/m:r&gt;&lt;m:sSubSup&gt;&lt;m:sSubSupPr&gt;&lt;m:ctrlPr&gt;&lt;w:rPr&gt;&lt;w:rFonts w:ascii=&quot;Cambria Math&quot; w:h-ansi=&quot;Cambria Math&quot;/&gt;&lt;wx:font wx:val=&quot;Cambria Math&quot;/&gt;&lt;/w:rPr&gt;&lt;/m:ctrlPr&gt;&lt;/m:sSubSupPr&gt;&lt;m:e&gt;&lt;m:r&gt;&lt;w:rPr&gt;&lt;w:rFonts w:ascii=&quot;Cambria Math&quot; w:h-ansi=&quot;Cambria Math&quot;/&gt;&lt;wx:font wx:val=&quot;Cambria Math&quot;/&gt;&lt;w:i/&gt;&lt;/w:rPr&gt;&lt;m:t&gt;N&lt;/m:t&gt;&lt;/m:r&gt;&lt;/m:e&gt;&lt;m:sub&gt;&lt;m:r&gt;&lt;m:rPr&gt;&lt;m:nor/&gt;&lt;/m:rPr&gt;&lt;m:t&gt;ID&lt;/m:t&gt;&lt;/m:r&gt;&lt;/m:sub&gt;&lt;m:sup&gt;&lt;m:r&gt;&lt;m:rPr&gt;&lt;m:nor/&gt;&lt;/m:rPr&gt;&lt;m:t&gt;cell&lt;/m:t&gt;&lt;/m:r&gt;&lt;/m:sup&gt;&lt;/m:sSubSup&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9" o:title="" chromakey="white"/>
          </v:shape>
        </w:pict>
      </w:r>
      <w:r>
        <w:instrText xml:space="preserve"> </w:instrText>
      </w:r>
      <w:r>
        <w:fldChar w:fldCharType="separate"/>
      </w:r>
      <w:r w:rsidR="00EF1A7F">
        <w:rPr>
          <w:position w:val="-6"/>
        </w:rPr>
        <w:pict w14:anchorId="462B98F8">
          <v:shape id="_x0000_i1036" type="#_x0000_t75" style="width:57.75pt;height:14.2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webPageEncoding w:val=&quot;windows-1252&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617FF4&quot;/&gt;&lt;wsp:rsid wsp:val=&quot;00001585&quot;/&gt;&lt;wsp:rsid wsp:val=&quot;00002D80&quot;/&gt;&lt;wsp:rsid wsp:val=&quot;000038A8&quot;/&gt;&lt;wsp:rsid wsp:val=&quot;00003D12&quot;/&gt;&lt;wsp:rsid wsp:val=&quot;00005AAD&quot;/&gt;&lt;wsp:rsid wsp:val=&quot;0000612E&quot;/&gt;&lt;wsp:rsid wsp:val=&quot;00006D3E&quot;/&gt;&lt;wsp:rsid wsp:val=&quot;00011083&quot;/&gt;&lt;wsp:rsid wsp:val=&quot;000119C0&quot;/&gt;&lt;wsp:rsid wsp:val=&quot;00012A2A&quot;/&gt;&lt;wsp:rsid wsp:val=&quot;00012E0D&quot;/&gt;&lt;wsp:rsid wsp:val=&quot;00016452&quot;/&gt;&lt;wsp:rsid wsp:val=&quot;00016BA0&quot;/&gt;&lt;wsp:rsid wsp:val=&quot;00017045&quot;/&gt;&lt;wsp:rsid wsp:val=&quot;00022200&quot;/&gt;&lt;wsp:rsid wsp:val=&quot;00022F79&quot;/&gt;&lt;wsp:rsid wsp:val=&quot;00023420&quot;/&gt;&lt;wsp:rsid wsp:val=&quot;00024555&quot;/&gt;&lt;wsp:rsid wsp:val=&quot;00024DA3&quot;/&gt;&lt;wsp:rsid wsp:val=&quot;0002536C&quot;/&gt;&lt;wsp:rsid wsp:val=&quot;00026235&quot;/&gt;&lt;wsp:rsid wsp:val=&quot;00030F6A&quot;/&gt;&lt;wsp:rsid wsp:val=&quot;00032E33&quot;/&gt;&lt;wsp:rsid wsp:val=&quot;000337B8&quot;/&gt;&lt;wsp:rsid wsp:val=&quot;0003397D&quot;/&gt;&lt;wsp:rsid wsp:val=&quot;00034D1A&quot;/&gt;&lt;wsp:rsid wsp:val=&quot;00036334&quot;/&gt;&lt;wsp:rsid wsp:val=&quot;00041216&quot;/&gt;&lt;wsp:rsid wsp:val=&quot;00041CE6&quot;/&gt;&lt;wsp:rsid wsp:val=&quot;0004250C&quot;/&gt;&lt;wsp:rsid wsp:val=&quot;00043ED1&quot;/&gt;&lt;wsp:rsid wsp:val=&quot;00044215&quot;/&gt;&lt;wsp:rsid wsp:val=&quot;0004544D&quot;/&gt;&lt;wsp:rsid wsp:val=&quot;0004586A&quot;/&gt;&lt;wsp:rsid wsp:val=&quot;00045CAF&quot;/&gt;&lt;wsp:rsid wsp:val=&quot;00045DD8&quot;/&gt;&lt;wsp:rsid wsp:val=&quot;00046833&quot;/&gt;&lt;wsp:rsid wsp:val=&quot;00046EDB&quot;/&gt;&lt;wsp:rsid wsp:val=&quot;000473C5&quot;/&gt;&lt;wsp:rsid wsp:val=&quot;000478FE&quot;/&gt;&lt;wsp:rsid wsp:val=&quot;00050937&quot;/&gt;&lt;wsp:rsid wsp:val=&quot;00050AEA&quot;/&gt;&lt;wsp:rsid wsp:val=&quot;00051646&quot;/&gt;&lt;wsp:rsid wsp:val=&quot;00051D7C&quot;/&gt;&lt;wsp:rsid wsp:val=&quot;0005692B&quot;/&gt;&lt;wsp:rsid wsp:val=&quot;00057323&quot;/&gt;&lt;wsp:rsid wsp:val=&quot;0006168A&quot;/&gt;&lt;wsp:rsid wsp:val=&quot;000622DA&quot;/&gt;&lt;wsp:rsid wsp:val=&quot;00062576&quot;/&gt;&lt;wsp:rsid wsp:val=&quot;00062A74&quot;/&gt;&lt;wsp:rsid wsp:val=&quot;00062E33&quot;/&gt;&lt;wsp:rsid wsp:val=&quot;00064217&quot;/&gt;&lt;wsp:rsid wsp:val=&quot;00064909&quot;/&gt;&lt;wsp:rsid wsp:val=&quot;00065047&quot;/&gt;&lt;wsp:rsid wsp:val=&quot;00070D0C&quot;/&gt;&lt;wsp:rsid wsp:val=&quot;00071BE8&quot;/&gt;&lt;wsp:rsid wsp:val=&quot;0007265D&quot;/&gt;&lt;wsp:rsid wsp:val=&quot;00072E66&quot;/&gt;&lt;wsp:rsid wsp:val=&quot;00074DD5&quot;/&gt;&lt;wsp:rsid wsp:val=&quot;0007511F&quot;/&gt;&lt;wsp:rsid wsp:val=&quot;00075853&quot;/&gt;&lt;wsp:rsid wsp:val=&quot;00075992&quot;/&gt;&lt;wsp:rsid wsp:val=&quot;00082919&quot;/&gt;&lt;wsp:rsid wsp:val=&quot;000835E1&quot;/&gt;&lt;wsp:rsid wsp:val=&quot;00083C41&quot;/&gt;&lt;wsp:rsid wsp:val=&quot;000864E9&quot;/&gt;&lt;wsp:rsid wsp:val=&quot;0008772F&quot;/&gt;&lt;wsp:rsid wsp:val=&quot;0009083B&quot;/&gt;&lt;wsp:rsid wsp:val=&quot;000933C8&quot;/&gt;&lt;wsp:rsid wsp:val=&quot;00093E30&quot;/&gt;&lt;wsp:rsid wsp:val=&quot;0009501F&quot;/&gt;&lt;wsp:rsid wsp:val=&quot;00095A55&quot;/&gt;&lt;wsp:rsid wsp:val=&quot;0009681B&quot;/&gt;&lt;wsp:rsid wsp:val=&quot;00096BF8&quot;/&gt;&lt;wsp:rsid wsp:val=&quot;00096F7C&quot;/&gt;&lt;wsp:rsid wsp:val=&quot;000A6F38&quot;/&gt;&lt;wsp:rsid wsp:val=&quot;000B1157&quot;/&gt;&lt;wsp:rsid wsp:val=&quot;000B215B&quot;/&gt;&lt;wsp:rsid wsp:val=&quot;000B2A96&quot;/&gt;&lt;wsp:rsid wsp:val=&quot;000B2FC0&quot;/&gt;&lt;wsp:rsid wsp:val=&quot;000B326F&quot;/&gt;&lt;wsp:rsid wsp:val=&quot;000B391E&quot;/&gt;&lt;wsp:rsid wsp:val=&quot;000B4E46&quot;/&gt;&lt;wsp:rsid wsp:val=&quot;000B6124&quot;/&gt;&lt;wsp:rsid wsp:val=&quot;000C1AA6&quot;/&gt;&lt;wsp:rsid wsp:val=&quot;000C25B8&quot;/&gt;&lt;wsp:rsid wsp:val=&quot;000C2EA1&quot;/&gt;&lt;wsp:rsid wsp:val=&quot;000C3C80&quot;/&gt;&lt;wsp:rsid wsp:val=&quot;000C3E78&quot;/&gt;&lt;wsp:rsid wsp:val=&quot;000C75D0&quot;/&gt;&lt;wsp:rsid wsp:val=&quot;000D09DE&quot;/&gt;&lt;wsp:rsid wsp:val=&quot;000D2475&quot;/&gt;&lt;wsp:rsid wsp:val=&quot;000D2901&quot;/&gt;&lt;wsp:rsid wsp:val=&quot;000D3F6B&quot;/&gt;&lt;wsp:rsid wsp:val=&quot;000E1DC7&quot;/&gt;&lt;wsp:rsid wsp:val=&quot;000E33A7&quot;/&gt;&lt;wsp:rsid wsp:val=&quot;000E4053&quot;/&gt;&lt;wsp:rsid wsp:val=&quot;000E507D&quot;/&gt;&lt;wsp:rsid wsp:val=&quot;000E66BC&quot;/&gt;&lt;wsp:rsid wsp:val=&quot;000E6CF1&quot;/&gt;&lt;wsp:rsid wsp:val=&quot;000E7556&quot;/&gt;&lt;wsp:rsid wsp:val=&quot;000E7883&quot;/&gt;&lt;wsp:rsid wsp:val=&quot;000E78CA&quot;/&gt;&lt;wsp:rsid wsp:val=&quot;000F0202&quot;/&gt;&lt;wsp:rsid wsp:val=&quot;000F0282&quot;/&gt;&lt;wsp:rsid wsp:val=&quot;000F11AD&quot;/&gt;&lt;wsp:rsid wsp:val=&quot;000F5653&quot;/&gt;&lt;wsp:rsid wsp:val=&quot;000F70F2&quot;/&gt;&lt;wsp:rsid wsp:val=&quot;00100473&quot;/&gt;&lt;wsp:rsid wsp:val=&quot;00102205&quot;/&gt;&lt;wsp:rsid wsp:val=&quot;001048A5&quot;/&gt;&lt;wsp:rsid wsp:val=&quot;001048F9&quot;/&gt;&lt;wsp:rsid wsp:val=&quot;00104DF9&quot;/&gt;&lt;wsp:rsid wsp:val=&quot;00105617&quot;/&gt;&lt;wsp:rsid wsp:val=&quot;001065D9&quot;/&gt;&lt;wsp:rsid wsp:val=&quot;00110001&quot;/&gt;&lt;wsp:rsid wsp:val=&quot;0011042F&quot;/&gt;&lt;wsp:rsid wsp:val=&quot;00110AE2&quot;/&gt;&lt;wsp:rsid wsp:val=&quot;00111CC2&quot;/&gt;&lt;wsp:rsid wsp:val=&quot;0011668A&quot;/&gt;&lt;wsp:rsid wsp:val=&quot;0011716F&quot;/&gt;&lt;wsp:rsid wsp:val=&quot;00117C6C&quot;/&gt;&lt;wsp:rsid wsp:val=&quot;00121C06&quot;/&gt;&lt;wsp:rsid wsp:val=&quot;00122120&quot;/&gt;&lt;wsp:rsid wsp:val=&quot;00122919&quot;/&gt;&lt;wsp:rsid wsp:val=&quot;001238B2&quot;/&gt;&lt;wsp:rsid wsp:val=&quot;00123AC6&quot;/&gt;&lt;wsp:rsid wsp:val=&quot;001268ED&quot;/&gt;&lt;wsp:rsid wsp:val=&quot;00126B33&quot;/&gt;&lt;wsp:rsid wsp:val=&quot;00127404&quot;/&gt;&lt;wsp:rsid wsp:val=&quot;0012751C&quot;/&gt;&lt;wsp:rsid wsp:val=&quot;001301C6&quot;/&gt;&lt;wsp:rsid wsp:val=&quot;001311C2&quot;/&gt;&lt;wsp:rsid wsp:val=&quot;00134549&quot;/&gt;&lt;wsp:rsid wsp:val=&quot;00134A06&quot;/&gt;&lt;wsp:rsid wsp:val=&quot;00134BAA&quot;/&gt;&lt;wsp:rsid wsp:val=&quot;00136050&quot;/&gt;&lt;wsp:rsid wsp:val=&quot;00137B7B&quot;/&gt;&lt;wsp:rsid wsp:val=&quot;00142148&quot;/&gt;&lt;wsp:rsid wsp:val=&quot;0014240F&quot;/&gt;&lt;wsp:rsid wsp:val=&quot;00143174&quot;/&gt;&lt;wsp:rsid wsp:val=&quot;0014355A&quot;/&gt;&lt;wsp:rsid wsp:val=&quot;00144A33&quot;/&gt;&lt;wsp:rsid wsp:val=&quot;00146A0D&quot;/&gt;&lt;wsp:rsid wsp:val=&quot;00147A43&quot;/&gt;&lt;wsp:rsid wsp:val=&quot;00150F94&quot;/&gt;&lt;wsp:rsid wsp:val=&quot;0015160B&quot;/&gt;&lt;wsp:rsid wsp:val=&quot;00152DFD&quot;/&gt;&lt;wsp:rsid wsp:val=&quot;00156520&quot;/&gt;&lt;wsp:rsid wsp:val=&quot;00157D88&quot;/&gt;&lt;wsp:rsid wsp:val=&quot;00160223&quot;/&gt;&lt;wsp:rsid wsp:val=&quot;00162F8C&quot;/&gt;&lt;wsp:rsid wsp:val=&quot;00163402&quot;/&gt;&lt;wsp:rsid wsp:val=&quot;00163FF3&quot;/&gt;&lt;wsp:rsid wsp:val=&quot;00164EE9&quot;/&gt;&lt;wsp:rsid wsp:val=&quot;00165256&quot;/&gt;&lt;wsp:rsid wsp:val=&quot;001654EB&quot;/&gt;&lt;wsp:rsid wsp:val=&quot;00166439&quot;/&gt;&lt;wsp:rsid wsp:val=&quot;0016658C&quot;/&gt;&lt;wsp:rsid wsp:val=&quot;00167F1B&quot;/&gt;&lt;wsp:rsid wsp:val=&quot;00170284&quot;/&gt;&lt;wsp:rsid wsp:val=&quot;0017170D&quot;/&gt;&lt;wsp:rsid wsp:val=&quot;00171EC5&quot;/&gt;&lt;wsp:rsid wsp:val=&quot;00172744&quot;/&gt;&lt;wsp:rsid wsp:val=&quot;00173053&quot;/&gt;&lt;wsp:rsid wsp:val=&quot;00173493&quot;/&gt;&lt;wsp:rsid wsp:val=&quot;001761C1&quot;/&gt;&lt;wsp:rsid wsp:val=&quot;00177447&quot;/&gt;&lt;wsp:rsid wsp:val=&quot;001804A7&quot;/&gt;&lt;wsp:rsid wsp:val=&quot;00181456&quot;/&gt;&lt;wsp:rsid wsp:val=&quot;00182487&quot;/&gt;&lt;wsp:rsid wsp:val=&quot;00182612&quot;/&gt;&lt;wsp:rsid wsp:val=&quot;00183EEE&quot;/&gt;&lt;wsp:rsid wsp:val=&quot;0018696D&quot;/&gt;&lt;wsp:rsid wsp:val=&quot;0019099F&quot;/&gt;&lt;wsp:rsid wsp:val=&quot;00192D27&quot;/&gt;&lt;wsp:rsid wsp:val=&quot;001943B0&quot;/&gt;&lt;wsp:rsid wsp:val=&quot;001A0E48&quot;/&gt;&lt;wsp:rsid wsp:val=&quot;001A23D2&quot;/&gt;&lt;wsp:rsid wsp:val=&quot;001A4F26&quot;/&gt;&lt;wsp:rsid wsp:val=&quot;001A6521&quot;/&gt;&lt;wsp:rsid wsp:val=&quot;001A7019&quot;/&gt;&lt;wsp:rsid wsp:val=&quot;001A70CB&quot;/&gt;&lt;wsp:rsid wsp:val=&quot;001B2199&quot;/&gt;&lt;wsp:rsid wsp:val=&quot;001C10A4&quot;/&gt;&lt;wsp:rsid wsp:val=&quot;001C23C1&quot;/&gt;&lt;wsp:rsid wsp:val=&quot;001C2A5B&quot;/&gt;&lt;wsp:rsid wsp:val=&quot;001C2F51&quot;/&gt;&lt;wsp:rsid wsp:val=&quot;001C3631&quot;/&gt;&lt;wsp:rsid wsp:val=&quot;001C3CB6&quot;/&gt;&lt;wsp:rsid wsp:val=&quot;001C763E&quot;/&gt;&lt;wsp:rsid wsp:val=&quot;001C767D&quot;/&gt;&lt;wsp:rsid wsp:val=&quot;001D0A3B&quot;/&gt;&lt;wsp:rsid wsp:val=&quot;001D3758&quot;/&gt;&lt;wsp:rsid wsp:val=&quot;001D67DE&quot;/&gt;&lt;wsp:rsid wsp:val=&quot;001E0D31&quot;/&gt;&lt;wsp:rsid wsp:val=&quot;001E3991&quot;/&gt;&lt;wsp:rsid wsp:val=&quot;001E5290&quot;/&gt;&lt;wsp:rsid wsp:val=&quot;001E597F&quot;/&gt;&lt;wsp:rsid wsp:val=&quot;001E60E9&quot;/&gt;&lt;wsp:rsid wsp:val=&quot;001E6212&quot;/&gt;&lt;wsp:rsid wsp:val=&quot;001F1445&quot;/&gt;&lt;wsp:rsid wsp:val=&quot;001F14E8&quot;/&gt;&lt;wsp:rsid wsp:val=&quot;001F2F76&quot;/&gt;&lt;wsp:rsid wsp:val=&quot;001F35CA&quot;/&gt;&lt;wsp:rsid wsp:val=&quot;001F38EF&quot;/&gt;&lt;wsp:rsid wsp:val=&quot;001F570C&quot;/&gt;&lt;wsp:rsid wsp:val=&quot;001F6253&quot;/&gt;&lt;wsp:rsid wsp:val=&quot;001F75FA&quot;/&gt;&lt;wsp:rsid wsp:val=&quot;001F7883&quot;/&gt;&lt;wsp:rsid wsp:val=&quot;00200BF4&quot;/&gt;&lt;wsp:rsid wsp:val=&quot;002015DB&quot;/&gt;&lt;wsp:rsid wsp:val=&quot;0020181B&quot;/&gt;&lt;wsp:rsid wsp:val=&quot;00202588&quot;/&gt;&lt;wsp:rsid wsp:val=&quot;002048BD&quot;/&gt;&lt;wsp:rsid wsp:val=&quot;00206699&quot;/&gt;&lt;wsp:rsid wsp:val=&quot;00207358&quot;/&gt;&lt;wsp:rsid wsp:val=&quot;002126B8&quot;/&gt;&lt;wsp:rsid wsp:val=&quot;00216AD6&quot;/&gt;&lt;wsp:rsid wsp:val=&quot;00217189&quot;/&gt;&lt;wsp:rsid wsp:val=&quot;00217E7E&quot;/&gt;&lt;wsp:rsid wsp:val=&quot;00217FEC&quot;/&gt;&lt;wsp:rsid wsp:val=&quot;00224221&quot;/&gt;&lt;wsp:rsid wsp:val=&quot;00224DA2&quot;/&gt;&lt;wsp:rsid wsp:val=&quot;00226B64&quot;/&gt;&lt;wsp:rsid wsp:val=&quot;0022712F&quot;/&gt;&lt;wsp:rsid wsp:val=&quot;00231159&quot;/&gt;&lt;wsp:rsid wsp:val=&quot;00234F39&quot;/&gt;&lt;wsp:rsid wsp:val=&quot;00235486&quot;/&gt;&lt;wsp:rsid wsp:val=&quot;002354EF&quot;/&gt;&lt;wsp:rsid wsp:val=&quot;0023739B&quot;/&gt;&lt;wsp:rsid wsp:val=&quot;002421B6&quot;/&gt;&lt;wsp:rsid wsp:val=&quot;00242397&quot;/&gt;&lt;wsp:rsid wsp:val=&quot;002426C8&quot;/&gt;&lt;wsp:rsid wsp:val=&quot;00242AE9&quot;/&gt;&lt;wsp:rsid wsp:val=&quot;00243022&quot;/&gt;&lt;wsp:rsid wsp:val=&quot;00243D81&quot;/&gt;&lt;wsp:rsid wsp:val=&quot;00243DA3&quot;/&gt;&lt;wsp:rsid wsp:val=&quot;00244FC1&quot;/&gt;&lt;wsp:rsid wsp:val=&quot;0024558A&quot;/&gt;&lt;wsp:rsid wsp:val=&quot;00245AC2&quot;/&gt;&lt;wsp:rsid wsp:val=&quot;00245B05&quot;/&gt;&lt;wsp:rsid wsp:val=&quot;00245D1B&quot;/&gt;&lt;wsp:rsid wsp:val=&quot;002463C5&quot;/&gt;&lt;wsp:rsid wsp:val=&quot;00246FBA&quot;/&gt;&lt;wsp:rsid wsp:val=&quot;00247049&quot;/&gt;&lt;wsp:rsid wsp:val=&quot;00247BD1&quot;/&gt;&lt;wsp:rsid wsp:val=&quot;00247EB1&quot;/&gt;&lt;wsp:rsid wsp:val=&quot;00250262&quot;/&gt;&lt;wsp:rsid wsp:val=&quot;00250538&quot;/&gt;&lt;wsp:rsid wsp:val=&quot;00255C77&quot;/&gt;&lt;wsp:rsid wsp:val=&quot;0025787C&quot;/&gt;&lt;wsp:rsid wsp:val=&quot;0026652B&quot;/&gt;&lt;wsp:rsid wsp:val=&quot;00266A0A&quot;/&gt;&lt;wsp:rsid wsp:val=&quot;002676D7&quot;/&gt;&lt;wsp:rsid wsp:val=&quot;00267C91&quot;/&gt;&lt;wsp:rsid wsp:val=&quot;00267E60&quot;/&gt;&lt;wsp:rsid wsp:val=&quot;0027067C&quot;/&gt;&lt;wsp:rsid wsp:val=&quot;00274D3A&quot;/&gt;&lt;wsp:rsid wsp:val=&quot;00274E46&quot;/&gt;&lt;wsp:rsid wsp:val=&quot;0027671F&quot;/&gt;&lt;wsp:rsid wsp:val=&quot;002814EE&quot;/&gt;&lt;wsp:rsid wsp:val=&quot;002817D8&quot;/&gt;&lt;wsp:rsid wsp:val=&quot;002854CF&quot;/&gt;&lt;wsp:rsid wsp:val=&quot;0028727D&quot;/&gt;&lt;wsp:rsid wsp:val=&quot;00290080&quot;/&gt;&lt;wsp:rsid wsp:val=&quot;0029195F&quot;/&gt;&lt;wsp:rsid wsp:val=&quot;00291C07&quot;/&gt;&lt;wsp:rsid wsp:val=&quot;00291C0E&quot;/&gt;&lt;wsp:rsid wsp:val=&quot;002945D4&quot;/&gt;&lt;wsp:rsid wsp:val=&quot;002A0C31&quot;/&gt;&lt;wsp:rsid wsp:val=&quot;002A1C97&quot;/&gt;&lt;wsp:rsid wsp:val=&quot;002A472E&quot;/&gt;&lt;wsp:rsid wsp:val=&quot;002A4F73&quot;/&gt;&lt;wsp:rsid wsp:val=&quot;002A6D1B&quot;/&gt;&lt;wsp:rsid wsp:val=&quot;002A6DFE&quot;/&gt;&lt;wsp:rsid wsp:val=&quot;002A7085&quot;/&gt;&lt;wsp:rsid wsp:val=&quot;002A7834&quot;/&gt;&lt;wsp:rsid wsp:val=&quot;002B1D9A&quot;/&gt;&lt;wsp:rsid wsp:val=&quot;002B1FBF&quot;/&gt;&lt;wsp:rsid wsp:val=&quot;002B26C9&quot;/&gt;&lt;wsp:rsid wsp:val=&quot;002B3305&quot;/&gt;&lt;wsp:rsid wsp:val=&quot;002B38E7&quot;/&gt;&lt;wsp:rsid wsp:val=&quot;002B51FC&quot;/&gt;&lt;wsp:rsid wsp:val=&quot;002B655B&quot;/&gt;&lt;wsp:rsid wsp:val=&quot;002C14D5&quot;/&gt;&lt;wsp:rsid wsp:val=&quot;002C1955&quot;/&gt;&lt;wsp:rsid wsp:val=&quot;002C1C54&quot;/&gt;&lt;wsp:rsid wsp:val=&quot;002C2141&quot;/&gt;&lt;wsp:rsid wsp:val=&quot;002C2C43&quot;/&gt;&lt;wsp:rsid wsp:val=&quot;002C3C33&quot;/&gt;&lt;wsp:rsid wsp:val=&quot;002C5256&quot;/&gt;&lt;wsp:rsid wsp:val=&quot;002C75CF&quot;/&gt;&lt;wsp:rsid wsp:val=&quot;002D04B2&quot;/&gt;&lt;wsp:rsid wsp:val=&quot;002D1CAF&quot;/&gt;&lt;wsp:rsid wsp:val=&quot;002D335B&quot;/&gt;&lt;wsp:rsid wsp:val=&quot;002D3DBF&quot;/&gt;&lt;wsp:rsid wsp:val=&quot;002D641F&quot;/&gt;&lt;wsp:rsid wsp:val=&quot;002D6AAB&quot;/&gt;&lt;wsp:rsid wsp:val=&quot;002D72D9&quot;/&gt;&lt;wsp:rsid wsp:val=&quot;002E04F9&quot;/&gt;&lt;wsp:rsid wsp:val=&quot;002E0567&quot;/&gt;&lt;wsp:rsid wsp:val=&quot;002E0A88&quot;/&gt;&lt;wsp:rsid wsp:val=&quot;002E2805&quot;/&gt;&lt;wsp:rsid wsp:val=&quot;002E383E&quot;/&gt;&lt;wsp:rsid wsp:val=&quot;002F1C19&quot;/&gt;&lt;wsp:rsid wsp:val=&quot;002F4AD0&quot;/&gt;&lt;wsp:rsid wsp:val=&quot;002F4C27&quot;/&gt;&lt;wsp:rsid wsp:val=&quot;002F52F8&quot;/&gt;&lt;wsp:rsid wsp:val=&quot;002F61B6&quot;/&gt;&lt;wsp:rsid wsp:val=&quot;002F638C&quot;/&gt;&lt;wsp:rsid wsp:val=&quot;002F7CDE&quot;/&gt;&lt;wsp:rsid wsp:val=&quot;00301251&quot;/&gt;&lt;wsp:rsid wsp:val=&quot;00301372&quot;/&gt;&lt;wsp:rsid wsp:val=&quot;00302A4A&quot;/&gt;&lt;wsp:rsid wsp:val=&quot;0030304B&quot;/&gt;&lt;wsp:rsid wsp:val=&quot;00303E2A&quot;/&gt;&lt;wsp:rsid wsp:val=&quot;00303E49&quot;/&gt;&lt;wsp:rsid wsp:val=&quot;00306771&quot;/&gt;&lt;wsp:rsid wsp:val=&quot;00307046&quot;/&gt;&lt;wsp:rsid wsp:val=&quot;00311B8D&quot;/&gt;&lt;wsp:rsid wsp:val=&quot;00313884&quot;/&gt;&lt;wsp:rsid wsp:val=&quot;00314B6E&quot;/&gt;&lt;wsp:rsid wsp:val=&quot;00315EF8&quot;/&gt;&lt;wsp:rsid wsp:val=&quot;003170E1&quot;/&gt;&lt;wsp:rsid wsp:val=&quot;00317C0B&quot;/&gt;&lt;wsp:rsid wsp:val=&quot;0033080F&quot;/&gt;&lt;wsp:rsid wsp:val=&quot;00330AA6&quot;/&gt;&lt;wsp:rsid wsp:val=&quot;0033109A&quot;/&gt;&lt;wsp:rsid wsp:val=&quot;003314AB&quot;/&gt;&lt;wsp:rsid wsp:val=&quot;00331500&quot;/&gt;&lt;wsp:rsid wsp:val=&quot;00332E25&quot;/&gt;&lt;wsp:rsid wsp:val=&quot;00334588&quot;/&gt;&lt;wsp:rsid wsp:val=&quot;00335528&quot;/&gt;&lt;wsp:rsid wsp:val=&quot;0034187D&quot;/&gt;&lt;wsp:rsid wsp:val=&quot;003429CE&quot;/&gt;&lt;wsp:rsid wsp:val=&quot;0034380B&quot;/&gt;&lt;wsp:rsid wsp:val=&quot;0034437E&quot;/&gt;&lt;wsp:rsid wsp:val=&quot;003447FB&quot;/&gt;&lt;wsp:rsid wsp:val=&quot;0035047C&quot;/&gt;&lt;wsp:rsid wsp:val=&quot;00352333&quot;/&gt;&lt;wsp:rsid wsp:val=&quot;00352793&quot;/&gt;&lt;wsp:rsid wsp:val=&quot;003570F2&quot;/&gt;&lt;wsp:rsid wsp:val=&quot;0035775F&quot;/&gt;&lt;wsp:rsid wsp:val=&quot;00360266&quot;/&gt;&lt;wsp:rsid wsp:val=&quot;003605A9&quot;/&gt;&lt;wsp:rsid wsp:val=&quot;003605C4&quot;/&gt;&lt;wsp:rsid wsp:val=&quot;003606C5&quot;/&gt;&lt;wsp:rsid wsp:val=&quot;00365001&quot;/&gt;&lt;wsp:rsid wsp:val=&quot;003663F8&quot;/&gt;&lt;wsp:rsid wsp:val=&quot;00367713&quot;/&gt;&lt;wsp:rsid wsp:val=&quot;00373293&quot;/&gt;&lt;wsp:rsid wsp:val=&quot;00374315&quot;/&gt;&lt;wsp:rsid wsp:val=&quot;00375488&quot;/&gt;&lt;wsp:rsid wsp:val=&quot;00385D27&quot;/&gt;&lt;wsp:rsid wsp:val=&quot;0038651D&quot;/&gt;&lt;wsp:rsid wsp:val=&quot;00391A4A&quot;/&gt;&lt;wsp:rsid wsp:val=&quot;0039295B&quot;/&gt;&lt;wsp:rsid wsp:val=&quot;00392DE4&quot;/&gt;&lt;wsp:rsid wsp:val=&quot;00393C6B&quot;/&gt;&lt;wsp:rsid wsp:val=&quot;003945B9&quot;/&gt;&lt;wsp:rsid wsp:val=&quot;00394DDA&quot;/&gt;&lt;wsp:rsid wsp:val=&quot;00397D54&quot;/&gt;&lt;wsp:rsid wsp:val=&quot;003A07CC&quot;/&gt;&lt;wsp:rsid wsp:val=&quot;003A1B84&quot;/&gt;&lt;wsp:rsid wsp:val=&quot;003A44BA&quot;/&gt;&lt;wsp:rsid wsp:val=&quot;003A62F2&quot;/&gt;&lt;wsp:rsid wsp:val=&quot;003A679B&quot;/&gt;&lt;wsp:rsid wsp:val=&quot;003B30F0&quot;/&gt;&lt;wsp:rsid wsp:val=&quot;003B3358&quot;/&gt;&lt;wsp:rsid wsp:val=&quot;003B5B85&quot;/&gt;&lt;wsp:rsid wsp:val=&quot;003B7306&quot;/&gt;&lt;wsp:rsid wsp:val=&quot;003B7F0A&quot;/&gt;&lt;wsp:rsid wsp:val=&quot;003C2D3C&quot;/&gt;&lt;wsp:rsid wsp:val=&quot;003C573F&quot;/&gt;&lt;wsp:rsid wsp:val=&quot;003C5DEE&quot;/&gt;&lt;wsp:rsid wsp:val=&quot;003D2D8F&quot;/&gt;&lt;wsp:rsid wsp:val=&quot;003D61D4&quot;/&gt;&lt;wsp:rsid wsp:val=&quot;003D6285&quot;/&gt;&lt;wsp:rsid wsp:val=&quot;003D7AA1&quot;/&gt;&lt;wsp:rsid wsp:val=&quot;003D7E0A&quot;/&gt;&lt;wsp:rsid wsp:val=&quot;003E0018&quot;/&gt;&lt;wsp:rsid wsp:val=&quot;003E0723&quot;/&gt;&lt;wsp:rsid wsp:val=&quot;003E1FD8&quot;/&gt;&lt;wsp:rsid wsp:val=&quot;003E2725&quot;/&gt;&lt;wsp:rsid wsp:val=&quot;003E40E1&quot;/&gt;&lt;wsp:rsid wsp:val=&quot;003E59C7&quot;/&gt;&lt;wsp:rsid wsp:val=&quot;003E7B80&quot;/&gt;&lt;wsp:rsid wsp:val=&quot;003F03D8&quot;/&gt;&lt;wsp:rsid wsp:val=&quot;003F089D&quot;/&gt;&lt;wsp:rsid wsp:val=&quot;003F1D1B&quot;/&gt;&lt;wsp:rsid wsp:val=&quot;003F74A9&quot;/&gt;&lt;wsp:rsid wsp:val=&quot;003F76C2&quot;/&gt;&lt;wsp:rsid wsp:val=&quot;003F77B4&quot;/&gt;&lt;wsp:rsid wsp:val=&quot;004004D5&quot;/&gt;&lt;wsp:rsid wsp:val=&quot;004007F0&quot;/&gt;&lt;wsp:rsid wsp:val=&quot;00401A10&quot;/&gt;&lt;wsp:rsid wsp:val=&quot;00403B72&quot;/&gt;&lt;wsp:rsid wsp:val=&quot;0040487A&quot;/&gt;&lt;wsp:rsid wsp:val=&quot;004063E0&quot;/&gt;&lt;wsp:rsid wsp:val=&quot;004066FF&quot;/&gt;&lt;wsp:rsid wsp:val=&quot;004105C9&quot;/&gt;&lt;wsp:rsid wsp:val=&quot;00410B74&quot;/&gt;&lt;wsp:rsid wsp:val=&quot;00415177&quot;/&gt;&lt;wsp:rsid wsp:val=&quot;0041526C&quot;/&gt;&lt;wsp:rsid wsp:val=&quot;00417D62&quot;/&gt;&lt;wsp:rsid wsp:val=&quot;00420A32&quot;/&gt;&lt;wsp:rsid wsp:val=&quot;00420BAB&quot;/&gt;&lt;wsp:rsid wsp:val=&quot;004212EA&quot;/&gt;&lt;wsp:rsid wsp:val=&quot;00421BE7&quot;/&gt;&lt;wsp:rsid wsp:val=&quot;00422FE9&quot;/&gt;&lt;wsp:rsid wsp:val=&quot;004265A6&quot;/&gt;&lt;wsp:rsid wsp:val=&quot;004279BB&quot;/&gt;&lt;wsp:rsid wsp:val=&quot;00431A13&quot;/&gt;&lt;wsp:rsid wsp:val=&quot;00431D1E&quot;/&gt;&lt;wsp:rsid wsp:val=&quot;004321CA&quot;/&gt;&lt;wsp:rsid wsp:val=&quot;00433216&quot;/&gt;&lt;wsp:rsid wsp:val=&quot;00434F71&quot;/&gt;&lt;wsp:rsid wsp:val=&quot;00435C00&quot;/&gt;&lt;wsp:rsid wsp:val=&quot;004378DC&quot;/&gt;&lt;wsp:rsid wsp:val=&quot;004422DB&quot;/&gt;&lt;wsp:rsid wsp:val=&quot;00442735&quot;/&gt;&lt;wsp:rsid wsp:val=&quot;004434F2&quot;/&gt;&lt;wsp:rsid wsp:val=&quot;004462CC&quot;/&gt;&lt;wsp:rsid wsp:val=&quot;00446768&quot;/&gt;&lt;wsp:rsid wsp:val=&quot;0045193C&quot;/&gt;&lt;wsp:rsid wsp:val=&quot;0045201E&quot;/&gt;&lt;wsp:rsid wsp:val=&quot;00452B22&quot;/&gt;&lt;wsp:rsid wsp:val=&quot;00453CDE&quot;/&gt;&lt;wsp:rsid wsp:val=&quot;00455117&quot;/&gt;&lt;wsp:rsid wsp:val=&quot;00457E77&quot;/&gt;&lt;wsp:rsid wsp:val=&quot;00461DA8&quot;/&gt;&lt;wsp:rsid wsp:val=&quot;00463786&quot;/&gt;&lt;wsp:rsid wsp:val=&quot;00464305&quot;/&gt;&lt;wsp:rsid wsp:val=&quot;004646F1&quot;/&gt;&lt;wsp:rsid wsp:val=&quot;004648E9&quot;/&gt;&lt;wsp:rsid wsp:val=&quot;00465616&quot;/&gt;&lt;wsp:rsid wsp:val=&quot;00467C5A&quot;/&gt;&lt;wsp:rsid wsp:val=&quot;00470D57&quot;/&gt;&lt;wsp:rsid wsp:val=&quot;004751F1&quot;/&gt;&lt;wsp:rsid wsp:val=&quot;00475E66&quot;/&gt;&lt;wsp:rsid wsp:val=&quot;004823D7&quot;/&gt;&lt;wsp:rsid wsp:val=&quot;00482850&quot;/&gt;&lt;wsp:rsid wsp:val=&quot;00486056&quot;/&gt;&lt;wsp:rsid wsp:val=&quot;00487109&quot;/&gt;&lt;wsp:rsid wsp:val=&quot;00490415&quot;/&gt;&lt;wsp:rsid wsp:val=&quot;00491DAB&quot;/&gt;&lt;wsp:rsid wsp:val=&quot;00493D41&quot;/&gt;&lt;wsp:rsid wsp:val=&quot;004945D6&quot;/&gt;&lt;wsp:rsid wsp:val=&quot;004974D7&quot;/&gt;&lt;wsp:rsid wsp:val=&quot;004A0F2B&quot;/&gt;&lt;wsp:rsid wsp:val=&quot;004A4379&quot;/&gt;&lt;wsp:rsid wsp:val=&quot;004B0995&quot;/&gt;&lt;wsp:rsid wsp:val=&quot;004B2CD1&quot;/&gt;&lt;wsp:rsid wsp:val=&quot;004B3310&quot;/&gt;&lt;wsp:rsid wsp:val=&quot;004B6A00&quot;/&gt;&lt;wsp:rsid wsp:val=&quot;004B7FF8&quot;/&gt;&lt;wsp:rsid wsp:val=&quot;004C027B&quot;/&gt;&lt;wsp:rsid wsp:val=&quot;004C132D&quot;/&gt;&lt;wsp:rsid wsp:val=&quot;004C1698&quot;/&gt;&lt;wsp:rsid wsp:val=&quot;004C1C57&quot;/&gt;&lt;wsp:rsid wsp:val=&quot;004C2D7C&quot;/&gt;&lt;wsp:rsid wsp:val=&quot;004C3029&quot;/&gt;&lt;wsp:rsid wsp:val=&quot;004C3B22&quot;/&gt;&lt;wsp:rsid wsp:val=&quot;004C4594&quot;/&gt;&lt;wsp:rsid wsp:val=&quot;004C5A87&quot;/&gt;&lt;wsp:rsid wsp:val=&quot;004C5AEB&quot;/&gt;&lt;wsp:rsid wsp:val=&quot;004C72FA&quot;/&gt;&lt;wsp:rsid wsp:val=&quot;004D0AA6&quot;/&gt;&lt;wsp:rsid wsp:val=&quot;004D1386&quot;/&gt;&lt;wsp:rsid wsp:val=&quot;004D47FA&quot;/&gt;&lt;wsp:rsid wsp:val=&quot;004E0607&quot;/&gt;&lt;wsp:rsid wsp:val=&quot;004E060D&quot;/&gt;&lt;wsp:rsid wsp:val=&quot;004E2429&quot;/&gt;&lt;wsp:rsid wsp:val=&quot;004E3849&quot;/&gt;&lt;wsp:rsid wsp:val=&quot;004E6EE2&quot;/&gt;&lt;wsp:rsid wsp:val=&quot;004E7F06&quot;/&gt;&lt;wsp:rsid wsp:val=&quot;004F1495&quot;/&gt;&lt;wsp:rsid wsp:val=&quot;004F454D&quot;/&gt;&lt;wsp:rsid wsp:val=&quot;004F4F9D&quot;/&gt;&lt;wsp:rsid wsp:val=&quot;004F67CB&quot;/&gt;&lt;wsp:rsid wsp:val=&quot;004F7ADA&quot;/&gt;&lt;wsp:rsid wsp:val=&quot;0050011B&quot;/&gt;&lt;wsp:rsid wsp:val=&quot;005045F0&quot;/&gt;&lt;wsp:rsid wsp:val=&quot;005070D4&quot;/&gt;&lt;wsp:rsid wsp:val=&quot;0051347A&quot;/&gt;&lt;wsp:rsid wsp:val=&quot;005150DC&quot;/&gt;&lt;wsp:rsid wsp:val=&quot;00516441&quot;/&gt;&lt;wsp:rsid wsp:val=&quot;0051764C&quot;/&gt;&lt;wsp:rsid wsp:val=&quot;005209E5&quot;/&gt;&lt;wsp:rsid wsp:val=&quot;00523E57&quot;/&gt;&lt;wsp:rsid wsp:val=&quot;00526BAB&quot;/&gt;&lt;wsp:rsid wsp:val=&quot;005335CB&quot;/&gt;&lt;wsp:rsid wsp:val=&quot;00533987&quot;/&gt;&lt;wsp:rsid wsp:val=&quot;00534124&quot;/&gt;&lt;wsp:rsid wsp:val=&quot;00535139&quot;/&gt;&lt;wsp:rsid wsp:val=&quot;00535F5C&quot;/&gt;&lt;wsp:rsid wsp:val=&quot;00542C29&quot;/&gt;&lt;wsp:rsid wsp:val=&quot;00543732&quot;/&gt;&lt;wsp:rsid wsp:val=&quot;00543E46&quot;/&gt;&lt;wsp:rsid wsp:val=&quot;005446C1&quot;/&gt;&lt;wsp:rsid wsp:val=&quot;005455E1&quot;/&gt;&lt;wsp:rsid wsp:val=&quot;00546210&quot;/&gt;&lt;wsp:rsid wsp:val=&quot;005479C2&quot;/&gt;&lt;wsp:rsid wsp:val=&quot;005503D4&quot;/&gt;&lt;wsp:rsid wsp:val=&quot;0055043E&quot;/&gt;&lt;wsp:rsid wsp:val=&quot;0055186A&quot;/&gt;&lt;wsp:rsid wsp:val=&quot;00552168&quot;/&gt;&lt;wsp:rsid wsp:val=&quot;00553D51&quot;/&gt;&lt;wsp:rsid wsp:val=&quot;00553ECA&quot;/&gt;&lt;wsp:rsid wsp:val=&quot;00555562&quot;/&gt;&lt;wsp:rsid wsp:val=&quot;00555CBB&quot;/&gt;&lt;wsp:rsid wsp:val=&quot;0055641C&quot;/&gt;&lt;wsp:rsid wsp:val=&quot;00556EF4&quot;/&gt;&lt;wsp:rsid wsp:val=&quot;0056188C&quot;/&gt;&lt;wsp:rsid wsp:val=&quot;00563792&quot;/&gt;&lt;wsp:rsid wsp:val=&quot;00563866&quot;/&gt;&lt;wsp:rsid wsp:val=&quot;00565E35&quot;/&gt;&lt;wsp:rsid wsp:val=&quot;0056618E&quot;/&gt;&lt;wsp:rsid wsp:val=&quot;00567D8C&quot;/&gt;&lt;wsp:rsid wsp:val=&quot;00567DF9&quot;/&gt;&lt;wsp:rsid wsp:val=&quot;00570C54&quot;/&gt;&lt;wsp:rsid wsp:val=&quot;00576CC0&quot;/&gt;&lt;wsp:rsid wsp:val=&quot;00577705&quot;/&gt;&lt;wsp:rsid wsp:val=&quot;005804B5&quot;/&gt;&lt;wsp:rsid wsp:val=&quot;00583DF4&quot;/&gt;&lt;wsp:rsid wsp:val=&quot;0058582A&quot;/&gt;&lt;wsp:rsid wsp:val=&quot;00591F76&quot;/&gt;&lt;wsp:rsid wsp:val=&quot;0059384F&quot;/&gt;&lt;wsp:rsid wsp:val=&quot;00595476&quot;/&gt;&lt;wsp:rsid wsp:val=&quot;00595DBE&quot;/&gt;&lt;wsp:rsid wsp:val=&quot;0059615C&quot;/&gt;&lt;wsp:rsid wsp:val=&quot;00596474&quot;/&gt;&lt;wsp:rsid wsp:val=&quot;00597DD9&quot;/&gt;&lt;wsp:rsid wsp:val=&quot;005A7F8C&quot;/&gt;&lt;wsp:rsid wsp:val=&quot;005B06BD&quot;/&gt;&lt;wsp:rsid wsp:val=&quot;005B0E73&quot;/&gt;&lt;wsp:rsid wsp:val=&quot;005B195C&quot;/&gt;&lt;wsp:rsid wsp:val=&quot;005B4B5A&quot;/&gt;&lt;wsp:rsid wsp:val=&quot;005B54EC&quot;/&gt;&lt;wsp:rsid wsp:val=&quot;005B77FA&quot;/&gt;&lt;wsp:rsid wsp:val=&quot;005C1C5F&quot;/&gt;&lt;wsp:rsid wsp:val=&quot;005C244C&quot;/&gt;&lt;wsp:rsid wsp:val=&quot;005C43D7&quot;/&gt;&lt;wsp:rsid wsp:val=&quot;005C4C86&quot;/&gt;&lt;wsp:rsid wsp:val=&quot;005C5914&quot;/&gt;&lt;wsp:rsid wsp:val=&quot;005C5F5D&quot;/&gt;&lt;wsp:rsid wsp:val=&quot;005C697C&quot;/&gt;&lt;wsp:rsid wsp:val=&quot;005C7250&quot;/&gt;&lt;wsp:rsid wsp:val=&quot;005D1C72&quot;/&gt;&lt;wsp:rsid wsp:val=&quot;005D1CC7&quot;/&gt;&lt;wsp:rsid wsp:val=&quot;005D2787&quot;/&gt;&lt;wsp:rsid wsp:val=&quot;005D3848&quot;/&gt;&lt;wsp:rsid wsp:val=&quot;005D3916&quot;/&gt;&lt;wsp:rsid wsp:val=&quot;005D56FB&quot;/&gt;&lt;wsp:rsid wsp:val=&quot;005D5E7E&quot;/&gt;&lt;wsp:rsid wsp:val=&quot;005D631F&quot;/&gt;&lt;wsp:rsid wsp:val=&quot;005D6987&quot;/&gt;&lt;wsp:rsid wsp:val=&quot;005D6C7A&quot;/&gt;&lt;wsp:rsid wsp:val=&quot;005D76AA&quot;/&gt;&lt;wsp:rsid wsp:val=&quot;005E07E4&quot;/&gt;&lt;wsp:rsid wsp:val=&quot;005E09B2&quot;/&gt;&lt;wsp:rsid wsp:val=&quot;005E34F0&quot;/&gt;&lt;wsp:rsid wsp:val=&quot;005E4DD3&quot;/&gt;&lt;wsp:rsid wsp:val=&quot;005F0F80&quot;/&gt;&lt;wsp:rsid wsp:val=&quot;005F0FCC&quot;/&gt;&lt;wsp:rsid wsp:val=&quot;005F15D9&quot;/&gt;&lt;wsp:rsid wsp:val=&quot;005F2F8F&quot;/&gt;&lt;wsp:rsid wsp:val=&quot;005F3BD8&quot;/&gt;&lt;wsp:rsid wsp:val=&quot;005F592E&quot;/&gt;&lt;wsp:rsid wsp:val=&quot;0060018B&quot;/&gt;&lt;wsp:rsid wsp:val=&quot;00602BE0&quot;/&gt;&lt;wsp:rsid wsp:val=&quot;00603DAF&quot;/&gt;&lt;wsp:rsid wsp:val=&quot;00604AF6&quot;/&gt;&lt;wsp:rsid wsp:val=&quot;006057D0&quot;/&gt;&lt;wsp:rsid wsp:val=&quot;0060581E&quot;/&gt;&lt;wsp:rsid wsp:val=&quot;0060623A&quot;/&gt;&lt;wsp:rsid wsp:val=&quot;006108AD&quot;/&gt;&lt;wsp:rsid wsp:val=&quot;00615CD5&quot;/&gt;&lt;wsp:rsid wsp:val=&quot;00617330&quot;/&gt;&lt;wsp:rsid wsp:val=&quot;00617FF4&quot;/&gt;&lt;wsp:rsid wsp:val=&quot;006209A2&quot;/&gt;&lt;wsp:rsid wsp:val=&quot;00621B02&quot;/&gt;&lt;wsp:rsid wsp:val=&quot;00625115&quot;/&gt;&lt;wsp:rsid wsp:val=&quot;00626DC7&quot;/&gt;&lt;wsp:rsid wsp:val=&quot;006303E8&quot;/&gt;&lt;wsp:rsid wsp:val=&quot;006320A1&quot;/&gt;&lt;wsp:rsid wsp:val=&quot;00632725&quot;/&gt;&lt;wsp:rsid wsp:val=&quot;00635B02&quot;/&gt;&lt;wsp:rsid wsp:val=&quot;006375AA&quot;/&gt;&lt;wsp:rsid wsp:val=&quot;00640093&quot;/&gt;&lt;wsp:rsid wsp:val=&quot;00640547&quot;/&gt;&lt;wsp:rsid wsp:val=&quot;0064167E&quot;/&gt;&lt;wsp:rsid wsp:val=&quot;00641FE9&quot;/&gt;&lt;wsp:rsid wsp:val=&quot;00642AFB&quot;/&gt;&lt;wsp:rsid wsp:val=&quot;006458E7&quot;/&gt;&lt;wsp:rsid wsp:val=&quot;0064640C&quot;/&gt;&lt;wsp:rsid wsp:val=&quot;0064665F&quot;/&gt;&lt;wsp:rsid wsp:val=&quot;00647878&quot;/&gt;&lt;wsp:rsid wsp:val=&quot;00647A8A&quot;/&gt;&lt;wsp:rsid wsp:val=&quot;00647BD1&quot;/&gt;&lt;wsp:rsid wsp:val=&quot;00650FCE&quot;/&gt;&lt;wsp:rsid wsp:val=&quot;00654165&quot;/&gt;&lt;wsp:rsid wsp:val=&quot;00654AB7&quot;/&gt;&lt;wsp:rsid wsp:val=&quot;00655593&quot;/&gt;&lt;wsp:rsid wsp:val=&quot;0065595A&quot;/&gt;&lt;wsp:rsid wsp:val=&quot;006613F1&quot;/&gt;&lt;wsp:rsid wsp:val=&quot;00661AFC&quot;/&gt;&lt;wsp:rsid wsp:val=&quot;00661B3E&quot;/&gt;&lt;wsp:rsid wsp:val=&quot;0066216D&quot;/&gt;&lt;wsp:rsid wsp:val=&quot;00663584&quot;/&gt;&lt;wsp:rsid wsp:val=&quot;00663E96&quot;/&gt;&lt;wsp:rsid wsp:val=&quot;00664DC6&quot;/&gt;&lt;wsp:rsid wsp:val=&quot;00667AD0&quot;/&gt;&lt;wsp:rsid wsp:val=&quot;00671121&quot;/&gt;&lt;wsp:rsid wsp:val=&quot;0067166F&quot;/&gt;&lt;wsp:rsid wsp:val=&quot;00671B57&quot;/&gt;&lt;wsp:rsid wsp:val=&quot;00672500&quot;/&gt;&lt;wsp:rsid wsp:val=&quot;0067324F&quot;/&gt;&lt;wsp:rsid wsp:val=&quot;00674CFF&quot;/&gt;&lt;wsp:rsid wsp:val=&quot;00674D34&quot;/&gt;&lt;wsp:rsid wsp:val=&quot;00675341&quot;/&gt;&lt;wsp:rsid wsp:val=&quot;00676F94&quot;/&gt;&lt;wsp:rsid wsp:val=&quot;0068107E&quot;/&gt;&lt;wsp:rsid wsp:val=&quot;006812EE&quot;/&gt;&lt;wsp:rsid wsp:val=&quot;00681CA0&quot;/&gt;&lt;wsp:rsid wsp:val=&quot;0068483D&quot;/&gt;&lt;wsp:rsid wsp:val=&quot;00685297&quot;/&gt;&lt;wsp:rsid wsp:val=&quot;0068766C&quot;/&gt;&lt;wsp:rsid wsp:val=&quot;006901FF&quot;/&gt;&lt;wsp:rsid wsp:val=&quot;00690D75&quot;/&gt;&lt;wsp:rsid wsp:val=&quot;00695564&quot;/&gt;&lt;wsp:rsid wsp:val=&quot;006976E7&quot;/&gt;&lt;wsp:rsid wsp:val=&quot;006A0A88&quot;/&gt;&lt;wsp:rsid wsp:val=&quot;006B137F&quot;/&gt;&lt;wsp:rsid wsp:val=&quot;006B209E&quot;/&gt;&lt;wsp:rsid wsp:val=&quot;006B2874&quot;/&gt;&lt;wsp:rsid wsp:val=&quot;006B42B9&quot;/&gt;&lt;wsp:rsid wsp:val=&quot;006B4CCD&quot;/&gt;&lt;wsp:rsid wsp:val=&quot;006C05CA&quot;/&gt;&lt;wsp:rsid wsp:val=&quot;006C0F6F&quot;/&gt;&lt;wsp:rsid wsp:val=&quot;006C22F4&quot;/&gt;&lt;wsp:rsid wsp:val=&quot;006D1084&quot;/&gt;&lt;wsp:rsid wsp:val=&quot;006D12CD&quot;/&gt;&lt;wsp:rsid wsp:val=&quot;006D20FF&quot;/&gt;&lt;wsp:rsid wsp:val=&quot;006D3937&quot;/&gt;&lt;wsp:rsid wsp:val=&quot;006D4E8F&quot;/&gt;&lt;wsp:rsid wsp:val=&quot;006D594B&quot;/&gt;&lt;wsp:rsid wsp:val=&quot;006D7A3E&quot;/&gt;&lt;wsp:rsid wsp:val=&quot;006E3770&quot;/&gt;&lt;wsp:rsid wsp:val=&quot;006E67DA&quot;/&gt;&lt;wsp:rsid wsp:val=&quot;006F3C3D&quot;/&gt;&lt;wsp:rsid wsp:val=&quot;006F59BC&quot;/&gt;&lt;wsp:rsid wsp:val=&quot;006F6318&quot;/&gt;&lt;wsp:rsid wsp:val=&quot;006F6515&quot;/&gt;&lt;wsp:rsid wsp:val=&quot;006F6813&quot;/&gt;&lt;wsp:rsid wsp:val=&quot;006F7863&quot;/&gt;&lt;wsp:rsid wsp:val=&quot;00700D3B&quot;/&gt;&lt;wsp:rsid wsp:val=&quot;00700DE5&quot;/&gt;&lt;wsp:rsid wsp:val=&quot;0070112C&quot;/&gt;&lt;wsp:rsid wsp:val=&quot;00701ECA&quot;/&gt;&lt;wsp:rsid wsp:val=&quot;00705023&quot;/&gt;&lt;wsp:rsid wsp:val=&quot;007104A8&quot;/&gt;&lt;wsp:rsid wsp:val=&quot;00712846&quot;/&gt;&lt;wsp:rsid wsp:val=&quot;00712C06&quot;/&gt;&lt;wsp:rsid wsp:val=&quot;00712FEF&quot;/&gt;&lt;wsp:rsid wsp:val=&quot;00717D9B&quot;/&gt;&lt;wsp:rsid wsp:val=&quot;007232A8&quot;/&gt;&lt;wsp:rsid wsp:val=&quot;00724D55&quot;/&gt;&lt;wsp:rsid wsp:val=&quot;00724F72&quot;/&gt;&lt;wsp:rsid wsp:val=&quot;00725D5B&quot;/&gt;&lt;wsp:rsid wsp:val=&quot;007261E1&quot;/&gt;&lt;wsp:rsid wsp:val=&quot;0072794D&quot;/&gt;&lt;wsp:rsid wsp:val=&quot;007300B6&quot;/&gt;&lt;wsp:rsid wsp:val=&quot;00731659&quot;/&gt;&lt;wsp:rsid wsp:val=&quot;00731BE5&quot;/&gt;&lt;wsp:rsid wsp:val=&quot;00731E32&quot;/&gt;&lt;wsp:rsid wsp:val=&quot;00731F18&quot;/&gt;&lt;wsp:rsid wsp:val=&quot;007328F2&quot;/&gt;&lt;wsp:rsid wsp:val=&quot;00732DF7&quot;/&gt;&lt;wsp:rsid wsp:val=&quot;00733C68&quot;/&gt;&lt;wsp:rsid wsp:val=&quot;00733F3C&quot;/&gt;&lt;wsp:rsid wsp:val=&quot;007344A3&quot;/&gt;&lt;wsp:rsid wsp:val=&quot;007354D5&quot;/&gt;&lt;wsp:rsid wsp:val=&quot;007369F1&quot;/&gt;&lt;wsp:rsid wsp:val=&quot;00740643&quot;/&gt;&lt;wsp:rsid wsp:val=&quot;00741F6A&quot;/&gt;&lt;wsp:rsid wsp:val=&quot;00742294&quot;/&gt;&lt;wsp:rsid wsp:val=&quot;0074241D&quot;/&gt;&lt;wsp:rsid wsp:val=&quot;0074256A&quot;/&gt;&lt;wsp:rsid wsp:val=&quot;007429FF&quot;/&gt;&lt;wsp:rsid wsp:val=&quot;00742D95&quot;/&gt;&lt;wsp:rsid wsp:val=&quot;00743E80&quot;/&gt;&lt;wsp:rsid wsp:val=&quot;007458B9&quot;/&gt;&lt;wsp:rsid wsp:val=&quot;00746BAD&quot;/&gt;&lt;wsp:rsid wsp:val=&quot;0075025F&quot;/&gt;&lt;wsp:rsid wsp:val=&quot;0075047A&quot;/&gt;&lt;wsp:rsid wsp:val=&quot;00750692&quot;/&gt;&lt;wsp:rsid wsp:val=&quot;00750877&quot;/&gt;&lt;wsp:rsid wsp:val=&quot;007518DF&quot;/&gt;&lt;wsp:rsid wsp:val=&quot;007533F0&quot;/&gt;&lt;wsp:rsid wsp:val=&quot;007543C1&quot;/&gt;&lt;wsp:rsid wsp:val=&quot;007544A2&quot;/&gt;&lt;wsp:rsid wsp:val=&quot;007554CF&quot;/&gt;&lt;wsp:rsid wsp:val=&quot;00756150&quot;/&gt;&lt;wsp:rsid wsp:val=&quot;0075709B&quot;/&gt;&lt;wsp:rsid wsp:val=&quot;00760483&quot;/&gt;&lt;wsp:rsid wsp:val=&quot;00762A5E&quot;/&gt;&lt;wsp:rsid wsp:val=&quot;007654C9&quot;/&gt;&lt;wsp:rsid wsp:val=&quot;00766AB5&quot;/&gt;&lt;wsp:rsid wsp:val=&quot;00766D2F&quot;/&gt;&lt;wsp:rsid wsp:val=&quot;007770F7&quot;/&gt;&lt;wsp:rsid wsp:val=&quot;007776D1&quot;/&gt;&lt;wsp:rsid wsp:val=&quot;0078119E&quot;/&gt;&lt;wsp:rsid wsp:val=&quot;00782601&quot;/&gt;&lt;wsp:rsid wsp:val=&quot;00782C76&quot;/&gt;&lt;wsp:rsid wsp:val=&quot;007833DC&quot;/&gt;&lt;wsp:rsid wsp:val=&quot;00785115&quot;/&gt;&lt;wsp:rsid wsp:val=&quot;007854E3&quot;/&gt;&lt;wsp:rsid wsp:val=&quot;0078618D&quot;/&gt;&lt;wsp:rsid wsp:val=&quot;00790278&quot;/&gt;&lt;wsp:rsid wsp:val=&quot;0079097B&quot;/&gt;&lt;wsp:rsid wsp:val=&quot;00791BCA&quot;/&gt;&lt;wsp:rsid wsp:val=&quot;00791D1C&quot;/&gt;&lt;wsp:rsid wsp:val=&quot;007940E2&quot;/&gt;&lt;wsp:rsid wsp:val=&quot;00794277&quot;/&gt;&lt;wsp:rsid wsp:val=&quot;007A1B23&quot;/&gt;&lt;wsp:rsid wsp:val=&quot;007A28DE&quot;/&gt;&lt;wsp:rsid wsp:val=&quot;007A4753&quot;/&gt;&lt;wsp:rsid wsp:val=&quot;007A54B2&quot;/&gt;&lt;wsp:rsid wsp:val=&quot;007A654D&quot;/&gt;&lt;wsp:rsid wsp:val=&quot;007A67BB&quot;/&gt;&lt;wsp:rsid wsp:val=&quot;007B0A8C&quot;/&gt;&lt;wsp:rsid wsp:val=&quot;007B2AF2&quot;/&gt;&lt;wsp:rsid wsp:val=&quot;007B2B03&quot;/&gt;&lt;wsp:rsid wsp:val=&quot;007B4B68&quot;/&gt;&lt;wsp:rsid wsp:val=&quot;007B6D2D&quot;/&gt;&lt;wsp:rsid wsp:val=&quot;007C1F19&quot;/&gt;&lt;wsp:rsid wsp:val=&quot;007C22BE&quot;/&gt;&lt;wsp:rsid wsp:val=&quot;007C3E7E&quot;/&gt;&lt;wsp:rsid wsp:val=&quot;007C4325&quot;/&gt;&lt;wsp:rsid wsp:val=&quot;007D1202&quot;/&gt;&lt;wsp:rsid wsp:val=&quot;007D1A48&quot;/&gt;&lt;wsp:rsid wsp:val=&quot;007D3A6D&quot;/&gt;&lt;wsp:rsid wsp:val=&quot;007D5425&quot;/&gt;&lt;wsp:rsid wsp:val=&quot;007D5DA8&quot;/&gt;&lt;wsp:rsid wsp:val=&quot;007D5DE1&quot;/&gt;&lt;wsp:rsid wsp:val=&quot;007D70D2&quot;/&gt;&lt;wsp:rsid wsp:val=&quot;007E20DF&quot;/&gt;&lt;wsp:rsid wsp:val=&quot;007E3300&quot;/&gt;&lt;wsp:rsid wsp:val=&quot;007E3AAC&quot;/&gt;&lt;wsp:rsid wsp:val=&quot;007E4633&quot;/&gt;&lt;wsp:rsid wsp:val=&quot;007E48E5&quot;/&gt;&lt;wsp:rsid wsp:val=&quot;007E6952&quot;/&gt;&lt;wsp:rsid wsp:val=&quot;007F187A&quot;/&gt;&lt;wsp:rsid wsp:val=&quot;007F2733&quot;/&gt;&lt;wsp:rsid wsp:val=&quot;007F291A&quot;/&gt;&lt;wsp:rsid wsp:val=&quot;007F4609&quot;/&gt;&lt;wsp:rsid wsp:val=&quot;007F5362&quot;/&gt;&lt;wsp:rsid wsp:val=&quot;007F5E4E&quot;/&gt;&lt;wsp:rsid wsp:val=&quot;007F6062&quot;/&gt;&lt;wsp:rsid wsp:val=&quot;007F6156&quot;/&gt;&lt;wsp:rsid wsp:val=&quot;007F67F9&quot;/&gt;&lt;wsp:rsid wsp:val=&quot;007F78C3&quot;/&gt;&lt;wsp:rsid wsp:val=&quot;0080179A&quot;/&gt;&lt;wsp:rsid wsp:val=&quot;0080436E&quot;/&gt;&lt;wsp:rsid wsp:val=&quot;00805943&quot;/&gt;&lt;wsp:rsid wsp:val=&quot;0080645E&quot;/&gt;&lt;wsp:rsid wsp:val=&quot;008065EC&quot;/&gt;&lt;wsp:rsid wsp:val=&quot;008076FE&quot;/&gt;&lt;wsp:rsid wsp:val=&quot;00807E25&quot;/&gt;&lt;wsp:rsid wsp:val=&quot;00813241&quot;/&gt;&lt;wsp:rsid wsp:val=&quot;00813EA8&quot;/&gt;&lt;wsp:rsid wsp:val=&quot;0081411B&quot;/&gt;&lt;wsp:rsid wsp:val=&quot;00817E7D&quot;/&gt;&lt;wsp:rsid wsp:val=&quot;00817FB4&quot;/&gt;&lt;wsp:rsid wsp:val=&quot;008203A3&quot;/&gt;&lt;wsp:rsid wsp:val=&quot;00820435&quot;/&gt;&lt;wsp:rsid wsp:val=&quot;00822198&quot;/&gt;&lt;wsp:rsid wsp:val=&quot;00822995&quot;/&gt;&lt;wsp:rsid wsp:val=&quot;00826146&quot;/&gt;&lt;wsp:rsid wsp:val=&quot;00826D56&quot;/&gt;&lt;wsp:rsid wsp:val=&quot;00832B5F&quot;/&gt;&lt;wsp:rsid wsp:val=&quot;008363C6&quot;/&gt;&lt;wsp:rsid wsp:val=&quot;008439A7&quot;/&gt;&lt;wsp:rsid wsp:val=&quot;00843FAC&quot;/&gt;&lt;wsp:rsid wsp:val=&quot;0084529F&quot;/&gt;&lt;wsp:rsid wsp:val=&quot;00845448&quot;/&gt;&lt;wsp:rsid wsp:val=&quot;008455CF&quot;/&gt;&lt;wsp:rsid wsp:val=&quot;00845A40&quot;/&gt;&lt;wsp:rsid wsp:val=&quot;00853593&quot;/&gt;&lt;wsp:rsid wsp:val=&quot;0085531B&quot;/&gt;&lt;wsp:rsid wsp:val=&quot;00857086&quot;/&gt;&lt;wsp:rsid wsp:val=&quot;00863FFE&quot;/&gt;&lt;wsp:rsid wsp:val=&quot;008641DE&quot;/&gt;&lt;wsp:rsid wsp:val=&quot;0086422D&quot;/&gt;&lt;wsp:rsid wsp:val=&quot;00864466&quot;/&gt;&lt;wsp:rsid wsp:val=&quot;00865014&quot;/&gt;&lt;wsp:rsid wsp:val=&quot;008652D9&quot;/&gt;&lt;wsp:rsid wsp:val=&quot;00865BE0&quot;/&gt;&lt;wsp:rsid wsp:val=&quot;00866F8C&quot;/&gt;&lt;wsp:rsid wsp:val=&quot;008671B6&quot;/&gt;&lt;wsp:rsid wsp:val=&quot;008678AB&quot;/&gt;&lt;wsp:rsid wsp:val=&quot;0087168F&quot;/&gt;&lt;wsp:rsid wsp:val=&quot;008729BD&quot;/&gt;&lt;wsp:rsid wsp:val=&quot;0087339C&quot;/&gt;&lt;wsp:rsid wsp:val=&quot;00873525&quot;/&gt;&lt;wsp:rsid wsp:val=&quot;00874D35&quot;/&gt;&lt;wsp:rsid wsp:val=&quot;0087513E&quot;/&gt;&lt;wsp:rsid wsp:val=&quot;00876FDB&quot;/&gt;&lt;wsp:rsid wsp:val=&quot;0088091B&quot;/&gt;&lt;wsp:rsid wsp:val=&quot;0088136E&quot;/&gt;&lt;wsp:rsid wsp:val=&quot;00881DA9&quot;/&gt;&lt;wsp:rsid wsp:val=&quot;00886B80&quot;/&gt;&lt;wsp:rsid wsp:val=&quot;0088749F&quot;/&gt;&lt;wsp:rsid wsp:val=&quot;00891505&quot;/&gt;&lt;wsp:rsid wsp:val=&quot;00891EE9&quot;/&gt;&lt;wsp:rsid wsp:val=&quot;00892440&quot;/&gt;&lt;wsp:rsid wsp:val=&quot;00892F61&quot;/&gt;&lt;wsp:rsid wsp:val=&quot;00893D47&quot;/&gt;&lt;wsp:rsid wsp:val=&quot;00893F79&quot;/&gt;&lt;wsp:rsid wsp:val=&quot;00894DF5&quot;/&gt;&lt;wsp:rsid wsp:val=&quot;00895D29&quot;/&gt;&lt;wsp:rsid wsp:val=&quot;0089771B&quot;/&gt;&lt;wsp:rsid wsp:val=&quot;00897E39&quot;/&gt;&lt;wsp:rsid wsp:val=&quot;008A05C2&quot;/&gt;&lt;wsp:rsid wsp:val=&quot;008A1957&quot;/&gt;&lt;wsp:rsid wsp:val=&quot;008A19EA&quot;/&gt;&lt;wsp:rsid wsp:val=&quot;008A449D&quot;/&gt;&lt;wsp:rsid wsp:val=&quot;008A5A0F&quot;/&gt;&lt;wsp:rsid wsp:val=&quot;008A7734&quot;/&gt;&lt;wsp:rsid wsp:val=&quot;008A79C5&quot;/&gt;&lt;wsp:rsid wsp:val=&quot;008A7CD4&quot;/&gt;&lt;wsp:rsid wsp:val=&quot;008B0404&quot;/&gt;&lt;wsp:rsid wsp:val=&quot;008B0798&quot;/&gt;&lt;wsp:rsid wsp:val=&quot;008B39ED&quot;/&gt;&lt;wsp:rsid wsp:val=&quot;008B4788&quot;/&gt;&lt;wsp:rsid wsp:val=&quot;008B56B7&quot;/&gt;&lt;wsp:rsid wsp:val=&quot;008B5B8D&quot;/&gt;&lt;wsp:rsid wsp:val=&quot;008C1897&quot;/&gt;&lt;wsp:rsid wsp:val=&quot;008C19FA&quot;/&gt;&lt;wsp:rsid wsp:val=&quot;008C3295&quot;/&gt;&lt;wsp:rsid wsp:val=&quot;008C3B60&quot;/&gt;&lt;wsp:rsid wsp:val=&quot;008C57BA&quot;/&gt;&lt;wsp:rsid wsp:val=&quot;008C5B60&quot;/&gt;&lt;wsp:rsid wsp:val=&quot;008C6474&quot;/&gt;&lt;wsp:rsid wsp:val=&quot;008C78E2&quot;/&gt;&lt;wsp:rsid wsp:val=&quot;008D00C0&quot;/&gt;&lt;wsp:rsid wsp:val=&quot;008D171F&quot;/&gt;&lt;wsp:rsid wsp:val=&quot;008D1B98&quot;/&gt;&lt;wsp:rsid wsp:val=&quot;008D3863&quot;/&gt;&lt;wsp:rsid wsp:val=&quot;008D3B4B&quot;/&gt;&lt;wsp:rsid wsp:val=&quot;008D3DA8&quot;/&gt;&lt;wsp:rsid wsp:val=&quot;008D7A7F&quot;/&gt;&lt;wsp:rsid wsp:val=&quot;008E27E4&quot;/&gt;&lt;wsp:rsid wsp:val=&quot;008E3460&quot;/&gt;&lt;wsp:rsid wsp:val=&quot;008E470A&quot;/&gt;&lt;wsp:rsid wsp:val=&quot;008E4A59&quot;/&gt;&lt;wsp:rsid wsp:val=&quot;008E60EA&quot;/&gt;&lt;wsp:rsid wsp:val=&quot;008E60F8&quot;/&gt;&lt;wsp:rsid wsp:val=&quot;008E671B&quot;/&gt;&lt;wsp:rsid wsp:val=&quot;008E6A7F&quot;/&gt;&lt;wsp:rsid wsp:val=&quot;008E6CE4&quot;/&gt;&lt;wsp:rsid wsp:val=&quot;008E7B9D&quot;/&gt;&lt;wsp:rsid wsp:val=&quot;008E7D7E&quot;/&gt;&lt;wsp:rsid wsp:val=&quot;008F11A4&quot;/&gt;&lt;wsp:rsid wsp:val=&quot;008F1641&quot;/&gt;&lt;wsp:rsid wsp:val=&quot;008F1D11&quot;/&gt;&lt;wsp:rsid wsp:val=&quot;008F26AE&quot;/&gt;&lt;wsp:rsid wsp:val=&quot;008F2ADC&quot;/&gt;&lt;wsp:rsid wsp:val=&quot;008F48F2&quot;/&gt;&lt;wsp:rsid wsp:val=&quot;008F5363&quot;/&gt;&lt;wsp:rsid wsp:val=&quot;008F5BF0&quot;/&gt;&lt;wsp:rsid wsp:val=&quot;008F76C4&quot;/&gt;&lt;wsp:rsid wsp:val=&quot;00900543&quot;/&gt;&lt;wsp:rsid wsp:val=&quot;00901417&quot;/&gt;&lt;wsp:rsid wsp:val=&quot;00901658&quot;/&gt;&lt;wsp:rsid wsp:val=&quot;009017B9&quot;/&gt;&lt;wsp:rsid wsp:val=&quot;0090307C&quot;/&gt;&lt;wsp:rsid wsp:val=&quot;00904C26&quot;/&gt;&lt;wsp:rsid wsp:val=&quot;009051CB&quot;/&gt;&lt;wsp:rsid wsp:val=&quot;00907F83&quot;/&gt;&lt;wsp:rsid wsp:val=&quot;00911467&quot;/&gt;&lt;wsp:rsid wsp:val=&quot;00913355&quot;/&gt;&lt;wsp:rsid wsp:val=&quot;00915844&quot;/&gt;&lt;wsp:rsid wsp:val=&quot;00915F1D&quot;/&gt;&lt;wsp:rsid wsp:val=&quot;00916926&quot;/&gt;&lt;wsp:rsid wsp:val=&quot;00920430&quot;/&gt;&lt;wsp:rsid wsp:val=&quot;00921FE8&quot;/&gt;&lt;wsp:rsid wsp:val=&quot;00923194&quot;/&gt;&lt;wsp:rsid wsp:val=&quot;00923C29&quot;/&gt;&lt;wsp:rsid wsp:val=&quot;00923EE6&quot;/&gt;&lt;wsp:rsid wsp:val=&quot;00926ADC&quot;/&gt;&lt;wsp:rsid wsp:val=&quot;00927270&quot;/&gt;&lt;wsp:rsid wsp:val=&quot;0093038E&quot;/&gt;&lt;wsp:rsid wsp:val=&quot;009304ED&quot;/&gt;&lt;wsp:rsid wsp:val=&quot;009326F4&quot;/&gt;&lt;wsp:rsid wsp:val=&quot;00932B7E&quot;/&gt;&lt;wsp:rsid wsp:val=&quot;0093350A&quot;/&gt;&lt;wsp:rsid wsp:val=&quot;00935241&quot;/&gt;&lt;wsp:rsid wsp:val=&quot;00937E7F&quot;/&gt;&lt;wsp:rsid wsp:val=&quot;009426CA&quot;/&gt;&lt;wsp:rsid wsp:val=&quot;009436DB&quot;/&gt;&lt;wsp:rsid wsp:val=&quot;00944B2C&quot;/&gt;&lt;wsp:rsid wsp:val=&quot;00944BB1&quot;/&gt;&lt;wsp:rsid wsp:val=&quot;009467E0&quot;/&gt;&lt;wsp:rsid wsp:val=&quot;00946B2F&quot;/&gt;&lt;wsp:rsid wsp:val=&quot;00947FA3&quot;/&gt;&lt;wsp:rsid wsp:val=&quot;0095157D&quot;/&gt;&lt;wsp:rsid wsp:val=&quot;009529F2&quot;/&gt;&lt;wsp:rsid wsp:val=&quot;00954C4B&quot;/&gt;&lt;wsp:rsid wsp:val=&quot;00955FA6&quot;/&gt;&lt;wsp:rsid wsp:val=&quot;00956578&quot;/&gt;&lt;wsp:rsid wsp:val=&quot;00956EBC&quot;/&gt;&lt;wsp:rsid wsp:val=&quot;00960990&quot;/&gt;&lt;wsp:rsid wsp:val=&quot;00961B99&quot;/&gt;&lt;wsp:rsid wsp:val=&quot;009624AB&quot;/&gt;&lt;wsp:rsid wsp:val=&quot;00962CE0&quot;/&gt;&lt;wsp:rsid wsp:val=&quot;0096352D&quot;/&gt;&lt;wsp:rsid wsp:val=&quot;00964F06&quot;/&gt;&lt;wsp:rsid wsp:val=&quot;00966606&quot;/&gt;&lt;wsp:rsid wsp:val=&quot;00970ED6&quot;/&gt;&lt;wsp:rsid wsp:val=&quot;00971B9C&quot;/&gt;&lt;wsp:rsid wsp:val=&quot;009759A4&quot;/&gt;&lt;wsp:rsid wsp:val=&quot;00977B8C&quot;/&gt;&lt;wsp:rsid wsp:val=&quot;0098108E&quot;/&gt;&lt;wsp:rsid wsp:val=&quot;009837F8&quot;/&gt;&lt;wsp:rsid wsp:val=&quot;00986B9D&quot;/&gt;&lt;wsp:rsid wsp:val=&quot;0098743E&quot;/&gt;&lt;wsp:rsid wsp:val=&quot;00991868&quot;/&gt;&lt;wsp:rsid wsp:val=&quot;00991E21&quot;/&gt;&lt;wsp:rsid wsp:val=&quot;00991FBF&quot;/&gt;&lt;wsp:rsid wsp:val=&quot;00991FDA&quot;/&gt;&lt;wsp:rsid wsp:val=&quot;009930B7&quot;/&gt;&lt;wsp:rsid wsp:val=&quot;00993DFD&quot;/&gt;&lt;wsp:rsid wsp:val=&quot;0099493B&quot;/&gt;&lt;wsp:rsid wsp:val=&quot;00995597&quot;/&gt;&lt;wsp:rsid wsp:val=&quot;009956E0&quot;/&gt;&lt;wsp:rsid wsp:val=&quot;00995995&quot;/&gt;&lt;wsp:rsid wsp:val=&quot;00996DE4&quot;/&gt;&lt;wsp:rsid wsp:val=&quot;00997F5B&quot;/&gt;&lt;wsp:rsid wsp:val=&quot;009A42CC&quot;/&gt;&lt;wsp:rsid wsp:val=&quot;009A563A&quot;/&gt;&lt;wsp:rsid wsp:val=&quot;009B01A0&quot;/&gt;&lt;wsp:rsid wsp:val=&quot;009B152F&quot;/&gt;&lt;wsp:rsid wsp:val=&quot;009B4C57&quot;/&gt;&lt;wsp:rsid wsp:val=&quot;009B4F29&quot;/&gt;&lt;wsp:rsid wsp:val=&quot;009B5895&quot;/&gt;&lt;wsp:rsid wsp:val=&quot;009C3FD8&quot;/&gt;&lt;wsp:rsid wsp:val=&quot;009C4DA4&quot;/&gt;&lt;wsp:rsid wsp:val=&quot;009C69E3&quot;/&gt;&lt;wsp:rsid wsp:val=&quot;009C6C1C&quot;/&gt;&lt;wsp:rsid wsp:val=&quot;009D2A44&quot;/&gt;&lt;wsp:rsid wsp:val=&quot;009D3A8D&quot;/&gt;&lt;wsp:rsid wsp:val=&quot;009D5116&quot;/&gt;&lt;wsp:rsid wsp:val=&quot;009D59F9&quot;/&gt;&lt;wsp:rsid wsp:val=&quot;009D6E61&quot;/&gt;&lt;wsp:rsid wsp:val=&quot;009E19E9&quot;/&gt;&lt;wsp:rsid wsp:val=&quot;009E26E6&quot;/&gt;&lt;wsp:rsid wsp:val=&quot;009E4058&quot;/&gt;&lt;wsp:rsid wsp:val=&quot;009E4605&quot;/&gt;&lt;wsp:rsid wsp:val=&quot;009E470E&quot;/&gt;&lt;wsp:rsid wsp:val=&quot;009F2C45&quot;/&gt;&lt;wsp:rsid wsp:val=&quot;009F31C8&quot;/&gt;&lt;wsp:rsid wsp:val=&quot;00A00FA6&quot;/&gt;&lt;wsp:rsid wsp:val=&quot;00A014F1&quot;/&gt;&lt;wsp:rsid wsp:val=&quot;00A02375&quot;/&gt;&lt;wsp:rsid wsp:val=&quot;00A0242A&quot;/&gt;&lt;wsp:rsid wsp:val=&quot;00A04783&quot;/&gt;&lt;wsp:rsid wsp:val=&quot;00A052BB&quot;/&gt;&lt;wsp:rsid wsp:val=&quot;00A069CD&quot;/&gt;&lt;wsp:rsid wsp:val=&quot;00A06DC2&quot;/&gt;&lt;wsp:rsid wsp:val=&quot;00A06FEA&quot;/&gt;&lt;wsp:rsid wsp:val=&quot;00A119BC&quot;/&gt;&lt;wsp:rsid wsp:val=&quot;00A12849&quot;/&gt;&lt;wsp:rsid wsp:val=&quot;00A1578B&quot;/&gt;&lt;wsp:rsid wsp:val=&quot;00A158FA&quot;/&gt;&lt;wsp:rsid wsp:val=&quot;00A15A31&quot;/&gt;&lt;wsp:rsid wsp:val=&quot;00A1670B&quot;/&gt;&lt;wsp:rsid wsp:val=&quot;00A16E07&quot;/&gt;&lt;wsp:rsid wsp:val=&quot;00A20046&quot;/&gt;&lt;wsp:rsid wsp:val=&quot;00A208A7&quot;/&gt;&lt;wsp:rsid wsp:val=&quot;00A247CA&quot;/&gt;&lt;wsp:rsid wsp:val=&quot;00A24DA3&quot;/&gt;&lt;wsp:rsid wsp:val=&quot;00A25BAF&quot;/&gt;&lt;wsp:rsid wsp:val=&quot;00A300F9&quot;/&gt;&lt;wsp:rsid wsp:val=&quot;00A309EA&quot;/&gt;&lt;wsp:rsid wsp:val=&quot;00A31BE5&quot;/&gt;&lt;wsp:rsid wsp:val=&quot;00A34D3D&quot;/&gt;&lt;wsp:rsid wsp:val=&quot;00A412D8&quot;/&gt;&lt;wsp:rsid wsp:val=&quot;00A4181C&quot;/&gt;&lt;wsp:rsid wsp:val=&quot;00A424D7&quot;/&gt;&lt;wsp:rsid wsp:val=&quot;00A440BD&quot;/&gt;&lt;wsp:rsid wsp:val=&quot;00A4562F&quot;/&gt;&lt;wsp:rsid wsp:val=&quot;00A45701&quot;/&gt;&lt;wsp:rsid wsp:val=&quot;00A46354&quot;/&gt;&lt;wsp:rsid wsp:val=&quot;00A47B21&quot;/&gt;&lt;wsp:rsid wsp:val=&quot;00A50152&quot;/&gt;&lt;wsp:rsid wsp:val=&quot;00A50306&quot;/&gt;&lt;wsp:rsid wsp:val=&quot;00A50DAC&quot;/&gt;&lt;wsp:rsid wsp:val=&quot;00A51977&quot;/&gt;&lt;wsp:rsid wsp:val=&quot;00A51BCB&quot;/&gt;&lt;wsp:rsid wsp:val=&quot;00A51E2D&quot;/&gt;&lt;wsp:rsid wsp:val=&quot;00A56A92&quot;/&gt;&lt;wsp:rsid wsp:val=&quot;00A56DF1&quot;/&gt;&lt;wsp:rsid wsp:val=&quot;00A60E91&quot;/&gt;&lt;wsp:rsid wsp:val=&quot;00A619AD&quot;/&gt;&lt;wsp:rsid wsp:val=&quot;00A63E02&quot;/&gt;&lt;wsp:rsid wsp:val=&quot;00A641AC&quot;/&gt;&lt;wsp:rsid wsp:val=&quot;00A648B8&quot;/&gt;&lt;wsp:rsid wsp:val=&quot;00A652E2&quot;/&gt;&lt;wsp:rsid wsp:val=&quot;00A6595C&quot;/&gt;&lt;wsp:rsid wsp:val=&quot;00A65DAE&quot;/&gt;&lt;wsp:rsid wsp:val=&quot;00A65FAC&quot;/&gt;&lt;wsp:rsid wsp:val=&quot;00A67EB5&quot;/&gt;&lt;wsp:rsid wsp:val=&quot;00A7096E&quot;/&gt;&lt;wsp:rsid wsp:val=&quot;00A71EC5&quot;/&gt;&lt;wsp:rsid wsp:val=&quot;00A723A4&quot;/&gt;&lt;wsp:rsid wsp:val=&quot;00A7429D&quot;/&gt;&lt;wsp:rsid wsp:val=&quot;00A746CC&quot;/&gt;&lt;wsp:rsid wsp:val=&quot;00A7704C&quot;/&gt;&lt;wsp:rsid wsp:val=&quot;00A779B2&quot;/&gt;&lt;wsp:rsid wsp:val=&quot;00A8373D&quot;/&gt;&lt;wsp:rsid wsp:val=&quot;00A84920&quot;/&gt;&lt;wsp:rsid wsp:val=&quot;00A85002&quot;/&gt;&lt;wsp:rsid wsp:val=&quot;00A90D60&quot;/&gt;&lt;wsp:rsid wsp:val=&quot;00A92208&quot;/&gt;&lt;wsp:rsid wsp:val=&quot;00A922EB&quot;/&gt;&lt;wsp:rsid wsp:val=&quot;00A93235&quot;/&gt;&lt;wsp:rsid wsp:val=&quot;00A95426&quot;/&gt;&lt;wsp:rsid wsp:val=&quot;00A95C93&quot;/&gt;&lt;wsp:rsid wsp:val=&quot;00A961C1&quot;/&gt;&lt;wsp:rsid wsp:val=&quot;00A97296&quot;/&gt;&lt;wsp:rsid wsp:val=&quot;00A975CB&quot;/&gt;&lt;wsp:rsid wsp:val=&quot;00A9787A&quot;/&gt;&lt;wsp:rsid wsp:val=&quot;00A97ABC&quot;/&gt;&lt;wsp:rsid wsp:val=&quot;00A97ECC&quot;/&gt;&lt;wsp:rsid wsp:val=&quot;00AA36DE&quot;/&gt;&lt;wsp:rsid wsp:val=&quot;00AA43A8&quot;/&gt;&lt;wsp:rsid wsp:val=&quot;00AA4B69&quot;/&gt;&lt;wsp:rsid wsp:val=&quot;00AA5211&quot;/&gt;&lt;wsp:rsid wsp:val=&quot;00AB1D80&quot;/&gt;&lt;wsp:rsid wsp:val=&quot;00AB30D7&quot;/&gt;&lt;wsp:rsid wsp:val=&quot;00AB3BBD&quot;/&gt;&lt;wsp:rsid wsp:val=&quot;00AB3FFA&quot;/&gt;&lt;wsp:rsid wsp:val=&quot;00AB5917&quot;/&gt;&lt;wsp:rsid wsp:val=&quot;00AB5F6C&quot;/&gt;&lt;wsp:rsid wsp:val=&quot;00AB61A7&quot;/&gt;&lt;wsp:rsid wsp:val=&quot;00AB7694&quot;/&gt;&lt;wsp:rsid wsp:val=&quot;00AC0C67&quot;/&gt;&lt;wsp:rsid wsp:val=&quot;00AC0F47&quot;/&gt;&lt;wsp:rsid wsp:val=&quot;00AC1EF9&quot;/&gt;&lt;wsp:rsid wsp:val=&quot;00AC2D6C&quot;/&gt;&lt;wsp:rsid wsp:val=&quot;00AC3EBA&quot;/&gt;&lt;wsp:rsid wsp:val=&quot;00AC5A7B&quot;/&gt;&lt;wsp:rsid wsp:val=&quot;00AC7108&quot;/&gt;&lt;wsp:rsid wsp:val=&quot;00AD4AF0&quot;/&gt;&lt;wsp:rsid wsp:val=&quot;00AD7C7E&quot;/&gt;&lt;wsp:rsid wsp:val=&quot;00AE0180&quot;/&gt;&lt;wsp:rsid wsp:val=&quot;00AE090C&quot;/&gt;&lt;wsp:rsid wsp:val=&quot;00AE1052&quot;/&gt;&lt;wsp:rsid wsp:val=&quot;00AE19BA&quot;/&gt;&lt;wsp:rsid wsp:val=&quot;00AE1EED&quot;/&gt;&lt;wsp:rsid wsp:val=&quot;00AE2F57&quot;/&gt;&lt;wsp:rsid wsp:val=&quot;00AE2FF9&quot;/&gt;&lt;wsp:rsid wsp:val=&quot;00AE3C5F&quot;/&gt;&lt;wsp:rsid wsp:val=&quot;00AE600E&quot;/&gt;&lt;wsp:rsid wsp:val=&quot;00AE6124&quot;/&gt;&lt;wsp:rsid wsp:val=&quot;00AF1199&quot;/&gt;&lt;wsp:rsid wsp:val=&quot;00AF1E0E&quot;/&gt;&lt;wsp:rsid wsp:val=&quot;00AF3E0C&quot;/&gt;&lt;wsp:rsid wsp:val=&quot;00AF3E57&quot;/&gt;&lt;wsp:rsid wsp:val=&quot;00AF5876&quot;/&gt;&lt;wsp:rsid wsp:val=&quot;00AF787B&quot;/&gt;&lt;wsp:rsid wsp:val=&quot;00B01868&quot;/&gt;&lt;wsp:rsid wsp:val=&quot;00B0411F&quot;/&gt;&lt;wsp:rsid wsp:val=&quot;00B05AC3&quot;/&gt;&lt;wsp:rsid wsp:val=&quot;00B07BE0&quot;/&gt;&lt;wsp:rsid wsp:val=&quot;00B11134&quot;/&gt;&lt;wsp:rsid wsp:val=&quot;00B11B6E&quot;/&gt;&lt;wsp:rsid wsp:val=&quot;00B122C2&quot;/&gt;&lt;wsp:rsid wsp:val=&quot;00B1546E&quot;/&gt;&lt;wsp:rsid wsp:val=&quot;00B17615&quot;/&gt;&lt;wsp:rsid wsp:val=&quot;00B20472&quot;/&gt;&lt;wsp:rsid wsp:val=&quot;00B22C39&quot;/&gt;&lt;wsp:rsid wsp:val=&quot;00B232FC&quot;/&gt;&lt;wsp:rsid wsp:val=&quot;00B24BD8&quot;/&gt;&lt;wsp:rsid wsp:val=&quot;00B25B7A&quot;/&gt;&lt;wsp:rsid wsp:val=&quot;00B27968&quot;/&gt;&lt;wsp:rsid wsp:val=&quot;00B30B09&quot;/&gt;&lt;wsp:rsid wsp:val=&quot;00B332A3&quot;/&gt;&lt;wsp:rsid wsp:val=&quot;00B33842&quot;/&gt;&lt;wsp:rsid wsp:val=&quot;00B340B4&quot;/&gt;&lt;wsp:rsid wsp:val=&quot;00B34C25&quot;/&gt;&lt;wsp:rsid wsp:val=&quot;00B41B40&quot;/&gt;&lt;wsp:rsid wsp:val=&quot;00B42005&quot;/&gt;&lt;wsp:rsid wsp:val=&quot;00B4221D&quot;/&gt;&lt;wsp:rsid wsp:val=&quot;00B42573&quot;/&gt;&lt;wsp:rsid wsp:val=&quot;00B42C63&quot;/&gt;&lt;wsp:rsid wsp:val=&quot;00B4652E&quot;/&gt;&lt;wsp:rsid wsp:val=&quot;00B46EF4&quot;/&gt;&lt;wsp:rsid wsp:val=&quot;00B46FB9&quot;/&gt;&lt;wsp:rsid wsp:val=&quot;00B50603&quot;/&gt;&lt;wsp:rsid wsp:val=&quot;00B51D14&quot;/&gt;&lt;wsp:rsid wsp:val=&quot;00B53076&quot;/&gt;&lt;wsp:rsid wsp:val=&quot;00B53F6F&quot;/&gt;&lt;wsp:rsid wsp:val=&quot;00B56801&quot;/&gt;&lt;wsp:rsid wsp:val=&quot;00B568F2&quot;/&gt;&lt;wsp:rsid wsp:val=&quot;00B6110E&quot;/&gt;&lt;wsp:rsid wsp:val=&quot;00B65A66&quot;/&gt;&lt;wsp:rsid wsp:val=&quot;00B6758A&quot;/&gt;&lt;wsp:rsid wsp:val=&quot;00B67A35&quot;/&gt;&lt;wsp:rsid wsp:val=&quot;00B72C0B&quot;/&gt;&lt;wsp:rsid wsp:val=&quot;00B72D39&quot;/&gt;&lt;wsp:rsid wsp:val=&quot;00B734FB&quot;/&gt;&lt;wsp:rsid wsp:val=&quot;00B74140&quot;/&gt;&lt;wsp:rsid wsp:val=&quot;00B75E16&quot;/&gt;&lt;wsp:rsid wsp:val=&quot;00B76D4E&quot;/&gt;&lt;wsp:rsid wsp:val=&quot;00B77016&quot;/&gt;&lt;wsp:rsid wsp:val=&quot;00B77502&quot;/&gt;&lt;wsp:rsid wsp:val=&quot;00B80785&quot;/&gt;&lt;wsp:rsid wsp:val=&quot;00B80A59&quot;/&gt;&lt;wsp:rsid wsp:val=&quot;00B80C47&quot;/&gt;&lt;wsp:rsid wsp:val=&quot;00B8168E&quot;/&gt;&lt;wsp:rsid wsp:val=&quot;00B81AAD&quot;/&gt;&lt;wsp:rsid wsp:val=&quot;00B825A5&quot;/&gt;&lt;wsp:rsid wsp:val=&quot;00B84988&quot;/&gt;&lt;wsp:rsid wsp:val=&quot;00B857BE&quot;/&gt;&lt;wsp:rsid wsp:val=&quot;00B8584C&quot;/&gt;&lt;wsp:rsid wsp:val=&quot;00B8669E&quot;/&gt;&lt;wsp:rsid wsp:val=&quot;00B86E2B&quot;/&gt;&lt;wsp:rsid wsp:val=&quot;00B8799F&quot;/&gt;&lt;wsp:rsid wsp:val=&quot;00B90834&quot;/&gt;&lt;wsp:rsid wsp:val=&quot;00B92845&quot;/&gt;&lt;wsp:rsid wsp:val=&quot;00B93A11&quot;/&gt;&lt;wsp:rsid wsp:val=&quot;00B946C4&quot;/&gt;&lt;wsp:rsid wsp:val=&quot;00B9607C&quot;/&gt;&lt;wsp:rsid wsp:val=&quot;00B961BC&quot;/&gt;&lt;wsp:rsid wsp:val=&quot;00B979D9&quot;/&gt;&lt;wsp:rsid wsp:val=&quot;00BA2CFF&quot;/&gt;&lt;wsp:rsid wsp:val=&quot;00BA5272&quot;/&gt;&lt;wsp:rsid wsp:val=&quot;00BA663C&quot;/&gt;&lt;wsp:rsid wsp:val=&quot;00BB18FC&quot;/&gt;&lt;wsp:rsid wsp:val=&quot;00BB327B&quot;/&gt;&lt;wsp:rsid wsp:val=&quot;00BB3286&quot;/&gt;&lt;wsp:rsid wsp:val=&quot;00BB45AF&quot;/&gt;&lt;wsp:rsid wsp:val=&quot;00BB485C&quot;/&gt;&lt;wsp:rsid wsp:val=&quot;00BB5421&quot;/&gt;&lt;wsp:rsid wsp:val=&quot;00BB5695&quot;/&gt;&lt;wsp:rsid wsp:val=&quot;00BB67C8&quot;/&gt;&lt;wsp:rsid wsp:val=&quot;00BB6C22&quot;/&gt;&lt;wsp:rsid wsp:val=&quot;00BC0314&quot;/&gt;&lt;wsp:rsid wsp:val=&quot;00BC031A&quot;/&gt;&lt;wsp:rsid wsp:val=&quot;00BC3956&quot;/&gt;&lt;wsp:rsid wsp:val=&quot;00BC3B2E&quot;/&gt;&lt;wsp:rsid wsp:val=&quot;00BC3FFB&quot;/&gt;&lt;wsp:rsid wsp:val=&quot;00BC4017&quot;/&gt;&lt;wsp:rsid wsp:val=&quot;00BC4533&quot;/&gt;&lt;wsp:rsid wsp:val=&quot;00BC62A8&quot;/&gt;&lt;wsp:rsid wsp:val=&quot;00BD36E3&quot;/&gt;&lt;wsp:rsid wsp:val=&quot;00BD3CBA&quot;/&gt;&lt;wsp:rsid wsp:val=&quot;00BD4392&quot;/&gt;&lt;wsp:rsid wsp:val=&quot;00BD4C02&quot;/&gt;&lt;wsp:rsid wsp:val=&quot;00BD5F57&quot;/&gt;&lt;wsp:rsid wsp:val=&quot;00BD7022&quot;/&gt;&lt;wsp:rsid wsp:val=&quot;00BD73E3&quot;/&gt;&lt;wsp:rsid wsp:val=&quot;00BE1FDA&quot;/&gt;&lt;wsp:rsid wsp:val=&quot;00BE3B7B&quot;/&gt;&lt;wsp:rsid wsp:val=&quot;00BE3E35&quot;/&gt;&lt;wsp:rsid wsp:val=&quot;00BE445B&quot;/&gt;&lt;wsp:rsid wsp:val=&quot;00BE4967&quot;/&gt;&lt;wsp:rsid wsp:val=&quot;00BE4A8B&quot;/&gt;&lt;wsp:rsid wsp:val=&quot;00BE54A7&quot;/&gt;&lt;wsp:rsid wsp:val=&quot;00BE6D7C&quot;/&gt;&lt;wsp:rsid wsp:val=&quot;00BE6EFF&quot;/&gt;&lt;wsp:rsid wsp:val=&quot;00BE7FBF&quot;/&gt;&lt;wsp:rsid wsp:val=&quot;00BF27F7&quot;/&gt;&lt;wsp:rsid wsp:val=&quot;00BF282D&quot;/&gt;&lt;wsp:rsid wsp:val=&quot;00BF500A&quot;/&gt;&lt;wsp:rsid wsp:val=&quot;00BF59EB&quot;/&gt;&lt;wsp:rsid wsp:val=&quot;00BF60DC&quot;/&gt;&lt;wsp:rsid wsp:val=&quot;00C02F4E&quot;/&gt;&lt;wsp:rsid wsp:val=&quot;00C03D74&quot;/&gt;&lt;wsp:rsid wsp:val=&quot;00C04AEA&quot;/&gt;&lt;wsp:rsid wsp:val=&quot;00C06602&quot;/&gt;&lt;wsp:rsid wsp:val=&quot;00C06DA4&quot;/&gt;&lt;wsp:rsid wsp:val=&quot;00C07CD9&quot;/&gt;&lt;wsp:rsid wsp:val=&quot;00C11241&quot;/&gt;&lt;wsp:rsid wsp:val=&quot;00C116AA&quot;/&gt;&lt;wsp:rsid wsp:val=&quot;00C14A6A&quot;/&gt;&lt;wsp:rsid wsp:val=&quot;00C16FFB&quot;/&gt;&lt;wsp:rsid wsp:val=&quot;00C17858&quot;/&gt;&lt;wsp:rsid wsp:val=&quot;00C17CFA&quot;/&gt;&lt;wsp:rsid wsp:val=&quot;00C2201B&quot;/&gt;&lt;wsp:rsid wsp:val=&quot;00C25390&quot;/&gt;&lt;wsp:rsid wsp:val=&quot;00C26745&quot;/&gt;&lt;wsp:rsid wsp:val=&quot;00C26BC3&quot;/&gt;&lt;wsp:rsid wsp:val=&quot;00C30609&quot;/&gt;&lt;wsp:rsid wsp:val=&quot;00C30FA4&quot;/&gt;&lt;wsp:rsid wsp:val=&quot;00C31249&quot;/&gt;&lt;wsp:rsid wsp:val=&quot;00C34326&quot;/&gt;&lt;wsp:rsid wsp:val=&quot;00C3480C&quot;/&gt;&lt;wsp:rsid wsp:val=&quot;00C352BB&quot;/&gt;&lt;wsp:rsid wsp:val=&quot;00C36813&quot;/&gt;&lt;wsp:rsid wsp:val=&quot;00C40340&quot;/&gt;&lt;wsp:rsid wsp:val=&quot;00C40968&quot;/&gt;&lt;wsp:rsid wsp:val=&quot;00C40E6F&quot;/&gt;&lt;wsp:rsid wsp:val=&quot;00C4352F&quot;/&gt;&lt;wsp:rsid wsp:val=&quot;00C4361E&quot;/&gt;&lt;wsp:rsid wsp:val=&quot;00C45505&quot;/&gt;&lt;wsp:rsid wsp:val=&quot;00C461B6&quot;/&gt;&lt;wsp:rsid wsp:val=&quot;00C4740D&quot;/&gt;&lt;wsp:rsid wsp:val=&quot;00C47DF2&quot;/&gt;&lt;wsp:rsid wsp:val=&quot;00C5095F&quot;/&gt;&lt;wsp:rsid wsp:val=&quot;00C524A5&quot;/&gt;&lt;wsp:rsid wsp:val=&quot;00C5665E&quot;/&gt;&lt;wsp:rsid wsp:val=&quot;00C61BD0&quot;/&gt;&lt;wsp:rsid wsp:val=&quot;00C61F86&quot;/&gt;&lt;wsp:rsid wsp:val=&quot;00C62802&quot;/&gt;&lt;wsp:rsid wsp:val=&quot;00C64EBC&quot;/&gt;&lt;wsp:rsid wsp:val=&quot;00C70785&quot;/&gt;&lt;wsp:rsid wsp:val=&quot;00C71294&quot;/&gt;&lt;wsp:rsid wsp:val=&quot;00C7145D&quot;/&gt;&lt;wsp:rsid wsp:val=&quot;00C725BD&quot;/&gt;&lt;wsp:rsid wsp:val=&quot;00C73431&quot;/&gt;&lt;wsp:rsid wsp:val=&quot;00C73694&quot;/&gt;&lt;wsp:rsid wsp:val=&quot;00C763E6&quot;/&gt;&lt;wsp:rsid wsp:val=&quot;00C80B84&quot;/&gt;&lt;wsp:rsid wsp:val=&quot;00C81BD7&quot;/&gt;&lt;wsp:rsid wsp:val=&quot;00C82381&quot;/&gt;&lt;wsp:rsid wsp:val=&quot;00C84365&quot;/&gt;&lt;wsp:rsid wsp:val=&quot;00C86A01&quot;/&gt;&lt;wsp:rsid wsp:val=&quot;00C91FCB&quot;/&gt;&lt;wsp:rsid wsp:val=&quot;00C927CC&quot;/&gt;&lt;wsp:rsid wsp:val=&quot;00C92A7E&quot;/&gt;&lt;wsp:rsid wsp:val=&quot;00C93700&quot;/&gt;&lt;wsp:rsid wsp:val=&quot;00C93D0E&quot;/&gt;&lt;wsp:rsid wsp:val=&quot;00C940D2&quot;/&gt;&lt;wsp:rsid wsp:val=&quot;00C94201&quot;/&gt;&lt;wsp:rsid wsp:val=&quot;00C95ED6&quot;/&gt;&lt;wsp:rsid wsp:val=&quot;00C96B43&quot;/&gt;&lt;wsp:rsid wsp:val=&quot;00C97465&quot;/&gt;&lt;wsp:rsid wsp:val=&quot;00CA098E&quot;/&gt;&lt;wsp:rsid wsp:val=&quot;00CA20E7&quot;/&gt;&lt;wsp:rsid wsp:val=&quot;00CA40B8&quot;/&gt;&lt;wsp:rsid wsp:val=&quot;00CA4B1D&quot;/&gt;&lt;wsp:rsid wsp:val=&quot;00CA5057&quot;/&gt;&lt;wsp:rsid wsp:val=&quot;00CA6CCE&quot;/&gt;&lt;wsp:rsid wsp:val=&quot;00CB05CB&quot;/&gt;&lt;wsp:rsid wsp:val=&quot;00CB144D&quot;/&gt;&lt;wsp:rsid wsp:val=&quot;00CB166C&quot;/&gt;&lt;wsp:rsid wsp:val=&quot;00CB1703&quot;/&gt;&lt;wsp:rsid wsp:val=&quot;00CB1866&quot;/&gt;&lt;wsp:rsid wsp:val=&quot;00CB1DA8&quot;/&gt;&lt;wsp:rsid wsp:val=&quot;00CB282D&quot;/&gt;&lt;wsp:rsid wsp:val=&quot;00CB44FD&quot;/&gt;&lt;wsp:rsid wsp:val=&quot;00CB48BB&quot;/&gt;&lt;wsp:rsid wsp:val=&quot;00CB4D4E&quot;/&gt;&lt;wsp:rsid wsp:val=&quot;00CB5C01&quot;/&gt;&lt;wsp:rsid wsp:val=&quot;00CB5F63&quot;/&gt;&lt;wsp:rsid wsp:val=&quot;00CB6106&quot;/&gt;&lt;wsp:rsid wsp:val=&quot;00CC06A2&quot;/&gt;&lt;wsp:rsid wsp:val=&quot;00CC0720&quot;/&gt;&lt;wsp:rsid wsp:val=&quot;00CC0A05&quot;/&gt;&lt;wsp:rsid wsp:val=&quot;00CC4CB1&quot;/&gt;&lt;wsp:rsid wsp:val=&quot;00CC5086&quot;/&gt;&lt;wsp:rsid wsp:val=&quot;00CC59D4&quot;/&gt;&lt;wsp:rsid wsp:val=&quot;00CC6138&quot;/&gt;&lt;wsp:rsid wsp:val=&quot;00CC6643&quot;/&gt;&lt;wsp:rsid wsp:val=&quot;00CC6C23&quot;/&gt;&lt;wsp:rsid wsp:val=&quot;00CD128F&quot;/&gt;&lt;wsp:rsid wsp:val=&quot;00CD468B&quot;/&gt;&lt;wsp:rsid wsp:val=&quot;00CE0D19&quot;/&gt;&lt;wsp:rsid wsp:val=&quot;00CE271C&quot;/&gt;&lt;wsp:rsid wsp:val=&quot;00CE60BF&quot;/&gt;&lt;wsp:rsid wsp:val=&quot;00CE6950&quot;/&gt;&lt;wsp:rsid wsp:val=&quot;00CE6EAE&quot;/&gt;&lt;wsp:rsid wsp:val=&quot;00CE7088&quot;/&gt;&lt;wsp:rsid wsp:val=&quot;00CF2A8F&quot;/&gt;&lt;wsp:rsid wsp:val=&quot;00CF30D2&quot;/&gt;&lt;wsp:rsid wsp:val=&quot;00CF4C56&quot;/&gt;&lt;wsp:rsid wsp:val=&quot;00CF6E0B&quot;/&gt;&lt;wsp:rsid wsp:val=&quot;00CF7136&quot;/&gt;&lt;wsp:rsid wsp:val=&quot;00D00B51&quot;/&gt;&lt;wsp:rsid wsp:val=&quot;00D01A50&quot;/&gt;&lt;wsp:rsid wsp:val=&quot;00D01CBA&quot;/&gt;&lt;wsp:rsid wsp:val=&quot;00D03F41&quot;/&gt;&lt;wsp:rsid wsp:val=&quot;00D0504A&quot;/&gt;&lt;wsp:rsid wsp:val=&quot;00D06004&quot;/&gt;&lt;wsp:rsid wsp:val=&quot;00D063B8&quot;/&gt;&lt;wsp:rsid wsp:val=&quot;00D07E6D&quot;/&gt;&lt;wsp:rsid wsp:val=&quot;00D1057C&quot;/&gt;&lt;wsp:rsid wsp:val=&quot;00D12733&quot;/&gt;&lt;wsp:rsid wsp:val=&quot;00D13851&quot;/&gt;&lt;wsp:rsid wsp:val=&quot;00D13FB7&quot;/&gt;&lt;wsp:rsid wsp:val=&quot;00D14C7B&quot;/&gt;&lt;wsp:rsid wsp:val=&quot;00D22696&quot;/&gt;&lt;wsp:rsid wsp:val=&quot;00D245AE&quot;/&gt;&lt;wsp:rsid wsp:val=&quot;00D26387&quot;/&gt;&lt;wsp:rsid wsp:val=&quot;00D33105&quot;/&gt;&lt;wsp:rsid wsp:val=&quot;00D36152&quot;/&gt;&lt;wsp:rsid wsp:val=&quot;00D40486&quot;/&gt;&lt;wsp:rsid wsp:val=&quot;00D41555&quot;/&gt;&lt;wsp:rsid wsp:val=&quot;00D4188B&quot;/&gt;&lt;wsp:rsid wsp:val=&quot;00D42233&quot;/&gt;&lt;wsp:rsid wsp:val=&quot;00D42C48&quot;/&gt;&lt;wsp:rsid wsp:val=&quot;00D4355D&quot;/&gt;&lt;wsp:rsid wsp:val=&quot;00D43CC7&quot;/&gt;&lt;wsp:rsid wsp:val=&quot;00D46CC5&quot;/&gt;&lt;wsp:rsid wsp:val=&quot;00D50107&quot;/&gt;&lt;wsp:rsid wsp:val=&quot;00D5020D&quot;/&gt;&lt;wsp:rsid wsp:val=&quot;00D5029D&quot;/&gt;&lt;wsp:rsid wsp:val=&quot;00D5056C&quot;/&gt;&lt;wsp:rsid wsp:val=&quot;00D50822&quot;/&gt;&lt;wsp:rsid wsp:val=&quot;00D51B7B&quot;/&gt;&lt;wsp:rsid wsp:val=&quot;00D53B02&quot;/&gt;&lt;wsp:rsid wsp:val=&quot;00D55B84&quot;/&gt;&lt;wsp:rsid wsp:val=&quot;00D564B8&quot;/&gt;&lt;wsp:rsid wsp:val=&quot;00D600FE&quot;/&gt;&lt;wsp:rsid wsp:val=&quot;00D60249&quot;/&gt;&lt;wsp:rsid wsp:val=&quot;00D63856&quot;/&gt;&lt;wsp:rsid wsp:val=&quot;00D6420B&quot;/&gt;&lt;wsp:rsid wsp:val=&quot;00D65CDF&quot;/&gt;&lt;wsp:rsid wsp:val=&quot;00D672C2&quot;/&gt;&lt;wsp:rsid wsp:val=&quot;00D71794&quot;/&gt;&lt;wsp:rsid wsp:val=&quot;00D71826&quot;/&gt;&lt;wsp:rsid wsp:val=&quot;00D72AC1&quot;/&gt;&lt;wsp:rsid wsp:val=&quot;00D73687&quot;/&gt;&lt;wsp:rsid wsp:val=&quot;00D7493C&quot;/&gt;&lt;wsp:rsid wsp:val=&quot;00D75C1B&quot;/&gt;&lt;wsp:rsid wsp:val=&quot;00D76372&quot;/&gt;&lt;wsp:rsid wsp:val=&quot;00D77F9C&quot;/&gt;&lt;wsp:rsid wsp:val=&quot;00D80C87&quot;/&gt;&lt;wsp:rsid wsp:val=&quot;00D81F2F&quot;/&gt;&lt;wsp:rsid wsp:val=&quot;00D822F0&quot;/&gt;&lt;wsp:rsid wsp:val=&quot;00D82C84&quot;/&gt;&lt;wsp:rsid wsp:val=&quot;00D869EF&quot;/&gt;&lt;wsp:rsid wsp:val=&quot;00D87E14&quot;/&gt;&lt;wsp:rsid wsp:val=&quot;00D87FF4&quot;/&gt;&lt;wsp:rsid wsp:val=&quot;00D91DAF&quot;/&gt;&lt;wsp:rsid wsp:val=&quot;00D921FD&quot;/&gt;&lt;wsp:rsid wsp:val=&quot;00D92DF2&quot;/&gt;&lt;wsp:rsid wsp:val=&quot;00D92FC3&quot;/&gt;&lt;wsp:rsid wsp:val=&quot;00D956AE&quot;/&gt;&lt;wsp:rsid wsp:val=&quot;00D9750F&quot;/&gt;&lt;wsp:rsid wsp:val=&quot;00DA043C&quot;/&gt;&lt;wsp:rsid wsp:val=&quot;00DA18EC&quot;/&gt;&lt;wsp:rsid wsp:val=&quot;00DA3B74&quot;/&gt;&lt;wsp:rsid wsp:val=&quot;00DA5497&quot;/&gt;&lt;wsp:rsid wsp:val=&quot;00DA5ED0&quot;/&gt;&lt;wsp:rsid wsp:val=&quot;00DA68F0&quot;/&gt;&lt;wsp:rsid wsp:val=&quot;00DB68E8&quot;/&gt;&lt;wsp:rsid wsp:val=&quot;00DC22DA&quot;/&gt;&lt;wsp:rsid wsp:val=&quot;00DC2DAB&quot;/&gt;&lt;wsp:rsid wsp:val=&quot;00DC2E14&quot;/&gt;&lt;wsp:rsid wsp:val=&quot;00DC4095&quot;/&gt;&lt;wsp:rsid wsp:val=&quot;00DC4176&quot;/&gt;&lt;wsp:rsid wsp:val=&quot;00DC55C2&quot;/&gt;&lt;wsp:rsid wsp:val=&quot;00DC5BAB&quot;/&gt;&lt;wsp:rsid wsp:val=&quot;00DC6DC6&quot;/&gt;&lt;wsp:rsid wsp:val=&quot;00DD3E26&quot;/&gt;&lt;wsp:rsid wsp:val=&quot;00DD53B0&quot;/&gt;&lt;wsp:rsid wsp:val=&quot;00DE11F8&quot;/&gt;&lt;wsp:rsid wsp:val=&quot;00DE1689&quot;/&gt;&lt;wsp:rsid wsp:val=&quot;00DE2140&quot;/&gt;&lt;wsp:rsid wsp:val=&quot;00DE48AB&quot;/&gt;&lt;wsp:rsid wsp:val=&quot;00DE4C0D&quot;/&gt;&lt;wsp:rsid wsp:val=&quot;00DE4FDB&quot;/&gt;&lt;wsp:rsid wsp:val=&quot;00DE560B&quot;/&gt;&lt;wsp:rsid wsp:val=&quot;00DE560E&quot;/&gt;&lt;wsp:rsid wsp:val=&quot;00DF1523&quot;/&gt;&lt;wsp:rsid wsp:val=&quot;00DF2439&quot;/&gt;&lt;wsp:rsid wsp:val=&quot;00DF4C29&quot;/&gt;&lt;wsp:rsid wsp:val=&quot;00DF5662&quot;/&gt;&lt;wsp:rsid wsp:val=&quot;00DF5A48&quot;/&gt;&lt;wsp:rsid wsp:val=&quot;00DF5E51&quot;/&gt;&lt;wsp:rsid wsp:val=&quot;00E01BAB&quot;/&gt;&lt;wsp:rsid wsp:val=&quot;00E02C7F&quot;/&gt;&lt;wsp:rsid wsp:val=&quot;00E0686F&quot;/&gt;&lt;wsp:rsid wsp:val=&quot;00E06D47&quot;/&gt;&lt;wsp:rsid wsp:val=&quot;00E078A6&quot;/&gt;&lt;wsp:rsid wsp:val=&quot;00E1060B&quot;/&gt;&lt;wsp:rsid wsp:val=&quot;00E113DE&quot;/&gt;&lt;wsp:rsid wsp:val=&quot;00E116BE&quot;/&gt;&lt;wsp:rsid wsp:val=&quot;00E12A28&quot;/&gt;&lt;wsp:rsid wsp:val=&quot;00E13409&quot;/&gt;&lt;wsp:rsid wsp:val=&quot;00E13456&quot;/&gt;&lt;wsp:rsid wsp:val=&quot;00E14144&quot;/&gt;&lt;wsp:rsid wsp:val=&quot;00E1717E&quot;/&gt;&lt;wsp:rsid wsp:val=&quot;00E21946&quot;/&gt;&lt;wsp:rsid wsp:val=&quot;00E2209B&quot;/&gt;&lt;wsp:rsid wsp:val=&quot;00E25268&quot;/&gt;&lt;wsp:rsid wsp:val=&quot;00E30C23&quot;/&gt;&lt;wsp:rsid wsp:val=&quot;00E3256E&quot;/&gt;&lt;wsp:rsid wsp:val=&quot;00E33FE8&quot;/&gt;&lt;wsp:rsid wsp:val=&quot;00E35AD5&quot;/&gt;&lt;wsp:rsid wsp:val=&quot;00E36C1A&quot;/&gt;&lt;wsp:rsid wsp:val=&quot;00E40567&quot;/&gt;&lt;wsp:rsid wsp:val=&quot;00E40BAF&quot;/&gt;&lt;wsp:rsid wsp:val=&quot;00E41650&quot;/&gt;&lt;wsp:rsid wsp:val=&quot;00E418EB&quot;/&gt;&lt;wsp:rsid wsp:val=&quot;00E41902&quot;/&gt;&lt;wsp:rsid wsp:val=&quot;00E4217B&quot;/&gt;&lt;wsp:rsid wsp:val=&quot;00E429AD&quot;/&gt;&lt;wsp:rsid wsp:val=&quot;00E42E7F&quot;/&gt;&lt;wsp:rsid wsp:val=&quot;00E44593&quot;/&gt;&lt;wsp:rsid wsp:val=&quot;00E44C43&quot;/&gt;&lt;wsp:rsid wsp:val=&quot;00E45094&quot;/&gt;&lt;wsp:rsid wsp:val=&quot;00E459C0&quot;/&gt;&lt;wsp:rsid wsp:val=&quot;00E46182&quot;/&gt;&lt;wsp:rsid wsp:val=&quot;00E501CB&quot;/&gt;&lt;wsp:rsid wsp:val=&quot;00E503CE&quot;/&gt;&lt;wsp:rsid wsp:val=&quot;00E504D1&quot;/&gt;&lt;wsp:rsid wsp:val=&quot;00E50820&quot;/&gt;&lt;wsp:rsid wsp:val=&quot;00E50EF3&quot;/&gt;&lt;wsp:rsid wsp:val=&quot;00E5112B&quot;/&gt;&lt;wsp:rsid wsp:val=&quot;00E51C20&quot;/&gt;&lt;wsp:rsid wsp:val=&quot;00E52B5F&quot;/&gt;&lt;wsp:rsid wsp:val=&quot;00E55B72&quot;/&gt;&lt;wsp:rsid wsp:val=&quot;00E5675D&quot;/&gt;&lt;wsp:rsid wsp:val=&quot;00E60E45&quot;/&gt;&lt;wsp:rsid wsp:val=&quot;00E6161B&quot;/&gt;&lt;wsp:rsid wsp:val=&quot;00E61EB7&quot;/&gt;&lt;wsp:rsid wsp:val=&quot;00E62F28&quot;/&gt;&lt;wsp:rsid wsp:val=&quot;00E66E51&quot;/&gt;&lt;wsp:rsid wsp:val=&quot;00E67264&quot;/&gt;&lt;wsp:rsid wsp:val=&quot;00E7113C&quot;/&gt;&lt;wsp:rsid wsp:val=&quot;00E726D8&quot;/&gt;&lt;wsp:rsid wsp:val=&quot;00E731B2&quot;/&gt;&lt;wsp:rsid wsp:val=&quot;00E745E8&quot;/&gt;&lt;wsp:rsid wsp:val=&quot;00E775E1&quot;/&gt;&lt;wsp:rsid wsp:val=&quot;00E805FB&quot;/&gt;&lt;wsp:rsid wsp:val=&quot;00E83A9B&quot;/&gt;&lt;wsp:rsid wsp:val=&quot;00E849E0&quot;/&gt;&lt;wsp:rsid wsp:val=&quot;00E85478&quot;/&gt;&lt;wsp:rsid wsp:val=&quot;00E85A7B&quot;/&gt;&lt;wsp:rsid wsp:val=&quot;00E90F96&quot;/&gt;&lt;wsp:rsid wsp:val=&quot;00E91938&quot;/&gt;&lt;wsp:rsid wsp:val=&quot;00E940DE&quot;/&gt;&lt;wsp:rsid wsp:val=&quot;00E9461D&quot;/&gt;&lt;wsp:rsid wsp:val=&quot;00E9582F&quot;/&gt;&lt;wsp:rsid wsp:val=&quot;00EA316B&quot;/&gt;&lt;wsp:rsid wsp:val=&quot;00EA53FD&quot;/&gt;&lt;wsp:rsid wsp:val=&quot;00EA6245&quot;/&gt;&lt;wsp:rsid wsp:val=&quot;00EA637B&quot;/&gt;&lt;wsp:rsid wsp:val=&quot;00EB0AB1&quot;/&gt;&lt;wsp:rsid wsp:val=&quot;00EB3E17&quot;/&gt;&lt;wsp:rsid wsp:val=&quot;00EB7362&quot;/&gt;&lt;wsp:rsid wsp:val=&quot;00EC0BFB&quot;/&gt;&lt;wsp:rsid wsp:val=&quot;00EC2DC3&quot;/&gt;&lt;wsp:rsid wsp:val=&quot;00EC3109&quot;/&gt;&lt;wsp:rsid wsp:val=&quot;00EC3366&quot;/&gt;&lt;wsp:rsid wsp:val=&quot;00EC3C44&quot;/&gt;&lt;wsp:rsid wsp:val=&quot;00EC5916&quot;/&gt;&lt;wsp:rsid wsp:val=&quot;00EC6778&quot;/&gt;&lt;wsp:rsid wsp:val=&quot;00EC6A13&quot;/&gt;&lt;wsp:rsid wsp:val=&quot;00ED1B72&quot;/&gt;&lt;wsp:rsid wsp:val=&quot;00ED1E94&quot;/&gt;&lt;wsp:rsid wsp:val=&quot;00ED37E5&quot;/&gt;&lt;wsp:rsid wsp:val=&quot;00ED422F&quot;/&gt;&lt;wsp:rsid wsp:val=&quot;00ED6B01&quot;/&gt;&lt;wsp:rsid wsp:val=&quot;00EE0CB0&quot;/&gt;&lt;wsp:rsid wsp:val=&quot;00EE0E05&quot;/&gt;&lt;wsp:rsid wsp:val=&quot;00EE3D3A&quot;/&gt;&lt;wsp:rsid wsp:val=&quot;00EE5AF8&quot;/&gt;&lt;wsp:rsid wsp:val=&quot;00EE66E0&quot;/&gt;&lt;wsp:rsid wsp:val=&quot;00EE7620&quot;/&gt;&lt;wsp:rsid wsp:val=&quot;00EF257A&quot;/&gt;&lt;wsp:rsid wsp:val=&quot;00EF3706&quot;/&gt;&lt;wsp:rsid wsp:val=&quot;00EF6874&quot;/&gt;&lt;wsp:rsid wsp:val=&quot;00EF6F87&quot;/&gt;&lt;wsp:rsid wsp:val=&quot;00F00737&quot;/&gt;&lt;wsp:rsid wsp:val=&quot;00F03753&quot;/&gt;&lt;wsp:rsid wsp:val=&quot;00F03B50&quot;/&gt;&lt;wsp:rsid wsp:val=&quot;00F054C9&quot;/&gt;&lt;wsp:rsid wsp:val=&quot;00F05768&quot;/&gt;&lt;wsp:rsid wsp:val=&quot;00F06C3F&quot;/&gt;&lt;wsp:rsid wsp:val=&quot;00F1074F&quot;/&gt;&lt;wsp:rsid wsp:val=&quot;00F10A6C&quot;/&gt;&lt;wsp:rsid wsp:val=&quot;00F11DC3&quot;/&gt;&lt;wsp:rsid wsp:val=&quot;00F11E31&quot;/&gt;&lt;wsp:rsid wsp:val=&quot;00F12F1B&quot;/&gt;&lt;wsp:rsid wsp:val=&quot;00F1449E&quot;/&gt;&lt;wsp:rsid wsp:val=&quot;00F148C1&quot;/&gt;&lt;wsp:rsid wsp:val=&quot;00F14D7B&quot;/&gt;&lt;wsp:rsid wsp:val=&quot;00F202E0&quot;/&gt;&lt;wsp:rsid wsp:val=&quot;00F203ED&quot;/&gt;&lt;wsp:rsid wsp:val=&quot;00F21600&quot;/&gt;&lt;wsp:rsid wsp:val=&quot;00F22360&quot;/&gt;&lt;wsp:rsid wsp:val=&quot;00F22379&quot;/&gt;&lt;wsp:rsid wsp:val=&quot;00F228EC&quot;/&gt;&lt;wsp:rsid wsp:val=&quot;00F25920&quot;/&gt;&lt;wsp:rsid wsp:val=&quot;00F25F42&quot;/&gt;&lt;wsp:rsid wsp:val=&quot;00F27FF4&quot;/&gt;&lt;wsp:rsid wsp:val=&quot;00F320AC&quot;/&gt;&lt;wsp:rsid wsp:val=&quot;00F3495F&quot;/&gt;&lt;wsp:rsid wsp:val=&quot;00F3518D&quot;/&gt;&lt;wsp:rsid wsp:val=&quot;00F351CB&quot;/&gt;&lt;wsp:rsid wsp:val=&quot;00F362BB&quot;/&gt;&lt;wsp:rsid wsp:val=&quot;00F36B0A&quot;/&gt;&lt;wsp:rsid wsp:val=&quot;00F41539&quot;/&gt;&lt;wsp:rsid wsp:val=&quot;00F41CEE&quot;/&gt;&lt;wsp:rsid wsp:val=&quot;00F4304E&quot;/&gt;&lt;wsp:rsid wsp:val=&quot;00F500E0&quot;/&gt;&lt;wsp:rsid wsp:val=&quot;00F50CA4&quot;/&gt;&lt;wsp:rsid wsp:val=&quot;00F50F9A&quot;/&gt;&lt;wsp:rsid wsp:val=&quot;00F535CA&quot;/&gt;&lt;wsp:rsid wsp:val=&quot;00F54244&quot;/&gt;&lt;wsp:rsid wsp:val=&quot;00F559EC&quot;/&gt;&lt;wsp:rsid wsp:val=&quot;00F55B79&quot;/&gt;&lt;wsp:rsid wsp:val=&quot;00F56A0F&quot;/&gt;&lt;wsp:rsid wsp:val=&quot;00F57500&quot;/&gt;&lt;wsp:rsid wsp:val=&quot;00F57517&quot;/&gt;&lt;wsp:rsid wsp:val=&quot;00F5796C&quot;/&gt;&lt;wsp:rsid wsp:val=&quot;00F57AEB&quot;/&gt;&lt;wsp:rsid wsp:val=&quot;00F6076E&quot;/&gt;&lt;wsp:rsid wsp:val=&quot;00F61233&quot;/&gt;&lt;wsp:rsid wsp:val=&quot;00F61F59&quot;/&gt;&lt;wsp:rsid wsp:val=&quot;00F62A0F&quot;/&gt;&lt;wsp:rsid wsp:val=&quot;00F637CA&quot;/&gt;&lt;wsp:rsid wsp:val=&quot;00F644FE&quot;/&gt;&lt;wsp:rsid wsp:val=&quot;00F66807&quot;/&gt;&lt;wsp:rsid wsp:val=&quot;00F67398&quot;/&gt;&lt;wsp:rsid wsp:val=&quot;00F7026D&quot;/&gt;&lt;wsp:rsid wsp:val=&quot;00F72DFC&quot;/&gt;&lt;wsp:rsid wsp:val=&quot;00F73E96&quot;/&gt;&lt;wsp:rsid wsp:val=&quot;00F74965&quot;/&gt;&lt;wsp:rsid wsp:val=&quot;00F75DC6&quot;/&gt;&lt;wsp:rsid wsp:val=&quot;00F75F54&quot;/&gt;&lt;wsp:rsid wsp:val=&quot;00F7752F&quot;/&gt;&lt;wsp:rsid wsp:val=&quot;00F808D1&quot;/&gt;&lt;wsp:rsid wsp:val=&quot;00F8201A&quot;/&gt;&lt;wsp:rsid wsp:val=&quot;00F839EC&quot;/&gt;&lt;wsp:rsid wsp:val=&quot;00F857F2&quot;/&gt;&lt;wsp:rsid wsp:val=&quot;00F878D6&quot;/&gt;&lt;wsp:rsid wsp:val=&quot;00F87B09&quot;/&gt;&lt;wsp:rsid wsp:val=&quot;00F909A6&quot;/&gt;&lt;wsp:rsid wsp:val=&quot;00F910AD&quot;/&gt;&lt;wsp:rsid wsp:val=&quot;00F9247C&quot;/&gt;&lt;wsp:rsid wsp:val=&quot;00F9257C&quot;/&gt;&lt;wsp:rsid wsp:val=&quot;00F9496C&quot;/&gt;&lt;wsp:rsid wsp:val=&quot;00F96DA6&quot;/&gt;&lt;wsp:rsid wsp:val=&quot;00F970FC&quot;/&gt;&lt;wsp:rsid wsp:val=&quot;00F97379&quot;/&gt;&lt;wsp:rsid wsp:val=&quot;00F97EDB&quot;/&gt;&lt;wsp:rsid wsp:val=&quot;00FA156C&quot;/&gt;&lt;wsp:rsid wsp:val=&quot;00FA21AB&quot;/&gt;&lt;wsp:rsid wsp:val=&quot;00FA39B8&quot;/&gt;&lt;wsp:rsid wsp:val=&quot;00FA3BB8&quot;/&gt;&lt;wsp:rsid wsp:val=&quot;00FA6224&quot;/&gt;&lt;wsp:rsid wsp:val=&quot;00FA62BF&quot;/&gt;&lt;wsp:rsid wsp:val=&quot;00FA6965&quot;/&gt;&lt;wsp:rsid wsp:val=&quot;00FA6BDA&quot;/&gt;&lt;wsp:rsid wsp:val=&quot;00FA727D&quot;/&gt;&lt;wsp:rsid wsp:val=&quot;00FB05CB&quot;/&gt;&lt;wsp:rsid wsp:val=&quot;00FB2EE6&quot;/&gt;&lt;wsp:rsid wsp:val=&quot;00FB456D&quot;/&gt;&lt;wsp:rsid wsp:val=&quot;00FB610F&quot;/&gt;&lt;wsp:rsid wsp:val=&quot;00FB6FA5&quot;/&gt;&lt;wsp:rsid wsp:val=&quot;00FB74B9&quot;/&gt;&lt;wsp:rsid wsp:val=&quot;00FC0D06&quot;/&gt;&lt;wsp:rsid wsp:val=&quot;00FC10CF&quot;/&gt;&lt;wsp:rsid wsp:val=&quot;00FC1911&quot;/&gt;&lt;wsp:rsid wsp:val=&quot;00FC34D1&quot;/&gt;&lt;wsp:rsid wsp:val=&quot;00FC3966&quot;/&gt;&lt;wsp:rsid wsp:val=&quot;00FD0615&quot;/&gt;&lt;wsp:rsid wsp:val=&quot;00FD1F84&quot;/&gt;&lt;wsp:rsid wsp:val=&quot;00FD2639&quot;/&gt;&lt;wsp:rsid wsp:val=&quot;00FD2B6C&quot;/&gt;&lt;wsp:rsid wsp:val=&quot;00FD47B7&quot;/&gt;&lt;wsp:rsid wsp:val=&quot;00FD5C92&quot;/&gt;&lt;wsp:rsid wsp:val=&quot;00FD669E&quot;/&gt;&lt;wsp:rsid wsp:val=&quot;00FD6A99&quot;/&gt;&lt;wsp:rsid wsp:val=&quot;00FE2BC4&quot;/&gt;&lt;wsp:rsid wsp:val=&quot;00FE541D&quot;/&gt;&lt;wsp:rsid wsp:val=&quot;00FE6414&quot;/&gt;&lt;wsp:rsid wsp:val=&quot;00FE7719&quot;/&gt;&lt;wsp:rsid wsp:val=&quot;00FE7E29&quot;/&gt;&lt;wsp:rsid wsp:val=&quot;00FF1F53&quot;/&gt;&lt;wsp:rsid wsp:val=&quot;00FF21A7&quot;/&gt;&lt;wsp:rsid wsp:val=&quot;00FF2A67&quot;/&gt;&lt;wsp:rsid wsp:val=&quot;00FF3A57&quot;/&gt;&lt;wsp:rsid wsp:val=&quot;00FF4CE6&quot;/&gt;&lt;wsp:rsid wsp:val=&quot;00FF5167&quot;/&gt;&lt;wsp:rsid wsp:val=&quot;00FF568F&quot;/&gt;&lt;/wsp:rsids&gt;&lt;/w:docPr&gt;&lt;w:body&gt;&lt;wx:sect&gt;&lt;w:p wsp:rsidR=&quot;00000000&quot; wsp:rsidRDefault=&quot;002D6AAB&quot; wsp:rsidP=&quot;002D6AAB&quot;&gt;&lt;m:oMathPara&gt;&lt;m:oMath&gt;&lt;m:sSubSup&gt;&lt;m:sSubSupPr&gt;&lt;m:ctrlPr&gt;&lt;w:rPr&gt;&lt;w:rFonts w:ascii=&quot;Cambria Math&quot; w:h-ansi=&quot;Cambria Math&quot;/&gt;&lt;wx:font wx:val=&quot;Cambria Math&quot;/&gt;&lt;/w:rPr&gt;&lt;/m:ctrlPr&gt;&lt;/m:sSubSupPr&gt;&lt;m:e&gt;&lt;m:r&gt;&lt;w:rPr&gt;&lt;w:rFonts w:ascii=&quot;Cambria Math&quot; w:h-ansi=&quot;Cambria Math&quot;/&gt;&lt;wx:font wx:val=&quot;Cambria Math&quot;/&gt;&lt;w:i/&gt;&lt;/w:rPr&gt;&lt;m:t&gt;N&lt;/m:t&gt;&lt;/m:r&gt;&lt;/m:e&gt;&lt;m:sub&gt;&lt;m:r&gt;&lt;m:rPr&gt;&lt;m:nor/&gt;&lt;/m:rPr&gt;&lt;m:t&gt;ID&lt;/m:t&gt;&lt;/m:r&gt;&lt;/m:sub&gt;&lt;m:sup&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n&lt;/m:t&gt;&lt;/m:r&gt;&lt;/m:e&gt;&lt;m:sub&gt;&lt;m:r&gt;&lt;m:rPr&gt;&lt;m:nor/&gt;&lt;/m:rPr&gt;&lt;m:t&gt;SCID&lt;/m:t&gt;&lt;/m:r&gt;&lt;/m:sub&gt;&lt;/m:sSub&gt;&lt;/m:sup&gt;&lt;/m:sSubSup&gt;&lt;m:r&gt;&lt;m:rPr&gt;&lt;m:sty m:val=&quot;p&quot;/&gt;&lt;/m:rPr&gt;&lt;w:rPr&gt;&lt;w:rFonts w:ascii=&quot;Cambria Math&quot; w:h-ansi=&quot;Cambria Math&quot;/&gt;&lt;wx:font wx:val=&quot;Cambria Math&quot;/&gt;&lt;/w:rPr&gt;&lt;m:t&gt;=&lt;/m:t&gt;&lt;/m:r&gt;&lt;m:sSubSup&gt;&lt;m:sSubSupPr&gt;&lt;m:ctrlPr&gt;&lt;w:rPr&gt;&lt;w:rFonts w:ascii=&quot;Cambria Math&quot; w:h-ansi=&quot;Cambria Math&quot;/&gt;&lt;wx:font wx:val=&quot;Cambria Math&quot;/&gt;&lt;/w:rPr&gt;&lt;/m:ctrlPr&gt;&lt;/m:sSubSupPr&gt;&lt;m:e&gt;&lt;m:r&gt;&lt;w:rPr&gt;&lt;w:rFonts w:ascii=&quot;Cambria Math&quot; w:h-ansi=&quot;Cambria Math&quot;/&gt;&lt;wx:font wx:val=&quot;Cambria Math&quot;/&gt;&lt;w:i/&gt;&lt;/w:rPr&gt;&lt;m:t&gt;N&lt;/m:t&gt;&lt;/m:r&gt;&lt;/m:e&gt;&lt;m:sub&gt;&lt;m:r&gt;&lt;m:rPr&gt;&lt;m:nor/&gt;&lt;/m:rPr&gt;&lt;m:t&gt;ID&lt;/m:t&gt;&lt;/m:r&gt;&lt;/m:sub&gt;&lt;m:sup&gt;&lt;m:r&gt;&lt;m:rPr&gt;&lt;m:nor/&gt;&lt;/m:rPr&gt;&lt;m:t&gt;cell&lt;/m:t&gt;&lt;/m:r&gt;&lt;/m:sup&gt;&lt;/m:sSubSup&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19" o:title="" chromakey="white"/>
          </v:shape>
        </w:pict>
      </w:r>
      <w:r>
        <w:fldChar w:fldCharType="end"/>
      </w:r>
    </w:p>
    <w:p w14:paraId="2F56FF80" w14:textId="77777777" w:rsidR="004D3FFD" w:rsidRDefault="002C252C">
      <w:pPr>
        <w:pStyle w:val="B1"/>
      </w:pPr>
      <w:r>
        <w:t>-</w:t>
      </w:r>
      <w:r>
        <w:tab/>
      </w:r>
      <w:r>
        <w:fldChar w:fldCharType="begin"/>
      </w:r>
      <w:r>
        <w:instrText xml:space="preserve"> QUOTE </w:instrText>
      </w:r>
      <w:r w:rsidR="00EF1A7F">
        <w:rPr>
          <w:position w:val="-4"/>
        </w:rPr>
        <w:pict w14:anchorId="11982CCD">
          <v:shape id="_x0000_i1037" type="#_x0000_t75" style="width:39.75pt;height:11.2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webPageEncoding w:val=&quot;windows-1252&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617FF4&quot;/&gt;&lt;wsp:rsid wsp:val=&quot;00001585&quot;/&gt;&lt;wsp:rsid wsp:val=&quot;00002D80&quot;/&gt;&lt;wsp:rsid wsp:val=&quot;000038A8&quot;/&gt;&lt;wsp:rsid wsp:val=&quot;00003D12&quot;/&gt;&lt;wsp:rsid wsp:val=&quot;00005AAD&quot;/&gt;&lt;wsp:rsid wsp:val=&quot;0000612E&quot;/&gt;&lt;wsp:rsid wsp:val=&quot;00006D3E&quot;/&gt;&lt;wsp:rsid wsp:val=&quot;00011083&quot;/&gt;&lt;wsp:rsid wsp:val=&quot;000119C0&quot;/&gt;&lt;wsp:rsid wsp:val=&quot;00012A2A&quot;/&gt;&lt;wsp:rsid wsp:val=&quot;00012E0D&quot;/&gt;&lt;wsp:rsid wsp:val=&quot;00016452&quot;/&gt;&lt;wsp:rsid wsp:val=&quot;00016BA0&quot;/&gt;&lt;wsp:rsid wsp:val=&quot;00017045&quot;/&gt;&lt;wsp:rsid wsp:val=&quot;00022200&quot;/&gt;&lt;wsp:rsid wsp:val=&quot;00022F79&quot;/&gt;&lt;wsp:rsid wsp:val=&quot;00023420&quot;/&gt;&lt;wsp:rsid wsp:val=&quot;00024555&quot;/&gt;&lt;wsp:rsid wsp:val=&quot;00024DA3&quot;/&gt;&lt;wsp:rsid wsp:val=&quot;0002536C&quot;/&gt;&lt;wsp:rsid wsp:val=&quot;00026235&quot;/&gt;&lt;wsp:rsid wsp:val=&quot;00030F6A&quot;/&gt;&lt;wsp:rsid wsp:val=&quot;00032E33&quot;/&gt;&lt;wsp:rsid wsp:val=&quot;000337B8&quot;/&gt;&lt;wsp:rsid wsp:val=&quot;0003397D&quot;/&gt;&lt;wsp:rsid wsp:val=&quot;00034D1A&quot;/&gt;&lt;wsp:rsid wsp:val=&quot;00036334&quot;/&gt;&lt;wsp:rsid wsp:val=&quot;00041216&quot;/&gt;&lt;wsp:rsid wsp:val=&quot;00041CE6&quot;/&gt;&lt;wsp:rsid wsp:val=&quot;0004250C&quot;/&gt;&lt;wsp:rsid wsp:val=&quot;00043ED1&quot;/&gt;&lt;wsp:rsid wsp:val=&quot;00044215&quot;/&gt;&lt;wsp:rsid wsp:val=&quot;0004544D&quot;/&gt;&lt;wsp:rsid wsp:val=&quot;0004586A&quot;/&gt;&lt;wsp:rsid wsp:val=&quot;00045CAF&quot;/&gt;&lt;wsp:rsid wsp:val=&quot;00045DD8&quot;/&gt;&lt;wsp:rsid wsp:val=&quot;00046833&quot;/&gt;&lt;wsp:rsid wsp:val=&quot;00046EDB&quot;/&gt;&lt;wsp:rsid wsp:val=&quot;000473C5&quot;/&gt;&lt;wsp:rsid wsp:val=&quot;000478FE&quot;/&gt;&lt;wsp:rsid wsp:val=&quot;00050937&quot;/&gt;&lt;wsp:rsid wsp:val=&quot;00050AEA&quot;/&gt;&lt;wsp:rsid wsp:val=&quot;00051646&quot;/&gt;&lt;wsp:rsid wsp:val=&quot;00051D7C&quot;/&gt;&lt;wsp:rsid wsp:val=&quot;0005692B&quot;/&gt;&lt;wsp:rsid wsp:val=&quot;00057323&quot;/&gt;&lt;wsp:rsid wsp:val=&quot;0006168A&quot;/&gt;&lt;wsp:rsid wsp:val=&quot;000622DA&quot;/&gt;&lt;wsp:rsid wsp:val=&quot;00062576&quot;/&gt;&lt;wsp:rsid wsp:val=&quot;00062A74&quot;/&gt;&lt;wsp:rsid wsp:val=&quot;00062E33&quot;/&gt;&lt;wsp:rsid wsp:val=&quot;00064217&quot;/&gt;&lt;wsp:rsid wsp:val=&quot;00064909&quot;/&gt;&lt;wsp:rsid wsp:val=&quot;00065047&quot;/&gt;&lt;wsp:rsid wsp:val=&quot;00070D0C&quot;/&gt;&lt;wsp:rsid wsp:val=&quot;00071BE8&quot;/&gt;&lt;wsp:rsid wsp:val=&quot;0007265D&quot;/&gt;&lt;wsp:rsid wsp:val=&quot;00072E66&quot;/&gt;&lt;wsp:rsid wsp:val=&quot;00074DD5&quot;/&gt;&lt;wsp:rsid wsp:val=&quot;0007511F&quot;/&gt;&lt;wsp:rsid wsp:val=&quot;00075853&quot;/&gt;&lt;wsp:rsid wsp:val=&quot;00075992&quot;/&gt;&lt;wsp:rsid wsp:val=&quot;00082919&quot;/&gt;&lt;wsp:rsid wsp:val=&quot;000835E1&quot;/&gt;&lt;wsp:rsid wsp:val=&quot;00083C41&quot;/&gt;&lt;wsp:rsid wsp:val=&quot;000864E9&quot;/&gt;&lt;wsp:rsid wsp:val=&quot;0008772F&quot;/&gt;&lt;wsp:rsid wsp:val=&quot;0009083B&quot;/&gt;&lt;wsp:rsid wsp:val=&quot;000933C8&quot;/&gt;&lt;wsp:rsid wsp:val=&quot;00093E30&quot;/&gt;&lt;wsp:rsid wsp:val=&quot;0009501F&quot;/&gt;&lt;wsp:rsid wsp:val=&quot;00095A55&quot;/&gt;&lt;wsp:rsid wsp:val=&quot;0009681B&quot;/&gt;&lt;wsp:rsid wsp:val=&quot;00096BF8&quot;/&gt;&lt;wsp:rsid wsp:val=&quot;00096F7C&quot;/&gt;&lt;wsp:rsid wsp:val=&quot;000A6F38&quot;/&gt;&lt;wsp:rsid wsp:val=&quot;000B1157&quot;/&gt;&lt;wsp:rsid wsp:val=&quot;000B215B&quot;/&gt;&lt;wsp:rsid wsp:val=&quot;000B2A96&quot;/&gt;&lt;wsp:rsid wsp:val=&quot;000B2FC0&quot;/&gt;&lt;wsp:rsid wsp:val=&quot;000B326F&quot;/&gt;&lt;wsp:rsid wsp:val=&quot;000B391E&quot;/&gt;&lt;wsp:rsid wsp:val=&quot;000B4E46&quot;/&gt;&lt;wsp:rsid wsp:val=&quot;000B6124&quot;/&gt;&lt;wsp:rsid wsp:val=&quot;000C1AA6&quot;/&gt;&lt;wsp:rsid wsp:val=&quot;000C25B8&quot;/&gt;&lt;wsp:rsid wsp:val=&quot;000C2EA1&quot;/&gt;&lt;wsp:rsid wsp:val=&quot;000C3C80&quot;/&gt;&lt;wsp:rsid wsp:val=&quot;000C3E78&quot;/&gt;&lt;wsp:rsid wsp:val=&quot;000C75D0&quot;/&gt;&lt;wsp:rsid wsp:val=&quot;000D09DE&quot;/&gt;&lt;wsp:rsid wsp:val=&quot;000D2475&quot;/&gt;&lt;wsp:rsid wsp:val=&quot;000D2901&quot;/&gt;&lt;wsp:rsid wsp:val=&quot;000D3F6B&quot;/&gt;&lt;wsp:rsid wsp:val=&quot;000E1DC7&quot;/&gt;&lt;wsp:rsid wsp:val=&quot;000E33A7&quot;/&gt;&lt;wsp:rsid wsp:val=&quot;000E4053&quot;/&gt;&lt;wsp:rsid wsp:val=&quot;000E507D&quot;/&gt;&lt;wsp:rsid wsp:val=&quot;000E66BC&quot;/&gt;&lt;wsp:rsid wsp:val=&quot;000E6CF1&quot;/&gt;&lt;wsp:rsid wsp:val=&quot;000E7556&quot;/&gt;&lt;wsp:rsid wsp:val=&quot;000E7883&quot;/&gt;&lt;wsp:rsid wsp:val=&quot;000E78CA&quot;/&gt;&lt;wsp:rsid wsp:val=&quot;000F0202&quot;/&gt;&lt;wsp:rsid wsp:val=&quot;000F0282&quot;/&gt;&lt;wsp:rsid wsp:val=&quot;000F11AD&quot;/&gt;&lt;wsp:rsid wsp:val=&quot;000F5653&quot;/&gt;&lt;wsp:rsid wsp:val=&quot;000F70F2&quot;/&gt;&lt;wsp:rsid wsp:val=&quot;00100473&quot;/&gt;&lt;wsp:rsid wsp:val=&quot;00102205&quot;/&gt;&lt;wsp:rsid wsp:val=&quot;001048A5&quot;/&gt;&lt;wsp:rsid wsp:val=&quot;001048F9&quot;/&gt;&lt;wsp:rsid wsp:val=&quot;00104DF9&quot;/&gt;&lt;wsp:rsid wsp:val=&quot;00105617&quot;/&gt;&lt;wsp:rsid wsp:val=&quot;001065D9&quot;/&gt;&lt;wsp:rsid wsp:val=&quot;00110001&quot;/&gt;&lt;wsp:rsid wsp:val=&quot;0011042F&quot;/&gt;&lt;wsp:rsid wsp:val=&quot;00110AE2&quot;/&gt;&lt;wsp:rsid wsp:val=&quot;00111CC2&quot;/&gt;&lt;wsp:rsid wsp:val=&quot;0011668A&quot;/&gt;&lt;wsp:rsid wsp:val=&quot;0011716F&quot;/&gt;&lt;wsp:rsid wsp:val=&quot;00117C6C&quot;/&gt;&lt;wsp:rsid wsp:val=&quot;00121C06&quot;/&gt;&lt;wsp:rsid wsp:val=&quot;00122120&quot;/&gt;&lt;wsp:rsid wsp:val=&quot;00122919&quot;/&gt;&lt;wsp:rsid wsp:val=&quot;001238B2&quot;/&gt;&lt;wsp:rsid wsp:val=&quot;00123AC6&quot;/&gt;&lt;wsp:rsid wsp:val=&quot;001268ED&quot;/&gt;&lt;wsp:rsid wsp:val=&quot;00126B33&quot;/&gt;&lt;wsp:rsid wsp:val=&quot;00127404&quot;/&gt;&lt;wsp:rsid wsp:val=&quot;0012751C&quot;/&gt;&lt;wsp:rsid wsp:val=&quot;001301C6&quot;/&gt;&lt;wsp:rsid wsp:val=&quot;001311C2&quot;/&gt;&lt;wsp:rsid wsp:val=&quot;00134549&quot;/&gt;&lt;wsp:rsid wsp:val=&quot;00134A06&quot;/&gt;&lt;wsp:rsid wsp:val=&quot;00134BAA&quot;/&gt;&lt;wsp:rsid wsp:val=&quot;00136050&quot;/&gt;&lt;wsp:rsid wsp:val=&quot;00137B7B&quot;/&gt;&lt;wsp:rsid wsp:val=&quot;00142148&quot;/&gt;&lt;wsp:rsid wsp:val=&quot;0014240F&quot;/&gt;&lt;wsp:rsid wsp:val=&quot;00143174&quot;/&gt;&lt;wsp:rsid wsp:val=&quot;0014355A&quot;/&gt;&lt;wsp:rsid wsp:val=&quot;00144A33&quot;/&gt;&lt;wsp:rsid wsp:val=&quot;00146A0D&quot;/&gt;&lt;wsp:rsid wsp:val=&quot;00147A43&quot;/&gt;&lt;wsp:rsid wsp:val=&quot;00150F94&quot;/&gt;&lt;wsp:rsid wsp:val=&quot;0015160B&quot;/&gt;&lt;wsp:rsid wsp:val=&quot;00152DFD&quot;/&gt;&lt;wsp:rsid wsp:val=&quot;00156520&quot;/&gt;&lt;wsp:rsid wsp:val=&quot;00157D88&quot;/&gt;&lt;wsp:rsid wsp:val=&quot;00160223&quot;/&gt;&lt;wsp:rsid wsp:val=&quot;00162F8C&quot;/&gt;&lt;wsp:rsid wsp:val=&quot;00163402&quot;/&gt;&lt;wsp:rsid wsp:val=&quot;00163FF3&quot;/&gt;&lt;wsp:rsid wsp:val=&quot;00164EE9&quot;/&gt;&lt;wsp:rsid wsp:val=&quot;00165256&quot;/&gt;&lt;wsp:rsid wsp:val=&quot;001654EB&quot;/&gt;&lt;wsp:rsid wsp:val=&quot;00166439&quot;/&gt;&lt;wsp:rsid wsp:val=&quot;0016658C&quot;/&gt;&lt;wsp:rsid wsp:val=&quot;00167F1B&quot;/&gt;&lt;wsp:rsid wsp:val=&quot;00170284&quot;/&gt;&lt;wsp:rsid wsp:val=&quot;0017170D&quot;/&gt;&lt;wsp:rsid wsp:val=&quot;00171EC5&quot;/&gt;&lt;wsp:rsid wsp:val=&quot;00172744&quot;/&gt;&lt;wsp:rsid wsp:val=&quot;00173053&quot;/&gt;&lt;wsp:rsid wsp:val=&quot;00173493&quot;/&gt;&lt;wsp:rsid wsp:val=&quot;001761C1&quot;/&gt;&lt;wsp:rsid wsp:val=&quot;00177447&quot;/&gt;&lt;wsp:rsid wsp:val=&quot;001804A7&quot;/&gt;&lt;wsp:rsid wsp:val=&quot;00181456&quot;/&gt;&lt;wsp:rsid wsp:val=&quot;00182487&quot;/&gt;&lt;wsp:rsid wsp:val=&quot;00182612&quot;/&gt;&lt;wsp:rsid wsp:val=&quot;00183EEE&quot;/&gt;&lt;wsp:rsid wsp:val=&quot;0018696D&quot;/&gt;&lt;wsp:rsid wsp:val=&quot;0019099F&quot;/&gt;&lt;wsp:rsid wsp:val=&quot;00192D27&quot;/&gt;&lt;wsp:rsid wsp:val=&quot;001943B0&quot;/&gt;&lt;wsp:rsid wsp:val=&quot;001A0E48&quot;/&gt;&lt;wsp:rsid wsp:val=&quot;001A23D2&quot;/&gt;&lt;wsp:rsid wsp:val=&quot;001A4F26&quot;/&gt;&lt;wsp:rsid wsp:val=&quot;001A6521&quot;/&gt;&lt;wsp:rsid wsp:val=&quot;001A7019&quot;/&gt;&lt;wsp:rsid wsp:val=&quot;001A70CB&quot;/&gt;&lt;wsp:rsid wsp:val=&quot;001B2199&quot;/&gt;&lt;wsp:rsid wsp:val=&quot;001C10A4&quot;/&gt;&lt;wsp:rsid wsp:val=&quot;001C23C1&quot;/&gt;&lt;wsp:rsid wsp:val=&quot;001C2A5B&quot;/&gt;&lt;wsp:rsid wsp:val=&quot;001C2F51&quot;/&gt;&lt;wsp:rsid wsp:val=&quot;001C3631&quot;/&gt;&lt;wsp:rsid wsp:val=&quot;001C3CB6&quot;/&gt;&lt;wsp:rsid wsp:val=&quot;001C763E&quot;/&gt;&lt;wsp:rsid wsp:val=&quot;001C767D&quot;/&gt;&lt;wsp:rsid wsp:val=&quot;001D0A3B&quot;/&gt;&lt;wsp:rsid wsp:val=&quot;001D3758&quot;/&gt;&lt;wsp:rsid wsp:val=&quot;001D67DE&quot;/&gt;&lt;wsp:rsid wsp:val=&quot;001E0D31&quot;/&gt;&lt;wsp:rsid wsp:val=&quot;001E3991&quot;/&gt;&lt;wsp:rsid wsp:val=&quot;001E5290&quot;/&gt;&lt;wsp:rsid wsp:val=&quot;001E597F&quot;/&gt;&lt;wsp:rsid wsp:val=&quot;001E60E9&quot;/&gt;&lt;wsp:rsid wsp:val=&quot;001E6212&quot;/&gt;&lt;wsp:rsid wsp:val=&quot;001F1445&quot;/&gt;&lt;wsp:rsid wsp:val=&quot;001F14E8&quot;/&gt;&lt;wsp:rsid wsp:val=&quot;001F2F76&quot;/&gt;&lt;wsp:rsid wsp:val=&quot;001F35CA&quot;/&gt;&lt;wsp:rsid wsp:val=&quot;001F38EF&quot;/&gt;&lt;wsp:rsid wsp:val=&quot;001F570C&quot;/&gt;&lt;wsp:rsid wsp:val=&quot;001F6253&quot;/&gt;&lt;wsp:rsid wsp:val=&quot;001F75FA&quot;/&gt;&lt;wsp:rsid wsp:val=&quot;001F7883&quot;/&gt;&lt;wsp:rsid wsp:val=&quot;00200BF4&quot;/&gt;&lt;wsp:rsid wsp:val=&quot;002015DB&quot;/&gt;&lt;wsp:rsid wsp:val=&quot;0020181B&quot;/&gt;&lt;wsp:rsid wsp:val=&quot;00202588&quot;/&gt;&lt;wsp:rsid wsp:val=&quot;002048BD&quot;/&gt;&lt;wsp:rsid wsp:val=&quot;00206699&quot;/&gt;&lt;wsp:rsid wsp:val=&quot;00207358&quot;/&gt;&lt;wsp:rsid wsp:val=&quot;002126B8&quot;/&gt;&lt;wsp:rsid wsp:val=&quot;00216AD6&quot;/&gt;&lt;wsp:rsid wsp:val=&quot;00217189&quot;/&gt;&lt;wsp:rsid wsp:val=&quot;00217E7E&quot;/&gt;&lt;wsp:rsid wsp:val=&quot;00217FEC&quot;/&gt;&lt;wsp:rsid wsp:val=&quot;00224221&quot;/&gt;&lt;wsp:rsid wsp:val=&quot;00224DA2&quot;/&gt;&lt;wsp:rsid wsp:val=&quot;00226B64&quot;/&gt;&lt;wsp:rsid wsp:val=&quot;0022712F&quot;/&gt;&lt;wsp:rsid wsp:val=&quot;00231159&quot;/&gt;&lt;wsp:rsid wsp:val=&quot;00234F39&quot;/&gt;&lt;wsp:rsid wsp:val=&quot;00235486&quot;/&gt;&lt;wsp:rsid wsp:val=&quot;002354EF&quot;/&gt;&lt;wsp:rsid wsp:val=&quot;0023739B&quot;/&gt;&lt;wsp:rsid wsp:val=&quot;002421B6&quot;/&gt;&lt;wsp:rsid wsp:val=&quot;00242397&quot;/&gt;&lt;wsp:rsid wsp:val=&quot;002426C8&quot;/&gt;&lt;wsp:rsid wsp:val=&quot;00242AE9&quot;/&gt;&lt;wsp:rsid wsp:val=&quot;00243022&quot;/&gt;&lt;wsp:rsid wsp:val=&quot;00243D81&quot;/&gt;&lt;wsp:rsid wsp:val=&quot;00243DA3&quot;/&gt;&lt;wsp:rsid wsp:val=&quot;00244FC1&quot;/&gt;&lt;wsp:rsid wsp:val=&quot;0024558A&quot;/&gt;&lt;wsp:rsid wsp:val=&quot;00245AC2&quot;/&gt;&lt;wsp:rsid wsp:val=&quot;00245B05&quot;/&gt;&lt;wsp:rsid wsp:val=&quot;00245D1B&quot;/&gt;&lt;wsp:rsid wsp:val=&quot;002463C5&quot;/&gt;&lt;wsp:rsid wsp:val=&quot;00246FBA&quot;/&gt;&lt;wsp:rsid wsp:val=&quot;00247049&quot;/&gt;&lt;wsp:rsid wsp:val=&quot;00247BD1&quot;/&gt;&lt;wsp:rsid wsp:val=&quot;00247EB1&quot;/&gt;&lt;wsp:rsid wsp:val=&quot;00250262&quot;/&gt;&lt;wsp:rsid wsp:val=&quot;00250538&quot;/&gt;&lt;wsp:rsid wsp:val=&quot;00255C77&quot;/&gt;&lt;wsp:rsid wsp:val=&quot;0025787C&quot;/&gt;&lt;wsp:rsid wsp:val=&quot;0026652B&quot;/&gt;&lt;wsp:rsid wsp:val=&quot;00266A0A&quot;/&gt;&lt;wsp:rsid wsp:val=&quot;002676D7&quot;/&gt;&lt;wsp:rsid wsp:val=&quot;00267C91&quot;/&gt;&lt;wsp:rsid wsp:val=&quot;00267E60&quot;/&gt;&lt;wsp:rsid wsp:val=&quot;0027067C&quot;/&gt;&lt;wsp:rsid wsp:val=&quot;00274D3A&quot;/&gt;&lt;wsp:rsid wsp:val=&quot;00274E46&quot;/&gt;&lt;wsp:rsid wsp:val=&quot;0027671F&quot;/&gt;&lt;wsp:rsid wsp:val=&quot;002814EE&quot;/&gt;&lt;wsp:rsid wsp:val=&quot;002817D8&quot;/&gt;&lt;wsp:rsid wsp:val=&quot;002854CF&quot;/&gt;&lt;wsp:rsid wsp:val=&quot;0028727D&quot;/&gt;&lt;wsp:rsid wsp:val=&quot;00290080&quot;/&gt;&lt;wsp:rsid wsp:val=&quot;0029195F&quot;/&gt;&lt;wsp:rsid wsp:val=&quot;00291C07&quot;/&gt;&lt;wsp:rsid wsp:val=&quot;00291C0E&quot;/&gt;&lt;wsp:rsid wsp:val=&quot;002945D4&quot;/&gt;&lt;wsp:rsid wsp:val=&quot;002A0C31&quot;/&gt;&lt;wsp:rsid wsp:val=&quot;002A1C97&quot;/&gt;&lt;wsp:rsid wsp:val=&quot;002A472E&quot;/&gt;&lt;wsp:rsid wsp:val=&quot;002A4F73&quot;/&gt;&lt;wsp:rsid wsp:val=&quot;002A6D1B&quot;/&gt;&lt;wsp:rsid wsp:val=&quot;002A6DFE&quot;/&gt;&lt;wsp:rsid wsp:val=&quot;002A7085&quot;/&gt;&lt;wsp:rsid wsp:val=&quot;002A7834&quot;/&gt;&lt;wsp:rsid wsp:val=&quot;002B1D9A&quot;/&gt;&lt;wsp:rsid wsp:val=&quot;002B1FBF&quot;/&gt;&lt;wsp:rsid wsp:val=&quot;002B26C9&quot;/&gt;&lt;wsp:rsid wsp:val=&quot;002B3305&quot;/&gt;&lt;wsp:rsid wsp:val=&quot;002B38E7&quot;/&gt;&lt;wsp:rsid wsp:val=&quot;002B51FC&quot;/&gt;&lt;wsp:rsid wsp:val=&quot;002B655B&quot;/&gt;&lt;wsp:rsid wsp:val=&quot;002C14D5&quot;/&gt;&lt;wsp:rsid wsp:val=&quot;002C1955&quot;/&gt;&lt;wsp:rsid wsp:val=&quot;002C1C54&quot;/&gt;&lt;wsp:rsid wsp:val=&quot;002C2141&quot;/&gt;&lt;wsp:rsid wsp:val=&quot;002C2C43&quot;/&gt;&lt;wsp:rsid wsp:val=&quot;002C3C33&quot;/&gt;&lt;wsp:rsid wsp:val=&quot;002C5256&quot;/&gt;&lt;wsp:rsid wsp:val=&quot;002C75CF&quot;/&gt;&lt;wsp:rsid wsp:val=&quot;002D04B2&quot;/&gt;&lt;wsp:rsid wsp:val=&quot;002D1CAF&quot;/&gt;&lt;wsp:rsid wsp:val=&quot;002D335B&quot;/&gt;&lt;wsp:rsid wsp:val=&quot;002D3DBF&quot;/&gt;&lt;wsp:rsid wsp:val=&quot;002D641F&quot;/&gt;&lt;wsp:rsid wsp:val=&quot;002D72D9&quot;/&gt;&lt;wsp:rsid wsp:val=&quot;002E04F9&quot;/&gt;&lt;wsp:rsid wsp:val=&quot;002E0567&quot;/&gt;&lt;wsp:rsid wsp:val=&quot;002E0A88&quot;/&gt;&lt;wsp:rsid wsp:val=&quot;002E2805&quot;/&gt;&lt;wsp:rsid wsp:val=&quot;002E383E&quot;/&gt;&lt;wsp:rsid wsp:val=&quot;002F1C19&quot;/&gt;&lt;wsp:rsid wsp:val=&quot;002F4AD0&quot;/&gt;&lt;wsp:rsid wsp:val=&quot;002F4C27&quot;/&gt;&lt;wsp:rsid wsp:val=&quot;002F52F8&quot;/&gt;&lt;wsp:rsid wsp:val=&quot;002F61B6&quot;/&gt;&lt;wsp:rsid wsp:val=&quot;002F638C&quot;/&gt;&lt;wsp:rsid wsp:val=&quot;002F7CDE&quot;/&gt;&lt;wsp:rsid wsp:val=&quot;00301251&quot;/&gt;&lt;wsp:rsid wsp:val=&quot;00301372&quot;/&gt;&lt;wsp:rsid wsp:val=&quot;00302A4A&quot;/&gt;&lt;wsp:rsid wsp:val=&quot;0030304B&quot;/&gt;&lt;wsp:rsid wsp:val=&quot;00303E2A&quot;/&gt;&lt;wsp:rsid wsp:val=&quot;00303E49&quot;/&gt;&lt;wsp:rsid wsp:val=&quot;00306771&quot;/&gt;&lt;wsp:rsid wsp:val=&quot;00307046&quot;/&gt;&lt;wsp:rsid wsp:val=&quot;00311B8D&quot;/&gt;&lt;wsp:rsid wsp:val=&quot;00313884&quot;/&gt;&lt;wsp:rsid wsp:val=&quot;00314B6E&quot;/&gt;&lt;wsp:rsid wsp:val=&quot;00315EF8&quot;/&gt;&lt;wsp:rsid wsp:val=&quot;003170E1&quot;/&gt;&lt;wsp:rsid wsp:val=&quot;00317C0B&quot;/&gt;&lt;wsp:rsid wsp:val=&quot;0033080F&quot;/&gt;&lt;wsp:rsid wsp:val=&quot;00330AA6&quot;/&gt;&lt;wsp:rsid wsp:val=&quot;0033109A&quot;/&gt;&lt;wsp:rsid wsp:val=&quot;003314AB&quot;/&gt;&lt;wsp:rsid wsp:val=&quot;00331500&quot;/&gt;&lt;wsp:rsid wsp:val=&quot;00332E25&quot;/&gt;&lt;wsp:rsid wsp:val=&quot;00334588&quot;/&gt;&lt;wsp:rsid wsp:val=&quot;00335528&quot;/&gt;&lt;wsp:rsid wsp:val=&quot;0034187D&quot;/&gt;&lt;wsp:rsid wsp:val=&quot;003429CE&quot;/&gt;&lt;wsp:rsid wsp:val=&quot;0034380B&quot;/&gt;&lt;wsp:rsid wsp:val=&quot;0034437E&quot;/&gt;&lt;wsp:rsid wsp:val=&quot;003447FB&quot;/&gt;&lt;wsp:rsid wsp:val=&quot;0035047C&quot;/&gt;&lt;wsp:rsid wsp:val=&quot;00352333&quot;/&gt;&lt;wsp:rsid wsp:val=&quot;00352793&quot;/&gt;&lt;wsp:rsid wsp:val=&quot;003570F2&quot;/&gt;&lt;wsp:rsid wsp:val=&quot;0035775F&quot;/&gt;&lt;wsp:rsid wsp:val=&quot;00360266&quot;/&gt;&lt;wsp:rsid wsp:val=&quot;003605A9&quot;/&gt;&lt;wsp:rsid wsp:val=&quot;003605C4&quot;/&gt;&lt;wsp:rsid wsp:val=&quot;003606C5&quot;/&gt;&lt;wsp:rsid wsp:val=&quot;00365001&quot;/&gt;&lt;wsp:rsid wsp:val=&quot;003663F8&quot;/&gt;&lt;wsp:rsid wsp:val=&quot;00367713&quot;/&gt;&lt;wsp:rsid wsp:val=&quot;00373293&quot;/&gt;&lt;wsp:rsid wsp:val=&quot;00374315&quot;/&gt;&lt;wsp:rsid wsp:val=&quot;00375488&quot;/&gt;&lt;wsp:rsid wsp:val=&quot;00385D27&quot;/&gt;&lt;wsp:rsid wsp:val=&quot;0038651D&quot;/&gt;&lt;wsp:rsid wsp:val=&quot;00391A4A&quot;/&gt;&lt;wsp:rsid wsp:val=&quot;0039295B&quot;/&gt;&lt;wsp:rsid wsp:val=&quot;00392DE4&quot;/&gt;&lt;wsp:rsid wsp:val=&quot;00393C6B&quot;/&gt;&lt;wsp:rsid wsp:val=&quot;003945B9&quot;/&gt;&lt;wsp:rsid wsp:val=&quot;00394DDA&quot;/&gt;&lt;wsp:rsid wsp:val=&quot;00397D54&quot;/&gt;&lt;wsp:rsid wsp:val=&quot;003A07CC&quot;/&gt;&lt;wsp:rsid wsp:val=&quot;003A1B84&quot;/&gt;&lt;wsp:rsid wsp:val=&quot;003A44BA&quot;/&gt;&lt;wsp:rsid wsp:val=&quot;003A62F2&quot;/&gt;&lt;wsp:rsid wsp:val=&quot;003A679B&quot;/&gt;&lt;wsp:rsid wsp:val=&quot;003B30F0&quot;/&gt;&lt;wsp:rsid wsp:val=&quot;003B3358&quot;/&gt;&lt;wsp:rsid wsp:val=&quot;003B5B85&quot;/&gt;&lt;wsp:rsid wsp:val=&quot;003B7306&quot;/&gt;&lt;wsp:rsid wsp:val=&quot;003B7F0A&quot;/&gt;&lt;wsp:rsid wsp:val=&quot;003C2D3C&quot;/&gt;&lt;wsp:rsid wsp:val=&quot;003C573F&quot;/&gt;&lt;wsp:rsid wsp:val=&quot;003C5DEE&quot;/&gt;&lt;wsp:rsid wsp:val=&quot;003D2D8F&quot;/&gt;&lt;wsp:rsid wsp:val=&quot;003D61D4&quot;/&gt;&lt;wsp:rsid wsp:val=&quot;003D6285&quot;/&gt;&lt;wsp:rsid wsp:val=&quot;003D7AA1&quot;/&gt;&lt;wsp:rsid wsp:val=&quot;003D7E0A&quot;/&gt;&lt;wsp:rsid wsp:val=&quot;003E0018&quot;/&gt;&lt;wsp:rsid wsp:val=&quot;003E0723&quot;/&gt;&lt;wsp:rsid wsp:val=&quot;003E1FD8&quot;/&gt;&lt;wsp:rsid wsp:val=&quot;003E2725&quot;/&gt;&lt;wsp:rsid wsp:val=&quot;003E40E1&quot;/&gt;&lt;wsp:rsid wsp:val=&quot;003E59C7&quot;/&gt;&lt;wsp:rsid wsp:val=&quot;003E7B80&quot;/&gt;&lt;wsp:rsid wsp:val=&quot;003F03D8&quot;/&gt;&lt;wsp:rsid wsp:val=&quot;003F089D&quot;/&gt;&lt;wsp:rsid wsp:val=&quot;003F1D1B&quot;/&gt;&lt;wsp:rsid wsp:val=&quot;003F74A9&quot;/&gt;&lt;wsp:rsid wsp:val=&quot;003F76C2&quot;/&gt;&lt;wsp:rsid wsp:val=&quot;003F77B4&quot;/&gt;&lt;wsp:rsid wsp:val=&quot;004004D5&quot;/&gt;&lt;wsp:rsid wsp:val=&quot;004007F0&quot;/&gt;&lt;wsp:rsid wsp:val=&quot;00401A10&quot;/&gt;&lt;wsp:rsid wsp:val=&quot;00403B72&quot;/&gt;&lt;wsp:rsid wsp:val=&quot;0040487A&quot;/&gt;&lt;wsp:rsid wsp:val=&quot;004063E0&quot;/&gt;&lt;wsp:rsid wsp:val=&quot;004066FF&quot;/&gt;&lt;wsp:rsid wsp:val=&quot;004105C9&quot;/&gt;&lt;wsp:rsid wsp:val=&quot;00410B74&quot;/&gt;&lt;wsp:rsid wsp:val=&quot;00415177&quot;/&gt;&lt;wsp:rsid wsp:val=&quot;0041526C&quot;/&gt;&lt;wsp:rsid wsp:val=&quot;00417D62&quot;/&gt;&lt;wsp:rsid wsp:val=&quot;00420A32&quot;/&gt;&lt;wsp:rsid wsp:val=&quot;00420BAB&quot;/&gt;&lt;wsp:rsid wsp:val=&quot;004212EA&quot;/&gt;&lt;wsp:rsid wsp:val=&quot;00421BE7&quot;/&gt;&lt;wsp:rsid wsp:val=&quot;00422FE9&quot;/&gt;&lt;wsp:rsid wsp:val=&quot;004265A6&quot;/&gt;&lt;wsp:rsid wsp:val=&quot;004279BB&quot;/&gt;&lt;wsp:rsid wsp:val=&quot;00431A13&quot;/&gt;&lt;wsp:rsid wsp:val=&quot;00431D1E&quot;/&gt;&lt;wsp:rsid wsp:val=&quot;004321CA&quot;/&gt;&lt;wsp:rsid wsp:val=&quot;00433216&quot;/&gt;&lt;wsp:rsid wsp:val=&quot;00434F71&quot;/&gt;&lt;wsp:rsid wsp:val=&quot;00435C00&quot;/&gt;&lt;wsp:rsid wsp:val=&quot;004378DC&quot;/&gt;&lt;wsp:rsid wsp:val=&quot;004422DB&quot;/&gt;&lt;wsp:rsid wsp:val=&quot;00442735&quot;/&gt;&lt;wsp:rsid wsp:val=&quot;004434F2&quot;/&gt;&lt;wsp:rsid wsp:val=&quot;004462CC&quot;/&gt;&lt;wsp:rsid wsp:val=&quot;00446768&quot;/&gt;&lt;wsp:rsid wsp:val=&quot;0045193C&quot;/&gt;&lt;wsp:rsid wsp:val=&quot;0045201E&quot;/&gt;&lt;wsp:rsid wsp:val=&quot;00452B22&quot;/&gt;&lt;wsp:rsid wsp:val=&quot;00453CDE&quot;/&gt;&lt;wsp:rsid wsp:val=&quot;00455117&quot;/&gt;&lt;wsp:rsid wsp:val=&quot;00457E77&quot;/&gt;&lt;wsp:rsid wsp:val=&quot;00461DA8&quot;/&gt;&lt;wsp:rsid wsp:val=&quot;00463786&quot;/&gt;&lt;wsp:rsid wsp:val=&quot;00464305&quot;/&gt;&lt;wsp:rsid wsp:val=&quot;004646F1&quot;/&gt;&lt;wsp:rsid wsp:val=&quot;004648E9&quot;/&gt;&lt;wsp:rsid wsp:val=&quot;00465616&quot;/&gt;&lt;wsp:rsid wsp:val=&quot;00467C5A&quot;/&gt;&lt;wsp:rsid wsp:val=&quot;00470D57&quot;/&gt;&lt;wsp:rsid wsp:val=&quot;004751F1&quot;/&gt;&lt;wsp:rsid wsp:val=&quot;00475E66&quot;/&gt;&lt;wsp:rsid wsp:val=&quot;004823D7&quot;/&gt;&lt;wsp:rsid wsp:val=&quot;00482850&quot;/&gt;&lt;wsp:rsid wsp:val=&quot;00486056&quot;/&gt;&lt;wsp:rsid wsp:val=&quot;00487109&quot;/&gt;&lt;wsp:rsid wsp:val=&quot;00490415&quot;/&gt;&lt;wsp:rsid wsp:val=&quot;00491DAB&quot;/&gt;&lt;wsp:rsid wsp:val=&quot;00493D41&quot;/&gt;&lt;wsp:rsid wsp:val=&quot;004945D6&quot;/&gt;&lt;wsp:rsid wsp:val=&quot;004974D7&quot;/&gt;&lt;wsp:rsid wsp:val=&quot;004A0F2B&quot;/&gt;&lt;wsp:rsid wsp:val=&quot;004A4379&quot;/&gt;&lt;wsp:rsid wsp:val=&quot;004B0995&quot;/&gt;&lt;wsp:rsid wsp:val=&quot;004B2CD1&quot;/&gt;&lt;wsp:rsid wsp:val=&quot;004B3310&quot;/&gt;&lt;wsp:rsid wsp:val=&quot;004B6A00&quot;/&gt;&lt;wsp:rsid wsp:val=&quot;004B7FF8&quot;/&gt;&lt;wsp:rsid wsp:val=&quot;004C027B&quot;/&gt;&lt;wsp:rsid wsp:val=&quot;004C132D&quot;/&gt;&lt;wsp:rsid wsp:val=&quot;004C1698&quot;/&gt;&lt;wsp:rsid wsp:val=&quot;004C1C57&quot;/&gt;&lt;wsp:rsid wsp:val=&quot;004C2D7C&quot;/&gt;&lt;wsp:rsid wsp:val=&quot;004C3029&quot;/&gt;&lt;wsp:rsid wsp:val=&quot;004C3B22&quot;/&gt;&lt;wsp:rsid wsp:val=&quot;004C4594&quot;/&gt;&lt;wsp:rsid wsp:val=&quot;004C5A87&quot;/&gt;&lt;wsp:rsid wsp:val=&quot;004C5AEB&quot;/&gt;&lt;wsp:rsid wsp:val=&quot;004C72FA&quot;/&gt;&lt;wsp:rsid wsp:val=&quot;004D0AA6&quot;/&gt;&lt;wsp:rsid wsp:val=&quot;004D1386&quot;/&gt;&lt;wsp:rsid wsp:val=&quot;004D47FA&quot;/&gt;&lt;wsp:rsid wsp:val=&quot;004E0607&quot;/&gt;&lt;wsp:rsid wsp:val=&quot;004E060D&quot;/&gt;&lt;wsp:rsid wsp:val=&quot;004E2429&quot;/&gt;&lt;wsp:rsid wsp:val=&quot;004E3849&quot;/&gt;&lt;wsp:rsid wsp:val=&quot;004E6EE2&quot;/&gt;&lt;wsp:rsid wsp:val=&quot;004E7F06&quot;/&gt;&lt;wsp:rsid wsp:val=&quot;004F1495&quot;/&gt;&lt;wsp:rsid wsp:val=&quot;004F454D&quot;/&gt;&lt;wsp:rsid wsp:val=&quot;004F4F9D&quot;/&gt;&lt;wsp:rsid wsp:val=&quot;004F67CB&quot;/&gt;&lt;wsp:rsid wsp:val=&quot;004F7ADA&quot;/&gt;&lt;wsp:rsid wsp:val=&quot;0050011B&quot;/&gt;&lt;wsp:rsid wsp:val=&quot;005045F0&quot;/&gt;&lt;wsp:rsid wsp:val=&quot;005070D4&quot;/&gt;&lt;wsp:rsid wsp:val=&quot;0051347A&quot;/&gt;&lt;wsp:rsid wsp:val=&quot;005150DC&quot;/&gt;&lt;wsp:rsid wsp:val=&quot;00516441&quot;/&gt;&lt;wsp:rsid wsp:val=&quot;0051764C&quot;/&gt;&lt;wsp:rsid wsp:val=&quot;005209E5&quot;/&gt;&lt;wsp:rsid wsp:val=&quot;00523E57&quot;/&gt;&lt;wsp:rsid wsp:val=&quot;00526BAB&quot;/&gt;&lt;wsp:rsid wsp:val=&quot;005335CB&quot;/&gt;&lt;wsp:rsid wsp:val=&quot;00533987&quot;/&gt;&lt;wsp:rsid wsp:val=&quot;00534124&quot;/&gt;&lt;wsp:rsid wsp:val=&quot;00535139&quot;/&gt;&lt;wsp:rsid wsp:val=&quot;00535F5C&quot;/&gt;&lt;wsp:rsid wsp:val=&quot;00542C29&quot;/&gt;&lt;wsp:rsid wsp:val=&quot;00543732&quot;/&gt;&lt;wsp:rsid wsp:val=&quot;00543E46&quot;/&gt;&lt;wsp:rsid wsp:val=&quot;005446C1&quot;/&gt;&lt;wsp:rsid wsp:val=&quot;005455E1&quot;/&gt;&lt;wsp:rsid wsp:val=&quot;00546210&quot;/&gt;&lt;wsp:rsid wsp:val=&quot;005479C2&quot;/&gt;&lt;wsp:rsid wsp:val=&quot;005503D4&quot;/&gt;&lt;wsp:rsid wsp:val=&quot;0055043E&quot;/&gt;&lt;wsp:rsid wsp:val=&quot;0055186A&quot;/&gt;&lt;wsp:rsid wsp:val=&quot;00552168&quot;/&gt;&lt;wsp:rsid wsp:val=&quot;00553D51&quot;/&gt;&lt;wsp:rsid wsp:val=&quot;00553ECA&quot;/&gt;&lt;wsp:rsid wsp:val=&quot;00555562&quot;/&gt;&lt;wsp:rsid wsp:val=&quot;00555CBB&quot;/&gt;&lt;wsp:rsid wsp:val=&quot;0055641C&quot;/&gt;&lt;wsp:rsid wsp:val=&quot;00556EF4&quot;/&gt;&lt;wsp:rsid wsp:val=&quot;0056188C&quot;/&gt;&lt;wsp:rsid wsp:val=&quot;00563792&quot;/&gt;&lt;wsp:rsid wsp:val=&quot;00563866&quot;/&gt;&lt;wsp:rsid wsp:val=&quot;00565E35&quot;/&gt;&lt;wsp:rsid wsp:val=&quot;0056618E&quot;/&gt;&lt;wsp:rsid wsp:val=&quot;00567D8C&quot;/&gt;&lt;wsp:rsid wsp:val=&quot;00567DF9&quot;/&gt;&lt;wsp:rsid wsp:val=&quot;00570C54&quot;/&gt;&lt;wsp:rsid wsp:val=&quot;00576CC0&quot;/&gt;&lt;wsp:rsid wsp:val=&quot;00577705&quot;/&gt;&lt;wsp:rsid wsp:val=&quot;005804B5&quot;/&gt;&lt;wsp:rsid wsp:val=&quot;00583DF4&quot;/&gt;&lt;wsp:rsid wsp:val=&quot;0058582A&quot;/&gt;&lt;wsp:rsid wsp:val=&quot;00591F76&quot;/&gt;&lt;wsp:rsid wsp:val=&quot;0059384F&quot;/&gt;&lt;wsp:rsid wsp:val=&quot;00595476&quot;/&gt;&lt;wsp:rsid wsp:val=&quot;00595DBE&quot;/&gt;&lt;wsp:rsid wsp:val=&quot;0059615C&quot;/&gt;&lt;wsp:rsid wsp:val=&quot;00596474&quot;/&gt;&lt;wsp:rsid wsp:val=&quot;00597DD9&quot;/&gt;&lt;wsp:rsid wsp:val=&quot;005A7F8C&quot;/&gt;&lt;wsp:rsid wsp:val=&quot;005B06BD&quot;/&gt;&lt;wsp:rsid wsp:val=&quot;005B0E73&quot;/&gt;&lt;wsp:rsid wsp:val=&quot;005B195C&quot;/&gt;&lt;wsp:rsid wsp:val=&quot;005B4B5A&quot;/&gt;&lt;wsp:rsid wsp:val=&quot;005B54EC&quot;/&gt;&lt;wsp:rsid wsp:val=&quot;005B77FA&quot;/&gt;&lt;wsp:rsid wsp:val=&quot;005C1C5F&quot;/&gt;&lt;wsp:rsid wsp:val=&quot;005C244C&quot;/&gt;&lt;wsp:rsid wsp:val=&quot;005C43D7&quot;/&gt;&lt;wsp:rsid wsp:val=&quot;005C4C86&quot;/&gt;&lt;wsp:rsid wsp:val=&quot;005C5914&quot;/&gt;&lt;wsp:rsid wsp:val=&quot;005C5F5D&quot;/&gt;&lt;wsp:rsid wsp:val=&quot;005C697C&quot;/&gt;&lt;wsp:rsid wsp:val=&quot;005C7250&quot;/&gt;&lt;wsp:rsid wsp:val=&quot;005D1C72&quot;/&gt;&lt;wsp:rsid wsp:val=&quot;005D1CC7&quot;/&gt;&lt;wsp:rsid wsp:val=&quot;005D2787&quot;/&gt;&lt;wsp:rsid wsp:val=&quot;005D3848&quot;/&gt;&lt;wsp:rsid wsp:val=&quot;005D3916&quot;/&gt;&lt;wsp:rsid wsp:val=&quot;005D56FB&quot;/&gt;&lt;wsp:rsid wsp:val=&quot;005D5E7E&quot;/&gt;&lt;wsp:rsid wsp:val=&quot;005D631F&quot;/&gt;&lt;wsp:rsid wsp:val=&quot;005D6987&quot;/&gt;&lt;wsp:rsid wsp:val=&quot;005D6C7A&quot;/&gt;&lt;wsp:rsid wsp:val=&quot;005D76AA&quot;/&gt;&lt;wsp:rsid wsp:val=&quot;005E07E4&quot;/&gt;&lt;wsp:rsid wsp:val=&quot;005E09B2&quot;/&gt;&lt;wsp:rsid wsp:val=&quot;005E34F0&quot;/&gt;&lt;wsp:rsid wsp:val=&quot;005E4DD3&quot;/&gt;&lt;wsp:rsid wsp:val=&quot;005F0F80&quot;/&gt;&lt;wsp:rsid wsp:val=&quot;005F0FCC&quot;/&gt;&lt;wsp:rsid wsp:val=&quot;005F15D9&quot;/&gt;&lt;wsp:rsid wsp:val=&quot;005F2F8F&quot;/&gt;&lt;wsp:rsid wsp:val=&quot;005F3BD8&quot;/&gt;&lt;wsp:rsid wsp:val=&quot;005F592E&quot;/&gt;&lt;wsp:rsid wsp:val=&quot;0060018B&quot;/&gt;&lt;wsp:rsid wsp:val=&quot;00602BE0&quot;/&gt;&lt;wsp:rsid wsp:val=&quot;00603DAF&quot;/&gt;&lt;wsp:rsid wsp:val=&quot;00604AF6&quot;/&gt;&lt;wsp:rsid wsp:val=&quot;006057D0&quot;/&gt;&lt;wsp:rsid wsp:val=&quot;0060581E&quot;/&gt;&lt;wsp:rsid wsp:val=&quot;0060623A&quot;/&gt;&lt;wsp:rsid wsp:val=&quot;006108AD&quot;/&gt;&lt;wsp:rsid wsp:val=&quot;00615CD5&quot;/&gt;&lt;wsp:rsid wsp:val=&quot;00617330&quot;/&gt;&lt;wsp:rsid wsp:val=&quot;00617FF4&quot;/&gt;&lt;wsp:rsid wsp:val=&quot;006209A2&quot;/&gt;&lt;wsp:rsid wsp:val=&quot;00621B02&quot;/&gt;&lt;wsp:rsid wsp:val=&quot;00625115&quot;/&gt;&lt;wsp:rsid wsp:val=&quot;00626DC7&quot;/&gt;&lt;wsp:rsid wsp:val=&quot;006303E8&quot;/&gt;&lt;wsp:rsid wsp:val=&quot;006320A1&quot;/&gt;&lt;wsp:rsid wsp:val=&quot;00632725&quot;/&gt;&lt;wsp:rsid wsp:val=&quot;00635B02&quot;/&gt;&lt;wsp:rsid wsp:val=&quot;006375AA&quot;/&gt;&lt;wsp:rsid wsp:val=&quot;00640093&quot;/&gt;&lt;wsp:rsid wsp:val=&quot;00640547&quot;/&gt;&lt;wsp:rsid wsp:val=&quot;0064167E&quot;/&gt;&lt;wsp:rsid wsp:val=&quot;00641FE9&quot;/&gt;&lt;wsp:rsid wsp:val=&quot;00642AFB&quot;/&gt;&lt;wsp:rsid wsp:val=&quot;006458E7&quot;/&gt;&lt;wsp:rsid wsp:val=&quot;0064640C&quot;/&gt;&lt;wsp:rsid wsp:val=&quot;0064665F&quot;/&gt;&lt;wsp:rsid wsp:val=&quot;00647878&quot;/&gt;&lt;wsp:rsid wsp:val=&quot;00647A8A&quot;/&gt;&lt;wsp:rsid wsp:val=&quot;00647BD1&quot;/&gt;&lt;wsp:rsid wsp:val=&quot;00650FCE&quot;/&gt;&lt;wsp:rsid wsp:val=&quot;00654165&quot;/&gt;&lt;wsp:rsid wsp:val=&quot;00654AB7&quot;/&gt;&lt;wsp:rsid wsp:val=&quot;00655593&quot;/&gt;&lt;wsp:rsid wsp:val=&quot;0065595A&quot;/&gt;&lt;wsp:rsid wsp:val=&quot;006613F1&quot;/&gt;&lt;wsp:rsid wsp:val=&quot;00661AFC&quot;/&gt;&lt;wsp:rsid wsp:val=&quot;00661B3E&quot;/&gt;&lt;wsp:rsid wsp:val=&quot;0066216D&quot;/&gt;&lt;wsp:rsid wsp:val=&quot;00663584&quot;/&gt;&lt;wsp:rsid wsp:val=&quot;00663E96&quot;/&gt;&lt;wsp:rsid wsp:val=&quot;00664DC6&quot;/&gt;&lt;wsp:rsid wsp:val=&quot;00667AD0&quot;/&gt;&lt;wsp:rsid wsp:val=&quot;00671121&quot;/&gt;&lt;wsp:rsid wsp:val=&quot;0067166F&quot;/&gt;&lt;wsp:rsid wsp:val=&quot;00671B57&quot;/&gt;&lt;wsp:rsid wsp:val=&quot;00672500&quot;/&gt;&lt;wsp:rsid wsp:val=&quot;0067324F&quot;/&gt;&lt;wsp:rsid wsp:val=&quot;00674CFF&quot;/&gt;&lt;wsp:rsid wsp:val=&quot;00674D34&quot;/&gt;&lt;wsp:rsid wsp:val=&quot;00675341&quot;/&gt;&lt;wsp:rsid wsp:val=&quot;00676F94&quot;/&gt;&lt;wsp:rsid wsp:val=&quot;0068107E&quot;/&gt;&lt;wsp:rsid wsp:val=&quot;006812EE&quot;/&gt;&lt;wsp:rsid wsp:val=&quot;00681CA0&quot;/&gt;&lt;wsp:rsid wsp:val=&quot;0068483D&quot;/&gt;&lt;wsp:rsid wsp:val=&quot;00685297&quot;/&gt;&lt;wsp:rsid wsp:val=&quot;0068766C&quot;/&gt;&lt;wsp:rsid wsp:val=&quot;006901FF&quot;/&gt;&lt;wsp:rsid wsp:val=&quot;00690D75&quot;/&gt;&lt;wsp:rsid wsp:val=&quot;00695564&quot;/&gt;&lt;wsp:rsid wsp:val=&quot;006976E7&quot;/&gt;&lt;wsp:rsid wsp:val=&quot;006A0A88&quot;/&gt;&lt;wsp:rsid wsp:val=&quot;006B137F&quot;/&gt;&lt;wsp:rsid wsp:val=&quot;006B209E&quot;/&gt;&lt;wsp:rsid wsp:val=&quot;006B2874&quot;/&gt;&lt;wsp:rsid wsp:val=&quot;006B42B9&quot;/&gt;&lt;wsp:rsid wsp:val=&quot;006B4CCD&quot;/&gt;&lt;wsp:rsid wsp:val=&quot;006C05CA&quot;/&gt;&lt;wsp:rsid wsp:val=&quot;006C0F6F&quot;/&gt;&lt;wsp:rsid wsp:val=&quot;006C22F4&quot;/&gt;&lt;wsp:rsid wsp:val=&quot;006D1084&quot;/&gt;&lt;wsp:rsid wsp:val=&quot;006D12CD&quot;/&gt;&lt;wsp:rsid wsp:val=&quot;006D20FF&quot;/&gt;&lt;wsp:rsid wsp:val=&quot;006D3937&quot;/&gt;&lt;wsp:rsid wsp:val=&quot;006D4E8F&quot;/&gt;&lt;wsp:rsid wsp:val=&quot;006D594B&quot;/&gt;&lt;wsp:rsid wsp:val=&quot;006D7A3E&quot;/&gt;&lt;wsp:rsid wsp:val=&quot;006E3770&quot;/&gt;&lt;wsp:rsid wsp:val=&quot;006E67DA&quot;/&gt;&lt;wsp:rsid wsp:val=&quot;006F3C3D&quot;/&gt;&lt;wsp:rsid wsp:val=&quot;006F59BC&quot;/&gt;&lt;wsp:rsid wsp:val=&quot;006F6318&quot;/&gt;&lt;wsp:rsid wsp:val=&quot;006F6515&quot;/&gt;&lt;wsp:rsid wsp:val=&quot;006F6813&quot;/&gt;&lt;wsp:rsid wsp:val=&quot;006F7863&quot;/&gt;&lt;wsp:rsid wsp:val=&quot;00700D3B&quot;/&gt;&lt;wsp:rsid wsp:val=&quot;00700DE5&quot;/&gt;&lt;wsp:rsid wsp:val=&quot;0070112C&quot;/&gt;&lt;wsp:rsid wsp:val=&quot;00701ECA&quot;/&gt;&lt;wsp:rsid wsp:val=&quot;00705023&quot;/&gt;&lt;wsp:rsid wsp:val=&quot;007104A8&quot;/&gt;&lt;wsp:rsid wsp:val=&quot;00712846&quot;/&gt;&lt;wsp:rsid wsp:val=&quot;00712C06&quot;/&gt;&lt;wsp:rsid wsp:val=&quot;00712FEF&quot;/&gt;&lt;wsp:rsid wsp:val=&quot;00717D9B&quot;/&gt;&lt;wsp:rsid wsp:val=&quot;007232A8&quot;/&gt;&lt;wsp:rsid wsp:val=&quot;00724D55&quot;/&gt;&lt;wsp:rsid wsp:val=&quot;00724F72&quot;/&gt;&lt;wsp:rsid wsp:val=&quot;00725D5B&quot;/&gt;&lt;wsp:rsid wsp:val=&quot;007261E1&quot;/&gt;&lt;wsp:rsid wsp:val=&quot;0072794D&quot;/&gt;&lt;wsp:rsid wsp:val=&quot;007300B6&quot;/&gt;&lt;wsp:rsid wsp:val=&quot;00731659&quot;/&gt;&lt;wsp:rsid wsp:val=&quot;00731BE5&quot;/&gt;&lt;wsp:rsid wsp:val=&quot;00731E32&quot;/&gt;&lt;wsp:rsid wsp:val=&quot;00731F18&quot;/&gt;&lt;wsp:rsid wsp:val=&quot;007328F2&quot;/&gt;&lt;wsp:rsid wsp:val=&quot;00732DF7&quot;/&gt;&lt;wsp:rsid wsp:val=&quot;00733C68&quot;/&gt;&lt;wsp:rsid wsp:val=&quot;00733F3C&quot;/&gt;&lt;wsp:rsid wsp:val=&quot;007344A3&quot;/&gt;&lt;wsp:rsid wsp:val=&quot;007354D5&quot;/&gt;&lt;wsp:rsid wsp:val=&quot;007369F1&quot;/&gt;&lt;wsp:rsid wsp:val=&quot;00740643&quot;/&gt;&lt;wsp:rsid wsp:val=&quot;00741F6A&quot;/&gt;&lt;wsp:rsid wsp:val=&quot;00742294&quot;/&gt;&lt;wsp:rsid wsp:val=&quot;0074241D&quot;/&gt;&lt;wsp:rsid wsp:val=&quot;0074256A&quot;/&gt;&lt;wsp:rsid wsp:val=&quot;007429FF&quot;/&gt;&lt;wsp:rsid wsp:val=&quot;00742D95&quot;/&gt;&lt;wsp:rsid wsp:val=&quot;00743E80&quot;/&gt;&lt;wsp:rsid wsp:val=&quot;007458B9&quot;/&gt;&lt;wsp:rsid wsp:val=&quot;00746BAD&quot;/&gt;&lt;wsp:rsid wsp:val=&quot;0075025F&quot;/&gt;&lt;wsp:rsid wsp:val=&quot;0075047A&quot;/&gt;&lt;wsp:rsid wsp:val=&quot;00750692&quot;/&gt;&lt;wsp:rsid wsp:val=&quot;00750877&quot;/&gt;&lt;wsp:rsid wsp:val=&quot;007518DF&quot;/&gt;&lt;wsp:rsid wsp:val=&quot;007533F0&quot;/&gt;&lt;wsp:rsid wsp:val=&quot;007543C1&quot;/&gt;&lt;wsp:rsid wsp:val=&quot;007544A2&quot;/&gt;&lt;wsp:rsid wsp:val=&quot;007554CF&quot;/&gt;&lt;wsp:rsid wsp:val=&quot;00756150&quot;/&gt;&lt;wsp:rsid wsp:val=&quot;0075709B&quot;/&gt;&lt;wsp:rsid wsp:val=&quot;00760483&quot;/&gt;&lt;wsp:rsid wsp:val=&quot;00762A5E&quot;/&gt;&lt;wsp:rsid wsp:val=&quot;007654C9&quot;/&gt;&lt;wsp:rsid wsp:val=&quot;00766AB5&quot;/&gt;&lt;wsp:rsid wsp:val=&quot;00766D2F&quot;/&gt;&lt;wsp:rsid wsp:val=&quot;007770F7&quot;/&gt;&lt;wsp:rsid wsp:val=&quot;007776D1&quot;/&gt;&lt;wsp:rsid wsp:val=&quot;0078119E&quot;/&gt;&lt;wsp:rsid wsp:val=&quot;00782601&quot;/&gt;&lt;wsp:rsid wsp:val=&quot;00782C76&quot;/&gt;&lt;wsp:rsid wsp:val=&quot;007833DC&quot;/&gt;&lt;wsp:rsid wsp:val=&quot;00785115&quot;/&gt;&lt;wsp:rsid wsp:val=&quot;007854E3&quot;/&gt;&lt;wsp:rsid wsp:val=&quot;0078618D&quot;/&gt;&lt;wsp:rsid wsp:val=&quot;00790278&quot;/&gt;&lt;wsp:rsid wsp:val=&quot;0079097B&quot;/&gt;&lt;wsp:rsid wsp:val=&quot;00791BCA&quot;/&gt;&lt;wsp:rsid wsp:val=&quot;00791D1C&quot;/&gt;&lt;wsp:rsid wsp:val=&quot;007940E2&quot;/&gt;&lt;wsp:rsid wsp:val=&quot;00794277&quot;/&gt;&lt;wsp:rsid wsp:val=&quot;007A1B23&quot;/&gt;&lt;wsp:rsid wsp:val=&quot;007A28DE&quot;/&gt;&lt;wsp:rsid wsp:val=&quot;007A4753&quot;/&gt;&lt;wsp:rsid wsp:val=&quot;007A54B2&quot;/&gt;&lt;wsp:rsid wsp:val=&quot;007A654D&quot;/&gt;&lt;wsp:rsid wsp:val=&quot;007A67BB&quot;/&gt;&lt;wsp:rsid wsp:val=&quot;007B0A8C&quot;/&gt;&lt;wsp:rsid wsp:val=&quot;007B2AF2&quot;/&gt;&lt;wsp:rsid wsp:val=&quot;007B2B03&quot;/&gt;&lt;wsp:rsid wsp:val=&quot;007B4B68&quot;/&gt;&lt;wsp:rsid wsp:val=&quot;007B6D2D&quot;/&gt;&lt;wsp:rsid wsp:val=&quot;007C1F19&quot;/&gt;&lt;wsp:rsid wsp:val=&quot;007C22BE&quot;/&gt;&lt;wsp:rsid wsp:val=&quot;007C3E7E&quot;/&gt;&lt;wsp:rsid wsp:val=&quot;007C4325&quot;/&gt;&lt;wsp:rsid wsp:val=&quot;007D1202&quot;/&gt;&lt;wsp:rsid wsp:val=&quot;007D1A48&quot;/&gt;&lt;wsp:rsid wsp:val=&quot;007D3A6D&quot;/&gt;&lt;wsp:rsid wsp:val=&quot;007D5425&quot;/&gt;&lt;wsp:rsid wsp:val=&quot;007D5DA8&quot;/&gt;&lt;wsp:rsid wsp:val=&quot;007D5DE1&quot;/&gt;&lt;wsp:rsid wsp:val=&quot;007D70D2&quot;/&gt;&lt;wsp:rsid wsp:val=&quot;007E20DF&quot;/&gt;&lt;wsp:rsid wsp:val=&quot;007E3300&quot;/&gt;&lt;wsp:rsid wsp:val=&quot;007E3AAC&quot;/&gt;&lt;wsp:rsid wsp:val=&quot;007E4633&quot;/&gt;&lt;wsp:rsid wsp:val=&quot;007E48E5&quot;/&gt;&lt;wsp:rsid wsp:val=&quot;007E6952&quot;/&gt;&lt;wsp:rsid wsp:val=&quot;007F187A&quot;/&gt;&lt;wsp:rsid wsp:val=&quot;007F2733&quot;/&gt;&lt;wsp:rsid wsp:val=&quot;007F291A&quot;/&gt;&lt;wsp:rsid wsp:val=&quot;007F4609&quot;/&gt;&lt;wsp:rsid wsp:val=&quot;007F5362&quot;/&gt;&lt;wsp:rsid wsp:val=&quot;007F5E4E&quot;/&gt;&lt;wsp:rsid wsp:val=&quot;007F6062&quot;/&gt;&lt;wsp:rsid wsp:val=&quot;007F6156&quot;/&gt;&lt;wsp:rsid wsp:val=&quot;007F67F9&quot;/&gt;&lt;wsp:rsid wsp:val=&quot;007F78C3&quot;/&gt;&lt;wsp:rsid wsp:val=&quot;0080179A&quot;/&gt;&lt;wsp:rsid wsp:val=&quot;0080436E&quot;/&gt;&lt;wsp:rsid wsp:val=&quot;00805943&quot;/&gt;&lt;wsp:rsid wsp:val=&quot;0080645E&quot;/&gt;&lt;wsp:rsid wsp:val=&quot;008065EC&quot;/&gt;&lt;wsp:rsid wsp:val=&quot;008076FE&quot;/&gt;&lt;wsp:rsid wsp:val=&quot;00807E25&quot;/&gt;&lt;wsp:rsid wsp:val=&quot;00813241&quot;/&gt;&lt;wsp:rsid wsp:val=&quot;00813EA8&quot;/&gt;&lt;wsp:rsid wsp:val=&quot;0081411B&quot;/&gt;&lt;wsp:rsid wsp:val=&quot;00817E7D&quot;/&gt;&lt;wsp:rsid wsp:val=&quot;00817FB4&quot;/&gt;&lt;wsp:rsid wsp:val=&quot;008203A3&quot;/&gt;&lt;wsp:rsid wsp:val=&quot;00820435&quot;/&gt;&lt;wsp:rsid wsp:val=&quot;00822198&quot;/&gt;&lt;wsp:rsid wsp:val=&quot;00822995&quot;/&gt;&lt;wsp:rsid wsp:val=&quot;00826146&quot;/&gt;&lt;wsp:rsid wsp:val=&quot;00826D56&quot;/&gt;&lt;wsp:rsid wsp:val=&quot;00832B5F&quot;/&gt;&lt;wsp:rsid wsp:val=&quot;008363C6&quot;/&gt;&lt;wsp:rsid wsp:val=&quot;008439A7&quot;/&gt;&lt;wsp:rsid wsp:val=&quot;00843FAC&quot;/&gt;&lt;wsp:rsid wsp:val=&quot;0084529F&quot;/&gt;&lt;wsp:rsid wsp:val=&quot;00845448&quot;/&gt;&lt;wsp:rsid wsp:val=&quot;008455CF&quot;/&gt;&lt;wsp:rsid wsp:val=&quot;00845A40&quot;/&gt;&lt;wsp:rsid wsp:val=&quot;00853593&quot;/&gt;&lt;wsp:rsid wsp:val=&quot;0085531B&quot;/&gt;&lt;wsp:rsid wsp:val=&quot;00857086&quot;/&gt;&lt;wsp:rsid wsp:val=&quot;00863FFE&quot;/&gt;&lt;wsp:rsid wsp:val=&quot;008641DE&quot;/&gt;&lt;wsp:rsid wsp:val=&quot;0086422D&quot;/&gt;&lt;wsp:rsid wsp:val=&quot;00864466&quot;/&gt;&lt;wsp:rsid wsp:val=&quot;00865014&quot;/&gt;&lt;wsp:rsid wsp:val=&quot;008652D9&quot;/&gt;&lt;wsp:rsid wsp:val=&quot;00865BE0&quot;/&gt;&lt;wsp:rsid wsp:val=&quot;00866F8C&quot;/&gt;&lt;wsp:rsid wsp:val=&quot;008671B6&quot;/&gt;&lt;wsp:rsid wsp:val=&quot;008678AB&quot;/&gt;&lt;wsp:rsid wsp:val=&quot;0087168F&quot;/&gt;&lt;wsp:rsid wsp:val=&quot;008729BD&quot;/&gt;&lt;wsp:rsid wsp:val=&quot;0087339C&quot;/&gt;&lt;wsp:rsid wsp:val=&quot;00873525&quot;/&gt;&lt;wsp:rsid wsp:val=&quot;00874D35&quot;/&gt;&lt;wsp:rsid wsp:val=&quot;0087513E&quot;/&gt;&lt;wsp:rsid wsp:val=&quot;00876FDB&quot;/&gt;&lt;wsp:rsid wsp:val=&quot;0088091B&quot;/&gt;&lt;wsp:rsid wsp:val=&quot;0088136E&quot;/&gt;&lt;wsp:rsid wsp:val=&quot;00881DA9&quot;/&gt;&lt;wsp:rsid wsp:val=&quot;00886B80&quot;/&gt;&lt;wsp:rsid wsp:val=&quot;0088749F&quot;/&gt;&lt;wsp:rsid wsp:val=&quot;00891505&quot;/&gt;&lt;wsp:rsid wsp:val=&quot;00891EE9&quot;/&gt;&lt;wsp:rsid wsp:val=&quot;00892440&quot;/&gt;&lt;wsp:rsid wsp:val=&quot;00892F61&quot;/&gt;&lt;wsp:rsid wsp:val=&quot;00893D47&quot;/&gt;&lt;wsp:rsid wsp:val=&quot;00893F79&quot;/&gt;&lt;wsp:rsid wsp:val=&quot;00894DF5&quot;/&gt;&lt;wsp:rsid wsp:val=&quot;00895D29&quot;/&gt;&lt;wsp:rsid wsp:val=&quot;0089771B&quot;/&gt;&lt;wsp:rsid wsp:val=&quot;00897E39&quot;/&gt;&lt;wsp:rsid wsp:val=&quot;008A05C2&quot;/&gt;&lt;wsp:rsid wsp:val=&quot;008A1957&quot;/&gt;&lt;wsp:rsid wsp:val=&quot;008A19EA&quot;/&gt;&lt;wsp:rsid wsp:val=&quot;008A449D&quot;/&gt;&lt;wsp:rsid wsp:val=&quot;008A5A0F&quot;/&gt;&lt;wsp:rsid wsp:val=&quot;008A7696&quot;/&gt;&lt;wsp:rsid wsp:val=&quot;008A7734&quot;/&gt;&lt;wsp:rsid wsp:val=&quot;008A79C5&quot;/&gt;&lt;wsp:rsid wsp:val=&quot;008A7CD4&quot;/&gt;&lt;wsp:rsid wsp:val=&quot;008B0404&quot;/&gt;&lt;wsp:rsid wsp:val=&quot;008B0798&quot;/&gt;&lt;wsp:rsid wsp:val=&quot;008B39ED&quot;/&gt;&lt;wsp:rsid wsp:val=&quot;008B4788&quot;/&gt;&lt;wsp:rsid wsp:val=&quot;008B56B7&quot;/&gt;&lt;wsp:rsid wsp:val=&quot;008B5B8D&quot;/&gt;&lt;wsp:rsid wsp:val=&quot;008C1897&quot;/&gt;&lt;wsp:rsid wsp:val=&quot;008C19FA&quot;/&gt;&lt;wsp:rsid wsp:val=&quot;008C3295&quot;/&gt;&lt;wsp:rsid wsp:val=&quot;008C3B60&quot;/&gt;&lt;wsp:rsid wsp:val=&quot;008C57BA&quot;/&gt;&lt;wsp:rsid wsp:val=&quot;008C5B60&quot;/&gt;&lt;wsp:rsid wsp:val=&quot;008C6474&quot;/&gt;&lt;wsp:rsid wsp:val=&quot;008C78E2&quot;/&gt;&lt;wsp:rsid wsp:val=&quot;008D00C0&quot;/&gt;&lt;wsp:rsid wsp:val=&quot;008D171F&quot;/&gt;&lt;wsp:rsid wsp:val=&quot;008D1B98&quot;/&gt;&lt;wsp:rsid wsp:val=&quot;008D3863&quot;/&gt;&lt;wsp:rsid wsp:val=&quot;008D3B4B&quot;/&gt;&lt;wsp:rsid wsp:val=&quot;008D3DA8&quot;/&gt;&lt;wsp:rsid wsp:val=&quot;008D7A7F&quot;/&gt;&lt;wsp:rsid wsp:val=&quot;008E27E4&quot;/&gt;&lt;wsp:rsid wsp:val=&quot;008E3460&quot;/&gt;&lt;wsp:rsid wsp:val=&quot;008E470A&quot;/&gt;&lt;wsp:rsid wsp:val=&quot;008E4A59&quot;/&gt;&lt;wsp:rsid wsp:val=&quot;008E60EA&quot;/&gt;&lt;wsp:rsid wsp:val=&quot;008E60F8&quot;/&gt;&lt;wsp:rsid wsp:val=&quot;008E671B&quot;/&gt;&lt;wsp:rsid wsp:val=&quot;008E6A7F&quot;/&gt;&lt;wsp:rsid wsp:val=&quot;008E6CE4&quot;/&gt;&lt;wsp:rsid wsp:val=&quot;008E7B9D&quot;/&gt;&lt;wsp:rsid wsp:val=&quot;008E7D7E&quot;/&gt;&lt;wsp:rsid wsp:val=&quot;008F11A4&quot;/&gt;&lt;wsp:rsid wsp:val=&quot;008F1641&quot;/&gt;&lt;wsp:rsid wsp:val=&quot;008F1D11&quot;/&gt;&lt;wsp:rsid wsp:val=&quot;008F26AE&quot;/&gt;&lt;wsp:rsid wsp:val=&quot;008F2ADC&quot;/&gt;&lt;wsp:rsid wsp:val=&quot;008F48F2&quot;/&gt;&lt;wsp:rsid wsp:val=&quot;008F5363&quot;/&gt;&lt;wsp:rsid wsp:val=&quot;008F5BF0&quot;/&gt;&lt;wsp:rsid wsp:val=&quot;008F76C4&quot;/&gt;&lt;wsp:rsid wsp:val=&quot;00900543&quot;/&gt;&lt;wsp:rsid wsp:val=&quot;00901417&quot;/&gt;&lt;wsp:rsid wsp:val=&quot;00901658&quot;/&gt;&lt;wsp:rsid wsp:val=&quot;009017B9&quot;/&gt;&lt;wsp:rsid wsp:val=&quot;0090307C&quot;/&gt;&lt;wsp:rsid wsp:val=&quot;00904C26&quot;/&gt;&lt;wsp:rsid wsp:val=&quot;009051CB&quot;/&gt;&lt;wsp:rsid wsp:val=&quot;00907F83&quot;/&gt;&lt;wsp:rsid wsp:val=&quot;00911467&quot;/&gt;&lt;wsp:rsid wsp:val=&quot;00913355&quot;/&gt;&lt;wsp:rsid wsp:val=&quot;00915844&quot;/&gt;&lt;wsp:rsid wsp:val=&quot;00915F1D&quot;/&gt;&lt;wsp:rsid wsp:val=&quot;00916926&quot;/&gt;&lt;wsp:rsid wsp:val=&quot;00920430&quot;/&gt;&lt;wsp:rsid wsp:val=&quot;00921FE8&quot;/&gt;&lt;wsp:rsid wsp:val=&quot;00923194&quot;/&gt;&lt;wsp:rsid wsp:val=&quot;00923C29&quot;/&gt;&lt;wsp:rsid wsp:val=&quot;00923EE6&quot;/&gt;&lt;wsp:rsid wsp:val=&quot;00926ADC&quot;/&gt;&lt;wsp:rsid wsp:val=&quot;00927270&quot;/&gt;&lt;wsp:rsid wsp:val=&quot;0093038E&quot;/&gt;&lt;wsp:rsid wsp:val=&quot;009304ED&quot;/&gt;&lt;wsp:rsid wsp:val=&quot;009326F4&quot;/&gt;&lt;wsp:rsid wsp:val=&quot;00932B7E&quot;/&gt;&lt;wsp:rsid wsp:val=&quot;0093350A&quot;/&gt;&lt;wsp:rsid wsp:val=&quot;00935241&quot;/&gt;&lt;wsp:rsid wsp:val=&quot;00937E7F&quot;/&gt;&lt;wsp:rsid wsp:val=&quot;009426CA&quot;/&gt;&lt;wsp:rsid wsp:val=&quot;009436DB&quot;/&gt;&lt;wsp:rsid wsp:val=&quot;00944B2C&quot;/&gt;&lt;wsp:rsid wsp:val=&quot;00944BB1&quot;/&gt;&lt;wsp:rsid wsp:val=&quot;009467E0&quot;/&gt;&lt;wsp:rsid wsp:val=&quot;00946B2F&quot;/&gt;&lt;wsp:rsid wsp:val=&quot;00947FA3&quot;/&gt;&lt;wsp:rsid wsp:val=&quot;0095157D&quot;/&gt;&lt;wsp:rsid wsp:val=&quot;009529F2&quot;/&gt;&lt;wsp:rsid wsp:val=&quot;00954C4B&quot;/&gt;&lt;wsp:rsid wsp:val=&quot;00955FA6&quot;/&gt;&lt;wsp:rsid wsp:val=&quot;00956578&quot;/&gt;&lt;wsp:rsid wsp:val=&quot;00956EBC&quot;/&gt;&lt;wsp:rsid wsp:val=&quot;00960990&quot;/&gt;&lt;wsp:rsid wsp:val=&quot;00961B99&quot;/&gt;&lt;wsp:rsid wsp:val=&quot;009624AB&quot;/&gt;&lt;wsp:rsid wsp:val=&quot;00962CE0&quot;/&gt;&lt;wsp:rsid wsp:val=&quot;0096352D&quot;/&gt;&lt;wsp:rsid wsp:val=&quot;00964F06&quot;/&gt;&lt;wsp:rsid wsp:val=&quot;00966606&quot;/&gt;&lt;wsp:rsid wsp:val=&quot;00970ED6&quot;/&gt;&lt;wsp:rsid wsp:val=&quot;00971B9C&quot;/&gt;&lt;wsp:rsid wsp:val=&quot;009759A4&quot;/&gt;&lt;wsp:rsid wsp:val=&quot;00977B8C&quot;/&gt;&lt;wsp:rsid wsp:val=&quot;0098108E&quot;/&gt;&lt;wsp:rsid wsp:val=&quot;009837F8&quot;/&gt;&lt;wsp:rsid wsp:val=&quot;00986B9D&quot;/&gt;&lt;wsp:rsid wsp:val=&quot;0098743E&quot;/&gt;&lt;wsp:rsid wsp:val=&quot;00991868&quot;/&gt;&lt;wsp:rsid wsp:val=&quot;00991E21&quot;/&gt;&lt;wsp:rsid wsp:val=&quot;00991FBF&quot;/&gt;&lt;wsp:rsid wsp:val=&quot;00991FDA&quot;/&gt;&lt;wsp:rsid wsp:val=&quot;009930B7&quot;/&gt;&lt;wsp:rsid wsp:val=&quot;00993DFD&quot;/&gt;&lt;wsp:rsid wsp:val=&quot;0099493B&quot;/&gt;&lt;wsp:rsid wsp:val=&quot;00995597&quot;/&gt;&lt;wsp:rsid wsp:val=&quot;009956E0&quot;/&gt;&lt;wsp:rsid wsp:val=&quot;00995995&quot;/&gt;&lt;wsp:rsid wsp:val=&quot;00996DE4&quot;/&gt;&lt;wsp:rsid wsp:val=&quot;00997F5B&quot;/&gt;&lt;wsp:rsid wsp:val=&quot;009A42CC&quot;/&gt;&lt;wsp:rsid wsp:val=&quot;009A563A&quot;/&gt;&lt;wsp:rsid wsp:val=&quot;009B01A0&quot;/&gt;&lt;wsp:rsid wsp:val=&quot;009B152F&quot;/&gt;&lt;wsp:rsid wsp:val=&quot;009B4C57&quot;/&gt;&lt;wsp:rsid wsp:val=&quot;009B4F29&quot;/&gt;&lt;wsp:rsid wsp:val=&quot;009B5895&quot;/&gt;&lt;wsp:rsid wsp:val=&quot;009C3FD8&quot;/&gt;&lt;wsp:rsid wsp:val=&quot;009C4DA4&quot;/&gt;&lt;wsp:rsid wsp:val=&quot;009C69E3&quot;/&gt;&lt;wsp:rsid wsp:val=&quot;009C6C1C&quot;/&gt;&lt;wsp:rsid wsp:val=&quot;009D2A44&quot;/&gt;&lt;wsp:rsid wsp:val=&quot;009D3A8D&quot;/&gt;&lt;wsp:rsid wsp:val=&quot;009D5116&quot;/&gt;&lt;wsp:rsid wsp:val=&quot;009D59F9&quot;/&gt;&lt;wsp:rsid wsp:val=&quot;009D6E61&quot;/&gt;&lt;wsp:rsid wsp:val=&quot;009E19E9&quot;/&gt;&lt;wsp:rsid wsp:val=&quot;009E26E6&quot;/&gt;&lt;wsp:rsid wsp:val=&quot;009E4058&quot;/&gt;&lt;wsp:rsid wsp:val=&quot;009E4605&quot;/&gt;&lt;wsp:rsid wsp:val=&quot;009E470E&quot;/&gt;&lt;wsp:rsid wsp:val=&quot;009F2C45&quot;/&gt;&lt;wsp:rsid wsp:val=&quot;009F31C8&quot;/&gt;&lt;wsp:rsid wsp:val=&quot;00A00FA6&quot;/&gt;&lt;wsp:rsid wsp:val=&quot;00A014F1&quot;/&gt;&lt;wsp:rsid wsp:val=&quot;00A02375&quot;/&gt;&lt;wsp:rsid wsp:val=&quot;00A0242A&quot;/&gt;&lt;wsp:rsid wsp:val=&quot;00A04783&quot;/&gt;&lt;wsp:rsid wsp:val=&quot;00A052BB&quot;/&gt;&lt;wsp:rsid wsp:val=&quot;00A069CD&quot;/&gt;&lt;wsp:rsid wsp:val=&quot;00A06DC2&quot;/&gt;&lt;wsp:rsid wsp:val=&quot;00A06FEA&quot;/&gt;&lt;wsp:rsid wsp:val=&quot;00A119BC&quot;/&gt;&lt;wsp:rsid wsp:val=&quot;00A12849&quot;/&gt;&lt;wsp:rsid wsp:val=&quot;00A1578B&quot;/&gt;&lt;wsp:rsid wsp:val=&quot;00A158FA&quot;/&gt;&lt;wsp:rsid wsp:val=&quot;00A15A31&quot;/&gt;&lt;wsp:rsid wsp:val=&quot;00A1670B&quot;/&gt;&lt;wsp:rsid wsp:val=&quot;00A16E07&quot;/&gt;&lt;wsp:rsid wsp:val=&quot;00A20046&quot;/&gt;&lt;wsp:rsid wsp:val=&quot;00A208A7&quot;/&gt;&lt;wsp:rsid wsp:val=&quot;00A247CA&quot;/&gt;&lt;wsp:rsid wsp:val=&quot;00A24DA3&quot;/&gt;&lt;wsp:rsid wsp:val=&quot;00A25BAF&quot;/&gt;&lt;wsp:rsid wsp:val=&quot;00A300F9&quot;/&gt;&lt;wsp:rsid wsp:val=&quot;00A309EA&quot;/&gt;&lt;wsp:rsid wsp:val=&quot;00A31BE5&quot;/&gt;&lt;wsp:rsid wsp:val=&quot;00A34D3D&quot;/&gt;&lt;wsp:rsid wsp:val=&quot;00A412D8&quot;/&gt;&lt;wsp:rsid wsp:val=&quot;00A4181C&quot;/&gt;&lt;wsp:rsid wsp:val=&quot;00A424D7&quot;/&gt;&lt;wsp:rsid wsp:val=&quot;00A440BD&quot;/&gt;&lt;wsp:rsid wsp:val=&quot;00A4562F&quot;/&gt;&lt;wsp:rsid wsp:val=&quot;00A45701&quot;/&gt;&lt;wsp:rsid wsp:val=&quot;00A46354&quot;/&gt;&lt;wsp:rsid wsp:val=&quot;00A47B21&quot;/&gt;&lt;wsp:rsid wsp:val=&quot;00A50152&quot;/&gt;&lt;wsp:rsid wsp:val=&quot;00A50306&quot;/&gt;&lt;wsp:rsid wsp:val=&quot;00A50DAC&quot;/&gt;&lt;wsp:rsid wsp:val=&quot;00A51977&quot;/&gt;&lt;wsp:rsid wsp:val=&quot;00A51BCB&quot;/&gt;&lt;wsp:rsid wsp:val=&quot;00A51E2D&quot;/&gt;&lt;wsp:rsid wsp:val=&quot;00A56A92&quot;/&gt;&lt;wsp:rsid wsp:val=&quot;00A56DF1&quot;/&gt;&lt;wsp:rsid wsp:val=&quot;00A60E91&quot;/&gt;&lt;wsp:rsid wsp:val=&quot;00A619AD&quot;/&gt;&lt;wsp:rsid wsp:val=&quot;00A63E02&quot;/&gt;&lt;wsp:rsid wsp:val=&quot;00A641AC&quot;/&gt;&lt;wsp:rsid wsp:val=&quot;00A648B8&quot;/&gt;&lt;wsp:rsid wsp:val=&quot;00A652E2&quot;/&gt;&lt;wsp:rsid wsp:val=&quot;00A6595C&quot;/&gt;&lt;wsp:rsid wsp:val=&quot;00A65DAE&quot;/&gt;&lt;wsp:rsid wsp:val=&quot;00A65FAC&quot;/&gt;&lt;wsp:rsid wsp:val=&quot;00A67EB5&quot;/&gt;&lt;wsp:rsid wsp:val=&quot;00A7096E&quot;/&gt;&lt;wsp:rsid wsp:val=&quot;00A71EC5&quot;/&gt;&lt;wsp:rsid wsp:val=&quot;00A723A4&quot;/&gt;&lt;wsp:rsid wsp:val=&quot;00A7429D&quot;/&gt;&lt;wsp:rsid wsp:val=&quot;00A746CC&quot;/&gt;&lt;wsp:rsid wsp:val=&quot;00A7704C&quot;/&gt;&lt;wsp:rsid wsp:val=&quot;00A779B2&quot;/&gt;&lt;wsp:rsid wsp:val=&quot;00A8373D&quot;/&gt;&lt;wsp:rsid wsp:val=&quot;00A84920&quot;/&gt;&lt;wsp:rsid wsp:val=&quot;00A85002&quot;/&gt;&lt;wsp:rsid wsp:val=&quot;00A90D60&quot;/&gt;&lt;wsp:rsid wsp:val=&quot;00A92208&quot;/&gt;&lt;wsp:rsid wsp:val=&quot;00A922EB&quot;/&gt;&lt;wsp:rsid wsp:val=&quot;00A93235&quot;/&gt;&lt;wsp:rsid wsp:val=&quot;00A95426&quot;/&gt;&lt;wsp:rsid wsp:val=&quot;00A95C93&quot;/&gt;&lt;wsp:rsid wsp:val=&quot;00A961C1&quot;/&gt;&lt;wsp:rsid wsp:val=&quot;00A97296&quot;/&gt;&lt;wsp:rsid wsp:val=&quot;00A975CB&quot;/&gt;&lt;wsp:rsid wsp:val=&quot;00A9787A&quot;/&gt;&lt;wsp:rsid wsp:val=&quot;00A97ABC&quot;/&gt;&lt;wsp:rsid wsp:val=&quot;00A97ECC&quot;/&gt;&lt;wsp:rsid wsp:val=&quot;00AA36DE&quot;/&gt;&lt;wsp:rsid wsp:val=&quot;00AA43A8&quot;/&gt;&lt;wsp:rsid wsp:val=&quot;00AA4B69&quot;/&gt;&lt;wsp:rsid wsp:val=&quot;00AA5211&quot;/&gt;&lt;wsp:rsid wsp:val=&quot;00AB1D80&quot;/&gt;&lt;wsp:rsid wsp:val=&quot;00AB30D7&quot;/&gt;&lt;wsp:rsid wsp:val=&quot;00AB3BBD&quot;/&gt;&lt;wsp:rsid wsp:val=&quot;00AB3FFA&quot;/&gt;&lt;wsp:rsid wsp:val=&quot;00AB5917&quot;/&gt;&lt;wsp:rsid wsp:val=&quot;00AB5F6C&quot;/&gt;&lt;wsp:rsid wsp:val=&quot;00AB61A7&quot;/&gt;&lt;wsp:rsid wsp:val=&quot;00AB7694&quot;/&gt;&lt;wsp:rsid wsp:val=&quot;00AC0C67&quot;/&gt;&lt;wsp:rsid wsp:val=&quot;00AC0F47&quot;/&gt;&lt;wsp:rsid wsp:val=&quot;00AC1EF9&quot;/&gt;&lt;wsp:rsid wsp:val=&quot;00AC2D6C&quot;/&gt;&lt;wsp:rsid wsp:val=&quot;00AC3EBA&quot;/&gt;&lt;wsp:rsid wsp:val=&quot;00AC5A7B&quot;/&gt;&lt;wsp:rsid wsp:val=&quot;00AC7108&quot;/&gt;&lt;wsp:rsid wsp:val=&quot;00AD4AF0&quot;/&gt;&lt;wsp:rsid wsp:val=&quot;00AD7C7E&quot;/&gt;&lt;wsp:rsid wsp:val=&quot;00AE0180&quot;/&gt;&lt;wsp:rsid wsp:val=&quot;00AE090C&quot;/&gt;&lt;wsp:rsid wsp:val=&quot;00AE1052&quot;/&gt;&lt;wsp:rsid wsp:val=&quot;00AE19BA&quot;/&gt;&lt;wsp:rsid wsp:val=&quot;00AE1EED&quot;/&gt;&lt;wsp:rsid wsp:val=&quot;00AE2F57&quot;/&gt;&lt;wsp:rsid wsp:val=&quot;00AE2FF9&quot;/&gt;&lt;wsp:rsid wsp:val=&quot;00AE3C5F&quot;/&gt;&lt;wsp:rsid wsp:val=&quot;00AE600E&quot;/&gt;&lt;wsp:rsid wsp:val=&quot;00AE6124&quot;/&gt;&lt;wsp:rsid wsp:val=&quot;00AF1199&quot;/&gt;&lt;wsp:rsid wsp:val=&quot;00AF1E0E&quot;/&gt;&lt;wsp:rsid wsp:val=&quot;00AF3E0C&quot;/&gt;&lt;wsp:rsid wsp:val=&quot;00AF3E57&quot;/&gt;&lt;wsp:rsid wsp:val=&quot;00AF5876&quot;/&gt;&lt;wsp:rsid wsp:val=&quot;00AF787B&quot;/&gt;&lt;wsp:rsid wsp:val=&quot;00B01868&quot;/&gt;&lt;wsp:rsid wsp:val=&quot;00B0411F&quot;/&gt;&lt;wsp:rsid wsp:val=&quot;00B05AC3&quot;/&gt;&lt;wsp:rsid wsp:val=&quot;00B07BE0&quot;/&gt;&lt;wsp:rsid wsp:val=&quot;00B11134&quot;/&gt;&lt;wsp:rsid wsp:val=&quot;00B11B6E&quot;/&gt;&lt;wsp:rsid wsp:val=&quot;00B122C2&quot;/&gt;&lt;wsp:rsid wsp:val=&quot;00B1546E&quot;/&gt;&lt;wsp:rsid wsp:val=&quot;00B17615&quot;/&gt;&lt;wsp:rsid wsp:val=&quot;00B20472&quot;/&gt;&lt;wsp:rsid wsp:val=&quot;00B22C39&quot;/&gt;&lt;wsp:rsid wsp:val=&quot;00B232FC&quot;/&gt;&lt;wsp:rsid wsp:val=&quot;00B24BD8&quot;/&gt;&lt;wsp:rsid wsp:val=&quot;00B25B7A&quot;/&gt;&lt;wsp:rsid wsp:val=&quot;00B27968&quot;/&gt;&lt;wsp:rsid wsp:val=&quot;00B30B09&quot;/&gt;&lt;wsp:rsid wsp:val=&quot;00B332A3&quot;/&gt;&lt;wsp:rsid wsp:val=&quot;00B33842&quot;/&gt;&lt;wsp:rsid wsp:val=&quot;00B340B4&quot;/&gt;&lt;wsp:rsid wsp:val=&quot;00B34C25&quot;/&gt;&lt;wsp:rsid wsp:val=&quot;00B41B40&quot;/&gt;&lt;wsp:rsid wsp:val=&quot;00B42005&quot;/&gt;&lt;wsp:rsid wsp:val=&quot;00B4221D&quot;/&gt;&lt;wsp:rsid wsp:val=&quot;00B42573&quot;/&gt;&lt;wsp:rsid wsp:val=&quot;00B42C63&quot;/&gt;&lt;wsp:rsid wsp:val=&quot;00B4652E&quot;/&gt;&lt;wsp:rsid wsp:val=&quot;00B46EF4&quot;/&gt;&lt;wsp:rsid wsp:val=&quot;00B46FB9&quot;/&gt;&lt;wsp:rsid wsp:val=&quot;00B50603&quot;/&gt;&lt;wsp:rsid wsp:val=&quot;00B51D14&quot;/&gt;&lt;wsp:rsid wsp:val=&quot;00B53076&quot;/&gt;&lt;wsp:rsid wsp:val=&quot;00B53F6F&quot;/&gt;&lt;wsp:rsid wsp:val=&quot;00B56801&quot;/&gt;&lt;wsp:rsid wsp:val=&quot;00B568F2&quot;/&gt;&lt;wsp:rsid wsp:val=&quot;00B6110E&quot;/&gt;&lt;wsp:rsid wsp:val=&quot;00B65A66&quot;/&gt;&lt;wsp:rsid wsp:val=&quot;00B6758A&quot;/&gt;&lt;wsp:rsid wsp:val=&quot;00B67A35&quot;/&gt;&lt;wsp:rsid wsp:val=&quot;00B72C0B&quot;/&gt;&lt;wsp:rsid wsp:val=&quot;00B72D39&quot;/&gt;&lt;wsp:rsid wsp:val=&quot;00B734FB&quot;/&gt;&lt;wsp:rsid wsp:val=&quot;00B74140&quot;/&gt;&lt;wsp:rsid wsp:val=&quot;00B75E16&quot;/&gt;&lt;wsp:rsid wsp:val=&quot;00B76D4E&quot;/&gt;&lt;wsp:rsid wsp:val=&quot;00B77016&quot;/&gt;&lt;wsp:rsid wsp:val=&quot;00B77502&quot;/&gt;&lt;wsp:rsid wsp:val=&quot;00B80785&quot;/&gt;&lt;wsp:rsid wsp:val=&quot;00B80A59&quot;/&gt;&lt;wsp:rsid wsp:val=&quot;00B80C47&quot;/&gt;&lt;wsp:rsid wsp:val=&quot;00B8168E&quot;/&gt;&lt;wsp:rsid wsp:val=&quot;00B81AAD&quot;/&gt;&lt;wsp:rsid wsp:val=&quot;00B825A5&quot;/&gt;&lt;wsp:rsid wsp:val=&quot;00B84988&quot;/&gt;&lt;wsp:rsid wsp:val=&quot;00B857BE&quot;/&gt;&lt;wsp:rsid wsp:val=&quot;00B8584C&quot;/&gt;&lt;wsp:rsid wsp:val=&quot;00B8669E&quot;/&gt;&lt;wsp:rsid wsp:val=&quot;00B86E2B&quot;/&gt;&lt;wsp:rsid wsp:val=&quot;00B8799F&quot;/&gt;&lt;wsp:rsid wsp:val=&quot;00B90834&quot;/&gt;&lt;wsp:rsid wsp:val=&quot;00B92845&quot;/&gt;&lt;wsp:rsid wsp:val=&quot;00B93A11&quot;/&gt;&lt;wsp:rsid wsp:val=&quot;00B946C4&quot;/&gt;&lt;wsp:rsid wsp:val=&quot;00B9607C&quot;/&gt;&lt;wsp:rsid wsp:val=&quot;00B961BC&quot;/&gt;&lt;wsp:rsid wsp:val=&quot;00B979D9&quot;/&gt;&lt;wsp:rsid wsp:val=&quot;00BA2CFF&quot;/&gt;&lt;wsp:rsid wsp:val=&quot;00BA5272&quot;/&gt;&lt;wsp:rsid wsp:val=&quot;00BA663C&quot;/&gt;&lt;wsp:rsid wsp:val=&quot;00BB18FC&quot;/&gt;&lt;wsp:rsid wsp:val=&quot;00BB327B&quot;/&gt;&lt;wsp:rsid wsp:val=&quot;00BB3286&quot;/&gt;&lt;wsp:rsid wsp:val=&quot;00BB45AF&quot;/&gt;&lt;wsp:rsid wsp:val=&quot;00BB485C&quot;/&gt;&lt;wsp:rsid wsp:val=&quot;00BB5421&quot;/&gt;&lt;wsp:rsid wsp:val=&quot;00BB5695&quot;/&gt;&lt;wsp:rsid wsp:val=&quot;00BB67C8&quot;/&gt;&lt;wsp:rsid wsp:val=&quot;00BB6C22&quot;/&gt;&lt;wsp:rsid wsp:val=&quot;00BC0314&quot;/&gt;&lt;wsp:rsid wsp:val=&quot;00BC031A&quot;/&gt;&lt;wsp:rsid wsp:val=&quot;00BC3956&quot;/&gt;&lt;wsp:rsid wsp:val=&quot;00BC3B2E&quot;/&gt;&lt;wsp:rsid wsp:val=&quot;00BC3FFB&quot;/&gt;&lt;wsp:rsid wsp:val=&quot;00BC4017&quot;/&gt;&lt;wsp:rsid wsp:val=&quot;00BC4533&quot;/&gt;&lt;wsp:rsid wsp:val=&quot;00BC62A8&quot;/&gt;&lt;wsp:rsid wsp:val=&quot;00BD36E3&quot;/&gt;&lt;wsp:rsid wsp:val=&quot;00BD3CBA&quot;/&gt;&lt;wsp:rsid wsp:val=&quot;00BD4392&quot;/&gt;&lt;wsp:rsid wsp:val=&quot;00BD4C02&quot;/&gt;&lt;wsp:rsid wsp:val=&quot;00BD5F57&quot;/&gt;&lt;wsp:rsid wsp:val=&quot;00BD7022&quot;/&gt;&lt;wsp:rsid wsp:val=&quot;00BD73E3&quot;/&gt;&lt;wsp:rsid wsp:val=&quot;00BE1FDA&quot;/&gt;&lt;wsp:rsid wsp:val=&quot;00BE3B7B&quot;/&gt;&lt;wsp:rsid wsp:val=&quot;00BE3E35&quot;/&gt;&lt;wsp:rsid wsp:val=&quot;00BE445B&quot;/&gt;&lt;wsp:rsid wsp:val=&quot;00BE4967&quot;/&gt;&lt;wsp:rsid wsp:val=&quot;00BE4A8B&quot;/&gt;&lt;wsp:rsid wsp:val=&quot;00BE54A7&quot;/&gt;&lt;wsp:rsid wsp:val=&quot;00BE6D7C&quot;/&gt;&lt;wsp:rsid wsp:val=&quot;00BE6EFF&quot;/&gt;&lt;wsp:rsid wsp:val=&quot;00BE7FBF&quot;/&gt;&lt;wsp:rsid wsp:val=&quot;00BF27F7&quot;/&gt;&lt;wsp:rsid wsp:val=&quot;00BF282D&quot;/&gt;&lt;wsp:rsid wsp:val=&quot;00BF500A&quot;/&gt;&lt;wsp:rsid wsp:val=&quot;00BF59EB&quot;/&gt;&lt;wsp:rsid wsp:val=&quot;00BF60DC&quot;/&gt;&lt;wsp:rsid wsp:val=&quot;00C02F4E&quot;/&gt;&lt;wsp:rsid wsp:val=&quot;00C03D74&quot;/&gt;&lt;wsp:rsid wsp:val=&quot;00C04AEA&quot;/&gt;&lt;wsp:rsid wsp:val=&quot;00C06602&quot;/&gt;&lt;wsp:rsid wsp:val=&quot;00C06DA4&quot;/&gt;&lt;wsp:rsid wsp:val=&quot;00C07CD9&quot;/&gt;&lt;wsp:rsid wsp:val=&quot;00C11241&quot;/&gt;&lt;wsp:rsid wsp:val=&quot;00C116AA&quot;/&gt;&lt;wsp:rsid wsp:val=&quot;00C14A6A&quot;/&gt;&lt;wsp:rsid wsp:val=&quot;00C16FFB&quot;/&gt;&lt;wsp:rsid wsp:val=&quot;00C17858&quot;/&gt;&lt;wsp:rsid wsp:val=&quot;00C17CFA&quot;/&gt;&lt;wsp:rsid wsp:val=&quot;00C2201B&quot;/&gt;&lt;wsp:rsid wsp:val=&quot;00C25390&quot;/&gt;&lt;wsp:rsid wsp:val=&quot;00C26745&quot;/&gt;&lt;wsp:rsid wsp:val=&quot;00C26BC3&quot;/&gt;&lt;wsp:rsid wsp:val=&quot;00C30609&quot;/&gt;&lt;wsp:rsid wsp:val=&quot;00C30FA4&quot;/&gt;&lt;wsp:rsid wsp:val=&quot;00C31249&quot;/&gt;&lt;wsp:rsid wsp:val=&quot;00C34326&quot;/&gt;&lt;wsp:rsid wsp:val=&quot;00C3480C&quot;/&gt;&lt;wsp:rsid wsp:val=&quot;00C352BB&quot;/&gt;&lt;wsp:rsid wsp:val=&quot;00C36813&quot;/&gt;&lt;wsp:rsid wsp:val=&quot;00C40340&quot;/&gt;&lt;wsp:rsid wsp:val=&quot;00C40968&quot;/&gt;&lt;wsp:rsid wsp:val=&quot;00C40E6F&quot;/&gt;&lt;wsp:rsid wsp:val=&quot;00C4352F&quot;/&gt;&lt;wsp:rsid wsp:val=&quot;00C4361E&quot;/&gt;&lt;wsp:rsid wsp:val=&quot;00C45505&quot;/&gt;&lt;wsp:rsid wsp:val=&quot;00C461B6&quot;/&gt;&lt;wsp:rsid wsp:val=&quot;00C4740D&quot;/&gt;&lt;wsp:rsid wsp:val=&quot;00C47DF2&quot;/&gt;&lt;wsp:rsid wsp:val=&quot;00C5095F&quot;/&gt;&lt;wsp:rsid wsp:val=&quot;00C524A5&quot;/&gt;&lt;wsp:rsid wsp:val=&quot;00C5665E&quot;/&gt;&lt;wsp:rsid wsp:val=&quot;00C61BD0&quot;/&gt;&lt;wsp:rsid wsp:val=&quot;00C61F86&quot;/&gt;&lt;wsp:rsid wsp:val=&quot;00C62802&quot;/&gt;&lt;wsp:rsid wsp:val=&quot;00C64EBC&quot;/&gt;&lt;wsp:rsid wsp:val=&quot;00C70785&quot;/&gt;&lt;wsp:rsid wsp:val=&quot;00C71294&quot;/&gt;&lt;wsp:rsid wsp:val=&quot;00C7145D&quot;/&gt;&lt;wsp:rsid wsp:val=&quot;00C725BD&quot;/&gt;&lt;wsp:rsid wsp:val=&quot;00C73431&quot;/&gt;&lt;wsp:rsid wsp:val=&quot;00C73694&quot;/&gt;&lt;wsp:rsid wsp:val=&quot;00C763E6&quot;/&gt;&lt;wsp:rsid wsp:val=&quot;00C80B84&quot;/&gt;&lt;wsp:rsid wsp:val=&quot;00C81BD7&quot;/&gt;&lt;wsp:rsid wsp:val=&quot;00C82381&quot;/&gt;&lt;wsp:rsid wsp:val=&quot;00C84365&quot;/&gt;&lt;wsp:rsid wsp:val=&quot;00C86A01&quot;/&gt;&lt;wsp:rsid wsp:val=&quot;00C91FCB&quot;/&gt;&lt;wsp:rsid wsp:val=&quot;00C927CC&quot;/&gt;&lt;wsp:rsid wsp:val=&quot;00C92A7E&quot;/&gt;&lt;wsp:rsid wsp:val=&quot;00C93700&quot;/&gt;&lt;wsp:rsid wsp:val=&quot;00C93D0E&quot;/&gt;&lt;wsp:rsid wsp:val=&quot;00C940D2&quot;/&gt;&lt;wsp:rsid wsp:val=&quot;00C94201&quot;/&gt;&lt;wsp:rsid wsp:val=&quot;00C95ED6&quot;/&gt;&lt;wsp:rsid wsp:val=&quot;00C96B43&quot;/&gt;&lt;wsp:rsid wsp:val=&quot;00C97465&quot;/&gt;&lt;wsp:rsid wsp:val=&quot;00CA098E&quot;/&gt;&lt;wsp:rsid wsp:val=&quot;00CA20E7&quot;/&gt;&lt;wsp:rsid wsp:val=&quot;00CA40B8&quot;/&gt;&lt;wsp:rsid wsp:val=&quot;00CA4B1D&quot;/&gt;&lt;wsp:rsid wsp:val=&quot;00CA5057&quot;/&gt;&lt;wsp:rsid wsp:val=&quot;00CA6CCE&quot;/&gt;&lt;wsp:rsid wsp:val=&quot;00CB05CB&quot;/&gt;&lt;wsp:rsid wsp:val=&quot;00CB144D&quot;/&gt;&lt;wsp:rsid wsp:val=&quot;00CB166C&quot;/&gt;&lt;wsp:rsid wsp:val=&quot;00CB1703&quot;/&gt;&lt;wsp:rsid wsp:val=&quot;00CB1866&quot;/&gt;&lt;wsp:rsid wsp:val=&quot;00CB1DA8&quot;/&gt;&lt;wsp:rsid wsp:val=&quot;00CB282D&quot;/&gt;&lt;wsp:rsid wsp:val=&quot;00CB44FD&quot;/&gt;&lt;wsp:rsid wsp:val=&quot;00CB48BB&quot;/&gt;&lt;wsp:rsid wsp:val=&quot;00CB4D4E&quot;/&gt;&lt;wsp:rsid wsp:val=&quot;00CB5C01&quot;/&gt;&lt;wsp:rsid wsp:val=&quot;00CB5F63&quot;/&gt;&lt;wsp:rsid wsp:val=&quot;00CB6106&quot;/&gt;&lt;wsp:rsid wsp:val=&quot;00CC06A2&quot;/&gt;&lt;wsp:rsid wsp:val=&quot;00CC0720&quot;/&gt;&lt;wsp:rsid wsp:val=&quot;00CC0A05&quot;/&gt;&lt;wsp:rsid wsp:val=&quot;00CC4CB1&quot;/&gt;&lt;wsp:rsid wsp:val=&quot;00CC5086&quot;/&gt;&lt;wsp:rsid wsp:val=&quot;00CC59D4&quot;/&gt;&lt;wsp:rsid wsp:val=&quot;00CC6138&quot;/&gt;&lt;wsp:rsid wsp:val=&quot;00CC6643&quot;/&gt;&lt;wsp:rsid wsp:val=&quot;00CC6C23&quot;/&gt;&lt;wsp:rsid wsp:val=&quot;00CD128F&quot;/&gt;&lt;wsp:rsid wsp:val=&quot;00CD468B&quot;/&gt;&lt;wsp:rsid wsp:val=&quot;00CE0D19&quot;/&gt;&lt;wsp:rsid wsp:val=&quot;00CE271C&quot;/&gt;&lt;wsp:rsid wsp:val=&quot;00CE60BF&quot;/&gt;&lt;wsp:rsid wsp:val=&quot;00CE6950&quot;/&gt;&lt;wsp:rsid wsp:val=&quot;00CE6EAE&quot;/&gt;&lt;wsp:rsid wsp:val=&quot;00CE7088&quot;/&gt;&lt;wsp:rsid wsp:val=&quot;00CF2A8F&quot;/&gt;&lt;wsp:rsid wsp:val=&quot;00CF30D2&quot;/&gt;&lt;wsp:rsid wsp:val=&quot;00CF4C56&quot;/&gt;&lt;wsp:rsid wsp:val=&quot;00CF6E0B&quot;/&gt;&lt;wsp:rsid wsp:val=&quot;00CF7136&quot;/&gt;&lt;wsp:rsid wsp:val=&quot;00D00B51&quot;/&gt;&lt;wsp:rsid wsp:val=&quot;00D01A50&quot;/&gt;&lt;wsp:rsid wsp:val=&quot;00D01CBA&quot;/&gt;&lt;wsp:rsid wsp:val=&quot;00D03F41&quot;/&gt;&lt;wsp:rsid wsp:val=&quot;00D0504A&quot;/&gt;&lt;wsp:rsid wsp:val=&quot;00D06004&quot;/&gt;&lt;wsp:rsid wsp:val=&quot;00D063B8&quot;/&gt;&lt;wsp:rsid wsp:val=&quot;00D07E6D&quot;/&gt;&lt;wsp:rsid wsp:val=&quot;00D1057C&quot;/&gt;&lt;wsp:rsid wsp:val=&quot;00D12733&quot;/&gt;&lt;wsp:rsid wsp:val=&quot;00D13851&quot;/&gt;&lt;wsp:rsid wsp:val=&quot;00D13FB7&quot;/&gt;&lt;wsp:rsid wsp:val=&quot;00D14C7B&quot;/&gt;&lt;wsp:rsid wsp:val=&quot;00D22696&quot;/&gt;&lt;wsp:rsid wsp:val=&quot;00D245AE&quot;/&gt;&lt;wsp:rsid wsp:val=&quot;00D26387&quot;/&gt;&lt;wsp:rsid wsp:val=&quot;00D33105&quot;/&gt;&lt;wsp:rsid wsp:val=&quot;00D36152&quot;/&gt;&lt;wsp:rsid wsp:val=&quot;00D40486&quot;/&gt;&lt;wsp:rsid wsp:val=&quot;00D41555&quot;/&gt;&lt;wsp:rsid wsp:val=&quot;00D4188B&quot;/&gt;&lt;wsp:rsid wsp:val=&quot;00D42233&quot;/&gt;&lt;wsp:rsid wsp:val=&quot;00D42C48&quot;/&gt;&lt;wsp:rsid wsp:val=&quot;00D4355D&quot;/&gt;&lt;wsp:rsid wsp:val=&quot;00D43CC7&quot;/&gt;&lt;wsp:rsid wsp:val=&quot;00D46CC5&quot;/&gt;&lt;wsp:rsid wsp:val=&quot;00D50107&quot;/&gt;&lt;wsp:rsid wsp:val=&quot;00D5020D&quot;/&gt;&lt;wsp:rsid wsp:val=&quot;00D5029D&quot;/&gt;&lt;wsp:rsid wsp:val=&quot;00D5056C&quot;/&gt;&lt;wsp:rsid wsp:val=&quot;00D50822&quot;/&gt;&lt;wsp:rsid wsp:val=&quot;00D51B7B&quot;/&gt;&lt;wsp:rsid wsp:val=&quot;00D53B02&quot;/&gt;&lt;wsp:rsid wsp:val=&quot;00D55B84&quot;/&gt;&lt;wsp:rsid wsp:val=&quot;00D564B8&quot;/&gt;&lt;wsp:rsid wsp:val=&quot;00D600FE&quot;/&gt;&lt;wsp:rsid wsp:val=&quot;00D60249&quot;/&gt;&lt;wsp:rsid wsp:val=&quot;00D63856&quot;/&gt;&lt;wsp:rsid wsp:val=&quot;00D6420B&quot;/&gt;&lt;wsp:rsid wsp:val=&quot;00D65CDF&quot;/&gt;&lt;wsp:rsid wsp:val=&quot;00D672C2&quot;/&gt;&lt;wsp:rsid wsp:val=&quot;00D71794&quot;/&gt;&lt;wsp:rsid wsp:val=&quot;00D71826&quot;/&gt;&lt;wsp:rsid wsp:val=&quot;00D72AC1&quot;/&gt;&lt;wsp:rsid wsp:val=&quot;00D73687&quot;/&gt;&lt;wsp:rsid wsp:val=&quot;00D7493C&quot;/&gt;&lt;wsp:rsid wsp:val=&quot;00D75C1B&quot;/&gt;&lt;wsp:rsid wsp:val=&quot;00D76372&quot;/&gt;&lt;wsp:rsid wsp:val=&quot;00D77F9C&quot;/&gt;&lt;wsp:rsid wsp:val=&quot;00D80C87&quot;/&gt;&lt;wsp:rsid wsp:val=&quot;00D81F2F&quot;/&gt;&lt;wsp:rsid wsp:val=&quot;00D822F0&quot;/&gt;&lt;wsp:rsid wsp:val=&quot;00D82C84&quot;/&gt;&lt;wsp:rsid wsp:val=&quot;00D869EF&quot;/&gt;&lt;wsp:rsid wsp:val=&quot;00D87E14&quot;/&gt;&lt;wsp:rsid wsp:val=&quot;00D87FF4&quot;/&gt;&lt;wsp:rsid wsp:val=&quot;00D91DAF&quot;/&gt;&lt;wsp:rsid wsp:val=&quot;00D921FD&quot;/&gt;&lt;wsp:rsid wsp:val=&quot;00D92DF2&quot;/&gt;&lt;wsp:rsid wsp:val=&quot;00D92FC3&quot;/&gt;&lt;wsp:rsid wsp:val=&quot;00D956AE&quot;/&gt;&lt;wsp:rsid wsp:val=&quot;00D9750F&quot;/&gt;&lt;wsp:rsid wsp:val=&quot;00DA043C&quot;/&gt;&lt;wsp:rsid wsp:val=&quot;00DA18EC&quot;/&gt;&lt;wsp:rsid wsp:val=&quot;00DA3B74&quot;/&gt;&lt;wsp:rsid wsp:val=&quot;00DA5497&quot;/&gt;&lt;wsp:rsid wsp:val=&quot;00DA5ED0&quot;/&gt;&lt;wsp:rsid wsp:val=&quot;00DA68F0&quot;/&gt;&lt;wsp:rsid wsp:val=&quot;00DB68E8&quot;/&gt;&lt;wsp:rsid wsp:val=&quot;00DC22DA&quot;/&gt;&lt;wsp:rsid wsp:val=&quot;00DC2DAB&quot;/&gt;&lt;wsp:rsid wsp:val=&quot;00DC2E14&quot;/&gt;&lt;wsp:rsid wsp:val=&quot;00DC4095&quot;/&gt;&lt;wsp:rsid wsp:val=&quot;00DC4176&quot;/&gt;&lt;wsp:rsid wsp:val=&quot;00DC55C2&quot;/&gt;&lt;wsp:rsid wsp:val=&quot;00DC5BAB&quot;/&gt;&lt;wsp:rsid wsp:val=&quot;00DC6DC6&quot;/&gt;&lt;wsp:rsid wsp:val=&quot;00DD3E26&quot;/&gt;&lt;wsp:rsid wsp:val=&quot;00DD53B0&quot;/&gt;&lt;wsp:rsid wsp:val=&quot;00DE11F8&quot;/&gt;&lt;wsp:rsid wsp:val=&quot;00DE1689&quot;/&gt;&lt;wsp:rsid wsp:val=&quot;00DE2140&quot;/&gt;&lt;wsp:rsid wsp:val=&quot;00DE48AB&quot;/&gt;&lt;wsp:rsid wsp:val=&quot;00DE4C0D&quot;/&gt;&lt;wsp:rsid wsp:val=&quot;00DE4FDB&quot;/&gt;&lt;wsp:rsid wsp:val=&quot;00DE560B&quot;/&gt;&lt;wsp:rsid wsp:val=&quot;00DE560E&quot;/&gt;&lt;wsp:rsid wsp:val=&quot;00DF1523&quot;/&gt;&lt;wsp:rsid wsp:val=&quot;00DF2439&quot;/&gt;&lt;wsp:rsid wsp:val=&quot;00DF4C29&quot;/&gt;&lt;wsp:rsid wsp:val=&quot;00DF5662&quot;/&gt;&lt;wsp:rsid wsp:val=&quot;00DF5A48&quot;/&gt;&lt;wsp:rsid wsp:val=&quot;00DF5E51&quot;/&gt;&lt;wsp:rsid wsp:val=&quot;00E01BAB&quot;/&gt;&lt;wsp:rsid wsp:val=&quot;00E02C7F&quot;/&gt;&lt;wsp:rsid wsp:val=&quot;00E0686F&quot;/&gt;&lt;wsp:rsid wsp:val=&quot;00E06D47&quot;/&gt;&lt;wsp:rsid wsp:val=&quot;00E078A6&quot;/&gt;&lt;wsp:rsid wsp:val=&quot;00E1060B&quot;/&gt;&lt;wsp:rsid wsp:val=&quot;00E113DE&quot;/&gt;&lt;wsp:rsid wsp:val=&quot;00E116BE&quot;/&gt;&lt;wsp:rsid wsp:val=&quot;00E12A28&quot;/&gt;&lt;wsp:rsid wsp:val=&quot;00E13409&quot;/&gt;&lt;wsp:rsid wsp:val=&quot;00E13456&quot;/&gt;&lt;wsp:rsid wsp:val=&quot;00E14144&quot;/&gt;&lt;wsp:rsid wsp:val=&quot;00E1717E&quot;/&gt;&lt;wsp:rsid wsp:val=&quot;00E21946&quot;/&gt;&lt;wsp:rsid wsp:val=&quot;00E2209B&quot;/&gt;&lt;wsp:rsid wsp:val=&quot;00E25268&quot;/&gt;&lt;wsp:rsid wsp:val=&quot;00E30C23&quot;/&gt;&lt;wsp:rsid wsp:val=&quot;00E3256E&quot;/&gt;&lt;wsp:rsid wsp:val=&quot;00E33FE8&quot;/&gt;&lt;wsp:rsid wsp:val=&quot;00E35AD5&quot;/&gt;&lt;wsp:rsid wsp:val=&quot;00E36C1A&quot;/&gt;&lt;wsp:rsid wsp:val=&quot;00E40567&quot;/&gt;&lt;wsp:rsid wsp:val=&quot;00E40BAF&quot;/&gt;&lt;wsp:rsid wsp:val=&quot;00E41650&quot;/&gt;&lt;wsp:rsid wsp:val=&quot;00E418EB&quot;/&gt;&lt;wsp:rsid wsp:val=&quot;00E41902&quot;/&gt;&lt;wsp:rsid wsp:val=&quot;00E4217B&quot;/&gt;&lt;wsp:rsid wsp:val=&quot;00E429AD&quot;/&gt;&lt;wsp:rsid wsp:val=&quot;00E42E7F&quot;/&gt;&lt;wsp:rsid wsp:val=&quot;00E44593&quot;/&gt;&lt;wsp:rsid wsp:val=&quot;00E44C43&quot;/&gt;&lt;wsp:rsid wsp:val=&quot;00E45094&quot;/&gt;&lt;wsp:rsid wsp:val=&quot;00E459C0&quot;/&gt;&lt;wsp:rsid wsp:val=&quot;00E46182&quot;/&gt;&lt;wsp:rsid wsp:val=&quot;00E501CB&quot;/&gt;&lt;wsp:rsid wsp:val=&quot;00E503CE&quot;/&gt;&lt;wsp:rsid wsp:val=&quot;00E504D1&quot;/&gt;&lt;wsp:rsid wsp:val=&quot;00E50820&quot;/&gt;&lt;wsp:rsid wsp:val=&quot;00E50EF3&quot;/&gt;&lt;wsp:rsid wsp:val=&quot;00E5112B&quot;/&gt;&lt;wsp:rsid wsp:val=&quot;00E51C20&quot;/&gt;&lt;wsp:rsid wsp:val=&quot;00E52B5F&quot;/&gt;&lt;wsp:rsid wsp:val=&quot;00E55B72&quot;/&gt;&lt;wsp:rsid wsp:val=&quot;00E5675D&quot;/&gt;&lt;wsp:rsid wsp:val=&quot;00E60E45&quot;/&gt;&lt;wsp:rsid wsp:val=&quot;00E6161B&quot;/&gt;&lt;wsp:rsid wsp:val=&quot;00E61EB7&quot;/&gt;&lt;wsp:rsid wsp:val=&quot;00E62F28&quot;/&gt;&lt;wsp:rsid wsp:val=&quot;00E66E51&quot;/&gt;&lt;wsp:rsid wsp:val=&quot;00E67264&quot;/&gt;&lt;wsp:rsid wsp:val=&quot;00E7113C&quot;/&gt;&lt;wsp:rsid wsp:val=&quot;00E726D8&quot;/&gt;&lt;wsp:rsid wsp:val=&quot;00E731B2&quot;/&gt;&lt;wsp:rsid wsp:val=&quot;00E745E8&quot;/&gt;&lt;wsp:rsid wsp:val=&quot;00E775E1&quot;/&gt;&lt;wsp:rsid wsp:val=&quot;00E805FB&quot;/&gt;&lt;wsp:rsid wsp:val=&quot;00E83A9B&quot;/&gt;&lt;wsp:rsid wsp:val=&quot;00E849E0&quot;/&gt;&lt;wsp:rsid wsp:val=&quot;00E85478&quot;/&gt;&lt;wsp:rsid wsp:val=&quot;00E85A7B&quot;/&gt;&lt;wsp:rsid wsp:val=&quot;00E90F96&quot;/&gt;&lt;wsp:rsid wsp:val=&quot;00E91938&quot;/&gt;&lt;wsp:rsid wsp:val=&quot;00E940DE&quot;/&gt;&lt;wsp:rsid wsp:val=&quot;00E9461D&quot;/&gt;&lt;wsp:rsid wsp:val=&quot;00E9582F&quot;/&gt;&lt;wsp:rsid wsp:val=&quot;00EA316B&quot;/&gt;&lt;wsp:rsid wsp:val=&quot;00EA53FD&quot;/&gt;&lt;wsp:rsid wsp:val=&quot;00EA6245&quot;/&gt;&lt;wsp:rsid wsp:val=&quot;00EA637B&quot;/&gt;&lt;wsp:rsid wsp:val=&quot;00EB0AB1&quot;/&gt;&lt;wsp:rsid wsp:val=&quot;00EB3E17&quot;/&gt;&lt;wsp:rsid wsp:val=&quot;00EB7362&quot;/&gt;&lt;wsp:rsid wsp:val=&quot;00EC0BFB&quot;/&gt;&lt;wsp:rsid wsp:val=&quot;00EC2DC3&quot;/&gt;&lt;wsp:rsid wsp:val=&quot;00EC3109&quot;/&gt;&lt;wsp:rsid wsp:val=&quot;00EC3366&quot;/&gt;&lt;wsp:rsid wsp:val=&quot;00EC3C44&quot;/&gt;&lt;wsp:rsid wsp:val=&quot;00EC5916&quot;/&gt;&lt;wsp:rsid wsp:val=&quot;00EC6778&quot;/&gt;&lt;wsp:rsid wsp:val=&quot;00EC6A13&quot;/&gt;&lt;wsp:rsid wsp:val=&quot;00ED1B72&quot;/&gt;&lt;wsp:rsid wsp:val=&quot;00ED1E94&quot;/&gt;&lt;wsp:rsid wsp:val=&quot;00ED37E5&quot;/&gt;&lt;wsp:rsid wsp:val=&quot;00ED422F&quot;/&gt;&lt;wsp:rsid wsp:val=&quot;00ED6B01&quot;/&gt;&lt;wsp:rsid wsp:val=&quot;00EE0CB0&quot;/&gt;&lt;wsp:rsid wsp:val=&quot;00EE0E05&quot;/&gt;&lt;wsp:rsid wsp:val=&quot;00EE3D3A&quot;/&gt;&lt;wsp:rsid wsp:val=&quot;00EE5AF8&quot;/&gt;&lt;wsp:rsid wsp:val=&quot;00EE66E0&quot;/&gt;&lt;wsp:rsid wsp:val=&quot;00EE7620&quot;/&gt;&lt;wsp:rsid wsp:val=&quot;00EF257A&quot;/&gt;&lt;wsp:rsid wsp:val=&quot;00EF3706&quot;/&gt;&lt;wsp:rsid wsp:val=&quot;00EF6874&quot;/&gt;&lt;wsp:rsid wsp:val=&quot;00EF6F87&quot;/&gt;&lt;wsp:rsid wsp:val=&quot;00F00737&quot;/&gt;&lt;wsp:rsid wsp:val=&quot;00F03753&quot;/&gt;&lt;wsp:rsid wsp:val=&quot;00F03B50&quot;/&gt;&lt;wsp:rsid wsp:val=&quot;00F054C9&quot;/&gt;&lt;wsp:rsid wsp:val=&quot;00F05768&quot;/&gt;&lt;wsp:rsid wsp:val=&quot;00F06C3F&quot;/&gt;&lt;wsp:rsid wsp:val=&quot;00F1074F&quot;/&gt;&lt;wsp:rsid wsp:val=&quot;00F10A6C&quot;/&gt;&lt;wsp:rsid wsp:val=&quot;00F11DC3&quot;/&gt;&lt;wsp:rsid wsp:val=&quot;00F11E31&quot;/&gt;&lt;wsp:rsid wsp:val=&quot;00F12F1B&quot;/&gt;&lt;wsp:rsid wsp:val=&quot;00F1449E&quot;/&gt;&lt;wsp:rsid wsp:val=&quot;00F148C1&quot;/&gt;&lt;wsp:rsid wsp:val=&quot;00F14D7B&quot;/&gt;&lt;wsp:rsid wsp:val=&quot;00F202E0&quot;/&gt;&lt;wsp:rsid wsp:val=&quot;00F203ED&quot;/&gt;&lt;wsp:rsid wsp:val=&quot;00F21600&quot;/&gt;&lt;wsp:rsid wsp:val=&quot;00F22360&quot;/&gt;&lt;wsp:rsid wsp:val=&quot;00F22379&quot;/&gt;&lt;wsp:rsid wsp:val=&quot;00F228EC&quot;/&gt;&lt;wsp:rsid wsp:val=&quot;00F25920&quot;/&gt;&lt;wsp:rsid wsp:val=&quot;00F25F42&quot;/&gt;&lt;wsp:rsid wsp:val=&quot;00F27FF4&quot;/&gt;&lt;wsp:rsid wsp:val=&quot;00F320AC&quot;/&gt;&lt;wsp:rsid wsp:val=&quot;00F3495F&quot;/&gt;&lt;wsp:rsid wsp:val=&quot;00F3518D&quot;/&gt;&lt;wsp:rsid wsp:val=&quot;00F351CB&quot;/&gt;&lt;wsp:rsid wsp:val=&quot;00F362BB&quot;/&gt;&lt;wsp:rsid wsp:val=&quot;00F36B0A&quot;/&gt;&lt;wsp:rsid wsp:val=&quot;00F41539&quot;/&gt;&lt;wsp:rsid wsp:val=&quot;00F41CEE&quot;/&gt;&lt;wsp:rsid wsp:val=&quot;00F4304E&quot;/&gt;&lt;wsp:rsid wsp:val=&quot;00F500E0&quot;/&gt;&lt;wsp:rsid wsp:val=&quot;00F50CA4&quot;/&gt;&lt;wsp:rsid wsp:val=&quot;00F50F9A&quot;/&gt;&lt;wsp:rsid wsp:val=&quot;00F535CA&quot;/&gt;&lt;wsp:rsid wsp:val=&quot;00F54244&quot;/&gt;&lt;wsp:rsid wsp:val=&quot;00F559EC&quot;/&gt;&lt;wsp:rsid wsp:val=&quot;00F55B79&quot;/&gt;&lt;wsp:rsid wsp:val=&quot;00F56A0F&quot;/&gt;&lt;wsp:rsid wsp:val=&quot;00F57500&quot;/&gt;&lt;wsp:rsid wsp:val=&quot;00F57517&quot;/&gt;&lt;wsp:rsid wsp:val=&quot;00F5796C&quot;/&gt;&lt;wsp:rsid wsp:val=&quot;00F57AEB&quot;/&gt;&lt;wsp:rsid wsp:val=&quot;00F6076E&quot;/&gt;&lt;wsp:rsid wsp:val=&quot;00F61233&quot;/&gt;&lt;wsp:rsid wsp:val=&quot;00F61F59&quot;/&gt;&lt;wsp:rsid wsp:val=&quot;00F62A0F&quot;/&gt;&lt;wsp:rsid wsp:val=&quot;00F637CA&quot;/&gt;&lt;wsp:rsid wsp:val=&quot;00F644FE&quot;/&gt;&lt;wsp:rsid wsp:val=&quot;00F66807&quot;/&gt;&lt;wsp:rsid wsp:val=&quot;00F67398&quot;/&gt;&lt;wsp:rsid wsp:val=&quot;00F7026D&quot;/&gt;&lt;wsp:rsid wsp:val=&quot;00F72DFC&quot;/&gt;&lt;wsp:rsid wsp:val=&quot;00F73E96&quot;/&gt;&lt;wsp:rsid wsp:val=&quot;00F74965&quot;/&gt;&lt;wsp:rsid wsp:val=&quot;00F75DC6&quot;/&gt;&lt;wsp:rsid wsp:val=&quot;00F75F54&quot;/&gt;&lt;wsp:rsid wsp:val=&quot;00F7752F&quot;/&gt;&lt;wsp:rsid wsp:val=&quot;00F808D1&quot;/&gt;&lt;wsp:rsid wsp:val=&quot;00F8201A&quot;/&gt;&lt;wsp:rsid wsp:val=&quot;00F839EC&quot;/&gt;&lt;wsp:rsid wsp:val=&quot;00F857F2&quot;/&gt;&lt;wsp:rsid wsp:val=&quot;00F878D6&quot;/&gt;&lt;wsp:rsid wsp:val=&quot;00F87B09&quot;/&gt;&lt;wsp:rsid wsp:val=&quot;00F909A6&quot;/&gt;&lt;wsp:rsid wsp:val=&quot;00F910AD&quot;/&gt;&lt;wsp:rsid wsp:val=&quot;00F9247C&quot;/&gt;&lt;wsp:rsid wsp:val=&quot;00F9257C&quot;/&gt;&lt;wsp:rsid wsp:val=&quot;00F9496C&quot;/&gt;&lt;wsp:rsid wsp:val=&quot;00F96DA6&quot;/&gt;&lt;wsp:rsid wsp:val=&quot;00F970FC&quot;/&gt;&lt;wsp:rsid wsp:val=&quot;00F97379&quot;/&gt;&lt;wsp:rsid wsp:val=&quot;00F97EDB&quot;/&gt;&lt;wsp:rsid wsp:val=&quot;00FA156C&quot;/&gt;&lt;wsp:rsid wsp:val=&quot;00FA21AB&quot;/&gt;&lt;wsp:rsid wsp:val=&quot;00FA39B8&quot;/&gt;&lt;wsp:rsid wsp:val=&quot;00FA3BB8&quot;/&gt;&lt;wsp:rsid wsp:val=&quot;00FA6224&quot;/&gt;&lt;wsp:rsid wsp:val=&quot;00FA62BF&quot;/&gt;&lt;wsp:rsid wsp:val=&quot;00FA6965&quot;/&gt;&lt;wsp:rsid wsp:val=&quot;00FA6BDA&quot;/&gt;&lt;wsp:rsid wsp:val=&quot;00FA727D&quot;/&gt;&lt;wsp:rsid wsp:val=&quot;00FB05CB&quot;/&gt;&lt;wsp:rsid wsp:val=&quot;00FB2EE6&quot;/&gt;&lt;wsp:rsid wsp:val=&quot;00FB456D&quot;/&gt;&lt;wsp:rsid wsp:val=&quot;00FB610F&quot;/&gt;&lt;wsp:rsid wsp:val=&quot;00FB6FA5&quot;/&gt;&lt;wsp:rsid wsp:val=&quot;00FB74B9&quot;/&gt;&lt;wsp:rsid wsp:val=&quot;00FC0D06&quot;/&gt;&lt;wsp:rsid wsp:val=&quot;00FC10CF&quot;/&gt;&lt;wsp:rsid wsp:val=&quot;00FC1911&quot;/&gt;&lt;wsp:rsid wsp:val=&quot;00FC34D1&quot;/&gt;&lt;wsp:rsid wsp:val=&quot;00FC3966&quot;/&gt;&lt;wsp:rsid wsp:val=&quot;00FD0615&quot;/&gt;&lt;wsp:rsid wsp:val=&quot;00FD1F84&quot;/&gt;&lt;wsp:rsid wsp:val=&quot;00FD2639&quot;/&gt;&lt;wsp:rsid wsp:val=&quot;00FD2B6C&quot;/&gt;&lt;wsp:rsid wsp:val=&quot;00FD47B7&quot;/&gt;&lt;wsp:rsid wsp:val=&quot;00FD5C92&quot;/&gt;&lt;wsp:rsid wsp:val=&quot;00FD669E&quot;/&gt;&lt;wsp:rsid wsp:val=&quot;00FD6A99&quot;/&gt;&lt;wsp:rsid wsp:val=&quot;00FE2BC4&quot;/&gt;&lt;wsp:rsid wsp:val=&quot;00FE541D&quot;/&gt;&lt;wsp:rsid wsp:val=&quot;00FE6414&quot;/&gt;&lt;wsp:rsid wsp:val=&quot;00FE7719&quot;/&gt;&lt;wsp:rsid wsp:val=&quot;00FE7E29&quot;/&gt;&lt;wsp:rsid wsp:val=&quot;00FF1F53&quot;/&gt;&lt;wsp:rsid wsp:val=&quot;00FF21A7&quot;/&gt;&lt;wsp:rsid wsp:val=&quot;00FF2A67&quot;/&gt;&lt;wsp:rsid wsp:val=&quot;00FF3A57&quot;/&gt;&lt;wsp:rsid wsp:val=&quot;00FF4CE6&quot;/&gt;&lt;wsp:rsid wsp:val=&quot;00FF5167&quot;/&gt;&lt;wsp:rsid wsp:val=&quot;00FF568F&quot;/&gt;&lt;/wsp:rsids&gt;&lt;/w:docPr&gt;&lt;w:body&gt;&lt;wx:sect&gt;&lt;w:p wsp:rsidR=&quot;00000000&quot; wsp:rsidRDefault=&quot;008A7696&quot; wsp:rsidP=&quot;008A7696&quot;&gt;&lt;m:oMathPara&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n&lt;/m:t&gt;&lt;/m:r&gt;&lt;/m:e&gt;&lt;m:sub&gt;&lt;m:r&gt;&lt;m:rPr&gt;&lt;m:nor/&gt;&lt;/m:rPr&gt;&lt;m:t&gt;SCID&lt;/m:t&gt;&lt;/m:r&gt;&lt;/m:sub&gt;&lt;/m:sSub&gt;&lt;m:r&gt;&lt;m:rPr&gt;&lt;m:sty m:val=&quot;p&quot;/&gt;&lt;/m:rPr&gt;&lt;w:rPr&gt;&lt;w:rFonts w:ascii=&quot;Cambria Math&quot; w:h-ansi=&quot;Cambria Math&quot;/&gt;&lt;wx:font wx:val=&quot;Cambria Math&quot;/&gt;&lt;/w:rPr&gt;&lt;m:t&gt;=0&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20" o:title="" chromakey="white"/>
          </v:shape>
        </w:pict>
      </w:r>
      <w:r>
        <w:instrText xml:space="preserve"> </w:instrText>
      </w:r>
      <w:r>
        <w:fldChar w:fldCharType="separate"/>
      </w:r>
      <w:r w:rsidR="00EF1A7F">
        <w:rPr>
          <w:position w:val="-4"/>
        </w:rPr>
        <w:pict w14:anchorId="15FB6B9F">
          <v:shape id="_x0000_i1038" type="#_x0000_t75" style="width:39.75pt;height:11.2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webPageEncoding w:val=&quot;windows-1252&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617FF4&quot;/&gt;&lt;wsp:rsid wsp:val=&quot;00001585&quot;/&gt;&lt;wsp:rsid wsp:val=&quot;00002D80&quot;/&gt;&lt;wsp:rsid wsp:val=&quot;000038A8&quot;/&gt;&lt;wsp:rsid wsp:val=&quot;00003D12&quot;/&gt;&lt;wsp:rsid wsp:val=&quot;00005AAD&quot;/&gt;&lt;wsp:rsid wsp:val=&quot;0000612E&quot;/&gt;&lt;wsp:rsid wsp:val=&quot;00006D3E&quot;/&gt;&lt;wsp:rsid wsp:val=&quot;00011083&quot;/&gt;&lt;wsp:rsid wsp:val=&quot;000119C0&quot;/&gt;&lt;wsp:rsid wsp:val=&quot;00012A2A&quot;/&gt;&lt;wsp:rsid wsp:val=&quot;00012E0D&quot;/&gt;&lt;wsp:rsid wsp:val=&quot;00016452&quot;/&gt;&lt;wsp:rsid wsp:val=&quot;00016BA0&quot;/&gt;&lt;wsp:rsid wsp:val=&quot;00017045&quot;/&gt;&lt;wsp:rsid wsp:val=&quot;00022200&quot;/&gt;&lt;wsp:rsid wsp:val=&quot;00022F79&quot;/&gt;&lt;wsp:rsid wsp:val=&quot;00023420&quot;/&gt;&lt;wsp:rsid wsp:val=&quot;00024555&quot;/&gt;&lt;wsp:rsid wsp:val=&quot;00024DA3&quot;/&gt;&lt;wsp:rsid wsp:val=&quot;0002536C&quot;/&gt;&lt;wsp:rsid wsp:val=&quot;00026235&quot;/&gt;&lt;wsp:rsid wsp:val=&quot;00030F6A&quot;/&gt;&lt;wsp:rsid wsp:val=&quot;00032E33&quot;/&gt;&lt;wsp:rsid wsp:val=&quot;000337B8&quot;/&gt;&lt;wsp:rsid wsp:val=&quot;0003397D&quot;/&gt;&lt;wsp:rsid wsp:val=&quot;00034D1A&quot;/&gt;&lt;wsp:rsid wsp:val=&quot;00036334&quot;/&gt;&lt;wsp:rsid wsp:val=&quot;00041216&quot;/&gt;&lt;wsp:rsid wsp:val=&quot;00041CE6&quot;/&gt;&lt;wsp:rsid wsp:val=&quot;0004250C&quot;/&gt;&lt;wsp:rsid wsp:val=&quot;00043ED1&quot;/&gt;&lt;wsp:rsid wsp:val=&quot;00044215&quot;/&gt;&lt;wsp:rsid wsp:val=&quot;0004544D&quot;/&gt;&lt;wsp:rsid wsp:val=&quot;0004586A&quot;/&gt;&lt;wsp:rsid wsp:val=&quot;00045CAF&quot;/&gt;&lt;wsp:rsid wsp:val=&quot;00045DD8&quot;/&gt;&lt;wsp:rsid wsp:val=&quot;00046833&quot;/&gt;&lt;wsp:rsid wsp:val=&quot;00046EDB&quot;/&gt;&lt;wsp:rsid wsp:val=&quot;000473C5&quot;/&gt;&lt;wsp:rsid wsp:val=&quot;000478FE&quot;/&gt;&lt;wsp:rsid wsp:val=&quot;00050937&quot;/&gt;&lt;wsp:rsid wsp:val=&quot;00050AEA&quot;/&gt;&lt;wsp:rsid wsp:val=&quot;00051646&quot;/&gt;&lt;wsp:rsid wsp:val=&quot;00051D7C&quot;/&gt;&lt;wsp:rsid wsp:val=&quot;0005692B&quot;/&gt;&lt;wsp:rsid wsp:val=&quot;00057323&quot;/&gt;&lt;wsp:rsid wsp:val=&quot;0006168A&quot;/&gt;&lt;wsp:rsid wsp:val=&quot;000622DA&quot;/&gt;&lt;wsp:rsid wsp:val=&quot;00062576&quot;/&gt;&lt;wsp:rsid wsp:val=&quot;00062A74&quot;/&gt;&lt;wsp:rsid wsp:val=&quot;00062E33&quot;/&gt;&lt;wsp:rsid wsp:val=&quot;00064217&quot;/&gt;&lt;wsp:rsid wsp:val=&quot;00064909&quot;/&gt;&lt;wsp:rsid wsp:val=&quot;00065047&quot;/&gt;&lt;wsp:rsid wsp:val=&quot;00070D0C&quot;/&gt;&lt;wsp:rsid wsp:val=&quot;00071BE8&quot;/&gt;&lt;wsp:rsid wsp:val=&quot;0007265D&quot;/&gt;&lt;wsp:rsid wsp:val=&quot;00072E66&quot;/&gt;&lt;wsp:rsid wsp:val=&quot;00074DD5&quot;/&gt;&lt;wsp:rsid wsp:val=&quot;0007511F&quot;/&gt;&lt;wsp:rsid wsp:val=&quot;00075853&quot;/&gt;&lt;wsp:rsid wsp:val=&quot;00075992&quot;/&gt;&lt;wsp:rsid wsp:val=&quot;00082919&quot;/&gt;&lt;wsp:rsid wsp:val=&quot;000835E1&quot;/&gt;&lt;wsp:rsid wsp:val=&quot;00083C41&quot;/&gt;&lt;wsp:rsid wsp:val=&quot;000864E9&quot;/&gt;&lt;wsp:rsid wsp:val=&quot;0008772F&quot;/&gt;&lt;wsp:rsid wsp:val=&quot;0009083B&quot;/&gt;&lt;wsp:rsid wsp:val=&quot;000933C8&quot;/&gt;&lt;wsp:rsid wsp:val=&quot;00093E30&quot;/&gt;&lt;wsp:rsid wsp:val=&quot;0009501F&quot;/&gt;&lt;wsp:rsid wsp:val=&quot;00095A55&quot;/&gt;&lt;wsp:rsid wsp:val=&quot;0009681B&quot;/&gt;&lt;wsp:rsid wsp:val=&quot;00096BF8&quot;/&gt;&lt;wsp:rsid wsp:val=&quot;00096F7C&quot;/&gt;&lt;wsp:rsid wsp:val=&quot;000A6F38&quot;/&gt;&lt;wsp:rsid wsp:val=&quot;000B1157&quot;/&gt;&lt;wsp:rsid wsp:val=&quot;000B215B&quot;/&gt;&lt;wsp:rsid wsp:val=&quot;000B2A96&quot;/&gt;&lt;wsp:rsid wsp:val=&quot;000B2FC0&quot;/&gt;&lt;wsp:rsid wsp:val=&quot;000B326F&quot;/&gt;&lt;wsp:rsid wsp:val=&quot;000B391E&quot;/&gt;&lt;wsp:rsid wsp:val=&quot;000B4E46&quot;/&gt;&lt;wsp:rsid wsp:val=&quot;000B6124&quot;/&gt;&lt;wsp:rsid wsp:val=&quot;000C1AA6&quot;/&gt;&lt;wsp:rsid wsp:val=&quot;000C25B8&quot;/&gt;&lt;wsp:rsid wsp:val=&quot;000C2EA1&quot;/&gt;&lt;wsp:rsid wsp:val=&quot;000C3C80&quot;/&gt;&lt;wsp:rsid wsp:val=&quot;000C3E78&quot;/&gt;&lt;wsp:rsid wsp:val=&quot;000C75D0&quot;/&gt;&lt;wsp:rsid wsp:val=&quot;000D09DE&quot;/&gt;&lt;wsp:rsid wsp:val=&quot;000D2475&quot;/&gt;&lt;wsp:rsid wsp:val=&quot;000D2901&quot;/&gt;&lt;wsp:rsid wsp:val=&quot;000D3F6B&quot;/&gt;&lt;wsp:rsid wsp:val=&quot;000E1DC7&quot;/&gt;&lt;wsp:rsid wsp:val=&quot;000E33A7&quot;/&gt;&lt;wsp:rsid wsp:val=&quot;000E4053&quot;/&gt;&lt;wsp:rsid wsp:val=&quot;000E507D&quot;/&gt;&lt;wsp:rsid wsp:val=&quot;000E66BC&quot;/&gt;&lt;wsp:rsid wsp:val=&quot;000E6CF1&quot;/&gt;&lt;wsp:rsid wsp:val=&quot;000E7556&quot;/&gt;&lt;wsp:rsid wsp:val=&quot;000E7883&quot;/&gt;&lt;wsp:rsid wsp:val=&quot;000E78CA&quot;/&gt;&lt;wsp:rsid wsp:val=&quot;000F0202&quot;/&gt;&lt;wsp:rsid wsp:val=&quot;000F0282&quot;/&gt;&lt;wsp:rsid wsp:val=&quot;000F11AD&quot;/&gt;&lt;wsp:rsid wsp:val=&quot;000F5653&quot;/&gt;&lt;wsp:rsid wsp:val=&quot;000F70F2&quot;/&gt;&lt;wsp:rsid wsp:val=&quot;00100473&quot;/&gt;&lt;wsp:rsid wsp:val=&quot;00102205&quot;/&gt;&lt;wsp:rsid wsp:val=&quot;001048A5&quot;/&gt;&lt;wsp:rsid wsp:val=&quot;001048F9&quot;/&gt;&lt;wsp:rsid wsp:val=&quot;00104DF9&quot;/&gt;&lt;wsp:rsid wsp:val=&quot;00105617&quot;/&gt;&lt;wsp:rsid wsp:val=&quot;001065D9&quot;/&gt;&lt;wsp:rsid wsp:val=&quot;00110001&quot;/&gt;&lt;wsp:rsid wsp:val=&quot;0011042F&quot;/&gt;&lt;wsp:rsid wsp:val=&quot;00110AE2&quot;/&gt;&lt;wsp:rsid wsp:val=&quot;00111CC2&quot;/&gt;&lt;wsp:rsid wsp:val=&quot;0011668A&quot;/&gt;&lt;wsp:rsid wsp:val=&quot;0011716F&quot;/&gt;&lt;wsp:rsid wsp:val=&quot;00117C6C&quot;/&gt;&lt;wsp:rsid wsp:val=&quot;00121C06&quot;/&gt;&lt;wsp:rsid wsp:val=&quot;00122120&quot;/&gt;&lt;wsp:rsid wsp:val=&quot;00122919&quot;/&gt;&lt;wsp:rsid wsp:val=&quot;001238B2&quot;/&gt;&lt;wsp:rsid wsp:val=&quot;00123AC6&quot;/&gt;&lt;wsp:rsid wsp:val=&quot;001268ED&quot;/&gt;&lt;wsp:rsid wsp:val=&quot;00126B33&quot;/&gt;&lt;wsp:rsid wsp:val=&quot;00127404&quot;/&gt;&lt;wsp:rsid wsp:val=&quot;0012751C&quot;/&gt;&lt;wsp:rsid wsp:val=&quot;001301C6&quot;/&gt;&lt;wsp:rsid wsp:val=&quot;001311C2&quot;/&gt;&lt;wsp:rsid wsp:val=&quot;00134549&quot;/&gt;&lt;wsp:rsid wsp:val=&quot;00134A06&quot;/&gt;&lt;wsp:rsid wsp:val=&quot;00134BAA&quot;/&gt;&lt;wsp:rsid wsp:val=&quot;00136050&quot;/&gt;&lt;wsp:rsid wsp:val=&quot;00137B7B&quot;/&gt;&lt;wsp:rsid wsp:val=&quot;00142148&quot;/&gt;&lt;wsp:rsid wsp:val=&quot;0014240F&quot;/&gt;&lt;wsp:rsid wsp:val=&quot;00143174&quot;/&gt;&lt;wsp:rsid wsp:val=&quot;0014355A&quot;/&gt;&lt;wsp:rsid wsp:val=&quot;00144A33&quot;/&gt;&lt;wsp:rsid wsp:val=&quot;00146A0D&quot;/&gt;&lt;wsp:rsid wsp:val=&quot;00147A43&quot;/&gt;&lt;wsp:rsid wsp:val=&quot;00150F94&quot;/&gt;&lt;wsp:rsid wsp:val=&quot;0015160B&quot;/&gt;&lt;wsp:rsid wsp:val=&quot;00152DFD&quot;/&gt;&lt;wsp:rsid wsp:val=&quot;00156520&quot;/&gt;&lt;wsp:rsid wsp:val=&quot;00157D88&quot;/&gt;&lt;wsp:rsid wsp:val=&quot;00160223&quot;/&gt;&lt;wsp:rsid wsp:val=&quot;00162F8C&quot;/&gt;&lt;wsp:rsid wsp:val=&quot;00163402&quot;/&gt;&lt;wsp:rsid wsp:val=&quot;00163FF3&quot;/&gt;&lt;wsp:rsid wsp:val=&quot;00164EE9&quot;/&gt;&lt;wsp:rsid wsp:val=&quot;00165256&quot;/&gt;&lt;wsp:rsid wsp:val=&quot;001654EB&quot;/&gt;&lt;wsp:rsid wsp:val=&quot;00166439&quot;/&gt;&lt;wsp:rsid wsp:val=&quot;0016658C&quot;/&gt;&lt;wsp:rsid wsp:val=&quot;00167F1B&quot;/&gt;&lt;wsp:rsid wsp:val=&quot;00170284&quot;/&gt;&lt;wsp:rsid wsp:val=&quot;0017170D&quot;/&gt;&lt;wsp:rsid wsp:val=&quot;00171EC5&quot;/&gt;&lt;wsp:rsid wsp:val=&quot;00172744&quot;/&gt;&lt;wsp:rsid wsp:val=&quot;00173053&quot;/&gt;&lt;wsp:rsid wsp:val=&quot;00173493&quot;/&gt;&lt;wsp:rsid wsp:val=&quot;001761C1&quot;/&gt;&lt;wsp:rsid wsp:val=&quot;00177447&quot;/&gt;&lt;wsp:rsid wsp:val=&quot;001804A7&quot;/&gt;&lt;wsp:rsid wsp:val=&quot;00181456&quot;/&gt;&lt;wsp:rsid wsp:val=&quot;00182487&quot;/&gt;&lt;wsp:rsid wsp:val=&quot;00182612&quot;/&gt;&lt;wsp:rsid wsp:val=&quot;00183EEE&quot;/&gt;&lt;wsp:rsid wsp:val=&quot;0018696D&quot;/&gt;&lt;wsp:rsid wsp:val=&quot;0019099F&quot;/&gt;&lt;wsp:rsid wsp:val=&quot;00192D27&quot;/&gt;&lt;wsp:rsid wsp:val=&quot;001943B0&quot;/&gt;&lt;wsp:rsid wsp:val=&quot;001A0E48&quot;/&gt;&lt;wsp:rsid wsp:val=&quot;001A23D2&quot;/&gt;&lt;wsp:rsid wsp:val=&quot;001A4F26&quot;/&gt;&lt;wsp:rsid wsp:val=&quot;001A6521&quot;/&gt;&lt;wsp:rsid wsp:val=&quot;001A7019&quot;/&gt;&lt;wsp:rsid wsp:val=&quot;001A70CB&quot;/&gt;&lt;wsp:rsid wsp:val=&quot;001B2199&quot;/&gt;&lt;wsp:rsid wsp:val=&quot;001C10A4&quot;/&gt;&lt;wsp:rsid wsp:val=&quot;001C23C1&quot;/&gt;&lt;wsp:rsid wsp:val=&quot;001C2A5B&quot;/&gt;&lt;wsp:rsid wsp:val=&quot;001C2F51&quot;/&gt;&lt;wsp:rsid wsp:val=&quot;001C3631&quot;/&gt;&lt;wsp:rsid wsp:val=&quot;001C3CB6&quot;/&gt;&lt;wsp:rsid wsp:val=&quot;001C763E&quot;/&gt;&lt;wsp:rsid wsp:val=&quot;001C767D&quot;/&gt;&lt;wsp:rsid wsp:val=&quot;001D0A3B&quot;/&gt;&lt;wsp:rsid wsp:val=&quot;001D3758&quot;/&gt;&lt;wsp:rsid wsp:val=&quot;001D67DE&quot;/&gt;&lt;wsp:rsid wsp:val=&quot;001E0D31&quot;/&gt;&lt;wsp:rsid wsp:val=&quot;001E3991&quot;/&gt;&lt;wsp:rsid wsp:val=&quot;001E5290&quot;/&gt;&lt;wsp:rsid wsp:val=&quot;001E597F&quot;/&gt;&lt;wsp:rsid wsp:val=&quot;001E60E9&quot;/&gt;&lt;wsp:rsid wsp:val=&quot;001E6212&quot;/&gt;&lt;wsp:rsid wsp:val=&quot;001F1445&quot;/&gt;&lt;wsp:rsid wsp:val=&quot;001F14E8&quot;/&gt;&lt;wsp:rsid wsp:val=&quot;001F2F76&quot;/&gt;&lt;wsp:rsid wsp:val=&quot;001F35CA&quot;/&gt;&lt;wsp:rsid wsp:val=&quot;001F38EF&quot;/&gt;&lt;wsp:rsid wsp:val=&quot;001F570C&quot;/&gt;&lt;wsp:rsid wsp:val=&quot;001F6253&quot;/&gt;&lt;wsp:rsid wsp:val=&quot;001F75FA&quot;/&gt;&lt;wsp:rsid wsp:val=&quot;001F7883&quot;/&gt;&lt;wsp:rsid wsp:val=&quot;00200BF4&quot;/&gt;&lt;wsp:rsid wsp:val=&quot;002015DB&quot;/&gt;&lt;wsp:rsid wsp:val=&quot;0020181B&quot;/&gt;&lt;wsp:rsid wsp:val=&quot;00202588&quot;/&gt;&lt;wsp:rsid wsp:val=&quot;002048BD&quot;/&gt;&lt;wsp:rsid wsp:val=&quot;00206699&quot;/&gt;&lt;wsp:rsid wsp:val=&quot;00207358&quot;/&gt;&lt;wsp:rsid wsp:val=&quot;002126B8&quot;/&gt;&lt;wsp:rsid wsp:val=&quot;00216AD6&quot;/&gt;&lt;wsp:rsid wsp:val=&quot;00217189&quot;/&gt;&lt;wsp:rsid wsp:val=&quot;00217E7E&quot;/&gt;&lt;wsp:rsid wsp:val=&quot;00217FEC&quot;/&gt;&lt;wsp:rsid wsp:val=&quot;00224221&quot;/&gt;&lt;wsp:rsid wsp:val=&quot;00224DA2&quot;/&gt;&lt;wsp:rsid wsp:val=&quot;00226B64&quot;/&gt;&lt;wsp:rsid wsp:val=&quot;0022712F&quot;/&gt;&lt;wsp:rsid wsp:val=&quot;00231159&quot;/&gt;&lt;wsp:rsid wsp:val=&quot;00234F39&quot;/&gt;&lt;wsp:rsid wsp:val=&quot;00235486&quot;/&gt;&lt;wsp:rsid wsp:val=&quot;002354EF&quot;/&gt;&lt;wsp:rsid wsp:val=&quot;0023739B&quot;/&gt;&lt;wsp:rsid wsp:val=&quot;002421B6&quot;/&gt;&lt;wsp:rsid wsp:val=&quot;00242397&quot;/&gt;&lt;wsp:rsid wsp:val=&quot;002426C8&quot;/&gt;&lt;wsp:rsid wsp:val=&quot;00242AE9&quot;/&gt;&lt;wsp:rsid wsp:val=&quot;00243022&quot;/&gt;&lt;wsp:rsid wsp:val=&quot;00243D81&quot;/&gt;&lt;wsp:rsid wsp:val=&quot;00243DA3&quot;/&gt;&lt;wsp:rsid wsp:val=&quot;00244FC1&quot;/&gt;&lt;wsp:rsid wsp:val=&quot;0024558A&quot;/&gt;&lt;wsp:rsid wsp:val=&quot;00245AC2&quot;/&gt;&lt;wsp:rsid wsp:val=&quot;00245B05&quot;/&gt;&lt;wsp:rsid wsp:val=&quot;00245D1B&quot;/&gt;&lt;wsp:rsid wsp:val=&quot;002463C5&quot;/&gt;&lt;wsp:rsid wsp:val=&quot;00246FBA&quot;/&gt;&lt;wsp:rsid wsp:val=&quot;00247049&quot;/&gt;&lt;wsp:rsid wsp:val=&quot;00247BD1&quot;/&gt;&lt;wsp:rsid wsp:val=&quot;00247EB1&quot;/&gt;&lt;wsp:rsid wsp:val=&quot;00250262&quot;/&gt;&lt;wsp:rsid wsp:val=&quot;00250538&quot;/&gt;&lt;wsp:rsid wsp:val=&quot;00255C77&quot;/&gt;&lt;wsp:rsid wsp:val=&quot;0025787C&quot;/&gt;&lt;wsp:rsid wsp:val=&quot;0026652B&quot;/&gt;&lt;wsp:rsid wsp:val=&quot;00266A0A&quot;/&gt;&lt;wsp:rsid wsp:val=&quot;002676D7&quot;/&gt;&lt;wsp:rsid wsp:val=&quot;00267C91&quot;/&gt;&lt;wsp:rsid wsp:val=&quot;00267E60&quot;/&gt;&lt;wsp:rsid wsp:val=&quot;0027067C&quot;/&gt;&lt;wsp:rsid wsp:val=&quot;00274D3A&quot;/&gt;&lt;wsp:rsid wsp:val=&quot;00274E46&quot;/&gt;&lt;wsp:rsid wsp:val=&quot;0027671F&quot;/&gt;&lt;wsp:rsid wsp:val=&quot;002814EE&quot;/&gt;&lt;wsp:rsid wsp:val=&quot;002817D8&quot;/&gt;&lt;wsp:rsid wsp:val=&quot;002854CF&quot;/&gt;&lt;wsp:rsid wsp:val=&quot;0028727D&quot;/&gt;&lt;wsp:rsid wsp:val=&quot;00290080&quot;/&gt;&lt;wsp:rsid wsp:val=&quot;0029195F&quot;/&gt;&lt;wsp:rsid wsp:val=&quot;00291C07&quot;/&gt;&lt;wsp:rsid wsp:val=&quot;00291C0E&quot;/&gt;&lt;wsp:rsid wsp:val=&quot;002945D4&quot;/&gt;&lt;wsp:rsid wsp:val=&quot;002A0C31&quot;/&gt;&lt;wsp:rsid wsp:val=&quot;002A1C97&quot;/&gt;&lt;wsp:rsid wsp:val=&quot;002A472E&quot;/&gt;&lt;wsp:rsid wsp:val=&quot;002A4F73&quot;/&gt;&lt;wsp:rsid wsp:val=&quot;002A6D1B&quot;/&gt;&lt;wsp:rsid wsp:val=&quot;002A6DFE&quot;/&gt;&lt;wsp:rsid wsp:val=&quot;002A7085&quot;/&gt;&lt;wsp:rsid wsp:val=&quot;002A7834&quot;/&gt;&lt;wsp:rsid wsp:val=&quot;002B1D9A&quot;/&gt;&lt;wsp:rsid wsp:val=&quot;002B1FBF&quot;/&gt;&lt;wsp:rsid wsp:val=&quot;002B26C9&quot;/&gt;&lt;wsp:rsid wsp:val=&quot;002B3305&quot;/&gt;&lt;wsp:rsid wsp:val=&quot;002B38E7&quot;/&gt;&lt;wsp:rsid wsp:val=&quot;002B51FC&quot;/&gt;&lt;wsp:rsid wsp:val=&quot;002B655B&quot;/&gt;&lt;wsp:rsid wsp:val=&quot;002C14D5&quot;/&gt;&lt;wsp:rsid wsp:val=&quot;002C1955&quot;/&gt;&lt;wsp:rsid wsp:val=&quot;002C1C54&quot;/&gt;&lt;wsp:rsid wsp:val=&quot;002C2141&quot;/&gt;&lt;wsp:rsid wsp:val=&quot;002C2C43&quot;/&gt;&lt;wsp:rsid wsp:val=&quot;002C3C33&quot;/&gt;&lt;wsp:rsid wsp:val=&quot;002C5256&quot;/&gt;&lt;wsp:rsid wsp:val=&quot;002C75CF&quot;/&gt;&lt;wsp:rsid wsp:val=&quot;002D04B2&quot;/&gt;&lt;wsp:rsid wsp:val=&quot;002D1CAF&quot;/&gt;&lt;wsp:rsid wsp:val=&quot;002D335B&quot;/&gt;&lt;wsp:rsid wsp:val=&quot;002D3DBF&quot;/&gt;&lt;wsp:rsid wsp:val=&quot;002D641F&quot;/&gt;&lt;wsp:rsid wsp:val=&quot;002D72D9&quot;/&gt;&lt;wsp:rsid wsp:val=&quot;002E04F9&quot;/&gt;&lt;wsp:rsid wsp:val=&quot;002E0567&quot;/&gt;&lt;wsp:rsid wsp:val=&quot;002E0A88&quot;/&gt;&lt;wsp:rsid wsp:val=&quot;002E2805&quot;/&gt;&lt;wsp:rsid wsp:val=&quot;002E383E&quot;/&gt;&lt;wsp:rsid wsp:val=&quot;002F1C19&quot;/&gt;&lt;wsp:rsid wsp:val=&quot;002F4AD0&quot;/&gt;&lt;wsp:rsid wsp:val=&quot;002F4C27&quot;/&gt;&lt;wsp:rsid wsp:val=&quot;002F52F8&quot;/&gt;&lt;wsp:rsid wsp:val=&quot;002F61B6&quot;/&gt;&lt;wsp:rsid wsp:val=&quot;002F638C&quot;/&gt;&lt;wsp:rsid wsp:val=&quot;002F7CDE&quot;/&gt;&lt;wsp:rsid wsp:val=&quot;00301251&quot;/&gt;&lt;wsp:rsid wsp:val=&quot;00301372&quot;/&gt;&lt;wsp:rsid wsp:val=&quot;00302A4A&quot;/&gt;&lt;wsp:rsid wsp:val=&quot;0030304B&quot;/&gt;&lt;wsp:rsid wsp:val=&quot;00303E2A&quot;/&gt;&lt;wsp:rsid wsp:val=&quot;00303E49&quot;/&gt;&lt;wsp:rsid wsp:val=&quot;00306771&quot;/&gt;&lt;wsp:rsid wsp:val=&quot;00307046&quot;/&gt;&lt;wsp:rsid wsp:val=&quot;00311B8D&quot;/&gt;&lt;wsp:rsid wsp:val=&quot;00313884&quot;/&gt;&lt;wsp:rsid wsp:val=&quot;00314B6E&quot;/&gt;&lt;wsp:rsid wsp:val=&quot;00315EF8&quot;/&gt;&lt;wsp:rsid wsp:val=&quot;003170E1&quot;/&gt;&lt;wsp:rsid wsp:val=&quot;00317C0B&quot;/&gt;&lt;wsp:rsid wsp:val=&quot;0033080F&quot;/&gt;&lt;wsp:rsid wsp:val=&quot;00330AA6&quot;/&gt;&lt;wsp:rsid wsp:val=&quot;0033109A&quot;/&gt;&lt;wsp:rsid wsp:val=&quot;003314AB&quot;/&gt;&lt;wsp:rsid wsp:val=&quot;00331500&quot;/&gt;&lt;wsp:rsid wsp:val=&quot;00332E25&quot;/&gt;&lt;wsp:rsid wsp:val=&quot;00334588&quot;/&gt;&lt;wsp:rsid wsp:val=&quot;00335528&quot;/&gt;&lt;wsp:rsid wsp:val=&quot;0034187D&quot;/&gt;&lt;wsp:rsid wsp:val=&quot;003429CE&quot;/&gt;&lt;wsp:rsid wsp:val=&quot;0034380B&quot;/&gt;&lt;wsp:rsid wsp:val=&quot;0034437E&quot;/&gt;&lt;wsp:rsid wsp:val=&quot;003447FB&quot;/&gt;&lt;wsp:rsid wsp:val=&quot;0035047C&quot;/&gt;&lt;wsp:rsid wsp:val=&quot;00352333&quot;/&gt;&lt;wsp:rsid wsp:val=&quot;00352793&quot;/&gt;&lt;wsp:rsid wsp:val=&quot;003570F2&quot;/&gt;&lt;wsp:rsid wsp:val=&quot;0035775F&quot;/&gt;&lt;wsp:rsid wsp:val=&quot;00360266&quot;/&gt;&lt;wsp:rsid wsp:val=&quot;003605A9&quot;/&gt;&lt;wsp:rsid wsp:val=&quot;003605C4&quot;/&gt;&lt;wsp:rsid wsp:val=&quot;003606C5&quot;/&gt;&lt;wsp:rsid wsp:val=&quot;00365001&quot;/&gt;&lt;wsp:rsid wsp:val=&quot;003663F8&quot;/&gt;&lt;wsp:rsid wsp:val=&quot;00367713&quot;/&gt;&lt;wsp:rsid wsp:val=&quot;00373293&quot;/&gt;&lt;wsp:rsid wsp:val=&quot;00374315&quot;/&gt;&lt;wsp:rsid wsp:val=&quot;00375488&quot;/&gt;&lt;wsp:rsid wsp:val=&quot;00385D27&quot;/&gt;&lt;wsp:rsid wsp:val=&quot;0038651D&quot;/&gt;&lt;wsp:rsid wsp:val=&quot;00391A4A&quot;/&gt;&lt;wsp:rsid wsp:val=&quot;0039295B&quot;/&gt;&lt;wsp:rsid wsp:val=&quot;00392DE4&quot;/&gt;&lt;wsp:rsid wsp:val=&quot;00393C6B&quot;/&gt;&lt;wsp:rsid wsp:val=&quot;003945B9&quot;/&gt;&lt;wsp:rsid wsp:val=&quot;00394DDA&quot;/&gt;&lt;wsp:rsid wsp:val=&quot;00397D54&quot;/&gt;&lt;wsp:rsid wsp:val=&quot;003A07CC&quot;/&gt;&lt;wsp:rsid wsp:val=&quot;003A1B84&quot;/&gt;&lt;wsp:rsid wsp:val=&quot;003A44BA&quot;/&gt;&lt;wsp:rsid wsp:val=&quot;003A62F2&quot;/&gt;&lt;wsp:rsid wsp:val=&quot;003A679B&quot;/&gt;&lt;wsp:rsid wsp:val=&quot;003B30F0&quot;/&gt;&lt;wsp:rsid wsp:val=&quot;003B3358&quot;/&gt;&lt;wsp:rsid wsp:val=&quot;003B5B85&quot;/&gt;&lt;wsp:rsid wsp:val=&quot;003B7306&quot;/&gt;&lt;wsp:rsid wsp:val=&quot;003B7F0A&quot;/&gt;&lt;wsp:rsid wsp:val=&quot;003C2D3C&quot;/&gt;&lt;wsp:rsid wsp:val=&quot;003C573F&quot;/&gt;&lt;wsp:rsid wsp:val=&quot;003C5DEE&quot;/&gt;&lt;wsp:rsid wsp:val=&quot;003D2D8F&quot;/&gt;&lt;wsp:rsid wsp:val=&quot;003D61D4&quot;/&gt;&lt;wsp:rsid wsp:val=&quot;003D6285&quot;/&gt;&lt;wsp:rsid wsp:val=&quot;003D7AA1&quot;/&gt;&lt;wsp:rsid wsp:val=&quot;003D7E0A&quot;/&gt;&lt;wsp:rsid wsp:val=&quot;003E0018&quot;/&gt;&lt;wsp:rsid wsp:val=&quot;003E0723&quot;/&gt;&lt;wsp:rsid wsp:val=&quot;003E1FD8&quot;/&gt;&lt;wsp:rsid wsp:val=&quot;003E2725&quot;/&gt;&lt;wsp:rsid wsp:val=&quot;003E40E1&quot;/&gt;&lt;wsp:rsid wsp:val=&quot;003E59C7&quot;/&gt;&lt;wsp:rsid wsp:val=&quot;003E7B80&quot;/&gt;&lt;wsp:rsid wsp:val=&quot;003F03D8&quot;/&gt;&lt;wsp:rsid wsp:val=&quot;003F089D&quot;/&gt;&lt;wsp:rsid wsp:val=&quot;003F1D1B&quot;/&gt;&lt;wsp:rsid wsp:val=&quot;003F74A9&quot;/&gt;&lt;wsp:rsid wsp:val=&quot;003F76C2&quot;/&gt;&lt;wsp:rsid wsp:val=&quot;003F77B4&quot;/&gt;&lt;wsp:rsid wsp:val=&quot;004004D5&quot;/&gt;&lt;wsp:rsid wsp:val=&quot;004007F0&quot;/&gt;&lt;wsp:rsid wsp:val=&quot;00401A10&quot;/&gt;&lt;wsp:rsid wsp:val=&quot;00403B72&quot;/&gt;&lt;wsp:rsid wsp:val=&quot;0040487A&quot;/&gt;&lt;wsp:rsid wsp:val=&quot;004063E0&quot;/&gt;&lt;wsp:rsid wsp:val=&quot;004066FF&quot;/&gt;&lt;wsp:rsid wsp:val=&quot;004105C9&quot;/&gt;&lt;wsp:rsid wsp:val=&quot;00410B74&quot;/&gt;&lt;wsp:rsid wsp:val=&quot;00415177&quot;/&gt;&lt;wsp:rsid wsp:val=&quot;0041526C&quot;/&gt;&lt;wsp:rsid wsp:val=&quot;00417D62&quot;/&gt;&lt;wsp:rsid wsp:val=&quot;00420A32&quot;/&gt;&lt;wsp:rsid wsp:val=&quot;00420BAB&quot;/&gt;&lt;wsp:rsid wsp:val=&quot;004212EA&quot;/&gt;&lt;wsp:rsid wsp:val=&quot;00421BE7&quot;/&gt;&lt;wsp:rsid wsp:val=&quot;00422FE9&quot;/&gt;&lt;wsp:rsid wsp:val=&quot;004265A6&quot;/&gt;&lt;wsp:rsid wsp:val=&quot;004279BB&quot;/&gt;&lt;wsp:rsid wsp:val=&quot;00431A13&quot;/&gt;&lt;wsp:rsid wsp:val=&quot;00431D1E&quot;/&gt;&lt;wsp:rsid wsp:val=&quot;004321CA&quot;/&gt;&lt;wsp:rsid wsp:val=&quot;00433216&quot;/&gt;&lt;wsp:rsid wsp:val=&quot;00434F71&quot;/&gt;&lt;wsp:rsid wsp:val=&quot;00435C00&quot;/&gt;&lt;wsp:rsid wsp:val=&quot;004378DC&quot;/&gt;&lt;wsp:rsid wsp:val=&quot;004422DB&quot;/&gt;&lt;wsp:rsid wsp:val=&quot;00442735&quot;/&gt;&lt;wsp:rsid wsp:val=&quot;004434F2&quot;/&gt;&lt;wsp:rsid wsp:val=&quot;004462CC&quot;/&gt;&lt;wsp:rsid wsp:val=&quot;00446768&quot;/&gt;&lt;wsp:rsid wsp:val=&quot;0045193C&quot;/&gt;&lt;wsp:rsid wsp:val=&quot;0045201E&quot;/&gt;&lt;wsp:rsid wsp:val=&quot;00452B22&quot;/&gt;&lt;wsp:rsid wsp:val=&quot;00453CDE&quot;/&gt;&lt;wsp:rsid wsp:val=&quot;00455117&quot;/&gt;&lt;wsp:rsid wsp:val=&quot;00457E77&quot;/&gt;&lt;wsp:rsid wsp:val=&quot;00461DA8&quot;/&gt;&lt;wsp:rsid wsp:val=&quot;00463786&quot;/&gt;&lt;wsp:rsid wsp:val=&quot;00464305&quot;/&gt;&lt;wsp:rsid wsp:val=&quot;004646F1&quot;/&gt;&lt;wsp:rsid wsp:val=&quot;004648E9&quot;/&gt;&lt;wsp:rsid wsp:val=&quot;00465616&quot;/&gt;&lt;wsp:rsid wsp:val=&quot;00467C5A&quot;/&gt;&lt;wsp:rsid wsp:val=&quot;00470D57&quot;/&gt;&lt;wsp:rsid wsp:val=&quot;004751F1&quot;/&gt;&lt;wsp:rsid wsp:val=&quot;00475E66&quot;/&gt;&lt;wsp:rsid wsp:val=&quot;004823D7&quot;/&gt;&lt;wsp:rsid wsp:val=&quot;00482850&quot;/&gt;&lt;wsp:rsid wsp:val=&quot;00486056&quot;/&gt;&lt;wsp:rsid wsp:val=&quot;00487109&quot;/&gt;&lt;wsp:rsid wsp:val=&quot;00490415&quot;/&gt;&lt;wsp:rsid wsp:val=&quot;00491DAB&quot;/&gt;&lt;wsp:rsid wsp:val=&quot;00493D41&quot;/&gt;&lt;wsp:rsid wsp:val=&quot;004945D6&quot;/&gt;&lt;wsp:rsid wsp:val=&quot;004974D7&quot;/&gt;&lt;wsp:rsid wsp:val=&quot;004A0F2B&quot;/&gt;&lt;wsp:rsid wsp:val=&quot;004A4379&quot;/&gt;&lt;wsp:rsid wsp:val=&quot;004B0995&quot;/&gt;&lt;wsp:rsid wsp:val=&quot;004B2CD1&quot;/&gt;&lt;wsp:rsid wsp:val=&quot;004B3310&quot;/&gt;&lt;wsp:rsid wsp:val=&quot;004B6A00&quot;/&gt;&lt;wsp:rsid wsp:val=&quot;004B7FF8&quot;/&gt;&lt;wsp:rsid wsp:val=&quot;004C027B&quot;/&gt;&lt;wsp:rsid wsp:val=&quot;004C132D&quot;/&gt;&lt;wsp:rsid wsp:val=&quot;004C1698&quot;/&gt;&lt;wsp:rsid wsp:val=&quot;004C1C57&quot;/&gt;&lt;wsp:rsid wsp:val=&quot;004C2D7C&quot;/&gt;&lt;wsp:rsid wsp:val=&quot;004C3029&quot;/&gt;&lt;wsp:rsid wsp:val=&quot;004C3B22&quot;/&gt;&lt;wsp:rsid wsp:val=&quot;004C4594&quot;/&gt;&lt;wsp:rsid wsp:val=&quot;004C5A87&quot;/&gt;&lt;wsp:rsid wsp:val=&quot;004C5AEB&quot;/&gt;&lt;wsp:rsid wsp:val=&quot;004C72FA&quot;/&gt;&lt;wsp:rsid wsp:val=&quot;004D0AA6&quot;/&gt;&lt;wsp:rsid wsp:val=&quot;004D1386&quot;/&gt;&lt;wsp:rsid wsp:val=&quot;004D47FA&quot;/&gt;&lt;wsp:rsid wsp:val=&quot;004E0607&quot;/&gt;&lt;wsp:rsid wsp:val=&quot;004E060D&quot;/&gt;&lt;wsp:rsid wsp:val=&quot;004E2429&quot;/&gt;&lt;wsp:rsid wsp:val=&quot;004E3849&quot;/&gt;&lt;wsp:rsid wsp:val=&quot;004E6EE2&quot;/&gt;&lt;wsp:rsid wsp:val=&quot;004E7F06&quot;/&gt;&lt;wsp:rsid wsp:val=&quot;004F1495&quot;/&gt;&lt;wsp:rsid wsp:val=&quot;004F454D&quot;/&gt;&lt;wsp:rsid wsp:val=&quot;004F4F9D&quot;/&gt;&lt;wsp:rsid wsp:val=&quot;004F67CB&quot;/&gt;&lt;wsp:rsid wsp:val=&quot;004F7ADA&quot;/&gt;&lt;wsp:rsid wsp:val=&quot;0050011B&quot;/&gt;&lt;wsp:rsid wsp:val=&quot;005045F0&quot;/&gt;&lt;wsp:rsid wsp:val=&quot;005070D4&quot;/&gt;&lt;wsp:rsid wsp:val=&quot;0051347A&quot;/&gt;&lt;wsp:rsid wsp:val=&quot;005150DC&quot;/&gt;&lt;wsp:rsid wsp:val=&quot;00516441&quot;/&gt;&lt;wsp:rsid wsp:val=&quot;0051764C&quot;/&gt;&lt;wsp:rsid wsp:val=&quot;005209E5&quot;/&gt;&lt;wsp:rsid wsp:val=&quot;00523E57&quot;/&gt;&lt;wsp:rsid wsp:val=&quot;00526BAB&quot;/&gt;&lt;wsp:rsid wsp:val=&quot;005335CB&quot;/&gt;&lt;wsp:rsid wsp:val=&quot;00533987&quot;/&gt;&lt;wsp:rsid wsp:val=&quot;00534124&quot;/&gt;&lt;wsp:rsid wsp:val=&quot;00535139&quot;/&gt;&lt;wsp:rsid wsp:val=&quot;00535F5C&quot;/&gt;&lt;wsp:rsid wsp:val=&quot;00542C29&quot;/&gt;&lt;wsp:rsid wsp:val=&quot;00543732&quot;/&gt;&lt;wsp:rsid wsp:val=&quot;00543E46&quot;/&gt;&lt;wsp:rsid wsp:val=&quot;005446C1&quot;/&gt;&lt;wsp:rsid wsp:val=&quot;005455E1&quot;/&gt;&lt;wsp:rsid wsp:val=&quot;00546210&quot;/&gt;&lt;wsp:rsid wsp:val=&quot;005479C2&quot;/&gt;&lt;wsp:rsid wsp:val=&quot;005503D4&quot;/&gt;&lt;wsp:rsid wsp:val=&quot;0055043E&quot;/&gt;&lt;wsp:rsid wsp:val=&quot;0055186A&quot;/&gt;&lt;wsp:rsid wsp:val=&quot;00552168&quot;/&gt;&lt;wsp:rsid wsp:val=&quot;00553D51&quot;/&gt;&lt;wsp:rsid wsp:val=&quot;00553ECA&quot;/&gt;&lt;wsp:rsid wsp:val=&quot;00555562&quot;/&gt;&lt;wsp:rsid wsp:val=&quot;00555CBB&quot;/&gt;&lt;wsp:rsid wsp:val=&quot;0055641C&quot;/&gt;&lt;wsp:rsid wsp:val=&quot;00556EF4&quot;/&gt;&lt;wsp:rsid wsp:val=&quot;0056188C&quot;/&gt;&lt;wsp:rsid wsp:val=&quot;00563792&quot;/&gt;&lt;wsp:rsid wsp:val=&quot;00563866&quot;/&gt;&lt;wsp:rsid wsp:val=&quot;00565E35&quot;/&gt;&lt;wsp:rsid wsp:val=&quot;0056618E&quot;/&gt;&lt;wsp:rsid wsp:val=&quot;00567D8C&quot;/&gt;&lt;wsp:rsid wsp:val=&quot;00567DF9&quot;/&gt;&lt;wsp:rsid wsp:val=&quot;00570C54&quot;/&gt;&lt;wsp:rsid wsp:val=&quot;00576CC0&quot;/&gt;&lt;wsp:rsid wsp:val=&quot;00577705&quot;/&gt;&lt;wsp:rsid wsp:val=&quot;005804B5&quot;/&gt;&lt;wsp:rsid wsp:val=&quot;00583DF4&quot;/&gt;&lt;wsp:rsid wsp:val=&quot;0058582A&quot;/&gt;&lt;wsp:rsid wsp:val=&quot;00591F76&quot;/&gt;&lt;wsp:rsid wsp:val=&quot;0059384F&quot;/&gt;&lt;wsp:rsid wsp:val=&quot;00595476&quot;/&gt;&lt;wsp:rsid wsp:val=&quot;00595DBE&quot;/&gt;&lt;wsp:rsid wsp:val=&quot;0059615C&quot;/&gt;&lt;wsp:rsid wsp:val=&quot;00596474&quot;/&gt;&lt;wsp:rsid wsp:val=&quot;00597DD9&quot;/&gt;&lt;wsp:rsid wsp:val=&quot;005A7F8C&quot;/&gt;&lt;wsp:rsid wsp:val=&quot;005B06BD&quot;/&gt;&lt;wsp:rsid wsp:val=&quot;005B0E73&quot;/&gt;&lt;wsp:rsid wsp:val=&quot;005B195C&quot;/&gt;&lt;wsp:rsid wsp:val=&quot;005B4B5A&quot;/&gt;&lt;wsp:rsid wsp:val=&quot;005B54EC&quot;/&gt;&lt;wsp:rsid wsp:val=&quot;005B77FA&quot;/&gt;&lt;wsp:rsid wsp:val=&quot;005C1C5F&quot;/&gt;&lt;wsp:rsid wsp:val=&quot;005C244C&quot;/&gt;&lt;wsp:rsid wsp:val=&quot;005C43D7&quot;/&gt;&lt;wsp:rsid wsp:val=&quot;005C4C86&quot;/&gt;&lt;wsp:rsid wsp:val=&quot;005C5914&quot;/&gt;&lt;wsp:rsid wsp:val=&quot;005C5F5D&quot;/&gt;&lt;wsp:rsid wsp:val=&quot;005C697C&quot;/&gt;&lt;wsp:rsid wsp:val=&quot;005C7250&quot;/&gt;&lt;wsp:rsid wsp:val=&quot;005D1C72&quot;/&gt;&lt;wsp:rsid wsp:val=&quot;005D1CC7&quot;/&gt;&lt;wsp:rsid wsp:val=&quot;005D2787&quot;/&gt;&lt;wsp:rsid wsp:val=&quot;005D3848&quot;/&gt;&lt;wsp:rsid wsp:val=&quot;005D3916&quot;/&gt;&lt;wsp:rsid wsp:val=&quot;005D56FB&quot;/&gt;&lt;wsp:rsid wsp:val=&quot;005D5E7E&quot;/&gt;&lt;wsp:rsid wsp:val=&quot;005D631F&quot;/&gt;&lt;wsp:rsid wsp:val=&quot;005D6987&quot;/&gt;&lt;wsp:rsid wsp:val=&quot;005D6C7A&quot;/&gt;&lt;wsp:rsid wsp:val=&quot;005D76AA&quot;/&gt;&lt;wsp:rsid wsp:val=&quot;005E07E4&quot;/&gt;&lt;wsp:rsid wsp:val=&quot;005E09B2&quot;/&gt;&lt;wsp:rsid wsp:val=&quot;005E34F0&quot;/&gt;&lt;wsp:rsid wsp:val=&quot;005E4DD3&quot;/&gt;&lt;wsp:rsid wsp:val=&quot;005F0F80&quot;/&gt;&lt;wsp:rsid wsp:val=&quot;005F0FCC&quot;/&gt;&lt;wsp:rsid wsp:val=&quot;005F15D9&quot;/&gt;&lt;wsp:rsid wsp:val=&quot;005F2F8F&quot;/&gt;&lt;wsp:rsid wsp:val=&quot;005F3BD8&quot;/&gt;&lt;wsp:rsid wsp:val=&quot;005F592E&quot;/&gt;&lt;wsp:rsid wsp:val=&quot;0060018B&quot;/&gt;&lt;wsp:rsid wsp:val=&quot;00602BE0&quot;/&gt;&lt;wsp:rsid wsp:val=&quot;00603DAF&quot;/&gt;&lt;wsp:rsid wsp:val=&quot;00604AF6&quot;/&gt;&lt;wsp:rsid wsp:val=&quot;006057D0&quot;/&gt;&lt;wsp:rsid wsp:val=&quot;0060581E&quot;/&gt;&lt;wsp:rsid wsp:val=&quot;0060623A&quot;/&gt;&lt;wsp:rsid wsp:val=&quot;006108AD&quot;/&gt;&lt;wsp:rsid wsp:val=&quot;00615CD5&quot;/&gt;&lt;wsp:rsid wsp:val=&quot;00617330&quot;/&gt;&lt;wsp:rsid wsp:val=&quot;00617FF4&quot;/&gt;&lt;wsp:rsid wsp:val=&quot;006209A2&quot;/&gt;&lt;wsp:rsid wsp:val=&quot;00621B02&quot;/&gt;&lt;wsp:rsid wsp:val=&quot;00625115&quot;/&gt;&lt;wsp:rsid wsp:val=&quot;00626DC7&quot;/&gt;&lt;wsp:rsid wsp:val=&quot;006303E8&quot;/&gt;&lt;wsp:rsid wsp:val=&quot;006320A1&quot;/&gt;&lt;wsp:rsid wsp:val=&quot;00632725&quot;/&gt;&lt;wsp:rsid wsp:val=&quot;00635B02&quot;/&gt;&lt;wsp:rsid wsp:val=&quot;006375AA&quot;/&gt;&lt;wsp:rsid wsp:val=&quot;00640093&quot;/&gt;&lt;wsp:rsid wsp:val=&quot;00640547&quot;/&gt;&lt;wsp:rsid wsp:val=&quot;0064167E&quot;/&gt;&lt;wsp:rsid wsp:val=&quot;00641FE9&quot;/&gt;&lt;wsp:rsid wsp:val=&quot;00642AFB&quot;/&gt;&lt;wsp:rsid wsp:val=&quot;006458E7&quot;/&gt;&lt;wsp:rsid wsp:val=&quot;0064640C&quot;/&gt;&lt;wsp:rsid wsp:val=&quot;0064665F&quot;/&gt;&lt;wsp:rsid wsp:val=&quot;00647878&quot;/&gt;&lt;wsp:rsid wsp:val=&quot;00647A8A&quot;/&gt;&lt;wsp:rsid wsp:val=&quot;00647BD1&quot;/&gt;&lt;wsp:rsid wsp:val=&quot;00650FCE&quot;/&gt;&lt;wsp:rsid wsp:val=&quot;00654165&quot;/&gt;&lt;wsp:rsid wsp:val=&quot;00654AB7&quot;/&gt;&lt;wsp:rsid wsp:val=&quot;00655593&quot;/&gt;&lt;wsp:rsid wsp:val=&quot;0065595A&quot;/&gt;&lt;wsp:rsid wsp:val=&quot;006613F1&quot;/&gt;&lt;wsp:rsid wsp:val=&quot;00661AFC&quot;/&gt;&lt;wsp:rsid wsp:val=&quot;00661B3E&quot;/&gt;&lt;wsp:rsid wsp:val=&quot;0066216D&quot;/&gt;&lt;wsp:rsid wsp:val=&quot;00663584&quot;/&gt;&lt;wsp:rsid wsp:val=&quot;00663E96&quot;/&gt;&lt;wsp:rsid wsp:val=&quot;00664DC6&quot;/&gt;&lt;wsp:rsid wsp:val=&quot;00667AD0&quot;/&gt;&lt;wsp:rsid wsp:val=&quot;00671121&quot;/&gt;&lt;wsp:rsid wsp:val=&quot;0067166F&quot;/&gt;&lt;wsp:rsid wsp:val=&quot;00671B57&quot;/&gt;&lt;wsp:rsid wsp:val=&quot;00672500&quot;/&gt;&lt;wsp:rsid wsp:val=&quot;0067324F&quot;/&gt;&lt;wsp:rsid wsp:val=&quot;00674CFF&quot;/&gt;&lt;wsp:rsid wsp:val=&quot;00674D34&quot;/&gt;&lt;wsp:rsid wsp:val=&quot;00675341&quot;/&gt;&lt;wsp:rsid wsp:val=&quot;00676F94&quot;/&gt;&lt;wsp:rsid wsp:val=&quot;0068107E&quot;/&gt;&lt;wsp:rsid wsp:val=&quot;006812EE&quot;/&gt;&lt;wsp:rsid wsp:val=&quot;00681CA0&quot;/&gt;&lt;wsp:rsid wsp:val=&quot;0068483D&quot;/&gt;&lt;wsp:rsid wsp:val=&quot;00685297&quot;/&gt;&lt;wsp:rsid wsp:val=&quot;0068766C&quot;/&gt;&lt;wsp:rsid wsp:val=&quot;006901FF&quot;/&gt;&lt;wsp:rsid wsp:val=&quot;00690D75&quot;/&gt;&lt;wsp:rsid wsp:val=&quot;00695564&quot;/&gt;&lt;wsp:rsid wsp:val=&quot;006976E7&quot;/&gt;&lt;wsp:rsid wsp:val=&quot;006A0A88&quot;/&gt;&lt;wsp:rsid wsp:val=&quot;006B137F&quot;/&gt;&lt;wsp:rsid wsp:val=&quot;006B209E&quot;/&gt;&lt;wsp:rsid wsp:val=&quot;006B2874&quot;/&gt;&lt;wsp:rsid wsp:val=&quot;006B42B9&quot;/&gt;&lt;wsp:rsid wsp:val=&quot;006B4CCD&quot;/&gt;&lt;wsp:rsid wsp:val=&quot;006C05CA&quot;/&gt;&lt;wsp:rsid wsp:val=&quot;006C0F6F&quot;/&gt;&lt;wsp:rsid wsp:val=&quot;006C22F4&quot;/&gt;&lt;wsp:rsid wsp:val=&quot;006D1084&quot;/&gt;&lt;wsp:rsid wsp:val=&quot;006D12CD&quot;/&gt;&lt;wsp:rsid wsp:val=&quot;006D20FF&quot;/&gt;&lt;wsp:rsid wsp:val=&quot;006D3937&quot;/&gt;&lt;wsp:rsid wsp:val=&quot;006D4E8F&quot;/&gt;&lt;wsp:rsid wsp:val=&quot;006D594B&quot;/&gt;&lt;wsp:rsid wsp:val=&quot;006D7A3E&quot;/&gt;&lt;wsp:rsid wsp:val=&quot;006E3770&quot;/&gt;&lt;wsp:rsid wsp:val=&quot;006E67DA&quot;/&gt;&lt;wsp:rsid wsp:val=&quot;006F3C3D&quot;/&gt;&lt;wsp:rsid wsp:val=&quot;006F59BC&quot;/&gt;&lt;wsp:rsid wsp:val=&quot;006F6318&quot;/&gt;&lt;wsp:rsid wsp:val=&quot;006F6515&quot;/&gt;&lt;wsp:rsid wsp:val=&quot;006F6813&quot;/&gt;&lt;wsp:rsid wsp:val=&quot;006F7863&quot;/&gt;&lt;wsp:rsid wsp:val=&quot;00700D3B&quot;/&gt;&lt;wsp:rsid wsp:val=&quot;00700DE5&quot;/&gt;&lt;wsp:rsid wsp:val=&quot;0070112C&quot;/&gt;&lt;wsp:rsid wsp:val=&quot;00701ECA&quot;/&gt;&lt;wsp:rsid wsp:val=&quot;00705023&quot;/&gt;&lt;wsp:rsid wsp:val=&quot;007104A8&quot;/&gt;&lt;wsp:rsid wsp:val=&quot;00712846&quot;/&gt;&lt;wsp:rsid wsp:val=&quot;00712C06&quot;/&gt;&lt;wsp:rsid wsp:val=&quot;00712FEF&quot;/&gt;&lt;wsp:rsid wsp:val=&quot;00717D9B&quot;/&gt;&lt;wsp:rsid wsp:val=&quot;007232A8&quot;/&gt;&lt;wsp:rsid wsp:val=&quot;00724D55&quot;/&gt;&lt;wsp:rsid wsp:val=&quot;00724F72&quot;/&gt;&lt;wsp:rsid wsp:val=&quot;00725D5B&quot;/&gt;&lt;wsp:rsid wsp:val=&quot;007261E1&quot;/&gt;&lt;wsp:rsid wsp:val=&quot;0072794D&quot;/&gt;&lt;wsp:rsid wsp:val=&quot;007300B6&quot;/&gt;&lt;wsp:rsid wsp:val=&quot;00731659&quot;/&gt;&lt;wsp:rsid wsp:val=&quot;00731BE5&quot;/&gt;&lt;wsp:rsid wsp:val=&quot;00731E32&quot;/&gt;&lt;wsp:rsid wsp:val=&quot;00731F18&quot;/&gt;&lt;wsp:rsid wsp:val=&quot;007328F2&quot;/&gt;&lt;wsp:rsid wsp:val=&quot;00732DF7&quot;/&gt;&lt;wsp:rsid wsp:val=&quot;00733C68&quot;/&gt;&lt;wsp:rsid wsp:val=&quot;00733F3C&quot;/&gt;&lt;wsp:rsid wsp:val=&quot;007344A3&quot;/&gt;&lt;wsp:rsid wsp:val=&quot;007354D5&quot;/&gt;&lt;wsp:rsid wsp:val=&quot;007369F1&quot;/&gt;&lt;wsp:rsid wsp:val=&quot;00740643&quot;/&gt;&lt;wsp:rsid wsp:val=&quot;00741F6A&quot;/&gt;&lt;wsp:rsid wsp:val=&quot;00742294&quot;/&gt;&lt;wsp:rsid wsp:val=&quot;0074241D&quot;/&gt;&lt;wsp:rsid wsp:val=&quot;0074256A&quot;/&gt;&lt;wsp:rsid wsp:val=&quot;007429FF&quot;/&gt;&lt;wsp:rsid wsp:val=&quot;00742D95&quot;/&gt;&lt;wsp:rsid wsp:val=&quot;00743E80&quot;/&gt;&lt;wsp:rsid wsp:val=&quot;007458B9&quot;/&gt;&lt;wsp:rsid wsp:val=&quot;00746BAD&quot;/&gt;&lt;wsp:rsid wsp:val=&quot;0075025F&quot;/&gt;&lt;wsp:rsid wsp:val=&quot;0075047A&quot;/&gt;&lt;wsp:rsid wsp:val=&quot;00750692&quot;/&gt;&lt;wsp:rsid wsp:val=&quot;00750877&quot;/&gt;&lt;wsp:rsid wsp:val=&quot;007518DF&quot;/&gt;&lt;wsp:rsid wsp:val=&quot;007533F0&quot;/&gt;&lt;wsp:rsid wsp:val=&quot;007543C1&quot;/&gt;&lt;wsp:rsid wsp:val=&quot;007544A2&quot;/&gt;&lt;wsp:rsid wsp:val=&quot;007554CF&quot;/&gt;&lt;wsp:rsid wsp:val=&quot;00756150&quot;/&gt;&lt;wsp:rsid wsp:val=&quot;0075709B&quot;/&gt;&lt;wsp:rsid wsp:val=&quot;00760483&quot;/&gt;&lt;wsp:rsid wsp:val=&quot;00762A5E&quot;/&gt;&lt;wsp:rsid wsp:val=&quot;007654C9&quot;/&gt;&lt;wsp:rsid wsp:val=&quot;00766AB5&quot;/&gt;&lt;wsp:rsid wsp:val=&quot;00766D2F&quot;/&gt;&lt;wsp:rsid wsp:val=&quot;007770F7&quot;/&gt;&lt;wsp:rsid wsp:val=&quot;007776D1&quot;/&gt;&lt;wsp:rsid wsp:val=&quot;0078119E&quot;/&gt;&lt;wsp:rsid wsp:val=&quot;00782601&quot;/&gt;&lt;wsp:rsid wsp:val=&quot;00782C76&quot;/&gt;&lt;wsp:rsid wsp:val=&quot;007833DC&quot;/&gt;&lt;wsp:rsid wsp:val=&quot;00785115&quot;/&gt;&lt;wsp:rsid wsp:val=&quot;007854E3&quot;/&gt;&lt;wsp:rsid wsp:val=&quot;0078618D&quot;/&gt;&lt;wsp:rsid wsp:val=&quot;00790278&quot;/&gt;&lt;wsp:rsid wsp:val=&quot;0079097B&quot;/&gt;&lt;wsp:rsid wsp:val=&quot;00791BCA&quot;/&gt;&lt;wsp:rsid wsp:val=&quot;00791D1C&quot;/&gt;&lt;wsp:rsid wsp:val=&quot;007940E2&quot;/&gt;&lt;wsp:rsid wsp:val=&quot;00794277&quot;/&gt;&lt;wsp:rsid wsp:val=&quot;007A1B23&quot;/&gt;&lt;wsp:rsid wsp:val=&quot;007A28DE&quot;/&gt;&lt;wsp:rsid wsp:val=&quot;007A4753&quot;/&gt;&lt;wsp:rsid wsp:val=&quot;007A54B2&quot;/&gt;&lt;wsp:rsid wsp:val=&quot;007A654D&quot;/&gt;&lt;wsp:rsid wsp:val=&quot;007A67BB&quot;/&gt;&lt;wsp:rsid wsp:val=&quot;007B0A8C&quot;/&gt;&lt;wsp:rsid wsp:val=&quot;007B2AF2&quot;/&gt;&lt;wsp:rsid wsp:val=&quot;007B2B03&quot;/&gt;&lt;wsp:rsid wsp:val=&quot;007B4B68&quot;/&gt;&lt;wsp:rsid wsp:val=&quot;007B6D2D&quot;/&gt;&lt;wsp:rsid wsp:val=&quot;007C1F19&quot;/&gt;&lt;wsp:rsid wsp:val=&quot;007C22BE&quot;/&gt;&lt;wsp:rsid wsp:val=&quot;007C3E7E&quot;/&gt;&lt;wsp:rsid wsp:val=&quot;007C4325&quot;/&gt;&lt;wsp:rsid wsp:val=&quot;007D1202&quot;/&gt;&lt;wsp:rsid wsp:val=&quot;007D1A48&quot;/&gt;&lt;wsp:rsid wsp:val=&quot;007D3A6D&quot;/&gt;&lt;wsp:rsid wsp:val=&quot;007D5425&quot;/&gt;&lt;wsp:rsid wsp:val=&quot;007D5DA8&quot;/&gt;&lt;wsp:rsid wsp:val=&quot;007D5DE1&quot;/&gt;&lt;wsp:rsid wsp:val=&quot;007D70D2&quot;/&gt;&lt;wsp:rsid wsp:val=&quot;007E20DF&quot;/&gt;&lt;wsp:rsid wsp:val=&quot;007E3300&quot;/&gt;&lt;wsp:rsid wsp:val=&quot;007E3AAC&quot;/&gt;&lt;wsp:rsid wsp:val=&quot;007E4633&quot;/&gt;&lt;wsp:rsid wsp:val=&quot;007E48E5&quot;/&gt;&lt;wsp:rsid wsp:val=&quot;007E6952&quot;/&gt;&lt;wsp:rsid wsp:val=&quot;007F187A&quot;/&gt;&lt;wsp:rsid wsp:val=&quot;007F2733&quot;/&gt;&lt;wsp:rsid wsp:val=&quot;007F291A&quot;/&gt;&lt;wsp:rsid wsp:val=&quot;007F4609&quot;/&gt;&lt;wsp:rsid wsp:val=&quot;007F5362&quot;/&gt;&lt;wsp:rsid wsp:val=&quot;007F5E4E&quot;/&gt;&lt;wsp:rsid wsp:val=&quot;007F6062&quot;/&gt;&lt;wsp:rsid wsp:val=&quot;007F6156&quot;/&gt;&lt;wsp:rsid wsp:val=&quot;007F67F9&quot;/&gt;&lt;wsp:rsid wsp:val=&quot;007F78C3&quot;/&gt;&lt;wsp:rsid wsp:val=&quot;0080179A&quot;/&gt;&lt;wsp:rsid wsp:val=&quot;0080436E&quot;/&gt;&lt;wsp:rsid wsp:val=&quot;00805943&quot;/&gt;&lt;wsp:rsid wsp:val=&quot;0080645E&quot;/&gt;&lt;wsp:rsid wsp:val=&quot;008065EC&quot;/&gt;&lt;wsp:rsid wsp:val=&quot;008076FE&quot;/&gt;&lt;wsp:rsid wsp:val=&quot;00807E25&quot;/&gt;&lt;wsp:rsid wsp:val=&quot;00813241&quot;/&gt;&lt;wsp:rsid wsp:val=&quot;00813EA8&quot;/&gt;&lt;wsp:rsid wsp:val=&quot;0081411B&quot;/&gt;&lt;wsp:rsid wsp:val=&quot;00817E7D&quot;/&gt;&lt;wsp:rsid wsp:val=&quot;00817FB4&quot;/&gt;&lt;wsp:rsid wsp:val=&quot;008203A3&quot;/&gt;&lt;wsp:rsid wsp:val=&quot;00820435&quot;/&gt;&lt;wsp:rsid wsp:val=&quot;00822198&quot;/&gt;&lt;wsp:rsid wsp:val=&quot;00822995&quot;/&gt;&lt;wsp:rsid wsp:val=&quot;00826146&quot;/&gt;&lt;wsp:rsid wsp:val=&quot;00826D56&quot;/&gt;&lt;wsp:rsid wsp:val=&quot;00832B5F&quot;/&gt;&lt;wsp:rsid wsp:val=&quot;008363C6&quot;/&gt;&lt;wsp:rsid wsp:val=&quot;008439A7&quot;/&gt;&lt;wsp:rsid wsp:val=&quot;00843FAC&quot;/&gt;&lt;wsp:rsid wsp:val=&quot;0084529F&quot;/&gt;&lt;wsp:rsid wsp:val=&quot;00845448&quot;/&gt;&lt;wsp:rsid wsp:val=&quot;008455CF&quot;/&gt;&lt;wsp:rsid wsp:val=&quot;00845A40&quot;/&gt;&lt;wsp:rsid wsp:val=&quot;00853593&quot;/&gt;&lt;wsp:rsid wsp:val=&quot;0085531B&quot;/&gt;&lt;wsp:rsid wsp:val=&quot;00857086&quot;/&gt;&lt;wsp:rsid wsp:val=&quot;00863FFE&quot;/&gt;&lt;wsp:rsid wsp:val=&quot;008641DE&quot;/&gt;&lt;wsp:rsid wsp:val=&quot;0086422D&quot;/&gt;&lt;wsp:rsid wsp:val=&quot;00864466&quot;/&gt;&lt;wsp:rsid wsp:val=&quot;00865014&quot;/&gt;&lt;wsp:rsid wsp:val=&quot;008652D9&quot;/&gt;&lt;wsp:rsid wsp:val=&quot;00865BE0&quot;/&gt;&lt;wsp:rsid wsp:val=&quot;00866F8C&quot;/&gt;&lt;wsp:rsid wsp:val=&quot;008671B6&quot;/&gt;&lt;wsp:rsid wsp:val=&quot;008678AB&quot;/&gt;&lt;wsp:rsid wsp:val=&quot;0087168F&quot;/&gt;&lt;wsp:rsid wsp:val=&quot;008729BD&quot;/&gt;&lt;wsp:rsid wsp:val=&quot;0087339C&quot;/&gt;&lt;wsp:rsid wsp:val=&quot;00873525&quot;/&gt;&lt;wsp:rsid wsp:val=&quot;00874D35&quot;/&gt;&lt;wsp:rsid wsp:val=&quot;0087513E&quot;/&gt;&lt;wsp:rsid wsp:val=&quot;00876FDB&quot;/&gt;&lt;wsp:rsid wsp:val=&quot;0088091B&quot;/&gt;&lt;wsp:rsid wsp:val=&quot;0088136E&quot;/&gt;&lt;wsp:rsid wsp:val=&quot;00881DA9&quot;/&gt;&lt;wsp:rsid wsp:val=&quot;00886B80&quot;/&gt;&lt;wsp:rsid wsp:val=&quot;0088749F&quot;/&gt;&lt;wsp:rsid wsp:val=&quot;00891505&quot;/&gt;&lt;wsp:rsid wsp:val=&quot;00891EE9&quot;/&gt;&lt;wsp:rsid wsp:val=&quot;00892440&quot;/&gt;&lt;wsp:rsid wsp:val=&quot;00892F61&quot;/&gt;&lt;wsp:rsid wsp:val=&quot;00893D47&quot;/&gt;&lt;wsp:rsid wsp:val=&quot;00893F79&quot;/&gt;&lt;wsp:rsid wsp:val=&quot;00894DF5&quot;/&gt;&lt;wsp:rsid wsp:val=&quot;00895D29&quot;/&gt;&lt;wsp:rsid wsp:val=&quot;0089771B&quot;/&gt;&lt;wsp:rsid wsp:val=&quot;00897E39&quot;/&gt;&lt;wsp:rsid wsp:val=&quot;008A05C2&quot;/&gt;&lt;wsp:rsid wsp:val=&quot;008A1957&quot;/&gt;&lt;wsp:rsid wsp:val=&quot;008A19EA&quot;/&gt;&lt;wsp:rsid wsp:val=&quot;008A449D&quot;/&gt;&lt;wsp:rsid wsp:val=&quot;008A5A0F&quot;/&gt;&lt;wsp:rsid wsp:val=&quot;008A7696&quot;/&gt;&lt;wsp:rsid wsp:val=&quot;008A7734&quot;/&gt;&lt;wsp:rsid wsp:val=&quot;008A79C5&quot;/&gt;&lt;wsp:rsid wsp:val=&quot;008A7CD4&quot;/&gt;&lt;wsp:rsid wsp:val=&quot;008B0404&quot;/&gt;&lt;wsp:rsid wsp:val=&quot;008B0798&quot;/&gt;&lt;wsp:rsid wsp:val=&quot;008B39ED&quot;/&gt;&lt;wsp:rsid wsp:val=&quot;008B4788&quot;/&gt;&lt;wsp:rsid wsp:val=&quot;008B56B7&quot;/&gt;&lt;wsp:rsid wsp:val=&quot;008B5B8D&quot;/&gt;&lt;wsp:rsid wsp:val=&quot;008C1897&quot;/&gt;&lt;wsp:rsid wsp:val=&quot;008C19FA&quot;/&gt;&lt;wsp:rsid wsp:val=&quot;008C3295&quot;/&gt;&lt;wsp:rsid wsp:val=&quot;008C3B60&quot;/&gt;&lt;wsp:rsid wsp:val=&quot;008C57BA&quot;/&gt;&lt;wsp:rsid wsp:val=&quot;008C5B60&quot;/&gt;&lt;wsp:rsid wsp:val=&quot;008C6474&quot;/&gt;&lt;wsp:rsid wsp:val=&quot;008C78E2&quot;/&gt;&lt;wsp:rsid wsp:val=&quot;008D00C0&quot;/&gt;&lt;wsp:rsid wsp:val=&quot;008D171F&quot;/&gt;&lt;wsp:rsid wsp:val=&quot;008D1B98&quot;/&gt;&lt;wsp:rsid wsp:val=&quot;008D3863&quot;/&gt;&lt;wsp:rsid wsp:val=&quot;008D3B4B&quot;/&gt;&lt;wsp:rsid wsp:val=&quot;008D3DA8&quot;/&gt;&lt;wsp:rsid wsp:val=&quot;008D7A7F&quot;/&gt;&lt;wsp:rsid wsp:val=&quot;008E27E4&quot;/&gt;&lt;wsp:rsid wsp:val=&quot;008E3460&quot;/&gt;&lt;wsp:rsid wsp:val=&quot;008E470A&quot;/&gt;&lt;wsp:rsid wsp:val=&quot;008E4A59&quot;/&gt;&lt;wsp:rsid wsp:val=&quot;008E60EA&quot;/&gt;&lt;wsp:rsid wsp:val=&quot;008E60F8&quot;/&gt;&lt;wsp:rsid wsp:val=&quot;008E671B&quot;/&gt;&lt;wsp:rsid wsp:val=&quot;008E6A7F&quot;/&gt;&lt;wsp:rsid wsp:val=&quot;008E6CE4&quot;/&gt;&lt;wsp:rsid wsp:val=&quot;008E7B9D&quot;/&gt;&lt;wsp:rsid wsp:val=&quot;008E7D7E&quot;/&gt;&lt;wsp:rsid wsp:val=&quot;008F11A4&quot;/&gt;&lt;wsp:rsid wsp:val=&quot;008F1641&quot;/&gt;&lt;wsp:rsid wsp:val=&quot;008F1D11&quot;/&gt;&lt;wsp:rsid wsp:val=&quot;008F26AE&quot;/&gt;&lt;wsp:rsid wsp:val=&quot;008F2ADC&quot;/&gt;&lt;wsp:rsid wsp:val=&quot;008F48F2&quot;/&gt;&lt;wsp:rsid wsp:val=&quot;008F5363&quot;/&gt;&lt;wsp:rsid wsp:val=&quot;008F5BF0&quot;/&gt;&lt;wsp:rsid wsp:val=&quot;008F76C4&quot;/&gt;&lt;wsp:rsid wsp:val=&quot;00900543&quot;/&gt;&lt;wsp:rsid wsp:val=&quot;00901417&quot;/&gt;&lt;wsp:rsid wsp:val=&quot;00901658&quot;/&gt;&lt;wsp:rsid wsp:val=&quot;009017B9&quot;/&gt;&lt;wsp:rsid wsp:val=&quot;0090307C&quot;/&gt;&lt;wsp:rsid wsp:val=&quot;00904C26&quot;/&gt;&lt;wsp:rsid wsp:val=&quot;009051CB&quot;/&gt;&lt;wsp:rsid wsp:val=&quot;00907F83&quot;/&gt;&lt;wsp:rsid wsp:val=&quot;00911467&quot;/&gt;&lt;wsp:rsid wsp:val=&quot;00913355&quot;/&gt;&lt;wsp:rsid wsp:val=&quot;00915844&quot;/&gt;&lt;wsp:rsid wsp:val=&quot;00915F1D&quot;/&gt;&lt;wsp:rsid wsp:val=&quot;00916926&quot;/&gt;&lt;wsp:rsid wsp:val=&quot;00920430&quot;/&gt;&lt;wsp:rsid wsp:val=&quot;00921FE8&quot;/&gt;&lt;wsp:rsid wsp:val=&quot;00923194&quot;/&gt;&lt;wsp:rsid wsp:val=&quot;00923C29&quot;/&gt;&lt;wsp:rsid wsp:val=&quot;00923EE6&quot;/&gt;&lt;wsp:rsid wsp:val=&quot;00926ADC&quot;/&gt;&lt;wsp:rsid wsp:val=&quot;00927270&quot;/&gt;&lt;wsp:rsid wsp:val=&quot;0093038E&quot;/&gt;&lt;wsp:rsid wsp:val=&quot;009304ED&quot;/&gt;&lt;wsp:rsid wsp:val=&quot;009326F4&quot;/&gt;&lt;wsp:rsid wsp:val=&quot;00932B7E&quot;/&gt;&lt;wsp:rsid wsp:val=&quot;0093350A&quot;/&gt;&lt;wsp:rsid wsp:val=&quot;00935241&quot;/&gt;&lt;wsp:rsid wsp:val=&quot;00937E7F&quot;/&gt;&lt;wsp:rsid wsp:val=&quot;009426CA&quot;/&gt;&lt;wsp:rsid wsp:val=&quot;009436DB&quot;/&gt;&lt;wsp:rsid wsp:val=&quot;00944B2C&quot;/&gt;&lt;wsp:rsid wsp:val=&quot;00944BB1&quot;/&gt;&lt;wsp:rsid wsp:val=&quot;009467E0&quot;/&gt;&lt;wsp:rsid wsp:val=&quot;00946B2F&quot;/&gt;&lt;wsp:rsid wsp:val=&quot;00947FA3&quot;/&gt;&lt;wsp:rsid wsp:val=&quot;0095157D&quot;/&gt;&lt;wsp:rsid wsp:val=&quot;009529F2&quot;/&gt;&lt;wsp:rsid wsp:val=&quot;00954C4B&quot;/&gt;&lt;wsp:rsid wsp:val=&quot;00955FA6&quot;/&gt;&lt;wsp:rsid wsp:val=&quot;00956578&quot;/&gt;&lt;wsp:rsid wsp:val=&quot;00956EBC&quot;/&gt;&lt;wsp:rsid wsp:val=&quot;00960990&quot;/&gt;&lt;wsp:rsid wsp:val=&quot;00961B99&quot;/&gt;&lt;wsp:rsid wsp:val=&quot;009624AB&quot;/&gt;&lt;wsp:rsid wsp:val=&quot;00962CE0&quot;/&gt;&lt;wsp:rsid wsp:val=&quot;0096352D&quot;/&gt;&lt;wsp:rsid wsp:val=&quot;00964F06&quot;/&gt;&lt;wsp:rsid wsp:val=&quot;00966606&quot;/&gt;&lt;wsp:rsid wsp:val=&quot;00970ED6&quot;/&gt;&lt;wsp:rsid wsp:val=&quot;00971B9C&quot;/&gt;&lt;wsp:rsid wsp:val=&quot;009759A4&quot;/&gt;&lt;wsp:rsid wsp:val=&quot;00977B8C&quot;/&gt;&lt;wsp:rsid wsp:val=&quot;0098108E&quot;/&gt;&lt;wsp:rsid wsp:val=&quot;009837F8&quot;/&gt;&lt;wsp:rsid wsp:val=&quot;00986B9D&quot;/&gt;&lt;wsp:rsid wsp:val=&quot;0098743E&quot;/&gt;&lt;wsp:rsid wsp:val=&quot;00991868&quot;/&gt;&lt;wsp:rsid wsp:val=&quot;00991E21&quot;/&gt;&lt;wsp:rsid wsp:val=&quot;00991FBF&quot;/&gt;&lt;wsp:rsid wsp:val=&quot;00991FDA&quot;/&gt;&lt;wsp:rsid wsp:val=&quot;009930B7&quot;/&gt;&lt;wsp:rsid wsp:val=&quot;00993DFD&quot;/&gt;&lt;wsp:rsid wsp:val=&quot;0099493B&quot;/&gt;&lt;wsp:rsid wsp:val=&quot;00995597&quot;/&gt;&lt;wsp:rsid wsp:val=&quot;009956E0&quot;/&gt;&lt;wsp:rsid wsp:val=&quot;00995995&quot;/&gt;&lt;wsp:rsid wsp:val=&quot;00996DE4&quot;/&gt;&lt;wsp:rsid wsp:val=&quot;00997F5B&quot;/&gt;&lt;wsp:rsid wsp:val=&quot;009A42CC&quot;/&gt;&lt;wsp:rsid wsp:val=&quot;009A563A&quot;/&gt;&lt;wsp:rsid wsp:val=&quot;009B01A0&quot;/&gt;&lt;wsp:rsid wsp:val=&quot;009B152F&quot;/&gt;&lt;wsp:rsid wsp:val=&quot;009B4C57&quot;/&gt;&lt;wsp:rsid wsp:val=&quot;009B4F29&quot;/&gt;&lt;wsp:rsid wsp:val=&quot;009B5895&quot;/&gt;&lt;wsp:rsid wsp:val=&quot;009C3FD8&quot;/&gt;&lt;wsp:rsid wsp:val=&quot;009C4DA4&quot;/&gt;&lt;wsp:rsid wsp:val=&quot;009C69E3&quot;/&gt;&lt;wsp:rsid wsp:val=&quot;009C6C1C&quot;/&gt;&lt;wsp:rsid wsp:val=&quot;009D2A44&quot;/&gt;&lt;wsp:rsid wsp:val=&quot;009D3A8D&quot;/&gt;&lt;wsp:rsid wsp:val=&quot;009D5116&quot;/&gt;&lt;wsp:rsid wsp:val=&quot;009D59F9&quot;/&gt;&lt;wsp:rsid wsp:val=&quot;009D6E61&quot;/&gt;&lt;wsp:rsid wsp:val=&quot;009E19E9&quot;/&gt;&lt;wsp:rsid wsp:val=&quot;009E26E6&quot;/&gt;&lt;wsp:rsid wsp:val=&quot;009E4058&quot;/&gt;&lt;wsp:rsid wsp:val=&quot;009E4605&quot;/&gt;&lt;wsp:rsid wsp:val=&quot;009E470E&quot;/&gt;&lt;wsp:rsid wsp:val=&quot;009F2C45&quot;/&gt;&lt;wsp:rsid wsp:val=&quot;009F31C8&quot;/&gt;&lt;wsp:rsid wsp:val=&quot;00A00FA6&quot;/&gt;&lt;wsp:rsid wsp:val=&quot;00A014F1&quot;/&gt;&lt;wsp:rsid wsp:val=&quot;00A02375&quot;/&gt;&lt;wsp:rsid wsp:val=&quot;00A0242A&quot;/&gt;&lt;wsp:rsid wsp:val=&quot;00A04783&quot;/&gt;&lt;wsp:rsid wsp:val=&quot;00A052BB&quot;/&gt;&lt;wsp:rsid wsp:val=&quot;00A069CD&quot;/&gt;&lt;wsp:rsid wsp:val=&quot;00A06DC2&quot;/&gt;&lt;wsp:rsid wsp:val=&quot;00A06FEA&quot;/&gt;&lt;wsp:rsid wsp:val=&quot;00A119BC&quot;/&gt;&lt;wsp:rsid wsp:val=&quot;00A12849&quot;/&gt;&lt;wsp:rsid wsp:val=&quot;00A1578B&quot;/&gt;&lt;wsp:rsid wsp:val=&quot;00A158FA&quot;/&gt;&lt;wsp:rsid wsp:val=&quot;00A15A31&quot;/&gt;&lt;wsp:rsid wsp:val=&quot;00A1670B&quot;/&gt;&lt;wsp:rsid wsp:val=&quot;00A16E07&quot;/&gt;&lt;wsp:rsid wsp:val=&quot;00A20046&quot;/&gt;&lt;wsp:rsid wsp:val=&quot;00A208A7&quot;/&gt;&lt;wsp:rsid wsp:val=&quot;00A247CA&quot;/&gt;&lt;wsp:rsid wsp:val=&quot;00A24DA3&quot;/&gt;&lt;wsp:rsid wsp:val=&quot;00A25BAF&quot;/&gt;&lt;wsp:rsid wsp:val=&quot;00A300F9&quot;/&gt;&lt;wsp:rsid wsp:val=&quot;00A309EA&quot;/&gt;&lt;wsp:rsid wsp:val=&quot;00A31BE5&quot;/&gt;&lt;wsp:rsid wsp:val=&quot;00A34D3D&quot;/&gt;&lt;wsp:rsid wsp:val=&quot;00A412D8&quot;/&gt;&lt;wsp:rsid wsp:val=&quot;00A4181C&quot;/&gt;&lt;wsp:rsid wsp:val=&quot;00A424D7&quot;/&gt;&lt;wsp:rsid wsp:val=&quot;00A440BD&quot;/&gt;&lt;wsp:rsid wsp:val=&quot;00A4562F&quot;/&gt;&lt;wsp:rsid wsp:val=&quot;00A45701&quot;/&gt;&lt;wsp:rsid wsp:val=&quot;00A46354&quot;/&gt;&lt;wsp:rsid wsp:val=&quot;00A47B21&quot;/&gt;&lt;wsp:rsid wsp:val=&quot;00A50152&quot;/&gt;&lt;wsp:rsid wsp:val=&quot;00A50306&quot;/&gt;&lt;wsp:rsid wsp:val=&quot;00A50DAC&quot;/&gt;&lt;wsp:rsid wsp:val=&quot;00A51977&quot;/&gt;&lt;wsp:rsid wsp:val=&quot;00A51BCB&quot;/&gt;&lt;wsp:rsid wsp:val=&quot;00A51E2D&quot;/&gt;&lt;wsp:rsid wsp:val=&quot;00A56A92&quot;/&gt;&lt;wsp:rsid wsp:val=&quot;00A56DF1&quot;/&gt;&lt;wsp:rsid wsp:val=&quot;00A60E91&quot;/&gt;&lt;wsp:rsid wsp:val=&quot;00A619AD&quot;/&gt;&lt;wsp:rsid wsp:val=&quot;00A63E02&quot;/&gt;&lt;wsp:rsid wsp:val=&quot;00A641AC&quot;/&gt;&lt;wsp:rsid wsp:val=&quot;00A648B8&quot;/&gt;&lt;wsp:rsid wsp:val=&quot;00A652E2&quot;/&gt;&lt;wsp:rsid wsp:val=&quot;00A6595C&quot;/&gt;&lt;wsp:rsid wsp:val=&quot;00A65DAE&quot;/&gt;&lt;wsp:rsid wsp:val=&quot;00A65FAC&quot;/&gt;&lt;wsp:rsid wsp:val=&quot;00A67EB5&quot;/&gt;&lt;wsp:rsid wsp:val=&quot;00A7096E&quot;/&gt;&lt;wsp:rsid wsp:val=&quot;00A71EC5&quot;/&gt;&lt;wsp:rsid wsp:val=&quot;00A723A4&quot;/&gt;&lt;wsp:rsid wsp:val=&quot;00A7429D&quot;/&gt;&lt;wsp:rsid wsp:val=&quot;00A746CC&quot;/&gt;&lt;wsp:rsid wsp:val=&quot;00A7704C&quot;/&gt;&lt;wsp:rsid wsp:val=&quot;00A779B2&quot;/&gt;&lt;wsp:rsid wsp:val=&quot;00A8373D&quot;/&gt;&lt;wsp:rsid wsp:val=&quot;00A84920&quot;/&gt;&lt;wsp:rsid wsp:val=&quot;00A85002&quot;/&gt;&lt;wsp:rsid wsp:val=&quot;00A90D60&quot;/&gt;&lt;wsp:rsid wsp:val=&quot;00A92208&quot;/&gt;&lt;wsp:rsid wsp:val=&quot;00A922EB&quot;/&gt;&lt;wsp:rsid wsp:val=&quot;00A93235&quot;/&gt;&lt;wsp:rsid wsp:val=&quot;00A95426&quot;/&gt;&lt;wsp:rsid wsp:val=&quot;00A95C93&quot;/&gt;&lt;wsp:rsid wsp:val=&quot;00A961C1&quot;/&gt;&lt;wsp:rsid wsp:val=&quot;00A97296&quot;/&gt;&lt;wsp:rsid wsp:val=&quot;00A975CB&quot;/&gt;&lt;wsp:rsid wsp:val=&quot;00A9787A&quot;/&gt;&lt;wsp:rsid wsp:val=&quot;00A97ABC&quot;/&gt;&lt;wsp:rsid wsp:val=&quot;00A97ECC&quot;/&gt;&lt;wsp:rsid wsp:val=&quot;00AA36DE&quot;/&gt;&lt;wsp:rsid wsp:val=&quot;00AA43A8&quot;/&gt;&lt;wsp:rsid wsp:val=&quot;00AA4B69&quot;/&gt;&lt;wsp:rsid wsp:val=&quot;00AA5211&quot;/&gt;&lt;wsp:rsid wsp:val=&quot;00AB1D80&quot;/&gt;&lt;wsp:rsid wsp:val=&quot;00AB30D7&quot;/&gt;&lt;wsp:rsid wsp:val=&quot;00AB3BBD&quot;/&gt;&lt;wsp:rsid wsp:val=&quot;00AB3FFA&quot;/&gt;&lt;wsp:rsid wsp:val=&quot;00AB5917&quot;/&gt;&lt;wsp:rsid wsp:val=&quot;00AB5F6C&quot;/&gt;&lt;wsp:rsid wsp:val=&quot;00AB61A7&quot;/&gt;&lt;wsp:rsid wsp:val=&quot;00AB7694&quot;/&gt;&lt;wsp:rsid wsp:val=&quot;00AC0C67&quot;/&gt;&lt;wsp:rsid wsp:val=&quot;00AC0F47&quot;/&gt;&lt;wsp:rsid wsp:val=&quot;00AC1EF9&quot;/&gt;&lt;wsp:rsid wsp:val=&quot;00AC2D6C&quot;/&gt;&lt;wsp:rsid wsp:val=&quot;00AC3EBA&quot;/&gt;&lt;wsp:rsid wsp:val=&quot;00AC5A7B&quot;/&gt;&lt;wsp:rsid wsp:val=&quot;00AC7108&quot;/&gt;&lt;wsp:rsid wsp:val=&quot;00AD4AF0&quot;/&gt;&lt;wsp:rsid wsp:val=&quot;00AD7C7E&quot;/&gt;&lt;wsp:rsid wsp:val=&quot;00AE0180&quot;/&gt;&lt;wsp:rsid wsp:val=&quot;00AE090C&quot;/&gt;&lt;wsp:rsid wsp:val=&quot;00AE1052&quot;/&gt;&lt;wsp:rsid wsp:val=&quot;00AE19BA&quot;/&gt;&lt;wsp:rsid wsp:val=&quot;00AE1EED&quot;/&gt;&lt;wsp:rsid wsp:val=&quot;00AE2F57&quot;/&gt;&lt;wsp:rsid wsp:val=&quot;00AE2FF9&quot;/&gt;&lt;wsp:rsid wsp:val=&quot;00AE3C5F&quot;/&gt;&lt;wsp:rsid wsp:val=&quot;00AE600E&quot;/&gt;&lt;wsp:rsid wsp:val=&quot;00AE6124&quot;/&gt;&lt;wsp:rsid wsp:val=&quot;00AF1199&quot;/&gt;&lt;wsp:rsid wsp:val=&quot;00AF1E0E&quot;/&gt;&lt;wsp:rsid wsp:val=&quot;00AF3E0C&quot;/&gt;&lt;wsp:rsid wsp:val=&quot;00AF3E57&quot;/&gt;&lt;wsp:rsid wsp:val=&quot;00AF5876&quot;/&gt;&lt;wsp:rsid wsp:val=&quot;00AF787B&quot;/&gt;&lt;wsp:rsid wsp:val=&quot;00B01868&quot;/&gt;&lt;wsp:rsid wsp:val=&quot;00B0411F&quot;/&gt;&lt;wsp:rsid wsp:val=&quot;00B05AC3&quot;/&gt;&lt;wsp:rsid wsp:val=&quot;00B07BE0&quot;/&gt;&lt;wsp:rsid wsp:val=&quot;00B11134&quot;/&gt;&lt;wsp:rsid wsp:val=&quot;00B11B6E&quot;/&gt;&lt;wsp:rsid wsp:val=&quot;00B122C2&quot;/&gt;&lt;wsp:rsid wsp:val=&quot;00B1546E&quot;/&gt;&lt;wsp:rsid wsp:val=&quot;00B17615&quot;/&gt;&lt;wsp:rsid wsp:val=&quot;00B20472&quot;/&gt;&lt;wsp:rsid wsp:val=&quot;00B22C39&quot;/&gt;&lt;wsp:rsid wsp:val=&quot;00B232FC&quot;/&gt;&lt;wsp:rsid wsp:val=&quot;00B24BD8&quot;/&gt;&lt;wsp:rsid wsp:val=&quot;00B25B7A&quot;/&gt;&lt;wsp:rsid wsp:val=&quot;00B27968&quot;/&gt;&lt;wsp:rsid wsp:val=&quot;00B30B09&quot;/&gt;&lt;wsp:rsid wsp:val=&quot;00B332A3&quot;/&gt;&lt;wsp:rsid wsp:val=&quot;00B33842&quot;/&gt;&lt;wsp:rsid wsp:val=&quot;00B340B4&quot;/&gt;&lt;wsp:rsid wsp:val=&quot;00B34C25&quot;/&gt;&lt;wsp:rsid wsp:val=&quot;00B41B40&quot;/&gt;&lt;wsp:rsid wsp:val=&quot;00B42005&quot;/&gt;&lt;wsp:rsid wsp:val=&quot;00B4221D&quot;/&gt;&lt;wsp:rsid wsp:val=&quot;00B42573&quot;/&gt;&lt;wsp:rsid wsp:val=&quot;00B42C63&quot;/&gt;&lt;wsp:rsid wsp:val=&quot;00B4652E&quot;/&gt;&lt;wsp:rsid wsp:val=&quot;00B46EF4&quot;/&gt;&lt;wsp:rsid wsp:val=&quot;00B46FB9&quot;/&gt;&lt;wsp:rsid wsp:val=&quot;00B50603&quot;/&gt;&lt;wsp:rsid wsp:val=&quot;00B51D14&quot;/&gt;&lt;wsp:rsid wsp:val=&quot;00B53076&quot;/&gt;&lt;wsp:rsid wsp:val=&quot;00B53F6F&quot;/&gt;&lt;wsp:rsid wsp:val=&quot;00B56801&quot;/&gt;&lt;wsp:rsid wsp:val=&quot;00B568F2&quot;/&gt;&lt;wsp:rsid wsp:val=&quot;00B6110E&quot;/&gt;&lt;wsp:rsid wsp:val=&quot;00B65A66&quot;/&gt;&lt;wsp:rsid wsp:val=&quot;00B6758A&quot;/&gt;&lt;wsp:rsid wsp:val=&quot;00B67A35&quot;/&gt;&lt;wsp:rsid wsp:val=&quot;00B72C0B&quot;/&gt;&lt;wsp:rsid wsp:val=&quot;00B72D39&quot;/&gt;&lt;wsp:rsid wsp:val=&quot;00B734FB&quot;/&gt;&lt;wsp:rsid wsp:val=&quot;00B74140&quot;/&gt;&lt;wsp:rsid wsp:val=&quot;00B75E16&quot;/&gt;&lt;wsp:rsid wsp:val=&quot;00B76D4E&quot;/&gt;&lt;wsp:rsid wsp:val=&quot;00B77016&quot;/&gt;&lt;wsp:rsid wsp:val=&quot;00B77502&quot;/&gt;&lt;wsp:rsid wsp:val=&quot;00B80785&quot;/&gt;&lt;wsp:rsid wsp:val=&quot;00B80A59&quot;/&gt;&lt;wsp:rsid wsp:val=&quot;00B80C47&quot;/&gt;&lt;wsp:rsid wsp:val=&quot;00B8168E&quot;/&gt;&lt;wsp:rsid wsp:val=&quot;00B81AAD&quot;/&gt;&lt;wsp:rsid wsp:val=&quot;00B825A5&quot;/&gt;&lt;wsp:rsid wsp:val=&quot;00B84988&quot;/&gt;&lt;wsp:rsid wsp:val=&quot;00B857BE&quot;/&gt;&lt;wsp:rsid wsp:val=&quot;00B8584C&quot;/&gt;&lt;wsp:rsid wsp:val=&quot;00B8669E&quot;/&gt;&lt;wsp:rsid wsp:val=&quot;00B86E2B&quot;/&gt;&lt;wsp:rsid wsp:val=&quot;00B8799F&quot;/&gt;&lt;wsp:rsid wsp:val=&quot;00B90834&quot;/&gt;&lt;wsp:rsid wsp:val=&quot;00B92845&quot;/&gt;&lt;wsp:rsid wsp:val=&quot;00B93A11&quot;/&gt;&lt;wsp:rsid wsp:val=&quot;00B946C4&quot;/&gt;&lt;wsp:rsid wsp:val=&quot;00B9607C&quot;/&gt;&lt;wsp:rsid wsp:val=&quot;00B961BC&quot;/&gt;&lt;wsp:rsid wsp:val=&quot;00B979D9&quot;/&gt;&lt;wsp:rsid wsp:val=&quot;00BA2CFF&quot;/&gt;&lt;wsp:rsid wsp:val=&quot;00BA5272&quot;/&gt;&lt;wsp:rsid wsp:val=&quot;00BA663C&quot;/&gt;&lt;wsp:rsid wsp:val=&quot;00BB18FC&quot;/&gt;&lt;wsp:rsid wsp:val=&quot;00BB327B&quot;/&gt;&lt;wsp:rsid wsp:val=&quot;00BB3286&quot;/&gt;&lt;wsp:rsid wsp:val=&quot;00BB45AF&quot;/&gt;&lt;wsp:rsid wsp:val=&quot;00BB485C&quot;/&gt;&lt;wsp:rsid wsp:val=&quot;00BB5421&quot;/&gt;&lt;wsp:rsid wsp:val=&quot;00BB5695&quot;/&gt;&lt;wsp:rsid wsp:val=&quot;00BB67C8&quot;/&gt;&lt;wsp:rsid wsp:val=&quot;00BB6C22&quot;/&gt;&lt;wsp:rsid wsp:val=&quot;00BC0314&quot;/&gt;&lt;wsp:rsid wsp:val=&quot;00BC031A&quot;/&gt;&lt;wsp:rsid wsp:val=&quot;00BC3956&quot;/&gt;&lt;wsp:rsid wsp:val=&quot;00BC3B2E&quot;/&gt;&lt;wsp:rsid wsp:val=&quot;00BC3FFB&quot;/&gt;&lt;wsp:rsid wsp:val=&quot;00BC4017&quot;/&gt;&lt;wsp:rsid wsp:val=&quot;00BC4533&quot;/&gt;&lt;wsp:rsid wsp:val=&quot;00BC62A8&quot;/&gt;&lt;wsp:rsid wsp:val=&quot;00BD36E3&quot;/&gt;&lt;wsp:rsid wsp:val=&quot;00BD3CBA&quot;/&gt;&lt;wsp:rsid wsp:val=&quot;00BD4392&quot;/&gt;&lt;wsp:rsid wsp:val=&quot;00BD4C02&quot;/&gt;&lt;wsp:rsid wsp:val=&quot;00BD5F57&quot;/&gt;&lt;wsp:rsid wsp:val=&quot;00BD7022&quot;/&gt;&lt;wsp:rsid wsp:val=&quot;00BD73E3&quot;/&gt;&lt;wsp:rsid wsp:val=&quot;00BE1FDA&quot;/&gt;&lt;wsp:rsid wsp:val=&quot;00BE3B7B&quot;/&gt;&lt;wsp:rsid wsp:val=&quot;00BE3E35&quot;/&gt;&lt;wsp:rsid wsp:val=&quot;00BE445B&quot;/&gt;&lt;wsp:rsid wsp:val=&quot;00BE4967&quot;/&gt;&lt;wsp:rsid wsp:val=&quot;00BE4A8B&quot;/&gt;&lt;wsp:rsid wsp:val=&quot;00BE54A7&quot;/&gt;&lt;wsp:rsid wsp:val=&quot;00BE6D7C&quot;/&gt;&lt;wsp:rsid wsp:val=&quot;00BE6EFF&quot;/&gt;&lt;wsp:rsid wsp:val=&quot;00BE7FBF&quot;/&gt;&lt;wsp:rsid wsp:val=&quot;00BF27F7&quot;/&gt;&lt;wsp:rsid wsp:val=&quot;00BF282D&quot;/&gt;&lt;wsp:rsid wsp:val=&quot;00BF500A&quot;/&gt;&lt;wsp:rsid wsp:val=&quot;00BF59EB&quot;/&gt;&lt;wsp:rsid wsp:val=&quot;00BF60DC&quot;/&gt;&lt;wsp:rsid wsp:val=&quot;00C02F4E&quot;/&gt;&lt;wsp:rsid wsp:val=&quot;00C03D74&quot;/&gt;&lt;wsp:rsid wsp:val=&quot;00C04AEA&quot;/&gt;&lt;wsp:rsid wsp:val=&quot;00C06602&quot;/&gt;&lt;wsp:rsid wsp:val=&quot;00C06DA4&quot;/&gt;&lt;wsp:rsid wsp:val=&quot;00C07CD9&quot;/&gt;&lt;wsp:rsid wsp:val=&quot;00C11241&quot;/&gt;&lt;wsp:rsid wsp:val=&quot;00C116AA&quot;/&gt;&lt;wsp:rsid wsp:val=&quot;00C14A6A&quot;/&gt;&lt;wsp:rsid wsp:val=&quot;00C16FFB&quot;/&gt;&lt;wsp:rsid wsp:val=&quot;00C17858&quot;/&gt;&lt;wsp:rsid wsp:val=&quot;00C17CFA&quot;/&gt;&lt;wsp:rsid wsp:val=&quot;00C2201B&quot;/&gt;&lt;wsp:rsid wsp:val=&quot;00C25390&quot;/&gt;&lt;wsp:rsid wsp:val=&quot;00C26745&quot;/&gt;&lt;wsp:rsid wsp:val=&quot;00C26BC3&quot;/&gt;&lt;wsp:rsid wsp:val=&quot;00C30609&quot;/&gt;&lt;wsp:rsid wsp:val=&quot;00C30FA4&quot;/&gt;&lt;wsp:rsid wsp:val=&quot;00C31249&quot;/&gt;&lt;wsp:rsid wsp:val=&quot;00C34326&quot;/&gt;&lt;wsp:rsid wsp:val=&quot;00C3480C&quot;/&gt;&lt;wsp:rsid wsp:val=&quot;00C352BB&quot;/&gt;&lt;wsp:rsid wsp:val=&quot;00C36813&quot;/&gt;&lt;wsp:rsid wsp:val=&quot;00C40340&quot;/&gt;&lt;wsp:rsid wsp:val=&quot;00C40968&quot;/&gt;&lt;wsp:rsid wsp:val=&quot;00C40E6F&quot;/&gt;&lt;wsp:rsid wsp:val=&quot;00C4352F&quot;/&gt;&lt;wsp:rsid wsp:val=&quot;00C4361E&quot;/&gt;&lt;wsp:rsid wsp:val=&quot;00C45505&quot;/&gt;&lt;wsp:rsid wsp:val=&quot;00C461B6&quot;/&gt;&lt;wsp:rsid wsp:val=&quot;00C4740D&quot;/&gt;&lt;wsp:rsid wsp:val=&quot;00C47DF2&quot;/&gt;&lt;wsp:rsid wsp:val=&quot;00C5095F&quot;/&gt;&lt;wsp:rsid wsp:val=&quot;00C524A5&quot;/&gt;&lt;wsp:rsid wsp:val=&quot;00C5665E&quot;/&gt;&lt;wsp:rsid wsp:val=&quot;00C61BD0&quot;/&gt;&lt;wsp:rsid wsp:val=&quot;00C61F86&quot;/&gt;&lt;wsp:rsid wsp:val=&quot;00C62802&quot;/&gt;&lt;wsp:rsid wsp:val=&quot;00C64EBC&quot;/&gt;&lt;wsp:rsid wsp:val=&quot;00C70785&quot;/&gt;&lt;wsp:rsid wsp:val=&quot;00C71294&quot;/&gt;&lt;wsp:rsid wsp:val=&quot;00C7145D&quot;/&gt;&lt;wsp:rsid wsp:val=&quot;00C725BD&quot;/&gt;&lt;wsp:rsid wsp:val=&quot;00C73431&quot;/&gt;&lt;wsp:rsid wsp:val=&quot;00C73694&quot;/&gt;&lt;wsp:rsid wsp:val=&quot;00C763E6&quot;/&gt;&lt;wsp:rsid wsp:val=&quot;00C80B84&quot;/&gt;&lt;wsp:rsid wsp:val=&quot;00C81BD7&quot;/&gt;&lt;wsp:rsid wsp:val=&quot;00C82381&quot;/&gt;&lt;wsp:rsid wsp:val=&quot;00C84365&quot;/&gt;&lt;wsp:rsid wsp:val=&quot;00C86A01&quot;/&gt;&lt;wsp:rsid wsp:val=&quot;00C91FCB&quot;/&gt;&lt;wsp:rsid wsp:val=&quot;00C927CC&quot;/&gt;&lt;wsp:rsid wsp:val=&quot;00C92A7E&quot;/&gt;&lt;wsp:rsid wsp:val=&quot;00C93700&quot;/&gt;&lt;wsp:rsid wsp:val=&quot;00C93D0E&quot;/&gt;&lt;wsp:rsid wsp:val=&quot;00C940D2&quot;/&gt;&lt;wsp:rsid wsp:val=&quot;00C94201&quot;/&gt;&lt;wsp:rsid wsp:val=&quot;00C95ED6&quot;/&gt;&lt;wsp:rsid wsp:val=&quot;00C96B43&quot;/&gt;&lt;wsp:rsid wsp:val=&quot;00C97465&quot;/&gt;&lt;wsp:rsid wsp:val=&quot;00CA098E&quot;/&gt;&lt;wsp:rsid wsp:val=&quot;00CA20E7&quot;/&gt;&lt;wsp:rsid wsp:val=&quot;00CA40B8&quot;/&gt;&lt;wsp:rsid wsp:val=&quot;00CA4B1D&quot;/&gt;&lt;wsp:rsid wsp:val=&quot;00CA5057&quot;/&gt;&lt;wsp:rsid wsp:val=&quot;00CA6CCE&quot;/&gt;&lt;wsp:rsid wsp:val=&quot;00CB05CB&quot;/&gt;&lt;wsp:rsid wsp:val=&quot;00CB144D&quot;/&gt;&lt;wsp:rsid wsp:val=&quot;00CB166C&quot;/&gt;&lt;wsp:rsid wsp:val=&quot;00CB1703&quot;/&gt;&lt;wsp:rsid wsp:val=&quot;00CB1866&quot;/&gt;&lt;wsp:rsid wsp:val=&quot;00CB1DA8&quot;/&gt;&lt;wsp:rsid wsp:val=&quot;00CB282D&quot;/&gt;&lt;wsp:rsid wsp:val=&quot;00CB44FD&quot;/&gt;&lt;wsp:rsid wsp:val=&quot;00CB48BB&quot;/&gt;&lt;wsp:rsid wsp:val=&quot;00CB4D4E&quot;/&gt;&lt;wsp:rsid wsp:val=&quot;00CB5C01&quot;/&gt;&lt;wsp:rsid wsp:val=&quot;00CB5F63&quot;/&gt;&lt;wsp:rsid wsp:val=&quot;00CB6106&quot;/&gt;&lt;wsp:rsid wsp:val=&quot;00CC06A2&quot;/&gt;&lt;wsp:rsid wsp:val=&quot;00CC0720&quot;/&gt;&lt;wsp:rsid wsp:val=&quot;00CC0A05&quot;/&gt;&lt;wsp:rsid wsp:val=&quot;00CC4CB1&quot;/&gt;&lt;wsp:rsid wsp:val=&quot;00CC5086&quot;/&gt;&lt;wsp:rsid wsp:val=&quot;00CC59D4&quot;/&gt;&lt;wsp:rsid wsp:val=&quot;00CC6138&quot;/&gt;&lt;wsp:rsid wsp:val=&quot;00CC6643&quot;/&gt;&lt;wsp:rsid wsp:val=&quot;00CC6C23&quot;/&gt;&lt;wsp:rsid wsp:val=&quot;00CD128F&quot;/&gt;&lt;wsp:rsid wsp:val=&quot;00CD468B&quot;/&gt;&lt;wsp:rsid wsp:val=&quot;00CE0D19&quot;/&gt;&lt;wsp:rsid wsp:val=&quot;00CE271C&quot;/&gt;&lt;wsp:rsid wsp:val=&quot;00CE60BF&quot;/&gt;&lt;wsp:rsid wsp:val=&quot;00CE6950&quot;/&gt;&lt;wsp:rsid wsp:val=&quot;00CE6EAE&quot;/&gt;&lt;wsp:rsid wsp:val=&quot;00CE7088&quot;/&gt;&lt;wsp:rsid wsp:val=&quot;00CF2A8F&quot;/&gt;&lt;wsp:rsid wsp:val=&quot;00CF30D2&quot;/&gt;&lt;wsp:rsid wsp:val=&quot;00CF4C56&quot;/&gt;&lt;wsp:rsid wsp:val=&quot;00CF6E0B&quot;/&gt;&lt;wsp:rsid wsp:val=&quot;00CF7136&quot;/&gt;&lt;wsp:rsid wsp:val=&quot;00D00B51&quot;/&gt;&lt;wsp:rsid wsp:val=&quot;00D01A50&quot;/&gt;&lt;wsp:rsid wsp:val=&quot;00D01CBA&quot;/&gt;&lt;wsp:rsid wsp:val=&quot;00D03F41&quot;/&gt;&lt;wsp:rsid wsp:val=&quot;00D0504A&quot;/&gt;&lt;wsp:rsid wsp:val=&quot;00D06004&quot;/&gt;&lt;wsp:rsid wsp:val=&quot;00D063B8&quot;/&gt;&lt;wsp:rsid wsp:val=&quot;00D07E6D&quot;/&gt;&lt;wsp:rsid wsp:val=&quot;00D1057C&quot;/&gt;&lt;wsp:rsid wsp:val=&quot;00D12733&quot;/&gt;&lt;wsp:rsid wsp:val=&quot;00D13851&quot;/&gt;&lt;wsp:rsid wsp:val=&quot;00D13FB7&quot;/&gt;&lt;wsp:rsid wsp:val=&quot;00D14C7B&quot;/&gt;&lt;wsp:rsid wsp:val=&quot;00D22696&quot;/&gt;&lt;wsp:rsid wsp:val=&quot;00D245AE&quot;/&gt;&lt;wsp:rsid wsp:val=&quot;00D26387&quot;/&gt;&lt;wsp:rsid wsp:val=&quot;00D33105&quot;/&gt;&lt;wsp:rsid wsp:val=&quot;00D36152&quot;/&gt;&lt;wsp:rsid wsp:val=&quot;00D40486&quot;/&gt;&lt;wsp:rsid wsp:val=&quot;00D41555&quot;/&gt;&lt;wsp:rsid wsp:val=&quot;00D4188B&quot;/&gt;&lt;wsp:rsid wsp:val=&quot;00D42233&quot;/&gt;&lt;wsp:rsid wsp:val=&quot;00D42C48&quot;/&gt;&lt;wsp:rsid wsp:val=&quot;00D4355D&quot;/&gt;&lt;wsp:rsid wsp:val=&quot;00D43CC7&quot;/&gt;&lt;wsp:rsid wsp:val=&quot;00D46CC5&quot;/&gt;&lt;wsp:rsid wsp:val=&quot;00D50107&quot;/&gt;&lt;wsp:rsid wsp:val=&quot;00D5020D&quot;/&gt;&lt;wsp:rsid wsp:val=&quot;00D5029D&quot;/&gt;&lt;wsp:rsid wsp:val=&quot;00D5056C&quot;/&gt;&lt;wsp:rsid wsp:val=&quot;00D50822&quot;/&gt;&lt;wsp:rsid wsp:val=&quot;00D51B7B&quot;/&gt;&lt;wsp:rsid wsp:val=&quot;00D53B02&quot;/&gt;&lt;wsp:rsid wsp:val=&quot;00D55B84&quot;/&gt;&lt;wsp:rsid wsp:val=&quot;00D564B8&quot;/&gt;&lt;wsp:rsid wsp:val=&quot;00D600FE&quot;/&gt;&lt;wsp:rsid wsp:val=&quot;00D60249&quot;/&gt;&lt;wsp:rsid wsp:val=&quot;00D63856&quot;/&gt;&lt;wsp:rsid wsp:val=&quot;00D6420B&quot;/&gt;&lt;wsp:rsid wsp:val=&quot;00D65CDF&quot;/&gt;&lt;wsp:rsid wsp:val=&quot;00D672C2&quot;/&gt;&lt;wsp:rsid wsp:val=&quot;00D71794&quot;/&gt;&lt;wsp:rsid wsp:val=&quot;00D71826&quot;/&gt;&lt;wsp:rsid wsp:val=&quot;00D72AC1&quot;/&gt;&lt;wsp:rsid wsp:val=&quot;00D73687&quot;/&gt;&lt;wsp:rsid wsp:val=&quot;00D7493C&quot;/&gt;&lt;wsp:rsid wsp:val=&quot;00D75C1B&quot;/&gt;&lt;wsp:rsid wsp:val=&quot;00D76372&quot;/&gt;&lt;wsp:rsid wsp:val=&quot;00D77F9C&quot;/&gt;&lt;wsp:rsid wsp:val=&quot;00D80C87&quot;/&gt;&lt;wsp:rsid wsp:val=&quot;00D81F2F&quot;/&gt;&lt;wsp:rsid wsp:val=&quot;00D822F0&quot;/&gt;&lt;wsp:rsid wsp:val=&quot;00D82C84&quot;/&gt;&lt;wsp:rsid wsp:val=&quot;00D869EF&quot;/&gt;&lt;wsp:rsid wsp:val=&quot;00D87E14&quot;/&gt;&lt;wsp:rsid wsp:val=&quot;00D87FF4&quot;/&gt;&lt;wsp:rsid wsp:val=&quot;00D91DAF&quot;/&gt;&lt;wsp:rsid wsp:val=&quot;00D921FD&quot;/&gt;&lt;wsp:rsid wsp:val=&quot;00D92DF2&quot;/&gt;&lt;wsp:rsid wsp:val=&quot;00D92FC3&quot;/&gt;&lt;wsp:rsid wsp:val=&quot;00D956AE&quot;/&gt;&lt;wsp:rsid wsp:val=&quot;00D9750F&quot;/&gt;&lt;wsp:rsid wsp:val=&quot;00DA043C&quot;/&gt;&lt;wsp:rsid wsp:val=&quot;00DA18EC&quot;/&gt;&lt;wsp:rsid wsp:val=&quot;00DA3B74&quot;/&gt;&lt;wsp:rsid wsp:val=&quot;00DA5497&quot;/&gt;&lt;wsp:rsid wsp:val=&quot;00DA5ED0&quot;/&gt;&lt;wsp:rsid wsp:val=&quot;00DA68F0&quot;/&gt;&lt;wsp:rsid wsp:val=&quot;00DB68E8&quot;/&gt;&lt;wsp:rsid wsp:val=&quot;00DC22DA&quot;/&gt;&lt;wsp:rsid wsp:val=&quot;00DC2DAB&quot;/&gt;&lt;wsp:rsid wsp:val=&quot;00DC2E14&quot;/&gt;&lt;wsp:rsid wsp:val=&quot;00DC4095&quot;/&gt;&lt;wsp:rsid wsp:val=&quot;00DC4176&quot;/&gt;&lt;wsp:rsid wsp:val=&quot;00DC55C2&quot;/&gt;&lt;wsp:rsid wsp:val=&quot;00DC5BAB&quot;/&gt;&lt;wsp:rsid wsp:val=&quot;00DC6DC6&quot;/&gt;&lt;wsp:rsid wsp:val=&quot;00DD3E26&quot;/&gt;&lt;wsp:rsid wsp:val=&quot;00DD53B0&quot;/&gt;&lt;wsp:rsid wsp:val=&quot;00DE11F8&quot;/&gt;&lt;wsp:rsid wsp:val=&quot;00DE1689&quot;/&gt;&lt;wsp:rsid wsp:val=&quot;00DE2140&quot;/&gt;&lt;wsp:rsid wsp:val=&quot;00DE48AB&quot;/&gt;&lt;wsp:rsid wsp:val=&quot;00DE4C0D&quot;/&gt;&lt;wsp:rsid wsp:val=&quot;00DE4FDB&quot;/&gt;&lt;wsp:rsid wsp:val=&quot;00DE560B&quot;/&gt;&lt;wsp:rsid wsp:val=&quot;00DE560E&quot;/&gt;&lt;wsp:rsid wsp:val=&quot;00DF1523&quot;/&gt;&lt;wsp:rsid wsp:val=&quot;00DF2439&quot;/&gt;&lt;wsp:rsid wsp:val=&quot;00DF4C29&quot;/&gt;&lt;wsp:rsid wsp:val=&quot;00DF5662&quot;/&gt;&lt;wsp:rsid wsp:val=&quot;00DF5A48&quot;/&gt;&lt;wsp:rsid wsp:val=&quot;00DF5E51&quot;/&gt;&lt;wsp:rsid wsp:val=&quot;00E01BAB&quot;/&gt;&lt;wsp:rsid wsp:val=&quot;00E02C7F&quot;/&gt;&lt;wsp:rsid wsp:val=&quot;00E0686F&quot;/&gt;&lt;wsp:rsid wsp:val=&quot;00E06D47&quot;/&gt;&lt;wsp:rsid wsp:val=&quot;00E078A6&quot;/&gt;&lt;wsp:rsid wsp:val=&quot;00E1060B&quot;/&gt;&lt;wsp:rsid wsp:val=&quot;00E113DE&quot;/&gt;&lt;wsp:rsid wsp:val=&quot;00E116BE&quot;/&gt;&lt;wsp:rsid wsp:val=&quot;00E12A28&quot;/&gt;&lt;wsp:rsid wsp:val=&quot;00E13409&quot;/&gt;&lt;wsp:rsid wsp:val=&quot;00E13456&quot;/&gt;&lt;wsp:rsid wsp:val=&quot;00E14144&quot;/&gt;&lt;wsp:rsid wsp:val=&quot;00E1717E&quot;/&gt;&lt;wsp:rsid wsp:val=&quot;00E21946&quot;/&gt;&lt;wsp:rsid wsp:val=&quot;00E2209B&quot;/&gt;&lt;wsp:rsid wsp:val=&quot;00E25268&quot;/&gt;&lt;wsp:rsid wsp:val=&quot;00E30C23&quot;/&gt;&lt;wsp:rsid wsp:val=&quot;00E3256E&quot;/&gt;&lt;wsp:rsid wsp:val=&quot;00E33FE8&quot;/&gt;&lt;wsp:rsid wsp:val=&quot;00E35AD5&quot;/&gt;&lt;wsp:rsid wsp:val=&quot;00E36C1A&quot;/&gt;&lt;wsp:rsid wsp:val=&quot;00E40567&quot;/&gt;&lt;wsp:rsid wsp:val=&quot;00E40BAF&quot;/&gt;&lt;wsp:rsid wsp:val=&quot;00E41650&quot;/&gt;&lt;wsp:rsid wsp:val=&quot;00E418EB&quot;/&gt;&lt;wsp:rsid wsp:val=&quot;00E41902&quot;/&gt;&lt;wsp:rsid wsp:val=&quot;00E4217B&quot;/&gt;&lt;wsp:rsid wsp:val=&quot;00E429AD&quot;/&gt;&lt;wsp:rsid wsp:val=&quot;00E42E7F&quot;/&gt;&lt;wsp:rsid wsp:val=&quot;00E44593&quot;/&gt;&lt;wsp:rsid wsp:val=&quot;00E44C43&quot;/&gt;&lt;wsp:rsid wsp:val=&quot;00E45094&quot;/&gt;&lt;wsp:rsid wsp:val=&quot;00E459C0&quot;/&gt;&lt;wsp:rsid wsp:val=&quot;00E46182&quot;/&gt;&lt;wsp:rsid wsp:val=&quot;00E501CB&quot;/&gt;&lt;wsp:rsid wsp:val=&quot;00E503CE&quot;/&gt;&lt;wsp:rsid wsp:val=&quot;00E504D1&quot;/&gt;&lt;wsp:rsid wsp:val=&quot;00E50820&quot;/&gt;&lt;wsp:rsid wsp:val=&quot;00E50EF3&quot;/&gt;&lt;wsp:rsid wsp:val=&quot;00E5112B&quot;/&gt;&lt;wsp:rsid wsp:val=&quot;00E51C20&quot;/&gt;&lt;wsp:rsid wsp:val=&quot;00E52B5F&quot;/&gt;&lt;wsp:rsid wsp:val=&quot;00E55B72&quot;/&gt;&lt;wsp:rsid wsp:val=&quot;00E5675D&quot;/&gt;&lt;wsp:rsid wsp:val=&quot;00E60E45&quot;/&gt;&lt;wsp:rsid wsp:val=&quot;00E6161B&quot;/&gt;&lt;wsp:rsid wsp:val=&quot;00E61EB7&quot;/&gt;&lt;wsp:rsid wsp:val=&quot;00E62F28&quot;/&gt;&lt;wsp:rsid wsp:val=&quot;00E66E51&quot;/&gt;&lt;wsp:rsid wsp:val=&quot;00E67264&quot;/&gt;&lt;wsp:rsid wsp:val=&quot;00E7113C&quot;/&gt;&lt;wsp:rsid wsp:val=&quot;00E726D8&quot;/&gt;&lt;wsp:rsid wsp:val=&quot;00E731B2&quot;/&gt;&lt;wsp:rsid wsp:val=&quot;00E745E8&quot;/&gt;&lt;wsp:rsid wsp:val=&quot;00E775E1&quot;/&gt;&lt;wsp:rsid wsp:val=&quot;00E805FB&quot;/&gt;&lt;wsp:rsid wsp:val=&quot;00E83A9B&quot;/&gt;&lt;wsp:rsid wsp:val=&quot;00E849E0&quot;/&gt;&lt;wsp:rsid wsp:val=&quot;00E85478&quot;/&gt;&lt;wsp:rsid wsp:val=&quot;00E85A7B&quot;/&gt;&lt;wsp:rsid wsp:val=&quot;00E90F96&quot;/&gt;&lt;wsp:rsid wsp:val=&quot;00E91938&quot;/&gt;&lt;wsp:rsid wsp:val=&quot;00E940DE&quot;/&gt;&lt;wsp:rsid wsp:val=&quot;00E9461D&quot;/&gt;&lt;wsp:rsid wsp:val=&quot;00E9582F&quot;/&gt;&lt;wsp:rsid wsp:val=&quot;00EA316B&quot;/&gt;&lt;wsp:rsid wsp:val=&quot;00EA53FD&quot;/&gt;&lt;wsp:rsid wsp:val=&quot;00EA6245&quot;/&gt;&lt;wsp:rsid wsp:val=&quot;00EA637B&quot;/&gt;&lt;wsp:rsid wsp:val=&quot;00EB0AB1&quot;/&gt;&lt;wsp:rsid wsp:val=&quot;00EB3E17&quot;/&gt;&lt;wsp:rsid wsp:val=&quot;00EB7362&quot;/&gt;&lt;wsp:rsid wsp:val=&quot;00EC0BFB&quot;/&gt;&lt;wsp:rsid wsp:val=&quot;00EC2DC3&quot;/&gt;&lt;wsp:rsid wsp:val=&quot;00EC3109&quot;/&gt;&lt;wsp:rsid wsp:val=&quot;00EC3366&quot;/&gt;&lt;wsp:rsid wsp:val=&quot;00EC3C44&quot;/&gt;&lt;wsp:rsid wsp:val=&quot;00EC5916&quot;/&gt;&lt;wsp:rsid wsp:val=&quot;00EC6778&quot;/&gt;&lt;wsp:rsid wsp:val=&quot;00EC6A13&quot;/&gt;&lt;wsp:rsid wsp:val=&quot;00ED1B72&quot;/&gt;&lt;wsp:rsid wsp:val=&quot;00ED1E94&quot;/&gt;&lt;wsp:rsid wsp:val=&quot;00ED37E5&quot;/&gt;&lt;wsp:rsid wsp:val=&quot;00ED422F&quot;/&gt;&lt;wsp:rsid wsp:val=&quot;00ED6B01&quot;/&gt;&lt;wsp:rsid wsp:val=&quot;00EE0CB0&quot;/&gt;&lt;wsp:rsid wsp:val=&quot;00EE0E05&quot;/&gt;&lt;wsp:rsid wsp:val=&quot;00EE3D3A&quot;/&gt;&lt;wsp:rsid wsp:val=&quot;00EE5AF8&quot;/&gt;&lt;wsp:rsid wsp:val=&quot;00EE66E0&quot;/&gt;&lt;wsp:rsid wsp:val=&quot;00EE7620&quot;/&gt;&lt;wsp:rsid wsp:val=&quot;00EF257A&quot;/&gt;&lt;wsp:rsid wsp:val=&quot;00EF3706&quot;/&gt;&lt;wsp:rsid wsp:val=&quot;00EF6874&quot;/&gt;&lt;wsp:rsid wsp:val=&quot;00EF6F87&quot;/&gt;&lt;wsp:rsid wsp:val=&quot;00F00737&quot;/&gt;&lt;wsp:rsid wsp:val=&quot;00F03753&quot;/&gt;&lt;wsp:rsid wsp:val=&quot;00F03B50&quot;/&gt;&lt;wsp:rsid wsp:val=&quot;00F054C9&quot;/&gt;&lt;wsp:rsid wsp:val=&quot;00F05768&quot;/&gt;&lt;wsp:rsid wsp:val=&quot;00F06C3F&quot;/&gt;&lt;wsp:rsid wsp:val=&quot;00F1074F&quot;/&gt;&lt;wsp:rsid wsp:val=&quot;00F10A6C&quot;/&gt;&lt;wsp:rsid wsp:val=&quot;00F11DC3&quot;/&gt;&lt;wsp:rsid wsp:val=&quot;00F11E31&quot;/&gt;&lt;wsp:rsid wsp:val=&quot;00F12F1B&quot;/&gt;&lt;wsp:rsid wsp:val=&quot;00F1449E&quot;/&gt;&lt;wsp:rsid wsp:val=&quot;00F148C1&quot;/&gt;&lt;wsp:rsid wsp:val=&quot;00F14D7B&quot;/&gt;&lt;wsp:rsid wsp:val=&quot;00F202E0&quot;/&gt;&lt;wsp:rsid wsp:val=&quot;00F203ED&quot;/&gt;&lt;wsp:rsid wsp:val=&quot;00F21600&quot;/&gt;&lt;wsp:rsid wsp:val=&quot;00F22360&quot;/&gt;&lt;wsp:rsid wsp:val=&quot;00F22379&quot;/&gt;&lt;wsp:rsid wsp:val=&quot;00F228EC&quot;/&gt;&lt;wsp:rsid wsp:val=&quot;00F25920&quot;/&gt;&lt;wsp:rsid wsp:val=&quot;00F25F42&quot;/&gt;&lt;wsp:rsid wsp:val=&quot;00F27FF4&quot;/&gt;&lt;wsp:rsid wsp:val=&quot;00F320AC&quot;/&gt;&lt;wsp:rsid wsp:val=&quot;00F3495F&quot;/&gt;&lt;wsp:rsid wsp:val=&quot;00F3518D&quot;/&gt;&lt;wsp:rsid wsp:val=&quot;00F351CB&quot;/&gt;&lt;wsp:rsid wsp:val=&quot;00F362BB&quot;/&gt;&lt;wsp:rsid wsp:val=&quot;00F36B0A&quot;/&gt;&lt;wsp:rsid wsp:val=&quot;00F41539&quot;/&gt;&lt;wsp:rsid wsp:val=&quot;00F41CEE&quot;/&gt;&lt;wsp:rsid wsp:val=&quot;00F4304E&quot;/&gt;&lt;wsp:rsid wsp:val=&quot;00F500E0&quot;/&gt;&lt;wsp:rsid wsp:val=&quot;00F50CA4&quot;/&gt;&lt;wsp:rsid wsp:val=&quot;00F50F9A&quot;/&gt;&lt;wsp:rsid wsp:val=&quot;00F535CA&quot;/&gt;&lt;wsp:rsid wsp:val=&quot;00F54244&quot;/&gt;&lt;wsp:rsid wsp:val=&quot;00F559EC&quot;/&gt;&lt;wsp:rsid wsp:val=&quot;00F55B79&quot;/&gt;&lt;wsp:rsid wsp:val=&quot;00F56A0F&quot;/&gt;&lt;wsp:rsid wsp:val=&quot;00F57500&quot;/&gt;&lt;wsp:rsid wsp:val=&quot;00F57517&quot;/&gt;&lt;wsp:rsid wsp:val=&quot;00F5796C&quot;/&gt;&lt;wsp:rsid wsp:val=&quot;00F57AEB&quot;/&gt;&lt;wsp:rsid wsp:val=&quot;00F6076E&quot;/&gt;&lt;wsp:rsid wsp:val=&quot;00F61233&quot;/&gt;&lt;wsp:rsid wsp:val=&quot;00F61F59&quot;/&gt;&lt;wsp:rsid wsp:val=&quot;00F62A0F&quot;/&gt;&lt;wsp:rsid wsp:val=&quot;00F637CA&quot;/&gt;&lt;wsp:rsid wsp:val=&quot;00F644FE&quot;/&gt;&lt;wsp:rsid wsp:val=&quot;00F66807&quot;/&gt;&lt;wsp:rsid wsp:val=&quot;00F67398&quot;/&gt;&lt;wsp:rsid wsp:val=&quot;00F7026D&quot;/&gt;&lt;wsp:rsid wsp:val=&quot;00F72DFC&quot;/&gt;&lt;wsp:rsid wsp:val=&quot;00F73E96&quot;/&gt;&lt;wsp:rsid wsp:val=&quot;00F74965&quot;/&gt;&lt;wsp:rsid wsp:val=&quot;00F75DC6&quot;/&gt;&lt;wsp:rsid wsp:val=&quot;00F75F54&quot;/&gt;&lt;wsp:rsid wsp:val=&quot;00F7752F&quot;/&gt;&lt;wsp:rsid wsp:val=&quot;00F808D1&quot;/&gt;&lt;wsp:rsid wsp:val=&quot;00F8201A&quot;/&gt;&lt;wsp:rsid wsp:val=&quot;00F839EC&quot;/&gt;&lt;wsp:rsid wsp:val=&quot;00F857F2&quot;/&gt;&lt;wsp:rsid wsp:val=&quot;00F878D6&quot;/&gt;&lt;wsp:rsid wsp:val=&quot;00F87B09&quot;/&gt;&lt;wsp:rsid wsp:val=&quot;00F909A6&quot;/&gt;&lt;wsp:rsid wsp:val=&quot;00F910AD&quot;/&gt;&lt;wsp:rsid wsp:val=&quot;00F9247C&quot;/&gt;&lt;wsp:rsid wsp:val=&quot;00F9257C&quot;/&gt;&lt;wsp:rsid wsp:val=&quot;00F9496C&quot;/&gt;&lt;wsp:rsid wsp:val=&quot;00F96DA6&quot;/&gt;&lt;wsp:rsid wsp:val=&quot;00F970FC&quot;/&gt;&lt;wsp:rsid wsp:val=&quot;00F97379&quot;/&gt;&lt;wsp:rsid wsp:val=&quot;00F97EDB&quot;/&gt;&lt;wsp:rsid wsp:val=&quot;00FA156C&quot;/&gt;&lt;wsp:rsid wsp:val=&quot;00FA21AB&quot;/&gt;&lt;wsp:rsid wsp:val=&quot;00FA39B8&quot;/&gt;&lt;wsp:rsid wsp:val=&quot;00FA3BB8&quot;/&gt;&lt;wsp:rsid wsp:val=&quot;00FA6224&quot;/&gt;&lt;wsp:rsid wsp:val=&quot;00FA62BF&quot;/&gt;&lt;wsp:rsid wsp:val=&quot;00FA6965&quot;/&gt;&lt;wsp:rsid wsp:val=&quot;00FA6BDA&quot;/&gt;&lt;wsp:rsid wsp:val=&quot;00FA727D&quot;/&gt;&lt;wsp:rsid wsp:val=&quot;00FB05CB&quot;/&gt;&lt;wsp:rsid wsp:val=&quot;00FB2EE6&quot;/&gt;&lt;wsp:rsid wsp:val=&quot;00FB456D&quot;/&gt;&lt;wsp:rsid wsp:val=&quot;00FB610F&quot;/&gt;&lt;wsp:rsid wsp:val=&quot;00FB6FA5&quot;/&gt;&lt;wsp:rsid wsp:val=&quot;00FB74B9&quot;/&gt;&lt;wsp:rsid wsp:val=&quot;00FC0D06&quot;/&gt;&lt;wsp:rsid wsp:val=&quot;00FC10CF&quot;/&gt;&lt;wsp:rsid wsp:val=&quot;00FC1911&quot;/&gt;&lt;wsp:rsid wsp:val=&quot;00FC34D1&quot;/&gt;&lt;wsp:rsid wsp:val=&quot;00FC3966&quot;/&gt;&lt;wsp:rsid wsp:val=&quot;00FD0615&quot;/&gt;&lt;wsp:rsid wsp:val=&quot;00FD1F84&quot;/&gt;&lt;wsp:rsid wsp:val=&quot;00FD2639&quot;/&gt;&lt;wsp:rsid wsp:val=&quot;00FD2B6C&quot;/&gt;&lt;wsp:rsid wsp:val=&quot;00FD47B7&quot;/&gt;&lt;wsp:rsid wsp:val=&quot;00FD5C92&quot;/&gt;&lt;wsp:rsid wsp:val=&quot;00FD669E&quot;/&gt;&lt;wsp:rsid wsp:val=&quot;00FD6A99&quot;/&gt;&lt;wsp:rsid wsp:val=&quot;00FE2BC4&quot;/&gt;&lt;wsp:rsid wsp:val=&quot;00FE541D&quot;/&gt;&lt;wsp:rsid wsp:val=&quot;00FE6414&quot;/&gt;&lt;wsp:rsid wsp:val=&quot;00FE7719&quot;/&gt;&lt;wsp:rsid wsp:val=&quot;00FE7E29&quot;/&gt;&lt;wsp:rsid wsp:val=&quot;00FF1F53&quot;/&gt;&lt;wsp:rsid wsp:val=&quot;00FF21A7&quot;/&gt;&lt;wsp:rsid wsp:val=&quot;00FF2A67&quot;/&gt;&lt;wsp:rsid wsp:val=&quot;00FF3A57&quot;/&gt;&lt;wsp:rsid wsp:val=&quot;00FF4CE6&quot;/&gt;&lt;wsp:rsid wsp:val=&quot;00FF5167&quot;/&gt;&lt;wsp:rsid wsp:val=&quot;00FF568F&quot;/&gt;&lt;/wsp:rsids&gt;&lt;/w:docPr&gt;&lt;w:body&gt;&lt;wx:sect&gt;&lt;w:p wsp:rsidR=&quot;00000000&quot; wsp:rsidRDefault=&quot;008A7696&quot; wsp:rsidP=&quot;008A7696&quot;&gt;&lt;m:oMathPara&gt;&lt;m:oMath&gt;&lt;m:sSub&gt;&lt;m:sSubPr&gt;&lt;m:ctrlPr&gt;&lt;w:rPr&gt;&lt;w:rFonts w:ascii=&quot;Cambria Math&quot; w:h-ansi=&quot;Cambria Math&quot;/&gt;&lt;wx:font wx:val=&quot;Cambria Math&quot;/&gt;&lt;/w:rPr&gt;&lt;/m:ctrlPr&gt;&lt;/m:sSubPr&gt;&lt;m:e&gt;&lt;m:r&gt;&lt;w:rPr&gt;&lt;w:rFonts w:ascii=&quot;Cambria Math&quot; w:h-ansi=&quot;Cambria Math&quot;/&gt;&lt;wx:font wx:val=&quot;Cambria Math&quot;/&gt;&lt;w:i/&gt;&lt;/w:rPr&gt;&lt;m:t&gt;n&lt;/m:t&gt;&lt;/m:r&gt;&lt;/m:e&gt;&lt;m:sub&gt;&lt;m:r&gt;&lt;m:rPr&gt;&lt;m:nor/&gt;&lt;/m:rPr&gt;&lt;m:t&gt;SCID&lt;/m:t&gt;&lt;/m:r&gt;&lt;/m:sub&gt;&lt;/m:sSub&gt;&lt;m:r&gt;&lt;m:rPr&gt;&lt;m:sty m:val=&quot;p&quot;/&gt;&lt;/m:rPr&gt;&lt;w:rPr&gt;&lt;w:rFonts w:ascii=&quot;Cambria Math&quot; w:h-ansi=&quot;Cambria Math&quot;/&gt;&lt;wx:font wx:val=&quot;Cambria Math&quot;/&gt;&lt;/w:rPr&gt;&lt;m:t&gt;=0&lt;/m:t&gt;&lt;/m:r&gt;&lt;/m:oMath&gt;&lt;/m:oMathPara&gt;&lt;/w:p&gt;&lt;w:sectPr wsp:rsidR=&quot;00000000&quot;&gt;&lt;w:pgSz w:w=&quot;12240&quot; w:h=&quot;15840&quot;/&gt;&lt;w:pgMar w:top=&quot;1417&quot; w:right=&quot;1417&quot; w:bottom=&quot;1417&quot; w:left=&quot;1417&quot; w:header=&quot;708&quot; w:footer=&quot;708&quot; w:gutter=&quot;0&quot;/&gt;&lt;w:cols w:space=&quot;708&quot;/&gt;&lt;/w:sectPr&gt;&lt;/wx:sect&gt;&lt;/w:body&gt;&lt;/w:wordDocument&gt;">
            <v:imagedata r:id="rId20" o:title="" chromakey="white"/>
          </v:shape>
        </w:pict>
      </w:r>
      <w:r>
        <w:fldChar w:fldCharType="end"/>
      </w:r>
    </w:p>
    <w:p w14:paraId="37949C94" w14:textId="77777777" w:rsidR="004D3FFD" w:rsidRDefault="002C252C">
      <w:pPr>
        <w:pStyle w:val="B1"/>
      </w:pPr>
      <w:r>
        <w:t>-</w:t>
      </w:r>
      <w:r>
        <w:tab/>
        <w:t>DM-RS mapping according to TS 38.211 [7], clause 6.4.1.1.3 with parameters listed in table 4.9.2.3-3.</w:t>
      </w:r>
    </w:p>
    <w:p w14:paraId="5B47B3C1" w14:textId="77777777" w:rsidR="004D3FFD" w:rsidRDefault="002C252C">
      <w:pPr>
        <w:pStyle w:val="B1"/>
      </w:pPr>
      <w:r>
        <w:t>-</w:t>
      </w:r>
      <w:r>
        <w:tab/>
        <w:t>For RUL-FR2-TM PT-RS sequence generation according to TS 38.211 [7], clause 6.4.1.2.1, with parameters listed in table 4.9.2.3-3.</w:t>
      </w:r>
    </w:p>
    <w:p w14:paraId="68C7D2B8" w14:textId="77777777" w:rsidR="004D3FFD" w:rsidRDefault="002C252C">
      <w:pPr>
        <w:pStyle w:val="B1"/>
      </w:pPr>
      <w:r>
        <w:t>-</w:t>
      </w:r>
      <w:r>
        <w:tab/>
        <w:t>For RUL-FR2-TM PT-RS mapping according to TS 38.211 [7], clause 6.4.1.2.2, with parameters listed in table 4.9.2.3-3.</w:t>
      </w:r>
    </w:p>
    <w:p w14:paraId="54EBD45A" w14:textId="77777777" w:rsidR="004D3FFD" w:rsidRDefault="002C252C">
      <w:pPr>
        <w:pStyle w:val="Heading2"/>
      </w:pPr>
      <w:bookmarkStart w:id="1046" w:name="_Toc66693669"/>
      <w:bookmarkStart w:id="1047" w:name="_Toc29810468"/>
      <w:bookmarkStart w:id="1048" w:name="_Toc76114246"/>
      <w:bookmarkStart w:id="1049" w:name="_Toc53182952"/>
      <w:bookmarkStart w:id="1050" w:name="_Toc9347"/>
      <w:bookmarkStart w:id="1051" w:name="_Toc5787"/>
      <w:bookmarkStart w:id="1052" w:name="_Toc36635820"/>
      <w:bookmarkStart w:id="1053" w:name="_Toc82536254"/>
      <w:bookmarkStart w:id="1054" w:name="_Toc58917800"/>
      <w:bookmarkStart w:id="1055" w:name="_Toc45885843"/>
      <w:bookmarkStart w:id="1056" w:name="_Toc37272766"/>
      <w:bookmarkStart w:id="1057" w:name="_Toc58915619"/>
      <w:bookmarkStart w:id="1058" w:name="_Toc24068"/>
      <w:bookmarkStart w:id="1059" w:name="_Toc6403"/>
      <w:bookmarkStart w:id="1060" w:name="_Toc76544132"/>
      <w:bookmarkStart w:id="1061" w:name="_Toc21102619"/>
      <w:bookmarkStart w:id="1062" w:name="_Toc74915621"/>
      <w:bookmarkStart w:id="1063" w:name="_Toc98766363"/>
      <w:bookmarkStart w:id="1064" w:name="_Toc89952547"/>
      <w:bookmarkStart w:id="1065" w:name="_Toc121818355"/>
      <w:bookmarkStart w:id="1066" w:name="_Toc121818579"/>
      <w:bookmarkStart w:id="1067" w:name="_Toc124158334"/>
      <w:bookmarkStart w:id="1068" w:name="_Toc130558402"/>
      <w:bookmarkStart w:id="1069" w:name="_Toc137467127"/>
      <w:bookmarkStart w:id="1070" w:name="_Toc138884773"/>
      <w:bookmarkStart w:id="1071" w:name="_Toc138884997"/>
      <w:bookmarkStart w:id="1072" w:name="_Toc145511208"/>
      <w:bookmarkStart w:id="1073" w:name="_Toc155475685"/>
      <w:r>
        <w:t>4.10</w:t>
      </w:r>
      <w:r>
        <w:tab/>
        <w:t>Requirements for contiguous and non-contiguous spectrum</w:t>
      </w:r>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p>
    <w:p w14:paraId="763E7608" w14:textId="77777777" w:rsidR="004D3FFD" w:rsidRDefault="002C252C">
      <w:pPr>
        <w:rPr>
          <w:rFonts w:eastAsia="DengXian"/>
        </w:rPr>
      </w:pPr>
      <w:r>
        <w:rPr>
          <w:rFonts w:eastAsia="DengXian"/>
        </w:rPr>
        <w:t xml:space="preserve">A spectrum allocation where a </w:t>
      </w:r>
      <w:r>
        <w:rPr>
          <w:rFonts w:eastAsia="DengXian" w:hint="eastAsia"/>
          <w:lang w:val="en-US" w:eastAsia="zh-CN"/>
        </w:rPr>
        <w:t>repeater</w:t>
      </w:r>
      <w:r>
        <w:rPr>
          <w:rFonts w:eastAsia="DengXian"/>
        </w:rPr>
        <w:t xml:space="preserve"> operates can either be contiguous or non-contiguous. </w:t>
      </w:r>
      <w:r>
        <w:rPr>
          <w:rFonts w:eastAsia="DengXian"/>
          <w:lang w:eastAsia="zh-CN"/>
        </w:rPr>
        <w:t xml:space="preserve">Unless otherwise stated, the requirements </w:t>
      </w:r>
      <w:r>
        <w:rPr>
          <w:rFonts w:eastAsia="DengXian"/>
        </w:rPr>
        <w:t xml:space="preserve">in the present specification </w:t>
      </w:r>
      <w:r>
        <w:rPr>
          <w:rFonts w:eastAsia="DengXian"/>
          <w:lang w:eastAsia="zh-CN"/>
        </w:rPr>
        <w:t xml:space="preserve">apply for </w:t>
      </w:r>
      <w:r>
        <w:rPr>
          <w:rFonts w:eastAsia="DengXian" w:hint="eastAsia"/>
          <w:lang w:val="en-US" w:eastAsia="zh-CN"/>
        </w:rPr>
        <w:t>repeater</w:t>
      </w:r>
      <w:r>
        <w:rPr>
          <w:rFonts w:eastAsia="DengXian"/>
          <w:lang w:eastAsia="zh-CN"/>
        </w:rPr>
        <w:t xml:space="preserve"> configured for both contiguous spectrum operation and non-contiguous spectrum operation.</w:t>
      </w:r>
    </w:p>
    <w:p w14:paraId="5542FBFA" w14:textId="77777777" w:rsidR="004D3FFD" w:rsidRDefault="002C252C">
      <w:r>
        <w:t xml:space="preserve">For </w:t>
      </w:r>
      <w:r>
        <w:rPr>
          <w:rFonts w:hint="eastAsia"/>
          <w:lang w:val="en-US" w:eastAsia="zh-CN"/>
        </w:rPr>
        <w:t>repeater</w:t>
      </w:r>
      <w:r>
        <w:t xml:space="preserve"> operation in non-contiguous spectrum, some requirements apply both </w:t>
      </w:r>
      <w:r>
        <w:rPr>
          <w:rFonts w:eastAsia="SimSun"/>
        </w:rPr>
        <w:t xml:space="preserve">at the </w:t>
      </w:r>
      <w:r>
        <w:rPr>
          <w:rFonts w:eastAsia="SimSun" w:hint="eastAsia"/>
          <w:lang w:eastAsia="zh-CN"/>
        </w:rPr>
        <w:t>repeater</w:t>
      </w:r>
      <w:r>
        <w:rPr>
          <w:rFonts w:eastAsia="SimSun"/>
        </w:rPr>
        <w:t xml:space="preserve"> </w:t>
      </w:r>
      <w:r>
        <w:rPr>
          <w:rFonts w:eastAsia="SimSun"/>
          <w:i/>
          <w:iCs/>
          <w:lang w:eastAsia="zh-CN"/>
        </w:rPr>
        <w:t>passband</w:t>
      </w:r>
      <w:r>
        <w:rPr>
          <w:rFonts w:eastAsia="SimSun" w:hint="eastAsia"/>
          <w:lang w:eastAsia="zh-CN"/>
        </w:rPr>
        <w:t xml:space="preserve"> </w:t>
      </w:r>
      <w:r>
        <w:rPr>
          <w:rFonts w:eastAsia="SimSun"/>
        </w:rPr>
        <w:t>edges</w:t>
      </w:r>
      <w:r>
        <w:t xml:space="preserve"> and inside the sub-block gaps. For each such requirement, it is stated how the limits apply relative to </w:t>
      </w:r>
      <w:r>
        <w:rPr>
          <w:rFonts w:eastAsia="SimSun"/>
        </w:rPr>
        <w:t xml:space="preserve">the </w:t>
      </w:r>
      <w:r>
        <w:rPr>
          <w:rFonts w:eastAsia="SimSun" w:hint="eastAsia"/>
          <w:lang w:eastAsia="zh-CN"/>
        </w:rPr>
        <w:t xml:space="preserve">repeater </w:t>
      </w:r>
      <w:r>
        <w:rPr>
          <w:rFonts w:eastAsia="SimSun" w:hint="eastAsia"/>
          <w:i/>
          <w:lang w:eastAsia="zh-CN"/>
        </w:rPr>
        <w:t>passband</w:t>
      </w:r>
      <w:r>
        <w:rPr>
          <w:rFonts w:eastAsia="SimSun" w:hint="eastAsia"/>
          <w:lang w:eastAsia="zh-CN"/>
        </w:rPr>
        <w:t xml:space="preserve"> </w:t>
      </w:r>
      <w:r>
        <w:rPr>
          <w:rFonts w:eastAsia="SimSun"/>
        </w:rPr>
        <w:t>edges</w:t>
      </w:r>
      <w:r>
        <w:t xml:space="preserve"> and the sub-block edges respectively.</w:t>
      </w:r>
    </w:p>
    <w:p w14:paraId="05C99564" w14:textId="77777777" w:rsidR="004D3FFD" w:rsidRDefault="002C252C">
      <w:pPr>
        <w:pStyle w:val="Heading2"/>
      </w:pPr>
      <w:bookmarkStart w:id="1074" w:name="_Toc37272774"/>
      <w:bookmarkStart w:id="1075" w:name="_Toc29810476"/>
      <w:bookmarkStart w:id="1076" w:name="_Toc74915629"/>
      <w:bookmarkStart w:id="1077" w:name="_Toc45885851"/>
      <w:bookmarkStart w:id="1078" w:name="_Toc89952555"/>
      <w:bookmarkStart w:id="1079" w:name="_Toc76114254"/>
      <w:bookmarkStart w:id="1080" w:name="_Toc18435"/>
      <w:bookmarkStart w:id="1081" w:name="_Toc66693677"/>
      <w:bookmarkStart w:id="1082" w:name="_Toc98766371"/>
      <w:bookmarkStart w:id="1083" w:name="_Toc58917808"/>
      <w:bookmarkStart w:id="1084" w:name="_Toc36635828"/>
      <w:bookmarkStart w:id="1085" w:name="_Toc58915627"/>
      <w:bookmarkStart w:id="1086" w:name="_Toc53182960"/>
      <w:bookmarkStart w:id="1087" w:name="_Toc21102627"/>
      <w:bookmarkStart w:id="1088" w:name="_Toc76544140"/>
      <w:bookmarkStart w:id="1089" w:name="_Toc11971"/>
      <w:bookmarkStart w:id="1090" w:name="_Toc30417"/>
      <w:bookmarkStart w:id="1091" w:name="_Toc14382"/>
      <w:bookmarkStart w:id="1092" w:name="_Toc82536262"/>
      <w:bookmarkStart w:id="1093" w:name="_Toc121818356"/>
      <w:bookmarkStart w:id="1094" w:name="_Toc121818580"/>
      <w:bookmarkStart w:id="1095" w:name="_Toc124158335"/>
      <w:bookmarkStart w:id="1096" w:name="_Toc130558403"/>
      <w:bookmarkStart w:id="1097" w:name="_Toc137467128"/>
      <w:bookmarkStart w:id="1098" w:name="_Toc138884774"/>
      <w:bookmarkStart w:id="1099" w:name="_Toc138884998"/>
      <w:bookmarkStart w:id="1100" w:name="_Toc145511209"/>
      <w:bookmarkStart w:id="1101" w:name="_Toc155475686"/>
      <w:r>
        <w:t>4.1</w:t>
      </w:r>
      <w:r>
        <w:rPr>
          <w:lang w:val="en-US" w:eastAsia="zh-CN"/>
        </w:rPr>
        <w:t>1</w:t>
      </w:r>
      <w:r>
        <w:tab/>
        <w:t>Format and interpretation of tests</w:t>
      </w:r>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p>
    <w:p w14:paraId="2174E290" w14:textId="77777777" w:rsidR="004D3FFD" w:rsidRDefault="002C252C">
      <w:pPr>
        <w:rPr>
          <w:rFonts w:eastAsia="DengXian"/>
        </w:rPr>
      </w:pPr>
      <w:r>
        <w:rPr>
          <w:rFonts w:eastAsia="DengXian"/>
        </w:rPr>
        <w:t>Each test has a standard format:</w:t>
      </w:r>
    </w:p>
    <w:p w14:paraId="1C2481DC" w14:textId="77777777" w:rsidR="004D3FFD" w:rsidRDefault="002C252C">
      <w:pPr>
        <w:rPr>
          <w:rFonts w:eastAsia="DengXian"/>
        </w:rPr>
      </w:pPr>
      <w:r>
        <w:rPr>
          <w:rFonts w:eastAsia="DengXian"/>
        </w:rPr>
        <w:t>X</w:t>
      </w:r>
      <w:r>
        <w:rPr>
          <w:rFonts w:eastAsia="DengXian"/>
        </w:rPr>
        <w:tab/>
        <w:t>Title</w:t>
      </w:r>
    </w:p>
    <w:p w14:paraId="3F969CB4" w14:textId="77777777" w:rsidR="004D3FFD" w:rsidRDefault="002C252C">
      <w:pPr>
        <w:rPr>
          <w:rFonts w:eastAsia="DengXian"/>
        </w:rPr>
      </w:pPr>
      <w:r>
        <w:rPr>
          <w:rFonts w:eastAsia="DengXian"/>
        </w:rPr>
        <w:t>All tests are applicable to all equipment within the scope of the present document, unless otherwise stated.</w:t>
      </w:r>
    </w:p>
    <w:p w14:paraId="10067FAF" w14:textId="77777777" w:rsidR="004D3FFD" w:rsidRDefault="002C252C">
      <w:pPr>
        <w:rPr>
          <w:rFonts w:eastAsia="DengXian"/>
        </w:rPr>
      </w:pPr>
      <w:r>
        <w:rPr>
          <w:rFonts w:eastAsia="DengXian"/>
        </w:rPr>
        <w:t>X.1</w:t>
      </w:r>
      <w:r>
        <w:rPr>
          <w:rFonts w:eastAsia="DengXian"/>
        </w:rPr>
        <w:tab/>
        <w:t>Definition and applicability</w:t>
      </w:r>
    </w:p>
    <w:p w14:paraId="645D0B54" w14:textId="77777777" w:rsidR="004D3FFD" w:rsidRDefault="002C252C">
      <w:pPr>
        <w:rPr>
          <w:rFonts w:eastAsia="DengXian"/>
        </w:rPr>
      </w:pPr>
      <w:r>
        <w:rPr>
          <w:rFonts w:eastAsia="DengXian"/>
        </w:rPr>
        <w:t>This clause gives the general definition of the parameter under consideration and specifies whether the test is applicable to all equipment or only to a certain subset. Required manufacturer declarations may be included here.</w:t>
      </w:r>
    </w:p>
    <w:p w14:paraId="60887C8A" w14:textId="77777777" w:rsidR="004D3FFD" w:rsidRDefault="002C252C">
      <w:pPr>
        <w:rPr>
          <w:rFonts w:eastAsia="DengXian"/>
        </w:rPr>
      </w:pPr>
      <w:r>
        <w:rPr>
          <w:rFonts w:eastAsia="DengXian"/>
        </w:rPr>
        <w:t>X.2</w:t>
      </w:r>
      <w:r>
        <w:rPr>
          <w:rFonts w:eastAsia="DengXian"/>
        </w:rPr>
        <w:tab/>
        <w:t>Minimum requirement</w:t>
      </w:r>
    </w:p>
    <w:p w14:paraId="6F1EB0F7" w14:textId="77777777" w:rsidR="004D3FFD" w:rsidRDefault="002C252C">
      <w:pPr>
        <w:rPr>
          <w:rFonts w:eastAsia="DengXian"/>
        </w:rPr>
      </w:pPr>
      <w:r>
        <w:rPr>
          <w:rFonts w:eastAsia="DengXian"/>
        </w:rPr>
        <w:t>This clause contains the reference to the clause to the 3GPP reference (or core) specification which defines the minimum requirement.</w:t>
      </w:r>
    </w:p>
    <w:p w14:paraId="0777F715" w14:textId="77777777" w:rsidR="004D3FFD" w:rsidRDefault="002C252C">
      <w:pPr>
        <w:rPr>
          <w:rFonts w:eastAsia="DengXian"/>
        </w:rPr>
      </w:pPr>
      <w:r>
        <w:rPr>
          <w:rFonts w:eastAsia="DengXian"/>
        </w:rPr>
        <w:t>X.3</w:t>
      </w:r>
      <w:r>
        <w:rPr>
          <w:rFonts w:eastAsia="DengXian"/>
        </w:rPr>
        <w:tab/>
        <w:t>Test purpose</w:t>
      </w:r>
    </w:p>
    <w:p w14:paraId="204EA424" w14:textId="77777777" w:rsidR="004D3FFD" w:rsidRDefault="002C252C">
      <w:pPr>
        <w:rPr>
          <w:rFonts w:eastAsia="DengXian"/>
        </w:rPr>
      </w:pPr>
      <w:r>
        <w:rPr>
          <w:rFonts w:eastAsia="DengXian"/>
        </w:rPr>
        <w:t>This clause defines the purpose of the test.</w:t>
      </w:r>
    </w:p>
    <w:p w14:paraId="03FBC5CF" w14:textId="77777777" w:rsidR="004D3FFD" w:rsidRDefault="002C252C">
      <w:pPr>
        <w:rPr>
          <w:rFonts w:eastAsia="DengXian"/>
        </w:rPr>
      </w:pPr>
      <w:r>
        <w:rPr>
          <w:rFonts w:eastAsia="DengXian"/>
        </w:rPr>
        <w:t>X.4</w:t>
      </w:r>
      <w:r>
        <w:rPr>
          <w:rFonts w:eastAsia="DengXian"/>
        </w:rPr>
        <w:tab/>
        <w:t>Method of test</w:t>
      </w:r>
    </w:p>
    <w:p w14:paraId="6CE049AC" w14:textId="77777777" w:rsidR="004D3FFD" w:rsidRDefault="002C252C">
      <w:pPr>
        <w:rPr>
          <w:rFonts w:eastAsia="DengXian"/>
        </w:rPr>
      </w:pPr>
      <w:r>
        <w:rPr>
          <w:rFonts w:eastAsia="DengXian"/>
        </w:rPr>
        <w:t>X.4.1</w:t>
      </w:r>
      <w:r>
        <w:rPr>
          <w:rFonts w:eastAsia="DengXian"/>
        </w:rPr>
        <w:tab/>
        <w:t>General</w:t>
      </w:r>
    </w:p>
    <w:p w14:paraId="73774384" w14:textId="77777777" w:rsidR="004D3FFD" w:rsidRDefault="002C252C">
      <w:pPr>
        <w:rPr>
          <w:rFonts w:eastAsia="DengXian"/>
        </w:rPr>
      </w:pPr>
      <w:r>
        <w:rPr>
          <w:rFonts w:eastAsia="DengXian"/>
        </w:rPr>
        <w:t>In some cases there are alternative test procedures or initial conditions. In such cases, guidance for which initial conditions and test procedures can be applied are stated here. In the case only one test procedure is applicable, that is stated here.</w:t>
      </w:r>
    </w:p>
    <w:p w14:paraId="41661EDB" w14:textId="77777777" w:rsidR="004D3FFD" w:rsidRDefault="002C252C">
      <w:pPr>
        <w:rPr>
          <w:rFonts w:eastAsia="DengXian"/>
        </w:rPr>
      </w:pPr>
      <w:r>
        <w:rPr>
          <w:rFonts w:eastAsia="DengXian"/>
        </w:rPr>
        <w:t>X.4.2y</w:t>
      </w:r>
      <w:r>
        <w:rPr>
          <w:rFonts w:eastAsia="DengXian"/>
        </w:rPr>
        <w:tab/>
        <w:t>First test method</w:t>
      </w:r>
    </w:p>
    <w:p w14:paraId="05BA93CD" w14:textId="77777777" w:rsidR="004D3FFD" w:rsidRDefault="002C252C">
      <w:pPr>
        <w:rPr>
          <w:rFonts w:eastAsia="DengXian"/>
        </w:rPr>
      </w:pPr>
      <w:r>
        <w:rPr>
          <w:rFonts w:eastAsia="DengXian"/>
        </w:rPr>
        <w:t>X.4.2y.1</w:t>
      </w:r>
      <w:r>
        <w:rPr>
          <w:rFonts w:eastAsia="DengXian"/>
        </w:rPr>
        <w:tab/>
        <w:t>Initial conditions</w:t>
      </w:r>
    </w:p>
    <w:p w14:paraId="61C4C396" w14:textId="77777777" w:rsidR="004D3FFD" w:rsidRDefault="002C252C">
      <w:pPr>
        <w:rPr>
          <w:rFonts w:eastAsia="DengXian"/>
        </w:rPr>
      </w:pPr>
      <w:r>
        <w:rPr>
          <w:rFonts w:eastAsia="DengXian"/>
        </w:rPr>
        <w:t>This clause defines the initial conditions for each test, including the test environment, the RF channels to be tested and the basic measurement set-up. The OTA Test System is assumed to be correctly calibrated as part of the initial conditions. Calibration is not explicitly mentioned.</w:t>
      </w:r>
    </w:p>
    <w:p w14:paraId="54904076" w14:textId="77777777" w:rsidR="004D3FFD" w:rsidRDefault="002C252C">
      <w:pPr>
        <w:rPr>
          <w:rFonts w:eastAsia="DengXian"/>
        </w:rPr>
      </w:pPr>
      <w:r>
        <w:rPr>
          <w:rFonts w:eastAsia="DengXian"/>
        </w:rPr>
        <w:t>X.4.2y.2</w:t>
      </w:r>
      <w:r>
        <w:rPr>
          <w:rFonts w:eastAsia="DengXian"/>
        </w:rPr>
        <w:tab/>
        <w:t>Procedure</w:t>
      </w:r>
    </w:p>
    <w:p w14:paraId="3D05C915" w14:textId="77777777" w:rsidR="004D3FFD" w:rsidRDefault="002C252C">
      <w:pPr>
        <w:rPr>
          <w:rFonts w:eastAsia="DengXian"/>
        </w:rPr>
      </w:pPr>
      <w:r>
        <w:rPr>
          <w:rFonts w:eastAsia="DengXian"/>
        </w:rPr>
        <w:t>This clause describes the steps necessary to perform the test and provides further details of the test definition like domain (e.g. frequency-span), range, weighting (e.g. bandwidth), and algorithms (e.g. averaging). The procedure may comprise data processing of the measurement result before comparison with the test requirement (e.g. average result from several measurement positions).</w:t>
      </w:r>
    </w:p>
    <w:p w14:paraId="21FFF8C8" w14:textId="77777777" w:rsidR="004D3FFD" w:rsidRDefault="002C252C">
      <w:pPr>
        <w:rPr>
          <w:rFonts w:eastAsia="DengXian"/>
        </w:rPr>
      </w:pPr>
      <w:r>
        <w:rPr>
          <w:rFonts w:eastAsia="DengXian"/>
        </w:rPr>
        <w:t>X.4.3y</w:t>
      </w:r>
      <w:r>
        <w:rPr>
          <w:rFonts w:eastAsia="DengXian"/>
        </w:rPr>
        <w:tab/>
        <w:t>Alternative test method (if any)</w:t>
      </w:r>
    </w:p>
    <w:p w14:paraId="73F7D570" w14:textId="77777777" w:rsidR="004D3FFD" w:rsidRDefault="002C252C">
      <w:pPr>
        <w:rPr>
          <w:rFonts w:eastAsia="DengXian"/>
        </w:rPr>
      </w:pPr>
      <w:r>
        <w:rPr>
          <w:rFonts w:eastAsia="DengXian"/>
        </w:rPr>
        <w:t>If there are alternative test methods, each is described with its initial conditions and procedures.</w:t>
      </w:r>
    </w:p>
    <w:p w14:paraId="05C42027" w14:textId="77777777" w:rsidR="004D3FFD" w:rsidRDefault="002C252C">
      <w:pPr>
        <w:rPr>
          <w:rFonts w:eastAsia="DengXian"/>
        </w:rPr>
      </w:pPr>
      <w:r>
        <w:rPr>
          <w:rFonts w:eastAsia="DengXian"/>
        </w:rPr>
        <w:t>X.5</w:t>
      </w:r>
      <w:r>
        <w:rPr>
          <w:rFonts w:eastAsia="DengXian"/>
        </w:rPr>
        <w:tab/>
        <w:t>Test requirement</w:t>
      </w:r>
    </w:p>
    <w:p w14:paraId="50123263" w14:textId="77777777" w:rsidR="004D3FFD" w:rsidRDefault="002C252C">
      <w:r>
        <w:rPr>
          <w:rFonts w:eastAsia="DengXian"/>
        </w:rPr>
        <w:t>This clause defines the pass/fail criteria for the equipment under test, see clause 4.1.3 (Interpretation of measurement results). Test requirements for every minimum requirement referred in clause X.2 are listed here. Cases where minimum requirements do not apply need not be mentioned.</w:t>
      </w:r>
    </w:p>
    <w:p w14:paraId="6523DEF9" w14:textId="77777777" w:rsidR="004D3FFD" w:rsidRDefault="002C252C">
      <w:pPr>
        <w:pStyle w:val="Heading2"/>
      </w:pPr>
      <w:bookmarkStart w:id="1102" w:name="_Toc37272775"/>
      <w:bookmarkStart w:id="1103" w:name="_Toc76114255"/>
      <w:bookmarkStart w:id="1104" w:name="_Toc76544141"/>
      <w:bookmarkStart w:id="1105" w:name="_Toc29810477"/>
      <w:bookmarkStart w:id="1106" w:name="_Toc23082"/>
      <w:bookmarkStart w:id="1107" w:name="_Toc66693678"/>
      <w:bookmarkStart w:id="1108" w:name="_Toc82536263"/>
      <w:bookmarkStart w:id="1109" w:name="_Toc36635829"/>
      <w:bookmarkStart w:id="1110" w:name="_Toc15326"/>
      <w:bookmarkStart w:id="1111" w:name="_Toc58917809"/>
      <w:bookmarkStart w:id="1112" w:name="_Toc45885852"/>
      <w:bookmarkStart w:id="1113" w:name="_Toc58915628"/>
      <w:bookmarkStart w:id="1114" w:name="_Toc21102628"/>
      <w:bookmarkStart w:id="1115" w:name="_Toc22605"/>
      <w:bookmarkStart w:id="1116" w:name="_Toc74915630"/>
      <w:bookmarkStart w:id="1117" w:name="_Toc53182961"/>
      <w:bookmarkStart w:id="1118" w:name="_Toc98766372"/>
      <w:bookmarkStart w:id="1119" w:name="_Toc89952556"/>
      <w:bookmarkStart w:id="1120" w:name="_Toc2633"/>
      <w:bookmarkStart w:id="1121" w:name="_Toc121818357"/>
      <w:bookmarkStart w:id="1122" w:name="_Toc121818581"/>
      <w:bookmarkStart w:id="1123" w:name="_Toc124158336"/>
      <w:bookmarkStart w:id="1124" w:name="_Toc130558404"/>
      <w:bookmarkStart w:id="1125" w:name="_Toc137467129"/>
      <w:bookmarkStart w:id="1126" w:name="_Toc138884775"/>
      <w:bookmarkStart w:id="1127" w:name="_Toc138884999"/>
      <w:bookmarkStart w:id="1128" w:name="_Toc145511210"/>
      <w:bookmarkStart w:id="1129" w:name="_Toc155475687"/>
      <w:r>
        <w:rPr>
          <w:rFonts w:hint="eastAsia"/>
          <w:lang w:eastAsia="zh-CN"/>
        </w:rPr>
        <w:t>4.</w:t>
      </w:r>
      <w:r>
        <w:rPr>
          <w:lang w:eastAsia="zh-CN"/>
        </w:rPr>
        <w:t>1</w:t>
      </w:r>
      <w:r>
        <w:rPr>
          <w:lang w:val="en-US" w:eastAsia="zh-CN"/>
        </w:rPr>
        <w:t>2</w:t>
      </w:r>
      <w:r>
        <w:rPr>
          <w:rFonts w:hint="eastAsia"/>
          <w:lang w:eastAsia="zh-CN"/>
        </w:rPr>
        <w:tab/>
      </w:r>
      <w:r>
        <w:t>Reference coordinate system</w:t>
      </w:r>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p>
    <w:p w14:paraId="2C2DDC96" w14:textId="77777777" w:rsidR="004D3FFD" w:rsidRDefault="002C252C">
      <w:r>
        <w:t xml:space="preserve">Radiated requirements are stated in terms of electromagnetic characteristics (e.g. EIRP) at certain angles with respect to the </w:t>
      </w:r>
      <w:r>
        <w:rPr>
          <w:rFonts w:hint="eastAsia"/>
          <w:lang w:val="en-US" w:eastAsia="zh-CN"/>
        </w:rPr>
        <w:t>repeater</w:t>
      </w:r>
      <w:r>
        <w:t xml:space="preserve">. To be able to declare radiated characteristics part of radiated requirements a reference coordinate system is required. The reference coordinate system should be associated to an identifiable physical feature on the </w:t>
      </w:r>
      <w:r>
        <w:rPr>
          <w:rFonts w:hint="eastAsia"/>
          <w:lang w:val="en-US" w:eastAsia="zh-CN"/>
        </w:rPr>
        <w:t xml:space="preserve">repeater </w:t>
      </w:r>
      <w:r>
        <w:t xml:space="preserve">enclosure. The location of the origin and the orientation of the reference coordinate system are for the </w:t>
      </w:r>
      <w:r>
        <w:rPr>
          <w:rFonts w:hint="eastAsia"/>
          <w:lang w:val="en-US" w:eastAsia="zh-CN"/>
        </w:rPr>
        <w:t>repeater</w:t>
      </w:r>
      <w:r>
        <w:t xml:space="preserve"> manufacturer to declare.</w:t>
      </w:r>
    </w:p>
    <w:p w14:paraId="76743012" w14:textId="77777777" w:rsidR="004D3FFD" w:rsidRDefault="002C252C">
      <w:pPr>
        <w:rPr>
          <w:lang w:eastAsia="zh-CN"/>
        </w:rPr>
      </w:pPr>
      <w:r>
        <w:t>The reference coordinate system is created of a Cartesian coordinate system with rectangular axis (x</w:t>
      </w:r>
      <w:r>
        <w:rPr>
          <w:b/>
          <w:i/>
        </w:rPr>
        <w:t xml:space="preserve">, </w:t>
      </w:r>
      <w:r>
        <w:t>y</w:t>
      </w:r>
      <w:r>
        <w:rPr>
          <w:b/>
          <w:i/>
        </w:rPr>
        <w:t xml:space="preserve">, </w:t>
      </w:r>
      <w:r>
        <w:t>z) and spherical angles (</w:t>
      </w:r>
      <w:r>
        <w:rPr>
          <w:rFonts w:ascii="Symbol" w:hAnsi="Symbol"/>
        </w:rPr>
        <w:t></w:t>
      </w:r>
      <w:r>
        <w:rPr>
          <w:rFonts w:ascii="Symbol" w:hAnsi="Symbol"/>
        </w:rPr>
        <w:t></w:t>
      </w:r>
      <w:r>
        <w:rPr>
          <w:rFonts w:ascii="Symbol" w:hAnsi="Symbol"/>
        </w:rPr>
        <w:t></w:t>
      </w:r>
      <w:r>
        <w:rPr>
          <w:rFonts w:ascii="Symbol" w:hAnsi="Symbol"/>
        </w:rPr>
        <w:t></w:t>
      </w:r>
      <w:r>
        <w:t>) as showed in figure 4.1</w:t>
      </w:r>
      <w:r>
        <w:rPr>
          <w:rFonts w:hint="eastAsia"/>
          <w:lang w:val="en-US" w:eastAsia="zh-CN"/>
        </w:rPr>
        <w:t>2</w:t>
      </w:r>
      <w:r>
        <w:t>-1.</w:t>
      </w:r>
    </w:p>
    <w:p w14:paraId="62650A9D" w14:textId="77777777" w:rsidR="004D3FFD" w:rsidRDefault="002C252C">
      <w:pPr>
        <w:pStyle w:val="TH"/>
        <w:rPr>
          <w:rFonts w:cs="Arial"/>
        </w:rPr>
      </w:pPr>
      <w:r>
        <w:rPr>
          <w:noProof/>
          <w:lang w:val="en-US" w:eastAsia="zh-CN"/>
        </w:rPr>
        <w:drawing>
          <wp:inline distT="0" distB="0" distL="0" distR="0" wp14:anchorId="695C809C" wp14:editId="1CBED650">
            <wp:extent cx="3596640" cy="3718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1" cstate="print"/>
                    <a:srcRect/>
                    <a:stretch>
                      <a:fillRect/>
                    </a:stretch>
                  </pic:blipFill>
                  <pic:spPr>
                    <a:xfrm>
                      <a:off x="0" y="0"/>
                      <a:ext cx="3596640" cy="3718560"/>
                    </a:xfrm>
                    <a:prstGeom prst="rect">
                      <a:avLst/>
                    </a:prstGeom>
                    <a:noFill/>
                    <a:ln w="9525">
                      <a:noFill/>
                      <a:miter lim="800000"/>
                      <a:headEnd/>
                      <a:tailEnd/>
                    </a:ln>
                  </pic:spPr>
                </pic:pic>
              </a:graphicData>
            </a:graphic>
          </wp:inline>
        </w:drawing>
      </w:r>
    </w:p>
    <w:p w14:paraId="59550E69" w14:textId="77777777" w:rsidR="004D3FFD" w:rsidRDefault="002C252C">
      <w:pPr>
        <w:pStyle w:val="TF"/>
      </w:pPr>
      <w:r>
        <w:t>Figure 4.1</w:t>
      </w:r>
      <w:r>
        <w:rPr>
          <w:rFonts w:hint="eastAsia"/>
          <w:lang w:val="en-US" w:eastAsia="zh-CN"/>
        </w:rPr>
        <w:t>2</w:t>
      </w:r>
      <w:r>
        <w:t>-1: Reference coordinate system</w:t>
      </w:r>
    </w:p>
    <w:p w14:paraId="2F16C922" w14:textId="77777777" w:rsidR="004D3FFD" w:rsidRDefault="002C252C">
      <w:r>
        <w:rPr>
          <w:rFonts w:ascii="Symbol" w:hAnsi="Symbol"/>
        </w:rPr>
        <w:t></w:t>
      </w:r>
      <w:r>
        <w:rPr>
          <w:rFonts w:ascii="Symbol" w:hAnsi="Symbol"/>
          <w:b/>
          <w:i/>
        </w:rPr>
        <w:t></w:t>
      </w:r>
      <w:r>
        <w:t xml:space="preserve">is the angle in the x/y plane, between the x-axis and the projection of the radiating vector onto the x/y plane and is defined between -180° and +180°, inclusive. </w:t>
      </w:r>
      <w:r>
        <w:rPr>
          <w:rFonts w:ascii="Symbol" w:hAnsi="Symbol"/>
        </w:rPr>
        <w:t></w:t>
      </w:r>
      <w:r>
        <w:rPr>
          <w:rFonts w:ascii="Symbol" w:hAnsi="Symbol"/>
          <w:b/>
          <w:i/>
        </w:rPr>
        <w:t></w:t>
      </w:r>
      <w:r>
        <w:t xml:space="preserve"> is the angle between the projection of the vector in the x</w:t>
      </w:r>
      <w:r>
        <w:rPr>
          <w:b/>
          <w:i/>
        </w:rPr>
        <w:t>/</w:t>
      </w:r>
      <w:r>
        <w:t xml:space="preserve">y plane and the radiating vector and is defined between -90° and +90°, inclusive. Note that </w:t>
      </w:r>
      <w:r>
        <w:rPr>
          <w:rFonts w:ascii="Symbol" w:hAnsi="Symbol"/>
        </w:rPr>
        <w:t></w:t>
      </w:r>
      <w:r>
        <w:t xml:space="preserve"> is defined as positive along the down-tilt angle.</w:t>
      </w:r>
    </w:p>
    <w:p w14:paraId="182EE1EA" w14:textId="77777777" w:rsidR="004D3FFD" w:rsidRDefault="002C252C">
      <w:pPr>
        <w:pStyle w:val="Heading1"/>
        <w:rPr>
          <w:lang w:eastAsia="zh-CN"/>
        </w:rPr>
      </w:pPr>
      <w:bookmarkStart w:id="1130" w:name="_Toc15448"/>
      <w:bookmarkStart w:id="1131" w:name="_Toc26859"/>
      <w:bookmarkStart w:id="1132" w:name="_Toc2233"/>
      <w:bookmarkStart w:id="1133" w:name="_Toc27847"/>
      <w:bookmarkStart w:id="1134" w:name="_Toc121818358"/>
      <w:bookmarkStart w:id="1135" w:name="_Toc121818582"/>
      <w:bookmarkStart w:id="1136" w:name="_Toc124158337"/>
      <w:bookmarkStart w:id="1137" w:name="_Toc130558405"/>
      <w:bookmarkStart w:id="1138" w:name="_Toc137467130"/>
      <w:bookmarkStart w:id="1139" w:name="_Toc138884776"/>
      <w:bookmarkStart w:id="1140" w:name="_Toc138885000"/>
      <w:bookmarkStart w:id="1141" w:name="_Toc145511211"/>
      <w:bookmarkStart w:id="1142" w:name="_Toc155475688"/>
      <w:r>
        <w:rPr>
          <w:rFonts w:hint="eastAsia"/>
          <w:lang w:eastAsia="zh-CN"/>
        </w:rPr>
        <w:t>5</w:t>
      </w:r>
      <w:r>
        <w:tab/>
      </w:r>
      <w:r>
        <w:rPr>
          <w:lang w:eastAsia="zh-CN"/>
        </w:rPr>
        <w:t>Operating bands and channel arrangement</w:t>
      </w:r>
      <w:bookmarkEnd w:id="1130"/>
      <w:bookmarkEnd w:id="1131"/>
      <w:bookmarkEnd w:id="1132"/>
      <w:bookmarkEnd w:id="1133"/>
      <w:bookmarkEnd w:id="1134"/>
      <w:bookmarkEnd w:id="1135"/>
      <w:bookmarkEnd w:id="1136"/>
      <w:bookmarkEnd w:id="1137"/>
      <w:bookmarkEnd w:id="1138"/>
      <w:bookmarkEnd w:id="1139"/>
      <w:bookmarkEnd w:id="1140"/>
      <w:bookmarkEnd w:id="1141"/>
      <w:bookmarkEnd w:id="1142"/>
    </w:p>
    <w:p w14:paraId="599D8933" w14:textId="77777777" w:rsidR="004D3FFD" w:rsidRDefault="002C252C">
      <w:r>
        <w:t>For the NR operation in NR operating bands specification, their channel bandwidth configurations, channel spacing and raster, as well as synchronization raster specification, refer to TS 38.10</w:t>
      </w:r>
      <w:r>
        <w:rPr>
          <w:rFonts w:hint="eastAsia"/>
        </w:rPr>
        <w:t>6</w:t>
      </w:r>
      <w:r>
        <w:t> [</w:t>
      </w:r>
      <w:r>
        <w:rPr>
          <w:rFonts w:hint="eastAsia"/>
          <w:lang w:val="en-US" w:eastAsia="zh-CN"/>
        </w:rPr>
        <w:t>2</w:t>
      </w:r>
      <w:r>
        <w:t>], clause 5 and its relevant clauses.</w:t>
      </w:r>
    </w:p>
    <w:p w14:paraId="0BA55667" w14:textId="77777777" w:rsidR="004D3FFD" w:rsidRDefault="002C252C">
      <w:pPr>
        <w:rPr>
          <w:lang w:eastAsia="zh-CN"/>
        </w:rPr>
      </w:pPr>
      <w:r>
        <w:t xml:space="preserve">For the </w:t>
      </w:r>
      <w:r>
        <w:rPr>
          <w:rFonts w:hint="eastAsia"/>
        </w:rPr>
        <w:t>radiated</w:t>
      </w:r>
      <w:r>
        <w:t xml:space="preserve"> testing purposes in this specification, only FR</w:t>
      </w:r>
      <w:r>
        <w:rPr>
          <w:rFonts w:hint="eastAsia"/>
        </w:rPr>
        <w:t>2-1</w:t>
      </w:r>
      <w:r>
        <w:t xml:space="preserve"> operating bands are considered.</w:t>
      </w:r>
      <w:bookmarkStart w:id="1143" w:name="_Toc152656520"/>
    </w:p>
    <w:p w14:paraId="60F05DF8" w14:textId="77777777" w:rsidR="004D3FFD" w:rsidRDefault="002C252C">
      <w:pPr>
        <w:pStyle w:val="Heading1"/>
      </w:pPr>
      <w:bookmarkStart w:id="1144" w:name="_Toc17658"/>
      <w:bookmarkStart w:id="1145" w:name="_Toc12051"/>
      <w:bookmarkStart w:id="1146" w:name="_Toc13710"/>
      <w:bookmarkStart w:id="1147" w:name="_Toc2607"/>
      <w:bookmarkStart w:id="1148" w:name="_Toc18916181"/>
      <w:bookmarkStart w:id="1149" w:name="_Toc121818359"/>
      <w:bookmarkStart w:id="1150" w:name="_Toc121818583"/>
      <w:bookmarkStart w:id="1151" w:name="_Toc124158338"/>
      <w:bookmarkStart w:id="1152" w:name="_Toc130558406"/>
      <w:bookmarkStart w:id="1153" w:name="_Toc137467131"/>
      <w:bookmarkStart w:id="1154" w:name="_Toc138884777"/>
      <w:bookmarkStart w:id="1155" w:name="_Toc138885001"/>
      <w:bookmarkStart w:id="1156" w:name="_Toc145511212"/>
      <w:bookmarkStart w:id="1157" w:name="_Toc155475689"/>
      <w:r>
        <w:rPr>
          <w:rFonts w:hint="eastAsia"/>
          <w:lang w:val="en-US" w:eastAsia="zh-CN"/>
        </w:rPr>
        <w:t>6</w:t>
      </w:r>
      <w:r>
        <w:tab/>
        <w:t>Radiated characteristics</w:t>
      </w:r>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p>
    <w:p w14:paraId="0051E7E9" w14:textId="77777777" w:rsidR="004D3FFD" w:rsidRDefault="002C252C">
      <w:pPr>
        <w:pStyle w:val="Heading2"/>
        <w:rPr>
          <w:lang w:eastAsia="zh-CN"/>
        </w:rPr>
      </w:pPr>
      <w:bookmarkStart w:id="1158" w:name="_Toc7475"/>
      <w:bookmarkStart w:id="1159" w:name="_Toc9803"/>
      <w:bookmarkStart w:id="1160" w:name="_Toc30119"/>
      <w:bookmarkStart w:id="1161" w:name="_Toc17073"/>
      <w:bookmarkStart w:id="1162" w:name="_Toc121818360"/>
      <w:bookmarkStart w:id="1163" w:name="_Toc121818584"/>
      <w:bookmarkStart w:id="1164" w:name="_Toc124158339"/>
      <w:bookmarkStart w:id="1165" w:name="_Toc130558407"/>
      <w:bookmarkStart w:id="1166" w:name="_Toc137467132"/>
      <w:bookmarkStart w:id="1167" w:name="_Toc138884778"/>
      <w:bookmarkStart w:id="1168" w:name="_Toc138885002"/>
      <w:bookmarkStart w:id="1169" w:name="_Toc145511213"/>
      <w:bookmarkStart w:id="1170" w:name="_Toc155475690"/>
      <w:r>
        <w:rPr>
          <w:rFonts w:hint="eastAsia"/>
          <w:lang w:val="en-US" w:eastAsia="zh-CN"/>
        </w:rPr>
        <w:t>6</w:t>
      </w:r>
      <w:r>
        <w:rPr>
          <w:rFonts w:hint="eastAsia"/>
          <w:lang w:eastAsia="zh-CN"/>
        </w:rPr>
        <w:t>.1</w:t>
      </w:r>
      <w:r>
        <w:tab/>
      </w:r>
      <w:r>
        <w:rPr>
          <w:rFonts w:hint="eastAsia"/>
          <w:lang w:eastAsia="zh-CN"/>
        </w:rPr>
        <w:t>General</w:t>
      </w:r>
      <w:bookmarkEnd w:id="1158"/>
      <w:bookmarkEnd w:id="1159"/>
      <w:bookmarkEnd w:id="1160"/>
      <w:bookmarkEnd w:id="1161"/>
      <w:bookmarkEnd w:id="1162"/>
      <w:bookmarkEnd w:id="1163"/>
      <w:bookmarkEnd w:id="1164"/>
      <w:bookmarkEnd w:id="1165"/>
      <w:bookmarkEnd w:id="1166"/>
      <w:bookmarkEnd w:id="1167"/>
      <w:bookmarkEnd w:id="1168"/>
      <w:bookmarkEnd w:id="1169"/>
      <w:bookmarkEnd w:id="1170"/>
    </w:p>
    <w:p w14:paraId="613A8FF0" w14:textId="77777777" w:rsidR="004D3FFD" w:rsidRDefault="002C252C">
      <w:r>
        <w:t xml:space="preserve">Unless otherwise stated, the radiated characteristics are specified </w:t>
      </w:r>
      <w:r>
        <w:rPr>
          <w:lang w:eastAsia="zh-CN"/>
        </w:rPr>
        <w:t>at RIB</w:t>
      </w:r>
      <w:r>
        <w:rPr>
          <w:i/>
          <w:lang w:eastAsia="zh-CN"/>
        </w:rPr>
        <w:t xml:space="preserve"> </w:t>
      </w:r>
      <w:r>
        <w:rPr>
          <w:lang w:eastAsia="zh-CN"/>
        </w:rPr>
        <w:t xml:space="preserve">for </w:t>
      </w:r>
      <w:r>
        <w:rPr>
          <w:i/>
          <w:lang w:eastAsia="zh-CN"/>
        </w:rPr>
        <w:t>repeater type 2-O</w:t>
      </w:r>
      <w:r>
        <w:rPr>
          <w:lang w:eastAsia="zh-CN"/>
        </w:rPr>
        <w:t xml:space="preserve"> </w:t>
      </w:r>
      <w:r>
        <w:t>configuration in normal operating conditions.</w:t>
      </w:r>
    </w:p>
    <w:p w14:paraId="1EB0D02B" w14:textId="77777777" w:rsidR="004D3FFD" w:rsidRDefault="002C252C">
      <w:r>
        <w:t>Requirements apply in both DL and UL unless otherwise stated,</w:t>
      </w:r>
      <w:r>
        <w:rPr>
          <w:rFonts w:hint="eastAsia"/>
          <w:lang w:eastAsia="zh-CN"/>
        </w:rPr>
        <w:t xml:space="preserve"> </w:t>
      </w:r>
      <w:r>
        <w:t>or declared.</w:t>
      </w:r>
    </w:p>
    <w:p w14:paraId="002ECBA8" w14:textId="3BD021C3" w:rsidR="004D3FFD" w:rsidRDefault="007E2E79" w:rsidP="007E2E79">
      <w:pPr>
        <w:pStyle w:val="B1"/>
      </w:pPr>
      <w:r>
        <w:t>-</w:t>
      </w:r>
      <w:r>
        <w:tab/>
        <w:t>For the DL the BS-side RIB is the input and the UE-side RIB is the output.</w:t>
      </w:r>
    </w:p>
    <w:p w14:paraId="1E478AD4" w14:textId="2580AB9F" w:rsidR="004D3FFD" w:rsidRDefault="007E2E79" w:rsidP="007E2E79">
      <w:pPr>
        <w:pStyle w:val="B1"/>
      </w:pPr>
      <w:r>
        <w:t>-</w:t>
      </w:r>
      <w:r>
        <w:tab/>
        <w:t>For the UL the UE-side RIB is the input and the BS-side RIB is the output.</w:t>
      </w:r>
    </w:p>
    <w:p w14:paraId="39A5B398" w14:textId="77777777" w:rsidR="004D3FFD" w:rsidRDefault="002C252C" w:rsidP="007E2E79">
      <w:r>
        <w:t xml:space="preserve">General test conditions for radiated tests of the </w:t>
      </w:r>
      <w:r>
        <w:rPr>
          <w:i/>
        </w:rPr>
        <w:t>repeater type 2-O</w:t>
      </w:r>
      <w:r>
        <w:t xml:space="preserve"> are given in clause 4, including interpretation of measurement results and configurations for testing. Repeater configurations for the tests are defined in clause 4.5.</w:t>
      </w:r>
    </w:p>
    <w:p w14:paraId="24E7A882" w14:textId="77777777" w:rsidR="004D3FFD" w:rsidRDefault="002C252C" w:rsidP="007E2E79">
      <w:r>
        <w:t xml:space="preserve">If a number of </w:t>
      </w:r>
      <w:r>
        <w:rPr>
          <w:i/>
          <w:iCs/>
        </w:rPr>
        <w:t xml:space="preserve">single-band RIB </w:t>
      </w:r>
      <w:r>
        <w:t>have been declared equivalent (D.x), only a representative one is necessary to be tested to demonstrate conformance.</w:t>
      </w:r>
    </w:p>
    <w:p w14:paraId="66385858" w14:textId="77777777" w:rsidR="004D3FFD" w:rsidRDefault="002C252C">
      <w:pPr>
        <w:pStyle w:val="Heading2"/>
        <w:rPr>
          <w:lang w:eastAsia="zh-CN"/>
        </w:rPr>
      </w:pPr>
      <w:bookmarkStart w:id="1171" w:name="_Toc11145"/>
      <w:bookmarkStart w:id="1172" w:name="_Toc25733"/>
      <w:bookmarkStart w:id="1173" w:name="_Toc28478"/>
      <w:bookmarkStart w:id="1174" w:name="_Toc13966"/>
      <w:bookmarkStart w:id="1175" w:name="_Toc121818361"/>
      <w:bookmarkStart w:id="1176" w:name="_Toc121818585"/>
      <w:bookmarkStart w:id="1177" w:name="_Toc124158340"/>
      <w:bookmarkStart w:id="1178" w:name="_Toc130558408"/>
      <w:bookmarkStart w:id="1179" w:name="_Toc137467133"/>
      <w:bookmarkStart w:id="1180" w:name="_Toc138884779"/>
      <w:bookmarkStart w:id="1181" w:name="_Toc138885003"/>
      <w:bookmarkStart w:id="1182" w:name="_Toc145511214"/>
      <w:bookmarkStart w:id="1183" w:name="_Toc155475691"/>
      <w:r>
        <w:rPr>
          <w:rFonts w:hint="eastAsia"/>
          <w:lang w:val="en-US" w:eastAsia="zh-CN"/>
        </w:rPr>
        <w:t>6</w:t>
      </w:r>
      <w:r>
        <w:rPr>
          <w:rFonts w:hint="eastAsia"/>
          <w:lang w:eastAsia="zh-CN"/>
        </w:rPr>
        <w:t>.2</w:t>
      </w:r>
      <w:r>
        <w:tab/>
      </w:r>
      <w:r>
        <w:rPr>
          <w:lang w:eastAsia="zh-CN"/>
        </w:rPr>
        <w:t>OTA</w:t>
      </w:r>
      <w:r>
        <w:rPr>
          <w:rFonts w:hint="eastAsia"/>
          <w:lang w:eastAsia="zh-CN"/>
        </w:rPr>
        <w:t xml:space="preserve"> output power</w:t>
      </w:r>
      <w:bookmarkEnd w:id="1171"/>
      <w:bookmarkEnd w:id="1172"/>
      <w:bookmarkEnd w:id="1173"/>
      <w:bookmarkEnd w:id="1174"/>
      <w:bookmarkEnd w:id="1175"/>
      <w:bookmarkEnd w:id="1176"/>
      <w:bookmarkEnd w:id="1177"/>
      <w:bookmarkEnd w:id="1178"/>
      <w:bookmarkEnd w:id="1179"/>
      <w:bookmarkEnd w:id="1180"/>
      <w:bookmarkEnd w:id="1181"/>
      <w:bookmarkEnd w:id="1182"/>
      <w:bookmarkEnd w:id="1183"/>
    </w:p>
    <w:p w14:paraId="1AA20EFF" w14:textId="77777777" w:rsidR="004D3FFD" w:rsidRDefault="002C252C">
      <w:pPr>
        <w:pStyle w:val="Heading3"/>
        <w:rPr>
          <w:lang w:val="en-US" w:eastAsia="zh-CN"/>
        </w:rPr>
      </w:pPr>
      <w:bookmarkStart w:id="1184" w:name="_Toc22495"/>
      <w:bookmarkStart w:id="1185" w:name="_Toc121818362"/>
      <w:bookmarkStart w:id="1186" w:name="_Toc121818586"/>
      <w:bookmarkStart w:id="1187" w:name="_Toc124158341"/>
      <w:bookmarkStart w:id="1188" w:name="_Toc130558409"/>
      <w:bookmarkStart w:id="1189" w:name="_Toc137467134"/>
      <w:bookmarkStart w:id="1190" w:name="_Toc138884780"/>
      <w:bookmarkStart w:id="1191" w:name="_Toc138885004"/>
      <w:bookmarkStart w:id="1192" w:name="_Toc145511215"/>
      <w:bookmarkStart w:id="1193" w:name="_Toc155475692"/>
      <w:r>
        <w:t>6.2.1</w:t>
      </w:r>
      <w:r>
        <w:tab/>
      </w:r>
      <w:r>
        <w:rPr>
          <w:rFonts w:hint="eastAsia"/>
          <w:lang w:val="en-US" w:eastAsia="zh-CN"/>
        </w:rPr>
        <w:t>General</w:t>
      </w:r>
      <w:bookmarkEnd w:id="1184"/>
      <w:bookmarkEnd w:id="1185"/>
      <w:bookmarkEnd w:id="1186"/>
      <w:bookmarkEnd w:id="1187"/>
      <w:bookmarkEnd w:id="1188"/>
      <w:bookmarkEnd w:id="1189"/>
      <w:bookmarkEnd w:id="1190"/>
      <w:bookmarkEnd w:id="1191"/>
      <w:bookmarkEnd w:id="1192"/>
      <w:bookmarkEnd w:id="1193"/>
    </w:p>
    <w:p w14:paraId="56261D1C" w14:textId="77777777" w:rsidR="004D3FFD" w:rsidRDefault="002C252C">
      <w:pPr>
        <w:rPr>
          <w:lang w:val="en-US" w:eastAsia="zh-CN"/>
        </w:rPr>
      </w:pPr>
      <w:r>
        <w:rPr>
          <w:rFonts w:hint="eastAsia"/>
          <w:lang w:val="en-US" w:eastAsia="zh-CN"/>
        </w:rPr>
        <w:t>OTA output power include both OTA output EIRP power and OTA output TRP.</w:t>
      </w:r>
    </w:p>
    <w:p w14:paraId="0F379829" w14:textId="098692E1" w:rsidR="004D3FFD" w:rsidRDefault="002C252C" w:rsidP="003302A7">
      <w:pPr>
        <w:pStyle w:val="Heading3"/>
        <w:rPr>
          <w:lang w:val="en-US" w:eastAsia="zh-CN"/>
        </w:rPr>
      </w:pPr>
      <w:bookmarkStart w:id="1194" w:name="_Toc992"/>
      <w:bookmarkStart w:id="1195" w:name="_Toc121818363"/>
      <w:bookmarkStart w:id="1196" w:name="_Toc121818587"/>
      <w:bookmarkStart w:id="1197" w:name="_Toc124158342"/>
      <w:bookmarkStart w:id="1198" w:name="_Toc130558410"/>
      <w:bookmarkStart w:id="1199" w:name="_Toc137467135"/>
      <w:bookmarkStart w:id="1200" w:name="_Toc138884781"/>
      <w:bookmarkStart w:id="1201" w:name="_Toc138885005"/>
      <w:bookmarkStart w:id="1202" w:name="_Toc145511216"/>
      <w:bookmarkStart w:id="1203" w:name="_Toc155475693"/>
      <w:r>
        <w:rPr>
          <w:rFonts w:hint="eastAsia"/>
          <w:lang w:val="en-US" w:eastAsia="zh-CN"/>
        </w:rPr>
        <w:t>6</w:t>
      </w:r>
      <w:r>
        <w:rPr>
          <w:rFonts w:hint="eastAsia"/>
          <w:lang w:eastAsia="zh-CN"/>
        </w:rPr>
        <w:t>.2</w:t>
      </w:r>
      <w:r w:rsidRPr="00163FEB">
        <w:rPr>
          <w:rFonts w:hint="eastAsia"/>
        </w:rPr>
        <w:t>.2</w:t>
      </w:r>
      <w:r w:rsidRPr="00163FEB">
        <w:tab/>
        <w:t>OTA</w:t>
      </w:r>
      <w:r w:rsidRPr="00163FEB">
        <w:rPr>
          <w:rFonts w:hint="eastAsia"/>
        </w:rPr>
        <w:t xml:space="preserve"> output powe</w:t>
      </w:r>
      <w:r w:rsidR="003302A7">
        <w:t>r (</w:t>
      </w:r>
      <w:r w:rsidRPr="003302A7">
        <w:rPr>
          <w:rFonts w:hint="eastAsia"/>
        </w:rPr>
        <w:t>EIRP</w:t>
      </w:r>
      <w:bookmarkEnd w:id="1194"/>
      <w:r w:rsidR="00163FEB" w:rsidRPr="003302A7">
        <w:rPr>
          <w:rFonts w:hint="eastAsia"/>
        </w:rPr>
        <w:t>)</w:t>
      </w:r>
      <w:bookmarkEnd w:id="1195"/>
      <w:bookmarkEnd w:id="1196"/>
      <w:bookmarkEnd w:id="1197"/>
      <w:bookmarkEnd w:id="1198"/>
      <w:bookmarkEnd w:id="1199"/>
      <w:bookmarkEnd w:id="1200"/>
      <w:bookmarkEnd w:id="1201"/>
      <w:bookmarkEnd w:id="1202"/>
      <w:bookmarkEnd w:id="1203"/>
    </w:p>
    <w:p w14:paraId="62D52054" w14:textId="77777777" w:rsidR="004D3FFD" w:rsidRDefault="002C252C" w:rsidP="00163FEB">
      <w:pPr>
        <w:pStyle w:val="Heading4"/>
      </w:pPr>
      <w:bookmarkStart w:id="1204" w:name="_Toc29809679"/>
      <w:bookmarkStart w:id="1205" w:name="_Toc61182618"/>
      <w:bookmarkStart w:id="1206" w:name="_Toc7901"/>
      <w:bookmarkStart w:id="1207" w:name="_Toc115191162"/>
      <w:bookmarkStart w:id="1208" w:name="_Toc36645057"/>
      <w:bookmarkStart w:id="1209" w:name="_Toc58862625"/>
      <w:bookmarkStart w:id="1210" w:name="_Toc21099881"/>
      <w:bookmarkStart w:id="1211" w:name="_Toc45884357"/>
      <w:bookmarkStart w:id="1212" w:name="_Toc53182380"/>
      <w:bookmarkStart w:id="1213" w:name="_Toc106201309"/>
      <w:bookmarkStart w:id="1214" w:name="_Toc75242645"/>
      <w:bookmarkStart w:id="1215" w:name="_Toc58860121"/>
      <w:bookmarkStart w:id="1216" w:name="_Toc74961734"/>
      <w:bookmarkStart w:id="1217" w:name="_Toc37272111"/>
      <w:bookmarkStart w:id="1218" w:name="_Toc76544991"/>
      <w:bookmarkStart w:id="1219" w:name="_Toc13377"/>
      <w:bookmarkStart w:id="1220" w:name="_Toc66727931"/>
      <w:bookmarkStart w:id="1221" w:name="_Toc82595094"/>
      <w:bookmarkStart w:id="1222" w:name="_Toc89955125"/>
      <w:bookmarkStart w:id="1223" w:name="_Toc98773550"/>
      <w:bookmarkStart w:id="1224" w:name="_Toc121818364"/>
      <w:bookmarkStart w:id="1225" w:name="_Toc121818588"/>
      <w:bookmarkStart w:id="1226" w:name="_Toc124158343"/>
      <w:bookmarkStart w:id="1227" w:name="_Toc130558411"/>
      <w:bookmarkStart w:id="1228" w:name="_Toc137467136"/>
      <w:bookmarkStart w:id="1229" w:name="_Toc138884782"/>
      <w:bookmarkStart w:id="1230" w:name="_Toc138885006"/>
      <w:bookmarkStart w:id="1231" w:name="_Toc145511217"/>
      <w:bookmarkStart w:id="1232" w:name="_Toc155475694"/>
      <w:r>
        <w:t>6.2.</w:t>
      </w:r>
      <w:r>
        <w:rPr>
          <w:lang w:val="en-US" w:eastAsia="zh-CN"/>
        </w:rPr>
        <w:t>2.</w:t>
      </w:r>
      <w:r>
        <w:t>1</w:t>
      </w:r>
      <w:r>
        <w:tab/>
        <w:t>Definition and applicability</w:t>
      </w:r>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54622A4" w14:textId="77777777" w:rsidR="004D3FFD" w:rsidRDefault="002C252C">
      <w:r>
        <w:rPr>
          <w:lang w:eastAsia="zh-CN"/>
        </w:rPr>
        <w:t xml:space="preserve">Radiated transmit power is defined as the EIRP level for a declared beam at a specific </w:t>
      </w:r>
      <w:r>
        <w:rPr>
          <w:i/>
          <w:lang w:eastAsia="zh-CN"/>
        </w:rPr>
        <w:t>beam peak direction</w:t>
      </w:r>
      <w:r>
        <w:rPr>
          <w:lang w:eastAsia="zh-CN"/>
        </w:rPr>
        <w:t>.</w:t>
      </w:r>
    </w:p>
    <w:p w14:paraId="0EABA52E" w14:textId="77777777" w:rsidR="004D3FFD" w:rsidRDefault="002C252C">
      <w:r>
        <w:t>For each declared beam, the requirement is based on declarations captured in clause 4.6 for a beam identifier (D.</w:t>
      </w:r>
      <w:r>
        <w:rPr>
          <w:rFonts w:hint="eastAsia"/>
          <w:lang w:val="en-US" w:eastAsia="zh-CN"/>
        </w:rPr>
        <w:t>3</w:t>
      </w:r>
      <w:r>
        <w:t>),</w:t>
      </w:r>
      <w:r>
        <w:rPr>
          <w:i/>
        </w:rPr>
        <w:t xml:space="preserve"> reference beam direction pair</w:t>
      </w:r>
      <w:r>
        <w:t xml:space="preserve"> (D.</w:t>
      </w:r>
      <w:r>
        <w:rPr>
          <w:rFonts w:hint="eastAsia"/>
          <w:lang w:val="en-US" w:eastAsia="zh-CN"/>
        </w:rPr>
        <w:t>6</w:t>
      </w:r>
      <w:r>
        <w:t xml:space="preserve">), </w:t>
      </w:r>
      <w:r>
        <w:rPr>
          <w:i/>
        </w:rPr>
        <w:t xml:space="preserve">rated beam EIRP </w:t>
      </w:r>
      <w:r>
        <w:t>(D.</w:t>
      </w:r>
      <w:r>
        <w:rPr>
          <w:rFonts w:hint="eastAsia"/>
          <w:lang w:val="en-US" w:eastAsia="zh-CN"/>
        </w:rPr>
        <w:t>9</w:t>
      </w:r>
      <w:r>
        <w:t xml:space="preserve">) at the beam's reference direction pair, </w:t>
      </w:r>
      <w:r>
        <w:rPr>
          <w:i/>
          <w:lang w:eastAsia="zh-CN"/>
        </w:rPr>
        <w:t>OTA peak directions set</w:t>
      </w:r>
      <w:r>
        <w:t xml:space="preserve"> (D.</w:t>
      </w:r>
      <w:r>
        <w:rPr>
          <w:rFonts w:hint="eastAsia"/>
          <w:lang w:val="en-US" w:eastAsia="zh-CN"/>
        </w:rPr>
        <w:t>7</w:t>
      </w:r>
      <w:r>
        <w:t>), the</w:t>
      </w:r>
      <w:r>
        <w:rPr>
          <w:i/>
        </w:rPr>
        <w:t xml:space="preserve"> beam direction pairs</w:t>
      </w:r>
      <w:r>
        <w:t xml:space="preserve"> at the maximum steering directions (D.</w:t>
      </w:r>
      <w:r>
        <w:rPr>
          <w:rFonts w:hint="eastAsia"/>
          <w:lang w:val="en-US" w:eastAsia="zh-CN"/>
        </w:rPr>
        <w:t>8</w:t>
      </w:r>
      <w:r>
        <w:t>) and their associated</w:t>
      </w:r>
      <w:r>
        <w:rPr>
          <w:i/>
        </w:rPr>
        <w:t xml:space="preserve"> rated beam EIRP</w:t>
      </w:r>
      <w:r>
        <w:t xml:space="preserve"> and </w:t>
      </w:r>
      <w:r>
        <w:rPr>
          <w:i/>
        </w:rPr>
        <w:t xml:space="preserve">beamwidth(s) </w:t>
      </w:r>
      <w:r>
        <w:t xml:space="preserve">for reference </w:t>
      </w:r>
      <w:r>
        <w:rPr>
          <w:i/>
        </w:rPr>
        <w:t>beam direction pair</w:t>
      </w:r>
      <w:r>
        <w:t xml:space="preserve"> and maximum steering directions</w:t>
      </w:r>
      <w:r>
        <w:rPr>
          <w:i/>
        </w:rPr>
        <w:t xml:space="preserve"> </w:t>
      </w:r>
      <w:r>
        <w:t>(D.</w:t>
      </w:r>
      <w:r>
        <w:rPr>
          <w:rFonts w:hint="eastAsia"/>
          <w:lang w:val="en-US" w:eastAsia="zh-CN"/>
        </w:rPr>
        <w:t>10</w:t>
      </w:r>
      <w:r>
        <w:t>).</w:t>
      </w:r>
    </w:p>
    <w:p w14:paraId="69EC80A5" w14:textId="77777777" w:rsidR="004D3FFD" w:rsidRDefault="002C252C">
      <w:r>
        <w:rPr>
          <w:lang w:eastAsia="ja-JP"/>
        </w:rPr>
        <w:t xml:space="preserve">For a declared beam and </w:t>
      </w:r>
      <w:r>
        <w:rPr>
          <w:i/>
          <w:lang w:eastAsia="ja-JP"/>
        </w:rPr>
        <w:t>beam direction pair</w:t>
      </w:r>
      <w:r>
        <w:rPr>
          <w:lang w:eastAsia="ja-JP"/>
        </w:rPr>
        <w:t>, the</w:t>
      </w:r>
      <w:r>
        <w:rPr>
          <w:i/>
          <w:lang w:eastAsia="ja-JP"/>
        </w:rPr>
        <w:t xml:space="preserve"> rated beam EIRP</w:t>
      </w:r>
      <w:r>
        <w:rPr>
          <w:lang w:eastAsia="ja-JP"/>
        </w:rPr>
        <w:t xml:space="preserve"> level is the maximum power that the repeater is declared to radiate at the associated </w:t>
      </w:r>
      <w:r>
        <w:rPr>
          <w:i/>
          <w:lang w:eastAsia="ja-JP"/>
        </w:rPr>
        <w:t>beam peak direction</w:t>
      </w:r>
      <w:r>
        <w:rPr>
          <w:lang w:eastAsia="ja-JP"/>
        </w:rPr>
        <w:t>.</w:t>
      </w:r>
    </w:p>
    <w:p w14:paraId="311016DB" w14:textId="77777777" w:rsidR="004D3FFD" w:rsidRDefault="002C252C">
      <w:r>
        <w:t xml:space="preserve">For each </w:t>
      </w:r>
      <w:r>
        <w:rPr>
          <w:i/>
        </w:rPr>
        <w:t xml:space="preserve">beam peak direction </w:t>
      </w:r>
      <w:r>
        <w:t xml:space="preserve">associated with a </w:t>
      </w:r>
      <w:r>
        <w:rPr>
          <w:i/>
        </w:rPr>
        <w:t>beam direction pair</w:t>
      </w:r>
      <w:r>
        <w:t xml:space="preserve"> within the </w:t>
      </w:r>
      <w:r>
        <w:rPr>
          <w:i/>
          <w:lang w:eastAsia="zh-CN"/>
        </w:rPr>
        <w:t>OTA peak directions set</w:t>
      </w:r>
      <w:r>
        <w:t>, a specific</w:t>
      </w:r>
      <w:r>
        <w:rPr>
          <w:i/>
        </w:rPr>
        <w:t xml:space="preserve"> rated beam EIRP</w:t>
      </w:r>
      <w:r>
        <w:t xml:space="preserve"> level may be claimed. Any claimed value shall be met within the accuracy requirement as described below. </w:t>
      </w:r>
      <w:r>
        <w:rPr>
          <w:i/>
        </w:rPr>
        <w:t>Rated beam EIRP</w:t>
      </w:r>
      <w:r>
        <w:t xml:space="preserve"> is only required to be declared for the </w:t>
      </w:r>
      <w:r>
        <w:rPr>
          <w:i/>
        </w:rPr>
        <w:t>beam direction pairs</w:t>
      </w:r>
      <w:r>
        <w:t xml:space="preserve"> subject to conformance testing as detailed in clause 6.2.4.</w:t>
      </w:r>
    </w:p>
    <w:p w14:paraId="51498C06" w14:textId="77777777" w:rsidR="004D3FFD" w:rsidRDefault="002C252C">
      <w:pPr>
        <w:pStyle w:val="NO"/>
        <w:rPr>
          <w:lang w:eastAsia="zh-CN"/>
        </w:rPr>
      </w:pPr>
      <w:r>
        <w:rPr>
          <w:lang w:eastAsia="zh-CN"/>
        </w:rPr>
        <w:t>NOTE 1:</w:t>
      </w:r>
      <w:r>
        <w:rPr>
          <w:lang w:eastAsia="zh-CN"/>
        </w:rPr>
        <w:tab/>
      </w:r>
      <w:r>
        <w:rPr>
          <w:i/>
          <w:lang w:eastAsia="zh-CN"/>
        </w:rPr>
        <w:t xml:space="preserve">OTA peak directions set </w:t>
      </w:r>
      <w:r>
        <w:rPr>
          <w:lang w:eastAsia="ja-JP"/>
        </w:rPr>
        <w:t>is set of</w:t>
      </w:r>
      <w:r>
        <w:rPr>
          <w:lang w:eastAsia="zh-CN"/>
        </w:rPr>
        <w:t xml:space="preserve"> </w:t>
      </w:r>
      <w:r>
        <w:rPr>
          <w:i/>
        </w:rPr>
        <w:t>beam peak directions</w:t>
      </w:r>
      <w:r>
        <w:t xml:space="preserve"> for which the EIRP accuracy requirement is intended to be met. The </w:t>
      </w:r>
      <w:r>
        <w:rPr>
          <w:i/>
        </w:rPr>
        <w:t>beam peak directions</w:t>
      </w:r>
      <w:r>
        <w:t xml:space="preserve"> are related to a corresponding contiguous range or discrete list of </w:t>
      </w:r>
      <w:r>
        <w:rPr>
          <w:i/>
        </w:rPr>
        <w:t>beam centre directions</w:t>
      </w:r>
      <w:r>
        <w:t xml:space="preserve"> by the</w:t>
      </w:r>
      <w:r>
        <w:rPr>
          <w:i/>
        </w:rPr>
        <w:t xml:space="preserve"> beam direction pairs</w:t>
      </w:r>
      <w:r>
        <w:t xml:space="preserve"> included in the set.</w:t>
      </w:r>
    </w:p>
    <w:p w14:paraId="0D8DB26D" w14:textId="77777777" w:rsidR="004D3FFD" w:rsidRDefault="002C252C">
      <w:pPr>
        <w:pStyle w:val="NO"/>
        <w:rPr>
          <w:lang w:eastAsia="zh-CN"/>
        </w:rPr>
      </w:pPr>
      <w:r>
        <w:rPr>
          <w:lang w:eastAsia="zh-CN"/>
        </w:rPr>
        <w:t>NOTE 2:</w:t>
      </w:r>
      <w:r>
        <w:rPr>
          <w:lang w:eastAsia="zh-CN"/>
        </w:rPr>
        <w:tab/>
      </w:r>
      <w:r>
        <w:rPr>
          <w:lang w:eastAsia="ja-JP"/>
        </w:rPr>
        <w:t xml:space="preserve">A </w:t>
      </w:r>
      <w:r>
        <w:rPr>
          <w:i/>
          <w:lang w:eastAsia="ja-JP"/>
        </w:rPr>
        <w:t>beam direction pair</w:t>
      </w:r>
      <w:r>
        <w:rPr>
          <w:lang w:eastAsia="ja-JP"/>
        </w:rPr>
        <w:t xml:space="preserve"> is </w:t>
      </w:r>
      <w:r>
        <w:rPr>
          <w:lang w:eastAsia="zh-CN"/>
        </w:rPr>
        <w:t xml:space="preserve">data set consisting of </w:t>
      </w:r>
      <w:r>
        <w:t>the</w:t>
      </w:r>
      <w:r>
        <w:rPr>
          <w:i/>
        </w:rPr>
        <w:t xml:space="preserve"> beam centre direction </w:t>
      </w:r>
      <w:r>
        <w:t xml:space="preserve">and the related </w:t>
      </w:r>
      <w:r>
        <w:rPr>
          <w:i/>
        </w:rPr>
        <w:t>beam peak direction.</w:t>
      </w:r>
    </w:p>
    <w:p w14:paraId="1002B6D3" w14:textId="77777777" w:rsidR="004D3FFD" w:rsidRDefault="002C252C">
      <w:pPr>
        <w:pStyle w:val="NO"/>
        <w:rPr>
          <w:lang w:eastAsia="zh-CN"/>
        </w:rPr>
      </w:pPr>
      <w:r>
        <w:t>NOTE 3:</w:t>
      </w:r>
      <w:r>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14:paraId="532C6B1B" w14:textId="09930647" w:rsidR="004D3FFD" w:rsidRDefault="002C252C" w:rsidP="008B02DB">
      <w:r>
        <w:t xml:space="preserve">For </w:t>
      </w:r>
      <w:r>
        <w:rPr>
          <w:i/>
        </w:rPr>
        <w:t>passbands</w:t>
      </w:r>
      <w:r>
        <w:t xml:space="preserve"> where the supported </w:t>
      </w:r>
      <w:r>
        <w:rPr>
          <w:i/>
        </w:rPr>
        <w:t>fractional bandwidth</w:t>
      </w:r>
      <w:r>
        <w:t xml:space="preserve"> (FBW) is larger than 6%, two rated beam EIRP may be declared by manufacturer:</w:t>
      </w:r>
    </w:p>
    <w:p w14:paraId="6A15DC53" w14:textId="77777777" w:rsidR="004D3FFD" w:rsidRDefault="002C252C" w:rsidP="008B02DB">
      <w:pPr>
        <w:pStyle w:val="B1"/>
        <w:rPr>
          <w:lang w:eastAsia="zh-CN"/>
        </w:rPr>
      </w:pPr>
      <w:r>
        <w:rPr>
          <w:lang w:eastAsia="zh-CN"/>
        </w:rPr>
        <w:t>-</w:t>
      </w:r>
      <w:r>
        <w:rPr>
          <w:lang w:eastAsia="zh-CN"/>
        </w:rPr>
        <w:tab/>
        <w:t>P</w:t>
      </w:r>
      <w:r>
        <w:rPr>
          <w:vertAlign w:val="subscript"/>
          <w:lang w:eastAsia="ja-JP"/>
        </w:rPr>
        <w:t>r</w:t>
      </w:r>
      <w:r>
        <w:rPr>
          <w:vertAlign w:val="subscript"/>
          <w:lang w:eastAsia="zh-CN"/>
        </w:rPr>
        <w:t>ated,out,FBWlow</w:t>
      </w:r>
      <w:r>
        <w:rPr>
          <w:lang w:eastAsia="zh-CN"/>
        </w:rPr>
        <w:t xml:space="preserve"> for lower supported frequency range, and</w:t>
      </w:r>
    </w:p>
    <w:p w14:paraId="63B23D1C" w14:textId="77777777" w:rsidR="004D3FFD" w:rsidRDefault="002C252C" w:rsidP="008B02DB">
      <w:pPr>
        <w:pStyle w:val="B1"/>
        <w:rPr>
          <w:lang w:eastAsia="zh-CN"/>
        </w:rPr>
      </w:pPr>
      <w:r>
        <w:rPr>
          <w:lang w:eastAsia="zh-CN"/>
        </w:rPr>
        <w:t>-</w:t>
      </w:r>
      <w:r>
        <w:rPr>
          <w:lang w:eastAsia="zh-CN"/>
        </w:rPr>
        <w:tab/>
        <w:t>P</w:t>
      </w:r>
      <w:r>
        <w:rPr>
          <w:vertAlign w:val="subscript"/>
          <w:lang w:eastAsia="ja-JP"/>
        </w:rPr>
        <w:t>r</w:t>
      </w:r>
      <w:r>
        <w:rPr>
          <w:vertAlign w:val="subscript"/>
          <w:lang w:eastAsia="zh-CN"/>
        </w:rPr>
        <w:t>ated,out,FBWhigh</w:t>
      </w:r>
      <w:r>
        <w:rPr>
          <w:lang w:eastAsia="zh-CN"/>
        </w:rPr>
        <w:t xml:space="preserve"> for higher supported frequency range.</w:t>
      </w:r>
    </w:p>
    <w:p w14:paraId="47DF36A9" w14:textId="77777777" w:rsidR="004D3FFD" w:rsidRDefault="002C252C" w:rsidP="008B02DB">
      <w:pPr>
        <w:rPr>
          <w:lang w:eastAsia="zh-CN"/>
        </w:rPr>
      </w:pPr>
      <w:r>
        <w:rPr>
          <w:lang w:eastAsia="zh-CN"/>
        </w:rPr>
        <w:t>For frequencies in between F</w:t>
      </w:r>
      <w:r>
        <w:rPr>
          <w:vertAlign w:val="subscript"/>
          <w:lang w:eastAsia="zh-CN"/>
        </w:rPr>
        <w:t>FBWlow</w:t>
      </w:r>
      <w:r>
        <w:rPr>
          <w:lang w:eastAsia="zh-CN"/>
        </w:rPr>
        <w:t xml:space="preserve"> and F</w:t>
      </w:r>
      <w:r>
        <w:rPr>
          <w:vertAlign w:val="subscript"/>
          <w:lang w:eastAsia="zh-CN"/>
        </w:rPr>
        <w:t>FBWhigh</w:t>
      </w:r>
      <w:r>
        <w:rPr>
          <w:lang w:eastAsia="zh-CN"/>
        </w:rPr>
        <w:t xml:space="preserve"> the rated beam EIRP is:</w:t>
      </w:r>
    </w:p>
    <w:p w14:paraId="5940C2EA" w14:textId="77777777" w:rsidR="004D3FFD" w:rsidRDefault="002C252C">
      <w:pPr>
        <w:pStyle w:val="B1"/>
        <w:rPr>
          <w:lang w:eastAsia="zh-CN"/>
        </w:rPr>
      </w:pPr>
      <w:r>
        <w:rPr>
          <w:lang w:eastAsia="zh-CN"/>
        </w:rPr>
        <w:t>-</w:t>
      </w:r>
      <w:r>
        <w:rPr>
          <w:lang w:eastAsia="zh-CN"/>
        </w:rPr>
        <w:tab/>
        <w:t>P</w:t>
      </w:r>
      <w:r>
        <w:rPr>
          <w:vertAlign w:val="subscript"/>
          <w:lang w:eastAsia="ja-JP"/>
        </w:rPr>
        <w:t>r</w:t>
      </w:r>
      <w:r>
        <w:rPr>
          <w:vertAlign w:val="subscript"/>
          <w:lang w:eastAsia="zh-CN"/>
        </w:rPr>
        <w:t>ated,out,FBWlow,</w:t>
      </w:r>
      <w:r>
        <w:rPr>
          <w:lang w:eastAsia="zh-CN"/>
        </w:rPr>
        <w:t xml:space="preserve"> for the output whose </w:t>
      </w:r>
      <w:r>
        <w:rPr>
          <w:lang w:eastAsia="ja-JP"/>
        </w:rPr>
        <w:t>frequency is within</w:t>
      </w:r>
      <w:r>
        <w:rPr>
          <w:lang w:eastAsia="zh-CN"/>
        </w:rPr>
        <w:t xml:space="preserve"> frequency range F</w:t>
      </w:r>
      <w:r>
        <w:rPr>
          <w:vertAlign w:val="subscript"/>
          <w:lang w:eastAsia="zh-CN"/>
        </w:rPr>
        <w:t>FBWlow</w:t>
      </w:r>
      <w:r>
        <w:rPr>
          <w:lang w:eastAsia="zh-CN"/>
        </w:rPr>
        <w:t xml:space="preserve"> </w:t>
      </w:r>
      <w:r>
        <w:rPr>
          <w:rFonts w:hint="eastAsia"/>
          <w:lang w:eastAsia="zh-CN"/>
        </w:rPr>
        <w:t>≤</w:t>
      </w:r>
      <w:r>
        <w:rPr>
          <w:lang w:eastAsia="zh-CN"/>
        </w:rPr>
        <w:t xml:space="preserve"> f &lt; (F</w:t>
      </w:r>
      <w:r>
        <w:rPr>
          <w:vertAlign w:val="subscript"/>
          <w:lang w:eastAsia="zh-CN"/>
        </w:rPr>
        <w:t>FBWlow</w:t>
      </w:r>
      <w:r>
        <w:rPr>
          <w:lang w:eastAsia="zh-CN"/>
        </w:rPr>
        <w:t xml:space="preserve"> +F</w:t>
      </w:r>
      <w:r>
        <w:rPr>
          <w:vertAlign w:val="subscript"/>
          <w:lang w:eastAsia="zh-CN"/>
        </w:rPr>
        <w:t>FBWhigh</w:t>
      </w:r>
      <w:r>
        <w:rPr>
          <w:lang w:eastAsia="zh-CN"/>
        </w:rPr>
        <w:t>) / 2,</w:t>
      </w:r>
    </w:p>
    <w:p w14:paraId="24827CD3" w14:textId="77777777" w:rsidR="004D3FFD" w:rsidRDefault="002C252C">
      <w:pPr>
        <w:pStyle w:val="B1"/>
        <w:rPr>
          <w:lang w:eastAsia="zh-CN"/>
        </w:rPr>
      </w:pPr>
      <w:r>
        <w:rPr>
          <w:lang w:eastAsia="zh-CN"/>
        </w:rPr>
        <w:t>-</w:t>
      </w:r>
      <w:r>
        <w:rPr>
          <w:lang w:eastAsia="zh-CN"/>
        </w:rPr>
        <w:tab/>
        <w:t>P</w:t>
      </w:r>
      <w:r>
        <w:rPr>
          <w:vertAlign w:val="subscript"/>
          <w:lang w:eastAsia="ja-JP"/>
        </w:rPr>
        <w:t>r</w:t>
      </w:r>
      <w:r>
        <w:rPr>
          <w:vertAlign w:val="subscript"/>
          <w:lang w:eastAsia="zh-CN"/>
        </w:rPr>
        <w:t xml:space="preserve">ated,out,FBWhigh, </w:t>
      </w:r>
      <w:r>
        <w:rPr>
          <w:lang w:eastAsia="zh-CN"/>
        </w:rPr>
        <w:t xml:space="preserve">for the output whose </w:t>
      </w:r>
      <w:r>
        <w:rPr>
          <w:lang w:eastAsia="ja-JP"/>
        </w:rPr>
        <w:t>frequency is within</w:t>
      </w:r>
      <w:r>
        <w:rPr>
          <w:lang w:eastAsia="zh-CN"/>
        </w:rPr>
        <w:t xml:space="preserve"> frequency range (F</w:t>
      </w:r>
      <w:r>
        <w:rPr>
          <w:vertAlign w:val="subscript"/>
          <w:lang w:eastAsia="zh-CN"/>
        </w:rPr>
        <w:t>FBWlow</w:t>
      </w:r>
      <w:r>
        <w:rPr>
          <w:lang w:eastAsia="zh-CN"/>
        </w:rPr>
        <w:t xml:space="preserve"> +F</w:t>
      </w:r>
      <w:r>
        <w:rPr>
          <w:vertAlign w:val="subscript"/>
          <w:lang w:eastAsia="zh-CN"/>
        </w:rPr>
        <w:t>FBWhigh</w:t>
      </w:r>
      <w:r>
        <w:rPr>
          <w:lang w:eastAsia="zh-CN"/>
        </w:rPr>
        <w:t xml:space="preserve">) / 2 </w:t>
      </w:r>
      <w:r>
        <w:rPr>
          <w:rFonts w:hint="eastAsia"/>
          <w:lang w:eastAsia="zh-CN"/>
        </w:rPr>
        <w:t>≤</w:t>
      </w:r>
      <w:r>
        <w:rPr>
          <w:lang w:eastAsia="zh-CN"/>
        </w:rPr>
        <w:t xml:space="preserve"> f </w:t>
      </w:r>
      <w:r>
        <w:rPr>
          <w:rFonts w:hint="eastAsia"/>
          <w:lang w:eastAsia="zh-CN"/>
        </w:rPr>
        <w:t>≤</w:t>
      </w:r>
      <w:r>
        <w:rPr>
          <w:lang w:eastAsia="zh-CN"/>
        </w:rPr>
        <w:t>F</w:t>
      </w:r>
      <w:r>
        <w:rPr>
          <w:vertAlign w:val="subscript"/>
          <w:lang w:eastAsia="zh-CN"/>
        </w:rPr>
        <w:t>FBWhigh</w:t>
      </w:r>
      <w:r>
        <w:rPr>
          <w:lang w:eastAsia="zh-CN"/>
        </w:rPr>
        <w:t>.</w:t>
      </w:r>
    </w:p>
    <w:p w14:paraId="3CFB811F" w14:textId="77777777" w:rsidR="004D3FFD" w:rsidRDefault="002C252C">
      <w:pPr>
        <w:rPr>
          <w:lang w:eastAsia="zh-CN"/>
        </w:rPr>
      </w:pPr>
      <w:r>
        <w:rPr>
          <w:lang w:eastAsia="zh-CN"/>
        </w:rPr>
        <w:t xml:space="preserve">The repeater radiated transmit power requirements are specified at </w:t>
      </w:r>
      <w:r>
        <w:rPr>
          <w:i/>
          <w:lang w:eastAsia="zh-CN"/>
        </w:rPr>
        <w:t>single-band RIB</w:t>
      </w:r>
      <w:r>
        <w:rPr>
          <w:lang w:eastAsia="zh-CN"/>
        </w:rPr>
        <w:t>.</w:t>
      </w:r>
    </w:p>
    <w:p w14:paraId="17954D45" w14:textId="77777777" w:rsidR="004D3FFD" w:rsidRDefault="002C252C">
      <w:bookmarkStart w:id="1233" w:name="_Toc74961735"/>
      <w:bookmarkStart w:id="1234" w:name="_Toc76544992"/>
      <w:bookmarkStart w:id="1235" w:name="_Toc45884358"/>
      <w:bookmarkStart w:id="1236" w:name="_Toc61182619"/>
      <w:bookmarkStart w:id="1237" w:name="_Toc53182381"/>
      <w:bookmarkStart w:id="1238" w:name="_Toc36645058"/>
      <w:bookmarkStart w:id="1239" w:name="_Toc75242646"/>
      <w:bookmarkStart w:id="1240" w:name="_Toc82595095"/>
      <w:bookmarkStart w:id="1241" w:name="_Toc37272112"/>
      <w:bookmarkStart w:id="1242" w:name="_Toc66727932"/>
      <w:bookmarkStart w:id="1243" w:name="_Toc58860122"/>
      <w:bookmarkStart w:id="1244" w:name="_Toc21099882"/>
      <w:bookmarkStart w:id="1245" w:name="_Toc29809680"/>
      <w:bookmarkStart w:id="1246" w:name="_Toc89955126"/>
      <w:bookmarkStart w:id="1247" w:name="_Toc58862626"/>
      <w:r>
        <w:t>If beams have been declared equivalent and parallel (D.</w:t>
      </w:r>
      <w:r>
        <w:rPr>
          <w:rFonts w:hint="eastAsia"/>
          <w:lang w:val="en-US" w:eastAsia="zh-CN"/>
        </w:rPr>
        <w:t>11</w:t>
      </w:r>
      <w:r>
        <w:t>, D.</w:t>
      </w:r>
      <w:r>
        <w:rPr>
          <w:rFonts w:hint="eastAsia"/>
          <w:lang w:val="en-US" w:eastAsia="zh-CN"/>
        </w:rPr>
        <w:t>12</w:t>
      </w:r>
      <w:r>
        <w:t>), only a representative beam is necessary to be tested to demonstrate conformance.</w:t>
      </w:r>
    </w:p>
    <w:p w14:paraId="55C1FCB9" w14:textId="77777777" w:rsidR="004D3FFD" w:rsidRDefault="002C252C">
      <w:r>
        <w:t xml:space="preserve">The </w:t>
      </w:r>
      <w:r>
        <w:rPr>
          <w:i/>
        </w:rPr>
        <w:t>repeater rated beam EIRP output power</w:t>
      </w:r>
      <w:r>
        <w:t xml:space="preserve"> for </w:t>
      </w:r>
      <w:r>
        <w:rPr>
          <w:i/>
          <w:lang w:eastAsia="zh-CN"/>
        </w:rPr>
        <w:t>repeater type 2-O</w:t>
      </w:r>
      <w:r>
        <w:rPr>
          <w:lang w:eastAsia="zh-CN"/>
        </w:rPr>
        <w:t xml:space="preserve"> UL transmission</w:t>
      </w:r>
      <w:r>
        <w:rPr>
          <w:i/>
        </w:rPr>
        <w:t xml:space="preserve"> </w:t>
      </w:r>
      <w:r>
        <w:t>shall be within limits as specified in table 6.2.</w:t>
      </w:r>
      <w:r>
        <w:rPr>
          <w:rFonts w:hint="eastAsia"/>
          <w:lang w:val="en-US" w:eastAsia="zh-CN"/>
        </w:rPr>
        <w:t>2.</w:t>
      </w:r>
      <w:r>
        <w:t>1-1.</w:t>
      </w:r>
    </w:p>
    <w:p w14:paraId="0E0928F1" w14:textId="77777777" w:rsidR="004D3FFD" w:rsidRDefault="002C252C">
      <w:pPr>
        <w:pStyle w:val="TH"/>
      </w:pPr>
      <w:r>
        <w:t>Table 6.2.</w:t>
      </w:r>
      <w:r>
        <w:rPr>
          <w:rFonts w:hint="eastAsia"/>
          <w:lang w:val="en-US" w:eastAsia="zh-CN"/>
        </w:rPr>
        <w:t>2.</w:t>
      </w:r>
      <w:r>
        <w:t xml:space="preserve">1-1: Repeater </w:t>
      </w:r>
      <w:r>
        <w:rPr>
          <w:i/>
        </w:rPr>
        <w:t>rated beam EIRP output power</w:t>
      </w:r>
      <w:r>
        <w:t xml:space="preserve"> limits for </w:t>
      </w:r>
      <w:r>
        <w:rPr>
          <w:i/>
          <w:lang w:eastAsia="zh-CN"/>
        </w:rPr>
        <w:t>repeater type 2-O</w:t>
      </w:r>
      <w:r>
        <w:rPr>
          <w:lang w:eastAsia="zh-CN"/>
        </w:rPr>
        <w:t xml:space="preserve"> UL transmission</w:t>
      </w:r>
    </w:p>
    <w:tbl>
      <w:tblPr>
        <w:tblW w:w="6938" w:type="dxa"/>
        <w:jc w:val="center"/>
        <w:tblLayout w:type="fixed"/>
        <w:tblLook w:val="04A0" w:firstRow="1" w:lastRow="0" w:firstColumn="1" w:lastColumn="0" w:noHBand="0" w:noVBand="1"/>
      </w:tblPr>
      <w:tblGrid>
        <w:gridCol w:w="2150"/>
        <w:gridCol w:w="4788"/>
      </w:tblGrid>
      <w:tr w:rsidR="004D3FFD" w14:paraId="16D9919A" w14:textId="77777777">
        <w:trPr>
          <w:cantSplit/>
          <w:jc w:val="center"/>
        </w:trPr>
        <w:tc>
          <w:tcPr>
            <w:tcW w:w="215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tcPr>
          <w:p w14:paraId="10744FF7" w14:textId="77777777" w:rsidR="004D3FFD" w:rsidRDefault="002C252C">
            <w:pPr>
              <w:pStyle w:val="TAH"/>
            </w:pPr>
            <w:r>
              <w:t>Repeater class</w:t>
            </w:r>
          </w:p>
        </w:tc>
        <w:tc>
          <w:tcPr>
            <w:tcW w:w="4788"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tcPr>
          <w:p w14:paraId="592C62DD" w14:textId="77777777" w:rsidR="004D3FFD" w:rsidRDefault="002C252C">
            <w:pPr>
              <w:pStyle w:val="TAH"/>
            </w:pPr>
            <w:r>
              <w:t>P</w:t>
            </w:r>
            <w:r>
              <w:rPr>
                <w:vertAlign w:val="subscript"/>
              </w:rPr>
              <w:t>rated,p,EIRP</w:t>
            </w:r>
          </w:p>
        </w:tc>
      </w:tr>
      <w:tr w:rsidR="004D3FFD" w14:paraId="1BDFE4CF" w14:textId="77777777">
        <w:trPr>
          <w:cantSplit/>
          <w:jc w:val="center"/>
        </w:trPr>
        <w:tc>
          <w:tcPr>
            <w:tcW w:w="215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tcPr>
          <w:p w14:paraId="33B38834" w14:textId="77777777" w:rsidR="004D3FFD" w:rsidRDefault="002C252C">
            <w:pPr>
              <w:pStyle w:val="TAC"/>
            </w:pPr>
            <w:r>
              <w:t>Wide Area</w:t>
            </w:r>
          </w:p>
        </w:tc>
        <w:tc>
          <w:tcPr>
            <w:tcW w:w="4788"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tcPr>
          <w:p w14:paraId="097D02C5" w14:textId="77777777" w:rsidR="004D3FFD" w:rsidRDefault="002C252C">
            <w:pPr>
              <w:pStyle w:val="TAC"/>
            </w:pPr>
            <w:r>
              <w:t>(note 1)</w:t>
            </w:r>
          </w:p>
        </w:tc>
      </w:tr>
      <w:tr w:rsidR="004D3FFD" w14:paraId="3ADB0C5D" w14:textId="77777777">
        <w:trPr>
          <w:cantSplit/>
          <w:jc w:val="center"/>
        </w:trPr>
        <w:tc>
          <w:tcPr>
            <w:tcW w:w="215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tcPr>
          <w:p w14:paraId="7759973D" w14:textId="77777777" w:rsidR="004D3FFD" w:rsidRDefault="002C252C">
            <w:pPr>
              <w:pStyle w:val="TAC"/>
            </w:pPr>
            <w:r>
              <w:t>Local Area</w:t>
            </w:r>
          </w:p>
        </w:tc>
        <w:tc>
          <w:tcPr>
            <w:tcW w:w="4788"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tcPr>
          <w:p w14:paraId="430BE849" w14:textId="77777777" w:rsidR="004D3FFD" w:rsidRDefault="002C252C">
            <w:pPr>
              <w:pStyle w:val="TAC"/>
            </w:pPr>
            <w:r>
              <w:rPr>
                <w:rFonts w:hint="eastAsia"/>
              </w:rPr>
              <w:t>≤</w:t>
            </w:r>
            <w:r>
              <w:t xml:space="preserve"> + 55 + X dBm, Note 2</w:t>
            </w:r>
          </w:p>
        </w:tc>
      </w:tr>
      <w:tr w:rsidR="004D3FFD" w14:paraId="0CC7672E" w14:textId="77777777">
        <w:trPr>
          <w:cantSplit/>
          <w:jc w:val="center"/>
        </w:trPr>
        <w:tc>
          <w:tcPr>
            <w:tcW w:w="6938" w:type="dxa"/>
            <w:gridSpan w:val="2"/>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tcPr>
          <w:p w14:paraId="00762F72" w14:textId="77777777" w:rsidR="004D3FFD" w:rsidRDefault="002C252C" w:rsidP="00DC3B7F">
            <w:pPr>
              <w:pStyle w:val="TAN"/>
            </w:pPr>
            <w:r>
              <w:t>NOTE1:</w:t>
            </w:r>
            <w:r>
              <w:tab/>
              <w:t xml:space="preserve">There is no upper limit for the </w:t>
            </w:r>
            <w:r>
              <w:rPr>
                <w:bCs/>
              </w:rPr>
              <w:t>P</w:t>
            </w:r>
            <w:r>
              <w:rPr>
                <w:bCs/>
                <w:vertAlign w:val="subscript"/>
              </w:rPr>
              <w:t>rated,p,EIRP</w:t>
            </w:r>
            <w:r>
              <w:t xml:space="preserve"> of the </w:t>
            </w:r>
            <w:r>
              <w:rPr>
                <w:i/>
                <w:lang w:eastAsia="zh-CN"/>
              </w:rPr>
              <w:t>repeater type 2-O</w:t>
            </w:r>
            <w:r>
              <w:rPr>
                <w:lang w:eastAsia="zh-CN"/>
              </w:rPr>
              <w:t xml:space="preserve"> UL transmission</w:t>
            </w:r>
            <w:r>
              <w:t>.</w:t>
            </w:r>
          </w:p>
          <w:p w14:paraId="5106CBDB" w14:textId="77777777" w:rsidR="004D3FFD" w:rsidRDefault="002C252C" w:rsidP="00DC3B7F">
            <w:pPr>
              <w:pStyle w:val="TAN"/>
            </w:pPr>
            <w:r>
              <w:t>NOTE2:</w:t>
            </w:r>
            <w:r>
              <w:tab/>
              <w:t>X = 10*log (ceil (</w:t>
            </w:r>
            <w:r>
              <w:rPr>
                <w:i/>
              </w:rPr>
              <w:t>passband</w:t>
            </w:r>
            <w:r>
              <w:t xml:space="preserve"> bandwidth/100MHz))</w:t>
            </w:r>
          </w:p>
        </w:tc>
      </w:tr>
    </w:tbl>
    <w:p w14:paraId="58CE0DC0" w14:textId="77777777" w:rsidR="004D3FFD" w:rsidRDefault="004D3FFD">
      <w:pPr>
        <w:rPr>
          <w:lang w:eastAsia="zh-CN"/>
        </w:rPr>
      </w:pPr>
    </w:p>
    <w:p w14:paraId="73F267DF" w14:textId="77777777" w:rsidR="004D3FFD" w:rsidRDefault="002C252C">
      <w:pPr>
        <w:pStyle w:val="Heading4"/>
        <w:spacing w:line="260" w:lineRule="auto"/>
      </w:pPr>
      <w:bookmarkStart w:id="1248" w:name="_Toc8933"/>
      <w:bookmarkStart w:id="1249" w:name="_Toc115191163"/>
      <w:bookmarkStart w:id="1250" w:name="_Toc106201310"/>
      <w:bookmarkStart w:id="1251" w:name="_Toc98773551"/>
      <w:bookmarkStart w:id="1252" w:name="_Toc12414"/>
      <w:bookmarkStart w:id="1253" w:name="_Toc121818365"/>
      <w:bookmarkStart w:id="1254" w:name="_Toc121818589"/>
      <w:bookmarkStart w:id="1255" w:name="_Toc124158344"/>
      <w:bookmarkStart w:id="1256" w:name="_Toc130558412"/>
      <w:bookmarkStart w:id="1257" w:name="_Toc137467137"/>
      <w:bookmarkStart w:id="1258" w:name="_Toc138884783"/>
      <w:bookmarkStart w:id="1259" w:name="_Toc138885007"/>
      <w:bookmarkStart w:id="1260" w:name="_Toc145511218"/>
      <w:bookmarkStart w:id="1261" w:name="_Toc155475695"/>
      <w:r>
        <w:t>6.2.</w:t>
      </w:r>
      <w:r>
        <w:rPr>
          <w:rFonts w:hint="eastAsia"/>
          <w:lang w:val="en-US" w:eastAsia="zh-CN"/>
        </w:rPr>
        <w:t>2.</w:t>
      </w:r>
      <w:r>
        <w:t>2</w:t>
      </w:r>
      <w:r>
        <w:tab/>
        <w:t>Minimum requirement</w:t>
      </w:r>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p>
    <w:p w14:paraId="3587D025" w14:textId="77777777" w:rsidR="004D3FFD" w:rsidRDefault="002C252C">
      <w:pPr>
        <w:rPr>
          <w:lang w:eastAsia="zh-CN"/>
        </w:rPr>
      </w:pPr>
      <w:r>
        <w:rPr>
          <w:lang w:eastAsia="zh-CN"/>
        </w:rPr>
        <w:t xml:space="preserve">The minimum requirement applies per </w:t>
      </w:r>
      <w:r>
        <w:rPr>
          <w:i/>
          <w:lang w:eastAsia="zh-CN"/>
        </w:rPr>
        <w:t xml:space="preserve">single-band RIB </w:t>
      </w:r>
      <w:r>
        <w:rPr>
          <w:rFonts w:cs="v5.0.0"/>
        </w:rPr>
        <w:t xml:space="preserve">supporting transmission in the </w:t>
      </w:r>
      <w:r>
        <w:rPr>
          <w:rFonts w:cs="v5.0.0"/>
          <w:i/>
          <w:iCs/>
        </w:rPr>
        <w:t>operating band</w:t>
      </w:r>
      <w:r>
        <w:rPr>
          <w:lang w:eastAsia="zh-CN"/>
        </w:rPr>
        <w:t>.</w:t>
      </w:r>
    </w:p>
    <w:p w14:paraId="3648F847" w14:textId="77777777" w:rsidR="004D3FFD" w:rsidRDefault="002C252C">
      <w:r>
        <w:t xml:space="preserve">The minimum requirement for </w:t>
      </w:r>
      <w:r>
        <w:rPr>
          <w:i/>
        </w:rPr>
        <w:t>repeater type 2-O</w:t>
      </w:r>
      <w:r>
        <w:t xml:space="preserve"> is defined for normal and extreme conditions in TS 38.106 [2], clause 7.2.2.</w:t>
      </w:r>
    </w:p>
    <w:p w14:paraId="286997A8" w14:textId="77777777" w:rsidR="004D3FFD" w:rsidRDefault="002C252C">
      <w:pPr>
        <w:pStyle w:val="Heading4"/>
        <w:spacing w:line="260" w:lineRule="auto"/>
      </w:pPr>
      <w:bookmarkStart w:id="1262" w:name="_Toc82595096"/>
      <w:bookmarkStart w:id="1263" w:name="_Toc89955127"/>
      <w:bookmarkStart w:id="1264" w:name="_Toc36645059"/>
      <w:bookmarkStart w:id="1265" w:name="_Toc58862627"/>
      <w:bookmarkStart w:id="1266" w:name="_Toc29809681"/>
      <w:bookmarkStart w:id="1267" w:name="_Toc37272113"/>
      <w:bookmarkStart w:id="1268" w:name="_Toc98773552"/>
      <w:bookmarkStart w:id="1269" w:name="_Toc75242647"/>
      <w:bookmarkStart w:id="1270" w:name="_Toc45884359"/>
      <w:bookmarkStart w:id="1271" w:name="_Toc106201311"/>
      <w:bookmarkStart w:id="1272" w:name="_Toc53182382"/>
      <w:bookmarkStart w:id="1273" w:name="_Toc66727933"/>
      <w:bookmarkStart w:id="1274" w:name="_Toc6451"/>
      <w:bookmarkStart w:id="1275" w:name="_Toc76544993"/>
      <w:bookmarkStart w:id="1276" w:name="_Toc21099883"/>
      <w:bookmarkStart w:id="1277" w:name="_Toc16590"/>
      <w:bookmarkStart w:id="1278" w:name="_Toc74961736"/>
      <w:bookmarkStart w:id="1279" w:name="_Toc58860123"/>
      <w:bookmarkStart w:id="1280" w:name="_Toc61182620"/>
      <w:bookmarkStart w:id="1281" w:name="_Toc115191164"/>
      <w:bookmarkStart w:id="1282" w:name="_Toc121818366"/>
      <w:bookmarkStart w:id="1283" w:name="_Toc121818590"/>
      <w:bookmarkStart w:id="1284" w:name="_Toc124158345"/>
      <w:bookmarkStart w:id="1285" w:name="_Toc130558413"/>
      <w:bookmarkStart w:id="1286" w:name="_Toc137467138"/>
      <w:bookmarkStart w:id="1287" w:name="_Toc138884784"/>
      <w:bookmarkStart w:id="1288" w:name="_Toc138885008"/>
      <w:bookmarkStart w:id="1289" w:name="_Toc145511219"/>
      <w:bookmarkStart w:id="1290" w:name="_Toc155475696"/>
      <w:r>
        <w:t>6.2.</w:t>
      </w:r>
      <w:r>
        <w:rPr>
          <w:lang w:val="en-US" w:eastAsia="zh-CN"/>
        </w:rPr>
        <w:t>2.</w:t>
      </w:r>
      <w:r>
        <w:t>3</w:t>
      </w:r>
      <w:r>
        <w:tab/>
        <w:t>Test purpose</w:t>
      </w:r>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p>
    <w:p w14:paraId="75EBD607" w14:textId="77777777" w:rsidR="004D3FFD" w:rsidRDefault="002C252C">
      <w:pPr>
        <w:rPr>
          <w:rFonts w:cs="v4.2.0"/>
        </w:rPr>
      </w:pPr>
      <w:r>
        <w:rPr>
          <w:lang w:eastAsia="zh-CN"/>
        </w:rPr>
        <w:t xml:space="preserve">The test purpose is to verify the ability to accurately generate and direct radiated power per beam, </w:t>
      </w:r>
      <w:r>
        <w:t>across the frequency range, for all declared beams</w:t>
      </w:r>
      <w:r>
        <w:rPr>
          <w:lang w:eastAsia="zh-CN"/>
        </w:rPr>
        <w:t>.</w:t>
      </w:r>
    </w:p>
    <w:p w14:paraId="737ECE1D" w14:textId="77777777" w:rsidR="004D3FFD" w:rsidRDefault="002C252C">
      <w:pPr>
        <w:pStyle w:val="Heading4"/>
        <w:spacing w:line="260" w:lineRule="auto"/>
      </w:pPr>
      <w:bookmarkStart w:id="1291" w:name="_Toc58862628"/>
      <w:bookmarkStart w:id="1292" w:name="_Toc115191165"/>
      <w:bookmarkStart w:id="1293" w:name="_Toc89955128"/>
      <w:bookmarkStart w:id="1294" w:name="_Toc58860124"/>
      <w:bookmarkStart w:id="1295" w:name="_Toc36645060"/>
      <w:bookmarkStart w:id="1296" w:name="_Toc53182383"/>
      <w:bookmarkStart w:id="1297" w:name="_Toc61182621"/>
      <w:bookmarkStart w:id="1298" w:name="_Toc98773553"/>
      <w:bookmarkStart w:id="1299" w:name="_Toc76544994"/>
      <w:bookmarkStart w:id="1300" w:name="_Toc11776"/>
      <w:bookmarkStart w:id="1301" w:name="_Toc106201312"/>
      <w:bookmarkStart w:id="1302" w:name="_Toc9467"/>
      <w:bookmarkStart w:id="1303" w:name="_Toc21099884"/>
      <w:bookmarkStart w:id="1304" w:name="_Toc82595097"/>
      <w:bookmarkStart w:id="1305" w:name="_Toc29809682"/>
      <w:bookmarkStart w:id="1306" w:name="_Toc45884360"/>
      <w:bookmarkStart w:id="1307" w:name="_Toc75242648"/>
      <w:bookmarkStart w:id="1308" w:name="_Toc74961737"/>
      <w:bookmarkStart w:id="1309" w:name="_Toc66727934"/>
      <w:bookmarkStart w:id="1310" w:name="_Toc37272114"/>
      <w:bookmarkStart w:id="1311" w:name="_Toc121818367"/>
      <w:bookmarkStart w:id="1312" w:name="_Toc121818591"/>
      <w:bookmarkStart w:id="1313" w:name="_Toc124158346"/>
      <w:bookmarkStart w:id="1314" w:name="_Toc130558414"/>
      <w:bookmarkStart w:id="1315" w:name="_Toc137467139"/>
      <w:bookmarkStart w:id="1316" w:name="_Toc138884785"/>
      <w:bookmarkStart w:id="1317" w:name="_Toc138885009"/>
      <w:bookmarkStart w:id="1318" w:name="_Toc145511220"/>
      <w:bookmarkStart w:id="1319" w:name="_Toc155475697"/>
      <w:r>
        <w:t>6.2.</w:t>
      </w:r>
      <w:r>
        <w:rPr>
          <w:lang w:val="en-US" w:eastAsia="zh-CN"/>
        </w:rPr>
        <w:t>2.</w:t>
      </w:r>
      <w:r>
        <w:t>4</w:t>
      </w:r>
      <w:r>
        <w:tab/>
        <w:t>Method of test</w:t>
      </w:r>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p>
    <w:p w14:paraId="62B62D3D" w14:textId="77777777" w:rsidR="004D3FFD" w:rsidRDefault="002C252C">
      <w:pPr>
        <w:pStyle w:val="Heading5"/>
        <w:spacing w:line="260" w:lineRule="auto"/>
        <w:ind w:left="1417" w:hanging="1417"/>
        <w:rPr>
          <w:sz w:val="24"/>
        </w:rPr>
      </w:pPr>
      <w:bookmarkStart w:id="1320" w:name="_Toc115191166"/>
      <w:bookmarkStart w:id="1321" w:name="_Toc5083"/>
      <w:bookmarkStart w:id="1322" w:name="_Toc17493"/>
      <w:bookmarkStart w:id="1323" w:name="_Toc36645061"/>
      <w:bookmarkStart w:id="1324" w:name="_Toc76544995"/>
      <w:bookmarkStart w:id="1325" w:name="_Toc45884361"/>
      <w:bookmarkStart w:id="1326" w:name="_Toc58860125"/>
      <w:bookmarkStart w:id="1327" w:name="_Toc89955129"/>
      <w:bookmarkStart w:id="1328" w:name="_Toc74961738"/>
      <w:bookmarkStart w:id="1329" w:name="_Toc61182622"/>
      <w:bookmarkStart w:id="1330" w:name="_Toc37272115"/>
      <w:bookmarkStart w:id="1331" w:name="_Toc58862629"/>
      <w:bookmarkStart w:id="1332" w:name="_Toc98773554"/>
      <w:bookmarkStart w:id="1333" w:name="_Toc53182384"/>
      <w:bookmarkStart w:id="1334" w:name="_Toc106201313"/>
      <w:bookmarkStart w:id="1335" w:name="_Toc29809683"/>
      <w:bookmarkStart w:id="1336" w:name="_Toc82595098"/>
      <w:bookmarkStart w:id="1337" w:name="_Toc75242649"/>
      <w:bookmarkStart w:id="1338" w:name="_Toc21099885"/>
      <w:bookmarkStart w:id="1339" w:name="_Toc66727935"/>
      <w:bookmarkStart w:id="1340" w:name="_Toc121818368"/>
      <w:bookmarkStart w:id="1341" w:name="_Toc121818592"/>
      <w:bookmarkStart w:id="1342" w:name="_Toc124158347"/>
      <w:bookmarkStart w:id="1343" w:name="_Toc130558415"/>
      <w:bookmarkStart w:id="1344" w:name="_Toc137467140"/>
      <w:bookmarkStart w:id="1345" w:name="_Toc138884786"/>
      <w:bookmarkStart w:id="1346" w:name="_Toc138885010"/>
      <w:bookmarkStart w:id="1347" w:name="_Toc145511221"/>
      <w:bookmarkStart w:id="1348" w:name="_Toc155475698"/>
      <w:r>
        <w:rPr>
          <w:sz w:val="24"/>
        </w:rPr>
        <w:t>6.2.</w:t>
      </w:r>
      <w:r>
        <w:rPr>
          <w:sz w:val="24"/>
          <w:lang w:val="en-US" w:eastAsia="zh-CN"/>
        </w:rPr>
        <w:t>2.</w:t>
      </w:r>
      <w:r>
        <w:rPr>
          <w:sz w:val="24"/>
        </w:rPr>
        <w:t>4.1</w:t>
      </w:r>
      <w:r>
        <w:rPr>
          <w:sz w:val="24"/>
        </w:rPr>
        <w:tab/>
        <w:t>Initial conditions</w:t>
      </w:r>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p>
    <w:p w14:paraId="01F25CFF" w14:textId="77777777" w:rsidR="004D3FFD" w:rsidRDefault="002C252C">
      <w:r>
        <w:t>Test environment:</w:t>
      </w:r>
    </w:p>
    <w:p w14:paraId="49E66253" w14:textId="77777777" w:rsidR="004D3FFD" w:rsidRDefault="002C252C">
      <w:pPr>
        <w:pStyle w:val="B1"/>
      </w:pPr>
      <w:r>
        <w:rPr>
          <w:lang w:val="en-US" w:eastAsia="zh-CN"/>
        </w:rPr>
        <w:t>-</w:t>
      </w:r>
      <w:r>
        <w:rPr>
          <w:lang w:val="en-US" w:eastAsia="zh-CN"/>
        </w:rPr>
        <w:tab/>
      </w:r>
      <w:r>
        <w:t>Normal, see annex A.2,</w:t>
      </w:r>
    </w:p>
    <w:p w14:paraId="2656F322" w14:textId="77777777" w:rsidR="004D3FFD" w:rsidRDefault="002C252C">
      <w:pPr>
        <w:pStyle w:val="B1"/>
      </w:pPr>
      <w:r>
        <w:rPr>
          <w:lang w:val="en-US" w:eastAsia="zh-CN"/>
        </w:rPr>
        <w:t>-</w:t>
      </w:r>
      <w:r>
        <w:rPr>
          <w:lang w:val="en-US" w:eastAsia="zh-CN"/>
        </w:rPr>
        <w:tab/>
      </w:r>
      <w:r>
        <w:t>Extreme, see annexes A.3 and A.5.</w:t>
      </w:r>
    </w:p>
    <w:p w14:paraId="70BA15D2" w14:textId="77777777" w:rsidR="004D3FFD" w:rsidRDefault="002C252C">
      <w:pPr>
        <w:rPr>
          <w:rFonts w:cs="v4.2.0"/>
        </w:rPr>
      </w:pPr>
      <w:r>
        <w:rPr>
          <w:rFonts w:cs="v4.2.0"/>
        </w:rPr>
        <w:t xml:space="preserve">A measurement system set-up is shown in annex </w:t>
      </w:r>
      <w:r>
        <w:rPr>
          <w:rFonts w:cs="v4.2.0" w:hint="eastAsia"/>
          <w:lang w:val="en-US" w:eastAsia="zh-CN"/>
        </w:rPr>
        <w:t>E</w:t>
      </w:r>
      <w:r>
        <w:rPr>
          <w:rFonts w:cs="v4.2.0"/>
        </w:rPr>
        <w:t>.</w:t>
      </w:r>
    </w:p>
    <w:p w14:paraId="2DE41B84" w14:textId="77777777" w:rsidR="004D3FFD" w:rsidRDefault="002C252C">
      <w:pPr>
        <w:rPr>
          <w:rFonts w:cs="v4.2.0"/>
        </w:rPr>
      </w:pPr>
      <w:r>
        <w:rPr>
          <w:rFonts w:cs="v4.2.0"/>
        </w:rPr>
        <w:t>RF channels to be tested for single carrier:</w:t>
      </w:r>
      <w:r>
        <w:rPr>
          <w:rFonts w:cs="v4.2.0"/>
        </w:rPr>
        <w:tab/>
        <w:t>B, M and T; see clause 4.9.1.</w:t>
      </w:r>
    </w:p>
    <w:p w14:paraId="2300651B" w14:textId="77777777" w:rsidR="004D3FFD" w:rsidRDefault="002C252C">
      <w:pPr>
        <w:ind w:left="3120" w:hanging="3120"/>
      </w:pPr>
      <w:r>
        <w:t xml:space="preserve">RF channels positions to be tested </w:t>
      </w:r>
      <w:r>
        <w:rPr>
          <w:rFonts w:cs="v4.2.0"/>
        </w:rPr>
        <w:t>for multi-carrier and/or CA</w:t>
      </w:r>
      <w:r>
        <w:t>:</w:t>
      </w:r>
    </w:p>
    <w:p w14:paraId="61338197" w14:textId="77777777" w:rsidR="004D3FFD" w:rsidRDefault="002C252C">
      <w:pPr>
        <w:pStyle w:val="B1"/>
      </w:pPr>
      <w:r>
        <w:rPr>
          <w:lang w:val="en-US" w:eastAsia="zh-CN"/>
        </w:rPr>
        <w:t>-</w:t>
      </w:r>
      <w:r>
        <w:rPr>
          <w:lang w:val="en-US" w:eastAsia="zh-CN"/>
        </w:rPr>
        <w:tab/>
      </w:r>
      <w:r>
        <w:t>B</w:t>
      </w:r>
      <w:r>
        <w:rPr>
          <w:vertAlign w:val="subscript"/>
        </w:rPr>
        <w:t>RFBW</w:t>
      </w:r>
      <w:r>
        <w:t>, M</w:t>
      </w:r>
      <w:r>
        <w:rPr>
          <w:vertAlign w:val="subscript"/>
        </w:rPr>
        <w:t>RFBW</w:t>
      </w:r>
      <w:r>
        <w:t xml:space="preserve"> and T</w:t>
      </w:r>
      <w:r>
        <w:rPr>
          <w:vertAlign w:val="subscript"/>
        </w:rPr>
        <w:t>RFBW</w:t>
      </w:r>
      <w:r>
        <w:t xml:space="preserve"> for </w:t>
      </w:r>
      <w:r>
        <w:rPr>
          <w:i/>
        </w:rPr>
        <w:t>single-band RIB</w:t>
      </w:r>
      <w:r>
        <w:t>, see clause 4.9.1.</w:t>
      </w:r>
    </w:p>
    <w:p w14:paraId="0FFF7452" w14:textId="77777777" w:rsidR="004D3FFD" w:rsidRDefault="002C252C">
      <w:r>
        <w:t>Under extreme test environment, it is sufficient to test on one NR-ARFCN or one RF bandwidth position, and with one applicable test configuration defined in clauses 4.7</w:t>
      </w:r>
      <w:r>
        <w:rPr>
          <w:rFonts w:hint="eastAsia"/>
          <w:lang w:val="en-US" w:eastAsia="zh-CN"/>
        </w:rPr>
        <w:t xml:space="preserve"> and 4.8</w:t>
      </w:r>
      <w:r>
        <w:t>. Testing shall be performed under extreme power supply conditions, as defined in annex B.5.</w:t>
      </w:r>
    </w:p>
    <w:p w14:paraId="561E27EF" w14:textId="77777777" w:rsidR="004D3FFD" w:rsidRDefault="002C252C">
      <w:pPr>
        <w:pStyle w:val="NO"/>
      </w:pPr>
      <w:r>
        <w:t>NOTE:</w:t>
      </w:r>
      <w:r>
        <w:tab/>
        <w:t>Tests under extreme power supply conditions also test extreme temperatures.</w:t>
      </w:r>
    </w:p>
    <w:p w14:paraId="5DEED3DD" w14:textId="77777777" w:rsidR="004D3FFD" w:rsidRDefault="002C252C">
      <w:r>
        <w:t>Directions to be tested:</w:t>
      </w:r>
    </w:p>
    <w:p w14:paraId="2E42AF89" w14:textId="77777777" w:rsidR="004D3FFD" w:rsidRDefault="002C252C">
      <w:pPr>
        <w:pStyle w:val="B1"/>
      </w:pPr>
      <w:r>
        <w:t>-</w:t>
      </w:r>
      <w:r>
        <w:tab/>
      </w:r>
      <w:r>
        <w:rPr>
          <w:rFonts w:cs="Arial"/>
        </w:rPr>
        <w:t xml:space="preserve">OTA peak directions set </w:t>
      </w:r>
      <w:r>
        <w:t>reference beam direction pair (D.</w:t>
      </w:r>
      <w:r>
        <w:rPr>
          <w:rFonts w:eastAsia="SimSun" w:hint="eastAsia"/>
          <w:lang w:val="en-US" w:eastAsia="zh-CN"/>
        </w:rPr>
        <w:t>6</w:t>
      </w:r>
      <w:r>
        <w:t>), and</w:t>
      </w:r>
    </w:p>
    <w:p w14:paraId="4F54E3F9" w14:textId="77777777" w:rsidR="004D3FFD" w:rsidRDefault="002C252C">
      <w:pPr>
        <w:pStyle w:val="B1"/>
      </w:pPr>
      <w:r>
        <w:t>-</w:t>
      </w:r>
      <w:r>
        <w:tab/>
      </w:r>
      <w:r>
        <w:rPr>
          <w:rFonts w:cs="Arial"/>
        </w:rPr>
        <w:t xml:space="preserve">OTA peak directions set </w:t>
      </w:r>
      <w:r>
        <w:t>maximum steering directions (D.</w:t>
      </w:r>
      <w:r>
        <w:rPr>
          <w:rFonts w:eastAsia="SimSun" w:hint="eastAsia"/>
          <w:lang w:val="en-US" w:eastAsia="zh-CN"/>
        </w:rPr>
        <w:t>8</w:t>
      </w:r>
      <w:r>
        <w:t>).</w:t>
      </w:r>
    </w:p>
    <w:p w14:paraId="06BAB30F" w14:textId="77777777" w:rsidR="004D3FFD" w:rsidRDefault="002C252C">
      <w:r>
        <w:t>Beams to be tested: Declared beam with the highest intended EIRP for the narrowest intended beam corresponding to the smallest BeWθ, or for the narrowest intended beam corresponding to the smallest BeWϕ (D.</w:t>
      </w:r>
      <w:r>
        <w:rPr>
          <w:rFonts w:hint="eastAsia"/>
          <w:lang w:val="en-US" w:eastAsia="zh-CN"/>
        </w:rPr>
        <w:t>3</w:t>
      </w:r>
      <w:r>
        <w:t>, D.</w:t>
      </w:r>
      <w:r>
        <w:rPr>
          <w:rFonts w:hint="eastAsia"/>
          <w:lang w:val="en-US" w:eastAsia="zh-CN"/>
        </w:rPr>
        <w:t>9</w:t>
      </w:r>
      <w:r>
        <w:t>).</w:t>
      </w:r>
    </w:p>
    <w:p w14:paraId="4373F3A2" w14:textId="77777777" w:rsidR="004D3FFD" w:rsidRDefault="002C252C" w:rsidP="008B02DB">
      <w:r>
        <w:t>Power levels to be tested:</w:t>
      </w:r>
    </w:p>
    <w:p w14:paraId="525655A2" w14:textId="2CC03EB0" w:rsidR="004D3FFD" w:rsidRDefault="008B02DB" w:rsidP="008B02DB">
      <w:pPr>
        <w:pStyle w:val="B1"/>
      </w:pPr>
      <w:r>
        <w:rPr>
          <w:rFonts w:cs="v4.2.0"/>
        </w:rPr>
        <w:t>-</w:t>
      </w:r>
      <w:r>
        <w:rPr>
          <w:rFonts w:cs="v4.2.0"/>
        </w:rPr>
        <w:tab/>
      </w:r>
      <w:r>
        <w:t>The lowest input power (</w:t>
      </w:r>
      <w:r>
        <w:rPr>
          <w:lang w:eastAsia="zh-CN"/>
        </w:rPr>
        <w:t>P</w:t>
      </w:r>
      <w:r>
        <w:rPr>
          <w:vertAlign w:val="subscript"/>
          <w:lang w:eastAsia="zh-CN"/>
        </w:rPr>
        <w:t>p,in,EIRP</w:t>
      </w:r>
      <w:r>
        <w:rPr>
          <w:lang w:eastAsia="zh-CN"/>
        </w:rPr>
        <w:t>)</w:t>
      </w:r>
      <w:r>
        <w:t xml:space="preserve"> that produces the </w:t>
      </w:r>
      <w:r>
        <w:rPr>
          <w:i/>
        </w:rPr>
        <w:t>rated passband TRP output power</w:t>
      </w:r>
      <w:r>
        <w:t xml:space="preserve"> (</w:t>
      </w:r>
      <w:r>
        <w:rPr>
          <w:lang w:eastAsia="sv-SE"/>
        </w:rPr>
        <w:t>P</w:t>
      </w:r>
      <w:r>
        <w:rPr>
          <w:vertAlign w:val="subscript"/>
          <w:lang w:eastAsia="sv-SE"/>
        </w:rPr>
        <w:t>rated,p,TRP</w:t>
      </w:r>
      <w:r>
        <w:rPr>
          <w:lang w:eastAsia="sv-SE"/>
        </w:rPr>
        <w:t>).</w:t>
      </w:r>
    </w:p>
    <w:p w14:paraId="55200224" w14:textId="24884D9A" w:rsidR="004D3FFD" w:rsidRDefault="008B02DB" w:rsidP="008B02DB">
      <w:pPr>
        <w:pStyle w:val="B1"/>
      </w:pPr>
      <w:r>
        <w:rPr>
          <w:rFonts w:cs="v4.2.0"/>
        </w:rPr>
        <w:t>-</w:t>
      </w:r>
      <w:r>
        <w:rPr>
          <w:rFonts w:cs="v4.2.0"/>
        </w:rPr>
        <w:tab/>
      </w:r>
      <w:r>
        <w:t>The lowest input power (</w:t>
      </w:r>
      <w:r>
        <w:rPr>
          <w:lang w:eastAsia="zh-CN"/>
        </w:rPr>
        <w:t>P</w:t>
      </w:r>
      <w:r>
        <w:rPr>
          <w:vertAlign w:val="subscript"/>
          <w:lang w:eastAsia="zh-CN"/>
        </w:rPr>
        <w:t>p,in,EIRP</w:t>
      </w:r>
      <w:r>
        <w:rPr>
          <w:lang w:eastAsia="zh-CN"/>
        </w:rPr>
        <w:t>)</w:t>
      </w:r>
      <w:r>
        <w:t xml:space="preserve"> that produces the </w:t>
      </w:r>
      <w:r>
        <w:rPr>
          <w:i/>
        </w:rPr>
        <w:t>rated passband TRP output power</w:t>
      </w:r>
      <w:r>
        <w:t xml:space="preserve"> (</w:t>
      </w:r>
      <w:r>
        <w:rPr>
          <w:lang w:eastAsia="sv-SE"/>
        </w:rPr>
        <w:t>P</w:t>
      </w:r>
      <w:r>
        <w:rPr>
          <w:vertAlign w:val="subscript"/>
          <w:lang w:eastAsia="sv-SE"/>
        </w:rPr>
        <w:t>rated,p,TRP</w:t>
      </w:r>
      <w:r>
        <w:rPr>
          <w:lang w:eastAsia="sv-SE"/>
        </w:rPr>
        <w:t xml:space="preserve">), </w:t>
      </w:r>
      <w:r>
        <w:t>plus 10 dB.</w:t>
      </w:r>
    </w:p>
    <w:p w14:paraId="47FEF432" w14:textId="77777777" w:rsidR="004D3FFD" w:rsidRDefault="004D3FFD" w:rsidP="008B02DB"/>
    <w:p w14:paraId="1AEB0931" w14:textId="7B0A6648" w:rsidR="004D3FFD" w:rsidRDefault="002C252C">
      <w:pPr>
        <w:pStyle w:val="Heading5"/>
        <w:spacing w:line="260" w:lineRule="auto"/>
        <w:ind w:left="1417" w:hanging="1417"/>
      </w:pPr>
      <w:bookmarkStart w:id="1349" w:name="_Toc19322"/>
      <w:bookmarkStart w:id="1350" w:name="_Toc115191167"/>
      <w:bookmarkStart w:id="1351" w:name="_Toc82595099"/>
      <w:bookmarkStart w:id="1352" w:name="_Toc98773555"/>
      <w:bookmarkStart w:id="1353" w:name="_Toc106201314"/>
      <w:bookmarkStart w:id="1354" w:name="_Toc53182385"/>
      <w:bookmarkStart w:id="1355" w:name="_Toc36645062"/>
      <w:bookmarkStart w:id="1356" w:name="_Toc29809684"/>
      <w:bookmarkStart w:id="1357" w:name="_Toc66727936"/>
      <w:bookmarkStart w:id="1358" w:name="_Toc45884362"/>
      <w:bookmarkStart w:id="1359" w:name="_Toc21099886"/>
      <w:bookmarkStart w:id="1360" w:name="_Toc76544996"/>
      <w:bookmarkStart w:id="1361" w:name="_Toc75242650"/>
      <w:bookmarkStart w:id="1362" w:name="_Toc61182623"/>
      <w:bookmarkStart w:id="1363" w:name="_Toc58860126"/>
      <w:bookmarkStart w:id="1364" w:name="_Toc89955130"/>
      <w:bookmarkStart w:id="1365" w:name="_Toc37272116"/>
      <w:bookmarkStart w:id="1366" w:name="_Toc74961739"/>
      <w:bookmarkStart w:id="1367" w:name="_Toc9412"/>
      <w:bookmarkStart w:id="1368" w:name="_Toc58862630"/>
      <w:bookmarkStart w:id="1369" w:name="_Toc121818369"/>
      <w:bookmarkStart w:id="1370" w:name="_Toc121818593"/>
      <w:bookmarkStart w:id="1371" w:name="_Toc124158348"/>
      <w:bookmarkStart w:id="1372" w:name="_Toc130558416"/>
      <w:bookmarkStart w:id="1373" w:name="_Toc137467141"/>
      <w:bookmarkStart w:id="1374" w:name="_Toc138884787"/>
      <w:bookmarkStart w:id="1375" w:name="_Toc138885011"/>
      <w:bookmarkStart w:id="1376" w:name="_Toc145511222"/>
      <w:bookmarkStart w:id="1377" w:name="_Toc155475699"/>
      <w:r>
        <w:rPr>
          <w:sz w:val="24"/>
        </w:rPr>
        <w:t>6.2.</w:t>
      </w:r>
      <w:r>
        <w:rPr>
          <w:sz w:val="24"/>
          <w:lang w:val="en-US" w:eastAsia="zh-CN"/>
        </w:rPr>
        <w:t>2.</w:t>
      </w:r>
      <w:r>
        <w:rPr>
          <w:sz w:val="24"/>
        </w:rPr>
        <w:t>4.2</w:t>
      </w:r>
      <w:r>
        <w:rPr>
          <w:sz w:val="24"/>
        </w:rPr>
        <w:tab/>
        <w:t>Procedure</w:t>
      </w:r>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p>
    <w:p w14:paraId="45CC6D46" w14:textId="77777777" w:rsidR="004D3FFD" w:rsidRDefault="002C252C">
      <w:pPr>
        <w:rPr>
          <w:lang w:eastAsia="sv-SE"/>
        </w:rPr>
      </w:pPr>
      <w:r>
        <w:rPr>
          <w:lang w:eastAsia="sv-SE"/>
        </w:rPr>
        <w:t>For normal test environment conditions in OTA domain, the test procedure is as follows:</w:t>
      </w:r>
    </w:p>
    <w:p w14:paraId="4E88F36A" w14:textId="77777777" w:rsidR="004D3FFD" w:rsidRDefault="002C252C">
      <w:pPr>
        <w:pStyle w:val="B1"/>
      </w:pPr>
      <w:r>
        <w:t>1)</w:t>
      </w:r>
      <w:r>
        <w:tab/>
        <w:t>Place the DUT at the positioner.</w:t>
      </w:r>
    </w:p>
    <w:p w14:paraId="76EF134E" w14:textId="77777777" w:rsidR="004D3FFD" w:rsidRDefault="002C252C">
      <w:pPr>
        <w:pStyle w:val="B1"/>
      </w:pPr>
      <w:r>
        <w:t>2)</w:t>
      </w:r>
      <w:r>
        <w:tab/>
        <w:t>Align the manufacturer declared coordinate system orientation (D.</w:t>
      </w:r>
      <w:r>
        <w:rPr>
          <w:rFonts w:eastAsia="SimSun" w:hint="eastAsia"/>
          <w:lang w:val="en-US" w:eastAsia="zh-CN"/>
        </w:rPr>
        <w:t>2</w:t>
      </w:r>
      <w:r>
        <w:t>) of the DUT with the test system.</w:t>
      </w:r>
    </w:p>
    <w:p w14:paraId="4CC48375" w14:textId="77777777" w:rsidR="004D3FFD" w:rsidRDefault="002C252C">
      <w:pPr>
        <w:pStyle w:val="B1"/>
      </w:pPr>
      <w:r>
        <w:t>3)</w:t>
      </w:r>
      <w:r>
        <w:tab/>
        <w:t>Orient the positioner (and repeater and test signal generator) in order that the direction to be tested aligns with the test antenna and the correct angle of arrival for the input signal is achieved.</w:t>
      </w:r>
    </w:p>
    <w:p w14:paraId="29F3FD8A" w14:textId="77777777" w:rsidR="004D3FFD" w:rsidRDefault="002C252C">
      <w:pPr>
        <w:pStyle w:val="B1"/>
      </w:pPr>
      <w:r>
        <w:t>4)</w:t>
      </w:r>
      <w:r>
        <w:tab/>
        <w:t xml:space="preserve">Configure the </w:t>
      </w:r>
      <w:r>
        <w:rPr>
          <w:i/>
        </w:rPr>
        <w:t>beam peak direction</w:t>
      </w:r>
      <w:r>
        <w:t xml:space="preserve"> of the DUT according to the declared </w:t>
      </w:r>
      <w:r>
        <w:rPr>
          <w:i/>
        </w:rPr>
        <w:t xml:space="preserve">beam direction pair </w:t>
      </w:r>
      <w:r>
        <w:rPr>
          <w:iCs/>
        </w:rPr>
        <w:t>if necessary</w:t>
      </w:r>
      <w:r>
        <w:t>.</w:t>
      </w:r>
    </w:p>
    <w:p w14:paraId="10526F67" w14:textId="77777777" w:rsidR="004D3FFD" w:rsidRDefault="002C252C">
      <w:pPr>
        <w:pStyle w:val="B1"/>
      </w:pPr>
      <w:r>
        <w:t>5)</w:t>
      </w:r>
      <w:r>
        <w:tab/>
        <w:t xml:space="preserve">Set the test signal generator power at the RIB as shown in annex </w:t>
      </w:r>
      <w:r>
        <w:rPr>
          <w:rFonts w:eastAsia="SimSun" w:hint="eastAsia"/>
          <w:lang w:val="en-US" w:eastAsia="zh-CN"/>
        </w:rPr>
        <w:t>E</w:t>
      </w:r>
      <w:r>
        <w:t xml:space="preserve"> with a power equivalent to the power level to be tested, according to the applicable test configuration in clause 4.8 using the corresponding test model(s) in clause 4.9.2,</w:t>
      </w:r>
      <w:r>
        <w:rPr>
          <w:vertAlign w:val="subscript"/>
        </w:rPr>
        <w:t xml:space="preserve"> </w:t>
      </w:r>
      <w:r>
        <w:t>in the correct direction in respect to the repeater.</w:t>
      </w:r>
    </w:p>
    <w:p w14:paraId="458874D8" w14:textId="77777777" w:rsidR="004D3FFD" w:rsidRDefault="002C252C">
      <w:pPr>
        <w:pStyle w:val="B1"/>
      </w:pPr>
      <w:r>
        <w:t>6)</w:t>
      </w:r>
      <w:r>
        <w:tab/>
        <w:t xml:space="preserve">Measure EIRP for any two orthogonal polarizations (denoted p1 and p2) and calculate total radiated transmit power for particular </w:t>
      </w:r>
      <w:r>
        <w:rPr>
          <w:i/>
        </w:rPr>
        <w:t>beam direction pair</w:t>
      </w:r>
      <w:r>
        <w:t xml:space="preserve"> as EIRP = EIRP</w:t>
      </w:r>
      <w:r>
        <w:rPr>
          <w:vertAlign w:val="subscript"/>
        </w:rPr>
        <w:t>p1</w:t>
      </w:r>
      <w:r>
        <w:t xml:space="preserve"> + EIRP</w:t>
      </w:r>
      <w:r>
        <w:rPr>
          <w:vertAlign w:val="subscript"/>
        </w:rPr>
        <w:t>p2</w:t>
      </w:r>
      <w:r>
        <w:t>.</w:t>
      </w:r>
    </w:p>
    <w:p w14:paraId="1EF765AD" w14:textId="77777777" w:rsidR="004D3FFD" w:rsidRDefault="002C252C">
      <w:pPr>
        <w:pStyle w:val="B1"/>
      </w:pPr>
      <w:r>
        <w:t>7)</w:t>
      </w:r>
      <w:r>
        <w:tab/>
        <w:t>Test steps 3 to 6 are repeated for all declared beams (D.</w:t>
      </w:r>
      <w:r>
        <w:rPr>
          <w:rFonts w:eastAsia="SimSun" w:hint="eastAsia"/>
          <w:lang w:val="en-US" w:eastAsia="zh-CN"/>
        </w:rPr>
        <w:t>7</w:t>
      </w:r>
      <w:r>
        <w:t xml:space="preserve">) and their reference </w:t>
      </w:r>
      <w:r>
        <w:rPr>
          <w:i/>
        </w:rPr>
        <w:t>beam direction pairs</w:t>
      </w:r>
      <w:r>
        <w:t xml:space="preserve"> and </w:t>
      </w:r>
      <w:r>
        <w:rPr>
          <w:i/>
        </w:rPr>
        <w:t xml:space="preserve">maximum steering directions </w:t>
      </w:r>
      <w:r>
        <w:t>(D.</w:t>
      </w:r>
      <w:r>
        <w:rPr>
          <w:rFonts w:eastAsia="SimSun" w:hint="eastAsia"/>
          <w:lang w:val="en-US" w:eastAsia="zh-CN"/>
        </w:rPr>
        <w:t>6</w:t>
      </w:r>
      <w:r>
        <w:t xml:space="preserve"> and D.</w:t>
      </w:r>
      <w:r>
        <w:rPr>
          <w:rFonts w:eastAsia="SimSun" w:hint="eastAsia"/>
          <w:lang w:val="en-US" w:eastAsia="zh-CN"/>
        </w:rPr>
        <w:t>8</w:t>
      </w:r>
      <w:r>
        <w:t>), and for all applicable power levels.</w:t>
      </w:r>
    </w:p>
    <w:p w14:paraId="14046435" w14:textId="77777777" w:rsidR="004D3FFD" w:rsidRDefault="004D3FFD">
      <w:pPr>
        <w:rPr>
          <w:lang w:eastAsia="zh-CN"/>
        </w:rPr>
      </w:pPr>
    </w:p>
    <w:p w14:paraId="07850E3D" w14:textId="77777777" w:rsidR="004D3FFD" w:rsidRDefault="002C252C">
      <w:pPr>
        <w:pStyle w:val="B1"/>
        <w:ind w:left="0" w:firstLine="0"/>
      </w:pPr>
      <w:r>
        <w:t>For extreme conditions tests the methods in TS 38.141-2 [</w:t>
      </w:r>
      <w:r>
        <w:rPr>
          <w:rFonts w:eastAsia="SimSun" w:hint="eastAsia"/>
          <w:lang w:val="en-US" w:eastAsia="zh-CN"/>
        </w:rPr>
        <w:t>6</w:t>
      </w:r>
      <w:r>
        <w:t>], annex B.7 may be used</w:t>
      </w:r>
      <w:r>
        <w:rPr>
          <w:lang w:val="en-US"/>
        </w:rPr>
        <w:t>.</w:t>
      </w:r>
    </w:p>
    <w:p w14:paraId="167FEA7E" w14:textId="77777777" w:rsidR="004D3FFD" w:rsidRDefault="002C252C">
      <w:pPr>
        <w:pStyle w:val="Heading4"/>
        <w:spacing w:line="260" w:lineRule="auto"/>
      </w:pPr>
      <w:bookmarkStart w:id="1378" w:name="_Toc82595100"/>
      <w:bookmarkStart w:id="1379" w:name="_Toc89955131"/>
      <w:bookmarkStart w:id="1380" w:name="_Toc74961740"/>
      <w:bookmarkStart w:id="1381" w:name="_Toc61182624"/>
      <w:bookmarkStart w:id="1382" w:name="_Toc76544997"/>
      <w:bookmarkStart w:id="1383" w:name="_Toc23770"/>
      <w:bookmarkStart w:id="1384" w:name="_Toc29809685"/>
      <w:bookmarkStart w:id="1385" w:name="_Toc21099887"/>
      <w:bookmarkStart w:id="1386" w:name="_Toc9828"/>
      <w:bookmarkStart w:id="1387" w:name="_Toc75242651"/>
      <w:bookmarkStart w:id="1388" w:name="_Toc45884363"/>
      <w:bookmarkStart w:id="1389" w:name="_Toc53182386"/>
      <w:bookmarkStart w:id="1390" w:name="_Toc36645063"/>
      <w:bookmarkStart w:id="1391" w:name="_Toc98773556"/>
      <w:bookmarkStart w:id="1392" w:name="_Toc58860127"/>
      <w:bookmarkStart w:id="1393" w:name="_Toc66727937"/>
      <w:bookmarkStart w:id="1394" w:name="_Toc37272117"/>
      <w:bookmarkStart w:id="1395" w:name="_Toc58862631"/>
      <w:bookmarkStart w:id="1396" w:name="_Toc106201315"/>
      <w:bookmarkStart w:id="1397" w:name="_Toc115191168"/>
      <w:bookmarkStart w:id="1398" w:name="_Toc121818370"/>
      <w:bookmarkStart w:id="1399" w:name="_Toc121818594"/>
      <w:bookmarkStart w:id="1400" w:name="_Toc124158349"/>
      <w:bookmarkStart w:id="1401" w:name="_Toc130558417"/>
      <w:bookmarkStart w:id="1402" w:name="_Toc137467142"/>
      <w:bookmarkStart w:id="1403" w:name="_Toc138884788"/>
      <w:bookmarkStart w:id="1404" w:name="_Toc138885012"/>
      <w:bookmarkStart w:id="1405" w:name="_Toc145511223"/>
      <w:bookmarkStart w:id="1406" w:name="_Toc155475700"/>
      <w:r>
        <w:t>6.2.</w:t>
      </w:r>
      <w:r>
        <w:rPr>
          <w:lang w:val="en-US" w:eastAsia="zh-CN"/>
        </w:rPr>
        <w:t>2.</w:t>
      </w:r>
      <w:r>
        <w:t>5</w:t>
      </w:r>
      <w:r>
        <w:tab/>
        <w:t>Test requirement</w:t>
      </w:r>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p>
    <w:p w14:paraId="7DFD9E49" w14:textId="799EAC3C" w:rsidR="00D67B29" w:rsidRDefault="00D67B29" w:rsidP="00D67B29">
      <w:r>
        <w:rPr>
          <w:lang w:eastAsia="zh-CN"/>
        </w:rPr>
        <w:t xml:space="preserve">For each </w:t>
      </w:r>
      <w:r>
        <w:rPr>
          <w:i/>
          <w:lang w:eastAsia="zh-CN"/>
        </w:rPr>
        <w:t>single-band RIB</w:t>
      </w:r>
      <w:r>
        <w:rPr>
          <w:lang w:eastAsia="zh-CN"/>
        </w:rPr>
        <w:t xml:space="preserve"> under test, </w:t>
      </w:r>
      <w:r>
        <w:t>the power measured in clause 6.2.</w:t>
      </w:r>
      <w:r>
        <w:rPr>
          <w:lang w:val="en-US" w:eastAsia="zh-CN"/>
        </w:rPr>
        <w:t>2.</w:t>
      </w:r>
      <w:r>
        <w:t>4.2 in step 6 shall remain within the values provided in table 6.2.</w:t>
      </w:r>
      <w:r>
        <w:rPr>
          <w:lang w:val="en-US" w:eastAsia="zh-CN"/>
        </w:rPr>
        <w:t>2.</w:t>
      </w:r>
      <w:r>
        <w:t xml:space="preserve">5-1 for normal and extreme test environments, relative to the manufacturer's </w:t>
      </w:r>
      <w:r>
        <w:rPr>
          <w:lang w:eastAsia="zh-CN"/>
        </w:rPr>
        <w:t xml:space="preserve">declared </w:t>
      </w:r>
      <w:r>
        <w:t>P</w:t>
      </w:r>
      <w:r>
        <w:rPr>
          <w:vertAlign w:val="subscript"/>
        </w:rPr>
        <w:t xml:space="preserve">rated,p,EIRP </w:t>
      </w:r>
      <w:r>
        <w:t>(D.</w:t>
      </w:r>
      <w:r>
        <w:rPr>
          <w:lang w:val="en-US" w:eastAsia="zh-CN"/>
        </w:rPr>
        <w:t>9</w:t>
      </w:r>
      <w:r>
        <w:t xml:space="preserve">) </w:t>
      </w:r>
      <w:r>
        <w:rPr>
          <w:rFonts w:cs="v4.2.0"/>
        </w:rPr>
        <w:t xml:space="preserve">for </w:t>
      </w:r>
      <w:r>
        <w:rPr>
          <w:rFonts w:cs="v4.2.0"/>
          <w:i/>
        </w:rPr>
        <w:t>repeater type 2-O</w:t>
      </w:r>
      <w:r>
        <w:t>:</w:t>
      </w:r>
    </w:p>
    <w:p w14:paraId="07B6AC33" w14:textId="77777777" w:rsidR="00D67B29" w:rsidRDefault="00D67B29" w:rsidP="00D67B29">
      <w:pPr>
        <w:pStyle w:val="TH"/>
      </w:pPr>
      <w:bookmarkStart w:id="1407" w:name="_Toc29491"/>
      <w:bookmarkStart w:id="1408" w:name="_Toc550"/>
      <w:bookmarkStart w:id="1409" w:name="_Toc121818371"/>
      <w:bookmarkStart w:id="1410" w:name="_Toc121818595"/>
      <w:bookmarkStart w:id="1411" w:name="_Toc124158350"/>
      <w:bookmarkStart w:id="1412" w:name="_Toc130558418"/>
      <w:r>
        <w:rPr>
          <w:rFonts w:eastAsia="Yu Mincho"/>
        </w:rPr>
        <w:t>Table 6.2.</w:t>
      </w:r>
      <w:r>
        <w:rPr>
          <w:rFonts w:eastAsia="SimSun"/>
          <w:lang w:val="en-US" w:eastAsia="zh-CN"/>
        </w:rPr>
        <w:t>2.</w:t>
      </w:r>
      <w:r>
        <w:rPr>
          <w:rFonts w:eastAsia="Yu Mincho"/>
        </w:rPr>
        <w:t xml:space="preserve">5-1: Test requirements for radiated transmit </w:t>
      </w:r>
      <w:r>
        <w:t>power accuracy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3060"/>
      </w:tblGrid>
      <w:tr w:rsidR="00D67B29" w14:paraId="7A24526C" w14:textId="77777777" w:rsidTr="002C252C">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5F8D847" w14:textId="77777777" w:rsidR="00D67B29" w:rsidRDefault="00D67B29" w:rsidP="002C252C">
            <w:pPr>
              <w:pStyle w:val="TAH"/>
              <w:spacing w:line="256" w:lineRule="auto"/>
              <w:rPr>
                <w:lang w:eastAsia="ja-JP"/>
              </w:rPr>
            </w:pPr>
            <w:r>
              <w:rPr>
                <w:lang w:eastAsia="ja-JP"/>
              </w:rPr>
              <w:t xml:space="preserve">Normal </w:t>
            </w:r>
            <w:r>
              <w:rPr>
                <w:lang w:eastAsia="sv-SE"/>
              </w:rPr>
              <w:t>test environment</w:t>
            </w:r>
          </w:p>
        </w:tc>
        <w:tc>
          <w:tcPr>
            <w:tcW w:w="0" w:type="auto"/>
            <w:tcBorders>
              <w:top w:val="single" w:sz="4" w:space="0" w:color="auto"/>
              <w:left w:val="single" w:sz="4" w:space="0" w:color="auto"/>
              <w:bottom w:val="single" w:sz="4" w:space="0" w:color="auto"/>
              <w:right w:val="single" w:sz="4" w:space="0" w:color="auto"/>
            </w:tcBorders>
            <w:hideMark/>
          </w:tcPr>
          <w:p w14:paraId="368DD4AA" w14:textId="77777777" w:rsidR="00D67B29" w:rsidRDefault="00D67B29" w:rsidP="002C252C">
            <w:pPr>
              <w:pStyle w:val="TAH"/>
              <w:spacing w:line="256" w:lineRule="auto"/>
            </w:pPr>
            <w:r>
              <w:t xml:space="preserve">Extreme </w:t>
            </w:r>
            <w:r>
              <w:rPr>
                <w:lang w:eastAsia="sv-SE"/>
              </w:rPr>
              <w:t>test environment</w:t>
            </w:r>
          </w:p>
        </w:tc>
      </w:tr>
      <w:tr w:rsidR="00D67B29" w14:paraId="18DEBB79" w14:textId="77777777" w:rsidTr="002C252C">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E7B032D" w14:textId="57427EDE" w:rsidR="00D67B29" w:rsidRDefault="00D67B29" w:rsidP="002C252C">
            <w:pPr>
              <w:pStyle w:val="TAC"/>
              <w:spacing w:line="256" w:lineRule="auto"/>
            </w:pPr>
            <w:r>
              <w:t xml:space="preserve">24.25 GHz &lt; f </w:t>
            </w:r>
            <w:r>
              <w:rPr>
                <w:rFonts w:cs="Arial"/>
              </w:rPr>
              <w:t>≤</w:t>
            </w:r>
            <w:r>
              <w:t xml:space="preserve"> 29.5 GHz: </w:t>
            </w:r>
            <w:r>
              <w:rPr>
                <w:rFonts w:cs="Arial"/>
              </w:rPr>
              <w:t xml:space="preserve">± 5.1 </w:t>
            </w:r>
            <w:r>
              <w:t>dB</w:t>
            </w:r>
          </w:p>
        </w:tc>
        <w:tc>
          <w:tcPr>
            <w:tcW w:w="0" w:type="auto"/>
            <w:tcBorders>
              <w:top w:val="single" w:sz="4" w:space="0" w:color="auto"/>
              <w:left w:val="single" w:sz="4" w:space="0" w:color="auto"/>
              <w:bottom w:val="single" w:sz="4" w:space="0" w:color="auto"/>
              <w:right w:val="single" w:sz="4" w:space="0" w:color="auto"/>
            </w:tcBorders>
            <w:hideMark/>
          </w:tcPr>
          <w:p w14:paraId="3035BEA0" w14:textId="2D09FB44" w:rsidR="00D67B29" w:rsidRDefault="00D67B29" w:rsidP="002C252C">
            <w:pPr>
              <w:pStyle w:val="TAC"/>
              <w:spacing w:line="256" w:lineRule="auto"/>
            </w:pPr>
            <w:r>
              <w:t xml:space="preserve">24.25 GHz &lt; f </w:t>
            </w:r>
            <w:r>
              <w:rPr>
                <w:rFonts w:cs="Arial"/>
              </w:rPr>
              <w:t>≤</w:t>
            </w:r>
            <w:r>
              <w:t xml:space="preserve"> 29.5 GHz: </w:t>
            </w:r>
            <w:r>
              <w:rPr>
                <w:rFonts w:cs="Arial"/>
              </w:rPr>
              <w:t xml:space="preserve">± 7.6 </w:t>
            </w:r>
            <w:r>
              <w:t>dB</w:t>
            </w:r>
          </w:p>
        </w:tc>
      </w:tr>
      <w:tr w:rsidR="00D67B29" w14:paraId="6911F2E5" w14:textId="77777777" w:rsidTr="002C252C">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3CABF0A" w14:textId="77777777" w:rsidR="00D67B29" w:rsidRDefault="00D67B29" w:rsidP="002C252C">
            <w:pPr>
              <w:pStyle w:val="TAC"/>
              <w:spacing w:line="256" w:lineRule="auto"/>
            </w:pPr>
            <w:r>
              <w:t xml:space="preserve">37 GHz &lt; f </w:t>
            </w:r>
            <w:r>
              <w:rPr>
                <w:rFonts w:cs="Arial"/>
              </w:rPr>
              <w:t>≤</w:t>
            </w:r>
            <w:r>
              <w:t xml:space="preserve"> 43.5 GHz: </w:t>
            </w:r>
            <w:r>
              <w:rPr>
                <w:rFonts w:cs="Arial"/>
              </w:rPr>
              <w:t>± 5.4</w:t>
            </w:r>
            <w:r>
              <w:t xml:space="preserve"> dB</w:t>
            </w:r>
          </w:p>
        </w:tc>
        <w:tc>
          <w:tcPr>
            <w:tcW w:w="0" w:type="auto"/>
            <w:tcBorders>
              <w:top w:val="single" w:sz="4" w:space="0" w:color="auto"/>
              <w:left w:val="single" w:sz="4" w:space="0" w:color="auto"/>
              <w:bottom w:val="single" w:sz="4" w:space="0" w:color="auto"/>
              <w:right w:val="single" w:sz="4" w:space="0" w:color="auto"/>
            </w:tcBorders>
            <w:hideMark/>
          </w:tcPr>
          <w:p w14:paraId="040FB150" w14:textId="77777777" w:rsidR="00D67B29" w:rsidRDefault="00D67B29" w:rsidP="002C252C">
            <w:pPr>
              <w:pStyle w:val="TAC"/>
              <w:spacing w:line="256" w:lineRule="auto"/>
            </w:pPr>
            <w:r>
              <w:t xml:space="preserve">37 GHz &lt; f </w:t>
            </w:r>
            <w:r>
              <w:rPr>
                <w:rFonts w:cs="Arial"/>
              </w:rPr>
              <w:t>≤</w:t>
            </w:r>
            <w:r>
              <w:t xml:space="preserve"> 43.5 GHz: </w:t>
            </w:r>
            <w:r>
              <w:rPr>
                <w:rFonts w:cs="Arial"/>
              </w:rPr>
              <w:t>± 7.8</w:t>
            </w:r>
            <w:r>
              <w:t xml:space="preserve"> dB </w:t>
            </w:r>
          </w:p>
        </w:tc>
      </w:tr>
      <w:tr w:rsidR="00D67B29" w14:paraId="0E048295" w14:textId="77777777" w:rsidTr="002C252C">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0A03B2B" w14:textId="77777777" w:rsidR="00D67B29" w:rsidRDefault="00D67B29" w:rsidP="002C252C">
            <w:pPr>
              <w:pStyle w:val="TAC"/>
              <w:spacing w:line="256" w:lineRule="auto"/>
              <w:rPr>
                <w:rFonts w:cs="v4.2.0"/>
              </w:rPr>
            </w:pPr>
            <w:r>
              <w:t xml:space="preserve">43.5 GHz &lt; f </w:t>
            </w:r>
            <w:r>
              <w:rPr>
                <w:rFonts w:cs="Arial"/>
              </w:rPr>
              <w:t>≤</w:t>
            </w:r>
            <w:r>
              <w:t xml:space="preserve"> 48.2 GHz: </w:t>
            </w:r>
            <w:r>
              <w:rPr>
                <w:rFonts w:cs="Arial"/>
              </w:rPr>
              <w:t>± 5.6</w:t>
            </w:r>
            <w:r>
              <w:t xml:space="preserve"> dB</w:t>
            </w:r>
          </w:p>
        </w:tc>
        <w:tc>
          <w:tcPr>
            <w:tcW w:w="0" w:type="auto"/>
            <w:tcBorders>
              <w:top w:val="single" w:sz="4" w:space="0" w:color="auto"/>
              <w:left w:val="single" w:sz="4" w:space="0" w:color="auto"/>
              <w:bottom w:val="single" w:sz="4" w:space="0" w:color="auto"/>
              <w:right w:val="single" w:sz="4" w:space="0" w:color="auto"/>
            </w:tcBorders>
            <w:hideMark/>
          </w:tcPr>
          <w:p w14:paraId="4E0AC3C0" w14:textId="77777777" w:rsidR="00D67B29" w:rsidRDefault="00D67B29" w:rsidP="002C252C">
            <w:pPr>
              <w:pStyle w:val="TAC"/>
              <w:spacing w:line="256" w:lineRule="auto"/>
              <w:rPr>
                <w:rFonts w:cs="v4.2.0"/>
              </w:rPr>
            </w:pPr>
            <w:r>
              <w:t xml:space="preserve">43.5 GHz &lt; f </w:t>
            </w:r>
            <w:r>
              <w:rPr>
                <w:rFonts w:cs="Arial"/>
              </w:rPr>
              <w:t>≤</w:t>
            </w:r>
            <w:r>
              <w:t xml:space="preserve"> 48.2 GHz: </w:t>
            </w:r>
            <w:r>
              <w:rPr>
                <w:rFonts w:cs="Arial"/>
              </w:rPr>
              <w:t>± 8.0 dB</w:t>
            </w:r>
          </w:p>
        </w:tc>
      </w:tr>
    </w:tbl>
    <w:p w14:paraId="5E123BD5" w14:textId="77777777" w:rsidR="00D67B29" w:rsidRDefault="00D67B29" w:rsidP="00D67B29">
      <w:pPr>
        <w:rPr>
          <w:lang w:eastAsia="zh-CN"/>
        </w:rPr>
      </w:pPr>
    </w:p>
    <w:p w14:paraId="0E089CEA" w14:textId="77777777" w:rsidR="004D3FFD" w:rsidRDefault="002C252C">
      <w:pPr>
        <w:pStyle w:val="Heading3"/>
        <w:spacing w:line="260" w:lineRule="auto"/>
        <w:rPr>
          <w:lang w:val="en-US" w:eastAsia="zh-CN"/>
        </w:rPr>
      </w:pPr>
      <w:bookmarkStart w:id="1413" w:name="_Toc137467143"/>
      <w:bookmarkStart w:id="1414" w:name="_Toc138884789"/>
      <w:bookmarkStart w:id="1415" w:name="_Toc138885013"/>
      <w:bookmarkStart w:id="1416" w:name="_Toc145511224"/>
      <w:bookmarkStart w:id="1417" w:name="_Toc155475701"/>
      <w:r>
        <w:rPr>
          <w:rFonts w:hint="eastAsia"/>
          <w:lang w:val="en-US" w:eastAsia="zh-CN"/>
        </w:rPr>
        <w:t>6.2.3</w:t>
      </w:r>
      <w:r>
        <w:rPr>
          <w:rFonts w:hint="eastAsia"/>
          <w:lang w:val="en-US" w:eastAsia="zh-CN"/>
        </w:rPr>
        <w:tab/>
        <w:t>OTA repeater output power (TRP)</w:t>
      </w:r>
      <w:bookmarkEnd w:id="1407"/>
      <w:bookmarkEnd w:id="1408"/>
      <w:bookmarkEnd w:id="1409"/>
      <w:bookmarkEnd w:id="1410"/>
      <w:bookmarkEnd w:id="1411"/>
      <w:bookmarkEnd w:id="1412"/>
      <w:bookmarkEnd w:id="1413"/>
      <w:bookmarkEnd w:id="1414"/>
      <w:bookmarkEnd w:id="1415"/>
      <w:bookmarkEnd w:id="1416"/>
      <w:bookmarkEnd w:id="1417"/>
    </w:p>
    <w:p w14:paraId="7B786F82" w14:textId="77777777" w:rsidR="004D3FFD" w:rsidRDefault="002C252C">
      <w:pPr>
        <w:pStyle w:val="Heading4"/>
        <w:spacing w:line="260" w:lineRule="auto"/>
      </w:pPr>
      <w:bookmarkStart w:id="1418" w:name="_Toc7843"/>
      <w:bookmarkStart w:id="1419" w:name="_Toc5906"/>
      <w:bookmarkStart w:id="1420" w:name="_Toc121818372"/>
      <w:bookmarkStart w:id="1421" w:name="_Toc121818596"/>
      <w:bookmarkStart w:id="1422" w:name="_Toc124158351"/>
      <w:bookmarkStart w:id="1423" w:name="_Toc130558419"/>
      <w:bookmarkStart w:id="1424" w:name="_Toc137467144"/>
      <w:bookmarkStart w:id="1425" w:name="_Toc138884790"/>
      <w:bookmarkStart w:id="1426" w:name="_Toc138885014"/>
      <w:bookmarkStart w:id="1427" w:name="_Toc145511225"/>
      <w:bookmarkStart w:id="1428" w:name="_Toc155475702"/>
      <w:r>
        <w:t>6.</w:t>
      </w:r>
      <w:r>
        <w:rPr>
          <w:rFonts w:hint="eastAsia"/>
          <w:lang w:val="en-US" w:eastAsia="zh-CN"/>
        </w:rPr>
        <w:t>2.</w:t>
      </w:r>
      <w:r>
        <w:t>3.1</w:t>
      </w:r>
      <w:r>
        <w:tab/>
        <w:t>Definition and applicability</w:t>
      </w:r>
      <w:bookmarkEnd w:id="1418"/>
      <w:bookmarkEnd w:id="1419"/>
      <w:bookmarkEnd w:id="1420"/>
      <w:bookmarkEnd w:id="1421"/>
      <w:bookmarkEnd w:id="1422"/>
      <w:bookmarkEnd w:id="1423"/>
      <w:bookmarkEnd w:id="1424"/>
      <w:bookmarkEnd w:id="1425"/>
      <w:bookmarkEnd w:id="1426"/>
      <w:bookmarkEnd w:id="1427"/>
      <w:bookmarkEnd w:id="1428"/>
    </w:p>
    <w:p w14:paraId="565AB866" w14:textId="72F939C4" w:rsidR="004D3FFD" w:rsidRDefault="00D67B29">
      <w:pPr>
        <w:rPr>
          <w:lang w:eastAsia="zh-CN"/>
        </w:rPr>
      </w:pPr>
      <w:r>
        <w:rPr>
          <w:lang w:eastAsia="zh-CN"/>
        </w:rPr>
        <w:t>OTA repeater output power is declared as rated carrier TRP, with the output power accuracy requirement defined at the RIB.</w:t>
      </w:r>
    </w:p>
    <w:p w14:paraId="716109BA" w14:textId="77777777" w:rsidR="004D3FFD" w:rsidRDefault="002C252C">
      <w:r>
        <w:t>The repeater</w:t>
      </w:r>
      <w:r>
        <w:rPr>
          <w:i/>
        </w:rPr>
        <w:t xml:space="preserve"> rated TRP output power</w:t>
      </w:r>
      <w:r>
        <w:t xml:space="preserve"> for </w:t>
      </w:r>
      <w:r>
        <w:rPr>
          <w:i/>
          <w:lang w:eastAsia="zh-CN"/>
        </w:rPr>
        <w:t>repeater type 2-O</w:t>
      </w:r>
      <w:r>
        <w:rPr>
          <w:lang w:eastAsia="zh-CN"/>
        </w:rPr>
        <w:t xml:space="preserve"> UL transmission</w:t>
      </w:r>
      <w:r>
        <w:rPr>
          <w:i/>
        </w:rPr>
        <w:t xml:space="preserve"> </w:t>
      </w:r>
      <w:r>
        <w:t>shall be within limits as specified in table 6.</w:t>
      </w:r>
      <w:r>
        <w:rPr>
          <w:rFonts w:hint="eastAsia"/>
          <w:lang w:val="en-US" w:eastAsia="zh-CN"/>
        </w:rPr>
        <w:t>2.</w:t>
      </w:r>
      <w:r>
        <w:t>3.1-1.</w:t>
      </w:r>
    </w:p>
    <w:p w14:paraId="24E7D85C" w14:textId="77777777" w:rsidR="00D67B29" w:rsidRDefault="00D67B29" w:rsidP="00D67B29">
      <w:pPr>
        <w:pStyle w:val="TH"/>
        <w:rPr>
          <w:lang w:eastAsia="zh-CN"/>
        </w:rPr>
      </w:pPr>
      <w:r>
        <w:t>Table 6.</w:t>
      </w:r>
      <w:r>
        <w:rPr>
          <w:lang w:val="en-US" w:eastAsia="zh-CN"/>
        </w:rPr>
        <w:t>2.</w:t>
      </w:r>
      <w:r>
        <w:t xml:space="preserve">3.1-1: Repeater </w:t>
      </w:r>
      <w:r>
        <w:rPr>
          <w:i/>
        </w:rPr>
        <w:t xml:space="preserve">rated TRP output power </w:t>
      </w:r>
      <w:r>
        <w:t xml:space="preserve">limits for </w:t>
      </w:r>
      <w:r>
        <w:rPr>
          <w:i/>
          <w:lang w:eastAsia="zh-CN"/>
        </w:rPr>
        <w:t>repeater type 2-O</w:t>
      </w:r>
      <w:r>
        <w:rPr>
          <w:lang w:eastAsia="zh-CN"/>
        </w:rPr>
        <w:t xml:space="preserve"> UL transmission</w:t>
      </w:r>
    </w:p>
    <w:tbl>
      <w:tblPr>
        <w:tblW w:w="6945" w:type="dxa"/>
        <w:jc w:val="center"/>
        <w:tblLayout w:type="fixed"/>
        <w:tblLook w:val="04A0" w:firstRow="1" w:lastRow="0" w:firstColumn="1" w:lastColumn="0" w:noHBand="0" w:noVBand="1"/>
      </w:tblPr>
      <w:tblGrid>
        <w:gridCol w:w="2152"/>
        <w:gridCol w:w="4793"/>
      </w:tblGrid>
      <w:tr w:rsidR="00D67B29" w14:paraId="245679A0" w14:textId="77777777" w:rsidTr="002C252C">
        <w:trPr>
          <w:cantSplit/>
          <w:jc w:val="center"/>
        </w:trPr>
        <w:tc>
          <w:tcPr>
            <w:tcW w:w="2150"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6D6411AB" w14:textId="77777777" w:rsidR="00D67B29" w:rsidRDefault="00D67B29" w:rsidP="002C252C">
            <w:pPr>
              <w:pStyle w:val="TAH"/>
              <w:spacing w:line="256" w:lineRule="auto"/>
            </w:pPr>
            <w:r>
              <w:t>Repeater class</w:t>
            </w:r>
          </w:p>
        </w:tc>
        <w:tc>
          <w:tcPr>
            <w:tcW w:w="478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3306BB91" w14:textId="77777777" w:rsidR="00D67B29" w:rsidRDefault="00D67B29" w:rsidP="002C252C">
            <w:pPr>
              <w:pStyle w:val="TAH"/>
              <w:spacing w:line="256" w:lineRule="auto"/>
            </w:pPr>
            <w:r>
              <w:t>P</w:t>
            </w:r>
            <w:r>
              <w:rPr>
                <w:vertAlign w:val="subscript"/>
              </w:rPr>
              <w:t>rated,p,TRP</w:t>
            </w:r>
          </w:p>
        </w:tc>
      </w:tr>
      <w:tr w:rsidR="00D67B29" w14:paraId="050F926B" w14:textId="77777777" w:rsidTr="002C252C">
        <w:trPr>
          <w:cantSplit/>
          <w:jc w:val="center"/>
        </w:trPr>
        <w:tc>
          <w:tcPr>
            <w:tcW w:w="2150"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2484C1B3" w14:textId="77777777" w:rsidR="00D67B29" w:rsidRDefault="00D67B29" w:rsidP="002C252C">
            <w:pPr>
              <w:pStyle w:val="TAC"/>
              <w:spacing w:line="256" w:lineRule="auto"/>
            </w:pPr>
            <w:r>
              <w:t>Wide Area</w:t>
            </w:r>
          </w:p>
        </w:tc>
        <w:tc>
          <w:tcPr>
            <w:tcW w:w="478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1407A9F3" w14:textId="77777777" w:rsidR="00D67B29" w:rsidRDefault="00D67B29" w:rsidP="002C252C">
            <w:pPr>
              <w:pStyle w:val="TAC"/>
              <w:spacing w:line="256" w:lineRule="auto"/>
            </w:pPr>
            <w:r>
              <w:t>(note 1)</w:t>
            </w:r>
          </w:p>
        </w:tc>
      </w:tr>
      <w:tr w:rsidR="00D67B29" w14:paraId="10020BC0" w14:textId="77777777" w:rsidTr="002C252C">
        <w:trPr>
          <w:cantSplit/>
          <w:jc w:val="center"/>
        </w:trPr>
        <w:tc>
          <w:tcPr>
            <w:tcW w:w="2150"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4170BCC2" w14:textId="77777777" w:rsidR="00D67B29" w:rsidRDefault="00D67B29" w:rsidP="002C252C">
            <w:pPr>
              <w:pStyle w:val="TAC"/>
              <w:spacing w:line="256" w:lineRule="auto"/>
            </w:pPr>
            <w:r>
              <w:t>Local Area</w:t>
            </w:r>
          </w:p>
        </w:tc>
        <w:tc>
          <w:tcPr>
            <w:tcW w:w="478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1D06268F" w14:textId="5E29FAC7" w:rsidR="00D67B29" w:rsidRDefault="00D67B29" w:rsidP="002C252C">
            <w:pPr>
              <w:pStyle w:val="TAC"/>
              <w:spacing w:line="256" w:lineRule="auto"/>
            </w:pPr>
            <w:r>
              <w:t>≤ + 35 + X dBm (note 2)</w:t>
            </w:r>
          </w:p>
        </w:tc>
      </w:tr>
      <w:tr w:rsidR="00D67B29" w14:paraId="7AC97D5F" w14:textId="77777777" w:rsidTr="002C252C">
        <w:trPr>
          <w:cantSplit/>
          <w:jc w:val="center"/>
        </w:trPr>
        <w:tc>
          <w:tcPr>
            <w:tcW w:w="6938" w:type="dxa"/>
            <w:gridSpan w:val="2"/>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39898963" w14:textId="77777777" w:rsidR="00D67B29" w:rsidRDefault="00D67B29" w:rsidP="002C252C">
            <w:pPr>
              <w:pStyle w:val="TAN"/>
              <w:spacing w:line="256" w:lineRule="auto"/>
            </w:pPr>
            <w:r>
              <w:t>NOTE 1:</w:t>
            </w:r>
            <w:r>
              <w:tab/>
              <w:t xml:space="preserve">There is no upper limit for the </w:t>
            </w:r>
            <w:r>
              <w:rPr>
                <w:bCs/>
              </w:rPr>
              <w:t>P</w:t>
            </w:r>
            <w:r>
              <w:rPr>
                <w:bCs/>
                <w:vertAlign w:val="subscript"/>
              </w:rPr>
              <w:t>rated,p,TRP</w:t>
            </w:r>
            <w:r>
              <w:t xml:space="preserve"> of the </w:t>
            </w:r>
            <w:r>
              <w:rPr>
                <w:i/>
                <w:lang w:eastAsia="zh-CN"/>
              </w:rPr>
              <w:t>repeater type 2-O</w:t>
            </w:r>
            <w:r>
              <w:rPr>
                <w:lang w:eastAsia="zh-CN"/>
              </w:rPr>
              <w:t xml:space="preserve"> UL transmission</w:t>
            </w:r>
            <w:r>
              <w:t>.</w:t>
            </w:r>
          </w:p>
          <w:p w14:paraId="6C685D20" w14:textId="77777777" w:rsidR="00D67B29" w:rsidRDefault="00D67B29" w:rsidP="002C252C">
            <w:pPr>
              <w:pStyle w:val="TAN"/>
              <w:spacing w:line="256" w:lineRule="auto"/>
            </w:pPr>
            <w:r>
              <w:t>NOTE 2:</w:t>
            </w:r>
            <w:r>
              <w:tab/>
              <w:t>X = 10*log (ceil (</w:t>
            </w:r>
            <w:r>
              <w:rPr>
                <w:i/>
              </w:rPr>
              <w:t>passband</w:t>
            </w:r>
            <w:r>
              <w:t xml:space="preserve"> bandwidth/100MHz))</w:t>
            </w:r>
          </w:p>
        </w:tc>
      </w:tr>
    </w:tbl>
    <w:p w14:paraId="1EDBA352" w14:textId="77777777" w:rsidR="00D67B29" w:rsidRDefault="00D67B29" w:rsidP="00D67B29"/>
    <w:p w14:paraId="6A222362" w14:textId="77777777" w:rsidR="004D3FFD" w:rsidRDefault="002C252C">
      <w:pPr>
        <w:rPr>
          <w:lang w:eastAsia="zh-CN"/>
        </w:rPr>
      </w:pPr>
      <w:r>
        <w:rPr>
          <w:lang w:eastAsia="zh-CN"/>
        </w:rPr>
        <w:t>The output power limit for the respective repeater classes in table 6.</w:t>
      </w:r>
      <w:r>
        <w:rPr>
          <w:rFonts w:hint="eastAsia"/>
          <w:lang w:val="en-US" w:eastAsia="zh-CN"/>
        </w:rPr>
        <w:t>2.</w:t>
      </w:r>
      <w:r>
        <w:rPr>
          <w:lang w:eastAsia="zh-CN"/>
        </w:rPr>
        <w:t>3.1-1 shall be compared to the rated output power and the declared repeater class. It is not subject to testing.</w:t>
      </w:r>
    </w:p>
    <w:p w14:paraId="3AB4507A" w14:textId="77777777" w:rsidR="004D3FFD" w:rsidRDefault="004D3FFD">
      <w:pPr>
        <w:rPr>
          <w:lang w:eastAsia="zh-CN"/>
        </w:rPr>
      </w:pPr>
    </w:p>
    <w:p w14:paraId="3280250C" w14:textId="77777777" w:rsidR="004D3FFD" w:rsidRDefault="002C252C">
      <w:pPr>
        <w:pStyle w:val="Heading4"/>
        <w:spacing w:line="260" w:lineRule="auto"/>
      </w:pPr>
      <w:bookmarkStart w:id="1429" w:name="_Toc28481"/>
      <w:bookmarkStart w:id="1430" w:name="_Toc25538"/>
      <w:bookmarkStart w:id="1431" w:name="_Toc121818373"/>
      <w:bookmarkStart w:id="1432" w:name="_Toc121818597"/>
      <w:bookmarkStart w:id="1433" w:name="_Toc124158352"/>
      <w:bookmarkStart w:id="1434" w:name="_Toc130558420"/>
      <w:bookmarkStart w:id="1435" w:name="_Toc137467145"/>
      <w:bookmarkStart w:id="1436" w:name="_Toc138884791"/>
      <w:bookmarkStart w:id="1437" w:name="_Toc138885015"/>
      <w:bookmarkStart w:id="1438" w:name="_Toc145511226"/>
      <w:bookmarkStart w:id="1439" w:name="_Toc155475703"/>
      <w:r>
        <w:t>6.</w:t>
      </w:r>
      <w:r>
        <w:rPr>
          <w:rFonts w:hint="eastAsia"/>
          <w:lang w:val="en-US" w:eastAsia="zh-CN"/>
        </w:rPr>
        <w:t>2.</w:t>
      </w:r>
      <w:r>
        <w:t>3.2</w:t>
      </w:r>
      <w:r>
        <w:tab/>
        <w:t>Minimum requirement</w:t>
      </w:r>
      <w:bookmarkEnd w:id="1429"/>
      <w:bookmarkEnd w:id="1430"/>
      <w:bookmarkEnd w:id="1431"/>
      <w:bookmarkEnd w:id="1432"/>
      <w:bookmarkEnd w:id="1433"/>
      <w:bookmarkEnd w:id="1434"/>
      <w:bookmarkEnd w:id="1435"/>
      <w:bookmarkEnd w:id="1436"/>
      <w:bookmarkEnd w:id="1437"/>
      <w:bookmarkEnd w:id="1438"/>
      <w:bookmarkEnd w:id="1439"/>
    </w:p>
    <w:p w14:paraId="791A1732" w14:textId="77777777" w:rsidR="004D3FFD" w:rsidRDefault="002C252C">
      <w:pPr>
        <w:rPr>
          <w:lang w:eastAsia="zh-CN"/>
        </w:rPr>
      </w:pPr>
      <w:r>
        <w:rPr>
          <w:lang w:eastAsia="zh-CN"/>
        </w:rPr>
        <w:t xml:space="preserve">The minimum requirement applies per </w:t>
      </w:r>
      <w:r>
        <w:rPr>
          <w:i/>
          <w:lang w:eastAsia="zh-CN"/>
        </w:rPr>
        <w:t xml:space="preserve">single-band RIB </w:t>
      </w:r>
      <w:r>
        <w:rPr>
          <w:rFonts w:cs="v5.0.0"/>
        </w:rPr>
        <w:t xml:space="preserve">supporting transmission in the </w:t>
      </w:r>
      <w:r>
        <w:rPr>
          <w:rFonts w:cs="v5.0.0"/>
          <w:i/>
          <w:iCs/>
        </w:rPr>
        <w:t>operating band</w:t>
      </w:r>
      <w:r>
        <w:rPr>
          <w:lang w:eastAsia="zh-CN"/>
        </w:rPr>
        <w:t>.</w:t>
      </w:r>
    </w:p>
    <w:p w14:paraId="78F8D132" w14:textId="77777777" w:rsidR="004D3FFD" w:rsidRDefault="002C252C">
      <w:r>
        <w:t xml:space="preserve">The minimum requirement for </w:t>
      </w:r>
      <w:r>
        <w:rPr>
          <w:i/>
        </w:rPr>
        <w:t>repeater type 2-O</w:t>
      </w:r>
      <w:r>
        <w:t xml:space="preserve"> is defined for normal conditions in TS 38.106 [2], clause 7.2.2.</w:t>
      </w:r>
    </w:p>
    <w:p w14:paraId="7C7E6B10" w14:textId="77777777" w:rsidR="004D3FFD" w:rsidRDefault="002C252C">
      <w:pPr>
        <w:pStyle w:val="Heading4"/>
        <w:spacing w:line="260" w:lineRule="auto"/>
      </w:pPr>
      <w:bookmarkStart w:id="1440" w:name="_Toc2002"/>
      <w:bookmarkStart w:id="1441" w:name="_Toc3902"/>
      <w:bookmarkStart w:id="1442" w:name="_Toc121818374"/>
      <w:bookmarkStart w:id="1443" w:name="_Toc121818598"/>
      <w:bookmarkStart w:id="1444" w:name="_Toc124158353"/>
      <w:bookmarkStart w:id="1445" w:name="_Toc130558421"/>
      <w:bookmarkStart w:id="1446" w:name="_Toc137467146"/>
      <w:bookmarkStart w:id="1447" w:name="_Toc138884792"/>
      <w:bookmarkStart w:id="1448" w:name="_Toc138885016"/>
      <w:bookmarkStart w:id="1449" w:name="_Toc145511227"/>
      <w:bookmarkStart w:id="1450" w:name="_Toc155475704"/>
      <w:r>
        <w:t>6.</w:t>
      </w:r>
      <w:r>
        <w:rPr>
          <w:rFonts w:hint="eastAsia"/>
          <w:lang w:val="en-US" w:eastAsia="zh-CN"/>
        </w:rPr>
        <w:t>2.</w:t>
      </w:r>
      <w:r>
        <w:t>3.3</w:t>
      </w:r>
      <w:r>
        <w:tab/>
        <w:t>Test purpose</w:t>
      </w:r>
      <w:bookmarkEnd w:id="1440"/>
      <w:bookmarkEnd w:id="1441"/>
      <w:bookmarkEnd w:id="1442"/>
      <w:bookmarkEnd w:id="1443"/>
      <w:bookmarkEnd w:id="1444"/>
      <w:bookmarkEnd w:id="1445"/>
      <w:bookmarkEnd w:id="1446"/>
      <w:bookmarkEnd w:id="1447"/>
      <w:bookmarkEnd w:id="1448"/>
      <w:bookmarkEnd w:id="1449"/>
      <w:bookmarkEnd w:id="1450"/>
    </w:p>
    <w:p w14:paraId="18DE476A" w14:textId="77777777" w:rsidR="004D3FFD" w:rsidRDefault="002C252C">
      <w:r>
        <w:t xml:space="preserve">The test purpose is to verify the accuracy of the </w:t>
      </w:r>
      <w:r>
        <w:rPr>
          <w:i/>
        </w:rPr>
        <w:t>maximum passband TRP output power</w:t>
      </w:r>
      <w:r>
        <w:t xml:space="preserve"> (P</w:t>
      </w:r>
      <w:r>
        <w:rPr>
          <w:vertAlign w:val="subscript"/>
        </w:rPr>
        <w:t>max,p</w:t>
      </w:r>
      <w:r>
        <w:t>,</w:t>
      </w:r>
      <w:r>
        <w:rPr>
          <w:vertAlign w:val="subscript"/>
        </w:rPr>
        <w:t>TRP</w:t>
      </w:r>
      <w:r>
        <w:t xml:space="preserve">) across the frequency range for all </w:t>
      </w:r>
      <w:r>
        <w:rPr>
          <w:i/>
        </w:rPr>
        <w:t>RIBs</w:t>
      </w:r>
      <w:r>
        <w:t>.</w:t>
      </w:r>
    </w:p>
    <w:p w14:paraId="22667810" w14:textId="77777777" w:rsidR="004D3FFD" w:rsidRDefault="002C252C">
      <w:pPr>
        <w:pStyle w:val="Heading4"/>
        <w:spacing w:line="260" w:lineRule="auto"/>
        <w:rPr>
          <w:lang w:eastAsia="sv-SE"/>
        </w:rPr>
      </w:pPr>
      <w:bookmarkStart w:id="1451" w:name="_Toc82536279"/>
      <w:bookmarkStart w:id="1452" w:name="_Toc115080539"/>
      <w:bookmarkStart w:id="1453" w:name="_Toc36635845"/>
      <w:bookmarkStart w:id="1454" w:name="_Toc76544157"/>
      <w:bookmarkStart w:id="1455" w:name="_Toc26837"/>
      <w:bookmarkStart w:id="1456" w:name="_Toc76114271"/>
      <w:bookmarkStart w:id="1457" w:name="_Toc29810493"/>
      <w:bookmarkStart w:id="1458" w:name="_Toc66693694"/>
      <w:bookmarkStart w:id="1459" w:name="_Toc99702751"/>
      <w:bookmarkStart w:id="1460" w:name="_Toc26835"/>
      <w:bookmarkStart w:id="1461" w:name="_Toc21102644"/>
      <w:bookmarkStart w:id="1462" w:name="_Toc45885868"/>
      <w:bookmarkStart w:id="1463" w:name="_Toc53182977"/>
      <w:bookmarkStart w:id="1464" w:name="_Toc37272791"/>
      <w:bookmarkStart w:id="1465" w:name="_Toc74915646"/>
      <w:bookmarkStart w:id="1466" w:name="_Toc106206537"/>
      <w:bookmarkStart w:id="1467" w:name="_Toc58915644"/>
      <w:bookmarkStart w:id="1468" w:name="_Toc98766388"/>
      <w:bookmarkStart w:id="1469" w:name="_Toc89952572"/>
      <w:bookmarkStart w:id="1470" w:name="_Toc58917825"/>
      <w:bookmarkStart w:id="1471" w:name="_Toc121818375"/>
      <w:bookmarkStart w:id="1472" w:name="_Toc121818599"/>
      <w:bookmarkStart w:id="1473" w:name="_Toc124158354"/>
      <w:bookmarkStart w:id="1474" w:name="_Toc130558422"/>
      <w:bookmarkStart w:id="1475" w:name="_Toc137467147"/>
      <w:bookmarkStart w:id="1476" w:name="_Toc138884793"/>
      <w:bookmarkStart w:id="1477" w:name="_Toc138885017"/>
      <w:bookmarkStart w:id="1478" w:name="_Toc145511228"/>
      <w:bookmarkStart w:id="1479" w:name="_Toc155475705"/>
      <w:r>
        <w:rPr>
          <w:lang w:eastAsia="sv-SE"/>
        </w:rPr>
        <w:t>6</w:t>
      </w:r>
      <w:r>
        <w:rPr>
          <w:lang w:eastAsia="zh-CN"/>
        </w:rPr>
        <w:t>.</w:t>
      </w:r>
      <w:r>
        <w:rPr>
          <w:rFonts w:hint="eastAsia"/>
          <w:lang w:val="en-US" w:eastAsia="zh-CN"/>
        </w:rPr>
        <w:t>2.</w:t>
      </w:r>
      <w:r>
        <w:rPr>
          <w:lang w:eastAsia="zh-CN"/>
        </w:rPr>
        <w:t>3.</w:t>
      </w:r>
      <w:r>
        <w:rPr>
          <w:lang w:eastAsia="sv-SE"/>
        </w:rPr>
        <w:t>4</w:t>
      </w:r>
      <w:r>
        <w:rPr>
          <w:lang w:eastAsia="sv-SE"/>
        </w:rPr>
        <w:tab/>
        <w:t>Method of test</w:t>
      </w:r>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p>
    <w:p w14:paraId="5018CD63" w14:textId="77777777" w:rsidR="004D3FFD" w:rsidRDefault="002C252C">
      <w:pPr>
        <w:pStyle w:val="Heading5"/>
        <w:spacing w:line="260" w:lineRule="auto"/>
        <w:ind w:left="1417" w:hanging="1417"/>
        <w:rPr>
          <w:rFonts w:cs="Arial"/>
          <w:lang w:eastAsia="sv-SE"/>
        </w:rPr>
      </w:pPr>
      <w:bookmarkStart w:id="1480" w:name="_Toc74915647"/>
      <w:bookmarkStart w:id="1481" w:name="_Toc98766389"/>
      <w:bookmarkStart w:id="1482" w:name="_Toc106206538"/>
      <w:bookmarkStart w:id="1483" w:name="_Toc10215"/>
      <w:bookmarkStart w:id="1484" w:name="_Toc76544158"/>
      <w:bookmarkStart w:id="1485" w:name="_Toc82536280"/>
      <w:bookmarkStart w:id="1486" w:name="_Toc58915645"/>
      <w:bookmarkStart w:id="1487" w:name="_Toc76114272"/>
      <w:bookmarkStart w:id="1488" w:name="_Toc21102645"/>
      <w:bookmarkStart w:id="1489" w:name="_Toc99702752"/>
      <w:bookmarkStart w:id="1490" w:name="_Toc58917826"/>
      <w:bookmarkStart w:id="1491" w:name="_Toc66693695"/>
      <w:bookmarkStart w:id="1492" w:name="_Toc89952573"/>
      <w:bookmarkStart w:id="1493" w:name="_Toc36635846"/>
      <w:bookmarkStart w:id="1494" w:name="_Toc45885869"/>
      <w:bookmarkStart w:id="1495" w:name="_Toc53182978"/>
      <w:bookmarkStart w:id="1496" w:name="_Toc37272792"/>
      <w:bookmarkStart w:id="1497" w:name="_Toc115080540"/>
      <w:bookmarkStart w:id="1498" w:name="_Toc21982"/>
      <w:bookmarkStart w:id="1499" w:name="_Toc29810494"/>
      <w:bookmarkStart w:id="1500" w:name="_Toc121818376"/>
      <w:bookmarkStart w:id="1501" w:name="_Toc121818600"/>
      <w:bookmarkStart w:id="1502" w:name="_Toc124158355"/>
      <w:bookmarkStart w:id="1503" w:name="_Toc130558423"/>
      <w:bookmarkStart w:id="1504" w:name="_Toc137467148"/>
      <w:bookmarkStart w:id="1505" w:name="_Toc138884794"/>
      <w:bookmarkStart w:id="1506" w:name="_Toc138885018"/>
      <w:bookmarkStart w:id="1507" w:name="_Toc145511229"/>
      <w:bookmarkStart w:id="1508" w:name="_Toc155475706"/>
      <w:r>
        <w:rPr>
          <w:rFonts w:cs="Arial"/>
          <w:lang w:eastAsia="sv-SE"/>
        </w:rPr>
        <w:t>6.</w:t>
      </w:r>
      <w:r>
        <w:rPr>
          <w:rFonts w:cs="Arial" w:hint="eastAsia"/>
          <w:lang w:val="en-US" w:eastAsia="zh-CN"/>
        </w:rPr>
        <w:t>2.</w:t>
      </w:r>
      <w:r>
        <w:rPr>
          <w:rFonts w:cs="Arial"/>
          <w:lang w:eastAsia="sv-SE"/>
        </w:rPr>
        <w:t>3.4.1</w:t>
      </w:r>
      <w:r>
        <w:rPr>
          <w:rFonts w:cs="Arial"/>
          <w:lang w:eastAsia="sv-SE"/>
        </w:rPr>
        <w:tab/>
        <w:t>Initial conditions</w:t>
      </w:r>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
    <w:p w14:paraId="628C250E" w14:textId="77777777" w:rsidR="004D3FFD" w:rsidRDefault="002C252C">
      <w:r>
        <w:t>Test environment: Normal, see annex A.2.</w:t>
      </w:r>
    </w:p>
    <w:p w14:paraId="35767EFA" w14:textId="77777777" w:rsidR="004D3FFD" w:rsidRDefault="002C252C">
      <w:pPr>
        <w:rPr>
          <w:rFonts w:cs="v4.2.0"/>
        </w:rPr>
      </w:pPr>
      <w:r>
        <w:rPr>
          <w:rFonts w:cs="v4.2.0"/>
        </w:rPr>
        <w:t xml:space="preserve">A measurement system set-up is shown in annex </w:t>
      </w:r>
      <w:r>
        <w:rPr>
          <w:rFonts w:cs="v4.2.0" w:hint="eastAsia"/>
          <w:lang w:val="en-US" w:eastAsia="zh-CN"/>
        </w:rPr>
        <w:t>E</w:t>
      </w:r>
      <w:r>
        <w:rPr>
          <w:rFonts w:cs="v4.2.0"/>
        </w:rPr>
        <w:t>.</w:t>
      </w:r>
    </w:p>
    <w:p w14:paraId="1DF1FE16" w14:textId="77777777" w:rsidR="004D3FFD" w:rsidRDefault="002C252C">
      <w:r>
        <w:t>RF channels to be tested</w:t>
      </w:r>
      <w:r>
        <w:rPr>
          <w:rFonts w:eastAsia="SimSun" w:hint="eastAsia"/>
          <w:lang w:val="en-US" w:eastAsia="zh-CN"/>
        </w:rPr>
        <w:t xml:space="preserve"> </w:t>
      </w:r>
      <w:r>
        <w:rPr>
          <w:sz w:val="21"/>
          <w:szCs w:val="22"/>
          <w:lang w:eastAsia="zh-CN"/>
        </w:rPr>
        <w:t>for single carrier</w:t>
      </w:r>
      <w:r>
        <w:t xml:space="preserve">: </w:t>
      </w:r>
      <w:r>
        <w:rPr>
          <w:rFonts w:hint="eastAsia"/>
          <w:lang w:val="en-US" w:eastAsia="zh-CN"/>
        </w:rPr>
        <w:t xml:space="preserve">B, </w:t>
      </w:r>
      <w:r>
        <w:rPr>
          <w:lang w:eastAsia="zh-CN"/>
        </w:rPr>
        <w:t>M</w:t>
      </w:r>
      <w:r>
        <w:rPr>
          <w:rFonts w:hint="eastAsia"/>
          <w:lang w:val="en-US" w:eastAsia="zh-CN"/>
        </w:rPr>
        <w:t>, T</w:t>
      </w:r>
      <w:r>
        <w:t>; see clause 4.9.1.</w:t>
      </w:r>
    </w:p>
    <w:p w14:paraId="67AD4D7C" w14:textId="77777777" w:rsidR="004D3FFD" w:rsidRDefault="002C252C">
      <w:pPr>
        <w:rPr>
          <w:rFonts w:cs="v4.2.0"/>
        </w:rPr>
      </w:pPr>
      <w:r>
        <w:rPr>
          <w:i/>
        </w:rPr>
        <w:t>Base Station RF Bandwidth</w:t>
      </w:r>
      <w:r>
        <w:t xml:space="preserve"> positions </w:t>
      </w:r>
      <w:r>
        <w:rPr>
          <w:rFonts w:cs="v4.2.0"/>
        </w:rPr>
        <w:t>to be tested for multi-carrier</w:t>
      </w:r>
      <w:r>
        <w:rPr>
          <w:rFonts w:eastAsia="SimSun" w:cs="v4.2.0" w:hint="eastAsia"/>
          <w:lang w:val="en-US" w:eastAsia="zh-CN"/>
        </w:rPr>
        <w:t xml:space="preserve"> </w:t>
      </w:r>
      <w:r>
        <w:rPr>
          <w:rFonts w:eastAsia="SimSun" w:hint="eastAsia"/>
          <w:lang w:val="en-US" w:eastAsia="zh-CN"/>
        </w:rPr>
        <w:t>and/or CA</w:t>
      </w:r>
      <w:r>
        <w:rPr>
          <w:rFonts w:cs="v4.2.0"/>
        </w:rPr>
        <w:t>:</w:t>
      </w:r>
    </w:p>
    <w:p w14:paraId="7E82706D" w14:textId="77777777" w:rsidR="004D3FFD" w:rsidRDefault="002C252C">
      <w:pPr>
        <w:pStyle w:val="B1"/>
        <w:rPr>
          <w:rFonts w:cs="v4.2.0"/>
        </w:rPr>
      </w:pPr>
      <w:r>
        <w:t>-</w:t>
      </w:r>
      <w:r>
        <w:tab/>
        <w:t>B</w:t>
      </w:r>
      <w:r>
        <w:rPr>
          <w:rFonts w:cs="v4.2.0"/>
          <w:vertAlign w:val="subscript"/>
        </w:rPr>
        <w:t>RFBW</w:t>
      </w:r>
      <w:r>
        <w:t>, M</w:t>
      </w:r>
      <w:r>
        <w:rPr>
          <w:rFonts w:cs="v4.2.0"/>
          <w:vertAlign w:val="subscript"/>
        </w:rPr>
        <w:t>RFBW</w:t>
      </w:r>
      <w:r>
        <w:t xml:space="preserve"> and T</w:t>
      </w:r>
      <w:r>
        <w:rPr>
          <w:rFonts w:cs="v4.2.0"/>
          <w:vertAlign w:val="subscript"/>
        </w:rPr>
        <w:t>RFBW</w:t>
      </w:r>
      <w:r>
        <w:rPr>
          <w:rFonts w:cs="v4.2.0"/>
        </w:rPr>
        <w:t xml:space="preserve"> </w:t>
      </w:r>
      <w:r>
        <w:t>in single band operation;</w:t>
      </w:r>
      <w:r>
        <w:rPr>
          <w:rFonts w:cs="v4.2.0"/>
        </w:rPr>
        <w:t xml:space="preserve"> see clause 4.9.1.</w:t>
      </w:r>
    </w:p>
    <w:p w14:paraId="6D1FF264" w14:textId="77777777" w:rsidR="004D3FFD" w:rsidRDefault="002C252C">
      <w:r>
        <w:t xml:space="preserve">Beams to be tested: As the requirement is TRP the beam pattern(s) may be set up to optimise the TRP measurement procedure (see </w:t>
      </w:r>
      <w:r>
        <w:rPr>
          <w:rFonts w:hint="eastAsia"/>
          <w:lang w:eastAsia="zh-CN"/>
        </w:rPr>
        <w:t>annex G</w:t>
      </w:r>
      <w:r>
        <w:t>) as long as the required TRP level is achieved.</w:t>
      </w:r>
    </w:p>
    <w:p w14:paraId="7DA2DCA3" w14:textId="77777777" w:rsidR="004D3FFD" w:rsidRDefault="002C252C" w:rsidP="00DC3B7F">
      <w:r>
        <w:t>Power levels to be tested:</w:t>
      </w:r>
    </w:p>
    <w:p w14:paraId="6BF75239" w14:textId="77777777" w:rsidR="004D3FFD" w:rsidRDefault="002C252C">
      <w:pPr>
        <w:pStyle w:val="B1"/>
        <w:rPr>
          <w:lang w:eastAsia="sv-SE"/>
        </w:rPr>
      </w:pPr>
      <w:r>
        <w:rPr>
          <w:rFonts w:cs="v4.2.0"/>
        </w:rPr>
        <w:t>-</w:t>
      </w:r>
      <w:r>
        <w:rPr>
          <w:rFonts w:cs="v4.2.0"/>
        </w:rPr>
        <w:tab/>
      </w:r>
      <w:r>
        <w:t>The lowest input power (</w:t>
      </w:r>
      <w:r>
        <w:rPr>
          <w:lang w:eastAsia="zh-CN"/>
        </w:rPr>
        <w:t>P</w:t>
      </w:r>
      <w:r>
        <w:rPr>
          <w:vertAlign w:val="subscript"/>
          <w:lang w:eastAsia="zh-CN"/>
        </w:rPr>
        <w:t>p,in,EIRP</w:t>
      </w:r>
      <w:r>
        <w:rPr>
          <w:lang w:eastAsia="zh-CN"/>
        </w:rPr>
        <w:t>)</w:t>
      </w:r>
      <w:r>
        <w:t xml:space="preserve"> that produces the </w:t>
      </w:r>
      <w:r>
        <w:rPr>
          <w:i/>
        </w:rPr>
        <w:t>rated passband TRP output power</w:t>
      </w:r>
      <w:r>
        <w:t xml:space="preserve"> (</w:t>
      </w:r>
      <w:r>
        <w:rPr>
          <w:lang w:eastAsia="sv-SE"/>
        </w:rPr>
        <w:t>P</w:t>
      </w:r>
      <w:r>
        <w:rPr>
          <w:vertAlign w:val="subscript"/>
          <w:lang w:eastAsia="sv-SE"/>
        </w:rPr>
        <w:t>rated,p,TRP</w:t>
      </w:r>
      <w:r>
        <w:rPr>
          <w:lang w:eastAsia="sv-SE"/>
        </w:rPr>
        <w:t>).</w:t>
      </w:r>
    </w:p>
    <w:p w14:paraId="0A1A3C09" w14:textId="59689598" w:rsidR="004D3FFD" w:rsidRDefault="002C252C">
      <w:pPr>
        <w:pStyle w:val="B1"/>
        <w:rPr>
          <w:lang w:eastAsia="sv-SE"/>
        </w:rPr>
      </w:pPr>
      <w:r>
        <w:rPr>
          <w:lang w:eastAsia="sv-SE"/>
        </w:rPr>
        <w:t>-</w:t>
      </w:r>
      <w:r>
        <w:rPr>
          <w:lang w:eastAsia="sv-SE"/>
        </w:rPr>
        <w:tab/>
      </w:r>
      <w:r>
        <w:t>The lowest input power (</w:t>
      </w:r>
      <w:r>
        <w:rPr>
          <w:lang w:eastAsia="zh-CN"/>
        </w:rPr>
        <w:t>P</w:t>
      </w:r>
      <w:r>
        <w:rPr>
          <w:vertAlign w:val="subscript"/>
          <w:lang w:eastAsia="zh-CN"/>
        </w:rPr>
        <w:t>p,in,EIRP</w:t>
      </w:r>
      <w:r>
        <w:rPr>
          <w:lang w:eastAsia="zh-CN"/>
        </w:rPr>
        <w:t>)</w:t>
      </w:r>
      <w:r>
        <w:t xml:space="preserve"> that produces the </w:t>
      </w:r>
      <w:r>
        <w:rPr>
          <w:i/>
        </w:rPr>
        <w:t>rated passband TRP output power</w:t>
      </w:r>
      <w:r>
        <w:t xml:space="preserve"> (</w:t>
      </w:r>
      <w:r>
        <w:rPr>
          <w:lang w:eastAsia="sv-SE"/>
        </w:rPr>
        <w:t>P</w:t>
      </w:r>
      <w:r>
        <w:rPr>
          <w:vertAlign w:val="subscript"/>
          <w:lang w:eastAsia="sv-SE"/>
        </w:rPr>
        <w:t>rated,p,TRP</w:t>
      </w:r>
      <w:r>
        <w:rPr>
          <w:lang w:eastAsia="sv-SE"/>
        </w:rPr>
        <w:t xml:space="preserve">), </w:t>
      </w:r>
      <w:r>
        <w:t>plus 10 dB.</w:t>
      </w:r>
    </w:p>
    <w:p w14:paraId="2B7DEB54" w14:textId="77777777" w:rsidR="004D3FFD" w:rsidRDefault="004D3FFD"/>
    <w:p w14:paraId="18B9C8FD" w14:textId="77777777" w:rsidR="004D3FFD" w:rsidRDefault="002C252C">
      <w:pPr>
        <w:pStyle w:val="Heading5"/>
        <w:spacing w:line="260" w:lineRule="auto"/>
        <w:ind w:left="1417" w:hanging="1417"/>
        <w:rPr>
          <w:rFonts w:cs="Arial"/>
          <w:lang w:eastAsia="sv-SE"/>
        </w:rPr>
      </w:pPr>
      <w:bookmarkStart w:id="1509" w:name="_Toc98766390"/>
      <w:bookmarkStart w:id="1510" w:name="_Toc74915648"/>
      <w:bookmarkStart w:id="1511" w:name="_Toc106206539"/>
      <w:bookmarkStart w:id="1512" w:name="_Toc115080541"/>
      <w:bookmarkStart w:id="1513" w:name="_Toc58917827"/>
      <w:bookmarkStart w:id="1514" w:name="_Toc37272793"/>
      <w:bookmarkStart w:id="1515" w:name="_Toc82536281"/>
      <w:bookmarkStart w:id="1516" w:name="_Toc53182979"/>
      <w:bookmarkStart w:id="1517" w:name="_Toc66693696"/>
      <w:bookmarkStart w:id="1518" w:name="_Toc58915646"/>
      <w:bookmarkStart w:id="1519" w:name="_Toc14213"/>
      <w:bookmarkStart w:id="1520" w:name="_Toc99702753"/>
      <w:bookmarkStart w:id="1521" w:name="_Toc45885870"/>
      <w:bookmarkStart w:id="1522" w:name="_Toc24019"/>
      <w:bookmarkStart w:id="1523" w:name="_Toc76114273"/>
      <w:bookmarkStart w:id="1524" w:name="_Toc29810495"/>
      <w:bookmarkStart w:id="1525" w:name="_Toc76544159"/>
      <w:bookmarkStart w:id="1526" w:name="_Toc21102646"/>
      <w:bookmarkStart w:id="1527" w:name="_Toc89952574"/>
      <w:bookmarkStart w:id="1528" w:name="_Toc36635847"/>
      <w:bookmarkStart w:id="1529" w:name="_Toc121818377"/>
      <w:bookmarkStart w:id="1530" w:name="_Toc121818601"/>
      <w:bookmarkStart w:id="1531" w:name="_Toc124158356"/>
      <w:bookmarkStart w:id="1532" w:name="_Toc130558424"/>
      <w:bookmarkStart w:id="1533" w:name="_Toc137467149"/>
      <w:bookmarkStart w:id="1534" w:name="_Toc138884795"/>
      <w:bookmarkStart w:id="1535" w:name="_Toc138885019"/>
      <w:bookmarkStart w:id="1536" w:name="_Toc145511230"/>
      <w:bookmarkStart w:id="1537" w:name="_Toc155475707"/>
      <w:r>
        <w:rPr>
          <w:rFonts w:cs="Arial"/>
          <w:lang w:eastAsia="sv-SE"/>
        </w:rPr>
        <w:t>6.</w:t>
      </w:r>
      <w:r>
        <w:rPr>
          <w:rFonts w:cs="Arial" w:hint="eastAsia"/>
          <w:lang w:val="en-US" w:eastAsia="zh-CN"/>
        </w:rPr>
        <w:t>2.</w:t>
      </w:r>
      <w:r>
        <w:rPr>
          <w:rFonts w:cs="Arial"/>
          <w:lang w:eastAsia="sv-SE"/>
        </w:rPr>
        <w:t>3.4.2</w:t>
      </w:r>
      <w:r>
        <w:rPr>
          <w:rFonts w:cs="Arial"/>
          <w:lang w:eastAsia="sv-SE"/>
        </w:rPr>
        <w:tab/>
        <w:t>Procedure</w:t>
      </w:r>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p>
    <w:p w14:paraId="2A6052BA" w14:textId="77777777" w:rsidR="004D3FFD" w:rsidRDefault="002C252C">
      <w:pPr>
        <w:rPr>
          <w:lang w:eastAsia="sv-SE"/>
        </w:rPr>
      </w:pPr>
      <w:r>
        <w:rPr>
          <w:lang w:eastAsia="sv-SE"/>
        </w:rPr>
        <w:t xml:space="preserve">The following procedure for measuring TRP is based on the directional power measurements as described in </w:t>
      </w:r>
      <w:r>
        <w:rPr>
          <w:rFonts w:hint="eastAsia"/>
          <w:lang w:eastAsia="zh-CN"/>
        </w:rPr>
        <w:t>annex G</w:t>
      </w:r>
      <w:r>
        <w:rPr>
          <w:lang w:eastAsia="sv-SE"/>
        </w:rPr>
        <w:t xml:space="preserve">. An alternative method to measure TRP is to use a </w:t>
      </w:r>
      <w:r>
        <w:t>characterized and calibrated</w:t>
      </w:r>
      <w:r>
        <w:rPr>
          <w:lang w:eastAsia="sv-SE"/>
        </w:rPr>
        <w:t xml:space="preserve"> reverberation chamber if so follow steps 1, 3, 5, and 7.</w:t>
      </w:r>
    </w:p>
    <w:p w14:paraId="4C52619E" w14:textId="77777777" w:rsidR="004D3FFD" w:rsidRDefault="002C252C">
      <w:pPr>
        <w:pStyle w:val="B1"/>
      </w:pPr>
      <w:r>
        <w:t>1)</w:t>
      </w:r>
      <w:r>
        <w:tab/>
        <w:t>Place the DUT at the positioner.</w:t>
      </w:r>
    </w:p>
    <w:p w14:paraId="0F77BF25" w14:textId="77777777" w:rsidR="004D3FFD" w:rsidRDefault="002C252C">
      <w:pPr>
        <w:pStyle w:val="B1"/>
      </w:pPr>
      <w:r>
        <w:t>2)</w:t>
      </w:r>
      <w:r>
        <w:tab/>
        <w:t>Align the manufacturer declared coordinate system orientation (D.</w:t>
      </w:r>
      <w:r>
        <w:rPr>
          <w:rFonts w:eastAsia="SimSun" w:hint="eastAsia"/>
          <w:lang w:val="en-US" w:eastAsia="zh-CN"/>
        </w:rPr>
        <w:t>2</w:t>
      </w:r>
      <w:r>
        <w:t>) of the DUT with the test system.</w:t>
      </w:r>
    </w:p>
    <w:p w14:paraId="7FECB29F" w14:textId="77777777" w:rsidR="004D3FFD" w:rsidRDefault="002C252C">
      <w:pPr>
        <w:pStyle w:val="B1"/>
      </w:pPr>
      <w:r>
        <w:t>3)</w:t>
      </w:r>
      <w:r>
        <w:tab/>
        <w:t>Orient the positioner (and repeater and test signal generator) in order that the direction to be tested aligns with the test antenna and the correct angle of arrival for the input signal is achieved.</w:t>
      </w:r>
    </w:p>
    <w:p w14:paraId="368D8934" w14:textId="77777777" w:rsidR="004D3FFD" w:rsidRDefault="002C252C">
      <w:pPr>
        <w:pStyle w:val="B1"/>
      </w:pPr>
      <w:r>
        <w:t>4)</w:t>
      </w:r>
      <w:r>
        <w:tab/>
        <w:t>Configure the DUT such that the beam peak direction(s) applied during the power measurement step 6 are consistent with the grid and measurement approach for the TRP test.</w:t>
      </w:r>
    </w:p>
    <w:p w14:paraId="6ED56B13" w14:textId="77777777" w:rsidR="004D3FFD" w:rsidRDefault="002C252C">
      <w:pPr>
        <w:pStyle w:val="B1"/>
      </w:pPr>
      <w:r>
        <w:t>5)</w:t>
      </w:r>
      <w:r>
        <w:tab/>
        <w:t xml:space="preserve">Set the test signal generator power at the RIB as shown in </w:t>
      </w:r>
      <w:r>
        <w:rPr>
          <w:rFonts w:eastAsia="SimSun" w:hint="eastAsia"/>
          <w:lang w:eastAsia="zh-CN"/>
        </w:rPr>
        <w:t>annex G</w:t>
      </w:r>
      <w:r>
        <w:t xml:space="preserve"> with a power equivalent to the tested input power level</w:t>
      </w:r>
      <w:r>
        <w:rPr>
          <w:vertAlign w:val="subscript"/>
        </w:rPr>
        <w:t xml:space="preserve">, </w:t>
      </w:r>
      <w:r>
        <w:t xml:space="preserve">transmit according to the applicable test configuration in </w:t>
      </w:r>
      <w:r>
        <w:rPr>
          <w:rFonts w:hint="eastAsia"/>
          <w:lang w:val="en-US" w:eastAsia="zh-CN"/>
        </w:rPr>
        <w:t>clause</w:t>
      </w:r>
      <w:r>
        <w:rPr>
          <w:lang w:val="en-US" w:eastAsia="zh-CN"/>
        </w:rPr>
        <w:t> </w:t>
      </w:r>
      <w:r>
        <w:t>4.8 using the corresponding test model(s) in clause 4.9.2, in the correct direction in respect to the repeater.</w:t>
      </w:r>
    </w:p>
    <w:p w14:paraId="0C79BA48" w14:textId="77777777" w:rsidR="004D3FFD" w:rsidRDefault="002C252C">
      <w:pPr>
        <w:pStyle w:val="B1"/>
      </w:pPr>
      <w:r>
        <w:t>6)</w:t>
      </w:r>
      <w:r>
        <w:tab/>
        <w:t xml:space="preserve">Orient the positioner (and DUT) in order that the direction to be tested aligns with the test antenna such that measurements to determine TRP can be performed (see </w:t>
      </w:r>
      <w:r>
        <w:rPr>
          <w:rFonts w:eastAsia="SimSun" w:hint="eastAsia"/>
          <w:lang w:eastAsia="zh-CN"/>
        </w:rPr>
        <w:t>annex G</w:t>
      </w:r>
      <w:r>
        <w:t>) whilst maintaining the correct direction of arrival for the test signal.</w:t>
      </w:r>
    </w:p>
    <w:p w14:paraId="34EC11BB" w14:textId="77777777" w:rsidR="004D3FFD" w:rsidRDefault="002C252C">
      <w:pPr>
        <w:pStyle w:val="B1"/>
      </w:pPr>
      <w:r>
        <w:t>7)</w:t>
      </w:r>
      <w:r>
        <w:tab/>
        <w:t xml:space="preserve">Measure the radiated power for any two orthogonal polarizations (denoted p1 and p2) and calculate total radiated transmit power for particular beam direction pair as EIRP = EIRPp1 + EIRPp2. </w:t>
      </w:r>
    </w:p>
    <w:p w14:paraId="5F7107E7" w14:textId="77777777" w:rsidR="004D3FFD" w:rsidRDefault="002C252C">
      <w:pPr>
        <w:pStyle w:val="B1"/>
      </w:pPr>
      <w:r>
        <w:t>8)</w:t>
      </w:r>
      <w:r>
        <w:tab/>
        <w:t xml:space="preserve">Repeat step 6-7 for all directions in the appropriated TRP measurement grid needed for full TRP estimation (see </w:t>
      </w:r>
      <w:r>
        <w:rPr>
          <w:rFonts w:eastAsia="SimSun" w:hint="eastAsia"/>
          <w:lang w:eastAsia="zh-CN"/>
        </w:rPr>
        <w:t>annex G</w:t>
      </w:r>
      <w:r>
        <w:t>).</w:t>
      </w:r>
    </w:p>
    <w:p w14:paraId="0E490203" w14:textId="77777777" w:rsidR="004D3FFD" w:rsidRDefault="002C252C">
      <w:pPr>
        <w:pStyle w:val="B1"/>
      </w:pPr>
      <w:r>
        <w:t>9)</w:t>
      </w:r>
      <w:r>
        <w:tab/>
        <w:t>Calculate TRP using the EIRP measurements.</w:t>
      </w:r>
    </w:p>
    <w:p w14:paraId="21DEDF72" w14:textId="77777777" w:rsidR="004D3FFD" w:rsidRDefault="004D3FFD">
      <w:pPr>
        <w:rPr>
          <w:lang w:eastAsia="zh-CN"/>
        </w:rPr>
      </w:pPr>
    </w:p>
    <w:p w14:paraId="7E2ECE49" w14:textId="77777777" w:rsidR="004D3FFD" w:rsidRDefault="002C252C">
      <w:pPr>
        <w:pStyle w:val="Heading4"/>
        <w:spacing w:line="260" w:lineRule="auto"/>
        <w:rPr>
          <w:lang w:eastAsia="sv-SE"/>
        </w:rPr>
      </w:pPr>
      <w:bookmarkStart w:id="1538" w:name="_Toc22084"/>
      <w:bookmarkStart w:id="1539" w:name="_Toc58917828"/>
      <w:bookmarkStart w:id="1540" w:name="_Toc89952575"/>
      <w:bookmarkStart w:id="1541" w:name="_Toc5567"/>
      <w:bookmarkStart w:id="1542" w:name="_Toc98766391"/>
      <w:bookmarkStart w:id="1543" w:name="_Toc82536282"/>
      <w:bookmarkStart w:id="1544" w:name="_Toc53182980"/>
      <w:bookmarkStart w:id="1545" w:name="_Toc76544160"/>
      <w:bookmarkStart w:id="1546" w:name="_Toc37272794"/>
      <w:bookmarkStart w:id="1547" w:name="_Toc36635848"/>
      <w:bookmarkStart w:id="1548" w:name="_Toc29810496"/>
      <w:bookmarkStart w:id="1549" w:name="_Toc66693697"/>
      <w:bookmarkStart w:id="1550" w:name="_Toc45885871"/>
      <w:bookmarkStart w:id="1551" w:name="_Toc21102647"/>
      <w:bookmarkStart w:id="1552" w:name="_Toc99702754"/>
      <w:bookmarkStart w:id="1553" w:name="_Toc58915647"/>
      <w:bookmarkStart w:id="1554" w:name="_Toc76114274"/>
      <w:bookmarkStart w:id="1555" w:name="_Toc74915649"/>
      <w:bookmarkStart w:id="1556" w:name="_Toc115080542"/>
      <w:bookmarkStart w:id="1557" w:name="_Toc106206540"/>
      <w:bookmarkStart w:id="1558" w:name="_Toc121818378"/>
      <w:bookmarkStart w:id="1559" w:name="_Toc121818602"/>
      <w:bookmarkStart w:id="1560" w:name="_Toc124158357"/>
      <w:bookmarkStart w:id="1561" w:name="_Toc130558425"/>
      <w:bookmarkStart w:id="1562" w:name="_Toc137467150"/>
      <w:bookmarkStart w:id="1563" w:name="_Toc138884796"/>
      <w:bookmarkStart w:id="1564" w:name="_Toc138885020"/>
      <w:bookmarkStart w:id="1565" w:name="_Toc145511231"/>
      <w:bookmarkStart w:id="1566" w:name="_Toc155475708"/>
      <w:r>
        <w:rPr>
          <w:lang w:eastAsia="sv-SE"/>
        </w:rPr>
        <w:t>6</w:t>
      </w:r>
      <w:r>
        <w:rPr>
          <w:lang w:eastAsia="zh-CN"/>
        </w:rPr>
        <w:t>.</w:t>
      </w:r>
      <w:r>
        <w:rPr>
          <w:rFonts w:hint="eastAsia"/>
          <w:lang w:val="en-US" w:eastAsia="zh-CN"/>
        </w:rPr>
        <w:t>2.</w:t>
      </w:r>
      <w:r>
        <w:rPr>
          <w:lang w:eastAsia="zh-CN"/>
        </w:rPr>
        <w:t>3.</w:t>
      </w:r>
      <w:r>
        <w:rPr>
          <w:lang w:eastAsia="sv-SE"/>
        </w:rPr>
        <w:t>5</w:t>
      </w:r>
      <w:r>
        <w:rPr>
          <w:lang w:eastAsia="sv-SE"/>
        </w:rPr>
        <w:tab/>
        <w:t>Test requirement</w:t>
      </w:r>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p>
    <w:p w14:paraId="2DF442B9" w14:textId="0B8697C3" w:rsidR="00D67B29" w:rsidRDefault="00D67B29" w:rsidP="00D67B29">
      <w:r>
        <w:t xml:space="preserve">The </w:t>
      </w:r>
      <w:r>
        <w:rPr>
          <w:lang w:val="en-US" w:eastAsia="zh-CN"/>
        </w:rPr>
        <w:t xml:space="preserve">final </w:t>
      </w:r>
      <w:r>
        <w:t>TRP measurement result in clause 6.2.3.4.2 shall remain:</w:t>
      </w:r>
    </w:p>
    <w:p w14:paraId="0EB08961" w14:textId="77777777" w:rsidR="00D67B29" w:rsidRDefault="00D67B29" w:rsidP="00D67B29">
      <w:pPr>
        <w:pStyle w:val="B1"/>
        <w:rPr>
          <w:rFonts w:cs="v4.2.0"/>
        </w:rPr>
      </w:pPr>
      <w:r>
        <w:t>-</w:t>
      </w:r>
      <w:r>
        <w:tab/>
        <w:t xml:space="preserve">within +5.1 dB and -5.1 dB of the manufacturer's </w:t>
      </w:r>
      <w:r>
        <w:rPr>
          <w:lang w:eastAsia="zh-CN"/>
        </w:rPr>
        <w:t xml:space="preserve">declared </w:t>
      </w:r>
      <w:r>
        <w:rPr>
          <w:i/>
        </w:rPr>
        <w:t>rated TRP output power</w:t>
      </w:r>
      <w:r>
        <w:t xml:space="preserve"> P</w:t>
      </w:r>
      <w:r>
        <w:rPr>
          <w:vertAlign w:val="subscript"/>
        </w:rPr>
        <w:t>rated,p,TRP</w:t>
      </w:r>
      <w:r>
        <w:rPr>
          <w:rFonts w:cs="v4.2.0"/>
        </w:rPr>
        <w:t xml:space="preserve"> for carrier frequency 24.25 GHz &lt; f </w:t>
      </w:r>
      <w:r>
        <w:rPr>
          <w:rFonts w:cs="Arial"/>
        </w:rPr>
        <w:t xml:space="preserve">≤ </w:t>
      </w:r>
      <w:r>
        <w:rPr>
          <w:rFonts w:cs="v4.2.0"/>
        </w:rPr>
        <w:t>29.5 GHz.</w:t>
      </w:r>
    </w:p>
    <w:p w14:paraId="2592FD5F" w14:textId="77777777" w:rsidR="00D67B29" w:rsidRDefault="00D67B29" w:rsidP="00D67B29">
      <w:pPr>
        <w:pStyle w:val="B1"/>
      </w:pPr>
      <w:r>
        <w:t>-</w:t>
      </w:r>
      <w:r>
        <w:tab/>
        <w:t xml:space="preserve">within +5.4 dB and –5.4 dB of the manufacturer's </w:t>
      </w:r>
      <w:r>
        <w:rPr>
          <w:lang w:eastAsia="zh-CN"/>
        </w:rPr>
        <w:t xml:space="preserve">declared </w:t>
      </w:r>
      <w:r>
        <w:rPr>
          <w:i/>
        </w:rPr>
        <w:t>rated TRP output power</w:t>
      </w:r>
      <w:r>
        <w:t xml:space="preserve"> P</w:t>
      </w:r>
      <w:r>
        <w:rPr>
          <w:vertAlign w:val="subscript"/>
        </w:rPr>
        <w:t>rated,p,TRP</w:t>
      </w:r>
      <w:r>
        <w:rPr>
          <w:rFonts w:cs="v4.2.0"/>
        </w:rPr>
        <w:t xml:space="preserve"> </w:t>
      </w:r>
      <w:r>
        <w:t xml:space="preserve">for carrier frequency 37 GHz &lt; f </w:t>
      </w:r>
      <w:r>
        <w:rPr>
          <w:rFonts w:cs="Arial"/>
        </w:rPr>
        <w:t>≤</w:t>
      </w:r>
      <w:r>
        <w:t xml:space="preserve"> 43.5 GHz.</w:t>
      </w:r>
    </w:p>
    <w:p w14:paraId="77B93F6D" w14:textId="130EE2A8" w:rsidR="004D3FFD" w:rsidRDefault="00D67B29" w:rsidP="00D67B29">
      <w:pPr>
        <w:pStyle w:val="B1"/>
      </w:pPr>
      <w:r>
        <w:t>-</w:t>
      </w:r>
      <w:r>
        <w:tab/>
        <w:t xml:space="preserve">within +5.6 dB and –5.6 dB of the manufacturer's </w:t>
      </w:r>
      <w:r>
        <w:rPr>
          <w:lang w:eastAsia="zh-CN"/>
        </w:rPr>
        <w:t xml:space="preserve">declared </w:t>
      </w:r>
      <w:r>
        <w:rPr>
          <w:i/>
        </w:rPr>
        <w:t>rated TRP output power</w:t>
      </w:r>
      <w:r>
        <w:t xml:space="preserve"> P</w:t>
      </w:r>
      <w:r>
        <w:rPr>
          <w:vertAlign w:val="subscript"/>
        </w:rPr>
        <w:t>rated,p,TRP</w:t>
      </w:r>
      <w:r>
        <w:rPr>
          <w:rFonts w:cs="v4.2.0"/>
        </w:rPr>
        <w:t xml:space="preserve"> </w:t>
      </w:r>
      <w:r>
        <w:t xml:space="preserve">for carrier frequency 43.5 GHz &lt; f </w:t>
      </w:r>
      <w:r>
        <w:rPr>
          <w:rFonts w:cs="Arial"/>
        </w:rPr>
        <w:t>≤</w:t>
      </w:r>
      <w:r>
        <w:t xml:space="preserve"> 48.2 GHz.</w:t>
      </w:r>
    </w:p>
    <w:p w14:paraId="18C32480" w14:textId="77777777" w:rsidR="004D3FFD" w:rsidRDefault="004D3FFD" w:rsidP="00163FEB">
      <w:pPr>
        <w:rPr>
          <w:lang w:eastAsia="zh-CN"/>
        </w:rPr>
      </w:pPr>
    </w:p>
    <w:p w14:paraId="115BFC46" w14:textId="77777777" w:rsidR="004D3FFD" w:rsidRDefault="002C252C">
      <w:pPr>
        <w:pStyle w:val="Heading2"/>
        <w:rPr>
          <w:lang w:eastAsia="zh-CN"/>
        </w:rPr>
      </w:pPr>
      <w:bookmarkStart w:id="1567" w:name="_Toc14646"/>
      <w:bookmarkStart w:id="1568" w:name="_Toc835"/>
      <w:bookmarkStart w:id="1569" w:name="_Toc20254"/>
      <w:bookmarkStart w:id="1570" w:name="_Toc5577"/>
      <w:bookmarkStart w:id="1571" w:name="_Toc121818379"/>
      <w:bookmarkStart w:id="1572" w:name="_Toc121818603"/>
      <w:bookmarkStart w:id="1573" w:name="_Toc124158358"/>
      <w:bookmarkStart w:id="1574" w:name="_Toc130558426"/>
      <w:bookmarkStart w:id="1575" w:name="_Toc137467151"/>
      <w:bookmarkStart w:id="1576" w:name="_Toc138884797"/>
      <w:bookmarkStart w:id="1577" w:name="_Toc138885021"/>
      <w:bookmarkStart w:id="1578" w:name="_Toc145511232"/>
      <w:bookmarkStart w:id="1579" w:name="_Toc155475709"/>
      <w:r>
        <w:rPr>
          <w:rFonts w:hint="eastAsia"/>
          <w:lang w:val="en-US" w:eastAsia="zh-CN"/>
        </w:rPr>
        <w:t>6</w:t>
      </w:r>
      <w:r>
        <w:rPr>
          <w:rFonts w:hint="eastAsia"/>
          <w:lang w:eastAsia="zh-CN"/>
        </w:rPr>
        <w:t>.3</w:t>
      </w:r>
      <w:r>
        <w:tab/>
      </w:r>
      <w:r>
        <w:rPr>
          <w:rFonts w:hint="eastAsia"/>
          <w:lang w:eastAsia="zh-CN"/>
        </w:rPr>
        <w:t>OTA frequency stability</w:t>
      </w:r>
      <w:bookmarkEnd w:id="1567"/>
      <w:bookmarkEnd w:id="1568"/>
      <w:bookmarkEnd w:id="1569"/>
      <w:bookmarkEnd w:id="1570"/>
      <w:bookmarkEnd w:id="1571"/>
      <w:bookmarkEnd w:id="1572"/>
      <w:bookmarkEnd w:id="1573"/>
      <w:bookmarkEnd w:id="1574"/>
      <w:bookmarkEnd w:id="1575"/>
      <w:bookmarkEnd w:id="1576"/>
      <w:bookmarkEnd w:id="1577"/>
      <w:bookmarkEnd w:id="1578"/>
      <w:bookmarkEnd w:id="1579"/>
    </w:p>
    <w:p w14:paraId="10E9BEA2" w14:textId="77777777" w:rsidR="004D3FFD" w:rsidRDefault="002C252C">
      <w:pPr>
        <w:pStyle w:val="Heading3"/>
      </w:pPr>
      <w:bookmarkStart w:id="1580" w:name="_Toc74961779"/>
      <w:bookmarkStart w:id="1581" w:name="_Toc61182663"/>
      <w:bookmarkStart w:id="1582" w:name="_Toc36645102"/>
      <w:bookmarkStart w:id="1583" w:name="_Toc82595139"/>
      <w:bookmarkStart w:id="1584" w:name="_Toc37272156"/>
      <w:bookmarkStart w:id="1585" w:name="_Toc19073"/>
      <w:bookmarkStart w:id="1586" w:name="_Toc29809718"/>
      <w:bookmarkStart w:id="1587" w:name="_Toc21099920"/>
      <w:bookmarkStart w:id="1588" w:name="_Toc58860166"/>
      <w:bookmarkStart w:id="1589" w:name="_Toc10934"/>
      <w:bookmarkStart w:id="1590" w:name="_Toc58862670"/>
      <w:bookmarkStart w:id="1591" w:name="_Toc53182425"/>
      <w:bookmarkStart w:id="1592" w:name="_Toc76545036"/>
      <w:bookmarkStart w:id="1593" w:name="_Toc21075"/>
      <w:bookmarkStart w:id="1594" w:name="_Toc75242690"/>
      <w:bookmarkStart w:id="1595" w:name="_Toc66727976"/>
      <w:bookmarkStart w:id="1596" w:name="_Toc45884402"/>
      <w:bookmarkStart w:id="1597" w:name="_Toc121818380"/>
      <w:bookmarkStart w:id="1598" w:name="_Toc121818604"/>
      <w:bookmarkStart w:id="1599" w:name="_Toc124158359"/>
      <w:bookmarkStart w:id="1600" w:name="_Toc130558427"/>
      <w:bookmarkStart w:id="1601" w:name="_Toc137467152"/>
      <w:bookmarkStart w:id="1602" w:name="_Toc138884798"/>
      <w:bookmarkStart w:id="1603" w:name="_Toc138885022"/>
      <w:bookmarkStart w:id="1604" w:name="_Toc145511233"/>
      <w:bookmarkStart w:id="1605" w:name="_Toc155475710"/>
      <w:r>
        <w:t>6.3.1</w:t>
      </w:r>
      <w:r>
        <w:tab/>
        <w:t>Definition and applicability</w:t>
      </w:r>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p>
    <w:p w14:paraId="7242FEFA" w14:textId="77777777" w:rsidR="004D3FFD" w:rsidRDefault="002C252C">
      <w:pPr>
        <w:rPr>
          <w:lang w:eastAsia="zh-CN"/>
        </w:rPr>
      </w:pPr>
      <w:bookmarkStart w:id="1606" w:name="_Toc58860167"/>
      <w:bookmarkStart w:id="1607" w:name="_Toc66727977"/>
      <w:bookmarkStart w:id="1608" w:name="_Toc37272157"/>
      <w:bookmarkStart w:id="1609" w:name="_Toc75242691"/>
      <w:bookmarkStart w:id="1610" w:name="_Toc53182426"/>
      <w:bookmarkStart w:id="1611" w:name="_Toc45884403"/>
      <w:bookmarkStart w:id="1612" w:name="_Toc74961780"/>
      <w:bookmarkStart w:id="1613" w:name="_Toc82595140"/>
      <w:bookmarkStart w:id="1614" w:name="_Toc36645103"/>
      <w:bookmarkStart w:id="1615" w:name="_Toc29809719"/>
      <w:bookmarkStart w:id="1616" w:name="_Toc21099921"/>
      <w:bookmarkStart w:id="1617" w:name="_Toc61182664"/>
      <w:bookmarkStart w:id="1618" w:name="_Toc76545037"/>
      <w:bookmarkStart w:id="1619" w:name="_Toc58862671"/>
      <w:r>
        <w:t>Frequency stability is the ability to maintain the same frequency on the output signal with respect to the input signal.</w:t>
      </w:r>
    </w:p>
    <w:p w14:paraId="0F3CAA85" w14:textId="77777777" w:rsidR="004D3FFD" w:rsidRDefault="002C252C">
      <w:pPr>
        <w:pStyle w:val="Heading3"/>
      </w:pPr>
      <w:bookmarkStart w:id="1620" w:name="_Toc26076"/>
      <w:bookmarkStart w:id="1621" w:name="_Toc14752"/>
      <w:bookmarkStart w:id="1622" w:name="_Toc5773"/>
      <w:bookmarkStart w:id="1623" w:name="_Toc121818381"/>
      <w:bookmarkStart w:id="1624" w:name="_Toc121818605"/>
      <w:bookmarkStart w:id="1625" w:name="_Toc124158360"/>
      <w:bookmarkStart w:id="1626" w:name="_Toc130558428"/>
      <w:bookmarkStart w:id="1627" w:name="_Toc137467153"/>
      <w:bookmarkStart w:id="1628" w:name="_Toc138884799"/>
      <w:bookmarkStart w:id="1629" w:name="_Toc138885023"/>
      <w:bookmarkStart w:id="1630" w:name="_Toc145511234"/>
      <w:bookmarkStart w:id="1631" w:name="_Toc155475711"/>
      <w:r>
        <w:t>6.3.2</w:t>
      </w:r>
      <w:r>
        <w:tab/>
        <w:t>Minimum Requirement</w:t>
      </w:r>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p>
    <w:p w14:paraId="256660CC" w14:textId="77777777" w:rsidR="004D3FFD" w:rsidRDefault="002C252C">
      <w:r>
        <w:t>The minimum requirement is in TS 38.106 [</w:t>
      </w:r>
      <w:r>
        <w:rPr>
          <w:rFonts w:hint="eastAsia"/>
          <w:lang w:val="en-US" w:eastAsia="zh-CN"/>
        </w:rPr>
        <w:t>2</w:t>
      </w:r>
      <w:r>
        <w:t>], clause 7.3.2.</w:t>
      </w:r>
    </w:p>
    <w:p w14:paraId="639C3997" w14:textId="77777777" w:rsidR="004D3FFD" w:rsidRDefault="002C252C">
      <w:pPr>
        <w:pStyle w:val="Heading3"/>
      </w:pPr>
      <w:bookmarkStart w:id="1632" w:name="_Toc25772"/>
      <w:bookmarkStart w:id="1633" w:name="_Toc61182665"/>
      <w:bookmarkStart w:id="1634" w:name="_Toc66727978"/>
      <w:bookmarkStart w:id="1635" w:name="_Toc29809720"/>
      <w:bookmarkStart w:id="1636" w:name="_Toc58862672"/>
      <w:bookmarkStart w:id="1637" w:name="_Toc6407"/>
      <w:bookmarkStart w:id="1638" w:name="_Toc76545038"/>
      <w:bookmarkStart w:id="1639" w:name="_Toc53182427"/>
      <w:bookmarkStart w:id="1640" w:name="_Toc21099922"/>
      <w:bookmarkStart w:id="1641" w:name="_Toc58860168"/>
      <w:bookmarkStart w:id="1642" w:name="_Toc45884404"/>
      <w:bookmarkStart w:id="1643" w:name="_Toc74961781"/>
      <w:bookmarkStart w:id="1644" w:name="_Toc37272158"/>
      <w:bookmarkStart w:id="1645" w:name="_Toc82595141"/>
      <w:bookmarkStart w:id="1646" w:name="_Toc26562"/>
      <w:bookmarkStart w:id="1647" w:name="_Toc36645104"/>
      <w:bookmarkStart w:id="1648" w:name="_Toc75242692"/>
      <w:bookmarkStart w:id="1649" w:name="_Toc121818382"/>
      <w:bookmarkStart w:id="1650" w:name="_Toc121818606"/>
      <w:bookmarkStart w:id="1651" w:name="_Toc124158361"/>
      <w:bookmarkStart w:id="1652" w:name="_Toc130558429"/>
      <w:bookmarkStart w:id="1653" w:name="_Toc137467154"/>
      <w:bookmarkStart w:id="1654" w:name="_Toc138884800"/>
      <w:bookmarkStart w:id="1655" w:name="_Toc138885024"/>
      <w:bookmarkStart w:id="1656" w:name="_Toc145511235"/>
      <w:bookmarkStart w:id="1657" w:name="_Toc155475712"/>
      <w:r>
        <w:t>6.3.3</w:t>
      </w:r>
      <w:r>
        <w:tab/>
        <w:t>Test purpose</w:t>
      </w:r>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14:paraId="7B5A3AA1" w14:textId="77777777" w:rsidR="004D3FFD" w:rsidRDefault="002C252C">
      <w:r>
        <w:rPr>
          <w:rFonts w:eastAsia="MS P??"/>
        </w:rPr>
        <w:t>The test purpose is</w:t>
      </w:r>
      <w:r>
        <w:t xml:space="preserve"> to verify that frequency stability is within the limit specified by the minimum requirement.</w:t>
      </w:r>
    </w:p>
    <w:p w14:paraId="4F883E74" w14:textId="77777777" w:rsidR="004D3FFD" w:rsidRDefault="002C252C">
      <w:pPr>
        <w:pStyle w:val="Heading3"/>
      </w:pPr>
      <w:bookmarkStart w:id="1658" w:name="_Toc22945"/>
      <w:bookmarkStart w:id="1659" w:name="_Toc66727979"/>
      <w:bookmarkStart w:id="1660" w:name="_Toc1441"/>
      <w:bookmarkStart w:id="1661" w:name="_Toc29809721"/>
      <w:bookmarkStart w:id="1662" w:name="_Toc82595142"/>
      <w:bookmarkStart w:id="1663" w:name="_Toc53182428"/>
      <w:bookmarkStart w:id="1664" w:name="_Toc61182666"/>
      <w:bookmarkStart w:id="1665" w:name="_Toc58860169"/>
      <w:bookmarkStart w:id="1666" w:name="_Toc21099923"/>
      <w:bookmarkStart w:id="1667" w:name="_Toc75242693"/>
      <w:bookmarkStart w:id="1668" w:name="_Toc36645105"/>
      <w:bookmarkStart w:id="1669" w:name="_Toc37272159"/>
      <w:bookmarkStart w:id="1670" w:name="_Toc58862673"/>
      <w:bookmarkStart w:id="1671" w:name="_Toc76545039"/>
      <w:bookmarkStart w:id="1672" w:name="_Toc74961782"/>
      <w:bookmarkStart w:id="1673" w:name="_Toc17410"/>
      <w:bookmarkStart w:id="1674" w:name="_Toc45884405"/>
      <w:bookmarkStart w:id="1675" w:name="_Toc121818383"/>
      <w:bookmarkStart w:id="1676" w:name="_Toc121818607"/>
      <w:bookmarkStart w:id="1677" w:name="_Toc124158362"/>
      <w:bookmarkStart w:id="1678" w:name="_Toc130558430"/>
      <w:bookmarkStart w:id="1679" w:name="_Toc137467155"/>
      <w:bookmarkStart w:id="1680" w:name="_Toc138884801"/>
      <w:bookmarkStart w:id="1681" w:name="_Toc138885025"/>
      <w:bookmarkStart w:id="1682" w:name="_Toc145511236"/>
      <w:bookmarkStart w:id="1683" w:name="_Toc155475713"/>
      <w:r>
        <w:t>6.3.4</w:t>
      </w:r>
      <w:r>
        <w:tab/>
        <w:t>Method of test</w:t>
      </w:r>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p>
    <w:p w14:paraId="38D0CDAB" w14:textId="77777777" w:rsidR="004D3FFD" w:rsidRDefault="002C252C">
      <w:r>
        <w:t>Requirement is tested together with modulation quality test, as described in clause 7.6.</w:t>
      </w:r>
    </w:p>
    <w:p w14:paraId="3D6EF7AE" w14:textId="77777777" w:rsidR="004D3FFD" w:rsidRDefault="002C252C">
      <w:pPr>
        <w:pStyle w:val="Heading3"/>
      </w:pPr>
      <w:bookmarkStart w:id="1684" w:name="_Toc20915"/>
      <w:bookmarkStart w:id="1685" w:name="_Toc58862674"/>
      <w:bookmarkStart w:id="1686" w:name="_Toc36645106"/>
      <w:bookmarkStart w:id="1687" w:name="_Toc21099924"/>
      <w:bookmarkStart w:id="1688" w:name="_Toc29809722"/>
      <w:bookmarkStart w:id="1689" w:name="_Toc3488"/>
      <w:bookmarkStart w:id="1690" w:name="_Toc12248"/>
      <w:bookmarkStart w:id="1691" w:name="_Toc75242694"/>
      <w:bookmarkStart w:id="1692" w:name="_Toc45884406"/>
      <w:bookmarkStart w:id="1693" w:name="_Toc76545040"/>
      <w:bookmarkStart w:id="1694" w:name="_Toc58860170"/>
      <w:bookmarkStart w:id="1695" w:name="_Toc61182667"/>
      <w:bookmarkStart w:id="1696" w:name="_Toc53182429"/>
      <w:bookmarkStart w:id="1697" w:name="_Toc74961783"/>
      <w:bookmarkStart w:id="1698" w:name="_Toc66727980"/>
      <w:bookmarkStart w:id="1699" w:name="_Toc37272160"/>
      <w:bookmarkStart w:id="1700" w:name="_Toc82595143"/>
      <w:bookmarkStart w:id="1701" w:name="_Toc121818384"/>
      <w:bookmarkStart w:id="1702" w:name="_Toc121818608"/>
      <w:bookmarkStart w:id="1703" w:name="_Toc124158363"/>
      <w:bookmarkStart w:id="1704" w:name="_Toc130558431"/>
      <w:bookmarkStart w:id="1705" w:name="_Toc137467156"/>
      <w:bookmarkStart w:id="1706" w:name="_Toc138884802"/>
      <w:bookmarkStart w:id="1707" w:name="_Toc138885026"/>
      <w:bookmarkStart w:id="1708" w:name="_Toc145511237"/>
      <w:bookmarkStart w:id="1709" w:name="_Toc155475714"/>
      <w:r>
        <w:t>6.3.5</w:t>
      </w:r>
      <w:r>
        <w:tab/>
        <w:t>Test Requirements</w:t>
      </w:r>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p>
    <w:p w14:paraId="6520B0E4" w14:textId="77777777" w:rsidR="004D3FFD" w:rsidRDefault="002C252C">
      <w:pPr>
        <w:rPr>
          <w:lang w:eastAsia="zh-CN"/>
        </w:rPr>
      </w:pPr>
      <w:r>
        <w:t xml:space="preserve">The frequency deviation of the output signal with respect to the input signal shall be accurate to within </w:t>
      </w:r>
      <w:r>
        <w:rPr>
          <w:rFonts w:cs="v5.0.0"/>
        </w:rPr>
        <w:t>±(0.01 ppm + 12 Hz)</w:t>
      </w:r>
      <w:r>
        <w:t xml:space="preserve"> </w:t>
      </w:r>
      <w:r>
        <w:rPr>
          <w:rFonts w:cs="v5.0.0"/>
        </w:rPr>
        <w:t xml:space="preserve">observed over </w:t>
      </w:r>
      <w:r>
        <w:t>1 ms.</w:t>
      </w:r>
    </w:p>
    <w:p w14:paraId="322EFD23" w14:textId="77777777" w:rsidR="004D3FFD" w:rsidRDefault="002C252C">
      <w:pPr>
        <w:pStyle w:val="Heading2"/>
        <w:rPr>
          <w:lang w:eastAsia="zh-CN"/>
        </w:rPr>
      </w:pPr>
      <w:bookmarkStart w:id="1710" w:name="_Toc23465"/>
      <w:bookmarkStart w:id="1711" w:name="_Toc6525"/>
      <w:bookmarkStart w:id="1712" w:name="_Toc23045"/>
      <w:bookmarkStart w:id="1713" w:name="_Toc2898"/>
      <w:bookmarkStart w:id="1714" w:name="_Toc121818385"/>
      <w:bookmarkStart w:id="1715" w:name="_Toc121818609"/>
      <w:bookmarkStart w:id="1716" w:name="_Toc124158364"/>
      <w:bookmarkStart w:id="1717" w:name="_Toc130558432"/>
      <w:bookmarkStart w:id="1718" w:name="_Toc137467157"/>
      <w:bookmarkStart w:id="1719" w:name="_Toc138884803"/>
      <w:bookmarkStart w:id="1720" w:name="_Toc138885027"/>
      <w:bookmarkStart w:id="1721" w:name="_Toc145511238"/>
      <w:bookmarkStart w:id="1722" w:name="_Toc155475715"/>
      <w:r>
        <w:rPr>
          <w:rFonts w:hint="eastAsia"/>
          <w:lang w:val="en-US" w:eastAsia="zh-CN"/>
        </w:rPr>
        <w:t>6</w:t>
      </w:r>
      <w:r>
        <w:rPr>
          <w:rFonts w:hint="eastAsia"/>
          <w:lang w:eastAsia="zh-CN"/>
        </w:rPr>
        <w:t>.4</w:t>
      </w:r>
      <w:r>
        <w:tab/>
      </w:r>
      <w:r>
        <w:rPr>
          <w:rFonts w:hint="eastAsia"/>
          <w:lang w:eastAsia="zh-CN"/>
        </w:rPr>
        <w:t>OTA out of band gain</w:t>
      </w:r>
      <w:bookmarkEnd w:id="1710"/>
      <w:bookmarkEnd w:id="1711"/>
      <w:bookmarkEnd w:id="1712"/>
      <w:bookmarkEnd w:id="1713"/>
      <w:bookmarkEnd w:id="1714"/>
      <w:bookmarkEnd w:id="1715"/>
      <w:bookmarkEnd w:id="1716"/>
      <w:bookmarkEnd w:id="1717"/>
      <w:bookmarkEnd w:id="1718"/>
      <w:bookmarkEnd w:id="1719"/>
      <w:bookmarkEnd w:id="1720"/>
      <w:bookmarkEnd w:id="1721"/>
      <w:bookmarkEnd w:id="1722"/>
    </w:p>
    <w:p w14:paraId="4FB1E72E" w14:textId="77777777" w:rsidR="004D3FFD" w:rsidRDefault="002C252C">
      <w:pPr>
        <w:pStyle w:val="Heading3"/>
      </w:pPr>
      <w:bookmarkStart w:id="1723" w:name="_Toc7438"/>
      <w:bookmarkStart w:id="1724" w:name="_Toc19108"/>
      <w:bookmarkStart w:id="1725" w:name="_Toc1052"/>
      <w:bookmarkStart w:id="1726" w:name="_Toc121818386"/>
      <w:bookmarkStart w:id="1727" w:name="_Toc121818610"/>
      <w:bookmarkStart w:id="1728" w:name="_Toc124158365"/>
      <w:bookmarkStart w:id="1729" w:name="_Toc130558433"/>
      <w:bookmarkStart w:id="1730" w:name="_Toc137467158"/>
      <w:bookmarkStart w:id="1731" w:name="_Toc138884804"/>
      <w:bookmarkStart w:id="1732" w:name="_Toc138885028"/>
      <w:bookmarkStart w:id="1733" w:name="_Toc145511239"/>
      <w:bookmarkStart w:id="1734" w:name="_Toc155475716"/>
      <w:r>
        <w:t>6.4.1</w:t>
      </w:r>
      <w:r>
        <w:tab/>
        <w:t>Definition and applicability</w:t>
      </w:r>
      <w:bookmarkEnd w:id="1723"/>
      <w:bookmarkEnd w:id="1724"/>
      <w:bookmarkEnd w:id="1725"/>
      <w:bookmarkEnd w:id="1726"/>
      <w:bookmarkEnd w:id="1727"/>
      <w:bookmarkEnd w:id="1728"/>
      <w:bookmarkEnd w:id="1729"/>
      <w:bookmarkEnd w:id="1730"/>
      <w:bookmarkEnd w:id="1731"/>
      <w:bookmarkEnd w:id="1732"/>
      <w:bookmarkEnd w:id="1733"/>
      <w:bookmarkEnd w:id="1734"/>
    </w:p>
    <w:p w14:paraId="76FEA3C7" w14:textId="77777777" w:rsidR="004D3FFD" w:rsidRDefault="002C252C">
      <w:r>
        <w:t xml:space="preserve">Out of band gain refers to the gain of the repeater outside the </w:t>
      </w:r>
      <w:r>
        <w:rPr>
          <w:i/>
          <w:iCs/>
        </w:rPr>
        <w:t>passband</w:t>
      </w:r>
      <w:r>
        <w:t>.</w:t>
      </w:r>
    </w:p>
    <w:p w14:paraId="21DE01DB" w14:textId="77777777" w:rsidR="004D3FFD" w:rsidRDefault="002C252C">
      <w:pPr>
        <w:pStyle w:val="Heading3"/>
      </w:pPr>
      <w:bookmarkStart w:id="1735" w:name="_Toc14096"/>
      <w:bookmarkStart w:id="1736" w:name="_Toc208"/>
      <w:bookmarkStart w:id="1737" w:name="_Toc30447"/>
      <w:bookmarkStart w:id="1738" w:name="_Toc121818387"/>
      <w:bookmarkStart w:id="1739" w:name="_Toc121818611"/>
      <w:bookmarkStart w:id="1740" w:name="_Toc124158366"/>
      <w:bookmarkStart w:id="1741" w:name="_Toc130558434"/>
      <w:bookmarkStart w:id="1742" w:name="_Toc137467159"/>
      <w:bookmarkStart w:id="1743" w:name="_Toc138884805"/>
      <w:bookmarkStart w:id="1744" w:name="_Toc138885029"/>
      <w:bookmarkStart w:id="1745" w:name="_Toc145511240"/>
      <w:bookmarkStart w:id="1746" w:name="_Toc155475717"/>
      <w:r>
        <w:t>6.4.2</w:t>
      </w:r>
      <w:r>
        <w:tab/>
        <w:t>Minimum Requirement</w:t>
      </w:r>
      <w:bookmarkEnd w:id="1735"/>
      <w:bookmarkEnd w:id="1736"/>
      <w:bookmarkEnd w:id="1737"/>
      <w:bookmarkEnd w:id="1738"/>
      <w:bookmarkEnd w:id="1739"/>
      <w:bookmarkEnd w:id="1740"/>
      <w:bookmarkEnd w:id="1741"/>
      <w:bookmarkEnd w:id="1742"/>
      <w:bookmarkEnd w:id="1743"/>
      <w:bookmarkEnd w:id="1744"/>
      <w:bookmarkEnd w:id="1745"/>
      <w:bookmarkEnd w:id="1746"/>
    </w:p>
    <w:p w14:paraId="5CF9EC13" w14:textId="77777777" w:rsidR="004D3FFD" w:rsidRDefault="002C252C">
      <w:r>
        <w:t>The minimum requirement is in TS 38.106 [</w:t>
      </w:r>
      <w:r>
        <w:rPr>
          <w:rFonts w:hint="eastAsia"/>
          <w:lang w:val="en-US" w:eastAsia="zh-CN"/>
        </w:rPr>
        <w:t>2</w:t>
      </w:r>
      <w:r>
        <w:t>], clause 7.4.2.</w:t>
      </w:r>
    </w:p>
    <w:p w14:paraId="7AE2739C" w14:textId="77777777" w:rsidR="004D3FFD" w:rsidRDefault="002C252C">
      <w:pPr>
        <w:pStyle w:val="Heading3"/>
      </w:pPr>
      <w:bookmarkStart w:id="1747" w:name="_Toc19044"/>
      <w:bookmarkStart w:id="1748" w:name="_Toc26066"/>
      <w:bookmarkStart w:id="1749" w:name="_Toc7764"/>
      <w:bookmarkStart w:id="1750" w:name="_Toc121818388"/>
      <w:bookmarkStart w:id="1751" w:name="_Toc121818612"/>
      <w:bookmarkStart w:id="1752" w:name="_Toc124158367"/>
      <w:bookmarkStart w:id="1753" w:name="_Toc130558435"/>
      <w:bookmarkStart w:id="1754" w:name="_Toc137467160"/>
      <w:bookmarkStart w:id="1755" w:name="_Toc138884806"/>
      <w:bookmarkStart w:id="1756" w:name="_Toc138885030"/>
      <w:bookmarkStart w:id="1757" w:name="_Toc145511241"/>
      <w:bookmarkStart w:id="1758" w:name="_Toc155475718"/>
      <w:r>
        <w:t>6.4.3</w:t>
      </w:r>
      <w:r>
        <w:tab/>
        <w:t>Test purpose</w:t>
      </w:r>
      <w:bookmarkEnd w:id="1747"/>
      <w:bookmarkEnd w:id="1748"/>
      <w:bookmarkEnd w:id="1749"/>
      <w:bookmarkEnd w:id="1750"/>
      <w:bookmarkEnd w:id="1751"/>
      <w:bookmarkEnd w:id="1752"/>
      <w:bookmarkEnd w:id="1753"/>
      <w:bookmarkEnd w:id="1754"/>
      <w:bookmarkEnd w:id="1755"/>
      <w:bookmarkEnd w:id="1756"/>
      <w:bookmarkEnd w:id="1757"/>
      <w:bookmarkEnd w:id="1758"/>
    </w:p>
    <w:p w14:paraId="5C7A184A" w14:textId="77777777" w:rsidR="004D3FFD" w:rsidRDefault="002C252C">
      <w:r>
        <w:rPr>
          <w:rFonts w:eastAsia="MS P??"/>
        </w:rPr>
        <w:t>The test purpose is</w:t>
      </w:r>
      <w:r>
        <w:t xml:space="preserve"> to verify that out of band gain is within the limit specified by the minimum requirement.</w:t>
      </w:r>
    </w:p>
    <w:p w14:paraId="5302A905" w14:textId="77777777" w:rsidR="004D3FFD" w:rsidRDefault="002C252C">
      <w:pPr>
        <w:pStyle w:val="Heading3"/>
      </w:pPr>
      <w:bookmarkStart w:id="1759" w:name="_Toc25575"/>
      <w:bookmarkStart w:id="1760" w:name="_Toc28378"/>
      <w:bookmarkStart w:id="1761" w:name="_Toc3756"/>
      <w:bookmarkStart w:id="1762" w:name="_Toc121818389"/>
      <w:bookmarkStart w:id="1763" w:name="_Toc121818613"/>
      <w:bookmarkStart w:id="1764" w:name="_Toc124158368"/>
      <w:bookmarkStart w:id="1765" w:name="_Toc130558436"/>
      <w:bookmarkStart w:id="1766" w:name="_Toc137467161"/>
      <w:bookmarkStart w:id="1767" w:name="_Toc138884807"/>
      <w:bookmarkStart w:id="1768" w:name="_Toc138885031"/>
      <w:bookmarkStart w:id="1769" w:name="_Toc145511242"/>
      <w:bookmarkStart w:id="1770" w:name="_Toc155475719"/>
      <w:r>
        <w:t>6.4.4</w:t>
      </w:r>
      <w:r>
        <w:tab/>
        <w:t>Method of test</w:t>
      </w:r>
      <w:bookmarkEnd w:id="1759"/>
      <w:bookmarkEnd w:id="1760"/>
      <w:bookmarkEnd w:id="1761"/>
      <w:bookmarkEnd w:id="1762"/>
      <w:bookmarkEnd w:id="1763"/>
      <w:bookmarkEnd w:id="1764"/>
      <w:bookmarkEnd w:id="1765"/>
      <w:bookmarkEnd w:id="1766"/>
      <w:bookmarkEnd w:id="1767"/>
      <w:bookmarkEnd w:id="1768"/>
      <w:bookmarkEnd w:id="1769"/>
      <w:bookmarkEnd w:id="1770"/>
    </w:p>
    <w:p w14:paraId="281B125D" w14:textId="77777777" w:rsidR="004D3FFD" w:rsidRDefault="002C252C">
      <w:pPr>
        <w:pStyle w:val="Heading4"/>
      </w:pPr>
      <w:bookmarkStart w:id="1771" w:name="_Toc32400"/>
      <w:bookmarkStart w:id="1772" w:name="_Toc22342"/>
      <w:bookmarkStart w:id="1773" w:name="_Toc14275"/>
      <w:bookmarkStart w:id="1774" w:name="_Toc121818390"/>
      <w:bookmarkStart w:id="1775" w:name="_Toc121818614"/>
      <w:bookmarkStart w:id="1776" w:name="_Toc124158369"/>
      <w:bookmarkStart w:id="1777" w:name="_Toc130558437"/>
      <w:bookmarkStart w:id="1778" w:name="_Toc137467162"/>
      <w:bookmarkStart w:id="1779" w:name="_Toc138884808"/>
      <w:bookmarkStart w:id="1780" w:name="_Toc138885032"/>
      <w:bookmarkStart w:id="1781" w:name="_Toc145511243"/>
      <w:bookmarkStart w:id="1782" w:name="_Toc155475720"/>
      <w:r>
        <w:t>6.4.4.1</w:t>
      </w:r>
      <w:r>
        <w:tab/>
        <w:t>Initial conditions</w:t>
      </w:r>
      <w:bookmarkEnd w:id="1771"/>
      <w:bookmarkEnd w:id="1772"/>
      <w:bookmarkEnd w:id="1773"/>
      <w:bookmarkEnd w:id="1774"/>
      <w:bookmarkEnd w:id="1775"/>
      <w:bookmarkEnd w:id="1776"/>
      <w:bookmarkEnd w:id="1777"/>
      <w:bookmarkEnd w:id="1778"/>
      <w:bookmarkEnd w:id="1779"/>
      <w:bookmarkEnd w:id="1780"/>
      <w:bookmarkEnd w:id="1781"/>
      <w:bookmarkEnd w:id="1782"/>
    </w:p>
    <w:p w14:paraId="319C42B1" w14:textId="77777777" w:rsidR="004D3FFD" w:rsidRDefault="002C252C">
      <w:r>
        <w:t>Test environment:</w:t>
      </w:r>
    </w:p>
    <w:p w14:paraId="52B75006" w14:textId="77777777" w:rsidR="004D3FFD" w:rsidRDefault="002C252C">
      <w:pPr>
        <w:pStyle w:val="B1"/>
      </w:pPr>
      <w:r>
        <w:rPr>
          <w:lang w:eastAsia="zh-CN"/>
        </w:rPr>
        <w:t>-</w:t>
      </w:r>
      <w:r>
        <w:rPr>
          <w:lang w:eastAsia="zh-CN"/>
        </w:rPr>
        <w:tab/>
      </w:r>
      <w:r>
        <w:t>Normal, see annex B.2,</w:t>
      </w:r>
    </w:p>
    <w:p w14:paraId="5D85DA35" w14:textId="77777777" w:rsidR="004D3FFD" w:rsidRDefault="002C252C">
      <w:pPr>
        <w:pStyle w:val="Heading4"/>
      </w:pPr>
      <w:bookmarkStart w:id="1783" w:name="_Toc19592"/>
      <w:bookmarkStart w:id="1784" w:name="_Toc20125"/>
      <w:bookmarkStart w:id="1785" w:name="_Toc20032"/>
      <w:bookmarkStart w:id="1786" w:name="_Toc121818391"/>
      <w:bookmarkStart w:id="1787" w:name="_Toc121818615"/>
      <w:bookmarkStart w:id="1788" w:name="_Toc124158370"/>
      <w:bookmarkStart w:id="1789" w:name="_Toc130558438"/>
      <w:bookmarkStart w:id="1790" w:name="_Toc137467163"/>
      <w:bookmarkStart w:id="1791" w:name="_Toc138884809"/>
      <w:bookmarkStart w:id="1792" w:name="_Toc138885033"/>
      <w:bookmarkStart w:id="1793" w:name="_Toc145511244"/>
      <w:bookmarkStart w:id="1794" w:name="_Toc155475721"/>
      <w:r>
        <w:t>6.4.4.2</w:t>
      </w:r>
      <w:r>
        <w:tab/>
        <w:t>Procedure</w:t>
      </w:r>
      <w:bookmarkEnd w:id="1783"/>
      <w:bookmarkEnd w:id="1784"/>
      <w:bookmarkEnd w:id="1785"/>
      <w:bookmarkEnd w:id="1786"/>
      <w:bookmarkEnd w:id="1787"/>
      <w:bookmarkEnd w:id="1788"/>
      <w:bookmarkEnd w:id="1789"/>
      <w:bookmarkEnd w:id="1790"/>
      <w:bookmarkEnd w:id="1791"/>
      <w:bookmarkEnd w:id="1792"/>
      <w:bookmarkEnd w:id="1793"/>
      <w:bookmarkEnd w:id="1794"/>
    </w:p>
    <w:p w14:paraId="73110FE6" w14:textId="77777777" w:rsidR="004D3FFD" w:rsidRDefault="002C252C">
      <w:pPr>
        <w:rPr>
          <w:lang w:eastAsia="sv-SE"/>
        </w:rPr>
      </w:pPr>
      <w:r>
        <w:rPr>
          <w:lang w:eastAsia="sv-SE"/>
        </w:rPr>
        <w:t>For normal test environment conditions in OTA domain, the test procedure is as follows:</w:t>
      </w:r>
    </w:p>
    <w:p w14:paraId="709BD2ED" w14:textId="77777777" w:rsidR="004D3FFD" w:rsidRDefault="002C252C">
      <w:pPr>
        <w:pStyle w:val="B1"/>
      </w:pPr>
      <w:r>
        <w:t>1)</w:t>
      </w:r>
      <w:r>
        <w:tab/>
        <w:t>Place the repeater at the positioner.</w:t>
      </w:r>
    </w:p>
    <w:p w14:paraId="24F7CF5A" w14:textId="77777777" w:rsidR="004D3FFD" w:rsidRDefault="002C252C">
      <w:pPr>
        <w:pStyle w:val="B1"/>
      </w:pPr>
      <w:r>
        <w:t>2)</w:t>
      </w:r>
      <w:r>
        <w:tab/>
        <w:t>Align the manufacturer declared coordinate system orientation (D.2) of the repeater with the test system.</w:t>
      </w:r>
    </w:p>
    <w:p w14:paraId="51DA6FE8" w14:textId="77777777" w:rsidR="004D3FFD" w:rsidRDefault="002C252C">
      <w:pPr>
        <w:pStyle w:val="B1"/>
      </w:pPr>
      <w:r>
        <w:t>3)</w:t>
      </w:r>
      <w:r>
        <w:tab/>
        <w:t>Orient the positioner (and repeater and test signal generator) in order that the direction to be tested aligns with the test antenna and the correct angle of arrival for the input signal is achieved..</w:t>
      </w:r>
    </w:p>
    <w:p w14:paraId="44040AAC" w14:textId="77777777" w:rsidR="004D3FFD" w:rsidRDefault="002C252C">
      <w:pPr>
        <w:pStyle w:val="B1"/>
      </w:pPr>
      <w:r>
        <w:t>4)</w:t>
      </w:r>
      <w:r>
        <w:tab/>
        <w:t xml:space="preserve">Set the CW generator power at the RIB as shown in annex </w:t>
      </w:r>
      <w:r>
        <w:rPr>
          <w:rFonts w:eastAsia="SimSun" w:hint="eastAsia"/>
          <w:lang w:val="en-US" w:eastAsia="zh-CN"/>
        </w:rPr>
        <w:t>E</w:t>
      </w:r>
      <w:r>
        <w:t xml:space="preserve"> with a power equivalent to P</w:t>
      </w:r>
      <w:r>
        <w:rPr>
          <w:vertAlign w:val="subscript"/>
        </w:rPr>
        <w:t xml:space="preserve">in,p,EIRP, </w:t>
      </w:r>
      <w:r>
        <w:t>in the correct direction in respect to the repeater.</w:t>
      </w:r>
    </w:p>
    <w:p w14:paraId="6A1A37D5" w14:textId="77777777" w:rsidR="004D3FFD" w:rsidRDefault="002C252C">
      <w:pPr>
        <w:pStyle w:val="B1"/>
      </w:pPr>
      <w:r>
        <w:t>5)</w:t>
      </w:r>
      <w:r>
        <w:tab/>
        <w:t xml:space="preserve">Orient the positioner (and repeater and test signal source) in order that the direction to be tested aligns with the test antenna such that measurements to determine TRP can be performed (see </w:t>
      </w:r>
      <w:r>
        <w:rPr>
          <w:rFonts w:eastAsia="SimSun" w:hint="eastAsia"/>
          <w:lang w:eastAsia="zh-CN"/>
        </w:rPr>
        <w:t>annex G</w:t>
      </w:r>
      <w:r>
        <w:t>) whilst maintaining the correct direction of arrival for the test signal.</w:t>
      </w:r>
    </w:p>
    <w:p w14:paraId="0ADCCDEF" w14:textId="77777777" w:rsidR="004D3FFD" w:rsidRDefault="002C252C">
      <w:pPr>
        <w:pStyle w:val="B1"/>
      </w:pPr>
      <w:r>
        <w:t>6)</w:t>
      </w:r>
      <w:r>
        <w:tab/>
        <w:t xml:space="preserve">Measure the radiated power for any two orthogonal polarizations (denoted p1 and p2) and calculate total radiated transmit power for particular beam direction pair as EIRP = EIRPp1 + EIRPp2. </w:t>
      </w:r>
    </w:p>
    <w:p w14:paraId="53D4FE59" w14:textId="77777777" w:rsidR="004D3FFD" w:rsidRDefault="002C252C">
      <w:pPr>
        <w:pStyle w:val="B1"/>
      </w:pPr>
      <w:r>
        <w:t>7)</w:t>
      </w:r>
      <w:r>
        <w:tab/>
        <w:t xml:space="preserve">Repeat step 6-7 for all directions in the appropriated TRP measurement grid needed for full TRP estimation (see </w:t>
      </w:r>
      <w:r>
        <w:rPr>
          <w:rFonts w:eastAsia="SimSun" w:hint="eastAsia"/>
          <w:lang w:eastAsia="zh-CN"/>
        </w:rPr>
        <w:t>annex G</w:t>
      </w:r>
      <w:r>
        <w:t>), whilst maintaining the input signal in the correct direction with respect to the repeater.</w:t>
      </w:r>
    </w:p>
    <w:p w14:paraId="2D2E82D6" w14:textId="77777777" w:rsidR="004D3FFD" w:rsidRDefault="002C252C">
      <w:pPr>
        <w:pStyle w:val="B1"/>
      </w:pPr>
      <w:r>
        <w:t>8)</w:t>
      </w:r>
      <w:r>
        <w:tab/>
        <w:t>Calculate TRP using the EIRP measurements. The out of band gain at the frequency under test is given by the difference in dB between the measured output TRP and the EIRP of the input signal.</w:t>
      </w:r>
    </w:p>
    <w:p w14:paraId="6C5E11CC" w14:textId="4DCD1338" w:rsidR="004D3FFD" w:rsidRDefault="00D84D1E">
      <w:pPr>
        <w:pStyle w:val="B1"/>
      </w:pPr>
      <w:r>
        <w:t>9)</w:t>
      </w:r>
      <w:r>
        <w:tab/>
        <w:t xml:space="preserve">Repeat steps 2-8, shifting the offset frequency of the CW from the edge of the </w:t>
      </w:r>
      <w:r>
        <w:rPr>
          <w:i/>
          <w:iCs/>
        </w:rPr>
        <w:t>passband</w:t>
      </w:r>
      <w:r>
        <w:t xml:space="preserve"> from 200kHz to 10MHz in steps of 200kHz for each </w:t>
      </w:r>
      <w:r>
        <w:rPr>
          <w:i/>
          <w:iCs/>
        </w:rPr>
        <w:t>passband</w:t>
      </w:r>
      <w:r>
        <w:rPr>
          <w:rFonts w:eastAsiaTheme="minorEastAsia" w:hint="eastAsia"/>
          <w:iCs/>
          <w:lang w:eastAsia="zh-CN"/>
        </w:rPr>
        <w:t>.</w:t>
      </w:r>
    </w:p>
    <w:p w14:paraId="6FDDB8F1" w14:textId="77777777" w:rsidR="004D3FFD" w:rsidRDefault="002C252C" w:rsidP="00DC3B7F">
      <w:pPr>
        <w:pStyle w:val="Heading3"/>
      </w:pPr>
      <w:bookmarkStart w:id="1795" w:name="_Toc15736"/>
      <w:bookmarkStart w:id="1796" w:name="_Toc8941"/>
      <w:bookmarkStart w:id="1797" w:name="_Toc26685"/>
      <w:bookmarkStart w:id="1798" w:name="_Toc121818392"/>
      <w:bookmarkStart w:id="1799" w:name="_Toc121818616"/>
      <w:bookmarkStart w:id="1800" w:name="_Toc124158371"/>
      <w:bookmarkStart w:id="1801" w:name="_Toc130558439"/>
      <w:bookmarkStart w:id="1802" w:name="_Toc137467164"/>
      <w:bookmarkStart w:id="1803" w:name="_Toc138884810"/>
      <w:bookmarkStart w:id="1804" w:name="_Toc138885034"/>
      <w:bookmarkStart w:id="1805" w:name="_Toc145511245"/>
      <w:bookmarkStart w:id="1806" w:name="_Toc155475722"/>
      <w:r>
        <w:t>6.4.5</w:t>
      </w:r>
      <w:r>
        <w:tab/>
        <w:t>Test Requirements</w:t>
      </w:r>
      <w:bookmarkEnd w:id="1795"/>
      <w:bookmarkEnd w:id="1796"/>
      <w:bookmarkEnd w:id="1797"/>
      <w:bookmarkEnd w:id="1798"/>
      <w:bookmarkEnd w:id="1799"/>
      <w:bookmarkEnd w:id="1800"/>
      <w:bookmarkEnd w:id="1801"/>
      <w:bookmarkEnd w:id="1802"/>
      <w:bookmarkEnd w:id="1803"/>
      <w:bookmarkEnd w:id="1804"/>
      <w:bookmarkEnd w:id="1805"/>
      <w:bookmarkEnd w:id="1806"/>
    </w:p>
    <w:p w14:paraId="280CDCE1" w14:textId="77777777" w:rsidR="004D3FFD" w:rsidRDefault="002C252C">
      <w:r>
        <w:t xml:space="preserve">The gain outside the </w:t>
      </w:r>
      <w:r>
        <w:rPr>
          <w:i/>
        </w:rPr>
        <w:t>passband</w:t>
      </w:r>
      <w:r>
        <w:t xml:space="preserve"> shall not exceed the maximum level specified in table 6.4.5-1, where:</w:t>
      </w:r>
    </w:p>
    <w:p w14:paraId="108269CD" w14:textId="77777777" w:rsidR="004D3FFD" w:rsidRDefault="002C252C">
      <w:pPr>
        <w:pStyle w:val="B1"/>
      </w:pPr>
      <w:r>
        <w:rPr>
          <w:rFonts w:eastAsia="Malgun Gothic"/>
        </w:rPr>
        <w:t>-</w:t>
      </w:r>
      <w:r>
        <w:rPr>
          <w:rFonts w:eastAsia="Malgun Gothic"/>
        </w:rPr>
        <w:tab/>
      </w:r>
      <w:r>
        <w:t xml:space="preserve">f_offset_CW is the offset between the outer channel edge frequency of the outer channel in the </w:t>
      </w:r>
      <w:r>
        <w:rPr>
          <w:i/>
        </w:rPr>
        <w:t>passband</w:t>
      </w:r>
      <w:r>
        <w:t xml:space="preserve"> and a CW signal.</w:t>
      </w:r>
    </w:p>
    <w:p w14:paraId="76218A94" w14:textId="77777777" w:rsidR="004D3FFD" w:rsidRDefault="002C252C">
      <w:pPr>
        <w:pStyle w:val="TH"/>
      </w:pPr>
      <w:r>
        <w:t>Table 6.4.5-1: Out of band gain limits</w:t>
      </w:r>
    </w:p>
    <w:tbl>
      <w:tblPr>
        <w:tblW w:w="0" w:type="auto"/>
        <w:jc w:val="center"/>
        <w:tblCellMar>
          <w:left w:w="0" w:type="dxa"/>
          <w:right w:w="0" w:type="dxa"/>
        </w:tblCellMar>
        <w:tblLook w:val="04A0" w:firstRow="1" w:lastRow="0" w:firstColumn="1" w:lastColumn="0" w:noHBand="0" w:noVBand="1"/>
      </w:tblPr>
      <w:tblGrid>
        <w:gridCol w:w="5390"/>
        <w:gridCol w:w="2606"/>
      </w:tblGrid>
      <w:tr w:rsidR="004D3FFD" w14:paraId="2208270F" w14:textId="77777777" w:rsidTr="00B925FB">
        <w:trPr>
          <w:jc w:val="center"/>
        </w:trPr>
        <w:tc>
          <w:tcPr>
            <w:tcW w:w="53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CE36F0" w14:textId="77777777" w:rsidR="004D3FFD" w:rsidRDefault="002C252C">
            <w:pPr>
              <w:pStyle w:val="TAH"/>
              <w:rPr>
                <w:rFonts w:eastAsia="SimSun"/>
              </w:rPr>
            </w:pPr>
            <w:r>
              <w:t>Frequency offset, f_offset_CW</w:t>
            </w:r>
          </w:p>
        </w:tc>
        <w:tc>
          <w:tcPr>
            <w:tcW w:w="26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1E9A0A" w14:textId="77777777" w:rsidR="004D3FFD" w:rsidRDefault="002C252C">
            <w:pPr>
              <w:pStyle w:val="TAH"/>
            </w:pPr>
            <w:r>
              <w:t>Maximum gain</w:t>
            </w:r>
          </w:p>
        </w:tc>
      </w:tr>
      <w:tr w:rsidR="004D3FFD" w14:paraId="0991B700" w14:textId="77777777" w:rsidTr="00B925FB">
        <w:trPr>
          <w:jc w:val="center"/>
        </w:trPr>
        <w:tc>
          <w:tcPr>
            <w:tcW w:w="53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CF317C" w14:textId="77777777" w:rsidR="004D3FFD" w:rsidRDefault="002C252C">
            <w:pPr>
              <w:pStyle w:val="TAC"/>
            </w:pPr>
            <w:r>
              <w:t xml:space="preserve">0.1*Minimum {400MHz, </w:t>
            </w:r>
            <w:r>
              <w:rPr>
                <w:i/>
              </w:rPr>
              <w:t>passband</w:t>
            </w:r>
            <w:r>
              <w:t xml:space="preserve"> BW} </w:t>
            </w:r>
            <w:r>
              <w:rPr>
                <w:rFonts w:ascii="Symbol" w:eastAsia="Symbol" w:hAnsi="Symbol" w:cs="Symbol"/>
              </w:rPr>
              <w:t></w:t>
            </w:r>
            <w:r>
              <w:t xml:space="preserve"> f_offset_CW &lt; 150 MHz </w:t>
            </w:r>
          </w:p>
        </w:tc>
        <w:tc>
          <w:tcPr>
            <w:tcW w:w="26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AA1D05" w14:textId="77777777" w:rsidR="004D3FFD" w:rsidRDefault="002C252C">
            <w:pPr>
              <w:pStyle w:val="TAC"/>
            </w:pPr>
            <w:r>
              <w:t>70.1 dB (NOTE 1)</w:t>
            </w:r>
          </w:p>
          <w:p w14:paraId="1927FA6C" w14:textId="77777777" w:rsidR="004D3FFD" w:rsidRDefault="002C252C">
            <w:pPr>
              <w:pStyle w:val="TAC"/>
              <w:rPr>
                <w:lang w:eastAsia="ja-JP"/>
              </w:rPr>
            </w:pPr>
            <w:r>
              <w:rPr>
                <w:rFonts w:hint="eastAsia"/>
                <w:lang w:eastAsia="ja-JP"/>
              </w:rPr>
              <w:t>7</w:t>
            </w:r>
            <w:r>
              <w:rPr>
                <w:lang w:eastAsia="ja-JP"/>
              </w:rPr>
              <w:t>0.4 dB (NOTE 2)</w:t>
            </w:r>
          </w:p>
          <w:p w14:paraId="2DBEBE27" w14:textId="77777777" w:rsidR="004D3FFD" w:rsidRDefault="002C252C">
            <w:pPr>
              <w:pStyle w:val="TAC"/>
            </w:pPr>
            <w:r>
              <w:rPr>
                <w:rFonts w:hint="eastAsia"/>
                <w:lang w:eastAsia="ja-JP"/>
              </w:rPr>
              <w:t>7</w:t>
            </w:r>
            <w:r>
              <w:rPr>
                <w:lang w:eastAsia="ja-JP"/>
              </w:rPr>
              <w:t>0.6 dB (NOTE 3)</w:t>
            </w:r>
          </w:p>
        </w:tc>
      </w:tr>
      <w:tr w:rsidR="004D3FFD" w14:paraId="47390AAC" w14:textId="77777777" w:rsidTr="00B925FB">
        <w:trPr>
          <w:jc w:val="center"/>
        </w:trPr>
        <w:tc>
          <w:tcPr>
            <w:tcW w:w="53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262825" w14:textId="77777777" w:rsidR="004D3FFD" w:rsidRDefault="002C252C">
            <w:pPr>
              <w:pStyle w:val="TAC"/>
            </w:pPr>
            <w:r>
              <w:t xml:space="preserve">150 MHz </w:t>
            </w:r>
            <w:r>
              <w:rPr>
                <w:rFonts w:ascii="Symbol" w:eastAsia="Symbol" w:hAnsi="Symbol" w:cs="Symbol"/>
              </w:rPr>
              <w:t></w:t>
            </w:r>
            <w:r>
              <w:t xml:space="preserve"> f_offset_CW &lt; 400 MHz</w:t>
            </w:r>
          </w:p>
        </w:tc>
        <w:tc>
          <w:tcPr>
            <w:tcW w:w="26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DEEAEB" w14:textId="77777777" w:rsidR="004D3FFD" w:rsidRDefault="002C252C">
            <w:pPr>
              <w:pStyle w:val="TAC"/>
            </w:pPr>
            <w:r>
              <w:t>57.1 dB (NOTE 1)</w:t>
            </w:r>
          </w:p>
          <w:p w14:paraId="32E728DE" w14:textId="77777777" w:rsidR="004D3FFD" w:rsidRDefault="002C252C">
            <w:pPr>
              <w:pStyle w:val="TAC"/>
              <w:rPr>
                <w:lang w:eastAsia="ja-JP"/>
              </w:rPr>
            </w:pPr>
            <w:r>
              <w:rPr>
                <w:rFonts w:hint="eastAsia"/>
                <w:lang w:eastAsia="ja-JP"/>
              </w:rPr>
              <w:t>5</w:t>
            </w:r>
            <w:r>
              <w:rPr>
                <w:lang w:eastAsia="ja-JP"/>
              </w:rPr>
              <w:t>7.4 dB (NOTE 2)</w:t>
            </w:r>
          </w:p>
          <w:p w14:paraId="69178AE9" w14:textId="77777777" w:rsidR="004D3FFD" w:rsidRDefault="002C252C">
            <w:pPr>
              <w:pStyle w:val="TAC"/>
            </w:pPr>
            <w:r>
              <w:rPr>
                <w:rFonts w:hint="eastAsia"/>
                <w:lang w:eastAsia="ja-JP"/>
              </w:rPr>
              <w:t>5</w:t>
            </w:r>
            <w:r>
              <w:rPr>
                <w:lang w:eastAsia="ja-JP"/>
              </w:rPr>
              <w:t>7.6 dB (NOTE 3)</w:t>
            </w:r>
          </w:p>
        </w:tc>
      </w:tr>
      <w:tr w:rsidR="004D3FFD" w14:paraId="5384A19D" w14:textId="77777777" w:rsidTr="00B925FB">
        <w:trPr>
          <w:jc w:val="center"/>
        </w:trPr>
        <w:tc>
          <w:tcPr>
            <w:tcW w:w="53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5B5640" w14:textId="77777777" w:rsidR="004D3FFD" w:rsidRDefault="002C252C">
            <w:pPr>
              <w:pStyle w:val="TAC"/>
            </w:pPr>
            <w:r>
              <w:t xml:space="preserve">400 MHz </w:t>
            </w:r>
            <w:r>
              <w:rPr>
                <w:rFonts w:ascii="Symbol" w:eastAsia="Symbol" w:hAnsi="Symbol" w:cs="Symbol"/>
              </w:rPr>
              <w:t></w:t>
            </w:r>
            <w:r>
              <w:t xml:space="preserve"> f_offset_CW &lt; f_offset_max</w:t>
            </w:r>
          </w:p>
        </w:tc>
        <w:tc>
          <w:tcPr>
            <w:tcW w:w="26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08D96D" w14:textId="77777777" w:rsidR="004D3FFD" w:rsidRDefault="002C252C">
            <w:pPr>
              <w:pStyle w:val="TAC"/>
            </w:pPr>
            <w:r>
              <w:t>37.1 dB (NOTE 1)</w:t>
            </w:r>
          </w:p>
          <w:p w14:paraId="2F89EDF6" w14:textId="77777777" w:rsidR="004D3FFD" w:rsidRDefault="002C252C">
            <w:pPr>
              <w:pStyle w:val="TAC"/>
              <w:rPr>
                <w:lang w:eastAsia="ja-JP"/>
              </w:rPr>
            </w:pPr>
            <w:r>
              <w:rPr>
                <w:rFonts w:hint="eastAsia"/>
                <w:lang w:eastAsia="ja-JP"/>
              </w:rPr>
              <w:t>3</w:t>
            </w:r>
            <w:r>
              <w:rPr>
                <w:lang w:eastAsia="ja-JP"/>
              </w:rPr>
              <w:t>7.4 dB (NOTE 2)</w:t>
            </w:r>
          </w:p>
          <w:p w14:paraId="597AB528" w14:textId="77777777" w:rsidR="004D3FFD" w:rsidRDefault="002C252C">
            <w:pPr>
              <w:pStyle w:val="TAC"/>
            </w:pPr>
            <w:r>
              <w:rPr>
                <w:rFonts w:hint="eastAsia"/>
                <w:lang w:eastAsia="ja-JP"/>
              </w:rPr>
              <w:t>3</w:t>
            </w:r>
            <w:r>
              <w:rPr>
                <w:lang w:eastAsia="ja-JP"/>
              </w:rPr>
              <w:t>7.6 dB (NOTE 3)</w:t>
            </w:r>
          </w:p>
        </w:tc>
      </w:tr>
      <w:tr w:rsidR="004D3FFD" w14:paraId="45C748FF" w14:textId="77777777" w:rsidTr="00B925FB">
        <w:trPr>
          <w:jc w:val="center"/>
        </w:trPr>
        <w:tc>
          <w:tcPr>
            <w:tcW w:w="7996" w:type="dxa"/>
            <w:gridSpan w:val="2"/>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238D4F6" w14:textId="77777777" w:rsidR="004D3FFD" w:rsidRDefault="002C252C" w:rsidP="00DC3B7F">
            <w:pPr>
              <w:pStyle w:val="TAN"/>
            </w:pPr>
            <w:r>
              <w:t>NOTE 1: Applicable to bands defined within the frequency spectrum range of 24.25–29.5 GHz</w:t>
            </w:r>
          </w:p>
          <w:p w14:paraId="794E9B6F" w14:textId="77777777" w:rsidR="004D3FFD" w:rsidRDefault="002C252C" w:rsidP="00DC3B7F">
            <w:pPr>
              <w:pStyle w:val="TAN"/>
            </w:pPr>
            <w:r>
              <w:t>NOTE 2: Applicable to bands defined within the frequency spectrum range of 37-43.5GHz</w:t>
            </w:r>
          </w:p>
          <w:p w14:paraId="57ADE8C2" w14:textId="77777777" w:rsidR="004D3FFD" w:rsidRDefault="002C252C" w:rsidP="00DC3B7F">
            <w:pPr>
              <w:pStyle w:val="TAN"/>
              <w:rPr>
                <w:lang w:eastAsia="ja-JP"/>
              </w:rPr>
            </w:pPr>
            <w:r>
              <w:t>NOTE 3: Applicable to bands defined within the frequency spectrum range of 43.5-48.2 GHz</w:t>
            </w:r>
          </w:p>
        </w:tc>
      </w:tr>
    </w:tbl>
    <w:p w14:paraId="09483568" w14:textId="77777777" w:rsidR="004D3FFD" w:rsidRDefault="002C252C">
      <w:pPr>
        <w:pStyle w:val="Heading2"/>
        <w:rPr>
          <w:lang w:eastAsia="zh-CN"/>
        </w:rPr>
      </w:pPr>
      <w:bookmarkStart w:id="1807" w:name="_Toc22864"/>
      <w:bookmarkStart w:id="1808" w:name="_Toc15161"/>
      <w:bookmarkStart w:id="1809" w:name="_Toc30740"/>
      <w:bookmarkStart w:id="1810" w:name="_Toc1779"/>
      <w:bookmarkStart w:id="1811" w:name="_Toc121818393"/>
      <w:bookmarkStart w:id="1812" w:name="_Toc121818617"/>
      <w:bookmarkStart w:id="1813" w:name="_Toc124158372"/>
      <w:bookmarkStart w:id="1814" w:name="_Toc130558440"/>
      <w:bookmarkStart w:id="1815" w:name="_Toc137467165"/>
      <w:bookmarkStart w:id="1816" w:name="_Toc138884811"/>
      <w:bookmarkStart w:id="1817" w:name="_Toc138885035"/>
      <w:bookmarkStart w:id="1818" w:name="_Toc145511246"/>
      <w:bookmarkStart w:id="1819" w:name="_Toc155475723"/>
      <w:r>
        <w:rPr>
          <w:rFonts w:hint="eastAsia"/>
          <w:lang w:val="en-US" w:eastAsia="zh-CN"/>
        </w:rPr>
        <w:t>6</w:t>
      </w:r>
      <w:r>
        <w:t>.</w:t>
      </w:r>
      <w:r>
        <w:rPr>
          <w:rFonts w:hint="eastAsia"/>
          <w:lang w:eastAsia="zh-CN"/>
        </w:rPr>
        <w:t>5</w:t>
      </w:r>
      <w:r>
        <w:tab/>
      </w:r>
      <w:r>
        <w:rPr>
          <w:rFonts w:hint="eastAsia"/>
          <w:lang w:eastAsia="zh-CN"/>
        </w:rPr>
        <w:t>OTA unwanted emissions</w:t>
      </w:r>
      <w:bookmarkEnd w:id="1807"/>
      <w:bookmarkEnd w:id="1808"/>
      <w:bookmarkEnd w:id="1809"/>
      <w:bookmarkEnd w:id="1810"/>
      <w:bookmarkEnd w:id="1811"/>
      <w:bookmarkEnd w:id="1812"/>
      <w:bookmarkEnd w:id="1813"/>
      <w:bookmarkEnd w:id="1814"/>
      <w:bookmarkEnd w:id="1815"/>
      <w:bookmarkEnd w:id="1816"/>
      <w:bookmarkEnd w:id="1817"/>
      <w:bookmarkEnd w:id="1818"/>
      <w:bookmarkEnd w:id="1819"/>
    </w:p>
    <w:p w14:paraId="3235974C" w14:textId="77777777" w:rsidR="004D3FFD" w:rsidRDefault="002C252C" w:rsidP="00163FEB">
      <w:pPr>
        <w:pStyle w:val="Heading3"/>
        <w:rPr>
          <w:lang w:val="en-US" w:eastAsia="zh-CN"/>
        </w:rPr>
      </w:pPr>
      <w:bookmarkStart w:id="1820" w:name="_Toc121818394"/>
      <w:bookmarkStart w:id="1821" w:name="_Toc121818618"/>
      <w:bookmarkStart w:id="1822" w:name="_Toc124158373"/>
      <w:bookmarkStart w:id="1823" w:name="_Toc130558441"/>
      <w:bookmarkStart w:id="1824" w:name="_Toc137467166"/>
      <w:bookmarkStart w:id="1825" w:name="_Toc138884812"/>
      <w:bookmarkStart w:id="1826" w:name="_Toc138885036"/>
      <w:bookmarkStart w:id="1827" w:name="_Toc145511247"/>
      <w:bookmarkStart w:id="1828" w:name="_Toc155475724"/>
      <w:r>
        <w:rPr>
          <w:rFonts w:hint="eastAsia"/>
          <w:lang w:val="en-US" w:eastAsia="zh-CN"/>
        </w:rPr>
        <w:t>6</w:t>
      </w:r>
      <w:r>
        <w:t>.5.</w:t>
      </w:r>
      <w:r>
        <w:rPr>
          <w:rFonts w:hint="eastAsia"/>
          <w:lang w:val="en-US" w:eastAsia="zh-CN"/>
        </w:rPr>
        <w:t>1</w:t>
      </w:r>
      <w:r>
        <w:tab/>
      </w:r>
      <w:r>
        <w:rPr>
          <w:rFonts w:hint="eastAsia"/>
          <w:lang w:val="en-US" w:eastAsia="zh-CN"/>
        </w:rPr>
        <w:t>General</w:t>
      </w:r>
      <w:bookmarkEnd w:id="1820"/>
      <w:bookmarkEnd w:id="1821"/>
      <w:bookmarkEnd w:id="1822"/>
      <w:bookmarkEnd w:id="1823"/>
      <w:bookmarkEnd w:id="1824"/>
      <w:bookmarkEnd w:id="1825"/>
      <w:bookmarkEnd w:id="1826"/>
      <w:bookmarkEnd w:id="1827"/>
      <w:bookmarkEnd w:id="1828"/>
    </w:p>
    <w:p w14:paraId="4CFA0125" w14:textId="77777777" w:rsidR="004D3FFD" w:rsidRDefault="002C252C">
      <w:pPr>
        <w:rPr>
          <w:rFonts w:eastAsia="SimSun"/>
        </w:rPr>
      </w:pPr>
      <w:bookmarkStart w:id="1829" w:name="_Hlk505597907"/>
      <w:r>
        <w:rPr>
          <w:rFonts w:eastAsia="SimSun"/>
        </w:rPr>
        <w:t xml:space="preserve">Unwanted emissions consist of so-called out-of-band emissions and spurious emissions according to ITU definitions </w:t>
      </w:r>
      <w:r>
        <w:rPr>
          <w:rFonts w:eastAsia="SimSun" w:cs="Arial"/>
        </w:rPr>
        <w:t>ITU-R SM.329</w:t>
      </w:r>
      <w:r>
        <w:rPr>
          <w:rFonts w:eastAsia="SimSun"/>
        </w:rPr>
        <w:t xml:space="preserve"> [</w:t>
      </w:r>
      <w:r>
        <w:rPr>
          <w:rFonts w:eastAsia="SimSun" w:hint="eastAsia"/>
          <w:lang w:val="en-US" w:eastAsia="zh-CN"/>
        </w:rPr>
        <w:t>4</w:t>
      </w:r>
      <w:r>
        <w:rPr>
          <w:rFonts w:eastAsia="SimSun"/>
        </w:rPr>
        <w:t xml:space="preserve">]. In ITU terminology, out of band emissions are unwanted emissions immediately outside the </w:t>
      </w:r>
      <w:r>
        <w:rPr>
          <w:rFonts w:eastAsia="SimSun"/>
          <w:i/>
        </w:rPr>
        <w:t>passband</w:t>
      </w:r>
      <w:r>
        <w:rPr>
          <w:rFonts w:eastAsia="SimSun"/>
        </w:rPr>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2E0ACDAC" w14:textId="77777777" w:rsidR="004D3FFD" w:rsidRDefault="002C252C">
      <w:pPr>
        <w:rPr>
          <w:rFonts w:eastAsia="SimSun" w:cs="v5.0.0"/>
        </w:rPr>
      </w:pPr>
      <w:r>
        <w:rPr>
          <w:rFonts w:eastAsia="SimSun" w:cs="v5.0.0"/>
        </w:rPr>
        <w:t xml:space="preserve">The OTA out-of-band emissions requirement for the </w:t>
      </w:r>
      <w:r>
        <w:rPr>
          <w:rFonts w:eastAsia="SimSun" w:cs="v5.0.0"/>
          <w:i/>
        </w:rPr>
        <w:t xml:space="preserve">repeater type 2-O </w:t>
      </w:r>
      <w:r>
        <w:rPr>
          <w:rFonts w:eastAsia="SimSun" w:cs="v5.0.0"/>
        </w:rPr>
        <w:t>transmitter is specified both in terms of Adjacent Channel Leakage power Ratio (ACLR) and operating band unwanted emissions (OBUE). OTA Unwanted emissions outside of this frequency range are limited by an OTA spurious emissions requirement.</w:t>
      </w:r>
    </w:p>
    <w:p w14:paraId="6F81022B" w14:textId="77777777" w:rsidR="004D3FFD" w:rsidRDefault="002C252C">
      <w:pPr>
        <w:rPr>
          <w:rFonts w:eastAsia="SimSun" w:cs="v5.0.0"/>
        </w:rPr>
      </w:pPr>
      <w:r>
        <w:rPr>
          <w:rFonts w:eastAsia="SimSun" w:cs="v5.0.0"/>
        </w:rPr>
        <w:t xml:space="preserve">The maximum offset of the operating band unwanted emissions mask from the </w:t>
      </w:r>
      <w:r>
        <w:rPr>
          <w:rFonts w:eastAsia="SimSun" w:cs="v5.0.0"/>
          <w:i/>
        </w:rPr>
        <w:t>operating band</w:t>
      </w:r>
      <w:r>
        <w:rPr>
          <w:rFonts w:eastAsia="SimSun" w:cs="v5.0.0"/>
        </w:rPr>
        <w:t xml:space="preserve"> edge is </w:t>
      </w:r>
      <w:r>
        <w:rPr>
          <w:rFonts w:eastAsia="SimSun"/>
        </w:rPr>
        <w:t>Δf</w:t>
      </w:r>
      <w:r>
        <w:rPr>
          <w:rFonts w:eastAsia="SimSun"/>
          <w:vertAlign w:val="subscript"/>
        </w:rPr>
        <w:t>OBUE</w:t>
      </w:r>
      <w:r>
        <w:rPr>
          <w:rFonts w:eastAsia="SimSun" w:cs="v5.0.0"/>
        </w:rPr>
        <w:t xml:space="preserve">. The value of </w:t>
      </w:r>
      <w:r>
        <w:rPr>
          <w:rFonts w:eastAsia="SimSun"/>
        </w:rPr>
        <w:t>Δf</w:t>
      </w:r>
      <w:r>
        <w:rPr>
          <w:rFonts w:eastAsia="SimSun"/>
          <w:vertAlign w:val="subscript"/>
        </w:rPr>
        <w:t>OBUE</w:t>
      </w:r>
      <w:r>
        <w:rPr>
          <w:rFonts w:eastAsia="SimSun" w:cs="v5.0.0"/>
        </w:rPr>
        <w:t xml:space="preserve"> is defined in table 6.5.1-1 for </w:t>
      </w:r>
      <w:r>
        <w:rPr>
          <w:rFonts w:eastAsia="SimSun" w:cs="v5.0.0"/>
          <w:i/>
          <w:iCs/>
        </w:rPr>
        <w:t>repeater type 2-O</w:t>
      </w:r>
      <w:r>
        <w:rPr>
          <w:rFonts w:eastAsia="SimSun" w:cs="v5.0.0"/>
        </w:rPr>
        <w:t xml:space="preserve"> for NR </w:t>
      </w:r>
      <w:r>
        <w:rPr>
          <w:rFonts w:eastAsia="SimSun" w:cs="v5.0.0"/>
          <w:i/>
        </w:rPr>
        <w:t>operating bands</w:t>
      </w:r>
      <w:r>
        <w:rPr>
          <w:rFonts w:eastAsia="SimSun" w:cs="v5.0.0"/>
        </w:rPr>
        <w:t>.</w:t>
      </w:r>
    </w:p>
    <w:p w14:paraId="433D1EC9" w14:textId="77777777" w:rsidR="004D3FFD" w:rsidRDefault="002C252C" w:rsidP="00DC3B7F">
      <w:pPr>
        <w:pStyle w:val="TH"/>
        <w:rPr>
          <w:rFonts w:eastAsia="SimSun"/>
          <w:i/>
        </w:rPr>
      </w:pPr>
      <w:r>
        <w:rPr>
          <w:rFonts w:eastAsia="SimSun"/>
        </w:rPr>
        <w:t>Table 6.5.1-1: Maximum offset Δf</w:t>
      </w:r>
      <w:r>
        <w:rPr>
          <w:rFonts w:eastAsia="SimSun"/>
          <w:vertAlign w:val="subscript"/>
        </w:rPr>
        <w:t>OBUE</w:t>
      </w:r>
      <w:r>
        <w:rPr>
          <w:rFonts w:eastAsia="SimSun"/>
        </w:rPr>
        <w:t xml:space="preserve"> outside the downlink </w:t>
      </w:r>
      <w:r>
        <w:rPr>
          <w:rFonts w:eastAsia="SimSun"/>
          <w:i/>
        </w:rPr>
        <w:t xml:space="preserve">operating band </w:t>
      </w:r>
      <w:r>
        <w:rPr>
          <w:rFonts w:eastAsia="SimSun"/>
          <w:iCs/>
        </w:rPr>
        <w:t xml:space="preserve">for </w:t>
      </w:r>
      <w:r>
        <w:rPr>
          <w:rFonts w:eastAsia="SimSun"/>
          <w:i/>
        </w:rPr>
        <w:t>repeater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3801"/>
        <w:gridCol w:w="1784"/>
      </w:tblGrid>
      <w:tr w:rsidR="004D3FFD" w14:paraId="4FC0E8F5" w14:textId="77777777">
        <w:trPr>
          <w:jc w:val="center"/>
        </w:trPr>
        <w:tc>
          <w:tcPr>
            <w:tcW w:w="1845" w:type="dxa"/>
            <w:tcBorders>
              <w:top w:val="single" w:sz="4" w:space="0" w:color="auto"/>
              <w:left w:val="single" w:sz="4" w:space="0" w:color="auto"/>
              <w:bottom w:val="single" w:sz="4" w:space="0" w:color="auto"/>
              <w:right w:val="single" w:sz="4" w:space="0" w:color="auto"/>
            </w:tcBorders>
          </w:tcPr>
          <w:p w14:paraId="1AD2E5E8" w14:textId="77777777" w:rsidR="004D3FFD" w:rsidRDefault="002C252C" w:rsidP="00DC3B7F">
            <w:pPr>
              <w:pStyle w:val="TAH"/>
              <w:rPr>
                <w:rFonts w:eastAsia="SimSun"/>
              </w:rPr>
            </w:pPr>
            <w:r>
              <w:rPr>
                <w:rFonts w:eastAsia="SimSun"/>
              </w:rPr>
              <w:t>Repeater type</w:t>
            </w:r>
          </w:p>
        </w:tc>
        <w:tc>
          <w:tcPr>
            <w:tcW w:w="3801" w:type="dxa"/>
            <w:tcBorders>
              <w:top w:val="single" w:sz="4" w:space="0" w:color="auto"/>
              <w:left w:val="single" w:sz="4" w:space="0" w:color="auto"/>
              <w:bottom w:val="single" w:sz="4" w:space="0" w:color="auto"/>
              <w:right w:val="single" w:sz="4" w:space="0" w:color="auto"/>
            </w:tcBorders>
          </w:tcPr>
          <w:p w14:paraId="27CAA370" w14:textId="77777777" w:rsidR="004D3FFD" w:rsidRDefault="002C252C" w:rsidP="00DC3B7F">
            <w:pPr>
              <w:pStyle w:val="TAH"/>
              <w:rPr>
                <w:rFonts w:eastAsia="SimSun"/>
              </w:rPr>
            </w:pPr>
            <w:r>
              <w:rPr>
                <w:rFonts w:eastAsia="SimSun"/>
                <w:i/>
              </w:rPr>
              <w:t>Operating band</w:t>
            </w:r>
            <w:r>
              <w:rPr>
                <w:rFonts w:eastAsia="SimSun"/>
              </w:rPr>
              <w:t xml:space="preserve"> characteristics</w:t>
            </w:r>
          </w:p>
        </w:tc>
        <w:tc>
          <w:tcPr>
            <w:tcW w:w="1784" w:type="dxa"/>
            <w:tcBorders>
              <w:top w:val="single" w:sz="4" w:space="0" w:color="auto"/>
              <w:left w:val="single" w:sz="4" w:space="0" w:color="auto"/>
              <w:bottom w:val="single" w:sz="4" w:space="0" w:color="auto"/>
              <w:right w:val="single" w:sz="4" w:space="0" w:color="auto"/>
            </w:tcBorders>
          </w:tcPr>
          <w:p w14:paraId="23ECD555" w14:textId="77777777" w:rsidR="004D3FFD" w:rsidRDefault="002C252C" w:rsidP="00DC3B7F">
            <w:pPr>
              <w:pStyle w:val="TAH"/>
              <w:rPr>
                <w:rFonts w:eastAsia="SimSun"/>
              </w:rPr>
            </w:pPr>
            <w:r>
              <w:rPr>
                <w:rFonts w:eastAsia="SimSun"/>
              </w:rPr>
              <w:t>Δf</w:t>
            </w:r>
            <w:r>
              <w:rPr>
                <w:rFonts w:eastAsia="SimSun"/>
                <w:vertAlign w:val="subscript"/>
              </w:rPr>
              <w:t>OBUE</w:t>
            </w:r>
            <w:r>
              <w:rPr>
                <w:rFonts w:eastAsia="SimSun"/>
              </w:rPr>
              <w:t xml:space="preserve"> (MHz)</w:t>
            </w:r>
          </w:p>
        </w:tc>
      </w:tr>
      <w:tr w:rsidR="004D3FFD" w14:paraId="59C3D84C" w14:textId="77777777">
        <w:trPr>
          <w:jc w:val="center"/>
        </w:trPr>
        <w:tc>
          <w:tcPr>
            <w:tcW w:w="1845" w:type="dxa"/>
            <w:tcBorders>
              <w:top w:val="single" w:sz="4" w:space="0" w:color="auto"/>
              <w:left w:val="single" w:sz="4" w:space="0" w:color="auto"/>
              <w:bottom w:val="single" w:sz="4" w:space="0" w:color="auto"/>
              <w:right w:val="single" w:sz="4" w:space="0" w:color="auto"/>
            </w:tcBorders>
            <w:vAlign w:val="center"/>
          </w:tcPr>
          <w:p w14:paraId="36B5D8FE" w14:textId="77777777" w:rsidR="004D3FFD" w:rsidRDefault="002C252C">
            <w:pPr>
              <w:keepNext/>
              <w:keepLines/>
              <w:spacing w:after="0"/>
              <w:jc w:val="center"/>
              <w:rPr>
                <w:rFonts w:ascii="Arial" w:eastAsia="SimSun" w:hAnsi="Arial"/>
                <w:i/>
                <w:sz w:val="18"/>
              </w:rPr>
            </w:pPr>
            <w:r>
              <w:rPr>
                <w:rFonts w:ascii="Arial" w:eastAsia="SimSun" w:hAnsi="Arial"/>
                <w:i/>
                <w:sz w:val="18"/>
              </w:rPr>
              <w:t>Repeater type 2-O</w:t>
            </w:r>
          </w:p>
        </w:tc>
        <w:tc>
          <w:tcPr>
            <w:tcW w:w="3801" w:type="dxa"/>
            <w:tcBorders>
              <w:top w:val="single" w:sz="4" w:space="0" w:color="auto"/>
              <w:left w:val="single" w:sz="4" w:space="0" w:color="auto"/>
              <w:bottom w:val="single" w:sz="4" w:space="0" w:color="auto"/>
              <w:right w:val="single" w:sz="4" w:space="0" w:color="auto"/>
            </w:tcBorders>
          </w:tcPr>
          <w:p w14:paraId="795267E1" w14:textId="77777777" w:rsidR="004D3FFD" w:rsidRDefault="002C252C">
            <w:pPr>
              <w:keepNext/>
              <w:keepLines/>
              <w:spacing w:after="0"/>
              <w:jc w:val="center"/>
              <w:rPr>
                <w:rFonts w:ascii="Arial" w:eastAsia="SimSun" w:hAnsi="Arial"/>
                <w:sz w:val="18"/>
              </w:rPr>
            </w:pPr>
            <w:r>
              <w:rPr>
                <w:rFonts w:ascii="Arial" w:eastAsia="SimSun" w:hAnsi="Arial"/>
                <w:sz w:val="18"/>
              </w:rPr>
              <w:t>F</w:t>
            </w:r>
            <w:r>
              <w:rPr>
                <w:rFonts w:ascii="Arial" w:eastAsia="SimSun" w:hAnsi="Arial"/>
                <w:sz w:val="18"/>
                <w:vertAlign w:val="subscript"/>
              </w:rPr>
              <w:t>DL,high</w:t>
            </w:r>
            <w:r>
              <w:rPr>
                <w:rFonts w:ascii="Arial" w:eastAsia="SimSun" w:hAnsi="Arial"/>
                <w:sz w:val="18"/>
              </w:rPr>
              <w:t xml:space="preserve"> – F</w:t>
            </w:r>
            <w:r>
              <w:rPr>
                <w:rFonts w:ascii="Arial" w:eastAsia="SimSun" w:hAnsi="Arial"/>
                <w:sz w:val="18"/>
                <w:vertAlign w:val="subscript"/>
              </w:rPr>
              <w:t>DL,low</w:t>
            </w:r>
            <w:r>
              <w:rPr>
                <w:rFonts w:ascii="Arial" w:eastAsia="SimSun" w:hAnsi="Arial"/>
                <w:sz w:val="18"/>
              </w:rPr>
              <w:t xml:space="preserve"> ≤ 4000 MHz</w:t>
            </w:r>
          </w:p>
        </w:tc>
        <w:tc>
          <w:tcPr>
            <w:tcW w:w="1784" w:type="dxa"/>
            <w:tcBorders>
              <w:top w:val="single" w:sz="4" w:space="0" w:color="auto"/>
              <w:left w:val="single" w:sz="4" w:space="0" w:color="auto"/>
              <w:bottom w:val="single" w:sz="4" w:space="0" w:color="auto"/>
              <w:right w:val="single" w:sz="4" w:space="0" w:color="auto"/>
            </w:tcBorders>
          </w:tcPr>
          <w:p w14:paraId="69681A3F" w14:textId="77777777" w:rsidR="004D3FFD" w:rsidRDefault="002C252C">
            <w:pPr>
              <w:keepNext/>
              <w:keepLines/>
              <w:spacing w:after="0"/>
              <w:jc w:val="center"/>
              <w:rPr>
                <w:rFonts w:ascii="Arial" w:eastAsia="SimSun" w:hAnsi="Arial"/>
                <w:sz w:val="18"/>
              </w:rPr>
            </w:pPr>
            <w:r>
              <w:rPr>
                <w:rFonts w:ascii="Arial" w:eastAsia="SimSun" w:hAnsi="Arial"/>
                <w:sz w:val="18"/>
              </w:rPr>
              <w:t>1500</w:t>
            </w:r>
          </w:p>
        </w:tc>
      </w:tr>
      <w:bookmarkEnd w:id="1829"/>
    </w:tbl>
    <w:p w14:paraId="494DCDA6" w14:textId="77777777" w:rsidR="004D3FFD" w:rsidRDefault="004D3FFD">
      <w:pPr>
        <w:rPr>
          <w:rFonts w:eastAsia="SimSun"/>
        </w:rPr>
      </w:pPr>
    </w:p>
    <w:p w14:paraId="48D744AD" w14:textId="77777777" w:rsidR="004D3FFD" w:rsidRDefault="002C252C">
      <w:r>
        <w:rPr>
          <w:rFonts w:eastAsia="SimSun"/>
        </w:rPr>
        <w:t xml:space="preserve">The unwanted emission requirements are applied per cell for all the configurations. Requirements for OTA unwanted emissions are captured using TRP, </w:t>
      </w:r>
      <w:r>
        <w:rPr>
          <w:rFonts w:eastAsia="SimSun"/>
          <w:i/>
        </w:rPr>
        <w:t>directional requirements</w:t>
      </w:r>
      <w:r>
        <w:rPr>
          <w:rFonts w:eastAsia="SimSun"/>
        </w:rPr>
        <w:t xml:space="preserve"> as described per requirement.</w:t>
      </w:r>
    </w:p>
    <w:p w14:paraId="057285DB" w14:textId="77777777" w:rsidR="004D3FFD" w:rsidRDefault="002C252C" w:rsidP="00163FEB">
      <w:pPr>
        <w:pStyle w:val="Heading3"/>
      </w:pPr>
      <w:bookmarkStart w:id="1830" w:name="_Toc61184734"/>
      <w:bookmarkStart w:id="1831" w:name="_Toc57821280"/>
      <w:bookmarkStart w:id="1832" w:name="_Toc44712340"/>
      <w:bookmarkStart w:id="1833" w:name="_Toc76542184"/>
      <w:bookmarkStart w:id="1834" w:name="_Toc37260349"/>
      <w:bookmarkStart w:id="1835" w:name="_Toc37267737"/>
      <w:bookmarkStart w:id="1836" w:name="_Toc61185124"/>
      <w:bookmarkStart w:id="1837" w:name="_Toc57820353"/>
      <w:bookmarkStart w:id="1838" w:name="_Toc21127666"/>
      <w:bookmarkStart w:id="1839" w:name="_Toc53185867"/>
      <w:bookmarkStart w:id="1840" w:name="_Toc29811875"/>
      <w:bookmarkStart w:id="1841" w:name="_Toc66386468"/>
      <w:bookmarkStart w:id="1842" w:name="_Toc61184342"/>
      <w:bookmarkStart w:id="1843" w:name="_Toc74583371"/>
      <w:bookmarkStart w:id="1844" w:name="_Toc45893653"/>
      <w:bookmarkStart w:id="1845" w:name="_Toc36817427"/>
      <w:bookmarkStart w:id="1846" w:name="_Toc61183950"/>
      <w:bookmarkStart w:id="1847" w:name="_Toc82450814"/>
      <w:bookmarkStart w:id="1848" w:name="_Toc61183556"/>
      <w:bookmarkStart w:id="1849" w:name="_Toc53185491"/>
      <w:bookmarkStart w:id="1850" w:name="_Toc82450166"/>
      <w:bookmarkStart w:id="1851" w:name="_Toc121818395"/>
      <w:bookmarkStart w:id="1852" w:name="_Toc121818619"/>
      <w:bookmarkStart w:id="1853" w:name="_Toc124158374"/>
      <w:bookmarkStart w:id="1854" w:name="_Toc130558442"/>
      <w:bookmarkStart w:id="1855" w:name="_Toc137467167"/>
      <w:bookmarkStart w:id="1856" w:name="_Toc138884813"/>
      <w:bookmarkStart w:id="1857" w:name="_Toc138885037"/>
      <w:bookmarkStart w:id="1858" w:name="_Toc145511248"/>
      <w:bookmarkStart w:id="1859" w:name="_Toc155475725"/>
      <w:r>
        <w:rPr>
          <w:rFonts w:hint="eastAsia"/>
          <w:lang w:val="en-US" w:eastAsia="zh-CN"/>
        </w:rPr>
        <w:t>6</w:t>
      </w:r>
      <w:r>
        <w:t>.5.2</w:t>
      </w:r>
      <w:r>
        <w:tab/>
        <w:t>OTA Adjacent Channel Leakage Power Ratio (ACLR)</w:t>
      </w:r>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p>
    <w:p w14:paraId="1585D058" w14:textId="77777777" w:rsidR="004D3FFD" w:rsidRDefault="002C252C" w:rsidP="00163FEB">
      <w:pPr>
        <w:pStyle w:val="Heading4"/>
      </w:pPr>
      <w:bookmarkStart w:id="1860" w:name="_Toc53182457"/>
      <w:bookmarkStart w:id="1861" w:name="_Toc45884434"/>
      <w:bookmarkStart w:id="1862" w:name="_Toc21099952"/>
      <w:bookmarkStart w:id="1863" w:name="_Toc29809750"/>
      <w:bookmarkStart w:id="1864" w:name="_Toc75242722"/>
      <w:bookmarkStart w:id="1865" w:name="_Toc74961811"/>
      <w:bookmarkStart w:id="1866" w:name="_Toc58860198"/>
      <w:bookmarkStart w:id="1867" w:name="_Toc26746"/>
      <w:bookmarkStart w:id="1868" w:name="_Toc27721"/>
      <w:bookmarkStart w:id="1869" w:name="_Toc76545068"/>
      <w:bookmarkStart w:id="1870" w:name="_Toc61182695"/>
      <w:bookmarkStart w:id="1871" w:name="_Toc58862702"/>
      <w:bookmarkStart w:id="1872" w:name="_Toc82595171"/>
      <w:bookmarkStart w:id="1873" w:name="_Toc37272188"/>
      <w:bookmarkStart w:id="1874" w:name="_Toc36645134"/>
      <w:bookmarkStart w:id="1875" w:name="_Toc31808"/>
      <w:bookmarkStart w:id="1876" w:name="_Toc66728008"/>
      <w:bookmarkStart w:id="1877" w:name="_Toc121818396"/>
      <w:bookmarkStart w:id="1878" w:name="_Toc121818620"/>
      <w:bookmarkStart w:id="1879" w:name="_Toc124158375"/>
      <w:bookmarkStart w:id="1880" w:name="_Toc130558443"/>
      <w:bookmarkStart w:id="1881" w:name="_Toc137467168"/>
      <w:bookmarkStart w:id="1882" w:name="_Toc138884814"/>
      <w:bookmarkStart w:id="1883" w:name="_Toc138885038"/>
      <w:bookmarkStart w:id="1884" w:name="_Toc145511249"/>
      <w:bookmarkStart w:id="1885" w:name="_Toc155475726"/>
      <w:r>
        <w:t>6.5.2.1</w:t>
      </w:r>
      <w:r>
        <w:tab/>
        <w:t>Definition and applicability</w:t>
      </w:r>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p>
    <w:p w14:paraId="499672C5" w14:textId="77777777" w:rsidR="004D3FFD" w:rsidRDefault="002C252C">
      <w:pPr>
        <w:rPr>
          <w:rFonts w:eastAsia="SimSun"/>
        </w:rPr>
      </w:pPr>
      <w:bookmarkStart w:id="1886" w:name="_Hlk47639108"/>
      <w:bookmarkStart w:id="1887" w:name="_Toc82595172"/>
      <w:bookmarkStart w:id="1888" w:name="_Toc66728009"/>
      <w:bookmarkStart w:id="1889" w:name="_Toc21099953"/>
      <w:bookmarkStart w:id="1890" w:name="_Toc61182696"/>
      <w:bookmarkStart w:id="1891" w:name="_Toc36645135"/>
      <w:bookmarkStart w:id="1892" w:name="_Toc74961812"/>
      <w:bookmarkStart w:id="1893" w:name="_Toc76545069"/>
      <w:bookmarkStart w:id="1894" w:name="_Toc58860199"/>
      <w:bookmarkStart w:id="1895" w:name="_Toc45884435"/>
      <w:bookmarkStart w:id="1896" w:name="_Toc37272189"/>
      <w:bookmarkStart w:id="1897" w:name="_Toc29809751"/>
      <w:bookmarkStart w:id="1898" w:name="_Toc58862703"/>
      <w:bookmarkStart w:id="1899" w:name="_Toc75242723"/>
      <w:bookmarkStart w:id="1900" w:name="_Toc53182458"/>
      <w:r>
        <w:rPr>
          <w:rFonts w:eastAsia="SimSun"/>
        </w:rPr>
        <w:t xml:space="preserve">OTA Adjacent Channel Leakage power Ratio (ACLR) is the ratio of the filtered mean power centred on the assigned channel frequency </w:t>
      </w:r>
      <w:bookmarkEnd w:id="1886"/>
      <w:r>
        <w:rPr>
          <w:rFonts w:eastAsia="SimSun"/>
        </w:rPr>
        <w:t>to the filtered mean power centred on an adjacent channel frequency. The measured power is TRP.</w:t>
      </w:r>
    </w:p>
    <w:p w14:paraId="2BBDCF40" w14:textId="77777777" w:rsidR="004D3FFD" w:rsidRDefault="002C252C">
      <w:pPr>
        <w:rPr>
          <w:rFonts w:eastAsia="SimSun"/>
        </w:rPr>
      </w:pPr>
      <w:r>
        <w:rPr>
          <w:rFonts w:eastAsia="SimSun"/>
        </w:rPr>
        <w:t xml:space="preserve">The requirement </w:t>
      </w:r>
      <w:r>
        <w:rPr>
          <w:rFonts w:eastAsia="SimSun"/>
          <w:lang w:eastAsia="zh-CN"/>
        </w:rPr>
        <w:t xml:space="preserve">shall be applied </w:t>
      </w:r>
      <w:r>
        <w:rPr>
          <w:rFonts w:eastAsia="SimSun"/>
        </w:rPr>
        <w:t xml:space="preserve">per RIB during the </w:t>
      </w:r>
      <w:r>
        <w:rPr>
          <w:rFonts w:eastAsia="SimSun"/>
          <w:i/>
        </w:rPr>
        <w:t>transmitter ON state</w:t>
      </w:r>
      <w:r>
        <w:rPr>
          <w:rFonts w:eastAsia="SimSun"/>
        </w:rPr>
        <w:t>.</w:t>
      </w:r>
    </w:p>
    <w:p w14:paraId="2BC4A25E" w14:textId="77777777" w:rsidR="004D3FFD" w:rsidRDefault="002C252C">
      <w:pPr>
        <w:pStyle w:val="Heading4"/>
      </w:pPr>
      <w:bookmarkStart w:id="1901" w:name="_Toc24826"/>
      <w:bookmarkStart w:id="1902" w:name="_Toc32414"/>
      <w:bookmarkStart w:id="1903" w:name="_Toc16349"/>
      <w:bookmarkStart w:id="1904" w:name="_Toc121818397"/>
      <w:bookmarkStart w:id="1905" w:name="_Toc121818621"/>
      <w:bookmarkStart w:id="1906" w:name="_Toc124158376"/>
      <w:bookmarkStart w:id="1907" w:name="_Toc130558444"/>
      <w:bookmarkStart w:id="1908" w:name="_Toc137467169"/>
      <w:bookmarkStart w:id="1909" w:name="_Toc138884815"/>
      <w:bookmarkStart w:id="1910" w:name="_Toc138885039"/>
      <w:bookmarkStart w:id="1911" w:name="_Toc145511250"/>
      <w:bookmarkStart w:id="1912" w:name="_Toc155475727"/>
      <w:r>
        <w:t>6.5.2.2</w:t>
      </w:r>
      <w:r>
        <w:tab/>
        <w:t>Minimum requirement</w:t>
      </w:r>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p>
    <w:p w14:paraId="3195BB01" w14:textId="77777777" w:rsidR="004D3FFD" w:rsidRDefault="002C252C">
      <w:r>
        <w:t>The minimum requirement in TS 38.106 [</w:t>
      </w:r>
      <w:r>
        <w:rPr>
          <w:rFonts w:hint="eastAsia"/>
          <w:lang w:val="en-US" w:eastAsia="zh-CN"/>
        </w:rPr>
        <w:t>2</w:t>
      </w:r>
      <w:r>
        <w:t>], clause 7.5.2.2.</w:t>
      </w:r>
    </w:p>
    <w:p w14:paraId="5833DA72" w14:textId="77777777" w:rsidR="004D3FFD" w:rsidRDefault="002C252C">
      <w:pPr>
        <w:pStyle w:val="Heading4"/>
      </w:pPr>
      <w:bookmarkStart w:id="1913" w:name="_Toc21099954"/>
      <w:bookmarkStart w:id="1914" w:name="_Toc58862704"/>
      <w:bookmarkStart w:id="1915" w:name="_Toc58860200"/>
      <w:bookmarkStart w:id="1916" w:name="_Toc26369"/>
      <w:bookmarkStart w:id="1917" w:name="_Toc23799"/>
      <w:bookmarkStart w:id="1918" w:name="_Toc45884436"/>
      <w:bookmarkStart w:id="1919" w:name="_Toc53182459"/>
      <w:bookmarkStart w:id="1920" w:name="_Toc61182697"/>
      <w:bookmarkStart w:id="1921" w:name="_Toc66728010"/>
      <w:bookmarkStart w:id="1922" w:name="_Toc74961813"/>
      <w:bookmarkStart w:id="1923" w:name="_Toc36645136"/>
      <w:bookmarkStart w:id="1924" w:name="_Toc30559"/>
      <w:bookmarkStart w:id="1925" w:name="_Toc82595173"/>
      <w:bookmarkStart w:id="1926" w:name="_Toc37272190"/>
      <w:bookmarkStart w:id="1927" w:name="_Toc29809752"/>
      <w:bookmarkStart w:id="1928" w:name="_Toc75242724"/>
      <w:bookmarkStart w:id="1929" w:name="_Toc76545070"/>
      <w:bookmarkStart w:id="1930" w:name="_Toc121818398"/>
      <w:bookmarkStart w:id="1931" w:name="_Toc121818622"/>
      <w:bookmarkStart w:id="1932" w:name="_Toc124158377"/>
      <w:bookmarkStart w:id="1933" w:name="_Toc130558445"/>
      <w:bookmarkStart w:id="1934" w:name="_Toc137467170"/>
      <w:bookmarkStart w:id="1935" w:name="_Toc138884816"/>
      <w:bookmarkStart w:id="1936" w:name="_Toc138885040"/>
      <w:bookmarkStart w:id="1937" w:name="_Toc145511251"/>
      <w:bookmarkStart w:id="1938" w:name="_Toc155475728"/>
      <w:r>
        <w:t>6.5.2.3</w:t>
      </w:r>
      <w:r>
        <w:tab/>
        <w:t>Test purpose</w:t>
      </w:r>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p>
    <w:p w14:paraId="58503362" w14:textId="77777777" w:rsidR="004D3FFD" w:rsidRDefault="002C252C">
      <w:r>
        <w:t>To verify that the adjacent channel leakage power ratio requirement shall be met as specified by the minimum requirement.</w:t>
      </w:r>
    </w:p>
    <w:p w14:paraId="17D02CFE" w14:textId="77777777" w:rsidR="004D3FFD" w:rsidRDefault="002C252C">
      <w:pPr>
        <w:pStyle w:val="Heading4"/>
      </w:pPr>
      <w:bookmarkStart w:id="1939" w:name="_Toc75242725"/>
      <w:bookmarkStart w:id="1940" w:name="_Toc36645137"/>
      <w:bookmarkStart w:id="1941" w:name="_Toc74961814"/>
      <w:bookmarkStart w:id="1942" w:name="_Toc37272191"/>
      <w:bookmarkStart w:id="1943" w:name="_Toc66728011"/>
      <w:bookmarkStart w:id="1944" w:name="_Toc17952"/>
      <w:bookmarkStart w:id="1945" w:name="_Toc76545071"/>
      <w:bookmarkStart w:id="1946" w:name="_Toc21099955"/>
      <w:bookmarkStart w:id="1947" w:name="_Toc29809753"/>
      <w:bookmarkStart w:id="1948" w:name="_Toc6997"/>
      <w:bookmarkStart w:id="1949" w:name="_Toc61182698"/>
      <w:bookmarkStart w:id="1950" w:name="_Toc53182460"/>
      <w:bookmarkStart w:id="1951" w:name="_Toc58862705"/>
      <w:bookmarkStart w:id="1952" w:name="_Toc58860201"/>
      <w:bookmarkStart w:id="1953" w:name="_Toc7909"/>
      <w:bookmarkStart w:id="1954" w:name="_Toc82595174"/>
      <w:bookmarkStart w:id="1955" w:name="_Toc45884437"/>
      <w:bookmarkStart w:id="1956" w:name="_Toc121818399"/>
      <w:bookmarkStart w:id="1957" w:name="_Toc121818623"/>
      <w:bookmarkStart w:id="1958" w:name="_Toc124158378"/>
      <w:bookmarkStart w:id="1959" w:name="_Toc130558446"/>
      <w:bookmarkStart w:id="1960" w:name="_Toc137467171"/>
      <w:bookmarkStart w:id="1961" w:name="_Toc138884817"/>
      <w:bookmarkStart w:id="1962" w:name="_Toc138885041"/>
      <w:bookmarkStart w:id="1963" w:name="_Toc145511252"/>
      <w:bookmarkStart w:id="1964" w:name="_Toc155475729"/>
      <w:r>
        <w:t>6.5.2.4</w:t>
      </w:r>
      <w:r>
        <w:tab/>
        <w:t>Method of test</w:t>
      </w:r>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14:paraId="285ABF74" w14:textId="77777777" w:rsidR="004D3FFD" w:rsidRDefault="002C252C">
      <w:pPr>
        <w:pStyle w:val="Heading5"/>
      </w:pPr>
      <w:bookmarkStart w:id="1965" w:name="_Toc18351"/>
      <w:bookmarkStart w:id="1966" w:name="_Toc21970"/>
      <w:bookmarkStart w:id="1967" w:name="_Toc37272192"/>
      <w:bookmarkStart w:id="1968" w:name="_Toc29809754"/>
      <w:bookmarkStart w:id="1969" w:name="_Toc66728012"/>
      <w:bookmarkStart w:id="1970" w:name="_Toc58862706"/>
      <w:bookmarkStart w:id="1971" w:name="_Toc45884438"/>
      <w:bookmarkStart w:id="1972" w:name="_Toc21099956"/>
      <w:bookmarkStart w:id="1973" w:name="_Toc75242726"/>
      <w:bookmarkStart w:id="1974" w:name="_Toc74961815"/>
      <w:bookmarkStart w:id="1975" w:name="_Toc36645138"/>
      <w:bookmarkStart w:id="1976" w:name="_Toc58860202"/>
      <w:bookmarkStart w:id="1977" w:name="_Toc32483"/>
      <w:bookmarkStart w:id="1978" w:name="_Toc61182699"/>
      <w:bookmarkStart w:id="1979" w:name="_Toc53182461"/>
      <w:bookmarkStart w:id="1980" w:name="_Toc76545072"/>
      <w:bookmarkStart w:id="1981" w:name="_Toc82595175"/>
      <w:bookmarkStart w:id="1982" w:name="_Toc121818400"/>
      <w:bookmarkStart w:id="1983" w:name="_Toc121818624"/>
      <w:bookmarkStart w:id="1984" w:name="_Toc124158379"/>
      <w:bookmarkStart w:id="1985" w:name="_Toc130558447"/>
      <w:bookmarkStart w:id="1986" w:name="_Toc137467172"/>
      <w:bookmarkStart w:id="1987" w:name="_Toc138884818"/>
      <w:bookmarkStart w:id="1988" w:name="_Toc138885042"/>
      <w:bookmarkStart w:id="1989" w:name="_Toc145511253"/>
      <w:bookmarkStart w:id="1990" w:name="_Toc155475730"/>
      <w:r>
        <w:t>6.5.2.4.1</w:t>
      </w:r>
      <w:r>
        <w:tab/>
        <w:t>Initial conditions</w:t>
      </w:r>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p>
    <w:p w14:paraId="3C6F7AF1" w14:textId="77777777" w:rsidR="004D3FFD" w:rsidRDefault="002C252C">
      <w:r>
        <w:t>Test environment: Normal; see annex B.2.</w:t>
      </w:r>
    </w:p>
    <w:p w14:paraId="1BCC3310" w14:textId="77777777" w:rsidR="004D3FFD" w:rsidRDefault="002C252C">
      <w:r>
        <w:t>RF channels to be tested for single carrier: B, M and T; see clause 4.9.1.</w:t>
      </w:r>
    </w:p>
    <w:p w14:paraId="03CFB98B" w14:textId="77777777" w:rsidR="004D3FFD" w:rsidRDefault="002C252C">
      <w:pPr>
        <w:pStyle w:val="Heading5"/>
      </w:pPr>
      <w:bookmarkStart w:id="1991" w:name="_Toc45884439"/>
      <w:bookmarkStart w:id="1992" w:name="_Toc53182462"/>
      <w:bookmarkStart w:id="1993" w:name="_Toc29809755"/>
      <w:bookmarkStart w:id="1994" w:name="_Toc58862707"/>
      <w:bookmarkStart w:id="1995" w:name="_Toc22318"/>
      <w:bookmarkStart w:id="1996" w:name="_Toc74961816"/>
      <w:bookmarkStart w:id="1997" w:name="_Toc28978"/>
      <w:bookmarkStart w:id="1998" w:name="_Toc24446"/>
      <w:bookmarkStart w:id="1999" w:name="_Toc21099957"/>
      <w:bookmarkStart w:id="2000" w:name="_Toc61182700"/>
      <w:bookmarkStart w:id="2001" w:name="_Toc58860203"/>
      <w:bookmarkStart w:id="2002" w:name="_Toc66728013"/>
      <w:bookmarkStart w:id="2003" w:name="_Toc36645139"/>
      <w:bookmarkStart w:id="2004" w:name="_Toc75242727"/>
      <w:bookmarkStart w:id="2005" w:name="_Toc37272193"/>
      <w:bookmarkStart w:id="2006" w:name="_Toc76545073"/>
      <w:bookmarkStart w:id="2007" w:name="_Toc82595176"/>
      <w:bookmarkStart w:id="2008" w:name="_Toc121818401"/>
      <w:bookmarkStart w:id="2009" w:name="_Toc121818625"/>
      <w:bookmarkStart w:id="2010" w:name="_Toc124158380"/>
      <w:bookmarkStart w:id="2011" w:name="_Toc130558448"/>
      <w:bookmarkStart w:id="2012" w:name="_Toc137467173"/>
      <w:bookmarkStart w:id="2013" w:name="_Toc138884819"/>
      <w:bookmarkStart w:id="2014" w:name="_Toc138885043"/>
      <w:bookmarkStart w:id="2015" w:name="_Toc145511254"/>
      <w:bookmarkStart w:id="2016" w:name="_Toc155475731"/>
      <w:r>
        <w:t>6.5.2.4.2</w:t>
      </w:r>
      <w:r>
        <w:tab/>
        <w:t>Procedure</w:t>
      </w:r>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p>
    <w:p w14:paraId="530DBCF9" w14:textId="77777777" w:rsidR="004D3FFD" w:rsidRDefault="002C252C">
      <w:pPr>
        <w:rPr>
          <w:lang w:eastAsia="zh-CN"/>
        </w:rPr>
      </w:pPr>
      <w:bookmarkStart w:id="2017" w:name="_Hlk513388270"/>
      <w:r>
        <w:rPr>
          <w:lang w:eastAsia="zh-CN"/>
        </w:rPr>
        <w:t>The following procedure for measuring TRP is based on the directional power measurements as described in annex</w:t>
      </w:r>
      <w:r>
        <w:rPr>
          <w:rFonts w:hint="eastAsia"/>
          <w:lang w:val="en-US" w:eastAsia="zh-CN"/>
        </w:rPr>
        <w:t xml:space="preserve"> G</w:t>
      </w:r>
      <w:r>
        <w:rPr>
          <w:lang w:eastAsia="zh-CN"/>
        </w:rPr>
        <w:t xml:space="preserve">. </w:t>
      </w:r>
    </w:p>
    <w:p w14:paraId="51176E21" w14:textId="77777777" w:rsidR="004D3FFD" w:rsidRDefault="002C252C">
      <w:pPr>
        <w:pStyle w:val="B1"/>
      </w:pPr>
      <w:r>
        <w:t>1)</w:t>
      </w:r>
      <w:r>
        <w:tab/>
        <w:t>Place the repeater at the positioner.</w:t>
      </w:r>
    </w:p>
    <w:p w14:paraId="0AE8C162" w14:textId="77777777" w:rsidR="004D3FFD" w:rsidRDefault="002C252C">
      <w:pPr>
        <w:pStyle w:val="B1"/>
      </w:pPr>
      <w:r>
        <w:t>2)</w:t>
      </w:r>
      <w:r>
        <w:tab/>
        <w:t>Align the manufacturer declared coordinate system orientation (D.2) of the repeater with the test system.</w:t>
      </w:r>
    </w:p>
    <w:p w14:paraId="1E4F7477" w14:textId="77777777" w:rsidR="004D3FFD" w:rsidRDefault="002C252C">
      <w:pPr>
        <w:pStyle w:val="B1"/>
      </w:pPr>
      <w:r>
        <w:t>3)</w:t>
      </w:r>
      <w:r>
        <w:tab/>
        <w:t>The measurement devices characteristics shall be:</w:t>
      </w:r>
    </w:p>
    <w:p w14:paraId="6933C4FB" w14:textId="58AA3A65" w:rsidR="004D3FFD" w:rsidRDefault="004958D8" w:rsidP="00DC3B7F">
      <w:pPr>
        <w:pStyle w:val="B20"/>
      </w:pPr>
      <w:r>
        <w:t>-</w:t>
      </w:r>
      <w:r>
        <w:tab/>
        <w:t>measurement filter bandwidth: defined in clause 6.5.2.5.</w:t>
      </w:r>
    </w:p>
    <w:p w14:paraId="0218C387" w14:textId="16B33298" w:rsidR="004D3FFD" w:rsidRDefault="00DC3B7F" w:rsidP="00DC3B7F">
      <w:pPr>
        <w:pStyle w:val="B20"/>
      </w:pPr>
      <w:r>
        <w:t>-</w:t>
      </w:r>
      <w:r>
        <w:tab/>
        <w:t>detection mode: true RMS voltage or true power averaging.</w:t>
      </w:r>
    </w:p>
    <w:p w14:paraId="0B11CC91" w14:textId="77777777" w:rsidR="004D3FFD" w:rsidRDefault="002C252C" w:rsidP="00DC3B7F">
      <w:pPr>
        <w:pStyle w:val="B1"/>
      </w:pPr>
      <w:r>
        <w:t>4a)</w:t>
      </w:r>
      <w:r>
        <w:tab/>
        <w:t>Set the input signal at the RIB according to</w:t>
      </w:r>
      <w:r>
        <w:rPr>
          <w:lang w:eastAsia="zh-CN"/>
        </w:rPr>
        <w:t xml:space="preserve"> </w:t>
      </w:r>
      <w:r>
        <w:t>the applicable test configuration and direction in clause 4.</w:t>
      </w:r>
      <w:r>
        <w:rPr>
          <w:lang w:eastAsia="zh-CN"/>
        </w:rPr>
        <w:t>8</w:t>
      </w:r>
      <w:r>
        <w:t xml:space="preserve"> using the corresponding test models</w:t>
      </w:r>
      <w:r>
        <w:rPr>
          <w:rFonts w:eastAsia="MS PMincho"/>
        </w:rPr>
        <w:t xml:space="preserve"> </w:t>
      </w:r>
      <w:r>
        <w:t>RDL-</w:t>
      </w:r>
      <w:r>
        <w:rPr>
          <w:rFonts w:hint="eastAsia"/>
          <w:lang w:eastAsia="zh-CN"/>
        </w:rPr>
        <w:t>FR2-</w:t>
      </w:r>
      <w:r>
        <w:t>TM1.1</w:t>
      </w:r>
      <w:r>
        <w:rPr>
          <w:rFonts w:eastAsia="SimSun" w:hint="eastAsia"/>
          <w:lang w:val="en-US" w:eastAsia="zh-CN"/>
        </w:rPr>
        <w:t xml:space="preserve"> and</w:t>
      </w:r>
      <w:r>
        <w:t xml:space="preserve"> R</w:t>
      </w:r>
      <w:r>
        <w:rPr>
          <w:rFonts w:eastAsia="SimSun" w:hint="eastAsia"/>
          <w:lang w:val="en-US" w:eastAsia="zh-CN"/>
        </w:rPr>
        <w:t>U</w:t>
      </w:r>
      <w:r>
        <w:t>L-</w:t>
      </w:r>
      <w:r>
        <w:rPr>
          <w:rFonts w:hint="eastAsia"/>
          <w:lang w:eastAsia="zh-CN"/>
        </w:rPr>
        <w:t>FR2-</w:t>
      </w:r>
      <w:r>
        <w:t>TM1.1 in clause 4.9.2</w:t>
      </w:r>
      <w:r>
        <w:rPr>
          <w:lang w:eastAsia="zh-CN"/>
        </w:rPr>
        <w:t xml:space="preserve"> </w:t>
      </w:r>
      <w:r>
        <w:t xml:space="preserve">at the input power intended to produce the maximum rated output power, </w:t>
      </w:r>
      <w:r>
        <w:rPr>
          <w:lang w:eastAsia="zh-CN"/>
        </w:rPr>
        <w:t>P</w:t>
      </w:r>
      <w:r>
        <w:rPr>
          <w:vertAlign w:val="subscript"/>
          <w:lang w:eastAsia="zh-CN"/>
        </w:rPr>
        <w:t xml:space="preserve">in,p,EIRP </w:t>
      </w:r>
      <w:r>
        <w:t>+ 10dB.</w:t>
      </w:r>
    </w:p>
    <w:p w14:paraId="44E184D5" w14:textId="6E1F5F9C" w:rsidR="004D3FFD" w:rsidRDefault="002C252C" w:rsidP="00DC3B7F">
      <w:pPr>
        <w:pStyle w:val="B1"/>
      </w:pPr>
      <w:r>
        <w:t>4b)</w:t>
      </w:r>
      <w:r w:rsidR="00DC3B7F">
        <w:tab/>
      </w:r>
      <w:r>
        <w:t>Verify measurement impact from feeding test signal by generating a signal for repeater input with repeater to be turned off. Verify measured result is enough below requirement limit.</w:t>
      </w:r>
    </w:p>
    <w:p w14:paraId="1AB1CC05" w14:textId="77777777" w:rsidR="004D3FFD" w:rsidRDefault="002C252C" w:rsidP="00DC3B7F">
      <w:pPr>
        <w:pStyle w:val="B1"/>
      </w:pPr>
      <w:r>
        <w:t>5)</w:t>
      </w:r>
      <w:r>
        <w:tab/>
        <w:t xml:space="preserve">Orient the positioner (and repeater and test signal source) in order that the direction to be tested aligns with the test antenna such that measurements to determine TRP can be performed (see </w:t>
      </w:r>
      <w:r>
        <w:rPr>
          <w:rFonts w:eastAsia="SimSun" w:hint="eastAsia"/>
          <w:lang w:eastAsia="zh-CN"/>
        </w:rPr>
        <w:t>annex G</w:t>
      </w:r>
      <w:r>
        <w:t>) whilst maintaining the correct direction of arrival for the test signal.</w:t>
      </w:r>
    </w:p>
    <w:p w14:paraId="31EC8E8B" w14:textId="77777777" w:rsidR="004D3FFD" w:rsidRDefault="002C252C">
      <w:pPr>
        <w:pStyle w:val="B1"/>
        <w:rPr>
          <w:strike/>
        </w:rPr>
      </w:pPr>
      <w:r>
        <w:t>6)</w:t>
      </w:r>
      <w:r>
        <w:tab/>
        <w:t>Measure the absolute power of the assigned channel frequency and the (adjacent channel frequency).</w:t>
      </w:r>
    </w:p>
    <w:p w14:paraId="5B254336" w14:textId="77777777" w:rsidR="004D3FFD" w:rsidRDefault="002C252C">
      <w:pPr>
        <w:pStyle w:val="B1"/>
      </w:pPr>
      <w:r>
        <w:t>7)</w:t>
      </w:r>
      <w:r>
        <w:tab/>
        <w:t>Repeat step 5-6 for all directions in the appropriated TRP measurement grid needed for TRP</w:t>
      </w:r>
      <w:r>
        <w:rPr>
          <w:vertAlign w:val="subscript"/>
        </w:rPr>
        <w:t xml:space="preserve">Estimate </w:t>
      </w:r>
      <w:r>
        <w:t xml:space="preserve">(see </w:t>
      </w:r>
      <w:r>
        <w:rPr>
          <w:rFonts w:eastAsia="SimSun" w:hint="eastAsia"/>
          <w:lang w:eastAsia="zh-CN"/>
        </w:rPr>
        <w:t>annex G</w:t>
      </w:r>
      <w:r>
        <w:t>).</w:t>
      </w:r>
    </w:p>
    <w:p w14:paraId="3F904ADB" w14:textId="77777777" w:rsidR="004D3FFD" w:rsidRDefault="002C252C">
      <w:pPr>
        <w:pStyle w:val="B1"/>
      </w:pPr>
      <w:r>
        <w:t>8)</w:t>
      </w:r>
      <w:r>
        <w:tab/>
        <w:t>Calculate TRP</w:t>
      </w:r>
      <w:r>
        <w:rPr>
          <w:vertAlign w:val="subscript"/>
        </w:rPr>
        <w:t>Estimate</w:t>
      </w:r>
      <w:r>
        <w:t xml:space="preserve"> for the absolute total radiated power of the wanted channel and the adjacent channel using the measurements made in Step 7.</w:t>
      </w:r>
      <w:bookmarkEnd w:id="2017"/>
    </w:p>
    <w:p w14:paraId="1D947E0A" w14:textId="77777777" w:rsidR="004D3FFD" w:rsidRDefault="002C252C">
      <w:pPr>
        <w:pStyle w:val="B1"/>
      </w:pPr>
      <w:r>
        <w:t>9)</w:t>
      </w:r>
      <w:r>
        <w:tab/>
        <w:t>Calculate relative ACLR estimate.</w:t>
      </w:r>
    </w:p>
    <w:p w14:paraId="64B40E3D" w14:textId="77777777" w:rsidR="004D3FFD" w:rsidRDefault="002C252C">
      <w:pPr>
        <w:pStyle w:val="NO"/>
      </w:pPr>
      <w:r>
        <w:t>NOTE 1:</w:t>
      </w:r>
      <w:r>
        <w:tab/>
        <w:t>ACLR is calculated by the ratio of the absolute TRP of the assigned channel frequency and the absolute TRP of the adjacent frequency channel.</w:t>
      </w:r>
    </w:p>
    <w:p w14:paraId="6A93145F" w14:textId="158F1859" w:rsidR="004D3FFD" w:rsidRDefault="002C252C">
      <w:pPr>
        <w:pStyle w:val="B1"/>
      </w:pPr>
      <w:r>
        <w:t>10)</w:t>
      </w:r>
      <w:r>
        <w:tab/>
        <w:t xml:space="preserve">Measure OTA ACLR for the frequency offsets both side of </w:t>
      </w:r>
      <w:r w:rsidR="004958D8">
        <w:rPr>
          <w:rFonts w:cs="v4.2.0"/>
        </w:rPr>
        <w:t>the passband edge</w:t>
      </w:r>
      <w:r>
        <w:t xml:space="preserve"> as specified in </w:t>
      </w:r>
      <w:r>
        <w:rPr>
          <w:rFonts w:hint="eastAsia"/>
          <w:lang w:eastAsia="zh-CN"/>
        </w:rPr>
        <w:t>t</w:t>
      </w:r>
      <w:r>
        <w:t>able 6.5.2.5-1. In multiple carrier case only offset frequencies below the lowest and above the highest carrier frequency used shall be measured.</w:t>
      </w:r>
    </w:p>
    <w:p w14:paraId="27817507" w14:textId="392DEA7E" w:rsidR="004D3FFD" w:rsidRDefault="004958D8">
      <w:pPr>
        <w:pStyle w:val="B1"/>
        <w:rPr>
          <w:lang w:eastAsia="zh-CN"/>
        </w:rPr>
      </w:pPr>
      <w:r>
        <w:rPr>
          <w:lang w:eastAsia="zh-CN"/>
        </w:rPr>
        <w:t>11)</w:t>
      </w:r>
      <w:r>
        <w:rPr>
          <w:lang w:eastAsia="zh-CN"/>
        </w:rPr>
        <w:tab/>
      </w:r>
      <w:r>
        <w:rPr>
          <w:rFonts w:hint="eastAsia"/>
          <w:lang w:eastAsia="zh-CN"/>
        </w:rPr>
        <w:t xml:space="preserve">For the </w:t>
      </w:r>
      <w:r>
        <w:rPr>
          <w:lang w:eastAsia="zh-CN"/>
        </w:rPr>
        <w:t xml:space="preserve">OTA </w:t>
      </w:r>
      <w:r>
        <w:rPr>
          <w:rFonts w:hint="eastAsia"/>
          <w:lang w:eastAsia="zh-CN"/>
        </w:rPr>
        <w:t>ACLR requirement applied inside</w:t>
      </w:r>
      <w:r w:rsidRPr="000343D6">
        <w:rPr>
          <w:rFonts w:cs="v4.2.0"/>
          <w:i/>
          <w:iCs/>
        </w:rPr>
        <w:t xml:space="preserve"> </w:t>
      </w:r>
      <w:r w:rsidRPr="00736A15">
        <w:rPr>
          <w:rFonts w:cs="v4.2.0"/>
          <w:i/>
          <w:iCs/>
        </w:rPr>
        <w:t>gap between passbands</w:t>
      </w:r>
      <w:r>
        <w:rPr>
          <w:lang w:eastAsia="zh-CN"/>
        </w:rPr>
        <w:t>:</w:t>
      </w:r>
    </w:p>
    <w:p w14:paraId="54DDB494" w14:textId="13BFC842" w:rsidR="004958D8" w:rsidRDefault="004958D8" w:rsidP="004958D8">
      <w:pPr>
        <w:pStyle w:val="B20"/>
        <w:rPr>
          <w:snapToGrid w:val="0"/>
          <w:lang w:eastAsia="zh-CN"/>
        </w:rPr>
      </w:pPr>
      <w:r>
        <w:rPr>
          <w:rFonts w:cs="v4.2.0"/>
        </w:rPr>
        <w:t>a)</w:t>
      </w:r>
      <w:r>
        <w:rPr>
          <w:rFonts w:cs="v4.2.0"/>
        </w:rPr>
        <w:tab/>
        <w:t xml:space="preserve">Measure OTA ACLR </w:t>
      </w:r>
      <w:r>
        <w:rPr>
          <w:rFonts w:hint="eastAsia"/>
          <w:snapToGrid w:val="0"/>
          <w:lang w:eastAsia="zh-CN"/>
        </w:rPr>
        <w:t>inside</w:t>
      </w:r>
      <w:r>
        <w:rPr>
          <w:snapToGrid w:val="0"/>
          <w:lang w:eastAsia="zh-CN"/>
        </w:rPr>
        <w:t xml:space="preserve"> </w:t>
      </w:r>
      <w:r w:rsidRPr="00736A15">
        <w:rPr>
          <w:rFonts w:cs="v4.2.0"/>
          <w:i/>
          <w:iCs/>
        </w:rPr>
        <w:t>gap between passbands</w:t>
      </w:r>
      <w:r>
        <w:rPr>
          <w:snapToGrid w:val="0"/>
          <w:lang w:eastAsia="zh-CN"/>
        </w:rPr>
        <w:t>, if applicable</w:t>
      </w:r>
      <w:r>
        <w:rPr>
          <w:rFonts w:hint="eastAsia"/>
          <w:snapToGrid w:val="0"/>
          <w:lang w:eastAsia="zh-CN"/>
        </w:rPr>
        <w:t>.</w:t>
      </w:r>
    </w:p>
    <w:p w14:paraId="5F2A309D" w14:textId="00A84388" w:rsidR="004D3FFD" w:rsidRDefault="004958D8" w:rsidP="004958D8">
      <w:pPr>
        <w:pStyle w:val="B20"/>
      </w:pPr>
      <w:r>
        <w:t>b)</w:t>
      </w:r>
      <w:r>
        <w:tab/>
        <w:t xml:space="preserve">Measure OTA CACLR </w:t>
      </w:r>
      <w:r>
        <w:rPr>
          <w:rFonts w:hint="eastAsia"/>
          <w:lang w:eastAsia="zh-CN"/>
        </w:rPr>
        <w:t>inside</w:t>
      </w:r>
      <w:r w:rsidRPr="000343D6">
        <w:rPr>
          <w:rFonts w:cs="v4.2.0"/>
          <w:i/>
          <w:iCs/>
        </w:rPr>
        <w:t xml:space="preserve"> </w:t>
      </w:r>
      <w:r w:rsidRPr="00736A15">
        <w:rPr>
          <w:rFonts w:cs="v4.2.0"/>
          <w:i/>
          <w:iCs/>
        </w:rPr>
        <w:t>gap between passbands</w:t>
      </w:r>
      <w:r>
        <w:rPr>
          <w:lang w:eastAsia="zh-CN"/>
        </w:rPr>
        <w:t>, if applicable</w:t>
      </w:r>
      <w:r>
        <w:rPr>
          <w:rFonts w:hint="eastAsia"/>
          <w:lang w:eastAsia="zh-CN"/>
        </w:rPr>
        <w:t>.</w:t>
      </w:r>
    </w:p>
    <w:p w14:paraId="7097D78A" w14:textId="77777777" w:rsidR="004D3FFD" w:rsidRDefault="002C252C">
      <w:pPr>
        <w:pStyle w:val="Heading4"/>
      </w:pPr>
      <w:bookmarkStart w:id="2018" w:name="_Toc58860204"/>
      <w:bookmarkStart w:id="2019" w:name="_Toc58862708"/>
      <w:bookmarkStart w:id="2020" w:name="_Toc75242728"/>
      <w:bookmarkStart w:id="2021" w:name="_Toc53182463"/>
      <w:bookmarkStart w:id="2022" w:name="_Toc31266"/>
      <w:bookmarkStart w:id="2023" w:name="_Toc36645140"/>
      <w:bookmarkStart w:id="2024" w:name="_Toc6241"/>
      <w:bookmarkStart w:id="2025" w:name="_Toc12715"/>
      <w:bookmarkStart w:id="2026" w:name="_Toc29809756"/>
      <w:bookmarkStart w:id="2027" w:name="_Toc76545074"/>
      <w:bookmarkStart w:id="2028" w:name="_Toc66728014"/>
      <w:bookmarkStart w:id="2029" w:name="_Toc61182701"/>
      <w:bookmarkStart w:id="2030" w:name="_Toc74961817"/>
      <w:bookmarkStart w:id="2031" w:name="_Toc37272194"/>
      <w:bookmarkStart w:id="2032" w:name="_Toc21099958"/>
      <w:bookmarkStart w:id="2033" w:name="_Toc45884440"/>
      <w:bookmarkStart w:id="2034" w:name="_Toc82595177"/>
      <w:bookmarkStart w:id="2035" w:name="_Toc121818402"/>
      <w:bookmarkStart w:id="2036" w:name="_Toc121818626"/>
      <w:bookmarkStart w:id="2037" w:name="_Toc124158381"/>
      <w:bookmarkStart w:id="2038" w:name="_Toc130558449"/>
      <w:bookmarkStart w:id="2039" w:name="_Toc137467174"/>
      <w:bookmarkStart w:id="2040" w:name="_Toc138884820"/>
      <w:bookmarkStart w:id="2041" w:name="_Toc138885044"/>
      <w:bookmarkStart w:id="2042" w:name="_Toc145511255"/>
      <w:bookmarkStart w:id="2043" w:name="_Toc155475732"/>
      <w:r>
        <w:t>6.5.2.5</w:t>
      </w:r>
      <w:r>
        <w:tab/>
        <w:t>Test requirements</w:t>
      </w:r>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p>
    <w:p w14:paraId="0C34C78A" w14:textId="77777777" w:rsidR="004D3FFD" w:rsidRDefault="002C252C">
      <w:bookmarkStart w:id="2044" w:name="_Hlk515966075"/>
      <w:r>
        <w:t>The OTA ACLR limit is specified in table 6.5.2.5-1 for DL and UL for Wide Area class and DL for Local Area class.</w:t>
      </w:r>
    </w:p>
    <w:p w14:paraId="5FD7BD17" w14:textId="77777777" w:rsidR="004D3FFD" w:rsidRDefault="002C252C">
      <w:r>
        <w:t>The OTA ACLR limit is specified in table 6.5.2.5-1a for UL for Local Area class.</w:t>
      </w:r>
    </w:p>
    <w:p w14:paraId="727E11E4" w14:textId="77777777" w:rsidR="004D3FFD" w:rsidRDefault="002C252C">
      <w:r>
        <w:t>The OTA ACLR absolute limit is specified in table 6.5.2.5-2.</w:t>
      </w:r>
    </w:p>
    <w:bookmarkEnd w:id="2044"/>
    <w:p w14:paraId="69813F4D" w14:textId="77777777" w:rsidR="004D3FFD" w:rsidRDefault="002C252C">
      <w:r>
        <w:t xml:space="preserve">The OTA ACLR (CACLR) absolute limit in table 6.5.2.5-2 </w:t>
      </w:r>
      <w:r>
        <w:rPr>
          <w:lang w:eastAsia="zh-CN"/>
        </w:rPr>
        <w:t xml:space="preserve">or </w:t>
      </w:r>
      <w:r>
        <w:t>6.5.2.5-</w:t>
      </w:r>
      <w:r>
        <w:rPr>
          <w:rFonts w:eastAsia="SimSun"/>
          <w:lang w:eastAsia="zh-CN"/>
        </w:rPr>
        <w:t>5</w:t>
      </w:r>
      <w:r>
        <w:t xml:space="preserve"> or the ACLR (CACLR) limit in table 6.5.2.5-1, 6.5.2.5-3 or 6.5.2.5-4, </w:t>
      </w:r>
      <w:bookmarkStart w:id="2045" w:name="_Hlk515966152"/>
      <w:r>
        <w:t>whichever is less stringent, shall apply.</w:t>
      </w:r>
    </w:p>
    <w:bookmarkEnd w:id="2045"/>
    <w:p w14:paraId="1E666755" w14:textId="77777777" w:rsidR="004D3FFD" w:rsidRDefault="002C252C">
      <w:r>
        <w:t xml:space="preserve">For a RIB operating in </w:t>
      </w:r>
      <w:r>
        <w:rPr>
          <w:i/>
        </w:rPr>
        <w:t>non-contiguous spectrum</w:t>
      </w:r>
      <w:r>
        <w:t xml:space="preserve">, the OTA ACLR requirement in table 6.5.2.5-3 shall apply in </w:t>
      </w:r>
      <w:r>
        <w:rPr>
          <w:i/>
        </w:rPr>
        <w:t>gaps between passbands</w:t>
      </w:r>
      <w:r>
        <w:t xml:space="preserve"> for the frequency ranges defined in the table, while the OTA CACLR requirement in table 6.5.2.5-4 shall apply in </w:t>
      </w:r>
      <w:r>
        <w:rPr>
          <w:i/>
        </w:rPr>
        <w:t>gaps between passbands</w:t>
      </w:r>
      <w:r>
        <w:t xml:space="preserve"> for the frequency ranges defined in the table.</w:t>
      </w:r>
    </w:p>
    <w:p w14:paraId="5996F31B" w14:textId="77777777" w:rsidR="004D3FFD" w:rsidRDefault="002C252C">
      <w:r>
        <w:t xml:space="preserve">The CACLR in a </w:t>
      </w:r>
      <w:r>
        <w:rPr>
          <w:i/>
        </w:rPr>
        <w:t>gap between passbands</w:t>
      </w:r>
      <w:r>
        <w:t xml:space="preserve"> is the ratio of:</w:t>
      </w:r>
    </w:p>
    <w:p w14:paraId="0EF93ABD" w14:textId="77777777" w:rsidR="004D3FFD" w:rsidRDefault="002C252C" w:rsidP="00DC3B7F">
      <w:pPr>
        <w:pStyle w:val="B1"/>
      </w:pPr>
      <w:r>
        <w:t>a)</w:t>
      </w:r>
      <w:r>
        <w:tab/>
        <w:t xml:space="preserve">the sum of the filtered mean power centred on the assigned channel frequencies for the two carriers adjacent to each side of the </w:t>
      </w:r>
      <w:r>
        <w:rPr>
          <w:i/>
        </w:rPr>
        <w:t>gap between passbands</w:t>
      </w:r>
      <w:r>
        <w:t>, and</w:t>
      </w:r>
    </w:p>
    <w:p w14:paraId="0A4F15AB" w14:textId="1BD0E6EB" w:rsidR="004D3FFD" w:rsidRDefault="004958D8" w:rsidP="004958D8">
      <w:pPr>
        <w:pStyle w:val="B1"/>
      </w:pPr>
      <w:r>
        <w:t>b)</w:t>
      </w:r>
      <w:r>
        <w:tab/>
        <w:t xml:space="preserve">the filtered mean power centred on a frequency channel adjacent to one of the respective </w:t>
      </w:r>
      <w:r>
        <w:rPr>
          <w:rFonts w:cs="v4.2.0"/>
        </w:rPr>
        <w:t>passband edges</w:t>
      </w:r>
      <w:r>
        <w:t>.</w:t>
      </w:r>
    </w:p>
    <w:p w14:paraId="16FEECA8" w14:textId="77777777" w:rsidR="004D3FFD" w:rsidRDefault="002C252C">
      <w:r>
        <w:t xml:space="preserve">The assumed filter for the adjacent channel frequency is defined in table </w:t>
      </w:r>
      <w:r>
        <w:rPr>
          <w:rFonts w:cs="v5.0.0"/>
        </w:rPr>
        <w:t xml:space="preserve">6.5.2.5-4 </w:t>
      </w:r>
      <w:r>
        <w:t xml:space="preserve">and the filters on the assigned channels are defined in table </w:t>
      </w:r>
      <w:r>
        <w:rPr>
          <w:rFonts w:cs="v5.0.0"/>
        </w:rPr>
        <w:t>6.5.2.5</w:t>
      </w:r>
      <w:r>
        <w:t>-6.</w:t>
      </w:r>
    </w:p>
    <w:p w14:paraId="4CC9B0F6" w14:textId="77777777" w:rsidR="004D3FFD" w:rsidRDefault="002C252C">
      <w:pPr>
        <w:rPr>
          <w:rFonts w:cs="v5.0.0"/>
        </w:rPr>
      </w:pPr>
      <w:r>
        <w:rPr>
          <w:rFonts w:cs="v5.0.0"/>
        </w:rPr>
        <w:t xml:space="preserve">For operation in </w:t>
      </w:r>
      <w:r>
        <w:rPr>
          <w:rFonts w:cs="v5.0.0"/>
          <w:i/>
        </w:rPr>
        <w:t>non-contiguous spectrum</w:t>
      </w:r>
      <w:r>
        <w:rPr>
          <w:rFonts w:cs="v5.0.0"/>
        </w:rPr>
        <w:t xml:space="preserve">, the CACLR for NR carriers located on either side of the </w:t>
      </w:r>
      <w:r>
        <w:rPr>
          <w:rFonts w:cs="v5.0.0"/>
          <w:i/>
        </w:rPr>
        <w:t>gap between passbands</w:t>
      </w:r>
      <w:r>
        <w:rPr>
          <w:rFonts w:cs="v5.0.0"/>
        </w:rPr>
        <w:t xml:space="preserve"> shall be higher than the value specified in table 6.5.2.5-4.</w:t>
      </w:r>
    </w:p>
    <w:p w14:paraId="7096B597" w14:textId="77777777" w:rsidR="004D3FFD" w:rsidRDefault="002C252C">
      <w:pPr>
        <w:rPr>
          <w:rFonts w:cs="v5.0.0"/>
        </w:rPr>
      </w:pPr>
      <w:bookmarkStart w:id="2046" w:name="_Hlk96979310"/>
      <w:r>
        <w:rPr>
          <w:rFonts w:cs="v5.0.0"/>
        </w:rPr>
        <w:t xml:space="preserve">For </w:t>
      </w:r>
      <w:r>
        <w:rPr>
          <w:rFonts w:cs="v5.0.0"/>
          <w:i/>
          <w:iCs/>
        </w:rPr>
        <w:t>repeater type 2-O</w:t>
      </w:r>
      <w:r>
        <w:rPr>
          <w:rFonts w:cs="v5.0.0"/>
        </w:rPr>
        <w:t xml:space="preserve"> </w:t>
      </w:r>
      <w:bookmarkEnd w:id="2046"/>
      <w:r>
        <w:rPr>
          <w:rFonts w:cs="v5.0.0"/>
          <w:i/>
          <w:iCs/>
        </w:rPr>
        <w:t>nominal repeater channel bandwidth</w:t>
      </w:r>
      <w:r>
        <w:rPr>
          <w:rFonts w:cs="v5.0.0"/>
        </w:rPr>
        <w:t xml:space="preserve"> is calculated as min(400MHz, BW</w:t>
      </w:r>
      <w:r>
        <w:rPr>
          <w:rFonts w:cs="v5.0.0"/>
          <w:i/>
          <w:vertAlign w:val="subscript"/>
        </w:rPr>
        <w:t>passband</w:t>
      </w:r>
      <w:r>
        <w:rPr>
          <w:rFonts w:cs="v5.0.0"/>
        </w:rPr>
        <w:t xml:space="preserve">). </w:t>
      </w:r>
    </w:p>
    <w:p w14:paraId="73EA61A4" w14:textId="7322DFB7" w:rsidR="004D3FFD" w:rsidRDefault="002C252C" w:rsidP="00DC3B7F">
      <w:pPr>
        <w:pStyle w:val="TH"/>
      </w:pPr>
      <w:r>
        <w:t xml:space="preserve">Table 6.5.2.5-1: </w:t>
      </w:r>
      <w:r>
        <w:rPr>
          <w:i/>
        </w:rPr>
        <w:t>Repeater type 2-O</w:t>
      </w:r>
      <w:r>
        <w:t xml:space="preserve"> ACLR limit for DL and UL for WA class and DL for LA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2084"/>
        <w:gridCol w:w="1801"/>
        <w:gridCol w:w="1603"/>
        <w:gridCol w:w="2783"/>
      </w:tblGrid>
      <w:tr w:rsidR="004D3FFD" w14:paraId="3C86594F" w14:textId="77777777">
        <w:trPr>
          <w:trHeight w:val="1490"/>
        </w:trPr>
        <w:tc>
          <w:tcPr>
            <w:tcW w:w="1373" w:type="dxa"/>
            <w:tcBorders>
              <w:top w:val="single" w:sz="4" w:space="0" w:color="auto"/>
              <w:left w:val="single" w:sz="4" w:space="0" w:color="auto"/>
              <w:bottom w:val="single" w:sz="4" w:space="0" w:color="auto"/>
              <w:right w:val="single" w:sz="4" w:space="0" w:color="auto"/>
            </w:tcBorders>
          </w:tcPr>
          <w:p w14:paraId="01B0CE50" w14:textId="77777777" w:rsidR="004D3FFD" w:rsidRDefault="002C252C" w:rsidP="00DC3B7F">
            <w:pPr>
              <w:pStyle w:val="TAH"/>
              <w:rPr>
                <w:lang w:val="en-US" w:eastAsia="zh-CN"/>
              </w:rPr>
            </w:pPr>
            <w:r>
              <w:t>Repeater nominal channel bandwidth</w:t>
            </w:r>
            <w:r>
              <w:rPr>
                <w:rFonts w:hint="eastAsia"/>
                <w:lang w:val="en-US" w:eastAsia="zh-CN"/>
              </w:rPr>
              <w:t xml:space="preserve"> </w:t>
            </w:r>
          </w:p>
          <w:p w14:paraId="76E77EBE" w14:textId="77777777" w:rsidR="004D3FFD" w:rsidRDefault="002C252C" w:rsidP="00DC3B7F">
            <w:pPr>
              <w:pStyle w:val="TAH"/>
            </w:pPr>
            <w:r>
              <w:t>BW</w:t>
            </w:r>
            <w:r>
              <w:rPr>
                <w:vertAlign w:val="subscript"/>
              </w:rPr>
              <w:t>Nominal</w:t>
            </w:r>
            <w:r>
              <w:t xml:space="preserve"> </w:t>
            </w:r>
            <w:r>
              <w:rPr>
                <w:rFonts w:cs="v5.0.0"/>
              </w:rPr>
              <w:t xml:space="preserve">  </w:t>
            </w:r>
            <w:r>
              <w:t>(MHz)</w:t>
            </w:r>
          </w:p>
        </w:tc>
        <w:tc>
          <w:tcPr>
            <w:tcW w:w="2137" w:type="dxa"/>
            <w:tcBorders>
              <w:top w:val="single" w:sz="4" w:space="0" w:color="auto"/>
              <w:left w:val="single" w:sz="4" w:space="0" w:color="auto"/>
              <w:bottom w:val="single" w:sz="4" w:space="0" w:color="auto"/>
              <w:right w:val="single" w:sz="4" w:space="0" w:color="auto"/>
            </w:tcBorders>
          </w:tcPr>
          <w:p w14:paraId="29F63B42" w14:textId="77777777" w:rsidR="004D3FFD" w:rsidRDefault="002C252C" w:rsidP="00DC3B7F">
            <w:pPr>
              <w:pStyle w:val="TAH"/>
            </w:pPr>
            <w:r>
              <w:t>Repeater adjacent channel centre frequency offset below or above passband edge</w:t>
            </w:r>
          </w:p>
        </w:tc>
        <w:tc>
          <w:tcPr>
            <w:tcW w:w="1843" w:type="dxa"/>
            <w:tcBorders>
              <w:top w:val="single" w:sz="4" w:space="0" w:color="auto"/>
              <w:left w:val="single" w:sz="4" w:space="0" w:color="auto"/>
              <w:bottom w:val="single" w:sz="4" w:space="0" w:color="auto"/>
              <w:right w:val="single" w:sz="4" w:space="0" w:color="auto"/>
            </w:tcBorders>
          </w:tcPr>
          <w:p w14:paraId="664C23AC" w14:textId="77777777" w:rsidR="004D3FFD" w:rsidRDefault="002C252C" w:rsidP="00DC3B7F">
            <w:pPr>
              <w:pStyle w:val="TAH"/>
            </w:pPr>
            <w:r>
              <w:t>Assumed adjacent channel carrier</w:t>
            </w:r>
          </w:p>
        </w:tc>
        <w:tc>
          <w:tcPr>
            <w:tcW w:w="1610" w:type="dxa"/>
            <w:tcBorders>
              <w:top w:val="single" w:sz="4" w:space="0" w:color="auto"/>
              <w:left w:val="single" w:sz="4" w:space="0" w:color="auto"/>
              <w:bottom w:val="single" w:sz="4" w:space="0" w:color="auto"/>
              <w:right w:val="single" w:sz="4" w:space="0" w:color="auto"/>
            </w:tcBorders>
          </w:tcPr>
          <w:p w14:paraId="12016F61" w14:textId="77777777" w:rsidR="004D3FFD" w:rsidRDefault="002C252C" w:rsidP="00DC3B7F">
            <w:pPr>
              <w:pStyle w:val="TAH"/>
            </w:pPr>
            <w:r>
              <w:t>Filter on the adjacent channel frequency and corresponding filter bandwidth</w:t>
            </w:r>
          </w:p>
        </w:tc>
        <w:tc>
          <w:tcPr>
            <w:tcW w:w="2894" w:type="dxa"/>
            <w:tcBorders>
              <w:top w:val="single" w:sz="4" w:space="0" w:color="auto"/>
              <w:left w:val="single" w:sz="4" w:space="0" w:color="auto"/>
              <w:bottom w:val="single" w:sz="4" w:space="0" w:color="auto"/>
              <w:right w:val="single" w:sz="4" w:space="0" w:color="auto"/>
            </w:tcBorders>
          </w:tcPr>
          <w:p w14:paraId="5C1A934F" w14:textId="77777777" w:rsidR="004D3FFD" w:rsidRDefault="002C252C" w:rsidP="00DC3B7F">
            <w:pPr>
              <w:pStyle w:val="TAH"/>
            </w:pPr>
            <w:r>
              <w:t>ACLR limit</w:t>
            </w:r>
          </w:p>
          <w:p w14:paraId="02922AF3" w14:textId="77777777" w:rsidR="004D3FFD" w:rsidRDefault="002C252C" w:rsidP="00DC3B7F">
            <w:pPr>
              <w:pStyle w:val="TAH"/>
            </w:pPr>
            <w:r>
              <w:t>(dB)</w:t>
            </w:r>
          </w:p>
        </w:tc>
      </w:tr>
      <w:tr w:rsidR="004D3FFD" w14:paraId="731E119B" w14:textId="77777777">
        <w:trPr>
          <w:trHeight w:val="201"/>
        </w:trPr>
        <w:tc>
          <w:tcPr>
            <w:tcW w:w="1373" w:type="dxa"/>
            <w:tcBorders>
              <w:top w:val="single" w:sz="4" w:space="0" w:color="auto"/>
              <w:left w:val="single" w:sz="4" w:space="0" w:color="auto"/>
              <w:bottom w:val="single" w:sz="4" w:space="0" w:color="auto"/>
              <w:right w:val="single" w:sz="4" w:space="0" w:color="auto"/>
            </w:tcBorders>
          </w:tcPr>
          <w:p w14:paraId="091D0BEA" w14:textId="77777777" w:rsidR="004D3FFD" w:rsidRDefault="002C252C" w:rsidP="00DC3B7F">
            <w:pPr>
              <w:pStyle w:val="TAC"/>
            </w:pPr>
            <w:r>
              <w:t xml:space="preserve"> 50, 100, 200, 400</w:t>
            </w:r>
          </w:p>
        </w:tc>
        <w:tc>
          <w:tcPr>
            <w:tcW w:w="2137" w:type="dxa"/>
            <w:tcBorders>
              <w:top w:val="single" w:sz="4" w:space="0" w:color="auto"/>
              <w:left w:val="single" w:sz="4" w:space="0" w:color="auto"/>
              <w:bottom w:val="single" w:sz="4" w:space="0" w:color="auto"/>
              <w:right w:val="single" w:sz="4" w:space="0" w:color="auto"/>
            </w:tcBorders>
          </w:tcPr>
          <w:p w14:paraId="3A5EBCD1" w14:textId="77777777" w:rsidR="004D3FFD" w:rsidRDefault="002C252C" w:rsidP="00DC3B7F">
            <w:pPr>
              <w:pStyle w:val="TAC"/>
            </w:pPr>
            <w:r>
              <w:t>BW</w:t>
            </w:r>
            <w:r>
              <w:rPr>
                <w:vertAlign w:val="subscript"/>
              </w:rPr>
              <w:t>Nominal</w:t>
            </w:r>
            <w:r>
              <w:rPr>
                <w:szCs w:val="18"/>
              </w:rPr>
              <w:t>/2</w:t>
            </w:r>
          </w:p>
        </w:tc>
        <w:tc>
          <w:tcPr>
            <w:tcW w:w="1843" w:type="dxa"/>
            <w:tcBorders>
              <w:top w:val="single" w:sz="4" w:space="0" w:color="auto"/>
              <w:left w:val="single" w:sz="4" w:space="0" w:color="auto"/>
              <w:bottom w:val="single" w:sz="4" w:space="0" w:color="auto"/>
              <w:right w:val="single" w:sz="4" w:space="0" w:color="auto"/>
            </w:tcBorders>
          </w:tcPr>
          <w:p w14:paraId="5F7E693A" w14:textId="77777777" w:rsidR="004D3FFD" w:rsidRDefault="002C252C" w:rsidP="00DC3B7F">
            <w:pPr>
              <w:pStyle w:val="TAC"/>
            </w:pPr>
            <w:r>
              <w:t>NR of same BW (Note 2)</w:t>
            </w:r>
          </w:p>
        </w:tc>
        <w:tc>
          <w:tcPr>
            <w:tcW w:w="1610" w:type="dxa"/>
            <w:tcBorders>
              <w:top w:val="single" w:sz="4" w:space="0" w:color="auto"/>
              <w:left w:val="single" w:sz="4" w:space="0" w:color="auto"/>
              <w:bottom w:val="single" w:sz="4" w:space="0" w:color="auto"/>
              <w:right w:val="single" w:sz="4" w:space="0" w:color="auto"/>
            </w:tcBorders>
          </w:tcPr>
          <w:p w14:paraId="0F97C4F8" w14:textId="77777777" w:rsidR="004D3FFD" w:rsidRDefault="002C252C" w:rsidP="00DC3B7F">
            <w:pPr>
              <w:pStyle w:val="TAC"/>
            </w:pPr>
            <w:r>
              <w:rPr>
                <w:lang w:eastAsia="zh-CN"/>
              </w:rPr>
              <w:t>Square (</w:t>
            </w:r>
            <w:r>
              <w:rPr>
                <w:rFonts w:cs="Arial"/>
                <w:lang w:eastAsia="zh-CN"/>
              </w:rPr>
              <w:t>BW</w:t>
            </w:r>
            <w:r>
              <w:rPr>
                <w:rFonts w:cs="Arial"/>
                <w:vertAlign w:val="subscript"/>
                <w:lang w:eastAsia="zh-CN"/>
              </w:rPr>
              <w:t>Config</w:t>
            </w:r>
            <w:r>
              <w:rPr>
                <w:lang w:eastAsia="zh-CN"/>
              </w:rPr>
              <w:t>)</w:t>
            </w:r>
          </w:p>
        </w:tc>
        <w:tc>
          <w:tcPr>
            <w:tcW w:w="2894" w:type="dxa"/>
            <w:tcBorders>
              <w:top w:val="single" w:sz="4" w:space="0" w:color="auto"/>
              <w:left w:val="single" w:sz="4" w:space="0" w:color="auto"/>
              <w:bottom w:val="single" w:sz="4" w:space="0" w:color="auto"/>
              <w:right w:val="single" w:sz="4" w:space="0" w:color="auto"/>
            </w:tcBorders>
          </w:tcPr>
          <w:p w14:paraId="4C6C0AFA" w14:textId="77777777" w:rsidR="004D3FFD" w:rsidRDefault="002C252C" w:rsidP="00DC3B7F">
            <w:pPr>
              <w:pStyle w:val="TAC"/>
            </w:pPr>
            <w:r>
              <w:t>25.7 (Note 3)</w:t>
            </w:r>
          </w:p>
          <w:p w14:paraId="67EDEB17" w14:textId="77777777" w:rsidR="004D3FFD" w:rsidRDefault="002C252C" w:rsidP="00DC3B7F">
            <w:pPr>
              <w:pStyle w:val="TAC"/>
            </w:pPr>
            <w:r>
              <w:t>23.4 (Note 4)</w:t>
            </w:r>
          </w:p>
          <w:p w14:paraId="2D60BC21" w14:textId="77777777" w:rsidR="004D3FFD" w:rsidRDefault="002C252C" w:rsidP="00DC3B7F">
            <w:pPr>
              <w:pStyle w:val="TAC"/>
            </w:pPr>
            <w:r>
              <w:t>23.2 (Note 5)</w:t>
            </w:r>
          </w:p>
        </w:tc>
      </w:tr>
      <w:tr w:rsidR="004D3FFD" w14:paraId="4D2A267F" w14:textId="77777777">
        <w:trPr>
          <w:trHeight w:val="201"/>
        </w:trPr>
        <w:tc>
          <w:tcPr>
            <w:tcW w:w="9857" w:type="dxa"/>
            <w:gridSpan w:val="5"/>
            <w:tcBorders>
              <w:top w:val="single" w:sz="4" w:space="0" w:color="auto"/>
              <w:left w:val="single" w:sz="4" w:space="0" w:color="auto"/>
              <w:bottom w:val="single" w:sz="4" w:space="0" w:color="auto"/>
              <w:right w:val="single" w:sz="4" w:space="0" w:color="auto"/>
            </w:tcBorders>
          </w:tcPr>
          <w:p w14:paraId="63965C6B" w14:textId="77777777" w:rsidR="004D3FFD" w:rsidRDefault="002C252C" w:rsidP="00DC3B7F">
            <w:pPr>
              <w:pStyle w:val="TAN"/>
            </w:pPr>
            <w:r>
              <w:t>NOTE 1:</w:t>
            </w:r>
            <w:r>
              <w:tab/>
            </w:r>
            <w:r>
              <w:rPr>
                <w:shd w:val="clear" w:color="auto" w:fill="FFFFFF"/>
              </w:rPr>
              <w:t>BW</w:t>
            </w:r>
            <w:r>
              <w:rPr>
                <w:shd w:val="clear" w:color="auto" w:fill="FFFFFF"/>
                <w:vertAlign w:val="subscript"/>
              </w:rPr>
              <w:t>Nominal</w:t>
            </w:r>
            <w:r>
              <w:rPr>
                <w:shd w:val="clear" w:color="auto" w:fill="FFFFFF"/>
              </w:rPr>
              <w:t> is the </w:t>
            </w:r>
            <w:r>
              <w:rPr>
                <w:i/>
                <w:shd w:val="clear" w:color="auto" w:fill="FFFFFF"/>
              </w:rPr>
              <w:t>nominal channel bandwidth. </w:t>
            </w:r>
            <w:r>
              <w:rPr>
                <w:shd w:val="clear" w:color="auto" w:fill="FFFFFF"/>
              </w:rPr>
              <w:t>BW</w:t>
            </w:r>
            <w:r>
              <w:rPr>
                <w:shd w:val="clear" w:color="auto" w:fill="FFFFFF"/>
                <w:vertAlign w:val="subscript"/>
              </w:rPr>
              <w:t>Config</w:t>
            </w:r>
            <w:r>
              <w:rPr>
                <w:i/>
                <w:shd w:val="clear" w:color="auto" w:fill="FFFFFF"/>
              </w:rPr>
              <w:t> </w:t>
            </w:r>
            <w:r>
              <w:rPr>
                <w:shd w:val="clear" w:color="auto" w:fill="FFFFFF"/>
              </w:rPr>
              <w:t>is the </w:t>
            </w:r>
            <w:r>
              <w:rPr>
                <w:i/>
                <w:shd w:val="clear" w:color="auto" w:fill="FFFFFF"/>
              </w:rPr>
              <w:t>transmission bandwidth configuration</w:t>
            </w:r>
            <w:r>
              <w:rPr>
                <w:shd w:val="clear" w:color="auto" w:fill="FFFFFF"/>
              </w:rPr>
              <w:t xml:space="preserve"> assumed for the adjacent channel.</w:t>
            </w:r>
            <w:r>
              <w:t>.</w:t>
            </w:r>
          </w:p>
          <w:p w14:paraId="1A64717B" w14:textId="77777777" w:rsidR="004D3FFD" w:rsidRDefault="002C252C" w:rsidP="00DC3B7F">
            <w:pPr>
              <w:pStyle w:val="TAN"/>
              <w:rPr>
                <w:rFonts w:cs="v5.0.0"/>
              </w:rPr>
            </w:pPr>
            <w:r>
              <w:t>NOTE 2:</w:t>
            </w:r>
            <w:r>
              <w:tab/>
              <w:t xml:space="preserve">With SCS that provides the largest </w:t>
            </w:r>
            <w:r>
              <w:rPr>
                <w:i/>
              </w:rPr>
              <w:t>transmission bandwidth configuration</w:t>
            </w:r>
            <w:r>
              <w:t xml:space="preserve"> (BW</w:t>
            </w:r>
            <w:r>
              <w:rPr>
                <w:vertAlign w:val="subscript"/>
              </w:rPr>
              <w:t>Config</w:t>
            </w:r>
            <w:r>
              <w:rPr>
                <w:rFonts w:cs="v5.0.0"/>
              </w:rPr>
              <w:t>).</w:t>
            </w:r>
          </w:p>
          <w:p w14:paraId="1A6231C9" w14:textId="77777777" w:rsidR="004D3FFD" w:rsidRDefault="002C252C" w:rsidP="00DC3B7F">
            <w:pPr>
              <w:pStyle w:val="TAN"/>
            </w:pPr>
            <w:r>
              <w:t>NOTE 3:</w:t>
            </w:r>
            <w:r>
              <w:tab/>
              <w:t>Applicable to bands defined within the frequency spectrum range of 24.25 – 33.4 GHz</w:t>
            </w:r>
          </w:p>
          <w:p w14:paraId="441CA50A" w14:textId="77777777" w:rsidR="004D3FFD" w:rsidRDefault="002C252C" w:rsidP="00DC3B7F">
            <w:pPr>
              <w:pStyle w:val="TAN"/>
            </w:pPr>
            <w:r>
              <w:t>NOTE 4:</w:t>
            </w:r>
            <w:r>
              <w:tab/>
              <w:t>Applicable to bands defined within the frequency spectrum range of 37 – 43.5 GHz</w:t>
            </w:r>
          </w:p>
          <w:p w14:paraId="19F4533E" w14:textId="77777777" w:rsidR="004D3FFD" w:rsidRDefault="002C252C" w:rsidP="00DC3B7F">
            <w:pPr>
              <w:pStyle w:val="TAN"/>
            </w:pPr>
            <w:r>
              <w:t>NOTE 5:</w:t>
            </w:r>
            <w:r>
              <w:tab/>
              <w:t>Applicable to bands defined within the frequency spectrum range of 43.5 – 48.2 GHz</w:t>
            </w:r>
          </w:p>
        </w:tc>
      </w:tr>
    </w:tbl>
    <w:p w14:paraId="6513C015" w14:textId="77777777" w:rsidR="004D3FFD" w:rsidRDefault="004D3FFD"/>
    <w:p w14:paraId="41BCDFB0" w14:textId="77777777" w:rsidR="004D3FFD" w:rsidRDefault="002C252C" w:rsidP="00DC3B7F">
      <w:pPr>
        <w:pStyle w:val="TH"/>
      </w:pPr>
      <w:r>
        <w:t xml:space="preserve">Table 6.5.2.5-1a: </w:t>
      </w:r>
      <w:r>
        <w:rPr>
          <w:i/>
        </w:rPr>
        <w:t>Repeater type 2-O</w:t>
      </w:r>
      <w:r>
        <w:t xml:space="preserve"> ACLR limit for UL LA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2084"/>
        <w:gridCol w:w="1801"/>
        <w:gridCol w:w="1603"/>
        <w:gridCol w:w="2783"/>
      </w:tblGrid>
      <w:tr w:rsidR="004D3FFD" w14:paraId="05D65F30" w14:textId="77777777">
        <w:trPr>
          <w:trHeight w:val="1490"/>
        </w:trPr>
        <w:tc>
          <w:tcPr>
            <w:tcW w:w="1373" w:type="dxa"/>
            <w:tcBorders>
              <w:top w:val="single" w:sz="4" w:space="0" w:color="auto"/>
              <w:left w:val="single" w:sz="4" w:space="0" w:color="auto"/>
              <w:bottom w:val="single" w:sz="4" w:space="0" w:color="auto"/>
              <w:right w:val="single" w:sz="4" w:space="0" w:color="auto"/>
            </w:tcBorders>
          </w:tcPr>
          <w:p w14:paraId="05DE38A9" w14:textId="77777777" w:rsidR="004D3FFD" w:rsidRDefault="002C252C" w:rsidP="00DC3B7F">
            <w:pPr>
              <w:pStyle w:val="TAH"/>
            </w:pPr>
            <w:r>
              <w:t>Repeater nominal channel bandwidth BW</w:t>
            </w:r>
            <w:r>
              <w:rPr>
                <w:vertAlign w:val="subscript"/>
              </w:rPr>
              <w:t>Nominal</w:t>
            </w:r>
            <w:r>
              <w:t xml:space="preserve"> </w:t>
            </w:r>
            <w:r>
              <w:rPr>
                <w:rFonts w:cs="v5.0.0"/>
              </w:rPr>
              <w:t xml:space="preserve"> </w:t>
            </w:r>
            <w:r>
              <w:t>(MHz)</w:t>
            </w:r>
          </w:p>
        </w:tc>
        <w:tc>
          <w:tcPr>
            <w:tcW w:w="2137" w:type="dxa"/>
            <w:tcBorders>
              <w:top w:val="single" w:sz="4" w:space="0" w:color="auto"/>
              <w:left w:val="single" w:sz="4" w:space="0" w:color="auto"/>
              <w:bottom w:val="single" w:sz="4" w:space="0" w:color="auto"/>
              <w:right w:val="single" w:sz="4" w:space="0" w:color="auto"/>
            </w:tcBorders>
          </w:tcPr>
          <w:p w14:paraId="39305714" w14:textId="77777777" w:rsidR="004D3FFD" w:rsidRDefault="002C252C" w:rsidP="00DC3B7F">
            <w:pPr>
              <w:pStyle w:val="TAH"/>
            </w:pPr>
            <w:r>
              <w:t>Repeater adjacent channel centre frequency offset below or above passband edge</w:t>
            </w:r>
          </w:p>
        </w:tc>
        <w:tc>
          <w:tcPr>
            <w:tcW w:w="1843" w:type="dxa"/>
            <w:tcBorders>
              <w:top w:val="single" w:sz="4" w:space="0" w:color="auto"/>
              <w:left w:val="single" w:sz="4" w:space="0" w:color="auto"/>
              <w:bottom w:val="single" w:sz="4" w:space="0" w:color="auto"/>
              <w:right w:val="single" w:sz="4" w:space="0" w:color="auto"/>
            </w:tcBorders>
          </w:tcPr>
          <w:p w14:paraId="0E897023" w14:textId="77777777" w:rsidR="004D3FFD" w:rsidRDefault="002C252C" w:rsidP="00DC3B7F">
            <w:pPr>
              <w:pStyle w:val="TAH"/>
            </w:pPr>
            <w:r>
              <w:t>Assumed adjacent channel carrier</w:t>
            </w:r>
          </w:p>
        </w:tc>
        <w:tc>
          <w:tcPr>
            <w:tcW w:w="1610" w:type="dxa"/>
            <w:tcBorders>
              <w:top w:val="single" w:sz="4" w:space="0" w:color="auto"/>
              <w:left w:val="single" w:sz="4" w:space="0" w:color="auto"/>
              <w:bottom w:val="single" w:sz="4" w:space="0" w:color="auto"/>
              <w:right w:val="single" w:sz="4" w:space="0" w:color="auto"/>
            </w:tcBorders>
          </w:tcPr>
          <w:p w14:paraId="499FA856" w14:textId="77777777" w:rsidR="004D3FFD" w:rsidRDefault="002C252C" w:rsidP="00DC3B7F">
            <w:pPr>
              <w:pStyle w:val="TAH"/>
            </w:pPr>
            <w:r>
              <w:t>Filter on the adjacent channel frequency and corresponding filter bandwidth</w:t>
            </w:r>
          </w:p>
        </w:tc>
        <w:tc>
          <w:tcPr>
            <w:tcW w:w="2894" w:type="dxa"/>
            <w:tcBorders>
              <w:top w:val="single" w:sz="4" w:space="0" w:color="auto"/>
              <w:left w:val="single" w:sz="4" w:space="0" w:color="auto"/>
              <w:bottom w:val="single" w:sz="4" w:space="0" w:color="auto"/>
              <w:right w:val="single" w:sz="4" w:space="0" w:color="auto"/>
            </w:tcBorders>
          </w:tcPr>
          <w:p w14:paraId="0D09B8DF" w14:textId="77777777" w:rsidR="004D3FFD" w:rsidRDefault="002C252C" w:rsidP="00DC3B7F">
            <w:pPr>
              <w:pStyle w:val="TAH"/>
            </w:pPr>
            <w:r>
              <w:t>ACLR limit</w:t>
            </w:r>
          </w:p>
          <w:p w14:paraId="4905FD61" w14:textId="77777777" w:rsidR="004D3FFD" w:rsidRDefault="002C252C" w:rsidP="00DC3B7F">
            <w:pPr>
              <w:pStyle w:val="TAH"/>
            </w:pPr>
            <w:r>
              <w:t>(dB)</w:t>
            </w:r>
          </w:p>
        </w:tc>
      </w:tr>
      <w:tr w:rsidR="004D3FFD" w14:paraId="0D7E6387" w14:textId="77777777">
        <w:trPr>
          <w:trHeight w:val="201"/>
        </w:trPr>
        <w:tc>
          <w:tcPr>
            <w:tcW w:w="1373" w:type="dxa"/>
            <w:tcBorders>
              <w:top w:val="single" w:sz="4" w:space="0" w:color="auto"/>
              <w:left w:val="single" w:sz="4" w:space="0" w:color="auto"/>
              <w:bottom w:val="single" w:sz="4" w:space="0" w:color="auto"/>
              <w:right w:val="single" w:sz="4" w:space="0" w:color="auto"/>
            </w:tcBorders>
          </w:tcPr>
          <w:p w14:paraId="0C0E6BF6" w14:textId="77777777" w:rsidR="004D3FFD" w:rsidRDefault="002C252C" w:rsidP="00DC3B7F">
            <w:pPr>
              <w:pStyle w:val="TAC"/>
            </w:pPr>
            <w:r>
              <w:t xml:space="preserve">  50, 100, 200, 400</w:t>
            </w:r>
          </w:p>
        </w:tc>
        <w:tc>
          <w:tcPr>
            <w:tcW w:w="2137" w:type="dxa"/>
            <w:tcBorders>
              <w:top w:val="single" w:sz="4" w:space="0" w:color="auto"/>
              <w:left w:val="single" w:sz="4" w:space="0" w:color="auto"/>
              <w:bottom w:val="single" w:sz="4" w:space="0" w:color="auto"/>
              <w:right w:val="single" w:sz="4" w:space="0" w:color="auto"/>
            </w:tcBorders>
          </w:tcPr>
          <w:p w14:paraId="205086B3" w14:textId="77777777" w:rsidR="004D3FFD" w:rsidRDefault="002C252C" w:rsidP="00DC3B7F">
            <w:pPr>
              <w:pStyle w:val="TAC"/>
            </w:pPr>
            <w:r>
              <w:t>BW</w:t>
            </w:r>
            <w:r>
              <w:rPr>
                <w:vertAlign w:val="subscript"/>
              </w:rPr>
              <w:t>Nominal</w:t>
            </w:r>
            <w:r>
              <w:rPr>
                <w:szCs w:val="18"/>
              </w:rPr>
              <w:t>/2</w:t>
            </w:r>
          </w:p>
        </w:tc>
        <w:tc>
          <w:tcPr>
            <w:tcW w:w="1843" w:type="dxa"/>
            <w:tcBorders>
              <w:top w:val="single" w:sz="4" w:space="0" w:color="auto"/>
              <w:left w:val="single" w:sz="4" w:space="0" w:color="auto"/>
              <w:bottom w:val="single" w:sz="4" w:space="0" w:color="auto"/>
              <w:right w:val="single" w:sz="4" w:space="0" w:color="auto"/>
            </w:tcBorders>
          </w:tcPr>
          <w:p w14:paraId="4C4C3BB2" w14:textId="77777777" w:rsidR="004D3FFD" w:rsidRDefault="002C252C" w:rsidP="00DC3B7F">
            <w:pPr>
              <w:pStyle w:val="TAC"/>
            </w:pPr>
            <w:r>
              <w:t>NR of same BW (Note 2)</w:t>
            </w:r>
          </w:p>
        </w:tc>
        <w:tc>
          <w:tcPr>
            <w:tcW w:w="1610" w:type="dxa"/>
            <w:tcBorders>
              <w:top w:val="single" w:sz="4" w:space="0" w:color="auto"/>
              <w:left w:val="single" w:sz="4" w:space="0" w:color="auto"/>
              <w:bottom w:val="single" w:sz="4" w:space="0" w:color="auto"/>
              <w:right w:val="single" w:sz="4" w:space="0" w:color="auto"/>
            </w:tcBorders>
          </w:tcPr>
          <w:p w14:paraId="239AFE1F" w14:textId="77777777" w:rsidR="004D3FFD" w:rsidRDefault="002C252C" w:rsidP="00DC3B7F">
            <w:pPr>
              <w:pStyle w:val="TAC"/>
            </w:pPr>
            <w:r>
              <w:rPr>
                <w:lang w:eastAsia="zh-CN"/>
              </w:rPr>
              <w:t>Square (</w:t>
            </w:r>
            <w:r>
              <w:rPr>
                <w:rFonts w:cs="Arial"/>
                <w:lang w:eastAsia="zh-CN"/>
              </w:rPr>
              <w:t>BW</w:t>
            </w:r>
            <w:r>
              <w:rPr>
                <w:rFonts w:cs="Arial"/>
                <w:vertAlign w:val="subscript"/>
                <w:lang w:eastAsia="zh-CN"/>
              </w:rPr>
              <w:t>Config</w:t>
            </w:r>
            <w:r>
              <w:rPr>
                <w:lang w:eastAsia="zh-CN"/>
              </w:rPr>
              <w:t>)</w:t>
            </w:r>
          </w:p>
        </w:tc>
        <w:tc>
          <w:tcPr>
            <w:tcW w:w="2894" w:type="dxa"/>
            <w:tcBorders>
              <w:top w:val="single" w:sz="4" w:space="0" w:color="auto"/>
              <w:left w:val="single" w:sz="4" w:space="0" w:color="auto"/>
              <w:bottom w:val="single" w:sz="4" w:space="0" w:color="auto"/>
              <w:right w:val="single" w:sz="4" w:space="0" w:color="auto"/>
            </w:tcBorders>
          </w:tcPr>
          <w:p w14:paraId="0C13B8AB" w14:textId="77777777" w:rsidR="004D3FFD" w:rsidRDefault="002C252C" w:rsidP="00DC3B7F">
            <w:pPr>
              <w:pStyle w:val="TAC"/>
            </w:pPr>
            <w:r>
              <w:t>14.7 (Note 3)</w:t>
            </w:r>
          </w:p>
          <w:p w14:paraId="6BA01D95" w14:textId="77777777" w:rsidR="004D3FFD" w:rsidRDefault="002C252C" w:rsidP="00DC3B7F">
            <w:pPr>
              <w:pStyle w:val="TAC"/>
            </w:pPr>
            <w:r>
              <w:t>13.4 (Note 4)</w:t>
            </w:r>
          </w:p>
          <w:p w14:paraId="789BD66F" w14:textId="77777777" w:rsidR="004D3FFD" w:rsidRDefault="002C252C" w:rsidP="00DC3B7F">
            <w:pPr>
              <w:pStyle w:val="TAC"/>
            </w:pPr>
            <w:r>
              <w:t>13.2 (Note 5)</w:t>
            </w:r>
          </w:p>
        </w:tc>
      </w:tr>
      <w:tr w:rsidR="004D3FFD" w14:paraId="695F6E83" w14:textId="77777777">
        <w:trPr>
          <w:trHeight w:val="201"/>
        </w:trPr>
        <w:tc>
          <w:tcPr>
            <w:tcW w:w="9857" w:type="dxa"/>
            <w:gridSpan w:val="5"/>
            <w:tcBorders>
              <w:top w:val="single" w:sz="4" w:space="0" w:color="auto"/>
              <w:left w:val="single" w:sz="4" w:space="0" w:color="auto"/>
              <w:bottom w:val="single" w:sz="4" w:space="0" w:color="auto"/>
              <w:right w:val="single" w:sz="4" w:space="0" w:color="auto"/>
            </w:tcBorders>
          </w:tcPr>
          <w:p w14:paraId="44BCE79E" w14:textId="473021E0" w:rsidR="004D3FFD" w:rsidRDefault="002C252C" w:rsidP="00DC3B7F">
            <w:pPr>
              <w:pStyle w:val="TAN"/>
            </w:pPr>
            <w:r>
              <w:t>NOTE 1:</w:t>
            </w:r>
            <w:r>
              <w:tab/>
            </w:r>
            <w:r>
              <w:rPr>
                <w:shd w:val="clear" w:color="auto" w:fill="FFFFFF"/>
              </w:rPr>
              <w:t>BW</w:t>
            </w:r>
            <w:r>
              <w:rPr>
                <w:shd w:val="clear" w:color="auto" w:fill="FFFFFF"/>
                <w:vertAlign w:val="subscript"/>
              </w:rPr>
              <w:t>Nominal</w:t>
            </w:r>
            <w:r>
              <w:rPr>
                <w:shd w:val="clear" w:color="auto" w:fill="FFFFFF"/>
              </w:rPr>
              <w:t> is the </w:t>
            </w:r>
            <w:r>
              <w:rPr>
                <w:i/>
                <w:shd w:val="clear" w:color="auto" w:fill="FFFFFF"/>
              </w:rPr>
              <w:t>nominal channel bandwidth. </w:t>
            </w:r>
            <w:r>
              <w:rPr>
                <w:shd w:val="clear" w:color="auto" w:fill="FFFFFF"/>
              </w:rPr>
              <w:t>BW</w:t>
            </w:r>
            <w:r>
              <w:rPr>
                <w:shd w:val="clear" w:color="auto" w:fill="FFFFFF"/>
                <w:vertAlign w:val="subscript"/>
              </w:rPr>
              <w:t>Config</w:t>
            </w:r>
            <w:r>
              <w:rPr>
                <w:i/>
                <w:shd w:val="clear" w:color="auto" w:fill="FFFFFF"/>
              </w:rPr>
              <w:t> </w:t>
            </w:r>
            <w:r>
              <w:rPr>
                <w:shd w:val="clear" w:color="auto" w:fill="FFFFFF"/>
              </w:rPr>
              <w:t>is the </w:t>
            </w:r>
            <w:r>
              <w:rPr>
                <w:i/>
                <w:shd w:val="clear" w:color="auto" w:fill="FFFFFF"/>
              </w:rPr>
              <w:t>transmission bandwidth configuration</w:t>
            </w:r>
            <w:r>
              <w:rPr>
                <w:shd w:val="clear" w:color="auto" w:fill="FFFFFF"/>
              </w:rPr>
              <w:t xml:space="preserve"> assumed for the adjacent channel.</w:t>
            </w:r>
          </w:p>
          <w:p w14:paraId="1E0E6D5F" w14:textId="77777777" w:rsidR="004D3FFD" w:rsidRDefault="002C252C" w:rsidP="00DC3B7F">
            <w:pPr>
              <w:pStyle w:val="TAN"/>
              <w:rPr>
                <w:rFonts w:cs="v5.0.0"/>
              </w:rPr>
            </w:pPr>
            <w:r>
              <w:t>NOTE 2:</w:t>
            </w:r>
            <w:r>
              <w:tab/>
              <w:t xml:space="preserve">With SCS that provides the largest </w:t>
            </w:r>
            <w:r>
              <w:rPr>
                <w:i/>
              </w:rPr>
              <w:t>transmission bandwidth configuration</w:t>
            </w:r>
            <w:r>
              <w:t xml:space="preserve"> (BW</w:t>
            </w:r>
            <w:r>
              <w:rPr>
                <w:vertAlign w:val="subscript"/>
              </w:rPr>
              <w:t>Config</w:t>
            </w:r>
            <w:r>
              <w:rPr>
                <w:rFonts w:cs="v5.0.0"/>
              </w:rPr>
              <w:t>).</w:t>
            </w:r>
          </w:p>
          <w:p w14:paraId="2A86883D" w14:textId="77777777" w:rsidR="004D3FFD" w:rsidRDefault="002C252C" w:rsidP="00DC3B7F">
            <w:pPr>
              <w:pStyle w:val="TAN"/>
            </w:pPr>
            <w:r>
              <w:t>NOTE 3:</w:t>
            </w:r>
            <w:r>
              <w:tab/>
              <w:t>Applicable to bands defined within the frequency spectrum range of 24.25 – 33.4 GHz</w:t>
            </w:r>
          </w:p>
          <w:p w14:paraId="062564E1" w14:textId="77777777" w:rsidR="004D3FFD" w:rsidRDefault="002C252C" w:rsidP="00DC3B7F">
            <w:pPr>
              <w:pStyle w:val="TAN"/>
            </w:pPr>
            <w:r>
              <w:t>NOTE 4:</w:t>
            </w:r>
            <w:r>
              <w:tab/>
              <w:t>Applicable to bands defined within the frequency spectrum range of 37 – 43.5 GHz</w:t>
            </w:r>
          </w:p>
          <w:p w14:paraId="639BC19C" w14:textId="77777777" w:rsidR="004D3FFD" w:rsidRDefault="002C252C" w:rsidP="00DC3B7F">
            <w:pPr>
              <w:pStyle w:val="TAN"/>
            </w:pPr>
            <w:r>
              <w:t>NOTE 5:</w:t>
            </w:r>
            <w:r>
              <w:tab/>
              <w:t>Applicable to bands defined within the frequency spectrum range of 43.5 – 48.2 GHz</w:t>
            </w:r>
          </w:p>
        </w:tc>
      </w:tr>
    </w:tbl>
    <w:p w14:paraId="0D1F8690" w14:textId="77777777" w:rsidR="004D3FFD" w:rsidRDefault="004D3FFD"/>
    <w:p w14:paraId="0D79F62B" w14:textId="77777777" w:rsidR="004D3FFD" w:rsidRDefault="002C252C" w:rsidP="00DC3B7F">
      <w:pPr>
        <w:pStyle w:val="TH"/>
      </w:pPr>
      <w:r>
        <w:t xml:space="preserve">Table 6.5.2.5-2: </w:t>
      </w:r>
      <w:r>
        <w:rPr>
          <w:i/>
        </w:rPr>
        <w:t>Repeater type 2-O</w:t>
      </w:r>
      <w:r>
        <w:t xml:space="preserve"> 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693"/>
        <w:gridCol w:w="2693"/>
      </w:tblGrid>
      <w:tr w:rsidR="004D3FFD" w14:paraId="622E7388" w14:textId="77777777">
        <w:trPr>
          <w:cantSplit/>
          <w:jc w:val="center"/>
        </w:trPr>
        <w:tc>
          <w:tcPr>
            <w:tcW w:w="2376" w:type="dxa"/>
            <w:tcBorders>
              <w:top w:val="single" w:sz="4" w:space="0" w:color="auto"/>
              <w:left w:val="single" w:sz="4" w:space="0" w:color="auto"/>
              <w:bottom w:val="single" w:sz="4" w:space="0" w:color="auto"/>
              <w:right w:val="single" w:sz="4" w:space="0" w:color="auto"/>
            </w:tcBorders>
          </w:tcPr>
          <w:p w14:paraId="1AE57769" w14:textId="77777777" w:rsidR="004D3FFD" w:rsidRDefault="002C252C" w:rsidP="00DC3B7F">
            <w:pPr>
              <w:pStyle w:val="TAH"/>
            </w:pPr>
            <w:r>
              <w:t>Repeater class</w:t>
            </w:r>
          </w:p>
        </w:tc>
        <w:tc>
          <w:tcPr>
            <w:tcW w:w="2693" w:type="dxa"/>
            <w:tcBorders>
              <w:top w:val="single" w:sz="4" w:space="0" w:color="auto"/>
              <w:left w:val="single" w:sz="4" w:space="0" w:color="auto"/>
              <w:bottom w:val="single" w:sz="4" w:space="0" w:color="auto"/>
              <w:right w:val="single" w:sz="4" w:space="0" w:color="auto"/>
            </w:tcBorders>
          </w:tcPr>
          <w:p w14:paraId="7022BBED" w14:textId="77777777" w:rsidR="004D3FFD" w:rsidRDefault="002C252C" w:rsidP="00DC3B7F">
            <w:pPr>
              <w:pStyle w:val="TAH"/>
            </w:pPr>
            <w:r>
              <w:t>ACLR absolute limit (Note 1)</w:t>
            </w:r>
          </w:p>
        </w:tc>
        <w:tc>
          <w:tcPr>
            <w:tcW w:w="2693" w:type="dxa"/>
            <w:tcBorders>
              <w:top w:val="single" w:sz="4" w:space="0" w:color="auto"/>
              <w:left w:val="single" w:sz="4" w:space="0" w:color="auto"/>
              <w:bottom w:val="single" w:sz="4" w:space="0" w:color="auto"/>
              <w:right w:val="single" w:sz="4" w:space="0" w:color="auto"/>
            </w:tcBorders>
          </w:tcPr>
          <w:p w14:paraId="7F90698E" w14:textId="77777777" w:rsidR="004D3FFD" w:rsidRDefault="002C252C" w:rsidP="00DC3B7F">
            <w:pPr>
              <w:pStyle w:val="TAH"/>
            </w:pPr>
            <w:r>
              <w:t>ACLR absolute limit (Note 2)</w:t>
            </w:r>
          </w:p>
        </w:tc>
      </w:tr>
      <w:tr w:rsidR="004D3FFD" w14:paraId="3C186D06" w14:textId="77777777">
        <w:trPr>
          <w:cantSplit/>
          <w:jc w:val="center"/>
        </w:trPr>
        <w:tc>
          <w:tcPr>
            <w:tcW w:w="2376" w:type="dxa"/>
            <w:tcBorders>
              <w:top w:val="single" w:sz="4" w:space="0" w:color="auto"/>
              <w:left w:val="single" w:sz="4" w:space="0" w:color="auto"/>
              <w:bottom w:val="single" w:sz="4" w:space="0" w:color="auto"/>
              <w:right w:val="single" w:sz="4" w:space="0" w:color="auto"/>
            </w:tcBorders>
          </w:tcPr>
          <w:p w14:paraId="2B13077E" w14:textId="77777777" w:rsidR="004D3FFD" w:rsidRDefault="002C252C">
            <w:pPr>
              <w:pStyle w:val="TAC"/>
            </w:pPr>
            <w:r>
              <w:t>Wide-area DL and UL</w:t>
            </w:r>
          </w:p>
        </w:tc>
        <w:tc>
          <w:tcPr>
            <w:tcW w:w="2693" w:type="dxa"/>
            <w:tcBorders>
              <w:top w:val="single" w:sz="4" w:space="0" w:color="auto"/>
              <w:left w:val="single" w:sz="4" w:space="0" w:color="auto"/>
              <w:bottom w:val="single" w:sz="4" w:space="0" w:color="auto"/>
              <w:right w:val="single" w:sz="4" w:space="0" w:color="auto"/>
            </w:tcBorders>
          </w:tcPr>
          <w:p w14:paraId="14133382" w14:textId="77777777" w:rsidR="004D3FFD" w:rsidRDefault="002C252C">
            <w:pPr>
              <w:pStyle w:val="TAC"/>
            </w:pPr>
            <w:r>
              <w:t>-10.3 dBm/MHz</w:t>
            </w:r>
          </w:p>
        </w:tc>
        <w:tc>
          <w:tcPr>
            <w:tcW w:w="2693" w:type="dxa"/>
            <w:tcBorders>
              <w:top w:val="single" w:sz="4" w:space="0" w:color="auto"/>
              <w:left w:val="single" w:sz="4" w:space="0" w:color="auto"/>
              <w:bottom w:val="single" w:sz="4" w:space="0" w:color="auto"/>
              <w:right w:val="single" w:sz="4" w:space="0" w:color="auto"/>
            </w:tcBorders>
          </w:tcPr>
          <w:p w14:paraId="3FABC7AF" w14:textId="77777777" w:rsidR="004D3FFD" w:rsidRDefault="002C252C">
            <w:pPr>
              <w:pStyle w:val="TAC"/>
            </w:pPr>
            <w:r>
              <w:t>-10.1 dBm/MHz</w:t>
            </w:r>
          </w:p>
        </w:tc>
      </w:tr>
      <w:tr w:rsidR="004D3FFD" w14:paraId="7CFA1630" w14:textId="77777777">
        <w:trPr>
          <w:cantSplit/>
          <w:jc w:val="center"/>
        </w:trPr>
        <w:tc>
          <w:tcPr>
            <w:tcW w:w="2376" w:type="dxa"/>
            <w:tcBorders>
              <w:top w:val="single" w:sz="4" w:space="0" w:color="auto"/>
              <w:left w:val="single" w:sz="4" w:space="0" w:color="auto"/>
              <w:bottom w:val="single" w:sz="4" w:space="0" w:color="auto"/>
              <w:right w:val="single" w:sz="4" w:space="0" w:color="auto"/>
            </w:tcBorders>
          </w:tcPr>
          <w:p w14:paraId="101B60F7" w14:textId="77777777" w:rsidR="004D3FFD" w:rsidRDefault="002C252C">
            <w:pPr>
              <w:pStyle w:val="TAC"/>
            </w:pPr>
            <w:r>
              <w:t>Medium-range DL</w:t>
            </w:r>
          </w:p>
        </w:tc>
        <w:tc>
          <w:tcPr>
            <w:tcW w:w="2693" w:type="dxa"/>
            <w:tcBorders>
              <w:top w:val="single" w:sz="4" w:space="0" w:color="auto"/>
              <w:left w:val="single" w:sz="4" w:space="0" w:color="auto"/>
              <w:bottom w:val="single" w:sz="4" w:space="0" w:color="auto"/>
              <w:right w:val="single" w:sz="4" w:space="0" w:color="auto"/>
            </w:tcBorders>
          </w:tcPr>
          <w:p w14:paraId="056398C9" w14:textId="77777777" w:rsidR="004D3FFD" w:rsidRDefault="002C252C">
            <w:pPr>
              <w:pStyle w:val="TAC"/>
            </w:pPr>
            <w:r>
              <w:t>-17.3 dBm/MHz</w:t>
            </w:r>
          </w:p>
        </w:tc>
        <w:tc>
          <w:tcPr>
            <w:tcW w:w="2693" w:type="dxa"/>
            <w:tcBorders>
              <w:top w:val="single" w:sz="4" w:space="0" w:color="auto"/>
              <w:left w:val="single" w:sz="4" w:space="0" w:color="auto"/>
              <w:bottom w:val="single" w:sz="4" w:space="0" w:color="auto"/>
              <w:right w:val="single" w:sz="4" w:space="0" w:color="auto"/>
            </w:tcBorders>
          </w:tcPr>
          <w:p w14:paraId="58E8FB35" w14:textId="77777777" w:rsidR="004D3FFD" w:rsidRDefault="002C252C">
            <w:pPr>
              <w:pStyle w:val="TAC"/>
            </w:pPr>
            <w:r>
              <w:t>-17.1 dBm/MHz</w:t>
            </w:r>
          </w:p>
        </w:tc>
      </w:tr>
      <w:tr w:rsidR="004D3FFD" w14:paraId="6EEB098E" w14:textId="77777777">
        <w:trPr>
          <w:cantSplit/>
          <w:jc w:val="center"/>
        </w:trPr>
        <w:tc>
          <w:tcPr>
            <w:tcW w:w="2376" w:type="dxa"/>
            <w:tcBorders>
              <w:top w:val="single" w:sz="4" w:space="0" w:color="auto"/>
              <w:left w:val="single" w:sz="4" w:space="0" w:color="auto"/>
              <w:bottom w:val="single" w:sz="4" w:space="0" w:color="auto"/>
              <w:right w:val="single" w:sz="4" w:space="0" w:color="auto"/>
            </w:tcBorders>
          </w:tcPr>
          <w:p w14:paraId="21322BE5" w14:textId="77777777" w:rsidR="004D3FFD" w:rsidRDefault="002C252C">
            <w:pPr>
              <w:pStyle w:val="TAC"/>
            </w:pPr>
            <w:r>
              <w:t>Local-area DL</w:t>
            </w:r>
          </w:p>
        </w:tc>
        <w:tc>
          <w:tcPr>
            <w:tcW w:w="2693" w:type="dxa"/>
            <w:tcBorders>
              <w:top w:val="single" w:sz="4" w:space="0" w:color="auto"/>
              <w:left w:val="single" w:sz="4" w:space="0" w:color="auto"/>
              <w:bottom w:val="single" w:sz="4" w:space="0" w:color="auto"/>
              <w:right w:val="single" w:sz="4" w:space="0" w:color="auto"/>
            </w:tcBorders>
          </w:tcPr>
          <w:p w14:paraId="1CCABECB" w14:textId="77777777" w:rsidR="004D3FFD" w:rsidRDefault="002C252C">
            <w:pPr>
              <w:pStyle w:val="TAC"/>
            </w:pPr>
            <w:r>
              <w:t>-17.3 dBm/MHz</w:t>
            </w:r>
          </w:p>
        </w:tc>
        <w:tc>
          <w:tcPr>
            <w:tcW w:w="2693" w:type="dxa"/>
            <w:tcBorders>
              <w:top w:val="single" w:sz="4" w:space="0" w:color="auto"/>
              <w:left w:val="single" w:sz="4" w:space="0" w:color="auto"/>
              <w:bottom w:val="single" w:sz="4" w:space="0" w:color="auto"/>
              <w:right w:val="single" w:sz="4" w:space="0" w:color="auto"/>
            </w:tcBorders>
          </w:tcPr>
          <w:p w14:paraId="290639FB" w14:textId="77777777" w:rsidR="004D3FFD" w:rsidRDefault="002C252C">
            <w:pPr>
              <w:pStyle w:val="TAC"/>
            </w:pPr>
            <w:r>
              <w:t>-17.1 dBm/MHz</w:t>
            </w:r>
          </w:p>
        </w:tc>
      </w:tr>
      <w:tr w:rsidR="004D3FFD" w14:paraId="5F016A2F" w14:textId="77777777">
        <w:trPr>
          <w:cantSplit/>
          <w:jc w:val="center"/>
        </w:trPr>
        <w:tc>
          <w:tcPr>
            <w:tcW w:w="7762" w:type="dxa"/>
            <w:gridSpan w:val="3"/>
            <w:tcBorders>
              <w:top w:val="single" w:sz="4" w:space="0" w:color="auto"/>
              <w:left w:val="single" w:sz="4" w:space="0" w:color="auto"/>
              <w:bottom w:val="single" w:sz="4" w:space="0" w:color="auto"/>
              <w:right w:val="single" w:sz="4" w:space="0" w:color="auto"/>
            </w:tcBorders>
          </w:tcPr>
          <w:p w14:paraId="49DA6F57" w14:textId="77777777" w:rsidR="004D3FFD" w:rsidRDefault="002C252C">
            <w:pPr>
              <w:pStyle w:val="TAN"/>
            </w:pPr>
            <w:r>
              <w:t>NOTE 1:</w:t>
            </w:r>
            <w:r>
              <w:tab/>
              <w:t>Applicable to bands defined within the frequency spectrum range of 24.25 – 43.5 GHz</w:t>
            </w:r>
          </w:p>
          <w:p w14:paraId="5BEE4607" w14:textId="77777777" w:rsidR="004D3FFD" w:rsidRDefault="002C252C">
            <w:pPr>
              <w:pStyle w:val="TAN"/>
            </w:pPr>
            <w:r>
              <w:t>NOTE 2:</w:t>
            </w:r>
            <w:r>
              <w:tab/>
              <w:t>Applicable to bands defined within the frequency spectrum range of 43.5 – 48.2 GHz</w:t>
            </w:r>
          </w:p>
        </w:tc>
      </w:tr>
    </w:tbl>
    <w:p w14:paraId="54537FA3" w14:textId="77777777" w:rsidR="004D3FFD" w:rsidRDefault="004D3FFD" w:rsidP="00DC3B7F"/>
    <w:p w14:paraId="22548601" w14:textId="48F44073" w:rsidR="004D3FFD" w:rsidRDefault="002C252C" w:rsidP="00AB67DE">
      <w:pPr>
        <w:pStyle w:val="TH"/>
        <w:rPr>
          <w:lang w:val="en-US" w:eastAsia="zh-CN"/>
        </w:rPr>
      </w:pPr>
      <w:r>
        <w:t xml:space="preserve">Table 6.5.2.5-3: </w:t>
      </w:r>
      <w:r>
        <w:rPr>
          <w:i/>
        </w:rPr>
        <w:t>Repeater type 2-O</w:t>
      </w:r>
      <w:r>
        <w:t xml:space="preserve"> ACLR limit in non-contiguous spectrum</w:t>
      </w:r>
      <w:r>
        <w:rPr>
          <w:rFonts w:hint="eastAsia"/>
          <w:lang w:val="en-US" w:eastAsia="zh-CN"/>
        </w:rPr>
        <w:t xml:space="preserve"> </w:t>
      </w:r>
      <w:r>
        <w:t>for DL and UL for WA class and DL for LA class</w:t>
      </w:r>
    </w:p>
    <w:tbl>
      <w:tblPr>
        <w:tblW w:w="99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7"/>
        <w:gridCol w:w="1692"/>
        <w:gridCol w:w="1951"/>
        <w:gridCol w:w="1272"/>
        <w:gridCol w:w="1955"/>
        <w:gridCol w:w="1346"/>
      </w:tblGrid>
      <w:tr w:rsidR="004D3FFD" w14:paraId="5A6E26DF" w14:textId="77777777" w:rsidTr="004958D8">
        <w:trPr>
          <w:cantSplit/>
          <w:jc w:val="center"/>
        </w:trPr>
        <w:tc>
          <w:tcPr>
            <w:tcW w:w="1757" w:type="dxa"/>
          </w:tcPr>
          <w:p w14:paraId="1FA59C86" w14:textId="77777777" w:rsidR="004D3FFD" w:rsidRDefault="002C252C" w:rsidP="00AB67DE">
            <w:pPr>
              <w:pStyle w:val="TAH"/>
              <w:rPr>
                <w:lang w:eastAsia="zh-CN"/>
              </w:rPr>
            </w:pPr>
            <w:r>
              <w:rPr>
                <w:rFonts w:eastAsia="SimSun"/>
                <w:lang w:eastAsia="zh-CN"/>
              </w:rPr>
              <w:t>Repeater nominal channel bandwidth</w:t>
            </w:r>
            <w:r>
              <w:rPr>
                <w:lang w:eastAsia="zh-CN"/>
              </w:rPr>
              <w:t xml:space="preserve"> </w:t>
            </w:r>
            <w:r>
              <w:t>BW</w:t>
            </w:r>
            <w:r>
              <w:rPr>
                <w:vertAlign w:val="subscript"/>
              </w:rPr>
              <w:t>Nominal</w:t>
            </w:r>
            <w:r>
              <w:rPr>
                <w:lang w:eastAsia="zh-CN"/>
              </w:rPr>
              <w:t xml:space="preserve"> </w:t>
            </w:r>
            <w:r>
              <w:t>(MHz)</w:t>
            </w:r>
          </w:p>
        </w:tc>
        <w:tc>
          <w:tcPr>
            <w:tcW w:w="0" w:type="auto"/>
          </w:tcPr>
          <w:p w14:paraId="2F727116" w14:textId="77777777" w:rsidR="004D3FFD" w:rsidRDefault="002C252C" w:rsidP="00AB67DE">
            <w:pPr>
              <w:pStyle w:val="TAH"/>
              <w:rPr>
                <w:lang w:eastAsia="zh-CN"/>
              </w:rPr>
            </w:pPr>
            <w:r>
              <w:rPr>
                <w:lang w:eastAsia="zh-CN"/>
              </w:rPr>
              <w:t>Gap between passbands size (W</w:t>
            </w:r>
            <w:r>
              <w:rPr>
                <w:vertAlign w:val="subscript"/>
                <w:lang w:eastAsia="zh-CN"/>
              </w:rPr>
              <w:t>gap</w:t>
            </w:r>
            <w:r>
              <w:rPr>
                <w:lang w:eastAsia="zh-CN"/>
              </w:rPr>
              <w:t>) where the limit applies (MHz)</w:t>
            </w:r>
          </w:p>
        </w:tc>
        <w:tc>
          <w:tcPr>
            <w:tcW w:w="0" w:type="auto"/>
          </w:tcPr>
          <w:p w14:paraId="54691981" w14:textId="77777777" w:rsidR="004D3FFD" w:rsidRDefault="002C252C" w:rsidP="00AB67DE">
            <w:pPr>
              <w:pStyle w:val="TAH"/>
              <w:rPr>
                <w:lang w:eastAsia="zh-CN"/>
              </w:rPr>
            </w:pPr>
            <w:r>
              <w:rPr>
                <w:rFonts w:eastAsia="SimSun"/>
                <w:lang w:eastAsia="zh-CN"/>
              </w:rPr>
              <w:t>Repeater</w:t>
            </w:r>
            <w:r>
              <w:rPr>
                <w:lang w:eastAsia="zh-CN"/>
              </w:rPr>
              <w:t xml:space="preserve"> adjacent channel centre frequency offset below or above passband</w:t>
            </w:r>
            <w:r>
              <w:rPr>
                <w:rFonts w:eastAsia="SimSun"/>
                <w:lang w:eastAsia="zh-CN"/>
              </w:rPr>
              <w:t xml:space="preserve"> edge (inside the gap)</w:t>
            </w:r>
          </w:p>
        </w:tc>
        <w:tc>
          <w:tcPr>
            <w:tcW w:w="0" w:type="auto"/>
          </w:tcPr>
          <w:p w14:paraId="5F0452C3" w14:textId="77777777" w:rsidR="004D3FFD" w:rsidRDefault="002C252C" w:rsidP="00AB67DE">
            <w:pPr>
              <w:pStyle w:val="TAH"/>
              <w:rPr>
                <w:lang w:eastAsia="zh-CN"/>
              </w:rPr>
            </w:pPr>
            <w:r>
              <w:rPr>
                <w:lang w:eastAsia="zh-CN"/>
              </w:rPr>
              <w:t>Assumed adjacent channel carrier</w:t>
            </w:r>
          </w:p>
        </w:tc>
        <w:tc>
          <w:tcPr>
            <w:tcW w:w="1955" w:type="dxa"/>
          </w:tcPr>
          <w:p w14:paraId="43E7E811" w14:textId="77777777" w:rsidR="004D3FFD" w:rsidRDefault="002C252C" w:rsidP="00AB67DE">
            <w:pPr>
              <w:pStyle w:val="TAH"/>
              <w:rPr>
                <w:lang w:eastAsia="zh-CN"/>
              </w:rPr>
            </w:pPr>
            <w:r>
              <w:rPr>
                <w:lang w:eastAsia="zh-CN"/>
              </w:rPr>
              <w:t>Filter on the adjacent channel frequency and corresponding filter bandwidth</w:t>
            </w:r>
          </w:p>
        </w:tc>
        <w:tc>
          <w:tcPr>
            <w:tcW w:w="1346" w:type="dxa"/>
          </w:tcPr>
          <w:p w14:paraId="32BEBD3A" w14:textId="77777777" w:rsidR="004D3FFD" w:rsidRDefault="002C252C" w:rsidP="00AB67DE">
            <w:pPr>
              <w:pStyle w:val="TAH"/>
              <w:rPr>
                <w:lang w:eastAsia="zh-CN"/>
              </w:rPr>
            </w:pPr>
            <w:r>
              <w:rPr>
                <w:lang w:eastAsia="zh-CN"/>
              </w:rPr>
              <w:t>ACLR limit</w:t>
            </w:r>
          </w:p>
        </w:tc>
      </w:tr>
      <w:tr w:rsidR="004958D8" w14:paraId="4B8E4155" w14:textId="77777777" w:rsidTr="004958D8">
        <w:trPr>
          <w:cantSplit/>
          <w:jc w:val="center"/>
        </w:trPr>
        <w:tc>
          <w:tcPr>
            <w:tcW w:w="1757" w:type="dxa"/>
          </w:tcPr>
          <w:p w14:paraId="4ED619D2" w14:textId="701B0600" w:rsidR="004958D8" w:rsidRDefault="004958D8" w:rsidP="004958D8">
            <w:pPr>
              <w:pStyle w:val="TAC"/>
              <w:rPr>
                <w:rFonts w:eastAsia="SimSun"/>
                <w:lang w:eastAsia="zh-CN"/>
              </w:rPr>
            </w:pPr>
            <w:r>
              <w:t>50, 100, 200, 400</w:t>
            </w:r>
          </w:p>
        </w:tc>
        <w:tc>
          <w:tcPr>
            <w:tcW w:w="0" w:type="auto"/>
          </w:tcPr>
          <w:p w14:paraId="06A95AD8" w14:textId="77777777" w:rsidR="004958D8" w:rsidRDefault="004958D8" w:rsidP="004958D8">
            <w:pPr>
              <w:pStyle w:val="TAC"/>
              <w:rPr>
                <w:lang w:eastAsia="zh-CN"/>
              </w:rPr>
            </w:pPr>
            <w:r>
              <w:rPr>
                <w:lang w:eastAsia="zh-CN"/>
              </w:rPr>
              <w:t>W</w:t>
            </w:r>
            <w:r>
              <w:rPr>
                <w:vertAlign w:val="subscript"/>
                <w:lang w:eastAsia="zh-CN"/>
              </w:rPr>
              <w:t>gap</w:t>
            </w:r>
            <w:r>
              <w:rPr>
                <w:lang w:eastAsia="zh-CN"/>
              </w:rPr>
              <w:t>≥ 100 (Note 6)</w:t>
            </w:r>
          </w:p>
          <w:p w14:paraId="2A0EC3DF" w14:textId="77777777" w:rsidR="004958D8" w:rsidRDefault="004958D8" w:rsidP="004958D8">
            <w:pPr>
              <w:pStyle w:val="TAC"/>
              <w:rPr>
                <w:lang w:eastAsia="zh-CN"/>
              </w:rPr>
            </w:pPr>
            <w:r>
              <w:rPr>
                <w:lang w:eastAsia="zh-CN"/>
              </w:rPr>
              <w:t>W</w:t>
            </w:r>
            <w:r>
              <w:rPr>
                <w:vertAlign w:val="subscript"/>
                <w:lang w:eastAsia="zh-CN"/>
              </w:rPr>
              <w:t>gap</w:t>
            </w:r>
            <w:r>
              <w:rPr>
                <w:lang w:eastAsia="zh-CN"/>
              </w:rPr>
              <w:t>≥ 250 (Note 7)</w:t>
            </w:r>
          </w:p>
        </w:tc>
        <w:tc>
          <w:tcPr>
            <w:tcW w:w="0" w:type="auto"/>
          </w:tcPr>
          <w:p w14:paraId="137D0CB8" w14:textId="77777777" w:rsidR="004958D8" w:rsidRDefault="004958D8" w:rsidP="004958D8">
            <w:pPr>
              <w:pStyle w:val="TAC"/>
              <w:rPr>
                <w:lang w:eastAsia="zh-CN"/>
              </w:rPr>
            </w:pPr>
            <w:r>
              <w:rPr>
                <w:lang w:eastAsia="zh-CN"/>
              </w:rPr>
              <w:t>25 MHz</w:t>
            </w:r>
          </w:p>
        </w:tc>
        <w:tc>
          <w:tcPr>
            <w:tcW w:w="0" w:type="auto"/>
          </w:tcPr>
          <w:p w14:paraId="3F5DA5FE" w14:textId="77777777" w:rsidR="004958D8" w:rsidRDefault="004958D8" w:rsidP="004958D8">
            <w:pPr>
              <w:pStyle w:val="TAC"/>
              <w:rPr>
                <w:lang w:eastAsia="zh-CN"/>
              </w:rPr>
            </w:pPr>
            <w:r>
              <w:rPr>
                <w:rFonts w:eastAsia="SimSun"/>
                <w:lang w:eastAsia="zh-CN"/>
              </w:rPr>
              <w:t xml:space="preserve">50 MHz </w:t>
            </w:r>
            <w:r>
              <w:rPr>
                <w:lang w:eastAsia="zh-CN"/>
              </w:rPr>
              <w:t xml:space="preserve">NR </w:t>
            </w:r>
            <w:r>
              <w:t>(Note 2)</w:t>
            </w:r>
          </w:p>
        </w:tc>
        <w:tc>
          <w:tcPr>
            <w:tcW w:w="1955" w:type="dxa"/>
          </w:tcPr>
          <w:p w14:paraId="06B5CF21" w14:textId="77777777" w:rsidR="004958D8" w:rsidRDefault="004958D8" w:rsidP="004958D8">
            <w:pPr>
              <w:pStyle w:val="TAC"/>
              <w:rPr>
                <w:lang w:eastAsia="zh-CN"/>
              </w:rPr>
            </w:pPr>
            <w:r>
              <w:rPr>
                <w:lang w:eastAsia="zh-CN"/>
              </w:rPr>
              <w:t>Square (BW</w:t>
            </w:r>
            <w:r>
              <w:rPr>
                <w:vertAlign w:val="subscript"/>
                <w:lang w:eastAsia="zh-CN"/>
              </w:rPr>
              <w:t>Config</w:t>
            </w:r>
            <w:r>
              <w:rPr>
                <w:lang w:eastAsia="zh-CN"/>
              </w:rPr>
              <w:t>)</w:t>
            </w:r>
          </w:p>
        </w:tc>
        <w:tc>
          <w:tcPr>
            <w:tcW w:w="1346" w:type="dxa"/>
          </w:tcPr>
          <w:p w14:paraId="07D7CDE7" w14:textId="77777777" w:rsidR="004958D8" w:rsidRDefault="004958D8" w:rsidP="004958D8">
            <w:pPr>
              <w:pStyle w:val="TAC"/>
            </w:pPr>
            <w:r>
              <w:t>25.7 (Note 3)</w:t>
            </w:r>
          </w:p>
          <w:p w14:paraId="7D02D122" w14:textId="77777777" w:rsidR="004958D8" w:rsidRDefault="004958D8" w:rsidP="004958D8">
            <w:pPr>
              <w:pStyle w:val="TAC"/>
            </w:pPr>
            <w:r>
              <w:t>23.4 (Note 4)</w:t>
            </w:r>
          </w:p>
          <w:p w14:paraId="701E0AB9" w14:textId="77777777" w:rsidR="004958D8" w:rsidRDefault="004958D8" w:rsidP="004958D8">
            <w:pPr>
              <w:pStyle w:val="TAC"/>
              <w:rPr>
                <w:lang w:eastAsia="zh-CN"/>
              </w:rPr>
            </w:pPr>
            <w:r>
              <w:t>23.2 (Note 5)</w:t>
            </w:r>
          </w:p>
        </w:tc>
      </w:tr>
      <w:tr w:rsidR="004958D8" w14:paraId="2A32423E" w14:textId="77777777" w:rsidTr="004958D8">
        <w:trPr>
          <w:cantSplit/>
          <w:jc w:val="center"/>
        </w:trPr>
        <w:tc>
          <w:tcPr>
            <w:tcW w:w="1757" w:type="dxa"/>
          </w:tcPr>
          <w:p w14:paraId="2B6D49E6" w14:textId="5B900365" w:rsidR="004958D8" w:rsidRDefault="004958D8" w:rsidP="004958D8">
            <w:pPr>
              <w:pStyle w:val="TAC"/>
              <w:rPr>
                <w:rFonts w:eastAsia="SimSun"/>
                <w:lang w:eastAsia="zh-CN"/>
              </w:rPr>
            </w:pPr>
            <w:r>
              <w:t xml:space="preserve"> 50, 100, 200, 400</w:t>
            </w:r>
          </w:p>
        </w:tc>
        <w:tc>
          <w:tcPr>
            <w:tcW w:w="0" w:type="auto"/>
          </w:tcPr>
          <w:p w14:paraId="1AB8C53D" w14:textId="77777777" w:rsidR="004958D8" w:rsidRDefault="004958D8" w:rsidP="004958D8">
            <w:pPr>
              <w:pStyle w:val="TAC"/>
              <w:rPr>
                <w:lang w:eastAsia="zh-CN"/>
              </w:rPr>
            </w:pPr>
            <w:r>
              <w:rPr>
                <w:lang w:eastAsia="zh-CN"/>
              </w:rPr>
              <w:t>W</w:t>
            </w:r>
            <w:r>
              <w:rPr>
                <w:vertAlign w:val="subscript"/>
                <w:lang w:eastAsia="zh-CN"/>
              </w:rPr>
              <w:t>gap</w:t>
            </w:r>
            <w:r>
              <w:rPr>
                <w:lang w:eastAsia="zh-CN"/>
              </w:rPr>
              <w:t>≥ 400 (Note 7)</w:t>
            </w:r>
          </w:p>
          <w:p w14:paraId="3D736FFB" w14:textId="77777777" w:rsidR="004958D8" w:rsidRDefault="004958D8" w:rsidP="004958D8">
            <w:pPr>
              <w:pStyle w:val="TAC"/>
              <w:rPr>
                <w:lang w:eastAsia="zh-CN"/>
              </w:rPr>
            </w:pPr>
            <w:r>
              <w:rPr>
                <w:lang w:eastAsia="zh-CN"/>
              </w:rPr>
              <w:t>W</w:t>
            </w:r>
            <w:r>
              <w:rPr>
                <w:vertAlign w:val="subscript"/>
                <w:lang w:eastAsia="zh-CN"/>
              </w:rPr>
              <w:t>gap</w:t>
            </w:r>
            <w:r>
              <w:rPr>
                <w:lang w:eastAsia="zh-CN"/>
              </w:rPr>
              <w:t>≥ 250 (Note 6)</w:t>
            </w:r>
          </w:p>
        </w:tc>
        <w:tc>
          <w:tcPr>
            <w:tcW w:w="0" w:type="auto"/>
          </w:tcPr>
          <w:p w14:paraId="109BBA37" w14:textId="77777777" w:rsidR="004958D8" w:rsidRDefault="004958D8" w:rsidP="004958D8">
            <w:pPr>
              <w:pStyle w:val="TAC"/>
              <w:rPr>
                <w:lang w:eastAsia="zh-CN"/>
              </w:rPr>
            </w:pPr>
            <w:r>
              <w:rPr>
                <w:lang w:eastAsia="zh-CN"/>
              </w:rPr>
              <w:t>100 MHz</w:t>
            </w:r>
          </w:p>
        </w:tc>
        <w:tc>
          <w:tcPr>
            <w:tcW w:w="0" w:type="auto"/>
          </w:tcPr>
          <w:p w14:paraId="41439524" w14:textId="77777777" w:rsidR="004958D8" w:rsidRDefault="004958D8" w:rsidP="004958D8">
            <w:pPr>
              <w:pStyle w:val="TAC"/>
              <w:rPr>
                <w:lang w:eastAsia="zh-CN"/>
              </w:rPr>
            </w:pPr>
            <w:r>
              <w:rPr>
                <w:lang w:eastAsia="zh-CN"/>
              </w:rPr>
              <w:t xml:space="preserve">200 MHz NR </w:t>
            </w:r>
            <w:r>
              <w:t>(Note 2)</w:t>
            </w:r>
          </w:p>
        </w:tc>
        <w:tc>
          <w:tcPr>
            <w:tcW w:w="1955" w:type="dxa"/>
          </w:tcPr>
          <w:p w14:paraId="58BD52A7" w14:textId="77777777" w:rsidR="004958D8" w:rsidRDefault="004958D8" w:rsidP="004958D8">
            <w:pPr>
              <w:pStyle w:val="TAC"/>
              <w:rPr>
                <w:lang w:eastAsia="zh-CN"/>
              </w:rPr>
            </w:pPr>
            <w:r>
              <w:rPr>
                <w:lang w:eastAsia="zh-CN"/>
              </w:rPr>
              <w:t>Square (BW</w:t>
            </w:r>
            <w:r>
              <w:rPr>
                <w:vertAlign w:val="subscript"/>
                <w:lang w:eastAsia="zh-CN"/>
              </w:rPr>
              <w:t>Config</w:t>
            </w:r>
            <w:r>
              <w:rPr>
                <w:lang w:eastAsia="zh-CN"/>
              </w:rPr>
              <w:t>)</w:t>
            </w:r>
          </w:p>
        </w:tc>
        <w:tc>
          <w:tcPr>
            <w:tcW w:w="1346" w:type="dxa"/>
          </w:tcPr>
          <w:p w14:paraId="7218C2EE" w14:textId="77777777" w:rsidR="004958D8" w:rsidRDefault="004958D8" w:rsidP="004958D8">
            <w:pPr>
              <w:pStyle w:val="TAC"/>
            </w:pPr>
            <w:r>
              <w:t>25.7 (Note 3)</w:t>
            </w:r>
          </w:p>
          <w:p w14:paraId="3AFB24BD" w14:textId="77777777" w:rsidR="004958D8" w:rsidRDefault="004958D8" w:rsidP="004958D8">
            <w:pPr>
              <w:pStyle w:val="TAC"/>
            </w:pPr>
            <w:r>
              <w:t>23.4 (Note 4)</w:t>
            </w:r>
          </w:p>
          <w:p w14:paraId="4FBD3F4D" w14:textId="77777777" w:rsidR="004958D8" w:rsidRDefault="004958D8" w:rsidP="004958D8">
            <w:pPr>
              <w:pStyle w:val="TAC"/>
              <w:rPr>
                <w:lang w:eastAsia="zh-CN"/>
              </w:rPr>
            </w:pPr>
            <w:r>
              <w:t>23.2 (Note 5)</w:t>
            </w:r>
          </w:p>
        </w:tc>
      </w:tr>
      <w:tr w:rsidR="004D3FFD" w14:paraId="51DC7576" w14:textId="77777777" w:rsidTr="004958D8">
        <w:trPr>
          <w:cantSplit/>
          <w:jc w:val="center"/>
        </w:trPr>
        <w:tc>
          <w:tcPr>
            <w:tcW w:w="9973" w:type="dxa"/>
            <w:gridSpan w:val="6"/>
          </w:tcPr>
          <w:p w14:paraId="6524131F" w14:textId="77777777" w:rsidR="004D3FFD" w:rsidRDefault="002C252C" w:rsidP="00AB67DE">
            <w:pPr>
              <w:pStyle w:val="TAN"/>
              <w:rPr>
                <w:lang w:eastAsia="zh-CN"/>
              </w:rPr>
            </w:pPr>
            <w:r>
              <w:rPr>
                <w:lang w:eastAsia="zh-CN"/>
              </w:rPr>
              <w:t>NOTE 1:</w:t>
            </w:r>
            <w:r>
              <w:rPr>
                <w:lang w:eastAsia="zh-CN"/>
              </w:rPr>
              <w:tab/>
              <w:t>BW</w:t>
            </w:r>
            <w:r>
              <w:rPr>
                <w:vertAlign w:val="subscript"/>
                <w:lang w:eastAsia="zh-CN"/>
              </w:rPr>
              <w:t>Config</w:t>
            </w:r>
            <w:r>
              <w:rPr>
                <w:lang w:eastAsia="zh-CN"/>
              </w:rPr>
              <w:t xml:space="preserve"> is </w:t>
            </w:r>
            <w:r>
              <w:rPr>
                <w:shd w:val="clear" w:color="auto" w:fill="FFFFFF"/>
              </w:rPr>
              <w:t>the </w:t>
            </w:r>
            <w:r>
              <w:rPr>
                <w:i/>
                <w:shd w:val="clear" w:color="auto" w:fill="FFFFFF"/>
              </w:rPr>
              <w:t>transmission bandwidth configuration</w:t>
            </w:r>
            <w:r>
              <w:rPr>
                <w:shd w:val="clear" w:color="auto" w:fill="FFFFFF"/>
              </w:rPr>
              <w:t xml:space="preserve"> assumed for the adjacent channel.</w:t>
            </w:r>
            <w:r>
              <w:rPr>
                <w:lang w:eastAsia="zh-CN"/>
              </w:rPr>
              <w:t>.</w:t>
            </w:r>
          </w:p>
          <w:p w14:paraId="33FE7ADB" w14:textId="77777777" w:rsidR="004D3FFD" w:rsidRDefault="002C252C" w:rsidP="00AB67DE">
            <w:pPr>
              <w:pStyle w:val="TAN"/>
            </w:pPr>
            <w:r>
              <w:t>NOTE 2:</w:t>
            </w:r>
            <w:r>
              <w:tab/>
              <w:t xml:space="preserve">With SCS that provides the largest </w:t>
            </w:r>
            <w:r>
              <w:rPr>
                <w:i/>
              </w:rPr>
              <w:t>transmission bandwidth configuration</w:t>
            </w:r>
            <w:r>
              <w:t xml:space="preserve"> (BW</w:t>
            </w:r>
            <w:r>
              <w:rPr>
                <w:vertAlign w:val="subscript"/>
              </w:rPr>
              <w:t>Config</w:t>
            </w:r>
            <w:r>
              <w:t>).</w:t>
            </w:r>
          </w:p>
          <w:p w14:paraId="44BC014B" w14:textId="77777777" w:rsidR="004D3FFD" w:rsidRDefault="002C252C" w:rsidP="00AB67DE">
            <w:pPr>
              <w:pStyle w:val="TAN"/>
              <w:rPr>
                <w:rFonts w:eastAsia="SimSun"/>
                <w:lang w:eastAsia="zh-CN"/>
              </w:rPr>
            </w:pPr>
            <w:r>
              <w:rPr>
                <w:rFonts w:eastAsia="SimSun"/>
                <w:lang w:eastAsia="zh-CN"/>
              </w:rPr>
              <w:t>NOTE 3:</w:t>
            </w:r>
            <w:r>
              <w:rPr>
                <w:rFonts w:eastAsia="SimSun"/>
                <w:lang w:eastAsia="zh-CN"/>
              </w:rPr>
              <w:tab/>
              <w:t>Applicable to bands defined within the frequency spectrum range of 24.25 – 33.4 GHz.</w:t>
            </w:r>
          </w:p>
          <w:p w14:paraId="7B8A7D00" w14:textId="77777777" w:rsidR="004D3FFD" w:rsidRDefault="002C252C" w:rsidP="00AB67DE">
            <w:pPr>
              <w:pStyle w:val="TAN"/>
              <w:rPr>
                <w:rFonts w:eastAsia="SimSun"/>
                <w:lang w:eastAsia="zh-CN"/>
              </w:rPr>
            </w:pPr>
            <w:r>
              <w:rPr>
                <w:rFonts w:eastAsia="SimSun"/>
                <w:lang w:eastAsia="zh-CN"/>
              </w:rPr>
              <w:t>NOTE 4:</w:t>
            </w:r>
            <w:r>
              <w:rPr>
                <w:rFonts w:eastAsia="SimSun"/>
                <w:lang w:eastAsia="zh-CN"/>
              </w:rPr>
              <w:tab/>
              <w:t>Applicable to bands defined within the frequency spectrum range of 37 – 43.5 GHz.</w:t>
            </w:r>
          </w:p>
          <w:p w14:paraId="0AEA5247" w14:textId="77777777" w:rsidR="004D3FFD" w:rsidRDefault="002C252C" w:rsidP="00AB67DE">
            <w:pPr>
              <w:pStyle w:val="TAN"/>
              <w:rPr>
                <w:rFonts w:eastAsia="SimSun"/>
                <w:lang w:eastAsia="zh-CN"/>
              </w:rPr>
            </w:pPr>
            <w:r>
              <w:rPr>
                <w:rFonts w:eastAsia="SimSun"/>
                <w:lang w:eastAsia="zh-CN"/>
              </w:rPr>
              <w:t>NOTE 5:</w:t>
            </w:r>
            <w:r>
              <w:rPr>
                <w:rFonts w:eastAsia="SimSun"/>
                <w:lang w:eastAsia="zh-CN"/>
              </w:rPr>
              <w:tab/>
              <w:t>Applicable to bands defined within the frequency spectrum range of 43.5 – 52.6 GHz.</w:t>
            </w:r>
          </w:p>
          <w:p w14:paraId="5A632936" w14:textId="77777777" w:rsidR="004D3FFD" w:rsidRDefault="002C252C" w:rsidP="00AB67DE">
            <w:pPr>
              <w:pStyle w:val="TAN"/>
              <w:rPr>
                <w:rFonts w:eastAsia="SimSun"/>
                <w:lang w:eastAsia="zh-CN"/>
              </w:rPr>
            </w:pPr>
            <w:r>
              <w:rPr>
                <w:rFonts w:eastAsia="SimSun"/>
                <w:lang w:eastAsia="zh-CN"/>
              </w:rPr>
              <w:t>NOTE 6:</w:t>
            </w:r>
            <w:r>
              <w:rPr>
                <w:rFonts w:eastAsia="SimSun"/>
                <w:lang w:eastAsia="zh-CN"/>
              </w:rPr>
              <w:tab/>
              <w:t xml:space="preserve">Applicable in case the </w:t>
            </w:r>
            <w:r>
              <w:rPr>
                <w:rFonts w:eastAsia="SimSun"/>
                <w:i/>
                <w:lang w:eastAsia="zh-CN"/>
              </w:rPr>
              <w:t>nominal channel bandwidth</w:t>
            </w:r>
            <w:r>
              <w:rPr>
                <w:rFonts w:eastAsia="SimSun"/>
                <w:lang w:eastAsia="zh-CN"/>
              </w:rPr>
              <w:t xml:space="preserve"> at the other edge of the gap is ≤ 100 MHz.</w:t>
            </w:r>
          </w:p>
          <w:p w14:paraId="2930D808" w14:textId="77777777" w:rsidR="004D3FFD" w:rsidRDefault="002C252C" w:rsidP="00AB67DE">
            <w:pPr>
              <w:pStyle w:val="TAN"/>
              <w:rPr>
                <w:rFonts w:eastAsia="SimSun"/>
                <w:lang w:eastAsia="zh-CN"/>
              </w:rPr>
            </w:pPr>
            <w:r>
              <w:rPr>
                <w:rFonts w:eastAsia="SimSun"/>
                <w:lang w:eastAsia="zh-CN"/>
              </w:rPr>
              <w:t>NOTE 7:</w:t>
            </w:r>
            <w:r>
              <w:rPr>
                <w:rFonts w:eastAsia="SimSun"/>
                <w:lang w:eastAsia="zh-CN"/>
              </w:rPr>
              <w:tab/>
              <w:t xml:space="preserve">Applicable in case the </w:t>
            </w:r>
            <w:r>
              <w:rPr>
                <w:rFonts w:eastAsia="SimSun"/>
                <w:i/>
                <w:lang w:eastAsia="zh-CN"/>
              </w:rPr>
              <w:t>nominal channel bandwidth</w:t>
            </w:r>
            <w:r>
              <w:rPr>
                <w:rFonts w:eastAsia="SimSun"/>
                <w:lang w:eastAsia="zh-CN"/>
              </w:rPr>
              <w:t xml:space="preserve"> at the other edge of the gap is &gt; 100 MHz.</w:t>
            </w:r>
          </w:p>
        </w:tc>
      </w:tr>
    </w:tbl>
    <w:p w14:paraId="1192FF72" w14:textId="77777777" w:rsidR="004D3FFD" w:rsidRDefault="004D3FFD">
      <w:pPr>
        <w:rPr>
          <w:szCs w:val="24"/>
        </w:rPr>
      </w:pPr>
    </w:p>
    <w:p w14:paraId="4F5E6825" w14:textId="77777777" w:rsidR="004D3FFD" w:rsidRDefault="002C252C">
      <w:pPr>
        <w:pStyle w:val="TH"/>
        <w:rPr>
          <w:lang w:val="en-US"/>
        </w:rPr>
      </w:pPr>
      <w:r>
        <w:rPr>
          <w:lang w:val="en-US"/>
        </w:rPr>
        <w:t xml:space="preserve">Table </w:t>
      </w:r>
      <w:r>
        <w:rPr>
          <w:rFonts w:hint="eastAsia"/>
          <w:lang w:val="en-US" w:eastAsia="zh-CN"/>
        </w:rPr>
        <w:t>6</w:t>
      </w:r>
      <w:r>
        <w:rPr>
          <w:lang w:val="en-US"/>
        </w:rPr>
        <w:t xml:space="preserve">.5.2.2-3a: </w:t>
      </w:r>
      <w:r>
        <w:rPr>
          <w:i/>
        </w:rPr>
        <w:t>Repeater type 2-O</w:t>
      </w:r>
      <w:r>
        <w:t xml:space="preserve"> ACLR limit in non-contiguous spectrum for UL for LA class</w:t>
      </w:r>
    </w:p>
    <w:tbl>
      <w:tblPr>
        <w:tblW w:w="99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56"/>
        <w:gridCol w:w="1812"/>
        <w:gridCol w:w="1895"/>
        <w:gridCol w:w="1267"/>
        <w:gridCol w:w="1941"/>
        <w:gridCol w:w="1302"/>
      </w:tblGrid>
      <w:tr w:rsidR="004D3FFD" w14:paraId="538E5431" w14:textId="77777777">
        <w:trPr>
          <w:cantSplit/>
          <w:jc w:val="center"/>
        </w:trPr>
        <w:tc>
          <w:tcPr>
            <w:tcW w:w="1756" w:type="dxa"/>
            <w:tcBorders>
              <w:top w:val="single" w:sz="6" w:space="0" w:color="auto"/>
              <w:left w:val="single" w:sz="6" w:space="0" w:color="auto"/>
              <w:bottom w:val="single" w:sz="6" w:space="0" w:color="auto"/>
              <w:right w:val="single" w:sz="6" w:space="0" w:color="auto"/>
            </w:tcBorders>
          </w:tcPr>
          <w:p w14:paraId="73CE21F7" w14:textId="77777777" w:rsidR="004D3FFD" w:rsidRDefault="002C252C" w:rsidP="00AB67DE">
            <w:pPr>
              <w:pStyle w:val="TAH"/>
              <w:rPr>
                <w:lang w:eastAsia="zh-CN"/>
              </w:rPr>
            </w:pPr>
            <w:r>
              <w:rPr>
                <w:lang w:eastAsia="zh-CN"/>
              </w:rPr>
              <w:t xml:space="preserve">Repeater nominal channel bandwidth </w:t>
            </w:r>
            <w:r>
              <w:t>BW</w:t>
            </w:r>
            <w:r>
              <w:rPr>
                <w:rFonts w:hint="eastAsia"/>
                <w:vertAlign w:val="subscript"/>
                <w:lang w:eastAsia="ja-JP"/>
              </w:rPr>
              <w:t>Nominal</w:t>
            </w:r>
            <w:r>
              <w:rPr>
                <w:vertAlign w:val="subscript"/>
                <w:lang w:eastAsia="ja-JP"/>
              </w:rPr>
              <w:t xml:space="preserve"> </w:t>
            </w:r>
            <w:r>
              <w:rPr>
                <w:lang w:eastAsia="zh-CN"/>
              </w:rPr>
              <w:t xml:space="preserve"> </w:t>
            </w:r>
            <w:r>
              <w:t>(MHz)</w:t>
            </w:r>
          </w:p>
        </w:tc>
        <w:tc>
          <w:tcPr>
            <w:tcW w:w="1812" w:type="dxa"/>
            <w:tcBorders>
              <w:top w:val="single" w:sz="6" w:space="0" w:color="auto"/>
              <w:left w:val="single" w:sz="6" w:space="0" w:color="auto"/>
              <w:bottom w:val="single" w:sz="6" w:space="0" w:color="auto"/>
              <w:right w:val="single" w:sz="6" w:space="0" w:color="auto"/>
            </w:tcBorders>
          </w:tcPr>
          <w:p w14:paraId="45F9E85B" w14:textId="77777777" w:rsidR="004D3FFD" w:rsidRDefault="002C252C" w:rsidP="00AB67DE">
            <w:pPr>
              <w:pStyle w:val="TAH"/>
              <w:rPr>
                <w:lang w:eastAsia="zh-CN"/>
              </w:rPr>
            </w:pPr>
            <w:r>
              <w:rPr>
                <w:lang w:eastAsia="zh-CN"/>
              </w:rPr>
              <w:t>Gap between passbands size (W</w:t>
            </w:r>
            <w:r>
              <w:rPr>
                <w:vertAlign w:val="subscript"/>
                <w:lang w:eastAsia="zh-CN"/>
              </w:rPr>
              <w:t>gap</w:t>
            </w:r>
            <w:r>
              <w:rPr>
                <w:lang w:eastAsia="zh-CN"/>
              </w:rPr>
              <w:t>) where the limit applies (MHz)</w:t>
            </w:r>
          </w:p>
        </w:tc>
        <w:tc>
          <w:tcPr>
            <w:tcW w:w="1895" w:type="dxa"/>
            <w:tcBorders>
              <w:top w:val="single" w:sz="6" w:space="0" w:color="auto"/>
              <w:left w:val="single" w:sz="6" w:space="0" w:color="auto"/>
              <w:bottom w:val="single" w:sz="6" w:space="0" w:color="auto"/>
              <w:right w:val="single" w:sz="6" w:space="0" w:color="auto"/>
            </w:tcBorders>
          </w:tcPr>
          <w:p w14:paraId="1F53CCFE" w14:textId="77777777" w:rsidR="004D3FFD" w:rsidRDefault="002C252C" w:rsidP="00AB67DE">
            <w:pPr>
              <w:pStyle w:val="TAH"/>
              <w:rPr>
                <w:lang w:eastAsia="zh-CN"/>
              </w:rPr>
            </w:pPr>
            <w:r>
              <w:rPr>
                <w:lang w:eastAsia="zh-CN"/>
              </w:rPr>
              <w:t xml:space="preserve">Repeater adjacent channel centre frequency offset below or above the </w:t>
            </w:r>
            <w:r>
              <w:t>passband</w:t>
            </w:r>
            <w:r>
              <w:rPr>
                <w:lang w:eastAsia="zh-CN"/>
              </w:rPr>
              <w:t xml:space="preserve"> edge (inside the gap)</w:t>
            </w:r>
          </w:p>
        </w:tc>
        <w:tc>
          <w:tcPr>
            <w:tcW w:w="1267" w:type="dxa"/>
            <w:tcBorders>
              <w:top w:val="single" w:sz="6" w:space="0" w:color="auto"/>
              <w:left w:val="single" w:sz="6" w:space="0" w:color="auto"/>
              <w:bottom w:val="single" w:sz="6" w:space="0" w:color="auto"/>
              <w:right w:val="single" w:sz="6" w:space="0" w:color="auto"/>
            </w:tcBorders>
          </w:tcPr>
          <w:p w14:paraId="6CEBEF42" w14:textId="77777777" w:rsidR="004D3FFD" w:rsidRDefault="002C252C" w:rsidP="00AB67DE">
            <w:pPr>
              <w:pStyle w:val="TAH"/>
              <w:rPr>
                <w:lang w:eastAsia="zh-CN"/>
              </w:rPr>
            </w:pPr>
            <w:r>
              <w:rPr>
                <w:lang w:eastAsia="zh-CN"/>
              </w:rPr>
              <w:t>Assumed adjacent channel carrier</w:t>
            </w:r>
          </w:p>
        </w:tc>
        <w:tc>
          <w:tcPr>
            <w:tcW w:w="1941" w:type="dxa"/>
            <w:tcBorders>
              <w:top w:val="single" w:sz="6" w:space="0" w:color="auto"/>
              <w:left w:val="single" w:sz="6" w:space="0" w:color="auto"/>
              <w:bottom w:val="single" w:sz="6" w:space="0" w:color="auto"/>
              <w:right w:val="single" w:sz="6" w:space="0" w:color="auto"/>
            </w:tcBorders>
          </w:tcPr>
          <w:p w14:paraId="32469FA7" w14:textId="77777777" w:rsidR="004D3FFD" w:rsidRDefault="002C252C" w:rsidP="00AB67DE">
            <w:pPr>
              <w:pStyle w:val="TAH"/>
              <w:rPr>
                <w:lang w:eastAsia="zh-CN"/>
              </w:rPr>
            </w:pPr>
            <w:r>
              <w:rPr>
                <w:lang w:eastAsia="zh-CN"/>
              </w:rPr>
              <w:t>Filter on the adjacent channel frequency and corresponding filter bandwidth</w:t>
            </w:r>
          </w:p>
        </w:tc>
        <w:tc>
          <w:tcPr>
            <w:tcW w:w="1302" w:type="dxa"/>
            <w:tcBorders>
              <w:top w:val="single" w:sz="6" w:space="0" w:color="auto"/>
              <w:left w:val="single" w:sz="6" w:space="0" w:color="auto"/>
              <w:bottom w:val="single" w:sz="6" w:space="0" w:color="auto"/>
              <w:right w:val="single" w:sz="6" w:space="0" w:color="auto"/>
            </w:tcBorders>
          </w:tcPr>
          <w:p w14:paraId="5A679A11" w14:textId="77777777" w:rsidR="004D3FFD" w:rsidRDefault="002C252C" w:rsidP="00AB67DE">
            <w:pPr>
              <w:pStyle w:val="TAH"/>
              <w:rPr>
                <w:lang w:eastAsia="zh-CN"/>
              </w:rPr>
            </w:pPr>
            <w:r>
              <w:rPr>
                <w:lang w:eastAsia="zh-CN"/>
              </w:rPr>
              <w:t>ACLR limit</w:t>
            </w:r>
          </w:p>
        </w:tc>
      </w:tr>
      <w:tr w:rsidR="004D3FFD" w14:paraId="0EB6752B" w14:textId="77777777">
        <w:trPr>
          <w:cantSplit/>
          <w:jc w:val="center"/>
        </w:trPr>
        <w:tc>
          <w:tcPr>
            <w:tcW w:w="1756" w:type="dxa"/>
            <w:tcBorders>
              <w:top w:val="single" w:sz="6" w:space="0" w:color="auto"/>
              <w:left w:val="single" w:sz="6" w:space="0" w:color="auto"/>
              <w:bottom w:val="single" w:sz="6" w:space="0" w:color="auto"/>
              <w:right w:val="single" w:sz="6" w:space="0" w:color="auto"/>
            </w:tcBorders>
          </w:tcPr>
          <w:p w14:paraId="1640C9B9" w14:textId="77777777" w:rsidR="004D3FFD" w:rsidRDefault="002C252C" w:rsidP="00AB67DE">
            <w:pPr>
              <w:pStyle w:val="TAC"/>
              <w:rPr>
                <w:rFonts w:eastAsia="SimSun"/>
                <w:lang w:eastAsia="zh-CN"/>
              </w:rPr>
            </w:pPr>
            <w:r>
              <w:t>50, 100, 200, 400</w:t>
            </w:r>
          </w:p>
        </w:tc>
        <w:tc>
          <w:tcPr>
            <w:tcW w:w="1812" w:type="dxa"/>
            <w:tcBorders>
              <w:top w:val="single" w:sz="6" w:space="0" w:color="auto"/>
              <w:left w:val="single" w:sz="6" w:space="0" w:color="auto"/>
              <w:bottom w:val="single" w:sz="6" w:space="0" w:color="auto"/>
              <w:right w:val="single" w:sz="6" w:space="0" w:color="auto"/>
            </w:tcBorders>
          </w:tcPr>
          <w:p w14:paraId="4E878397" w14:textId="77777777" w:rsidR="004D3FFD" w:rsidRDefault="002C252C" w:rsidP="00AB67DE">
            <w:pPr>
              <w:pStyle w:val="TAC"/>
              <w:rPr>
                <w:lang w:eastAsia="zh-CN"/>
              </w:rPr>
            </w:pPr>
            <w:r>
              <w:rPr>
                <w:lang w:eastAsia="zh-CN"/>
              </w:rPr>
              <w:t>W</w:t>
            </w:r>
            <w:r>
              <w:rPr>
                <w:vertAlign w:val="subscript"/>
                <w:lang w:eastAsia="zh-CN"/>
              </w:rPr>
              <w:t>gap</w:t>
            </w:r>
            <w:r>
              <w:rPr>
                <w:lang w:eastAsia="zh-CN"/>
              </w:rPr>
              <w:t>≥ 100 (Note 6)</w:t>
            </w:r>
          </w:p>
          <w:p w14:paraId="3FD01956" w14:textId="77777777" w:rsidR="004D3FFD" w:rsidRDefault="002C252C" w:rsidP="00AB67DE">
            <w:pPr>
              <w:pStyle w:val="TAC"/>
              <w:rPr>
                <w:lang w:eastAsia="zh-CN"/>
              </w:rPr>
            </w:pPr>
            <w:r>
              <w:rPr>
                <w:lang w:eastAsia="zh-CN"/>
              </w:rPr>
              <w:t>W</w:t>
            </w:r>
            <w:r>
              <w:rPr>
                <w:vertAlign w:val="subscript"/>
                <w:lang w:eastAsia="zh-CN"/>
              </w:rPr>
              <w:t>gap</w:t>
            </w:r>
            <w:r>
              <w:rPr>
                <w:lang w:eastAsia="zh-CN"/>
              </w:rPr>
              <w:t>≥ 250 (Note 7)</w:t>
            </w:r>
          </w:p>
        </w:tc>
        <w:tc>
          <w:tcPr>
            <w:tcW w:w="1895" w:type="dxa"/>
            <w:tcBorders>
              <w:top w:val="single" w:sz="6" w:space="0" w:color="auto"/>
              <w:left w:val="single" w:sz="6" w:space="0" w:color="auto"/>
              <w:bottom w:val="single" w:sz="6" w:space="0" w:color="auto"/>
              <w:right w:val="single" w:sz="6" w:space="0" w:color="auto"/>
            </w:tcBorders>
          </w:tcPr>
          <w:p w14:paraId="2D68DE25" w14:textId="77777777" w:rsidR="004D3FFD" w:rsidRDefault="002C252C" w:rsidP="00AB67DE">
            <w:pPr>
              <w:pStyle w:val="TAC"/>
              <w:rPr>
                <w:lang w:eastAsia="zh-CN"/>
              </w:rPr>
            </w:pPr>
            <w:r>
              <w:rPr>
                <w:lang w:eastAsia="zh-CN"/>
              </w:rPr>
              <w:t>25 MHz</w:t>
            </w:r>
          </w:p>
        </w:tc>
        <w:tc>
          <w:tcPr>
            <w:tcW w:w="1267" w:type="dxa"/>
            <w:tcBorders>
              <w:top w:val="single" w:sz="6" w:space="0" w:color="auto"/>
              <w:left w:val="single" w:sz="6" w:space="0" w:color="auto"/>
              <w:bottom w:val="single" w:sz="6" w:space="0" w:color="auto"/>
              <w:right w:val="single" w:sz="6" w:space="0" w:color="auto"/>
            </w:tcBorders>
          </w:tcPr>
          <w:p w14:paraId="2B1F0C7B" w14:textId="77777777" w:rsidR="004D3FFD" w:rsidRDefault="002C252C" w:rsidP="00AB67DE">
            <w:pPr>
              <w:pStyle w:val="TAC"/>
              <w:rPr>
                <w:lang w:eastAsia="zh-CN"/>
              </w:rPr>
            </w:pPr>
            <w:r>
              <w:rPr>
                <w:rFonts w:eastAsia="SimSun"/>
                <w:lang w:eastAsia="zh-CN"/>
              </w:rPr>
              <w:t xml:space="preserve">50 MHz </w:t>
            </w:r>
            <w:r>
              <w:rPr>
                <w:lang w:eastAsia="zh-CN"/>
              </w:rPr>
              <w:t xml:space="preserve">NR </w:t>
            </w:r>
            <w:r>
              <w:t>(Note 2)</w:t>
            </w:r>
          </w:p>
        </w:tc>
        <w:tc>
          <w:tcPr>
            <w:tcW w:w="1941" w:type="dxa"/>
            <w:tcBorders>
              <w:top w:val="single" w:sz="6" w:space="0" w:color="auto"/>
              <w:left w:val="single" w:sz="6" w:space="0" w:color="auto"/>
              <w:bottom w:val="single" w:sz="6" w:space="0" w:color="auto"/>
              <w:right w:val="single" w:sz="6" w:space="0" w:color="auto"/>
            </w:tcBorders>
          </w:tcPr>
          <w:p w14:paraId="612E98C2" w14:textId="77777777" w:rsidR="004D3FFD" w:rsidRDefault="002C252C" w:rsidP="00AB67DE">
            <w:pPr>
              <w:pStyle w:val="TAC"/>
              <w:rPr>
                <w:lang w:eastAsia="zh-CN"/>
              </w:rPr>
            </w:pPr>
            <w:r>
              <w:rPr>
                <w:lang w:eastAsia="zh-CN"/>
              </w:rPr>
              <w:t>Square (BW</w:t>
            </w:r>
            <w:r>
              <w:rPr>
                <w:vertAlign w:val="subscript"/>
                <w:lang w:eastAsia="zh-CN"/>
              </w:rPr>
              <w:t>Config</w:t>
            </w:r>
            <w:r>
              <w:rPr>
                <w:lang w:eastAsia="zh-CN"/>
              </w:rPr>
              <w:t>)</w:t>
            </w:r>
          </w:p>
        </w:tc>
        <w:tc>
          <w:tcPr>
            <w:tcW w:w="1302" w:type="dxa"/>
            <w:tcBorders>
              <w:top w:val="single" w:sz="6" w:space="0" w:color="auto"/>
              <w:left w:val="single" w:sz="6" w:space="0" w:color="auto"/>
              <w:bottom w:val="single" w:sz="6" w:space="0" w:color="auto"/>
              <w:right w:val="single" w:sz="6" w:space="0" w:color="auto"/>
            </w:tcBorders>
          </w:tcPr>
          <w:p w14:paraId="53A72EA8" w14:textId="77777777" w:rsidR="004D3FFD" w:rsidRDefault="002C252C" w:rsidP="00AB67DE">
            <w:pPr>
              <w:pStyle w:val="TAC"/>
            </w:pPr>
            <w:r>
              <w:t>14.7 (Note 3)</w:t>
            </w:r>
          </w:p>
          <w:p w14:paraId="4FB5B740" w14:textId="77777777" w:rsidR="004D3FFD" w:rsidRDefault="002C252C" w:rsidP="00AB67DE">
            <w:pPr>
              <w:pStyle w:val="TAC"/>
            </w:pPr>
            <w:r>
              <w:t>13.4 (Note 4)</w:t>
            </w:r>
          </w:p>
          <w:p w14:paraId="0943F263" w14:textId="77777777" w:rsidR="004D3FFD" w:rsidRDefault="002C252C" w:rsidP="00AB67DE">
            <w:pPr>
              <w:pStyle w:val="TAC"/>
              <w:rPr>
                <w:lang w:eastAsia="zh-CN"/>
              </w:rPr>
            </w:pPr>
            <w:r>
              <w:t>13.2 (Note 5)</w:t>
            </w:r>
          </w:p>
        </w:tc>
      </w:tr>
      <w:tr w:rsidR="004D3FFD" w14:paraId="5B0B3016" w14:textId="77777777">
        <w:trPr>
          <w:cantSplit/>
          <w:jc w:val="center"/>
        </w:trPr>
        <w:tc>
          <w:tcPr>
            <w:tcW w:w="1756" w:type="dxa"/>
            <w:tcBorders>
              <w:top w:val="single" w:sz="6" w:space="0" w:color="auto"/>
              <w:left w:val="single" w:sz="6" w:space="0" w:color="auto"/>
              <w:bottom w:val="single" w:sz="6" w:space="0" w:color="auto"/>
              <w:right w:val="single" w:sz="6" w:space="0" w:color="auto"/>
            </w:tcBorders>
          </w:tcPr>
          <w:p w14:paraId="08B9A4C0" w14:textId="77777777" w:rsidR="004D3FFD" w:rsidRDefault="002C252C" w:rsidP="00AB67DE">
            <w:pPr>
              <w:pStyle w:val="TAC"/>
              <w:rPr>
                <w:rFonts w:eastAsia="SimSun"/>
                <w:lang w:eastAsia="zh-CN"/>
              </w:rPr>
            </w:pPr>
            <w:r>
              <w:t>50, 100, 200, 400</w:t>
            </w:r>
          </w:p>
        </w:tc>
        <w:tc>
          <w:tcPr>
            <w:tcW w:w="1812" w:type="dxa"/>
            <w:tcBorders>
              <w:top w:val="single" w:sz="6" w:space="0" w:color="auto"/>
              <w:left w:val="single" w:sz="6" w:space="0" w:color="auto"/>
              <w:bottom w:val="single" w:sz="6" w:space="0" w:color="auto"/>
              <w:right w:val="single" w:sz="6" w:space="0" w:color="auto"/>
            </w:tcBorders>
          </w:tcPr>
          <w:p w14:paraId="54F22115" w14:textId="77777777" w:rsidR="004D3FFD" w:rsidRDefault="002C252C" w:rsidP="00AB67DE">
            <w:pPr>
              <w:pStyle w:val="TAC"/>
              <w:rPr>
                <w:lang w:eastAsia="zh-CN"/>
              </w:rPr>
            </w:pPr>
            <w:r>
              <w:rPr>
                <w:lang w:eastAsia="zh-CN"/>
              </w:rPr>
              <w:t>W</w:t>
            </w:r>
            <w:r>
              <w:rPr>
                <w:vertAlign w:val="subscript"/>
                <w:lang w:eastAsia="zh-CN"/>
              </w:rPr>
              <w:t>gap</w:t>
            </w:r>
            <w:r>
              <w:rPr>
                <w:lang w:eastAsia="zh-CN"/>
              </w:rPr>
              <w:t>≥ 400 (Note 7)</w:t>
            </w:r>
          </w:p>
          <w:p w14:paraId="67EBF978" w14:textId="77777777" w:rsidR="004D3FFD" w:rsidRDefault="002C252C" w:rsidP="00AB67DE">
            <w:pPr>
              <w:pStyle w:val="TAC"/>
              <w:rPr>
                <w:lang w:eastAsia="zh-CN"/>
              </w:rPr>
            </w:pPr>
            <w:r>
              <w:rPr>
                <w:lang w:eastAsia="zh-CN"/>
              </w:rPr>
              <w:t>W</w:t>
            </w:r>
            <w:r>
              <w:rPr>
                <w:vertAlign w:val="subscript"/>
                <w:lang w:eastAsia="zh-CN"/>
              </w:rPr>
              <w:t>gap</w:t>
            </w:r>
            <w:r>
              <w:rPr>
                <w:lang w:eastAsia="zh-CN"/>
              </w:rPr>
              <w:t>≥ 250 (Note 6)</w:t>
            </w:r>
          </w:p>
        </w:tc>
        <w:tc>
          <w:tcPr>
            <w:tcW w:w="1895" w:type="dxa"/>
            <w:tcBorders>
              <w:top w:val="single" w:sz="6" w:space="0" w:color="auto"/>
              <w:left w:val="single" w:sz="6" w:space="0" w:color="auto"/>
              <w:bottom w:val="single" w:sz="6" w:space="0" w:color="auto"/>
              <w:right w:val="single" w:sz="6" w:space="0" w:color="auto"/>
            </w:tcBorders>
          </w:tcPr>
          <w:p w14:paraId="62CE5E70" w14:textId="77777777" w:rsidR="004D3FFD" w:rsidRDefault="002C252C" w:rsidP="00AB67DE">
            <w:pPr>
              <w:pStyle w:val="TAC"/>
              <w:rPr>
                <w:lang w:eastAsia="zh-CN"/>
              </w:rPr>
            </w:pPr>
            <w:r>
              <w:rPr>
                <w:lang w:eastAsia="zh-CN"/>
              </w:rPr>
              <w:t>100 MHz</w:t>
            </w:r>
          </w:p>
        </w:tc>
        <w:tc>
          <w:tcPr>
            <w:tcW w:w="1267" w:type="dxa"/>
            <w:tcBorders>
              <w:top w:val="single" w:sz="6" w:space="0" w:color="auto"/>
              <w:left w:val="single" w:sz="6" w:space="0" w:color="auto"/>
              <w:bottom w:val="single" w:sz="6" w:space="0" w:color="auto"/>
              <w:right w:val="single" w:sz="6" w:space="0" w:color="auto"/>
            </w:tcBorders>
          </w:tcPr>
          <w:p w14:paraId="2209D378" w14:textId="77777777" w:rsidR="004D3FFD" w:rsidRDefault="002C252C" w:rsidP="00AB67DE">
            <w:pPr>
              <w:pStyle w:val="TAC"/>
              <w:rPr>
                <w:lang w:eastAsia="zh-CN"/>
              </w:rPr>
            </w:pPr>
            <w:r>
              <w:rPr>
                <w:lang w:eastAsia="zh-CN"/>
              </w:rPr>
              <w:t xml:space="preserve">200 MHz NR </w:t>
            </w:r>
            <w:r>
              <w:t>(Note 2)</w:t>
            </w:r>
          </w:p>
        </w:tc>
        <w:tc>
          <w:tcPr>
            <w:tcW w:w="1941" w:type="dxa"/>
            <w:tcBorders>
              <w:top w:val="single" w:sz="6" w:space="0" w:color="auto"/>
              <w:left w:val="single" w:sz="6" w:space="0" w:color="auto"/>
              <w:bottom w:val="single" w:sz="6" w:space="0" w:color="auto"/>
              <w:right w:val="single" w:sz="6" w:space="0" w:color="auto"/>
            </w:tcBorders>
          </w:tcPr>
          <w:p w14:paraId="6E0261D5" w14:textId="77777777" w:rsidR="004D3FFD" w:rsidRDefault="002C252C" w:rsidP="00AB67DE">
            <w:pPr>
              <w:pStyle w:val="TAC"/>
              <w:rPr>
                <w:lang w:eastAsia="zh-CN"/>
              </w:rPr>
            </w:pPr>
            <w:r>
              <w:rPr>
                <w:lang w:eastAsia="zh-CN"/>
              </w:rPr>
              <w:t>Square (BW</w:t>
            </w:r>
            <w:r>
              <w:rPr>
                <w:vertAlign w:val="subscript"/>
                <w:lang w:eastAsia="zh-CN"/>
              </w:rPr>
              <w:t>Config</w:t>
            </w:r>
            <w:r>
              <w:rPr>
                <w:lang w:eastAsia="zh-CN"/>
              </w:rPr>
              <w:t>)</w:t>
            </w:r>
          </w:p>
        </w:tc>
        <w:tc>
          <w:tcPr>
            <w:tcW w:w="1302" w:type="dxa"/>
            <w:tcBorders>
              <w:top w:val="single" w:sz="6" w:space="0" w:color="auto"/>
              <w:left w:val="single" w:sz="6" w:space="0" w:color="auto"/>
              <w:bottom w:val="single" w:sz="6" w:space="0" w:color="auto"/>
              <w:right w:val="single" w:sz="6" w:space="0" w:color="auto"/>
            </w:tcBorders>
          </w:tcPr>
          <w:p w14:paraId="6C700DE8" w14:textId="77777777" w:rsidR="004D3FFD" w:rsidRDefault="002C252C" w:rsidP="00AB67DE">
            <w:pPr>
              <w:pStyle w:val="TAC"/>
            </w:pPr>
            <w:r>
              <w:t>14.7 (Note 3)</w:t>
            </w:r>
          </w:p>
          <w:p w14:paraId="21D25BEB" w14:textId="77777777" w:rsidR="004D3FFD" w:rsidRDefault="002C252C" w:rsidP="00AB67DE">
            <w:pPr>
              <w:pStyle w:val="TAC"/>
            </w:pPr>
            <w:r>
              <w:t>13.4 (Note 4)</w:t>
            </w:r>
          </w:p>
          <w:p w14:paraId="1E1D09BC" w14:textId="77777777" w:rsidR="004D3FFD" w:rsidRDefault="002C252C" w:rsidP="00AB67DE">
            <w:pPr>
              <w:pStyle w:val="TAC"/>
              <w:rPr>
                <w:lang w:eastAsia="zh-CN"/>
              </w:rPr>
            </w:pPr>
            <w:r>
              <w:t>13.2 (Note 5)</w:t>
            </w:r>
          </w:p>
        </w:tc>
      </w:tr>
      <w:tr w:rsidR="004D3FFD" w14:paraId="38B5806C" w14:textId="77777777">
        <w:trPr>
          <w:cantSplit/>
          <w:jc w:val="center"/>
        </w:trPr>
        <w:tc>
          <w:tcPr>
            <w:tcW w:w="9973" w:type="dxa"/>
            <w:gridSpan w:val="6"/>
            <w:tcBorders>
              <w:top w:val="single" w:sz="6" w:space="0" w:color="auto"/>
              <w:left w:val="single" w:sz="6" w:space="0" w:color="auto"/>
              <w:bottom w:val="single" w:sz="6" w:space="0" w:color="auto"/>
              <w:right w:val="single" w:sz="6" w:space="0" w:color="auto"/>
            </w:tcBorders>
          </w:tcPr>
          <w:p w14:paraId="57409E12" w14:textId="77777777" w:rsidR="004D3FFD" w:rsidRDefault="002C252C" w:rsidP="00AB67DE">
            <w:pPr>
              <w:pStyle w:val="TAN"/>
              <w:rPr>
                <w:lang w:eastAsia="zh-CN"/>
              </w:rPr>
            </w:pPr>
            <w:r>
              <w:rPr>
                <w:lang w:eastAsia="zh-CN"/>
              </w:rPr>
              <w:t>NOTE 1:</w:t>
            </w:r>
            <w:r>
              <w:rPr>
                <w:lang w:eastAsia="zh-CN"/>
              </w:rPr>
              <w:tab/>
              <w:t>BW</w:t>
            </w:r>
            <w:r>
              <w:rPr>
                <w:vertAlign w:val="subscript"/>
                <w:lang w:eastAsia="zh-CN"/>
              </w:rPr>
              <w:t>Config</w:t>
            </w:r>
            <w:r>
              <w:rPr>
                <w:lang w:eastAsia="zh-CN"/>
              </w:rPr>
              <w:t xml:space="preserve"> is the </w:t>
            </w:r>
            <w:r>
              <w:rPr>
                <w:i/>
                <w:lang w:eastAsia="zh-CN"/>
              </w:rPr>
              <w:t>transmission bandwidth configuration</w:t>
            </w:r>
            <w:r>
              <w:rPr>
                <w:lang w:eastAsia="zh-CN"/>
              </w:rPr>
              <w:t xml:space="preserve"> assumed for the adjacent channel.</w:t>
            </w:r>
          </w:p>
          <w:p w14:paraId="64FD0FD3" w14:textId="77777777" w:rsidR="004D3FFD" w:rsidRDefault="002C252C" w:rsidP="00AB67DE">
            <w:pPr>
              <w:pStyle w:val="TAN"/>
            </w:pPr>
            <w:r>
              <w:t>NOTE 2:</w:t>
            </w:r>
            <w:r>
              <w:tab/>
              <w:t xml:space="preserve">With SCS that provides </w:t>
            </w:r>
            <w:r>
              <w:rPr>
                <w:rFonts w:cs="Arial"/>
                <w:szCs w:val="18"/>
              </w:rPr>
              <w:t xml:space="preserve">the largest </w:t>
            </w:r>
            <w:r>
              <w:rPr>
                <w:i/>
              </w:rPr>
              <w:t>transmission bandwidth configuration</w:t>
            </w:r>
            <w:r>
              <w:t xml:space="preserve"> (BW</w:t>
            </w:r>
            <w:r>
              <w:rPr>
                <w:vertAlign w:val="subscript"/>
              </w:rPr>
              <w:t>Config</w:t>
            </w:r>
            <w:r>
              <w:t>).</w:t>
            </w:r>
          </w:p>
          <w:p w14:paraId="5B54F215" w14:textId="77777777" w:rsidR="004D3FFD" w:rsidRDefault="002C252C" w:rsidP="00AB67DE">
            <w:pPr>
              <w:pStyle w:val="TAN"/>
              <w:rPr>
                <w:rFonts w:eastAsia="SimSun" w:cs="Arial"/>
                <w:szCs w:val="18"/>
                <w:lang w:eastAsia="zh-CN"/>
              </w:rPr>
            </w:pPr>
            <w:r>
              <w:rPr>
                <w:rFonts w:eastAsia="SimSun" w:cs="Arial"/>
                <w:szCs w:val="18"/>
                <w:lang w:eastAsia="zh-CN"/>
              </w:rPr>
              <w:t>NOTE 3:</w:t>
            </w:r>
            <w:r>
              <w:rPr>
                <w:rFonts w:eastAsia="SimSun" w:cs="Arial"/>
                <w:szCs w:val="18"/>
                <w:lang w:eastAsia="zh-CN"/>
              </w:rPr>
              <w:tab/>
              <w:t>Applicable to bands defined within the frequency spectrum range of 24.25 – 33.4 GHz.</w:t>
            </w:r>
          </w:p>
          <w:p w14:paraId="64D80710" w14:textId="77777777" w:rsidR="004D3FFD" w:rsidRDefault="002C252C" w:rsidP="00AB67DE">
            <w:pPr>
              <w:pStyle w:val="TAN"/>
              <w:rPr>
                <w:rFonts w:eastAsia="SimSun" w:cs="Arial"/>
                <w:szCs w:val="18"/>
                <w:lang w:eastAsia="zh-CN"/>
              </w:rPr>
            </w:pPr>
            <w:r>
              <w:rPr>
                <w:rFonts w:eastAsia="SimSun" w:cs="Arial"/>
                <w:szCs w:val="18"/>
                <w:lang w:eastAsia="zh-CN"/>
              </w:rPr>
              <w:t>NOTE 4:</w:t>
            </w:r>
            <w:r>
              <w:rPr>
                <w:rFonts w:eastAsia="SimSun" w:cs="Arial"/>
                <w:szCs w:val="18"/>
                <w:lang w:eastAsia="zh-CN"/>
              </w:rPr>
              <w:tab/>
              <w:t>Applicable to bands defined within the frequency spectrum range of 37 – 43.5 GHz.</w:t>
            </w:r>
          </w:p>
          <w:p w14:paraId="4E93DF2E" w14:textId="77777777" w:rsidR="004D3FFD" w:rsidRDefault="002C252C" w:rsidP="00AB67DE">
            <w:pPr>
              <w:pStyle w:val="TAN"/>
              <w:rPr>
                <w:rFonts w:eastAsia="SimSun" w:cs="Arial"/>
                <w:szCs w:val="18"/>
                <w:lang w:eastAsia="zh-CN"/>
              </w:rPr>
            </w:pPr>
            <w:r>
              <w:rPr>
                <w:rFonts w:eastAsia="SimSun" w:cs="Arial"/>
                <w:szCs w:val="18"/>
                <w:lang w:eastAsia="zh-CN"/>
              </w:rPr>
              <w:t>NOTE 5:</w:t>
            </w:r>
            <w:r>
              <w:rPr>
                <w:rFonts w:eastAsia="SimSun" w:cs="Arial"/>
                <w:szCs w:val="18"/>
                <w:lang w:eastAsia="zh-CN"/>
              </w:rPr>
              <w:tab/>
              <w:t>Applicable to bands defined within the frequency spectrum range of 43.5 – 52.6 GHz.</w:t>
            </w:r>
          </w:p>
          <w:p w14:paraId="19E5D6E8" w14:textId="77777777" w:rsidR="004D3FFD" w:rsidRDefault="002C252C" w:rsidP="00AB67DE">
            <w:pPr>
              <w:pStyle w:val="TAN"/>
              <w:rPr>
                <w:rFonts w:eastAsia="SimSun"/>
                <w:lang w:eastAsia="zh-CN"/>
              </w:rPr>
            </w:pPr>
            <w:r>
              <w:rPr>
                <w:rFonts w:eastAsia="SimSun"/>
                <w:lang w:eastAsia="zh-CN"/>
              </w:rPr>
              <w:t>NOTE 6:</w:t>
            </w:r>
            <w:r>
              <w:rPr>
                <w:rFonts w:eastAsia="SimSun"/>
                <w:lang w:eastAsia="zh-CN"/>
              </w:rPr>
              <w:tab/>
              <w:t>Applicable in case the</w:t>
            </w:r>
            <w:r>
              <w:rPr>
                <w:rFonts w:eastAsia="SimSun" w:cs="Arial"/>
                <w:i/>
                <w:szCs w:val="18"/>
                <w:lang w:eastAsia="zh-CN"/>
              </w:rPr>
              <w:t xml:space="preserve"> nominal channel bandwidth</w:t>
            </w:r>
            <w:r>
              <w:rPr>
                <w:rFonts w:cs="Arial"/>
                <w:szCs w:val="18"/>
                <w:lang w:eastAsia="zh-CN"/>
              </w:rPr>
              <w:t xml:space="preserve"> </w:t>
            </w:r>
            <w:r>
              <w:rPr>
                <w:rFonts w:eastAsia="SimSun"/>
                <w:lang w:eastAsia="zh-CN"/>
              </w:rPr>
              <w:t>at the other edge of the gap is ≤ 100 MHz.</w:t>
            </w:r>
          </w:p>
          <w:p w14:paraId="21724B0A" w14:textId="77777777" w:rsidR="004D3FFD" w:rsidRDefault="002C252C" w:rsidP="00AB67DE">
            <w:pPr>
              <w:pStyle w:val="TAN"/>
              <w:rPr>
                <w:rFonts w:eastAsia="SimSun"/>
                <w:lang w:eastAsia="zh-CN"/>
              </w:rPr>
            </w:pPr>
            <w:r>
              <w:rPr>
                <w:rFonts w:eastAsia="SimSun"/>
                <w:lang w:eastAsia="zh-CN"/>
              </w:rPr>
              <w:t>NOTE 7:</w:t>
            </w:r>
            <w:r>
              <w:rPr>
                <w:rFonts w:eastAsia="SimSun"/>
                <w:lang w:eastAsia="zh-CN"/>
              </w:rPr>
              <w:tab/>
              <w:t xml:space="preserve">Applicable in case the </w:t>
            </w:r>
            <w:r>
              <w:rPr>
                <w:rFonts w:eastAsia="SimSun" w:cs="Arial"/>
                <w:i/>
                <w:szCs w:val="18"/>
                <w:lang w:eastAsia="zh-CN"/>
              </w:rPr>
              <w:t>nominal channel bandwidth</w:t>
            </w:r>
            <w:r>
              <w:rPr>
                <w:rFonts w:cs="Arial"/>
                <w:szCs w:val="18"/>
                <w:lang w:eastAsia="zh-CN"/>
              </w:rPr>
              <w:t xml:space="preserve"> </w:t>
            </w:r>
            <w:r>
              <w:rPr>
                <w:rFonts w:eastAsia="SimSun"/>
                <w:lang w:eastAsia="zh-CN"/>
              </w:rPr>
              <w:t>at the other edge of the gap is &gt; 100 MHz.</w:t>
            </w:r>
          </w:p>
        </w:tc>
      </w:tr>
    </w:tbl>
    <w:p w14:paraId="260C7525" w14:textId="77777777" w:rsidR="004D3FFD" w:rsidRDefault="004D3FFD">
      <w:pPr>
        <w:rPr>
          <w:szCs w:val="24"/>
        </w:rPr>
      </w:pPr>
    </w:p>
    <w:p w14:paraId="46F6D1FA" w14:textId="77777777" w:rsidR="004D3FFD" w:rsidRDefault="002C252C" w:rsidP="00AB67DE">
      <w:pPr>
        <w:pStyle w:val="TH"/>
      </w:pPr>
      <w:r>
        <w:t xml:space="preserve">Table 6.5.2.5-4: </w:t>
      </w:r>
      <w:r>
        <w:rPr>
          <w:i/>
        </w:rPr>
        <w:t>Repeater type 2-O</w:t>
      </w:r>
      <w:r>
        <w:t xml:space="preserve"> CACLR limit in non-contiguous spectrum</w:t>
      </w:r>
      <w:r>
        <w:rPr>
          <w:rFonts w:hint="eastAsia"/>
          <w:lang w:val="en-US" w:eastAsia="zh-CN"/>
        </w:rPr>
        <w:t xml:space="preserve"> </w:t>
      </w:r>
      <w:r>
        <w:t>for DL and UL for WA class and DL for LA class</w:t>
      </w:r>
    </w:p>
    <w:tbl>
      <w:tblPr>
        <w:tblW w:w="99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38"/>
        <w:gridCol w:w="1458"/>
        <w:gridCol w:w="2022"/>
        <w:gridCol w:w="1333"/>
        <w:gridCol w:w="1863"/>
        <w:gridCol w:w="1581"/>
      </w:tblGrid>
      <w:tr w:rsidR="004D3FFD" w14:paraId="13A93B27" w14:textId="77777777" w:rsidTr="00AB67DE">
        <w:trPr>
          <w:cantSplit/>
          <w:jc w:val="center"/>
        </w:trPr>
        <w:tc>
          <w:tcPr>
            <w:tcW w:w="1738" w:type="dxa"/>
            <w:tcBorders>
              <w:top w:val="single" w:sz="6" w:space="0" w:color="auto"/>
              <w:left w:val="single" w:sz="6" w:space="0" w:color="auto"/>
              <w:bottom w:val="single" w:sz="6" w:space="0" w:color="auto"/>
              <w:right w:val="single" w:sz="6" w:space="0" w:color="auto"/>
            </w:tcBorders>
          </w:tcPr>
          <w:p w14:paraId="05E22CE1" w14:textId="77777777" w:rsidR="004D3FFD" w:rsidRDefault="002C252C" w:rsidP="00AB67DE">
            <w:pPr>
              <w:pStyle w:val="TAH"/>
              <w:rPr>
                <w:lang w:eastAsia="zh-CN"/>
              </w:rPr>
            </w:pPr>
            <w:r>
              <w:rPr>
                <w:rFonts w:eastAsia="SimSun"/>
                <w:lang w:eastAsia="zh-CN"/>
              </w:rPr>
              <w:t>Repeater nominal channel bandwidth</w:t>
            </w:r>
            <w:r>
              <w:rPr>
                <w:lang w:eastAsia="zh-CN"/>
              </w:rPr>
              <w:t xml:space="preserve"> </w:t>
            </w:r>
            <w:r>
              <w:t>BW</w:t>
            </w:r>
            <w:r>
              <w:rPr>
                <w:vertAlign w:val="subscript"/>
              </w:rPr>
              <w:t>Nominal</w:t>
            </w:r>
            <w:r>
              <w:rPr>
                <w:lang w:eastAsia="zh-CN"/>
              </w:rPr>
              <w:t xml:space="preserve"> (MHz) </w:t>
            </w:r>
          </w:p>
        </w:tc>
        <w:tc>
          <w:tcPr>
            <w:tcW w:w="1458" w:type="dxa"/>
            <w:tcBorders>
              <w:top w:val="single" w:sz="6" w:space="0" w:color="auto"/>
              <w:left w:val="single" w:sz="6" w:space="0" w:color="auto"/>
              <w:bottom w:val="single" w:sz="6" w:space="0" w:color="auto"/>
              <w:right w:val="single" w:sz="6" w:space="0" w:color="auto"/>
            </w:tcBorders>
          </w:tcPr>
          <w:p w14:paraId="50E06B09" w14:textId="77777777" w:rsidR="004D3FFD" w:rsidRDefault="002C252C" w:rsidP="00AB67DE">
            <w:pPr>
              <w:pStyle w:val="TAH"/>
              <w:rPr>
                <w:lang w:eastAsia="zh-CN"/>
              </w:rPr>
            </w:pPr>
            <w:r>
              <w:rPr>
                <w:lang w:eastAsia="zh-CN"/>
              </w:rPr>
              <w:t>Gap between passbands size (W</w:t>
            </w:r>
            <w:r>
              <w:rPr>
                <w:vertAlign w:val="subscript"/>
                <w:lang w:eastAsia="zh-CN"/>
              </w:rPr>
              <w:t>gap</w:t>
            </w:r>
            <w:r>
              <w:rPr>
                <w:lang w:eastAsia="zh-CN"/>
              </w:rPr>
              <w:t>) where the limit applies (MHz)</w:t>
            </w:r>
          </w:p>
        </w:tc>
        <w:tc>
          <w:tcPr>
            <w:tcW w:w="2022" w:type="dxa"/>
            <w:tcBorders>
              <w:top w:val="single" w:sz="6" w:space="0" w:color="auto"/>
              <w:left w:val="single" w:sz="6" w:space="0" w:color="auto"/>
              <w:bottom w:val="single" w:sz="6" w:space="0" w:color="auto"/>
              <w:right w:val="single" w:sz="6" w:space="0" w:color="auto"/>
            </w:tcBorders>
          </w:tcPr>
          <w:p w14:paraId="4C77140E" w14:textId="77777777" w:rsidR="004D3FFD" w:rsidRDefault="002C252C" w:rsidP="00AB67DE">
            <w:pPr>
              <w:pStyle w:val="TAH"/>
              <w:rPr>
                <w:lang w:eastAsia="zh-CN"/>
              </w:rPr>
            </w:pPr>
            <w:r>
              <w:rPr>
                <w:rFonts w:eastAsia="SimSun"/>
                <w:lang w:eastAsia="zh-CN"/>
              </w:rPr>
              <w:t>Repeater</w:t>
            </w:r>
            <w:r>
              <w:rPr>
                <w:lang w:eastAsia="zh-CN"/>
              </w:rPr>
              <w:t xml:space="preserve"> adjacent channel centre frequency offset below or above </w:t>
            </w:r>
            <w:r>
              <w:rPr>
                <w:rFonts w:eastAsia="SimSun"/>
                <w:lang w:eastAsia="zh-CN"/>
              </w:rPr>
              <w:t>passband edge (inside the gap)</w:t>
            </w:r>
          </w:p>
        </w:tc>
        <w:tc>
          <w:tcPr>
            <w:tcW w:w="0" w:type="auto"/>
            <w:tcBorders>
              <w:top w:val="single" w:sz="6" w:space="0" w:color="auto"/>
              <w:left w:val="single" w:sz="6" w:space="0" w:color="auto"/>
              <w:bottom w:val="single" w:sz="6" w:space="0" w:color="auto"/>
              <w:right w:val="single" w:sz="6" w:space="0" w:color="auto"/>
            </w:tcBorders>
          </w:tcPr>
          <w:p w14:paraId="0F494A7C" w14:textId="77777777" w:rsidR="004D3FFD" w:rsidRDefault="002C252C" w:rsidP="00AB67DE">
            <w:pPr>
              <w:pStyle w:val="TAH"/>
              <w:rPr>
                <w:lang w:eastAsia="zh-CN"/>
              </w:rPr>
            </w:pPr>
            <w:r>
              <w:rPr>
                <w:lang w:eastAsia="zh-CN"/>
              </w:rPr>
              <w:t>Assumed adjacent channel carrier</w:t>
            </w:r>
          </w:p>
        </w:tc>
        <w:tc>
          <w:tcPr>
            <w:tcW w:w="1863" w:type="dxa"/>
            <w:tcBorders>
              <w:top w:val="single" w:sz="6" w:space="0" w:color="auto"/>
              <w:left w:val="single" w:sz="6" w:space="0" w:color="auto"/>
              <w:bottom w:val="single" w:sz="6" w:space="0" w:color="auto"/>
              <w:right w:val="single" w:sz="6" w:space="0" w:color="auto"/>
            </w:tcBorders>
          </w:tcPr>
          <w:p w14:paraId="09BB3205" w14:textId="77777777" w:rsidR="004D3FFD" w:rsidRDefault="002C252C" w:rsidP="00AB67DE">
            <w:pPr>
              <w:pStyle w:val="TAH"/>
              <w:rPr>
                <w:lang w:eastAsia="zh-CN"/>
              </w:rPr>
            </w:pPr>
            <w:r>
              <w:rPr>
                <w:lang w:eastAsia="zh-CN"/>
              </w:rPr>
              <w:t>Filter on the adjacent channel frequency and corresponding filter bandwidth</w:t>
            </w:r>
          </w:p>
        </w:tc>
        <w:tc>
          <w:tcPr>
            <w:tcW w:w="1581" w:type="dxa"/>
            <w:tcBorders>
              <w:top w:val="single" w:sz="6" w:space="0" w:color="auto"/>
              <w:left w:val="single" w:sz="6" w:space="0" w:color="auto"/>
              <w:bottom w:val="single" w:sz="6" w:space="0" w:color="auto"/>
              <w:right w:val="single" w:sz="6" w:space="0" w:color="auto"/>
            </w:tcBorders>
          </w:tcPr>
          <w:p w14:paraId="6D7A9B6B" w14:textId="77777777" w:rsidR="004D3FFD" w:rsidRDefault="002C252C" w:rsidP="00AB67DE">
            <w:pPr>
              <w:pStyle w:val="TAH"/>
              <w:rPr>
                <w:lang w:eastAsia="zh-CN"/>
              </w:rPr>
            </w:pPr>
            <w:r>
              <w:rPr>
                <w:lang w:eastAsia="zh-CN"/>
              </w:rPr>
              <w:t>CACLR limit</w:t>
            </w:r>
          </w:p>
        </w:tc>
      </w:tr>
      <w:tr w:rsidR="004D3FFD" w14:paraId="2BD4F1B2" w14:textId="77777777" w:rsidTr="00AB67DE">
        <w:trPr>
          <w:cantSplit/>
          <w:jc w:val="center"/>
        </w:trPr>
        <w:tc>
          <w:tcPr>
            <w:tcW w:w="1738" w:type="dxa"/>
            <w:tcBorders>
              <w:top w:val="single" w:sz="6" w:space="0" w:color="auto"/>
              <w:left w:val="single" w:sz="6" w:space="0" w:color="auto"/>
              <w:bottom w:val="single" w:sz="6" w:space="0" w:color="auto"/>
              <w:right w:val="single" w:sz="6" w:space="0" w:color="auto"/>
            </w:tcBorders>
          </w:tcPr>
          <w:p w14:paraId="5E4F1491" w14:textId="77777777" w:rsidR="004D3FFD" w:rsidRDefault="002C252C" w:rsidP="00AB67DE">
            <w:pPr>
              <w:pStyle w:val="TAC"/>
              <w:rPr>
                <w:rFonts w:eastAsia="SimSun"/>
                <w:szCs w:val="18"/>
                <w:lang w:eastAsia="zh-CN"/>
              </w:rPr>
            </w:pPr>
            <w:r>
              <w:rPr>
                <w:rFonts w:cs="Arial"/>
                <w:szCs w:val="18"/>
              </w:rPr>
              <w:t xml:space="preserve"> </w:t>
            </w:r>
            <w:r>
              <w:t>50, 100, 200, 400</w:t>
            </w:r>
          </w:p>
        </w:tc>
        <w:tc>
          <w:tcPr>
            <w:tcW w:w="1458" w:type="dxa"/>
            <w:tcBorders>
              <w:top w:val="single" w:sz="6" w:space="0" w:color="auto"/>
              <w:left w:val="single" w:sz="6" w:space="0" w:color="auto"/>
              <w:bottom w:val="single" w:sz="6" w:space="0" w:color="auto"/>
              <w:right w:val="single" w:sz="6" w:space="0" w:color="auto"/>
            </w:tcBorders>
          </w:tcPr>
          <w:p w14:paraId="1AD4F0DE" w14:textId="77777777" w:rsidR="004D3FFD" w:rsidRDefault="002C252C" w:rsidP="00AB67DE">
            <w:pPr>
              <w:pStyle w:val="TAC"/>
              <w:rPr>
                <w:rFonts w:cs="Arial"/>
                <w:szCs w:val="18"/>
              </w:rPr>
            </w:pPr>
            <w:r>
              <w:rPr>
                <w:rFonts w:cs="Arial"/>
                <w:szCs w:val="18"/>
                <w:lang w:eastAsia="zh-CN"/>
              </w:rPr>
              <w:t>50 ≤W</w:t>
            </w:r>
            <w:r>
              <w:rPr>
                <w:rFonts w:cs="Arial"/>
                <w:szCs w:val="18"/>
                <w:vertAlign w:val="subscript"/>
                <w:lang w:eastAsia="zh-CN"/>
              </w:rPr>
              <w:t>gap</w:t>
            </w:r>
            <w:r>
              <w:rPr>
                <w:rFonts w:cs="Arial"/>
                <w:szCs w:val="18"/>
                <w:lang w:eastAsia="zh-CN"/>
              </w:rPr>
              <w:t xml:space="preserve">&lt; 100 </w:t>
            </w:r>
            <w:r>
              <w:rPr>
                <w:rFonts w:cs="Arial"/>
                <w:szCs w:val="18"/>
              </w:rPr>
              <w:t>(Note 6)</w:t>
            </w:r>
          </w:p>
          <w:p w14:paraId="76294797" w14:textId="77777777" w:rsidR="004D3FFD" w:rsidRDefault="002C252C" w:rsidP="00AB67DE">
            <w:pPr>
              <w:pStyle w:val="TAC"/>
              <w:rPr>
                <w:rFonts w:cs="Arial"/>
                <w:szCs w:val="18"/>
                <w:lang w:eastAsia="zh-CN"/>
              </w:rPr>
            </w:pPr>
            <w:r>
              <w:rPr>
                <w:rFonts w:cs="Arial"/>
                <w:szCs w:val="18"/>
                <w:lang w:eastAsia="zh-CN"/>
              </w:rPr>
              <w:t>50 ≤W</w:t>
            </w:r>
            <w:r>
              <w:rPr>
                <w:rFonts w:cs="Arial"/>
                <w:szCs w:val="18"/>
                <w:vertAlign w:val="subscript"/>
                <w:lang w:eastAsia="zh-CN"/>
              </w:rPr>
              <w:t>gap</w:t>
            </w:r>
            <w:r>
              <w:rPr>
                <w:rFonts w:cs="Arial"/>
                <w:szCs w:val="18"/>
                <w:lang w:eastAsia="zh-CN"/>
              </w:rPr>
              <w:t>&lt; 250 (Note 7)</w:t>
            </w:r>
          </w:p>
        </w:tc>
        <w:tc>
          <w:tcPr>
            <w:tcW w:w="2022" w:type="dxa"/>
            <w:tcBorders>
              <w:top w:val="single" w:sz="6" w:space="0" w:color="auto"/>
              <w:left w:val="single" w:sz="6" w:space="0" w:color="auto"/>
              <w:bottom w:val="single" w:sz="6" w:space="0" w:color="auto"/>
              <w:right w:val="single" w:sz="6" w:space="0" w:color="auto"/>
            </w:tcBorders>
          </w:tcPr>
          <w:p w14:paraId="28AC6EFB" w14:textId="77777777" w:rsidR="004D3FFD" w:rsidRDefault="002C252C" w:rsidP="00AB67DE">
            <w:pPr>
              <w:pStyle w:val="TAC"/>
              <w:rPr>
                <w:szCs w:val="18"/>
                <w:lang w:eastAsia="zh-CN"/>
              </w:rPr>
            </w:pPr>
            <w:r>
              <w:rPr>
                <w:rFonts w:cs="Arial"/>
                <w:szCs w:val="18"/>
                <w:lang w:eastAsia="zh-CN"/>
              </w:rPr>
              <w:t>25 MHz</w:t>
            </w:r>
          </w:p>
        </w:tc>
        <w:tc>
          <w:tcPr>
            <w:tcW w:w="0" w:type="auto"/>
            <w:tcBorders>
              <w:top w:val="single" w:sz="6" w:space="0" w:color="auto"/>
              <w:left w:val="single" w:sz="6" w:space="0" w:color="auto"/>
              <w:bottom w:val="single" w:sz="6" w:space="0" w:color="auto"/>
              <w:right w:val="single" w:sz="6" w:space="0" w:color="auto"/>
            </w:tcBorders>
          </w:tcPr>
          <w:p w14:paraId="7A2A6839" w14:textId="77777777" w:rsidR="004D3FFD" w:rsidRDefault="002C252C" w:rsidP="00AB67DE">
            <w:pPr>
              <w:pStyle w:val="TAC"/>
              <w:rPr>
                <w:szCs w:val="18"/>
                <w:lang w:eastAsia="zh-CN"/>
              </w:rPr>
            </w:pPr>
            <w:r>
              <w:rPr>
                <w:rFonts w:eastAsia="SimSun"/>
                <w:szCs w:val="18"/>
                <w:lang w:eastAsia="zh-CN"/>
              </w:rPr>
              <w:t xml:space="preserve">50 MHz </w:t>
            </w:r>
            <w:r>
              <w:rPr>
                <w:szCs w:val="18"/>
                <w:lang w:eastAsia="zh-CN"/>
              </w:rPr>
              <w:t xml:space="preserve">NR </w:t>
            </w:r>
            <w:r>
              <w:rPr>
                <w:szCs w:val="18"/>
              </w:rPr>
              <w:t>(Note 2)</w:t>
            </w:r>
          </w:p>
        </w:tc>
        <w:tc>
          <w:tcPr>
            <w:tcW w:w="1863" w:type="dxa"/>
            <w:tcBorders>
              <w:top w:val="single" w:sz="6" w:space="0" w:color="auto"/>
              <w:left w:val="single" w:sz="6" w:space="0" w:color="auto"/>
              <w:bottom w:val="single" w:sz="6" w:space="0" w:color="auto"/>
              <w:right w:val="single" w:sz="6" w:space="0" w:color="auto"/>
            </w:tcBorders>
          </w:tcPr>
          <w:p w14:paraId="47ED5921" w14:textId="77777777" w:rsidR="004D3FFD" w:rsidRDefault="002C252C" w:rsidP="00AB67DE">
            <w:pPr>
              <w:pStyle w:val="TAC"/>
              <w:rPr>
                <w:szCs w:val="18"/>
                <w:lang w:eastAsia="zh-CN"/>
              </w:rPr>
            </w:pPr>
            <w:r>
              <w:rPr>
                <w:szCs w:val="18"/>
                <w:lang w:eastAsia="zh-CN"/>
              </w:rPr>
              <w:t>Square (</w:t>
            </w:r>
            <w:r>
              <w:rPr>
                <w:rFonts w:cs="Arial"/>
                <w:szCs w:val="18"/>
                <w:lang w:eastAsia="zh-CN"/>
              </w:rPr>
              <w:t>BW</w:t>
            </w:r>
            <w:r>
              <w:rPr>
                <w:rFonts w:cs="Arial"/>
                <w:szCs w:val="18"/>
                <w:vertAlign w:val="subscript"/>
                <w:lang w:eastAsia="zh-CN"/>
              </w:rPr>
              <w:t>Config</w:t>
            </w:r>
            <w:r>
              <w:rPr>
                <w:szCs w:val="18"/>
                <w:lang w:eastAsia="zh-CN"/>
              </w:rPr>
              <w:t>)</w:t>
            </w:r>
          </w:p>
        </w:tc>
        <w:tc>
          <w:tcPr>
            <w:tcW w:w="1581" w:type="dxa"/>
            <w:tcBorders>
              <w:top w:val="single" w:sz="6" w:space="0" w:color="auto"/>
              <w:left w:val="single" w:sz="6" w:space="0" w:color="auto"/>
              <w:bottom w:val="single" w:sz="6" w:space="0" w:color="auto"/>
              <w:right w:val="single" w:sz="6" w:space="0" w:color="auto"/>
            </w:tcBorders>
          </w:tcPr>
          <w:p w14:paraId="77811BBB" w14:textId="77777777" w:rsidR="004D3FFD" w:rsidRDefault="002C252C" w:rsidP="00AB67DE">
            <w:pPr>
              <w:pStyle w:val="TAC"/>
            </w:pPr>
            <w:r>
              <w:t>25.7 (Note 3)</w:t>
            </w:r>
          </w:p>
          <w:p w14:paraId="2F11BF7C" w14:textId="77777777" w:rsidR="004D3FFD" w:rsidRDefault="002C252C" w:rsidP="00AB67DE">
            <w:pPr>
              <w:pStyle w:val="TAC"/>
            </w:pPr>
            <w:r>
              <w:t>23.4 (Note 4)</w:t>
            </w:r>
          </w:p>
          <w:p w14:paraId="56EBB6E9" w14:textId="77777777" w:rsidR="004D3FFD" w:rsidRDefault="002C252C" w:rsidP="00AB67DE">
            <w:pPr>
              <w:pStyle w:val="TAC"/>
              <w:rPr>
                <w:szCs w:val="18"/>
                <w:lang w:eastAsia="zh-CN"/>
              </w:rPr>
            </w:pPr>
            <w:r>
              <w:t>23.2 (Note 5)</w:t>
            </w:r>
          </w:p>
        </w:tc>
      </w:tr>
      <w:tr w:rsidR="004D3FFD" w14:paraId="23E84F50" w14:textId="77777777" w:rsidTr="00AB67DE">
        <w:trPr>
          <w:cantSplit/>
          <w:jc w:val="center"/>
        </w:trPr>
        <w:tc>
          <w:tcPr>
            <w:tcW w:w="1738" w:type="dxa"/>
            <w:tcBorders>
              <w:top w:val="single" w:sz="6" w:space="0" w:color="auto"/>
              <w:left w:val="single" w:sz="6" w:space="0" w:color="auto"/>
              <w:bottom w:val="single" w:sz="6" w:space="0" w:color="auto"/>
              <w:right w:val="single" w:sz="6" w:space="0" w:color="auto"/>
            </w:tcBorders>
          </w:tcPr>
          <w:p w14:paraId="23490678" w14:textId="77777777" w:rsidR="004D3FFD" w:rsidRDefault="002C252C" w:rsidP="00AB67DE">
            <w:pPr>
              <w:pStyle w:val="TAC"/>
              <w:rPr>
                <w:rFonts w:eastAsia="SimSun"/>
                <w:szCs w:val="18"/>
                <w:lang w:eastAsia="zh-CN"/>
              </w:rPr>
            </w:pPr>
            <w:r>
              <w:rPr>
                <w:rFonts w:cs="Arial"/>
                <w:szCs w:val="18"/>
              </w:rPr>
              <w:t xml:space="preserve"> </w:t>
            </w:r>
            <w:r>
              <w:t>50, 100, 200, 400</w:t>
            </w:r>
          </w:p>
        </w:tc>
        <w:tc>
          <w:tcPr>
            <w:tcW w:w="1458" w:type="dxa"/>
            <w:tcBorders>
              <w:top w:val="single" w:sz="6" w:space="0" w:color="auto"/>
              <w:left w:val="single" w:sz="6" w:space="0" w:color="auto"/>
              <w:bottom w:val="single" w:sz="6" w:space="0" w:color="auto"/>
              <w:right w:val="single" w:sz="6" w:space="0" w:color="auto"/>
            </w:tcBorders>
          </w:tcPr>
          <w:p w14:paraId="4389E40A" w14:textId="77777777" w:rsidR="004D3FFD" w:rsidRDefault="002C252C" w:rsidP="00AB67DE">
            <w:pPr>
              <w:pStyle w:val="TAC"/>
              <w:rPr>
                <w:rFonts w:cs="Arial"/>
                <w:szCs w:val="18"/>
              </w:rPr>
            </w:pPr>
            <w:r>
              <w:rPr>
                <w:rFonts w:cs="Arial"/>
                <w:szCs w:val="18"/>
                <w:lang w:eastAsia="zh-CN"/>
              </w:rPr>
              <w:t>200 ≤W</w:t>
            </w:r>
            <w:r>
              <w:rPr>
                <w:rFonts w:cs="Arial"/>
                <w:szCs w:val="18"/>
                <w:vertAlign w:val="subscript"/>
                <w:lang w:eastAsia="zh-CN"/>
              </w:rPr>
              <w:t>gap</w:t>
            </w:r>
            <w:r>
              <w:rPr>
                <w:rFonts w:cs="Arial"/>
                <w:szCs w:val="18"/>
                <w:lang w:eastAsia="zh-CN"/>
              </w:rPr>
              <w:t xml:space="preserve">&lt; 400 </w:t>
            </w:r>
            <w:r>
              <w:rPr>
                <w:rFonts w:cs="Arial"/>
                <w:szCs w:val="18"/>
              </w:rPr>
              <w:t>(Note 7)</w:t>
            </w:r>
          </w:p>
          <w:p w14:paraId="1BFE2130" w14:textId="77777777" w:rsidR="004D3FFD" w:rsidRDefault="002C252C" w:rsidP="00AB67DE">
            <w:pPr>
              <w:pStyle w:val="TAC"/>
              <w:rPr>
                <w:rFonts w:cs="Arial"/>
                <w:szCs w:val="18"/>
                <w:lang w:eastAsia="zh-CN"/>
              </w:rPr>
            </w:pPr>
            <w:r>
              <w:rPr>
                <w:rFonts w:cs="Arial"/>
                <w:szCs w:val="18"/>
                <w:lang w:eastAsia="zh-CN"/>
              </w:rPr>
              <w:t>200 ≤W</w:t>
            </w:r>
            <w:r>
              <w:rPr>
                <w:rFonts w:cs="Arial"/>
                <w:szCs w:val="18"/>
                <w:vertAlign w:val="subscript"/>
                <w:lang w:eastAsia="zh-CN"/>
              </w:rPr>
              <w:t>gap</w:t>
            </w:r>
            <w:r>
              <w:rPr>
                <w:rFonts w:cs="Arial"/>
                <w:szCs w:val="18"/>
                <w:lang w:eastAsia="zh-CN"/>
              </w:rPr>
              <w:t>&lt; 250 (Note 6)</w:t>
            </w:r>
          </w:p>
        </w:tc>
        <w:tc>
          <w:tcPr>
            <w:tcW w:w="2022" w:type="dxa"/>
            <w:tcBorders>
              <w:top w:val="single" w:sz="6" w:space="0" w:color="auto"/>
              <w:left w:val="single" w:sz="6" w:space="0" w:color="auto"/>
              <w:bottom w:val="single" w:sz="6" w:space="0" w:color="auto"/>
              <w:right w:val="single" w:sz="6" w:space="0" w:color="auto"/>
            </w:tcBorders>
          </w:tcPr>
          <w:p w14:paraId="7F4BE1D6" w14:textId="77777777" w:rsidR="004D3FFD" w:rsidRDefault="002C252C" w:rsidP="00AB67DE">
            <w:pPr>
              <w:pStyle w:val="TAC"/>
              <w:rPr>
                <w:szCs w:val="18"/>
                <w:lang w:eastAsia="zh-CN"/>
              </w:rPr>
            </w:pPr>
            <w:r>
              <w:rPr>
                <w:rFonts w:cs="Arial"/>
                <w:szCs w:val="18"/>
                <w:lang w:eastAsia="zh-CN"/>
              </w:rPr>
              <w:t>100 MHz</w:t>
            </w:r>
          </w:p>
        </w:tc>
        <w:tc>
          <w:tcPr>
            <w:tcW w:w="0" w:type="auto"/>
            <w:tcBorders>
              <w:top w:val="single" w:sz="6" w:space="0" w:color="auto"/>
              <w:left w:val="single" w:sz="6" w:space="0" w:color="auto"/>
              <w:bottom w:val="single" w:sz="6" w:space="0" w:color="auto"/>
              <w:right w:val="single" w:sz="6" w:space="0" w:color="auto"/>
            </w:tcBorders>
          </w:tcPr>
          <w:p w14:paraId="1D23BFD0" w14:textId="77777777" w:rsidR="004D3FFD" w:rsidRDefault="002C252C" w:rsidP="00AB67DE">
            <w:pPr>
              <w:pStyle w:val="TAC"/>
              <w:rPr>
                <w:szCs w:val="18"/>
                <w:lang w:eastAsia="zh-CN"/>
              </w:rPr>
            </w:pPr>
            <w:r>
              <w:rPr>
                <w:szCs w:val="18"/>
                <w:lang w:eastAsia="zh-CN"/>
              </w:rPr>
              <w:t xml:space="preserve">200 MHz NR </w:t>
            </w:r>
            <w:r>
              <w:rPr>
                <w:szCs w:val="18"/>
              </w:rPr>
              <w:t>(Note 2)</w:t>
            </w:r>
          </w:p>
        </w:tc>
        <w:tc>
          <w:tcPr>
            <w:tcW w:w="1863" w:type="dxa"/>
            <w:tcBorders>
              <w:top w:val="single" w:sz="6" w:space="0" w:color="auto"/>
              <w:left w:val="single" w:sz="6" w:space="0" w:color="auto"/>
              <w:bottom w:val="single" w:sz="6" w:space="0" w:color="auto"/>
              <w:right w:val="single" w:sz="6" w:space="0" w:color="auto"/>
            </w:tcBorders>
          </w:tcPr>
          <w:p w14:paraId="7F8245C8" w14:textId="77777777" w:rsidR="004D3FFD" w:rsidRDefault="002C252C" w:rsidP="00AB67DE">
            <w:pPr>
              <w:pStyle w:val="TAC"/>
              <w:rPr>
                <w:szCs w:val="18"/>
                <w:lang w:eastAsia="zh-CN"/>
              </w:rPr>
            </w:pPr>
            <w:r>
              <w:rPr>
                <w:szCs w:val="18"/>
                <w:lang w:eastAsia="zh-CN"/>
              </w:rPr>
              <w:t>Square (</w:t>
            </w:r>
            <w:r>
              <w:rPr>
                <w:rFonts w:cs="Arial"/>
                <w:szCs w:val="18"/>
                <w:lang w:eastAsia="zh-CN"/>
              </w:rPr>
              <w:t>BW</w:t>
            </w:r>
            <w:r>
              <w:rPr>
                <w:rFonts w:cs="Arial"/>
                <w:szCs w:val="18"/>
                <w:vertAlign w:val="subscript"/>
                <w:lang w:eastAsia="zh-CN"/>
              </w:rPr>
              <w:t>Config</w:t>
            </w:r>
            <w:r>
              <w:rPr>
                <w:szCs w:val="18"/>
                <w:lang w:eastAsia="zh-CN"/>
              </w:rPr>
              <w:t>)</w:t>
            </w:r>
          </w:p>
        </w:tc>
        <w:tc>
          <w:tcPr>
            <w:tcW w:w="1581" w:type="dxa"/>
            <w:tcBorders>
              <w:top w:val="single" w:sz="6" w:space="0" w:color="auto"/>
              <w:left w:val="single" w:sz="6" w:space="0" w:color="auto"/>
              <w:bottom w:val="single" w:sz="6" w:space="0" w:color="auto"/>
              <w:right w:val="single" w:sz="6" w:space="0" w:color="auto"/>
            </w:tcBorders>
          </w:tcPr>
          <w:p w14:paraId="43BC04D7" w14:textId="77777777" w:rsidR="004D3FFD" w:rsidRDefault="002C252C" w:rsidP="00AB67DE">
            <w:pPr>
              <w:pStyle w:val="TAC"/>
            </w:pPr>
            <w:r>
              <w:t>25.7 (Note 3)</w:t>
            </w:r>
          </w:p>
          <w:p w14:paraId="1F127743" w14:textId="77777777" w:rsidR="004D3FFD" w:rsidRDefault="002C252C" w:rsidP="00AB67DE">
            <w:pPr>
              <w:pStyle w:val="TAC"/>
            </w:pPr>
            <w:r>
              <w:t>23.4 (Note 4)</w:t>
            </w:r>
          </w:p>
          <w:p w14:paraId="2275FFF0" w14:textId="77777777" w:rsidR="004D3FFD" w:rsidRDefault="002C252C" w:rsidP="00AB67DE">
            <w:pPr>
              <w:pStyle w:val="TAC"/>
              <w:rPr>
                <w:szCs w:val="18"/>
                <w:lang w:eastAsia="zh-CN"/>
              </w:rPr>
            </w:pPr>
            <w:r>
              <w:t>23.2 (Note 5)</w:t>
            </w:r>
          </w:p>
        </w:tc>
      </w:tr>
      <w:tr w:rsidR="004D3FFD" w14:paraId="32C0CBE4" w14:textId="77777777">
        <w:trPr>
          <w:cantSplit/>
          <w:jc w:val="center"/>
        </w:trPr>
        <w:tc>
          <w:tcPr>
            <w:tcW w:w="9975" w:type="dxa"/>
            <w:gridSpan w:val="6"/>
            <w:tcBorders>
              <w:top w:val="single" w:sz="6" w:space="0" w:color="auto"/>
              <w:left w:val="single" w:sz="6" w:space="0" w:color="auto"/>
              <w:bottom w:val="single" w:sz="6" w:space="0" w:color="auto"/>
              <w:right w:val="single" w:sz="6" w:space="0" w:color="auto"/>
            </w:tcBorders>
          </w:tcPr>
          <w:p w14:paraId="22378196" w14:textId="77777777" w:rsidR="004D3FFD" w:rsidRDefault="002C252C" w:rsidP="00AB67DE">
            <w:pPr>
              <w:pStyle w:val="TAN"/>
              <w:rPr>
                <w:lang w:eastAsia="zh-CN"/>
              </w:rPr>
            </w:pPr>
            <w:r>
              <w:rPr>
                <w:lang w:eastAsia="zh-CN"/>
              </w:rPr>
              <w:t>NOTE 1:</w:t>
            </w:r>
            <w:r>
              <w:rPr>
                <w:lang w:eastAsia="zh-CN"/>
              </w:rPr>
              <w:tab/>
              <w:t>BW</w:t>
            </w:r>
            <w:r>
              <w:rPr>
                <w:vertAlign w:val="subscript"/>
                <w:lang w:eastAsia="zh-CN"/>
              </w:rPr>
              <w:t>Config</w:t>
            </w:r>
            <w:r>
              <w:rPr>
                <w:lang w:eastAsia="zh-CN"/>
              </w:rPr>
              <w:t xml:space="preserve"> is the nominal bandwidth configuration of the </w:t>
            </w:r>
            <w:r>
              <w:rPr>
                <w:rFonts w:cs="v5.0.0"/>
                <w:lang w:eastAsia="zh-CN"/>
              </w:rPr>
              <w:t>assumed adjacent channel carrier</w:t>
            </w:r>
            <w:r>
              <w:rPr>
                <w:lang w:eastAsia="zh-CN"/>
              </w:rPr>
              <w:t>.</w:t>
            </w:r>
          </w:p>
          <w:p w14:paraId="467322F2" w14:textId="77777777" w:rsidR="004D3FFD" w:rsidRDefault="002C252C" w:rsidP="00AB67DE">
            <w:pPr>
              <w:pStyle w:val="TAN"/>
              <w:rPr>
                <w:rFonts w:cs="v5.0.0"/>
              </w:rPr>
            </w:pPr>
            <w:r>
              <w:t>NOTE 2:</w:t>
            </w:r>
            <w:r>
              <w:tab/>
              <w:t>With SCS that provides nominal</w:t>
            </w:r>
            <w:r>
              <w:rPr>
                <w:rFonts w:cs="Arial"/>
              </w:rPr>
              <w:t xml:space="preserve"> bandwidth configuration (BW</w:t>
            </w:r>
            <w:r>
              <w:rPr>
                <w:rFonts w:cs="Arial"/>
                <w:vertAlign w:val="subscript"/>
              </w:rPr>
              <w:t>Config</w:t>
            </w:r>
            <w:r>
              <w:rPr>
                <w:rFonts w:cs="v5.0.0"/>
              </w:rPr>
              <w:t>).</w:t>
            </w:r>
          </w:p>
          <w:p w14:paraId="4A107462" w14:textId="77777777" w:rsidR="004D3FFD" w:rsidRDefault="002C252C" w:rsidP="00AB67DE">
            <w:pPr>
              <w:pStyle w:val="TAN"/>
              <w:rPr>
                <w:rFonts w:eastAsia="SimSun"/>
                <w:lang w:eastAsia="zh-CN"/>
              </w:rPr>
            </w:pPr>
            <w:r>
              <w:rPr>
                <w:rFonts w:eastAsia="SimSun"/>
                <w:lang w:eastAsia="zh-CN"/>
              </w:rPr>
              <w:t>NOTE 3:</w:t>
            </w:r>
            <w:r>
              <w:rPr>
                <w:rFonts w:eastAsia="SimSun"/>
                <w:lang w:eastAsia="zh-CN"/>
              </w:rPr>
              <w:tab/>
              <w:t>Applicable to bands defined within the frequency spectrum range of 24.25 – 33.4 GHz.</w:t>
            </w:r>
          </w:p>
          <w:p w14:paraId="744D9E9A" w14:textId="77777777" w:rsidR="004D3FFD" w:rsidRDefault="002C252C" w:rsidP="00AB67DE">
            <w:pPr>
              <w:pStyle w:val="TAN"/>
              <w:rPr>
                <w:rFonts w:eastAsia="SimSun"/>
                <w:lang w:eastAsia="zh-CN"/>
              </w:rPr>
            </w:pPr>
            <w:r>
              <w:rPr>
                <w:rFonts w:eastAsia="SimSun"/>
                <w:lang w:eastAsia="zh-CN"/>
              </w:rPr>
              <w:t>NOTE 4:</w:t>
            </w:r>
            <w:r>
              <w:rPr>
                <w:rFonts w:eastAsia="SimSun"/>
                <w:lang w:eastAsia="zh-CN"/>
              </w:rPr>
              <w:tab/>
              <w:t>Applicable to bands defined within the frequency spectrum range of 37 – 43.5 GHz.</w:t>
            </w:r>
          </w:p>
          <w:p w14:paraId="60CA7354" w14:textId="77777777" w:rsidR="004D3FFD" w:rsidRDefault="002C252C" w:rsidP="00AB67DE">
            <w:pPr>
              <w:pStyle w:val="TAN"/>
              <w:rPr>
                <w:rFonts w:eastAsia="SimSun"/>
                <w:lang w:eastAsia="zh-CN"/>
              </w:rPr>
            </w:pPr>
            <w:r>
              <w:rPr>
                <w:rFonts w:eastAsia="SimSun"/>
                <w:lang w:eastAsia="zh-CN"/>
              </w:rPr>
              <w:t>NOTE 5:</w:t>
            </w:r>
            <w:r>
              <w:rPr>
                <w:rFonts w:eastAsia="SimSun"/>
                <w:lang w:eastAsia="zh-CN"/>
              </w:rPr>
              <w:tab/>
              <w:t>Applicable to bands defined within the frequency spectrum range of 43.5 – 52.6 GHz.</w:t>
            </w:r>
          </w:p>
          <w:p w14:paraId="51B7413F" w14:textId="77777777" w:rsidR="004D3FFD" w:rsidRDefault="002C252C" w:rsidP="00AB67DE">
            <w:pPr>
              <w:pStyle w:val="TAN"/>
              <w:rPr>
                <w:rFonts w:eastAsia="SimSun"/>
                <w:lang w:eastAsia="zh-CN"/>
              </w:rPr>
            </w:pPr>
            <w:r>
              <w:rPr>
                <w:rFonts w:eastAsia="SimSun"/>
                <w:lang w:eastAsia="zh-CN"/>
              </w:rPr>
              <w:t>NOTE 6:</w:t>
            </w:r>
            <w:r>
              <w:rPr>
                <w:rFonts w:eastAsia="SimSun"/>
                <w:lang w:eastAsia="zh-CN"/>
              </w:rPr>
              <w:tab/>
              <w:t xml:space="preserve">Applicable in case the </w:t>
            </w:r>
            <w:r>
              <w:rPr>
                <w:rFonts w:eastAsia="SimSun" w:cs="Arial"/>
                <w:i/>
                <w:lang w:eastAsia="zh-CN"/>
              </w:rPr>
              <w:t>nominal channel bandwidth</w:t>
            </w:r>
            <w:r>
              <w:rPr>
                <w:rFonts w:eastAsia="SimSun"/>
                <w:lang w:eastAsia="zh-CN"/>
              </w:rPr>
              <w:t xml:space="preserve"> at the other edge of the gap is </w:t>
            </w:r>
            <w:r>
              <w:rPr>
                <w:rFonts w:eastAsia="SimSun" w:cs="Arial"/>
                <w:lang w:eastAsia="zh-CN"/>
              </w:rPr>
              <w:t>≤</w:t>
            </w:r>
            <w:r>
              <w:rPr>
                <w:rFonts w:eastAsia="SimSun"/>
                <w:lang w:eastAsia="zh-CN"/>
              </w:rPr>
              <w:t xml:space="preserve"> 100 MHz.</w:t>
            </w:r>
          </w:p>
          <w:p w14:paraId="7E4EDEA8" w14:textId="77777777" w:rsidR="004D3FFD" w:rsidRDefault="002C252C" w:rsidP="00AB67DE">
            <w:pPr>
              <w:pStyle w:val="TAN"/>
              <w:rPr>
                <w:rFonts w:eastAsia="SimSun"/>
                <w:lang w:eastAsia="zh-CN"/>
              </w:rPr>
            </w:pPr>
            <w:r>
              <w:rPr>
                <w:rFonts w:eastAsia="SimSun"/>
                <w:lang w:eastAsia="zh-CN"/>
              </w:rPr>
              <w:t>NOTE 7:</w:t>
            </w:r>
            <w:r>
              <w:rPr>
                <w:rFonts w:eastAsia="SimSun"/>
                <w:lang w:eastAsia="zh-CN"/>
              </w:rPr>
              <w:tab/>
              <w:t xml:space="preserve">Applicable in case the </w:t>
            </w:r>
            <w:r>
              <w:rPr>
                <w:rFonts w:eastAsia="SimSun" w:cs="Arial"/>
                <w:i/>
                <w:lang w:eastAsia="zh-CN"/>
              </w:rPr>
              <w:t>nominal channel bandwidth</w:t>
            </w:r>
            <w:r>
              <w:rPr>
                <w:rFonts w:eastAsia="SimSun"/>
                <w:lang w:eastAsia="zh-CN"/>
              </w:rPr>
              <w:t xml:space="preserve"> at the other edge of the gap is &gt; 100 MHz.</w:t>
            </w:r>
          </w:p>
        </w:tc>
      </w:tr>
    </w:tbl>
    <w:p w14:paraId="295AC338" w14:textId="77777777" w:rsidR="004D3FFD" w:rsidRDefault="004D3FFD">
      <w:pPr>
        <w:rPr>
          <w:szCs w:val="24"/>
        </w:rPr>
      </w:pPr>
    </w:p>
    <w:p w14:paraId="1A000992" w14:textId="77777777" w:rsidR="004D3FFD" w:rsidRDefault="002C252C">
      <w:pPr>
        <w:pStyle w:val="TH"/>
        <w:rPr>
          <w:lang w:val="en-US"/>
        </w:rPr>
      </w:pPr>
      <w:r>
        <w:rPr>
          <w:lang w:val="en-US"/>
        </w:rPr>
        <w:t xml:space="preserve">Table 6.5.2.5-4a: </w:t>
      </w:r>
      <w:r>
        <w:rPr>
          <w:i/>
        </w:rPr>
        <w:t>Repeater type 2-O</w:t>
      </w:r>
      <w:r>
        <w:t xml:space="preserve"> CACLR limit in non-contiguous spectrum for UL for LA class</w:t>
      </w:r>
    </w:p>
    <w:tbl>
      <w:tblPr>
        <w:tblW w:w="99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41"/>
        <w:gridCol w:w="1830"/>
        <w:gridCol w:w="1847"/>
        <w:gridCol w:w="1279"/>
        <w:gridCol w:w="1704"/>
        <w:gridCol w:w="1594"/>
      </w:tblGrid>
      <w:tr w:rsidR="004D3FFD" w14:paraId="2E7DB855" w14:textId="77777777" w:rsidTr="00AB67DE">
        <w:trPr>
          <w:cantSplit/>
          <w:jc w:val="center"/>
        </w:trPr>
        <w:tc>
          <w:tcPr>
            <w:tcW w:w="1738" w:type="dxa"/>
            <w:tcBorders>
              <w:top w:val="single" w:sz="6" w:space="0" w:color="auto"/>
              <w:left w:val="single" w:sz="6" w:space="0" w:color="auto"/>
              <w:bottom w:val="single" w:sz="6" w:space="0" w:color="auto"/>
              <w:right w:val="single" w:sz="6" w:space="0" w:color="auto"/>
            </w:tcBorders>
          </w:tcPr>
          <w:p w14:paraId="0E7BF1CB" w14:textId="77777777" w:rsidR="004D3FFD" w:rsidRDefault="002C252C">
            <w:pPr>
              <w:pStyle w:val="TAH"/>
              <w:rPr>
                <w:lang w:eastAsia="zh-CN"/>
              </w:rPr>
            </w:pPr>
            <w:r>
              <w:rPr>
                <w:lang w:eastAsia="zh-CN"/>
              </w:rPr>
              <w:t xml:space="preserve">Repeater channel bandwidth </w:t>
            </w:r>
            <w:r>
              <w:t>BW</w:t>
            </w:r>
            <w:r>
              <w:rPr>
                <w:rFonts w:hint="eastAsia"/>
                <w:vertAlign w:val="subscript"/>
                <w:lang w:eastAsia="ja-JP"/>
              </w:rPr>
              <w:t>Nominal</w:t>
            </w:r>
            <w:r>
              <w:rPr>
                <w:vertAlign w:val="subscript"/>
                <w:lang w:eastAsia="ja-JP"/>
              </w:rPr>
              <w:t xml:space="preserve"> </w:t>
            </w:r>
            <w:r>
              <w:rPr>
                <w:lang w:eastAsia="zh-CN"/>
              </w:rPr>
              <w:t xml:space="preserve"> (MHz) </w:t>
            </w:r>
          </w:p>
        </w:tc>
        <w:tc>
          <w:tcPr>
            <w:tcW w:w="1826" w:type="dxa"/>
            <w:tcBorders>
              <w:top w:val="single" w:sz="6" w:space="0" w:color="auto"/>
              <w:left w:val="single" w:sz="6" w:space="0" w:color="auto"/>
              <w:bottom w:val="single" w:sz="6" w:space="0" w:color="auto"/>
              <w:right w:val="single" w:sz="6" w:space="0" w:color="auto"/>
            </w:tcBorders>
          </w:tcPr>
          <w:p w14:paraId="43F7C4B9" w14:textId="77777777" w:rsidR="004D3FFD" w:rsidRDefault="002C252C">
            <w:pPr>
              <w:pStyle w:val="TAH"/>
              <w:rPr>
                <w:rFonts w:cs="Arial"/>
                <w:lang w:eastAsia="zh-CN"/>
              </w:rPr>
            </w:pPr>
            <w:r>
              <w:rPr>
                <w:rFonts w:cs="Arial"/>
                <w:lang w:eastAsia="zh-CN"/>
              </w:rPr>
              <w:t>Gap between passbands size (W</w:t>
            </w:r>
            <w:r>
              <w:rPr>
                <w:rFonts w:cs="Arial"/>
                <w:vertAlign w:val="subscript"/>
                <w:lang w:eastAsia="zh-CN"/>
              </w:rPr>
              <w:t>gap</w:t>
            </w:r>
            <w:r>
              <w:rPr>
                <w:rFonts w:cs="Arial"/>
                <w:lang w:eastAsia="zh-CN"/>
              </w:rPr>
              <w:t>) where the limit applies (MHz)</w:t>
            </w:r>
          </w:p>
        </w:tc>
        <w:tc>
          <w:tcPr>
            <w:tcW w:w="1843" w:type="dxa"/>
            <w:tcBorders>
              <w:top w:val="single" w:sz="6" w:space="0" w:color="auto"/>
              <w:left w:val="single" w:sz="6" w:space="0" w:color="auto"/>
              <w:bottom w:val="single" w:sz="6" w:space="0" w:color="auto"/>
              <w:right w:val="single" w:sz="6" w:space="0" w:color="auto"/>
            </w:tcBorders>
          </w:tcPr>
          <w:p w14:paraId="1342CE18" w14:textId="77777777" w:rsidR="004D3FFD" w:rsidRDefault="002C252C">
            <w:pPr>
              <w:pStyle w:val="TAH"/>
              <w:rPr>
                <w:lang w:eastAsia="zh-CN"/>
              </w:rPr>
            </w:pPr>
            <w:r>
              <w:rPr>
                <w:lang w:eastAsia="zh-CN"/>
              </w:rPr>
              <w:t xml:space="preserve">Repeater adjacent channel centre frequency offset below or above the </w:t>
            </w:r>
            <w:r>
              <w:t>passband</w:t>
            </w:r>
            <w:r>
              <w:rPr>
                <w:lang w:eastAsia="zh-CN"/>
              </w:rPr>
              <w:t xml:space="preserve"> edge (inside the gap)</w:t>
            </w:r>
          </w:p>
        </w:tc>
        <w:tc>
          <w:tcPr>
            <w:tcW w:w="1276" w:type="dxa"/>
            <w:tcBorders>
              <w:top w:val="single" w:sz="6" w:space="0" w:color="auto"/>
              <w:left w:val="single" w:sz="6" w:space="0" w:color="auto"/>
              <w:bottom w:val="single" w:sz="6" w:space="0" w:color="auto"/>
              <w:right w:val="single" w:sz="6" w:space="0" w:color="auto"/>
            </w:tcBorders>
          </w:tcPr>
          <w:p w14:paraId="04E91CE1" w14:textId="77777777" w:rsidR="004D3FFD" w:rsidRDefault="002C252C">
            <w:pPr>
              <w:pStyle w:val="TAH"/>
              <w:rPr>
                <w:lang w:eastAsia="zh-CN"/>
              </w:rPr>
            </w:pPr>
            <w:r>
              <w:rPr>
                <w:lang w:eastAsia="zh-CN"/>
              </w:rPr>
              <w:t>Assumed adjacent channel carrier</w:t>
            </w:r>
          </w:p>
        </w:tc>
        <w:tc>
          <w:tcPr>
            <w:tcW w:w="1701" w:type="dxa"/>
            <w:tcBorders>
              <w:top w:val="single" w:sz="6" w:space="0" w:color="auto"/>
              <w:left w:val="single" w:sz="6" w:space="0" w:color="auto"/>
              <w:bottom w:val="single" w:sz="6" w:space="0" w:color="auto"/>
              <w:right w:val="single" w:sz="6" w:space="0" w:color="auto"/>
            </w:tcBorders>
          </w:tcPr>
          <w:p w14:paraId="7E059304" w14:textId="77777777" w:rsidR="004D3FFD" w:rsidRDefault="002C252C">
            <w:pPr>
              <w:pStyle w:val="TAH"/>
              <w:rPr>
                <w:lang w:eastAsia="zh-CN"/>
              </w:rPr>
            </w:pPr>
            <w:r>
              <w:rPr>
                <w:lang w:eastAsia="zh-CN"/>
              </w:rPr>
              <w:t>Filter on the adjacent channel frequency and corresponding filter bandwidth</w:t>
            </w:r>
          </w:p>
        </w:tc>
        <w:tc>
          <w:tcPr>
            <w:tcW w:w="1581" w:type="dxa"/>
            <w:tcBorders>
              <w:top w:val="single" w:sz="6" w:space="0" w:color="auto"/>
              <w:left w:val="single" w:sz="6" w:space="0" w:color="auto"/>
              <w:bottom w:val="single" w:sz="6" w:space="0" w:color="auto"/>
              <w:right w:val="single" w:sz="6" w:space="0" w:color="auto"/>
            </w:tcBorders>
          </w:tcPr>
          <w:p w14:paraId="36E5F1E5" w14:textId="77777777" w:rsidR="004D3FFD" w:rsidRDefault="002C252C">
            <w:pPr>
              <w:pStyle w:val="TAH"/>
              <w:rPr>
                <w:lang w:eastAsia="zh-CN"/>
              </w:rPr>
            </w:pPr>
            <w:r>
              <w:rPr>
                <w:lang w:eastAsia="zh-CN"/>
              </w:rPr>
              <w:t>CACLR limit</w:t>
            </w:r>
          </w:p>
        </w:tc>
      </w:tr>
      <w:tr w:rsidR="004D3FFD" w14:paraId="60BD1258" w14:textId="77777777" w:rsidTr="00AB67DE">
        <w:trPr>
          <w:cantSplit/>
          <w:jc w:val="center"/>
        </w:trPr>
        <w:tc>
          <w:tcPr>
            <w:tcW w:w="1738" w:type="dxa"/>
            <w:tcBorders>
              <w:top w:val="single" w:sz="6" w:space="0" w:color="auto"/>
              <w:left w:val="single" w:sz="6" w:space="0" w:color="auto"/>
              <w:bottom w:val="single" w:sz="6" w:space="0" w:color="auto"/>
              <w:right w:val="single" w:sz="6" w:space="0" w:color="auto"/>
            </w:tcBorders>
          </w:tcPr>
          <w:p w14:paraId="28155C10" w14:textId="77777777" w:rsidR="004D3FFD" w:rsidRDefault="002C252C" w:rsidP="00AB67DE">
            <w:pPr>
              <w:pStyle w:val="TAC"/>
              <w:rPr>
                <w:rFonts w:eastAsia="SimSun"/>
                <w:lang w:eastAsia="zh-CN"/>
              </w:rPr>
            </w:pPr>
            <w:r>
              <w:t>50, 100, 200, 400</w:t>
            </w:r>
          </w:p>
        </w:tc>
        <w:tc>
          <w:tcPr>
            <w:tcW w:w="1826" w:type="dxa"/>
            <w:tcBorders>
              <w:top w:val="single" w:sz="6" w:space="0" w:color="auto"/>
              <w:left w:val="single" w:sz="6" w:space="0" w:color="auto"/>
              <w:bottom w:val="single" w:sz="6" w:space="0" w:color="auto"/>
              <w:right w:val="single" w:sz="6" w:space="0" w:color="auto"/>
            </w:tcBorders>
          </w:tcPr>
          <w:p w14:paraId="56799AB7" w14:textId="77777777" w:rsidR="004D3FFD" w:rsidRDefault="002C252C" w:rsidP="00AB67DE">
            <w:pPr>
              <w:pStyle w:val="TAC"/>
              <w:rPr>
                <w:lang w:val="en-US"/>
              </w:rPr>
            </w:pPr>
            <w:r>
              <w:rPr>
                <w:lang w:eastAsia="zh-CN"/>
              </w:rPr>
              <w:t>50 ≤W</w:t>
            </w:r>
            <w:r>
              <w:rPr>
                <w:vertAlign w:val="subscript"/>
                <w:lang w:eastAsia="zh-CN"/>
              </w:rPr>
              <w:t>gap</w:t>
            </w:r>
            <w:r>
              <w:rPr>
                <w:lang w:eastAsia="zh-CN"/>
              </w:rPr>
              <w:t xml:space="preserve">&lt; 100 </w:t>
            </w:r>
            <w:r>
              <w:rPr>
                <w:lang w:val="en-US"/>
              </w:rPr>
              <w:t>(Note 6)</w:t>
            </w:r>
          </w:p>
          <w:p w14:paraId="12315492" w14:textId="77777777" w:rsidR="004D3FFD" w:rsidRDefault="002C252C" w:rsidP="00AB67DE">
            <w:pPr>
              <w:pStyle w:val="TAC"/>
              <w:rPr>
                <w:lang w:eastAsia="zh-CN"/>
              </w:rPr>
            </w:pPr>
            <w:r>
              <w:rPr>
                <w:lang w:eastAsia="zh-CN"/>
              </w:rPr>
              <w:t>50 ≤W</w:t>
            </w:r>
            <w:r>
              <w:rPr>
                <w:vertAlign w:val="subscript"/>
                <w:lang w:eastAsia="zh-CN"/>
              </w:rPr>
              <w:t>gap</w:t>
            </w:r>
            <w:r>
              <w:rPr>
                <w:lang w:eastAsia="zh-CN"/>
              </w:rPr>
              <w:t>&lt; 250 (Note 7)</w:t>
            </w:r>
          </w:p>
        </w:tc>
        <w:tc>
          <w:tcPr>
            <w:tcW w:w="1843" w:type="dxa"/>
            <w:tcBorders>
              <w:top w:val="single" w:sz="6" w:space="0" w:color="auto"/>
              <w:left w:val="single" w:sz="6" w:space="0" w:color="auto"/>
              <w:bottom w:val="single" w:sz="6" w:space="0" w:color="auto"/>
              <w:right w:val="single" w:sz="6" w:space="0" w:color="auto"/>
            </w:tcBorders>
          </w:tcPr>
          <w:p w14:paraId="098622B5" w14:textId="77777777" w:rsidR="004D3FFD" w:rsidRDefault="002C252C" w:rsidP="00AB67DE">
            <w:pPr>
              <w:pStyle w:val="TAC"/>
              <w:rPr>
                <w:lang w:eastAsia="zh-CN"/>
              </w:rPr>
            </w:pPr>
            <w:r>
              <w:rPr>
                <w:lang w:eastAsia="zh-CN"/>
              </w:rPr>
              <w:t>25 MHz</w:t>
            </w:r>
          </w:p>
        </w:tc>
        <w:tc>
          <w:tcPr>
            <w:tcW w:w="1276" w:type="dxa"/>
            <w:tcBorders>
              <w:top w:val="single" w:sz="6" w:space="0" w:color="auto"/>
              <w:left w:val="single" w:sz="6" w:space="0" w:color="auto"/>
              <w:bottom w:val="single" w:sz="6" w:space="0" w:color="auto"/>
              <w:right w:val="single" w:sz="6" w:space="0" w:color="auto"/>
            </w:tcBorders>
          </w:tcPr>
          <w:p w14:paraId="79EE4009" w14:textId="77777777" w:rsidR="004D3FFD" w:rsidRDefault="002C252C" w:rsidP="00AB67DE">
            <w:pPr>
              <w:pStyle w:val="TAC"/>
              <w:rPr>
                <w:lang w:eastAsia="zh-CN"/>
              </w:rPr>
            </w:pPr>
            <w:r>
              <w:rPr>
                <w:rFonts w:eastAsia="SimSun"/>
                <w:lang w:eastAsia="zh-CN"/>
              </w:rPr>
              <w:t xml:space="preserve">50 MHz </w:t>
            </w:r>
            <w:r>
              <w:rPr>
                <w:lang w:eastAsia="zh-CN"/>
              </w:rPr>
              <w:t xml:space="preserve">NR </w:t>
            </w:r>
            <w:r>
              <w:t>(Note 2)</w:t>
            </w:r>
          </w:p>
        </w:tc>
        <w:tc>
          <w:tcPr>
            <w:tcW w:w="1701" w:type="dxa"/>
            <w:tcBorders>
              <w:top w:val="single" w:sz="6" w:space="0" w:color="auto"/>
              <w:left w:val="single" w:sz="6" w:space="0" w:color="auto"/>
              <w:bottom w:val="single" w:sz="6" w:space="0" w:color="auto"/>
              <w:right w:val="single" w:sz="6" w:space="0" w:color="auto"/>
            </w:tcBorders>
          </w:tcPr>
          <w:p w14:paraId="441B81A5" w14:textId="77777777" w:rsidR="004D3FFD" w:rsidRDefault="002C252C" w:rsidP="00AB67DE">
            <w:pPr>
              <w:pStyle w:val="TAC"/>
              <w:rPr>
                <w:lang w:eastAsia="zh-CN"/>
              </w:rPr>
            </w:pPr>
            <w:r>
              <w:rPr>
                <w:lang w:eastAsia="zh-CN"/>
              </w:rPr>
              <w:t>Square (BW</w:t>
            </w:r>
            <w:r>
              <w:rPr>
                <w:vertAlign w:val="subscript"/>
                <w:lang w:eastAsia="zh-CN"/>
              </w:rPr>
              <w:t>Config</w:t>
            </w:r>
            <w:r>
              <w:rPr>
                <w:lang w:eastAsia="zh-CN"/>
              </w:rPr>
              <w:t>)</w:t>
            </w:r>
          </w:p>
        </w:tc>
        <w:tc>
          <w:tcPr>
            <w:tcW w:w="1581" w:type="dxa"/>
            <w:tcBorders>
              <w:top w:val="single" w:sz="6" w:space="0" w:color="auto"/>
              <w:left w:val="single" w:sz="6" w:space="0" w:color="auto"/>
              <w:bottom w:val="single" w:sz="6" w:space="0" w:color="auto"/>
              <w:right w:val="single" w:sz="6" w:space="0" w:color="auto"/>
            </w:tcBorders>
          </w:tcPr>
          <w:p w14:paraId="6E4971D4" w14:textId="77777777" w:rsidR="004D3FFD" w:rsidRDefault="002C252C" w:rsidP="00AB67DE">
            <w:pPr>
              <w:pStyle w:val="TAC"/>
            </w:pPr>
            <w:r>
              <w:t>14.7 (Note 3)</w:t>
            </w:r>
          </w:p>
          <w:p w14:paraId="12A0B885" w14:textId="77777777" w:rsidR="004D3FFD" w:rsidRDefault="002C252C" w:rsidP="00AB67DE">
            <w:pPr>
              <w:pStyle w:val="TAC"/>
            </w:pPr>
            <w:r>
              <w:t>13.4 (Note 4)</w:t>
            </w:r>
          </w:p>
          <w:p w14:paraId="3AD38C60" w14:textId="77777777" w:rsidR="004D3FFD" w:rsidRDefault="002C252C" w:rsidP="00AB67DE">
            <w:pPr>
              <w:pStyle w:val="TAC"/>
              <w:rPr>
                <w:lang w:eastAsia="zh-CN"/>
              </w:rPr>
            </w:pPr>
            <w:r>
              <w:t>13.2 (Note 5)</w:t>
            </w:r>
          </w:p>
        </w:tc>
      </w:tr>
      <w:tr w:rsidR="004D3FFD" w14:paraId="02439574" w14:textId="77777777" w:rsidTr="00AB67DE">
        <w:trPr>
          <w:cantSplit/>
          <w:jc w:val="center"/>
        </w:trPr>
        <w:tc>
          <w:tcPr>
            <w:tcW w:w="1738" w:type="dxa"/>
            <w:tcBorders>
              <w:top w:val="single" w:sz="6" w:space="0" w:color="auto"/>
              <w:left w:val="single" w:sz="6" w:space="0" w:color="auto"/>
              <w:bottom w:val="single" w:sz="6" w:space="0" w:color="auto"/>
              <w:right w:val="single" w:sz="6" w:space="0" w:color="auto"/>
            </w:tcBorders>
          </w:tcPr>
          <w:p w14:paraId="5075A125" w14:textId="77777777" w:rsidR="004D3FFD" w:rsidRDefault="002C252C" w:rsidP="00AB67DE">
            <w:pPr>
              <w:pStyle w:val="TAC"/>
              <w:rPr>
                <w:rFonts w:eastAsia="SimSun"/>
                <w:lang w:eastAsia="zh-CN"/>
              </w:rPr>
            </w:pPr>
            <w:r>
              <w:t>50, 100, 200, 400</w:t>
            </w:r>
          </w:p>
        </w:tc>
        <w:tc>
          <w:tcPr>
            <w:tcW w:w="1826" w:type="dxa"/>
            <w:tcBorders>
              <w:top w:val="single" w:sz="6" w:space="0" w:color="auto"/>
              <w:left w:val="single" w:sz="6" w:space="0" w:color="auto"/>
              <w:bottom w:val="single" w:sz="6" w:space="0" w:color="auto"/>
              <w:right w:val="single" w:sz="6" w:space="0" w:color="auto"/>
            </w:tcBorders>
          </w:tcPr>
          <w:p w14:paraId="4BB3E6DA" w14:textId="77777777" w:rsidR="004D3FFD" w:rsidRDefault="002C252C" w:rsidP="00AB67DE">
            <w:pPr>
              <w:pStyle w:val="TAC"/>
              <w:rPr>
                <w:lang w:val="en-US"/>
              </w:rPr>
            </w:pPr>
            <w:r>
              <w:rPr>
                <w:lang w:eastAsia="zh-CN"/>
              </w:rPr>
              <w:t>200 ≤W</w:t>
            </w:r>
            <w:r>
              <w:rPr>
                <w:vertAlign w:val="subscript"/>
                <w:lang w:eastAsia="zh-CN"/>
              </w:rPr>
              <w:t>gap</w:t>
            </w:r>
            <w:r>
              <w:rPr>
                <w:lang w:eastAsia="zh-CN"/>
              </w:rPr>
              <w:t xml:space="preserve">&lt; 400 </w:t>
            </w:r>
            <w:r>
              <w:rPr>
                <w:lang w:val="en-US"/>
              </w:rPr>
              <w:t>(Note 7)</w:t>
            </w:r>
          </w:p>
          <w:p w14:paraId="4FAC0DF0" w14:textId="77777777" w:rsidR="004D3FFD" w:rsidRDefault="002C252C" w:rsidP="00AB67DE">
            <w:pPr>
              <w:pStyle w:val="TAC"/>
              <w:rPr>
                <w:lang w:eastAsia="zh-CN"/>
              </w:rPr>
            </w:pPr>
            <w:r>
              <w:rPr>
                <w:lang w:eastAsia="zh-CN"/>
              </w:rPr>
              <w:t>200 ≤W</w:t>
            </w:r>
            <w:r>
              <w:rPr>
                <w:vertAlign w:val="subscript"/>
                <w:lang w:eastAsia="zh-CN"/>
              </w:rPr>
              <w:t>gap</w:t>
            </w:r>
            <w:r>
              <w:rPr>
                <w:lang w:eastAsia="zh-CN"/>
              </w:rPr>
              <w:t>&lt; 250 (Note 6)</w:t>
            </w:r>
          </w:p>
        </w:tc>
        <w:tc>
          <w:tcPr>
            <w:tcW w:w="1843" w:type="dxa"/>
            <w:tcBorders>
              <w:top w:val="single" w:sz="6" w:space="0" w:color="auto"/>
              <w:left w:val="single" w:sz="6" w:space="0" w:color="auto"/>
              <w:bottom w:val="single" w:sz="6" w:space="0" w:color="auto"/>
              <w:right w:val="single" w:sz="6" w:space="0" w:color="auto"/>
            </w:tcBorders>
          </w:tcPr>
          <w:p w14:paraId="169F9ABD" w14:textId="77777777" w:rsidR="004D3FFD" w:rsidRDefault="002C252C" w:rsidP="00AB67DE">
            <w:pPr>
              <w:pStyle w:val="TAC"/>
              <w:rPr>
                <w:lang w:eastAsia="zh-CN"/>
              </w:rPr>
            </w:pPr>
            <w:r>
              <w:rPr>
                <w:lang w:eastAsia="zh-CN"/>
              </w:rPr>
              <w:t>100 MHz</w:t>
            </w:r>
          </w:p>
        </w:tc>
        <w:tc>
          <w:tcPr>
            <w:tcW w:w="1276" w:type="dxa"/>
            <w:tcBorders>
              <w:top w:val="single" w:sz="6" w:space="0" w:color="auto"/>
              <w:left w:val="single" w:sz="6" w:space="0" w:color="auto"/>
              <w:bottom w:val="single" w:sz="6" w:space="0" w:color="auto"/>
              <w:right w:val="single" w:sz="6" w:space="0" w:color="auto"/>
            </w:tcBorders>
          </w:tcPr>
          <w:p w14:paraId="04000361" w14:textId="77777777" w:rsidR="004D3FFD" w:rsidRDefault="002C252C" w:rsidP="00AB67DE">
            <w:pPr>
              <w:pStyle w:val="TAC"/>
              <w:rPr>
                <w:lang w:eastAsia="zh-CN"/>
              </w:rPr>
            </w:pPr>
            <w:r>
              <w:rPr>
                <w:lang w:eastAsia="zh-CN"/>
              </w:rPr>
              <w:t xml:space="preserve">200 MHz NR </w:t>
            </w:r>
            <w:r>
              <w:t>(Note 2)</w:t>
            </w:r>
          </w:p>
        </w:tc>
        <w:tc>
          <w:tcPr>
            <w:tcW w:w="1701" w:type="dxa"/>
            <w:tcBorders>
              <w:top w:val="single" w:sz="6" w:space="0" w:color="auto"/>
              <w:left w:val="single" w:sz="6" w:space="0" w:color="auto"/>
              <w:bottom w:val="single" w:sz="6" w:space="0" w:color="auto"/>
              <w:right w:val="single" w:sz="6" w:space="0" w:color="auto"/>
            </w:tcBorders>
          </w:tcPr>
          <w:p w14:paraId="0F8E54FE" w14:textId="77777777" w:rsidR="004D3FFD" w:rsidRDefault="002C252C" w:rsidP="00AB67DE">
            <w:pPr>
              <w:pStyle w:val="TAC"/>
              <w:rPr>
                <w:lang w:eastAsia="zh-CN"/>
              </w:rPr>
            </w:pPr>
            <w:r>
              <w:rPr>
                <w:lang w:eastAsia="zh-CN"/>
              </w:rPr>
              <w:t>Square (BW</w:t>
            </w:r>
            <w:r>
              <w:rPr>
                <w:vertAlign w:val="subscript"/>
                <w:lang w:eastAsia="zh-CN"/>
              </w:rPr>
              <w:t>Config</w:t>
            </w:r>
            <w:r>
              <w:rPr>
                <w:lang w:eastAsia="zh-CN"/>
              </w:rPr>
              <w:t>)</w:t>
            </w:r>
          </w:p>
        </w:tc>
        <w:tc>
          <w:tcPr>
            <w:tcW w:w="1581" w:type="dxa"/>
            <w:tcBorders>
              <w:top w:val="single" w:sz="6" w:space="0" w:color="auto"/>
              <w:left w:val="single" w:sz="6" w:space="0" w:color="auto"/>
              <w:bottom w:val="single" w:sz="6" w:space="0" w:color="auto"/>
              <w:right w:val="single" w:sz="6" w:space="0" w:color="auto"/>
            </w:tcBorders>
          </w:tcPr>
          <w:p w14:paraId="625F42F4" w14:textId="77777777" w:rsidR="004D3FFD" w:rsidRDefault="002C252C" w:rsidP="00AB67DE">
            <w:pPr>
              <w:pStyle w:val="TAC"/>
            </w:pPr>
            <w:r>
              <w:t>14.7 (Note 3)</w:t>
            </w:r>
          </w:p>
          <w:p w14:paraId="7B986AB2" w14:textId="77777777" w:rsidR="004D3FFD" w:rsidRDefault="002C252C" w:rsidP="00AB67DE">
            <w:pPr>
              <w:pStyle w:val="TAC"/>
            </w:pPr>
            <w:r>
              <w:t>13.4 (Note 4)</w:t>
            </w:r>
          </w:p>
          <w:p w14:paraId="214229A0" w14:textId="77777777" w:rsidR="004D3FFD" w:rsidRDefault="002C252C" w:rsidP="00AB67DE">
            <w:pPr>
              <w:pStyle w:val="TAC"/>
              <w:rPr>
                <w:lang w:eastAsia="zh-CN"/>
              </w:rPr>
            </w:pPr>
            <w:r>
              <w:t>13.2 (Note 5)</w:t>
            </w:r>
          </w:p>
        </w:tc>
      </w:tr>
      <w:tr w:rsidR="004D3FFD" w14:paraId="6C323FDE" w14:textId="77777777">
        <w:trPr>
          <w:cantSplit/>
          <w:jc w:val="center"/>
        </w:trPr>
        <w:tc>
          <w:tcPr>
            <w:tcW w:w="9975" w:type="dxa"/>
            <w:gridSpan w:val="6"/>
            <w:tcBorders>
              <w:top w:val="single" w:sz="6" w:space="0" w:color="auto"/>
              <w:left w:val="single" w:sz="6" w:space="0" w:color="auto"/>
              <w:bottom w:val="single" w:sz="6" w:space="0" w:color="auto"/>
              <w:right w:val="single" w:sz="6" w:space="0" w:color="auto"/>
            </w:tcBorders>
          </w:tcPr>
          <w:p w14:paraId="75C92AB3" w14:textId="77777777" w:rsidR="004D3FFD" w:rsidRDefault="002C252C" w:rsidP="00AB67DE">
            <w:pPr>
              <w:pStyle w:val="TAN"/>
              <w:rPr>
                <w:lang w:eastAsia="zh-CN"/>
              </w:rPr>
            </w:pPr>
            <w:r>
              <w:rPr>
                <w:lang w:eastAsia="zh-CN"/>
              </w:rPr>
              <w:t>NOTE 1:</w:t>
            </w:r>
            <w:r>
              <w:rPr>
                <w:lang w:eastAsia="zh-CN"/>
              </w:rPr>
              <w:tab/>
              <w:t>BW</w:t>
            </w:r>
            <w:r>
              <w:rPr>
                <w:vertAlign w:val="subscript"/>
                <w:lang w:eastAsia="zh-CN"/>
              </w:rPr>
              <w:t>Config</w:t>
            </w:r>
            <w:r>
              <w:rPr>
                <w:lang w:eastAsia="zh-CN"/>
              </w:rPr>
              <w:t xml:space="preserve"> is the </w:t>
            </w:r>
            <w:r>
              <w:rPr>
                <w:i/>
                <w:lang w:eastAsia="zh-CN"/>
              </w:rPr>
              <w:t>transmission bandwidth configuration</w:t>
            </w:r>
            <w:r>
              <w:rPr>
                <w:lang w:eastAsia="zh-CN"/>
              </w:rPr>
              <w:t xml:space="preserve"> assumed for the adjacent channel.</w:t>
            </w:r>
          </w:p>
          <w:p w14:paraId="417811A3" w14:textId="77777777" w:rsidR="004D3FFD" w:rsidRDefault="002C252C" w:rsidP="00AB67DE">
            <w:pPr>
              <w:pStyle w:val="TAN"/>
            </w:pPr>
            <w:r>
              <w:t>NOTE 2:</w:t>
            </w:r>
            <w:r>
              <w:tab/>
              <w:t xml:space="preserve">With SCS that provides </w:t>
            </w:r>
            <w:r>
              <w:rPr>
                <w:rFonts w:cs="Arial"/>
                <w:szCs w:val="18"/>
              </w:rPr>
              <w:t xml:space="preserve">the largest </w:t>
            </w:r>
            <w:r>
              <w:rPr>
                <w:i/>
              </w:rPr>
              <w:t>transmission bandwidth configuration</w:t>
            </w:r>
            <w:r>
              <w:t xml:space="preserve"> (BW</w:t>
            </w:r>
            <w:r>
              <w:rPr>
                <w:vertAlign w:val="subscript"/>
              </w:rPr>
              <w:t>Config</w:t>
            </w:r>
            <w:r>
              <w:t>).</w:t>
            </w:r>
          </w:p>
          <w:p w14:paraId="36496751" w14:textId="77777777" w:rsidR="004D3FFD" w:rsidRDefault="002C252C" w:rsidP="00AB67DE">
            <w:pPr>
              <w:pStyle w:val="TAN"/>
              <w:rPr>
                <w:rFonts w:eastAsia="SimSun" w:cs="Arial"/>
                <w:szCs w:val="18"/>
                <w:lang w:eastAsia="zh-CN"/>
              </w:rPr>
            </w:pPr>
            <w:r>
              <w:rPr>
                <w:rFonts w:eastAsia="SimSun" w:cs="Arial"/>
                <w:szCs w:val="18"/>
                <w:lang w:eastAsia="zh-CN"/>
              </w:rPr>
              <w:t>NOTE 3:</w:t>
            </w:r>
            <w:r>
              <w:rPr>
                <w:rFonts w:eastAsia="SimSun" w:cs="Arial"/>
                <w:szCs w:val="18"/>
                <w:lang w:eastAsia="zh-CN"/>
              </w:rPr>
              <w:tab/>
              <w:t>Applicable to bands defined within the frequency spectrum range of 24.25 – 33.4 GHz.</w:t>
            </w:r>
          </w:p>
          <w:p w14:paraId="390D64BE" w14:textId="77777777" w:rsidR="004D3FFD" w:rsidRDefault="002C252C" w:rsidP="00AB67DE">
            <w:pPr>
              <w:pStyle w:val="TAN"/>
              <w:rPr>
                <w:rFonts w:eastAsia="SimSun" w:cs="Arial"/>
                <w:szCs w:val="18"/>
                <w:lang w:eastAsia="zh-CN"/>
              </w:rPr>
            </w:pPr>
            <w:r>
              <w:rPr>
                <w:rFonts w:eastAsia="SimSun" w:cs="Arial"/>
                <w:szCs w:val="18"/>
                <w:lang w:eastAsia="zh-CN"/>
              </w:rPr>
              <w:t>NOTE 4:</w:t>
            </w:r>
            <w:r>
              <w:rPr>
                <w:rFonts w:eastAsia="SimSun" w:cs="Arial"/>
                <w:szCs w:val="18"/>
                <w:lang w:eastAsia="zh-CN"/>
              </w:rPr>
              <w:tab/>
              <w:t>Applicable to bands defined within the frequency spectrum range of 37 – 43.5 GHz.</w:t>
            </w:r>
          </w:p>
          <w:p w14:paraId="51DEB074" w14:textId="77777777" w:rsidR="004D3FFD" w:rsidRDefault="002C252C" w:rsidP="00AB67DE">
            <w:pPr>
              <w:pStyle w:val="TAN"/>
              <w:rPr>
                <w:rFonts w:eastAsia="SimSun" w:cs="Arial"/>
                <w:szCs w:val="18"/>
                <w:lang w:eastAsia="zh-CN"/>
              </w:rPr>
            </w:pPr>
            <w:r>
              <w:rPr>
                <w:rFonts w:eastAsia="SimSun" w:cs="Arial"/>
                <w:szCs w:val="18"/>
                <w:lang w:eastAsia="zh-CN"/>
              </w:rPr>
              <w:t>NOTE 5:</w:t>
            </w:r>
            <w:r>
              <w:rPr>
                <w:rFonts w:eastAsia="SimSun" w:cs="Arial"/>
                <w:szCs w:val="18"/>
                <w:lang w:eastAsia="zh-CN"/>
              </w:rPr>
              <w:tab/>
              <w:t>Applicable to bands defined within the frequency spectrum range of 43.5 – 52.6 GHz.</w:t>
            </w:r>
          </w:p>
          <w:p w14:paraId="67242D67" w14:textId="77777777" w:rsidR="004D3FFD" w:rsidRDefault="002C252C" w:rsidP="00AB67DE">
            <w:pPr>
              <w:pStyle w:val="TAN"/>
              <w:rPr>
                <w:rFonts w:eastAsia="SimSun"/>
                <w:lang w:eastAsia="zh-CN"/>
              </w:rPr>
            </w:pPr>
            <w:r>
              <w:rPr>
                <w:rFonts w:eastAsia="SimSun"/>
                <w:lang w:eastAsia="zh-CN"/>
              </w:rPr>
              <w:t>NOTE 6:</w:t>
            </w:r>
            <w:r>
              <w:rPr>
                <w:rFonts w:eastAsia="SimSun"/>
                <w:lang w:eastAsia="zh-CN"/>
              </w:rPr>
              <w:tab/>
              <w:t>Applicable in case the</w:t>
            </w:r>
            <w:r>
              <w:rPr>
                <w:rFonts w:eastAsia="SimSun" w:cs="Arial"/>
                <w:i/>
                <w:szCs w:val="18"/>
                <w:lang w:eastAsia="zh-CN"/>
              </w:rPr>
              <w:t xml:space="preserve"> nominal channel bandwidth</w:t>
            </w:r>
            <w:r>
              <w:rPr>
                <w:rFonts w:cs="Arial"/>
                <w:szCs w:val="18"/>
                <w:lang w:eastAsia="zh-CN"/>
              </w:rPr>
              <w:t xml:space="preserve"> </w:t>
            </w:r>
            <w:r>
              <w:rPr>
                <w:rFonts w:eastAsia="SimSun"/>
                <w:lang w:eastAsia="zh-CN"/>
              </w:rPr>
              <w:t>at the other edge of the gap is ≤ 100 MHz.</w:t>
            </w:r>
          </w:p>
          <w:p w14:paraId="71EEAB65" w14:textId="77777777" w:rsidR="004D3FFD" w:rsidRDefault="002C252C" w:rsidP="00AB67DE">
            <w:pPr>
              <w:pStyle w:val="TAN"/>
              <w:rPr>
                <w:rFonts w:eastAsia="SimSun"/>
                <w:lang w:eastAsia="zh-CN"/>
              </w:rPr>
            </w:pPr>
            <w:r>
              <w:rPr>
                <w:rFonts w:eastAsia="SimSun"/>
                <w:lang w:eastAsia="zh-CN"/>
              </w:rPr>
              <w:t>NOTE 7:</w:t>
            </w:r>
            <w:r>
              <w:rPr>
                <w:rFonts w:eastAsia="SimSun"/>
                <w:lang w:eastAsia="zh-CN"/>
              </w:rPr>
              <w:tab/>
              <w:t xml:space="preserve">Applicable in case the </w:t>
            </w:r>
            <w:r>
              <w:rPr>
                <w:rFonts w:eastAsia="SimSun" w:cs="Arial"/>
                <w:i/>
                <w:szCs w:val="18"/>
                <w:lang w:eastAsia="zh-CN"/>
              </w:rPr>
              <w:t>nominal channel bandwidth</w:t>
            </w:r>
            <w:r>
              <w:rPr>
                <w:rFonts w:cs="Arial"/>
                <w:szCs w:val="18"/>
                <w:lang w:eastAsia="zh-CN"/>
              </w:rPr>
              <w:t xml:space="preserve"> </w:t>
            </w:r>
            <w:r>
              <w:rPr>
                <w:rFonts w:eastAsia="SimSun"/>
                <w:lang w:eastAsia="zh-CN"/>
              </w:rPr>
              <w:t>at the other edge of the gap is &gt; 100 MHz.</w:t>
            </w:r>
          </w:p>
        </w:tc>
      </w:tr>
    </w:tbl>
    <w:p w14:paraId="5EC9235A" w14:textId="77777777" w:rsidR="004D3FFD" w:rsidRDefault="004D3FFD">
      <w:pPr>
        <w:rPr>
          <w:szCs w:val="24"/>
        </w:rPr>
      </w:pPr>
    </w:p>
    <w:p w14:paraId="655E2FB3" w14:textId="77777777" w:rsidR="004D3FFD" w:rsidRDefault="002C252C" w:rsidP="00AB67DE">
      <w:pPr>
        <w:pStyle w:val="TH"/>
      </w:pPr>
      <w:r>
        <w:t>Table 6.5.2.5-</w:t>
      </w:r>
      <w:r>
        <w:rPr>
          <w:rFonts w:eastAsia="SimSun"/>
        </w:rPr>
        <w:t>5</w:t>
      </w:r>
      <w:r>
        <w:t xml:space="preserve">: </w:t>
      </w:r>
      <w:r>
        <w:rPr>
          <w:i/>
        </w:rPr>
        <w:t>Repeater type 2-O</w:t>
      </w:r>
      <w:r>
        <w:t xml:space="preserve"> </w:t>
      </w:r>
      <w:r>
        <w:rPr>
          <w:rFonts w:eastAsia="SimSun"/>
        </w:rPr>
        <w:t>C</w:t>
      </w:r>
      <w:r>
        <w:t>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693"/>
        <w:gridCol w:w="2693"/>
      </w:tblGrid>
      <w:tr w:rsidR="004D3FFD" w14:paraId="55AF1ACE" w14:textId="77777777">
        <w:trPr>
          <w:cantSplit/>
          <w:jc w:val="center"/>
        </w:trPr>
        <w:tc>
          <w:tcPr>
            <w:tcW w:w="2376" w:type="dxa"/>
            <w:tcBorders>
              <w:top w:val="single" w:sz="4" w:space="0" w:color="auto"/>
              <w:left w:val="single" w:sz="4" w:space="0" w:color="auto"/>
              <w:bottom w:val="single" w:sz="4" w:space="0" w:color="auto"/>
              <w:right w:val="single" w:sz="4" w:space="0" w:color="auto"/>
            </w:tcBorders>
          </w:tcPr>
          <w:p w14:paraId="6958D777" w14:textId="77777777" w:rsidR="004D3FFD" w:rsidRDefault="002C252C">
            <w:pPr>
              <w:pStyle w:val="TAH"/>
            </w:pPr>
            <w:r>
              <w:t>Repeater class</w:t>
            </w:r>
          </w:p>
        </w:tc>
        <w:tc>
          <w:tcPr>
            <w:tcW w:w="2693" w:type="dxa"/>
            <w:tcBorders>
              <w:top w:val="single" w:sz="4" w:space="0" w:color="auto"/>
              <w:left w:val="single" w:sz="4" w:space="0" w:color="auto"/>
              <w:bottom w:val="single" w:sz="4" w:space="0" w:color="auto"/>
              <w:right w:val="single" w:sz="4" w:space="0" w:color="auto"/>
            </w:tcBorders>
          </w:tcPr>
          <w:p w14:paraId="104EF096" w14:textId="77777777" w:rsidR="004D3FFD" w:rsidRDefault="002C252C">
            <w:pPr>
              <w:pStyle w:val="TAH"/>
            </w:pPr>
            <w:r>
              <w:t>ACLR absolute limit (Note 1)</w:t>
            </w:r>
          </w:p>
        </w:tc>
        <w:tc>
          <w:tcPr>
            <w:tcW w:w="2693" w:type="dxa"/>
            <w:tcBorders>
              <w:top w:val="single" w:sz="4" w:space="0" w:color="auto"/>
              <w:left w:val="single" w:sz="4" w:space="0" w:color="auto"/>
              <w:bottom w:val="single" w:sz="4" w:space="0" w:color="auto"/>
              <w:right w:val="single" w:sz="4" w:space="0" w:color="auto"/>
            </w:tcBorders>
          </w:tcPr>
          <w:p w14:paraId="3F7063BD" w14:textId="77777777" w:rsidR="004D3FFD" w:rsidRDefault="002C252C">
            <w:pPr>
              <w:pStyle w:val="TAH"/>
            </w:pPr>
            <w:r>
              <w:t>ACLR absolute limit (Note 2)</w:t>
            </w:r>
          </w:p>
        </w:tc>
      </w:tr>
      <w:tr w:rsidR="004D3FFD" w14:paraId="3AB73365" w14:textId="77777777">
        <w:trPr>
          <w:cantSplit/>
          <w:jc w:val="center"/>
        </w:trPr>
        <w:tc>
          <w:tcPr>
            <w:tcW w:w="2376" w:type="dxa"/>
            <w:tcBorders>
              <w:top w:val="single" w:sz="4" w:space="0" w:color="auto"/>
              <w:left w:val="single" w:sz="4" w:space="0" w:color="auto"/>
              <w:bottom w:val="single" w:sz="4" w:space="0" w:color="auto"/>
              <w:right w:val="single" w:sz="4" w:space="0" w:color="auto"/>
            </w:tcBorders>
          </w:tcPr>
          <w:p w14:paraId="39A4462D" w14:textId="77777777" w:rsidR="004D3FFD" w:rsidRDefault="002C252C">
            <w:pPr>
              <w:pStyle w:val="TAC"/>
            </w:pPr>
            <w:r>
              <w:t>Wide-area DL and UL</w:t>
            </w:r>
          </w:p>
        </w:tc>
        <w:tc>
          <w:tcPr>
            <w:tcW w:w="2693" w:type="dxa"/>
            <w:tcBorders>
              <w:top w:val="single" w:sz="4" w:space="0" w:color="auto"/>
              <w:left w:val="single" w:sz="4" w:space="0" w:color="auto"/>
              <w:bottom w:val="single" w:sz="4" w:space="0" w:color="auto"/>
              <w:right w:val="single" w:sz="4" w:space="0" w:color="auto"/>
            </w:tcBorders>
          </w:tcPr>
          <w:p w14:paraId="6E24F10E" w14:textId="77777777" w:rsidR="004D3FFD" w:rsidRDefault="002C252C">
            <w:pPr>
              <w:pStyle w:val="TAC"/>
            </w:pPr>
            <w:r>
              <w:t>-10.3 dBm/MHz</w:t>
            </w:r>
          </w:p>
        </w:tc>
        <w:tc>
          <w:tcPr>
            <w:tcW w:w="2693" w:type="dxa"/>
            <w:tcBorders>
              <w:top w:val="single" w:sz="4" w:space="0" w:color="auto"/>
              <w:left w:val="single" w:sz="4" w:space="0" w:color="auto"/>
              <w:bottom w:val="single" w:sz="4" w:space="0" w:color="auto"/>
              <w:right w:val="single" w:sz="4" w:space="0" w:color="auto"/>
            </w:tcBorders>
          </w:tcPr>
          <w:p w14:paraId="1A409595" w14:textId="77777777" w:rsidR="004D3FFD" w:rsidRDefault="002C252C">
            <w:pPr>
              <w:pStyle w:val="TAC"/>
            </w:pPr>
            <w:r>
              <w:t>-10.1 dBm/MHz</w:t>
            </w:r>
          </w:p>
        </w:tc>
      </w:tr>
      <w:tr w:rsidR="004D3FFD" w14:paraId="648BF760" w14:textId="77777777">
        <w:trPr>
          <w:cantSplit/>
          <w:jc w:val="center"/>
        </w:trPr>
        <w:tc>
          <w:tcPr>
            <w:tcW w:w="2376" w:type="dxa"/>
            <w:tcBorders>
              <w:top w:val="single" w:sz="4" w:space="0" w:color="auto"/>
              <w:left w:val="single" w:sz="4" w:space="0" w:color="auto"/>
              <w:bottom w:val="single" w:sz="4" w:space="0" w:color="auto"/>
              <w:right w:val="single" w:sz="4" w:space="0" w:color="auto"/>
            </w:tcBorders>
          </w:tcPr>
          <w:p w14:paraId="213B815C" w14:textId="77777777" w:rsidR="004D3FFD" w:rsidRDefault="002C252C">
            <w:pPr>
              <w:pStyle w:val="TAC"/>
            </w:pPr>
            <w:r>
              <w:t>Medium-range DL</w:t>
            </w:r>
          </w:p>
        </w:tc>
        <w:tc>
          <w:tcPr>
            <w:tcW w:w="2693" w:type="dxa"/>
            <w:tcBorders>
              <w:top w:val="single" w:sz="4" w:space="0" w:color="auto"/>
              <w:left w:val="single" w:sz="4" w:space="0" w:color="auto"/>
              <w:bottom w:val="single" w:sz="4" w:space="0" w:color="auto"/>
              <w:right w:val="single" w:sz="4" w:space="0" w:color="auto"/>
            </w:tcBorders>
          </w:tcPr>
          <w:p w14:paraId="02DE6DD5" w14:textId="77777777" w:rsidR="004D3FFD" w:rsidRDefault="002C252C">
            <w:pPr>
              <w:pStyle w:val="TAC"/>
            </w:pPr>
            <w:r>
              <w:t>-17.3 dBm/MHz</w:t>
            </w:r>
          </w:p>
        </w:tc>
        <w:tc>
          <w:tcPr>
            <w:tcW w:w="2693" w:type="dxa"/>
            <w:tcBorders>
              <w:top w:val="single" w:sz="4" w:space="0" w:color="auto"/>
              <w:left w:val="single" w:sz="4" w:space="0" w:color="auto"/>
              <w:bottom w:val="single" w:sz="4" w:space="0" w:color="auto"/>
              <w:right w:val="single" w:sz="4" w:space="0" w:color="auto"/>
            </w:tcBorders>
          </w:tcPr>
          <w:p w14:paraId="2A283BD4" w14:textId="77777777" w:rsidR="004D3FFD" w:rsidRDefault="002C252C">
            <w:pPr>
              <w:pStyle w:val="TAC"/>
            </w:pPr>
            <w:r>
              <w:t>-17.1 dBm/MHz</w:t>
            </w:r>
          </w:p>
        </w:tc>
      </w:tr>
      <w:tr w:rsidR="004D3FFD" w14:paraId="7126870A" w14:textId="77777777">
        <w:trPr>
          <w:cantSplit/>
          <w:jc w:val="center"/>
        </w:trPr>
        <w:tc>
          <w:tcPr>
            <w:tcW w:w="2376" w:type="dxa"/>
            <w:tcBorders>
              <w:top w:val="single" w:sz="4" w:space="0" w:color="auto"/>
              <w:left w:val="single" w:sz="4" w:space="0" w:color="auto"/>
              <w:bottom w:val="single" w:sz="4" w:space="0" w:color="auto"/>
              <w:right w:val="single" w:sz="4" w:space="0" w:color="auto"/>
            </w:tcBorders>
          </w:tcPr>
          <w:p w14:paraId="689E1A07" w14:textId="77777777" w:rsidR="004D3FFD" w:rsidRDefault="002C252C">
            <w:pPr>
              <w:pStyle w:val="TAC"/>
            </w:pPr>
            <w:r>
              <w:t>Local-area DL</w:t>
            </w:r>
          </w:p>
        </w:tc>
        <w:tc>
          <w:tcPr>
            <w:tcW w:w="2693" w:type="dxa"/>
            <w:tcBorders>
              <w:top w:val="single" w:sz="4" w:space="0" w:color="auto"/>
              <w:left w:val="single" w:sz="4" w:space="0" w:color="auto"/>
              <w:bottom w:val="single" w:sz="4" w:space="0" w:color="auto"/>
              <w:right w:val="single" w:sz="4" w:space="0" w:color="auto"/>
            </w:tcBorders>
          </w:tcPr>
          <w:p w14:paraId="14597DED" w14:textId="77777777" w:rsidR="004D3FFD" w:rsidRDefault="002C252C">
            <w:pPr>
              <w:pStyle w:val="TAC"/>
            </w:pPr>
            <w:r>
              <w:t>-17.3 dBm/MHz</w:t>
            </w:r>
          </w:p>
        </w:tc>
        <w:tc>
          <w:tcPr>
            <w:tcW w:w="2693" w:type="dxa"/>
            <w:tcBorders>
              <w:top w:val="single" w:sz="4" w:space="0" w:color="auto"/>
              <w:left w:val="single" w:sz="4" w:space="0" w:color="auto"/>
              <w:bottom w:val="single" w:sz="4" w:space="0" w:color="auto"/>
              <w:right w:val="single" w:sz="4" w:space="0" w:color="auto"/>
            </w:tcBorders>
          </w:tcPr>
          <w:p w14:paraId="4840987B" w14:textId="77777777" w:rsidR="004D3FFD" w:rsidRDefault="002C252C">
            <w:pPr>
              <w:pStyle w:val="TAC"/>
            </w:pPr>
            <w:r>
              <w:t>-17.1 dBm/MHz</w:t>
            </w:r>
          </w:p>
        </w:tc>
      </w:tr>
      <w:tr w:rsidR="004D3FFD" w14:paraId="75BA8FCD" w14:textId="77777777">
        <w:trPr>
          <w:cantSplit/>
          <w:jc w:val="center"/>
        </w:trPr>
        <w:tc>
          <w:tcPr>
            <w:tcW w:w="7762" w:type="dxa"/>
            <w:gridSpan w:val="3"/>
            <w:tcBorders>
              <w:top w:val="single" w:sz="4" w:space="0" w:color="auto"/>
              <w:left w:val="single" w:sz="4" w:space="0" w:color="auto"/>
              <w:bottom w:val="single" w:sz="4" w:space="0" w:color="auto"/>
              <w:right w:val="single" w:sz="4" w:space="0" w:color="auto"/>
            </w:tcBorders>
          </w:tcPr>
          <w:p w14:paraId="6E177B19" w14:textId="77777777" w:rsidR="004D3FFD" w:rsidRDefault="002C252C">
            <w:pPr>
              <w:pStyle w:val="TAN"/>
            </w:pPr>
            <w:r>
              <w:t>NOTE 1:</w:t>
            </w:r>
            <w:r>
              <w:tab/>
              <w:t>Applicable to bands defined within the frequency spectrum range of 24.25 – 43.5 GHz</w:t>
            </w:r>
          </w:p>
          <w:p w14:paraId="15DA60A6" w14:textId="77777777" w:rsidR="004D3FFD" w:rsidRDefault="002C252C">
            <w:pPr>
              <w:pStyle w:val="TAN"/>
            </w:pPr>
            <w:r>
              <w:t>NOTE 2:</w:t>
            </w:r>
            <w:r>
              <w:tab/>
              <w:t>Applicable to bands defined within the frequency spectrum range of 43.5 – 48.2 GHz</w:t>
            </w:r>
          </w:p>
        </w:tc>
      </w:tr>
    </w:tbl>
    <w:p w14:paraId="112BA0F7" w14:textId="77777777" w:rsidR="004D3FFD" w:rsidRDefault="004D3FFD" w:rsidP="00AB67DE"/>
    <w:p w14:paraId="51CAD003" w14:textId="77777777" w:rsidR="004D3FFD" w:rsidRDefault="002C252C" w:rsidP="00AB67DE">
      <w:pPr>
        <w:pStyle w:val="TH"/>
      </w:pPr>
      <w:r>
        <w:t>Table 6.5.2.5-6: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4D3FFD" w14:paraId="0755C440" w14:textId="77777777">
        <w:trPr>
          <w:cantSplit/>
          <w:jc w:val="center"/>
        </w:trPr>
        <w:tc>
          <w:tcPr>
            <w:tcW w:w="2596" w:type="dxa"/>
            <w:tcBorders>
              <w:top w:val="single" w:sz="6" w:space="0" w:color="auto"/>
              <w:left w:val="single" w:sz="6" w:space="0" w:color="auto"/>
              <w:bottom w:val="single" w:sz="6" w:space="0" w:color="auto"/>
              <w:right w:val="single" w:sz="6" w:space="0" w:color="auto"/>
            </w:tcBorders>
          </w:tcPr>
          <w:p w14:paraId="6C9AEA57" w14:textId="77777777" w:rsidR="004D3FFD" w:rsidRDefault="002C252C" w:rsidP="00AB67DE">
            <w:pPr>
              <w:pStyle w:val="TAH"/>
              <w:rPr>
                <w:rFonts w:eastAsia="SimSun"/>
              </w:rPr>
            </w:pPr>
            <w:r>
              <w:rPr>
                <w:rFonts w:eastAsia="SimSun"/>
              </w:rPr>
              <w:t xml:space="preserve">RAT of the carrier adjacent to the </w:t>
            </w:r>
            <w:r>
              <w:rPr>
                <w:rFonts w:eastAsia="SimSun"/>
                <w:i/>
              </w:rPr>
              <w:t>gap between passbands</w:t>
            </w:r>
            <w:r>
              <w:rPr>
                <w:rFonts w:eastAsia="SimSun"/>
              </w:rPr>
              <w:t xml:space="preserve"> </w:t>
            </w:r>
          </w:p>
        </w:tc>
        <w:tc>
          <w:tcPr>
            <w:tcW w:w="3824" w:type="dxa"/>
            <w:tcBorders>
              <w:top w:val="single" w:sz="6" w:space="0" w:color="auto"/>
              <w:left w:val="single" w:sz="6" w:space="0" w:color="auto"/>
              <w:bottom w:val="single" w:sz="6" w:space="0" w:color="auto"/>
              <w:right w:val="single" w:sz="6" w:space="0" w:color="auto"/>
            </w:tcBorders>
          </w:tcPr>
          <w:p w14:paraId="0E1CF0FD" w14:textId="77777777" w:rsidR="004D3FFD" w:rsidRDefault="002C252C" w:rsidP="00AB67DE">
            <w:pPr>
              <w:pStyle w:val="TAH"/>
            </w:pPr>
            <w:r>
              <w:t>Filter on the assigned channel frequency and corresponding filter bandwidth</w:t>
            </w:r>
          </w:p>
        </w:tc>
      </w:tr>
      <w:tr w:rsidR="004D3FFD" w14:paraId="5D8A5DCC" w14:textId="77777777">
        <w:trPr>
          <w:cantSplit/>
          <w:jc w:val="center"/>
        </w:trPr>
        <w:tc>
          <w:tcPr>
            <w:tcW w:w="2596" w:type="dxa"/>
            <w:tcBorders>
              <w:top w:val="single" w:sz="6" w:space="0" w:color="auto"/>
              <w:left w:val="single" w:sz="6" w:space="0" w:color="auto"/>
              <w:bottom w:val="single" w:sz="6" w:space="0" w:color="auto"/>
              <w:right w:val="single" w:sz="6" w:space="0" w:color="auto"/>
            </w:tcBorders>
            <w:vAlign w:val="center"/>
          </w:tcPr>
          <w:p w14:paraId="0056706B" w14:textId="77777777" w:rsidR="004D3FFD" w:rsidRDefault="002C252C" w:rsidP="00AB67DE">
            <w:pPr>
              <w:pStyle w:val="TAC"/>
              <w:rPr>
                <w:rFonts w:eastAsia="SimSun"/>
              </w:rPr>
            </w:pPr>
            <w:r>
              <w:rPr>
                <w:rFonts w:eastAsia="SimSun"/>
              </w:rPr>
              <w:t>NR</w:t>
            </w:r>
          </w:p>
        </w:tc>
        <w:tc>
          <w:tcPr>
            <w:tcW w:w="3824" w:type="dxa"/>
            <w:tcBorders>
              <w:top w:val="single" w:sz="6" w:space="0" w:color="auto"/>
              <w:left w:val="single" w:sz="6" w:space="0" w:color="auto"/>
              <w:bottom w:val="single" w:sz="6" w:space="0" w:color="auto"/>
              <w:right w:val="single" w:sz="6" w:space="0" w:color="auto"/>
            </w:tcBorders>
          </w:tcPr>
          <w:p w14:paraId="0F236FF2" w14:textId="77777777" w:rsidR="004D3FFD" w:rsidRDefault="002C252C" w:rsidP="00AB67DE">
            <w:pPr>
              <w:pStyle w:val="TAC"/>
            </w:pPr>
            <w:r>
              <w:t xml:space="preserve">NR of same BW with SCS that provides largest </w:t>
            </w:r>
            <w:r>
              <w:rPr>
                <w:i/>
              </w:rPr>
              <w:t>transmission bandwidth configuration</w:t>
            </w:r>
          </w:p>
        </w:tc>
      </w:tr>
    </w:tbl>
    <w:p w14:paraId="203D3CE0" w14:textId="77777777" w:rsidR="004D3FFD" w:rsidRDefault="004D3FFD" w:rsidP="00AB67DE">
      <w:pPr>
        <w:rPr>
          <w:lang w:eastAsia="zh-CN"/>
        </w:rPr>
      </w:pPr>
    </w:p>
    <w:p w14:paraId="68551A4A" w14:textId="77777777" w:rsidR="004D3FFD" w:rsidRDefault="002C252C" w:rsidP="008E76DD">
      <w:pPr>
        <w:pStyle w:val="Heading3"/>
      </w:pPr>
      <w:bookmarkStart w:id="2047" w:name="_Toc57820358"/>
      <w:bookmarkStart w:id="2048" w:name="_Toc61183955"/>
      <w:bookmarkStart w:id="2049" w:name="_Toc44712344"/>
      <w:bookmarkStart w:id="2050" w:name="_Toc61184347"/>
      <w:bookmarkStart w:id="2051" w:name="_Toc82450171"/>
      <w:bookmarkStart w:id="2052" w:name="_Toc37267741"/>
      <w:bookmarkStart w:id="2053" w:name="_Toc66386473"/>
      <w:bookmarkStart w:id="2054" w:name="_Toc37260353"/>
      <w:bookmarkStart w:id="2055" w:name="_Toc61183561"/>
      <w:bookmarkStart w:id="2056" w:name="_Toc53185872"/>
      <w:bookmarkStart w:id="2057" w:name="_Toc74583376"/>
      <w:bookmarkStart w:id="2058" w:name="_Toc82450819"/>
      <w:bookmarkStart w:id="2059" w:name="_Toc57821285"/>
      <w:bookmarkStart w:id="2060" w:name="_Toc29811879"/>
      <w:bookmarkStart w:id="2061" w:name="_Toc53185496"/>
      <w:bookmarkStart w:id="2062" w:name="_Toc76542189"/>
      <w:bookmarkStart w:id="2063" w:name="_Toc21127670"/>
      <w:bookmarkStart w:id="2064" w:name="_Toc36817431"/>
      <w:bookmarkStart w:id="2065" w:name="_Toc61185129"/>
      <w:bookmarkStart w:id="2066" w:name="_Toc61184739"/>
      <w:bookmarkStart w:id="2067" w:name="_Toc45893657"/>
      <w:bookmarkStart w:id="2068" w:name="_Toc121818403"/>
      <w:bookmarkStart w:id="2069" w:name="_Toc121818627"/>
      <w:bookmarkStart w:id="2070" w:name="_Toc124158382"/>
      <w:bookmarkStart w:id="2071" w:name="_Toc130558450"/>
      <w:bookmarkStart w:id="2072" w:name="_Toc137467175"/>
      <w:bookmarkStart w:id="2073" w:name="_Toc138884821"/>
      <w:bookmarkStart w:id="2074" w:name="_Toc138885045"/>
      <w:bookmarkStart w:id="2075" w:name="_Toc145511256"/>
      <w:bookmarkStart w:id="2076" w:name="_Toc155475733"/>
      <w:r>
        <w:rPr>
          <w:rFonts w:hint="eastAsia"/>
          <w:lang w:val="en-US" w:eastAsia="zh-CN"/>
        </w:rPr>
        <w:t>6</w:t>
      </w:r>
      <w:r>
        <w:t>.5.3</w:t>
      </w:r>
      <w:r>
        <w:tab/>
        <w:t>OTA</w:t>
      </w:r>
      <w:bookmarkStart w:id="2077" w:name="_Hlk496084370"/>
      <w:r>
        <w:t xml:space="preserve"> operating band unwanted emissions</w:t>
      </w:r>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p>
    <w:p w14:paraId="23DE7C93" w14:textId="77777777" w:rsidR="004D3FFD" w:rsidRDefault="002C252C">
      <w:pPr>
        <w:pStyle w:val="Heading4"/>
      </w:pPr>
      <w:bookmarkStart w:id="2078" w:name="_Toc29809762"/>
      <w:bookmarkStart w:id="2079" w:name="_Toc76545079"/>
      <w:bookmarkStart w:id="2080" w:name="_Toc82595182"/>
      <w:bookmarkStart w:id="2081" w:name="_Toc66728020"/>
      <w:bookmarkStart w:id="2082" w:name="_Toc21099964"/>
      <w:bookmarkStart w:id="2083" w:name="_Toc74961823"/>
      <w:bookmarkStart w:id="2084" w:name="_Toc58862714"/>
      <w:bookmarkStart w:id="2085" w:name="_Toc53182469"/>
      <w:bookmarkStart w:id="2086" w:name="_Toc75242733"/>
      <w:bookmarkStart w:id="2087" w:name="_Toc45884446"/>
      <w:bookmarkStart w:id="2088" w:name="_Toc37272200"/>
      <w:bookmarkStart w:id="2089" w:name="_Toc61182707"/>
      <w:bookmarkStart w:id="2090" w:name="_Toc36645146"/>
      <w:bookmarkStart w:id="2091" w:name="_Toc23386"/>
      <w:bookmarkStart w:id="2092" w:name="_Toc11118"/>
      <w:bookmarkStart w:id="2093" w:name="_Toc58860210"/>
      <w:bookmarkStart w:id="2094" w:name="_Toc21380"/>
      <w:bookmarkStart w:id="2095" w:name="_Toc121818404"/>
      <w:bookmarkStart w:id="2096" w:name="_Toc121818628"/>
      <w:bookmarkStart w:id="2097" w:name="_Toc124158383"/>
      <w:bookmarkStart w:id="2098" w:name="_Toc130558451"/>
      <w:bookmarkStart w:id="2099" w:name="_Toc137467176"/>
      <w:bookmarkStart w:id="2100" w:name="_Toc138884822"/>
      <w:bookmarkStart w:id="2101" w:name="_Toc138885046"/>
      <w:bookmarkStart w:id="2102" w:name="_Toc145511257"/>
      <w:bookmarkStart w:id="2103" w:name="_Toc155475734"/>
      <w:r>
        <w:t>6.5.3.1</w:t>
      </w:r>
      <w:r>
        <w:tab/>
        <w:t>Definition and applicability</w:t>
      </w:r>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p>
    <w:p w14:paraId="295DD843" w14:textId="77777777" w:rsidR="004D3FFD" w:rsidRDefault="002C252C">
      <w:bookmarkStart w:id="2104" w:name="_Hlk492900636"/>
      <w:bookmarkStart w:id="2105" w:name="_Toc21099965"/>
      <w:bookmarkStart w:id="2106" w:name="_Toc36645147"/>
      <w:bookmarkStart w:id="2107" w:name="_Toc61182708"/>
      <w:bookmarkStart w:id="2108" w:name="_Toc53182470"/>
      <w:bookmarkStart w:id="2109" w:name="_Toc45884447"/>
      <w:bookmarkStart w:id="2110" w:name="_Toc58860211"/>
      <w:bookmarkStart w:id="2111" w:name="_Toc82595183"/>
      <w:bookmarkStart w:id="2112" w:name="_Toc75242734"/>
      <w:bookmarkStart w:id="2113" w:name="_Toc29809763"/>
      <w:bookmarkStart w:id="2114" w:name="_Toc74961824"/>
      <w:bookmarkStart w:id="2115" w:name="_Toc76545080"/>
      <w:bookmarkStart w:id="2116" w:name="_Toc66728021"/>
      <w:bookmarkStart w:id="2117" w:name="_Toc37272201"/>
      <w:bookmarkStart w:id="2118" w:name="_Toc58862715"/>
      <w:r>
        <w:rPr>
          <w:rFonts w:cs="v5.0.0"/>
          <w:lang w:eastAsia="zh-CN"/>
        </w:rPr>
        <w:t>T</w:t>
      </w:r>
      <w:r>
        <w:rPr>
          <w:rFonts w:cs="v5.0.0"/>
        </w:rPr>
        <w:t>he requirements of either clause  6.5.</w:t>
      </w:r>
      <w:r>
        <w:rPr>
          <w:rFonts w:cs="v5.0.0" w:hint="eastAsia"/>
          <w:lang w:val="en-US" w:eastAsia="zh-CN"/>
        </w:rPr>
        <w:t>3</w:t>
      </w:r>
      <w:r>
        <w:rPr>
          <w:rFonts w:cs="v5.0.0"/>
        </w:rPr>
        <w:t>.</w:t>
      </w:r>
      <w:r>
        <w:rPr>
          <w:rFonts w:cs="v5.0.0" w:hint="eastAsia"/>
          <w:lang w:val="en-US" w:eastAsia="zh-CN"/>
        </w:rPr>
        <w:t>4</w:t>
      </w:r>
      <w:r>
        <w:rPr>
          <w:rFonts w:cs="v5.0.0"/>
        </w:rPr>
        <w:t>.</w:t>
      </w:r>
      <w:r>
        <w:rPr>
          <w:rFonts w:cs="v5.0.0" w:hint="eastAsia"/>
          <w:lang w:val="en-US" w:eastAsia="zh-CN"/>
        </w:rPr>
        <w:t>1</w:t>
      </w:r>
      <w:r>
        <w:rPr>
          <w:rFonts w:cs="v5.0.0"/>
        </w:rPr>
        <w:t xml:space="preserve"> (Category A limits) or clause 6.5.</w:t>
      </w:r>
      <w:r>
        <w:rPr>
          <w:rFonts w:cs="v5.0.0" w:hint="eastAsia"/>
          <w:lang w:val="en-US" w:eastAsia="zh-CN"/>
        </w:rPr>
        <w:t>3</w:t>
      </w:r>
      <w:r>
        <w:rPr>
          <w:rFonts w:cs="v5.0.0"/>
        </w:rPr>
        <w:t>.</w:t>
      </w:r>
      <w:r>
        <w:rPr>
          <w:rFonts w:cs="v5.0.0" w:hint="eastAsia"/>
          <w:lang w:val="en-US" w:eastAsia="zh-CN"/>
        </w:rPr>
        <w:t>4</w:t>
      </w:r>
      <w:r>
        <w:rPr>
          <w:rFonts w:cs="v5.0.0"/>
        </w:rPr>
        <w:t>.</w:t>
      </w:r>
      <w:r>
        <w:rPr>
          <w:rFonts w:cs="v5.0.0" w:hint="eastAsia"/>
          <w:lang w:val="en-US" w:eastAsia="zh-CN"/>
        </w:rPr>
        <w:t>2</w:t>
      </w:r>
      <w:r>
        <w:rPr>
          <w:rFonts w:cs="v5.0.0"/>
        </w:rPr>
        <w:t xml:space="preserve"> (Category B limits) shall apply. The application of either Category A or Category B limits shall be the same as for General OTA transmitter spurious emissions requirements (</w:t>
      </w:r>
      <w:r>
        <w:rPr>
          <w:rFonts w:cs="v5.0.0"/>
          <w:i/>
        </w:rPr>
        <w:t>repeater type 2-O</w:t>
      </w:r>
      <w:r>
        <w:rPr>
          <w:rFonts w:cs="v5.0.0"/>
        </w:rPr>
        <w:t xml:space="preserve">) in clause </w:t>
      </w:r>
      <w:r>
        <w:rPr>
          <w:rFonts w:cs="v5.0.0" w:hint="eastAsia"/>
          <w:lang w:val="en-US" w:eastAsia="zh-CN"/>
        </w:rPr>
        <w:t>6.5.4</w:t>
      </w:r>
      <w:r>
        <w:rPr>
          <w:rFonts w:cs="v5.0.0"/>
        </w:rPr>
        <w:t>.</w:t>
      </w:r>
      <w:r>
        <w:t xml:space="preserve"> In addition, the limits in clause </w:t>
      </w:r>
      <w:r>
        <w:rPr>
          <w:rFonts w:hint="eastAsia"/>
          <w:lang w:val="en-US" w:eastAsia="zh-CN"/>
        </w:rPr>
        <w:t>6</w:t>
      </w:r>
      <w:r>
        <w:t>.5.3.</w:t>
      </w:r>
      <w:r>
        <w:rPr>
          <w:rFonts w:hint="eastAsia"/>
          <w:lang w:val="en-US" w:eastAsia="zh-CN"/>
        </w:rPr>
        <w:t>4</w:t>
      </w:r>
      <w:r>
        <w:t>.</w:t>
      </w:r>
      <w:r>
        <w:rPr>
          <w:rFonts w:hint="eastAsia"/>
          <w:lang w:val="en-US" w:eastAsia="zh-CN"/>
        </w:rPr>
        <w:t>3</w:t>
      </w:r>
      <w:r>
        <w:t xml:space="preserve"> may also apply.</w:t>
      </w:r>
    </w:p>
    <w:p w14:paraId="103E5969" w14:textId="77777777" w:rsidR="004D3FFD" w:rsidRDefault="002C252C">
      <w:r>
        <w:t xml:space="preserve">Out-of-band emissions in FR2 are limited by OTA operating band unwanted emission limits. </w:t>
      </w:r>
    </w:p>
    <w:p w14:paraId="42F8C72B" w14:textId="77777777" w:rsidR="004D3FFD" w:rsidRDefault="002C252C" w:rsidP="006E2635">
      <w:pPr>
        <w:rPr>
          <w:rFonts w:cs="v5.0.0"/>
        </w:rPr>
      </w:pPr>
      <w:r>
        <w:t xml:space="preserve">For </w:t>
      </w:r>
      <w:r>
        <w:rPr>
          <w:i/>
          <w:iCs/>
        </w:rPr>
        <w:t>repeater type 2-O</w:t>
      </w:r>
      <w:r>
        <w:t>, unless otherwise stated, the OTA operating band unwanted emission limits in FR2 are defined from</w:t>
      </w:r>
      <w:r>
        <w:rPr>
          <w:rFonts w:eastAsia="SimSun"/>
          <w:lang w:eastAsia="zh-CN"/>
        </w:rPr>
        <w:t xml:space="preserve"> </w:t>
      </w:r>
      <w:r>
        <w:rPr>
          <w:rFonts w:cs="v5.0.0"/>
        </w:rPr>
        <w:t>Δf</w:t>
      </w:r>
      <w:r>
        <w:rPr>
          <w:rFonts w:cs="v5.0.0"/>
          <w:vertAlign w:val="subscript"/>
        </w:rPr>
        <w:t>OBUE</w:t>
      </w:r>
      <w:r>
        <w:t xml:space="preserve"> below the lowest frequency of each supported downlink </w:t>
      </w:r>
      <w:r>
        <w:rPr>
          <w:i/>
        </w:rPr>
        <w:t>operating band</w:t>
      </w:r>
      <w:r>
        <w:t xml:space="preserve"> up to</w:t>
      </w:r>
      <w:r>
        <w:rPr>
          <w:rFonts w:eastAsia="SimSun"/>
          <w:lang w:eastAsia="zh-CN"/>
        </w:rPr>
        <w:t xml:space="preserve"> </w:t>
      </w:r>
      <w:r>
        <w:rPr>
          <w:rFonts w:cs="v5.0.0"/>
        </w:rPr>
        <w:t>Δf</w:t>
      </w:r>
      <w:r>
        <w:rPr>
          <w:rFonts w:cs="v5.0.0"/>
          <w:vertAlign w:val="subscript"/>
        </w:rPr>
        <w:t>OBUE</w:t>
      </w:r>
      <w:r>
        <w:rPr>
          <w:rFonts w:eastAsia="SimSun"/>
          <w:lang w:eastAsia="zh-CN"/>
        </w:rPr>
        <w:t xml:space="preserve"> </w:t>
      </w:r>
      <w:r>
        <w:t xml:space="preserve">above the highest frequency of each supported downlink </w:t>
      </w:r>
      <w:r>
        <w:rPr>
          <w:i/>
        </w:rPr>
        <w:t>operating band</w:t>
      </w:r>
      <w:r>
        <w:t>.</w:t>
      </w:r>
      <w:r>
        <w:rPr>
          <w:rFonts w:cs="v5.0.0"/>
        </w:rPr>
        <w:t xml:space="preserve"> </w:t>
      </w:r>
    </w:p>
    <w:p w14:paraId="5CFD9509" w14:textId="77777777" w:rsidR="004D3FFD" w:rsidRDefault="002C252C" w:rsidP="006E2635">
      <w:pPr>
        <w:rPr>
          <w:rFonts w:eastAsia="SimSun"/>
          <w:lang w:eastAsia="zh-CN"/>
        </w:rPr>
      </w:pPr>
      <w:r>
        <w:rPr>
          <w:rFonts w:cs="v5.0.0"/>
        </w:rPr>
        <w:t>The value</w:t>
      </w:r>
      <w:r>
        <w:rPr>
          <w:rFonts w:cs="v5.0.0"/>
          <w:lang w:eastAsia="zh-CN"/>
        </w:rPr>
        <w:t>s</w:t>
      </w:r>
      <w:r>
        <w:rPr>
          <w:rFonts w:cs="v5.0.0"/>
        </w:rPr>
        <w:t xml:space="preserve"> of </w:t>
      </w:r>
      <w:r>
        <w:t>Δf</w:t>
      </w:r>
      <w:r>
        <w:rPr>
          <w:vertAlign w:val="subscript"/>
        </w:rPr>
        <w:t>OBUE</w:t>
      </w:r>
      <w:r>
        <w:rPr>
          <w:rFonts w:cs="v5.0.0"/>
        </w:rPr>
        <w:t xml:space="preserve"> </w:t>
      </w:r>
      <w:r>
        <w:rPr>
          <w:rFonts w:cs="v5.0.0"/>
          <w:lang w:eastAsia="zh-CN"/>
        </w:rPr>
        <w:t>are</w:t>
      </w:r>
      <w:r>
        <w:rPr>
          <w:rFonts w:cs="v5.0.0"/>
        </w:rPr>
        <w:t xml:space="preserve"> defined in table 6.5.1-1 for the NR </w:t>
      </w:r>
      <w:r>
        <w:rPr>
          <w:rFonts w:cs="v5.0.0"/>
          <w:i/>
        </w:rPr>
        <w:t>operating bands</w:t>
      </w:r>
      <w:r>
        <w:rPr>
          <w:rFonts w:cs="v5.0.0"/>
        </w:rPr>
        <w:t>.</w:t>
      </w:r>
    </w:p>
    <w:bookmarkEnd w:id="2104"/>
    <w:p w14:paraId="074B6100" w14:textId="77777777" w:rsidR="004D3FFD" w:rsidRDefault="002C252C" w:rsidP="006E2635">
      <w:pPr>
        <w:rPr>
          <w:rFonts w:cs="v5.0.0"/>
        </w:rPr>
      </w:pPr>
      <w:r>
        <w:t>The requirements shall apply whatever the type of transmitter considered and for all transmission modes foreseen by the manufacturer's specification</w:t>
      </w:r>
      <w:r>
        <w:rPr>
          <w:rFonts w:cs="v5.0.0"/>
        </w:rPr>
        <w:t xml:space="preserve">. </w:t>
      </w:r>
      <w:r>
        <w:rPr>
          <w:rFonts w:eastAsia="SimSun"/>
        </w:rPr>
        <w:t xml:space="preserve">For </w:t>
      </w:r>
      <w:r>
        <w:rPr>
          <w:rFonts w:eastAsia="SimSun"/>
          <w:lang w:eastAsia="zh-CN"/>
        </w:rPr>
        <w:t xml:space="preserve">a </w:t>
      </w:r>
      <w:r>
        <w:rPr>
          <w:rFonts w:eastAsia="SimSun"/>
          <w:i/>
          <w:iCs/>
          <w:lang w:eastAsia="zh-CN"/>
        </w:rPr>
        <w:t>RIB</w:t>
      </w:r>
      <w:r>
        <w:rPr>
          <w:rFonts w:eastAsia="SimSun"/>
          <w:lang w:eastAsia="zh-CN"/>
        </w:rPr>
        <w:t xml:space="preserve"> </w:t>
      </w:r>
      <w:r>
        <w:rPr>
          <w:rFonts w:cs="v5.0.0"/>
        </w:rPr>
        <w:t xml:space="preserve">operating </w:t>
      </w:r>
      <w:r>
        <w:rPr>
          <w:rFonts w:cs="v5.0.0"/>
          <w:lang w:eastAsia="zh-CN"/>
        </w:rPr>
        <w:t xml:space="preserve">in </w:t>
      </w:r>
      <w:r>
        <w:rPr>
          <w:rFonts w:eastAsia="SimSun"/>
        </w:rPr>
        <w:t xml:space="preserve">contiguous CA, the requirements </w:t>
      </w:r>
      <w:r>
        <w:t xml:space="preserve">apply to </w:t>
      </w:r>
      <w:r>
        <w:rPr>
          <w:lang w:eastAsia="zh-CN"/>
        </w:rPr>
        <w:t xml:space="preserve">the </w:t>
      </w:r>
      <w:r>
        <w:t>frequencies (Δf</w:t>
      </w:r>
      <w:r>
        <w:rPr>
          <w:vertAlign w:val="subscript"/>
        </w:rPr>
        <w:t>OBUE</w:t>
      </w:r>
      <w:r>
        <w:rPr>
          <w:snapToGrid w:val="0"/>
        </w:rPr>
        <w:t>)</w:t>
      </w:r>
      <w:r>
        <w:t xml:space="preserve"> starting from the edge of the </w:t>
      </w:r>
      <w:r>
        <w:rPr>
          <w:i/>
          <w:iCs/>
        </w:rPr>
        <w:t>passband</w:t>
      </w:r>
      <w:r>
        <w:rPr>
          <w:i/>
          <w:iCs/>
          <w:lang w:eastAsia="zh-CN"/>
        </w:rPr>
        <w:t xml:space="preserve">. </w:t>
      </w:r>
      <w:r>
        <w:rPr>
          <w:rFonts w:cs="v5.0.0"/>
        </w:rPr>
        <w:t xml:space="preserve">In addition, for a </w:t>
      </w:r>
      <w:r>
        <w:rPr>
          <w:rFonts w:eastAsia="Malgun Gothic" w:cs="v5.0.0"/>
          <w:i/>
        </w:rPr>
        <w:t>RIB</w:t>
      </w:r>
      <w:r>
        <w:rPr>
          <w:rFonts w:eastAsia="Malgun Gothic" w:cs="v5.0.0"/>
        </w:rPr>
        <w:t xml:space="preserve"> </w:t>
      </w:r>
      <w:r>
        <w:rPr>
          <w:rFonts w:cs="v5.0.0"/>
        </w:rPr>
        <w:t xml:space="preserve">operating in </w:t>
      </w:r>
      <w:r>
        <w:rPr>
          <w:rFonts w:cs="v5.0.0"/>
          <w:i/>
        </w:rPr>
        <w:t>non-contiguous spectrum</w:t>
      </w:r>
      <w:r>
        <w:rPr>
          <w:rFonts w:cs="v5.0.0"/>
        </w:rPr>
        <w:t xml:space="preserve">, the requirements apply inside any </w:t>
      </w:r>
      <w:r>
        <w:rPr>
          <w:rFonts w:cs="v5.0.0"/>
          <w:i/>
        </w:rPr>
        <w:t>gap between passbands</w:t>
      </w:r>
      <w:r>
        <w:rPr>
          <w:rFonts w:cs="v5.0.0"/>
        </w:rPr>
        <w:t>.</w:t>
      </w:r>
    </w:p>
    <w:p w14:paraId="71D4F199" w14:textId="77777777" w:rsidR="004D3FFD" w:rsidRDefault="002C252C" w:rsidP="006E2635">
      <w:pPr>
        <w:rPr>
          <w:rFonts w:cs="v5.0.0"/>
        </w:rPr>
      </w:pPr>
      <w:r>
        <w:rPr>
          <w:rFonts w:cs="v5.0.0"/>
        </w:rPr>
        <w:t>Emissions shall not exceed the maximum levels specified in the tables below, where:</w:t>
      </w:r>
    </w:p>
    <w:p w14:paraId="1145680E" w14:textId="77777777" w:rsidR="004D3FFD" w:rsidRDefault="002C252C" w:rsidP="006E2635">
      <w:pPr>
        <w:pStyle w:val="B1"/>
      </w:pPr>
      <w:r>
        <w:t>-</w:t>
      </w:r>
      <w:r>
        <w:tab/>
      </w:r>
      <w:r>
        <w:sym w:font="Symbol" w:char="F044"/>
      </w:r>
      <w:r>
        <w:t xml:space="preserve">f is the separation between </w:t>
      </w:r>
      <w:r>
        <w:rPr>
          <w:kern w:val="2"/>
          <w:lang w:eastAsia="zh-CN"/>
        </w:rPr>
        <w:t>the</w:t>
      </w:r>
      <w:r>
        <w:rPr>
          <w:kern w:val="2"/>
        </w:rPr>
        <w:t xml:space="preserve"> </w:t>
      </w:r>
      <w:r>
        <w:rPr>
          <w:i/>
        </w:rPr>
        <w:t>passband</w:t>
      </w:r>
      <w:r>
        <w:t xml:space="preserve"> edge frequency and the nominal -3dB point of the measuring filter closest to </w:t>
      </w:r>
      <w:r>
        <w:rPr>
          <w:kern w:val="2"/>
          <w:lang w:eastAsia="zh-CN"/>
        </w:rPr>
        <w:t>the</w:t>
      </w:r>
      <w:r>
        <w:rPr>
          <w:kern w:val="2"/>
        </w:rPr>
        <w:t xml:space="preserve"> </w:t>
      </w:r>
      <w:r>
        <w:rPr>
          <w:i/>
        </w:rPr>
        <w:t>passband</w:t>
      </w:r>
      <w:r>
        <w:t xml:space="preserve"> edge.</w:t>
      </w:r>
    </w:p>
    <w:p w14:paraId="2EB5A319" w14:textId="77777777" w:rsidR="004D3FFD" w:rsidRDefault="002C252C" w:rsidP="006E2635">
      <w:pPr>
        <w:pStyle w:val="B1"/>
      </w:pPr>
      <w:r>
        <w:t>-</w:t>
      </w:r>
      <w:r>
        <w:tab/>
        <w:t xml:space="preserve">f_offset is the separation between </w:t>
      </w:r>
      <w:r>
        <w:rPr>
          <w:kern w:val="2"/>
          <w:lang w:eastAsia="zh-CN"/>
        </w:rPr>
        <w:t>the</w:t>
      </w:r>
      <w:r>
        <w:rPr>
          <w:kern w:val="2"/>
        </w:rPr>
        <w:t xml:space="preserve"> </w:t>
      </w:r>
      <w:r>
        <w:rPr>
          <w:i/>
        </w:rPr>
        <w:t>passband</w:t>
      </w:r>
      <w:r>
        <w:t xml:space="preserve"> edge frequency and the centre of the measuring filter.</w:t>
      </w:r>
    </w:p>
    <w:p w14:paraId="093ED0E6" w14:textId="77777777" w:rsidR="004D3FFD" w:rsidRDefault="002C252C" w:rsidP="006E2635">
      <w:pPr>
        <w:pStyle w:val="B1"/>
      </w:pPr>
      <w:r>
        <w:t>-</w:t>
      </w:r>
      <w:r>
        <w:tab/>
        <w:t>f_offset</w:t>
      </w:r>
      <w:r>
        <w:rPr>
          <w:vertAlign w:val="subscript"/>
        </w:rPr>
        <w:t>max</w:t>
      </w:r>
      <w:r>
        <w:t xml:space="preserve"> is the offset to the frequency </w:t>
      </w:r>
      <w:r>
        <w:rPr>
          <w:rFonts w:eastAsia="Malgun Gothic"/>
        </w:rPr>
        <w:t>Δf</w:t>
      </w:r>
      <w:r>
        <w:rPr>
          <w:rFonts w:eastAsia="Malgun Gothic"/>
          <w:vertAlign w:val="subscript"/>
        </w:rPr>
        <w:t>OBUE</w:t>
      </w:r>
      <w:r>
        <w:t xml:space="preserve"> outside the</w:t>
      </w:r>
      <w:r>
        <w:rPr>
          <w:i/>
        </w:rPr>
        <w:t xml:space="preserve"> </w:t>
      </w:r>
      <w:r>
        <w:t xml:space="preserve">downlink </w:t>
      </w:r>
      <w:r>
        <w:rPr>
          <w:i/>
        </w:rPr>
        <w:t>operating band</w:t>
      </w:r>
      <w:r>
        <w:t xml:space="preserve">, where </w:t>
      </w:r>
      <w:r>
        <w:rPr>
          <w:rFonts w:eastAsia="Malgun Gothic"/>
        </w:rPr>
        <w:t>Δf</w:t>
      </w:r>
      <w:r>
        <w:rPr>
          <w:rFonts w:eastAsia="Malgun Gothic"/>
          <w:vertAlign w:val="subscript"/>
        </w:rPr>
        <w:t>OBUE</w:t>
      </w:r>
      <w:r>
        <w:t xml:space="preserve"> is defined in table 6.5.1-1.</w:t>
      </w:r>
    </w:p>
    <w:p w14:paraId="49E0C0BA" w14:textId="77777777" w:rsidR="004D3FFD" w:rsidRDefault="002C252C" w:rsidP="006E2635">
      <w:pPr>
        <w:pStyle w:val="B1"/>
      </w:pPr>
      <w:r>
        <w:t>-</w:t>
      </w:r>
      <w:r>
        <w:tab/>
      </w:r>
      <w:r>
        <w:sym w:font="Symbol" w:char="F044"/>
      </w:r>
      <w:r>
        <w:t>f</w:t>
      </w:r>
      <w:r>
        <w:rPr>
          <w:vertAlign w:val="subscript"/>
        </w:rPr>
        <w:t>max</w:t>
      </w:r>
      <w:r>
        <w:t xml:space="preserve"> is equal to f_offset</w:t>
      </w:r>
      <w:r>
        <w:rPr>
          <w:vertAlign w:val="subscript"/>
        </w:rPr>
        <w:t>max</w:t>
      </w:r>
      <w:r>
        <w:t xml:space="preserve"> minus half of the bandwidth of the measuring filter.</w:t>
      </w:r>
    </w:p>
    <w:p w14:paraId="4E4E69C0" w14:textId="77777777" w:rsidR="004D3FFD" w:rsidRDefault="002C252C">
      <w:r>
        <w:rPr>
          <w:rFonts w:eastAsia="SimSun"/>
          <w:lang w:eastAsia="zh-CN"/>
        </w:rPr>
        <w:t>I</w:t>
      </w:r>
      <w:r>
        <w:t xml:space="preserve">n addition, inside any </w:t>
      </w:r>
      <w:r>
        <w:rPr>
          <w:i/>
        </w:rPr>
        <w:t>gap between passbands</w:t>
      </w:r>
      <w:r>
        <w:t xml:space="preserve"> for a </w:t>
      </w:r>
      <w:r>
        <w:rPr>
          <w:rFonts w:eastAsia="SimSun"/>
          <w:i/>
          <w:lang w:eastAsia="zh-CN"/>
        </w:rPr>
        <w:t>RIB</w:t>
      </w:r>
      <w:r>
        <w:rPr>
          <w:i/>
          <w:iCs/>
          <w:lang w:eastAsia="zh-CN"/>
        </w:rPr>
        <w:t xml:space="preserve"> </w:t>
      </w:r>
      <w:r>
        <w:t xml:space="preserve">operating in </w:t>
      </w:r>
      <w:r>
        <w:rPr>
          <w:i/>
        </w:rPr>
        <w:t>non-contiguous spectrum</w:t>
      </w:r>
      <w:r>
        <w:t xml:space="preserve">, emissions shall not exceed the cumulative sum of the </w:t>
      </w:r>
      <w:r>
        <w:rPr>
          <w:iCs/>
        </w:rPr>
        <w:t>limits</w:t>
      </w:r>
      <w:r>
        <w:t xml:space="preserve"> specified for the adjacent </w:t>
      </w:r>
      <w:r>
        <w:rPr>
          <w:i/>
        </w:rPr>
        <w:t>sub-blocks</w:t>
      </w:r>
      <w:r>
        <w:t xml:space="preserve"> on each side of the </w:t>
      </w:r>
      <w:r>
        <w:rPr>
          <w:i/>
        </w:rPr>
        <w:t>gap between passbands</w:t>
      </w:r>
      <w:r>
        <w:t xml:space="preserve">. The </w:t>
      </w:r>
      <w:r>
        <w:rPr>
          <w:iCs/>
        </w:rPr>
        <w:t xml:space="preserve">limit </w:t>
      </w:r>
      <w:r>
        <w:t xml:space="preserve">for each </w:t>
      </w:r>
      <w:r>
        <w:rPr>
          <w:i/>
        </w:rPr>
        <w:t>sub-block</w:t>
      </w:r>
      <w:r>
        <w:t xml:space="preserve"> is specified in </w:t>
      </w:r>
      <w:r>
        <w:rPr>
          <w:rFonts w:eastAsia="SimSun"/>
          <w:lang w:eastAsia="zh-CN"/>
        </w:rPr>
        <w:t>clauses 6.5.</w:t>
      </w:r>
      <w:r>
        <w:rPr>
          <w:rFonts w:eastAsia="SimSun" w:hint="eastAsia"/>
          <w:lang w:val="en-US" w:eastAsia="zh-CN"/>
        </w:rPr>
        <w:t>3</w:t>
      </w:r>
      <w:r>
        <w:rPr>
          <w:rFonts w:eastAsia="SimSun"/>
          <w:lang w:eastAsia="zh-CN"/>
        </w:rPr>
        <w:t>.</w:t>
      </w:r>
      <w:r>
        <w:rPr>
          <w:rFonts w:eastAsia="SimSun" w:hint="eastAsia"/>
          <w:lang w:val="en-US" w:eastAsia="zh-CN"/>
        </w:rPr>
        <w:t>4</w:t>
      </w:r>
      <w:r>
        <w:rPr>
          <w:rFonts w:eastAsia="SimSun"/>
          <w:lang w:eastAsia="zh-CN"/>
        </w:rPr>
        <w:t>.</w:t>
      </w:r>
      <w:r>
        <w:rPr>
          <w:rFonts w:eastAsia="SimSun" w:hint="eastAsia"/>
          <w:lang w:val="en-US" w:eastAsia="zh-CN"/>
        </w:rPr>
        <w:t>1</w:t>
      </w:r>
      <w:r>
        <w:rPr>
          <w:rFonts w:eastAsia="SimSun"/>
          <w:lang w:eastAsia="zh-CN"/>
        </w:rPr>
        <w:t xml:space="preserve"> and 6.5.</w:t>
      </w:r>
      <w:r>
        <w:rPr>
          <w:rFonts w:eastAsia="SimSun" w:hint="eastAsia"/>
          <w:lang w:val="en-US" w:eastAsia="zh-CN"/>
        </w:rPr>
        <w:t>3</w:t>
      </w:r>
      <w:r>
        <w:rPr>
          <w:rFonts w:eastAsia="SimSun"/>
          <w:lang w:eastAsia="zh-CN"/>
        </w:rPr>
        <w:t>.</w:t>
      </w:r>
      <w:r>
        <w:rPr>
          <w:rFonts w:eastAsia="SimSun" w:hint="eastAsia"/>
          <w:lang w:val="en-US" w:eastAsia="zh-CN"/>
        </w:rPr>
        <w:t>4</w:t>
      </w:r>
      <w:r>
        <w:rPr>
          <w:rFonts w:eastAsia="SimSun"/>
          <w:lang w:eastAsia="zh-CN"/>
        </w:rPr>
        <w:t>.</w:t>
      </w:r>
      <w:r>
        <w:rPr>
          <w:rFonts w:eastAsia="SimSun" w:hint="eastAsia"/>
          <w:lang w:val="en-US" w:eastAsia="zh-CN"/>
        </w:rPr>
        <w:t>2</w:t>
      </w:r>
      <w:r>
        <w:rPr>
          <w:rFonts w:eastAsia="SimSun"/>
          <w:lang w:eastAsia="zh-CN"/>
        </w:rPr>
        <w:t xml:space="preserve"> </w:t>
      </w:r>
      <w:r>
        <w:t>below, where in this case:</w:t>
      </w:r>
    </w:p>
    <w:p w14:paraId="313BBDD9" w14:textId="77777777" w:rsidR="004D3FFD" w:rsidRDefault="002C252C" w:rsidP="006E2635">
      <w:pPr>
        <w:pStyle w:val="B1"/>
      </w:pPr>
      <w:r>
        <w:t>-</w:t>
      </w:r>
      <w:r>
        <w:tab/>
      </w:r>
      <w:r>
        <w:sym w:font="Symbol" w:char="F044"/>
      </w:r>
      <w:r>
        <w:t xml:space="preserve">f is the separation between the </w:t>
      </w:r>
      <w:r>
        <w:rPr>
          <w:i/>
        </w:rPr>
        <w:t xml:space="preserve">sub-block </w:t>
      </w:r>
      <w:r>
        <w:t xml:space="preserve">edge frequency and the nominal -3 dB point of the measuring filter closest to the </w:t>
      </w:r>
      <w:r>
        <w:rPr>
          <w:i/>
        </w:rPr>
        <w:t xml:space="preserve">sub-block </w:t>
      </w:r>
      <w:r>
        <w:t>edge.</w:t>
      </w:r>
    </w:p>
    <w:p w14:paraId="5BEEF22A" w14:textId="77777777" w:rsidR="004D3FFD" w:rsidRDefault="002C252C" w:rsidP="006E2635">
      <w:pPr>
        <w:pStyle w:val="B1"/>
      </w:pPr>
      <w:r>
        <w:t>-</w:t>
      </w:r>
      <w:r>
        <w:tab/>
        <w:t xml:space="preserve">f_offset is the separation between the </w:t>
      </w:r>
      <w:r>
        <w:rPr>
          <w:i/>
        </w:rPr>
        <w:t>sub-block</w:t>
      </w:r>
      <w:r>
        <w:t xml:space="preserve"> edge frequency and the centre of the measuring filter.</w:t>
      </w:r>
    </w:p>
    <w:p w14:paraId="78CD2845" w14:textId="77777777" w:rsidR="004D3FFD" w:rsidRDefault="002C252C" w:rsidP="006E2635">
      <w:pPr>
        <w:pStyle w:val="B1"/>
      </w:pPr>
      <w:r>
        <w:t>-</w:t>
      </w:r>
      <w:r>
        <w:tab/>
        <w:t>f_offset</w:t>
      </w:r>
      <w:r>
        <w:rPr>
          <w:vertAlign w:val="subscript"/>
        </w:rPr>
        <w:t>max</w:t>
      </w:r>
      <w:r>
        <w:t xml:space="preserve"> is equal to the </w:t>
      </w:r>
      <w:r>
        <w:rPr>
          <w:i/>
        </w:rPr>
        <w:t>gap between passbands</w:t>
      </w:r>
      <w:r>
        <w:t xml:space="preserve"> bandwidth minus half of the bandwidth of the measuring filter.</w:t>
      </w:r>
    </w:p>
    <w:p w14:paraId="718ED84C" w14:textId="1C0C0381" w:rsidR="004D3FFD" w:rsidRDefault="002C252C" w:rsidP="006E2635">
      <w:pPr>
        <w:pStyle w:val="B1"/>
      </w:pPr>
      <w:r>
        <w:t>-</w:t>
      </w:r>
      <w:r>
        <w:tab/>
      </w:r>
      <w:r>
        <w:sym w:font="Symbol" w:char="F044"/>
      </w:r>
      <w:r>
        <w:t>f</w:t>
      </w:r>
      <w:r>
        <w:rPr>
          <w:vertAlign w:val="subscript"/>
        </w:rPr>
        <w:t>max</w:t>
      </w:r>
      <w:r>
        <w:t xml:space="preserve"> is equal to f_offset</w:t>
      </w:r>
      <w:r>
        <w:rPr>
          <w:vertAlign w:val="subscript"/>
        </w:rPr>
        <w:t>max</w:t>
      </w:r>
      <w:r>
        <w:t xml:space="preserve"> minus half of the bandwidth of the measuring filter.</w:t>
      </w:r>
    </w:p>
    <w:p w14:paraId="13EF2DA7" w14:textId="77777777" w:rsidR="006E2635" w:rsidRDefault="006E2635" w:rsidP="006E2635"/>
    <w:p w14:paraId="100CD7EB" w14:textId="77777777" w:rsidR="004D3FFD" w:rsidRDefault="002C252C">
      <w:pPr>
        <w:pStyle w:val="Heading4"/>
      </w:pPr>
      <w:bookmarkStart w:id="2119" w:name="_Toc24141"/>
      <w:bookmarkStart w:id="2120" w:name="_Toc15066"/>
      <w:bookmarkStart w:id="2121" w:name="_Toc1978"/>
      <w:bookmarkStart w:id="2122" w:name="_Toc121818405"/>
      <w:bookmarkStart w:id="2123" w:name="_Toc121818629"/>
      <w:bookmarkStart w:id="2124" w:name="_Toc124158384"/>
      <w:bookmarkStart w:id="2125" w:name="_Toc130558452"/>
      <w:bookmarkStart w:id="2126" w:name="_Toc137467177"/>
      <w:bookmarkStart w:id="2127" w:name="_Toc138884823"/>
      <w:bookmarkStart w:id="2128" w:name="_Toc138885047"/>
      <w:bookmarkStart w:id="2129" w:name="_Toc145511258"/>
      <w:bookmarkStart w:id="2130" w:name="_Toc155475735"/>
      <w:r>
        <w:t>6.5.3.2</w:t>
      </w:r>
      <w:r>
        <w:tab/>
        <w:t>Minimum requirement</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p>
    <w:p w14:paraId="57C41308" w14:textId="77777777" w:rsidR="004D3FFD" w:rsidRDefault="002C252C">
      <w:r>
        <w:t>The minimum requirement is defined in TS 38.106 [</w:t>
      </w:r>
      <w:r>
        <w:rPr>
          <w:rFonts w:hint="eastAsia"/>
          <w:lang w:val="en-US" w:eastAsia="zh-CN"/>
        </w:rPr>
        <w:t>2</w:t>
      </w:r>
      <w:r>
        <w:t>], clause 7.5.3.2</w:t>
      </w:r>
    </w:p>
    <w:p w14:paraId="181B10BF" w14:textId="77777777" w:rsidR="004D3FFD" w:rsidRDefault="002C252C">
      <w:pPr>
        <w:pStyle w:val="Heading4"/>
      </w:pPr>
      <w:bookmarkStart w:id="2131" w:name="_Toc75242735"/>
      <w:bookmarkStart w:id="2132" w:name="_Toc28112"/>
      <w:bookmarkStart w:id="2133" w:name="_Toc21702"/>
      <w:bookmarkStart w:id="2134" w:name="_Toc21099966"/>
      <w:bookmarkStart w:id="2135" w:name="_Toc66728022"/>
      <w:bookmarkStart w:id="2136" w:name="_Toc76545081"/>
      <w:bookmarkStart w:id="2137" w:name="_Toc82595184"/>
      <w:bookmarkStart w:id="2138" w:name="_Toc74961825"/>
      <w:bookmarkStart w:id="2139" w:name="_Toc45884448"/>
      <w:bookmarkStart w:id="2140" w:name="_Toc58862716"/>
      <w:bookmarkStart w:id="2141" w:name="_Toc61182709"/>
      <w:bookmarkStart w:id="2142" w:name="_Toc58860212"/>
      <w:bookmarkStart w:id="2143" w:name="_Toc36645148"/>
      <w:bookmarkStart w:id="2144" w:name="_Toc29809764"/>
      <w:bookmarkStart w:id="2145" w:name="_Toc53182471"/>
      <w:bookmarkStart w:id="2146" w:name="_Toc20882"/>
      <w:bookmarkStart w:id="2147" w:name="_Toc37272202"/>
      <w:bookmarkStart w:id="2148" w:name="_Toc121818406"/>
      <w:bookmarkStart w:id="2149" w:name="_Toc121818630"/>
      <w:bookmarkStart w:id="2150" w:name="_Toc124158385"/>
      <w:bookmarkStart w:id="2151" w:name="_Toc130558453"/>
      <w:bookmarkStart w:id="2152" w:name="_Toc137467178"/>
      <w:bookmarkStart w:id="2153" w:name="_Toc138884824"/>
      <w:bookmarkStart w:id="2154" w:name="_Toc138885048"/>
      <w:bookmarkStart w:id="2155" w:name="_Toc145511259"/>
      <w:bookmarkStart w:id="2156" w:name="_Toc155475736"/>
      <w:r>
        <w:t>6.5.3.3</w:t>
      </w:r>
      <w:r>
        <w:tab/>
        <w:t>Test purpose</w:t>
      </w:r>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p>
    <w:p w14:paraId="615E2602" w14:textId="77777777" w:rsidR="004D3FFD" w:rsidRDefault="002C252C">
      <w:r>
        <w:t>This test measures the emissions close to the assigned channel bandwidth of the wanted signal, while the transmitter is in operation.</w:t>
      </w:r>
    </w:p>
    <w:p w14:paraId="73E50486" w14:textId="77777777" w:rsidR="004D3FFD" w:rsidRDefault="002C252C">
      <w:pPr>
        <w:pStyle w:val="Heading4"/>
      </w:pPr>
      <w:bookmarkStart w:id="2157" w:name="_Toc58862717"/>
      <w:bookmarkStart w:id="2158" w:name="_Toc45884449"/>
      <w:bookmarkStart w:id="2159" w:name="_Toc76545082"/>
      <w:bookmarkStart w:id="2160" w:name="_Toc19402"/>
      <w:bookmarkStart w:id="2161" w:name="_Toc74961826"/>
      <w:bookmarkStart w:id="2162" w:name="_Toc29591"/>
      <w:bookmarkStart w:id="2163" w:name="_Toc75242736"/>
      <w:bookmarkStart w:id="2164" w:name="_Toc66728023"/>
      <w:bookmarkStart w:id="2165" w:name="_Toc61182710"/>
      <w:bookmarkStart w:id="2166" w:name="_Toc16496"/>
      <w:bookmarkStart w:id="2167" w:name="_Toc58860213"/>
      <w:bookmarkStart w:id="2168" w:name="_Toc82595185"/>
      <w:bookmarkStart w:id="2169" w:name="_Toc29809765"/>
      <w:bookmarkStart w:id="2170" w:name="_Toc36645149"/>
      <w:bookmarkStart w:id="2171" w:name="_Toc21099967"/>
      <w:bookmarkStart w:id="2172" w:name="_Toc37272203"/>
      <w:bookmarkStart w:id="2173" w:name="_Toc53182472"/>
      <w:bookmarkStart w:id="2174" w:name="_Toc121818407"/>
      <w:bookmarkStart w:id="2175" w:name="_Toc121818631"/>
      <w:bookmarkStart w:id="2176" w:name="_Toc124158386"/>
      <w:bookmarkStart w:id="2177" w:name="_Toc130558454"/>
      <w:bookmarkStart w:id="2178" w:name="_Toc137467179"/>
      <w:bookmarkStart w:id="2179" w:name="_Toc138884825"/>
      <w:bookmarkStart w:id="2180" w:name="_Toc138885049"/>
      <w:bookmarkStart w:id="2181" w:name="_Toc145511260"/>
      <w:bookmarkStart w:id="2182" w:name="_Toc155475737"/>
      <w:r>
        <w:t>6.5.3.4</w:t>
      </w:r>
      <w:r>
        <w:tab/>
        <w:t>Method of test</w:t>
      </w:r>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p>
    <w:p w14:paraId="33EB74CD" w14:textId="77777777" w:rsidR="004D3FFD" w:rsidRDefault="002C252C">
      <w:pPr>
        <w:pStyle w:val="Heading5"/>
      </w:pPr>
      <w:bookmarkStart w:id="2183" w:name="_Toc75242737"/>
      <w:bookmarkStart w:id="2184" w:name="_Toc58862718"/>
      <w:bookmarkStart w:id="2185" w:name="_Toc76545083"/>
      <w:bookmarkStart w:id="2186" w:name="_Toc82595186"/>
      <w:bookmarkStart w:id="2187" w:name="_Toc61182711"/>
      <w:bookmarkStart w:id="2188" w:name="_Toc2425"/>
      <w:bookmarkStart w:id="2189" w:name="_Toc74961827"/>
      <w:bookmarkStart w:id="2190" w:name="_Toc45884450"/>
      <w:bookmarkStart w:id="2191" w:name="_Toc53182473"/>
      <w:bookmarkStart w:id="2192" w:name="_Toc37272204"/>
      <w:bookmarkStart w:id="2193" w:name="_Toc15028"/>
      <w:bookmarkStart w:id="2194" w:name="_Toc21099968"/>
      <w:bookmarkStart w:id="2195" w:name="_Toc58860214"/>
      <w:bookmarkStart w:id="2196" w:name="_Toc6266"/>
      <w:bookmarkStart w:id="2197" w:name="_Toc66728024"/>
      <w:bookmarkStart w:id="2198" w:name="_Toc29809766"/>
      <w:bookmarkStart w:id="2199" w:name="_Toc36645150"/>
      <w:bookmarkStart w:id="2200" w:name="_Toc121818408"/>
      <w:bookmarkStart w:id="2201" w:name="_Toc121818632"/>
      <w:bookmarkStart w:id="2202" w:name="_Toc124158387"/>
      <w:bookmarkStart w:id="2203" w:name="_Toc130558455"/>
      <w:bookmarkStart w:id="2204" w:name="_Toc137467180"/>
      <w:bookmarkStart w:id="2205" w:name="_Toc138884826"/>
      <w:bookmarkStart w:id="2206" w:name="_Toc138885050"/>
      <w:bookmarkStart w:id="2207" w:name="_Toc145511261"/>
      <w:bookmarkStart w:id="2208" w:name="_Toc155475738"/>
      <w:r>
        <w:t>6.5.3.4.1</w:t>
      </w:r>
      <w:r>
        <w:tab/>
        <w:t>Initial conditions</w:t>
      </w:r>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p>
    <w:p w14:paraId="6AECBA81" w14:textId="77777777" w:rsidR="004D3FFD" w:rsidRDefault="002C252C">
      <w:r>
        <w:t>Test environment: Normal; see annex B.2.</w:t>
      </w:r>
    </w:p>
    <w:p w14:paraId="16BBE57F" w14:textId="77777777" w:rsidR="004D3FFD" w:rsidRDefault="002C252C">
      <w:r>
        <w:t>RF channels to be tested for single carrier: B, M and T; see clause 4.9.1.</w:t>
      </w:r>
    </w:p>
    <w:p w14:paraId="415FEBB7" w14:textId="77777777" w:rsidR="004D3FFD" w:rsidRDefault="002C252C" w:rsidP="00A35F39">
      <w:pPr>
        <w:pStyle w:val="Heading5"/>
      </w:pPr>
      <w:bookmarkStart w:id="2209" w:name="_Toc21099969"/>
      <w:bookmarkStart w:id="2210" w:name="_Toc17842"/>
      <w:bookmarkStart w:id="2211" w:name="_Toc74961828"/>
      <w:bookmarkStart w:id="2212" w:name="_Toc29809767"/>
      <w:bookmarkStart w:id="2213" w:name="_Toc26309"/>
      <w:bookmarkStart w:id="2214" w:name="_Toc61182712"/>
      <w:bookmarkStart w:id="2215" w:name="_Toc58860215"/>
      <w:bookmarkStart w:id="2216" w:name="_Toc58862719"/>
      <w:bookmarkStart w:id="2217" w:name="_Toc36645151"/>
      <w:bookmarkStart w:id="2218" w:name="_Toc53182474"/>
      <w:bookmarkStart w:id="2219" w:name="_Toc37272205"/>
      <w:bookmarkStart w:id="2220" w:name="_Toc66728025"/>
      <w:bookmarkStart w:id="2221" w:name="_Toc76545084"/>
      <w:bookmarkStart w:id="2222" w:name="_Toc75242738"/>
      <w:bookmarkStart w:id="2223" w:name="_Toc10573"/>
      <w:bookmarkStart w:id="2224" w:name="_Toc45884451"/>
      <w:bookmarkStart w:id="2225" w:name="_Toc82595187"/>
      <w:bookmarkStart w:id="2226" w:name="_Toc121818409"/>
      <w:bookmarkStart w:id="2227" w:name="_Toc121818633"/>
      <w:bookmarkStart w:id="2228" w:name="_Toc124158388"/>
      <w:bookmarkStart w:id="2229" w:name="_Toc130558456"/>
      <w:bookmarkStart w:id="2230" w:name="_Toc137467181"/>
      <w:bookmarkStart w:id="2231" w:name="_Toc138884827"/>
      <w:bookmarkStart w:id="2232" w:name="_Toc138885051"/>
      <w:bookmarkStart w:id="2233" w:name="_Toc145511262"/>
      <w:bookmarkStart w:id="2234" w:name="_Toc155475739"/>
      <w:r>
        <w:t>6.5.3.4.2</w:t>
      </w:r>
      <w:r>
        <w:tab/>
        <w:t>Procedure</w:t>
      </w:r>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p>
    <w:p w14:paraId="17E29643" w14:textId="77777777" w:rsidR="004D3FFD" w:rsidRDefault="002C252C">
      <w:pPr>
        <w:rPr>
          <w:lang w:eastAsia="zh-CN"/>
        </w:rPr>
      </w:pPr>
      <w:r>
        <w:rPr>
          <w:lang w:eastAsia="zh-CN"/>
        </w:rPr>
        <w:t>The following procedure for measuring TRP is based on the directional power measurements as described in annex</w:t>
      </w:r>
      <w:r>
        <w:rPr>
          <w:lang w:val="en-US" w:eastAsia="zh-CN"/>
        </w:rPr>
        <w:t xml:space="preserve"> I</w:t>
      </w:r>
      <w:r>
        <w:rPr>
          <w:lang w:eastAsia="zh-CN"/>
        </w:rPr>
        <w:t xml:space="preserve">. </w:t>
      </w:r>
    </w:p>
    <w:p w14:paraId="6AAB4674" w14:textId="77777777" w:rsidR="004D3FFD" w:rsidRDefault="002C252C">
      <w:pPr>
        <w:pStyle w:val="B1"/>
      </w:pPr>
      <w:r>
        <w:t>1)</w:t>
      </w:r>
      <w:r>
        <w:tab/>
        <w:t>Place the repeater at the positioner.</w:t>
      </w:r>
    </w:p>
    <w:p w14:paraId="47BAC03C" w14:textId="77777777" w:rsidR="004D3FFD" w:rsidRDefault="002C252C">
      <w:pPr>
        <w:pStyle w:val="B1"/>
      </w:pPr>
      <w:r>
        <w:t>2)</w:t>
      </w:r>
      <w:r>
        <w:tab/>
        <w:t>Align the manufacturer declared coordinate system orientation (D.2) of the repeater with the test system.</w:t>
      </w:r>
    </w:p>
    <w:p w14:paraId="626D8D72" w14:textId="77777777" w:rsidR="004D3FFD" w:rsidRDefault="002C252C">
      <w:pPr>
        <w:pStyle w:val="B1"/>
      </w:pPr>
      <w:r>
        <w:t>3)</w:t>
      </w:r>
      <w:r>
        <w:tab/>
        <w:t>The measurement devices characteristics shall be:</w:t>
      </w:r>
    </w:p>
    <w:p w14:paraId="1FD82B7A" w14:textId="421FC1C4" w:rsidR="004D3FFD" w:rsidRDefault="00A35F39" w:rsidP="00A35F39">
      <w:pPr>
        <w:pStyle w:val="B20"/>
      </w:pPr>
      <w:r>
        <w:t>-</w:t>
      </w:r>
      <w:r>
        <w:tab/>
        <w:t>detection mode: true RMS.</w:t>
      </w:r>
    </w:p>
    <w:p w14:paraId="4308B1B9" w14:textId="25F87CFB" w:rsidR="004D3FFD" w:rsidRDefault="00A35F39" w:rsidP="00A35F39">
      <w:pPr>
        <w:pStyle w:val="B1"/>
      </w:pPr>
      <w:r>
        <w:t>-</w:t>
      </w:r>
      <w:r>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3F96EE35" w14:textId="77777777" w:rsidR="004D3FFD" w:rsidRDefault="002C252C">
      <w:pPr>
        <w:pStyle w:val="B1"/>
      </w:pPr>
      <w:r>
        <w:t>4a)</w:t>
      </w:r>
      <w:r>
        <w:tab/>
        <w:t>Set the input signal at the RIB according to</w:t>
      </w:r>
      <w:r>
        <w:rPr>
          <w:lang w:eastAsia="zh-CN"/>
        </w:rPr>
        <w:t xml:space="preserve"> </w:t>
      </w:r>
      <w:r>
        <w:t>the applicable test configuration and direction in clause 4.</w:t>
      </w:r>
      <w:r>
        <w:rPr>
          <w:lang w:eastAsia="zh-CN"/>
        </w:rPr>
        <w:t>8</w:t>
      </w:r>
      <w:r>
        <w:t xml:space="preserve"> using the corresponding test models</w:t>
      </w:r>
      <w:r>
        <w:rPr>
          <w:rFonts w:eastAsia="MS PMincho"/>
        </w:rPr>
        <w:t xml:space="preserve"> </w:t>
      </w:r>
      <w:r>
        <w:t>R</w:t>
      </w:r>
      <w:r>
        <w:rPr>
          <w:rFonts w:eastAsia="SimSun" w:hint="eastAsia"/>
          <w:lang w:val="en-US" w:eastAsia="zh-CN"/>
        </w:rPr>
        <w:t>D</w:t>
      </w:r>
      <w:r>
        <w:t>L-</w:t>
      </w:r>
      <w:r>
        <w:rPr>
          <w:rFonts w:hint="eastAsia"/>
          <w:lang w:eastAsia="zh-CN"/>
        </w:rPr>
        <w:t>FR2-</w:t>
      </w:r>
      <w:r>
        <w:t>TM1.1</w:t>
      </w:r>
      <w:r>
        <w:rPr>
          <w:rFonts w:eastAsia="SimSun" w:hint="eastAsia"/>
          <w:lang w:val="en-US" w:eastAsia="zh-CN"/>
        </w:rPr>
        <w:t xml:space="preserve">and </w:t>
      </w:r>
      <w:r>
        <w:t>RUL-</w:t>
      </w:r>
      <w:r>
        <w:rPr>
          <w:rFonts w:hint="eastAsia"/>
          <w:lang w:eastAsia="zh-CN"/>
        </w:rPr>
        <w:t>FR2-</w:t>
      </w:r>
      <w:r>
        <w:t>TM1.1 in clause 4.9.2</w:t>
      </w:r>
      <w:r>
        <w:rPr>
          <w:lang w:eastAsia="zh-CN"/>
        </w:rPr>
        <w:t xml:space="preserve"> </w:t>
      </w:r>
      <w:r>
        <w:t xml:space="preserve">at the input power intended to produce the maximum rated output power, </w:t>
      </w:r>
      <w:r>
        <w:rPr>
          <w:lang w:eastAsia="zh-CN"/>
        </w:rPr>
        <w:t>P</w:t>
      </w:r>
      <w:r>
        <w:rPr>
          <w:vertAlign w:val="subscript"/>
          <w:lang w:eastAsia="zh-CN"/>
        </w:rPr>
        <w:t xml:space="preserve">in,p,EIRP </w:t>
      </w:r>
      <w:r>
        <w:t>+ 10dB.</w:t>
      </w:r>
    </w:p>
    <w:p w14:paraId="1C3D4597" w14:textId="77777777" w:rsidR="004D3FFD" w:rsidRDefault="002C252C">
      <w:pPr>
        <w:pStyle w:val="B1"/>
      </w:pPr>
      <w:r>
        <w:t>4b) Verify measurement impact from feeding test signal by generating a signal for repeater input with repeater to be turned off.  Verify measured result is enough below requirement limit.</w:t>
      </w:r>
    </w:p>
    <w:p w14:paraId="75A37FA1" w14:textId="77777777" w:rsidR="004D3FFD" w:rsidRDefault="002C252C">
      <w:pPr>
        <w:pStyle w:val="B1"/>
      </w:pPr>
      <w:r>
        <w:t>5)</w:t>
      </w:r>
      <w:r>
        <w:tab/>
        <w:t xml:space="preserve">Orient the positioner (and repeater and test signal source) in order that the direction to be tested aligns with the test antenna such that measurements to determine TRP can be performed (see </w:t>
      </w:r>
      <w:r>
        <w:rPr>
          <w:rFonts w:eastAsia="SimSun" w:hint="eastAsia"/>
          <w:lang w:eastAsia="zh-CN"/>
        </w:rPr>
        <w:t>annex G</w:t>
      </w:r>
      <w:r>
        <w:t>) whilst maintaining the correct direction of arrival for the test signal.</w:t>
      </w:r>
    </w:p>
    <w:p w14:paraId="1C643229" w14:textId="77777777" w:rsidR="004D3FFD" w:rsidRDefault="002C252C">
      <w:pPr>
        <w:pStyle w:val="B1"/>
      </w:pPr>
      <w:r>
        <w:t xml:space="preserve">6)   </w:t>
      </w:r>
      <w:r>
        <w:rPr>
          <w:snapToGrid w:val="0"/>
        </w:rPr>
        <w:t>Step the centre frequency of the measurement filter in contiguous steps and measure the emission within the specified frequency ranges with the specified measurement bandwidth.</w:t>
      </w:r>
      <w:r>
        <w:t xml:space="preserve"> For connector under test declared to </w:t>
      </w:r>
      <w:r>
        <w:rPr>
          <w:lang w:eastAsia="zh-CN"/>
        </w:rPr>
        <w:t xml:space="preserve">operate in </w:t>
      </w:r>
      <w:r>
        <w:rPr>
          <w:rFonts w:cs="v5.0.0"/>
        </w:rPr>
        <w:t>non-contiguous spectrum, the emission within the</w:t>
      </w:r>
      <w:r>
        <w:rPr>
          <w:lang w:eastAsia="zh-CN"/>
        </w:rPr>
        <w:t xml:space="preserve"> </w:t>
      </w:r>
      <w:r>
        <w:rPr>
          <w:i/>
        </w:rPr>
        <w:t>sub-block gap</w:t>
      </w:r>
      <w:r>
        <w:t xml:space="preserve"> shall be measured using the specified measurement bandwidth from the closest sub block edge.</w:t>
      </w:r>
    </w:p>
    <w:p w14:paraId="4AE50D4F" w14:textId="77777777" w:rsidR="004D3FFD" w:rsidRDefault="002C252C">
      <w:pPr>
        <w:pStyle w:val="B1"/>
      </w:pPr>
      <w:r>
        <w:t>7)</w:t>
      </w:r>
      <w:r>
        <w:tab/>
        <w:t>Repeat step 5-6 for all directions in the appropriated TRP measurement grid needed for TRP</w:t>
      </w:r>
      <w:r>
        <w:rPr>
          <w:vertAlign w:val="subscript"/>
        </w:rPr>
        <w:t xml:space="preserve">Estimate </w:t>
      </w:r>
      <w:r>
        <w:t xml:space="preserve">(see </w:t>
      </w:r>
      <w:r>
        <w:rPr>
          <w:rFonts w:eastAsia="SimSun" w:hint="eastAsia"/>
          <w:lang w:eastAsia="zh-CN"/>
        </w:rPr>
        <w:t>annex G</w:t>
      </w:r>
      <w:r>
        <w:t>).</w:t>
      </w:r>
    </w:p>
    <w:p w14:paraId="503C754D" w14:textId="65134336" w:rsidR="004D3FFD" w:rsidRDefault="002C252C">
      <w:pPr>
        <w:pStyle w:val="B1"/>
      </w:pPr>
      <w:r>
        <w:t>8)</w:t>
      </w:r>
      <w:r>
        <w:tab/>
        <w:t>Calculate TRP</w:t>
      </w:r>
      <w:r>
        <w:rPr>
          <w:vertAlign w:val="subscript"/>
        </w:rPr>
        <w:t>Estimate</w:t>
      </w:r>
      <w:r>
        <w:t xml:space="preserve"> using the measurements made in Step 7.</w:t>
      </w:r>
    </w:p>
    <w:p w14:paraId="2F065472" w14:textId="77777777" w:rsidR="00A35F39" w:rsidRDefault="00A35F39" w:rsidP="00A35F39"/>
    <w:p w14:paraId="3A6CF080" w14:textId="77777777" w:rsidR="004D3FFD" w:rsidRDefault="002C252C">
      <w:pPr>
        <w:pStyle w:val="Heading4"/>
      </w:pPr>
      <w:bookmarkStart w:id="2235" w:name="_Toc23058"/>
      <w:bookmarkStart w:id="2236" w:name="_Toc604"/>
      <w:bookmarkStart w:id="2237" w:name="_Toc66728026"/>
      <w:bookmarkStart w:id="2238" w:name="_Toc37272206"/>
      <w:bookmarkStart w:id="2239" w:name="_Toc58860216"/>
      <w:bookmarkStart w:id="2240" w:name="_Toc45884452"/>
      <w:bookmarkStart w:id="2241" w:name="_Toc75242739"/>
      <w:bookmarkStart w:id="2242" w:name="_Toc21099970"/>
      <w:bookmarkStart w:id="2243" w:name="_Toc29809768"/>
      <w:bookmarkStart w:id="2244" w:name="_Toc58862720"/>
      <w:bookmarkStart w:id="2245" w:name="_Toc36645152"/>
      <w:bookmarkStart w:id="2246" w:name="_Toc61182713"/>
      <w:bookmarkStart w:id="2247" w:name="_Toc74961829"/>
      <w:bookmarkStart w:id="2248" w:name="_Toc76545085"/>
      <w:bookmarkStart w:id="2249" w:name="_Toc82595188"/>
      <w:bookmarkStart w:id="2250" w:name="_Toc20976"/>
      <w:bookmarkStart w:id="2251" w:name="_Toc53182475"/>
      <w:bookmarkStart w:id="2252" w:name="_Toc121818410"/>
      <w:bookmarkStart w:id="2253" w:name="_Toc121818634"/>
      <w:bookmarkStart w:id="2254" w:name="_Toc124158389"/>
      <w:bookmarkStart w:id="2255" w:name="_Toc130558457"/>
      <w:bookmarkStart w:id="2256" w:name="_Toc137467182"/>
      <w:bookmarkStart w:id="2257" w:name="_Toc138884828"/>
      <w:bookmarkStart w:id="2258" w:name="_Toc138885052"/>
      <w:bookmarkStart w:id="2259" w:name="_Toc145511263"/>
      <w:bookmarkStart w:id="2260" w:name="_Toc155475740"/>
      <w:r>
        <w:t>6.5.3.4</w:t>
      </w:r>
      <w:r>
        <w:tab/>
        <w:t>Test requirements</w:t>
      </w:r>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p>
    <w:p w14:paraId="00533D10" w14:textId="77777777" w:rsidR="004D3FFD" w:rsidRDefault="002C252C" w:rsidP="008E76DD">
      <w:pPr>
        <w:pStyle w:val="Heading5"/>
      </w:pPr>
      <w:bookmarkStart w:id="2261" w:name="_Toc45893665"/>
      <w:bookmarkStart w:id="2262" w:name="_Toc57821293"/>
      <w:bookmarkStart w:id="2263" w:name="_Toc61184747"/>
      <w:bookmarkStart w:id="2264" w:name="_Toc57820366"/>
      <w:bookmarkStart w:id="2265" w:name="_Toc36817439"/>
      <w:bookmarkStart w:id="2266" w:name="_Toc61185137"/>
      <w:bookmarkStart w:id="2267" w:name="_Toc29811887"/>
      <w:bookmarkStart w:id="2268" w:name="_Toc61183569"/>
      <w:bookmarkStart w:id="2269" w:name="_Toc53185880"/>
      <w:bookmarkStart w:id="2270" w:name="_Toc21127678"/>
      <w:bookmarkStart w:id="2271" w:name="_Toc76542197"/>
      <w:bookmarkStart w:id="2272" w:name="_Toc53185504"/>
      <w:bookmarkStart w:id="2273" w:name="_Toc61184355"/>
      <w:bookmarkStart w:id="2274" w:name="_Toc37260361"/>
      <w:bookmarkStart w:id="2275" w:name="_Toc44712352"/>
      <w:bookmarkStart w:id="2276" w:name="_Toc82450179"/>
      <w:bookmarkStart w:id="2277" w:name="_Toc74583384"/>
      <w:bookmarkStart w:id="2278" w:name="_Toc82450827"/>
      <w:bookmarkStart w:id="2279" w:name="_Toc66386481"/>
      <w:bookmarkStart w:id="2280" w:name="_Toc61183963"/>
      <w:bookmarkStart w:id="2281" w:name="_Toc37267749"/>
      <w:bookmarkStart w:id="2282" w:name="_Toc121818411"/>
      <w:bookmarkStart w:id="2283" w:name="_Toc121818635"/>
      <w:bookmarkStart w:id="2284" w:name="_Toc124158390"/>
      <w:bookmarkStart w:id="2285" w:name="_Toc130558458"/>
      <w:bookmarkStart w:id="2286" w:name="_Toc137467183"/>
      <w:bookmarkStart w:id="2287" w:name="_Toc138884829"/>
      <w:bookmarkStart w:id="2288" w:name="_Toc138885053"/>
      <w:bookmarkStart w:id="2289" w:name="_Toc145511264"/>
      <w:bookmarkStart w:id="2290" w:name="_Toc155475741"/>
      <w:bookmarkStart w:id="2291" w:name="_Toc74961838"/>
      <w:bookmarkStart w:id="2292" w:name="_Toc75242748"/>
      <w:bookmarkStart w:id="2293" w:name="_Toc21099978"/>
      <w:bookmarkStart w:id="2294" w:name="_Toc53182483"/>
      <w:bookmarkStart w:id="2295" w:name="_Toc66728034"/>
      <w:bookmarkStart w:id="2296" w:name="_Toc37272214"/>
      <w:bookmarkStart w:id="2297" w:name="_Toc36645160"/>
      <w:bookmarkStart w:id="2298" w:name="_Toc58860224"/>
      <w:bookmarkStart w:id="2299" w:name="_Toc61182721"/>
      <w:bookmarkStart w:id="2300" w:name="_Toc29809776"/>
      <w:bookmarkStart w:id="2301" w:name="_Toc45884460"/>
      <w:bookmarkStart w:id="2302" w:name="_Toc82595197"/>
      <w:bookmarkStart w:id="2303" w:name="_Toc58862728"/>
      <w:bookmarkStart w:id="2304" w:name="_Toc76545094"/>
      <w:r>
        <w:t>6.5.3.4.1</w:t>
      </w:r>
      <w:r>
        <w:tab/>
        <w:t xml:space="preserve">OTA </w:t>
      </w:r>
      <w:r>
        <w:rPr>
          <w:rFonts w:eastAsia="Malgun Gothic"/>
        </w:rPr>
        <w:t>operating band unwanted emission limits (Category A)</w:t>
      </w:r>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p>
    <w:p w14:paraId="145A4B22" w14:textId="77777777" w:rsidR="004D3FFD" w:rsidRDefault="002C252C">
      <w:pPr>
        <w:keepNext/>
        <w:rPr>
          <w:rFonts w:cs="v5.0.0"/>
        </w:rPr>
      </w:pPr>
      <w:r>
        <w:rPr>
          <w:rFonts w:cs="v5.0.0"/>
          <w:i/>
          <w:iCs/>
        </w:rPr>
        <w:t xml:space="preserve">Repeater type 2-O </w:t>
      </w:r>
      <w:r>
        <w:rPr>
          <w:rFonts w:cs="v5.0.0"/>
        </w:rPr>
        <w:t>unwanted emissions shall not exceed the maximum levels specified in table 6.5.3.4.1</w:t>
      </w:r>
      <w:r>
        <w:rPr>
          <w:rFonts w:cs="v5.0.0"/>
        </w:rPr>
        <w:noBreakHyphen/>
        <w:t>1 or 6.5.3.4.1-2 or 6.5.3.4.1-3.</w:t>
      </w:r>
    </w:p>
    <w:p w14:paraId="6701134B" w14:textId="77777777" w:rsidR="004D3FFD" w:rsidRDefault="002C252C" w:rsidP="00A35F39">
      <w:pPr>
        <w:pStyle w:val="TH"/>
      </w:pPr>
      <w:r>
        <w:t>Table 6.5.3.4.1-1: OBUE limits applicable in the frequency range 24.25 – 33.4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4D3FFD" w14:paraId="7A4E98C0" w14:textId="77777777">
        <w:tc>
          <w:tcPr>
            <w:tcW w:w="1809" w:type="dxa"/>
            <w:tcBorders>
              <w:top w:val="single" w:sz="4" w:space="0" w:color="auto"/>
              <w:left w:val="single" w:sz="4" w:space="0" w:color="auto"/>
              <w:bottom w:val="single" w:sz="4" w:space="0" w:color="auto"/>
              <w:right w:val="single" w:sz="4" w:space="0" w:color="auto"/>
            </w:tcBorders>
          </w:tcPr>
          <w:p w14:paraId="2F4E1871" w14:textId="77777777" w:rsidR="004D3FFD" w:rsidRDefault="002C252C" w:rsidP="00A35F39">
            <w:pPr>
              <w:pStyle w:val="TAH"/>
            </w:pPr>
            <w:r>
              <w:t xml:space="preserve">Frequency offset of measurement filter -3B point,  </w:t>
            </w:r>
            <w:r>
              <w:rPr>
                <w:rFonts w:cs="v5.0.0"/>
              </w:rPr>
              <w:sym w:font="Symbol" w:char="F044"/>
            </w:r>
            <w:r>
              <w:rPr>
                <w:rFonts w:cs="v5.0.0"/>
              </w:rPr>
              <w:t>f</w:t>
            </w:r>
            <w:r>
              <w:t xml:space="preserve"> </w:t>
            </w:r>
          </w:p>
        </w:tc>
        <w:tc>
          <w:tcPr>
            <w:tcW w:w="2552" w:type="dxa"/>
            <w:tcBorders>
              <w:top w:val="single" w:sz="4" w:space="0" w:color="auto"/>
              <w:left w:val="single" w:sz="4" w:space="0" w:color="auto"/>
              <w:bottom w:val="single" w:sz="4" w:space="0" w:color="auto"/>
              <w:right w:val="single" w:sz="4" w:space="0" w:color="auto"/>
            </w:tcBorders>
          </w:tcPr>
          <w:p w14:paraId="620C7E31" w14:textId="77777777" w:rsidR="004D3FFD" w:rsidRDefault="002C252C" w:rsidP="00A35F39">
            <w:pPr>
              <w:pStyle w:val="TAH"/>
            </w:pPr>
            <w:r>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tcPr>
          <w:p w14:paraId="14520129" w14:textId="77777777" w:rsidR="004D3FFD" w:rsidRDefault="002C252C" w:rsidP="00A35F39">
            <w:pPr>
              <w:pStyle w:val="TAH"/>
            </w:pPr>
            <w:r>
              <w:t>Limit</w:t>
            </w:r>
          </w:p>
        </w:tc>
        <w:tc>
          <w:tcPr>
            <w:tcW w:w="1560" w:type="dxa"/>
            <w:tcBorders>
              <w:top w:val="single" w:sz="4" w:space="0" w:color="auto"/>
              <w:left w:val="single" w:sz="4" w:space="0" w:color="auto"/>
              <w:bottom w:val="single" w:sz="4" w:space="0" w:color="auto"/>
              <w:right w:val="single" w:sz="4" w:space="0" w:color="auto"/>
            </w:tcBorders>
          </w:tcPr>
          <w:p w14:paraId="29032FD4" w14:textId="77777777" w:rsidR="004D3FFD" w:rsidRDefault="002C252C" w:rsidP="00A35F39">
            <w:pPr>
              <w:pStyle w:val="TAH"/>
              <w:rPr>
                <w:i/>
              </w:rPr>
            </w:pPr>
            <w:r>
              <w:rPr>
                <w:i/>
              </w:rPr>
              <w:t>Measurement bandwidth</w:t>
            </w:r>
          </w:p>
        </w:tc>
      </w:tr>
      <w:tr w:rsidR="004D3FFD" w14:paraId="6F44BA41" w14:textId="77777777">
        <w:tc>
          <w:tcPr>
            <w:tcW w:w="1809" w:type="dxa"/>
            <w:tcBorders>
              <w:top w:val="single" w:sz="4" w:space="0" w:color="auto"/>
              <w:left w:val="single" w:sz="4" w:space="0" w:color="auto"/>
              <w:bottom w:val="single" w:sz="4" w:space="0" w:color="auto"/>
              <w:right w:val="single" w:sz="4" w:space="0" w:color="auto"/>
            </w:tcBorders>
          </w:tcPr>
          <w:p w14:paraId="3446FB8E" w14:textId="77777777" w:rsidR="004D3FFD" w:rsidRDefault="002C252C" w:rsidP="00A35F39">
            <w:pPr>
              <w:pStyle w:val="TAC"/>
            </w:pPr>
            <w:r>
              <w:t>0 MHz</w:t>
            </w:r>
            <w:r>
              <w:rPr>
                <w:rFonts w:cs="Arial"/>
              </w:rPr>
              <w:t xml:space="preserve"> </w:t>
            </w:r>
            <w:r>
              <w:sym w:font="Symbol" w:char="F0A3"/>
            </w:r>
            <w:r>
              <w:t xml:space="preserve"> </w:t>
            </w:r>
            <w:r>
              <w:rPr>
                <w:rFonts w:cs="v5.0.0"/>
              </w:rPr>
              <w:sym w:font="Symbol" w:char="F044"/>
            </w:r>
            <w:r>
              <w:rPr>
                <w:rFonts w:cs="v5.0.0"/>
              </w:rPr>
              <w:t>f</w:t>
            </w:r>
            <w:r>
              <w:t xml:space="preserve"> &lt; </w:t>
            </w:r>
            <w:r>
              <w:rPr>
                <w:kern w:val="2"/>
                <w:lang w:eastAsia="zh-CN"/>
              </w:rPr>
              <w:t>0.1</w:t>
            </w:r>
            <w:r>
              <w:rPr>
                <w:rFonts w:cs="Arial"/>
                <w:kern w:val="2"/>
                <w:lang w:eastAsia="zh-CN"/>
              </w:rPr>
              <w:t>*</w:t>
            </w:r>
            <w:r>
              <w:t>BW</w:t>
            </w:r>
            <w:r>
              <w:rPr>
                <w:vertAlign w:val="subscript"/>
              </w:rPr>
              <w:t>contiguous</w:t>
            </w:r>
          </w:p>
        </w:tc>
        <w:tc>
          <w:tcPr>
            <w:tcW w:w="2552" w:type="dxa"/>
            <w:tcBorders>
              <w:top w:val="single" w:sz="4" w:space="0" w:color="auto"/>
              <w:left w:val="single" w:sz="4" w:space="0" w:color="auto"/>
              <w:bottom w:val="single" w:sz="4" w:space="0" w:color="auto"/>
              <w:right w:val="single" w:sz="4" w:space="0" w:color="auto"/>
            </w:tcBorders>
          </w:tcPr>
          <w:p w14:paraId="222D4F87" w14:textId="77777777" w:rsidR="004D3FFD" w:rsidRDefault="002C252C" w:rsidP="00A35F39">
            <w:pPr>
              <w:pStyle w:val="TAC"/>
              <w:rPr>
                <w:rFonts w:eastAsia="MS Mincho"/>
              </w:rPr>
            </w:pPr>
            <w:r>
              <w:rPr>
                <w:rFonts w:cs="v5.0.0"/>
              </w:rPr>
              <w:t xml:space="preserve">0.5 MHz </w:t>
            </w:r>
            <w:r>
              <w:rPr>
                <w:rFonts w:cs="v5.0.0"/>
              </w:rPr>
              <w:sym w:font="Symbol" w:char="F0A3"/>
            </w:r>
            <w:r>
              <w:rPr>
                <w:rFonts w:cs="v5.0.0"/>
              </w:rPr>
              <w:t xml:space="preserve"> f_offset &lt; </w:t>
            </w:r>
            <w:r>
              <w:rPr>
                <w:kern w:val="2"/>
                <w:lang w:eastAsia="zh-CN"/>
              </w:rPr>
              <w:t>0.1*</w:t>
            </w:r>
            <w:r>
              <w:t xml:space="preserve"> BW</w:t>
            </w:r>
            <w:r>
              <w:rPr>
                <w:vertAlign w:val="subscript"/>
              </w:rPr>
              <w:t xml:space="preserve">contiguous </w:t>
            </w:r>
            <w:r>
              <w:rPr>
                <w:kern w:val="2"/>
              </w:rPr>
              <w:t>+0.5 MHz</w:t>
            </w:r>
          </w:p>
        </w:tc>
        <w:tc>
          <w:tcPr>
            <w:tcW w:w="2551" w:type="dxa"/>
            <w:tcBorders>
              <w:top w:val="single" w:sz="4" w:space="0" w:color="auto"/>
              <w:left w:val="single" w:sz="4" w:space="0" w:color="auto"/>
              <w:bottom w:val="single" w:sz="4" w:space="0" w:color="auto"/>
              <w:right w:val="single" w:sz="4" w:space="0" w:color="auto"/>
            </w:tcBorders>
          </w:tcPr>
          <w:p w14:paraId="3F50B8D2" w14:textId="77777777" w:rsidR="004D3FFD" w:rsidRDefault="002C252C" w:rsidP="00A35F39">
            <w:pPr>
              <w:pStyle w:val="TAC"/>
              <w:rPr>
                <w:rFonts w:eastAsia="MS Mincho"/>
              </w:rPr>
            </w:pPr>
            <w:r>
              <w:rPr>
                <w:rFonts w:eastAsia="MS Mincho"/>
              </w:rPr>
              <w:t>Min(-2.3 dBm, Max(</w:t>
            </w:r>
            <w:r>
              <w:t>P</w:t>
            </w:r>
            <w:r>
              <w:rPr>
                <w:vertAlign w:val="subscript"/>
              </w:rPr>
              <w:t>rated,t,TRP</w:t>
            </w:r>
            <w:r>
              <w:rPr>
                <w:rFonts w:eastAsia="MS Mincho"/>
              </w:rPr>
              <w:t xml:space="preserve"> – 32.3 dB, -9.3 dBm))</w:t>
            </w:r>
          </w:p>
          <w:p w14:paraId="16CF34C5" w14:textId="77777777" w:rsidR="004D3FFD" w:rsidRDefault="004D3FFD" w:rsidP="00A35F39">
            <w:pPr>
              <w:pStyle w:val="TAC"/>
            </w:pPr>
          </w:p>
        </w:tc>
        <w:tc>
          <w:tcPr>
            <w:tcW w:w="1560" w:type="dxa"/>
            <w:tcBorders>
              <w:top w:val="single" w:sz="4" w:space="0" w:color="auto"/>
              <w:left w:val="single" w:sz="4" w:space="0" w:color="auto"/>
              <w:bottom w:val="single" w:sz="4" w:space="0" w:color="auto"/>
              <w:right w:val="single" w:sz="4" w:space="0" w:color="auto"/>
            </w:tcBorders>
          </w:tcPr>
          <w:p w14:paraId="2628334C" w14:textId="77777777" w:rsidR="004D3FFD" w:rsidRDefault="002C252C" w:rsidP="00A35F39">
            <w:pPr>
              <w:pStyle w:val="TAC"/>
            </w:pPr>
            <w:r>
              <w:t>1 MHz</w:t>
            </w:r>
          </w:p>
        </w:tc>
      </w:tr>
      <w:tr w:rsidR="004D3FFD" w14:paraId="47224135" w14:textId="77777777">
        <w:tc>
          <w:tcPr>
            <w:tcW w:w="1809" w:type="dxa"/>
            <w:tcBorders>
              <w:top w:val="single" w:sz="4" w:space="0" w:color="auto"/>
              <w:left w:val="single" w:sz="4" w:space="0" w:color="auto"/>
              <w:bottom w:val="single" w:sz="4" w:space="0" w:color="auto"/>
              <w:right w:val="single" w:sz="4" w:space="0" w:color="auto"/>
            </w:tcBorders>
          </w:tcPr>
          <w:p w14:paraId="3AAA530A" w14:textId="77777777" w:rsidR="004D3FFD" w:rsidRDefault="002C252C" w:rsidP="00A35F39">
            <w:pPr>
              <w:pStyle w:val="TAC"/>
            </w:pPr>
            <w:r>
              <w:rPr>
                <w:kern w:val="2"/>
                <w:lang w:eastAsia="zh-CN"/>
              </w:rPr>
              <w:t>0.1</w:t>
            </w:r>
            <w:r>
              <w:rPr>
                <w:rFonts w:cs="Arial"/>
                <w:kern w:val="2"/>
                <w:lang w:eastAsia="zh-CN"/>
              </w:rPr>
              <w:t>*</w:t>
            </w:r>
            <w:r>
              <w:t>BW</w:t>
            </w:r>
            <w:r>
              <w:rPr>
                <w:vertAlign w:val="subscript"/>
              </w:rPr>
              <w:t>contiguous</w:t>
            </w:r>
            <w:r>
              <w:t xml:space="preserve"> </w:t>
            </w:r>
            <w:r>
              <w:sym w:font="Symbol" w:char="F0A3"/>
            </w:r>
            <w:r>
              <w:t xml:space="preserve"> </w:t>
            </w:r>
            <w:r>
              <w:rPr>
                <w:rFonts w:cs="v5.0.0"/>
              </w:rPr>
              <w:sym w:font="Symbol" w:char="F044"/>
            </w:r>
            <w:r>
              <w:rPr>
                <w:rFonts w:cs="v5.0.0"/>
              </w:rPr>
              <w:t>f</w:t>
            </w:r>
            <w:r>
              <w:t xml:space="preserve"> &lt; </w:t>
            </w:r>
            <w:r>
              <w:rPr>
                <w:rFonts w:cs="v5.0.0"/>
              </w:rPr>
              <w:sym w:font="Symbol" w:char="F044"/>
            </w:r>
            <w:r>
              <w:rPr>
                <w:rFonts w:cs="v5.0.0"/>
              </w:rPr>
              <w:t>f</w:t>
            </w:r>
            <w:r>
              <w:rPr>
                <w:rFonts w:cs="v5.0.0"/>
                <w:vertAlign w:val="subscript"/>
              </w:rPr>
              <w:t>max</w:t>
            </w:r>
          </w:p>
        </w:tc>
        <w:tc>
          <w:tcPr>
            <w:tcW w:w="2552" w:type="dxa"/>
            <w:tcBorders>
              <w:top w:val="single" w:sz="4" w:space="0" w:color="auto"/>
              <w:left w:val="single" w:sz="4" w:space="0" w:color="auto"/>
              <w:bottom w:val="single" w:sz="4" w:space="0" w:color="auto"/>
              <w:right w:val="single" w:sz="4" w:space="0" w:color="auto"/>
            </w:tcBorders>
          </w:tcPr>
          <w:p w14:paraId="33407130" w14:textId="77777777" w:rsidR="004D3FFD" w:rsidRDefault="002C252C" w:rsidP="00A35F39">
            <w:pPr>
              <w:pStyle w:val="TAC"/>
              <w:rPr>
                <w:rFonts w:eastAsia="MS Mincho"/>
              </w:rPr>
            </w:pPr>
            <w:r>
              <w:rPr>
                <w:kern w:val="2"/>
                <w:lang w:eastAsia="zh-CN"/>
              </w:rPr>
              <w:t>0.1*</w:t>
            </w:r>
            <w:r>
              <w:t xml:space="preserve"> BW</w:t>
            </w:r>
            <w:r>
              <w:rPr>
                <w:vertAlign w:val="subscript"/>
              </w:rPr>
              <w:t xml:space="preserve">contiguous </w:t>
            </w:r>
            <w:r>
              <w:rPr>
                <w:kern w:val="2"/>
              </w:rPr>
              <w:t>+0.5 MHz</w:t>
            </w:r>
            <w:r>
              <w:rPr>
                <w:rFonts w:cs="v5.0.0"/>
              </w:rPr>
              <w:t xml:space="preserve"> </w:t>
            </w:r>
            <w:r>
              <w:rPr>
                <w:rFonts w:cs="v5.0.0"/>
              </w:rPr>
              <w:sym w:font="Symbol" w:char="F0A3"/>
            </w:r>
            <w:r>
              <w:rPr>
                <w:rFonts w:cs="v5.0.0"/>
              </w:rPr>
              <w:t xml:space="preserve"> f_offset &lt; </w:t>
            </w:r>
            <w:r>
              <w:t>f_</w:t>
            </w:r>
            <w:r>
              <w:rPr>
                <w:rFonts w:cs="v5.0.0"/>
              </w:rPr>
              <w:t xml:space="preserve"> offset</w:t>
            </w:r>
            <w:r>
              <w:rPr>
                <w:rFonts w:cs="v5.0.0"/>
                <w:vertAlign w:val="subscript"/>
              </w:rPr>
              <w:t>max</w:t>
            </w:r>
          </w:p>
        </w:tc>
        <w:tc>
          <w:tcPr>
            <w:tcW w:w="2551" w:type="dxa"/>
            <w:tcBorders>
              <w:top w:val="single" w:sz="4" w:space="0" w:color="auto"/>
              <w:left w:val="single" w:sz="4" w:space="0" w:color="auto"/>
              <w:bottom w:val="single" w:sz="4" w:space="0" w:color="auto"/>
              <w:right w:val="single" w:sz="4" w:space="0" w:color="auto"/>
            </w:tcBorders>
          </w:tcPr>
          <w:p w14:paraId="4A430E03" w14:textId="77777777" w:rsidR="004D3FFD" w:rsidRDefault="002C252C" w:rsidP="00A35F39">
            <w:pPr>
              <w:pStyle w:val="TAC"/>
              <w:rPr>
                <w:rFonts w:eastAsia="MS Mincho"/>
              </w:rPr>
            </w:pPr>
            <w:r>
              <w:rPr>
                <w:rFonts w:eastAsia="MS Mincho"/>
              </w:rPr>
              <w:t>Min(-13 dBm, Max(</w:t>
            </w:r>
            <w:r>
              <w:t>P</w:t>
            </w:r>
            <w:r>
              <w:rPr>
                <w:vertAlign w:val="subscript"/>
              </w:rPr>
              <w:t>rated,t,TRP</w:t>
            </w:r>
            <w:r>
              <w:rPr>
                <w:rFonts w:eastAsia="MS Mincho"/>
              </w:rPr>
              <w:t xml:space="preserve"> – 43 dB, -20 dBm))</w:t>
            </w:r>
          </w:p>
          <w:p w14:paraId="097D5F30" w14:textId="77777777" w:rsidR="004D3FFD" w:rsidRDefault="004D3FFD" w:rsidP="00A35F39">
            <w:pPr>
              <w:pStyle w:val="TAC"/>
            </w:pPr>
          </w:p>
        </w:tc>
        <w:tc>
          <w:tcPr>
            <w:tcW w:w="1560" w:type="dxa"/>
            <w:tcBorders>
              <w:top w:val="single" w:sz="4" w:space="0" w:color="auto"/>
              <w:left w:val="single" w:sz="4" w:space="0" w:color="auto"/>
              <w:bottom w:val="single" w:sz="4" w:space="0" w:color="auto"/>
              <w:right w:val="single" w:sz="4" w:space="0" w:color="auto"/>
            </w:tcBorders>
          </w:tcPr>
          <w:p w14:paraId="29B95C9A" w14:textId="77777777" w:rsidR="004D3FFD" w:rsidRDefault="002C252C" w:rsidP="00A35F39">
            <w:pPr>
              <w:pStyle w:val="TAC"/>
            </w:pPr>
            <w:r>
              <w:t>1 MHz</w:t>
            </w:r>
          </w:p>
        </w:tc>
      </w:tr>
      <w:tr w:rsidR="004D3FFD" w14:paraId="2BD5C48E" w14:textId="77777777">
        <w:tc>
          <w:tcPr>
            <w:tcW w:w="8472" w:type="dxa"/>
            <w:gridSpan w:val="4"/>
            <w:tcBorders>
              <w:top w:val="single" w:sz="4" w:space="0" w:color="auto"/>
              <w:left w:val="single" w:sz="4" w:space="0" w:color="auto"/>
              <w:bottom w:val="single" w:sz="4" w:space="0" w:color="auto"/>
              <w:right w:val="single" w:sz="4" w:space="0" w:color="auto"/>
            </w:tcBorders>
          </w:tcPr>
          <w:p w14:paraId="082C701D" w14:textId="77777777" w:rsidR="004D3FFD" w:rsidRDefault="002C252C" w:rsidP="00A35F39">
            <w:pPr>
              <w:pStyle w:val="TAN"/>
            </w:pPr>
            <w:r>
              <w:t>NOTE 1:</w:t>
            </w:r>
            <w:r>
              <w:tab/>
              <w:t xml:space="preserve">For </w:t>
            </w:r>
            <w:r>
              <w:rPr>
                <w:i/>
              </w:rPr>
              <w:t>non-contiguous spectrum</w:t>
            </w:r>
            <w:r>
              <w:t xml:space="preserve"> operation within any </w:t>
            </w:r>
            <w:r>
              <w:rPr>
                <w:i/>
              </w:rPr>
              <w:t>operating band</w:t>
            </w:r>
            <w:r>
              <w:t xml:space="preserve"> the </w:t>
            </w:r>
            <w:r>
              <w:rPr>
                <w:iCs/>
              </w:rPr>
              <w:t>limit</w:t>
            </w:r>
            <w:r>
              <w:rPr>
                <w:i/>
                <w:iCs/>
              </w:rPr>
              <w:t xml:space="preserve"> </w:t>
            </w:r>
            <w:r>
              <w:t xml:space="preserve">within </w:t>
            </w:r>
            <w:r>
              <w:rPr>
                <w:i/>
              </w:rPr>
              <w:t>gaps between passbands</w:t>
            </w:r>
            <w:r>
              <w:t xml:space="preserve"> is calculated as a cumulative sum of contributions from adjacent </w:t>
            </w:r>
            <w:r>
              <w:rPr>
                <w:i/>
              </w:rPr>
              <w:t>sub-blocks</w:t>
            </w:r>
            <w:r>
              <w:t xml:space="preserve"> on each side of the </w:t>
            </w:r>
            <w:r>
              <w:rPr>
                <w:i/>
              </w:rPr>
              <w:t>gap between passbands</w:t>
            </w:r>
            <w:r>
              <w:t xml:space="preserve">. </w:t>
            </w:r>
          </w:p>
        </w:tc>
      </w:tr>
    </w:tbl>
    <w:p w14:paraId="42E24205" w14:textId="77777777" w:rsidR="004D3FFD" w:rsidRDefault="004D3FFD"/>
    <w:p w14:paraId="7D0B89C3" w14:textId="77777777" w:rsidR="004D3FFD" w:rsidRDefault="002C252C" w:rsidP="00A35F39">
      <w:pPr>
        <w:pStyle w:val="TH"/>
      </w:pPr>
      <w:r>
        <w:t>Table 6.5.3.4.1-2: OBUE limits applicable in the frequency range 37 – 43.5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2495"/>
        <w:gridCol w:w="2693"/>
        <w:gridCol w:w="1560"/>
      </w:tblGrid>
      <w:tr w:rsidR="004D3FFD" w14:paraId="5791284A" w14:textId="77777777">
        <w:tc>
          <w:tcPr>
            <w:tcW w:w="1724" w:type="dxa"/>
            <w:tcBorders>
              <w:top w:val="single" w:sz="4" w:space="0" w:color="auto"/>
              <w:left w:val="single" w:sz="4" w:space="0" w:color="auto"/>
              <w:bottom w:val="single" w:sz="4" w:space="0" w:color="auto"/>
              <w:right w:val="single" w:sz="4" w:space="0" w:color="auto"/>
            </w:tcBorders>
          </w:tcPr>
          <w:p w14:paraId="3EB0F6C6" w14:textId="77777777" w:rsidR="004D3FFD" w:rsidRDefault="002C252C" w:rsidP="00A35F39">
            <w:pPr>
              <w:pStyle w:val="TAH"/>
            </w:pPr>
            <w:r>
              <w:t xml:space="preserve">Frequency offset of measurement filter -3B point,  </w:t>
            </w:r>
            <w:r>
              <w:rPr>
                <w:rFonts w:cs="v5.0.0"/>
              </w:rPr>
              <w:sym w:font="Symbol" w:char="F044"/>
            </w:r>
            <w:r>
              <w:rPr>
                <w:rFonts w:cs="v5.0.0"/>
              </w:rPr>
              <w:t>f</w:t>
            </w:r>
            <w:r>
              <w:t xml:space="preserve"> </w:t>
            </w:r>
          </w:p>
        </w:tc>
        <w:tc>
          <w:tcPr>
            <w:tcW w:w="2495" w:type="dxa"/>
            <w:tcBorders>
              <w:top w:val="single" w:sz="4" w:space="0" w:color="auto"/>
              <w:left w:val="single" w:sz="4" w:space="0" w:color="auto"/>
              <w:bottom w:val="single" w:sz="4" w:space="0" w:color="auto"/>
              <w:right w:val="single" w:sz="4" w:space="0" w:color="auto"/>
            </w:tcBorders>
          </w:tcPr>
          <w:p w14:paraId="25F7EA5D" w14:textId="77777777" w:rsidR="004D3FFD" w:rsidRDefault="002C252C" w:rsidP="00A35F39">
            <w:pPr>
              <w:pStyle w:val="TAH"/>
            </w:pPr>
            <w:r>
              <w:rPr>
                <w:rFonts w:cs="v5.0.0"/>
              </w:rPr>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tcPr>
          <w:p w14:paraId="32E6C2DC" w14:textId="77777777" w:rsidR="004D3FFD" w:rsidRDefault="002C252C" w:rsidP="00A35F39">
            <w:pPr>
              <w:pStyle w:val="TAH"/>
            </w:pPr>
            <w:r>
              <w:t>Limit</w:t>
            </w:r>
          </w:p>
        </w:tc>
        <w:tc>
          <w:tcPr>
            <w:tcW w:w="1560" w:type="dxa"/>
            <w:tcBorders>
              <w:top w:val="single" w:sz="4" w:space="0" w:color="auto"/>
              <w:left w:val="single" w:sz="4" w:space="0" w:color="auto"/>
              <w:bottom w:val="single" w:sz="4" w:space="0" w:color="auto"/>
              <w:right w:val="single" w:sz="4" w:space="0" w:color="auto"/>
            </w:tcBorders>
          </w:tcPr>
          <w:p w14:paraId="59CE39ED" w14:textId="77777777" w:rsidR="004D3FFD" w:rsidRDefault="002C252C" w:rsidP="00A35F39">
            <w:pPr>
              <w:pStyle w:val="TAH"/>
              <w:rPr>
                <w:i/>
              </w:rPr>
            </w:pPr>
            <w:r>
              <w:rPr>
                <w:i/>
              </w:rPr>
              <w:t>Measurement bandwidth</w:t>
            </w:r>
          </w:p>
        </w:tc>
      </w:tr>
      <w:tr w:rsidR="004D3FFD" w14:paraId="3BC36E1C" w14:textId="77777777">
        <w:tc>
          <w:tcPr>
            <w:tcW w:w="1724" w:type="dxa"/>
            <w:tcBorders>
              <w:top w:val="single" w:sz="4" w:space="0" w:color="auto"/>
              <w:left w:val="single" w:sz="4" w:space="0" w:color="auto"/>
              <w:bottom w:val="single" w:sz="4" w:space="0" w:color="auto"/>
              <w:right w:val="single" w:sz="4" w:space="0" w:color="auto"/>
            </w:tcBorders>
          </w:tcPr>
          <w:p w14:paraId="76C38E00" w14:textId="77777777" w:rsidR="004D3FFD" w:rsidRDefault="002C252C" w:rsidP="00A35F39">
            <w:pPr>
              <w:pStyle w:val="TAC"/>
            </w:pPr>
            <w:r>
              <w:t>0 MHz</w:t>
            </w:r>
            <w:r>
              <w:rPr>
                <w:rFonts w:cs="Arial"/>
              </w:rPr>
              <w:t xml:space="preserve"> </w:t>
            </w:r>
            <w:r>
              <w:sym w:font="Symbol" w:char="F0A3"/>
            </w:r>
            <w:r>
              <w:t xml:space="preserve"> </w:t>
            </w:r>
            <w:r>
              <w:rPr>
                <w:rFonts w:cs="v5.0.0"/>
              </w:rPr>
              <w:sym w:font="Symbol" w:char="F044"/>
            </w:r>
            <w:r>
              <w:rPr>
                <w:rFonts w:cs="v5.0.0"/>
              </w:rPr>
              <w:t>f</w:t>
            </w:r>
            <w:r>
              <w:t xml:space="preserve"> &lt; </w:t>
            </w:r>
            <w:r>
              <w:rPr>
                <w:kern w:val="2"/>
                <w:lang w:eastAsia="zh-CN"/>
              </w:rPr>
              <w:t>0.1</w:t>
            </w:r>
            <w:r>
              <w:rPr>
                <w:rFonts w:cs="Arial"/>
                <w:kern w:val="2"/>
                <w:lang w:eastAsia="zh-CN"/>
              </w:rPr>
              <w:t>*</w:t>
            </w:r>
            <w:r>
              <w:t>BW</w:t>
            </w:r>
            <w:r>
              <w:rPr>
                <w:vertAlign w:val="subscript"/>
              </w:rPr>
              <w:t>contiguous</w:t>
            </w:r>
          </w:p>
        </w:tc>
        <w:tc>
          <w:tcPr>
            <w:tcW w:w="2495" w:type="dxa"/>
            <w:tcBorders>
              <w:top w:val="single" w:sz="4" w:space="0" w:color="auto"/>
              <w:left w:val="single" w:sz="4" w:space="0" w:color="auto"/>
              <w:bottom w:val="single" w:sz="4" w:space="0" w:color="auto"/>
              <w:right w:val="single" w:sz="4" w:space="0" w:color="auto"/>
            </w:tcBorders>
          </w:tcPr>
          <w:p w14:paraId="472B7E26" w14:textId="77777777" w:rsidR="004D3FFD" w:rsidRDefault="002C252C" w:rsidP="00A35F39">
            <w:pPr>
              <w:pStyle w:val="TAC"/>
            </w:pPr>
            <w:r>
              <w:rPr>
                <w:rFonts w:cs="v5.0.0"/>
              </w:rPr>
              <w:t xml:space="preserve">0.5 MHz </w:t>
            </w:r>
            <w:r>
              <w:rPr>
                <w:rFonts w:cs="v5.0.0"/>
              </w:rPr>
              <w:sym w:font="Symbol" w:char="F0A3"/>
            </w:r>
            <w:r>
              <w:rPr>
                <w:rFonts w:cs="v5.0.0"/>
              </w:rPr>
              <w:t xml:space="preserve"> f_offset &lt; </w:t>
            </w:r>
            <w:r>
              <w:rPr>
                <w:kern w:val="2"/>
                <w:lang w:eastAsia="zh-CN"/>
              </w:rPr>
              <w:t>0.1*</w:t>
            </w:r>
            <w:r>
              <w:t xml:space="preserve"> BW</w:t>
            </w:r>
            <w:r>
              <w:rPr>
                <w:vertAlign w:val="subscript"/>
              </w:rPr>
              <w:t xml:space="preserve">contiguous </w:t>
            </w:r>
            <w:r>
              <w:rPr>
                <w:kern w:val="2"/>
              </w:rPr>
              <w:t>+0.5 MHz</w:t>
            </w:r>
          </w:p>
        </w:tc>
        <w:tc>
          <w:tcPr>
            <w:tcW w:w="2693" w:type="dxa"/>
            <w:tcBorders>
              <w:top w:val="single" w:sz="4" w:space="0" w:color="auto"/>
              <w:left w:val="single" w:sz="4" w:space="0" w:color="auto"/>
              <w:bottom w:val="single" w:sz="4" w:space="0" w:color="auto"/>
              <w:right w:val="single" w:sz="4" w:space="0" w:color="auto"/>
            </w:tcBorders>
          </w:tcPr>
          <w:p w14:paraId="6A936439" w14:textId="77777777" w:rsidR="004D3FFD" w:rsidRDefault="002C252C" w:rsidP="00A35F39">
            <w:pPr>
              <w:pStyle w:val="TAC"/>
              <w:rPr>
                <w:rFonts w:eastAsia="MS Mincho"/>
              </w:rPr>
            </w:pPr>
            <w:r>
              <w:rPr>
                <w:rFonts w:eastAsia="MS Mincho"/>
              </w:rPr>
              <w:t>Min(-2.3 dBm, Max(</w:t>
            </w:r>
            <w:r>
              <w:t>P</w:t>
            </w:r>
            <w:r>
              <w:rPr>
                <w:vertAlign w:val="subscript"/>
              </w:rPr>
              <w:t>rated,t,TRP</w:t>
            </w:r>
            <w:r>
              <w:rPr>
                <w:rFonts w:eastAsia="MS Mincho"/>
              </w:rPr>
              <w:t xml:space="preserve"> – 30.3 dB, -9.3 dBm))</w:t>
            </w:r>
          </w:p>
          <w:p w14:paraId="3378D88B" w14:textId="77777777" w:rsidR="004D3FFD" w:rsidRDefault="004D3FFD" w:rsidP="00A35F39">
            <w:pPr>
              <w:pStyle w:val="TAC"/>
            </w:pPr>
          </w:p>
        </w:tc>
        <w:tc>
          <w:tcPr>
            <w:tcW w:w="1560" w:type="dxa"/>
            <w:tcBorders>
              <w:top w:val="single" w:sz="4" w:space="0" w:color="auto"/>
              <w:left w:val="single" w:sz="4" w:space="0" w:color="auto"/>
              <w:bottom w:val="single" w:sz="4" w:space="0" w:color="auto"/>
              <w:right w:val="single" w:sz="4" w:space="0" w:color="auto"/>
            </w:tcBorders>
          </w:tcPr>
          <w:p w14:paraId="3E180D4F" w14:textId="77777777" w:rsidR="004D3FFD" w:rsidRDefault="002C252C" w:rsidP="00A35F39">
            <w:pPr>
              <w:pStyle w:val="TAC"/>
            </w:pPr>
            <w:r>
              <w:t>1 MHz</w:t>
            </w:r>
          </w:p>
        </w:tc>
      </w:tr>
      <w:tr w:rsidR="004D3FFD" w14:paraId="684C4024" w14:textId="77777777">
        <w:tc>
          <w:tcPr>
            <w:tcW w:w="1724" w:type="dxa"/>
            <w:tcBorders>
              <w:top w:val="single" w:sz="4" w:space="0" w:color="auto"/>
              <w:left w:val="single" w:sz="4" w:space="0" w:color="auto"/>
              <w:bottom w:val="single" w:sz="4" w:space="0" w:color="auto"/>
              <w:right w:val="single" w:sz="4" w:space="0" w:color="auto"/>
            </w:tcBorders>
          </w:tcPr>
          <w:p w14:paraId="5363FCEA" w14:textId="77777777" w:rsidR="004D3FFD" w:rsidRDefault="002C252C" w:rsidP="00A35F39">
            <w:pPr>
              <w:pStyle w:val="TAC"/>
              <w:rPr>
                <w:kern w:val="2"/>
                <w:lang w:eastAsia="zh-CN"/>
              </w:rPr>
            </w:pPr>
            <w:r>
              <w:rPr>
                <w:kern w:val="2"/>
                <w:lang w:eastAsia="zh-CN"/>
              </w:rPr>
              <w:t>0.1</w:t>
            </w:r>
            <w:r>
              <w:rPr>
                <w:rFonts w:cs="Arial"/>
                <w:kern w:val="2"/>
                <w:lang w:eastAsia="zh-CN"/>
              </w:rPr>
              <w:t>*</w:t>
            </w:r>
            <w:r>
              <w:t>BW</w:t>
            </w:r>
            <w:r>
              <w:rPr>
                <w:vertAlign w:val="subscript"/>
              </w:rPr>
              <w:t>contiguous</w:t>
            </w:r>
            <w:r>
              <w:t xml:space="preserve"> </w:t>
            </w:r>
            <w:r>
              <w:sym w:font="Symbol" w:char="F0A3"/>
            </w:r>
            <w:r>
              <w:t xml:space="preserve"> </w:t>
            </w:r>
            <w:r>
              <w:rPr>
                <w:rFonts w:cs="v5.0.0"/>
              </w:rPr>
              <w:sym w:font="Symbol" w:char="F044"/>
            </w:r>
            <w:r>
              <w:rPr>
                <w:rFonts w:cs="v5.0.0"/>
              </w:rPr>
              <w:t>f</w:t>
            </w:r>
            <w:r>
              <w:t xml:space="preserve"> &lt; </w:t>
            </w:r>
            <w:r>
              <w:rPr>
                <w:rFonts w:cs="v5.0.0"/>
              </w:rPr>
              <w:sym w:font="Symbol" w:char="F044"/>
            </w:r>
            <w:r>
              <w:rPr>
                <w:rFonts w:cs="v5.0.0"/>
              </w:rPr>
              <w:t>f</w:t>
            </w:r>
            <w:r>
              <w:rPr>
                <w:rFonts w:cs="v5.0.0"/>
                <w:vertAlign w:val="subscript"/>
              </w:rPr>
              <w:t>max</w:t>
            </w:r>
          </w:p>
        </w:tc>
        <w:tc>
          <w:tcPr>
            <w:tcW w:w="2495" w:type="dxa"/>
            <w:tcBorders>
              <w:top w:val="single" w:sz="4" w:space="0" w:color="auto"/>
              <w:left w:val="single" w:sz="4" w:space="0" w:color="auto"/>
              <w:bottom w:val="single" w:sz="4" w:space="0" w:color="auto"/>
              <w:right w:val="single" w:sz="4" w:space="0" w:color="auto"/>
            </w:tcBorders>
          </w:tcPr>
          <w:p w14:paraId="3DEA878E" w14:textId="77777777" w:rsidR="004D3FFD" w:rsidRDefault="002C252C" w:rsidP="00A35F39">
            <w:pPr>
              <w:pStyle w:val="TAC"/>
            </w:pPr>
            <w:r>
              <w:rPr>
                <w:kern w:val="2"/>
                <w:lang w:eastAsia="zh-CN"/>
              </w:rPr>
              <w:t>0.1*</w:t>
            </w:r>
            <w:r>
              <w:t xml:space="preserve"> BW</w:t>
            </w:r>
            <w:r>
              <w:rPr>
                <w:vertAlign w:val="subscript"/>
              </w:rPr>
              <w:t xml:space="preserve">contiguous </w:t>
            </w:r>
            <w:r>
              <w:rPr>
                <w:kern w:val="2"/>
              </w:rPr>
              <w:t>+0.5 MHz</w:t>
            </w:r>
            <w:r>
              <w:rPr>
                <w:rFonts w:cs="v5.0.0"/>
              </w:rPr>
              <w:t xml:space="preserve"> </w:t>
            </w:r>
            <w:r>
              <w:rPr>
                <w:rFonts w:cs="v5.0.0"/>
              </w:rPr>
              <w:sym w:font="Symbol" w:char="F0A3"/>
            </w:r>
            <w:r>
              <w:rPr>
                <w:rFonts w:cs="v5.0.0"/>
              </w:rPr>
              <w:t xml:space="preserve"> f_offset &lt; </w:t>
            </w:r>
            <w:r>
              <w:t>f_</w:t>
            </w:r>
            <w:r>
              <w:rPr>
                <w:rFonts w:cs="v5.0.0"/>
              </w:rPr>
              <w:t xml:space="preserve"> offset</w:t>
            </w:r>
            <w:r>
              <w:rPr>
                <w:rFonts w:cs="v5.0.0"/>
                <w:vertAlign w:val="subscript"/>
              </w:rPr>
              <w:t>max</w:t>
            </w:r>
          </w:p>
        </w:tc>
        <w:tc>
          <w:tcPr>
            <w:tcW w:w="2693" w:type="dxa"/>
            <w:tcBorders>
              <w:top w:val="single" w:sz="4" w:space="0" w:color="auto"/>
              <w:left w:val="single" w:sz="4" w:space="0" w:color="auto"/>
              <w:bottom w:val="single" w:sz="4" w:space="0" w:color="auto"/>
              <w:right w:val="single" w:sz="4" w:space="0" w:color="auto"/>
            </w:tcBorders>
          </w:tcPr>
          <w:p w14:paraId="695F37A9" w14:textId="77777777" w:rsidR="004D3FFD" w:rsidRDefault="002C252C" w:rsidP="00A35F39">
            <w:pPr>
              <w:pStyle w:val="TAC"/>
              <w:rPr>
                <w:rFonts w:eastAsia="MS Mincho"/>
              </w:rPr>
            </w:pPr>
            <w:r>
              <w:rPr>
                <w:rFonts w:eastAsia="MS Mincho"/>
              </w:rPr>
              <w:t>Min(-13 dBm, Max(</w:t>
            </w:r>
            <w:r>
              <w:t>P</w:t>
            </w:r>
            <w:r>
              <w:rPr>
                <w:vertAlign w:val="subscript"/>
              </w:rPr>
              <w:t>rated,t,TRP</w:t>
            </w:r>
            <w:r>
              <w:rPr>
                <w:rFonts w:eastAsia="MS Mincho"/>
              </w:rPr>
              <w:t xml:space="preserve"> – 41 dB, -20 dBm))</w:t>
            </w:r>
          </w:p>
          <w:p w14:paraId="04E74FE0" w14:textId="77777777" w:rsidR="004D3FFD" w:rsidRDefault="004D3FFD" w:rsidP="00A35F39">
            <w:pPr>
              <w:pStyle w:val="TAC"/>
            </w:pPr>
          </w:p>
        </w:tc>
        <w:tc>
          <w:tcPr>
            <w:tcW w:w="1560" w:type="dxa"/>
            <w:tcBorders>
              <w:top w:val="single" w:sz="4" w:space="0" w:color="auto"/>
              <w:left w:val="single" w:sz="4" w:space="0" w:color="auto"/>
              <w:bottom w:val="single" w:sz="4" w:space="0" w:color="auto"/>
              <w:right w:val="single" w:sz="4" w:space="0" w:color="auto"/>
            </w:tcBorders>
          </w:tcPr>
          <w:p w14:paraId="38EFF30E" w14:textId="77777777" w:rsidR="004D3FFD" w:rsidRDefault="002C252C" w:rsidP="00A35F39">
            <w:pPr>
              <w:pStyle w:val="TAC"/>
            </w:pPr>
            <w:r>
              <w:t>1 MHz</w:t>
            </w:r>
          </w:p>
        </w:tc>
      </w:tr>
      <w:tr w:rsidR="004D3FFD" w14:paraId="1A1955E2" w14:textId="77777777">
        <w:tc>
          <w:tcPr>
            <w:tcW w:w="8472" w:type="dxa"/>
            <w:gridSpan w:val="4"/>
            <w:tcBorders>
              <w:top w:val="single" w:sz="4" w:space="0" w:color="auto"/>
              <w:left w:val="single" w:sz="4" w:space="0" w:color="auto"/>
              <w:bottom w:val="single" w:sz="4" w:space="0" w:color="auto"/>
              <w:right w:val="single" w:sz="4" w:space="0" w:color="auto"/>
            </w:tcBorders>
          </w:tcPr>
          <w:p w14:paraId="5045A009" w14:textId="77777777" w:rsidR="004D3FFD" w:rsidRDefault="002C252C" w:rsidP="00A35F39">
            <w:pPr>
              <w:pStyle w:val="TAN"/>
            </w:pPr>
            <w:r>
              <w:t>NOTE 1:</w:t>
            </w:r>
            <w:r>
              <w:tab/>
              <w:t xml:space="preserve">For </w:t>
            </w:r>
            <w:r>
              <w:rPr>
                <w:i/>
              </w:rPr>
              <w:t>non-contiguous spectrum</w:t>
            </w:r>
            <w:r>
              <w:t xml:space="preserve"> operation within any </w:t>
            </w:r>
            <w:r>
              <w:rPr>
                <w:i/>
              </w:rPr>
              <w:t>operating band</w:t>
            </w:r>
            <w:r>
              <w:t xml:space="preserve"> the </w:t>
            </w:r>
            <w:r>
              <w:rPr>
                <w:iCs/>
              </w:rPr>
              <w:t>limit</w:t>
            </w:r>
            <w:r>
              <w:rPr>
                <w:i/>
                <w:iCs/>
              </w:rPr>
              <w:t xml:space="preserve"> </w:t>
            </w:r>
            <w:r>
              <w:t xml:space="preserve">within </w:t>
            </w:r>
            <w:r>
              <w:rPr>
                <w:i/>
              </w:rPr>
              <w:t>gaps between passbands</w:t>
            </w:r>
            <w:r>
              <w:t xml:space="preserve"> is calculated as a cumulative sum of contributions from adjacent </w:t>
            </w:r>
            <w:r>
              <w:rPr>
                <w:i/>
              </w:rPr>
              <w:t>sub-blocks</w:t>
            </w:r>
            <w:r>
              <w:t xml:space="preserve"> on each side of the </w:t>
            </w:r>
            <w:r>
              <w:rPr>
                <w:i/>
              </w:rPr>
              <w:t>gap between passbands</w:t>
            </w:r>
            <w:r>
              <w:t>.</w:t>
            </w:r>
          </w:p>
        </w:tc>
      </w:tr>
    </w:tbl>
    <w:p w14:paraId="5900860F" w14:textId="77777777" w:rsidR="004D3FFD" w:rsidRDefault="004D3FFD"/>
    <w:p w14:paraId="0423C7D1" w14:textId="77777777" w:rsidR="004D3FFD" w:rsidRDefault="002C252C" w:rsidP="00A35F39">
      <w:pPr>
        <w:pStyle w:val="TH"/>
      </w:pPr>
      <w:r>
        <w:t>Table 6.5.3.4.1-3: OBUE limits applicable in the frequency range 43.5 – 48.2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2495"/>
        <w:gridCol w:w="2693"/>
        <w:gridCol w:w="1560"/>
      </w:tblGrid>
      <w:tr w:rsidR="004D3FFD" w14:paraId="31EDA0DC" w14:textId="77777777">
        <w:tc>
          <w:tcPr>
            <w:tcW w:w="1724" w:type="dxa"/>
            <w:tcBorders>
              <w:top w:val="single" w:sz="4" w:space="0" w:color="auto"/>
              <w:left w:val="single" w:sz="4" w:space="0" w:color="auto"/>
              <w:bottom w:val="single" w:sz="4" w:space="0" w:color="auto"/>
              <w:right w:val="single" w:sz="4" w:space="0" w:color="auto"/>
            </w:tcBorders>
          </w:tcPr>
          <w:p w14:paraId="6BB552A6" w14:textId="77777777" w:rsidR="004D3FFD" w:rsidRDefault="002C252C" w:rsidP="00A35F39">
            <w:pPr>
              <w:pStyle w:val="TAH"/>
            </w:pPr>
            <w:r>
              <w:t xml:space="preserve">Frequency offset of measurement filter -3B point,  </w:t>
            </w:r>
            <w:r>
              <w:rPr>
                <w:rFonts w:cs="v5.0.0"/>
              </w:rPr>
              <w:sym w:font="Symbol" w:char="F044"/>
            </w:r>
            <w:r>
              <w:rPr>
                <w:rFonts w:cs="v5.0.0"/>
              </w:rPr>
              <w:t>f</w:t>
            </w:r>
            <w:r>
              <w:t xml:space="preserve"> </w:t>
            </w:r>
          </w:p>
        </w:tc>
        <w:tc>
          <w:tcPr>
            <w:tcW w:w="2495" w:type="dxa"/>
            <w:tcBorders>
              <w:top w:val="single" w:sz="4" w:space="0" w:color="auto"/>
              <w:left w:val="single" w:sz="4" w:space="0" w:color="auto"/>
              <w:bottom w:val="single" w:sz="4" w:space="0" w:color="auto"/>
              <w:right w:val="single" w:sz="4" w:space="0" w:color="auto"/>
            </w:tcBorders>
          </w:tcPr>
          <w:p w14:paraId="26308D36" w14:textId="77777777" w:rsidR="004D3FFD" w:rsidRDefault="002C252C" w:rsidP="00A35F39">
            <w:pPr>
              <w:pStyle w:val="TAH"/>
            </w:pPr>
            <w:r>
              <w:rPr>
                <w:rFonts w:cs="v5.0.0"/>
              </w:rPr>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tcPr>
          <w:p w14:paraId="2FA62177" w14:textId="77777777" w:rsidR="004D3FFD" w:rsidRDefault="002C252C" w:rsidP="00A35F39">
            <w:pPr>
              <w:pStyle w:val="TAH"/>
            </w:pPr>
            <w:r>
              <w:t>Limit</w:t>
            </w:r>
          </w:p>
        </w:tc>
        <w:tc>
          <w:tcPr>
            <w:tcW w:w="1560" w:type="dxa"/>
            <w:tcBorders>
              <w:top w:val="single" w:sz="4" w:space="0" w:color="auto"/>
              <w:left w:val="single" w:sz="4" w:space="0" w:color="auto"/>
              <w:bottom w:val="single" w:sz="4" w:space="0" w:color="auto"/>
              <w:right w:val="single" w:sz="4" w:space="0" w:color="auto"/>
            </w:tcBorders>
          </w:tcPr>
          <w:p w14:paraId="135EABB3" w14:textId="77777777" w:rsidR="004D3FFD" w:rsidRDefault="002C252C" w:rsidP="00A35F39">
            <w:pPr>
              <w:pStyle w:val="TAH"/>
              <w:rPr>
                <w:i/>
              </w:rPr>
            </w:pPr>
            <w:r>
              <w:rPr>
                <w:i/>
              </w:rPr>
              <w:t>Measurement bandwidth</w:t>
            </w:r>
          </w:p>
        </w:tc>
      </w:tr>
      <w:tr w:rsidR="004D3FFD" w14:paraId="51D2B53B" w14:textId="77777777">
        <w:tc>
          <w:tcPr>
            <w:tcW w:w="1724" w:type="dxa"/>
            <w:tcBorders>
              <w:top w:val="single" w:sz="4" w:space="0" w:color="auto"/>
              <w:left w:val="single" w:sz="4" w:space="0" w:color="auto"/>
              <w:bottom w:val="single" w:sz="4" w:space="0" w:color="auto"/>
              <w:right w:val="single" w:sz="4" w:space="0" w:color="auto"/>
            </w:tcBorders>
          </w:tcPr>
          <w:p w14:paraId="0440DF8F" w14:textId="77777777" w:rsidR="004D3FFD" w:rsidRDefault="002C252C" w:rsidP="00A35F39">
            <w:pPr>
              <w:pStyle w:val="TAC"/>
            </w:pPr>
            <w:r>
              <w:t>0 MHz</w:t>
            </w:r>
            <w:r>
              <w:rPr>
                <w:rFonts w:cs="Arial"/>
              </w:rPr>
              <w:t xml:space="preserve"> </w:t>
            </w:r>
            <w:r>
              <w:sym w:font="Symbol" w:char="F0A3"/>
            </w:r>
            <w:r>
              <w:t xml:space="preserve"> </w:t>
            </w:r>
            <w:r>
              <w:rPr>
                <w:rFonts w:cs="v5.0.0"/>
              </w:rPr>
              <w:sym w:font="Symbol" w:char="F044"/>
            </w:r>
            <w:r>
              <w:rPr>
                <w:rFonts w:cs="v5.0.0"/>
              </w:rPr>
              <w:t>f</w:t>
            </w:r>
            <w:r>
              <w:t xml:space="preserve"> &lt; </w:t>
            </w:r>
            <w:r>
              <w:rPr>
                <w:kern w:val="2"/>
                <w:lang w:eastAsia="zh-CN"/>
              </w:rPr>
              <w:t>0.1</w:t>
            </w:r>
            <w:r>
              <w:rPr>
                <w:rFonts w:cs="Arial"/>
                <w:kern w:val="2"/>
                <w:lang w:eastAsia="zh-CN"/>
              </w:rPr>
              <w:t>*</w:t>
            </w:r>
            <w:r>
              <w:t>BW</w:t>
            </w:r>
            <w:r>
              <w:rPr>
                <w:vertAlign w:val="subscript"/>
              </w:rPr>
              <w:t>contiguous</w:t>
            </w:r>
          </w:p>
        </w:tc>
        <w:tc>
          <w:tcPr>
            <w:tcW w:w="2495" w:type="dxa"/>
            <w:tcBorders>
              <w:top w:val="single" w:sz="4" w:space="0" w:color="auto"/>
              <w:left w:val="single" w:sz="4" w:space="0" w:color="auto"/>
              <w:bottom w:val="single" w:sz="4" w:space="0" w:color="auto"/>
              <w:right w:val="single" w:sz="4" w:space="0" w:color="auto"/>
            </w:tcBorders>
          </w:tcPr>
          <w:p w14:paraId="47CD16F0" w14:textId="77777777" w:rsidR="004D3FFD" w:rsidRDefault="002C252C" w:rsidP="00A35F39">
            <w:pPr>
              <w:pStyle w:val="TAC"/>
            </w:pPr>
            <w:r>
              <w:rPr>
                <w:rFonts w:cs="v5.0.0"/>
              </w:rPr>
              <w:t xml:space="preserve">0.5 MHz </w:t>
            </w:r>
            <w:r>
              <w:rPr>
                <w:rFonts w:cs="v5.0.0"/>
              </w:rPr>
              <w:sym w:font="Symbol" w:char="F0A3"/>
            </w:r>
            <w:r>
              <w:rPr>
                <w:rFonts w:cs="v5.0.0"/>
              </w:rPr>
              <w:t xml:space="preserve"> f_offset &lt; </w:t>
            </w:r>
            <w:r>
              <w:rPr>
                <w:kern w:val="2"/>
                <w:lang w:eastAsia="zh-CN"/>
              </w:rPr>
              <w:t>0.1*</w:t>
            </w:r>
            <w:r>
              <w:t xml:space="preserve"> BW</w:t>
            </w:r>
            <w:r>
              <w:rPr>
                <w:vertAlign w:val="subscript"/>
              </w:rPr>
              <w:t xml:space="preserve">contiguous </w:t>
            </w:r>
            <w:r>
              <w:rPr>
                <w:kern w:val="2"/>
              </w:rPr>
              <w:t>+0.5 MHz</w:t>
            </w:r>
          </w:p>
        </w:tc>
        <w:tc>
          <w:tcPr>
            <w:tcW w:w="2693" w:type="dxa"/>
            <w:tcBorders>
              <w:top w:val="single" w:sz="4" w:space="0" w:color="auto"/>
              <w:left w:val="single" w:sz="4" w:space="0" w:color="auto"/>
              <w:bottom w:val="single" w:sz="4" w:space="0" w:color="auto"/>
              <w:right w:val="single" w:sz="4" w:space="0" w:color="auto"/>
            </w:tcBorders>
          </w:tcPr>
          <w:p w14:paraId="21F5D28D" w14:textId="77777777" w:rsidR="004D3FFD" w:rsidRDefault="002C252C" w:rsidP="00A35F39">
            <w:pPr>
              <w:pStyle w:val="TAC"/>
            </w:pPr>
            <w:r>
              <w:rPr>
                <w:rFonts w:eastAsia="MS Mincho"/>
              </w:rPr>
              <w:t>Min(-2.1 dBm, Max(</w:t>
            </w:r>
            <w:r>
              <w:t>P</w:t>
            </w:r>
            <w:r>
              <w:rPr>
                <w:vertAlign w:val="subscript"/>
              </w:rPr>
              <w:t>rated,t,TRP</w:t>
            </w:r>
            <w:r>
              <w:rPr>
                <w:rFonts w:eastAsia="MS Mincho"/>
              </w:rPr>
              <w:t xml:space="preserve"> – 30.1 dB, -9.1 dBm))</w:t>
            </w:r>
          </w:p>
        </w:tc>
        <w:tc>
          <w:tcPr>
            <w:tcW w:w="1560" w:type="dxa"/>
            <w:tcBorders>
              <w:top w:val="single" w:sz="4" w:space="0" w:color="auto"/>
              <w:left w:val="single" w:sz="4" w:space="0" w:color="auto"/>
              <w:bottom w:val="single" w:sz="4" w:space="0" w:color="auto"/>
              <w:right w:val="single" w:sz="4" w:space="0" w:color="auto"/>
            </w:tcBorders>
          </w:tcPr>
          <w:p w14:paraId="6E9B2B22" w14:textId="77777777" w:rsidR="004D3FFD" w:rsidRDefault="002C252C" w:rsidP="00A35F39">
            <w:pPr>
              <w:pStyle w:val="TAC"/>
            </w:pPr>
            <w:r>
              <w:t>1 MHz</w:t>
            </w:r>
          </w:p>
        </w:tc>
      </w:tr>
      <w:tr w:rsidR="004D3FFD" w14:paraId="685E115D" w14:textId="77777777">
        <w:tc>
          <w:tcPr>
            <w:tcW w:w="1724" w:type="dxa"/>
            <w:tcBorders>
              <w:top w:val="single" w:sz="4" w:space="0" w:color="auto"/>
              <w:left w:val="single" w:sz="4" w:space="0" w:color="auto"/>
              <w:bottom w:val="single" w:sz="4" w:space="0" w:color="auto"/>
              <w:right w:val="single" w:sz="4" w:space="0" w:color="auto"/>
            </w:tcBorders>
          </w:tcPr>
          <w:p w14:paraId="1B7F7845" w14:textId="77777777" w:rsidR="004D3FFD" w:rsidRDefault="002C252C" w:rsidP="00A35F39">
            <w:pPr>
              <w:pStyle w:val="TAC"/>
              <w:rPr>
                <w:kern w:val="2"/>
                <w:lang w:eastAsia="zh-CN"/>
              </w:rPr>
            </w:pPr>
            <w:r>
              <w:rPr>
                <w:kern w:val="2"/>
                <w:lang w:eastAsia="zh-CN"/>
              </w:rPr>
              <w:t>0.1</w:t>
            </w:r>
            <w:r>
              <w:rPr>
                <w:rFonts w:cs="Arial"/>
                <w:kern w:val="2"/>
                <w:lang w:eastAsia="zh-CN"/>
              </w:rPr>
              <w:t>*</w:t>
            </w:r>
            <w:r>
              <w:t>BW</w:t>
            </w:r>
            <w:r>
              <w:rPr>
                <w:vertAlign w:val="subscript"/>
              </w:rPr>
              <w:t>contiguous</w:t>
            </w:r>
            <w:r>
              <w:t xml:space="preserve"> </w:t>
            </w:r>
            <w:r>
              <w:sym w:font="Symbol" w:char="F0A3"/>
            </w:r>
            <w:r>
              <w:t xml:space="preserve"> </w:t>
            </w:r>
            <w:r>
              <w:rPr>
                <w:rFonts w:cs="v5.0.0"/>
              </w:rPr>
              <w:sym w:font="Symbol" w:char="F044"/>
            </w:r>
            <w:r>
              <w:rPr>
                <w:rFonts w:cs="v5.0.0"/>
              </w:rPr>
              <w:t>f</w:t>
            </w:r>
            <w:r>
              <w:t xml:space="preserve"> &lt; </w:t>
            </w:r>
            <w:r>
              <w:rPr>
                <w:rFonts w:cs="v5.0.0"/>
              </w:rPr>
              <w:sym w:font="Symbol" w:char="F044"/>
            </w:r>
            <w:r>
              <w:rPr>
                <w:rFonts w:cs="v5.0.0"/>
              </w:rPr>
              <w:t>f</w:t>
            </w:r>
            <w:r>
              <w:rPr>
                <w:rFonts w:cs="v5.0.0"/>
                <w:vertAlign w:val="subscript"/>
              </w:rPr>
              <w:t>max</w:t>
            </w:r>
          </w:p>
        </w:tc>
        <w:tc>
          <w:tcPr>
            <w:tcW w:w="2495" w:type="dxa"/>
            <w:tcBorders>
              <w:top w:val="single" w:sz="4" w:space="0" w:color="auto"/>
              <w:left w:val="single" w:sz="4" w:space="0" w:color="auto"/>
              <w:bottom w:val="single" w:sz="4" w:space="0" w:color="auto"/>
              <w:right w:val="single" w:sz="4" w:space="0" w:color="auto"/>
            </w:tcBorders>
          </w:tcPr>
          <w:p w14:paraId="0435AEC2" w14:textId="77777777" w:rsidR="004D3FFD" w:rsidRDefault="002C252C" w:rsidP="00A35F39">
            <w:pPr>
              <w:pStyle w:val="TAC"/>
            </w:pPr>
            <w:r>
              <w:rPr>
                <w:kern w:val="2"/>
                <w:lang w:eastAsia="zh-CN"/>
              </w:rPr>
              <w:t>0.1*</w:t>
            </w:r>
            <w:r>
              <w:t xml:space="preserve"> BW</w:t>
            </w:r>
            <w:r>
              <w:rPr>
                <w:vertAlign w:val="subscript"/>
              </w:rPr>
              <w:t xml:space="preserve">contiguous </w:t>
            </w:r>
            <w:r>
              <w:rPr>
                <w:kern w:val="2"/>
              </w:rPr>
              <w:t>+0.5 MHz</w:t>
            </w:r>
            <w:r>
              <w:rPr>
                <w:rFonts w:cs="v5.0.0"/>
              </w:rPr>
              <w:t xml:space="preserve"> </w:t>
            </w:r>
            <w:r>
              <w:rPr>
                <w:rFonts w:cs="v5.0.0"/>
              </w:rPr>
              <w:sym w:font="Symbol" w:char="F0A3"/>
            </w:r>
            <w:r>
              <w:rPr>
                <w:rFonts w:cs="v5.0.0"/>
              </w:rPr>
              <w:t xml:space="preserve"> f_offset &lt; </w:t>
            </w:r>
            <w:r>
              <w:t>f_</w:t>
            </w:r>
            <w:r>
              <w:rPr>
                <w:rFonts w:cs="v5.0.0"/>
              </w:rPr>
              <w:t xml:space="preserve"> offset</w:t>
            </w:r>
            <w:r>
              <w:rPr>
                <w:rFonts w:cs="v5.0.0"/>
                <w:vertAlign w:val="subscript"/>
              </w:rPr>
              <w:t>max</w:t>
            </w:r>
          </w:p>
        </w:tc>
        <w:tc>
          <w:tcPr>
            <w:tcW w:w="2693" w:type="dxa"/>
            <w:tcBorders>
              <w:top w:val="single" w:sz="4" w:space="0" w:color="auto"/>
              <w:left w:val="single" w:sz="4" w:space="0" w:color="auto"/>
              <w:bottom w:val="single" w:sz="4" w:space="0" w:color="auto"/>
              <w:right w:val="single" w:sz="4" w:space="0" w:color="auto"/>
            </w:tcBorders>
          </w:tcPr>
          <w:p w14:paraId="1A7E0B17" w14:textId="77777777" w:rsidR="004D3FFD" w:rsidRDefault="002C252C" w:rsidP="00A35F39">
            <w:pPr>
              <w:pStyle w:val="TAC"/>
            </w:pPr>
            <w:r>
              <w:rPr>
                <w:rFonts w:eastAsia="MS Mincho"/>
              </w:rPr>
              <w:t>Min(-13 dBm, Max(</w:t>
            </w:r>
            <w:r>
              <w:t>P</w:t>
            </w:r>
            <w:r>
              <w:rPr>
                <w:vertAlign w:val="subscript"/>
              </w:rPr>
              <w:t>rated,t,TRP</w:t>
            </w:r>
            <w:r>
              <w:rPr>
                <w:rFonts w:eastAsia="MS Mincho"/>
              </w:rPr>
              <w:t xml:space="preserve"> – 41 dB, -20 dBm))</w:t>
            </w:r>
          </w:p>
        </w:tc>
        <w:tc>
          <w:tcPr>
            <w:tcW w:w="1560" w:type="dxa"/>
            <w:tcBorders>
              <w:top w:val="single" w:sz="4" w:space="0" w:color="auto"/>
              <w:left w:val="single" w:sz="4" w:space="0" w:color="auto"/>
              <w:bottom w:val="single" w:sz="4" w:space="0" w:color="auto"/>
              <w:right w:val="single" w:sz="4" w:space="0" w:color="auto"/>
            </w:tcBorders>
          </w:tcPr>
          <w:p w14:paraId="707C3730" w14:textId="77777777" w:rsidR="004D3FFD" w:rsidRDefault="002C252C" w:rsidP="00A35F39">
            <w:pPr>
              <w:pStyle w:val="TAC"/>
            </w:pPr>
            <w:r>
              <w:t>1 MHz</w:t>
            </w:r>
          </w:p>
        </w:tc>
      </w:tr>
      <w:tr w:rsidR="004D3FFD" w14:paraId="04FAFD50" w14:textId="77777777">
        <w:tc>
          <w:tcPr>
            <w:tcW w:w="8472" w:type="dxa"/>
            <w:gridSpan w:val="4"/>
            <w:tcBorders>
              <w:top w:val="single" w:sz="4" w:space="0" w:color="auto"/>
              <w:left w:val="single" w:sz="4" w:space="0" w:color="auto"/>
              <w:bottom w:val="single" w:sz="4" w:space="0" w:color="auto"/>
              <w:right w:val="single" w:sz="4" w:space="0" w:color="auto"/>
            </w:tcBorders>
          </w:tcPr>
          <w:p w14:paraId="7BCD1065" w14:textId="77777777" w:rsidR="004D3FFD" w:rsidRDefault="002C252C" w:rsidP="00A35F39">
            <w:pPr>
              <w:pStyle w:val="TAN"/>
            </w:pPr>
            <w:r>
              <w:t>NOTE 1:</w:t>
            </w:r>
            <w:r>
              <w:tab/>
              <w:t xml:space="preserve">For </w:t>
            </w:r>
            <w:r>
              <w:rPr>
                <w:i/>
              </w:rPr>
              <w:t>non-contiguous spectrum</w:t>
            </w:r>
            <w:r>
              <w:t xml:space="preserve"> operation within any </w:t>
            </w:r>
            <w:r>
              <w:rPr>
                <w:i/>
              </w:rPr>
              <w:t>operating band</w:t>
            </w:r>
            <w:r>
              <w:t xml:space="preserve"> the </w:t>
            </w:r>
            <w:r>
              <w:rPr>
                <w:iCs/>
              </w:rPr>
              <w:t>limit</w:t>
            </w:r>
            <w:r>
              <w:rPr>
                <w:i/>
                <w:iCs/>
              </w:rPr>
              <w:t xml:space="preserve"> </w:t>
            </w:r>
            <w:r>
              <w:t xml:space="preserve">within </w:t>
            </w:r>
            <w:r>
              <w:rPr>
                <w:i/>
              </w:rPr>
              <w:t>gaps between passbands</w:t>
            </w:r>
            <w:r>
              <w:t xml:space="preserve"> is calculated as a cumulative sum of contributions from adjacent </w:t>
            </w:r>
            <w:r>
              <w:rPr>
                <w:i/>
              </w:rPr>
              <w:t>sub-blocks</w:t>
            </w:r>
            <w:r>
              <w:t xml:space="preserve"> on each side of the </w:t>
            </w:r>
            <w:r>
              <w:rPr>
                <w:i/>
              </w:rPr>
              <w:t>gap between passbands</w:t>
            </w:r>
            <w:r>
              <w:t>.</w:t>
            </w:r>
          </w:p>
        </w:tc>
      </w:tr>
    </w:tbl>
    <w:p w14:paraId="2BD49B0A" w14:textId="77777777" w:rsidR="004D3FFD" w:rsidRDefault="004D3FFD"/>
    <w:p w14:paraId="164C9239" w14:textId="77777777" w:rsidR="004D3FFD" w:rsidRDefault="002C252C" w:rsidP="008E76DD">
      <w:pPr>
        <w:pStyle w:val="Heading5"/>
      </w:pPr>
      <w:bookmarkStart w:id="2305" w:name="_Toc66386482"/>
      <w:bookmarkStart w:id="2306" w:name="_Toc82450828"/>
      <w:bookmarkStart w:id="2307" w:name="_Toc61184748"/>
      <w:bookmarkStart w:id="2308" w:name="_Toc61185138"/>
      <w:bookmarkStart w:id="2309" w:name="_Toc36817440"/>
      <w:bookmarkStart w:id="2310" w:name="_Toc76542198"/>
      <w:bookmarkStart w:id="2311" w:name="_Toc61183964"/>
      <w:bookmarkStart w:id="2312" w:name="_Toc74583385"/>
      <w:bookmarkStart w:id="2313" w:name="_Toc37260362"/>
      <w:bookmarkStart w:id="2314" w:name="_Toc37267750"/>
      <w:bookmarkStart w:id="2315" w:name="_Toc44712353"/>
      <w:bookmarkStart w:id="2316" w:name="_Toc29811888"/>
      <w:bookmarkStart w:id="2317" w:name="_Toc53185881"/>
      <w:bookmarkStart w:id="2318" w:name="_Toc57820367"/>
      <w:bookmarkStart w:id="2319" w:name="_Toc45893666"/>
      <w:bookmarkStart w:id="2320" w:name="_Toc57821294"/>
      <w:bookmarkStart w:id="2321" w:name="_Toc61184356"/>
      <w:bookmarkStart w:id="2322" w:name="_Toc21127679"/>
      <w:bookmarkStart w:id="2323" w:name="_Toc53185505"/>
      <w:bookmarkStart w:id="2324" w:name="_Toc82450180"/>
      <w:bookmarkStart w:id="2325" w:name="_Toc61183570"/>
      <w:bookmarkStart w:id="2326" w:name="_Toc121818412"/>
      <w:bookmarkStart w:id="2327" w:name="_Toc121818636"/>
      <w:bookmarkStart w:id="2328" w:name="_Toc124158391"/>
      <w:bookmarkStart w:id="2329" w:name="_Toc130558459"/>
      <w:bookmarkStart w:id="2330" w:name="_Toc137467184"/>
      <w:bookmarkStart w:id="2331" w:name="_Toc138884830"/>
      <w:bookmarkStart w:id="2332" w:name="_Toc138885054"/>
      <w:bookmarkStart w:id="2333" w:name="_Toc145511265"/>
      <w:bookmarkStart w:id="2334" w:name="_Toc155475742"/>
      <w:r>
        <w:t>6.5.3.4.2</w:t>
      </w:r>
      <w:r>
        <w:tab/>
        <w:t xml:space="preserve">OTA </w:t>
      </w:r>
      <w:r>
        <w:rPr>
          <w:rFonts w:eastAsia="Malgun Gothic"/>
        </w:rPr>
        <w:t>operating band unwanted emission limits (Category B)</w:t>
      </w:r>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p>
    <w:p w14:paraId="1292420B" w14:textId="77777777" w:rsidR="004D3FFD" w:rsidRDefault="002C252C">
      <w:pPr>
        <w:keepNext/>
        <w:rPr>
          <w:rFonts w:cs="v5.0.0"/>
        </w:rPr>
      </w:pPr>
      <w:r>
        <w:rPr>
          <w:rFonts w:cs="v5.0.0"/>
          <w:i/>
          <w:iCs/>
        </w:rPr>
        <w:t xml:space="preserve">Repeater type 2-O </w:t>
      </w:r>
      <w:r>
        <w:rPr>
          <w:rFonts w:cs="v5.0.0"/>
        </w:rPr>
        <w:t>unwanted emissions shall not exceed the maximum levels specified in table 6.5.3.4.2</w:t>
      </w:r>
      <w:r>
        <w:rPr>
          <w:rFonts w:cs="v5.0.0"/>
        </w:rPr>
        <w:noBreakHyphen/>
        <w:t>1 or 6.5.3.4.2-2 or 6.5.3.4.2-3.</w:t>
      </w:r>
    </w:p>
    <w:p w14:paraId="0FFC4F5B" w14:textId="77777777" w:rsidR="004D3FFD" w:rsidRDefault="002C252C" w:rsidP="00A35F39">
      <w:pPr>
        <w:pStyle w:val="TH"/>
      </w:pPr>
      <w:r>
        <w:t>Table 6.5.3.4.2-1: OBUE limits applicable in the frequency range 24.25 – 33.4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4D3FFD" w14:paraId="5E87B82B" w14:textId="77777777">
        <w:tc>
          <w:tcPr>
            <w:tcW w:w="1809" w:type="dxa"/>
            <w:tcBorders>
              <w:top w:val="single" w:sz="4" w:space="0" w:color="auto"/>
              <w:left w:val="single" w:sz="4" w:space="0" w:color="auto"/>
              <w:bottom w:val="single" w:sz="4" w:space="0" w:color="auto"/>
              <w:right w:val="single" w:sz="4" w:space="0" w:color="auto"/>
            </w:tcBorders>
          </w:tcPr>
          <w:p w14:paraId="5D7D01BE" w14:textId="77777777" w:rsidR="004D3FFD" w:rsidRDefault="002C252C" w:rsidP="00A35F39">
            <w:pPr>
              <w:pStyle w:val="TAH"/>
            </w:pPr>
            <w:r>
              <w:t xml:space="preserve">Frequency offset of measurement filter -3 dB point,  </w:t>
            </w:r>
            <w:r>
              <w:rPr>
                <w:rFonts w:cs="v5.0.0"/>
              </w:rPr>
              <w:sym w:font="Symbol" w:char="F044"/>
            </w:r>
            <w:r>
              <w:rPr>
                <w:rFonts w:cs="v5.0.0"/>
              </w:rPr>
              <w:t>f</w:t>
            </w:r>
            <w:r>
              <w:t xml:space="preserve"> </w:t>
            </w:r>
          </w:p>
        </w:tc>
        <w:tc>
          <w:tcPr>
            <w:tcW w:w="2552" w:type="dxa"/>
            <w:tcBorders>
              <w:top w:val="single" w:sz="4" w:space="0" w:color="auto"/>
              <w:left w:val="single" w:sz="4" w:space="0" w:color="auto"/>
              <w:bottom w:val="single" w:sz="4" w:space="0" w:color="auto"/>
              <w:right w:val="single" w:sz="4" w:space="0" w:color="auto"/>
            </w:tcBorders>
          </w:tcPr>
          <w:p w14:paraId="1FB8ABE5" w14:textId="77777777" w:rsidR="004D3FFD" w:rsidRDefault="002C252C" w:rsidP="00A35F39">
            <w:pPr>
              <w:pStyle w:val="TAH"/>
            </w:pPr>
            <w:r>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tcPr>
          <w:p w14:paraId="0AA729D1" w14:textId="77777777" w:rsidR="004D3FFD" w:rsidRDefault="002C252C" w:rsidP="00A35F39">
            <w:pPr>
              <w:pStyle w:val="TAH"/>
            </w:pPr>
            <w:r>
              <w:t>Limit</w:t>
            </w:r>
          </w:p>
        </w:tc>
        <w:tc>
          <w:tcPr>
            <w:tcW w:w="1560" w:type="dxa"/>
            <w:tcBorders>
              <w:top w:val="single" w:sz="4" w:space="0" w:color="auto"/>
              <w:left w:val="single" w:sz="4" w:space="0" w:color="auto"/>
              <w:bottom w:val="single" w:sz="4" w:space="0" w:color="auto"/>
              <w:right w:val="single" w:sz="4" w:space="0" w:color="auto"/>
            </w:tcBorders>
          </w:tcPr>
          <w:p w14:paraId="49FBDE30" w14:textId="77777777" w:rsidR="004D3FFD" w:rsidRDefault="002C252C" w:rsidP="00A35F39">
            <w:pPr>
              <w:pStyle w:val="TAH"/>
              <w:rPr>
                <w:i/>
              </w:rPr>
            </w:pPr>
            <w:r>
              <w:rPr>
                <w:i/>
              </w:rPr>
              <w:t>Measurement bandwidth</w:t>
            </w:r>
          </w:p>
        </w:tc>
      </w:tr>
      <w:tr w:rsidR="004D3FFD" w14:paraId="112D4321" w14:textId="77777777">
        <w:tc>
          <w:tcPr>
            <w:tcW w:w="1809" w:type="dxa"/>
            <w:tcBorders>
              <w:top w:val="single" w:sz="4" w:space="0" w:color="auto"/>
              <w:left w:val="single" w:sz="4" w:space="0" w:color="auto"/>
              <w:bottom w:val="single" w:sz="4" w:space="0" w:color="auto"/>
              <w:right w:val="single" w:sz="4" w:space="0" w:color="auto"/>
            </w:tcBorders>
          </w:tcPr>
          <w:p w14:paraId="17B13692" w14:textId="77777777" w:rsidR="004D3FFD" w:rsidRDefault="002C252C" w:rsidP="00A35F39">
            <w:pPr>
              <w:pStyle w:val="TAC"/>
            </w:pPr>
            <w:r>
              <w:t>0 MHz</w:t>
            </w:r>
            <w:r>
              <w:rPr>
                <w:rFonts w:cs="Arial"/>
              </w:rPr>
              <w:t xml:space="preserve"> </w:t>
            </w:r>
            <w:r>
              <w:sym w:font="Symbol" w:char="F0A3"/>
            </w:r>
            <w:r>
              <w:t xml:space="preserve"> </w:t>
            </w:r>
            <w:r>
              <w:rPr>
                <w:rFonts w:cs="v5.0.0"/>
              </w:rPr>
              <w:sym w:font="Symbol" w:char="F044"/>
            </w:r>
            <w:r>
              <w:rPr>
                <w:rFonts w:cs="v5.0.0"/>
              </w:rPr>
              <w:t>f</w:t>
            </w:r>
            <w:r>
              <w:t xml:space="preserve"> &lt; </w:t>
            </w:r>
            <w:r>
              <w:rPr>
                <w:kern w:val="2"/>
                <w:lang w:eastAsia="zh-CN"/>
              </w:rPr>
              <w:t>0.1</w:t>
            </w:r>
            <w:r>
              <w:rPr>
                <w:rFonts w:cs="Arial"/>
                <w:kern w:val="2"/>
                <w:lang w:eastAsia="zh-CN"/>
              </w:rPr>
              <w:t>*</w:t>
            </w:r>
            <w:r>
              <w:t>BW</w:t>
            </w:r>
            <w:r>
              <w:rPr>
                <w:vertAlign w:val="subscript"/>
              </w:rPr>
              <w:t>contiguous</w:t>
            </w:r>
          </w:p>
        </w:tc>
        <w:tc>
          <w:tcPr>
            <w:tcW w:w="2552" w:type="dxa"/>
            <w:tcBorders>
              <w:top w:val="single" w:sz="4" w:space="0" w:color="auto"/>
              <w:left w:val="single" w:sz="4" w:space="0" w:color="auto"/>
              <w:bottom w:val="single" w:sz="4" w:space="0" w:color="auto"/>
              <w:right w:val="single" w:sz="4" w:space="0" w:color="auto"/>
            </w:tcBorders>
          </w:tcPr>
          <w:p w14:paraId="04873691" w14:textId="77777777" w:rsidR="004D3FFD" w:rsidRDefault="002C252C" w:rsidP="00A35F39">
            <w:pPr>
              <w:pStyle w:val="TAC"/>
              <w:rPr>
                <w:rFonts w:eastAsia="MS Mincho"/>
              </w:rPr>
            </w:pPr>
            <w:r>
              <w:rPr>
                <w:rFonts w:cs="v5.0.0"/>
              </w:rPr>
              <w:t xml:space="preserve">0.5 MHz </w:t>
            </w:r>
            <w:r>
              <w:rPr>
                <w:rFonts w:cs="v5.0.0"/>
              </w:rPr>
              <w:sym w:font="Symbol" w:char="F0A3"/>
            </w:r>
            <w:r>
              <w:rPr>
                <w:rFonts w:cs="v5.0.0"/>
              </w:rPr>
              <w:t xml:space="preserve"> f_offset &lt; </w:t>
            </w:r>
            <w:r>
              <w:rPr>
                <w:kern w:val="2"/>
                <w:lang w:eastAsia="zh-CN"/>
              </w:rPr>
              <w:t>0.1*</w:t>
            </w:r>
            <w:r>
              <w:t xml:space="preserve"> BW</w:t>
            </w:r>
            <w:r>
              <w:rPr>
                <w:vertAlign w:val="subscript"/>
              </w:rPr>
              <w:t xml:space="preserve">contiguous </w:t>
            </w:r>
            <w:r>
              <w:rPr>
                <w:kern w:val="2"/>
              </w:rPr>
              <w:t>+0.5 MHz</w:t>
            </w:r>
          </w:p>
        </w:tc>
        <w:tc>
          <w:tcPr>
            <w:tcW w:w="2551" w:type="dxa"/>
            <w:tcBorders>
              <w:top w:val="single" w:sz="4" w:space="0" w:color="auto"/>
              <w:left w:val="single" w:sz="4" w:space="0" w:color="auto"/>
              <w:bottom w:val="single" w:sz="4" w:space="0" w:color="auto"/>
              <w:right w:val="single" w:sz="4" w:space="0" w:color="auto"/>
            </w:tcBorders>
          </w:tcPr>
          <w:p w14:paraId="5244FCA4" w14:textId="77777777" w:rsidR="004D3FFD" w:rsidRDefault="002C252C" w:rsidP="00A35F39">
            <w:pPr>
              <w:pStyle w:val="TAC"/>
            </w:pPr>
            <w:r>
              <w:rPr>
                <w:rFonts w:eastAsia="MS Mincho"/>
              </w:rPr>
              <w:t>Min(-2.3 dBm, Max(</w:t>
            </w:r>
            <w:r>
              <w:t>P</w:t>
            </w:r>
            <w:r>
              <w:rPr>
                <w:vertAlign w:val="subscript"/>
              </w:rPr>
              <w:t>rated,t,TRP</w:t>
            </w:r>
            <w:r>
              <w:rPr>
                <w:rFonts w:eastAsia="MS Mincho"/>
              </w:rPr>
              <w:t xml:space="preserve"> – 32.3 dB, -9.3 dBm))</w:t>
            </w:r>
          </w:p>
        </w:tc>
        <w:tc>
          <w:tcPr>
            <w:tcW w:w="1560" w:type="dxa"/>
            <w:tcBorders>
              <w:top w:val="single" w:sz="4" w:space="0" w:color="auto"/>
              <w:left w:val="single" w:sz="4" w:space="0" w:color="auto"/>
              <w:bottom w:val="single" w:sz="4" w:space="0" w:color="auto"/>
              <w:right w:val="single" w:sz="4" w:space="0" w:color="auto"/>
            </w:tcBorders>
          </w:tcPr>
          <w:p w14:paraId="3B9D009C" w14:textId="77777777" w:rsidR="004D3FFD" w:rsidRDefault="002C252C" w:rsidP="00A35F39">
            <w:pPr>
              <w:pStyle w:val="TAC"/>
            </w:pPr>
            <w:r>
              <w:t>1 MHz</w:t>
            </w:r>
          </w:p>
        </w:tc>
      </w:tr>
      <w:tr w:rsidR="004D3FFD" w14:paraId="09304266" w14:textId="77777777">
        <w:tc>
          <w:tcPr>
            <w:tcW w:w="1809" w:type="dxa"/>
            <w:tcBorders>
              <w:top w:val="single" w:sz="4" w:space="0" w:color="auto"/>
              <w:left w:val="single" w:sz="4" w:space="0" w:color="auto"/>
              <w:bottom w:val="single" w:sz="4" w:space="0" w:color="auto"/>
              <w:right w:val="single" w:sz="4" w:space="0" w:color="auto"/>
            </w:tcBorders>
          </w:tcPr>
          <w:p w14:paraId="10751664" w14:textId="77777777" w:rsidR="004D3FFD" w:rsidRDefault="002C252C" w:rsidP="00A35F39">
            <w:pPr>
              <w:pStyle w:val="TAC"/>
            </w:pPr>
            <w:r>
              <w:rPr>
                <w:kern w:val="2"/>
                <w:lang w:eastAsia="zh-CN"/>
              </w:rPr>
              <w:t>0.1</w:t>
            </w:r>
            <w:r>
              <w:rPr>
                <w:rFonts w:cs="Arial"/>
                <w:kern w:val="2"/>
                <w:lang w:eastAsia="zh-CN"/>
              </w:rPr>
              <w:t>*</w:t>
            </w:r>
            <w:r>
              <w:t>BW</w:t>
            </w:r>
            <w:r>
              <w:rPr>
                <w:vertAlign w:val="subscript"/>
              </w:rPr>
              <w:t>contiguous</w:t>
            </w:r>
            <w:r>
              <w:t xml:space="preserve"> </w:t>
            </w:r>
            <w:r>
              <w:sym w:font="Symbol" w:char="F0A3"/>
            </w:r>
            <w:r>
              <w:t xml:space="preserve"> </w:t>
            </w:r>
            <w:r>
              <w:rPr>
                <w:rFonts w:cs="v5.0.0"/>
              </w:rPr>
              <w:sym w:font="Symbol" w:char="F044"/>
            </w:r>
            <w:r>
              <w:rPr>
                <w:rFonts w:cs="v5.0.0"/>
              </w:rPr>
              <w:t>f</w:t>
            </w:r>
            <w:r>
              <w:t xml:space="preserve"> &lt; </w:t>
            </w:r>
            <w:r>
              <w:rPr>
                <w:rFonts w:cs="v5.0.0"/>
              </w:rPr>
              <w:sym w:font="Symbol" w:char="F044"/>
            </w:r>
            <w:r>
              <w:rPr>
                <w:rFonts w:cs="v5.0.0"/>
              </w:rPr>
              <w:t>f</w:t>
            </w:r>
            <w:r>
              <w:rPr>
                <w:rFonts w:cs="v5.0.0"/>
                <w:vertAlign w:val="subscript"/>
              </w:rPr>
              <w:t>B</w:t>
            </w:r>
          </w:p>
        </w:tc>
        <w:tc>
          <w:tcPr>
            <w:tcW w:w="2552" w:type="dxa"/>
            <w:tcBorders>
              <w:top w:val="single" w:sz="4" w:space="0" w:color="auto"/>
              <w:left w:val="single" w:sz="4" w:space="0" w:color="auto"/>
              <w:bottom w:val="single" w:sz="4" w:space="0" w:color="auto"/>
              <w:right w:val="single" w:sz="4" w:space="0" w:color="auto"/>
            </w:tcBorders>
          </w:tcPr>
          <w:p w14:paraId="76E8C627" w14:textId="77777777" w:rsidR="004D3FFD" w:rsidRDefault="002C252C" w:rsidP="00A35F39">
            <w:pPr>
              <w:pStyle w:val="TAC"/>
              <w:rPr>
                <w:rFonts w:eastAsia="MS Mincho"/>
              </w:rPr>
            </w:pPr>
            <w:r>
              <w:rPr>
                <w:kern w:val="2"/>
                <w:lang w:eastAsia="zh-CN"/>
              </w:rPr>
              <w:t>0.1*</w:t>
            </w:r>
            <w:r>
              <w:t xml:space="preserve"> BW</w:t>
            </w:r>
            <w:r>
              <w:rPr>
                <w:vertAlign w:val="subscript"/>
              </w:rPr>
              <w:t xml:space="preserve">contiguous </w:t>
            </w:r>
            <w:r>
              <w:rPr>
                <w:kern w:val="2"/>
              </w:rPr>
              <w:t>+0.5 MHz</w:t>
            </w:r>
            <w:r>
              <w:rPr>
                <w:rFonts w:cs="v5.0.0"/>
              </w:rPr>
              <w:t xml:space="preserve"> </w:t>
            </w:r>
            <w:r>
              <w:rPr>
                <w:rFonts w:cs="v5.0.0"/>
              </w:rPr>
              <w:sym w:font="Symbol" w:char="F0A3"/>
            </w:r>
            <w:r>
              <w:rPr>
                <w:rFonts w:cs="v5.0.0"/>
              </w:rPr>
              <w:t xml:space="preserve"> f_offset &lt; </w:t>
            </w:r>
            <w:r>
              <w:rPr>
                <w:rFonts w:cs="v5.0.0"/>
              </w:rPr>
              <w:sym w:font="Symbol" w:char="F044"/>
            </w:r>
            <w:r>
              <w:rPr>
                <w:rFonts w:cs="v5.0.0"/>
              </w:rPr>
              <w:t>f</w:t>
            </w:r>
            <w:r>
              <w:rPr>
                <w:rFonts w:cs="v5.0.0"/>
                <w:vertAlign w:val="subscript"/>
              </w:rPr>
              <w:t>B</w:t>
            </w:r>
            <w:r>
              <w:rPr>
                <w:vertAlign w:val="subscript"/>
              </w:rPr>
              <w:t xml:space="preserve"> </w:t>
            </w:r>
            <w:r>
              <w:rPr>
                <w:kern w:val="2"/>
              </w:rPr>
              <w:t>+0.5 MHz</w:t>
            </w:r>
          </w:p>
        </w:tc>
        <w:tc>
          <w:tcPr>
            <w:tcW w:w="2551" w:type="dxa"/>
            <w:tcBorders>
              <w:top w:val="single" w:sz="4" w:space="0" w:color="auto"/>
              <w:left w:val="single" w:sz="4" w:space="0" w:color="auto"/>
              <w:bottom w:val="single" w:sz="4" w:space="0" w:color="auto"/>
              <w:right w:val="single" w:sz="4" w:space="0" w:color="auto"/>
            </w:tcBorders>
          </w:tcPr>
          <w:p w14:paraId="5B06BF7A" w14:textId="77777777" w:rsidR="004D3FFD" w:rsidRDefault="002C252C" w:rsidP="00A35F39">
            <w:pPr>
              <w:pStyle w:val="TAC"/>
            </w:pPr>
            <w:r>
              <w:rPr>
                <w:rFonts w:eastAsia="MS Mincho"/>
              </w:rPr>
              <w:t>Min(-13 dBm, Max(</w:t>
            </w:r>
            <w:r>
              <w:t>P</w:t>
            </w:r>
            <w:r>
              <w:rPr>
                <w:vertAlign w:val="subscript"/>
              </w:rPr>
              <w:t>rated,t,TRP</w:t>
            </w:r>
            <w:r>
              <w:rPr>
                <w:rFonts w:eastAsia="MS Mincho"/>
              </w:rPr>
              <w:t xml:space="preserve"> – 43 dB, -20 dBm))</w:t>
            </w:r>
          </w:p>
        </w:tc>
        <w:tc>
          <w:tcPr>
            <w:tcW w:w="1560" w:type="dxa"/>
            <w:tcBorders>
              <w:top w:val="single" w:sz="4" w:space="0" w:color="auto"/>
              <w:left w:val="single" w:sz="4" w:space="0" w:color="auto"/>
              <w:bottom w:val="single" w:sz="4" w:space="0" w:color="auto"/>
              <w:right w:val="single" w:sz="4" w:space="0" w:color="auto"/>
            </w:tcBorders>
          </w:tcPr>
          <w:p w14:paraId="2CEC8828" w14:textId="77777777" w:rsidR="004D3FFD" w:rsidRDefault="002C252C" w:rsidP="00A35F39">
            <w:pPr>
              <w:pStyle w:val="TAC"/>
            </w:pPr>
            <w:r>
              <w:t>1 MHz</w:t>
            </w:r>
          </w:p>
        </w:tc>
      </w:tr>
      <w:tr w:rsidR="004D3FFD" w14:paraId="50A85F6D" w14:textId="77777777">
        <w:tc>
          <w:tcPr>
            <w:tcW w:w="1809" w:type="dxa"/>
            <w:tcBorders>
              <w:top w:val="single" w:sz="4" w:space="0" w:color="auto"/>
              <w:left w:val="single" w:sz="4" w:space="0" w:color="auto"/>
              <w:bottom w:val="single" w:sz="4" w:space="0" w:color="auto"/>
              <w:right w:val="single" w:sz="4" w:space="0" w:color="auto"/>
            </w:tcBorders>
          </w:tcPr>
          <w:p w14:paraId="1B6FEAB2" w14:textId="77777777" w:rsidR="004D3FFD" w:rsidRDefault="002C252C" w:rsidP="00A35F39">
            <w:pPr>
              <w:pStyle w:val="TAC"/>
              <w:rPr>
                <w:kern w:val="2"/>
                <w:lang w:eastAsia="zh-CN"/>
              </w:rPr>
            </w:pPr>
            <w:r>
              <w:rPr>
                <w:rFonts w:cs="v5.0.0"/>
              </w:rPr>
              <w:sym w:font="Symbol" w:char="F044"/>
            </w:r>
            <w:r>
              <w:rPr>
                <w:rFonts w:cs="v5.0.0"/>
              </w:rPr>
              <w:t>f</w:t>
            </w:r>
            <w:r>
              <w:rPr>
                <w:rFonts w:cs="v5.0.0"/>
                <w:vertAlign w:val="subscript"/>
              </w:rPr>
              <w:t>B</w:t>
            </w:r>
            <w:r>
              <w:t xml:space="preserve"> </w:t>
            </w:r>
            <w:r>
              <w:sym w:font="Symbol" w:char="F0A3"/>
            </w:r>
            <w:r>
              <w:t xml:space="preserve"> </w:t>
            </w:r>
            <w:r>
              <w:rPr>
                <w:rFonts w:cs="v5.0.0"/>
              </w:rPr>
              <w:sym w:font="Symbol" w:char="F044"/>
            </w:r>
            <w:r>
              <w:rPr>
                <w:rFonts w:cs="v5.0.0"/>
              </w:rPr>
              <w:t>f</w:t>
            </w:r>
            <w:r>
              <w:t xml:space="preserve"> &lt; </w:t>
            </w:r>
            <w:r>
              <w:rPr>
                <w:rFonts w:cs="v5.0.0"/>
              </w:rPr>
              <w:sym w:font="Symbol" w:char="F044"/>
            </w:r>
            <w:r>
              <w:rPr>
                <w:rFonts w:cs="v5.0.0"/>
              </w:rPr>
              <w:t>f</w:t>
            </w:r>
            <w:r>
              <w:rPr>
                <w:rFonts w:cs="v5.0.0"/>
                <w:vertAlign w:val="subscript"/>
              </w:rPr>
              <w:t>max</w:t>
            </w:r>
          </w:p>
        </w:tc>
        <w:tc>
          <w:tcPr>
            <w:tcW w:w="2552" w:type="dxa"/>
            <w:tcBorders>
              <w:top w:val="single" w:sz="4" w:space="0" w:color="auto"/>
              <w:left w:val="single" w:sz="4" w:space="0" w:color="auto"/>
              <w:bottom w:val="single" w:sz="4" w:space="0" w:color="auto"/>
              <w:right w:val="single" w:sz="4" w:space="0" w:color="auto"/>
            </w:tcBorders>
          </w:tcPr>
          <w:p w14:paraId="2F8B6583" w14:textId="77777777" w:rsidR="004D3FFD" w:rsidRDefault="002C252C" w:rsidP="00A35F39">
            <w:pPr>
              <w:pStyle w:val="TAC"/>
              <w:rPr>
                <w:kern w:val="2"/>
                <w:lang w:eastAsia="zh-CN"/>
              </w:rPr>
            </w:pPr>
            <w:r>
              <w:rPr>
                <w:rFonts w:cs="v5.0.0"/>
              </w:rPr>
              <w:sym w:font="Symbol" w:char="F044"/>
            </w:r>
            <w:r>
              <w:rPr>
                <w:rFonts w:cs="v5.0.0"/>
              </w:rPr>
              <w:t>f</w:t>
            </w:r>
            <w:r>
              <w:rPr>
                <w:rFonts w:cs="v5.0.0"/>
                <w:vertAlign w:val="subscript"/>
              </w:rPr>
              <w:t>B</w:t>
            </w:r>
            <w:r>
              <w:rPr>
                <w:vertAlign w:val="subscript"/>
              </w:rPr>
              <w:t xml:space="preserve"> </w:t>
            </w:r>
            <w:r>
              <w:rPr>
                <w:kern w:val="2"/>
              </w:rPr>
              <w:t>+5 MHz</w:t>
            </w:r>
            <w:r>
              <w:rPr>
                <w:rFonts w:cs="v5.0.0"/>
              </w:rPr>
              <w:t xml:space="preserve"> </w:t>
            </w:r>
            <w:r>
              <w:rPr>
                <w:rFonts w:cs="v5.0.0"/>
              </w:rPr>
              <w:sym w:font="Symbol" w:char="F0A3"/>
            </w:r>
            <w:r>
              <w:rPr>
                <w:rFonts w:cs="v5.0.0"/>
              </w:rPr>
              <w:t xml:space="preserve"> f_offset &lt; </w:t>
            </w:r>
            <w:r>
              <w:t>f_</w:t>
            </w:r>
            <w:r>
              <w:rPr>
                <w:rFonts w:cs="v5.0.0"/>
              </w:rPr>
              <w:t xml:space="preserve"> offset</w:t>
            </w:r>
            <w:r>
              <w:rPr>
                <w:rFonts w:cs="v5.0.0"/>
                <w:vertAlign w:val="subscript"/>
              </w:rPr>
              <w:t>max</w:t>
            </w:r>
          </w:p>
        </w:tc>
        <w:tc>
          <w:tcPr>
            <w:tcW w:w="2551" w:type="dxa"/>
            <w:tcBorders>
              <w:top w:val="single" w:sz="4" w:space="0" w:color="auto"/>
              <w:left w:val="single" w:sz="4" w:space="0" w:color="auto"/>
              <w:bottom w:val="single" w:sz="4" w:space="0" w:color="auto"/>
              <w:right w:val="single" w:sz="4" w:space="0" w:color="auto"/>
            </w:tcBorders>
          </w:tcPr>
          <w:p w14:paraId="11C22AEF" w14:textId="77777777" w:rsidR="004D3FFD" w:rsidRDefault="002C252C" w:rsidP="00A35F39">
            <w:pPr>
              <w:pStyle w:val="TAC"/>
              <w:rPr>
                <w:rFonts w:eastAsia="MS Mincho"/>
              </w:rPr>
            </w:pPr>
            <w:r>
              <w:rPr>
                <w:rFonts w:eastAsia="MS Mincho"/>
              </w:rPr>
              <w:t>Min(-5 dBm, Max(</w:t>
            </w:r>
            <w:r>
              <w:t>P</w:t>
            </w:r>
            <w:r>
              <w:rPr>
                <w:vertAlign w:val="subscript"/>
              </w:rPr>
              <w:t>rated,t,TRP</w:t>
            </w:r>
            <w:r>
              <w:rPr>
                <w:rFonts w:eastAsia="MS Mincho"/>
              </w:rPr>
              <w:t xml:space="preserve"> – 33 dB, -10 dBm))</w:t>
            </w:r>
          </w:p>
        </w:tc>
        <w:tc>
          <w:tcPr>
            <w:tcW w:w="1560" w:type="dxa"/>
            <w:tcBorders>
              <w:top w:val="single" w:sz="4" w:space="0" w:color="auto"/>
              <w:left w:val="single" w:sz="4" w:space="0" w:color="auto"/>
              <w:bottom w:val="single" w:sz="4" w:space="0" w:color="auto"/>
              <w:right w:val="single" w:sz="4" w:space="0" w:color="auto"/>
            </w:tcBorders>
          </w:tcPr>
          <w:p w14:paraId="60F5CC38" w14:textId="77777777" w:rsidR="004D3FFD" w:rsidRDefault="002C252C" w:rsidP="00A35F39">
            <w:pPr>
              <w:pStyle w:val="TAC"/>
            </w:pPr>
            <w:r>
              <w:t>10 MHz</w:t>
            </w:r>
          </w:p>
        </w:tc>
      </w:tr>
      <w:tr w:rsidR="004D3FFD" w14:paraId="5F86A4B6" w14:textId="77777777">
        <w:tc>
          <w:tcPr>
            <w:tcW w:w="8472" w:type="dxa"/>
            <w:gridSpan w:val="4"/>
            <w:tcBorders>
              <w:top w:val="single" w:sz="4" w:space="0" w:color="auto"/>
              <w:left w:val="single" w:sz="4" w:space="0" w:color="auto"/>
              <w:bottom w:val="single" w:sz="4" w:space="0" w:color="auto"/>
              <w:right w:val="single" w:sz="4" w:space="0" w:color="auto"/>
            </w:tcBorders>
          </w:tcPr>
          <w:p w14:paraId="6661C5B1" w14:textId="77777777" w:rsidR="004D3FFD" w:rsidRDefault="002C252C" w:rsidP="00A35F39">
            <w:pPr>
              <w:pStyle w:val="TAN"/>
            </w:pPr>
            <w:r>
              <w:t>NOTE 1:</w:t>
            </w:r>
            <w:r>
              <w:tab/>
              <w:t xml:space="preserve">For non-contiguous spectrum operation within any </w:t>
            </w:r>
            <w:r>
              <w:rPr>
                <w:i/>
              </w:rPr>
              <w:t>operating band</w:t>
            </w:r>
            <w:r>
              <w:t xml:space="preserve"> the </w:t>
            </w:r>
            <w:r>
              <w:rPr>
                <w:iCs/>
              </w:rPr>
              <w:t>limit</w:t>
            </w:r>
            <w:r>
              <w:rPr>
                <w:i/>
                <w:iCs/>
              </w:rPr>
              <w:t xml:space="preserve"> </w:t>
            </w:r>
            <w:r>
              <w:t xml:space="preserve">within gaps between </w:t>
            </w:r>
            <w:r>
              <w:rPr>
                <w:i/>
              </w:rPr>
              <w:t>passband</w:t>
            </w:r>
            <w:r>
              <w:rPr>
                <w:i/>
                <w:iCs/>
              </w:rPr>
              <w:t>s</w:t>
            </w:r>
            <w:r>
              <w:t xml:space="preserve"> is calculated as a cumulative sum of contributions from adjacent sub-blocks on each side of the gap between </w:t>
            </w:r>
            <w:r>
              <w:rPr>
                <w:i/>
              </w:rPr>
              <w:t>passband</w:t>
            </w:r>
            <w:r>
              <w:rPr>
                <w:i/>
                <w:iCs/>
              </w:rPr>
              <w:t>s</w:t>
            </w:r>
            <w:r>
              <w:t xml:space="preserve">. </w:t>
            </w:r>
          </w:p>
          <w:p w14:paraId="4FEA031F" w14:textId="77777777" w:rsidR="004D3FFD" w:rsidRDefault="002C252C" w:rsidP="00A35F39">
            <w:pPr>
              <w:pStyle w:val="TAN"/>
            </w:pPr>
            <w:r>
              <w:t>NOTE 2:</w:t>
            </w:r>
            <w:r>
              <w:tab/>
            </w:r>
            <w:r>
              <w:rPr>
                <w:rFonts w:cs="v5.0.0"/>
              </w:rPr>
              <w:sym w:font="Symbol" w:char="F044"/>
            </w:r>
            <w:r>
              <w:rPr>
                <w:rFonts w:cs="v5.0.0"/>
              </w:rPr>
              <w:t>f</w:t>
            </w:r>
            <w:r>
              <w:rPr>
                <w:rFonts w:cs="v5.0.0"/>
                <w:vertAlign w:val="subscript"/>
              </w:rPr>
              <w:t>B</w:t>
            </w:r>
            <w:r>
              <w:t xml:space="preserve"> = 2</w:t>
            </w:r>
            <w:r>
              <w:rPr>
                <w:rFonts w:cs="Arial"/>
                <w:kern w:val="2"/>
                <w:lang w:eastAsia="zh-CN"/>
              </w:rPr>
              <w:t>*</w:t>
            </w:r>
            <w:r>
              <w:t>BW</w:t>
            </w:r>
            <w:r>
              <w:rPr>
                <w:vertAlign w:val="subscript"/>
              </w:rPr>
              <w:t xml:space="preserve">contiguous </w:t>
            </w:r>
            <w:r>
              <w:t>when BW</w:t>
            </w:r>
            <w:r>
              <w:rPr>
                <w:vertAlign w:val="subscript"/>
              </w:rPr>
              <w:t xml:space="preserve">contiguous </w:t>
            </w:r>
            <w:r>
              <w:t xml:space="preserve">≤ 500 MHz, otherwise </w:t>
            </w:r>
            <w:r>
              <w:rPr>
                <w:rFonts w:cs="v5.0.0"/>
              </w:rPr>
              <w:sym w:font="Symbol" w:char="F044"/>
            </w:r>
            <w:r>
              <w:rPr>
                <w:rFonts w:cs="v5.0.0"/>
              </w:rPr>
              <w:t>f</w:t>
            </w:r>
            <w:r>
              <w:rPr>
                <w:rFonts w:cs="v5.0.0"/>
                <w:vertAlign w:val="subscript"/>
              </w:rPr>
              <w:t>B</w:t>
            </w:r>
            <w:r>
              <w:t xml:space="preserve"> = BW</w:t>
            </w:r>
            <w:r>
              <w:rPr>
                <w:vertAlign w:val="subscript"/>
              </w:rPr>
              <w:t xml:space="preserve">contiguous </w:t>
            </w:r>
            <w:r>
              <w:t>+ 500 MHz.</w:t>
            </w:r>
          </w:p>
        </w:tc>
      </w:tr>
    </w:tbl>
    <w:p w14:paraId="4B69BBE6" w14:textId="77777777" w:rsidR="004D3FFD" w:rsidRDefault="004D3FFD"/>
    <w:p w14:paraId="325A41F8" w14:textId="77777777" w:rsidR="004D3FFD" w:rsidRDefault="002C252C" w:rsidP="00A35F39">
      <w:pPr>
        <w:pStyle w:val="TH"/>
      </w:pPr>
      <w:r>
        <w:t>Table 6.5.3.4.2-2: OBUE limits applicable in the frequency range 37 – 43.5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4D3FFD" w14:paraId="1C3D3B8C" w14:textId="77777777">
        <w:tc>
          <w:tcPr>
            <w:tcW w:w="1809" w:type="dxa"/>
            <w:tcBorders>
              <w:top w:val="single" w:sz="4" w:space="0" w:color="auto"/>
              <w:left w:val="single" w:sz="4" w:space="0" w:color="auto"/>
              <w:bottom w:val="single" w:sz="4" w:space="0" w:color="auto"/>
              <w:right w:val="single" w:sz="4" w:space="0" w:color="auto"/>
            </w:tcBorders>
          </w:tcPr>
          <w:p w14:paraId="4BA191A6" w14:textId="77777777" w:rsidR="004D3FFD" w:rsidRDefault="002C252C" w:rsidP="00A35F39">
            <w:pPr>
              <w:pStyle w:val="TAH"/>
            </w:pPr>
            <w:r>
              <w:t xml:space="preserve">Frequency offset of measurement filter -3 dB point,  </w:t>
            </w:r>
            <w:r>
              <w:rPr>
                <w:rFonts w:cs="v5.0.0"/>
              </w:rPr>
              <w:sym w:font="Symbol" w:char="F044"/>
            </w:r>
            <w:r>
              <w:rPr>
                <w:rFonts w:cs="v5.0.0"/>
              </w:rPr>
              <w:t>f</w:t>
            </w:r>
          </w:p>
        </w:tc>
        <w:tc>
          <w:tcPr>
            <w:tcW w:w="2552" w:type="dxa"/>
            <w:tcBorders>
              <w:top w:val="single" w:sz="4" w:space="0" w:color="auto"/>
              <w:left w:val="single" w:sz="4" w:space="0" w:color="auto"/>
              <w:bottom w:val="single" w:sz="4" w:space="0" w:color="auto"/>
              <w:right w:val="single" w:sz="4" w:space="0" w:color="auto"/>
            </w:tcBorders>
          </w:tcPr>
          <w:p w14:paraId="105D5CE2" w14:textId="77777777" w:rsidR="004D3FFD" w:rsidRDefault="002C252C" w:rsidP="00A35F39">
            <w:pPr>
              <w:pStyle w:val="TAH"/>
            </w:pPr>
            <w:r>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tcPr>
          <w:p w14:paraId="68C0F9D4" w14:textId="77777777" w:rsidR="004D3FFD" w:rsidRDefault="002C252C" w:rsidP="00A35F39">
            <w:pPr>
              <w:pStyle w:val="TAH"/>
            </w:pPr>
            <w:r>
              <w:t>Limit</w:t>
            </w:r>
          </w:p>
        </w:tc>
        <w:tc>
          <w:tcPr>
            <w:tcW w:w="1560" w:type="dxa"/>
            <w:tcBorders>
              <w:top w:val="single" w:sz="4" w:space="0" w:color="auto"/>
              <w:left w:val="single" w:sz="4" w:space="0" w:color="auto"/>
              <w:bottom w:val="single" w:sz="4" w:space="0" w:color="auto"/>
              <w:right w:val="single" w:sz="4" w:space="0" w:color="auto"/>
            </w:tcBorders>
          </w:tcPr>
          <w:p w14:paraId="4E3D2EE7" w14:textId="77777777" w:rsidR="004D3FFD" w:rsidRDefault="002C252C" w:rsidP="00A35F39">
            <w:pPr>
              <w:pStyle w:val="TAH"/>
              <w:rPr>
                <w:i/>
              </w:rPr>
            </w:pPr>
            <w:r>
              <w:rPr>
                <w:i/>
              </w:rPr>
              <w:t>Measurement bandwidth</w:t>
            </w:r>
          </w:p>
        </w:tc>
      </w:tr>
      <w:tr w:rsidR="004D3FFD" w14:paraId="433C4A48" w14:textId="77777777">
        <w:tc>
          <w:tcPr>
            <w:tcW w:w="1809" w:type="dxa"/>
            <w:tcBorders>
              <w:top w:val="single" w:sz="4" w:space="0" w:color="auto"/>
              <w:left w:val="single" w:sz="4" w:space="0" w:color="auto"/>
              <w:bottom w:val="single" w:sz="4" w:space="0" w:color="auto"/>
              <w:right w:val="single" w:sz="4" w:space="0" w:color="auto"/>
            </w:tcBorders>
          </w:tcPr>
          <w:p w14:paraId="74222559" w14:textId="77777777" w:rsidR="004D3FFD" w:rsidRDefault="002C252C" w:rsidP="00A35F39">
            <w:pPr>
              <w:pStyle w:val="TAC"/>
            </w:pPr>
            <w:r>
              <w:t>0 MHz</w:t>
            </w:r>
            <w:r>
              <w:rPr>
                <w:rFonts w:cs="Arial"/>
              </w:rPr>
              <w:t xml:space="preserve"> </w:t>
            </w:r>
            <w:r>
              <w:sym w:font="Symbol" w:char="F0A3"/>
            </w:r>
            <w:r>
              <w:t xml:space="preserve"> </w:t>
            </w:r>
            <w:r>
              <w:rPr>
                <w:rFonts w:cs="v5.0.0"/>
              </w:rPr>
              <w:sym w:font="Symbol" w:char="F044"/>
            </w:r>
            <w:r>
              <w:rPr>
                <w:rFonts w:cs="v5.0.0"/>
              </w:rPr>
              <w:t>f</w:t>
            </w:r>
            <w:r>
              <w:t xml:space="preserve"> &lt; </w:t>
            </w:r>
            <w:r>
              <w:rPr>
                <w:kern w:val="2"/>
                <w:lang w:eastAsia="zh-CN"/>
              </w:rPr>
              <w:t>0.1</w:t>
            </w:r>
            <w:r>
              <w:rPr>
                <w:rFonts w:cs="Arial"/>
                <w:kern w:val="2"/>
                <w:lang w:eastAsia="zh-CN"/>
              </w:rPr>
              <w:t>*</w:t>
            </w:r>
            <w:r>
              <w:t>BW</w:t>
            </w:r>
            <w:r>
              <w:rPr>
                <w:vertAlign w:val="subscript"/>
              </w:rPr>
              <w:t>contiguous</w:t>
            </w:r>
          </w:p>
        </w:tc>
        <w:tc>
          <w:tcPr>
            <w:tcW w:w="2552" w:type="dxa"/>
            <w:tcBorders>
              <w:top w:val="single" w:sz="4" w:space="0" w:color="auto"/>
              <w:left w:val="single" w:sz="4" w:space="0" w:color="auto"/>
              <w:bottom w:val="single" w:sz="4" w:space="0" w:color="auto"/>
              <w:right w:val="single" w:sz="4" w:space="0" w:color="auto"/>
            </w:tcBorders>
          </w:tcPr>
          <w:p w14:paraId="5CFFD013" w14:textId="77777777" w:rsidR="004D3FFD" w:rsidRDefault="002C252C" w:rsidP="00A35F39">
            <w:pPr>
              <w:pStyle w:val="TAC"/>
              <w:rPr>
                <w:rFonts w:eastAsia="MS Mincho"/>
              </w:rPr>
            </w:pPr>
            <w:r>
              <w:rPr>
                <w:rFonts w:cs="v5.0.0"/>
              </w:rPr>
              <w:t xml:space="preserve">0.5 MHz </w:t>
            </w:r>
            <w:r>
              <w:rPr>
                <w:rFonts w:cs="v5.0.0"/>
              </w:rPr>
              <w:sym w:font="Symbol" w:char="F0A3"/>
            </w:r>
            <w:r>
              <w:rPr>
                <w:rFonts w:cs="v5.0.0"/>
              </w:rPr>
              <w:t xml:space="preserve"> f_offset &lt; </w:t>
            </w:r>
            <w:r>
              <w:rPr>
                <w:kern w:val="2"/>
                <w:lang w:eastAsia="zh-CN"/>
              </w:rPr>
              <w:t>0.1*</w:t>
            </w:r>
            <w:r>
              <w:t xml:space="preserve"> BW</w:t>
            </w:r>
            <w:r>
              <w:rPr>
                <w:vertAlign w:val="subscript"/>
              </w:rPr>
              <w:t xml:space="preserve">contiguous </w:t>
            </w:r>
            <w:r>
              <w:rPr>
                <w:kern w:val="2"/>
              </w:rPr>
              <w:t>+0.5 MHz</w:t>
            </w:r>
          </w:p>
        </w:tc>
        <w:tc>
          <w:tcPr>
            <w:tcW w:w="2551" w:type="dxa"/>
            <w:tcBorders>
              <w:top w:val="single" w:sz="4" w:space="0" w:color="auto"/>
              <w:left w:val="single" w:sz="4" w:space="0" w:color="auto"/>
              <w:bottom w:val="single" w:sz="4" w:space="0" w:color="auto"/>
              <w:right w:val="single" w:sz="4" w:space="0" w:color="auto"/>
            </w:tcBorders>
          </w:tcPr>
          <w:p w14:paraId="5CDE55C6" w14:textId="77777777" w:rsidR="004D3FFD" w:rsidRDefault="002C252C" w:rsidP="00A35F39">
            <w:pPr>
              <w:pStyle w:val="TAC"/>
            </w:pPr>
            <w:r>
              <w:rPr>
                <w:rFonts w:eastAsia="MS Mincho"/>
              </w:rPr>
              <w:t>Min(-2.3 dBm, Max(</w:t>
            </w:r>
            <w:r>
              <w:t>P</w:t>
            </w:r>
            <w:r>
              <w:rPr>
                <w:vertAlign w:val="subscript"/>
              </w:rPr>
              <w:t>rated,t,TRP</w:t>
            </w:r>
            <w:r>
              <w:rPr>
                <w:rFonts w:eastAsia="MS Mincho"/>
              </w:rPr>
              <w:t xml:space="preserve"> – 30.3 dB, -9.3 dBm))</w:t>
            </w:r>
          </w:p>
        </w:tc>
        <w:tc>
          <w:tcPr>
            <w:tcW w:w="1560" w:type="dxa"/>
            <w:tcBorders>
              <w:top w:val="single" w:sz="4" w:space="0" w:color="auto"/>
              <w:left w:val="single" w:sz="4" w:space="0" w:color="auto"/>
              <w:bottom w:val="single" w:sz="4" w:space="0" w:color="auto"/>
              <w:right w:val="single" w:sz="4" w:space="0" w:color="auto"/>
            </w:tcBorders>
          </w:tcPr>
          <w:p w14:paraId="588D63D8" w14:textId="77777777" w:rsidR="004D3FFD" w:rsidRDefault="002C252C" w:rsidP="00A35F39">
            <w:pPr>
              <w:pStyle w:val="TAC"/>
            </w:pPr>
            <w:r>
              <w:t>1 MHz</w:t>
            </w:r>
          </w:p>
        </w:tc>
      </w:tr>
      <w:tr w:rsidR="004D3FFD" w14:paraId="439B2539" w14:textId="77777777">
        <w:tc>
          <w:tcPr>
            <w:tcW w:w="1809" w:type="dxa"/>
            <w:tcBorders>
              <w:top w:val="single" w:sz="4" w:space="0" w:color="auto"/>
              <w:left w:val="single" w:sz="4" w:space="0" w:color="auto"/>
              <w:bottom w:val="single" w:sz="4" w:space="0" w:color="auto"/>
              <w:right w:val="single" w:sz="4" w:space="0" w:color="auto"/>
            </w:tcBorders>
          </w:tcPr>
          <w:p w14:paraId="7AFA8CCF" w14:textId="77777777" w:rsidR="004D3FFD" w:rsidRDefault="002C252C" w:rsidP="00A35F39">
            <w:pPr>
              <w:pStyle w:val="TAC"/>
            </w:pPr>
            <w:r>
              <w:rPr>
                <w:kern w:val="2"/>
                <w:lang w:eastAsia="zh-CN"/>
              </w:rPr>
              <w:t>0.1</w:t>
            </w:r>
            <w:r>
              <w:rPr>
                <w:rFonts w:cs="Arial"/>
                <w:kern w:val="2"/>
                <w:lang w:eastAsia="zh-CN"/>
              </w:rPr>
              <w:t>*</w:t>
            </w:r>
            <w:r>
              <w:t>BW</w:t>
            </w:r>
            <w:r>
              <w:rPr>
                <w:vertAlign w:val="subscript"/>
              </w:rPr>
              <w:t>contiguous</w:t>
            </w:r>
            <w:r>
              <w:t xml:space="preserve"> </w:t>
            </w:r>
            <w:r>
              <w:sym w:font="Symbol" w:char="F0A3"/>
            </w:r>
            <w:r>
              <w:t xml:space="preserve"> </w:t>
            </w:r>
            <w:r>
              <w:rPr>
                <w:rFonts w:cs="v5.0.0"/>
              </w:rPr>
              <w:sym w:font="Symbol" w:char="F044"/>
            </w:r>
            <w:r>
              <w:rPr>
                <w:rFonts w:cs="v5.0.0"/>
              </w:rPr>
              <w:t>f</w:t>
            </w:r>
            <w:r>
              <w:t xml:space="preserve"> &lt; </w:t>
            </w:r>
            <w:r>
              <w:rPr>
                <w:rFonts w:cs="v5.0.0"/>
              </w:rPr>
              <w:sym w:font="Symbol" w:char="F044"/>
            </w:r>
            <w:r>
              <w:rPr>
                <w:rFonts w:cs="v5.0.0"/>
              </w:rPr>
              <w:t>f</w:t>
            </w:r>
            <w:r>
              <w:rPr>
                <w:rFonts w:cs="v5.0.0"/>
                <w:vertAlign w:val="subscript"/>
              </w:rPr>
              <w:t>B</w:t>
            </w:r>
          </w:p>
        </w:tc>
        <w:tc>
          <w:tcPr>
            <w:tcW w:w="2552" w:type="dxa"/>
            <w:tcBorders>
              <w:top w:val="single" w:sz="4" w:space="0" w:color="auto"/>
              <w:left w:val="single" w:sz="4" w:space="0" w:color="auto"/>
              <w:bottom w:val="single" w:sz="4" w:space="0" w:color="auto"/>
              <w:right w:val="single" w:sz="4" w:space="0" w:color="auto"/>
            </w:tcBorders>
          </w:tcPr>
          <w:p w14:paraId="78F8ED89" w14:textId="77777777" w:rsidR="004D3FFD" w:rsidRDefault="002C252C" w:rsidP="00A35F39">
            <w:pPr>
              <w:pStyle w:val="TAC"/>
              <w:rPr>
                <w:rFonts w:eastAsia="MS Mincho"/>
              </w:rPr>
            </w:pPr>
            <w:r>
              <w:rPr>
                <w:kern w:val="2"/>
                <w:lang w:eastAsia="zh-CN"/>
              </w:rPr>
              <w:t>0.1*</w:t>
            </w:r>
            <w:r>
              <w:t xml:space="preserve"> BW</w:t>
            </w:r>
            <w:r>
              <w:rPr>
                <w:vertAlign w:val="subscript"/>
              </w:rPr>
              <w:t xml:space="preserve">contiguous </w:t>
            </w:r>
            <w:r>
              <w:rPr>
                <w:kern w:val="2"/>
              </w:rPr>
              <w:t>+0.5 MHz</w:t>
            </w:r>
            <w:r>
              <w:rPr>
                <w:rFonts w:cs="v5.0.0"/>
              </w:rPr>
              <w:t xml:space="preserve"> </w:t>
            </w:r>
            <w:r>
              <w:rPr>
                <w:rFonts w:cs="v5.0.0"/>
              </w:rPr>
              <w:sym w:font="Symbol" w:char="F0A3"/>
            </w:r>
            <w:r>
              <w:rPr>
                <w:rFonts w:cs="v5.0.0"/>
              </w:rPr>
              <w:t xml:space="preserve"> f_offset &lt; </w:t>
            </w:r>
            <w:r>
              <w:rPr>
                <w:rFonts w:cs="v5.0.0"/>
              </w:rPr>
              <w:sym w:font="Symbol" w:char="F044"/>
            </w:r>
            <w:r>
              <w:rPr>
                <w:rFonts w:cs="v5.0.0"/>
              </w:rPr>
              <w:t>f</w:t>
            </w:r>
            <w:r>
              <w:rPr>
                <w:rFonts w:cs="v5.0.0"/>
                <w:vertAlign w:val="subscript"/>
              </w:rPr>
              <w:t>B</w:t>
            </w:r>
            <w:r>
              <w:rPr>
                <w:vertAlign w:val="subscript"/>
              </w:rPr>
              <w:t xml:space="preserve"> </w:t>
            </w:r>
            <w:r>
              <w:rPr>
                <w:kern w:val="2"/>
              </w:rPr>
              <w:t>+0.5 MHz</w:t>
            </w:r>
          </w:p>
        </w:tc>
        <w:tc>
          <w:tcPr>
            <w:tcW w:w="2551" w:type="dxa"/>
            <w:tcBorders>
              <w:top w:val="single" w:sz="4" w:space="0" w:color="auto"/>
              <w:left w:val="single" w:sz="4" w:space="0" w:color="auto"/>
              <w:bottom w:val="single" w:sz="4" w:space="0" w:color="auto"/>
              <w:right w:val="single" w:sz="4" w:space="0" w:color="auto"/>
            </w:tcBorders>
          </w:tcPr>
          <w:p w14:paraId="00BDA938" w14:textId="77777777" w:rsidR="004D3FFD" w:rsidRDefault="002C252C" w:rsidP="00A35F39">
            <w:pPr>
              <w:pStyle w:val="TAC"/>
            </w:pPr>
            <w:r>
              <w:rPr>
                <w:rFonts w:eastAsia="MS Mincho"/>
              </w:rPr>
              <w:t>Min(-13 dBm, Max(</w:t>
            </w:r>
            <w:r>
              <w:t>P</w:t>
            </w:r>
            <w:r>
              <w:rPr>
                <w:vertAlign w:val="subscript"/>
              </w:rPr>
              <w:t>rated,t,TRP</w:t>
            </w:r>
            <w:r>
              <w:rPr>
                <w:rFonts w:eastAsia="MS Mincho"/>
              </w:rPr>
              <w:t xml:space="preserve"> – 41 dB, -20 dBm))</w:t>
            </w:r>
          </w:p>
        </w:tc>
        <w:tc>
          <w:tcPr>
            <w:tcW w:w="1560" w:type="dxa"/>
            <w:tcBorders>
              <w:top w:val="single" w:sz="4" w:space="0" w:color="auto"/>
              <w:left w:val="single" w:sz="4" w:space="0" w:color="auto"/>
              <w:bottom w:val="single" w:sz="4" w:space="0" w:color="auto"/>
              <w:right w:val="single" w:sz="4" w:space="0" w:color="auto"/>
            </w:tcBorders>
          </w:tcPr>
          <w:p w14:paraId="071173FB" w14:textId="77777777" w:rsidR="004D3FFD" w:rsidRDefault="002C252C" w:rsidP="00A35F39">
            <w:pPr>
              <w:pStyle w:val="TAC"/>
            </w:pPr>
            <w:r>
              <w:t>1 MHz</w:t>
            </w:r>
          </w:p>
        </w:tc>
      </w:tr>
      <w:tr w:rsidR="004D3FFD" w14:paraId="429391C5" w14:textId="77777777">
        <w:tc>
          <w:tcPr>
            <w:tcW w:w="1809" w:type="dxa"/>
            <w:tcBorders>
              <w:top w:val="single" w:sz="4" w:space="0" w:color="auto"/>
              <w:left w:val="single" w:sz="4" w:space="0" w:color="auto"/>
              <w:bottom w:val="single" w:sz="4" w:space="0" w:color="auto"/>
              <w:right w:val="single" w:sz="4" w:space="0" w:color="auto"/>
            </w:tcBorders>
          </w:tcPr>
          <w:p w14:paraId="31EFD429" w14:textId="77777777" w:rsidR="004D3FFD" w:rsidRDefault="002C252C" w:rsidP="00A35F39">
            <w:pPr>
              <w:pStyle w:val="TAC"/>
              <w:rPr>
                <w:kern w:val="2"/>
                <w:lang w:eastAsia="zh-CN"/>
              </w:rPr>
            </w:pPr>
            <w:r>
              <w:rPr>
                <w:rFonts w:cs="v5.0.0"/>
              </w:rPr>
              <w:sym w:font="Symbol" w:char="F044"/>
            </w:r>
            <w:r>
              <w:rPr>
                <w:rFonts w:cs="v5.0.0"/>
              </w:rPr>
              <w:t>f</w:t>
            </w:r>
            <w:r>
              <w:rPr>
                <w:rFonts w:cs="v5.0.0"/>
                <w:vertAlign w:val="subscript"/>
              </w:rPr>
              <w:t>B</w:t>
            </w:r>
            <w:r>
              <w:t xml:space="preserve"> </w:t>
            </w:r>
            <w:r>
              <w:sym w:font="Symbol" w:char="F0A3"/>
            </w:r>
            <w:r>
              <w:t xml:space="preserve"> </w:t>
            </w:r>
            <w:r>
              <w:rPr>
                <w:rFonts w:cs="v5.0.0"/>
              </w:rPr>
              <w:sym w:font="Symbol" w:char="F044"/>
            </w:r>
            <w:r>
              <w:rPr>
                <w:rFonts w:cs="v5.0.0"/>
              </w:rPr>
              <w:t>f</w:t>
            </w:r>
            <w:r>
              <w:t xml:space="preserve"> &lt; </w:t>
            </w:r>
            <w:r>
              <w:rPr>
                <w:rFonts w:cs="v5.0.0"/>
              </w:rPr>
              <w:sym w:font="Symbol" w:char="F044"/>
            </w:r>
            <w:r>
              <w:rPr>
                <w:rFonts w:cs="v5.0.0"/>
              </w:rPr>
              <w:t>f</w:t>
            </w:r>
            <w:r>
              <w:rPr>
                <w:rFonts w:cs="v5.0.0"/>
                <w:vertAlign w:val="subscript"/>
              </w:rPr>
              <w:t>max</w:t>
            </w:r>
          </w:p>
        </w:tc>
        <w:tc>
          <w:tcPr>
            <w:tcW w:w="2552" w:type="dxa"/>
            <w:tcBorders>
              <w:top w:val="single" w:sz="4" w:space="0" w:color="auto"/>
              <w:left w:val="single" w:sz="4" w:space="0" w:color="auto"/>
              <w:bottom w:val="single" w:sz="4" w:space="0" w:color="auto"/>
              <w:right w:val="single" w:sz="4" w:space="0" w:color="auto"/>
            </w:tcBorders>
          </w:tcPr>
          <w:p w14:paraId="58AAFFF6" w14:textId="77777777" w:rsidR="004D3FFD" w:rsidRDefault="002C252C" w:rsidP="00A35F39">
            <w:pPr>
              <w:pStyle w:val="TAC"/>
              <w:rPr>
                <w:kern w:val="2"/>
                <w:lang w:eastAsia="zh-CN"/>
              </w:rPr>
            </w:pPr>
            <w:r>
              <w:rPr>
                <w:rFonts w:cs="v5.0.0"/>
              </w:rPr>
              <w:sym w:font="Symbol" w:char="F044"/>
            </w:r>
            <w:r>
              <w:rPr>
                <w:rFonts w:cs="v5.0.0"/>
              </w:rPr>
              <w:t>f</w:t>
            </w:r>
            <w:r>
              <w:rPr>
                <w:rFonts w:cs="v5.0.0"/>
                <w:vertAlign w:val="subscript"/>
              </w:rPr>
              <w:t>B</w:t>
            </w:r>
            <w:r>
              <w:rPr>
                <w:vertAlign w:val="subscript"/>
              </w:rPr>
              <w:t xml:space="preserve"> </w:t>
            </w:r>
            <w:r>
              <w:rPr>
                <w:kern w:val="2"/>
              </w:rPr>
              <w:t>+5 MHz</w:t>
            </w:r>
            <w:r>
              <w:rPr>
                <w:rFonts w:cs="v5.0.0"/>
              </w:rPr>
              <w:t xml:space="preserve"> </w:t>
            </w:r>
            <w:r>
              <w:rPr>
                <w:rFonts w:cs="v5.0.0"/>
              </w:rPr>
              <w:sym w:font="Symbol" w:char="F0A3"/>
            </w:r>
            <w:r>
              <w:rPr>
                <w:rFonts w:cs="v5.0.0"/>
              </w:rPr>
              <w:t xml:space="preserve"> f_offset &lt; </w:t>
            </w:r>
            <w:r>
              <w:t>f_</w:t>
            </w:r>
            <w:r>
              <w:rPr>
                <w:rFonts w:cs="v5.0.0"/>
              </w:rPr>
              <w:t xml:space="preserve"> offset</w:t>
            </w:r>
            <w:r>
              <w:rPr>
                <w:rFonts w:cs="v5.0.0"/>
                <w:vertAlign w:val="subscript"/>
              </w:rPr>
              <w:t>max</w:t>
            </w:r>
          </w:p>
        </w:tc>
        <w:tc>
          <w:tcPr>
            <w:tcW w:w="2551" w:type="dxa"/>
            <w:tcBorders>
              <w:top w:val="single" w:sz="4" w:space="0" w:color="auto"/>
              <w:left w:val="single" w:sz="4" w:space="0" w:color="auto"/>
              <w:bottom w:val="single" w:sz="4" w:space="0" w:color="auto"/>
              <w:right w:val="single" w:sz="4" w:space="0" w:color="auto"/>
            </w:tcBorders>
          </w:tcPr>
          <w:p w14:paraId="332A5CC1" w14:textId="77777777" w:rsidR="004D3FFD" w:rsidRDefault="002C252C" w:rsidP="00A35F39">
            <w:pPr>
              <w:pStyle w:val="TAC"/>
              <w:rPr>
                <w:rFonts w:eastAsia="MS Mincho"/>
              </w:rPr>
            </w:pPr>
            <w:r>
              <w:rPr>
                <w:rFonts w:eastAsia="MS Mincho"/>
              </w:rPr>
              <w:t>Min(-5 dBm, Max(</w:t>
            </w:r>
            <w:r>
              <w:t>P</w:t>
            </w:r>
            <w:r>
              <w:rPr>
                <w:vertAlign w:val="subscript"/>
              </w:rPr>
              <w:t>rated,t,TRP</w:t>
            </w:r>
            <w:r>
              <w:rPr>
                <w:rFonts w:eastAsia="MS Mincho"/>
              </w:rPr>
              <w:t xml:space="preserve"> – 31 dB, -10 dBm))</w:t>
            </w:r>
          </w:p>
        </w:tc>
        <w:tc>
          <w:tcPr>
            <w:tcW w:w="1560" w:type="dxa"/>
            <w:tcBorders>
              <w:top w:val="single" w:sz="4" w:space="0" w:color="auto"/>
              <w:left w:val="single" w:sz="4" w:space="0" w:color="auto"/>
              <w:bottom w:val="single" w:sz="4" w:space="0" w:color="auto"/>
              <w:right w:val="single" w:sz="4" w:space="0" w:color="auto"/>
            </w:tcBorders>
          </w:tcPr>
          <w:p w14:paraId="7B353086" w14:textId="77777777" w:rsidR="004D3FFD" w:rsidRDefault="002C252C" w:rsidP="00A35F39">
            <w:pPr>
              <w:pStyle w:val="TAC"/>
            </w:pPr>
            <w:r>
              <w:t>10 MHz</w:t>
            </w:r>
          </w:p>
        </w:tc>
      </w:tr>
      <w:tr w:rsidR="004D3FFD" w14:paraId="26B1B0C8" w14:textId="77777777">
        <w:tc>
          <w:tcPr>
            <w:tcW w:w="8472" w:type="dxa"/>
            <w:gridSpan w:val="4"/>
            <w:tcBorders>
              <w:top w:val="single" w:sz="4" w:space="0" w:color="auto"/>
              <w:left w:val="single" w:sz="4" w:space="0" w:color="auto"/>
              <w:bottom w:val="single" w:sz="4" w:space="0" w:color="auto"/>
              <w:right w:val="single" w:sz="4" w:space="0" w:color="auto"/>
            </w:tcBorders>
          </w:tcPr>
          <w:p w14:paraId="324C0D9B" w14:textId="77777777" w:rsidR="004D3FFD" w:rsidRDefault="002C252C" w:rsidP="00A35F39">
            <w:pPr>
              <w:pStyle w:val="TAN"/>
            </w:pPr>
            <w:r>
              <w:t>NOTE 1:</w:t>
            </w:r>
            <w:r>
              <w:tab/>
              <w:t xml:space="preserve">For non-contiguous spectrum operation within any </w:t>
            </w:r>
            <w:r>
              <w:rPr>
                <w:i/>
              </w:rPr>
              <w:t>operating band</w:t>
            </w:r>
            <w:r>
              <w:t xml:space="preserve"> the </w:t>
            </w:r>
            <w:r>
              <w:rPr>
                <w:iCs/>
              </w:rPr>
              <w:t>limit</w:t>
            </w:r>
            <w:r>
              <w:rPr>
                <w:i/>
                <w:iCs/>
              </w:rPr>
              <w:t xml:space="preserve"> </w:t>
            </w:r>
            <w:r>
              <w:t xml:space="preserve">within gaps between </w:t>
            </w:r>
            <w:r>
              <w:rPr>
                <w:i/>
              </w:rPr>
              <w:t>passband</w:t>
            </w:r>
            <w:r>
              <w:rPr>
                <w:i/>
                <w:iCs/>
              </w:rPr>
              <w:t>s</w:t>
            </w:r>
            <w:r>
              <w:t xml:space="preserve"> is calculated as a cumulative sum of contributions from adjacent sub-blocks on each side of the gap between </w:t>
            </w:r>
            <w:r>
              <w:rPr>
                <w:i/>
              </w:rPr>
              <w:t>passband</w:t>
            </w:r>
            <w:r>
              <w:rPr>
                <w:i/>
                <w:iCs/>
              </w:rPr>
              <w:t>s</w:t>
            </w:r>
            <w:r>
              <w:t xml:space="preserve">. </w:t>
            </w:r>
          </w:p>
          <w:p w14:paraId="2AB2C163" w14:textId="77777777" w:rsidR="004D3FFD" w:rsidRDefault="002C252C" w:rsidP="00A35F39">
            <w:pPr>
              <w:pStyle w:val="TAN"/>
            </w:pPr>
            <w:r>
              <w:t>NOTE 2:</w:t>
            </w:r>
            <w:r>
              <w:tab/>
            </w:r>
            <w:r>
              <w:rPr>
                <w:rFonts w:cs="v5.0.0"/>
              </w:rPr>
              <w:sym w:font="Symbol" w:char="F044"/>
            </w:r>
            <w:r>
              <w:rPr>
                <w:rFonts w:cs="v5.0.0"/>
              </w:rPr>
              <w:t>f</w:t>
            </w:r>
            <w:r>
              <w:rPr>
                <w:rFonts w:cs="v5.0.0"/>
                <w:vertAlign w:val="subscript"/>
              </w:rPr>
              <w:t>B</w:t>
            </w:r>
            <w:r>
              <w:t xml:space="preserve"> = 2</w:t>
            </w:r>
            <w:r>
              <w:rPr>
                <w:rFonts w:cs="Arial"/>
                <w:kern w:val="2"/>
                <w:lang w:eastAsia="zh-CN"/>
              </w:rPr>
              <w:t>*</w:t>
            </w:r>
            <w:r>
              <w:t>BW</w:t>
            </w:r>
            <w:r>
              <w:rPr>
                <w:vertAlign w:val="subscript"/>
              </w:rPr>
              <w:t xml:space="preserve">contiguous </w:t>
            </w:r>
            <w:r>
              <w:t>when BW</w:t>
            </w:r>
            <w:r>
              <w:rPr>
                <w:vertAlign w:val="subscript"/>
              </w:rPr>
              <w:t xml:space="preserve">contiguous </w:t>
            </w:r>
            <w:r>
              <w:t xml:space="preserve">≤ 500 MHz, otherwise </w:t>
            </w:r>
            <w:r>
              <w:rPr>
                <w:rFonts w:cs="v5.0.0"/>
              </w:rPr>
              <w:sym w:font="Symbol" w:char="F044"/>
            </w:r>
            <w:r>
              <w:rPr>
                <w:rFonts w:cs="v5.0.0"/>
              </w:rPr>
              <w:t>f</w:t>
            </w:r>
            <w:r>
              <w:rPr>
                <w:rFonts w:cs="v5.0.0"/>
                <w:vertAlign w:val="subscript"/>
              </w:rPr>
              <w:t>B</w:t>
            </w:r>
            <w:r>
              <w:t xml:space="preserve"> = BW</w:t>
            </w:r>
            <w:r>
              <w:rPr>
                <w:vertAlign w:val="subscript"/>
              </w:rPr>
              <w:t xml:space="preserve">contiguous </w:t>
            </w:r>
            <w:r>
              <w:t>+ 500 MHz.</w:t>
            </w:r>
          </w:p>
        </w:tc>
      </w:tr>
    </w:tbl>
    <w:p w14:paraId="09D7BCE1" w14:textId="77777777" w:rsidR="004D3FFD" w:rsidRDefault="004D3FFD"/>
    <w:p w14:paraId="3475BD82" w14:textId="77777777" w:rsidR="004D3FFD" w:rsidRDefault="002C252C" w:rsidP="00A35F39">
      <w:pPr>
        <w:pStyle w:val="TH"/>
      </w:pPr>
      <w:r>
        <w:t>Table 6.5.3.4.2-2: OBUE limits applicable in the frequency range 43.5 - 48.2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4D3FFD" w14:paraId="20D2EB24" w14:textId="77777777">
        <w:tc>
          <w:tcPr>
            <w:tcW w:w="1809" w:type="dxa"/>
            <w:tcBorders>
              <w:top w:val="single" w:sz="4" w:space="0" w:color="auto"/>
              <w:left w:val="single" w:sz="4" w:space="0" w:color="auto"/>
              <w:bottom w:val="single" w:sz="4" w:space="0" w:color="auto"/>
              <w:right w:val="single" w:sz="4" w:space="0" w:color="auto"/>
            </w:tcBorders>
          </w:tcPr>
          <w:p w14:paraId="23F3FFCA" w14:textId="77777777" w:rsidR="004D3FFD" w:rsidRDefault="002C252C" w:rsidP="00A35F39">
            <w:pPr>
              <w:pStyle w:val="TAH"/>
            </w:pPr>
            <w:r>
              <w:t xml:space="preserve">Frequency offset of measurement filter -3 dB point,  </w:t>
            </w:r>
            <w:r>
              <w:rPr>
                <w:rFonts w:cs="v5.0.0"/>
              </w:rPr>
              <w:sym w:font="Symbol" w:char="F044"/>
            </w:r>
            <w:r>
              <w:rPr>
                <w:rFonts w:cs="v5.0.0"/>
              </w:rPr>
              <w:t>f</w:t>
            </w:r>
          </w:p>
        </w:tc>
        <w:tc>
          <w:tcPr>
            <w:tcW w:w="2552" w:type="dxa"/>
            <w:tcBorders>
              <w:top w:val="single" w:sz="4" w:space="0" w:color="auto"/>
              <w:left w:val="single" w:sz="4" w:space="0" w:color="auto"/>
              <w:bottom w:val="single" w:sz="4" w:space="0" w:color="auto"/>
              <w:right w:val="single" w:sz="4" w:space="0" w:color="auto"/>
            </w:tcBorders>
          </w:tcPr>
          <w:p w14:paraId="62A8C0DF" w14:textId="77777777" w:rsidR="004D3FFD" w:rsidRDefault="002C252C" w:rsidP="00A35F39">
            <w:pPr>
              <w:pStyle w:val="TAH"/>
            </w:pPr>
            <w:r>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tcPr>
          <w:p w14:paraId="7EFC18B4" w14:textId="77777777" w:rsidR="004D3FFD" w:rsidRDefault="002C252C" w:rsidP="00A35F39">
            <w:pPr>
              <w:pStyle w:val="TAH"/>
            </w:pPr>
            <w:r>
              <w:t>Limit</w:t>
            </w:r>
          </w:p>
        </w:tc>
        <w:tc>
          <w:tcPr>
            <w:tcW w:w="1560" w:type="dxa"/>
            <w:tcBorders>
              <w:top w:val="single" w:sz="4" w:space="0" w:color="auto"/>
              <w:left w:val="single" w:sz="4" w:space="0" w:color="auto"/>
              <w:bottom w:val="single" w:sz="4" w:space="0" w:color="auto"/>
              <w:right w:val="single" w:sz="4" w:space="0" w:color="auto"/>
            </w:tcBorders>
          </w:tcPr>
          <w:p w14:paraId="284CAE99" w14:textId="77777777" w:rsidR="004D3FFD" w:rsidRDefault="002C252C" w:rsidP="00A35F39">
            <w:pPr>
              <w:pStyle w:val="TAH"/>
              <w:rPr>
                <w:i/>
              </w:rPr>
            </w:pPr>
            <w:r>
              <w:rPr>
                <w:i/>
              </w:rPr>
              <w:t>Measurement bandwidth</w:t>
            </w:r>
          </w:p>
        </w:tc>
      </w:tr>
      <w:tr w:rsidR="004D3FFD" w14:paraId="5CBC1CD1" w14:textId="77777777">
        <w:tc>
          <w:tcPr>
            <w:tcW w:w="1809" w:type="dxa"/>
            <w:tcBorders>
              <w:top w:val="single" w:sz="4" w:space="0" w:color="auto"/>
              <w:left w:val="single" w:sz="4" w:space="0" w:color="auto"/>
              <w:bottom w:val="single" w:sz="4" w:space="0" w:color="auto"/>
              <w:right w:val="single" w:sz="4" w:space="0" w:color="auto"/>
            </w:tcBorders>
          </w:tcPr>
          <w:p w14:paraId="56938976" w14:textId="77777777" w:rsidR="004D3FFD" w:rsidRDefault="002C252C" w:rsidP="00A35F39">
            <w:pPr>
              <w:pStyle w:val="TAC"/>
            </w:pPr>
            <w:r>
              <w:t>0 MHz</w:t>
            </w:r>
            <w:r>
              <w:rPr>
                <w:rFonts w:cs="Arial"/>
              </w:rPr>
              <w:t xml:space="preserve"> </w:t>
            </w:r>
            <w:r>
              <w:sym w:font="Symbol" w:char="F0A3"/>
            </w:r>
            <w:r>
              <w:t xml:space="preserve"> </w:t>
            </w:r>
            <w:r>
              <w:rPr>
                <w:rFonts w:cs="v5.0.0"/>
              </w:rPr>
              <w:sym w:font="Symbol" w:char="F044"/>
            </w:r>
            <w:r>
              <w:rPr>
                <w:rFonts w:cs="v5.0.0"/>
              </w:rPr>
              <w:t>f</w:t>
            </w:r>
            <w:r>
              <w:t xml:space="preserve"> &lt; </w:t>
            </w:r>
            <w:r>
              <w:rPr>
                <w:kern w:val="2"/>
                <w:lang w:eastAsia="zh-CN"/>
              </w:rPr>
              <w:t>0.1</w:t>
            </w:r>
            <w:r>
              <w:rPr>
                <w:rFonts w:cs="Arial"/>
                <w:kern w:val="2"/>
                <w:lang w:eastAsia="zh-CN"/>
              </w:rPr>
              <w:t>*</w:t>
            </w:r>
            <w:r>
              <w:t>BW</w:t>
            </w:r>
            <w:r>
              <w:rPr>
                <w:vertAlign w:val="subscript"/>
              </w:rPr>
              <w:t>contiguous</w:t>
            </w:r>
          </w:p>
        </w:tc>
        <w:tc>
          <w:tcPr>
            <w:tcW w:w="2552" w:type="dxa"/>
            <w:tcBorders>
              <w:top w:val="single" w:sz="4" w:space="0" w:color="auto"/>
              <w:left w:val="single" w:sz="4" w:space="0" w:color="auto"/>
              <w:bottom w:val="single" w:sz="4" w:space="0" w:color="auto"/>
              <w:right w:val="single" w:sz="4" w:space="0" w:color="auto"/>
            </w:tcBorders>
          </w:tcPr>
          <w:p w14:paraId="750D5559" w14:textId="77777777" w:rsidR="004D3FFD" w:rsidRDefault="002C252C" w:rsidP="00A35F39">
            <w:pPr>
              <w:pStyle w:val="TAC"/>
              <w:rPr>
                <w:rFonts w:eastAsia="MS Mincho"/>
              </w:rPr>
            </w:pPr>
            <w:r>
              <w:rPr>
                <w:rFonts w:cs="v5.0.0"/>
              </w:rPr>
              <w:t xml:space="preserve">0.5 MHz </w:t>
            </w:r>
            <w:r>
              <w:rPr>
                <w:rFonts w:cs="v5.0.0"/>
              </w:rPr>
              <w:sym w:font="Symbol" w:char="F0A3"/>
            </w:r>
            <w:r>
              <w:rPr>
                <w:rFonts w:cs="v5.0.0"/>
              </w:rPr>
              <w:t xml:space="preserve"> f_offset &lt; </w:t>
            </w:r>
            <w:r>
              <w:rPr>
                <w:kern w:val="2"/>
                <w:lang w:eastAsia="zh-CN"/>
              </w:rPr>
              <w:t>0.1*</w:t>
            </w:r>
            <w:r>
              <w:t xml:space="preserve"> BW</w:t>
            </w:r>
            <w:r>
              <w:rPr>
                <w:vertAlign w:val="subscript"/>
              </w:rPr>
              <w:t xml:space="preserve">contiguous </w:t>
            </w:r>
            <w:r>
              <w:rPr>
                <w:kern w:val="2"/>
              </w:rPr>
              <w:t>+0.5 MHz</w:t>
            </w:r>
          </w:p>
        </w:tc>
        <w:tc>
          <w:tcPr>
            <w:tcW w:w="2551" w:type="dxa"/>
            <w:tcBorders>
              <w:top w:val="single" w:sz="4" w:space="0" w:color="auto"/>
              <w:left w:val="single" w:sz="4" w:space="0" w:color="auto"/>
              <w:bottom w:val="single" w:sz="4" w:space="0" w:color="auto"/>
              <w:right w:val="single" w:sz="4" w:space="0" w:color="auto"/>
            </w:tcBorders>
          </w:tcPr>
          <w:p w14:paraId="1B901D3D" w14:textId="77777777" w:rsidR="004D3FFD" w:rsidRDefault="002C252C" w:rsidP="00A35F39">
            <w:pPr>
              <w:pStyle w:val="TAC"/>
            </w:pPr>
            <w:r>
              <w:rPr>
                <w:rFonts w:eastAsia="MS Mincho"/>
              </w:rPr>
              <w:t>Min(-2.3 dBm, Max(</w:t>
            </w:r>
            <w:r>
              <w:t>P</w:t>
            </w:r>
            <w:r>
              <w:rPr>
                <w:vertAlign w:val="subscript"/>
              </w:rPr>
              <w:t>rated,t,TRP</w:t>
            </w:r>
            <w:r>
              <w:rPr>
                <w:rFonts w:eastAsia="MS Mincho"/>
              </w:rPr>
              <w:t xml:space="preserve"> – 30.3 dB, -9.3 dBm))</w:t>
            </w:r>
          </w:p>
        </w:tc>
        <w:tc>
          <w:tcPr>
            <w:tcW w:w="1560" w:type="dxa"/>
            <w:tcBorders>
              <w:top w:val="single" w:sz="4" w:space="0" w:color="auto"/>
              <w:left w:val="single" w:sz="4" w:space="0" w:color="auto"/>
              <w:bottom w:val="single" w:sz="4" w:space="0" w:color="auto"/>
              <w:right w:val="single" w:sz="4" w:space="0" w:color="auto"/>
            </w:tcBorders>
          </w:tcPr>
          <w:p w14:paraId="02BE61D7" w14:textId="77777777" w:rsidR="004D3FFD" w:rsidRDefault="002C252C" w:rsidP="00A35F39">
            <w:pPr>
              <w:pStyle w:val="TAC"/>
            </w:pPr>
            <w:r>
              <w:t>1 MHz</w:t>
            </w:r>
          </w:p>
        </w:tc>
      </w:tr>
      <w:tr w:rsidR="004D3FFD" w14:paraId="5D6E18E2" w14:textId="77777777">
        <w:tc>
          <w:tcPr>
            <w:tcW w:w="1809" w:type="dxa"/>
            <w:tcBorders>
              <w:top w:val="single" w:sz="4" w:space="0" w:color="auto"/>
              <w:left w:val="single" w:sz="4" w:space="0" w:color="auto"/>
              <w:bottom w:val="single" w:sz="4" w:space="0" w:color="auto"/>
              <w:right w:val="single" w:sz="4" w:space="0" w:color="auto"/>
            </w:tcBorders>
          </w:tcPr>
          <w:p w14:paraId="37AA621C" w14:textId="77777777" w:rsidR="004D3FFD" w:rsidRDefault="002C252C" w:rsidP="00A35F39">
            <w:pPr>
              <w:pStyle w:val="TAC"/>
            </w:pPr>
            <w:r>
              <w:rPr>
                <w:kern w:val="2"/>
                <w:lang w:eastAsia="zh-CN"/>
              </w:rPr>
              <w:t>0.1</w:t>
            </w:r>
            <w:r>
              <w:rPr>
                <w:rFonts w:cs="Arial"/>
                <w:kern w:val="2"/>
                <w:lang w:eastAsia="zh-CN"/>
              </w:rPr>
              <w:t>*</w:t>
            </w:r>
            <w:r>
              <w:t>BW</w:t>
            </w:r>
            <w:r>
              <w:rPr>
                <w:vertAlign w:val="subscript"/>
              </w:rPr>
              <w:t>contiguous</w:t>
            </w:r>
            <w:r>
              <w:t xml:space="preserve"> </w:t>
            </w:r>
            <w:r>
              <w:sym w:font="Symbol" w:char="F0A3"/>
            </w:r>
            <w:r>
              <w:t xml:space="preserve"> </w:t>
            </w:r>
            <w:r>
              <w:rPr>
                <w:rFonts w:cs="v5.0.0"/>
              </w:rPr>
              <w:sym w:font="Symbol" w:char="F044"/>
            </w:r>
            <w:r>
              <w:rPr>
                <w:rFonts w:cs="v5.0.0"/>
              </w:rPr>
              <w:t>f</w:t>
            </w:r>
            <w:r>
              <w:t xml:space="preserve"> &lt; </w:t>
            </w:r>
            <w:r>
              <w:rPr>
                <w:rFonts w:cs="v5.0.0"/>
              </w:rPr>
              <w:sym w:font="Symbol" w:char="F044"/>
            </w:r>
            <w:r>
              <w:rPr>
                <w:rFonts w:cs="v5.0.0"/>
              </w:rPr>
              <w:t>f</w:t>
            </w:r>
            <w:r>
              <w:rPr>
                <w:rFonts w:cs="v5.0.0"/>
                <w:vertAlign w:val="subscript"/>
              </w:rPr>
              <w:t>B</w:t>
            </w:r>
          </w:p>
        </w:tc>
        <w:tc>
          <w:tcPr>
            <w:tcW w:w="2552" w:type="dxa"/>
            <w:tcBorders>
              <w:top w:val="single" w:sz="4" w:space="0" w:color="auto"/>
              <w:left w:val="single" w:sz="4" w:space="0" w:color="auto"/>
              <w:bottom w:val="single" w:sz="4" w:space="0" w:color="auto"/>
              <w:right w:val="single" w:sz="4" w:space="0" w:color="auto"/>
            </w:tcBorders>
          </w:tcPr>
          <w:p w14:paraId="1E829109" w14:textId="77777777" w:rsidR="004D3FFD" w:rsidRDefault="002C252C" w:rsidP="00A35F39">
            <w:pPr>
              <w:pStyle w:val="TAC"/>
              <w:rPr>
                <w:rFonts w:eastAsia="MS Mincho"/>
              </w:rPr>
            </w:pPr>
            <w:r>
              <w:rPr>
                <w:kern w:val="2"/>
                <w:lang w:eastAsia="zh-CN"/>
              </w:rPr>
              <w:t>0.1*</w:t>
            </w:r>
            <w:r>
              <w:t xml:space="preserve"> BW</w:t>
            </w:r>
            <w:r>
              <w:rPr>
                <w:vertAlign w:val="subscript"/>
              </w:rPr>
              <w:t xml:space="preserve">contiguous </w:t>
            </w:r>
            <w:r>
              <w:rPr>
                <w:kern w:val="2"/>
              </w:rPr>
              <w:t>+0.5 MHz</w:t>
            </w:r>
            <w:r>
              <w:rPr>
                <w:rFonts w:cs="v5.0.0"/>
              </w:rPr>
              <w:t xml:space="preserve"> </w:t>
            </w:r>
            <w:r>
              <w:rPr>
                <w:rFonts w:cs="v5.0.0"/>
              </w:rPr>
              <w:sym w:font="Symbol" w:char="F0A3"/>
            </w:r>
            <w:r>
              <w:rPr>
                <w:rFonts w:cs="v5.0.0"/>
              </w:rPr>
              <w:t xml:space="preserve"> f_offset &lt; </w:t>
            </w:r>
            <w:r>
              <w:rPr>
                <w:rFonts w:cs="v5.0.0"/>
              </w:rPr>
              <w:sym w:font="Symbol" w:char="F044"/>
            </w:r>
            <w:r>
              <w:rPr>
                <w:rFonts w:cs="v5.0.0"/>
              </w:rPr>
              <w:t>f</w:t>
            </w:r>
            <w:r>
              <w:rPr>
                <w:rFonts w:cs="v5.0.0"/>
                <w:vertAlign w:val="subscript"/>
              </w:rPr>
              <w:t>B</w:t>
            </w:r>
            <w:r>
              <w:rPr>
                <w:vertAlign w:val="subscript"/>
              </w:rPr>
              <w:t xml:space="preserve"> </w:t>
            </w:r>
            <w:r>
              <w:rPr>
                <w:kern w:val="2"/>
              </w:rPr>
              <w:t>+0.5 MHz</w:t>
            </w:r>
          </w:p>
        </w:tc>
        <w:tc>
          <w:tcPr>
            <w:tcW w:w="2551" w:type="dxa"/>
            <w:tcBorders>
              <w:top w:val="single" w:sz="4" w:space="0" w:color="auto"/>
              <w:left w:val="single" w:sz="4" w:space="0" w:color="auto"/>
              <w:bottom w:val="single" w:sz="4" w:space="0" w:color="auto"/>
              <w:right w:val="single" w:sz="4" w:space="0" w:color="auto"/>
            </w:tcBorders>
          </w:tcPr>
          <w:p w14:paraId="1202B6FA" w14:textId="77777777" w:rsidR="004D3FFD" w:rsidRDefault="002C252C" w:rsidP="00A35F39">
            <w:pPr>
              <w:pStyle w:val="TAC"/>
            </w:pPr>
            <w:r>
              <w:rPr>
                <w:rFonts w:eastAsia="MS Mincho"/>
              </w:rPr>
              <w:t>Min(-13 dBm, Max(</w:t>
            </w:r>
            <w:r>
              <w:t>P</w:t>
            </w:r>
            <w:r>
              <w:rPr>
                <w:vertAlign w:val="subscript"/>
              </w:rPr>
              <w:t>rated,t,TRP</w:t>
            </w:r>
            <w:r>
              <w:rPr>
                <w:rFonts w:eastAsia="MS Mincho"/>
              </w:rPr>
              <w:t xml:space="preserve"> – 41 dB, -20 dBm))</w:t>
            </w:r>
          </w:p>
        </w:tc>
        <w:tc>
          <w:tcPr>
            <w:tcW w:w="1560" w:type="dxa"/>
            <w:tcBorders>
              <w:top w:val="single" w:sz="4" w:space="0" w:color="auto"/>
              <w:left w:val="single" w:sz="4" w:space="0" w:color="auto"/>
              <w:bottom w:val="single" w:sz="4" w:space="0" w:color="auto"/>
              <w:right w:val="single" w:sz="4" w:space="0" w:color="auto"/>
            </w:tcBorders>
          </w:tcPr>
          <w:p w14:paraId="0D324AD9" w14:textId="77777777" w:rsidR="004D3FFD" w:rsidRDefault="002C252C" w:rsidP="00A35F39">
            <w:pPr>
              <w:pStyle w:val="TAC"/>
            </w:pPr>
            <w:r>
              <w:t>1 MHz</w:t>
            </w:r>
          </w:p>
        </w:tc>
      </w:tr>
      <w:tr w:rsidR="004D3FFD" w14:paraId="48BA3CCA" w14:textId="77777777">
        <w:tc>
          <w:tcPr>
            <w:tcW w:w="1809" w:type="dxa"/>
            <w:tcBorders>
              <w:top w:val="single" w:sz="4" w:space="0" w:color="auto"/>
              <w:left w:val="single" w:sz="4" w:space="0" w:color="auto"/>
              <w:bottom w:val="single" w:sz="4" w:space="0" w:color="auto"/>
              <w:right w:val="single" w:sz="4" w:space="0" w:color="auto"/>
            </w:tcBorders>
          </w:tcPr>
          <w:p w14:paraId="63BD7CD4" w14:textId="77777777" w:rsidR="004D3FFD" w:rsidRDefault="002C252C" w:rsidP="00A35F39">
            <w:pPr>
              <w:pStyle w:val="TAC"/>
              <w:rPr>
                <w:kern w:val="2"/>
                <w:lang w:eastAsia="zh-CN"/>
              </w:rPr>
            </w:pPr>
            <w:r>
              <w:rPr>
                <w:rFonts w:cs="v5.0.0"/>
              </w:rPr>
              <w:sym w:font="Symbol" w:char="F044"/>
            </w:r>
            <w:r>
              <w:rPr>
                <w:rFonts w:cs="v5.0.0"/>
              </w:rPr>
              <w:t>f</w:t>
            </w:r>
            <w:r>
              <w:rPr>
                <w:rFonts w:cs="v5.0.0"/>
                <w:vertAlign w:val="subscript"/>
              </w:rPr>
              <w:t>B</w:t>
            </w:r>
            <w:r>
              <w:t xml:space="preserve"> </w:t>
            </w:r>
            <w:r>
              <w:sym w:font="Symbol" w:char="F0A3"/>
            </w:r>
            <w:r>
              <w:t xml:space="preserve"> </w:t>
            </w:r>
            <w:r>
              <w:rPr>
                <w:rFonts w:cs="v5.0.0"/>
              </w:rPr>
              <w:sym w:font="Symbol" w:char="F044"/>
            </w:r>
            <w:r>
              <w:rPr>
                <w:rFonts w:cs="v5.0.0"/>
              </w:rPr>
              <w:t>f</w:t>
            </w:r>
            <w:r>
              <w:t xml:space="preserve"> &lt; </w:t>
            </w:r>
            <w:r>
              <w:rPr>
                <w:rFonts w:cs="v5.0.0"/>
              </w:rPr>
              <w:sym w:font="Symbol" w:char="F044"/>
            </w:r>
            <w:r>
              <w:rPr>
                <w:rFonts w:cs="v5.0.0"/>
              </w:rPr>
              <w:t>f</w:t>
            </w:r>
            <w:r>
              <w:rPr>
                <w:rFonts w:cs="v5.0.0"/>
                <w:vertAlign w:val="subscript"/>
              </w:rPr>
              <w:t>max</w:t>
            </w:r>
          </w:p>
        </w:tc>
        <w:tc>
          <w:tcPr>
            <w:tcW w:w="2552" w:type="dxa"/>
            <w:tcBorders>
              <w:top w:val="single" w:sz="4" w:space="0" w:color="auto"/>
              <w:left w:val="single" w:sz="4" w:space="0" w:color="auto"/>
              <w:bottom w:val="single" w:sz="4" w:space="0" w:color="auto"/>
              <w:right w:val="single" w:sz="4" w:space="0" w:color="auto"/>
            </w:tcBorders>
          </w:tcPr>
          <w:p w14:paraId="776AABFA" w14:textId="77777777" w:rsidR="004D3FFD" w:rsidRDefault="002C252C" w:rsidP="00A35F39">
            <w:pPr>
              <w:pStyle w:val="TAC"/>
              <w:rPr>
                <w:kern w:val="2"/>
                <w:lang w:eastAsia="zh-CN"/>
              </w:rPr>
            </w:pPr>
            <w:r>
              <w:rPr>
                <w:rFonts w:cs="v5.0.0"/>
              </w:rPr>
              <w:sym w:font="Symbol" w:char="F044"/>
            </w:r>
            <w:r>
              <w:rPr>
                <w:rFonts w:cs="v5.0.0"/>
              </w:rPr>
              <w:t>f</w:t>
            </w:r>
            <w:r>
              <w:rPr>
                <w:rFonts w:cs="v5.0.0"/>
                <w:vertAlign w:val="subscript"/>
              </w:rPr>
              <w:t>B</w:t>
            </w:r>
            <w:r>
              <w:rPr>
                <w:vertAlign w:val="subscript"/>
              </w:rPr>
              <w:t xml:space="preserve"> </w:t>
            </w:r>
            <w:r>
              <w:rPr>
                <w:kern w:val="2"/>
              </w:rPr>
              <w:t>+5 MHz</w:t>
            </w:r>
            <w:r>
              <w:rPr>
                <w:rFonts w:cs="v5.0.0"/>
              </w:rPr>
              <w:t xml:space="preserve"> </w:t>
            </w:r>
            <w:r>
              <w:rPr>
                <w:rFonts w:cs="v5.0.0"/>
              </w:rPr>
              <w:sym w:font="Symbol" w:char="F0A3"/>
            </w:r>
            <w:r>
              <w:rPr>
                <w:rFonts w:cs="v5.0.0"/>
              </w:rPr>
              <w:t xml:space="preserve"> f_offset &lt; </w:t>
            </w:r>
            <w:r>
              <w:t>f_</w:t>
            </w:r>
            <w:r>
              <w:rPr>
                <w:rFonts w:cs="v5.0.0"/>
              </w:rPr>
              <w:t xml:space="preserve"> offset</w:t>
            </w:r>
            <w:r>
              <w:rPr>
                <w:rFonts w:cs="v5.0.0"/>
                <w:vertAlign w:val="subscript"/>
              </w:rPr>
              <w:t>max</w:t>
            </w:r>
          </w:p>
        </w:tc>
        <w:tc>
          <w:tcPr>
            <w:tcW w:w="2551" w:type="dxa"/>
            <w:tcBorders>
              <w:top w:val="single" w:sz="4" w:space="0" w:color="auto"/>
              <w:left w:val="single" w:sz="4" w:space="0" w:color="auto"/>
              <w:bottom w:val="single" w:sz="4" w:space="0" w:color="auto"/>
              <w:right w:val="single" w:sz="4" w:space="0" w:color="auto"/>
            </w:tcBorders>
          </w:tcPr>
          <w:p w14:paraId="5254834A" w14:textId="77777777" w:rsidR="004D3FFD" w:rsidRDefault="002C252C" w:rsidP="00A35F39">
            <w:pPr>
              <w:pStyle w:val="TAC"/>
              <w:rPr>
                <w:rFonts w:eastAsia="MS Mincho"/>
              </w:rPr>
            </w:pPr>
            <w:r>
              <w:rPr>
                <w:rFonts w:eastAsia="MS Mincho"/>
              </w:rPr>
              <w:t>Min(-5 dBm, Max(</w:t>
            </w:r>
            <w:r>
              <w:t>P</w:t>
            </w:r>
            <w:r>
              <w:rPr>
                <w:vertAlign w:val="subscript"/>
              </w:rPr>
              <w:t>rated,t,TRP</w:t>
            </w:r>
            <w:r>
              <w:rPr>
                <w:rFonts w:eastAsia="MS Mincho"/>
              </w:rPr>
              <w:t xml:space="preserve"> – 31 dB, -10 dBm))</w:t>
            </w:r>
          </w:p>
        </w:tc>
        <w:tc>
          <w:tcPr>
            <w:tcW w:w="1560" w:type="dxa"/>
            <w:tcBorders>
              <w:top w:val="single" w:sz="4" w:space="0" w:color="auto"/>
              <w:left w:val="single" w:sz="4" w:space="0" w:color="auto"/>
              <w:bottom w:val="single" w:sz="4" w:space="0" w:color="auto"/>
              <w:right w:val="single" w:sz="4" w:space="0" w:color="auto"/>
            </w:tcBorders>
          </w:tcPr>
          <w:p w14:paraId="0F3D9643" w14:textId="77777777" w:rsidR="004D3FFD" w:rsidRDefault="002C252C" w:rsidP="00A35F39">
            <w:pPr>
              <w:pStyle w:val="TAC"/>
            </w:pPr>
            <w:r>
              <w:t>10 MHz</w:t>
            </w:r>
          </w:p>
        </w:tc>
      </w:tr>
      <w:tr w:rsidR="004D3FFD" w14:paraId="04AEC152" w14:textId="77777777">
        <w:tc>
          <w:tcPr>
            <w:tcW w:w="8472" w:type="dxa"/>
            <w:gridSpan w:val="4"/>
            <w:tcBorders>
              <w:top w:val="single" w:sz="4" w:space="0" w:color="auto"/>
              <w:left w:val="single" w:sz="4" w:space="0" w:color="auto"/>
              <w:bottom w:val="single" w:sz="4" w:space="0" w:color="auto"/>
              <w:right w:val="single" w:sz="4" w:space="0" w:color="auto"/>
            </w:tcBorders>
          </w:tcPr>
          <w:p w14:paraId="2BBAF0EB" w14:textId="77777777" w:rsidR="004D3FFD" w:rsidRDefault="002C252C" w:rsidP="00A35F39">
            <w:pPr>
              <w:pStyle w:val="TAN"/>
            </w:pPr>
            <w:r>
              <w:t>NOTE 1:</w:t>
            </w:r>
            <w:r>
              <w:tab/>
              <w:t xml:space="preserve">For non-contiguous spectrum operation within any </w:t>
            </w:r>
            <w:r>
              <w:rPr>
                <w:i/>
              </w:rPr>
              <w:t>operating band</w:t>
            </w:r>
            <w:r>
              <w:t xml:space="preserve"> the </w:t>
            </w:r>
            <w:r>
              <w:rPr>
                <w:iCs/>
              </w:rPr>
              <w:t>limit</w:t>
            </w:r>
            <w:r>
              <w:rPr>
                <w:i/>
                <w:iCs/>
              </w:rPr>
              <w:t xml:space="preserve"> </w:t>
            </w:r>
            <w:r>
              <w:t xml:space="preserve">within gaps between </w:t>
            </w:r>
            <w:r>
              <w:rPr>
                <w:i/>
              </w:rPr>
              <w:t>passband</w:t>
            </w:r>
            <w:r>
              <w:rPr>
                <w:i/>
                <w:iCs/>
              </w:rPr>
              <w:t>s</w:t>
            </w:r>
            <w:r>
              <w:t xml:space="preserve"> is calculated as a cumulative sum of contributions from adjacent sub-blocks on each side of the gap between </w:t>
            </w:r>
            <w:r>
              <w:rPr>
                <w:i/>
              </w:rPr>
              <w:t>passband</w:t>
            </w:r>
            <w:r>
              <w:rPr>
                <w:i/>
                <w:iCs/>
              </w:rPr>
              <w:t>s</w:t>
            </w:r>
            <w:r>
              <w:t xml:space="preserve">. </w:t>
            </w:r>
          </w:p>
          <w:p w14:paraId="3DB9318D" w14:textId="77777777" w:rsidR="004D3FFD" w:rsidRDefault="002C252C" w:rsidP="00A35F39">
            <w:pPr>
              <w:pStyle w:val="TAN"/>
            </w:pPr>
            <w:r>
              <w:t>NOTE 2:</w:t>
            </w:r>
            <w:r>
              <w:tab/>
            </w:r>
            <w:r>
              <w:rPr>
                <w:rFonts w:cs="v5.0.0"/>
              </w:rPr>
              <w:sym w:font="Symbol" w:char="F044"/>
            </w:r>
            <w:r>
              <w:rPr>
                <w:rFonts w:cs="v5.0.0"/>
              </w:rPr>
              <w:t>f</w:t>
            </w:r>
            <w:r>
              <w:rPr>
                <w:rFonts w:cs="v5.0.0"/>
                <w:vertAlign w:val="subscript"/>
              </w:rPr>
              <w:t>B</w:t>
            </w:r>
            <w:r>
              <w:t xml:space="preserve"> = 2</w:t>
            </w:r>
            <w:r>
              <w:rPr>
                <w:rFonts w:cs="Arial"/>
                <w:kern w:val="2"/>
                <w:lang w:eastAsia="zh-CN"/>
              </w:rPr>
              <w:t>*</w:t>
            </w:r>
            <w:r>
              <w:t>BW</w:t>
            </w:r>
            <w:r>
              <w:rPr>
                <w:vertAlign w:val="subscript"/>
              </w:rPr>
              <w:t xml:space="preserve">contiguous </w:t>
            </w:r>
            <w:r>
              <w:t>when BW</w:t>
            </w:r>
            <w:r>
              <w:rPr>
                <w:vertAlign w:val="subscript"/>
              </w:rPr>
              <w:t xml:space="preserve">contiguous </w:t>
            </w:r>
            <w:r>
              <w:t xml:space="preserve">≤ 500 MHz, otherwise </w:t>
            </w:r>
            <w:r>
              <w:rPr>
                <w:rFonts w:cs="v5.0.0"/>
              </w:rPr>
              <w:sym w:font="Symbol" w:char="F044"/>
            </w:r>
            <w:r>
              <w:rPr>
                <w:rFonts w:cs="v5.0.0"/>
              </w:rPr>
              <w:t>f</w:t>
            </w:r>
            <w:r>
              <w:rPr>
                <w:rFonts w:cs="v5.0.0"/>
                <w:vertAlign w:val="subscript"/>
              </w:rPr>
              <w:t>B</w:t>
            </w:r>
            <w:r>
              <w:t xml:space="preserve"> = BW</w:t>
            </w:r>
            <w:r>
              <w:rPr>
                <w:vertAlign w:val="subscript"/>
              </w:rPr>
              <w:t xml:space="preserve">contiguous </w:t>
            </w:r>
            <w:r>
              <w:t>+ 500 MHz.</w:t>
            </w:r>
          </w:p>
        </w:tc>
      </w:tr>
    </w:tbl>
    <w:p w14:paraId="3F3B2B20" w14:textId="77777777" w:rsidR="004D3FFD" w:rsidRDefault="004D3FFD"/>
    <w:p w14:paraId="5BF23746" w14:textId="77777777" w:rsidR="004D3FFD" w:rsidRDefault="002C252C" w:rsidP="008E76DD">
      <w:pPr>
        <w:pStyle w:val="Heading5"/>
      </w:pPr>
      <w:bookmarkStart w:id="2335" w:name="_Toc53185506"/>
      <w:bookmarkStart w:id="2336" w:name="_Toc44712354"/>
      <w:bookmarkStart w:id="2337" w:name="_Toc82450181"/>
      <w:bookmarkStart w:id="2338" w:name="_Toc61185139"/>
      <w:bookmarkStart w:id="2339" w:name="_Toc61184749"/>
      <w:bookmarkStart w:id="2340" w:name="_Toc61183965"/>
      <w:bookmarkStart w:id="2341" w:name="_Toc53185882"/>
      <w:bookmarkStart w:id="2342" w:name="_Toc82450829"/>
      <w:bookmarkStart w:id="2343" w:name="_Toc66386483"/>
      <w:bookmarkStart w:id="2344" w:name="_Toc61184357"/>
      <w:bookmarkStart w:id="2345" w:name="_Toc74583386"/>
      <w:bookmarkStart w:id="2346" w:name="_Toc76542199"/>
      <w:bookmarkStart w:id="2347" w:name="_Toc57821295"/>
      <w:bookmarkStart w:id="2348" w:name="_Toc61183571"/>
      <w:bookmarkStart w:id="2349" w:name="_Toc45893667"/>
      <w:bookmarkStart w:id="2350" w:name="_Toc57820368"/>
      <w:bookmarkStart w:id="2351" w:name="_Toc121818413"/>
      <w:bookmarkStart w:id="2352" w:name="_Toc121818637"/>
      <w:bookmarkStart w:id="2353" w:name="_Toc124158392"/>
      <w:bookmarkStart w:id="2354" w:name="_Toc130558460"/>
      <w:bookmarkStart w:id="2355" w:name="_Toc137467185"/>
      <w:bookmarkStart w:id="2356" w:name="_Toc138884831"/>
      <w:bookmarkStart w:id="2357" w:name="_Toc138885055"/>
      <w:bookmarkStart w:id="2358" w:name="_Toc145511266"/>
      <w:bookmarkStart w:id="2359" w:name="_Toc155475743"/>
      <w:r>
        <w:t>6.5.3.4.3</w:t>
      </w:r>
      <w:r>
        <w:tab/>
        <w:t>Additional OTA operating band unwanted emission requirements</w:t>
      </w:r>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763F71A9" w14:textId="77777777" w:rsidR="004D3FFD" w:rsidRDefault="002C252C" w:rsidP="008E76DD">
      <w:pPr>
        <w:pStyle w:val="Heading5"/>
      </w:pPr>
      <w:bookmarkStart w:id="2360" w:name="_Toc44712355"/>
      <w:bookmarkStart w:id="2361" w:name="_Toc121818414"/>
      <w:bookmarkStart w:id="2362" w:name="_Toc121818638"/>
      <w:bookmarkStart w:id="2363" w:name="_Toc124158393"/>
      <w:bookmarkStart w:id="2364" w:name="_Toc130558461"/>
      <w:bookmarkStart w:id="2365" w:name="_Toc137467186"/>
      <w:bookmarkStart w:id="2366" w:name="_Toc138884832"/>
      <w:bookmarkStart w:id="2367" w:name="_Toc138885056"/>
      <w:bookmarkStart w:id="2368" w:name="_Toc145511267"/>
      <w:bookmarkStart w:id="2369" w:name="_Toc155475744"/>
      <w:r>
        <w:t>6.5.3.4.3.1</w:t>
      </w:r>
      <w:r>
        <w:tab/>
        <w:t>Protection of Earth Exploration Satellite Service</w:t>
      </w:r>
      <w:bookmarkEnd w:id="2360"/>
      <w:bookmarkEnd w:id="2361"/>
      <w:bookmarkEnd w:id="2362"/>
      <w:bookmarkEnd w:id="2363"/>
      <w:bookmarkEnd w:id="2364"/>
      <w:bookmarkEnd w:id="2365"/>
      <w:bookmarkEnd w:id="2366"/>
      <w:bookmarkEnd w:id="2367"/>
      <w:bookmarkEnd w:id="2368"/>
      <w:bookmarkEnd w:id="2369"/>
    </w:p>
    <w:p w14:paraId="7AF85C8C" w14:textId="77777777" w:rsidR="004D3FFD" w:rsidRDefault="002C252C">
      <w:r>
        <w:t xml:space="preserve">For repeater operating in the frequency range 24.25 – 27.5 GHz, </w:t>
      </w:r>
      <w:r>
        <w:rPr>
          <w:rFonts w:cs="v5.0.0"/>
        </w:rPr>
        <w:t xml:space="preserve">the power of unwanted emission shall not exceed the limits in table </w:t>
      </w:r>
      <w:r>
        <w:t>6.5.3.4.3.1-1 for DL and in table 6.5.3.4.3.1-2 for UL.</w:t>
      </w:r>
    </w:p>
    <w:p w14:paraId="25036650" w14:textId="77777777" w:rsidR="004D3FFD" w:rsidRDefault="002C252C" w:rsidP="008E76DD">
      <w:pPr>
        <w:pStyle w:val="TH"/>
      </w:pPr>
      <w:r>
        <w:t>Table 6.5.3.4.3.1-1: OBUE limits for protection of Earth Exploration Satellite Service for DL</w:t>
      </w:r>
    </w:p>
    <w:tbl>
      <w:tblPr>
        <w:tblW w:w="69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376"/>
        <w:gridCol w:w="2295"/>
        <w:gridCol w:w="2274"/>
      </w:tblGrid>
      <w:tr w:rsidR="004D3FFD" w14:paraId="6196C945"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0E78E3DB" w14:textId="77777777" w:rsidR="004D3FFD" w:rsidRDefault="002C252C" w:rsidP="00EC5AC4">
            <w:pPr>
              <w:pStyle w:val="TAH"/>
            </w:pPr>
            <w:r>
              <w:t xml:space="preserve">Frequency range </w:t>
            </w:r>
          </w:p>
        </w:tc>
        <w:tc>
          <w:tcPr>
            <w:tcW w:w="2294" w:type="dxa"/>
            <w:tcBorders>
              <w:top w:val="single" w:sz="6" w:space="0" w:color="000000"/>
              <w:left w:val="single" w:sz="6" w:space="0" w:color="000000"/>
              <w:bottom w:val="single" w:sz="6" w:space="0" w:color="000000"/>
              <w:right w:val="single" w:sz="6" w:space="0" w:color="000000"/>
            </w:tcBorders>
          </w:tcPr>
          <w:p w14:paraId="4ECA0566" w14:textId="77777777" w:rsidR="004D3FFD" w:rsidRDefault="002C252C" w:rsidP="00EC5AC4">
            <w:pPr>
              <w:pStyle w:val="TAH"/>
            </w:pPr>
            <w:r>
              <w:t>Limit</w:t>
            </w:r>
          </w:p>
        </w:tc>
        <w:tc>
          <w:tcPr>
            <w:tcW w:w="2268" w:type="dxa"/>
            <w:tcBorders>
              <w:top w:val="single" w:sz="6" w:space="0" w:color="000000"/>
              <w:left w:val="single" w:sz="6" w:space="0" w:color="000000"/>
              <w:bottom w:val="single" w:sz="6" w:space="0" w:color="000000"/>
              <w:right w:val="single" w:sz="6" w:space="0" w:color="000000"/>
            </w:tcBorders>
          </w:tcPr>
          <w:p w14:paraId="373E06C7" w14:textId="77777777" w:rsidR="004D3FFD" w:rsidRDefault="002C252C" w:rsidP="00EC5AC4">
            <w:pPr>
              <w:pStyle w:val="TAH"/>
              <w:rPr>
                <w:i/>
              </w:rPr>
            </w:pPr>
            <w:r>
              <w:rPr>
                <w:i/>
              </w:rPr>
              <w:t>Measurement Bandwidth</w:t>
            </w:r>
          </w:p>
        </w:tc>
      </w:tr>
      <w:tr w:rsidR="004D3FFD" w14:paraId="3022C86F"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70B4591E" w14:textId="77777777" w:rsidR="004D3FFD" w:rsidRDefault="002C252C" w:rsidP="00EC5AC4">
            <w:pPr>
              <w:pStyle w:val="TAC"/>
            </w:pPr>
            <w:r>
              <w:t>23.6 – 24 GHz</w:t>
            </w:r>
          </w:p>
        </w:tc>
        <w:tc>
          <w:tcPr>
            <w:tcW w:w="2294" w:type="dxa"/>
            <w:tcBorders>
              <w:top w:val="single" w:sz="6" w:space="0" w:color="000000"/>
              <w:left w:val="single" w:sz="6" w:space="0" w:color="000000"/>
              <w:bottom w:val="single" w:sz="6" w:space="0" w:color="000000"/>
              <w:right w:val="single" w:sz="6" w:space="0" w:color="000000"/>
            </w:tcBorders>
          </w:tcPr>
          <w:p w14:paraId="51CBDA2B" w14:textId="77777777" w:rsidR="004D3FFD" w:rsidRDefault="002C252C" w:rsidP="00EC5AC4">
            <w:pPr>
              <w:pStyle w:val="TAC"/>
            </w:pPr>
            <w:r>
              <w:t>-3 dBm (Note 1)</w:t>
            </w:r>
          </w:p>
        </w:tc>
        <w:tc>
          <w:tcPr>
            <w:tcW w:w="2268" w:type="dxa"/>
            <w:tcBorders>
              <w:top w:val="single" w:sz="6" w:space="0" w:color="000000"/>
              <w:left w:val="single" w:sz="6" w:space="0" w:color="000000"/>
              <w:bottom w:val="single" w:sz="6" w:space="0" w:color="000000"/>
              <w:right w:val="single" w:sz="6" w:space="0" w:color="000000"/>
            </w:tcBorders>
          </w:tcPr>
          <w:p w14:paraId="147D90A5" w14:textId="77777777" w:rsidR="004D3FFD" w:rsidRDefault="002C252C" w:rsidP="00EC5AC4">
            <w:pPr>
              <w:pStyle w:val="TAC"/>
            </w:pPr>
            <w:r>
              <w:t>200 MHz</w:t>
            </w:r>
          </w:p>
        </w:tc>
      </w:tr>
      <w:tr w:rsidR="004D3FFD" w14:paraId="2022AB4D"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41701088" w14:textId="77777777" w:rsidR="004D3FFD" w:rsidRDefault="002C252C" w:rsidP="00EC5AC4">
            <w:pPr>
              <w:pStyle w:val="TAC"/>
            </w:pPr>
            <w:r>
              <w:t>23.6 – 24 GHz</w:t>
            </w:r>
          </w:p>
        </w:tc>
        <w:tc>
          <w:tcPr>
            <w:tcW w:w="2294" w:type="dxa"/>
            <w:tcBorders>
              <w:top w:val="single" w:sz="6" w:space="0" w:color="000000"/>
              <w:left w:val="single" w:sz="6" w:space="0" w:color="000000"/>
              <w:bottom w:val="single" w:sz="6" w:space="0" w:color="000000"/>
              <w:right w:val="single" w:sz="6" w:space="0" w:color="000000"/>
            </w:tcBorders>
          </w:tcPr>
          <w:p w14:paraId="033712D1" w14:textId="77777777" w:rsidR="004D3FFD" w:rsidRDefault="002C252C" w:rsidP="00EC5AC4">
            <w:pPr>
              <w:pStyle w:val="TAC"/>
            </w:pPr>
            <w:r>
              <w:t>-9 dBm (Note 2)</w:t>
            </w:r>
          </w:p>
        </w:tc>
        <w:tc>
          <w:tcPr>
            <w:tcW w:w="2268" w:type="dxa"/>
            <w:tcBorders>
              <w:top w:val="single" w:sz="6" w:space="0" w:color="000000"/>
              <w:left w:val="single" w:sz="6" w:space="0" w:color="000000"/>
              <w:bottom w:val="single" w:sz="6" w:space="0" w:color="000000"/>
              <w:right w:val="single" w:sz="6" w:space="0" w:color="000000"/>
            </w:tcBorders>
          </w:tcPr>
          <w:p w14:paraId="72D9947E" w14:textId="77777777" w:rsidR="004D3FFD" w:rsidRDefault="002C252C" w:rsidP="00EC5AC4">
            <w:pPr>
              <w:pStyle w:val="TAC"/>
            </w:pPr>
            <w:r>
              <w:t>200 MHz</w:t>
            </w:r>
          </w:p>
        </w:tc>
      </w:tr>
      <w:tr w:rsidR="004D3FFD" w14:paraId="24756E35" w14:textId="77777777">
        <w:trPr>
          <w:cantSplit/>
          <w:jc w:val="center"/>
        </w:trPr>
        <w:tc>
          <w:tcPr>
            <w:tcW w:w="6943" w:type="dxa"/>
            <w:gridSpan w:val="3"/>
            <w:tcBorders>
              <w:top w:val="single" w:sz="6" w:space="0" w:color="000000"/>
              <w:left w:val="single" w:sz="6" w:space="0" w:color="000000"/>
              <w:bottom w:val="single" w:sz="6" w:space="0" w:color="000000"/>
              <w:right w:val="single" w:sz="6" w:space="0" w:color="000000"/>
            </w:tcBorders>
          </w:tcPr>
          <w:p w14:paraId="6D126763" w14:textId="77777777" w:rsidR="004D3FFD" w:rsidRDefault="002C252C" w:rsidP="00EC5AC4">
            <w:pPr>
              <w:pStyle w:val="TAN"/>
            </w:pPr>
            <w:r>
              <w:t>NOTE 1:</w:t>
            </w:r>
            <w:r>
              <w:tab/>
              <w:t>This limit applies to repeater brought into use on or before 1 September 2027.</w:t>
            </w:r>
          </w:p>
          <w:p w14:paraId="76152691" w14:textId="77777777" w:rsidR="004D3FFD" w:rsidRDefault="002C252C" w:rsidP="00EC5AC4">
            <w:pPr>
              <w:pStyle w:val="TAN"/>
              <w:rPr>
                <w:rFonts w:cs="Arial"/>
              </w:rPr>
            </w:pPr>
            <w:r>
              <w:t xml:space="preserve">NOTE 2: </w:t>
            </w:r>
            <w:r>
              <w:tab/>
              <w:t>This limit applies to repeater brought into use after 1 September 2027.</w:t>
            </w:r>
          </w:p>
        </w:tc>
      </w:tr>
    </w:tbl>
    <w:p w14:paraId="48119F86" w14:textId="77777777" w:rsidR="004D3FFD" w:rsidRDefault="004D3FFD"/>
    <w:p w14:paraId="6721C154" w14:textId="77777777" w:rsidR="004D3FFD" w:rsidRDefault="002C252C" w:rsidP="008E76DD">
      <w:pPr>
        <w:pStyle w:val="TH"/>
      </w:pPr>
      <w:r>
        <w:t>Table 6.5.3.4.3.1-2: OBUE limits for protection of Earth Exploration Satellite Service for UL</w:t>
      </w:r>
    </w:p>
    <w:tbl>
      <w:tblPr>
        <w:tblW w:w="69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376"/>
        <w:gridCol w:w="2295"/>
        <w:gridCol w:w="2274"/>
      </w:tblGrid>
      <w:tr w:rsidR="004D3FFD" w14:paraId="42F44223"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150291B4" w14:textId="77777777" w:rsidR="004D3FFD" w:rsidRDefault="002C252C" w:rsidP="00EC5AC4">
            <w:pPr>
              <w:pStyle w:val="TAH"/>
            </w:pPr>
            <w:r>
              <w:t xml:space="preserve">Frequency range </w:t>
            </w:r>
          </w:p>
        </w:tc>
        <w:tc>
          <w:tcPr>
            <w:tcW w:w="2295" w:type="dxa"/>
            <w:tcBorders>
              <w:top w:val="single" w:sz="6" w:space="0" w:color="000000"/>
              <w:left w:val="single" w:sz="6" w:space="0" w:color="000000"/>
              <w:bottom w:val="single" w:sz="6" w:space="0" w:color="000000"/>
              <w:right w:val="single" w:sz="6" w:space="0" w:color="000000"/>
            </w:tcBorders>
          </w:tcPr>
          <w:p w14:paraId="1E9C663B" w14:textId="77777777" w:rsidR="004D3FFD" w:rsidRDefault="002C252C" w:rsidP="00EC5AC4">
            <w:pPr>
              <w:pStyle w:val="TAH"/>
            </w:pPr>
            <w:r>
              <w:t>Limit</w:t>
            </w:r>
          </w:p>
        </w:tc>
        <w:tc>
          <w:tcPr>
            <w:tcW w:w="2274" w:type="dxa"/>
            <w:tcBorders>
              <w:top w:val="single" w:sz="6" w:space="0" w:color="000000"/>
              <w:left w:val="single" w:sz="6" w:space="0" w:color="000000"/>
              <w:bottom w:val="single" w:sz="6" w:space="0" w:color="000000"/>
              <w:right w:val="single" w:sz="6" w:space="0" w:color="000000"/>
            </w:tcBorders>
          </w:tcPr>
          <w:p w14:paraId="710AB5FB" w14:textId="77777777" w:rsidR="004D3FFD" w:rsidRDefault="002C252C" w:rsidP="00EC5AC4">
            <w:pPr>
              <w:pStyle w:val="TAH"/>
              <w:rPr>
                <w:i/>
              </w:rPr>
            </w:pPr>
            <w:r>
              <w:rPr>
                <w:i/>
              </w:rPr>
              <w:t>Measurement Bandwidth</w:t>
            </w:r>
          </w:p>
        </w:tc>
      </w:tr>
      <w:tr w:rsidR="004D3FFD" w14:paraId="256AA8D1"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2F9A1E8B" w14:textId="77777777" w:rsidR="004D3FFD" w:rsidRDefault="002C252C" w:rsidP="00EC5AC4">
            <w:pPr>
              <w:pStyle w:val="TAC"/>
            </w:pPr>
            <w:r>
              <w:t>23.6 – 24 GHz</w:t>
            </w:r>
          </w:p>
        </w:tc>
        <w:tc>
          <w:tcPr>
            <w:tcW w:w="2295" w:type="dxa"/>
            <w:tcBorders>
              <w:top w:val="single" w:sz="6" w:space="0" w:color="000000"/>
              <w:left w:val="single" w:sz="6" w:space="0" w:color="000000"/>
              <w:bottom w:val="single" w:sz="6" w:space="0" w:color="000000"/>
              <w:right w:val="single" w:sz="6" w:space="0" w:color="000000"/>
            </w:tcBorders>
          </w:tcPr>
          <w:p w14:paraId="46928E91" w14:textId="77777777" w:rsidR="004D3FFD" w:rsidRDefault="002C252C" w:rsidP="00EC5AC4">
            <w:pPr>
              <w:pStyle w:val="TAC"/>
            </w:pPr>
            <w:r>
              <w:t>1 dBm</w:t>
            </w:r>
          </w:p>
        </w:tc>
        <w:tc>
          <w:tcPr>
            <w:tcW w:w="2274" w:type="dxa"/>
            <w:tcBorders>
              <w:top w:val="single" w:sz="6" w:space="0" w:color="000000"/>
              <w:left w:val="single" w:sz="6" w:space="0" w:color="000000"/>
              <w:bottom w:val="single" w:sz="6" w:space="0" w:color="000000"/>
              <w:right w:val="single" w:sz="6" w:space="0" w:color="000000"/>
            </w:tcBorders>
          </w:tcPr>
          <w:p w14:paraId="7F7422DE" w14:textId="77777777" w:rsidR="004D3FFD" w:rsidRDefault="002C252C" w:rsidP="00EC5AC4">
            <w:pPr>
              <w:pStyle w:val="TAC"/>
            </w:pPr>
            <w:r>
              <w:t>200 MHz</w:t>
            </w:r>
          </w:p>
        </w:tc>
      </w:tr>
    </w:tbl>
    <w:p w14:paraId="623F0DFE" w14:textId="77777777" w:rsidR="008E76DD" w:rsidRDefault="008E76DD" w:rsidP="008E76DD">
      <w:pPr>
        <w:rPr>
          <w:lang w:val="en-US" w:eastAsia="zh-CN"/>
        </w:rPr>
      </w:pPr>
      <w:bookmarkStart w:id="2370" w:name="_Toc61184358"/>
      <w:bookmarkStart w:id="2371" w:name="_Toc36817441"/>
      <w:bookmarkStart w:id="2372" w:name="_Toc74583387"/>
      <w:bookmarkStart w:id="2373" w:name="_Toc37267751"/>
      <w:bookmarkStart w:id="2374" w:name="_Toc66386484"/>
      <w:bookmarkStart w:id="2375" w:name="_Toc61183966"/>
      <w:bookmarkStart w:id="2376" w:name="_Toc44712356"/>
      <w:bookmarkStart w:id="2377" w:name="_Toc29811889"/>
      <w:bookmarkStart w:id="2378" w:name="_Toc61183572"/>
      <w:bookmarkStart w:id="2379" w:name="_Toc45893668"/>
      <w:bookmarkStart w:id="2380" w:name="_Toc76542200"/>
      <w:bookmarkStart w:id="2381" w:name="_Toc61185140"/>
      <w:bookmarkStart w:id="2382" w:name="_Toc21127680"/>
      <w:bookmarkStart w:id="2383" w:name="_Toc53185883"/>
      <w:bookmarkStart w:id="2384" w:name="_Toc53185507"/>
      <w:bookmarkStart w:id="2385" w:name="_Toc82450182"/>
      <w:bookmarkStart w:id="2386" w:name="_Toc37260363"/>
      <w:bookmarkStart w:id="2387" w:name="_Toc57821296"/>
      <w:bookmarkStart w:id="2388" w:name="_Toc82450830"/>
      <w:bookmarkStart w:id="2389" w:name="_Toc61184750"/>
      <w:bookmarkStart w:id="2390" w:name="_Toc57820369"/>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07DB31AC" w14:textId="6DBF62D2" w:rsidR="004D3FFD" w:rsidRDefault="002C252C" w:rsidP="008E76DD">
      <w:pPr>
        <w:pStyle w:val="Heading3"/>
      </w:pPr>
      <w:bookmarkStart w:id="2391" w:name="_Toc121818415"/>
      <w:bookmarkStart w:id="2392" w:name="_Toc121818639"/>
      <w:bookmarkStart w:id="2393" w:name="_Toc124158394"/>
      <w:bookmarkStart w:id="2394" w:name="_Toc130558462"/>
      <w:bookmarkStart w:id="2395" w:name="_Toc137467187"/>
      <w:bookmarkStart w:id="2396" w:name="_Toc138884833"/>
      <w:bookmarkStart w:id="2397" w:name="_Toc138885057"/>
      <w:bookmarkStart w:id="2398" w:name="_Toc145511268"/>
      <w:bookmarkStart w:id="2399" w:name="_Toc155475745"/>
      <w:r>
        <w:rPr>
          <w:rFonts w:hint="eastAsia"/>
          <w:lang w:val="en-US" w:eastAsia="zh-CN"/>
        </w:rPr>
        <w:t>6</w:t>
      </w:r>
      <w:r>
        <w:t>.5.4</w:t>
      </w:r>
      <w:r>
        <w:tab/>
        <w:t>OTA transmitter spurious emissions</w:t>
      </w:r>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p>
    <w:p w14:paraId="7F0D3B7E" w14:textId="77777777" w:rsidR="004D3FFD" w:rsidRDefault="002C252C">
      <w:pPr>
        <w:pStyle w:val="Heading4"/>
      </w:pPr>
      <w:bookmarkStart w:id="2400" w:name="_Toc13274"/>
      <w:bookmarkStart w:id="2401" w:name="_Toc82595206"/>
      <w:bookmarkStart w:id="2402" w:name="_Toc58862736"/>
      <w:bookmarkStart w:id="2403" w:name="_Toc5343"/>
      <w:bookmarkStart w:id="2404" w:name="_Toc58860232"/>
      <w:bookmarkStart w:id="2405" w:name="_Toc30604"/>
      <w:bookmarkStart w:id="2406" w:name="_Toc53182491"/>
      <w:bookmarkStart w:id="2407" w:name="_Toc21099985"/>
      <w:bookmarkStart w:id="2408" w:name="_Toc29809783"/>
      <w:bookmarkStart w:id="2409" w:name="_Toc61182729"/>
      <w:bookmarkStart w:id="2410" w:name="_Toc37272222"/>
      <w:bookmarkStart w:id="2411" w:name="_Toc36645168"/>
      <w:bookmarkStart w:id="2412" w:name="_Toc76545103"/>
      <w:bookmarkStart w:id="2413" w:name="_Toc45884468"/>
      <w:bookmarkStart w:id="2414" w:name="_Toc75242757"/>
      <w:bookmarkStart w:id="2415" w:name="_Toc66728043"/>
      <w:bookmarkStart w:id="2416" w:name="_Toc74961847"/>
      <w:bookmarkStart w:id="2417" w:name="_Toc121818416"/>
      <w:bookmarkStart w:id="2418" w:name="_Toc121818640"/>
      <w:bookmarkStart w:id="2419" w:name="_Toc124158395"/>
      <w:bookmarkStart w:id="2420" w:name="_Toc130558463"/>
      <w:bookmarkStart w:id="2421" w:name="_Toc137467188"/>
      <w:bookmarkStart w:id="2422" w:name="_Toc138884834"/>
      <w:bookmarkStart w:id="2423" w:name="_Toc138885058"/>
      <w:bookmarkStart w:id="2424" w:name="_Toc145511269"/>
      <w:bookmarkStart w:id="2425" w:name="_Toc155475746"/>
      <w:r>
        <w:t>6.5.4.1</w:t>
      </w:r>
      <w:r>
        <w:tab/>
        <w:t>Definition and applicability</w:t>
      </w:r>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p>
    <w:p w14:paraId="39B050D4" w14:textId="77777777" w:rsidR="004D3FFD" w:rsidRDefault="002C252C">
      <w:bookmarkStart w:id="2426" w:name="_Toc66728044"/>
      <w:bookmarkStart w:id="2427" w:name="_Toc45884469"/>
      <w:bookmarkStart w:id="2428" w:name="_Toc29809784"/>
      <w:bookmarkStart w:id="2429" w:name="_Toc58860233"/>
      <w:bookmarkStart w:id="2430" w:name="_Toc21099986"/>
      <w:bookmarkStart w:id="2431" w:name="_Toc75242758"/>
      <w:bookmarkStart w:id="2432" w:name="_Toc36645169"/>
      <w:bookmarkStart w:id="2433" w:name="_Toc74961848"/>
      <w:bookmarkStart w:id="2434" w:name="_Toc37272223"/>
      <w:bookmarkStart w:id="2435" w:name="_Toc58862737"/>
      <w:bookmarkStart w:id="2436" w:name="_Toc53182492"/>
      <w:bookmarkStart w:id="2437" w:name="_Toc82595207"/>
      <w:bookmarkStart w:id="2438" w:name="_Toc76545104"/>
      <w:bookmarkStart w:id="2439" w:name="_Toc61182730"/>
      <w:r>
        <w:t xml:space="preserve">For </w:t>
      </w:r>
      <w:r>
        <w:rPr>
          <w:i/>
          <w:iCs/>
        </w:rPr>
        <w:t>repeater type 2-O</w:t>
      </w:r>
      <w:r>
        <w:t>, the OTA transmitter spurious emission limits apply from 30 MHz to 2</w:t>
      </w:r>
      <w:r>
        <w:rPr>
          <w:vertAlign w:val="superscript"/>
        </w:rPr>
        <w:t>nd</w:t>
      </w:r>
      <w:r>
        <w:t xml:space="preserve"> harmonic of the upper frequency edge of the downlink </w:t>
      </w:r>
      <w:r>
        <w:rPr>
          <w:i/>
        </w:rPr>
        <w:t>operating band</w:t>
      </w:r>
      <w:r>
        <w:t xml:space="preserve">, excluding the frequency range from </w:t>
      </w:r>
      <w:r>
        <w:rPr>
          <w:rFonts w:cs="v5.0.0"/>
        </w:rPr>
        <w:t>Δf</w:t>
      </w:r>
      <w:r>
        <w:rPr>
          <w:rFonts w:cs="v5.0.0"/>
          <w:vertAlign w:val="subscript"/>
        </w:rPr>
        <w:t>OBUE</w:t>
      </w:r>
      <w:r>
        <w:t xml:space="preserve"> below the lowest frequency of the downlink </w:t>
      </w:r>
      <w:r>
        <w:rPr>
          <w:i/>
        </w:rPr>
        <w:t>operating band</w:t>
      </w:r>
      <w:r>
        <w:t xml:space="preserve">, up to </w:t>
      </w:r>
      <w:r>
        <w:rPr>
          <w:rFonts w:cs="v5.0.0"/>
        </w:rPr>
        <w:t>Δf</w:t>
      </w:r>
      <w:r>
        <w:rPr>
          <w:rFonts w:cs="v5.0.0"/>
          <w:vertAlign w:val="subscript"/>
        </w:rPr>
        <w:t>OBUE</w:t>
      </w:r>
      <w:r>
        <w:rPr>
          <w:lang w:eastAsia="zh-CN"/>
        </w:rPr>
        <w:t xml:space="preserve"> </w:t>
      </w:r>
      <w:r>
        <w:t xml:space="preserve">above the highest frequency of the downlink </w:t>
      </w:r>
      <w:r>
        <w:rPr>
          <w:i/>
        </w:rPr>
        <w:t>operating band</w:t>
      </w:r>
      <w:r>
        <w:t xml:space="preserve">, where the </w:t>
      </w:r>
      <w:r>
        <w:rPr>
          <w:rFonts w:cs="v5.0.0"/>
        </w:rPr>
        <w:t>Δf</w:t>
      </w:r>
      <w:r>
        <w:rPr>
          <w:rFonts w:cs="v5.0.0"/>
          <w:vertAlign w:val="subscript"/>
        </w:rPr>
        <w:t>OBUE</w:t>
      </w:r>
      <w:r>
        <w:rPr>
          <w:rFonts w:cs="v5.0.0"/>
        </w:rPr>
        <w:t xml:space="preserve"> is defined in table 6.5.1-1</w:t>
      </w:r>
      <w:r>
        <w:t>.</w:t>
      </w:r>
    </w:p>
    <w:p w14:paraId="3C1998D4" w14:textId="77777777" w:rsidR="004D3FFD" w:rsidRDefault="002C252C">
      <w:pPr>
        <w:pStyle w:val="Heading4"/>
      </w:pPr>
      <w:bookmarkStart w:id="2440" w:name="_Toc22754"/>
      <w:bookmarkStart w:id="2441" w:name="_Toc31977"/>
      <w:bookmarkStart w:id="2442" w:name="_Toc27391"/>
      <w:bookmarkStart w:id="2443" w:name="_Toc121818417"/>
      <w:bookmarkStart w:id="2444" w:name="_Toc121818641"/>
      <w:bookmarkStart w:id="2445" w:name="_Toc124158396"/>
      <w:bookmarkStart w:id="2446" w:name="_Toc130558464"/>
      <w:bookmarkStart w:id="2447" w:name="_Toc137467189"/>
      <w:bookmarkStart w:id="2448" w:name="_Toc138884835"/>
      <w:bookmarkStart w:id="2449" w:name="_Toc138885059"/>
      <w:bookmarkStart w:id="2450" w:name="_Toc145511270"/>
      <w:bookmarkStart w:id="2451" w:name="_Toc155475747"/>
      <w:r>
        <w:t>6.5.4.2</w:t>
      </w:r>
      <w:r>
        <w:tab/>
        <w:t>Minimum requirement</w:t>
      </w:r>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p>
    <w:p w14:paraId="3D08BF41" w14:textId="77777777" w:rsidR="004D3FFD" w:rsidRDefault="002C252C">
      <w:r>
        <w:t>The minimum requirement is defined in TS 38.106 [</w:t>
      </w:r>
      <w:r>
        <w:rPr>
          <w:rFonts w:hint="eastAsia"/>
          <w:lang w:val="en-US" w:eastAsia="zh-CN"/>
        </w:rPr>
        <w:t>2</w:t>
      </w:r>
      <w:r>
        <w:t>], clause 7.5.4.2.2.</w:t>
      </w:r>
    </w:p>
    <w:p w14:paraId="139DE9F9" w14:textId="77777777" w:rsidR="004D3FFD" w:rsidRDefault="002C252C">
      <w:pPr>
        <w:pStyle w:val="Heading4"/>
      </w:pPr>
      <w:bookmarkStart w:id="2452" w:name="_Toc53182493"/>
      <w:bookmarkStart w:id="2453" w:name="_Toc74961849"/>
      <w:bookmarkStart w:id="2454" w:name="_Toc76545105"/>
      <w:bookmarkStart w:id="2455" w:name="_Toc2616"/>
      <w:bookmarkStart w:id="2456" w:name="_Toc21099987"/>
      <w:bookmarkStart w:id="2457" w:name="_Toc36645170"/>
      <w:bookmarkStart w:id="2458" w:name="_Toc27358"/>
      <w:bookmarkStart w:id="2459" w:name="_Toc58860234"/>
      <w:bookmarkStart w:id="2460" w:name="_Toc19337"/>
      <w:bookmarkStart w:id="2461" w:name="_Toc75242759"/>
      <w:bookmarkStart w:id="2462" w:name="_Toc45884470"/>
      <w:bookmarkStart w:id="2463" w:name="_Toc66728045"/>
      <w:bookmarkStart w:id="2464" w:name="_Toc29809785"/>
      <w:bookmarkStart w:id="2465" w:name="_Toc61182731"/>
      <w:bookmarkStart w:id="2466" w:name="_Toc37272224"/>
      <w:bookmarkStart w:id="2467" w:name="_Toc58862738"/>
      <w:bookmarkStart w:id="2468" w:name="_Toc82595208"/>
      <w:bookmarkStart w:id="2469" w:name="_Toc121818418"/>
      <w:bookmarkStart w:id="2470" w:name="_Toc121818642"/>
      <w:bookmarkStart w:id="2471" w:name="_Toc124158397"/>
      <w:bookmarkStart w:id="2472" w:name="_Toc130558465"/>
      <w:bookmarkStart w:id="2473" w:name="_Toc137467190"/>
      <w:bookmarkStart w:id="2474" w:name="_Toc138884836"/>
      <w:bookmarkStart w:id="2475" w:name="_Toc138885060"/>
      <w:bookmarkStart w:id="2476" w:name="_Toc145511271"/>
      <w:bookmarkStart w:id="2477" w:name="_Toc155475748"/>
      <w:r>
        <w:t>6.5.4.3</w:t>
      </w:r>
      <w:r>
        <w:tab/>
        <w:t>Test purpose</w:t>
      </w:r>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p>
    <w:p w14:paraId="2C25A244" w14:textId="77777777" w:rsidR="004D3FFD" w:rsidRDefault="002C252C">
      <w:pPr>
        <w:rPr>
          <w:rFonts w:cs="v4.2.0"/>
        </w:rPr>
      </w:pPr>
      <w:r>
        <w:rPr>
          <w:rFonts w:cs="v4.2.0"/>
        </w:rPr>
        <w:t>This test measures conducted spurious emissions while the transmitter is in operation.</w:t>
      </w:r>
    </w:p>
    <w:p w14:paraId="3ACED602" w14:textId="77777777" w:rsidR="004D3FFD" w:rsidRDefault="002C252C">
      <w:pPr>
        <w:pStyle w:val="Heading4"/>
      </w:pPr>
      <w:bookmarkStart w:id="2478" w:name="_Toc29809786"/>
      <w:bookmarkStart w:id="2479" w:name="_Toc45884471"/>
      <w:bookmarkStart w:id="2480" w:name="_Toc9675"/>
      <w:bookmarkStart w:id="2481" w:name="_Toc37272225"/>
      <w:bookmarkStart w:id="2482" w:name="_Toc36645171"/>
      <w:bookmarkStart w:id="2483" w:name="_Toc76545106"/>
      <w:bookmarkStart w:id="2484" w:name="_Toc58862739"/>
      <w:bookmarkStart w:id="2485" w:name="_Toc536"/>
      <w:bookmarkStart w:id="2486" w:name="_Toc26851"/>
      <w:bookmarkStart w:id="2487" w:name="_Toc74961850"/>
      <w:bookmarkStart w:id="2488" w:name="_Toc61182732"/>
      <w:bookmarkStart w:id="2489" w:name="_Toc66728046"/>
      <w:bookmarkStart w:id="2490" w:name="_Toc75242760"/>
      <w:bookmarkStart w:id="2491" w:name="_Toc82595209"/>
      <w:bookmarkStart w:id="2492" w:name="_Toc58860235"/>
      <w:bookmarkStart w:id="2493" w:name="_Toc53182494"/>
      <w:bookmarkStart w:id="2494" w:name="_Toc21099988"/>
      <w:bookmarkStart w:id="2495" w:name="_Toc121818419"/>
      <w:bookmarkStart w:id="2496" w:name="_Toc121818643"/>
      <w:bookmarkStart w:id="2497" w:name="_Toc124158398"/>
      <w:bookmarkStart w:id="2498" w:name="_Toc130558466"/>
      <w:bookmarkStart w:id="2499" w:name="_Toc137467191"/>
      <w:bookmarkStart w:id="2500" w:name="_Toc138884837"/>
      <w:bookmarkStart w:id="2501" w:name="_Toc138885061"/>
      <w:bookmarkStart w:id="2502" w:name="_Toc145511272"/>
      <w:bookmarkStart w:id="2503" w:name="_Toc155475749"/>
      <w:r>
        <w:t>6.5.4.4</w:t>
      </w:r>
      <w:r>
        <w:tab/>
        <w:t>Method of test</w:t>
      </w:r>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p>
    <w:p w14:paraId="2BF4D342" w14:textId="77777777" w:rsidR="004D3FFD" w:rsidRDefault="002C252C">
      <w:pPr>
        <w:pStyle w:val="Heading5"/>
      </w:pPr>
      <w:bookmarkStart w:id="2504" w:name="_Toc53182495"/>
      <w:bookmarkStart w:id="2505" w:name="_Toc74961851"/>
      <w:bookmarkStart w:id="2506" w:name="_Toc61182733"/>
      <w:bookmarkStart w:id="2507" w:name="_Toc36645172"/>
      <w:bookmarkStart w:id="2508" w:name="_Toc66728047"/>
      <w:bookmarkStart w:id="2509" w:name="_Toc58862740"/>
      <w:bookmarkStart w:id="2510" w:name="_Toc29809787"/>
      <w:bookmarkStart w:id="2511" w:name="_Toc82595210"/>
      <w:bookmarkStart w:id="2512" w:name="_Toc21099989"/>
      <w:bookmarkStart w:id="2513" w:name="_Toc37272226"/>
      <w:bookmarkStart w:id="2514" w:name="_Toc76545107"/>
      <w:bookmarkStart w:id="2515" w:name="_Toc45884472"/>
      <w:bookmarkStart w:id="2516" w:name="_Toc75242761"/>
      <w:bookmarkStart w:id="2517" w:name="_Toc58860236"/>
      <w:bookmarkStart w:id="2518" w:name="_Toc4374"/>
      <w:bookmarkStart w:id="2519" w:name="_Toc20926"/>
      <w:bookmarkStart w:id="2520" w:name="_Toc4883"/>
      <w:bookmarkStart w:id="2521" w:name="_Toc121818420"/>
      <w:bookmarkStart w:id="2522" w:name="_Toc121818644"/>
      <w:bookmarkStart w:id="2523" w:name="_Toc124158399"/>
      <w:bookmarkStart w:id="2524" w:name="_Toc130558467"/>
      <w:bookmarkStart w:id="2525" w:name="_Toc137467192"/>
      <w:bookmarkStart w:id="2526" w:name="_Toc138884838"/>
      <w:bookmarkStart w:id="2527" w:name="_Toc138885062"/>
      <w:bookmarkStart w:id="2528" w:name="_Toc145511273"/>
      <w:bookmarkStart w:id="2529" w:name="_Toc155475750"/>
      <w:r>
        <w:t>6.5.4.4.1</w:t>
      </w:r>
      <w:r>
        <w:tab/>
        <w:t>Initial conditions</w:t>
      </w:r>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p>
    <w:p w14:paraId="6A595E38" w14:textId="77777777" w:rsidR="004D3FFD" w:rsidRDefault="002C252C">
      <w:r>
        <w:t>Test environment: Normal; see annex B.2.</w:t>
      </w:r>
    </w:p>
    <w:p w14:paraId="018082FC" w14:textId="77777777" w:rsidR="004D3FFD" w:rsidRDefault="002C252C">
      <w:r>
        <w:t>RF channels to be tested for single carrier:</w:t>
      </w:r>
    </w:p>
    <w:p w14:paraId="3A2D9B98" w14:textId="77777777" w:rsidR="004D3FFD" w:rsidRDefault="002C252C">
      <w:pPr>
        <w:pStyle w:val="B1"/>
        <w:rPr>
          <w:vertAlign w:val="subscript"/>
        </w:rPr>
      </w:pPr>
      <w:r>
        <w:t>-</w:t>
      </w:r>
      <w:r>
        <w:tab/>
      </w:r>
      <w:r>
        <w:rPr>
          <w:rFonts w:eastAsia="SimSun"/>
          <w:lang w:eastAsia="zh-CN"/>
        </w:rPr>
        <w:t xml:space="preserve">B when testing </w:t>
      </w:r>
      <w:r>
        <w:rPr>
          <w:lang w:eastAsia="zh-CN"/>
        </w:rPr>
        <w:t>the spurious emissions below</w:t>
      </w:r>
      <w:r>
        <w:rPr>
          <w:rFonts w:eastAsia="SimSun"/>
          <w:lang w:eastAsia="zh-CN"/>
        </w:rPr>
        <w:t xml:space="preserve"> </w:t>
      </w:r>
      <w:r>
        <w:rPr>
          <w:sz w:val="18"/>
        </w:rPr>
        <w:t>F</w:t>
      </w:r>
      <w:r>
        <w:rPr>
          <w:sz w:val="18"/>
          <w:vertAlign w:val="subscript"/>
        </w:rPr>
        <w:t>DL_</w:t>
      </w:r>
      <w:r>
        <w:rPr>
          <w:rFonts w:eastAsia="SimSun"/>
          <w:sz w:val="18"/>
          <w:vertAlign w:val="subscript"/>
          <w:lang w:eastAsia="zh-CN"/>
        </w:rPr>
        <w:t>low</w:t>
      </w:r>
      <w:r>
        <w:rPr>
          <w:sz w:val="18"/>
        </w:rPr>
        <w:t xml:space="preserve"> </w:t>
      </w:r>
      <w:r>
        <w:rPr>
          <w:rFonts w:eastAsia="SimSun"/>
          <w:sz w:val="18"/>
          <w:lang w:eastAsia="zh-CN"/>
        </w:rPr>
        <w:t>-</w:t>
      </w:r>
      <w:r>
        <w:rPr>
          <w:sz w:val="18"/>
        </w:rPr>
        <w:t xml:space="preserve"> </w:t>
      </w:r>
      <w:r>
        <w:t>Δf</w:t>
      </w:r>
      <w:r>
        <w:rPr>
          <w:vertAlign w:val="subscript"/>
        </w:rPr>
        <w:t>OBUE</w:t>
      </w:r>
      <w:r>
        <w:rPr>
          <w:vertAlign w:val="subscript"/>
          <w:lang w:eastAsia="zh-CN"/>
        </w:rPr>
        <w:t>,</w:t>
      </w:r>
    </w:p>
    <w:p w14:paraId="02B6E9D8" w14:textId="77777777" w:rsidR="004D3FFD" w:rsidRDefault="002C252C">
      <w:pPr>
        <w:pStyle w:val="B1"/>
        <w:rPr>
          <w:vertAlign w:val="subscript"/>
        </w:rPr>
      </w:pPr>
      <w:r>
        <w:t>-</w:t>
      </w:r>
      <w:r>
        <w:tab/>
      </w:r>
      <w:r>
        <w:rPr>
          <w:lang w:eastAsia="zh-CN"/>
        </w:rPr>
        <w:t>T</w:t>
      </w:r>
      <w:r>
        <w:rPr>
          <w:rFonts w:eastAsia="SimSun"/>
          <w:lang w:eastAsia="zh-CN"/>
        </w:rPr>
        <w:t xml:space="preserve"> when testing </w:t>
      </w:r>
      <w:r>
        <w:rPr>
          <w:lang w:eastAsia="zh-CN"/>
        </w:rPr>
        <w:t xml:space="preserve">the spurious emissions above </w:t>
      </w:r>
      <w:r>
        <w:rPr>
          <w:sz w:val="18"/>
        </w:rPr>
        <w:t>F</w:t>
      </w:r>
      <w:r>
        <w:rPr>
          <w:sz w:val="18"/>
          <w:vertAlign w:val="subscript"/>
        </w:rPr>
        <w:t>DL_</w:t>
      </w:r>
      <w:r>
        <w:rPr>
          <w:rFonts w:eastAsia="SimSun"/>
          <w:sz w:val="18"/>
          <w:vertAlign w:val="subscript"/>
          <w:lang w:eastAsia="zh-CN"/>
        </w:rPr>
        <w:t>high</w:t>
      </w:r>
      <w:r>
        <w:rPr>
          <w:sz w:val="18"/>
        </w:rPr>
        <w:t xml:space="preserve"> </w:t>
      </w:r>
      <w:r>
        <w:rPr>
          <w:rFonts w:eastAsia="SimSun"/>
          <w:sz w:val="18"/>
          <w:lang w:eastAsia="zh-CN"/>
        </w:rPr>
        <w:t>+</w:t>
      </w:r>
      <w:r>
        <w:rPr>
          <w:sz w:val="18"/>
        </w:rPr>
        <w:t xml:space="preserve"> </w:t>
      </w:r>
      <w:r>
        <w:t>Δf</w:t>
      </w:r>
      <w:r>
        <w:rPr>
          <w:vertAlign w:val="subscript"/>
        </w:rPr>
        <w:t>OBUE</w:t>
      </w:r>
      <w:r>
        <w:rPr>
          <w:lang w:eastAsia="zh-CN"/>
        </w:rPr>
        <w:t>; see clause 4.9.1.</w:t>
      </w:r>
    </w:p>
    <w:p w14:paraId="3E35B752" w14:textId="77777777" w:rsidR="004D3FFD" w:rsidRDefault="002C252C">
      <w:pPr>
        <w:pStyle w:val="Heading5"/>
      </w:pPr>
      <w:bookmarkStart w:id="2530" w:name="_Toc66728048"/>
      <w:bookmarkStart w:id="2531" w:name="_Toc13898"/>
      <w:bookmarkStart w:id="2532" w:name="_Toc53182496"/>
      <w:bookmarkStart w:id="2533" w:name="_Toc37272227"/>
      <w:bookmarkStart w:id="2534" w:name="_Toc29809788"/>
      <w:bookmarkStart w:id="2535" w:name="_Toc76545108"/>
      <w:bookmarkStart w:id="2536" w:name="_Toc82595211"/>
      <w:bookmarkStart w:id="2537" w:name="_Toc14117"/>
      <w:bookmarkStart w:id="2538" w:name="_Toc58860237"/>
      <w:bookmarkStart w:id="2539" w:name="_Toc36645173"/>
      <w:bookmarkStart w:id="2540" w:name="_Toc75242762"/>
      <w:bookmarkStart w:id="2541" w:name="_Toc74961852"/>
      <w:bookmarkStart w:id="2542" w:name="_Toc58862741"/>
      <w:bookmarkStart w:id="2543" w:name="_Toc21099990"/>
      <w:bookmarkStart w:id="2544" w:name="_Toc61182734"/>
      <w:bookmarkStart w:id="2545" w:name="_Toc19101"/>
      <w:bookmarkStart w:id="2546" w:name="_Toc45884473"/>
      <w:bookmarkStart w:id="2547" w:name="_Toc121818421"/>
      <w:bookmarkStart w:id="2548" w:name="_Toc121818645"/>
      <w:bookmarkStart w:id="2549" w:name="_Toc124158400"/>
      <w:bookmarkStart w:id="2550" w:name="_Toc130558468"/>
      <w:bookmarkStart w:id="2551" w:name="_Toc137467193"/>
      <w:bookmarkStart w:id="2552" w:name="_Toc138884839"/>
      <w:bookmarkStart w:id="2553" w:name="_Toc138885063"/>
      <w:bookmarkStart w:id="2554" w:name="_Toc145511274"/>
      <w:bookmarkStart w:id="2555" w:name="_Toc155475751"/>
      <w:r>
        <w:t>6.5.4.4.2</w:t>
      </w:r>
      <w:r>
        <w:tab/>
        <w:t>Procedure</w:t>
      </w:r>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p>
    <w:p w14:paraId="2DC692F1" w14:textId="77777777" w:rsidR="004D3FFD" w:rsidRDefault="002C252C">
      <w:pPr>
        <w:rPr>
          <w:lang w:eastAsia="zh-CN"/>
        </w:rPr>
      </w:pPr>
      <w:r>
        <w:rPr>
          <w:lang w:eastAsia="zh-CN"/>
        </w:rPr>
        <w:t xml:space="preserve">The following procedure for measuring TRP is based on the directional power measurements as described in annex. </w:t>
      </w:r>
    </w:p>
    <w:p w14:paraId="36000357" w14:textId="77777777" w:rsidR="004D3FFD" w:rsidRDefault="002C252C">
      <w:pPr>
        <w:pStyle w:val="B1"/>
      </w:pPr>
      <w:r>
        <w:t>1)</w:t>
      </w:r>
      <w:r>
        <w:tab/>
        <w:t>Place the repeater at the positioner.</w:t>
      </w:r>
    </w:p>
    <w:p w14:paraId="398CE7A3" w14:textId="77777777" w:rsidR="004D3FFD" w:rsidRDefault="002C252C">
      <w:pPr>
        <w:pStyle w:val="B1"/>
      </w:pPr>
      <w:r>
        <w:t>2)</w:t>
      </w:r>
      <w:r>
        <w:tab/>
        <w:t>Align the manufacturer declared coordinate system orientation (D.2) of the repeater with the test system.</w:t>
      </w:r>
    </w:p>
    <w:p w14:paraId="6D9F398B" w14:textId="77777777" w:rsidR="004D3FFD" w:rsidRDefault="002C252C">
      <w:pPr>
        <w:pStyle w:val="B1"/>
      </w:pPr>
      <w:r>
        <w:t>3)</w:t>
      </w:r>
      <w:r>
        <w:tab/>
        <w:t>The measurement devices characteristics shall be:</w:t>
      </w:r>
    </w:p>
    <w:p w14:paraId="106F87D4" w14:textId="7561EA8B" w:rsidR="004D3FFD" w:rsidRDefault="00EC5AC4" w:rsidP="00EC5AC4">
      <w:pPr>
        <w:pStyle w:val="B20"/>
      </w:pPr>
      <w:r>
        <w:t>-</w:t>
      </w:r>
      <w:r>
        <w:tab/>
        <w:t>detection mode: true RMS.</w:t>
      </w:r>
    </w:p>
    <w:p w14:paraId="21BA8D16" w14:textId="77777777" w:rsidR="004D3FFD" w:rsidRDefault="002C252C">
      <w:pPr>
        <w:pStyle w:val="B1"/>
      </w:pPr>
      <w:r>
        <w:t>4a)</w:t>
      </w:r>
      <w:r>
        <w:tab/>
        <w:t>Set the input signal at the RIB according to</w:t>
      </w:r>
      <w:r>
        <w:rPr>
          <w:lang w:eastAsia="zh-CN"/>
        </w:rPr>
        <w:t xml:space="preserve"> </w:t>
      </w:r>
      <w:r>
        <w:t>the applicable test configuration and direction in clause 4.</w:t>
      </w:r>
      <w:r>
        <w:rPr>
          <w:lang w:eastAsia="zh-CN"/>
        </w:rPr>
        <w:t>8</w:t>
      </w:r>
      <w:r>
        <w:t xml:space="preserve"> using the corresponding test models</w:t>
      </w:r>
      <w:r>
        <w:rPr>
          <w:rFonts w:eastAsia="MS PMincho"/>
        </w:rPr>
        <w:t xml:space="preserve"> </w:t>
      </w:r>
      <w:r>
        <w:t>R</w:t>
      </w:r>
      <w:r>
        <w:rPr>
          <w:rFonts w:eastAsia="SimSun" w:hint="eastAsia"/>
          <w:lang w:val="en-US" w:eastAsia="zh-CN"/>
        </w:rPr>
        <w:t>D</w:t>
      </w:r>
      <w:r>
        <w:t>L-</w:t>
      </w:r>
      <w:r>
        <w:rPr>
          <w:rFonts w:hint="eastAsia"/>
          <w:lang w:eastAsia="zh-CN"/>
        </w:rPr>
        <w:t>FR2-</w:t>
      </w:r>
      <w:r>
        <w:t>TM1.1</w:t>
      </w:r>
      <w:r>
        <w:rPr>
          <w:rFonts w:eastAsia="SimSun" w:hint="eastAsia"/>
          <w:lang w:val="en-US" w:eastAsia="zh-CN"/>
        </w:rPr>
        <w:t xml:space="preserve"> and </w:t>
      </w:r>
      <w:r>
        <w:t>RUL-</w:t>
      </w:r>
      <w:r>
        <w:rPr>
          <w:rFonts w:hint="eastAsia"/>
          <w:lang w:eastAsia="zh-CN"/>
        </w:rPr>
        <w:t>FR2-</w:t>
      </w:r>
      <w:r>
        <w:t>TM1.1 in clause 4.9.2</w:t>
      </w:r>
      <w:r>
        <w:rPr>
          <w:lang w:eastAsia="zh-CN"/>
        </w:rPr>
        <w:t xml:space="preserve"> </w:t>
      </w:r>
      <w:r>
        <w:t xml:space="preserve">at the input power intended to produce the maximum rated output power, </w:t>
      </w:r>
      <w:r>
        <w:rPr>
          <w:lang w:eastAsia="zh-CN"/>
        </w:rPr>
        <w:t>P</w:t>
      </w:r>
      <w:r>
        <w:rPr>
          <w:vertAlign w:val="subscript"/>
          <w:lang w:eastAsia="zh-CN"/>
        </w:rPr>
        <w:t xml:space="preserve">in,p,EIRP </w:t>
      </w:r>
      <w:r>
        <w:t>+ 10dB.</w:t>
      </w:r>
    </w:p>
    <w:p w14:paraId="0CC339E5" w14:textId="77777777" w:rsidR="004D3FFD" w:rsidRDefault="002C252C">
      <w:pPr>
        <w:pStyle w:val="B1"/>
      </w:pPr>
      <w:r>
        <w:t>4b) Verify measurement impact from feeding test signal by generating a signal for repeater input with repeater to be turned off.  Verify measured result is enough below requirement limit.</w:t>
      </w:r>
    </w:p>
    <w:p w14:paraId="3890C2CF" w14:textId="77777777" w:rsidR="004D3FFD" w:rsidRDefault="002C252C">
      <w:pPr>
        <w:pStyle w:val="B1"/>
      </w:pPr>
      <w:r>
        <w:t>5)</w:t>
      </w:r>
      <w:r>
        <w:tab/>
        <w:t>Orient the positioner (and repeater and test signal source) in order that the direction to be tested aligns with the test antenna such that measurements to determine TRP can be performed with the specified measurement bandwidth (see annex I) whilst maintaining the correct direction of arrival for the test signal.</w:t>
      </w:r>
    </w:p>
    <w:p w14:paraId="248E5704" w14:textId="77777777" w:rsidR="004D3FFD" w:rsidRDefault="002C252C">
      <w:pPr>
        <w:pStyle w:val="B1"/>
      </w:pPr>
      <w:r>
        <w:t>7)</w:t>
      </w:r>
      <w:r>
        <w:tab/>
        <w:t>Repeat step 5-6 for all directions in the appropriated TRP measurement grid needed for TRP</w:t>
      </w:r>
      <w:r>
        <w:rPr>
          <w:vertAlign w:val="subscript"/>
        </w:rPr>
        <w:t xml:space="preserve">Estimate </w:t>
      </w:r>
      <w:r>
        <w:t xml:space="preserve">(see </w:t>
      </w:r>
      <w:r>
        <w:rPr>
          <w:rFonts w:eastAsia="SimSun" w:hint="eastAsia"/>
          <w:lang w:eastAsia="zh-CN"/>
        </w:rPr>
        <w:t>annex G</w:t>
      </w:r>
      <w:r>
        <w:t>).</w:t>
      </w:r>
    </w:p>
    <w:p w14:paraId="03AD09CD" w14:textId="77777777" w:rsidR="004D3FFD" w:rsidRDefault="002C252C">
      <w:pPr>
        <w:pStyle w:val="B1"/>
      </w:pPr>
      <w:r>
        <w:t>8)</w:t>
      </w:r>
      <w:r>
        <w:tab/>
        <w:t>Calculate TRP</w:t>
      </w:r>
      <w:r>
        <w:rPr>
          <w:vertAlign w:val="subscript"/>
        </w:rPr>
        <w:t>Estimate</w:t>
      </w:r>
      <w:r>
        <w:t xml:space="preserve"> using the measurements made in Step 7.</w:t>
      </w:r>
      <w:bookmarkStart w:id="2556" w:name="_Toc37272228"/>
      <w:bookmarkStart w:id="2557" w:name="_Toc66728049"/>
      <w:bookmarkStart w:id="2558" w:name="_Toc74961853"/>
      <w:bookmarkStart w:id="2559" w:name="_Toc82595212"/>
      <w:bookmarkStart w:id="2560" w:name="_Toc21099991"/>
      <w:bookmarkStart w:id="2561" w:name="_Toc58862742"/>
      <w:bookmarkStart w:id="2562" w:name="_Toc45884474"/>
      <w:bookmarkStart w:id="2563" w:name="_Toc29809789"/>
      <w:bookmarkStart w:id="2564" w:name="_Toc53182497"/>
      <w:bookmarkStart w:id="2565" w:name="_Toc36645174"/>
      <w:bookmarkStart w:id="2566" w:name="_Toc75242763"/>
      <w:bookmarkStart w:id="2567" w:name="_Toc76545109"/>
      <w:bookmarkStart w:id="2568" w:name="_Toc58860238"/>
      <w:bookmarkStart w:id="2569" w:name="_Toc61182735"/>
    </w:p>
    <w:p w14:paraId="205DACAE" w14:textId="77777777" w:rsidR="004D3FFD" w:rsidRDefault="002C252C">
      <w:pPr>
        <w:pStyle w:val="Heading4"/>
      </w:pPr>
      <w:bookmarkStart w:id="2570" w:name="_Toc2881"/>
      <w:bookmarkStart w:id="2571" w:name="_Toc6322"/>
      <w:bookmarkStart w:id="2572" w:name="_Toc25129"/>
      <w:bookmarkStart w:id="2573" w:name="_Toc121818422"/>
      <w:bookmarkStart w:id="2574" w:name="_Toc121818646"/>
      <w:bookmarkStart w:id="2575" w:name="_Toc124158401"/>
      <w:bookmarkStart w:id="2576" w:name="_Toc130558469"/>
      <w:bookmarkStart w:id="2577" w:name="_Toc137467194"/>
      <w:bookmarkStart w:id="2578" w:name="_Toc138884840"/>
      <w:bookmarkStart w:id="2579" w:name="_Toc138885064"/>
      <w:bookmarkStart w:id="2580" w:name="_Toc145511275"/>
      <w:bookmarkStart w:id="2581" w:name="_Toc155475752"/>
      <w:r>
        <w:t>6.5.4.5</w:t>
      </w:r>
      <w:r>
        <w:tab/>
        <w:t>Test requirements</w:t>
      </w:r>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p>
    <w:p w14:paraId="44B65352" w14:textId="77777777" w:rsidR="004D3FFD" w:rsidRDefault="002C252C">
      <w:pPr>
        <w:pStyle w:val="Heading5"/>
      </w:pPr>
      <w:bookmarkStart w:id="2582" w:name="_Toc31866"/>
      <w:bookmarkStart w:id="2583" w:name="_Toc57821306"/>
      <w:bookmarkStart w:id="2584" w:name="_Toc45893679"/>
      <w:bookmarkStart w:id="2585" w:name="_Toc82450840"/>
      <w:bookmarkStart w:id="2586" w:name="_Toc29811900"/>
      <w:bookmarkStart w:id="2587" w:name="_Toc57820379"/>
      <w:bookmarkStart w:id="2588" w:name="_Toc76542210"/>
      <w:bookmarkStart w:id="2589" w:name="_Toc82450192"/>
      <w:bookmarkStart w:id="2590" w:name="_Toc61184760"/>
      <w:bookmarkStart w:id="2591" w:name="_Toc61183976"/>
      <w:bookmarkStart w:id="2592" w:name="_Toc66386494"/>
      <w:bookmarkStart w:id="2593" w:name="_Toc74583397"/>
      <w:bookmarkStart w:id="2594" w:name="_Toc44712367"/>
      <w:bookmarkStart w:id="2595" w:name="_Toc21127691"/>
      <w:bookmarkStart w:id="2596" w:name="_Toc37267762"/>
      <w:bookmarkStart w:id="2597" w:name="_Toc36817452"/>
      <w:bookmarkStart w:id="2598" w:name="_Toc61183582"/>
      <w:bookmarkStart w:id="2599" w:name="_Toc61185150"/>
      <w:bookmarkStart w:id="2600" w:name="_Toc23033"/>
      <w:bookmarkStart w:id="2601" w:name="_Toc37260374"/>
      <w:bookmarkStart w:id="2602" w:name="_Toc53185517"/>
      <w:bookmarkStart w:id="2603" w:name="_Toc53185893"/>
      <w:bookmarkStart w:id="2604" w:name="_Toc61184368"/>
      <w:bookmarkStart w:id="2605" w:name="_Toc10708"/>
      <w:bookmarkStart w:id="2606" w:name="_Toc121818423"/>
      <w:bookmarkStart w:id="2607" w:name="_Toc121818647"/>
      <w:bookmarkStart w:id="2608" w:name="_Toc124158402"/>
      <w:bookmarkStart w:id="2609" w:name="_Toc130558470"/>
      <w:bookmarkStart w:id="2610" w:name="_Toc137467195"/>
      <w:bookmarkStart w:id="2611" w:name="_Toc138884841"/>
      <w:bookmarkStart w:id="2612" w:name="_Toc138885065"/>
      <w:bookmarkStart w:id="2613" w:name="_Toc145511276"/>
      <w:bookmarkStart w:id="2614" w:name="_Toc155475753"/>
      <w:r>
        <w:t>6.5.4.5.1</w:t>
      </w:r>
      <w:r>
        <w:tab/>
        <w:t>General</w:t>
      </w:r>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p>
    <w:p w14:paraId="21A74EE7" w14:textId="77777777" w:rsidR="004D3FFD" w:rsidRDefault="002C252C">
      <w:pPr>
        <w:keepNext/>
        <w:rPr>
          <w:rFonts w:cs="v5.0.0"/>
        </w:rPr>
      </w:pPr>
      <w:r>
        <w:rPr>
          <w:rFonts w:cs="v5.0.0"/>
        </w:rPr>
        <w:t xml:space="preserve">The requirements of either clause </w:t>
      </w:r>
      <w:r>
        <w:t>6.5.4.5.2</w:t>
      </w:r>
      <w:r>
        <w:rPr>
          <w:rFonts w:cs="v5.0.0"/>
        </w:rPr>
        <w:t xml:space="preserve"> (Category A limits) or clause </w:t>
      </w:r>
      <w:r>
        <w:t>6.5.4.5.3</w:t>
      </w:r>
      <w:r>
        <w:rPr>
          <w:rFonts w:cs="v5.0.0"/>
        </w:rPr>
        <w:t xml:space="preserve"> (Category B limits) shall apply. The application of either Category A or Category B limits shall be the same as for Operating band unwanted emissions in clause 6.5.3.</w:t>
      </w:r>
    </w:p>
    <w:p w14:paraId="2A8AACCA" w14:textId="77777777" w:rsidR="004D3FFD" w:rsidRDefault="002C252C">
      <w:pPr>
        <w:pStyle w:val="Heading5"/>
      </w:pPr>
      <w:bookmarkStart w:id="2615" w:name="_Toc82450841"/>
      <w:bookmarkStart w:id="2616" w:name="_Toc575"/>
      <w:bookmarkStart w:id="2617" w:name="_Toc21127692"/>
      <w:bookmarkStart w:id="2618" w:name="_Toc985"/>
      <w:bookmarkStart w:id="2619" w:name="_Toc37260375"/>
      <w:bookmarkStart w:id="2620" w:name="_Toc44712368"/>
      <w:bookmarkStart w:id="2621" w:name="_Toc10354"/>
      <w:bookmarkStart w:id="2622" w:name="_Toc57820380"/>
      <w:bookmarkStart w:id="2623" w:name="_Toc66386495"/>
      <w:bookmarkStart w:id="2624" w:name="_Toc29811901"/>
      <w:bookmarkStart w:id="2625" w:name="_Toc61184369"/>
      <w:bookmarkStart w:id="2626" w:name="_Toc45893680"/>
      <w:bookmarkStart w:id="2627" w:name="_Toc61185151"/>
      <w:bookmarkStart w:id="2628" w:name="_Toc74583398"/>
      <w:bookmarkStart w:id="2629" w:name="_Toc37267763"/>
      <w:bookmarkStart w:id="2630" w:name="_Toc82450193"/>
      <w:bookmarkStart w:id="2631" w:name="_Toc36817453"/>
      <w:bookmarkStart w:id="2632" w:name="_Toc61183977"/>
      <w:bookmarkStart w:id="2633" w:name="_Toc53185894"/>
      <w:bookmarkStart w:id="2634" w:name="_Toc76542211"/>
      <w:bookmarkStart w:id="2635" w:name="_Toc61183583"/>
      <w:bookmarkStart w:id="2636" w:name="_Toc61184761"/>
      <w:bookmarkStart w:id="2637" w:name="_Toc57821307"/>
      <w:bookmarkStart w:id="2638" w:name="_Toc53185518"/>
      <w:bookmarkStart w:id="2639" w:name="_Toc121818424"/>
      <w:bookmarkStart w:id="2640" w:name="_Toc121818648"/>
      <w:bookmarkStart w:id="2641" w:name="_Toc124158403"/>
      <w:bookmarkStart w:id="2642" w:name="_Toc130558471"/>
      <w:bookmarkStart w:id="2643" w:name="_Toc137467196"/>
      <w:bookmarkStart w:id="2644" w:name="_Toc138884842"/>
      <w:bookmarkStart w:id="2645" w:name="_Toc138885066"/>
      <w:bookmarkStart w:id="2646" w:name="_Toc145511277"/>
      <w:bookmarkStart w:id="2647" w:name="_Toc155475754"/>
      <w:r>
        <w:t>6.5.4.5.2</w:t>
      </w:r>
      <w:r>
        <w:tab/>
        <w:t>OTA transmitter spurious emissions (Category A)</w:t>
      </w:r>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p>
    <w:p w14:paraId="2513960E" w14:textId="77777777" w:rsidR="004D3FFD" w:rsidRDefault="002C252C">
      <w:pPr>
        <w:keepNext/>
        <w:rPr>
          <w:rFonts w:cs="v5.0.0"/>
        </w:rPr>
      </w:pPr>
      <w:r>
        <w:rPr>
          <w:rFonts w:cs="v5.0.0"/>
        </w:rPr>
        <w:t>The power of any spurious emission shall not exceed the limits in table 6.5.4.5.2-1</w:t>
      </w:r>
    </w:p>
    <w:p w14:paraId="7B70544D" w14:textId="77777777" w:rsidR="004D3FFD" w:rsidRDefault="002C252C" w:rsidP="008F235A">
      <w:pPr>
        <w:pStyle w:val="TH"/>
      </w:pPr>
      <w:r>
        <w:t>Table 6.5.4.5.2-1: Repeater radiated Tx spurious emission limits in FR2</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376"/>
        <w:gridCol w:w="2052"/>
        <w:gridCol w:w="1440"/>
        <w:gridCol w:w="2604"/>
      </w:tblGrid>
      <w:tr w:rsidR="004D3FFD" w14:paraId="1CE0B628"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1F5EF72D" w14:textId="77777777" w:rsidR="004D3FFD" w:rsidRDefault="002C252C" w:rsidP="008F235A">
            <w:pPr>
              <w:pStyle w:val="TAH"/>
            </w:pPr>
            <w:r>
              <w:t>Frequency range</w:t>
            </w:r>
          </w:p>
        </w:tc>
        <w:tc>
          <w:tcPr>
            <w:tcW w:w="2052" w:type="dxa"/>
            <w:tcBorders>
              <w:top w:val="single" w:sz="6" w:space="0" w:color="000000"/>
              <w:left w:val="single" w:sz="6" w:space="0" w:color="000000"/>
              <w:bottom w:val="single" w:sz="4" w:space="0" w:color="auto"/>
              <w:right w:val="single" w:sz="6" w:space="0" w:color="000000"/>
            </w:tcBorders>
          </w:tcPr>
          <w:p w14:paraId="193D2DBA" w14:textId="77777777" w:rsidR="004D3FFD" w:rsidRDefault="002C252C" w:rsidP="008F235A">
            <w:pPr>
              <w:pStyle w:val="TAH"/>
            </w:pPr>
            <w:r>
              <w:t>Limit</w:t>
            </w:r>
          </w:p>
        </w:tc>
        <w:tc>
          <w:tcPr>
            <w:tcW w:w="1440" w:type="dxa"/>
            <w:tcBorders>
              <w:top w:val="single" w:sz="6" w:space="0" w:color="000000"/>
              <w:left w:val="single" w:sz="6" w:space="0" w:color="000000"/>
              <w:bottom w:val="single" w:sz="6" w:space="0" w:color="000000"/>
              <w:right w:val="single" w:sz="6" w:space="0" w:color="000000"/>
            </w:tcBorders>
          </w:tcPr>
          <w:p w14:paraId="5B0FEAC5" w14:textId="77777777" w:rsidR="004D3FFD" w:rsidRDefault="002C252C" w:rsidP="008F235A">
            <w:pPr>
              <w:pStyle w:val="TAH"/>
            </w:pPr>
            <w:r>
              <w:rPr>
                <w:i/>
              </w:rPr>
              <w:t>Measurement Bandwidth</w:t>
            </w:r>
          </w:p>
        </w:tc>
        <w:tc>
          <w:tcPr>
            <w:tcW w:w="2604" w:type="dxa"/>
            <w:tcBorders>
              <w:top w:val="single" w:sz="6" w:space="0" w:color="000000"/>
              <w:left w:val="single" w:sz="6" w:space="0" w:color="000000"/>
              <w:bottom w:val="single" w:sz="6" w:space="0" w:color="000000"/>
              <w:right w:val="single" w:sz="6" w:space="0" w:color="000000"/>
            </w:tcBorders>
          </w:tcPr>
          <w:p w14:paraId="0CAE7C3C" w14:textId="77777777" w:rsidR="004D3FFD" w:rsidRDefault="002C252C" w:rsidP="008F235A">
            <w:pPr>
              <w:pStyle w:val="TAH"/>
            </w:pPr>
            <w:r>
              <w:t>Note</w:t>
            </w:r>
          </w:p>
        </w:tc>
      </w:tr>
      <w:tr w:rsidR="004D3FFD" w14:paraId="0E98967B" w14:textId="77777777">
        <w:trPr>
          <w:cantSplit/>
          <w:jc w:val="center"/>
        </w:trPr>
        <w:tc>
          <w:tcPr>
            <w:tcW w:w="2376" w:type="dxa"/>
            <w:tcBorders>
              <w:top w:val="single" w:sz="6" w:space="0" w:color="000000"/>
              <w:left w:val="single" w:sz="6" w:space="0" w:color="000000"/>
              <w:bottom w:val="single" w:sz="6" w:space="0" w:color="000000"/>
              <w:right w:val="single" w:sz="4" w:space="0" w:color="auto"/>
            </w:tcBorders>
          </w:tcPr>
          <w:p w14:paraId="73B8E462" w14:textId="77777777" w:rsidR="004D3FFD" w:rsidRDefault="002C252C" w:rsidP="008F235A">
            <w:pPr>
              <w:pStyle w:val="TAC"/>
            </w:pPr>
            <w:r>
              <w:t>30 MHz – 1 GHz</w:t>
            </w:r>
          </w:p>
        </w:tc>
        <w:tc>
          <w:tcPr>
            <w:tcW w:w="2052" w:type="dxa"/>
            <w:tcBorders>
              <w:top w:val="single" w:sz="4" w:space="0" w:color="auto"/>
              <w:left w:val="single" w:sz="4" w:space="0" w:color="auto"/>
              <w:bottom w:val="nil"/>
              <w:right w:val="single" w:sz="4" w:space="0" w:color="auto"/>
            </w:tcBorders>
            <w:shd w:val="clear" w:color="auto" w:fill="auto"/>
          </w:tcPr>
          <w:p w14:paraId="171E8B39" w14:textId="77777777" w:rsidR="004D3FFD" w:rsidRDefault="002C252C" w:rsidP="008F235A">
            <w:pPr>
              <w:pStyle w:val="TAC"/>
            </w:pPr>
            <w:r>
              <w:t>-13 dBm</w:t>
            </w:r>
          </w:p>
        </w:tc>
        <w:tc>
          <w:tcPr>
            <w:tcW w:w="1440" w:type="dxa"/>
            <w:tcBorders>
              <w:top w:val="single" w:sz="6" w:space="0" w:color="000000"/>
              <w:left w:val="single" w:sz="4" w:space="0" w:color="auto"/>
              <w:bottom w:val="single" w:sz="6" w:space="0" w:color="000000"/>
              <w:right w:val="single" w:sz="6" w:space="0" w:color="000000"/>
            </w:tcBorders>
          </w:tcPr>
          <w:p w14:paraId="09CFDADC" w14:textId="77777777" w:rsidR="004D3FFD" w:rsidRDefault="002C252C" w:rsidP="008F235A">
            <w:pPr>
              <w:pStyle w:val="TAC"/>
            </w:pPr>
            <w:r>
              <w:t>100 kHz</w:t>
            </w:r>
          </w:p>
        </w:tc>
        <w:tc>
          <w:tcPr>
            <w:tcW w:w="2604" w:type="dxa"/>
            <w:tcBorders>
              <w:top w:val="single" w:sz="6" w:space="0" w:color="000000"/>
              <w:left w:val="single" w:sz="6" w:space="0" w:color="000000"/>
              <w:bottom w:val="single" w:sz="6" w:space="0" w:color="000000"/>
              <w:right w:val="single" w:sz="6" w:space="0" w:color="000000"/>
            </w:tcBorders>
          </w:tcPr>
          <w:p w14:paraId="060BD289" w14:textId="77777777" w:rsidR="004D3FFD" w:rsidRDefault="002C252C" w:rsidP="008F235A">
            <w:pPr>
              <w:pStyle w:val="TAC"/>
              <w:rPr>
                <w:rFonts w:cs="Arial"/>
              </w:rPr>
            </w:pPr>
            <w:r>
              <w:rPr>
                <w:rFonts w:cs="Arial"/>
              </w:rPr>
              <w:t>Note 1</w:t>
            </w:r>
          </w:p>
        </w:tc>
      </w:tr>
      <w:tr w:rsidR="004D3FFD" w14:paraId="7E1BB0CF" w14:textId="77777777">
        <w:trPr>
          <w:cantSplit/>
          <w:jc w:val="center"/>
        </w:trPr>
        <w:tc>
          <w:tcPr>
            <w:tcW w:w="2376" w:type="dxa"/>
            <w:tcBorders>
              <w:top w:val="single" w:sz="6" w:space="0" w:color="000000"/>
              <w:left w:val="single" w:sz="6" w:space="0" w:color="000000"/>
              <w:bottom w:val="single" w:sz="6" w:space="0" w:color="000000"/>
              <w:right w:val="single" w:sz="4" w:space="0" w:color="auto"/>
            </w:tcBorders>
          </w:tcPr>
          <w:p w14:paraId="0ED1B5D1" w14:textId="349E197F" w:rsidR="004D3FFD" w:rsidRDefault="002C252C" w:rsidP="008F235A">
            <w:pPr>
              <w:pStyle w:val="TAC"/>
            </w:pPr>
            <w:r>
              <w:t>1 GHz – 2</w:t>
            </w:r>
            <w:r>
              <w:rPr>
                <w:vertAlign w:val="superscript"/>
              </w:rPr>
              <w:t>nd</w:t>
            </w:r>
            <w:r>
              <w:t xml:space="preserve"> harmonic of the upper frequency edge of the </w:t>
            </w:r>
            <w:r w:rsidR="008D146F">
              <w:rPr>
                <w:i/>
              </w:rPr>
              <w:t>operating band</w:t>
            </w:r>
          </w:p>
        </w:tc>
        <w:tc>
          <w:tcPr>
            <w:tcW w:w="2052" w:type="dxa"/>
            <w:tcBorders>
              <w:top w:val="nil"/>
              <w:left w:val="single" w:sz="4" w:space="0" w:color="auto"/>
              <w:bottom w:val="single" w:sz="4" w:space="0" w:color="auto"/>
              <w:right w:val="single" w:sz="4" w:space="0" w:color="auto"/>
            </w:tcBorders>
            <w:shd w:val="clear" w:color="auto" w:fill="auto"/>
          </w:tcPr>
          <w:p w14:paraId="1E38D132" w14:textId="77777777" w:rsidR="004D3FFD" w:rsidRDefault="004D3FFD" w:rsidP="008F235A">
            <w:pPr>
              <w:pStyle w:val="TAC"/>
            </w:pPr>
          </w:p>
        </w:tc>
        <w:tc>
          <w:tcPr>
            <w:tcW w:w="1440" w:type="dxa"/>
            <w:tcBorders>
              <w:top w:val="single" w:sz="6" w:space="0" w:color="000000"/>
              <w:left w:val="single" w:sz="4" w:space="0" w:color="auto"/>
              <w:bottom w:val="single" w:sz="6" w:space="0" w:color="000000"/>
              <w:right w:val="single" w:sz="6" w:space="0" w:color="000000"/>
            </w:tcBorders>
          </w:tcPr>
          <w:p w14:paraId="04BE1C79" w14:textId="77777777" w:rsidR="004D3FFD" w:rsidRDefault="002C252C" w:rsidP="008F235A">
            <w:pPr>
              <w:pStyle w:val="TAC"/>
              <w:rPr>
                <w:rFonts w:cs="Arial"/>
              </w:rPr>
            </w:pPr>
            <w:r>
              <w:rPr>
                <w:rFonts w:cs="Arial"/>
              </w:rPr>
              <w:t>1 MHz</w:t>
            </w:r>
          </w:p>
        </w:tc>
        <w:tc>
          <w:tcPr>
            <w:tcW w:w="2604" w:type="dxa"/>
            <w:tcBorders>
              <w:top w:val="single" w:sz="6" w:space="0" w:color="000000"/>
              <w:left w:val="single" w:sz="6" w:space="0" w:color="000000"/>
              <w:bottom w:val="single" w:sz="6" w:space="0" w:color="000000"/>
              <w:right w:val="single" w:sz="6" w:space="0" w:color="000000"/>
            </w:tcBorders>
          </w:tcPr>
          <w:p w14:paraId="0C56EF01" w14:textId="77777777" w:rsidR="004D3FFD" w:rsidRDefault="002C252C" w:rsidP="008F235A">
            <w:pPr>
              <w:pStyle w:val="TAC"/>
              <w:rPr>
                <w:rFonts w:cs="Arial"/>
              </w:rPr>
            </w:pPr>
            <w:r>
              <w:rPr>
                <w:rFonts w:cs="Arial"/>
              </w:rPr>
              <w:t>Note 1, Note 2</w:t>
            </w:r>
          </w:p>
        </w:tc>
      </w:tr>
      <w:tr w:rsidR="004D3FFD" w14:paraId="23C40E6B" w14:textId="77777777">
        <w:trPr>
          <w:cantSplit/>
          <w:jc w:val="center"/>
        </w:trPr>
        <w:tc>
          <w:tcPr>
            <w:tcW w:w="8472" w:type="dxa"/>
            <w:gridSpan w:val="4"/>
            <w:tcBorders>
              <w:top w:val="single" w:sz="6" w:space="0" w:color="000000"/>
              <w:left w:val="single" w:sz="6" w:space="0" w:color="000000"/>
              <w:bottom w:val="single" w:sz="6" w:space="0" w:color="000000"/>
              <w:right w:val="single" w:sz="6" w:space="0" w:color="000000"/>
            </w:tcBorders>
          </w:tcPr>
          <w:p w14:paraId="075ADEED" w14:textId="77777777" w:rsidR="004D3FFD" w:rsidRDefault="002C252C" w:rsidP="008F235A">
            <w:pPr>
              <w:pStyle w:val="TAN"/>
            </w:pPr>
            <w:r>
              <w:t>NOTE 1:</w:t>
            </w:r>
            <w:r>
              <w:tab/>
              <w:t>Bandwidth as in ITU-R SM.329 [</w:t>
            </w:r>
            <w:r>
              <w:rPr>
                <w:rFonts w:hint="eastAsia"/>
                <w:lang w:val="en-US" w:eastAsia="zh-CN"/>
              </w:rPr>
              <w:t>4</w:t>
            </w:r>
            <w:r>
              <w:t>], s4.1</w:t>
            </w:r>
          </w:p>
          <w:p w14:paraId="4426E8F6" w14:textId="77777777" w:rsidR="004D3FFD" w:rsidRDefault="002C252C" w:rsidP="008F235A">
            <w:pPr>
              <w:pStyle w:val="TAN"/>
            </w:pPr>
            <w:r>
              <w:t>NOTE 2:</w:t>
            </w:r>
            <w:r>
              <w:tab/>
              <w:t>Upper frequency as in ITU-R SM.329 [</w:t>
            </w:r>
            <w:r>
              <w:rPr>
                <w:rFonts w:hint="eastAsia"/>
                <w:lang w:val="en-US" w:eastAsia="zh-CN"/>
              </w:rPr>
              <w:t>4</w:t>
            </w:r>
            <w:r>
              <w:t>], s2.5 table 1.</w:t>
            </w:r>
          </w:p>
        </w:tc>
      </w:tr>
    </w:tbl>
    <w:p w14:paraId="3369EBAC" w14:textId="77777777" w:rsidR="004D3FFD" w:rsidRDefault="004D3FFD"/>
    <w:p w14:paraId="0183064C" w14:textId="77777777" w:rsidR="004D3FFD" w:rsidRDefault="002C252C">
      <w:pPr>
        <w:pStyle w:val="Heading5"/>
      </w:pPr>
      <w:bookmarkStart w:id="2648" w:name="_Toc45893681"/>
      <w:bookmarkStart w:id="2649" w:name="_Toc74583399"/>
      <w:bookmarkStart w:id="2650" w:name="_Toc21127693"/>
      <w:bookmarkStart w:id="2651" w:name="_Toc61184370"/>
      <w:bookmarkStart w:id="2652" w:name="_Toc25271"/>
      <w:bookmarkStart w:id="2653" w:name="_Toc29811902"/>
      <w:bookmarkStart w:id="2654" w:name="_Toc44712369"/>
      <w:bookmarkStart w:id="2655" w:name="_Toc57820381"/>
      <w:bookmarkStart w:id="2656" w:name="_Toc61184762"/>
      <w:bookmarkStart w:id="2657" w:name="_Toc82450842"/>
      <w:bookmarkStart w:id="2658" w:name="_Toc61183584"/>
      <w:bookmarkStart w:id="2659" w:name="_Toc82450194"/>
      <w:bookmarkStart w:id="2660" w:name="_Toc53185895"/>
      <w:bookmarkStart w:id="2661" w:name="_Toc61185152"/>
      <w:bookmarkStart w:id="2662" w:name="_Toc53185519"/>
      <w:bookmarkStart w:id="2663" w:name="_Toc36817454"/>
      <w:bookmarkStart w:id="2664" w:name="_Toc66386496"/>
      <w:bookmarkStart w:id="2665" w:name="_Toc37267764"/>
      <w:bookmarkStart w:id="2666" w:name="_Toc37260376"/>
      <w:bookmarkStart w:id="2667" w:name="_Toc57821308"/>
      <w:bookmarkStart w:id="2668" w:name="_Toc4210"/>
      <w:bookmarkStart w:id="2669" w:name="_Toc76542212"/>
      <w:bookmarkStart w:id="2670" w:name="_Toc61183978"/>
      <w:bookmarkStart w:id="2671" w:name="_Toc3572"/>
      <w:bookmarkStart w:id="2672" w:name="_Toc121818425"/>
      <w:bookmarkStart w:id="2673" w:name="_Toc121818649"/>
      <w:bookmarkStart w:id="2674" w:name="_Toc124158404"/>
      <w:bookmarkStart w:id="2675" w:name="_Toc130558472"/>
      <w:bookmarkStart w:id="2676" w:name="_Toc137467197"/>
      <w:bookmarkStart w:id="2677" w:name="_Toc138884843"/>
      <w:bookmarkStart w:id="2678" w:name="_Toc138885067"/>
      <w:bookmarkStart w:id="2679" w:name="_Toc145511278"/>
      <w:bookmarkStart w:id="2680" w:name="_Toc155475755"/>
      <w:r>
        <w:t>6.5.4.5.3</w:t>
      </w:r>
      <w:r>
        <w:tab/>
        <w:t>OTA transmitter spurious emissions (Category B)</w:t>
      </w:r>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p>
    <w:p w14:paraId="1A9538CD" w14:textId="77777777" w:rsidR="004D3FFD" w:rsidRDefault="002C252C">
      <w:pPr>
        <w:keepNext/>
        <w:rPr>
          <w:rFonts w:cs="v5.0.0"/>
        </w:rPr>
      </w:pPr>
      <w:r>
        <w:rPr>
          <w:rFonts w:cs="v5.0.0"/>
        </w:rPr>
        <w:t>The power of any spurious emission shall not exceed the limits in table 6.5.4.5.3-1.</w:t>
      </w:r>
    </w:p>
    <w:p w14:paraId="69B0C3DF" w14:textId="77777777" w:rsidR="004D3FFD" w:rsidRDefault="002C252C" w:rsidP="008F235A">
      <w:pPr>
        <w:pStyle w:val="TH"/>
      </w:pPr>
      <w:r>
        <w:t>Table 6.5.4.5.3-1: Repeater radiated Tx spurious emission limits in FR2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376"/>
        <w:gridCol w:w="2052"/>
        <w:gridCol w:w="1440"/>
        <w:gridCol w:w="2604"/>
      </w:tblGrid>
      <w:tr w:rsidR="004D3FFD" w14:paraId="5AC2D94E"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3D573E95" w14:textId="77777777" w:rsidR="004D3FFD" w:rsidRDefault="002C252C" w:rsidP="008F235A">
            <w:pPr>
              <w:pStyle w:val="TAH"/>
            </w:pPr>
            <w:r>
              <w:t xml:space="preserve">Frequency range </w:t>
            </w:r>
            <w:r>
              <w:br/>
              <w:t>(Note 4)</w:t>
            </w:r>
          </w:p>
        </w:tc>
        <w:tc>
          <w:tcPr>
            <w:tcW w:w="2052" w:type="dxa"/>
            <w:tcBorders>
              <w:top w:val="single" w:sz="6" w:space="0" w:color="000000"/>
              <w:left w:val="single" w:sz="6" w:space="0" w:color="000000"/>
              <w:bottom w:val="single" w:sz="6" w:space="0" w:color="000000"/>
              <w:right w:val="single" w:sz="6" w:space="0" w:color="000000"/>
            </w:tcBorders>
          </w:tcPr>
          <w:p w14:paraId="57089FF6" w14:textId="77777777" w:rsidR="004D3FFD" w:rsidRDefault="002C252C" w:rsidP="008F235A">
            <w:pPr>
              <w:pStyle w:val="TAH"/>
            </w:pPr>
            <w:r>
              <w:t>Limit</w:t>
            </w:r>
          </w:p>
        </w:tc>
        <w:tc>
          <w:tcPr>
            <w:tcW w:w="1440" w:type="dxa"/>
            <w:tcBorders>
              <w:top w:val="single" w:sz="6" w:space="0" w:color="000000"/>
              <w:left w:val="single" w:sz="6" w:space="0" w:color="000000"/>
              <w:bottom w:val="single" w:sz="6" w:space="0" w:color="000000"/>
              <w:right w:val="single" w:sz="6" w:space="0" w:color="000000"/>
            </w:tcBorders>
          </w:tcPr>
          <w:p w14:paraId="00ED854D" w14:textId="77777777" w:rsidR="004D3FFD" w:rsidRDefault="002C252C" w:rsidP="008F235A">
            <w:pPr>
              <w:pStyle w:val="TAH"/>
            </w:pPr>
            <w:r>
              <w:rPr>
                <w:i/>
              </w:rPr>
              <w:t>Measurement Bandwidth</w:t>
            </w:r>
          </w:p>
        </w:tc>
        <w:tc>
          <w:tcPr>
            <w:tcW w:w="2604" w:type="dxa"/>
            <w:tcBorders>
              <w:top w:val="single" w:sz="6" w:space="0" w:color="000000"/>
              <w:left w:val="single" w:sz="6" w:space="0" w:color="000000"/>
              <w:bottom w:val="single" w:sz="6" w:space="0" w:color="000000"/>
              <w:right w:val="single" w:sz="6" w:space="0" w:color="000000"/>
            </w:tcBorders>
          </w:tcPr>
          <w:p w14:paraId="331F81C9" w14:textId="77777777" w:rsidR="004D3FFD" w:rsidRDefault="002C252C" w:rsidP="008F235A">
            <w:pPr>
              <w:pStyle w:val="TAH"/>
            </w:pPr>
            <w:r>
              <w:t>Note</w:t>
            </w:r>
          </w:p>
        </w:tc>
      </w:tr>
      <w:tr w:rsidR="004D3FFD" w14:paraId="6C87AADF"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00177027" w14:textId="77777777" w:rsidR="004D3FFD" w:rsidRDefault="002C252C" w:rsidP="008F235A">
            <w:pPr>
              <w:pStyle w:val="TAC"/>
            </w:pPr>
            <w:r>
              <w:t xml:space="preserve">30 MHz  </w:t>
            </w:r>
            <w:r>
              <w:rPr>
                <w:rFonts w:cs="Arial"/>
              </w:rPr>
              <w:sym w:font="Symbol" w:char="F0AB"/>
            </w:r>
            <w:r>
              <w:t xml:space="preserve">  1 GHz</w:t>
            </w:r>
          </w:p>
        </w:tc>
        <w:tc>
          <w:tcPr>
            <w:tcW w:w="2052" w:type="dxa"/>
            <w:tcBorders>
              <w:top w:val="single" w:sz="6" w:space="0" w:color="000000"/>
              <w:left w:val="single" w:sz="6" w:space="0" w:color="000000"/>
              <w:bottom w:val="single" w:sz="6" w:space="0" w:color="000000"/>
              <w:right w:val="single" w:sz="6" w:space="0" w:color="000000"/>
            </w:tcBorders>
          </w:tcPr>
          <w:p w14:paraId="1E3625B1" w14:textId="77777777" w:rsidR="004D3FFD" w:rsidRDefault="002C252C" w:rsidP="008F235A">
            <w:pPr>
              <w:pStyle w:val="TAC"/>
            </w:pPr>
            <w:r>
              <w:t>-36 dBm</w:t>
            </w:r>
          </w:p>
        </w:tc>
        <w:tc>
          <w:tcPr>
            <w:tcW w:w="1440" w:type="dxa"/>
            <w:tcBorders>
              <w:top w:val="single" w:sz="6" w:space="0" w:color="000000"/>
              <w:left w:val="single" w:sz="6" w:space="0" w:color="000000"/>
              <w:bottom w:val="single" w:sz="6" w:space="0" w:color="000000"/>
              <w:right w:val="single" w:sz="6" w:space="0" w:color="000000"/>
            </w:tcBorders>
          </w:tcPr>
          <w:p w14:paraId="1E50C082" w14:textId="77777777" w:rsidR="004D3FFD" w:rsidRDefault="002C252C" w:rsidP="008F235A">
            <w:pPr>
              <w:pStyle w:val="TAC"/>
              <w:rPr>
                <w:rFonts w:cs="Arial"/>
              </w:rPr>
            </w:pPr>
            <w:r>
              <w:t>100 kHz</w:t>
            </w:r>
          </w:p>
        </w:tc>
        <w:tc>
          <w:tcPr>
            <w:tcW w:w="2604" w:type="dxa"/>
            <w:tcBorders>
              <w:top w:val="single" w:sz="6" w:space="0" w:color="000000"/>
              <w:left w:val="single" w:sz="6" w:space="0" w:color="000000"/>
              <w:bottom w:val="single" w:sz="6" w:space="0" w:color="000000"/>
              <w:right w:val="single" w:sz="6" w:space="0" w:color="000000"/>
            </w:tcBorders>
          </w:tcPr>
          <w:p w14:paraId="1AF60E1A" w14:textId="77777777" w:rsidR="004D3FFD" w:rsidRDefault="002C252C" w:rsidP="008F235A">
            <w:pPr>
              <w:pStyle w:val="TAC"/>
              <w:rPr>
                <w:rFonts w:cs="Arial"/>
              </w:rPr>
            </w:pPr>
            <w:r>
              <w:rPr>
                <w:rFonts w:cs="Arial"/>
              </w:rPr>
              <w:t>Note 1</w:t>
            </w:r>
          </w:p>
        </w:tc>
      </w:tr>
      <w:tr w:rsidR="004D3FFD" w14:paraId="0644189F"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2BB32C64" w14:textId="77777777" w:rsidR="004D3FFD" w:rsidRDefault="002C252C" w:rsidP="008F235A">
            <w:pPr>
              <w:pStyle w:val="TAC"/>
            </w:pPr>
            <w:r>
              <w:t xml:space="preserve">1 GHz  </w:t>
            </w:r>
            <w:r>
              <w:rPr>
                <w:rFonts w:cs="Arial"/>
              </w:rPr>
              <w:sym w:font="Symbol" w:char="F0AB"/>
            </w:r>
            <w:r>
              <w:t xml:space="preserve">  18 GHz</w:t>
            </w:r>
          </w:p>
        </w:tc>
        <w:tc>
          <w:tcPr>
            <w:tcW w:w="2052" w:type="dxa"/>
            <w:tcBorders>
              <w:top w:val="single" w:sz="6" w:space="0" w:color="000000"/>
              <w:left w:val="single" w:sz="6" w:space="0" w:color="000000"/>
              <w:bottom w:val="single" w:sz="6" w:space="0" w:color="000000"/>
              <w:right w:val="single" w:sz="6" w:space="0" w:color="000000"/>
            </w:tcBorders>
          </w:tcPr>
          <w:p w14:paraId="13BACA14" w14:textId="77777777" w:rsidR="004D3FFD" w:rsidRDefault="002C252C" w:rsidP="008F235A">
            <w:pPr>
              <w:pStyle w:val="TAC"/>
            </w:pPr>
            <w:r>
              <w:t>-30 dBm</w:t>
            </w:r>
          </w:p>
        </w:tc>
        <w:tc>
          <w:tcPr>
            <w:tcW w:w="1440" w:type="dxa"/>
            <w:tcBorders>
              <w:top w:val="single" w:sz="6" w:space="0" w:color="000000"/>
              <w:left w:val="single" w:sz="6" w:space="0" w:color="000000"/>
              <w:bottom w:val="single" w:sz="6" w:space="0" w:color="000000"/>
              <w:right w:val="single" w:sz="6" w:space="0" w:color="000000"/>
            </w:tcBorders>
          </w:tcPr>
          <w:p w14:paraId="7FE71B42" w14:textId="77777777" w:rsidR="004D3FFD" w:rsidRDefault="002C252C" w:rsidP="008F235A">
            <w:pPr>
              <w:pStyle w:val="TAC"/>
              <w:rPr>
                <w:rFonts w:cs="Arial"/>
              </w:rPr>
            </w:pPr>
            <w:r>
              <w:rPr>
                <w:rFonts w:cs="Arial"/>
              </w:rPr>
              <w:t>1 MHz</w:t>
            </w:r>
          </w:p>
        </w:tc>
        <w:tc>
          <w:tcPr>
            <w:tcW w:w="2604" w:type="dxa"/>
            <w:tcBorders>
              <w:top w:val="single" w:sz="6" w:space="0" w:color="000000"/>
              <w:left w:val="single" w:sz="6" w:space="0" w:color="000000"/>
              <w:bottom w:val="single" w:sz="6" w:space="0" w:color="000000"/>
              <w:right w:val="single" w:sz="6" w:space="0" w:color="000000"/>
            </w:tcBorders>
          </w:tcPr>
          <w:p w14:paraId="600DA371" w14:textId="77777777" w:rsidR="004D3FFD" w:rsidRDefault="002C252C" w:rsidP="008F235A">
            <w:pPr>
              <w:pStyle w:val="TAC"/>
              <w:rPr>
                <w:rFonts w:cs="Arial"/>
              </w:rPr>
            </w:pPr>
            <w:r>
              <w:rPr>
                <w:rFonts w:cs="Arial"/>
              </w:rPr>
              <w:t>Note 1</w:t>
            </w:r>
          </w:p>
        </w:tc>
      </w:tr>
      <w:tr w:rsidR="004D3FFD" w14:paraId="2D4ED40C"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7D7134D2" w14:textId="77777777" w:rsidR="004D3FFD" w:rsidRDefault="002C252C" w:rsidP="008F235A">
            <w:pPr>
              <w:pStyle w:val="TAC"/>
            </w:pPr>
            <w:r>
              <w:t xml:space="preserve">18 GHz  </w:t>
            </w:r>
            <w:r>
              <w:rPr>
                <w:rFonts w:cs="Arial"/>
              </w:rPr>
              <w:sym w:font="Symbol" w:char="F0AB"/>
            </w:r>
            <w:r>
              <w:t xml:space="preserve">  F</w:t>
            </w:r>
            <w:r>
              <w:rPr>
                <w:vertAlign w:val="subscript"/>
              </w:rPr>
              <w:t>step,1</w:t>
            </w:r>
          </w:p>
        </w:tc>
        <w:tc>
          <w:tcPr>
            <w:tcW w:w="2052" w:type="dxa"/>
            <w:tcBorders>
              <w:top w:val="single" w:sz="6" w:space="0" w:color="000000"/>
              <w:left w:val="single" w:sz="6" w:space="0" w:color="000000"/>
              <w:bottom w:val="single" w:sz="6" w:space="0" w:color="000000"/>
              <w:right w:val="single" w:sz="6" w:space="0" w:color="000000"/>
            </w:tcBorders>
          </w:tcPr>
          <w:p w14:paraId="7B044ACE" w14:textId="77777777" w:rsidR="004D3FFD" w:rsidRDefault="002C252C" w:rsidP="008F235A">
            <w:pPr>
              <w:pStyle w:val="TAC"/>
            </w:pPr>
            <w:r>
              <w:t>-20 dBm</w:t>
            </w:r>
          </w:p>
        </w:tc>
        <w:tc>
          <w:tcPr>
            <w:tcW w:w="1440" w:type="dxa"/>
            <w:tcBorders>
              <w:top w:val="single" w:sz="6" w:space="0" w:color="000000"/>
              <w:left w:val="single" w:sz="6" w:space="0" w:color="000000"/>
              <w:bottom w:val="single" w:sz="6" w:space="0" w:color="000000"/>
              <w:right w:val="single" w:sz="6" w:space="0" w:color="000000"/>
            </w:tcBorders>
          </w:tcPr>
          <w:p w14:paraId="6EB6BE0A" w14:textId="77777777" w:rsidR="004D3FFD" w:rsidRDefault="002C252C" w:rsidP="008F235A">
            <w:pPr>
              <w:pStyle w:val="TAC"/>
              <w:rPr>
                <w:rFonts w:cs="Arial"/>
              </w:rPr>
            </w:pPr>
            <w:r>
              <w:rPr>
                <w:rFonts w:cs="Arial"/>
              </w:rPr>
              <w:t>10 MHz</w:t>
            </w:r>
          </w:p>
        </w:tc>
        <w:tc>
          <w:tcPr>
            <w:tcW w:w="2604" w:type="dxa"/>
            <w:tcBorders>
              <w:top w:val="single" w:sz="6" w:space="0" w:color="000000"/>
              <w:left w:val="single" w:sz="6" w:space="0" w:color="000000"/>
              <w:bottom w:val="single" w:sz="6" w:space="0" w:color="000000"/>
              <w:right w:val="single" w:sz="6" w:space="0" w:color="000000"/>
            </w:tcBorders>
          </w:tcPr>
          <w:p w14:paraId="73A5738D" w14:textId="77777777" w:rsidR="004D3FFD" w:rsidRDefault="002C252C" w:rsidP="008F235A">
            <w:pPr>
              <w:pStyle w:val="TAC"/>
              <w:rPr>
                <w:rFonts w:cs="Arial"/>
              </w:rPr>
            </w:pPr>
            <w:r>
              <w:rPr>
                <w:rFonts w:cs="Arial"/>
              </w:rPr>
              <w:t>Note 2</w:t>
            </w:r>
          </w:p>
        </w:tc>
      </w:tr>
      <w:tr w:rsidR="004D3FFD" w14:paraId="0328EEBC"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44299285" w14:textId="77777777" w:rsidR="004D3FFD" w:rsidRDefault="002C252C" w:rsidP="008F235A">
            <w:pPr>
              <w:pStyle w:val="TAC"/>
            </w:pPr>
            <w:r>
              <w:t>F</w:t>
            </w:r>
            <w:r>
              <w:rPr>
                <w:vertAlign w:val="subscript"/>
              </w:rPr>
              <w:t xml:space="preserve">step,1 </w:t>
            </w:r>
            <w:r>
              <w:t xml:space="preserve"> </w:t>
            </w:r>
            <w:r>
              <w:rPr>
                <w:rFonts w:cs="Arial"/>
              </w:rPr>
              <w:sym w:font="Symbol" w:char="F0AB"/>
            </w:r>
            <w:r>
              <w:rPr>
                <w:rFonts w:cs="Arial"/>
              </w:rPr>
              <w:t xml:space="preserve"> </w:t>
            </w:r>
            <w:r>
              <w:t xml:space="preserve"> F</w:t>
            </w:r>
            <w:r>
              <w:rPr>
                <w:vertAlign w:val="subscript"/>
              </w:rPr>
              <w:t>step,2</w:t>
            </w:r>
          </w:p>
        </w:tc>
        <w:tc>
          <w:tcPr>
            <w:tcW w:w="2052" w:type="dxa"/>
            <w:tcBorders>
              <w:top w:val="single" w:sz="6" w:space="0" w:color="000000"/>
              <w:left w:val="single" w:sz="6" w:space="0" w:color="000000"/>
              <w:bottom w:val="single" w:sz="6" w:space="0" w:color="000000"/>
              <w:right w:val="single" w:sz="6" w:space="0" w:color="000000"/>
            </w:tcBorders>
          </w:tcPr>
          <w:p w14:paraId="09E6E112" w14:textId="77777777" w:rsidR="004D3FFD" w:rsidRDefault="002C252C" w:rsidP="008F235A">
            <w:pPr>
              <w:pStyle w:val="TAC"/>
            </w:pPr>
            <w:r>
              <w:t>-15 dBm</w:t>
            </w:r>
          </w:p>
        </w:tc>
        <w:tc>
          <w:tcPr>
            <w:tcW w:w="1440" w:type="dxa"/>
            <w:tcBorders>
              <w:top w:val="single" w:sz="6" w:space="0" w:color="000000"/>
              <w:left w:val="single" w:sz="6" w:space="0" w:color="000000"/>
              <w:bottom w:val="single" w:sz="6" w:space="0" w:color="000000"/>
              <w:right w:val="single" w:sz="6" w:space="0" w:color="000000"/>
            </w:tcBorders>
          </w:tcPr>
          <w:p w14:paraId="79552077" w14:textId="77777777" w:rsidR="004D3FFD" w:rsidRDefault="002C252C" w:rsidP="008F235A">
            <w:pPr>
              <w:pStyle w:val="TAC"/>
              <w:rPr>
                <w:rFonts w:cs="Arial"/>
              </w:rPr>
            </w:pPr>
            <w:r>
              <w:rPr>
                <w:rFonts w:cs="Arial"/>
              </w:rPr>
              <w:t>10 MHz</w:t>
            </w:r>
          </w:p>
        </w:tc>
        <w:tc>
          <w:tcPr>
            <w:tcW w:w="2604" w:type="dxa"/>
            <w:tcBorders>
              <w:top w:val="single" w:sz="6" w:space="0" w:color="000000"/>
              <w:left w:val="single" w:sz="6" w:space="0" w:color="000000"/>
              <w:bottom w:val="single" w:sz="6" w:space="0" w:color="000000"/>
              <w:right w:val="single" w:sz="6" w:space="0" w:color="000000"/>
            </w:tcBorders>
          </w:tcPr>
          <w:p w14:paraId="51CB6685" w14:textId="77777777" w:rsidR="004D3FFD" w:rsidRDefault="002C252C" w:rsidP="008F235A">
            <w:pPr>
              <w:pStyle w:val="TAC"/>
              <w:rPr>
                <w:rFonts w:cs="Arial"/>
              </w:rPr>
            </w:pPr>
            <w:r>
              <w:rPr>
                <w:rFonts w:cs="Arial"/>
              </w:rPr>
              <w:t>Note 2</w:t>
            </w:r>
          </w:p>
        </w:tc>
      </w:tr>
      <w:tr w:rsidR="004D3FFD" w14:paraId="00164DC9"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545B63C9" w14:textId="77777777" w:rsidR="004D3FFD" w:rsidRDefault="002C252C" w:rsidP="008F235A">
            <w:pPr>
              <w:pStyle w:val="TAC"/>
            </w:pPr>
            <w:r>
              <w:t>F</w:t>
            </w:r>
            <w:r>
              <w:rPr>
                <w:vertAlign w:val="subscript"/>
              </w:rPr>
              <w:t>step,2</w:t>
            </w:r>
            <w:r>
              <w:t xml:space="preserve">  </w:t>
            </w:r>
            <w:r>
              <w:rPr>
                <w:rFonts w:cs="Arial"/>
              </w:rPr>
              <w:sym w:font="Symbol" w:char="F0AB"/>
            </w:r>
            <w:r>
              <w:t xml:space="preserve">  F</w:t>
            </w:r>
            <w:r>
              <w:rPr>
                <w:vertAlign w:val="subscript"/>
              </w:rPr>
              <w:t>step,3</w:t>
            </w:r>
            <w:r>
              <w:t xml:space="preserve">  </w:t>
            </w:r>
          </w:p>
        </w:tc>
        <w:tc>
          <w:tcPr>
            <w:tcW w:w="2052" w:type="dxa"/>
            <w:tcBorders>
              <w:top w:val="single" w:sz="6" w:space="0" w:color="000000"/>
              <w:left w:val="single" w:sz="6" w:space="0" w:color="000000"/>
              <w:bottom w:val="single" w:sz="6" w:space="0" w:color="000000"/>
              <w:right w:val="single" w:sz="6" w:space="0" w:color="000000"/>
            </w:tcBorders>
          </w:tcPr>
          <w:p w14:paraId="510FE66B" w14:textId="77777777" w:rsidR="004D3FFD" w:rsidRDefault="002C252C" w:rsidP="008F235A">
            <w:pPr>
              <w:pStyle w:val="TAC"/>
            </w:pPr>
            <w:r>
              <w:t>-10 dBm</w:t>
            </w:r>
          </w:p>
        </w:tc>
        <w:tc>
          <w:tcPr>
            <w:tcW w:w="1440" w:type="dxa"/>
            <w:tcBorders>
              <w:top w:val="single" w:sz="6" w:space="0" w:color="000000"/>
              <w:left w:val="single" w:sz="6" w:space="0" w:color="000000"/>
              <w:bottom w:val="single" w:sz="6" w:space="0" w:color="000000"/>
              <w:right w:val="single" w:sz="6" w:space="0" w:color="000000"/>
            </w:tcBorders>
          </w:tcPr>
          <w:p w14:paraId="6A0783E4" w14:textId="77777777" w:rsidR="004D3FFD" w:rsidRDefault="002C252C" w:rsidP="008F235A">
            <w:pPr>
              <w:pStyle w:val="TAC"/>
              <w:rPr>
                <w:rFonts w:cs="Arial"/>
              </w:rPr>
            </w:pPr>
            <w:r>
              <w:rPr>
                <w:rFonts w:cs="Arial"/>
              </w:rPr>
              <w:t>10 MHz</w:t>
            </w:r>
          </w:p>
        </w:tc>
        <w:tc>
          <w:tcPr>
            <w:tcW w:w="2604" w:type="dxa"/>
            <w:tcBorders>
              <w:top w:val="single" w:sz="6" w:space="0" w:color="000000"/>
              <w:left w:val="single" w:sz="6" w:space="0" w:color="000000"/>
              <w:bottom w:val="single" w:sz="6" w:space="0" w:color="000000"/>
              <w:right w:val="single" w:sz="6" w:space="0" w:color="000000"/>
            </w:tcBorders>
          </w:tcPr>
          <w:p w14:paraId="3D5BA6AF" w14:textId="77777777" w:rsidR="004D3FFD" w:rsidRDefault="002C252C" w:rsidP="008F235A">
            <w:pPr>
              <w:pStyle w:val="TAC"/>
              <w:rPr>
                <w:rFonts w:cs="Arial"/>
              </w:rPr>
            </w:pPr>
            <w:r>
              <w:rPr>
                <w:rFonts w:cs="Arial"/>
              </w:rPr>
              <w:t>Note 2</w:t>
            </w:r>
          </w:p>
        </w:tc>
      </w:tr>
      <w:tr w:rsidR="004D3FFD" w14:paraId="3D5734A4"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72B2D30F" w14:textId="77777777" w:rsidR="004D3FFD" w:rsidRDefault="002C252C" w:rsidP="008F235A">
            <w:pPr>
              <w:pStyle w:val="TAC"/>
            </w:pPr>
            <w:r>
              <w:t>F</w:t>
            </w:r>
            <w:r>
              <w:rPr>
                <w:vertAlign w:val="subscript"/>
              </w:rPr>
              <w:t xml:space="preserve">step,4 </w:t>
            </w:r>
            <w:r>
              <w:t xml:space="preserve"> </w:t>
            </w:r>
            <w:r>
              <w:rPr>
                <w:rFonts w:cs="Arial"/>
              </w:rPr>
              <w:sym w:font="Symbol" w:char="F0AB"/>
            </w:r>
            <w:r>
              <w:rPr>
                <w:rFonts w:cs="Arial"/>
              </w:rPr>
              <w:t xml:space="preserve"> </w:t>
            </w:r>
            <w:r>
              <w:t xml:space="preserve"> F</w:t>
            </w:r>
            <w:r>
              <w:rPr>
                <w:vertAlign w:val="subscript"/>
              </w:rPr>
              <w:t>step,5</w:t>
            </w:r>
          </w:p>
        </w:tc>
        <w:tc>
          <w:tcPr>
            <w:tcW w:w="2052" w:type="dxa"/>
            <w:tcBorders>
              <w:top w:val="single" w:sz="6" w:space="0" w:color="000000"/>
              <w:left w:val="single" w:sz="6" w:space="0" w:color="000000"/>
              <w:bottom w:val="single" w:sz="6" w:space="0" w:color="000000"/>
              <w:right w:val="single" w:sz="6" w:space="0" w:color="000000"/>
            </w:tcBorders>
          </w:tcPr>
          <w:p w14:paraId="5157EBBF" w14:textId="77777777" w:rsidR="004D3FFD" w:rsidRDefault="002C252C" w:rsidP="008F235A">
            <w:pPr>
              <w:pStyle w:val="TAC"/>
            </w:pPr>
            <w:r>
              <w:t>-10 dBm</w:t>
            </w:r>
          </w:p>
        </w:tc>
        <w:tc>
          <w:tcPr>
            <w:tcW w:w="1440" w:type="dxa"/>
            <w:tcBorders>
              <w:top w:val="single" w:sz="6" w:space="0" w:color="000000"/>
              <w:left w:val="single" w:sz="6" w:space="0" w:color="000000"/>
              <w:bottom w:val="single" w:sz="6" w:space="0" w:color="000000"/>
              <w:right w:val="single" w:sz="6" w:space="0" w:color="000000"/>
            </w:tcBorders>
          </w:tcPr>
          <w:p w14:paraId="34FBEB42" w14:textId="77777777" w:rsidR="004D3FFD" w:rsidRDefault="002C252C" w:rsidP="008F235A">
            <w:pPr>
              <w:pStyle w:val="TAC"/>
              <w:rPr>
                <w:rFonts w:cs="Arial"/>
              </w:rPr>
            </w:pPr>
            <w:r>
              <w:rPr>
                <w:rFonts w:cs="Arial"/>
              </w:rPr>
              <w:t>10 MHz</w:t>
            </w:r>
          </w:p>
        </w:tc>
        <w:tc>
          <w:tcPr>
            <w:tcW w:w="2604" w:type="dxa"/>
            <w:tcBorders>
              <w:top w:val="single" w:sz="6" w:space="0" w:color="000000"/>
              <w:left w:val="single" w:sz="6" w:space="0" w:color="000000"/>
              <w:bottom w:val="single" w:sz="6" w:space="0" w:color="000000"/>
              <w:right w:val="single" w:sz="6" w:space="0" w:color="000000"/>
            </w:tcBorders>
          </w:tcPr>
          <w:p w14:paraId="3F7D19E5" w14:textId="77777777" w:rsidR="004D3FFD" w:rsidRDefault="002C252C" w:rsidP="008F235A">
            <w:pPr>
              <w:pStyle w:val="TAC"/>
              <w:rPr>
                <w:rFonts w:cs="Arial"/>
              </w:rPr>
            </w:pPr>
            <w:r>
              <w:rPr>
                <w:rFonts w:cs="Arial"/>
              </w:rPr>
              <w:t>Note 2</w:t>
            </w:r>
          </w:p>
        </w:tc>
      </w:tr>
      <w:tr w:rsidR="004D3FFD" w14:paraId="4AE062A2"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558B583C" w14:textId="77777777" w:rsidR="004D3FFD" w:rsidRDefault="002C252C" w:rsidP="008F235A">
            <w:pPr>
              <w:pStyle w:val="TAC"/>
            </w:pPr>
            <w:r>
              <w:t>F</w:t>
            </w:r>
            <w:r>
              <w:rPr>
                <w:vertAlign w:val="subscript"/>
              </w:rPr>
              <w:t xml:space="preserve">step,5 </w:t>
            </w:r>
            <w:r>
              <w:t xml:space="preserve"> </w:t>
            </w:r>
            <w:r>
              <w:rPr>
                <w:rFonts w:cs="Arial"/>
              </w:rPr>
              <w:sym w:font="Symbol" w:char="F0AB"/>
            </w:r>
            <w:r>
              <w:rPr>
                <w:rFonts w:cs="Arial"/>
              </w:rPr>
              <w:t xml:space="preserve"> </w:t>
            </w:r>
            <w:r>
              <w:t xml:space="preserve"> F</w:t>
            </w:r>
            <w:r>
              <w:rPr>
                <w:vertAlign w:val="subscript"/>
              </w:rPr>
              <w:t>step,6</w:t>
            </w:r>
          </w:p>
        </w:tc>
        <w:tc>
          <w:tcPr>
            <w:tcW w:w="2052" w:type="dxa"/>
            <w:tcBorders>
              <w:top w:val="single" w:sz="6" w:space="0" w:color="000000"/>
              <w:left w:val="single" w:sz="6" w:space="0" w:color="000000"/>
              <w:bottom w:val="single" w:sz="6" w:space="0" w:color="000000"/>
              <w:right w:val="single" w:sz="6" w:space="0" w:color="000000"/>
            </w:tcBorders>
          </w:tcPr>
          <w:p w14:paraId="5DC4DBC6" w14:textId="77777777" w:rsidR="004D3FFD" w:rsidRDefault="002C252C" w:rsidP="008F235A">
            <w:pPr>
              <w:pStyle w:val="TAC"/>
            </w:pPr>
            <w:r>
              <w:t>-15 dBm</w:t>
            </w:r>
          </w:p>
        </w:tc>
        <w:tc>
          <w:tcPr>
            <w:tcW w:w="1440" w:type="dxa"/>
            <w:tcBorders>
              <w:top w:val="single" w:sz="6" w:space="0" w:color="000000"/>
              <w:left w:val="single" w:sz="6" w:space="0" w:color="000000"/>
              <w:bottom w:val="single" w:sz="6" w:space="0" w:color="000000"/>
              <w:right w:val="single" w:sz="6" w:space="0" w:color="000000"/>
            </w:tcBorders>
          </w:tcPr>
          <w:p w14:paraId="64301CEF" w14:textId="77777777" w:rsidR="004D3FFD" w:rsidRDefault="002C252C" w:rsidP="008F235A">
            <w:pPr>
              <w:pStyle w:val="TAC"/>
              <w:rPr>
                <w:rFonts w:cs="Arial"/>
              </w:rPr>
            </w:pPr>
            <w:r>
              <w:rPr>
                <w:rFonts w:cs="Arial"/>
              </w:rPr>
              <w:t>10 MHz</w:t>
            </w:r>
          </w:p>
        </w:tc>
        <w:tc>
          <w:tcPr>
            <w:tcW w:w="2604" w:type="dxa"/>
            <w:tcBorders>
              <w:top w:val="single" w:sz="6" w:space="0" w:color="000000"/>
              <w:left w:val="single" w:sz="6" w:space="0" w:color="000000"/>
              <w:bottom w:val="single" w:sz="6" w:space="0" w:color="000000"/>
              <w:right w:val="single" w:sz="6" w:space="0" w:color="000000"/>
            </w:tcBorders>
          </w:tcPr>
          <w:p w14:paraId="24D2ED25" w14:textId="77777777" w:rsidR="004D3FFD" w:rsidRDefault="002C252C" w:rsidP="008F235A">
            <w:pPr>
              <w:pStyle w:val="TAC"/>
              <w:rPr>
                <w:rFonts w:cs="Arial"/>
              </w:rPr>
            </w:pPr>
            <w:r>
              <w:rPr>
                <w:rFonts w:cs="Arial"/>
              </w:rPr>
              <w:t>Note 2</w:t>
            </w:r>
          </w:p>
        </w:tc>
      </w:tr>
      <w:tr w:rsidR="004D3FFD" w14:paraId="4D774D2F"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1D34B18D" w14:textId="3044E70E" w:rsidR="004D3FFD" w:rsidRDefault="002C252C" w:rsidP="008F235A">
            <w:pPr>
              <w:pStyle w:val="TAC"/>
            </w:pPr>
            <w:r>
              <w:t>F</w:t>
            </w:r>
            <w:r>
              <w:rPr>
                <w:vertAlign w:val="subscript"/>
              </w:rPr>
              <w:t>step,6</w:t>
            </w:r>
            <w:r>
              <w:t xml:space="preserve">  </w:t>
            </w:r>
            <w:r>
              <w:rPr>
                <w:rFonts w:cs="Arial"/>
              </w:rPr>
              <w:sym w:font="Symbol" w:char="F0AB"/>
            </w:r>
            <w:r>
              <w:rPr>
                <w:rFonts w:cs="Arial"/>
              </w:rPr>
              <w:t xml:space="preserve"> </w:t>
            </w:r>
            <w:r>
              <w:t xml:space="preserve"> 2</w:t>
            </w:r>
            <w:r>
              <w:rPr>
                <w:vertAlign w:val="superscript"/>
              </w:rPr>
              <w:t>nd</w:t>
            </w:r>
            <w:r>
              <w:t xml:space="preserve"> harmonic of the upper frequency edge of the </w:t>
            </w:r>
            <w:r w:rsidR="008D146F">
              <w:rPr>
                <w:i/>
              </w:rPr>
              <w:t>operating band</w:t>
            </w:r>
          </w:p>
        </w:tc>
        <w:tc>
          <w:tcPr>
            <w:tcW w:w="2052" w:type="dxa"/>
            <w:tcBorders>
              <w:top w:val="single" w:sz="6" w:space="0" w:color="000000"/>
              <w:left w:val="single" w:sz="6" w:space="0" w:color="000000"/>
              <w:bottom w:val="single" w:sz="6" w:space="0" w:color="000000"/>
              <w:right w:val="single" w:sz="6" w:space="0" w:color="000000"/>
            </w:tcBorders>
          </w:tcPr>
          <w:p w14:paraId="098C39C1" w14:textId="77777777" w:rsidR="004D3FFD" w:rsidRDefault="002C252C" w:rsidP="008F235A">
            <w:pPr>
              <w:pStyle w:val="TAC"/>
            </w:pPr>
            <w:r>
              <w:t>-20 dBm</w:t>
            </w:r>
          </w:p>
        </w:tc>
        <w:tc>
          <w:tcPr>
            <w:tcW w:w="1440" w:type="dxa"/>
            <w:tcBorders>
              <w:top w:val="single" w:sz="6" w:space="0" w:color="000000"/>
              <w:left w:val="single" w:sz="6" w:space="0" w:color="000000"/>
              <w:bottom w:val="single" w:sz="6" w:space="0" w:color="000000"/>
              <w:right w:val="single" w:sz="6" w:space="0" w:color="000000"/>
            </w:tcBorders>
          </w:tcPr>
          <w:p w14:paraId="6390582F" w14:textId="77777777" w:rsidR="004D3FFD" w:rsidRDefault="002C252C" w:rsidP="008F235A">
            <w:pPr>
              <w:pStyle w:val="TAC"/>
              <w:rPr>
                <w:rFonts w:cs="Arial"/>
              </w:rPr>
            </w:pPr>
            <w:r>
              <w:t>10 MHz</w:t>
            </w:r>
          </w:p>
        </w:tc>
        <w:tc>
          <w:tcPr>
            <w:tcW w:w="2604" w:type="dxa"/>
            <w:tcBorders>
              <w:top w:val="single" w:sz="6" w:space="0" w:color="000000"/>
              <w:left w:val="single" w:sz="6" w:space="0" w:color="000000"/>
              <w:bottom w:val="single" w:sz="6" w:space="0" w:color="000000"/>
              <w:right w:val="single" w:sz="6" w:space="0" w:color="000000"/>
            </w:tcBorders>
          </w:tcPr>
          <w:p w14:paraId="3393F052" w14:textId="77777777" w:rsidR="004D3FFD" w:rsidRDefault="002C252C" w:rsidP="008F235A">
            <w:pPr>
              <w:pStyle w:val="TAC"/>
              <w:rPr>
                <w:rFonts w:cs="Arial"/>
              </w:rPr>
            </w:pPr>
            <w:r>
              <w:t>Note 2, Note 3</w:t>
            </w:r>
          </w:p>
        </w:tc>
      </w:tr>
      <w:tr w:rsidR="004D3FFD" w14:paraId="0A988D25" w14:textId="77777777">
        <w:trPr>
          <w:cantSplit/>
          <w:jc w:val="center"/>
        </w:trPr>
        <w:tc>
          <w:tcPr>
            <w:tcW w:w="8472" w:type="dxa"/>
            <w:gridSpan w:val="4"/>
            <w:tcBorders>
              <w:top w:val="single" w:sz="6" w:space="0" w:color="000000"/>
              <w:left w:val="single" w:sz="6" w:space="0" w:color="000000"/>
              <w:bottom w:val="single" w:sz="6" w:space="0" w:color="000000"/>
              <w:right w:val="single" w:sz="6" w:space="0" w:color="000000"/>
            </w:tcBorders>
          </w:tcPr>
          <w:p w14:paraId="74D8E447" w14:textId="77777777" w:rsidR="004D3FFD" w:rsidRDefault="002C252C" w:rsidP="008F235A">
            <w:pPr>
              <w:pStyle w:val="TAN"/>
            </w:pPr>
            <w:r>
              <w:t>NOTE 1:</w:t>
            </w:r>
            <w:r>
              <w:tab/>
              <w:t>Bandwidth as in ITU-R SM.329 [</w:t>
            </w:r>
            <w:r>
              <w:rPr>
                <w:rFonts w:hint="eastAsia"/>
                <w:lang w:eastAsia="zh-CN"/>
              </w:rPr>
              <w:t>5</w:t>
            </w:r>
            <w:r>
              <w:t>], s4.1</w:t>
            </w:r>
          </w:p>
          <w:p w14:paraId="3FBA80B0" w14:textId="77777777" w:rsidR="004D3FFD" w:rsidRDefault="002C252C" w:rsidP="008F235A">
            <w:pPr>
              <w:pStyle w:val="TAN"/>
            </w:pPr>
            <w:r>
              <w:t>NOTE 2:</w:t>
            </w:r>
            <w:r>
              <w:tab/>
              <w:t>Limit and bandwidth as in ERC Recommendation 74-01 [9], Annex 2.</w:t>
            </w:r>
          </w:p>
          <w:p w14:paraId="70E7B461" w14:textId="77777777" w:rsidR="004D3FFD" w:rsidRDefault="002C252C" w:rsidP="008F235A">
            <w:pPr>
              <w:pStyle w:val="TAN"/>
            </w:pPr>
            <w:r>
              <w:t>NOTE 3:</w:t>
            </w:r>
            <w:r>
              <w:tab/>
              <w:t>Upper frequency as in ITU-R SM.329 [</w:t>
            </w:r>
            <w:r>
              <w:rPr>
                <w:rFonts w:hint="eastAsia"/>
                <w:lang w:eastAsia="zh-CN"/>
              </w:rPr>
              <w:t>5</w:t>
            </w:r>
            <w:r>
              <w:t>], s2.5 table 1.</w:t>
            </w:r>
          </w:p>
          <w:p w14:paraId="03FFE248" w14:textId="77777777" w:rsidR="004D3FFD" w:rsidRDefault="002C252C" w:rsidP="008F235A">
            <w:pPr>
              <w:pStyle w:val="TAN"/>
            </w:pPr>
            <w:r>
              <w:t>NOTE 4:</w:t>
            </w:r>
            <w:r>
              <w:tab/>
              <w:t>The step frequencies F</w:t>
            </w:r>
            <w:r>
              <w:rPr>
                <w:vertAlign w:val="subscript"/>
              </w:rPr>
              <w:t>step,X</w:t>
            </w:r>
            <w:r>
              <w:t xml:space="preserve"> are defined in Table 6.5.4.5.3-2.</w:t>
            </w:r>
          </w:p>
        </w:tc>
      </w:tr>
    </w:tbl>
    <w:p w14:paraId="196B85A2" w14:textId="77777777" w:rsidR="004D3FFD" w:rsidRDefault="004D3FFD"/>
    <w:p w14:paraId="4CF24C60" w14:textId="77777777" w:rsidR="004D3FFD" w:rsidRDefault="002C252C" w:rsidP="008F235A">
      <w:pPr>
        <w:pStyle w:val="TH"/>
      </w:pPr>
      <w:r>
        <w:t>Table 6.5.4.5.3-2: Step frequencies for defining the Repeater radiated Tx spurious emission limits in FR2 (Category B)</w:t>
      </w:r>
    </w:p>
    <w:tbl>
      <w:tblPr>
        <w:tblW w:w="0" w:type="auto"/>
        <w:jc w:val="center"/>
        <w:tblLook w:val="04A0" w:firstRow="1" w:lastRow="0" w:firstColumn="1" w:lastColumn="0" w:noHBand="0" w:noVBand="1"/>
      </w:tblPr>
      <w:tblGrid>
        <w:gridCol w:w="1912"/>
        <w:gridCol w:w="1031"/>
        <w:gridCol w:w="1134"/>
        <w:gridCol w:w="1134"/>
        <w:gridCol w:w="1196"/>
        <w:gridCol w:w="1019"/>
        <w:gridCol w:w="1134"/>
      </w:tblGrid>
      <w:tr w:rsidR="004D3FFD" w14:paraId="6BDF8471" w14:textId="77777777">
        <w:trPr>
          <w:jc w:val="center"/>
        </w:trPr>
        <w:tc>
          <w:tcPr>
            <w:tcW w:w="1912" w:type="dxa"/>
            <w:tcBorders>
              <w:top w:val="single" w:sz="4" w:space="0" w:color="auto"/>
              <w:left w:val="single" w:sz="4" w:space="0" w:color="auto"/>
              <w:bottom w:val="single" w:sz="4" w:space="0" w:color="auto"/>
              <w:right w:val="single" w:sz="4" w:space="0" w:color="auto"/>
            </w:tcBorders>
          </w:tcPr>
          <w:p w14:paraId="0668E561" w14:textId="77777777" w:rsidR="004D3FFD" w:rsidRDefault="002C252C" w:rsidP="008F235A">
            <w:pPr>
              <w:pStyle w:val="TAH"/>
            </w:pPr>
            <w:r>
              <w:t>Operating band</w:t>
            </w:r>
          </w:p>
        </w:tc>
        <w:tc>
          <w:tcPr>
            <w:tcW w:w="1031" w:type="dxa"/>
            <w:tcBorders>
              <w:top w:val="single" w:sz="4" w:space="0" w:color="auto"/>
              <w:left w:val="single" w:sz="4" w:space="0" w:color="auto"/>
              <w:bottom w:val="single" w:sz="4" w:space="0" w:color="auto"/>
              <w:right w:val="single" w:sz="4" w:space="0" w:color="auto"/>
            </w:tcBorders>
          </w:tcPr>
          <w:p w14:paraId="0134804D" w14:textId="77777777" w:rsidR="004D3FFD" w:rsidRDefault="002C252C" w:rsidP="008F235A">
            <w:pPr>
              <w:pStyle w:val="TAH"/>
            </w:pPr>
            <w:r>
              <w:t>F</w:t>
            </w:r>
            <w:r>
              <w:rPr>
                <w:vertAlign w:val="subscript"/>
              </w:rPr>
              <w:t>step,1</w:t>
            </w:r>
            <w:r>
              <w:br/>
              <w:t>(GHz)</w:t>
            </w:r>
          </w:p>
        </w:tc>
        <w:tc>
          <w:tcPr>
            <w:tcW w:w="1134" w:type="dxa"/>
            <w:tcBorders>
              <w:top w:val="single" w:sz="4" w:space="0" w:color="auto"/>
              <w:left w:val="single" w:sz="4" w:space="0" w:color="auto"/>
              <w:bottom w:val="single" w:sz="4" w:space="0" w:color="auto"/>
              <w:right w:val="single" w:sz="4" w:space="0" w:color="auto"/>
            </w:tcBorders>
          </w:tcPr>
          <w:p w14:paraId="562AB714" w14:textId="77777777" w:rsidR="004D3FFD" w:rsidRDefault="002C252C" w:rsidP="008F235A">
            <w:pPr>
              <w:pStyle w:val="TAH"/>
            </w:pPr>
            <w:r>
              <w:t>F</w:t>
            </w:r>
            <w:r>
              <w:rPr>
                <w:vertAlign w:val="subscript"/>
              </w:rPr>
              <w:t>step,2</w:t>
            </w:r>
            <w:r>
              <w:br/>
              <w:t>(GHz)</w:t>
            </w:r>
          </w:p>
        </w:tc>
        <w:tc>
          <w:tcPr>
            <w:tcW w:w="1134" w:type="dxa"/>
            <w:tcBorders>
              <w:top w:val="single" w:sz="4" w:space="0" w:color="auto"/>
              <w:left w:val="single" w:sz="4" w:space="0" w:color="auto"/>
              <w:bottom w:val="single" w:sz="4" w:space="0" w:color="auto"/>
              <w:right w:val="single" w:sz="4" w:space="0" w:color="auto"/>
            </w:tcBorders>
          </w:tcPr>
          <w:p w14:paraId="3FBE6172" w14:textId="77777777" w:rsidR="004D3FFD" w:rsidRDefault="002C252C" w:rsidP="008F235A">
            <w:pPr>
              <w:pStyle w:val="TAH"/>
            </w:pPr>
            <w:r>
              <w:t>F</w:t>
            </w:r>
            <w:r>
              <w:rPr>
                <w:vertAlign w:val="subscript"/>
              </w:rPr>
              <w:t>step,3</w:t>
            </w:r>
            <w:r>
              <w:br/>
              <w:t>(GHz) (Note 2)</w:t>
            </w:r>
          </w:p>
        </w:tc>
        <w:tc>
          <w:tcPr>
            <w:tcW w:w="1196" w:type="dxa"/>
            <w:tcBorders>
              <w:top w:val="single" w:sz="4" w:space="0" w:color="auto"/>
              <w:left w:val="single" w:sz="4" w:space="0" w:color="auto"/>
              <w:bottom w:val="single" w:sz="4" w:space="0" w:color="auto"/>
              <w:right w:val="single" w:sz="4" w:space="0" w:color="auto"/>
            </w:tcBorders>
          </w:tcPr>
          <w:p w14:paraId="05AD15EE" w14:textId="77777777" w:rsidR="004D3FFD" w:rsidRDefault="002C252C" w:rsidP="008F235A">
            <w:pPr>
              <w:pStyle w:val="TAH"/>
            </w:pPr>
            <w:r>
              <w:t>F</w:t>
            </w:r>
            <w:r>
              <w:rPr>
                <w:vertAlign w:val="subscript"/>
              </w:rPr>
              <w:t>step,4</w:t>
            </w:r>
            <w:r>
              <w:br/>
              <w:t>(GHz) (Note 2)</w:t>
            </w:r>
          </w:p>
        </w:tc>
        <w:tc>
          <w:tcPr>
            <w:tcW w:w="1019" w:type="dxa"/>
            <w:tcBorders>
              <w:top w:val="single" w:sz="4" w:space="0" w:color="auto"/>
              <w:left w:val="single" w:sz="4" w:space="0" w:color="auto"/>
              <w:bottom w:val="single" w:sz="4" w:space="0" w:color="auto"/>
              <w:right w:val="single" w:sz="4" w:space="0" w:color="auto"/>
            </w:tcBorders>
          </w:tcPr>
          <w:p w14:paraId="5C2EF1D3" w14:textId="77777777" w:rsidR="004D3FFD" w:rsidRDefault="002C252C" w:rsidP="008F235A">
            <w:pPr>
              <w:pStyle w:val="TAH"/>
            </w:pPr>
            <w:r>
              <w:t>F</w:t>
            </w:r>
            <w:r>
              <w:rPr>
                <w:vertAlign w:val="subscript"/>
              </w:rPr>
              <w:t>step,5</w:t>
            </w:r>
            <w:r>
              <w:br/>
              <w:t>(GHz)</w:t>
            </w:r>
          </w:p>
        </w:tc>
        <w:tc>
          <w:tcPr>
            <w:tcW w:w="1134" w:type="dxa"/>
            <w:tcBorders>
              <w:top w:val="single" w:sz="4" w:space="0" w:color="auto"/>
              <w:left w:val="single" w:sz="4" w:space="0" w:color="auto"/>
              <w:bottom w:val="single" w:sz="4" w:space="0" w:color="auto"/>
              <w:right w:val="single" w:sz="4" w:space="0" w:color="auto"/>
            </w:tcBorders>
          </w:tcPr>
          <w:p w14:paraId="1000057F" w14:textId="77777777" w:rsidR="004D3FFD" w:rsidRDefault="002C252C" w:rsidP="008F235A">
            <w:pPr>
              <w:pStyle w:val="TAH"/>
            </w:pPr>
            <w:r>
              <w:t>F</w:t>
            </w:r>
            <w:r>
              <w:rPr>
                <w:vertAlign w:val="subscript"/>
              </w:rPr>
              <w:t>step,6</w:t>
            </w:r>
            <w:r>
              <w:br/>
              <w:t>(GHz)</w:t>
            </w:r>
          </w:p>
        </w:tc>
      </w:tr>
      <w:tr w:rsidR="008D146F" w14:paraId="12D95E4A" w14:textId="77777777">
        <w:trPr>
          <w:jc w:val="center"/>
        </w:trPr>
        <w:tc>
          <w:tcPr>
            <w:tcW w:w="1912" w:type="dxa"/>
            <w:tcBorders>
              <w:top w:val="single" w:sz="4" w:space="0" w:color="auto"/>
              <w:left w:val="single" w:sz="4" w:space="0" w:color="auto"/>
              <w:bottom w:val="single" w:sz="4" w:space="0" w:color="auto"/>
              <w:right w:val="single" w:sz="4" w:space="0" w:color="auto"/>
            </w:tcBorders>
          </w:tcPr>
          <w:p w14:paraId="25A1D77E" w14:textId="324E2BC4" w:rsidR="008D146F" w:rsidRDefault="008D146F" w:rsidP="008D146F">
            <w:pPr>
              <w:pStyle w:val="TAC"/>
            </w:pPr>
            <w:r>
              <w:t>n257</w:t>
            </w:r>
          </w:p>
        </w:tc>
        <w:tc>
          <w:tcPr>
            <w:tcW w:w="1031" w:type="dxa"/>
            <w:tcBorders>
              <w:top w:val="single" w:sz="4" w:space="0" w:color="auto"/>
              <w:left w:val="single" w:sz="4" w:space="0" w:color="auto"/>
              <w:bottom w:val="single" w:sz="4" w:space="0" w:color="auto"/>
              <w:right w:val="single" w:sz="4" w:space="0" w:color="auto"/>
            </w:tcBorders>
          </w:tcPr>
          <w:p w14:paraId="4CD4BFC2" w14:textId="7BF1DB43" w:rsidR="008D146F" w:rsidRDefault="008D146F" w:rsidP="008D146F">
            <w:pPr>
              <w:pStyle w:val="TAC"/>
            </w:pPr>
            <w:r>
              <w:t>18</w:t>
            </w:r>
          </w:p>
        </w:tc>
        <w:tc>
          <w:tcPr>
            <w:tcW w:w="1134" w:type="dxa"/>
            <w:tcBorders>
              <w:top w:val="single" w:sz="4" w:space="0" w:color="auto"/>
              <w:left w:val="single" w:sz="4" w:space="0" w:color="auto"/>
              <w:bottom w:val="single" w:sz="4" w:space="0" w:color="auto"/>
              <w:right w:val="single" w:sz="4" w:space="0" w:color="auto"/>
            </w:tcBorders>
          </w:tcPr>
          <w:p w14:paraId="18CD5E27" w14:textId="08758A1C" w:rsidR="008D146F" w:rsidRDefault="008D146F" w:rsidP="008D146F">
            <w:pPr>
              <w:pStyle w:val="TAC"/>
            </w:pPr>
            <w:r>
              <w:t>23.5</w:t>
            </w:r>
          </w:p>
        </w:tc>
        <w:tc>
          <w:tcPr>
            <w:tcW w:w="1134" w:type="dxa"/>
            <w:tcBorders>
              <w:top w:val="single" w:sz="4" w:space="0" w:color="auto"/>
              <w:left w:val="single" w:sz="4" w:space="0" w:color="auto"/>
              <w:bottom w:val="single" w:sz="4" w:space="0" w:color="auto"/>
              <w:right w:val="single" w:sz="4" w:space="0" w:color="auto"/>
            </w:tcBorders>
          </w:tcPr>
          <w:p w14:paraId="19A1CE7E" w14:textId="204015E3" w:rsidR="008D146F" w:rsidRDefault="008D146F" w:rsidP="008D146F">
            <w:pPr>
              <w:pStyle w:val="TAC"/>
            </w:pPr>
            <w:r>
              <w:t>25</w:t>
            </w:r>
          </w:p>
        </w:tc>
        <w:tc>
          <w:tcPr>
            <w:tcW w:w="1196" w:type="dxa"/>
            <w:tcBorders>
              <w:top w:val="single" w:sz="4" w:space="0" w:color="auto"/>
              <w:left w:val="single" w:sz="4" w:space="0" w:color="auto"/>
              <w:bottom w:val="single" w:sz="4" w:space="0" w:color="auto"/>
              <w:right w:val="single" w:sz="4" w:space="0" w:color="auto"/>
            </w:tcBorders>
          </w:tcPr>
          <w:p w14:paraId="6F7B86D2" w14:textId="55946467" w:rsidR="008D146F" w:rsidRDefault="008D146F" w:rsidP="008D146F">
            <w:pPr>
              <w:pStyle w:val="TAC"/>
            </w:pPr>
            <w:r>
              <w:t>31</w:t>
            </w:r>
          </w:p>
        </w:tc>
        <w:tc>
          <w:tcPr>
            <w:tcW w:w="1019" w:type="dxa"/>
            <w:tcBorders>
              <w:top w:val="single" w:sz="4" w:space="0" w:color="auto"/>
              <w:left w:val="single" w:sz="4" w:space="0" w:color="auto"/>
              <w:bottom w:val="single" w:sz="4" w:space="0" w:color="auto"/>
              <w:right w:val="single" w:sz="4" w:space="0" w:color="auto"/>
            </w:tcBorders>
          </w:tcPr>
          <w:p w14:paraId="70F01854" w14:textId="38DCB370" w:rsidR="008D146F" w:rsidRDefault="008D146F" w:rsidP="008D146F">
            <w:pPr>
              <w:pStyle w:val="TAC"/>
            </w:pPr>
            <w:r>
              <w:t>32.5</w:t>
            </w:r>
          </w:p>
        </w:tc>
        <w:tc>
          <w:tcPr>
            <w:tcW w:w="1134" w:type="dxa"/>
            <w:tcBorders>
              <w:top w:val="single" w:sz="4" w:space="0" w:color="auto"/>
              <w:left w:val="single" w:sz="4" w:space="0" w:color="auto"/>
              <w:bottom w:val="single" w:sz="4" w:space="0" w:color="auto"/>
              <w:right w:val="single" w:sz="4" w:space="0" w:color="auto"/>
            </w:tcBorders>
          </w:tcPr>
          <w:p w14:paraId="45E23A0A" w14:textId="05DC985F" w:rsidR="008D146F" w:rsidRDefault="008D146F" w:rsidP="008D146F">
            <w:pPr>
              <w:pStyle w:val="TAC"/>
            </w:pPr>
            <w:r>
              <w:t>41.5</w:t>
            </w:r>
          </w:p>
        </w:tc>
      </w:tr>
      <w:tr w:rsidR="004D3FFD" w14:paraId="2DCE9601" w14:textId="77777777">
        <w:trPr>
          <w:jc w:val="center"/>
        </w:trPr>
        <w:tc>
          <w:tcPr>
            <w:tcW w:w="1912" w:type="dxa"/>
            <w:tcBorders>
              <w:top w:val="single" w:sz="4" w:space="0" w:color="auto"/>
              <w:left w:val="single" w:sz="4" w:space="0" w:color="auto"/>
              <w:bottom w:val="single" w:sz="4" w:space="0" w:color="auto"/>
              <w:right w:val="single" w:sz="4" w:space="0" w:color="auto"/>
            </w:tcBorders>
          </w:tcPr>
          <w:p w14:paraId="78E8E2CD" w14:textId="77777777" w:rsidR="004D3FFD" w:rsidRDefault="002C252C" w:rsidP="008F235A">
            <w:pPr>
              <w:pStyle w:val="TAC"/>
            </w:pPr>
            <w:r>
              <w:t>n258</w:t>
            </w:r>
          </w:p>
        </w:tc>
        <w:tc>
          <w:tcPr>
            <w:tcW w:w="1031" w:type="dxa"/>
            <w:tcBorders>
              <w:top w:val="single" w:sz="4" w:space="0" w:color="auto"/>
              <w:left w:val="single" w:sz="4" w:space="0" w:color="auto"/>
              <w:bottom w:val="single" w:sz="4" w:space="0" w:color="auto"/>
              <w:right w:val="single" w:sz="4" w:space="0" w:color="auto"/>
            </w:tcBorders>
          </w:tcPr>
          <w:p w14:paraId="1951C724" w14:textId="77777777" w:rsidR="004D3FFD" w:rsidRDefault="002C252C" w:rsidP="008F235A">
            <w:pPr>
              <w:pStyle w:val="TAC"/>
            </w:pPr>
            <w:r>
              <w:t>18</w:t>
            </w:r>
          </w:p>
        </w:tc>
        <w:tc>
          <w:tcPr>
            <w:tcW w:w="1134" w:type="dxa"/>
            <w:tcBorders>
              <w:top w:val="single" w:sz="4" w:space="0" w:color="auto"/>
              <w:left w:val="single" w:sz="4" w:space="0" w:color="auto"/>
              <w:bottom w:val="single" w:sz="4" w:space="0" w:color="auto"/>
              <w:right w:val="single" w:sz="4" w:space="0" w:color="auto"/>
            </w:tcBorders>
          </w:tcPr>
          <w:p w14:paraId="71515C82" w14:textId="77777777" w:rsidR="004D3FFD" w:rsidRDefault="002C252C" w:rsidP="008F235A">
            <w:pPr>
              <w:pStyle w:val="TAC"/>
            </w:pPr>
            <w:r>
              <w:t>21</w:t>
            </w:r>
          </w:p>
        </w:tc>
        <w:tc>
          <w:tcPr>
            <w:tcW w:w="1134" w:type="dxa"/>
            <w:tcBorders>
              <w:top w:val="single" w:sz="4" w:space="0" w:color="auto"/>
              <w:left w:val="single" w:sz="4" w:space="0" w:color="auto"/>
              <w:bottom w:val="single" w:sz="4" w:space="0" w:color="auto"/>
              <w:right w:val="single" w:sz="4" w:space="0" w:color="auto"/>
            </w:tcBorders>
          </w:tcPr>
          <w:p w14:paraId="5956DC6A" w14:textId="77777777" w:rsidR="004D3FFD" w:rsidRDefault="002C252C" w:rsidP="008F235A">
            <w:pPr>
              <w:pStyle w:val="TAC"/>
            </w:pPr>
            <w:r>
              <w:t>22.75</w:t>
            </w:r>
          </w:p>
        </w:tc>
        <w:tc>
          <w:tcPr>
            <w:tcW w:w="1196" w:type="dxa"/>
            <w:tcBorders>
              <w:top w:val="single" w:sz="4" w:space="0" w:color="auto"/>
              <w:left w:val="single" w:sz="4" w:space="0" w:color="auto"/>
              <w:bottom w:val="single" w:sz="4" w:space="0" w:color="auto"/>
              <w:right w:val="single" w:sz="4" w:space="0" w:color="auto"/>
            </w:tcBorders>
          </w:tcPr>
          <w:p w14:paraId="7452ABA4" w14:textId="77777777" w:rsidR="004D3FFD" w:rsidRDefault="002C252C" w:rsidP="008F235A">
            <w:pPr>
              <w:pStyle w:val="TAC"/>
            </w:pPr>
            <w:r>
              <w:t>29</w:t>
            </w:r>
          </w:p>
        </w:tc>
        <w:tc>
          <w:tcPr>
            <w:tcW w:w="1019" w:type="dxa"/>
            <w:tcBorders>
              <w:top w:val="single" w:sz="4" w:space="0" w:color="auto"/>
              <w:left w:val="single" w:sz="4" w:space="0" w:color="auto"/>
              <w:bottom w:val="single" w:sz="4" w:space="0" w:color="auto"/>
              <w:right w:val="single" w:sz="4" w:space="0" w:color="auto"/>
            </w:tcBorders>
          </w:tcPr>
          <w:p w14:paraId="228FAA51" w14:textId="77777777" w:rsidR="004D3FFD" w:rsidRDefault="002C252C" w:rsidP="008F235A">
            <w:pPr>
              <w:pStyle w:val="TAC"/>
            </w:pPr>
            <w:r>
              <w:t>30.75</w:t>
            </w:r>
          </w:p>
        </w:tc>
        <w:tc>
          <w:tcPr>
            <w:tcW w:w="1134" w:type="dxa"/>
            <w:tcBorders>
              <w:top w:val="single" w:sz="4" w:space="0" w:color="auto"/>
              <w:left w:val="single" w:sz="4" w:space="0" w:color="auto"/>
              <w:bottom w:val="single" w:sz="4" w:space="0" w:color="auto"/>
              <w:right w:val="single" w:sz="4" w:space="0" w:color="auto"/>
            </w:tcBorders>
          </w:tcPr>
          <w:p w14:paraId="7C85A317" w14:textId="77777777" w:rsidR="004D3FFD" w:rsidRDefault="002C252C" w:rsidP="008F235A">
            <w:pPr>
              <w:pStyle w:val="TAC"/>
            </w:pPr>
            <w:r>
              <w:t>40.5</w:t>
            </w:r>
          </w:p>
        </w:tc>
      </w:tr>
      <w:tr w:rsidR="004D3FFD" w14:paraId="1F341FF9" w14:textId="77777777">
        <w:trPr>
          <w:jc w:val="center"/>
        </w:trPr>
        <w:tc>
          <w:tcPr>
            <w:tcW w:w="1912" w:type="dxa"/>
            <w:tcBorders>
              <w:top w:val="single" w:sz="4" w:space="0" w:color="auto"/>
              <w:left w:val="single" w:sz="4" w:space="0" w:color="auto"/>
              <w:bottom w:val="single" w:sz="4" w:space="0" w:color="auto"/>
              <w:right w:val="single" w:sz="4" w:space="0" w:color="auto"/>
            </w:tcBorders>
          </w:tcPr>
          <w:p w14:paraId="695D6686" w14:textId="77777777" w:rsidR="004D3FFD" w:rsidRDefault="002C252C" w:rsidP="008F235A">
            <w:pPr>
              <w:pStyle w:val="TAC"/>
            </w:pPr>
            <w:r>
              <w:t>n259</w:t>
            </w:r>
          </w:p>
        </w:tc>
        <w:tc>
          <w:tcPr>
            <w:tcW w:w="1031" w:type="dxa"/>
            <w:tcBorders>
              <w:top w:val="single" w:sz="4" w:space="0" w:color="auto"/>
              <w:left w:val="single" w:sz="4" w:space="0" w:color="auto"/>
              <w:bottom w:val="single" w:sz="4" w:space="0" w:color="auto"/>
              <w:right w:val="single" w:sz="4" w:space="0" w:color="auto"/>
            </w:tcBorders>
          </w:tcPr>
          <w:p w14:paraId="3F330B6E" w14:textId="77777777" w:rsidR="004D3FFD" w:rsidRDefault="002C252C" w:rsidP="008F235A">
            <w:pPr>
              <w:pStyle w:val="TAC"/>
            </w:pPr>
            <w:r>
              <w:t>23.5</w:t>
            </w:r>
          </w:p>
        </w:tc>
        <w:tc>
          <w:tcPr>
            <w:tcW w:w="1134" w:type="dxa"/>
            <w:tcBorders>
              <w:top w:val="single" w:sz="4" w:space="0" w:color="auto"/>
              <w:left w:val="single" w:sz="4" w:space="0" w:color="auto"/>
              <w:bottom w:val="single" w:sz="4" w:space="0" w:color="auto"/>
              <w:right w:val="single" w:sz="4" w:space="0" w:color="auto"/>
            </w:tcBorders>
          </w:tcPr>
          <w:p w14:paraId="244A5241" w14:textId="77777777" w:rsidR="004D3FFD" w:rsidRDefault="002C252C" w:rsidP="008F235A">
            <w:pPr>
              <w:pStyle w:val="TAC"/>
            </w:pPr>
            <w:r>
              <w:t>35.5</w:t>
            </w:r>
          </w:p>
        </w:tc>
        <w:tc>
          <w:tcPr>
            <w:tcW w:w="1134" w:type="dxa"/>
            <w:tcBorders>
              <w:top w:val="single" w:sz="4" w:space="0" w:color="auto"/>
              <w:left w:val="single" w:sz="4" w:space="0" w:color="auto"/>
              <w:bottom w:val="single" w:sz="4" w:space="0" w:color="auto"/>
              <w:right w:val="single" w:sz="4" w:space="0" w:color="auto"/>
            </w:tcBorders>
          </w:tcPr>
          <w:p w14:paraId="5242528A" w14:textId="77777777" w:rsidR="004D3FFD" w:rsidRDefault="002C252C" w:rsidP="008F235A">
            <w:pPr>
              <w:pStyle w:val="TAC"/>
            </w:pPr>
            <w:r>
              <w:t>38</w:t>
            </w:r>
          </w:p>
        </w:tc>
        <w:tc>
          <w:tcPr>
            <w:tcW w:w="1196" w:type="dxa"/>
            <w:tcBorders>
              <w:top w:val="single" w:sz="4" w:space="0" w:color="auto"/>
              <w:left w:val="single" w:sz="4" w:space="0" w:color="auto"/>
              <w:bottom w:val="single" w:sz="4" w:space="0" w:color="auto"/>
              <w:right w:val="single" w:sz="4" w:space="0" w:color="auto"/>
            </w:tcBorders>
          </w:tcPr>
          <w:p w14:paraId="55656A8C" w14:textId="77777777" w:rsidR="004D3FFD" w:rsidRDefault="002C252C" w:rsidP="008F235A">
            <w:pPr>
              <w:pStyle w:val="TAC"/>
            </w:pPr>
            <w:r>
              <w:t>45</w:t>
            </w:r>
          </w:p>
        </w:tc>
        <w:tc>
          <w:tcPr>
            <w:tcW w:w="1019" w:type="dxa"/>
            <w:tcBorders>
              <w:top w:val="single" w:sz="4" w:space="0" w:color="auto"/>
              <w:left w:val="single" w:sz="4" w:space="0" w:color="auto"/>
              <w:bottom w:val="single" w:sz="4" w:space="0" w:color="auto"/>
              <w:right w:val="single" w:sz="4" w:space="0" w:color="auto"/>
            </w:tcBorders>
          </w:tcPr>
          <w:p w14:paraId="2EB564B6" w14:textId="77777777" w:rsidR="004D3FFD" w:rsidRDefault="002C252C" w:rsidP="008F235A">
            <w:pPr>
              <w:pStyle w:val="TAC"/>
            </w:pPr>
            <w:r>
              <w:t>47.5</w:t>
            </w:r>
          </w:p>
        </w:tc>
        <w:tc>
          <w:tcPr>
            <w:tcW w:w="1134" w:type="dxa"/>
            <w:tcBorders>
              <w:top w:val="single" w:sz="4" w:space="0" w:color="auto"/>
              <w:left w:val="single" w:sz="4" w:space="0" w:color="auto"/>
              <w:bottom w:val="single" w:sz="4" w:space="0" w:color="auto"/>
              <w:right w:val="single" w:sz="4" w:space="0" w:color="auto"/>
            </w:tcBorders>
          </w:tcPr>
          <w:p w14:paraId="7FE56A83" w14:textId="77777777" w:rsidR="004D3FFD" w:rsidRDefault="002C252C" w:rsidP="008F235A">
            <w:pPr>
              <w:pStyle w:val="TAC"/>
            </w:pPr>
            <w:r>
              <w:t>59.5</w:t>
            </w:r>
          </w:p>
        </w:tc>
      </w:tr>
      <w:tr w:rsidR="008D146F" w14:paraId="5B560778" w14:textId="77777777">
        <w:trPr>
          <w:jc w:val="center"/>
        </w:trPr>
        <w:tc>
          <w:tcPr>
            <w:tcW w:w="1912" w:type="dxa"/>
            <w:tcBorders>
              <w:top w:val="single" w:sz="4" w:space="0" w:color="auto"/>
              <w:left w:val="single" w:sz="4" w:space="0" w:color="auto"/>
              <w:bottom w:val="single" w:sz="4" w:space="0" w:color="auto"/>
              <w:right w:val="single" w:sz="4" w:space="0" w:color="auto"/>
            </w:tcBorders>
          </w:tcPr>
          <w:p w14:paraId="4D308EA2" w14:textId="743D3E79" w:rsidR="008D146F" w:rsidRDefault="008D146F" w:rsidP="008D146F">
            <w:pPr>
              <w:pStyle w:val="TAC"/>
            </w:pPr>
            <w:r>
              <w:t>n263</w:t>
            </w:r>
          </w:p>
        </w:tc>
        <w:tc>
          <w:tcPr>
            <w:tcW w:w="1031" w:type="dxa"/>
            <w:tcBorders>
              <w:top w:val="single" w:sz="4" w:space="0" w:color="auto"/>
              <w:left w:val="single" w:sz="4" w:space="0" w:color="auto"/>
              <w:bottom w:val="single" w:sz="4" w:space="0" w:color="auto"/>
              <w:right w:val="single" w:sz="4" w:space="0" w:color="auto"/>
            </w:tcBorders>
          </w:tcPr>
          <w:p w14:paraId="5ADCC24E" w14:textId="6C92A7B5" w:rsidR="008D146F" w:rsidRDefault="008D146F" w:rsidP="008D146F">
            <w:pPr>
              <w:pStyle w:val="TAC"/>
            </w:pPr>
            <w:r>
              <w:t>18</w:t>
            </w:r>
          </w:p>
        </w:tc>
        <w:tc>
          <w:tcPr>
            <w:tcW w:w="1134" w:type="dxa"/>
            <w:tcBorders>
              <w:top w:val="single" w:sz="4" w:space="0" w:color="auto"/>
              <w:left w:val="single" w:sz="4" w:space="0" w:color="auto"/>
              <w:bottom w:val="single" w:sz="4" w:space="0" w:color="auto"/>
              <w:right w:val="single" w:sz="4" w:space="0" w:color="auto"/>
            </w:tcBorders>
          </w:tcPr>
          <w:p w14:paraId="621701ED" w14:textId="5138BF6B" w:rsidR="008D146F" w:rsidRDefault="008D146F" w:rsidP="008D146F">
            <w:pPr>
              <w:pStyle w:val="TAC"/>
            </w:pPr>
            <w:r>
              <w:t>43</w:t>
            </w:r>
          </w:p>
        </w:tc>
        <w:tc>
          <w:tcPr>
            <w:tcW w:w="1134" w:type="dxa"/>
            <w:tcBorders>
              <w:top w:val="single" w:sz="4" w:space="0" w:color="auto"/>
              <w:left w:val="single" w:sz="4" w:space="0" w:color="auto"/>
              <w:bottom w:val="single" w:sz="4" w:space="0" w:color="auto"/>
              <w:right w:val="single" w:sz="4" w:space="0" w:color="auto"/>
            </w:tcBorders>
          </w:tcPr>
          <w:p w14:paraId="27B1C7E7" w14:textId="09143EAC" w:rsidR="008D146F" w:rsidRDefault="008D146F" w:rsidP="008D146F">
            <w:pPr>
              <w:pStyle w:val="TAC"/>
            </w:pPr>
            <w:r>
              <w:t>53.5</w:t>
            </w:r>
          </w:p>
        </w:tc>
        <w:tc>
          <w:tcPr>
            <w:tcW w:w="1196" w:type="dxa"/>
            <w:tcBorders>
              <w:top w:val="single" w:sz="4" w:space="0" w:color="auto"/>
              <w:left w:val="single" w:sz="4" w:space="0" w:color="auto"/>
              <w:bottom w:val="single" w:sz="4" w:space="0" w:color="auto"/>
              <w:right w:val="single" w:sz="4" w:space="0" w:color="auto"/>
            </w:tcBorders>
          </w:tcPr>
          <w:p w14:paraId="6A4EA47C" w14:textId="68B4F4F2" w:rsidR="008D146F" w:rsidRDefault="008D146F" w:rsidP="008D146F">
            <w:pPr>
              <w:pStyle w:val="TAC"/>
            </w:pPr>
            <w:r>
              <w:t>74.5</w:t>
            </w:r>
          </w:p>
        </w:tc>
        <w:tc>
          <w:tcPr>
            <w:tcW w:w="1019" w:type="dxa"/>
            <w:tcBorders>
              <w:top w:val="single" w:sz="4" w:space="0" w:color="auto"/>
              <w:left w:val="single" w:sz="4" w:space="0" w:color="auto"/>
              <w:bottom w:val="single" w:sz="4" w:space="0" w:color="auto"/>
              <w:right w:val="single" w:sz="4" w:space="0" w:color="auto"/>
            </w:tcBorders>
          </w:tcPr>
          <w:p w14:paraId="66091265" w14:textId="0125C50E" w:rsidR="008D146F" w:rsidRDefault="008D146F" w:rsidP="008D146F">
            <w:pPr>
              <w:pStyle w:val="TAC"/>
            </w:pPr>
            <w:r>
              <w:t>85</w:t>
            </w:r>
          </w:p>
        </w:tc>
        <w:tc>
          <w:tcPr>
            <w:tcW w:w="1134" w:type="dxa"/>
            <w:tcBorders>
              <w:top w:val="single" w:sz="4" w:space="0" w:color="auto"/>
              <w:left w:val="single" w:sz="4" w:space="0" w:color="auto"/>
              <w:bottom w:val="single" w:sz="4" w:space="0" w:color="auto"/>
              <w:right w:val="single" w:sz="4" w:space="0" w:color="auto"/>
            </w:tcBorders>
          </w:tcPr>
          <w:p w14:paraId="0513955F" w14:textId="21055519" w:rsidR="008D146F" w:rsidRDefault="008D146F" w:rsidP="008D146F">
            <w:pPr>
              <w:pStyle w:val="TAC"/>
            </w:pPr>
            <w:r>
              <w:t>127</w:t>
            </w:r>
          </w:p>
        </w:tc>
      </w:tr>
      <w:tr w:rsidR="004D3FFD" w14:paraId="0A458C3A" w14:textId="77777777">
        <w:trPr>
          <w:jc w:val="center"/>
        </w:trPr>
        <w:tc>
          <w:tcPr>
            <w:tcW w:w="8560" w:type="dxa"/>
            <w:gridSpan w:val="7"/>
            <w:tcBorders>
              <w:top w:val="single" w:sz="4" w:space="0" w:color="auto"/>
              <w:left w:val="single" w:sz="4" w:space="0" w:color="auto"/>
              <w:bottom w:val="single" w:sz="4" w:space="0" w:color="auto"/>
              <w:right w:val="single" w:sz="4" w:space="0" w:color="auto"/>
            </w:tcBorders>
          </w:tcPr>
          <w:p w14:paraId="2DBB5B04" w14:textId="77777777" w:rsidR="004D3FFD" w:rsidRDefault="002C252C" w:rsidP="008F235A">
            <w:pPr>
              <w:pStyle w:val="TAN"/>
            </w:pPr>
            <w:r>
              <w:t>NOTE 1:</w:t>
            </w:r>
            <w:r>
              <w:tab/>
              <w:t>F</w:t>
            </w:r>
            <w:r>
              <w:rPr>
                <w:vertAlign w:val="subscript"/>
              </w:rPr>
              <w:t>step,</w:t>
            </w:r>
            <w:r>
              <w:rPr>
                <w:vertAlign w:val="subscript"/>
                <w:lang w:eastAsia="zh-CN"/>
              </w:rPr>
              <w:t>X</w:t>
            </w:r>
            <w:r>
              <w:rPr>
                <w:lang w:eastAsia="zh-CN"/>
              </w:rPr>
              <w:t xml:space="preserve"> are based on </w:t>
            </w:r>
            <w:r>
              <w:t xml:space="preserve">ERC Recommendation 74-01 </w:t>
            </w:r>
            <w:r>
              <w:rPr>
                <w:lang w:eastAsia="zh-CN"/>
              </w:rPr>
              <w:t>[9]</w:t>
            </w:r>
            <w:r>
              <w:t>, Annex 2</w:t>
            </w:r>
            <w:r>
              <w:rPr>
                <w:lang w:eastAsia="zh-CN"/>
              </w:rPr>
              <w:t>.</w:t>
            </w:r>
          </w:p>
          <w:p w14:paraId="079F6DD7" w14:textId="77777777" w:rsidR="004D3FFD" w:rsidRDefault="002C252C" w:rsidP="008F235A">
            <w:pPr>
              <w:pStyle w:val="TAN"/>
            </w:pPr>
            <w:r>
              <w:t>NOTE 2:</w:t>
            </w:r>
            <w:r>
              <w:tab/>
              <w:t>F</w:t>
            </w:r>
            <w:r>
              <w:rPr>
                <w:vertAlign w:val="subscript"/>
              </w:rPr>
              <w:t>step,3</w:t>
            </w:r>
            <w:r>
              <w:t xml:space="preserve"> and F</w:t>
            </w:r>
            <w:r>
              <w:rPr>
                <w:vertAlign w:val="subscript"/>
              </w:rPr>
              <w:t>step,4</w:t>
            </w:r>
            <w:r>
              <w:t xml:space="preserve"> are aligned with the values for Δf</w:t>
            </w:r>
            <w:r>
              <w:rPr>
                <w:vertAlign w:val="subscript"/>
              </w:rPr>
              <w:t>OBUE</w:t>
            </w:r>
            <w:r>
              <w:t xml:space="preserve"> in Table 6</w:t>
            </w:r>
            <w:r>
              <w:rPr>
                <w:rFonts w:eastAsia="SimSun"/>
              </w:rPr>
              <w:t>.5.1-1</w:t>
            </w:r>
          </w:p>
        </w:tc>
      </w:tr>
    </w:tbl>
    <w:p w14:paraId="29214C9C" w14:textId="77777777" w:rsidR="004D3FFD" w:rsidRDefault="004D3FFD">
      <w:bookmarkStart w:id="2681" w:name="_Toc37267765"/>
      <w:bookmarkStart w:id="2682" w:name="_Toc57821309"/>
      <w:bookmarkStart w:id="2683" w:name="_Toc61184763"/>
      <w:bookmarkStart w:id="2684" w:name="_Toc29811903"/>
      <w:bookmarkStart w:id="2685" w:name="_Toc61184371"/>
      <w:bookmarkStart w:id="2686" w:name="_Toc44712370"/>
      <w:bookmarkStart w:id="2687" w:name="_Toc37260377"/>
      <w:bookmarkStart w:id="2688" w:name="_Toc82450195"/>
      <w:bookmarkStart w:id="2689" w:name="_Toc61185153"/>
      <w:bookmarkStart w:id="2690" w:name="_Toc61183979"/>
      <w:bookmarkStart w:id="2691" w:name="_Toc36817455"/>
      <w:bookmarkStart w:id="2692" w:name="_Toc66386497"/>
      <w:bookmarkStart w:id="2693" w:name="_Toc53185896"/>
      <w:bookmarkStart w:id="2694" w:name="_Toc45893682"/>
      <w:bookmarkStart w:id="2695" w:name="_Toc74583400"/>
      <w:bookmarkStart w:id="2696" w:name="_Toc21127694"/>
      <w:bookmarkStart w:id="2697" w:name="_Toc82450843"/>
      <w:bookmarkStart w:id="2698" w:name="_Toc57820382"/>
      <w:bookmarkStart w:id="2699" w:name="_Toc76542213"/>
      <w:bookmarkStart w:id="2700" w:name="_Toc53185520"/>
      <w:bookmarkStart w:id="2701" w:name="_Toc61183585"/>
    </w:p>
    <w:p w14:paraId="7D84D7B5" w14:textId="77777777" w:rsidR="004D3FFD" w:rsidRDefault="002C252C">
      <w:pPr>
        <w:pStyle w:val="Heading5"/>
      </w:pPr>
      <w:bookmarkStart w:id="2702" w:name="_Toc27936"/>
      <w:bookmarkStart w:id="2703" w:name="_Toc26644"/>
      <w:bookmarkStart w:id="2704" w:name="_Toc17060"/>
      <w:bookmarkStart w:id="2705" w:name="_Toc121818426"/>
      <w:bookmarkStart w:id="2706" w:name="_Toc121818650"/>
      <w:bookmarkStart w:id="2707" w:name="_Toc124158405"/>
      <w:bookmarkStart w:id="2708" w:name="_Toc130558473"/>
      <w:bookmarkStart w:id="2709" w:name="_Toc137467198"/>
      <w:bookmarkStart w:id="2710" w:name="_Toc138884844"/>
      <w:bookmarkStart w:id="2711" w:name="_Toc138885068"/>
      <w:bookmarkStart w:id="2712" w:name="_Toc145511279"/>
      <w:bookmarkStart w:id="2713" w:name="_Toc155475756"/>
      <w:r>
        <w:t>6.5.4.5.4</w:t>
      </w:r>
      <w:r>
        <w:tab/>
        <w:t>Additional OTA transmitter spurious emissions requirements</w:t>
      </w:r>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p>
    <w:p w14:paraId="6C542F31" w14:textId="77777777" w:rsidR="004D3FFD" w:rsidRDefault="002C252C">
      <w:r>
        <w:t xml:space="preserve">These requirements may be applied for the protection of systems operating in frequency ranges other than the repeater-Node. The limits may apply as an optional protection of such systems that are deployed in the same geographical area as the repeater-Node, or they may be set by local or regional regulation as a mandatory requirement for an NR </w:t>
      </w:r>
      <w:r>
        <w:rPr>
          <w:i/>
        </w:rPr>
        <w:t>operating band</w:t>
      </w:r>
      <w:r>
        <w:t xml:space="preserve">. It is in some cases not stated in the present document whether a requirement is mandatory or under what exact circumstances that a limit applies, since this is set by local or regional regulation. </w:t>
      </w:r>
    </w:p>
    <w:p w14:paraId="74A34F20" w14:textId="77777777" w:rsidR="004D3FFD" w:rsidRDefault="002C252C" w:rsidP="008E76DD">
      <w:pPr>
        <w:pStyle w:val="Heading5"/>
      </w:pPr>
      <w:bookmarkStart w:id="2714" w:name="_Toc45893683"/>
      <w:bookmarkStart w:id="2715" w:name="_Toc66386498"/>
      <w:bookmarkStart w:id="2716" w:name="_Toc53185521"/>
      <w:bookmarkStart w:id="2717" w:name="_Toc61183980"/>
      <w:bookmarkStart w:id="2718" w:name="_Toc61185154"/>
      <w:bookmarkStart w:id="2719" w:name="_Toc57821310"/>
      <w:bookmarkStart w:id="2720" w:name="_Toc61184372"/>
      <w:bookmarkStart w:id="2721" w:name="_Toc82450196"/>
      <w:bookmarkStart w:id="2722" w:name="_Toc61183586"/>
      <w:bookmarkStart w:id="2723" w:name="_Toc57820383"/>
      <w:bookmarkStart w:id="2724" w:name="_Toc61184764"/>
      <w:bookmarkStart w:id="2725" w:name="_Toc82450844"/>
      <w:bookmarkStart w:id="2726" w:name="_Toc76542214"/>
      <w:bookmarkStart w:id="2727" w:name="_Toc44712371"/>
      <w:bookmarkStart w:id="2728" w:name="_Toc74583401"/>
      <w:bookmarkStart w:id="2729" w:name="_Toc53185897"/>
      <w:bookmarkStart w:id="2730" w:name="_Toc121818427"/>
      <w:bookmarkStart w:id="2731" w:name="_Toc121818651"/>
      <w:bookmarkStart w:id="2732" w:name="_Toc124158406"/>
      <w:bookmarkStart w:id="2733" w:name="_Toc130558474"/>
      <w:bookmarkStart w:id="2734" w:name="_Toc137467199"/>
      <w:bookmarkStart w:id="2735" w:name="_Toc138884845"/>
      <w:bookmarkStart w:id="2736" w:name="_Toc138885069"/>
      <w:bookmarkStart w:id="2737" w:name="_Toc145511280"/>
      <w:bookmarkStart w:id="2738" w:name="_Toc155475757"/>
      <w:r>
        <w:t>6.5.4.5.4.1</w:t>
      </w:r>
      <w:r>
        <w:tab/>
        <w:t>Limits for protection of Earth Exploration Satellite Service</w:t>
      </w:r>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p>
    <w:p w14:paraId="381F8738" w14:textId="77777777" w:rsidR="004D3FFD" w:rsidRDefault="002C252C">
      <w:r>
        <w:t>For repeater operating in the frequency range 24.25 – 27.5 GHz, the power of any spurious emissions shall not exceed the limits in Table 6.5.4.5.4.1-1 and Table 6.5.4.5.4.1-2.</w:t>
      </w:r>
    </w:p>
    <w:p w14:paraId="2C934E48" w14:textId="77777777" w:rsidR="004D3FFD" w:rsidRDefault="002C252C" w:rsidP="008F235A">
      <w:pPr>
        <w:pStyle w:val="TH"/>
      </w:pPr>
      <w:bookmarkStart w:id="2739" w:name="_Hlk41916699"/>
      <w:r>
        <w:t>Table 6.5.4.5.4.1-1: Limits for protection of Earth Exploration Satellite Service for DL</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376"/>
        <w:gridCol w:w="2052"/>
        <w:gridCol w:w="1440"/>
        <w:gridCol w:w="2604"/>
      </w:tblGrid>
      <w:tr w:rsidR="004D3FFD" w14:paraId="3390FF28"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2A2ED8F4" w14:textId="77777777" w:rsidR="004D3FFD" w:rsidRDefault="002C252C" w:rsidP="008F235A">
            <w:pPr>
              <w:pStyle w:val="TAH"/>
            </w:pPr>
            <w:r>
              <w:t xml:space="preserve">Frequency range </w:t>
            </w:r>
          </w:p>
        </w:tc>
        <w:tc>
          <w:tcPr>
            <w:tcW w:w="2052" w:type="dxa"/>
            <w:tcBorders>
              <w:top w:val="single" w:sz="6" w:space="0" w:color="000000"/>
              <w:left w:val="single" w:sz="6" w:space="0" w:color="000000"/>
              <w:bottom w:val="single" w:sz="6" w:space="0" w:color="000000"/>
              <w:right w:val="single" w:sz="6" w:space="0" w:color="000000"/>
            </w:tcBorders>
          </w:tcPr>
          <w:p w14:paraId="6245D657" w14:textId="77777777" w:rsidR="004D3FFD" w:rsidRDefault="002C252C" w:rsidP="008F235A">
            <w:pPr>
              <w:pStyle w:val="TAH"/>
            </w:pPr>
            <w:r>
              <w:t>Limit</w:t>
            </w:r>
          </w:p>
        </w:tc>
        <w:tc>
          <w:tcPr>
            <w:tcW w:w="1440" w:type="dxa"/>
            <w:tcBorders>
              <w:top w:val="single" w:sz="6" w:space="0" w:color="000000"/>
              <w:left w:val="single" w:sz="6" w:space="0" w:color="000000"/>
              <w:bottom w:val="single" w:sz="6" w:space="0" w:color="000000"/>
              <w:right w:val="single" w:sz="6" w:space="0" w:color="000000"/>
            </w:tcBorders>
          </w:tcPr>
          <w:p w14:paraId="2C3CAF4F" w14:textId="77777777" w:rsidR="004D3FFD" w:rsidRDefault="002C252C" w:rsidP="008F235A">
            <w:pPr>
              <w:pStyle w:val="TAH"/>
              <w:rPr>
                <w:i/>
              </w:rPr>
            </w:pPr>
            <w:r>
              <w:rPr>
                <w:i/>
              </w:rPr>
              <w:t>Measurement Bandwidth</w:t>
            </w:r>
          </w:p>
        </w:tc>
        <w:tc>
          <w:tcPr>
            <w:tcW w:w="2604" w:type="dxa"/>
            <w:tcBorders>
              <w:top w:val="single" w:sz="6" w:space="0" w:color="000000"/>
              <w:left w:val="single" w:sz="6" w:space="0" w:color="000000"/>
              <w:bottom w:val="single" w:sz="6" w:space="0" w:color="000000"/>
              <w:right w:val="single" w:sz="6" w:space="0" w:color="000000"/>
            </w:tcBorders>
          </w:tcPr>
          <w:p w14:paraId="2F1E2C29" w14:textId="77777777" w:rsidR="004D3FFD" w:rsidRDefault="002C252C" w:rsidP="008F235A">
            <w:pPr>
              <w:pStyle w:val="TAH"/>
            </w:pPr>
            <w:r>
              <w:t>Note</w:t>
            </w:r>
          </w:p>
        </w:tc>
      </w:tr>
      <w:tr w:rsidR="004D3FFD" w14:paraId="6A0F9087"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5C996856" w14:textId="77777777" w:rsidR="004D3FFD" w:rsidRDefault="002C252C" w:rsidP="008F235A">
            <w:pPr>
              <w:pStyle w:val="TAC"/>
            </w:pPr>
            <w:r>
              <w:t>23.6 – 24 GHz</w:t>
            </w:r>
          </w:p>
        </w:tc>
        <w:tc>
          <w:tcPr>
            <w:tcW w:w="2052" w:type="dxa"/>
            <w:tcBorders>
              <w:top w:val="single" w:sz="6" w:space="0" w:color="000000"/>
              <w:left w:val="single" w:sz="6" w:space="0" w:color="000000"/>
              <w:bottom w:val="single" w:sz="6" w:space="0" w:color="000000"/>
              <w:right w:val="single" w:sz="6" w:space="0" w:color="000000"/>
            </w:tcBorders>
          </w:tcPr>
          <w:p w14:paraId="04449E09" w14:textId="77777777" w:rsidR="004D3FFD" w:rsidRDefault="002C252C" w:rsidP="008F235A">
            <w:pPr>
              <w:pStyle w:val="TAC"/>
            </w:pPr>
            <w:r>
              <w:t xml:space="preserve">-3 dBm </w:t>
            </w:r>
          </w:p>
        </w:tc>
        <w:tc>
          <w:tcPr>
            <w:tcW w:w="1440" w:type="dxa"/>
            <w:tcBorders>
              <w:top w:val="single" w:sz="6" w:space="0" w:color="000000"/>
              <w:left w:val="single" w:sz="6" w:space="0" w:color="000000"/>
              <w:bottom w:val="single" w:sz="6" w:space="0" w:color="000000"/>
              <w:right w:val="single" w:sz="6" w:space="0" w:color="000000"/>
            </w:tcBorders>
          </w:tcPr>
          <w:p w14:paraId="576F7D3C" w14:textId="77777777" w:rsidR="004D3FFD" w:rsidRDefault="002C252C" w:rsidP="008F235A">
            <w:pPr>
              <w:pStyle w:val="TAC"/>
            </w:pPr>
            <w:r>
              <w:t>200 MHz</w:t>
            </w:r>
          </w:p>
        </w:tc>
        <w:tc>
          <w:tcPr>
            <w:tcW w:w="2604" w:type="dxa"/>
            <w:tcBorders>
              <w:top w:val="single" w:sz="6" w:space="0" w:color="000000"/>
              <w:left w:val="single" w:sz="6" w:space="0" w:color="000000"/>
              <w:bottom w:val="single" w:sz="6" w:space="0" w:color="000000"/>
              <w:right w:val="single" w:sz="6" w:space="0" w:color="000000"/>
            </w:tcBorders>
          </w:tcPr>
          <w:p w14:paraId="6B2448F3" w14:textId="77777777" w:rsidR="004D3FFD" w:rsidRDefault="002C252C" w:rsidP="008F235A">
            <w:pPr>
              <w:pStyle w:val="TAC"/>
            </w:pPr>
            <w:r>
              <w:t>Note 1</w:t>
            </w:r>
          </w:p>
        </w:tc>
      </w:tr>
      <w:tr w:rsidR="004D3FFD" w14:paraId="7430F0AD"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72288DCA" w14:textId="77777777" w:rsidR="004D3FFD" w:rsidRDefault="002C252C" w:rsidP="008F235A">
            <w:pPr>
              <w:pStyle w:val="TAC"/>
            </w:pPr>
            <w:r>
              <w:t>23.6 – 24 GHz</w:t>
            </w:r>
          </w:p>
        </w:tc>
        <w:tc>
          <w:tcPr>
            <w:tcW w:w="2052" w:type="dxa"/>
            <w:tcBorders>
              <w:top w:val="single" w:sz="6" w:space="0" w:color="000000"/>
              <w:left w:val="single" w:sz="6" w:space="0" w:color="000000"/>
              <w:bottom w:val="single" w:sz="6" w:space="0" w:color="000000"/>
              <w:right w:val="single" w:sz="6" w:space="0" w:color="000000"/>
            </w:tcBorders>
          </w:tcPr>
          <w:p w14:paraId="18D47D2A" w14:textId="77777777" w:rsidR="004D3FFD" w:rsidRDefault="002C252C" w:rsidP="008F235A">
            <w:pPr>
              <w:pStyle w:val="TAC"/>
            </w:pPr>
            <w:r>
              <w:t>-9 dBm</w:t>
            </w:r>
          </w:p>
        </w:tc>
        <w:tc>
          <w:tcPr>
            <w:tcW w:w="1440" w:type="dxa"/>
            <w:tcBorders>
              <w:top w:val="single" w:sz="6" w:space="0" w:color="000000"/>
              <w:left w:val="single" w:sz="6" w:space="0" w:color="000000"/>
              <w:bottom w:val="single" w:sz="6" w:space="0" w:color="000000"/>
              <w:right w:val="single" w:sz="6" w:space="0" w:color="000000"/>
            </w:tcBorders>
          </w:tcPr>
          <w:p w14:paraId="2AD2749F" w14:textId="77777777" w:rsidR="004D3FFD" w:rsidRDefault="002C252C" w:rsidP="008F235A">
            <w:pPr>
              <w:pStyle w:val="TAC"/>
            </w:pPr>
            <w:r>
              <w:t>200 MHz</w:t>
            </w:r>
          </w:p>
        </w:tc>
        <w:tc>
          <w:tcPr>
            <w:tcW w:w="2604" w:type="dxa"/>
            <w:tcBorders>
              <w:top w:val="single" w:sz="6" w:space="0" w:color="000000"/>
              <w:left w:val="single" w:sz="6" w:space="0" w:color="000000"/>
              <w:bottom w:val="single" w:sz="6" w:space="0" w:color="000000"/>
              <w:right w:val="single" w:sz="6" w:space="0" w:color="000000"/>
            </w:tcBorders>
          </w:tcPr>
          <w:p w14:paraId="66D0D2B9" w14:textId="77777777" w:rsidR="004D3FFD" w:rsidRDefault="002C252C" w:rsidP="008F235A">
            <w:pPr>
              <w:pStyle w:val="TAC"/>
            </w:pPr>
            <w:r>
              <w:t>Note 2</w:t>
            </w:r>
          </w:p>
        </w:tc>
      </w:tr>
      <w:tr w:rsidR="004D3FFD" w14:paraId="68D101F5" w14:textId="77777777">
        <w:trPr>
          <w:cantSplit/>
          <w:jc w:val="center"/>
        </w:trPr>
        <w:tc>
          <w:tcPr>
            <w:tcW w:w="8472" w:type="dxa"/>
            <w:gridSpan w:val="4"/>
            <w:tcBorders>
              <w:top w:val="single" w:sz="6" w:space="0" w:color="000000"/>
              <w:left w:val="single" w:sz="6" w:space="0" w:color="000000"/>
              <w:bottom w:val="single" w:sz="6" w:space="0" w:color="000000"/>
              <w:right w:val="single" w:sz="6" w:space="0" w:color="000000"/>
            </w:tcBorders>
          </w:tcPr>
          <w:p w14:paraId="148E0527" w14:textId="77777777" w:rsidR="004D3FFD" w:rsidRDefault="002C252C" w:rsidP="008F235A">
            <w:pPr>
              <w:pStyle w:val="TAN"/>
              <w:rPr>
                <w:color w:val="FFFFFF"/>
              </w:rPr>
            </w:pPr>
            <w:r>
              <w:t>NOTE 1:</w:t>
            </w:r>
            <w:r>
              <w:tab/>
              <w:t>This limit applies to Repeater brought into use on or before 1 September 2027.</w:t>
            </w:r>
          </w:p>
          <w:p w14:paraId="276856A7" w14:textId="77777777" w:rsidR="004D3FFD" w:rsidRDefault="002C252C" w:rsidP="008F235A">
            <w:pPr>
              <w:pStyle w:val="TAN"/>
              <w:rPr>
                <w:rFonts w:cs="Arial"/>
              </w:rPr>
            </w:pPr>
            <w:r>
              <w:t>NOTE 2:</w:t>
            </w:r>
            <w:r>
              <w:tab/>
            </w:r>
            <w:r>
              <w:rPr>
                <w:lang w:eastAsia="zh-CN"/>
              </w:rPr>
              <w:t>This limit applies to Repeater brought into use after 1 September 2027.</w:t>
            </w:r>
          </w:p>
        </w:tc>
        <w:bookmarkEnd w:id="2739"/>
      </w:tr>
    </w:tbl>
    <w:p w14:paraId="3545042C" w14:textId="77777777" w:rsidR="004D3FFD" w:rsidRDefault="004D3FFD"/>
    <w:p w14:paraId="33BDE29A" w14:textId="77777777" w:rsidR="004D3FFD" w:rsidRDefault="002C252C" w:rsidP="008F235A">
      <w:pPr>
        <w:pStyle w:val="TH"/>
      </w:pPr>
      <w:r>
        <w:t>Table 6.5.4.5.4.1-2: OBUE limits for protection of Earth Exploration Satellite Service for UL</w:t>
      </w:r>
    </w:p>
    <w:tbl>
      <w:tblPr>
        <w:tblW w:w="69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376"/>
        <w:gridCol w:w="2295"/>
        <w:gridCol w:w="2274"/>
      </w:tblGrid>
      <w:tr w:rsidR="004D3FFD" w14:paraId="14B0A818"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16AB06E3" w14:textId="77777777" w:rsidR="004D3FFD" w:rsidRDefault="002C252C" w:rsidP="008F235A">
            <w:pPr>
              <w:pStyle w:val="TAH"/>
            </w:pPr>
            <w:r>
              <w:t xml:space="preserve">Frequency range </w:t>
            </w:r>
          </w:p>
        </w:tc>
        <w:tc>
          <w:tcPr>
            <w:tcW w:w="2295" w:type="dxa"/>
            <w:tcBorders>
              <w:top w:val="single" w:sz="6" w:space="0" w:color="000000"/>
              <w:left w:val="single" w:sz="6" w:space="0" w:color="000000"/>
              <w:bottom w:val="single" w:sz="6" w:space="0" w:color="000000"/>
              <w:right w:val="single" w:sz="6" w:space="0" w:color="000000"/>
            </w:tcBorders>
          </w:tcPr>
          <w:p w14:paraId="3A33FD3E" w14:textId="77777777" w:rsidR="004D3FFD" w:rsidRDefault="002C252C" w:rsidP="008F235A">
            <w:pPr>
              <w:pStyle w:val="TAH"/>
            </w:pPr>
            <w:r>
              <w:t>Limit</w:t>
            </w:r>
          </w:p>
        </w:tc>
        <w:tc>
          <w:tcPr>
            <w:tcW w:w="2274" w:type="dxa"/>
            <w:tcBorders>
              <w:top w:val="single" w:sz="6" w:space="0" w:color="000000"/>
              <w:left w:val="single" w:sz="6" w:space="0" w:color="000000"/>
              <w:bottom w:val="single" w:sz="6" w:space="0" w:color="000000"/>
              <w:right w:val="single" w:sz="6" w:space="0" w:color="000000"/>
            </w:tcBorders>
          </w:tcPr>
          <w:p w14:paraId="77871800" w14:textId="77777777" w:rsidR="004D3FFD" w:rsidRDefault="002C252C" w:rsidP="008F235A">
            <w:pPr>
              <w:pStyle w:val="TAH"/>
              <w:rPr>
                <w:i/>
              </w:rPr>
            </w:pPr>
            <w:r>
              <w:rPr>
                <w:i/>
              </w:rPr>
              <w:t>Measurement Bandwidth</w:t>
            </w:r>
          </w:p>
        </w:tc>
      </w:tr>
      <w:tr w:rsidR="004D3FFD" w14:paraId="0E22BCD2" w14:textId="77777777">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582D705E" w14:textId="77777777" w:rsidR="004D3FFD" w:rsidRDefault="002C252C" w:rsidP="008F235A">
            <w:pPr>
              <w:pStyle w:val="TAC"/>
            </w:pPr>
            <w:r>
              <w:t>23.6 – 24 GHz</w:t>
            </w:r>
          </w:p>
        </w:tc>
        <w:tc>
          <w:tcPr>
            <w:tcW w:w="2295" w:type="dxa"/>
            <w:tcBorders>
              <w:top w:val="single" w:sz="6" w:space="0" w:color="000000"/>
              <w:left w:val="single" w:sz="6" w:space="0" w:color="000000"/>
              <w:bottom w:val="single" w:sz="6" w:space="0" w:color="000000"/>
              <w:right w:val="single" w:sz="6" w:space="0" w:color="000000"/>
            </w:tcBorders>
          </w:tcPr>
          <w:p w14:paraId="623CA335" w14:textId="77777777" w:rsidR="004D3FFD" w:rsidRDefault="002C252C" w:rsidP="008F235A">
            <w:pPr>
              <w:pStyle w:val="TAC"/>
            </w:pPr>
            <w:r>
              <w:t>1 dBm</w:t>
            </w:r>
          </w:p>
        </w:tc>
        <w:tc>
          <w:tcPr>
            <w:tcW w:w="2274" w:type="dxa"/>
            <w:tcBorders>
              <w:top w:val="single" w:sz="6" w:space="0" w:color="000000"/>
              <w:left w:val="single" w:sz="6" w:space="0" w:color="000000"/>
              <w:bottom w:val="single" w:sz="6" w:space="0" w:color="000000"/>
              <w:right w:val="single" w:sz="6" w:space="0" w:color="000000"/>
            </w:tcBorders>
          </w:tcPr>
          <w:p w14:paraId="4B4E1905" w14:textId="77777777" w:rsidR="004D3FFD" w:rsidRDefault="002C252C" w:rsidP="008F235A">
            <w:pPr>
              <w:pStyle w:val="TAC"/>
            </w:pPr>
            <w:r>
              <w:t>200 MHz</w:t>
            </w:r>
          </w:p>
        </w:tc>
      </w:tr>
    </w:tbl>
    <w:p w14:paraId="65B27C42" w14:textId="77777777" w:rsidR="004D3FFD" w:rsidRDefault="004D3FFD" w:rsidP="008F235A"/>
    <w:p w14:paraId="0B55E41E" w14:textId="77777777" w:rsidR="004D3FFD" w:rsidRDefault="002C252C">
      <w:pPr>
        <w:pStyle w:val="Heading2"/>
        <w:rPr>
          <w:lang w:eastAsia="zh-CN"/>
        </w:rPr>
      </w:pPr>
      <w:bookmarkStart w:id="2740" w:name="_Toc6426"/>
      <w:bookmarkStart w:id="2741" w:name="_Toc5222"/>
      <w:bookmarkStart w:id="2742" w:name="_Toc8603"/>
      <w:bookmarkStart w:id="2743" w:name="_Toc3683"/>
      <w:bookmarkStart w:id="2744" w:name="_Toc121818428"/>
      <w:bookmarkStart w:id="2745" w:name="_Toc121818652"/>
      <w:bookmarkStart w:id="2746" w:name="_Toc124158407"/>
      <w:bookmarkStart w:id="2747" w:name="_Toc130558475"/>
      <w:bookmarkStart w:id="2748" w:name="_Toc137467200"/>
      <w:bookmarkStart w:id="2749" w:name="_Toc138884846"/>
      <w:bookmarkStart w:id="2750" w:name="_Toc138885070"/>
      <w:bookmarkStart w:id="2751" w:name="_Toc145511281"/>
      <w:bookmarkStart w:id="2752" w:name="_Toc155475758"/>
      <w:r>
        <w:rPr>
          <w:rFonts w:hint="eastAsia"/>
          <w:lang w:val="en-US" w:eastAsia="zh-CN"/>
        </w:rPr>
        <w:t>6</w:t>
      </w:r>
      <w:r>
        <w:t>.</w:t>
      </w:r>
      <w:r>
        <w:rPr>
          <w:rFonts w:hint="eastAsia"/>
          <w:lang w:eastAsia="zh-CN"/>
        </w:rPr>
        <w:t>6</w:t>
      </w:r>
      <w:r>
        <w:tab/>
      </w:r>
      <w:r>
        <w:rPr>
          <w:rFonts w:hint="eastAsia"/>
          <w:lang w:eastAsia="zh-CN"/>
        </w:rPr>
        <w:t xml:space="preserve">OTA </w:t>
      </w:r>
      <w:r>
        <w:rPr>
          <w:lang w:eastAsia="zh-CN"/>
        </w:rPr>
        <w:t>Repeater</w:t>
      </w:r>
      <w:r>
        <w:rPr>
          <w:rFonts w:hint="eastAsia"/>
          <w:lang w:val="en-US" w:eastAsia="zh-CN"/>
        </w:rPr>
        <w:t xml:space="preserve"> </w:t>
      </w:r>
      <w:r>
        <w:rPr>
          <w:rFonts w:hint="eastAsia"/>
          <w:lang w:eastAsia="zh-CN"/>
        </w:rPr>
        <w:t>Error Vector Magnitude</w:t>
      </w:r>
      <w:bookmarkEnd w:id="2740"/>
      <w:bookmarkEnd w:id="2741"/>
      <w:bookmarkEnd w:id="2742"/>
      <w:bookmarkEnd w:id="2743"/>
      <w:bookmarkEnd w:id="2744"/>
      <w:bookmarkEnd w:id="2745"/>
      <w:bookmarkEnd w:id="2746"/>
      <w:bookmarkEnd w:id="2747"/>
      <w:bookmarkEnd w:id="2748"/>
      <w:bookmarkEnd w:id="2749"/>
      <w:bookmarkEnd w:id="2750"/>
      <w:bookmarkEnd w:id="2751"/>
      <w:bookmarkEnd w:id="2752"/>
    </w:p>
    <w:p w14:paraId="791D1B33" w14:textId="77777777" w:rsidR="004D3FFD" w:rsidRDefault="002C252C" w:rsidP="008E76DD">
      <w:pPr>
        <w:pStyle w:val="Heading3"/>
      </w:pPr>
      <w:bookmarkStart w:id="2753" w:name="_Toc121818429"/>
      <w:bookmarkStart w:id="2754" w:name="_Toc121818653"/>
      <w:bookmarkStart w:id="2755" w:name="_Toc124158408"/>
      <w:bookmarkStart w:id="2756" w:name="_Toc130558476"/>
      <w:bookmarkStart w:id="2757" w:name="_Toc137467201"/>
      <w:bookmarkStart w:id="2758" w:name="_Toc138884847"/>
      <w:bookmarkStart w:id="2759" w:name="_Toc138885071"/>
      <w:bookmarkStart w:id="2760" w:name="_Toc145511282"/>
      <w:bookmarkStart w:id="2761" w:name="_Toc155475759"/>
      <w:r>
        <w:rPr>
          <w:rFonts w:hint="eastAsia"/>
          <w:lang w:val="en-US" w:eastAsia="zh-CN"/>
        </w:rPr>
        <w:t>6</w:t>
      </w:r>
      <w:r>
        <w:t>.6.1</w:t>
      </w:r>
      <w:r>
        <w:tab/>
        <w:t>Downlink repeater</w:t>
      </w:r>
      <w:r>
        <w:rPr>
          <w:rFonts w:hint="eastAsia"/>
          <w:lang w:val="en-US" w:eastAsia="zh-CN"/>
        </w:rPr>
        <w:t xml:space="preserve"> e</w:t>
      </w:r>
      <w:r>
        <w:t>rror vector magnitude</w:t>
      </w:r>
      <w:bookmarkEnd w:id="2753"/>
      <w:bookmarkEnd w:id="2754"/>
      <w:bookmarkEnd w:id="2755"/>
      <w:bookmarkEnd w:id="2756"/>
      <w:bookmarkEnd w:id="2757"/>
      <w:bookmarkEnd w:id="2758"/>
      <w:bookmarkEnd w:id="2759"/>
      <w:bookmarkEnd w:id="2760"/>
      <w:bookmarkEnd w:id="2761"/>
    </w:p>
    <w:p w14:paraId="6CA97E98" w14:textId="77777777" w:rsidR="004D3FFD" w:rsidRDefault="002C252C">
      <w:pPr>
        <w:pStyle w:val="Heading4"/>
      </w:pPr>
      <w:bookmarkStart w:id="2762" w:name="_Toc106094184"/>
      <w:bookmarkStart w:id="2763" w:name="_Toc19211"/>
      <w:bookmarkStart w:id="2764" w:name="_Toc1113"/>
      <w:bookmarkStart w:id="2765" w:name="_Toc11416"/>
      <w:bookmarkStart w:id="2766" w:name="_Toc121818430"/>
      <w:bookmarkStart w:id="2767" w:name="_Toc121818654"/>
      <w:bookmarkStart w:id="2768" w:name="_Toc124158409"/>
      <w:bookmarkStart w:id="2769" w:name="_Toc130558477"/>
      <w:bookmarkStart w:id="2770" w:name="_Toc137467202"/>
      <w:bookmarkStart w:id="2771" w:name="_Toc138884848"/>
      <w:bookmarkStart w:id="2772" w:name="_Toc138885072"/>
      <w:bookmarkStart w:id="2773" w:name="_Toc145511283"/>
      <w:bookmarkStart w:id="2774" w:name="_Toc155475760"/>
      <w:r>
        <w:rPr>
          <w:lang w:eastAsia="zh-CN"/>
        </w:rPr>
        <w:t>6</w:t>
      </w:r>
      <w:r>
        <w:t>.6.1.1</w:t>
      </w:r>
      <w:r>
        <w:tab/>
        <w:t>General</w:t>
      </w:r>
      <w:bookmarkEnd w:id="2762"/>
      <w:bookmarkEnd w:id="2763"/>
      <w:bookmarkEnd w:id="2764"/>
      <w:bookmarkEnd w:id="2765"/>
      <w:bookmarkEnd w:id="2766"/>
      <w:bookmarkEnd w:id="2767"/>
      <w:bookmarkEnd w:id="2768"/>
      <w:bookmarkEnd w:id="2769"/>
      <w:bookmarkEnd w:id="2770"/>
      <w:bookmarkEnd w:id="2771"/>
      <w:bookmarkEnd w:id="2772"/>
      <w:bookmarkEnd w:id="2773"/>
      <w:bookmarkEnd w:id="2774"/>
    </w:p>
    <w:p w14:paraId="3D6A6BDB" w14:textId="77777777" w:rsidR="004D3FFD" w:rsidRDefault="002C252C">
      <w:pPr>
        <w:pStyle w:val="NoSpacing"/>
        <w:spacing w:after="180"/>
        <w:rPr>
          <w:rFonts w:eastAsia="SimSun"/>
          <w:lang w:val="en-US" w:eastAsia="zh-CN"/>
        </w:rPr>
      </w:pPr>
      <w:r>
        <w:rPr>
          <w:rFonts w:eastAsia="DengXian"/>
        </w:rPr>
        <w:t>The Repeater</w:t>
      </w:r>
      <w:r>
        <w:rPr>
          <w:rFonts w:eastAsia="DengXian" w:hint="eastAsia"/>
          <w:lang w:val="en-US" w:eastAsia="zh-CN"/>
        </w:rPr>
        <w:t xml:space="preserve"> </w:t>
      </w:r>
      <w:r>
        <w:rPr>
          <w:rFonts w:eastAsia="DengXian"/>
        </w:rPr>
        <w:t>Error Vector Magnitude (EVM) is a measure of the difference between the symbols provided at the input of the repeater and the measured signal symbols at the output of the repeater after the equalization by the measurement equipment. This difference is called the error vector. Details about how the repeater</w:t>
      </w:r>
      <w:r>
        <w:rPr>
          <w:rFonts w:eastAsia="DengXian" w:hint="eastAsia"/>
          <w:lang w:val="en-US" w:eastAsia="zh-CN"/>
        </w:rPr>
        <w:t xml:space="preserve"> </w:t>
      </w:r>
      <w:r>
        <w:rPr>
          <w:rFonts w:eastAsia="DengXian"/>
        </w:rPr>
        <w:t>EVM is determined are the same as</w:t>
      </w:r>
      <w:r>
        <w:rPr>
          <w:rFonts w:eastAsia="DengXian" w:hint="eastAsia"/>
          <w:lang w:val="en-US" w:eastAsia="zh-CN"/>
        </w:rPr>
        <w:t xml:space="preserve"> </w:t>
      </w:r>
      <w:r>
        <w:rPr>
          <w:rFonts w:eastAsia="DengXian"/>
        </w:rPr>
        <w:t>specified in TS 38.104 [</w:t>
      </w:r>
      <w:r>
        <w:rPr>
          <w:rFonts w:eastAsia="DengXian" w:hint="eastAsia"/>
          <w:lang w:val="en-US" w:eastAsia="zh-CN"/>
        </w:rPr>
        <w:t>5</w:t>
      </w:r>
      <w:r>
        <w:rPr>
          <w:rFonts w:eastAsia="DengXian"/>
        </w:rPr>
        <w:t>] Annex [C] for FR2.</w:t>
      </w:r>
      <w:r>
        <w:t xml:space="preserve"> The repeater EVM result is defined as the square root of the ratio of the mean error vector power to the mean reference power expressed in percent.</w:t>
      </w:r>
      <w:r>
        <w:rPr>
          <w:rFonts w:eastAsia="SimSun" w:hint="eastAsia"/>
          <w:lang w:val="en-US" w:eastAsia="zh-CN"/>
        </w:rPr>
        <w:t xml:space="preserve"> </w:t>
      </w:r>
      <w:r>
        <w:rPr>
          <w:lang w:eastAsia="ja-JP"/>
        </w:rPr>
        <w:t>The accuracy of the input symbols is counted in the measurement uncertainty.</w:t>
      </w:r>
    </w:p>
    <w:p w14:paraId="36B873EC" w14:textId="77777777" w:rsidR="004D3FFD" w:rsidRDefault="002C252C">
      <w:pPr>
        <w:rPr>
          <w:rFonts w:eastAsia="DengXian" w:cs="v5.0.0"/>
        </w:rPr>
      </w:pPr>
      <w:r>
        <w:rPr>
          <w:rFonts w:eastAsia="DengXian" w:cs="v5.0.0"/>
        </w:rPr>
        <w:t xml:space="preserve">OTA modulation quality requirement is defined as a </w:t>
      </w:r>
      <w:r>
        <w:rPr>
          <w:rFonts w:eastAsia="DengXian" w:cs="v5.0.0"/>
          <w:i/>
        </w:rPr>
        <w:t>directional requirement</w:t>
      </w:r>
      <w:r>
        <w:rPr>
          <w:rFonts w:eastAsia="DengXian" w:cs="v5.0.0"/>
        </w:rPr>
        <w:t xml:space="preserve"> at the RIB and shall be met within the </w:t>
      </w:r>
      <w:r>
        <w:rPr>
          <w:rFonts w:eastAsia="DengXian" w:cs="v5.0.0"/>
          <w:i/>
        </w:rPr>
        <w:t xml:space="preserve">OTA coverage range </w:t>
      </w:r>
      <w:r>
        <w:rPr>
          <w:rFonts w:eastAsia="DengXian"/>
        </w:rPr>
        <w:t>on the transmit side and</w:t>
      </w:r>
      <w:r>
        <w:t xml:space="preserve"> the AoA of the incident wave of the received signal</w:t>
      </w:r>
      <w:r>
        <w:rPr>
          <w:rFonts w:eastAsia="DengXian"/>
        </w:rPr>
        <w:t xml:space="preserve"> is in the reference direction at the receive side</w:t>
      </w:r>
      <w:r>
        <w:rPr>
          <w:rFonts w:eastAsia="DengXian" w:cs="v5.0.0"/>
        </w:rPr>
        <w:t>.</w:t>
      </w:r>
    </w:p>
    <w:p w14:paraId="5D43E386" w14:textId="77777777" w:rsidR="004D3FFD" w:rsidRDefault="002C252C">
      <w:r>
        <w:rPr>
          <w:rFonts w:eastAsia="DengXian" w:cs="v5.0.0"/>
        </w:rPr>
        <w:t>The</w:t>
      </w:r>
      <w:r>
        <w:rPr>
          <w:rFonts w:eastAsia="DengXian" w:cs="v5.0.0" w:hint="eastAsia"/>
          <w:lang w:val="en-US" w:eastAsia="zh-CN"/>
        </w:rPr>
        <w:t xml:space="preserve"> </w:t>
      </w:r>
      <w:r>
        <w:rPr>
          <w:rFonts w:eastAsia="DengXian" w:cs="v5.0.0"/>
        </w:rPr>
        <w:t>repeater</w:t>
      </w:r>
      <w:r>
        <w:rPr>
          <w:rFonts w:eastAsia="DengXian" w:cs="v5.0.0" w:hint="eastAsia"/>
          <w:lang w:val="en-US" w:eastAsia="zh-CN"/>
        </w:rPr>
        <w:t xml:space="preserve"> </w:t>
      </w:r>
      <w:r>
        <w:rPr>
          <w:rFonts w:eastAsia="DengXian" w:cs="v5.0.0"/>
        </w:rPr>
        <w:t xml:space="preserve">EVM requirement is applicable when the repeater is operating with an input power level within the range from what is required to reach the rated </w:t>
      </w:r>
      <w:r>
        <w:rPr>
          <w:rFonts w:cs="v5.0.0" w:hint="eastAsia"/>
          <w:lang w:eastAsia="ja-JP"/>
        </w:rPr>
        <w:t>b</w:t>
      </w:r>
      <w:r>
        <w:rPr>
          <w:rFonts w:cs="v5.0.0"/>
          <w:lang w:eastAsia="ja-JP"/>
        </w:rPr>
        <w:t xml:space="preserve">eam </w:t>
      </w:r>
      <w:r>
        <w:rPr>
          <w:rFonts w:eastAsia="DengXian" w:cs="v5.0.0"/>
        </w:rPr>
        <w:t>EIRP output power (</w:t>
      </w:r>
      <w:r>
        <w:t>P</w:t>
      </w:r>
      <w:r>
        <w:rPr>
          <w:vertAlign w:val="subscript"/>
        </w:rPr>
        <w:t>rated,p,EIRP</w:t>
      </w:r>
      <w:r>
        <w:t>) to the minimum power levels in table 6.6.1.1-1.</w:t>
      </w:r>
    </w:p>
    <w:p w14:paraId="107C6DC4" w14:textId="77777777" w:rsidR="004D3FFD" w:rsidRDefault="002C252C">
      <w:pPr>
        <w:pStyle w:val="TH"/>
        <w:rPr>
          <w:lang w:eastAsia="sv-SE"/>
        </w:rPr>
      </w:pPr>
      <w:r>
        <w:rPr>
          <w:lang w:eastAsia="sv-SE"/>
        </w:rPr>
        <w:t>Table 6.6.1.1-1: Minimum input power for repeater</w:t>
      </w:r>
      <w:r>
        <w:rPr>
          <w:rFonts w:hint="eastAsia"/>
          <w:lang w:val="en-US" w:eastAsia="zh-CN"/>
        </w:rPr>
        <w:t xml:space="preserve"> </w:t>
      </w:r>
      <w:r>
        <w:rPr>
          <w:lang w:eastAsia="sv-SE"/>
        </w:rPr>
        <w:t>EVM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656"/>
        <w:gridCol w:w="1398"/>
        <w:gridCol w:w="1398"/>
        <w:gridCol w:w="1398"/>
        <w:gridCol w:w="1396"/>
        <w:gridCol w:w="1396"/>
      </w:tblGrid>
      <w:tr w:rsidR="004D3FFD" w14:paraId="2B549581" w14:textId="77777777" w:rsidTr="00247DE9">
        <w:tc>
          <w:tcPr>
            <w:tcW w:w="513" w:type="pct"/>
            <w:vMerge w:val="restart"/>
            <w:shd w:val="clear" w:color="auto" w:fill="auto"/>
          </w:tcPr>
          <w:p w14:paraId="108BA2C4" w14:textId="5E60D1F9" w:rsidR="004D3FFD" w:rsidRDefault="001A0E94" w:rsidP="006F25EC">
            <w:pPr>
              <w:pStyle w:val="TAH"/>
              <w:rPr>
                <w:lang w:eastAsia="sv-SE"/>
              </w:rPr>
            </w:pPr>
            <w:r>
              <w:rPr>
                <w:lang w:eastAsia="sv-SE"/>
              </w:rPr>
              <w:t xml:space="preserve">repeater </w:t>
            </w:r>
            <w:r w:rsidR="002C252C">
              <w:rPr>
                <w:lang w:eastAsia="sv-SE"/>
              </w:rPr>
              <w:t>class</w:t>
            </w:r>
          </w:p>
        </w:tc>
        <w:tc>
          <w:tcPr>
            <w:tcW w:w="4487" w:type="pct"/>
            <w:gridSpan w:val="6"/>
            <w:shd w:val="clear" w:color="auto" w:fill="auto"/>
          </w:tcPr>
          <w:p w14:paraId="57EFF345" w14:textId="77777777" w:rsidR="004D3FFD" w:rsidRDefault="002C252C" w:rsidP="006F25EC">
            <w:pPr>
              <w:pStyle w:val="TAH"/>
              <w:rPr>
                <w:lang w:eastAsia="sv-SE"/>
              </w:rPr>
            </w:pPr>
            <w:r>
              <w:rPr>
                <w:lang w:eastAsia="sv-SE"/>
              </w:rPr>
              <w:t>Minimum input power (dBm/MHz)</w:t>
            </w:r>
          </w:p>
        </w:tc>
      </w:tr>
      <w:tr w:rsidR="004D3FFD" w14:paraId="67B4D9DB" w14:textId="77777777" w:rsidTr="00247DE9">
        <w:tc>
          <w:tcPr>
            <w:tcW w:w="513" w:type="pct"/>
            <w:vMerge/>
            <w:shd w:val="clear" w:color="auto" w:fill="auto"/>
          </w:tcPr>
          <w:p w14:paraId="66F83DDE" w14:textId="77777777" w:rsidR="004D3FFD" w:rsidRDefault="004D3FFD">
            <w:pPr>
              <w:rPr>
                <w:rFonts w:ascii="Arial" w:hAnsi="Arial" w:cs="Arial"/>
                <w:sz w:val="18"/>
                <w:szCs w:val="18"/>
                <w:lang w:eastAsia="sv-SE"/>
              </w:rPr>
            </w:pPr>
          </w:p>
        </w:tc>
        <w:tc>
          <w:tcPr>
            <w:tcW w:w="2311" w:type="pct"/>
            <w:gridSpan w:val="3"/>
            <w:shd w:val="clear" w:color="auto" w:fill="auto"/>
          </w:tcPr>
          <w:p w14:paraId="5C6A5CD7" w14:textId="77777777" w:rsidR="004D3FFD" w:rsidRDefault="002C252C" w:rsidP="006F25EC">
            <w:pPr>
              <w:pStyle w:val="TAH"/>
              <w:rPr>
                <w:lang w:eastAsia="sv-SE"/>
              </w:rPr>
            </w:pPr>
            <w:r>
              <w:rPr>
                <w:lang w:eastAsia="ja-JP"/>
              </w:rPr>
              <w:t>24.25 – 33.4 GHz</w:t>
            </w:r>
          </w:p>
        </w:tc>
        <w:tc>
          <w:tcPr>
            <w:tcW w:w="2176" w:type="pct"/>
            <w:gridSpan w:val="3"/>
            <w:shd w:val="clear" w:color="auto" w:fill="auto"/>
          </w:tcPr>
          <w:p w14:paraId="77789339" w14:textId="77777777" w:rsidR="004D3FFD" w:rsidRDefault="002C252C" w:rsidP="006F25EC">
            <w:pPr>
              <w:pStyle w:val="TAH"/>
              <w:rPr>
                <w:lang w:eastAsia="sv-SE"/>
              </w:rPr>
            </w:pPr>
            <w:r>
              <w:rPr>
                <w:lang w:eastAsia="ja-JP"/>
              </w:rPr>
              <w:t>37 – 52.6 GHz</w:t>
            </w:r>
          </w:p>
        </w:tc>
      </w:tr>
      <w:tr w:rsidR="004D3FFD" w14:paraId="2D97B4B4" w14:textId="77777777" w:rsidTr="00247DE9">
        <w:tc>
          <w:tcPr>
            <w:tcW w:w="513" w:type="pct"/>
            <w:vMerge/>
            <w:shd w:val="clear" w:color="auto" w:fill="auto"/>
          </w:tcPr>
          <w:p w14:paraId="201692FB" w14:textId="77777777" w:rsidR="004D3FFD" w:rsidRDefault="004D3FFD">
            <w:pPr>
              <w:rPr>
                <w:rFonts w:ascii="Arial" w:hAnsi="Arial" w:cs="Arial"/>
                <w:sz w:val="18"/>
                <w:szCs w:val="18"/>
                <w:lang w:eastAsia="sv-SE"/>
              </w:rPr>
            </w:pPr>
          </w:p>
        </w:tc>
        <w:tc>
          <w:tcPr>
            <w:tcW w:w="859" w:type="pct"/>
            <w:shd w:val="clear" w:color="auto" w:fill="auto"/>
          </w:tcPr>
          <w:p w14:paraId="1D117AA8" w14:textId="77777777" w:rsidR="004D3FFD" w:rsidRDefault="002C252C" w:rsidP="006F25EC">
            <w:pPr>
              <w:pStyle w:val="TAH"/>
              <w:rPr>
                <w:lang w:eastAsia="sv-SE"/>
              </w:rPr>
            </w:pPr>
            <w:r>
              <w:rPr>
                <w:lang w:eastAsia="sv-SE"/>
              </w:rPr>
              <w:t>Up to 16 QAM</w:t>
            </w:r>
          </w:p>
        </w:tc>
        <w:tc>
          <w:tcPr>
            <w:tcW w:w="726" w:type="pct"/>
            <w:shd w:val="clear" w:color="auto" w:fill="auto"/>
          </w:tcPr>
          <w:p w14:paraId="429B3FD8" w14:textId="77777777" w:rsidR="004D3FFD" w:rsidRDefault="002C252C" w:rsidP="006F25EC">
            <w:pPr>
              <w:pStyle w:val="TAH"/>
              <w:rPr>
                <w:lang w:eastAsia="sv-SE"/>
              </w:rPr>
            </w:pPr>
            <w:r>
              <w:rPr>
                <w:lang w:eastAsia="sv-SE"/>
              </w:rPr>
              <w:t xml:space="preserve">64QAM </w:t>
            </w:r>
            <w:r>
              <w:rPr>
                <w:vertAlign w:val="superscript"/>
                <w:lang w:eastAsia="sv-SE"/>
              </w:rPr>
              <w:t>1</w:t>
            </w:r>
          </w:p>
        </w:tc>
        <w:tc>
          <w:tcPr>
            <w:tcW w:w="726" w:type="pct"/>
            <w:shd w:val="clear" w:color="auto" w:fill="auto"/>
          </w:tcPr>
          <w:p w14:paraId="58ED1FE1" w14:textId="77777777" w:rsidR="004D3FFD" w:rsidRDefault="002C252C" w:rsidP="006F25EC">
            <w:pPr>
              <w:pStyle w:val="TAH"/>
              <w:rPr>
                <w:lang w:eastAsia="sv-SE"/>
              </w:rPr>
            </w:pPr>
            <w:r>
              <w:rPr>
                <w:lang w:eastAsia="sv-SE"/>
              </w:rPr>
              <w:t xml:space="preserve">256QAM </w:t>
            </w:r>
            <w:r>
              <w:rPr>
                <w:vertAlign w:val="superscript"/>
                <w:lang w:eastAsia="sv-SE"/>
              </w:rPr>
              <w:t>2</w:t>
            </w:r>
          </w:p>
        </w:tc>
        <w:tc>
          <w:tcPr>
            <w:tcW w:w="726" w:type="pct"/>
            <w:shd w:val="clear" w:color="auto" w:fill="auto"/>
          </w:tcPr>
          <w:p w14:paraId="1BECCF7C" w14:textId="77777777" w:rsidR="004D3FFD" w:rsidRDefault="002C252C" w:rsidP="006F25EC">
            <w:pPr>
              <w:pStyle w:val="TAH"/>
              <w:rPr>
                <w:lang w:eastAsia="sv-SE"/>
              </w:rPr>
            </w:pPr>
            <w:r>
              <w:rPr>
                <w:lang w:eastAsia="sv-SE"/>
              </w:rPr>
              <w:t>Up to 16 QAM</w:t>
            </w:r>
          </w:p>
        </w:tc>
        <w:tc>
          <w:tcPr>
            <w:tcW w:w="725" w:type="pct"/>
            <w:shd w:val="clear" w:color="auto" w:fill="auto"/>
          </w:tcPr>
          <w:p w14:paraId="66E08C3B" w14:textId="77777777" w:rsidR="004D3FFD" w:rsidRDefault="002C252C" w:rsidP="006F25EC">
            <w:pPr>
              <w:pStyle w:val="TAH"/>
              <w:rPr>
                <w:lang w:eastAsia="sv-SE"/>
              </w:rPr>
            </w:pPr>
            <w:r>
              <w:rPr>
                <w:lang w:eastAsia="sv-SE"/>
              </w:rPr>
              <w:t xml:space="preserve">64QAM </w:t>
            </w:r>
            <w:r>
              <w:rPr>
                <w:vertAlign w:val="superscript"/>
                <w:lang w:eastAsia="sv-SE"/>
              </w:rPr>
              <w:t>1</w:t>
            </w:r>
          </w:p>
        </w:tc>
        <w:tc>
          <w:tcPr>
            <w:tcW w:w="726" w:type="pct"/>
            <w:shd w:val="clear" w:color="auto" w:fill="auto"/>
          </w:tcPr>
          <w:p w14:paraId="4F709883" w14:textId="77777777" w:rsidR="004D3FFD" w:rsidRDefault="002C252C" w:rsidP="006F25EC">
            <w:pPr>
              <w:pStyle w:val="TAH"/>
              <w:rPr>
                <w:lang w:eastAsia="sv-SE"/>
              </w:rPr>
            </w:pPr>
            <w:r>
              <w:rPr>
                <w:lang w:eastAsia="sv-SE"/>
              </w:rPr>
              <w:t xml:space="preserve">256QAM  </w:t>
            </w:r>
            <w:r>
              <w:rPr>
                <w:vertAlign w:val="superscript"/>
                <w:lang w:eastAsia="sv-SE"/>
              </w:rPr>
              <w:t>2</w:t>
            </w:r>
          </w:p>
        </w:tc>
      </w:tr>
      <w:tr w:rsidR="004D3FFD" w14:paraId="305282F9" w14:textId="77777777" w:rsidTr="00247DE9">
        <w:tc>
          <w:tcPr>
            <w:tcW w:w="513" w:type="pct"/>
            <w:shd w:val="clear" w:color="auto" w:fill="auto"/>
          </w:tcPr>
          <w:p w14:paraId="2FFC326F" w14:textId="77777777" w:rsidR="004D3FFD" w:rsidRDefault="002C252C" w:rsidP="00811811">
            <w:pPr>
              <w:pStyle w:val="TAC"/>
              <w:rPr>
                <w:lang w:eastAsia="sv-SE"/>
              </w:rPr>
            </w:pPr>
            <w:r>
              <w:rPr>
                <w:lang w:eastAsia="sv-SE"/>
              </w:rPr>
              <w:t>WA, MR, LA</w:t>
            </w:r>
          </w:p>
        </w:tc>
        <w:tc>
          <w:tcPr>
            <w:tcW w:w="859" w:type="pct"/>
            <w:shd w:val="clear" w:color="auto" w:fill="auto"/>
          </w:tcPr>
          <w:p w14:paraId="7927AC61" w14:textId="77777777" w:rsidR="004D3FFD" w:rsidRDefault="002C252C" w:rsidP="006F25EC">
            <w:pPr>
              <w:pStyle w:val="TAC"/>
              <w:rPr>
                <w:lang w:eastAsia="sv-SE"/>
              </w:rPr>
            </w:pPr>
            <w:r>
              <w:rPr>
                <w:lang w:eastAsia="sv-SE"/>
              </w:rPr>
              <w:t>-77- G</w:t>
            </w:r>
            <w:r>
              <w:rPr>
                <w:vertAlign w:val="subscript"/>
                <w:lang w:eastAsia="sv-SE"/>
              </w:rPr>
              <w:t>RX_ANT</w:t>
            </w:r>
          </w:p>
        </w:tc>
        <w:tc>
          <w:tcPr>
            <w:tcW w:w="726" w:type="pct"/>
            <w:shd w:val="clear" w:color="auto" w:fill="auto"/>
          </w:tcPr>
          <w:p w14:paraId="020D0033" w14:textId="77777777" w:rsidR="004D3FFD" w:rsidRDefault="002C252C" w:rsidP="006F25EC">
            <w:pPr>
              <w:pStyle w:val="TAC"/>
              <w:rPr>
                <w:lang w:eastAsia="sv-SE"/>
              </w:rPr>
            </w:pPr>
            <w:r>
              <w:rPr>
                <w:lang w:eastAsia="sv-SE"/>
              </w:rPr>
              <w:t>-73- G</w:t>
            </w:r>
            <w:r>
              <w:rPr>
                <w:vertAlign w:val="subscript"/>
                <w:lang w:eastAsia="sv-SE"/>
              </w:rPr>
              <w:t>RX_ANT</w:t>
            </w:r>
          </w:p>
        </w:tc>
        <w:tc>
          <w:tcPr>
            <w:tcW w:w="726" w:type="pct"/>
            <w:shd w:val="clear" w:color="auto" w:fill="auto"/>
          </w:tcPr>
          <w:p w14:paraId="47CD5ADA" w14:textId="77777777" w:rsidR="004D3FFD" w:rsidRDefault="002C252C" w:rsidP="006F25EC">
            <w:pPr>
              <w:pStyle w:val="TAC"/>
              <w:rPr>
                <w:lang w:eastAsia="sv-SE"/>
              </w:rPr>
            </w:pPr>
            <w:r>
              <w:rPr>
                <w:lang w:eastAsia="sv-SE"/>
              </w:rPr>
              <w:t>-66- G</w:t>
            </w:r>
            <w:r>
              <w:rPr>
                <w:vertAlign w:val="subscript"/>
                <w:lang w:eastAsia="sv-SE"/>
              </w:rPr>
              <w:t>RX_ANT</w:t>
            </w:r>
          </w:p>
        </w:tc>
        <w:tc>
          <w:tcPr>
            <w:tcW w:w="726" w:type="pct"/>
            <w:shd w:val="clear" w:color="auto" w:fill="auto"/>
          </w:tcPr>
          <w:p w14:paraId="2C232B20" w14:textId="77777777" w:rsidR="004D3FFD" w:rsidRDefault="002C252C" w:rsidP="006F25EC">
            <w:pPr>
              <w:pStyle w:val="TAC"/>
              <w:rPr>
                <w:lang w:eastAsia="sv-SE"/>
              </w:rPr>
            </w:pPr>
            <w:r>
              <w:rPr>
                <w:lang w:eastAsia="sv-SE"/>
              </w:rPr>
              <w:t>-75- G</w:t>
            </w:r>
            <w:r>
              <w:rPr>
                <w:vertAlign w:val="subscript"/>
                <w:lang w:eastAsia="sv-SE"/>
              </w:rPr>
              <w:t>RX_ANT</w:t>
            </w:r>
          </w:p>
        </w:tc>
        <w:tc>
          <w:tcPr>
            <w:tcW w:w="725" w:type="pct"/>
            <w:shd w:val="clear" w:color="auto" w:fill="auto"/>
          </w:tcPr>
          <w:p w14:paraId="5C3A3181" w14:textId="77777777" w:rsidR="004D3FFD" w:rsidRDefault="002C252C" w:rsidP="006F25EC">
            <w:pPr>
              <w:pStyle w:val="TAC"/>
              <w:rPr>
                <w:lang w:eastAsia="sv-SE"/>
              </w:rPr>
            </w:pPr>
            <w:r>
              <w:rPr>
                <w:lang w:eastAsia="sv-SE"/>
              </w:rPr>
              <w:t>-71- G</w:t>
            </w:r>
            <w:r>
              <w:rPr>
                <w:vertAlign w:val="subscript"/>
                <w:lang w:eastAsia="sv-SE"/>
              </w:rPr>
              <w:t>RX_ANT</w:t>
            </w:r>
          </w:p>
        </w:tc>
        <w:tc>
          <w:tcPr>
            <w:tcW w:w="726" w:type="pct"/>
            <w:shd w:val="clear" w:color="auto" w:fill="auto"/>
          </w:tcPr>
          <w:p w14:paraId="3F8A1B9F" w14:textId="77777777" w:rsidR="004D3FFD" w:rsidRDefault="002C252C" w:rsidP="006F25EC">
            <w:pPr>
              <w:pStyle w:val="TAC"/>
              <w:rPr>
                <w:lang w:eastAsia="sv-SE"/>
              </w:rPr>
            </w:pPr>
            <w:r>
              <w:rPr>
                <w:lang w:eastAsia="sv-SE"/>
              </w:rPr>
              <w:t>-64- G</w:t>
            </w:r>
            <w:r>
              <w:rPr>
                <w:vertAlign w:val="subscript"/>
                <w:lang w:eastAsia="sv-SE"/>
              </w:rPr>
              <w:t>RX_ANT</w:t>
            </w:r>
          </w:p>
        </w:tc>
      </w:tr>
      <w:tr w:rsidR="004D3FFD" w14:paraId="3C669BD8" w14:textId="77777777" w:rsidTr="00247DE9">
        <w:tc>
          <w:tcPr>
            <w:tcW w:w="5000" w:type="pct"/>
            <w:gridSpan w:val="7"/>
            <w:shd w:val="clear" w:color="auto" w:fill="auto"/>
          </w:tcPr>
          <w:p w14:paraId="6877469F" w14:textId="77777777" w:rsidR="004D3FFD" w:rsidRDefault="002C252C" w:rsidP="006F25EC">
            <w:pPr>
              <w:pStyle w:val="TAN"/>
              <w:rPr>
                <w:lang w:eastAsia="sv-SE"/>
              </w:rPr>
            </w:pPr>
            <w:r>
              <w:rPr>
                <w:lang w:eastAsia="sv-SE"/>
              </w:rPr>
              <w:t>Note 1: support of 64QAM is based on the declaration</w:t>
            </w:r>
          </w:p>
          <w:p w14:paraId="42DD3C7F" w14:textId="77777777" w:rsidR="004D3FFD" w:rsidRDefault="002C252C" w:rsidP="006F25EC">
            <w:pPr>
              <w:pStyle w:val="TAN"/>
              <w:rPr>
                <w:lang w:eastAsia="sv-SE"/>
              </w:rPr>
            </w:pPr>
            <w:r>
              <w:rPr>
                <w:lang w:eastAsia="sv-SE"/>
              </w:rPr>
              <w:t>Note 2: support of 256QAM is based on the declaration</w:t>
            </w:r>
          </w:p>
        </w:tc>
      </w:tr>
    </w:tbl>
    <w:p w14:paraId="6DF60062" w14:textId="77777777" w:rsidR="00022511" w:rsidRDefault="00022511">
      <w:pPr>
        <w:rPr>
          <w:rFonts w:eastAsia="DengXian" w:cs="v5.0.0"/>
        </w:rPr>
      </w:pPr>
    </w:p>
    <w:p w14:paraId="477580CA" w14:textId="4446DF6C" w:rsidR="004D3FFD" w:rsidRDefault="002C252C">
      <w:pPr>
        <w:rPr>
          <w:rFonts w:eastAsia="DengXian" w:cs="v5.0.0"/>
        </w:rPr>
      </w:pPr>
      <w:r>
        <w:rPr>
          <w:rFonts w:eastAsia="DengXian" w:cs="v5.0.0"/>
        </w:rPr>
        <w:t>W</w:t>
      </w:r>
      <w:r>
        <w:rPr>
          <w:rFonts w:eastAsia="DengXian" w:cs="v5.0.0" w:hint="eastAsia"/>
        </w:rPr>
        <w:t xml:space="preserve">here </w:t>
      </w:r>
      <w:r>
        <w:rPr>
          <w:rFonts w:eastAsia="DengXian" w:cs="v5.0.0"/>
        </w:rPr>
        <w:t>G</w:t>
      </w:r>
      <w:r>
        <w:rPr>
          <w:rFonts w:eastAsia="DengXian" w:cs="v5.0.0"/>
          <w:vertAlign w:val="subscript"/>
        </w:rPr>
        <w:t>RX_ANT</w:t>
      </w:r>
      <w:r>
        <w:rPr>
          <w:rFonts w:eastAsia="DengXian" w:cs="v5.0.0"/>
        </w:rPr>
        <w:t xml:space="preserve"> is the gain of the receive side antennas and is based on EIRP and TRP declaration.</w:t>
      </w:r>
    </w:p>
    <w:p w14:paraId="01DA9EA0" w14:textId="77777777" w:rsidR="004D3FFD" w:rsidRDefault="002C252C">
      <w:pPr>
        <w:pStyle w:val="Heading4"/>
      </w:pPr>
      <w:bookmarkStart w:id="2775" w:name="_Toc15711"/>
      <w:bookmarkStart w:id="2776" w:name="_Toc27622"/>
      <w:bookmarkStart w:id="2777" w:name="_Toc503965085"/>
      <w:bookmarkStart w:id="2778" w:name="_Toc21034"/>
      <w:bookmarkStart w:id="2779" w:name="_Toc121818431"/>
      <w:bookmarkStart w:id="2780" w:name="_Toc121818655"/>
      <w:bookmarkStart w:id="2781" w:name="_Toc124158410"/>
      <w:bookmarkStart w:id="2782" w:name="_Toc130558478"/>
      <w:bookmarkStart w:id="2783" w:name="_Toc137467203"/>
      <w:bookmarkStart w:id="2784" w:name="_Toc138884849"/>
      <w:bookmarkStart w:id="2785" w:name="_Toc138885073"/>
      <w:bookmarkStart w:id="2786" w:name="_Toc145511284"/>
      <w:bookmarkStart w:id="2787" w:name="_Toc155475761"/>
      <w:r>
        <w:t>6.6.1.2</w:t>
      </w:r>
      <w:r>
        <w:tab/>
        <w:t>Minimum requirements</w:t>
      </w:r>
      <w:bookmarkEnd w:id="2775"/>
      <w:bookmarkEnd w:id="2776"/>
      <w:bookmarkEnd w:id="2777"/>
      <w:bookmarkEnd w:id="2778"/>
      <w:bookmarkEnd w:id="2779"/>
      <w:bookmarkEnd w:id="2780"/>
      <w:bookmarkEnd w:id="2781"/>
      <w:bookmarkEnd w:id="2782"/>
      <w:bookmarkEnd w:id="2783"/>
      <w:bookmarkEnd w:id="2784"/>
      <w:bookmarkEnd w:id="2785"/>
      <w:bookmarkEnd w:id="2786"/>
      <w:bookmarkEnd w:id="2787"/>
    </w:p>
    <w:p w14:paraId="3B04206A" w14:textId="77777777" w:rsidR="004D3FFD" w:rsidRDefault="002C252C">
      <w:r>
        <w:t>The minimum requirement is in TS 38.106 [</w:t>
      </w:r>
      <w:r>
        <w:rPr>
          <w:rFonts w:hint="eastAsia"/>
          <w:lang w:val="en-US" w:eastAsia="zh-CN"/>
        </w:rPr>
        <w:t>2</w:t>
      </w:r>
      <w:r>
        <w:t>] clause 7.6.1.2.</w:t>
      </w:r>
    </w:p>
    <w:p w14:paraId="285C5682" w14:textId="77777777" w:rsidR="004D3FFD" w:rsidRDefault="002C252C">
      <w:pPr>
        <w:pStyle w:val="Heading4"/>
      </w:pPr>
      <w:bookmarkStart w:id="2788" w:name="_Toc2154"/>
      <w:bookmarkStart w:id="2789" w:name="_Toc26551"/>
      <w:bookmarkStart w:id="2790" w:name="_Toc503965086"/>
      <w:bookmarkStart w:id="2791" w:name="_Toc16509"/>
      <w:bookmarkStart w:id="2792" w:name="_Toc121818432"/>
      <w:bookmarkStart w:id="2793" w:name="_Toc121818656"/>
      <w:bookmarkStart w:id="2794" w:name="_Toc124158411"/>
      <w:bookmarkStart w:id="2795" w:name="_Toc130558479"/>
      <w:bookmarkStart w:id="2796" w:name="_Toc137467204"/>
      <w:bookmarkStart w:id="2797" w:name="_Toc138884850"/>
      <w:bookmarkStart w:id="2798" w:name="_Toc138885074"/>
      <w:bookmarkStart w:id="2799" w:name="_Toc145511285"/>
      <w:bookmarkStart w:id="2800" w:name="_Toc155475762"/>
      <w:r>
        <w:t>6.6.1.3</w:t>
      </w:r>
      <w:r>
        <w:tab/>
        <w:t>Test purpose</w:t>
      </w:r>
      <w:bookmarkEnd w:id="2788"/>
      <w:bookmarkEnd w:id="2789"/>
      <w:bookmarkEnd w:id="2790"/>
      <w:bookmarkEnd w:id="2791"/>
      <w:bookmarkEnd w:id="2792"/>
      <w:bookmarkEnd w:id="2793"/>
      <w:bookmarkEnd w:id="2794"/>
      <w:bookmarkEnd w:id="2795"/>
      <w:bookmarkEnd w:id="2796"/>
      <w:bookmarkEnd w:id="2797"/>
      <w:bookmarkEnd w:id="2798"/>
      <w:bookmarkEnd w:id="2799"/>
      <w:bookmarkEnd w:id="2800"/>
    </w:p>
    <w:p w14:paraId="796F7517" w14:textId="77777777" w:rsidR="004D3FFD" w:rsidRDefault="002C252C">
      <w:pPr>
        <w:rPr>
          <w:rFonts w:cs="v4.2.0"/>
        </w:rPr>
      </w:pPr>
      <w:r>
        <w:rPr>
          <w:rFonts w:cs="v4.2.0"/>
        </w:rPr>
        <w:t xml:space="preserve">To verify that the downlink </w:t>
      </w:r>
      <w:r>
        <w:rPr>
          <w:rFonts w:cs="v4.2.0" w:hint="eastAsia"/>
          <w:lang w:val="en-US" w:eastAsia="zh-CN"/>
        </w:rPr>
        <w:t xml:space="preserve">repeater </w:t>
      </w:r>
      <w:r>
        <w:rPr>
          <w:rFonts w:cs="v4.2.0"/>
        </w:rPr>
        <w:t xml:space="preserve">EVM deterioration is within the limit specified </w:t>
      </w:r>
      <w:r>
        <w:rPr>
          <w:rFonts w:cs="v4.2.0"/>
          <w:snapToGrid w:val="0"/>
        </w:rPr>
        <w:t>by the minimum requirements</w:t>
      </w:r>
      <w:r>
        <w:rPr>
          <w:rFonts w:cs="v4.2.0"/>
        </w:rPr>
        <w:t xml:space="preserve"> after the signal passed through the Repeater.</w:t>
      </w:r>
    </w:p>
    <w:p w14:paraId="43EBF894" w14:textId="77777777" w:rsidR="004D3FFD" w:rsidRDefault="002C252C">
      <w:pPr>
        <w:pStyle w:val="Heading4"/>
      </w:pPr>
      <w:bookmarkStart w:id="2801" w:name="_Toc19619"/>
      <w:bookmarkStart w:id="2802" w:name="_Toc503965087"/>
      <w:bookmarkStart w:id="2803" w:name="_Toc14179"/>
      <w:bookmarkStart w:id="2804" w:name="_Toc24830"/>
      <w:bookmarkStart w:id="2805" w:name="_Toc121818433"/>
      <w:bookmarkStart w:id="2806" w:name="_Toc121818657"/>
      <w:bookmarkStart w:id="2807" w:name="_Toc124158412"/>
      <w:bookmarkStart w:id="2808" w:name="_Toc130558480"/>
      <w:bookmarkStart w:id="2809" w:name="_Toc137467205"/>
      <w:bookmarkStart w:id="2810" w:name="_Toc138884851"/>
      <w:bookmarkStart w:id="2811" w:name="_Toc138885075"/>
      <w:bookmarkStart w:id="2812" w:name="_Toc145511286"/>
      <w:bookmarkStart w:id="2813" w:name="_Toc155475763"/>
      <w:r>
        <w:t>6.6.1.4</w:t>
      </w:r>
      <w:r>
        <w:tab/>
        <w:t>Method of test</w:t>
      </w:r>
      <w:bookmarkEnd w:id="2801"/>
      <w:bookmarkEnd w:id="2802"/>
      <w:bookmarkEnd w:id="2803"/>
      <w:bookmarkEnd w:id="2804"/>
      <w:bookmarkEnd w:id="2805"/>
      <w:bookmarkEnd w:id="2806"/>
      <w:bookmarkEnd w:id="2807"/>
      <w:bookmarkEnd w:id="2808"/>
      <w:bookmarkEnd w:id="2809"/>
      <w:bookmarkEnd w:id="2810"/>
      <w:bookmarkEnd w:id="2811"/>
      <w:bookmarkEnd w:id="2812"/>
      <w:bookmarkEnd w:id="2813"/>
    </w:p>
    <w:p w14:paraId="4EAC1E1B" w14:textId="77777777" w:rsidR="004D3FFD" w:rsidRDefault="002C252C">
      <w:pPr>
        <w:pStyle w:val="Heading5"/>
      </w:pPr>
      <w:bookmarkStart w:id="2814" w:name="_Toc1569"/>
      <w:bookmarkStart w:id="2815" w:name="_Toc22430"/>
      <w:bookmarkStart w:id="2816" w:name="_Toc25234"/>
      <w:bookmarkStart w:id="2817" w:name="_Toc503965088"/>
      <w:bookmarkStart w:id="2818" w:name="_Toc121818434"/>
      <w:bookmarkStart w:id="2819" w:name="_Toc121818658"/>
      <w:bookmarkStart w:id="2820" w:name="_Toc124158413"/>
      <w:bookmarkStart w:id="2821" w:name="_Toc130558481"/>
      <w:bookmarkStart w:id="2822" w:name="_Toc137467206"/>
      <w:bookmarkStart w:id="2823" w:name="_Toc138884852"/>
      <w:bookmarkStart w:id="2824" w:name="_Toc138885076"/>
      <w:bookmarkStart w:id="2825" w:name="_Toc145511287"/>
      <w:bookmarkStart w:id="2826" w:name="_Toc155475764"/>
      <w:r>
        <w:t>6.6.1.4.1</w:t>
      </w:r>
      <w:r>
        <w:tab/>
        <w:t>Initial conditions</w:t>
      </w:r>
      <w:bookmarkEnd w:id="2814"/>
      <w:bookmarkEnd w:id="2815"/>
      <w:bookmarkEnd w:id="2816"/>
      <w:bookmarkEnd w:id="2817"/>
      <w:bookmarkEnd w:id="2818"/>
      <w:bookmarkEnd w:id="2819"/>
      <w:bookmarkEnd w:id="2820"/>
      <w:bookmarkEnd w:id="2821"/>
      <w:bookmarkEnd w:id="2822"/>
      <w:bookmarkEnd w:id="2823"/>
      <w:bookmarkEnd w:id="2824"/>
      <w:bookmarkEnd w:id="2825"/>
      <w:bookmarkEnd w:id="2826"/>
    </w:p>
    <w:p w14:paraId="3C0BD191" w14:textId="77777777" w:rsidR="004D3FFD" w:rsidRDefault="002C252C">
      <w:pPr>
        <w:rPr>
          <w:rFonts w:cs="v4.2.0"/>
        </w:rPr>
      </w:pPr>
      <w:r>
        <w:rPr>
          <w:rFonts w:cs="v4.2.0"/>
        </w:rPr>
        <w:t>Test environment: normal; see Annex [B.2]</w:t>
      </w:r>
    </w:p>
    <w:p w14:paraId="2C7386C3" w14:textId="77777777" w:rsidR="004D3FFD" w:rsidRDefault="002C252C">
      <w:pPr>
        <w:rPr>
          <w:rFonts w:eastAsia="SimSun"/>
          <w:color w:val="000000"/>
          <w:lang w:eastAsia="ja-JP"/>
        </w:rPr>
      </w:pPr>
      <w:r>
        <w:rPr>
          <w:rFonts w:eastAsia="SimSun"/>
          <w:color w:val="000000"/>
          <w:lang w:eastAsia="ja-JP"/>
        </w:rPr>
        <w:t>RF channels to be tested for single carrier:</w:t>
      </w:r>
    </w:p>
    <w:p w14:paraId="6705AD92" w14:textId="77777777" w:rsidR="004D3FFD" w:rsidRDefault="002C252C">
      <w:pPr>
        <w:pStyle w:val="B1"/>
        <w:rPr>
          <w:lang w:eastAsia="ja-JP"/>
        </w:rPr>
      </w:pPr>
      <w:r>
        <w:rPr>
          <w:color w:val="000000"/>
          <w:lang w:eastAsia="ja-JP"/>
        </w:rPr>
        <w:t>-</w:t>
      </w:r>
      <w:r>
        <w:rPr>
          <w:color w:val="000000"/>
          <w:lang w:eastAsia="ja-JP"/>
        </w:rPr>
        <w:tab/>
        <w:t>B and T; see clause 4.9.1.</w:t>
      </w:r>
    </w:p>
    <w:p w14:paraId="5FE0A5DC" w14:textId="77777777" w:rsidR="004D3FFD" w:rsidRDefault="002C252C">
      <w:pPr>
        <w:rPr>
          <w:rFonts w:eastAsia="SimSun"/>
          <w:color w:val="000000"/>
          <w:lang w:eastAsia="ja-JP"/>
        </w:rPr>
      </w:pPr>
      <w:r>
        <w:rPr>
          <w:i/>
          <w:iCs/>
          <w:color w:val="000000"/>
          <w:lang w:eastAsia="zh-CN"/>
        </w:rPr>
        <w:t>Passband</w:t>
      </w:r>
      <w:r>
        <w:rPr>
          <w:rFonts w:eastAsia="SimSun"/>
          <w:color w:val="000000"/>
          <w:lang w:eastAsia="ja-JP"/>
        </w:rPr>
        <w:t xml:space="preserve"> positions to be tested for multi-carrier:</w:t>
      </w:r>
    </w:p>
    <w:p w14:paraId="78233BB2" w14:textId="77777777" w:rsidR="008C1258" w:rsidRDefault="008C1258" w:rsidP="008C1258">
      <w:pPr>
        <w:pStyle w:val="B1"/>
        <w:rPr>
          <w:lang w:eastAsia="ja-JP"/>
        </w:rPr>
      </w:pPr>
      <w:r>
        <w:rPr>
          <w:color w:val="000000"/>
          <w:lang w:eastAsia="ja-JP"/>
        </w:rPr>
        <w:t>-</w:t>
      </w:r>
      <w:r>
        <w:rPr>
          <w:color w:val="000000"/>
          <w:lang w:eastAsia="ja-JP"/>
        </w:rPr>
        <w:tab/>
        <w:t>B</w:t>
      </w:r>
      <w:r>
        <w:rPr>
          <w:color w:val="000000"/>
          <w:vertAlign w:val="subscript"/>
          <w:lang w:eastAsia="ja-JP"/>
        </w:rPr>
        <w:t>RFBW</w:t>
      </w:r>
      <w:r>
        <w:rPr>
          <w:color w:val="000000"/>
          <w:lang w:eastAsia="ja-JP"/>
        </w:rPr>
        <w:t xml:space="preserve"> and T</w:t>
      </w:r>
      <w:r>
        <w:rPr>
          <w:color w:val="000000"/>
          <w:vertAlign w:val="subscript"/>
          <w:lang w:eastAsia="ja-JP"/>
        </w:rPr>
        <w:t>RFBW</w:t>
      </w:r>
      <w:r>
        <w:rPr>
          <w:color w:val="000000"/>
          <w:lang w:eastAsia="ja-JP"/>
        </w:rPr>
        <w:t xml:space="preserve"> in single-band operation, see clause 4.9.1;</w:t>
      </w:r>
    </w:p>
    <w:p w14:paraId="2F1617A9" w14:textId="77777777" w:rsidR="004D3FFD" w:rsidRDefault="002C252C">
      <w:pPr>
        <w:rPr>
          <w:rFonts w:eastAsia="SimSun"/>
          <w:color w:val="000000"/>
          <w:lang w:eastAsia="ja-JP"/>
        </w:rPr>
      </w:pPr>
      <w:r>
        <w:rPr>
          <w:rFonts w:eastAsia="SimSun"/>
          <w:color w:val="000000"/>
          <w:lang w:eastAsia="ja-JP"/>
        </w:rPr>
        <w:t>Directions to be tested:</w:t>
      </w:r>
    </w:p>
    <w:p w14:paraId="7D9678F2" w14:textId="77777777" w:rsidR="004D3FFD" w:rsidRDefault="002C252C">
      <w:pPr>
        <w:pStyle w:val="B1"/>
        <w:rPr>
          <w:lang w:eastAsia="ja-JP"/>
        </w:rPr>
      </w:pPr>
      <w:r>
        <w:rPr>
          <w:color w:val="000000"/>
          <w:lang w:eastAsia="ja-JP"/>
        </w:rPr>
        <w:t>-</w:t>
      </w:r>
      <w:r>
        <w:rPr>
          <w:color w:val="000000"/>
          <w:lang w:eastAsia="ja-JP"/>
        </w:rPr>
        <w:tab/>
        <w:t>The OTA coverage range reference direction (D.</w:t>
      </w:r>
      <w:r>
        <w:rPr>
          <w:rFonts w:eastAsia="SimSun" w:hint="eastAsia"/>
          <w:color w:val="000000"/>
          <w:lang w:val="en-US" w:eastAsia="zh-CN"/>
        </w:rPr>
        <w:t>14</w:t>
      </w:r>
      <w:r>
        <w:rPr>
          <w:color w:val="000000"/>
          <w:lang w:eastAsia="ja-JP"/>
        </w:rPr>
        <w:t>).</w:t>
      </w:r>
    </w:p>
    <w:p w14:paraId="10AAD1DB" w14:textId="77777777" w:rsidR="004D3FFD" w:rsidRDefault="002C252C">
      <w:pPr>
        <w:pStyle w:val="B1"/>
        <w:rPr>
          <w:lang w:eastAsia="ja-JP"/>
        </w:rPr>
      </w:pPr>
      <w:r>
        <w:rPr>
          <w:color w:val="000000"/>
          <w:lang w:eastAsia="ja-JP"/>
        </w:rPr>
        <w:t>-</w:t>
      </w:r>
      <w:r>
        <w:rPr>
          <w:color w:val="000000"/>
          <w:lang w:eastAsia="ja-JP"/>
        </w:rPr>
        <w:tab/>
        <w:t>The OTA coverage range maximum directions (D.</w:t>
      </w:r>
      <w:r>
        <w:rPr>
          <w:rFonts w:eastAsia="SimSun" w:hint="eastAsia"/>
          <w:color w:val="000000"/>
          <w:lang w:val="en-US" w:eastAsia="zh-CN"/>
        </w:rPr>
        <w:t>15</w:t>
      </w:r>
      <w:r>
        <w:rPr>
          <w:color w:val="000000"/>
          <w:lang w:eastAsia="ja-JP"/>
        </w:rPr>
        <w:t>).</w:t>
      </w:r>
    </w:p>
    <w:p w14:paraId="04416E71" w14:textId="77777777" w:rsidR="004D3FFD" w:rsidRDefault="002C252C">
      <w:pPr>
        <w:rPr>
          <w:rFonts w:cs="v4.2.0"/>
        </w:rPr>
      </w:pPr>
      <w:r>
        <w:rPr>
          <w:rFonts w:eastAsia="SimSun"/>
          <w:color w:val="000000"/>
          <w:lang w:eastAsia="ja-JP"/>
        </w:rPr>
        <w:t>Polarizations to be tested: For dual polarized systems the requirement shall be tested and met for both polarizations.</w:t>
      </w:r>
    </w:p>
    <w:p w14:paraId="5D369B26" w14:textId="77777777" w:rsidR="004D3FFD" w:rsidRDefault="002C252C">
      <w:pPr>
        <w:pStyle w:val="Heading5"/>
      </w:pPr>
      <w:bookmarkStart w:id="2827" w:name="_Toc3274"/>
      <w:bookmarkStart w:id="2828" w:name="_Toc1037"/>
      <w:bookmarkStart w:id="2829" w:name="_Toc503965089"/>
      <w:bookmarkStart w:id="2830" w:name="_Toc5929"/>
      <w:bookmarkStart w:id="2831" w:name="_Toc121818435"/>
      <w:bookmarkStart w:id="2832" w:name="_Toc121818659"/>
      <w:bookmarkStart w:id="2833" w:name="_Toc124158414"/>
      <w:bookmarkStart w:id="2834" w:name="_Toc130558482"/>
      <w:bookmarkStart w:id="2835" w:name="_Toc137467207"/>
      <w:bookmarkStart w:id="2836" w:name="_Toc138884853"/>
      <w:bookmarkStart w:id="2837" w:name="_Toc138885077"/>
      <w:bookmarkStart w:id="2838" w:name="_Toc145511288"/>
      <w:bookmarkStart w:id="2839" w:name="_Toc155475765"/>
      <w:r>
        <w:t>6.6.1.4.2</w:t>
      </w:r>
      <w:r>
        <w:tab/>
        <w:t>Procedure</w:t>
      </w:r>
      <w:bookmarkEnd w:id="2827"/>
      <w:bookmarkEnd w:id="2828"/>
      <w:bookmarkEnd w:id="2829"/>
      <w:bookmarkEnd w:id="2830"/>
      <w:bookmarkEnd w:id="2831"/>
      <w:bookmarkEnd w:id="2832"/>
      <w:bookmarkEnd w:id="2833"/>
      <w:bookmarkEnd w:id="2834"/>
      <w:bookmarkEnd w:id="2835"/>
      <w:bookmarkEnd w:id="2836"/>
      <w:bookmarkEnd w:id="2837"/>
      <w:bookmarkEnd w:id="2838"/>
      <w:bookmarkEnd w:id="2839"/>
    </w:p>
    <w:p w14:paraId="12EAE031" w14:textId="77777777" w:rsidR="004D3FFD" w:rsidRDefault="002C252C" w:rsidP="003D2711">
      <w:pPr>
        <w:pStyle w:val="B1"/>
        <w:rPr>
          <w:lang w:eastAsia="ja-JP"/>
        </w:rPr>
      </w:pPr>
      <w:r>
        <w:rPr>
          <w:rFonts w:cs="v4.2.0"/>
        </w:rPr>
        <w:t>1a)</w:t>
      </w:r>
      <w:r>
        <w:rPr>
          <w:rFonts w:cs="v4.2.0"/>
        </w:rPr>
        <w:tab/>
      </w:r>
      <w:r>
        <w:rPr>
          <w:lang w:eastAsia="ja-JP"/>
        </w:rPr>
        <w:t>Place the repeater</w:t>
      </w:r>
      <w:r>
        <w:rPr>
          <w:rFonts w:hint="eastAsia"/>
          <w:lang w:eastAsia="zh-CN"/>
        </w:rPr>
        <w:t xml:space="preserve"> </w:t>
      </w:r>
      <w:r>
        <w:rPr>
          <w:lang w:eastAsia="ja-JP"/>
        </w:rPr>
        <w:t>at the positioner.</w:t>
      </w:r>
    </w:p>
    <w:p w14:paraId="57A7740B" w14:textId="77777777" w:rsidR="004D3FFD" w:rsidRDefault="002C252C" w:rsidP="003D2711">
      <w:pPr>
        <w:pStyle w:val="B1"/>
        <w:rPr>
          <w:rFonts w:cs="v4.2.0"/>
        </w:rPr>
      </w:pPr>
      <w:r>
        <w:rPr>
          <w:lang w:eastAsia="ja-JP"/>
        </w:rPr>
        <w:t xml:space="preserve">1b) </w:t>
      </w:r>
      <w:r>
        <w:t>Verify measurement impact from feeding test signal by generating a signal for repeater input with repeater to be turned off.  Verify measured result is enough below requirement limit.</w:t>
      </w:r>
      <w:r>
        <w:rPr>
          <w:lang w:eastAsia="ja-JP"/>
        </w:rPr>
        <w:t xml:space="preserve"> </w:t>
      </w:r>
    </w:p>
    <w:p w14:paraId="4E1BA555" w14:textId="77777777" w:rsidR="004D3FFD" w:rsidRDefault="002C252C" w:rsidP="003D2711">
      <w:pPr>
        <w:pStyle w:val="B1"/>
        <w:rPr>
          <w:rFonts w:cs="v4.2.0"/>
        </w:rPr>
      </w:pPr>
      <w:r>
        <w:rPr>
          <w:rFonts w:cs="v4.2.0"/>
        </w:rPr>
        <w:t>2)</w:t>
      </w:r>
      <w:r>
        <w:rPr>
          <w:rFonts w:cs="v4.2.0"/>
        </w:rPr>
        <w:tab/>
      </w:r>
      <w:r>
        <w:rPr>
          <w:lang w:eastAsia="ja-JP"/>
        </w:rPr>
        <w:t>Align the manufacturer declared coordinate system orientation (D.2) of the repeater with the test system.</w:t>
      </w:r>
    </w:p>
    <w:p w14:paraId="15A297D5" w14:textId="77777777" w:rsidR="004D3FFD" w:rsidRDefault="002C252C" w:rsidP="003D2711">
      <w:pPr>
        <w:pStyle w:val="B1"/>
        <w:rPr>
          <w:rFonts w:cs="v4.2.0"/>
        </w:rPr>
      </w:pPr>
      <w:r>
        <w:rPr>
          <w:rFonts w:cs="v4.2.0"/>
        </w:rPr>
        <w:t>3)</w:t>
      </w:r>
      <w:r>
        <w:rPr>
          <w:rFonts w:cs="v4.2.0"/>
        </w:rPr>
        <w:tab/>
      </w:r>
      <w:r>
        <w:rPr>
          <w:lang w:eastAsia="ja-JP"/>
        </w:rPr>
        <w:t>Orient the positioner (and repeater) in order that the direction to be tested aligns with the test antenna.</w:t>
      </w:r>
      <w:r>
        <w:rPr>
          <w:rFonts w:cs="v4.2.0"/>
        </w:rPr>
        <w:t xml:space="preserve"> </w:t>
      </w:r>
    </w:p>
    <w:p w14:paraId="19A773B7" w14:textId="52412216" w:rsidR="004D3FFD" w:rsidRDefault="003D2711">
      <w:pPr>
        <w:pStyle w:val="B1"/>
        <w:rPr>
          <w:lang w:eastAsia="ja-JP"/>
        </w:rPr>
      </w:pPr>
      <w:r>
        <w:rPr>
          <w:lang w:eastAsia="zh-CN"/>
        </w:rPr>
        <w:tab/>
        <w:t xml:space="preserve">For </w:t>
      </w:r>
      <w:r>
        <w:rPr>
          <w:i/>
          <w:iCs/>
          <w:lang w:eastAsia="zh-CN"/>
        </w:rPr>
        <w:t>repeater type 2-O</w:t>
      </w:r>
      <w:r>
        <w:rPr>
          <w:rFonts w:hint="eastAsia"/>
          <w:i/>
          <w:iCs/>
          <w:lang w:eastAsia="zh-CN"/>
        </w:rPr>
        <w:t xml:space="preserve"> </w:t>
      </w:r>
      <w:r>
        <w:rPr>
          <w:lang w:eastAsia="zh-CN"/>
        </w:rPr>
        <w:t>declared to be capable of single carrier operation only, s</w:t>
      </w:r>
      <w:r>
        <w:rPr>
          <w:lang w:eastAsia="ja-JP"/>
        </w:rPr>
        <w:t>et the repeater to transmit a signal according to</w:t>
      </w:r>
      <w:r>
        <w:rPr>
          <w:lang w:eastAsia="zh-CN"/>
        </w:rPr>
        <w:t xml:space="preserve"> the applicable test </w:t>
      </w:r>
      <w:r>
        <w:rPr>
          <w:lang w:eastAsia="ja-JP"/>
        </w:rPr>
        <w:t xml:space="preserve">signal </w:t>
      </w:r>
      <w:r>
        <w:rPr>
          <w:lang w:eastAsia="zh-CN"/>
        </w:rPr>
        <w:t>configuration</w:t>
      </w:r>
      <w:r>
        <w:rPr>
          <w:lang w:eastAsia="ja-JP"/>
        </w:rPr>
        <w:t xml:space="preserve"> and corresponding power setting specified in clause 4.</w:t>
      </w:r>
      <w:r>
        <w:rPr>
          <w:lang w:eastAsia="zh-CN"/>
        </w:rPr>
        <w:t xml:space="preserve">7.2 and 4.8 using </w:t>
      </w:r>
      <w:r>
        <w:rPr>
          <w:lang w:eastAsia="ja-JP"/>
        </w:rPr>
        <w:t xml:space="preserve">the corresponding test models </w:t>
      </w:r>
      <w:r>
        <w:rPr>
          <w:snapToGrid w:val="0"/>
          <w:lang w:eastAsia="ja-JP"/>
        </w:rPr>
        <w:t>on all carriers configured</w:t>
      </w:r>
      <w:r>
        <w:rPr>
          <w:lang w:eastAsia="ja-JP"/>
        </w:rPr>
        <w:t xml:space="preserve">: </w:t>
      </w:r>
    </w:p>
    <w:p w14:paraId="480EE2D6" w14:textId="77777777" w:rsidR="004D3FFD" w:rsidRDefault="002C252C" w:rsidP="003D2711">
      <w:pPr>
        <w:pStyle w:val="B20"/>
        <w:rPr>
          <w:lang w:eastAsia="ja-JP"/>
        </w:rPr>
      </w:pPr>
      <w:r>
        <w:rPr>
          <w:lang w:eastAsia="ja-JP"/>
        </w:rPr>
        <w:t>-</w:t>
      </w:r>
      <w:r>
        <w:rPr>
          <w:lang w:eastAsia="ja-JP"/>
        </w:rPr>
        <w:tab/>
        <w:t>RDL-FR2-TM3.1a with 256QAM signal if 256QAM is supported by repeater without power back off, or</w:t>
      </w:r>
    </w:p>
    <w:p w14:paraId="7E20FDC9" w14:textId="77777777" w:rsidR="004D3FFD" w:rsidRDefault="002C252C" w:rsidP="003D2711">
      <w:pPr>
        <w:pStyle w:val="B20"/>
        <w:rPr>
          <w:lang w:eastAsia="ja-JP"/>
        </w:rPr>
      </w:pPr>
      <w:r>
        <w:rPr>
          <w:lang w:eastAsia="ja-JP"/>
        </w:rPr>
        <w:t>-</w:t>
      </w:r>
      <w:r>
        <w:rPr>
          <w:lang w:eastAsia="ja-JP"/>
        </w:rPr>
        <w:tab/>
        <w:t xml:space="preserve">RDL-FR2-TM3.1a at manufacturer's declared rated output power if 256QAM is supported by repeater with power back off, and RDL-FR2-TM3.1 </w:t>
      </w:r>
      <w:r>
        <w:rPr>
          <w:lang w:eastAsia="zh-CN"/>
        </w:rPr>
        <w:t>with highest modulation order supported without power back off</w:t>
      </w:r>
      <w:r>
        <w:rPr>
          <w:lang w:eastAsia="ja-JP"/>
        </w:rPr>
        <w:t>, or</w:t>
      </w:r>
    </w:p>
    <w:p w14:paraId="52B50440" w14:textId="77777777" w:rsidR="004D3FFD" w:rsidRDefault="002C252C" w:rsidP="003D2711">
      <w:pPr>
        <w:pStyle w:val="B20"/>
        <w:rPr>
          <w:lang w:eastAsia="zh-CN"/>
        </w:rPr>
      </w:pPr>
      <w:r>
        <w:rPr>
          <w:lang w:eastAsia="ja-JP"/>
        </w:rPr>
        <w:t>-</w:t>
      </w:r>
      <w:r>
        <w:rPr>
          <w:lang w:eastAsia="ja-JP"/>
        </w:rPr>
        <w:tab/>
      </w:r>
      <w:r>
        <w:rPr>
          <w:lang w:eastAsia="zh-CN"/>
        </w:rPr>
        <w:t xml:space="preserve">RDL-FR2-TM3.1 with 64QAM signal </w:t>
      </w:r>
      <w:r>
        <w:rPr>
          <w:lang w:eastAsia="ja-JP"/>
        </w:rPr>
        <w:t xml:space="preserve">if </w:t>
      </w:r>
      <w:r>
        <w:rPr>
          <w:lang w:eastAsia="zh-CN"/>
        </w:rPr>
        <w:t>64</w:t>
      </w:r>
      <w:r>
        <w:rPr>
          <w:lang w:eastAsia="ja-JP"/>
        </w:rPr>
        <w:t>QAM is supported</w:t>
      </w:r>
      <w:r>
        <w:rPr>
          <w:lang w:eastAsia="zh-CN"/>
        </w:rPr>
        <w:t xml:space="preserve"> by repeater</w:t>
      </w:r>
      <w:r>
        <w:rPr>
          <w:lang w:eastAsia="ja-JP"/>
        </w:rPr>
        <w:t xml:space="preserve"> </w:t>
      </w:r>
      <w:r>
        <w:rPr>
          <w:lang w:eastAsia="zh-CN"/>
        </w:rPr>
        <w:t>without power back off, or</w:t>
      </w:r>
    </w:p>
    <w:p w14:paraId="0570EB63" w14:textId="77777777" w:rsidR="004D3FFD" w:rsidRDefault="002C252C" w:rsidP="003D2711">
      <w:pPr>
        <w:pStyle w:val="B20"/>
        <w:rPr>
          <w:lang w:eastAsia="zh-CN"/>
        </w:rPr>
      </w:pPr>
      <w:r>
        <w:rPr>
          <w:lang w:eastAsia="ja-JP"/>
        </w:rPr>
        <w:t>-</w:t>
      </w:r>
      <w:r>
        <w:rPr>
          <w:lang w:eastAsia="ja-JP"/>
        </w:rPr>
        <w:tab/>
        <w:t>RDL-FR2</w:t>
      </w:r>
      <w:r>
        <w:rPr>
          <w:lang w:eastAsia="zh-CN"/>
        </w:rPr>
        <w:t>-</w:t>
      </w:r>
      <w:r>
        <w:rPr>
          <w:lang w:eastAsia="ja-JP"/>
        </w:rPr>
        <w:t>TM3.1</w:t>
      </w:r>
      <w:r>
        <w:rPr>
          <w:lang w:eastAsia="zh-CN"/>
        </w:rPr>
        <w:t xml:space="preserve"> with highest modulation order without power back off if 64QAM is not supported by repeater, or</w:t>
      </w:r>
    </w:p>
    <w:p w14:paraId="5802EA2A" w14:textId="77777777" w:rsidR="004D3FFD" w:rsidRDefault="002C252C" w:rsidP="003D2711">
      <w:pPr>
        <w:pStyle w:val="B20"/>
        <w:rPr>
          <w:lang w:eastAsia="zh-CN"/>
        </w:rPr>
      </w:pPr>
      <w:r>
        <w:rPr>
          <w:lang w:eastAsia="ja-JP"/>
        </w:rPr>
        <w:t>-</w:t>
      </w:r>
      <w:r>
        <w:rPr>
          <w:lang w:eastAsia="ja-JP"/>
        </w:rPr>
        <w:tab/>
        <w:t>if 64 QAM is supported by repeater</w:t>
      </w:r>
      <w:r>
        <w:rPr>
          <w:rFonts w:hint="eastAsia"/>
          <w:lang w:eastAsia="zh-CN"/>
        </w:rPr>
        <w:t xml:space="preserve"> </w:t>
      </w:r>
      <w:r>
        <w:rPr>
          <w:lang w:eastAsia="ja-JP"/>
        </w:rPr>
        <w:t>with power back off, RDL-FR2</w:t>
      </w:r>
      <w:r>
        <w:rPr>
          <w:lang w:eastAsia="zh-CN"/>
        </w:rPr>
        <w:t>-</w:t>
      </w:r>
      <w:r>
        <w:rPr>
          <w:lang w:eastAsia="ja-JP"/>
        </w:rPr>
        <w:t>TM 3.1</w:t>
      </w:r>
      <w:r>
        <w:rPr>
          <w:lang w:eastAsia="zh-CN"/>
        </w:rPr>
        <w:t xml:space="preserve"> with 64QAM at manufacturer's declared rated output power </w:t>
      </w:r>
      <w:r>
        <w:rPr>
          <w:lang w:eastAsia="ja-JP"/>
        </w:rPr>
        <w:t>(P</w:t>
      </w:r>
      <w:r>
        <w:rPr>
          <w:vertAlign w:val="subscript"/>
          <w:lang w:eastAsia="ja-JP"/>
        </w:rPr>
        <w:t>rated,c,EIRP</w:t>
      </w:r>
      <w:r>
        <w:rPr>
          <w:lang w:eastAsia="ja-JP"/>
        </w:rPr>
        <w:t xml:space="preserve">) </w:t>
      </w:r>
      <w:r>
        <w:rPr>
          <w:lang w:eastAsia="zh-CN"/>
        </w:rPr>
        <w:t>and RDL-FR2-TM3.1 with highest modulation order supported at maximum power</w:t>
      </w:r>
      <w:r>
        <w:rPr>
          <w:lang w:eastAsia="ja-JP"/>
        </w:rPr>
        <w:t>.</w:t>
      </w:r>
    </w:p>
    <w:p w14:paraId="02DE25C1" w14:textId="08907552" w:rsidR="004D3FFD" w:rsidRDefault="002C252C">
      <w:pPr>
        <w:pStyle w:val="B1"/>
        <w:rPr>
          <w:lang w:eastAsia="zh-CN"/>
        </w:rPr>
      </w:pPr>
      <w:r>
        <w:rPr>
          <w:lang w:eastAsia="zh-CN"/>
        </w:rPr>
        <w:tab/>
        <w:t xml:space="preserve">For </w:t>
      </w:r>
      <w:r>
        <w:rPr>
          <w:i/>
          <w:iCs/>
          <w:lang w:eastAsia="zh-CN"/>
        </w:rPr>
        <w:t>repeater type 2-O</w:t>
      </w:r>
      <w:r>
        <w:rPr>
          <w:rFonts w:hint="eastAsia"/>
          <w:i/>
          <w:iCs/>
          <w:lang w:eastAsia="zh-CN"/>
        </w:rPr>
        <w:t xml:space="preserve"> </w:t>
      </w:r>
      <w:r>
        <w:rPr>
          <w:lang w:eastAsia="zh-CN"/>
        </w:rPr>
        <w:t xml:space="preserve">declared to be capable of multi-carrier, set the repeater to transmit according to: </w:t>
      </w:r>
    </w:p>
    <w:p w14:paraId="1F5AFE16" w14:textId="77777777" w:rsidR="004D3FFD" w:rsidRDefault="002C252C" w:rsidP="003D2711">
      <w:pPr>
        <w:pStyle w:val="B20"/>
        <w:rPr>
          <w:lang w:eastAsia="ja-JP"/>
        </w:rPr>
      </w:pPr>
      <w:r>
        <w:rPr>
          <w:lang w:eastAsia="ja-JP"/>
        </w:rPr>
        <w:t>-</w:t>
      </w:r>
      <w:r>
        <w:rPr>
          <w:lang w:eastAsia="ja-JP"/>
        </w:rPr>
        <w:tab/>
        <w:t>RDL-FR2-TM3.1a with 256QAM signal if 256QAM is supported by repeater</w:t>
      </w:r>
      <w:r>
        <w:rPr>
          <w:rFonts w:hint="eastAsia"/>
          <w:lang w:eastAsia="zh-CN"/>
        </w:rPr>
        <w:t xml:space="preserve"> </w:t>
      </w:r>
      <w:r>
        <w:rPr>
          <w:lang w:eastAsia="ja-JP"/>
        </w:rPr>
        <w:t>without power back off, or</w:t>
      </w:r>
    </w:p>
    <w:p w14:paraId="00D2427A" w14:textId="77777777" w:rsidR="004D3FFD" w:rsidRDefault="002C252C" w:rsidP="003D2711">
      <w:pPr>
        <w:pStyle w:val="B20"/>
        <w:rPr>
          <w:lang w:eastAsia="zh-CN"/>
        </w:rPr>
      </w:pPr>
      <w:r>
        <w:rPr>
          <w:lang w:eastAsia="ja-JP"/>
        </w:rPr>
        <w:t>-</w:t>
      </w:r>
      <w:r>
        <w:rPr>
          <w:lang w:eastAsia="ja-JP"/>
        </w:rPr>
        <w:tab/>
        <w:t>RDL-FR2-TM3.1a at manufacturer's declared rated output power if 256QAM is supported by repeater with power back off, and RDL-FR2-TM3.1 at maximum power, or</w:t>
      </w:r>
    </w:p>
    <w:p w14:paraId="1D4CFA72" w14:textId="77777777" w:rsidR="004D3FFD" w:rsidRDefault="002C252C" w:rsidP="003D2711">
      <w:pPr>
        <w:pStyle w:val="B20"/>
        <w:rPr>
          <w:lang w:eastAsia="zh-CN"/>
        </w:rPr>
      </w:pPr>
      <w:r>
        <w:rPr>
          <w:lang w:eastAsia="ja-JP"/>
        </w:rPr>
        <w:t>-</w:t>
      </w:r>
      <w:r>
        <w:rPr>
          <w:lang w:eastAsia="ja-JP"/>
        </w:rPr>
        <w:tab/>
      </w:r>
      <w:r>
        <w:rPr>
          <w:lang w:eastAsia="zh-CN"/>
        </w:rPr>
        <w:t>RDL-FR2-TM3.1 with 64QAM signal if 64QAM is supported by repeater without power back off, or</w:t>
      </w:r>
    </w:p>
    <w:p w14:paraId="2D309CC4" w14:textId="77777777" w:rsidR="004D3FFD" w:rsidRDefault="002C252C" w:rsidP="003D2711">
      <w:pPr>
        <w:pStyle w:val="B20"/>
        <w:rPr>
          <w:lang w:eastAsia="zh-CN"/>
        </w:rPr>
      </w:pPr>
      <w:r>
        <w:rPr>
          <w:lang w:eastAsia="ja-JP"/>
        </w:rPr>
        <w:t>-</w:t>
      </w:r>
      <w:r>
        <w:rPr>
          <w:lang w:eastAsia="ja-JP"/>
        </w:rPr>
        <w:tab/>
      </w:r>
      <w:r>
        <w:rPr>
          <w:lang w:eastAsia="zh-CN"/>
        </w:rPr>
        <w:t>RDL-FR2-TM3.1 with highest modulation order supported without power back off if 64QAM is not supported by repeater, or</w:t>
      </w:r>
    </w:p>
    <w:p w14:paraId="3CFAD6C5" w14:textId="77777777" w:rsidR="004D3FFD" w:rsidRDefault="002C252C" w:rsidP="003D2711">
      <w:pPr>
        <w:pStyle w:val="B20"/>
        <w:rPr>
          <w:lang w:eastAsia="zh-CN"/>
        </w:rPr>
      </w:pPr>
      <w:r>
        <w:rPr>
          <w:lang w:eastAsia="ja-JP"/>
        </w:rPr>
        <w:t>-</w:t>
      </w:r>
      <w:r>
        <w:rPr>
          <w:lang w:eastAsia="ja-JP"/>
        </w:rPr>
        <w:tab/>
      </w:r>
      <w:r>
        <w:rPr>
          <w:lang w:eastAsia="zh-CN"/>
        </w:rPr>
        <w:t>if 64QAM is supported by repeater with power back off, RDL-FR2-TM3.1 with 64QAM signal at manufacturer's declared rated output power</w:t>
      </w:r>
      <w:r>
        <w:rPr>
          <w:lang w:eastAsia="ja-JP"/>
        </w:rPr>
        <w:t xml:space="preserve"> (P</w:t>
      </w:r>
      <w:r>
        <w:rPr>
          <w:vertAlign w:val="subscript"/>
          <w:lang w:eastAsia="ja-JP"/>
        </w:rPr>
        <w:t>rated,c,EIRP</w:t>
      </w:r>
      <w:r>
        <w:rPr>
          <w:lang w:eastAsia="zh-CN"/>
        </w:rPr>
        <w:t>) and RDL-FR2-TM3.1 with highest supported modulation order at maximum power</w:t>
      </w:r>
    </w:p>
    <w:p w14:paraId="7E0E114D" w14:textId="718C2604" w:rsidR="004D3FFD" w:rsidRDefault="002C252C" w:rsidP="003D2711">
      <w:pPr>
        <w:pStyle w:val="B1"/>
        <w:rPr>
          <w:lang w:eastAsia="ja-JP"/>
        </w:rPr>
      </w:pPr>
      <w:r>
        <w:rPr>
          <w:lang w:eastAsia="ja-JP"/>
        </w:rPr>
        <w:tab/>
        <w:t>For RDL-FR1</w:t>
      </w:r>
      <w:r>
        <w:rPr>
          <w:lang w:eastAsia="zh-CN"/>
        </w:rPr>
        <w:t>-</w:t>
      </w:r>
      <w:r>
        <w:rPr>
          <w:lang w:eastAsia="ja-JP"/>
        </w:rPr>
        <w:t>TM 3.1</w:t>
      </w:r>
      <w:r>
        <w:rPr>
          <w:lang w:eastAsia="zh-CN"/>
        </w:rPr>
        <w:t>a</w:t>
      </w:r>
      <w:r>
        <w:rPr>
          <w:lang w:eastAsia="ja-JP"/>
        </w:rPr>
        <w:t xml:space="preserve"> and RDL-FR2</w:t>
      </w:r>
      <w:r>
        <w:rPr>
          <w:lang w:eastAsia="zh-CN"/>
        </w:rPr>
        <w:t>-</w:t>
      </w:r>
      <w:r>
        <w:rPr>
          <w:lang w:eastAsia="ja-JP"/>
        </w:rPr>
        <w:t>TM 3.1, power back-off shall be applied if it is declared.</w:t>
      </w:r>
    </w:p>
    <w:p w14:paraId="7CBAB54C" w14:textId="77777777" w:rsidR="004D3FFD" w:rsidRDefault="002C252C" w:rsidP="003D2711">
      <w:pPr>
        <w:pStyle w:val="B1"/>
        <w:rPr>
          <w:lang w:eastAsia="ja-JP"/>
        </w:rPr>
      </w:pPr>
      <w:r>
        <w:rPr>
          <w:lang w:eastAsia="ja-JP"/>
        </w:rPr>
        <w:t>5)</w:t>
      </w:r>
      <w:r>
        <w:rPr>
          <w:lang w:eastAsia="ja-JP"/>
        </w:rPr>
        <w:tab/>
        <w:t xml:space="preserve">For each carrier, measure the </w:t>
      </w:r>
      <w:r>
        <w:rPr>
          <w:rFonts w:hint="eastAsia"/>
          <w:lang w:val="en-US" w:eastAsia="zh-CN"/>
        </w:rPr>
        <w:t xml:space="preserve">repeater </w:t>
      </w:r>
      <w:r>
        <w:rPr>
          <w:lang w:eastAsia="ja-JP"/>
        </w:rPr>
        <w:t xml:space="preserve">EVM and frequency error as defined in annex </w:t>
      </w:r>
      <w:r>
        <w:rPr>
          <w:lang w:eastAsia="zh-CN"/>
        </w:rPr>
        <w:t>L</w:t>
      </w:r>
      <w:r>
        <w:rPr>
          <w:lang w:eastAsia="ja-JP"/>
        </w:rPr>
        <w:t>.</w:t>
      </w:r>
    </w:p>
    <w:p w14:paraId="21CA2E68" w14:textId="77777777" w:rsidR="004D3FFD" w:rsidRDefault="002C252C" w:rsidP="003D2711">
      <w:pPr>
        <w:pStyle w:val="B1"/>
        <w:rPr>
          <w:rFonts w:cs="v4.2.0"/>
        </w:rPr>
      </w:pPr>
      <w:r>
        <w:rPr>
          <w:rFonts w:eastAsia="SimSun" w:cs="v4.2.0" w:hint="eastAsia"/>
          <w:lang w:val="en-US" w:eastAsia="zh-CN"/>
        </w:rPr>
        <w:t>6</w:t>
      </w:r>
      <w:r>
        <w:rPr>
          <w:rFonts w:cs="v4.2.0"/>
        </w:rPr>
        <w:t>)</w:t>
      </w:r>
      <w:r>
        <w:rPr>
          <w:rFonts w:cs="v4.2.0"/>
        </w:rPr>
        <w:tab/>
        <w:t>Adjust the input power to the Repeater to create the maximum nominal Repeater output power at maximum gain.</w:t>
      </w:r>
    </w:p>
    <w:p w14:paraId="646300C1" w14:textId="77777777" w:rsidR="004D3FFD" w:rsidRDefault="002C252C">
      <w:pPr>
        <w:pStyle w:val="B1"/>
      </w:pPr>
      <w:r>
        <w:rPr>
          <w:rFonts w:eastAsia="SimSun" w:hint="eastAsia"/>
          <w:lang w:val="en-US" w:eastAsia="zh-CN"/>
        </w:rPr>
        <w:t>7</w:t>
      </w:r>
      <w:r>
        <w:t>)</w:t>
      </w:r>
      <w:r>
        <w:tab/>
        <w:t xml:space="preserve">Measure the </w:t>
      </w:r>
      <w:r>
        <w:rPr>
          <w:rFonts w:eastAsia="SimSun" w:hint="eastAsia"/>
          <w:lang w:val="en-US" w:eastAsia="zh-CN"/>
        </w:rPr>
        <w:t xml:space="preserve">repeater </w:t>
      </w:r>
      <w:r>
        <w:t xml:space="preserve">EVM and frequency error as defined in </w:t>
      </w:r>
      <w:r>
        <w:rPr>
          <w:rFonts w:cs="v4.2.0"/>
        </w:rPr>
        <w:t>TS 38.141-2 [</w:t>
      </w:r>
      <w:r>
        <w:rPr>
          <w:rFonts w:eastAsia="SimSun" w:cs="v4.2.0" w:hint="eastAsia"/>
          <w:lang w:val="en-US" w:eastAsia="zh-CN"/>
        </w:rPr>
        <w:t>6</w:t>
      </w:r>
      <w:r>
        <w:rPr>
          <w:rFonts w:cs="v4.2.0"/>
        </w:rPr>
        <w:t xml:space="preserve">] </w:t>
      </w:r>
      <w:r>
        <w:t>Annex [F].</w:t>
      </w:r>
    </w:p>
    <w:p w14:paraId="4520D610" w14:textId="77777777" w:rsidR="004D3FFD" w:rsidRDefault="002C252C">
      <w:pPr>
        <w:pStyle w:val="B1"/>
        <w:rPr>
          <w:rFonts w:eastAsia="SimSun"/>
          <w:lang w:eastAsia="zh-CN"/>
        </w:rPr>
      </w:pPr>
      <w:r>
        <w:rPr>
          <w:rFonts w:eastAsia="SimSun" w:hint="eastAsia"/>
          <w:lang w:val="en-US" w:eastAsia="zh-CN"/>
        </w:rPr>
        <w:t>8</w:t>
      </w:r>
      <w:r>
        <w:t>)</w:t>
      </w:r>
      <w:r>
        <w:tab/>
        <w:t>Repeat the procedure with all the narrower bandwidths</w:t>
      </w:r>
      <w:r>
        <w:rPr>
          <w:rFonts w:eastAsia="SimSun" w:hint="eastAsia"/>
          <w:lang w:val="en-US" w:eastAsia="zh-CN"/>
        </w:rPr>
        <w:t>.</w:t>
      </w:r>
    </w:p>
    <w:p w14:paraId="17C0F783" w14:textId="77777777" w:rsidR="004D3FFD" w:rsidRDefault="002C252C">
      <w:pPr>
        <w:pStyle w:val="Heading4"/>
      </w:pPr>
      <w:bookmarkStart w:id="2840" w:name="_Toc14482"/>
      <w:bookmarkStart w:id="2841" w:name="_Toc16576"/>
      <w:bookmarkStart w:id="2842" w:name="_Toc8619"/>
      <w:bookmarkStart w:id="2843" w:name="_Toc503965090"/>
      <w:bookmarkStart w:id="2844" w:name="_Toc121818436"/>
      <w:bookmarkStart w:id="2845" w:name="_Toc121818660"/>
      <w:bookmarkStart w:id="2846" w:name="_Toc124158415"/>
      <w:bookmarkStart w:id="2847" w:name="_Toc130558483"/>
      <w:bookmarkStart w:id="2848" w:name="_Toc137467208"/>
      <w:bookmarkStart w:id="2849" w:name="_Toc138884854"/>
      <w:bookmarkStart w:id="2850" w:name="_Toc138885078"/>
      <w:bookmarkStart w:id="2851" w:name="_Toc145511289"/>
      <w:bookmarkStart w:id="2852" w:name="_Toc155475766"/>
      <w:r>
        <w:t>6.6.1.5</w:t>
      </w:r>
      <w:r>
        <w:tab/>
        <w:t>Test requirement</w:t>
      </w:r>
      <w:bookmarkEnd w:id="2840"/>
      <w:bookmarkEnd w:id="2841"/>
      <w:bookmarkEnd w:id="2842"/>
      <w:bookmarkEnd w:id="2843"/>
      <w:bookmarkEnd w:id="2844"/>
      <w:bookmarkEnd w:id="2845"/>
      <w:bookmarkEnd w:id="2846"/>
      <w:bookmarkEnd w:id="2847"/>
      <w:bookmarkEnd w:id="2848"/>
      <w:bookmarkEnd w:id="2849"/>
      <w:bookmarkEnd w:id="2850"/>
      <w:bookmarkEnd w:id="2851"/>
      <w:bookmarkEnd w:id="2852"/>
    </w:p>
    <w:p w14:paraId="60E40BF1" w14:textId="77777777" w:rsidR="004D3FFD" w:rsidRDefault="002C252C">
      <w:r>
        <w:t xml:space="preserve">The downlink of the Repeater EVM levels for different modulation schemes shall not exceed values in table 6.6.1.5-1. </w:t>
      </w:r>
    </w:p>
    <w:p w14:paraId="27AB14F6" w14:textId="77777777" w:rsidR="004D3FFD" w:rsidRDefault="002C252C">
      <w:pPr>
        <w:pStyle w:val="TH"/>
        <w:rPr>
          <w:lang w:val="en-US"/>
        </w:rPr>
      </w:pPr>
      <w:r>
        <w:rPr>
          <w:lang w:val="en-US"/>
        </w:rPr>
        <w:t xml:space="preserve">Table 6.6.1.5-1: </w:t>
      </w:r>
      <w:r>
        <w:rPr>
          <w:rFonts w:hint="eastAsia"/>
          <w:lang w:val="en-US" w:eastAsia="zh-CN"/>
        </w:rPr>
        <w:t xml:space="preserve">Repeater </w:t>
      </w:r>
      <w:r>
        <w:rPr>
          <w:lang w:val="en-US"/>
        </w:rPr>
        <w:t>EVM test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3"/>
        <w:gridCol w:w="3539"/>
      </w:tblGrid>
      <w:tr w:rsidR="004D3FFD" w14:paraId="330DFE48" w14:textId="77777777">
        <w:trPr>
          <w:cantSplit/>
          <w:jc w:val="center"/>
        </w:trPr>
        <w:tc>
          <w:tcPr>
            <w:tcW w:w="3823" w:type="dxa"/>
            <w:tcBorders>
              <w:top w:val="single" w:sz="4" w:space="0" w:color="auto"/>
              <w:left w:val="single" w:sz="4" w:space="0" w:color="auto"/>
              <w:bottom w:val="single" w:sz="4" w:space="0" w:color="auto"/>
              <w:right w:val="single" w:sz="4" w:space="0" w:color="auto"/>
            </w:tcBorders>
            <w:vAlign w:val="center"/>
          </w:tcPr>
          <w:p w14:paraId="694FF73C" w14:textId="77777777" w:rsidR="004D3FFD" w:rsidRDefault="002C252C" w:rsidP="007D5256">
            <w:pPr>
              <w:pStyle w:val="TAH"/>
              <w:rPr>
                <w:rFonts w:eastAsia="SimSun"/>
                <w:lang w:val="en-US"/>
              </w:rPr>
            </w:pPr>
            <w:r>
              <w:rPr>
                <w:rFonts w:eastAsia="SimSun"/>
                <w:lang w:val="en-US"/>
              </w:rPr>
              <w:t>Parameter</w:t>
            </w:r>
          </w:p>
        </w:tc>
        <w:tc>
          <w:tcPr>
            <w:tcW w:w="3539" w:type="dxa"/>
            <w:tcBorders>
              <w:top w:val="single" w:sz="4" w:space="0" w:color="auto"/>
              <w:left w:val="single" w:sz="4" w:space="0" w:color="auto"/>
              <w:bottom w:val="single" w:sz="4" w:space="0" w:color="auto"/>
              <w:right w:val="single" w:sz="4" w:space="0" w:color="auto"/>
            </w:tcBorders>
          </w:tcPr>
          <w:p w14:paraId="3BCC98C8" w14:textId="77777777" w:rsidR="004D3FFD" w:rsidRDefault="002C252C" w:rsidP="007D5256">
            <w:pPr>
              <w:pStyle w:val="TAH"/>
              <w:rPr>
                <w:rFonts w:eastAsia="SimSun"/>
                <w:lang w:val="en-US"/>
              </w:rPr>
            </w:pPr>
            <w:r>
              <w:rPr>
                <w:rFonts w:eastAsia="SimSun"/>
                <w:lang w:val="en-US"/>
              </w:rPr>
              <w:t>Required EVM</w:t>
            </w:r>
          </w:p>
        </w:tc>
      </w:tr>
      <w:tr w:rsidR="00907FFA" w14:paraId="4EBC9707" w14:textId="77777777">
        <w:trPr>
          <w:cantSplit/>
          <w:jc w:val="center"/>
        </w:trPr>
        <w:tc>
          <w:tcPr>
            <w:tcW w:w="3823" w:type="dxa"/>
            <w:tcBorders>
              <w:top w:val="single" w:sz="4" w:space="0" w:color="auto"/>
              <w:left w:val="single" w:sz="4" w:space="0" w:color="auto"/>
              <w:bottom w:val="single" w:sz="4" w:space="0" w:color="auto"/>
              <w:right w:val="single" w:sz="4" w:space="0" w:color="auto"/>
            </w:tcBorders>
          </w:tcPr>
          <w:p w14:paraId="3AE0F0E4" w14:textId="77777777" w:rsidR="00907FFA" w:rsidRDefault="00907FFA" w:rsidP="00907FFA">
            <w:pPr>
              <w:pStyle w:val="TAC"/>
              <w:rPr>
                <w:rFonts w:eastAsia="SimSun"/>
                <w:lang w:val="en-US"/>
              </w:rPr>
            </w:pPr>
            <w:r>
              <w:rPr>
                <w:rFonts w:eastAsia="SimSun"/>
                <w:lang w:val="en-US"/>
              </w:rPr>
              <w:t>Up to 16QAM</w:t>
            </w:r>
          </w:p>
        </w:tc>
        <w:tc>
          <w:tcPr>
            <w:tcW w:w="3539" w:type="dxa"/>
            <w:tcBorders>
              <w:top w:val="single" w:sz="4" w:space="0" w:color="auto"/>
              <w:left w:val="single" w:sz="4" w:space="0" w:color="auto"/>
              <w:bottom w:val="single" w:sz="4" w:space="0" w:color="auto"/>
              <w:right w:val="single" w:sz="4" w:space="0" w:color="auto"/>
            </w:tcBorders>
          </w:tcPr>
          <w:p w14:paraId="62862169" w14:textId="3EDF22F7" w:rsidR="00907FFA" w:rsidRDefault="00907FFA" w:rsidP="00907FFA">
            <w:pPr>
              <w:pStyle w:val="TAC"/>
              <w:rPr>
                <w:rFonts w:eastAsia="SimSun"/>
                <w:lang w:val="en-US"/>
              </w:rPr>
            </w:pPr>
            <w:r>
              <w:rPr>
                <w:rFonts w:eastAsia="SimSun"/>
                <w:lang w:val="en-US"/>
              </w:rPr>
              <w:t>13.9 %</w:t>
            </w:r>
          </w:p>
        </w:tc>
      </w:tr>
      <w:tr w:rsidR="00907FFA" w14:paraId="5A7DE578" w14:textId="77777777">
        <w:trPr>
          <w:cantSplit/>
          <w:jc w:val="center"/>
        </w:trPr>
        <w:tc>
          <w:tcPr>
            <w:tcW w:w="3823" w:type="dxa"/>
            <w:tcBorders>
              <w:top w:val="single" w:sz="4" w:space="0" w:color="auto"/>
              <w:left w:val="single" w:sz="4" w:space="0" w:color="auto"/>
              <w:bottom w:val="single" w:sz="4" w:space="0" w:color="auto"/>
              <w:right w:val="single" w:sz="4" w:space="0" w:color="auto"/>
            </w:tcBorders>
          </w:tcPr>
          <w:p w14:paraId="33FAD83C" w14:textId="77777777" w:rsidR="00907FFA" w:rsidRDefault="00907FFA" w:rsidP="00907FFA">
            <w:pPr>
              <w:pStyle w:val="TAC"/>
              <w:rPr>
                <w:rFonts w:eastAsia="SimSun"/>
                <w:lang w:val="en-US"/>
              </w:rPr>
            </w:pPr>
            <w:r>
              <w:rPr>
                <w:rFonts w:eastAsia="SimSun"/>
                <w:lang w:val="en-US"/>
              </w:rPr>
              <w:t>64QAM</w:t>
            </w:r>
          </w:p>
        </w:tc>
        <w:tc>
          <w:tcPr>
            <w:tcW w:w="3539" w:type="dxa"/>
            <w:tcBorders>
              <w:top w:val="single" w:sz="4" w:space="0" w:color="auto"/>
              <w:left w:val="single" w:sz="4" w:space="0" w:color="auto"/>
              <w:bottom w:val="single" w:sz="4" w:space="0" w:color="auto"/>
              <w:right w:val="single" w:sz="4" w:space="0" w:color="auto"/>
            </w:tcBorders>
          </w:tcPr>
          <w:p w14:paraId="394656D4" w14:textId="114D3F71" w:rsidR="00907FFA" w:rsidRDefault="00907FFA" w:rsidP="00907FFA">
            <w:pPr>
              <w:pStyle w:val="TAC"/>
              <w:rPr>
                <w:rFonts w:eastAsia="SimSun"/>
                <w:lang w:val="en-US"/>
              </w:rPr>
            </w:pPr>
            <w:r>
              <w:rPr>
                <w:rFonts w:eastAsia="SimSun"/>
                <w:lang w:val="en-US"/>
              </w:rPr>
              <w:t xml:space="preserve">9.5 % </w:t>
            </w:r>
            <w:r>
              <w:rPr>
                <w:vertAlign w:val="superscript"/>
                <w:lang w:eastAsia="sv-SE"/>
              </w:rPr>
              <w:t>1</w:t>
            </w:r>
          </w:p>
        </w:tc>
      </w:tr>
      <w:tr w:rsidR="00907FFA" w14:paraId="36F6AB32" w14:textId="77777777">
        <w:trPr>
          <w:cantSplit/>
          <w:jc w:val="center"/>
        </w:trPr>
        <w:tc>
          <w:tcPr>
            <w:tcW w:w="3823" w:type="dxa"/>
            <w:tcBorders>
              <w:top w:val="single" w:sz="4" w:space="0" w:color="auto"/>
              <w:left w:val="single" w:sz="4" w:space="0" w:color="auto"/>
              <w:bottom w:val="single" w:sz="4" w:space="0" w:color="auto"/>
              <w:right w:val="single" w:sz="4" w:space="0" w:color="auto"/>
            </w:tcBorders>
          </w:tcPr>
          <w:p w14:paraId="2AD9205C" w14:textId="77777777" w:rsidR="00907FFA" w:rsidRDefault="00907FFA" w:rsidP="00907FFA">
            <w:pPr>
              <w:pStyle w:val="TAC"/>
              <w:rPr>
                <w:rFonts w:eastAsia="SimSun"/>
                <w:lang w:val="en-US"/>
              </w:rPr>
            </w:pPr>
            <w:r>
              <w:rPr>
                <w:rFonts w:eastAsia="SimSun"/>
                <w:lang w:val="en-US"/>
              </w:rPr>
              <w:t>256QAM</w:t>
            </w:r>
          </w:p>
        </w:tc>
        <w:tc>
          <w:tcPr>
            <w:tcW w:w="3539" w:type="dxa"/>
            <w:tcBorders>
              <w:top w:val="single" w:sz="4" w:space="0" w:color="auto"/>
              <w:left w:val="single" w:sz="4" w:space="0" w:color="auto"/>
              <w:bottom w:val="single" w:sz="4" w:space="0" w:color="auto"/>
              <w:right w:val="single" w:sz="4" w:space="0" w:color="auto"/>
            </w:tcBorders>
          </w:tcPr>
          <w:p w14:paraId="66BB353F" w14:textId="5B878021" w:rsidR="00907FFA" w:rsidRDefault="00907FFA" w:rsidP="00907FFA">
            <w:pPr>
              <w:pStyle w:val="TAC"/>
              <w:rPr>
                <w:rFonts w:eastAsia="SimSun"/>
                <w:lang w:val="en-US"/>
              </w:rPr>
            </w:pPr>
            <w:r>
              <w:rPr>
                <w:rFonts w:eastAsia="SimSun"/>
                <w:lang w:val="en-US"/>
              </w:rPr>
              <w:t>5.3 %</w:t>
            </w:r>
            <w:r>
              <w:rPr>
                <w:vertAlign w:val="superscript"/>
                <w:lang w:eastAsia="sv-SE"/>
              </w:rPr>
              <w:t>2</w:t>
            </w:r>
          </w:p>
        </w:tc>
      </w:tr>
      <w:tr w:rsidR="004D3FFD" w14:paraId="51A8DB65" w14:textId="77777777">
        <w:trPr>
          <w:cantSplit/>
          <w:jc w:val="center"/>
        </w:trPr>
        <w:tc>
          <w:tcPr>
            <w:tcW w:w="7362" w:type="dxa"/>
            <w:gridSpan w:val="2"/>
            <w:tcBorders>
              <w:top w:val="single" w:sz="4" w:space="0" w:color="auto"/>
              <w:left w:val="single" w:sz="4" w:space="0" w:color="auto"/>
              <w:bottom w:val="single" w:sz="4" w:space="0" w:color="auto"/>
              <w:right w:val="single" w:sz="4" w:space="0" w:color="auto"/>
            </w:tcBorders>
            <w:vAlign w:val="center"/>
          </w:tcPr>
          <w:p w14:paraId="301279ED" w14:textId="77777777" w:rsidR="004D3FFD" w:rsidRDefault="002C252C" w:rsidP="007D5256">
            <w:pPr>
              <w:pStyle w:val="TAN"/>
              <w:rPr>
                <w:rFonts w:eastAsia="SimSun"/>
                <w:lang w:val="en-US" w:eastAsia="zh-CN"/>
              </w:rPr>
            </w:pPr>
            <w:r>
              <w:rPr>
                <w:rFonts w:eastAsia="SimSun"/>
                <w:lang w:val="en-US" w:eastAsia="zh-CN"/>
              </w:rPr>
              <w:t xml:space="preserve">Note 1: </w:t>
            </w:r>
            <w:r>
              <w:rPr>
                <w:rFonts w:eastAsia="SimSun"/>
                <w:lang w:val="en-US"/>
              </w:rPr>
              <w:t>support of 64QAM is based on the declaration</w:t>
            </w:r>
          </w:p>
          <w:p w14:paraId="4FDC4DFE" w14:textId="77777777" w:rsidR="004D3FFD" w:rsidRDefault="002C252C" w:rsidP="007D5256">
            <w:pPr>
              <w:pStyle w:val="TAN"/>
              <w:rPr>
                <w:rFonts w:eastAsia="SimSun"/>
                <w:lang w:val="en-US"/>
              </w:rPr>
            </w:pPr>
            <w:r>
              <w:rPr>
                <w:rFonts w:eastAsia="SimSun"/>
                <w:lang w:val="en-US"/>
              </w:rPr>
              <w:t>Note 2: support of 256QAM is based on the declaration.</w:t>
            </w:r>
          </w:p>
        </w:tc>
      </w:tr>
    </w:tbl>
    <w:p w14:paraId="000D6FC3" w14:textId="77777777" w:rsidR="007D5256" w:rsidRDefault="007D5256" w:rsidP="007D5256">
      <w:pPr>
        <w:rPr>
          <w:lang w:val="en-US" w:eastAsia="zh-CN"/>
        </w:rPr>
      </w:pPr>
    </w:p>
    <w:p w14:paraId="55F58E87" w14:textId="29320C45" w:rsidR="004D3FFD" w:rsidRDefault="002C252C" w:rsidP="008E76DD">
      <w:pPr>
        <w:pStyle w:val="Heading3"/>
      </w:pPr>
      <w:bookmarkStart w:id="2853" w:name="_Toc121818437"/>
      <w:bookmarkStart w:id="2854" w:name="_Toc121818661"/>
      <w:bookmarkStart w:id="2855" w:name="_Toc124158416"/>
      <w:bookmarkStart w:id="2856" w:name="_Toc130558484"/>
      <w:bookmarkStart w:id="2857" w:name="_Toc137467209"/>
      <w:bookmarkStart w:id="2858" w:name="_Toc138884855"/>
      <w:bookmarkStart w:id="2859" w:name="_Toc138885079"/>
      <w:bookmarkStart w:id="2860" w:name="_Toc145511290"/>
      <w:bookmarkStart w:id="2861" w:name="_Toc155475767"/>
      <w:r>
        <w:rPr>
          <w:rFonts w:hint="eastAsia"/>
          <w:lang w:val="en-US" w:eastAsia="zh-CN"/>
        </w:rPr>
        <w:t>6</w:t>
      </w:r>
      <w:r>
        <w:t>.6.2</w:t>
      </w:r>
      <w:r>
        <w:tab/>
        <w:t xml:space="preserve">Uplink </w:t>
      </w:r>
      <w:r>
        <w:rPr>
          <w:rFonts w:hint="eastAsia"/>
          <w:lang w:val="en-US" w:eastAsia="zh-CN"/>
        </w:rPr>
        <w:t>Repeater e</w:t>
      </w:r>
      <w:r>
        <w:t>rror vector magnitude</w:t>
      </w:r>
      <w:bookmarkEnd w:id="2853"/>
      <w:bookmarkEnd w:id="2854"/>
      <w:bookmarkEnd w:id="2855"/>
      <w:bookmarkEnd w:id="2856"/>
      <w:bookmarkEnd w:id="2857"/>
      <w:bookmarkEnd w:id="2858"/>
      <w:bookmarkEnd w:id="2859"/>
      <w:bookmarkEnd w:id="2860"/>
      <w:bookmarkEnd w:id="2861"/>
    </w:p>
    <w:p w14:paraId="4869ACE8" w14:textId="77777777" w:rsidR="004D3FFD" w:rsidRDefault="002C252C">
      <w:pPr>
        <w:pStyle w:val="Heading4"/>
      </w:pPr>
      <w:bookmarkStart w:id="2862" w:name="_Toc6178"/>
      <w:bookmarkStart w:id="2863" w:name="_Toc106094130"/>
      <w:bookmarkStart w:id="2864" w:name="_Toc97737214"/>
      <w:bookmarkStart w:id="2865" w:name="_Toc121818438"/>
      <w:bookmarkStart w:id="2866" w:name="_Toc121818662"/>
      <w:bookmarkStart w:id="2867" w:name="_Toc124158417"/>
      <w:bookmarkStart w:id="2868" w:name="_Toc130558485"/>
      <w:bookmarkStart w:id="2869" w:name="_Toc137467210"/>
      <w:bookmarkStart w:id="2870" w:name="_Toc138884856"/>
      <w:bookmarkStart w:id="2871" w:name="_Toc138885080"/>
      <w:bookmarkStart w:id="2872" w:name="_Toc145511291"/>
      <w:bookmarkStart w:id="2873" w:name="_Toc155475768"/>
      <w:r>
        <w:t>6.6.2.1</w:t>
      </w:r>
      <w:r>
        <w:tab/>
        <w:t>General</w:t>
      </w:r>
      <w:bookmarkEnd w:id="2862"/>
      <w:bookmarkEnd w:id="2863"/>
      <w:bookmarkEnd w:id="2864"/>
      <w:bookmarkEnd w:id="2865"/>
      <w:bookmarkEnd w:id="2866"/>
      <w:bookmarkEnd w:id="2867"/>
      <w:bookmarkEnd w:id="2868"/>
      <w:bookmarkEnd w:id="2869"/>
      <w:bookmarkEnd w:id="2870"/>
      <w:bookmarkEnd w:id="2871"/>
      <w:bookmarkEnd w:id="2872"/>
      <w:bookmarkEnd w:id="2873"/>
    </w:p>
    <w:p w14:paraId="191B0E49" w14:textId="77777777" w:rsidR="004D3FFD" w:rsidRDefault="002C252C" w:rsidP="00E00B36">
      <w:r>
        <w:t xml:space="preserve">The Repeater Error Vector Magnitude is a measure of the difference between the reference waveform provided at the input of the repeater and the measured waveform at the output of the repeater. This difference is called the error vector. </w:t>
      </w:r>
      <w:r>
        <w:rPr>
          <w:rFonts w:eastAsia="DengXian"/>
        </w:rPr>
        <w:t>Details about how the repeater EVM is determined are the same as specified in TS 38.101-2 [</w:t>
      </w:r>
      <w:r>
        <w:rPr>
          <w:rFonts w:eastAsia="DengXian" w:hint="eastAsia"/>
          <w:lang w:val="en-US" w:eastAsia="zh-CN"/>
        </w:rPr>
        <w:t>14</w:t>
      </w:r>
      <w:r>
        <w:rPr>
          <w:rFonts w:eastAsia="DengXian"/>
        </w:rPr>
        <w:t xml:space="preserve">] Annex F. </w:t>
      </w:r>
      <w:r>
        <w:t>Before calculating the repeater EVM, the measured waveform is corrected by the sample timing offset and RF frequency offset. Then the carrier leakage shall be removed from the measured waveform before calculating the repeater EVM.</w:t>
      </w:r>
    </w:p>
    <w:p w14:paraId="3DFFBD5E" w14:textId="77777777" w:rsidR="004D3FFD" w:rsidRDefault="002C252C" w:rsidP="00E00B36">
      <w:r>
        <w:t>The measured waveform is further equalised using the channel estimates subjected to the repeater EVM equaliser spectrum flatness requirement specified in TS 38.101-2 [</w:t>
      </w:r>
      <w:r>
        <w:rPr>
          <w:rFonts w:hint="eastAsia"/>
          <w:lang w:val="en-US" w:eastAsia="zh-CN"/>
        </w:rPr>
        <w:t>14</w:t>
      </w:r>
      <w:r>
        <w:t>] sub-clauses 6.4.2.4 and 6.4.2.5. For DFT-s-OFDM waveforms, the repeater EVM result is defined after the front-end FFT and IDFT as the square root of the ratio of the mean error vector power to the mean reference power expressed as a %. For CP-OFDM waveforms, the repeater EVM result is defined after the front-end FFT as the square root of the ratio of the mean error vector power to the mean reference power expressed as a %.</w:t>
      </w:r>
      <w:r>
        <w:rPr>
          <w:lang w:eastAsia="ja-JP"/>
        </w:rPr>
        <w:t xml:space="preserve"> The accuracy of the input waveform is counted in the measurement uncertainty.</w:t>
      </w:r>
    </w:p>
    <w:p w14:paraId="1710977E" w14:textId="77777777" w:rsidR="004D3FFD" w:rsidRDefault="002C252C" w:rsidP="00E00B36">
      <w:r>
        <w:t>The basic repeater EVM measurement interval is one slot in the time domain. The repeater EVM measurement interval is reduced by any symbols that contains an allowable power transient in the measurement interval as defined in TS 38.101-2 clause 6.3.3 for EVM for UE.</w:t>
      </w:r>
    </w:p>
    <w:p w14:paraId="7290762A" w14:textId="77777777" w:rsidR="004D3FFD" w:rsidRDefault="002C252C">
      <w:r>
        <w:t>All the parameters defined in clause 6.6.2 are defined using the measurement methodology specified in TS 38.101-2 [</w:t>
      </w:r>
      <w:r>
        <w:rPr>
          <w:rFonts w:hint="eastAsia"/>
          <w:lang w:val="en-US" w:eastAsia="zh-CN"/>
        </w:rPr>
        <w:t>14</w:t>
      </w:r>
      <w:r>
        <w:t>] Annex F.</w:t>
      </w:r>
    </w:p>
    <w:p w14:paraId="2B122EB5" w14:textId="77777777" w:rsidR="004D3FFD" w:rsidRDefault="002C252C">
      <w:pPr>
        <w:rPr>
          <w:rFonts w:eastAsia="DengXian" w:cs="v5.0.0"/>
        </w:rPr>
      </w:pPr>
      <w:r>
        <w:rPr>
          <w:rFonts w:eastAsia="DengXian" w:cs="v5.0.0"/>
        </w:rPr>
        <w:t xml:space="preserve">OTA modulation quality requirement is defined as a </w:t>
      </w:r>
      <w:r>
        <w:rPr>
          <w:rFonts w:eastAsia="DengXian" w:cs="v5.0.0"/>
          <w:i/>
        </w:rPr>
        <w:t>directional requirement</w:t>
      </w:r>
      <w:r>
        <w:rPr>
          <w:rFonts w:eastAsia="DengXian" w:cs="v5.0.0"/>
        </w:rPr>
        <w:t xml:space="preserve"> at the RIB and shall be met within the </w:t>
      </w:r>
      <w:r>
        <w:rPr>
          <w:rFonts w:eastAsia="DengXian" w:cs="v5.0.0"/>
          <w:i/>
        </w:rPr>
        <w:t xml:space="preserve">OTA coverage range </w:t>
      </w:r>
      <w:r>
        <w:rPr>
          <w:rFonts w:eastAsia="DengXian"/>
        </w:rPr>
        <w:t>on the transmit side and</w:t>
      </w:r>
      <w:r>
        <w:t xml:space="preserve"> the AoA of the incident wave of the received signal</w:t>
      </w:r>
      <w:r>
        <w:rPr>
          <w:rFonts w:eastAsia="DengXian"/>
        </w:rPr>
        <w:t xml:space="preserve"> is in the reference direction at the receive side</w:t>
      </w:r>
      <w:r>
        <w:rPr>
          <w:rFonts w:eastAsia="DengXian" w:cs="v5.0.0"/>
        </w:rPr>
        <w:t>.</w:t>
      </w:r>
    </w:p>
    <w:p w14:paraId="73969C8F" w14:textId="77777777" w:rsidR="004D3FFD" w:rsidRDefault="002C252C">
      <w:r>
        <w:rPr>
          <w:rFonts w:eastAsia="DengXian" w:cs="v5.0.0"/>
        </w:rPr>
        <w:t>The repeater EVM requirement is applicable when the repeater is operating with an input power level within the range from what is required to reach the rated beam EIRP output power (</w:t>
      </w:r>
      <w:r>
        <w:t>P</w:t>
      </w:r>
      <w:r>
        <w:rPr>
          <w:vertAlign w:val="subscript"/>
        </w:rPr>
        <w:t>rated,p,EIRP</w:t>
      </w:r>
      <w:r>
        <w:t>) to the minimum input power levels in table 6.6.2.1-1.</w:t>
      </w:r>
    </w:p>
    <w:p w14:paraId="74010CBD" w14:textId="77777777" w:rsidR="004D3FFD" w:rsidRDefault="002C252C">
      <w:pPr>
        <w:pStyle w:val="TH"/>
        <w:rPr>
          <w:lang w:eastAsia="sv-SE"/>
        </w:rPr>
      </w:pPr>
      <w:r>
        <w:rPr>
          <w:lang w:eastAsia="sv-SE"/>
        </w:rPr>
        <w:t>Table 6.6.2.1-1: Minimum input power for repeater EVM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1357"/>
        <w:gridCol w:w="1200"/>
        <w:gridCol w:w="1357"/>
        <w:gridCol w:w="1200"/>
      </w:tblGrid>
      <w:tr w:rsidR="004D3FFD" w14:paraId="0A6D01F1" w14:textId="77777777">
        <w:trPr>
          <w:jc w:val="center"/>
        </w:trPr>
        <w:tc>
          <w:tcPr>
            <w:tcW w:w="0" w:type="auto"/>
            <w:vMerge w:val="restart"/>
            <w:shd w:val="clear" w:color="auto" w:fill="auto"/>
          </w:tcPr>
          <w:p w14:paraId="675292FD" w14:textId="43642366" w:rsidR="004D3FFD" w:rsidRDefault="000E069A">
            <w:pPr>
              <w:pStyle w:val="TAH"/>
              <w:rPr>
                <w:lang w:eastAsia="sv-SE"/>
              </w:rPr>
            </w:pPr>
            <w:r>
              <w:rPr>
                <w:lang w:eastAsia="sv-SE"/>
              </w:rPr>
              <w:t xml:space="preserve">repeater </w:t>
            </w:r>
            <w:r w:rsidR="002C252C">
              <w:rPr>
                <w:lang w:eastAsia="sv-SE"/>
              </w:rPr>
              <w:t>class</w:t>
            </w:r>
          </w:p>
        </w:tc>
        <w:tc>
          <w:tcPr>
            <w:tcW w:w="0" w:type="auto"/>
            <w:gridSpan w:val="4"/>
            <w:shd w:val="clear" w:color="auto" w:fill="auto"/>
          </w:tcPr>
          <w:p w14:paraId="65DDD624" w14:textId="77777777" w:rsidR="004D3FFD" w:rsidRDefault="002C252C">
            <w:pPr>
              <w:pStyle w:val="TAH"/>
              <w:rPr>
                <w:lang w:eastAsia="sv-SE"/>
              </w:rPr>
            </w:pPr>
            <w:r>
              <w:rPr>
                <w:lang w:eastAsia="sv-SE"/>
              </w:rPr>
              <w:t>Minimum input power (dBm/MHz)</w:t>
            </w:r>
          </w:p>
        </w:tc>
      </w:tr>
      <w:tr w:rsidR="004D3FFD" w14:paraId="5409B546" w14:textId="77777777">
        <w:trPr>
          <w:jc w:val="center"/>
        </w:trPr>
        <w:tc>
          <w:tcPr>
            <w:tcW w:w="0" w:type="auto"/>
            <w:vMerge/>
            <w:shd w:val="clear" w:color="auto" w:fill="auto"/>
          </w:tcPr>
          <w:p w14:paraId="12F02C62" w14:textId="77777777" w:rsidR="004D3FFD" w:rsidRDefault="004D3FFD">
            <w:pPr>
              <w:pStyle w:val="TAH"/>
              <w:rPr>
                <w:lang w:eastAsia="sv-SE"/>
              </w:rPr>
            </w:pPr>
          </w:p>
        </w:tc>
        <w:tc>
          <w:tcPr>
            <w:tcW w:w="0" w:type="auto"/>
            <w:gridSpan w:val="2"/>
            <w:shd w:val="clear" w:color="auto" w:fill="auto"/>
          </w:tcPr>
          <w:p w14:paraId="22E35710" w14:textId="77777777" w:rsidR="004D3FFD" w:rsidRDefault="002C252C">
            <w:pPr>
              <w:pStyle w:val="TAH"/>
              <w:rPr>
                <w:lang w:eastAsia="sv-SE"/>
              </w:rPr>
            </w:pPr>
            <w:r>
              <w:rPr>
                <w:lang w:eastAsia="ja-JP"/>
              </w:rPr>
              <w:t>24.25 – 33.4 GHz</w:t>
            </w:r>
          </w:p>
        </w:tc>
        <w:tc>
          <w:tcPr>
            <w:tcW w:w="0" w:type="auto"/>
            <w:gridSpan w:val="2"/>
            <w:shd w:val="clear" w:color="auto" w:fill="auto"/>
          </w:tcPr>
          <w:p w14:paraId="068FC1C7" w14:textId="77777777" w:rsidR="004D3FFD" w:rsidRDefault="002C252C">
            <w:pPr>
              <w:pStyle w:val="TAH"/>
              <w:rPr>
                <w:lang w:eastAsia="sv-SE"/>
              </w:rPr>
            </w:pPr>
            <w:r>
              <w:rPr>
                <w:lang w:eastAsia="ja-JP"/>
              </w:rPr>
              <w:t>37 – 52.6 GHz</w:t>
            </w:r>
          </w:p>
        </w:tc>
      </w:tr>
      <w:tr w:rsidR="004D3FFD" w14:paraId="026263A4" w14:textId="77777777">
        <w:trPr>
          <w:jc w:val="center"/>
        </w:trPr>
        <w:tc>
          <w:tcPr>
            <w:tcW w:w="0" w:type="auto"/>
            <w:vMerge/>
            <w:shd w:val="clear" w:color="auto" w:fill="auto"/>
          </w:tcPr>
          <w:p w14:paraId="137C314C" w14:textId="77777777" w:rsidR="004D3FFD" w:rsidRDefault="004D3FFD">
            <w:pPr>
              <w:rPr>
                <w:rFonts w:ascii="Arial" w:hAnsi="Arial" w:cs="Arial"/>
                <w:sz w:val="18"/>
                <w:szCs w:val="18"/>
                <w:lang w:eastAsia="sv-SE"/>
              </w:rPr>
            </w:pPr>
          </w:p>
        </w:tc>
        <w:tc>
          <w:tcPr>
            <w:tcW w:w="0" w:type="auto"/>
            <w:shd w:val="clear" w:color="auto" w:fill="auto"/>
          </w:tcPr>
          <w:p w14:paraId="1E7BF58C" w14:textId="77777777" w:rsidR="004D3FFD" w:rsidRDefault="002C252C" w:rsidP="00022511">
            <w:pPr>
              <w:pStyle w:val="TAC"/>
              <w:rPr>
                <w:lang w:eastAsia="sv-SE"/>
              </w:rPr>
            </w:pPr>
            <w:r>
              <w:rPr>
                <w:lang w:eastAsia="sv-SE"/>
              </w:rPr>
              <w:t>Up to 16 QAM</w:t>
            </w:r>
          </w:p>
        </w:tc>
        <w:tc>
          <w:tcPr>
            <w:tcW w:w="0" w:type="auto"/>
            <w:shd w:val="clear" w:color="auto" w:fill="auto"/>
          </w:tcPr>
          <w:p w14:paraId="1487B389" w14:textId="77777777" w:rsidR="004D3FFD" w:rsidRDefault="002C252C" w:rsidP="00022511">
            <w:pPr>
              <w:pStyle w:val="TAC"/>
              <w:rPr>
                <w:lang w:eastAsia="sv-SE"/>
              </w:rPr>
            </w:pPr>
            <w:r>
              <w:rPr>
                <w:lang w:eastAsia="sv-SE"/>
              </w:rPr>
              <w:t xml:space="preserve">64QAM </w:t>
            </w:r>
            <w:r>
              <w:rPr>
                <w:vertAlign w:val="superscript"/>
                <w:lang w:eastAsia="sv-SE"/>
              </w:rPr>
              <w:t>1</w:t>
            </w:r>
          </w:p>
        </w:tc>
        <w:tc>
          <w:tcPr>
            <w:tcW w:w="0" w:type="auto"/>
            <w:shd w:val="clear" w:color="auto" w:fill="auto"/>
          </w:tcPr>
          <w:p w14:paraId="34FF40AC" w14:textId="77777777" w:rsidR="004D3FFD" w:rsidRDefault="002C252C" w:rsidP="00022511">
            <w:pPr>
              <w:pStyle w:val="TAC"/>
              <w:rPr>
                <w:lang w:eastAsia="sv-SE"/>
              </w:rPr>
            </w:pPr>
            <w:r>
              <w:rPr>
                <w:lang w:eastAsia="sv-SE"/>
              </w:rPr>
              <w:t>Up to 16 QAM</w:t>
            </w:r>
          </w:p>
        </w:tc>
        <w:tc>
          <w:tcPr>
            <w:tcW w:w="0" w:type="auto"/>
            <w:shd w:val="clear" w:color="auto" w:fill="auto"/>
          </w:tcPr>
          <w:p w14:paraId="3F60DF46" w14:textId="77777777" w:rsidR="004D3FFD" w:rsidRDefault="002C252C" w:rsidP="00022511">
            <w:pPr>
              <w:pStyle w:val="TAC"/>
              <w:rPr>
                <w:lang w:eastAsia="sv-SE"/>
              </w:rPr>
            </w:pPr>
            <w:r>
              <w:rPr>
                <w:lang w:eastAsia="sv-SE"/>
              </w:rPr>
              <w:t>64QAM</w:t>
            </w:r>
            <w:r>
              <w:rPr>
                <w:vertAlign w:val="superscript"/>
                <w:lang w:eastAsia="sv-SE"/>
              </w:rPr>
              <w:t>1</w:t>
            </w:r>
          </w:p>
        </w:tc>
      </w:tr>
      <w:tr w:rsidR="004D3FFD" w14:paraId="4047CA69" w14:textId="77777777">
        <w:trPr>
          <w:jc w:val="center"/>
        </w:trPr>
        <w:tc>
          <w:tcPr>
            <w:tcW w:w="0" w:type="auto"/>
            <w:shd w:val="clear" w:color="auto" w:fill="auto"/>
          </w:tcPr>
          <w:p w14:paraId="13952A93" w14:textId="77777777" w:rsidR="004D3FFD" w:rsidRDefault="002C252C">
            <w:pPr>
              <w:rPr>
                <w:rFonts w:ascii="Arial" w:hAnsi="Arial" w:cs="Arial"/>
                <w:sz w:val="18"/>
                <w:szCs w:val="18"/>
                <w:lang w:eastAsia="sv-SE"/>
              </w:rPr>
            </w:pPr>
            <w:r>
              <w:rPr>
                <w:rFonts w:ascii="Arial" w:hAnsi="Arial" w:cs="Arial"/>
                <w:sz w:val="18"/>
                <w:szCs w:val="18"/>
                <w:lang w:eastAsia="sv-SE"/>
              </w:rPr>
              <w:t>WA, MR, LA</w:t>
            </w:r>
          </w:p>
        </w:tc>
        <w:tc>
          <w:tcPr>
            <w:tcW w:w="0" w:type="auto"/>
            <w:shd w:val="clear" w:color="auto" w:fill="auto"/>
          </w:tcPr>
          <w:p w14:paraId="5C8F1262" w14:textId="77777777" w:rsidR="004D3FFD" w:rsidRDefault="002C252C" w:rsidP="00022511">
            <w:pPr>
              <w:pStyle w:val="TAC"/>
              <w:rPr>
                <w:lang w:eastAsia="sv-SE"/>
              </w:rPr>
            </w:pPr>
            <w:r>
              <w:rPr>
                <w:lang w:eastAsia="sv-SE"/>
              </w:rPr>
              <w:t>-77- G</w:t>
            </w:r>
            <w:r>
              <w:rPr>
                <w:vertAlign w:val="subscript"/>
                <w:lang w:eastAsia="sv-SE"/>
              </w:rPr>
              <w:t>RX_ANT</w:t>
            </w:r>
          </w:p>
        </w:tc>
        <w:tc>
          <w:tcPr>
            <w:tcW w:w="0" w:type="auto"/>
            <w:shd w:val="clear" w:color="auto" w:fill="auto"/>
          </w:tcPr>
          <w:p w14:paraId="77C1274B" w14:textId="77777777" w:rsidR="004D3FFD" w:rsidRDefault="002C252C" w:rsidP="00022511">
            <w:pPr>
              <w:pStyle w:val="TAC"/>
              <w:rPr>
                <w:lang w:eastAsia="sv-SE"/>
              </w:rPr>
            </w:pPr>
            <w:r>
              <w:rPr>
                <w:lang w:eastAsia="sv-SE"/>
              </w:rPr>
              <w:t>-73- G</w:t>
            </w:r>
            <w:r>
              <w:rPr>
                <w:vertAlign w:val="subscript"/>
                <w:lang w:eastAsia="sv-SE"/>
              </w:rPr>
              <w:t>RX_ANT</w:t>
            </w:r>
          </w:p>
        </w:tc>
        <w:tc>
          <w:tcPr>
            <w:tcW w:w="0" w:type="auto"/>
            <w:shd w:val="clear" w:color="auto" w:fill="auto"/>
          </w:tcPr>
          <w:p w14:paraId="480D6573" w14:textId="77777777" w:rsidR="004D3FFD" w:rsidRDefault="002C252C" w:rsidP="00022511">
            <w:pPr>
              <w:pStyle w:val="TAC"/>
              <w:rPr>
                <w:lang w:eastAsia="sv-SE"/>
              </w:rPr>
            </w:pPr>
            <w:r>
              <w:rPr>
                <w:lang w:eastAsia="sv-SE"/>
              </w:rPr>
              <w:t>-75- G</w:t>
            </w:r>
            <w:r>
              <w:rPr>
                <w:vertAlign w:val="subscript"/>
                <w:lang w:eastAsia="sv-SE"/>
              </w:rPr>
              <w:t>RX_ANT</w:t>
            </w:r>
          </w:p>
        </w:tc>
        <w:tc>
          <w:tcPr>
            <w:tcW w:w="0" w:type="auto"/>
            <w:shd w:val="clear" w:color="auto" w:fill="auto"/>
          </w:tcPr>
          <w:p w14:paraId="44F9DAB2" w14:textId="77777777" w:rsidR="004D3FFD" w:rsidRDefault="002C252C" w:rsidP="00022511">
            <w:pPr>
              <w:pStyle w:val="TAC"/>
              <w:rPr>
                <w:lang w:eastAsia="sv-SE"/>
              </w:rPr>
            </w:pPr>
            <w:r>
              <w:rPr>
                <w:lang w:eastAsia="sv-SE"/>
              </w:rPr>
              <w:t>-71- G</w:t>
            </w:r>
            <w:r>
              <w:rPr>
                <w:vertAlign w:val="subscript"/>
                <w:lang w:eastAsia="sv-SE"/>
              </w:rPr>
              <w:t>RX_ANT</w:t>
            </w:r>
          </w:p>
        </w:tc>
      </w:tr>
      <w:tr w:rsidR="004D3FFD" w14:paraId="62578307" w14:textId="77777777">
        <w:trPr>
          <w:jc w:val="center"/>
        </w:trPr>
        <w:tc>
          <w:tcPr>
            <w:tcW w:w="0" w:type="auto"/>
            <w:gridSpan w:val="5"/>
            <w:shd w:val="clear" w:color="auto" w:fill="auto"/>
          </w:tcPr>
          <w:p w14:paraId="1D2CFFA1" w14:textId="77777777" w:rsidR="004D3FFD" w:rsidRDefault="002C252C">
            <w:pPr>
              <w:pStyle w:val="TAN"/>
              <w:rPr>
                <w:lang w:eastAsia="sv-SE"/>
              </w:rPr>
            </w:pPr>
            <w:r>
              <w:rPr>
                <w:lang w:eastAsia="sv-SE"/>
              </w:rPr>
              <w:t>Note 1: support of 64QAM is based on the declaration</w:t>
            </w:r>
          </w:p>
        </w:tc>
      </w:tr>
    </w:tbl>
    <w:p w14:paraId="524A7E94" w14:textId="77777777" w:rsidR="004D3FFD" w:rsidRDefault="004D3FFD">
      <w:pPr>
        <w:rPr>
          <w:rFonts w:eastAsia="DengXian" w:cs="v5.0.0"/>
        </w:rPr>
      </w:pPr>
    </w:p>
    <w:p w14:paraId="0EE6E835" w14:textId="77777777" w:rsidR="004D3FFD" w:rsidRDefault="002C252C">
      <w:pPr>
        <w:rPr>
          <w:rFonts w:eastAsia="DengXian" w:cs="v5.0.0"/>
          <w:lang w:eastAsia="zh-CN"/>
        </w:rPr>
      </w:pPr>
      <w:r>
        <w:rPr>
          <w:rFonts w:eastAsia="DengXian" w:cs="v5.0.0"/>
        </w:rPr>
        <w:t>W</w:t>
      </w:r>
      <w:r>
        <w:rPr>
          <w:rFonts w:eastAsia="DengXian" w:cs="v5.0.0" w:hint="eastAsia"/>
        </w:rPr>
        <w:t xml:space="preserve">here </w:t>
      </w:r>
      <w:r>
        <w:rPr>
          <w:rFonts w:eastAsia="DengXian" w:cs="v5.0.0"/>
        </w:rPr>
        <w:t>G</w:t>
      </w:r>
      <w:r>
        <w:rPr>
          <w:rFonts w:eastAsia="DengXian" w:cs="v5.0.0"/>
          <w:vertAlign w:val="subscript"/>
        </w:rPr>
        <w:t>RX_ANT</w:t>
      </w:r>
      <w:r>
        <w:rPr>
          <w:rFonts w:eastAsia="DengXian" w:cs="v5.0.0"/>
        </w:rPr>
        <w:t xml:space="preserve"> is the gain of the receive side antennas and is calculated from EIRP and TRP declaration.</w:t>
      </w:r>
    </w:p>
    <w:p w14:paraId="4B66F712" w14:textId="77777777" w:rsidR="004D3FFD" w:rsidRDefault="004D3FFD"/>
    <w:p w14:paraId="482141C2" w14:textId="77777777" w:rsidR="004D3FFD" w:rsidRDefault="002C252C">
      <w:pPr>
        <w:pStyle w:val="Heading4"/>
      </w:pPr>
      <w:bookmarkStart w:id="2874" w:name="_Toc23865"/>
      <w:bookmarkStart w:id="2875" w:name="_Toc106094131"/>
      <w:bookmarkStart w:id="2876" w:name="_Toc97737215"/>
      <w:bookmarkStart w:id="2877" w:name="_Toc121818439"/>
      <w:bookmarkStart w:id="2878" w:name="_Toc121818663"/>
      <w:bookmarkStart w:id="2879" w:name="_Toc124158418"/>
      <w:bookmarkStart w:id="2880" w:name="_Toc130558486"/>
      <w:bookmarkStart w:id="2881" w:name="_Toc137467211"/>
      <w:bookmarkStart w:id="2882" w:name="_Toc138884857"/>
      <w:bookmarkStart w:id="2883" w:name="_Toc138885081"/>
      <w:bookmarkStart w:id="2884" w:name="_Toc145511292"/>
      <w:bookmarkStart w:id="2885" w:name="_Toc155475769"/>
      <w:r>
        <w:t>6.6.2.2</w:t>
      </w:r>
      <w:r>
        <w:tab/>
        <w:t>Minimum requirement</w:t>
      </w:r>
      <w:bookmarkEnd w:id="2874"/>
      <w:bookmarkEnd w:id="2875"/>
      <w:bookmarkEnd w:id="2876"/>
      <w:bookmarkEnd w:id="2877"/>
      <w:bookmarkEnd w:id="2878"/>
      <w:bookmarkEnd w:id="2879"/>
      <w:bookmarkEnd w:id="2880"/>
      <w:bookmarkEnd w:id="2881"/>
      <w:bookmarkEnd w:id="2882"/>
      <w:bookmarkEnd w:id="2883"/>
      <w:bookmarkEnd w:id="2884"/>
      <w:bookmarkEnd w:id="2885"/>
    </w:p>
    <w:p w14:paraId="3EE48F9C" w14:textId="77777777" w:rsidR="004D3FFD" w:rsidRDefault="002C252C">
      <w:r>
        <w:t>The minimum requirement is in TS 38.106 [</w:t>
      </w:r>
      <w:r>
        <w:rPr>
          <w:rFonts w:hint="eastAsia"/>
          <w:lang w:val="en-US" w:eastAsia="zh-CN"/>
        </w:rPr>
        <w:t>2</w:t>
      </w:r>
      <w:r>
        <w:t>] clause 7.6.2.2.</w:t>
      </w:r>
    </w:p>
    <w:p w14:paraId="61662F3C" w14:textId="77777777" w:rsidR="004D3FFD" w:rsidRDefault="002C252C">
      <w:pPr>
        <w:pStyle w:val="Heading4"/>
      </w:pPr>
      <w:bookmarkStart w:id="2886" w:name="_Toc6964"/>
      <w:bookmarkStart w:id="2887" w:name="_Toc503965094"/>
      <w:bookmarkStart w:id="2888" w:name="_Toc121818440"/>
      <w:bookmarkStart w:id="2889" w:name="_Toc121818664"/>
      <w:bookmarkStart w:id="2890" w:name="_Toc124158419"/>
      <w:bookmarkStart w:id="2891" w:name="_Toc130558487"/>
      <w:bookmarkStart w:id="2892" w:name="_Toc137467212"/>
      <w:bookmarkStart w:id="2893" w:name="_Toc138884858"/>
      <w:bookmarkStart w:id="2894" w:name="_Toc138885082"/>
      <w:bookmarkStart w:id="2895" w:name="_Toc145511293"/>
      <w:bookmarkStart w:id="2896" w:name="_Toc155475770"/>
      <w:r>
        <w:t>6.6.2.3</w:t>
      </w:r>
      <w:r>
        <w:tab/>
        <w:t>Test purpose</w:t>
      </w:r>
      <w:bookmarkEnd w:id="2886"/>
      <w:bookmarkEnd w:id="2887"/>
      <w:bookmarkEnd w:id="2888"/>
      <w:bookmarkEnd w:id="2889"/>
      <w:bookmarkEnd w:id="2890"/>
      <w:bookmarkEnd w:id="2891"/>
      <w:bookmarkEnd w:id="2892"/>
      <w:bookmarkEnd w:id="2893"/>
      <w:bookmarkEnd w:id="2894"/>
      <w:bookmarkEnd w:id="2895"/>
      <w:bookmarkEnd w:id="2896"/>
    </w:p>
    <w:p w14:paraId="282EE94A" w14:textId="77777777" w:rsidR="004D3FFD" w:rsidRDefault="002C252C">
      <w:pPr>
        <w:rPr>
          <w:rFonts w:cs="v4.2.0"/>
        </w:rPr>
      </w:pPr>
      <w:r>
        <w:rPr>
          <w:rFonts w:cs="v4.2.0"/>
        </w:rPr>
        <w:t xml:space="preserve">To verify that the uplink repeater EVM deterioration is within the limit specified </w:t>
      </w:r>
      <w:r>
        <w:rPr>
          <w:rFonts w:cs="v4.2.0"/>
          <w:snapToGrid w:val="0"/>
        </w:rPr>
        <w:t>by the minimum requirements</w:t>
      </w:r>
      <w:r>
        <w:rPr>
          <w:rFonts w:cs="v4.2.0"/>
        </w:rPr>
        <w:t xml:space="preserve"> after the signal passed through the Repeater.</w:t>
      </w:r>
    </w:p>
    <w:p w14:paraId="2AB88337" w14:textId="77777777" w:rsidR="004D3FFD" w:rsidRDefault="004D3FFD"/>
    <w:p w14:paraId="038EABD4" w14:textId="784B6706" w:rsidR="004D3FFD" w:rsidRDefault="002C252C">
      <w:pPr>
        <w:pStyle w:val="Heading4"/>
      </w:pPr>
      <w:bookmarkStart w:id="2897" w:name="_Toc503965095"/>
      <w:bookmarkStart w:id="2898" w:name="_Toc20725"/>
      <w:bookmarkStart w:id="2899" w:name="_Toc121818441"/>
      <w:bookmarkStart w:id="2900" w:name="_Toc121818665"/>
      <w:bookmarkStart w:id="2901" w:name="_Toc124158420"/>
      <w:bookmarkStart w:id="2902" w:name="_Toc130558488"/>
      <w:bookmarkStart w:id="2903" w:name="_Toc137467213"/>
      <w:bookmarkStart w:id="2904" w:name="_Toc138884859"/>
      <w:bookmarkStart w:id="2905" w:name="_Toc138885083"/>
      <w:bookmarkStart w:id="2906" w:name="_Toc145511294"/>
      <w:bookmarkStart w:id="2907" w:name="_Toc155475771"/>
      <w:r>
        <w:t>6.6.2.</w:t>
      </w:r>
      <w:r w:rsidR="00907FFA">
        <w:t>4</w:t>
      </w:r>
      <w:r>
        <w:tab/>
        <w:t>Method of test</w:t>
      </w:r>
      <w:bookmarkEnd w:id="2897"/>
      <w:bookmarkEnd w:id="2898"/>
      <w:bookmarkEnd w:id="2899"/>
      <w:bookmarkEnd w:id="2900"/>
      <w:bookmarkEnd w:id="2901"/>
      <w:bookmarkEnd w:id="2902"/>
      <w:bookmarkEnd w:id="2903"/>
      <w:bookmarkEnd w:id="2904"/>
      <w:bookmarkEnd w:id="2905"/>
      <w:bookmarkEnd w:id="2906"/>
      <w:bookmarkEnd w:id="2907"/>
    </w:p>
    <w:p w14:paraId="13628523" w14:textId="7FBC46BD" w:rsidR="004D3FFD" w:rsidRDefault="002C252C">
      <w:pPr>
        <w:pStyle w:val="Heading5"/>
      </w:pPr>
      <w:bookmarkStart w:id="2908" w:name="_Toc503965096"/>
      <w:bookmarkStart w:id="2909" w:name="_Toc23113"/>
      <w:bookmarkStart w:id="2910" w:name="_Toc121818442"/>
      <w:bookmarkStart w:id="2911" w:name="_Toc121818666"/>
      <w:bookmarkStart w:id="2912" w:name="_Toc124158421"/>
      <w:bookmarkStart w:id="2913" w:name="_Toc130558489"/>
      <w:bookmarkStart w:id="2914" w:name="_Toc137467214"/>
      <w:bookmarkStart w:id="2915" w:name="_Toc138884860"/>
      <w:bookmarkStart w:id="2916" w:name="_Toc138885084"/>
      <w:bookmarkStart w:id="2917" w:name="_Toc145511295"/>
      <w:bookmarkStart w:id="2918" w:name="_Toc155475772"/>
      <w:r>
        <w:t>6.6.2.</w:t>
      </w:r>
      <w:r w:rsidR="00907FFA">
        <w:t>4</w:t>
      </w:r>
      <w:r>
        <w:t>.1</w:t>
      </w:r>
      <w:r>
        <w:tab/>
        <w:t>Initial conditions</w:t>
      </w:r>
      <w:bookmarkEnd w:id="2908"/>
      <w:bookmarkEnd w:id="2909"/>
      <w:bookmarkEnd w:id="2910"/>
      <w:bookmarkEnd w:id="2911"/>
      <w:bookmarkEnd w:id="2912"/>
      <w:bookmarkEnd w:id="2913"/>
      <w:bookmarkEnd w:id="2914"/>
      <w:bookmarkEnd w:id="2915"/>
      <w:bookmarkEnd w:id="2916"/>
      <w:bookmarkEnd w:id="2917"/>
      <w:bookmarkEnd w:id="2918"/>
    </w:p>
    <w:p w14:paraId="459A4E21" w14:textId="77777777" w:rsidR="004D3FFD" w:rsidRDefault="002C252C">
      <w:pPr>
        <w:rPr>
          <w:rFonts w:eastAsia="SimSun"/>
          <w:color w:val="000000"/>
          <w:lang w:eastAsia="ja-JP"/>
        </w:rPr>
      </w:pPr>
      <w:r>
        <w:rPr>
          <w:rFonts w:eastAsia="SimSun"/>
          <w:color w:val="000000"/>
          <w:lang w:eastAsia="ja-JP"/>
        </w:rPr>
        <w:t>RF channels to be tested for single carrier:</w:t>
      </w:r>
    </w:p>
    <w:p w14:paraId="4BB42D97" w14:textId="77777777" w:rsidR="004D3FFD" w:rsidRDefault="002C252C">
      <w:pPr>
        <w:pStyle w:val="B1"/>
        <w:rPr>
          <w:lang w:eastAsia="ja-JP"/>
        </w:rPr>
      </w:pPr>
      <w:r>
        <w:rPr>
          <w:color w:val="000000"/>
          <w:lang w:eastAsia="ja-JP"/>
        </w:rPr>
        <w:t>-</w:t>
      </w:r>
      <w:r>
        <w:rPr>
          <w:color w:val="000000"/>
          <w:lang w:eastAsia="ja-JP"/>
        </w:rPr>
        <w:tab/>
        <w:t>B and T; see clause 4.9.1.</w:t>
      </w:r>
    </w:p>
    <w:p w14:paraId="5A45DF62" w14:textId="77777777" w:rsidR="004D3FFD" w:rsidRDefault="002C252C">
      <w:pPr>
        <w:rPr>
          <w:rFonts w:eastAsia="SimSun"/>
          <w:color w:val="000000"/>
          <w:lang w:eastAsia="ja-JP"/>
        </w:rPr>
      </w:pPr>
      <w:r>
        <w:rPr>
          <w:i/>
          <w:iCs/>
          <w:color w:val="000000"/>
          <w:lang w:eastAsia="zh-CN"/>
        </w:rPr>
        <w:t>Passband</w:t>
      </w:r>
      <w:r>
        <w:rPr>
          <w:rFonts w:eastAsia="SimSun"/>
          <w:color w:val="000000"/>
          <w:lang w:eastAsia="ja-JP"/>
        </w:rPr>
        <w:t xml:space="preserve"> positions to be tested for multi-carrier:</w:t>
      </w:r>
    </w:p>
    <w:p w14:paraId="60EECE59" w14:textId="77777777" w:rsidR="008C1258" w:rsidRDefault="008C1258" w:rsidP="008C1258">
      <w:pPr>
        <w:pStyle w:val="B1"/>
        <w:rPr>
          <w:lang w:eastAsia="ja-JP"/>
        </w:rPr>
      </w:pPr>
      <w:r>
        <w:rPr>
          <w:color w:val="000000"/>
          <w:lang w:eastAsia="ja-JP"/>
        </w:rPr>
        <w:t>-</w:t>
      </w:r>
      <w:r>
        <w:rPr>
          <w:color w:val="000000"/>
          <w:lang w:eastAsia="ja-JP"/>
        </w:rPr>
        <w:tab/>
        <w:t>B</w:t>
      </w:r>
      <w:r>
        <w:rPr>
          <w:color w:val="000000"/>
          <w:vertAlign w:val="subscript"/>
          <w:lang w:eastAsia="ja-JP"/>
        </w:rPr>
        <w:t>RFBW</w:t>
      </w:r>
      <w:r>
        <w:rPr>
          <w:color w:val="000000"/>
          <w:lang w:eastAsia="ja-JP"/>
        </w:rPr>
        <w:t xml:space="preserve"> and T</w:t>
      </w:r>
      <w:r>
        <w:rPr>
          <w:color w:val="000000"/>
          <w:vertAlign w:val="subscript"/>
          <w:lang w:eastAsia="ja-JP"/>
        </w:rPr>
        <w:t>RFBW</w:t>
      </w:r>
      <w:r>
        <w:rPr>
          <w:color w:val="000000"/>
          <w:lang w:eastAsia="ja-JP"/>
        </w:rPr>
        <w:t xml:space="preserve"> in single-band operation, see clause 4.9.1;</w:t>
      </w:r>
    </w:p>
    <w:p w14:paraId="7D244DB4" w14:textId="77777777" w:rsidR="004D3FFD" w:rsidRDefault="002C252C">
      <w:pPr>
        <w:rPr>
          <w:rFonts w:eastAsia="SimSun"/>
          <w:color w:val="000000"/>
          <w:lang w:eastAsia="ja-JP"/>
        </w:rPr>
      </w:pPr>
      <w:r>
        <w:rPr>
          <w:rFonts w:eastAsia="SimSun"/>
          <w:color w:val="000000"/>
          <w:lang w:eastAsia="ja-JP"/>
        </w:rPr>
        <w:t>Directions to be tested:</w:t>
      </w:r>
    </w:p>
    <w:p w14:paraId="74C5FE94" w14:textId="77777777" w:rsidR="004D3FFD" w:rsidRDefault="002C252C">
      <w:pPr>
        <w:pStyle w:val="B1"/>
        <w:rPr>
          <w:lang w:eastAsia="ja-JP"/>
        </w:rPr>
      </w:pPr>
      <w:r>
        <w:rPr>
          <w:color w:val="000000"/>
          <w:lang w:eastAsia="ja-JP"/>
        </w:rPr>
        <w:t>-</w:t>
      </w:r>
      <w:r>
        <w:rPr>
          <w:color w:val="000000"/>
          <w:lang w:eastAsia="ja-JP"/>
        </w:rPr>
        <w:tab/>
        <w:t>The OTA coverage range reference direction [(D.</w:t>
      </w:r>
      <w:r>
        <w:rPr>
          <w:rFonts w:eastAsia="SimSun" w:hint="eastAsia"/>
          <w:color w:val="000000"/>
          <w:lang w:val="en-US" w:eastAsia="zh-CN"/>
        </w:rPr>
        <w:t>14</w:t>
      </w:r>
      <w:r>
        <w:rPr>
          <w:color w:val="000000"/>
          <w:lang w:eastAsia="ja-JP"/>
        </w:rPr>
        <w:t>)].</w:t>
      </w:r>
    </w:p>
    <w:p w14:paraId="6AC46E45" w14:textId="77777777" w:rsidR="004D3FFD" w:rsidRDefault="002C252C">
      <w:pPr>
        <w:pStyle w:val="B1"/>
        <w:rPr>
          <w:lang w:eastAsia="ja-JP"/>
        </w:rPr>
      </w:pPr>
      <w:r>
        <w:rPr>
          <w:color w:val="000000"/>
          <w:lang w:eastAsia="ja-JP"/>
        </w:rPr>
        <w:t>-</w:t>
      </w:r>
      <w:r>
        <w:rPr>
          <w:color w:val="000000"/>
          <w:lang w:eastAsia="ja-JP"/>
        </w:rPr>
        <w:tab/>
        <w:t>The OTA coverage range maximum directions [(D.</w:t>
      </w:r>
      <w:r>
        <w:rPr>
          <w:rFonts w:eastAsia="SimSun" w:hint="eastAsia"/>
          <w:color w:val="000000"/>
          <w:lang w:val="en-US" w:eastAsia="zh-CN"/>
        </w:rPr>
        <w:t>15</w:t>
      </w:r>
      <w:r>
        <w:rPr>
          <w:color w:val="000000"/>
          <w:lang w:eastAsia="ja-JP"/>
        </w:rPr>
        <w:t>)].</w:t>
      </w:r>
    </w:p>
    <w:p w14:paraId="0CC74CAC" w14:textId="77777777" w:rsidR="004D3FFD" w:rsidRDefault="002C252C">
      <w:pPr>
        <w:rPr>
          <w:rFonts w:eastAsia="MS Gothic"/>
          <w:color w:val="000000"/>
          <w:lang w:eastAsia="ja-JP"/>
        </w:rPr>
      </w:pPr>
      <w:r>
        <w:rPr>
          <w:rFonts w:eastAsia="SimSun"/>
          <w:color w:val="000000"/>
          <w:lang w:eastAsia="ja-JP"/>
        </w:rPr>
        <w:t>Polarizations to be tested: For dual polarized systems the requirement shall be tested and met for both polarizations.</w:t>
      </w:r>
    </w:p>
    <w:p w14:paraId="54D522D9" w14:textId="77777777" w:rsidR="004D3FFD" w:rsidRDefault="004D3FFD" w:rsidP="00C5521C"/>
    <w:p w14:paraId="0FA6B9CC" w14:textId="74F2C0B6" w:rsidR="004D3FFD" w:rsidRDefault="00907FFA">
      <w:pPr>
        <w:pStyle w:val="Heading5"/>
      </w:pPr>
      <w:bookmarkStart w:id="2919" w:name="_Toc503965097"/>
      <w:bookmarkStart w:id="2920" w:name="_Toc4470"/>
      <w:bookmarkStart w:id="2921" w:name="_Toc121818443"/>
      <w:bookmarkStart w:id="2922" w:name="_Toc121818667"/>
      <w:bookmarkStart w:id="2923" w:name="_Toc124158422"/>
      <w:bookmarkStart w:id="2924" w:name="_Toc130558490"/>
      <w:bookmarkStart w:id="2925" w:name="_Toc137467215"/>
      <w:bookmarkStart w:id="2926" w:name="_Toc138884861"/>
      <w:bookmarkStart w:id="2927" w:name="_Toc138885085"/>
      <w:bookmarkStart w:id="2928" w:name="_Toc145511296"/>
      <w:bookmarkStart w:id="2929" w:name="_Toc155475773"/>
      <w:r>
        <w:t>6.6.2.4.2</w:t>
      </w:r>
      <w:r>
        <w:tab/>
        <w:t>Procedure</w:t>
      </w:r>
      <w:bookmarkEnd w:id="2919"/>
      <w:bookmarkEnd w:id="2920"/>
      <w:bookmarkEnd w:id="2921"/>
      <w:bookmarkEnd w:id="2922"/>
      <w:bookmarkEnd w:id="2923"/>
      <w:bookmarkEnd w:id="2924"/>
      <w:bookmarkEnd w:id="2925"/>
      <w:bookmarkEnd w:id="2926"/>
      <w:bookmarkEnd w:id="2927"/>
      <w:bookmarkEnd w:id="2928"/>
      <w:bookmarkEnd w:id="2929"/>
    </w:p>
    <w:p w14:paraId="0A328E38" w14:textId="77777777" w:rsidR="004D3FFD" w:rsidRDefault="002C252C" w:rsidP="00DD7548">
      <w:pPr>
        <w:pStyle w:val="B1"/>
        <w:rPr>
          <w:lang w:eastAsia="ja-JP"/>
        </w:rPr>
      </w:pPr>
      <w:r>
        <w:rPr>
          <w:rFonts w:cs="v4.2.0"/>
        </w:rPr>
        <w:t>1a)</w:t>
      </w:r>
      <w:r>
        <w:rPr>
          <w:rFonts w:cs="v4.2.0"/>
        </w:rPr>
        <w:tab/>
      </w:r>
      <w:r>
        <w:rPr>
          <w:lang w:eastAsia="ja-JP"/>
        </w:rPr>
        <w:t>Place the repeater</w:t>
      </w:r>
      <w:r>
        <w:rPr>
          <w:rFonts w:hint="eastAsia"/>
          <w:lang w:eastAsia="zh-CN"/>
        </w:rPr>
        <w:t xml:space="preserve"> </w:t>
      </w:r>
      <w:r>
        <w:rPr>
          <w:lang w:eastAsia="ja-JP"/>
        </w:rPr>
        <w:t>at the positioner.</w:t>
      </w:r>
    </w:p>
    <w:p w14:paraId="5086BC48" w14:textId="77777777" w:rsidR="004D3FFD" w:rsidRDefault="002C252C" w:rsidP="00DD7548">
      <w:pPr>
        <w:pStyle w:val="B1"/>
        <w:rPr>
          <w:rFonts w:cs="v4.2.0"/>
        </w:rPr>
      </w:pPr>
      <w:r>
        <w:rPr>
          <w:lang w:eastAsia="ja-JP"/>
        </w:rPr>
        <w:t xml:space="preserve">1b) </w:t>
      </w:r>
      <w:r>
        <w:t>Verify measurement impact from feeding test signal by generating a signal for repeater input with repeater to be turned off.  Verify measured result is enough below requirement limit.</w:t>
      </w:r>
      <w:r>
        <w:rPr>
          <w:lang w:eastAsia="ja-JP"/>
        </w:rPr>
        <w:t xml:space="preserve"> </w:t>
      </w:r>
    </w:p>
    <w:p w14:paraId="5BF1EA00" w14:textId="77777777" w:rsidR="004D3FFD" w:rsidRDefault="002C252C" w:rsidP="00DD7548">
      <w:pPr>
        <w:pStyle w:val="B1"/>
        <w:rPr>
          <w:rFonts w:cs="v4.2.0"/>
        </w:rPr>
      </w:pPr>
      <w:r>
        <w:rPr>
          <w:rFonts w:cs="v4.2.0"/>
        </w:rPr>
        <w:t>2)</w:t>
      </w:r>
      <w:r>
        <w:rPr>
          <w:rFonts w:cs="v4.2.0"/>
        </w:rPr>
        <w:tab/>
      </w:r>
      <w:r>
        <w:rPr>
          <w:lang w:eastAsia="ja-JP"/>
        </w:rPr>
        <w:t>Align the manufacturer declared coordinate system orientation [(D.2)] of the repeater with the test system.</w:t>
      </w:r>
    </w:p>
    <w:p w14:paraId="553180C6" w14:textId="77777777" w:rsidR="008D1FE1" w:rsidRDefault="002C252C" w:rsidP="00DD7548">
      <w:pPr>
        <w:pStyle w:val="B1"/>
        <w:rPr>
          <w:rFonts w:cs="v4.2.0"/>
        </w:rPr>
      </w:pPr>
      <w:r>
        <w:rPr>
          <w:rFonts w:cs="v4.2.0"/>
        </w:rPr>
        <w:t>3)</w:t>
      </w:r>
      <w:r>
        <w:rPr>
          <w:rFonts w:cs="v4.2.0"/>
        </w:rPr>
        <w:tab/>
      </w:r>
      <w:r>
        <w:rPr>
          <w:lang w:eastAsia="ja-JP"/>
        </w:rPr>
        <w:t>Orient the positioner (and repeater) in order that the direction to be tested aligns with the test antenna.</w:t>
      </w:r>
      <w:r>
        <w:rPr>
          <w:rFonts w:cs="v4.2.0"/>
        </w:rPr>
        <w:t xml:space="preserve"> </w:t>
      </w:r>
    </w:p>
    <w:p w14:paraId="60BA135C" w14:textId="0B80894F" w:rsidR="004D3FFD" w:rsidRPr="008D1FE1" w:rsidRDefault="008D1FE1" w:rsidP="008D1FE1">
      <w:pPr>
        <w:pStyle w:val="B1"/>
        <w:rPr>
          <w:rFonts w:cs="v4.2.0"/>
        </w:rPr>
      </w:pPr>
      <w:r>
        <w:rPr>
          <w:lang w:eastAsia="ja-JP"/>
        </w:rPr>
        <w:tab/>
      </w:r>
      <w:r>
        <w:rPr>
          <w:lang w:eastAsia="zh-CN"/>
        </w:rPr>
        <w:t xml:space="preserve">For </w:t>
      </w:r>
      <w:r>
        <w:rPr>
          <w:i/>
          <w:iCs/>
          <w:lang w:eastAsia="zh-CN"/>
        </w:rPr>
        <w:t>repeater type 2-O</w:t>
      </w:r>
      <w:r>
        <w:rPr>
          <w:rFonts w:hint="eastAsia"/>
          <w:i/>
          <w:iCs/>
          <w:lang w:eastAsia="zh-CN"/>
        </w:rPr>
        <w:t xml:space="preserve"> </w:t>
      </w:r>
      <w:r>
        <w:rPr>
          <w:lang w:eastAsia="zh-CN"/>
        </w:rPr>
        <w:t>declared to be capable of multi-carrier</w:t>
      </w:r>
      <w:r>
        <w:rPr>
          <w:lang w:eastAsia="ja-JP"/>
        </w:rPr>
        <w:t xml:space="preserve"> </w:t>
      </w:r>
      <w:r>
        <w:rPr>
          <w:lang w:eastAsia="zh-CN"/>
        </w:rPr>
        <w:t xml:space="preserve">operation, set the repeater to transmit according to: </w:t>
      </w:r>
    </w:p>
    <w:p w14:paraId="5D85895C" w14:textId="77777777" w:rsidR="004D3FFD" w:rsidRDefault="002C252C">
      <w:pPr>
        <w:pStyle w:val="B20"/>
        <w:rPr>
          <w:lang w:eastAsia="zh-CN"/>
        </w:rPr>
      </w:pPr>
      <w:r>
        <w:rPr>
          <w:lang w:eastAsia="ja-JP"/>
        </w:rPr>
        <w:t>-</w:t>
      </w:r>
      <w:r>
        <w:rPr>
          <w:lang w:eastAsia="ja-JP"/>
        </w:rPr>
        <w:tab/>
      </w:r>
      <w:r>
        <w:rPr>
          <w:lang w:eastAsia="zh-CN"/>
        </w:rPr>
        <w:t>RUL-FR2-TM3.1 with 64QAM signal if 64QAM is supported by repeater without power back off, or</w:t>
      </w:r>
    </w:p>
    <w:p w14:paraId="66F37F90" w14:textId="77777777" w:rsidR="004D3FFD" w:rsidRDefault="002C252C">
      <w:pPr>
        <w:pStyle w:val="B20"/>
        <w:rPr>
          <w:lang w:eastAsia="zh-CN"/>
        </w:rPr>
      </w:pPr>
      <w:r>
        <w:rPr>
          <w:lang w:eastAsia="ja-JP"/>
        </w:rPr>
        <w:t>-</w:t>
      </w:r>
      <w:r>
        <w:rPr>
          <w:lang w:eastAsia="ja-JP"/>
        </w:rPr>
        <w:tab/>
      </w:r>
      <w:r>
        <w:rPr>
          <w:lang w:eastAsia="zh-CN"/>
        </w:rPr>
        <w:t>RUL-FR2-TM3.1 with highest modulation order supported without power back off if 64QAM is not supported by repeater, or</w:t>
      </w:r>
    </w:p>
    <w:p w14:paraId="26719BCB" w14:textId="77777777" w:rsidR="004D3FFD" w:rsidRDefault="002C252C">
      <w:pPr>
        <w:pStyle w:val="B20"/>
        <w:rPr>
          <w:lang w:eastAsia="zh-CN"/>
        </w:rPr>
      </w:pPr>
      <w:r>
        <w:rPr>
          <w:lang w:eastAsia="ja-JP"/>
        </w:rPr>
        <w:t>-</w:t>
      </w:r>
      <w:r>
        <w:rPr>
          <w:lang w:eastAsia="ja-JP"/>
        </w:rPr>
        <w:tab/>
      </w:r>
      <w:r>
        <w:rPr>
          <w:lang w:eastAsia="zh-CN"/>
        </w:rPr>
        <w:t>if 64QAM is supported by repeater with power back off, RUL-FR2-TM3.1 with 64QAM signal at manufacturer's declared rated output power</w:t>
      </w:r>
      <w:r>
        <w:rPr>
          <w:lang w:eastAsia="ja-JP"/>
        </w:rPr>
        <w:t xml:space="preserve"> (P</w:t>
      </w:r>
      <w:r>
        <w:rPr>
          <w:vertAlign w:val="subscript"/>
          <w:lang w:eastAsia="ja-JP"/>
        </w:rPr>
        <w:t>rated,c,EIRP</w:t>
      </w:r>
      <w:r>
        <w:rPr>
          <w:lang w:eastAsia="zh-CN"/>
        </w:rPr>
        <w:t>) and RUL-FR2-TM3.1 with highest supported modulation order at maximum power</w:t>
      </w:r>
    </w:p>
    <w:p w14:paraId="6F728479" w14:textId="77777777" w:rsidR="004D3FFD" w:rsidRDefault="002C252C">
      <w:pPr>
        <w:pStyle w:val="B1"/>
        <w:rPr>
          <w:lang w:eastAsia="ja-JP"/>
        </w:rPr>
      </w:pPr>
      <w:r>
        <w:rPr>
          <w:lang w:eastAsia="ja-JP"/>
        </w:rPr>
        <w:tab/>
        <w:t>For RUL-FR1</w:t>
      </w:r>
      <w:r>
        <w:rPr>
          <w:lang w:eastAsia="zh-CN"/>
        </w:rPr>
        <w:t>-</w:t>
      </w:r>
      <w:r>
        <w:rPr>
          <w:lang w:eastAsia="ja-JP"/>
        </w:rPr>
        <w:t>TM 3.1</w:t>
      </w:r>
      <w:r>
        <w:rPr>
          <w:lang w:eastAsia="zh-CN"/>
        </w:rPr>
        <w:t>a</w:t>
      </w:r>
      <w:r>
        <w:rPr>
          <w:lang w:eastAsia="ja-JP"/>
        </w:rPr>
        <w:t xml:space="preserve"> and RUL-FR2</w:t>
      </w:r>
      <w:r>
        <w:rPr>
          <w:lang w:eastAsia="zh-CN"/>
        </w:rPr>
        <w:t>-</w:t>
      </w:r>
      <w:r>
        <w:rPr>
          <w:lang w:eastAsia="ja-JP"/>
        </w:rPr>
        <w:t>TM 3.1, power back-off shall be applied if it is declared.</w:t>
      </w:r>
    </w:p>
    <w:p w14:paraId="17510BF9" w14:textId="77777777" w:rsidR="004D3FFD" w:rsidRDefault="002C252C">
      <w:pPr>
        <w:pStyle w:val="B1"/>
        <w:rPr>
          <w:lang w:eastAsia="ja-JP"/>
        </w:rPr>
      </w:pPr>
      <w:r>
        <w:rPr>
          <w:lang w:eastAsia="ja-JP"/>
        </w:rPr>
        <w:t>6)</w:t>
      </w:r>
      <w:r>
        <w:rPr>
          <w:lang w:eastAsia="ja-JP"/>
        </w:rPr>
        <w:tab/>
        <w:t xml:space="preserve">For each carrier, measure the repeater EVM and frequency error as defined in annex </w:t>
      </w:r>
      <w:r>
        <w:rPr>
          <w:lang w:eastAsia="zh-CN"/>
        </w:rPr>
        <w:t>L</w:t>
      </w:r>
      <w:r>
        <w:rPr>
          <w:lang w:eastAsia="ja-JP"/>
        </w:rPr>
        <w:t>.</w:t>
      </w:r>
    </w:p>
    <w:p w14:paraId="1B45063B" w14:textId="77777777" w:rsidR="004D3FFD" w:rsidRDefault="002C252C">
      <w:pPr>
        <w:pStyle w:val="B1"/>
        <w:rPr>
          <w:lang w:eastAsia="ja-JP"/>
        </w:rPr>
      </w:pPr>
      <w:r>
        <w:rPr>
          <w:lang w:eastAsia="ja-JP"/>
        </w:rPr>
        <w:t>7)</w:t>
      </w:r>
      <w:r>
        <w:rPr>
          <w:lang w:eastAsia="ja-JP"/>
        </w:rPr>
        <w:tab/>
        <w:t>Repeat steps 5 and 6 for RUL-FR2</w:t>
      </w:r>
      <w:r>
        <w:rPr>
          <w:lang w:eastAsia="zh-CN"/>
        </w:rPr>
        <w:t>-</w:t>
      </w:r>
      <w:r>
        <w:rPr>
          <w:lang w:eastAsia="ja-JP"/>
        </w:rPr>
        <w:t xml:space="preserve">TM2 if 256QAM is not supported by </w:t>
      </w:r>
      <w:r>
        <w:rPr>
          <w:i/>
          <w:iCs/>
          <w:lang w:eastAsia="zh-CN"/>
        </w:rPr>
        <w:t>repeater</w:t>
      </w:r>
      <w:r>
        <w:rPr>
          <w:rFonts w:hint="eastAsia"/>
          <w:i/>
          <w:iCs/>
          <w:lang w:eastAsia="zh-CN"/>
        </w:rPr>
        <w:t xml:space="preserve"> </w:t>
      </w:r>
      <w:r>
        <w:rPr>
          <w:lang w:eastAsia="ja-JP"/>
        </w:rPr>
        <w:t>or for RUL-FR1</w:t>
      </w:r>
      <w:r>
        <w:rPr>
          <w:lang w:eastAsia="zh-CN"/>
        </w:rPr>
        <w:t>-</w:t>
      </w:r>
      <w:r>
        <w:rPr>
          <w:lang w:eastAsia="ja-JP"/>
        </w:rPr>
        <w:t>TM2a if 256QAM is supported by repeater. For RUL-FR1</w:t>
      </w:r>
      <w:r>
        <w:rPr>
          <w:lang w:eastAsia="zh-CN"/>
        </w:rPr>
        <w:t>-</w:t>
      </w:r>
      <w:r>
        <w:rPr>
          <w:lang w:eastAsia="ja-JP"/>
        </w:rPr>
        <w:t>TM2 and RUL-FR1</w:t>
      </w:r>
      <w:r>
        <w:rPr>
          <w:lang w:eastAsia="zh-CN"/>
        </w:rPr>
        <w:t>-</w:t>
      </w:r>
      <w:r>
        <w:rPr>
          <w:lang w:eastAsia="ja-JP"/>
        </w:rPr>
        <w:t>TM2a the OFDM symbol power (in the conformance direction) shall be at the lower limit of the dynamic range according to the test procedure in clause </w:t>
      </w:r>
      <w:r>
        <w:rPr>
          <w:lang w:eastAsia="zh-CN"/>
        </w:rPr>
        <w:t>6.4.3.4.2</w:t>
      </w:r>
      <w:r>
        <w:rPr>
          <w:lang w:eastAsia="ja-JP"/>
        </w:rPr>
        <w:t xml:space="preserve"> and test requirements in clause </w:t>
      </w:r>
      <w:r>
        <w:rPr>
          <w:lang w:eastAsia="zh-CN"/>
        </w:rPr>
        <w:t>6.4.3.5</w:t>
      </w:r>
      <w:r>
        <w:rPr>
          <w:lang w:eastAsia="ja-JP"/>
        </w:rPr>
        <w:t>.1.</w:t>
      </w:r>
    </w:p>
    <w:p w14:paraId="78EBCB30" w14:textId="77777777" w:rsidR="004D3FFD" w:rsidRDefault="004D3FFD" w:rsidP="00E47AAC"/>
    <w:p w14:paraId="08DEE10F" w14:textId="1FD7F04B" w:rsidR="004D3FFD" w:rsidRDefault="00907FFA">
      <w:pPr>
        <w:pStyle w:val="Heading4"/>
      </w:pPr>
      <w:bookmarkStart w:id="2930" w:name="_Toc503965098"/>
      <w:bookmarkStart w:id="2931" w:name="_Toc14759"/>
      <w:bookmarkStart w:id="2932" w:name="_Toc121818444"/>
      <w:bookmarkStart w:id="2933" w:name="_Toc121818668"/>
      <w:bookmarkStart w:id="2934" w:name="_Toc124158423"/>
      <w:bookmarkStart w:id="2935" w:name="_Toc130558491"/>
      <w:bookmarkStart w:id="2936" w:name="_Toc137467216"/>
      <w:bookmarkStart w:id="2937" w:name="_Toc138884862"/>
      <w:bookmarkStart w:id="2938" w:name="_Toc138885086"/>
      <w:bookmarkStart w:id="2939" w:name="_Toc145511297"/>
      <w:bookmarkStart w:id="2940" w:name="_Toc155475774"/>
      <w:r>
        <w:t>6.6.2.5</w:t>
      </w:r>
      <w:r>
        <w:tab/>
        <w:t>Test requirement</w:t>
      </w:r>
      <w:bookmarkEnd w:id="2930"/>
      <w:bookmarkEnd w:id="2931"/>
      <w:bookmarkEnd w:id="2932"/>
      <w:bookmarkEnd w:id="2933"/>
      <w:bookmarkEnd w:id="2934"/>
      <w:bookmarkEnd w:id="2935"/>
      <w:bookmarkEnd w:id="2936"/>
      <w:bookmarkEnd w:id="2937"/>
      <w:bookmarkEnd w:id="2938"/>
      <w:bookmarkEnd w:id="2939"/>
      <w:bookmarkEnd w:id="2940"/>
    </w:p>
    <w:p w14:paraId="696CBBC3" w14:textId="3A2A2F8F" w:rsidR="004D3FFD" w:rsidRDefault="002C252C">
      <w:r>
        <w:t>The uplink of the Repeater EVM levels for different modulation schemes shall not exceed values in table 6.6.2.</w:t>
      </w:r>
      <w:r w:rsidR="00907FFA">
        <w:t>5</w:t>
      </w:r>
      <w:r>
        <w:t xml:space="preserve">-1. </w:t>
      </w:r>
    </w:p>
    <w:p w14:paraId="0B6C1457" w14:textId="7F6F5145" w:rsidR="004D3FFD" w:rsidRDefault="002C252C" w:rsidP="00E47AAC">
      <w:pPr>
        <w:pStyle w:val="TH"/>
        <w:rPr>
          <w:lang w:val="en-US"/>
        </w:rPr>
      </w:pPr>
      <w:r>
        <w:rPr>
          <w:lang w:val="en-US"/>
        </w:rPr>
        <w:t>Table 6.6.2.</w:t>
      </w:r>
      <w:r w:rsidR="00907FFA">
        <w:rPr>
          <w:lang w:val="en-US"/>
        </w:rPr>
        <w:t>5</w:t>
      </w:r>
      <w:r>
        <w:rPr>
          <w:lang w:val="en-US"/>
        </w:rPr>
        <w:t>-1: Repeater EVM test requirements</w:t>
      </w:r>
    </w:p>
    <w:tbl>
      <w:tblPr>
        <w:tblW w:w="6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1081"/>
        <w:gridCol w:w="2522"/>
      </w:tblGrid>
      <w:tr w:rsidR="004D3FFD" w14:paraId="37602AB5" w14:textId="77777777">
        <w:trPr>
          <w:jc w:val="center"/>
        </w:trPr>
        <w:tc>
          <w:tcPr>
            <w:tcW w:w="2517" w:type="dxa"/>
            <w:tcBorders>
              <w:top w:val="single" w:sz="4" w:space="0" w:color="auto"/>
              <w:left w:val="single" w:sz="4" w:space="0" w:color="auto"/>
              <w:bottom w:val="single" w:sz="4" w:space="0" w:color="auto"/>
              <w:right w:val="single" w:sz="4" w:space="0" w:color="auto"/>
            </w:tcBorders>
          </w:tcPr>
          <w:p w14:paraId="4C5501AE" w14:textId="77777777" w:rsidR="004D3FFD" w:rsidRDefault="002C252C" w:rsidP="00E47AAC">
            <w:pPr>
              <w:pStyle w:val="TAH"/>
              <w:rPr>
                <w:rFonts w:eastAsia="SimSun"/>
                <w:lang w:val="en-US"/>
              </w:rPr>
            </w:pPr>
            <w:r>
              <w:rPr>
                <w:rFonts w:eastAsia="SimSun"/>
                <w:lang w:val="en-US"/>
              </w:rPr>
              <w:br w:type="page"/>
              <w:t>Parameter</w:t>
            </w:r>
          </w:p>
        </w:tc>
        <w:tc>
          <w:tcPr>
            <w:tcW w:w="1081" w:type="dxa"/>
            <w:tcBorders>
              <w:top w:val="single" w:sz="4" w:space="0" w:color="auto"/>
              <w:left w:val="single" w:sz="4" w:space="0" w:color="auto"/>
              <w:bottom w:val="single" w:sz="4" w:space="0" w:color="auto"/>
              <w:right w:val="single" w:sz="4" w:space="0" w:color="auto"/>
            </w:tcBorders>
          </w:tcPr>
          <w:p w14:paraId="742E5343" w14:textId="77777777" w:rsidR="004D3FFD" w:rsidRDefault="002C252C" w:rsidP="00E47AAC">
            <w:pPr>
              <w:pStyle w:val="TAH"/>
              <w:rPr>
                <w:rFonts w:eastAsia="SimSun"/>
                <w:lang w:val="en-US"/>
              </w:rPr>
            </w:pPr>
            <w:r>
              <w:rPr>
                <w:rFonts w:eastAsia="SimSun"/>
                <w:lang w:val="en-US"/>
              </w:rPr>
              <w:t>Unit</w:t>
            </w:r>
          </w:p>
        </w:tc>
        <w:tc>
          <w:tcPr>
            <w:tcW w:w="2522" w:type="dxa"/>
            <w:tcBorders>
              <w:top w:val="single" w:sz="4" w:space="0" w:color="auto"/>
              <w:left w:val="single" w:sz="4" w:space="0" w:color="auto"/>
              <w:bottom w:val="single" w:sz="4" w:space="0" w:color="auto"/>
              <w:right w:val="single" w:sz="4" w:space="0" w:color="auto"/>
            </w:tcBorders>
          </w:tcPr>
          <w:p w14:paraId="303D367D" w14:textId="77777777" w:rsidR="004D3FFD" w:rsidRDefault="002C252C" w:rsidP="00E47AAC">
            <w:pPr>
              <w:pStyle w:val="TAH"/>
              <w:rPr>
                <w:rFonts w:eastAsia="SimSun"/>
                <w:lang w:val="en-US"/>
              </w:rPr>
            </w:pPr>
            <w:r>
              <w:rPr>
                <w:rFonts w:eastAsia="SimSun"/>
                <w:lang w:val="en-US"/>
              </w:rPr>
              <w:t>Average repeater EVM level</w:t>
            </w:r>
          </w:p>
        </w:tc>
      </w:tr>
      <w:tr w:rsidR="00907FFA" w14:paraId="1EDFDDC1" w14:textId="77777777">
        <w:trPr>
          <w:jc w:val="center"/>
        </w:trPr>
        <w:tc>
          <w:tcPr>
            <w:tcW w:w="2517" w:type="dxa"/>
            <w:tcBorders>
              <w:top w:val="single" w:sz="4" w:space="0" w:color="auto"/>
              <w:left w:val="single" w:sz="4" w:space="0" w:color="auto"/>
              <w:bottom w:val="single" w:sz="4" w:space="0" w:color="auto"/>
              <w:right w:val="single" w:sz="4" w:space="0" w:color="auto"/>
            </w:tcBorders>
          </w:tcPr>
          <w:p w14:paraId="7F533EA9" w14:textId="77777777" w:rsidR="00907FFA" w:rsidRDefault="00907FFA" w:rsidP="00907FFA">
            <w:pPr>
              <w:pStyle w:val="TAC"/>
              <w:rPr>
                <w:rFonts w:eastAsia="SimSun"/>
                <w:lang w:val="en-US"/>
              </w:rPr>
            </w:pPr>
            <w:r>
              <w:rPr>
                <w:rFonts w:eastAsia="SimSun"/>
                <w:lang w:val="en-US"/>
              </w:rPr>
              <w:t>Up to 16</w:t>
            </w:r>
            <w:r>
              <w:rPr>
                <w:rFonts w:eastAsia="Malgun Gothic"/>
                <w:lang w:val="en-US" w:eastAsia="ko-KR"/>
              </w:rPr>
              <w:t xml:space="preserve"> </w:t>
            </w:r>
            <w:r>
              <w:rPr>
                <w:rFonts w:eastAsia="SimSun"/>
                <w:lang w:val="en-US"/>
              </w:rPr>
              <w:t xml:space="preserve">QAM </w:t>
            </w:r>
          </w:p>
        </w:tc>
        <w:tc>
          <w:tcPr>
            <w:tcW w:w="1081" w:type="dxa"/>
            <w:tcBorders>
              <w:top w:val="single" w:sz="4" w:space="0" w:color="auto"/>
              <w:left w:val="single" w:sz="4" w:space="0" w:color="auto"/>
              <w:bottom w:val="single" w:sz="4" w:space="0" w:color="auto"/>
              <w:right w:val="single" w:sz="4" w:space="0" w:color="auto"/>
            </w:tcBorders>
          </w:tcPr>
          <w:p w14:paraId="3797E297" w14:textId="77777777" w:rsidR="00907FFA" w:rsidRDefault="00907FFA" w:rsidP="00907FFA">
            <w:pPr>
              <w:pStyle w:val="TAC"/>
              <w:rPr>
                <w:rFonts w:eastAsia="SimSun"/>
                <w:lang w:val="en-US"/>
              </w:rPr>
            </w:pPr>
            <w:r>
              <w:rPr>
                <w:rFonts w:eastAsia="SimSun"/>
                <w:lang w:val="en-US"/>
              </w:rPr>
              <w:t>%</w:t>
            </w:r>
          </w:p>
        </w:tc>
        <w:tc>
          <w:tcPr>
            <w:tcW w:w="2522" w:type="dxa"/>
            <w:tcBorders>
              <w:top w:val="single" w:sz="4" w:space="0" w:color="auto"/>
              <w:left w:val="single" w:sz="4" w:space="0" w:color="auto"/>
              <w:bottom w:val="single" w:sz="4" w:space="0" w:color="auto"/>
              <w:right w:val="single" w:sz="4" w:space="0" w:color="auto"/>
            </w:tcBorders>
          </w:tcPr>
          <w:p w14:paraId="58DC84CF" w14:textId="14116F70" w:rsidR="00907FFA" w:rsidRDefault="00907FFA" w:rsidP="00907FFA">
            <w:pPr>
              <w:pStyle w:val="TAC"/>
              <w:rPr>
                <w:rFonts w:eastAsia="SimSun"/>
                <w:lang w:val="en-US"/>
              </w:rPr>
            </w:pPr>
            <w:r>
              <w:rPr>
                <w:lang w:val="en-US"/>
              </w:rPr>
              <w:t>13.9</w:t>
            </w:r>
          </w:p>
        </w:tc>
      </w:tr>
      <w:tr w:rsidR="00907FFA" w14:paraId="6D10EDA0" w14:textId="77777777">
        <w:trPr>
          <w:jc w:val="center"/>
        </w:trPr>
        <w:tc>
          <w:tcPr>
            <w:tcW w:w="2517" w:type="dxa"/>
            <w:tcBorders>
              <w:top w:val="single" w:sz="4" w:space="0" w:color="auto"/>
              <w:left w:val="single" w:sz="4" w:space="0" w:color="auto"/>
              <w:bottom w:val="single" w:sz="4" w:space="0" w:color="auto"/>
              <w:right w:val="single" w:sz="4" w:space="0" w:color="auto"/>
            </w:tcBorders>
          </w:tcPr>
          <w:p w14:paraId="0D4B05D1" w14:textId="77777777" w:rsidR="00907FFA" w:rsidRDefault="00907FFA" w:rsidP="00907FFA">
            <w:pPr>
              <w:pStyle w:val="TAC"/>
              <w:rPr>
                <w:rFonts w:eastAsia="SimSun"/>
                <w:lang w:val="en-US"/>
              </w:rPr>
            </w:pPr>
            <w:r>
              <w:rPr>
                <w:rFonts w:eastAsia="SimSun"/>
                <w:lang w:val="en-US" w:eastAsia="zh-CN"/>
              </w:rPr>
              <w:t>64</w:t>
            </w:r>
            <w:r>
              <w:rPr>
                <w:rFonts w:eastAsia="Malgun Gothic"/>
                <w:lang w:val="en-US" w:eastAsia="ko-KR"/>
              </w:rPr>
              <w:t xml:space="preserve"> </w:t>
            </w:r>
            <w:r>
              <w:rPr>
                <w:rFonts w:eastAsia="SimSun"/>
                <w:lang w:val="en-US"/>
              </w:rPr>
              <w:t xml:space="preserve">QAM </w:t>
            </w:r>
          </w:p>
        </w:tc>
        <w:tc>
          <w:tcPr>
            <w:tcW w:w="1081" w:type="dxa"/>
            <w:tcBorders>
              <w:top w:val="single" w:sz="4" w:space="0" w:color="auto"/>
              <w:left w:val="single" w:sz="4" w:space="0" w:color="auto"/>
              <w:bottom w:val="single" w:sz="4" w:space="0" w:color="auto"/>
              <w:right w:val="single" w:sz="4" w:space="0" w:color="auto"/>
            </w:tcBorders>
          </w:tcPr>
          <w:p w14:paraId="122AC818" w14:textId="77777777" w:rsidR="00907FFA" w:rsidRDefault="00907FFA" w:rsidP="00907FFA">
            <w:pPr>
              <w:pStyle w:val="TAC"/>
              <w:rPr>
                <w:rFonts w:eastAsia="SimSun"/>
                <w:lang w:val="en-US"/>
              </w:rPr>
            </w:pPr>
            <w:r>
              <w:rPr>
                <w:rFonts w:eastAsia="SimSun"/>
                <w:lang w:val="en-US"/>
              </w:rPr>
              <w:t>%</w:t>
            </w:r>
          </w:p>
        </w:tc>
        <w:tc>
          <w:tcPr>
            <w:tcW w:w="2522" w:type="dxa"/>
            <w:tcBorders>
              <w:top w:val="single" w:sz="4" w:space="0" w:color="auto"/>
              <w:left w:val="single" w:sz="4" w:space="0" w:color="auto"/>
              <w:bottom w:val="single" w:sz="4" w:space="0" w:color="auto"/>
              <w:right w:val="single" w:sz="4" w:space="0" w:color="auto"/>
            </w:tcBorders>
          </w:tcPr>
          <w:p w14:paraId="0E4AF7CB" w14:textId="7BECE7BD" w:rsidR="00907FFA" w:rsidRDefault="00907FFA" w:rsidP="00907FFA">
            <w:pPr>
              <w:pStyle w:val="TAC"/>
              <w:rPr>
                <w:rFonts w:eastAsia="SimSun"/>
                <w:lang w:val="en-US"/>
              </w:rPr>
            </w:pPr>
            <w:r>
              <w:rPr>
                <w:lang w:val="en-US"/>
              </w:rPr>
              <w:t>9.5</w:t>
            </w:r>
            <w:r>
              <w:rPr>
                <w:szCs w:val="18"/>
                <w:vertAlign w:val="superscript"/>
                <w:lang w:eastAsia="sv-SE"/>
              </w:rPr>
              <w:t>1</w:t>
            </w:r>
          </w:p>
        </w:tc>
      </w:tr>
      <w:tr w:rsidR="004D3FFD" w14:paraId="67F01A62" w14:textId="77777777">
        <w:trPr>
          <w:jc w:val="center"/>
        </w:trPr>
        <w:tc>
          <w:tcPr>
            <w:tcW w:w="6120" w:type="dxa"/>
            <w:gridSpan w:val="3"/>
            <w:tcBorders>
              <w:top w:val="single" w:sz="4" w:space="0" w:color="auto"/>
              <w:left w:val="single" w:sz="4" w:space="0" w:color="auto"/>
              <w:bottom w:val="single" w:sz="4" w:space="0" w:color="auto"/>
              <w:right w:val="single" w:sz="4" w:space="0" w:color="auto"/>
            </w:tcBorders>
            <w:vAlign w:val="center"/>
          </w:tcPr>
          <w:p w14:paraId="3D790CE2" w14:textId="77777777" w:rsidR="004D3FFD" w:rsidRDefault="002C252C" w:rsidP="00E47AAC">
            <w:pPr>
              <w:pStyle w:val="TAN"/>
              <w:rPr>
                <w:lang w:val="en-US"/>
              </w:rPr>
            </w:pPr>
            <w:r>
              <w:rPr>
                <w:lang w:val="en-US"/>
              </w:rPr>
              <w:t xml:space="preserve">Note 1: </w:t>
            </w:r>
            <w:r>
              <w:rPr>
                <w:rFonts w:eastAsia="SimSun"/>
                <w:lang w:val="en-US"/>
              </w:rPr>
              <w:t>support of 64QAM is based on the declaration</w:t>
            </w:r>
          </w:p>
        </w:tc>
      </w:tr>
    </w:tbl>
    <w:p w14:paraId="01310B1B" w14:textId="77777777" w:rsidR="004D3FFD" w:rsidRDefault="002C252C">
      <w:pPr>
        <w:pStyle w:val="Heading2"/>
        <w:rPr>
          <w:lang w:eastAsia="zh-CN"/>
        </w:rPr>
      </w:pPr>
      <w:bookmarkStart w:id="2941" w:name="_Toc27131"/>
      <w:bookmarkStart w:id="2942" w:name="_Toc31492"/>
      <w:bookmarkStart w:id="2943" w:name="_Toc1667"/>
      <w:bookmarkStart w:id="2944" w:name="_Toc12769"/>
      <w:bookmarkStart w:id="2945" w:name="_Toc121818445"/>
      <w:bookmarkStart w:id="2946" w:name="_Toc121818669"/>
      <w:bookmarkStart w:id="2947" w:name="_Toc124158424"/>
      <w:bookmarkStart w:id="2948" w:name="_Toc130558492"/>
      <w:bookmarkStart w:id="2949" w:name="_Toc137467217"/>
      <w:bookmarkStart w:id="2950" w:name="_Toc138884863"/>
      <w:bookmarkStart w:id="2951" w:name="_Toc138885087"/>
      <w:bookmarkStart w:id="2952" w:name="_Toc145511298"/>
      <w:bookmarkStart w:id="2953" w:name="_Toc155475775"/>
      <w:r>
        <w:rPr>
          <w:rFonts w:hint="eastAsia"/>
          <w:lang w:val="en-US" w:eastAsia="zh-CN"/>
        </w:rPr>
        <w:t>6</w:t>
      </w:r>
      <w:r>
        <w:t>.</w:t>
      </w:r>
      <w:r>
        <w:rPr>
          <w:rFonts w:hint="eastAsia"/>
          <w:lang w:eastAsia="zh-CN"/>
        </w:rPr>
        <w:t>7</w:t>
      </w:r>
      <w:r>
        <w:tab/>
      </w:r>
      <w:r>
        <w:rPr>
          <w:rFonts w:hint="eastAsia"/>
          <w:lang w:eastAsia="zh-CN"/>
        </w:rPr>
        <w:t>OTA input intermodulation</w:t>
      </w:r>
      <w:bookmarkEnd w:id="2941"/>
      <w:bookmarkEnd w:id="2942"/>
      <w:bookmarkEnd w:id="2943"/>
      <w:bookmarkEnd w:id="2944"/>
      <w:bookmarkEnd w:id="2945"/>
      <w:bookmarkEnd w:id="2946"/>
      <w:bookmarkEnd w:id="2947"/>
      <w:bookmarkEnd w:id="2948"/>
      <w:bookmarkEnd w:id="2949"/>
      <w:bookmarkEnd w:id="2950"/>
      <w:bookmarkEnd w:id="2951"/>
      <w:bookmarkEnd w:id="2952"/>
      <w:bookmarkEnd w:id="2953"/>
    </w:p>
    <w:p w14:paraId="5183B4B1" w14:textId="77777777" w:rsidR="004D3FFD" w:rsidRDefault="002C252C">
      <w:pPr>
        <w:pStyle w:val="Heading3"/>
      </w:pPr>
      <w:bookmarkStart w:id="2954" w:name="_Toc503964276"/>
      <w:bookmarkStart w:id="2955" w:name="_Toc97737209"/>
      <w:bookmarkStart w:id="2956" w:name="_Toc106094125"/>
      <w:bookmarkStart w:id="2957" w:name="_Toc5120"/>
      <w:bookmarkStart w:id="2958" w:name="_Toc11997"/>
      <w:bookmarkStart w:id="2959" w:name="_Toc7522"/>
      <w:bookmarkStart w:id="2960" w:name="_Toc121818446"/>
      <w:bookmarkStart w:id="2961" w:name="_Toc121818670"/>
      <w:bookmarkStart w:id="2962" w:name="_Toc124158425"/>
      <w:bookmarkStart w:id="2963" w:name="_Toc130558493"/>
      <w:bookmarkStart w:id="2964" w:name="_Toc137467218"/>
      <w:bookmarkStart w:id="2965" w:name="_Toc138884864"/>
      <w:bookmarkStart w:id="2966" w:name="_Toc138885088"/>
      <w:bookmarkStart w:id="2967" w:name="_Toc145511299"/>
      <w:bookmarkStart w:id="2968" w:name="_Toc155475776"/>
      <w:r>
        <w:t>6.7.1</w:t>
      </w:r>
      <w:r>
        <w:tab/>
      </w:r>
      <w:bookmarkEnd w:id="2954"/>
      <w:bookmarkEnd w:id="2955"/>
      <w:bookmarkEnd w:id="2956"/>
      <w:r>
        <w:t>Definition and applicability</w:t>
      </w:r>
      <w:bookmarkEnd w:id="2957"/>
      <w:bookmarkEnd w:id="2958"/>
      <w:bookmarkEnd w:id="2959"/>
      <w:bookmarkEnd w:id="2960"/>
      <w:bookmarkEnd w:id="2961"/>
      <w:bookmarkEnd w:id="2962"/>
      <w:bookmarkEnd w:id="2963"/>
      <w:bookmarkEnd w:id="2964"/>
      <w:bookmarkEnd w:id="2965"/>
      <w:bookmarkEnd w:id="2966"/>
      <w:bookmarkEnd w:id="2967"/>
      <w:bookmarkEnd w:id="2968"/>
    </w:p>
    <w:p w14:paraId="44B7D8BF" w14:textId="77777777" w:rsidR="004D3FFD" w:rsidRDefault="002C252C">
      <w:pPr>
        <w:pStyle w:val="Heading4"/>
      </w:pPr>
      <w:bookmarkStart w:id="2969" w:name="_Toc27297"/>
      <w:bookmarkStart w:id="2970" w:name="_Toc97737210"/>
      <w:bookmarkStart w:id="2971" w:name="_Toc106094126"/>
      <w:bookmarkStart w:id="2972" w:name="_Toc26566"/>
      <w:bookmarkStart w:id="2973" w:name="_Toc16079"/>
      <w:bookmarkStart w:id="2974" w:name="_Toc121818447"/>
      <w:bookmarkStart w:id="2975" w:name="_Toc121818671"/>
      <w:bookmarkStart w:id="2976" w:name="_Toc124158426"/>
      <w:bookmarkStart w:id="2977" w:name="_Toc130558494"/>
      <w:bookmarkStart w:id="2978" w:name="_Toc137467219"/>
      <w:bookmarkStart w:id="2979" w:name="_Toc138884865"/>
      <w:bookmarkStart w:id="2980" w:name="_Toc138885089"/>
      <w:bookmarkStart w:id="2981" w:name="_Toc145511300"/>
      <w:bookmarkStart w:id="2982" w:name="_Toc155475777"/>
      <w:r>
        <w:t>6.7.1.1</w:t>
      </w:r>
      <w:r>
        <w:tab/>
        <w:t>General</w:t>
      </w:r>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p>
    <w:p w14:paraId="5C02F2A6" w14:textId="77777777" w:rsidR="004D3FFD" w:rsidRDefault="002C252C">
      <w:r>
        <w:t>The input intermodulation is a measure of the capability of the repeater to inhibit the generation of interference in the passband, in the presence of interfering signals on frequencies other than the passband.</w:t>
      </w:r>
    </w:p>
    <w:p w14:paraId="7823AD48" w14:textId="77777777" w:rsidR="004D3FFD" w:rsidRDefault="002C252C">
      <w:pPr>
        <w:numPr>
          <w:ilvl w:val="12"/>
          <w:numId w:val="0"/>
        </w:numPr>
        <w:rPr>
          <w:rFonts w:cs="v4.2.0"/>
          <w:lang w:val="en-US"/>
        </w:rPr>
      </w:pPr>
      <w:r>
        <w:rPr>
          <w:rFonts w:cs="v4.2.0"/>
        </w:rPr>
        <w:t>Third and higher order mixing of the two interfering RF signals can produce an interfering signal in the band of the desired channel. Intermodulation response rejection is a measure of the capability of the repeater to maintain the wanted frequency free of internally created interference.</w:t>
      </w:r>
    </w:p>
    <w:p w14:paraId="0BBBA157" w14:textId="1CB74238" w:rsidR="004D3FFD" w:rsidRDefault="00AD41BE">
      <w:r>
        <w:rPr>
          <w:rFonts w:cs="v4.2.0"/>
        </w:rPr>
        <w:t>The measurements shall apply to both uplink and downlink paths of the repeater,</w:t>
      </w:r>
      <w:r>
        <w:rPr>
          <w:rFonts w:cs="v5.0.0"/>
        </w:rPr>
        <w:t xml:space="preserve"> </w:t>
      </w:r>
      <w:r w:rsidRPr="00A43FD9">
        <w:t xml:space="preserve">during the </w:t>
      </w:r>
      <w:r w:rsidRPr="00A43FD9">
        <w:rPr>
          <w:rFonts w:hint="eastAsia"/>
          <w:i/>
          <w:iCs/>
          <w:lang w:eastAsia="zh-CN"/>
        </w:rPr>
        <w:t>t</w:t>
      </w:r>
      <w:r w:rsidRPr="00A43FD9">
        <w:rPr>
          <w:rFonts w:hint="eastAsia"/>
          <w:i/>
          <w:lang w:eastAsia="zh-CN"/>
        </w:rPr>
        <w:t>ransmitter</w:t>
      </w:r>
      <w:r w:rsidRPr="00A43FD9">
        <w:rPr>
          <w:i/>
        </w:rPr>
        <w:t xml:space="preserve"> ON </w:t>
      </w:r>
      <w:r>
        <w:rPr>
          <w:i/>
        </w:rPr>
        <w:t>state</w:t>
      </w:r>
      <w:r w:rsidRPr="007530C6">
        <w:rPr>
          <w:rFonts w:cs="v5.0.0"/>
        </w:rPr>
        <w:t xml:space="preserve"> </w:t>
      </w:r>
      <w:r>
        <w:rPr>
          <w:rFonts w:cs="v5.0.0"/>
        </w:rPr>
        <w:t>at maximum gain.</w:t>
      </w:r>
    </w:p>
    <w:p w14:paraId="38293596" w14:textId="77777777" w:rsidR="004D3FFD" w:rsidRDefault="002C252C">
      <w:pPr>
        <w:pStyle w:val="Heading4"/>
      </w:pPr>
      <w:bookmarkStart w:id="2983" w:name="_Toc4689"/>
      <w:bookmarkStart w:id="2984" w:name="_Toc31106"/>
      <w:bookmarkStart w:id="2985" w:name="_Toc1418"/>
      <w:bookmarkStart w:id="2986" w:name="_Toc121818448"/>
      <w:bookmarkStart w:id="2987" w:name="_Toc121818672"/>
      <w:bookmarkStart w:id="2988" w:name="_Toc124158427"/>
      <w:bookmarkStart w:id="2989" w:name="_Toc130558495"/>
      <w:bookmarkStart w:id="2990" w:name="_Toc137467220"/>
      <w:bookmarkStart w:id="2991" w:name="_Toc138884866"/>
      <w:bookmarkStart w:id="2992" w:name="_Toc138885090"/>
      <w:bookmarkStart w:id="2993" w:name="_Toc145511301"/>
      <w:bookmarkStart w:id="2994" w:name="_Toc155475778"/>
      <w:r>
        <w:t>6.7.1.2</w:t>
      </w:r>
      <w:r>
        <w:tab/>
        <w:t>Minimum requirements</w:t>
      </w:r>
      <w:bookmarkEnd w:id="2983"/>
      <w:bookmarkEnd w:id="2984"/>
      <w:bookmarkEnd w:id="2985"/>
      <w:bookmarkEnd w:id="2986"/>
      <w:bookmarkEnd w:id="2987"/>
      <w:bookmarkEnd w:id="2988"/>
      <w:bookmarkEnd w:id="2989"/>
      <w:bookmarkEnd w:id="2990"/>
      <w:bookmarkEnd w:id="2991"/>
      <w:bookmarkEnd w:id="2992"/>
      <w:bookmarkEnd w:id="2993"/>
      <w:bookmarkEnd w:id="2994"/>
    </w:p>
    <w:p w14:paraId="1FF99110" w14:textId="77777777" w:rsidR="004D3FFD" w:rsidRDefault="002C252C">
      <w:r>
        <w:t>The minimum requirement is in TS 38.106 [</w:t>
      </w:r>
      <w:r>
        <w:rPr>
          <w:rFonts w:hint="eastAsia"/>
          <w:lang w:val="en-US" w:eastAsia="zh-CN"/>
        </w:rPr>
        <w:t>2</w:t>
      </w:r>
      <w:r>
        <w:t>] clause 7.7.2.</w:t>
      </w:r>
    </w:p>
    <w:p w14:paraId="443ED6EC" w14:textId="77777777" w:rsidR="004D3FFD" w:rsidRDefault="002C252C">
      <w:pPr>
        <w:pStyle w:val="Heading4"/>
      </w:pPr>
      <w:bookmarkStart w:id="2995" w:name="_Toc21895"/>
      <w:bookmarkStart w:id="2996" w:name="_Toc1455"/>
      <w:bookmarkStart w:id="2997" w:name="_Toc17438"/>
      <w:bookmarkStart w:id="2998" w:name="_Toc121818449"/>
      <w:bookmarkStart w:id="2999" w:name="_Toc121818673"/>
      <w:bookmarkStart w:id="3000" w:name="_Toc124158428"/>
      <w:bookmarkStart w:id="3001" w:name="_Toc130558496"/>
      <w:bookmarkStart w:id="3002" w:name="_Toc137467221"/>
      <w:bookmarkStart w:id="3003" w:name="_Toc138884867"/>
      <w:bookmarkStart w:id="3004" w:name="_Toc138885091"/>
      <w:bookmarkStart w:id="3005" w:name="_Toc145511302"/>
      <w:bookmarkStart w:id="3006" w:name="_Toc155475779"/>
      <w:r>
        <w:t>6.7.1.3</w:t>
      </w:r>
      <w:r>
        <w:tab/>
        <w:t>Test purpose</w:t>
      </w:r>
      <w:bookmarkEnd w:id="2995"/>
      <w:bookmarkEnd w:id="2996"/>
      <w:bookmarkEnd w:id="2997"/>
      <w:bookmarkEnd w:id="2998"/>
      <w:bookmarkEnd w:id="2999"/>
      <w:bookmarkEnd w:id="3000"/>
      <w:bookmarkEnd w:id="3001"/>
      <w:bookmarkEnd w:id="3002"/>
      <w:bookmarkEnd w:id="3003"/>
      <w:bookmarkEnd w:id="3004"/>
      <w:bookmarkEnd w:id="3005"/>
      <w:bookmarkEnd w:id="3006"/>
    </w:p>
    <w:p w14:paraId="39C7F9D8" w14:textId="77777777" w:rsidR="004D3FFD" w:rsidRDefault="002C252C">
      <w:pPr>
        <w:rPr>
          <w:rFonts w:cs="v4.2.0"/>
        </w:rPr>
      </w:pPr>
      <w:r>
        <w:rPr>
          <w:rFonts w:cs="v4.2.0"/>
        </w:rPr>
        <w:t>The purpose of this test is to verify that the repeater meets the intermodulation characteristics requirements as specified by the minimum requirements.</w:t>
      </w:r>
    </w:p>
    <w:p w14:paraId="47C8B2B4" w14:textId="77777777" w:rsidR="004D3FFD" w:rsidRDefault="002C252C">
      <w:pPr>
        <w:pStyle w:val="Heading4"/>
      </w:pPr>
      <w:bookmarkStart w:id="3007" w:name="_Toc8706"/>
      <w:bookmarkStart w:id="3008" w:name="_Toc25816"/>
      <w:bookmarkStart w:id="3009" w:name="_Toc11431"/>
      <w:bookmarkStart w:id="3010" w:name="_Toc121818450"/>
      <w:bookmarkStart w:id="3011" w:name="_Toc121818674"/>
      <w:bookmarkStart w:id="3012" w:name="_Toc124158429"/>
      <w:bookmarkStart w:id="3013" w:name="_Toc130558497"/>
      <w:bookmarkStart w:id="3014" w:name="_Toc137467222"/>
      <w:bookmarkStart w:id="3015" w:name="_Toc138884868"/>
      <w:bookmarkStart w:id="3016" w:name="_Toc138885092"/>
      <w:bookmarkStart w:id="3017" w:name="_Toc145511303"/>
      <w:bookmarkStart w:id="3018" w:name="_Toc155475780"/>
      <w:r>
        <w:t>6.7.1.4</w:t>
      </w:r>
      <w:r>
        <w:tab/>
        <w:t>Method of test</w:t>
      </w:r>
      <w:bookmarkEnd w:id="3007"/>
      <w:bookmarkEnd w:id="3008"/>
      <w:bookmarkEnd w:id="3009"/>
      <w:bookmarkEnd w:id="3010"/>
      <w:bookmarkEnd w:id="3011"/>
      <w:bookmarkEnd w:id="3012"/>
      <w:bookmarkEnd w:id="3013"/>
      <w:bookmarkEnd w:id="3014"/>
      <w:bookmarkEnd w:id="3015"/>
      <w:bookmarkEnd w:id="3016"/>
      <w:bookmarkEnd w:id="3017"/>
      <w:bookmarkEnd w:id="3018"/>
    </w:p>
    <w:p w14:paraId="797C780E" w14:textId="77777777" w:rsidR="004D3FFD" w:rsidRDefault="002C252C">
      <w:pPr>
        <w:pStyle w:val="Heading5"/>
      </w:pPr>
      <w:bookmarkStart w:id="3019" w:name="_Toc20402"/>
      <w:bookmarkStart w:id="3020" w:name="_Toc7778"/>
      <w:bookmarkStart w:id="3021" w:name="_Toc21186"/>
      <w:bookmarkStart w:id="3022" w:name="_Toc121818451"/>
      <w:bookmarkStart w:id="3023" w:name="_Toc121818675"/>
      <w:bookmarkStart w:id="3024" w:name="_Toc124158430"/>
      <w:bookmarkStart w:id="3025" w:name="_Toc130558498"/>
      <w:bookmarkStart w:id="3026" w:name="_Toc137467223"/>
      <w:bookmarkStart w:id="3027" w:name="_Toc138884869"/>
      <w:bookmarkStart w:id="3028" w:name="_Toc138885093"/>
      <w:bookmarkStart w:id="3029" w:name="_Toc145511304"/>
      <w:bookmarkStart w:id="3030" w:name="_Toc155475781"/>
      <w:r>
        <w:t>6.7.1.4.1</w:t>
      </w:r>
      <w:r>
        <w:tab/>
        <w:t>Initial conditions</w:t>
      </w:r>
      <w:bookmarkEnd w:id="3019"/>
      <w:bookmarkEnd w:id="3020"/>
      <w:bookmarkEnd w:id="3021"/>
      <w:bookmarkEnd w:id="3022"/>
      <w:bookmarkEnd w:id="3023"/>
      <w:bookmarkEnd w:id="3024"/>
      <w:bookmarkEnd w:id="3025"/>
      <w:bookmarkEnd w:id="3026"/>
      <w:bookmarkEnd w:id="3027"/>
      <w:bookmarkEnd w:id="3028"/>
      <w:bookmarkEnd w:id="3029"/>
      <w:bookmarkEnd w:id="3030"/>
    </w:p>
    <w:p w14:paraId="3716BB08" w14:textId="77777777" w:rsidR="004D3FFD" w:rsidRDefault="002C252C">
      <w:pPr>
        <w:rPr>
          <w:rFonts w:cs="v4.2.0"/>
        </w:rPr>
      </w:pPr>
      <w:r>
        <w:rPr>
          <w:rFonts w:cs="v4.2.0"/>
        </w:rPr>
        <w:t>Test environment: normal; see Annex B</w:t>
      </w:r>
    </w:p>
    <w:p w14:paraId="7E11E4D0" w14:textId="77777777" w:rsidR="004D3FFD" w:rsidRDefault="002C252C">
      <w:pPr>
        <w:rPr>
          <w:rFonts w:cs="v4.2.0"/>
        </w:rPr>
      </w:pPr>
      <w:r>
        <w:rPr>
          <w:rFonts w:cs="v4.2.0"/>
        </w:rPr>
        <w:t>A measurement system set-up is shown in Annex E.</w:t>
      </w:r>
    </w:p>
    <w:p w14:paraId="0F8407A3" w14:textId="77777777" w:rsidR="004D3FFD" w:rsidRDefault="002C252C">
      <w:pPr>
        <w:pStyle w:val="Heading5"/>
      </w:pPr>
      <w:bookmarkStart w:id="3031" w:name="_Toc327"/>
      <w:bookmarkStart w:id="3032" w:name="_Toc13393"/>
      <w:bookmarkStart w:id="3033" w:name="_Toc14716"/>
      <w:bookmarkStart w:id="3034" w:name="_Toc121818452"/>
      <w:bookmarkStart w:id="3035" w:name="_Toc121818676"/>
      <w:bookmarkStart w:id="3036" w:name="_Toc124158431"/>
      <w:bookmarkStart w:id="3037" w:name="_Toc130558499"/>
      <w:bookmarkStart w:id="3038" w:name="_Toc137467224"/>
      <w:bookmarkStart w:id="3039" w:name="_Toc138884870"/>
      <w:bookmarkStart w:id="3040" w:name="_Toc138885094"/>
      <w:bookmarkStart w:id="3041" w:name="_Toc145511305"/>
      <w:bookmarkStart w:id="3042" w:name="_Toc155475782"/>
      <w:bookmarkStart w:id="3043" w:name="_Hlk112341514"/>
      <w:r>
        <w:t>6.7.1.4.2</w:t>
      </w:r>
      <w:r>
        <w:tab/>
        <w:t>Procedure</w:t>
      </w:r>
      <w:bookmarkEnd w:id="3031"/>
      <w:bookmarkEnd w:id="3032"/>
      <w:bookmarkEnd w:id="3033"/>
      <w:bookmarkEnd w:id="3034"/>
      <w:bookmarkEnd w:id="3035"/>
      <w:bookmarkEnd w:id="3036"/>
      <w:bookmarkEnd w:id="3037"/>
      <w:bookmarkEnd w:id="3038"/>
      <w:bookmarkEnd w:id="3039"/>
      <w:bookmarkEnd w:id="3040"/>
      <w:bookmarkEnd w:id="3041"/>
      <w:bookmarkEnd w:id="3042"/>
    </w:p>
    <w:p w14:paraId="5725A64B" w14:textId="77777777" w:rsidR="004D3FFD" w:rsidRDefault="002C252C">
      <w:pPr>
        <w:pStyle w:val="B1"/>
        <w:rPr>
          <w:rFonts w:cs="v4.2.0"/>
        </w:rPr>
      </w:pPr>
      <w:r>
        <w:rPr>
          <w:rFonts w:cs="v4.2.0"/>
        </w:rPr>
        <w:t>1a)</w:t>
      </w:r>
      <w:r>
        <w:rPr>
          <w:rFonts w:cs="v4.2.0"/>
        </w:rPr>
        <w:tab/>
        <w:t>Verify measurement impact from feeding test signal by generating a signal for repeater input with repeater to be turned off.  Verify measured result is enough below requirement limit.</w:t>
      </w:r>
    </w:p>
    <w:p w14:paraId="5A698048" w14:textId="77777777" w:rsidR="004D3FFD" w:rsidRDefault="002C252C">
      <w:pPr>
        <w:pStyle w:val="B1"/>
        <w:rPr>
          <w:rFonts w:cs="v4.2.0"/>
        </w:rPr>
      </w:pPr>
      <w:r>
        <w:rPr>
          <w:rFonts w:cs="v4.2.0"/>
        </w:rPr>
        <w:t>1b)</w:t>
      </w:r>
      <w:r>
        <w:rPr>
          <w:rFonts w:cs="v4.2.0"/>
        </w:rPr>
        <w:tab/>
        <w:t>Set the repeater to maximum gain.</w:t>
      </w:r>
    </w:p>
    <w:p w14:paraId="1C6B3FB9" w14:textId="77777777" w:rsidR="004D3FFD" w:rsidRDefault="002C252C">
      <w:pPr>
        <w:pStyle w:val="B1"/>
      </w:pPr>
      <w:r>
        <w:rPr>
          <w:rFonts w:cs="v4.2.0"/>
        </w:rPr>
        <w:t>2)</w:t>
      </w:r>
      <w:r>
        <w:rPr>
          <w:rFonts w:cs="v4.2.0"/>
        </w:rPr>
        <w:tab/>
      </w:r>
      <w:r>
        <w:t xml:space="preserve">Place the repeater with </w:t>
      </w:r>
      <w:r>
        <w:rPr>
          <w:lang w:eastAsia="zh-CN"/>
        </w:rPr>
        <w:t xml:space="preserve">its manufacturer declared coordinate system reference point </w:t>
      </w:r>
      <w:r>
        <w:t xml:space="preserve">in the same place as </w:t>
      </w:r>
      <w:r>
        <w:rPr>
          <w:lang w:eastAsia="zh-CN"/>
        </w:rPr>
        <w:t>calibrated point in the test system</w:t>
      </w:r>
      <w:r>
        <w:rPr>
          <w:rFonts w:eastAsia="MS Mincho"/>
        </w:rPr>
        <w:t>, as shown in Annex E</w:t>
      </w:r>
      <w:r>
        <w:t>.</w:t>
      </w:r>
    </w:p>
    <w:p w14:paraId="59784F75" w14:textId="2B32A3EE" w:rsidR="004D3FFD" w:rsidRDefault="002C252C">
      <w:pPr>
        <w:pStyle w:val="B1"/>
      </w:pPr>
      <w:r>
        <w:t>3)</w:t>
      </w:r>
      <w:r w:rsidR="00E47AAC">
        <w:tab/>
      </w:r>
      <w:r>
        <w:rPr>
          <w:rFonts w:eastAsia="MS Mincho"/>
        </w:rPr>
        <w:t xml:space="preserve">Align </w:t>
      </w:r>
      <w:r>
        <w:t>the test antennas and repeater both in input and output directions of the repeater.</w:t>
      </w:r>
    </w:p>
    <w:p w14:paraId="778D1EA2" w14:textId="57C62901" w:rsidR="004D3FFD" w:rsidRDefault="002C252C">
      <w:pPr>
        <w:pStyle w:val="B1"/>
        <w:rPr>
          <w:lang w:eastAsia="zh-CN"/>
        </w:rPr>
      </w:pPr>
      <w:r>
        <w:t>4)</w:t>
      </w:r>
      <w:r w:rsidR="00E47AAC">
        <w:tab/>
      </w:r>
      <w:r>
        <w:t>Align the repeater and test antennas so that repeater antennas are polarization matched with the test antenna(s)</w:t>
      </w:r>
    </w:p>
    <w:p w14:paraId="7BDD129A" w14:textId="77777777" w:rsidR="004D3FFD" w:rsidRDefault="002C252C">
      <w:pPr>
        <w:pStyle w:val="B1"/>
      </w:pPr>
      <w:r>
        <w:t>5)</w:t>
      </w:r>
      <w:r>
        <w:tab/>
        <w:t>Configure the beam peak direction of the repeater according to declared reference beam direction pair for the appropriate beam identifier.</w:t>
      </w:r>
    </w:p>
    <w:p w14:paraId="6B1F918F" w14:textId="77777777" w:rsidR="004D3FFD" w:rsidRDefault="002C252C">
      <w:pPr>
        <w:pStyle w:val="B1"/>
        <w:rPr>
          <w:lang w:val="en-US"/>
        </w:rPr>
      </w:pPr>
      <w:r>
        <w:t>6)</w:t>
      </w:r>
      <w:r>
        <w:tab/>
        <w:t>Adjust the frequency of the input signals, either below or above the passband, so that one carrier, f</w:t>
      </w:r>
      <w:r>
        <w:rPr>
          <w:vertAlign w:val="subscript"/>
        </w:rPr>
        <w:t>1</w:t>
      </w:r>
      <w:r>
        <w:t>, is 1 MHz outside the channel edge frequency of the first or last channel in the passband, and the lowest order intermodulation product from the two carriers is positioned in the centre of the passband.</w:t>
      </w:r>
    </w:p>
    <w:p w14:paraId="351FFF47" w14:textId="77777777" w:rsidR="004D3FFD" w:rsidRDefault="002C252C">
      <w:pPr>
        <w:pStyle w:val="B1"/>
      </w:pPr>
      <w:r>
        <w:t>7)</w:t>
      </w:r>
      <w:r>
        <w:tab/>
        <w:t xml:space="preserve">Measure the increase in output power in the passband when the interferer is applied </w:t>
      </w:r>
    </w:p>
    <w:p w14:paraId="27912907" w14:textId="77777777" w:rsidR="004D3FFD" w:rsidRDefault="002C252C">
      <w:pPr>
        <w:pStyle w:val="B1"/>
      </w:pPr>
      <w:r>
        <w:t>8)</w:t>
      </w:r>
      <w:r>
        <w:tab/>
        <w:t xml:space="preserve">Repeat the measurement for all supported polarizations and all specified measurement directions. </w:t>
      </w:r>
    </w:p>
    <w:p w14:paraId="06DFAA0B" w14:textId="1523508F" w:rsidR="004D3FFD" w:rsidRDefault="002C252C">
      <w:pPr>
        <w:pStyle w:val="B1"/>
      </w:pPr>
      <w:r>
        <w:t>9)</w:t>
      </w:r>
      <w:r w:rsidR="00E47AAC">
        <w:tab/>
      </w:r>
      <w:r>
        <w:t>Repeat the measurement for the opposite path of the repeater.</w:t>
      </w:r>
    </w:p>
    <w:p w14:paraId="06D643B6" w14:textId="77777777" w:rsidR="00E47AAC" w:rsidRDefault="00E47AAC" w:rsidP="00E47AAC"/>
    <w:p w14:paraId="4D8B19D3" w14:textId="77777777" w:rsidR="004D3FFD" w:rsidRDefault="002C252C">
      <w:pPr>
        <w:pStyle w:val="Heading4"/>
      </w:pPr>
      <w:bookmarkStart w:id="3044" w:name="_Toc32155"/>
      <w:bookmarkStart w:id="3045" w:name="_Toc22126"/>
      <w:bookmarkStart w:id="3046" w:name="_Toc12834"/>
      <w:bookmarkStart w:id="3047" w:name="_Toc121818453"/>
      <w:bookmarkStart w:id="3048" w:name="_Toc121818677"/>
      <w:bookmarkStart w:id="3049" w:name="_Toc124158432"/>
      <w:bookmarkStart w:id="3050" w:name="_Toc130558500"/>
      <w:bookmarkStart w:id="3051" w:name="_Toc137467225"/>
      <w:bookmarkStart w:id="3052" w:name="_Toc138884871"/>
      <w:bookmarkStart w:id="3053" w:name="_Toc138885095"/>
      <w:bookmarkStart w:id="3054" w:name="_Toc145511306"/>
      <w:bookmarkStart w:id="3055" w:name="_Toc155475783"/>
      <w:r>
        <w:t>6.7.1.5</w:t>
      </w:r>
      <w:r>
        <w:tab/>
        <w:t>Test requirements</w:t>
      </w:r>
      <w:bookmarkEnd w:id="3044"/>
      <w:bookmarkEnd w:id="3045"/>
      <w:bookmarkEnd w:id="3046"/>
      <w:bookmarkEnd w:id="3047"/>
      <w:bookmarkEnd w:id="3048"/>
      <w:bookmarkEnd w:id="3049"/>
      <w:bookmarkEnd w:id="3050"/>
      <w:bookmarkEnd w:id="3051"/>
      <w:bookmarkEnd w:id="3052"/>
      <w:bookmarkEnd w:id="3053"/>
      <w:bookmarkEnd w:id="3054"/>
      <w:bookmarkEnd w:id="3055"/>
    </w:p>
    <w:bookmarkEnd w:id="3043"/>
    <w:p w14:paraId="6C6A8579" w14:textId="77777777" w:rsidR="004D3FFD" w:rsidRDefault="002C252C">
      <w:pPr>
        <w:rPr>
          <w:rFonts w:eastAsia="SimSun" w:cs="v4.1.0"/>
        </w:rPr>
      </w:pPr>
      <w:r>
        <w:rPr>
          <w:rFonts w:eastAsia="SimSun" w:cs="v4.1.0"/>
        </w:rPr>
        <w:t xml:space="preserve">For the parameters specified in table 6.7.1.5-1, the power in the </w:t>
      </w:r>
      <w:r>
        <w:rPr>
          <w:rFonts w:eastAsia="SimSun" w:cs="v4.1.0"/>
          <w:i/>
          <w:iCs/>
        </w:rPr>
        <w:t>passband</w:t>
      </w:r>
      <w:r>
        <w:rPr>
          <w:rFonts w:eastAsia="SimSun" w:cs="v4.1.0"/>
        </w:rPr>
        <w:t xml:space="preserve"> shall not increase with more than [10+TT] dB at the output of the repeater as measured with 1 MHz measurement bandwidth, compared to the level obtained without interfering signals applied.</w:t>
      </w:r>
    </w:p>
    <w:p w14:paraId="4D8F5A48" w14:textId="77777777" w:rsidR="004D3FFD" w:rsidRDefault="002C252C">
      <w:pPr>
        <w:rPr>
          <w:rFonts w:cs="v4.1.0"/>
        </w:rPr>
      </w:pPr>
      <w:r>
        <w:rPr>
          <w:rFonts w:cs="v4.1.0"/>
        </w:rPr>
        <w:t>Table 6.7.1.5-1 specifies the parameters for two interfering signals, where:</w:t>
      </w:r>
    </w:p>
    <w:p w14:paraId="0F876895" w14:textId="77777777" w:rsidR="004D3FFD" w:rsidRDefault="002C252C">
      <w:pPr>
        <w:pStyle w:val="B1"/>
      </w:pPr>
      <w:r>
        <w:t>-</w:t>
      </w:r>
      <w:r>
        <w:tab/>
        <w:t>f</w:t>
      </w:r>
      <w:r>
        <w:rPr>
          <w:vertAlign w:val="subscript"/>
        </w:rPr>
        <w:t>1</w:t>
      </w:r>
      <w:r>
        <w:t xml:space="preserve"> offset is the offset from the channel edge frequency of the first or last channel in the </w:t>
      </w:r>
      <w:r>
        <w:rPr>
          <w:i/>
        </w:rPr>
        <w:t>passband</w:t>
      </w:r>
      <w:r>
        <w:t xml:space="preserve"> of the closer carrier.</w:t>
      </w:r>
    </w:p>
    <w:p w14:paraId="58C3C93C" w14:textId="77777777" w:rsidR="004D3FFD" w:rsidRDefault="002C252C">
      <w:pPr>
        <w:pStyle w:val="B1"/>
      </w:pPr>
      <w:r>
        <w:t>-</w:t>
      </w:r>
      <w:r>
        <w:tab/>
      </w:r>
      <w:r>
        <w:rPr>
          <w:rFonts w:eastAsia="DengXian" w:cs="v5.0.0"/>
        </w:rPr>
        <w:t>G</w:t>
      </w:r>
      <w:r>
        <w:rPr>
          <w:rFonts w:eastAsia="DengXian" w:cs="v5.0.0"/>
          <w:vertAlign w:val="subscript"/>
        </w:rPr>
        <w:t>RX_ANT</w:t>
      </w:r>
      <w:r>
        <w:rPr>
          <w:rFonts w:eastAsia="DengXian" w:cs="v5.0.0"/>
        </w:rPr>
        <w:t xml:space="preserve"> is the gain of the receive side antennas and is calculated from EIRP and TRP declaration</w:t>
      </w:r>
      <w:r>
        <w:t>.</w:t>
      </w:r>
    </w:p>
    <w:p w14:paraId="6A0BE9F9" w14:textId="77777777" w:rsidR="004D3FFD" w:rsidRDefault="002C252C" w:rsidP="00FE0B56">
      <w:pPr>
        <w:pStyle w:val="TH"/>
      </w:pPr>
      <w:r>
        <w:rPr>
          <w:rFonts w:eastAsia="Osaka"/>
        </w:rPr>
        <w:t xml:space="preserve">Table </w:t>
      </w:r>
      <w:r>
        <w:rPr>
          <w:rFonts w:eastAsia="Osaka"/>
          <w:lang w:eastAsia="ja-JP"/>
        </w:rPr>
        <w:t>6.7.1.5-1</w:t>
      </w:r>
      <w:r>
        <w:rPr>
          <w:rFonts w:eastAsia="Osaka"/>
        </w:rPr>
        <w:t xml:space="preserve">: </w:t>
      </w:r>
      <w:r>
        <w:t>Input intermodulation requirement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360"/>
        <w:gridCol w:w="2587"/>
        <w:gridCol w:w="2277"/>
      </w:tblGrid>
      <w:tr w:rsidR="004D3FFD" w14:paraId="71437153" w14:textId="77777777">
        <w:trPr>
          <w:trHeight w:val="535"/>
          <w:jc w:val="center"/>
        </w:trPr>
        <w:tc>
          <w:tcPr>
            <w:tcW w:w="1250" w:type="pct"/>
            <w:tcBorders>
              <w:top w:val="single" w:sz="4" w:space="0" w:color="auto"/>
              <w:left w:val="single" w:sz="4" w:space="0" w:color="auto"/>
              <w:bottom w:val="single" w:sz="4" w:space="0" w:color="auto"/>
              <w:right w:val="single" w:sz="4" w:space="0" w:color="auto"/>
            </w:tcBorders>
          </w:tcPr>
          <w:p w14:paraId="661BD3DD" w14:textId="77777777" w:rsidR="004D3FFD" w:rsidRDefault="002C252C">
            <w:pPr>
              <w:pStyle w:val="TAH"/>
            </w:pPr>
            <w:r>
              <w:t>f</w:t>
            </w:r>
            <w:r>
              <w:rPr>
                <w:vertAlign w:val="subscript"/>
              </w:rPr>
              <w:t>1</w:t>
            </w:r>
            <w:r>
              <w:t xml:space="preserve"> offset</w:t>
            </w:r>
          </w:p>
        </w:tc>
        <w:tc>
          <w:tcPr>
            <w:tcW w:w="1225" w:type="pct"/>
            <w:tcBorders>
              <w:top w:val="single" w:sz="4" w:space="0" w:color="auto"/>
              <w:left w:val="single" w:sz="4" w:space="0" w:color="auto"/>
              <w:bottom w:val="single" w:sz="4" w:space="0" w:color="auto"/>
              <w:right w:val="single" w:sz="4" w:space="0" w:color="auto"/>
            </w:tcBorders>
          </w:tcPr>
          <w:p w14:paraId="549BC064" w14:textId="77777777" w:rsidR="004D3FFD" w:rsidRDefault="002C252C">
            <w:pPr>
              <w:pStyle w:val="TAH"/>
            </w:pPr>
            <w:r>
              <w:t xml:space="preserve">Interfering signal levels </w:t>
            </w:r>
          </w:p>
        </w:tc>
        <w:tc>
          <w:tcPr>
            <w:tcW w:w="1343" w:type="pct"/>
            <w:tcBorders>
              <w:top w:val="single" w:sz="4" w:space="0" w:color="auto"/>
              <w:left w:val="single" w:sz="4" w:space="0" w:color="auto"/>
              <w:bottom w:val="single" w:sz="4" w:space="0" w:color="auto"/>
              <w:right w:val="single" w:sz="4" w:space="0" w:color="auto"/>
            </w:tcBorders>
          </w:tcPr>
          <w:p w14:paraId="7630A6E0" w14:textId="77777777" w:rsidR="004D3FFD" w:rsidRDefault="002C252C">
            <w:pPr>
              <w:pStyle w:val="TAH"/>
            </w:pPr>
            <w:r>
              <w:t>Type of signals</w:t>
            </w:r>
          </w:p>
        </w:tc>
        <w:tc>
          <w:tcPr>
            <w:tcW w:w="1182" w:type="pct"/>
            <w:tcBorders>
              <w:top w:val="single" w:sz="4" w:space="0" w:color="auto"/>
              <w:left w:val="single" w:sz="4" w:space="0" w:color="auto"/>
              <w:bottom w:val="single" w:sz="4" w:space="0" w:color="auto"/>
              <w:right w:val="single" w:sz="4" w:space="0" w:color="auto"/>
            </w:tcBorders>
          </w:tcPr>
          <w:p w14:paraId="437EC474" w14:textId="77777777" w:rsidR="004D3FFD" w:rsidRDefault="002C252C">
            <w:pPr>
              <w:pStyle w:val="TAH"/>
            </w:pPr>
            <w:r>
              <w:t>Measurement bandwidth</w:t>
            </w:r>
          </w:p>
        </w:tc>
      </w:tr>
      <w:tr w:rsidR="004D3FFD" w14:paraId="2DD1A8B1" w14:textId="77777777">
        <w:trPr>
          <w:trHeight w:val="351"/>
          <w:jc w:val="center"/>
        </w:trPr>
        <w:tc>
          <w:tcPr>
            <w:tcW w:w="1250" w:type="pct"/>
            <w:tcBorders>
              <w:top w:val="single" w:sz="4" w:space="0" w:color="auto"/>
              <w:left w:val="single" w:sz="4" w:space="0" w:color="auto"/>
              <w:bottom w:val="single" w:sz="4" w:space="0" w:color="auto"/>
              <w:right w:val="single" w:sz="4" w:space="0" w:color="auto"/>
            </w:tcBorders>
          </w:tcPr>
          <w:p w14:paraId="435F7F87" w14:textId="77777777" w:rsidR="004D3FFD" w:rsidRDefault="002C252C">
            <w:pPr>
              <w:pStyle w:val="TAC"/>
            </w:pPr>
            <w:r>
              <w:t>1 MHz</w:t>
            </w:r>
          </w:p>
        </w:tc>
        <w:tc>
          <w:tcPr>
            <w:tcW w:w="1225" w:type="pct"/>
            <w:tcBorders>
              <w:top w:val="single" w:sz="4" w:space="0" w:color="auto"/>
              <w:left w:val="single" w:sz="4" w:space="0" w:color="auto"/>
              <w:bottom w:val="single" w:sz="4" w:space="0" w:color="auto"/>
              <w:right w:val="single" w:sz="4" w:space="0" w:color="auto"/>
            </w:tcBorders>
          </w:tcPr>
          <w:p w14:paraId="41AC39FB" w14:textId="77777777" w:rsidR="004D3FFD" w:rsidRDefault="002C252C">
            <w:pPr>
              <w:pStyle w:val="TAC"/>
            </w:pPr>
            <w:r>
              <w:rPr>
                <w:lang w:eastAsia="zh-CN"/>
              </w:rPr>
              <w:t>-53dBm – G</w:t>
            </w:r>
            <w:r>
              <w:rPr>
                <w:vertAlign w:val="subscript"/>
                <w:lang w:eastAsia="zh-CN"/>
              </w:rPr>
              <w:t>_RX_ANT</w:t>
            </w:r>
          </w:p>
        </w:tc>
        <w:tc>
          <w:tcPr>
            <w:tcW w:w="1343" w:type="pct"/>
            <w:tcBorders>
              <w:top w:val="single" w:sz="4" w:space="0" w:color="auto"/>
              <w:left w:val="single" w:sz="4" w:space="0" w:color="auto"/>
              <w:bottom w:val="single" w:sz="4" w:space="0" w:color="auto"/>
              <w:right w:val="single" w:sz="4" w:space="0" w:color="auto"/>
            </w:tcBorders>
          </w:tcPr>
          <w:p w14:paraId="07392728" w14:textId="77777777" w:rsidR="004D3FFD" w:rsidRDefault="002C252C">
            <w:pPr>
              <w:pStyle w:val="TAC"/>
              <w:rPr>
                <w:lang w:eastAsia="ja-JP"/>
              </w:rPr>
            </w:pPr>
            <w:r>
              <w:t>2 CW carriers</w:t>
            </w:r>
          </w:p>
        </w:tc>
        <w:tc>
          <w:tcPr>
            <w:tcW w:w="1182" w:type="pct"/>
            <w:tcBorders>
              <w:top w:val="single" w:sz="4" w:space="0" w:color="auto"/>
              <w:left w:val="single" w:sz="4" w:space="0" w:color="auto"/>
              <w:bottom w:val="single" w:sz="4" w:space="0" w:color="auto"/>
              <w:right w:val="single" w:sz="4" w:space="0" w:color="auto"/>
            </w:tcBorders>
          </w:tcPr>
          <w:p w14:paraId="369FDC42" w14:textId="77777777" w:rsidR="004D3FFD" w:rsidRDefault="002C252C">
            <w:pPr>
              <w:pStyle w:val="TAC"/>
            </w:pPr>
            <w:r>
              <w:t>1 MHz</w:t>
            </w:r>
          </w:p>
        </w:tc>
      </w:tr>
    </w:tbl>
    <w:p w14:paraId="5F416A89" w14:textId="77777777" w:rsidR="004D3FFD" w:rsidRDefault="002C252C">
      <w:pPr>
        <w:pStyle w:val="Heading2"/>
      </w:pPr>
      <w:bookmarkStart w:id="3056" w:name="_Toc4020"/>
      <w:bookmarkStart w:id="3057" w:name="_Toc14035"/>
      <w:bookmarkStart w:id="3058" w:name="_Toc6154"/>
      <w:bookmarkStart w:id="3059" w:name="_Toc24294"/>
      <w:bookmarkStart w:id="3060" w:name="_Toc121818454"/>
      <w:bookmarkStart w:id="3061" w:name="_Toc121818678"/>
      <w:bookmarkStart w:id="3062" w:name="_Toc124158433"/>
      <w:bookmarkStart w:id="3063" w:name="_Toc130558501"/>
      <w:bookmarkStart w:id="3064" w:name="_Toc137467226"/>
      <w:bookmarkStart w:id="3065" w:name="_Toc138884872"/>
      <w:bookmarkStart w:id="3066" w:name="_Toc138885096"/>
      <w:bookmarkStart w:id="3067" w:name="_Toc145511307"/>
      <w:bookmarkStart w:id="3068" w:name="_Toc155475784"/>
      <w:r>
        <w:rPr>
          <w:rFonts w:hint="eastAsia"/>
          <w:lang w:val="en-US" w:eastAsia="zh-CN"/>
        </w:rPr>
        <w:t>6</w:t>
      </w:r>
      <w:r>
        <w:rPr>
          <w:rFonts w:hint="eastAsia"/>
          <w:lang w:eastAsia="zh-CN"/>
        </w:rPr>
        <w:t>.</w:t>
      </w:r>
      <w:r>
        <w:rPr>
          <w:lang w:eastAsia="zh-CN"/>
        </w:rPr>
        <w:t>8</w:t>
      </w:r>
      <w:r>
        <w:rPr>
          <w:rFonts w:hint="eastAsia"/>
          <w:lang w:eastAsia="zh-CN"/>
        </w:rPr>
        <w:tab/>
        <w:t xml:space="preserve">OTA </w:t>
      </w:r>
      <w:r>
        <w:t>Adjacent Channel Rejection Ratio (ACRR)</w:t>
      </w:r>
      <w:bookmarkEnd w:id="3056"/>
      <w:bookmarkEnd w:id="3057"/>
      <w:bookmarkEnd w:id="3058"/>
      <w:bookmarkEnd w:id="3059"/>
      <w:bookmarkEnd w:id="3060"/>
      <w:bookmarkEnd w:id="3061"/>
      <w:bookmarkEnd w:id="3062"/>
      <w:bookmarkEnd w:id="3063"/>
      <w:bookmarkEnd w:id="3064"/>
      <w:bookmarkEnd w:id="3065"/>
      <w:bookmarkEnd w:id="3066"/>
      <w:bookmarkEnd w:id="3067"/>
      <w:bookmarkEnd w:id="3068"/>
    </w:p>
    <w:p w14:paraId="6BA0FA9C" w14:textId="77777777" w:rsidR="004D3FFD" w:rsidRDefault="002C252C">
      <w:pPr>
        <w:pStyle w:val="Heading3"/>
      </w:pPr>
      <w:bookmarkStart w:id="3069" w:name="_Toc11871"/>
      <w:bookmarkStart w:id="3070" w:name="_Toc27331"/>
      <w:bookmarkStart w:id="3071" w:name="_Toc503965119"/>
      <w:bookmarkStart w:id="3072" w:name="_Toc8270"/>
      <w:bookmarkStart w:id="3073" w:name="_Toc121818455"/>
      <w:bookmarkStart w:id="3074" w:name="_Toc121818679"/>
      <w:bookmarkStart w:id="3075" w:name="_Toc124158434"/>
      <w:bookmarkStart w:id="3076" w:name="_Toc130558502"/>
      <w:bookmarkStart w:id="3077" w:name="_Toc137467227"/>
      <w:bookmarkStart w:id="3078" w:name="_Toc138884873"/>
      <w:bookmarkStart w:id="3079" w:name="_Toc138885097"/>
      <w:bookmarkStart w:id="3080" w:name="_Toc145511308"/>
      <w:bookmarkStart w:id="3081" w:name="_Toc155475785"/>
      <w:r>
        <w:rPr>
          <w:rFonts w:hint="eastAsia"/>
          <w:lang w:val="en-US" w:eastAsia="zh-CN"/>
        </w:rPr>
        <w:t>6</w:t>
      </w:r>
      <w:r>
        <w:t>.</w:t>
      </w:r>
      <w:r>
        <w:rPr>
          <w:rFonts w:hint="eastAsia"/>
          <w:lang w:val="en-US" w:eastAsia="zh-CN"/>
        </w:rPr>
        <w:t>8.1</w:t>
      </w:r>
      <w:r>
        <w:tab/>
        <w:t>Definitions and applicability</w:t>
      </w:r>
      <w:bookmarkEnd w:id="3069"/>
      <w:bookmarkEnd w:id="3070"/>
      <w:bookmarkEnd w:id="3071"/>
      <w:bookmarkEnd w:id="3072"/>
      <w:bookmarkEnd w:id="3073"/>
      <w:bookmarkEnd w:id="3074"/>
      <w:bookmarkEnd w:id="3075"/>
      <w:bookmarkEnd w:id="3076"/>
      <w:bookmarkEnd w:id="3077"/>
      <w:bookmarkEnd w:id="3078"/>
      <w:bookmarkEnd w:id="3079"/>
      <w:bookmarkEnd w:id="3080"/>
      <w:bookmarkEnd w:id="3081"/>
    </w:p>
    <w:p w14:paraId="19BB21A5" w14:textId="77777777" w:rsidR="004D3FFD" w:rsidRDefault="002C252C">
      <w:pPr>
        <w:rPr>
          <w:rFonts w:eastAsia="DengXian" w:cs="v4.2.0"/>
        </w:rPr>
      </w:pPr>
      <w:bookmarkStart w:id="3082" w:name="_Toc503965121"/>
      <w:r>
        <w:rPr>
          <w:rFonts w:eastAsia="DengXian" w:cs="v5.0.0" w:hint="eastAsia"/>
        </w:rPr>
        <w:t xml:space="preserve">OTA </w:t>
      </w:r>
      <w:r>
        <w:rPr>
          <w:rFonts w:eastAsia="DengXian" w:cs="v5.0.0"/>
        </w:rPr>
        <w:t xml:space="preserve">Adjacent Channel Rejection Ratio (ACRR) is the ratio of the </w:t>
      </w:r>
      <w:r>
        <w:rPr>
          <w:rFonts w:eastAsia="DengXian"/>
        </w:rPr>
        <w:t>average gain</w:t>
      </w:r>
      <w:r>
        <w:rPr>
          <w:rFonts w:eastAsia="DengXian" w:cs="v4.2.0"/>
          <w:snapToGrid w:val="0"/>
        </w:rPr>
        <w:t xml:space="preserve"> over a carrier</w:t>
      </w:r>
      <w:r>
        <w:rPr>
          <w:rFonts w:eastAsia="DengXian" w:cs="v5.0.0"/>
        </w:rPr>
        <w:t xml:space="preserve"> </w:t>
      </w:r>
      <w:r>
        <w:rPr>
          <w:rFonts w:eastAsia="DengXian"/>
        </w:rPr>
        <w:t xml:space="preserve">of the repeater in the </w:t>
      </w:r>
      <w:r>
        <w:rPr>
          <w:rFonts w:eastAsia="DengXian"/>
          <w:i/>
        </w:rPr>
        <w:t>passband</w:t>
      </w:r>
      <w:r>
        <w:rPr>
          <w:rFonts w:eastAsia="DengXian"/>
        </w:rPr>
        <w:t xml:space="preserve"> </w:t>
      </w:r>
      <w:r>
        <w:rPr>
          <w:rFonts w:eastAsia="DengXian" w:cs="v5.0.0"/>
        </w:rPr>
        <w:t>to the</w:t>
      </w:r>
      <w:r>
        <w:rPr>
          <w:rFonts w:eastAsia="DengXian"/>
        </w:rPr>
        <w:t xml:space="preserve"> average gain of the repeater</w:t>
      </w:r>
      <w:r>
        <w:rPr>
          <w:rFonts w:eastAsia="DengXian" w:cs="v5.0.0"/>
        </w:rPr>
        <w:t xml:space="preserve"> over an adjacent channel outside the repeater </w:t>
      </w:r>
      <w:r>
        <w:rPr>
          <w:rFonts w:eastAsia="DengXian" w:cs="v5.0.0"/>
          <w:i/>
          <w:iCs/>
        </w:rPr>
        <w:t>passband</w:t>
      </w:r>
      <w:r>
        <w:rPr>
          <w:rFonts w:eastAsia="DengXian" w:cs="v5.0.0"/>
        </w:rPr>
        <w:t xml:space="preserve">. </w:t>
      </w:r>
      <w:r>
        <w:rPr>
          <w:rFonts w:eastAsia="DengXian" w:cs="v4.2.0"/>
        </w:rPr>
        <w:t xml:space="preserve">The requirement shall apply to the uplink and downlink of the Repeater. The bandwidth of the channel inside the </w:t>
      </w:r>
      <w:r>
        <w:rPr>
          <w:rFonts w:eastAsia="DengXian" w:cs="v4.2.0"/>
          <w:i/>
        </w:rPr>
        <w:t>passband</w:t>
      </w:r>
      <w:r>
        <w:rPr>
          <w:rFonts w:eastAsia="DengXian" w:cs="v4.2.0"/>
        </w:rPr>
        <w:t xml:space="preserve"> and the adjacent channel shall be of the same type (reference carrier) with bandwidths as defined by </w:t>
      </w:r>
      <w:r>
        <w:rPr>
          <w:rFonts w:eastAsia="DengXian" w:cs="v4.2.0"/>
          <w:i/>
        </w:rPr>
        <w:t>nominal channel bandwidth</w:t>
      </w:r>
      <w:r>
        <w:rPr>
          <w:rFonts w:eastAsia="Yu Mincho"/>
          <w:szCs w:val="24"/>
        </w:rPr>
        <w:t>.</w:t>
      </w:r>
    </w:p>
    <w:p w14:paraId="3B066ADE" w14:textId="77777777" w:rsidR="004D3FFD" w:rsidRDefault="002C252C">
      <w:pPr>
        <w:rPr>
          <w:rFonts w:eastAsia="DengXian" w:cs="v4.2.0"/>
        </w:rPr>
      </w:pPr>
      <w:r>
        <w:rPr>
          <w:rFonts w:eastAsia="DengXian" w:cs="v4.2.0" w:hint="eastAsia"/>
        </w:rPr>
        <w:t>The requirement is differentiated between downlink and uplink.</w:t>
      </w:r>
    </w:p>
    <w:p w14:paraId="003E9BC5" w14:textId="77777777" w:rsidR="004D3FFD" w:rsidRDefault="002C252C">
      <w:pPr>
        <w:rPr>
          <w:rFonts w:eastAsia="DengXian"/>
          <w:lang w:eastAsia="zh-CN"/>
        </w:rPr>
      </w:pPr>
      <w:r>
        <w:rPr>
          <w:rFonts w:eastAsia="DengXian"/>
        </w:rPr>
        <w:t xml:space="preserve">The requirement shall apply during the </w:t>
      </w:r>
      <w:r>
        <w:rPr>
          <w:rFonts w:eastAsia="DengXian"/>
          <w:i/>
        </w:rPr>
        <w:t>transmitter ON state</w:t>
      </w:r>
      <w:r>
        <w:rPr>
          <w:rFonts w:eastAsia="DengXian"/>
        </w:rPr>
        <w:t>.</w:t>
      </w:r>
    </w:p>
    <w:p w14:paraId="7CEA953A" w14:textId="77777777" w:rsidR="004D3FFD" w:rsidRDefault="002C252C">
      <w:r>
        <w:rPr>
          <w:lang w:val="en-US" w:eastAsia="zh-CN"/>
        </w:rPr>
        <w:t>The ACRR is a ratio of gain in the adjacent channel to gain in the wanted channel. The gain in each case is defined as the ratio of TRP output power to directional input power.</w:t>
      </w:r>
    </w:p>
    <w:p w14:paraId="4E6BC8E8" w14:textId="77777777" w:rsidR="004D3FFD" w:rsidRDefault="002C252C">
      <w:pPr>
        <w:pStyle w:val="Heading3"/>
        <w:rPr>
          <w:lang w:val="en-US" w:eastAsia="zh-CN"/>
        </w:rPr>
      </w:pPr>
      <w:bookmarkStart w:id="3083" w:name="_Toc17241"/>
      <w:bookmarkStart w:id="3084" w:name="_Toc5018"/>
      <w:bookmarkStart w:id="3085" w:name="_Toc7403"/>
      <w:bookmarkStart w:id="3086" w:name="_Toc121818456"/>
      <w:bookmarkStart w:id="3087" w:name="_Toc121818680"/>
      <w:bookmarkStart w:id="3088" w:name="_Toc124158435"/>
      <w:bookmarkStart w:id="3089" w:name="_Toc130558503"/>
      <w:bookmarkStart w:id="3090" w:name="_Toc137467228"/>
      <w:bookmarkStart w:id="3091" w:name="_Toc138884874"/>
      <w:bookmarkStart w:id="3092" w:name="_Toc138885098"/>
      <w:bookmarkStart w:id="3093" w:name="_Toc145511309"/>
      <w:bookmarkStart w:id="3094" w:name="_Toc155475786"/>
      <w:r>
        <w:rPr>
          <w:rFonts w:hint="eastAsia"/>
          <w:lang w:val="en-US" w:eastAsia="zh-CN"/>
        </w:rPr>
        <w:t>6.8.2</w:t>
      </w:r>
      <w:r>
        <w:rPr>
          <w:rFonts w:hint="eastAsia"/>
          <w:lang w:val="en-US" w:eastAsia="zh-CN"/>
        </w:rPr>
        <w:tab/>
        <w:t>Co-existence with</w:t>
      </w:r>
      <w:bookmarkEnd w:id="3082"/>
      <w:r>
        <w:rPr>
          <w:rFonts w:hint="eastAsia"/>
          <w:lang w:val="en-US" w:eastAsia="zh-CN"/>
        </w:rPr>
        <w:t xml:space="preserve"> NR</w:t>
      </w:r>
      <w:bookmarkEnd w:id="3083"/>
      <w:bookmarkEnd w:id="3084"/>
      <w:bookmarkEnd w:id="3085"/>
      <w:bookmarkEnd w:id="3086"/>
      <w:bookmarkEnd w:id="3087"/>
      <w:bookmarkEnd w:id="3088"/>
      <w:bookmarkEnd w:id="3089"/>
      <w:bookmarkEnd w:id="3090"/>
      <w:bookmarkEnd w:id="3091"/>
      <w:bookmarkEnd w:id="3092"/>
      <w:bookmarkEnd w:id="3093"/>
      <w:bookmarkEnd w:id="3094"/>
    </w:p>
    <w:p w14:paraId="180757A8" w14:textId="77777777" w:rsidR="004D3FFD" w:rsidRDefault="002C252C">
      <w:r>
        <w:t>This requirement shall be applied for the protection of</w:t>
      </w:r>
      <w:r>
        <w:rPr>
          <w:rFonts w:hint="eastAsia"/>
          <w:lang w:val="en-US" w:eastAsia="zh-CN"/>
        </w:rPr>
        <w:t xml:space="preserve"> NR signals</w:t>
      </w:r>
      <w:r>
        <w:t xml:space="preserve"> in geographic areas in which</w:t>
      </w:r>
      <w:r>
        <w:rPr>
          <w:rFonts w:hint="eastAsia"/>
          <w:lang w:val="en-US" w:eastAsia="zh-CN"/>
        </w:rPr>
        <w:t xml:space="preserve"> NR Repeater and NR BS</w:t>
      </w:r>
      <w:r>
        <w:t xml:space="preserve"> are deployed so that they serve adjacent channels. The reference carrier is a </w:t>
      </w:r>
      <w:r>
        <w:rPr>
          <w:rFonts w:hint="eastAsia"/>
          <w:lang w:val="en-US" w:eastAsia="zh-CN"/>
        </w:rPr>
        <w:t xml:space="preserve">NR </w:t>
      </w:r>
      <w:r>
        <w:t>carrier.</w:t>
      </w:r>
    </w:p>
    <w:p w14:paraId="6CBA86AB" w14:textId="77777777" w:rsidR="004D3FFD" w:rsidRDefault="002C252C">
      <w:pPr>
        <w:pStyle w:val="Heading4"/>
        <w:rPr>
          <w:lang w:val="en-US" w:eastAsia="zh-CN"/>
        </w:rPr>
      </w:pPr>
      <w:bookmarkStart w:id="3095" w:name="_Toc8681"/>
      <w:bookmarkStart w:id="3096" w:name="_Toc12488"/>
      <w:bookmarkStart w:id="3097" w:name="_Toc27408"/>
      <w:bookmarkStart w:id="3098" w:name="_Toc503965122"/>
      <w:bookmarkStart w:id="3099" w:name="_Toc121818457"/>
      <w:bookmarkStart w:id="3100" w:name="_Toc121818681"/>
      <w:bookmarkStart w:id="3101" w:name="_Toc124158436"/>
      <w:bookmarkStart w:id="3102" w:name="_Toc130558504"/>
      <w:bookmarkStart w:id="3103" w:name="_Toc137467229"/>
      <w:bookmarkStart w:id="3104" w:name="_Toc138884875"/>
      <w:bookmarkStart w:id="3105" w:name="_Toc138885099"/>
      <w:bookmarkStart w:id="3106" w:name="_Toc145511310"/>
      <w:bookmarkStart w:id="3107" w:name="_Toc155475787"/>
      <w:r>
        <w:rPr>
          <w:rFonts w:hint="eastAsia"/>
          <w:lang w:val="en-US" w:eastAsia="zh-CN"/>
        </w:rPr>
        <w:t>6.8.2.1</w:t>
      </w:r>
      <w:r>
        <w:rPr>
          <w:rFonts w:hint="eastAsia"/>
          <w:lang w:val="en-US" w:eastAsia="zh-CN"/>
        </w:rPr>
        <w:tab/>
        <w:t>Minimum requirements</w:t>
      </w:r>
      <w:bookmarkEnd w:id="3095"/>
      <w:bookmarkEnd w:id="3096"/>
      <w:bookmarkEnd w:id="3097"/>
      <w:bookmarkEnd w:id="3098"/>
      <w:bookmarkEnd w:id="3099"/>
      <w:bookmarkEnd w:id="3100"/>
      <w:bookmarkEnd w:id="3101"/>
      <w:bookmarkEnd w:id="3102"/>
      <w:bookmarkEnd w:id="3103"/>
      <w:bookmarkEnd w:id="3104"/>
      <w:bookmarkEnd w:id="3105"/>
      <w:bookmarkEnd w:id="3106"/>
      <w:bookmarkEnd w:id="3107"/>
    </w:p>
    <w:p w14:paraId="4ACD48A1" w14:textId="77777777" w:rsidR="004D3FFD" w:rsidRDefault="002C252C">
      <w:r>
        <w:t>The minimum requirement is in TS 3</w:t>
      </w:r>
      <w:r>
        <w:rPr>
          <w:rFonts w:hint="eastAsia"/>
          <w:lang w:val="en-US" w:eastAsia="zh-CN"/>
        </w:rPr>
        <w:t>8</w:t>
      </w:r>
      <w:r>
        <w:t xml:space="preserve">.106 [2] sub-clause </w:t>
      </w:r>
      <w:r>
        <w:rPr>
          <w:rFonts w:hint="eastAsia"/>
          <w:lang w:eastAsia="zh-CN"/>
        </w:rPr>
        <w:t>7</w:t>
      </w:r>
      <w:r>
        <w:rPr>
          <w:rFonts w:eastAsia="DengXian" w:hint="eastAsia"/>
        </w:rPr>
        <w:t>.</w:t>
      </w:r>
      <w:r>
        <w:rPr>
          <w:rFonts w:eastAsia="DengXian"/>
        </w:rPr>
        <w:t>8</w:t>
      </w:r>
      <w:r>
        <w:rPr>
          <w:rFonts w:eastAsia="DengXian" w:hint="eastAsia"/>
        </w:rPr>
        <w:t>.1</w:t>
      </w:r>
      <w:r>
        <w:t>.1.</w:t>
      </w:r>
    </w:p>
    <w:p w14:paraId="406821BA" w14:textId="77777777" w:rsidR="004D3FFD" w:rsidRDefault="002C252C">
      <w:pPr>
        <w:pStyle w:val="Heading4"/>
        <w:rPr>
          <w:lang w:val="en-US" w:eastAsia="zh-CN"/>
        </w:rPr>
      </w:pPr>
      <w:bookmarkStart w:id="3108" w:name="_Toc30385"/>
      <w:bookmarkStart w:id="3109" w:name="_Toc20207"/>
      <w:bookmarkStart w:id="3110" w:name="_Toc26613"/>
      <w:bookmarkStart w:id="3111" w:name="_Toc503965123"/>
      <w:bookmarkStart w:id="3112" w:name="_Toc121818458"/>
      <w:bookmarkStart w:id="3113" w:name="_Toc121818682"/>
      <w:bookmarkStart w:id="3114" w:name="_Toc124158437"/>
      <w:bookmarkStart w:id="3115" w:name="_Toc130558505"/>
      <w:bookmarkStart w:id="3116" w:name="_Toc137467230"/>
      <w:bookmarkStart w:id="3117" w:name="_Toc138884876"/>
      <w:bookmarkStart w:id="3118" w:name="_Toc138885100"/>
      <w:bookmarkStart w:id="3119" w:name="_Toc145511311"/>
      <w:bookmarkStart w:id="3120" w:name="_Toc155475788"/>
      <w:r>
        <w:rPr>
          <w:rFonts w:hint="eastAsia"/>
          <w:lang w:val="en-US" w:eastAsia="zh-CN"/>
        </w:rPr>
        <w:t>6.8.2.2</w:t>
      </w:r>
      <w:r>
        <w:rPr>
          <w:rFonts w:hint="eastAsia"/>
          <w:lang w:val="en-US" w:eastAsia="zh-CN"/>
        </w:rPr>
        <w:tab/>
        <w:t>Test purpose</w:t>
      </w:r>
      <w:bookmarkEnd w:id="3108"/>
      <w:bookmarkEnd w:id="3109"/>
      <w:bookmarkEnd w:id="3110"/>
      <w:bookmarkEnd w:id="3111"/>
      <w:bookmarkEnd w:id="3112"/>
      <w:bookmarkEnd w:id="3113"/>
      <w:bookmarkEnd w:id="3114"/>
      <w:bookmarkEnd w:id="3115"/>
      <w:bookmarkEnd w:id="3116"/>
      <w:bookmarkEnd w:id="3117"/>
      <w:bookmarkEnd w:id="3118"/>
      <w:bookmarkEnd w:id="3119"/>
      <w:bookmarkEnd w:id="3120"/>
    </w:p>
    <w:p w14:paraId="75E2C338" w14:textId="77777777" w:rsidR="004D3FFD" w:rsidRDefault="002C252C">
      <w:pPr>
        <w:rPr>
          <w:rFonts w:cs="v4.2.0"/>
        </w:rPr>
      </w:pPr>
      <w:r>
        <w:rPr>
          <w:rFonts w:cs="v4.2.0"/>
        </w:rPr>
        <w:t xml:space="preserve">To verify that the Repeater </w:t>
      </w:r>
      <w:r>
        <w:rPr>
          <w:rFonts w:cs="v4.2.0" w:hint="eastAsia"/>
          <w:lang w:val="en-US" w:eastAsia="zh-CN"/>
        </w:rPr>
        <w:t xml:space="preserve">OTA </w:t>
      </w:r>
      <w:r>
        <w:rPr>
          <w:rFonts w:cs="v4.2.0"/>
        </w:rPr>
        <w:t xml:space="preserve">ACRR requirement is met as specified in sub-clause </w:t>
      </w:r>
      <w:r>
        <w:rPr>
          <w:rFonts w:cs="v4.2.0"/>
          <w:lang w:val="en-US" w:eastAsia="zh-CN"/>
        </w:rPr>
        <w:t>6.8.2.1</w:t>
      </w:r>
      <w:r>
        <w:rPr>
          <w:rFonts w:cs="v4.2.0"/>
        </w:rPr>
        <w:t>.</w:t>
      </w:r>
    </w:p>
    <w:p w14:paraId="176835B4" w14:textId="77777777" w:rsidR="004D3FFD" w:rsidRDefault="002C252C">
      <w:pPr>
        <w:pStyle w:val="Heading4"/>
        <w:rPr>
          <w:lang w:val="en-US" w:eastAsia="zh-CN"/>
        </w:rPr>
      </w:pPr>
      <w:bookmarkStart w:id="3121" w:name="_Toc503965124"/>
      <w:bookmarkStart w:id="3122" w:name="_Toc3106"/>
      <w:bookmarkStart w:id="3123" w:name="_Toc1022"/>
      <w:bookmarkStart w:id="3124" w:name="_Toc29726"/>
      <w:bookmarkStart w:id="3125" w:name="_Toc121818459"/>
      <w:bookmarkStart w:id="3126" w:name="_Toc121818683"/>
      <w:bookmarkStart w:id="3127" w:name="_Toc124158438"/>
      <w:bookmarkStart w:id="3128" w:name="_Toc130558506"/>
      <w:bookmarkStart w:id="3129" w:name="_Toc137467231"/>
      <w:bookmarkStart w:id="3130" w:name="_Toc138884877"/>
      <w:bookmarkStart w:id="3131" w:name="_Toc138885101"/>
      <w:bookmarkStart w:id="3132" w:name="_Toc145511312"/>
      <w:bookmarkStart w:id="3133" w:name="_Toc155475789"/>
      <w:r>
        <w:rPr>
          <w:rFonts w:hint="eastAsia"/>
          <w:lang w:val="en-US" w:eastAsia="zh-CN"/>
        </w:rPr>
        <w:t>6.8.2.3</w:t>
      </w:r>
      <w:r>
        <w:rPr>
          <w:rFonts w:hint="eastAsia"/>
          <w:lang w:val="en-US" w:eastAsia="zh-CN"/>
        </w:rPr>
        <w:tab/>
        <w:t>Method of test</w:t>
      </w:r>
      <w:bookmarkEnd w:id="3121"/>
      <w:bookmarkEnd w:id="3122"/>
      <w:bookmarkEnd w:id="3123"/>
      <w:bookmarkEnd w:id="3124"/>
      <w:bookmarkEnd w:id="3125"/>
      <w:bookmarkEnd w:id="3126"/>
      <w:bookmarkEnd w:id="3127"/>
      <w:bookmarkEnd w:id="3128"/>
      <w:bookmarkEnd w:id="3129"/>
      <w:bookmarkEnd w:id="3130"/>
      <w:bookmarkEnd w:id="3131"/>
      <w:bookmarkEnd w:id="3132"/>
      <w:bookmarkEnd w:id="3133"/>
    </w:p>
    <w:p w14:paraId="13E105B2" w14:textId="77777777" w:rsidR="004D3FFD" w:rsidRDefault="002C252C" w:rsidP="008E76DD">
      <w:pPr>
        <w:pStyle w:val="Heading5"/>
      </w:pPr>
      <w:bookmarkStart w:id="3134" w:name="_Toc9338"/>
      <w:bookmarkStart w:id="3135" w:name="_Toc503965125"/>
      <w:bookmarkStart w:id="3136" w:name="_Toc29941"/>
      <w:bookmarkStart w:id="3137" w:name="_Toc8420"/>
      <w:bookmarkStart w:id="3138" w:name="_Toc121818460"/>
      <w:bookmarkStart w:id="3139" w:name="_Toc121818684"/>
      <w:bookmarkStart w:id="3140" w:name="_Toc124158439"/>
      <w:bookmarkStart w:id="3141" w:name="_Toc130558507"/>
      <w:bookmarkStart w:id="3142" w:name="_Toc137467232"/>
      <w:bookmarkStart w:id="3143" w:name="_Toc138884878"/>
      <w:bookmarkStart w:id="3144" w:name="_Toc138885102"/>
      <w:bookmarkStart w:id="3145" w:name="_Toc145511313"/>
      <w:bookmarkStart w:id="3146" w:name="_Toc155475790"/>
      <w:r>
        <w:rPr>
          <w:rFonts w:hint="eastAsia"/>
          <w:lang w:val="en-US" w:eastAsia="zh-CN"/>
        </w:rPr>
        <w:t>6.8.2.3.1</w:t>
      </w:r>
      <w:r>
        <w:tab/>
        <w:t>Initial conditions</w:t>
      </w:r>
      <w:bookmarkEnd w:id="3134"/>
      <w:bookmarkEnd w:id="3135"/>
      <w:bookmarkEnd w:id="3136"/>
      <w:bookmarkEnd w:id="3137"/>
      <w:bookmarkEnd w:id="3138"/>
      <w:bookmarkEnd w:id="3139"/>
      <w:bookmarkEnd w:id="3140"/>
      <w:bookmarkEnd w:id="3141"/>
      <w:bookmarkEnd w:id="3142"/>
      <w:bookmarkEnd w:id="3143"/>
      <w:bookmarkEnd w:id="3144"/>
      <w:bookmarkEnd w:id="3145"/>
      <w:bookmarkEnd w:id="3146"/>
    </w:p>
    <w:p w14:paraId="3AA44632" w14:textId="77777777" w:rsidR="004D3FFD" w:rsidRDefault="002C252C">
      <w:pPr>
        <w:rPr>
          <w:rFonts w:cs="v4.2.0"/>
        </w:rPr>
      </w:pPr>
      <w:r>
        <w:rPr>
          <w:rFonts w:cs="v4.2.0"/>
        </w:rPr>
        <w:t xml:space="preserve">Test environment: </w:t>
      </w:r>
      <w:r>
        <w:rPr>
          <w:rFonts w:cs="v4.2.0"/>
        </w:rPr>
        <w:tab/>
        <w:t xml:space="preserve">normal; see Annex </w:t>
      </w:r>
      <w:r>
        <w:rPr>
          <w:rFonts w:cs="v4.2.0" w:hint="eastAsia"/>
          <w:lang w:val="en-US" w:eastAsia="zh-CN"/>
        </w:rPr>
        <w:t>B.</w:t>
      </w:r>
      <w:r>
        <w:rPr>
          <w:rFonts w:cs="v4.2.0"/>
        </w:rPr>
        <w:t>2.</w:t>
      </w:r>
    </w:p>
    <w:p w14:paraId="4B25BF69" w14:textId="77777777" w:rsidR="004D3FFD" w:rsidRDefault="002C252C">
      <w:r>
        <w:t>RF channels to be tested</w:t>
      </w:r>
      <w:r>
        <w:rPr>
          <w:rFonts w:eastAsia="SimSun" w:hint="eastAsia"/>
          <w:lang w:val="en-US" w:eastAsia="zh-CN"/>
        </w:rPr>
        <w:t xml:space="preserve"> </w:t>
      </w:r>
      <w:r>
        <w:rPr>
          <w:sz w:val="21"/>
          <w:szCs w:val="22"/>
          <w:lang w:eastAsia="zh-CN"/>
        </w:rPr>
        <w:t>for single carrier</w:t>
      </w:r>
      <w:r>
        <w:t xml:space="preserve">: </w:t>
      </w:r>
      <w:r>
        <w:rPr>
          <w:rFonts w:hint="eastAsia"/>
          <w:lang w:val="en-US" w:eastAsia="zh-CN"/>
        </w:rPr>
        <w:t xml:space="preserve">B, </w:t>
      </w:r>
      <w:r>
        <w:rPr>
          <w:lang w:eastAsia="zh-CN"/>
        </w:rPr>
        <w:t>M</w:t>
      </w:r>
      <w:r>
        <w:rPr>
          <w:rFonts w:hint="eastAsia"/>
          <w:lang w:val="en-US" w:eastAsia="zh-CN"/>
        </w:rPr>
        <w:t>, T</w:t>
      </w:r>
      <w:r>
        <w:t>; see clause 4.9.1.</w:t>
      </w:r>
    </w:p>
    <w:p w14:paraId="022CF16B" w14:textId="77777777" w:rsidR="004D3FFD" w:rsidRDefault="002C252C">
      <w:r>
        <w:t>Beams to be tested:</w:t>
      </w:r>
    </w:p>
    <w:p w14:paraId="11365A49" w14:textId="77777777" w:rsidR="004D3FFD" w:rsidRDefault="002C252C">
      <w:pPr>
        <w:rPr>
          <w:rFonts w:cs="v4.2.0"/>
        </w:rPr>
      </w:pPr>
      <w:r>
        <w:t xml:space="preserve">As the requirement is TRP the beam pattern(s) may be set up to optimise the TRP measurement procedure (see </w:t>
      </w:r>
      <w:r>
        <w:rPr>
          <w:rFonts w:hint="eastAsia"/>
          <w:lang w:eastAsia="zh-CN"/>
        </w:rPr>
        <w:t>annex G</w:t>
      </w:r>
      <w:r>
        <w:t>) as long as the required TRP level is achieved.</w:t>
      </w:r>
    </w:p>
    <w:p w14:paraId="6D324FC7" w14:textId="77777777" w:rsidR="004D3FFD" w:rsidRDefault="002C252C" w:rsidP="008E76DD">
      <w:pPr>
        <w:pStyle w:val="Heading5"/>
        <w:rPr>
          <w:lang w:val="en-US" w:eastAsia="zh-CN"/>
        </w:rPr>
      </w:pPr>
      <w:bookmarkStart w:id="3147" w:name="_Toc7930"/>
      <w:bookmarkStart w:id="3148" w:name="_Toc5033"/>
      <w:bookmarkStart w:id="3149" w:name="_Toc29201"/>
      <w:bookmarkStart w:id="3150" w:name="_Toc503965126"/>
      <w:bookmarkStart w:id="3151" w:name="_Toc121818461"/>
      <w:bookmarkStart w:id="3152" w:name="_Toc121818685"/>
      <w:bookmarkStart w:id="3153" w:name="_Toc124158440"/>
      <w:bookmarkStart w:id="3154" w:name="_Toc130558508"/>
      <w:bookmarkStart w:id="3155" w:name="_Toc137467233"/>
      <w:bookmarkStart w:id="3156" w:name="_Toc138884879"/>
      <w:bookmarkStart w:id="3157" w:name="_Toc138885103"/>
      <w:bookmarkStart w:id="3158" w:name="_Toc145511314"/>
      <w:bookmarkStart w:id="3159" w:name="_Toc155475791"/>
      <w:r>
        <w:rPr>
          <w:rFonts w:hint="eastAsia"/>
          <w:lang w:val="en-US" w:eastAsia="zh-CN"/>
        </w:rPr>
        <w:t>6.8.2.3.2</w:t>
      </w:r>
      <w:r>
        <w:rPr>
          <w:rFonts w:hint="eastAsia"/>
          <w:lang w:val="en-US" w:eastAsia="zh-CN"/>
        </w:rPr>
        <w:tab/>
        <w:t>Procedure</w:t>
      </w:r>
      <w:bookmarkEnd w:id="3147"/>
      <w:bookmarkEnd w:id="3148"/>
      <w:bookmarkEnd w:id="3149"/>
      <w:bookmarkEnd w:id="3150"/>
      <w:bookmarkEnd w:id="3151"/>
      <w:bookmarkEnd w:id="3152"/>
      <w:bookmarkEnd w:id="3153"/>
      <w:bookmarkEnd w:id="3154"/>
      <w:bookmarkEnd w:id="3155"/>
      <w:bookmarkEnd w:id="3156"/>
      <w:bookmarkEnd w:id="3157"/>
      <w:bookmarkEnd w:id="3158"/>
      <w:bookmarkEnd w:id="3159"/>
    </w:p>
    <w:p w14:paraId="3E2B6B0C" w14:textId="77777777" w:rsidR="004D3FFD" w:rsidRDefault="002C252C" w:rsidP="0008408B">
      <w:pPr>
        <w:pStyle w:val="B1"/>
        <w:rPr>
          <w:rFonts w:cs="v4.2.0"/>
        </w:rPr>
      </w:pPr>
      <w:r>
        <w:rPr>
          <w:rFonts w:cs="v4.2.0"/>
        </w:rPr>
        <w:t>1a)</w:t>
      </w:r>
      <w:r>
        <w:rPr>
          <w:rFonts w:cs="v4.2.0"/>
        </w:rPr>
        <w:tab/>
      </w:r>
      <w:r>
        <w:t xml:space="preserve">Place the </w:t>
      </w:r>
      <w:r>
        <w:rPr>
          <w:rFonts w:eastAsia="SimSun" w:hint="eastAsia"/>
          <w:lang w:val="en-US" w:eastAsia="zh-CN"/>
        </w:rPr>
        <w:t>repeater</w:t>
      </w:r>
      <w:r>
        <w:t xml:space="preserve"> with </w:t>
      </w:r>
      <w:r>
        <w:rPr>
          <w:rFonts w:hint="eastAsia"/>
          <w:lang w:eastAsia="zh-CN"/>
        </w:rPr>
        <w:t xml:space="preserve">its </w:t>
      </w:r>
      <w:r>
        <w:rPr>
          <w:lang w:eastAsia="zh-CN"/>
        </w:rPr>
        <w:t xml:space="preserve">manufacturer declared coordinate system reference point </w:t>
      </w:r>
      <w:r>
        <w:t xml:space="preserve">in the same place as </w:t>
      </w:r>
      <w:r>
        <w:rPr>
          <w:lang w:eastAsia="zh-CN"/>
        </w:rPr>
        <w:t>calibrated point in the test system</w:t>
      </w:r>
      <w:r>
        <w:rPr>
          <w:rFonts w:eastAsia="MS Mincho" w:hint="eastAsia"/>
        </w:rPr>
        <w:t xml:space="preserve">, as shown in </w:t>
      </w:r>
      <w:r>
        <w:rPr>
          <w:rFonts w:eastAsia="MS Mincho"/>
        </w:rPr>
        <w:t>annex E.2.7</w:t>
      </w:r>
      <w:r>
        <w:rPr>
          <w:rFonts w:cs="v4.2.0"/>
        </w:rPr>
        <w:t>.</w:t>
      </w:r>
    </w:p>
    <w:p w14:paraId="22B6789D" w14:textId="77777777" w:rsidR="004D3FFD" w:rsidRDefault="002C252C" w:rsidP="0008408B">
      <w:pPr>
        <w:pStyle w:val="B1"/>
      </w:pPr>
      <w:r>
        <w:t xml:space="preserve">1b) </w:t>
      </w:r>
      <w:bookmarkStart w:id="3160" w:name="_Hlk112273677"/>
      <w:r>
        <w:t>Verify measurement impact from feeding test signal by generating a signal for repeater input with repeater to be turned off.  Verify measured result is enough below requirement limit.</w:t>
      </w:r>
      <w:bookmarkEnd w:id="3160"/>
    </w:p>
    <w:p w14:paraId="4D3DDCED" w14:textId="77777777" w:rsidR="004D3FFD" w:rsidRDefault="002C252C">
      <w:pPr>
        <w:pStyle w:val="B1"/>
        <w:rPr>
          <w:lang w:eastAsia="zh-CN"/>
        </w:rPr>
      </w:pPr>
      <w:r>
        <w:t>2)</w:t>
      </w:r>
      <w:r>
        <w:tab/>
        <w:t>Align the</w:t>
      </w:r>
      <w:r>
        <w:rPr>
          <w:lang w:eastAsia="zh-CN"/>
        </w:rPr>
        <w:t xml:space="preserve"> manufacturer declared coordinate system orientation </w:t>
      </w:r>
      <w:r>
        <w:rPr>
          <w:rFonts w:hint="eastAsia"/>
          <w:lang w:eastAsia="zh-CN"/>
        </w:rPr>
        <w:t>of the</w:t>
      </w:r>
      <w:r>
        <w:rPr>
          <w:lang w:eastAsia="zh-CN"/>
        </w:rPr>
        <w:t xml:space="preserve"> </w:t>
      </w:r>
      <w:r>
        <w:rPr>
          <w:rFonts w:hint="eastAsia"/>
          <w:lang w:val="en-US" w:eastAsia="zh-CN"/>
        </w:rPr>
        <w:t>repeater</w:t>
      </w:r>
      <w:r>
        <w:rPr>
          <w:rFonts w:hint="eastAsia"/>
          <w:lang w:eastAsia="zh-CN"/>
        </w:rPr>
        <w:t xml:space="preserve"> </w:t>
      </w:r>
      <w:r>
        <w:rPr>
          <w:lang w:eastAsia="zh-CN"/>
        </w:rPr>
        <w:t>with the test system.</w:t>
      </w:r>
    </w:p>
    <w:p w14:paraId="59514B49" w14:textId="77777777" w:rsidR="004D3FFD" w:rsidRDefault="002C252C">
      <w:pPr>
        <w:pStyle w:val="B1"/>
        <w:rPr>
          <w:lang w:eastAsia="zh-CN"/>
        </w:rPr>
      </w:pPr>
      <w:r>
        <w:rPr>
          <w:rFonts w:eastAsia="MS Mincho"/>
        </w:rPr>
        <w:t>3)</w:t>
      </w:r>
      <w:r>
        <w:rPr>
          <w:rFonts w:eastAsia="MS Mincho"/>
        </w:rPr>
        <w:tab/>
      </w:r>
      <w:r>
        <w:t xml:space="preserve">Align </w:t>
      </w:r>
      <w:r>
        <w:rPr>
          <w:lang w:eastAsia="zh-CN"/>
        </w:rPr>
        <w:t xml:space="preserve">the </w:t>
      </w:r>
      <w:r>
        <w:rPr>
          <w:rFonts w:hint="eastAsia"/>
          <w:lang w:val="en-US" w:eastAsia="zh-CN"/>
        </w:rPr>
        <w:t>repeater</w:t>
      </w:r>
      <w:r>
        <w:rPr>
          <w:lang w:eastAsia="zh-CN"/>
        </w:rPr>
        <w:t xml:space="preserve"> </w:t>
      </w:r>
      <w:r>
        <w:t>with the test antenna</w:t>
      </w:r>
      <w:r>
        <w:rPr>
          <w:lang w:eastAsia="zh-CN"/>
        </w:rPr>
        <w:t xml:space="preserve"> in the declared direction to be tested.</w:t>
      </w:r>
    </w:p>
    <w:p w14:paraId="1EC20B89" w14:textId="77777777" w:rsidR="004D3FFD" w:rsidRDefault="002C252C">
      <w:pPr>
        <w:pStyle w:val="B1"/>
        <w:rPr>
          <w:lang w:eastAsia="zh-CN"/>
        </w:rPr>
      </w:pPr>
      <w:r>
        <w:rPr>
          <w:lang w:eastAsia="zh-CN"/>
        </w:rPr>
        <w:t>4)</w:t>
      </w:r>
      <w:r>
        <w:rPr>
          <w:lang w:eastAsia="zh-CN"/>
        </w:rPr>
        <w:tab/>
        <w:t xml:space="preserve">Align the </w:t>
      </w:r>
      <w:r>
        <w:rPr>
          <w:rFonts w:hint="eastAsia"/>
          <w:lang w:val="en-US" w:eastAsia="zh-CN"/>
        </w:rPr>
        <w:t>repeater</w:t>
      </w:r>
      <w:r>
        <w:rPr>
          <w:lang w:eastAsia="zh-CN"/>
        </w:rPr>
        <w:t xml:space="preserve"> to that the wanted signal and interferer signal is </w:t>
      </w:r>
      <w:r>
        <w:rPr>
          <w:i/>
          <w:lang w:eastAsia="zh-CN"/>
        </w:rPr>
        <w:t>polarization matched</w:t>
      </w:r>
      <w:r>
        <w:rPr>
          <w:lang w:eastAsia="zh-CN"/>
        </w:rPr>
        <w:t xml:space="preserve"> with the test antenna(s).</w:t>
      </w:r>
    </w:p>
    <w:p w14:paraId="15413C59" w14:textId="77777777" w:rsidR="004D3FFD" w:rsidRDefault="002C252C" w:rsidP="0008408B">
      <w:pPr>
        <w:pStyle w:val="B1"/>
      </w:pPr>
      <w:r>
        <w:rPr>
          <w:rFonts w:eastAsia="SimSun" w:hint="eastAsia"/>
          <w:lang w:val="en-US" w:eastAsia="zh-CN"/>
        </w:rPr>
        <w:t>5</w:t>
      </w:r>
      <w:r>
        <w:t>)</w:t>
      </w:r>
      <w:r>
        <w:tab/>
        <w:t>Set the signal generator to transmit a signal modulated with test model RDL-</w:t>
      </w:r>
      <w:r>
        <w:rPr>
          <w:rFonts w:hint="eastAsia"/>
          <w:lang w:eastAsia="zh-CN"/>
        </w:rPr>
        <w:t>FR2-</w:t>
      </w:r>
      <w:r>
        <w:t>TM1.1</w:t>
      </w:r>
      <w:r>
        <w:rPr>
          <w:rFonts w:hint="eastAsia"/>
          <w:lang w:val="en-US" w:eastAsia="zh-CN"/>
        </w:rPr>
        <w:t xml:space="preserve"> for downlink and  </w:t>
      </w:r>
      <w:r>
        <w:t>test model R</w:t>
      </w:r>
      <w:r>
        <w:rPr>
          <w:rFonts w:eastAsia="SimSun" w:hint="eastAsia"/>
          <w:lang w:val="en-US" w:eastAsia="zh-CN"/>
        </w:rPr>
        <w:t>U</w:t>
      </w:r>
      <w:r>
        <w:t>L-</w:t>
      </w:r>
      <w:r>
        <w:rPr>
          <w:rFonts w:hint="eastAsia"/>
          <w:lang w:eastAsia="zh-CN"/>
        </w:rPr>
        <w:t>FR2-</w:t>
      </w:r>
      <w:r>
        <w:t>TM1.1</w:t>
      </w:r>
      <w:r>
        <w:rPr>
          <w:rFonts w:hint="eastAsia"/>
          <w:lang w:val="en-US" w:eastAsia="zh-CN"/>
        </w:rPr>
        <w:t xml:space="preserve"> for uplink as defined in section 4.9</w:t>
      </w:r>
      <w:r>
        <w:t xml:space="preserve"> at the first or last channel</w:t>
      </w:r>
      <w:r>
        <w:rPr>
          <w:rFonts w:hint="eastAsia"/>
          <w:lang w:val="en-US" w:eastAsia="zh-CN"/>
        </w:rPr>
        <w:t xml:space="preserve"> with channel offset from frequency range of passband defined in section 6.8.2.3.3</w:t>
      </w:r>
      <w:r>
        <w:t xml:space="preserve"> within the pass band.</w:t>
      </w:r>
    </w:p>
    <w:p w14:paraId="02B4D0F1" w14:textId="77777777" w:rsidR="004D3FFD" w:rsidRDefault="002C252C" w:rsidP="0008408B">
      <w:pPr>
        <w:pStyle w:val="B1"/>
      </w:pPr>
      <w:r>
        <w:rPr>
          <w:rFonts w:eastAsia="SimSun" w:hint="eastAsia"/>
          <w:lang w:val="en-US" w:eastAsia="zh-CN"/>
        </w:rPr>
        <w:t>6</w:t>
      </w:r>
      <w:r>
        <w:t>)</w:t>
      </w:r>
      <w:r>
        <w:tab/>
        <w:t>Adjust the input power to the Repeater to create the maximum nominal Repeater output power at maximum gain</w:t>
      </w:r>
    </w:p>
    <w:p w14:paraId="6DC06046" w14:textId="77777777" w:rsidR="004D3FFD" w:rsidRDefault="002C252C" w:rsidP="0008408B">
      <w:pPr>
        <w:pStyle w:val="B1"/>
      </w:pPr>
      <w:r>
        <w:rPr>
          <w:rFonts w:eastAsia="SimSun" w:hint="eastAsia"/>
          <w:lang w:val="en-US" w:eastAsia="zh-CN"/>
        </w:rPr>
        <w:t>7</w:t>
      </w:r>
      <w:r>
        <w:t>)</w:t>
      </w:r>
      <w:r>
        <w:tab/>
        <w:t xml:space="preserve">Orient the positioner (and </w:t>
      </w:r>
      <w:r>
        <w:rPr>
          <w:rFonts w:eastAsia="SimSun" w:hint="eastAsia"/>
          <w:lang w:val="en-US" w:eastAsia="zh-CN"/>
        </w:rPr>
        <w:t>repeater</w:t>
      </w:r>
      <w:r>
        <w:t xml:space="preserve">) in order that the direction to be tested aligns with the test antenna such that measurements to determine TRP can be performed (see </w:t>
      </w:r>
      <w:r>
        <w:rPr>
          <w:rFonts w:eastAsia="SimSun" w:hint="eastAsia"/>
          <w:lang w:eastAsia="zh-CN"/>
        </w:rPr>
        <w:t>annex G</w:t>
      </w:r>
      <w:r>
        <w:t>).</w:t>
      </w:r>
    </w:p>
    <w:p w14:paraId="083A5C84" w14:textId="77777777" w:rsidR="004D3FFD" w:rsidRDefault="002C252C">
      <w:pPr>
        <w:pStyle w:val="B1"/>
        <w:rPr>
          <w:strike/>
        </w:rPr>
      </w:pPr>
      <w:r>
        <w:rPr>
          <w:rFonts w:eastAsia="SimSun" w:hint="eastAsia"/>
          <w:lang w:val="en-US" w:eastAsia="zh-CN"/>
        </w:rPr>
        <w:t>8</w:t>
      </w:r>
      <w:r>
        <w:t>)</w:t>
      </w:r>
      <w:r>
        <w:tab/>
        <w:t>Measure the abs</w:t>
      </w:r>
      <w:r>
        <w:rPr>
          <w:lang w:val="en-US"/>
        </w:rPr>
        <w:t>olute power</w:t>
      </w:r>
      <w:r>
        <w:t xml:space="preserve"> </w:t>
      </w:r>
      <w:r>
        <w:rPr>
          <w:lang w:val="en-US"/>
        </w:rPr>
        <w:t>of the assigned channel frequency.</w:t>
      </w:r>
    </w:p>
    <w:p w14:paraId="41FBDA8B" w14:textId="77777777" w:rsidR="004D3FFD" w:rsidRDefault="002C252C">
      <w:pPr>
        <w:pStyle w:val="B1"/>
      </w:pPr>
      <w:r>
        <w:rPr>
          <w:rFonts w:eastAsia="SimSun" w:hint="eastAsia"/>
          <w:lang w:val="en-US" w:eastAsia="zh-CN"/>
        </w:rPr>
        <w:t>9</w:t>
      </w:r>
      <w:r>
        <w:t>)</w:t>
      </w:r>
      <w:r>
        <w:tab/>
        <w:t xml:space="preserve">Repeat step </w:t>
      </w:r>
      <w:r>
        <w:rPr>
          <w:rFonts w:eastAsia="SimSun" w:hint="eastAsia"/>
          <w:lang w:val="en-US" w:eastAsia="zh-CN"/>
        </w:rPr>
        <w:t>7</w:t>
      </w:r>
      <w:r>
        <w:t>-</w:t>
      </w:r>
      <w:r>
        <w:rPr>
          <w:rFonts w:eastAsia="SimSun" w:hint="eastAsia"/>
          <w:lang w:val="en-US" w:eastAsia="zh-CN"/>
        </w:rPr>
        <w:t>8</w:t>
      </w:r>
      <w:r>
        <w:t xml:space="preserve"> for all directions in the appropriated TRP measurement grid needed for TRP</w:t>
      </w:r>
      <w:r>
        <w:rPr>
          <w:vertAlign w:val="subscript"/>
        </w:rPr>
        <w:t xml:space="preserve">Estimate </w:t>
      </w:r>
      <w:r>
        <w:t xml:space="preserve">(see </w:t>
      </w:r>
      <w:r>
        <w:rPr>
          <w:rFonts w:eastAsia="SimSun" w:hint="eastAsia"/>
          <w:lang w:eastAsia="zh-CN"/>
        </w:rPr>
        <w:t>annex G</w:t>
      </w:r>
      <w:r>
        <w:t>).</w:t>
      </w:r>
    </w:p>
    <w:p w14:paraId="75FBCEE0" w14:textId="498C89A1" w:rsidR="004D3FFD" w:rsidRDefault="002C252C">
      <w:pPr>
        <w:pStyle w:val="B1"/>
        <w:rPr>
          <w:rFonts w:cs="v4.2.0"/>
        </w:rPr>
      </w:pPr>
      <w:r>
        <w:rPr>
          <w:rFonts w:eastAsia="SimSun" w:hint="eastAsia"/>
          <w:lang w:val="en-US" w:eastAsia="zh-CN"/>
        </w:rPr>
        <w:t>10</w:t>
      </w:r>
      <w:r>
        <w:t>)</w:t>
      </w:r>
      <w:r>
        <w:tab/>
      </w:r>
      <w:r w:rsidR="0008408B">
        <w:rPr>
          <w:rFonts w:eastAsia="SimSun"/>
          <w:lang w:val="en-US" w:eastAsia="zh-CN"/>
        </w:rPr>
        <w:tab/>
      </w:r>
      <w:r>
        <w:t>Calculate TRP</w:t>
      </w:r>
      <w:r>
        <w:rPr>
          <w:vertAlign w:val="subscript"/>
        </w:rPr>
        <w:t>Estimate</w:t>
      </w:r>
      <w:r>
        <w:t xml:space="preserve"> for the absolute total radiated power of </w:t>
      </w:r>
      <w:r>
        <w:rPr>
          <w:rFonts w:eastAsia="DengXian" w:cs="v4.2.0"/>
          <w:snapToGrid w:val="0"/>
        </w:rPr>
        <w:t>a carrier</w:t>
      </w:r>
      <w:r>
        <w:rPr>
          <w:rFonts w:eastAsia="DengXian" w:cs="v5.0.0"/>
        </w:rPr>
        <w:t xml:space="preserve"> </w:t>
      </w:r>
      <w:r>
        <w:rPr>
          <w:rFonts w:eastAsia="DengXian"/>
        </w:rPr>
        <w:t xml:space="preserve">of the repeater in the </w:t>
      </w:r>
      <w:r>
        <w:rPr>
          <w:rFonts w:eastAsia="DengXian"/>
          <w:i/>
        </w:rPr>
        <w:t>passband</w:t>
      </w:r>
      <w:r>
        <w:t xml:space="preserve"> and  using the measurements made in Step </w:t>
      </w:r>
      <w:r>
        <w:rPr>
          <w:rFonts w:eastAsia="SimSun" w:hint="eastAsia"/>
          <w:lang w:val="en-US" w:eastAsia="zh-CN"/>
        </w:rPr>
        <w:t>9</w:t>
      </w:r>
      <w:r>
        <w:t>.</w:t>
      </w:r>
    </w:p>
    <w:p w14:paraId="583C530C" w14:textId="23C847B4" w:rsidR="004D3FFD" w:rsidRDefault="002C252C">
      <w:pPr>
        <w:pStyle w:val="B1"/>
      </w:pPr>
      <w:r>
        <w:rPr>
          <w:rFonts w:eastAsia="SimSun" w:hint="eastAsia"/>
          <w:lang w:val="en-US" w:eastAsia="zh-CN"/>
        </w:rPr>
        <w:t>11</w:t>
      </w:r>
      <w:r>
        <w:t>)</w:t>
      </w:r>
      <w:r>
        <w:tab/>
      </w:r>
      <w:r w:rsidR="0008408B">
        <w:rPr>
          <w:rFonts w:eastAsia="SimSun"/>
          <w:lang w:val="en-US" w:eastAsia="zh-CN"/>
        </w:rPr>
        <w:tab/>
      </w:r>
      <w:r>
        <w:t>Set the signal generator to transmit the same signal and the same input power at one of the channel offsets outside the repeater pass band according to Table</w:t>
      </w:r>
      <w:r>
        <w:rPr>
          <w:rFonts w:hint="eastAsia"/>
          <w:lang w:val="en-US" w:eastAsia="zh-CN"/>
        </w:rPr>
        <w:t>s</w:t>
      </w:r>
      <w:r>
        <w:t xml:space="preserve"> </w:t>
      </w:r>
      <w:r>
        <w:rPr>
          <w:rFonts w:hint="eastAsia"/>
          <w:lang w:val="en-US" w:eastAsia="zh-CN"/>
        </w:rPr>
        <w:t>in section 6.8.2.3.3</w:t>
      </w:r>
      <w:r>
        <w:t>.</w:t>
      </w:r>
    </w:p>
    <w:p w14:paraId="1D4ACDF3" w14:textId="0BB3EE4E" w:rsidR="004D3FFD" w:rsidRDefault="002C252C" w:rsidP="0008408B">
      <w:pPr>
        <w:pStyle w:val="B1"/>
        <w:rPr>
          <w:rFonts w:eastAsia="SimSun"/>
          <w:lang w:val="en-US" w:eastAsia="zh-CN"/>
        </w:rPr>
      </w:pPr>
      <w:r>
        <w:rPr>
          <w:rFonts w:eastAsia="SimSun" w:hint="eastAsia"/>
          <w:lang w:val="en-US" w:eastAsia="zh-CN"/>
        </w:rPr>
        <w:t>12</w:t>
      </w:r>
      <w:r>
        <w:t>)</w:t>
      </w:r>
      <w:r>
        <w:tab/>
      </w:r>
      <w:r w:rsidR="0008408B">
        <w:rPr>
          <w:rFonts w:eastAsia="SimSun"/>
          <w:lang w:val="en-US" w:eastAsia="zh-CN"/>
        </w:rPr>
        <w:tab/>
      </w:r>
      <w:r>
        <w:rPr>
          <w:rFonts w:eastAsia="SimSun" w:hint="eastAsia"/>
          <w:lang w:val="en-US" w:eastAsia="zh-CN"/>
        </w:rPr>
        <w:t>Repeat step 7) to 9) for the measurement of the input signal outside the repeater pass-band</w:t>
      </w:r>
      <w:r>
        <w:t>.</w:t>
      </w:r>
      <w:r>
        <w:rPr>
          <w:rFonts w:eastAsia="SimSun" w:hint="eastAsia"/>
          <w:lang w:val="en-US" w:eastAsia="zh-CN"/>
        </w:rPr>
        <w:t>;</w:t>
      </w:r>
    </w:p>
    <w:p w14:paraId="59CBADE8" w14:textId="39CD8189" w:rsidR="004D3FFD" w:rsidRDefault="002C252C" w:rsidP="0008408B">
      <w:pPr>
        <w:pStyle w:val="B1"/>
      </w:pPr>
      <w:r>
        <w:rPr>
          <w:rFonts w:eastAsia="SimSun" w:hint="eastAsia"/>
          <w:lang w:val="en-US" w:eastAsia="zh-CN"/>
        </w:rPr>
        <w:t>13</w:t>
      </w:r>
      <w:r>
        <w:t>)</w:t>
      </w:r>
      <w:r>
        <w:tab/>
      </w:r>
      <w:r w:rsidR="0008408B">
        <w:rPr>
          <w:rFonts w:eastAsia="SimSun"/>
          <w:lang w:val="en-US" w:eastAsia="zh-CN"/>
        </w:rPr>
        <w:tab/>
      </w:r>
      <w:r>
        <w:t>Calculate TRP</w:t>
      </w:r>
      <w:r>
        <w:rPr>
          <w:vertAlign w:val="subscript"/>
        </w:rPr>
        <w:t>Estimate</w:t>
      </w:r>
      <w:r>
        <w:t xml:space="preserve"> for the absolute total radiated power of </w:t>
      </w:r>
      <w:r>
        <w:rPr>
          <w:rFonts w:eastAsia="DengXian"/>
          <w:snapToGrid w:val="0"/>
        </w:rPr>
        <w:t>a carrier</w:t>
      </w:r>
      <w:r>
        <w:rPr>
          <w:rFonts w:eastAsia="DengXian"/>
        </w:rPr>
        <w:t xml:space="preserve"> </w:t>
      </w:r>
      <w:r>
        <w:rPr>
          <w:rFonts w:eastAsia="DengXian" w:cs="v5.0.0"/>
        </w:rPr>
        <w:t xml:space="preserve">over an adjacent channel outside the repeater </w:t>
      </w:r>
      <w:r>
        <w:rPr>
          <w:rFonts w:eastAsia="DengXian" w:cs="v5.0.0"/>
          <w:i/>
          <w:iCs/>
        </w:rPr>
        <w:t>passband</w:t>
      </w:r>
      <w:r>
        <w:t xml:space="preserve"> and  using the measurements made in Step </w:t>
      </w:r>
      <w:r>
        <w:rPr>
          <w:rFonts w:eastAsia="SimSun" w:hint="eastAsia"/>
          <w:lang w:val="en-US" w:eastAsia="zh-CN"/>
        </w:rPr>
        <w:t>9</w:t>
      </w:r>
      <w:r>
        <w:t>.</w:t>
      </w:r>
    </w:p>
    <w:p w14:paraId="75DB73D2" w14:textId="493D3F85" w:rsidR="004D3FFD" w:rsidRDefault="002C252C">
      <w:pPr>
        <w:pStyle w:val="B1"/>
      </w:pPr>
      <w:r>
        <w:rPr>
          <w:rFonts w:eastAsia="SimSun" w:hint="eastAsia"/>
          <w:lang w:val="en-US" w:eastAsia="zh-CN"/>
        </w:rPr>
        <w:t>14</w:t>
      </w:r>
      <w:r>
        <w:t>)</w:t>
      </w:r>
      <w:r>
        <w:tab/>
      </w:r>
      <w:r w:rsidR="0008408B">
        <w:rPr>
          <w:rFonts w:eastAsia="SimSun"/>
          <w:lang w:val="en-US" w:eastAsia="zh-CN"/>
        </w:rPr>
        <w:tab/>
      </w:r>
      <w:r>
        <w:rPr>
          <w:lang w:val="en-US"/>
        </w:rPr>
        <w:t>Calculate relative AC</w:t>
      </w:r>
      <w:r>
        <w:rPr>
          <w:rFonts w:eastAsia="SimSun" w:hint="eastAsia"/>
          <w:lang w:val="en-US" w:eastAsia="zh-CN"/>
        </w:rPr>
        <w:t>R</w:t>
      </w:r>
      <w:r>
        <w:rPr>
          <w:lang w:val="en-US"/>
        </w:rPr>
        <w:t>R estimate.</w:t>
      </w:r>
    </w:p>
    <w:p w14:paraId="7EF7379F" w14:textId="705B46CB" w:rsidR="004D3FFD" w:rsidRDefault="002C252C">
      <w:pPr>
        <w:pStyle w:val="B1"/>
      </w:pPr>
      <w:r>
        <w:rPr>
          <w:rFonts w:eastAsia="SimSun" w:hint="eastAsia"/>
          <w:lang w:val="en-US" w:eastAsia="zh-CN"/>
        </w:rPr>
        <w:t>15</w:t>
      </w:r>
      <w:r>
        <w:t>)</w:t>
      </w:r>
      <w:r w:rsidR="0008408B">
        <w:rPr>
          <w:rFonts w:eastAsia="SimSun"/>
          <w:lang w:val="en-US" w:eastAsia="zh-CN"/>
        </w:rPr>
        <w:tab/>
      </w:r>
      <w:r>
        <w:t xml:space="preserve">Repeat step </w:t>
      </w:r>
      <w:r>
        <w:rPr>
          <w:rFonts w:eastAsia="SimSun" w:hint="eastAsia"/>
          <w:lang w:val="en-US" w:eastAsia="zh-CN"/>
        </w:rPr>
        <w:t>5</w:t>
      </w:r>
      <w:r>
        <w:t xml:space="preserve">) to </w:t>
      </w:r>
      <w:r>
        <w:rPr>
          <w:rFonts w:eastAsia="SimSun" w:hint="eastAsia"/>
          <w:lang w:val="en-US" w:eastAsia="zh-CN"/>
        </w:rPr>
        <w:t>14</w:t>
      </w:r>
      <w:r>
        <w:t>) until all channel offsets in Table</w:t>
      </w:r>
      <w:r>
        <w:rPr>
          <w:rFonts w:hint="eastAsia"/>
          <w:lang w:val="en-US" w:eastAsia="zh-CN"/>
        </w:rPr>
        <w:t>s</w:t>
      </w:r>
      <w:r>
        <w:t xml:space="preserve"> </w:t>
      </w:r>
      <w:r>
        <w:rPr>
          <w:rFonts w:hint="eastAsia"/>
          <w:lang w:val="en-US" w:eastAsia="zh-CN"/>
        </w:rPr>
        <w:t>in section 6.8.2.3.3</w:t>
      </w:r>
      <w:r>
        <w:t xml:space="preserve"> are measured.</w:t>
      </w:r>
    </w:p>
    <w:p w14:paraId="78B7D839" w14:textId="77777777" w:rsidR="0008408B" w:rsidRDefault="0008408B" w:rsidP="0008408B"/>
    <w:p w14:paraId="6D1DC42C" w14:textId="77777777" w:rsidR="004D3FFD" w:rsidRDefault="002C252C" w:rsidP="008E76DD">
      <w:pPr>
        <w:pStyle w:val="Heading5"/>
        <w:rPr>
          <w:lang w:val="en-US" w:eastAsia="zh-CN"/>
        </w:rPr>
      </w:pPr>
      <w:bookmarkStart w:id="3161" w:name="_Toc24660"/>
      <w:bookmarkStart w:id="3162" w:name="_Toc503965127"/>
      <w:bookmarkStart w:id="3163" w:name="_Toc25630"/>
      <w:bookmarkStart w:id="3164" w:name="_Toc2772"/>
      <w:bookmarkStart w:id="3165" w:name="_Toc121818462"/>
      <w:bookmarkStart w:id="3166" w:name="_Toc121818686"/>
      <w:bookmarkStart w:id="3167" w:name="_Toc124158441"/>
      <w:bookmarkStart w:id="3168" w:name="_Toc130558509"/>
      <w:bookmarkStart w:id="3169" w:name="_Toc137467234"/>
      <w:bookmarkStart w:id="3170" w:name="_Toc138884880"/>
      <w:bookmarkStart w:id="3171" w:name="_Toc138885104"/>
      <w:bookmarkStart w:id="3172" w:name="_Toc145511315"/>
      <w:bookmarkStart w:id="3173" w:name="_Toc155475792"/>
      <w:r>
        <w:rPr>
          <w:rFonts w:hint="eastAsia"/>
          <w:lang w:val="en-US" w:eastAsia="zh-CN"/>
        </w:rPr>
        <w:t>6.8.2.3.3</w:t>
      </w:r>
      <w:r>
        <w:rPr>
          <w:rFonts w:hint="eastAsia"/>
          <w:lang w:val="en-US" w:eastAsia="zh-CN"/>
        </w:rPr>
        <w:tab/>
        <w:t>Test Requirements</w:t>
      </w:r>
      <w:bookmarkEnd w:id="3161"/>
      <w:bookmarkEnd w:id="3162"/>
      <w:bookmarkEnd w:id="3163"/>
      <w:bookmarkEnd w:id="3164"/>
      <w:bookmarkEnd w:id="3165"/>
      <w:bookmarkEnd w:id="3166"/>
      <w:bookmarkEnd w:id="3167"/>
      <w:bookmarkEnd w:id="3168"/>
      <w:bookmarkEnd w:id="3169"/>
      <w:bookmarkEnd w:id="3170"/>
      <w:bookmarkEnd w:id="3171"/>
      <w:bookmarkEnd w:id="3172"/>
      <w:bookmarkEnd w:id="3173"/>
    </w:p>
    <w:p w14:paraId="29FBBE1A" w14:textId="77777777" w:rsidR="004D3FFD" w:rsidRDefault="002C252C">
      <w:pPr>
        <w:rPr>
          <w:rFonts w:eastAsia="DengXian"/>
        </w:rPr>
      </w:pPr>
      <w:r>
        <w:rPr>
          <w:rFonts w:eastAsia="DengXian"/>
        </w:rPr>
        <w:t>The requirement shall apply at the RIB when the AoA of the incident wave of a received signal</w:t>
      </w:r>
      <w:r>
        <w:rPr>
          <w:rFonts w:eastAsia="DengXian" w:hint="eastAsia"/>
        </w:rPr>
        <w:t xml:space="preserve"> in the </w:t>
      </w:r>
      <w:r>
        <w:rPr>
          <w:rFonts w:eastAsia="DengXian" w:hint="eastAsia"/>
          <w:i/>
        </w:rPr>
        <w:t>passband</w:t>
      </w:r>
      <w:r>
        <w:rPr>
          <w:rFonts w:eastAsia="DengXian"/>
        </w:rPr>
        <w:t xml:space="preserve"> and </w:t>
      </w:r>
      <w:r>
        <w:rPr>
          <w:rFonts w:eastAsia="DengXian" w:hint="eastAsia"/>
        </w:rPr>
        <w:t xml:space="preserve">a received signal on an adjacent channel outside repeater </w:t>
      </w:r>
      <w:r>
        <w:rPr>
          <w:rFonts w:eastAsia="DengXian" w:hint="eastAsia"/>
          <w:i/>
        </w:rPr>
        <w:t>passband</w:t>
      </w:r>
      <w:r>
        <w:rPr>
          <w:rFonts w:eastAsia="DengXian" w:hint="eastAsia"/>
        </w:rPr>
        <w:t xml:space="preserve"> </w:t>
      </w:r>
      <w:r>
        <w:rPr>
          <w:rFonts w:eastAsia="DengXian"/>
        </w:rPr>
        <w:t>is from the same direction and are the same as the TX reference direction for the opposite DL/UL setting</w:t>
      </w:r>
      <w:r>
        <w:rPr>
          <w:rFonts w:eastAsia="DengXian"/>
          <w:i/>
        </w:rPr>
        <w:t>.</w:t>
      </w:r>
    </w:p>
    <w:p w14:paraId="39B8B780" w14:textId="77777777" w:rsidR="004D3FFD" w:rsidRDefault="002C252C">
      <w:pPr>
        <w:rPr>
          <w:rFonts w:eastAsia="DengXian"/>
        </w:rPr>
      </w:pPr>
      <w:r>
        <w:rPr>
          <w:rFonts w:eastAsia="DengXian"/>
        </w:rPr>
        <w:t xml:space="preserve">For a repeater operating at passband operating in FR2, the ACRR requirements in table </w:t>
      </w:r>
      <w:r>
        <w:rPr>
          <w:rFonts w:eastAsia="DengXian"/>
          <w:lang w:val="en-US"/>
        </w:rPr>
        <w:t>6.8.2.3.3</w:t>
      </w:r>
      <w:r>
        <w:rPr>
          <w:rFonts w:eastAsia="DengXian"/>
        </w:rPr>
        <w:t xml:space="preserve">-1 shall apply in downlink. In normal conditions the ACRR for downlink shall be higher than the value specified in the Table </w:t>
      </w:r>
      <w:r>
        <w:rPr>
          <w:rFonts w:eastAsia="DengXian"/>
          <w:lang w:val="en-US"/>
        </w:rPr>
        <w:t>6.8.2.3.3</w:t>
      </w:r>
      <w:r>
        <w:rPr>
          <w:rFonts w:eastAsia="DengXian"/>
        </w:rPr>
        <w:t>-1.</w:t>
      </w:r>
    </w:p>
    <w:p w14:paraId="7E646AFC" w14:textId="04604F25" w:rsidR="004D3FFD" w:rsidRDefault="002C252C" w:rsidP="0008408B">
      <w:pPr>
        <w:pStyle w:val="TH"/>
        <w:rPr>
          <w:rFonts w:eastAsia="DengXian"/>
        </w:rPr>
      </w:pPr>
      <w:r>
        <w:t xml:space="preserve">Table </w:t>
      </w:r>
      <w:r>
        <w:rPr>
          <w:lang w:val="en-US"/>
        </w:rPr>
        <w:t>6.8.2.3.3</w:t>
      </w:r>
      <w:r>
        <w:t>-1: Repeater</w:t>
      </w:r>
      <w:r>
        <w:rPr>
          <w:rFonts w:eastAsia="DengXian" w:hint="eastAsia"/>
        </w:rPr>
        <w:t xml:space="preserve"> Downlink</w:t>
      </w:r>
      <w:r>
        <w:t xml:space="preserve"> ACRR</w:t>
      </w:r>
    </w:p>
    <w:tbl>
      <w:tblPr>
        <w:tblW w:w="109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61"/>
        <w:gridCol w:w="2061"/>
        <w:gridCol w:w="3600"/>
        <w:gridCol w:w="1620"/>
        <w:gridCol w:w="1620"/>
      </w:tblGrid>
      <w:tr w:rsidR="004D3FFD" w14:paraId="4CEA18E7" w14:textId="77777777">
        <w:trPr>
          <w:jc w:val="center"/>
        </w:trPr>
        <w:tc>
          <w:tcPr>
            <w:tcW w:w="2061" w:type="dxa"/>
          </w:tcPr>
          <w:p w14:paraId="6D693C4E" w14:textId="77777777" w:rsidR="004D3FFD" w:rsidRDefault="002C252C">
            <w:pPr>
              <w:pStyle w:val="TAH"/>
              <w:rPr>
                <w:rFonts w:cs="Arial"/>
                <w:szCs w:val="18"/>
              </w:rPr>
            </w:pPr>
            <w:r>
              <w:rPr>
                <w:rFonts w:cs="Arial"/>
                <w:szCs w:val="18"/>
              </w:rPr>
              <w:t>Co-existence with other systems</w:t>
            </w:r>
          </w:p>
        </w:tc>
        <w:tc>
          <w:tcPr>
            <w:tcW w:w="2061" w:type="dxa"/>
          </w:tcPr>
          <w:p w14:paraId="793B78CA" w14:textId="77777777" w:rsidR="004D3FFD" w:rsidRDefault="002C252C">
            <w:pPr>
              <w:pStyle w:val="TAH"/>
              <w:rPr>
                <w:rFonts w:eastAsia="DengXian" w:cs="Arial"/>
                <w:szCs w:val="18"/>
              </w:rPr>
            </w:pPr>
            <w:r>
              <w:rPr>
                <w:rFonts w:eastAsia="DengXian" w:cs="Arial"/>
                <w:szCs w:val="18"/>
              </w:rPr>
              <w:t>Repeater Class</w:t>
            </w:r>
          </w:p>
        </w:tc>
        <w:tc>
          <w:tcPr>
            <w:tcW w:w="3600" w:type="dxa"/>
          </w:tcPr>
          <w:p w14:paraId="7995D258" w14:textId="77777777" w:rsidR="004D3FFD" w:rsidRDefault="002C252C">
            <w:pPr>
              <w:pStyle w:val="TAH"/>
              <w:rPr>
                <w:rFonts w:eastAsia="DengXian" w:cs="Arial"/>
                <w:szCs w:val="18"/>
              </w:rPr>
            </w:pPr>
            <w:r>
              <w:rPr>
                <w:rFonts w:cs="Arial"/>
                <w:szCs w:val="18"/>
              </w:rPr>
              <w:t>Channel offset from</w:t>
            </w:r>
            <w:r>
              <w:rPr>
                <w:rFonts w:eastAsia="DengXian" w:cs="Arial"/>
                <w:szCs w:val="18"/>
              </w:rPr>
              <w:t xml:space="preserve"> frequency edge of </w:t>
            </w:r>
            <w:r>
              <w:rPr>
                <w:rFonts w:eastAsia="DengXian" w:cs="Arial"/>
                <w:i/>
                <w:szCs w:val="18"/>
              </w:rPr>
              <w:t>passband</w:t>
            </w:r>
            <w:r>
              <w:rPr>
                <w:rFonts w:eastAsia="DengXian" w:cs="Arial"/>
                <w:szCs w:val="18"/>
              </w:rPr>
              <w:t xml:space="preserve"> (MHz)</w:t>
            </w:r>
          </w:p>
        </w:tc>
        <w:tc>
          <w:tcPr>
            <w:tcW w:w="1620" w:type="dxa"/>
          </w:tcPr>
          <w:p w14:paraId="03B368A4" w14:textId="77777777" w:rsidR="004D3FFD" w:rsidRDefault="002C252C">
            <w:pPr>
              <w:pStyle w:val="TAH"/>
              <w:rPr>
                <w:rFonts w:cs="Arial"/>
                <w:szCs w:val="18"/>
              </w:rPr>
            </w:pPr>
            <w:r>
              <w:t>Filter on the adjacent channel frequency and corresponding filter bandwidth</w:t>
            </w:r>
          </w:p>
        </w:tc>
        <w:tc>
          <w:tcPr>
            <w:tcW w:w="1620" w:type="dxa"/>
          </w:tcPr>
          <w:p w14:paraId="14C219FF" w14:textId="77777777" w:rsidR="004D3FFD" w:rsidRDefault="002C252C">
            <w:pPr>
              <w:pStyle w:val="TAH"/>
              <w:rPr>
                <w:rFonts w:cs="Arial"/>
                <w:szCs w:val="18"/>
              </w:rPr>
            </w:pPr>
            <w:r>
              <w:rPr>
                <w:rFonts w:cs="Arial"/>
                <w:szCs w:val="18"/>
              </w:rPr>
              <w:t>ACRR limit</w:t>
            </w:r>
          </w:p>
          <w:p w14:paraId="756C0AE0" w14:textId="77777777" w:rsidR="004D3FFD" w:rsidRDefault="002C252C">
            <w:pPr>
              <w:pStyle w:val="TAH"/>
              <w:rPr>
                <w:rFonts w:eastAsia="DengXian" w:cs="Arial"/>
                <w:szCs w:val="18"/>
                <w:lang w:val="en-US" w:eastAsia="zh-CN"/>
              </w:rPr>
            </w:pPr>
            <w:r>
              <w:rPr>
                <w:rFonts w:eastAsia="DengXian" w:cs="Arial"/>
                <w:szCs w:val="18"/>
              </w:rPr>
              <w:t xml:space="preserve"> (</w:t>
            </w:r>
            <w:r>
              <w:rPr>
                <w:rFonts w:eastAsia="DengXian" w:cs="Arial" w:hint="eastAsia"/>
                <w:szCs w:val="18"/>
                <w:lang w:val="en-US" w:eastAsia="zh-CN"/>
              </w:rPr>
              <w:t>dB)</w:t>
            </w:r>
          </w:p>
        </w:tc>
      </w:tr>
      <w:tr w:rsidR="004D3FFD" w14:paraId="2D2E3166" w14:textId="77777777">
        <w:trPr>
          <w:jc w:val="center"/>
        </w:trPr>
        <w:tc>
          <w:tcPr>
            <w:tcW w:w="2061" w:type="dxa"/>
            <w:vMerge w:val="restart"/>
            <w:vAlign w:val="center"/>
          </w:tcPr>
          <w:p w14:paraId="4BCA348D" w14:textId="77777777" w:rsidR="004D3FFD" w:rsidRDefault="002C252C" w:rsidP="0008408B">
            <w:pPr>
              <w:pStyle w:val="TAC"/>
              <w:rPr>
                <w:rFonts w:eastAsia="DengXian"/>
              </w:rPr>
            </w:pPr>
            <w:r>
              <w:rPr>
                <w:rFonts w:eastAsia="DengXian"/>
              </w:rPr>
              <w:t>NR</w:t>
            </w:r>
          </w:p>
        </w:tc>
        <w:tc>
          <w:tcPr>
            <w:tcW w:w="2061" w:type="dxa"/>
            <w:vAlign w:val="center"/>
          </w:tcPr>
          <w:p w14:paraId="274EEEE0" w14:textId="77777777" w:rsidR="004D3FFD" w:rsidRDefault="002C252C" w:rsidP="0008408B">
            <w:pPr>
              <w:pStyle w:val="TAC"/>
              <w:rPr>
                <w:rFonts w:eastAsia="DengXian"/>
              </w:rPr>
            </w:pPr>
            <w:r>
              <w:rPr>
                <w:rFonts w:eastAsia="DengXian"/>
              </w:rPr>
              <w:t>Wide Area repeater</w:t>
            </w:r>
          </w:p>
        </w:tc>
        <w:tc>
          <w:tcPr>
            <w:tcW w:w="3600" w:type="dxa"/>
            <w:vAlign w:val="center"/>
          </w:tcPr>
          <w:p w14:paraId="1A2EBF33" w14:textId="77777777" w:rsidR="004D3FFD" w:rsidRDefault="002C252C" w:rsidP="0008408B">
            <w:pPr>
              <w:pStyle w:val="TAC"/>
              <w:rPr>
                <w:rFonts w:eastAsia="DengXian"/>
              </w:rPr>
            </w:pPr>
            <w:r>
              <w:rPr>
                <w:rFonts w:eastAsia="Yu Mincho"/>
              </w:rPr>
              <w:t>BW</w:t>
            </w:r>
            <w:r>
              <w:rPr>
                <w:rFonts w:eastAsia="Yu Mincho"/>
                <w:vertAlign w:val="subscript"/>
              </w:rPr>
              <w:t>Nominal</w:t>
            </w:r>
            <w:r>
              <w:rPr>
                <w:rFonts w:eastAsia="Yu Mincho"/>
              </w:rPr>
              <w:t>/2</w:t>
            </w:r>
          </w:p>
        </w:tc>
        <w:tc>
          <w:tcPr>
            <w:tcW w:w="1620" w:type="dxa"/>
            <w:vAlign w:val="center"/>
          </w:tcPr>
          <w:p w14:paraId="0E69C75F" w14:textId="77777777" w:rsidR="004D3FFD" w:rsidRDefault="002C252C" w:rsidP="0008408B">
            <w:pPr>
              <w:pStyle w:val="TAC"/>
              <w:rPr>
                <w:rFonts w:eastAsia="Yu Mincho"/>
              </w:rPr>
            </w:pPr>
            <w:r>
              <w:rPr>
                <w:rFonts w:cs="v5.0.0"/>
              </w:rPr>
              <w:t>Square (</w:t>
            </w:r>
            <w:r>
              <w:t>BW</w:t>
            </w:r>
            <w:r>
              <w:rPr>
                <w:vertAlign w:val="subscript"/>
              </w:rPr>
              <w:t>Config</w:t>
            </w:r>
            <w:r>
              <w:rPr>
                <w:rFonts w:cs="v5.0.0"/>
              </w:rPr>
              <w:t>)</w:t>
            </w:r>
          </w:p>
        </w:tc>
        <w:tc>
          <w:tcPr>
            <w:tcW w:w="1620" w:type="dxa"/>
            <w:vAlign w:val="center"/>
          </w:tcPr>
          <w:p w14:paraId="0B1231B3" w14:textId="77777777" w:rsidR="004D3FFD" w:rsidRDefault="002C252C" w:rsidP="0008408B">
            <w:pPr>
              <w:pStyle w:val="TAC"/>
              <w:rPr>
                <w:rFonts w:eastAsia="DengXian"/>
              </w:rPr>
            </w:pPr>
            <w:r>
              <w:rPr>
                <w:rFonts w:eastAsia="DengXian" w:hint="eastAsia"/>
                <w:lang w:val="en-US" w:eastAsia="zh-CN"/>
              </w:rPr>
              <w:t>25.3</w:t>
            </w:r>
            <w:r>
              <w:rPr>
                <w:rFonts w:eastAsia="DengXian"/>
              </w:rPr>
              <w:t xml:space="preserve"> (Note 2)</w:t>
            </w:r>
          </w:p>
          <w:p w14:paraId="54095D9E" w14:textId="77777777" w:rsidR="004D3FFD" w:rsidRDefault="002C252C" w:rsidP="0008408B">
            <w:pPr>
              <w:pStyle w:val="TAC"/>
              <w:rPr>
                <w:rFonts w:eastAsia="DengXian"/>
              </w:rPr>
            </w:pPr>
            <w:r>
              <w:rPr>
                <w:rFonts w:eastAsia="DengXian" w:hint="eastAsia"/>
                <w:lang w:val="en-US" w:eastAsia="zh-CN"/>
              </w:rPr>
              <w:t>23.3</w:t>
            </w:r>
            <w:r>
              <w:rPr>
                <w:rFonts w:eastAsia="DengXian"/>
              </w:rPr>
              <w:t xml:space="preserve"> (Note 3)</w:t>
            </w:r>
          </w:p>
          <w:p w14:paraId="06595C14" w14:textId="77777777" w:rsidR="004D3FFD" w:rsidRDefault="002C252C" w:rsidP="0008408B">
            <w:pPr>
              <w:pStyle w:val="TAC"/>
              <w:rPr>
                <w:rFonts w:eastAsia="DengXian"/>
              </w:rPr>
            </w:pPr>
            <w:r>
              <w:rPr>
                <w:rFonts w:eastAsia="DengXian" w:hint="eastAsia"/>
                <w:lang w:val="en-US" w:eastAsia="zh-CN"/>
              </w:rPr>
              <w:t>23.1</w:t>
            </w:r>
            <w:r>
              <w:rPr>
                <w:rFonts w:eastAsia="DengXian"/>
              </w:rPr>
              <w:t xml:space="preserve"> (Note </w:t>
            </w:r>
            <w:r>
              <w:rPr>
                <w:rFonts w:eastAsia="DengXian" w:hint="eastAsia"/>
                <w:lang w:val="en-US" w:eastAsia="zh-CN"/>
              </w:rPr>
              <w:t>4</w:t>
            </w:r>
            <w:r>
              <w:rPr>
                <w:rFonts w:eastAsia="DengXian"/>
              </w:rPr>
              <w:t>)</w:t>
            </w:r>
          </w:p>
        </w:tc>
      </w:tr>
      <w:tr w:rsidR="004D3FFD" w14:paraId="2665ED94" w14:textId="77777777">
        <w:trPr>
          <w:jc w:val="center"/>
        </w:trPr>
        <w:tc>
          <w:tcPr>
            <w:tcW w:w="2061" w:type="dxa"/>
            <w:vMerge/>
            <w:vAlign w:val="center"/>
          </w:tcPr>
          <w:p w14:paraId="6029F07E" w14:textId="77777777" w:rsidR="004D3FFD" w:rsidRDefault="004D3FFD" w:rsidP="0008408B">
            <w:pPr>
              <w:pStyle w:val="TAC"/>
            </w:pPr>
          </w:p>
        </w:tc>
        <w:tc>
          <w:tcPr>
            <w:tcW w:w="2061" w:type="dxa"/>
            <w:vAlign w:val="center"/>
          </w:tcPr>
          <w:p w14:paraId="43FBF4D4" w14:textId="77777777" w:rsidR="004D3FFD" w:rsidRDefault="002C252C" w:rsidP="0008408B">
            <w:pPr>
              <w:pStyle w:val="TAC"/>
            </w:pPr>
            <w:r>
              <w:rPr>
                <w:rFonts w:eastAsia="DengXian"/>
              </w:rPr>
              <w:t>Medium Range repeater</w:t>
            </w:r>
          </w:p>
        </w:tc>
        <w:tc>
          <w:tcPr>
            <w:tcW w:w="3600" w:type="dxa"/>
            <w:vAlign w:val="center"/>
          </w:tcPr>
          <w:p w14:paraId="33EC47CD" w14:textId="77777777" w:rsidR="004D3FFD" w:rsidRDefault="002C252C" w:rsidP="0008408B">
            <w:pPr>
              <w:pStyle w:val="TAC"/>
              <w:rPr>
                <w:rFonts w:eastAsia="DengXian"/>
              </w:rPr>
            </w:pPr>
            <w:r>
              <w:rPr>
                <w:rFonts w:eastAsia="Yu Mincho"/>
              </w:rPr>
              <w:t>BW</w:t>
            </w:r>
            <w:r>
              <w:rPr>
                <w:rFonts w:eastAsia="Yu Mincho"/>
                <w:vertAlign w:val="subscript"/>
              </w:rPr>
              <w:t>Nominal</w:t>
            </w:r>
            <w:r>
              <w:rPr>
                <w:rFonts w:eastAsia="Yu Mincho"/>
              </w:rPr>
              <w:t>/2</w:t>
            </w:r>
          </w:p>
        </w:tc>
        <w:tc>
          <w:tcPr>
            <w:tcW w:w="1620" w:type="dxa"/>
            <w:vAlign w:val="center"/>
          </w:tcPr>
          <w:p w14:paraId="0A8B54B3" w14:textId="77777777" w:rsidR="004D3FFD" w:rsidRDefault="002C252C" w:rsidP="0008408B">
            <w:pPr>
              <w:pStyle w:val="TAC"/>
              <w:rPr>
                <w:rFonts w:eastAsia="Yu Mincho"/>
              </w:rPr>
            </w:pPr>
            <w:r>
              <w:rPr>
                <w:rFonts w:cs="v5.0.0"/>
              </w:rPr>
              <w:t>Square (</w:t>
            </w:r>
            <w:r>
              <w:t>BW</w:t>
            </w:r>
            <w:r>
              <w:rPr>
                <w:vertAlign w:val="subscript"/>
              </w:rPr>
              <w:t>Config</w:t>
            </w:r>
            <w:r>
              <w:rPr>
                <w:rFonts w:cs="v5.0.0"/>
              </w:rPr>
              <w:t>)</w:t>
            </w:r>
          </w:p>
        </w:tc>
        <w:tc>
          <w:tcPr>
            <w:tcW w:w="1620" w:type="dxa"/>
            <w:vAlign w:val="center"/>
          </w:tcPr>
          <w:p w14:paraId="1E3D069C" w14:textId="77777777" w:rsidR="004D3FFD" w:rsidRDefault="002C252C" w:rsidP="0008408B">
            <w:pPr>
              <w:pStyle w:val="TAC"/>
              <w:rPr>
                <w:rFonts w:eastAsia="DengXian"/>
              </w:rPr>
            </w:pPr>
            <w:r>
              <w:rPr>
                <w:rFonts w:eastAsia="DengXian" w:hint="eastAsia"/>
                <w:lang w:val="en-US" w:eastAsia="zh-CN"/>
              </w:rPr>
              <w:t>25.3</w:t>
            </w:r>
            <w:r>
              <w:rPr>
                <w:rFonts w:eastAsia="DengXian"/>
              </w:rPr>
              <w:t xml:space="preserve"> (Note 2)</w:t>
            </w:r>
          </w:p>
          <w:p w14:paraId="26334F43" w14:textId="77777777" w:rsidR="004D3FFD" w:rsidRDefault="002C252C" w:rsidP="0008408B">
            <w:pPr>
              <w:pStyle w:val="TAC"/>
              <w:rPr>
                <w:rFonts w:eastAsia="DengXian"/>
              </w:rPr>
            </w:pPr>
            <w:r>
              <w:rPr>
                <w:rFonts w:eastAsia="DengXian" w:hint="eastAsia"/>
                <w:lang w:val="en-US" w:eastAsia="zh-CN"/>
              </w:rPr>
              <w:t>23.3</w:t>
            </w:r>
            <w:r>
              <w:rPr>
                <w:rFonts w:eastAsia="DengXian"/>
              </w:rPr>
              <w:t xml:space="preserve"> (Note 3)</w:t>
            </w:r>
          </w:p>
          <w:p w14:paraId="197486D9" w14:textId="77777777" w:rsidR="004D3FFD" w:rsidRDefault="002C252C" w:rsidP="0008408B">
            <w:pPr>
              <w:pStyle w:val="TAC"/>
              <w:rPr>
                <w:rFonts w:eastAsia="DengXian"/>
              </w:rPr>
            </w:pPr>
            <w:r>
              <w:rPr>
                <w:rFonts w:eastAsia="DengXian" w:hint="eastAsia"/>
                <w:lang w:val="en-US" w:eastAsia="zh-CN"/>
              </w:rPr>
              <w:t>23.1</w:t>
            </w:r>
            <w:r>
              <w:rPr>
                <w:rFonts w:eastAsia="DengXian"/>
              </w:rPr>
              <w:t xml:space="preserve"> (Note </w:t>
            </w:r>
            <w:r>
              <w:rPr>
                <w:rFonts w:eastAsia="DengXian" w:hint="eastAsia"/>
                <w:lang w:val="en-US" w:eastAsia="zh-CN"/>
              </w:rPr>
              <w:t>4</w:t>
            </w:r>
            <w:r>
              <w:rPr>
                <w:rFonts w:eastAsia="DengXian"/>
              </w:rPr>
              <w:t>)</w:t>
            </w:r>
          </w:p>
        </w:tc>
      </w:tr>
      <w:tr w:rsidR="004D3FFD" w14:paraId="6C1D5692" w14:textId="77777777">
        <w:trPr>
          <w:jc w:val="center"/>
        </w:trPr>
        <w:tc>
          <w:tcPr>
            <w:tcW w:w="2061" w:type="dxa"/>
            <w:vMerge/>
            <w:vAlign w:val="center"/>
          </w:tcPr>
          <w:p w14:paraId="2F5809D4" w14:textId="77777777" w:rsidR="004D3FFD" w:rsidRDefault="004D3FFD" w:rsidP="0008408B">
            <w:pPr>
              <w:pStyle w:val="TAC"/>
            </w:pPr>
          </w:p>
        </w:tc>
        <w:tc>
          <w:tcPr>
            <w:tcW w:w="2061" w:type="dxa"/>
            <w:vAlign w:val="center"/>
          </w:tcPr>
          <w:p w14:paraId="5F7DD34B" w14:textId="77777777" w:rsidR="004D3FFD" w:rsidRDefault="002C252C" w:rsidP="0008408B">
            <w:pPr>
              <w:pStyle w:val="TAC"/>
              <w:rPr>
                <w:rFonts w:eastAsia="DengXian"/>
              </w:rPr>
            </w:pPr>
            <w:r>
              <w:rPr>
                <w:rFonts w:eastAsia="DengXian"/>
              </w:rPr>
              <w:t>Local Area repeater</w:t>
            </w:r>
          </w:p>
        </w:tc>
        <w:tc>
          <w:tcPr>
            <w:tcW w:w="3600" w:type="dxa"/>
            <w:vAlign w:val="center"/>
          </w:tcPr>
          <w:p w14:paraId="791FD6CF" w14:textId="77777777" w:rsidR="004D3FFD" w:rsidRDefault="002C252C" w:rsidP="0008408B">
            <w:pPr>
              <w:pStyle w:val="TAC"/>
              <w:rPr>
                <w:rFonts w:eastAsia="DengXian"/>
              </w:rPr>
            </w:pPr>
            <w:r>
              <w:rPr>
                <w:rFonts w:eastAsia="Yu Mincho"/>
              </w:rPr>
              <w:t>BW</w:t>
            </w:r>
            <w:r>
              <w:rPr>
                <w:rFonts w:eastAsia="Yu Mincho"/>
                <w:vertAlign w:val="subscript"/>
              </w:rPr>
              <w:t>Nominal</w:t>
            </w:r>
            <w:r>
              <w:rPr>
                <w:rFonts w:eastAsia="Yu Mincho"/>
              </w:rPr>
              <w:t>/2</w:t>
            </w:r>
          </w:p>
        </w:tc>
        <w:tc>
          <w:tcPr>
            <w:tcW w:w="1620" w:type="dxa"/>
            <w:vAlign w:val="center"/>
          </w:tcPr>
          <w:p w14:paraId="5580B8FC" w14:textId="77777777" w:rsidR="004D3FFD" w:rsidRDefault="002C252C" w:rsidP="0008408B">
            <w:pPr>
              <w:pStyle w:val="TAC"/>
              <w:rPr>
                <w:rFonts w:eastAsia="Yu Mincho"/>
              </w:rPr>
            </w:pPr>
            <w:r>
              <w:rPr>
                <w:rFonts w:cs="v5.0.0"/>
              </w:rPr>
              <w:t>Square (</w:t>
            </w:r>
            <w:r>
              <w:t>BW</w:t>
            </w:r>
            <w:r>
              <w:rPr>
                <w:vertAlign w:val="subscript"/>
              </w:rPr>
              <w:t>Config</w:t>
            </w:r>
            <w:r>
              <w:rPr>
                <w:rFonts w:cs="v5.0.0"/>
              </w:rPr>
              <w:t>)</w:t>
            </w:r>
          </w:p>
        </w:tc>
        <w:tc>
          <w:tcPr>
            <w:tcW w:w="1620" w:type="dxa"/>
            <w:vAlign w:val="center"/>
          </w:tcPr>
          <w:p w14:paraId="46458A11" w14:textId="77777777" w:rsidR="004D3FFD" w:rsidRDefault="002C252C" w:rsidP="0008408B">
            <w:pPr>
              <w:pStyle w:val="TAC"/>
              <w:rPr>
                <w:rFonts w:eastAsia="DengXian"/>
              </w:rPr>
            </w:pPr>
            <w:r>
              <w:rPr>
                <w:rFonts w:eastAsia="DengXian" w:hint="eastAsia"/>
                <w:lang w:val="en-US" w:eastAsia="zh-CN"/>
              </w:rPr>
              <w:t>25.3</w:t>
            </w:r>
            <w:r>
              <w:rPr>
                <w:rFonts w:eastAsia="DengXian"/>
              </w:rPr>
              <w:t xml:space="preserve"> (Note</w:t>
            </w:r>
            <w:r>
              <w:rPr>
                <w:rFonts w:eastAsia="DengXian" w:hint="eastAsia"/>
                <w:lang w:val="en-US" w:eastAsia="zh-CN"/>
              </w:rPr>
              <w:t xml:space="preserve"> 1,</w:t>
            </w:r>
            <w:r>
              <w:rPr>
                <w:rFonts w:eastAsia="DengXian"/>
              </w:rPr>
              <w:t>2)</w:t>
            </w:r>
          </w:p>
          <w:p w14:paraId="74CE84F1" w14:textId="77777777" w:rsidR="004D3FFD" w:rsidRDefault="002C252C" w:rsidP="0008408B">
            <w:pPr>
              <w:pStyle w:val="TAC"/>
              <w:rPr>
                <w:rFonts w:eastAsia="DengXian"/>
              </w:rPr>
            </w:pPr>
            <w:r>
              <w:rPr>
                <w:rFonts w:eastAsia="DengXian" w:hint="eastAsia"/>
                <w:lang w:val="en-US" w:eastAsia="zh-CN"/>
              </w:rPr>
              <w:t>23.3</w:t>
            </w:r>
            <w:r>
              <w:rPr>
                <w:rFonts w:eastAsia="DengXian"/>
              </w:rPr>
              <w:t xml:space="preserve"> (Note </w:t>
            </w:r>
            <w:r>
              <w:rPr>
                <w:rFonts w:eastAsia="DengXian" w:hint="eastAsia"/>
                <w:lang w:val="en-US" w:eastAsia="zh-CN"/>
              </w:rPr>
              <w:t>1,</w:t>
            </w:r>
            <w:r>
              <w:rPr>
                <w:rFonts w:eastAsia="DengXian"/>
              </w:rPr>
              <w:t>3)</w:t>
            </w:r>
          </w:p>
          <w:p w14:paraId="31CEF86E" w14:textId="77777777" w:rsidR="004D3FFD" w:rsidRDefault="002C252C" w:rsidP="0008408B">
            <w:pPr>
              <w:pStyle w:val="TAC"/>
              <w:rPr>
                <w:rFonts w:eastAsia="DengXian"/>
              </w:rPr>
            </w:pPr>
            <w:r>
              <w:rPr>
                <w:rFonts w:eastAsia="DengXian" w:hint="eastAsia"/>
                <w:lang w:val="en-US" w:eastAsia="zh-CN"/>
              </w:rPr>
              <w:t>23.1</w:t>
            </w:r>
            <w:r>
              <w:rPr>
                <w:rFonts w:eastAsia="DengXian"/>
              </w:rPr>
              <w:t xml:space="preserve"> (Note </w:t>
            </w:r>
            <w:r>
              <w:rPr>
                <w:rFonts w:eastAsia="DengXian" w:hint="eastAsia"/>
                <w:lang w:val="en-US" w:eastAsia="zh-CN"/>
              </w:rPr>
              <w:t>1,4</w:t>
            </w:r>
            <w:r>
              <w:rPr>
                <w:rFonts w:eastAsia="DengXian"/>
              </w:rPr>
              <w:t>)</w:t>
            </w:r>
          </w:p>
        </w:tc>
      </w:tr>
      <w:tr w:rsidR="004D3FFD" w14:paraId="23C10C10" w14:textId="77777777">
        <w:trPr>
          <w:jc w:val="center"/>
        </w:trPr>
        <w:tc>
          <w:tcPr>
            <w:tcW w:w="10962" w:type="dxa"/>
            <w:gridSpan w:val="5"/>
          </w:tcPr>
          <w:p w14:paraId="3C8F0B3C" w14:textId="77777777" w:rsidR="004D3FFD" w:rsidRDefault="002C252C" w:rsidP="0008408B">
            <w:pPr>
              <w:pStyle w:val="TAN"/>
              <w:rPr>
                <w:rFonts w:eastAsia="DengXian"/>
              </w:rPr>
            </w:pPr>
            <w:r>
              <w:t>NOTE 1:</w:t>
            </w:r>
            <w:r>
              <w:tab/>
            </w:r>
            <w:r>
              <w:rPr>
                <w:rFonts w:eastAsia="DengXian"/>
              </w:rPr>
              <w:t>This</w:t>
            </w:r>
            <w:r>
              <w:t xml:space="preserve"> requirement</w:t>
            </w:r>
            <w:r>
              <w:rPr>
                <w:rFonts w:eastAsia="DengXian"/>
              </w:rPr>
              <w:t xml:space="preserve"> </w:t>
            </w:r>
            <w:r>
              <w:rPr>
                <w:rFonts w:eastAsia="DengXian" w:hint="eastAsia"/>
                <w:lang w:val="en-US" w:eastAsia="zh-CN"/>
              </w:rPr>
              <w:t>is</w:t>
            </w:r>
            <w:r>
              <w:t xml:space="preserve"> not applicable if </w:t>
            </w:r>
            <w:r>
              <w:rPr>
                <w:rFonts w:eastAsia="DengXian"/>
              </w:rPr>
              <w:t xml:space="preserve">the </w:t>
            </w:r>
            <w:r>
              <w:rPr>
                <w:i/>
                <w:iCs/>
              </w:rPr>
              <w:t>passband</w:t>
            </w:r>
            <w:r>
              <w:t xml:space="preserve"> </w:t>
            </w:r>
            <w:r>
              <w:rPr>
                <w:rFonts w:eastAsia="DengXian"/>
              </w:rPr>
              <w:t>occupies the</w:t>
            </w:r>
            <w:r>
              <w:t xml:space="preserve"> </w:t>
            </w:r>
            <w:r>
              <w:rPr>
                <w:rFonts w:eastAsia="DengXian"/>
              </w:rPr>
              <w:t xml:space="preserve">entire </w:t>
            </w:r>
            <w:r>
              <w:rPr>
                <w:rFonts w:eastAsia="DengXian"/>
                <w:i/>
                <w:iCs/>
              </w:rPr>
              <w:t>operating</w:t>
            </w:r>
            <w:r>
              <w:rPr>
                <w:i/>
                <w:iCs/>
              </w:rPr>
              <w:t xml:space="preserve"> band</w:t>
            </w:r>
            <w:r>
              <w:rPr>
                <w:rFonts w:eastAsia="DengXian"/>
              </w:rPr>
              <w:t>.</w:t>
            </w:r>
          </w:p>
          <w:p w14:paraId="56AEE1B9" w14:textId="77777777" w:rsidR="004D3FFD" w:rsidRDefault="002C252C" w:rsidP="0008408B">
            <w:pPr>
              <w:pStyle w:val="TAN"/>
              <w:rPr>
                <w:rFonts w:eastAsia="DengXian"/>
                <w:lang w:eastAsia="zh-CN"/>
              </w:rPr>
            </w:pPr>
            <w:r>
              <w:rPr>
                <w:rFonts w:eastAsia="DengXian"/>
                <w:lang w:eastAsia="zh-CN"/>
              </w:rPr>
              <w:t xml:space="preserve">NOTE </w:t>
            </w:r>
            <w:r>
              <w:rPr>
                <w:rFonts w:eastAsia="DengXian"/>
                <w:lang w:val="en-US" w:eastAsia="zh-CN"/>
              </w:rPr>
              <w:t>2</w:t>
            </w:r>
            <w:r>
              <w:rPr>
                <w:rFonts w:eastAsia="DengXian"/>
                <w:lang w:eastAsia="zh-CN"/>
              </w:rPr>
              <w:t>:</w:t>
            </w:r>
            <w:r>
              <w:rPr>
                <w:rFonts w:eastAsia="DengXian"/>
                <w:lang w:eastAsia="zh-CN"/>
              </w:rPr>
              <w:tab/>
              <w:t xml:space="preserve">Applicable to bands defined within the frequency spectrum range of </w:t>
            </w:r>
            <w:r>
              <w:rPr>
                <w:rFonts w:eastAsia="DengXian" w:hint="eastAsia"/>
                <w:lang w:val="en-US" w:eastAsia="zh-CN"/>
              </w:rPr>
              <w:t>24.25-29.5GHz</w:t>
            </w:r>
            <w:r>
              <w:rPr>
                <w:rFonts w:eastAsia="DengXian"/>
                <w:lang w:eastAsia="zh-CN"/>
              </w:rPr>
              <w:t>.</w:t>
            </w:r>
          </w:p>
          <w:p w14:paraId="0E1669C0" w14:textId="77777777" w:rsidR="004D3FFD" w:rsidRDefault="002C252C" w:rsidP="0008408B">
            <w:pPr>
              <w:pStyle w:val="TAN"/>
              <w:rPr>
                <w:rFonts w:eastAsia="DengXian"/>
                <w:lang w:val="en-US" w:eastAsia="zh-CN"/>
              </w:rPr>
            </w:pPr>
            <w:r>
              <w:rPr>
                <w:rFonts w:eastAsia="DengXian"/>
              </w:rPr>
              <w:t>NOTE 3:</w:t>
            </w:r>
            <w:r>
              <w:rPr>
                <w:rFonts w:eastAsia="DengXian"/>
              </w:rPr>
              <w:tab/>
              <w:t xml:space="preserve">Applicable to bands defined within the frequency spectrum range of </w:t>
            </w:r>
            <w:r>
              <w:rPr>
                <w:rFonts w:eastAsia="DengXian" w:hint="eastAsia"/>
                <w:lang w:val="en-US" w:eastAsia="zh-CN"/>
              </w:rPr>
              <w:t>37-43.5 GHz.</w:t>
            </w:r>
          </w:p>
          <w:p w14:paraId="0CE3A1AD" w14:textId="77777777" w:rsidR="004D3FFD" w:rsidRDefault="002C252C" w:rsidP="0008408B">
            <w:pPr>
              <w:pStyle w:val="TAN"/>
              <w:rPr>
                <w:rFonts w:eastAsia="DengXian"/>
                <w:lang w:val="en-US" w:eastAsia="zh-CN"/>
              </w:rPr>
            </w:pPr>
            <w:r>
              <w:rPr>
                <w:rFonts w:eastAsia="DengXian"/>
              </w:rPr>
              <w:t xml:space="preserve">NOTE </w:t>
            </w:r>
            <w:r>
              <w:rPr>
                <w:rFonts w:eastAsia="DengXian" w:hint="eastAsia"/>
                <w:lang w:val="en-US" w:eastAsia="zh-CN"/>
              </w:rPr>
              <w:t>4</w:t>
            </w:r>
            <w:r>
              <w:rPr>
                <w:rFonts w:eastAsia="DengXian"/>
              </w:rPr>
              <w:t>:</w:t>
            </w:r>
            <w:r>
              <w:rPr>
                <w:rFonts w:eastAsia="DengXian"/>
              </w:rPr>
              <w:tab/>
              <w:t xml:space="preserve">Applicable to bands defined within the frequency spectrum range of </w:t>
            </w:r>
            <w:r>
              <w:rPr>
                <w:rFonts w:eastAsia="DengXian" w:hint="eastAsia"/>
                <w:lang w:val="en-US" w:eastAsia="zh-CN"/>
              </w:rPr>
              <w:t>43.5-48.2GHz.</w:t>
            </w:r>
          </w:p>
          <w:p w14:paraId="13BE22CC" w14:textId="77777777" w:rsidR="004D3FFD" w:rsidRDefault="002C252C" w:rsidP="0008408B">
            <w:pPr>
              <w:pStyle w:val="TAN"/>
            </w:pPr>
            <w:r>
              <w:t xml:space="preserve">NOTE </w:t>
            </w:r>
            <w:r>
              <w:rPr>
                <w:rFonts w:hint="eastAsia"/>
                <w:lang w:val="en-US" w:eastAsia="zh-CN"/>
              </w:rPr>
              <w:t>5</w:t>
            </w:r>
            <w:r>
              <w:t>:</w:t>
            </w:r>
            <w:r>
              <w:tab/>
            </w:r>
            <w:r>
              <w:rPr>
                <w:color w:val="242424"/>
                <w:shd w:val="clear" w:color="auto" w:fill="FFFFFF"/>
              </w:rPr>
              <w:t>BW</w:t>
            </w:r>
            <w:r>
              <w:rPr>
                <w:color w:val="242424"/>
                <w:shd w:val="clear" w:color="auto" w:fill="FFFFFF"/>
                <w:vertAlign w:val="subscript"/>
              </w:rPr>
              <w:t>Nominal</w:t>
            </w:r>
            <w:r>
              <w:rPr>
                <w:color w:val="242424"/>
                <w:shd w:val="clear" w:color="auto" w:fill="FFFFFF"/>
              </w:rPr>
              <w:t> is the </w:t>
            </w:r>
            <w:r>
              <w:rPr>
                <w:i/>
                <w:iCs/>
                <w:color w:val="242424"/>
                <w:shd w:val="clear" w:color="auto" w:fill="FFFFFF"/>
              </w:rPr>
              <w:t>nominal channel bandwidth. </w:t>
            </w:r>
            <w:r>
              <w:rPr>
                <w:color w:val="242424"/>
                <w:shd w:val="clear" w:color="auto" w:fill="FFFFFF"/>
              </w:rPr>
              <w:t>BW</w:t>
            </w:r>
            <w:r>
              <w:rPr>
                <w:color w:val="242424"/>
                <w:shd w:val="clear" w:color="auto" w:fill="FFFFFF"/>
                <w:vertAlign w:val="subscript"/>
              </w:rPr>
              <w:t>Config</w:t>
            </w:r>
            <w:r>
              <w:rPr>
                <w:i/>
                <w:iCs/>
                <w:color w:val="242424"/>
                <w:shd w:val="clear" w:color="auto" w:fill="FFFFFF"/>
              </w:rPr>
              <w:t> </w:t>
            </w:r>
            <w:r>
              <w:rPr>
                <w:color w:val="242424"/>
                <w:shd w:val="clear" w:color="auto" w:fill="FFFFFF"/>
              </w:rPr>
              <w:t>is the </w:t>
            </w:r>
            <w:r>
              <w:rPr>
                <w:i/>
                <w:iCs/>
                <w:color w:val="242424"/>
                <w:shd w:val="clear" w:color="auto" w:fill="FFFFFF"/>
              </w:rPr>
              <w:t>transmission bandwidth configuration</w:t>
            </w:r>
            <w:r>
              <w:rPr>
                <w:iCs/>
                <w:color w:val="242424"/>
                <w:shd w:val="clear" w:color="auto" w:fill="FFFFFF"/>
              </w:rPr>
              <w:t xml:space="preserve"> assumed for the adjacent channel</w:t>
            </w:r>
            <w:r>
              <w:rPr>
                <w:color w:val="242424"/>
                <w:shd w:val="clear" w:color="auto" w:fill="FFFFFF"/>
              </w:rPr>
              <w:t>.</w:t>
            </w:r>
          </w:p>
          <w:p w14:paraId="0049A163" w14:textId="77777777" w:rsidR="004D3FFD" w:rsidRDefault="002C252C" w:rsidP="0008408B">
            <w:pPr>
              <w:pStyle w:val="TAN"/>
            </w:pPr>
            <w:r>
              <w:t xml:space="preserve">NOTE </w:t>
            </w:r>
            <w:r>
              <w:rPr>
                <w:rFonts w:hint="eastAsia"/>
                <w:lang w:val="en-US" w:eastAsia="zh-CN"/>
              </w:rPr>
              <w:t>6</w:t>
            </w:r>
            <w:r>
              <w:t>:</w:t>
            </w:r>
            <w:r>
              <w:tab/>
              <w:t xml:space="preserve">With SCS that provides largest </w:t>
            </w:r>
            <w:r>
              <w:rPr>
                <w:i/>
              </w:rPr>
              <w:t xml:space="preserve">transmission bandwidth configuration </w:t>
            </w:r>
            <w:r>
              <w:t>(BW</w:t>
            </w:r>
            <w:r>
              <w:rPr>
                <w:vertAlign w:val="subscript"/>
              </w:rPr>
              <w:t>Config</w:t>
            </w:r>
            <w:r>
              <w:rPr>
                <w:rFonts w:cs="v5.0.0"/>
              </w:rPr>
              <w:t>)</w:t>
            </w:r>
            <w:r>
              <w:t>.</w:t>
            </w:r>
          </w:p>
        </w:tc>
      </w:tr>
    </w:tbl>
    <w:p w14:paraId="3FF88506" w14:textId="77777777" w:rsidR="004D3FFD" w:rsidRDefault="004D3FFD">
      <w:pPr>
        <w:rPr>
          <w:rFonts w:cs="v4.2.0"/>
        </w:rPr>
      </w:pPr>
    </w:p>
    <w:p w14:paraId="3C141CC8" w14:textId="77777777" w:rsidR="004D3FFD" w:rsidRDefault="002C252C">
      <w:pPr>
        <w:rPr>
          <w:rFonts w:eastAsia="DengXian"/>
        </w:rPr>
      </w:pPr>
      <w:r>
        <w:rPr>
          <w:rFonts w:eastAsia="DengXian"/>
        </w:rPr>
        <w:t xml:space="preserve">For a repeater operating at passband operating in FR2, the ACRR requirements in table </w:t>
      </w:r>
      <w:r>
        <w:rPr>
          <w:rFonts w:eastAsia="DengXian"/>
          <w:lang w:val="en-US"/>
        </w:rPr>
        <w:t>6.8.2.3.3</w:t>
      </w:r>
      <w:r>
        <w:rPr>
          <w:rFonts w:eastAsia="DengXian"/>
        </w:rPr>
        <w:t xml:space="preserve">-2 shall apply in uplink. In normal conditions the ACRR for uplink shall be higher than the value specified in the Table </w:t>
      </w:r>
      <w:r>
        <w:rPr>
          <w:rFonts w:eastAsia="DengXian"/>
          <w:lang w:val="en-US"/>
        </w:rPr>
        <w:t>6.8.2.3.3</w:t>
      </w:r>
      <w:r>
        <w:rPr>
          <w:rFonts w:eastAsia="DengXian"/>
        </w:rPr>
        <w:t>-2.</w:t>
      </w:r>
    </w:p>
    <w:p w14:paraId="6AA10A2F" w14:textId="77777777" w:rsidR="004D3FFD" w:rsidRDefault="002C252C" w:rsidP="0008408B">
      <w:pPr>
        <w:pStyle w:val="TH"/>
      </w:pPr>
      <w:r>
        <w:t xml:space="preserve">Table </w:t>
      </w:r>
      <w:r>
        <w:rPr>
          <w:lang w:val="en-US"/>
        </w:rPr>
        <w:t>6.8.2.3.3</w:t>
      </w:r>
      <w:r>
        <w:t>-2: Repeater Uplink ACRR</w:t>
      </w:r>
    </w:p>
    <w:tbl>
      <w:tblPr>
        <w:tblW w:w="109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61"/>
        <w:gridCol w:w="2061"/>
        <w:gridCol w:w="3600"/>
        <w:gridCol w:w="1620"/>
        <w:gridCol w:w="1620"/>
      </w:tblGrid>
      <w:tr w:rsidR="004D3FFD" w14:paraId="0A04E898" w14:textId="77777777">
        <w:trPr>
          <w:jc w:val="center"/>
        </w:trPr>
        <w:tc>
          <w:tcPr>
            <w:tcW w:w="2061" w:type="dxa"/>
          </w:tcPr>
          <w:p w14:paraId="3F108BA2" w14:textId="77777777" w:rsidR="004D3FFD" w:rsidRDefault="002C252C" w:rsidP="0008408B">
            <w:pPr>
              <w:pStyle w:val="TAH"/>
            </w:pPr>
            <w:r>
              <w:t>Co-existence with other systems</w:t>
            </w:r>
          </w:p>
        </w:tc>
        <w:tc>
          <w:tcPr>
            <w:tcW w:w="2061" w:type="dxa"/>
          </w:tcPr>
          <w:p w14:paraId="78C9A887" w14:textId="77777777" w:rsidR="004D3FFD" w:rsidRDefault="002C252C" w:rsidP="0008408B">
            <w:pPr>
              <w:pStyle w:val="TAH"/>
              <w:rPr>
                <w:rFonts w:eastAsia="DengXian"/>
              </w:rPr>
            </w:pPr>
            <w:r>
              <w:rPr>
                <w:rFonts w:eastAsia="DengXian"/>
              </w:rPr>
              <w:t>Repeater Class</w:t>
            </w:r>
          </w:p>
        </w:tc>
        <w:tc>
          <w:tcPr>
            <w:tcW w:w="3600" w:type="dxa"/>
          </w:tcPr>
          <w:p w14:paraId="6B534BB6" w14:textId="77777777" w:rsidR="004D3FFD" w:rsidRDefault="002C252C" w:rsidP="0008408B">
            <w:pPr>
              <w:pStyle w:val="TAH"/>
              <w:rPr>
                <w:rFonts w:eastAsia="DengXian"/>
              </w:rPr>
            </w:pPr>
            <w:r>
              <w:t>Channel offset from</w:t>
            </w:r>
            <w:r>
              <w:rPr>
                <w:rFonts w:eastAsia="DengXian"/>
              </w:rPr>
              <w:t xml:space="preserve"> frequency edge of </w:t>
            </w:r>
            <w:r>
              <w:rPr>
                <w:rFonts w:eastAsia="DengXian"/>
                <w:i/>
              </w:rPr>
              <w:t>passband</w:t>
            </w:r>
            <w:r>
              <w:rPr>
                <w:rFonts w:eastAsia="DengXian"/>
              </w:rPr>
              <w:t xml:space="preserve"> (MHz)</w:t>
            </w:r>
          </w:p>
        </w:tc>
        <w:tc>
          <w:tcPr>
            <w:tcW w:w="1620" w:type="dxa"/>
          </w:tcPr>
          <w:p w14:paraId="758C6AF1" w14:textId="77777777" w:rsidR="004D3FFD" w:rsidRDefault="002C252C" w:rsidP="0008408B">
            <w:pPr>
              <w:pStyle w:val="TAH"/>
            </w:pPr>
            <w:r>
              <w:t>Filter on the adjacent channel frequency and corresponding filter bandwidth</w:t>
            </w:r>
          </w:p>
        </w:tc>
        <w:tc>
          <w:tcPr>
            <w:tcW w:w="1620" w:type="dxa"/>
          </w:tcPr>
          <w:p w14:paraId="26EF9A0F" w14:textId="77777777" w:rsidR="004D3FFD" w:rsidRDefault="002C252C" w:rsidP="0008408B">
            <w:pPr>
              <w:pStyle w:val="TAH"/>
            </w:pPr>
            <w:r>
              <w:t>ACRR limit</w:t>
            </w:r>
          </w:p>
          <w:p w14:paraId="50F60AB0" w14:textId="77777777" w:rsidR="004D3FFD" w:rsidRDefault="002C252C" w:rsidP="0008408B">
            <w:pPr>
              <w:pStyle w:val="TAH"/>
            </w:pPr>
            <w:r>
              <w:rPr>
                <w:rFonts w:eastAsia="DengXian"/>
              </w:rPr>
              <w:t xml:space="preserve"> (</w:t>
            </w:r>
            <w:r>
              <w:rPr>
                <w:rFonts w:eastAsia="DengXian" w:hint="eastAsia"/>
                <w:lang w:val="en-US" w:eastAsia="zh-CN"/>
              </w:rPr>
              <w:t>dB)</w:t>
            </w:r>
          </w:p>
        </w:tc>
      </w:tr>
      <w:tr w:rsidR="004D3FFD" w14:paraId="3AFF5228" w14:textId="77777777">
        <w:trPr>
          <w:jc w:val="center"/>
        </w:trPr>
        <w:tc>
          <w:tcPr>
            <w:tcW w:w="2061" w:type="dxa"/>
            <w:vMerge w:val="restart"/>
            <w:vAlign w:val="center"/>
          </w:tcPr>
          <w:p w14:paraId="795BBCD9" w14:textId="77777777" w:rsidR="004D3FFD" w:rsidRDefault="002C252C" w:rsidP="0008408B">
            <w:pPr>
              <w:pStyle w:val="TAC"/>
              <w:rPr>
                <w:rFonts w:eastAsia="DengXian"/>
              </w:rPr>
            </w:pPr>
            <w:r>
              <w:rPr>
                <w:rFonts w:eastAsia="DengXian"/>
              </w:rPr>
              <w:t xml:space="preserve"> NR</w:t>
            </w:r>
          </w:p>
        </w:tc>
        <w:tc>
          <w:tcPr>
            <w:tcW w:w="2061" w:type="dxa"/>
            <w:vAlign w:val="center"/>
          </w:tcPr>
          <w:p w14:paraId="4F68C26C" w14:textId="77777777" w:rsidR="004D3FFD" w:rsidRDefault="002C252C" w:rsidP="0008408B">
            <w:pPr>
              <w:pStyle w:val="TAC"/>
              <w:rPr>
                <w:rFonts w:eastAsia="DengXian"/>
              </w:rPr>
            </w:pPr>
            <w:r>
              <w:rPr>
                <w:rFonts w:eastAsia="DengXian"/>
              </w:rPr>
              <w:t>Wide Area repeater</w:t>
            </w:r>
          </w:p>
        </w:tc>
        <w:tc>
          <w:tcPr>
            <w:tcW w:w="3600" w:type="dxa"/>
            <w:vAlign w:val="center"/>
          </w:tcPr>
          <w:p w14:paraId="00F7912A" w14:textId="77777777" w:rsidR="004D3FFD" w:rsidRDefault="002C252C" w:rsidP="0008408B">
            <w:pPr>
              <w:pStyle w:val="TAC"/>
              <w:rPr>
                <w:rFonts w:eastAsia="DengXian"/>
              </w:rPr>
            </w:pPr>
            <w:r>
              <w:rPr>
                <w:rFonts w:eastAsia="Yu Mincho"/>
              </w:rPr>
              <w:t>BW</w:t>
            </w:r>
            <w:r>
              <w:rPr>
                <w:rFonts w:eastAsia="Yu Mincho"/>
                <w:vertAlign w:val="subscript"/>
              </w:rPr>
              <w:t>Nominal</w:t>
            </w:r>
            <w:r>
              <w:rPr>
                <w:rFonts w:eastAsia="Yu Mincho"/>
              </w:rPr>
              <w:t>/2</w:t>
            </w:r>
          </w:p>
        </w:tc>
        <w:tc>
          <w:tcPr>
            <w:tcW w:w="1620" w:type="dxa"/>
            <w:vAlign w:val="center"/>
          </w:tcPr>
          <w:p w14:paraId="3488A943" w14:textId="77777777" w:rsidR="004D3FFD" w:rsidRDefault="002C252C" w:rsidP="0008408B">
            <w:pPr>
              <w:pStyle w:val="TAC"/>
              <w:rPr>
                <w:rFonts w:eastAsia="Yu Mincho"/>
              </w:rPr>
            </w:pPr>
            <w:r>
              <w:rPr>
                <w:rFonts w:cs="v5.0.0"/>
              </w:rPr>
              <w:t>Square (</w:t>
            </w:r>
            <w:r>
              <w:t>BW</w:t>
            </w:r>
            <w:r>
              <w:rPr>
                <w:vertAlign w:val="subscript"/>
              </w:rPr>
              <w:t>Config</w:t>
            </w:r>
            <w:r>
              <w:rPr>
                <w:rFonts w:cs="v5.0.0"/>
              </w:rPr>
              <w:t>)</w:t>
            </w:r>
          </w:p>
        </w:tc>
        <w:tc>
          <w:tcPr>
            <w:tcW w:w="1620" w:type="dxa"/>
            <w:vAlign w:val="center"/>
          </w:tcPr>
          <w:p w14:paraId="79D2413C" w14:textId="77777777" w:rsidR="004D3FFD" w:rsidRDefault="002C252C" w:rsidP="0008408B">
            <w:pPr>
              <w:pStyle w:val="TAC"/>
              <w:rPr>
                <w:rFonts w:eastAsia="DengXian"/>
              </w:rPr>
            </w:pPr>
            <w:r>
              <w:rPr>
                <w:rFonts w:eastAsia="DengXian" w:hint="eastAsia"/>
                <w:lang w:val="en-US" w:eastAsia="zh-CN"/>
              </w:rPr>
              <w:t xml:space="preserve">25.3 </w:t>
            </w:r>
            <w:r>
              <w:rPr>
                <w:rFonts w:eastAsia="DengXian"/>
              </w:rPr>
              <w:t>(Note 2)</w:t>
            </w:r>
          </w:p>
          <w:p w14:paraId="121D9499" w14:textId="77777777" w:rsidR="004D3FFD" w:rsidRDefault="002C252C" w:rsidP="0008408B">
            <w:pPr>
              <w:pStyle w:val="TAC"/>
              <w:rPr>
                <w:rFonts w:eastAsia="DengXian"/>
              </w:rPr>
            </w:pPr>
            <w:r>
              <w:rPr>
                <w:rFonts w:eastAsia="DengXian" w:hint="eastAsia"/>
                <w:lang w:val="en-US" w:eastAsia="zh-CN"/>
              </w:rPr>
              <w:t>23.3</w:t>
            </w:r>
            <w:r>
              <w:rPr>
                <w:rFonts w:eastAsia="DengXian"/>
              </w:rPr>
              <w:t xml:space="preserve"> (Note 3)</w:t>
            </w:r>
          </w:p>
          <w:p w14:paraId="13DA5BC5" w14:textId="77777777" w:rsidR="004D3FFD" w:rsidRDefault="002C252C" w:rsidP="0008408B">
            <w:pPr>
              <w:pStyle w:val="TAC"/>
            </w:pPr>
            <w:r>
              <w:rPr>
                <w:rFonts w:eastAsia="DengXian" w:hint="eastAsia"/>
                <w:lang w:val="en-US" w:eastAsia="zh-CN"/>
              </w:rPr>
              <w:t>23.1</w:t>
            </w:r>
            <w:r>
              <w:rPr>
                <w:rFonts w:eastAsia="DengXian"/>
              </w:rPr>
              <w:t xml:space="preserve"> (Note </w:t>
            </w:r>
            <w:r>
              <w:rPr>
                <w:rFonts w:eastAsia="DengXian" w:hint="eastAsia"/>
                <w:lang w:val="en-US" w:eastAsia="zh-CN"/>
              </w:rPr>
              <w:t>4</w:t>
            </w:r>
            <w:r>
              <w:rPr>
                <w:rFonts w:eastAsia="DengXian"/>
              </w:rPr>
              <w:t>)</w:t>
            </w:r>
          </w:p>
        </w:tc>
      </w:tr>
      <w:tr w:rsidR="004D3FFD" w14:paraId="27308A20" w14:textId="77777777">
        <w:trPr>
          <w:jc w:val="center"/>
        </w:trPr>
        <w:tc>
          <w:tcPr>
            <w:tcW w:w="2061" w:type="dxa"/>
            <w:vMerge/>
            <w:vAlign w:val="center"/>
          </w:tcPr>
          <w:p w14:paraId="6FFFAE35" w14:textId="77777777" w:rsidR="004D3FFD" w:rsidRDefault="004D3FFD" w:rsidP="0008408B">
            <w:pPr>
              <w:pStyle w:val="TAC"/>
            </w:pPr>
          </w:p>
        </w:tc>
        <w:tc>
          <w:tcPr>
            <w:tcW w:w="2061" w:type="dxa"/>
            <w:vAlign w:val="center"/>
          </w:tcPr>
          <w:p w14:paraId="3ECB13C0" w14:textId="77777777" w:rsidR="004D3FFD" w:rsidRDefault="002C252C" w:rsidP="0008408B">
            <w:pPr>
              <w:pStyle w:val="TAC"/>
              <w:rPr>
                <w:rFonts w:eastAsia="DengXian"/>
              </w:rPr>
            </w:pPr>
            <w:r>
              <w:rPr>
                <w:rFonts w:eastAsia="DengXian"/>
              </w:rPr>
              <w:t>Local Area repeater</w:t>
            </w:r>
          </w:p>
        </w:tc>
        <w:tc>
          <w:tcPr>
            <w:tcW w:w="3600" w:type="dxa"/>
            <w:vAlign w:val="center"/>
          </w:tcPr>
          <w:p w14:paraId="0FC18731" w14:textId="77777777" w:rsidR="004D3FFD" w:rsidRDefault="002C252C" w:rsidP="0008408B">
            <w:pPr>
              <w:pStyle w:val="TAC"/>
            </w:pPr>
            <w:r>
              <w:rPr>
                <w:rFonts w:eastAsia="Yu Mincho"/>
              </w:rPr>
              <w:t>BW</w:t>
            </w:r>
            <w:r>
              <w:rPr>
                <w:rFonts w:eastAsia="Yu Mincho"/>
                <w:vertAlign w:val="subscript"/>
              </w:rPr>
              <w:t>Nominal</w:t>
            </w:r>
            <w:r>
              <w:rPr>
                <w:rFonts w:eastAsia="Yu Mincho"/>
              </w:rPr>
              <w:t>/2</w:t>
            </w:r>
          </w:p>
        </w:tc>
        <w:tc>
          <w:tcPr>
            <w:tcW w:w="1620" w:type="dxa"/>
            <w:vAlign w:val="center"/>
          </w:tcPr>
          <w:p w14:paraId="0E6C1F7F" w14:textId="77777777" w:rsidR="004D3FFD" w:rsidRDefault="002C252C" w:rsidP="0008408B">
            <w:pPr>
              <w:pStyle w:val="TAC"/>
              <w:rPr>
                <w:rFonts w:eastAsia="Yu Mincho"/>
              </w:rPr>
            </w:pPr>
            <w:r>
              <w:rPr>
                <w:rFonts w:cs="v5.0.0"/>
              </w:rPr>
              <w:t>Square (</w:t>
            </w:r>
            <w:r>
              <w:t>BW</w:t>
            </w:r>
            <w:r>
              <w:rPr>
                <w:vertAlign w:val="subscript"/>
              </w:rPr>
              <w:t>Config</w:t>
            </w:r>
            <w:r>
              <w:rPr>
                <w:rFonts w:cs="v5.0.0"/>
              </w:rPr>
              <w:t>)</w:t>
            </w:r>
          </w:p>
        </w:tc>
        <w:tc>
          <w:tcPr>
            <w:tcW w:w="1620" w:type="dxa"/>
            <w:vAlign w:val="center"/>
          </w:tcPr>
          <w:p w14:paraId="6501038E" w14:textId="77777777" w:rsidR="004D3FFD" w:rsidRDefault="002C252C" w:rsidP="0008408B">
            <w:pPr>
              <w:pStyle w:val="TAC"/>
              <w:rPr>
                <w:rFonts w:eastAsia="DengXian"/>
              </w:rPr>
            </w:pPr>
            <w:r>
              <w:rPr>
                <w:rFonts w:eastAsia="DengXian" w:hint="eastAsia"/>
                <w:lang w:val="en-US" w:eastAsia="zh-CN"/>
              </w:rPr>
              <w:t>14.3</w:t>
            </w:r>
            <w:r>
              <w:rPr>
                <w:rFonts w:eastAsia="DengXian"/>
              </w:rPr>
              <w:t xml:space="preserve"> (Note 1, 2)</w:t>
            </w:r>
          </w:p>
          <w:p w14:paraId="72F2562B" w14:textId="77777777" w:rsidR="004D3FFD" w:rsidRDefault="002C252C" w:rsidP="0008408B">
            <w:pPr>
              <w:pStyle w:val="TAC"/>
              <w:rPr>
                <w:rFonts w:eastAsia="DengXian"/>
              </w:rPr>
            </w:pPr>
            <w:r>
              <w:rPr>
                <w:rFonts w:eastAsia="DengXian" w:hint="eastAsia"/>
                <w:lang w:val="en-US" w:eastAsia="zh-CN"/>
              </w:rPr>
              <w:t>13.3</w:t>
            </w:r>
            <w:r>
              <w:rPr>
                <w:rFonts w:eastAsia="DengXian"/>
              </w:rPr>
              <w:t xml:space="preserve"> (Note 1, 3)</w:t>
            </w:r>
          </w:p>
          <w:p w14:paraId="55E0ABED" w14:textId="77777777" w:rsidR="004D3FFD" w:rsidRDefault="002C252C" w:rsidP="0008408B">
            <w:pPr>
              <w:pStyle w:val="TAC"/>
              <w:rPr>
                <w:rFonts w:eastAsia="DengXian"/>
              </w:rPr>
            </w:pPr>
            <w:r>
              <w:rPr>
                <w:rFonts w:eastAsia="DengXian" w:hint="eastAsia"/>
                <w:lang w:val="en-US" w:eastAsia="zh-CN"/>
              </w:rPr>
              <w:t>13.1</w:t>
            </w:r>
            <w:r>
              <w:rPr>
                <w:rFonts w:eastAsia="DengXian"/>
              </w:rPr>
              <w:t xml:space="preserve"> (Note 1, </w:t>
            </w:r>
            <w:r>
              <w:rPr>
                <w:rFonts w:eastAsia="DengXian" w:hint="eastAsia"/>
                <w:lang w:val="en-US" w:eastAsia="zh-CN"/>
              </w:rPr>
              <w:t>4</w:t>
            </w:r>
            <w:r>
              <w:rPr>
                <w:rFonts w:eastAsia="DengXian"/>
              </w:rPr>
              <w:t>)</w:t>
            </w:r>
          </w:p>
        </w:tc>
      </w:tr>
      <w:tr w:rsidR="0008408B" w14:paraId="3F8E23FC" w14:textId="77777777" w:rsidTr="002C252C">
        <w:trPr>
          <w:jc w:val="center"/>
        </w:trPr>
        <w:tc>
          <w:tcPr>
            <w:tcW w:w="10962" w:type="dxa"/>
            <w:gridSpan w:val="5"/>
          </w:tcPr>
          <w:p w14:paraId="033419D8" w14:textId="77777777" w:rsidR="0008408B" w:rsidRDefault="0008408B" w:rsidP="0008408B">
            <w:pPr>
              <w:pStyle w:val="TAN"/>
              <w:rPr>
                <w:rFonts w:eastAsia="DengXian"/>
              </w:rPr>
            </w:pPr>
            <w:r>
              <w:t>NOTE 1:</w:t>
            </w:r>
            <w:r>
              <w:tab/>
            </w:r>
            <w:r>
              <w:rPr>
                <w:rFonts w:eastAsia="DengXian"/>
              </w:rPr>
              <w:t>This</w:t>
            </w:r>
            <w:r>
              <w:t xml:space="preserve"> requirement</w:t>
            </w:r>
            <w:r>
              <w:rPr>
                <w:rFonts w:eastAsia="DengXian"/>
              </w:rPr>
              <w:t xml:space="preserve"> </w:t>
            </w:r>
            <w:r>
              <w:rPr>
                <w:rFonts w:eastAsia="DengXian" w:hint="eastAsia"/>
                <w:lang w:val="en-US" w:eastAsia="zh-CN"/>
              </w:rPr>
              <w:t xml:space="preserve">is </w:t>
            </w:r>
            <w:r>
              <w:t xml:space="preserve">not applicable if </w:t>
            </w:r>
            <w:r>
              <w:rPr>
                <w:rFonts w:eastAsia="DengXian"/>
              </w:rPr>
              <w:t xml:space="preserve">the </w:t>
            </w:r>
            <w:r>
              <w:rPr>
                <w:i/>
                <w:iCs/>
              </w:rPr>
              <w:t>passband</w:t>
            </w:r>
            <w:r>
              <w:t xml:space="preserve"> </w:t>
            </w:r>
            <w:r>
              <w:rPr>
                <w:rFonts w:eastAsia="DengXian"/>
              </w:rPr>
              <w:t>occupies the</w:t>
            </w:r>
            <w:r>
              <w:t xml:space="preserve"> </w:t>
            </w:r>
            <w:r>
              <w:rPr>
                <w:rFonts w:eastAsia="DengXian"/>
              </w:rPr>
              <w:t xml:space="preserve">entire </w:t>
            </w:r>
            <w:r>
              <w:rPr>
                <w:rFonts w:eastAsia="DengXian"/>
                <w:i/>
                <w:iCs/>
              </w:rPr>
              <w:t>operating</w:t>
            </w:r>
            <w:r>
              <w:rPr>
                <w:i/>
                <w:iCs/>
              </w:rPr>
              <w:t xml:space="preserve"> band</w:t>
            </w:r>
            <w:r>
              <w:rPr>
                <w:rFonts w:eastAsia="DengXian"/>
              </w:rPr>
              <w:t>.</w:t>
            </w:r>
          </w:p>
          <w:p w14:paraId="00D0174A" w14:textId="77777777" w:rsidR="0008408B" w:rsidRDefault="0008408B" w:rsidP="0008408B">
            <w:pPr>
              <w:pStyle w:val="TAN"/>
              <w:rPr>
                <w:rFonts w:eastAsia="DengXian"/>
                <w:lang w:eastAsia="zh-CN"/>
              </w:rPr>
            </w:pPr>
            <w:r>
              <w:rPr>
                <w:rFonts w:eastAsia="DengXian"/>
                <w:lang w:eastAsia="zh-CN"/>
              </w:rPr>
              <w:t xml:space="preserve">NOTE </w:t>
            </w:r>
            <w:r>
              <w:rPr>
                <w:rFonts w:eastAsia="DengXian"/>
                <w:lang w:val="en-US" w:eastAsia="zh-CN"/>
              </w:rPr>
              <w:t>2</w:t>
            </w:r>
            <w:r>
              <w:rPr>
                <w:rFonts w:eastAsia="DengXian"/>
                <w:lang w:eastAsia="zh-CN"/>
              </w:rPr>
              <w:t>:</w:t>
            </w:r>
            <w:r>
              <w:rPr>
                <w:rFonts w:eastAsia="DengXian"/>
                <w:lang w:eastAsia="zh-CN"/>
              </w:rPr>
              <w:tab/>
              <w:t xml:space="preserve">Applicable to bands defined within the frequency spectrum range of </w:t>
            </w:r>
            <w:r>
              <w:rPr>
                <w:rFonts w:eastAsia="DengXian" w:hint="eastAsia"/>
                <w:lang w:val="en-US" w:eastAsia="zh-CN"/>
              </w:rPr>
              <w:t>24.25-29.5GHz</w:t>
            </w:r>
            <w:r>
              <w:rPr>
                <w:rFonts w:eastAsia="DengXian"/>
                <w:lang w:eastAsia="zh-CN"/>
              </w:rPr>
              <w:t>.</w:t>
            </w:r>
          </w:p>
          <w:p w14:paraId="4A1A1E9E" w14:textId="77777777" w:rsidR="0008408B" w:rsidRDefault="0008408B" w:rsidP="0008408B">
            <w:pPr>
              <w:pStyle w:val="TAN"/>
              <w:rPr>
                <w:rFonts w:eastAsia="DengXian"/>
                <w:lang w:val="en-US" w:eastAsia="zh-CN"/>
              </w:rPr>
            </w:pPr>
            <w:r>
              <w:rPr>
                <w:rFonts w:eastAsia="DengXian"/>
              </w:rPr>
              <w:t>NOTE 3:</w:t>
            </w:r>
            <w:r>
              <w:rPr>
                <w:rFonts w:eastAsia="DengXian"/>
              </w:rPr>
              <w:tab/>
              <w:t xml:space="preserve">Applicable to bands defined within the frequency spectrum range of </w:t>
            </w:r>
            <w:r>
              <w:rPr>
                <w:rFonts w:eastAsia="DengXian" w:hint="eastAsia"/>
                <w:lang w:val="en-US" w:eastAsia="zh-CN"/>
              </w:rPr>
              <w:t>37-43.5 GHz.</w:t>
            </w:r>
          </w:p>
          <w:p w14:paraId="67156EBA" w14:textId="77777777" w:rsidR="0008408B" w:rsidRDefault="0008408B" w:rsidP="0008408B">
            <w:pPr>
              <w:pStyle w:val="TAN"/>
              <w:rPr>
                <w:rFonts w:eastAsia="DengXian"/>
                <w:lang w:val="en-US" w:eastAsia="zh-CN"/>
              </w:rPr>
            </w:pPr>
            <w:r>
              <w:rPr>
                <w:rFonts w:eastAsia="DengXian"/>
              </w:rPr>
              <w:t xml:space="preserve">NOTE </w:t>
            </w:r>
            <w:r>
              <w:rPr>
                <w:rFonts w:eastAsia="DengXian" w:hint="eastAsia"/>
                <w:lang w:val="en-US" w:eastAsia="zh-CN"/>
              </w:rPr>
              <w:t>4</w:t>
            </w:r>
            <w:r>
              <w:rPr>
                <w:rFonts w:eastAsia="DengXian"/>
              </w:rPr>
              <w:t>:</w:t>
            </w:r>
            <w:r>
              <w:rPr>
                <w:rFonts w:eastAsia="DengXian"/>
              </w:rPr>
              <w:tab/>
              <w:t xml:space="preserve">Applicable to bands defined within the frequency spectrum range of </w:t>
            </w:r>
            <w:r>
              <w:rPr>
                <w:rFonts w:eastAsia="DengXian" w:hint="eastAsia"/>
                <w:lang w:val="en-US" w:eastAsia="zh-CN"/>
              </w:rPr>
              <w:t>43.5-48.2GHz.</w:t>
            </w:r>
          </w:p>
          <w:p w14:paraId="3C45D2C7" w14:textId="77777777" w:rsidR="0008408B" w:rsidRDefault="0008408B" w:rsidP="0008408B">
            <w:pPr>
              <w:pStyle w:val="TAN"/>
            </w:pPr>
            <w:r>
              <w:t xml:space="preserve">NOTE </w:t>
            </w:r>
            <w:r>
              <w:rPr>
                <w:rFonts w:hint="eastAsia"/>
                <w:lang w:val="en-US" w:eastAsia="zh-CN"/>
              </w:rPr>
              <w:t>5</w:t>
            </w:r>
            <w:r>
              <w:t>:</w:t>
            </w:r>
            <w:r>
              <w:tab/>
            </w:r>
            <w:r>
              <w:rPr>
                <w:color w:val="242424"/>
                <w:shd w:val="clear" w:color="auto" w:fill="FFFFFF"/>
              </w:rPr>
              <w:t>BW</w:t>
            </w:r>
            <w:r>
              <w:rPr>
                <w:color w:val="242424"/>
                <w:shd w:val="clear" w:color="auto" w:fill="FFFFFF"/>
                <w:vertAlign w:val="subscript"/>
              </w:rPr>
              <w:t>Nominal</w:t>
            </w:r>
            <w:r>
              <w:rPr>
                <w:color w:val="242424"/>
                <w:shd w:val="clear" w:color="auto" w:fill="FFFFFF"/>
              </w:rPr>
              <w:t> is the </w:t>
            </w:r>
            <w:r>
              <w:rPr>
                <w:i/>
                <w:iCs/>
                <w:color w:val="242424"/>
                <w:shd w:val="clear" w:color="auto" w:fill="FFFFFF"/>
              </w:rPr>
              <w:t>nominal channel bandwidth. </w:t>
            </w:r>
            <w:r>
              <w:rPr>
                <w:color w:val="242424"/>
                <w:shd w:val="clear" w:color="auto" w:fill="FFFFFF"/>
              </w:rPr>
              <w:t>BW</w:t>
            </w:r>
            <w:r>
              <w:rPr>
                <w:color w:val="242424"/>
                <w:shd w:val="clear" w:color="auto" w:fill="FFFFFF"/>
                <w:vertAlign w:val="subscript"/>
              </w:rPr>
              <w:t>Config</w:t>
            </w:r>
            <w:r>
              <w:rPr>
                <w:i/>
                <w:iCs/>
                <w:color w:val="242424"/>
                <w:shd w:val="clear" w:color="auto" w:fill="FFFFFF"/>
              </w:rPr>
              <w:t> </w:t>
            </w:r>
            <w:r>
              <w:rPr>
                <w:color w:val="242424"/>
                <w:shd w:val="clear" w:color="auto" w:fill="FFFFFF"/>
              </w:rPr>
              <w:t>is the </w:t>
            </w:r>
            <w:r>
              <w:rPr>
                <w:i/>
                <w:iCs/>
                <w:color w:val="242424"/>
                <w:shd w:val="clear" w:color="auto" w:fill="FFFFFF"/>
              </w:rPr>
              <w:t>transmission bandwidth configuration</w:t>
            </w:r>
            <w:r>
              <w:rPr>
                <w:iCs/>
                <w:color w:val="242424"/>
                <w:shd w:val="clear" w:color="auto" w:fill="FFFFFF"/>
              </w:rPr>
              <w:t xml:space="preserve"> assumed for the adjacent channel</w:t>
            </w:r>
            <w:r>
              <w:rPr>
                <w:color w:val="242424"/>
                <w:shd w:val="clear" w:color="auto" w:fill="FFFFFF"/>
              </w:rPr>
              <w:t>.</w:t>
            </w:r>
          </w:p>
          <w:p w14:paraId="7885C972" w14:textId="5DB3E3C6" w:rsidR="0008408B" w:rsidRDefault="0008408B" w:rsidP="0008408B">
            <w:pPr>
              <w:pStyle w:val="TAN"/>
            </w:pPr>
            <w:r>
              <w:t xml:space="preserve">NOTE </w:t>
            </w:r>
            <w:r>
              <w:rPr>
                <w:rFonts w:hint="eastAsia"/>
                <w:lang w:val="en-US" w:eastAsia="zh-CN"/>
              </w:rPr>
              <w:t>6</w:t>
            </w:r>
            <w:r>
              <w:t>:</w:t>
            </w:r>
            <w:r>
              <w:tab/>
              <w:t xml:space="preserve">With SCS that provides largest </w:t>
            </w:r>
            <w:r>
              <w:rPr>
                <w:i/>
              </w:rPr>
              <w:t>transmission bandwidth configuration</w:t>
            </w:r>
            <w:r>
              <w:t xml:space="preserve"> (BW</w:t>
            </w:r>
            <w:r>
              <w:rPr>
                <w:vertAlign w:val="subscript"/>
              </w:rPr>
              <w:t>Config</w:t>
            </w:r>
            <w:r>
              <w:rPr>
                <w:rFonts w:cs="v5.0.0"/>
              </w:rPr>
              <w:t>)</w:t>
            </w:r>
            <w:r>
              <w:t>.</w:t>
            </w:r>
          </w:p>
        </w:tc>
      </w:tr>
    </w:tbl>
    <w:p w14:paraId="4B0740E7" w14:textId="77777777" w:rsidR="004D3FFD" w:rsidRDefault="004D3FFD" w:rsidP="0008408B">
      <w:pPr>
        <w:rPr>
          <w:lang w:eastAsia="zh-CN"/>
        </w:rPr>
      </w:pPr>
    </w:p>
    <w:p w14:paraId="7051CD42" w14:textId="77777777" w:rsidR="004D3FFD" w:rsidRDefault="002C252C">
      <w:pPr>
        <w:pStyle w:val="Heading2"/>
      </w:pPr>
      <w:bookmarkStart w:id="3174" w:name="_Toc6829"/>
      <w:bookmarkStart w:id="3175" w:name="_Toc24941"/>
      <w:bookmarkStart w:id="3176" w:name="_Toc23320"/>
      <w:bookmarkStart w:id="3177" w:name="_Toc10152"/>
      <w:bookmarkStart w:id="3178" w:name="_Toc121818463"/>
      <w:bookmarkStart w:id="3179" w:name="_Toc121818687"/>
      <w:bookmarkStart w:id="3180" w:name="_Toc124158442"/>
      <w:bookmarkStart w:id="3181" w:name="_Toc130558510"/>
      <w:bookmarkStart w:id="3182" w:name="_Toc137467235"/>
      <w:bookmarkStart w:id="3183" w:name="_Toc138884881"/>
      <w:bookmarkStart w:id="3184" w:name="_Toc138885105"/>
      <w:bookmarkStart w:id="3185" w:name="_Toc145511316"/>
      <w:bookmarkStart w:id="3186" w:name="_Toc155475793"/>
      <w:bookmarkStart w:id="3187" w:name="_Toc36817404"/>
      <w:bookmarkStart w:id="3188" w:name="_Toc37260326"/>
      <w:bookmarkStart w:id="3189" w:name="_Toc45893630"/>
      <w:bookmarkStart w:id="3190" w:name="_Toc61179039"/>
      <w:bookmarkStart w:id="3191" w:name="_Toc74663426"/>
      <w:bookmarkStart w:id="3192" w:name="_Toc53178801"/>
      <w:bookmarkStart w:id="3193" w:name="_Toc53178350"/>
      <w:bookmarkStart w:id="3194" w:name="_Toc61179509"/>
      <w:bookmarkStart w:id="3195" w:name="_Toc21127643"/>
      <w:bookmarkStart w:id="3196" w:name="_Toc29811852"/>
      <w:bookmarkStart w:id="3197" w:name="_Toc67916805"/>
      <w:bookmarkStart w:id="3198" w:name="_Toc82621967"/>
      <w:bookmarkStart w:id="3199" w:name="_Toc44712317"/>
      <w:bookmarkStart w:id="3200" w:name="_Toc37267714"/>
      <w:r>
        <w:rPr>
          <w:rFonts w:hint="eastAsia"/>
          <w:lang w:val="en-US" w:eastAsia="zh-CN"/>
        </w:rPr>
        <w:t>6</w:t>
      </w:r>
      <w:r>
        <w:rPr>
          <w:rFonts w:hint="eastAsia"/>
          <w:lang w:eastAsia="zh-CN"/>
        </w:rPr>
        <w:t>.</w:t>
      </w:r>
      <w:r>
        <w:rPr>
          <w:rFonts w:hint="eastAsia"/>
          <w:lang w:val="en-US" w:eastAsia="zh-CN"/>
        </w:rPr>
        <w:t>9</w:t>
      </w:r>
      <w:r>
        <w:rPr>
          <w:rFonts w:hint="eastAsia"/>
          <w:lang w:eastAsia="zh-CN"/>
        </w:rPr>
        <w:tab/>
        <w:t xml:space="preserve">OTA transmit </w:t>
      </w:r>
      <w:r>
        <w:rPr>
          <w:lang w:eastAsia="zh-CN"/>
        </w:rPr>
        <w:t xml:space="preserve">ON/OFF </w:t>
      </w:r>
      <w:r>
        <w:rPr>
          <w:rFonts w:hint="eastAsia"/>
          <w:lang w:eastAsia="zh-CN"/>
        </w:rPr>
        <w:t>power</w:t>
      </w:r>
      <w:bookmarkEnd w:id="3174"/>
      <w:bookmarkEnd w:id="3175"/>
      <w:bookmarkEnd w:id="3176"/>
      <w:bookmarkEnd w:id="3177"/>
      <w:bookmarkEnd w:id="3178"/>
      <w:bookmarkEnd w:id="3179"/>
      <w:bookmarkEnd w:id="3180"/>
      <w:bookmarkEnd w:id="3181"/>
      <w:bookmarkEnd w:id="3182"/>
      <w:bookmarkEnd w:id="3183"/>
      <w:bookmarkEnd w:id="3184"/>
      <w:bookmarkEnd w:id="3185"/>
      <w:bookmarkEnd w:id="3186"/>
    </w:p>
    <w:p w14:paraId="0D3C5A09" w14:textId="77777777" w:rsidR="004D3FFD" w:rsidRDefault="002C252C" w:rsidP="00EB7040">
      <w:pPr>
        <w:pStyle w:val="Heading3"/>
        <w:rPr>
          <w:rFonts w:eastAsia="DengXian"/>
        </w:rPr>
      </w:pPr>
      <w:bookmarkStart w:id="3201" w:name="_Toc21127639"/>
      <w:bookmarkStart w:id="3202" w:name="_Toc45893626"/>
      <w:bookmarkStart w:id="3203" w:name="_Toc53178797"/>
      <w:bookmarkStart w:id="3204" w:name="_Toc44712313"/>
      <w:bookmarkStart w:id="3205" w:name="_Toc29811848"/>
      <w:bookmarkStart w:id="3206" w:name="_Toc37260322"/>
      <w:bookmarkStart w:id="3207" w:name="_Toc82621963"/>
      <w:bookmarkStart w:id="3208" w:name="_Toc61179035"/>
      <w:bookmarkStart w:id="3209" w:name="_Toc74663422"/>
      <w:bookmarkStart w:id="3210" w:name="_Toc36817400"/>
      <w:bookmarkStart w:id="3211" w:name="_Toc53178346"/>
      <w:bookmarkStart w:id="3212" w:name="_Toc67916801"/>
      <w:bookmarkStart w:id="3213" w:name="_Toc37267710"/>
      <w:bookmarkStart w:id="3214" w:name="_Toc61179505"/>
      <w:bookmarkStart w:id="3215" w:name="_Toc121818464"/>
      <w:bookmarkStart w:id="3216" w:name="_Toc121818688"/>
      <w:bookmarkStart w:id="3217" w:name="_Toc124158443"/>
      <w:bookmarkStart w:id="3218" w:name="_Toc130558511"/>
      <w:bookmarkStart w:id="3219" w:name="_Toc137467236"/>
      <w:bookmarkStart w:id="3220" w:name="_Toc138884882"/>
      <w:bookmarkStart w:id="3221" w:name="_Toc138885106"/>
      <w:bookmarkStart w:id="3222" w:name="_Toc145511317"/>
      <w:bookmarkStart w:id="3223" w:name="_Toc155475794"/>
      <w:r>
        <w:rPr>
          <w:rFonts w:eastAsia="DengXian" w:hint="eastAsia"/>
          <w:lang w:val="en-US" w:eastAsia="zh-CN"/>
        </w:rPr>
        <w:t>6</w:t>
      </w:r>
      <w:r>
        <w:rPr>
          <w:rFonts w:eastAsia="DengXian" w:hint="eastAsia"/>
        </w:rPr>
        <w:t>.9</w:t>
      </w:r>
      <w:r>
        <w:rPr>
          <w:rFonts w:eastAsia="DengXian"/>
        </w:rPr>
        <w:t>.</w:t>
      </w:r>
      <w:r>
        <w:rPr>
          <w:rFonts w:eastAsia="DengXian" w:hint="eastAsia"/>
          <w:lang w:val="en-US" w:eastAsia="zh-CN"/>
        </w:rPr>
        <w:t>1</w:t>
      </w:r>
      <w:r>
        <w:rPr>
          <w:rFonts w:eastAsia="DengXian"/>
        </w:rPr>
        <w:tab/>
        <w:t>OTA transmitter OFF power</w:t>
      </w:r>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p>
    <w:p w14:paraId="5F56C4E3" w14:textId="77777777" w:rsidR="004D3FFD" w:rsidRDefault="002C252C" w:rsidP="00EB7040">
      <w:pPr>
        <w:pStyle w:val="Heading4"/>
      </w:pPr>
      <w:bookmarkStart w:id="3224" w:name="_Toc74915670"/>
      <w:bookmarkStart w:id="3225" w:name="_Toc58915668"/>
      <w:bookmarkStart w:id="3226" w:name="_Toc58917849"/>
      <w:bookmarkStart w:id="3227" w:name="_Toc29810517"/>
      <w:bookmarkStart w:id="3228" w:name="_Toc21102668"/>
      <w:bookmarkStart w:id="3229" w:name="_Toc36635869"/>
      <w:bookmarkStart w:id="3230" w:name="_Toc37272815"/>
      <w:bookmarkStart w:id="3231" w:name="_Toc76544181"/>
      <w:bookmarkStart w:id="3232" w:name="_Toc82536303"/>
      <w:bookmarkStart w:id="3233" w:name="_Toc66693718"/>
      <w:bookmarkStart w:id="3234" w:name="_Toc53183001"/>
      <w:bookmarkStart w:id="3235" w:name="_Toc76114295"/>
      <w:bookmarkStart w:id="3236" w:name="_Toc45885892"/>
      <w:bookmarkStart w:id="3237" w:name="_Toc121818465"/>
      <w:bookmarkStart w:id="3238" w:name="_Toc121818689"/>
      <w:bookmarkStart w:id="3239" w:name="_Toc124158444"/>
      <w:bookmarkStart w:id="3240" w:name="_Toc130558512"/>
      <w:bookmarkStart w:id="3241" w:name="_Toc137467237"/>
      <w:bookmarkStart w:id="3242" w:name="_Toc138884883"/>
      <w:bookmarkStart w:id="3243" w:name="_Toc138885107"/>
      <w:bookmarkStart w:id="3244" w:name="_Toc145511318"/>
      <w:bookmarkStart w:id="3245" w:name="_Toc155475795"/>
      <w:r>
        <w:t>6.9.1.1</w:t>
      </w:r>
      <w:r>
        <w:tab/>
        <w:t>Definition and applicability</w:t>
      </w:r>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p>
    <w:p w14:paraId="1ECC2C75" w14:textId="77777777" w:rsidR="004D3FFD" w:rsidRDefault="002C252C">
      <w:pPr>
        <w:rPr>
          <w:rFonts w:eastAsia="DengXian"/>
        </w:rPr>
      </w:pPr>
      <w:bookmarkStart w:id="3246" w:name="_Toc76544182"/>
      <w:bookmarkStart w:id="3247" w:name="_Toc37272816"/>
      <w:bookmarkStart w:id="3248" w:name="_Toc29810518"/>
      <w:bookmarkStart w:id="3249" w:name="_Toc58915669"/>
      <w:bookmarkStart w:id="3250" w:name="_Toc76114296"/>
      <w:bookmarkStart w:id="3251" w:name="_Toc53183002"/>
      <w:bookmarkStart w:id="3252" w:name="_Toc36635870"/>
      <w:bookmarkStart w:id="3253" w:name="_Toc74915671"/>
      <w:bookmarkStart w:id="3254" w:name="_Toc66693719"/>
      <w:bookmarkStart w:id="3255" w:name="_Toc82536304"/>
      <w:bookmarkStart w:id="3256" w:name="_Toc45885893"/>
      <w:bookmarkStart w:id="3257" w:name="_Toc58917850"/>
      <w:bookmarkStart w:id="3258" w:name="_Toc21102669"/>
      <w:r>
        <w:rPr>
          <w:rFonts w:eastAsia="DengXian"/>
        </w:rPr>
        <w:t xml:space="preserve">OTA transmitter OFF power is defined as the mean power measured over 70/N µs filtered with a square filter of bandwidth equal to the </w:t>
      </w:r>
      <w:r>
        <w:rPr>
          <w:rFonts w:eastAsia="DengXian"/>
          <w:i/>
        </w:rPr>
        <w:t xml:space="preserve">passband bandwidth </w:t>
      </w:r>
      <w:r>
        <w:rPr>
          <w:rFonts w:eastAsia="DengXian"/>
        </w:rPr>
        <w:t>of the repeater (</w:t>
      </w:r>
      <w:r>
        <w:t>BW</w:t>
      </w:r>
      <w:r>
        <w:rPr>
          <w:vertAlign w:val="subscript"/>
        </w:rPr>
        <w:t>passband</w:t>
      </w:r>
      <w:r>
        <w:rPr>
          <w:rFonts w:eastAsia="DengXian"/>
        </w:rPr>
        <w:t>) centred</w:t>
      </w:r>
      <w:bookmarkStart w:id="3259" w:name="_Hlk498674997"/>
      <w:r>
        <w:rPr>
          <w:rFonts w:eastAsia="DengXian"/>
        </w:rPr>
        <w:t xml:space="preserve"> on the assigned channel frequency during the </w:t>
      </w:r>
      <w:r>
        <w:rPr>
          <w:rFonts w:eastAsia="DengXian"/>
          <w:i/>
        </w:rPr>
        <w:t>transmitter OFF state</w:t>
      </w:r>
      <w:r>
        <w:rPr>
          <w:rFonts w:eastAsia="DengXian"/>
        </w:rPr>
        <w:t>. N = SCS/15, where SCS is Sub Carrier Spacing in kHz</w:t>
      </w:r>
      <w:bookmarkEnd w:id="3259"/>
      <w:r>
        <w:rPr>
          <w:rFonts w:eastAsia="DengXian"/>
        </w:rPr>
        <w:t xml:space="preserve"> of the input signal.</w:t>
      </w:r>
      <w:r>
        <w:t xml:space="preserve"> </w:t>
      </w:r>
      <w:r>
        <w:rPr>
          <w:rFonts w:eastAsia="DengXian"/>
        </w:rPr>
        <w:t>The OTA transmitter OFF power is defined as TRP.</w:t>
      </w:r>
    </w:p>
    <w:p w14:paraId="19D23EE0" w14:textId="77777777" w:rsidR="004D3FFD" w:rsidRDefault="002C252C" w:rsidP="008E76DD">
      <w:pPr>
        <w:pStyle w:val="Heading4"/>
      </w:pPr>
      <w:bookmarkStart w:id="3260" w:name="_Toc121818466"/>
      <w:bookmarkStart w:id="3261" w:name="_Toc121818690"/>
      <w:bookmarkStart w:id="3262" w:name="_Toc124158445"/>
      <w:bookmarkStart w:id="3263" w:name="_Toc130558513"/>
      <w:bookmarkStart w:id="3264" w:name="_Toc137467238"/>
      <w:bookmarkStart w:id="3265" w:name="_Toc138884884"/>
      <w:bookmarkStart w:id="3266" w:name="_Toc138885108"/>
      <w:bookmarkStart w:id="3267" w:name="_Toc145511319"/>
      <w:bookmarkStart w:id="3268" w:name="_Toc155475796"/>
      <w:r>
        <w:t>6.9.1.2</w:t>
      </w:r>
      <w:r>
        <w:tab/>
        <w:t>Minimum requirement</w:t>
      </w:r>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60"/>
      <w:bookmarkEnd w:id="3261"/>
      <w:bookmarkEnd w:id="3262"/>
      <w:bookmarkEnd w:id="3263"/>
      <w:bookmarkEnd w:id="3264"/>
      <w:bookmarkEnd w:id="3265"/>
      <w:bookmarkEnd w:id="3266"/>
      <w:bookmarkEnd w:id="3267"/>
      <w:bookmarkEnd w:id="3268"/>
    </w:p>
    <w:p w14:paraId="31C2DDF5" w14:textId="77777777" w:rsidR="004D3FFD" w:rsidRDefault="002C252C">
      <w:pPr>
        <w:rPr>
          <w:color w:val="000000"/>
        </w:rPr>
      </w:pPr>
      <w:r>
        <w:rPr>
          <w:rFonts w:hint="eastAsia"/>
          <w:color w:val="000000"/>
        </w:rPr>
        <w:t>T</w:t>
      </w:r>
      <w:r>
        <w:rPr>
          <w:color w:val="000000"/>
        </w:rPr>
        <w:t>he minimum requirement</w:t>
      </w:r>
      <w:r>
        <w:rPr>
          <w:rFonts w:hint="eastAsia"/>
          <w:color w:val="000000"/>
        </w:rPr>
        <w:t xml:space="preserve"> </w:t>
      </w:r>
      <w:r>
        <w:rPr>
          <w:color w:val="000000"/>
        </w:rPr>
        <w:t>is in TS 3</w:t>
      </w:r>
      <w:r>
        <w:rPr>
          <w:rFonts w:hint="eastAsia"/>
          <w:color w:val="000000"/>
        </w:rPr>
        <w:t>8</w:t>
      </w:r>
      <w:r>
        <w:rPr>
          <w:color w:val="000000"/>
        </w:rPr>
        <w:t>.106 [</w:t>
      </w:r>
      <w:r>
        <w:rPr>
          <w:rFonts w:hint="eastAsia"/>
          <w:color w:val="000000"/>
          <w:lang w:val="en-US" w:eastAsia="zh-CN"/>
        </w:rPr>
        <w:t>2</w:t>
      </w:r>
      <w:r>
        <w:rPr>
          <w:color w:val="000000"/>
        </w:rPr>
        <w:t>], clause 7.9.2.2.</w:t>
      </w:r>
    </w:p>
    <w:p w14:paraId="1BC9DDE4" w14:textId="77777777" w:rsidR="004D3FFD" w:rsidRDefault="002C252C" w:rsidP="008E76DD">
      <w:pPr>
        <w:pStyle w:val="Heading4"/>
      </w:pPr>
      <w:bookmarkStart w:id="3269" w:name="_Toc29810519"/>
      <w:bookmarkStart w:id="3270" w:name="_Toc66693720"/>
      <w:bookmarkStart w:id="3271" w:name="_Toc37272817"/>
      <w:bookmarkStart w:id="3272" w:name="_Toc58917851"/>
      <w:bookmarkStart w:id="3273" w:name="_Toc82536305"/>
      <w:bookmarkStart w:id="3274" w:name="_Toc58915670"/>
      <w:bookmarkStart w:id="3275" w:name="_Toc45885894"/>
      <w:bookmarkStart w:id="3276" w:name="_Toc36635871"/>
      <w:bookmarkStart w:id="3277" w:name="_Toc76544183"/>
      <w:bookmarkStart w:id="3278" w:name="_Toc76114297"/>
      <w:bookmarkStart w:id="3279" w:name="_Toc53183003"/>
      <w:bookmarkStart w:id="3280" w:name="_Toc74915672"/>
      <w:bookmarkStart w:id="3281" w:name="_Toc21102670"/>
      <w:bookmarkStart w:id="3282" w:name="_Toc121818467"/>
      <w:bookmarkStart w:id="3283" w:name="_Toc121818691"/>
      <w:bookmarkStart w:id="3284" w:name="_Toc124158446"/>
      <w:bookmarkStart w:id="3285" w:name="_Toc130558514"/>
      <w:bookmarkStart w:id="3286" w:name="_Toc137467239"/>
      <w:bookmarkStart w:id="3287" w:name="_Toc138884885"/>
      <w:bookmarkStart w:id="3288" w:name="_Toc138885109"/>
      <w:bookmarkStart w:id="3289" w:name="_Toc145511320"/>
      <w:bookmarkStart w:id="3290" w:name="_Toc155475797"/>
      <w:r>
        <w:t>6.9.1.3</w:t>
      </w:r>
      <w:r>
        <w:tab/>
        <w:t>Test purpose</w:t>
      </w:r>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p>
    <w:p w14:paraId="2A523E29" w14:textId="77777777" w:rsidR="004D3FFD" w:rsidRDefault="002C252C">
      <w:pPr>
        <w:rPr>
          <w:color w:val="000000"/>
        </w:rPr>
      </w:pPr>
      <w:r>
        <w:rPr>
          <w:color w:val="000000"/>
        </w:rPr>
        <w:t>The purpose of this test is to verify the OTA transmitter OFF power</w:t>
      </w:r>
      <w:r>
        <w:rPr>
          <w:color w:val="000000"/>
          <w:lang w:eastAsia="zh-CN"/>
        </w:rPr>
        <w:t xml:space="preserve"> is</w:t>
      </w:r>
      <w:r>
        <w:rPr>
          <w:color w:val="000000"/>
        </w:rPr>
        <w:t xml:space="preserve"> within the limit</w:t>
      </w:r>
      <w:r>
        <w:rPr>
          <w:color w:val="000000"/>
          <w:lang w:eastAsia="zh-CN"/>
        </w:rPr>
        <w:t>s</w:t>
      </w:r>
      <w:r>
        <w:rPr>
          <w:color w:val="000000"/>
        </w:rPr>
        <w:t xml:space="preserve"> of the minimum requirement</w:t>
      </w:r>
      <w:r>
        <w:rPr>
          <w:color w:val="000000"/>
          <w:lang w:eastAsia="zh-CN"/>
        </w:rPr>
        <w:t>s</w:t>
      </w:r>
      <w:r>
        <w:rPr>
          <w:color w:val="000000"/>
        </w:rPr>
        <w:t>.</w:t>
      </w:r>
    </w:p>
    <w:p w14:paraId="30276591" w14:textId="77777777" w:rsidR="004D3FFD" w:rsidRDefault="002C252C" w:rsidP="008E76DD">
      <w:pPr>
        <w:pStyle w:val="Heading4"/>
      </w:pPr>
      <w:bookmarkStart w:id="3291" w:name="_Toc29810520"/>
      <w:bookmarkStart w:id="3292" w:name="_Toc76114298"/>
      <w:bookmarkStart w:id="3293" w:name="_Toc76544184"/>
      <w:bookmarkStart w:id="3294" w:name="_Toc58917852"/>
      <w:bookmarkStart w:id="3295" w:name="_Toc45885895"/>
      <w:bookmarkStart w:id="3296" w:name="_Toc53183004"/>
      <w:bookmarkStart w:id="3297" w:name="_Toc74915673"/>
      <w:bookmarkStart w:id="3298" w:name="_Toc82536306"/>
      <w:bookmarkStart w:id="3299" w:name="_Toc66693721"/>
      <w:bookmarkStart w:id="3300" w:name="_Toc21102671"/>
      <w:bookmarkStart w:id="3301" w:name="_Toc37272818"/>
      <w:bookmarkStart w:id="3302" w:name="_Toc58915671"/>
      <w:bookmarkStart w:id="3303" w:name="_Toc36635872"/>
      <w:bookmarkStart w:id="3304" w:name="_Toc121818468"/>
      <w:bookmarkStart w:id="3305" w:name="_Toc121818692"/>
      <w:bookmarkStart w:id="3306" w:name="_Toc124158447"/>
      <w:bookmarkStart w:id="3307" w:name="_Toc130558515"/>
      <w:bookmarkStart w:id="3308" w:name="_Toc137467240"/>
      <w:bookmarkStart w:id="3309" w:name="_Toc138884886"/>
      <w:bookmarkStart w:id="3310" w:name="_Toc138885110"/>
      <w:bookmarkStart w:id="3311" w:name="_Toc145511321"/>
      <w:bookmarkStart w:id="3312" w:name="_Toc155475798"/>
      <w:r>
        <w:t>6.9.1.4</w:t>
      </w:r>
      <w:r>
        <w:tab/>
        <w:t>Method of test</w:t>
      </w:r>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p>
    <w:p w14:paraId="727027C4" w14:textId="77777777" w:rsidR="004D3FFD" w:rsidRDefault="002C252C">
      <w:pPr>
        <w:rPr>
          <w:color w:val="000000"/>
        </w:rPr>
      </w:pPr>
      <w:r>
        <w:rPr>
          <w:color w:val="000000"/>
        </w:rPr>
        <w:t>Requirement is tested together with transmitter transient period, as described in clause 6.9.2.4.</w:t>
      </w:r>
    </w:p>
    <w:p w14:paraId="53B27DF7" w14:textId="77777777" w:rsidR="004D3FFD" w:rsidRDefault="002C252C" w:rsidP="008E76DD">
      <w:pPr>
        <w:pStyle w:val="Heading4"/>
      </w:pPr>
      <w:bookmarkStart w:id="3313" w:name="_Toc36635873"/>
      <w:bookmarkStart w:id="3314" w:name="_Toc82536307"/>
      <w:bookmarkStart w:id="3315" w:name="_Toc74915674"/>
      <w:bookmarkStart w:id="3316" w:name="_Toc37272819"/>
      <w:bookmarkStart w:id="3317" w:name="_Toc66693722"/>
      <w:bookmarkStart w:id="3318" w:name="_Toc21102672"/>
      <w:bookmarkStart w:id="3319" w:name="_Toc76544185"/>
      <w:bookmarkStart w:id="3320" w:name="_Toc45885896"/>
      <w:bookmarkStart w:id="3321" w:name="_Toc53183005"/>
      <w:bookmarkStart w:id="3322" w:name="_Toc58915672"/>
      <w:bookmarkStart w:id="3323" w:name="_Toc76114299"/>
      <w:bookmarkStart w:id="3324" w:name="_Toc58917853"/>
      <w:bookmarkStart w:id="3325" w:name="_Toc29810521"/>
      <w:bookmarkStart w:id="3326" w:name="_Toc121818469"/>
      <w:bookmarkStart w:id="3327" w:name="_Toc121818693"/>
      <w:bookmarkStart w:id="3328" w:name="_Toc124158448"/>
      <w:bookmarkStart w:id="3329" w:name="_Toc130558516"/>
      <w:bookmarkStart w:id="3330" w:name="_Toc137467241"/>
      <w:bookmarkStart w:id="3331" w:name="_Toc138884887"/>
      <w:bookmarkStart w:id="3332" w:name="_Toc138885111"/>
      <w:bookmarkStart w:id="3333" w:name="_Toc145511322"/>
      <w:bookmarkStart w:id="3334" w:name="_Toc155475799"/>
      <w:r>
        <w:t>6.9.1.5</w:t>
      </w:r>
      <w:r>
        <w:tab/>
        <w:t>Test requirements</w:t>
      </w:r>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p>
    <w:p w14:paraId="01975F00" w14:textId="77777777" w:rsidR="004D3FFD" w:rsidRDefault="002C252C">
      <w:r>
        <w:rPr>
          <w:color w:val="000000"/>
        </w:rPr>
        <w:t>The conformance testing of transmit OFF power is included in the conformance testing of transmit</w:t>
      </w:r>
      <w:r>
        <w:rPr>
          <w:color w:val="000000"/>
          <w:lang w:eastAsia="zh-CN"/>
        </w:rPr>
        <w:t>ter transient period</w:t>
      </w:r>
      <w:r>
        <w:rPr>
          <w:color w:val="000000"/>
        </w:rPr>
        <w:t>; therefore, see clause 6.9.2.5 for test requirements.</w:t>
      </w:r>
    </w:p>
    <w:p w14:paraId="2724368D" w14:textId="77777777" w:rsidR="004D3FFD" w:rsidRDefault="002C252C" w:rsidP="008E76DD">
      <w:pPr>
        <w:pStyle w:val="Heading3"/>
        <w:rPr>
          <w:rFonts w:eastAsia="DengXian"/>
        </w:rPr>
      </w:pPr>
      <w:bookmarkStart w:id="3335" w:name="_Toc121818470"/>
      <w:bookmarkStart w:id="3336" w:name="_Toc121818694"/>
      <w:bookmarkStart w:id="3337" w:name="_Toc124158449"/>
      <w:bookmarkStart w:id="3338" w:name="_Toc130558517"/>
      <w:bookmarkStart w:id="3339" w:name="_Toc137467242"/>
      <w:bookmarkStart w:id="3340" w:name="_Toc138884888"/>
      <w:bookmarkStart w:id="3341" w:name="_Toc138885112"/>
      <w:bookmarkStart w:id="3342" w:name="_Toc145511323"/>
      <w:bookmarkStart w:id="3343" w:name="_Toc155475800"/>
      <w:r>
        <w:rPr>
          <w:rFonts w:eastAsia="DengXian" w:hint="eastAsia"/>
          <w:lang w:val="en-US" w:eastAsia="zh-CN"/>
        </w:rPr>
        <w:t>6</w:t>
      </w:r>
      <w:r>
        <w:rPr>
          <w:rFonts w:eastAsia="DengXian" w:hint="eastAsia"/>
        </w:rPr>
        <w:t>.9</w:t>
      </w:r>
      <w:r>
        <w:rPr>
          <w:rFonts w:eastAsia="DengXian"/>
        </w:rPr>
        <w:t>.</w:t>
      </w:r>
      <w:r>
        <w:rPr>
          <w:rFonts w:eastAsia="DengXian" w:hint="eastAsia"/>
          <w:lang w:val="en-US" w:eastAsia="zh-CN"/>
        </w:rPr>
        <w:t>2</w:t>
      </w:r>
      <w:r>
        <w:rPr>
          <w:rFonts w:eastAsia="DengXian"/>
        </w:rPr>
        <w:tab/>
        <w:t>OTA transient period</w:t>
      </w:r>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335"/>
      <w:bookmarkEnd w:id="3336"/>
      <w:bookmarkEnd w:id="3337"/>
      <w:bookmarkEnd w:id="3338"/>
      <w:bookmarkEnd w:id="3339"/>
      <w:bookmarkEnd w:id="3340"/>
      <w:bookmarkEnd w:id="3341"/>
      <w:bookmarkEnd w:id="3342"/>
      <w:bookmarkEnd w:id="3343"/>
    </w:p>
    <w:p w14:paraId="334D97DD" w14:textId="77777777" w:rsidR="004D3FFD" w:rsidRDefault="002C252C" w:rsidP="008E76DD">
      <w:pPr>
        <w:pStyle w:val="Heading4"/>
      </w:pPr>
      <w:bookmarkStart w:id="3344" w:name="_Toc58915674"/>
      <w:bookmarkStart w:id="3345" w:name="_Toc58917855"/>
      <w:bookmarkStart w:id="3346" w:name="_Toc74915676"/>
      <w:bookmarkStart w:id="3347" w:name="_Toc66693724"/>
      <w:bookmarkStart w:id="3348" w:name="_Toc37272821"/>
      <w:bookmarkStart w:id="3349" w:name="_Toc29810523"/>
      <w:bookmarkStart w:id="3350" w:name="_Toc45885898"/>
      <w:bookmarkStart w:id="3351" w:name="_Toc53183007"/>
      <w:bookmarkStart w:id="3352" w:name="_Toc76114301"/>
      <w:bookmarkStart w:id="3353" w:name="_Toc82536309"/>
      <w:bookmarkStart w:id="3354" w:name="_Toc36635875"/>
      <w:bookmarkStart w:id="3355" w:name="_Toc21102674"/>
      <w:bookmarkStart w:id="3356" w:name="_Toc76544187"/>
      <w:bookmarkStart w:id="3357" w:name="_Toc121818471"/>
      <w:bookmarkStart w:id="3358" w:name="_Toc121818695"/>
      <w:bookmarkStart w:id="3359" w:name="_Toc124158450"/>
      <w:bookmarkStart w:id="3360" w:name="_Toc130558518"/>
      <w:bookmarkStart w:id="3361" w:name="_Toc137467243"/>
      <w:bookmarkStart w:id="3362" w:name="_Toc138884889"/>
      <w:bookmarkStart w:id="3363" w:name="_Toc138885113"/>
      <w:bookmarkStart w:id="3364" w:name="_Toc145511324"/>
      <w:bookmarkStart w:id="3365" w:name="_Toc155475801"/>
      <w:r>
        <w:t>6.9.2.1</w:t>
      </w:r>
      <w:r>
        <w:tab/>
        <w:t>Definition and applicability</w:t>
      </w:r>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p>
    <w:p w14:paraId="42C7DA0E" w14:textId="77777777" w:rsidR="004D3FFD" w:rsidRDefault="002C252C">
      <w:pPr>
        <w:rPr>
          <w:rFonts w:eastAsia="DengXian"/>
        </w:rPr>
      </w:pPr>
      <w:bookmarkStart w:id="3366" w:name="_Hlk104392742"/>
      <w:bookmarkStart w:id="3367" w:name="_Toc58917856"/>
      <w:bookmarkStart w:id="3368" w:name="_Toc66693725"/>
      <w:bookmarkStart w:id="3369" w:name="_Toc58915675"/>
      <w:bookmarkStart w:id="3370" w:name="_Toc53183008"/>
      <w:bookmarkStart w:id="3371" w:name="_Toc74915677"/>
      <w:bookmarkStart w:id="3372" w:name="_Toc45885899"/>
      <w:bookmarkStart w:id="3373" w:name="_Toc76544188"/>
      <w:bookmarkStart w:id="3374" w:name="_Toc82536310"/>
      <w:bookmarkStart w:id="3375" w:name="_Toc37272822"/>
      <w:bookmarkStart w:id="3376" w:name="_Toc76114302"/>
      <w:bookmarkStart w:id="3377" w:name="_Toc29810524"/>
      <w:bookmarkStart w:id="3378" w:name="_Toc21102675"/>
      <w:bookmarkStart w:id="3379" w:name="_Toc36635876"/>
      <w:r>
        <w:rPr>
          <w:rFonts w:eastAsia="DengXian"/>
        </w:rPr>
        <w:t xml:space="preserve">The OTA </w:t>
      </w:r>
      <w:r>
        <w:rPr>
          <w:rFonts w:eastAsia="DengXian"/>
          <w:i/>
        </w:rPr>
        <w:t>transmitter transient period</w:t>
      </w:r>
      <w:r>
        <w:rPr>
          <w:rFonts w:eastAsia="DengXian"/>
        </w:rPr>
        <w:t xml:space="preserve"> is the time period during which the transmitter is changing from the tra</w:t>
      </w:r>
      <w:r>
        <w:rPr>
          <w:rFonts w:eastAsia="DengXian"/>
          <w:i/>
        </w:rPr>
        <w:t>nsmitter OFF state</w:t>
      </w:r>
      <w:r>
        <w:rPr>
          <w:rFonts w:eastAsia="DengXian"/>
        </w:rPr>
        <w:t xml:space="preserve"> to the </w:t>
      </w:r>
      <w:r>
        <w:rPr>
          <w:rFonts w:eastAsia="DengXian"/>
          <w:i/>
        </w:rPr>
        <w:t xml:space="preserve">transmitter ON state </w:t>
      </w:r>
      <w:r>
        <w:rPr>
          <w:rFonts w:eastAsia="DengXian"/>
        </w:rPr>
        <w:t xml:space="preserve">or vice versa. The </w:t>
      </w:r>
      <w:r>
        <w:rPr>
          <w:rFonts w:eastAsia="DengXian"/>
          <w:i/>
        </w:rPr>
        <w:t>transmitter transient period</w:t>
      </w:r>
      <w:r>
        <w:rPr>
          <w:rFonts w:eastAsia="DengXian"/>
        </w:rPr>
        <w:t xml:space="preserve"> is illustrated in figure </w:t>
      </w:r>
      <w:r>
        <w:rPr>
          <w:rFonts w:eastAsia="DengXian"/>
          <w:lang w:eastAsia="zh-CN"/>
        </w:rPr>
        <w:t>6.9</w:t>
      </w:r>
      <w:r>
        <w:rPr>
          <w:rFonts w:eastAsia="DengXian"/>
        </w:rPr>
        <w:t>.</w:t>
      </w:r>
      <w:r>
        <w:rPr>
          <w:rFonts w:eastAsia="DengXian"/>
          <w:lang w:eastAsia="zh-CN"/>
        </w:rPr>
        <w:t>2</w:t>
      </w:r>
      <w:r>
        <w:rPr>
          <w:rFonts w:eastAsia="DengXian"/>
        </w:rPr>
        <w:t>.1-1.</w:t>
      </w:r>
    </w:p>
    <w:p w14:paraId="08052857" w14:textId="77777777" w:rsidR="004D3FFD" w:rsidRDefault="004D3FFD" w:rsidP="0008408B">
      <w:pPr>
        <w:rPr>
          <w:rFonts w:eastAsia="DengXian"/>
        </w:rPr>
      </w:pPr>
    </w:p>
    <w:p w14:paraId="48E933EC" w14:textId="77777777" w:rsidR="004D3FFD" w:rsidRDefault="002C252C" w:rsidP="0008408B">
      <w:pPr>
        <w:pStyle w:val="TH"/>
        <w:rPr>
          <w:rFonts w:eastAsia="DengXian"/>
        </w:rPr>
      </w:pPr>
      <w:r>
        <w:rPr>
          <w:rFonts w:eastAsia="DengXian"/>
        </w:rPr>
        <w:object w:dxaOrig="9248" w:dyaOrig="3829" w14:anchorId="60307548">
          <v:shape id="_x0000_i1039" type="#_x0000_t75" style="width:462pt;height:191.65pt" o:ole="">
            <v:imagedata r:id="rId22" o:title=""/>
          </v:shape>
          <o:OLEObject Type="Embed" ProgID="Visio.Drawing.15" ShapeID="_x0000_i1039" DrawAspect="Content" ObjectID="_1781368260" r:id="rId23"/>
        </w:object>
      </w:r>
    </w:p>
    <w:p w14:paraId="3579C5EB" w14:textId="77777777" w:rsidR="004D3FFD" w:rsidRDefault="002C252C" w:rsidP="0008408B">
      <w:pPr>
        <w:pStyle w:val="TF"/>
        <w:rPr>
          <w:rFonts w:eastAsia="DengXian"/>
        </w:rPr>
      </w:pPr>
      <w:r>
        <w:rPr>
          <w:rFonts w:eastAsia="DengXian"/>
        </w:rPr>
        <w:t xml:space="preserve">Figure </w:t>
      </w:r>
      <w:r>
        <w:rPr>
          <w:rFonts w:eastAsia="DengXian"/>
          <w:lang w:eastAsia="zh-CN"/>
        </w:rPr>
        <w:t>6.9</w:t>
      </w:r>
      <w:r>
        <w:rPr>
          <w:rFonts w:eastAsia="DengXian"/>
        </w:rPr>
        <w:t>.</w:t>
      </w:r>
      <w:r>
        <w:rPr>
          <w:rFonts w:eastAsia="DengXian"/>
          <w:lang w:eastAsia="zh-CN"/>
        </w:rPr>
        <w:t>2</w:t>
      </w:r>
      <w:r>
        <w:rPr>
          <w:rFonts w:eastAsia="DengXian"/>
        </w:rPr>
        <w:t xml:space="preserve">.1-1: Example of relations between transmitter </w:t>
      </w:r>
      <w:r>
        <w:rPr>
          <w:rFonts w:eastAsia="DengXian"/>
          <w:i/>
          <w:iCs/>
        </w:rPr>
        <w:t>ON state</w:t>
      </w:r>
      <w:r>
        <w:rPr>
          <w:rFonts w:eastAsia="DengXian"/>
        </w:rPr>
        <w:t xml:space="preserve">, transmitter </w:t>
      </w:r>
      <w:r>
        <w:rPr>
          <w:rFonts w:eastAsia="DengXian"/>
          <w:i/>
          <w:iCs/>
        </w:rPr>
        <w:t>OFF state</w:t>
      </w:r>
      <w:r>
        <w:rPr>
          <w:rFonts w:eastAsia="DengXian"/>
        </w:rPr>
        <w:t xml:space="preserve"> and </w:t>
      </w:r>
      <w:r>
        <w:rPr>
          <w:rFonts w:eastAsia="DengXian"/>
          <w:i/>
        </w:rPr>
        <w:t>transmitter transient period</w:t>
      </w:r>
    </w:p>
    <w:p w14:paraId="1BAA9267" w14:textId="77777777" w:rsidR="004D3FFD" w:rsidRDefault="002C252C">
      <w:pPr>
        <w:rPr>
          <w:rFonts w:eastAsia="DengXian" w:cs="v5.0.0"/>
          <w:lang w:eastAsia="zh-CN"/>
        </w:rPr>
      </w:pPr>
      <w:r>
        <w:rPr>
          <w:rFonts w:eastAsia="DengXian"/>
        </w:rPr>
        <w:t xml:space="preserve">This requirement </w:t>
      </w:r>
      <w:r>
        <w:t>shall be applied</w:t>
      </w:r>
      <w:r>
        <w:rPr>
          <w:rFonts w:eastAsia="DengXian"/>
        </w:rPr>
        <w:t xml:space="preserve"> at each RIB supporting transmission in the </w:t>
      </w:r>
      <w:r>
        <w:rPr>
          <w:rFonts w:eastAsia="DengXian"/>
          <w:i/>
          <w:iCs/>
        </w:rPr>
        <w:t>operating band</w:t>
      </w:r>
      <w:r>
        <w:rPr>
          <w:rFonts w:eastAsia="DengXian"/>
        </w:rPr>
        <w:t>.</w:t>
      </w:r>
      <w:r>
        <w:rPr>
          <w:rFonts w:eastAsia="DengXian"/>
          <w:lang w:eastAsia="zh-CN"/>
        </w:rPr>
        <w:t xml:space="preserve"> </w:t>
      </w:r>
    </w:p>
    <w:p w14:paraId="79BF3E93" w14:textId="77777777" w:rsidR="004D3FFD" w:rsidRDefault="002C252C">
      <w:pPr>
        <w:rPr>
          <w:rFonts w:eastAsia="DengXian" w:cs="v5.0.0"/>
          <w:lang w:eastAsia="zh-CN"/>
        </w:rPr>
      </w:pPr>
      <w:r>
        <w:rPr>
          <w:rFonts w:eastAsia="DengXian" w:cs="v5.0.0"/>
          <w:lang w:eastAsia="zh-CN"/>
        </w:rPr>
        <w:t>For a repeater that is not declared to be a long delay repeater (D.</w:t>
      </w:r>
      <w:r>
        <w:rPr>
          <w:rFonts w:eastAsia="DengXian" w:cs="v5.0.0" w:hint="eastAsia"/>
          <w:lang w:val="en-US" w:eastAsia="zh-CN"/>
        </w:rPr>
        <w:t>24</w:t>
      </w:r>
      <w:r>
        <w:rPr>
          <w:rFonts w:eastAsia="DengXian" w:cs="v5.0.0"/>
          <w:lang w:eastAsia="zh-CN"/>
        </w:rPr>
        <w:t xml:space="preserve">), </w:t>
      </w:r>
      <w:r>
        <w:rPr>
          <w:rFonts w:eastAsia="DengXian" w:cs="v5.0.0"/>
        </w:rPr>
        <w:t>the beginning and end point of downlink and uplink bursts are referenced to the slot timing at the input</w:t>
      </w:r>
      <w:r>
        <w:rPr>
          <w:rFonts w:eastAsia="DengXian" w:cs="v5.0.0"/>
          <w:lang w:eastAsia="zh-CN"/>
        </w:rPr>
        <w:t>.</w:t>
      </w:r>
    </w:p>
    <w:p w14:paraId="38D08058" w14:textId="77777777" w:rsidR="004D3FFD" w:rsidRDefault="002C252C">
      <w:pPr>
        <w:rPr>
          <w:rFonts w:eastAsia="DengXian" w:cs="v5.0.0"/>
        </w:rPr>
      </w:pPr>
      <w:r>
        <w:rPr>
          <w:rFonts w:eastAsia="DengXian" w:cs="v5.0.0"/>
          <w:lang w:eastAsia="zh-CN"/>
        </w:rPr>
        <w:t>For a repeater that is declared to be a long delay repeater (D.</w:t>
      </w:r>
      <w:r>
        <w:rPr>
          <w:rFonts w:eastAsia="DengXian" w:cs="v5.0.0" w:hint="eastAsia"/>
          <w:lang w:val="en-US" w:eastAsia="zh-CN"/>
        </w:rPr>
        <w:t>24</w:t>
      </w:r>
      <w:r>
        <w:rPr>
          <w:rFonts w:eastAsia="DengXian" w:cs="v5.0.0"/>
          <w:lang w:eastAsia="zh-CN"/>
        </w:rPr>
        <w:t xml:space="preserve">), </w:t>
      </w:r>
      <w:r>
        <w:rPr>
          <w:rFonts w:eastAsia="DengXian" w:cs="v5.0.0"/>
        </w:rPr>
        <w:t>the beginning and end point of downlink and uplink bursts are referenced to the slot timing at the input plus the declared repeater delay.</w:t>
      </w:r>
    </w:p>
    <w:p w14:paraId="31D87C06" w14:textId="77777777" w:rsidR="004D3FFD" w:rsidRDefault="002C252C" w:rsidP="00D13A3B">
      <w:pPr>
        <w:pStyle w:val="Heading4"/>
      </w:pPr>
      <w:bookmarkStart w:id="3380" w:name="_Toc121818472"/>
      <w:bookmarkStart w:id="3381" w:name="_Toc121818696"/>
      <w:bookmarkStart w:id="3382" w:name="_Toc124158451"/>
      <w:bookmarkStart w:id="3383" w:name="_Toc130558519"/>
      <w:bookmarkStart w:id="3384" w:name="_Toc137467244"/>
      <w:bookmarkStart w:id="3385" w:name="_Toc138884890"/>
      <w:bookmarkStart w:id="3386" w:name="_Toc138885114"/>
      <w:bookmarkStart w:id="3387" w:name="_Toc145511325"/>
      <w:bookmarkStart w:id="3388" w:name="_Toc155475802"/>
      <w:bookmarkEnd w:id="3366"/>
      <w:r>
        <w:t>6.9.2.2</w:t>
      </w:r>
      <w:r>
        <w:tab/>
        <w:t>Minimum requirement</w:t>
      </w:r>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p>
    <w:p w14:paraId="591AB3AA" w14:textId="77777777" w:rsidR="004D3FFD" w:rsidRDefault="002C252C">
      <w:pPr>
        <w:rPr>
          <w:color w:val="000000"/>
        </w:rPr>
      </w:pPr>
      <w:r>
        <w:rPr>
          <w:rFonts w:hint="eastAsia"/>
          <w:color w:val="000000"/>
        </w:rPr>
        <w:t>T</w:t>
      </w:r>
      <w:r>
        <w:rPr>
          <w:color w:val="000000"/>
        </w:rPr>
        <w:t>he minimum requirement</w:t>
      </w:r>
      <w:r>
        <w:rPr>
          <w:rFonts w:hint="eastAsia"/>
          <w:color w:val="000000"/>
        </w:rPr>
        <w:t xml:space="preserve"> </w:t>
      </w:r>
      <w:r>
        <w:rPr>
          <w:color w:val="000000"/>
        </w:rPr>
        <w:t>is in TS 3</w:t>
      </w:r>
      <w:r>
        <w:rPr>
          <w:rFonts w:hint="eastAsia"/>
          <w:color w:val="000000"/>
        </w:rPr>
        <w:t>8</w:t>
      </w:r>
      <w:r>
        <w:rPr>
          <w:color w:val="000000"/>
        </w:rPr>
        <w:t>.106 [</w:t>
      </w:r>
      <w:r>
        <w:rPr>
          <w:rFonts w:hint="eastAsia"/>
          <w:color w:val="000000"/>
          <w:lang w:val="en-US" w:eastAsia="zh-CN"/>
        </w:rPr>
        <w:t>2</w:t>
      </w:r>
      <w:r>
        <w:rPr>
          <w:color w:val="000000"/>
        </w:rPr>
        <w:t>], clause 7.9.3.2.</w:t>
      </w:r>
    </w:p>
    <w:p w14:paraId="706B7784" w14:textId="77777777" w:rsidR="004D3FFD" w:rsidRDefault="002C252C" w:rsidP="00D13A3B">
      <w:pPr>
        <w:pStyle w:val="Heading4"/>
      </w:pPr>
      <w:bookmarkStart w:id="3389" w:name="_Toc29810525"/>
      <w:bookmarkStart w:id="3390" w:name="_Toc37272823"/>
      <w:bookmarkStart w:id="3391" w:name="_Toc82536311"/>
      <w:bookmarkStart w:id="3392" w:name="_Toc36635877"/>
      <w:bookmarkStart w:id="3393" w:name="_Toc58915676"/>
      <w:bookmarkStart w:id="3394" w:name="_Toc45885900"/>
      <w:bookmarkStart w:id="3395" w:name="_Toc74915678"/>
      <w:bookmarkStart w:id="3396" w:name="_Toc21102676"/>
      <w:bookmarkStart w:id="3397" w:name="_Toc66693726"/>
      <w:bookmarkStart w:id="3398" w:name="_Toc58917857"/>
      <w:bookmarkStart w:id="3399" w:name="_Toc53183009"/>
      <w:bookmarkStart w:id="3400" w:name="_Toc76544189"/>
      <w:bookmarkStart w:id="3401" w:name="_Toc76114303"/>
      <w:bookmarkStart w:id="3402" w:name="_Toc121818473"/>
      <w:bookmarkStart w:id="3403" w:name="_Toc121818697"/>
      <w:bookmarkStart w:id="3404" w:name="_Toc124158452"/>
      <w:bookmarkStart w:id="3405" w:name="_Toc130558520"/>
      <w:bookmarkStart w:id="3406" w:name="_Toc137467245"/>
      <w:bookmarkStart w:id="3407" w:name="_Toc138884891"/>
      <w:bookmarkStart w:id="3408" w:name="_Toc138885115"/>
      <w:bookmarkStart w:id="3409" w:name="_Toc145511326"/>
      <w:bookmarkStart w:id="3410" w:name="_Toc155475803"/>
      <w:r>
        <w:t>6.9.2.3</w:t>
      </w:r>
      <w:r>
        <w:tab/>
        <w:t>Test purpose</w:t>
      </w:r>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p>
    <w:p w14:paraId="65D4FF55" w14:textId="77777777" w:rsidR="004D3FFD" w:rsidRDefault="002C252C">
      <w:pPr>
        <w:rPr>
          <w:color w:val="000000"/>
          <w:lang w:eastAsia="zh-CN"/>
        </w:rPr>
      </w:pPr>
      <w:r>
        <w:rPr>
          <w:color w:val="000000"/>
        </w:rPr>
        <w:t>The purpose of this test is to verify the OTA transmitter transient periods are within the limit</w:t>
      </w:r>
      <w:r>
        <w:rPr>
          <w:color w:val="000000"/>
          <w:lang w:eastAsia="zh-CN"/>
        </w:rPr>
        <w:t>s</w:t>
      </w:r>
      <w:r>
        <w:rPr>
          <w:color w:val="000000"/>
        </w:rPr>
        <w:t xml:space="preserve"> of the minimum requirement</w:t>
      </w:r>
      <w:r>
        <w:rPr>
          <w:color w:val="000000"/>
          <w:lang w:eastAsia="zh-CN"/>
        </w:rPr>
        <w:t>s</w:t>
      </w:r>
      <w:r>
        <w:rPr>
          <w:color w:val="000000"/>
        </w:rPr>
        <w:t>.</w:t>
      </w:r>
    </w:p>
    <w:p w14:paraId="37544DCD" w14:textId="77777777" w:rsidR="004D3FFD" w:rsidRDefault="002C252C" w:rsidP="00D13A3B">
      <w:pPr>
        <w:pStyle w:val="Heading4"/>
      </w:pPr>
      <w:bookmarkStart w:id="3411" w:name="_Toc37272824"/>
      <w:bookmarkStart w:id="3412" w:name="_Toc82536312"/>
      <w:bookmarkStart w:id="3413" w:name="_Toc76544190"/>
      <w:bookmarkStart w:id="3414" w:name="_Toc74915679"/>
      <w:bookmarkStart w:id="3415" w:name="_Toc36635878"/>
      <w:bookmarkStart w:id="3416" w:name="_Toc29810526"/>
      <w:bookmarkStart w:id="3417" w:name="_Toc58915677"/>
      <w:bookmarkStart w:id="3418" w:name="_Toc53183010"/>
      <w:bookmarkStart w:id="3419" w:name="_Toc66693727"/>
      <w:bookmarkStart w:id="3420" w:name="_Toc45885901"/>
      <w:bookmarkStart w:id="3421" w:name="_Toc21102677"/>
      <w:bookmarkStart w:id="3422" w:name="_Toc58917858"/>
      <w:bookmarkStart w:id="3423" w:name="_Toc76114304"/>
      <w:bookmarkStart w:id="3424" w:name="_Toc121818474"/>
      <w:bookmarkStart w:id="3425" w:name="_Toc121818698"/>
      <w:bookmarkStart w:id="3426" w:name="_Toc124158453"/>
      <w:bookmarkStart w:id="3427" w:name="_Toc130558521"/>
      <w:bookmarkStart w:id="3428" w:name="_Toc137467246"/>
      <w:bookmarkStart w:id="3429" w:name="_Toc138884892"/>
      <w:bookmarkStart w:id="3430" w:name="_Toc138885116"/>
      <w:bookmarkStart w:id="3431" w:name="_Toc145511327"/>
      <w:bookmarkStart w:id="3432" w:name="_Toc155475804"/>
      <w:r>
        <w:t>6.9.2.4</w:t>
      </w:r>
      <w:r>
        <w:tab/>
        <w:t>Method of test</w:t>
      </w:r>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p>
    <w:p w14:paraId="383976DB" w14:textId="77777777" w:rsidR="004D3FFD" w:rsidRDefault="002C252C" w:rsidP="00D13A3B">
      <w:pPr>
        <w:pStyle w:val="Heading5"/>
      </w:pPr>
      <w:bookmarkStart w:id="3433" w:name="_Toc21102678"/>
      <w:bookmarkStart w:id="3434" w:name="_Toc36635879"/>
      <w:bookmarkStart w:id="3435" w:name="_Toc76114305"/>
      <w:bookmarkStart w:id="3436" w:name="_Toc58917859"/>
      <w:bookmarkStart w:id="3437" w:name="_Toc66693728"/>
      <w:bookmarkStart w:id="3438" w:name="_Toc53183011"/>
      <w:bookmarkStart w:id="3439" w:name="_Toc82536313"/>
      <w:bookmarkStart w:id="3440" w:name="_Toc29810527"/>
      <w:bookmarkStart w:id="3441" w:name="_Toc74915680"/>
      <w:bookmarkStart w:id="3442" w:name="_Toc76544191"/>
      <w:bookmarkStart w:id="3443" w:name="_Toc37272825"/>
      <w:bookmarkStart w:id="3444" w:name="_Toc58915678"/>
      <w:bookmarkStart w:id="3445" w:name="_Toc45885902"/>
      <w:bookmarkStart w:id="3446" w:name="_Toc121818475"/>
      <w:bookmarkStart w:id="3447" w:name="_Toc121818699"/>
      <w:bookmarkStart w:id="3448" w:name="_Toc124158454"/>
      <w:bookmarkStart w:id="3449" w:name="_Toc130558522"/>
      <w:bookmarkStart w:id="3450" w:name="_Toc137467247"/>
      <w:bookmarkStart w:id="3451" w:name="_Toc138884893"/>
      <w:bookmarkStart w:id="3452" w:name="_Toc138885117"/>
      <w:bookmarkStart w:id="3453" w:name="_Toc145511328"/>
      <w:bookmarkStart w:id="3454" w:name="_Toc155475805"/>
      <w:r>
        <w:t>6.9.2.4.1</w:t>
      </w:r>
      <w:r>
        <w:tab/>
        <w:t>Initial conditions</w:t>
      </w:r>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p>
    <w:p w14:paraId="0F91910B" w14:textId="77777777" w:rsidR="004D3FFD" w:rsidRDefault="002C252C">
      <w:pPr>
        <w:rPr>
          <w:color w:val="000000"/>
        </w:rPr>
      </w:pPr>
      <w:r>
        <w:rPr>
          <w:color w:val="000000"/>
        </w:rPr>
        <w:t>Test environment: Normal; see annex B.2.</w:t>
      </w:r>
    </w:p>
    <w:p w14:paraId="5E761289" w14:textId="77777777" w:rsidR="004D3FFD" w:rsidRDefault="002C252C">
      <w:pPr>
        <w:rPr>
          <w:color w:val="000000"/>
        </w:rPr>
      </w:pPr>
      <w:r>
        <w:rPr>
          <w:color w:val="000000"/>
        </w:rPr>
        <w:t>RF channels to be tested: M; see clause 4.9.1.</w:t>
      </w:r>
    </w:p>
    <w:p w14:paraId="72B1ECCE" w14:textId="77777777" w:rsidR="004D3FFD" w:rsidRDefault="002C252C">
      <w:pPr>
        <w:rPr>
          <w:color w:val="000000"/>
        </w:rPr>
      </w:pPr>
      <w:r>
        <w:rPr>
          <w:color w:val="000000"/>
        </w:rPr>
        <w:t>Directions to be tested:</w:t>
      </w:r>
    </w:p>
    <w:p w14:paraId="2ED68F47" w14:textId="77777777" w:rsidR="004D3FFD" w:rsidRDefault="002C252C" w:rsidP="009A388B">
      <w:pPr>
        <w:pStyle w:val="B1"/>
      </w:pPr>
      <w:r w:rsidRPr="009A388B">
        <w:t>-</w:t>
      </w:r>
      <w:r w:rsidRPr="009A388B">
        <w:tab/>
        <w:t>The requirement is verified by an EIRP measurement at a direction corresponding to the OTA peak directions</w:t>
      </w:r>
      <w:r>
        <w:t xml:space="preserve"> set reference beam direction pair (D.</w:t>
      </w:r>
      <w:r>
        <w:rPr>
          <w:rFonts w:hint="eastAsia"/>
          <w:lang w:val="en-US" w:eastAsia="zh-CN"/>
        </w:rPr>
        <w:t>6</w:t>
      </w:r>
      <w:r>
        <w:t>) for the beam identifier (D.3) which provides the highest intended EIRP.</w:t>
      </w:r>
    </w:p>
    <w:p w14:paraId="784354C1" w14:textId="77777777" w:rsidR="004D3FFD" w:rsidRDefault="002C252C" w:rsidP="00D13A3B">
      <w:pPr>
        <w:pStyle w:val="Heading5"/>
      </w:pPr>
      <w:bookmarkStart w:id="3455" w:name="_Toc29810528"/>
      <w:bookmarkStart w:id="3456" w:name="_Toc76544192"/>
      <w:bookmarkStart w:id="3457" w:name="_Toc82536314"/>
      <w:bookmarkStart w:id="3458" w:name="_Toc58915679"/>
      <w:bookmarkStart w:id="3459" w:name="_Toc21102679"/>
      <w:bookmarkStart w:id="3460" w:name="_Toc37272826"/>
      <w:bookmarkStart w:id="3461" w:name="_Toc74915681"/>
      <w:bookmarkStart w:id="3462" w:name="_Toc45885903"/>
      <w:bookmarkStart w:id="3463" w:name="_Toc66693729"/>
      <w:bookmarkStart w:id="3464" w:name="_Toc36635880"/>
      <w:bookmarkStart w:id="3465" w:name="_Toc58917860"/>
      <w:bookmarkStart w:id="3466" w:name="_Toc76114306"/>
      <w:bookmarkStart w:id="3467" w:name="_Toc53183012"/>
      <w:bookmarkStart w:id="3468" w:name="_Toc121818476"/>
      <w:bookmarkStart w:id="3469" w:name="_Toc121818700"/>
      <w:bookmarkStart w:id="3470" w:name="_Toc124158455"/>
      <w:bookmarkStart w:id="3471" w:name="_Toc130558523"/>
      <w:bookmarkStart w:id="3472" w:name="_Toc137467248"/>
      <w:bookmarkStart w:id="3473" w:name="_Toc138884894"/>
      <w:bookmarkStart w:id="3474" w:name="_Toc138885118"/>
      <w:bookmarkStart w:id="3475" w:name="_Toc145511329"/>
      <w:bookmarkStart w:id="3476" w:name="_Toc155475806"/>
      <w:r>
        <w:t>6.9.2.4.2</w:t>
      </w:r>
      <w:r>
        <w:tab/>
        <w:t>Procedure</w:t>
      </w:r>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p>
    <w:p w14:paraId="4A1778A2" w14:textId="77777777" w:rsidR="004D3FFD" w:rsidRDefault="002C252C">
      <w:pPr>
        <w:pStyle w:val="B1"/>
      </w:pPr>
      <w:r>
        <w:t>1a)</w:t>
      </w:r>
      <w:r>
        <w:tab/>
        <w:t>Place the repeater at the positioner.</w:t>
      </w:r>
    </w:p>
    <w:p w14:paraId="017BB6E5" w14:textId="77777777" w:rsidR="004D3FFD" w:rsidRDefault="002C252C">
      <w:pPr>
        <w:pStyle w:val="B1"/>
      </w:pPr>
      <w:r>
        <w:t>1b) Verify measurement impact from feeding test signal by generating a signal for repeater input with repeater to be turned off.  Verify measured result is enough below requirement limit.</w:t>
      </w:r>
    </w:p>
    <w:p w14:paraId="02243315" w14:textId="77777777" w:rsidR="004D3FFD" w:rsidRDefault="002C252C">
      <w:pPr>
        <w:pStyle w:val="B1"/>
      </w:pPr>
      <w:r>
        <w:t>2)</w:t>
      </w:r>
      <w:r>
        <w:tab/>
        <w:t>Align the manufacturer declared coordinate system orientation (D.2) of the repeater with the test system.</w:t>
      </w:r>
    </w:p>
    <w:p w14:paraId="41C84F79" w14:textId="77777777" w:rsidR="004D3FFD" w:rsidRDefault="002C252C">
      <w:pPr>
        <w:pStyle w:val="B1"/>
      </w:pPr>
      <w:r>
        <w:t>4a)</w:t>
      </w:r>
      <w:r>
        <w:tab/>
        <w:t>For trainsient period measurement, set the input signal at the RIB according to</w:t>
      </w:r>
      <w:r>
        <w:rPr>
          <w:lang w:eastAsia="zh-CN"/>
        </w:rPr>
        <w:t xml:space="preserve"> </w:t>
      </w:r>
      <w:r>
        <w:t>the applicable test configuration and direction in clause 4.</w:t>
      </w:r>
      <w:r>
        <w:rPr>
          <w:lang w:eastAsia="zh-CN"/>
        </w:rPr>
        <w:t>8</w:t>
      </w:r>
      <w:r>
        <w:t xml:space="preserve"> using the corresponding test models</w:t>
      </w:r>
      <w:r>
        <w:rPr>
          <w:rFonts w:eastAsia="MS PMincho"/>
        </w:rPr>
        <w:t xml:space="preserve"> </w:t>
      </w:r>
      <w:r>
        <w:rPr>
          <w:rFonts w:hint="eastAsia"/>
          <w:lang w:val="en-US" w:eastAsia="zh-CN"/>
        </w:rPr>
        <w:t>RDL</w:t>
      </w:r>
      <w:r>
        <w:rPr>
          <w:lang w:eastAsia="zh-CN"/>
        </w:rPr>
        <w:t>-FR2</w:t>
      </w:r>
      <w:r>
        <w:rPr>
          <w:rFonts w:eastAsia="MS PMincho"/>
        </w:rPr>
        <w:noBreakHyphen/>
        <w:t>TM 1.1</w:t>
      </w:r>
      <w:r>
        <w:rPr>
          <w:rFonts w:eastAsia="SimSun" w:hint="eastAsia"/>
          <w:lang w:val="en-US" w:eastAsia="zh-CN"/>
        </w:rPr>
        <w:t xml:space="preserve"> and </w:t>
      </w:r>
      <w:r>
        <w:rPr>
          <w:rFonts w:hint="eastAsia"/>
          <w:lang w:val="en-US" w:eastAsia="zh-CN"/>
        </w:rPr>
        <w:t>RUL</w:t>
      </w:r>
      <w:r>
        <w:rPr>
          <w:lang w:eastAsia="zh-CN"/>
        </w:rPr>
        <w:t>-FR2</w:t>
      </w:r>
      <w:r>
        <w:rPr>
          <w:rFonts w:eastAsia="MS PMincho"/>
        </w:rPr>
        <w:noBreakHyphen/>
        <w:t>TM 1.1</w:t>
      </w:r>
      <w:r>
        <w:t xml:space="preserve"> in clause 4.9.2</w:t>
      </w:r>
      <w:r>
        <w:rPr>
          <w:lang w:eastAsia="zh-CN"/>
        </w:rPr>
        <w:t xml:space="preserve"> </w:t>
      </w:r>
      <w:r>
        <w:t xml:space="preserve">at the input power intended to produce the maximum rated output power, </w:t>
      </w:r>
      <w:r>
        <w:rPr>
          <w:lang w:eastAsia="zh-CN"/>
        </w:rPr>
        <w:t>P</w:t>
      </w:r>
      <w:r>
        <w:rPr>
          <w:vertAlign w:val="subscript"/>
          <w:lang w:eastAsia="zh-CN"/>
        </w:rPr>
        <w:t xml:space="preserve">rated,in, EIRP </w:t>
      </w:r>
      <w:r>
        <w:t>+ 10dB.</w:t>
      </w:r>
    </w:p>
    <w:p w14:paraId="3C9DA5B1" w14:textId="77777777" w:rsidR="004D3FFD" w:rsidRDefault="002C252C">
      <w:pPr>
        <w:pStyle w:val="B1"/>
      </w:pPr>
      <w:r>
        <w:t>4b)For OFF power measurement, set the signal generator RF output turned off for not to generate input signal.</w:t>
      </w:r>
    </w:p>
    <w:p w14:paraId="06EA4288" w14:textId="77777777" w:rsidR="004D3FFD" w:rsidRDefault="002C252C">
      <w:pPr>
        <w:pStyle w:val="B1"/>
      </w:pPr>
      <w:r>
        <w:t>5)</w:t>
      </w:r>
      <w:r>
        <w:tab/>
        <w:t xml:space="preserve">Orient the positioner (and repeater and test signal source) in order that the direction to be tested aligns with the test antenna such that measurements to determine TRP can be performed (see </w:t>
      </w:r>
      <w:r>
        <w:rPr>
          <w:rFonts w:eastAsia="SimSun" w:hint="eastAsia"/>
          <w:lang w:eastAsia="zh-CN"/>
        </w:rPr>
        <w:t>annex G</w:t>
      </w:r>
      <w:r>
        <w:t>) whilst maintaining the correct direction of arrival for the test signal.</w:t>
      </w:r>
    </w:p>
    <w:p w14:paraId="64071CF7" w14:textId="09987F82" w:rsidR="004D3FFD" w:rsidRDefault="000E0F8B">
      <w:pPr>
        <w:pStyle w:val="B1"/>
        <w:rPr>
          <w:strike/>
        </w:rPr>
      </w:pPr>
      <w:r>
        <w:t>6)</w:t>
      </w:r>
      <w:r>
        <w:tab/>
      </w:r>
      <w:r>
        <w:rPr>
          <w:snapToGrid w:val="0"/>
          <w:color w:val="000000"/>
        </w:rPr>
        <w:t xml:space="preserve">Measure the mean EIRP spectral density </w:t>
      </w:r>
      <w:r>
        <w:rPr>
          <w:color w:val="000000"/>
        </w:rPr>
        <w:t>as the power sum over two orthogonal polarizations</w:t>
      </w:r>
      <w:r>
        <w:rPr>
          <w:rFonts w:eastAsia="SimSun"/>
          <w:snapToGrid w:val="0"/>
          <w:color w:val="000000"/>
        </w:rPr>
        <w:t xml:space="preserve"> </w:t>
      </w:r>
      <w:r>
        <w:rPr>
          <w:snapToGrid w:val="0"/>
          <w:color w:val="000000"/>
        </w:rPr>
        <w:t xml:space="preserve">over 70/N μs filtered with a square filter of bandwidth equal to the </w:t>
      </w:r>
      <w:r>
        <w:rPr>
          <w:i/>
          <w:iCs/>
          <w:snapToGrid w:val="0"/>
          <w:color w:val="000000"/>
        </w:rPr>
        <w:t>passband</w:t>
      </w:r>
      <w:r>
        <w:rPr>
          <w:snapToGrid w:val="0"/>
          <w:color w:val="000000"/>
        </w:rPr>
        <w:t xml:space="preserve"> bandwidth of the repeater centred on the central frequency of the </w:t>
      </w:r>
      <w:r>
        <w:rPr>
          <w:i/>
          <w:iCs/>
          <w:snapToGrid w:val="0"/>
          <w:color w:val="000000"/>
        </w:rPr>
        <w:t>passband</w:t>
      </w:r>
      <w:r>
        <w:rPr>
          <w:snapToGrid w:val="0"/>
          <w:color w:val="000000"/>
        </w:rPr>
        <w:t xml:space="preserve">. 70/N μs average window centre is set from 35/N μs after end of one transmitter ON </w:t>
      </w:r>
      <w:r w:rsidRPr="00F6566D">
        <w:rPr>
          <w:snapToGrid w:val="0"/>
          <w:color w:val="000000"/>
        </w:rPr>
        <w:t>state</w:t>
      </w:r>
      <w:r>
        <w:rPr>
          <w:snapToGrid w:val="0"/>
          <w:color w:val="000000"/>
        </w:rPr>
        <w:t xml:space="preserve"> + 3 μs to 35/N μs before start of next transmitter ON </w:t>
      </w:r>
      <w:r w:rsidRPr="00F6566D">
        <w:rPr>
          <w:snapToGrid w:val="0"/>
          <w:color w:val="000000"/>
        </w:rPr>
        <w:t>state</w:t>
      </w:r>
      <w:r>
        <w:rPr>
          <w:snapToGrid w:val="0"/>
          <w:color w:val="000000"/>
        </w:rPr>
        <w:t xml:space="preserve">- 3 μs. </w:t>
      </w:r>
      <w:r>
        <w:rPr>
          <w:color w:val="000000"/>
        </w:rPr>
        <w:t>N = SCS/15, where SCS is Sub Carrier Spacing in kHz.</w:t>
      </w:r>
    </w:p>
    <w:p w14:paraId="7FEF2D75" w14:textId="77777777" w:rsidR="004D3FFD" w:rsidRDefault="002C252C" w:rsidP="009A388B">
      <w:pPr>
        <w:pStyle w:val="NO"/>
      </w:pPr>
      <w:r>
        <w:t>NOTE:</w:t>
      </w:r>
      <w:r>
        <w:tab/>
        <w:t>Make sure that the measurement receiver is not overloaded.</w:t>
      </w:r>
    </w:p>
    <w:p w14:paraId="15AFD9C4" w14:textId="77777777" w:rsidR="004D3FFD" w:rsidRDefault="002C252C" w:rsidP="00D13A3B">
      <w:pPr>
        <w:pStyle w:val="Heading4"/>
      </w:pPr>
      <w:bookmarkStart w:id="3477" w:name="_Toc45885907"/>
      <w:bookmarkStart w:id="3478" w:name="_Toc66693730"/>
      <w:bookmarkStart w:id="3479" w:name="_Toc76544193"/>
      <w:bookmarkStart w:id="3480" w:name="_Toc74915682"/>
      <w:bookmarkStart w:id="3481" w:name="_Toc37272830"/>
      <w:bookmarkStart w:id="3482" w:name="_Toc29810532"/>
      <w:bookmarkStart w:id="3483" w:name="_Toc58915680"/>
      <w:bookmarkStart w:id="3484" w:name="_Toc21102683"/>
      <w:bookmarkStart w:id="3485" w:name="_Toc53183013"/>
      <w:bookmarkStart w:id="3486" w:name="_Toc82536315"/>
      <w:bookmarkStart w:id="3487" w:name="_Toc76114307"/>
      <w:bookmarkStart w:id="3488" w:name="_Toc36635884"/>
      <w:bookmarkStart w:id="3489" w:name="_Toc58917861"/>
      <w:bookmarkStart w:id="3490" w:name="_Toc121818477"/>
      <w:bookmarkStart w:id="3491" w:name="_Toc121818701"/>
      <w:bookmarkStart w:id="3492" w:name="_Toc124158456"/>
      <w:bookmarkStart w:id="3493" w:name="_Toc130558524"/>
      <w:bookmarkStart w:id="3494" w:name="_Toc137467249"/>
      <w:bookmarkStart w:id="3495" w:name="_Toc138884895"/>
      <w:bookmarkStart w:id="3496" w:name="_Toc138885119"/>
      <w:bookmarkStart w:id="3497" w:name="_Toc145511330"/>
      <w:bookmarkStart w:id="3498" w:name="_Toc155475807"/>
      <w:r>
        <w:t>6.9.2.5</w:t>
      </w:r>
      <w:r>
        <w:tab/>
        <w:t>Test requirements</w:t>
      </w:r>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p>
    <w:p w14:paraId="1641FC36" w14:textId="77777777" w:rsidR="004D3FFD" w:rsidRDefault="002C252C">
      <w:r>
        <w:t xml:space="preserve">The measured </w:t>
      </w:r>
      <w:r>
        <w:rPr>
          <w:lang w:eastAsia="zh-CN"/>
        </w:rPr>
        <w:t xml:space="preserve">mean EIRP spectral density </w:t>
      </w:r>
      <w:r>
        <w:t xml:space="preserve">shall be less than </w:t>
      </w:r>
      <w:r>
        <w:rPr>
          <w:lang w:eastAsia="zh-CN"/>
        </w:rPr>
        <w:t>-33.1 + P</w:t>
      </w:r>
      <w:r>
        <w:rPr>
          <w:vertAlign w:val="subscript"/>
          <w:lang w:eastAsia="zh-CN"/>
        </w:rPr>
        <w:t>rated,c,EIRP </w:t>
      </w:r>
      <w:r>
        <w:rPr>
          <w:lang w:eastAsia="zh-CN"/>
        </w:rPr>
        <w:t>- P</w:t>
      </w:r>
      <w:r>
        <w:rPr>
          <w:vertAlign w:val="subscript"/>
          <w:lang w:eastAsia="zh-CN"/>
        </w:rPr>
        <w:t>rated,c,TRP</w:t>
      </w:r>
      <w:r>
        <w:rPr>
          <w:lang w:eastAsia="zh-CN"/>
        </w:rPr>
        <w:t xml:space="preserve"> dBm/MHz</w:t>
      </w:r>
      <w:r>
        <w:rPr>
          <w:rFonts w:cs="v4.2.0"/>
        </w:rPr>
        <w:t xml:space="preserve"> for carrier frequency 24.15 GHz &lt; f </w:t>
      </w:r>
      <w:r>
        <w:t>≤</w:t>
      </w:r>
      <w:r>
        <w:rPr>
          <w:rFonts w:cs="v4.2.0"/>
        </w:rPr>
        <w:t xml:space="preserve"> 29.5 GHz</w:t>
      </w:r>
      <w:r>
        <w:t>, where P</w:t>
      </w:r>
      <w:r>
        <w:rPr>
          <w:vertAlign w:val="subscript"/>
        </w:rPr>
        <w:t xml:space="preserve">rated,c,EIRP </w:t>
      </w:r>
      <w:r>
        <w:t xml:space="preserve">is the value declared for the </w:t>
      </w:r>
      <w:r>
        <w:rPr>
          <w:i/>
        </w:rPr>
        <w:t xml:space="preserve">reference beam direction pair </w:t>
      </w:r>
      <w:r>
        <w:t>(D.</w:t>
      </w:r>
      <w:r>
        <w:rPr>
          <w:rFonts w:hint="eastAsia"/>
          <w:lang w:val="en-US" w:eastAsia="zh-CN"/>
        </w:rPr>
        <w:t>6</w:t>
      </w:r>
      <w:r>
        <w:t xml:space="preserve">) for the beam identifier (D.3) which </w:t>
      </w:r>
      <w:r>
        <w:rPr>
          <w:rFonts w:cs="Arial"/>
          <w:szCs w:val="18"/>
        </w:rPr>
        <w:t>provides the highest intended EIRP</w:t>
      </w:r>
      <w:r>
        <w:t>.</w:t>
      </w:r>
    </w:p>
    <w:p w14:paraId="7C756C72" w14:textId="77777777" w:rsidR="004D3FFD" w:rsidRDefault="002C252C">
      <w:r>
        <w:t xml:space="preserve">The measured </w:t>
      </w:r>
      <w:r>
        <w:rPr>
          <w:lang w:eastAsia="zh-CN"/>
        </w:rPr>
        <w:t xml:space="preserve">mean EIRP spectral density </w:t>
      </w:r>
      <w:r>
        <w:t>shall be less than -32.7 + P</w:t>
      </w:r>
      <w:r>
        <w:rPr>
          <w:vertAlign w:val="subscript"/>
        </w:rPr>
        <w:t>rated,c,EIRP </w:t>
      </w:r>
      <w:r>
        <w:t>- P</w:t>
      </w:r>
      <w:r>
        <w:rPr>
          <w:vertAlign w:val="subscript"/>
        </w:rPr>
        <w:t>rated,c,TRP</w:t>
      </w:r>
      <w:r>
        <w:rPr>
          <w:lang w:eastAsia="zh-CN"/>
        </w:rPr>
        <w:t xml:space="preserve"> dBm/MHz</w:t>
      </w:r>
      <w:r>
        <w:rPr>
          <w:rFonts w:cs="v4.2.0"/>
        </w:rPr>
        <w:t xml:space="preserve"> for carrier frequency 37 GHz &lt; f </w:t>
      </w:r>
      <w:r>
        <w:t>≤</w:t>
      </w:r>
      <w:r>
        <w:rPr>
          <w:rFonts w:cs="v4.2.0"/>
        </w:rPr>
        <w:t xml:space="preserve"> 43.5 GHz</w:t>
      </w:r>
      <w:r>
        <w:t>, where P</w:t>
      </w:r>
      <w:r>
        <w:rPr>
          <w:vertAlign w:val="subscript"/>
        </w:rPr>
        <w:t xml:space="preserve">rated,c,EIRP </w:t>
      </w:r>
      <w:r>
        <w:t xml:space="preserve">is the value declared for the </w:t>
      </w:r>
      <w:r>
        <w:rPr>
          <w:i/>
        </w:rPr>
        <w:t xml:space="preserve">reference beam direction pair </w:t>
      </w:r>
      <w:r>
        <w:t>(D.</w:t>
      </w:r>
      <w:r>
        <w:rPr>
          <w:rFonts w:hint="eastAsia"/>
          <w:lang w:val="en-US" w:eastAsia="zh-CN"/>
        </w:rPr>
        <w:t>6</w:t>
      </w:r>
      <w:r>
        <w:t xml:space="preserve">) for the beam identifier (D.3) which </w:t>
      </w:r>
      <w:r>
        <w:rPr>
          <w:rFonts w:cs="Arial"/>
          <w:szCs w:val="18"/>
        </w:rPr>
        <w:t>provides the highest intended EIRP</w:t>
      </w:r>
      <w:r>
        <w:t>.</w:t>
      </w:r>
    </w:p>
    <w:p w14:paraId="3FCE4088" w14:textId="77777777" w:rsidR="004D3FFD" w:rsidRDefault="002C252C">
      <w:pPr>
        <w:rPr>
          <w:rFonts w:eastAsia="DengXian"/>
        </w:rPr>
      </w:pPr>
      <w:r>
        <w:t xml:space="preserve">The measured </w:t>
      </w:r>
      <w:r>
        <w:rPr>
          <w:lang w:eastAsia="zh-CN"/>
        </w:rPr>
        <w:t xml:space="preserve">mean EIRP spectral density </w:t>
      </w:r>
      <w:r>
        <w:t>shall be less than -32.4 + P</w:t>
      </w:r>
      <w:r>
        <w:rPr>
          <w:vertAlign w:val="subscript"/>
        </w:rPr>
        <w:t>rated,c,EIRP </w:t>
      </w:r>
      <w:r>
        <w:t>- P</w:t>
      </w:r>
      <w:r>
        <w:rPr>
          <w:vertAlign w:val="subscript"/>
        </w:rPr>
        <w:t>rated,c,TRP</w:t>
      </w:r>
      <w:r>
        <w:rPr>
          <w:lang w:eastAsia="zh-CN"/>
        </w:rPr>
        <w:t xml:space="preserve"> dBm/MHz</w:t>
      </w:r>
      <w:r>
        <w:rPr>
          <w:rFonts w:cs="v4.2.0"/>
        </w:rPr>
        <w:t xml:space="preserve"> for carrier frequency 43.5 GHz &lt; f </w:t>
      </w:r>
      <w:r>
        <w:t>≤</w:t>
      </w:r>
      <w:r>
        <w:rPr>
          <w:rFonts w:cs="v4.2.0"/>
        </w:rPr>
        <w:t xml:space="preserve"> 48.2 GHz</w:t>
      </w:r>
      <w:r>
        <w:t>, where P</w:t>
      </w:r>
      <w:r>
        <w:rPr>
          <w:vertAlign w:val="subscript"/>
        </w:rPr>
        <w:t xml:space="preserve">rated,c,EIRP </w:t>
      </w:r>
      <w:r>
        <w:t xml:space="preserve">is the value declared for the </w:t>
      </w:r>
      <w:r>
        <w:rPr>
          <w:i/>
        </w:rPr>
        <w:t xml:space="preserve">reference beam direction pair </w:t>
      </w:r>
      <w:r>
        <w:t>(D.</w:t>
      </w:r>
      <w:r>
        <w:rPr>
          <w:rFonts w:hint="eastAsia"/>
          <w:lang w:val="en-US" w:eastAsia="zh-CN"/>
        </w:rPr>
        <w:t>6</w:t>
      </w:r>
      <w:r>
        <w:t xml:space="preserve">) for the beam identifier (D.3) which </w:t>
      </w:r>
      <w:r>
        <w:rPr>
          <w:rFonts w:cs="Arial"/>
          <w:szCs w:val="18"/>
        </w:rPr>
        <w:t>provides the highest intended EIRP</w:t>
      </w:r>
    </w:p>
    <w:p w14:paraId="46C76A10" w14:textId="77777777" w:rsidR="00EC4928" w:rsidRDefault="00EC4928" w:rsidP="00EC4928">
      <w:pPr>
        <w:pStyle w:val="Heading1"/>
      </w:pPr>
      <w:bookmarkStart w:id="3499" w:name="_Toc76541899"/>
      <w:bookmarkStart w:id="3500" w:name="_Toc75334243"/>
      <w:bookmarkStart w:id="3501" w:name="_Toc76541332"/>
      <w:bookmarkStart w:id="3502" w:name="_Toc137562070"/>
      <w:bookmarkStart w:id="3503" w:name="_Toc98754366"/>
      <w:bookmarkStart w:id="3504" w:name="_Toc138871212"/>
      <w:bookmarkStart w:id="3505" w:name="_Toc124151143"/>
      <w:bookmarkStart w:id="3506" w:name="_Toc145534662"/>
      <w:bookmarkStart w:id="3507" w:name="_Toc82429789"/>
      <w:bookmarkStart w:id="3508" w:name="_Toc114148898"/>
      <w:bookmarkStart w:id="3509" w:name="_Toc75816174"/>
      <w:bookmarkStart w:id="3510" w:name="_Toc75165288"/>
      <w:bookmarkStart w:id="3511" w:name="_Toc89940040"/>
      <w:bookmarkStart w:id="3512" w:name="_Toc106178180"/>
      <w:bookmarkStart w:id="3513" w:name="_Toc155287435"/>
      <w:bookmarkStart w:id="3514" w:name="_Toc75508435"/>
      <w:bookmarkStart w:id="3515" w:name="_Toc130393683"/>
      <w:bookmarkEnd w:id="1143"/>
      <w:r>
        <w:rPr>
          <w:rFonts w:hint="eastAsia"/>
          <w:lang w:val="en-US" w:eastAsia="zh-CN"/>
        </w:rPr>
        <w:t>7</w:t>
      </w:r>
      <w:r>
        <w:tab/>
        <w:t>Radiated performance requirements</w:t>
      </w:r>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p>
    <w:p w14:paraId="6B3CBA62" w14:textId="77777777" w:rsidR="00EC4928" w:rsidRDefault="00EC4928" w:rsidP="00EC4928">
      <w:pPr>
        <w:pStyle w:val="Heading2"/>
      </w:pPr>
      <w:bookmarkStart w:id="3516" w:name="_Toc130393746"/>
      <w:bookmarkStart w:id="3517" w:name="_Toc155287498"/>
      <w:bookmarkStart w:id="3518" w:name="_Toc98754429"/>
      <w:bookmarkStart w:id="3519" w:name="_Toc76541395"/>
      <w:bookmarkStart w:id="3520" w:name="_Toc89940103"/>
      <w:bookmarkStart w:id="3521" w:name="_Toc124151206"/>
      <w:bookmarkStart w:id="3522" w:name="_Toc76541962"/>
      <w:bookmarkStart w:id="3523" w:name="_Toc75508498"/>
      <w:bookmarkStart w:id="3524" w:name="_Toc75165382"/>
      <w:bookmarkStart w:id="3525" w:name="_Toc138871275"/>
      <w:bookmarkStart w:id="3526" w:name="_Toc137562133"/>
      <w:bookmarkStart w:id="3527" w:name="_Toc82429852"/>
      <w:bookmarkStart w:id="3528" w:name="_Toc114148961"/>
      <w:bookmarkStart w:id="3529" w:name="_Toc106178243"/>
      <w:bookmarkStart w:id="3530" w:name="_Toc75816237"/>
      <w:bookmarkStart w:id="3531" w:name="_Toc75334306"/>
      <w:bookmarkStart w:id="3532" w:name="_Toc145534725"/>
      <w:r>
        <w:rPr>
          <w:rFonts w:hint="eastAsia"/>
          <w:lang w:val="en-US" w:eastAsia="zh-CN"/>
        </w:rPr>
        <w:t>7</w:t>
      </w:r>
      <w:r>
        <w:t>.</w:t>
      </w:r>
      <w:r>
        <w:rPr>
          <w:rFonts w:hint="eastAsia"/>
          <w:lang w:val="en-US" w:eastAsia="zh-CN"/>
        </w:rPr>
        <w:t>1</w:t>
      </w:r>
      <w:r>
        <w:tab/>
      </w:r>
      <w:r>
        <w:rPr>
          <w:rFonts w:hint="eastAsia"/>
          <w:lang w:val="en-US" w:eastAsia="zh-CN"/>
        </w:rPr>
        <w:t>NCR</w:t>
      </w:r>
      <w:r>
        <w:t>-MT performance requirements</w:t>
      </w:r>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p>
    <w:p w14:paraId="13C721E3" w14:textId="77777777" w:rsidR="00EC4928" w:rsidRDefault="00EC4928" w:rsidP="00EC4928">
      <w:pPr>
        <w:rPr>
          <w:lang w:eastAsia="zh-CN"/>
        </w:rPr>
      </w:pPr>
    </w:p>
    <w:p w14:paraId="596BC4AD" w14:textId="77777777" w:rsidR="00EC4928" w:rsidRDefault="00EC4928" w:rsidP="00EC4928">
      <w:pPr>
        <w:pStyle w:val="Heading3"/>
      </w:pPr>
      <w:bookmarkStart w:id="3533" w:name="_Toc75508499"/>
      <w:bookmarkStart w:id="3534" w:name="_Toc75334307"/>
      <w:bookmarkStart w:id="3535" w:name="_Toc124151207"/>
      <w:bookmarkStart w:id="3536" w:name="_Toc76541396"/>
      <w:bookmarkStart w:id="3537" w:name="_Toc106178244"/>
      <w:bookmarkStart w:id="3538" w:name="_Toc75816238"/>
      <w:bookmarkStart w:id="3539" w:name="_Toc76541963"/>
      <w:bookmarkStart w:id="3540" w:name="_Toc114148962"/>
      <w:bookmarkStart w:id="3541" w:name="_Toc130393747"/>
      <w:bookmarkStart w:id="3542" w:name="_Toc82429853"/>
      <w:bookmarkStart w:id="3543" w:name="_Toc155287499"/>
      <w:bookmarkStart w:id="3544" w:name="_Toc138871276"/>
      <w:bookmarkStart w:id="3545" w:name="_Toc75165383"/>
      <w:bookmarkStart w:id="3546" w:name="_Toc98754430"/>
      <w:bookmarkStart w:id="3547" w:name="_Toc137562134"/>
      <w:bookmarkStart w:id="3548" w:name="_Toc89940104"/>
      <w:bookmarkStart w:id="3549" w:name="_Toc145534726"/>
      <w:r>
        <w:rPr>
          <w:rFonts w:hint="eastAsia"/>
          <w:lang w:val="en-US" w:eastAsia="zh-CN"/>
        </w:rPr>
        <w:t>7</w:t>
      </w:r>
      <w:r>
        <w:t>.</w:t>
      </w:r>
      <w:r>
        <w:rPr>
          <w:rFonts w:hint="eastAsia"/>
          <w:lang w:val="en-US" w:eastAsia="zh-CN"/>
        </w:rPr>
        <w:t>1</w:t>
      </w:r>
      <w:r>
        <w:t>.1</w:t>
      </w:r>
      <w:r>
        <w:tab/>
        <w:t>General</w:t>
      </w:r>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p>
    <w:p w14:paraId="1664F811" w14:textId="77777777" w:rsidR="00EC4928" w:rsidRDefault="00EC4928" w:rsidP="00EC4928">
      <w:pPr>
        <w:pStyle w:val="Heading4"/>
      </w:pPr>
      <w:bookmarkStart w:id="3550" w:name="_Toc145534727"/>
      <w:bookmarkStart w:id="3551" w:name="_Toc76541964"/>
      <w:bookmarkStart w:id="3552" w:name="_Toc138871277"/>
      <w:bookmarkStart w:id="3553" w:name="_Toc106178245"/>
      <w:bookmarkStart w:id="3554" w:name="_Toc124151208"/>
      <w:bookmarkStart w:id="3555" w:name="_Toc155287500"/>
      <w:bookmarkStart w:id="3556" w:name="_Toc75508500"/>
      <w:bookmarkStart w:id="3557" w:name="_Toc130393748"/>
      <w:bookmarkStart w:id="3558" w:name="_Toc82429854"/>
      <w:bookmarkStart w:id="3559" w:name="_Toc75334308"/>
      <w:bookmarkStart w:id="3560" w:name="_Toc75816239"/>
      <w:bookmarkStart w:id="3561" w:name="_Toc98754431"/>
      <w:bookmarkStart w:id="3562" w:name="_Toc76541397"/>
      <w:bookmarkStart w:id="3563" w:name="_Toc114148963"/>
      <w:bookmarkStart w:id="3564" w:name="_Toc89940105"/>
      <w:bookmarkStart w:id="3565" w:name="_Toc75165384"/>
      <w:bookmarkStart w:id="3566" w:name="_Toc137562135"/>
      <w:r>
        <w:rPr>
          <w:rFonts w:hint="eastAsia"/>
          <w:lang w:val="en-US" w:eastAsia="zh-CN"/>
        </w:rPr>
        <w:t>7</w:t>
      </w:r>
      <w:r>
        <w:t>.</w:t>
      </w:r>
      <w:r>
        <w:rPr>
          <w:rFonts w:hint="eastAsia"/>
          <w:lang w:val="en-US" w:eastAsia="zh-CN"/>
        </w:rPr>
        <w:t>1</w:t>
      </w:r>
      <w:r>
        <w:t>.1.1</w:t>
      </w:r>
      <w:r>
        <w:tab/>
        <w:t>Scope and definitions</w:t>
      </w:r>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p>
    <w:p w14:paraId="3A8D6823" w14:textId="77777777" w:rsidR="00EC4928" w:rsidRDefault="00EC4928" w:rsidP="00EC4928">
      <w:r>
        <w:rPr>
          <w:lang w:eastAsia="ko-KR"/>
        </w:rPr>
        <w:t xml:space="preserve">Radiated performance requirements specify the ability of the </w:t>
      </w:r>
      <w:r>
        <w:rPr>
          <w:rFonts w:hint="eastAsia"/>
          <w:i/>
          <w:lang w:val="en-US" w:eastAsia="zh-CN"/>
        </w:rPr>
        <w:t>NCR</w:t>
      </w:r>
      <w:r>
        <w:rPr>
          <w:i/>
          <w:lang w:eastAsia="ko-KR"/>
        </w:rPr>
        <w:t>-MT type 2-O</w:t>
      </w:r>
      <w:r>
        <w:rPr>
          <w:lang w:eastAsia="ko-KR"/>
        </w:rPr>
        <w:t xml:space="preserve"> to correctly demodulate signals in various conditions and configurations. Radiated performance requirements are specified at the RIB.</w:t>
      </w:r>
    </w:p>
    <w:p w14:paraId="5DE0D6E3" w14:textId="77777777" w:rsidR="00EC4928" w:rsidRDefault="00EC4928" w:rsidP="00EC4928">
      <w:r>
        <w:rPr>
          <w:lang w:eastAsia="ko-KR"/>
        </w:rPr>
        <w:t>Radiated performance requirements</w:t>
      </w:r>
      <w:r>
        <w:t xml:space="preserve"> for the </w:t>
      </w:r>
      <w:r>
        <w:rPr>
          <w:rFonts w:hint="eastAsia"/>
          <w:lang w:val="en-US" w:eastAsia="zh-CN"/>
        </w:rPr>
        <w:t>NCR</w:t>
      </w:r>
      <w:r>
        <w:t xml:space="preserve">-MT are specified for the fixed reference channels defined in annex </w:t>
      </w:r>
      <w:r>
        <w:rPr>
          <w:rFonts w:hint="eastAsia"/>
          <w:lang w:val="en-US" w:eastAsia="zh-CN"/>
        </w:rPr>
        <w:t>H</w:t>
      </w:r>
      <w:r>
        <w:t xml:space="preserve"> and the propagation conditions in annex </w:t>
      </w:r>
      <w:r>
        <w:rPr>
          <w:rFonts w:hint="eastAsia"/>
          <w:lang w:val="en-US" w:eastAsia="zh-CN"/>
        </w:rPr>
        <w:t>I</w:t>
      </w:r>
      <w:r>
        <w:t xml:space="preserve">. The requirements only apply to those FRCs that are supported by the </w:t>
      </w:r>
      <w:r>
        <w:rPr>
          <w:rFonts w:hint="eastAsia"/>
          <w:lang w:val="en-US" w:eastAsia="zh-CN"/>
        </w:rPr>
        <w:t>NCR</w:t>
      </w:r>
      <w:r>
        <w:t>-MT.</w:t>
      </w:r>
    </w:p>
    <w:p w14:paraId="15A0A9F2" w14:textId="77777777" w:rsidR="00EC4928" w:rsidRDefault="00EC4928" w:rsidP="00EC4928">
      <w:r>
        <w:rPr>
          <w:lang w:eastAsia="ko-KR"/>
        </w:rPr>
        <w:t xml:space="preserve">The radiated performance requirements for </w:t>
      </w:r>
      <w:r>
        <w:rPr>
          <w:rFonts w:hint="eastAsia"/>
          <w:i/>
          <w:lang w:val="en-US" w:eastAsia="zh-CN"/>
        </w:rPr>
        <w:t>NCR</w:t>
      </w:r>
      <w:r>
        <w:rPr>
          <w:i/>
          <w:lang w:eastAsia="ko-KR"/>
        </w:rPr>
        <w:t>-MT type 2-O</w:t>
      </w:r>
      <w:r>
        <w:rPr>
          <w:lang w:eastAsia="ko-KR"/>
        </w:rPr>
        <w:t xml:space="preserve"> are limited to two OTA </w:t>
      </w:r>
      <w:r>
        <w:rPr>
          <w:i/>
          <w:lang w:eastAsia="ko-KR"/>
        </w:rPr>
        <w:t>demodulations branches</w:t>
      </w:r>
      <w:r>
        <w:rPr>
          <w:lang w:eastAsia="ko-KR"/>
        </w:rPr>
        <w:t xml:space="preserve"> as described in clause </w:t>
      </w:r>
      <w:r>
        <w:rPr>
          <w:rFonts w:hint="eastAsia"/>
          <w:lang w:val="en-US" w:eastAsia="zh-CN"/>
        </w:rPr>
        <w:t>7</w:t>
      </w:r>
      <w:r>
        <w:rPr>
          <w:lang w:eastAsia="ko-KR"/>
        </w:rPr>
        <w:t xml:space="preserve">.1.1.2. </w:t>
      </w:r>
      <w:r>
        <w:t xml:space="preserve">Conformance requirements can only be tested for 1 or 2 </w:t>
      </w:r>
      <w:r>
        <w:rPr>
          <w:i/>
        </w:rPr>
        <w:t>demodulation branches</w:t>
      </w:r>
      <w:r>
        <w:t xml:space="preserve"> depending on the number of polarizations supported by the </w:t>
      </w:r>
      <w:r>
        <w:rPr>
          <w:rFonts w:hint="eastAsia"/>
          <w:lang w:val="en-US" w:eastAsia="zh-CN"/>
        </w:rPr>
        <w:t>NCR</w:t>
      </w:r>
      <w:r>
        <w:t>-MT, with the required SNR applied separately per polarization.</w:t>
      </w:r>
    </w:p>
    <w:p w14:paraId="4FA45678" w14:textId="77777777" w:rsidR="00EC4928" w:rsidRDefault="00EC4928" w:rsidP="00EC4928">
      <w:pPr>
        <w:pStyle w:val="NO"/>
      </w:pPr>
      <w:r>
        <w:t xml:space="preserve">NOTE: </w:t>
      </w:r>
      <w:r>
        <w:tab/>
      </w:r>
      <w:r>
        <w:rPr>
          <w:rFonts w:hint="eastAsia"/>
          <w:lang w:val="en-US" w:eastAsia="zh-CN"/>
        </w:rPr>
        <w:t>NCR</w:t>
      </w:r>
      <w:r>
        <w:t xml:space="preserve">-MT can support more than 2 </w:t>
      </w:r>
      <w:r>
        <w:rPr>
          <w:i/>
        </w:rPr>
        <w:t>demodulation branches</w:t>
      </w:r>
      <w:r>
        <w:t xml:space="preserve">, however OTA conformance testing can only be performed for 1 or 2 </w:t>
      </w:r>
      <w:r>
        <w:rPr>
          <w:i/>
        </w:rPr>
        <w:t>demodulation branches</w:t>
      </w:r>
      <w:r>
        <w:t>.</w:t>
      </w:r>
    </w:p>
    <w:p w14:paraId="6E962437" w14:textId="77777777" w:rsidR="00EC4928" w:rsidRDefault="00EC4928" w:rsidP="00EC4928">
      <w:r>
        <w:t xml:space="preserve">The SNR used in this clause is </w:t>
      </w:r>
      <w:r>
        <w:rPr>
          <w:lang w:eastAsia="zh-CN"/>
        </w:rPr>
        <w:t xml:space="preserve">specified based on a single carrier and </w:t>
      </w:r>
      <w:r>
        <w:t>defined as:</w:t>
      </w:r>
    </w:p>
    <w:p w14:paraId="10F83E08" w14:textId="77777777" w:rsidR="00EC4928" w:rsidRDefault="00EC4928" w:rsidP="00EC4928">
      <w:pPr>
        <w:pStyle w:val="B1"/>
      </w:pPr>
      <w:r>
        <w:t>SNR = S / N</w:t>
      </w:r>
    </w:p>
    <w:p w14:paraId="1E7069B0" w14:textId="77777777" w:rsidR="00EC4928" w:rsidRDefault="00EC4928" w:rsidP="00EC4928">
      <w:r>
        <w:t>Where:</w:t>
      </w:r>
    </w:p>
    <w:p w14:paraId="599341EE" w14:textId="77777777" w:rsidR="00EC4928" w:rsidRPr="0096642A" w:rsidRDefault="00EC4928" w:rsidP="00EC4928">
      <w:pPr>
        <w:pStyle w:val="B1"/>
      </w:pPr>
      <w:r w:rsidRPr="0096642A">
        <w:t>S</w:t>
      </w:r>
      <w:r w:rsidRPr="0096642A">
        <w:tab/>
        <w:t xml:space="preserve">is the total signal energy in the slot on a single TAB connector (for </w:t>
      </w:r>
      <w:r w:rsidRPr="0096642A">
        <w:rPr>
          <w:rFonts w:hint="eastAsia"/>
        </w:rPr>
        <w:t>NCR</w:t>
      </w:r>
      <w:r w:rsidRPr="0096642A">
        <w:t>-MT type 1-</w:t>
      </w:r>
      <w:r w:rsidRPr="0096642A">
        <w:rPr>
          <w:rFonts w:hint="eastAsia"/>
        </w:rPr>
        <w:t>C</w:t>
      </w:r>
      <w:r w:rsidRPr="0096642A">
        <w:t>).</w:t>
      </w:r>
    </w:p>
    <w:p w14:paraId="01551BC2" w14:textId="77777777" w:rsidR="00EC4928" w:rsidRPr="0096642A" w:rsidRDefault="00EC4928" w:rsidP="00EC4928">
      <w:pPr>
        <w:pStyle w:val="B1"/>
      </w:pPr>
      <w:r w:rsidRPr="0096642A">
        <w:t>N</w:t>
      </w:r>
      <w:r w:rsidRPr="0096642A">
        <w:tab/>
        <w:t xml:space="preserve">is the noise energy in a bandwidth corresponding to the transmission bandwidth over the duration of a slot on a single TAB connector (for </w:t>
      </w:r>
      <w:r w:rsidRPr="0096642A">
        <w:rPr>
          <w:rFonts w:hint="eastAsia"/>
        </w:rPr>
        <w:t>NCR</w:t>
      </w:r>
      <w:r w:rsidRPr="0096642A">
        <w:t>-MT type 1-</w:t>
      </w:r>
      <w:r w:rsidRPr="0096642A">
        <w:rPr>
          <w:rFonts w:hint="eastAsia"/>
        </w:rPr>
        <w:t>C</w:t>
      </w:r>
      <w:r w:rsidRPr="0096642A">
        <w:t>).</w:t>
      </w:r>
    </w:p>
    <w:p w14:paraId="3916A237" w14:textId="77777777" w:rsidR="00EC4928" w:rsidRDefault="00EC4928" w:rsidP="00EC4928">
      <w:pPr>
        <w:pStyle w:val="Heading4"/>
      </w:pPr>
      <w:bookmarkStart w:id="3567" w:name="_Toc75165292"/>
      <w:bookmarkStart w:id="3568" w:name="_Toc89940044"/>
      <w:bookmarkStart w:id="3569" w:name="_Toc76541903"/>
      <w:bookmarkStart w:id="3570" w:name="_Toc75816178"/>
      <w:bookmarkStart w:id="3571" w:name="_Toc124151147"/>
      <w:bookmarkStart w:id="3572" w:name="_Toc155287439"/>
      <w:bookmarkStart w:id="3573" w:name="_Toc114148902"/>
      <w:bookmarkStart w:id="3574" w:name="_Toc130393687"/>
      <w:bookmarkStart w:id="3575" w:name="_Toc76541336"/>
      <w:bookmarkStart w:id="3576" w:name="_Toc82429793"/>
      <w:bookmarkStart w:id="3577" w:name="_Toc75508439"/>
      <w:bookmarkStart w:id="3578" w:name="_Toc138871216"/>
      <w:bookmarkStart w:id="3579" w:name="_Toc98754370"/>
      <w:bookmarkStart w:id="3580" w:name="_Toc137562074"/>
      <w:bookmarkStart w:id="3581" w:name="_Toc75334247"/>
      <w:bookmarkStart w:id="3582" w:name="_Toc145534666"/>
      <w:bookmarkStart w:id="3583" w:name="_Toc106178184"/>
      <w:r>
        <w:rPr>
          <w:rFonts w:hint="eastAsia"/>
          <w:lang w:val="en-US" w:eastAsia="zh-CN"/>
        </w:rPr>
        <w:t>7</w:t>
      </w:r>
      <w:r>
        <w:t>.1.1.2</w:t>
      </w:r>
      <w:r>
        <w:tab/>
        <w:t>OTA demodulation branches</w:t>
      </w:r>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p>
    <w:p w14:paraId="3459EF6D" w14:textId="77777777" w:rsidR="00EC4928" w:rsidRDefault="00EC4928" w:rsidP="00EC4928">
      <w:pPr>
        <w:rPr>
          <w:lang w:eastAsia="zh-CN"/>
        </w:rPr>
      </w:pPr>
      <w:r>
        <w:rPr>
          <w:lang w:eastAsia="ko-KR"/>
        </w:rPr>
        <w:t xml:space="preserve">Radiated performance requirements </w:t>
      </w:r>
      <w:r>
        <w:rPr>
          <w:lang w:eastAsia="zh-CN"/>
        </w:rPr>
        <w:t xml:space="preserve">are only specified for up to 2 </w:t>
      </w:r>
      <w:r>
        <w:rPr>
          <w:i/>
          <w:lang w:eastAsia="zh-CN"/>
        </w:rPr>
        <w:t>demodulation branches</w:t>
      </w:r>
      <w:r>
        <w:rPr>
          <w:lang w:eastAsia="zh-CN"/>
        </w:rPr>
        <w:t>.</w:t>
      </w:r>
    </w:p>
    <w:p w14:paraId="7942E68F" w14:textId="77777777" w:rsidR="00EC4928" w:rsidRDefault="00EC4928" w:rsidP="00EC4928">
      <w:pPr>
        <w:rPr>
          <w:lang w:eastAsia="zh-CN"/>
        </w:rPr>
      </w:pPr>
      <w:r>
        <w:rPr>
          <w:lang w:eastAsia="zh-CN"/>
        </w:rPr>
        <w:t xml:space="preserve">If the </w:t>
      </w:r>
      <w:r>
        <w:rPr>
          <w:rFonts w:hint="eastAsia"/>
          <w:i/>
          <w:lang w:val="en-US" w:eastAsia="zh-CN"/>
        </w:rPr>
        <w:t>NCR-MT</w:t>
      </w:r>
      <w:r>
        <w:rPr>
          <w:i/>
          <w:lang w:eastAsia="zh-CN"/>
        </w:rPr>
        <w:t xml:space="preserve"> type 2-O</w:t>
      </w:r>
      <w:r>
        <w:rPr>
          <w:lang w:eastAsia="zh-CN"/>
        </w:rPr>
        <w:t xml:space="preserve"> uses polarization diversity and has the ability to maintain isolation between the signals for each of the </w:t>
      </w:r>
      <w:r>
        <w:rPr>
          <w:i/>
          <w:lang w:eastAsia="zh-CN"/>
        </w:rPr>
        <w:t>demodulation branches</w:t>
      </w:r>
      <w:r>
        <w:rPr>
          <w:lang w:eastAsia="zh-CN"/>
        </w:rPr>
        <w:t xml:space="preserve">, then radiated performance requirements can be tested for up to two </w:t>
      </w:r>
      <w:r>
        <w:rPr>
          <w:i/>
          <w:lang w:eastAsia="zh-CN"/>
        </w:rPr>
        <w:t>demodulation branches</w:t>
      </w:r>
      <w:r>
        <w:rPr>
          <w:lang w:eastAsia="zh-CN"/>
        </w:rPr>
        <w:t xml:space="preserve"> (i.e. 1RX or 2RX test setups). When tested for two </w:t>
      </w:r>
      <w:r>
        <w:rPr>
          <w:i/>
          <w:lang w:eastAsia="zh-CN"/>
        </w:rPr>
        <w:t>demodulation branches</w:t>
      </w:r>
      <w:r>
        <w:rPr>
          <w:lang w:eastAsia="zh-CN"/>
        </w:rPr>
        <w:t>, each demodulation branch maps to one polarization.</w:t>
      </w:r>
    </w:p>
    <w:p w14:paraId="16940479" w14:textId="77777777" w:rsidR="00EC4928" w:rsidRDefault="00EC4928" w:rsidP="00EC4928">
      <w:pPr>
        <w:rPr>
          <w:lang w:eastAsia="zh-CN"/>
        </w:rPr>
      </w:pPr>
      <w:r>
        <w:rPr>
          <w:lang w:eastAsia="zh-CN"/>
        </w:rPr>
        <w:t xml:space="preserve">If the </w:t>
      </w:r>
      <w:r>
        <w:rPr>
          <w:rFonts w:hint="eastAsia"/>
          <w:i/>
          <w:lang w:val="en-US" w:eastAsia="zh-CN"/>
        </w:rPr>
        <w:t>NCR-MT</w:t>
      </w:r>
      <w:r>
        <w:rPr>
          <w:i/>
          <w:lang w:eastAsia="zh-CN"/>
        </w:rPr>
        <w:t xml:space="preserve"> type 2-O</w:t>
      </w:r>
      <w:r>
        <w:rPr>
          <w:lang w:eastAsia="zh-CN"/>
        </w:rPr>
        <w:t xml:space="preserve"> does not use polarization diversity then </w:t>
      </w:r>
      <w:r>
        <w:rPr>
          <w:lang w:eastAsia="ko-KR"/>
        </w:rPr>
        <w:t xml:space="preserve">radiated performance requirements can </w:t>
      </w:r>
      <w:r>
        <w:rPr>
          <w:lang w:eastAsia="zh-CN"/>
        </w:rPr>
        <w:t xml:space="preserve">only be tested for a single </w:t>
      </w:r>
      <w:r>
        <w:rPr>
          <w:i/>
          <w:lang w:eastAsia="zh-CN"/>
        </w:rPr>
        <w:t>demodulation branch</w:t>
      </w:r>
      <w:r>
        <w:rPr>
          <w:lang w:eastAsia="zh-CN"/>
        </w:rPr>
        <w:t xml:space="preserve"> (i.e. 1RX test setup).</w:t>
      </w:r>
    </w:p>
    <w:p w14:paraId="477C47A2" w14:textId="77777777" w:rsidR="00EC4928" w:rsidRDefault="00EC4928" w:rsidP="00EC4928"/>
    <w:p w14:paraId="05D4FC1B" w14:textId="77777777" w:rsidR="00EC4928" w:rsidRDefault="00EC4928" w:rsidP="00EC4928">
      <w:pPr>
        <w:pStyle w:val="Heading3"/>
      </w:pPr>
      <w:bookmarkStart w:id="3584" w:name="_Toc89940106"/>
      <w:bookmarkStart w:id="3585" w:name="_Toc75165385"/>
      <w:bookmarkStart w:id="3586" w:name="_Toc145534728"/>
      <w:bookmarkStart w:id="3587" w:name="_Toc76541965"/>
      <w:bookmarkStart w:id="3588" w:name="_Toc137562136"/>
      <w:bookmarkStart w:id="3589" w:name="_Toc155287501"/>
      <w:bookmarkStart w:id="3590" w:name="_Toc75816240"/>
      <w:bookmarkStart w:id="3591" w:name="_Toc124151209"/>
      <w:bookmarkStart w:id="3592" w:name="_Toc106178246"/>
      <w:bookmarkStart w:id="3593" w:name="_Toc130393749"/>
      <w:bookmarkStart w:id="3594" w:name="_Toc75508501"/>
      <w:bookmarkStart w:id="3595" w:name="_Toc75334309"/>
      <w:bookmarkStart w:id="3596" w:name="_Toc76541398"/>
      <w:bookmarkStart w:id="3597" w:name="_Toc82429855"/>
      <w:bookmarkStart w:id="3598" w:name="_Toc114148964"/>
      <w:bookmarkStart w:id="3599" w:name="_Toc98754432"/>
      <w:bookmarkStart w:id="3600" w:name="_Toc138871278"/>
      <w:r>
        <w:rPr>
          <w:rFonts w:hint="eastAsia"/>
          <w:lang w:val="en-US" w:eastAsia="zh-CN"/>
        </w:rPr>
        <w:t>7</w:t>
      </w:r>
      <w:r>
        <w:t>.</w:t>
      </w:r>
      <w:r>
        <w:rPr>
          <w:rFonts w:hint="eastAsia"/>
          <w:lang w:val="en-US" w:eastAsia="zh-CN"/>
        </w:rPr>
        <w:t>1</w:t>
      </w:r>
      <w:r>
        <w:t>.2</w:t>
      </w:r>
      <w:r>
        <w:tab/>
        <w:t>Demodulation performance requirements</w:t>
      </w:r>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p>
    <w:p w14:paraId="56D83AA6" w14:textId="77777777" w:rsidR="00EC4928" w:rsidRDefault="00EC4928" w:rsidP="00EC4928">
      <w:pPr>
        <w:pStyle w:val="Heading4"/>
      </w:pPr>
      <w:bookmarkStart w:id="3601" w:name="_Toc75165386"/>
      <w:bookmarkStart w:id="3602" w:name="_Toc75334310"/>
      <w:bookmarkStart w:id="3603" w:name="_Toc76541399"/>
      <w:bookmarkStart w:id="3604" w:name="_Toc89940107"/>
      <w:bookmarkStart w:id="3605" w:name="_Toc137562137"/>
      <w:bookmarkStart w:id="3606" w:name="_Toc145534729"/>
      <w:bookmarkStart w:id="3607" w:name="_Toc76541966"/>
      <w:bookmarkStart w:id="3608" w:name="_Toc155287502"/>
      <w:bookmarkStart w:id="3609" w:name="_Toc106178247"/>
      <w:bookmarkStart w:id="3610" w:name="_Toc124151210"/>
      <w:bookmarkStart w:id="3611" w:name="_Toc82429856"/>
      <w:bookmarkStart w:id="3612" w:name="_Toc138871279"/>
      <w:bookmarkStart w:id="3613" w:name="_Toc75816241"/>
      <w:bookmarkStart w:id="3614" w:name="_Toc98754433"/>
      <w:bookmarkStart w:id="3615" w:name="_Toc114148965"/>
      <w:bookmarkStart w:id="3616" w:name="_Toc75508502"/>
      <w:bookmarkStart w:id="3617" w:name="_Toc130393750"/>
      <w:r>
        <w:rPr>
          <w:rFonts w:hint="eastAsia"/>
          <w:lang w:val="en-US" w:eastAsia="zh-CN"/>
        </w:rPr>
        <w:t>7</w:t>
      </w:r>
      <w:r>
        <w:t>.</w:t>
      </w:r>
      <w:r>
        <w:rPr>
          <w:rFonts w:hint="eastAsia"/>
          <w:lang w:val="en-US" w:eastAsia="zh-CN"/>
        </w:rPr>
        <w:t>1</w:t>
      </w:r>
      <w:r>
        <w:t>.2.1</w:t>
      </w:r>
      <w:r>
        <w:tab/>
        <w:t>General</w:t>
      </w:r>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p>
    <w:p w14:paraId="404EDDE7" w14:textId="77777777" w:rsidR="00EC4928" w:rsidRDefault="00EC4928" w:rsidP="00EC4928">
      <w:pPr>
        <w:pStyle w:val="Heading5"/>
      </w:pPr>
      <w:bookmarkStart w:id="3618" w:name="_Toc137562138"/>
      <w:bookmarkStart w:id="3619" w:name="_Toc124151211"/>
      <w:bookmarkStart w:id="3620" w:name="_Toc155287503"/>
      <w:bookmarkStart w:id="3621" w:name="_Toc138871280"/>
      <w:bookmarkStart w:id="3622" w:name="_Toc75508503"/>
      <w:bookmarkStart w:id="3623" w:name="_Toc130393751"/>
      <w:bookmarkStart w:id="3624" w:name="_Toc75334311"/>
      <w:bookmarkStart w:id="3625" w:name="_Toc114148966"/>
      <w:bookmarkStart w:id="3626" w:name="_Toc106178248"/>
      <w:bookmarkStart w:id="3627" w:name="_Toc145534730"/>
      <w:bookmarkStart w:id="3628" w:name="_Toc98754434"/>
      <w:bookmarkStart w:id="3629" w:name="_Toc75165387"/>
      <w:bookmarkStart w:id="3630" w:name="_Toc76541400"/>
      <w:bookmarkStart w:id="3631" w:name="_Toc89940108"/>
      <w:bookmarkStart w:id="3632" w:name="_Toc75816242"/>
      <w:bookmarkStart w:id="3633" w:name="_Toc82429857"/>
      <w:bookmarkStart w:id="3634" w:name="_Toc76541967"/>
      <w:r>
        <w:rPr>
          <w:rFonts w:hint="eastAsia"/>
          <w:lang w:val="en-US" w:eastAsia="zh-CN"/>
        </w:rPr>
        <w:t>7</w:t>
      </w:r>
      <w:r>
        <w:t>.</w:t>
      </w:r>
      <w:r>
        <w:rPr>
          <w:rFonts w:hint="eastAsia"/>
          <w:lang w:val="en-US" w:eastAsia="zh-CN"/>
        </w:rPr>
        <w:t>1</w:t>
      </w:r>
      <w:r>
        <w:t>.2.1.1</w:t>
      </w:r>
      <w:r>
        <w:tab/>
        <w:t xml:space="preserve">Applicability rule for </w:t>
      </w:r>
      <w:r>
        <w:rPr>
          <w:rFonts w:hint="eastAsia"/>
          <w:lang w:val="en-US" w:eastAsia="zh-CN"/>
        </w:rPr>
        <w:t>NCR</w:t>
      </w:r>
      <w:r>
        <w:t>-MT</w:t>
      </w:r>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p>
    <w:p w14:paraId="2CA3BA77" w14:textId="77777777" w:rsidR="00EC4928" w:rsidRDefault="00EC4928" w:rsidP="00EC4928">
      <w:pPr>
        <w:pStyle w:val="H6"/>
      </w:pPr>
      <w:r>
        <w:rPr>
          <w:rFonts w:hint="eastAsia"/>
          <w:lang w:val="en-US" w:eastAsia="zh-CN"/>
        </w:rPr>
        <w:t>7</w:t>
      </w:r>
      <w:r>
        <w:t>.</w:t>
      </w:r>
      <w:r>
        <w:rPr>
          <w:rFonts w:hint="eastAsia"/>
          <w:lang w:val="en-US" w:eastAsia="zh-CN"/>
        </w:rPr>
        <w:t>1</w:t>
      </w:r>
      <w:r>
        <w:t>.2.1.1.1</w:t>
      </w:r>
      <w:r>
        <w:tab/>
        <w:t>General</w:t>
      </w:r>
    </w:p>
    <w:p w14:paraId="20352F04" w14:textId="77777777" w:rsidR="00EC4928" w:rsidRDefault="00EC4928" w:rsidP="00EC4928">
      <w:pPr>
        <w:rPr>
          <w:lang w:eastAsia="zh-CN"/>
        </w:rPr>
      </w:pPr>
      <w:r>
        <w:rPr>
          <w:rFonts w:eastAsiaTheme="minorEastAsia"/>
        </w:rPr>
        <w:t xml:space="preserve">Unless otherwise stated, </w:t>
      </w:r>
      <w:r>
        <w:rPr>
          <w:rFonts w:eastAsiaTheme="minorEastAsia"/>
          <w:lang w:eastAsia="zh-CN"/>
        </w:rPr>
        <w:t xml:space="preserve">for an </w:t>
      </w:r>
      <w:r>
        <w:rPr>
          <w:rFonts w:eastAsiaTheme="minorEastAsia" w:hint="eastAsia"/>
          <w:lang w:val="en-US" w:eastAsia="zh-CN"/>
        </w:rPr>
        <w:t>NCR</w:t>
      </w:r>
      <w:r>
        <w:rPr>
          <w:rFonts w:eastAsiaTheme="minorEastAsia"/>
          <w:lang w:eastAsia="zh-CN"/>
        </w:rPr>
        <w:t xml:space="preserve">-MT declared to support more than 2 demodulation branches </w:t>
      </w:r>
      <w:r>
        <w:rPr>
          <w:rFonts w:eastAsiaTheme="minorEastAsia"/>
        </w:rPr>
        <w:t xml:space="preserve">(for </w:t>
      </w:r>
      <w:r>
        <w:rPr>
          <w:rFonts w:eastAsiaTheme="minorEastAsia" w:hint="eastAsia"/>
          <w:i/>
          <w:lang w:val="en-US" w:eastAsia="zh-CN"/>
        </w:rPr>
        <w:t>NCR</w:t>
      </w:r>
      <w:r>
        <w:rPr>
          <w:rFonts w:eastAsiaTheme="minorEastAsia"/>
          <w:i/>
          <w:lang w:eastAsia="ko-KR"/>
        </w:rPr>
        <w:t>-MT type 2-O</w:t>
      </w:r>
      <w:r>
        <w:rPr>
          <w:rFonts w:eastAsiaTheme="minorEastAsia"/>
        </w:rPr>
        <w:t xml:space="preserve">), the performance </w:t>
      </w:r>
      <w:r>
        <w:rPr>
          <w:rFonts w:eastAsiaTheme="minorEastAsia"/>
          <w:lang w:eastAsia="zh-CN"/>
        </w:rPr>
        <w:t xml:space="preserve">requirement tests for 2 </w:t>
      </w:r>
      <w:r>
        <w:t>demodulation branches</w:t>
      </w:r>
      <w:r>
        <w:rPr>
          <w:rFonts w:eastAsiaTheme="minorEastAsia"/>
        </w:rPr>
        <w:t xml:space="preserve"> shall </w:t>
      </w:r>
      <w:r>
        <w:rPr>
          <w:rFonts w:eastAsiaTheme="minorEastAsia"/>
          <w:lang w:eastAsia="zh-CN"/>
        </w:rPr>
        <w:t>apply</w:t>
      </w:r>
      <w:r>
        <w:rPr>
          <w:rFonts w:eastAsiaTheme="minorEastAsia"/>
        </w:rPr>
        <w:t xml:space="preserve">, </w:t>
      </w:r>
      <w:r>
        <w:rPr>
          <w:rFonts w:eastAsiaTheme="minorEastAsia"/>
          <w:lang w:eastAsia="zh-CN"/>
        </w:rPr>
        <w:t xml:space="preserve">and demodulation branches is up to </w:t>
      </w:r>
      <w:r>
        <w:rPr>
          <w:rFonts w:eastAsiaTheme="minorEastAsia" w:hint="eastAsia"/>
          <w:lang w:val="en-US" w:eastAsia="zh-CN"/>
        </w:rPr>
        <w:t>NCR</w:t>
      </w:r>
      <w:r>
        <w:rPr>
          <w:rFonts w:eastAsiaTheme="minorEastAsia"/>
          <w:lang w:eastAsia="zh-CN"/>
        </w:rPr>
        <w:t>-MT implementation</w:t>
      </w:r>
      <w:r>
        <w:rPr>
          <w:lang w:eastAsia="zh-CN"/>
        </w:rPr>
        <w:t>.</w:t>
      </w:r>
    </w:p>
    <w:p w14:paraId="33596061" w14:textId="77777777" w:rsidR="00EC4928" w:rsidRDefault="00EC4928" w:rsidP="00EC4928">
      <w:pPr>
        <w:rPr>
          <w:lang w:eastAsia="zh-CN"/>
        </w:rPr>
      </w:pPr>
      <w:r>
        <w:rPr>
          <w:lang w:eastAsia="zh-CN"/>
        </w:rPr>
        <w:t>The t</w:t>
      </w:r>
      <w:r>
        <w:t>est</w:t>
      </w:r>
      <w:r>
        <w:rPr>
          <w:lang w:eastAsia="zh-CN"/>
        </w:rPr>
        <w:t xml:space="preserve">s </w:t>
      </w:r>
      <w:r>
        <w:t>requir</w:t>
      </w:r>
      <w:r>
        <w:rPr>
          <w:lang w:eastAsia="zh-CN"/>
        </w:rPr>
        <w:t>ing</w:t>
      </w:r>
      <w:r>
        <w:t xml:space="preserve"> </w:t>
      </w:r>
      <w:r>
        <w:rPr>
          <w:lang w:eastAsia="zh-CN"/>
        </w:rPr>
        <w:t xml:space="preserve">more than </w:t>
      </w:r>
      <w:r>
        <w:t>[20]</w:t>
      </w:r>
      <w:r>
        <w:rPr>
          <w:lang w:eastAsia="zh-CN"/>
        </w:rPr>
        <w:t xml:space="preserve"> </w:t>
      </w:r>
      <w:r>
        <w:t xml:space="preserve">dB SNR </w:t>
      </w:r>
      <w:r>
        <w:rPr>
          <w:lang w:eastAsia="zh-CN"/>
        </w:rPr>
        <w:t>level</w:t>
      </w:r>
      <w:r>
        <w:t xml:space="preserve"> are set to N/A </w:t>
      </w:r>
      <w:r>
        <w:rPr>
          <w:lang w:eastAsia="zh-CN"/>
        </w:rPr>
        <w:t>in the t</w:t>
      </w:r>
      <w:r>
        <w:t>est requirements</w:t>
      </w:r>
      <w:r>
        <w:rPr>
          <w:lang w:eastAsia="zh-CN"/>
        </w:rPr>
        <w:t>.</w:t>
      </w:r>
    </w:p>
    <w:p w14:paraId="06D33E5C" w14:textId="77777777" w:rsidR="00EC4928" w:rsidRDefault="00EC4928" w:rsidP="00EC4928">
      <w:pPr>
        <w:pStyle w:val="H6"/>
        <w:rPr>
          <w:snapToGrid w:val="0"/>
          <w:lang w:eastAsia="zh-CN"/>
        </w:rPr>
      </w:pPr>
      <w:r>
        <w:rPr>
          <w:rFonts w:hint="eastAsia"/>
          <w:lang w:val="en-US" w:eastAsia="zh-CN"/>
        </w:rPr>
        <w:t>7</w:t>
      </w:r>
      <w:r>
        <w:t>.</w:t>
      </w:r>
      <w:r>
        <w:rPr>
          <w:rFonts w:hint="eastAsia"/>
          <w:lang w:val="en-US" w:eastAsia="zh-CN"/>
        </w:rPr>
        <w:t>1</w:t>
      </w:r>
      <w:r>
        <w:t>.2.1.1.2</w:t>
      </w:r>
      <w:r>
        <w:tab/>
        <w:t>Applicability</w:t>
      </w:r>
      <w:r>
        <w:rPr>
          <w:lang w:eastAsia="zh-CN"/>
        </w:rPr>
        <w:t xml:space="preserve"> of </w:t>
      </w:r>
      <w:r>
        <w:rPr>
          <w:snapToGrid w:val="0"/>
          <w:lang w:eastAsia="zh-CN"/>
        </w:rPr>
        <w:t>requirements for different subcarrier spacings</w:t>
      </w:r>
    </w:p>
    <w:p w14:paraId="710C1015" w14:textId="77777777" w:rsidR="00EC4928" w:rsidRDefault="00EC4928" w:rsidP="00EC4928">
      <w:r>
        <w:t xml:space="preserve">Unless otherwise stated, the tests shall apply only for each subcarrier spacing declared to be supported </w:t>
      </w:r>
      <w:r>
        <w:rPr>
          <w:lang w:eastAsia="zh-CN"/>
        </w:rPr>
        <w:t xml:space="preserve">(see </w:t>
      </w:r>
      <w:r>
        <w:t>D.7 in table 4.6-1</w:t>
      </w:r>
      <w:r>
        <w:rPr>
          <w:lang w:eastAsia="zh-CN"/>
        </w:rPr>
        <w:t>)</w:t>
      </w:r>
      <w:r>
        <w:t>.</w:t>
      </w:r>
    </w:p>
    <w:p w14:paraId="76D1EC76" w14:textId="77777777" w:rsidR="00EC4928" w:rsidRDefault="00EC4928" w:rsidP="00EC4928">
      <w:pPr>
        <w:pStyle w:val="H6"/>
      </w:pPr>
      <w:r>
        <w:rPr>
          <w:rFonts w:hint="eastAsia"/>
          <w:lang w:val="en-US" w:eastAsia="zh-CN"/>
        </w:rPr>
        <w:t>7</w:t>
      </w:r>
      <w:r>
        <w:t>.</w:t>
      </w:r>
      <w:r>
        <w:rPr>
          <w:rFonts w:hint="eastAsia"/>
          <w:lang w:val="en-US" w:eastAsia="zh-CN"/>
        </w:rPr>
        <w:t>1</w:t>
      </w:r>
      <w:r>
        <w:t>.2.1.1.3</w:t>
      </w:r>
      <w:r>
        <w:tab/>
        <w:t>Applicability of requirements for TDD with different UL-DL patterns</w:t>
      </w:r>
    </w:p>
    <w:p w14:paraId="6E696E5D" w14:textId="77777777" w:rsidR="00EC4928" w:rsidRDefault="00EC4928" w:rsidP="00EC4928">
      <w:r>
        <w:t xml:space="preserve">Unless otherwise stated, for each subcarrier spacing declared to be supported, if </w:t>
      </w:r>
      <w:r>
        <w:rPr>
          <w:rFonts w:hint="eastAsia"/>
          <w:lang w:val="en-US" w:eastAsia="zh-CN"/>
        </w:rPr>
        <w:t>NCR</w:t>
      </w:r>
      <w:r>
        <w:t>-MT supports multiple TDD UL-DL patterns, only one of the supported TDD UL-DL patterns shall be used for all tests.</w:t>
      </w:r>
    </w:p>
    <w:p w14:paraId="5DBBDD98" w14:textId="77777777" w:rsidR="00EC4928" w:rsidRDefault="00EC4928" w:rsidP="00EC4928">
      <w:pPr>
        <w:pStyle w:val="Heading4"/>
      </w:pPr>
      <w:bookmarkStart w:id="3635" w:name="_Toc98754435"/>
      <w:bookmarkStart w:id="3636" w:name="_Toc76541968"/>
      <w:bookmarkStart w:id="3637" w:name="_Toc137562139"/>
      <w:bookmarkStart w:id="3638" w:name="_Toc82429858"/>
      <w:bookmarkStart w:id="3639" w:name="_Toc130393752"/>
      <w:bookmarkStart w:id="3640" w:name="_Toc106178249"/>
      <w:bookmarkStart w:id="3641" w:name="_Toc138871281"/>
      <w:bookmarkStart w:id="3642" w:name="_Toc75508504"/>
      <w:bookmarkStart w:id="3643" w:name="_Toc75816243"/>
      <w:bookmarkStart w:id="3644" w:name="_Toc89940109"/>
      <w:bookmarkStart w:id="3645" w:name="_Toc75165388"/>
      <w:bookmarkStart w:id="3646" w:name="_Toc114148967"/>
      <w:bookmarkStart w:id="3647" w:name="_Toc145534731"/>
      <w:bookmarkStart w:id="3648" w:name="_Toc155287504"/>
      <w:bookmarkStart w:id="3649" w:name="_Toc76541401"/>
      <w:bookmarkStart w:id="3650" w:name="_Toc124151212"/>
      <w:bookmarkStart w:id="3651" w:name="_Toc75334312"/>
      <w:r>
        <w:rPr>
          <w:rFonts w:hint="eastAsia"/>
          <w:lang w:val="en-US" w:eastAsia="zh-CN"/>
        </w:rPr>
        <w:t>7</w:t>
      </w:r>
      <w:r>
        <w:t>.</w:t>
      </w:r>
      <w:r>
        <w:rPr>
          <w:rFonts w:hint="eastAsia"/>
          <w:lang w:val="en-US" w:eastAsia="zh-CN"/>
        </w:rPr>
        <w:t>1</w:t>
      </w:r>
      <w:r>
        <w:t>.2.2</w:t>
      </w:r>
      <w:r>
        <w:tab/>
        <w:t>Performance requirements for PDSCH</w:t>
      </w:r>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p>
    <w:p w14:paraId="0B30FB25" w14:textId="77777777" w:rsidR="00EC4928" w:rsidRDefault="00EC4928" w:rsidP="00EC4928">
      <w:pPr>
        <w:pStyle w:val="Heading5"/>
      </w:pPr>
      <w:bookmarkStart w:id="3652" w:name="_Toc124151213"/>
      <w:bookmarkStart w:id="3653" w:name="_Toc75334313"/>
      <w:bookmarkStart w:id="3654" w:name="_Toc155287505"/>
      <w:bookmarkStart w:id="3655" w:name="_Toc76541969"/>
      <w:bookmarkStart w:id="3656" w:name="_Toc138871282"/>
      <w:bookmarkStart w:id="3657" w:name="_Toc76541402"/>
      <w:bookmarkStart w:id="3658" w:name="_Toc114148968"/>
      <w:bookmarkStart w:id="3659" w:name="_Toc106178250"/>
      <w:bookmarkStart w:id="3660" w:name="_Toc89940110"/>
      <w:bookmarkStart w:id="3661" w:name="_Toc75816244"/>
      <w:bookmarkStart w:id="3662" w:name="_Toc75165389"/>
      <w:bookmarkStart w:id="3663" w:name="_Toc98754436"/>
      <w:bookmarkStart w:id="3664" w:name="_Toc75508505"/>
      <w:bookmarkStart w:id="3665" w:name="_Toc130393753"/>
      <w:bookmarkStart w:id="3666" w:name="_Toc145534732"/>
      <w:bookmarkStart w:id="3667" w:name="_Toc137562140"/>
      <w:bookmarkStart w:id="3668" w:name="_Toc82429859"/>
      <w:r>
        <w:rPr>
          <w:rFonts w:hint="eastAsia"/>
          <w:lang w:val="en-US" w:eastAsia="zh-CN"/>
        </w:rPr>
        <w:t>7</w:t>
      </w:r>
      <w:r>
        <w:t>.</w:t>
      </w:r>
      <w:r>
        <w:rPr>
          <w:rFonts w:hint="eastAsia"/>
          <w:lang w:val="en-US" w:eastAsia="zh-CN"/>
        </w:rPr>
        <w:t>1</w:t>
      </w:r>
      <w:r>
        <w:t>.2.2.1</w:t>
      </w:r>
      <w:r>
        <w:tab/>
        <w:t>Definition and applicability</w:t>
      </w:r>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p>
    <w:p w14:paraId="711F75A2" w14:textId="77777777" w:rsidR="00EC4928" w:rsidRDefault="00EC4928" w:rsidP="00EC4928">
      <w:r>
        <w:t xml:space="preserve">The performance requirement of PDSCH is determined by a minimum required throughput for a given SNR. The required throughput is expressed as a fraction of maximum throughput for the FRCs listed in annex </w:t>
      </w:r>
      <w:r>
        <w:rPr>
          <w:rFonts w:hint="eastAsia"/>
          <w:lang w:val="en-US" w:eastAsia="zh-CN"/>
        </w:rPr>
        <w:t>H</w:t>
      </w:r>
      <w:r>
        <w:t>.</w:t>
      </w:r>
    </w:p>
    <w:p w14:paraId="5EF0B4B9" w14:textId="77777777" w:rsidR="00EC4928" w:rsidRDefault="00EC4928" w:rsidP="00EC4928">
      <w:pPr>
        <w:rPr>
          <w:i/>
          <w:lang w:eastAsia="zh-CN"/>
        </w:rPr>
      </w:pPr>
      <w:r>
        <w:rPr>
          <w:lang w:eastAsia="zh-CN"/>
        </w:rPr>
        <w:t xml:space="preserve">Which specific test(s) are applicable to </w:t>
      </w:r>
      <w:r>
        <w:rPr>
          <w:rFonts w:hint="eastAsia"/>
          <w:lang w:val="en-US" w:eastAsia="zh-CN"/>
        </w:rPr>
        <w:t>NCR</w:t>
      </w:r>
      <w:r>
        <w:rPr>
          <w:lang w:eastAsia="zh-CN"/>
        </w:rPr>
        <w:t>-MT is based on the test applicability rules defined in clause </w:t>
      </w:r>
      <w:r>
        <w:rPr>
          <w:rFonts w:hint="eastAsia"/>
          <w:lang w:val="en-US" w:eastAsia="zh-CN"/>
        </w:rPr>
        <w:t>7</w:t>
      </w:r>
      <w:r>
        <w:rPr>
          <w:lang w:eastAsia="zh-CN"/>
        </w:rPr>
        <w:t>.</w:t>
      </w:r>
      <w:r>
        <w:rPr>
          <w:rFonts w:hint="eastAsia"/>
          <w:lang w:val="en-US" w:eastAsia="zh-CN"/>
        </w:rPr>
        <w:t>1</w:t>
      </w:r>
      <w:r>
        <w:rPr>
          <w:lang w:eastAsia="zh-CN"/>
        </w:rPr>
        <w:t>.2.1.1.</w:t>
      </w:r>
    </w:p>
    <w:p w14:paraId="5351F433" w14:textId="77777777" w:rsidR="00EC4928" w:rsidRDefault="00EC4928" w:rsidP="00EC4928">
      <w:pPr>
        <w:pStyle w:val="Heading5"/>
        <w:rPr>
          <w:lang w:eastAsia="zh-CN"/>
        </w:rPr>
      </w:pPr>
      <w:bookmarkStart w:id="3669" w:name="_Toc75334314"/>
      <w:bookmarkStart w:id="3670" w:name="_Toc145534733"/>
      <w:bookmarkStart w:id="3671" w:name="_Toc76541970"/>
      <w:bookmarkStart w:id="3672" w:name="_Toc82429860"/>
      <w:bookmarkStart w:id="3673" w:name="_Toc114148969"/>
      <w:bookmarkStart w:id="3674" w:name="_Toc76541403"/>
      <w:bookmarkStart w:id="3675" w:name="_Toc75508506"/>
      <w:bookmarkStart w:id="3676" w:name="_Toc75816245"/>
      <w:bookmarkStart w:id="3677" w:name="_Toc106178251"/>
      <w:bookmarkStart w:id="3678" w:name="_Toc124151214"/>
      <w:bookmarkStart w:id="3679" w:name="_Toc155287506"/>
      <w:bookmarkStart w:id="3680" w:name="_Toc98754437"/>
      <w:bookmarkStart w:id="3681" w:name="_Toc130393754"/>
      <w:bookmarkStart w:id="3682" w:name="_Toc75165390"/>
      <w:bookmarkStart w:id="3683" w:name="_Toc89940111"/>
      <w:bookmarkStart w:id="3684" w:name="_Toc138871283"/>
      <w:bookmarkStart w:id="3685" w:name="_Toc137562141"/>
      <w:r>
        <w:rPr>
          <w:rFonts w:hint="eastAsia"/>
          <w:lang w:val="en-US" w:eastAsia="zh-CN"/>
        </w:rPr>
        <w:t>7</w:t>
      </w:r>
      <w:r>
        <w:rPr>
          <w:rFonts w:hint="eastAsia"/>
          <w:lang w:eastAsia="zh-CN"/>
        </w:rPr>
        <w:t>.</w:t>
      </w:r>
      <w:r>
        <w:rPr>
          <w:rFonts w:hint="eastAsia"/>
          <w:lang w:val="en-US" w:eastAsia="zh-CN"/>
        </w:rPr>
        <w:t>1</w:t>
      </w:r>
      <w:r>
        <w:rPr>
          <w:rFonts w:hint="eastAsia"/>
          <w:lang w:eastAsia="zh-CN"/>
        </w:rPr>
        <w:t>.2.2</w:t>
      </w:r>
      <w:r>
        <w:rPr>
          <w:lang w:eastAsia="zh-CN"/>
        </w:rPr>
        <w:t>.2</w:t>
      </w:r>
      <w:r>
        <w:rPr>
          <w:lang w:eastAsia="zh-CN"/>
        </w:rPr>
        <w:tab/>
        <w:t>Minimum requirements</w:t>
      </w:r>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p>
    <w:p w14:paraId="0A121DF3" w14:textId="77777777" w:rsidR="00EC4928" w:rsidRDefault="00EC4928" w:rsidP="00EC4928">
      <w:r>
        <w:t xml:space="preserve">For </w:t>
      </w:r>
      <w:r>
        <w:rPr>
          <w:rFonts w:hint="eastAsia"/>
          <w:i/>
          <w:iCs/>
          <w:snapToGrid w:val="0"/>
          <w:lang w:val="en-US" w:eastAsia="zh-CN"/>
        </w:rPr>
        <w:t>NCR-MT</w:t>
      </w:r>
      <w:r>
        <w:rPr>
          <w:i/>
          <w:iCs/>
          <w:snapToGrid w:val="0"/>
          <w:lang w:eastAsia="zh-CN"/>
        </w:rPr>
        <w:t xml:space="preserve"> type 2-O</w:t>
      </w:r>
      <w:r>
        <w:rPr>
          <w:lang w:eastAsia="zh-CN"/>
        </w:rPr>
        <w:t xml:space="preserve">, </w:t>
      </w:r>
      <w:r>
        <w:t>the minimum requirement is in TS 38.1</w:t>
      </w:r>
      <w:r>
        <w:rPr>
          <w:rFonts w:hint="eastAsia"/>
          <w:lang w:val="en-US" w:eastAsia="zh-CN"/>
        </w:rPr>
        <w:t>06</w:t>
      </w:r>
      <w:r>
        <w:t> [2], clause </w:t>
      </w:r>
      <w:r>
        <w:rPr>
          <w:rFonts w:hint="eastAsia"/>
          <w:lang w:val="en-US" w:eastAsia="zh-CN"/>
        </w:rPr>
        <w:t>9.3.1.1.</w:t>
      </w:r>
    </w:p>
    <w:p w14:paraId="7413A973" w14:textId="77777777" w:rsidR="00EC4928" w:rsidRDefault="00EC4928" w:rsidP="00EC4928">
      <w:pPr>
        <w:pStyle w:val="Heading5"/>
      </w:pPr>
      <w:bookmarkStart w:id="3686" w:name="_Toc89940112"/>
      <w:bookmarkStart w:id="3687" w:name="_Toc130393755"/>
      <w:bookmarkStart w:id="3688" w:name="_Toc76541404"/>
      <w:bookmarkStart w:id="3689" w:name="_Toc98754438"/>
      <w:bookmarkStart w:id="3690" w:name="_Toc138871284"/>
      <w:bookmarkStart w:id="3691" w:name="_Toc145534734"/>
      <w:bookmarkStart w:id="3692" w:name="_Toc106178252"/>
      <w:bookmarkStart w:id="3693" w:name="_Toc75165391"/>
      <w:bookmarkStart w:id="3694" w:name="_Toc82429861"/>
      <w:bookmarkStart w:id="3695" w:name="_Toc76541971"/>
      <w:bookmarkStart w:id="3696" w:name="_Toc124151215"/>
      <w:bookmarkStart w:id="3697" w:name="_Toc137562142"/>
      <w:bookmarkStart w:id="3698" w:name="_Toc114148970"/>
      <w:bookmarkStart w:id="3699" w:name="_Toc75816246"/>
      <w:bookmarkStart w:id="3700" w:name="_Toc75334315"/>
      <w:bookmarkStart w:id="3701" w:name="_Toc155287507"/>
      <w:bookmarkStart w:id="3702" w:name="_Toc75508507"/>
      <w:r>
        <w:rPr>
          <w:rFonts w:hint="eastAsia"/>
          <w:lang w:val="en-US" w:eastAsia="zh-CN"/>
        </w:rPr>
        <w:t>7</w:t>
      </w:r>
      <w:r>
        <w:t>.</w:t>
      </w:r>
      <w:r>
        <w:rPr>
          <w:rFonts w:hint="eastAsia"/>
          <w:lang w:val="en-US" w:eastAsia="zh-CN"/>
        </w:rPr>
        <w:t>1</w:t>
      </w:r>
      <w:r>
        <w:t>.2.2.3</w:t>
      </w:r>
      <w:r>
        <w:tab/>
        <w:t>Test purpose</w:t>
      </w:r>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p>
    <w:p w14:paraId="31588721" w14:textId="77777777" w:rsidR="00EC4928" w:rsidRDefault="00EC4928" w:rsidP="00EC4928">
      <w:pPr>
        <w:rPr>
          <w:lang w:eastAsia="ja-JP"/>
        </w:rPr>
      </w:pPr>
      <w:r>
        <w:t>The test shall verify the receiver</w:t>
      </w:r>
      <w:r>
        <w:rPr>
          <w:lang w:eastAsia="zh-CN"/>
        </w:rPr>
        <w:t>'</w:t>
      </w:r>
      <w:r>
        <w:t>s ability to achieve throughput under multipath fading propagation conditions for a given SNR.</w:t>
      </w:r>
    </w:p>
    <w:p w14:paraId="2C44DBA0" w14:textId="77777777" w:rsidR="00EC4928" w:rsidRDefault="00EC4928" w:rsidP="00EC4928">
      <w:pPr>
        <w:pStyle w:val="Heading5"/>
        <w:rPr>
          <w:lang w:eastAsia="ja-JP"/>
        </w:rPr>
      </w:pPr>
      <w:bookmarkStart w:id="3703" w:name="_Toc106178253"/>
      <w:bookmarkStart w:id="3704" w:name="_Toc138871285"/>
      <w:bookmarkStart w:id="3705" w:name="_Toc75165392"/>
      <w:bookmarkStart w:id="3706" w:name="_Toc145534735"/>
      <w:bookmarkStart w:id="3707" w:name="_Toc82429862"/>
      <w:bookmarkStart w:id="3708" w:name="_Toc98754439"/>
      <w:bookmarkStart w:id="3709" w:name="_Toc155287508"/>
      <w:bookmarkStart w:id="3710" w:name="_Toc137562143"/>
      <w:bookmarkStart w:id="3711" w:name="_Toc130393756"/>
      <w:bookmarkStart w:id="3712" w:name="_Toc114148971"/>
      <w:bookmarkStart w:id="3713" w:name="_Toc76541405"/>
      <w:bookmarkStart w:id="3714" w:name="_Toc75334316"/>
      <w:bookmarkStart w:id="3715" w:name="_Toc124151216"/>
      <w:bookmarkStart w:id="3716" w:name="_Toc75508508"/>
      <w:bookmarkStart w:id="3717" w:name="_Toc76541972"/>
      <w:bookmarkStart w:id="3718" w:name="_Toc89940113"/>
      <w:bookmarkStart w:id="3719" w:name="_Toc75816247"/>
      <w:r>
        <w:rPr>
          <w:rFonts w:hint="eastAsia"/>
          <w:lang w:val="en-US" w:eastAsia="zh-CN"/>
        </w:rPr>
        <w:t>7</w:t>
      </w:r>
      <w:r>
        <w:t>.</w:t>
      </w:r>
      <w:r>
        <w:rPr>
          <w:rFonts w:hint="eastAsia"/>
          <w:lang w:val="en-US" w:eastAsia="zh-CN"/>
        </w:rPr>
        <w:t>1</w:t>
      </w:r>
      <w:r>
        <w:t>.2.2.4</w:t>
      </w:r>
      <w:r>
        <w:tab/>
        <w:t>Method of test</w:t>
      </w:r>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p>
    <w:p w14:paraId="68AA4C69" w14:textId="77777777" w:rsidR="00EC4928" w:rsidRDefault="00EC4928" w:rsidP="00EC4928">
      <w:pPr>
        <w:pStyle w:val="H6"/>
      </w:pPr>
      <w:r>
        <w:rPr>
          <w:rFonts w:hint="eastAsia"/>
          <w:lang w:val="en-US" w:eastAsia="zh-CN"/>
        </w:rPr>
        <w:t>7</w:t>
      </w:r>
      <w:r>
        <w:t>.</w:t>
      </w:r>
      <w:r>
        <w:rPr>
          <w:rFonts w:hint="eastAsia"/>
          <w:lang w:val="en-US" w:eastAsia="zh-CN"/>
        </w:rPr>
        <w:t>1</w:t>
      </w:r>
      <w:r>
        <w:t>.2.2.4.1</w:t>
      </w:r>
      <w:r>
        <w:tab/>
        <w:t>Initial conditions</w:t>
      </w:r>
    </w:p>
    <w:p w14:paraId="68423654" w14:textId="77777777" w:rsidR="00EC4928" w:rsidRDefault="00EC4928" w:rsidP="00EC4928">
      <w:r>
        <w:t>Test environment: Normal, see annex B.2.</w:t>
      </w:r>
    </w:p>
    <w:p w14:paraId="4F2B1AB8" w14:textId="77777777" w:rsidR="00EC4928" w:rsidRDefault="00EC4928" w:rsidP="00EC4928">
      <w:r>
        <w:t>RF channels to be tested for single carrier: M</w:t>
      </w:r>
      <w:r>
        <w:rPr>
          <w:lang w:eastAsia="zh-CN"/>
        </w:rPr>
        <w:t>,</w:t>
      </w:r>
      <w:r>
        <w:t xml:space="preserve"> see clause 4.9.1.</w:t>
      </w:r>
    </w:p>
    <w:p w14:paraId="43ACD564" w14:textId="77777777" w:rsidR="00EC4928" w:rsidRDefault="00EC4928" w:rsidP="00EC4928">
      <w:r>
        <w:t>RF channels to be tested for carrier aggregation: M</w:t>
      </w:r>
      <w:r>
        <w:rPr>
          <w:vertAlign w:val="subscript"/>
        </w:rPr>
        <w:t>BW Channel CA</w:t>
      </w:r>
      <w:r>
        <w:t>; see clause 4.9.1.</w:t>
      </w:r>
    </w:p>
    <w:p w14:paraId="58834148" w14:textId="77777777" w:rsidR="00EC4928" w:rsidRDefault="00EC4928" w:rsidP="00EC4928">
      <w:r>
        <w:t>Direction to be tested:</w:t>
      </w:r>
      <w:r>
        <w:rPr>
          <w:lang w:eastAsia="zh-CN"/>
        </w:rPr>
        <w:t xml:space="preserve"> </w:t>
      </w:r>
      <w:r>
        <w:t xml:space="preserve">OTA REFSENS </w:t>
      </w:r>
      <w:r>
        <w:rPr>
          <w:i/>
          <w:iCs/>
        </w:rPr>
        <w:t>receiver target reference direction</w:t>
      </w:r>
      <w:r>
        <w:t xml:space="preserve"> (</w:t>
      </w:r>
      <w:r>
        <w:rPr>
          <w:lang w:eastAsia="zh-CN"/>
        </w:rPr>
        <w:t xml:space="preserve">see </w:t>
      </w:r>
      <w:r>
        <w:t>D.</w:t>
      </w:r>
      <w:r w:rsidRPr="008C30F9">
        <w:rPr>
          <w:rFonts w:hint="eastAsia"/>
          <w:lang w:val="en-US" w:eastAsia="zh-CN"/>
        </w:rPr>
        <w:t>x</w:t>
      </w:r>
      <w:r>
        <w:rPr>
          <w:lang w:eastAsia="zh-CN"/>
        </w:rPr>
        <w:t xml:space="preserve"> in table 4.6-1</w:t>
      </w:r>
      <w:r>
        <w:t>).</w:t>
      </w:r>
    </w:p>
    <w:p w14:paraId="3E6C4CD6" w14:textId="77777777" w:rsidR="00EC4928" w:rsidRDefault="00EC4928" w:rsidP="00EC4928">
      <w:pPr>
        <w:pStyle w:val="H6"/>
        <w:rPr>
          <w:lang w:eastAsia="zh-CN"/>
        </w:rPr>
      </w:pPr>
      <w:r>
        <w:rPr>
          <w:rFonts w:hint="eastAsia"/>
          <w:lang w:val="en-US" w:eastAsia="zh-CN"/>
        </w:rPr>
        <w:t>7</w:t>
      </w:r>
      <w:r>
        <w:t>.</w:t>
      </w:r>
      <w:r>
        <w:rPr>
          <w:rFonts w:hint="eastAsia"/>
          <w:lang w:val="en-US" w:eastAsia="zh-CN"/>
        </w:rPr>
        <w:t>1</w:t>
      </w:r>
      <w:r>
        <w:t>.2.2.4.2</w:t>
      </w:r>
      <w:r>
        <w:tab/>
        <w:t>Test procedure</w:t>
      </w:r>
    </w:p>
    <w:p w14:paraId="5BCC73E0" w14:textId="77777777" w:rsidR="00EC4928" w:rsidRDefault="00EC4928" w:rsidP="00EC4928">
      <w:pPr>
        <w:pStyle w:val="B1"/>
        <w:rPr>
          <w:lang w:eastAsia="zh-CN"/>
        </w:rPr>
      </w:pPr>
      <w:r>
        <w:t>1)</w:t>
      </w:r>
      <w:r>
        <w:tab/>
        <w:t xml:space="preserve">Place the </w:t>
      </w:r>
      <w:r>
        <w:rPr>
          <w:rFonts w:hint="eastAsia"/>
          <w:lang w:val="en-US" w:eastAsia="zh-CN"/>
        </w:rPr>
        <w:t>NCR</w:t>
      </w:r>
      <w:r>
        <w:t xml:space="preserve">-MT with </w:t>
      </w:r>
      <w:r>
        <w:rPr>
          <w:lang w:eastAsia="zh-CN"/>
        </w:rPr>
        <w:t xml:space="preserve">its manufacturer declared coordinate system reference point </w:t>
      </w:r>
      <w:r>
        <w:t xml:space="preserve">in the same place as </w:t>
      </w:r>
      <w:r>
        <w:rPr>
          <w:lang w:eastAsia="zh-CN"/>
        </w:rPr>
        <w:t>calibrated point in the test system</w:t>
      </w:r>
      <w:r>
        <w:rPr>
          <w:rFonts w:eastAsia="Yu Gothic UI"/>
        </w:rPr>
        <w:t xml:space="preserve">, as shown in </w:t>
      </w:r>
      <w:r>
        <w:t xml:space="preserve">annex </w:t>
      </w:r>
      <w:r>
        <w:rPr>
          <w:lang w:eastAsia="zh-CN"/>
        </w:rPr>
        <w:t>E.6</w:t>
      </w:r>
      <w:r>
        <w:t>.</w:t>
      </w:r>
    </w:p>
    <w:p w14:paraId="4D8632D0" w14:textId="77777777" w:rsidR="00EC4928" w:rsidRDefault="00EC4928" w:rsidP="00EC4928">
      <w:pPr>
        <w:pStyle w:val="B1"/>
        <w:rPr>
          <w:lang w:eastAsia="zh-CN"/>
        </w:rPr>
      </w:pPr>
      <w:r>
        <w:t>2)</w:t>
      </w:r>
      <w:r>
        <w:tab/>
        <w:t>Align the</w:t>
      </w:r>
      <w:r>
        <w:rPr>
          <w:lang w:eastAsia="zh-CN"/>
        </w:rPr>
        <w:t xml:space="preserve"> manufacturer declared coordinate system orientation of the </w:t>
      </w:r>
      <w:r>
        <w:rPr>
          <w:rFonts w:hint="eastAsia"/>
          <w:lang w:val="en-US" w:eastAsia="zh-CN"/>
        </w:rPr>
        <w:t>NCR</w:t>
      </w:r>
      <w:r>
        <w:rPr>
          <w:lang w:eastAsia="zh-CN"/>
        </w:rPr>
        <w:t>-MT with the test system.</w:t>
      </w:r>
    </w:p>
    <w:p w14:paraId="3058389E" w14:textId="77777777" w:rsidR="00EC4928" w:rsidRDefault="00EC4928" w:rsidP="00EC4928">
      <w:pPr>
        <w:pStyle w:val="B1"/>
        <w:rPr>
          <w:lang w:eastAsia="ja-JP"/>
        </w:rPr>
      </w:pPr>
      <w:r>
        <w:rPr>
          <w:rFonts w:eastAsia="Yu Gothic UI"/>
        </w:rPr>
        <w:t>3</w:t>
      </w:r>
      <w:r>
        <w:t>)</w:t>
      </w:r>
      <w:r>
        <w:tab/>
      </w:r>
      <w:r>
        <w:rPr>
          <w:rFonts w:eastAsia="Yu Gothic UI"/>
        </w:rPr>
        <w:t xml:space="preserve">Set </w:t>
      </w:r>
      <w:r>
        <w:rPr>
          <w:lang w:eastAsia="zh-CN"/>
        </w:rPr>
        <w:t xml:space="preserve">the </w:t>
      </w:r>
      <w:r>
        <w:rPr>
          <w:rFonts w:hint="eastAsia"/>
          <w:lang w:val="en-US" w:eastAsia="zh-CN"/>
        </w:rPr>
        <w:t>NCR</w:t>
      </w:r>
      <w:r>
        <w:rPr>
          <w:lang w:eastAsia="zh-CN"/>
        </w:rPr>
        <w:t>-MT in the declared direction to be tested.</w:t>
      </w:r>
    </w:p>
    <w:p w14:paraId="4380E42F" w14:textId="77777777" w:rsidR="00EC4928" w:rsidRDefault="00EC4928" w:rsidP="00EC4928">
      <w:pPr>
        <w:pStyle w:val="B1"/>
      </w:pPr>
      <w:r>
        <w:t>4)</w:t>
      </w:r>
      <w:r>
        <w:tab/>
        <w:t xml:space="preserve">Connect the </w:t>
      </w:r>
      <w:r>
        <w:rPr>
          <w:rFonts w:hint="eastAsia"/>
          <w:lang w:val="en-US" w:eastAsia="zh-CN"/>
        </w:rPr>
        <w:t>NCR</w:t>
      </w:r>
      <w:r>
        <w:t>-MT tester generating the wanted signal, multipath fading simulators and AWGN generators to a test antenna via a combining network in OTA test setup, as shown in annex E.6.</w:t>
      </w:r>
      <w:r>
        <w:rPr>
          <w:lang w:eastAsia="zh-CN"/>
        </w:rPr>
        <w:t xml:space="preserve"> Each of the demodulation branch signals should be transmitted on one polarization of the test antenna(s).</w:t>
      </w:r>
    </w:p>
    <w:p w14:paraId="42BEB04C" w14:textId="77777777" w:rsidR="00EC4928" w:rsidRDefault="00EC4928" w:rsidP="00EC4928">
      <w:pPr>
        <w:pStyle w:val="B1"/>
        <w:rPr>
          <w:lang w:eastAsia="zh-CN"/>
        </w:rPr>
      </w:pPr>
      <w:r>
        <w:rPr>
          <w:lang w:eastAsia="zh-CN"/>
        </w:rPr>
        <w:t>5</w:t>
      </w:r>
      <w:r>
        <w:t>)</w:t>
      </w:r>
      <w:r>
        <w:tab/>
      </w:r>
      <w:r>
        <w:rPr>
          <w:lang w:eastAsia="zh-CN"/>
        </w:rPr>
        <w:t xml:space="preserve">The characteristics of the wanted signal shall be configured according to the corresponding DL reference measurement channel defined in </w:t>
      </w:r>
      <w:r>
        <w:t>annex</w:t>
      </w:r>
      <w:r>
        <w:rPr>
          <w:lang w:eastAsia="zh-CN"/>
        </w:rPr>
        <w:t xml:space="preserve"> </w:t>
      </w:r>
      <w:r>
        <w:rPr>
          <w:rFonts w:hint="eastAsia"/>
          <w:lang w:val="en-US" w:eastAsia="zh-CN"/>
        </w:rPr>
        <w:t>I</w:t>
      </w:r>
      <w:r>
        <w:rPr>
          <w:lang w:eastAsia="zh-CN"/>
        </w:rPr>
        <w:t xml:space="preserve">, and according to additional test parameters listed in </w:t>
      </w:r>
      <w:r>
        <w:t>table</w:t>
      </w:r>
      <w:r>
        <w:rPr>
          <w:lang w:eastAsia="zh-CN"/>
        </w:rPr>
        <w:t xml:space="preserve"> </w:t>
      </w:r>
      <w:r>
        <w:rPr>
          <w:rFonts w:hint="eastAsia"/>
          <w:lang w:val="en-US" w:eastAsia="zh-CN"/>
        </w:rPr>
        <w:t>7</w:t>
      </w:r>
      <w:r>
        <w:t>.</w:t>
      </w:r>
      <w:r>
        <w:rPr>
          <w:rFonts w:hint="eastAsia"/>
          <w:lang w:val="en-US" w:eastAsia="zh-CN"/>
        </w:rPr>
        <w:t>1</w:t>
      </w:r>
      <w:r>
        <w:t>.2.2.4.2</w:t>
      </w:r>
      <w:r>
        <w:rPr>
          <w:lang w:eastAsia="zh-CN"/>
        </w:rPr>
        <w:t>-1.</w:t>
      </w:r>
    </w:p>
    <w:p w14:paraId="287E298E" w14:textId="77777777" w:rsidR="00EC4928" w:rsidRPr="00A10DC4" w:rsidRDefault="00EC4928" w:rsidP="00EC4928">
      <w:pPr>
        <w:pStyle w:val="TH"/>
        <w:rPr>
          <w:b w:val="0"/>
          <w:i/>
          <w:iCs/>
          <w:sz w:val="18"/>
        </w:rPr>
      </w:pPr>
      <w:r>
        <w:t xml:space="preserve">Table: </w:t>
      </w:r>
      <w:r>
        <w:rPr>
          <w:rFonts w:hint="eastAsia"/>
          <w:lang w:val="en-US" w:eastAsia="zh-CN"/>
        </w:rPr>
        <w:t>7</w:t>
      </w:r>
      <w:r>
        <w:t>.</w:t>
      </w:r>
      <w:r>
        <w:rPr>
          <w:rFonts w:hint="eastAsia"/>
          <w:lang w:val="en-US" w:eastAsia="zh-CN"/>
        </w:rPr>
        <w:t>1</w:t>
      </w:r>
      <w:r>
        <w:t>.2.2.4.2-1 Test parameters for testing PDSCH</w:t>
      </w:r>
    </w:p>
    <w:tbl>
      <w:tblPr>
        <w:tblW w:w="6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96"/>
        <w:gridCol w:w="1729"/>
        <w:gridCol w:w="3199"/>
      </w:tblGrid>
      <w:tr w:rsidR="00EC4928" w14:paraId="626EAC4D" w14:textId="77777777" w:rsidTr="004C1EED">
        <w:trPr>
          <w:jc w:val="center"/>
        </w:trPr>
        <w:tc>
          <w:tcPr>
            <w:tcW w:w="3325" w:type="dxa"/>
            <w:gridSpan w:val="2"/>
            <w:vAlign w:val="center"/>
          </w:tcPr>
          <w:p w14:paraId="0B0CED2D" w14:textId="77777777" w:rsidR="00EC4928" w:rsidRDefault="00EC4928" w:rsidP="004C1EED">
            <w:pPr>
              <w:pStyle w:val="TAH"/>
            </w:pPr>
            <w:r>
              <w:t>Parameter</w:t>
            </w:r>
          </w:p>
        </w:tc>
        <w:tc>
          <w:tcPr>
            <w:tcW w:w="3199" w:type="dxa"/>
            <w:vAlign w:val="center"/>
          </w:tcPr>
          <w:p w14:paraId="09F3A0DB" w14:textId="77777777" w:rsidR="00EC4928" w:rsidRDefault="00EC4928" w:rsidP="004C1EED">
            <w:pPr>
              <w:pStyle w:val="TAH"/>
            </w:pPr>
            <w:r>
              <w:rPr>
                <w:rFonts w:hint="eastAsia"/>
                <w:lang w:val="en-US" w:eastAsia="zh-CN"/>
              </w:rPr>
              <w:t>NCR-MT</w:t>
            </w:r>
            <w:r>
              <w:t xml:space="preserve"> type 2-O</w:t>
            </w:r>
          </w:p>
        </w:tc>
      </w:tr>
      <w:tr w:rsidR="00EC4928" w14:paraId="659AE071" w14:textId="77777777" w:rsidTr="004C1EED">
        <w:trPr>
          <w:jc w:val="center"/>
        </w:trPr>
        <w:tc>
          <w:tcPr>
            <w:tcW w:w="3325" w:type="dxa"/>
            <w:gridSpan w:val="2"/>
            <w:vAlign w:val="center"/>
          </w:tcPr>
          <w:p w14:paraId="4AD4EF65" w14:textId="77777777" w:rsidR="00EC4928" w:rsidRDefault="00EC4928" w:rsidP="004C1EED">
            <w:pPr>
              <w:pStyle w:val="TAL"/>
            </w:pPr>
            <w:r>
              <w:t>Cyclic prefix</w:t>
            </w:r>
          </w:p>
        </w:tc>
        <w:tc>
          <w:tcPr>
            <w:tcW w:w="3199" w:type="dxa"/>
            <w:vAlign w:val="center"/>
          </w:tcPr>
          <w:p w14:paraId="65F0E555" w14:textId="77777777" w:rsidR="00EC4928" w:rsidRDefault="00EC4928" w:rsidP="004C1EED">
            <w:pPr>
              <w:pStyle w:val="TAC"/>
            </w:pPr>
            <w:r>
              <w:rPr>
                <w:rFonts w:hint="eastAsia"/>
              </w:rPr>
              <w:t>N</w:t>
            </w:r>
            <w:r>
              <w:t>ormal</w:t>
            </w:r>
          </w:p>
        </w:tc>
      </w:tr>
      <w:tr w:rsidR="00EC4928" w14:paraId="3B42451C" w14:textId="77777777" w:rsidTr="004C1EED">
        <w:trPr>
          <w:jc w:val="center"/>
        </w:trPr>
        <w:tc>
          <w:tcPr>
            <w:tcW w:w="3325" w:type="dxa"/>
            <w:gridSpan w:val="2"/>
            <w:vAlign w:val="center"/>
          </w:tcPr>
          <w:p w14:paraId="01A144D8" w14:textId="77777777" w:rsidR="00EC4928" w:rsidRDefault="00EC4928" w:rsidP="004C1EED">
            <w:pPr>
              <w:pStyle w:val="TAL"/>
            </w:pPr>
            <w:r>
              <w:t>Default TDD UL-DL pattern (Note)</w:t>
            </w:r>
          </w:p>
        </w:tc>
        <w:tc>
          <w:tcPr>
            <w:tcW w:w="3199" w:type="dxa"/>
            <w:vAlign w:val="center"/>
          </w:tcPr>
          <w:p w14:paraId="22DAB443" w14:textId="77777777" w:rsidR="00EC4928" w:rsidRDefault="00EC4928" w:rsidP="004C1EED">
            <w:pPr>
              <w:pStyle w:val="TAC"/>
            </w:pPr>
            <w:r>
              <w:t>3D1S1U, S=10D:2G:2U</w:t>
            </w:r>
          </w:p>
        </w:tc>
      </w:tr>
      <w:tr w:rsidR="00EC4928" w14:paraId="46B523AB" w14:textId="77777777" w:rsidTr="004C1EED">
        <w:trPr>
          <w:jc w:val="center"/>
        </w:trPr>
        <w:tc>
          <w:tcPr>
            <w:tcW w:w="1596" w:type="dxa"/>
            <w:vMerge w:val="restart"/>
            <w:vAlign w:val="center"/>
          </w:tcPr>
          <w:p w14:paraId="78620F2F" w14:textId="77777777" w:rsidR="00EC4928" w:rsidRDefault="00EC4928" w:rsidP="004C1EED">
            <w:pPr>
              <w:pStyle w:val="TAL"/>
            </w:pPr>
            <w:r>
              <w:t>HARQ</w:t>
            </w:r>
          </w:p>
        </w:tc>
        <w:tc>
          <w:tcPr>
            <w:tcW w:w="1729" w:type="dxa"/>
            <w:vAlign w:val="center"/>
          </w:tcPr>
          <w:p w14:paraId="64ED75A8" w14:textId="77777777" w:rsidR="00EC4928" w:rsidRDefault="00EC4928" w:rsidP="004C1EED">
            <w:pPr>
              <w:pStyle w:val="TAL"/>
            </w:pPr>
            <w:r>
              <w:t>Maximum number of HARQ transmissions</w:t>
            </w:r>
          </w:p>
        </w:tc>
        <w:tc>
          <w:tcPr>
            <w:tcW w:w="3199" w:type="dxa"/>
            <w:vAlign w:val="center"/>
          </w:tcPr>
          <w:p w14:paraId="04C7AA57" w14:textId="77777777" w:rsidR="00EC4928" w:rsidRDefault="00EC4928" w:rsidP="004C1EED">
            <w:pPr>
              <w:pStyle w:val="TAC"/>
              <w:rPr>
                <w:lang w:val="en-US" w:eastAsia="zh-CN"/>
              </w:rPr>
            </w:pPr>
            <w:r>
              <w:t>4</w:t>
            </w:r>
            <w:r>
              <w:rPr>
                <w:rFonts w:hint="eastAsia"/>
                <w:lang w:val="en-US" w:eastAsia="zh-CN"/>
              </w:rPr>
              <w:t xml:space="preserve"> for Table 7.1.2.2.5.2-1</w:t>
            </w:r>
          </w:p>
          <w:p w14:paraId="7ADE8C31" w14:textId="77777777" w:rsidR="00EC4928" w:rsidRDefault="00EC4928" w:rsidP="004C1EED">
            <w:pPr>
              <w:pStyle w:val="TAC"/>
              <w:rPr>
                <w:lang w:val="en-US" w:eastAsia="zh-CN"/>
              </w:rPr>
            </w:pPr>
            <w:r>
              <w:rPr>
                <w:rFonts w:hint="eastAsia"/>
                <w:lang w:val="en-US" w:eastAsia="zh-CN"/>
              </w:rPr>
              <w:t>1 for Table 7.1.2.2.5.2-2</w:t>
            </w:r>
          </w:p>
        </w:tc>
      </w:tr>
      <w:tr w:rsidR="00EC4928" w14:paraId="39251447" w14:textId="77777777" w:rsidTr="004C1EED">
        <w:trPr>
          <w:jc w:val="center"/>
        </w:trPr>
        <w:tc>
          <w:tcPr>
            <w:tcW w:w="1596" w:type="dxa"/>
            <w:vMerge/>
            <w:vAlign w:val="center"/>
          </w:tcPr>
          <w:p w14:paraId="2E26384E" w14:textId="77777777" w:rsidR="00EC4928" w:rsidRDefault="00EC4928" w:rsidP="004C1EED">
            <w:pPr>
              <w:pStyle w:val="TAL"/>
            </w:pPr>
          </w:p>
        </w:tc>
        <w:tc>
          <w:tcPr>
            <w:tcW w:w="1729" w:type="dxa"/>
            <w:vAlign w:val="center"/>
          </w:tcPr>
          <w:p w14:paraId="0B4AD25E" w14:textId="77777777" w:rsidR="00EC4928" w:rsidRDefault="00EC4928" w:rsidP="004C1EED">
            <w:pPr>
              <w:pStyle w:val="TAL"/>
            </w:pPr>
            <w:r>
              <w:t>RV sequence</w:t>
            </w:r>
          </w:p>
        </w:tc>
        <w:tc>
          <w:tcPr>
            <w:tcW w:w="3199" w:type="dxa"/>
            <w:vAlign w:val="center"/>
          </w:tcPr>
          <w:p w14:paraId="5075254E" w14:textId="77777777" w:rsidR="00EC4928" w:rsidRDefault="00EC4928" w:rsidP="004C1EED">
            <w:pPr>
              <w:pStyle w:val="TAC"/>
            </w:pPr>
            <w:r>
              <w:t>0, 2, 3, 1</w:t>
            </w:r>
          </w:p>
        </w:tc>
      </w:tr>
      <w:tr w:rsidR="00EC4928" w14:paraId="092E4E0E" w14:textId="77777777" w:rsidTr="004C1EED">
        <w:trPr>
          <w:jc w:val="center"/>
        </w:trPr>
        <w:tc>
          <w:tcPr>
            <w:tcW w:w="1596" w:type="dxa"/>
            <w:vMerge w:val="restart"/>
            <w:vAlign w:val="center"/>
          </w:tcPr>
          <w:p w14:paraId="5E87B3B2" w14:textId="77777777" w:rsidR="00EC4928" w:rsidRDefault="00EC4928" w:rsidP="004C1EED">
            <w:pPr>
              <w:pStyle w:val="TAL"/>
            </w:pPr>
            <w:r>
              <w:t>DM-RS</w:t>
            </w:r>
          </w:p>
        </w:tc>
        <w:tc>
          <w:tcPr>
            <w:tcW w:w="1729" w:type="dxa"/>
            <w:vAlign w:val="center"/>
          </w:tcPr>
          <w:p w14:paraId="17058D95" w14:textId="77777777" w:rsidR="00EC4928" w:rsidRDefault="00EC4928" w:rsidP="004C1EED">
            <w:pPr>
              <w:pStyle w:val="TAL"/>
            </w:pPr>
            <w:r>
              <w:t>DM-RS configuration type</w:t>
            </w:r>
          </w:p>
        </w:tc>
        <w:tc>
          <w:tcPr>
            <w:tcW w:w="3199" w:type="dxa"/>
            <w:vAlign w:val="center"/>
          </w:tcPr>
          <w:p w14:paraId="4B153F68" w14:textId="77777777" w:rsidR="00EC4928" w:rsidRDefault="00EC4928" w:rsidP="004C1EED">
            <w:pPr>
              <w:pStyle w:val="TAC"/>
            </w:pPr>
            <w:r>
              <w:t>1</w:t>
            </w:r>
          </w:p>
        </w:tc>
      </w:tr>
      <w:tr w:rsidR="00EC4928" w14:paraId="39706A00" w14:textId="77777777" w:rsidTr="004C1EED">
        <w:trPr>
          <w:jc w:val="center"/>
        </w:trPr>
        <w:tc>
          <w:tcPr>
            <w:tcW w:w="1596" w:type="dxa"/>
            <w:vMerge/>
            <w:vAlign w:val="center"/>
          </w:tcPr>
          <w:p w14:paraId="50751752" w14:textId="77777777" w:rsidR="00EC4928" w:rsidRDefault="00EC4928" w:rsidP="004C1EED">
            <w:pPr>
              <w:pStyle w:val="TAL"/>
            </w:pPr>
          </w:p>
        </w:tc>
        <w:tc>
          <w:tcPr>
            <w:tcW w:w="1729" w:type="dxa"/>
            <w:vAlign w:val="center"/>
          </w:tcPr>
          <w:p w14:paraId="370C9362" w14:textId="77777777" w:rsidR="00EC4928" w:rsidRDefault="00EC4928" w:rsidP="004C1EED">
            <w:pPr>
              <w:pStyle w:val="TAL"/>
            </w:pPr>
            <w:r>
              <w:t>DM-RS duration</w:t>
            </w:r>
          </w:p>
        </w:tc>
        <w:tc>
          <w:tcPr>
            <w:tcW w:w="3199" w:type="dxa"/>
            <w:vAlign w:val="center"/>
          </w:tcPr>
          <w:p w14:paraId="787EF455" w14:textId="77777777" w:rsidR="00EC4928" w:rsidRDefault="00EC4928" w:rsidP="004C1EED">
            <w:pPr>
              <w:pStyle w:val="TAC"/>
            </w:pPr>
            <w:r>
              <w:t>single-symbol DM-RS</w:t>
            </w:r>
          </w:p>
        </w:tc>
      </w:tr>
      <w:tr w:rsidR="00EC4928" w14:paraId="7C9FC128" w14:textId="77777777" w:rsidTr="004C1EED">
        <w:trPr>
          <w:jc w:val="center"/>
        </w:trPr>
        <w:tc>
          <w:tcPr>
            <w:tcW w:w="1596" w:type="dxa"/>
            <w:vMerge/>
            <w:vAlign w:val="center"/>
          </w:tcPr>
          <w:p w14:paraId="289F4510" w14:textId="77777777" w:rsidR="00EC4928" w:rsidRDefault="00EC4928" w:rsidP="004C1EED">
            <w:pPr>
              <w:pStyle w:val="TAL"/>
            </w:pPr>
          </w:p>
        </w:tc>
        <w:tc>
          <w:tcPr>
            <w:tcW w:w="1729" w:type="dxa"/>
            <w:vAlign w:val="center"/>
          </w:tcPr>
          <w:p w14:paraId="01294019" w14:textId="77777777" w:rsidR="00EC4928" w:rsidRDefault="00EC4928" w:rsidP="004C1EED">
            <w:pPr>
              <w:pStyle w:val="TAL"/>
            </w:pPr>
            <w:r>
              <w:t>DM-RS position (</w:t>
            </w:r>
            <w:r>
              <w:rPr>
                <w:i/>
              </w:rPr>
              <w:t>l</w:t>
            </w:r>
            <w:r>
              <w:rPr>
                <w:i/>
                <w:vertAlign w:val="subscript"/>
              </w:rPr>
              <w:t>0</w:t>
            </w:r>
            <w:r>
              <w:t>)</w:t>
            </w:r>
          </w:p>
        </w:tc>
        <w:tc>
          <w:tcPr>
            <w:tcW w:w="3199" w:type="dxa"/>
            <w:vAlign w:val="center"/>
          </w:tcPr>
          <w:p w14:paraId="268CA4EC" w14:textId="77777777" w:rsidR="00EC4928" w:rsidRDefault="00EC4928" w:rsidP="004C1EED">
            <w:pPr>
              <w:pStyle w:val="TAC"/>
            </w:pPr>
            <w:r>
              <w:rPr>
                <w:rFonts w:hint="eastAsia"/>
              </w:rPr>
              <w:t>2</w:t>
            </w:r>
          </w:p>
        </w:tc>
      </w:tr>
      <w:tr w:rsidR="00EC4928" w14:paraId="73E86C60" w14:textId="77777777" w:rsidTr="004C1EED">
        <w:trPr>
          <w:jc w:val="center"/>
        </w:trPr>
        <w:tc>
          <w:tcPr>
            <w:tcW w:w="1596" w:type="dxa"/>
            <w:vMerge/>
            <w:vAlign w:val="center"/>
          </w:tcPr>
          <w:p w14:paraId="17C2158E" w14:textId="77777777" w:rsidR="00EC4928" w:rsidRDefault="00EC4928" w:rsidP="004C1EED">
            <w:pPr>
              <w:pStyle w:val="TAL"/>
            </w:pPr>
          </w:p>
        </w:tc>
        <w:tc>
          <w:tcPr>
            <w:tcW w:w="1729" w:type="dxa"/>
            <w:vAlign w:val="center"/>
          </w:tcPr>
          <w:p w14:paraId="0BC1A7C1" w14:textId="77777777" w:rsidR="00EC4928" w:rsidRDefault="00EC4928" w:rsidP="004C1EED">
            <w:pPr>
              <w:pStyle w:val="TAL"/>
            </w:pPr>
            <w:r>
              <w:rPr>
                <w:rFonts w:cs="Arial"/>
                <w:szCs w:val="18"/>
                <w:lang w:eastAsia="zh-CN"/>
              </w:rPr>
              <w:t>A</w:t>
            </w:r>
            <w:r>
              <w:rPr>
                <w:rFonts w:cs="Arial"/>
                <w:szCs w:val="18"/>
              </w:rPr>
              <w:t>dditional DM-RS position</w:t>
            </w:r>
          </w:p>
        </w:tc>
        <w:tc>
          <w:tcPr>
            <w:tcW w:w="3199" w:type="dxa"/>
            <w:vAlign w:val="center"/>
          </w:tcPr>
          <w:p w14:paraId="1F4D4F50" w14:textId="77777777" w:rsidR="00EC4928" w:rsidRDefault="00EC4928" w:rsidP="004C1EED">
            <w:pPr>
              <w:pStyle w:val="TAC"/>
            </w:pPr>
            <w:r>
              <w:t>pos1</w:t>
            </w:r>
          </w:p>
        </w:tc>
      </w:tr>
      <w:tr w:rsidR="00EC4928" w14:paraId="757D5DE7" w14:textId="77777777" w:rsidTr="004C1EED">
        <w:trPr>
          <w:jc w:val="center"/>
        </w:trPr>
        <w:tc>
          <w:tcPr>
            <w:tcW w:w="1596" w:type="dxa"/>
            <w:vMerge/>
            <w:vAlign w:val="center"/>
          </w:tcPr>
          <w:p w14:paraId="3692A78C" w14:textId="77777777" w:rsidR="00EC4928" w:rsidRDefault="00EC4928" w:rsidP="004C1EED">
            <w:pPr>
              <w:pStyle w:val="TAL"/>
            </w:pPr>
          </w:p>
        </w:tc>
        <w:tc>
          <w:tcPr>
            <w:tcW w:w="1729" w:type="dxa"/>
            <w:vAlign w:val="center"/>
          </w:tcPr>
          <w:p w14:paraId="33326553" w14:textId="77777777" w:rsidR="00EC4928" w:rsidRDefault="00EC4928" w:rsidP="004C1EED">
            <w:pPr>
              <w:pStyle w:val="TAL"/>
            </w:pPr>
            <w:r>
              <w:t>Number of DM-RS CDM group(s) without data</w:t>
            </w:r>
          </w:p>
        </w:tc>
        <w:tc>
          <w:tcPr>
            <w:tcW w:w="3199" w:type="dxa"/>
            <w:vAlign w:val="center"/>
          </w:tcPr>
          <w:p w14:paraId="2F65F539" w14:textId="77777777" w:rsidR="00EC4928" w:rsidRDefault="00EC4928" w:rsidP="004C1EED">
            <w:pPr>
              <w:pStyle w:val="TAC"/>
            </w:pPr>
            <w:r>
              <w:t>1</w:t>
            </w:r>
          </w:p>
        </w:tc>
      </w:tr>
      <w:tr w:rsidR="00EC4928" w14:paraId="72F9BA5B" w14:textId="77777777" w:rsidTr="004C1EED">
        <w:trPr>
          <w:jc w:val="center"/>
        </w:trPr>
        <w:tc>
          <w:tcPr>
            <w:tcW w:w="1596" w:type="dxa"/>
            <w:vMerge/>
            <w:vAlign w:val="center"/>
          </w:tcPr>
          <w:p w14:paraId="65884AB8" w14:textId="77777777" w:rsidR="00EC4928" w:rsidRDefault="00EC4928" w:rsidP="004C1EED">
            <w:pPr>
              <w:pStyle w:val="TAL"/>
            </w:pPr>
          </w:p>
        </w:tc>
        <w:tc>
          <w:tcPr>
            <w:tcW w:w="1729" w:type="dxa"/>
            <w:vAlign w:val="center"/>
          </w:tcPr>
          <w:p w14:paraId="38A772F3" w14:textId="77777777" w:rsidR="00EC4928" w:rsidRDefault="00EC4928" w:rsidP="004C1EED">
            <w:pPr>
              <w:pStyle w:val="TAL"/>
            </w:pPr>
            <w:r>
              <w:t>DM-RS port(s)</w:t>
            </w:r>
          </w:p>
        </w:tc>
        <w:tc>
          <w:tcPr>
            <w:tcW w:w="3199" w:type="dxa"/>
            <w:vAlign w:val="center"/>
          </w:tcPr>
          <w:p w14:paraId="0AF1A2A8" w14:textId="77777777" w:rsidR="00EC4928" w:rsidRDefault="00EC4928" w:rsidP="004C1EED">
            <w:pPr>
              <w:pStyle w:val="TAC"/>
            </w:pPr>
            <w:r>
              <w:t xml:space="preserve">{1000} </w:t>
            </w:r>
          </w:p>
        </w:tc>
      </w:tr>
      <w:tr w:rsidR="00EC4928" w14:paraId="2C4111F7" w14:textId="77777777" w:rsidTr="004C1EED">
        <w:trPr>
          <w:jc w:val="center"/>
        </w:trPr>
        <w:tc>
          <w:tcPr>
            <w:tcW w:w="1596" w:type="dxa"/>
            <w:vMerge/>
            <w:vAlign w:val="center"/>
          </w:tcPr>
          <w:p w14:paraId="716F1F28" w14:textId="77777777" w:rsidR="00EC4928" w:rsidRDefault="00EC4928" w:rsidP="004C1EED">
            <w:pPr>
              <w:pStyle w:val="TAL"/>
            </w:pPr>
          </w:p>
        </w:tc>
        <w:tc>
          <w:tcPr>
            <w:tcW w:w="1729" w:type="dxa"/>
            <w:vAlign w:val="center"/>
          </w:tcPr>
          <w:p w14:paraId="4F0B232A" w14:textId="77777777" w:rsidR="00EC4928" w:rsidRDefault="00EC4928" w:rsidP="004C1EED">
            <w:pPr>
              <w:pStyle w:val="TAL"/>
            </w:pPr>
            <w:r>
              <w:t>DM-RS sequence generation</w:t>
            </w:r>
          </w:p>
        </w:tc>
        <w:tc>
          <w:tcPr>
            <w:tcW w:w="3199" w:type="dxa"/>
            <w:vAlign w:val="center"/>
          </w:tcPr>
          <w:p w14:paraId="7950CFCE" w14:textId="77777777" w:rsidR="00EC4928" w:rsidRDefault="00EC4928" w:rsidP="004C1EED">
            <w:pPr>
              <w:pStyle w:val="TAC"/>
            </w:pPr>
            <w:r>
              <w:t>NID0=0</w:t>
            </w:r>
          </w:p>
        </w:tc>
      </w:tr>
      <w:tr w:rsidR="00EC4928" w14:paraId="25EDD7E6" w14:textId="77777777" w:rsidTr="004C1EED">
        <w:trPr>
          <w:jc w:val="center"/>
        </w:trPr>
        <w:tc>
          <w:tcPr>
            <w:tcW w:w="1596" w:type="dxa"/>
            <w:vMerge w:val="restart"/>
            <w:vAlign w:val="center"/>
          </w:tcPr>
          <w:p w14:paraId="575AFB95" w14:textId="77777777" w:rsidR="00EC4928" w:rsidRDefault="00EC4928" w:rsidP="004C1EED">
            <w:pPr>
              <w:pStyle w:val="TAL"/>
            </w:pPr>
            <w:r>
              <w:t>Time domain resource assignment</w:t>
            </w:r>
          </w:p>
        </w:tc>
        <w:tc>
          <w:tcPr>
            <w:tcW w:w="1729" w:type="dxa"/>
            <w:vAlign w:val="center"/>
          </w:tcPr>
          <w:p w14:paraId="58726E93" w14:textId="77777777" w:rsidR="00EC4928" w:rsidRDefault="00EC4928" w:rsidP="004C1EED">
            <w:pPr>
              <w:pStyle w:val="TAL"/>
            </w:pPr>
            <w:r>
              <w:rPr>
                <w:rFonts w:eastAsia="Malgun Gothic Semilight"/>
              </w:rPr>
              <w:t>PDSCH mapping type</w:t>
            </w:r>
          </w:p>
        </w:tc>
        <w:tc>
          <w:tcPr>
            <w:tcW w:w="3199" w:type="dxa"/>
            <w:vAlign w:val="center"/>
          </w:tcPr>
          <w:p w14:paraId="3908E960" w14:textId="77777777" w:rsidR="00EC4928" w:rsidRDefault="00EC4928" w:rsidP="004C1EED">
            <w:pPr>
              <w:pStyle w:val="TAC"/>
            </w:pPr>
            <w:r>
              <w:t>A</w:t>
            </w:r>
          </w:p>
        </w:tc>
      </w:tr>
      <w:tr w:rsidR="00EC4928" w14:paraId="236C00C4" w14:textId="77777777" w:rsidTr="004C1EED">
        <w:trPr>
          <w:jc w:val="center"/>
        </w:trPr>
        <w:tc>
          <w:tcPr>
            <w:tcW w:w="1596" w:type="dxa"/>
            <w:vMerge/>
            <w:vAlign w:val="center"/>
          </w:tcPr>
          <w:p w14:paraId="30806C18" w14:textId="77777777" w:rsidR="00EC4928" w:rsidRDefault="00EC4928" w:rsidP="004C1EED">
            <w:pPr>
              <w:pStyle w:val="TAL"/>
            </w:pPr>
          </w:p>
        </w:tc>
        <w:tc>
          <w:tcPr>
            <w:tcW w:w="1729" w:type="dxa"/>
            <w:vAlign w:val="center"/>
          </w:tcPr>
          <w:p w14:paraId="49BFB0E1" w14:textId="77777777" w:rsidR="00EC4928" w:rsidRDefault="00EC4928" w:rsidP="004C1EED">
            <w:pPr>
              <w:pStyle w:val="TAL"/>
            </w:pPr>
            <w:r>
              <w:t>Start symbol</w:t>
            </w:r>
          </w:p>
        </w:tc>
        <w:tc>
          <w:tcPr>
            <w:tcW w:w="3199" w:type="dxa"/>
            <w:vAlign w:val="center"/>
          </w:tcPr>
          <w:p w14:paraId="59F1919C" w14:textId="77777777" w:rsidR="00EC4928" w:rsidRDefault="00EC4928" w:rsidP="004C1EED">
            <w:pPr>
              <w:pStyle w:val="TAC"/>
            </w:pPr>
            <w:r>
              <w:t>1</w:t>
            </w:r>
          </w:p>
        </w:tc>
      </w:tr>
      <w:tr w:rsidR="00EC4928" w14:paraId="292D9477" w14:textId="77777777" w:rsidTr="004C1EED">
        <w:trPr>
          <w:jc w:val="center"/>
        </w:trPr>
        <w:tc>
          <w:tcPr>
            <w:tcW w:w="1596" w:type="dxa"/>
            <w:vMerge/>
            <w:vAlign w:val="center"/>
          </w:tcPr>
          <w:p w14:paraId="016612AF" w14:textId="77777777" w:rsidR="00EC4928" w:rsidRDefault="00EC4928" w:rsidP="004C1EED">
            <w:pPr>
              <w:pStyle w:val="TAL"/>
            </w:pPr>
          </w:p>
        </w:tc>
        <w:tc>
          <w:tcPr>
            <w:tcW w:w="1729" w:type="dxa"/>
            <w:vAlign w:val="center"/>
          </w:tcPr>
          <w:p w14:paraId="43E76EE2" w14:textId="77777777" w:rsidR="00EC4928" w:rsidRDefault="00EC4928" w:rsidP="004C1EED">
            <w:pPr>
              <w:pStyle w:val="TAL"/>
            </w:pPr>
            <w:r>
              <w:t>Allocation length</w:t>
            </w:r>
          </w:p>
        </w:tc>
        <w:tc>
          <w:tcPr>
            <w:tcW w:w="3199" w:type="dxa"/>
            <w:vAlign w:val="center"/>
          </w:tcPr>
          <w:p w14:paraId="2095AD7F" w14:textId="77777777" w:rsidR="00EC4928" w:rsidRDefault="00EC4928" w:rsidP="004C1EED">
            <w:pPr>
              <w:pStyle w:val="TAC"/>
            </w:pPr>
            <w:r>
              <w:t>13</w:t>
            </w:r>
          </w:p>
        </w:tc>
      </w:tr>
      <w:tr w:rsidR="00EC4928" w14:paraId="22341F23" w14:textId="77777777" w:rsidTr="004C1EED">
        <w:trPr>
          <w:jc w:val="center"/>
        </w:trPr>
        <w:tc>
          <w:tcPr>
            <w:tcW w:w="1596" w:type="dxa"/>
            <w:vAlign w:val="center"/>
          </w:tcPr>
          <w:p w14:paraId="54A55CF7" w14:textId="77777777" w:rsidR="00EC4928" w:rsidRDefault="00EC4928" w:rsidP="004C1EED">
            <w:pPr>
              <w:pStyle w:val="TAL"/>
            </w:pPr>
            <w:r>
              <w:t>Frequency domain resource assignment</w:t>
            </w:r>
          </w:p>
        </w:tc>
        <w:tc>
          <w:tcPr>
            <w:tcW w:w="1729" w:type="dxa"/>
            <w:vAlign w:val="center"/>
          </w:tcPr>
          <w:p w14:paraId="66EC515C" w14:textId="77777777" w:rsidR="00EC4928" w:rsidRDefault="00EC4928" w:rsidP="004C1EED">
            <w:pPr>
              <w:pStyle w:val="TAL"/>
            </w:pPr>
            <w:r>
              <w:t>RB assignment</w:t>
            </w:r>
          </w:p>
        </w:tc>
        <w:tc>
          <w:tcPr>
            <w:tcW w:w="3199" w:type="dxa"/>
            <w:vAlign w:val="center"/>
          </w:tcPr>
          <w:p w14:paraId="12FA2A44" w14:textId="77777777" w:rsidR="00EC4928" w:rsidRDefault="00EC4928" w:rsidP="004C1EED">
            <w:pPr>
              <w:pStyle w:val="TAC"/>
            </w:pPr>
            <w:r>
              <w:t>Full applicable test bandwidth</w:t>
            </w:r>
          </w:p>
        </w:tc>
      </w:tr>
      <w:tr w:rsidR="00EC4928" w14:paraId="45F4E791" w14:textId="77777777" w:rsidTr="004C1EED">
        <w:tblPrEx>
          <w:tblBorders>
            <w:insideH w:val="single" w:sz="6" w:space="0" w:color="auto"/>
            <w:insideV w:val="single" w:sz="6" w:space="0" w:color="auto"/>
          </w:tblBorders>
        </w:tblPrEx>
        <w:trPr>
          <w:jc w:val="center"/>
        </w:trPr>
        <w:tc>
          <w:tcPr>
            <w:tcW w:w="1596" w:type="dxa"/>
            <w:vMerge w:val="restart"/>
            <w:tcBorders>
              <w:top w:val="single" w:sz="4" w:space="0" w:color="auto"/>
              <w:left w:val="single" w:sz="4" w:space="0" w:color="auto"/>
              <w:bottom w:val="single" w:sz="4" w:space="0" w:color="auto"/>
              <w:right w:val="single" w:sz="6" w:space="0" w:color="auto"/>
            </w:tcBorders>
            <w:vAlign w:val="center"/>
          </w:tcPr>
          <w:p w14:paraId="449B508A" w14:textId="77777777" w:rsidR="00EC4928" w:rsidRDefault="00EC4928" w:rsidP="004C1EED">
            <w:pPr>
              <w:pStyle w:val="TAL"/>
              <w:rPr>
                <w:lang w:eastAsia="zh-CN"/>
              </w:rPr>
            </w:pPr>
            <w:r>
              <w:rPr>
                <w:lang w:eastAsia="zh-CN"/>
              </w:rPr>
              <w:t>PT-RS configuration</w:t>
            </w:r>
          </w:p>
        </w:tc>
        <w:tc>
          <w:tcPr>
            <w:tcW w:w="1729" w:type="dxa"/>
            <w:tcBorders>
              <w:top w:val="single" w:sz="4" w:space="0" w:color="auto"/>
              <w:left w:val="single" w:sz="6" w:space="0" w:color="auto"/>
              <w:bottom w:val="single" w:sz="6" w:space="0" w:color="auto"/>
              <w:right w:val="single" w:sz="6" w:space="0" w:color="auto"/>
            </w:tcBorders>
            <w:vAlign w:val="center"/>
          </w:tcPr>
          <w:p w14:paraId="156D9B46" w14:textId="77777777" w:rsidR="00EC4928" w:rsidRDefault="00EC4928" w:rsidP="004C1EED">
            <w:pPr>
              <w:pStyle w:val="TAL"/>
              <w:rPr>
                <w:lang w:eastAsia="zh-CN"/>
              </w:rPr>
            </w:pPr>
            <w:r>
              <w:rPr>
                <w:lang w:eastAsia="zh-CN"/>
              </w:rPr>
              <w:t>Frequency density (</w:t>
            </w:r>
            <w:r>
              <w:rPr>
                <w:i/>
                <w:lang w:eastAsia="zh-CN"/>
              </w:rPr>
              <w:t>K</w:t>
            </w:r>
            <w:r>
              <w:rPr>
                <w:i/>
                <w:vertAlign w:val="subscript"/>
                <w:lang w:eastAsia="zh-CN"/>
              </w:rPr>
              <w:t>PT-RS</w:t>
            </w:r>
            <w:r>
              <w:rPr>
                <w:lang w:eastAsia="zh-CN"/>
              </w:rPr>
              <w:t>)</w:t>
            </w:r>
          </w:p>
        </w:tc>
        <w:tc>
          <w:tcPr>
            <w:tcW w:w="3199" w:type="dxa"/>
            <w:tcBorders>
              <w:top w:val="single" w:sz="4" w:space="0" w:color="auto"/>
              <w:left w:val="single" w:sz="6" w:space="0" w:color="auto"/>
              <w:bottom w:val="single" w:sz="6" w:space="0" w:color="auto"/>
              <w:right w:val="single" w:sz="4" w:space="0" w:color="auto"/>
            </w:tcBorders>
            <w:vAlign w:val="center"/>
          </w:tcPr>
          <w:p w14:paraId="28EA7771" w14:textId="77777777" w:rsidR="00EC4928" w:rsidRDefault="00EC4928" w:rsidP="004C1EED">
            <w:pPr>
              <w:pStyle w:val="TAC"/>
            </w:pPr>
            <w:r>
              <w:t>2</w:t>
            </w:r>
          </w:p>
        </w:tc>
      </w:tr>
      <w:tr w:rsidR="00EC4928" w14:paraId="56EF365B" w14:textId="77777777" w:rsidTr="004C1EED">
        <w:tblPrEx>
          <w:tblBorders>
            <w:insideH w:val="single" w:sz="6" w:space="0" w:color="auto"/>
            <w:insideV w:val="single" w:sz="6" w:space="0" w:color="auto"/>
          </w:tblBorders>
        </w:tblPrEx>
        <w:trPr>
          <w:jc w:val="center"/>
        </w:trPr>
        <w:tc>
          <w:tcPr>
            <w:tcW w:w="1596" w:type="dxa"/>
            <w:vMerge/>
            <w:tcBorders>
              <w:top w:val="single" w:sz="4" w:space="0" w:color="auto"/>
              <w:left w:val="single" w:sz="4" w:space="0" w:color="auto"/>
              <w:bottom w:val="single" w:sz="4" w:space="0" w:color="auto"/>
              <w:right w:val="single" w:sz="6" w:space="0" w:color="auto"/>
            </w:tcBorders>
            <w:vAlign w:val="center"/>
          </w:tcPr>
          <w:p w14:paraId="5F648462" w14:textId="77777777" w:rsidR="00EC4928" w:rsidRDefault="00EC4928" w:rsidP="004C1EED">
            <w:pPr>
              <w:pStyle w:val="TAL"/>
              <w:rPr>
                <w:lang w:eastAsia="zh-CN"/>
              </w:rPr>
            </w:pPr>
          </w:p>
        </w:tc>
        <w:tc>
          <w:tcPr>
            <w:tcW w:w="1729" w:type="dxa"/>
            <w:tcBorders>
              <w:top w:val="single" w:sz="6" w:space="0" w:color="auto"/>
              <w:left w:val="single" w:sz="6" w:space="0" w:color="auto"/>
              <w:bottom w:val="single" w:sz="4" w:space="0" w:color="auto"/>
              <w:right w:val="single" w:sz="6" w:space="0" w:color="auto"/>
            </w:tcBorders>
            <w:vAlign w:val="center"/>
          </w:tcPr>
          <w:p w14:paraId="2E379438" w14:textId="77777777" w:rsidR="00EC4928" w:rsidRDefault="00EC4928" w:rsidP="004C1EED">
            <w:pPr>
              <w:pStyle w:val="TAL"/>
              <w:rPr>
                <w:lang w:eastAsia="zh-CN"/>
              </w:rPr>
            </w:pPr>
            <w:r>
              <w:rPr>
                <w:lang w:eastAsia="zh-CN"/>
              </w:rPr>
              <w:t>Time density (</w:t>
            </w:r>
            <w:r>
              <w:rPr>
                <w:i/>
                <w:lang w:eastAsia="zh-CN"/>
              </w:rPr>
              <w:t>L</w:t>
            </w:r>
            <w:r>
              <w:rPr>
                <w:i/>
                <w:vertAlign w:val="subscript"/>
                <w:lang w:eastAsia="zh-CN"/>
              </w:rPr>
              <w:t>PT-RS</w:t>
            </w:r>
            <w:r>
              <w:rPr>
                <w:lang w:eastAsia="zh-CN"/>
              </w:rPr>
              <w:t>)</w:t>
            </w:r>
          </w:p>
        </w:tc>
        <w:tc>
          <w:tcPr>
            <w:tcW w:w="3199" w:type="dxa"/>
            <w:tcBorders>
              <w:top w:val="single" w:sz="6" w:space="0" w:color="auto"/>
              <w:left w:val="single" w:sz="6" w:space="0" w:color="auto"/>
              <w:bottom w:val="single" w:sz="4" w:space="0" w:color="auto"/>
              <w:right w:val="single" w:sz="4" w:space="0" w:color="auto"/>
            </w:tcBorders>
            <w:vAlign w:val="center"/>
          </w:tcPr>
          <w:p w14:paraId="253E0269" w14:textId="77777777" w:rsidR="00EC4928" w:rsidRDefault="00EC4928" w:rsidP="004C1EED">
            <w:pPr>
              <w:pStyle w:val="TAC"/>
            </w:pPr>
            <w:r>
              <w:t>1</w:t>
            </w:r>
          </w:p>
        </w:tc>
      </w:tr>
      <w:tr w:rsidR="00EC4928" w14:paraId="5417862D" w14:textId="77777777" w:rsidTr="004C1EED">
        <w:trPr>
          <w:jc w:val="center"/>
        </w:trPr>
        <w:tc>
          <w:tcPr>
            <w:tcW w:w="3325" w:type="dxa"/>
            <w:gridSpan w:val="2"/>
            <w:tcBorders>
              <w:top w:val="single" w:sz="4" w:space="0" w:color="auto"/>
              <w:left w:val="single" w:sz="4" w:space="0" w:color="auto"/>
              <w:bottom w:val="single" w:sz="4" w:space="0" w:color="auto"/>
              <w:right w:val="single" w:sz="4" w:space="0" w:color="auto"/>
            </w:tcBorders>
            <w:vAlign w:val="center"/>
          </w:tcPr>
          <w:p w14:paraId="32053473" w14:textId="77777777" w:rsidR="00EC4928" w:rsidRDefault="00EC4928" w:rsidP="004C1EED">
            <w:pPr>
              <w:pStyle w:val="TAL"/>
            </w:pPr>
            <w:r>
              <w:t>PRB bundling size</w:t>
            </w:r>
          </w:p>
        </w:tc>
        <w:tc>
          <w:tcPr>
            <w:tcW w:w="3199" w:type="dxa"/>
            <w:tcBorders>
              <w:top w:val="single" w:sz="4" w:space="0" w:color="auto"/>
              <w:left w:val="single" w:sz="4" w:space="0" w:color="auto"/>
              <w:bottom w:val="single" w:sz="4" w:space="0" w:color="auto"/>
              <w:right w:val="single" w:sz="4" w:space="0" w:color="auto"/>
            </w:tcBorders>
            <w:vAlign w:val="center"/>
          </w:tcPr>
          <w:p w14:paraId="0CB9EF21" w14:textId="77777777" w:rsidR="00EC4928" w:rsidRDefault="00EC4928" w:rsidP="004C1EED">
            <w:pPr>
              <w:pStyle w:val="TAC"/>
            </w:pPr>
            <w:r>
              <w:t>2</w:t>
            </w:r>
          </w:p>
        </w:tc>
      </w:tr>
      <w:tr w:rsidR="00EC4928" w14:paraId="0A61E309" w14:textId="77777777" w:rsidTr="004C1EED">
        <w:trPr>
          <w:jc w:val="center"/>
        </w:trPr>
        <w:tc>
          <w:tcPr>
            <w:tcW w:w="3325" w:type="dxa"/>
            <w:gridSpan w:val="2"/>
            <w:tcBorders>
              <w:top w:val="single" w:sz="4" w:space="0" w:color="auto"/>
              <w:left w:val="single" w:sz="4" w:space="0" w:color="auto"/>
              <w:bottom w:val="single" w:sz="4" w:space="0" w:color="auto"/>
              <w:right w:val="single" w:sz="4" w:space="0" w:color="auto"/>
            </w:tcBorders>
            <w:vAlign w:val="center"/>
          </w:tcPr>
          <w:p w14:paraId="2583473D" w14:textId="77777777" w:rsidR="00EC4928" w:rsidRDefault="00EC4928" w:rsidP="004C1EED">
            <w:pPr>
              <w:pStyle w:val="TAL"/>
            </w:pPr>
            <w:r>
              <w:rPr>
                <w:szCs w:val="22"/>
                <w:lang w:eastAsia="ja-JP"/>
              </w:rPr>
              <w:t>VRB-to-PRB mapping type</w:t>
            </w:r>
          </w:p>
        </w:tc>
        <w:tc>
          <w:tcPr>
            <w:tcW w:w="3199" w:type="dxa"/>
            <w:tcBorders>
              <w:top w:val="single" w:sz="4" w:space="0" w:color="auto"/>
              <w:left w:val="single" w:sz="4" w:space="0" w:color="auto"/>
              <w:bottom w:val="single" w:sz="4" w:space="0" w:color="auto"/>
              <w:right w:val="single" w:sz="4" w:space="0" w:color="auto"/>
            </w:tcBorders>
            <w:vAlign w:val="center"/>
          </w:tcPr>
          <w:p w14:paraId="3850AF4D" w14:textId="77777777" w:rsidR="00EC4928" w:rsidRDefault="00EC4928" w:rsidP="004C1EED">
            <w:pPr>
              <w:pStyle w:val="TAC"/>
            </w:pPr>
            <w:r>
              <w:t>Not interleaved</w:t>
            </w:r>
          </w:p>
        </w:tc>
      </w:tr>
      <w:tr w:rsidR="00EC4928" w14:paraId="59A6D822" w14:textId="77777777" w:rsidTr="004C1EED">
        <w:trPr>
          <w:jc w:val="center"/>
        </w:trPr>
        <w:tc>
          <w:tcPr>
            <w:tcW w:w="3325" w:type="dxa"/>
            <w:gridSpan w:val="2"/>
            <w:tcBorders>
              <w:top w:val="single" w:sz="4" w:space="0" w:color="auto"/>
              <w:left w:val="single" w:sz="4" w:space="0" w:color="auto"/>
              <w:bottom w:val="single" w:sz="4" w:space="0" w:color="auto"/>
              <w:right w:val="single" w:sz="4" w:space="0" w:color="auto"/>
            </w:tcBorders>
            <w:vAlign w:val="center"/>
          </w:tcPr>
          <w:p w14:paraId="684F7D60" w14:textId="77777777" w:rsidR="00EC4928" w:rsidRDefault="00EC4928" w:rsidP="004C1EED">
            <w:pPr>
              <w:pStyle w:val="TAL"/>
            </w:pPr>
            <w:r>
              <w:t>PDSCH &amp; PDSCH DMRS Precoding configuration</w:t>
            </w:r>
          </w:p>
        </w:tc>
        <w:tc>
          <w:tcPr>
            <w:tcW w:w="3199" w:type="dxa"/>
            <w:tcBorders>
              <w:top w:val="single" w:sz="4" w:space="0" w:color="auto"/>
              <w:left w:val="single" w:sz="4" w:space="0" w:color="auto"/>
              <w:bottom w:val="single" w:sz="4" w:space="0" w:color="auto"/>
              <w:right w:val="single" w:sz="4" w:space="0" w:color="auto"/>
            </w:tcBorders>
            <w:vAlign w:val="center"/>
          </w:tcPr>
          <w:p w14:paraId="4C89B30D" w14:textId="77777777" w:rsidR="00EC4928" w:rsidRDefault="00EC4928" w:rsidP="004C1EED">
            <w:pPr>
              <w:pStyle w:val="TAC"/>
            </w:pPr>
            <w:r>
              <w:t>Single Panel Type I, Random precoder selection updated per slot, with equal probability of each applicable i1, i2 combination, and with PRB bundling granularity</w:t>
            </w:r>
          </w:p>
        </w:tc>
      </w:tr>
    </w:tbl>
    <w:p w14:paraId="70BE6518" w14:textId="77777777" w:rsidR="00EC4928" w:rsidRDefault="00EC4928" w:rsidP="00EC4928"/>
    <w:p w14:paraId="53393444" w14:textId="77777777" w:rsidR="00EC4928" w:rsidRPr="00C718A1" w:rsidRDefault="00EC4928" w:rsidP="00EC4928">
      <w:pPr>
        <w:pStyle w:val="B1"/>
      </w:pPr>
      <w:r w:rsidRPr="00C718A1">
        <w:t>6)</w:t>
      </w:r>
      <w:r w:rsidRPr="00C718A1">
        <w:tab/>
        <w:t>The multipath fading emulators shall be configured according to the corresponding channel model defined in annex I.</w:t>
      </w:r>
    </w:p>
    <w:p w14:paraId="5496F9EE" w14:textId="77777777" w:rsidR="00EC4928" w:rsidRPr="00C718A1" w:rsidRDefault="00EC4928" w:rsidP="00EC4928">
      <w:pPr>
        <w:pStyle w:val="B1"/>
      </w:pPr>
      <w:r w:rsidRPr="00C718A1">
        <w:t>7)</w:t>
      </w:r>
      <w:r w:rsidRPr="00C718A1">
        <w:tab/>
        <w:t>Adjust the test signal mean power so the calibrated radiated SNR value at the</w:t>
      </w:r>
      <w:r w:rsidRPr="00C718A1">
        <w:rPr>
          <w:rFonts w:hint="eastAsia"/>
        </w:rPr>
        <w:t xml:space="preserve"> NCR</w:t>
      </w:r>
      <w:r w:rsidRPr="00C718A1">
        <w:t>-MT receiver is as specified in clause </w:t>
      </w:r>
      <w:r w:rsidRPr="00C718A1">
        <w:rPr>
          <w:rFonts w:hint="eastAsia"/>
        </w:rPr>
        <w:t>7</w:t>
      </w:r>
      <w:r w:rsidRPr="00C718A1">
        <w:t>.</w:t>
      </w:r>
      <w:r w:rsidRPr="00C718A1">
        <w:rPr>
          <w:rFonts w:hint="eastAsia"/>
        </w:rPr>
        <w:t>1</w:t>
      </w:r>
      <w:r w:rsidRPr="00C718A1">
        <w:t xml:space="preserve">.2.2.5.1 for </w:t>
      </w:r>
      <w:r w:rsidRPr="00C718A1">
        <w:rPr>
          <w:rFonts w:hint="eastAsia"/>
        </w:rPr>
        <w:t>NCR-MT</w:t>
      </w:r>
      <w:r w:rsidRPr="00C718A1">
        <w:t xml:space="preserve"> type 2-O respectively, and that the SNR at the </w:t>
      </w:r>
      <w:r w:rsidRPr="00C718A1">
        <w:rPr>
          <w:rFonts w:hint="eastAsia"/>
        </w:rPr>
        <w:t>NCR-MT</w:t>
      </w:r>
      <w:r w:rsidRPr="00C718A1">
        <w:t xml:space="preserve"> receiver is not impacted by the noise floor.</w:t>
      </w:r>
    </w:p>
    <w:p w14:paraId="3EFF0883" w14:textId="77777777" w:rsidR="00EC4928" w:rsidRPr="00C718A1" w:rsidRDefault="00EC4928" w:rsidP="00EC4928">
      <w:pPr>
        <w:pStyle w:val="B1"/>
      </w:pPr>
      <w:r w:rsidRPr="00C718A1">
        <w:tab/>
        <w:t xml:space="preserve">The power level for the transmission may be set such that the AWGN level at the RIB is equal to the AWGN level in table </w:t>
      </w:r>
      <w:r w:rsidRPr="00C718A1">
        <w:rPr>
          <w:rFonts w:hint="eastAsia"/>
        </w:rPr>
        <w:t>7</w:t>
      </w:r>
      <w:r w:rsidRPr="00C718A1">
        <w:t>.</w:t>
      </w:r>
      <w:r w:rsidRPr="00C718A1">
        <w:rPr>
          <w:rFonts w:hint="eastAsia"/>
        </w:rPr>
        <w:t>1</w:t>
      </w:r>
      <w:r w:rsidRPr="00C718A1">
        <w:t>.2.2.4.2-2.</w:t>
      </w:r>
    </w:p>
    <w:p w14:paraId="58F65664" w14:textId="77777777" w:rsidR="00EC4928" w:rsidRDefault="00EC4928" w:rsidP="00EC4928">
      <w:pPr>
        <w:pStyle w:val="TH"/>
        <w:rPr>
          <w:lang w:eastAsia="zh-CN"/>
        </w:rPr>
      </w:pPr>
      <w:r>
        <w:rPr>
          <w:rFonts w:eastAsia="Yu Gothic"/>
        </w:rPr>
        <w:t xml:space="preserve">Table </w:t>
      </w:r>
      <w:r>
        <w:rPr>
          <w:rFonts w:hint="eastAsia"/>
          <w:lang w:val="en-US" w:eastAsia="zh-CN"/>
        </w:rPr>
        <w:t>7</w:t>
      </w:r>
      <w:r>
        <w:t>.</w:t>
      </w:r>
      <w:r>
        <w:rPr>
          <w:rFonts w:hint="eastAsia"/>
          <w:lang w:val="en-US" w:eastAsia="zh-CN"/>
        </w:rPr>
        <w:t>1</w:t>
      </w:r>
      <w:r>
        <w:t>.2.2.4.2</w:t>
      </w:r>
      <w:r>
        <w:rPr>
          <w:rFonts w:eastAsia="Yu Gothic"/>
        </w:rPr>
        <w:t>-</w:t>
      </w:r>
      <w:r>
        <w:rPr>
          <w:lang w:eastAsia="zh-CN"/>
        </w:rPr>
        <w:t>2</w:t>
      </w:r>
      <w:r>
        <w:rPr>
          <w:rFonts w:eastAsia="Yu Gothic"/>
        </w:rPr>
        <w:t xml:space="preserve">: AWGN power level at the </w:t>
      </w:r>
      <w:r>
        <w:rPr>
          <w:rFonts w:hint="eastAsia"/>
          <w:lang w:val="en-US" w:eastAsia="zh-CN"/>
        </w:rPr>
        <w:t>NCR</w:t>
      </w:r>
      <w:r>
        <w:rPr>
          <w:rFonts w:eastAsia="Yu Gothic"/>
        </w:rPr>
        <w:t>-MT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91"/>
        <w:gridCol w:w="1827"/>
        <w:gridCol w:w="1694"/>
        <w:gridCol w:w="4816"/>
      </w:tblGrid>
      <w:tr w:rsidR="00EC4928" w14:paraId="660699F4" w14:textId="77777777" w:rsidTr="004C1EED">
        <w:trPr>
          <w:cantSplit/>
          <w:jc w:val="center"/>
        </w:trPr>
        <w:tc>
          <w:tcPr>
            <w:tcW w:w="1591" w:type="dxa"/>
            <w:tcBorders>
              <w:top w:val="single" w:sz="4" w:space="0" w:color="auto"/>
              <w:left w:val="single" w:sz="4" w:space="0" w:color="auto"/>
              <w:bottom w:val="single" w:sz="4" w:space="0" w:color="auto"/>
              <w:right w:val="single" w:sz="4" w:space="0" w:color="auto"/>
            </w:tcBorders>
            <w:vAlign w:val="center"/>
          </w:tcPr>
          <w:p w14:paraId="7D5D1B22" w14:textId="77777777" w:rsidR="00EC4928" w:rsidRPr="00C718A1" w:rsidRDefault="00EC4928" w:rsidP="004C1EED">
            <w:pPr>
              <w:pStyle w:val="TAH"/>
            </w:pPr>
            <w:r w:rsidRPr="00C718A1">
              <w:rPr>
                <w:rFonts w:hint="eastAsia"/>
              </w:rPr>
              <w:t>NCR-MT</w:t>
            </w:r>
            <w:r w:rsidRPr="00C718A1">
              <w:t xml:space="preserve"> type</w:t>
            </w:r>
          </w:p>
        </w:tc>
        <w:tc>
          <w:tcPr>
            <w:tcW w:w="1827" w:type="dxa"/>
            <w:tcBorders>
              <w:top w:val="single" w:sz="4" w:space="0" w:color="auto"/>
              <w:left w:val="single" w:sz="4" w:space="0" w:color="auto"/>
              <w:bottom w:val="single" w:sz="4" w:space="0" w:color="auto"/>
              <w:right w:val="single" w:sz="4" w:space="0" w:color="auto"/>
            </w:tcBorders>
            <w:vAlign w:val="center"/>
          </w:tcPr>
          <w:p w14:paraId="77E6DB43" w14:textId="77777777" w:rsidR="00EC4928" w:rsidRPr="00C718A1" w:rsidRDefault="00EC4928" w:rsidP="004C1EED">
            <w:pPr>
              <w:pStyle w:val="TAH"/>
            </w:pPr>
            <w:r w:rsidRPr="00C718A1">
              <w:t>Sub-carrier spacing (kHz)</w:t>
            </w:r>
          </w:p>
        </w:tc>
        <w:tc>
          <w:tcPr>
            <w:tcW w:w="1694" w:type="dxa"/>
            <w:tcBorders>
              <w:top w:val="single" w:sz="4" w:space="0" w:color="auto"/>
              <w:left w:val="single" w:sz="4" w:space="0" w:color="auto"/>
              <w:bottom w:val="single" w:sz="4" w:space="0" w:color="auto"/>
              <w:right w:val="single" w:sz="4" w:space="0" w:color="auto"/>
            </w:tcBorders>
            <w:vAlign w:val="center"/>
          </w:tcPr>
          <w:p w14:paraId="6E76998A" w14:textId="77777777" w:rsidR="00EC4928" w:rsidRPr="00C718A1" w:rsidRDefault="00EC4928" w:rsidP="004C1EED">
            <w:pPr>
              <w:pStyle w:val="TAH"/>
            </w:pPr>
            <w:r w:rsidRPr="00C718A1">
              <w:t>Channel bandwidth (MHz)</w:t>
            </w:r>
          </w:p>
        </w:tc>
        <w:tc>
          <w:tcPr>
            <w:tcW w:w="4816" w:type="dxa"/>
            <w:tcBorders>
              <w:top w:val="single" w:sz="4" w:space="0" w:color="auto"/>
              <w:left w:val="single" w:sz="4" w:space="0" w:color="auto"/>
              <w:bottom w:val="single" w:sz="4" w:space="0" w:color="auto"/>
              <w:right w:val="single" w:sz="4" w:space="0" w:color="auto"/>
            </w:tcBorders>
            <w:vAlign w:val="center"/>
          </w:tcPr>
          <w:p w14:paraId="56ED3B3E" w14:textId="77777777" w:rsidR="00EC4928" w:rsidRPr="00C718A1" w:rsidRDefault="00EC4928" w:rsidP="004C1EED">
            <w:pPr>
              <w:pStyle w:val="TAH"/>
            </w:pPr>
            <w:r w:rsidRPr="00C718A1">
              <w:t>AWGN power level</w:t>
            </w:r>
          </w:p>
        </w:tc>
      </w:tr>
      <w:tr w:rsidR="00EC4928" w14:paraId="4F07ADF2" w14:textId="77777777" w:rsidTr="004C1EED">
        <w:trPr>
          <w:cantSplit/>
          <w:jc w:val="center"/>
        </w:trPr>
        <w:tc>
          <w:tcPr>
            <w:tcW w:w="1591" w:type="dxa"/>
            <w:tcBorders>
              <w:left w:val="single" w:sz="4" w:space="0" w:color="auto"/>
              <w:bottom w:val="nil"/>
              <w:right w:val="single" w:sz="4" w:space="0" w:color="auto"/>
            </w:tcBorders>
            <w:vAlign w:val="center"/>
          </w:tcPr>
          <w:p w14:paraId="264D1D14" w14:textId="77777777" w:rsidR="00EC4928" w:rsidRDefault="00EC4928" w:rsidP="004C1EED">
            <w:pPr>
              <w:pStyle w:val="TAC"/>
              <w:rPr>
                <w:rFonts w:eastAsia="Yu Gothic"/>
                <w:lang w:eastAsia="ja-JP"/>
              </w:rPr>
            </w:pPr>
            <w:r>
              <w:rPr>
                <w:rFonts w:hint="eastAsia"/>
                <w:lang w:val="en-US" w:eastAsia="zh-CN"/>
              </w:rPr>
              <w:t xml:space="preserve">NCR-MT </w:t>
            </w:r>
            <w:r>
              <w:t xml:space="preserve">type </w:t>
            </w:r>
            <w:r>
              <w:rPr>
                <w:lang w:eastAsia="zh-CN"/>
              </w:rPr>
              <w:t>2</w:t>
            </w:r>
            <w:r>
              <w:t>-O</w:t>
            </w:r>
          </w:p>
        </w:tc>
        <w:tc>
          <w:tcPr>
            <w:tcW w:w="1827" w:type="dxa"/>
            <w:tcBorders>
              <w:top w:val="single" w:sz="4" w:space="0" w:color="auto"/>
              <w:left w:val="single" w:sz="4" w:space="0" w:color="auto"/>
              <w:bottom w:val="single" w:sz="4" w:space="0" w:color="auto"/>
              <w:right w:val="single" w:sz="4" w:space="0" w:color="auto"/>
            </w:tcBorders>
            <w:vAlign w:val="center"/>
          </w:tcPr>
          <w:p w14:paraId="77615045" w14:textId="77777777" w:rsidR="00EC4928" w:rsidRDefault="00EC4928" w:rsidP="004C1EED">
            <w:pPr>
              <w:pStyle w:val="TAC"/>
              <w:rPr>
                <w:lang w:eastAsia="zh-CN"/>
              </w:rPr>
            </w:pPr>
            <w:r>
              <w:rPr>
                <w:rFonts w:hint="eastAsia"/>
                <w:lang w:eastAsia="zh-CN"/>
              </w:rPr>
              <w:t>1</w:t>
            </w:r>
            <w:r>
              <w:rPr>
                <w:lang w:eastAsia="zh-CN"/>
              </w:rPr>
              <w:t>20</w:t>
            </w:r>
          </w:p>
        </w:tc>
        <w:tc>
          <w:tcPr>
            <w:tcW w:w="1694" w:type="dxa"/>
            <w:tcBorders>
              <w:top w:val="single" w:sz="4" w:space="0" w:color="auto"/>
              <w:left w:val="single" w:sz="4" w:space="0" w:color="auto"/>
              <w:bottom w:val="single" w:sz="4" w:space="0" w:color="auto"/>
              <w:right w:val="single" w:sz="4" w:space="0" w:color="auto"/>
            </w:tcBorders>
            <w:vAlign w:val="center"/>
          </w:tcPr>
          <w:p w14:paraId="6B515642" w14:textId="77777777" w:rsidR="00EC4928" w:rsidRDefault="00EC4928" w:rsidP="004C1EED">
            <w:pPr>
              <w:pStyle w:val="TAC"/>
              <w:rPr>
                <w:rFonts w:eastAsia="Yu Gothic"/>
                <w:lang w:eastAsia="ja-JP"/>
              </w:rPr>
            </w:pPr>
            <w:r>
              <w:rPr>
                <w:rFonts w:eastAsia="Yu Gothic"/>
              </w:rPr>
              <w:t>100</w:t>
            </w:r>
          </w:p>
        </w:tc>
        <w:tc>
          <w:tcPr>
            <w:tcW w:w="4816" w:type="dxa"/>
            <w:tcBorders>
              <w:top w:val="single" w:sz="4" w:space="0" w:color="auto"/>
              <w:left w:val="single" w:sz="4" w:space="0" w:color="auto"/>
              <w:bottom w:val="single" w:sz="4" w:space="0" w:color="auto"/>
              <w:right w:val="single" w:sz="4" w:space="0" w:color="auto"/>
            </w:tcBorders>
            <w:vAlign w:val="center"/>
          </w:tcPr>
          <w:p w14:paraId="2A671119" w14:textId="77777777" w:rsidR="00EC4928" w:rsidRDefault="00EC4928" w:rsidP="004C1EED">
            <w:pPr>
              <w:pStyle w:val="TAC"/>
              <w:rPr>
                <w:lang w:eastAsia="zh-CN"/>
              </w:rPr>
            </w:pPr>
            <w:r>
              <w:rPr>
                <w:lang w:eastAsia="zh-CN"/>
              </w:rPr>
              <w:t>EIS</w:t>
            </w:r>
            <w:r>
              <w:rPr>
                <w:vertAlign w:val="subscript"/>
                <w:lang w:eastAsia="zh-CN"/>
              </w:rPr>
              <w:t>REFSENS_50M</w:t>
            </w:r>
            <w:r>
              <w:rPr>
                <w:lang w:eastAsia="zh-CN"/>
              </w:rPr>
              <w:t xml:space="preserve"> + </w:t>
            </w:r>
            <w:r>
              <w:t>Δ</w:t>
            </w:r>
            <w:r>
              <w:rPr>
                <w:vertAlign w:val="subscript"/>
              </w:rPr>
              <w:t>FR2_REFSENS</w:t>
            </w:r>
            <w:r>
              <w:rPr>
                <w:lang w:eastAsia="zh-CN"/>
              </w:rPr>
              <w:t xml:space="preserve"> + 18</w:t>
            </w:r>
            <w:r>
              <w:rPr>
                <w:rFonts w:eastAsia="Yu Gothic"/>
              </w:rPr>
              <w:t xml:space="preserve"> </w:t>
            </w:r>
            <w:r>
              <w:rPr>
                <w:lang w:eastAsia="zh-CN"/>
              </w:rPr>
              <w:t>dBm / 95.04 MHz</w:t>
            </w:r>
          </w:p>
        </w:tc>
      </w:tr>
      <w:tr w:rsidR="00EC4928" w14:paraId="06143867" w14:textId="77777777" w:rsidTr="004C1EED">
        <w:trPr>
          <w:cantSplit/>
          <w:jc w:val="center"/>
        </w:trPr>
        <w:tc>
          <w:tcPr>
            <w:tcW w:w="9928" w:type="dxa"/>
            <w:gridSpan w:val="4"/>
            <w:tcBorders>
              <w:top w:val="single" w:sz="4" w:space="0" w:color="auto"/>
              <w:left w:val="single" w:sz="4" w:space="0" w:color="auto"/>
              <w:bottom w:val="single" w:sz="4" w:space="0" w:color="auto"/>
              <w:right w:val="single" w:sz="4" w:space="0" w:color="auto"/>
            </w:tcBorders>
            <w:vAlign w:val="center"/>
          </w:tcPr>
          <w:p w14:paraId="74A8E9CA" w14:textId="77777777" w:rsidR="00EC4928" w:rsidRDefault="00EC4928" w:rsidP="004C1EED">
            <w:pPr>
              <w:pStyle w:val="TAN"/>
              <w:rPr>
                <w:lang w:eastAsia="zh-CN"/>
              </w:rPr>
            </w:pPr>
            <w:r>
              <w:rPr>
                <w:lang w:eastAsia="zh-CN"/>
              </w:rPr>
              <w:t>NOTE 2:</w:t>
            </w:r>
            <w:r>
              <w:tab/>
            </w:r>
            <w:r>
              <w:rPr>
                <w:lang w:eastAsia="zh-CN"/>
              </w:rPr>
              <w:t>Δ</w:t>
            </w:r>
            <w:r>
              <w:rPr>
                <w:vertAlign w:val="subscript"/>
                <w:lang w:eastAsia="zh-CN"/>
              </w:rPr>
              <w:t>FR2_REFSENS</w:t>
            </w:r>
            <w:r>
              <w:rPr>
                <w:lang w:eastAsia="zh-CN"/>
              </w:rPr>
              <w:t xml:space="preserve"> = -3 dB as described in clause </w:t>
            </w:r>
            <w:r>
              <w:rPr>
                <w:rFonts w:hint="eastAsia"/>
                <w:lang w:val="en-US" w:eastAsia="zh-CN"/>
              </w:rPr>
              <w:t>6</w:t>
            </w:r>
            <w:r>
              <w:rPr>
                <w:lang w:eastAsia="zh-CN"/>
              </w:rPr>
              <w:t>.1, since the OTA REFSENS reference direction (as declared in D.</w:t>
            </w:r>
            <w:r w:rsidRPr="008D4F6D">
              <w:rPr>
                <w:lang w:val="en-US" w:eastAsia="zh-CN"/>
              </w:rPr>
              <w:t>x</w:t>
            </w:r>
            <w:r>
              <w:rPr>
                <w:lang w:eastAsia="zh-CN"/>
              </w:rPr>
              <w:t xml:space="preserve"> in table 4.6-1) is used for testing.</w:t>
            </w:r>
          </w:p>
          <w:p w14:paraId="0F1DD229" w14:textId="77777777" w:rsidR="00EC4928" w:rsidRDefault="00EC4928" w:rsidP="004C1EED">
            <w:pPr>
              <w:pStyle w:val="TAN"/>
              <w:rPr>
                <w:lang w:eastAsia="zh-CN"/>
              </w:rPr>
            </w:pPr>
            <w:r>
              <w:rPr>
                <w:lang w:eastAsia="zh-CN"/>
              </w:rPr>
              <w:t>NOTE 3:</w:t>
            </w:r>
            <w:r>
              <w:tab/>
            </w:r>
            <w:r>
              <w:rPr>
                <w:lang w:eastAsia="zh-CN"/>
              </w:rPr>
              <w:t>EIS</w:t>
            </w:r>
            <w:r>
              <w:rPr>
                <w:vertAlign w:val="subscript"/>
                <w:lang w:eastAsia="zh-CN"/>
              </w:rPr>
              <w:t>REFSENS_50M</w:t>
            </w:r>
            <w:r>
              <w:rPr>
                <w:lang w:eastAsia="zh-CN"/>
              </w:rPr>
              <w:t xml:space="preserve"> as declared in D.</w:t>
            </w:r>
            <w:r w:rsidRPr="008D4F6D">
              <w:rPr>
                <w:lang w:val="en-US" w:eastAsia="zh-CN"/>
              </w:rPr>
              <w:t>y</w:t>
            </w:r>
            <w:r>
              <w:rPr>
                <w:lang w:eastAsia="zh-CN"/>
              </w:rPr>
              <w:t xml:space="preserve"> in table 4.6-1.</w:t>
            </w:r>
          </w:p>
        </w:tc>
      </w:tr>
    </w:tbl>
    <w:p w14:paraId="50C48229" w14:textId="77777777" w:rsidR="00EC4928" w:rsidRDefault="00EC4928" w:rsidP="00EC4928">
      <w:pPr>
        <w:rPr>
          <w:color w:val="000000"/>
          <w:lang w:eastAsia="zh-CN"/>
        </w:rPr>
      </w:pPr>
    </w:p>
    <w:p w14:paraId="1DC24852" w14:textId="77777777" w:rsidR="00EC4928" w:rsidRDefault="00EC4928" w:rsidP="00EC4928">
      <w:pPr>
        <w:pStyle w:val="B1"/>
        <w:rPr>
          <w:lang w:eastAsia="zh-CN"/>
        </w:rPr>
      </w:pPr>
      <w:r>
        <w:rPr>
          <w:lang w:eastAsia="zh-CN"/>
        </w:rPr>
        <w:t>8</w:t>
      </w:r>
      <w:r>
        <w:t>)</w:t>
      </w:r>
      <w:r>
        <w:tab/>
        <w:t xml:space="preserve">For reference channels applicable to the </w:t>
      </w:r>
      <w:r>
        <w:rPr>
          <w:rFonts w:hint="eastAsia"/>
          <w:lang w:val="en-US" w:eastAsia="zh-CN"/>
        </w:rPr>
        <w:t>NCR-MT</w:t>
      </w:r>
      <w:r>
        <w:t>, measure the throughput</w:t>
      </w:r>
      <w:r>
        <w:rPr>
          <w:rFonts w:hint="eastAsia"/>
          <w:lang w:val="en-US" w:eastAsia="zh-CN"/>
        </w:rPr>
        <w:t xml:space="preserve"> and BLER</w:t>
      </w:r>
      <w:r>
        <w:t>.</w:t>
      </w:r>
    </w:p>
    <w:p w14:paraId="415D3B12" w14:textId="77777777" w:rsidR="00EC4928" w:rsidRDefault="00EC4928" w:rsidP="00EC4928">
      <w:pPr>
        <w:pStyle w:val="Heading5"/>
      </w:pPr>
      <w:bookmarkStart w:id="3720" w:name="_Toc137562144"/>
      <w:bookmarkStart w:id="3721" w:name="_Toc89940114"/>
      <w:bookmarkStart w:id="3722" w:name="_Toc76541406"/>
      <w:bookmarkStart w:id="3723" w:name="_Toc75334317"/>
      <w:bookmarkStart w:id="3724" w:name="_Toc75816248"/>
      <w:bookmarkStart w:id="3725" w:name="_Toc124151217"/>
      <w:bookmarkStart w:id="3726" w:name="_Toc155287509"/>
      <w:bookmarkStart w:id="3727" w:name="_Toc114148972"/>
      <w:bookmarkStart w:id="3728" w:name="_Toc98754440"/>
      <w:bookmarkStart w:id="3729" w:name="_Toc138871286"/>
      <w:bookmarkStart w:id="3730" w:name="_Toc106178254"/>
      <w:bookmarkStart w:id="3731" w:name="_Toc82429863"/>
      <w:bookmarkStart w:id="3732" w:name="_Toc130393757"/>
      <w:bookmarkStart w:id="3733" w:name="_Toc76541973"/>
      <w:bookmarkStart w:id="3734" w:name="_Toc75508509"/>
      <w:bookmarkStart w:id="3735" w:name="_Toc75165393"/>
      <w:bookmarkStart w:id="3736" w:name="_Toc145534736"/>
      <w:r>
        <w:rPr>
          <w:rFonts w:hint="eastAsia"/>
          <w:lang w:val="en-US" w:eastAsia="zh-CN"/>
        </w:rPr>
        <w:t>7</w:t>
      </w:r>
      <w:r>
        <w:t>.</w:t>
      </w:r>
      <w:r>
        <w:rPr>
          <w:rFonts w:hint="eastAsia"/>
          <w:lang w:val="en-US" w:eastAsia="zh-CN"/>
        </w:rPr>
        <w:t>1</w:t>
      </w:r>
      <w:r>
        <w:t>.2.2.5</w:t>
      </w:r>
      <w:r>
        <w:tab/>
        <w:t>Test requirements</w:t>
      </w:r>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p>
    <w:p w14:paraId="30AFEDBE" w14:textId="77777777" w:rsidR="00EC4928" w:rsidRDefault="00EC4928" w:rsidP="00EC4928">
      <w:pPr>
        <w:pStyle w:val="H6"/>
      </w:pPr>
      <w:r>
        <w:rPr>
          <w:rFonts w:hint="eastAsia"/>
          <w:lang w:val="en-US" w:eastAsia="zh-CN"/>
        </w:rPr>
        <w:t>7</w:t>
      </w:r>
      <w:r>
        <w:t>.</w:t>
      </w:r>
      <w:r>
        <w:rPr>
          <w:rFonts w:hint="eastAsia"/>
          <w:lang w:val="en-US" w:eastAsia="zh-CN"/>
        </w:rPr>
        <w:t>1</w:t>
      </w:r>
      <w:r>
        <w:t>.2.2.5.</w:t>
      </w:r>
      <w:r>
        <w:rPr>
          <w:rFonts w:hint="eastAsia"/>
          <w:lang w:val="en-US" w:eastAsia="zh-CN"/>
        </w:rPr>
        <w:t>1</w:t>
      </w:r>
      <w:r>
        <w:tab/>
        <w:t xml:space="preserve">Test requirement for </w:t>
      </w:r>
      <w:r>
        <w:rPr>
          <w:rFonts w:hint="eastAsia"/>
          <w:i/>
          <w:iCs/>
          <w:lang w:val="en-US" w:eastAsia="zh-CN"/>
        </w:rPr>
        <w:t>NCR-MT</w:t>
      </w:r>
      <w:r>
        <w:rPr>
          <w:i/>
          <w:iCs/>
        </w:rPr>
        <w:t xml:space="preserve"> type 2-O</w:t>
      </w:r>
    </w:p>
    <w:p w14:paraId="68406172" w14:textId="77777777" w:rsidR="00EC4928" w:rsidRDefault="00EC4928" w:rsidP="00EC4928">
      <w:r>
        <w:t xml:space="preserve">The throughput </w:t>
      </w:r>
      <w:r>
        <w:rPr>
          <w:rFonts w:hint="eastAsia"/>
          <w:lang w:val="en-US" w:eastAsia="zh-CN"/>
        </w:rPr>
        <w:t xml:space="preserve">or BLER </w:t>
      </w:r>
      <w:r>
        <w:t xml:space="preserve">shall be equal to or larger than the fraction of maximum throughput </w:t>
      </w:r>
      <w:r>
        <w:rPr>
          <w:rFonts w:hint="eastAsia"/>
          <w:lang w:val="en-US" w:eastAsia="zh-CN"/>
        </w:rPr>
        <w:t xml:space="preserve">of BLER </w:t>
      </w:r>
      <w:r>
        <w:t xml:space="preserve">for the FRCs stated in Tables </w:t>
      </w:r>
      <w:r>
        <w:rPr>
          <w:rFonts w:hint="eastAsia"/>
          <w:lang w:val="en-US" w:eastAsia="zh-CN"/>
        </w:rPr>
        <w:t>7</w:t>
      </w:r>
      <w:r>
        <w:t>.</w:t>
      </w:r>
      <w:r>
        <w:rPr>
          <w:rFonts w:hint="eastAsia"/>
          <w:lang w:val="en-US" w:eastAsia="zh-CN"/>
        </w:rPr>
        <w:t>1</w:t>
      </w:r>
      <w:r>
        <w:t xml:space="preserve">.2.2.5.2-1 and </w:t>
      </w:r>
      <w:r>
        <w:rPr>
          <w:rFonts w:hint="eastAsia"/>
          <w:lang w:val="en-US" w:eastAsia="zh-CN"/>
        </w:rPr>
        <w:t>7</w:t>
      </w:r>
      <w:r>
        <w:t>.</w:t>
      </w:r>
      <w:r>
        <w:rPr>
          <w:rFonts w:hint="eastAsia"/>
          <w:lang w:val="en-US" w:eastAsia="zh-CN"/>
        </w:rPr>
        <w:t>1</w:t>
      </w:r>
      <w:r>
        <w:t>.2.2.5.2-</w:t>
      </w:r>
      <w:r>
        <w:rPr>
          <w:lang w:eastAsia="zh-CN"/>
        </w:rPr>
        <w:t>2</w:t>
      </w:r>
      <w:r>
        <w:t xml:space="preserve"> at the given SNR with the test parameters stated in Table </w:t>
      </w:r>
      <w:r>
        <w:rPr>
          <w:rFonts w:hint="eastAsia"/>
          <w:lang w:val="en-US" w:eastAsia="zh-CN"/>
        </w:rPr>
        <w:t>7</w:t>
      </w:r>
      <w:r>
        <w:t>.</w:t>
      </w:r>
      <w:r>
        <w:rPr>
          <w:rFonts w:hint="eastAsia"/>
          <w:lang w:val="en-US" w:eastAsia="zh-CN"/>
        </w:rPr>
        <w:t>1</w:t>
      </w:r>
      <w:r>
        <w:t>.2.2.4.2-1.</w:t>
      </w:r>
    </w:p>
    <w:p w14:paraId="08E740F0" w14:textId="77777777" w:rsidR="00EC4928" w:rsidRDefault="00EC4928" w:rsidP="00EC4928">
      <w:pPr>
        <w:pStyle w:val="TH"/>
      </w:pPr>
      <w:r>
        <w:t xml:space="preserve">Table </w:t>
      </w:r>
      <w:r>
        <w:rPr>
          <w:rFonts w:hint="eastAsia"/>
          <w:lang w:val="en-US" w:eastAsia="zh-CN"/>
        </w:rPr>
        <w:t>7</w:t>
      </w:r>
      <w:r>
        <w:t>.</w:t>
      </w:r>
      <w:r>
        <w:rPr>
          <w:rFonts w:hint="eastAsia"/>
          <w:lang w:val="en-US" w:eastAsia="zh-CN"/>
        </w:rPr>
        <w:t>1</w:t>
      </w:r>
      <w:r>
        <w:t>.2.2.5.2-1: Minimum requirements for PDSCH Type A with Rank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88"/>
        <w:gridCol w:w="1003"/>
        <w:gridCol w:w="1885"/>
        <w:gridCol w:w="1755"/>
        <w:gridCol w:w="1571"/>
        <w:gridCol w:w="1762"/>
        <w:gridCol w:w="667"/>
      </w:tblGrid>
      <w:tr w:rsidR="00EC4928" w14:paraId="063B73EE" w14:textId="77777777" w:rsidTr="004C1EED">
        <w:trPr>
          <w:jc w:val="center"/>
        </w:trPr>
        <w:tc>
          <w:tcPr>
            <w:tcW w:w="988" w:type="dxa"/>
            <w:tcBorders>
              <w:top w:val="single" w:sz="4" w:space="0" w:color="auto"/>
              <w:left w:val="single" w:sz="4" w:space="0" w:color="auto"/>
              <w:bottom w:val="single" w:sz="4" w:space="0" w:color="auto"/>
              <w:right w:val="single" w:sz="4" w:space="0" w:color="auto"/>
            </w:tcBorders>
            <w:vAlign w:val="center"/>
          </w:tcPr>
          <w:p w14:paraId="2AB2E798" w14:textId="77777777" w:rsidR="00EC4928" w:rsidRDefault="00EC4928" w:rsidP="004C1EED">
            <w:pPr>
              <w:pStyle w:val="TAH"/>
            </w:pPr>
            <w:r>
              <w:t>Test number</w:t>
            </w:r>
          </w:p>
        </w:tc>
        <w:tc>
          <w:tcPr>
            <w:tcW w:w="1003" w:type="dxa"/>
            <w:tcBorders>
              <w:top w:val="single" w:sz="4" w:space="0" w:color="auto"/>
              <w:left w:val="single" w:sz="4" w:space="0" w:color="auto"/>
              <w:bottom w:val="single" w:sz="4" w:space="0" w:color="auto"/>
              <w:right w:val="single" w:sz="4" w:space="0" w:color="auto"/>
            </w:tcBorders>
            <w:vAlign w:val="center"/>
          </w:tcPr>
          <w:p w14:paraId="2C6B72BC" w14:textId="77777777" w:rsidR="00EC4928" w:rsidRDefault="00EC4928" w:rsidP="004C1EED">
            <w:pPr>
              <w:pStyle w:val="TAH"/>
            </w:pPr>
            <w:r>
              <w:t xml:space="preserve">FRC (Annex </w:t>
            </w:r>
            <w:r>
              <w:rPr>
                <w:rFonts w:hint="eastAsia"/>
                <w:lang w:val="en-US" w:eastAsia="zh-CN"/>
              </w:rPr>
              <w:t>H</w:t>
            </w:r>
            <w:r>
              <w:t>)</w:t>
            </w:r>
          </w:p>
        </w:tc>
        <w:tc>
          <w:tcPr>
            <w:tcW w:w="1885" w:type="dxa"/>
            <w:tcBorders>
              <w:top w:val="single" w:sz="4" w:space="0" w:color="auto"/>
              <w:left w:val="single" w:sz="4" w:space="0" w:color="auto"/>
              <w:bottom w:val="single" w:sz="4" w:space="0" w:color="auto"/>
              <w:right w:val="single" w:sz="4" w:space="0" w:color="auto"/>
            </w:tcBorders>
            <w:shd w:val="clear" w:color="auto" w:fill="FFFFFF"/>
            <w:vAlign w:val="center"/>
          </w:tcPr>
          <w:p w14:paraId="311D58D6" w14:textId="77777777" w:rsidR="00EC4928" w:rsidRDefault="00EC4928" w:rsidP="004C1EED">
            <w:pPr>
              <w:pStyle w:val="TAH"/>
            </w:pPr>
            <w:r>
              <w:t>Bandwidth (MHz) / Subcarrier spacing (kHz)</w:t>
            </w:r>
          </w:p>
        </w:tc>
        <w:tc>
          <w:tcPr>
            <w:tcW w:w="1755" w:type="dxa"/>
            <w:tcBorders>
              <w:top w:val="single" w:sz="4" w:space="0" w:color="auto"/>
              <w:left w:val="single" w:sz="4" w:space="0" w:color="auto"/>
              <w:bottom w:val="single" w:sz="4" w:space="0" w:color="auto"/>
              <w:right w:val="single" w:sz="4" w:space="0" w:color="auto"/>
            </w:tcBorders>
            <w:shd w:val="clear" w:color="auto" w:fill="FFFFFF"/>
            <w:vAlign w:val="center"/>
          </w:tcPr>
          <w:p w14:paraId="4DE5C89B" w14:textId="77777777" w:rsidR="00EC4928" w:rsidRDefault="00EC4928" w:rsidP="004C1EED">
            <w:pPr>
              <w:pStyle w:val="TAH"/>
            </w:pPr>
            <w:r>
              <w:t xml:space="preserve">Propagation conditions (Annex </w:t>
            </w:r>
            <w:r>
              <w:rPr>
                <w:rFonts w:hint="eastAsia"/>
                <w:lang w:val="en-US" w:eastAsia="zh-CN"/>
              </w:rPr>
              <w:t>I</w:t>
            </w:r>
            <w:r>
              <w:t>)</w:t>
            </w:r>
          </w:p>
        </w:tc>
        <w:tc>
          <w:tcPr>
            <w:tcW w:w="1571" w:type="dxa"/>
            <w:tcBorders>
              <w:top w:val="single" w:sz="4" w:space="0" w:color="auto"/>
              <w:left w:val="single" w:sz="4" w:space="0" w:color="auto"/>
              <w:bottom w:val="single" w:sz="4" w:space="0" w:color="auto"/>
              <w:right w:val="single" w:sz="4" w:space="0" w:color="auto"/>
            </w:tcBorders>
            <w:shd w:val="clear" w:color="auto" w:fill="FFFFFF"/>
            <w:vAlign w:val="center"/>
          </w:tcPr>
          <w:p w14:paraId="034DCB5D" w14:textId="77777777" w:rsidR="00EC4928" w:rsidRDefault="00EC4928" w:rsidP="004C1EED">
            <w:pPr>
              <w:pStyle w:val="TAH"/>
            </w:pPr>
            <w:r>
              <w:t>Antenna configuration</w:t>
            </w:r>
          </w:p>
        </w:tc>
        <w:tc>
          <w:tcPr>
            <w:tcW w:w="1762" w:type="dxa"/>
            <w:tcBorders>
              <w:top w:val="single" w:sz="4" w:space="0" w:color="auto"/>
              <w:left w:val="single" w:sz="4" w:space="0" w:color="auto"/>
              <w:bottom w:val="single" w:sz="4" w:space="0" w:color="auto"/>
              <w:right w:val="single" w:sz="4" w:space="0" w:color="auto"/>
            </w:tcBorders>
            <w:shd w:val="clear" w:color="auto" w:fill="FFFFFF"/>
            <w:vAlign w:val="center"/>
          </w:tcPr>
          <w:p w14:paraId="5A7F5539" w14:textId="77777777" w:rsidR="00EC4928" w:rsidRDefault="00EC4928" w:rsidP="004C1EED">
            <w:pPr>
              <w:pStyle w:val="TAH"/>
            </w:pPr>
            <w:r>
              <w:t>Fraction of maximum throughput (%)</w:t>
            </w:r>
          </w:p>
        </w:tc>
        <w:tc>
          <w:tcPr>
            <w:tcW w:w="667" w:type="dxa"/>
            <w:tcBorders>
              <w:top w:val="single" w:sz="4" w:space="0" w:color="auto"/>
              <w:left w:val="single" w:sz="4" w:space="0" w:color="auto"/>
              <w:bottom w:val="single" w:sz="4" w:space="0" w:color="auto"/>
              <w:right w:val="single" w:sz="4" w:space="0" w:color="auto"/>
            </w:tcBorders>
            <w:shd w:val="clear" w:color="auto" w:fill="FFFFFF"/>
            <w:vAlign w:val="center"/>
          </w:tcPr>
          <w:p w14:paraId="61F54C84" w14:textId="77777777" w:rsidR="00EC4928" w:rsidRDefault="00EC4928" w:rsidP="004C1EED">
            <w:pPr>
              <w:pStyle w:val="TAH"/>
            </w:pPr>
            <w:r>
              <w:t>SNR</w:t>
            </w:r>
          </w:p>
          <w:p w14:paraId="1A854882" w14:textId="77777777" w:rsidR="00EC4928" w:rsidRDefault="00EC4928" w:rsidP="004C1EED">
            <w:pPr>
              <w:pStyle w:val="TAH"/>
            </w:pPr>
            <w:r>
              <w:t>(dB)</w:t>
            </w:r>
          </w:p>
        </w:tc>
      </w:tr>
      <w:tr w:rsidR="00EC4928" w14:paraId="789E40ED" w14:textId="77777777" w:rsidTr="004C1EED">
        <w:trPr>
          <w:jc w:val="center"/>
        </w:trPr>
        <w:tc>
          <w:tcPr>
            <w:tcW w:w="988" w:type="dxa"/>
            <w:tcBorders>
              <w:top w:val="single" w:sz="4" w:space="0" w:color="auto"/>
              <w:left w:val="single" w:sz="4" w:space="0" w:color="auto"/>
              <w:bottom w:val="single" w:sz="4" w:space="0" w:color="auto"/>
              <w:right w:val="single" w:sz="4" w:space="0" w:color="auto"/>
            </w:tcBorders>
            <w:noWrap/>
            <w:vAlign w:val="center"/>
          </w:tcPr>
          <w:p w14:paraId="31DB16A0" w14:textId="77777777" w:rsidR="00EC4928" w:rsidRDefault="00EC4928" w:rsidP="004C1EED">
            <w:pPr>
              <w:pStyle w:val="TAC"/>
            </w:pPr>
            <w:r>
              <w:t>1-1</w:t>
            </w:r>
          </w:p>
        </w:tc>
        <w:tc>
          <w:tcPr>
            <w:tcW w:w="1003" w:type="dxa"/>
            <w:tcBorders>
              <w:top w:val="single" w:sz="4" w:space="0" w:color="auto"/>
              <w:left w:val="single" w:sz="4" w:space="0" w:color="auto"/>
              <w:bottom w:val="single" w:sz="4" w:space="0" w:color="auto"/>
              <w:right w:val="single" w:sz="4" w:space="0" w:color="auto"/>
            </w:tcBorders>
            <w:vAlign w:val="center"/>
          </w:tcPr>
          <w:p w14:paraId="3CFFD590" w14:textId="77777777" w:rsidR="00EC4928" w:rsidRPr="00037AB5" w:rsidRDefault="00EC4928" w:rsidP="004C1EED">
            <w:pPr>
              <w:pStyle w:val="TAC"/>
              <w:rPr>
                <w:bCs/>
                <w:highlight w:val="yellow"/>
                <w:lang w:val="en-US" w:eastAsia="zh-CN"/>
              </w:rPr>
            </w:pPr>
            <w:r w:rsidRPr="00037AB5">
              <w:rPr>
                <w:rFonts w:eastAsiaTheme="minorEastAsia"/>
                <w:bCs/>
                <w:lang w:eastAsia="zh-CN"/>
              </w:rPr>
              <w:t>M-FR2-H.1-1</w:t>
            </w:r>
          </w:p>
        </w:tc>
        <w:tc>
          <w:tcPr>
            <w:tcW w:w="1885" w:type="dxa"/>
            <w:tcBorders>
              <w:top w:val="single" w:sz="4" w:space="0" w:color="auto"/>
              <w:left w:val="single" w:sz="4" w:space="0" w:color="auto"/>
              <w:bottom w:val="single" w:sz="4" w:space="0" w:color="auto"/>
              <w:right w:val="single" w:sz="4" w:space="0" w:color="auto"/>
            </w:tcBorders>
            <w:vAlign w:val="center"/>
          </w:tcPr>
          <w:p w14:paraId="3DB0BC32" w14:textId="77777777" w:rsidR="00EC4928" w:rsidRDefault="00EC4928" w:rsidP="004C1EED">
            <w:pPr>
              <w:pStyle w:val="TAC"/>
            </w:pPr>
            <w:r>
              <w:t>100/120</w:t>
            </w:r>
          </w:p>
        </w:tc>
        <w:tc>
          <w:tcPr>
            <w:tcW w:w="1755" w:type="dxa"/>
            <w:tcBorders>
              <w:top w:val="single" w:sz="4" w:space="0" w:color="auto"/>
              <w:left w:val="single" w:sz="4" w:space="0" w:color="auto"/>
              <w:bottom w:val="single" w:sz="4" w:space="0" w:color="auto"/>
              <w:right w:val="single" w:sz="4" w:space="0" w:color="auto"/>
            </w:tcBorders>
            <w:noWrap/>
            <w:vAlign w:val="center"/>
          </w:tcPr>
          <w:p w14:paraId="40309D8F" w14:textId="77777777" w:rsidR="00EC4928" w:rsidRDefault="00EC4928" w:rsidP="004C1EED">
            <w:pPr>
              <w:pStyle w:val="TAC"/>
            </w:pPr>
            <w:r>
              <w:t>TDLA30-75</w:t>
            </w:r>
          </w:p>
        </w:tc>
        <w:tc>
          <w:tcPr>
            <w:tcW w:w="1571" w:type="dxa"/>
            <w:tcBorders>
              <w:top w:val="single" w:sz="4" w:space="0" w:color="auto"/>
              <w:left w:val="single" w:sz="4" w:space="0" w:color="auto"/>
              <w:bottom w:val="single" w:sz="4" w:space="0" w:color="auto"/>
              <w:right w:val="single" w:sz="4" w:space="0" w:color="auto"/>
            </w:tcBorders>
            <w:noWrap/>
            <w:vAlign w:val="center"/>
          </w:tcPr>
          <w:p w14:paraId="24195729" w14:textId="77777777" w:rsidR="00EC4928" w:rsidRDefault="00EC4928" w:rsidP="004C1EED">
            <w:pPr>
              <w:pStyle w:val="TAC"/>
            </w:pPr>
            <w:r>
              <w:t>2x2, ULA Low</w:t>
            </w:r>
          </w:p>
        </w:tc>
        <w:tc>
          <w:tcPr>
            <w:tcW w:w="1762" w:type="dxa"/>
            <w:tcBorders>
              <w:top w:val="single" w:sz="4" w:space="0" w:color="auto"/>
              <w:left w:val="single" w:sz="4" w:space="0" w:color="auto"/>
              <w:bottom w:val="single" w:sz="4" w:space="0" w:color="auto"/>
              <w:right w:val="single" w:sz="4" w:space="0" w:color="auto"/>
            </w:tcBorders>
            <w:noWrap/>
            <w:vAlign w:val="center"/>
          </w:tcPr>
          <w:p w14:paraId="7B317C0F" w14:textId="77777777" w:rsidR="00EC4928" w:rsidRDefault="00EC4928" w:rsidP="004C1EED">
            <w:pPr>
              <w:pStyle w:val="TAC"/>
              <w:rPr>
                <w:lang w:val="en-US" w:eastAsia="zh-CN"/>
              </w:rPr>
            </w:pPr>
            <w:r>
              <w:rPr>
                <w:rFonts w:hint="eastAsia"/>
                <w:lang w:val="en-US" w:eastAsia="zh-CN"/>
              </w:rPr>
              <w:t>70</w:t>
            </w:r>
          </w:p>
        </w:tc>
        <w:tc>
          <w:tcPr>
            <w:tcW w:w="667" w:type="dxa"/>
            <w:tcBorders>
              <w:top w:val="single" w:sz="4" w:space="0" w:color="auto"/>
              <w:left w:val="single" w:sz="4" w:space="0" w:color="auto"/>
              <w:bottom w:val="single" w:sz="4" w:space="0" w:color="auto"/>
              <w:right w:val="single" w:sz="4" w:space="0" w:color="auto"/>
            </w:tcBorders>
            <w:vAlign w:val="center"/>
          </w:tcPr>
          <w:p w14:paraId="3471462F" w14:textId="77777777" w:rsidR="00EC4928" w:rsidRDefault="00EC4928" w:rsidP="004C1EED">
            <w:pPr>
              <w:pStyle w:val="TAC"/>
              <w:rPr>
                <w:lang w:val="en-US" w:eastAsia="zh-CN"/>
              </w:rPr>
            </w:pPr>
            <w:r>
              <w:rPr>
                <w:rFonts w:hint="eastAsia"/>
                <w:lang w:val="en-US" w:eastAsia="zh-CN"/>
              </w:rPr>
              <w:t>-0.1</w:t>
            </w:r>
          </w:p>
        </w:tc>
      </w:tr>
    </w:tbl>
    <w:p w14:paraId="6A2DCBB7" w14:textId="77777777" w:rsidR="00EC4928" w:rsidRDefault="00EC4928" w:rsidP="00EC4928">
      <w:pPr>
        <w:rPr>
          <w:lang w:eastAsia="zh-CN"/>
        </w:rPr>
      </w:pPr>
    </w:p>
    <w:p w14:paraId="79ED22FD" w14:textId="77777777" w:rsidR="00EC4928" w:rsidRDefault="00EC4928" w:rsidP="00EC4928">
      <w:pPr>
        <w:pStyle w:val="TH"/>
      </w:pPr>
      <w:r>
        <w:t xml:space="preserve">Table </w:t>
      </w:r>
      <w:r>
        <w:rPr>
          <w:rFonts w:hint="eastAsia"/>
          <w:lang w:val="en-US" w:eastAsia="zh-CN"/>
        </w:rPr>
        <w:t>7</w:t>
      </w:r>
      <w:r>
        <w:t>.</w:t>
      </w:r>
      <w:r>
        <w:rPr>
          <w:rFonts w:hint="eastAsia"/>
          <w:lang w:val="en-US" w:eastAsia="zh-CN"/>
        </w:rPr>
        <w:t>1</w:t>
      </w:r>
      <w:r>
        <w:t>.2.2.5.2-</w:t>
      </w:r>
      <w:r>
        <w:rPr>
          <w:rFonts w:hint="eastAsia"/>
          <w:lang w:val="en-US" w:eastAsia="zh-CN"/>
        </w:rPr>
        <w:t>2</w:t>
      </w:r>
      <w:r>
        <w:t>: Minimum requirements for PDSCH Type A with Rank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88"/>
        <w:gridCol w:w="1003"/>
        <w:gridCol w:w="1885"/>
        <w:gridCol w:w="1755"/>
        <w:gridCol w:w="1571"/>
        <w:gridCol w:w="1762"/>
        <w:gridCol w:w="667"/>
      </w:tblGrid>
      <w:tr w:rsidR="00EC4928" w14:paraId="7A2843E5" w14:textId="77777777" w:rsidTr="004C1EED">
        <w:trPr>
          <w:jc w:val="center"/>
        </w:trPr>
        <w:tc>
          <w:tcPr>
            <w:tcW w:w="988" w:type="dxa"/>
            <w:tcBorders>
              <w:top w:val="single" w:sz="4" w:space="0" w:color="auto"/>
              <w:left w:val="single" w:sz="4" w:space="0" w:color="auto"/>
              <w:bottom w:val="single" w:sz="4" w:space="0" w:color="auto"/>
              <w:right w:val="single" w:sz="4" w:space="0" w:color="auto"/>
            </w:tcBorders>
            <w:vAlign w:val="center"/>
          </w:tcPr>
          <w:p w14:paraId="19643940" w14:textId="77777777" w:rsidR="00EC4928" w:rsidRDefault="00EC4928" w:rsidP="004C1EED">
            <w:pPr>
              <w:pStyle w:val="TAH"/>
            </w:pPr>
            <w:r>
              <w:t>Test number</w:t>
            </w:r>
          </w:p>
        </w:tc>
        <w:tc>
          <w:tcPr>
            <w:tcW w:w="1003" w:type="dxa"/>
            <w:tcBorders>
              <w:top w:val="single" w:sz="4" w:space="0" w:color="auto"/>
              <w:left w:val="single" w:sz="4" w:space="0" w:color="auto"/>
              <w:bottom w:val="single" w:sz="4" w:space="0" w:color="auto"/>
              <w:right w:val="single" w:sz="4" w:space="0" w:color="auto"/>
            </w:tcBorders>
            <w:vAlign w:val="center"/>
          </w:tcPr>
          <w:p w14:paraId="34F5111C" w14:textId="77777777" w:rsidR="00EC4928" w:rsidRDefault="00EC4928" w:rsidP="004C1EED">
            <w:pPr>
              <w:pStyle w:val="TAH"/>
            </w:pPr>
            <w:r>
              <w:t xml:space="preserve">FRC (Annex </w:t>
            </w:r>
            <w:r>
              <w:rPr>
                <w:lang w:val="en-US" w:eastAsia="zh-CN"/>
              </w:rPr>
              <w:t>H</w:t>
            </w:r>
            <w:r>
              <w:t>)</w:t>
            </w:r>
          </w:p>
        </w:tc>
        <w:tc>
          <w:tcPr>
            <w:tcW w:w="1885" w:type="dxa"/>
            <w:tcBorders>
              <w:top w:val="single" w:sz="4" w:space="0" w:color="auto"/>
              <w:left w:val="single" w:sz="4" w:space="0" w:color="auto"/>
              <w:bottom w:val="single" w:sz="4" w:space="0" w:color="auto"/>
              <w:right w:val="single" w:sz="4" w:space="0" w:color="auto"/>
            </w:tcBorders>
            <w:shd w:val="clear" w:color="auto" w:fill="FFFFFF"/>
            <w:vAlign w:val="center"/>
          </w:tcPr>
          <w:p w14:paraId="389E363D" w14:textId="77777777" w:rsidR="00EC4928" w:rsidRDefault="00EC4928" w:rsidP="004C1EED">
            <w:pPr>
              <w:pStyle w:val="TAH"/>
            </w:pPr>
            <w:r>
              <w:t>Bandwidth (MHz) / Subcarrier spacing (kHz)</w:t>
            </w:r>
          </w:p>
        </w:tc>
        <w:tc>
          <w:tcPr>
            <w:tcW w:w="1755" w:type="dxa"/>
            <w:tcBorders>
              <w:top w:val="single" w:sz="4" w:space="0" w:color="auto"/>
              <w:left w:val="single" w:sz="4" w:space="0" w:color="auto"/>
              <w:bottom w:val="single" w:sz="4" w:space="0" w:color="auto"/>
              <w:right w:val="single" w:sz="4" w:space="0" w:color="auto"/>
            </w:tcBorders>
            <w:shd w:val="clear" w:color="auto" w:fill="FFFFFF"/>
            <w:vAlign w:val="center"/>
          </w:tcPr>
          <w:p w14:paraId="28939E8C" w14:textId="77777777" w:rsidR="00EC4928" w:rsidRDefault="00EC4928" w:rsidP="004C1EED">
            <w:pPr>
              <w:pStyle w:val="TAH"/>
            </w:pPr>
            <w:r>
              <w:t xml:space="preserve">Propagation conditions (Annex </w:t>
            </w:r>
            <w:r>
              <w:rPr>
                <w:lang w:val="en-US" w:eastAsia="zh-CN"/>
              </w:rPr>
              <w:t>I</w:t>
            </w:r>
            <w:r>
              <w:t>)</w:t>
            </w:r>
          </w:p>
        </w:tc>
        <w:tc>
          <w:tcPr>
            <w:tcW w:w="1571" w:type="dxa"/>
            <w:tcBorders>
              <w:top w:val="single" w:sz="4" w:space="0" w:color="auto"/>
              <w:left w:val="single" w:sz="4" w:space="0" w:color="auto"/>
              <w:bottom w:val="single" w:sz="4" w:space="0" w:color="auto"/>
              <w:right w:val="single" w:sz="4" w:space="0" w:color="auto"/>
            </w:tcBorders>
            <w:shd w:val="clear" w:color="auto" w:fill="FFFFFF"/>
            <w:vAlign w:val="center"/>
          </w:tcPr>
          <w:p w14:paraId="42363946" w14:textId="77777777" w:rsidR="00EC4928" w:rsidRDefault="00EC4928" w:rsidP="004C1EED">
            <w:pPr>
              <w:pStyle w:val="TAH"/>
            </w:pPr>
            <w:r>
              <w:t>Antenna configuration</w:t>
            </w:r>
          </w:p>
        </w:tc>
        <w:tc>
          <w:tcPr>
            <w:tcW w:w="1762" w:type="dxa"/>
            <w:tcBorders>
              <w:top w:val="single" w:sz="4" w:space="0" w:color="auto"/>
              <w:left w:val="single" w:sz="4" w:space="0" w:color="auto"/>
              <w:bottom w:val="single" w:sz="4" w:space="0" w:color="auto"/>
              <w:right w:val="single" w:sz="4" w:space="0" w:color="auto"/>
            </w:tcBorders>
            <w:shd w:val="clear" w:color="auto" w:fill="FFFFFF"/>
            <w:vAlign w:val="center"/>
          </w:tcPr>
          <w:p w14:paraId="35401928" w14:textId="77777777" w:rsidR="00EC4928" w:rsidRDefault="00EC4928" w:rsidP="004C1EED">
            <w:pPr>
              <w:pStyle w:val="TAH"/>
            </w:pPr>
            <w:r>
              <w:t xml:space="preserve">Fraction of maximum </w:t>
            </w:r>
            <w:r>
              <w:rPr>
                <w:rFonts w:hint="eastAsia"/>
                <w:lang w:val="en-US" w:eastAsia="zh-CN"/>
              </w:rPr>
              <w:t>BLER</w:t>
            </w:r>
            <w:r>
              <w:t xml:space="preserve"> (%)</w:t>
            </w:r>
          </w:p>
        </w:tc>
        <w:tc>
          <w:tcPr>
            <w:tcW w:w="667" w:type="dxa"/>
            <w:tcBorders>
              <w:top w:val="single" w:sz="4" w:space="0" w:color="auto"/>
              <w:left w:val="single" w:sz="4" w:space="0" w:color="auto"/>
              <w:bottom w:val="single" w:sz="4" w:space="0" w:color="auto"/>
              <w:right w:val="single" w:sz="4" w:space="0" w:color="auto"/>
            </w:tcBorders>
            <w:shd w:val="clear" w:color="auto" w:fill="FFFFFF"/>
            <w:vAlign w:val="center"/>
          </w:tcPr>
          <w:p w14:paraId="7711EE7E" w14:textId="77777777" w:rsidR="00EC4928" w:rsidRDefault="00EC4928" w:rsidP="004C1EED">
            <w:pPr>
              <w:pStyle w:val="TAH"/>
            </w:pPr>
            <w:r>
              <w:t>SNR</w:t>
            </w:r>
          </w:p>
          <w:p w14:paraId="05F7453F" w14:textId="77777777" w:rsidR="00EC4928" w:rsidRDefault="00EC4928" w:rsidP="004C1EED">
            <w:pPr>
              <w:pStyle w:val="TAH"/>
            </w:pPr>
            <w:r>
              <w:t>(dB)</w:t>
            </w:r>
          </w:p>
        </w:tc>
      </w:tr>
      <w:tr w:rsidR="00EC4928" w14:paraId="4414D401" w14:textId="77777777" w:rsidTr="004C1EED">
        <w:trPr>
          <w:jc w:val="center"/>
        </w:trPr>
        <w:tc>
          <w:tcPr>
            <w:tcW w:w="988" w:type="dxa"/>
            <w:tcBorders>
              <w:top w:val="single" w:sz="4" w:space="0" w:color="auto"/>
              <w:left w:val="single" w:sz="4" w:space="0" w:color="auto"/>
              <w:bottom w:val="single" w:sz="4" w:space="0" w:color="auto"/>
              <w:right w:val="single" w:sz="4" w:space="0" w:color="auto"/>
            </w:tcBorders>
            <w:noWrap/>
            <w:vAlign w:val="center"/>
          </w:tcPr>
          <w:p w14:paraId="75C1A95D" w14:textId="77777777" w:rsidR="00EC4928" w:rsidRDefault="00EC4928" w:rsidP="004C1EED">
            <w:pPr>
              <w:pStyle w:val="TAC"/>
            </w:pPr>
            <w:r>
              <w:t>1-1</w:t>
            </w:r>
          </w:p>
        </w:tc>
        <w:tc>
          <w:tcPr>
            <w:tcW w:w="1003" w:type="dxa"/>
            <w:tcBorders>
              <w:top w:val="single" w:sz="4" w:space="0" w:color="auto"/>
              <w:left w:val="single" w:sz="4" w:space="0" w:color="auto"/>
              <w:bottom w:val="single" w:sz="4" w:space="0" w:color="auto"/>
              <w:right w:val="single" w:sz="4" w:space="0" w:color="auto"/>
            </w:tcBorders>
            <w:vAlign w:val="center"/>
          </w:tcPr>
          <w:p w14:paraId="218B5AAF" w14:textId="77777777" w:rsidR="00EC4928" w:rsidRPr="00037AB5" w:rsidRDefault="00EC4928" w:rsidP="004C1EED">
            <w:pPr>
              <w:pStyle w:val="TAC"/>
              <w:rPr>
                <w:bCs/>
                <w:highlight w:val="yellow"/>
                <w:lang w:val="en-US" w:eastAsia="zh-CN"/>
              </w:rPr>
            </w:pPr>
            <w:r w:rsidRPr="00037AB5">
              <w:rPr>
                <w:rFonts w:eastAsiaTheme="minorEastAsia"/>
                <w:bCs/>
                <w:lang w:eastAsia="zh-CN"/>
              </w:rPr>
              <w:t>M-FR2-H.1-1</w:t>
            </w:r>
          </w:p>
        </w:tc>
        <w:tc>
          <w:tcPr>
            <w:tcW w:w="1885" w:type="dxa"/>
            <w:tcBorders>
              <w:top w:val="single" w:sz="4" w:space="0" w:color="auto"/>
              <w:left w:val="single" w:sz="4" w:space="0" w:color="auto"/>
              <w:bottom w:val="single" w:sz="4" w:space="0" w:color="auto"/>
              <w:right w:val="single" w:sz="4" w:space="0" w:color="auto"/>
            </w:tcBorders>
            <w:vAlign w:val="center"/>
          </w:tcPr>
          <w:p w14:paraId="7A22B5D3" w14:textId="77777777" w:rsidR="00EC4928" w:rsidRDefault="00EC4928" w:rsidP="004C1EED">
            <w:pPr>
              <w:pStyle w:val="TAC"/>
            </w:pPr>
            <w:r>
              <w:t>100/120</w:t>
            </w:r>
          </w:p>
        </w:tc>
        <w:tc>
          <w:tcPr>
            <w:tcW w:w="1755" w:type="dxa"/>
            <w:tcBorders>
              <w:top w:val="single" w:sz="4" w:space="0" w:color="auto"/>
              <w:left w:val="single" w:sz="4" w:space="0" w:color="auto"/>
              <w:bottom w:val="single" w:sz="4" w:space="0" w:color="auto"/>
              <w:right w:val="single" w:sz="4" w:space="0" w:color="auto"/>
            </w:tcBorders>
            <w:noWrap/>
            <w:vAlign w:val="center"/>
          </w:tcPr>
          <w:p w14:paraId="20A66015" w14:textId="77777777" w:rsidR="00EC4928" w:rsidRDefault="00EC4928" w:rsidP="004C1EED">
            <w:pPr>
              <w:pStyle w:val="TAC"/>
            </w:pPr>
            <w:r>
              <w:t>TDLA30-75</w:t>
            </w:r>
          </w:p>
        </w:tc>
        <w:tc>
          <w:tcPr>
            <w:tcW w:w="1571" w:type="dxa"/>
            <w:tcBorders>
              <w:top w:val="single" w:sz="4" w:space="0" w:color="auto"/>
              <w:left w:val="single" w:sz="4" w:space="0" w:color="auto"/>
              <w:bottom w:val="single" w:sz="4" w:space="0" w:color="auto"/>
              <w:right w:val="single" w:sz="4" w:space="0" w:color="auto"/>
            </w:tcBorders>
            <w:noWrap/>
            <w:vAlign w:val="center"/>
          </w:tcPr>
          <w:p w14:paraId="29C0C5FE" w14:textId="77777777" w:rsidR="00EC4928" w:rsidRDefault="00EC4928" w:rsidP="004C1EED">
            <w:pPr>
              <w:pStyle w:val="TAC"/>
            </w:pPr>
            <w:r>
              <w:t>2x2, ULA Low</w:t>
            </w:r>
          </w:p>
        </w:tc>
        <w:tc>
          <w:tcPr>
            <w:tcW w:w="1762" w:type="dxa"/>
            <w:tcBorders>
              <w:top w:val="single" w:sz="4" w:space="0" w:color="auto"/>
              <w:left w:val="single" w:sz="4" w:space="0" w:color="auto"/>
              <w:bottom w:val="single" w:sz="4" w:space="0" w:color="auto"/>
              <w:right w:val="single" w:sz="4" w:space="0" w:color="auto"/>
            </w:tcBorders>
            <w:noWrap/>
            <w:vAlign w:val="center"/>
          </w:tcPr>
          <w:p w14:paraId="63787C3C" w14:textId="77777777" w:rsidR="00EC4928" w:rsidRDefault="00EC4928" w:rsidP="004C1EED">
            <w:pPr>
              <w:pStyle w:val="TAC"/>
              <w:rPr>
                <w:lang w:val="en-US" w:eastAsia="zh-CN"/>
              </w:rPr>
            </w:pPr>
            <w:r>
              <w:rPr>
                <w:rFonts w:hint="eastAsia"/>
                <w:lang w:val="en-US" w:eastAsia="zh-CN"/>
              </w:rPr>
              <w:t>1</w:t>
            </w:r>
          </w:p>
        </w:tc>
        <w:tc>
          <w:tcPr>
            <w:tcW w:w="667" w:type="dxa"/>
            <w:tcBorders>
              <w:top w:val="single" w:sz="4" w:space="0" w:color="auto"/>
              <w:left w:val="single" w:sz="4" w:space="0" w:color="auto"/>
              <w:bottom w:val="single" w:sz="4" w:space="0" w:color="auto"/>
              <w:right w:val="single" w:sz="4" w:space="0" w:color="auto"/>
            </w:tcBorders>
            <w:vAlign w:val="center"/>
          </w:tcPr>
          <w:p w14:paraId="2042F745" w14:textId="77777777" w:rsidR="00EC4928" w:rsidRDefault="00EC4928" w:rsidP="004C1EED">
            <w:pPr>
              <w:pStyle w:val="TAC"/>
              <w:rPr>
                <w:lang w:val="en-US" w:eastAsia="zh-CN"/>
              </w:rPr>
            </w:pPr>
            <w:r>
              <w:rPr>
                <w:rFonts w:hint="eastAsia"/>
                <w:lang w:val="en-US" w:eastAsia="zh-CN"/>
              </w:rPr>
              <w:t>3.6</w:t>
            </w:r>
          </w:p>
        </w:tc>
      </w:tr>
    </w:tbl>
    <w:p w14:paraId="28E25733" w14:textId="77777777" w:rsidR="004C1EED" w:rsidRDefault="004C1EED" w:rsidP="004C1EED">
      <w:pPr>
        <w:pStyle w:val="Heading4"/>
      </w:pPr>
      <w:bookmarkStart w:id="3737" w:name="_Toc82429864"/>
      <w:bookmarkStart w:id="3738" w:name="_Toc76541407"/>
      <w:bookmarkStart w:id="3739" w:name="_Toc75334318"/>
      <w:bookmarkStart w:id="3740" w:name="_Toc114148973"/>
      <w:bookmarkStart w:id="3741" w:name="_Toc75508510"/>
      <w:bookmarkStart w:id="3742" w:name="_Toc145534737"/>
      <w:bookmarkStart w:id="3743" w:name="_Toc106178255"/>
      <w:bookmarkStart w:id="3744" w:name="_Toc137562145"/>
      <w:bookmarkStart w:id="3745" w:name="_Toc75816249"/>
      <w:bookmarkStart w:id="3746" w:name="_Toc98754441"/>
      <w:bookmarkStart w:id="3747" w:name="_Toc76541974"/>
      <w:bookmarkStart w:id="3748" w:name="_Toc138871287"/>
      <w:bookmarkStart w:id="3749" w:name="_Toc124151218"/>
      <w:bookmarkStart w:id="3750" w:name="_Toc130393758"/>
      <w:bookmarkStart w:id="3751" w:name="_Toc89940115"/>
      <w:bookmarkStart w:id="3752" w:name="_Toc75165394"/>
      <w:bookmarkStart w:id="3753" w:name="_Toc155287510"/>
      <w:r>
        <w:rPr>
          <w:rFonts w:hint="eastAsia"/>
          <w:lang w:val="en-US" w:eastAsia="zh-CN"/>
        </w:rPr>
        <w:t>7</w:t>
      </w:r>
      <w:r>
        <w:t>.</w:t>
      </w:r>
      <w:r>
        <w:rPr>
          <w:rFonts w:hint="eastAsia"/>
          <w:lang w:val="en-US" w:eastAsia="zh-CN"/>
        </w:rPr>
        <w:t>1</w:t>
      </w:r>
      <w:r>
        <w:t>.2.3</w:t>
      </w:r>
      <w:r>
        <w:tab/>
        <w:t>Demodulation performance requirements for PDCCH</w:t>
      </w:r>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p>
    <w:p w14:paraId="0E37FEB2" w14:textId="77777777" w:rsidR="004C1EED" w:rsidRDefault="004C1EED" w:rsidP="004C1EED">
      <w:pPr>
        <w:pStyle w:val="Heading5"/>
      </w:pPr>
      <w:bookmarkStart w:id="3754" w:name="_Toc75334319"/>
      <w:bookmarkStart w:id="3755" w:name="_Toc130393759"/>
      <w:bookmarkStart w:id="3756" w:name="_Toc82429865"/>
      <w:bookmarkStart w:id="3757" w:name="_Toc106178256"/>
      <w:bookmarkStart w:id="3758" w:name="_Toc76541975"/>
      <w:bookmarkStart w:id="3759" w:name="_Toc98754442"/>
      <w:bookmarkStart w:id="3760" w:name="_Toc137562146"/>
      <w:bookmarkStart w:id="3761" w:name="_Toc75508511"/>
      <w:bookmarkStart w:id="3762" w:name="_Toc89940116"/>
      <w:bookmarkStart w:id="3763" w:name="_Toc155287511"/>
      <w:bookmarkStart w:id="3764" w:name="_Toc145534738"/>
      <w:bookmarkStart w:id="3765" w:name="_Toc124151219"/>
      <w:bookmarkStart w:id="3766" w:name="_Toc75165395"/>
      <w:bookmarkStart w:id="3767" w:name="_Toc76541408"/>
      <w:bookmarkStart w:id="3768" w:name="_Toc138871288"/>
      <w:bookmarkStart w:id="3769" w:name="_Toc75816250"/>
      <w:bookmarkStart w:id="3770" w:name="_Toc114148974"/>
      <w:r>
        <w:rPr>
          <w:rFonts w:hint="eastAsia"/>
          <w:lang w:val="en-US" w:eastAsia="zh-CN"/>
        </w:rPr>
        <w:t>7</w:t>
      </w:r>
      <w:r>
        <w:t>.</w:t>
      </w:r>
      <w:r>
        <w:rPr>
          <w:rFonts w:hint="eastAsia"/>
          <w:lang w:val="en-US" w:eastAsia="zh-CN"/>
        </w:rPr>
        <w:t>1</w:t>
      </w:r>
      <w:r>
        <w:t>.2.3.1</w:t>
      </w:r>
      <w:r>
        <w:tab/>
        <w:t>Definition and applicability</w:t>
      </w:r>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p>
    <w:p w14:paraId="1532AADD" w14:textId="77777777" w:rsidR="004C1EED" w:rsidRDefault="004C1EED" w:rsidP="004C1EED">
      <w:r>
        <w:t>The receiver characteristics of the PDCCH</w:t>
      </w:r>
      <w:r>
        <w:rPr>
          <w:lang w:eastAsia="zh-CN"/>
        </w:rPr>
        <w:t xml:space="preserve"> </w:t>
      </w:r>
      <w:r>
        <w:t>are determined by the probability of miss-detection of the Downlink Scheduling Grant (Pm-dsg).</w:t>
      </w:r>
    </w:p>
    <w:p w14:paraId="53D19C9A" w14:textId="77777777" w:rsidR="004C1EED" w:rsidRDefault="004C1EED" w:rsidP="004C1EED">
      <w:pPr>
        <w:rPr>
          <w:i/>
          <w:lang w:eastAsia="zh-CN"/>
        </w:rPr>
      </w:pPr>
      <w:r>
        <w:rPr>
          <w:lang w:eastAsia="zh-CN"/>
        </w:rPr>
        <w:t xml:space="preserve">Which specific test(s) are applicable to </w:t>
      </w:r>
      <w:r>
        <w:rPr>
          <w:rFonts w:hint="eastAsia"/>
          <w:lang w:val="en-US" w:eastAsia="zh-CN"/>
        </w:rPr>
        <w:t>NCR</w:t>
      </w:r>
      <w:r>
        <w:rPr>
          <w:lang w:eastAsia="zh-CN"/>
        </w:rPr>
        <w:t>-MT is based on the test applicability rules defined in clause </w:t>
      </w:r>
      <w:r>
        <w:rPr>
          <w:rFonts w:hint="eastAsia"/>
          <w:lang w:val="en-US" w:eastAsia="zh-CN"/>
        </w:rPr>
        <w:t>7</w:t>
      </w:r>
      <w:r>
        <w:rPr>
          <w:lang w:eastAsia="zh-CN"/>
        </w:rPr>
        <w:t>.</w:t>
      </w:r>
      <w:r>
        <w:rPr>
          <w:rFonts w:hint="eastAsia"/>
          <w:lang w:val="en-US" w:eastAsia="zh-CN"/>
        </w:rPr>
        <w:t>1</w:t>
      </w:r>
      <w:r>
        <w:rPr>
          <w:lang w:eastAsia="zh-CN"/>
        </w:rPr>
        <w:t>.2.1.1.</w:t>
      </w:r>
    </w:p>
    <w:p w14:paraId="2B71A241" w14:textId="77777777" w:rsidR="004C1EED" w:rsidRDefault="004C1EED" w:rsidP="004C1EED">
      <w:pPr>
        <w:pStyle w:val="Heading5"/>
        <w:rPr>
          <w:lang w:eastAsia="zh-CN"/>
        </w:rPr>
      </w:pPr>
      <w:bookmarkStart w:id="3771" w:name="_Toc145534739"/>
      <w:bookmarkStart w:id="3772" w:name="_Toc98754443"/>
      <w:bookmarkStart w:id="3773" w:name="_Toc75816251"/>
      <w:bookmarkStart w:id="3774" w:name="_Toc138871289"/>
      <w:bookmarkStart w:id="3775" w:name="_Toc75334320"/>
      <w:bookmarkStart w:id="3776" w:name="_Toc75165396"/>
      <w:bookmarkStart w:id="3777" w:name="_Toc114148975"/>
      <w:bookmarkStart w:id="3778" w:name="_Toc76541976"/>
      <w:bookmarkStart w:id="3779" w:name="_Toc89940117"/>
      <w:bookmarkStart w:id="3780" w:name="_Toc130393760"/>
      <w:bookmarkStart w:id="3781" w:name="_Toc75508512"/>
      <w:bookmarkStart w:id="3782" w:name="_Toc155287512"/>
      <w:bookmarkStart w:id="3783" w:name="_Toc76541409"/>
      <w:bookmarkStart w:id="3784" w:name="_Toc106178257"/>
      <w:bookmarkStart w:id="3785" w:name="_Toc137562147"/>
      <w:bookmarkStart w:id="3786" w:name="_Toc82429866"/>
      <w:bookmarkStart w:id="3787" w:name="_Toc124151220"/>
      <w:r>
        <w:rPr>
          <w:rFonts w:hint="eastAsia"/>
          <w:lang w:val="en-US" w:eastAsia="zh-CN"/>
        </w:rPr>
        <w:t>7</w:t>
      </w:r>
      <w:r>
        <w:rPr>
          <w:rFonts w:hint="eastAsia"/>
          <w:lang w:eastAsia="zh-CN"/>
        </w:rPr>
        <w:t>.</w:t>
      </w:r>
      <w:r>
        <w:rPr>
          <w:rFonts w:hint="eastAsia"/>
          <w:lang w:val="en-US" w:eastAsia="zh-CN"/>
        </w:rPr>
        <w:t>1</w:t>
      </w:r>
      <w:r>
        <w:rPr>
          <w:rFonts w:hint="eastAsia"/>
          <w:lang w:eastAsia="zh-CN"/>
        </w:rPr>
        <w:t>.2.3</w:t>
      </w:r>
      <w:r>
        <w:rPr>
          <w:lang w:eastAsia="zh-CN"/>
        </w:rPr>
        <w:t>.2</w:t>
      </w:r>
      <w:r>
        <w:rPr>
          <w:lang w:eastAsia="zh-CN"/>
        </w:rPr>
        <w:tab/>
        <w:t>Minimum requirement</w:t>
      </w:r>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p>
    <w:p w14:paraId="416A5714" w14:textId="77777777" w:rsidR="004C1EED" w:rsidRDefault="004C1EED" w:rsidP="004C1EED">
      <w:r>
        <w:t xml:space="preserve">For </w:t>
      </w:r>
      <w:r>
        <w:rPr>
          <w:rFonts w:hint="eastAsia"/>
          <w:i/>
          <w:iCs/>
          <w:snapToGrid w:val="0"/>
          <w:lang w:val="en-US" w:eastAsia="zh-CN"/>
        </w:rPr>
        <w:t>NCR-MT</w:t>
      </w:r>
      <w:r>
        <w:rPr>
          <w:i/>
          <w:iCs/>
          <w:snapToGrid w:val="0"/>
          <w:lang w:eastAsia="zh-CN"/>
        </w:rPr>
        <w:t xml:space="preserve"> type 2-O</w:t>
      </w:r>
      <w:r>
        <w:rPr>
          <w:lang w:eastAsia="zh-CN"/>
        </w:rPr>
        <w:t xml:space="preserve">, </w:t>
      </w:r>
      <w:r>
        <w:t>the minimum requirement is in TS 38.1</w:t>
      </w:r>
      <w:r>
        <w:rPr>
          <w:rFonts w:hint="eastAsia"/>
          <w:lang w:val="en-US" w:eastAsia="zh-CN"/>
        </w:rPr>
        <w:t>06</w:t>
      </w:r>
      <w:r>
        <w:t> [2], clause </w:t>
      </w:r>
      <w:r>
        <w:rPr>
          <w:rFonts w:hint="eastAsia"/>
          <w:lang w:val="en-US" w:eastAsia="zh-CN"/>
        </w:rPr>
        <w:t>9.3.1.2.</w:t>
      </w:r>
    </w:p>
    <w:p w14:paraId="279B6E56" w14:textId="77777777" w:rsidR="004C1EED" w:rsidRDefault="004C1EED" w:rsidP="004C1EED">
      <w:pPr>
        <w:pStyle w:val="Heading5"/>
      </w:pPr>
      <w:bookmarkStart w:id="3788" w:name="_Toc138871290"/>
      <w:bookmarkStart w:id="3789" w:name="_Toc75165397"/>
      <w:bookmarkStart w:id="3790" w:name="_Toc130393761"/>
      <w:bookmarkStart w:id="3791" w:name="_Toc76541977"/>
      <w:bookmarkStart w:id="3792" w:name="_Toc89940118"/>
      <w:bookmarkStart w:id="3793" w:name="_Toc98754444"/>
      <w:bookmarkStart w:id="3794" w:name="_Toc155287513"/>
      <w:bookmarkStart w:id="3795" w:name="_Toc76541410"/>
      <w:bookmarkStart w:id="3796" w:name="_Toc82429867"/>
      <w:bookmarkStart w:id="3797" w:name="_Toc145534740"/>
      <w:bookmarkStart w:id="3798" w:name="_Toc75334321"/>
      <w:bookmarkStart w:id="3799" w:name="_Toc75508513"/>
      <w:bookmarkStart w:id="3800" w:name="_Toc124151221"/>
      <w:bookmarkStart w:id="3801" w:name="_Toc75816252"/>
      <w:bookmarkStart w:id="3802" w:name="_Toc106178258"/>
      <w:bookmarkStart w:id="3803" w:name="_Toc114148976"/>
      <w:bookmarkStart w:id="3804" w:name="_Toc137562148"/>
      <w:r>
        <w:rPr>
          <w:rFonts w:hint="eastAsia"/>
          <w:lang w:val="en-US" w:eastAsia="zh-CN"/>
        </w:rPr>
        <w:t>7</w:t>
      </w:r>
      <w:r>
        <w:t>.</w:t>
      </w:r>
      <w:r>
        <w:rPr>
          <w:rFonts w:hint="eastAsia"/>
          <w:lang w:val="en-US" w:eastAsia="zh-CN"/>
        </w:rPr>
        <w:t>1</w:t>
      </w:r>
      <w:r>
        <w:t>.2.3.3</w:t>
      </w:r>
      <w:r>
        <w:tab/>
        <w:t>Test purpose</w:t>
      </w:r>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p>
    <w:p w14:paraId="10E4AB71" w14:textId="77777777" w:rsidR="004C1EED" w:rsidRDefault="004C1EED" w:rsidP="004C1EED">
      <w:pPr>
        <w:rPr>
          <w:lang w:eastAsia="ja-JP"/>
        </w:rPr>
      </w:pPr>
      <w:r>
        <w:t>The test shall verify the receiver</w:t>
      </w:r>
      <w:r>
        <w:rPr>
          <w:lang w:eastAsia="zh-CN"/>
        </w:rPr>
        <w:t>'</w:t>
      </w:r>
      <w:r>
        <w:t>s ability to detect the Downlink Scheduling Grant (Pm-dsg) under multipath fading propagation conditions for a given SNR.</w:t>
      </w:r>
    </w:p>
    <w:p w14:paraId="2F91CB7E" w14:textId="77777777" w:rsidR="004C1EED" w:rsidRDefault="004C1EED" w:rsidP="004C1EED">
      <w:pPr>
        <w:pStyle w:val="Heading5"/>
        <w:rPr>
          <w:lang w:eastAsia="ja-JP"/>
        </w:rPr>
      </w:pPr>
      <w:bookmarkStart w:id="3805" w:name="_Toc82429868"/>
      <w:bookmarkStart w:id="3806" w:name="_Toc76541978"/>
      <w:bookmarkStart w:id="3807" w:name="_Toc75334322"/>
      <w:bookmarkStart w:id="3808" w:name="_Toc76541411"/>
      <w:bookmarkStart w:id="3809" w:name="_Toc75165398"/>
      <w:bookmarkStart w:id="3810" w:name="_Toc137562149"/>
      <w:bookmarkStart w:id="3811" w:name="_Toc89940119"/>
      <w:bookmarkStart w:id="3812" w:name="_Toc98754445"/>
      <w:bookmarkStart w:id="3813" w:name="_Toc75508514"/>
      <w:bookmarkStart w:id="3814" w:name="_Toc114148977"/>
      <w:bookmarkStart w:id="3815" w:name="_Toc75816253"/>
      <w:bookmarkStart w:id="3816" w:name="_Toc145534741"/>
      <w:bookmarkStart w:id="3817" w:name="_Toc130393762"/>
      <w:bookmarkStart w:id="3818" w:name="_Toc106178259"/>
      <w:bookmarkStart w:id="3819" w:name="_Toc124151222"/>
      <w:bookmarkStart w:id="3820" w:name="_Toc138871291"/>
      <w:bookmarkStart w:id="3821" w:name="_Toc155287514"/>
      <w:r>
        <w:rPr>
          <w:rFonts w:hint="eastAsia"/>
          <w:lang w:val="en-US" w:eastAsia="zh-CN"/>
        </w:rPr>
        <w:t>7</w:t>
      </w:r>
      <w:r>
        <w:t>.</w:t>
      </w:r>
      <w:r>
        <w:rPr>
          <w:rFonts w:hint="eastAsia"/>
          <w:lang w:val="en-US" w:eastAsia="zh-CN"/>
        </w:rPr>
        <w:t>1</w:t>
      </w:r>
      <w:r>
        <w:t>.2.3.4</w:t>
      </w:r>
      <w:r>
        <w:tab/>
        <w:t>Method of test</w:t>
      </w:r>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p>
    <w:p w14:paraId="07387885" w14:textId="77777777" w:rsidR="004C1EED" w:rsidRDefault="004C1EED" w:rsidP="004C1EED">
      <w:pPr>
        <w:pStyle w:val="H6"/>
      </w:pPr>
      <w:r>
        <w:rPr>
          <w:rFonts w:hint="eastAsia"/>
          <w:lang w:val="en-US" w:eastAsia="zh-CN"/>
        </w:rPr>
        <w:t>7</w:t>
      </w:r>
      <w:r>
        <w:t>.</w:t>
      </w:r>
      <w:r>
        <w:rPr>
          <w:rFonts w:hint="eastAsia"/>
          <w:lang w:val="en-US" w:eastAsia="zh-CN"/>
        </w:rPr>
        <w:t>1</w:t>
      </w:r>
      <w:r>
        <w:t>.2.3.4.1</w:t>
      </w:r>
      <w:r>
        <w:tab/>
        <w:t>Initial conditions</w:t>
      </w:r>
    </w:p>
    <w:p w14:paraId="1C742E55" w14:textId="77777777" w:rsidR="004C1EED" w:rsidRDefault="004C1EED" w:rsidP="004C1EED">
      <w:r>
        <w:t>Test environment: Normal, see annex B.2.</w:t>
      </w:r>
    </w:p>
    <w:p w14:paraId="30222635" w14:textId="77777777" w:rsidR="004C1EED" w:rsidRDefault="004C1EED" w:rsidP="004C1EED">
      <w:r>
        <w:t>RF channels to be tested for single carrier: M</w:t>
      </w:r>
      <w:r>
        <w:rPr>
          <w:lang w:eastAsia="zh-CN"/>
        </w:rPr>
        <w:t>,</w:t>
      </w:r>
      <w:r>
        <w:t xml:space="preserve"> see clause 4.9.1.</w:t>
      </w:r>
    </w:p>
    <w:p w14:paraId="292082FE" w14:textId="77777777" w:rsidR="004C1EED" w:rsidRDefault="004C1EED" w:rsidP="004C1EED">
      <w:r>
        <w:t>RF channels to be tested for carrier aggregation: M</w:t>
      </w:r>
      <w:r>
        <w:rPr>
          <w:vertAlign w:val="subscript"/>
        </w:rPr>
        <w:t>BW Channel CA</w:t>
      </w:r>
      <w:r>
        <w:t>; see clause 4.9.1.</w:t>
      </w:r>
    </w:p>
    <w:p w14:paraId="5F4E058A" w14:textId="77777777" w:rsidR="004C1EED" w:rsidRDefault="004C1EED" w:rsidP="004C1EED">
      <w:r>
        <w:t>Direction to be tested:</w:t>
      </w:r>
      <w:r>
        <w:rPr>
          <w:lang w:eastAsia="zh-CN"/>
        </w:rPr>
        <w:t xml:space="preserve"> </w:t>
      </w:r>
      <w:r>
        <w:t xml:space="preserve">OTA REFSENS </w:t>
      </w:r>
      <w:r>
        <w:rPr>
          <w:i/>
          <w:iCs/>
        </w:rPr>
        <w:t>receiver target reference direction</w:t>
      </w:r>
      <w:r>
        <w:t xml:space="preserve"> (</w:t>
      </w:r>
      <w:r>
        <w:rPr>
          <w:lang w:eastAsia="zh-CN"/>
        </w:rPr>
        <w:t xml:space="preserve">see </w:t>
      </w:r>
      <w:r>
        <w:t>D.</w:t>
      </w:r>
      <w:r w:rsidRPr="008D4F6D">
        <w:rPr>
          <w:lang w:val="en-US" w:eastAsia="zh-CN"/>
        </w:rPr>
        <w:t>x</w:t>
      </w:r>
      <w:r>
        <w:rPr>
          <w:lang w:eastAsia="zh-CN"/>
        </w:rPr>
        <w:t xml:space="preserve"> in table 4.6-1</w:t>
      </w:r>
      <w:r>
        <w:t>).</w:t>
      </w:r>
    </w:p>
    <w:p w14:paraId="4F3772F9" w14:textId="77777777" w:rsidR="004C1EED" w:rsidRDefault="004C1EED" w:rsidP="004C1EED">
      <w:pPr>
        <w:pStyle w:val="H6"/>
        <w:rPr>
          <w:lang w:eastAsia="zh-CN"/>
        </w:rPr>
      </w:pPr>
      <w:r>
        <w:rPr>
          <w:rFonts w:hint="eastAsia"/>
          <w:lang w:val="en-US" w:eastAsia="zh-CN"/>
        </w:rPr>
        <w:t>7</w:t>
      </w:r>
      <w:r>
        <w:t>.</w:t>
      </w:r>
      <w:r>
        <w:rPr>
          <w:rFonts w:hint="eastAsia"/>
          <w:lang w:val="en-US" w:eastAsia="zh-CN"/>
        </w:rPr>
        <w:t>1</w:t>
      </w:r>
      <w:r>
        <w:t>.2.3.4.2</w:t>
      </w:r>
      <w:r>
        <w:tab/>
        <w:t>Test procedure</w:t>
      </w:r>
    </w:p>
    <w:p w14:paraId="1D428D41" w14:textId="77777777" w:rsidR="004C1EED" w:rsidRDefault="004C1EED" w:rsidP="004C1EED">
      <w:pPr>
        <w:pStyle w:val="B1"/>
        <w:rPr>
          <w:lang w:eastAsia="zh-CN"/>
        </w:rPr>
      </w:pPr>
      <w:r>
        <w:t>1)</w:t>
      </w:r>
      <w:r>
        <w:tab/>
        <w:t xml:space="preserve">Place the </w:t>
      </w:r>
      <w:r>
        <w:rPr>
          <w:rFonts w:hint="eastAsia"/>
          <w:lang w:val="en-US" w:eastAsia="zh-CN"/>
        </w:rPr>
        <w:t>NCR</w:t>
      </w:r>
      <w:r>
        <w:t xml:space="preserve">-MT with </w:t>
      </w:r>
      <w:r>
        <w:rPr>
          <w:lang w:eastAsia="zh-CN"/>
        </w:rPr>
        <w:t xml:space="preserve">its manufacturer declared coordinate system reference point </w:t>
      </w:r>
      <w:r>
        <w:t xml:space="preserve">in the same place as </w:t>
      </w:r>
      <w:r>
        <w:rPr>
          <w:lang w:eastAsia="zh-CN"/>
        </w:rPr>
        <w:t>calibrated point in the test system</w:t>
      </w:r>
      <w:r>
        <w:rPr>
          <w:rFonts w:eastAsia="Yu Gothic UI"/>
        </w:rPr>
        <w:t xml:space="preserve">, as shown in </w:t>
      </w:r>
      <w:r>
        <w:t xml:space="preserve">annex </w:t>
      </w:r>
      <w:r>
        <w:rPr>
          <w:lang w:eastAsia="zh-CN"/>
        </w:rPr>
        <w:t>E.6</w:t>
      </w:r>
      <w:r>
        <w:t>.</w:t>
      </w:r>
    </w:p>
    <w:p w14:paraId="1D31C571" w14:textId="77777777" w:rsidR="004C1EED" w:rsidRDefault="004C1EED" w:rsidP="004C1EED">
      <w:pPr>
        <w:pStyle w:val="B1"/>
        <w:rPr>
          <w:lang w:eastAsia="zh-CN"/>
        </w:rPr>
      </w:pPr>
      <w:r>
        <w:t>2)</w:t>
      </w:r>
      <w:r>
        <w:tab/>
        <w:t>Align the</w:t>
      </w:r>
      <w:r>
        <w:rPr>
          <w:lang w:eastAsia="zh-CN"/>
        </w:rPr>
        <w:t xml:space="preserve"> manufacturer declared coordinate system orientation of the </w:t>
      </w:r>
      <w:r>
        <w:rPr>
          <w:rFonts w:hint="eastAsia"/>
          <w:lang w:val="en-US" w:eastAsia="zh-CN"/>
        </w:rPr>
        <w:t>NCR</w:t>
      </w:r>
      <w:r>
        <w:rPr>
          <w:lang w:eastAsia="zh-CN"/>
        </w:rPr>
        <w:t>-MT with the test system.</w:t>
      </w:r>
    </w:p>
    <w:p w14:paraId="197036D3" w14:textId="77777777" w:rsidR="004C1EED" w:rsidRDefault="004C1EED" w:rsidP="004C1EED">
      <w:pPr>
        <w:pStyle w:val="B1"/>
        <w:rPr>
          <w:lang w:eastAsia="ja-JP"/>
        </w:rPr>
      </w:pPr>
      <w:r>
        <w:rPr>
          <w:rFonts w:eastAsia="Yu Gothic UI"/>
        </w:rPr>
        <w:t>3</w:t>
      </w:r>
      <w:r>
        <w:t>)</w:t>
      </w:r>
      <w:r>
        <w:tab/>
      </w:r>
      <w:r>
        <w:rPr>
          <w:rFonts w:eastAsia="Yu Gothic UI"/>
        </w:rPr>
        <w:t xml:space="preserve">Set </w:t>
      </w:r>
      <w:r>
        <w:rPr>
          <w:lang w:eastAsia="zh-CN"/>
        </w:rPr>
        <w:t xml:space="preserve">the </w:t>
      </w:r>
      <w:r>
        <w:rPr>
          <w:rFonts w:hint="eastAsia"/>
          <w:lang w:val="en-US" w:eastAsia="zh-CN"/>
        </w:rPr>
        <w:t>NCR</w:t>
      </w:r>
      <w:r>
        <w:rPr>
          <w:lang w:eastAsia="zh-CN"/>
        </w:rPr>
        <w:t>-MT in the declared direction to be tested.</w:t>
      </w:r>
    </w:p>
    <w:p w14:paraId="00F40E07" w14:textId="77777777" w:rsidR="004C1EED" w:rsidRDefault="004C1EED" w:rsidP="004C1EED">
      <w:pPr>
        <w:pStyle w:val="B1"/>
      </w:pPr>
      <w:r>
        <w:t>4)</w:t>
      </w:r>
      <w:r>
        <w:tab/>
        <w:t xml:space="preserve">Connect the </w:t>
      </w:r>
      <w:r>
        <w:rPr>
          <w:rFonts w:hint="eastAsia"/>
          <w:lang w:val="en-US" w:eastAsia="zh-CN"/>
        </w:rPr>
        <w:t>NCR</w:t>
      </w:r>
      <w:r>
        <w:t>-MT tester generating the wanted signal, multipath fading simulators and AWGN generators to a test antenna via a combining network in OTA test setup, as shown in annex E.6.</w:t>
      </w:r>
      <w:r>
        <w:rPr>
          <w:lang w:eastAsia="zh-CN"/>
        </w:rPr>
        <w:t xml:space="preserve"> Each of the demodulation branch signals should be transmitted on one polarization of the test antenna(s).</w:t>
      </w:r>
    </w:p>
    <w:p w14:paraId="2DCAE00F" w14:textId="77777777" w:rsidR="004C1EED" w:rsidRDefault="004C1EED" w:rsidP="004C1EED">
      <w:pPr>
        <w:pStyle w:val="B1"/>
        <w:rPr>
          <w:lang w:eastAsia="zh-CN"/>
        </w:rPr>
      </w:pPr>
      <w:r>
        <w:rPr>
          <w:lang w:eastAsia="zh-CN"/>
        </w:rPr>
        <w:t>5</w:t>
      </w:r>
      <w:r>
        <w:t>)</w:t>
      </w:r>
      <w:r>
        <w:tab/>
      </w:r>
      <w:r>
        <w:rPr>
          <w:lang w:eastAsia="zh-CN"/>
        </w:rPr>
        <w:t xml:space="preserve">The characteristics of the wanted signal shall be configured according to the corresponding DL reference measurement channel defined in </w:t>
      </w:r>
      <w:r>
        <w:t>annex</w:t>
      </w:r>
      <w:r w:rsidRPr="008D4F6D">
        <w:rPr>
          <w:lang w:eastAsia="zh-CN"/>
        </w:rPr>
        <w:t xml:space="preserve"> </w:t>
      </w:r>
      <w:r>
        <w:rPr>
          <w:lang w:val="en-US" w:eastAsia="zh-CN"/>
        </w:rPr>
        <w:t>H</w:t>
      </w:r>
      <w:r>
        <w:rPr>
          <w:lang w:eastAsia="zh-CN"/>
        </w:rPr>
        <w:t xml:space="preserve">, and according to additional test parameters listed in </w:t>
      </w:r>
      <w:r>
        <w:t>table</w:t>
      </w:r>
      <w:r>
        <w:rPr>
          <w:lang w:eastAsia="zh-CN"/>
        </w:rPr>
        <w:t xml:space="preserve"> </w:t>
      </w:r>
      <w:r>
        <w:rPr>
          <w:rFonts w:hint="eastAsia"/>
          <w:lang w:val="en-US" w:eastAsia="zh-CN"/>
        </w:rPr>
        <w:t>7.1</w:t>
      </w:r>
      <w:r>
        <w:t>.2.3.4.2</w:t>
      </w:r>
      <w:r>
        <w:rPr>
          <w:lang w:eastAsia="zh-CN"/>
        </w:rPr>
        <w:t>-1.</w:t>
      </w:r>
    </w:p>
    <w:p w14:paraId="5B027E29" w14:textId="77777777" w:rsidR="004C1EED" w:rsidRDefault="004C1EED" w:rsidP="004C1EED">
      <w:pPr>
        <w:pStyle w:val="TH"/>
      </w:pPr>
      <w:r>
        <w:t xml:space="preserve">Table: </w:t>
      </w:r>
      <w:r>
        <w:rPr>
          <w:rFonts w:hint="eastAsia"/>
          <w:lang w:val="en-US" w:eastAsia="zh-CN"/>
        </w:rPr>
        <w:t>7</w:t>
      </w:r>
      <w:r>
        <w:t>.</w:t>
      </w:r>
      <w:r>
        <w:rPr>
          <w:rFonts w:hint="eastAsia"/>
          <w:lang w:val="en-US" w:eastAsia="zh-CN"/>
        </w:rPr>
        <w:t>1</w:t>
      </w:r>
      <w:r>
        <w:t>.2.3.4.2-1 Test parameters for testing PD</w:t>
      </w:r>
      <w:r>
        <w:rPr>
          <w:rFonts w:hint="eastAsia"/>
          <w:lang w:val="en-US" w:eastAsia="zh-CN"/>
        </w:rPr>
        <w:t>C</w:t>
      </w:r>
      <w:r>
        <w:t>CH</w:t>
      </w:r>
    </w:p>
    <w:tbl>
      <w:tblPr>
        <w:tblW w:w="7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79"/>
        <w:gridCol w:w="5060"/>
      </w:tblGrid>
      <w:tr w:rsidR="004C1EED" w14:paraId="7193B560" w14:textId="77777777" w:rsidTr="004C1EED">
        <w:trPr>
          <w:trHeight w:val="228"/>
          <w:jc w:val="center"/>
        </w:trPr>
        <w:tc>
          <w:tcPr>
            <w:tcW w:w="2579" w:type="dxa"/>
            <w:tcBorders>
              <w:top w:val="single" w:sz="4" w:space="0" w:color="auto"/>
              <w:left w:val="single" w:sz="4" w:space="0" w:color="auto"/>
              <w:bottom w:val="single" w:sz="4" w:space="0" w:color="auto"/>
              <w:right w:val="single" w:sz="4" w:space="0" w:color="auto"/>
            </w:tcBorders>
            <w:vAlign w:val="center"/>
          </w:tcPr>
          <w:p w14:paraId="09AEC0A7" w14:textId="77777777" w:rsidR="004C1EED" w:rsidRPr="0021078B" w:rsidRDefault="004C1EED" w:rsidP="004C1EED">
            <w:pPr>
              <w:pStyle w:val="TAH"/>
            </w:pPr>
            <w:r w:rsidRPr="0021078B">
              <w:t>Parameter</w:t>
            </w:r>
          </w:p>
        </w:tc>
        <w:tc>
          <w:tcPr>
            <w:tcW w:w="5060" w:type="dxa"/>
            <w:tcBorders>
              <w:top w:val="single" w:sz="4" w:space="0" w:color="auto"/>
              <w:left w:val="single" w:sz="4" w:space="0" w:color="auto"/>
              <w:bottom w:val="single" w:sz="4" w:space="0" w:color="auto"/>
              <w:right w:val="single" w:sz="4" w:space="0" w:color="auto"/>
            </w:tcBorders>
            <w:vAlign w:val="center"/>
          </w:tcPr>
          <w:p w14:paraId="1021890F" w14:textId="77777777" w:rsidR="004C1EED" w:rsidRPr="0021078B" w:rsidRDefault="004C1EED" w:rsidP="004C1EED">
            <w:pPr>
              <w:pStyle w:val="TAH"/>
            </w:pPr>
            <w:r w:rsidRPr="0021078B">
              <w:rPr>
                <w:rFonts w:hint="eastAsia"/>
              </w:rPr>
              <w:t xml:space="preserve">NCR-MT </w:t>
            </w:r>
            <w:r w:rsidRPr="0021078B">
              <w:t>type 2-O</w:t>
            </w:r>
          </w:p>
        </w:tc>
      </w:tr>
      <w:tr w:rsidR="004C1EED" w14:paraId="39F55456" w14:textId="77777777" w:rsidTr="004C1EED">
        <w:trPr>
          <w:trHeight w:val="228"/>
          <w:jc w:val="center"/>
        </w:trPr>
        <w:tc>
          <w:tcPr>
            <w:tcW w:w="2579" w:type="dxa"/>
            <w:tcBorders>
              <w:top w:val="single" w:sz="4" w:space="0" w:color="auto"/>
              <w:left w:val="single" w:sz="4" w:space="0" w:color="auto"/>
              <w:bottom w:val="single" w:sz="4" w:space="0" w:color="auto"/>
              <w:right w:val="single" w:sz="4" w:space="0" w:color="auto"/>
            </w:tcBorders>
            <w:vAlign w:val="center"/>
          </w:tcPr>
          <w:p w14:paraId="4AA2152B" w14:textId="77777777" w:rsidR="004C1EED" w:rsidRDefault="004C1EED" w:rsidP="004C1EED">
            <w:pPr>
              <w:pStyle w:val="TAL"/>
            </w:pPr>
            <w:r>
              <w:t>Cyclic prefix</w:t>
            </w:r>
          </w:p>
        </w:tc>
        <w:tc>
          <w:tcPr>
            <w:tcW w:w="5060" w:type="dxa"/>
            <w:tcBorders>
              <w:top w:val="single" w:sz="4" w:space="0" w:color="auto"/>
              <w:left w:val="single" w:sz="4" w:space="0" w:color="auto"/>
              <w:bottom w:val="single" w:sz="4" w:space="0" w:color="auto"/>
              <w:right w:val="single" w:sz="4" w:space="0" w:color="auto"/>
            </w:tcBorders>
            <w:vAlign w:val="center"/>
          </w:tcPr>
          <w:p w14:paraId="4712DEAC" w14:textId="77777777" w:rsidR="004C1EED" w:rsidRDefault="004C1EED" w:rsidP="004C1EED">
            <w:pPr>
              <w:pStyle w:val="TAC"/>
            </w:pPr>
            <w:r>
              <w:rPr>
                <w:rFonts w:hint="eastAsia"/>
              </w:rPr>
              <w:t>N</w:t>
            </w:r>
            <w:r>
              <w:t>ormal</w:t>
            </w:r>
          </w:p>
        </w:tc>
      </w:tr>
      <w:tr w:rsidR="004C1EED" w14:paraId="5A100923" w14:textId="77777777" w:rsidTr="004C1EED">
        <w:trPr>
          <w:trHeight w:val="427"/>
          <w:jc w:val="center"/>
        </w:trPr>
        <w:tc>
          <w:tcPr>
            <w:tcW w:w="2579" w:type="dxa"/>
            <w:tcBorders>
              <w:top w:val="single" w:sz="4" w:space="0" w:color="auto"/>
              <w:left w:val="single" w:sz="4" w:space="0" w:color="auto"/>
              <w:bottom w:val="single" w:sz="4" w:space="0" w:color="auto"/>
              <w:right w:val="single" w:sz="4" w:space="0" w:color="auto"/>
            </w:tcBorders>
            <w:vAlign w:val="center"/>
          </w:tcPr>
          <w:p w14:paraId="13B137A5" w14:textId="77777777" w:rsidR="004C1EED" w:rsidRDefault="004C1EED" w:rsidP="004C1EED">
            <w:pPr>
              <w:pStyle w:val="TAL"/>
            </w:pPr>
            <w:r>
              <w:t>Default TDD UL-DL pattern (Note)</w:t>
            </w:r>
          </w:p>
        </w:tc>
        <w:tc>
          <w:tcPr>
            <w:tcW w:w="5060" w:type="dxa"/>
            <w:tcBorders>
              <w:top w:val="single" w:sz="4" w:space="0" w:color="auto"/>
              <w:left w:val="single" w:sz="4" w:space="0" w:color="auto"/>
              <w:bottom w:val="single" w:sz="4" w:space="0" w:color="auto"/>
              <w:right w:val="single" w:sz="4" w:space="0" w:color="auto"/>
            </w:tcBorders>
            <w:vAlign w:val="center"/>
          </w:tcPr>
          <w:p w14:paraId="10B06499" w14:textId="77777777" w:rsidR="004C1EED" w:rsidRDefault="004C1EED" w:rsidP="004C1EED">
            <w:pPr>
              <w:pStyle w:val="TAC"/>
            </w:pPr>
            <w:r>
              <w:t>3D1S1U, S=10D:2G:2U</w:t>
            </w:r>
          </w:p>
        </w:tc>
      </w:tr>
      <w:tr w:rsidR="004C1EED" w14:paraId="3331B33C" w14:textId="77777777" w:rsidTr="004C1EED">
        <w:trPr>
          <w:trHeight w:val="427"/>
          <w:jc w:val="center"/>
        </w:trPr>
        <w:tc>
          <w:tcPr>
            <w:tcW w:w="2579" w:type="dxa"/>
            <w:tcBorders>
              <w:top w:val="single" w:sz="4" w:space="0" w:color="auto"/>
              <w:left w:val="single" w:sz="4" w:space="0" w:color="auto"/>
              <w:bottom w:val="single" w:sz="4" w:space="0" w:color="auto"/>
              <w:right w:val="single" w:sz="4" w:space="0" w:color="auto"/>
            </w:tcBorders>
            <w:vAlign w:val="center"/>
          </w:tcPr>
          <w:p w14:paraId="343B6F76" w14:textId="77777777" w:rsidR="004C1EED" w:rsidRDefault="004C1EED" w:rsidP="004C1EED">
            <w:pPr>
              <w:pStyle w:val="TAL"/>
            </w:pPr>
            <w:r>
              <w:t>DM-RS sequence generation</w:t>
            </w:r>
          </w:p>
        </w:tc>
        <w:tc>
          <w:tcPr>
            <w:tcW w:w="5060" w:type="dxa"/>
            <w:tcBorders>
              <w:top w:val="single" w:sz="4" w:space="0" w:color="auto"/>
              <w:left w:val="single" w:sz="4" w:space="0" w:color="auto"/>
              <w:bottom w:val="single" w:sz="4" w:space="0" w:color="auto"/>
              <w:right w:val="single" w:sz="4" w:space="0" w:color="auto"/>
            </w:tcBorders>
            <w:vAlign w:val="center"/>
          </w:tcPr>
          <w:p w14:paraId="672FE359" w14:textId="77777777" w:rsidR="004C1EED" w:rsidRDefault="004C1EED" w:rsidP="004C1EED">
            <w:pPr>
              <w:pStyle w:val="TAC"/>
            </w:pPr>
            <w:r>
              <w:t>NID=0</w:t>
            </w:r>
          </w:p>
        </w:tc>
      </w:tr>
      <w:tr w:rsidR="004C1EED" w14:paraId="0D02501C" w14:textId="77777777" w:rsidTr="004C1EED">
        <w:trPr>
          <w:trHeight w:val="626"/>
          <w:jc w:val="center"/>
        </w:trPr>
        <w:tc>
          <w:tcPr>
            <w:tcW w:w="2579" w:type="dxa"/>
            <w:tcBorders>
              <w:top w:val="single" w:sz="4" w:space="0" w:color="auto"/>
              <w:left w:val="single" w:sz="4" w:space="0" w:color="auto"/>
              <w:bottom w:val="single" w:sz="4" w:space="0" w:color="auto"/>
              <w:right w:val="single" w:sz="4" w:space="0" w:color="auto"/>
            </w:tcBorders>
            <w:vAlign w:val="center"/>
          </w:tcPr>
          <w:p w14:paraId="14B5DFD6" w14:textId="77777777" w:rsidR="004C1EED" w:rsidRDefault="004C1EED" w:rsidP="004C1EED">
            <w:pPr>
              <w:pStyle w:val="TAL"/>
            </w:pPr>
            <w:r>
              <w:t>Frequency domain resource allocation for CORESET</w:t>
            </w:r>
          </w:p>
        </w:tc>
        <w:tc>
          <w:tcPr>
            <w:tcW w:w="5060" w:type="dxa"/>
            <w:tcBorders>
              <w:top w:val="single" w:sz="4" w:space="0" w:color="auto"/>
              <w:left w:val="single" w:sz="4" w:space="0" w:color="auto"/>
              <w:bottom w:val="single" w:sz="4" w:space="0" w:color="auto"/>
              <w:right w:val="single" w:sz="4" w:space="0" w:color="auto"/>
            </w:tcBorders>
            <w:vAlign w:val="center"/>
          </w:tcPr>
          <w:p w14:paraId="2058E2D2" w14:textId="77777777" w:rsidR="004C1EED" w:rsidRDefault="004C1EED" w:rsidP="004C1EED">
            <w:pPr>
              <w:pStyle w:val="TAC"/>
            </w:pPr>
            <w:r>
              <w:t>Start from RB = 0 with contiguous RB allocation</w:t>
            </w:r>
          </w:p>
        </w:tc>
      </w:tr>
      <w:tr w:rsidR="004C1EED" w14:paraId="5568F469" w14:textId="77777777" w:rsidTr="004C1EED">
        <w:trPr>
          <w:trHeight w:val="427"/>
          <w:jc w:val="center"/>
        </w:trPr>
        <w:tc>
          <w:tcPr>
            <w:tcW w:w="2579" w:type="dxa"/>
            <w:tcBorders>
              <w:top w:val="single" w:sz="4" w:space="0" w:color="auto"/>
              <w:left w:val="single" w:sz="4" w:space="0" w:color="auto"/>
              <w:bottom w:val="single" w:sz="4" w:space="0" w:color="auto"/>
              <w:right w:val="single" w:sz="4" w:space="0" w:color="auto"/>
            </w:tcBorders>
            <w:vAlign w:val="center"/>
          </w:tcPr>
          <w:p w14:paraId="2CC7F008" w14:textId="77777777" w:rsidR="004C1EED" w:rsidRDefault="004C1EED" w:rsidP="004C1EED">
            <w:pPr>
              <w:pStyle w:val="TAL"/>
            </w:pPr>
            <w:r>
              <w:t>CCE to REG mapping type</w:t>
            </w:r>
          </w:p>
        </w:tc>
        <w:tc>
          <w:tcPr>
            <w:tcW w:w="5060" w:type="dxa"/>
            <w:tcBorders>
              <w:top w:val="single" w:sz="4" w:space="0" w:color="auto"/>
              <w:left w:val="single" w:sz="4" w:space="0" w:color="auto"/>
              <w:bottom w:val="single" w:sz="4" w:space="0" w:color="auto"/>
              <w:right w:val="single" w:sz="4" w:space="0" w:color="auto"/>
            </w:tcBorders>
            <w:vAlign w:val="center"/>
          </w:tcPr>
          <w:p w14:paraId="0D501CAE" w14:textId="77777777" w:rsidR="004C1EED" w:rsidRDefault="004C1EED" w:rsidP="004C1EED">
            <w:pPr>
              <w:pStyle w:val="TAC"/>
            </w:pPr>
            <w:r>
              <w:t>Interleaved</w:t>
            </w:r>
          </w:p>
        </w:tc>
      </w:tr>
      <w:tr w:rsidR="004C1EED" w14:paraId="11BEADB4" w14:textId="77777777" w:rsidTr="004C1EED">
        <w:trPr>
          <w:trHeight w:val="427"/>
          <w:jc w:val="center"/>
        </w:trPr>
        <w:tc>
          <w:tcPr>
            <w:tcW w:w="2579" w:type="dxa"/>
            <w:tcBorders>
              <w:top w:val="single" w:sz="4" w:space="0" w:color="auto"/>
              <w:left w:val="single" w:sz="4" w:space="0" w:color="auto"/>
              <w:bottom w:val="single" w:sz="4" w:space="0" w:color="auto"/>
              <w:right w:val="single" w:sz="4" w:space="0" w:color="auto"/>
            </w:tcBorders>
            <w:vAlign w:val="center"/>
          </w:tcPr>
          <w:p w14:paraId="367538A3" w14:textId="77777777" w:rsidR="004C1EED" w:rsidRDefault="004C1EED" w:rsidP="004C1EED">
            <w:pPr>
              <w:pStyle w:val="TAL"/>
            </w:pPr>
            <w:r>
              <w:t>Interleaver size</w:t>
            </w:r>
          </w:p>
        </w:tc>
        <w:tc>
          <w:tcPr>
            <w:tcW w:w="5060" w:type="dxa"/>
            <w:tcBorders>
              <w:top w:val="single" w:sz="4" w:space="0" w:color="auto"/>
              <w:left w:val="single" w:sz="4" w:space="0" w:color="auto"/>
              <w:bottom w:val="single" w:sz="4" w:space="0" w:color="auto"/>
              <w:right w:val="single" w:sz="4" w:space="0" w:color="auto"/>
            </w:tcBorders>
            <w:vAlign w:val="center"/>
          </w:tcPr>
          <w:p w14:paraId="4A0A8C8C" w14:textId="77777777" w:rsidR="004C1EED" w:rsidRDefault="004C1EED" w:rsidP="004C1EED">
            <w:pPr>
              <w:pStyle w:val="TAC"/>
            </w:pPr>
            <w:r>
              <w:t>3 for test with aggregation level 2, 8</w:t>
            </w:r>
            <w:r>
              <w:br/>
              <w:t>2 for test with aggregation level 4</w:t>
            </w:r>
          </w:p>
        </w:tc>
      </w:tr>
      <w:tr w:rsidR="004C1EED" w14:paraId="2C8EFEFD" w14:textId="77777777" w:rsidTr="004C1EED">
        <w:trPr>
          <w:trHeight w:val="427"/>
          <w:jc w:val="center"/>
        </w:trPr>
        <w:tc>
          <w:tcPr>
            <w:tcW w:w="2579" w:type="dxa"/>
            <w:tcBorders>
              <w:top w:val="single" w:sz="4" w:space="0" w:color="auto"/>
              <w:left w:val="single" w:sz="4" w:space="0" w:color="auto"/>
              <w:bottom w:val="single" w:sz="4" w:space="0" w:color="auto"/>
              <w:right w:val="single" w:sz="4" w:space="0" w:color="auto"/>
            </w:tcBorders>
            <w:vAlign w:val="center"/>
          </w:tcPr>
          <w:p w14:paraId="5B1A99DF" w14:textId="77777777" w:rsidR="004C1EED" w:rsidRDefault="004C1EED" w:rsidP="004C1EED">
            <w:pPr>
              <w:pStyle w:val="TAL"/>
            </w:pPr>
            <w:r>
              <w:t>REG bundle size</w:t>
            </w:r>
          </w:p>
        </w:tc>
        <w:tc>
          <w:tcPr>
            <w:tcW w:w="5060" w:type="dxa"/>
            <w:tcBorders>
              <w:top w:val="single" w:sz="4" w:space="0" w:color="auto"/>
              <w:left w:val="single" w:sz="4" w:space="0" w:color="auto"/>
              <w:bottom w:val="single" w:sz="4" w:space="0" w:color="auto"/>
              <w:right w:val="single" w:sz="4" w:space="0" w:color="auto"/>
            </w:tcBorders>
            <w:vAlign w:val="center"/>
          </w:tcPr>
          <w:p w14:paraId="268DE4CB" w14:textId="77777777" w:rsidR="004C1EED" w:rsidRDefault="004C1EED" w:rsidP="004C1EED">
            <w:pPr>
              <w:pStyle w:val="TAC"/>
            </w:pPr>
            <w:r>
              <w:t>2 for test with aggregation level 2, 8</w:t>
            </w:r>
            <w:r>
              <w:br/>
              <w:t>6 for test with aggregation level 4</w:t>
            </w:r>
          </w:p>
        </w:tc>
      </w:tr>
      <w:tr w:rsidR="004C1EED" w14:paraId="0CC4B38D" w14:textId="77777777" w:rsidTr="004C1EED">
        <w:trPr>
          <w:trHeight w:val="228"/>
          <w:jc w:val="center"/>
        </w:trPr>
        <w:tc>
          <w:tcPr>
            <w:tcW w:w="2579" w:type="dxa"/>
            <w:tcBorders>
              <w:top w:val="single" w:sz="4" w:space="0" w:color="auto"/>
              <w:left w:val="single" w:sz="4" w:space="0" w:color="auto"/>
              <w:bottom w:val="single" w:sz="4" w:space="0" w:color="auto"/>
              <w:right w:val="single" w:sz="4" w:space="0" w:color="auto"/>
            </w:tcBorders>
            <w:vAlign w:val="center"/>
          </w:tcPr>
          <w:p w14:paraId="04D8EF14" w14:textId="77777777" w:rsidR="004C1EED" w:rsidRDefault="004C1EED" w:rsidP="004C1EED">
            <w:pPr>
              <w:pStyle w:val="TAL"/>
            </w:pPr>
            <w:r>
              <w:t>Shift Index</w:t>
            </w:r>
          </w:p>
        </w:tc>
        <w:tc>
          <w:tcPr>
            <w:tcW w:w="5060" w:type="dxa"/>
            <w:tcBorders>
              <w:top w:val="single" w:sz="4" w:space="0" w:color="auto"/>
              <w:left w:val="single" w:sz="4" w:space="0" w:color="auto"/>
              <w:bottom w:val="single" w:sz="4" w:space="0" w:color="auto"/>
              <w:right w:val="single" w:sz="4" w:space="0" w:color="auto"/>
            </w:tcBorders>
            <w:vAlign w:val="center"/>
          </w:tcPr>
          <w:p w14:paraId="11588A77" w14:textId="77777777" w:rsidR="004C1EED" w:rsidRDefault="004C1EED" w:rsidP="004C1EED">
            <w:pPr>
              <w:pStyle w:val="TAC"/>
            </w:pPr>
            <w:r>
              <w:rPr>
                <w:rFonts w:hint="eastAsia"/>
              </w:rPr>
              <w:t>0</w:t>
            </w:r>
          </w:p>
        </w:tc>
      </w:tr>
      <w:tr w:rsidR="004C1EED" w14:paraId="6FBDF122" w14:textId="77777777" w:rsidTr="004C1EED">
        <w:trPr>
          <w:trHeight w:val="427"/>
          <w:jc w:val="center"/>
        </w:trPr>
        <w:tc>
          <w:tcPr>
            <w:tcW w:w="2579" w:type="dxa"/>
            <w:tcBorders>
              <w:top w:val="single" w:sz="4" w:space="0" w:color="auto"/>
              <w:left w:val="single" w:sz="4" w:space="0" w:color="auto"/>
              <w:bottom w:val="single" w:sz="4" w:space="0" w:color="auto"/>
              <w:right w:val="single" w:sz="4" w:space="0" w:color="auto"/>
            </w:tcBorders>
            <w:vAlign w:val="center"/>
          </w:tcPr>
          <w:p w14:paraId="7128E42A" w14:textId="77777777" w:rsidR="004C1EED" w:rsidRDefault="004C1EED" w:rsidP="004C1EED">
            <w:pPr>
              <w:pStyle w:val="TAL"/>
            </w:pPr>
            <w:r>
              <w:t>Slots for PDCCH monitoring</w:t>
            </w:r>
          </w:p>
        </w:tc>
        <w:tc>
          <w:tcPr>
            <w:tcW w:w="5060" w:type="dxa"/>
            <w:tcBorders>
              <w:top w:val="single" w:sz="4" w:space="0" w:color="auto"/>
              <w:left w:val="single" w:sz="4" w:space="0" w:color="auto"/>
              <w:bottom w:val="single" w:sz="4" w:space="0" w:color="auto"/>
              <w:right w:val="single" w:sz="4" w:space="0" w:color="auto"/>
            </w:tcBorders>
            <w:vAlign w:val="center"/>
          </w:tcPr>
          <w:p w14:paraId="48C60516" w14:textId="77777777" w:rsidR="004C1EED" w:rsidRDefault="004C1EED" w:rsidP="004C1EED">
            <w:pPr>
              <w:pStyle w:val="TAC"/>
            </w:pPr>
            <w:r>
              <w:rPr>
                <w:rFonts w:hint="eastAsia"/>
              </w:rPr>
              <w:t>E</w:t>
            </w:r>
            <w:r>
              <w:t>ach slot</w:t>
            </w:r>
          </w:p>
        </w:tc>
      </w:tr>
      <w:tr w:rsidR="004C1EED" w14:paraId="60A66617" w14:textId="77777777" w:rsidTr="004C1EED">
        <w:trPr>
          <w:trHeight w:val="824"/>
          <w:jc w:val="center"/>
        </w:trPr>
        <w:tc>
          <w:tcPr>
            <w:tcW w:w="2579" w:type="dxa"/>
            <w:tcBorders>
              <w:top w:val="single" w:sz="4" w:space="0" w:color="auto"/>
              <w:left w:val="single" w:sz="4" w:space="0" w:color="auto"/>
              <w:bottom w:val="single" w:sz="4" w:space="0" w:color="auto"/>
              <w:right w:val="single" w:sz="4" w:space="0" w:color="auto"/>
            </w:tcBorders>
            <w:vAlign w:val="center"/>
          </w:tcPr>
          <w:p w14:paraId="64D8A4E1" w14:textId="77777777" w:rsidR="004C1EED" w:rsidRDefault="004C1EED" w:rsidP="004C1EED">
            <w:pPr>
              <w:pStyle w:val="TAL"/>
            </w:pPr>
            <w:r>
              <w:t>Number of PDCCH candidates for the tested aggregation level</w:t>
            </w:r>
          </w:p>
        </w:tc>
        <w:tc>
          <w:tcPr>
            <w:tcW w:w="5060" w:type="dxa"/>
            <w:tcBorders>
              <w:top w:val="single" w:sz="4" w:space="0" w:color="auto"/>
              <w:left w:val="single" w:sz="4" w:space="0" w:color="auto"/>
              <w:bottom w:val="single" w:sz="4" w:space="0" w:color="auto"/>
              <w:right w:val="single" w:sz="4" w:space="0" w:color="auto"/>
            </w:tcBorders>
            <w:vAlign w:val="center"/>
          </w:tcPr>
          <w:p w14:paraId="663A2B92" w14:textId="77777777" w:rsidR="004C1EED" w:rsidRDefault="004C1EED" w:rsidP="004C1EED">
            <w:pPr>
              <w:pStyle w:val="TAC"/>
            </w:pPr>
            <w:r>
              <w:rPr>
                <w:rFonts w:hint="eastAsia"/>
              </w:rPr>
              <w:t>1</w:t>
            </w:r>
          </w:p>
        </w:tc>
      </w:tr>
      <w:tr w:rsidR="004C1EED" w14:paraId="69AED60B" w14:textId="77777777" w:rsidTr="004C1EED">
        <w:trPr>
          <w:trHeight w:val="1023"/>
          <w:jc w:val="center"/>
        </w:trPr>
        <w:tc>
          <w:tcPr>
            <w:tcW w:w="2579" w:type="dxa"/>
            <w:tcBorders>
              <w:top w:val="single" w:sz="4" w:space="0" w:color="auto"/>
              <w:left w:val="single" w:sz="4" w:space="0" w:color="auto"/>
              <w:bottom w:val="single" w:sz="4" w:space="0" w:color="auto"/>
              <w:right w:val="single" w:sz="4" w:space="0" w:color="auto"/>
            </w:tcBorders>
            <w:vAlign w:val="center"/>
          </w:tcPr>
          <w:p w14:paraId="6AA76954" w14:textId="77777777" w:rsidR="004C1EED" w:rsidRDefault="004C1EED" w:rsidP="004C1EED">
            <w:pPr>
              <w:pStyle w:val="TAL"/>
            </w:pPr>
            <w:r>
              <w:t>PDCCH Precoding configuration</w:t>
            </w:r>
          </w:p>
        </w:tc>
        <w:tc>
          <w:tcPr>
            <w:tcW w:w="5060" w:type="dxa"/>
            <w:tcBorders>
              <w:top w:val="single" w:sz="4" w:space="0" w:color="auto"/>
              <w:left w:val="single" w:sz="4" w:space="0" w:color="auto"/>
              <w:bottom w:val="single" w:sz="4" w:space="0" w:color="auto"/>
              <w:right w:val="single" w:sz="4" w:space="0" w:color="auto"/>
            </w:tcBorders>
            <w:vAlign w:val="center"/>
          </w:tcPr>
          <w:p w14:paraId="3380A7B7" w14:textId="77777777" w:rsidR="004C1EED" w:rsidRDefault="004C1EED" w:rsidP="004C1EED">
            <w:pPr>
              <w:pStyle w:val="TAC"/>
            </w:pPr>
            <w:r>
              <w:t>Single Panel Type I, Random precoder selection updated per slot, with equal probability of each applicable i1, i2 combination with REG bundling granularity for number of Tx larger than 1</w:t>
            </w:r>
          </w:p>
        </w:tc>
      </w:tr>
      <w:tr w:rsidR="004C1EED" w14:paraId="5269000E" w14:textId="77777777" w:rsidTr="004C1EED">
        <w:trPr>
          <w:trHeight w:val="257"/>
          <w:jc w:val="center"/>
        </w:trPr>
        <w:tc>
          <w:tcPr>
            <w:tcW w:w="7639" w:type="dxa"/>
            <w:gridSpan w:val="2"/>
            <w:tcBorders>
              <w:top w:val="single" w:sz="4" w:space="0" w:color="auto"/>
              <w:left w:val="single" w:sz="4" w:space="0" w:color="auto"/>
              <w:bottom w:val="single" w:sz="4" w:space="0" w:color="auto"/>
              <w:right w:val="single" w:sz="4" w:space="0" w:color="auto"/>
            </w:tcBorders>
            <w:vAlign w:val="center"/>
          </w:tcPr>
          <w:p w14:paraId="73565788" w14:textId="77777777" w:rsidR="004C1EED" w:rsidRDefault="004C1EED" w:rsidP="004C1EED">
            <w:pPr>
              <w:pStyle w:val="TAN"/>
            </w:pPr>
            <w:r>
              <w:rPr>
                <w:caps/>
              </w:rPr>
              <w:t>Note</w:t>
            </w:r>
            <w:r>
              <w:rPr>
                <w:lang w:eastAsia="zh-CN"/>
              </w:rPr>
              <w:t>:</w:t>
            </w:r>
            <w:r>
              <w:t xml:space="preserve"> </w:t>
            </w:r>
            <w:r>
              <w:tab/>
              <w:t>The same requirements are applicable to TDD with different UL-DL patterns.</w:t>
            </w:r>
          </w:p>
        </w:tc>
      </w:tr>
    </w:tbl>
    <w:p w14:paraId="2133F879" w14:textId="77777777" w:rsidR="004C1EED" w:rsidRDefault="004C1EED" w:rsidP="004C1EED">
      <w:pPr>
        <w:ind w:left="568" w:hanging="284"/>
        <w:rPr>
          <w:lang w:eastAsia="zh-CN"/>
        </w:rPr>
      </w:pPr>
    </w:p>
    <w:p w14:paraId="61CFF633" w14:textId="77777777" w:rsidR="004C1EED" w:rsidRDefault="004C1EED" w:rsidP="004C1EED">
      <w:pPr>
        <w:pStyle w:val="B1"/>
        <w:rPr>
          <w:lang w:eastAsia="ja-JP"/>
        </w:rPr>
      </w:pPr>
      <w:r>
        <w:rPr>
          <w:lang w:eastAsia="zh-CN"/>
        </w:rPr>
        <w:t>6</w:t>
      </w:r>
      <w:r>
        <w:t>)</w:t>
      </w:r>
      <w:r>
        <w:tab/>
        <w:t xml:space="preserve">The multipath fading emulators shall be configured according to the corresponding channel model defined in annex </w:t>
      </w:r>
      <w:r>
        <w:rPr>
          <w:rFonts w:hint="eastAsia"/>
          <w:lang w:val="en-US" w:eastAsia="zh-CN"/>
        </w:rPr>
        <w:t>I</w:t>
      </w:r>
      <w:r>
        <w:t>.</w:t>
      </w:r>
    </w:p>
    <w:p w14:paraId="0224DDDE" w14:textId="77777777" w:rsidR="004C1EED" w:rsidRDefault="004C1EED" w:rsidP="004C1EED">
      <w:pPr>
        <w:pStyle w:val="B1"/>
      </w:pPr>
      <w:r>
        <w:rPr>
          <w:lang w:eastAsia="zh-CN"/>
        </w:rPr>
        <w:t>7</w:t>
      </w:r>
      <w:r>
        <w:t>)</w:t>
      </w:r>
      <w:r>
        <w:tab/>
        <w:t xml:space="preserve">Adjust the test signal mean power so the calibrated radiated SNR value at the </w:t>
      </w:r>
      <w:r>
        <w:rPr>
          <w:rFonts w:hint="eastAsia"/>
          <w:lang w:val="en-US" w:eastAsia="zh-CN"/>
        </w:rPr>
        <w:t>NCR</w:t>
      </w:r>
      <w:r>
        <w:t xml:space="preserve">-MT receiver is as specified in </w:t>
      </w:r>
      <w:r>
        <w:rPr>
          <w:lang w:eastAsia="zh-CN"/>
        </w:rPr>
        <w:t>clause </w:t>
      </w:r>
      <w:r>
        <w:rPr>
          <w:rFonts w:hint="eastAsia"/>
          <w:lang w:val="en-US" w:eastAsia="zh-CN"/>
        </w:rPr>
        <w:t>7</w:t>
      </w:r>
      <w:r>
        <w:t>.</w:t>
      </w:r>
      <w:r>
        <w:rPr>
          <w:rFonts w:hint="eastAsia"/>
          <w:lang w:val="en-US" w:eastAsia="zh-CN"/>
        </w:rPr>
        <w:t>1</w:t>
      </w:r>
      <w:r>
        <w:t>.2.3.</w:t>
      </w:r>
      <w:r>
        <w:rPr>
          <w:lang w:eastAsia="zh-CN"/>
        </w:rPr>
        <w:t>5</w:t>
      </w:r>
      <w:r>
        <w:t>.</w:t>
      </w:r>
      <w:r>
        <w:rPr>
          <w:lang w:eastAsia="zh-CN"/>
        </w:rPr>
        <w:t xml:space="preserve">1 for </w:t>
      </w:r>
      <w:r>
        <w:rPr>
          <w:rFonts w:hint="eastAsia"/>
          <w:i/>
          <w:lang w:val="en-US" w:eastAsia="zh-CN"/>
        </w:rPr>
        <w:t>NCR-MT</w:t>
      </w:r>
      <w:r>
        <w:rPr>
          <w:i/>
          <w:lang w:eastAsia="zh-CN"/>
        </w:rPr>
        <w:t xml:space="preserve"> type 2-O</w:t>
      </w:r>
      <w:r>
        <w:rPr>
          <w:lang w:eastAsia="zh-CN"/>
        </w:rPr>
        <w:t xml:space="preserve"> respectively, and that the SNR</w:t>
      </w:r>
      <w:r>
        <w:t xml:space="preserve"> at the </w:t>
      </w:r>
      <w:r>
        <w:rPr>
          <w:rFonts w:hint="eastAsia"/>
          <w:lang w:val="en-US" w:eastAsia="zh-CN"/>
        </w:rPr>
        <w:t>NCR-MT</w:t>
      </w:r>
      <w:r>
        <w:t xml:space="preserve"> receiver is not impacted by the noise floor</w:t>
      </w:r>
      <w:r>
        <w:rPr>
          <w:lang w:eastAsia="zh-CN"/>
        </w:rPr>
        <w:t>.</w:t>
      </w:r>
    </w:p>
    <w:p w14:paraId="5B60513B" w14:textId="77777777" w:rsidR="004C1EED" w:rsidRDefault="004C1EED" w:rsidP="004C1EED">
      <w:pPr>
        <w:pStyle w:val="B1"/>
        <w:rPr>
          <w:lang w:eastAsia="zh-CN"/>
        </w:rPr>
      </w:pPr>
      <w:r>
        <w:rPr>
          <w:lang w:eastAsia="zh-CN"/>
        </w:rPr>
        <w:tab/>
        <w:t xml:space="preserve">The power level for the transmission may be set such that the AWGN level at the RIB is equal to the AWGN level in </w:t>
      </w:r>
      <w:r>
        <w:rPr>
          <w:rFonts w:eastAsia="Yu Gothic"/>
        </w:rPr>
        <w:t>table</w:t>
      </w:r>
      <w:r>
        <w:rPr>
          <w:rFonts w:hint="eastAsia"/>
          <w:lang w:val="en-US" w:eastAsia="zh-CN"/>
        </w:rPr>
        <w:t xml:space="preserve"> 7</w:t>
      </w:r>
      <w:r>
        <w:rPr>
          <w:rFonts w:eastAsia="Yu Gothic"/>
        </w:rPr>
        <w:t>.</w:t>
      </w:r>
      <w:r>
        <w:rPr>
          <w:rFonts w:hint="eastAsia"/>
          <w:lang w:val="en-US" w:eastAsia="zh-CN"/>
        </w:rPr>
        <w:t>1</w:t>
      </w:r>
      <w:r>
        <w:rPr>
          <w:rFonts w:eastAsia="Yu Gothic"/>
        </w:rPr>
        <w:t>.2.3.4.2-2</w:t>
      </w:r>
      <w:r>
        <w:rPr>
          <w:lang w:eastAsia="zh-CN"/>
        </w:rPr>
        <w:t>.</w:t>
      </w:r>
    </w:p>
    <w:p w14:paraId="19193E7F" w14:textId="77777777" w:rsidR="004C1EED" w:rsidRDefault="004C1EED" w:rsidP="004C1EED">
      <w:pPr>
        <w:pStyle w:val="TH"/>
        <w:rPr>
          <w:lang w:eastAsia="zh-CN"/>
        </w:rPr>
      </w:pPr>
      <w:r>
        <w:rPr>
          <w:rFonts w:eastAsia="Yu Gothic"/>
        </w:rPr>
        <w:t xml:space="preserve">Table </w:t>
      </w:r>
      <w:r>
        <w:rPr>
          <w:rFonts w:hint="eastAsia"/>
          <w:lang w:val="en-US" w:eastAsia="zh-CN"/>
        </w:rPr>
        <w:t>7</w:t>
      </w:r>
      <w:r>
        <w:t>.</w:t>
      </w:r>
      <w:r>
        <w:rPr>
          <w:rFonts w:hint="eastAsia"/>
          <w:lang w:val="en-US" w:eastAsia="zh-CN"/>
        </w:rPr>
        <w:t>1</w:t>
      </w:r>
      <w:r>
        <w:t>.2.3.4.2</w:t>
      </w:r>
      <w:r>
        <w:rPr>
          <w:rFonts w:eastAsia="Yu Gothic"/>
        </w:rPr>
        <w:t>-</w:t>
      </w:r>
      <w:r>
        <w:rPr>
          <w:lang w:eastAsia="zh-CN"/>
        </w:rPr>
        <w:t>2</w:t>
      </w:r>
      <w:r>
        <w:rPr>
          <w:rFonts w:eastAsia="Yu Gothic"/>
        </w:rPr>
        <w:t xml:space="preserve">: AWGN power level at the </w:t>
      </w:r>
      <w:r>
        <w:rPr>
          <w:rFonts w:hint="eastAsia"/>
          <w:lang w:val="en-US" w:eastAsia="zh-CN"/>
        </w:rPr>
        <w:t>NCR</w:t>
      </w:r>
      <w:r>
        <w:rPr>
          <w:rFonts w:eastAsia="Yu Gothic"/>
        </w:rPr>
        <w:t>-MT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10"/>
        <w:gridCol w:w="1827"/>
        <w:gridCol w:w="1694"/>
        <w:gridCol w:w="4816"/>
      </w:tblGrid>
      <w:tr w:rsidR="004C1EED" w14:paraId="509FDFCA" w14:textId="77777777" w:rsidTr="004C1EED">
        <w:trPr>
          <w:cantSplit/>
          <w:jc w:val="center"/>
        </w:trPr>
        <w:tc>
          <w:tcPr>
            <w:tcW w:w="1610" w:type="dxa"/>
            <w:tcBorders>
              <w:top w:val="single" w:sz="4" w:space="0" w:color="auto"/>
              <w:left w:val="single" w:sz="4" w:space="0" w:color="auto"/>
              <w:bottom w:val="single" w:sz="4" w:space="0" w:color="auto"/>
              <w:right w:val="single" w:sz="4" w:space="0" w:color="auto"/>
            </w:tcBorders>
            <w:vAlign w:val="center"/>
          </w:tcPr>
          <w:p w14:paraId="787F547E" w14:textId="77777777" w:rsidR="004C1EED" w:rsidRPr="00E908EB" w:rsidRDefault="004C1EED" w:rsidP="004C1EED">
            <w:pPr>
              <w:pStyle w:val="TAH"/>
            </w:pPr>
            <w:r w:rsidRPr="00E908EB">
              <w:rPr>
                <w:rFonts w:hint="eastAsia"/>
              </w:rPr>
              <w:t>NCR-MT</w:t>
            </w:r>
            <w:r w:rsidRPr="00E908EB">
              <w:t xml:space="preserve"> type</w:t>
            </w:r>
          </w:p>
        </w:tc>
        <w:tc>
          <w:tcPr>
            <w:tcW w:w="1827" w:type="dxa"/>
            <w:tcBorders>
              <w:top w:val="single" w:sz="4" w:space="0" w:color="auto"/>
              <w:left w:val="single" w:sz="4" w:space="0" w:color="auto"/>
              <w:bottom w:val="single" w:sz="4" w:space="0" w:color="auto"/>
              <w:right w:val="single" w:sz="4" w:space="0" w:color="auto"/>
            </w:tcBorders>
            <w:vAlign w:val="center"/>
          </w:tcPr>
          <w:p w14:paraId="47D9551E" w14:textId="77777777" w:rsidR="004C1EED" w:rsidRPr="00E908EB" w:rsidRDefault="004C1EED" w:rsidP="004C1EED">
            <w:pPr>
              <w:pStyle w:val="TAH"/>
            </w:pPr>
            <w:r w:rsidRPr="00E908EB">
              <w:t>Sub-carrier spacing (kHz)</w:t>
            </w:r>
          </w:p>
        </w:tc>
        <w:tc>
          <w:tcPr>
            <w:tcW w:w="1694" w:type="dxa"/>
            <w:tcBorders>
              <w:top w:val="single" w:sz="4" w:space="0" w:color="auto"/>
              <w:left w:val="single" w:sz="4" w:space="0" w:color="auto"/>
              <w:bottom w:val="single" w:sz="4" w:space="0" w:color="auto"/>
              <w:right w:val="single" w:sz="4" w:space="0" w:color="auto"/>
            </w:tcBorders>
            <w:vAlign w:val="center"/>
          </w:tcPr>
          <w:p w14:paraId="77A336BD" w14:textId="77777777" w:rsidR="004C1EED" w:rsidRPr="00E908EB" w:rsidRDefault="004C1EED" w:rsidP="004C1EED">
            <w:pPr>
              <w:pStyle w:val="TAH"/>
            </w:pPr>
            <w:r w:rsidRPr="00E908EB">
              <w:t>Channel bandwidth (MHz)</w:t>
            </w:r>
          </w:p>
        </w:tc>
        <w:tc>
          <w:tcPr>
            <w:tcW w:w="4816" w:type="dxa"/>
            <w:tcBorders>
              <w:top w:val="single" w:sz="4" w:space="0" w:color="auto"/>
              <w:left w:val="single" w:sz="4" w:space="0" w:color="auto"/>
              <w:bottom w:val="single" w:sz="4" w:space="0" w:color="auto"/>
              <w:right w:val="single" w:sz="4" w:space="0" w:color="auto"/>
            </w:tcBorders>
            <w:vAlign w:val="center"/>
          </w:tcPr>
          <w:p w14:paraId="4B77DE81" w14:textId="77777777" w:rsidR="004C1EED" w:rsidRPr="00E908EB" w:rsidRDefault="004C1EED" w:rsidP="004C1EED">
            <w:pPr>
              <w:pStyle w:val="TAH"/>
            </w:pPr>
            <w:r w:rsidRPr="00E908EB">
              <w:t>AWGN power level</w:t>
            </w:r>
          </w:p>
        </w:tc>
      </w:tr>
      <w:tr w:rsidR="004C1EED" w14:paraId="02FEBDE1" w14:textId="77777777" w:rsidTr="004C1EED">
        <w:trPr>
          <w:cantSplit/>
          <w:jc w:val="center"/>
        </w:trPr>
        <w:tc>
          <w:tcPr>
            <w:tcW w:w="1610" w:type="dxa"/>
            <w:tcBorders>
              <w:left w:val="single" w:sz="4" w:space="0" w:color="auto"/>
              <w:bottom w:val="nil"/>
              <w:right w:val="single" w:sz="4" w:space="0" w:color="auto"/>
            </w:tcBorders>
            <w:vAlign w:val="center"/>
          </w:tcPr>
          <w:p w14:paraId="20593BED" w14:textId="77777777" w:rsidR="004C1EED" w:rsidRDefault="004C1EED" w:rsidP="004C1EED">
            <w:pPr>
              <w:pStyle w:val="TAC"/>
              <w:rPr>
                <w:rFonts w:eastAsia="Yu Gothic"/>
                <w:lang w:eastAsia="ja-JP"/>
              </w:rPr>
            </w:pPr>
            <w:r>
              <w:rPr>
                <w:rFonts w:hint="eastAsia"/>
                <w:lang w:val="en-US" w:eastAsia="zh-CN"/>
              </w:rPr>
              <w:t xml:space="preserve">NCR-MT </w:t>
            </w:r>
            <w:r>
              <w:t xml:space="preserve">type </w:t>
            </w:r>
            <w:r>
              <w:rPr>
                <w:lang w:eastAsia="zh-CN"/>
              </w:rPr>
              <w:t>2</w:t>
            </w:r>
            <w:r>
              <w:t>-O</w:t>
            </w:r>
          </w:p>
        </w:tc>
        <w:tc>
          <w:tcPr>
            <w:tcW w:w="1827" w:type="dxa"/>
            <w:tcBorders>
              <w:top w:val="single" w:sz="4" w:space="0" w:color="auto"/>
              <w:left w:val="single" w:sz="4" w:space="0" w:color="auto"/>
              <w:bottom w:val="single" w:sz="4" w:space="0" w:color="auto"/>
              <w:right w:val="single" w:sz="4" w:space="0" w:color="auto"/>
            </w:tcBorders>
            <w:vAlign w:val="center"/>
          </w:tcPr>
          <w:p w14:paraId="1A5CAA06" w14:textId="77777777" w:rsidR="004C1EED" w:rsidRDefault="004C1EED" w:rsidP="004C1EED">
            <w:pPr>
              <w:pStyle w:val="TAC"/>
              <w:rPr>
                <w:lang w:eastAsia="zh-CN"/>
              </w:rPr>
            </w:pPr>
            <w:r>
              <w:rPr>
                <w:rFonts w:hint="eastAsia"/>
                <w:lang w:eastAsia="zh-CN"/>
              </w:rPr>
              <w:t>1</w:t>
            </w:r>
            <w:r>
              <w:rPr>
                <w:lang w:eastAsia="zh-CN"/>
              </w:rPr>
              <w:t>20</w:t>
            </w:r>
          </w:p>
        </w:tc>
        <w:tc>
          <w:tcPr>
            <w:tcW w:w="1694" w:type="dxa"/>
            <w:tcBorders>
              <w:top w:val="single" w:sz="4" w:space="0" w:color="auto"/>
              <w:left w:val="single" w:sz="4" w:space="0" w:color="auto"/>
              <w:bottom w:val="single" w:sz="4" w:space="0" w:color="auto"/>
              <w:right w:val="single" w:sz="4" w:space="0" w:color="auto"/>
            </w:tcBorders>
            <w:vAlign w:val="center"/>
          </w:tcPr>
          <w:p w14:paraId="6FF3611F" w14:textId="77777777" w:rsidR="004C1EED" w:rsidRDefault="004C1EED" w:rsidP="004C1EED">
            <w:pPr>
              <w:pStyle w:val="TAC"/>
              <w:rPr>
                <w:rFonts w:eastAsia="Yu Gothic"/>
                <w:lang w:eastAsia="ja-JP"/>
              </w:rPr>
            </w:pPr>
            <w:r>
              <w:rPr>
                <w:rFonts w:eastAsia="Yu Gothic"/>
              </w:rPr>
              <w:t>100</w:t>
            </w:r>
          </w:p>
        </w:tc>
        <w:tc>
          <w:tcPr>
            <w:tcW w:w="4816" w:type="dxa"/>
            <w:tcBorders>
              <w:top w:val="single" w:sz="4" w:space="0" w:color="auto"/>
              <w:left w:val="single" w:sz="4" w:space="0" w:color="auto"/>
              <w:bottom w:val="single" w:sz="4" w:space="0" w:color="auto"/>
              <w:right w:val="single" w:sz="4" w:space="0" w:color="auto"/>
            </w:tcBorders>
            <w:vAlign w:val="center"/>
          </w:tcPr>
          <w:p w14:paraId="66E1E443" w14:textId="77777777" w:rsidR="004C1EED" w:rsidRDefault="004C1EED" w:rsidP="004C1EED">
            <w:pPr>
              <w:pStyle w:val="TAC"/>
              <w:rPr>
                <w:lang w:eastAsia="zh-CN"/>
              </w:rPr>
            </w:pPr>
            <w:r>
              <w:rPr>
                <w:lang w:eastAsia="zh-CN"/>
              </w:rPr>
              <w:t>EIS</w:t>
            </w:r>
            <w:r>
              <w:rPr>
                <w:vertAlign w:val="subscript"/>
                <w:lang w:eastAsia="zh-CN"/>
              </w:rPr>
              <w:t>REFSENS_50M</w:t>
            </w:r>
            <w:r>
              <w:rPr>
                <w:lang w:eastAsia="zh-CN"/>
              </w:rPr>
              <w:t xml:space="preserve"> + </w:t>
            </w:r>
            <w:r>
              <w:t>Δ</w:t>
            </w:r>
            <w:r>
              <w:rPr>
                <w:vertAlign w:val="subscript"/>
              </w:rPr>
              <w:t>FR2_REFSENS</w:t>
            </w:r>
            <w:r>
              <w:rPr>
                <w:lang w:eastAsia="zh-CN"/>
              </w:rPr>
              <w:t xml:space="preserve"> + 18</w:t>
            </w:r>
            <w:r>
              <w:rPr>
                <w:rFonts w:eastAsia="Yu Gothic"/>
              </w:rPr>
              <w:t xml:space="preserve"> </w:t>
            </w:r>
            <w:r>
              <w:rPr>
                <w:lang w:eastAsia="zh-CN"/>
              </w:rPr>
              <w:t>dBm / 95.04 MHz</w:t>
            </w:r>
          </w:p>
        </w:tc>
      </w:tr>
      <w:tr w:rsidR="004C1EED" w14:paraId="559CAAE8" w14:textId="77777777" w:rsidTr="004C1EED">
        <w:trPr>
          <w:cantSplit/>
          <w:jc w:val="center"/>
        </w:trPr>
        <w:tc>
          <w:tcPr>
            <w:tcW w:w="9947" w:type="dxa"/>
            <w:gridSpan w:val="4"/>
            <w:tcBorders>
              <w:top w:val="single" w:sz="4" w:space="0" w:color="auto"/>
              <w:left w:val="single" w:sz="4" w:space="0" w:color="auto"/>
              <w:bottom w:val="single" w:sz="4" w:space="0" w:color="auto"/>
              <w:right w:val="single" w:sz="4" w:space="0" w:color="auto"/>
            </w:tcBorders>
            <w:vAlign w:val="center"/>
          </w:tcPr>
          <w:p w14:paraId="01C7048F" w14:textId="77777777" w:rsidR="004C1EED" w:rsidRPr="000B48F4" w:rsidRDefault="004C1EED" w:rsidP="004C1EED">
            <w:pPr>
              <w:pStyle w:val="TAN"/>
            </w:pPr>
            <w:r w:rsidRPr="000B48F4">
              <w:t xml:space="preserve">NOTE </w:t>
            </w:r>
            <w:r w:rsidRPr="000B48F4">
              <w:rPr>
                <w:rFonts w:hint="eastAsia"/>
              </w:rPr>
              <w:t>1</w:t>
            </w:r>
            <w:r w:rsidRPr="000B48F4">
              <w:t>:</w:t>
            </w:r>
            <w:r w:rsidRPr="000B48F4">
              <w:tab/>
              <w:t>ΔFR2_REFSENS = -3 dB as described in clause 7.1, since the OTA REFSENS reference direction (as declared in D.x in table 4.6-1) is used for testing.</w:t>
            </w:r>
          </w:p>
          <w:p w14:paraId="4B068EAF" w14:textId="77777777" w:rsidR="004C1EED" w:rsidRDefault="004C1EED" w:rsidP="004C1EED">
            <w:pPr>
              <w:pStyle w:val="TAN"/>
              <w:rPr>
                <w:lang w:eastAsia="zh-CN"/>
              </w:rPr>
            </w:pPr>
            <w:r w:rsidRPr="000B48F4">
              <w:t xml:space="preserve">NOTE </w:t>
            </w:r>
            <w:r w:rsidRPr="000B48F4">
              <w:rPr>
                <w:rFonts w:hint="eastAsia"/>
              </w:rPr>
              <w:t>2</w:t>
            </w:r>
            <w:r w:rsidRPr="000B48F4">
              <w:t>:</w:t>
            </w:r>
            <w:r w:rsidRPr="000B48F4">
              <w:tab/>
              <w:t>EISREFSENS_50M as declared in D.y in table 4.6-1.</w:t>
            </w:r>
          </w:p>
        </w:tc>
      </w:tr>
    </w:tbl>
    <w:p w14:paraId="76556896" w14:textId="77777777" w:rsidR="004C1EED" w:rsidRDefault="004C1EED" w:rsidP="004C1EED">
      <w:pPr>
        <w:rPr>
          <w:color w:val="000000"/>
          <w:lang w:eastAsia="zh-CN"/>
        </w:rPr>
      </w:pPr>
    </w:p>
    <w:p w14:paraId="459A2852" w14:textId="77777777" w:rsidR="004C1EED" w:rsidRPr="000B48F4" w:rsidRDefault="004C1EED" w:rsidP="004C1EED">
      <w:pPr>
        <w:pStyle w:val="B1"/>
      </w:pPr>
      <w:r w:rsidRPr="000B48F4">
        <w:t>8)</w:t>
      </w:r>
      <w:r w:rsidRPr="000B48F4">
        <w:tab/>
        <w:t xml:space="preserve">For reference channels applicable to the </w:t>
      </w:r>
      <w:r w:rsidRPr="000B48F4">
        <w:rPr>
          <w:rFonts w:hint="eastAsia"/>
        </w:rPr>
        <w:t>NCR-MT</w:t>
      </w:r>
      <w:r w:rsidRPr="000B48F4">
        <w:t>, measure the miss-detection of the Downlink Scheduling Grant (Pm-dsg).</w:t>
      </w:r>
    </w:p>
    <w:p w14:paraId="4609A5EF" w14:textId="77777777" w:rsidR="004C1EED" w:rsidRDefault="004C1EED" w:rsidP="004C1EED"/>
    <w:p w14:paraId="7B2F9AFC" w14:textId="77777777" w:rsidR="004C1EED" w:rsidRDefault="004C1EED" w:rsidP="004C1EED">
      <w:pPr>
        <w:pStyle w:val="Heading5"/>
      </w:pPr>
      <w:bookmarkStart w:id="3822" w:name="_Toc82429869"/>
      <w:bookmarkStart w:id="3823" w:name="_Toc124151223"/>
      <w:bookmarkStart w:id="3824" w:name="_Toc89940120"/>
      <w:bookmarkStart w:id="3825" w:name="_Toc75334323"/>
      <w:bookmarkStart w:id="3826" w:name="_Toc76541979"/>
      <w:bookmarkStart w:id="3827" w:name="_Toc138871292"/>
      <w:bookmarkStart w:id="3828" w:name="_Toc114148978"/>
      <w:bookmarkStart w:id="3829" w:name="_Toc155287515"/>
      <w:bookmarkStart w:id="3830" w:name="_Toc76541412"/>
      <w:bookmarkStart w:id="3831" w:name="_Toc75165399"/>
      <w:bookmarkStart w:id="3832" w:name="_Toc75816254"/>
      <w:bookmarkStart w:id="3833" w:name="_Toc98754446"/>
      <w:bookmarkStart w:id="3834" w:name="_Toc145534742"/>
      <w:bookmarkStart w:id="3835" w:name="_Toc137562150"/>
      <w:bookmarkStart w:id="3836" w:name="_Toc75508515"/>
      <w:bookmarkStart w:id="3837" w:name="_Toc106178260"/>
      <w:bookmarkStart w:id="3838" w:name="_Toc130393763"/>
      <w:r>
        <w:rPr>
          <w:rFonts w:hint="eastAsia"/>
          <w:lang w:val="en-US" w:eastAsia="zh-CN"/>
        </w:rPr>
        <w:t>7</w:t>
      </w:r>
      <w:r>
        <w:t>.</w:t>
      </w:r>
      <w:r>
        <w:rPr>
          <w:rFonts w:hint="eastAsia"/>
          <w:lang w:val="en-US" w:eastAsia="zh-CN"/>
        </w:rPr>
        <w:t>1</w:t>
      </w:r>
      <w:r>
        <w:t>.2.3.5</w:t>
      </w:r>
      <w:r>
        <w:tab/>
        <w:t>Test requirements</w:t>
      </w:r>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p>
    <w:p w14:paraId="6C59BB97" w14:textId="77777777" w:rsidR="004C1EED" w:rsidRDefault="004C1EED" w:rsidP="004C1EED">
      <w:pPr>
        <w:pStyle w:val="H6"/>
      </w:pPr>
      <w:r>
        <w:rPr>
          <w:rFonts w:hint="eastAsia"/>
          <w:lang w:val="en-US" w:eastAsia="zh-CN"/>
        </w:rPr>
        <w:t>7</w:t>
      </w:r>
      <w:r>
        <w:t>.</w:t>
      </w:r>
      <w:r>
        <w:rPr>
          <w:rFonts w:hint="eastAsia"/>
          <w:lang w:val="en-US" w:eastAsia="zh-CN"/>
        </w:rPr>
        <w:t>1</w:t>
      </w:r>
      <w:r>
        <w:t>.2.3.5.1</w:t>
      </w:r>
      <w:r>
        <w:tab/>
        <w:t xml:space="preserve">Test requirement for </w:t>
      </w:r>
      <w:r>
        <w:rPr>
          <w:rFonts w:hint="eastAsia"/>
          <w:i/>
          <w:iCs/>
          <w:lang w:val="en-US" w:eastAsia="zh-CN"/>
        </w:rPr>
        <w:t>NCR-MT</w:t>
      </w:r>
      <w:r>
        <w:rPr>
          <w:i/>
          <w:iCs/>
        </w:rPr>
        <w:t xml:space="preserve"> type </w:t>
      </w:r>
      <w:r>
        <w:rPr>
          <w:rFonts w:hint="eastAsia"/>
          <w:i/>
          <w:iCs/>
          <w:lang w:val="en-US" w:eastAsia="zh-CN"/>
        </w:rPr>
        <w:t>2</w:t>
      </w:r>
      <w:r>
        <w:rPr>
          <w:i/>
          <w:iCs/>
        </w:rPr>
        <w:t>-O</w:t>
      </w:r>
    </w:p>
    <w:p w14:paraId="497E8E69" w14:textId="77777777" w:rsidR="004C1EED" w:rsidRDefault="004C1EED" w:rsidP="004C1EED">
      <w:r>
        <w:t xml:space="preserve">The Pm-dsg shall be equal to or smaller than 1%, for the cases stated in Table </w:t>
      </w:r>
      <w:r>
        <w:rPr>
          <w:rFonts w:hint="eastAsia"/>
          <w:lang w:val="en-US" w:eastAsia="zh-CN"/>
        </w:rPr>
        <w:t>7</w:t>
      </w:r>
      <w:r>
        <w:t>.</w:t>
      </w:r>
      <w:r>
        <w:rPr>
          <w:rFonts w:hint="eastAsia"/>
          <w:lang w:val="en-US" w:eastAsia="zh-CN"/>
        </w:rPr>
        <w:t>1</w:t>
      </w:r>
      <w:r>
        <w:t xml:space="preserve">.2.3.5.1-1 at the given SNR with the test parameters stated in Table </w:t>
      </w:r>
      <w:r>
        <w:rPr>
          <w:rFonts w:hint="eastAsia"/>
          <w:lang w:val="en-US" w:eastAsia="zh-CN"/>
        </w:rPr>
        <w:t>7</w:t>
      </w:r>
      <w:r>
        <w:t>.</w:t>
      </w:r>
      <w:r>
        <w:rPr>
          <w:rFonts w:hint="eastAsia"/>
          <w:lang w:val="en-US" w:eastAsia="zh-CN"/>
        </w:rPr>
        <w:t>1</w:t>
      </w:r>
      <w:r>
        <w:t>.2.3.4.2-1</w:t>
      </w:r>
      <w:r>
        <w:rPr>
          <w:lang w:eastAsia="zh-CN"/>
        </w:rPr>
        <w:t>.</w:t>
      </w:r>
    </w:p>
    <w:p w14:paraId="172A240B" w14:textId="77777777" w:rsidR="004C1EED" w:rsidRDefault="004C1EED" w:rsidP="004C1EED">
      <w:pPr>
        <w:pStyle w:val="TH"/>
      </w:pPr>
      <w:r>
        <w:t xml:space="preserve">Table </w:t>
      </w:r>
      <w:r>
        <w:rPr>
          <w:rFonts w:hint="eastAsia"/>
          <w:lang w:val="en-US" w:eastAsia="zh-CN"/>
        </w:rPr>
        <w:t>7</w:t>
      </w:r>
      <w:r>
        <w:t>.</w:t>
      </w:r>
      <w:r>
        <w:rPr>
          <w:rFonts w:hint="eastAsia"/>
          <w:lang w:val="en-US" w:eastAsia="zh-CN"/>
        </w:rPr>
        <w:t>1</w:t>
      </w:r>
      <w:r>
        <w:t>.2.3.5.2-1: Minimum requirements for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839"/>
        <w:gridCol w:w="1084"/>
        <w:gridCol w:w="1038"/>
        <w:gridCol w:w="1038"/>
        <w:gridCol w:w="1099"/>
        <w:gridCol w:w="909"/>
        <w:gridCol w:w="1208"/>
        <w:gridCol w:w="1144"/>
        <w:gridCol w:w="567"/>
        <w:gridCol w:w="703"/>
      </w:tblGrid>
      <w:tr w:rsidR="004C1EED" w14:paraId="060E55C9" w14:textId="77777777" w:rsidTr="004C1EED">
        <w:trPr>
          <w:jc w:val="center"/>
        </w:trPr>
        <w:tc>
          <w:tcPr>
            <w:tcW w:w="839" w:type="dxa"/>
            <w:tcBorders>
              <w:top w:val="single" w:sz="4" w:space="0" w:color="auto"/>
              <w:left w:val="single" w:sz="4" w:space="0" w:color="auto"/>
              <w:bottom w:val="single" w:sz="4" w:space="0" w:color="auto"/>
              <w:right w:val="single" w:sz="4" w:space="0" w:color="auto"/>
            </w:tcBorders>
            <w:vAlign w:val="center"/>
          </w:tcPr>
          <w:p w14:paraId="46B581ED" w14:textId="77777777" w:rsidR="004C1EED" w:rsidRDefault="004C1EED" w:rsidP="004C1EED">
            <w:pPr>
              <w:pStyle w:val="TAH"/>
            </w:pPr>
            <w:r>
              <w:t>Test number</w:t>
            </w:r>
          </w:p>
        </w:tc>
        <w:tc>
          <w:tcPr>
            <w:tcW w:w="1084" w:type="dxa"/>
            <w:tcBorders>
              <w:top w:val="single" w:sz="4" w:space="0" w:color="auto"/>
              <w:left w:val="single" w:sz="4" w:space="0" w:color="auto"/>
              <w:bottom w:val="single" w:sz="4" w:space="0" w:color="auto"/>
              <w:right w:val="single" w:sz="4" w:space="0" w:color="auto"/>
            </w:tcBorders>
            <w:vAlign w:val="center"/>
          </w:tcPr>
          <w:p w14:paraId="3C464953" w14:textId="77777777" w:rsidR="004C1EED" w:rsidRDefault="004C1EED" w:rsidP="004C1EED">
            <w:pPr>
              <w:pStyle w:val="TAH"/>
            </w:pPr>
            <w:r>
              <w:t>Bandwidth (MHz) / Subcarrier spacing (kHz)</w:t>
            </w:r>
          </w:p>
        </w:tc>
        <w:tc>
          <w:tcPr>
            <w:tcW w:w="1038" w:type="dxa"/>
            <w:tcBorders>
              <w:top w:val="single" w:sz="4" w:space="0" w:color="auto"/>
              <w:left w:val="single" w:sz="4" w:space="0" w:color="auto"/>
              <w:bottom w:val="single" w:sz="4" w:space="0" w:color="auto"/>
              <w:right w:val="single" w:sz="4" w:space="0" w:color="auto"/>
            </w:tcBorders>
            <w:shd w:val="clear" w:color="auto" w:fill="FFFFFF"/>
            <w:vAlign w:val="center"/>
          </w:tcPr>
          <w:p w14:paraId="6F77C207" w14:textId="77777777" w:rsidR="004C1EED" w:rsidRDefault="004C1EED" w:rsidP="004C1EED">
            <w:pPr>
              <w:pStyle w:val="TAH"/>
            </w:pPr>
            <w:r>
              <w:t>CORESET RB</w:t>
            </w:r>
          </w:p>
        </w:tc>
        <w:tc>
          <w:tcPr>
            <w:tcW w:w="1038" w:type="dxa"/>
            <w:tcBorders>
              <w:top w:val="single" w:sz="4" w:space="0" w:color="auto"/>
              <w:left w:val="single" w:sz="4" w:space="0" w:color="auto"/>
              <w:bottom w:val="single" w:sz="4" w:space="0" w:color="auto"/>
              <w:right w:val="single" w:sz="4" w:space="0" w:color="auto"/>
            </w:tcBorders>
            <w:shd w:val="clear" w:color="auto" w:fill="FFFFFF"/>
            <w:vAlign w:val="center"/>
          </w:tcPr>
          <w:p w14:paraId="605B6E51" w14:textId="77777777" w:rsidR="004C1EED" w:rsidRDefault="004C1EED" w:rsidP="004C1EED">
            <w:pPr>
              <w:pStyle w:val="TAH"/>
            </w:pPr>
            <w:r>
              <w:t>CORESET duration</w:t>
            </w:r>
          </w:p>
        </w:tc>
        <w:tc>
          <w:tcPr>
            <w:tcW w:w="1099" w:type="dxa"/>
            <w:tcBorders>
              <w:top w:val="single" w:sz="4" w:space="0" w:color="auto"/>
              <w:left w:val="single" w:sz="4" w:space="0" w:color="auto"/>
              <w:bottom w:val="single" w:sz="4" w:space="0" w:color="auto"/>
              <w:right w:val="single" w:sz="4" w:space="0" w:color="auto"/>
            </w:tcBorders>
            <w:shd w:val="clear" w:color="auto" w:fill="FFFFFF"/>
            <w:vAlign w:val="center"/>
          </w:tcPr>
          <w:p w14:paraId="2EA4094C" w14:textId="77777777" w:rsidR="004C1EED" w:rsidRDefault="004C1EED" w:rsidP="004C1EED">
            <w:pPr>
              <w:pStyle w:val="TAH"/>
            </w:pPr>
            <w:r>
              <w:t>Aggregation level</w:t>
            </w:r>
          </w:p>
        </w:tc>
        <w:tc>
          <w:tcPr>
            <w:tcW w:w="909" w:type="dxa"/>
            <w:tcBorders>
              <w:top w:val="single" w:sz="4" w:space="0" w:color="auto"/>
              <w:left w:val="single" w:sz="4" w:space="0" w:color="auto"/>
              <w:bottom w:val="single" w:sz="4" w:space="0" w:color="auto"/>
              <w:right w:val="single" w:sz="4" w:space="0" w:color="auto"/>
            </w:tcBorders>
            <w:shd w:val="clear" w:color="auto" w:fill="FFFFFF"/>
            <w:vAlign w:val="center"/>
          </w:tcPr>
          <w:p w14:paraId="6605635A" w14:textId="77777777" w:rsidR="004C1EED" w:rsidRDefault="004C1EED" w:rsidP="004C1EED">
            <w:pPr>
              <w:pStyle w:val="TAH"/>
            </w:pPr>
            <w:r>
              <w:t xml:space="preserve">FRC (Annex </w:t>
            </w:r>
            <w:r>
              <w:rPr>
                <w:rFonts w:hint="eastAsia"/>
                <w:lang w:val="en-US" w:eastAsia="zh-CN"/>
              </w:rPr>
              <w:t>H</w:t>
            </w:r>
            <w:r>
              <w:t>)</w:t>
            </w:r>
          </w:p>
        </w:tc>
        <w:tc>
          <w:tcPr>
            <w:tcW w:w="1208" w:type="dxa"/>
            <w:tcBorders>
              <w:top w:val="single" w:sz="4" w:space="0" w:color="auto"/>
              <w:left w:val="single" w:sz="4" w:space="0" w:color="auto"/>
              <w:bottom w:val="single" w:sz="4" w:space="0" w:color="auto"/>
              <w:right w:val="single" w:sz="4" w:space="0" w:color="auto"/>
            </w:tcBorders>
            <w:shd w:val="clear" w:color="auto" w:fill="FFFFFF"/>
            <w:vAlign w:val="center"/>
          </w:tcPr>
          <w:p w14:paraId="77C15D1E" w14:textId="77777777" w:rsidR="004C1EED" w:rsidRDefault="004C1EED" w:rsidP="004C1EED">
            <w:pPr>
              <w:pStyle w:val="TAH"/>
            </w:pPr>
            <w:r>
              <w:t xml:space="preserve">Propagation conditions (Annex </w:t>
            </w:r>
            <w:r>
              <w:rPr>
                <w:rFonts w:hint="eastAsia"/>
                <w:lang w:val="en-US" w:eastAsia="zh-CN"/>
              </w:rPr>
              <w:t>I</w:t>
            </w:r>
            <w:r>
              <w:t>)</w:t>
            </w:r>
          </w:p>
        </w:tc>
        <w:tc>
          <w:tcPr>
            <w:tcW w:w="1144" w:type="dxa"/>
            <w:tcBorders>
              <w:top w:val="single" w:sz="4" w:space="0" w:color="auto"/>
              <w:left w:val="single" w:sz="4" w:space="0" w:color="auto"/>
              <w:bottom w:val="single" w:sz="4" w:space="0" w:color="auto"/>
              <w:right w:val="single" w:sz="4" w:space="0" w:color="auto"/>
            </w:tcBorders>
            <w:shd w:val="clear" w:color="auto" w:fill="FFFFFF"/>
            <w:vAlign w:val="center"/>
          </w:tcPr>
          <w:p w14:paraId="501E378A" w14:textId="77777777" w:rsidR="004C1EED" w:rsidRDefault="004C1EED" w:rsidP="004C1EED">
            <w:pPr>
              <w:pStyle w:val="TAH"/>
            </w:pPr>
            <w:r>
              <w:t>Antenna configuration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14:paraId="32459BD9" w14:textId="77777777" w:rsidR="004C1EED" w:rsidRDefault="004C1EED" w:rsidP="004C1EED">
            <w:pPr>
              <w:pStyle w:val="TAH"/>
            </w:pPr>
            <w:r>
              <w:t>Pm-dsg (%)</w:t>
            </w:r>
          </w:p>
        </w:tc>
        <w:tc>
          <w:tcPr>
            <w:tcW w:w="703" w:type="dxa"/>
            <w:tcBorders>
              <w:top w:val="single" w:sz="4" w:space="0" w:color="auto"/>
              <w:left w:val="single" w:sz="4" w:space="0" w:color="auto"/>
              <w:bottom w:val="single" w:sz="4" w:space="0" w:color="auto"/>
              <w:right w:val="single" w:sz="4" w:space="0" w:color="auto"/>
            </w:tcBorders>
            <w:shd w:val="clear" w:color="auto" w:fill="FFFFFF"/>
            <w:vAlign w:val="center"/>
          </w:tcPr>
          <w:p w14:paraId="3378B132" w14:textId="77777777" w:rsidR="004C1EED" w:rsidRDefault="004C1EED" w:rsidP="004C1EED">
            <w:pPr>
              <w:pStyle w:val="TAH"/>
            </w:pPr>
            <w:r>
              <w:t>SNR</w:t>
            </w:r>
          </w:p>
          <w:p w14:paraId="38328B14" w14:textId="77777777" w:rsidR="004C1EED" w:rsidRDefault="004C1EED" w:rsidP="004C1EED">
            <w:pPr>
              <w:pStyle w:val="TAH"/>
            </w:pPr>
            <w:r>
              <w:t>(dB)</w:t>
            </w:r>
          </w:p>
        </w:tc>
      </w:tr>
      <w:tr w:rsidR="004C1EED" w14:paraId="01411304" w14:textId="77777777" w:rsidTr="004C1EED">
        <w:trPr>
          <w:jc w:val="center"/>
        </w:trPr>
        <w:tc>
          <w:tcPr>
            <w:tcW w:w="839" w:type="dxa"/>
            <w:tcBorders>
              <w:top w:val="single" w:sz="4" w:space="0" w:color="auto"/>
              <w:left w:val="single" w:sz="4" w:space="0" w:color="auto"/>
              <w:bottom w:val="single" w:sz="4" w:space="0" w:color="auto"/>
              <w:right w:val="single" w:sz="4" w:space="0" w:color="auto"/>
            </w:tcBorders>
            <w:noWrap/>
            <w:vAlign w:val="center"/>
          </w:tcPr>
          <w:p w14:paraId="6EFDB97D" w14:textId="77777777" w:rsidR="004C1EED" w:rsidRDefault="004C1EED" w:rsidP="004C1EED">
            <w:pPr>
              <w:pStyle w:val="TAC"/>
              <w:rPr>
                <w:lang w:val="en-US"/>
              </w:rPr>
            </w:pPr>
            <w:r>
              <w:rPr>
                <w:rFonts w:hint="eastAsia"/>
                <w:lang w:eastAsia="zh-CN"/>
              </w:rPr>
              <w:t>1</w:t>
            </w:r>
            <w:r>
              <w:rPr>
                <w:rFonts w:hint="eastAsia"/>
                <w:lang w:val="en-US" w:eastAsia="zh-CN"/>
              </w:rPr>
              <w:t>-1</w:t>
            </w:r>
          </w:p>
        </w:tc>
        <w:tc>
          <w:tcPr>
            <w:tcW w:w="1084" w:type="dxa"/>
            <w:tcBorders>
              <w:top w:val="single" w:sz="4" w:space="0" w:color="auto"/>
              <w:left w:val="single" w:sz="4" w:space="0" w:color="auto"/>
              <w:bottom w:val="single" w:sz="4" w:space="0" w:color="auto"/>
              <w:right w:val="single" w:sz="4" w:space="0" w:color="auto"/>
            </w:tcBorders>
            <w:vAlign w:val="center"/>
          </w:tcPr>
          <w:p w14:paraId="16C1D677" w14:textId="77777777" w:rsidR="004C1EED" w:rsidRDefault="004C1EED" w:rsidP="004C1EED">
            <w:pPr>
              <w:pStyle w:val="TAC"/>
            </w:pPr>
            <w:r>
              <w:rPr>
                <w:rFonts w:hint="eastAsia"/>
                <w:lang w:eastAsia="zh-CN"/>
              </w:rPr>
              <w:t>1</w:t>
            </w:r>
            <w:r>
              <w:rPr>
                <w:lang w:eastAsia="zh-CN"/>
              </w:rPr>
              <w:t>00/120</w:t>
            </w:r>
          </w:p>
        </w:tc>
        <w:tc>
          <w:tcPr>
            <w:tcW w:w="1038" w:type="dxa"/>
            <w:tcBorders>
              <w:top w:val="single" w:sz="4" w:space="0" w:color="auto"/>
              <w:left w:val="single" w:sz="4" w:space="0" w:color="auto"/>
              <w:bottom w:val="single" w:sz="4" w:space="0" w:color="auto"/>
              <w:right w:val="single" w:sz="4" w:space="0" w:color="auto"/>
            </w:tcBorders>
            <w:vAlign w:val="center"/>
          </w:tcPr>
          <w:p w14:paraId="254D55FE" w14:textId="77777777" w:rsidR="004C1EED" w:rsidRDefault="004C1EED" w:rsidP="004C1EED">
            <w:pPr>
              <w:pStyle w:val="TAC"/>
            </w:pPr>
            <w:r>
              <w:rPr>
                <w:lang w:eastAsia="zh-CN"/>
              </w:rPr>
              <w:t>60</w:t>
            </w:r>
          </w:p>
        </w:tc>
        <w:tc>
          <w:tcPr>
            <w:tcW w:w="1038" w:type="dxa"/>
            <w:tcBorders>
              <w:top w:val="single" w:sz="4" w:space="0" w:color="auto"/>
              <w:left w:val="single" w:sz="4" w:space="0" w:color="auto"/>
              <w:bottom w:val="single" w:sz="4" w:space="0" w:color="auto"/>
              <w:right w:val="single" w:sz="4" w:space="0" w:color="auto"/>
            </w:tcBorders>
            <w:noWrap/>
            <w:vAlign w:val="center"/>
          </w:tcPr>
          <w:p w14:paraId="22E8C50C" w14:textId="77777777" w:rsidR="004C1EED" w:rsidRDefault="004C1EED" w:rsidP="004C1EED">
            <w:pPr>
              <w:pStyle w:val="TAC"/>
            </w:pPr>
            <w:r>
              <w:rPr>
                <w:rFonts w:hint="eastAsia"/>
                <w:lang w:eastAsia="zh-CN"/>
              </w:rPr>
              <w:t>1</w:t>
            </w:r>
          </w:p>
        </w:tc>
        <w:tc>
          <w:tcPr>
            <w:tcW w:w="1099" w:type="dxa"/>
            <w:tcBorders>
              <w:top w:val="single" w:sz="4" w:space="0" w:color="auto"/>
              <w:left w:val="single" w:sz="4" w:space="0" w:color="auto"/>
              <w:bottom w:val="single" w:sz="4" w:space="0" w:color="auto"/>
              <w:right w:val="single" w:sz="4" w:space="0" w:color="auto"/>
            </w:tcBorders>
            <w:vAlign w:val="center"/>
          </w:tcPr>
          <w:p w14:paraId="56DC13AE" w14:textId="77777777" w:rsidR="004C1EED" w:rsidRDefault="004C1EED" w:rsidP="004C1EED">
            <w:pPr>
              <w:pStyle w:val="TAC"/>
            </w:pPr>
            <w:r>
              <w:rPr>
                <w:rFonts w:hint="eastAsia"/>
                <w:lang w:eastAsia="zh-CN"/>
              </w:rPr>
              <w:t>2</w:t>
            </w:r>
          </w:p>
        </w:tc>
        <w:tc>
          <w:tcPr>
            <w:tcW w:w="909" w:type="dxa"/>
            <w:tcBorders>
              <w:top w:val="single" w:sz="4" w:space="0" w:color="auto"/>
              <w:left w:val="single" w:sz="4" w:space="0" w:color="auto"/>
              <w:bottom w:val="single" w:sz="4" w:space="0" w:color="auto"/>
              <w:right w:val="single" w:sz="4" w:space="0" w:color="auto"/>
            </w:tcBorders>
            <w:vAlign w:val="center"/>
          </w:tcPr>
          <w:p w14:paraId="53EBEE80" w14:textId="77777777" w:rsidR="004C1EED" w:rsidRDefault="004C1EED" w:rsidP="004C1EED">
            <w:pPr>
              <w:pStyle w:val="TAC"/>
              <w:rPr>
                <w:lang w:val="en-US" w:eastAsia="zh-CN"/>
              </w:rPr>
            </w:pPr>
            <w:r>
              <w:rPr>
                <w:lang w:eastAsia="zh-CN"/>
              </w:rPr>
              <w:t>M-FR2-H.2-1</w:t>
            </w:r>
          </w:p>
        </w:tc>
        <w:tc>
          <w:tcPr>
            <w:tcW w:w="1208" w:type="dxa"/>
            <w:tcBorders>
              <w:top w:val="single" w:sz="4" w:space="0" w:color="auto"/>
              <w:left w:val="single" w:sz="4" w:space="0" w:color="auto"/>
              <w:bottom w:val="single" w:sz="4" w:space="0" w:color="auto"/>
              <w:right w:val="single" w:sz="4" w:space="0" w:color="auto"/>
            </w:tcBorders>
            <w:noWrap/>
            <w:vAlign w:val="center"/>
          </w:tcPr>
          <w:p w14:paraId="1D297ABF" w14:textId="77777777" w:rsidR="004C1EED" w:rsidRDefault="004C1EED" w:rsidP="004C1EED">
            <w:pPr>
              <w:pStyle w:val="TAC"/>
            </w:pPr>
            <w:r>
              <w:rPr>
                <w:lang w:eastAsia="zh-CN"/>
              </w:rPr>
              <w:t>TDLA30-75</w:t>
            </w:r>
          </w:p>
        </w:tc>
        <w:tc>
          <w:tcPr>
            <w:tcW w:w="1144" w:type="dxa"/>
            <w:tcBorders>
              <w:top w:val="single" w:sz="4" w:space="0" w:color="auto"/>
              <w:left w:val="single" w:sz="4" w:space="0" w:color="auto"/>
              <w:bottom w:val="single" w:sz="4" w:space="0" w:color="auto"/>
              <w:right w:val="single" w:sz="4" w:space="0" w:color="auto"/>
            </w:tcBorders>
            <w:noWrap/>
            <w:vAlign w:val="center"/>
          </w:tcPr>
          <w:p w14:paraId="5B56A77C" w14:textId="77777777" w:rsidR="004C1EED" w:rsidRDefault="004C1EED" w:rsidP="004C1EED">
            <w:pPr>
              <w:pStyle w:val="TAC"/>
            </w:pPr>
            <w:r>
              <w:rPr>
                <w:lang w:eastAsia="zh-CN"/>
              </w:rPr>
              <w:t>1x2, ULA Low</w:t>
            </w:r>
          </w:p>
        </w:tc>
        <w:tc>
          <w:tcPr>
            <w:tcW w:w="567" w:type="dxa"/>
            <w:tcBorders>
              <w:top w:val="single" w:sz="4" w:space="0" w:color="auto"/>
              <w:left w:val="single" w:sz="4" w:space="0" w:color="auto"/>
              <w:bottom w:val="single" w:sz="4" w:space="0" w:color="auto"/>
              <w:right w:val="single" w:sz="4" w:space="0" w:color="auto"/>
            </w:tcBorders>
            <w:noWrap/>
            <w:vAlign w:val="center"/>
          </w:tcPr>
          <w:p w14:paraId="26641F6F" w14:textId="77777777" w:rsidR="004C1EED" w:rsidRDefault="004C1EED" w:rsidP="004C1EED">
            <w:pPr>
              <w:pStyle w:val="TAC"/>
            </w:pPr>
            <w:r>
              <w:rPr>
                <w:rFonts w:hint="eastAsia"/>
                <w:lang w:eastAsia="zh-CN"/>
              </w:rPr>
              <w:t>1</w:t>
            </w:r>
          </w:p>
        </w:tc>
        <w:tc>
          <w:tcPr>
            <w:tcW w:w="703" w:type="dxa"/>
            <w:tcBorders>
              <w:top w:val="single" w:sz="4" w:space="0" w:color="auto"/>
              <w:left w:val="single" w:sz="4" w:space="0" w:color="auto"/>
              <w:bottom w:val="single" w:sz="4" w:space="0" w:color="auto"/>
              <w:right w:val="single" w:sz="4" w:space="0" w:color="auto"/>
            </w:tcBorders>
            <w:vAlign w:val="center"/>
          </w:tcPr>
          <w:p w14:paraId="6A16A190" w14:textId="77777777" w:rsidR="004C1EED" w:rsidRDefault="004C1EED" w:rsidP="004C1EED">
            <w:pPr>
              <w:pStyle w:val="TAC"/>
              <w:rPr>
                <w:lang w:val="en-US" w:eastAsia="zh-CN"/>
              </w:rPr>
            </w:pPr>
            <w:r>
              <w:rPr>
                <w:rFonts w:hint="eastAsia"/>
                <w:lang w:val="en-US" w:eastAsia="zh-CN"/>
              </w:rPr>
              <w:t>8.1</w:t>
            </w:r>
          </w:p>
        </w:tc>
      </w:tr>
      <w:tr w:rsidR="004C1EED" w14:paraId="07B398D9" w14:textId="77777777" w:rsidTr="004C1EED">
        <w:trPr>
          <w:jc w:val="center"/>
        </w:trPr>
        <w:tc>
          <w:tcPr>
            <w:tcW w:w="839" w:type="dxa"/>
            <w:tcBorders>
              <w:top w:val="single" w:sz="4" w:space="0" w:color="auto"/>
              <w:left w:val="single" w:sz="4" w:space="0" w:color="auto"/>
              <w:bottom w:val="single" w:sz="4" w:space="0" w:color="auto"/>
              <w:right w:val="single" w:sz="4" w:space="0" w:color="auto"/>
            </w:tcBorders>
            <w:noWrap/>
            <w:vAlign w:val="center"/>
          </w:tcPr>
          <w:p w14:paraId="3883440A" w14:textId="77777777" w:rsidR="004C1EED" w:rsidRDefault="004C1EED" w:rsidP="004C1EED">
            <w:pPr>
              <w:pStyle w:val="TAC"/>
            </w:pPr>
            <w:r>
              <w:rPr>
                <w:rFonts w:hint="eastAsia"/>
                <w:lang w:val="en-US" w:eastAsia="zh-CN"/>
              </w:rPr>
              <w:t>1-</w:t>
            </w:r>
            <w:r>
              <w:rPr>
                <w:rFonts w:hint="eastAsia"/>
                <w:lang w:eastAsia="zh-CN"/>
              </w:rPr>
              <w:t>2</w:t>
            </w:r>
          </w:p>
        </w:tc>
        <w:tc>
          <w:tcPr>
            <w:tcW w:w="1084" w:type="dxa"/>
            <w:tcBorders>
              <w:top w:val="single" w:sz="4" w:space="0" w:color="auto"/>
              <w:left w:val="single" w:sz="4" w:space="0" w:color="auto"/>
              <w:bottom w:val="single" w:sz="4" w:space="0" w:color="auto"/>
              <w:right w:val="single" w:sz="4" w:space="0" w:color="auto"/>
            </w:tcBorders>
            <w:vAlign w:val="center"/>
          </w:tcPr>
          <w:p w14:paraId="1ED60755" w14:textId="77777777" w:rsidR="004C1EED" w:rsidRDefault="004C1EED" w:rsidP="004C1EED">
            <w:pPr>
              <w:pStyle w:val="TAC"/>
            </w:pPr>
            <w:r>
              <w:rPr>
                <w:rFonts w:hint="eastAsia"/>
                <w:lang w:eastAsia="zh-CN"/>
              </w:rPr>
              <w:t>1</w:t>
            </w:r>
            <w:r>
              <w:rPr>
                <w:lang w:eastAsia="zh-CN"/>
              </w:rPr>
              <w:t>00/120</w:t>
            </w:r>
          </w:p>
        </w:tc>
        <w:tc>
          <w:tcPr>
            <w:tcW w:w="1038" w:type="dxa"/>
            <w:tcBorders>
              <w:top w:val="single" w:sz="4" w:space="0" w:color="auto"/>
              <w:left w:val="single" w:sz="4" w:space="0" w:color="auto"/>
              <w:bottom w:val="single" w:sz="4" w:space="0" w:color="auto"/>
              <w:right w:val="single" w:sz="4" w:space="0" w:color="auto"/>
            </w:tcBorders>
            <w:vAlign w:val="center"/>
          </w:tcPr>
          <w:p w14:paraId="13E402B3" w14:textId="77777777" w:rsidR="004C1EED" w:rsidRDefault="004C1EED" w:rsidP="004C1EED">
            <w:pPr>
              <w:pStyle w:val="TAC"/>
            </w:pPr>
            <w:r>
              <w:rPr>
                <w:lang w:eastAsia="zh-CN"/>
              </w:rPr>
              <w:t>60</w:t>
            </w:r>
          </w:p>
        </w:tc>
        <w:tc>
          <w:tcPr>
            <w:tcW w:w="1038" w:type="dxa"/>
            <w:tcBorders>
              <w:top w:val="single" w:sz="4" w:space="0" w:color="auto"/>
              <w:left w:val="single" w:sz="4" w:space="0" w:color="auto"/>
              <w:bottom w:val="single" w:sz="4" w:space="0" w:color="auto"/>
              <w:right w:val="single" w:sz="4" w:space="0" w:color="auto"/>
            </w:tcBorders>
            <w:noWrap/>
            <w:vAlign w:val="center"/>
          </w:tcPr>
          <w:p w14:paraId="2D48570F" w14:textId="77777777" w:rsidR="004C1EED" w:rsidRDefault="004C1EED" w:rsidP="004C1EED">
            <w:pPr>
              <w:pStyle w:val="TAC"/>
            </w:pPr>
            <w:r>
              <w:rPr>
                <w:rFonts w:hint="eastAsia"/>
                <w:lang w:eastAsia="zh-CN"/>
              </w:rPr>
              <w:t>1</w:t>
            </w:r>
          </w:p>
        </w:tc>
        <w:tc>
          <w:tcPr>
            <w:tcW w:w="1099" w:type="dxa"/>
            <w:tcBorders>
              <w:top w:val="single" w:sz="4" w:space="0" w:color="auto"/>
              <w:left w:val="single" w:sz="4" w:space="0" w:color="auto"/>
              <w:bottom w:val="single" w:sz="4" w:space="0" w:color="auto"/>
              <w:right w:val="single" w:sz="4" w:space="0" w:color="auto"/>
            </w:tcBorders>
            <w:vAlign w:val="center"/>
          </w:tcPr>
          <w:p w14:paraId="4B409F9C" w14:textId="77777777" w:rsidR="004C1EED" w:rsidRDefault="004C1EED" w:rsidP="004C1EED">
            <w:pPr>
              <w:pStyle w:val="TAC"/>
            </w:pPr>
            <w:r>
              <w:rPr>
                <w:lang w:eastAsia="zh-CN"/>
              </w:rPr>
              <w:t>4</w:t>
            </w:r>
          </w:p>
        </w:tc>
        <w:tc>
          <w:tcPr>
            <w:tcW w:w="909" w:type="dxa"/>
            <w:tcBorders>
              <w:top w:val="single" w:sz="4" w:space="0" w:color="auto"/>
              <w:left w:val="single" w:sz="4" w:space="0" w:color="auto"/>
              <w:bottom w:val="single" w:sz="4" w:space="0" w:color="auto"/>
              <w:right w:val="single" w:sz="4" w:space="0" w:color="auto"/>
            </w:tcBorders>
            <w:vAlign w:val="center"/>
          </w:tcPr>
          <w:p w14:paraId="0937F041" w14:textId="77777777" w:rsidR="004C1EED" w:rsidRDefault="004C1EED" w:rsidP="004C1EED">
            <w:pPr>
              <w:pStyle w:val="TAC"/>
              <w:rPr>
                <w:lang w:val="en-US" w:eastAsia="zh-CN"/>
              </w:rPr>
            </w:pPr>
            <w:r>
              <w:rPr>
                <w:lang w:eastAsia="zh-CN"/>
              </w:rPr>
              <w:t>M-FR2-H.2-2</w:t>
            </w:r>
          </w:p>
        </w:tc>
        <w:tc>
          <w:tcPr>
            <w:tcW w:w="1208" w:type="dxa"/>
            <w:tcBorders>
              <w:top w:val="single" w:sz="4" w:space="0" w:color="auto"/>
              <w:left w:val="single" w:sz="4" w:space="0" w:color="auto"/>
              <w:bottom w:val="single" w:sz="4" w:space="0" w:color="auto"/>
              <w:right w:val="single" w:sz="4" w:space="0" w:color="auto"/>
            </w:tcBorders>
            <w:noWrap/>
            <w:vAlign w:val="center"/>
          </w:tcPr>
          <w:p w14:paraId="42089327" w14:textId="77777777" w:rsidR="004C1EED" w:rsidRDefault="004C1EED" w:rsidP="004C1EED">
            <w:pPr>
              <w:pStyle w:val="TAC"/>
            </w:pPr>
            <w:r>
              <w:rPr>
                <w:lang w:eastAsia="zh-CN"/>
              </w:rPr>
              <w:t>TDLA30-75</w:t>
            </w:r>
          </w:p>
        </w:tc>
        <w:tc>
          <w:tcPr>
            <w:tcW w:w="1144" w:type="dxa"/>
            <w:tcBorders>
              <w:top w:val="single" w:sz="4" w:space="0" w:color="auto"/>
              <w:left w:val="single" w:sz="4" w:space="0" w:color="auto"/>
              <w:bottom w:val="single" w:sz="4" w:space="0" w:color="auto"/>
              <w:right w:val="single" w:sz="4" w:space="0" w:color="auto"/>
            </w:tcBorders>
            <w:noWrap/>
            <w:vAlign w:val="center"/>
          </w:tcPr>
          <w:p w14:paraId="5E021915" w14:textId="77777777" w:rsidR="004C1EED" w:rsidRDefault="004C1EED" w:rsidP="004C1EED">
            <w:pPr>
              <w:pStyle w:val="TAC"/>
            </w:pPr>
            <w:r>
              <w:rPr>
                <w:lang w:eastAsia="zh-CN"/>
              </w:rPr>
              <w:t>1x2, ULA Low</w:t>
            </w:r>
          </w:p>
        </w:tc>
        <w:tc>
          <w:tcPr>
            <w:tcW w:w="567" w:type="dxa"/>
            <w:tcBorders>
              <w:top w:val="single" w:sz="4" w:space="0" w:color="auto"/>
              <w:left w:val="single" w:sz="4" w:space="0" w:color="auto"/>
              <w:bottom w:val="single" w:sz="4" w:space="0" w:color="auto"/>
              <w:right w:val="single" w:sz="4" w:space="0" w:color="auto"/>
            </w:tcBorders>
            <w:noWrap/>
            <w:vAlign w:val="center"/>
          </w:tcPr>
          <w:p w14:paraId="11891346" w14:textId="77777777" w:rsidR="004C1EED" w:rsidRDefault="004C1EED" w:rsidP="004C1EED">
            <w:pPr>
              <w:pStyle w:val="TAC"/>
            </w:pPr>
            <w:r>
              <w:rPr>
                <w:rFonts w:hint="eastAsia"/>
                <w:lang w:eastAsia="zh-CN"/>
              </w:rPr>
              <w:t>1</w:t>
            </w:r>
          </w:p>
        </w:tc>
        <w:tc>
          <w:tcPr>
            <w:tcW w:w="703" w:type="dxa"/>
            <w:tcBorders>
              <w:top w:val="single" w:sz="4" w:space="0" w:color="auto"/>
              <w:left w:val="single" w:sz="4" w:space="0" w:color="auto"/>
              <w:bottom w:val="single" w:sz="4" w:space="0" w:color="auto"/>
              <w:right w:val="single" w:sz="4" w:space="0" w:color="auto"/>
            </w:tcBorders>
            <w:vAlign w:val="center"/>
          </w:tcPr>
          <w:p w14:paraId="52B51356" w14:textId="77777777" w:rsidR="004C1EED" w:rsidRDefault="004C1EED" w:rsidP="004C1EED">
            <w:pPr>
              <w:pStyle w:val="TAC"/>
              <w:rPr>
                <w:lang w:val="en-US" w:eastAsia="zh-CN"/>
              </w:rPr>
            </w:pPr>
            <w:r>
              <w:rPr>
                <w:rFonts w:hint="eastAsia"/>
                <w:lang w:val="en-US" w:eastAsia="zh-CN"/>
              </w:rPr>
              <w:t>4.6</w:t>
            </w:r>
          </w:p>
        </w:tc>
      </w:tr>
      <w:tr w:rsidR="004C1EED" w14:paraId="4224A3CC" w14:textId="77777777" w:rsidTr="004C1EED">
        <w:trPr>
          <w:jc w:val="center"/>
        </w:trPr>
        <w:tc>
          <w:tcPr>
            <w:tcW w:w="839" w:type="dxa"/>
            <w:tcBorders>
              <w:top w:val="single" w:sz="4" w:space="0" w:color="auto"/>
              <w:left w:val="single" w:sz="4" w:space="0" w:color="auto"/>
              <w:bottom w:val="single" w:sz="4" w:space="0" w:color="auto"/>
              <w:right w:val="single" w:sz="4" w:space="0" w:color="auto"/>
            </w:tcBorders>
            <w:noWrap/>
            <w:vAlign w:val="center"/>
          </w:tcPr>
          <w:p w14:paraId="0FFB5EB4" w14:textId="77777777" w:rsidR="004C1EED" w:rsidRDefault="004C1EED" w:rsidP="004C1EED">
            <w:pPr>
              <w:pStyle w:val="TAC"/>
            </w:pPr>
            <w:r>
              <w:rPr>
                <w:rFonts w:hint="eastAsia"/>
                <w:lang w:val="en-US" w:eastAsia="zh-CN"/>
              </w:rPr>
              <w:t>1-</w:t>
            </w:r>
            <w:r>
              <w:rPr>
                <w:rFonts w:hint="eastAsia"/>
                <w:lang w:eastAsia="zh-CN"/>
              </w:rPr>
              <w:t>3</w:t>
            </w:r>
          </w:p>
        </w:tc>
        <w:tc>
          <w:tcPr>
            <w:tcW w:w="1084" w:type="dxa"/>
            <w:tcBorders>
              <w:top w:val="single" w:sz="4" w:space="0" w:color="auto"/>
              <w:left w:val="single" w:sz="4" w:space="0" w:color="auto"/>
              <w:bottom w:val="single" w:sz="4" w:space="0" w:color="auto"/>
              <w:right w:val="single" w:sz="4" w:space="0" w:color="auto"/>
            </w:tcBorders>
            <w:vAlign w:val="center"/>
          </w:tcPr>
          <w:p w14:paraId="396CD6C3" w14:textId="77777777" w:rsidR="004C1EED" w:rsidRDefault="004C1EED" w:rsidP="004C1EED">
            <w:pPr>
              <w:pStyle w:val="TAC"/>
            </w:pPr>
            <w:r>
              <w:rPr>
                <w:rFonts w:hint="eastAsia"/>
                <w:lang w:eastAsia="zh-CN"/>
              </w:rPr>
              <w:t>1</w:t>
            </w:r>
            <w:r>
              <w:rPr>
                <w:lang w:eastAsia="zh-CN"/>
              </w:rPr>
              <w:t>00/120</w:t>
            </w:r>
          </w:p>
        </w:tc>
        <w:tc>
          <w:tcPr>
            <w:tcW w:w="1038" w:type="dxa"/>
            <w:tcBorders>
              <w:top w:val="single" w:sz="4" w:space="0" w:color="auto"/>
              <w:left w:val="single" w:sz="4" w:space="0" w:color="auto"/>
              <w:bottom w:val="single" w:sz="4" w:space="0" w:color="auto"/>
              <w:right w:val="single" w:sz="4" w:space="0" w:color="auto"/>
            </w:tcBorders>
            <w:vAlign w:val="center"/>
          </w:tcPr>
          <w:p w14:paraId="1F77D999" w14:textId="77777777" w:rsidR="004C1EED" w:rsidRDefault="004C1EED" w:rsidP="004C1EED">
            <w:pPr>
              <w:pStyle w:val="TAC"/>
            </w:pPr>
            <w:r>
              <w:rPr>
                <w:lang w:eastAsia="zh-CN"/>
              </w:rPr>
              <w:t>60</w:t>
            </w:r>
          </w:p>
        </w:tc>
        <w:tc>
          <w:tcPr>
            <w:tcW w:w="1038" w:type="dxa"/>
            <w:tcBorders>
              <w:top w:val="single" w:sz="4" w:space="0" w:color="auto"/>
              <w:left w:val="single" w:sz="4" w:space="0" w:color="auto"/>
              <w:bottom w:val="single" w:sz="4" w:space="0" w:color="auto"/>
              <w:right w:val="single" w:sz="4" w:space="0" w:color="auto"/>
            </w:tcBorders>
            <w:noWrap/>
            <w:vAlign w:val="center"/>
          </w:tcPr>
          <w:p w14:paraId="53E3857E" w14:textId="77777777" w:rsidR="004C1EED" w:rsidRDefault="004C1EED" w:rsidP="004C1EED">
            <w:pPr>
              <w:pStyle w:val="TAC"/>
            </w:pPr>
            <w:r>
              <w:rPr>
                <w:rFonts w:hint="eastAsia"/>
                <w:lang w:eastAsia="zh-CN"/>
              </w:rPr>
              <w:t>1</w:t>
            </w:r>
          </w:p>
        </w:tc>
        <w:tc>
          <w:tcPr>
            <w:tcW w:w="1099" w:type="dxa"/>
            <w:tcBorders>
              <w:top w:val="single" w:sz="4" w:space="0" w:color="auto"/>
              <w:left w:val="single" w:sz="4" w:space="0" w:color="auto"/>
              <w:bottom w:val="single" w:sz="4" w:space="0" w:color="auto"/>
              <w:right w:val="single" w:sz="4" w:space="0" w:color="auto"/>
            </w:tcBorders>
            <w:vAlign w:val="center"/>
          </w:tcPr>
          <w:p w14:paraId="5A85147B" w14:textId="77777777" w:rsidR="004C1EED" w:rsidRDefault="004C1EED" w:rsidP="004C1EED">
            <w:pPr>
              <w:pStyle w:val="TAC"/>
            </w:pPr>
            <w:r>
              <w:rPr>
                <w:lang w:eastAsia="zh-CN"/>
              </w:rPr>
              <w:t>8</w:t>
            </w:r>
          </w:p>
        </w:tc>
        <w:tc>
          <w:tcPr>
            <w:tcW w:w="909" w:type="dxa"/>
            <w:tcBorders>
              <w:top w:val="single" w:sz="4" w:space="0" w:color="auto"/>
              <w:left w:val="single" w:sz="4" w:space="0" w:color="auto"/>
              <w:bottom w:val="single" w:sz="4" w:space="0" w:color="auto"/>
              <w:right w:val="single" w:sz="4" w:space="0" w:color="auto"/>
            </w:tcBorders>
            <w:vAlign w:val="center"/>
          </w:tcPr>
          <w:p w14:paraId="3E6F8721" w14:textId="77777777" w:rsidR="004C1EED" w:rsidRDefault="004C1EED" w:rsidP="004C1EED">
            <w:pPr>
              <w:pStyle w:val="TAC"/>
              <w:rPr>
                <w:lang w:val="en-US" w:eastAsia="zh-CN"/>
              </w:rPr>
            </w:pPr>
            <w:r>
              <w:rPr>
                <w:lang w:eastAsia="zh-CN"/>
              </w:rPr>
              <w:t>M-FR2-H.2-</w:t>
            </w:r>
            <w:r>
              <w:rPr>
                <w:rFonts w:hint="eastAsia"/>
                <w:lang w:val="en-US" w:eastAsia="zh-CN"/>
              </w:rPr>
              <w:t>3</w:t>
            </w:r>
          </w:p>
        </w:tc>
        <w:tc>
          <w:tcPr>
            <w:tcW w:w="1208" w:type="dxa"/>
            <w:tcBorders>
              <w:top w:val="single" w:sz="4" w:space="0" w:color="auto"/>
              <w:left w:val="single" w:sz="4" w:space="0" w:color="auto"/>
              <w:bottom w:val="single" w:sz="4" w:space="0" w:color="auto"/>
              <w:right w:val="single" w:sz="4" w:space="0" w:color="auto"/>
            </w:tcBorders>
            <w:noWrap/>
            <w:vAlign w:val="center"/>
          </w:tcPr>
          <w:p w14:paraId="579FCBA9" w14:textId="77777777" w:rsidR="004C1EED" w:rsidRDefault="004C1EED" w:rsidP="004C1EED">
            <w:pPr>
              <w:pStyle w:val="TAC"/>
            </w:pPr>
            <w:r>
              <w:rPr>
                <w:lang w:eastAsia="zh-CN"/>
              </w:rPr>
              <w:t>TDLA30-75</w:t>
            </w:r>
          </w:p>
        </w:tc>
        <w:tc>
          <w:tcPr>
            <w:tcW w:w="1144" w:type="dxa"/>
            <w:tcBorders>
              <w:top w:val="single" w:sz="4" w:space="0" w:color="auto"/>
              <w:left w:val="single" w:sz="4" w:space="0" w:color="auto"/>
              <w:bottom w:val="single" w:sz="4" w:space="0" w:color="auto"/>
              <w:right w:val="single" w:sz="4" w:space="0" w:color="auto"/>
            </w:tcBorders>
            <w:noWrap/>
            <w:vAlign w:val="center"/>
          </w:tcPr>
          <w:p w14:paraId="285507F5" w14:textId="77777777" w:rsidR="004C1EED" w:rsidRDefault="004C1EED" w:rsidP="004C1EED">
            <w:pPr>
              <w:pStyle w:val="TAC"/>
            </w:pPr>
            <w:r>
              <w:rPr>
                <w:lang w:eastAsia="zh-CN"/>
              </w:rPr>
              <w:t>2x2, ULA Low</w:t>
            </w:r>
          </w:p>
        </w:tc>
        <w:tc>
          <w:tcPr>
            <w:tcW w:w="567" w:type="dxa"/>
            <w:tcBorders>
              <w:top w:val="single" w:sz="4" w:space="0" w:color="auto"/>
              <w:left w:val="single" w:sz="4" w:space="0" w:color="auto"/>
              <w:bottom w:val="single" w:sz="4" w:space="0" w:color="auto"/>
              <w:right w:val="single" w:sz="4" w:space="0" w:color="auto"/>
            </w:tcBorders>
            <w:noWrap/>
            <w:vAlign w:val="center"/>
          </w:tcPr>
          <w:p w14:paraId="611F1B9E" w14:textId="77777777" w:rsidR="004C1EED" w:rsidRDefault="004C1EED" w:rsidP="004C1EED">
            <w:pPr>
              <w:pStyle w:val="TAC"/>
            </w:pPr>
            <w:r>
              <w:rPr>
                <w:rFonts w:hint="eastAsia"/>
                <w:lang w:eastAsia="zh-CN"/>
              </w:rPr>
              <w:t>1</w:t>
            </w:r>
          </w:p>
        </w:tc>
        <w:tc>
          <w:tcPr>
            <w:tcW w:w="703" w:type="dxa"/>
            <w:tcBorders>
              <w:top w:val="single" w:sz="4" w:space="0" w:color="auto"/>
              <w:left w:val="single" w:sz="4" w:space="0" w:color="auto"/>
              <w:bottom w:val="single" w:sz="4" w:space="0" w:color="auto"/>
              <w:right w:val="single" w:sz="4" w:space="0" w:color="auto"/>
            </w:tcBorders>
            <w:vAlign w:val="center"/>
          </w:tcPr>
          <w:p w14:paraId="01735F88" w14:textId="77777777" w:rsidR="004C1EED" w:rsidRDefault="004C1EED" w:rsidP="004C1EED">
            <w:pPr>
              <w:pStyle w:val="TAC"/>
              <w:rPr>
                <w:lang w:val="en-US" w:eastAsia="zh-CN"/>
              </w:rPr>
            </w:pPr>
            <w:r>
              <w:rPr>
                <w:rFonts w:hint="eastAsia"/>
                <w:lang w:val="en-US" w:eastAsia="zh-CN"/>
              </w:rPr>
              <w:t>1.9</w:t>
            </w:r>
          </w:p>
        </w:tc>
      </w:tr>
    </w:tbl>
    <w:p w14:paraId="41B9A637" w14:textId="77777777" w:rsidR="004C1EED" w:rsidRPr="00DF24B5" w:rsidRDefault="004C1EED" w:rsidP="004C1EED">
      <w:pPr>
        <w:pStyle w:val="Heading3Underrubrik2H3"/>
      </w:pPr>
      <w:r>
        <w:t>7</w:t>
      </w:r>
      <w:r w:rsidRPr="00DF24B5">
        <w:t>.</w:t>
      </w:r>
      <w:r>
        <w:t>1</w:t>
      </w:r>
      <w:r w:rsidRPr="00DF24B5">
        <w:t>.3</w:t>
      </w:r>
      <w:r w:rsidRPr="00DF24B5">
        <w:tab/>
        <w:t>CSI reporting requirements</w:t>
      </w:r>
    </w:p>
    <w:p w14:paraId="0A2A50EB" w14:textId="77777777" w:rsidR="004C1EED" w:rsidRPr="00DF24B5" w:rsidRDefault="004C1EED" w:rsidP="004C1EED">
      <w:pPr>
        <w:pStyle w:val="Heading4"/>
      </w:pPr>
      <w:bookmarkStart w:id="3839" w:name="_Toc75165401"/>
      <w:bookmarkStart w:id="3840" w:name="_Toc75334325"/>
      <w:bookmarkStart w:id="3841" w:name="_Toc75508517"/>
      <w:bookmarkStart w:id="3842" w:name="_Toc75816256"/>
      <w:bookmarkStart w:id="3843" w:name="_Toc76541414"/>
      <w:bookmarkStart w:id="3844" w:name="_Toc76541981"/>
      <w:bookmarkStart w:id="3845" w:name="_Toc82429871"/>
      <w:bookmarkStart w:id="3846" w:name="_Toc89940122"/>
      <w:bookmarkStart w:id="3847" w:name="_Toc98754448"/>
      <w:bookmarkStart w:id="3848" w:name="_Toc106178262"/>
      <w:bookmarkStart w:id="3849" w:name="_Toc114148980"/>
      <w:bookmarkStart w:id="3850" w:name="_Toc124151225"/>
      <w:bookmarkStart w:id="3851" w:name="_Toc130393765"/>
      <w:bookmarkStart w:id="3852" w:name="_Toc137562152"/>
      <w:bookmarkStart w:id="3853" w:name="_Toc138871294"/>
      <w:bookmarkStart w:id="3854" w:name="_Toc145534744"/>
      <w:r>
        <w:t>7</w:t>
      </w:r>
      <w:r w:rsidRPr="00DF24B5">
        <w:t>.</w:t>
      </w:r>
      <w:r>
        <w:t>1</w:t>
      </w:r>
      <w:r w:rsidRPr="00DF24B5">
        <w:t>.3.1</w:t>
      </w:r>
      <w:r w:rsidRPr="00DF24B5">
        <w:tab/>
        <w:t>General</w:t>
      </w:r>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p>
    <w:p w14:paraId="146EFF0C" w14:textId="77777777" w:rsidR="004C1EED" w:rsidRPr="005A10E6" w:rsidRDefault="004C1EED" w:rsidP="004C1EED">
      <w:pPr>
        <w:pStyle w:val="Heading5"/>
      </w:pPr>
      <w:bookmarkStart w:id="3855" w:name="_Toc75334326"/>
      <w:bookmarkStart w:id="3856" w:name="_Toc75508518"/>
      <w:bookmarkStart w:id="3857" w:name="_Toc75816257"/>
      <w:bookmarkStart w:id="3858" w:name="_Toc76541415"/>
      <w:bookmarkStart w:id="3859" w:name="_Toc76541982"/>
      <w:bookmarkStart w:id="3860" w:name="_Toc75165402"/>
      <w:bookmarkStart w:id="3861" w:name="_Toc82429872"/>
      <w:bookmarkStart w:id="3862" w:name="_Toc89940123"/>
      <w:bookmarkStart w:id="3863" w:name="_Toc98754449"/>
      <w:bookmarkStart w:id="3864" w:name="_Toc106178263"/>
      <w:bookmarkStart w:id="3865" w:name="_Toc114148981"/>
      <w:bookmarkStart w:id="3866" w:name="_Toc124151226"/>
      <w:bookmarkStart w:id="3867" w:name="_Toc130393766"/>
      <w:bookmarkStart w:id="3868" w:name="_Toc137562153"/>
      <w:bookmarkStart w:id="3869" w:name="_Toc138871295"/>
      <w:bookmarkStart w:id="3870" w:name="_Toc145534745"/>
      <w:r w:rsidRPr="005A10E6">
        <w:t>7.1.3.1.1</w:t>
      </w:r>
      <w:r w:rsidRPr="005A10E6">
        <w:tab/>
        <w:t>Applicability of requirements</w:t>
      </w:r>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p>
    <w:p w14:paraId="013B2144" w14:textId="77777777" w:rsidR="004C1EED" w:rsidRPr="00DF24B5" w:rsidRDefault="004C1EED" w:rsidP="004C1EED">
      <w:r w:rsidRPr="00DF24B5">
        <w:t xml:space="preserve">Unless otherwise stated, the tests shall apply only for each subcarrier spacing declared to be supported. </w:t>
      </w:r>
    </w:p>
    <w:p w14:paraId="5477E021" w14:textId="77777777" w:rsidR="004C1EED" w:rsidRPr="00DF24B5" w:rsidRDefault="004C1EED" w:rsidP="004C1EED">
      <w:r w:rsidRPr="00DF24B5">
        <w:t xml:space="preserve">Unless otherwise stated, for each subcarrier spacing declared to be supported, if </w:t>
      </w:r>
      <w:r>
        <w:t>NCR</w:t>
      </w:r>
      <w:r w:rsidRPr="00DF24B5">
        <w:t>-MT supports multiple TDD UL-DL patterns, only one of the supported TDD UL-DL patterns shall be used for all tests.</w:t>
      </w:r>
    </w:p>
    <w:p w14:paraId="15DE3533" w14:textId="77777777" w:rsidR="004C1EED" w:rsidRPr="00DF24B5" w:rsidRDefault="004C1EED" w:rsidP="004C1EED"/>
    <w:p w14:paraId="08AB90FD" w14:textId="77777777" w:rsidR="004C1EED" w:rsidRPr="00DF24B5" w:rsidRDefault="004C1EED" w:rsidP="004C1EED">
      <w:pPr>
        <w:pStyle w:val="Heading5"/>
      </w:pPr>
      <w:bookmarkStart w:id="3871" w:name="_Toc75165403"/>
      <w:bookmarkStart w:id="3872" w:name="_Toc75334327"/>
      <w:bookmarkStart w:id="3873" w:name="_Toc75508519"/>
      <w:bookmarkStart w:id="3874" w:name="_Toc75816258"/>
      <w:bookmarkStart w:id="3875" w:name="_Toc76541416"/>
      <w:bookmarkStart w:id="3876" w:name="_Toc76541983"/>
      <w:bookmarkStart w:id="3877" w:name="_Toc82429873"/>
      <w:bookmarkStart w:id="3878" w:name="_Toc89940124"/>
      <w:bookmarkStart w:id="3879" w:name="_Toc98754450"/>
      <w:bookmarkStart w:id="3880" w:name="_Toc106178264"/>
      <w:bookmarkStart w:id="3881" w:name="_Toc114148982"/>
      <w:bookmarkStart w:id="3882" w:name="_Toc124151227"/>
      <w:bookmarkStart w:id="3883" w:name="_Toc130393767"/>
      <w:bookmarkStart w:id="3884" w:name="_Toc137562154"/>
      <w:bookmarkStart w:id="3885" w:name="_Toc138871296"/>
      <w:bookmarkStart w:id="3886" w:name="_Toc145534746"/>
      <w:r>
        <w:t>7</w:t>
      </w:r>
      <w:r w:rsidRPr="00DF24B5">
        <w:t>.</w:t>
      </w:r>
      <w:r>
        <w:t>1</w:t>
      </w:r>
      <w:r w:rsidRPr="00DF24B5">
        <w:t>.3.1.2</w:t>
      </w:r>
      <w:r w:rsidRPr="00DF24B5">
        <w:tab/>
        <w:t>Common test parameters</w:t>
      </w:r>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p>
    <w:p w14:paraId="38E5FAE0" w14:textId="77777777" w:rsidR="004C1EED" w:rsidRPr="00DF24B5" w:rsidRDefault="004C1EED" w:rsidP="004C1EED">
      <w:pPr>
        <w:rPr>
          <w:lang w:eastAsia="zh-CN"/>
        </w:rPr>
      </w:pPr>
      <w:r w:rsidRPr="00DF24B5">
        <w:rPr>
          <w:rFonts w:hint="eastAsia"/>
          <w:lang w:eastAsia="zh-CN"/>
        </w:rPr>
        <w:t xml:space="preserve">Parameters specified in Table </w:t>
      </w:r>
      <w:r>
        <w:rPr>
          <w:lang w:eastAsia="zh-CN"/>
        </w:rPr>
        <w:t>7</w:t>
      </w:r>
      <w:r w:rsidRPr="00DF24B5">
        <w:rPr>
          <w:lang w:eastAsia="zh-CN"/>
        </w:rPr>
        <w:t>.</w:t>
      </w:r>
      <w:r>
        <w:rPr>
          <w:lang w:eastAsia="zh-CN"/>
        </w:rPr>
        <w:t>1</w:t>
      </w:r>
      <w:r w:rsidRPr="00DF24B5">
        <w:rPr>
          <w:lang w:eastAsia="zh-CN"/>
        </w:rPr>
        <w:t>.3.1.2</w:t>
      </w:r>
      <w:r w:rsidRPr="00DF24B5">
        <w:rPr>
          <w:rFonts w:hint="eastAsia"/>
          <w:lang w:eastAsia="zh-CN"/>
        </w:rPr>
        <w:t>-1 are applied f</w:t>
      </w:r>
      <w:r w:rsidRPr="00DF24B5">
        <w:t>or all test cases in this clause</w:t>
      </w:r>
      <w:r w:rsidRPr="00DF24B5">
        <w:rPr>
          <w:rFonts w:hint="eastAsia"/>
          <w:lang w:eastAsia="zh-CN"/>
        </w:rPr>
        <w:t xml:space="preserve"> unless otherwise stated.</w:t>
      </w:r>
    </w:p>
    <w:p w14:paraId="69D6295B" w14:textId="77777777" w:rsidR="004C1EED" w:rsidRPr="005A10E6" w:rsidRDefault="004C1EED" w:rsidP="004C1EED">
      <w:pPr>
        <w:pStyle w:val="TH"/>
      </w:pPr>
      <w:r w:rsidRPr="005A10E6">
        <w:rPr>
          <w:rFonts w:hint="eastAsia"/>
        </w:rPr>
        <w:t xml:space="preserve">Table </w:t>
      </w:r>
      <w:r w:rsidRPr="005A10E6">
        <w:t>7.1.3.1.2</w:t>
      </w:r>
      <w:r w:rsidRPr="005A10E6">
        <w:rPr>
          <w:rFonts w:hint="eastAsia"/>
        </w:rPr>
        <w:t>-1: Test parameters for CSI test cases</w:t>
      </w:r>
    </w:p>
    <w:tbl>
      <w:tblPr>
        <w:tblW w:w="76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17"/>
        <w:gridCol w:w="35"/>
        <w:gridCol w:w="3041"/>
        <w:gridCol w:w="1012"/>
        <w:gridCol w:w="2012"/>
      </w:tblGrid>
      <w:tr w:rsidR="004C1EED" w:rsidRPr="00DF24B5" w14:paraId="48BE78D1" w14:textId="77777777" w:rsidTr="004C1EED">
        <w:trPr>
          <w:jc w:val="center"/>
        </w:trPr>
        <w:tc>
          <w:tcPr>
            <w:tcW w:w="3014" w:type="pct"/>
            <w:gridSpan w:val="3"/>
            <w:shd w:val="clear" w:color="auto" w:fill="auto"/>
          </w:tcPr>
          <w:p w14:paraId="57FD7AEC" w14:textId="77777777" w:rsidR="004C1EED" w:rsidRPr="0095417F" w:rsidRDefault="004C1EED" w:rsidP="004C1EED">
            <w:pPr>
              <w:pStyle w:val="TAH"/>
            </w:pPr>
            <w:r w:rsidRPr="0095417F">
              <w:t>Parameter</w:t>
            </w:r>
          </w:p>
        </w:tc>
        <w:tc>
          <w:tcPr>
            <w:tcW w:w="664" w:type="pct"/>
            <w:shd w:val="clear" w:color="auto" w:fill="auto"/>
          </w:tcPr>
          <w:p w14:paraId="32619B08" w14:textId="77777777" w:rsidR="004C1EED" w:rsidRPr="0095417F" w:rsidRDefault="004C1EED" w:rsidP="004C1EED">
            <w:pPr>
              <w:pStyle w:val="TAH"/>
            </w:pPr>
            <w:r w:rsidRPr="0095417F">
              <w:t>Unit</w:t>
            </w:r>
          </w:p>
        </w:tc>
        <w:tc>
          <w:tcPr>
            <w:tcW w:w="1321" w:type="pct"/>
          </w:tcPr>
          <w:p w14:paraId="65855FF0" w14:textId="77777777" w:rsidR="004C1EED" w:rsidRPr="0095417F" w:rsidRDefault="004C1EED" w:rsidP="004C1EED">
            <w:pPr>
              <w:pStyle w:val="TAH"/>
            </w:pPr>
            <w:r w:rsidRPr="0095417F">
              <w:t>Value</w:t>
            </w:r>
          </w:p>
        </w:tc>
      </w:tr>
      <w:tr w:rsidR="004C1EED" w:rsidRPr="00DF24B5" w14:paraId="7A62CB96" w14:textId="77777777" w:rsidTr="004C1EED">
        <w:trPr>
          <w:jc w:val="center"/>
        </w:trPr>
        <w:tc>
          <w:tcPr>
            <w:tcW w:w="3014" w:type="pct"/>
            <w:gridSpan w:val="3"/>
            <w:shd w:val="clear" w:color="auto" w:fill="auto"/>
            <w:vAlign w:val="center"/>
          </w:tcPr>
          <w:p w14:paraId="4E2DC2B7" w14:textId="77777777" w:rsidR="004C1EED" w:rsidRPr="00DF24B5" w:rsidRDefault="004C1EED" w:rsidP="004C1EED">
            <w:pPr>
              <w:pStyle w:val="TAL"/>
            </w:pPr>
            <w:r w:rsidRPr="00DF24B5">
              <w:t>PDSCH transmission scheme</w:t>
            </w:r>
          </w:p>
        </w:tc>
        <w:tc>
          <w:tcPr>
            <w:tcW w:w="664" w:type="pct"/>
            <w:shd w:val="clear" w:color="auto" w:fill="auto"/>
            <w:vAlign w:val="center"/>
          </w:tcPr>
          <w:p w14:paraId="4C93C9AF" w14:textId="77777777" w:rsidR="004C1EED" w:rsidRPr="00DF24B5" w:rsidRDefault="004C1EED" w:rsidP="004C1EED">
            <w:pPr>
              <w:pStyle w:val="TAL"/>
            </w:pPr>
          </w:p>
        </w:tc>
        <w:tc>
          <w:tcPr>
            <w:tcW w:w="1321" w:type="pct"/>
            <w:vAlign w:val="center"/>
          </w:tcPr>
          <w:p w14:paraId="5CAD2B4B" w14:textId="77777777" w:rsidR="004C1EED" w:rsidRPr="00DF24B5" w:rsidRDefault="004C1EED" w:rsidP="004C1EED">
            <w:pPr>
              <w:pStyle w:val="TAC"/>
            </w:pPr>
            <w:r w:rsidRPr="00DF24B5">
              <w:t>Transmission scheme 1</w:t>
            </w:r>
          </w:p>
        </w:tc>
      </w:tr>
      <w:tr w:rsidR="004C1EED" w:rsidRPr="00DF24B5" w14:paraId="7C85AD73" w14:textId="77777777" w:rsidTr="004C1EED">
        <w:trPr>
          <w:jc w:val="center"/>
        </w:trPr>
        <w:tc>
          <w:tcPr>
            <w:tcW w:w="3014" w:type="pct"/>
            <w:gridSpan w:val="3"/>
            <w:shd w:val="clear" w:color="auto" w:fill="auto"/>
            <w:vAlign w:val="center"/>
          </w:tcPr>
          <w:p w14:paraId="3B29368C" w14:textId="77777777" w:rsidR="004C1EED" w:rsidRPr="00DF24B5" w:rsidRDefault="004C1EED" w:rsidP="004C1EED">
            <w:pPr>
              <w:pStyle w:val="TAL"/>
            </w:pPr>
            <w:r w:rsidRPr="00DF24B5">
              <w:t>Duplex mode</w:t>
            </w:r>
          </w:p>
        </w:tc>
        <w:tc>
          <w:tcPr>
            <w:tcW w:w="664" w:type="pct"/>
            <w:shd w:val="clear" w:color="auto" w:fill="auto"/>
            <w:vAlign w:val="center"/>
          </w:tcPr>
          <w:p w14:paraId="371E78D8" w14:textId="77777777" w:rsidR="004C1EED" w:rsidRPr="00DF24B5" w:rsidRDefault="004C1EED" w:rsidP="004C1EED">
            <w:pPr>
              <w:pStyle w:val="TAL"/>
            </w:pPr>
          </w:p>
        </w:tc>
        <w:tc>
          <w:tcPr>
            <w:tcW w:w="1321" w:type="pct"/>
            <w:vAlign w:val="center"/>
          </w:tcPr>
          <w:p w14:paraId="270EC419" w14:textId="77777777" w:rsidR="004C1EED" w:rsidRPr="00DF24B5" w:rsidRDefault="004C1EED" w:rsidP="004C1EED">
            <w:pPr>
              <w:pStyle w:val="TAC"/>
              <w:rPr>
                <w:rFonts w:eastAsia="Calibri"/>
              </w:rPr>
            </w:pPr>
            <w:r w:rsidRPr="00DF24B5">
              <w:rPr>
                <w:rFonts w:eastAsia="Calibri"/>
                <w:lang w:eastAsia="zh-CN"/>
              </w:rPr>
              <w:t>TDD</w:t>
            </w:r>
          </w:p>
        </w:tc>
      </w:tr>
      <w:tr w:rsidR="004C1EED" w:rsidRPr="00DF24B5" w14:paraId="4F2F0C52" w14:textId="77777777" w:rsidTr="004C1EED">
        <w:trPr>
          <w:jc w:val="center"/>
        </w:trPr>
        <w:tc>
          <w:tcPr>
            <w:tcW w:w="3014" w:type="pct"/>
            <w:gridSpan w:val="3"/>
            <w:shd w:val="clear" w:color="auto" w:fill="auto"/>
            <w:vAlign w:val="center"/>
          </w:tcPr>
          <w:p w14:paraId="2F5C01B9" w14:textId="77777777" w:rsidR="004C1EED" w:rsidRPr="00DF24B5" w:rsidRDefault="004C1EED" w:rsidP="004C1EED">
            <w:pPr>
              <w:pStyle w:val="TAL"/>
            </w:pPr>
            <w:r w:rsidRPr="00DF24B5">
              <w:t>PTRS epre-Ratio</w:t>
            </w:r>
          </w:p>
        </w:tc>
        <w:tc>
          <w:tcPr>
            <w:tcW w:w="664" w:type="pct"/>
            <w:shd w:val="clear" w:color="auto" w:fill="auto"/>
            <w:vAlign w:val="center"/>
          </w:tcPr>
          <w:p w14:paraId="77BAF43D" w14:textId="77777777" w:rsidR="004C1EED" w:rsidRPr="00DF24B5" w:rsidRDefault="004C1EED" w:rsidP="004C1EED">
            <w:pPr>
              <w:pStyle w:val="TAL"/>
            </w:pPr>
          </w:p>
        </w:tc>
        <w:tc>
          <w:tcPr>
            <w:tcW w:w="1321" w:type="pct"/>
            <w:vAlign w:val="center"/>
          </w:tcPr>
          <w:p w14:paraId="5A38C6CA" w14:textId="77777777" w:rsidR="004C1EED" w:rsidRPr="00DF24B5" w:rsidRDefault="004C1EED" w:rsidP="004C1EED">
            <w:pPr>
              <w:pStyle w:val="TAC"/>
            </w:pPr>
            <w:r w:rsidRPr="00DF24B5">
              <w:t>0</w:t>
            </w:r>
          </w:p>
        </w:tc>
      </w:tr>
      <w:tr w:rsidR="004C1EED" w:rsidRPr="00DF24B5" w14:paraId="4A93EBE6" w14:textId="77777777" w:rsidTr="004C1EED">
        <w:trPr>
          <w:jc w:val="center"/>
        </w:trPr>
        <w:tc>
          <w:tcPr>
            <w:tcW w:w="996" w:type="pct"/>
            <w:vMerge w:val="restart"/>
            <w:shd w:val="clear" w:color="auto" w:fill="auto"/>
            <w:vAlign w:val="center"/>
          </w:tcPr>
          <w:p w14:paraId="5AF896EE" w14:textId="77777777" w:rsidR="004C1EED" w:rsidRPr="00DF24B5" w:rsidRDefault="004C1EED" w:rsidP="004C1EED">
            <w:pPr>
              <w:pStyle w:val="TAL"/>
              <w:rPr>
                <w:lang w:eastAsia="ja-JP"/>
              </w:rPr>
            </w:pPr>
            <w:r w:rsidRPr="00DF24B5">
              <w:t>Actual carrier configuration</w:t>
            </w:r>
          </w:p>
        </w:tc>
        <w:tc>
          <w:tcPr>
            <w:tcW w:w="2019" w:type="pct"/>
            <w:gridSpan w:val="2"/>
            <w:shd w:val="clear" w:color="auto" w:fill="auto"/>
            <w:vAlign w:val="center"/>
          </w:tcPr>
          <w:p w14:paraId="0DC30CF1" w14:textId="77777777" w:rsidR="004C1EED" w:rsidRPr="00DF24B5" w:rsidRDefault="004C1EED" w:rsidP="004C1EED">
            <w:pPr>
              <w:pStyle w:val="TAL"/>
              <w:rPr>
                <w:lang w:eastAsia="ja-JP"/>
              </w:rPr>
            </w:pPr>
            <w:r w:rsidRPr="00DF24B5">
              <w:t>Offset between Point A and the lowest usable subcarrier on this carrier (Note 3)</w:t>
            </w:r>
          </w:p>
        </w:tc>
        <w:tc>
          <w:tcPr>
            <w:tcW w:w="664" w:type="pct"/>
            <w:shd w:val="clear" w:color="auto" w:fill="auto"/>
            <w:vAlign w:val="center"/>
          </w:tcPr>
          <w:p w14:paraId="0ED44349" w14:textId="77777777" w:rsidR="004C1EED" w:rsidRPr="00DF24B5" w:rsidRDefault="004C1EED" w:rsidP="004C1EED">
            <w:pPr>
              <w:pStyle w:val="TAL"/>
            </w:pPr>
            <w:r w:rsidRPr="00DF24B5">
              <w:t>RBs</w:t>
            </w:r>
          </w:p>
        </w:tc>
        <w:tc>
          <w:tcPr>
            <w:tcW w:w="1321" w:type="pct"/>
            <w:shd w:val="clear" w:color="auto" w:fill="auto"/>
            <w:vAlign w:val="center"/>
          </w:tcPr>
          <w:p w14:paraId="0025F0CF" w14:textId="77777777" w:rsidR="004C1EED" w:rsidRPr="00DF24B5" w:rsidRDefault="004C1EED" w:rsidP="004C1EED">
            <w:pPr>
              <w:pStyle w:val="TAC"/>
            </w:pPr>
            <w:r w:rsidRPr="00DF24B5">
              <w:t>0</w:t>
            </w:r>
          </w:p>
        </w:tc>
      </w:tr>
      <w:tr w:rsidR="004C1EED" w:rsidRPr="00DF24B5" w14:paraId="3C28CD13" w14:textId="77777777" w:rsidTr="004C1EED">
        <w:trPr>
          <w:jc w:val="center"/>
        </w:trPr>
        <w:tc>
          <w:tcPr>
            <w:tcW w:w="996" w:type="pct"/>
            <w:vMerge/>
            <w:shd w:val="clear" w:color="auto" w:fill="auto"/>
            <w:vAlign w:val="center"/>
          </w:tcPr>
          <w:p w14:paraId="27CDA0F6" w14:textId="77777777" w:rsidR="004C1EED" w:rsidRPr="00DF24B5" w:rsidRDefault="004C1EED" w:rsidP="004C1EED">
            <w:pPr>
              <w:pStyle w:val="TAL"/>
              <w:rPr>
                <w:lang w:eastAsia="ja-JP"/>
              </w:rPr>
            </w:pPr>
          </w:p>
        </w:tc>
        <w:tc>
          <w:tcPr>
            <w:tcW w:w="2019" w:type="pct"/>
            <w:gridSpan w:val="2"/>
            <w:shd w:val="clear" w:color="auto" w:fill="auto"/>
            <w:vAlign w:val="center"/>
          </w:tcPr>
          <w:p w14:paraId="16A4CD65" w14:textId="77777777" w:rsidR="004C1EED" w:rsidRPr="00DF24B5" w:rsidRDefault="004C1EED" w:rsidP="004C1EED">
            <w:pPr>
              <w:pStyle w:val="TAL"/>
              <w:rPr>
                <w:lang w:eastAsia="ja-JP"/>
              </w:rPr>
            </w:pPr>
            <w:r w:rsidRPr="00DF24B5">
              <w:t>Subcarrier spacing</w:t>
            </w:r>
          </w:p>
        </w:tc>
        <w:tc>
          <w:tcPr>
            <w:tcW w:w="664" w:type="pct"/>
            <w:shd w:val="clear" w:color="auto" w:fill="auto"/>
            <w:vAlign w:val="center"/>
          </w:tcPr>
          <w:p w14:paraId="4B684EDE" w14:textId="77777777" w:rsidR="004C1EED" w:rsidRPr="00DF24B5" w:rsidRDefault="004C1EED" w:rsidP="004C1EED">
            <w:pPr>
              <w:pStyle w:val="TAL"/>
            </w:pPr>
            <w:r w:rsidRPr="00DF24B5">
              <w:t>kHz</w:t>
            </w:r>
          </w:p>
        </w:tc>
        <w:tc>
          <w:tcPr>
            <w:tcW w:w="1321" w:type="pct"/>
            <w:shd w:val="clear" w:color="auto" w:fill="auto"/>
            <w:vAlign w:val="center"/>
          </w:tcPr>
          <w:p w14:paraId="7BA676CF" w14:textId="77777777" w:rsidR="004C1EED" w:rsidRPr="00DF24B5" w:rsidRDefault="004C1EED" w:rsidP="004C1EED">
            <w:pPr>
              <w:pStyle w:val="TAC"/>
            </w:pPr>
            <w:r w:rsidRPr="00DF24B5">
              <w:t>120</w:t>
            </w:r>
          </w:p>
        </w:tc>
      </w:tr>
      <w:tr w:rsidR="004C1EED" w:rsidRPr="00DF24B5" w14:paraId="0CCF149D" w14:textId="77777777" w:rsidTr="004C1EED">
        <w:trPr>
          <w:jc w:val="center"/>
        </w:trPr>
        <w:tc>
          <w:tcPr>
            <w:tcW w:w="996" w:type="pct"/>
            <w:vMerge w:val="restart"/>
            <w:shd w:val="clear" w:color="auto" w:fill="auto"/>
            <w:vAlign w:val="center"/>
          </w:tcPr>
          <w:p w14:paraId="04501EB5" w14:textId="77777777" w:rsidR="004C1EED" w:rsidRPr="00DF24B5" w:rsidRDefault="004C1EED" w:rsidP="004C1EED">
            <w:pPr>
              <w:pStyle w:val="TAL"/>
              <w:rPr>
                <w:lang w:eastAsia="zh-CN"/>
              </w:rPr>
            </w:pPr>
            <w:r w:rsidRPr="00DF24B5">
              <w:t>DL BWP configuration #1</w:t>
            </w:r>
          </w:p>
        </w:tc>
        <w:tc>
          <w:tcPr>
            <w:tcW w:w="2019" w:type="pct"/>
            <w:gridSpan w:val="2"/>
            <w:shd w:val="clear" w:color="auto" w:fill="auto"/>
            <w:vAlign w:val="center"/>
          </w:tcPr>
          <w:p w14:paraId="10B6C034" w14:textId="77777777" w:rsidR="004C1EED" w:rsidRPr="00DF24B5" w:rsidRDefault="004C1EED" w:rsidP="004C1EED">
            <w:pPr>
              <w:pStyle w:val="TAL"/>
              <w:rPr>
                <w:lang w:eastAsia="zh-CN"/>
              </w:rPr>
            </w:pPr>
            <w:r w:rsidRPr="00DF24B5">
              <w:t>Cyclic prefix</w:t>
            </w:r>
          </w:p>
        </w:tc>
        <w:tc>
          <w:tcPr>
            <w:tcW w:w="664" w:type="pct"/>
            <w:shd w:val="clear" w:color="auto" w:fill="auto"/>
            <w:vAlign w:val="center"/>
          </w:tcPr>
          <w:p w14:paraId="4DF83214" w14:textId="77777777" w:rsidR="004C1EED" w:rsidRPr="00DF24B5" w:rsidRDefault="004C1EED" w:rsidP="004C1EED">
            <w:pPr>
              <w:pStyle w:val="TAL"/>
            </w:pPr>
          </w:p>
        </w:tc>
        <w:tc>
          <w:tcPr>
            <w:tcW w:w="1321" w:type="pct"/>
            <w:shd w:val="clear" w:color="auto" w:fill="auto"/>
            <w:vAlign w:val="center"/>
          </w:tcPr>
          <w:p w14:paraId="45A60308" w14:textId="77777777" w:rsidR="004C1EED" w:rsidRPr="00DF24B5" w:rsidRDefault="004C1EED" w:rsidP="004C1EED">
            <w:pPr>
              <w:pStyle w:val="TAC"/>
            </w:pPr>
            <w:r w:rsidRPr="00DF24B5">
              <w:t>Normal</w:t>
            </w:r>
          </w:p>
        </w:tc>
      </w:tr>
      <w:tr w:rsidR="004C1EED" w:rsidRPr="00DF24B5" w14:paraId="6FC7EF9E" w14:textId="77777777" w:rsidTr="004C1EED">
        <w:trPr>
          <w:jc w:val="center"/>
        </w:trPr>
        <w:tc>
          <w:tcPr>
            <w:tcW w:w="996" w:type="pct"/>
            <w:vMerge/>
            <w:shd w:val="clear" w:color="auto" w:fill="auto"/>
            <w:vAlign w:val="center"/>
          </w:tcPr>
          <w:p w14:paraId="7F56822E" w14:textId="77777777" w:rsidR="004C1EED" w:rsidRPr="00DF24B5" w:rsidRDefault="004C1EED" w:rsidP="004C1EED">
            <w:pPr>
              <w:pStyle w:val="TAL"/>
              <w:rPr>
                <w:lang w:eastAsia="zh-CN"/>
              </w:rPr>
            </w:pPr>
          </w:p>
        </w:tc>
        <w:tc>
          <w:tcPr>
            <w:tcW w:w="2019" w:type="pct"/>
            <w:gridSpan w:val="2"/>
            <w:shd w:val="clear" w:color="auto" w:fill="auto"/>
            <w:vAlign w:val="center"/>
          </w:tcPr>
          <w:p w14:paraId="34CD12ED" w14:textId="77777777" w:rsidR="004C1EED" w:rsidRPr="00DF24B5" w:rsidRDefault="004C1EED" w:rsidP="004C1EED">
            <w:pPr>
              <w:pStyle w:val="TAL"/>
              <w:rPr>
                <w:lang w:eastAsia="zh-CN"/>
              </w:rPr>
            </w:pPr>
            <w:r w:rsidRPr="00DF24B5">
              <w:t>RB offset</w:t>
            </w:r>
          </w:p>
        </w:tc>
        <w:tc>
          <w:tcPr>
            <w:tcW w:w="664" w:type="pct"/>
            <w:shd w:val="clear" w:color="auto" w:fill="auto"/>
            <w:vAlign w:val="center"/>
          </w:tcPr>
          <w:p w14:paraId="3A5BDD73" w14:textId="77777777" w:rsidR="004C1EED" w:rsidRPr="00DF24B5" w:rsidRDefault="004C1EED" w:rsidP="004C1EED">
            <w:pPr>
              <w:pStyle w:val="TAL"/>
            </w:pPr>
            <w:r w:rsidRPr="00DF24B5">
              <w:t>RBs</w:t>
            </w:r>
          </w:p>
        </w:tc>
        <w:tc>
          <w:tcPr>
            <w:tcW w:w="1321" w:type="pct"/>
            <w:shd w:val="clear" w:color="auto" w:fill="auto"/>
            <w:vAlign w:val="center"/>
          </w:tcPr>
          <w:p w14:paraId="714B45F6" w14:textId="77777777" w:rsidR="004C1EED" w:rsidRPr="00DF24B5" w:rsidRDefault="004C1EED" w:rsidP="004C1EED">
            <w:pPr>
              <w:pStyle w:val="TAC"/>
            </w:pPr>
            <w:r w:rsidRPr="00DF24B5">
              <w:t>0</w:t>
            </w:r>
          </w:p>
        </w:tc>
      </w:tr>
      <w:tr w:rsidR="004C1EED" w:rsidRPr="00DF24B5" w14:paraId="6567DA6E" w14:textId="77777777" w:rsidTr="004C1EED">
        <w:trPr>
          <w:jc w:val="center"/>
        </w:trPr>
        <w:tc>
          <w:tcPr>
            <w:tcW w:w="996" w:type="pct"/>
            <w:vMerge/>
            <w:shd w:val="clear" w:color="auto" w:fill="auto"/>
            <w:vAlign w:val="center"/>
          </w:tcPr>
          <w:p w14:paraId="644066F9" w14:textId="77777777" w:rsidR="004C1EED" w:rsidRPr="00DF24B5" w:rsidRDefault="004C1EED" w:rsidP="004C1EED">
            <w:pPr>
              <w:pStyle w:val="TAL"/>
              <w:rPr>
                <w:lang w:eastAsia="zh-CN"/>
              </w:rPr>
            </w:pPr>
          </w:p>
        </w:tc>
        <w:tc>
          <w:tcPr>
            <w:tcW w:w="2019" w:type="pct"/>
            <w:gridSpan w:val="2"/>
            <w:shd w:val="clear" w:color="auto" w:fill="auto"/>
            <w:vAlign w:val="center"/>
          </w:tcPr>
          <w:p w14:paraId="15BB51ED" w14:textId="77777777" w:rsidR="004C1EED" w:rsidRPr="00DF24B5" w:rsidRDefault="004C1EED" w:rsidP="004C1EED">
            <w:pPr>
              <w:pStyle w:val="TAL"/>
              <w:rPr>
                <w:lang w:eastAsia="zh-CN"/>
              </w:rPr>
            </w:pPr>
            <w:r w:rsidRPr="00DF24B5">
              <w:t>Number of contiguous PRB</w:t>
            </w:r>
          </w:p>
        </w:tc>
        <w:tc>
          <w:tcPr>
            <w:tcW w:w="664" w:type="pct"/>
            <w:shd w:val="clear" w:color="auto" w:fill="auto"/>
            <w:vAlign w:val="center"/>
          </w:tcPr>
          <w:p w14:paraId="4E42A10D" w14:textId="77777777" w:rsidR="004C1EED" w:rsidRPr="00DF24B5" w:rsidRDefault="004C1EED" w:rsidP="004C1EED">
            <w:pPr>
              <w:pStyle w:val="TAL"/>
            </w:pPr>
            <w:r w:rsidRPr="00DF24B5">
              <w:t>PRBs</w:t>
            </w:r>
          </w:p>
        </w:tc>
        <w:tc>
          <w:tcPr>
            <w:tcW w:w="1321" w:type="pct"/>
            <w:shd w:val="clear" w:color="auto" w:fill="auto"/>
            <w:vAlign w:val="center"/>
          </w:tcPr>
          <w:p w14:paraId="6D295326" w14:textId="77777777" w:rsidR="004C1EED" w:rsidRPr="00DF24B5" w:rsidRDefault="004C1EED" w:rsidP="004C1EED">
            <w:pPr>
              <w:pStyle w:val="TAC"/>
            </w:pPr>
            <w:r w:rsidRPr="00DF24B5">
              <w:t>66</w:t>
            </w:r>
          </w:p>
        </w:tc>
      </w:tr>
      <w:tr w:rsidR="004C1EED" w:rsidRPr="00DF24B5" w14:paraId="0834E3C0" w14:textId="77777777" w:rsidTr="004C1EED">
        <w:trPr>
          <w:jc w:val="center"/>
        </w:trPr>
        <w:tc>
          <w:tcPr>
            <w:tcW w:w="3014" w:type="pct"/>
            <w:gridSpan w:val="3"/>
            <w:shd w:val="clear" w:color="auto" w:fill="auto"/>
            <w:vAlign w:val="center"/>
          </w:tcPr>
          <w:p w14:paraId="5C339117" w14:textId="77777777" w:rsidR="004C1EED" w:rsidRPr="00DF24B5" w:rsidRDefault="004C1EED" w:rsidP="004C1EED">
            <w:pPr>
              <w:pStyle w:val="TAL"/>
              <w:rPr>
                <w:lang w:eastAsia="ja-JP"/>
              </w:rPr>
            </w:pPr>
            <w:r w:rsidRPr="00DF24B5">
              <w:t>Active DL BWP index</w:t>
            </w:r>
          </w:p>
        </w:tc>
        <w:tc>
          <w:tcPr>
            <w:tcW w:w="664" w:type="pct"/>
            <w:shd w:val="clear" w:color="auto" w:fill="auto"/>
            <w:vAlign w:val="center"/>
          </w:tcPr>
          <w:p w14:paraId="4152051C" w14:textId="77777777" w:rsidR="004C1EED" w:rsidRPr="00DF24B5" w:rsidRDefault="004C1EED" w:rsidP="004C1EED">
            <w:pPr>
              <w:pStyle w:val="TAL"/>
            </w:pPr>
          </w:p>
        </w:tc>
        <w:tc>
          <w:tcPr>
            <w:tcW w:w="1321" w:type="pct"/>
            <w:vAlign w:val="center"/>
          </w:tcPr>
          <w:p w14:paraId="029AD047" w14:textId="77777777" w:rsidR="004C1EED" w:rsidRPr="00DF24B5" w:rsidRDefault="004C1EED" w:rsidP="004C1EED">
            <w:pPr>
              <w:pStyle w:val="TAC"/>
            </w:pPr>
            <w:r w:rsidRPr="00DF24B5">
              <w:t>1</w:t>
            </w:r>
          </w:p>
        </w:tc>
      </w:tr>
      <w:tr w:rsidR="004C1EED" w:rsidRPr="00DF24B5" w14:paraId="2455F98F" w14:textId="77777777" w:rsidTr="004C1EED">
        <w:trPr>
          <w:jc w:val="center"/>
        </w:trPr>
        <w:tc>
          <w:tcPr>
            <w:tcW w:w="1019" w:type="pct"/>
            <w:gridSpan w:val="2"/>
            <w:vMerge w:val="restart"/>
            <w:shd w:val="clear" w:color="auto" w:fill="auto"/>
            <w:vAlign w:val="center"/>
          </w:tcPr>
          <w:p w14:paraId="7011F9D1" w14:textId="77777777" w:rsidR="004C1EED" w:rsidRPr="00DF24B5" w:rsidRDefault="004C1EED" w:rsidP="004C1EED">
            <w:pPr>
              <w:pStyle w:val="TAL"/>
              <w:rPr>
                <w:i/>
              </w:rPr>
            </w:pPr>
            <w:r w:rsidRPr="00DF24B5">
              <w:t>PDSCH configuration</w:t>
            </w:r>
          </w:p>
        </w:tc>
        <w:tc>
          <w:tcPr>
            <w:tcW w:w="1996" w:type="pct"/>
            <w:shd w:val="clear" w:color="auto" w:fill="auto"/>
            <w:vAlign w:val="center"/>
          </w:tcPr>
          <w:p w14:paraId="7CA9B92E" w14:textId="77777777" w:rsidR="004C1EED" w:rsidRPr="00DF24B5" w:rsidRDefault="004C1EED" w:rsidP="004C1EED">
            <w:pPr>
              <w:pStyle w:val="TAL"/>
              <w:rPr>
                <w:i/>
              </w:rPr>
            </w:pPr>
            <w:r w:rsidRPr="00DF24B5">
              <w:t>Mapping type</w:t>
            </w:r>
          </w:p>
        </w:tc>
        <w:tc>
          <w:tcPr>
            <w:tcW w:w="664" w:type="pct"/>
            <w:shd w:val="clear" w:color="auto" w:fill="auto"/>
            <w:vAlign w:val="center"/>
          </w:tcPr>
          <w:p w14:paraId="16320AC8" w14:textId="77777777" w:rsidR="004C1EED" w:rsidRPr="00DF24B5" w:rsidRDefault="004C1EED" w:rsidP="004C1EED">
            <w:pPr>
              <w:pStyle w:val="TAL"/>
            </w:pPr>
          </w:p>
        </w:tc>
        <w:tc>
          <w:tcPr>
            <w:tcW w:w="1321" w:type="pct"/>
            <w:shd w:val="clear" w:color="auto" w:fill="auto"/>
            <w:vAlign w:val="center"/>
          </w:tcPr>
          <w:p w14:paraId="18D451E2" w14:textId="77777777" w:rsidR="004C1EED" w:rsidRPr="00DF24B5" w:rsidRDefault="004C1EED" w:rsidP="004C1EED">
            <w:pPr>
              <w:pStyle w:val="TAC"/>
              <w:rPr>
                <w:lang w:eastAsia="zh-CN"/>
              </w:rPr>
            </w:pPr>
            <w:r w:rsidRPr="00DF24B5">
              <w:rPr>
                <w:lang w:eastAsia="zh-CN"/>
              </w:rPr>
              <w:t>Type A</w:t>
            </w:r>
          </w:p>
        </w:tc>
      </w:tr>
      <w:tr w:rsidR="004C1EED" w:rsidRPr="00DF24B5" w14:paraId="51C1D14A" w14:textId="77777777" w:rsidTr="004C1EED">
        <w:trPr>
          <w:jc w:val="center"/>
        </w:trPr>
        <w:tc>
          <w:tcPr>
            <w:tcW w:w="1019" w:type="pct"/>
            <w:gridSpan w:val="2"/>
            <w:vMerge/>
            <w:shd w:val="clear" w:color="auto" w:fill="auto"/>
            <w:vAlign w:val="center"/>
          </w:tcPr>
          <w:p w14:paraId="1153AE1B" w14:textId="77777777" w:rsidR="004C1EED" w:rsidRPr="00DF24B5" w:rsidRDefault="004C1EED" w:rsidP="004C1EED">
            <w:pPr>
              <w:pStyle w:val="TAL"/>
            </w:pPr>
          </w:p>
        </w:tc>
        <w:tc>
          <w:tcPr>
            <w:tcW w:w="1996" w:type="pct"/>
            <w:shd w:val="clear" w:color="auto" w:fill="auto"/>
            <w:vAlign w:val="center"/>
          </w:tcPr>
          <w:p w14:paraId="524AFC67" w14:textId="77777777" w:rsidR="004C1EED" w:rsidRPr="00DF24B5" w:rsidRDefault="004C1EED" w:rsidP="004C1EED">
            <w:pPr>
              <w:pStyle w:val="TAL"/>
            </w:pPr>
            <w:r w:rsidRPr="00DF24B5">
              <w:t>k0</w:t>
            </w:r>
          </w:p>
        </w:tc>
        <w:tc>
          <w:tcPr>
            <w:tcW w:w="664" w:type="pct"/>
            <w:shd w:val="clear" w:color="auto" w:fill="auto"/>
            <w:vAlign w:val="center"/>
          </w:tcPr>
          <w:p w14:paraId="21C1D6E8" w14:textId="77777777" w:rsidR="004C1EED" w:rsidRPr="00DF24B5" w:rsidRDefault="004C1EED" w:rsidP="004C1EED">
            <w:pPr>
              <w:pStyle w:val="TAL"/>
            </w:pPr>
          </w:p>
        </w:tc>
        <w:tc>
          <w:tcPr>
            <w:tcW w:w="1321" w:type="pct"/>
            <w:shd w:val="clear" w:color="auto" w:fill="auto"/>
            <w:vAlign w:val="center"/>
          </w:tcPr>
          <w:p w14:paraId="245E53CE" w14:textId="77777777" w:rsidR="004C1EED" w:rsidRPr="00DF24B5" w:rsidRDefault="004C1EED" w:rsidP="004C1EED">
            <w:pPr>
              <w:pStyle w:val="TAC"/>
              <w:rPr>
                <w:lang w:eastAsia="zh-CN"/>
              </w:rPr>
            </w:pPr>
            <w:r w:rsidRPr="00DF24B5">
              <w:rPr>
                <w:lang w:eastAsia="zh-CN"/>
              </w:rPr>
              <w:t>0</w:t>
            </w:r>
          </w:p>
        </w:tc>
      </w:tr>
      <w:tr w:rsidR="004C1EED" w:rsidRPr="00DF24B5" w14:paraId="15FEE622" w14:textId="77777777" w:rsidTr="004C1EED">
        <w:trPr>
          <w:jc w:val="center"/>
        </w:trPr>
        <w:tc>
          <w:tcPr>
            <w:tcW w:w="1019" w:type="pct"/>
            <w:gridSpan w:val="2"/>
            <w:vMerge/>
            <w:shd w:val="clear" w:color="auto" w:fill="auto"/>
            <w:vAlign w:val="center"/>
          </w:tcPr>
          <w:p w14:paraId="1386DA5A" w14:textId="77777777" w:rsidR="004C1EED" w:rsidRPr="00DF24B5" w:rsidRDefault="004C1EED" w:rsidP="004C1EED">
            <w:pPr>
              <w:pStyle w:val="TAL"/>
            </w:pPr>
          </w:p>
        </w:tc>
        <w:tc>
          <w:tcPr>
            <w:tcW w:w="1996" w:type="pct"/>
            <w:shd w:val="clear" w:color="auto" w:fill="auto"/>
            <w:vAlign w:val="center"/>
          </w:tcPr>
          <w:p w14:paraId="377379B3" w14:textId="77777777" w:rsidR="004C1EED" w:rsidRPr="00DF24B5" w:rsidRDefault="004C1EED" w:rsidP="004C1EED">
            <w:pPr>
              <w:pStyle w:val="TAL"/>
            </w:pPr>
            <w:r w:rsidRPr="00DF24B5">
              <w:t xml:space="preserve">Starting symbol (S) </w:t>
            </w:r>
          </w:p>
        </w:tc>
        <w:tc>
          <w:tcPr>
            <w:tcW w:w="664" w:type="pct"/>
            <w:shd w:val="clear" w:color="auto" w:fill="auto"/>
            <w:vAlign w:val="center"/>
          </w:tcPr>
          <w:p w14:paraId="64109B0C" w14:textId="77777777" w:rsidR="004C1EED" w:rsidRPr="00DF24B5" w:rsidRDefault="004C1EED" w:rsidP="004C1EED">
            <w:pPr>
              <w:pStyle w:val="TAL"/>
            </w:pPr>
          </w:p>
        </w:tc>
        <w:tc>
          <w:tcPr>
            <w:tcW w:w="1321" w:type="pct"/>
            <w:shd w:val="clear" w:color="auto" w:fill="auto"/>
            <w:vAlign w:val="center"/>
          </w:tcPr>
          <w:p w14:paraId="6C18FF16" w14:textId="77777777" w:rsidR="004C1EED" w:rsidRPr="00DF24B5" w:rsidRDefault="004C1EED" w:rsidP="004C1EED">
            <w:pPr>
              <w:pStyle w:val="TAC"/>
              <w:rPr>
                <w:lang w:eastAsia="zh-CN"/>
              </w:rPr>
            </w:pPr>
            <w:r w:rsidRPr="00DF24B5">
              <w:rPr>
                <w:lang w:eastAsia="zh-CN"/>
              </w:rPr>
              <w:t>2</w:t>
            </w:r>
          </w:p>
        </w:tc>
      </w:tr>
      <w:tr w:rsidR="004C1EED" w:rsidRPr="00DF24B5" w14:paraId="697D0122" w14:textId="77777777" w:rsidTr="004C1EED">
        <w:trPr>
          <w:jc w:val="center"/>
        </w:trPr>
        <w:tc>
          <w:tcPr>
            <w:tcW w:w="1019" w:type="pct"/>
            <w:gridSpan w:val="2"/>
            <w:vMerge/>
            <w:shd w:val="clear" w:color="auto" w:fill="auto"/>
            <w:vAlign w:val="center"/>
          </w:tcPr>
          <w:p w14:paraId="6ECF52A2" w14:textId="77777777" w:rsidR="004C1EED" w:rsidRPr="00DF24B5" w:rsidRDefault="004C1EED" w:rsidP="004C1EED">
            <w:pPr>
              <w:pStyle w:val="TAL"/>
            </w:pPr>
          </w:p>
        </w:tc>
        <w:tc>
          <w:tcPr>
            <w:tcW w:w="1996" w:type="pct"/>
            <w:shd w:val="clear" w:color="auto" w:fill="auto"/>
            <w:vAlign w:val="center"/>
          </w:tcPr>
          <w:p w14:paraId="22A1F81B" w14:textId="77777777" w:rsidR="004C1EED" w:rsidRPr="00DF24B5" w:rsidRDefault="004C1EED" w:rsidP="004C1EED">
            <w:pPr>
              <w:pStyle w:val="TAL"/>
            </w:pPr>
            <w:r w:rsidRPr="00DF24B5">
              <w:t>Length (L)</w:t>
            </w:r>
          </w:p>
        </w:tc>
        <w:tc>
          <w:tcPr>
            <w:tcW w:w="664" w:type="pct"/>
            <w:shd w:val="clear" w:color="auto" w:fill="auto"/>
            <w:vAlign w:val="center"/>
          </w:tcPr>
          <w:p w14:paraId="3AB7E2F9" w14:textId="77777777" w:rsidR="004C1EED" w:rsidRPr="00DF24B5" w:rsidRDefault="004C1EED" w:rsidP="004C1EED">
            <w:pPr>
              <w:pStyle w:val="TAL"/>
            </w:pPr>
          </w:p>
        </w:tc>
        <w:tc>
          <w:tcPr>
            <w:tcW w:w="1321" w:type="pct"/>
            <w:shd w:val="clear" w:color="auto" w:fill="auto"/>
            <w:vAlign w:val="center"/>
          </w:tcPr>
          <w:p w14:paraId="3B8B4904" w14:textId="77777777" w:rsidR="004C1EED" w:rsidRPr="00DF24B5" w:rsidRDefault="004C1EED" w:rsidP="004C1EED">
            <w:pPr>
              <w:pStyle w:val="TAC"/>
              <w:rPr>
                <w:lang w:eastAsia="zh-CN"/>
              </w:rPr>
            </w:pPr>
            <w:r w:rsidRPr="00DF24B5">
              <w:rPr>
                <w:lang w:eastAsia="zh-CN"/>
              </w:rPr>
              <w:t>12</w:t>
            </w:r>
          </w:p>
        </w:tc>
      </w:tr>
      <w:tr w:rsidR="004C1EED" w:rsidRPr="00DF24B5" w14:paraId="67CB0728" w14:textId="77777777" w:rsidTr="004C1EED">
        <w:trPr>
          <w:jc w:val="center"/>
        </w:trPr>
        <w:tc>
          <w:tcPr>
            <w:tcW w:w="1019" w:type="pct"/>
            <w:gridSpan w:val="2"/>
            <w:vMerge/>
            <w:shd w:val="clear" w:color="auto" w:fill="auto"/>
            <w:vAlign w:val="center"/>
          </w:tcPr>
          <w:p w14:paraId="7BA157A7" w14:textId="77777777" w:rsidR="004C1EED" w:rsidRPr="00DF24B5" w:rsidRDefault="004C1EED" w:rsidP="004C1EED">
            <w:pPr>
              <w:pStyle w:val="TAL"/>
            </w:pPr>
          </w:p>
        </w:tc>
        <w:tc>
          <w:tcPr>
            <w:tcW w:w="1996" w:type="pct"/>
            <w:shd w:val="clear" w:color="auto" w:fill="auto"/>
            <w:vAlign w:val="center"/>
          </w:tcPr>
          <w:p w14:paraId="77ACADDB" w14:textId="77777777" w:rsidR="004C1EED" w:rsidRPr="00DF24B5" w:rsidRDefault="004C1EED" w:rsidP="004C1EED">
            <w:pPr>
              <w:pStyle w:val="TAL"/>
            </w:pPr>
            <w:r w:rsidRPr="00DF24B5">
              <w:t>PDSCH aggregation factor</w:t>
            </w:r>
          </w:p>
        </w:tc>
        <w:tc>
          <w:tcPr>
            <w:tcW w:w="664" w:type="pct"/>
            <w:shd w:val="clear" w:color="auto" w:fill="auto"/>
            <w:vAlign w:val="center"/>
          </w:tcPr>
          <w:p w14:paraId="3696A511" w14:textId="77777777" w:rsidR="004C1EED" w:rsidRPr="00DF24B5" w:rsidRDefault="004C1EED" w:rsidP="004C1EED">
            <w:pPr>
              <w:pStyle w:val="TAL"/>
            </w:pPr>
          </w:p>
        </w:tc>
        <w:tc>
          <w:tcPr>
            <w:tcW w:w="1321" w:type="pct"/>
            <w:shd w:val="clear" w:color="auto" w:fill="auto"/>
            <w:vAlign w:val="center"/>
          </w:tcPr>
          <w:p w14:paraId="4C47566A" w14:textId="77777777" w:rsidR="004C1EED" w:rsidRPr="00DF24B5" w:rsidRDefault="004C1EED" w:rsidP="004C1EED">
            <w:pPr>
              <w:pStyle w:val="TAC"/>
              <w:rPr>
                <w:lang w:eastAsia="zh-CN"/>
              </w:rPr>
            </w:pPr>
            <w:r w:rsidRPr="00DF24B5">
              <w:rPr>
                <w:lang w:eastAsia="zh-CN"/>
              </w:rPr>
              <w:t>1</w:t>
            </w:r>
          </w:p>
        </w:tc>
      </w:tr>
      <w:tr w:rsidR="004C1EED" w:rsidRPr="00DF24B5" w14:paraId="21EBC667" w14:textId="77777777" w:rsidTr="004C1EED">
        <w:trPr>
          <w:jc w:val="center"/>
        </w:trPr>
        <w:tc>
          <w:tcPr>
            <w:tcW w:w="1019" w:type="pct"/>
            <w:gridSpan w:val="2"/>
            <w:vMerge/>
            <w:shd w:val="clear" w:color="auto" w:fill="auto"/>
            <w:vAlign w:val="center"/>
          </w:tcPr>
          <w:p w14:paraId="72DE83E3" w14:textId="77777777" w:rsidR="004C1EED" w:rsidRPr="00DF24B5" w:rsidRDefault="004C1EED" w:rsidP="004C1EED">
            <w:pPr>
              <w:pStyle w:val="TAL"/>
            </w:pPr>
          </w:p>
        </w:tc>
        <w:tc>
          <w:tcPr>
            <w:tcW w:w="1996" w:type="pct"/>
            <w:shd w:val="clear" w:color="auto" w:fill="auto"/>
            <w:vAlign w:val="center"/>
          </w:tcPr>
          <w:p w14:paraId="5D768D0E" w14:textId="77777777" w:rsidR="004C1EED" w:rsidRPr="00DF24B5" w:rsidRDefault="004C1EED" w:rsidP="004C1EED">
            <w:pPr>
              <w:pStyle w:val="TAL"/>
            </w:pPr>
            <w:r w:rsidRPr="00DF24B5">
              <w:t>PRB bundling type</w:t>
            </w:r>
          </w:p>
        </w:tc>
        <w:tc>
          <w:tcPr>
            <w:tcW w:w="664" w:type="pct"/>
            <w:shd w:val="clear" w:color="auto" w:fill="auto"/>
            <w:vAlign w:val="center"/>
          </w:tcPr>
          <w:p w14:paraId="280E3A03" w14:textId="77777777" w:rsidR="004C1EED" w:rsidRPr="00DF24B5" w:rsidRDefault="004C1EED" w:rsidP="004C1EED">
            <w:pPr>
              <w:pStyle w:val="TAL"/>
            </w:pPr>
          </w:p>
        </w:tc>
        <w:tc>
          <w:tcPr>
            <w:tcW w:w="1321" w:type="pct"/>
            <w:shd w:val="clear" w:color="auto" w:fill="auto"/>
            <w:vAlign w:val="center"/>
          </w:tcPr>
          <w:p w14:paraId="44D45C75" w14:textId="77777777" w:rsidR="004C1EED" w:rsidRPr="00DF24B5" w:rsidRDefault="004C1EED" w:rsidP="004C1EED">
            <w:pPr>
              <w:pStyle w:val="TAC"/>
              <w:rPr>
                <w:lang w:eastAsia="zh-CN"/>
              </w:rPr>
            </w:pPr>
            <w:r w:rsidRPr="00DF24B5">
              <w:rPr>
                <w:lang w:eastAsia="zh-CN"/>
              </w:rPr>
              <w:t>Static</w:t>
            </w:r>
          </w:p>
        </w:tc>
      </w:tr>
      <w:tr w:rsidR="004C1EED" w:rsidRPr="00DF24B5" w14:paraId="7BF15247" w14:textId="77777777" w:rsidTr="004C1EED">
        <w:trPr>
          <w:jc w:val="center"/>
        </w:trPr>
        <w:tc>
          <w:tcPr>
            <w:tcW w:w="1019" w:type="pct"/>
            <w:gridSpan w:val="2"/>
            <w:vMerge/>
            <w:shd w:val="clear" w:color="auto" w:fill="auto"/>
            <w:vAlign w:val="center"/>
          </w:tcPr>
          <w:p w14:paraId="6D272559" w14:textId="77777777" w:rsidR="004C1EED" w:rsidRPr="00DF24B5" w:rsidRDefault="004C1EED" w:rsidP="004C1EED">
            <w:pPr>
              <w:pStyle w:val="TAL"/>
            </w:pPr>
          </w:p>
        </w:tc>
        <w:tc>
          <w:tcPr>
            <w:tcW w:w="1996" w:type="pct"/>
            <w:shd w:val="clear" w:color="auto" w:fill="auto"/>
            <w:vAlign w:val="center"/>
          </w:tcPr>
          <w:p w14:paraId="11D0AF8F" w14:textId="77777777" w:rsidR="004C1EED" w:rsidRPr="00DF24B5" w:rsidRDefault="004C1EED" w:rsidP="004C1EED">
            <w:pPr>
              <w:pStyle w:val="TAL"/>
            </w:pPr>
            <w:r w:rsidRPr="00DF24B5">
              <w:t>PRB bundling size</w:t>
            </w:r>
          </w:p>
        </w:tc>
        <w:tc>
          <w:tcPr>
            <w:tcW w:w="664" w:type="pct"/>
            <w:shd w:val="clear" w:color="auto" w:fill="auto"/>
            <w:vAlign w:val="center"/>
          </w:tcPr>
          <w:p w14:paraId="0DEBCDE7" w14:textId="77777777" w:rsidR="004C1EED" w:rsidRPr="00DF24B5" w:rsidRDefault="004C1EED" w:rsidP="004C1EED">
            <w:pPr>
              <w:pStyle w:val="TAL"/>
            </w:pPr>
          </w:p>
        </w:tc>
        <w:tc>
          <w:tcPr>
            <w:tcW w:w="1321" w:type="pct"/>
            <w:shd w:val="clear" w:color="auto" w:fill="auto"/>
            <w:vAlign w:val="center"/>
          </w:tcPr>
          <w:p w14:paraId="2A46DF4D" w14:textId="77777777" w:rsidR="004C1EED" w:rsidRPr="00DF24B5" w:rsidRDefault="004C1EED" w:rsidP="004C1EED">
            <w:pPr>
              <w:pStyle w:val="TAC"/>
              <w:rPr>
                <w:lang w:eastAsia="zh-CN"/>
              </w:rPr>
            </w:pPr>
            <w:r w:rsidRPr="00DF24B5">
              <w:rPr>
                <w:lang w:eastAsia="zh-CN"/>
              </w:rPr>
              <w:t>2</w:t>
            </w:r>
          </w:p>
        </w:tc>
      </w:tr>
      <w:tr w:rsidR="004C1EED" w:rsidRPr="00DF24B5" w14:paraId="058BB119" w14:textId="77777777" w:rsidTr="004C1EED">
        <w:trPr>
          <w:jc w:val="center"/>
        </w:trPr>
        <w:tc>
          <w:tcPr>
            <w:tcW w:w="1019" w:type="pct"/>
            <w:gridSpan w:val="2"/>
            <w:vMerge/>
            <w:shd w:val="clear" w:color="auto" w:fill="auto"/>
            <w:vAlign w:val="center"/>
          </w:tcPr>
          <w:p w14:paraId="73EE6EAB" w14:textId="77777777" w:rsidR="004C1EED" w:rsidRPr="00DF24B5" w:rsidRDefault="004C1EED" w:rsidP="004C1EED">
            <w:pPr>
              <w:pStyle w:val="TAL"/>
            </w:pPr>
          </w:p>
        </w:tc>
        <w:tc>
          <w:tcPr>
            <w:tcW w:w="1996" w:type="pct"/>
            <w:shd w:val="clear" w:color="auto" w:fill="auto"/>
            <w:vAlign w:val="center"/>
          </w:tcPr>
          <w:p w14:paraId="1D188026" w14:textId="77777777" w:rsidR="004C1EED" w:rsidRPr="00DF24B5" w:rsidRDefault="004C1EED" w:rsidP="004C1EED">
            <w:pPr>
              <w:pStyle w:val="TAL"/>
            </w:pPr>
            <w:r w:rsidRPr="00DF24B5">
              <w:t>Resource allocation type</w:t>
            </w:r>
          </w:p>
        </w:tc>
        <w:tc>
          <w:tcPr>
            <w:tcW w:w="664" w:type="pct"/>
            <w:shd w:val="clear" w:color="auto" w:fill="auto"/>
            <w:vAlign w:val="center"/>
          </w:tcPr>
          <w:p w14:paraId="4FF8E62E" w14:textId="77777777" w:rsidR="004C1EED" w:rsidRPr="00DF24B5" w:rsidRDefault="004C1EED" w:rsidP="004C1EED">
            <w:pPr>
              <w:pStyle w:val="TAL"/>
            </w:pPr>
          </w:p>
        </w:tc>
        <w:tc>
          <w:tcPr>
            <w:tcW w:w="1321" w:type="pct"/>
            <w:shd w:val="clear" w:color="auto" w:fill="auto"/>
            <w:vAlign w:val="center"/>
          </w:tcPr>
          <w:p w14:paraId="1AA34B47" w14:textId="77777777" w:rsidR="004C1EED" w:rsidRPr="00DF24B5" w:rsidRDefault="004C1EED" w:rsidP="004C1EED">
            <w:pPr>
              <w:pStyle w:val="TAC"/>
              <w:rPr>
                <w:lang w:eastAsia="zh-CN"/>
              </w:rPr>
            </w:pPr>
            <w:r w:rsidRPr="00DF24B5">
              <w:rPr>
                <w:lang w:eastAsia="zh-CN"/>
              </w:rPr>
              <w:t>type 0</w:t>
            </w:r>
          </w:p>
        </w:tc>
      </w:tr>
      <w:tr w:rsidR="004C1EED" w:rsidRPr="00DF24B5" w14:paraId="68DE0F21" w14:textId="77777777" w:rsidTr="004C1EED">
        <w:trPr>
          <w:jc w:val="center"/>
        </w:trPr>
        <w:tc>
          <w:tcPr>
            <w:tcW w:w="1019" w:type="pct"/>
            <w:gridSpan w:val="2"/>
            <w:vMerge/>
            <w:shd w:val="clear" w:color="auto" w:fill="auto"/>
            <w:vAlign w:val="center"/>
          </w:tcPr>
          <w:p w14:paraId="5B15B870" w14:textId="77777777" w:rsidR="004C1EED" w:rsidRPr="00DF24B5" w:rsidRDefault="004C1EED" w:rsidP="004C1EED">
            <w:pPr>
              <w:pStyle w:val="TAL"/>
            </w:pPr>
          </w:p>
        </w:tc>
        <w:tc>
          <w:tcPr>
            <w:tcW w:w="1996" w:type="pct"/>
            <w:shd w:val="clear" w:color="auto" w:fill="auto"/>
            <w:vAlign w:val="center"/>
          </w:tcPr>
          <w:p w14:paraId="6B518EE8" w14:textId="77777777" w:rsidR="004C1EED" w:rsidRPr="00DF24B5" w:rsidRDefault="004C1EED" w:rsidP="004C1EED">
            <w:pPr>
              <w:pStyle w:val="TAL"/>
            </w:pPr>
            <w:r w:rsidRPr="00DF24B5">
              <w:t>RBG size</w:t>
            </w:r>
          </w:p>
        </w:tc>
        <w:tc>
          <w:tcPr>
            <w:tcW w:w="664" w:type="pct"/>
            <w:shd w:val="clear" w:color="auto" w:fill="auto"/>
            <w:vAlign w:val="center"/>
          </w:tcPr>
          <w:p w14:paraId="32E43B8A" w14:textId="77777777" w:rsidR="004C1EED" w:rsidRPr="00DF24B5" w:rsidRDefault="004C1EED" w:rsidP="004C1EED">
            <w:pPr>
              <w:pStyle w:val="TAL"/>
            </w:pPr>
          </w:p>
        </w:tc>
        <w:tc>
          <w:tcPr>
            <w:tcW w:w="1321" w:type="pct"/>
            <w:shd w:val="clear" w:color="auto" w:fill="auto"/>
            <w:vAlign w:val="center"/>
          </w:tcPr>
          <w:p w14:paraId="78CCEE47" w14:textId="77777777" w:rsidR="004C1EED" w:rsidRPr="00DF24B5" w:rsidRDefault="004C1EED" w:rsidP="004C1EED">
            <w:pPr>
              <w:pStyle w:val="TAC"/>
              <w:rPr>
                <w:lang w:eastAsia="zh-CN"/>
              </w:rPr>
            </w:pPr>
            <w:r w:rsidRPr="00DF24B5">
              <w:rPr>
                <w:lang w:eastAsia="zh-CN"/>
              </w:rPr>
              <w:t>Config 2</w:t>
            </w:r>
          </w:p>
        </w:tc>
      </w:tr>
      <w:tr w:rsidR="004C1EED" w:rsidRPr="00DF24B5" w14:paraId="03B91363" w14:textId="77777777" w:rsidTr="004C1EED">
        <w:trPr>
          <w:jc w:val="center"/>
        </w:trPr>
        <w:tc>
          <w:tcPr>
            <w:tcW w:w="1019" w:type="pct"/>
            <w:gridSpan w:val="2"/>
            <w:vMerge/>
            <w:shd w:val="clear" w:color="auto" w:fill="auto"/>
            <w:vAlign w:val="center"/>
          </w:tcPr>
          <w:p w14:paraId="29F75036" w14:textId="77777777" w:rsidR="004C1EED" w:rsidRPr="00DF24B5" w:rsidRDefault="004C1EED" w:rsidP="004C1EED">
            <w:pPr>
              <w:pStyle w:val="TAL"/>
            </w:pPr>
          </w:p>
        </w:tc>
        <w:tc>
          <w:tcPr>
            <w:tcW w:w="1996" w:type="pct"/>
            <w:shd w:val="clear" w:color="auto" w:fill="auto"/>
            <w:vAlign w:val="center"/>
          </w:tcPr>
          <w:p w14:paraId="0FCCFEB0" w14:textId="77777777" w:rsidR="004C1EED" w:rsidRPr="00DF24B5" w:rsidRDefault="004C1EED" w:rsidP="004C1EED">
            <w:pPr>
              <w:pStyle w:val="TAL"/>
              <w:rPr>
                <w:lang w:eastAsia="ja-JP"/>
              </w:rPr>
            </w:pPr>
            <w:r w:rsidRPr="00DF24B5">
              <w:rPr>
                <w:lang w:eastAsia="ja-JP"/>
              </w:rPr>
              <w:t>VRB-to-PRB mapping type</w:t>
            </w:r>
          </w:p>
        </w:tc>
        <w:tc>
          <w:tcPr>
            <w:tcW w:w="664" w:type="pct"/>
            <w:shd w:val="clear" w:color="auto" w:fill="auto"/>
            <w:vAlign w:val="center"/>
          </w:tcPr>
          <w:p w14:paraId="46535BF6" w14:textId="77777777" w:rsidR="004C1EED" w:rsidRPr="00DF24B5" w:rsidRDefault="004C1EED" w:rsidP="004C1EED">
            <w:pPr>
              <w:pStyle w:val="TAL"/>
            </w:pPr>
          </w:p>
        </w:tc>
        <w:tc>
          <w:tcPr>
            <w:tcW w:w="1321" w:type="pct"/>
            <w:shd w:val="clear" w:color="auto" w:fill="auto"/>
            <w:vAlign w:val="center"/>
          </w:tcPr>
          <w:p w14:paraId="06FBC4C9" w14:textId="77777777" w:rsidR="004C1EED" w:rsidRPr="00DF24B5" w:rsidRDefault="004C1EED" w:rsidP="004C1EED">
            <w:pPr>
              <w:pStyle w:val="TAC"/>
              <w:rPr>
                <w:lang w:eastAsia="zh-CN"/>
              </w:rPr>
            </w:pPr>
            <w:r w:rsidRPr="00DF24B5">
              <w:rPr>
                <w:lang w:eastAsia="zh-CN"/>
              </w:rPr>
              <w:t>Non-interleaved</w:t>
            </w:r>
          </w:p>
        </w:tc>
      </w:tr>
      <w:tr w:rsidR="004C1EED" w:rsidRPr="00DF24B5" w14:paraId="6CB99A60" w14:textId="77777777" w:rsidTr="004C1EED">
        <w:trPr>
          <w:jc w:val="center"/>
        </w:trPr>
        <w:tc>
          <w:tcPr>
            <w:tcW w:w="1019" w:type="pct"/>
            <w:gridSpan w:val="2"/>
            <w:vMerge/>
            <w:shd w:val="clear" w:color="auto" w:fill="auto"/>
            <w:vAlign w:val="center"/>
          </w:tcPr>
          <w:p w14:paraId="6E297190" w14:textId="77777777" w:rsidR="004C1EED" w:rsidRPr="00DF24B5" w:rsidRDefault="004C1EED" w:rsidP="004C1EED">
            <w:pPr>
              <w:pStyle w:val="TAL"/>
            </w:pPr>
          </w:p>
        </w:tc>
        <w:tc>
          <w:tcPr>
            <w:tcW w:w="1996" w:type="pct"/>
            <w:shd w:val="clear" w:color="auto" w:fill="auto"/>
            <w:vAlign w:val="center"/>
          </w:tcPr>
          <w:p w14:paraId="46F68EC8" w14:textId="77777777" w:rsidR="004C1EED" w:rsidRPr="00DF24B5" w:rsidRDefault="004C1EED" w:rsidP="004C1EED">
            <w:pPr>
              <w:pStyle w:val="TAL"/>
              <w:rPr>
                <w:lang w:eastAsia="ja-JP"/>
              </w:rPr>
            </w:pPr>
            <w:r w:rsidRPr="00DF24B5">
              <w:rPr>
                <w:lang w:eastAsia="ja-JP"/>
              </w:rPr>
              <w:t>VRB-to-PRB mapping interleaver bundle size</w:t>
            </w:r>
          </w:p>
        </w:tc>
        <w:tc>
          <w:tcPr>
            <w:tcW w:w="664" w:type="pct"/>
            <w:shd w:val="clear" w:color="auto" w:fill="auto"/>
            <w:vAlign w:val="center"/>
          </w:tcPr>
          <w:p w14:paraId="7BD07707" w14:textId="77777777" w:rsidR="004C1EED" w:rsidRPr="00DF24B5" w:rsidRDefault="004C1EED" w:rsidP="004C1EED">
            <w:pPr>
              <w:pStyle w:val="TAL"/>
            </w:pPr>
          </w:p>
        </w:tc>
        <w:tc>
          <w:tcPr>
            <w:tcW w:w="1321" w:type="pct"/>
            <w:shd w:val="clear" w:color="auto" w:fill="auto"/>
            <w:vAlign w:val="center"/>
          </w:tcPr>
          <w:p w14:paraId="077348B9" w14:textId="77777777" w:rsidR="004C1EED" w:rsidRPr="00DF24B5" w:rsidRDefault="004C1EED" w:rsidP="004C1EED">
            <w:pPr>
              <w:pStyle w:val="TAC"/>
              <w:rPr>
                <w:lang w:eastAsia="zh-CN"/>
              </w:rPr>
            </w:pPr>
            <w:r w:rsidRPr="00DF24B5">
              <w:rPr>
                <w:lang w:eastAsia="zh-CN"/>
              </w:rPr>
              <w:t>N/A</w:t>
            </w:r>
          </w:p>
        </w:tc>
      </w:tr>
      <w:tr w:rsidR="004C1EED" w:rsidRPr="00DF24B5" w14:paraId="51419C50" w14:textId="77777777" w:rsidTr="004C1EED">
        <w:trPr>
          <w:jc w:val="center"/>
        </w:trPr>
        <w:tc>
          <w:tcPr>
            <w:tcW w:w="1019" w:type="pct"/>
            <w:gridSpan w:val="2"/>
            <w:vMerge w:val="restart"/>
            <w:shd w:val="clear" w:color="auto" w:fill="auto"/>
            <w:vAlign w:val="center"/>
          </w:tcPr>
          <w:p w14:paraId="2764456B" w14:textId="77777777" w:rsidR="004C1EED" w:rsidRPr="00DF24B5" w:rsidRDefault="004C1EED" w:rsidP="004C1EED">
            <w:pPr>
              <w:pStyle w:val="TAL"/>
            </w:pPr>
            <w:r w:rsidRPr="00DF24B5">
              <w:t>PDSCH DMRS configuration</w:t>
            </w:r>
          </w:p>
        </w:tc>
        <w:tc>
          <w:tcPr>
            <w:tcW w:w="1996" w:type="pct"/>
            <w:shd w:val="clear" w:color="auto" w:fill="auto"/>
            <w:vAlign w:val="center"/>
          </w:tcPr>
          <w:p w14:paraId="4CC7ED1E" w14:textId="77777777" w:rsidR="004C1EED" w:rsidRPr="00DF24B5" w:rsidRDefault="004C1EED" w:rsidP="004C1EED">
            <w:pPr>
              <w:pStyle w:val="TAL"/>
            </w:pPr>
            <w:r w:rsidRPr="00DF24B5">
              <w:t>DMRS Type</w:t>
            </w:r>
          </w:p>
        </w:tc>
        <w:tc>
          <w:tcPr>
            <w:tcW w:w="664" w:type="pct"/>
            <w:shd w:val="clear" w:color="auto" w:fill="auto"/>
            <w:vAlign w:val="center"/>
          </w:tcPr>
          <w:p w14:paraId="2CE06A2C" w14:textId="77777777" w:rsidR="004C1EED" w:rsidRPr="00DF24B5" w:rsidRDefault="004C1EED" w:rsidP="004C1EED">
            <w:pPr>
              <w:pStyle w:val="TAL"/>
            </w:pPr>
          </w:p>
        </w:tc>
        <w:tc>
          <w:tcPr>
            <w:tcW w:w="1321" w:type="pct"/>
            <w:shd w:val="clear" w:color="auto" w:fill="auto"/>
            <w:vAlign w:val="center"/>
          </w:tcPr>
          <w:p w14:paraId="3855DE65" w14:textId="77777777" w:rsidR="004C1EED" w:rsidRPr="00DF24B5" w:rsidRDefault="004C1EED" w:rsidP="004C1EED">
            <w:pPr>
              <w:pStyle w:val="TAC"/>
              <w:rPr>
                <w:lang w:eastAsia="zh-CN"/>
              </w:rPr>
            </w:pPr>
            <w:r w:rsidRPr="00DF24B5">
              <w:rPr>
                <w:lang w:eastAsia="zh-CN"/>
              </w:rPr>
              <w:t>Type 1</w:t>
            </w:r>
          </w:p>
        </w:tc>
      </w:tr>
      <w:tr w:rsidR="004C1EED" w:rsidRPr="00DF24B5" w14:paraId="51C39BAD" w14:textId="77777777" w:rsidTr="004C1EED">
        <w:trPr>
          <w:jc w:val="center"/>
        </w:trPr>
        <w:tc>
          <w:tcPr>
            <w:tcW w:w="1019" w:type="pct"/>
            <w:gridSpan w:val="2"/>
            <w:vMerge/>
            <w:shd w:val="clear" w:color="auto" w:fill="auto"/>
            <w:vAlign w:val="center"/>
          </w:tcPr>
          <w:p w14:paraId="5D1677D0" w14:textId="77777777" w:rsidR="004C1EED" w:rsidRPr="00DF24B5" w:rsidRDefault="004C1EED" w:rsidP="004C1EED">
            <w:pPr>
              <w:pStyle w:val="TAL"/>
            </w:pPr>
          </w:p>
        </w:tc>
        <w:tc>
          <w:tcPr>
            <w:tcW w:w="1996" w:type="pct"/>
            <w:shd w:val="clear" w:color="auto" w:fill="auto"/>
            <w:vAlign w:val="center"/>
          </w:tcPr>
          <w:p w14:paraId="41FF3CBB" w14:textId="77777777" w:rsidR="004C1EED" w:rsidRPr="00DF24B5" w:rsidRDefault="004C1EED" w:rsidP="004C1EED">
            <w:pPr>
              <w:pStyle w:val="TAL"/>
            </w:pPr>
            <w:r w:rsidRPr="00DF24B5">
              <w:t>Number of additional DMRS</w:t>
            </w:r>
          </w:p>
        </w:tc>
        <w:tc>
          <w:tcPr>
            <w:tcW w:w="664" w:type="pct"/>
            <w:shd w:val="clear" w:color="auto" w:fill="auto"/>
            <w:vAlign w:val="center"/>
          </w:tcPr>
          <w:p w14:paraId="77C9A76C" w14:textId="77777777" w:rsidR="004C1EED" w:rsidRPr="00DF24B5" w:rsidRDefault="004C1EED" w:rsidP="004C1EED">
            <w:pPr>
              <w:pStyle w:val="TAL"/>
            </w:pPr>
          </w:p>
        </w:tc>
        <w:tc>
          <w:tcPr>
            <w:tcW w:w="1321" w:type="pct"/>
            <w:shd w:val="clear" w:color="auto" w:fill="auto"/>
            <w:vAlign w:val="center"/>
          </w:tcPr>
          <w:p w14:paraId="0E28E41B" w14:textId="77777777" w:rsidR="004C1EED" w:rsidRPr="00DF24B5" w:rsidRDefault="004C1EED" w:rsidP="004C1EED">
            <w:pPr>
              <w:pStyle w:val="TAC"/>
              <w:rPr>
                <w:lang w:eastAsia="zh-CN"/>
              </w:rPr>
            </w:pPr>
            <w:r w:rsidRPr="00DF24B5">
              <w:rPr>
                <w:lang w:eastAsia="zh-CN"/>
              </w:rPr>
              <w:t>1</w:t>
            </w:r>
          </w:p>
        </w:tc>
      </w:tr>
      <w:tr w:rsidR="004C1EED" w:rsidRPr="00DF24B5" w14:paraId="00F03130" w14:textId="77777777" w:rsidTr="004C1EED">
        <w:trPr>
          <w:jc w:val="center"/>
        </w:trPr>
        <w:tc>
          <w:tcPr>
            <w:tcW w:w="1019" w:type="pct"/>
            <w:gridSpan w:val="2"/>
            <w:vMerge/>
            <w:shd w:val="clear" w:color="auto" w:fill="auto"/>
            <w:vAlign w:val="center"/>
          </w:tcPr>
          <w:p w14:paraId="58381AB5" w14:textId="77777777" w:rsidR="004C1EED" w:rsidRPr="00DF24B5" w:rsidRDefault="004C1EED" w:rsidP="004C1EED">
            <w:pPr>
              <w:pStyle w:val="TAL"/>
            </w:pPr>
          </w:p>
        </w:tc>
        <w:tc>
          <w:tcPr>
            <w:tcW w:w="1996" w:type="pct"/>
            <w:shd w:val="clear" w:color="auto" w:fill="auto"/>
            <w:vAlign w:val="center"/>
          </w:tcPr>
          <w:p w14:paraId="7B6569F1" w14:textId="77777777" w:rsidR="004C1EED" w:rsidRPr="00DF24B5" w:rsidRDefault="004C1EED" w:rsidP="004C1EED">
            <w:pPr>
              <w:pStyle w:val="TAL"/>
            </w:pPr>
            <w:r w:rsidRPr="00DF24B5">
              <w:t>Maximum number of OFDM symbols for DL front loaded DMRS</w:t>
            </w:r>
          </w:p>
        </w:tc>
        <w:tc>
          <w:tcPr>
            <w:tcW w:w="664" w:type="pct"/>
            <w:shd w:val="clear" w:color="auto" w:fill="auto"/>
            <w:vAlign w:val="center"/>
          </w:tcPr>
          <w:p w14:paraId="7C9E3ABB" w14:textId="77777777" w:rsidR="004C1EED" w:rsidRPr="00DF24B5" w:rsidRDefault="004C1EED" w:rsidP="004C1EED">
            <w:pPr>
              <w:pStyle w:val="TAL"/>
            </w:pPr>
          </w:p>
        </w:tc>
        <w:tc>
          <w:tcPr>
            <w:tcW w:w="1321" w:type="pct"/>
            <w:shd w:val="clear" w:color="auto" w:fill="auto"/>
            <w:vAlign w:val="center"/>
          </w:tcPr>
          <w:p w14:paraId="5D40259F" w14:textId="77777777" w:rsidR="004C1EED" w:rsidRPr="00DF24B5" w:rsidRDefault="004C1EED" w:rsidP="004C1EED">
            <w:pPr>
              <w:pStyle w:val="TAC"/>
              <w:rPr>
                <w:lang w:eastAsia="zh-CN"/>
              </w:rPr>
            </w:pPr>
            <w:r w:rsidRPr="00DF24B5">
              <w:rPr>
                <w:lang w:eastAsia="zh-CN"/>
              </w:rPr>
              <w:t>1</w:t>
            </w:r>
          </w:p>
        </w:tc>
      </w:tr>
      <w:tr w:rsidR="004C1EED" w:rsidRPr="00DF24B5" w14:paraId="708162C0" w14:textId="77777777" w:rsidTr="004C1EED">
        <w:trPr>
          <w:jc w:val="center"/>
        </w:trPr>
        <w:tc>
          <w:tcPr>
            <w:tcW w:w="1019" w:type="pct"/>
            <w:gridSpan w:val="2"/>
            <w:vMerge/>
            <w:shd w:val="clear" w:color="auto" w:fill="auto"/>
            <w:vAlign w:val="center"/>
          </w:tcPr>
          <w:p w14:paraId="199BAB8C" w14:textId="77777777" w:rsidR="004C1EED" w:rsidRPr="00DF24B5" w:rsidRDefault="004C1EED" w:rsidP="004C1EED">
            <w:pPr>
              <w:pStyle w:val="TAL"/>
            </w:pPr>
          </w:p>
        </w:tc>
        <w:tc>
          <w:tcPr>
            <w:tcW w:w="1996" w:type="pct"/>
            <w:shd w:val="clear" w:color="auto" w:fill="auto"/>
            <w:vAlign w:val="center"/>
          </w:tcPr>
          <w:p w14:paraId="0410DAAD" w14:textId="77777777" w:rsidR="004C1EED" w:rsidRPr="00DF24B5" w:rsidRDefault="004C1EED" w:rsidP="004C1EED">
            <w:pPr>
              <w:pStyle w:val="TAL"/>
            </w:pPr>
            <w:r w:rsidRPr="00DF24B5">
              <w:rPr>
                <w:lang w:eastAsia="zh-CN"/>
              </w:rPr>
              <w:t>DMRS ports indexes</w:t>
            </w:r>
          </w:p>
        </w:tc>
        <w:tc>
          <w:tcPr>
            <w:tcW w:w="664" w:type="pct"/>
            <w:shd w:val="clear" w:color="auto" w:fill="auto"/>
            <w:vAlign w:val="center"/>
          </w:tcPr>
          <w:p w14:paraId="15A1E266" w14:textId="77777777" w:rsidR="004C1EED" w:rsidRPr="00DF24B5" w:rsidRDefault="004C1EED" w:rsidP="004C1EED">
            <w:pPr>
              <w:pStyle w:val="TAL"/>
            </w:pPr>
          </w:p>
        </w:tc>
        <w:tc>
          <w:tcPr>
            <w:tcW w:w="1321" w:type="pct"/>
            <w:shd w:val="clear" w:color="auto" w:fill="auto"/>
            <w:vAlign w:val="center"/>
          </w:tcPr>
          <w:p w14:paraId="7E772015" w14:textId="77777777" w:rsidR="004C1EED" w:rsidRPr="00DF24B5" w:rsidRDefault="004C1EED" w:rsidP="004C1EED">
            <w:pPr>
              <w:pStyle w:val="TAC"/>
              <w:rPr>
                <w:lang w:eastAsia="zh-CN"/>
              </w:rPr>
            </w:pPr>
            <w:r w:rsidRPr="00DF24B5">
              <w:rPr>
                <w:lang w:eastAsia="zh-CN"/>
              </w:rPr>
              <w:t>{1000} for Rank1</w:t>
            </w:r>
          </w:p>
          <w:p w14:paraId="3B16B097" w14:textId="77777777" w:rsidR="004C1EED" w:rsidRPr="00DF24B5" w:rsidRDefault="004C1EED" w:rsidP="004C1EED">
            <w:pPr>
              <w:pStyle w:val="TAC"/>
              <w:rPr>
                <w:lang w:eastAsia="zh-CN"/>
              </w:rPr>
            </w:pPr>
            <w:r w:rsidRPr="00DF24B5">
              <w:rPr>
                <w:lang w:eastAsia="zh-CN"/>
              </w:rPr>
              <w:t>{1000,1001} for Rank2</w:t>
            </w:r>
          </w:p>
        </w:tc>
      </w:tr>
      <w:tr w:rsidR="004C1EED" w:rsidRPr="00DF24B5" w14:paraId="4C2ABFB6" w14:textId="77777777" w:rsidTr="004C1EED">
        <w:trPr>
          <w:jc w:val="center"/>
        </w:trPr>
        <w:tc>
          <w:tcPr>
            <w:tcW w:w="1019" w:type="pct"/>
            <w:gridSpan w:val="2"/>
            <w:vMerge/>
            <w:shd w:val="clear" w:color="auto" w:fill="auto"/>
            <w:vAlign w:val="center"/>
          </w:tcPr>
          <w:p w14:paraId="2EB64E0C" w14:textId="77777777" w:rsidR="004C1EED" w:rsidRPr="00DF24B5" w:rsidRDefault="004C1EED" w:rsidP="004C1EED">
            <w:pPr>
              <w:pStyle w:val="TAL"/>
            </w:pPr>
          </w:p>
        </w:tc>
        <w:tc>
          <w:tcPr>
            <w:tcW w:w="1996" w:type="pct"/>
            <w:shd w:val="clear" w:color="auto" w:fill="auto"/>
            <w:vAlign w:val="center"/>
          </w:tcPr>
          <w:p w14:paraId="22DCE439" w14:textId="77777777" w:rsidR="004C1EED" w:rsidRPr="00DF24B5" w:rsidRDefault="004C1EED" w:rsidP="004C1EED">
            <w:pPr>
              <w:pStyle w:val="TAL"/>
            </w:pPr>
            <w:r w:rsidRPr="00DF24B5">
              <w:t>Number of PDSCH DMRS CDM group(s) without data</w:t>
            </w:r>
          </w:p>
        </w:tc>
        <w:tc>
          <w:tcPr>
            <w:tcW w:w="664" w:type="pct"/>
            <w:shd w:val="clear" w:color="auto" w:fill="auto"/>
            <w:vAlign w:val="center"/>
          </w:tcPr>
          <w:p w14:paraId="0F2C2B96" w14:textId="77777777" w:rsidR="004C1EED" w:rsidRPr="00DF24B5" w:rsidRDefault="004C1EED" w:rsidP="004C1EED">
            <w:pPr>
              <w:pStyle w:val="TAL"/>
            </w:pPr>
          </w:p>
        </w:tc>
        <w:tc>
          <w:tcPr>
            <w:tcW w:w="1321" w:type="pct"/>
            <w:shd w:val="clear" w:color="auto" w:fill="auto"/>
            <w:vAlign w:val="center"/>
          </w:tcPr>
          <w:p w14:paraId="2C90DAE8" w14:textId="77777777" w:rsidR="004C1EED" w:rsidRPr="00DF24B5" w:rsidRDefault="004C1EED" w:rsidP="004C1EED">
            <w:pPr>
              <w:pStyle w:val="TAC"/>
              <w:rPr>
                <w:lang w:eastAsia="zh-CN"/>
              </w:rPr>
            </w:pPr>
            <w:r w:rsidRPr="00DF24B5">
              <w:rPr>
                <w:lang w:eastAsia="zh-CN"/>
              </w:rPr>
              <w:t>2</w:t>
            </w:r>
          </w:p>
        </w:tc>
      </w:tr>
      <w:tr w:rsidR="004C1EED" w:rsidRPr="00DF24B5" w14:paraId="366C2932" w14:textId="77777777" w:rsidTr="004C1EED">
        <w:trPr>
          <w:jc w:val="center"/>
        </w:trPr>
        <w:tc>
          <w:tcPr>
            <w:tcW w:w="1019" w:type="pct"/>
            <w:gridSpan w:val="2"/>
            <w:vMerge w:val="restart"/>
            <w:shd w:val="clear" w:color="auto" w:fill="auto"/>
            <w:vAlign w:val="center"/>
          </w:tcPr>
          <w:p w14:paraId="1F098342" w14:textId="77777777" w:rsidR="004C1EED" w:rsidRPr="00DF24B5" w:rsidRDefault="004C1EED" w:rsidP="004C1EED">
            <w:pPr>
              <w:pStyle w:val="TAL"/>
            </w:pPr>
            <w:r w:rsidRPr="00DF24B5">
              <w:t>PTRS configuration</w:t>
            </w:r>
          </w:p>
        </w:tc>
        <w:tc>
          <w:tcPr>
            <w:tcW w:w="1996" w:type="pct"/>
            <w:shd w:val="clear" w:color="auto" w:fill="auto"/>
            <w:vAlign w:val="center"/>
          </w:tcPr>
          <w:p w14:paraId="4AFD4228" w14:textId="77777777" w:rsidR="004C1EED" w:rsidRPr="00DF24B5" w:rsidRDefault="004C1EED" w:rsidP="004C1EED">
            <w:pPr>
              <w:pStyle w:val="TAL"/>
            </w:pPr>
            <w:r w:rsidRPr="00DF24B5">
              <w:t>Frequency density (</w:t>
            </w:r>
            <w:r w:rsidRPr="00DF24B5">
              <w:rPr>
                <w:i/>
              </w:rPr>
              <w:t>K</w:t>
            </w:r>
            <w:r w:rsidRPr="00DF24B5">
              <w:rPr>
                <w:i/>
                <w:vertAlign w:val="subscript"/>
              </w:rPr>
              <w:t>PT-RS</w:t>
            </w:r>
            <w:r w:rsidRPr="00DF24B5">
              <w:t>)</w:t>
            </w:r>
          </w:p>
        </w:tc>
        <w:tc>
          <w:tcPr>
            <w:tcW w:w="664" w:type="pct"/>
            <w:shd w:val="clear" w:color="auto" w:fill="auto"/>
            <w:vAlign w:val="center"/>
          </w:tcPr>
          <w:p w14:paraId="70DFE7CC" w14:textId="77777777" w:rsidR="004C1EED" w:rsidRPr="00DF24B5" w:rsidRDefault="004C1EED" w:rsidP="004C1EED">
            <w:pPr>
              <w:pStyle w:val="TAL"/>
            </w:pPr>
          </w:p>
        </w:tc>
        <w:tc>
          <w:tcPr>
            <w:tcW w:w="1321" w:type="pct"/>
            <w:shd w:val="clear" w:color="auto" w:fill="auto"/>
            <w:vAlign w:val="center"/>
          </w:tcPr>
          <w:p w14:paraId="58CC7332" w14:textId="77777777" w:rsidR="004C1EED" w:rsidRPr="00DF24B5" w:rsidRDefault="004C1EED" w:rsidP="004C1EED">
            <w:pPr>
              <w:pStyle w:val="TAC"/>
              <w:rPr>
                <w:lang w:eastAsia="zh-CN"/>
              </w:rPr>
            </w:pPr>
            <w:r w:rsidRPr="00DF24B5">
              <w:rPr>
                <w:lang w:eastAsia="zh-CN"/>
              </w:rPr>
              <w:t>2</w:t>
            </w:r>
          </w:p>
        </w:tc>
      </w:tr>
      <w:tr w:rsidR="004C1EED" w:rsidRPr="00DF24B5" w14:paraId="5E815A18" w14:textId="77777777" w:rsidTr="004C1EED">
        <w:trPr>
          <w:jc w:val="center"/>
        </w:trPr>
        <w:tc>
          <w:tcPr>
            <w:tcW w:w="1019" w:type="pct"/>
            <w:gridSpan w:val="2"/>
            <w:vMerge/>
            <w:shd w:val="clear" w:color="auto" w:fill="auto"/>
            <w:vAlign w:val="center"/>
          </w:tcPr>
          <w:p w14:paraId="6E752972" w14:textId="77777777" w:rsidR="004C1EED" w:rsidRPr="00DF24B5" w:rsidRDefault="004C1EED" w:rsidP="004C1EED">
            <w:pPr>
              <w:pStyle w:val="TAL"/>
            </w:pPr>
          </w:p>
        </w:tc>
        <w:tc>
          <w:tcPr>
            <w:tcW w:w="1996" w:type="pct"/>
            <w:shd w:val="clear" w:color="auto" w:fill="auto"/>
            <w:vAlign w:val="center"/>
          </w:tcPr>
          <w:p w14:paraId="1FC3E2CB" w14:textId="77777777" w:rsidR="004C1EED" w:rsidRPr="00DF24B5" w:rsidRDefault="004C1EED" w:rsidP="004C1EED">
            <w:pPr>
              <w:pStyle w:val="TAL"/>
            </w:pPr>
            <w:r w:rsidRPr="00DF24B5">
              <w:t>Time density (</w:t>
            </w:r>
            <w:r w:rsidRPr="00DF24B5">
              <w:rPr>
                <w:i/>
              </w:rPr>
              <w:t>L</w:t>
            </w:r>
            <w:r w:rsidRPr="00DF24B5">
              <w:rPr>
                <w:i/>
                <w:vertAlign w:val="subscript"/>
              </w:rPr>
              <w:t>PT-RS</w:t>
            </w:r>
            <w:r w:rsidRPr="00DF24B5">
              <w:t>)</w:t>
            </w:r>
          </w:p>
        </w:tc>
        <w:tc>
          <w:tcPr>
            <w:tcW w:w="664" w:type="pct"/>
            <w:shd w:val="clear" w:color="auto" w:fill="auto"/>
            <w:vAlign w:val="center"/>
          </w:tcPr>
          <w:p w14:paraId="38E03A46" w14:textId="77777777" w:rsidR="004C1EED" w:rsidRPr="00DF24B5" w:rsidRDefault="004C1EED" w:rsidP="004C1EED">
            <w:pPr>
              <w:pStyle w:val="TAL"/>
            </w:pPr>
          </w:p>
        </w:tc>
        <w:tc>
          <w:tcPr>
            <w:tcW w:w="1321" w:type="pct"/>
            <w:shd w:val="clear" w:color="auto" w:fill="auto"/>
            <w:vAlign w:val="center"/>
          </w:tcPr>
          <w:p w14:paraId="0D284F92" w14:textId="77777777" w:rsidR="004C1EED" w:rsidRPr="00DF24B5" w:rsidRDefault="004C1EED" w:rsidP="004C1EED">
            <w:pPr>
              <w:pStyle w:val="TAC"/>
              <w:rPr>
                <w:lang w:eastAsia="zh-CN"/>
              </w:rPr>
            </w:pPr>
            <w:r w:rsidRPr="00DF24B5">
              <w:rPr>
                <w:lang w:eastAsia="zh-CN"/>
              </w:rPr>
              <w:t>1</w:t>
            </w:r>
          </w:p>
        </w:tc>
      </w:tr>
      <w:tr w:rsidR="004C1EED" w:rsidRPr="00DF24B5" w14:paraId="0E58EB03" w14:textId="77777777" w:rsidTr="004C1EED">
        <w:trPr>
          <w:jc w:val="center"/>
        </w:trPr>
        <w:tc>
          <w:tcPr>
            <w:tcW w:w="1019" w:type="pct"/>
            <w:gridSpan w:val="2"/>
            <w:vMerge/>
            <w:shd w:val="clear" w:color="auto" w:fill="auto"/>
            <w:vAlign w:val="center"/>
          </w:tcPr>
          <w:p w14:paraId="236A448E" w14:textId="77777777" w:rsidR="004C1EED" w:rsidRPr="00DF24B5" w:rsidRDefault="004C1EED" w:rsidP="004C1EED">
            <w:pPr>
              <w:pStyle w:val="TAL"/>
            </w:pPr>
          </w:p>
        </w:tc>
        <w:tc>
          <w:tcPr>
            <w:tcW w:w="1996" w:type="pct"/>
            <w:shd w:val="clear" w:color="auto" w:fill="auto"/>
            <w:vAlign w:val="center"/>
          </w:tcPr>
          <w:p w14:paraId="3ED4BC66" w14:textId="77777777" w:rsidR="004C1EED" w:rsidRPr="00DF24B5" w:rsidRDefault="004C1EED" w:rsidP="004C1EED">
            <w:pPr>
              <w:pStyle w:val="TAL"/>
            </w:pPr>
            <w:r w:rsidRPr="00DF24B5">
              <w:t>Resource Element Offset</w:t>
            </w:r>
          </w:p>
        </w:tc>
        <w:tc>
          <w:tcPr>
            <w:tcW w:w="664" w:type="pct"/>
            <w:shd w:val="clear" w:color="auto" w:fill="auto"/>
            <w:vAlign w:val="center"/>
          </w:tcPr>
          <w:p w14:paraId="024C7378" w14:textId="77777777" w:rsidR="004C1EED" w:rsidRPr="00DF24B5" w:rsidRDefault="004C1EED" w:rsidP="004C1EED">
            <w:pPr>
              <w:pStyle w:val="TAL"/>
            </w:pPr>
          </w:p>
        </w:tc>
        <w:tc>
          <w:tcPr>
            <w:tcW w:w="1321" w:type="pct"/>
            <w:shd w:val="clear" w:color="auto" w:fill="auto"/>
            <w:vAlign w:val="center"/>
          </w:tcPr>
          <w:p w14:paraId="49F670F9" w14:textId="77777777" w:rsidR="004C1EED" w:rsidRPr="00DF24B5" w:rsidRDefault="004C1EED" w:rsidP="004C1EED">
            <w:pPr>
              <w:pStyle w:val="TAC"/>
              <w:rPr>
                <w:lang w:eastAsia="zh-CN"/>
              </w:rPr>
            </w:pPr>
            <w:r w:rsidRPr="00DF24B5">
              <w:rPr>
                <w:lang w:eastAsia="zh-CN"/>
              </w:rPr>
              <w:t>2</w:t>
            </w:r>
          </w:p>
        </w:tc>
      </w:tr>
      <w:tr w:rsidR="004C1EED" w:rsidRPr="00DF24B5" w14:paraId="470FB863" w14:textId="77777777" w:rsidTr="004C1EED">
        <w:trPr>
          <w:jc w:val="center"/>
        </w:trPr>
        <w:tc>
          <w:tcPr>
            <w:tcW w:w="1019" w:type="pct"/>
            <w:gridSpan w:val="2"/>
            <w:shd w:val="clear" w:color="auto" w:fill="auto"/>
            <w:vAlign w:val="center"/>
          </w:tcPr>
          <w:p w14:paraId="043C8173" w14:textId="77777777" w:rsidR="004C1EED" w:rsidRPr="00DF24B5" w:rsidRDefault="004C1EED" w:rsidP="004C1EED">
            <w:pPr>
              <w:pStyle w:val="TAL"/>
            </w:pPr>
            <w:r w:rsidRPr="00DF24B5">
              <w:t>NZP CSI-RS for CSI acquisition</w:t>
            </w:r>
          </w:p>
        </w:tc>
        <w:tc>
          <w:tcPr>
            <w:tcW w:w="1996" w:type="pct"/>
            <w:tcBorders>
              <w:top w:val="single" w:sz="4" w:space="0" w:color="auto"/>
              <w:left w:val="single" w:sz="4" w:space="0" w:color="auto"/>
              <w:bottom w:val="single" w:sz="4" w:space="0" w:color="auto"/>
              <w:right w:val="single" w:sz="4" w:space="0" w:color="auto"/>
            </w:tcBorders>
            <w:shd w:val="clear" w:color="auto" w:fill="auto"/>
            <w:vAlign w:val="center"/>
          </w:tcPr>
          <w:p w14:paraId="203EC476" w14:textId="77777777" w:rsidR="004C1EED" w:rsidRPr="00DF24B5" w:rsidRDefault="004C1EED" w:rsidP="004C1EED">
            <w:pPr>
              <w:pStyle w:val="TAL"/>
            </w:pPr>
            <w:r w:rsidRPr="00DF24B5">
              <w:t>Frequency Occupation</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2303B8BD" w14:textId="77777777" w:rsidR="004C1EED" w:rsidRPr="00DF24B5" w:rsidRDefault="004C1EED" w:rsidP="004C1EED">
            <w:pPr>
              <w:pStyle w:val="TAL"/>
              <w:rPr>
                <w:lang w:eastAsia="zh-CN"/>
              </w:rPr>
            </w:pPr>
          </w:p>
        </w:tc>
        <w:tc>
          <w:tcPr>
            <w:tcW w:w="1321" w:type="pct"/>
            <w:tcBorders>
              <w:top w:val="single" w:sz="4" w:space="0" w:color="auto"/>
              <w:left w:val="single" w:sz="4" w:space="0" w:color="auto"/>
              <w:bottom w:val="single" w:sz="4" w:space="0" w:color="auto"/>
              <w:right w:val="single" w:sz="4" w:space="0" w:color="auto"/>
            </w:tcBorders>
            <w:shd w:val="clear" w:color="auto" w:fill="auto"/>
            <w:vAlign w:val="center"/>
          </w:tcPr>
          <w:p w14:paraId="60D2E447" w14:textId="77777777" w:rsidR="004C1EED" w:rsidRPr="00DF24B5" w:rsidRDefault="004C1EED" w:rsidP="004C1EED">
            <w:pPr>
              <w:pStyle w:val="TAC"/>
            </w:pPr>
            <w:r w:rsidRPr="00DF24B5">
              <w:t>Start PRB 0</w:t>
            </w:r>
          </w:p>
          <w:p w14:paraId="158C6BC9" w14:textId="77777777" w:rsidR="004C1EED" w:rsidRPr="00DF24B5" w:rsidRDefault="004C1EED" w:rsidP="004C1EED">
            <w:pPr>
              <w:pStyle w:val="TAC"/>
            </w:pPr>
            <w:r w:rsidRPr="00DF24B5">
              <w:t>Number of PRB = BWP size</w:t>
            </w:r>
          </w:p>
        </w:tc>
      </w:tr>
      <w:tr w:rsidR="004C1EED" w:rsidRPr="00DF24B5" w14:paraId="2DBBB655" w14:textId="77777777" w:rsidTr="004C1EED">
        <w:trPr>
          <w:jc w:val="center"/>
        </w:trPr>
        <w:tc>
          <w:tcPr>
            <w:tcW w:w="3014" w:type="pct"/>
            <w:gridSpan w:val="3"/>
            <w:tcBorders>
              <w:right w:val="single" w:sz="4" w:space="0" w:color="auto"/>
            </w:tcBorders>
            <w:shd w:val="clear" w:color="auto" w:fill="auto"/>
            <w:vAlign w:val="center"/>
          </w:tcPr>
          <w:p w14:paraId="41219AE9" w14:textId="77777777" w:rsidR="004C1EED" w:rsidRPr="00DF24B5" w:rsidRDefault="004C1EED" w:rsidP="004C1EED">
            <w:pPr>
              <w:pStyle w:val="TAL"/>
            </w:pPr>
            <w:r w:rsidRPr="00DF24B5">
              <w:rPr>
                <w:szCs w:val="18"/>
              </w:rPr>
              <w:t>Redundancy version coding sequence</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4140BA88" w14:textId="77777777" w:rsidR="004C1EED" w:rsidRPr="00DF24B5" w:rsidRDefault="004C1EED" w:rsidP="004C1EED">
            <w:pPr>
              <w:pStyle w:val="TAL"/>
              <w:rPr>
                <w:lang w:eastAsia="zh-CN"/>
              </w:rPr>
            </w:pPr>
          </w:p>
        </w:tc>
        <w:tc>
          <w:tcPr>
            <w:tcW w:w="1321" w:type="pct"/>
            <w:tcBorders>
              <w:top w:val="single" w:sz="4" w:space="0" w:color="auto"/>
              <w:left w:val="single" w:sz="4" w:space="0" w:color="auto"/>
              <w:bottom w:val="single" w:sz="4" w:space="0" w:color="auto"/>
              <w:right w:val="single" w:sz="4" w:space="0" w:color="auto"/>
            </w:tcBorders>
            <w:shd w:val="clear" w:color="auto" w:fill="auto"/>
          </w:tcPr>
          <w:p w14:paraId="6B40BDBC" w14:textId="77777777" w:rsidR="004C1EED" w:rsidRPr="00DF24B5" w:rsidRDefault="004C1EED" w:rsidP="004C1EED">
            <w:pPr>
              <w:pStyle w:val="TAC"/>
            </w:pPr>
            <w:r w:rsidRPr="00DF24B5">
              <w:rPr>
                <w:szCs w:val="18"/>
                <w:lang w:eastAsia="zh-CN"/>
              </w:rPr>
              <w:t>{0,2,3,1}</w:t>
            </w:r>
          </w:p>
        </w:tc>
      </w:tr>
    </w:tbl>
    <w:p w14:paraId="154E970D" w14:textId="77777777" w:rsidR="004C1EED" w:rsidRPr="00DF24B5" w:rsidRDefault="004C1EED" w:rsidP="004C1EED"/>
    <w:p w14:paraId="03057BBC" w14:textId="77777777" w:rsidR="004C1EED" w:rsidRPr="00DF24B5" w:rsidRDefault="004C1EED" w:rsidP="004C1EED">
      <w:pPr>
        <w:pStyle w:val="Heading4"/>
      </w:pPr>
      <w:bookmarkStart w:id="3887" w:name="_Toc75165404"/>
      <w:bookmarkStart w:id="3888" w:name="_Toc75334328"/>
      <w:bookmarkStart w:id="3889" w:name="_Toc75508520"/>
      <w:bookmarkStart w:id="3890" w:name="_Toc75816259"/>
      <w:bookmarkStart w:id="3891" w:name="_Toc76541417"/>
      <w:bookmarkStart w:id="3892" w:name="_Toc76541984"/>
      <w:bookmarkStart w:id="3893" w:name="_Toc82429874"/>
      <w:bookmarkStart w:id="3894" w:name="_Toc89940125"/>
      <w:bookmarkStart w:id="3895" w:name="_Toc98754451"/>
      <w:bookmarkStart w:id="3896" w:name="_Toc106178265"/>
      <w:bookmarkStart w:id="3897" w:name="_Toc114148983"/>
      <w:bookmarkStart w:id="3898" w:name="_Toc124151228"/>
      <w:bookmarkStart w:id="3899" w:name="_Toc130393768"/>
      <w:bookmarkStart w:id="3900" w:name="_Toc137562155"/>
      <w:bookmarkStart w:id="3901" w:name="_Toc138871297"/>
      <w:bookmarkStart w:id="3902" w:name="_Toc145534747"/>
      <w:r>
        <w:t>7</w:t>
      </w:r>
      <w:r w:rsidRPr="00DF24B5">
        <w:t>.</w:t>
      </w:r>
      <w:r>
        <w:t>1</w:t>
      </w:r>
      <w:r w:rsidRPr="00DF24B5">
        <w:t>.3.2</w:t>
      </w:r>
      <w:r w:rsidRPr="00DF24B5">
        <w:tab/>
        <w:t>Reporting of Channel Quality Indicator (CQI)</w:t>
      </w:r>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p>
    <w:p w14:paraId="04687CA5" w14:textId="77777777" w:rsidR="004C1EED" w:rsidRPr="00DF24B5" w:rsidRDefault="004C1EED" w:rsidP="004C1EED">
      <w:pPr>
        <w:pStyle w:val="Heading5"/>
      </w:pPr>
      <w:bookmarkStart w:id="3903" w:name="_Toc75165405"/>
      <w:bookmarkStart w:id="3904" w:name="_Toc75334329"/>
      <w:bookmarkStart w:id="3905" w:name="_Toc75508521"/>
      <w:bookmarkStart w:id="3906" w:name="_Toc75816260"/>
      <w:bookmarkStart w:id="3907" w:name="_Toc76541418"/>
      <w:bookmarkStart w:id="3908" w:name="_Toc76541985"/>
      <w:bookmarkStart w:id="3909" w:name="_Toc82429875"/>
      <w:bookmarkStart w:id="3910" w:name="_Toc89940126"/>
      <w:bookmarkStart w:id="3911" w:name="_Toc98754452"/>
      <w:bookmarkStart w:id="3912" w:name="_Toc106178266"/>
      <w:bookmarkStart w:id="3913" w:name="_Toc114148984"/>
      <w:bookmarkStart w:id="3914" w:name="_Toc124151229"/>
      <w:bookmarkStart w:id="3915" w:name="_Toc130393769"/>
      <w:bookmarkStart w:id="3916" w:name="_Toc137562156"/>
      <w:bookmarkStart w:id="3917" w:name="_Toc138871298"/>
      <w:bookmarkStart w:id="3918" w:name="_Toc145534748"/>
      <w:r>
        <w:t>7</w:t>
      </w:r>
      <w:r w:rsidRPr="00DF24B5">
        <w:t>.</w:t>
      </w:r>
      <w:r>
        <w:t>1</w:t>
      </w:r>
      <w:r w:rsidRPr="00DF24B5">
        <w:t>.3.2.1</w:t>
      </w:r>
      <w:r w:rsidRPr="00DF24B5">
        <w:tab/>
        <w:t>Definition and applicability</w:t>
      </w:r>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p>
    <w:p w14:paraId="378272E7" w14:textId="77777777" w:rsidR="004C1EED" w:rsidRPr="00DF24B5" w:rsidRDefault="004C1EED" w:rsidP="004C1EED">
      <w:r w:rsidRPr="00DF24B5">
        <w:t>The performance requirement of CSI reporting is determined by the reporting variance and the BLER performance using the transport format indicated by the reported CQI. The purpose is to verify that the reported CQI values are in accordance with the CQI definition given in TS 38.214 [</w:t>
      </w:r>
      <w:r>
        <w:t>15</w:t>
      </w:r>
      <w:r w:rsidRPr="00DF24B5">
        <w:t>]. To account for sensitivity of the input SNR the reporting definition is considered to be verified if the reporting accuracy is met for at least one of two SNR levels separated by an offset of 1 dB.</w:t>
      </w:r>
    </w:p>
    <w:p w14:paraId="227ED1CA" w14:textId="77777777" w:rsidR="004C1EED" w:rsidRPr="00DF24B5" w:rsidRDefault="004C1EED" w:rsidP="004C1EED">
      <w:pPr>
        <w:pStyle w:val="Heading5"/>
      </w:pPr>
      <w:bookmarkStart w:id="3919" w:name="_Toc75165406"/>
      <w:bookmarkStart w:id="3920" w:name="_Toc75334330"/>
      <w:bookmarkStart w:id="3921" w:name="_Toc75508522"/>
      <w:bookmarkStart w:id="3922" w:name="_Toc75816261"/>
      <w:bookmarkStart w:id="3923" w:name="_Toc76541419"/>
      <w:bookmarkStart w:id="3924" w:name="_Toc76541986"/>
      <w:bookmarkStart w:id="3925" w:name="_Toc82429876"/>
      <w:bookmarkStart w:id="3926" w:name="_Toc89940127"/>
      <w:bookmarkStart w:id="3927" w:name="_Toc98754453"/>
      <w:bookmarkStart w:id="3928" w:name="_Toc106178267"/>
      <w:bookmarkStart w:id="3929" w:name="_Toc114148985"/>
      <w:bookmarkStart w:id="3930" w:name="_Toc124151230"/>
      <w:bookmarkStart w:id="3931" w:name="_Toc130393770"/>
      <w:bookmarkStart w:id="3932" w:name="_Toc137562157"/>
      <w:bookmarkStart w:id="3933" w:name="_Toc138871299"/>
      <w:bookmarkStart w:id="3934" w:name="_Toc145534749"/>
      <w:r>
        <w:t>7</w:t>
      </w:r>
      <w:r w:rsidRPr="00DF24B5">
        <w:t>.</w:t>
      </w:r>
      <w:r>
        <w:t>1</w:t>
      </w:r>
      <w:r w:rsidRPr="00DF24B5">
        <w:t>.3.2.2</w:t>
      </w:r>
      <w:r w:rsidRPr="00DF24B5">
        <w:tab/>
        <w:t>Minimum requirement</w:t>
      </w:r>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p>
    <w:p w14:paraId="764300AE" w14:textId="77777777" w:rsidR="004C1EED" w:rsidRPr="00DF24B5" w:rsidRDefault="004C1EED" w:rsidP="004C1EED">
      <w:r w:rsidRPr="00DF24B5">
        <w:t xml:space="preserve">The minimum requirement for </w:t>
      </w:r>
      <w:r>
        <w:rPr>
          <w:i/>
          <w:iCs/>
        </w:rPr>
        <w:t>NCR</w:t>
      </w:r>
      <w:r w:rsidRPr="00DF24B5">
        <w:rPr>
          <w:i/>
          <w:iCs/>
        </w:rPr>
        <w:t>-MT type 2-O</w:t>
      </w:r>
      <w:r w:rsidRPr="00DF24B5">
        <w:t xml:space="preserve"> is in TS 38.1</w:t>
      </w:r>
      <w:r>
        <w:t>06</w:t>
      </w:r>
      <w:r w:rsidRPr="00DF24B5">
        <w:t> [</w:t>
      </w:r>
      <w:r>
        <w:t>2</w:t>
      </w:r>
      <w:r w:rsidRPr="00DF24B5">
        <w:t>] clause </w:t>
      </w:r>
      <w:r>
        <w:t>9.4.1</w:t>
      </w:r>
      <w:r w:rsidRPr="00DF24B5">
        <w:t>.</w:t>
      </w:r>
    </w:p>
    <w:p w14:paraId="037E0C4D" w14:textId="77777777" w:rsidR="004C1EED" w:rsidRPr="00DF24B5" w:rsidRDefault="004C1EED" w:rsidP="004C1EED">
      <w:pPr>
        <w:pStyle w:val="Heading5"/>
      </w:pPr>
      <w:bookmarkStart w:id="3935" w:name="_Toc75165407"/>
      <w:bookmarkStart w:id="3936" w:name="_Toc75334331"/>
      <w:bookmarkStart w:id="3937" w:name="_Toc75508523"/>
      <w:bookmarkStart w:id="3938" w:name="_Toc75816262"/>
      <w:bookmarkStart w:id="3939" w:name="_Toc76541420"/>
      <w:bookmarkStart w:id="3940" w:name="_Toc76541987"/>
      <w:bookmarkStart w:id="3941" w:name="_Toc82429877"/>
      <w:bookmarkStart w:id="3942" w:name="_Toc89940128"/>
      <w:bookmarkStart w:id="3943" w:name="_Toc98754454"/>
      <w:bookmarkStart w:id="3944" w:name="_Toc106178268"/>
      <w:bookmarkStart w:id="3945" w:name="_Toc114148986"/>
      <w:bookmarkStart w:id="3946" w:name="_Toc124151231"/>
      <w:bookmarkStart w:id="3947" w:name="_Toc130393771"/>
      <w:bookmarkStart w:id="3948" w:name="_Toc137562158"/>
      <w:bookmarkStart w:id="3949" w:name="_Toc138871300"/>
      <w:bookmarkStart w:id="3950" w:name="_Toc145534750"/>
      <w:r>
        <w:t>7</w:t>
      </w:r>
      <w:r w:rsidRPr="00DF24B5">
        <w:t>.</w:t>
      </w:r>
      <w:r>
        <w:t>1</w:t>
      </w:r>
      <w:r w:rsidRPr="00DF24B5">
        <w:t>.3.2.3</w:t>
      </w:r>
      <w:r w:rsidRPr="00DF24B5">
        <w:tab/>
        <w:t>Test purpose</w:t>
      </w:r>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p>
    <w:p w14:paraId="15AA8778" w14:textId="77777777" w:rsidR="004C1EED" w:rsidRPr="00DF24B5" w:rsidRDefault="004C1EED" w:rsidP="004C1EED">
      <w:r w:rsidRPr="00DF24B5">
        <w:t>The test shall verify the receiver's ability to report correct median CQI and expected BLER performance under AWGN conditions.</w:t>
      </w:r>
    </w:p>
    <w:p w14:paraId="4A1BC17D" w14:textId="77777777" w:rsidR="004C1EED" w:rsidRPr="00DF24B5" w:rsidRDefault="004C1EED" w:rsidP="004C1EED">
      <w:pPr>
        <w:pStyle w:val="Heading5"/>
      </w:pPr>
      <w:bookmarkStart w:id="3951" w:name="_Toc75165408"/>
      <w:bookmarkStart w:id="3952" w:name="_Toc75334332"/>
      <w:bookmarkStart w:id="3953" w:name="_Toc75508524"/>
      <w:bookmarkStart w:id="3954" w:name="_Toc75816263"/>
      <w:bookmarkStart w:id="3955" w:name="_Toc76541421"/>
      <w:bookmarkStart w:id="3956" w:name="_Toc76541988"/>
      <w:bookmarkStart w:id="3957" w:name="_Toc82429878"/>
      <w:bookmarkStart w:id="3958" w:name="_Toc89940129"/>
      <w:bookmarkStart w:id="3959" w:name="_Toc98754455"/>
      <w:bookmarkStart w:id="3960" w:name="_Toc106178269"/>
      <w:bookmarkStart w:id="3961" w:name="_Toc114148987"/>
      <w:bookmarkStart w:id="3962" w:name="_Toc124151232"/>
      <w:bookmarkStart w:id="3963" w:name="_Toc130393772"/>
      <w:bookmarkStart w:id="3964" w:name="_Toc137562159"/>
      <w:bookmarkStart w:id="3965" w:name="_Toc138871301"/>
      <w:bookmarkStart w:id="3966" w:name="_Toc145534751"/>
      <w:r>
        <w:t>7</w:t>
      </w:r>
      <w:r w:rsidRPr="00DF24B5">
        <w:t>.</w:t>
      </w:r>
      <w:r>
        <w:t>1</w:t>
      </w:r>
      <w:r w:rsidRPr="00DF24B5">
        <w:t>.3.2.4</w:t>
      </w:r>
      <w:r w:rsidRPr="00DF24B5">
        <w:tab/>
        <w:t>Method of test</w:t>
      </w:r>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p>
    <w:p w14:paraId="25DAA969" w14:textId="77777777" w:rsidR="004C1EED" w:rsidRPr="00DF24B5" w:rsidRDefault="004C1EED" w:rsidP="004C1EED">
      <w:pPr>
        <w:pStyle w:val="Heading6"/>
      </w:pPr>
      <w:r>
        <w:t>7</w:t>
      </w:r>
      <w:r w:rsidRPr="00DF24B5">
        <w:t>.</w:t>
      </w:r>
      <w:r>
        <w:t>1</w:t>
      </w:r>
      <w:r w:rsidRPr="00DF24B5">
        <w:t>.3.2.4.1</w:t>
      </w:r>
      <w:r w:rsidRPr="00DF24B5">
        <w:tab/>
        <w:t>Initial conditions</w:t>
      </w:r>
    </w:p>
    <w:p w14:paraId="50A1E22E" w14:textId="77777777" w:rsidR="004C1EED" w:rsidRPr="00DF24B5" w:rsidRDefault="004C1EED" w:rsidP="004C1EED">
      <w:r w:rsidRPr="00DF24B5">
        <w:t>Test environment:</w:t>
      </w:r>
      <w:r w:rsidRPr="00DF24B5">
        <w:tab/>
        <w:t>Normal, see annex B.2.</w:t>
      </w:r>
    </w:p>
    <w:p w14:paraId="6D6EF206" w14:textId="77777777" w:rsidR="004C1EED" w:rsidRPr="00DF24B5" w:rsidRDefault="004C1EED" w:rsidP="004C1EED">
      <w:r w:rsidRPr="00DF24B5">
        <w:t>RF channels to be tested for single carrier:</w:t>
      </w:r>
      <w:r w:rsidRPr="00DF24B5">
        <w:tab/>
        <w:t>M; see clause 4.9.1.</w:t>
      </w:r>
    </w:p>
    <w:p w14:paraId="5447BEEC" w14:textId="77777777" w:rsidR="004C1EED" w:rsidRPr="00DF24B5" w:rsidRDefault="004C1EED" w:rsidP="004C1EED">
      <w:r w:rsidRPr="00DF24B5">
        <w:t>RF channels to be tested for carrier aggregation: M</w:t>
      </w:r>
      <w:r w:rsidRPr="00DF24B5">
        <w:rPr>
          <w:vertAlign w:val="subscript"/>
        </w:rPr>
        <w:t>BW Channel CA</w:t>
      </w:r>
      <w:r w:rsidRPr="00DF24B5">
        <w:t>; see clause 4.9.1.</w:t>
      </w:r>
    </w:p>
    <w:p w14:paraId="5F744F8E" w14:textId="77777777" w:rsidR="004C1EED" w:rsidRPr="00DF24B5" w:rsidRDefault="004C1EED" w:rsidP="004C1EED">
      <w:pPr>
        <w:rPr>
          <w:lang w:eastAsia="ja-JP"/>
        </w:rPr>
      </w:pPr>
      <w:r w:rsidRPr="00DF24B5">
        <w:rPr>
          <w:lang w:eastAsia="ja-JP"/>
        </w:rPr>
        <w:t>Direction to be tested:</w:t>
      </w:r>
      <w:r w:rsidRPr="00DF24B5">
        <w:rPr>
          <w:lang w:eastAsia="zh-CN"/>
        </w:rPr>
        <w:t xml:space="preserve"> </w:t>
      </w:r>
      <w:r w:rsidRPr="00DF24B5">
        <w:rPr>
          <w:lang w:eastAsia="ja-JP"/>
        </w:rPr>
        <w:t xml:space="preserve">OTA REFSENS </w:t>
      </w:r>
      <w:r w:rsidRPr="00DF24B5">
        <w:rPr>
          <w:i/>
          <w:iCs/>
          <w:lang w:eastAsia="ja-JP"/>
        </w:rPr>
        <w:t>receiver target reference direction</w:t>
      </w:r>
      <w:r w:rsidRPr="00DF24B5">
        <w:rPr>
          <w:lang w:eastAsia="ja-JP"/>
        </w:rPr>
        <w:t xml:space="preserve"> (</w:t>
      </w:r>
      <w:r w:rsidRPr="00DF24B5">
        <w:rPr>
          <w:lang w:eastAsia="zh-CN"/>
        </w:rPr>
        <w:t xml:space="preserve">see </w:t>
      </w:r>
      <w:r w:rsidRPr="008D4F6D">
        <w:rPr>
          <w:lang w:eastAsia="ja-JP"/>
        </w:rPr>
        <w:t>D.</w:t>
      </w:r>
      <w:r>
        <w:rPr>
          <w:lang w:eastAsia="ja-JP"/>
        </w:rPr>
        <w:t>x</w:t>
      </w:r>
      <w:r w:rsidRPr="008D4F6D">
        <w:rPr>
          <w:lang w:eastAsia="zh-CN"/>
        </w:rPr>
        <w:t xml:space="preserve"> in table 4.6-1</w:t>
      </w:r>
      <w:r w:rsidRPr="00DF24B5">
        <w:rPr>
          <w:lang w:eastAsia="ja-JP"/>
        </w:rPr>
        <w:t>).</w:t>
      </w:r>
    </w:p>
    <w:p w14:paraId="0C1CE30A" w14:textId="77777777" w:rsidR="004C1EED" w:rsidRPr="00DF24B5" w:rsidRDefault="004C1EED" w:rsidP="004C1EED">
      <w:pPr>
        <w:pStyle w:val="Heading6"/>
      </w:pPr>
      <w:r>
        <w:t>7</w:t>
      </w:r>
      <w:r w:rsidRPr="00DF24B5">
        <w:t>.</w:t>
      </w:r>
      <w:r>
        <w:t>1</w:t>
      </w:r>
      <w:r w:rsidRPr="00DF24B5">
        <w:t>.3.2.4.2</w:t>
      </w:r>
      <w:r w:rsidRPr="00DF24B5">
        <w:tab/>
        <w:t>Procedure</w:t>
      </w:r>
    </w:p>
    <w:p w14:paraId="4B3EB20D" w14:textId="77777777" w:rsidR="004C1EED" w:rsidRPr="00DF24B5" w:rsidRDefault="004C1EED" w:rsidP="004C1EED">
      <w:pPr>
        <w:pStyle w:val="B1"/>
        <w:rPr>
          <w:lang w:eastAsia="zh-CN"/>
        </w:rPr>
      </w:pPr>
      <w:r w:rsidRPr="00DF24B5">
        <w:rPr>
          <w:lang w:eastAsia="ja-JP"/>
        </w:rPr>
        <w:t>1)</w:t>
      </w:r>
      <w:r w:rsidRPr="00DF24B5">
        <w:rPr>
          <w:lang w:eastAsia="ja-JP"/>
        </w:rPr>
        <w:tab/>
        <w:t xml:space="preserve">Place the </w:t>
      </w:r>
      <w:r>
        <w:rPr>
          <w:lang w:eastAsia="ja-JP"/>
        </w:rPr>
        <w:t>NCR</w:t>
      </w:r>
      <w:r w:rsidRPr="00DF24B5">
        <w:rPr>
          <w:lang w:eastAsia="ja-JP"/>
        </w:rPr>
        <w:t xml:space="preserve">-MT with </w:t>
      </w:r>
      <w:r w:rsidRPr="00DF24B5">
        <w:rPr>
          <w:lang w:eastAsia="zh-CN"/>
        </w:rPr>
        <w:t xml:space="preserve">its manufacturer declared coordinate system reference point </w:t>
      </w:r>
      <w:r w:rsidRPr="00DF24B5">
        <w:rPr>
          <w:lang w:eastAsia="ja-JP"/>
        </w:rPr>
        <w:t xml:space="preserve">in the same place as </w:t>
      </w:r>
      <w:r w:rsidRPr="00DF24B5">
        <w:rPr>
          <w:lang w:eastAsia="zh-CN"/>
        </w:rPr>
        <w:t>calibrated point in the test system</w:t>
      </w:r>
      <w:r w:rsidRPr="00DF24B5">
        <w:rPr>
          <w:rFonts w:eastAsia="Yu Gothic UI"/>
          <w:lang w:eastAsia="ja-JP"/>
        </w:rPr>
        <w:t xml:space="preserve">, as shown in </w:t>
      </w:r>
      <w:r w:rsidRPr="00DF24B5">
        <w:rPr>
          <w:lang w:eastAsia="ja-JP"/>
        </w:rPr>
        <w:t xml:space="preserve">annex </w:t>
      </w:r>
      <w:r>
        <w:rPr>
          <w:lang w:eastAsia="zh-CN"/>
        </w:rPr>
        <w:t>E.7</w:t>
      </w:r>
      <w:r w:rsidRPr="00DF24B5">
        <w:rPr>
          <w:lang w:eastAsia="ja-JP"/>
        </w:rPr>
        <w:t>.</w:t>
      </w:r>
    </w:p>
    <w:p w14:paraId="3F417823" w14:textId="77777777" w:rsidR="004C1EED" w:rsidRPr="00DF24B5" w:rsidRDefault="004C1EED" w:rsidP="004C1EED">
      <w:pPr>
        <w:pStyle w:val="B1"/>
        <w:rPr>
          <w:lang w:eastAsia="zh-CN"/>
        </w:rPr>
      </w:pPr>
      <w:r w:rsidRPr="00DF24B5">
        <w:rPr>
          <w:lang w:eastAsia="ja-JP"/>
        </w:rPr>
        <w:t>2)</w:t>
      </w:r>
      <w:r w:rsidRPr="00DF24B5">
        <w:rPr>
          <w:lang w:eastAsia="ja-JP"/>
        </w:rPr>
        <w:tab/>
        <w:t>Align the</w:t>
      </w:r>
      <w:r w:rsidRPr="00DF24B5">
        <w:rPr>
          <w:lang w:eastAsia="zh-CN"/>
        </w:rPr>
        <w:t xml:space="preserve"> manufacturer declared coordinate system orientation of the </w:t>
      </w:r>
      <w:r>
        <w:rPr>
          <w:lang w:eastAsia="ja-JP"/>
        </w:rPr>
        <w:t>NCR</w:t>
      </w:r>
      <w:r w:rsidRPr="00DF24B5">
        <w:rPr>
          <w:lang w:eastAsia="ja-JP"/>
        </w:rPr>
        <w:t xml:space="preserve">-MT </w:t>
      </w:r>
      <w:r w:rsidRPr="00DF24B5">
        <w:rPr>
          <w:lang w:eastAsia="zh-CN"/>
        </w:rPr>
        <w:t>with the test system.</w:t>
      </w:r>
    </w:p>
    <w:p w14:paraId="4DAAA145" w14:textId="77777777" w:rsidR="004C1EED" w:rsidRPr="00DF24B5" w:rsidRDefault="004C1EED" w:rsidP="004C1EED">
      <w:pPr>
        <w:pStyle w:val="B1"/>
        <w:rPr>
          <w:lang w:eastAsia="ja-JP"/>
        </w:rPr>
      </w:pPr>
      <w:r w:rsidRPr="00DF24B5">
        <w:rPr>
          <w:rFonts w:eastAsia="Yu Gothic UI"/>
          <w:lang w:eastAsia="ja-JP"/>
        </w:rPr>
        <w:t>3</w:t>
      </w:r>
      <w:r w:rsidRPr="00DF24B5">
        <w:rPr>
          <w:lang w:eastAsia="ja-JP"/>
        </w:rPr>
        <w:t>)</w:t>
      </w:r>
      <w:r w:rsidRPr="00DF24B5">
        <w:rPr>
          <w:lang w:eastAsia="ja-JP"/>
        </w:rPr>
        <w:tab/>
      </w:r>
      <w:r w:rsidRPr="00DF24B5">
        <w:rPr>
          <w:rFonts w:eastAsia="Yu Gothic UI"/>
          <w:lang w:eastAsia="ja-JP"/>
        </w:rPr>
        <w:t xml:space="preserve">Set </w:t>
      </w:r>
      <w:r w:rsidRPr="00DF24B5">
        <w:rPr>
          <w:lang w:eastAsia="zh-CN"/>
        </w:rPr>
        <w:t xml:space="preserve">the </w:t>
      </w:r>
      <w:r>
        <w:rPr>
          <w:lang w:eastAsia="ja-JP"/>
        </w:rPr>
        <w:t>NCR</w:t>
      </w:r>
      <w:r w:rsidRPr="00DF24B5">
        <w:rPr>
          <w:lang w:eastAsia="ja-JP"/>
        </w:rPr>
        <w:t xml:space="preserve">-MT </w:t>
      </w:r>
      <w:r w:rsidRPr="00DF24B5">
        <w:rPr>
          <w:lang w:eastAsia="zh-CN"/>
        </w:rPr>
        <w:t>in the declared direction to be tested.</w:t>
      </w:r>
    </w:p>
    <w:p w14:paraId="25F9A3A4" w14:textId="77777777" w:rsidR="004C1EED" w:rsidRPr="00DF24B5" w:rsidRDefault="004C1EED" w:rsidP="004C1EED">
      <w:pPr>
        <w:pStyle w:val="B1"/>
        <w:rPr>
          <w:lang w:eastAsia="ja-JP"/>
        </w:rPr>
      </w:pPr>
      <w:r w:rsidRPr="00DF24B5">
        <w:rPr>
          <w:lang w:eastAsia="ja-JP"/>
        </w:rPr>
        <w:t>4)</w:t>
      </w:r>
      <w:r w:rsidRPr="00DF24B5">
        <w:rPr>
          <w:lang w:eastAsia="ja-JP"/>
        </w:rPr>
        <w:tab/>
        <w:t xml:space="preserve">Connect the </w:t>
      </w:r>
      <w:r>
        <w:rPr>
          <w:lang w:eastAsia="ja-JP"/>
        </w:rPr>
        <w:t>NCR</w:t>
      </w:r>
      <w:r w:rsidRPr="00DF24B5">
        <w:rPr>
          <w:lang w:eastAsia="ja-JP"/>
        </w:rPr>
        <w:t xml:space="preserve">-MT tester generating the wanted signal and AWGN generators to a test antenna via a combining network in OTA test setup, as shown in annex </w:t>
      </w:r>
      <w:r>
        <w:rPr>
          <w:lang w:eastAsia="ja-JP"/>
        </w:rPr>
        <w:t>E.7</w:t>
      </w:r>
      <w:r w:rsidRPr="00DF24B5">
        <w:rPr>
          <w:lang w:eastAsia="ja-JP"/>
        </w:rPr>
        <w:t>.</w:t>
      </w:r>
      <w:r w:rsidRPr="00DF24B5">
        <w:rPr>
          <w:lang w:eastAsia="zh-CN"/>
        </w:rPr>
        <w:t xml:space="preserve"> Each of the demodulation branch signals should be transmitted on one polarization of the test antenna(s).</w:t>
      </w:r>
    </w:p>
    <w:p w14:paraId="7507A0AB" w14:textId="77777777" w:rsidR="004C1EED" w:rsidRPr="00DF24B5" w:rsidRDefault="004C1EED" w:rsidP="004C1EED">
      <w:pPr>
        <w:pStyle w:val="B1"/>
        <w:rPr>
          <w:lang w:eastAsia="zh-CN"/>
        </w:rPr>
      </w:pPr>
      <w:r w:rsidRPr="00DF24B5">
        <w:rPr>
          <w:lang w:eastAsia="zh-CN"/>
        </w:rPr>
        <w:t>5</w:t>
      </w:r>
      <w:r w:rsidRPr="00DF24B5">
        <w:rPr>
          <w:lang w:eastAsia="ja-JP"/>
        </w:rPr>
        <w:t>)</w:t>
      </w:r>
      <w:r w:rsidRPr="00DF24B5">
        <w:rPr>
          <w:lang w:eastAsia="ja-JP"/>
        </w:rPr>
        <w:tab/>
      </w:r>
      <w:r w:rsidRPr="00DF24B5">
        <w:rPr>
          <w:lang w:eastAsia="zh-CN"/>
        </w:rPr>
        <w:t xml:space="preserve">The characteristics of the wanted signal shall be configured according to the corresponding DL reference measurement channel defined in </w:t>
      </w:r>
      <w:r w:rsidRPr="00DF24B5">
        <w:rPr>
          <w:lang w:eastAsia="ja-JP"/>
        </w:rPr>
        <w:t>annex</w:t>
      </w:r>
      <w:r w:rsidRPr="00DF24B5">
        <w:rPr>
          <w:lang w:eastAsia="zh-CN"/>
        </w:rPr>
        <w:t xml:space="preserve"> </w:t>
      </w:r>
      <w:r>
        <w:rPr>
          <w:lang w:eastAsia="zh-CN"/>
        </w:rPr>
        <w:t>H</w:t>
      </w:r>
      <w:r w:rsidRPr="00DF24B5">
        <w:rPr>
          <w:lang w:eastAsia="zh-CN"/>
        </w:rPr>
        <w:t xml:space="preserve">, and according to additional test parameters listed in </w:t>
      </w:r>
      <w:r w:rsidRPr="00DF24B5">
        <w:rPr>
          <w:lang w:eastAsia="ja-JP"/>
        </w:rPr>
        <w:t>table</w:t>
      </w:r>
      <w:r w:rsidRPr="00DF24B5">
        <w:rPr>
          <w:lang w:eastAsia="zh-CN"/>
        </w:rPr>
        <w:t xml:space="preserve"> </w:t>
      </w:r>
      <w:r>
        <w:rPr>
          <w:lang w:eastAsia="ja-JP"/>
        </w:rPr>
        <w:t>7</w:t>
      </w:r>
      <w:r w:rsidRPr="00DF24B5">
        <w:rPr>
          <w:lang w:eastAsia="ja-JP"/>
        </w:rPr>
        <w:t>.</w:t>
      </w:r>
      <w:r>
        <w:rPr>
          <w:lang w:eastAsia="ja-JP"/>
        </w:rPr>
        <w:t>1</w:t>
      </w:r>
      <w:r w:rsidRPr="00DF24B5">
        <w:rPr>
          <w:lang w:eastAsia="ja-JP"/>
        </w:rPr>
        <w:t>.3.2.4.2</w:t>
      </w:r>
      <w:r w:rsidRPr="00DF24B5">
        <w:rPr>
          <w:lang w:eastAsia="zh-CN"/>
        </w:rPr>
        <w:t>-</w:t>
      </w:r>
      <w:r>
        <w:rPr>
          <w:lang w:eastAsia="zh-CN"/>
        </w:rPr>
        <w:t>1.</w:t>
      </w:r>
    </w:p>
    <w:p w14:paraId="40ABB502" w14:textId="77777777" w:rsidR="004C1EED" w:rsidRPr="00681B98" w:rsidRDefault="004C1EED" w:rsidP="004C1EED">
      <w:pPr>
        <w:pStyle w:val="TH"/>
      </w:pPr>
      <w:r w:rsidRPr="00681B98">
        <w:t>Table 7.1.3.2.4.2-1: Test parameters for testing CQI reporting requirements for FR2</w:t>
      </w:r>
    </w:p>
    <w:tbl>
      <w:tblPr>
        <w:tblW w:w="68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94"/>
        <w:gridCol w:w="71"/>
        <w:gridCol w:w="2653"/>
        <w:gridCol w:w="740"/>
        <w:gridCol w:w="507"/>
        <w:gridCol w:w="567"/>
        <w:gridCol w:w="425"/>
        <w:gridCol w:w="709"/>
      </w:tblGrid>
      <w:tr w:rsidR="004C1EED" w:rsidRPr="00DF24B5" w14:paraId="74B55ED7"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164BF55B" w14:textId="77777777" w:rsidR="004C1EED" w:rsidRPr="00681B98" w:rsidRDefault="004C1EED" w:rsidP="004C1EED">
            <w:pPr>
              <w:pStyle w:val="TAH"/>
            </w:pPr>
            <w:r w:rsidRPr="00681B98">
              <w:t>Parameter</w:t>
            </w:r>
          </w:p>
        </w:tc>
        <w:tc>
          <w:tcPr>
            <w:tcW w:w="740" w:type="dxa"/>
            <w:tcBorders>
              <w:top w:val="single" w:sz="4" w:space="0" w:color="auto"/>
              <w:left w:val="single" w:sz="4" w:space="0" w:color="auto"/>
              <w:bottom w:val="single" w:sz="4" w:space="0" w:color="auto"/>
              <w:right w:val="single" w:sz="4" w:space="0" w:color="auto"/>
            </w:tcBorders>
            <w:vAlign w:val="center"/>
            <w:hideMark/>
          </w:tcPr>
          <w:p w14:paraId="7B105F8C" w14:textId="77777777" w:rsidR="004C1EED" w:rsidRPr="00681B98" w:rsidRDefault="004C1EED" w:rsidP="004C1EED">
            <w:pPr>
              <w:pStyle w:val="TAH"/>
            </w:pPr>
            <w:r w:rsidRPr="00681B98">
              <w:t>Unit</w:t>
            </w:r>
          </w:p>
        </w:tc>
        <w:tc>
          <w:tcPr>
            <w:tcW w:w="1074" w:type="dxa"/>
            <w:gridSpan w:val="2"/>
            <w:tcBorders>
              <w:top w:val="single" w:sz="4" w:space="0" w:color="auto"/>
              <w:left w:val="single" w:sz="4" w:space="0" w:color="auto"/>
              <w:bottom w:val="single" w:sz="4" w:space="0" w:color="auto"/>
              <w:right w:val="single" w:sz="4" w:space="0" w:color="auto"/>
            </w:tcBorders>
            <w:vAlign w:val="center"/>
            <w:hideMark/>
          </w:tcPr>
          <w:p w14:paraId="3E2E869B" w14:textId="77777777" w:rsidR="004C1EED" w:rsidRPr="00681B98" w:rsidRDefault="004C1EED" w:rsidP="004C1EED">
            <w:pPr>
              <w:pStyle w:val="TAH"/>
            </w:pPr>
            <w:r w:rsidRPr="00681B98">
              <w:t>Test 1</w:t>
            </w:r>
          </w:p>
        </w:tc>
        <w:tc>
          <w:tcPr>
            <w:tcW w:w="1134" w:type="dxa"/>
            <w:gridSpan w:val="2"/>
            <w:tcBorders>
              <w:top w:val="single" w:sz="4" w:space="0" w:color="auto"/>
              <w:left w:val="single" w:sz="4" w:space="0" w:color="auto"/>
              <w:bottom w:val="single" w:sz="4" w:space="0" w:color="auto"/>
              <w:right w:val="single" w:sz="4" w:space="0" w:color="auto"/>
            </w:tcBorders>
            <w:vAlign w:val="center"/>
          </w:tcPr>
          <w:p w14:paraId="19EEAED2" w14:textId="77777777" w:rsidR="004C1EED" w:rsidRPr="00681B98" w:rsidRDefault="004C1EED" w:rsidP="004C1EED">
            <w:pPr>
              <w:pStyle w:val="TAH"/>
            </w:pPr>
            <w:r w:rsidRPr="00681B98">
              <w:rPr>
                <w:rFonts w:hint="eastAsia"/>
              </w:rPr>
              <w:t>Test 2</w:t>
            </w:r>
          </w:p>
        </w:tc>
      </w:tr>
      <w:tr w:rsidR="004C1EED" w:rsidRPr="00DF24B5" w14:paraId="49077615"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6D0452EB" w14:textId="77777777" w:rsidR="004C1EED" w:rsidRPr="00DF24B5" w:rsidRDefault="004C1EED" w:rsidP="004C1EED">
            <w:pPr>
              <w:pStyle w:val="TAL"/>
            </w:pPr>
            <w:r w:rsidRPr="00DF24B5">
              <w:t>Bandwidth</w:t>
            </w:r>
          </w:p>
        </w:tc>
        <w:tc>
          <w:tcPr>
            <w:tcW w:w="740" w:type="dxa"/>
            <w:tcBorders>
              <w:top w:val="single" w:sz="4" w:space="0" w:color="auto"/>
              <w:left w:val="single" w:sz="4" w:space="0" w:color="auto"/>
              <w:bottom w:val="single" w:sz="4" w:space="0" w:color="auto"/>
              <w:right w:val="single" w:sz="4" w:space="0" w:color="auto"/>
            </w:tcBorders>
            <w:vAlign w:val="center"/>
            <w:hideMark/>
          </w:tcPr>
          <w:p w14:paraId="59EDE21A" w14:textId="77777777" w:rsidR="004C1EED" w:rsidRPr="00DF24B5" w:rsidRDefault="004C1EED" w:rsidP="004C1EED">
            <w:pPr>
              <w:pStyle w:val="TAL"/>
            </w:pPr>
            <w:r w:rsidRPr="00DF24B5">
              <w:t>MHz</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1607EC78" w14:textId="77777777" w:rsidR="004C1EED" w:rsidRPr="00DF24B5" w:rsidRDefault="004C1EED" w:rsidP="004C1EED">
            <w:pPr>
              <w:pStyle w:val="TAC"/>
            </w:pPr>
            <w:r w:rsidRPr="00DF24B5">
              <w:t>100</w:t>
            </w:r>
          </w:p>
        </w:tc>
      </w:tr>
      <w:tr w:rsidR="004C1EED" w:rsidRPr="00DF24B5" w14:paraId="2512A1A3"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3E49F033" w14:textId="77777777" w:rsidR="004C1EED" w:rsidRPr="00DF24B5" w:rsidRDefault="004C1EED" w:rsidP="004C1EED">
            <w:pPr>
              <w:pStyle w:val="TAL"/>
            </w:pPr>
            <w:r w:rsidRPr="00DF24B5">
              <w:t>Subcarrier spacing</w:t>
            </w:r>
          </w:p>
        </w:tc>
        <w:tc>
          <w:tcPr>
            <w:tcW w:w="740" w:type="dxa"/>
            <w:tcBorders>
              <w:top w:val="single" w:sz="4" w:space="0" w:color="auto"/>
              <w:left w:val="single" w:sz="4" w:space="0" w:color="auto"/>
              <w:bottom w:val="single" w:sz="4" w:space="0" w:color="auto"/>
              <w:right w:val="single" w:sz="4" w:space="0" w:color="auto"/>
            </w:tcBorders>
            <w:vAlign w:val="center"/>
          </w:tcPr>
          <w:p w14:paraId="3590B5EF" w14:textId="77777777" w:rsidR="004C1EED" w:rsidRPr="00DF24B5" w:rsidRDefault="004C1EED" w:rsidP="004C1EED">
            <w:pPr>
              <w:pStyle w:val="TAL"/>
            </w:pPr>
            <w:r w:rsidRPr="00DF24B5">
              <w:t>kHz</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BA070C3" w14:textId="77777777" w:rsidR="004C1EED" w:rsidRPr="00DF24B5" w:rsidRDefault="004C1EED" w:rsidP="004C1EED">
            <w:pPr>
              <w:pStyle w:val="TAC"/>
            </w:pPr>
            <w:r w:rsidRPr="00DF24B5">
              <w:t>120</w:t>
            </w:r>
          </w:p>
        </w:tc>
      </w:tr>
      <w:tr w:rsidR="004C1EED" w:rsidRPr="00DF24B5" w14:paraId="02A63F1B"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56CFB7EA" w14:textId="77777777" w:rsidR="004C1EED" w:rsidRPr="00DF24B5" w:rsidRDefault="004C1EED" w:rsidP="004C1EED">
            <w:pPr>
              <w:pStyle w:val="TAL"/>
            </w:pPr>
            <w:r w:rsidRPr="00DF24B5">
              <w:t>Duplex Mode</w:t>
            </w:r>
          </w:p>
        </w:tc>
        <w:tc>
          <w:tcPr>
            <w:tcW w:w="740" w:type="dxa"/>
            <w:tcBorders>
              <w:top w:val="single" w:sz="4" w:space="0" w:color="auto"/>
              <w:left w:val="single" w:sz="4" w:space="0" w:color="auto"/>
              <w:bottom w:val="single" w:sz="4" w:space="0" w:color="auto"/>
              <w:right w:val="single" w:sz="4" w:space="0" w:color="auto"/>
            </w:tcBorders>
            <w:vAlign w:val="center"/>
          </w:tcPr>
          <w:p w14:paraId="79CF73B5"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2696CF95" w14:textId="77777777" w:rsidR="004C1EED" w:rsidRPr="00DF24B5" w:rsidRDefault="004C1EED" w:rsidP="004C1EED">
            <w:pPr>
              <w:pStyle w:val="TAC"/>
            </w:pPr>
            <w:r w:rsidRPr="00DF24B5">
              <w:t>TDD</w:t>
            </w:r>
          </w:p>
        </w:tc>
      </w:tr>
      <w:tr w:rsidR="004C1EED" w:rsidRPr="00DF24B5" w14:paraId="08B79ECB"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3ECF9639" w14:textId="77777777" w:rsidR="004C1EED" w:rsidRPr="00DF24B5" w:rsidRDefault="004C1EED" w:rsidP="004C1EED">
            <w:pPr>
              <w:pStyle w:val="TAL"/>
            </w:pPr>
            <w:r w:rsidRPr="00DF24B5">
              <w:t>SNR</w:t>
            </w:r>
            <w:r w:rsidRPr="00DF24B5">
              <w:rPr>
                <w:vertAlign w:val="subscript"/>
              </w:rPr>
              <w:t>BB</w:t>
            </w:r>
            <w:r w:rsidRPr="00DF24B5">
              <w:t xml:space="preserve"> </w:t>
            </w:r>
          </w:p>
        </w:tc>
        <w:tc>
          <w:tcPr>
            <w:tcW w:w="740" w:type="dxa"/>
            <w:tcBorders>
              <w:top w:val="single" w:sz="4" w:space="0" w:color="auto"/>
              <w:left w:val="single" w:sz="4" w:space="0" w:color="auto"/>
              <w:bottom w:val="single" w:sz="4" w:space="0" w:color="auto"/>
              <w:right w:val="single" w:sz="4" w:space="0" w:color="auto"/>
            </w:tcBorders>
            <w:vAlign w:val="center"/>
            <w:hideMark/>
          </w:tcPr>
          <w:p w14:paraId="3CC2D104" w14:textId="77777777" w:rsidR="004C1EED" w:rsidRPr="00DF24B5" w:rsidRDefault="004C1EED" w:rsidP="004C1EED">
            <w:pPr>
              <w:pStyle w:val="TAL"/>
            </w:pPr>
            <w:r w:rsidRPr="00DF24B5">
              <w:t xml:space="preserve"> dB</w:t>
            </w:r>
          </w:p>
        </w:tc>
        <w:tc>
          <w:tcPr>
            <w:tcW w:w="507" w:type="dxa"/>
            <w:tcBorders>
              <w:top w:val="single" w:sz="4" w:space="0" w:color="auto"/>
              <w:left w:val="single" w:sz="4" w:space="0" w:color="auto"/>
              <w:bottom w:val="single" w:sz="4" w:space="0" w:color="auto"/>
              <w:right w:val="single" w:sz="4" w:space="0" w:color="auto"/>
            </w:tcBorders>
            <w:vAlign w:val="center"/>
          </w:tcPr>
          <w:p w14:paraId="18D95BCD" w14:textId="77777777" w:rsidR="004C1EED" w:rsidRPr="00DF24B5" w:rsidRDefault="004C1EED" w:rsidP="004C1EED">
            <w:pPr>
              <w:pStyle w:val="TAC"/>
            </w:pPr>
            <w:r w:rsidRPr="00DF24B5">
              <w:t>8</w:t>
            </w:r>
          </w:p>
        </w:tc>
        <w:tc>
          <w:tcPr>
            <w:tcW w:w="567" w:type="dxa"/>
            <w:tcBorders>
              <w:top w:val="single" w:sz="4" w:space="0" w:color="auto"/>
              <w:left w:val="single" w:sz="4" w:space="0" w:color="auto"/>
              <w:bottom w:val="single" w:sz="4" w:space="0" w:color="auto"/>
              <w:right w:val="single" w:sz="4" w:space="0" w:color="auto"/>
            </w:tcBorders>
            <w:vAlign w:val="center"/>
          </w:tcPr>
          <w:p w14:paraId="65A376AD" w14:textId="77777777" w:rsidR="004C1EED" w:rsidRPr="00DF24B5" w:rsidRDefault="004C1EED" w:rsidP="004C1EED">
            <w:pPr>
              <w:pStyle w:val="TAC"/>
            </w:pPr>
            <w:r w:rsidRPr="00DF24B5">
              <w:rPr>
                <w:rFonts w:hint="eastAsia"/>
                <w:lang w:eastAsia="zh-CN"/>
              </w:rPr>
              <w:t>9</w:t>
            </w:r>
          </w:p>
        </w:tc>
        <w:tc>
          <w:tcPr>
            <w:tcW w:w="425" w:type="dxa"/>
            <w:tcBorders>
              <w:top w:val="single" w:sz="4" w:space="0" w:color="auto"/>
              <w:left w:val="single" w:sz="4" w:space="0" w:color="auto"/>
              <w:bottom w:val="single" w:sz="4" w:space="0" w:color="auto"/>
              <w:right w:val="single" w:sz="4" w:space="0" w:color="auto"/>
            </w:tcBorders>
            <w:vAlign w:val="center"/>
          </w:tcPr>
          <w:p w14:paraId="4B0CB552" w14:textId="77777777" w:rsidR="004C1EED" w:rsidRPr="00DF24B5" w:rsidRDefault="004C1EED" w:rsidP="004C1EED">
            <w:pPr>
              <w:pStyle w:val="TAC"/>
            </w:pPr>
            <w:r w:rsidRPr="00DF24B5">
              <w:rPr>
                <w:rFonts w:hint="eastAsia"/>
                <w:lang w:eastAsia="zh-CN"/>
              </w:rPr>
              <w:t>14</w:t>
            </w:r>
          </w:p>
        </w:tc>
        <w:tc>
          <w:tcPr>
            <w:tcW w:w="709" w:type="dxa"/>
            <w:tcBorders>
              <w:top w:val="single" w:sz="4" w:space="0" w:color="auto"/>
              <w:left w:val="single" w:sz="4" w:space="0" w:color="auto"/>
              <w:bottom w:val="single" w:sz="4" w:space="0" w:color="auto"/>
              <w:right w:val="single" w:sz="4" w:space="0" w:color="auto"/>
            </w:tcBorders>
            <w:vAlign w:val="center"/>
          </w:tcPr>
          <w:p w14:paraId="4194E8E6" w14:textId="77777777" w:rsidR="004C1EED" w:rsidRPr="00DF24B5" w:rsidRDefault="004C1EED" w:rsidP="004C1EED">
            <w:pPr>
              <w:pStyle w:val="TAC"/>
            </w:pPr>
            <w:r w:rsidRPr="00DF24B5">
              <w:rPr>
                <w:rFonts w:hint="eastAsia"/>
                <w:lang w:eastAsia="zh-CN"/>
              </w:rPr>
              <w:t>15</w:t>
            </w:r>
          </w:p>
        </w:tc>
      </w:tr>
      <w:tr w:rsidR="004C1EED" w:rsidRPr="00DF24B5" w14:paraId="514CBFB9"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0753800E" w14:textId="77777777" w:rsidR="004C1EED" w:rsidRPr="00DF24B5" w:rsidRDefault="004C1EED" w:rsidP="004C1EED">
            <w:pPr>
              <w:pStyle w:val="TAL"/>
            </w:pPr>
            <w:r w:rsidRPr="00DF24B5">
              <w:t>Propagation channel</w:t>
            </w:r>
          </w:p>
        </w:tc>
        <w:tc>
          <w:tcPr>
            <w:tcW w:w="740" w:type="dxa"/>
            <w:tcBorders>
              <w:top w:val="single" w:sz="4" w:space="0" w:color="auto"/>
              <w:left w:val="single" w:sz="4" w:space="0" w:color="auto"/>
              <w:bottom w:val="single" w:sz="4" w:space="0" w:color="auto"/>
              <w:right w:val="single" w:sz="4" w:space="0" w:color="auto"/>
            </w:tcBorders>
            <w:vAlign w:val="center"/>
          </w:tcPr>
          <w:p w14:paraId="2964564E"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94FB12D" w14:textId="77777777" w:rsidR="004C1EED" w:rsidRPr="00DF24B5" w:rsidRDefault="004C1EED" w:rsidP="004C1EED">
            <w:pPr>
              <w:pStyle w:val="TAC"/>
            </w:pPr>
            <w:r w:rsidRPr="00DF24B5">
              <w:t>AWGN</w:t>
            </w:r>
          </w:p>
        </w:tc>
      </w:tr>
      <w:tr w:rsidR="004C1EED" w:rsidRPr="00DF24B5" w14:paraId="3C2D1663"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0863F4C7" w14:textId="77777777" w:rsidR="004C1EED" w:rsidRPr="00DF24B5" w:rsidRDefault="004C1EED" w:rsidP="004C1EED">
            <w:pPr>
              <w:pStyle w:val="TAL"/>
            </w:pPr>
            <w:r w:rsidRPr="00DF24B5">
              <w:t>Antenna configuration</w:t>
            </w:r>
          </w:p>
        </w:tc>
        <w:tc>
          <w:tcPr>
            <w:tcW w:w="740" w:type="dxa"/>
            <w:tcBorders>
              <w:top w:val="single" w:sz="4" w:space="0" w:color="auto"/>
              <w:left w:val="single" w:sz="4" w:space="0" w:color="auto"/>
              <w:bottom w:val="single" w:sz="4" w:space="0" w:color="auto"/>
              <w:right w:val="single" w:sz="4" w:space="0" w:color="auto"/>
            </w:tcBorders>
            <w:vAlign w:val="center"/>
          </w:tcPr>
          <w:p w14:paraId="7DB21E3A"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353E9028" w14:textId="77777777" w:rsidR="004C1EED" w:rsidRPr="00DF24B5" w:rsidRDefault="004C1EED" w:rsidP="004C1EED">
            <w:pPr>
              <w:pStyle w:val="TAC"/>
              <w:rPr>
                <w:lang w:eastAsia="zh-CN"/>
              </w:rPr>
            </w:pPr>
            <w:r w:rsidRPr="00DF24B5">
              <w:t xml:space="preserve">2×2 with static channel specified in Annex </w:t>
            </w:r>
            <w:r>
              <w:rPr>
                <w:rFonts w:eastAsia="Calibri"/>
                <w:lang w:eastAsia="zh-CN"/>
              </w:rPr>
              <w:t>I</w:t>
            </w:r>
            <w:r w:rsidRPr="00DF24B5">
              <w:rPr>
                <w:rFonts w:eastAsia="Calibri"/>
                <w:lang w:eastAsia="zh-CN"/>
              </w:rPr>
              <w:t>.1</w:t>
            </w:r>
          </w:p>
        </w:tc>
      </w:tr>
      <w:tr w:rsidR="004C1EED" w:rsidRPr="00DF24B5" w14:paraId="590694B2"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28C0B539" w14:textId="77777777" w:rsidR="004C1EED" w:rsidRPr="00DF24B5" w:rsidRDefault="004C1EED" w:rsidP="004C1EED">
            <w:pPr>
              <w:pStyle w:val="TAL"/>
            </w:pPr>
            <w:r w:rsidRPr="00DF24B5">
              <w:t>Beamforming Model</w:t>
            </w:r>
          </w:p>
        </w:tc>
        <w:tc>
          <w:tcPr>
            <w:tcW w:w="740" w:type="dxa"/>
            <w:tcBorders>
              <w:top w:val="single" w:sz="4" w:space="0" w:color="auto"/>
              <w:left w:val="single" w:sz="4" w:space="0" w:color="auto"/>
              <w:bottom w:val="single" w:sz="4" w:space="0" w:color="auto"/>
              <w:right w:val="single" w:sz="4" w:space="0" w:color="auto"/>
            </w:tcBorders>
            <w:vAlign w:val="center"/>
          </w:tcPr>
          <w:p w14:paraId="03F51CB5"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6D5B0CCA" w14:textId="77777777" w:rsidR="004C1EED" w:rsidRPr="00DF24B5" w:rsidRDefault="004C1EED" w:rsidP="004C1EED">
            <w:pPr>
              <w:pStyle w:val="TAC"/>
            </w:pPr>
            <w:r w:rsidRPr="00DF24B5">
              <w:t xml:space="preserve">As specified in </w:t>
            </w:r>
            <w:r w:rsidRPr="00DF24B5">
              <w:rPr>
                <w:rFonts w:hint="eastAsia"/>
                <w:lang w:eastAsia="zh-CN"/>
              </w:rPr>
              <w:t xml:space="preserve">Annex </w:t>
            </w:r>
            <w:r>
              <w:rPr>
                <w:lang w:eastAsia="zh-CN"/>
              </w:rPr>
              <w:t>I</w:t>
            </w:r>
            <w:r w:rsidRPr="00DF24B5">
              <w:rPr>
                <w:lang w:eastAsia="zh-CN"/>
              </w:rPr>
              <w:t>.3.1</w:t>
            </w:r>
          </w:p>
        </w:tc>
      </w:tr>
      <w:tr w:rsidR="004C1EED" w:rsidRPr="00DF24B5" w14:paraId="58BE78A3" w14:textId="77777777" w:rsidTr="004C1EED">
        <w:trPr>
          <w:jc w:val="center"/>
        </w:trPr>
        <w:tc>
          <w:tcPr>
            <w:tcW w:w="1194" w:type="dxa"/>
            <w:vMerge w:val="restart"/>
            <w:tcBorders>
              <w:top w:val="single" w:sz="4" w:space="0" w:color="auto"/>
              <w:left w:val="single" w:sz="4" w:space="0" w:color="auto"/>
              <w:right w:val="single" w:sz="4" w:space="0" w:color="auto"/>
            </w:tcBorders>
            <w:vAlign w:val="center"/>
            <w:hideMark/>
          </w:tcPr>
          <w:p w14:paraId="6C835F7B" w14:textId="77777777" w:rsidR="004C1EED" w:rsidRPr="00DF24B5" w:rsidRDefault="004C1EED" w:rsidP="004C1EED">
            <w:pPr>
              <w:pStyle w:val="TAL"/>
            </w:pPr>
            <w:r w:rsidRPr="00DF24B5">
              <w:t>NZP CSI-RS for CSI acquisition</w:t>
            </w:r>
          </w:p>
          <w:p w14:paraId="06F2E454" w14:textId="77777777" w:rsidR="004C1EED" w:rsidRPr="00DF24B5" w:rsidRDefault="004C1EED" w:rsidP="004C1EED">
            <w:pPr>
              <w:pStyle w:val="TAL"/>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2F2E1AB2" w14:textId="77777777" w:rsidR="004C1EED" w:rsidRPr="00DF24B5" w:rsidRDefault="004C1EED" w:rsidP="004C1EED">
            <w:pPr>
              <w:pStyle w:val="TAL"/>
            </w:pPr>
            <w:r w:rsidRPr="00DF24B5">
              <w:t>CSI-RS resource</w:t>
            </w:r>
            <w:r w:rsidRPr="00DF24B5">
              <w:rPr>
                <w:rFonts w:hint="eastAsia"/>
              </w:rPr>
              <w:t xml:space="preserve"> </w:t>
            </w:r>
            <w:r w:rsidRPr="00DF24B5">
              <w:t>Type</w:t>
            </w:r>
          </w:p>
        </w:tc>
        <w:tc>
          <w:tcPr>
            <w:tcW w:w="740" w:type="dxa"/>
            <w:tcBorders>
              <w:top w:val="single" w:sz="4" w:space="0" w:color="auto"/>
              <w:left w:val="single" w:sz="4" w:space="0" w:color="auto"/>
              <w:bottom w:val="single" w:sz="4" w:space="0" w:color="auto"/>
              <w:right w:val="single" w:sz="4" w:space="0" w:color="auto"/>
            </w:tcBorders>
            <w:vAlign w:val="center"/>
          </w:tcPr>
          <w:p w14:paraId="16C2F0A3"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4F966C1D" w14:textId="77777777" w:rsidR="004C1EED" w:rsidRPr="00DF24B5" w:rsidRDefault="004C1EED" w:rsidP="004C1EED">
            <w:pPr>
              <w:pStyle w:val="TAC"/>
            </w:pPr>
            <w:r w:rsidRPr="00DF24B5">
              <w:t>Periodic</w:t>
            </w:r>
          </w:p>
        </w:tc>
      </w:tr>
      <w:tr w:rsidR="004C1EED" w:rsidRPr="00DF24B5" w14:paraId="02B07211" w14:textId="77777777" w:rsidTr="004C1EED">
        <w:trPr>
          <w:jc w:val="center"/>
        </w:trPr>
        <w:tc>
          <w:tcPr>
            <w:tcW w:w="1194" w:type="dxa"/>
            <w:vMerge/>
            <w:tcBorders>
              <w:left w:val="single" w:sz="4" w:space="0" w:color="auto"/>
              <w:right w:val="single" w:sz="4" w:space="0" w:color="auto"/>
            </w:tcBorders>
            <w:vAlign w:val="center"/>
          </w:tcPr>
          <w:p w14:paraId="1E26F8D5" w14:textId="77777777" w:rsidR="004C1EED" w:rsidRPr="00DF24B5" w:rsidRDefault="004C1EED" w:rsidP="004C1EED">
            <w:pPr>
              <w:pStyle w:val="TAL"/>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5824C145" w14:textId="77777777" w:rsidR="004C1EED" w:rsidRPr="00DF24B5" w:rsidRDefault="004C1EED" w:rsidP="004C1EED">
            <w:pPr>
              <w:pStyle w:val="TAL"/>
            </w:pPr>
            <w:r w:rsidRPr="00DF24B5">
              <w:t>Number of CSI-RS ports (</w:t>
            </w:r>
            <w:r w:rsidRPr="00DF24B5">
              <w:rPr>
                <w:i/>
              </w:rPr>
              <w:t>X</w:t>
            </w:r>
            <w:r w:rsidRPr="00DF24B5">
              <w:t>)</w:t>
            </w:r>
          </w:p>
        </w:tc>
        <w:tc>
          <w:tcPr>
            <w:tcW w:w="740" w:type="dxa"/>
            <w:tcBorders>
              <w:top w:val="single" w:sz="4" w:space="0" w:color="auto"/>
              <w:left w:val="single" w:sz="4" w:space="0" w:color="auto"/>
              <w:bottom w:val="single" w:sz="4" w:space="0" w:color="auto"/>
              <w:right w:val="single" w:sz="4" w:space="0" w:color="auto"/>
            </w:tcBorders>
            <w:vAlign w:val="center"/>
          </w:tcPr>
          <w:p w14:paraId="15174F42"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3A484CA0" w14:textId="77777777" w:rsidR="004C1EED" w:rsidRPr="00DF24B5" w:rsidRDefault="004C1EED" w:rsidP="004C1EED">
            <w:pPr>
              <w:pStyle w:val="TAC"/>
            </w:pPr>
            <w:r w:rsidRPr="00DF24B5">
              <w:rPr>
                <w:rFonts w:hint="eastAsia"/>
              </w:rPr>
              <w:t>2</w:t>
            </w:r>
          </w:p>
        </w:tc>
      </w:tr>
      <w:tr w:rsidR="004C1EED" w:rsidRPr="00DF24B5" w14:paraId="676F4EA2" w14:textId="77777777" w:rsidTr="004C1EED">
        <w:trPr>
          <w:jc w:val="center"/>
        </w:trPr>
        <w:tc>
          <w:tcPr>
            <w:tcW w:w="1194" w:type="dxa"/>
            <w:vMerge/>
            <w:tcBorders>
              <w:left w:val="single" w:sz="4" w:space="0" w:color="auto"/>
              <w:right w:val="single" w:sz="4" w:space="0" w:color="auto"/>
            </w:tcBorders>
            <w:vAlign w:val="center"/>
            <w:hideMark/>
          </w:tcPr>
          <w:p w14:paraId="4614A4C8" w14:textId="77777777" w:rsidR="004C1EED" w:rsidRPr="00DF24B5" w:rsidRDefault="004C1EED" w:rsidP="004C1EED">
            <w:pPr>
              <w:pStyle w:val="TAL"/>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210265C0" w14:textId="77777777" w:rsidR="004C1EED" w:rsidRPr="00DF24B5" w:rsidRDefault="004C1EED" w:rsidP="004C1EED">
            <w:pPr>
              <w:pStyle w:val="TAL"/>
            </w:pPr>
            <w:r w:rsidRPr="00DF24B5">
              <w:t>CDM Type</w:t>
            </w:r>
          </w:p>
        </w:tc>
        <w:tc>
          <w:tcPr>
            <w:tcW w:w="740" w:type="dxa"/>
            <w:tcBorders>
              <w:top w:val="single" w:sz="4" w:space="0" w:color="auto"/>
              <w:left w:val="single" w:sz="4" w:space="0" w:color="auto"/>
              <w:bottom w:val="single" w:sz="4" w:space="0" w:color="auto"/>
              <w:right w:val="single" w:sz="4" w:space="0" w:color="auto"/>
            </w:tcBorders>
            <w:vAlign w:val="center"/>
          </w:tcPr>
          <w:p w14:paraId="7406401A"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2ED61EFB" w14:textId="77777777" w:rsidR="004C1EED" w:rsidRPr="00DF24B5" w:rsidRDefault="004C1EED" w:rsidP="004C1EED">
            <w:pPr>
              <w:pStyle w:val="TAC"/>
            </w:pPr>
            <w:r w:rsidRPr="00DF24B5">
              <w:t>fd-CDM2</w:t>
            </w:r>
          </w:p>
        </w:tc>
      </w:tr>
      <w:tr w:rsidR="004C1EED" w:rsidRPr="00DF24B5" w14:paraId="5B274D85" w14:textId="77777777" w:rsidTr="004C1EED">
        <w:trPr>
          <w:jc w:val="center"/>
        </w:trPr>
        <w:tc>
          <w:tcPr>
            <w:tcW w:w="1194" w:type="dxa"/>
            <w:vMerge/>
            <w:tcBorders>
              <w:left w:val="single" w:sz="4" w:space="0" w:color="auto"/>
              <w:right w:val="single" w:sz="4" w:space="0" w:color="auto"/>
            </w:tcBorders>
            <w:vAlign w:val="center"/>
            <w:hideMark/>
          </w:tcPr>
          <w:p w14:paraId="342899AF" w14:textId="77777777" w:rsidR="004C1EED" w:rsidRPr="00DF24B5" w:rsidRDefault="004C1EED" w:rsidP="004C1EED">
            <w:pPr>
              <w:pStyle w:val="TAL"/>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149C9995" w14:textId="77777777" w:rsidR="004C1EED" w:rsidRPr="00DF24B5" w:rsidRDefault="004C1EED" w:rsidP="004C1EED">
            <w:pPr>
              <w:pStyle w:val="TAL"/>
            </w:pPr>
            <w:r w:rsidRPr="00DF24B5">
              <w:t>Density (ρ)</w:t>
            </w:r>
          </w:p>
        </w:tc>
        <w:tc>
          <w:tcPr>
            <w:tcW w:w="740" w:type="dxa"/>
            <w:tcBorders>
              <w:top w:val="single" w:sz="4" w:space="0" w:color="auto"/>
              <w:left w:val="single" w:sz="4" w:space="0" w:color="auto"/>
              <w:bottom w:val="single" w:sz="4" w:space="0" w:color="auto"/>
              <w:right w:val="single" w:sz="4" w:space="0" w:color="auto"/>
            </w:tcBorders>
            <w:vAlign w:val="center"/>
          </w:tcPr>
          <w:p w14:paraId="56BC95C9"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1BCB23C0" w14:textId="77777777" w:rsidR="004C1EED" w:rsidRPr="00DF24B5" w:rsidRDefault="004C1EED" w:rsidP="004C1EED">
            <w:pPr>
              <w:pStyle w:val="TAC"/>
            </w:pPr>
            <w:r w:rsidRPr="00DF24B5">
              <w:t>1</w:t>
            </w:r>
          </w:p>
        </w:tc>
      </w:tr>
      <w:tr w:rsidR="004C1EED" w:rsidRPr="00DF24B5" w14:paraId="1DAA631F" w14:textId="77777777" w:rsidTr="004C1EED">
        <w:trPr>
          <w:jc w:val="center"/>
        </w:trPr>
        <w:tc>
          <w:tcPr>
            <w:tcW w:w="1194" w:type="dxa"/>
            <w:vMerge/>
            <w:tcBorders>
              <w:left w:val="single" w:sz="4" w:space="0" w:color="auto"/>
              <w:right w:val="single" w:sz="4" w:space="0" w:color="auto"/>
            </w:tcBorders>
            <w:vAlign w:val="center"/>
            <w:hideMark/>
          </w:tcPr>
          <w:p w14:paraId="0DD5E02E" w14:textId="77777777" w:rsidR="004C1EED" w:rsidRPr="00DF24B5" w:rsidRDefault="004C1EED" w:rsidP="004C1EED">
            <w:pPr>
              <w:pStyle w:val="TAL"/>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6105F7A9" w14:textId="77777777" w:rsidR="004C1EED" w:rsidRPr="00DF24B5" w:rsidRDefault="004C1EED" w:rsidP="004C1EED">
            <w:pPr>
              <w:pStyle w:val="TAL"/>
            </w:pPr>
            <w:r w:rsidRPr="00DF24B5">
              <w:t>First subcarrier index in the PRB used for CSI-RS (k</w:t>
            </w:r>
            <w:r w:rsidRPr="00DF24B5">
              <w:rPr>
                <w:vertAlign w:val="subscript"/>
              </w:rPr>
              <w:t>0</w:t>
            </w:r>
            <w:r w:rsidRPr="00DF24B5">
              <w:t>, k</w:t>
            </w:r>
            <w:r w:rsidRPr="00DF24B5">
              <w:rPr>
                <w:vertAlign w:val="subscript"/>
              </w:rPr>
              <w:t>1</w:t>
            </w:r>
            <w:r w:rsidRPr="00DF24B5">
              <w:t xml:space="preserve"> )</w:t>
            </w:r>
          </w:p>
        </w:tc>
        <w:tc>
          <w:tcPr>
            <w:tcW w:w="740" w:type="dxa"/>
            <w:tcBorders>
              <w:top w:val="single" w:sz="4" w:space="0" w:color="auto"/>
              <w:left w:val="single" w:sz="4" w:space="0" w:color="auto"/>
              <w:bottom w:val="single" w:sz="4" w:space="0" w:color="auto"/>
              <w:right w:val="single" w:sz="4" w:space="0" w:color="auto"/>
            </w:tcBorders>
            <w:vAlign w:val="center"/>
          </w:tcPr>
          <w:p w14:paraId="3CFAFC04"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3A2F555" w14:textId="77777777" w:rsidR="004C1EED" w:rsidRPr="00DF24B5" w:rsidRDefault="004C1EED" w:rsidP="004C1EED">
            <w:pPr>
              <w:pStyle w:val="TAC"/>
            </w:pPr>
            <w:r w:rsidRPr="00DF24B5">
              <w:t>6</w:t>
            </w:r>
          </w:p>
        </w:tc>
      </w:tr>
      <w:tr w:rsidR="004C1EED" w:rsidRPr="00DF24B5" w14:paraId="6A5FD1C4" w14:textId="77777777" w:rsidTr="004C1EED">
        <w:trPr>
          <w:jc w:val="center"/>
        </w:trPr>
        <w:tc>
          <w:tcPr>
            <w:tcW w:w="1194" w:type="dxa"/>
            <w:vMerge/>
            <w:tcBorders>
              <w:left w:val="single" w:sz="4" w:space="0" w:color="auto"/>
              <w:right w:val="single" w:sz="4" w:space="0" w:color="auto"/>
            </w:tcBorders>
            <w:vAlign w:val="center"/>
            <w:hideMark/>
          </w:tcPr>
          <w:p w14:paraId="2CA95A4E" w14:textId="77777777" w:rsidR="004C1EED" w:rsidRPr="00DF24B5" w:rsidRDefault="004C1EED" w:rsidP="004C1EED">
            <w:pPr>
              <w:pStyle w:val="TAL"/>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77FA2518" w14:textId="77777777" w:rsidR="004C1EED" w:rsidRPr="00DF24B5" w:rsidRDefault="004C1EED" w:rsidP="004C1EED">
            <w:pPr>
              <w:pStyle w:val="TAL"/>
            </w:pPr>
            <w:r w:rsidRPr="00DF24B5">
              <w:t>First OFDM symbol in the PRB used for CSI-RS (l</w:t>
            </w:r>
            <w:r w:rsidRPr="00DF24B5">
              <w:rPr>
                <w:vertAlign w:val="subscript"/>
              </w:rPr>
              <w:t>0</w:t>
            </w:r>
            <w:r w:rsidRPr="00DF24B5">
              <w:t>, l</w:t>
            </w:r>
            <w:r w:rsidRPr="00DF24B5">
              <w:rPr>
                <w:vertAlign w:val="subscript"/>
              </w:rPr>
              <w:t>1</w:t>
            </w:r>
            <w:r w:rsidRPr="00DF24B5">
              <w:t>)</w:t>
            </w:r>
          </w:p>
        </w:tc>
        <w:tc>
          <w:tcPr>
            <w:tcW w:w="740" w:type="dxa"/>
            <w:tcBorders>
              <w:top w:val="single" w:sz="4" w:space="0" w:color="auto"/>
              <w:left w:val="single" w:sz="4" w:space="0" w:color="auto"/>
              <w:bottom w:val="single" w:sz="4" w:space="0" w:color="auto"/>
              <w:right w:val="single" w:sz="4" w:space="0" w:color="auto"/>
            </w:tcBorders>
            <w:vAlign w:val="center"/>
          </w:tcPr>
          <w:p w14:paraId="526E03DA"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61969F08" w14:textId="77777777" w:rsidR="004C1EED" w:rsidRPr="00DF24B5" w:rsidRDefault="004C1EED" w:rsidP="004C1EED">
            <w:pPr>
              <w:pStyle w:val="TAC"/>
            </w:pPr>
            <w:r w:rsidRPr="00DF24B5">
              <w:t>13</w:t>
            </w:r>
          </w:p>
        </w:tc>
      </w:tr>
      <w:tr w:rsidR="004C1EED" w:rsidRPr="00DF24B5" w14:paraId="73AB301B" w14:textId="77777777" w:rsidTr="004C1EED">
        <w:trPr>
          <w:jc w:val="center"/>
        </w:trPr>
        <w:tc>
          <w:tcPr>
            <w:tcW w:w="1194" w:type="dxa"/>
            <w:vMerge/>
            <w:tcBorders>
              <w:left w:val="single" w:sz="4" w:space="0" w:color="auto"/>
              <w:bottom w:val="single" w:sz="4" w:space="0" w:color="auto"/>
              <w:right w:val="single" w:sz="4" w:space="0" w:color="auto"/>
            </w:tcBorders>
            <w:vAlign w:val="center"/>
          </w:tcPr>
          <w:p w14:paraId="78FF4090" w14:textId="77777777" w:rsidR="004C1EED" w:rsidRPr="00DF24B5" w:rsidRDefault="004C1EED" w:rsidP="004C1EED">
            <w:pPr>
              <w:pStyle w:val="TAL"/>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735CD7E2" w14:textId="77777777" w:rsidR="004C1EED" w:rsidRPr="00DF24B5" w:rsidRDefault="004C1EED" w:rsidP="004C1EED">
            <w:pPr>
              <w:pStyle w:val="TAL"/>
            </w:pPr>
            <w:r w:rsidRPr="00DF24B5">
              <w:t>NZP CSI-RS-timeConfig</w:t>
            </w:r>
          </w:p>
          <w:p w14:paraId="4BD2F7CE" w14:textId="77777777" w:rsidR="004C1EED" w:rsidRPr="00DF24B5" w:rsidRDefault="004C1EED" w:rsidP="004C1EED">
            <w:pPr>
              <w:pStyle w:val="TAL"/>
            </w:pPr>
            <w:r w:rsidRPr="00DF24B5">
              <w:t>periodicity and offset</w:t>
            </w:r>
          </w:p>
        </w:tc>
        <w:tc>
          <w:tcPr>
            <w:tcW w:w="740" w:type="dxa"/>
            <w:tcBorders>
              <w:top w:val="single" w:sz="4" w:space="0" w:color="auto"/>
              <w:left w:val="single" w:sz="4" w:space="0" w:color="auto"/>
              <w:bottom w:val="single" w:sz="4" w:space="0" w:color="auto"/>
              <w:right w:val="single" w:sz="4" w:space="0" w:color="auto"/>
            </w:tcBorders>
            <w:vAlign w:val="center"/>
          </w:tcPr>
          <w:p w14:paraId="777979AB" w14:textId="77777777" w:rsidR="004C1EED" w:rsidRPr="00DF24B5" w:rsidRDefault="004C1EED" w:rsidP="004C1EED">
            <w:pPr>
              <w:pStyle w:val="TAL"/>
            </w:pPr>
            <w:r w:rsidRPr="00DF24B5">
              <w:t>slot</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A3D7B2D" w14:textId="77777777" w:rsidR="004C1EED" w:rsidRPr="00DF24B5" w:rsidRDefault="004C1EED" w:rsidP="004C1EED">
            <w:pPr>
              <w:pStyle w:val="TAC"/>
            </w:pPr>
            <w:r w:rsidRPr="00DF24B5">
              <w:t>5/1</w:t>
            </w:r>
          </w:p>
        </w:tc>
      </w:tr>
      <w:tr w:rsidR="004C1EED" w:rsidRPr="00DF24B5" w14:paraId="59D7732A"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096175F2" w14:textId="77777777" w:rsidR="004C1EED" w:rsidRPr="00DF24B5" w:rsidRDefault="004C1EED" w:rsidP="004C1EED">
            <w:pPr>
              <w:pStyle w:val="TAL"/>
            </w:pPr>
            <w:r w:rsidRPr="00DF24B5">
              <w:t>ReportConfigType</w:t>
            </w:r>
          </w:p>
        </w:tc>
        <w:tc>
          <w:tcPr>
            <w:tcW w:w="740" w:type="dxa"/>
            <w:tcBorders>
              <w:top w:val="single" w:sz="4" w:space="0" w:color="auto"/>
              <w:left w:val="single" w:sz="4" w:space="0" w:color="auto"/>
              <w:bottom w:val="single" w:sz="4" w:space="0" w:color="auto"/>
              <w:right w:val="single" w:sz="4" w:space="0" w:color="auto"/>
            </w:tcBorders>
            <w:vAlign w:val="center"/>
          </w:tcPr>
          <w:p w14:paraId="7AF67B62"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5CE860D3" w14:textId="77777777" w:rsidR="004C1EED" w:rsidRPr="00DF24B5" w:rsidRDefault="004C1EED" w:rsidP="004C1EED">
            <w:pPr>
              <w:pStyle w:val="TAC"/>
            </w:pPr>
            <w:r w:rsidRPr="00DF24B5">
              <w:t>Periodic</w:t>
            </w:r>
          </w:p>
        </w:tc>
      </w:tr>
      <w:tr w:rsidR="004C1EED" w:rsidRPr="00DF24B5" w14:paraId="7429BEED"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3969FD68" w14:textId="77777777" w:rsidR="004C1EED" w:rsidRPr="00DF24B5" w:rsidRDefault="004C1EED" w:rsidP="004C1EED">
            <w:pPr>
              <w:pStyle w:val="TAL"/>
            </w:pPr>
            <w:r w:rsidRPr="00DF24B5">
              <w:t>CQI-table</w:t>
            </w:r>
          </w:p>
        </w:tc>
        <w:tc>
          <w:tcPr>
            <w:tcW w:w="740" w:type="dxa"/>
            <w:tcBorders>
              <w:top w:val="single" w:sz="4" w:space="0" w:color="auto"/>
              <w:left w:val="single" w:sz="4" w:space="0" w:color="auto"/>
              <w:bottom w:val="single" w:sz="4" w:space="0" w:color="auto"/>
              <w:right w:val="single" w:sz="4" w:space="0" w:color="auto"/>
            </w:tcBorders>
            <w:vAlign w:val="center"/>
          </w:tcPr>
          <w:p w14:paraId="322B4EE1"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427DEE3F" w14:textId="77777777" w:rsidR="004C1EED" w:rsidRPr="00DF24B5" w:rsidRDefault="004C1EED" w:rsidP="004C1EED">
            <w:pPr>
              <w:pStyle w:val="TAC"/>
            </w:pPr>
            <w:r w:rsidRPr="00DF24B5">
              <w:t>Table 1</w:t>
            </w:r>
          </w:p>
        </w:tc>
      </w:tr>
      <w:tr w:rsidR="004C1EED" w:rsidRPr="00DF24B5" w14:paraId="64AE2B03"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008E745A" w14:textId="77777777" w:rsidR="004C1EED" w:rsidRPr="00DF24B5" w:rsidRDefault="004C1EED" w:rsidP="004C1EED">
            <w:pPr>
              <w:pStyle w:val="TAL"/>
            </w:pPr>
            <w:r w:rsidRPr="00DF24B5">
              <w:t>reportQuantity</w:t>
            </w:r>
          </w:p>
        </w:tc>
        <w:tc>
          <w:tcPr>
            <w:tcW w:w="740" w:type="dxa"/>
            <w:tcBorders>
              <w:top w:val="single" w:sz="4" w:space="0" w:color="auto"/>
              <w:left w:val="single" w:sz="4" w:space="0" w:color="auto"/>
              <w:bottom w:val="single" w:sz="4" w:space="0" w:color="auto"/>
              <w:right w:val="single" w:sz="4" w:space="0" w:color="auto"/>
            </w:tcBorders>
            <w:vAlign w:val="center"/>
          </w:tcPr>
          <w:p w14:paraId="741243AF"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7BBB8A1B" w14:textId="77777777" w:rsidR="004C1EED" w:rsidRPr="00DF24B5" w:rsidRDefault="004C1EED" w:rsidP="004C1EED">
            <w:pPr>
              <w:pStyle w:val="TAC"/>
            </w:pPr>
            <w:r w:rsidRPr="00DF24B5">
              <w:t>cri-RI-PMI-CQI</w:t>
            </w:r>
          </w:p>
        </w:tc>
      </w:tr>
      <w:tr w:rsidR="004C1EED" w:rsidRPr="00DF24B5" w14:paraId="6B15BD96"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08B50003" w14:textId="77777777" w:rsidR="004C1EED" w:rsidRPr="00DF24B5" w:rsidRDefault="004C1EED" w:rsidP="004C1EED">
            <w:pPr>
              <w:pStyle w:val="TAL"/>
            </w:pPr>
            <w:r w:rsidRPr="00DF24B5">
              <w:t>timeRestrictionFor</w:t>
            </w:r>
            <w:r w:rsidRPr="00DF24B5">
              <w:rPr>
                <w:rFonts w:hint="eastAsia"/>
              </w:rPr>
              <w:t>Channel</w:t>
            </w:r>
            <w:r w:rsidRPr="00DF24B5">
              <w:t>Measurements</w:t>
            </w:r>
          </w:p>
        </w:tc>
        <w:tc>
          <w:tcPr>
            <w:tcW w:w="740" w:type="dxa"/>
            <w:tcBorders>
              <w:top w:val="single" w:sz="4" w:space="0" w:color="auto"/>
              <w:left w:val="single" w:sz="4" w:space="0" w:color="auto"/>
              <w:bottom w:val="single" w:sz="4" w:space="0" w:color="auto"/>
              <w:right w:val="single" w:sz="4" w:space="0" w:color="auto"/>
            </w:tcBorders>
            <w:vAlign w:val="center"/>
          </w:tcPr>
          <w:p w14:paraId="22CE387A"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5C595B70" w14:textId="77777777" w:rsidR="004C1EED" w:rsidRPr="00DF24B5" w:rsidRDefault="004C1EED" w:rsidP="004C1EED">
            <w:pPr>
              <w:pStyle w:val="TAC"/>
            </w:pPr>
            <w:r w:rsidRPr="00DF24B5">
              <w:t>Not configured</w:t>
            </w:r>
          </w:p>
        </w:tc>
      </w:tr>
      <w:tr w:rsidR="004C1EED" w:rsidRPr="00DF24B5" w14:paraId="7D456B35"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3C1724E5" w14:textId="77777777" w:rsidR="004C1EED" w:rsidRPr="00DF24B5" w:rsidRDefault="004C1EED" w:rsidP="004C1EED">
            <w:pPr>
              <w:pStyle w:val="TAL"/>
            </w:pPr>
            <w:r w:rsidRPr="00DF24B5">
              <w:t>timeRestrictionForInterferenceMeasurements</w:t>
            </w:r>
          </w:p>
        </w:tc>
        <w:tc>
          <w:tcPr>
            <w:tcW w:w="740" w:type="dxa"/>
            <w:tcBorders>
              <w:top w:val="single" w:sz="4" w:space="0" w:color="auto"/>
              <w:left w:val="single" w:sz="4" w:space="0" w:color="auto"/>
              <w:bottom w:val="single" w:sz="4" w:space="0" w:color="auto"/>
              <w:right w:val="single" w:sz="4" w:space="0" w:color="auto"/>
            </w:tcBorders>
            <w:vAlign w:val="center"/>
          </w:tcPr>
          <w:p w14:paraId="5EEF3357"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19917BC1" w14:textId="77777777" w:rsidR="004C1EED" w:rsidRPr="00DF24B5" w:rsidRDefault="004C1EED" w:rsidP="004C1EED">
            <w:pPr>
              <w:pStyle w:val="TAC"/>
            </w:pPr>
            <w:r w:rsidRPr="00DF24B5">
              <w:t>Not configured</w:t>
            </w:r>
          </w:p>
        </w:tc>
      </w:tr>
      <w:tr w:rsidR="004C1EED" w:rsidRPr="00DF24B5" w14:paraId="72EC77E0"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6B2ED71F" w14:textId="77777777" w:rsidR="004C1EED" w:rsidRPr="00DF24B5" w:rsidRDefault="004C1EED" w:rsidP="004C1EED">
            <w:pPr>
              <w:pStyle w:val="TAL"/>
            </w:pPr>
            <w:r w:rsidRPr="00DF24B5">
              <w:t>cqi-FormatIndicator</w:t>
            </w:r>
          </w:p>
        </w:tc>
        <w:tc>
          <w:tcPr>
            <w:tcW w:w="740" w:type="dxa"/>
            <w:tcBorders>
              <w:top w:val="single" w:sz="4" w:space="0" w:color="auto"/>
              <w:left w:val="single" w:sz="4" w:space="0" w:color="auto"/>
              <w:bottom w:val="single" w:sz="4" w:space="0" w:color="auto"/>
              <w:right w:val="single" w:sz="4" w:space="0" w:color="auto"/>
            </w:tcBorders>
            <w:vAlign w:val="center"/>
          </w:tcPr>
          <w:p w14:paraId="7EFFBEAA"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34426A15" w14:textId="77777777" w:rsidR="004C1EED" w:rsidRPr="00DF24B5" w:rsidRDefault="004C1EED" w:rsidP="004C1EED">
            <w:pPr>
              <w:pStyle w:val="TAC"/>
            </w:pPr>
            <w:r w:rsidRPr="00DF24B5">
              <w:t>Wideband</w:t>
            </w:r>
          </w:p>
        </w:tc>
      </w:tr>
      <w:tr w:rsidR="004C1EED" w:rsidRPr="00DF24B5" w14:paraId="52A54E29"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74BFBAD1" w14:textId="77777777" w:rsidR="004C1EED" w:rsidRPr="00DF24B5" w:rsidRDefault="004C1EED" w:rsidP="004C1EED">
            <w:pPr>
              <w:pStyle w:val="TAL"/>
            </w:pPr>
            <w:r w:rsidRPr="00DF24B5">
              <w:t>pmi-FormatIndicator</w:t>
            </w:r>
            <w:r w:rsidRPr="00DF24B5">
              <w:rPr>
                <w:i/>
              </w:rPr>
              <w:t xml:space="preserve"> </w:t>
            </w:r>
          </w:p>
        </w:tc>
        <w:tc>
          <w:tcPr>
            <w:tcW w:w="740" w:type="dxa"/>
            <w:tcBorders>
              <w:top w:val="single" w:sz="4" w:space="0" w:color="auto"/>
              <w:left w:val="single" w:sz="4" w:space="0" w:color="auto"/>
              <w:bottom w:val="single" w:sz="4" w:space="0" w:color="auto"/>
              <w:right w:val="single" w:sz="4" w:space="0" w:color="auto"/>
            </w:tcBorders>
            <w:vAlign w:val="center"/>
          </w:tcPr>
          <w:p w14:paraId="7A6EDA3C"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9B728CF" w14:textId="77777777" w:rsidR="004C1EED" w:rsidRPr="00DF24B5" w:rsidRDefault="004C1EED" w:rsidP="004C1EED">
            <w:pPr>
              <w:pStyle w:val="TAC"/>
            </w:pPr>
            <w:r w:rsidRPr="00DF24B5">
              <w:t>Wideband</w:t>
            </w:r>
          </w:p>
        </w:tc>
      </w:tr>
      <w:tr w:rsidR="004C1EED" w:rsidRPr="00DF24B5" w14:paraId="637B255A"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2AB4673E" w14:textId="77777777" w:rsidR="004C1EED" w:rsidRPr="00DF24B5" w:rsidRDefault="004C1EED" w:rsidP="004C1EED">
            <w:pPr>
              <w:pStyle w:val="TAL"/>
            </w:pPr>
            <w:r w:rsidRPr="00DF24B5">
              <w:t>Sub-band Size</w:t>
            </w:r>
          </w:p>
        </w:tc>
        <w:tc>
          <w:tcPr>
            <w:tcW w:w="740" w:type="dxa"/>
            <w:tcBorders>
              <w:top w:val="single" w:sz="4" w:space="0" w:color="auto"/>
              <w:left w:val="single" w:sz="4" w:space="0" w:color="auto"/>
              <w:bottom w:val="single" w:sz="4" w:space="0" w:color="auto"/>
              <w:right w:val="single" w:sz="4" w:space="0" w:color="auto"/>
            </w:tcBorders>
            <w:vAlign w:val="center"/>
          </w:tcPr>
          <w:p w14:paraId="65E98206" w14:textId="77777777" w:rsidR="004C1EED" w:rsidRPr="00DF24B5" w:rsidRDefault="004C1EED" w:rsidP="004C1EED">
            <w:pPr>
              <w:pStyle w:val="TAL"/>
            </w:pPr>
            <w:r w:rsidRPr="00DF24B5">
              <w:t>RB</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4A2E0B7A" w14:textId="77777777" w:rsidR="004C1EED" w:rsidRPr="00DF24B5" w:rsidRDefault="004C1EED" w:rsidP="004C1EED">
            <w:pPr>
              <w:pStyle w:val="TAC"/>
            </w:pPr>
            <w:r w:rsidRPr="00DF24B5">
              <w:rPr>
                <w:rFonts w:hint="eastAsia"/>
                <w:lang w:eastAsia="zh-CN"/>
              </w:rPr>
              <w:t>8</w:t>
            </w:r>
          </w:p>
        </w:tc>
      </w:tr>
      <w:tr w:rsidR="004C1EED" w:rsidRPr="00DF24B5" w14:paraId="6700FCD6"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0654EC54" w14:textId="77777777" w:rsidR="004C1EED" w:rsidRPr="00DF24B5" w:rsidRDefault="004C1EED" w:rsidP="004C1EED">
            <w:pPr>
              <w:pStyle w:val="TAL"/>
            </w:pPr>
            <w:r w:rsidRPr="00DF24B5">
              <w:t>csi-ReportingBand</w:t>
            </w:r>
          </w:p>
        </w:tc>
        <w:tc>
          <w:tcPr>
            <w:tcW w:w="740" w:type="dxa"/>
            <w:tcBorders>
              <w:top w:val="single" w:sz="4" w:space="0" w:color="auto"/>
              <w:left w:val="single" w:sz="4" w:space="0" w:color="auto"/>
              <w:bottom w:val="single" w:sz="4" w:space="0" w:color="auto"/>
              <w:right w:val="single" w:sz="4" w:space="0" w:color="auto"/>
            </w:tcBorders>
            <w:vAlign w:val="center"/>
          </w:tcPr>
          <w:p w14:paraId="02FB04F2"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72F974C1" w14:textId="77777777" w:rsidR="004C1EED" w:rsidRPr="00DF24B5" w:rsidRDefault="004C1EED" w:rsidP="004C1EED">
            <w:pPr>
              <w:pStyle w:val="TAC"/>
              <w:rPr>
                <w:lang w:eastAsia="zh-CN"/>
              </w:rPr>
            </w:pPr>
            <w:r w:rsidRPr="00DF24B5">
              <w:t>111111111</w:t>
            </w:r>
          </w:p>
        </w:tc>
      </w:tr>
      <w:tr w:rsidR="004C1EED" w:rsidRPr="00DF24B5" w14:paraId="298CAA24"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2BF07DBA" w14:textId="77777777" w:rsidR="004C1EED" w:rsidRPr="00DF24B5" w:rsidRDefault="004C1EED" w:rsidP="004C1EED">
            <w:pPr>
              <w:pStyle w:val="TAL"/>
            </w:pPr>
            <w:r w:rsidRPr="00DF24B5">
              <w:t>CSI-Report periodicity and offset</w:t>
            </w:r>
          </w:p>
        </w:tc>
        <w:tc>
          <w:tcPr>
            <w:tcW w:w="740" w:type="dxa"/>
            <w:tcBorders>
              <w:top w:val="single" w:sz="4" w:space="0" w:color="auto"/>
              <w:left w:val="single" w:sz="4" w:space="0" w:color="auto"/>
              <w:bottom w:val="single" w:sz="4" w:space="0" w:color="auto"/>
              <w:right w:val="single" w:sz="4" w:space="0" w:color="auto"/>
            </w:tcBorders>
            <w:vAlign w:val="center"/>
          </w:tcPr>
          <w:p w14:paraId="44141632" w14:textId="77777777" w:rsidR="004C1EED" w:rsidRPr="00DF24B5" w:rsidRDefault="004C1EED" w:rsidP="004C1EED">
            <w:pPr>
              <w:pStyle w:val="TAL"/>
            </w:pPr>
            <w:r w:rsidRPr="00DF24B5">
              <w:t>slot</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51A45CE5" w14:textId="77777777" w:rsidR="004C1EED" w:rsidRPr="00DF24B5" w:rsidRDefault="004C1EED" w:rsidP="004C1EED">
            <w:pPr>
              <w:pStyle w:val="TAC"/>
            </w:pPr>
            <w:r w:rsidRPr="00DF24B5">
              <w:t>5/4</w:t>
            </w:r>
          </w:p>
        </w:tc>
      </w:tr>
      <w:tr w:rsidR="004C1EED" w:rsidRPr="00DF24B5" w14:paraId="60BD2C6C" w14:textId="77777777" w:rsidTr="004C1EED">
        <w:trPr>
          <w:jc w:val="center"/>
        </w:trPr>
        <w:tc>
          <w:tcPr>
            <w:tcW w:w="1265" w:type="dxa"/>
            <w:gridSpan w:val="2"/>
            <w:vMerge w:val="restart"/>
            <w:tcBorders>
              <w:top w:val="single" w:sz="4" w:space="0" w:color="auto"/>
              <w:left w:val="single" w:sz="4" w:space="0" w:color="auto"/>
              <w:right w:val="single" w:sz="4" w:space="0" w:color="auto"/>
            </w:tcBorders>
            <w:vAlign w:val="center"/>
            <w:hideMark/>
          </w:tcPr>
          <w:p w14:paraId="1467DE9A" w14:textId="77777777" w:rsidR="004C1EED" w:rsidRPr="00DF24B5" w:rsidRDefault="004C1EED" w:rsidP="004C1EED">
            <w:pPr>
              <w:pStyle w:val="TAL"/>
            </w:pPr>
            <w:r w:rsidRPr="00DF24B5">
              <w:t>Codebook configuration</w:t>
            </w:r>
          </w:p>
        </w:tc>
        <w:tc>
          <w:tcPr>
            <w:tcW w:w="2653" w:type="dxa"/>
            <w:tcBorders>
              <w:top w:val="single" w:sz="4" w:space="0" w:color="auto"/>
              <w:left w:val="single" w:sz="4" w:space="0" w:color="auto"/>
              <w:bottom w:val="single" w:sz="4" w:space="0" w:color="auto"/>
              <w:right w:val="single" w:sz="4" w:space="0" w:color="auto"/>
            </w:tcBorders>
          </w:tcPr>
          <w:p w14:paraId="6FD38446" w14:textId="77777777" w:rsidR="004C1EED" w:rsidRPr="00DF24B5" w:rsidRDefault="004C1EED" w:rsidP="004C1EED">
            <w:pPr>
              <w:pStyle w:val="TAL"/>
            </w:pPr>
            <w:r w:rsidRPr="00DF24B5">
              <w:t>Codebook Type</w:t>
            </w:r>
          </w:p>
        </w:tc>
        <w:tc>
          <w:tcPr>
            <w:tcW w:w="740" w:type="dxa"/>
            <w:tcBorders>
              <w:top w:val="single" w:sz="4" w:space="0" w:color="auto"/>
              <w:left w:val="single" w:sz="4" w:space="0" w:color="auto"/>
              <w:bottom w:val="single" w:sz="4" w:space="0" w:color="auto"/>
              <w:right w:val="single" w:sz="4" w:space="0" w:color="auto"/>
            </w:tcBorders>
            <w:vAlign w:val="center"/>
          </w:tcPr>
          <w:p w14:paraId="20865277"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5C165B66" w14:textId="77777777" w:rsidR="004C1EED" w:rsidRPr="00DF24B5" w:rsidRDefault="004C1EED" w:rsidP="004C1EED">
            <w:pPr>
              <w:pStyle w:val="TAC"/>
            </w:pPr>
            <w:r w:rsidRPr="00DF24B5">
              <w:t>typeI-SinglePanel</w:t>
            </w:r>
          </w:p>
        </w:tc>
      </w:tr>
      <w:tr w:rsidR="004C1EED" w:rsidRPr="00DF24B5" w14:paraId="46A43DFD" w14:textId="77777777" w:rsidTr="004C1EED">
        <w:trPr>
          <w:jc w:val="center"/>
        </w:trPr>
        <w:tc>
          <w:tcPr>
            <w:tcW w:w="1265" w:type="dxa"/>
            <w:gridSpan w:val="2"/>
            <w:vMerge/>
            <w:tcBorders>
              <w:left w:val="single" w:sz="4" w:space="0" w:color="auto"/>
              <w:right w:val="single" w:sz="4" w:space="0" w:color="auto"/>
            </w:tcBorders>
            <w:hideMark/>
          </w:tcPr>
          <w:p w14:paraId="545E194E" w14:textId="77777777" w:rsidR="004C1EED" w:rsidRPr="00DF24B5" w:rsidRDefault="004C1EED" w:rsidP="004C1EED">
            <w:pPr>
              <w:pStyle w:val="TAL"/>
            </w:pPr>
          </w:p>
        </w:tc>
        <w:tc>
          <w:tcPr>
            <w:tcW w:w="2653" w:type="dxa"/>
            <w:tcBorders>
              <w:top w:val="single" w:sz="4" w:space="0" w:color="auto"/>
              <w:left w:val="single" w:sz="4" w:space="0" w:color="auto"/>
              <w:bottom w:val="single" w:sz="4" w:space="0" w:color="auto"/>
              <w:right w:val="single" w:sz="4" w:space="0" w:color="auto"/>
            </w:tcBorders>
          </w:tcPr>
          <w:p w14:paraId="38FD98A8" w14:textId="77777777" w:rsidR="004C1EED" w:rsidRPr="00DF24B5" w:rsidRDefault="004C1EED" w:rsidP="004C1EED">
            <w:pPr>
              <w:pStyle w:val="TAL"/>
            </w:pPr>
            <w:r w:rsidRPr="00DF24B5">
              <w:t>Codebook Mode</w:t>
            </w:r>
          </w:p>
        </w:tc>
        <w:tc>
          <w:tcPr>
            <w:tcW w:w="740" w:type="dxa"/>
            <w:tcBorders>
              <w:top w:val="single" w:sz="4" w:space="0" w:color="auto"/>
              <w:left w:val="single" w:sz="4" w:space="0" w:color="auto"/>
              <w:bottom w:val="single" w:sz="4" w:space="0" w:color="auto"/>
              <w:right w:val="single" w:sz="4" w:space="0" w:color="auto"/>
            </w:tcBorders>
            <w:vAlign w:val="center"/>
          </w:tcPr>
          <w:p w14:paraId="73D63E45"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7D1FC3B7" w14:textId="77777777" w:rsidR="004C1EED" w:rsidRPr="00DF24B5" w:rsidRDefault="004C1EED" w:rsidP="004C1EED">
            <w:pPr>
              <w:pStyle w:val="TAC"/>
            </w:pPr>
            <w:r w:rsidRPr="00DF24B5">
              <w:t>1</w:t>
            </w:r>
          </w:p>
        </w:tc>
      </w:tr>
      <w:tr w:rsidR="004C1EED" w:rsidRPr="00DF24B5" w14:paraId="5D5A1C7F" w14:textId="77777777" w:rsidTr="004C1EED">
        <w:trPr>
          <w:jc w:val="center"/>
        </w:trPr>
        <w:tc>
          <w:tcPr>
            <w:tcW w:w="1265" w:type="dxa"/>
            <w:gridSpan w:val="2"/>
            <w:vMerge/>
            <w:tcBorders>
              <w:left w:val="single" w:sz="4" w:space="0" w:color="auto"/>
              <w:right w:val="single" w:sz="4" w:space="0" w:color="auto"/>
            </w:tcBorders>
            <w:hideMark/>
          </w:tcPr>
          <w:p w14:paraId="25EAEC27" w14:textId="77777777" w:rsidR="004C1EED" w:rsidRPr="00DF24B5" w:rsidRDefault="004C1EED" w:rsidP="004C1EED">
            <w:pPr>
              <w:pStyle w:val="TAL"/>
            </w:pPr>
          </w:p>
        </w:tc>
        <w:tc>
          <w:tcPr>
            <w:tcW w:w="2653" w:type="dxa"/>
            <w:tcBorders>
              <w:top w:val="single" w:sz="4" w:space="0" w:color="auto"/>
              <w:left w:val="single" w:sz="4" w:space="0" w:color="auto"/>
              <w:bottom w:val="single" w:sz="4" w:space="0" w:color="auto"/>
              <w:right w:val="single" w:sz="4" w:space="0" w:color="auto"/>
            </w:tcBorders>
          </w:tcPr>
          <w:p w14:paraId="40725475" w14:textId="77777777" w:rsidR="004C1EED" w:rsidRPr="00DF24B5" w:rsidRDefault="004C1EED" w:rsidP="004C1EED">
            <w:pPr>
              <w:pStyle w:val="TAL"/>
            </w:pPr>
            <w:r w:rsidRPr="00DF24B5">
              <w:t>(CodebookConfig-N1,CodebookConfig-N2)</w:t>
            </w:r>
          </w:p>
        </w:tc>
        <w:tc>
          <w:tcPr>
            <w:tcW w:w="740" w:type="dxa"/>
            <w:tcBorders>
              <w:top w:val="single" w:sz="4" w:space="0" w:color="auto"/>
              <w:left w:val="single" w:sz="4" w:space="0" w:color="auto"/>
              <w:bottom w:val="single" w:sz="4" w:space="0" w:color="auto"/>
              <w:right w:val="single" w:sz="4" w:space="0" w:color="auto"/>
            </w:tcBorders>
            <w:vAlign w:val="center"/>
          </w:tcPr>
          <w:p w14:paraId="7D1EE07F"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249759BB" w14:textId="77777777" w:rsidR="004C1EED" w:rsidRPr="00DF24B5" w:rsidRDefault="004C1EED" w:rsidP="004C1EED">
            <w:pPr>
              <w:pStyle w:val="TAC"/>
            </w:pPr>
            <w:r w:rsidRPr="00DF24B5">
              <w:t>Not configured</w:t>
            </w:r>
          </w:p>
        </w:tc>
      </w:tr>
      <w:tr w:rsidR="004C1EED" w:rsidRPr="00DF24B5" w14:paraId="0BC78AA0" w14:textId="77777777" w:rsidTr="004C1EED">
        <w:trPr>
          <w:jc w:val="center"/>
        </w:trPr>
        <w:tc>
          <w:tcPr>
            <w:tcW w:w="1265" w:type="dxa"/>
            <w:gridSpan w:val="2"/>
            <w:vMerge/>
            <w:tcBorders>
              <w:left w:val="single" w:sz="4" w:space="0" w:color="auto"/>
              <w:right w:val="single" w:sz="4" w:space="0" w:color="auto"/>
            </w:tcBorders>
            <w:hideMark/>
          </w:tcPr>
          <w:p w14:paraId="65040B80" w14:textId="77777777" w:rsidR="004C1EED" w:rsidRPr="00DF24B5" w:rsidRDefault="004C1EED" w:rsidP="004C1EED">
            <w:pPr>
              <w:pStyle w:val="TAL"/>
            </w:pPr>
          </w:p>
        </w:tc>
        <w:tc>
          <w:tcPr>
            <w:tcW w:w="2653" w:type="dxa"/>
            <w:tcBorders>
              <w:top w:val="single" w:sz="4" w:space="0" w:color="auto"/>
              <w:left w:val="single" w:sz="4" w:space="0" w:color="auto"/>
              <w:bottom w:val="single" w:sz="4" w:space="0" w:color="auto"/>
              <w:right w:val="single" w:sz="4" w:space="0" w:color="auto"/>
            </w:tcBorders>
          </w:tcPr>
          <w:p w14:paraId="673A25C2" w14:textId="77777777" w:rsidR="004C1EED" w:rsidRPr="00DF24B5" w:rsidRDefault="004C1EED" w:rsidP="004C1EED">
            <w:pPr>
              <w:pStyle w:val="TAL"/>
            </w:pPr>
            <w:r w:rsidRPr="00DF24B5">
              <w:t>CodebookSubsetRestriction</w:t>
            </w:r>
          </w:p>
        </w:tc>
        <w:tc>
          <w:tcPr>
            <w:tcW w:w="740" w:type="dxa"/>
            <w:tcBorders>
              <w:top w:val="single" w:sz="4" w:space="0" w:color="auto"/>
              <w:left w:val="single" w:sz="4" w:space="0" w:color="auto"/>
              <w:bottom w:val="single" w:sz="4" w:space="0" w:color="auto"/>
              <w:right w:val="single" w:sz="4" w:space="0" w:color="auto"/>
            </w:tcBorders>
            <w:vAlign w:val="center"/>
          </w:tcPr>
          <w:p w14:paraId="3CC771C6"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4A647ACB" w14:textId="77777777" w:rsidR="004C1EED" w:rsidRPr="00DF24B5" w:rsidRDefault="004C1EED" w:rsidP="004C1EED">
            <w:pPr>
              <w:pStyle w:val="TAC"/>
            </w:pPr>
            <w:r w:rsidRPr="00DF24B5">
              <w:t>010000</w:t>
            </w:r>
          </w:p>
        </w:tc>
      </w:tr>
      <w:tr w:rsidR="004C1EED" w:rsidRPr="00DF24B5" w14:paraId="0B0BC804" w14:textId="77777777" w:rsidTr="004C1EED">
        <w:trPr>
          <w:jc w:val="center"/>
        </w:trPr>
        <w:tc>
          <w:tcPr>
            <w:tcW w:w="1265" w:type="dxa"/>
            <w:gridSpan w:val="2"/>
            <w:vMerge/>
            <w:tcBorders>
              <w:left w:val="single" w:sz="4" w:space="0" w:color="auto"/>
              <w:bottom w:val="single" w:sz="4" w:space="0" w:color="auto"/>
              <w:right w:val="single" w:sz="4" w:space="0" w:color="auto"/>
            </w:tcBorders>
          </w:tcPr>
          <w:p w14:paraId="011DDD8B" w14:textId="77777777" w:rsidR="004C1EED" w:rsidRPr="00DF24B5" w:rsidRDefault="004C1EED" w:rsidP="004C1EED">
            <w:pPr>
              <w:pStyle w:val="TAL"/>
            </w:pPr>
          </w:p>
        </w:tc>
        <w:tc>
          <w:tcPr>
            <w:tcW w:w="2653" w:type="dxa"/>
            <w:tcBorders>
              <w:top w:val="single" w:sz="4" w:space="0" w:color="auto"/>
              <w:left w:val="single" w:sz="4" w:space="0" w:color="auto"/>
              <w:bottom w:val="single" w:sz="4" w:space="0" w:color="auto"/>
              <w:right w:val="single" w:sz="4" w:space="0" w:color="auto"/>
            </w:tcBorders>
          </w:tcPr>
          <w:p w14:paraId="71C8C08F" w14:textId="77777777" w:rsidR="004C1EED" w:rsidRPr="00DF24B5" w:rsidRDefault="004C1EED" w:rsidP="004C1EED">
            <w:pPr>
              <w:pStyle w:val="TAL"/>
            </w:pPr>
            <w:r w:rsidRPr="00DF24B5">
              <w:t>RI Restriction</w:t>
            </w:r>
          </w:p>
        </w:tc>
        <w:tc>
          <w:tcPr>
            <w:tcW w:w="740" w:type="dxa"/>
            <w:tcBorders>
              <w:top w:val="single" w:sz="4" w:space="0" w:color="auto"/>
              <w:left w:val="single" w:sz="4" w:space="0" w:color="auto"/>
              <w:bottom w:val="single" w:sz="4" w:space="0" w:color="auto"/>
              <w:right w:val="single" w:sz="4" w:space="0" w:color="auto"/>
            </w:tcBorders>
            <w:vAlign w:val="center"/>
          </w:tcPr>
          <w:p w14:paraId="3D902E74"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5F52EAEF" w14:textId="77777777" w:rsidR="004C1EED" w:rsidRPr="00DF24B5" w:rsidRDefault="004C1EED" w:rsidP="004C1EED">
            <w:pPr>
              <w:pStyle w:val="TAC"/>
            </w:pPr>
            <w:r w:rsidRPr="00DF24B5">
              <w:t>N/A</w:t>
            </w:r>
          </w:p>
        </w:tc>
      </w:tr>
      <w:tr w:rsidR="004C1EED" w:rsidRPr="00DF24B5" w14:paraId="24E7BD3F"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5E04F839" w14:textId="77777777" w:rsidR="004C1EED" w:rsidRPr="00DF24B5" w:rsidRDefault="004C1EED" w:rsidP="004C1EED">
            <w:pPr>
              <w:pStyle w:val="TAL"/>
            </w:pPr>
            <w:r w:rsidRPr="00DF24B5">
              <w:t xml:space="preserve">CQI/RI/PMI delay </w:t>
            </w:r>
          </w:p>
        </w:tc>
        <w:tc>
          <w:tcPr>
            <w:tcW w:w="740" w:type="dxa"/>
            <w:tcBorders>
              <w:top w:val="single" w:sz="4" w:space="0" w:color="auto"/>
              <w:left w:val="single" w:sz="4" w:space="0" w:color="auto"/>
              <w:bottom w:val="single" w:sz="4" w:space="0" w:color="auto"/>
              <w:right w:val="single" w:sz="4" w:space="0" w:color="auto"/>
            </w:tcBorders>
            <w:vAlign w:val="center"/>
            <w:hideMark/>
          </w:tcPr>
          <w:p w14:paraId="7FB39A70" w14:textId="77777777" w:rsidR="004C1EED" w:rsidRPr="00DF24B5" w:rsidRDefault="004C1EED" w:rsidP="004C1EED">
            <w:pPr>
              <w:pStyle w:val="TAL"/>
            </w:pPr>
            <w:r w:rsidRPr="00DF24B5">
              <w:t>ms</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2838C4EF" w14:textId="77777777" w:rsidR="004C1EED" w:rsidRPr="00DF24B5" w:rsidRDefault="004C1EED" w:rsidP="004C1EED">
            <w:pPr>
              <w:pStyle w:val="TAC"/>
            </w:pPr>
            <w:r w:rsidRPr="00DF24B5">
              <w:rPr>
                <w:lang w:eastAsia="zh-CN"/>
              </w:rPr>
              <w:t>1.75</w:t>
            </w:r>
          </w:p>
        </w:tc>
      </w:tr>
      <w:tr w:rsidR="004C1EED" w:rsidRPr="00DF24B5" w14:paraId="1A4046EB"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6953EB1B" w14:textId="77777777" w:rsidR="004C1EED" w:rsidRPr="00DF24B5" w:rsidRDefault="004C1EED" w:rsidP="004C1EED">
            <w:pPr>
              <w:pStyle w:val="TAL"/>
            </w:pPr>
            <w:r w:rsidRPr="00DF24B5">
              <w:t>Maximum number of HARQ transmission</w:t>
            </w:r>
          </w:p>
        </w:tc>
        <w:tc>
          <w:tcPr>
            <w:tcW w:w="740" w:type="dxa"/>
            <w:tcBorders>
              <w:top w:val="single" w:sz="4" w:space="0" w:color="auto"/>
              <w:left w:val="single" w:sz="4" w:space="0" w:color="auto"/>
              <w:bottom w:val="single" w:sz="4" w:space="0" w:color="auto"/>
              <w:right w:val="single" w:sz="4" w:space="0" w:color="auto"/>
            </w:tcBorders>
            <w:vAlign w:val="center"/>
          </w:tcPr>
          <w:p w14:paraId="536F671D"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73D3AA7C" w14:textId="77777777" w:rsidR="004C1EED" w:rsidRPr="00DF24B5" w:rsidRDefault="004C1EED" w:rsidP="004C1EED">
            <w:pPr>
              <w:pStyle w:val="TAC"/>
            </w:pPr>
            <w:r w:rsidRPr="00DF24B5">
              <w:t>1</w:t>
            </w:r>
          </w:p>
        </w:tc>
      </w:tr>
      <w:tr w:rsidR="004C1EED" w:rsidRPr="00DF24B5" w14:paraId="584B33B5" w14:textId="77777777" w:rsidTr="004C1EED">
        <w:trPr>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2EED6031" w14:textId="77777777" w:rsidR="004C1EED" w:rsidRPr="00DF24B5" w:rsidRDefault="004C1EED" w:rsidP="004C1EED">
            <w:pPr>
              <w:pStyle w:val="TAL"/>
            </w:pPr>
            <w:r w:rsidRPr="00DF24B5">
              <w:t>Measurement channel</w:t>
            </w:r>
          </w:p>
        </w:tc>
        <w:tc>
          <w:tcPr>
            <w:tcW w:w="740" w:type="dxa"/>
            <w:tcBorders>
              <w:top w:val="single" w:sz="4" w:space="0" w:color="auto"/>
              <w:left w:val="single" w:sz="4" w:space="0" w:color="auto"/>
              <w:bottom w:val="single" w:sz="4" w:space="0" w:color="auto"/>
              <w:right w:val="single" w:sz="4" w:space="0" w:color="auto"/>
            </w:tcBorders>
            <w:vAlign w:val="center"/>
          </w:tcPr>
          <w:p w14:paraId="639001D4" w14:textId="77777777" w:rsidR="004C1EED" w:rsidRPr="00DF24B5" w:rsidRDefault="004C1EED" w:rsidP="004C1EED">
            <w:pPr>
              <w:pStyle w:val="TAL"/>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26A30D8A" w14:textId="77777777" w:rsidR="004C1EED" w:rsidRPr="00DF24B5" w:rsidRDefault="004C1EED" w:rsidP="004C1EED">
            <w:pPr>
              <w:pStyle w:val="TAC"/>
            </w:pPr>
            <w:r w:rsidRPr="00DF24B5">
              <w:rPr>
                <w:lang w:eastAsia="zh-CN"/>
              </w:rPr>
              <w:t xml:space="preserve">As specified in </w:t>
            </w:r>
            <w:r w:rsidRPr="00DF24B5">
              <w:rPr>
                <w:rFonts w:eastAsia="Calibri"/>
                <w:lang w:eastAsia="zh-CN"/>
              </w:rPr>
              <w:t xml:space="preserve">Table </w:t>
            </w:r>
            <w:r>
              <w:rPr>
                <w:rFonts w:eastAsia="Calibri"/>
                <w:lang w:eastAsia="zh-CN"/>
              </w:rPr>
              <w:t>H</w:t>
            </w:r>
            <w:r w:rsidRPr="00DF24B5">
              <w:rPr>
                <w:rFonts w:eastAsia="Calibri"/>
                <w:lang w:eastAsia="zh-CN"/>
              </w:rPr>
              <w:t>.</w:t>
            </w:r>
            <w:r>
              <w:rPr>
                <w:rFonts w:eastAsia="Calibri"/>
                <w:lang w:eastAsia="zh-CN"/>
              </w:rPr>
              <w:t>3-1</w:t>
            </w:r>
            <w:r w:rsidRPr="00DF24B5">
              <w:rPr>
                <w:rFonts w:eastAsia="Calibri"/>
                <w:lang w:eastAsia="zh-CN"/>
              </w:rPr>
              <w:t xml:space="preserve">, </w:t>
            </w:r>
            <w:r w:rsidRPr="00DF24B5">
              <w:rPr>
                <w:lang w:eastAsia="zh-CN"/>
              </w:rPr>
              <w:t>M-FR2-</w:t>
            </w:r>
            <w:r>
              <w:rPr>
                <w:lang w:eastAsia="zh-CN"/>
              </w:rPr>
              <w:t>H</w:t>
            </w:r>
            <w:r w:rsidRPr="00DF24B5">
              <w:rPr>
                <w:lang w:eastAsia="zh-CN"/>
              </w:rPr>
              <w:t>.3</w:t>
            </w:r>
            <w:r>
              <w:rPr>
                <w:lang w:eastAsia="zh-CN"/>
              </w:rPr>
              <w:t>-1</w:t>
            </w:r>
          </w:p>
        </w:tc>
      </w:tr>
      <w:tr w:rsidR="004C1EED" w:rsidRPr="00DF24B5" w14:paraId="5B53A0AB" w14:textId="77777777" w:rsidTr="004C1EED">
        <w:trPr>
          <w:jc w:val="center"/>
        </w:trPr>
        <w:tc>
          <w:tcPr>
            <w:tcW w:w="6866" w:type="dxa"/>
            <w:gridSpan w:val="8"/>
            <w:tcBorders>
              <w:top w:val="single" w:sz="4" w:space="0" w:color="auto"/>
              <w:left w:val="single" w:sz="4" w:space="0" w:color="auto"/>
              <w:bottom w:val="single" w:sz="4" w:space="0" w:color="auto"/>
              <w:right w:val="single" w:sz="4" w:space="0" w:color="auto"/>
            </w:tcBorders>
            <w:vAlign w:val="center"/>
          </w:tcPr>
          <w:p w14:paraId="580B9905" w14:textId="77777777" w:rsidR="004C1EED" w:rsidRPr="00681B98" w:rsidRDefault="004C1EED" w:rsidP="004C1EED">
            <w:pPr>
              <w:pStyle w:val="TAL"/>
            </w:pPr>
            <w:r w:rsidRPr="00681B98">
              <w:t xml:space="preserve">Note 1: </w:t>
            </w:r>
            <w:r w:rsidRPr="00681B98">
              <w:tab/>
              <w:t>The same requirements are applicable for TDD with different UL-DL pattern.</w:t>
            </w:r>
          </w:p>
          <w:p w14:paraId="4FFA2EBB" w14:textId="77777777" w:rsidR="004C1EED" w:rsidRPr="00681B98" w:rsidRDefault="004C1EED" w:rsidP="004C1EED">
            <w:pPr>
              <w:pStyle w:val="TAL"/>
            </w:pPr>
            <w:r w:rsidRPr="00681B98">
              <w:t>Note 2:</w:t>
            </w:r>
            <w:r w:rsidRPr="00681B98">
              <w:tab/>
              <w:t>SSB, TRS, CSI-RS and/or other unspecified test parameters with respect to TS 38.101-4 [16] are left up to test implementation, if transmitted or needed.</w:t>
            </w:r>
          </w:p>
          <w:p w14:paraId="4BDF9493" w14:textId="77777777" w:rsidR="004C1EED" w:rsidRPr="00DF24B5" w:rsidRDefault="004C1EED" w:rsidP="004C1EED">
            <w:pPr>
              <w:pStyle w:val="TAL"/>
              <w:rPr>
                <w:lang w:eastAsia="zh-CN"/>
              </w:rPr>
            </w:pPr>
            <w:r w:rsidRPr="00681B98">
              <w:t>Note 3:</w:t>
            </w:r>
            <w:r w:rsidRPr="00681B98">
              <w:tab/>
              <w:t>If the NCR-MT reports in an available uplink reporting instance at slot #n based on PMI estimation at a downlink slot not later than slot#(n-4), this reported PMI cannot be applied at the gNB downlink before slot#(n+4).</w:t>
            </w:r>
          </w:p>
        </w:tc>
      </w:tr>
    </w:tbl>
    <w:p w14:paraId="3247B516" w14:textId="77777777" w:rsidR="004C1EED" w:rsidRPr="00DF24B5" w:rsidRDefault="004C1EED" w:rsidP="004C1EED">
      <w:pPr>
        <w:rPr>
          <w:lang w:eastAsia="zh-CN"/>
        </w:rPr>
      </w:pPr>
    </w:p>
    <w:p w14:paraId="03FAD53A" w14:textId="77777777" w:rsidR="004C1EED" w:rsidRPr="00681B98" w:rsidRDefault="004C1EED" w:rsidP="004C1EED">
      <w:pPr>
        <w:pStyle w:val="B1"/>
      </w:pPr>
      <w:r w:rsidRPr="00681B98">
        <w:t>7)</w:t>
      </w:r>
      <w:r w:rsidRPr="00681B98">
        <w:tab/>
        <w:t>Adjust the test signal mean power so the calibrated radiated SNR value at the NCR-MT receiver is as specified in clause 7.1.3.2.5.1, and that the SNR at the NCR-MT receiver is not impacted by the noise floor.</w:t>
      </w:r>
    </w:p>
    <w:p w14:paraId="48D2C971" w14:textId="77777777" w:rsidR="004C1EED" w:rsidRPr="00681B98" w:rsidRDefault="004C1EED" w:rsidP="004C1EED">
      <w:pPr>
        <w:pStyle w:val="B1"/>
      </w:pPr>
      <w:r w:rsidRPr="00681B98">
        <w:tab/>
        <w:t>The power level for the transmission may be set such that the AWGN level at the RIB is equal to the AWGN level in table 7.1.3.2.4.2-2.</w:t>
      </w:r>
    </w:p>
    <w:p w14:paraId="5986D6CE" w14:textId="77777777" w:rsidR="004C1EED" w:rsidRPr="00681B98" w:rsidRDefault="004C1EED" w:rsidP="004C1EED">
      <w:pPr>
        <w:pStyle w:val="TH"/>
      </w:pPr>
      <w:r w:rsidRPr="00681B98">
        <w:t>Table 7.2.3.2.4.2-2: AWGN power level at the NCR-MT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23"/>
        <w:gridCol w:w="1959"/>
        <w:gridCol w:w="1985"/>
        <w:gridCol w:w="3402"/>
      </w:tblGrid>
      <w:tr w:rsidR="004C1EED" w:rsidRPr="00DF24B5" w14:paraId="3ADFFAD2" w14:textId="77777777" w:rsidTr="004C1EED">
        <w:trPr>
          <w:cantSplit/>
          <w:jc w:val="center"/>
        </w:trPr>
        <w:tc>
          <w:tcPr>
            <w:tcW w:w="1423" w:type="dxa"/>
            <w:tcBorders>
              <w:bottom w:val="single" w:sz="4" w:space="0" w:color="auto"/>
            </w:tcBorders>
          </w:tcPr>
          <w:p w14:paraId="24EB861D" w14:textId="77777777" w:rsidR="004C1EED" w:rsidRPr="00681B98" w:rsidRDefault="004C1EED" w:rsidP="004C1EED">
            <w:pPr>
              <w:pStyle w:val="TAH"/>
            </w:pPr>
            <w:r w:rsidRPr="00681B98">
              <w:t>NCR-MT type</w:t>
            </w:r>
          </w:p>
        </w:tc>
        <w:tc>
          <w:tcPr>
            <w:tcW w:w="1959" w:type="dxa"/>
            <w:tcBorders>
              <w:bottom w:val="single" w:sz="4" w:space="0" w:color="auto"/>
            </w:tcBorders>
          </w:tcPr>
          <w:p w14:paraId="7A84C1E0" w14:textId="77777777" w:rsidR="004C1EED" w:rsidRPr="00681B98" w:rsidRDefault="004C1EED" w:rsidP="004C1EED">
            <w:pPr>
              <w:pStyle w:val="TAH"/>
            </w:pPr>
            <w:r w:rsidRPr="00681B98">
              <w:t>Sub-carrier spacing (kHz)</w:t>
            </w:r>
          </w:p>
        </w:tc>
        <w:tc>
          <w:tcPr>
            <w:tcW w:w="1985" w:type="dxa"/>
          </w:tcPr>
          <w:p w14:paraId="520EA92F" w14:textId="77777777" w:rsidR="004C1EED" w:rsidRPr="00681B98" w:rsidRDefault="004C1EED" w:rsidP="004C1EED">
            <w:pPr>
              <w:pStyle w:val="TAH"/>
            </w:pPr>
            <w:r w:rsidRPr="00681B98">
              <w:t>Channel bandwidth (MHz)</w:t>
            </w:r>
          </w:p>
        </w:tc>
        <w:tc>
          <w:tcPr>
            <w:tcW w:w="3402" w:type="dxa"/>
          </w:tcPr>
          <w:p w14:paraId="177D3ED4" w14:textId="77777777" w:rsidR="004C1EED" w:rsidRPr="00681B98" w:rsidRDefault="004C1EED" w:rsidP="004C1EED">
            <w:pPr>
              <w:pStyle w:val="TAH"/>
            </w:pPr>
            <w:r w:rsidRPr="00681B98">
              <w:t>AWGN power level</w:t>
            </w:r>
          </w:p>
        </w:tc>
      </w:tr>
      <w:tr w:rsidR="004C1EED" w:rsidRPr="00A61B5C" w14:paraId="79B0493C" w14:textId="77777777" w:rsidTr="004C1EED">
        <w:trPr>
          <w:cantSplit/>
          <w:jc w:val="center"/>
        </w:trPr>
        <w:tc>
          <w:tcPr>
            <w:tcW w:w="1423" w:type="dxa"/>
            <w:tcBorders>
              <w:bottom w:val="nil"/>
            </w:tcBorders>
            <w:shd w:val="clear" w:color="auto" w:fill="auto"/>
          </w:tcPr>
          <w:p w14:paraId="3DA61FC8" w14:textId="77777777" w:rsidR="004C1EED" w:rsidRPr="00681B98" w:rsidRDefault="004C1EED" w:rsidP="004C1EED">
            <w:pPr>
              <w:pStyle w:val="TAC"/>
            </w:pPr>
            <w:r w:rsidRPr="00681B98">
              <w:t>NCR-MT type 2-O</w:t>
            </w:r>
          </w:p>
        </w:tc>
        <w:tc>
          <w:tcPr>
            <w:tcW w:w="1959" w:type="dxa"/>
            <w:tcBorders>
              <w:bottom w:val="nil"/>
            </w:tcBorders>
            <w:shd w:val="clear" w:color="auto" w:fill="auto"/>
          </w:tcPr>
          <w:p w14:paraId="291E1F2A" w14:textId="77777777" w:rsidR="004C1EED" w:rsidRPr="00681B98" w:rsidRDefault="004C1EED" w:rsidP="004C1EED">
            <w:pPr>
              <w:pStyle w:val="TAC"/>
            </w:pPr>
            <w:r w:rsidRPr="00681B98">
              <w:t xml:space="preserve">120 </w:t>
            </w:r>
          </w:p>
        </w:tc>
        <w:tc>
          <w:tcPr>
            <w:tcW w:w="1985" w:type="dxa"/>
          </w:tcPr>
          <w:p w14:paraId="039E4A21" w14:textId="77777777" w:rsidR="004C1EED" w:rsidRPr="00681B98" w:rsidRDefault="004C1EED" w:rsidP="004C1EED">
            <w:pPr>
              <w:pStyle w:val="TAC"/>
            </w:pPr>
            <w:r w:rsidRPr="00681B98">
              <w:t>100</w:t>
            </w:r>
          </w:p>
        </w:tc>
        <w:tc>
          <w:tcPr>
            <w:tcW w:w="3402" w:type="dxa"/>
          </w:tcPr>
          <w:p w14:paraId="6A8E8C7B" w14:textId="77777777" w:rsidR="004C1EED" w:rsidRPr="00681B98" w:rsidRDefault="004C1EED" w:rsidP="004C1EED">
            <w:pPr>
              <w:pStyle w:val="TAC"/>
            </w:pPr>
            <w:r w:rsidRPr="00681B98">
              <w:t>EISREFSENS_50M + ΔFR2_REFSENS + 18 dBm / 95.04 MHz</w:t>
            </w:r>
          </w:p>
        </w:tc>
      </w:tr>
      <w:tr w:rsidR="004C1EED" w:rsidRPr="00DF24B5" w14:paraId="05AA25A7" w14:textId="77777777" w:rsidTr="004C1EED">
        <w:trPr>
          <w:cantSplit/>
          <w:jc w:val="center"/>
        </w:trPr>
        <w:tc>
          <w:tcPr>
            <w:tcW w:w="8769" w:type="dxa"/>
            <w:gridSpan w:val="4"/>
          </w:tcPr>
          <w:p w14:paraId="7AF67AFB" w14:textId="77777777" w:rsidR="004C1EED" w:rsidRPr="00681B98" w:rsidRDefault="004C1EED" w:rsidP="004C1EED">
            <w:pPr>
              <w:pStyle w:val="TAN"/>
            </w:pPr>
            <w:r w:rsidRPr="00681B98">
              <w:t>NOTE 1:</w:t>
            </w:r>
            <w:r w:rsidRPr="00681B98">
              <w:tab/>
              <w:t>ΔFR2_REFSENS = -3 dB as described in clause 7.1, since the OTA REFSENS reference direction (as declared in D.x in table 4.6-1) is used for testing.</w:t>
            </w:r>
          </w:p>
          <w:p w14:paraId="5CD8D682" w14:textId="77777777" w:rsidR="004C1EED" w:rsidRPr="00DF24B5" w:rsidDel="00B34EE5" w:rsidRDefault="004C1EED" w:rsidP="004C1EED">
            <w:pPr>
              <w:pStyle w:val="TAN"/>
              <w:rPr>
                <w:lang w:eastAsia="zh-CN"/>
              </w:rPr>
            </w:pPr>
            <w:r w:rsidRPr="00681B98">
              <w:t>NOTE 2:</w:t>
            </w:r>
            <w:r w:rsidRPr="00681B98">
              <w:tab/>
              <w:t>EISREFSENS_50M as declared in D.y in table 4.6-1.</w:t>
            </w:r>
          </w:p>
        </w:tc>
      </w:tr>
    </w:tbl>
    <w:p w14:paraId="6B7324C6" w14:textId="77777777" w:rsidR="004C1EED" w:rsidRPr="00DF24B5" w:rsidRDefault="004C1EED" w:rsidP="004C1EED">
      <w:pPr>
        <w:pStyle w:val="B1"/>
        <w:rPr>
          <w:lang w:eastAsia="zh-CN"/>
        </w:rPr>
      </w:pPr>
    </w:p>
    <w:p w14:paraId="3B56A71B" w14:textId="77777777" w:rsidR="004C1EED" w:rsidRPr="00DF24B5" w:rsidRDefault="004C1EED" w:rsidP="004C1EED">
      <w:pPr>
        <w:pStyle w:val="B1"/>
        <w:rPr>
          <w:lang w:eastAsia="zh-CN"/>
        </w:rPr>
      </w:pPr>
      <w:r w:rsidRPr="00DF24B5">
        <w:rPr>
          <w:lang w:eastAsia="zh-CN"/>
        </w:rPr>
        <w:t>8</w:t>
      </w:r>
      <w:r w:rsidRPr="00DF24B5">
        <w:rPr>
          <w:lang w:eastAsia="ja-JP"/>
        </w:rPr>
        <w:t>)</w:t>
      </w:r>
      <w:r w:rsidRPr="00DF24B5">
        <w:rPr>
          <w:lang w:eastAsia="ja-JP"/>
        </w:rPr>
        <w:tab/>
        <w:t xml:space="preserve">For reference channels applicable to the </w:t>
      </w:r>
      <w:r>
        <w:rPr>
          <w:lang w:eastAsia="ja-JP"/>
        </w:rPr>
        <w:t>NCR</w:t>
      </w:r>
      <w:r w:rsidRPr="00DF24B5">
        <w:rPr>
          <w:lang w:eastAsia="ja-JP"/>
        </w:rPr>
        <w:t>-MT, measure the median CQI and the BLER at (median CQI +1) and (median CQI -1).</w:t>
      </w:r>
    </w:p>
    <w:p w14:paraId="0655954C" w14:textId="77777777" w:rsidR="004C1EED" w:rsidRPr="00681B98" w:rsidRDefault="004C1EED" w:rsidP="004C1EED">
      <w:pPr>
        <w:pStyle w:val="Heading5"/>
      </w:pPr>
      <w:bookmarkStart w:id="3967" w:name="_Toc75165409"/>
      <w:bookmarkStart w:id="3968" w:name="_Toc75334333"/>
      <w:bookmarkStart w:id="3969" w:name="_Toc75508525"/>
      <w:bookmarkStart w:id="3970" w:name="_Toc75816264"/>
      <w:bookmarkStart w:id="3971" w:name="_Toc76541422"/>
      <w:bookmarkStart w:id="3972" w:name="_Toc76541989"/>
      <w:bookmarkStart w:id="3973" w:name="_Toc82429879"/>
      <w:bookmarkStart w:id="3974" w:name="_Toc89940130"/>
      <w:bookmarkStart w:id="3975" w:name="_Toc98754456"/>
      <w:bookmarkStart w:id="3976" w:name="_Toc106178270"/>
      <w:bookmarkStart w:id="3977" w:name="_Toc114148988"/>
      <w:bookmarkStart w:id="3978" w:name="_Toc124151233"/>
      <w:bookmarkStart w:id="3979" w:name="_Toc130393773"/>
      <w:bookmarkStart w:id="3980" w:name="_Toc137562160"/>
      <w:bookmarkStart w:id="3981" w:name="_Toc138871302"/>
      <w:bookmarkStart w:id="3982" w:name="_Toc145534752"/>
      <w:r w:rsidRPr="00681B98">
        <w:t>7.1.3.2.5</w:t>
      </w:r>
      <w:r w:rsidRPr="00681B98">
        <w:tab/>
        <w:t>Test requirement</w:t>
      </w:r>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p>
    <w:p w14:paraId="1C4D39F6" w14:textId="77777777" w:rsidR="004C1EED" w:rsidRPr="00DF24B5" w:rsidRDefault="004C1EED" w:rsidP="004C1EED">
      <w:pPr>
        <w:pStyle w:val="Heading6"/>
      </w:pPr>
      <w:r>
        <w:t>7</w:t>
      </w:r>
      <w:r w:rsidRPr="00DF24B5">
        <w:t>.</w:t>
      </w:r>
      <w:r>
        <w:t>1</w:t>
      </w:r>
      <w:r w:rsidRPr="00DF24B5">
        <w:t>.3.2.5.</w:t>
      </w:r>
      <w:r>
        <w:t>1</w:t>
      </w:r>
      <w:r w:rsidRPr="00DF24B5">
        <w:tab/>
        <w:t xml:space="preserve">Test requirement for </w:t>
      </w:r>
      <w:r>
        <w:t>NCR</w:t>
      </w:r>
      <w:r w:rsidRPr="00DF24B5">
        <w:t xml:space="preserve"> type 2-O</w:t>
      </w:r>
    </w:p>
    <w:p w14:paraId="59B5526E" w14:textId="77777777" w:rsidR="004C1EED" w:rsidRPr="00DF24B5" w:rsidRDefault="004C1EED" w:rsidP="004C1EED">
      <w:r w:rsidRPr="00DF24B5">
        <w:t xml:space="preserve">For the parameters specified in Table </w:t>
      </w:r>
      <w:r>
        <w:t>7</w:t>
      </w:r>
      <w:r w:rsidRPr="00DF24B5">
        <w:t>.</w:t>
      </w:r>
      <w:r>
        <w:t>1.</w:t>
      </w:r>
      <w:r w:rsidRPr="00DF24B5">
        <w:t>3.2.4</w:t>
      </w:r>
      <w:r w:rsidRPr="00DF24B5">
        <w:rPr>
          <w:rFonts w:hint="eastAsia"/>
        </w:rPr>
        <w:t>.</w:t>
      </w:r>
      <w:r w:rsidRPr="00DF24B5">
        <w:t>2</w:t>
      </w:r>
      <w:r w:rsidRPr="00DF24B5">
        <w:rPr>
          <w:rFonts w:hint="eastAsia"/>
        </w:rPr>
        <w:t>-</w:t>
      </w:r>
      <w:r>
        <w:t>1</w:t>
      </w:r>
      <w:r w:rsidRPr="00DF24B5">
        <w:t>, the minimum requirements are specified by the following:</w:t>
      </w:r>
    </w:p>
    <w:p w14:paraId="21C265C2" w14:textId="77777777" w:rsidR="004C1EED" w:rsidRDefault="004C1EED" w:rsidP="004C1EED">
      <w:pPr>
        <w:pStyle w:val="B1"/>
      </w:pPr>
      <w:r w:rsidRPr="00DF24B5">
        <w:t>a)</w:t>
      </w:r>
      <w:r w:rsidRPr="00DF24B5">
        <w:tab/>
        <w:t>the reported CQI value shall be in the range of ±1 of the reported median more than 90% of the time</w:t>
      </w:r>
    </w:p>
    <w:p w14:paraId="668E89A1" w14:textId="29078D3F" w:rsidR="004D3FFD" w:rsidRPr="00247DE9" w:rsidRDefault="004C1EED" w:rsidP="00247DE9">
      <w:pPr>
        <w:pStyle w:val="B1"/>
      </w:pPr>
      <w:r w:rsidRPr="004C1EED">
        <w:t>b)</w:t>
      </w:r>
      <w:r w:rsidRPr="004C1EED">
        <w:tab/>
        <w:t>if the PDSCH BLER using the transport format indicated by median CQI is less than or equal to 0.1, the BLER using the transport format indicated by the (median CQI + 1) shall be greater than 0.1. If the PDSCH BLER using the transport format indicated by the median CQI is greater than 0.1, the BLER using transport format indicated by (median CQI – 1) shall be less than or equal to 0.1.</w:t>
      </w:r>
      <w:r w:rsidR="002C252C">
        <w:br w:type="page"/>
      </w:r>
      <w:bookmarkStart w:id="3983" w:name="_Toc31361"/>
      <w:bookmarkStart w:id="3984" w:name="_Toc6324"/>
      <w:bookmarkStart w:id="3985" w:name="_Toc8844"/>
      <w:bookmarkStart w:id="3986" w:name="_Toc121818478"/>
      <w:bookmarkStart w:id="3987" w:name="_Toc121818702"/>
      <w:bookmarkStart w:id="3988" w:name="_Toc124158457"/>
      <w:bookmarkStart w:id="3989" w:name="_Toc130558525"/>
      <w:bookmarkStart w:id="3990" w:name="_Toc137467250"/>
      <w:bookmarkStart w:id="3991" w:name="_Toc138884896"/>
      <w:bookmarkStart w:id="3992" w:name="_Toc138885120"/>
      <w:bookmarkStart w:id="3993" w:name="_Toc145511331"/>
      <w:bookmarkStart w:id="3994" w:name="_Toc155475808"/>
      <w:bookmarkStart w:id="3995" w:name="_Toc20742"/>
      <w:bookmarkStart w:id="3996" w:name="_Toc197274883"/>
      <w:r w:rsidR="002C252C">
        <w:rPr>
          <w:rFonts w:eastAsia="MS Mincho"/>
        </w:rPr>
        <w:t>Annex A</w:t>
      </w:r>
      <w:r w:rsidR="002C252C">
        <w:t xml:space="preserve"> (normative)</w:t>
      </w:r>
      <w:r w:rsidR="002C252C">
        <w:rPr>
          <w:rFonts w:eastAsia="MS Mincho"/>
        </w:rPr>
        <w:t>:</w:t>
      </w:r>
      <w:bookmarkEnd w:id="3983"/>
      <w:bookmarkEnd w:id="3984"/>
      <w:bookmarkEnd w:id="3985"/>
      <w:r w:rsidR="008F3D68" w:rsidRPr="00A1115A">
        <w:br/>
      </w:r>
      <w:bookmarkStart w:id="3997" w:name="_Toc29927"/>
      <w:bookmarkStart w:id="3998" w:name="_Toc22967"/>
      <w:bookmarkStart w:id="3999" w:name="_Toc7834"/>
      <w:r w:rsidR="002C252C">
        <w:rPr>
          <w:rFonts w:eastAsia="MS Mincho"/>
        </w:rPr>
        <w:t>Repeater stimulus signals</w:t>
      </w:r>
      <w:bookmarkEnd w:id="3986"/>
      <w:bookmarkEnd w:id="3987"/>
      <w:bookmarkEnd w:id="3988"/>
      <w:bookmarkEnd w:id="3989"/>
      <w:bookmarkEnd w:id="3990"/>
      <w:bookmarkEnd w:id="3991"/>
      <w:bookmarkEnd w:id="3992"/>
      <w:bookmarkEnd w:id="3993"/>
      <w:bookmarkEnd w:id="3994"/>
      <w:bookmarkEnd w:id="3997"/>
      <w:bookmarkEnd w:id="3998"/>
      <w:bookmarkEnd w:id="3999"/>
    </w:p>
    <w:p w14:paraId="6311380D" w14:textId="77777777" w:rsidR="00FE0B56" w:rsidRPr="00FE0B56" w:rsidRDefault="00FE0B56" w:rsidP="00FE0B56"/>
    <w:p w14:paraId="0542D8BB" w14:textId="77777777" w:rsidR="004D3FFD" w:rsidRDefault="002C252C" w:rsidP="00FE0B56">
      <w:pPr>
        <w:pStyle w:val="Heading1"/>
      </w:pPr>
      <w:bookmarkStart w:id="4000" w:name="_Toc503965148"/>
      <w:bookmarkStart w:id="4001" w:name="_Toc123"/>
      <w:bookmarkStart w:id="4002" w:name="_Toc5009"/>
      <w:bookmarkStart w:id="4003" w:name="_Toc22274"/>
      <w:bookmarkStart w:id="4004" w:name="_Toc121818479"/>
      <w:bookmarkStart w:id="4005" w:name="_Toc121818703"/>
      <w:bookmarkStart w:id="4006" w:name="_Toc124158458"/>
      <w:bookmarkStart w:id="4007" w:name="_Toc130558526"/>
      <w:bookmarkStart w:id="4008" w:name="_Toc137467251"/>
      <w:bookmarkStart w:id="4009" w:name="_Toc138884897"/>
      <w:bookmarkStart w:id="4010" w:name="_Toc138885121"/>
      <w:bookmarkStart w:id="4011" w:name="_Toc145511332"/>
      <w:bookmarkStart w:id="4012" w:name="_Toc155475809"/>
      <w:bookmarkEnd w:id="3995"/>
      <w:bookmarkEnd w:id="3996"/>
      <w:r>
        <w:t>A.1</w:t>
      </w:r>
      <w:r>
        <w:tab/>
        <w:t>Repeater stimulus signal 1</w:t>
      </w:r>
      <w:bookmarkEnd w:id="4000"/>
      <w:bookmarkEnd w:id="4001"/>
      <w:bookmarkEnd w:id="4002"/>
      <w:bookmarkEnd w:id="4003"/>
      <w:bookmarkEnd w:id="4004"/>
      <w:bookmarkEnd w:id="4005"/>
      <w:bookmarkEnd w:id="4006"/>
      <w:bookmarkEnd w:id="4007"/>
      <w:bookmarkEnd w:id="4008"/>
      <w:bookmarkEnd w:id="4009"/>
      <w:bookmarkEnd w:id="4010"/>
      <w:bookmarkEnd w:id="4011"/>
      <w:bookmarkEnd w:id="4012"/>
    </w:p>
    <w:p w14:paraId="70813F58" w14:textId="77777777" w:rsidR="004D3FFD" w:rsidRDefault="002C252C">
      <w:pPr>
        <w:rPr>
          <w:rFonts w:cs="v4.2.0"/>
        </w:rPr>
      </w:pPr>
      <w:r>
        <w:rPr>
          <w:rFonts w:cs="v4.2.0"/>
        </w:rPr>
        <w:t xml:space="preserve">This </w:t>
      </w:r>
      <w:r>
        <w:t>repeater stimulus signal</w:t>
      </w:r>
      <w:r>
        <w:rPr>
          <w:rFonts w:cs="v4.2.0"/>
        </w:rPr>
        <w:t xml:space="preserve"> shall be used for tests on:</w:t>
      </w:r>
    </w:p>
    <w:p w14:paraId="296802C3" w14:textId="77777777" w:rsidR="004D3FFD" w:rsidRDefault="002C252C">
      <w:pPr>
        <w:pStyle w:val="B1"/>
      </w:pPr>
      <w:r>
        <w:rPr>
          <w:rFonts w:eastAsia="Malgun Gothic" w:hint="eastAsia"/>
        </w:rPr>
        <w:t>-</w:t>
      </w:r>
      <w:r>
        <w:rPr>
          <w:rFonts w:eastAsia="Malgun Gothic" w:hint="eastAsia"/>
        </w:rPr>
        <w:tab/>
      </w:r>
      <w:r>
        <w:t>Uplink maximum output power</w:t>
      </w:r>
    </w:p>
    <w:p w14:paraId="163ECCFB" w14:textId="77777777" w:rsidR="004D3FFD" w:rsidRDefault="002C252C">
      <w:pPr>
        <w:pStyle w:val="B1"/>
      </w:pPr>
      <w:r>
        <w:rPr>
          <w:rFonts w:eastAsia="Malgun Gothic" w:hint="eastAsia"/>
        </w:rPr>
        <w:t>-</w:t>
      </w:r>
      <w:r>
        <w:rPr>
          <w:rFonts w:eastAsia="Malgun Gothic" w:hint="eastAsia"/>
        </w:rPr>
        <w:tab/>
      </w:r>
      <w:r>
        <w:t>Uplink operating band unwanted emissions</w:t>
      </w:r>
    </w:p>
    <w:p w14:paraId="024A805F" w14:textId="77777777" w:rsidR="004D3FFD" w:rsidRDefault="002C252C">
      <w:pPr>
        <w:pStyle w:val="B1"/>
      </w:pPr>
      <w:r>
        <w:rPr>
          <w:rFonts w:eastAsia="Malgun Gothic" w:hint="eastAsia"/>
        </w:rPr>
        <w:t>-</w:t>
      </w:r>
      <w:r>
        <w:rPr>
          <w:rFonts w:eastAsia="Malgun Gothic" w:hint="eastAsia"/>
        </w:rPr>
        <w:tab/>
      </w:r>
      <w:r>
        <w:t>Uplink spurious emissions</w:t>
      </w:r>
    </w:p>
    <w:p w14:paraId="7F2B5F0D" w14:textId="77777777" w:rsidR="004D3FFD" w:rsidRDefault="002C252C">
      <w:r>
        <w:t>Two uplink fixed reference channels for performance requirements (16QAM ¾) for FDD according to the TS38.141-2 [x], [A.4 table A.4-1, channel reference A4-3 of 50 MHz] bandwidth generated on separate centre frequencies with equal power and combined with a time difference of [266,7 us (4 OFDM symbols)].</w:t>
      </w:r>
    </w:p>
    <w:p w14:paraId="3DEA6BD0" w14:textId="77777777" w:rsidR="004D3FFD" w:rsidRDefault="002C252C">
      <w:r>
        <w:t>The PUSCH data payload shall contain only zeroes (0000 0000)</w:t>
      </w:r>
    </w:p>
    <w:p w14:paraId="6536DF4E" w14:textId="77777777" w:rsidR="004D3FFD" w:rsidRDefault="002C252C">
      <w:r>
        <w:t xml:space="preserve">Each reference channel shall be subjected to time windowing and filtering so that it fulfils the spectral purity requirements defined in A.3 </w:t>
      </w:r>
    </w:p>
    <w:p w14:paraId="05219DE3" w14:textId="77777777" w:rsidR="004D3FFD" w:rsidRDefault="002C252C" w:rsidP="00D13A3B">
      <w:pPr>
        <w:pStyle w:val="Heading1"/>
      </w:pPr>
      <w:bookmarkStart w:id="4013" w:name="_Toc503965149"/>
      <w:bookmarkStart w:id="4014" w:name="_Toc6947"/>
      <w:bookmarkStart w:id="4015" w:name="_Toc12964"/>
      <w:bookmarkStart w:id="4016" w:name="_Toc12648"/>
      <w:bookmarkStart w:id="4017" w:name="_Toc121818480"/>
      <w:bookmarkStart w:id="4018" w:name="_Toc121818704"/>
      <w:bookmarkStart w:id="4019" w:name="_Toc124158459"/>
      <w:bookmarkStart w:id="4020" w:name="_Toc130558527"/>
      <w:bookmarkStart w:id="4021" w:name="_Toc137467252"/>
      <w:bookmarkStart w:id="4022" w:name="_Toc138884898"/>
      <w:bookmarkStart w:id="4023" w:name="_Toc138885122"/>
      <w:bookmarkStart w:id="4024" w:name="_Toc145511333"/>
      <w:bookmarkStart w:id="4025" w:name="_Toc155475810"/>
      <w:r>
        <w:t>A.2</w:t>
      </w:r>
      <w:r>
        <w:tab/>
        <w:t>Repeater stimulus signal 2</w:t>
      </w:r>
      <w:bookmarkEnd w:id="4013"/>
      <w:bookmarkEnd w:id="4014"/>
      <w:bookmarkEnd w:id="4015"/>
      <w:bookmarkEnd w:id="4016"/>
      <w:bookmarkEnd w:id="4017"/>
      <w:bookmarkEnd w:id="4018"/>
      <w:bookmarkEnd w:id="4019"/>
      <w:bookmarkEnd w:id="4020"/>
      <w:bookmarkEnd w:id="4021"/>
      <w:bookmarkEnd w:id="4022"/>
      <w:bookmarkEnd w:id="4023"/>
      <w:bookmarkEnd w:id="4024"/>
      <w:bookmarkEnd w:id="4025"/>
    </w:p>
    <w:p w14:paraId="75B2CC2D" w14:textId="77777777" w:rsidR="004D3FFD" w:rsidRDefault="002C252C">
      <w:pPr>
        <w:rPr>
          <w:rFonts w:cs="v4.2.0"/>
        </w:rPr>
      </w:pPr>
      <w:r>
        <w:rPr>
          <w:rFonts w:cs="v4.2.0"/>
        </w:rPr>
        <w:t xml:space="preserve">This </w:t>
      </w:r>
      <w:r>
        <w:t>repeater stimulus signal</w:t>
      </w:r>
      <w:r>
        <w:rPr>
          <w:rFonts w:cs="v4.2.0"/>
        </w:rPr>
        <w:t xml:space="preserve"> shall be used for tests on:</w:t>
      </w:r>
    </w:p>
    <w:p w14:paraId="674FDBD2" w14:textId="77777777" w:rsidR="004D3FFD" w:rsidRDefault="002C252C">
      <w:pPr>
        <w:pStyle w:val="B1"/>
      </w:pPr>
      <w:r>
        <w:rPr>
          <w:rFonts w:eastAsia="Malgun Gothic" w:hint="eastAsia"/>
        </w:rPr>
        <w:t>-</w:t>
      </w:r>
      <w:r>
        <w:rPr>
          <w:rFonts w:eastAsia="Malgun Gothic" w:hint="eastAsia"/>
        </w:rPr>
        <w:tab/>
      </w:r>
      <w:r>
        <w:t>Downlink operating band unwanted emissions</w:t>
      </w:r>
    </w:p>
    <w:p w14:paraId="7DB102B1" w14:textId="77777777" w:rsidR="004D3FFD" w:rsidRDefault="002C252C">
      <w:pPr>
        <w:pStyle w:val="B1"/>
      </w:pPr>
      <w:r>
        <w:rPr>
          <w:rFonts w:eastAsia="Malgun Gothic" w:hint="eastAsia"/>
        </w:rPr>
        <w:t>-</w:t>
      </w:r>
      <w:r>
        <w:rPr>
          <w:rFonts w:eastAsia="Malgun Gothic" w:hint="eastAsia"/>
        </w:rPr>
        <w:tab/>
      </w:r>
      <w:r>
        <w:t>Downlink spurious emissions</w:t>
      </w:r>
    </w:p>
    <w:p w14:paraId="0AC146BA" w14:textId="77777777" w:rsidR="004D3FFD" w:rsidRDefault="002C252C">
      <w:r>
        <w:t>Two NR-FR2-TM1.1 channels according to the TS38.141-2 [x] of 50 MHz bandwidth generated on separate centre frequencies with equal power and combined with a time difference of [1400 us (21 OFDM symbols)].</w:t>
      </w:r>
    </w:p>
    <w:p w14:paraId="33C2FBF4" w14:textId="77777777" w:rsidR="004D3FFD" w:rsidRDefault="002C252C">
      <w:r>
        <w:t>Each NR-FR2-TM1.1 channel shall be subjected to time windowing and filtering so that it fulfils the spectral purity requirements defined in A.3.</w:t>
      </w:r>
    </w:p>
    <w:p w14:paraId="5A4883D3" w14:textId="77777777" w:rsidR="004D3FFD" w:rsidRDefault="002C252C" w:rsidP="00D13A3B">
      <w:pPr>
        <w:pStyle w:val="Heading1"/>
      </w:pPr>
      <w:bookmarkStart w:id="4026" w:name="_Toc15660"/>
      <w:bookmarkStart w:id="4027" w:name="_Toc11136"/>
      <w:bookmarkStart w:id="4028" w:name="_Toc587"/>
      <w:bookmarkStart w:id="4029" w:name="_Toc503965152"/>
      <w:bookmarkStart w:id="4030" w:name="_Toc121818481"/>
      <w:bookmarkStart w:id="4031" w:name="_Toc121818705"/>
      <w:bookmarkStart w:id="4032" w:name="_Toc124158460"/>
      <w:bookmarkStart w:id="4033" w:name="_Toc130558528"/>
      <w:bookmarkStart w:id="4034" w:name="_Toc137467253"/>
      <w:bookmarkStart w:id="4035" w:name="_Toc138884899"/>
      <w:bookmarkStart w:id="4036" w:name="_Toc138885123"/>
      <w:bookmarkStart w:id="4037" w:name="_Toc145511334"/>
      <w:bookmarkStart w:id="4038" w:name="_Toc155475811"/>
      <w:r>
        <w:t>A.3</w:t>
      </w:r>
      <w:r>
        <w:tab/>
        <w:t>Repeater stimulus signal spectral purity requirements</w:t>
      </w:r>
      <w:bookmarkEnd w:id="4026"/>
      <w:bookmarkEnd w:id="4027"/>
      <w:bookmarkEnd w:id="4028"/>
      <w:bookmarkEnd w:id="4029"/>
      <w:bookmarkEnd w:id="4030"/>
      <w:bookmarkEnd w:id="4031"/>
      <w:bookmarkEnd w:id="4032"/>
      <w:bookmarkEnd w:id="4033"/>
      <w:bookmarkEnd w:id="4034"/>
      <w:bookmarkEnd w:id="4035"/>
      <w:bookmarkEnd w:id="4036"/>
      <w:bookmarkEnd w:id="4037"/>
      <w:bookmarkEnd w:id="4038"/>
    </w:p>
    <w:p w14:paraId="2AF61ABB" w14:textId="77777777" w:rsidR="004D3FFD" w:rsidRDefault="002C252C">
      <w:r>
        <w:t>The reference channels or test models constituting the repeater stimulus signal shall fulfil the spectral purity requirements defined by table</w:t>
      </w:r>
      <w:r>
        <w:rPr>
          <w:rFonts w:hint="eastAsia"/>
          <w:lang w:val="en-US" w:eastAsia="zh-CN"/>
        </w:rPr>
        <w:t>s</w:t>
      </w:r>
      <w:r>
        <w:t xml:space="preserve"> A.3-1</w:t>
      </w:r>
      <w:r>
        <w:rPr>
          <w:rFonts w:hint="eastAsia"/>
          <w:lang w:val="en-US" w:eastAsia="zh-CN"/>
        </w:rPr>
        <w:t xml:space="preserve"> </w:t>
      </w:r>
      <w:r>
        <w:rPr>
          <w:rFonts w:eastAsia="DengXian"/>
        </w:rPr>
        <w:t>, A.3-2 and A.3-3</w:t>
      </w:r>
      <w:r>
        <w:t>, where;</w:t>
      </w:r>
    </w:p>
    <w:p w14:paraId="3E6C530C" w14:textId="77777777" w:rsidR="004D3FFD" w:rsidRDefault="002C252C" w:rsidP="008F3D68">
      <w:pPr>
        <w:pStyle w:val="TH"/>
        <w:rPr>
          <w:rFonts w:cs="v5.0.0"/>
        </w:rPr>
      </w:pPr>
      <w:bookmarkStart w:id="4039" w:name="_Hlk109733077"/>
      <w:r>
        <w:t>Table A.3-1: Repeater stimulus signal spectral purity requirements</w:t>
      </w:r>
      <w:r>
        <w:rPr>
          <w:rFonts w:hint="eastAsia"/>
          <w:lang w:val="en-US" w:eastAsia="zh-CN"/>
        </w:rPr>
        <w:t xml:space="preserve"> </w:t>
      </w:r>
      <w:r>
        <w:rPr>
          <w:rFonts w:eastAsia="DengXian"/>
        </w:rPr>
        <w:t>for frequency range 24.25 GHz ~ 33.4 GHz</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8"/>
        <w:gridCol w:w="3782"/>
        <w:gridCol w:w="1565"/>
        <w:gridCol w:w="1565"/>
      </w:tblGrid>
      <w:tr w:rsidR="004D3FFD" w14:paraId="5D0F82B8" w14:textId="77777777">
        <w:trPr>
          <w:cantSplit/>
          <w:jc w:val="center"/>
        </w:trPr>
        <w:tc>
          <w:tcPr>
            <w:tcW w:w="2977" w:type="dxa"/>
            <w:tcBorders>
              <w:top w:val="single" w:sz="4" w:space="0" w:color="auto"/>
              <w:left w:val="single" w:sz="4" w:space="0" w:color="auto"/>
              <w:bottom w:val="single" w:sz="4" w:space="0" w:color="auto"/>
              <w:right w:val="single" w:sz="4" w:space="0" w:color="auto"/>
            </w:tcBorders>
          </w:tcPr>
          <w:bookmarkEnd w:id="4039"/>
          <w:p w14:paraId="5CBAC867" w14:textId="77777777" w:rsidR="004D3FFD" w:rsidRDefault="002C252C" w:rsidP="008F3D68">
            <w:pPr>
              <w:pStyle w:val="TAH"/>
              <w:rPr>
                <w:rFonts w:eastAsia="SimSun"/>
                <w:kern w:val="2"/>
              </w:rPr>
            </w:pPr>
            <w:r>
              <w:rPr>
                <w:rFonts w:eastAsia="SimSun"/>
              </w:rPr>
              <w:t>Center frequency of measurement filter</w:t>
            </w:r>
          </w:p>
        </w:tc>
        <w:tc>
          <w:tcPr>
            <w:tcW w:w="3456" w:type="dxa"/>
            <w:tcBorders>
              <w:top w:val="single" w:sz="4" w:space="0" w:color="auto"/>
              <w:left w:val="single" w:sz="4" w:space="0" w:color="auto"/>
              <w:bottom w:val="single" w:sz="4" w:space="0" w:color="auto"/>
              <w:right w:val="single" w:sz="4" w:space="0" w:color="auto"/>
            </w:tcBorders>
          </w:tcPr>
          <w:p w14:paraId="04A6F77B" w14:textId="77777777" w:rsidR="004D3FFD" w:rsidRDefault="002C252C" w:rsidP="008F3D68">
            <w:pPr>
              <w:pStyle w:val="TAH"/>
              <w:rPr>
                <w:rFonts w:eastAsia="SimSun"/>
                <w:iCs/>
                <w:kern w:val="2"/>
              </w:rPr>
            </w:pPr>
            <w:r>
              <w:rPr>
                <w:rFonts w:eastAsia="SimSun"/>
                <w:iCs/>
              </w:rPr>
              <w:t>Minimum requirements</w:t>
            </w:r>
          </w:p>
        </w:tc>
        <w:tc>
          <w:tcPr>
            <w:tcW w:w="1430" w:type="dxa"/>
            <w:tcBorders>
              <w:top w:val="single" w:sz="4" w:space="0" w:color="auto"/>
              <w:left w:val="single" w:sz="4" w:space="0" w:color="auto"/>
              <w:bottom w:val="single" w:sz="4" w:space="0" w:color="auto"/>
              <w:right w:val="single" w:sz="4" w:space="0" w:color="auto"/>
            </w:tcBorders>
          </w:tcPr>
          <w:p w14:paraId="1470D7EB" w14:textId="77777777" w:rsidR="004D3FFD" w:rsidRDefault="002C252C" w:rsidP="008F3D68">
            <w:pPr>
              <w:pStyle w:val="TAH"/>
              <w:rPr>
                <w:rFonts w:eastAsia="SimSun"/>
                <w:iCs/>
              </w:rPr>
            </w:pPr>
            <w:r>
              <w:rPr>
                <w:rFonts w:eastAsia="SimSun"/>
                <w:iCs/>
              </w:rPr>
              <w:t>Measurement filter type and filter bandwidth</w:t>
            </w:r>
          </w:p>
        </w:tc>
        <w:tc>
          <w:tcPr>
            <w:tcW w:w="1430" w:type="dxa"/>
            <w:tcBorders>
              <w:top w:val="single" w:sz="4" w:space="0" w:color="auto"/>
              <w:left w:val="single" w:sz="4" w:space="0" w:color="auto"/>
              <w:bottom w:val="single" w:sz="4" w:space="0" w:color="auto"/>
              <w:right w:val="single" w:sz="4" w:space="0" w:color="auto"/>
            </w:tcBorders>
          </w:tcPr>
          <w:p w14:paraId="4818089E" w14:textId="77777777" w:rsidR="004D3FFD" w:rsidRDefault="002C252C" w:rsidP="008F3D68">
            <w:pPr>
              <w:pStyle w:val="TAH"/>
              <w:rPr>
                <w:rFonts w:eastAsia="SimSun"/>
                <w:iCs/>
                <w:kern w:val="2"/>
              </w:rPr>
            </w:pPr>
            <w:r>
              <w:rPr>
                <w:rFonts w:eastAsia="SimSun"/>
                <w:iCs/>
              </w:rPr>
              <w:t xml:space="preserve">Integration bandwidth </w:t>
            </w:r>
          </w:p>
        </w:tc>
      </w:tr>
      <w:tr w:rsidR="004D3FFD" w14:paraId="7AA8B026" w14:textId="77777777">
        <w:trPr>
          <w:cantSplit/>
          <w:jc w:val="center"/>
        </w:trPr>
        <w:tc>
          <w:tcPr>
            <w:tcW w:w="2977" w:type="dxa"/>
            <w:tcBorders>
              <w:top w:val="single" w:sz="4" w:space="0" w:color="auto"/>
              <w:left w:val="single" w:sz="4" w:space="0" w:color="auto"/>
              <w:bottom w:val="single" w:sz="4" w:space="0" w:color="auto"/>
              <w:right w:val="single" w:sz="4" w:space="0" w:color="auto"/>
            </w:tcBorders>
          </w:tcPr>
          <w:p w14:paraId="3716A735" w14:textId="77777777" w:rsidR="004D3FFD" w:rsidRDefault="002C252C" w:rsidP="008F3D68">
            <w:pPr>
              <w:pStyle w:val="TAC"/>
              <w:rPr>
                <w:rFonts w:eastAsia="SimSun"/>
                <w:kern w:val="2"/>
              </w:rPr>
            </w:pPr>
            <w:r>
              <w:rPr>
                <w:rFonts w:eastAsia="SimSun"/>
              </w:rPr>
              <w:t>0.5 MHz outside from channel edge</w:t>
            </w:r>
          </w:p>
        </w:tc>
        <w:tc>
          <w:tcPr>
            <w:tcW w:w="3456" w:type="dxa"/>
            <w:tcBorders>
              <w:top w:val="single" w:sz="4" w:space="0" w:color="auto"/>
              <w:left w:val="single" w:sz="4" w:space="0" w:color="auto"/>
              <w:bottom w:val="single" w:sz="4" w:space="0" w:color="auto"/>
              <w:right w:val="single" w:sz="4" w:space="0" w:color="auto"/>
            </w:tcBorders>
            <w:vAlign w:val="center"/>
          </w:tcPr>
          <w:p w14:paraId="7B197856" w14:textId="77777777" w:rsidR="004D3FFD" w:rsidRDefault="002C252C" w:rsidP="008F3D68">
            <w:pPr>
              <w:pStyle w:val="TAC"/>
              <w:rPr>
                <w:kern w:val="2"/>
                <w:lang w:val="en-US"/>
              </w:rPr>
            </w:pPr>
            <w:r>
              <w:rPr>
                <w:kern w:val="2"/>
                <w:lang w:val="en-US"/>
              </w:rPr>
              <w:t>28.7 dBc (Note 1)</w:t>
            </w:r>
          </w:p>
        </w:tc>
        <w:tc>
          <w:tcPr>
            <w:tcW w:w="1430" w:type="dxa"/>
            <w:tcBorders>
              <w:top w:val="single" w:sz="4" w:space="0" w:color="auto"/>
              <w:left w:val="single" w:sz="4" w:space="0" w:color="auto"/>
              <w:bottom w:val="single" w:sz="4" w:space="0" w:color="auto"/>
              <w:right w:val="single" w:sz="4" w:space="0" w:color="auto"/>
            </w:tcBorders>
          </w:tcPr>
          <w:p w14:paraId="1B2A8483" w14:textId="77777777" w:rsidR="004D3FFD" w:rsidRDefault="002C252C" w:rsidP="008F3D68">
            <w:pPr>
              <w:pStyle w:val="TAC"/>
              <w:rPr>
                <w:rFonts w:eastAsia="SimSun"/>
              </w:rPr>
            </w:pPr>
            <w:r>
              <w:rPr>
                <w:rFonts w:eastAsia="SimSun"/>
              </w:rPr>
              <w:t>Square (1 MHz)</w:t>
            </w:r>
          </w:p>
        </w:tc>
        <w:tc>
          <w:tcPr>
            <w:tcW w:w="1430" w:type="dxa"/>
            <w:tcBorders>
              <w:top w:val="single" w:sz="4" w:space="0" w:color="auto"/>
              <w:left w:val="single" w:sz="4" w:space="0" w:color="auto"/>
              <w:bottom w:val="single" w:sz="4" w:space="0" w:color="auto"/>
              <w:right w:val="single" w:sz="4" w:space="0" w:color="auto"/>
            </w:tcBorders>
          </w:tcPr>
          <w:p w14:paraId="492A6670" w14:textId="77777777" w:rsidR="004D3FFD" w:rsidRDefault="002C252C" w:rsidP="008F3D68">
            <w:pPr>
              <w:pStyle w:val="TAC"/>
              <w:rPr>
                <w:rFonts w:eastAsia="SimSun"/>
                <w:kern w:val="2"/>
              </w:rPr>
            </w:pPr>
            <w:r>
              <w:rPr>
                <w:rFonts w:eastAsia="SimSun"/>
              </w:rPr>
              <w:t xml:space="preserve">1 MHz </w:t>
            </w:r>
          </w:p>
        </w:tc>
      </w:tr>
      <w:tr w:rsidR="004D3FFD" w14:paraId="293987A8" w14:textId="77777777">
        <w:trPr>
          <w:cantSplit/>
          <w:jc w:val="center"/>
        </w:trPr>
        <w:tc>
          <w:tcPr>
            <w:tcW w:w="2977" w:type="dxa"/>
            <w:tcBorders>
              <w:top w:val="single" w:sz="4" w:space="0" w:color="auto"/>
              <w:left w:val="single" w:sz="4" w:space="0" w:color="auto"/>
              <w:bottom w:val="single" w:sz="4" w:space="0" w:color="auto"/>
              <w:right w:val="single" w:sz="4" w:space="0" w:color="auto"/>
            </w:tcBorders>
          </w:tcPr>
          <w:p w14:paraId="347A9D5D" w14:textId="77777777" w:rsidR="004D3FFD" w:rsidRDefault="002C252C" w:rsidP="008F3D68">
            <w:pPr>
              <w:pStyle w:val="TAC"/>
              <w:rPr>
                <w:rFonts w:eastAsia="SimSun"/>
                <w:kern w:val="2"/>
                <w:lang w:val="sv-SE"/>
              </w:rPr>
            </w:pPr>
            <w:r>
              <w:rPr>
                <w:rFonts w:eastAsia="SimSun"/>
                <w:lang w:val="sv-SE"/>
              </w:rPr>
              <w:t xml:space="preserve">Center of adjacent channel frequency with same nominal channel BW </w:t>
            </w:r>
          </w:p>
        </w:tc>
        <w:tc>
          <w:tcPr>
            <w:tcW w:w="3456" w:type="dxa"/>
            <w:tcBorders>
              <w:top w:val="single" w:sz="4" w:space="0" w:color="auto"/>
              <w:left w:val="single" w:sz="4" w:space="0" w:color="auto"/>
              <w:bottom w:val="single" w:sz="4" w:space="0" w:color="auto"/>
              <w:right w:val="single" w:sz="4" w:space="0" w:color="auto"/>
            </w:tcBorders>
          </w:tcPr>
          <w:p w14:paraId="5EF3C07D" w14:textId="77777777" w:rsidR="004D3FFD" w:rsidRDefault="002C252C" w:rsidP="008F3D68">
            <w:pPr>
              <w:pStyle w:val="TAC"/>
              <w:rPr>
                <w:rFonts w:eastAsia="SimSun"/>
              </w:rPr>
            </w:pPr>
            <w:r>
              <w:rPr>
                <w:rFonts w:eastAsia="SimSun"/>
              </w:rPr>
              <w:t>28.7 dBc (Note 2)</w:t>
            </w:r>
          </w:p>
        </w:tc>
        <w:tc>
          <w:tcPr>
            <w:tcW w:w="1430" w:type="dxa"/>
            <w:tcBorders>
              <w:top w:val="single" w:sz="4" w:space="0" w:color="auto"/>
              <w:left w:val="single" w:sz="4" w:space="0" w:color="auto"/>
              <w:bottom w:val="single" w:sz="4" w:space="0" w:color="auto"/>
              <w:right w:val="single" w:sz="4" w:space="0" w:color="auto"/>
            </w:tcBorders>
          </w:tcPr>
          <w:p w14:paraId="482C7518" w14:textId="77777777" w:rsidR="004D3FFD" w:rsidRDefault="002C252C" w:rsidP="008F3D68">
            <w:pPr>
              <w:pStyle w:val="TAC"/>
              <w:rPr>
                <w:rFonts w:eastAsia="SimSun"/>
              </w:rPr>
            </w:pPr>
            <w:r>
              <w:rPr>
                <w:rFonts w:eastAsia="SimSun"/>
              </w:rPr>
              <w:t>Square (nominal channel BW)</w:t>
            </w:r>
          </w:p>
        </w:tc>
        <w:tc>
          <w:tcPr>
            <w:tcW w:w="1430" w:type="dxa"/>
            <w:tcBorders>
              <w:top w:val="single" w:sz="4" w:space="0" w:color="auto"/>
              <w:left w:val="single" w:sz="4" w:space="0" w:color="auto"/>
              <w:bottom w:val="single" w:sz="4" w:space="0" w:color="auto"/>
              <w:right w:val="single" w:sz="4" w:space="0" w:color="auto"/>
            </w:tcBorders>
          </w:tcPr>
          <w:p w14:paraId="6C94F2F5" w14:textId="77777777" w:rsidR="004D3FFD" w:rsidRDefault="002C252C" w:rsidP="008F3D68">
            <w:pPr>
              <w:pStyle w:val="TAC"/>
              <w:rPr>
                <w:rFonts w:eastAsia="SimSun"/>
                <w:kern w:val="2"/>
              </w:rPr>
            </w:pPr>
            <w:r>
              <w:rPr>
                <w:rFonts w:eastAsia="SimSun"/>
              </w:rPr>
              <w:t>Nominal channel BW</w:t>
            </w:r>
          </w:p>
        </w:tc>
      </w:tr>
      <w:tr w:rsidR="004D3FFD" w14:paraId="7CD3C845" w14:textId="77777777">
        <w:trPr>
          <w:cantSplit/>
          <w:jc w:val="center"/>
        </w:trPr>
        <w:tc>
          <w:tcPr>
            <w:tcW w:w="9293" w:type="dxa"/>
            <w:gridSpan w:val="4"/>
            <w:tcBorders>
              <w:top w:val="single" w:sz="4" w:space="0" w:color="auto"/>
              <w:left w:val="single" w:sz="4" w:space="0" w:color="auto"/>
              <w:bottom w:val="single" w:sz="4" w:space="0" w:color="auto"/>
              <w:right w:val="single" w:sz="4" w:space="0" w:color="auto"/>
            </w:tcBorders>
          </w:tcPr>
          <w:p w14:paraId="1F160C2E" w14:textId="77777777" w:rsidR="004D3FFD" w:rsidRDefault="002C252C" w:rsidP="008F3D68">
            <w:pPr>
              <w:pStyle w:val="TAN"/>
              <w:rPr>
                <w:rFonts w:eastAsia="SimSun"/>
                <w:kern w:val="2"/>
              </w:rPr>
            </w:pPr>
            <w:r>
              <w:rPr>
                <w:rFonts w:eastAsia="SimSun"/>
              </w:rPr>
              <w:t>NOTE 1:</w:t>
            </w:r>
            <w:r>
              <w:rPr>
                <w:rFonts w:eastAsia="SimSun"/>
              </w:rPr>
              <w:tab/>
              <w:t>the reference spectral density shall be taken at the carrier center frequency with an integration bandwidth of 1 MHz.</w:t>
            </w:r>
          </w:p>
          <w:p w14:paraId="2BDDF384" w14:textId="77777777" w:rsidR="004D3FFD" w:rsidRDefault="002C252C" w:rsidP="008F3D68">
            <w:pPr>
              <w:pStyle w:val="TAN"/>
              <w:rPr>
                <w:rFonts w:eastAsia="SimSun"/>
              </w:rPr>
            </w:pPr>
            <w:r>
              <w:rPr>
                <w:rFonts w:eastAsia="SimSun"/>
              </w:rPr>
              <w:t>NOTE 2:</w:t>
            </w:r>
            <w:r>
              <w:rPr>
                <w:rFonts w:eastAsia="SimSun"/>
              </w:rPr>
              <w:tab/>
              <w:t>the reference spectral densigy shall be taken at the carrier center frequency with an integration bandwidth of nominal carrier BW</w:t>
            </w:r>
          </w:p>
        </w:tc>
      </w:tr>
    </w:tbl>
    <w:p w14:paraId="63B6FD8B" w14:textId="77777777" w:rsidR="004D3FFD" w:rsidRDefault="004D3FFD" w:rsidP="008F3D68">
      <w:pPr>
        <w:rPr>
          <w:rFonts w:eastAsia="DengXian"/>
        </w:rPr>
      </w:pPr>
    </w:p>
    <w:p w14:paraId="7E29AEB6" w14:textId="77777777" w:rsidR="004D3FFD" w:rsidRDefault="002C252C" w:rsidP="008F3D68">
      <w:pPr>
        <w:pStyle w:val="TH"/>
        <w:rPr>
          <w:rFonts w:eastAsia="DengXian"/>
        </w:rPr>
      </w:pPr>
      <w:r>
        <w:rPr>
          <w:rFonts w:eastAsia="DengXian"/>
        </w:rPr>
        <w:t>Table A.3-2: Repeater stimulus signal spectral purity requirements for frequency range 37.0 GHz ~ 43.5 GHz</w:t>
      </w:r>
    </w:p>
    <w:tbl>
      <w:tblPr>
        <w:tblW w:w="92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3456"/>
        <w:gridCol w:w="1430"/>
        <w:gridCol w:w="1430"/>
      </w:tblGrid>
      <w:tr w:rsidR="004D3FFD" w14:paraId="2AAE62D7" w14:textId="77777777">
        <w:trPr>
          <w:cantSplit/>
          <w:jc w:val="center"/>
        </w:trPr>
        <w:tc>
          <w:tcPr>
            <w:tcW w:w="2977" w:type="dxa"/>
            <w:tcBorders>
              <w:top w:val="single" w:sz="4" w:space="0" w:color="auto"/>
              <w:left w:val="single" w:sz="4" w:space="0" w:color="auto"/>
              <w:bottom w:val="single" w:sz="4" w:space="0" w:color="auto"/>
              <w:right w:val="single" w:sz="4" w:space="0" w:color="auto"/>
            </w:tcBorders>
          </w:tcPr>
          <w:p w14:paraId="20206791" w14:textId="77777777" w:rsidR="004D3FFD" w:rsidRDefault="002C252C" w:rsidP="008F3D68">
            <w:pPr>
              <w:pStyle w:val="TAH"/>
              <w:rPr>
                <w:rFonts w:eastAsia="SimSun"/>
                <w:kern w:val="2"/>
              </w:rPr>
            </w:pPr>
            <w:r>
              <w:rPr>
                <w:rFonts w:eastAsia="SimSun"/>
              </w:rPr>
              <w:t>Center frequency of measurement filter</w:t>
            </w:r>
          </w:p>
        </w:tc>
        <w:tc>
          <w:tcPr>
            <w:tcW w:w="3456" w:type="dxa"/>
            <w:tcBorders>
              <w:top w:val="single" w:sz="4" w:space="0" w:color="auto"/>
              <w:left w:val="single" w:sz="4" w:space="0" w:color="auto"/>
              <w:bottom w:val="single" w:sz="4" w:space="0" w:color="auto"/>
              <w:right w:val="single" w:sz="4" w:space="0" w:color="auto"/>
            </w:tcBorders>
          </w:tcPr>
          <w:p w14:paraId="1631EB70" w14:textId="77777777" w:rsidR="004D3FFD" w:rsidRDefault="002C252C" w:rsidP="008F3D68">
            <w:pPr>
              <w:pStyle w:val="TAH"/>
              <w:rPr>
                <w:rFonts w:eastAsia="SimSun"/>
                <w:iCs/>
                <w:kern w:val="2"/>
              </w:rPr>
            </w:pPr>
            <w:r>
              <w:rPr>
                <w:rFonts w:eastAsia="SimSun"/>
                <w:iCs/>
              </w:rPr>
              <w:t>Minimum requirements</w:t>
            </w:r>
          </w:p>
        </w:tc>
        <w:tc>
          <w:tcPr>
            <w:tcW w:w="1430" w:type="dxa"/>
            <w:tcBorders>
              <w:top w:val="single" w:sz="4" w:space="0" w:color="auto"/>
              <w:left w:val="single" w:sz="4" w:space="0" w:color="auto"/>
              <w:bottom w:val="single" w:sz="4" w:space="0" w:color="auto"/>
              <w:right w:val="single" w:sz="4" w:space="0" w:color="auto"/>
            </w:tcBorders>
          </w:tcPr>
          <w:p w14:paraId="1421DF4A" w14:textId="77777777" w:rsidR="004D3FFD" w:rsidRDefault="002C252C" w:rsidP="008F3D68">
            <w:pPr>
              <w:pStyle w:val="TAH"/>
              <w:rPr>
                <w:rFonts w:eastAsia="SimSun"/>
                <w:iCs/>
              </w:rPr>
            </w:pPr>
            <w:r>
              <w:rPr>
                <w:rFonts w:eastAsia="SimSun"/>
                <w:iCs/>
              </w:rPr>
              <w:t>Measurement filter type and filter bandwidth</w:t>
            </w:r>
          </w:p>
        </w:tc>
        <w:tc>
          <w:tcPr>
            <w:tcW w:w="1430" w:type="dxa"/>
            <w:tcBorders>
              <w:top w:val="single" w:sz="4" w:space="0" w:color="auto"/>
              <w:left w:val="single" w:sz="4" w:space="0" w:color="auto"/>
              <w:bottom w:val="single" w:sz="4" w:space="0" w:color="auto"/>
              <w:right w:val="single" w:sz="4" w:space="0" w:color="auto"/>
            </w:tcBorders>
          </w:tcPr>
          <w:p w14:paraId="727FC4D0" w14:textId="77777777" w:rsidR="004D3FFD" w:rsidRDefault="002C252C" w:rsidP="008F3D68">
            <w:pPr>
              <w:pStyle w:val="TAH"/>
              <w:rPr>
                <w:rFonts w:eastAsia="SimSun"/>
                <w:iCs/>
                <w:kern w:val="2"/>
              </w:rPr>
            </w:pPr>
            <w:r>
              <w:rPr>
                <w:rFonts w:eastAsia="SimSun"/>
                <w:iCs/>
              </w:rPr>
              <w:t xml:space="preserve">Integration bandwidth </w:t>
            </w:r>
          </w:p>
        </w:tc>
      </w:tr>
      <w:tr w:rsidR="004D3FFD" w14:paraId="3F441867" w14:textId="77777777">
        <w:trPr>
          <w:cantSplit/>
          <w:jc w:val="center"/>
        </w:trPr>
        <w:tc>
          <w:tcPr>
            <w:tcW w:w="2977" w:type="dxa"/>
            <w:tcBorders>
              <w:top w:val="single" w:sz="4" w:space="0" w:color="auto"/>
              <w:left w:val="single" w:sz="4" w:space="0" w:color="auto"/>
              <w:bottom w:val="single" w:sz="4" w:space="0" w:color="auto"/>
              <w:right w:val="single" w:sz="4" w:space="0" w:color="auto"/>
            </w:tcBorders>
          </w:tcPr>
          <w:p w14:paraId="7F128E92" w14:textId="77777777" w:rsidR="004D3FFD" w:rsidRDefault="002C252C" w:rsidP="008F3D68">
            <w:pPr>
              <w:pStyle w:val="TAC"/>
              <w:rPr>
                <w:rFonts w:eastAsia="SimSun"/>
                <w:kern w:val="2"/>
              </w:rPr>
            </w:pPr>
            <w:r>
              <w:rPr>
                <w:rFonts w:eastAsia="SimSun"/>
              </w:rPr>
              <w:t>0.5 MHz outside from channel edge</w:t>
            </w:r>
          </w:p>
        </w:tc>
        <w:tc>
          <w:tcPr>
            <w:tcW w:w="3456" w:type="dxa"/>
            <w:tcBorders>
              <w:top w:val="single" w:sz="4" w:space="0" w:color="auto"/>
              <w:left w:val="single" w:sz="4" w:space="0" w:color="auto"/>
              <w:bottom w:val="single" w:sz="4" w:space="0" w:color="auto"/>
              <w:right w:val="single" w:sz="4" w:space="0" w:color="auto"/>
            </w:tcBorders>
            <w:vAlign w:val="center"/>
          </w:tcPr>
          <w:p w14:paraId="05F46749" w14:textId="77777777" w:rsidR="004D3FFD" w:rsidRDefault="002C252C" w:rsidP="008F3D68">
            <w:pPr>
              <w:pStyle w:val="TAC"/>
              <w:rPr>
                <w:kern w:val="2"/>
                <w:lang w:val="en-US"/>
              </w:rPr>
            </w:pPr>
            <w:r>
              <w:rPr>
                <w:kern w:val="2"/>
                <w:lang w:val="en-US"/>
              </w:rPr>
              <w:t>26.4 dBc (Note 1)</w:t>
            </w:r>
          </w:p>
        </w:tc>
        <w:tc>
          <w:tcPr>
            <w:tcW w:w="1430" w:type="dxa"/>
            <w:tcBorders>
              <w:top w:val="single" w:sz="4" w:space="0" w:color="auto"/>
              <w:left w:val="single" w:sz="4" w:space="0" w:color="auto"/>
              <w:bottom w:val="single" w:sz="4" w:space="0" w:color="auto"/>
              <w:right w:val="single" w:sz="4" w:space="0" w:color="auto"/>
            </w:tcBorders>
          </w:tcPr>
          <w:p w14:paraId="0C2B12E5" w14:textId="77777777" w:rsidR="004D3FFD" w:rsidRDefault="002C252C" w:rsidP="008F3D68">
            <w:pPr>
              <w:pStyle w:val="TAC"/>
              <w:rPr>
                <w:rFonts w:eastAsia="SimSun"/>
              </w:rPr>
            </w:pPr>
            <w:r>
              <w:rPr>
                <w:rFonts w:eastAsia="SimSun"/>
              </w:rPr>
              <w:t>Square (1 MHz)</w:t>
            </w:r>
          </w:p>
        </w:tc>
        <w:tc>
          <w:tcPr>
            <w:tcW w:w="1430" w:type="dxa"/>
            <w:tcBorders>
              <w:top w:val="single" w:sz="4" w:space="0" w:color="auto"/>
              <w:left w:val="single" w:sz="4" w:space="0" w:color="auto"/>
              <w:bottom w:val="single" w:sz="4" w:space="0" w:color="auto"/>
              <w:right w:val="single" w:sz="4" w:space="0" w:color="auto"/>
            </w:tcBorders>
          </w:tcPr>
          <w:p w14:paraId="6B809795" w14:textId="77777777" w:rsidR="004D3FFD" w:rsidRDefault="002C252C" w:rsidP="008F3D68">
            <w:pPr>
              <w:pStyle w:val="TAC"/>
              <w:rPr>
                <w:rFonts w:eastAsia="SimSun"/>
                <w:kern w:val="2"/>
              </w:rPr>
            </w:pPr>
            <w:r>
              <w:rPr>
                <w:rFonts w:eastAsia="SimSun"/>
              </w:rPr>
              <w:t xml:space="preserve">1 MHz </w:t>
            </w:r>
          </w:p>
        </w:tc>
      </w:tr>
      <w:tr w:rsidR="004D3FFD" w14:paraId="3F6927B3" w14:textId="77777777">
        <w:trPr>
          <w:cantSplit/>
          <w:jc w:val="center"/>
        </w:trPr>
        <w:tc>
          <w:tcPr>
            <w:tcW w:w="2977" w:type="dxa"/>
            <w:tcBorders>
              <w:top w:val="single" w:sz="4" w:space="0" w:color="auto"/>
              <w:left w:val="single" w:sz="4" w:space="0" w:color="auto"/>
              <w:bottom w:val="single" w:sz="4" w:space="0" w:color="auto"/>
              <w:right w:val="single" w:sz="4" w:space="0" w:color="auto"/>
            </w:tcBorders>
          </w:tcPr>
          <w:p w14:paraId="32690933" w14:textId="77777777" w:rsidR="004D3FFD" w:rsidRDefault="002C252C" w:rsidP="008F3D68">
            <w:pPr>
              <w:pStyle w:val="TAC"/>
              <w:rPr>
                <w:rFonts w:eastAsia="SimSun"/>
                <w:kern w:val="2"/>
                <w:lang w:val="sv-SE"/>
              </w:rPr>
            </w:pPr>
            <w:r>
              <w:rPr>
                <w:rFonts w:eastAsia="SimSun"/>
                <w:lang w:val="sv-SE"/>
              </w:rPr>
              <w:t xml:space="preserve">Center of adjacent channel frequency with same nominal channel BW </w:t>
            </w:r>
          </w:p>
        </w:tc>
        <w:tc>
          <w:tcPr>
            <w:tcW w:w="3456" w:type="dxa"/>
            <w:tcBorders>
              <w:top w:val="single" w:sz="4" w:space="0" w:color="auto"/>
              <w:left w:val="single" w:sz="4" w:space="0" w:color="auto"/>
              <w:bottom w:val="single" w:sz="4" w:space="0" w:color="auto"/>
              <w:right w:val="single" w:sz="4" w:space="0" w:color="auto"/>
            </w:tcBorders>
          </w:tcPr>
          <w:p w14:paraId="0292C4F2" w14:textId="77777777" w:rsidR="004D3FFD" w:rsidRDefault="002C252C" w:rsidP="008F3D68">
            <w:pPr>
              <w:pStyle w:val="TAC"/>
              <w:rPr>
                <w:rFonts w:eastAsia="SimSun"/>
              </w:rPr>
            </w:pPr>
            <w:r>
              <w:rPr>
                <w:rFonts w:eastAsia="SimSun"/>
              </w:rPr>
              <w:t>26.4 dBc (Note 2)</w:t>
            </w:r>
          </w:p>
        </w:tc>
        <w:tc>
          <w:tcPr>
            <w:tcW w:w="1430" w:type="dxa"/>
            <w:tcBorders>
              <w:top w:val="single" w:sz="4" w:space="0" w:color="auto"/>
              <w:left w:val="single" w:sz="4" w:space="0" w:color="auto"/>
              <w:bottom w:val="single" w:sz="4" w:space="0" w:color="auto"/>
              <w:right w:val="single" w:sz="4" w:space="0" w:color="auto"/>
            </w:tcBorders>
          </w:tcPr>
          <w:p w14:paraId="539A1C1B" w14:textId="77777777" w:rsidR="004D3FFD" w:rsidRDefault="002C252C" w:rsidP="008F3D68">
            <w:pPr>
              <w:pStyle w:val="TAC"/>
              <w:rPr>
                <w:rFonts w:eastAsia="SimSun"/>
              </w:rPr>
            </w:pPr>
            <w:r>
              <w:rPr>
                <w:rFonts w:eastAsia="SimSun"/>
              </w:rPr>
              <w:t>Square (nominal channel BW)</w:t>
            </w:r>
          </w:p>
        </w:tc>
        <w:tc>
          <w:tcPr>
            <w:tcW w:w="1430" w:type="dxa"/>
            <w:tcBorders>
              <w:top w:val="single" w:sz="4" w:space="0" w:color="auto"/>
              <w:left w:val="single" w:sz="4" w:space="0" w:color="auto"/>
              <w:bottom w:val="single" w:sz="4" w:space="0" w:color="auto"/>
              <w:right w:val="single" w:sz="4" w:space="0" w:color="auto"/>
            </w:tcBorders>
          </w:tcPr>
          <w:p w14:paraId="5A350762" w14:textId="77777777" w:rsidR="004D3FFD" w:rsidRDefault="002C252C" w:rsidP="008F3D68">
            <w:pPr>
              <w:pStyle w:val="TAC"/>
              <w:rPr>
                <w:rFonts w:eastAsia="SimSun"/>
                <w:kern w:val="2"/>
              </w:rPr>
            </w:pPr>
            <w:r>
              <w:rPr>
                <w:rFonts w:eastAsia="SimSun"/>
              </w:rPr>
              <w:t>Nominal channel BW</w:t>
            </w:r>
          </w:p>
        </w:tc>
      </w:tr>
      <w:tr w:rsidR="004D3FFD" w14:paraId="1FF26DEC" w14:textId="77777777">
        <w:trPr>
          <w:cantSplit/>
          <w:jc w:val="center"/>
        </w:trPr>
        <w:tc>
          <w:tcPr>
            <w:tcW w:w="9293" w:type="dxa"/>
            <w:gridSpan w:val="4"/>
            <w:tcBorders>
              <w:top w:val="single" w:sz="4" w:space="0" w:color="auto"/>
              <w:left w:val="single" w:sz="4" w:space="0" w:color="auto"/>
              <w:bottom w:val="single" w:sz="4" w:space="0" w:color="auto"/>
              <w:right w:val="single" w:sz="4" w:space="0" w:color="auto"/>
            </w:tcBorders>
          </w:tcPr>
          <w:p w14:paraId="4024C37C" w14:textId="77777777" w:rsidR="004D3FFD" w:rsidRDefault="002C252C" w:rsidP="008F3D68">
            <w:pPr>
              <w:pStyle w:val="TAN"/>
              <w:rPr>
                <w:rFonts w:eastAsia="SimSun"/>
                <w:kern w:val="2"/>
              </w:rPr>
            </w:pPr>
            <w:r>
              <w:rPr>
                <w:rFonts w:eastAsia="SimSun"/>
              </w:rPr>
              <w:t>NOTE 1:</w:t>
            </w:r>
            <w:r>
              <w:rPr>
                <w:rFonts w:eastAsia="SimSun"/>
              </w:rPr>
              <w:tab/>
              <w:t>the reference spectral density shall be taken at the carrier center frequency with an integration bandwidth of 1 MHz.</w:t>
            </w:r>
          </w:p>
          <w:p w14:paraId="5D6C547F" w14:textId="77777777" w:rsidR="004D3FFD" w:rsidRDefault="002C252C" w:rsidP="008F3D68">
            <w:pPr>
              <w:pStyle w:val="TAN"/>
              <w:rPr>
                <w:rFonts w:eastAsia="SimSun"/>
              </w:rPr>
            </w:pPr>
            <w:r>
              <w:rPr>
                <w:rFonts w:eastAsia="SimSun"/>
              </w:rPr>
              <w:t>NOTE 2:</w:t>
            </w:r>
            <w:r>
              <w:rPr>
                <w:rFonts w:eastAsia="SimSun"/>
              </w:rPr>
              <w:tab/>
              <w:t>the reference spectral densigy shall be taken at the carrier center frequency with an integration bandwidth of nominal carrier BW</w:t>
            </w:r>
          </w:p>
        </w:tc>
      </w:tr>
    </w:tbl>
    <w:p w14:paraId="326FABC9" w14:textId="77777777" w:rsidR="004D3FFD" w:rsidRDefault="004D3FFD" w:rsidP="008F3D68">
      <w:pPr>
        <w:rPr>
          <w:rFonts w:eastAsia="DengXian"/>
        </w:rPr>
      </w:pPr>
    </w:p>
    <w:p w14:paraId="011E0894" w14:textId="77777777" w:rsidR="004D3FFD" w:rsidRDefault="002C252C" w:rsidP="008F3D68">
      <w:pPr>
        <w:pStyle w:val="TH"/>
        <w:rPr>
          <w:rFonts w:eastAsia="DengXian"/>
        </w:rPr>
      </w:pPr>
      <w:r>
        <w:rPr>
          <w:rFonts w:eastAsia="DengXian"/>
        </w:rPr>
        <w:t>Table A.3-3: Repeater stimulus signal spectral purity requirements for frequency range 43.5 GHz ~ 48.2 GHz</w:t>
      </w:r>
    </w:p>
    <w:tbl>
      <w:tblPr>
        <w:tblW w:w="92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3456"/>
        <w:gridCol w:w="1430"/>
        <w:gridCol w:w="1430"/>
      </w:tblGrid>
      <w:tr w:rsidR="004D3FFD" w14:paraId="266A67D1" w14:textId="77777777">
        <w:trPr>
          <w:cantSplit/>
          <w:jc w:val="center"/>
        </w:trPr>
        <w:tc>
          <w:tcPr>
            <w:tcW w:w="2977" w:type="dxa"/>
            <w:tcBorders>
              <w:top w:val="single" w:sz="4" w:space="0" w:color="auto"/>
              <w:left w:val="single" w:sz="4" w:space="0" w:color="auto"/>
              <w:bottom w:val="single" w:sz="4" w:space="0" w:color="auto"/>
              <w:right w:val="single" w:sz="4" w:space="0" w:color="auto"/>
            </w:tcBorders>
          </w:tcPr>
          <w:p w14:paraId="783BBEF9" w14:textId="77777777" w:rsidR="004D3FFD" w:rsidRDefault="002C252C" w:rsidP="008F3D68">
            <w:pPr>
              <w:pStyle w:val="TAH"/>
              <w:rPr>
                <w:rFonts w:eastAsia="SimSun"/>
                <w:kern w:val="2"/>
              </w:rPr>
            </w:pPr>
            <w:r>
              <w:rPr>
                <w:rFonts w:eastAsia="SimSun"/>
              </w:rPr>
              <w:t>Center frequency of measurement filter</w:t>
            </w:r>
          </w:p>
        </w:tc>
        <w:tc>
          <w:tcPr>
            <w:tcW w:w="3456" w:type="dxa"/>
            <w:tcBorders>
              <w:top w:val="single" w:sz="4" w:space="0" w:color="auto"/>
              <w:left w:val="single" w:sz="4" w:space="0" w:color="auto"/>
              <w:bottom w:val="single" w:sz="4" w:space="0" w:color="auto"/>
              <w:right w:val="single" w:sz="4" w:space="0" w:color="auto"/>
            </w:tcBorders>
          </w:tcPr>
          <w:p w14:paraId="271A52EA" w14:textId="77777777" w:rsidR="004D3FFD" w:rsidRDefault="002C252C" w:rsidP="008F3D68">
            <w:pPr>
              <w:pStyle w:val="TAH"/>
              <w:rPr>
                <w:rFonts w:eastAsia="SimSun"/>
                <w:iCs/>
                <w:kern w:val="2"/>
              </w:rPr>
            </w:pPr>
            <w:r>
              <w:rPr>
                <w:rFonts w:eastAsia="SimSun"/>
                <w:iCs/>
              </w:rPr>
              <w:t>Minimum requirements</w:t>
            </w:r>
          </w:p>
        </w:tc>
        <w:tc>
          <w:tcPr>
            <w:tcW w:w="1430" w:type="dxa"/>
            <w:tcBorders>
              <w:top w:val="single" w:sz="4" w:space="0" w:color="auto"/>
              <w:left w:val="single" w:sz="4" w:space="0" w:color="auto"/>
              <w:bottom w:val="single" w:sz="4" w:space="0" w:color="auto"/>
              <w:right w:val="single" w:sz="4" w:space="0" w:color="auto"/>
            </w:tcBorders>
          </w:tcPr>
          <w:p w14:paraId="37EBB526" w14:textId="77777777" w:rsidR="004D3FFD" w:rsidRDefault="002C252C" w:rsidP="008F3D68">
            <w:pPr>
              <w:pStyle w:val="TAH"/>
              <w:rPr>
                <w:rFonts w:eastAsia="SimSun"/>
                <w:iCs/>
              </w:rPr>
            </w:pPr>
            <w:r>
              <w:rPr>
                <w:rFonts w:eastAsia="SimSun"/>
                <w:iCs/>
              </w:rPr>
              <w:t>Measurement filter type and filter bandwidth</w:t>
            </w:r>
          </w:p>
        </w:tc>
        <w:tc>
          <w:tcPr>
            <w:tcW w:w="1430" w:type="dxa"/>
            <w:tcBorders>
              <w:top w:val="single" w:sz="4" w:space="0" w:color="auto"/>
              <w:left w:val="single" w:sz="4" w:space="0" w:color="auto"/>
              <w:bottom w:val="single" w:sz="4" w:space="0" w:color="auto"/>
              <w:right w:val="single" w:sz="4" w:space="0" w:color="auto"/>
            </w:tcBorders>
          </w:tcPr>
          <w:p w14:paraId="689139FC" w14:textId="77777777" w:rsidR="004D3FFD" w:rsidRDefault="002C252C" w:rsidP="008F3D68">
            <w:pPr>
              <w:pStyle w:val="TAH"/>
              <w:rPr>
                <w:rFonts w:eastAsia="SimSun"/>
                <w:iCs/>
                <w:kern w:val="2"/>
              </w:rPr>
            </w:pPr>
            <w:r>
              <w:rPr>
                <w:rFonts w:eastAsia="SimSun"/>
                <w:iCs/>
              </w:rPr>
              <w:t xml:space="preserve">Integration bandwidth </w:t>
            </w:r>
          </w:p>
        </w:tc>
      </w:tr>
      <w:tr w:rsidR="004D3FFD" w14:paraId="06D3ADE7" w14:textId="77777777">
        <w:trPr>
          <w:cantSplit/>
          <w:jc w:val="center"/>
        </w:trPr>
        <w:tc>
          <w:tcPr>
            <w:tcW w:w="2977" w:type="dxa"/>
            <w:tcBorders>
              <w:top w:val="single" w:sz="4" w:space="0" w:color="auto"/>
              <w:left w:val="single" w:sz="4" w:space="0" w:color="auto"/>
              <w:bottom w:val="single" w:sz="4" w:space="0" w:color="auto"/>
              <w:right w:val="single" w:sz="4" w:space="0" w:color="auto"/>
            </w:tcBorders>
          </w:tcPr>
          <w:p w14:paraId="5B1D8CA6" w14:textId="77777777" w:rsidR="004D3FFD" w:rsidRDefault="002C252C" w:rsidP="008F3D68">
            <w:pPr>
              <w:pStyle w:val="TAC"/>
              <w:rPr>
                <w:rFonts w:eastAsia="SimSun"/>
                <w:kern w:val="2"/>
              </w:rPr>
            </w:pPr>
            <w:r>
              <w:rPr>
                <w:rFonts w:eastAsia="SimSun"/>
              </w:rPr>
              <w:t>0.5 MHz outside from channel edge</w:t>
            </w:r>
          </w:p>
        </w:tc>
        <w:tc>
          <w:tcPr>
            <w:tcW w:w="3456" w:type="dxa"/>
            <w:tcBorders>
              <w:top w:val="single" w:sz="4" w:space="0" w:color="auto"/>
              <w:left w:val="single" w:sz="4" w:space="0" w:color="auto"/>
              <w:bottom w:val="single" w:sz="4" w:space="0" w:color="auto"/>
              <w:right w:val="single" w:sz="4" w:space="0" w:color="auto"/>
            </w:tcBorders>
            <w:vAlign w:val="center"/>
          </w:tcPr>
          <w:p w14:paraId="17A9A056" w14:textId="77777777" w:rsidR="004D3FFD" w:rsidRDefault="002C252C" w:rsidP="008F3D68">
            <w:pPr>
              <w:pStyle w:val="TAC"/>
              <w:rPr>
                <w:kern w:val="2"/>
                <w:lang w:val="en-US"/>
              </w:rPr>
            </w:pPr>
            <w:r>
              <w:rPr>
                <w:kern w:val="2"/>
                <w:lang w:val="en-US"/>
              </w:rPr>
              <w:t>26.2 dBc (Note 1)</w:t>
            </w:r>
          </w:p>
        </w:tc>
        <w:tc>
          <w:tcPr>
            <w:tcW w:w="1430" w:type="dxa"/>
            <w:tcBorders>
              <w:top w:val="single" w:sz="4" w:space="0" w:color="auto"/>
              <w:left w:val="single" w:sz="4" w:space="0" w:color="auto"/>
              <w:bottom w:val="single" w:sz="4" w:space="0" w:color="auto"/>
              <w:right w:val="single" w:sz="4" w:space="0" w:color="auto"/>
            </w:tcBorders>
          </w:tcPr>
          <w:p w14:paraId="6178C986" w14:textId="77777777" w:rsidR="004D3FFD" w:rsidRDefault="002C252C" w:rsidP="008F3D68">
            <w:pPr>
              <w:pStyle w:val="TAC"/>
              <w:rPr>
                <w:rFonts w:eastAsia="SimSun"/>
              </w:rPr>
            </w:pPr>
            <w:r>
              <w:rPr>
                <w:rFonts w:eastAsia="SimSun"/>
              </w:rPr>
              <w:t>Square (1 MHz)</w:t>
            </w:r>
          </w:p>
        </w:tc>
        <w:tc>
          <w:tcPr>
            <w:tcW w:w="1430" w:type="dxa"/>
            <w:tcBorders>
              <w:top w:val="single" w:sz="4" w:space="0" w:color="auto"/>
              <w:left w:val="single" w:sz="4" w:space="0" w:color="auto"/>
              <w:bottom w:val="single" w:sz="4" w:space="0" w:color="auto"/>
              <w:right w:val="single" w:sz="4" w:space="0" w:color="auto"/>
            </w:tcBorders>
          </w:tcPr>
          <w:p w14:paraId="71D8020D" w14:textId="77777777" w:rsidR="004D3FFD" w:rsidRDefault="002C252C" w:rsidP="008F3D68">
            <w:pPr>
              <w:pStyle w:val="TAC"/>
              <w:rPr>
                <w:rFonts w:eastAsia="SimSun"/>
                <w:kern w:val="2"/>
              </w:rPr>
            </w:pPr>
            <w:r>
              <w:rPr>
                <w:rFonts w:eastAsia="SimSun"/>
              </w:rPr>
              <w:t xml:space="preserve">1 MHz </w:t>
            </w:r>
          </w:p>
        </w:tc>
      </w:tr>
      <w:tr w:rsidR="004D3FFD" w14:paraId="090AF680" w14:textId="77777777">
        <w:trPr>
          <w:cantSplit/>
          <w:jc w:val="center"/>
        </w:trPr>
        <w:tc>
          <w:tcPr>
            <w:tcW w:w="2977" w:type="dxa"/>
            <w:tcBorders>
              <w:top w:val="single" w:sz="4" w:space="0" w:color="auto"/>
              <w:left w:val="single" w:sz="4" w:space="0" w:color="auto"/>
              <w:bottom w:val="single" w:sz="4" w:space="0" w:color="auto"/>
              <w:right w:val="single" w:sz="4" w:space="0" w:color="auto"/>
            </w:tcBorders>
          </w:tcPr>
          <w:p w14:paraId="01C33018" w14:textId="77777777" w:rsidR="004D3FFD" w:rsidRDefault="002C252C" w:rsidP="008F3D68">
            <w:pPr>
              <w:pStyle w:val="TAC"/>
              <w:rPr>
                <w:rFonts w:eastAsia="SimSun"/>
                <w:kern w:val="2"/>
                <w:lang w:val="sv-SE"/>
              </w:rPr>
            </w:pPr>
            <w:r>
              <w:rPr>
                <w:rFonts w:eastAsia="SimSun"/>
                <w:lang w:val="sv-SE"/>
              </w:rPr>
              <w:t xml:space="preserve">Center of adjacent channel frequency with same nominal channel BW </w:t>
            </w:r>
          </w:p>
        </w:tc>
        <w:tc>
          <w:tcPr>
            <w:tcW w:w="3456" w:type="dxa"/>
            <w:tcBorders>
              <w:top w:val="single" w:sz="4" w:space="0" w:color="auto"/>
              <w:left w:val="single" w:sz="4" w:space="0" w:color="auto"/>
              <w:bottom w:val="single" w:sz="4" w:space="0" w:color="auto"/>
              <w:right w:val="single" w:sz="4" w:space="0" w:color="auto"/>
            </w:tcBorders>
          </w:tcPr>
          <w:p w14:paraId="3818AC89" w14:textId="77777777" w:rsidR="004D3FFD" w:rsidRDefault="002C252C" w:rsidP="008F3D68">
            <w:pPr>
              <w:pStyle w:val="TAC"/>
              <w:rPr>
                <w:rFonts w:eastAsia="SimSun"/>
              </w:rPr>
            </w:pPr>
            <w:r>
              <w:rPr>
                <w:rFonts w:eastAsia="SimSun"/>
              </w:rPr>
              <w:t>26.2 dBc (Note 2)</w:t>
            </w:r>
          </w:p>
        </w:tc>
        <w:tc>
          <w:tcPr>
            <w:tcW w:w="1430" w:type="dxa"/>
            <w:tcBorders>
              <w:top w:val="single" w:sz="4" w:space="0" w:color="auto"/>
              <w:left w:val="single" w:sz="4" w:space="0" w:color="auto"/>
              <w:bottom w:val="single" w:sz="4" w:space="0" w:color="auto"/>
              <w:right w:val="single" w:sz="4" w:space="0" w:color="auto"/>
            </w:tcBorders>
          </w:tcPr>
          <w:p w14:paraId="259FD6DF" w14:textId="77777777" w:rsidR="004D3FFD" w:rsidRDefault="002C252C" w:rsidP="008F3D68">
            <w:pPr>
              <w:pStyle w:val="TAC"/>
              <w:rPr>
                <w:rFonts w:eastAsia="SimSun"/>
              </w:rPr>
            </w:pPr>
            <w:r>
              <w:rPr>
                <w:rFonts w:eastAsia="SimSun"/>
              </w:rPr>
              <w:t>Square (nominal channel BW)</w:t>
            </w:r>
          </w:p>
        </w:tc>
        <w:tc>
          <w:tcPr>
            <w:tcW w:w="1430" w:type="dxa"/>
            <w:tcBorders>
              <w:top w:val="single" w:sz="4" w:space="0" w:color="auto"/>
              <w:left w:val="single" w:sz="4" w:space="0" w:color="auto"/>
              <w:bottom w:val="single" w:sz="4" w:space="0" w:color="auto"/>
              <w:right w:val="single" w:sz="4" w:space="0" w:color="auto"/>
            </w:tcBorders>
          </w:tcPr>
          <w:p w14:paraId="0002DDFE" w14:textId="77777777" w:rsidR="004D3FFD" w:rsidRDefault="002C252C" w:rsidP="008F3D68">
            <w:pPr>
              <w:pStyle w:val="TAC"/>
              <w:rPr>
                <w:rFonts w:eastAsia="SimSun"/>
                <w:kern w:val="2"/>
              </w:rPr>
            </w:pPr>
            <w:r>
              <w:rPr>
                <w:rFonts w:eastAsia="SimSun"/>
              </w:rPr>
              <w:t>Nominal channel BW</w:t>
            </w:r>
          </w:p>
        </w:tc>
      </w:tr>
      <w:tr w:rsidR="004D3FFD" w14:paraId="56242340" w14:textId="77777777">
        <w:trPr>
          <w:cantSplit/>
          <w:jc w:val="center"/>
        </w:trPr>
        <w:tc>
          <w:tcPr>
            <w:tcW w:w="9293" w:type="dxa"/>
            <w:gridSpan w:val="4"/>
            <w:tcBorders>
              <w:top w:val="single" w:sz="4" w:space="0" w:color="auto"/>
              <w:left w:val="single" w:sz="4" w:space="0" w:color="auto"/>
              <w:bottom w:val="single" w:sz="4" w:space="0" w:color="auto"/>
              <w:right w:val="single" w:sz="4" w:space="0" w:color="auto"/>
            </w:tcBorders>
          </w:tcPr>
          <w:p w14:paraId="049F39D6" w14:textId="77777777" w:rsidR="004D3FFD" w:rsidRDefault="002C252C" w:rsidP="008F3D68">
            <w:pPr>
              <w:pStyle w:val="TAN"/>
              <w:rPr>
                <w:rFonts w:eastAsia="SimSun"/>
                <w:kern w:val="2"/>
              </w:rPr>
            </w:pPr>
            <w:r>
              <w:rPr>
                <w:rFonts w:eastAsia="SimSun"/>
              </w:rPr>
              <w:t>NOTE 1:</w:t>
            </w:r>
            <w:r>
              <w:rPr>
                <w:rFonts w:eastAsia="SimSun"/>
              </w:rPr>
              <w:tab/>
              <w:t>the reference spectral density shall be taken at the carrier center frequency with an integration bandwidth of 1 MHz.</w:t>
            </w:r>
          </w:p>
          <w:p w14:paraId="6B7A83EE" w14:textId="77777777" w:rsidR="004D3FFD" w:rsidRDefault="002C252C" w:rsidP="008F3D68">
            <w:pPr>
              <w:pStyle w:val="TAN"/>
              <w:rPr>
                <w:rFonts w:eastAsia="SimSun"/>
              </w:rPr>
            </w:pPr>
            <w:r>
              <w:rPr>
                <w:rFonts w:eastAsia="SimSun"/>
              </w:rPr>
              <w:t>NOTE 2:</w:t>
            </w:r>
            <w:r>
              <w:rPr>
                <w:rFonts w:eastAsia="SimSun"/>
              </w:rPr>
              <w:tab/>
              <w:t>the reference spectral densigy shall be taken at the carrier center frequency with an integration bandwidth of nominal carrier BW</w:t>
            </w:r>
          </w:p>
        </w:tc>
      </w:tr>
    </w:tbl>
    <w:p w14:paraId="43693906" w14:textId="77777777" w:rsidR="004D3FFD" w:rsidRDefault="004D3FFD" w:rsidP="008F3D68"/>
    <w:p w14:paraId="36BD6ECD" w14:textId="5C25F8D6" w:rsidR="004D3FFD" w:rsidRDefault="002C252C" w:rsidP="00D13A3B">
      <w:pPr>
        <w:pStyle w:val="Heading8"/>
      </w:pPr>
      <w:bookmarkStart w:id="4040" w:name="_Toc7033"/>
      <w:bookmarkStart w:id="4041" w:name="_Toc29149"/>
      <w:bookmarkStart w:id="4042" w:name="_Toc28302"/>
      <w:bookmarkStart w:id="4043" w:name="_Toc121818482"/>
      <w:bookmarkStart w:id="4044" w:name="_Toc121818706"/>
      <w:bookmarkStart w:id="4045" w:name="_Toc124158461"/>
      <w:bookmarkStart w:id="4046" w:name="_Toc130558529"/>
      <w:bookmarkStart w:id="4047" w:name="_Toc137467254"/>
      <w:bookmarkStart w:id="4048" w:name="_Toc138884900"/>
      <w:bookmarkStart w:id="4049" w:name="_Toc138885124"/>
      <w:bookmarkStart w:id="4050" w:name="_Toc145511335"/>
      <w:bookmarkStart w:id="4051" w:name="_Toc155475812"/>
      <w:r>
        <w:t xml:space="preserve">Annex </w:t>
      </w:r>
      <w:r>
        <w:rPr>
          <w:rFonts w:hint="eastAsia"/>
        </w:rPr>
        <w:t>B</w:t>
      </w:r>
      <w:r>
        <w:rPr>
          <w:rFonts w:hint="eastAsia"/>
          <w:lang w:val="en-US" w:eastAsia="zh-CN"/>
        </w:rPr>
        <w:t xml:space="preserve"> </w:t>
      </w:r>
      <w:r>
        <w:t>(normative)</w:t>
      </w:r>
      <w:r>
        <w:rPr>
          <w:rFonts w:hint="eastAsia"/>
        </w:rPr>
        <w:t>:</w:t>
      </w:r>
      <w:bookmarkStart w:id="4052" w:name="_Toc20333"/>
      <w:bookmarkStart w:id="4053" w:name="_Toc9234"/>
      <w:bookmarkStart w:id="4054" w:name="_Toc12885"/>
      <w:bookmarkEnd w:id="4040"/>
      <w:bookmarkEnd w:id="4041"/>
      <w:bookmarkEnd w:id="4042"/>
      <w:r w:rsidR="008F3D68" w:rsidRPr="00A1115A">
        <w:br/>
      </w:r>
      <w:r>
        <w:t>Environmental requirements for the Repeater equipment</w:t>
      </w:r>
      <w:bookmarkEnd w:id="4043"/>
      <w:bookmarkEnd w:id="4044"/>
      <w:bookmarkEnd w:id="4045"/>
      <w:bookmarkEnd w:id="4046"/>
      <w:bookmarkEnd w:id="4047"/>
      <w:bookmarkEnd w:id="4048"/>
      <w:bookmarkEnd w:id="4049"/>
      <w:bookmarkEnd w:id="4050"/>
      <w:bookmarkEnd w:id="4051"/>
      <w:bookmarkEnd w:id="4052"/>
      <w:bookmarkEnd w:id="4053"/>
      <w:bookmarkEnd w:id="4054"/>
    </w:p>
    <w:p w14:paraId="1C507D3A" w14:textId="77777777" w:rsidR="004D3FFD" w:rsidRDefault="004D3FFD"/>
    <w:p w14:paraId="56E0C9E0" w14:textId="77777777" w:rsidR="004D3FFD" w:rsidRDefault="002C252C" w:rsidP="00D13A3B">
      <w:pPr>
        <w:pStyle w:val="Heading1"/>
      </w:pPr>
      <w:bookmarkStart w:id="4055" w:name="_Toc106201797"/>
      <w:bookmarkStart w:id="4056" w:name="_Toc98774036"/>
      <w:bookmarkStart w:id="4057" w:name="_Toc75243128"/>
      <w:bookmarkStart w:id="4058" w:name="_Toc74962218"/>
      <w:bookmarkStart w:id="4059" w:name="_Toc76545474"/>
      <w:bookmarkStart w:id="4060" w:name="_Toc29810024"/>
      <w:bookmarkStart w:id="4061" w:name="_Toc53182750"/>
      <w:bookmarkStart w:id="4062" w:name="_Toc58860537"/>
      <w:bookmarkStart w:id="4063" w:name="_Toc115191651"/>
      <w:bookmarkStart w:id="4064" w:name="_Toc82595577"/>
      <w:bookmarkStart w:id="4065" w:name="_Toc37272471"/>
      <w:bookmarkStart w:id="4066" w:name="_Toc66728341"/>
      <w:bookmarkStart w:id="4067" w:name="_Toc13453"/>
      <w:bookmarkStart w:id="4068" w:name="_Toc58863041"/>
      <w:bookmarkStart w:id="4069" w:name="_Toc36645417"/>
      <w:bookmarkStart w:id="4070" w:name="_Toc61183026"/>
      <w:bookmarkStart w:id="4071" w:name="_Toc21100226"/>
      <w:bookmarkStart w:id="4072" w:name="_Toc2105"/>
      <w:bookmarkStart w:id="4073" w:name="_Toc45884718"/>
      <w:bookmarkStart w:id="4074" w:name="_Toc89955608"/>
      <w:bookmarkStart w:id="4075" w:name="_Toc121818483"/>
      <w:bookmarkStart w:id="4076" w:name="_Toc121818707"/>
      <w:bookmarkStart w:id="4077" w:name="_Toc124158462"/>
      <w:bookmarkStart w:id="4078" w:name="_Toc130558530"/>
      <w:bookmarkStart w:id="4079" w:name="_Toc137467255"/>
      <w:bookmarkStart w:id="4080" w:name="_Toc138884901"/>
      <w:bookmarkStart w:id="4081" w:name="_Toc138885125"/>
      <w:bookmarkStart w:id="4082" w:name="_Toc145511336"/>
      <w:bookmarkStart w:id="4083" w:name="_Toc155475813"/>
      <w:r>
        <w:rPr>
          <w:rFonts w:hint="eastAsia"/>
          <w:lang w:val="en-US" w:eastAsia="zh-CN"/>
        </w:rPr>
        <w:t>B</w:t>
      </w:r>
      <w:r>
        <w:t>.1</w:t>
      </w:r>
      <w:r>
        <w:tab/>
        <w:t>General</w:t>
      </w:r>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p>
    <w:p w14:paraId="08AD6BDF" w14:textId="77777777" w:rsidR="004D3FFD" w:rsidRDefault="002C252C">
      <w:pPr>
        <w:rPr>
          <w:rFonts w:cs="v4.2.0"/>
        </w:rPr>
      </w:pPr>
      <w:r>
        <w:rPr>
          <w:rFonts w:cs="v4.2.0"/>
        </w:rPr>
        <w:t>For each test in the present document, the environmental conditions under which the repeater is to be tested are defined.</w:t>
      </w:r>
    </w:p>
    <w:p w14:paraId="00100728" w14:textId="77777777" w:rsidR="004D3FFD" w:rsidRDefault="002C252C" w:rsidP="00D13A3B">
      <w:pPr>
        <w:pStyle w:val="Heading1"/>
      </w:pPr>
      <w:bookmarkStart w:id="4084" w:name="_Toc58863042"/>
      <w:bookmarkStart w:id="4085" w:name="_Toc82595578"/>
      <w:bookmarkStart w:id="4086" w:name="_Toc74962219"/>
      <w:bookmarkStart w:id="4087" w:name="_Toc98774037"/>
      <w:bookmarkStart w:id="4088" w:name="_Toc37272472"/>
      <w:bookmarkStart w:id="4089" w:name="_Toc106201798"/>
      <w:bookmarkStart w:id="4090" w:name="_Toc36645418"/>
      <w:bookmarkStart w:id="4091" w:name="_Toc53182751"/>
      <w:bookmarkStart w:id="4092" w:name="_Toc29810025"/>
      <w:bookmarkStart w:id="4093" w:name="_Toc61183027"/>
      <w:bookmarkStart w:id="4094" w:name="_Toc45884719"/>
      <w:bookmarkStart w:id="4095" w:name="_Toc75243129"/>
      <w:bookmarkStart w:id="4096" w:name="_Toc115191652"/>
      <w:bookmarkStart w:id="4097" w:name="_Toc21100227"/>
      <w:bookmarkStart w:id="4098" w:name="_Toc17383"/>
      <w:bookmarkStart w:id="4099" w:name="_Toc26783"/>
      <w:bookmarkStart w:id="4100" w:name="_Toc89955609"/>
      <w:bookmarkStart w:id="4101" w:name="_Toc58860538"/>
      <w:bookmarkStart w:id="4102" w:name="_Toc76545475"/>
      <w:bookmarkStart w:id="4103" w:name="_Toc66728342"/>
      <w:bookmarkStart w:id="4104" w:name="_Toc121818484"/>
      <w:bookmarkStart w:id="4105" w:name="_Toc121818708"/>
      <w:bookmarkStart w:id="4106" w:name="_Toc124158463"/>
      <w:bookmarkStart w:id="4107" w:name="_Toc130558531"/>
      <w:bookmarkStart w:id="4108" w:name="_Toc137467256"/>
      <w:bookmarkStart w:id="4109" w:name="_Toc138884902"/>
      <w:bookmarkStart w:id="4110" w:name="_Toc138885126"/>
      <w:bookmarkStart w:id="4111" w:name="_Toc145511337"/>
      <w:bookmarkStart w:id="4112" w:name="_Toc155475814"/>
      <w:r>
        <w:rPr>
          <w:rFonts w:hint="eastAsia"/>
          <w:lang w:val="en-US" w:eastAsia="zh-CN"/>
        </w:rPr>
        <w:t>B</w:t>
      </w:r>
      <w:r>
        <w:t>.2</w:t>
      </w:r>
      <w:r>
        <w:tab/>
        <w:t>Normal test environment</w:t>
      </w:r>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p>
    <w:p w14:paraId="01EF4567" w14:textId="77777777" w:rsidR="004D3FFD" w:rsidRDefault="002C252C">
      <w:r>
        <w:t xml:space="preserve">When a normal test environment is specified for a test, the test should be performed within the minimum and maximum limits of the conditions stated in table </w:t>
      </w:r>
      <w:r>
        <w:rPr>
          <w:rFonts w:hint="eastAsia"/>
          <w:lang w:val="en-US" w:eastAsia="zh-CN"/>
        </w:rPr>
        <w:t>B.2</w:t>
      </w:r>
      <w:r>
        <w:t>.1.</w:t>
      </w:r>
    </w:p>
    <w:p w14:paraId="534638EA" w14:textId="77777777" w:rsidR="004D3FFD" w:rsidRDefault="002C252C">
      <w:pPr>
        <w:pStyle w:val="TH"/>
      </w:pPr>
      <w:r>
        <w:t xml:space="preserve">Table </w:t>
      </w:r>
      <w:r>
        <w:rPr>
          <w:rFonts w:hint="eastAsia"/>
          <w:lang w:val="en-US" w:eastAsia="zh-CN"/>
        </w:rPr>
        <w:t>B.2-</w:t>
      </w:r>
      <w:r>
        <w:t>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7"/>
        <w:gridCol w:w="1852"/>
        <w:gridCol w:w="1843"/>
      </w:tblGrid>
      <w:tr w:rsidR="004D3FFD" w14:paraId="5C40ABDC" w14:textId="77777777">
        <w:trPr>
          <w:cantSplit/>
          <w:jc w:val="center"/>
        </w:trPr>
        <w:tc>
          <w:tcPr>
            <w:tcW w:w="1837" w:type="dxa"/>
          </w:tcPr>
          <w:p w14:paraId="48024EDB" w14:textId="77777777" w:rsidR="004D3FFD" w:rsidRDefault="002C252C">
            <w:pPr>
              <w:pStyle w:val="TAH"/>
              <w:rPr>
                <w:rFonts w:cs="v4.2.0"/>
              </w:rPr>
            </w:pPr>
            <w:r>
              <w:rPr>
                <w:rFonts w:cs="v4.2.0"/>
              </w:rPr>
              <w:t>Condition</w:t>
            </w:r>
          </w:p>
        </w:tc>
        <w:tc>
          <w:tcPr>
            <w:tcW w:w="1852" w:type="dxa"/>
          </w:tcPr>
          <w:p w14:paraId="1B97F3C3" w14:textId="77777777" w:rsidR="004D3FFD" w:rsidRDefault="002C252C">
            <w:pPr>
              <w:pStyle w:val="TAH"/>
              <w:rPr>
                <w:rFonts w:cs="v4.2.0"/>
              </w:rPr>
            </w:pPr>
            <w:r>
              <w:rPr>
                <w:rFonts w:cs="v4.2.0"/>
              </w:rPr>
              <w:t>Minimum</w:t>
            </w:r>
          </w:p>
        </w:tc>
        <w:tc>
          <w:tcPr>
            <w:tcW w:w="1843" w:type="dxa"/>
          </w:tcPr>
          <w:p w14:paraId="2F6F4F44" w14:textId="77777777" w:rsidR="004D3FFD" w:rsidRDefault="002C252C">
            <w:pPr>
              <w:pStyle w:val="TAH"/>
              <w:rPr>
                <w:rFonts w:cs="v4.2.0"/>
              </w:rPr>
            </w:pPr>
            <w:r>
              <w:rPr>
                <w:rFonts w:cs="v4.2.0"/>
              </w:rPr>
              <w:t>Maximum</w:t>
            </w:r>
          </w:p>
        </w:tc>
      </w:tr>
      <w:tr w:rsidR="004D3FFD" w14:paraId="600B6F18" w14:textId="77777777">
        <w:trPr>
          <w:cantSplit/>
          <w:jc w:val="center"/>
        </w:trPr>
        <w:tc>
          <w:tcPr>
            <w:tcW w:w="1837" w:type="dxa"/>
          </w:tcPr>
          <w:p w14:paraId="380DEDB1" w14:textId="77777777" w:rsidR="004D3FFD" w:rsidRDefault="002C252C">
            <w:pPr>
              <w:pStyle w:val="TAL"/>
              <w:rPr>
                <w:rFonts w:cs="v4.2.0"/>
              </w:rPr>
            </w:pPr>
            <w:r>
              <w:rPr>
                <w:rFonts w:cs="v4.2.0"/>
              </w:rPr>
              <w:t>Barometric pressure</w:t>
            </w:r>
          </w:p>
        </w:tc>
        <w:tc>
          <w:tcPr>
            <w:tcW w:w="1852" w:type="dxa"/>
          </w:tcPr>
          <w:p w14:paraId="09645FD1" w14:textId="77777777" w:rsidR="004D3FFD" w:rsidRDefault="002C252C">
            <w:pPr>
              <w:pStyle w:val="TAL"/>
              <w:rPr>
                <w:rFonts w:cs="v4.2.0"/>
              </w:rPr>
            </w:pPr>
            <w:r>
              <w:rPr>
                <w:rFonts w:cs="v4.2.0"/>
              </w:rPr>
              <w:t>86 kPa</w:t>
            </w:r>
          </w:p>
        </w:tc>
        <w:tc>
          <w:tcPr>
            <w:tcW w:w="1843" w:type="dxa"/>
          </w:tcPr>
          <w:p w14:paraId="6ABC9776" w14:textId="77777777" w:rsidR="004D3FFD" w:rsidRDefault="002C252C">
            <w:pPr>
              <w:pStyle w:val="TAL"/>
              <w:rPr>
                <w:rFonts w:cs="v4.2.0"/>
              </w:rPr>
            </w:pPr>
            <w:r>
              <w:rPr>
                <w:rFonts w:cs="v4.2.0"/>
              </w:rPr>
              <w:t>106 kPa</w:t>
            </w:r>
          </w:p>
        </w:tc>
      </w:tr>
      <w:tr w:rsidR="004D3FFD" w14:paraId="575E688E" w14:textId="77777777">
        <w:trPr>
          <w:cantSplit/>
          <w:jc w:val="center"/>
        </w:trPr>
        <w:tc>
          <w:tcPr>
            <w:tcW w:w="1837" w:type="dxa"/>
          </w:tcPr>
          <w:p w14:paraId="31B1D4C5" w14:textId="77777777" w:rsidR="004D3FFD" w:rsidRDefault="002C252C">
            <w:pPr>
              <w:pStyle w:val="TAL"/>
              <w:rPr>
                <w:rFonts w:cs="v4.2.0"/>
              </w:rPr>
            </w:pPr>
            <w:r>
              <w:rPr>
                <w:rFonts w:cs="v4.2.0"/>
              </w:rPr>
              <w:t>Temperature</w:t>
            </w:r>
          </w:p>
        </w:tc>
        <w:tc>
          <w:tcPr>
            <w:tcW w:w="1852" w:type="dxa"/>
          </w:tcPr>
          <w:p w14:paraId="0E3C565F" w14:textId="77777777" w:rsidR="004D3FFD" w:rsidRDefault="002C252C">
            <w:pPr>
              <w:pStyle w:val="TAL"/>
              <w:rPr>
                <w:rFonts w:cs="v4.2.0"/>
              </w:rPr>
            </w:pPr>
            <w:r>
              <w:rPr>
                <w:rFonts w:cs="v4.2.0"/>
              </w:rPr>
              <w:t xml:space="preserve">15 </w:t>
            </w:r>
            <w:r>
              <w:rPr>
                <w:rFonts w:cs="v4.2.0"/>
              </w:rPr>
              <w:sym w:font="Symbol" w:char="F0B0"/>
            </w:r>
            <w:r>
              <w:rPr>
                <w:rFonts w:cs="v4.2.0"/>
              </w:rPr>
              <w:t>C</w:t>
            </w:r>
          </w:p>
        </w:tc>
        <w:tc>
          <w:tcPr>
            <w:tcW w:w="1843" w:type="dxa"/>
          </w:tcPr>
          <w:p w14:paraId="3BCA34F5" w14:textId="77777777" w:rsidR="004D3FFD" w:rsidRDefault="002C252C">
            <w:pPr>
              <w:pStyle w:val="TAL"/>
              <w:rPr>
                <w:rFonts w:cs="v4.2.0"/>
              </w:rPr>
            </w:pPr>
            <w:r>
              <w:rPr>
                <w:rFonts w:cs="v4.2.0"/>
              </w:rPr>
              <w:t xml:space="preserve">30 </w:t>
            </w:r>
            <w:r>
              <w:rPr>
                <w:rFonts w:cs="v4.2.0"/>
              </w:rPr>
              <w:sym w:font="Symbol" w:char="F0B0"/>
            </w:r>
            <w:r>
              <w:rPr>
                <w:rFonts w:cs="v4.2.0"/>
              </w:rPr>
              <w:t>C</w:t>
            </w:r>
          </w:p>
        </w:tc>
      </w:tr>
      <w:tr w:rsidR="004D3FFD" w14:paraId="7D6AA286" w14:textId="77777777">
        <w:trPr>
          <w:cantSplit/>
          <w:jc w:val="center"/>
        </w:trPr>
        <w:tc>
          <w:tcPr>
            <w:tcW w:w="1837" w:type="dxa"/>
          </w:tcPr>
          <w:p w14:paraId="5BDDE959" w14:textId="77777777" w:rsidR="004D3FFD" w:rsidRDefault="002C252C">
            <w:pPr>
              <w:pStyle w:val="TAL"/>
              <w:rPr>
                <w:rFonts w:cs="v4.2.0"/>
              </w:rPr>
            </w:pPr>
            <w:r>
              <w:rPr>
                <w:rFonts w:cs="v4.2.0"/>
              </w:rPr>
              <w:t xml:space="preserve">Relative humidity </w:t>
            </w:r>
          </w:p>
        </w:tc>
        <w:tc>
          <w:tcPr>
            <w:tcW w:w="1852" w:type="dxa"/>
          </w:tcPr>
          <w:p w14:paraId="6B4DEC66" w14:textId="77777777" w:rsidR="004D3FFD" w:rsidRDefault="002C252C">
            <w:pPr>
              <w:pStyle w:val="TAL"/>
              <w:rPr>
                <w:rFonts w:cs="v4.2.0"/>
              </w:rPr>
            </w:pPr>
            <w:r>
              <w:rPr>
                <w:rFonts w:cs="v4.2.0"/>
              </w:rPr>
              <w:t>20 %</w:t>
            </w:r>
          </w:p>
        </w:tc>
        <w:tc>
          <w:tcPr>
            <w:tcW w:w="1843" w:type="dxa"/>
          </w:tcPr>
          <w:p w14:paraId="2772E291" w14:textId="77777777" w:rsidR="004D3FFD" w:rsidRDefault="002C252C">
            <w:pPr>
              <w:pStyle w:val="TAL"/>
              <w:rPr>
                <w:rFonts w:cs="v4.2.0"/>
              </w:rPr>
            </w:pPr>
            <w:r>
              <w:rPr>
                <w:rFonts w:cs="v4.2.0"/>
              </w:rPr>
              <w:t>85 %</w:t>
            </w:r>
          </w:p>
        </w:tc>
      </w:tr>
      <w:tr w:rsidR="004D3FFD" w14:paraId="18B9638E" w14:textId="77777777">
        <w:trPr>
          <w:cantSplit/>
          <w:jc w:val="center"/>
        </w:trPr>
        <w:tc>
          <w:tcPr>
            <w:tcW w:w="1837" w:type="dxa"/>
          </w:tcPr>
          <w:p w14:paraId="7EE9E450" w14:textId="77777777" w:rsidR="004D3FFD" w:rsidRDefault="002C252C">
            <w:pPr>
              <w:pStyle w:val="TAL"/>
              <w:rPr>
                <w:rFonts w:cs="v4.2.0"/>
              </w:rPr>
            </w:pPr>
            <w:r>
              <w:rPr>
                <w:rFonts w:cs="v4.2.0"/>
              </w:rPr>
              <w:t>Power supply</w:t>
            </w:r>
          </w:p>
        </w:tc>
        <w:tc>
          <w:tcPr>
            <w:tcW w:w="3695" w:type="dxa"/>
            <w:gridSpan w:val="2"/>
          </w:tcPr>
          <w:p w14:paraId="6DE8D828" w14:textId="77777777" w:rsidR="004D3FFD" w:rsidRDefault="002C252C">
            <w:pPr>
              <w:pStyle w:val="TAL"/>
              <w:rPr>
                <w:rFonts w:cs="v4.2.0"/>
              </w:rPr>
            </w:pPr>
            <w:r>
              <w:rPr>
                <w:rFonts w:cs="v4.2.0"/>
              </w:rPr>
              <w:t>Nominal, as declared by the manufacturer</w:t>
            </w:r>
          </w:p>
        </w:tc>
      </w:tr>
      <w:tr w:rsidR="004D3FFD" w14:paraId="0579A342" w14:textId="77777777">
        <w:trPr>
          <w:cantSplit/>
          <w:jc w:val="center"/>
        </w:trPr>
        <w:tc>
          <w:tcPr>
            <w:tcW w:w="1837" w:type="dxa"/>
          </w:tcPr>
          <w:p w14:paraId="1B2CFD27" w14:textId="77777777" w:rsidR="004D3FFD" w:rsidRDefault="002C252C">
            <w:pPr>
              <w:pStyle w:val="TAL"/>
              <w:rPr>
                <w:rFonts w:cs="v4.2.0"/>
              </w:rPr>
            </w:pPr>
            <w:r>
              <w:rPr>
                <w:rFonts w:cs="v4.2.0"/>
              </w:rPr>
              <w:t>Vibration</w:t>
            </w:r>
          </w:p>
        </w:tc>
        <w:tc>
          <w:tcPr>
            <w:tcW w:w="3695" w:type="dxa"/>
            <w:gridSpan w:val="2"/>
          </w:tcPr>
          <w:p w14:paraId="27F88E59" w14:textId="77777777" w:rsidR="004D3FFD" w:rsidRDefault="002C252C">
            <w:pPr>
              <w:pStyle w:val="TAL"/>
              <w:rPr>
                <w:rFonts w:cs="v4.2.0"/>
              </w:rPr>
            </w:pPr>
            <w:r>
              <w:rPr>
                <w:rFonts w:cs="v4.2.0"/>
              </w:rPr>
              <w:t>Negligible</w:t>
            </w:r>
          </w:p>
        </w:tc>
      </w:tr>
    </w:tbl>
    <w:p w14:paraId="2678D3ED" w14:textId="77777777" w:rsidR="004D3FFD" w:rsidRDefault="004D3FFD">
      <w:pPr>
        <w:rPr>
          <w:rFonts w:cs="v4.2.0"/>
        </w:rPr>
      </w:pPr>
    </w:p>
    <w:p w14:paraId="0466E060" w14:textId="77777777" w:rsidR="004D3FFD" w:rsidRDefault="002C252C">
      <w:r>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79BA7BF8" w14:textId="77777777" w:rsidR="004D3FFD" w:rsidRDefault="002C252C">
      <w:pPr>
        <w:pStyle w:val="NO"/>
      </w:pPr>
      <w:r>
        <w:t>NOTE:</w:t>
      </w:r>
      <w:r>
        <w:tab/>
        <w:t>This may, for instance, be the case for measurements of radiated emissions performed on an open field test site.</w:t>
      </w:r>
    </w:p>
    <w:p w14:paraId="0232C2AC" w14:textId="77777777" w:rsidR="004D3FFD" w:rsidRDefault="002C252C" w:rsidP="00D13A3B">
      <w:pPr>
        <w:pStyle w:val="Heading1"/>
      </w:pPr>
      <w:bookmarkStart w:id="4113" w:name="_Toc61183028"/>
      <w:bookmarkStart w:id="4114" w:name="_Toc98774038"/>
      <w:bookmarkStart w:id="4115" w:name="_Toc37272473"/>
      <w:bookmarkStart w:id="4116" w:name="_Toc66728343"/>
      <w:bookmarkStart w:id="4117" w:name="_Toc76545476"/>
      <w:bookmarkStart w:id="4118" w:name="_Toc58863043"/>
      <w:bookmarkStart w:id="4119" w:name="_Toc29810026"/>
      <w:bookmarkStart w:id="4120" w:name="_Toc106201799"/>
      <w:bookmarkStart w:id="4121" w:name="_Toc58860539"/>
      <w:bookmarkStart w:id="4122" w:name="_Toc115191653"/>
      <w:bookmarkStart w:id="4123" w:name="_Toc75243130"/>
      <w:bookmarkStart w:id="4124" w:name="_Toc36645419"/>
      <w:bookmarkStart w:id="4125" w:name="_Toc6107"/>
      <w:bookmarkStart w:id="4126" w:name="_Toc21100228"/>
      <w:bookmarkStart w:id="4127" w:name="_Toc19661"/>
      <w:bookmarkStart w:id="4128" w:name="_Toc89955610"/>
      <w:bookmarkStart w:id="4129" w:name="_Toc82595579"/>
      <w:bookmarkStart w:id="4130" w:name="_Toc45884720"/>
      <w:bookmarkStart w:id="4131" w:name="_Toc53182752"/>
      <w:bookmarkStart w:id="4132" w:name="_Toc74962220"/>
      <w:bookmarkStart w:id="4133" w:name="_Toc121818485"/>
      <w:bookmarkStart w:id="4134" w:name="_Toc121818709"/>
      <w:bookmarkStart w:id="4135" w:name="_Toc124158464"/>
      <w:bookmarkStart w:id="4136" w:name="_Toc130558532"/>
      <w:bookmarkStart w:id="4137" w:name="_Toc137467257"/>
      <w:bookmarkStart w:id="4138" w:name="_Toc138884903"/>
      <w:bookmarkStart w:id="4139" w:name="_Toc138885127"/>
      <w:bookmarkStart w:id="4140" w:name="_Toc145511338"/>
      <w:bookmarkStart w:id="4141" w:name="_Toc155475815"/>
      <w:r>
        <w:rPr>
          <w:rFonts w:hint="eastAsia"/>
          <w:lang w:val="en-US" w:eastAsia="zh-CN"/>
        </w:rPr>
        <w:t>B</w:t>
      </w:r>
      <w:r>
        <w:t>.3</w:t>
      </w:r>
      <w:r>
        <w:tab/>
        <w:t>Extreme test environment</w:t>
      </w:r>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p>
    <w:p w14:paraId="7062F169" w14:textId="77777777" w:rsidR="004D3FFD" w:rsidRDefault="002C252C">
      <w:pPr>
        <w:rPr>
          <w:rFonts w:cs="v4.2.0"/>
        </w:rPr>
      </w:pPr>
      <w:r>
        <w:rPr>
          <w:rFonts w:cs="v4.2.0"/>
        </w:rPr>
        <w:t>The manufacturer shall declare one of the following:</w:t>
      </w:r>
    </w:p>
    <w:p w14:paraId="1ED43A71" w14:textId="77777777" w:rsidR="004D3FFD" w:rsidRDefault="002C252C">
      <w:pPr>
        <w:pStyle w:val="B1"/>
      </w:pPr>
      <w:r>
        <w:t>1)</w:t>
      </w:r>
      <w:r>
        <w:tab/>
        <w:t>The equipment class for the equipment under test, as defined in the IEC 60 721-3-3 [</w:t>
      </w:r>
      <w:r>
        <w:rPr>
          <w:rFonts w:eastAsia="SimSun" w:hint="eastAsia"/>
          <w:lang w:val="en-US" w:eastAsia="zh-CN"/>
        </w:rPr>
        <w:t>7</w:t>
      </w:r>
      <w:r>
        <w:t>];</w:t>
      </w:r>
    </w:p>
    <w:p w14:paraId="4ED2BDD1" w14:textId="77777777" w:rsidR="004D3FFD" w:rsidRDefault="002C252C">
      <w:pPr>
        <w:pStyle w:val="B1"/>
      </w:pPr>
      <w:r>
        <w:t>2)</w:t>
      </w:r>
      <w:r>
        <w:tab/>
        <w:t>The equipment class for the equipment under test, as defined in the IEC 60 721-3-4 [</w:t>
      </w:r>
      <w:r>
        <w:rPr>
          <w:rFonts w:eastAsia="SimSun" w:hint="eastAsia"/>
          <w:lang w:val="en-US" w:eastAsia="zh-CN"/>
        </w:rPr>
        <w:t>8</w:t>
      </w:r>
      <w:r>
        <w:t>];</w:t>
      </w:r>
    </w:p>
    <w:p w14:paraId="05C8E0AF" w14:textId="77777777" w:rsidR="004D3FFD" w:rsidRDefault="002C252C">
      <w:pPr>
        <w:pStyle w:val="B1"/>
      </w:pPr>
      <w:r>
        <w:t>3)</w:t>
      </w:r>
      <w:r>
        <w:tab/>
        <w:t>The equipment that does not comply with the mentioned classes, the relevant classes from IEC 60 721 [</w:t>
      </w:r>
      <w:r>
        <w:rPr>
          <w:rFonts w:eastAsia="SimSun" w:hint="eastAsia"/>
          <w:lang w:val="en-US" w:eastAsia="zh-CN"/>
        </w:rPr>
        <w:t>9</w:t>
      </w:r>
      <w:r>
        <w:t>] documentation for temperature, humidity and vibration shall be declared.</w:t>
      </w:r>
    </w:p>
    <w:p w14:paraId="06604051" w14:textId="77777777" w:rsidR="004D3FFD" w:rsidRDefault="002C252C">
      <w:pPr>
        <w:pStyle w:val="NO"/>
        <w:rPr>
          <w:rFonts w:cs="v4.2.0"/>
        </w:rPr>
      </w:pPr>
      <w:r>
        <w:rPr>
          <w:rFonts w:cs="v4.2.0"/>
        </w:rPr>
        <w:t>NOTE:</w:t>
      </w:r>
      <w:r>
        <w:rPr>
          <w:rFonts w:cs="v4.2.0"/>
        </w:rPr>
        <w:tab/>
        <w:t>Reduced functionality for conditions that fall outside of the standard operational conditions is not tested in the present document. These may be stated and tested separately.</w:t>
      </w:r>
    </w:p>
    <w:p w14:paraId="35901361" w14:textId="77777777" w:rsidR="004D3FFD" w:rsidRDefault="002C252C" w:rsidP="00D13A3B">
      <w:pPr>
        <w:pStyle w:val="Heading2"/>
      </w:pPr>
      <w:bookmarkStart w:id="4142" w:name="_Toc36645420"/>
      <w:bookmarkStart w:id="4143" w:name="_Toc98774039"/>
      <w:bookmarkStart w:id="4144" w:name="_Toc19535"/>
      <w:bookmarkStart w:id="4145" w:name="_Toc21100229"/>
      <w:bookmarkStart w:id="4146" w:name="_Toc89955611"/>
      <w:bookmarkStart w:id="4147" w:name="_Toc58860540"/>
      <w:bookmarkStart w:id="4148" w:name="_Toc82595580"/>
      <w:bookmarkStart w:id="4149" w:name="_Toc75243131"/>
      <w:bookmarkStart w:id="4150" w:name="_Toc53182753"/>
      <w:bookmarkStart w:id="4151" w:name="_Toc106201800"/>
      <w:bookmarkStart w:id="4152" w:name="_Toc29810027"/>
      <w:bookmarkStart w:id="4153" w:name="_Toc76545477"/>
      <w:bookmarkStart w:id="4154" w:name="_Toc66728344"/>
      <w:bookmarkStart w:id="4155" w:name="_Toc115191654"/>
      <w:bookmarkStart w:id="4156" w:name="_Toc61183029"/>
      <w:bookmarkStart w:id="4157" w:name="_Toc7014"/>
      <w:bookmarkStart w:id="4158" w:name="_Toc45884721"/>
      <w:bookmarkStart w:id="4159" w:name="_Toc58863044"/>
      <w:bookmarkStart w:id="4160" w:name="_Toc74962221"/>
      <w:bookmarkStart w:id="4161" w:name="_Toc37272474"/>
      <w:bookmarkStart w:id="4162" w:name="_Toc121818486"/>
      <w:bookmarkStart w:id="4163" w:name="_Toc121818710"/>
      <w:bookmarkStart w:id="4164" w:name="_Toc124158465"/>
      <w:bookmarkStart w:id="4165" w:name="_Toc130558533"/>
      <w:bookmarkStart w:id="4166" w:name="_Toc137467258"/>
      <w:bookmarkStart w:id="4167" w:name="_Toc138884904"/>
      <w:bookmarkStart w:id="4168" w:name="_Toc138885128"/>
      <w:bookmarkStart w:id="4169" w:name="_Toc145511339"/>
      <w:bookmarkStart w:id="4170" w:name="_Toc155475816"/>
      <w:r>
        <w:rPr>
          <w:rFonts w:hint="eastAsia"/>
          <w:lang w:val="en-US" w:eastAsia="zh-CN"/>
        </w:rPr>
        <w:t>B</w:t>
      </w:r>
      <w:r>
        <w:t>.3.1</w:t>
      </w:r>
      <w:r>
        <w:tab/>
        <w:t>Extreme temperature</w:t>
      </w:r>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p>
    <w:p w14:paraId="734453AA" w14:textId="77777777" w:rsidR="004D3FFD" w:rsidRDefault="002C252C">
      <w:pPr>
        <w:rPr>
          <w:rFonts w:cs="v4.2.0"/>
        </w:rPr>
      </w:pPr>
      <w:r>
        <w:rPr>
          <w:rFonts w:cs="v4.2.0"/>
        </w:rPr>
        <w:t>When an extreme temperature test environment is specified for a test, the test shall be performed at the standard minimum and maximum operating temperatures defined by the manufacturer's declaration for the equipment under test.</w:t>
      </w:r>
    </w:p>
    <w:p w14:paraId="1F4AA263" w14:textId="77777777" w:rsidR="004D3FFD" w:rsidRDefault="002C252C">
      <w:pPr>
        <w:rPr>
          <w:b/>
        </w:rPr>
      </w:pPr>
      <w:r>
        <w:rPr>
          <w:b/>
        </w:rPr>
        <w:t>Minimum temperature:</w:t>
      </w:r>
    </w:p>
    <w:p w14:paraId="0D446CBC" w14:textId="77777777" w:rsidR="004D3FFD" w:rsidRDefault="002C252C">
      <w:pPr>
        <w:rPr>
          <w:rFonts w:cs="v4.2.0"/>
        </w:rPr>
      </w:pPr>
      <w:r>
        <w:rPr>
          <w:rFonts w:cs="v4.2.0"/>
        </w:rPr>
        <w:t>The test shall be performed with the environment test equipment and methods including the required environmental phenomena into the equipment, conforming to the test procedure of IEC 60 068-2-1 [</w:t>
      </w:r>
      <w:r>
        <w:rPr>
          <w:rFonts w:cs="v4.2.0" w:hint="eastAsia"/>
          <w:lang w:val="en-US" w:eastAsia="zh-CN"/>
        </w:rPr>
        <w:t>10</w:t>
      </w:r>
      <w:r>
        <w:rPr>
          <w:rFonts w:cs="v4.2.0"/>
        </w:rPr>
        <w:t>].</w:t>
      </w:r>
    </w:p>
    <w:p w14:paraId="150C27B0" w14:textId="77777777" w:rsidR="004D3FFD" w:rsidRDefault="002C252C">
      <w:pPr>
        <w:rPr>
          <w:b/>
        </w:rPr>
      </w:pPr>
      <w:r>
        <w:rPr>
          <w:b/>
        </w:rPr>
        <w:t>Maximum temperature:</w:t>
      </w:r>
    </w:p>
    <w:p w14:paraId="0E5B580B" w14:textId="77777777" w:rsidR="004D3FFD" w:rsidRDefault="002C252C">
      <w:pPr>
        <w:rPr>
          <w:rFonts w:cs="v4.2.0"/>
        </w:rPr>
      </w:pPr>
      <w:r>
        <w:rPr>
          <w:rFonts w:cs="v4.2.0"/>
        </w:rPr>
        <w:t>The test shall be performed with the environmental test equipment and methods including the required environmental phenomena into the equipment, conforming to the test procedure of IEC 60 068-2-2 [1</w:t>
      </w:r>
      <w:r>
        <w:rPr>
          <w:rFonts w:cs="v4.2.0" w:hint="eastAsia"/>
          <w:lang w:val="en-US" w:eastAsia="zh-CN"/>
        </w:rPr>
        <w:t>1</w:t>
      </w:r>
      <w:r>
        <w:rPr>
          <w:rFonts w:cs="v4.2.0"/>
        </w:rPr>
        <w:t>].</w:t>
      </w:r>
    </w:p>
    <w:p w14:paraId="614D4DF3" w14:textId="77777777" w:rsidR="004D3FFD" w:rsidRDefault="002C252C">
      <w:pPr>
        <w:pStyle w:val="NO"/>
        <w:rPr>
          <w:rFonts w:cs="v4.2.0"/>
        </w:rPr>
      </w:pPr>
      <w:r>
        <w:rPr>
          <w:rFonts w:cs="v4.2.0"/>
        </w:rPr>
        <w:t>NOTE:</w:t>
      </w:r>
      <w:r>
        <w:rPr>
          <w:rFonts w:cs="v4.2.0"/>
        </w:rPr>
        <w:tab/>
        <w:t>It is recommended that the equipment is made fully operational prior to the equipment being taken to its lower operating temperature.</w:t>
      </w:r>
    </w:p>
    <w:p w14:paraId="6DB446B4" w14:textId="77777777" w:rsidR="004D3FFD" w:rsidRDefault="002C252C" w:rsidP="00D13A3B">
      <w:pPr>
        <w:pStyle w:val="Heading1"/>
      </w:pPr>
      <w:bookmarkStart w:id="4171" w:name="_Toc115191655"/>
      <w:bookmarkStart w:id="4172" w:name="_Toc98774040"/>
      <w:bookmarkStart w:id="4173" w:name="_Toc76545478"/>
      <w:bookmarkStart w:id="4174" w:name="_Toc58863045"/>
      <w:bookmarkStart w:id="4175" w:name="_Toc37272475"/>
      <w:bookmarkStart w:id="4176" w:name="_Toc36645421"/>
      <w:bookmarkStart w:id="4177" w:name="_Toc21100230"/>
      <w:bookmarkStart w:id="4178" w:name="_Toc58860541"/>
      <w:bookmarkStart w:id="4179" w:name="_Toc82595581"/>
      <w:bookmarkStart w:id="4180" w:name="_Toc53182754"/>
      <w:bookmarkStart w:id="4181" w:name="_Toc89955612"/>
      <w:bookmarkStart w:id="4182" w:name="_Toc21781"/>
      <w:bookmarkStart w:id="4183" w:name="_Toc29810028"/>
      <w:bookmarkStart w:id="4184" w:name="_Toc74962222"/>
      <w:bookmarkStart w:id="4185" w:name="_Toc106201801"/>
      <w:bookmarkStart w:id="4186" w:name="_Toc16958"/>
      <w:bookmarkStart w:id="4187" w:name="_Toc45884722"/>
      <w:bookmarkStart w:id="4188" w:name="_Toc61183030"/>
      <w:bookmarkStart w:id="4189" w:name="_Toc66728345"/>
      <w:bookmarkStart w:id="4190" w:name="_Toc75243132"/>
      <w:bookmarkStart w:id="4191" w:name="_Toc121818487"/>
      <w:bookmarkStart w:id="4192" w:name="_Toc121818711"/>
      <w:bookmarkStart w:id="4193" w:name="_Toc124158466"/>
      <w:bookmarkStart w:id="4194" w:name="_Toc130558534"/>
      <w:bookmarkStart w:id="4195" w:name="_Toc137467259"/>
      <w:bookmarkStart w:id="4196" w:name="_Toc138884905"/>
      <w:bookmarkStart w:id="4197" w:name="_Toc138885129"/>
      <w:bookmarkStart w:id="4198" w:name="_Toc145511340"/>
      <w:bookmarkStart w:id="4199" w:name="_Toc155475817"/>
      <w:r>
        <w:rPr>
          <w:rFonts w:hint="eastAsia"/>
          <w:lang w:val="en-US" w:eastAsia="zh-CN"/>
        </w:rPr>
        <w:t>B</w:t>
      </w:r>
      <w:r>
        <w:t>.4</w:t>
      </w:r>
      <w:r>
        <w:tab/>
        <w:t>Vibration</w:t>
      </w:r>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p>
    <w:p w14:paraId="38096904" w14:textId="77777777" w:rsidR="004D3FFD" w:rsidRDefault="002C252C">
      <w:pPr>
        <w:rPr>
          <w:rFonts w:cs="v4.2.0"/>
        </w:rPr>
      </w:pPr>
      <w:r>
        <w:rPr>
          <w:rFonts w:cs="v4.2.0"/>
        </w:rPr>
        <w:t>When vibration conditions are specified for a test, the test shall be performed while the equipment is subjected to a vibration sequence as defined by the manufacturer</w:t>
      </w:r>
      <w:r>
        <w:t>'</w:t>
      </w:r>
      <w:r>
        <w:rPr>
          <w:rFonts w:cs="v4.2.0"/>
        </w:rPr>
        <w:t>s declaration for the equipment under test. This shall use the environmental test equipment and methods of inducing the required environmental phenomena in to the equipment, conforming to the test procedure of IEC 60 068-2-6 [1</w:t>
      </w:r>
      <w:r>
        <w:rPr>
          <w:rFonts w:cs="v4.2.0" w:hint="eastAsia"/>
          <w:lang w:val="en-US" w:eastAsia="zh-CN"/>
        </w:rPr>
        <w:t>2</w:t>
      </w:r>
      <w:r>
        <w:rPr>
          <w:rFonts w:cs="v4.2.0"/>
        </w:rPr>
        <w:t>]. Other environmental conditions shall be within the ranges specified in annex A.2.</w:t>
      </w:r>
    </w:p>
    <w:p w14:paraId="5C0EA195" w14:textId="77777777" w:rsidR="004D3FFD" w:rsidRDefault="002C252C">
      <w:pPr>
        <w:pStyle w:val="NO"/>
        <w:rPr>
          <w:rFonts w:cs="v4.2.0"/>
        </w:rPr>
      </w:pPr>
      <w:r>
        <w:rPr>
          <w:rFonts w:cs="v4.2.0"/>
        </w:rPr>
        <w:t>NOTE:</w:t>
      </w:r>
      <w:r>
        <w:rPr>
          <w:rFonts w:cs="v4.2.0"/>
        </w:rPr>
        <w:tab/>
        <w:t>The higher levels of vibration may induce undue physical stress in to equipment after a prolonged series of tests. The testing body should only vibrate the equipment during the RF measurement process.</w:t>
      </w:r>
    </w:p>
    <w:p w14:paraId="3859B6E2" w14:textId="77777777" w:rsidR="004D3FFD" w:rsidRDefault="002C252C" w:rsidP="00D13A3B">
      <w:pPr>
        <w:pStyle w:val="Heading1"/>
      </w:pPr>
      <w:bookmarkStart w:id="4200" w:name="_Toc61183031"/>
      <w:bookmarkStart w:id="4201" w:name="_Toc76545479"/>
      <w:bookmarkStart w:id="4202" w:name="_Toc37272476"/>
      <w:bookmarkStart w:id="4203" w:name="_Toc75243133"/>
      <w:bookmarkStart w:id="4204" w:name="_Toc106201802"/>
      <w:bookmarkStart w:id="4205" w:name="_Toc45884723"/>
      <w:bookmarkStart w:id="4206" w:name="_Toc66728346"/>
      <w:bookmarkStart w:id="4207" w:name="_Toc53182755"/>
      <w:bookmarkStart w:id="4208" w:name="_Toc89955613"/>
      <w:bookmarkStart w:id="4209" w:name="_Toc27200"/>
      <w:bookmarkStart w:id="4210" w:name="_Toc21100231"/>
      <w:bookmarkStart w:id="4211" w:name="_Toc115191656"/>
      <w:bookmarkStart w:id="4212" w:name="_Toc29810029"/>
      <w:bookmarkStart w:id="4213" w:name="_Toc98774041"/>
      <w:bookmarkStart w:id="4214" w:name="_Toc17042"/>
      <w:bookmarkStart w:id="4215" w:name="_Toc58860542"/>
      <w:bookmarkStart w:id="4216" w:name="_Toc58863046"/>
      <w:bookmarkStart w:id="4217" w:name="_Toc82595582"/>
      <w:bookmarkStart w:id="4218" w:name="_Toc74962223"/>
      <w:bookmarkStart w:id="4219" w:name="_Toc36645422"/>
      <w:bookmarkStart w:id="4220" w:name="_Toc121818488"/>
      <w:bookmarkStart w:id="4221" w:name="_Toc121818712"/>
      <w:bookmarkStart w:id="4222" w:name="_Toc124158467"/>
      <w:bookmarkStart w:id="4223" w:name="_Toc130558535"/>
      <w:bookmarkStart w:id="4224" w:name="_Toc137467260"/>
      <w:bookmarkStart w:id="4225" w:name="_Toc138884906"/>
      <w:bookmarkStart w:id="4226" w:name="_Toc138885130"/>
      <w:bookmarkStart w:id="4227" w:name="_Toc145511341"/>
      <w:bookmarkStart w:id="4228" w:name="_Toc155475818"/>
      <w:r>
        <w:rPr>
          <w:rFonts w:hint="eastAsia"/>
          <w:lang w:val="en-US" w:eastAsia="zh-CN"/>
        </w:rPr>
        <w:t>B</w:t>
      </w:r>
      <w:r>
        <w:t>.5</w:t>
      </w:r>
      <w:r>
        <w:tab/>
        <w:t>Power supply</w:t>
      </w:r>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p>
    <w:p w14:paraId="64C9C933" w14:textId="77777777" w:rsidR="004D3FFD" w:rsidRDefault="002C252C">
      <w:pPr>
        <w:rPr>
          <w:rFonts w:cs="v4.2.0"/>
        </w:rPr>
      </w:pPr>
      <w:r>
        <w:rPr>
          <w:rFonts w:cs="v4.2.0"/>
        </w:rPr>
        <w:t>When extreme power supply conditions are specified for a test, the test shall be performed at the standard upper and lower limits of operating voltage defined by manufacturer's declaration for the equipment under test.</w:t>
      </w:r>
    </w:p>
    <w:p w14:paraId="2C38A636" w14:textId="77777777" w:rsidR="004D3FFD" w:rsidRDefault="002C252C">
      <w:pPr>
        <w:rPr>
          <w:b/>
        </w:rPr>
      </w:pPr>
      <w:r>
        <w:rPr>
          <w:b/>
        </w:rPr>
        <w:t>Upper voltage limit:</w:t>
      </w:r>
    </w:p>
    <w:p w14:paraId="144D22B0" w14:textId="77777777" w:rsidR="004D3FFD" w:rsidRDefault="002C252C">
      <w:pPr>
        <w:rPr>
          <w:rFonts w:cs="v4.2.0"/>
        </w:rPr>
      </w:pPr>
      <w:r>
        <w:rPr>
          <w:rFonts w:cs="v4.2.0"/>
        </w:rPr>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60 068-2-1 [</w:t>
      </w:r>
      <w:r>
        <w:rPr>
          <w:rFonts w:cs="v4.2.0" w:hint="eastAsia"/>
          <w:lang w:val="en-US" w:eastAsia="zh-CN"/>
        </w:rPr>
        <w:t>10</w:t>
      </w:r>
      <w:r>
        <w:rPr>
          <w:rFonts w:cs="v4.2.0"/>
        </w:rPr>
        <w:t>] Test Ab/Ad and IEC 60 068-2-2 [1</w:t>
      </w:r>
      <w:r>
        <w:rPr>
          <w:rFonts w:cs="v4.2.0" w:hint="eastAsia"/>
          <w:lang w:val="en-US" w:eastAsia="zh-CN"/>
        </w:rPr>
        <w:t>1</w:t>
      </w:r>
      <w:r>
        <w:rPr>
          <w:rFonts w:cs="v4.2.0"/>
        </w:rPr>
        <w:t>] Test Bb/Bd: Dry heat.</w:t>
      </w:r>
    </w:p>
    <w:p w14:paraId="6E386ED6" w14:textId="77777777" w:rsidR="004D3FFD" w:rsidRDefault="002C252C">
      <w:pPr>
        <w:rPr>
          <w:b/>
        </w:rPr>
      </w:pPr>
      <w:r>
        <w:rPr>
          <w:b/>
        </w:rPr>
        <w:t>Lower voltage limit:</w:t>
      </w:r>
    </w:p>
    <w:p w14:paraId="0600EABA" w14:textId="77777777" w:rsidR="004D3FFD" w:rsidRDefault="002C252C">
      <w:pPr>
        <w:rPr>
          <w:rFonts w:cs="v4.2.0"/>
        </w:rPr>
      </w:pPr>
      <w:r>
        <w:rPr>
          <w:rFonts w:cs="v4.2.0"/>
        </w:rPr>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60 068-2-1 [</w:t>
      </w:r>
      <w:r>
        <w:rPr>
          <w:rFonts w:cs="v4.2.0" w:hint="eastAsia"/>
          <w:lang w:val="en-US" w:eastAsia="zh-CN"/>
        </w:rPr>
        <w:t>10</w:t>
      </w:r>
      <w:r>
        <w:rPr>
          <w:rFonts w:cs="v4.2.0"/>
        </w:rPr>
        <w:t>] Test Ab/Ad and IEC 60 068-2-2 [</w:t>
      </w:r>
      <w:r>
        <w:rPr>
          <w:rFonts w:cs="v4.2.0" w:hint="eastAsia"/>
          <w:lang w:val="en-US" w:eastAsia="zh-CN"/>
        </w:rPr>
        <w:t>11</w:t>
      </w:r>
      <w:r>
        <w:rPr>
          <w:rFonts w:cs="v4.2.0"/>
        </w:rPr>
        <w:t>] Test Bb/Bd: Dry heat.</w:t>
      </w:r>
    </w:p>
    <w:p w14:paraId="6C399318" w14:textId="77777777" w:rsidR="004D3FFD" w:rsidRDefault="002C252C" w:rsidP="00D13A3B">
      <w:pPr>
        <w:pStyle w:val="Heading1"/>
        <w:rPr>
          <w:lang w:eastAsia="sv-SE"/>
        </w:rPr>
      </w:pPr>
      <w:bookmarkStart w:id="4229" w:name="_Toc21100232"/>
      <w:bookmarkStart w:id="4230" w:name="_Toc29810030"/>
      <w:bookmarkStart w:id="4231" w:name="_Toc61183032"/>
      <w:bookmarkStart w:id="4232" w:name="_Toc18892"/>
      <w:bookmarkStart w:id="4233" w:name="_Toc75243134"/>
      <w:bookmarkStart w:id="4234" w:name="_Toc82595583"/>
      <w:bookmarkStart w:id="4235" w:name="_Toc36645423"/>
      <w:bookmarkStart w:id="4236" w:name="_Toc58863047"/>
      <w:bookmarkStart w:id="4237" w:name="_Toc58860543"/>
      <w:bookmarkStart w:id="4238" w:name="_Toc66728347"/>
      <w:bookmarkStart w:id="4239" w:name="_Toc37272477"/>
      <w:bookmarkStart w:id="4240" w:name="_Toc115191657"/>
      <w:bookmarkStart w:id="4241" w:name="_Toc18851"/>
      <w:bookmarkStart w:id="4242" w:name="_Toc106201803"/>
      <w:bookmarkStart w:id="4243" w:name="_Toc76545480"/>
      <w:bookmarkStart w:id="4244" w:name="_Toc98774042"/>
      <w:bookmarkStart w:id="4245" w:name="_Toc89955614"/>
      <w:bookmarkStart w:id="4246" w:name="_Toc45884724"/>
      <w:bookmarkStart w:id="4247" w:name="_Toc74962224"/>
      <w:bookmarkStart w:id="4248" w:name="_Toc53182756"/>
      <w:bookmarkStart w:id="4249" w:name="_Toc121818489"/>
      <w:bookmarkStart w:id="4250" w:name="_Toc121818713"/>
      <w:bookmarkStart w:id="4251" w:name="_Toc124158468"/>
      <w:bookmarkStart w:id="4252" w:name="_Toc130558536"/>
      <w:bookmarkStart w:id="4253" w:name="_Toc137467261"/>
      <w:bookmarkStart w:id="4254" w:name="_Toc138884907"/>
      <w:bookmarkStart w:id="4255" w:name="_Toc138885131"/>
      <w:bookmarkStart w:id="4256" w:name="_Toc145511342"/>
      <w:bookmarkStart w:id="4257" w:name="_Toc155475819"/>
      <w:r>
        <w:rPr>
          <w:rFonts w:hint="eastAsia"/>
          <w:lang w:val="en-US" w:eastAsia="zh-CN"/>
        </w:rPr>
        <w:t>B</w:t>
      </w:r>
      <w:r>
        <w:rPr>
          <w:lang w:eastAsia="sv-SE"/>
        </w:rPr>
        <w:t>.6</w:t>
      </w:r>
      <w:r>
        <w:rPr>
          <w:lang w:eastAsia="sv-SE"/>
        </w:rPr>
        <w:tab/>
        <w:t>Measurement of test environments</w:t>
      </w:r>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p>
    <w:p w14:paraId="77CD0264" w14:textId="77777777" w:rsidR="004D3FFD" w:rsidRDefault="002C252C">
      <w:pPr>
        <w:rPr>
          <w:rFonts w:cs="v4.2.0"/>
          <w:lang w:eastAsia="sv-SE"/>
        </w:rPr>
      </w:pPr>
      <w:r>
        <w:rPr>
          <w:rFonts w:cs="v4.2.0"/>
          <w:lang w:eastAsia="sv-SE"/>
        </w:rPr>
        <w:t>The measurement accuracy of the repeater test environments defined in annex A shall be:</w:t>
      </w:r>
    </w:p>
    <w:p w14:paraId="0EE1AE24" w14:textId="77777777" w:rsidR="004D3FFD" w:rsidRDefault="002C252C" w:rsidP="008F3D68">
      <w:pPr>
        <w:pStyle w:val="B1"/>
        <w:rPr>
          <w:lang w:eastAsia="sv-SE"/>
        </w:rPr>
      </w:pPr>
      <w:r>
        <w:rPr>
          <w:snapToGrid w:val="0"/>
          <w:lang w:eastAsia="sv-SE"/>
        </w:rPr>
        <w:t>Pressure:</w:t>
      </w:r>
      <w:r>
        <w:rPr>
          <w:snapToGrid w:val="0"/>
          <w:lang w:eastAsia="sv-SE"/>
        </w:rPr>
        <w:tab/>
      </w:r>
      <w:r>
        <w:rPr>
          <w:rFonts w:ascii="Symbol" w:hAnsi="Symbol"/>
          <w:snapToGrid w:val="0"/>
          <w:lang w:eastAsia="sv-SE"/>
        </w:rPr>
        <w:t></w:t>
      </w:r>
      <w:r>
        <w:rPr>
          <w:snapToGrid w:val="0"/>
          <w:lang w:eastAsia="sv-SE"/>
        </w:rPr>
        <w:t>5 kPa</w:t>
      </w:r>
    </w:p>
    <w:p w14:paraId="02E25FA4" w14:textId="77777777" w:rsidR="004D3FFD" w:rsidRDefault="002C252C" w:rsidP="008F3D68">
      <w:pPr>
        <w:pStyle w:val="B1"/>
        <w:rPr>
          <w:lang w:eastAsia="sv-SE"/>
        </w:rPr>
      </w:pPr>
      <w:r>
        <w:rPr>
          <w:snapToGrid w:val="0"/>
          <w:lang w:eastAsia="sv-SE"/>
        </w:rPr>
        <w:t>Temperature:</w:t>
      </w:r>
      <w:r>
        <w:rPr>
          <w:snapToGrid w:val="0"/>
          <w:lang w:eastAsia="sv-SE"/>
        </w:rPr>
        <w:tab/>
      </w:r>
      <w:r>
        <w:rPr>
          <w:rFonts w:ascii="Symbol" w:hAnsi="Symbol"/>
          <w:snapToGrid w:val="0"/>
          <w:lang w:eastAsia="sv-SE"/>
        </w:rPr>
        <w:t></w:t>
      </w:r>
      <w:r>
        <w:rPr>
          <w:snapToGrid w:val="0"/>
          <w:lang w:eastAsia="sv-SE"/>
        </w:rPr>
        <w:t>2 degrees</w:t>
      </w:r>
    </w:p>
    <w:p w14:paraId="417BD1C6" w14:textId="77777777" w:rsidR="004D3FFD" w:rsidRDefault="002C252C" w:rsidP="008F3D68">
      <w:pPr>
        <w:pStyle w:val="B1"/>
        <w:rPr>
          <w:lang w:eastAsia="sv-SE"/>
        </w:rPr>
      </w:pPr>
      <w:r>
        <w:rPr>
          <w:snapToGrid w:val="0"/>
          <w:lang w:eastAsia="sv-SE"/>
        </w:rPr>
        <w:t>Relative humidity:</w:t>
      </w:r>
      <w:r>
        <w:rPr>
          <w:snapToGrid w:val="0"/>
          <w:lang w:eastAsia="sv-SE"/>
        </w:rPr>
        <w:tab/>
      </w:r>
      <w:r>
        <w:rPr>
          <w:rFonts w:ascii="Symbol" w:hAnsi="Symbol"/>
          <w:snapToGrid w:val="0"/>
          <w:lang w:eastAsia="sv-SE"/>
        </w:rPr>
        <w:t></w:t>
      </w:r>
      <w:r>
        <w:rPr>
          <w:snapToGrid w:val="0"/>
          <w:lang w:eastAsia="sv-SE"/>
        </w:rPr>
        <w:t>5 %</w:t>
      </w:r>
    </w:p>
    <w:p w14:paraId="462B5F71" w14:textId="77777777" w:rsidR="004D3FFD" w:rsidRDefault="002C252C" w:rsidP="008F3D68">
      <w:pPr>
        <w:pStyle w:val="B1"/>
        <w:rPr>
          <w:snapToGrid w:val="0"/>
          <w:lang w:eastAsia="sv-SE"/>
        </w:rPr>
      </w:pPr>
      <w:r>
        <w:rPr>
          <w:snapToGrid w:val="0"/>
          <w:lang w:eastAsia="sv-SE"/>
        </w:rPr>
        <w:t>DC voltage:</w:t>
      </w:r>
      <w:r>
        <w:rPr>
          <w:snapToGrid w:val="0"/>
          <w:lang w:eastAsia="sv-SE"/>
        </w:rPr>
        <w:tab/>
      </w:r>
      <w:r>
        <w:rPr>
          <w:rFonts w:ascii="Symbol" w:hAnsi="Symbol"/>
          <w:snapToGrid w:val="0"/>
          <w:lang w:eastAsia="sv-SE"/>
        </w:rPr>
        <w:t></w:t>
      </w:r>
      <w:r>
        <w:rPr>
          <w:snapToGrid w:val="0"/>
          <w:lang w:eastAsia="sv-SE"/>
        </w:rPr>
        <w:t>1.0 %</w:t>
      </w:r>
    </w:p>
    <w:p w14:paraId="08F9399C" w14:textId="77777777" w:rsidR="004D3FFD" w:rsidRDefault="002C252C" w:rsidP="008F3D68">
      <w:pPr>
        <w:pStyle w:val="B1"/>
        <w:rPr>
          <w:snapToGrid w:val="0"/>
          <w:lang w:eastAsia="sv-SE"/>
        </w:rPr>
      </w:pPr>
      <w:r>
        <w:rPr>
          <w:snapToGrid w:val="0"/>
          <w:lang w:eastAsia="sv-SE"/>
        </w:rPr>
        <w:t>AC voltage:</w:t>
      </w:r>
      <w:r>
        <w:rPr>
          <w:snapToGrid w:val="0"/>
          <w:lang w:eastAsia="sv-SE"/>
        </w:rPr>
        <w:tab/>
      </w:r>
      <w:r>
        <w:rPr>
          <w:rFonts w:ascii="Symbol" w:hAnsi="Symbol"/>
          <w:snapToGrid w:val="0"/>
          <w:lang w:eastAsia="sv-SE"/>
        </w:rPr>
        <w:t></w:t>
      </w:r>
      <w:r>
        <w:rPr>
          <w:snapToGrid w:val="0"/>
          <w:lang w:eastAsia="sv-SE"/>
        </w:rPr>
        <w:t>1.5 %</w:t>
      </w:r>
    </w:p>
    <w:p w14:paraId="5C23DB0E" w14:textId="77777777" w:rsidR="004D3FFD" w:rsidRDefault="002C252C" w:rsidP="008F3D68">
      <w:pPr>
        <w:pStyle w:val="B1"/>
        <w:rPr>
          <w:snapToGrid w:val="0"/>
          <w:lang w:eastAsia="sv-SE"/>
        </w:rPr>
      </w:pPr>
      <w:r>
        <w:rPr>
          <w:snapToGrid w:val="0"/>
          <w:lang w:eastAsia="sv-SE"/>
        </w:rPr>
        <w:t>Vibration:</w:t>
      </w:r>
      <w:r>
        <w:rPr>
          <w:snapToGrid w:val="0"/>
          <w:lang w:eastAsia="sv-SE"/>
        </w:rPr>
        <w:tab/>
        <w:t>10 %</w:t>
      </w:r>
    </w:p>
    <w:p w14:paraId="66978991" w14:textId="77777777" w:rsidR="004D3FFD" w:rsidRDefault="002C252C" w:rsidP="008F3D68">
      <w:pPr>
        <w:pStyle w:val="B1"/>
        <w:rPr>
          <w:snapToGrid w:val="0"/>
          <w:lang w:eastAsia="sv-SE"/>
        </w:rPr>
      </w:pPr>
      <w:r>
        <w:rPr>
          <w:snapToGrid w:val="0"/>
          <w:lang w:eastAsia="sv-SE"/>
        </w:rPr>
        <w:t>Vibration frequency:</w:t>
      </w:r>
      <w:r>
        <w:rPr>
          <w:snapToGrid w:val="0"/>
          <w:lang w:eastAsia="sv-SE"/>
        </w:rPr>
        <w:tab/>
        <w:t>0.1 Hz</w:t>
      </w:r>
    </w:p>
    <w:p w14:paraId="3E96B9CE" w14:textId="7B0D23AD" w:rsidR="004D3FFD" w:rsidRDefault="002C252C">
      <w:r>
        <w:t>The above values shall apply unless the test environment is otherwise controlled and the specification for the control of the test environment specifies the uncertainty for the parameter.</w:t>
      </w:r>
    </w:p>
    <w:p w14:paraId="421EAA1F" w14:textId="77777777" w:rsidR="008F3D68" w:rsidRDefault="008F3D68" w:rsidP="008F3D68">
      <w:pPr>
        <w:rPr>
          <w:lang w:eastAsia="zh-CN"/>
        </w:rPr>
      </w:pPr>
    </w:p>
    <w:p w14:paraId="3762E1E9" w14:textId="3175EAE1" w:rsidR="004D3FFD" w:rsidRDefault="002C252C" w:rsidP="00D13A3B">
      <w:pPr>
        <w:pStyle w:val="Heading8"/>
      </w:pPr>
      <w:bookmarkStart w:id="4258" w:name="_Toc2162"/>
      <w:bookmarkStart w:id="4259" w:name="_Toc23776"/>
      <w:bookmarkStart w:id="4260" w:name="_Toc20741"/>
      <w:bookmarkStart w:id="4261" w:name="_Toc121818490"/>
      <w:bookmarkStart w:id="4262" w:name="_Toc121818714"/>
      <w:bookmarkStart w:id="4263" w:name="_Toc124158469"/>
      <w:bookmarkStart w:id="4264" w:name="_Toc130558537"/>
      <w:bookmarkStart w:id="4265" w:name="_Toc137467262"/>
      <w:bookmarkStart w:id="4266" w:name="_Toc138884908"/>
      <w:bookmarkStart w:id="4267" w:name="_Toc138885132"/>
      <w:bookmarkStart w:id="4268" w:name="_Toc145511343"/>
      <w:bookmarkStart w:id="4269" w:name="_Toc155475820"/>
      <w:r>
        <w:t xml:space="preserve">Annex </w:t>
      </w:r>
      <w:r>
        <w:rPr>
          <w:rFonts w:hint="eastAsia"/>
        </w:rPr>
        <w:t>C</w:t>
      </w:r>
      <w:r>
        <w:t xml:space="preserve"> (informative)</w:t>
      </w:r>
      <w:r>
        <w:rPr>
          <w:rFonts w:hint="eastAsia"/>
        </w:rPr>
        <w:t>:</w:t>
      </w:r>
      <w:bookmarkStart w:id="4270" w:name="_Toc9521"/>
      <w:bookmarkStart w:id="4271" w:name="_Toc913"/>
      <w:bookmarkStart w:id="4272" w:name="_Toc2303"/>
      <w:bookmarkEnd w:id="4258"/>
      <w:bookmarkEnd w:id="4259"/>
      <w:bookmarkEnd w:id="4260"/>
      <w:r w:rsidR="008C11A2" w:rsidRPr="00A1115A">
        <w:br/>
      </w:r>
      <w:r>
        <w:rPr>
          <w:rFonts w:hint="eastAsia"/>
        </w:rPr>
        <w:t xml:space="preserve">Test </w:t>
      </w:r>
      <w:r>
        <w:t>tolerances and derivation of test requirements</w:t>
      </w:r>
      <w:bookmarkEnd w:id="4261"/>
      <w:bookmarkEnd w:id="4262"/>
      <w:bookmarkEnd w:id="4263"/>
      <w:bookmarkEnd w:id="4264"/>
      <w:bookmarkEnd w:id="4265"/>
      <w:bookmarkEnd w:id="4266"/>
      <w:bookmarkEnd w:id="4267"/>
      <w:bookmarkEnd w:id="4268"/>
      <w:bookmarkEnd w:id="4269"/>
      <w:bookmarkEnd w:id="4270"/>
      <w:bookmarkEnd w:id="4271"/>
      <w:bookmarkEnd w:id="4272"/>
    </w:p>
    <w:p w14:paraId="7522A9D6" w14:textId="77777777" w:rsidR="008F3D68" w:rsidRPr="008F3D68" w:rsidRDefault="008F3D68" w:rsidP="008F3D68"/>
    <w:p w14:paraId="67818BD2" w14:textId="77777777" w:rsidR="004D3FFD" w:rsidRDefault="002C252C" w:rsidP="00D13A3B">
      <w:pPr>
        <w:pStyle w:val="Heading1"/>
      </w:pPr>
      <w:bookmarkStart w:id="4273" w:name="_Toc76545482"/>
      <w:bookmarkStart w:id="4274" w:name="_Toc29810032"/>
      <w:bookmarkStart w:id="4275" w:name="_Toc58863049"/>
      <w:bookmarkStart w:id="4276" w:name="_Toc115191659"/>
      <w:bookmarkStart w:id="4277" w:name="_Toc98774044"/>
      <w:bookmarkStart w:id="4278" w:name="_Toc66728349"/>
      <w:bookmarkStart w:id="4279" w:name="_Toc36645425"/>
      <w:bookmarkStart w:id="4280" w:name="_Toc61183034"/>
      <w:bookmarkStart w:id="4281" w:name="_Toc45884726"/>
      <w:bookmarkStart w:id="4282" w:name="_Toc21100234"/>
      <w:bookmarkStart w:id="4283" w:name="_Toc37272479"/>
      <w:bookmarkStart w:id="4284" w:name="_Toc82595585"/>
      <w:bookmarkStart w:id="4285" w:name="_Toc74962226"/>
      <w:bookmarkStart w:id="4286" w:name="_Toc53182758"/>
      <w:bookmarkStart w:id="4287" w:name="_Toc58860545"/>
      <w:bookmarkStart w:id="4288" w:name="_Toc89955616"/>
      <w:bookmarkStart w:id="4289" w:name="_Toc75243136"/>
      <w:bookmarkStart w:id="4290" w:name="_Toc106201805"/>
      <w:bookmarkStart w:id="4291" w:name="_Toc30344"/>
      <w:bookmarkStart w:id="4292" w:name="_Toc17282"/>
      <w:bookmarkStart w:id="4293" w:name="_Toc121818491"/>
      <w:bookmarkStart w:id="4294" w:name="_Toc121818715"/>
      <w:bookmarkStart w:id="4295" w:name="_Toc124158470"/>
      <w:bookmarkStart w:id="4296" w:name="_Toc130558538"/>
      <w:bookmarkStart w:id="4297" w:name="_Toc137467263"/>
      <w:bookmarkStart w:id="4298" w:name="_Toc138884909"/>
      <w:bookmarkStart w:id="4299" w:name="_Toc138885133"/>
      <w:bookmarkStart w:id="4300" w:name="_Toc145511344"/>
      <w:bookmarkStart w:id="4301" w:name="_Toc155475821"/>
      <w:bookmarkStart w:id="4302" w:name="_Toc89953096"/>
      <w:bookmarkStart w:id="4303" w:name="_Toc26771"/>
      <w:bookmarkStart w:id="4304" w:name="_Toc37273247"/>
      <w:bookmarkStart w:id="4305" w:name="_Toc98766913"/>
      <w:bookmarkStart w:id="4306" w:name="_Toc53183382"/>
      <w:bookmarkStart w:id="4307" w:name="_Toc29810940"/>
      <w:bookmarkStart w:id="4308" w:name="_Toc36636301"/>
      <w:bookmarkStart w:id="4309" w:name="_Toc21103091"/>
      <w:bookmarkStart w:id="4310" w:name="_Toc74916170"/>
      <w:bookmarkStart w:id="4311" w:name="_Toc76114795"/>
      <w:bookmarkStart w:id="4312" w:name="_Toc58916094"/>
      <w:bookmarkStart w:id="4313" w:name="_Toc76544681"/>
      <w:bookmarkStart w:id="4314" w:name="_Toc66694145"/>
      <w:bookmarkStart w:id="4315" w:name="_Toc58918275"/>
      <w:bookmarkStart w:id="4316" w:name="_Toc82536803"/>
      <w:bookmarkStart w:id="4317" w:name="_Toc45886337"/>
      <w:bookmarkStart w:id="4318" w:name="_Toc345380288"/>
      <w:bookmarkStart w:id="4319" w:name="_Toc345405780"/>
      <w:bookmarkStart w:id="4320" w:name="_Toc345383119"/>
      <w:bookmarkStart w:id="4321" w:name="_Toc345380722"/>
      <w:bookmarkStart w:id="4322" w:name="_Toc345380552"/>
      <w:bookmarkStart w:id="4323" w:name="_Toc451844197"/>
      <w:bookmarkStart w:id="4324" w:name="_Toc345386113"/>
      <w:bookmarkStart w:id="4325" w:name="_Toc436619030"/>
      <w:bookmarkStart w:id="4326" w:name="_Toc345405449"/>
      <w:bookmarkStart w:id="4327" w:name="_Toc345381662"/>
      <w:bookmarkStart w:id="4328" w:name="_Toc345384828"/>
      <w:bookmarkStart w:id="4329" w:name="_Toc345410650"/>
      <w:bookmarkStart w:id="4330" w:name="historyclause"/>
      <w:bookmarkStart w:id="4331" w:name="_Toc345382845"/>
      <w:bookmarkStart w:id="4332" w:name="_Toc345407140"/>
      <w:bookmarkStart w:id="4333" w:name="_Toc345405865"/>
      <w:bookmarkStart w:id="4334" w:name="_Toc345381963"/>
      <w:bookmarkStart w:id="4335" w:name="_Toc345381826"/>
      <w:bookmarkStart w:id="4336" w:name="_Toc345406648"/>
      <w:bookmarkStart w:id="4337" w:name="_Toc345410565"/>
      <w:bookmarkStart w:id="4338" w:name="_Toc345380637"/>
      <w:bookmarkStart w:id="4339" w:name="_Toc345382493"/>
      <w:bookmarkStart w:id="4340" w:name="_Toc345406215"/>
      <w:bookmarkStart w:id="4341" w:name="_Toc345736286"/>
      <w:bookmarkStart w:id="4342" w:name="_Toc345382408"/>
      <w:bookmarkStart w:id="4343" w:name="_Toc345380467"/>
      <w:bookmarkStart w:id="4344" w:name="_Toc345409769"/>
      <w:bookmarkStart w:id="4345" w:name="_Toc345383962"/>
      <w:bookmarkStart w:id="4346" w:name="_Toc351282584"/>
      <w:bookmarkStart w:id="4347" w:name="_Toc345406733"/>
      <w:bookmarkStart w:id="4348" w:name="_Toc345384247"/>
      <w:bookmarkStart w:id="4349" w:name="_Toc345385032"/>
      <w:bookmarkStart w:id="4350" w:name="_Toc374955690"/>
      <w:bookmarkStart w:id="4351" w:name="_Toc345383291"/>
      <w:bookmarkStart w:id="4352" w:name="_Toc345406818"/>
      <w:bookmarkStart w:id="4353" w:name="_Toc345409684"/>
      <w:bookmarkStart w:id="4354" w:name="_Toc345382599"/>
      <w:bookmarkStart w:id="4355" w:name="_Toc345406563"/>
      <w:bookmarkStart w:id="4356" w:name="_Toc345382760"/>
      <w:bookmarkStart w:id="4357" w:name="_Toc345736201"/>
      <w:bookmarkStart w:id="4358" w:name="_Toc345735882"/>
      <w:bookmarkStart w:id="4359" w:name="_Toc345405695"/>
      <w:bookmarkStart w:id="4360" w:name="_Toc345405610"/>
      <w:bookmarkStart w:id="4361" w:name="_Toc436619267"/>
      <w:bookmarkStart w:id="4362" w:name="_Toc345409574"/>
      <w:r>
        <w:rPr>
          <w:rFonts w:hint="eastAsia"/>
          <w:lang w:val="en-US" w:eastAsia="zh-CN"/>
        </w:rPr>
        <w:t>C</w:t>
      </w:r>
      <w:r>
        <w:t>.1</w:t>
      </w:r>
      <w:r>
        <w:tab/>
      </w:r>
      <w:r>
        <w:rPr>
          <w:lang w:eastAsia="sv-SE"/>
        </w:rPr>
        <w:t xml:space="preserve">Measurement of </w:t>
      </w:r>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r>
        <w:rPr>
          <w:lang w:eastAsia="sv-SE"/>
        </w:rPr>
        <w:t>radiated characteristics</w:t>
      </w:r>
      <w:bookmarkEnd w:id="4291"/>
      <w:bookmarkEnd w:id="4292"/>
      <w:bookmarkEnd w:id="4293"/>
      <w:bookmarkEnd w:id="4294"/>
      <w:bookmarkEnd w:id="4295"/>
      <w:bookmarkEnd w:id="4296"/>
      <w:bookmarkEnd w:id="4297"/>
      <w:bookmarkEnd w:id="4298"/>
      <w:bookmarkEnd w:id="4299"/>
      <w:bookmarkEnd w:id="4300"/>
      <w:bookmarkEnd w:id="4301"/>
    </w:p>
    <w:p w14:paraId="6FDDF1DF" w14:textId="77777777" w:rsidR="004D3FFD" w:rsidRDefault="002C252C">
      <w:pPr>
        <w:pStyle w:val="TH"/>
      </w:pPr>
      <w:r>
        <w:t xml:space="preserve">Table </w:t>
      </w:r>
      <w:r>
        <w:rPr>
          <w:rFonts w:hint="eastAsia"/>
          <w:lang w:val="en-US" w:eastAsia="zh-CN"/>
        </w:rPr>
        <w:t>C</w:t>
      </w:r>
      <w:r>
        <w:t>.1-1: Derivation of test requirements (</w:t>
      </w:r>
      <w:r>
        <w:rPr>
          <w:lang w:eastAsia="ja-JP"/>
        </w:rPr>
        <w:t xml:space="preserve">radiated </w:t>
      </w:r>
      <w:r>
        <w:t>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916"/>
        <w:gridCol w:w="1831"/>
        <w:gridCol w:w="3780"/>
      </w:tblGrid>
      <w:tr w:rsidR="004D3FFD" w14:paraId="729552DF" w14:textId="77777777">
        <w:trPr>
          <w:cantSplit/>
          <w:tblHeader/>
          <w:jc w:val="center"/>
        </w:trPr>
        <w:tc>
          <w:tcPr>
            <w:tcW w:w="0" w:type="auto"/>
          </w:tcPr>
          <w:p w14:paraId="3094D825" w14:textId="77777777" w:rsidR="004D3FFD" w:rsidRDefault="002C252C">
            <w:pPr>
              <w:pStyle w:val="TAH"/>
            </w:pPr>
            <w:r>
              <w:t xml:space="preserve">Test </w:t>
            </w:r>
          </w:p>
        </w:tc>
        <w:tc>
          <w:tcPr>
            <w:tcW w:w="0" w:type="auto"/>
          </w:tcPr>
          <w:p w14:paraId="5934DF14" w14:textId="77777777" w:rsidR="004D3FFD" w:rsidRDefault="002C252C">
            <w:pPr>
              <w:pStyle w:val="TAH"/>
            </w:pPr>
            <w:r>
              <w:t>Minimum requirement in TS 38.106 [2]</w:t>
            </w:r>
          </w:p>
        </w:tc>
        <w:tc>
          <w:tcPr>
            <w:tcW w:w="0" w:type="auto"/>
          </w:tcPr>
          <w:p w14:paraId="5C5EE1B9" w14:textId="77777777" w:rsidR="004D3FFD" w:rsidRDefault="002C252C">
            <w:pPr>
              <w:pStyle w:val="TAH"/>
            </w:pPr>
            <w:r>
              <w:t>Test Tolerance</w:t>
            </w:r>
            <w:r>
              <w:br/>
              <w:t>(TT)</w:t>
            </w:r>
          </w:p>
        </w:tc>
        <w:tc>
          <w:tcPr>
            <w:tcW w:w="0" w:type="auto"/>
          </w:tcPr>
          <w:p w14:paraId="3F065FC8" w14:textId="77777777" w:rsidR="004D3FFD" w:rsidRDefault="002C252C">
            <w:pPr>
              <w:pStyle w:val="TAH"/>
            </w:pPr>
            <w:r>
              <w:t>Test requirement in the present document</w:t>
            </w:r>
          </w:p>
        </w:tc>
      </w:tr>
      <w:tr w:rsidR="004D3FFD" w14:paraId="02114426" w14:textId="77777777">
        <w:trPr>
          <w:cantSplit/>
          <w:trHeight w:val="3167"/>
          <w:tblHeader/>
          <w:jc w:val="center"/>
        </w:trPr>
        <w:tc>
          <w:tcPr>
            <w:tcW w:w="0" w:type="auto"/>
          </w:tcPr>
          <w:p w14:paraId="65991F55" w14:textId="77777777" w:rsidR="004D3FFD" w:rsidRDefault="002C252C">
            <w:pPr>
              <w:pStyle w:val="TAL"/>
              <w:rPr>
                <w:highlight w:val="yellow"/>
              </w:rPr>
            </w:pPr>
            <w:r>
              <w:t xml:space="preserve">6.2 </w:t>
            </w:r>
            <w:r>
              <w:rPr>
                <w:lang w:eastAsia="zh-CN"/>
              </w:rPr>
              <w:t>Radiated transmit power (EIRP)</w:t>
            </w:r>
          </w:p>
        </w:tc>
        <w:tc>
          <w:tcPr>
            <w:tcW w:w="0" w:type="auto"/>
            <w:vMerge w:val="restart"/>
          </w:tcPr>
          <w:p w14:paraId="3E53F67E" w14:textId="77777777" w:rsidR="004D3FFD" w:rsidRDefault="002C252C">
            <w:pPr>
              <w:pStyle w:val="TAH"/>
              <w:rPr>
                <w:b w:val="0"/>
              </w:rPr>
            </w:pPr>
            <w:r>
              <w:rPr>
                <w:b w:val="0"/>
              </w:rPr>
              <w:t>See TS 38.106 [2], clause 7.2</w:t>
            </w:r>
          </w:p>
        </w:tc>
        <w:tc>
          <w:tcPr>
            <w:tcW w:w="0" w:type="auto"/>
          </w:tcPr>
          <w:p w14:paraId="362407DB" w14:textId="77777777" w:rsidR="004D3FFD" w:rsidRDefault="002C252C">
            <w:pPr>
              <w:pStyle w:val="TAL"/>
              <w:rPr>
                <w:lang w:val="fr-FR"/>
              </w:rPr>
            </w:pPr>
            <w:r>
              <w:rPr>
                <w:lang w:val="fr-FR"/>
              </w:rPr>
              <w:t>Normal conditions:</w:t>
            </w:r>
          </w:p>
          <w:p w14:paraId="1F4E2C5C" w14:textId="77777777" w:rsidR="004D3FFD" w:rsidRDefault="002C252C">
            <w:pPr>
              <w:pStyle w:val="TAL"/>
              <w:rPr>
                <w:lang w:val="fr-FR"/>
              </w:rPr>
            </w:pPr>
            <w:r>
              <w:rPr>
                <w:lang w:val="fr-FR"/>
              </w:rPr>
              <w:t>1.7 dB,</w:t>
            </w:r>
            <w:r>
              <w:rPr>
                <w:rFonts w:ascii="Century" w:hAnsi="Calibri"/>
                <w:kern w:val="24"/>
                <w:sz w:val="40"/>
                <w:szCs w:val="40"/>
                <w:lang w:val="fr-FR"/>
              </w:rPr>
              <w:t xml:space="preserve"> </w:t>
            </w:r>
            <w:r>
              <w:rPr>
                <w:lang w:val="fr-FR"/>
              </w:rPr>
              <w:t xml:space="preserve">24.25GHz &lt; f </w:t>
            </w:r>
            <w:r>
              <w:rPr>
                <w:rFonts w:ascii="MS Gothic" w:eastAsia="MS Gothic" w:hAnsi="MS Gothic" w:cs="MS Gothic" w:hint="eastAsia"/>
                <w:lang w:val="fr-FR"/>
              </w:rPr>
              <w:t>≦</w:t>
            </w:r>
            <w:r>
              <w:rPr>
                <w:lang w:val="fr-FR"/>
              </w:rPr>
              <w:t xml:space="preserve"> 29.5GHz</w:t>
            </w:r>
          </w:p>
          <w:p w14:paraId="15088A0F" w14:textId="77777777" w:rsidR="004D3FFD" w:rsidRDefault="002C252C">
            <w:pPr>
              <w:pStyle w:val="TAL"/>
              <w:rPr>
                <w:lang w:val="fr-FR"/>
              </w:rPr>
            </w:pPr>
            <w:r>
              <w:rPr>
                <w:lang w:val="fr-FR"/>
              </w:rPr>
              <w:t xml:space="preserve">2.0 dB, 37GHz &lt; f </w:t>
            </w:r>
            <w:r>
              <w:rPr>
                <w:rFonts w:ascii="MS Gothic" w:eastAsia="MS Gothic" w:hAnsi="MS Gothic" w:cs="MS Gothic" w:hint="eastAsia"/>
                <w:lang w:val="fr-FR"/>
              </w:rPr>
              <w:t>≦</w:t>
            </w:r>
            <w:r>
              <w:rPr>
                <w:lang w:val="fr-FR"/>
              </w:rPr>
              <w:t xml:space="preserve"> 43.5GHz</w:t>
            </w:r>
          </w:p>
          <w:p w14:paraId="03A5239D" w14:textId="77777777" w:rsidR="004D3FFD" w:rsidRDefault="002C252C">
            <w:pPr>
              <w:pStyle w:val="TAL"/>
              <w:rPr>
                <w:lang w:val="fr-FR"/>
              </w:rPr>
            </w:pPr>
            <w:r>
              <w:rPr>
                <w:lang w:val="fr-FR"/>
              </w:rPr>
              <w:t xml:space="preserve">2.2 dB, 43.5GHz &lt; f </w:t>
            </w:r>
            <w:r>
              <w:rPr>
                <w:rFonts w:ascii="MS Gothic" w:eastAsia="MS Gothic" w:hAnsi="MS Gothic" w:cs="MS Gothic" w:hint="eastAsia"/>
                <w:lang w:val="fr-FR"/>
              </w:rPr>
              <w:t>≦</w:t>
            </w:r>
            <w:r>
              <w:rPr>
                <w:lang w:val="fr-FR"/>
              </w:rPr>
              <w:t xml:space="preserve"> 48.2GHz</w:t>
            </w:r>
          </w:p>
          <w:p w14:paraId="7154006B" w14:textId="77777777" w:rsidR="004D3FFD" w:rsidRDefault="002C252C">
            <w:pPr>
              <w:pStyle w:val="TAL"/>
              <w:rPr>
                <w:lang w:val="fr-FR"/>
              </w:rPr>
            </w:pPr>
            <w:r>
              <w:rPr>
                <w:lang w:val="fr-FR"/>
              </w:rPr>
              <w:t>Extreme conditions:</w:t>
            </w:r>
          </w:p>
          <w:p w14:paraId="3EA10687" w14:textId="77777777" w:rsidR="004D3FFD" w:rsidRDefault="002C252C">
            <w:pPr>
              <w:pStyle w:val="TAL"/>
              <w:rPr>
                <w:lang w:val="fr-FR"/>
              </w:rPr>
            </w:pPr>
            <w:r>
              <w:rPr>
                <w:lang w:val="fr-FR"/>
              </w:rPr>
              <w:t>3.1 dB,</w:t>
            </w:r>
            <w:r>
              <w:rPr>
                <w:rFonts w:ascii="Century" w:hAnsi="Calibri"/>
                <w:kern w:val="24"/>
                <w:sz w:val="40"/>
                <w:szCs w:val="40"/>
                <w:lang w:val="fr-FR"/>
              </w:rPr>
              <w:t xml:space="preserve"> </w:t>
            </w:r>
            <w:r>
              <w:rPr>
                <w:lang w:val="fr-FR"/>
              </w:rPr>
              <w:t xml:space="preserve">24.25GHz &lt; f </w:t>
            </w:r>
            <w:r>
              <w:rPr>
                <w:rFonts w:ascii="MS Gothic" w:eastAsia="MS Gothic" w:hAnsi="MS Gothic" w:cs="MS Gothic" w:hint="eastAsia"/>
                <w:lang w:val="fr-FR"/>
              </w:rPr>
              <w:t>≦</w:t>
            </w:r>
            <w:r>
              <w:rPr>
                <w:lang w:val="fr-FR"/>
              </w:rPr>
              <w:t xml:space="preserve"> 29.5GHz</w:t>
            </w:r>
          </w:p>
          <w:p w14:paraId="4284340C" w14:textId="77777777" w:rsidR="004D3FFD" w:rsidRDefault="002C252C">
            <w:pPr>
              <w:pStyle w:val="TAL"/>
              <w:rPr>
                <w:lang w:val="fr-FR"/>
              </w:rPr>
            </w:pPr>
            <w:r>
              <w:rPr>
                <w:lang w:val="fr-FR"/>
              </w:rPr>
              <w:t xml:space="preserve">3.3 dB, 37GHz &lt; f </w:t>
            </w:r>
            <w:r>
              <w:rPr>
                <w:rFonts w:ascii="MS Gothic" w:eastAsia="MS Gothic" w:hAnsi="MS Gothic" w:cs="MS Gothic" w:hint="eastAsia"/>
                <w:lang w:val="fr-FR"/>
              </w:rPr>
              <w:t>≦</w:t>
            </w:r>
            <w:r>
              <w:rPr>
                <w:lang w:val="fr-FR"/>
              </w:rPr>
              <w:t xml:space="preserve"> 43.5GHz</w:t>
            </w:r>
          </w:p>
          <w:p w14:paraId="64CD8361" w14:textId="77777777" w:rsidR="004D3FFD" w:rsidRDefault="002C252C">
            <w:pPr>
              <w:pStyle w:val="TAL"/>
              <w:rPr>
                <w:highlight w:val="yellow"/>
                <w:lang w:val="fr-FR"/>
              </w:rPr>
            </w:pPr>
            <w:r>
              <w:rPr>
                <w:lang w:val="fr-FR"/>
              </w:rPr>
              <w:t xml:space="preserve">3.5 dB, 43.5GHz &lt; f </w:t>
            </w:r>
            <w:r>
              <w:rPr>
                <w:rFonts w:ascii="MS Gothic" w:eastAsia="MS Gothic" w:hAnsi="MS Gothic" w:cs="MS Gothic" w:hint="eastAsia"/>
                <w:lang w:val="fr-FR"/>
              </w:rPr>
              <w:t>≦</w:t>
            </w:r>
            <w:r>
              <w:rPr>
                <w:lang w:val="fr-FR"/>
              </w:rPr>
              <w:t xml:space="preserve"> 48.2GHz</w:t>
            </w:r>
          </w:p>
        </w:tc>
        <w:tc>
          <w:tcPr>
            <w:tcW w:w="0" w:type="auto"/>
          </w:tcPr>
          <w:p w14:paraId="3B3603F8" w14:textId="77777777" w:rsidR="004D3FFD" w:rsidRDefault="002C252C">
            <w:pPr>
              <w:pStyle w:val="TAL"/>
            </w:pPr>
            <w:r>
              <w:t>Formula:</w:t>
            </w:r>
          </w:p>
          <w:p w14:paraId="224311DE" w14:textId="77777777" w:rsidR="004D3FFD" w:rsidRDefault="002C252C">
            <w:pPr>
              <w:pStyle w:val="TAL"/>
              <w:rPr>
                <w:highlight w:val="yellow"/>
              </w:rPr>
            </w:pPr>
            <w:r>
              <w:t>Upper limit + TT, Lower limit – TT</w:t>
            </w:r>
          </w:p>
        </w:tc>
      </w:tr>
      <w:tr w:rsidR="004D3FFD" w14:paraId="3323FA21" w14:textId="77777777">
        <w:trPr>
          <w:cantSplit/>
          <w:tblHeader/>
          <w:jc w:val="center"/>
        </w:trPr>
        <w:tc>
          <w:tcPr>
            <w:tcW w:w="0" w:type="auto"/>
          </w:tcPr>
          <w:p w14:paraId="6B7018C1" w14:textId="77777777" w:rsidR="004D3FFD" w:rsidRDefault="002C252C">
            <w:pPr>
              <w:pStyle w:val="TAL"/>
              <w:rPr>
                <w:highlight w:val="yellow"/>
              </w:rPr>
            </w:pPr>
            <w:r>
              <w:t>6.3 OTA repeater output power</w:t>
            </w:r>
            <w:r>
              <w:rPr>
                <w:lang w:eastAsia="zh-CN"/>
              </w:rPr>
              <w:t xml:space="preserve"> (TRP)</w:t>
            </w:r>
          </w:p>
        </w:tc>
        <w:tc>
          <w:tcPr>
            <w:tcW w:w="0" w:type="auto"/>
            <w:vMerge/>
          </w:tcPr>
          <w:p w14:paraId="467291BC" w14:textId="77777777" w:rsidR="004D3FFD" w:rsidRDefault="004D3FFD">
            <w:pPr>
              <w:pStyle w:val="TAH"/>
              <w:rPr>
                <w:b w:val="0"/>
              </w:rPr>
            </w:pPr>
          </w:p>
        </w:tc>
        <w:tc>
          <w:tcPr>
            <w:tcW w:w="0" w:type="auto"/>
          </w:tcPr>
          <w:p w14:paraId="344DC02D" w14:textId="77777777" w:rsidR="004D3FFD" w:rsidRDefault="002C252C">
            <w:pPr>
              <w:pStyle w:val="TAL"/>
            </w:pPr>
            <w:r>
              <w:t>2.1 dB,</w:t>
            </w:r>
            <w:r>
              <w:rPr>
                <w:rFonts w:ascii="Century" w:hAnsi="Calibri"/>
                <w:kern w:val="24"/>
                <w:sz w:val="40"/>
                <w:szCs w:val="40"/>
              </w:rPr>
              <w:t xml:space="preserve"> </w:t>
            </w:r>
            <w:r>
              <w:t xml:space="preserve">24.25GHz &lt; f </w:t>
            </w:r>
            <w:r>
              <w:rPr>
                <w:rFonts w:ascii="MS Gothic" w:eastAsia="MS Gothic" w:hAnsi="MS Gothic" w:cs="MS Gothic" w:hint="eastAsia"/>
              </w:rPr>
              <w:t>≦</w:t>
            </w:r>
            <w:r>
              <w:t xml:space="preserve"> 29.5GHz</w:t>
            </w:r>
          </w:p>
          <w:p w14:paraId="25D240E3" w14:textId="77777777" w:rsidR="004D3FFD" w:rsidRDefault="002C252C">
            <w:pPr>
              <w:pStyle w:val="TAL"/>
            </w:pPr>
            <w:r>
              <w:t xml:space="preserve">2.4 dB, 37GHz &lt; f </w:t>
            </w:r>
            <w:r>
              <w:rPr>
                <w:rFonts w:ascii="MS Gothic" w:eastAsia="MS Gothic" w:hAnsi="MS Gothic" w:cs="MS Gothic" w:hint="eastAsia"/>
              </w:rPr>
              <w:t>≦</w:t>
            </w:r>
            <w:r>
              <w:t xml:space="preserve"> 43,5GHz</w:t>
            </w:r>
          </w:p>
          <w:p w14:paraId="0E100355" w14:textId="77777777" w:rsidR="004D3FFD" w:rsidRDefault="002C252C">
            <w:pPr>
              <w:pStyle w:val="TAL"/>
              <w:rPr>
                <w:highlight w:val="yellow"/>
              </w:rPr>
            </w:pPr>
            <w:r>
              <w:rPr>
                <w:lang w:val="fr-FR"/>
              </w:rPr>
              <w:t xml:space="preserve">2.6 dB, 43.5GHz &lt; f </w:t>
            </w:r>
            <w:r>
              <w:rPr>
                <w:rFonts w:ascii="MS Gothic" w:eastAsia="MS Gothic" w:hAnsi="MS Gothic" w:cs="MS Gothic" w:hint="eastAsia"/>
                <w:lang w:val="fr-FR"/>
              </w:rPr>
              <w:t>≦</w:t>
            </w:r>
            <w:r>
              <w:rPr>
                <w:lang w:val="fr-FR"/>
              </w:rPr>
              <w:t xml:space="preserve"> 48.2GHz</w:t>
            </w:r>
          </w:p>
        </w:tc>
        <w:tc>
          <w:tcPr>
            <w:tcW w:w="0" w:type="auto"/>
          </w:tcPr>
          <w:p w14:paraId="175C9691" w14:textId="77777777" w:rsidR="004D3FFD" w:rsidRDefault="002C252C">
            <w:pPr>
              <w:pStyle w:val="TAL"/>
            </w:pPr>
            <w:r>
              <w:t>Formula:</w:t>
            </w:r>
          </w:p>
          <w:p w14:paraId="5609057A" w14:textId="77777777" w:rsidR="004D3FFD" w:rsidRDefault="002C252C">
            <w:pPr>
              <w:pStyle w:val="TAL"/>
            </w:pPr>
            <w:r>
              <w:t>Upper limit + TT, Lower limit – TT</w:t>
            </w:r>
          </w:p>
        </w:tc>
      </w:tr>
      <w:tr w:rsidR="004D3FFD" w14:paraId="16BDE59E" w14:textId="77777777">
        <w:trPr>
          <w:cantSplit/>
          <w:tblHeader/>
          <w:jc w:val="center"/>
        </w:trPr>
        <w:tc>
          <w:tcPr>
            <w:tcW w:w="0" w:type="auto"/>
          </w:tcPr>
          <w:p w14:paraId="063F918B" w14:textId="77777777" w:rsidR="004D3FFD" w:rsidRDefault="002C252C">
            <w:pPr>
              <w:pStyle w:val="TAL"/>
              <w:rPr>
                <w:highlight w:val="yellow"/>
              </w:rPr>
            </w:pPr>
            <w:r>
              <w:rPr>
                <w:lang w:eastAsia="ja-JP"/>
              </w:rPr>
              <w:t>6</w:t>
            </w:r>
            <w:r>
              <w:rPr>
                <w:rFonts w:hint="eastAsia"/>
                <w:lang w:eastAsia="ja-JP"/>
              </w:rPr>
              <w:t>.</w:t>
            </w:r>
            <w:r>
              <w:rPr>
                <w:lang w:eastAsia="ja-JP"/>
              </w:rPr>
              <w:t>4</w:t>
            </w:r>
            <w:r>
              <w:rPr>
                <w:rFonts w:hint="eastAsia"/>
                <w:lang w:eastAsia="ja-JP"/>
              </w:rPr>
              <w:t xml:space="preserve"> </w:t>
            </w:r>
            <w:r>
              <w:rPr>
                <w:lang w:eastAsia="ja-JP"/>
              </w:rPr>
              <w:t>OTA f</w:t>
            </w:r>
            <w:r>
              <w:rPr>
                <w:rFonts w:hint="eastAsia"/>
                <w:lang w:eastAsia="zh-CN"/>
              </w:rPr>
              <w:t>requency stability</w:t>
            </w:r>
          </w:p>
        </w:tc>
        <w:tc>
          <w:tcPr>
            <w:tcW w:w="0" w:type="auto"/>
          </w:tcPr>
          <w:p w14:paraId="4FBF34E5" w14:textId="77777777" w:rsidR="004D3FFD" w:rsidRDefault="002C252C">
            <w:pPr>
              <w:pStyle w:val="TAH"/>
              <w:rPr>
                <w:b w:val="0"/>
              </w:rPr>
            </w:pPr>
            <w:r>
              <w:rPr>
                <w:b w:val="0"/>
              </w:rPr>
              <w:t>See TS 38.106 [2], clause 7.3</w:t>
            </w:r>
          </w:p>
        </w:tc>
        <w:tc>
          <w:tcPr>
            <w:tcW w:w="0" w:type="auto"/>
          </w:tcPr>
          <w:p w14:paraId="755D2641" w14:textId="77777777" w:rsidR="004D3FFD" w:rsidRDefault="002C252C">
            <w:pPr>
              <w:pStyle w:val="TAL"/>
              <w:rPr>
                <w:rFonts w:cs="Arial"/>
                <w:highlight w:val="yellow"/>
                <w:lang w:eastAsia="ja-JP"/>
              </w:rPr>
            </w:pPr>
            <w:r>
              <w:t>12 Hz</w:t>
            </w:r>
          </w:p>
        </w:tc>
        <w:tc>
          <w:tcPr>
            <w:tcW w:w="0" w:type="auto"/>
          </w:tcPr>
          <w:p w14:paraId="11918F7D" w14:textId="77777777" w:rsidR="004D3FFD" w:rsidRDefault="002C252C">
            <w:pPr>
              <w:pStyle w:val="TAL"/>
            </w:pPr>
            <w:r>
              <w:t>Formula:</w:t>
            </w:r>
          </w:p>
          <w:p w14:paraId="183A7C43" w14:textId="77777777" w:rsidR="004D3FFD" w:rsidRDefault="002C252C">
            <w:pPr>
              <w:pStyle w:val="TAL"/>
              <w:rPr>
                <w:highlight w:val="yellow"/>
              </w:rPr>
            </w:pPr>
            <w:r>
              <w:t>Frequency Error limit + TT</w:t>
            </w:r>
          </w:p>
        </w:tc>
      </w:tr>
      <w:tr w:rsidR="004D3FFD" w14:paraId="78F3980E" w14:textId="77777777">
        <w:trPr>
          <w:cantSplit/>
          <w:tblHeader/>
          <w:jc w:val="center"/>
        </w:trPr>
        <w:tc>
          <w:tcPr>
            <w:tcW w:w="0" w:type="auto"/>
          </w:tcPr>
          <w:p w14:paraId="0E1E989F" w14:textId="77777777" w:rsidR="004D3FFD" w:rsidRDefault="002C252C">
            <w:pPr>
              <w:pStyle w:val="TAL"/>
              <w:rPr>
                <w:highlight w:val="yellow"/>
              </w:rPr>
            </w:pPr>
            <w:r>
              <w:rPr>
                <w:lang w:eastAsia="ja-JP"/>
              </w:rPr>
              <w:t>6.5 OTA ou</w:t>
            </w:r>
            <w:r>
              <w:rPr>
                <w:rFonts w:cs="v4.2.0"/>
              </w:rPr>
              <w:t>t of band gain</w:t>
            </w:r>
          </w:p>
        </w:tc>
        <w:tc>
          <w:tcPr>
            <w:tcW w:w="0" w:type="auto"/>
          </w:tcPr>
          <w:p w14:paraId="46D1C468" w14:textId="77777777" w:rsidR="004D3FFD" w:rsidRDefault="002C252C">
            <w:pPr>
              <w:pStyle w:val="TAH"/>
              <w:rPr>
                <w:b w:val="0"/>
              </w:rPr>
            </w:pPr>
            <w:r>
              <w:rPr>
                <w:b w:val="0"/>
              </w:rPr>
              <w:t>See TS 38.106 [2], clause 7.4</w:t>
            </w:r>
          </w:p>
        </w:tc>
        <w:tc>
          <w:tcPr>
            <w:tcW w:w="0" w:type="auto"/>
          </w:tcPr>
          <w:p w14:paraId="7868AFE8" w14:textId="77777777" w:rsidR="004D3FFD" w:rsidRDefault="002C252C">
            <w:pPr>
              <w:pStyle w:val="TAL"/>
              <w:rPr>
                <w:lang w:val="de-DE" w:eastAsia="ja-JP"/>
              </w:rPr>
            </w:pPr>
            <w:r>
              <w:rPr>
                <w:lang w:val="de-DE" w:eastAsia="ja-JP"/>
              </w:rPr>
              <w:t xml:space="preserve">±2.1 dB, 24.25GHz &lt; f </w:t>
            </w:r>
            <w:r>
              <w:rPr>
                <w:rFonts w:hint="eastAsia"/>
                <w:lang w:val="de-DE" w:eastAsia="ja-JP"/>
              </w:rPr>
              <w:t>≦</w:t>
            </w:r>
            <w:r>
              <w:rPr>
                <w:lang w:val="de-DE" w:eastAsia="ja-JP"/>
              </w:rPr>
              <w:t xml:space="preserve"> 29.5GHz</w:t>
            </w:r>
          </w:p>
          <w:p w14:paraId="63314739" w14:textId="77777777" w:rsidR="004D3FFD" w:rsidRDefault="002C252C">
            <w:pPr>
              <w:pStyle w:val="TAL"/>
              <w:rPr>
                <w:lang w:val="de-DE" w:eastAsia="ja-JP"/>
              </w:rPr>
            </w:pPr>
            <w:r>
              <w:rPr>
                <w:lang w:val="de-DE" w:eastAsia="ja-JP"/>
              </w:rPr>
              <w:t xml:space="preserve">±2.4 dB, 37GHz &lt; f </w:t>
            </w:r>
            <w:r>
              <w:rPr>
                <w:rFonts w:hint="eastAsia"/>
                <w:lang w:val="de-DE" w:eastAsia="ja-JP"/>
              </w:rPr>
              <w:t>≦</w:t>
            </w:r>
            <w:r>
              <w:rPr>
                <w:lang w:val="de-DE" w:eastAsia="ja-JP"/>
              </w:rPr>
              <w:t xml:space="preserve"> 43,5GHz</w:t>
            </w:r>
          </w:p>
          <w:p w14:paraId="74863DEE" w14:textId="77777777" w:rsidR="004D3FFD" w:rsidRDefault="002C252C">
            <w:pPr>
              <w:pStyle w:val="TAL"/>
              <w:rPr>
                <w:lang w:val="de-DE" w:eastAsia="ja-JP"/>
              </w:rPr>
            </w:pPr>
            <w:r>
              <w:rPr>
                <w:lang w:val="de-DE" w:eastAsia="ja-JP"/>
              </w:rPr>
              <w:t xml:space="preserve">±2.6 dB, 43.5GHz &lt; f </w:t>
            </w:r>
            <w:r>
              <w:rPr>
                <w:rFonts w:hint="eastAsia"/>
                <w:lang w:val="de-DE" w:eastAsia="ja-JP"/>
              </w:rPr>
              <w:t>≦</w:t>
            </w:r>
            <w:r>
              <w:rPr>
                <w:lang w:val="de-DE" w:eastAsia="ja-JP"/>
              </w:rPr>
              <w:t xml:space="preserve"> 48.2GHz</w:t>
            </w:r>
          </w:p>
          <w:p w14:paraId="5D02C6B3" w14:textId="77777777" w:rsidR="004D3FFD" w:rsidRDefault="004D3FFD">
            <w:pPr>
              <w:pStyle w:val="TAL"/>
            </w:pPr>
          </w:p>
        </w:tc>
        <w:tc>
          <w:tcPr>
            <w:tcW w:w="0" w:type="auto"/>
          </w:tcPr>
          <w:p w14:paraId="31D2F0D3" w14:textId="77777777" w:rsidR="00471714" w:rsidRDefault="00471714" w:rsidP="00471714">
            <w:pPr>
              <w:pStyle w:val="TAL"/>
            </w:pPr>
            <w:r>
              <w:t>Formula:</w:t>
            </w:r>
          </w:p>
          <w:p w14:paraId="6BB0CE9F" w14:textId="58E41ACC" w:rsidR="004D3FFD" w:rsidRPr="00471714" w:rsidRDefault="00471714">
            <w:pPr>
              <w:pStyle w:val="TAL"/>
            </w:pPr>
            <w:r w:rsidRPr="007530C6">
              <w:rPr>
                <w:rFonts w:cs="v4.2.0"/>
              </w:rPr>
              <w:t>Minimum Requirement + TT</w:t>
            </w:r>
            <w:r w:rsidDel="00EC3FC4">
              <w:t xml:space="preserve"> </w:t>
            </w:r>
          </w:p>
        </w:tc>
      </w:tr>
      <w:tr w:rsidR="004D3FFD" w14:paraId="3DD03FC1" w14:textId="77777777">
        <w:trPr>
          <w:cantSplit/>
          <w:tblHeader/>
          <w:jc w:val="center"/>
        </w:trPr>
        <w:tc>
          <w:tcPr>
            <w:tcW w:w="0" w:type="auto"/>
          </w:tcPr>
          <w:p w14:paraId="341D3950" w14:textId="77777777" w:rsidR="004D3FFD" w:rsidRDefault="002C252C">
            <w:pPr>
              <w:pStyle w:val="TAL"/>
              <w:rPr>
                <w:lang w:eastAsia="ja-JP"/>
              </w:rPr>
            </w:pPr>
            <w:r>
              <w:rPr>
                <w:lang w:eastAsia="ja-JP"/>
              </w:rPr>
              <w:t xml:space="preserve">6.6.2 OTA </w:t>
            </w:r>
            <w:r>
              <w:t>ACLR</w:t>
            </w:r>
          </w:p>
        </w:tc>
        <w:tc>
          <w:tcPr>
            <w:tcW w:w="0" w:type="auto"/>
          </w:tcPr>
          <w:p w14:paraId="602C7F03" w14:textId="77777777" w:rsidR="004D3FFD" w:rsidRDefault="002C252C">
            <w:pPr>
              <w:pStyle w:val="TAH"/>
              <w:rPr>
                <w:b w:val="0"/>
              </w:rPr>
            </w:pPr>
            <w:r>
              <w:rPr>
                <w:b w:val="0"/>
              </w:rPr>
              <w:t>See TS 38.106 [2], clause 7.5.2</w:t>
            </w:r>
          </w:p>
        </w:tc>
        <w:tc>
          <w:tcPr>
            <w:tcW w:w="0" w:type="auto"/>
          </w:tcPr>
          <w:p w14:paraId="261184D6" w14:textId="77777777" w:rsidR="004D3FFD" w:rsidRDefault="002C252C">
            <w:pPr>
              <w:pStyle w:val="TAL"/>
            </w:pPr>
            <w:r>
              <w:t>Relative:</w:t>
            </w:r>
          </w:p>
          <w:p w14:paraId="0921CB0E" w14:textId="77777777" w:rsidR="004D3FFD" w:rsidRDefault="002C252C">
            <w:pPr>
              <w:pStyle w:val="TAL"/>
            </w:pPr>
            <w:r>
              <w:t>2.3 dB,</w:t>
            </w:r>
            <w:r>
              <w:rPr>
                <w:rFonts w:ascii="Century" w:hAnsi="Calibri"/>
                <w:kern w:val="24"/>
                <w:sz w:val="40"/>
                <w:szCs w:val="40"/>
              </w:rPr>
              <w:t xml:space="preserve"> </w:t>
            </w:r>
            <w:r>
              <w:t xml:space="preserve">24.25GHz &lt; f </w:t>
            </w:r>
            <w:r>
              <w:rPr>
                <w:rFonts w:ascii="MS Gothic" w:eastAsia="MS Gothic" w:hAnsi="MS Gothic" w:cs="MS Gothic" w:hint="eastAsia"/>
              </w:rPr>
              <w:t>≦</w:t>
            </w:r>
            <w:r>
              <w:t xml:space="preserve"> 29.5GHz</w:t>
            </w:r>
          </w:p>
          <w:p w14:paraId="70778C3C" w14:textId="77777777" w:rsidR="004D3FFD" w:rsidRDefault="002C252C">
            <w:pPr>
              <w:pStyle w:val="TAL"/>
            </w:pPr>
            <w:r>
              <w:t xml:space="preserve">2.6 dB, 37GHz &lt; f </w:t>
            </w:r>
            <w:r>
              <w:rPr>
                <w:rFonts w:ascii="MS Gothic" w:eastAsia="MS Gothic" w:hAnsi="MS Gothic" w:cs="MS Gothic" w:hint="eastAsia"/>
              </w:rPr>
              <w:t>≦</w:t>
            </w:r>
            <w:r>
              <w:t>43.5GHz</w:t>
            </w:r>
          </w:p>
          <w:p w14:paraId="354BC3D2" w14:textId="77777777" w:rsidR="004D3FFD" w:rsidRDefault="002C252C">
            <w:pPr>
              <w:pStyle w:val="TAL"/>
            </w:pPr>
            <w:r>
              <w:t xml:space="preserve">2.8 dB, 43.5GHz &lt; f </w:t>
            </w:r>
            <w:r>
              <w:rPr>
                <w:rFonts w:ascii="MS Gothic" w:eastAsia="MS Gothic" w:hAnsi="MS Gothic" w:cs="MS Gothic" w:hint="eastAsia"/>
              </w:rPr>
              <w:t>≦</w:t>
            </w:r>
            <w:r>
              <w:t xml:space="preserve"> 48.2GHz</w:t>
            </w:r>
          </w:p>
          <w:p w14:paraId="36A42A07" w14:textId="77777777" w:rsidR="004D3FFD" w:rsidRDefault="002C252C">
            <w:pPr>
              <w:pStyle w:val="TAL"/>
            </w:pPr>
            <w:r>
              <w:t>Absolute:</w:t>
            </w:r>
          </w:p>
          <w:p w14:paraId="52ED271B" w14:textId="77777777" w:rsidR="004D3FFD" w:rsidRDefault="002C252C">
            <w:pPr>
              <w:pStyle w:val="TAL"/>
            </w:pPr>
            <w:r>
              <w:t>2.7 dB,</w:t>
            </w:r>
            <w:r>
              <w:rPr>
                <w:rFonts w:ascii="Century" w:hAnsi="Calibri"/>
                <w:kern w:val="24"/>
                <w:sz w:val="40"/>
                <w:szCs w:val="40"/>
              </w:rPr>
              <w:t xml:space="preserve"> </w:t>
            </w:r>
            <w:r>
              <w:t xml:space="preserve">24.25GHz &lt; f </w:t>
            </w:r>
            <w:r>
              <w:rPr>
                <w:rFonts w:ascii="MS Gothic" w:eastAsia="MS Gothic" w:hAnsi="MS Gothic" w:cs="MS Gothic" w:hint="eastAsia"/>
              </w:rPr>
              <w:t>≦</w:t>
            </w:r>
            <w:r>
              <w:t xml:space="preserve"> 29.5GHz</w:t>
            </w:r>
          </w:p>
          <w:p w14:paraId="6F022B78" w14:textId="77777777" w:rsidR="004D3FFD" w:rsidRDefault="002C252C">
            <w:pPr>
              <w:pStyle w:val="TAL"/>
            </w:pPr>
            <w:r>
              <w:t xml:space="preserve">2.7 dB, 37GHz &lt; f </w:t>
            </w:r>
            <w:r>
              <w:rPr>
                <w:rFonts w:ascii="MS Gothic" w:eastAsia="MS Gothic" w:hAnsi="MS Gothic" w:cs="MS Gothic" w:hint="eastAsia"/>
              </w:rPr>
              <w:t>≦</w:t>
            </w:r>
            <w:r>
              <w:t>43.5GHz</w:t>
            </w:r>
          </w:p>
          <w:p w14:paraId="414A93AE" w14:textId="77777777" w:rsidR="004D3FFD" w:rsidRDefault="002C252C">
            <w:pPr>
              <w:pStyle w:val="TAL"/>
            </w:pPr>
            <w:r>
              <w:t xml:space="preserve">2.9 dB, 43.5GHz &lt; f </w:t>
            </w:r>
            <w:r>
              <w:rPr>
                <w:rFonts w:ascii="MS Gothic" w:eastAsia="MS Gothic" w:hAnsi="MS Gothic" w:cs="MS Gothic" w:hint="eastAsia"/>
              </w:rPr>
              <w:t>≦</w:t>
            </w:r>
            <w:r>
              <w:t>48.2GHz</w:t>
            </w:r>
          </w:p>
        </w:tc>
        <w:tc>
          <w:tcPr>
            <w:tcW w:w="0" w:type="auto"/>
          </w:tcPr>
          <w:p w14:paraId="65104211" w14:textId="77777777" w:rsidR="004D3FFD" w:rsidRDefault="002C252C">
            <w:pPr>
              <w:pStyle w:val="TAL"/>
            </w:pPr>
            <w:r>
              <w:t>Formula:</w:t>
            </w:r>
          </w:p>
          <w:p w14:paraId="3BC3676F" w14:textId="77777777" w:rsidR="004D3FFD" w:rsidRDefault="002C252C">
            <w:pPr>
              <w:pStyle w:val="TAL"/>
            </w:pPr>
            <w:r>
              <w:rPr>
                <w:rFonts w:hint="eastAsia"/>
              </w:rPr>
              <w:t>Relative limit</w:t>
            </w:r>
            <w:r>
              <w:t xml:space="preserve"> - TT</w:t>
            </w:r>
          </w:p>
          <w:p w14:paraId="5263DE52" w14:textId="77777777" w:rsidR="004D3FFD" w:rsidRDefault="002C252C">
            <w:pPr>
              <w:pStyle w:val="TAL"/>
            </w:pPr>
            <w:r>
              <w:t>Absolute limit +TT</w:t>
            </w:r>
          </w:p>
          <w:p w14:paraId="5C54D730" w14:textId="77777777" w:rsidR="004D3FFD" w:rsidRDefault="004D3FFD">
            <w:pPr>
              <w:pStyle w:val="TAL"/>
            </w:pPr>
          </w:p>
        </w:tc>
      </w:tr>
      <w:tr w:rsidR="004D3FFD" w14:paraId="7B27835B" w14:textId="77777777">
        <w:trPr>
          <w:cantSplit/>
          <w:tblHeader/>
          <w:jc w:val="center"/>
        </w:trPr>
        <w:tc>
          <w:tcPr>
            <w:tcW w:w="0" w:type="auto"/>
          </w:tcPr>
          <w:p w14:paraId="792A977E" w14:textId="77777777" w:rsidR="004D3FFD" w:rsidRDefault="002C252C">
            <w:pPr>
              <w:pStyle w:val="TAL"/>
              <w:rPr>
                <w:highlight w:val="yellow"/>
              </w:rPr>
            </w:pPr>
            <w:r>
              <w:rPr>
                <w:rFonts w:cs="v4.2.0"/>
              </w:rPr>
              <w:t>6.6.3 OTA operating band unwanted emission</w:t>
            </w:r>
          </w:p>
        </w:tc>
        <w:tc>
          <w:tcPr>
            <w:tcW w:w="0" w:type="auto"/>
          </w:tcPr>
          <w:p w14:paraId="7202A871" w14:textId="77777777" w:rsidR="004D3FFD" w:rsidRDefault="002C252C">
            <w:pPr>
              <w:pStyle w:val="TAH"/>
              <w:rPr>
                <w:b w:val="0"/>
              </w:rPr>
            </w:pPr>
            <w:r>
              <w:rPr>
                <w:b w:val="0"/>
              </w:rPr>
              <w:t>See TS 38.106 [2], clause 7.5.3</w:t>
            </w:r>
          </w:p>
        </w:tc>
        <w:tc>
          <w:tcPr>
            <w:tcW w:w="0" w:type="auto"/>
          </w:tcPr>
          <w:p w14:paraId="6B04F800" w14:textId="77777777" w:rsidR="004D3FFD" w:rsidRDefault="002C252C">
            <w:pPr>
              <w:pStyle w:val="TAL"/>
              <w:rPr>
                <w:rFonts w:cs="Arial"/>
              </w:rPr>
            </w:pPr>
            <w:r>
              <w:rPr>
                <w:lang w:val="en-US"/>
              </w:rPr>
              <w:t>0 MHz</w:t>
            </w:r>
            <w:r>
              <w:rPr>
                <w:rFonts w:cs="Arial"/>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kern w:val="2"/>
                <w:szCs w:val="22"/>
                <w:lang w:val="en-US" w:eastAsia="zh-CN"/>
              </w:rPr>
              <w:t>0.1</w:t>
            </w:r>
            <w:r>
              <w:rPr>
                <w:rFonts w:cs="Arial"/>
                <w:kern w:val="2"/>
                <w:szCs w:val="22"/>
                <w:lang w:val="en-US" w:eastAsia="zh-CN"/>
              </w:rPr>
              <w:t>*</w:t>
            </w:r>
            <w:r>
              <w:t>BW</w:t>
            </w:r>
            <w:r>
              <w:rPr>
                <w:vertAlign w:val="subscript"/>
              </w:rPr>
              <w:t>contiguous</w:t>
            </w:r>
          </w:p>
          <w:p w14:paraId="38AB0911" w14:textId="77777777" w:rsidR="004D3FFD" w:rsidRDefault="002C252C">
            <w:pPr>
              <w:pStyle w:val="TAL"/>
            </w:pPr>
            <w:r>
              <w:t>2.7 dB,</w:t>
            </w:r>
            <w:r>
              <w:rPr>
                <w:rFonts w:ascii="Century" w:hAnsi="Calibri"/>
                <w:kern w:val="24"/>
                <w:sz w:val="40"/>
                <w:szCs w:val="40"/>
              </w:rPr>
              <w:t xml:space="preserve"> </w:t>
            </w:r>
            <w:r>
              <w:t xml:space="preserve">24.25GHz &lt; f </w:t>
            </w:r>
            <w:r>
              <w:rPr>
                <w:rFonts w:ascii="MS Gothic" w:eastAsia="MS Gothic" w:hAnsi="MS Gothic" w:cs="MS Gothic" w:hint="eastAsia"/>
              </w:rPr>
              <w:t>≦</w:t>
            </w:r>
            <w:r>
              <w:t xml:space="preserve"> 29.5GHz</w:t>
            </w:r>
          </w:p>
          <w:p w14:paraId="1487AEC4" w14:textId="77777777" w:rsidR="004D3FFD" w:rsidRDefault="002C252C">
            <w:pPr>
              <w:pStyle w:val="TAL"/>
            </w:pPr>
            <w:r>
              <w:t xml:space="preserve">2.7 dB, 37GHz &lt; f </w:t>
            </w:r>
            <w:r>
              <w:rPr>
                <w:rFonts w:ascii="MS Gothic" w:eastAsia="MS Gothic" w:hAnsi="MS Gothic" w:cs="MS Gothic" w:hint="eastAsia"/>
              </w:rPr>
              <w:t>≦</w:t>
            </w:r>
            <w:r>
              <w:t>43.5GHz</w:t>
            </w:r>
          </w:p>
          <w:p w14:paraId="344843A9" w14:textId="77777777" w:rsidR="004D3FFD" w:rsidRDefault="002C252C">
            <w:pPr>
              <w:pStyle w:val="TAL"/>
            </w:pPr>
            <w:r>
              <w:t xml:space="preserve">2.9 dB, 43.5GHz &lt; f </w:t>
            </w:r>
            <w:r>
              <w:rPr>
                <w:rFonts w:ascii="MS Gothic" w:eastAsia="MS Gothic" w:hAnsi="MS Gothic" w:cs="MS Gothic" w:hint="eastAsia"/>
              </w:rPr>
              <w:t>≦</w:t>
            </w:r>
            <w:r>
              <w:t>48.2GHz</w:t>
            </w:r>
          </w:p>
          <w:p w14:paraId="5358758C" w14:textId="77777777" w:rsidR="004D3FFD" w:rsidRDefault="002C252C">
            <w:pPr>
              <w:pStyle w:val="TAL"/>
              <w:rPr>
                <w:rFonts w:cs="v5.0.0"/>
                <w:vertAlign w:val="subscript"/>
              </w:rPr>
            </w:pPr>
            <w:r>
              <w:rPr>
                <w:kern w:val="2"/>
                <w:szCs w:val="22"/>
                <w:lang w:val="en-US" w:eastAsia="zh-CN"/>
              </w:rPr>
              <w:t>0.1</w:t>
            </w:r>
            <w:r>
              <w:rPr>
                <w:rFonts w:cs="Arial"/>
                <w:kern w:val="2"/>
                <w:szCs w:val="22"/>
                <w:lang w:val="en-US" w:eastAsia="zh-CN"/>
              </w:rPr>
              <w:t>*</w:t>
            </w:r>
            <w:r>
              <w:t>BW</w:t>
            </w:r>
            <w:r>
              <w:rPr>
                <w:vertAlign w:val="subscript"/>
              </w:rPr>
              <w:t>contiguous</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max</w:t>
            </w:r>
          </w:p>
          <w:p w14:paraId="03A25CD2" w14:textId="77777777" w:rsidR="004D3FFD" w:rsidRDefault="002C252C">
            <w:pPr>
              <w:pStyle w:val="TAL"/>
              <w:rPr>
                <w:rFonts w:cs="Arial"/>
              </w:rPr>
            </w:pPr>
            <w:r>
              <w:rPr>
                <w:lang w:val="en-US"/>
              </w:rPr>
              <w:t>0 dB</w:t>
            </w:r>
            <w:r>
              <w:rPr>
                <w:rFonts w:cs="Arial"/>
              </w:rPr>
              <w:t xml:space="preserve"> </w:t>
            </w:r>
          </w:p>
        </w:tc>
        <w:tc>
          <w:tcPr>
            <w:tcW w:w="0" w:type="auto"/>
          </w:tcPr>
          <w:p w14:paraId="06CF996B" w14:textId="77777777" w:rsidR="004D3FFD" w:rsidRDefault="002C252C">
            <w:pPr>
              <w:pStyle w:val="TAL"/>
            </w:pPr>
            <w:r>
              <w:t>Formula:</w:t>
            </w:r>
          </w:p>
          <w:p w14:paraId="653D4907" w14:textId="77777777" w:rsidR="004D3FFD" w:rsidRDefault="002C252C">
            <w:pPr>
              <w:pStyle w:val="TAL"/>
            </w:pPr>
            <w:r>
              <w:t>Minimum Requirement + TT</w:t>
            </w:r>
          </w:p>
        </w:tc>
      </w:tr>
      <w:tr w:rsidR="004D3FFD" w14:paraId="067A7D5B" w14:textId="77777777">
        <w:trPr>
          <w:cantSplit/>
          <w:tblHeader/>
          <w:jc w:val="center"/>
        </w:trPr>
        <w:tc>
          <w:tcPr>
            <w:tcW w:w="0" w:type="auto"/>
          </w:tcPr>
          <w:p w14:paraId="35E736E4" w14:textId="77777777" w:rsidR="004D3FFD" w:rsidRDefault="002C252C">
            <w:pPr>
              <w:pStyle w:val="TAL"/>
              <w:rPr>
                <w:highlight w:val="yellow"/>
              </w:rPr>
            </w:pPr>
            <w:r>
              <w:rPr>
                <w:rFonts w:cs="v4.2.0"/>
              </w:rPr>
              <w:t>6.6.4 OTA s</w:t>
            </w:r>
            <w:r>
              <w:t>purious emissions</w:t>
            </w:r>
          </w:p>
        </w:tc>
        <w:tc>
          <w:tcPr>
            <w:tcW w:w="0" w:type="auto"/>
          </w:tcPr>
          <w:p w14:paraId="023193FC" w14:textId="77777777" w:rsidR="004D3FFD" w:rsidRDefault="002C252C">
            <w:pPr>
              <w:pStyle w:val="TAH"/>
              <w:rPr>
                <w:b w:val="0"/>
              </w:rPr>
            </w:pPr>
            <w:r>
              <w:rPr>
                <w:b w:val="0"/>
              </w:rPr>
              <w:t>See TS 38.106 [2], clause 7.5.4</w:t>
            </w:r>
          </w:p>
        </w:tc>
        <w:tc>
          <w:tcPr>
            <w:tcW w:w="0" w:type="auto"/>
          </w:tcPr>
          <w:p w14:paraId="4306E524" w14:textId="77777777" w:rsidR="004D3FFD" w:rsidRDefault="002C252C">
            <w:pPr>
              <w:pStyle w:val="TAL"/>
            </w:pPr>
            <w:r>
              <w:rPr>
                <w:lang w:val="en-US"/>
              </w:rPr>
              <w:t>0 dB</w:t>
            </w:r>
          </w:p>
        </w:tc>
        <w:tc>
          <w:tcPr>
            <w:tcW w:w="0" w:type="auto"/>
          </w:tcPr>
          <w:p w14:paraId="7A917191" w14:textId="77777777" w:rsidR="004D3FFD" w:rsidRDefault="002C252C">
            <w:pPr>
              <w:pStyle w:val="TAL"/>
            </w:pPr>
            <w:r>
              <w:t>Formula:</w:t>
            </w:r>
          </w:p>
          <w:p w14:paraId="38BEB034" w14:textId="77777777" w:rsidR="004D3FFD" w:rsidRDefault="002C252C">
            <w:pPr>
              <w:pStyle w:val="TAL"/>
            </w:pPr>
            <w:r>
              <w:t>Minimum Requirement + TT</w:t>
            </w:r>
          </w:p>
        </w:tc>
      </w:tr>
      <w:tr w:rsidR="004D3FFD" w14:paraId="176B051C" w14:textId="77777777">
        <w:trPr>
          <w:cantSplit/>
          <w:tblHeader/>
          <w:jc w:val="center"/>
        </w:trPr>
        <w:tc>
          <w:tcPr>
            <w:tcW w:w="0" w:type="auto"/>
          </w:tcPr>
          <w:p w14:paraId="2427C3F5" w14:textId="77777777" w:rsidR="004D3FFD" w:rsidRDefault="002C252C">
            <w:pPr>
              <w:pStyle w:val="TAL"/>
              <w:rPr>
                <w:highlight w:val="yellow"/>
              </w:rPr>
            </w:pPr>
            <w:r>
              <w:rPr>
                <w:rFonts w:cs="v4.2.0"/>
              </w:rPr>
              <w:t>6.7 OTA EVM</w:t>
            </w:r>
          </w:p>
        </w:tc>
        <w:tc>
          <w:tcPr>
            <w:tcW w:w="0" w:type="auto"/>
          </w:tcPr>
          <w:p w14:paraId="249554D0" w14:textId="77777777" w:rsidR="004D3FFD" w:rsidRDefault="002C252C">
            <w:pPr>
              <w:pStyle w:val="TAH"/>
              <w:rPr>
                <w:b w:val="0"/>
              </w:rPr>
            </w:pPr>
            <w:r>
              <w:rPr>
                <w:b w:val="0"/>
              </w:rPr>
              <w:t>See TS 38.106 [2], clause 7.6</w:t>
            </w:r>
          </w:p>
        </w:tc>
        <w:tc>
          <w:tcPr>
            <w:tcW w:w="0" w:type="auto"/>
          </w:tcPr>
          <w:p w14:paraId="0FE37BFE" w14:textId="77777777" w:rsidR="004D3FFD" w:rsidRDefault="002C252C">
            <w:pPr>
              <w:pStyle w:val="TAL"/>
            </w:pPr>
            <w:r>
              <w:t>1.4%, Up to 16QAM</w:t>
            </w:r>
          </w:p>
          <w:p w14:paraId="25187D3E" w14:textId="77777777" w:rsidR="004D3FFD" w:rsidRDefault="002C252C">
            <w:pPr>
              <w:pStyle w:val="TAL"/>
            </w:pPr>
            <w:r>
              <w:t>1.5%, 64QAM NOTE 2</w:t>
            </w:r>
          </w:p>
          <w:p w14:paraId="37896F51" w14:textId="77777777" w:rsidR="004D3FFD" w:rsidRDefault="002C252C">
            <w:pPr>
              <w:pStyle w:val="TAL"/>
              <w:rPr>
                <w:rFonts w:cs="v4.2.0"/>
              </w:rPr>
            </w:pPr>
            <w:r>
              <w:t>1.8%, 256QAM Note 3</w:t>
            </w:r>
          </w:p>
        </w:tc>
        <w:tc>
          <w:tcPr>
            <w:tcW w:w="0" w:type="auto"/>
          </w:tcPr>
          <w:p w14:paraId="2E804E51" w14:textId="77777777" w:rsidR="004D3FFD" w:rsidRDefault="002C252C">
            <w:pPr>
              <w:pStyle w:val="TAL"/>
              <w:rPr>
                <w:rFonts w:cs="v4.2.0"/>
              </w:rPr>
            </w:pPr>
            <w:r>
              <w:rPr>
                <w:rFonts w:cs="v4.2.0"/>
              </w:rPr>
              <w:t>Test requirement limit shifted by RSS of minimum requirement and stimulus signal EVM. Analyser error added to requirement limit.</w:t>
            </w:r>
          </w:p>
          <w:p w14:paraId="0B4955BE" w14:textId="77777777" w:rsidR="004D3FFD" w:rsidRDefault="002C252C">
            <w:pPr>
              <w:pStyle w:val="TAL"/>
            </w:pPr>
            <w:r>
              <w:t>Formula: EVM limit + TT</w:t>
            </w:r>
          </w:p>
        </w:tc>
      </w:tr>
      <w:tr w:rsidR="004D3FFD" w14:paraId="3EA7F8E3" w14:textId="77777777">
        <w:trPr>
          <w:cantSplit/>
          <w:tblHeader/>
          <w:jc w:val="center"/>
        </w:trPr>
        <w:tc>
          <w:tcPr>
            <w:tcW w:w="0" w:type="auto"/>
          </w:tcPr>
          <w:p w14:paraId="7FAFC7A7" w14:textId="77777777" w:rsidR="004D3FFD" w:rsidRDefault="002C252C">
            <w:pPr>
              <w:pStyle w:val="TAL"/>
              <w:rPr>
                <w:highlight w:val="yellow"/>
              </w:rPr>
            </w:pPr>
            <w:r>
              <w:rPr>
                <w:rFonts w:cs="v4.2.0"/>
              </w:rPr>
              <w:t>6.7 OTA input intermodulation</w:t>
            </w:r>
          </w:p>
        </w:tc>
        <w:tc>
          <w:tcPr>
            <w:tcW w:w="0" w:type="auto"/>
          </w:tcPr>
          <w:p w14:paraId="158B529F" w14:textId="77777777" w:rsidR="004D3FFD" w:rsidRDefault="002C252C">
            <w:pPr>
              <w:pStyle w:val="TAH"/>
              <w:rPr>
                <w:b w:val="0"/>
              </w:rPr>
            </w:pPr>
            <w:r>
              <w:rPr>
                <w:b w:val="0"/>
              </w:rPr>
              <w:t>See TS 38.106 [2], clause 7.7</w:t>
            </w:r>
          </w:p>
        </w:tc>
        <w:tc>
          <w:tcPr>
            <w:tcW w:w="0" w:type="auto"/>
          </w:tcPr>
          <w:p w14:paraId="1CED6878" w14:textId="77777777" w:rsidR="004D3FFD" w:rsidRDefault="002C252C">
            <w:pPr>
              <w:pStyle w:val="TAL"/>
              <w:rPr>
                <w:lang w:val="de-DE" w:eastAsia="ja-JP"/>
              </w:rPr>
            </w:pPr>
            <w:r>
              <w:rPr>
                <w:lang w:val="de-DE" w:eastAsia="ja-JP"/>
              </w:rPr>
              <w:t>±2.0 dB, f ≤ 3.0 GHz</w:t>
            </w:r>
          </w:p>
          <w:p w14:paraId="5ACD7ABD" w14:textId="77777777" w:rsidR="004D3FFD" w:rsidRDefault="002C252C">
            <w:pPr>
              <w:pStyle w:val="TAL"/>
              <w:rPr>
                <w:lang w:val="de-DE" w:eastAsia="ja-JP"/>
              </w:rPr>
            </w:pPr>
            <w:r>
              <w:rPr>
                <w:lang w:val="de-DE" w:eastAsia="ja-JP"/>
              </w:rPr>
              <w:t>±2.6 dB, 3.0 GHz &lt; f ≤ 4.2 GHz</w:t>
            </w:r>
          </w:p>
          <w:p w14:paraId="17EA98E0" w14:textId="77777777" w:rsidR="004D3FFD" w:rsidRDefault="002C252C">
            <w:pPr>
              <w:pStyle w:val="TAL"/>
            </w:pPr>
            <w:r>
              <w:rPr>
                <w:lang w:val="de-DE" w:eastAsia="ja-JP"/>
              </w:rPr>
              <w:t xml:space="preserve">±3.2 dB, 4.2 GHz &lt; f </w:t>
            </w:r>
            <w:r>
              <w:rPr>
                <w:rFonts w:hint="eastAsia"/>
                <w:lang w:val="de-DE" w:eastAsia="ja-JP"/>
              </w:rPr>
              <w:t>≤</w:t>
            </w:r>
            <w:r>
              <w:rPr>
                <w:lang w:val="de-DE" w:eastAsia="ja-JP"/>
              </w:rPr>
              <w:t xml:space="preserve"> 6.0 GHz</w:t>
            </w:r>
          </w:p>
        </w:tc>
        <w:tc>
          <w:tcPr>
            <w:tcW w:w="0" w:type="auto"/>
          </w:tcPr>
          <w:p w14:paraId="36817E93" w14:textId="77777777" w:rsidR="00471714" w:rsidRPr="007530C6" w:rsidRDefault="00471714" w:rsidP="00471714">
            <w:pPr>
              <w:pStyle w:val="TAL"/>
              <w:rPr>
                <w:rFonts w:cs="v4.2.0"/>
              </w:rPr>
            </w:pPr>
            <w:r w:rsidRPr="007530C6">
              <w:rPr>
                <w:rFonts w:cs="v4.2.0"/>
              </w:rPr>
              <w:t>Formula:</w:t>
            </w:r>
          </w:p>
          <w:p w14:paraId="1DF798A7" w14:textId="20E19E07" w:rsidR="004D3FFD" w:rsidRDefault="00471714" w:rsidP="00471714">
            <w:pPr>
              <w:pStyle w:val="TAL"/>
            </w:pPr>
            <w:r w:rsidRPr="007530C6">
              <w:rPr>
                <w:rFonts w:cs="v4.2.0"/>
              </w:rPr>
              <w:t>Minimum Requirement + TT</w:t>
            </w:r>
          </w:p>
        </w:tc>
      </w:tr>
      <w:tr w:rsidR="004D3FFD" w14:paraId="34734085" w14:textId="77777777">
        <w:trPr>
          <w:cantSplit/>
          <w:tblHeader/>
          <w:jc w:val="center"/>
        </w:trPr>
        <w:tc>
          <w:tcPr>
            <w:tcW w:w="0" w:type="auto"/>
          </w:tcPr>
          <w:p w14:paraId="4D03FB79" w14:textId="77777777" w:rsidR="004D3FFD" w:rsidRDefault="002C252C">
            <w:pPr>
              <w:pStyle w:val="TAL"/>
              <w:rPr>
                <w:highlight w:val="yellow"/>
              </w:rPr>
            </w:pPr>
            <w:r>
              <w:t>6.9 OTA ACRR</w:t>
            </w:r>
          </w:p>
        </w:tc>
        <w:tc>
          <w:tcPr>
            <w:tcW w:w="0" w:type="auto"/>
          </w:tcPr>
          <w:p w14:paraId="2CD33716" w14:textId="77777777" w:rsidR="004D3FFD" w:rsidRDefault="002C252C">
            <w:pPr>
              <w:pStyle w:val="TAH"/>
              <w:rPr>
                <w:b w:val="0"/>
              </w:rPr>
            </w:pPr>
            <w:r>
              <w:rPr>
                <w:b w:val="0"/>
              </w:rPr>
              <w:t>See TS 38.106 [2], clause 7.8</w:t>
            </w:r>
          </w:p>
        </w:tc>
        <w:tc>
          <w:tcPr>
            <w:tcW w:w="0" w:type="auto"/>
          </w:tcPr>
          <w:p w14:paraId="3DF51092" w14:textId="77777777" w:rsidR="004D3FFD" w:rsidRDefault="002C252C">
            <w:pPr>
              <w:pStyle w:val="TAL"/>
              <w:rPr>
                <w:lang w:val="en-US"/>
              </w:rPr>
            </w:pPr>
            <w:r>
              <w:rPr>
                <w:lang w:val="en-US"/>
              </w:rPr>
              <w:t>±2.7 dB (24.25 – 29.5 GHz)</w:t>
            </w:r>
          </w:p>
          <w:p w14:paraId="7D89991C" w14:textId="77777777" w:rsidR="004D3FFD" w:rsidRDefault="002C252C">
            <w:pPr>
              <w:pStyle w:val="TAL"/>
              <w:rPr>
                <w:lang w:val="en-US"/>
              </w:rPr>
            </w:pPr>
            <w:r>
              <w:rPr>
                <w:lang w:val="en-US"/>
              </w:rPr>
              <w:t>±2.7 dB (37 – 43.5 GHz)</w:t>
            </w:r>
          </w:p>
          <w:p w14:paraId="22C3D2D7" w14:textId="77777777" w:rsidR="004D3FFD" w:rsidRDefault="002C252C">
            <w:pPr>
              <w:pStyle w:val="TAL"/>
            </w:pPr>
            <w:r>
              <w:rPr>
                <w:lang w:val="en-US"/>
              </w:rPr>
              <w:t xml:space="preserve">±2.9 dB (43.5 </w:t>
            </w:r>
            <w:r w:rsidRPr="00247DE9">
              <w:t xml:space="preserve">GHz &lt; </w:t>
            </w:r>
            <w:r>
              <w:rPr>
                <w:lang w:val="en-US"/>
              </w:rPr>
              <w:t xml:space="preserve">f </w:t>
            </w:r>
            <w:r>
              <w:rPr>
                <w:rFonts w:hint="eastAsia"/>
                <w:lang w:val="en-US"/>
              </w:rPr>
              <w:t>≤</w:t>
            </w:r>
            <w:r>
              <w:rPr>
                <w:lang w:val="en-US"/>
              </w:rPr>
              <w:t xml:space="preserve"> 48.2 GHz)</w:t>
            </w:r>
          </w:p>
        </w:tc>
        <w:tc>
          <w:tcPr>
            <w:tcW w:w="0" w:type="auto"/>
          </w:tcPr>
          <w:p w14:paraId="4D7C4BC2" w14:textId="24B04D69" w:rsidR="004D3FFD" w:rsidRDefault="00471714">
            <w:pPr>
              <w:pStyle w:val="TAL"/>
            </w:pPr>
            <w:r>
              <w:rPr>
                <w:rFonts w:cs="v4.2.0"/>
              </w:rPr>
              <w:t>F</w:t>
            </w:r>
            <w:r w:rsidRPr="007530C6">
              <w:rPr>
                <w:rFonts w:cs="v4.2.0"/>
              </w:rPr>
              <w:t>ormula:</w:t>
            </w:r>
            <w:r w:rsidRPr="007530C6">
              <w:rPr>
                <w:rFonts w:cs="v4.2.0"/>
              </w:rPr>
              <w:br/>
              <w:t>Minimum Requirement – TT</w:t>
            </w:r>
          </w:p>
        </w:tc>
      </w:tr>
      <w:tr w:rsidR="004D3FFD" w14:paraId="6A7903A1" w14:textId="77777777">
        <w:trPr>
          <w:cantSplit/>
          <w:tblHeader/>
          <w:jc w:val="center"/>
        </w:trPr>
        <w:tc>
          <w:tcPr>
            <w:tcW w:w="0" w:type="auto"/>
          </w:tcPr>
          <w:p w14:paraId="447F0F80" w14:textId="77777777" w:rsidR="004D3FFD" w:rsidRDefault="002C252C">
            <w:pPr>
              <w:pStyle w:val="TAL"/>
              <w:rPr>
                <w:highlight w:val="yellow"/>
              </w:rPr>
            </w:pPr>
            <w:r>
              <w:t xml:space="preserve">6.10.1 </w:t>
            </w:r>
            <w:r>
              <w:rPr>
                <w:lang w:eastAsia="zh-CN"/>
              </w:rPr>
              <w:t>OTA transmitter OFF power</w:t>
            </w:r>
          </w:p>
        </w:tc>
        <w:tc>
          <w:tcPr>
            <w:tcW w:w="0" w:type="auto"/>
          </w:tcPr>
          <w:p w14:paraId="59826B87" w14:textId="77777777" w:rsidR="004D3FFD" w:rsidRDefault="002C252C">
            <w:pPr>
              <w:pStyle w:val="TAH"/>
              <w:rPr>
                <w:b w:val="0"/>
              </w:rPr>
            </w:pPr>
            <w:r>
              <w:rPr>
                <w:b w:val="0"/>
              </w:rPr>
              <w:t>See TS 38.106 [2], clause 7.9.2</w:t>
            </w:r>
          </w:p>
        </w:tc>
        <w:tc>
          <w:tcPr>
            <w:tcW w:w="0" w:type="auto"/>
          </w:tcPr>
          <w:p w14:paraId="7B640590" w14:textId="77777777" w:rsidR="004D3FFD" w:rsidRDefault="002C252C">
            <w:pPr>
              <w:pStyle w:val="TAL"/>
            </w:pPr>
            <w:r>
              <w:t>2.9 dB,</w:t>
            </w:r>
            <w:r>
              <w:rPr>
                <w:rFonts w:ascii="Century" w:hAnsi="Calibri"/>
                <w:kern w:val="24"/>
                <w:sz w:val="40"/>
                <w:szCs w:val="40"/>
              </w:rPr>
              <w:t xml:space="preserve"> </w:t>
            </w:r>
            <w:r>
              <w:t xml:space="preserve">24.25GHz &lt; f </w:t>
            </w:r>
            <w:r>
              <w:rPr>
                <w:rFonts w:ascii="MS Gothic" w:eastAsia="MS Gothic" w:hAnsi="MS Gothic" w:cs="MS Gothic" w:hint="eastAsia"/>
              </w:rPr>
              <w:t>≦</w:t>
            </w:r>
            <w:r>
              <w:t xml:space="preserve"> 29.5GHz</w:t>
            </w:r>
          </w:p>
          <w:p w14:paraId="47365841" w14:textId="77777777" w:rsidR="004D3FFD" w:rsidRDefault="002C252C">
            <w:pPr>
              <w:pStyle w:val="TAL"/>
            </w:pPr>
            <w:r>
              <w:t xml:space="preserve">3.3 dB, 37GHz &lt; f </w:t>
            </w:r>
            <w:r>
              <w:rPr>
                <w:rFonts w:ascii="MS Gothic" w:eastAsia="MS Gothic" w:hAnsi="MS Gothic" w:cs="MS Gothic" w:hint="eastAsia"/>
              </w:rPr>
              <w:t>≦</w:t>
            </w:r>
            <w:r>
              <w:t xml:space="preserve"> 43.5GHz</w:t>
            </w:r>
          </w:p>
          <w:p w14:paraId="0AE481AB" w14:textId="77777777" w:rsidR="004D3FFD" w:rsidRDefault="002C252C">
            <w:pPr>
              <w:pStyle w:val="TAL"/>
              <w:rPr>
                <w:highlight w:val="yellow"/>
              </w:rPr>
            </w:pPr>
            <w:r>
              <w:rPr>
                <w:lang w:val="fr-FR"/>
              </w:rPr>
              <w:t xml:space="preserve">3.6 dB, 43.5GHz &lt; f </w:t>
            </w:r>
            <w:r>
              <w:rPr>
                <w:rFonts w:ascii="MS Gothic" w:eastAsia="MS Gothic" w:hAnsi="MS Gothic" w:cs="MS Gothic" w:hint="eastAsia"/>
                <w:lang w:val="fr-FR"/>
              </w:rPr>
              <w:t>≦</w:t>
            </w:r>
            <w:r>
              <w:rPr>
                <w:lang w:val="fr-FR"/>
              </w:rPr>
              <w:t xml:space="preserve"> 48.2GHz</w:t>
            </w:r>
          </w:p>
        </w:tc>
        <w:tc>
          <w:tcPr>
            <w:tcW w:w="0" w:type="auto"/>
          </w:tcPr>
          <w:p w14:paraId="7B4F3E9B" w14:textId="77777777" w:rsidR="004D3FFD" w:rsidRDefault="002C252C">
            <w:pPr>
              <w:pStyle w:val="TAL"/>
              <w:rPr>
                <w:lang w:eastAsia="zh-CN"/>
              </w:rPr>
            </w:pPr>
            <w:r>
              <w:rPr>
                <w:lang w:eastAsia="zh-CN"/>
              </w:rPr>
              <w:t>Formula:</w:t>
            </w:r>
          </w:p>
          <w:p w14:paraId="2A21B712" w14:textId="77777777" w:rsidR="004D3FFD" w:rsidRDefault="002C252C">
            <w:pPr>
              <w:pStyle w:val="TAL"/>
              <w:rPr>
                <w:highlight w:val="yellow"/>
              </w:rPr>
            </w:pPr>
            <w:r>
              <w:t>Minimum Requirement + TT</w:t>
            </w:r>
          </w:p>
        </w:tc>
      </w:tr>
      <w:tr w:rsidR="004D3FFD" w14:paraId="51C7F48F" w14:textId="77777777">
        <w:trPr>
          <w:cantSplit/>
          <w:tblHeader/>
          <w:jc w:val="center"/>
        </w:trPr>
        <w:tc>
          <w:tcPr>
            <w:tcW w:w="0" w:type="auto"/>
          </w:tcPr>
          <w:p w14:paraId="3F8D2C60" w14:textId="77777777" w:rsidR="004D3FFD" w:rsidRDefault="002C252C">
            <w:pPr>
              <w:pStyle w:val="TAL"/>
              <w:rPr>
                <w:highlight w:val="yellow"/>
              </w:rPr>
            </w:pPr>
            <w:r>
              <w:rPr>
                <w:lang w:eastAsia="ja-JP"/>
              </w:rPr>
              <w:t xml:space="preserve">6.10.2 </w:t>
            </w:r>
            <w:r>
              <w:t>OTA transient period</w:t>
            </w:r>
          </w:p>
        </w:tc>
        <w:tc>
          <w:tcPr>
            <w:tcW w:w="0" w:type="auto"/>
          </w:tcPr>
          <w:p w14:paraId="25EC4681" w14:textId="77777777" w:rsidR="004D3FFD" w:rsidRDefault="002C252C">
            <w:pPr>
              <w:pStyle w:val="TAH"/>
              <w:rPr>
                <w:b w:val="0"/>
              </w:rPr>
            </w:pPr>
            <w:r>
              <w:rPr>
                <w:b w:val="0"/>
              </w:rPr>
              <w:t>See TS 38.106 [2], clause 7.9.3</w:t>
            </w:r>
          </w:p>
        </w:tc>
        <w:tc>
          <w:tcPr>
            <w:tcW w:w="0" w:type="auto"/>
          </w:tcPr>
          <w:p w14:paraId="74597E5A" w14:textId="77777777" w:rsidR="004D3FFD" w:rsidRDefault="002C252C">
            <w:pPr>
              <w:pStyle w:val="TAL"/>
            </w:pPr>
            <w:r>
              <w:t>N/A</w:t>
            </w:r>
          </w:p>
        </w:tc>
        <w:tc>
          <w:tcPr>
            <w:tcW w:w="0" w:type="auto"/>
          </w:tcPr>
          <w:p w14:paraId="28514B71" w14:textId="77777777" w:rsidR="004D3FFD" w:rsidRDefault="004D3FFD">
            <w:pPr>
              <w:pStyle w:val="TAL"/>
              <w:rPr>
                <w:highlight w:val="yellow"/>
              </w:rPr>
            </w:pPr>
          </w:p>
        </w:tc>
      </w:tr>
      <w:tr w:rsidR="004D3FFD" w14:paraId="00394E96" w14:textId="77777777">
        <w:trPr>
          <w:cantSplit/>
          <w:tblHeader/>
          <w:jc w:val="center"/>
        </w:trPr>
        <w:tc>
          <w:tcPr>
            <w:tcW w:w="0" w:type="auto"/>
            <w:gridSpan w:val="4"/>
          </w:tcPr>
          <w:p w14:paraId="7EFDE8DD" w14:textId="77777777" w:rsidR="004D3FFD" w:rsidRDefault="002C252C">
            <w:pPr>
              <w:pStyle w:val="TAN"/>
            </w:pPr>
            <w:r>
              <w:rPr>
                <w:lang w:eastAsia="zh-CN"/>
              </w:rPr>
              <w:t>NOTE 1:</w:t>
            </w:r>
            <w:r>
              <w:tab/>
            </w:r>
            <w:r>
              <w:rPr>
                <w:lang w:eastAsia="zh-CN"/>
              </w:rPr>
              <w:t>TT</w:t>
            </w:r>
            <w:r>
              <w:t xml:space="preserve"> values are applicable for normal condition unless otherwise stated.</w:t>
            </w:r>
          </w:p>
          <w:p w14:paraId="6DDB5B19" w14:textId="77777777" w:rsidR="004D3FFD" w:rsidRDefault="002C252C">
            <w:pPr>
              <w:pStyle w:val="TAN"/>
              <w:rPr>
                <w:rFonts w:eastAsia="SimSun" w:cs="Arial"/>
                <w:szCs w:val="18"/>
                <w:lang w:val="en-US" w:eastAsia="zh-CN"/>
              </w:rPr>
            </w:pPr>
            <w:r>
              <w:rPr>
                <w:rFonts w:eastAsia="SimSun" w:cs="Arial"/>
                <w:szCs w:val="18"/>
                <w:lang w:val="en-US" w:eastAsia="zh-CN"/>
              </w:rPr>
              <w:t>NOTE 2:</w:t>
            </w:r>
            <w:r>
              <w:rPr>
                <w:rFonts w:eastAsia="SimSun" w:cs="Arial"/>
                <w:szCs w:val="18"/>
                <w:lang w:val="en-US"/>
              </w:rPr>
              <w:tab/>
            </w:r>
            <w:r>
              <w:rPr>
                <w:rFonts w:eastAsia="SimSun" w:cs="Arial"/>
                <w:szCs w:val="18"/>
                <w:lang w:val="en-US" w:eastAsia="zh-CN"/>
              </w:rPr>
              <w:t>S</w:t>
            </w:r>
            <w:r>
              <w:rPr>
                <w:rFonts w:eastAsia="SimSun" w:cs="Arial"/>
                <w:szCs w:val="18"/>
                <w:lang w:val="en-US"/>
              </w:rPr>
              <w:t>upport of 64QAM is based on the declaration</w:t>
            </w:r>
          </w:p>
          <w:p w14:paraId="1342AED1" w14:textId="77777777" w:rsidR="004D3FFD" w:rsidRDefault="002C252C">
            <w:pPr>
              <w:pStyle w:val="TAN"/>
              <w:rPr>
                <w:rFonts w:cs="v4.2.0"/>
                <w:highlight w:val="yellow"/>
              </w:rPr>
            </w:pPr>
            <w:r>
              <w:rPr>
                <w:rFonts w:eastAsia="SimSun" w:cs="Arial"/>
                <w:szCs w:val="18"/>
                <w:lang w:val="en-US"/>
              </w:rPr>
              <w:t>NOTE 3:</w:t>
            </w:r>
            <w:r>
              <w:rPr>
                <w:rFonts w:eastAsia="SimSun" w:cs="Arial"/>
                <w:szCs w:val="18"/>
                <w:lang w:val="en-US"/>
              </w:rPr>
              <w:tab/>
              <w:t>Support of 256QAM is based on the declaration.</w:t>
            </w:r>
          </w:p>
        </w:tc>
      </w:tr>
    </w:tbl>
    <w:p w14:paraId="31888EFC" w14:textId="77777777" w:rsidR="004D3FFD" w:rsidRDefault="004D3FFD"/>
    <w:p w14:paraId="5EE21FC1" w14:textId="3A3804BA" w:rsidR="004D3FFD" w:rsidRDefault="002C252C" w:rsidP="00D13A3B">
      <w:pPr>
        <w:pStyle w:val="Heading8"/>
      </w:pPr>
      <w:bookmarkStart w:id="4363" w:name="_Toc20208"/>
      <w:bookmarkStart w:id="4364" w:name="_Toc25176"/>
      <w:bookmarkStart w:id="4365" w:name="_Toc4031"/>
      <w:bookmarkStart w:id="4366" w:name="_Toc121818492"/>
      <w:bookmarkStart w:id="4367" w:name="_Toc121818716"/>
      <w:bookmarkStart w:id="4368" w:name="_Toc124158471"/>
      <w:bookmarkStart w:id="4369" w:name="_Toc130558539"/>
      <w:bookmarkStart w:id="4370" w:name="_Toc137467264"/>
      <w:bookmarkStart w:id="4371" w:name="_Toc138884910"/>
      <w:bookmarkStart w:id="4372" w:name="_Toc138885134"/>
      <w:bookmarkStart w:id="4373" w:name="_Toc145511345"/>
      <w:bookmarkStart w:id="4374" w:name="_Toc155475822"/>
      <w:r>
        <w:t xml:space="preserve">Annex </w:t>
      </w:r>
      <w:r>
        <w:rPr>
          <w:rFonts w:hint="eastAsia"/>
          <w:lang w:val="en-US" w:eastAsia="zh-CN"/>
        </w:rPr>
        <w:t>D</w:t>
      </w:r>
      <w:r>
        <w:t xml:space="preserve"> (normative):</w:t>
      </w:r>
      <w:bookmarkStart w:id="4375" w:name="_Toc30709"/>
      <w:bookmarkStart w:id="4376" w:name="_Toc23102"/>
      <w:bookmarkStart w:id="4377" w:name="_Toc21748"/>
      <w:bookmarkEnd w:id="4363"/>
      <w:bookmarkEnd w:id="4364"/>
      <w:bookmarkEnd w:id="4365"/>
      <w:r w:rsidR="008C11A2" w:rsidRPr="00A1115A">
        <w:br/>
      </w:r>
      <w:r>
        <w:t>Calibration</w:t>
      </w:r>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66"/>
      <w:bookmarkEnd w:id="4367"/>
      <w:bookmarkEnd w:id="4368"/>
      <w:bookmarkEnd w:id="4369"/>
      <w:bookmarkEnd w:id="4370"/>
      <w:bookmarkEnd w:id="4371"/>
      <w:bookmarkEnd w:id="4372"/>
      <w:bookmarkEnd w:id="4373"/>
      <w:bookmarkEnd w:id="4374"/>
      <w:bookmarkEnd w:id="4375"/>
      <w:bookmarkEnd w:id="4376"/>
      <w:bookmarkEnd w:id="4377"/>
    </w:p>
    <w:p w14:paraId="23E91EE9" w14:textId="77777777" w:rsidR="004D3FFD" w:rsidRDefault="002C252C">
      <w:pPr>
        <w:rPr>
          <w:lang w:eastAsia="sv-SE"/>
        </w:rPr>
      </w:pPr>
      <w:r>
        <w:rPr>
          <w:lang w:eastAsia="sv-SE"/>
        </w:rPr>
        <w:t xml:space="preserve">OTA test requirements specific and OTA measurement chamber specific calibration (and measurement) procedures were captured in </w:t>
      </w:r>
      <w:r>
        <w:t>[</w:t>
      </w:r>
      <w:r>
        <w:rPr>
          <w:rFonts w:hint="eastAsia"/>
          <w:lang w:val="en-US" w:eastAsia="zh-CN"/>
        </w:rPr>
        <w:t>13</w:t>
      </w:r>
      <w:r>
        <w:t>]</w:t>
      </w:r>
      <w:r>
        <w:rPr>
          <w:lang w:eastAsia="sv-SE"/>
        </w:rPr>
        <w:t xml:space="preserve">  for the following requirements sets:</w:t>
      </w:r>
    </w:p>
    <w:p w14:paraId="4153846C" w14:textId="77777777" w:rsidR="004D3FFD" w:rsidRDefault="002C252C">
      <w:pPr>
        <w:pStyle w:val="B1"/>
      </w:pPr>
      <w:r>
        <w:t>-</w:t>
      </w:r>
      <w:r>
        <w:tab/>
        <w:t>TX directional requirements</w:t>
      </w:r>
    </w:p>
    <w:p w14:paraId="3C0BEA6B" w14:textId="42860414" w:rsidR="004D3FFD" w:rsidRDefault="002C252C">
      <w:pPr>
        <w:pStyle w:val="B1"/>
        <w:rPr>
          <w:rFonts w:eastAsia="SimSun"/>
          <w:lang w:val="en-US" w:eastAsia="zh-CN"/>
        </w:rPr>
      </w:pPr>
      <w:r>
        <w:t>-</w:t>
      </w:r>
      <w:r>
        <w:tab/>
      </w:r>
      <w:r>
        <w:rPr>
          <w:rFonts w:eastAsia="SimSun" w:hint="eastAsia"/>
          <w:lang w:val="en-US" w:eastAsia="zh-CN"/>
        </w:rPr>
        <w:t>within pass</w:t>
      </w:r>
      <w:r>
        <w:t>band and out-of-</w:t>
      </w:r>
      <w:r>
        <w:rPr>
          <w:rFonts w:eastAsia="SimSun" w:hint="eastAsia"/>
          <w:lang w:val="en-US" w:eastAsia="zh-CN"/>
        </w:rPr>
        <w:t>pass</w:t>
      </w:r>
      <w:r>
        <w:t>band TRP requirements</w:t>
      </w:r>
      <w:r>
        <w:rPr>
          <w:rFonts w:eastAsia="SimSun" w:hint="eastAsia"/>
          <w:lang w:val="en-US" w:eastAsia="zh-CN"/>
        </w:rPr>
        <w:t>.</w:t>
      </w:r>
    </w:p>
    <w:p w14:paraId="2A5757BF" w14:textId="77777777" w:rsidR="008F3D68" w:rsidRDefault="008F3D68" w:rsidP="008F3D68">
      <w:pPr>
        <w:rPr>
          <w:rFonts w:eastAsia="SimSun"/>
          <w:lang w:val="en-US" w:eastAsia="zh-CN"/>
        </w:rPr>
      </w:pPr>
    </w:p>
    <w:p w14:paraId="302CD3C7" w14:textId="6E1E3556" w:rsidR="004D3FFD" w:rsidRDefault="002C252C" w:rsidP="00D13A3B">
      <w:pPr>
        <w:pStyle w:val="Heading8"/>
      </w:pPr>
      <w:bookmarkStart w:id="4378" w:name="_Toc30634"/>
      <w:bookmarkStart w:id="4379" w:name="_Toc17718"/>
      <w:bookmarkStart w:id="4380" w:name="_Toc26608"/>
      <w:bookmarkStart w:id="4381" w:name="_Toc121818493"/>
      <w:bookmarkStart w:id="4382" w:name="_Toc121818717"/>
      <w:bookmarkStart w:id="4383" w:name="_Toc124158472"/>
      <w:bookmarkStart w:id="4384" w:name="_Toc130558540"/>
      <w:bookmarkStart w:id="4385" w:name="_Toc137467265"/>
      <w:bookmarkStart w:id="4386" w:name="_Toc138884911"/>
      <w:bookmarkStart w:id="4387" w:name="_Toc138885135"/>
      <w:bookmarkStart w:id="4388" w:name="_Toc145511346"/>
      <w:bookmarkStart w:id="4389" w:name="_Toc155475823"/>
      <w:r>
        <w:t xml:space="preserve">Annex </w:t>
      </w:r>
      <w:r>
        <w:rPr>
          <w:rFonts w:hint="eastAsia"/>
        </w:rPr>
        <w:t>E</w:t>
      </w:r>
      <w:r>
        <w:rPr>
          <w:rFonts w:hint="eastAsia"/>
          <w:lang w:val="en-US" w:eastAsia="zh-CN"/>
        </w:rPr>
        <w:t xml:space="preserve"> </w:t>
      </w:r>
      <w:r>
        <w:t>(informative)</w:t>
      </w:r>
      <w:r>
        <w:rPr>
          <w:rFonts w:hint="eastAsia"/>
        </w:rPr>
        <w:t>:</w:t>
      </w:r>
      <w:bookmarkStart w:id="4390" w:name="_Toc6940"/>
      <w:bookmarkStart w:id="4391" w:name="_Toc10295"/>
      <w:bookmarkStart w:id="4392" w:name="_Toc10104"/>
      <w:bookmarkEnd w:id="4378"/>
      <w:bookmarkEnd w:id="4379"/>
      <w:bookmarkEnd w:id="4380"/>
      <w:r w:rsidR="008C11A2" w:rsidRPr="00A1115A">
        <w:br/>
      </w:r>
      <w:r>
        <w:t>OTA measurement system set-up</w:t>
      </w:r>
      <w:bookmarkEnd w:id="4381"/>
      <w:bookmarkEnd w:id="4382"/>
      <w:bookmarkEnd w:id="4383"/>
      <w:bookmarkEnd w:id="4384"/>
      <w:bookmarkEnd w:id="4385"/>
      <w:bookmarkEnd w:id="4386"/>
      <w:bookmarkEnd w:id="4387"/>
      <w:bookmarkEnd w:id="4388"/>
      <w:bookmarkEnd w:id="4389"/>
      <w:bookmarkEnd w:id="4390"/>
      <w:bookmarkEnd w:id="4391"/>
      <w:bookmarkEnd w:id="4392"/>
    </w:p>
    <w:p w14:paraId="3D9B6CA0" w14:textId="77777777" w:rsidR="008F3D68" w:rsidRPr="008F3D68" w:rsidRDefault="008F3D68" w:rsidP="008F3D68"/>
    <w:p w14:paraId="42C54904" w14:textId="404F3F03" w:rsidR="004D3FFD" w:rsidRDefault="002C252C" w:rsidP="00D13A3B">
      <w:pPr>
        <w:pStyle w:val="Heading1"/>
        <w:rPr>
          <w:lang w:val="en-US"/>
        </w:rPr>
      </w:pPr>
      <w:bookmarkStart w:id="4393" w:name="_Toc121818494"/>
      <w:bookmarkStart w:id="4394" w:name="_Toc121818718"/>
      <w:bookmarkStart w:id="4395" w:name="_Toc124158473"/>
      <w:bookmarkStart w:id="4396" w:name="_Toc130558541"/>
      <w:bookmarkStart w:id="4397" w:name="_Toc137467266"/>
      <w:bookmarkStart w:id="4398" w:name="_Toc138884912"/>
      <w:bookmarkStart w:id="4399" w:name="_Toc138885136"/>
      <w:bookmarkStart w:id="4400" w:name="_Toc145511347"/>
      <w:bookmarkStart w:id="4401" w:name="_Toc155475824"/>
      <w:r>
        <w:rPr>
          <w:lang w:val="en-US" w:eastAsia="zh-CN"/>
        </w:rPr>
        <w:t>E</w:t>
      </w:r>
      <w:r>
        <w:t>.1</w:t>
      </w:r>
      <w:r>
        <w:tab/>
      </w:r>
      <w:r>
        <w:rPr>
          <w:lang w:val="en-US" w:eastAsia="zh-CN"/>
        </w:rPr>
        <w:t xml:space="preserve">OTA output power EIRP, OTA </w:t>
      </w:r>
      <w:r>
        <w:t>Frequency</w:t>
      </w:r>
      <w:r>
        <w:rPr>
          <w:lang w:val="en-US" w:eastAsia="zh-CN"/>
        </w:rPr>
        <w:t xml:space="preserve"> stability, OTA Error Vector Magnitude and OTA </w:t>
      </w:r>
      <w:r>
        <w:rPr>
          <w:lang w:eastAsia="zh-CN"/>
        </w:rPr>
        <w:t>Transmit ON/OFF power</w:t>
      </w:r>
      <w:bookmarkEnd w:id="4393"/>
      <w:bookmarkEnd w:id="4394"/>
      <w:bookmarkEnd w:id="4395"/>
      <w:bookmarkEnd w:id="4396"/>
      <w:bookmarkEnd w:id="4397"/>
      <w:bookmarkEnd w:id="4398"/>
      <w:bookmarkEnd w:id="4399"/>
      <w:bookmarkEnd w:id="4400"/>
      <w:bookmarkEnd w:id="4401"/>
    </w:p>
    <w:p w14:paraId="258F027C" w14:textId="77777777" w:rsidR="004D3FFD" w:rsidRDefault="004D3FFD">
      <w:pPr>
        <w:keepNext/>
        <w:keepLines/>
      </w:pPr>
    </w:p>
    <w:p w14:paraId="7A5F1554" w14:textId="77777777" w:rsidR="004D3FFD" w:rsidRDefault="002C252C">
      <w:pPr>
        <w:pStyle w:val="TH"/>
      </w:pPr>
      <w:r>
        <w:rPr>
          <w:noProof/>
        </w:rPr>
        <w:drawing>
          <wp:inline distT="0" distB="0" distL="114300" distR="114300" wp14:anchorId="3E102A2A" wp14:editId="0D2E7363">
            <wp:extent cx="5676900" cy="3489960"/>
            <wp:effectExtent l="0" t="0" r="0" b="15240"/>
            <wp:docPr id="1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9"/>
                    <pic:cNvPicPr>
                      <a:picLocks noChangeAspect="1"/>
                    </pic:cNvPicPr>
                  </pic:nvPicPr>
                  <pic:blipFill>
                    <a:blip r:embed="rId24"/>
                    <a:stretch>
                      <a:fillRect/>
                    </a:stretch>
                  </pic:blipFill>
                  <pic:spPr>
                    <a:xfrm>
                      <a:off x="0" y="0"/>
                      <a:ext cx="5676900" cy="3489960"/>
                    </a:xfrm>
                    <a:prstGeom prst="rect">
                      <a:avLst/>
                    </a:prstGeom>
                    <a:noFill/>
                    <a:ln>
                      <a:noFill/>
                    </a:ln>
                  </pic:spPr>
                </pic:pic>
              </a:graphicData>
            </a:graphic>
          </wp:inline>
        </w:drawing>
      </w:r>
    </w:p>
    <w:p w14:paraId="2CC21FE4" w14:textId="77777777" w:rsidR="004D3FFD" w:rsidRDefault="002C252C">
      <w:pPr>
        <w:pStyle w:val="TF"/>
        <w:rPr>
          <w:lang w:val="en-US" w:eastAsia="zh-CN"/>
        </w:rPr>
      </w:pPr>
      <w:r>
        <w:t xml:space="preserve">Figure </w:t>
      </w:r>
      <w:r>
        <w:rPr>
          <w:rFonts w:hint="eastAsia"/>
          <w:lang w:val="en-US" w:eastAsia="zh-CN"/>
        </w:rPr>
        <w:t>E</w:t>
      </w:r>
      <w:r>
        <w:t xml:space="preserve">.1-1: </w:t>
      </w:r>
      <w:r>
        <w:rPr>
          <w:rFonts w:eastAsia="MS PGothic"/>
        </w:rPr>
        <w:t>Measuring system set-up</w:t>
      </w:r>
      <w:r>
        <w:t xml:space="preserve"> for maximum </w:t>
      </w:r>
      <w:r>
        <w:rPr>
          <w:rFonts w:hint="eastAsia"/>
          <w:lang w:val="en-US" w:eastAsia="zh-CN"/>
        </w:rPr>
        <w:t>EIRP testing</w:t>
      </w:r>
    </w:p>
    <w:p w14:paraId="2E4E48B8" w14:textId="7DF8F526" w:rsidR="004D3FFD" w:rsidRDefault="002C252C" w:rsidP="008C11A2">
      <w:pPr>
        <w:pStyle w:val="NO"/>
      </w:pPr>
      <w:r>
        <w:t>Note</w:t>
      </w:r>
      <w:r>
        <w:rPr>
          <w:rFonts w:hint="eastAsia"/>
          <w:lang w:val="en-US" w:eastAsia="zh-CN"/>
        </w:rPr>
        <w:t xml:space="preserve"> 1:</w:t>
      </w:r>
      <w:r w:rsidR="008C11A2">
        <w:rPr>
          <w:lang w:val="en-US" w:eastAsia="zh-CN"/>
        </w:rPr>
        <w:tab/>
      </w:r>
      <w:r>
        <w:rPr>
          <w:rFonts w:hint="eastAsia"/>
          <w:lang w:val="en-US" w:eastAsia="zh-CN"/>
        </w:rPr>
        <w:t xml:space="preserve">The </w:t>
      </w:r>
      <w:r>
        <w:t>repeater is a bi-directional device. The signal generator may need protection.</w:t>
      </w:r>
    </w:p>
    <w:p w14:paraId="0C487AFC" w14:textId="156F6F85" w:rsidR="004D3FFD" w:rsidRDefault="002C252C" w:rsidP="008C11A2">
      <w:pPr>
        <w:pStyle w:val="NO"/>
      </w:pPr>
      <w:r>
        <w:t>Note</w:t>
      </w:r>
      <w:r>
        <w:rPr>
          <w:rFonts w:hint="eastAsia"/>
          <w:lang w:val="en-US" w:eastAsia="zh-CN"/>
        </w:rPr>
        <w:t xml:space="preserve"> 2:</w:t>
      </w:r>
      <w:r w:rsidR="008C11A2">
        <w:rPr>
          <w:lang w:val="en-US" w:eastAsia="zh-CN"/>
        </w:rPr>
        <w:tab/>
      </w:r>
      <w:r>
        <w:t xml:space="preserve">The OTA chamber shown in figure </w:t>
      </w:r>
      <w:r>
        <w:rPr>
          <w:rFonts w:hint="eastAsia"/>
          <w:lang w:val="en-US" w:eastAsia="zh-CN"/>
        </w:rPr>
        <w:t>E</w:t>
      </w:r>
      <w:r>
        <w:t>.1-1 is intended to be generic and can be replaced with any suitable OTA chamber (Far field anechoic chamber, etc.)</w:t>
      </w:r>
    </w:p>
    <w:p w14:paraId="53A2DB9B" w14:textId="10E975FA" w:rsidR="004D3FFD" w:rsidRDefault="002C252C" w:rsidP="008C11A2">
      <w:pPr>
        <w:pStyle w:val="NO"/>
        <w:rPr>
          <w:lang w:val="en-US" w:eastAsia="zh-CN"/>
        </w:rPr>
      </w:pPr>
      <w:r>
        <w:t>Note 3:</w:t>
      </w:r>
      <w:r w:rsidR="008C11A2">
        <w:tab/>
      </w:r>
      <w:r>
        <w:t>UL/DL timing can be provided to the repeater</w:t>
      </w:r>
      <w:r>
        <w:rPr>
          <w:rFonts w:hint="eastAsia"/>
          <w:lang w:val="en-US" w:eastAsia="zh-CN"/>
        </w:rPr>
        <w:t>.</w:t>
      </w:r>
    </w:p>
    <w:p w14:paraId="29CF9CC8" w14:textId="398B3031" w:rsidR="004D3FFD" w:rsidRDefault="002C252C" w:rsidP="00D13A3B">
      <w:pPr>
        <w:pStyle w:val="Heading1"/>
        <w:rPr>
          <w:lang w:val="en-US" w:eastAsia="zh-CN"/>
        </w:rPr>
      </w:pPr>
      <w:bookmarkStart w:id="4402" w:name="_Toc408331451"/>
      <w:bookmarkStart w:id="4403" w:name="_Toc121818495"/>
      <w:bookmarkStart w:id="4404" w:name="_Toc121818719"/>
      <w:bookmarkStart w:id="4405" w:name="_Toc124158474"/>
      <w:bookmarkStart w:id="4406" w:name="_Toc130558542"/>
      <w:bookmarkStart w:id="4407" w:name="_Toc137467267"/>
      <w:bookmarkStart w:id="4408" w:name="_Toc138884913"/>
      <w:bookmarkStart w:id="4409" w:name="_Toc138885137"/>
      <w:bookmarkStart w:id="4410" w:name="_Toc145511348"/>
      <w:bookmarkStart w:id="4411" w:name="_Toc155475825"/>
      <w:r>
        <w:rPr>
          <w:lang w:val="en-US" w:eastAsia="zh-CN"/>
        </w:rPr>
        <w:t>E.2</w:t>
      </w:r>
      <w:r>
        <w:rPr>
          <w:lang w:val="en-US" w:eastAsia="zh-CN"/>
        </w:rPr>
        <w:tab/>
        <w:t>Out of band gain</w:t>
      </w:r>
      <w:bookmarkEnd w:id="4402"/>
      <w:bookmarkEnd w:id="4403"/>
      <w:bookmarkEnd w:id="4404"/>
      <w:bookmarkEnd w:id="4405"/>
      <w:bookmarkEnd w:id="4406"/>
      <w:bookmarkEnd w:id="4407"/>
      <w:bookmarkEnd w:id="4408"/>
      <w:bookmarkEnd w:id="4409"/>
      <w:bookmarkEnd w:id="4410"/>
      <w:bookmarkEnd w:id="4411"/>
    </w:p>
    <w:p w14:paraId="1CBE6579" w14:textId="77777777" w:rsidR="004D3FFD" w:rsidRDefault="004D3FFD">
      <w:pPr>
        <w:keepNext/>
        <w:keepLines/>
        <w:rPr>
          <w:rFonts w:cs="v4.2.0"/>
        </w:rPr>
      </w:pPr>
    </w:p>
    <w:p w14:paraId="4F478B01" w14:textId="77777777" w:rsidR="004D3FFD" w:rsidRDefault="002C252C">
      <w:pPr>
        <w:pStyle w:val="TH"/>
      </w:pPr>
      <w:r>
        <w:rPr>
          <w:noProof/>
        </w:rPr>
        <w:drawing>
          <wp:inline distT="0" distB="0" distL="114300" distR="114300" wp14:anchorId="4A0D668B" wp14:editId="7F23CA91">
            <wp:extent cx="5509260" cy="3413760"/>
            <wp:effectExtent l="0" t="0" r="15240" b="15240"/>
            <wp:docPr id="1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3"/>
                    <pic:cNvPicPr>
                      <a:picLocks noChangeAspect="1"/>
                    </pic:cNvPicPr>
                  </pic:nvPicPr>
                  <pic:blipFill>
                    <a:blip r:embed="rId25"/>
                    <a:stretch>
                      <a:fillRect/>
                    </a:stretch>
                  </pic:blipFill>
                  <pic:spPr>
                    <a:xfrm>
                      <a:off x="0" y="0"/>
                      <a:ext cx="5509260" cy="3413760"/>
                    </a:xfrm>
                    <a:prstGeom prst="rect">
                      <a:avLst/>
                    </a:prstGeom>
                    <a:noFill/>
                    <a:ln>
                      <a:noFill/>
                    </a:ln>
                  </pic:spPr>
                </pic:pic>
              </a:graphicData>
            </a:graphic>
          </wp:inline>
        </w:drawing>
      </w:r>
    </w:p>
    <w:p w14:paraId="06AC7A1C" w14:textId="77777777" w:rsidR="004D3FFD" w:rsidRDefault="002C252C">
      <w:pPr>
        <w:pStyle w:val="TF"/>
      </w:pPr>
      <w:r>
        <w:t xml:space="preserve">Figure </w:t>
      </w:r>
      <w:r>
        <w:rPr>
          <w:rFonts w:hint="eastAsia"/>
          <w:lang w:val="en-US" w:eastAsia="zh-CN"/>
        </w:rPr>
        <w:t>E</w:t>
      </w:r>
      <w:r>
        <w:t>.</w:t>
      </w:r>
      <w:r>
        <w:rPr>
          <w:rFonts w:hint="eastAsia"/>
          <w:lang w:val="en-US" w:eastAsia="zh-CN"/>
        </w:rPr>
        <w:t>2</w:t>
      </w:r>
      <w:r>
        <w:t xml:space="preserve">-1: </w:t>
      </w:r>
      <w:r>
        <w:rPr>
          <w:rFonts w:eastAsia="MS PGothic"/>
        </w:rPr>
        <w:t>Measuring system set-up</w:t>
      </w:r>
      <w:r>
        <w:t xml:space="preserve"> for out of band gain</w:t>
      </w:r>
    </w:p>
    <w:p w14:paraId="21D5485C" w14:textId="7567527D" w:rsidR="004D3FFD" w:rsidRDefault="002C252C" w:rsidP="00F0460C">
      <w:pPr>
        <w:pStyle w:val="NO"/>
      </w:pPr>
      <w:r>
        <w:t>Note</w:t>
      </w:r>
      <w:r>
        <w:rPr>
          <w:rFonts w:hint="eastAsia"/>
          <w:lang w:val="en-US" w:eastAsia="zh-CN"/>
        </w:rPr>
        <w:t xml:space="preserve"> 1:</w:t>
      </w:r>
      <w:r w:rsidR="00F0460C">
        <w:rPr>
          <w:lang w:val="en-US" w:eastAsia="zh-CN"/>
        </w:rPr>
        <w:tab/>
      </w:r>
      <w:r>
        <w:rPr>
          <w:rFonts w:hint="eastAsia"/>
          <w:lang w:val="en-US" w:eastAsia="zh-CN"/>
        </w:rPr>
        <w:t>T</w:t>
      </w:r>
      <w:r>
        <w:t>hat repeater is a bi-directional device. The signal generator may need protection.</w:t>
      </w:r>
    </w:p>
    <w:p w14:paraId="0E45B024" w14:textId="6B362392" w:rsidR="004D3FFD" w:rsidRDefault="002C252C" w:rsidP="00F0460C">
      <w:pPr>
        <w:pStyle w:val="NO"/>
      </w:pPr>
      <w:r>
        <w:t>Note</w:t>
      </w:r>
      <w:r>
        <w:rPr>
          <w:rFonts w:hint="eastAsia"/>
          <w:lang w:val="en-US" w:eastAsia="zh-CN"/>
        </w:rPr>
        <w:t xml:space="preserve"> 2:</w:t>
      </w:r>
      <w:r w:rsidR="00F0460C">
        <w:rPr>
          <w:lang w:val="en-US" w:eastAsia="zh-CN"/>
        </w:rPr>
        <w:tab/>
      </w:r>
      <w:r>
        <w:t xml:space="preserve">The OTA chamber shown in figure </w:t>
      </w:r>
      <w:r>
        <w:rPr>
          <w:rFonts w:hint="eastAsia"/>
          <w:lang w:val="en-US" w:eastAsia="zh-CN"/>
        </w:rPr>
        <w:t>E</w:t>
      </w:r>
      <w:r>
        <w:t>.</w:t>
      </w:r>
      <w:r>
        <w:rPr>
          <w:rFonts w:hint="eastAsia"/>
          <w:lang w:val="en-US" w:eastAsia="zh-CN"/>
        </w:rPr>
        <w:t>2</w:t>
      </w:r>
      <w:r>
        <w:t>-1 is intended to be generic and can be replaced with any suitable OTA chamber (Far field anechoic chamber, etc.)</w:t>
      </w:r>
    </w:p>
    <w:p w14:paraId="228309D4" w14:textId="3AECCFF0" w:rsidR="004D3FFD" w:rsidRDefault="002C252C" w:rsidP="00F0460C">
      <w:pPr>
        <w:pStyle w:val="NO"/>
      </w:pPr>
      <w:r>
        <w:t>Note</w:t>
      </w:r>
      <w:r>
        <w:rPr>
          <w:lang w:val="en-US" w:eastAsia="zh-CN"/>
        </w:rPr>
        <w:t xml:space="preserve"> 3:</w:t>
      </w:r>
      <w:r w:rsidR="00F0460C">
        <w:rPr>
          <w:lang w:val="en-US" w:eastAsia="zh-CN"/>
        </w:rPr>
        <w:tab/>
      </w:r>
      <w:r>
        <w:rPr>
          <w:lang w:val="en-US" w:eastAsia="zh-CN"/>
        </w:rPr>
        <w:t>It is possible to keep the repeater static but move the measurement probes or use multiple probe.</w:t>
      </w:r>
    </w:p>
    <w:p w14:paraId="181CDF10" w14:textId="7DB544FC" w:rsidR="004D3FFD" w:rsidRDefault="002C252C" w:rsidP="00D13A3B">
      <w:pPr>
        <w:pStyle w:val="Heading1"/>
        <w:rPr>
          <w:lang w:val="en-US" w:eastAsia="zh-CN"/>
        </w:rPr>
      </w:pPr>
      <w:bookmarkStart w:id="4412" w:name="_Toc408331452"/>
      <w:bookmarkStart w:id="4413" w:name="_Toc121818496"/>
      <w:bookmarkStart w:id="4414" w:name="_Toc121818720"/>
      <w:bookmarkStart w:id="4415" w:name="_Toc124158475"/>
      <w:bookmarkStart w:id="4416" w:name="_Toc130558543"/>
      <w:bookmarkStart w:id="4417" w:name="_Toc137467268"/>
      <w:bookmarkStart w:id="4418" w:name="_Toc138884914"/>
      <w:bookmarkStart w:id="4419" w:name="_Toc138885138"/>
      <w:bookmarkStart w:id="4420" w:name="_Toc145511349"/>
      <w:bookmarkStart w:id="4421" w:name="_Toc155475826"/>
      <w:r>
        <w:rPr>
          <w:lang w:val="en-US" w:eastAsia="zh-CN"/>
        </w:rPr>
        <w:t>E.3</w:t>
      </w:r>
      <w:r>
        <w:rPr>
          <w:lang w:val="en-US" w:eastAsia="zh-CN"/>
        </w:rPr>
        <w:tab/>
        <w:t>Unwanted emission: Operating band unwanted emission</w:t>
      </w:r>
      <w:bookmarkEnd w:id="4412"/>
      <w:r>
        <w:rPr>
          <w:lang w:val="en-US" w:eastAsia="zh-CN"/>
        </w:rPr>
        <w:t xml:space="preserve"> and ACLR</w:t>
      </w:r>
      <w:bookmarkEnd w:id="4413"/>
      <w:bookmarkEnd w:id="4414"/>
      <w:bookmarkEnd w:id="4415"/>
      <w:bookmarkEnd w:id="4416"/>
      <w:bookmarkEnd w:id="4417"/>
      <w:bookmarkEnd w:id="4418"/>
      <w:bookmarkEnd w:id="4419"/>
      <w:bookmarkEnd w:id="4420"/>
      <w:bookmarkEnd w:id="4421"/>
    </w:p>
    <w:p w14:paraId="26A62282" w14:textId="77777777" w:rsidR="004D3FFD" w:rsidRDefault="002C252C" w:rsidP="00327D7A">
      <w:pPr>
        <w:pStyle w:val="TH"/>
        <w:rPr>
          <w:rFonts w:cs="v4.2.0"/>
        </w:rPr>
      </w:pPr>
      <w:r>
        <w:rPr>
          <w:noProof/>
        </w:rPr>
        <w:drawing>
          <wp:inline distT="0" distB="0" distL="114300" distR="114300" wp14:anchorId="1B1F2858" wp14:editId="155B81A0">
            <wp:extent cx="5631180" cy="3444240"/>
            <wp:effectExtent l="0" t="0" r="7620" b="3810"/>
            <wp:docPr id="1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
                    <pic:cNvPicPr>
                      <a:picLocks noChangeAspect="1"/>
                    </pic:cNvPicPr>
                  </pic:nvPicPr>
                  <pic:blipFill>
                    <a:blip r:embed="rId26"/>
                    <a:stretch>
                      <a:fillRect/>
                    </a:stretch>
                  </pic:blipFill>
                  <pic:spPr>
                    <a:xfrm>
                      <a:off x="0" y="0"/>
                      <a:ext cx="5631180" cy="3444240"/>
                    </a:xfrm>
                    <a:prstGeom prst="rect">
                      <a:avLst/>
                    </a:prstGeom>
                    <a:noFill/>
                    <a:ln>
                      <a:noFill/>
                    </a:ln>
                  </pic:spPr>
                </pic:pic>
              </a:graphicData>
            </a:graphic>
          </wp:inline>
        </w:drawing>
      </w:r>
    </w:p>
    <w:p w14:paraId="1F2DB9E7" w14:textId="77777777" w:rsidR="004D3FFD" w:rsidRDefault="002C252C">
      <w:pPr>
        <w:pStyle w:val="TF"/>
        <w:keepNext/>
        <w:rPr>
          <w:rFonts w:eastAsia="SimSun" w:cs="v4.2.0"/>
          <w:lang w:val="en-US" w:eastAsia="zh-CN"/>
        </w:rPr>
      </w:pPr>
      <w:r>
        <w:rPr>
          <w:rFonts w:cs="v4.2.0"/>
        </w:rPr>
        <w:t xml:space="preserve">Figure </w:t>
      </w:r>
      <w:r>
        <w:rPr>
          <w:rFonts w:cs="v4.2.0" w:hint="eastAsia"/>
          <w:lang w:val="en-US" w:eastAsia="zh-CN"/>
        </w:rPr>
        <w:t>E</w:t>
      </w:r>
      <w:r>
        <w:rPr>
          <w:rFonts w:cs="v4.2.0"/>
        </w:rPr>
        <w:t>.</w:t>
      </w:r>
      <w:r>
        <w:rPr>
          <w:rFonts w:cs="v4.2.0" w:hint="eastAsia"/>
          <w:lang w:val="en-US" w:eastAsia="zh-CN"/>
        </w:rPr>
        <w:t>3</w:t>
      </w:r>
      <w:r>
        <w:rPr>
          <w:rFonts w:cs="v4.2.0"/>
        </w:rPr>
        <w:t xml:space="preserve">-1: </w:t>
      </w:r>
      <w:r>
        <w:rPr>
          <w:rFonts w:eastAsia="MS PGothic" w:cs="v4.2.0"/>
        </w:rPr>
        <w:t>Measuring system set-up</w:t>
      </w:r>
      <w:r>
        <w:rPr>
          <w:rFonts w:cs="v4.2.0"/>
        </w:rPr>
        <w:t xml:space="preserve"> for unwanted emission: </w:t>
      </w:r>
      <w:r>
        <w:rPr>
          <w:rFonts w:cs="v4.2.0" w:hint="eastAsia"/>
          <w:lang w:val="en-US" w:eastAsia="zh-CN"/>
        </w:rPr>
        <w:t xml:space="preserve">ACLR, </w:t>
      </w:r>
      <w:r>
        <w:rPr>
          <w:rFonts w:cs="v4.2.0"/>
        </w:rPr>
        <w:t>Operating band unwanted emission</w:t>
      </w:r>
      <w:r>
        <w:rPr>
          <w:rFonts w:cs="v4.2.0" w:hint="eastAsia"/>
          <w:lang w:val="en-US" w:eastAsia="zh-CN"/>
        </w:rPr>
        <w:t xml:space="preserve"> and spurious emission requirement</w:t>
      </w:r>
    </w:p>
    <w:p w14:paraId="384199E0" w14:textId="155B7409" w:rsidR="004D3FFD" w:rsidRDefault="002C252C" w:rsidP="00327D7A">
      <w:pPr>
        <w:pStyle w:val="NO"/>
      </w:pPr>
      <w:bookmarkStart w:id="4422" w:name="_Toc408331453"/>
      <w:r>
        <w:t>Note</w:t>
      </w:r>
      <w:r>
        <w:rPr>
          <w:rFonts w:hint="eastAsia"/>
          <w:lang w:val="en-US" w:eastAsia="zh-CN"/>
        </w:rPr>
        <w:t xml:space="preserve"> 1:</w:t>
      </w:r>
      <w:r w:rsidR="00327D7A">
        <w:rPr>
          <w:lang w:val="en-US" w:eastAsia="zh-CN"/>
        </w:rPr>
        <w:tab/>
      </w:r>
      <w:r>
        <w:rPr>
          <w:rFonts w:hint="eastAsia"/>
          <w:lang w:val="en-US" w:eastAsia="zh-CN"/>
        </w:rPr>
        <w:t>T</w:t>
      </w:r>
      <w:r>
        <w:t>hat repeater is a bi-directional device. The signal generator may need protection.</w:t>
      </w:r>
    </w:p>
    <w:p w14:paraId="47B900BD" w14:textId="35574DE1" w:rsidR="004D3FFD" w:rsidRDefault="002C252C" w:rsidP="00327D7A">
      <w:pPr>
        <w:pStyle w:val="NO"/>
      </w:pPr>
      <w:r>
        <w:t>Note</w:t>
      </w:r>
      <w:r>
        <w:rPr>
          <w:rFonts w:hint="eastAsia"/>
          <w:lang w:val="en-US" w:eastAsia="zh-CN"/>
        </w:rPr>
        <w:t xml:space="preserve"> 2:</w:t>
      </w:r>
      <w:r w:rsidR="00327D7A">
        <w:rPr>
          <w:lang w:val="en-US" w:eastAsia="zh-CN"/>
        </w:rPr>
        <w:tab/>
      </w:r>
      <w:r>
        <w:t xml:space="preserve">The OTA chamber shown in figure </w:t>
      </w:r>
      <w:r>
        <w:rPr>
          <w:rFonts w:hint="eastAsia"/>
          <w:lang w:val="en-US" w:eastAsia="zh-CN"/>
        </w:rPr>
        <w:t>E</w:t>
      </w:r>
      <w:r>
        <w:t>.</w:t>
      </w:r>
      <w:r>
        <w:rPr>
          <w:rFonts w:hint="eastAsia"/>
          <w:lang w:val="en-US" w:eastAsia="zh-CN"/>
        </w:rPr>
        <w:t>3</w:t>
      </w:r>
      <w:r>
        <w:t>-1 is intended to be generic and can be replaced with any suitable OTA chamber (Far field anechoic chamber, etc.)</w:t>
      </w:r>
    </w:p>
    <w:p w14:paraId="1F5E2EC0" w14:textId="50AD96BD" w:rsidR="004D3FFD" w:rsidRDefault="002C252C" w:rsidP="00327D7A">
      <w:pPr>
        <w:pStyle w:val="NO"/>
      </w:pPr>
      <w:r>
        <w:t>Note</w:t>
      </w:r>
      <w:r>
        <w:rPr>
          <w:lang w:val="en-US" w:eastAsia="zh-CN"/>
        </w:rPr>
        <w:t xml:space="preserve"> 3:</w:t>
      </w:r>
      <w:r w:rsidR="00327D7A">
        <w:rPr>
          <w:lang w:val="en-US" w:eastAsia="zh-CN"/>
        </w:rPr>
        <w:tab/>
      </w:r>
      <w:r>
        <w:rPr>
          <w:lang w:val="en-US" w:eastAsia="zh-CN"/>
        </w:rPr>
        <w:t>It is possible to keep the repeater static but move the measurement probes or use multiple probe.</w:t>
      </w:r>
    </w:p>
    <w:p w14:paraId="7B34384A" w14:textId="2B44A8C3" w:rsidR="004D3FFD" w:rsidRDefault="002C252C" w:rsidP="00327D7A">
      <w:pPr>
        <w:pStyle w:val="NO"/>
        <w:rPr>
          <w:lang w:val="en-US" w:eastAsia="zh-CN"/>
        </w:rPr>
      </w:pPr>
      <w:r>
        <w:rPr>
          <w:lang w:val="en-US" w:eastAsia="zh-CN"/>
        </w:rPr>
        <w:t>Note 4:</w:t>
      </w:r>
      <w:r w:rsidR="00327D7A">
        <w:rPr>
          <w:lang w:val="en-US" w:eastAsia="zh-CN"/>
        </w:rPr>
        <w:tab/>
      </w:r>
      <w:r>
        <w:t>UL/DL timing can be provided to the repeater</w:t>
      </w:r>
      <w:r>
        <w:rPr>
          <w:rFonts w:hint="eastAsia"/>
          <w:lang w:val="en-US" w:eastAsia="zh-CN"/>
        </w:rPr>
        <w:t>.</w:t>
      </w:r>
    </w:p>
    <w:p w14:paraId="040B0900" w14:textId="77777777" w:rsidR="000C7F7D" w:rsidRDefault="000C7F7D" w:rsidP="000C7F7D">
      <w:pPr>
        <w:rPr>
          <w:lang w:val="en-US" w:eastAsia="zh-CN"/>
        </w:rPr>
      </w:pPr>
    </w:p>
    <w:p w14:paraId="1D606619" w14:textId="5A1EB37B" w:rsidR="004D3FFD" w:rsidRDefault="002C252C" w:rsidP="00D13A3B">
      <w:pPr>
        <w:pStyle w:val="Heading1"/>
        <w:rPr>
          <w:lang w:val="en-US" w:eastAsia="zh-CN"/>
        </w:rPr>
      </w:pPr>
      <w:bookmarkStart w:id="4423" w:name="_Toc408331455"/>
      <w:bookmarkStart w:id="4424" w:name="_Toc121818497"/>
      <w:bookmarkStart w:id="4425" w:name="_Toc121818721"/>
      <w:bookmarkStart w:id="4426" w:name="_Toc124158476"/>
      <w:bookmarkStart w:id="4427" w:name="_Toc130558544"/>
      <w:bookmarkStart w:id="4428" w:name="_Toc137467269"/>
      <w:bookmarkStart w:id="4429" w:name="_Toc138884915"/>
      <w:bookmarkStart w:id="4430" w:name="_Toc138885139"/>
      <w:bookmarkStart w:id="4431" w:name="_Toc145511350"/>
      <w:bookmarkStart w:id="4432" w:name="_Toc155475827"/>
      <w:bookmarkEnd w:id="4422"/>
      <w:r>
        <w:rPr>
          <w:lang w:val="en-US" w:eastAsia="zh-CN"/>
        </w:rPr>
        <w:t>E.4</w:t>
      </w:r>
      <w:r w:rsidR="000C7F7D">
        <w:rPr>
          <w:lang w:val="en-US" w:eastAsia="zh-CN"/>
        </w:rPr>
        <w:tab/>
      </w:r>
      <w:r>
        <w:rPr>
          <w:lang w:val="en-US" w:eastAsia="zh-CN"/>
        </w:rPr>
        <w:t>Input intermodulation</w:t>
      </w:r>
      <w:bookmarkEnd w:id="4423"/>
      <w:bookmarkEnd w:id="4424"/>
      <w:bookmarkEnd w:id="4425"/>
      <w:bookmarkEnd w:id="4426"/>
      <w:bookmarkEnd w:id="4427"/>
      <w:bookmarkEnd w:id="4428"/>
      <w:bookmarkEnd w:id="4429"/>
      <w:bookmarkEnd w:id="4430"/>
      <w:bookmarkEnd w:id="4431"/>
      <w:bookmarkEnd w:id="4432"/>
    </w:p>
    <w:p w14:paraId="16398043" w14:textId="77777777" w:rsidR="004D3FFD" w:rsidRDefault="002C252C">
      <w:pPr>
        <w:pStyle w:val="TH"/>
      </w:pPr>
      <w:r>
        <w:rPr>
          <w:noProof/>
        </w:rPr>
        <w:drawing>
          <wp:inline distT="0" distB="0" distL="114300" distR="114300" wp14:anchorId="72889FCD" wp14:editId="7E678304">
            <wp:extent cx="5509260" cy="3413760"/>
            <wp:effectExtent l="0" t="0" r="15240" b="1524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
                    <pic:cNvPicPr>
                      <a:picLocks noChangeAspect="1"/>
                    </pic:cNvPicPr>
                  </pic:nvPicPr>
                  <pic:blipFill>
                    <a:blip r:embed="rId27"/>
                    <a:stretch>
                      <a:fillRect/>
                    </a:stretch>
                  </pic:blipFill>
                  <pic:spPr>
                    <a:xfrm>
                      <a:off x="0" y="0"/>
                      <a:ext cx="5509260" cy="3413760"/>
                    </a:xfrm>
                    <a:prstGeom prst="rect">
                      <a:avLst/>
                    </a:prstGeom>
                    <a:noFill/>
                    <a:ln>
                      <a:noFill/>
                    </a:ln>
                  </pic:spPr>
                </pic:pic>
              </a:graphicData>
            </a:graphic>
          </wp:inline>
        </w:drawing>
      </w:r>
    </w:p>
    <w:p w14:paraId="36FA4024" w14:textId="77777777" w:rsidR="004D3FFD" w:rsidRDefault="002C252C">
      <w:pPr>
        <w:pStyle w:val="TF"/>
        <w:keepNext/>
        <w:keepLines w:val="0"/>
        <w:rPr>
          <w:rFonts w:cs="v4.2.0"/>
        </w:rPr>
      </w:pPr>
      <w:r>
        <w:rPr>
          <w:rFonts w:cs="v4.2.0"/>
        </w:rPr>
        <w:t xml:space="preserve">Figure </w:t>
      </w:r>
      <w:r>
        <w:rPr>
          <w:rFonts w:cs="v4.2.0" w:hint="eastAsia"/>
          <w:lang w:val="en-US" w:eastAsia="zh-CN"/>
        </w:rPr>
        <w:t>E</w:t>
      </w:r>
      <w:r>
        <w:rPr>
          <w:rFonts w:cs="v4.2.0"/>
        </w:rPr>
        <w:t>.</w:t>
      </w:r>
      <w:r>
        <w:rPr>
          <w:rFonts w:cs="v4.2.0" w:hint="eastAsia"/>
          <w:lang w:val="en-US" w:eastAsia="zh-CN"/>
        </w:rPr>
        <w:t>4</w:t>
      </w:r>
      <w:r>
        <w:rPr>
          <w:rFonts w:cs="v4.2.0"/>
        </w:rPr>
        <w:t xml:space="preserve">-1: </w:t>
      </w:r>
      <w:r>
        <w:rPr>
          <w:rFonts w:eastAsia="MS PGothic" w:cs="v4.2.0"/>
        </w:rPr>
        <w:t>Measuring system set-up</w:t>
      </w:r>
      <w:r>
        <w:rPr>
          <w:rFonts w:cs="v4.2.0"/>
        </w:rPr>
        <w:t xml:space="preserve"> for input intermodulation.</w:t>
      </w:r>
    </w:p>
    <w:p w14:paraId="397B6897" w14:textId="0529772C" w:rsidR="004D3FFD" w:rsidRDefault="002C252C" w:rsidP="000C7F7D">
      <w:pPr>
        <w:pStyle w:val="NO"/>
      </w:pPr>
      <w:bookmarkStart w:id="4433" w:name="_Toc408331457"/>
      <w:r>
        <w:t>Note</w:t>
      </w:r>
      <w:r>
        <w:rPr>
          <w:rFonts w:hint="eastAsia"/>
          <w:lang w:val="en-US" w:eastAsia="zh-CN"/>
        </w:rPr>
        <w:t xml:space="preserve"> 1:</w:t>
      </w:r>
      <w:r w:rsidR="000C7F7D">
        <w:rPr>
          <w:lang w:val="en-US" w:eastAsia="zh-CN"/>
        </w:rPr>
        <w:tab/>
      </w:r>
      <w:r>
        <w:rPr>
          <w:rFonts w:hint="eastAsia"/>
          <w:lang w:val="en-US" w:eastAsia="zh-CN"/>
        </w:rPr>
        <w:t>T</w:t>
      </w:r>
      <w:r>
        <w:t>hat repeater is a bi-directional device. The signal generator may need protection.</w:t>
      </w:r>
    </w:p>
    <w:p w14:paraId="4E683595" w14:textId="30D8305D" w:rsidR="004D3FFD" w:rsidRDefault="002C252C" w:rsidP="000C7F7D">
      <w:pPr>
        <w:pStyle w:val="NO"/>
      </w:pPr>
      <w:r>
        <w:t>Note</w:t>
      </w:r>
      <w:r>
        <w:rPr>
          <w:rFonts w:hint="eastAsia"/>
          <w:lang w:val="en-US" w:eastAsia="zh-CN"/>
        </w:rPr>
        <w:t xml:space="preserve"> 2:</w:t>
      </w:r>
      <w:r w:rsidR="000C7F7D">
        <w:rPr>
          <w:lang w:val="en-US" w:eastAsia="zh-CN"/>
        </w:rPr>
        <w:tab/>
      </w:r>
      <w:r>
        <w:t xml:space="preserve">The OTA chamber shown in figure </w:t>
      </w:r>
      <w:r>
        <w:rPr>
          <w:rFonts w:hint="eastAsia"/>
          <w:lang w:val="en-US" w:eastAsia="zh-CN"/>
        </w:rPr>
        <w:t>E</w:t>
      </w:r>
      <w:r>
        <w:t>.</w:t>
      </w:r>
      <w:r>
        <w:rPr>
          <w:rFonts w:hint="eastAsia"/>
          <w:lang w:val="en-US" w:eastAsia="zh-CN"/>
        </w:rPr>
        <w:t>4</w:t>
      </w:r>
      <w:r>
        <w:t>-1 is intended to be generic and can be replaced with any suitable OTA chamber (Far field anechoic chamber, etc.)</w:t>
      </w:r>
    </w:p>
    <w:p w14:paraId="0EDC6EF9" w14:textId="3B9ABB91" w:rsidR="004D3FFD" w:rsidRDefault="002C252C" w:rsidP="000C7F7D">
      <w:pPr>
        <w:pStyle w:val="NO"/>
        <w:rPr>
          <w:lang w:val="en-US" w:eastAsia="zh-CN"/>
        </w:rPr>
      </w:pPr>
      <w:r>
        <w:t>Note</w:t>
      </w:r>
      <w:r>
        <w:rPr>
          <w:lang w:val="en-US" w:eastAsia="zh-CN"/>
        </w:rPr>
        <w:t xml:space="preserve"> 3:</w:t>
      </w:r>
      <w:r w:rsidR="000C7F7D">
        <w:tab/>
      </w:r>
      <w:r>
        <w:rPr>
          <w:lang w:val="en-US" w:eastAsia="zh-CN"/>
        </w:rPr>
        <w:t>It is  possible to keep the repeater static but move the measurement probes or use multiple probe.</w:t>
      </w:r>
    </w:p>
    <w:p w14:paraId="3A1A8337" w14:textId="77777777" w:rsidR="000C7F7D" w:rsidRDefault="000C7F7D"/>
    <w:p w14:paraId="3999F1C4" w14:textId="3F8C37F6" w:rsidR="004D3FFD" w:rsidRDefault="002C252C" w:rsidP="00D13A3B">
      <w:pPr>
        <w:pStyle w:val="Heading1"/>
        <w:rPr>
          <w:lang w:val="en-US" w:eastAsia="zh-CN"/>
        </w:rPr>
      </w:pPr>
      <w:bookmarkStart w:id="4434" w:name="_Toc121818498"/>
      <w:bookmarkStart w:id="4435" w:name="_Toc121818722"/>
      <w:bookmarkStart w:id="4436" w:name="_Toc124158477"/>
      <w:bookmarkStart w:id="4437" w:name="_Toc130558545"/>
      <w:bookmarkStart w:id="4438" w:name="_Toc137467270"/>
      <w:bookmarkStart w:id="4439" w:name="_Toc138884916"/>
      <w:bookmarkStart w:id="4440" w:name="_Toc138885140"/>
      <w:bookmarkStart w:id="4441" w:name="_Toc145511351"/>
      <w:bookmarkStart w:id="4442" w:name="_Toc155475828"/>
      <w:r>
        <w:rPr>
          <w:lang w:val="en-US" w:eastAsia="zh-CN"/>
        </w:rPr>
        <w:t>E.5</w:t>
      </w:r>
      <w:r>
        <w:rPr>
          <w:lang w:val="en-US" w:eastAsia="zh-CN"/>
        </w:rPr>
        <w:tab/>
        <w:t>Adjacent Channel Rejection Ratio</w:t>
      </w:r>
      <w:bookmarkEnd w:id="4433"/>
      <w:bookmarkEnd w:id="4434"/>
      <w:bookmarkEnd w:id="4435"/>
      <w:bookmarkEnd w:id="4436"/>
      <w:bookmarkEnd w:id="4437"/>
      <w:bookmarkEnd w:id="4438"/>
      <w:bookmarkEnd w:id="4439"/>
      <w:bookmarkEnd w:id="4440"/>
      <w:bookmarkEnd w:id="4441"/>
      <w:bookmarkEnd w:id="4442"/>
    </w:p>
    <w:p w14:paraId="61DCC597" w14:textId="77777777" w:rsidR="004D3FFD" w:rsidRDefault="002C252C">
      <w:pPr>
        <w:pStyle w:val="TH"/>
      </w:pPr>
      <w:r>
        <w:rPr>
          <w:noProof/>
        </w:rPr>
        <w:drawing>
          <wp:inline distT="0" distB="0" distL="114300" distR="114300" wp14:anchorId="641A20EB" wp14:editId="596DC9EF">
            <wp:extent cx="6116955" cy="2915920"/>
            <wp:effectExtent l="0" t="0" r="17145"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6116955" cy="2915920"/>
                    </a:xfrm>
                    <a:prstGeom prst="rect">
                      <a:avLst/>
                    </a:prstGeom>
                    <a:noFill/>
                    <a:ln>
                      <a:noFill/>
                    </a:ln>
                  </pic:spPr>
                </pic:pic>
              </a:graphicData>
            </a:graphic>
          </wp:inline>
        </w:drawing>
      </w:r>
    </w:p>
    <w:p w14:paraId="6D952671" w14:textId="77777777" w:rsidR="004D3FFD" w:rsidRDefault="002C252C">
      <w:pPr>
        <w:pStyle w:val="TF"/>
        <w:keepNext/>
        <w:rPr>
          <w:rFonts w:cs="v4.2.0"/>
        </w:rPr>
      </w:pPr>
      <w:r>
        <w:rPr>
          <w:rFonts w:cs="v4.2.0"/>
        </w:rPr>
        <w:t xml:space="preserve">Figure </w:t>
      </w:r>
      <w:r>
        <w:rPr>
          <w:rFonts w:cs="v4.2.0" w:hint="eastAsia"/>
          <w:lang w:val="en-US" w:eastAsia="zh-CN"/>
        </w:rPr>
        <w:t>E</w:t>
      </w:r>
      <w:r>
        <w:rPr>
          <w:rFonts w:cs="v4.2.0"/>
        </w:rPr>
        <w:t>.</w:t>
      </w:r>
      <w:r>
        <w:rPr>
          <w:rFonts w:cs="v4.2.0" w:hint="eastAsia"/>
          <w:lang w:val="en-US" w:eastAsia="zh-CN"/>
        </w:rPr>
        <w:t>5</w:t>
      </w:r>
      <w:r>
        <w:rPr>
          <w:rFonts w:cs="v4.2.0"/>
        </w:rPr>
        <w:t xml:space="preserve">-1: </w:t>
      </w:r>
      <w:r>
        <w:rPr>
          <w:rFonts w:eastAsia="MS PGothic" w:cs="v4.2.0"/>
        </w:rPr>
        <w:t>Measuring system set-up</w:t>
      </w:r>
      <w:r>
        <w:rPr>
          <w:rFonts w:cs="v4.2.0"/>
        </w:rPr>
        <w:t xml:space="preserve"> for Adjacent Channel Rejection Ratio</w:t>
      </w:r>
    </w:p>
    <w:p w14:paraId="0DF0AF2C" w14:textId="1DD6BD70" w:rsidR="004D3FFD" w:rsidRDefault="002C252C" w:rsidP="0098094B">
      <w:pPr>
        <w:pStyle w:val="NO"/>
      </w:pPr>
      <w:r>
        <w:t>Note</w:t>
      </w:r>
      <w:r>
        <w:rPr>
          <w:rFonts w:hint="eastAsia"/>
          <w:lang w:val="en-US" w:eastAsia="zh-CN"/>
        </w:rPr>
        <w:t xml:space="preserve"> 1:</w:t>
      </w:r>
      <w:r w:rsidR="0098094B">
        <w:rPr>
          <w:lang w:val="en-US" w:eastAsia="zh-CN"/>
        </w:rPr>
        <w:tab/>
      </w:r>
      <w:r>
        <w:rPr>
          <w:rFonts w:hint="eastAsia"/>
          <w:lang w:val="en-US" w:eastAsia="zh-CN"/>
        </w:rPr>
        <w:t>T</w:t>
      </w:r>
      <w:r>
        <w:t>hat repeater is a bi-directional device. The signal generator may need protection.</w:t>
      </w:r>
    </w:p>
    <w:p w14:paraId="657CD0AC" w14:textId="39EDC8C6" w:rsidR="004D3FFD" w:rsidRDefault="002C252C" w:rsidP="0098094B">
      <w:pPr>
        <w:pStyle w:val="NO"/>
      </w:pPr>
      <w:r>
        <w:t>Note</w:t>
      </w:r>
      <w:r>
        <w:rPr>
          <w:rFonts w:hint="eastAsia"/>
          <w:lang w:val="en-US" w:eastAsia="zh-CN"/>
        </w:rPr>
        <w:t xml:space="preserve"> 2:</w:t>
      </w:r>
      <w:r w:rsidR="0098094B">
        <w:rPr>
          <w:lang w:val="en-US" w:eastAsia="zh-CN"/>
        </w:rPr>
        <w:tab/>
      </w:r>
      <w:r>
        <w:t xml:space="preserve">The OTA chamber shown in figure </w:t>
      </w:r>
      <w:r>
        <w:rPr>
          <w:rFonts w:hint="eastAsia"/>
          <w:lang w:val="en-US" w:eastAsia="zh-CN"/>
        </w:rPr>
        <w:t>E</w:t>
      </w:r>
      <w:r>
        <w:t>.</w:t>
      </w:r>
      <w:r>
        <w:rPr>
          <w:rFonts w:hint="eastAsia"/>
          <w:lang w:val="en-US" w:eastAsia="zh-CN"/>
        </w:rPr>
        <w:t>5</w:t>
      </w:r>
      <w:r>
        <w:t>-1 is intended to be generic and can be replaced with any suitable OTA chamber (Far field anechoic chamber, etc.)</w:t>
      </w:r>
    </w:p>
    <w:p w14:paraId="005E3E57" w14:textId="4984FF75" w:rsidR="004D3FFD" w:rsidRDefault="002C252C" w:rsidP="0098094B">
      <w:pPr>
        <w:pStyle w:val="NO"/>
        <w:rPr>
          <w:lang w:val="en-US" w:eastAsia="zh-CN"/>
        </w:rPr>
      </w:pPr>
      <w:r>
        <w:t>Note</w:t>
      </w:r>
      <w:r>
        <w:rPr>
          <w:lang w:val="en-US" w:eastAsia="zh-CN"/>
        </w:rPr>
        <w:t xml:space="preserve"> 3:</w:t>
      </w:r>
      <w:r w:rsidR="0098094B">
        <w:rPr>
          <w:lang w:val="en-US" w:eastAsia="zh-CN"/>
        </w:rPr>
        <w:tab/>
      </w:r>
      <w:r>
        <w:rPr>
          <w:lang w:val="en-US" w:eastAsia="zh-CN"/>
        </w:rPr>
        <w:t>It is possible to keep the repeater static but move the measurement probes or use multiple probe.</w:t>
      </w:r>
    </w:p>
    <w:p w14:paraId="3A8A39A4" w14:textId="69C89F39" w:rsidR="004D3FFD" w:rsidRDefault="002C252C" w:rsidP="0098094B">
      <w:pPr>
        <w:pStyle w:val="NO"/>
      </w:pPr>
      <w:r>
        <w:rPr>
          <w:lang w:val="en-US" w:eastAsia="zh-CN"/>
        </w:rPr>
        <w:t>Note 4:</w:t>
      </w:r>
      <w:r w:rsidR="0098094B">
        <w:rPr>
          <w:lang w:val="en-US" w:eastAsia="zh-CN"/>
        </w:rPr>
        <w:tab/>
      </w:r>
      <w:r>
        <w:t>UL/DL timing can be provided to the repeater</w:t>
      </w:r>
      <w:r>
        <w:rPr>
          <w:rFonts w:hint="eastAsia"/>
          <w:lang w:val="en-US" w:eastAsia="zh-CN"/>
        </w:rPr>
        <w:t>.</w:t>
      </w:r>
    </w:p>
    <w:p w14:paraId="4ABC6307" w14:textId="77777777" w:rsidR="004C1EED" w:rsidRDefault="004C1EED" w:rsidP="004C1EED">
      <w:pPr>
        <w:pStyle w:val="Heading2"/>
        <w:rPr>
          <w:noProof/>
          <w:lang w:val="en-US"/>
        </w:rPr>
      </w:pPr>
      <w:r>
        <w:rPr>
          <w:noProof/>
          <w:lang w:val="en-US"/>
        </w:rPr>
        <w:t>E</w:t>
      </w:r>
      <w:r w:rsidRPr="00465B23">
        <w:rPr>
          <w:noProof/>
          <w:lang w:val="en-US"/>
        </w:rPr>
        <w:t>.</w:t>
      </w:r>
      <w:r>
        <w:rPr>
          <w:noProof/>
          <w:lang w:val="en-US"/>
        </w:rPr>
        <w:t>6</w:t>
      </w:r>
      <w:r w:rsidRPr="00465B23">
        <w:rPr>
          <w:noProof/>
          <w:lang w:val="en-US"/>
        </w:rPr>
        <w:t xml:space="preserve"> </w:t>
      </w:r>
      <w:r w:rsidRPr="00465B23">
        <w:rPr>
          <w:noProof/>
          <w:lang w:val="en-US"/>
        </w:rPr>
        <w:tab/>
        <w:t>NCR-MT type 2-O PDSCH a</w:t>
      </w:r>
      <w:r>
        <w:rPr>
          <w:noProof/>
          <w:lang w:val="en-US"/>
        </w:rPr>
        <w:t>nd PDCCH testing</w:t>
      </w:r>
    </w:p>
    <w:p w14:paraId="10B121DC" w14:textId="77777777" w:rsidR="004C1EED" w:rsidRDefault="004C1EED" w:rsidP="004C1EED">
      <w:pPr>
        <w:rPr>
          <w:lang w:val="en-US"/>
        </w:rPr>
      </w:pPr>
    </w:p>
    <w:p w14:paraId="766CBEF3" w14:textId="77777777" w:rsidR="004C1EED" w:rsidRPr="0004101A" w:rsidRDefault="004C1EED" w:rsidP="004C1EED">
      <w:pPr>
        <w:pStyle w:val="TH"/>
      </w:pPr>
      <w:r w:rsidRPr="0004101A">
        <w:object w:dxaOrig="9456" w:dyaOrig="5748" w14:anchorId="5B6BC93E">
          <v:shape id="_x0000_i1040" type="#_x0000_t75" style="width:473.65pt;height:4in" o:ole="">
            <v:imagedata r:id="rId29" o:title=""/>
          </v:shape>
          <o:OLEObject Type="Embed" ProgID="Visio.Drawing.15" ShapeID="_x0000_i1040" DrawAspect="Content" ObjectID="_1781368261" r:id="rId30"/>
        </w:object>
      </w:r>
    </w:p>
    <w:p w14:paraId="44E65BCD" w14:textId="77777777" w:rsidR="004C1EED" w:rsidRDefault="004C1EED" w:rsidP="004C1EED">
      <w:pPr>
        <w:rPr>
          <w:lang w:val="en-US"/>
        </w:rPr>
      </w:pPr>
    </w:p>
    <w:p w14:paraId="545C9420" w14:textId="77777777" w:rsidR="004C1EED" w:rsidRPr="00B81437" w:rsidRDefault="004C1EED" w:rsidP="004C1EED">
      <w:pPr>
        <w:pStyle w:val="TF"/>
      </w:pPr>
      <w:r w:rsidRPr="00B81437">
        <w:t>Figure E.6-1: Functional set-up for PDCCH, PDSCH performance requirements with Rx diversity (2 Rx case shown)</w:t>
      </w:r>
    </w:p>
    <w:p w14:paraId="7EAB627E" w14:textId="77777777" w:rsidR="004C1EED" w:rsidRPr="0004101A" w:rsidRDefault="004C1EED" w:rsidP="004C1EED">
      <w:r w:rsidRPr="0004101A">
        <w:t xml:space="preserve">The OTA chamber shown in Figure </w:t>
      </w:r>
      <w:r>
        <w:t>E.6</w:t>
      </w:r>
      <w:r w:rsidRPr="0004101A">
        <w:t>-1 is intended to be generic and can be replaced with any suitable OTA chamber (e.g. far field anechoic chamber, CATR, etc.).</w:t>
      </w:r>
    </w:p>
    <w:p w14:paraId="0FEE77EF" w14:textId="77777777" w:rsidR="004C1EED" w:rsidRPr="0004101A" w:rsidRDefault="004C1EED" w:rsidP="004C1EED">
      <w:pPr>
        <w:pStyle w:val="NO"/>
      </w:pPr>
      <w:r w:rsidRPr="0004101A">
        <w:t>NOTE 1:</w:t>
      </w:r>
      <w:r w:rsidRPr="0004101A">
        <w:tab/>
        <w:t>The feedback could be done as an RF feedback, either using NR channels or using other means, or as a digital feedback. The HARQ Feedback should be error free.</w:t>
      </w:r>
    </w:p>
    <w:p w14:paraId="4A7BBE8D" w14:textId="77777777" w:rsidR="004C1EED" w:rsidRPr="0004101A" w:rsidRDefault="004C1EED" w:rsidP="004C1EED">
      <w:pPr>
        <w:pStyle w:val="NO"/>
      </w:pPr>
      <w:r w:rsidRPr="0004101A">
        <w:t>NOTE 2:</w:t>
      </w:r>
      <w:r w:rsidRPr="0004101A">
        <w:tab/>
        <w:t xml:space="preserve">In tests performed with signal generators, a synchronization signal may be provided between the </w:t>
      </w:r>
      <w:r>
        <w:t>NCR</w:t>
      </w:r>
      <w:r w:rsidRPr="0004101A">
        <w:t xml:space="preserve"> node and the signal generator, or a common (e.g., GNSS) source may be provided to both </w:t>
      </w:r>
      <w:r>
        <w:t>NCR</w:t>
      </w:r>
      <w:r w:rsidRPr="0004101A">
        <w:t xml:space="preserve"> node and the signal generator, to enable correct timing of the wanted signal. </w:t>
      </w:r>
      <w:r w:rsidRPr="0004101A">
        <w:rPr>
          <w:szCs w:val="24"/>
          <w:lang w:eastAsia="zh-CN"/>
        </w:rPr>
        <w:t>The method of synchronization with the TE is left to test implementation.</w:t>
      </w:r>
    </w:p>
    <w:p w14:paraId="0849FFF1" w14:textId="77777777" w:rsidR="004C1EED" w:rsidRPr="0004101A" w:rsidRDefault="004C1EED" w:rsidP="004C1EED">
      <w:pPr>
        <w:pStyle w:val="NO"/>
      </w:pPr>
      <w:r w:rsidRPr="0004101A">
        <w:t>NOTE 3:</w:t>
      </w:r>
      <w:r w:rsidRPr="0004101A">
        <w:tab/>
        <w:t>It is left up to implementation how L1/L2 is configured for testing.</w:t>
      </w:r>
    </w:p>
    <w:p w14:paraId="19EC766D" w14:textId="77777777" w:rsidR="004C1EED" w:rsidRDefault="004C1EED" w:rsidP="004C1EED"/>
    <w:p w14:paraId="1F87FE14" w14:textId="77777777" w:rsidR="004C1EED" w:rsidRDefault="004C1EED" w:rsidP="004C1EED">
      <w:pPr>
        <w:pStyle w:val="Heading2"/>
      </w:pPr>
      <w:r>
        <w:t>E.7</w:t>
      </w:r>
      <w:r>
        <w:tab/>
        <w:t>NCR-MT type 2-O CQI testing</w:t>
      </w:r>
    </w:p>
    <w:p w14:paraId="3F2B0DDF" w14:textId="77777777" w:rsidR="004C1EED" w:rsidRDefault="004C1EED" w:rsidP="004C1EED"/>
    <w:p w14:paraId="71BFFE39" w14:textId="77777777" w:rsidR="004C1EED" w:rsidRPr="00120294" w:rsidRDefault="004C1EED" w:rsidP="004C1EED">
      <w:pPr>
        <w:pStyle w:val="TH"/>
      </w:pPr>
      <w:r w:rsidRPr="009077E9">
        <w:rPr>
          <w:b w:val="0"/>
        </w:rPr>
        <w:object w:dxaOrig="9456" w:dyaOrig="5749" w14:anchorId="51143E91">
          <v:shape id="_x0000_i1041" type="#_x0000_t75" style="width:473.65pt;height:4in" o:ole="">
            <v:imagedata r:id="rId31" o:title=""/>
          </v:shape>
          <o:OLEObject Type="Embed" ProgID="Visio.Drawing.15" ShapeID="_x0000_i1041" DrawAspect="Content" ObjectID="_1781368262" r:id="rId32"/>
        </w:object>
      </w:r>
    </w:p>
    <w:p w14:paraId="6D88C538" w14:textId="77777777" w:rsidR="004C1EED" w:rsidRPr="00120294" w:rsidRDefault="004C1EED" w:rsidP="004C1EED">
      <w:pPr>
        <w:pStyle w:val="TF"/>
      </w:pPr>
      <w:r w:rsidRPr="00120294">
        <w:t xml:space="preserve">Figure </w:t>
      </w:r>
      <w:r>
        <w:t>E.7</w:t>
      </w:r>
      <w:r w:rsidRPr="00120294">
        <w:t>-1: Functional set-up for PUSCH, PRACH, CSI reporting performance requirements in static AWGN channel with Rx diversity (2 Rx case shown)</w:t>
      </w:r>
    </w:p>
    <w:p w14:paraId="3302E091" w14:textId="77777777" w:rsidR="004C1EED" w:rsidRPr="00120294" w:rsidRDefault="004C1EED" w:rsidP="004C1EED">
      <w:r w:rsidRPr="00120294">
        <w:t xml:space="preserve">The OTA chamber shown in Figure </w:t>
      </w:r>
      <w:r>
        <w:t>E.7</w:t>
      </w:r>
      <w:r w:rsidRPr="00120294">
        <w:t>-1 is intended to be generic and can be replaced with any suitable OTA chamber (e.g. far field anechoic chamber, CATR, etc.).</w:t>
      </w:r>
    </w:p>
    <w:p w14:paraId="106DF1D2" w14:textId="77777777" w:rsidR="004C1EED" w:rsidRPr="00000E36" w:rsidRDefault="004C1EED" w:rsidP="004C1EED">
      <w:pPr>
        <w:pStyle w:val="NO"/>
      </w:pPr>
      <w:r w:rsidRPr="00000E36">
        <w:t>NOTE 1:</w:t>
      </w:r>
      <w:r w:rsidRPr="00000E36">
        <w:tab/>
        <w:t>The feedback could be done as an RF feedback, either using NR channels or using other means, or as a digital feedback. The HARQ Feedback should be error free.</w:t>
      </w:r>
    </w:p>
    <w:p w14:paraId="64E2C247" w14:textId="77777777" w:rsidR="004C1EED" w:rsidRPr="00000E36" w:rsidRDefault="004C1EED" w:rsidP="004C1EED">
      <w:pPr>
        <w:pStyle w:val="NO"/>
      </w:pPr>
      <w:r w:rsidRPr="00000E36">
        <w:t>NOTE 2:</w:t>
      </w:r>
      <w:r w:rsidRPr="00000E36">
        <w:tab/>
        <w:t xml:space="preserve">In tests performed with signal generators, a synchronization signal may be provided between the IAB node and the signal generator, or a common (e.g., GNSS) source may be provided to both IAB node and the signal generator, to enable correct timing of the wanted signal. </w:t>
      </w:r>
      <w:r w:rsidRPr="001604DF">
        <w:t>The method of synchronization with the TE is left to test implementation.</w:t>
      </w:r>
    </w:p>
    <w:p w14:paraId="6A441873" w14:textId="77777777" w:rsidR="004C1EED" w:rsidRPr="001604DF" w:rsidRDefault="004C1EED" w:rsidP="004C1EED">
      <w:pPr>
        <w:pStyle w:val="NO"/>
      </w:pPr>
      <w:r w:rsidRPr="00000E36">
        <w:t>NOTE 3:</w:t>
      </w:r>
      <w:r w:rsidRPr="00000E36">
        <w:tab/>
        <w:t>It is left up to implementation how L1/L2 is configured for testing.</w:t>
      </w:r>
    </w:p>
    <w:p w14:paraId="382FF01D" w14:textId="77777777" w:rsidR="004C1EED" w:rsidRPr="00247DE9" w:rsidRDefault="004C1EED" w:rsidP="004C1EED"/>
    <w:p w14:paraId="63D21E98" w14:textId="77777777" w:rsidR="004D3FFD" w:rsidRPr="00247DE9" w:rsidRDefault="004D3FFD">
      <w:pPr>
        <w:rPr>
          <w:lang w:val="en-US"/>
        </w:rPr>
      </w:pPr>
    </w:p>
    <w:p w14:paraId="0EECA987" w14:textId="0E14F8DE" w:rsidR="004D3FFD" w:rsidRDefault="002C252C" w:rsidP="00D13A3B">
      <w:pPr>
        <w:pStyle w:val="Heading8"/>
        <w:rPr>
          <w:rFonts w:eastAsia="MS Mincho"/>
        </w:rPr>
      </w:pPr>
      <w:bookmarkStart w:id="4443" w:name="_Toc21888"/>
      <w:bookmarkStart w:id="4444" w:name="_Toc19178"/>
      <w:bookmarkStart w:id="4445" w:name="_Toc29350"/>
      <w:bookmarkStart w:id="4446" w:name="_Toc121818499"/>
      <w:bookmarkStart w:id="4447" w:name="_Toc121818723"/>
      <w:bookmarkStart w:id="4448" w:name="_Toc124158478"/>
      <w:bookmarkStart w:id="4449" w:name="_Toc130558546"/>
      <w:bookmarkStart w:id="4450" w:name="_Toc137467271"/>
      <w:bookmarkStart w:id="4451" w:name="_Toc138884917"/>
      <w:bookmarkStart w:id="4452" w:name="_Toc138885141"/>
      <w:bookmarkStart w:id="4453" w:name="_Toc145511352"/>
      <w:bookmarkStart w:id="4454" w:name="_Toc155475829"/>
      <w:r>
        <w:rPr>
          <w:rFonts w:eastAsia="MS Mincho"/>
        </w:rPr>
        <w:t xml:space="preserve">Annex </w:t>
      </w:r>
      <w:r>
        <w:rPr>
          <w:rFonts w:hint="eastAsia"/>
          <w:lang w:val="en-US" w:eastAsia="zh-CN"/>
        </w:rPr>
        <w:t>F</w:t>
      </w:r>
      <w:r w:rsidR="00102DE9">
        <w:rPr>
          <w:lang w:val="en-US" w:eastAsia="zh-CN"/>
        </w:rPr>
        <w:t xml:space="preserve"> </w:t>
      </w:r>
      <w:r>
        <w:t>(</w:t>
      </w:r>
      <w:r>
        <w:rPr>
          <w:rFonts w:hint="eastAsia"/>
          <w:lang w:eastAsia="zh-CN"/>
        </w:rPr>
        <w:t>n</w:t>
      </w:r>
      <w:r>
        <w:t>ormative)</w:t>
      </w:r>
      <w:r>
        <w:rPr>
          <w:rFonts w:eastAsia="MS Mincho"/>
        </w:rPr>
        <w:t>:</w:t>
      </w:r>
      <w:bookmarkStart w:id="4455" w:name="_Toc23984"/>
      <w:bookmarkStart w:id="4456" w:name="_Toc31422"/>
      <w:bookmarkStart w:id="4457" w:name="_Toc14206"/>
      <w:bookmarkEnd w:id="4443"/>
      <w:bookmarkEnd w:id="4444"/>
      <w:bookmarkEnd w:id="4445"/>
      <w:r w:rsidR="008C11A2" w:rsidRPr="00A1115A">
        <w:br/>
      </w:r>
      <w:r>
        <w:rPr>
          <w:rFonts w:eastAsia="MS Mincho"/>
        </w:rPr>
        <w:t>In-channel TX tests</w:t>
      </w:r>
      <w:bookmarkEnd w:id="4446"/>
      <w:bookmarkEnd w:id="4447"/>
      <w:bookmarkEnd w:id="4448"/>
      <w:bookmarkEnd w:id="4449"/>
      <w:bookmarkEnd w:id="4450"/>
      <w:bookmarkEnd w:id="4451"/>
      <w:bookmarkEnd w:id="4452"/>
      <w:bookmarkEnd w:id="4453"/>
      <w:bookmarkEnd w:id="4454"/>
      <w:bookmarkEnd w:id="4455"/>
      <w:bookmarkEnd w:id="4456"/>
      <w:bookmarkEnd w:id="4457"/>
    </w:p>
    <w:p w14:paraId="30AAD798" w14:textId="77777777" w:rsidR="008C11A2" w:rsidRPr="008C11A2" w:rsidRDefault="008C11A2" w:rsidP="008C11A2">
      <w:pPr>
        <w:rPr>
          <w:rFonts w:eastAsia="MS Mincho"/>
        </w:rPr>
      </w:pPr>
    </w:p>
    <w:p w14:paraId="283060A2" w14:textId="77777777" w:rsidR="004D3FFD" w:rsidRDefault="002C252C" w:rsidP="00D13A3B">
      <w:pPr>
        <w:pStyle w:val="Heading1"/>
        <w:rPr>
          <w:lang w:eastAsia="ja-JP"/>
        </w:rPr>
      </w:pPr>
      <w:bookmarkStart w:id="4458" w:name="_Toc45886401"/>
      <w:bookmarkStart w:id="4459" w:name="_Toc58918339"/>
      <w:bookmarkStart w:id="4460" w:name="_Toc74916234"/>
      <w:bookmarkStart w:id="4461" w:name="_Toc76114859"/>
      <w:bookmarkStart w:id="4462" w:name="_Toc29811002"/>
      <w:bookmarkStart w:id="4463" w:name="_Toc82536867"/>
      <w:bookmarkStart w:id="4464" w:name="_Toc21103153"/>
      <w:bookmarkStart w:id="4465" w:name="_Toc58916158"/>
      <w:bookmarkStart w:id="4466" w:name="_Toc76544745"/>
      <w:bookmarkStart w:id="4467" w:name="_Toc37273310"/>
      <w:bookmarkStart w:id="4468" w:name="_Toc36636364"/>
      <w:bookmarkStart w:id="4469" w:name="_Toc53183446"/>
      <w:bookmarkStart w:id="4470" w:name="_Toc66694209"/>
      <w:bookmarkStart w:id="4471" w:name="_Toc121818500"/>
      <w:bookmarkStart w:id="4472" w:name="_Toc121818724"/>
      <w:bookmarkStart w:id="4473" w:name="_Toc124158479"/>
      <w:bookmarkStart w:id="4474" w:name="_Toc130558547"/>
      <w:bookmarkStart w:id="4475" w:name="_Toc137467272"/>
      <w:bookmarkStart w:id="4476" w:name="_Toc138884918"/>
      <w:bookmarkStart w:id="4477" w:name="_Toc138885142"/>
      <w:bookmarkStart w:id="4478" w:name="_Toc145511353"/>
      <w:bookmarkStart w:id="4479" w:name="_Toc155475830"/>
      <w:r>
        <w:rPr>
          <w:rFonts w:hint="eastAsia"/>
          <w:lang w:val="en-US" w:eastAsia="zh-CN"/>
        </w:rPr>
        <w:t>F</w:t>
      </w:r>
      <w:r>
        <w:rPr>
          <w:lang w:eastAsia="ja-JP"/>
        </w:rPr>
        <w:t>.1</w:t>
      </w:r>
      <w:r>
        <w:rPr>
          <w:lang w:eastAsia="ja-JP"/>
        </w:rPr>
        <w:tab/>
        <w:t>General</w:t>
      </w:r>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p>
    <w:p w14:paraId="62F7F05B" w14:textId="77777777" w:rsidR="004D3FFD" w:rsidRDefault="002C252C">
      <w:pPr>
        <w:rPr>
          <w:color w:val="000000"/>
          <w:lang w:eastAsia="ja-JP"/>
        </w:rPr>
      </w:pPr>
      <w:r>
        <w:rPr>
          <w:color w:val="000000"/>
          <w:lang w:eastAsia="ja-JP"/>
        </w:rPr>
        <w:t>The in-channel TX test enables the measurement of all relevant parameters that describe the in-channel quality of the output signal of the repeater under test in a single measurement process.</w:t>
      </w:r>
    </w:p>
    <w:p w14:paraId="5CCCB42A" w14:textId="77777777" w:rsidR="004D3FFD" w:rsidRDefault="002C252C">
      <w:pPr>
        <w:rPr>
          <w:color w:val="000000"/>
          <w:lang w:eastAsia="ja-JP"/>
        </w:rPr>
      </w:pPr>
      <w:r>
        <w:rPr>
          <w:color w:val="000000"/>
          <w:lang w:eastAsia="ja-JP"/>
        </w:rPr>
        <w:t>The parameters describing the in-channel quality of a transmitter, however, are not necessarily independent. The algorithm chosen for description inside this annex places particular emphasis on the exclusion of all interdependencies among the parameters.</w:t>
      </w:r>
    </w:p>
    <w:p w14:paraId="342898AF" w14:textId="77777777" w:rsidR="004D3FFD" w:rsidRDefault="002C252C" w:rsidP="00D13A3B">
      <w:pPr>
        <w:pStyle w:val="Heading1"/>
        <w:rPr>
          <w:lang w:eastAsia="ja-JP"/>
        </w:rPr>
      </w:pPr>
      <w:bookmarkStart w:id="4480" w:name="_Toc37273311"/>
      <w:bookmarkStart w:id="4481" w:name="_Toc29811003"/>
      <w:bookmarkStart w:id="4482" w:name="_Toc76544746"/>
      <w:bookmarkStart w:id="4483" w:name="_Toc58916159"/>
      <w:bookmarkStart w:id="4484" w:name="_Toc66694210"/>
      <w:bookmarkStart w:id="4485" w:name="_Toc21103154"/>
      <w:bookmarkStart w:id="4486" w:name="_Toc82536868"/>
      <w:bookmarkStart w:id="4487" w:name="_Toc53183447"/>
      <w:bookmarkStart w:id="4488" w:name="_Toc58918340"/>
      <w:bookmarkStart w:id="4489" w:name="_Toc36636365"/>
      <w:bookmarkStart w:id="4490" w:name="_Toc45886402"/>
      <w:bookmarkStart w:id="4491" w:name="_Toc76114860"/>
      <w:bookmarkStart w:id="4492" w:name="_Toc74916235"/>
      <w:bookmarkStart w:id="4493" w:name="_Toc121818501"/>
      <w:bookmarkStart w:id="4494" w:name="_Toc121818725"/>
      <w:bookmarkStart w:id="4495" w:name="_Toc124158480"/>
      <w:bookmarkStart w:id="4496" w:name="_Toc130558548"/>
      <w:bookmarkStart w:id="4497" w:name="_Toc137467273"/>
      <w:bookmarkStart w:id="4498" w:name="_Toc138884919"/>
      <w:bookmarkStart w:id="4499" w:name="_Toc138885143"/>
      <w:bookmarkStart w:id="4500" w:name="_Toc145511354"/>
      <w:bookmarkStart w:id="4501" w:name="_Toc155475831"/>
      <w:r>
        <w:rPr>
          <w:rFonts w:hint="eastAsia"/>
          <w:lang w:val="en-US" w:eastAsia="zh-CN"/>
        </w:rPr>
        <w:t>F</w:t>
      </w:r>
      <w:r>
        <w:rPr>
          <w:lang w:eastAsia="ja-JP"/>
        </w:rPr>
        <w:t>.2</w:t>
      </w:r>
      <w:r>
        <w:rPr>
          <w:lang w:eastAsia="ja-JP"/>
        </w:rPr>
        <w:tab/>
        <w:t>Basic principles</w:t>
      </w:r>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p>
    <w:p w14:paraId="14763ADB" w14:textId="77777777" w:rsidR="004D3FFD" w:rsidRDefault="002C252C">
      <w:pPr>
        <w:rPr>
          <w:color w:val="000000"/>
          <w:lang w:eastAsia="ja-JP"/>
        </w:rPr>
      </w:pPr>
      <w:r>
        <w:rPr>
          <w:color w:val="000000"/>
          <w:lang w:eastAsia="ja-JP"/>
        </w:rPr>
        <w:t>The process is based on the comparison of the actual output signal of the TX under test, received by an ideal receiver, with an ideal signal, that is generated by the measuring equipment and represents an ideal error free received signal. All signals are represented as equivalent (generally complex) baseband signals.</w:t>
      </w:r>
    </w:p>
    <w:p w14:paraId="16BCAFC3" w14:textId="77777777" w:rsidR="004D3FFD" w:rsidRDefault="002C252C">
      <w:pPr>
        <w:rPr>
          <w:color w:val="000000"/>
          <w:lang w:eastAsia="ja-JP"/>
        </w:rPr>
      </w:pPr>
      <w:r>
        <w:rPr>
          <w:color w:val="000000"/>
          <w:lang w:eastAsia="ja-JP"/>
        </w:rPr>
        <w:t>The description below uses numbers and illustrations as examples only. These numbers are taken from a TDD frame structure with normal CP length, 120 kHz SCS and a transmission bandwidth configuration of 400 MHz (</w:t>
      </w:r>
      <w:r>
        <w:rPr>
          <w:i/>
          <w:iCs/>
          <w:color w:val="000000"/>
          <w:lang w:eastAsia="ja-JP"/>
        </w:rPr>
        <w:t>N</w:t>
      </w:r>
      <w:r>
        <w:rPr>
          <w:color w:val="000000"/>
          <w:vertAlign w:val="subscript"/>
          <w:lang w:eastAsia="ja-JP"/>
        </w:rPr>
        <w:t xml:space="preserve">RB </w:t>
      </w:r>
      <w:r>
        <w:rPr>
          <w:color w:val="000000"/>
          <w:lang w:eastAsia="ja-JP"/>
        </w:rPr>
        <w:t>= 264). The application of the text below, however, is not restricted to this parameter set.</w:t>
      </w:r>
    </w:p>
    <w:p w14:paraId="5FAF9B43" w14:textId="77777777" w:rsidR="004D3FFD" w:rsidRDefault="002C252C" w:rsidP="00D13A3B">
      <w:pPr>
        <w:pStyle w:val="Heading2"/>
        <w:rPr>
          <w:lang w:eastAsia="ja-JP"/>
        </w:rPr>
      </w:pPr>
      <w:bookmarkStart w:id="4502" w:name="_Toc74916236"/>
      <w:bookmarkStart w:id="4503" w:name="_Toc21103155"/>
      <w:bookmarkStart w:id="4504" w:name="_Toc76544747"/>
      <w:bookmarkStart w:id="4505" w:name="_Toc53183448"/>
      <w:bookmarkStart w:id="4506" w:name="_Toc82536869"/>
      <w:bookmarkStart w:id="4507" w:name="_Toc45886403"/>
      <w:bookmarkStart w:id="4508" w:name="_Toc36636366"/>
      <w:bookmarkStart w:id="4509" w:name="_Toc58916160"/>
      <w:bookmarkStart w:id="4510" w:name="_Toc58918341"/>
      <w:bookmarkStart w:id="4511" w:name="_Toc66694211"/>
      <w:bookmarkStart w:id="4512" w:name="_Toc76114861"/>
      <w:bookmarkStart w:id="4513" w:name="_Toc29811004"/>
      <w:bookmarkStart w:id="4514" w:name="_Toc37273312"/>
      <w:bookmarkStart w:id="4515" w:name="_Toc121818502"/>
      <w:bookmarkStart w:id="4516" w:name="_Toc121818726"/>
      <w:bookmarkStart w:id="4517" w:name="_Toc124158481"/>
      <w:bookmarkStart w:id="4518" w:name="_Toc130558549"/>
      <w:bookmarkStart w:id="4519" w:name="_Toc137467274"/>
      <w:bookmarkStart w:id="4520" w:name="_Toc138884920"/>
      <w:bookmarkStart w:id="4521" w:name="_Toc138885144"/>
      <w:bookmarkStart w:id="4522" w:name="_Toc145511355"/>
      <w:bookmarkStart w:id="4523" w:name="_Toc155475832"/>
      <w:r>
        <w:rPr>
          <w:rFonts w:hint="eastAsia"/>
          <w:lang w:val="en-US" w:eastAsia="zh-CN"/>
        </w:rPr>
        <w:t>F</w:t>
      </w:r>
      <w:r>
        <w:rPr>
          <w:lang w:eastAsia="ja-JP"/>
        </w:rPr>
        <w:t>.2.1</w:t>
      </w:r>
      <w:r>
        <w:rPr>
          <w:lang w:eastAsia="ja-JP"/>
        </w:rPr>
        <w:tab/>
        <w:t>Output signal of the TX under test</w:t>
      </w:r>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p>
    <w:p w14:paraId="6EE447DB" w14:textId="77777777" w:rsidR="004D3FFD" w:rsidRDefault="002C252C">
      <w:pPr>
        <w:rPr>
          <w:color w:val="000000"/>
          <w:lang w:eastAsia="ja-JP"/>
        </w:rPr>
      </w:pPr>
      <w:r>
        <w:rPr>
          <w:color w:val="000000"/>
          <w:lang w:eastAsia="ja-JP"/>
        </w:rPr>
        <w:t xml:space="preserve">The output signal of the TX under test is acquired by the measuring equipment and stored for further processsing. It is sampled at a sampling rate which is the product of the SCS and the </w:t>
      </w:r>
      <w:r>
        <w:rPr>
          <w:i/>
          <w:color w:val="000000"/>
          <w:lang w:eastAsia="ja-JP"/>
        </w:rPr>
        <w:t>FFT size</w:t>
      </w:r>
      <w:r>
        <w:rPr>
          <w:color w:val="000000"/>
          <w:lang w:eastAsia="ja-JP"/>
        </w:rPr>
        <w:t xml:space="preserve">, and it is named </w:t>
      </w:r>
      <w:r>
        <w:rPr>
          <w:color w:val="000000"/>
          <w:lang w:eastAsia="ja-JP"/>
        </w:rPr>
        <w:fldChar w:fldCharType="begin"/>
      </w:r>
      <w:r>
        <w:rPr>
          <w:color w:val="000000"/>
          <w:lang w:eastAsia="ja-JP"/>
        </w:rPr>
        <w:instrText xml:space="preserve"> QUOTE </w:instrText>
      </w:r>
      <w:r w:rsidR="00EF1A7F">
        <w:rPr>
          <w:position w:val="-5"/>
        </w:rPr>
        <w:pict w14:anchorId="63E8CB9C">
          <v:shape id="_x0000_i1042"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B765C&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CB765C&quot; wsp:rsidP=&quot;00CB765C&quot;&gt;&lt;m:oMathPara&gt;&lt;m:oMath&gt;&lt;m:r&gt;&lt;w:rPr&gt;&lt;w:rFonts w:ascii=&quot;Cambria Math&quot; w:h-ansi=&quot;Cambria Math&quot;/&gt;&lt;wx:font wx:val=&quot;Cambria Math&quot;/&gt;&lt;w:i/&gt;&lt;w:noProof/&gt;&lt;w:color w:val=&quot;000000&quot;/&gt;&lt;w:lang w:fareast=&quot;JA&quot;/&gt;&lt;/w:rPr&gt;&lt;m:t&gt;z&lt;/m:t&gt;&lt;/m:r&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Pr>
          <w:color w:val="000000"/>
          <w:lang w:eastAsia="ja-JP"/>
        </w:rPr>
        <w:instrText xml:space="preserve"> </w:instrText>
      </w:r>
      <w:r>
        <w:rPr>
          <w:color w:val="000000"/>
          <w:lang w:eastAsia="ja-JP"/>
        </w:rPr>
        <w:fldChar w:fldCharType="separate"/>
      </w:r>
      <w:r w:rsidR="00EF1A7F">
        <w:rPr>
          <w:position w:val="-5"/>
        </w:rPr>
        <w:pict w14:anchorId="74D80E30">
          <v:shape id="_x0000_i1043"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B765C&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CB765C&quot; wsp:rsidP=&quot;00CB765C&quot;&gt;&lt;m:oMathPara&gt;&lt;m:oMath&gt;&lt;m:r&gt;&lt;w:rPr&gt;&lt;w:rFonts w:ascii=&quot;Cambria Math&quot; w:h-ansi=&quot;Cambria Math&quot;/&gt;&lt;wx:font wx:val=&quot;Cambria Math&quot;/&gt;&lt;w:i/&gt;&lt;w:noProof/&gt;&lt;w:color w:val=&quot;000000&quot;/&gt;&lt;w:lang w:fareast=&quot;JA&quot;/&gt;&lt;/w:rPr&gt;&lt;m:t&gt;z&lt;/m:t&gt;&lt;/m:r&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Pr>
          <w:color w:val="000000"/>
          <w:lang w:eastAsia="ja-JP"/>
        </w:rPr>
        <w:fldChar w:fldCharType="end"/>
      </w:r>
      <w:r>
        <w:rPr>
          <w:color w:val="000000"/>
          <w:lang w:eastAsia="ja-JP"/>
        </w:rPr>
        <w:t xml:space="preserve">. </w:t>
      </w:r>
    </w:p>
    <w:p w14:paraId="46A599B0" w14:textId="77777777" w:rsidR="004D3FFD" w:rsidRDefault="002C252C">
      <w:pPr>
        <w:rPr>
          <w:color w:val="000000"/>
          <w:lang w:eastAsia="ja-JP"/>
        </w:rPr>
      </w:pPr>
      <w:r>
        <w:rPr>
          <w:color w:val="000000"/>
          <w:lang w:eastAsia="ja-JP"/>
        </w:rPr>
        <w:t xml:space="preserve">For FR2, </w:t>
      </w:r>
      <w:r>
        <w:rPr>
          <w:i/>
          <w:color w:val="000000"/>
          <w:lang w:eastAsia="ja-JP"/>
        </w:rPr>
        <w:t>FFT size</w:t>
      </w:r>
      <w:r>
        <w:rPr>
          <w:color w:val="000000"/>
          <w:lang w:eastAsia="ja-JP"/>
        </w:rPr>
        <w:t xml:space="preserve"> is determined by the transmission bandwidth in table 6.6.3.5-2 for 60 kHz SCS, and table</w:t>
      </w:r>
      <w:r>
        <w:rPr>
          <w:rFonts w:eastAsia="MS Mincho"/>
          <w:color w:val="000000"/>
          <w:lang w:eastAsia="ja-JP"/>
        </w:rPr>
        <w:t> </w:t>
      </w:r>
      <w:r>
        <w:rPr>
          <w:color w:val="000000"/>
          <w:lang w:eastAsia="ja-JP"/>
        </w:rPr>
        <w:t>6.6.3.5</w:t>
      </w:r>
      <w:r>
        <w:rPr>
          <w:color w:val="000000"/>
          <w:lang w:eastAsia="ja-JP"/>
        </w:rPr>
        <w:noBreakHyphen/>
        <w:t>3</w:t>
      </w:r>
      <w:r>
        <w:rPr>
          <w:lang w:val="en-US"/>
        </w:rPr>
        <w:t xml:space="preserve"> in [</w:t>
      </w:r>
      <w:r>
        <w:rPr>
          <w:rFonts w:hint="eastAsia"/>
          <w:lang w:val="en-US" w:eastAsia="zh-CN"/>
        </w:rPr>
        <w:t>5</w:t>
      </w:r>
      <w:r>
        <w:rPr>
          <w:lang w:val="en-US"/>
        </w:rPr>
        <w:t>]</w:t>
      </w:r>
      <w:r>
        <w:rPr>
          <w:color w:val="000000"/>
          <w:lang w:eastAsia="ja-JP"/>
        </w:rPr>
        <w:t xml:space="preserve"> for 120 kHz SCS. In the time domain it comprises at least 10 ms. It is modelled as a signal with the following parameters:</w:t>
      </w:r>
    </w:p>
    <w:p w14:paraId="5A05DBF6" w14:textId="77777777" w:rsidR="004D3FFD" w:rsidRDefault="002C252C" w:rsidP="008D2C6C">
      <w:pPr>
        <w:pStyle w:val="B1"/>
        <w:rPr>
          <w:lang w:eastAsia="ja-JP"/>
        </w:rPr>
      </w:pPr>
      <w:r>
        <w:rPr>
          <w:lang w:eastAsia="ja-JP"/>
        </w:rPr>
        <w:t>-</w:t>
      </w:r>
      <w:r>
        <w:rPr>
          <w:lang w:eastAsia="ja-JP"/>
        </w:rPr>
        <w:tab/>
        <w:t>demodulated data content,</w:t>
      </w:r>
    </w:p>
    <w:p w14:paraId="2DD46334" w14:textId="77777777" w:rsidR="004D3FFD" w:rsidRDefault="002C252C" w:rsidP="008D2C6C">
      <w:pPr>
        <w:pStyle w:val="B1"/>
        <w:rPr>
          <w:lang w:eastAsia="ja-JP"/>
        </w:rPr>
      </w:pPr>
      <w:r>
        <w:rPr>
          <w:lang w:eastAsia="ja-JP"/>
        </w:rPr>
        <w:t>-</w:t>
      </w:r>
      <w:r>
        <w:rPr>
          <w:lang w:eastAsia="ja-JP"/>
        </w:rPr>
        <w:tab/>
        <w:t xml:space="preserve">carrier frequency, </w:t>
      </w:r>
    </w:p>
    <w:p w14:paraId="47EE9EE0" w14:textId="77777777" w:rsidR="004D3FFD" w:rsidRDefault="002C252C" w:rsidP="008D2C6C">
      <w:pPr>
        <w:pStyle w:val="B1"/>
        <w:rPr>
          <w:lang w:eastAsia="ja-JP"/>
        </w:rPr>
      </w:pPr>
      <w:r>
        <w:rPr>
          <w:lang w:eastAsia="ja-JP"/>
        </w:rPr>
        <w:t>-</w:t>
      </w:r>
      <w:r>
        <w:rPr>
          <w:lang w:eastAsia="ja-JP"/>
        </w:rPr>
        <w:tab/>
        <w:t>amplitude and phase for each subcarrier.</w:t>
      </w:r>
    </w:p>
    <w:p w14:paraId="2851E12D" w14:textId="77777777" w:rsidR="004D3FFD" w:rsidRDefault="002C252C">
      <w:pPr>
        <w:rPr>
          <w:color w:val="000000"/>
          <w:lang w:eastAsia="ja-JP"/>
        </w:rPr>
      </w:pPr>
      <w:r>
        <w:rPr>
          <w:color w:val="000000"/>
          <w:lang w:eastAsia="ja-JP"/>
        </w:rPr>
        <w:t xml:space="preserve">For the example in the annex, the </w:t>
      </w:r>
      <w:r>
        <w:rPr>
          <w:i/>
          <w:color w:val="000000"/>
          <w:lang w:eastAsia="ja-JP"/>
        </w:rPr>
        <w:t>FFT size</w:t>
      </w:r>
      <w:r>
        <w:rPr>
          <w:color w:val="000000"/>
          <w:lang w:eastAsia="ja-JP"/>
        </w:rPr>
        <w:t xml:space="preserve"> is 4096 based on table 6.6.3.5-3</w:t>
      </w:r>
      <w:r>
        <w:rPr>
          <w:lang w:val="en-US"/>
        </w:rPr>
        <w:t xml:space="preserve"> in [</w:t>
      </w:r>
      <w:r>
        <w:rPr>
          <w:rFonts w:hint="eastAsia"/>
          <w:lang w:val="en-US" w:eastAsia="zh-CN"/>
        </w:rPr>
        <w:t>5</w:t>
      </w:r>
      <w:r>
        <w:rPr>
          <w:lang w:val="en-US"/>
        </w:rPr>
        <w:t>]</w:t>
      </w:r>
      <w:r>
        <w:rPr>
          <w:color w:val="000000"/>
          <w:lang w:eastAsia="ja-JP"/>
        </w:rPr>
        <w:t xml:space="preserve">. The sampling rate of 491.52 Msps is the product of the </w:t>
      </w:r>
      <w:r>
        <w:rPr>
          <w:i/>
          <w:color w:val="000000"/>
          <w:lang w:eastAsia="ja-JP"/>
        </w:rPr>
        <w:t>FFT size</w:t>
      </w:r>
      <w:r>
        <w:rPr>
          <w:color w:val="000000"/>
          <w:lang w:eastAsia="ja-JP"/>
        </w:rPr>
        <w:t xml:space="preserve"> and SCS.</w:t>
      </w:r>
    </w:p>
    <w:p w14:paraId="6838411B" w14:textId="77777777" w:rsidR="004D3FFD" w:rsidRDefault="002C252C" w:rsidP="00D13A3B">
      <w:pPr>
        <w:pStyle w:val="Heading2"/>
        <w:rPr>
          <w:lang w:eastAsia="ja-JP"/>
        </w:rPr>
      </w:pPr>
      <w:bookmarkStart w:id="4524" w:name="_Toc37273313"/>
      <w:bookmarkStart w:id="4525" w:name="_Toc58918342"/>
      <w:bookmarkStart w:id="4526" w:name="_Toc76114862"/>
      <w:bookmarkStart w:id="4527" w:name="_Toc45886404"/>
      <w:bookmarkStart w:id="4528" w:name="_Toc58916161"/>
      <w:bookmarkStart w:id="4529" w:name="_Toc36636367"/>
      <w:bookmarkStart w:id="4530" w:name="_Toc66694212"/>
      <w:bookmarkStart w:id="4531" w:name="_Toc82536870"/>
      <w:bookmarkStart w:id="4532" w:name="_Toc29811005"/>
      <w:bookmarkStart w:id="4533" w:name="_Toc74916237"/>
      <w:bookmarkStart w:id="4534" w:name="_Toc76544748"/>
      <w:bookmarkStart w:id="4535" w:name="_Toc53183449"/>
      <w:bookmarkStart w:id="4536" w:name="_Toc21103156"/>
      <w:bookmarkStart w:id="4537" w:name="_Toc121818503"/>
      <w:bookmarkStart w:id="4538" w:name="_Toc121818727"/>
      <w:bookmarkStart w:id="4539" w:name="_Toc124158482"/>
      <w:bookmarkStart w:id="4540" w:name="_Toc130558550"/>
      <w:bookmarkStart w:id="4541" w:name="_Toc137467275"/>
      <w:bookmarkStart w:id="4542" w:name="_Toc138884921"/>
      <w:bookmarkStart w:id="4543" w:name="_Toc138885145"/>
      <w:bookmarkStart w:id="4544" w:name="_Toc145511356"/>
      <w:bookmarkStart w:id="4545" w:name="_Toc155475833"/>
      <w:r>
        <w:rPr>
          <w:rFonts w:hint="eastAsia"/>
          <w:lang w:val="en-US" w:eastAsia="zh-CN"/>
        </w:rPr>
        <w:t>F</w:t>
      </w:r>
      <w:r>
        <w:rPr>
          <w:lang w:eastAsia="ja-JP"/>
        </w:rPr>
        <w:t>.2.2</w:t>
      </w:r>
      <w:r>
        <w:rPr>
          <w:lang w:eastAsia="ja-JP"/>
        </w:rPr>
        <w:tab/>
        <w:t>Ideal signal</w:t>
      </w:r>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p>
    <w:p w14:paraId="512686C5" w14:textId="77777777" w:rsidR="004D3FFD" w:rsidRDefault="002C252C">
      <w:pPr>
        <w:rPr>
          <w:color w:val="000000"/>
          <w:lang w:eastAsia="ja-JP"/>
        </w:rPr>
      </w:pPr>
      <w:r>
        <w:rPr>
          <w:color w:val="000000"/>
          <w:lang w:eastAsia="ja-JP"/>
        </w:rPr>
        <w:t>Two types of ideal signals are defined:</w:t>
      </w:r>
    </w:p>
    <w:p w14:paraId="4E0D04DD" w14:textId="77777777" w:rsidR="004D3FFD" w:rsidRDefault="002C252C">
      <w:pPr>
        <w:rPr>
          <w:color w:val="000000"/>
          <w:lang w:eastAsia="ja-JP"/>
        </w:rPr>
      </w:pPr>
      <w:r>
        <w:rPr>
          <w:color w:val="000000"/>
          <w:lang w:eastAsia="ja-JP"/>
        </w:rPr>
        <w:t xml:space="preserve">The first ideal signal </w:t>
      </w:r>
      <w:r>
        <w:rPr>
          <w:color w:val="000000"/>
          <w:lang w:eastAsia="ja-JP"/>
        </w:rPr>
        <w:fldChar w:fldCharType="begin"/>
      </w:r>
      <w:r>
        <w:rPr>
          <w:color w:val="000000"/>
          <w:lang w:eastAsia="ja-JP"/>
        </w:rPr>
        <w:instrText xml:space="preserve"> QUOTE </w:instrText>
      </w:r>
      <w:r w:rsidR="00EF1A7F">
        <w:rPr>
          <w:position w:val="-5"/>
        </w:rPr>
        <w:pict w14:anchorId="1FA54492">
          <v:shape id="_x0000_i1044"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0474&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530474&quot; wsp:rsidP=&quot;00530474&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1&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Pr>
          <w:color w:val="000000"/>
          <w:lang w:eastAsia="ja-JP"/>
        </w:rPr>
        <w:instrText xml:space="preserve"> </w:instrText>
      </w:r>
      <w:r>
        <w:rPr>
          <w:color w:val="000000"/>
          <w:lang w:eastAsia="ja-JP"/>
        </w:rPr>
        <w:fldChar w:fldCharType="separate"/>
      </w:r>
      <w:r w:rsidR="00EF1A7F">
        <w:rPr>
          <w:position w:val="-5"/>
        </w:rPr>
        <w:pict w14:anchorId="224455B4">
          <v:shape id="_x0000_i1045"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0474&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530474&quot; wsp:rsidP=&quot;00530474&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1&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Pr>
          <w:color w:val="000000"/>
          <w:lang w:eastAsia="ja-JP"/>
        </w:rPr>
        <w:fldChar w:fldCharType="end"/>
      </w:r>
      <w:r>
        <w:rPr>
          <w:color w:val="000000"/>
          <w:lang w:eastAsia="ja-JP"/>
        </w:rPr>
        <w:t xml:space="preserve"> is constructed by the measuring equipment according to the relevant TX specifications, using the following parameters: </w:t>
      </w:r>
    </w:p>
    <w:p w14:paraId="64806F32" w14:textId="77777777" w:rsidR="004D3FFD" w:rsidRDefault="002C252C" w:rsidP="007912D7">
      <w:pPr>
        <w:pStyle w:val="B1"/>
        <w:rPr>
          <w:lang w:eastAsia="ja-JP"/>
        </w:rPr>
      </w:pPr>
      <w:r>
        <w:rPr>
          <w:lang w:eastAsia="ja-JP"/>
        </w:rPr>
        <w:t>-</w:t>
      </w:r>
      <w:r>
        <w:rPr>
          <w:lang w:eastAsia="ja-JP"/>
        </w:rPr>
        <w:tab/>
        <w:t xml:space="preserve">demodulated data content, </w:t>
      </w:r>
    </w:p>
    <w:p w14:paraId="2E36B3FF" w14:textId="77777777" w:rsidR="004D3FFD" w:rsidRDefault="002C252C" w:rsidP="007912D7">
      <w:pPr>
        <w:pStyle w:val="B1"/>
        <w:rPr>
          <w:lang w:eastAsia="ja-JP"/>
        </w:rPr>
      </w:pPr>
      <w:r>
        <w:rPr>
          <w:lang w:eastAsia="ja-JP"/>
        </w:rPr>
        <w:t>-</w:t>
      </w:r>
      <w:r>
        <w:rPr>
          <w:lang w:eastAsia="ja-JP"/>
        </w:rPr>
        <w:tab/>
        <w:t xml:space="preserve">nominal carrier frequency,  </w:t>
      </w:r>
    </w:p>
    <w:p w14:paraId="03A40785" w14:textId="0759ED07" w:rsidR="004D3FFD" w:rsidRDefault="002C252C" w:rsidP="007912D7">
      <w:pPr>
        <w:pStyle w:val="B1"/>
        <w:rPr>
          <w:lang w:eastAsia="ja-JP"/>
        </w:rPr>
      </w:pPr>
      <w:r>
        <w:rPr>
          <w:lang w:eastAsia="ja-JP"/>
        </w:rPr>
        <w:t>-</w:t>
      </w:r>
      <w:r>
        <w:rPr>
          <w:lang w:eastAsia="ja-JP"/>
        </w:rPr>
        <w:tab/>
        <w:t>nominal amplitude and phase for each subcarrier.</w:t>
      </w:r>
    </w:p>
    <w:p w14:paraId="46C1308A" w14:textId="77777777" w:rsidR="004D3FFD" w:rsidRDefault="002C252C">
      <w:pPr>
        <w:rPr>
          <w:color w:val="000000"/>
          <w:lang w:eastAsia="ja-JP"/>
        </w:rPr>
      </w:pPr>
      <w:r>
        <w:rPr>
          <w:color w:val="000000"/>
          <w:lang w:eastAsia="ja-JP"/>
        </w:rPr>
        <w:t xml:space="preserve">It is represented as a sequence of samples at the sampling rate determined from annex </w:t>
      </w:r>
      <w:r>
        <w:rPr>
          <w:rFonts w:hint="eastAsia"/>
          <w:color w:val="000000"/>
          <w:lang w:val="en-US" w:eastAsia="zh-CN"/>
        </w:rPr>
        <w:t>F</w:t>
      </w:r>
      <w:r>
        <w:rPr>
          <w:color w:val="000000"/>
          <w:lang w:eastAsia="ja-JP"/>
        </w:rPr>
        <w:t>.2.1 in the time domain. The structure of the signal is described in the test models.</w:t>
      </w:r>
    </w:p>
    <w:p w14:paraId="7C6FF2F3" w14:textId="77777777" w:rsidR="004D3FFD" w:rsidRDefault="002C252C">
      <w:pPr>
        <w:rPr>
          <w:color w:val="000000"/>
          <w:lang w:eastAsia="ja-JP"/>
        </w:rPr>
      </w:pPr>
      <w:r>
        <w:rPr>
          <w:color w:val="000000"/>
          <w:lang w:eastAsia="ja-JP"/>
        </w:rPr>
        <w:t xml:space="preserve">The second ideal signal </w:t>
      </w:r>
      <w:r>
        <w:rPr>
          <w:color w:val="000000"/>
          <w:lang w:eastAsia="ja-JP"/>
        </w:rPr>
        <w:fldChar w:fldCharType="begin"/>
      </w:r>
      <w:r>
        <w:rPr>
          <w:color w:val="000000"/>
          <w:lang w:eastAsia="ja-JP"/>
        </w:rPr>
        <w:instrText xml:space="preserve"> QUOTE </w:instrText>
      </w:r>
      <w:r w:rsidR="00EF1A7F">
        <w:rPr>
          <w:position w:val="-5"/>
        </w:rPr>
        <w:pict w14:anchorId="3298AADD">
          <v:shape id="_x0000_i1046"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4107&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C74107&quot; wsp:rsidP=&quot;00C74107&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2&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r>
        <w:rPr>
          <w:color w:val="000000"/>
          <w:lang w:eastAsia="ja-JP"/>
        </w:rPr>
        <w:instrText xml:space="preserve"> </w:instrText>
      </w:r>
      <w:r>
        <w:rPr>
          <w:color w:val="000000"/>
          <w:lang w:eastAsia="ja-JP"/>
        </w:rPr>
        <w:fldChar w:fldCharType="separate"/>
      </w:r>
      <w:r w:rsidR="00EF1A7F">
        <w:rPr>
          <w:position w:val="-5"/>
        </w:rPr>
        <w:pict w14:anchorId="25DFBD46">
          <v:shape id="_x0000_i1047"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4107&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C74107&quot; wsp:rsidP=&quot;00C74107&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2&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r>
        <w:rPr>
          <w:color w:val="000000"/>
          <w:lang w:eastAsia="ja-JP"/>
        </w:rPr>
        <w:fldChar w:fldCharType="end"/>
      </w:r>
      <w:r>
        <w:rPr>
          <w:color w:val="000000"/>
          <w:lang w:eastAsia="ja-JP"/>
        </w:rPr>
        <w:t xml:space="preserve"> is constructed by the measuring equipment according to the relevant TX specifications, using the following parameters for FR1 and FR2:</w:t>
      </w:r>
    </w:p>
    <w:p w14:paraId="6DC845CB" w14:textId="77777777" w:rsidR="004D3FFD" w:rsidRDefault="002C252C" w:rsidP="007912D7">
      <w:pPr>
        <w:pStyle w:val="B1"/>
        <w:rPr>
          <w:lang w:eastAsia="ja-JP"/>
        </w:rPr>
      </w:pPr>
      <w:r>
        <w:rPr>
          <w:lang w:eastAsia="ja-JP"/>
        </w:rPr>
        <w:t>-</w:t>
      </w:r>
      <w:r>
        <w:rPr>
          <w:lang w:eastAsia="ja-JP"/>
        </w:rPr>
        <w:tab/>
        <w:t>nominal demodulation reference signal and nominal PT-RS if present (all other modulation symbols are set to 0 V),</w:t>
      </w:r>
    </w:p>
    <w:p w14:paraId="372A5DC7" w14:textId="77777777" w:rsidR="004D3FFD" w:rsidRDefault="002C252C" w:rsidP="007912D7">
      <w:pPr>
        <w:pStyle w:val="B1"/>
        <w:rPr>
          <w:lang w:eastAsia="ja-JP"/>
        </w:rPr>
      </w:pPr>
      <w:r>
        <w:rPr>
          <w:lang w:eastAsia="ja-JP"/>
        </w:rPr>
        <w:t>-</w:t>
      </w:r>
      <w:r>
        <w:rPr>
          <w:lang w:eastAsia="ja-JP"/>
        </w:rPr>
        <w:tab/>
        <w:t>nominal carrier frequency,</w:t>
      </w:r>
    </w:p>
    <w:p w14:paraId="6F5C7DD2" w14:textId="77777777" w:rsidR="004D3FFD" w:rsidRDefault="002C252C" w:rsidP="007912D7">
      <w:pPr>
        <w:pStyle w:val="B1"/>
        <w:rPr>
          <w:lang w:eastAsia="ja-JP"/>
        </w:rPr>
      </w:pPr>
      <w:r>
        <w:rPr>
          <w:lang w:eastAsia="ja-JP"/>
        </w:rPr>
        <w:t>-</w:t>
      </w:r>
      <w:r>
        <w:rPr>
          <w:lang w:eastAsia="ja-JP"/>
        </w:rPr>
        <w:tab/>
        <w:t>nominal amplitude and phase for each applicable subcarrier,</w:t>
      </w:r>
    </w:p>
    <w:p w14:paraId="4A53DC05" w14:textId="77777777" w:rsidR="004D3FFD" w:rsidRDefault="002C252C" w:rsidP="007912D7">
      <w:pPr>
        <w:pStyle w:val="B1"/>
        <w:rPr>
          <w:lang w:eastAsia="ja-JP"/>
        </w:rPr>
      </w:pPr>
      <w:r>
        <w:rPr>
          <w:lang w:eastAsia="ja-JP"/>
        </w:rPr>
        <w:t>-</w:t>
      </w:r>
      <w:r>
        <w:rPr>
          <w:lang w:eastAsia="ja-JP"/>
        </w:rPr>
        <w:tab/>
        <w:t>nominal timing.</w:t>
      </w:r>
    </w:p>
    <w:p w14:paraId="0E2C9A0A" w14:textId="77777777" w:rsidR="004D3FFD" w:rsidRDefault="002C252C">
      <w:pPr>
        <w:rPr>
          <w:color w:val="000000"/>
          <w:lang w:eastAsia="ja-JP"/>
        </w:rPr>
      </w:pPr>
      <w:r>
        <w:rPr>
          <w:color w:val="000000"/>
          <w:lang w:eastAsia="ja-JP"/>
        </w:rPr>
        <w:t xml:space="preserve">It is represented as a sequence of samples at the sampling rate determined from annex </w:t>
      </w:r>
      <w:r>
        <w:rPr>
          <w:rFonts w:hint="eastAsia"/>
          <w:color w:val="000000"/>
          <w:lang w:val="en-US" w:eastAsia="zh-CN"/>
        </w:rPr>
        <w:t>F</w:t>
      </w:r>
      <w:r>
        <w:rPr>
          <w:color w:val="000000"/>
          <w:lang w:eastAsia="ja-JP"/>
        </w:rPr>
        <w:t>.2.1 in the time domain.</w:t>
      </w:r>
    </w:p>
    <w:p w14:paraId="601E2C86" w14:textId="77777777" w:rsidR="004D3FFD" w:rsidRDefault="002C252C" w:rsidP="00D13A3B">
      <w:pPr>
        <w:pStyle w:val="Heading2"/>
        <w:rPr>
          <w:lang w:eastAsia="ja-JP"/>
        </w:rPr>
      </w:pPr>
      <w:bookmarkStart w:id="4546" w:name="_Toc45886405"/>
      <w:bookmarkStart w:id="4547" w:name="_Toc58916162"/>
      <w:bookmarkStart w:id="4548" w:name="_Toc53183450"/>
      <w:bookmarkStart w:id="4549" w:name="_Toc36636368"/>
      <w:bookmarkStart w:id="4550" w:name="_Toc58918343"/>
      <w:bookmarkStart w:id="4551" w:name="_Toc82536871"/>
      <w:bookmarkStart w:id="4552" w:name="_Toc74916238"/>
      <w:bookmarkStart w:id="4553" w:name="_Toc66694213"/>
      <w:bookmarkStart w:id="4554" w:name="_Toc76114863"/>
      <w:bookmarkStart w:id="4555" w:name="_Toc76544749"/>
      <w:bookmarkStart w:id="4556" w:name="_Toc29811006"/>
      <w:bookmarkStart w:id="4557" w:name="_Toc21103157"/>
      <w:bookmarkStart w:id="4558" w:name="_Toc37273314"/>
      <w:bookmarkStart w:id="4559" w:name="_Toc121818504"/>
      <w:bookmarkStart w:id="4560" w:name="_Toc121818728"/>
      <w:bookmarkStart w:id="4561" w:name="_Toc124158483"/>
      <w:bookmarkStart w:id="4562" w:name="_Toc130558551"/>
      <w:bookmarkStart w:id="4563" w:name="_Toc137467276"/>
      <w:bookmarkStart w:id="4564" w:name="_Toc138884922"/>
      <w:bookmarkStart w:id="4565" w:name="_Toc138885146"/>
      <w:bookmarkStart w:id="4566" w:name="_Toc145511357"/>
      <w:bookmarkStart w:id="4567" w:name="_Toc155475834"/>
      <w:r>
        <w:rPr>
          <w:rFonts w:hint="eastAsia"/>
          <w:lang w:val="en-US" w:eastAsia="zh-CN"/>
        </w:rPr>
        <w:t>F</w:t>
      </w:r>
      <w:r>
        <w:rPr>
          <w:lang w:eastAsia="ja-JP"/>
        </w:rPr>
        <w:t>.2.3</w:t>
      </w:r>
      <w:r>
        <w:rPr>
          <w:lang w:eastAsia="ja-JP"/>
        </w:rPr>
        <w:tab/>
        <w:t>Measurement results</w:t>
      </w:r>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p>
    <w:p w14:paraId="009F080B" w14:textId="77777777" w:rsidR="004D3FFD" w:rsidRDefault="002C252C">
      <w:pPr>
        <w:rPr>
          <w:snapToGrid w:val="0"/>
          <w:color w:val="000000"/>
          <w:lang w:eastAsia="ja-JP"/>
        </w:rPr>
      </w:pPr>
      <w:r>
        <w:rPr>
          <w:snapToGrid w:val="0"/>
          <w:color w:val="000000"/>
          <w:lang w:eastAsia="ja-JP"/>
        </w:rPr>
        <w:t>The measurement results, achieved by the in-channel TX test are the following:</w:t>
      </w:r>
    </w:p>
    <w:p w14:paraId="70044F08" w14:textId="77777777" w:rsidR="004D3FFD" w:rsidRDefault="002C252C" w:rsidP="007912D7">
      <w:pPr>
        <w:pStyle w:val="B1"/>
        <w:rPr>
          <w:snapToGrid w:val="0"/>
          <w:lang w:eastAsia="ja-JP"/>
        </w:rPr>
      </w:pPr>
      <w:r>
        <w:rPr>
          <w:snapToGrid w:val="0"/>
          <w:lang w:eastAsia="ja-JP"/>
        </w:rPr>
        <w:t>-</w:t>
      </w:r>
      <w:r>
        <w:rPr>
          <w:snapToGrid w:val="0"/>
          <w:lang w:eastAsia="ja-JP"/>
        </w:rPr>
        <w:tab/>
        <w:t>Carrier frequency stability.</w:t>
      </w:r>
    </w:p>
    <w:p w14:paraId="7058D938" w14:textId="77777777" w:rsidR="004D3FFD" w:rsidRDefault="002C252C" w:rsidP="007912D7">
      <w:pPr>
        <w:pStyle w:val="B1"/>
        <w:rPr>
          <w:snapToGrid w:val="0"/>
          <w:lang w:eastAsia="ja-JP"/>
        </w:rPr>
      </w:pPr>
      <w:r>
        <w:rPr>
          <w:snapToGrid w:val="0"/>
          <w:lang w:eastAsia="ja-JP"/>
        </w:rPr>
        <w:t>-</w:t>
      </w:r>
      <w:r>
        <w:rPr>
          <w:snapToGrid w:val="0"/>
          <w:lang w:eastAsia="ja-JP"/>
        </w:rPr>
        <w:tab/>
        <w:t>EVM.</w:t>
      </w:r>
    </w:p>
    <w:p w14:paraId="1B9233B4" w14:textId="77777777" w:rsidR="004D3FFD" w:rsidRDefault="002C252C">
      <w:pPr>
        <w:rPr>
          <w:color w:val="000000"/>
          <w:lang w:eastAsia="ja-JP"/>
        </w:rPr>
      </w:pPr>
      <w:r>
        <w:rPr>
          <w:snapToGrid w:val="0"/>
          <w:color w:val="000000"/>
          <w:lang w:eastAsia="ja-JP"/>
        </w:rPr>
        <w:t>Other side results are: residual amplitude- and phase response of the TX chain after equalisation.</w:t>
      </w:r>
    </w:p>
    <w:p w14:paraId="52D64BB1" w14:textId="77777777" w:rsidR="004D3FFD" w:rsidRDefault="002C252C" w:rsidP="00D13A3B">
      <w:pPr>
        <w:pStyle w:val="Heading2"/>
        <w:rPr>
          <w:lang w:eastAsia="ja-JP"/>
        </w:rPr>
      </w:pPr>
      <w:bookmarkStart w:id="4568" w:name="_Toc66694214"/>
      <w:bookmarkStart w:id="4569" w:name="_Toc45886406"/>
      <w:bookmarkStart w:id="4570" w:name="_Toc36636369"/>
      <w:bookmarkStart w:id="4571" w:name="_Toc76114864"/>
      <w:bookmarkStart w:id="4572" w:name="_Toc58916163"/>
      <w:bookmarkStart w:id="4573" w:name="_Toc58918344"/>
      <w:bookmarkStart w:id="4574" w:name="_Toc21103158"/>
      <w:bookmarkStart w:id="4575" w:name="_Toc37273315"/>
      <w:bookmarkStart w:id="4576" w:name="_Toc29811007"/>
      <w:bookmarkStart w:id="4577" w:name="_Toc53183451"/>
      <w:bookmarkStart w:id="4578" w:name="_Toc76544750"/>
      <w:bookmarkStart w:id="4579" w:name="_Toc74916239"/>
      <w:bookmarkStart w:id="4580" w:name="_Toc82536872"/>
      <w:bookmarkStart w:id="4581" w:name="_Toc121818505"/>
      <w:bookmarkStart w:id="4582" w:name="_Toc121818729"/>
      <w:bookmarkStart w:id="4583" w:name="_Toc124158484"/>
      <w:bookmarkStart w:id="4584" w:name="_Toc130558552"/>
      <w:bookmarkStart w:id="4585" w:name="_Toc137467277"/>
      <w:bookmarkStart w:id="4586" w:name="_Toc138884923"/>
      <w:bookmarkStart w:id="4587" w:name="_Toc138885147"/>
      <w:bookmarkStart w:id="4588" w:name="_Toc145511358"/>
      <w:bookmarkStart w:id="4589" w:name="_Toc155475835"/>
      <w:r>
        <w:rPr>
          <w:rFonts w:hint="eastAsia"/>
          <w:lang w:val="en-US" w:eastAsia="zh-CN"/>
        </w:rPr>
        <w:t>F</w:t>
      </w:r>
      <w:r>
        <w:rPr>
          <w:lang w:eastAsia="ja-JP"/>
        </w:rPr>
        <w:t>.2.4</w:t>
      </w:r>
      <w:r>
        <w:rPr>
          <w:lang w:eastAsia="ja-JP"/>
        </w:rPr>
        <w:tab/>
        <w:t>Measurement points</w:t>
      </w:r>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p>
    <w:p w14:paraId="0222B433" w14:textId="77777777" w:rsidR="004D3FFD" w:rsidRDefault="002C252C">
      <w:pPr>
        <w:rPr>
          <w:rFonts w:eastAsia="Osaka"/>
          <w:color w:val="000000"/>
          <w:lang w:eastAsia="ja-JP"/>
        </w:rPr>
      </w:pPr>
      <w:r>
        <w:rPr>
          <w:color w:val="000000"/>
          <w:lang w:eastAsia="ja-JP"/>
        </w:rPr>
        <w:t>The EVM shall be measured at the point after the FFT and a zero-forcing (ZF) equalizer in the receiver, as depicted in figure G.2.4-1.</w:t>
      </w:r>
      <w:r>
        <w:rPr>
          <w:rFonts w:eastAsia="Osaka"/>
          <w:color w:val="000000"/>
          <w:lang w:eastAsia="ja-JP"/>
        </w:rPr>
        <w:t xml:space="preserve"> The FFT window of </w:t>
      </w:r>
      <w:r>
        <w:rPr>
          <w:rFonts w:eastAsia="Osaka"/>
          <w:i/>
          <w:color w:val="000000"/>
          <w:lang w:eastAsia="ja-JP"/>
        </w:rPr>
        <w:t>FFT size</w:t>
      </w:r>
      <w:r>
        <w:rPr>
          <w:rFonts w:eastAsia="Osaka"/>
          <w:color w:val="000000"/>
          <w:lang w:eastAsia="ja-JP"/>
        </w:rPr>
        <w:t xml:space="preserve"> samples out of (</w:t>
      </w:r>
      <w:r>
        <w:rPr>
          <w:rFonts w:eastAsia="Osaka"/>
          <w:i/>
          <w:color w:val="000000"/>
          <w:lang w:eastAsia="ja-JP"/>
        </w:rPr>
        <w:t>FFT size</w:t>
      </w:r>
      <w:r>
        <w:rPr>
          <w:rFonts w:eastAsia="Osaka"/>
          <w:color w:val="000000"/>
          <w:lang w:eastAsia="ja-JP"/>
        </w:rPr>
        <w:t xml:space="preserve"> + cyclic prefix length) samples in the time domain is selected in the </w:t>
      </w:r>
      <w:r>
        <w:rPr>
          <w:color w:val="000000"/>
          <w:lang w:eastAsia="zh-CN"/>
        </w:rPr>
        <w:t>"</w:t>
      </w:r>
      <w:r>
        <w:rPr>
          <w:rFonts w:eastAsia="Osaka"/>
          <w:color w:val="000000"/>
          <w:lang w:eastAsia="ja-JP"/>
        </w:rPr>
        <w:t>Remove CP</w:t>
      </w:r>
      <w:r>
        <w:rPr>
          <w:color w:val="000000"/>
          <w:lang w:eastAsia="zh-CN"/>
        </w:rPr>
        <w:t>"</w:t>
      </w:r>
      <w:r>
        <w:rPr>
          <w:rFonts w:eastAsia="Osaka"/>
          <w:color w:val="000000"/>
          <w:lang w:eastAsia="ja-JP"/>
        </w:rPr>
        <w:t xml:space="preserve"> box.</w:t>
      </w:r>
    </w:p>
    <w:p w14:paraId="0867B56A" w14:textId="77777777" w:rsidR="004D3FFD" w:rsidRDefault="002C252C">
      <w:pPr>
        <w:rPr>
          <w:color w:val="000000"/>
          <w:lang w:eastAsia="ja-JP"/>
        </w:rPr>
      </w:pPr>
      <w:r>
        <w:rPr>
          <w:color w:val="000000"/>
          <w:lang w:eastAsia="ja-JP"/>
        </w:rPr>
        <w:t xml:space="preserve">For FR2, </w:t>
      </w:r>
      <w:r>
        <w:rPr>
          <w:i/>
          <w:color w:val="000000"/>
          <w:lang w:eastAsia="ja-JP"/>
        </w:rPr>
        <w:t>FFT size</w:t>
      </w:r>
      <w:r>
        <w:rPr>
          <w:color w:val="000000"/>
          <w:lang w:eastAsia="ja-JP"/>
        </w:rPr>
        <w:t xml:space="preserve"> </w:t>
      </w:r>
      <w:r>
        <w:rPr>
          <w:rFonts w:eastAsia="Osaka"/>
          <w:color w:val="000000"/>
          <w:lang w:eastAsia="ja-JP"/>
        </w:rPr>
        <w:t>and the cyclic prefix length</w:t>
      </w:r>
      <w:r>
        <w:rPr>
          <w:color w:val="000000"/>
          <w:lang w:eastAsia="ja-JP"/>
        </w:rPr>
        <w:t xml:space="preserve"> is determined from table 6.6.3.5-2 for 60 kHz SCS, and table</w:t>
      </w:r>
      <w:r>
        <w:rPr>
          <w:rFonts w:eastAsia="MS Mincho"/>
          <w:color w:val="000000"/>
          <w:lang w:eastAsia="ja-JP"/>
        </w:rPr>
        <w:t> </w:t>
      </w:r>
      <w:r>
        <w:rPr>
          <w:color w:val="000000"/>
          <w:lang w:eastAsia="ja-JP"/>
        </w:rPr>
        <w:t>6.6.3.5</w:t>
      </w:r>
      <w:r>
        <w:rPr>
          <w:color w:val="000000"/>
          <w:lang w:eastAsia="ja-JP"/>
        </w:rPr>
        <w:noBreakHyphen/>
        <w:t xml:space="preserve">3 </w:t>
      </w:r>
      <w:r>
        <w:rPr>
          <w:lang w:val="en-US"/>
        </w:rPr>
        <w:t>in [</w:t>
      </w:r>
      <w:r>
        <w:rPr>
          <w:rFonts w:hint="eastAsia"/>
          <w:lang w:val="en-US" w:eastAsia="zh-CN"/>
        </w:rPr>
        <w:t>5</w:t>
      </w:r>
      <w:r>
        <w:rPr>
          <w:lang w:val="en-US"/>
        </w:rPr>
        <w:t>]</w:t>
      </w:r>
      <w:r>
        <w:rPr>
          <w:color w:val="000000"/>
          <w:lang w:eastAsia="ja-JP"/>
        </w:rPr>
        <w:t>for 120 kHz SCS.</w:t>
      </w:r>
    </w:p>
    <w:p w14:paraId="0DA74F6C" w14:textId="77777777" w:rsidR="004D3FFD" w:rsidRDefault="002C252C">
      <w:pPr>
        <w:rPr>
          <w:color w:val="000000"/>
          <w:lang w:eastAsia="ja-JP"/>
        </w:rPr>
      </w:pPr>
      <w:r>
        <w:rPr>
          <w:color w:val="000000"/>
          <w:lang w:eastAsia="ja-JP"/>
        </w:rPr>
        <w:t>In one subframe, there are two symbols with the length of the cyclic prefix larger than the values listed in tables 6.6.3.5-2 and table 6.6.3.5-3</w:t>
      </w:r>
      <w:r>
        <w:rPr>
          <w:lang w:val="en-US"/>
        </w:rPr>
        <w:t xml:space="preserve"> in [</w:t>
      </w:r>
      <w:r>
        <w:rPr>
          <w:rFonts w:hint="eastAsia"/>
          <w:lang w:val="en-US" w:eastAsia="zh-CN"/>
        </w:rPr>
        <w:t>5</w:t>
      </w:r>
      <w:r>
        <w:rPr>
          <w:lang w:val="en-US"/>
        </w:rPr>
        <w:t>]</w:t>
      </w:r>
      <w:r>
        <w:rPr>
          <w:color w:val="000000"/>
          <w:lang w:eastAsia="ja-JP"/>
        </w:rPr>
        <w:t xml:space="preserve">. Table </w:t>
      </w:r>
      <w:r>
        <w:rPr>
          <w:rFonts w:hint="eastAsia"/>
          <w:color w:val="000000"/>
          <w:lang w:val="en-US" w:eastAsia="zh-CN"/>
        </w:rPr>
        <w:t>F</w:t>
      </w:r>
      <w:r>
        <w:rPr>
          <w:color w:val="000000"/>
          <w:lang w:eastAsia="ja-JP"/>
        </w:rPr>
        <w:t>.2.4-1 lists the slot number and the symbol number and the formula how to compute the length of cyclic prefix for those two symbols according to the sampling rate.</w:t>
      </w:r>
    </w:p>
    <w:p w14:paraId="669E9746" w14:textId="77777777" w:rsidR="004D3FFD" w:rsidRDefault="002C252C" w:rsidP="007912D7">
      <w:pPr>
        <w:pStyle w:val="TH"/>
        <w:rPr>
          <w:rFonts w:eastAsia="Yu Mincho"/>
          <w:lang w:eastAsia="zh-CN"/>
        </w:rPr>
      </w:pPr>
      <w:r>
        <w:rPr>
          <w:rFonts w:eastAsia="Yu Mincho"/>
          <w:lang w:eastAsia="ja-JP"/>
        </w:rPr>
        <w:t xml:space="preserve">Table </w:t>
      </w:r>
      <w:r>
        <w:rPr>
          <w:rFonts w:eastAsia="SimSun" w:hint="eastAsia"/>
          <w:lang w:val="en-US" w:eastAsia="zh-CN"/>
        </w:rPr>
        <w:t>F</w:t>
      </w:r>
      <w:r>
        <w:rPr>
          <w:rFonts w:eastAsia="Yu Mincho"/>
          <w:lang w:eastAsia="ja-JP"/>
        </w:rPr>
        <w:t>.2.4-1: Slot number and symbol number identifying the longer CP length for normal CP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
        <w:gridCol w:w="1471"/>
        <w:gridCol w:w="1471"/>
        <w:gridCol w:w="1817"/>
        <w:gridCol w:w="1603"/>
      </w:tblGrid>
      <w:tr w:rsidR="004D3FFD" w14:paraId="498F0EEC" w14:textId="77777777">
        <w:trPr>
          <w:cantSplit/>
          <w:jc w:val="center"/>
        </w:trPr>
        <w:tc>
          <w:tcPr>
            <w:tcW w:w="862" w:type="dxa"/>
          </w:tcPr>
          <w:p w14:paraId="6D1E3A19" w14:textId="77777777" w:rsidR="004D3FFD" w:rsidRDefault="002C252C" w:rsidP="007912D7">
            <w:pPr>
              <w:pStyle w:val="TAH"/>
              <w:rPr>
                <w:lang w:eastAsia="ja-JP"/>
              </w:rPr>
            </w:pPr>
            <w:r>
              <w:rPr>
                <w:rFonts w:eastAsia="Yu Mincho"/>
                <w:lang w:eastAsia="ja-JP"/>
              </w:rPr>
              <w:t>SCS (kHz)</w:t>
            </w:r>
          </w:p>
        </w:tc>
        <w:tc>
          <w:tcPr>
            <w:tcW w:w="1471" w:type="dxa"/>
            <w:tcBorders>
              <w:bottom w:val="single" w:sz="4" w:space="0" w:color="auto"/>
            </w:tcBorders>
          </w:tcPr>
          <w:p w14:paraId="3BA7B530" w14:textId="77777777" w:rsidR="004D3FFD" w:rsidRDefault="002C252C" w:rsidP="007912D7">
            <w:pPr>
              <w:pStyle w:val="TAH"/>
              <w:rPr>
                <w:rFonts w:eastAsia="Yu Mincho"/>
                <w:lang w:eastAsia="ja-JP"/>
              </w:rPr>
            </w:pPr>
            <w:r>
              <w:rPr>
                <w:rFonts w:eastAsia="Yu Mincho"/>
                <w:lang w:eastAsia="ja-JP"/>
              </w:rPr>
              <w:t>Frequency Range</w:t>
            </w:r>
          </w:p>
        </w:tc>
        <w:tc>
          <w:tcPr>
            <w:tcW w:w="1471" w:type="dxa"/>
          </w:tcPr>
          <w:p w14:paraId="2BDEBFB1" w14:textId="77777777" w:rsidR="004D3FFD" w:rsidRDefault="002C252C" w:rsidP="007912D7">
            <w:pPr>
              <w:pStyle w:val="TAH"/>
              <w:rPr>
                <w:rFonts w:eastAsia="Yu Mincho"/>
                <w:lang w:eastAsia="ja-JP"/>
              </w:rPr>
            </w:pPr>
            <w:r>
              <w:rPr>
                <w:rFonts w:eastAsia="Yu Mincho"/>
                <w:lang w:eastAsia="ja-JP"/>
              </w:rPr>
              <w:t># slots in subframe</w:t>
            </w:r>
          </w:p>
        </w:tc>
        <w:tc>
          <w:tcPr>
            <w:tcW w:w="1817" w:type="dxa"/>
          </w:tcPr>
          <w:p w14:paraId="1B6CA732" w14:textId="77777777" w:rsidR="004D3FFD" w:rsidRDefault="002C252C" w:rsidP="007912D7">
            <w:pPr>
              <w:pStyle w:val="TAH"/>
              <w:rPr>
                <w:rFonts w:eastAsia="Yu Mincho"/>
                <w:lang w:eastAsia="ja-JP"/>
              </w:rPr>
            </w:pPr>
            <w:r>
              <w:rPr>
                <w:rFonts w:eastAsia="Yu Mincho"/>
                <w:lang w:eastAsia="ja-JP"/>
              </w:rPr>
              <w:t>Symbol # and slot # with longer CP</w:t>
            </w:r>
          </w:p>
        </w:tc>
        <w:tc>
          <w:tcPr>
            <w:tcW w:w="1603" w:type="dxa"/>
          </w:tcPr>
          <w:p w14:paraId="3256DDFD" w14:textId="77777777" w:rsidR="004D3FFD" w:rsidRDefault="002C252C" w:rsidP="007912D7">
            <w:pPr>
              <w:pStyle w:val="TAH"/>
              <w:rPr>
                <w:rFonts w:eastAsia="Yu Mincho"/>
                <w:lang w:eastAsia="ja-JP"/>
              </w:rPr>
            </w:pPr>
            <w:r>
              <w:rPr>
                <w:rFonts w:eastAsia="Yu Mincho"/>
                <w:lang w:eastAsia="ja-JP"/>
              </w:rPr>
              <w:t>Longer CP length</w:t>
            </w:r>
          </w:p>
        </w:tc>
      </w:tr>
      <w:tr w:rsidR="004D3FFD" w14:paraId="1487755E" w14:textId="77777777">
        <w:trPr>
          <w:cantSplit/>
          <w:jc w:val="center"/>
        </w:trPr>
        <w:tc>
          <w:tcPr>
            <w:tcW w:w="862" w:type="dxa"/>
          </w:tcPr>
          <w:p w14:paraId="103C4FAD" w14:textId="77777777" w:rsidR="004D3FFD" w:rsidRDefault="002C252C" w:rsidP="007912D7">
            <w:pPr>
              <w:pStyle w:val="TAC"/>
              <w:rPr>
                <w:lang w:eastAsia="ja-JP"/>
              </w:rPr>
            </w:pPr>
            <w:r>
              <w:rPr>
                <w:lang w:eastAsia="ja-JP"/>
              </w:rPr>
              <w:t>15</w:t>
            </w:r>
          </w:p>
        </w:tc>
        <w:tc>
          <w:tcPr>
            <w:tcW w:w="1471" w:type="dxa"/>
            <w:tcBorders>
              <w:bottom w:val="nil"/>
            </w:tcBorders>
            <w:shd w:val="clear" w:color="auto" w:fill="auto"/>
          </w:tcPr>
          <w:p w14:paraId="74C94E73" w14:textId="77777777" w:rsidR="004D3FFD" w:rsidRDefault="002C252C" w:rsidP="007912D7">
            <w:pPr>
              <w:pStyle w:val="TAC"/>
              <w:rPr>
                <w:lang w:eastAsia="ja-JP"/>
              </w:rPr>
            </w:pPr>
            <w:r>
              <w:rPr>
                <w:lang w:eastAsia="ja-JP"/>
              </w:rPr>
              <w:t>FR1</w:t>
            </w:r>
          </w:p>
        </w:tc>
        <w:tc>
          <w:tcPr>
            <w:tcW w:w="1471" w:type="dxa"/>
          </w:tcPr>
          <w:p w14:paraId="69D3913A" w14:textId="77777777" w:rsidR="004D3FFD" w:rsidRDefault="002C252C" w:rsidP="007912D7">
            <w:pPr>
              <w:pStyle w:val="TAC"/>
              <w:rPr>
                <w:lang w:eastAsia="ja-JP"/>
              </w:rPr>
            </w:pPr>
            <w:r>
              <w:rPr>
                <w:lang w:eastAsia="ja-JP"/>
              </w:rPr>
              <w:t>1</w:t>
            </w:r>
          </w:p>
        </w:tc>
        <w:tc>
          <w:tcPr>
            <w:tcW w:w="1817" w:type="dxa"/>
          </w:tcPr>
          <w:p w14:paraId="74775D39" w14:textId="77777777" w:rsidR="004D3FFD" w:rsidRDefault="002C252C" w:rsidP="007912D7">
            <w:pPr>
              <w:pStyle w:val="TAC"/>
              <w:rPr>
                <w:lang w:eastAsia="ja-JP"/>
              </w:rPr>
            </w:pPr>
            <w:r>
              <w:rPr>
                <w:lang w:eastAsia="ja-JP"/>
              </w:rPr>
              <w:t>(symbol 0, slot 0)</w:t>
            </w:r>
            <w:r>
              <w:rPr>
                <w:lang w:eastAsia="ja-JP"/>
              </w:rPr>
              <w:br/>
              <w:t xml:space="preserve"> (symbol 7, slot 0)</w:t>
            </w:r>
          </w:p>
        </w:tc>
        <w:tc>
          <w:tcPr>
            <w:tcW w:w="1603" w:type="dxa"/>
          </w:tcPr>
          <w:p w14:paraId="224036EA" w14:textId="77777777" w:rsidR="004D3FFD" w:rsidRDefault="002C252C" w:rsidP="007912D7">
            <w:pPr>
              <w:pStyle w:val="TAC"/>
              <w:rPr>
                <w:lang w:eastAsia="ja-JP"/>
              </w:rPr>
            </w:pPr>
            <w:r>
              <w:rPr>
                <w:lang w:eastAsia="ja-JP"/>
              </w:rPr>
              <w:t xml:space="preserve">CP length + </w:t>
            </w:r>
            <w:r>
              <w:rPr>
                <w:i/>
                <w:lang w:eastAsia="ja-JP"/>
              </w:rPr>
              <w:t>FFT size</w:t>
            </w:r>
            <w:r>
              <w:rPr>
                <w:lang w:eastAsia="ja-JP"/>
              </w:rPr>
              <w:t xml:space="preserve"> / 128</w:t>
            </w:r>
          </w:p>
        </w:tc>
      </w:tr>
      <w:tr w:rsidR="004D3FFD" w14:paraId="4FE98D47" w14:textId="77777777">
        <w:trPr>
          <w:cantSplit/>
          <w:jc w:val="center"/>
        </w:trPr>
        <w:tc>
          <w:tcPr>
            <w:tcW w:w="862" w:type="dxa"/>
          </w:tcPr>
          <w:p w14:paraId="2BAE6021" w14:textId="77777777" w:rsidR="004D3FFD" w:rsidRDefault="002C252C" w:rsidP="007912D7">
            <w:pPr>
              <w:pStyle w:val="TAC"/>
              <w:rPr>
                <w:lang w:eastAsia="ja-JP"/>
              </w:rPr>
            </w:pPr>
            <w:r>
              <w:rPr>
                <w:lang w:eastAsia="ja-JP"/>
              </w:rPr>
              <w:t>30</w:t>
            </w:r>
          </w:p>
        </w:tc>
        <w:tc>
          <w:tcPr>
            <w:tcW w:w="1471" w:type="dxa"/>
            <w:tcBorders>
              <w:top w:val="nil"/>
              <w:bottom w:val="nil"/>
            </w:tcBorders>
            <w:shd w:val="clear" w:color="auto" w:fill="auto"/>
          </w:tcPr>
          <w:p w14:paraId="5BAAA8AE" w14:textId="77777777" w:rsidR="004D3FFD" w:rsidRDefault="004D3FFD" w:rsidP="007912D7">
            <w:pPr>
              <w:pStyle w:val="TAC"/>
              <w:rPr>
                <w:lang w:eastAsia="ja-JP"/>
              </w:rPr>
            </w:pPr>
          </w:p>
        </w:tc>
        <w:tc>
          <w:tcPr>
            <w:tcW w:w="1471" w:type="dxa"/>
          </w:tcPr>
          <w:p w14:paraId="3D15FB1F" w14:textId="77777777" w:rsidR="004D3FFD" w:rsidRDefault="002C252C" w:rsidP="007912D7">
            <w:pPr>
              <w:pStyle w:val="TAC"/>
              <w:rPr>
                <w:lang w:eastAsia="ja-JP"/>
              </w:rPr>
            </w:pPr>
            <w:r>
              <w:rPr>
                <w:lang w:eastAsia="ja-JP"/>
              </w:rPr>
              <w:t>2</w:t>
            </w:r>
          </w:p>
        </w:tc>
        <w:tc>
          <w:tcPr>
            <w:tcW w:w="1817" w:type="dxa"/>
          </w:tcPr>
          <w:p w14:paraId="0F4F9AEC" w14:textId="77777777" w:rsidR="004D3FFD" w:rsidRDefault="002C252C" w:rsidP="007912D7">
            <w:pPr>
              <w:pStyle w:val="TAC"/>
              <w:rPr>
                <w:lang w:eastAsia="ja-JP"/>
              </w:rPr>
            </w:pPr>
            <w:r>
              <w:rPr>
                <w:lang w:eastAsia="ja-JP"/>
              </w:rPr>
              <w:t>(symbol 0, slot 0)</w:t>
            </w:r>
            <w:r>
              <w:rPr>
                <w:lang w:eastAsia="ja-JP"/>
              </w:rPr>
              <w:br/>
              <w:t>(symbol 0, slot 1)</w:t>
            </w:r>
          </w:p>
        </w:tc>
        <w:tc>
          <w:tcPr>
            <w:tcW w:w="1603" w:type="dxa"/>
          </w:tcPr>
          <w:p w14:paraId="7BF70E39" w14:textId="77777777" w:rsidR="004D3FFD" w:rsidRDefault="002C252C" w:rsidP="007912D7">
            <w:pPr>
              <w:pStyle w:val="TAC"/>
              <w:rPr>
                <w:lang w:eastAsia="ja-JP"/>
              </w:rPr>
            </w:pPr>
            <w:r>
              <w:rPr>
                <w:lang w:eastAsia="ja-JP"/>
              </w:rPr>
              <w:t xml:space="preserve">CP length + </w:t>
            </w:r>
            <w:r>
              <w:rPr>
                <w:i/>
                <w:lang w:eastAsia="ja-JP"/>
              </w:rPr>
              <w:t>FFT size</w:t>
            </w:r>
            <w:r>
              <w:rPr>
                <w:lang w:eastAsia="ja-JP"/>
              </w:rPr>
              <w:t xml:space="preserve"> / 64</w:t>
            </w:r>
          </w:p>
        </w:tc>
      </w:tr>
      <w:tr w:rsidR="004D3FFD" w14:paraId="6297A970" w14:textId="77777777">
        <w:trPr>
          <w:cantSplit/>
          <w:jc w:val="center"/>
        </w:trPr>
        <w:tc>
          <w:tcPr>
            <w:tcW w:w="862" w:type="dxa"/>
          </w:tcPr>
          <w:p w14:paraId="4DDDBE46" w14:textId="77777777" w:rsidR="004D3FFD" w:rsidRDefault="002C252C" w:rsidP="007912D7">
            <w:pPr>
              <w:pStyle w:val="TAC"/>
              <w:rPr>
                <w:lang w:eastAsia="ja-JP"/>
              </w:rPr>
            </w:pPr>
            <w:r>
              <w:rPr>
                <w:lang w:eastAsia="ja-JP"/>
              </w:rPr>
              <w:t>60</w:t>
            </w:r>
          </w:p>
        </w:tc>
        <w:tc>
          <w:tcPr>
            <w:tcW w:w="1471" w:type="dxa"/>
            <w:tcBorders>
              <w:top w:val="nil"/>
              <w:bottom w:val="single" w:sz="4" w:space="0" w:color="auto"/>
            </w:tcBorders>
            <w:shd w:val="clear" w:color="auto" w:fill="auto"/>
          </w:tcPr>
          <w:p w14:paraId="4ED96955" w14:textId="77777777" w:rsidR="004D3FFD" w:rsidRDefault="004D3FFD" w:rsidP="007912D7">
            <w:pPr>
              <w:pStyle w:val="TAC"/>
              <w:rPr>
                <w:lang w:eastAsia="ja-JP"/>
              </w:rPr>
            </w:pPr>
          </w:p>
        </w:tc>
        <w:tc>
          <w:tcPr>
            <w:tcW w:w="1471" w:type="dxa"/>
          </w:tcPr>
          <w:p w14:paraId="05AABCEC" w14:textId="77777777" w:rsidR="004D3FFD" w:rsidRDefault="002C252C" w:rsidP="007912D7">
            <w:pPr>
              <w:pStyle w:val="TAC"/>
              <w:rPr>
                <w:lang w:eastAsia="ja-JP"/>
              </w:rPr>
            </w:pPr>
            <w:r>
              <w:rPr>
                <w:lang w:eastAsia="ja-JP"/>
              </w:rPr>
              <w:t>4</w:t>
            </w:r>
          </w:p>
        </w:tc>
        <w:tc>
          <w:tcPr>
            <w:tcW w:w="1817" w:type="dxa"/>
          </w:tcPr>
          <w:p w14:paraId="021E5173" w14:textId="77777777" w:rsidR="004D3FFD" w:rsidRDefault="002C252C" w:rsidP="007912D7">
            <w:pPr>
              <w:pStyle w:val="TAC"/>
              <w:rPr>
                <w:lang w:eastAsia="ja-JP"/>
              </w:rPr>
            </w:pPr>
            <w:r>
              <w:rPr>
                <w:lang w:eastAsia="ja-JP"/>
              </w:rPr>
              <w:t>(symbol 0, slot 0)</w:t>
            </w:r>
            <w:r>
              <w:rPr>
                <w:lang w:eastAsia="ja-JP"/>
              </w:rPr>
              <w:br/>
              <w:t>(symbol 0, slot 2)</w:t>
            </w:r>
          </w:p>
        </w:tc>
        <w:tc>
          <w:tcPr>
            <w:tcW w:w="1603" w:type="dxa"/>
          </w:tcPr>
          <w:p w14:paraId="60276697" w14:textId="77777777" w:rsidR="004D3FFD" w:rsidRDefault="002C252C" w:rsidP="007912D7">
            <w:pPr>
              <w:pStyle w:val="TAC"/>
              <w:rPr>
                <w:lang w:eastAsia="ja-JP"/>
              </w:rPr>
            </w:pPr>
            <w:r>
              <w:rPr>
                <w:lang w:eastAsia="ja-JP"/>
              </w:rPr>
              <w:t xml:space="preserve">CP length + </w:t>
            </w:r>
            <w:r>
              <w:rPr>
                <w:i/>
                <w:lang w:eastAsia="ja-JP"/>
              </w:rPr>
              <w:t>FFT size</w:t>
            </w:r>
            <w:r>
              <w:rPr>
                <w:lang w:eastAsia="ja-JP"/>
              </w:rPr>
              <w:t xml:space="preserve"> / 32</w:t>
            </w:r>
          </w:p>
        </w:tc>
      </w:tr>
      <w:tr w:rsidR="004D3FFD" w14:paraId="388491AF" w14:textId="77777777">
        <w:trPr>
          <w:cantSplit/>
          <w:jc w:val="center"/>
        </w:trPr>
        <w:tc>
          <w:tcPr>
            <w:tcW w:w="862" w:type="dxa"/>
          </w:tcPr>
          <w:p w14:paraId="6F4C24D2" w14:textId="77777777" w:rsidR="004D3FFD" w:rsidRDefault="002C252C" w:rsidP="007912D7">
            <w:pPr>
              <w:pStyle w:val="TAC"/>
              <w:rPr>
                <w:lang w:eastAsia="ja-JP"/>
              </w:rPr>
            </w:pPr>
            <w:r>
              <w:rPr>
                <w:lang w:eastAsia="ja-JP"/>
              </w:rPr>
              <w:t>60</w:t>
            </w:r>
          </w:p>
        </w:tc>
        <w:tc>
          <w:tcPr>
            <w:tcW w:w="1471" w:type="dxa"/>
            <w:tcBorders>
              <w:bottom w:val="nil"/>
            </w:tcBorders>
            <w:shd w:val="clear" w:color="auto" w:fill="auto"/>
          </w:tcPr>
          <w:p w14:paraId="572D8526" w14:textId="77777777" w:rsidR="004D3FFD" w:rsidRDefault="002C252C" w:rsidP="007912D7">
            <w:pPr>
              <w:pStyle w:val="TAC"/>
              <w:rPr>
                <w:lang w:eastAsia="ja-JP"/>
              </w:rPr>
            </w:pPr>
            <w:r>
              <w:rPr>
                <w:lang w:eastAsia="ja-JP"/>
              </w:rPr>
              <w:t>FR2</w:t>
            </w:r>
          </w:p>
        </w:tc>
        <w:tc>
          <w:tcPr>
            <w:tcW w:w="1471" w:type="dxa"/>
          </w:tcPr>
          <w:p w14:paraId="0859DC33" w14:textId="77777777" w:rsidR="004D3FFD" w:rsidRDefault="002C252C" w:rsidP="007912D7">
            <w:pPr>
              <w:pStyle w:val="TAC"/>
              <w:rPr>
                <w:lang w:eastAsia="ja-JP"/>
              </w:rPr>
            </w:pPr>
            <w:r>
              <w:rPr>
                <w:lang w:eastAsia="ja-JP"/>
              </w:rPr>
              <w:t>4</w:t>
            </w:r>
          </w:p>
        </w:tc>
        <w:tc>
          <w:tcPr>
            <w:tcW w:w="1817" w:type="dxa"/>
          </w:tcPr>
          <w:p w14:paraId="7A613863" w14:textId="77777777" w:rsidR="004D3FFD" w:rsidRDefault="002C252C" w:rsidP="007912D7">
            <w:pPr>
              <w:pStyle w:val="TAC"/>
              <w:rPr>
                <w:lang w:eastAsia="ja-JP"/>
              </w:rPr>
            </w:pPr>
            <w:r>
              <w:rPr>
                <w:lang w:eastAsia="ja-JP"/>
              </w:rPr>
              <w:t>(symbol 0, slot 0)</w:t>
            </w:r>
            <w:r>
              <w:rPr>
                <w:lang w:eastAsia="ja-JP"/>
              </w:rPr>
              <w:br/>
              <w:t>(symbol 0, slot 2)</w:t>
            </w:r>
          </w:p>
        </w:tc>
        <w:tc>
          <w:tcPr>
            <w:tcW w:w="1603" w:type="dxa"/>
          </w:tcPr>
          <w:p w14:paraId="7EBD2014" w14:textId="77777777" w:rsidR="004D3FFD" w:rsidRDefault="002C252C" w:rsidP="007912D7">
            <w:pPr>
              <w:pStyle w:val="TAC"/>
              <w:rPr>
                <w:lang w:eastAsia="ja-JP"/>
              </w:rPr>
            </w:pPr>
            <w:r>
              <w:rPr>
                <w:lang w:eastAsia="ja-JP"/>
              </w:rPr>
              <w:t xml:space="preserve">CP length + </w:t>
            </w:r>
            <w:r>
              <w:rPr>
                <w:i/>
                <w:lang w:eastAsia="ja-JP"/>
              </w:rPr>
              <w:t>FFT size</w:t>
            </w:r>
            <w:r>
              <w:rPr>
                <w:lang w:eastAsia="ja-JP"/>
              </w:rPr>
              <w:t xml:space="preserve"> / 32</w:t>
            </w:r>
          </w:p>
        </w:tc>
      </w:tr>
      <w:tr w:rsidR="004D3FFD" w14:paraId="3D2C4173" w14:textId="77777777">
        <w:trPr>
          <w:cantSplit/>
          <w:jc w:val="center"/>
        </w:trPr>
        <w:tc>
          <w:tcPr>
            <w:tcW w:w="862" w:type="dxa"/>
          </w:tcPr>
          <w:p w14:paraId="50D5A823" w14:textId="77777777" w:rsidR="004D3FFD" w:rsidRDefault="002C252C" w:rsidP="007912D7">
            <w:pPr>
              <w:pStyle w:val="TAC"/>
              <w:rPr>
                <w:lang w:eastAsia="ja-JP"/>
              </w:rPr>
            </w:pPr>
            <w:r>
              <w:rPr>
                <w:lang w:eastAsia="ja-JP"/>
              </w:rPr>
              <w:t>120</w:t>
            </w:r>
          </w:p>
        </w:tc>
        <w:tc>
          <w:tcPr>
            <w:tcW w:w="1471" w:type="dxa"/>
            <w:tcBorders>
              <w:top w:val="nil"/>
            </w:tcBorders>
            <w:shd w:val="clear" w:color="auto" w:fill="auto"/>
          </w:tcPr>
          <w:p w14:paraId="2FA01E15" w14:textId="77777777" w:rsidR="004D3FFD" w:rsidRDefault="004D3FFD" w:rsidP="007912D7">
            <w:pPr>
              <w:pStyle w:val="TAC"/>
              <w:rPr>
                <w:lang w:eastAsia="ja-JP"/>
              </w:rPr>
            </w:pPr>
          </w:p>
        </w:tc>
        <w:tc>
          <w:tcPr>
            <w:tcW w:w="1471" w:type="dxa"/>
          </w:tcPr>
          <w:p w14:paraId="2CAEDD87" w14:textId="77777777" w:rsidR="004D3FFD" w:rsidRDefault="002C252C" w:rsidP="007912D7">
            <w:pPr>
              <w:pStyle w:val="TAC"/>
              <w:rPr>
                <w:lang w:eastAsia="ja-JP"/>
              </w:rPr>
            </w:pPr>
            <w:r>
              <w:rPr>
                <w:lang w:eastAsia="ja-JP"/>
              </w:rPr>
              <w:t>8</w:t>
            </w:r>
          </w:p>
        </w:tc>
        <w:tc>
          <w:tcPr>
            <w:tcW w:w="1817" w:type="dxa"/>
          </w:tcPr>
          <w:p w14:paraId="4B754BF9" w14:textId="77777777" w:rsidR="004D3FFD" w:rsidRDefault="002C252C" w:rsidP="007912D7">
            <w:pPr>
              <w:pStyle w:val="TAC"/>
              <w:rPr>
                <w:lang w:eastAsia="ja-JP"/>
              </w:rPr>
            </w:pPr>
            <w:r>
              <w:rPr>
                <w:lang w:eastAsia="ja-JP"/>
              </w:rPr>
              <w:t>(symbol 0, slot 0)</w:t>
            </w:r>
            <w:r>
              <w:rPr>
                <w:lang w:eastAsia="ja-JP"/>
              </w:rPr>
              <w:br/>
              <w:t>(symbol 0, slot 4)</w:t>
            </w:r>
          </w:p>
        </w:tc>
        <w:tc>
          <w:tcPr>
            <w:tcW w:w="1603" w:type="dxa"/>
          </w:tcPr>
          <w:p w14:paraId="6DF077AE" w14:textId="77777777" w:rsidR="004D3FFD" w:rsidRDefault="002C252C" w:rsidP="007912D7">
            <w:pPr>
              <w:pStyle w:val="TAC"/>
              <w:rPr>
                <w:lang w:eastAsia="ja-JP"/>
              </w:rPr>
            </w:pPr>
            <w:r>
              <w:rPr>
                <w:lang w:eastAsia="ja-JP"/>
              </w:rPr>
              <w:t xml:space="preserve">CP length + </w:t>
            </w:r>
            <w:r>
              <w:rPr>
                <w:i/>
                <w:lang w:eastAsia="ja-JP"/>
              </w:rPr>
              <w:t>FFT size</w:t>
            </w:r>
            <w:r>
              <w:rPr>
                <w:lang w:eastAsia="ja-JP"/>
              </w:rPr>
              <w:t xml:space="preserve"> / 16</w:t>
            </w:r>
          </w:p>
        </w:tc>
      </w:tr>
    </w:tbl>
    <w:p w14:paraId="65D7C0B3" w14:textId="77777777" w:rsidR="004D3FFD" w:rsidRDefault="004D3FFD">
      <w:pPr>
        <w:rPr>
          <w:color w:val="000000"/>
          <w:lang w:eastAsia="ja-JP"/>
        </w:rPr>
      </w:pPr>
    </w:p>
    <w:p w14:paraId="210890C2" w14:textId="77777777" w:rsidR="004D3FFD" w:rsidRDefault="002C252C">
      <w:pPr>
        <w:rPr>
          <w:color w:val="000000"/>
          <w:lang w:eastAsia="ja-JP"/>
        </w:rPr>
      </w:pPr>
      <w:r>
        <w:rPr>
          <w:color w:val="000000"/>
          <w:lang w:eastAsia="ja-JP"/>
        </w:rPr>
        <w:t xml:space="preserve">For the example used in the annex, the </w:t>
      </w:r>
      <w:r>
        <w:rPr>
          <w:color w:val="000000"/>
          <w:lang w:eastAsia="zh-CN"/>
        </w:rPr>
        <w:t>"</w:t>
      </w:r>
      <w:r>
        <w:rPr>
          <w:color w:val="000000"/>
          <w:lang w:eastAsia="ja-JP"/>
        </w:rPr>
        <w:t>Remove CP</w:t>
      </w:r>
      <w:r>
        <w:rPr>
          <w:color w:val="000000"/>
          <w:lang w:eastAsia="zh-CN"/>
        </w:rPr>
        <w:t>"</w:t>
      </w:r>
      <w:r>
        <w:rPr>
          <w:color w:val="000000"/>
          <w:lang w:eastAsia="ja-JP"/>
        </w:rPr>
        <w:t xml:space="preserve"> box selects 4096 samples out of 4384 samples. Symbol 0 of slot 0 and slot 4 has 256 more samples in the cyclic prefix than the other symbols (the longer CP length = 544).</w:t>
      </w:r>
    </w:p>
    <w:p w14:paraId="60A6345F" w14:textId="77777777" w:rsidR="004D3FFD" w:rsidRDefault="002C252C" w:rsidP="007912D7">
      <w:pPr>
        <w:pStyle w:val="TH"/>
        <w:rPr>
          <w:lang w:eastAsia="ja-JP"/>
        </w:rPr>
      </w:pPr>
      <w:r>
        <w:rPr>
          <w:lang w:eastAsia="ja-JP"/>
        </w:rPr>
        <w:object w:dxaOrig="7616" w:dyaOrig="4020" w14:anchorId="136CE9DE">
          <v:shape id="_x0000_i1048" type="#_x0000_t75" style="width:381pt;height:201pt" o:ole="">
            <v:imagedata r:id="rId36" o:title=""/>
          </v:shape>
          <o:OLEObject Type="Embed" ProgID="Word.Picture.8" ShapeID="_x0000_i1048" DrawAspect="Content" ObjectID="_1781368263" r:id="rId37"/>
        </w:object>
      </w:r>
    </w:p>
    <w:p w14:paraId="63340ECE" w14:textId="72630F46" w:rsidR="004D3FFD" w:rsidRDefault="002C252C" w:rsidP="007912D7">
      <w:pPr>
        <w:pStyle w:val="TF"/>
        <w:rPr>
          <w:lang w:eastAsia="ja-JP"/>
        </w:rPr>
      </w:pPr>
      <w:r>
        <w:rPr>
          <w:lang w:eastAsia="ja-JP"/>
        </w:rPr>
        <w:t xml:space="preserve">Figure </w:t>
      </w:r>
      <w:r>
        <w:rPr>
          <w:rFonts w:hint="eastAsia"/>
          <w:lang w:val="en-US" w:eastAsia="zh-CN"/>
        </w:rPr>
        <w:t>F</w:t>
      </w:r>
      <w:r>
        <w:rPr>
          <w:lang w:eastAsia="ja-JP"/>
        </w:rPr>
        <w:t>.2.4-1: Reference point for FR2 EVM measurements</w:t>
      </w:r>
    </w:p>
    <w:p w14:paraId="5D4DEF22" w14:textId="77777777" w:rsidR="007912D7" w:rsidRDefault="007912D7" w:rsidP="007912D7">
      <w:pPr>
        <w:rPr>
          <w:lang w:eastAsia="ja-JP"/>
        </w:rPr>
      </w:pPr>
    </w:p>
    <w:p w14:paraId="5F28DD0F" w14:textId="77777777" w:rsidR="004D3FFD" w:rsidRDefault="002C252C" w:rsidP="00D13A3B">
      <w:pPr>
        <w:pStyle w:val="Heading1"/>
        <w:rPr>
          <w:lang w:eastAsia="ja-JP"/>
        </w:rPr>
      </w:pPr>
      <w:bookmarkStart w:id="4590" w:name="_Toc76544751"/>
      <w:bookmarkStart w:id="4591" w:name="_Toc21103159"/>
      <w:bookmarkStart w:id="4592" w:name="_Toc74916240"/>
      <w:bookmarkStart w:id="4593" w:name="_Toc29811008"/>
      <w:bookmarkStart w:id="4594" w:name="_Toc76114865"/>
      <w:bookmarkStart w:id="4595" w:name="_Toc45886407"/>
      <w:bookmarkStart w:id="4596" w:name="_Toc36636370"/>
      <w:bookmarkStart w:id="4597" w:name="_Toc58916164"/>
      <w:bookmarkStart w:id="4598" w:name="_Toc37273316"/>
      <w:bookmarkStart w:id="4599" w:name="_Toc53183452"/>
      <w:bookmarkStart w:id="4600" w:name="_Toc82536873"/>
      <w:bookmarkStart w:id="4601" w:name="_Toc58918345"/>
      <w:bookmarkStart w:id="4602" w:name="_Toc66694215"/>
      <w:bookmarkStart w:id="4603" w:name="_Toc121818506"/>
      <w:bookmarkStart w:id="4604" w:name="_Toc121818730"/>
      <w:bookmarkStart w:id="4605" w:name="_Toc124158485"/>
      <w:bookmarkStart w:id="4606" w:name="_Toc130558553"/>
      <w:bookmarkStart w:id="4607" w:name="_Toc137467278"/>
      <w:bookmarkStart w:id="4608" w:name="_Toc138884924"/>
      <w:bookmarkStart w:id="4609" w:name="_Toc138885148"/>
      <w:bookmarkStart w:id="4610" w:name="_Toc145511359"/>
      <w:bookmarkStart w:id="4611" w:name="_Toc155475836"/>
      <w:r>
        <w:rPr>
          <w:rFonts w:hint="eastAsia"/>
          <w:lang w:val="en-US" w:eastAsia="zh-CN"/>
        </w:rPr>
        <w:t>F</w:t>
      </w:r>
      <w:r>
        <w:rPr>
          <w:lang w:eastAsia="ja-JP"/>
        </w:rPr>
        <w:t>.3</w:t>
      </w:r>
      <w:r>
        <w:rPr>
          <w:lang w:eastAsia="ja-JP"/>
        </w:rPr>
        <w:tab/>
        <w:t>Pre-FFT minimization process</w:t>
      </w:r>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p>
    <w:p w14:paraId="3DB57BB0" w14:textId="77777777" w:rsidR="004D3FFD" w:rsidRDefault="002C252C">
      <w:pPr>
        <w:rPr>
          <w:color w:val="000000"/>
          <w:lang w:eastAsia="ja-JP"/>
        </w:rPr>
      </w:pPr>
      <w:r>
        <w:rPr>
          <w:color w:val="000000"/>
          <w:lang w:eastAsia="ja-JP"/>
        </w:rPr>
        <w:t xml:space="preserve">Sample timing, carrier frequency in </w:t>
      </w:r>
      <w:r>
        <w:rPr>
          <w:color w:val="000000"/>
          <w:lang w:eastAsia="ja-JP"/>
        </w:rPr>
        <w:fldChar w:fldCharType="begin"/>
      </w:r>
      <w:r>
        <w:rPr>
          <w:color w:val="000000"/>
          <w:lang w:eastAsia="ja-JP"/>
        </w:rPr>
        <w:instrText xml:space="preserve"> QUOTE </w:instrText>
      </w:r>
      <w:r w:rsidR="00EF1A7F">
        <w:rPr>
          <w:position w:val="-5"/>
        </w:rPr>
        <w:pict w14:anchorId="5454AF68">
          <v:shape id="_x0000_i1049"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CBB&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F3CBB&quot; wsp:rsidP=&quot;000F3CBB&quot;&gt;&lt;m:oMathPara&gt;&lt;m:oMath&gt;&lt;m:r&gt;&lt;w:rPr&gt;&lt;w:rFonts w:ascii=&quot;Cambria Math&quot; w:h-ansi=&quot;Cambria Math&quot;/&gt;&lt;wx:font wx:val=&quot;Cambria Math&quot;/&gt;&lt;w:i/&gt;&lt;w:noProof/&gt;&lt;w:color w:val=&quot;000000&quot;/&gt;&lt;w:lang w:fareast=&quot;JA&quot;/&gt;&lt;/w:rPr&gt;&lt;m:t&gt;z&lt;/m:t&gt;&lt;/m:r&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Pr>
          <w:color w:val="000000"/>
          <w:lang w:eastAsia="ja-JP"/>
        </w:rPr>
        <w:instrText xml:space="preserve"> </w:instrText>
      </w:r>
      <w:r>
        <w:rPr>
          <w:color w:val="000000"/>
          <w:lang w:eastAsia="ja-JP"/>
        </w:rPr>
        <w:fldChar w:fldCharType="separate"/>
      </w:r>
      <w:r w:rsidR="00EF1A7F">
        <w:rPr>
          <w:position w:val="-5"/>
        </w:rPr>
        <w:pict w14:anchorId="4FDA06BE">
          <v:shape id="_x0000_i1050"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CBB&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F3CBB&quot; wsp:rsidP=&quot;000F3CBB&quot;&gt;&lt;m:oMathPara&gt;&lt;m:oMath&gt;&lt;m:r&gt;&lt;w:rPr&gt;&lt;w:rFonts w:ascii=&quot;Cambria Math&quot; w:h-ansi=&quot;Cambria Math&quot;/&gt;&lt;wx:font wx:val=&quot;Cambria Math&quot;/&gt;&lt;w:i/&gt;&lt;w:noProof/&gt;&lt;w:color w:val=&quot;000000&quot;/&gt;&lt;w:lang w:fareast=&quot;JA&quot;/&gt;&lt;/w:rPr&gt;&lt;m:t&gt;z&lt;/m:t&gt;&lt;/m:r&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Pr>
          <w:color w:val="000000"/>
          <w:lang w:eastAsia="ja-JP"/>
        </w:rPr>
        <w:fldChar w:fldCharType="end"/>
      </w:r>
      <w:r>
        <w:rPr>
          <w:color w:val="000000"/>
          <w:lang w:eastAsia="ja-JP"/>
        </w:rPr>
        <w:t xml:space="preserve"> are varied in order to minimise the difference between </w:t>
      </w:r>
      <w:r>
        <w:rPr>
          <w:color w:val="000000"/>
          <w:lang w:eastAsia="ja-JP"/>
        </w:rPr>
        <w:fldChar w:fldCharType="begin"/>
      </w:r>
      <w:r>
        <w:rPr>
          <w:color w:val="000000"/>
          <w:lang w:eastAsia="ja-JP"/>
        </w:rPr>
        <w:instrText xml:space="preserve"> QUOTE </w:instrText>
      </w:r>
      <w:r w:rsidR="00EF1A7F">
        <w:rPr>
          <w:position w:val="-5"/>
        </w:rPr>
        <w:pict w14:anchorId="7A417851">
          <v:shape id="_x0000_i1051"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279F0&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1279F0&quot; wsp:rsidP=&quot;001279F0&quot;&gt;&lt;m:oMathPara&gt;&lt;m:oMath&gt;&lt;m:r&gt;&lt;w:rPr&gt;&lt;w:rFonts w:ascii=&quot;Cambria Math&quot; w:h-ansi=&quot;Cambria Math&quot;/&gt;&lt;wx:font wx:val=&quot;Cambria Math&quot;/&gt;&lt;w:i/&gt;&lt;w:noProof/&gt;&lt;w:color w:val=&quot;000000&quot;/&gt;&lt;w:lang w:fareast=&quot;JA&quot;/&gt;&lt;/w:rPr&gt;&lt;m:t&gt;z&lt;/m:t&gt;&lt;/m:r&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Pr>
          <w:color w:val="000000"/>
          <w:lang w:eastAsia="ja-JP"/>
        </w:rPr>
        <w:instrText xml:space="preserve"> </w:instrText>
      </w:r>
      <w:r>
        <w:rPr>
          <w:color w:val="000000"/>
          <w:lang w:eastAsia="ja-JP"/>
        </w:rPr>
        <w:fldChar w:fldCharType="separate"/>
      </w:r>
      <w:r w:rsidR="00EF1A7F">
        <w:rPr>
          <w:position w:val="-5"/>
        </w:rPr>
        <w:pict w14:anchorId="3CB1BEB3">
          <v:shape id="_x0000_i1052"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279F0&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1279F0&quot; wsp:rsidP=&quot;001279F0&quot;&gt;&lt;m:oMathPara&gt;&lt;m:oMath&gt;&lt;m:r&gt;&lt;w:rPr&gt;&lt;w:rFonts w:ascii=&quot;Cambria Math&quot; w:h-ansi=&quot;Cambria Math&quot;/&gt;&lt;wx:font wx:val=&quot;Cambria Math&quot;/&gt;&lt;w:i/&gt;&lt;w:noProof/&gt;&lt;w:color w:val=&quot;000000&quot;/&gt;&lt;w:lang w:fareast=&quot;JA&quot;/&gt;&lt;/w:rPr&gt;&lt;m:t&gt;z&lt;/m:t&gt;&lt;/m:r&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Pr>
          <w:color w:val="000000"/>
          <w:lang w:eastAsia="ja-JP"/>
        </w:rPr>
        <w:fldChar w:fldCharType="end"/>
      </w:r>
      <w:r>
        <w:rPr>
          <w:color w:val="000000"/>
          <w:lang w:eastAsia="ja-JP"/>
        </w:rPr>
        <w:t xml:space="preserve"> and </w:t>
      </w:r>
      <w:r>
        <w:rPr>
          <w:color w:val="000000"/>
          <w:lang w:eastAsia="ja-JP"/>
        </w:rPr>
        <w:fldChar w:fldCharType="begin"/>
      </w:r>
      <w:r>
        <w:rPr>
          <w:color w:val="000000"/>
          <w:lang w:eastAsia="ja-JP"/>
        </w:rPr>
        <w:instrText xml:space="preserve"> QUOTE </w:instrText>
      </w:r>
      <w:r w:rsidR="00EF1A7F">
        <w:rPr>
          <w:position w:val="-5"/>
        </w:rPr>
        <w:pict w14:anchorId="09EDBBDD">
          <v:shape id="_x0000_i1053"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28C6&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8F28C6&quot; wsp:rsidP=&quot;008F28C6&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1&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Pr>
          <w:color w:val="000000"/>
          <w:lang w:eastAsia="ja-JP"/>
        </w:rPr>
        <w:instrText xml:space="preserve"> </w:instrText>
      </w:r>
      <w:r>
        <w:rPr>
          <w:color w:val="000000"/>
          <w:lang w:eastAsia="ja-JP"/>
        </w:rPr>
        <w:fldChar w:fldCharType="separate"/>
      </w:r>
      <w:r w:rsidR="00EF1A7F">
        <w:rPr>
          <w:position w:val="-5"/>
        </w:rPr>
        <w:pict w14:anchorId="004CB0CE">
          <v:shape id="_x0000_i1054"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28C6&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8F28C6&quot; wsp:rsidP=&quot;008F28C6&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1&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Pr>
          <w:color w:val="000000"/>
          <w:lang w:eastAsia="ja-JP"/>
        </w:rPr>
        <w:fldChar w:fldCharType="end"/>
      </w:r>
      <w:r>
        <w:rPr>
          <w:color w:val="000000"/>
          <w:lang w:eastAsia="ja-JP"/>
        </w:rPr>
        <w:t xml:space="preserve">, after the amplitude ratio of </w:t>
      </w:r>
      <w:r>
        <w:rPr>
          <w:color w:val="000000"/>
          <w:lang w:eastAsia="ja-JP"/>
        </w:rPr>
        <w:fldChar w:fldCharType="begin"/>
      </w:r>
      <w:r>
        <w:rPr>
          <w:color w:val="000000"/>
          <w:lang w:eastAsia="ja-JP"/>
        </w:rPr>
        <w:instrText xml:space="preserve"> QUOTE </w:instrText>
      </w:r>
      <w:r w:rsidR="00EF1A7F">
        <w:rPr>
          <w:position w:val="-5"/>
        </w:rPr>
        <w:pict w14:anchorId="19278610">
          <v:shape id="_x0000_i1055"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7700B&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E7700B&quot; wsp:rsidP=&quot;00E7700B&quot;&gt;&lt;m:oMathPara&gt;&lt;m:oMath&gt;&lt;m:r&gt;&lt;w:rPr&gt;&lt;w:rFonts w:ascii=&quot;Cambria Math&quot; w:h-ansi=&quot;Cambria Math&quot;/&gt;&lt;wx:font wx:val=&quot;Cambria Math&quot;/&gt;&lt;w:i/&gt;&lt;w:noProof/&gt;&lt;w:color w:val=&quot;000000&quot;/&gt;&lt;w:lang w:fareast=&quot;JA&quot;/&gt;&lt;/w:rPr&gt;&lt;m:t&gt;z&lt;/m:t&gt;&lt;/m:r&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Pr>
          <w:color w:val="000000"/>
          <w:lang w:eastAsia="ja-JP"/>
        </w:rPr>
        <w:instrText xml:space="preserve"> </w:instrText>
      </w:r>
      <w:r>
        <w:rPr>
          <w:color w:val="000000"/>
          <w:lang w:eastAsia="ja-JP"/>
        </w:rPr>
        <w:fldChar w:fldCharType="separate"/>
      </w:r>
      <w:r w:rsidR="00EF1A7F">
        <w:rPr>
          <w:position w:val="-5"/>
        </w:rPr>
        <w:pict w14:anchorId="1C4EC246">
          <v:shape id="_x0000_i1056"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7700B&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E7700B&quot; wsp:rsidP=&quot;00E7700B&quot;&gt;&lt;m:oMathPara&gt;&lt;m:oMath&gt;&lt;m:r&gt;&lt;w:rPr&gt;&lt;w:rFonts w:ascii=&quot;Cambria Math&quot; w:h-ansi=&quot;Cambria Math&quot;/&gt;&lt;wx:font wx:val=&quot;Cambria Math&quot;/&gt;&lt;w:i/&gt;&lt;w:noProof/&gt;&lt;w:color w:val=&quot;000000&quot;/&gt;&lt;w:lang w:fareast=&quot;JA&quot;/&gt;&lt;/w:rPr&gt;&lt;m:t&gt;z&lt;/m:t&gt;&lt;/m:r&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Pr>
          <w:color w:val="000000"/>
          <w:lang w:eastAsia="ja-JP"/>
        </w:rPr>
        <w:fldChar w:fldCharType="end"/>
      </w:r>
      <w:r>
        <w:rPr>
          <w:color w:val="000000"/>
          <w:lang w:eastAsia="ja-JP"/>
        </w:rPr>
        <w:t xml:space="preserve"> and </w:t>
      </w:r>
      <w:r>
        <w:rPr>
          <w:color w:val="000000"/>
          <w:lang w:eastAsia="ja-JP"/>
        </w:rPr>
        <w:fldChar w:fldCharType="begin"/>
      </w:r>
      <w:r>
        <w:rPr>
          <w:color w:val="000000"/>
          <w:lang w:eastAsia="ja-JP"/>
        </w:rPr>
        <w:instrText xml:space="preserve"> QUOTE </w:instrText>
      </w:r>
      <w:r w:rsidR="00EF1A7F">
        <w:rPr>
          <w:position w:val="-5"/>
        </w:rPr>
        <w:pict w14:anchorId="147FAA97">
          <v:shape id="_x0000_i1057"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95F2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95F2F&quot; wsp:rsidP=&quot;00095F2F&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1&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Pr>
          <w:color w:val="000000"/>
          <w:lang w:eastAsia="ja-JP"/>
        </w:rPr>
        <w:instrText xml:space="preserve"> </w:instrText>
      </w:r>
      <w:r>
        <w:rPr>
          <w:color w:val="000000"/>
          <w:lang w:eastAsia="ja-JP"/>
        </w:rPr>
        <w:fldChar w:fldCharType="separate"/>
      </w:r>
      <w:r w:rsidR="00EF1A7F">
        <w:rPr>
          <w:position w:val="-5"/>
        </w:rPr>
        <w:pict w14:anchorId="00C02087">
          <v:shape id="_x0000_i1058"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95F2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95F2F&quot; wsp:rsidP=&quot;00095F2F&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1&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Pr>
          <w:color w:val="000000"/>
          <w:lang w:eastAsia="ja-JP"/>
        </w:rPr>
        <w:fldChar w:fldCharType="end"/>
      </w:r>
      <w:r>
        <w:rPr>
          <w:color w:val="000000"/>
          <w:lang w:eastAsia="ja-JP"/>
        </w:rPr>
        <w:t xml:space="preserve"> has been scaled. Best fit (minimum difference) is achieved when the RMS difference value between </w:t>
      </w:r>
      <w:r>
        <w:rPr>
          <w:color w:val="000000"/>
          <w:lang w:eastAsia="ja-JP"/>
        </w:rPr>
        <w:fldChar w:fldCharType="begin"/>
      </w:r>
      <w:r>
        <w:rPr>
          <w:color w:val="000000"/>
          <w:lang w:eastAsia="ja-JP"/>
        </w:rPr>
        <w:instrText xml:space="preserve"> QUOTE </w:instrText>
      </w:r>
      <w:r w:rsidR="00EF1A7F">
        <w:rPr>
          <w:position w:val="-5"/>
        </w:rPr>
        <w:pict w14:anchorId="65AC7AF6">
          <v:shape id="_x0000_i1059"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3D2F&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243D2F&quot; wsp:rsidP=&quot;00243D2F&quot;&gt;&lt;m:oMathPara&gt;&lt;m:oMath&gt;&lt;m:r&gt;&lt;w:rPr&gt;&lt;w:rFonts w:ascii=&quot;Cambria Math&quot; w:h-ansi=&quot;Cambria Math&quot;/&gt;&lt;wx:font wx:val=&quot;Cambria Math&quot;/&gt;&lt;w:i/&gt;&lt;w:noProof/&gt;&lt;w:color w:val=&quot;000000&quot;/&gt;&lt;w:lang w:fareast=&quot;JA&quot;/&gt;&lt;/w:rPr&gt;&lt;m:t&gt;z&lt;/m:t&gt;&lt;/m:r&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Pr>
          <w:color w:val="000000"/>
          <w:lang w:eastAsia="ja-JP"/>
        </w:rPr>
        <w:instrText xml:space="preserve"> </w:instrText>
      </w:r>
      <w:r>
        <w:rPr>
          <w:color w:val="000000"/>
          <w:lang w:eastAsia="ja-JP"/>
        </w:rPr>
        <w:fldChar w:fldCharType="separate"/>
      </w:r>
      <w:r w:rsidR="00EF1A7F">
        <w:rPr>
          <w:position w:val="-5"/>
        </w:rPr>
        <w:pict w14:anchorId="24F617BF">
          <v:shape id="_x0000_i1060"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3D2F&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243D2F&quot; wsp:rsidP=&quot;00243D2F&quot;&gt;&lt;m:oMathPara&gt;&lt;m:oMath&gt;&lt;m:r&gt;&lt;w:rPr&gt;&lt;w:rFonts w:ascii=&quot;Cambria Math&quot; w:h-ansi=&quot;Cambria Math&quot;/&gt;&lt;wx:font wx:val=&quot;Cambria Math&quot;/&gt;&lt;w:i/&gt;&lt;w:noProof/&gt;&lt;w:color w:val=&quot;000000&quot;/&gt;&lt;w:lang w:fareast=&quot;JA&quot;/&gt;&lt;/w:rPr&gt;&lt;m:t&gt;z&lt;/m:t&gt;&lt;/m:r&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Pr>
          <w:color w:val="000000"/>
          <w:lang w:eastAsia="ja-JP"/>
        </w:rPr>
        <w:fldChar w:fldCharType="end"/>
      </w:r>
      <w:r>
        <w:rPr>
          <w:color w:val="000000"/>
          <w:lang w:eastAsia="ja-JP"/>
        </w:rPr>
        <w:t xml:space="preserve"> and </w:t>
      </w:r>
      <w:r>
        <w:rPr>
          <w:color w:val="000000"/>
          <w:lang w:eastAsia="ja-JP"/>
        </w:rPr>
        <w:fldChar w:fldCharType="begin"/>
      </w:r>
      <w:r>
        <w:rPr>
          <w:color w:val="000000"/>
          <w:lang w:eastAsia="ja-JP"/>
        </w:rPr>
        <w:instrText xml:space="preserve"> QUOTE </w:instrText>
      </w:r>
      <w:r w:rsidR="00EF1A7F">
        <w:rPr>
          <w:position w:val="-5"/>
        </w:rPr>
        <w:pict w14:anchorId="0FF9BA4E">
          <v:shape id="_x0000_i1061"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664E&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EC664E&quot; wsp:rsidP=&quot;00EC664E&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1&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Pr>
          <w:color w:val="000000"/>
          <w:lang w:eastAsia="ja-JP"/>
        </w:rPr>
        <w:instrText xml:space="preserve"> </w:instrText>
      </w:r>
      <w:r>
        <w:rPr>
          <w:color w:val="000000"/>
          <w:lang w:eastAsia="ja-JP"/>
        </w:rPr>
        <w:fldChar w:fldCharType="separate"/>
      </w:r>
      <w:r w:rsidR="00EF1A7F">
        <w:rPr>
          <w:position w:val="-5"/>
        </w:rPr>
        <w:pict w14:anchorId="7A6CF37C">
          <v:shape id="_x0000_i1062"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664E&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EC664E&quot; wsp:rsidP=&quot;00EC664E&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1&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Pr>
          <w:color w:val="000000"/>
          <w:lang w:eastAsia="ja-JP"/>
        </w:rPr>
        <w:fldChar w:fldCharType="end"/>
      </w:r>
      <w:r>
        <w:rPr>
          <w:color w:val="000000"/>
          <w:lang w:eastAsia="ja-JP"/>
        </w:rPr>
        <w:t xml:space="preserve"> is an absolute minimum.</w:t>
      </w:r>
    </w:p>
    <w:p w14:paraId="7656F6B6" w14:textId="77777777" w:rsidR="004D3FFD" w:rsidRDefault="002C252C">
      <w:pPr>
        <w:rPr>
          <w:color w:val="000000"/>
          <w:lang w:eastAsia="ja-JP"/>
        </w:rPr>
      </w:pPr>
      <w:r>
        <w:rPr>
          <w:color w:val="000000"/>
          <w:lang w:eastAsia="ja-JP"/>
        </w:rPr>
        <w:t>The carrier frequency variation is the measurement result: carrier frequency error.</w:t>
      </w:r>
    </w:p>
    <w:p w14:paraId="014393EA" w14:textId="77777777" w:rsidR="004D3FFD" w:rsidRDefault="002C252C">
      <w:pPr>
        <w:rPr>
          <w:color w:val="000000"/>
          <w:lang w:eastAsia="ja-JP"/>
        </w:rPr>
      </w:pPr>
      <w:r>
        <w:rPr>
          <w:color w:val="000000"/>
          <w:lang w:eastAsia="ja-JP"/>
        </w:rPr>
        <w:t>From the acquired samples, one value of carrier frequency error can be derived.</w:t>
      </w:r>
    </w:p>
    <w:p w14:paraId="188E2BC9" w14:textId="77777777" w:rsidR="004D3FFD" w:rsidRDefault="002C252C" w:rsidP="00A3240B">
      <w:pPr>
        <w:pStyle w:val="NO"/>
        <w:rPr>
          <w:lang w:eastAsia="ja-JP"/>
        </w:rPr>
      </w:pPr>
      <w:r>
        <w:rPr>
          <w:lang w:eastAsia="ja-JP"/>
        </w:rPr>
        <w:t>NOTE 1:</w:t>
      </w:r>
      <w:r>
        <w:rPr>
          <w:rFonts w:eastAsia="Osaka"/>
          <w:lang w:eastAsia="ja-JP"/>
        </w:rPr>
        <w:tab/>
      </w:r>
      <w:r>
        <w:rPr>
          <w:lang w:eastAsia="ja-JP"/>
        </w:rPr>
        <w:t>The minimisation process, to derive the RF error can be supported by post-FFT operations. However the minimisation process defined in the pre-FFT domain comprises all acquired samples (i.e. it does not exclude the samples inbetween the FFT widths and it does not exclude the bandwidth outside the transmission bandwidth configuration).</w:t>
      </w:r>
    </w:p>
    <w:p w14:paraId="21328534" w14:textId="77777777" w:rsidR="004D3FFD" w:rsidRDefault="002C252C" w:rsidP="00A3240B">
      <w:pPr>
        <w:pStyle w:val="NO"/>
        <w:rPr>
          <w:lang w:eastAsia="ja-JP"/>
        </w:rPr>
      </w:pPr>
      <w:r>
        <w:rPr>
          <w:lang w:eastAsia="ja-JP"/>
        </w:rPr>
        <w:t>NOTE 2:</w:t>
      </w:r>
      <w:r>
        <w:rPr>
          <w:rFonts w:eastAsia="Osaka"/>
          <w:lang w:eastAsia="ja-JP"/>
        </w:rPr>
        <w:tab/>
      </w:r>
      <w:r>
        <w:rPr>
          <w:lang w:eastAsia="ja-JP"/>
        </w:rPr>
        <w:t>The algorithm would allow to derive carrier frequency error and sample frequency error of the TX under test separately. However there are no requirements for sample frequeny error. Hence the algorithm models the RF and the sample frequency commonly (not independently). It returns one error and does not distinuish between both.</w:t>
      </w:r>
    </w:p>
    <w:p w14:paraId="2A2CF04D" w14:textId="77777777" w:rsidR="004D3FFD" w:rsidRDefault="002C252C">
      <w:pPr>
        <w:rPr>
          <w:color w:val="000000"/>
          <w:lang w:eastAsia="ja-JP"/>
        </w:rPr>
      </w:pPr>
      <w:r>
        <w:rPr>
          <w:color w:val="000000"/>
          <w:lang w:eastAsia="ja-JP"/>
        </w:rPr>
        <w:t xml:space="preserve">After this process the samples </w:t>
      </w:r>
      <w:r>
        <w:rPr>
          <w:color w:val="000000"/>
          <w:lang w:eastAsia="ja-JP"/>
        </w:rPr>
        <w:fldChar w:fldCharType="begin"/>
      </w:r>
      <w:r>
        <w:rPr>
          <w:color w:val="000000"/>
          <w:lang w:eastAsia="ja-JP"/>
        </w:rPr>
        <w:instrText xml:space="preserve"> QUOTE </w:instrText>
      </w:r>
      <w:r w:rsidR="00EF1A7F">
        <w:rPr>
          <w:position w:val="-5"/>
        </w:rPr>
        <w:pict w14:anchorId="40C5E23E">
          <v:shape id="_x0000_i1063"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2BCC&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6A2BCC&quot; wsp:rsidP=&quot;006A2BCC&quot;&gt;&lt;m:oMathPara&gt;&lt;m:oMath&gt;&lt;m:r&gt;&lt;w:rPr&gt;&lt;w:rFonts w:ascii=&quot;Cambria Math&quot; w:h-ansi=&quot;Cambria Math&quot;/&gt;&lt;wx:font wx:val=&quot;Cambria Math&quot;/&gt;&lt;w:i/&gt;&lt;w:noProof/&gt;&lt;w:color w:val=&quot;000000&quot;/&gt;&lt;w:lang w:fareast=&quot;JA&quot;/&gt;&lt;/w:rPr&gt;&lt;m:t&gt;z&lt;/m:t&gt;&lt;/m:r&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Pr>
          <w:color w:val="000000"/>
          <w:lang w:eastAsia="ja-JP"/>
        </w:rPr>
        <w:instrText xml:space="preserve"> </w:instrText>
      </w:r>
      <w:r>
        <w:rPr>
          <w:color w:val="000000"/>
          <w:lang w:eastAsia="ja-JP"/>
        </w:rPr>
        <w:fldChar w:fldCharType="separate"/>
      </w:r>
      <w:r w:rsidR="00EF1A7F">
        <w:rPr>
          <w:position w:val="-5"/>
        </w:rPr>
        <w:pict w14:anchorId="02854AA8">
          <v:shape id="_x0000_i1064"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2BCC&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6A2BCC&quot; wsp:rsidP=&quot;006A2BCC&quot;&gt;&lt;m:oMathPara&gt;&lt;m:oMath&gt;&lt;m:r&gt;&lt;w:rPr&gt;&lt;w:rFonts w:ascii=&quot;Cambria Math&quot; w:h-ansi=&quot;Cambria Math&quot;/&gt;&lt;wx:font wx:val=&quot;Cambria Math&quot;/&gt;&lt;w:i/&gt;&lt;w:noProof/&gt;&lt;w:color w:val=&quot;000000&quot;/&gt;&lt;w:lang w:fareast=&quot;JA&quot;/&gt;&lt;/w:rPr&gt;&lt;m:t&gt;z&lt;/m:t&gt;&lt;/m:r&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Pr>
          <w:color w:val="000000"/>
          <w:lang w:eastAsia="ja-JP"/>
        </w:rPr>
        <w:fldChar w:fldCharType="end"/>
      </w:r>
      <w:r>
        <w:rPr>
          <w:color w:val="000000"/>
          <w:lang w:eastAsia="ja-JP"/>
        </w:rPr>
        <w:t xml:space="preserve"> are called </w:t>
      </w:r>
      <w:r>
        <w:rPr>
          <w:color w:val="000000"/>
          <w:lang w:eastAsia="ja-JP"/>
        </w:rPr>
        <w:fldChar w:fldCharType="begin"/>
      </w:r>
      <w:r>
        <w:rPr>
          <w:color w:val="000000"/>
          <w:lang w:eastAsia="ja-JP"/>
        </w:rPr>
        <w:instrText xml:space="preserve"> QUOTE </w:instrText>
      </w:r>
      <w:r w:rsidR="00EF1A7F">
        <w:rPr>
          <w:position w:val="-5"/>
        </w:rPr>
        <w:pict w14:anchorId="4E8DB23F">
          <v:shape id="_x0000_i1065" type="#_x0000_t75" style="width:24.4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2E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1F62E5&quot; wsp:rsidP=&quot;001F62E5&quot;&gt;&lt;m:oMathPara&gt;&lt;m:oMath&gt;&lt;m:sSup&gt;&lt;m:sSupPr&gt;&lt;m:ctrlPr&gt;&lt;w:rPr&gt;&lt;w:rFonts w:ascii=&quot;Cambria Math&quot; w:h-ansi=&quot;Cambria Math&quot;/&gt;&lt;wx:font wx:val=&quot;Cambria Math&quot;/&gt;&lt;w:i/&gt;&lt;w:noProof/&gt;&lt;w:color w:val=&quot;000000&quot;/&gt;&lt;w:lang w:fareast=&quot;JA&quot;/&gt;&lt;/w:rPr&gt;&lt;/m:ctrlPr&gt;&lt;/m:sSupPr&gt;&lt;m:e&gt;&lt;m:r&gt;&lt;w:rPr&gt;&lt;w:rFonts w:ascii=&quot;Cambria Math&quot; w:h-ansi=&quot;Cambria Math&quot;/&gt;&lt;wx:font wx:val=&quot;Cambria Math&quot;/&gt;&lt;w:i/&gt;&lt;w:noProof/&gt;&lt;w:color w:val=&quot;000000&quot;/&gt;&lt;w:lang w:fareast=&quot;JA&quot;/&gt;&lt;/w:rPr&gt;&lt;m:t&gt;z&lt;/m:t&gt;&lt;/m:r&gt;&lt;/m:e&gt;&lt;m:sup&gt;&lt;m:r&gt;&lt;w:rPr&gt;&lt;w:rFonts w:ascii=&quot;Cambria Math&quot; w:h-ansi=&quot;Cambria Math&quot;/&gt;&lt;wx:font wx:val=&quot;Cambria Math&quot;/&gt;&lt;w:i/&gt;&lt;w:noProof/&gt;&lt;w:color w:val=&quot;000000&quot;/&gt;&lt;w:lang w:fareast=&quot;JA&quot;/&gt;&lt;/w:rPr&gt;&lt;m:t&gt;0&lt;/m:t&gt;&lt;/m:r&gt;&lt;/m:sup&gt;&lt;/m:sSup&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r>
        <w:rPr>
          <w:color w:val="000000"/>
          <w:lang w:eastAsia="ja-JP"/>
        </w:rPr>
        <w:instrText xml:space="preserve"> </w:instrText>
      </w:r>
      <w:r>
        <w:rPr>
          <w:color w:val="000000"/>
          <w:lang w:eastAsia="ja-JP"/>
        </w:rPr>
        <w:fldChar w:fldCharType="separate"/>
      </w:r>
      <w:r w:rsidR="00EF1A7F">
        <w:rPr>
          <w:position w:val="-5"/>
        </w:rPr>
        <w:pict w14:anchorId="2CFC02F7">
          <v:shape id="_x0000_i1066" type="#_x0000_t75" style="width:24.4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2E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1F62E5&quot; wsp:rsidP=&quot;001F62E5&quot;&gt;&lt;m:oMathPara&gt;&lt;m:oMath&gt;&lt;m:sSup&gt;&lt;m:sSupPr&gt;&lt;m:ctrlPr&gt;&lt;w:rPr&gt;&lt;w:rFonts w:ascii=&quot;Cambria Math&quot; w:h-ansi=&quot;Cambria Math&quot;/&gt;&lt;wx:font wx:val=&quot;Cambria Math&quot;/&gt;&lt;w:i/&gt;&lt;w:noProof/&gt;&lt;w:color w:val=&quot;000000&quot;/&gt;&lt;w:lang w:fareast=&quot;JA&quot;/&gt;&lt;/w:rPr&gt;&lt;/m:ctrlPr&gt;&lt;/m:sSupPr&gt;&lt;m:e&gt;&lt;m:r&gt;&lt;w:rPr&gt;&lt;w:rFonts w:ascii=&quot;Cambria Math&quot; w:h-ansi=&quot;Cambria Math&quot;/&gt;&lt;wx:font wx:val=&quot;Cambria Math&quot;/&gt;&lt;w:i/&gt;&lt;w:noProof/&gt;&lt;w:color w:val=&quot;000000&quot;/&gt;&lt;w:lang w:fareast=&quot;JA&quot;/&gt;&lt;/w:rPr&gt;&lt;m:t&gt;z&lt;/m:t&gt;&lt;/m:r&gt;&lt;/m:e&gt;&lt;m:sup&gt;&lt;m:r&gt;&lt;w:rPr&gt;&lt;w:rFonts w:ascii=&quot;Cambria Math&quot; w:h-ansi=&quot;Cambria Math&quot;/&gt;&lt;wx:font wx:val=&quot;Cambria Math&quot;/&gt;&lt;w:i/&gt;&lt;w:noProof/&gt;&lt;w:color w:val=&quot;000000&quot;/&gt;&lt;w:lang w:fareast=&quot;JA&quot;/&gt;&lt;/w:rPr&gt;&lt;m:t&gt;0&lt;/m:t&gt;&lt;/m:r&gt;&lt;/m:sup&gt;&lt;/m:sSup&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r>
        <w:rPr>
          <w:color w:val="000000"/>
          <w:lang w:eastAsia="ja-JP"/>
        </w:rPr>
        <w:fldChar w:fldCharType="end"/>
      </w:r>
      <w:r>
        <w:rPr>
          <w:color w:val="000000"/>
          <w:lang w:eastAsia="ja-JP"/>
        </w:rPr>
        <w:t>.</w:t>
      </w:r>
    </w:p>
    <w:p w14:paraId="190B71FC" w14:textId="77777777" w:rsidR="004D3FFD" w:rsidRDefault="002C252C" w:rsidP="00D13A3B">
      <w:pPr>
        <w:pStyle w:val="Heading1"/>
        <w:rPr>
          <w:lang w:eastAsia="ja-JP"/>
        </w:rPr>
      </w:pPr>
      <w:bookmarkStart w:id="4612" w:name="_Toc58916165"/>
      <w:bookmarkStart w:id="4613" w:name="_Toc36636371"/>
      <w:bookmarkStart w:id="4614" w:name="_Toc66694216"/>
      <w:bookmarkStart w:id="4615" w:name="_Toc82536874"/>
      <w:bookmarkStart w:id="4616" w:name="_Toc21103160"/>
      <w:bookmarkStart w:id="4617" w:name="_Toc76544752"/>
      <w:bookmarkStart w:id="4618" w:name="_Toc37273317"/>
      <w:bookmarkStart w:id="4619" w:name="_Toc29811009"/>
      <w:bookmarkStart w:id="4620" w:name="_Toc76114866"/>
      <w:bookmarkStart w:id="4621" w:name="_Toc58918346"/>
      <w:bookmarkStart w:id="4622" w:name="_Toc45886408"/>
      <w:bookmarkStart w:id="4623" w:name="_Toc53183453"/>
      <w:bookmarkStart w:id="4624" w:name="_Toc74916241"/>
      <w:bookmarkStart w:id="4625" w:name="_Toc121818507"/>
      <w:bookmarkStart w:id="4626" w:name="_Toc121818731"/>
      <w:bookmarkStart w:id="4627" w:name="_Toc124158486"/>
      <w:bookmarkStart w:id="4628" w:name="_Toc130558554"/>
      <w:bookmarkStart w:id="4629" w:name="_Toc137467279"/>
      <w:bookmarkStart w:id="4630" w:name="_Toc138884925"/>
      <w:bookmarkStart w:id="4631" w:name="_Toc138885149"/>
      <w:bookmarkStart w:id="4632" w:name="_Toc145511360"/>
      <w:bookmarkStart w:id="4633" w:name="_Toc155475837"/>
      <w:r>
        <w:rPr>
          <w:rFonts w:hint="eastAsia"/>
          <w:lang w:val="en-US" w:eastAsia="zh-CN"/>
        </w:rPr>
        <w:t>F</w:t>
      </w:r>
      <w:r>
        <w:rPr>
          <w:lang w:eastAsia="ja-JP"/>
        </w:rPr>
        <w:t>.4</w:t>
      </w:r>
      <w:r>
        <w:rPr>
          <w:lang w:eastAsia="ja-JP"/>
        </w:rPr>
        <w:tab/>
        <w:t>Timing of the FFT window</w:t>
      </w:r>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p>
    <w:p w14:paraId="67208E9F" w14:textId="77777777" w:rsidR="004D3FFD" w:rsidRDefault="002C252C">
      <w:pPr>
        <w:rPr>
          <w:rFonts w:eastAsia="Osaka"/>
          <w:color w:val="000000"/>
          <w:lang w:eastAsia="ja-JP"/>
        </w:rPr>
      </w:pPr>
      <w:r>
        <w:rPr>
          <w:rFonts w:eastAsia="Osaka"/>
          <w:color w:val="000000"/>
          <w:lang w:eastAsia="ja-JP"/>
        </w:rPr>
        <w:t xml:space="preserve">The FFT window length is </w:t>
      </w:r>
      <w:r>
        <w:rPr>
          <w:rFonts w:eastAsia="Osaka"/>
          <w:i/>
          <w:color w:val="000000"/>
          <w:lang w:eastAsia="ja-JP"/>
        </w:rPr>
        <w:t>FFT size</w:t>
      </w:r>
      <w:r>
        <w:rPr>
          <w:rFonts w:eastAsia="Osaka"/>
          <w:color w:val="000000"/>
          <w:lang w:eastAsia="ja-JP"/>
        </w:rPr>
        <w:t xml:space="preserve"> samples per OFDM symbol. For TDD, the number of FFTs performed is the number of downlink symbols in the measurement interval.</w:t>
      </w:r>
    </w:p>
    <w:p w14:paraId="670C698D" w14:textId="77777777" w:rsidR="004D3FFD" w:rsidRDefault="002C252C">
      <w:pPr>
        <w:rPr>
          <w:rFonts w:eastAsia="Osaka"/>
          <w:color w:val="000000"/>
          <w:lang w:eastAsia="ja-JP"/>
        </w:rPr>
      </w:pPr>
      <w:r>
        <w:rPr>
          <w:rFonts w:eastAsia="Osaka"/>
          <w:color w:val="000000"/>
          <w:lang w:eastAsia="ja-JP"/>
        </w:rPr>
        <w:t>The position in time for the FFT shall be determined.</w:t>
      </w:r>
    </w:p>
    <w:p w14:paraId="623A2B13" w14:textId="77777777" w:rsidR="004D3FFD" w:rsidRDefault="002C252C">
      <w:pPr>
        <w:rPr>
          <w:rFonts w:eastAsia="Osaka"/>
          <w:color w:val="000000"/>
          <w:lang w:eastAsia="ja-JP"/>
        </w:rPr>
      </w:pPr>
      <w:r>
        <w:rPr>
          <w:rFonts w:eastAsia="Osaka"/>
          <w:color w:val="000000"/>
          <w:lang w:eastAsia="ja-JP"/>
        </w:rPr>
        <w:t xml:space="preserve">For the example used in the annex, the FFT window length is 4096 samples per OFDM symbol. 832 FFTs (i.e. 3,407,872 samples) cover less than the acquired number of samples (i.e. 3,651,584 samples in 10 ms). There are 816 symbols with </w:t>
      </w:r>
      <w:r>
        <w:rPr>
          <w:color w:val="000000"/>
          <w:lang w:eastAsia="ja-JP"/>
        </w:rPr>
        <w:t>4384 samples and 16 symbols with 4640 samples.</w:t>
      </w:r>
    </w:p>
    <w:p w14:paraId="6C936479" w14:textId="77777777" w:rsidR="004D3FFD" w:rsidRDefault="002C252C">
      <w:pPr>
        <w:rPr>
          <w:rFonts w:eastAsia="Osaka"/>
          <w:color w:val="000000"/>
          <w:lang w:eastAsia="ja-JP"/>
        </w:rPr>
      </w:pPr>
      <w:r>
        <w:rPr>
          <w:rFonts w:eastAsia="Osaka"/>
          <w:color w:val="000000"/>
          <w:lang w:eastAsia="ja-JP"/>
        </w:rPr>
        <w:t xml:space="preserve">In an ideal signal, the FFT may start at any instant within the cyclic prefix without causing an error. The TX filter, however, reduces the window. The EVM requirements shall be met within a window </w:t>
      </w:r>
      <w:r>
        <w:rPr>
          <w:rFonts w:eastAsia="Osaka"/>
          <w:i/>
          <w:color w:val="000000"/>
          <w:lang w:eastAsia="ja-JP"/>
        </w:rPr>
        <w:t>W</w:t>
      </w:r>
      <w:r>
        <w:rPr>
          <w:rFonts w:eastAsia="Osaka"/>
          <w:color w:val="000000"/>
          <w:lang w:eastAsia="ja-JP"/>
        </w:rPr>
        <w:t xml:space="preserve"> &lt; CP. There are three different instants for FFT:</w:t>
      </w:r>
    </w:p>
    <w:p w14:paraId="6D82575D" w14:textId="77777777" w:rsidR="004D3FFD" w:rsidRDefault="002C252C" w:rsidP="00A3240B">
      <w:pPr>
        <w:pStyle w:val="B1"/>
        <w:rPr>
          <w:lang w:eastAsia="ja-JP"/>
        </w:rPr>
      </w:pPr>
      <w:r>
        <w:rPr>
          <w:rFonts w:eastAsia="Osaka"/>
          <w:lang w:eastAsia="ja-JP"/>
        </w:rPr>
        <w:t>-</w:t>
      </w:r>
      <w:r>
        <w:rPr>
          <w:rFonts w:eastAsia="Osaka"/>
          <w:lang w:eastAsia="ja-JP"/>
        </w:rPr>
        <w:tab/>
        <w:t xml:space="preserve">Centre of the reduced window, called </w:t>
      </w:r>
      <w:r>
        <w:rPr>
          <w:lang w:eastAsia="ja-JP"/>
        </w:rPr>
        <w:fldChar w:fldCharType="begin"/>
      </w:r>
      <w:r>
        <w:rPr>
          <w:lang w:eastAsia="ja-JP"/>
        </w:rPr>
        <w:instrText xml:space="preserve"> QUOTE </w:instrText>
      </w:r>
      <w:r w:rsidR="00EF1A7F">
        <w:rPr>
          <w:rFonts w:eastAsia="Osaka"/>
          <w:position w:val="-5"/>
        </w:rPr>
        <w:pict w14:anchorId="5B0A93AC">
          <v:shape id="_x0000_i1067" type="#_x0000_t75" style="width:10.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5F7EC5&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5F7EC5&quot; wsp:rsidP=&quot;005F7EC5&quot;&gt;&lt;m:oMathPara&gt;&lt;m:oMath&gt;&lt;m:r&gt;&lt;w:rPr&gt;&lt;w:rFonts w:ascii=&quot;Cambria Math&quot; w:h-ansi=&quot;Cambria Math&quot;/&gt;&lt;wx:font wx:val=&quot;Cambria Math&quot;/&gt;&lt;w:i/&gt;&lt;w:noProof/&gt;&lt;w:color w:val=&quot;000000&quot;/&gt;&lt;w:lang w:fareast=&quot;JA&quot;/&gt;&lt;/w:rPr&gt;&lt;m:t&gt;âˆ†&lt;/m:t&gt;&lt;/m:r&gt;&lt;m:acc&gt;&lt;m:accPr&gt;&lt;m:chr m:val=&quot;Ìƒ&quot;/&gt;&lt;m:ctrlPr&gt;&lt;w:rPr&gt;&lt;w:rFonts w:ascii=&quot;Cambria Math&quot; w:h-ansi=&quot;Cambria Math&quot;/&gt;&lt;wx:font wx:val=&quot;Cambria Math&quot;/&gt;&lt;w:i/&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c&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Pr>
          <w:lang w:eastAsia="ja-JP"/>
        </w:rPr>
        <w:instrText xml:space="preserve"> </w:instrText>
      </w:r>
      <w:r>
        <w:rPr>
          <w:lang w:eastAsia="ja-JP"/>
        </w:rPr>
        <w:fldChar w:fldCharType="separate"/>
      </w:r>
      <w:r w:rsidR="00EF1A7F">
        <w:rPr>
          <w:rFonts w:eastAsia="Osaka"/>
          <w:position w:val="-5"/>
        </w:rPr>
        <w:pict w14:anchorId="3FD01470">
          <v:shape id="_x0000_i1068" type="#_x0000_t75" style="width:10.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5F7EC5&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5F7EC5&quot; wsp:rsidP=&quot;005F7EC5&quot;&gt;&lt;m:oMathPara&gt;&lt;m:oMath&gt;&lt;m:r&gt;&lt;w:rPr&gt;&lt;w:rFonts w:ascii=&quot;Cambria Math&quot; w:h-ansi=&quot;Cambria Math&quot;/&gt;&lt;wx:font wx:val=&quot;Cambria Math&quot;/&gt;&lt;w:i/&gt;&lt;w:noProof/&gt;&lt;w:color w:val=&quot;000000&quot;/&gt;&lt;w:lang w:fareast=&quot;JA&quot;/&gt;&lt;/w:rPr&gt;&lt;m:t&gt;âˆ†&lt;/m:t&gt;&lt;/m:r&gt;&lt;m:acc&gt;&lt;m:accPr&gt;&lt;m:chr m:val=&quot;Ìƒ&quot;/&gt;&lt;m:ctrlPr&gt;&lt;w:rPr&gt;&lt;w:rFonts w:ascii=&quot;Cambria Math&quot; w:h-ansi=&quot;Cambria Math&quot;/&gt;&lt;wx:font wx:val=&quot;Cambria Math&quot;/&gt;&lt;w:i/&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c&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Pr>
          <w:lang w:eastAsia="ja-JP"/>
        </w:rPr>
        <w:fldChar w:fldCharType="end"/>
      </w:r>
      <w:r>
        <w:rPr>
          <w:lang w:eastAsia="ja-JP"/>
        </w:rPr>
        <w:t>,</w:t>
      </w:r>
    </w:p>
    <w:p w14:paraId="3C5E69B8" w14:textId="77777777" w:rsidR="004D3FFD" w:rsidRDefault="002C252C" w:rsidP="00A3240B">
      <w:pPr>
        <w:pStyle w:val="B1"/>
        <w:rPr>
          <w:lang w:eastAsia="ja-JP"/>
        </w:rPr>
      </w:pPr>
      <w:r>
        <w:rPr>
          <w:lang w:eastAsia="ja-JP"/>
        </w:rPr>
        <w:t>-</w:t>
      </w:r>
      <w:r>
        <w:rPr>
          <w:lang w:eastAsia="ja-JP"/>
        </w:rPr>
        <w:tab/>
      </w:r>
      <w:r>
        <w:rPr>
          <w:lang w:eastAsia="ja-JP"/>
        </w:rPr>
        <w:fldChar w:fldCharType="begin"/>
      </w:r>
      <w:r>
        <w:rPr>
          <w:lang w:eastAsia="ja-JP"/>
        </w:rPr>
        <w:instrText xml:space="preserve"> QUOTE </w:instrText>
      </w:r>
      <w:r w:rsidR="00EF1A7F">
        <w:rPr>
          <w:position w:val="-5"/>
        </w:rPr>
        <w:pict w14:anchorId="2CACD632">
          <v:shape id="_x0000_i1069" type="#_x0000_t75" style="width:42.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052C1&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B052C1&quot; wsp:rsidP=&quot;00B052C1&quot;&gt;&lt;m:oMathPara&gt;&lt;m:oMath&gt;&lt;m:r&gt;&lt;m:rPr&gt;&lt;m:sty m:val=&quot;p&quot;/&gt;&lt;/m:rPr&gt;&lt;w:rPr&gt;&lt;w:rFonts w:ascii=&quot;Cambria Math&quot; w:h-ansi=&quot;Cambria Math&quot;/&gt;&lt;wx:font wx:val=&quot;Cambria Math&quot;/&gt;&lt;w:color w:val=&quot;000000&quot;/&gt;&lt;w:lang w:fareast=&quot;JA&quot;/&gt;&lt;/w:rPr&gt;&lt;m:t&gt;âˆ†&lt;/m:t&gt;&lt;/m:r&gt;&lt;m:r&gt;&lt;w:rPr&gt;&lt;w:rFonts w:ascii=&quot;Cambria Math&quot; w:h-ansi=&quot;Cambria Math&quot;/&gt;&lt;wx:font wx:val=&quot;Cambria Math&quot;/&gt;&lt;w:i/&gt;&lt;w:color w:val=&quot;000000&quot;/&gt;&lt;w:lang w:fareast=&quot;JA&quot;/&gt;&lt;/w:rPr&gt;&lt;m:t&gt;c&lt;/m:t&gt;&lt;/m:r&gt;&lt;m:r&gt;&lt;m:rPr&gt;&lt;m:sty m:val=&quot;p&quot;/&gt;&lt;/m:rPr&gt;&lt;w:rPr&gt;&lt;w:rFonts w:ascii=&quot;Cambria Math&quot; w:h-ansi=&quot;Cambria Math&quot;/&gt;&lt;wx:font wx:val=&quot;Cambria Math&quot;/&gt;&lt;w:color w:val=&quot;000000&quot;/&gt;&lt;w:lang w:fareast=&quot;JA&quot;/&gt;&lt;/w:rPr&gt;&lt;m:t&gt;-&lt;/m:t&gt;&lt;/m:r&gt;&lt;m:r&gt;&lt;w:rPr&gt;&lt;w:rFonts w:ascii=&quot;Cambria Math&quot; w:h-ansi=&quot;Cambria Math&quot;/&gt;&lt;wx:font wx:val=&quot;Cambria Math&quot;/&gt;&lt;w:i/&gt;&lt;w:color w:val=&quot;000000&quot;/&gt;&lt;w:lang w:fareast=&quot;JA&quot;/&gt;&lt;/w:rPr&gt;&lt;m:t&gt;W&lt;/m:t&gt;&lt;/m:r&gt;&lt;m:r&gt;&lt;m:rPr&gt;&lt;m:sty m:val=&quot;p&quot;/&gt;&lt;/m:rPr&gt;&lt;w:rPr&gt;&lt;w:rFonts w:ascii=&quot;Cambria Math&quot; w:h-ansi=&quot;Cambria Math&quot;/&gt;&lt;wx:font wx:val=&quot;Cambria Math&quot;/&gt;&lt;w:color w:val=&quot;000000&quot;/&gt;&lt;w:lang w:fareast=&quot;JA&quot;/&gt;&lt;/w:rPr&gt;&lt;m:t&gt;/2&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Pr>
          <w:lang w:eastAsia="ja-JP"/>
        </w:rPr>
        <w:instrText xml:space="preserve"> </w:instrText>
      </w:r>
      <w:r>
        <w:rPr>
          <w:lang w:eastAsia="ja-JP"/>
        </w:rPr>
        <w:fldChar w:fldCharType="separate"/>
      </w:r>
      <w:r w:rsidR="00EF1A7F">
        <w:rPr>
          <w:position w:val="-5"/>
        </w:rPr>
        <w:pict w14:anchorId="7DA1F6E8">
          <v:shape id="_x0000_i1070" type="#_x0000_t75" style="width:42.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052C1&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B052C1&quot; wsp:rsidP=&quot;00B052C1&quot;&gt;&lt;m:oMathPara&gt;&lt;m:oMath&gt;&lt;m:r&gt;&lt;m:rPr&gt;&lt;m:sty m:val=&quot;p&quot;/&gt;&lt;/m:rPr&gt;&lt;w:rPr&gt;&lt;w:rFonts w:ascii=&quot;Cambria Math&quot; w:h-ansi=&quot;Cambria Math&quot;/&gt;&lt;wx:font wx:val=&quot;Cambria Math&quot;/&gt;&lt;w:color w:val=&quot;000000&quot;/&gt;&lt;w:lang w:fareast=&quot;JA&quot;/&gt;&lt;/w:rPr&gt;&lt;m:t&gt;âˆ†&lt;/m:t&gt;&lt;/m:r&gt;&lt;m:r&gt;&lt;w:rPr&gt;&lt;w:rFonts w:ascii=&quot;Cambria Math&quot; w:h-ansi=&quot;Cambria Math&quot;/&gt;&lt;wx:font wx:val=&quot;Cambria Math&quot;/&gt;&lt;w:i/&gt;&lt;w:color w:val=&quot;000000&quot;/&gt;&lt;w:lang w:fareast=&quot;JA&quot;/&gt;&lt;/w:rPr&gt;&lt;m:t&gt;c&lt;/m:t&gt;&lt;/m:r&gt;&lt;m:r&gt;&lt;m:rPr&gt;&lt;m:sty m:val=&quot;p&quot;/&gt;&lt;/m:rPr&gt;&lt;w:rPr&gt;&lt;w:rFonts w:ascii=&quot;Cambria Math&quot; w:h-ansi=&quot;Cambria Math&quot;/&gt;&lt;wx:font wx:val=&quot;Cambria Math&quot;/&gt;&lt;w:color w:val=&quot;000000&quot;/&gt;&lt;w:lang w:fareast=&quot;JA&quot;/&gt;&lt;/w:rPr&gt;&lt;m:t&gt;-&lt;/m:t&gt;&lt;/m:r&gt;&lt;m:r&gt;&lt;w:rPr&gt;&lt;w:rFonts w:ascii=&quot;Cambria Math&quot; w:h-ansi=&quot;Cambria Math&quot;/&gt;&lt;wx:font wx:val=&quot;Cambria Math&quot;/&gt;&lt;w:i/&gt;&lt;w:color w:val=&quot;000000&quot;/&gt;&lt;w:lang w:fareast=&quot;JA&quot;/&gt;&lt;/w:rPr&gt;&lt;m:t&gt;W&lt;/m:t&gt;&lt;/m:r&gt;&lt;m:r&gt;&lt;m:rPr&gt;&lt;m:sty m:val=&quot;p&quot;/&gt;&lt;/m:rPr&gt;&lt;w:rPr&gt;&lt;w:rFonts w:ascii=&quot;Cambria Math&quot; w:h-ansi=&quot;Cambria Math&quot;/&gt;&lt;wx:font wx:val=&quot;Cambria Math&quot;/&gt;&lt;w:color w:val=&quot;000000&quot;/&gt;&lt;w:lang w:fareast=&quot;JA&quot;/&gt;&lt;/w:rPr&gt;&lt;m:t&gt;/2&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Pr>
          <w:lang w:eastAsia="ja-JP"/>
        </w:rPr>
        <w:fldChar w:fldCharType="end"/>
      </w:r>
      <w:r>
        <w:rPr>
          <w:lang w:eastAsia="ja-JP"/>
        </w:rPr>
        <w:t>, and</w:t>
      </w:r>
    </w:p>
    <w:p w14:paraId="0D0A9715" w14:textId="77777777" w:rsidR="004D3FFD" w:rsidRDefault="002C252C" w:rsidP="00A3240B">
      <w:pPr>
        <w:pStyle w:val="B1"/>
        <w:rPr>
          <w:lang w:eastAsia="ja-JP"/>
        </w:rPr>
      </w:pPr>
      <w:r>
        <w:rPr>
          <w:lang w:eastAsia="ja-JP"/>
        </w:rPr>
        <w:t>-</w:t>
      </w:r>
      <w:r>
        <w:rPr>
          <w:lang w:eastAsia="ja-JP"/>
        </w:rPr>
        <w:tab/>
      </w:r>
      <w:r>
        <w:rPr>
          <w:lang w:eastAsia="ja-JP"/>
        </w:rPr>
        <w:fldChar w:fldCharType="begin"/>
      </w:r>
      <w:r>
        <w:rPr>
          <w:lang w:eastAsia="ja-JP"/>
        </w:rPr>
        <w:instrText xml:space="preserve"> QUOTE </w:instrText>
      </w:r>
      <w:r w:rsidR="00EF1A7F">
        <w:rPr>
          <w:position w:val="-5"/>
        </w:rPr>
        <w:pict w14:anchorId="498A0BB5">
          <v:shape id="_x0000_i1071" type="#_x0000_t75" style="width:42.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777&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6A5777&quot; wsp:rsidP=&quot;006A5777&quot;&gt;&lt;m:oMathPara&gt;&lt;m:oMath&gt;&lt;m:r&gt;&lt;m:rPr&gt;&lt;m:sty m:val=&quot;p&quot;/&gt;&lt;/m:rPr&gt;&lt;w:rPr&gt;&lt;w:rFonts w:ascii=&quot;Cambria Math&quot; w:h-ansi=&quot;Cambria Math&quot;/&gt;&lt;wx:font wx:val=&quot;Cambria Math&quot;/&gt;&lt;w:color w:val=&quot;000000&quot;/&gt;&lt;w:lang w:fareast=&quot;JA&quot;/&gt;&lt;/w:rPr&gt;&lt;m:t&gt;âˆ†&lt;/m:t&gt;&lt;/m:r&gt;&lt;m:r&gt;&lt;w:rPr&gt;&lt;w:rFonts w:ascii=&quot;Cambria Math&quot; w:h-ansi=&quot;Cambria Math&quot;/&gt;&lt;wx:font wx:val=&quot;Cambria Math&quot;/&gt;&lt;w:i/&gt;&lt;w:color w:val=&quot;000000&quot;/&gt;&lt;w:lang w:fareast=&quot;JA&quot;/&gt;&lt;/w:rPr&gt;&lt;m:t&gt;c&lt;/m:t&gt;&lt;/m:r&gt;&lt;m:r&gt;&lt;m:rPr&gt;&lt;m:sty m:val=&quot;p&quot;/&gt;&lt;/m:rPr&gt;&lt;w:rPr&gt;&lt;w:rFonts w:ascii=&quot;Cambria Math&quot; w:h-ansi=&quot;Cambria Math&quot;/&gt;&lt;wx:font wx:val=&quot;Cambria Math&quot;/&gt;&lt;w:color w:val=&quot;000000&quot;/&gt;&lt;w:lang w:fareast=&quot;JA&quot;/&gt;&lt;/w:rPr&gt;&lt;m:t&gt;+&lt;/m:t&gt;&lt;/m:r&gt;&lt;m:r&gt;&lt;w:rPr&gt;&lt;w:rFonts w:ascii=&quot;Cambria Math&quot; w:h-ansi=&quot;Cambria Math&quot;/&gt;&lt;wx:font wx:val=&quot;Cambria Math&quot;/&gt;&lt;w:i/&gt;&lt;w:color w:val=&quot;000000&quot;/&gt;&lt;w:lang w:fareast=&quot;JA&quot;/&gt;&lt;/w:rPr&gt;&lt;m:t&gt;W&lt;/m:t&gt;&lt;/m:r&gt;&lt;m:r&gt;&lt;m:rPr&gt;&lt;m:sty m:val=&quot;p&quot;/&gt;&lt;/m:rPr&gt;&lt;w:rPr&gt;&lt;w:rFonts w:ascii=&quot;Cambria Math&quot; w:h-ansi=&quot;Cambria Math&quot;/&gt;&lt;wx:font wx:val=&quot;Cambria Math&quot;/&gt;&lt;w:color w:val=&quot;000000&quot;/&gt;&lt;w:lang w:fareast=&quot;JA&quot;/&gt;&lt;/w:rPr&gt;&lt;m:t&gt;/2&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Pr>
          <w:lang w:eastAsia="ja-JP"/>
        </w:rPr>
        <w:instrText xml:space="preserve"> </w:instrText>
      </w:r>
      <w:r>
        <w:rPr>
          <w:lang w:eastAsia="ja-JP"/>
        </w:rPr>
        <w:fldChar w:fldCharType="separate"/>
      </w:r>
      <w:r w:rsidR="00EF1A7F">
        <w:rPr>
          <w:position w:val="-5"/>
        </w:rPr>
        <w:pict w14:anchorId="4FEFE81C">
          <v:shape id="_x0000_i1072" type="#_x0000_t75" style="width:42.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777&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6A5777&quot; wsp:rsidP=&quot;006A5777&quot;&gt;&lt;m:oMathPara&gt;&lt;m:oMath&gt;&lt;m:r&gt;&lt;m:rPr&gt;&lt;m:sty m:val=&quot;p&quot;/&gt;&lt;/m:rPr&gt;&lt;w:rPr&gt;&lt;w:rFonts w:ascii=&quot;Cambria Math&quot; w:h-ansi=&quot;Cambria Math&quot;/&gt;&lt;wx:font wx:val=&quot;Cambria Math&quot;/&gt;&lt;w:color w:val=&quot;000000&quot;/&gt;&lt;w:lang w:fareast=&quot;JA&quot;/&gt;&lt;/w:rPr&gt;&lt;m:t&gt;âˆ†&lt;/m:t&gt;&lt;/m:r&gt;&lt;m:r&gt;&lt;w:rPr&gt;&lt;w:rFonts w:ascii=&quot;Cambria Math&quot; w:h-ansi=&quot;Cambria Math&quot;/&gt;&lt;wx:font wx:val=&quot;Cambria Math&quot;/&gt;&lt;w:i/&gt;&lt;w:color w:val=&quot;000000&quot;/&gt;&lt;w:lang w:fareast=&quot;JA&quot;/&gt;&lt;/w:rPr&gt;&lt;m:t&gt;c&lt;/m:t&gt;&lt;/m:r&gt;&lt;m:r&gt;&lt;m:rPr&gt;&lt;m:sty m:val=&quot;p&quot;/&gt;&lt;/m:rPr&gt;&lt;w:rPr&gt;&lt;w:rFonts w:ascii=&quot;Cambria Math&quot; w:h-ansi=&quot;Cambria Math&quot;/&gt;&lt;wx:font wx:val=&quot;Cambria Math&quot;/&gt;&lt;w:color w:val=&quot;000000&quot;/&gt;&lt;w:lang w:fareast=&quot;JA&quot;/&gt;&lt;/w:rPr&gt;&lt;m:t&gt;+&lt;/m:t&gt;&lt;/m:r&gt;&lt;m:r&gt;&lt;w:rPr&gt;&lt;w:rFonts w:ascii=&quot;Cambria Math&quot; w:h-ansi=&quot;Cambria Math&quot;/&gt;&lt;wx:font wx:val=&quot;Cambria Math&quot;/&gt;&lt;w:i/&gt;&lt;w:color w:val=&quot;000000&quot;/&gt;&lt;w:lang w:fareast=&quot;JA&quot;/&gt;&lt;/w:rPr&gt;&lt;m:t&gt;W&lt;/m:t&gt;&lt;/m:r&gt;&lt;m:r&gt;&lt;m:rPr&gt;&lt;m:sty m:val=&quot;p&quot;/&gt;&lt;/m:rPr&gt;&lt;w:rPr&gt;&lt;w:rFonts w:ascii=&quot;Cambria Math&quot; w:h-ansi=&quot;Cambria Math&quot;/&gt;&lt;wx:font wx:val=&quot;Cambria Math&quot;/&gt;&lt;w:color w:val=&quot;000000&quot;/&gt;&lt;w:lang w:fareast=&quot;JA&quot;/&gt;&lt;/w:rPr&gt;&lt;m:t&gt;/2&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Pr>
          <w:lang w:eastAsia="ja-JP"/>
        </w:rPr>
        <w:fldChar w:fldCharType="end"/>
      </w:r>
      <w:r>
        <w:rPr>
          <w:lang w:eastAsia="ja-JP"/>
        </w:rPr>
        <w:t>.</w:t>
      </w:r>
    </w:p>
    <w:p w14:paraId="6A52AEEF" w14:textId="77777777" w:rsidR="004D3FFD" w:rsidRDefault="002C252C">
      <w:pPr>
        <w:rPr>
          <w:color w:val="000000"/>
          <w:lang w:eastAsia="ja-JP"/>
        </w:rPr>
      </w:pPr>
      <w:r>
        <w:rPr>
          <w:rFonts w:eastAsia="Osaka"/>
          <w:color w:val="000000"/>
          <w:lang w:eastAsia="ja-JP"/>
        </w:rPr>
        <w:t>The value of EVM window length</w:t>
      </w:r>
      <w:r>
        <w:rPr>
          <w:rFonts w:eastAsia="Osaka"/>
          <w:i/>
          <w:color w:val="000000"/>
          <w:lang w:eastAsia="ja-JP"/>
        </w:rPr>
        <w:t xml:space="preserve"> W</w:t>
      </w:r>
      <w:r>
        <w:rPr>
          <w:rFonts w:eastAsia="Osaka"/>
          <w:color w:val="000000"/>
          <w:lang w:eastAsia="ja-JP"/>
        </w:rPr>
        <w:t xml:space="preserve"> is obtained from the </w:t>
      </w:r>
      <w:r>
        <w:rPr>
          <w:color w:val="000000"/>
          <w:lang w:eastAsia="ja-JP"/>
        </w:rPr>
        <w:t xml:space="preserve">transmission bandwidth and table 6.6.3.5-2 for 60 kHz SCS, and table 6.6.3.5-3 </w:t>
      </w:r>
      <w:r>
        <w:rPr>
          <w:lang w:val="en-US"/>
        </w:rPr>
        <w:t>[</w:t>
      </w:r>
      <w:r>
        <w:rPr>
          <w:rFonts w:hint="eastAsia"/>
          <w:lang w:val="en-US" w:eastAsia="zh-CN"/>
        </w:rPr>
        <w:t>5</w:t>
      </w:r>
      <w:r>
        <w:rPr>
          <w:lang w:val="en-US"/>
        </w:rPr>
        <w:t xml:space="preserve">] </w:t>
      </w:r>
      <w:r>
        <w:rPr>
          <w:color w:val="000000"/>
          <w:lang w:eastAsia="ja-JP"/>
        </w:rPr>
        <w:t>for 120 kHz SCS.</w:t>
      </w:r>
    </w:p>
    <w:p w14:paraId="010DEA68" w14:textId="77777777" w:rsidR="004D3FFD" w:rsidRDefault="002C252C">
      <w:pPr>
        <w:rPr>
          <w:rFonts w:eastAsia="Osaka"/>
          <w:color w:val="000000"/>
          <w:lang w:eastAsia="ja-JP"/>
        </w:rPr>
      </w:pPr>
      <w:r>
        <w:rPr>
          <w:rFonts w:eastAsia="Osaka"/>
          <w:color w:val="000000"/>
          <w:lang w:eastAsia="ja-JP"/>
        </w:rPr>
        <w:t xml:space="preserve">The </w:t>
      </w:r>
      <w:r>
        <w:rPr>
          <w:rFonts w:eastAsia="Osaka"/>
          <w:color w:val="000000"/>
          <w:lang w:val="en-US" w:eastAsia="ja-JP"/>
        </w:rPr>
        <w:t>repeater</w:t>
      </w:r>
      <w:r>
        <w:rPr>
          <w:rFonts w:eastAsia="Osaka"/>
          <w:color w:val="000000"/>
          <w:lang w:eastAsia="ja-JP"/>
        </w:rPr>
        <w:t xml:space="preserve"> shall transmit a signal according to the test models intended for EVM. The demodulation reference signal of the second ideal signal shall be used to find the centre of the FFT window.</w:t>
      </w:r>
    </w:p>
    <w:p w14:paraId="0DE65A9F" w14:textId="77777777" w:rsidR="004D3FFD" w:rsidRDefault="002C252C">
      <w:pPr>
        <w:rPr>
          <w:color w:val="000000"/>
          <w:lang w:eastAsia="ja-JP"/>
        </w:rPr>
      </w:pPr>
      <w:r>
        <w:rPr>
          <w:color w:val="000000"/>
          <w:lang w:eastAsia="ja-JP"/>
        </w:rPr>
        <w:t xml:space="preserve">The timing of the measured signal is determined in the pre FFT domain as follows, using </w:t>
      </w:r>
      <w:r>
        <w:rPr>
          <w:color w:val="000000"/>
          <w:lang w:eastAsia="ja-JP"/>
        </w:rPr>
        <w:fldChar w:fldCharType="begin"/>
      </w:r>
      <w:r>
        <w:rPr>
          <w:color w:val="000000"/>
          <w:lang w:eastAsia="ja-JP"/>
        </w:rPr>
        <w:instrText xml:space="preserve"> QUOTE </w:instrText>
      </w:r>
      <w:r w:rsidR="00EF1A7F">
        <w:rPr>
          <w:position w:val="-5"/>
        </w:rPr>
        <w:pict w14:anchorId="41A84D58">
          <v:shape id="_x0000_i1073" type="#_x0000_t75" style="width:24.4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2F3B8E&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2F3B8E&quot; wsp:rsidP=&quot;002F3B8E&quot;&gt;&lt;m:oMathPara&gt;&lt;m:oMath&gt;&lt;m:sSup&gt;&lt;m:sSupPr&gt;&lt;m:ctrlPr&gt;&lt;w:rPr&gt;&lt;w:rFonts w:ascii=&quot;Cambria Math&quot; w:h-ansi=&quot;Cambria Math&quot;/&gt;&lt;wx:font wx:val=&quot;Cambria Math&quot;/&gt;&lt;w:i/&gt;&lt;w:noProof/&gt;&lt;w:color w:val=&quot;000000&quot;/&gt;&lt;w:lang w:fareast=&quot;JA&quot;/&gt;&lt;/w:rPr&gt;&lt;/m:ctrlPr&gt;&lt;/m:sSupPr&gt;&lt;m:e&gt;&lt;m:r&gt;&lt;w:rPr&gt;&lt;w:rFonts w:ascii=&quot;Cambria Math&quot; w:h-ansi=&quot;Cambria Math&quot;/&gt;&lt;wx:font wx:val=&quot;Cambria Math&quot;/&gt;&lt;w:i/&gt;&lt;w:noProof/&gt;&lt;w:color w:val=&quot;000000&quot;/&gt;&lt;w:lang w:fareast=&quot;JA&quot;/&gt;&lt;/w:rPr&gt;&lt;m:t&gt;z&lt;/m:t&gt;&lt;/m:r&gt;&lt;/m:e&gt;&lt;m:sup&gt;&lt;m:r&gt;&lt;w:rPr&gt;&lt;w:rFonts w:ascii=&quot;Cambria Math&quot; w:h-ansi=&quot;Cambria Math&quot;/&gt;&lt;wx:font wx:val=&quot;Cambria Math&quot;/&gt;&lt;w:i/&gt;&lt;w:noProof/&gt;&lt;w:color w:val=&quot;000000&quot;/&gt;&lt;w:lang w:fareast=&quot;JA&quot;/&gt;&lt;/w:rPr&gt;&lt;m:t&gt;0&lt;/m:t&gt;&lt;/m:r&gt;&lt;/m:sup&gt;&lt;/m:sSup&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r>
        <w:rPr>
          <w:color w:val="000000"/>
          <w:lang w:eastAsia="ja-JP"/>
        </w:rPr>
        <w:instrText xml:space="preserve"> </w:instrText>
      </w:r>
      <w:r>
        <w:rPr>
          <w:color w:val="000000"/>
          <w:lang w:eastAsia="ja-JP"/>
        </w:rPr>
        <w:fldChar w:fldCharType="separate"/>
      </w:r>
      <w:r w:rsidR="00EF1A7F">
        <w:rPr>
          <w:position w:val="-5"/>
        </w:rPr>
        <w:pict w14:anchorId="70ABF445">
          <v:shape id="_x0000_i1074" type="#_x0000_t75" style="width:24.4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2F3B8E&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2F3B8E&quot; wsp:rsidP=&quot;002F3B8E&quot;&gt;&lt;m:oMathPara&gt;&lt;m:oMath&gt;&lt;m:sSup&gt;&lt;m:sSupPr&gt;&lt;m:ctrlPr&gt;&lt;w:rPr&gt;&lt;w:rFonts w:ascii=&quot;Cambria Math&quot; w:h-ansi=&quot;Cambria Math&quot;/&gt;&lt;wx:font wx:val=&quot;Cambria Math&quot;/&gt;&lt;w:i/&gt;&lt;w:noProof/&gt;&lt;w:color w:val=&quot;000000&quot;/&gt;&lt;w:lang w:fareast=&quot;JA&quot;/&gt;&lt;/w:rPr&gt;&lt;/m:ctrlPr&gt;&lt;/m:sSupPr&gt;&lt;m:e&gt;&lt;m:r&gt;&lt;w:rPr&gt;&lt;w:rFonts w:ascii=&quot;Cambria Math&quot; w:h-ansi=&quot;Cambria Math&quot;/&gt;&lt;wx:font wx:val=&quot;Cambria Math&quot;/&gt;&lt;w:i/&gt;&lt;w:noProof/&gt;&lt;w:color w:val=&quot;000000&quot;/&gt;&lt;w:lang w:fareast=&quot;JA&quot;/&gt;&lt;/w:rPr&gt;&lt;m:t&gt;z&lt;/m:t&gt;&lt;/m:r&gt;&lt;/m:e&gt;&lt;m:sup&gt;&lt;m:r&gt;&lt;w:rPr&gt;&lt;w:rFonts w:ascii=&quot;Cambria Math&quot; w:h-ansi=&quot;Cambria Math&quot;/&gt;&lt;wx:font wx:val=&quot;Cambria Math&quot;/&gt;&lt;w:i/&gt;&lt;w:noProof/&gt;&lt;w:color w:val=&quot;000000&quot;/&gt;&lt;w:lang w:fareast=&quot;JA&quot;/&gt;&lt;/w:rPr&gt;&lt;m:t&gt;0&lt;/m:t&gt;&lt;/m:r&gt;&lt;/m:sup&gt;&lt;/m:sSup&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r>
        <w:rPr>
          <w:color w:val="000000"/>
          <w:lang w:eastAsia="ja-JP"/>
        </w:rPr>
        <w:fldChar w:fldCharType="end"/>
      </w:r>
      <w:r>
        <w:rPr>
          <w:color w:val="000000"/>
          <w:lang w:eastAsia="ja-JP"/>
        </w:rPr>
        <w:t xml:space="preserve"> and </w:t>
      </w:r>
      <w:r>
        <w:rPr>
          <w:color w:val="000000"/>
          <w:lang w:eastAsia="ja-JP"/>
        </w:rPr>
        <w:fldChar w:fldCharType="begin"/>
      </w:r>
      <w:r>
        <w:rPr>
          <w:color w:val="000000"/>
          <w:lang w:eastAsia="ja-JP"/>
        </w:rPr>
        <w:instrText xml:space="preserve"> QUOTE </w:instrText>
      </w:r>
      <w:r w:rsidR="00EF1A7F">
        <w:rPr>
          <w:position w:val="-5"/>
        </w:rPr>
        <w:pict w14:anchorId="0FC6E9F7">
          <v:shape id="_x0000_i1075"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6F7DD3&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6F7DD3&quot; wsp:rsidP=&quot;006F7DD3&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2&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r>
        <w:rPr>
          <w:color w:val="000000"/>
          <w:lang w:eastAsia="ja-JP"/>
        </w:rPr>
        <w:instrText xml:space="preserve"> </w:instrText>
      </w:r>
      <w:r>
        <w:rPr>
          <w:color w:val="000000"/>
          <w:lang w:eastAsia="ja-JP"/>
        </w:rPr>
        <w:fldChar w:fldCharType="separate"/>
      </w:r>
      <w:r w:rsidR="00EF1A7F">
        <w:rPr>
          <w:position w:val="-5"/>
        </w:rPr>
        <w:pict w14:anchorId="5D0A559C">
          <v:shape id="_x0000_i1076"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6F7DD3&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6F7DD3&quot; wsp:rsidP=&quot;006F7DD3&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2&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r>
        <w:rPr>
          <w:color w:val="000000"/>
          <w:lang w:eastAsia="ja-JP"/>
        </w:rPr>
        <w:fldChar w:fldCharType="end"/>
      </w:r>
      <w:r>
        <w:rPr>
          <w:color w:val="000000"/>
          <w:lang w:eastAsia="ja-JP"/>
        </w:rPr>
        <w:t>:</w:t>
      </w:r>
    </w:p>
    <w:p w14:paraId="592F3A23" w14:textId="77777777" w:rsidR="004D3FFD" w:rsidRDefault="002C252C" w:rsidP="00A3240B">
      <w:pPr>
        <w:pStyle w:val="B1"/>
        <w:rPr>
          <w:lang w:eastAsia="ja-JP"/>
        </w:rPr>
      </w:pPr>
      <w:r>
        <w:rPr>
          <w:lang w:eastAsia="ja-JP"/>
        </w:rPr>
        <w:t>1.</w:t>
      </w:r>
      <w:r>
        <w:rPr>
          <w:lang w:eastAsia="ja-JP"/>
        </w:rPr>
        <w:tab/>
        <w:t>The measured signal is delay spread by the TX filter. Hence the distinct borders between the OFDM symbols and between data and CP are also spread and the timing is not obvious.</w:t>
      </w:r>
    </w:p>
    <w:p w14:paraId="03D634C9" w14:textId="77777777" w:rsidR="004D3FFD" w:rsidRDefault="002C252C" w:rsidP="00A3240B">
      <w:pPr>
        <w:pStyle w:val="B1"/>
        <w:rPr>
          <w:lang w:eastAsia="ja-JP"/>
        </w:rPr>
      </w:pPr>
      <w:r>
        <w:rPr>
          <w:lang w:eastAsia="ja-JP"/>
        </w:rPr>
        <w:t>2.</w:t>
      </w:r>
      <w:r>
        <w:rPr>
          <w:lang w:eastAsia="ja-JP"/>
        </w:rPr>
        <w:tab/>
        <w:t xml:space="preserve">In the ideal signal </w:t>
      </w:r>
      <w:r>
        <w:rPr>
          <w:lang w:eastAsia="ja-JP"/>
        </w:rPr>
        <w:fldChar w:fldCharType="begin"/>
      </w:r>
      <w:r>
        <w:rPr>
          <w:lang w:eastAsia="ja-JP"/>
        </w:rPr>
        <w:instrText xml:space="preserve"> QUOTE </w:instrText>
      </w:r>
      <w:r w:rsidR="00EF1A7F">
        <w:rPr>
          <w:position w:val="-5"/>
        </w:rPr>
        <w:pict w14:anchorId="70833A4E">
          <v:shape id="_x0000_i1077"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0346&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930346&quot; wsp:rsidP=&quot;00930346&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2&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r>
        <w:rPr>
          <w:lang w:eastAsia="ja-JP"/>
        </w:rPr>
        <w:instrText xml:space="preserve"> </w:instrText>
      </w:r>
      <w:r>
        <w:rPr>
          <w:lang w:eastAsia="ja-JP"/>
        </w:rPr>
        <w:fldChar w:fldCharType="separate"/>
      </w:r>
      <w:r w:rsidR="00EF1A7F">
        <w:rPr>
          <w:position w:val="-5"/>
        </w:rPr>
        <w:pict w14:anchorId="7560AD1B">
          <v:shape id="_x0000_i1078"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0346&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930346&quot; wsp:rsidP=&quot;00930346&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2&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r>
        <w:rPr>
          <w:lang w:eastAsia="ja-JP"/>
        </w:rPr>
        <w:fldChar w:fldCharType="end"/>
      </w:r>
      <w:r>
        <w:rPr>
          <w:lang w:eastAsia="ja-JP"/>
        </w:rPr>
        <w:t>, the timing is known.</w:t>
      </w:r>
    </w:p>
    <w:p w14:paraId="4BB3B991" w14:textId="77777777" w:rsidR="004D3FFD" w:rsidRDefault="002C252C" w:rsidP="00A3240B">
      <w:pPr>
        <w:pStyle w:val="B1"/>
        <w:rPr>
          <w:lang w:eastAsia="ja-JP"/>
        </w:rPr>
      </w:pPr>
      <w:r>
        <w:rPr>
          <w:lang w:eastAsia="ja-JP"/>
        </w:rPr>
        <w:tab/>
        <w:t xml:space="preserve">Correlation between bullet (1) and (2) will result in a correlation peak. The meaning of the correlation peak is approximately the </w:t>
      </w:r>
      <w:r>
        <w:rPr>
          <w:lang w:eastAsia="zh-CN"/>
        </w:rPr>
        <w:t>"</w:t>
      </w:r>
      <w:r>
        <w:rPr>
          <w:lang w:eastAsia="ja-JP"/>
        </w:rPr>
        <w:t>impulse response</w:t>
      </w:r>
      <w:r>
        <w:rPr>
          <w:lang w:eastAsia="zh-CN"/>
        </w:rPr>
        <w:t>"</w:t>
      </w:r>
      <w:r>
        <w:rPr>
          <w:lang w:eastAsia="ja-JP"/>
        </w:rPr>
        <w:t xml:space="preserve"> of the TX filter.</w:t>
      </w:r>
    </w:p>
    <w:p w14:paraId="48E2D282" w14:textId="77777777" w:rsidR="004D3FFD" w:rsidRDefault="002C252C" w:rsidP="00A3240B">
      <w:pPr>
        <w:pStyle w:val="B1"/>
        <w:rPr>
          <w:lang w:eastAsia="ja-JP"/>
        </w:rPr>
      </w:pPr>
      <w:r>
        <w:rPr>
          <w:lang w:eastAsia="ja-JP"/>
        </w:rPr>
        <w:t>3.</w:t>
      </w:r>
      <w:r>
        <w:rPr>
          <w:lang w:eastAsia="ja-JP"/>
        </w:rPr>
        <w:tab/>
        <w:t xml:space="preserve">The meaning of </w:t>
      </w:r>
      <w:r>
        <w:rPr>
          <w:lang w:eastAsia="zh-CN"/>
        </w:rPr>
        <w:t>"</w:t>
      </w:r>
      <w:r>
        <w:rPr>
          <w:lang w:eastAsia="ja-JP"/>
        </w:rPr>
        <w:t>impulse response</w:t>
      </w:r>
      <w:r>
        <w:rPr>
          <w:lang w:eastAsia="zh-CN"/>
        </w:rPr>
        <w:t>"</w:t>
      </w:r>
      <w:r>
        <w:rPr>
          <w:lang w:eastAsia="ja-JP"/>
        </w:rPr>
        <w:t xml:space="preserve"> assumes that the autocorrelation of the ideal signal </w:t>
      </w:r>
      <w:r>
        <w:rPr>
          <w:lang w:eastAsia="ja-JP"/>
        </w:rPr>
        <w:fldChar w:fldCharType="begin"/>
      </w:r>
      <w:r>
        <w:rPr>
          <w:lang w:eastAsia="ja-JP"/>
        </w:rPr>
        <w:instrText xml:space="preserve"> QUOTE </w:instrText>
      </w:r>
      <w:r w:rsidR="00EF1A7F">
        <w:rPr>
          <w:position w:val="-5"/>
        </w:rPr>
        <w:pict w14:anchorId="18DDDEDF">
          <v:shape id="_x0000_i1079"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372F&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6A372F&quot; wsp:rsidP=&quot;006A372F&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2&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r>
        <w:rPr>
          <w:lang w:eastAsia="ja-JP"/>
        </w:rPr>
        <w:instrText xml:space="preserve"> </w:instrText>
      </w:r>
      <w:r>
        <w:rPr>
          <w:lang w:eastAsia="ja-JP"/>
        </w:rPr>
        <w:fldChar w:fldCharType="separate"/>
      </w:r>
      <w:r w:rsidR="00EF1A7F">
        <w:rPr>
          <w:position w:val="-5"/>
        </w:rPr>
        <w:pict w14:anchorId="12BBC072">
          <v:shape id="_x0000_i1080"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372F&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6A372F&quot; wsp:rsidP=&quot;006A372F&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2&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r>
        <w:rPr>
          <w:lang w:eastAsia="ja-JP"/>
        </w:rPr>
        <w:fldChar w:fldCharType="end"/>
      </w:r>
      <w:r>
        <w:rPr>
          <w:lang w:eastAsia="ja-JP"/>
        </w:rPr>
        <w:t xml:space="preserve"> is a Dirac peak and that the correlation between the ideal signal </w:t>
      </w:r>
      <w:r>
        <w:rPr>
          <w:lang w:eastAsia="ja-JP"/>
        </w:rPr>
        <w:fldChar w:fldCharType="begin"/>
      </w:r>
      <w:r>
        <w:rPr>
          <w:lang w:eastAsia="ja-JP"/>
        </w:rPr>
        <w:instrText xml:space="preserve"> QUOTE </w:instrText>
      </w:r>
      <w:r w:rsidR="00EF1A7F">
        <w:rPr>
          <w:position w:val="-5"/>
        </w:rPr>
        <w:pict w14:anchorId="47D28811">
          <v:shape id="_x0000_i1081"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C30&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C3C30&quot; wsp:rsidP=&quot;007C3C30&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2&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r>
        <w:rPr>
          <w:lang w:eastAsia="ja-JP"/>
        </w:rPr>
        <w:instrText xml:space="preserve"> </w:instrText>
      </w:r>
      <w:r>
        <w:rPr>
          <w:lang w:eastAsia="ja-JP"/>
        </w:rPr>
        <w:fldChar w:fldCharType="separate"/>
      </w:r>
      <w:r w:rsidR="00EF1A7F">
        <w:rPr>
          <w:position w:val="-5"/>
        </w:rPr>
        <w:pict w14:anchorId="72BAC5EB">
          <v:shape id="_x0000_i1082"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C30&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C3C30&quot; wsp:rsidP=&quot;007C3C30&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2&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r>
        <w:rPr>
          <w:lang w:eastAsia="ja-JP"/>
        </w:rPr>
        <w:fldChar w:fldCharType="end"/>
      </w:r>
      <w:r>
        <w:rPr>
          <w:lang w:eastAsia="ja-JP"/>
        </w:rPr>
        <w:t xml:space="preserve"> and the data in the measured signal is 0. The correlation peak, (the highest, or in case of more than one highest, the earliest) indicates the timing in the measured signal.</w:t>
      </w:r>
    </w:p>
    <w:p w14:paraId="40B28F1B" w14:textId="77777777" w:rsidR="004D3FFD" w:rsidRDefault="002C252C">
      <w:pPr>
        <w:rPr>
          <w:color w:val="000000"/>
          <w:lang w:eastAsia="ja-JP"/>
        </w:rPr>
      </w:pPr>
      <w:r>
        <w:rPr>
          <w:color w:val="000000"/>
          <w:lang w:eastAsia="ja-JP"/>
        </w:rPr>
        <w:t xml:space="preserve">The number of samples, used for FFT is reduced compared to </w:t>
      </w:r>
      <w:r>
        <w:rPr>
          <w:color w:val="000000"/>
          <w:lang w:eastAsia="ja-JP"/>
        </w:rPr>
        <w:fldChar w:fldCharType="begin"/>
      </w:r>
      <w:r>
        <w:rPr>
          <w:color w:val="000000"/>
          <w:lang w:eastAsia="ja-JP"/>
        </w:rPr>
        <w:instrText xml:space="preserve"> QUOTE </w:instrText>
      </w:r>
      <w:r w:rsidR="00EF1A7F">
        <w:rPr>
          <w:position w:val="-5"/>
        </w:rPr>
        <w:pict w14:anchorId="0247CF19">
          <v:shape id="_x0000_i1083" type="#_x0000_t75" style="width:24.4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3288&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CE3288&quot; wsp:rsidP=&quot;00CE3288&quot;&gt;&lt;m:oMathPara&gt;&lt;m:oMath&gt;&lt;m:sSup&gt;&lt;m:sSupPr&gt;&lt;m:ctrlPr&gt;&lt;w:rPr&gt;&lt;w:rFonts w:ascii=&quot;Cambria Math&quot; w:h-ansi=&quot;Cambria Math&quot;/&gt;&lt;wx:font wx:val=&quot;Cambria Math&quot;/&gt;&lt;w:i/&gt;&lt;w:noProof/&gt;&lt;w:color w:val=&quot;000000&quot;/&gt;&lt;w:lang w:fareast=&quot;JA&quot;/&gt;&lt;/w:rPr&gt;&lt;/m:ctrlPr&gt;&lt;/m:sSupPr&gt;&lt;m:e&gt;&lt;m:r&gt;&lt;w:rPr&gt;&lt;w:rFonts w:ascii=&quot;Cambria Math&quot; w:h-ansi=&quot;Cambria Math&quot;/&gt;&lt;wx:font wx:val=&quot;Cambria Math&quot;/&gt;&lt;w:i/&gt;&lt;w:noProof/&gt;&lt;w:color w:val=&quot;000000&quot;/&gt;&lt;w:lang w:fareast=&quot;JA&quot;/&gt;&lt;/w:rPr&gt;&lt;m:t&gt;z&lt;/m:t&gt;&lt;/m:r&gt;&lt;/m:e&gt;&lt;m:sup&gt;&lt;m:r&gt;&lt;w:rPr&gt;&lt;w:rFonts w:ascii=&quot;Cambria Math&quot; w:h-ansi=&quot;Cambria Math&quot;/&gt;&lt;wx:font wx:val=&quot;Cambria Math&quot;/&gt;&lt;w:i/&gt;&lt;w:noProof/&gt;&lt;w:color w:val=&quot;000000&quot;/&gt;&lt;w:lang w:fareast=&quot;JA&quot;/&gt;&lt;/w:rPr&gt;&lt;m:t&gt;0&lt;/m:t&gt;&lt;/m:r&gt;&lt;/m:sup&gt;&lt;/m:sSup&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r>
        <w:rPr>
          <w:color w:val="000000"/>
          <w:lang w:eastAsia="ja-JP"/>
        </w:rPr>
        <w:instrText xml:space="preserve"> </w:instrText>
      </w:r>
      <w:r>
        <w:rPr>
          <w:color w:val="000000"/>
          <w:lang w:eastAsia="ja-JP"/>
        </w:rPr>
        <w:fldChar w:fldCharType="separate"/>
      </w:r>
      <w:r w:rsidR="00EF1A7F">
        <w:rPr>
          <w:position w:val="-5"/>
        </w:rPr>
        <w:pict w14:anchorId="17E095FA">
          <v:shape id="_x0000_i1084" type="#_x0000_t75" style="width:24.4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3288&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CE3288&quot; wsp:rsidP=&quot;00CE3288&quot;&gt;&lt;m:oMathPara&gt;&lt;m:oMath&gt;&lt;m:sSup&gt;&lt;m:sSupPr&gt;&lt;m:ctrlPr&gt;&lt;w:rPr&gt;&lt;w:rFonts w:ascii=&quot;Cambria Math&quot; w:h-ansi=&quot;Cambria Math&quot;/&gt;&lt;wx:font wx:val=&quot;Cambria Math&quot;/&gt;&lt;w:i/&gt;&lt;w:noProof/&gt;&lt;w:color w:val=&quot;000000&quot;/&gt;&lt;w:lang w:fareast=&quot;JA&quot;/&gt;&lt;/w:rPr&gt;&lt;/m:ctrlPr&gt;&lt;/m:sSupPr&gt;&lt;m:e&gt;&lt;m:r&gt;&lt;w:rPr&gt;&lt;w:rFonts w:ascii=&quot;Cambria Math&quot; w:h-ansi=&quot;Cambria Math&quot;/&gt;&lt;wx:font wx:val=&quot;Cambria Math&quot;/&gt;&lt;w:i/&gt;&lt;w:noProof/&gt;&lt;w:color w:val=&quot;000000&quot;/&gt;&lt;w:lang w:fareast=&quot;JA&quot;/&gt;&lt;/w:rPr&gt;&lt;m:t&gt;z&lt;/m:t&gt;&lt;/m:r&gt;&lt;/m:e&gt;&lt;m:sup&gt;&lt;m:r&gt;&lt;w:rPr&gt;&lt;w:rFonts w:ascii=&quot;Cambria Math&quot; w:h-ansi=&quot;Cambria Math&quot;/&gt;&lt;wx:font wx:val=&quot;Cambria Math&quot;/&gt;&lt;w:i/&gt;&lt;w:noProof/&gt;&lt;w:color w:val=&quot;000000&quot;/&gt;&lt;w:lang w:fareast=&quot;JA&quot;/&gt;&lt;/w:rPr&gt;&lt;m:t&gt;0&lt;/m:t&gt;&lt;/m:r&gt;&lt;/m:sup&gt;&lt;/m:sSup&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r>
        <w:rPr>
          <w:color w:val="000000"/>
          <w:lang w:eastAsia="ja-JP"/>
        </w:rPr>
        <w:fldChar w:fldCharType="end"/>
      </w:r>
      <w:r>
        <w:rPr>
          <w:color w:val="000000"/>
          <w:lang w:eastAsia="ja-JP"/>
        </w:rPr>
        <w:t xml:space="preserve">. This subset of samples is called </w:t>
      </w:r>
      <w:r>
        <w:rPr>
          <w:color w:val="000000"/>
          <w:lang w:eastAsia="ja-JP"/>
        </w:rPr>
        <w:fldChar w:fldCharType="begin"/>
      </w:r>
      <w:r>
        <w:rPr>
          <w:color w:val="000000"/>
          <w:lang w:eastAsia="ja-JP"/>
        </w:rPr>
        <w:instrText xml:space="preserve"> QUOTE </w:instrText>
      </w:r>
      <w:r w:rsidR="00EF1A7F">
        <w:rPr>
          <w:position w:val="-5"/>
        </w:rPr>
        <w:pict w14:anchorId="1DE64B87">
          <v:shape id="_x0000_i1085"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3733B&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F3733B&quot; wsp:rsidP=&quot;00F3733B&quot;&gt;&lt;m:oMathPara&gt;&lt;m:oMath&gt;&lt;m:r&gt;&lt;w:rPr&gt;&lt;w:rFonts w:ascii=&quot;Cambria Math&quot; w:h-ansi=&quot;Cambria Math&quot;/&gt;&lt;wx:font wx:val=&quot;Cambria Math&quot;/&gt;&lt;w:i/&gt;&lt;w:noProof/&gt;&lt;w:color w:val=&quot;000000&quot;/&gt;&lt;w:lang w:fareast=&quot;JA&quot;/&gt;&lt;/w:rPr&gt;&lt;m:t&gt;z'&lt;/m:t&gt;&lt;/m:r&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r>
        <w:rPr>
          <w:color w:val="000000"/>
          <w:lang w:eastAsia="ja-JP"/>
        </w:rPr>
        <w:instrText xml:space="preserve"> </w:instrText>
      </w:r>
      <w:r>
        <w:rPr>
          <w:color w:val="000000"/>
          <w:lang w:eastAsia="ja-JP"/>
        </w:rPr>
        <w:fldChar w:fldCharType="separate"/>
      </w:r>
      <w:r w:rsidR="00EF1A7F">
        <w:rPr>
          <w:position w:val="-5"/>
        </w:rPr>
        <w:pict w14:anchorId="26EC2AE6">
          <v:shape id="_x0000_i1086"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3733B&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F3733B&quot; wsp:rsidP=&quot;00F3733B&quot;&gt;&lt;m:oMathPara&gt;&lt;m:oMath&gt;&lt;m:r&gt;&lt;w:rPr&gt;&lt;w:rFonts w:ascii=&quot;Cambria Math&quot; w:h-ansi=&quot;Cambria Math&quot;/&gt;&lt;wx:font wx:val=&quot;Cambria Math&quot;/&gt;&lt;w:i/&gt;&lt;w:noProof/&gt;&lt;w:color w:val=&quot;000000&quot;/&gt;&lt;w:lang w:fareast=&quot;JA&quot;/&gt;&lt;/w:rPr&gt;&lt;m:t&gt;z'&lt;/m:t&gt;&lt;/m:r&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r>
        <w:rPr>
          <w:color w:val="000000"/>
          <w:lang w:eastAsia="ja-JP"/>
        </w:rPr>
        <w:fldChar w:fldCharType="end"/>
      </w:r>
      <w:r>
        <w:rPr>
          <w:color w:val="000000"/>
          <w:lang w:eastAsia="ja-JP"/>
        </w:rPr>
        <w:t>.</w:t>
      </w:r>
    </w:p>
    <w:p w14:paraId="1D28DC65" w14:textId="77777777" w:rsidR="004D3FFD" w:rsidRDefault="002C252C">
      <w:pPr>
        <w:rPr>
          <w:color w:val="000000"/>
          <w:lang w:eastAsia="ja-JP"/>
        </w:rPr>
      </w:pPr>
      <w:r>
        <w:rPr>
          <w:color w:val="000000"/>
          <w:lang w:eastAsia="ja-JP"/>
        </w:rPr>
        <w:t>From the acquired samples one timing can be derived.</w:t>
      </w:r>
    </w:p>
    <w:p w14:paraId="439BE383" w14:textId="77777777" w:rsidR="004D3FFD" w:rsidRDefault="002C252C">
      <w:pPr>
        <w:rPr>
          <w:color w:val="000000"/>
          <w:lang w:eastAsia="ja-JP"/>
        </w:rPr>
      </w:pPr>
      <w:r>
        <w:rPr>
          <w:color w:val="000000"/>
          <w:lang w:eastAsia="ja-JP"/>
        </w:rPr>
        <w:t xml:space="preserve">The timing of the centre </w:t>
      </w:r>
      <w:r>
        <w:rPr>
          <w:color w:val="000000"/>
          <w:lang w:eastAsia="ja-JP"/>
        </w:rPr>
        <w:fldChar w:fldCharType="begin"/>
      </w:r>
      <w:r>
        <w:rPr>
          <w:color w:val="000000"/>
          <w:lang w:eastAsia="ja-JP"/>
        </w:rPr>
        <w:instrText xml:space="preserve"> QUOTE </w:instrText>
      </w:r>
      <w:r w:rsidR="00EF1A7F">
        <w:rPr>
          <w:position w:val="-5"/>
        </w:rPr>
        <w:pict w14:anchorId="4D367D84">
          <v:shape id="_x0000_i1087" type="#_x0000_t75" style="width:10.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74F3D&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B74F3D&quot; wsp:rsidP=&quot;00B74F3D&quot;&gt;&lt;m:oMathPara&gt;&lt;m:oMath&gt;&lt;m:r&gt;&lt;w:rPr&gt;&lt;w:rFonts w:ascii=&quot;Cambria Math&quot; w:h-ansi=&quot;Cambria Math&quot;/&gt;&lt;wx:font wx:val=&quot;Cambria Math&quot;/&gt;&lt;w:i/&gt;&lt;w:noProof/&gt;&lt;w:color w:val=&quot;000000&quot;/&gt;&lt;w:lang w:fareast=&quot;JA&quot;/&gt;&lt;/w:rPr&gt;&lt;m:t&gt;âˆ†&lt;/m:t&gt;&lt;/m:r&gt;&lt;m:acc&gt;&lt;m:accPr&gt;&lt;m:chr m:val=&quot;Ìƒ&quot;/&gt;&lt;m:ctrlPr&gt;&lt;w:rPr&gt;&lt;w:rFonts w:ascii=&quot;Cambria Math&quot; w:h-ansi=&quot;Cambria Math&quot;/&gt;&lt;wx:font wx:val=&quot;Cambria Math&quot;/&gt;&lt;w:i/&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c&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Pr>
          <w:color w:val="000000"/>
          <w:lang w:eastAsia="ja-JP"/>
        </w:rPr>
        <w:instrText xml:space="preserve"> </w:instrText>
      </w:r>
      <w:r>
        <w:rPr>
          <w:color w:val="000000"/>
          <w:lang w:eastAsia="ja-JP"/>
        </w:rPr>
        <w:fldChar w:fldCharType="separate"/>
      </w:r>
      <w:r w:rsidR="00EF1A7F">
        <w:rPr>
          <w:position w:val="-5"/>
        </w:rPr>
        <w:pict w14:anchorId="3E7A0120">
          <v:shape id="_x0000_i1088" type="#_x0000_t75" style="width:10.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74F3D&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B74F3D&quot; wsp:rsidP=&quot;00B74F3D&quot;&gt;&lt;m:oMathPara&gt;&lt;m:oMath&gt;&lt;m:r&gt;&lt;w:rPr&gt;&lt;w:rFonts w:ascii=&quot;Cambria Math&quot; w:h-ansi=&quot;Cambria Math&quot;/&gt;&lt;wx:font wx:val=&quot;Cambria Math&quot;/&gt;&lt;w:i/&gt;&lt;w:noProof/&gt;&lt;w:color w:val=&quot;000000&quot;/&gt;&lt;w:lang w:fareast=&quot;JA&quot;/&gt;&lt;/w:rPr&gt;&lt;m:t&gt;âˆ†&lt;/m:t&gt;&lt;/m:r&gt;&lt;m:acc&gt;&lt;m:accPr&gt;&lt;m:chr m:val=&quot;Ìƒ&quot;/&gt;&lt;m:ctrlPr&gt;&lt;w:rPr&gt;&lt;w:rFonts w:ascii=&quot;Cambria Math&quot; w:h-ansi=&quot;Cambria Math&quot;/&gt;&lt;wx:font wx:val=&quot;Cambria Math&quot;/&gt;&lt;w:i/&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c&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Pr>
          <w:color w:val="000000"/>
          <w:lang w:eastAsia="ja-JP"/>
        </w:rPr>
        <w:fldChar w:fldCharType="end"/>
      </w:r>
      <w:r>
        <w:rPr>
          <w:color w:val="000000"/>
          <w:lang w:eastAsia="ja-JP"/>
        </w:rPr>
        <w:t xml:space="preserve"> is determined according to the cyclic prefix length of the OFDM symbols. For normal CP, there are two values for </w:t>
      </w:r>
      <w:r>
        <w:rPr>
          <w:color w:val="000000"/>
          <w:lang w:eastAsia="ja-JP"/>
        </w:rPr>
        <w:fldChar w:fldCharType="begin"/>
      </w:r>
      <w:r>
        <w:rPr>
          <w:color w:val="000000"/>
          <w:lang w:eastAsia="ja-JP"/>
        </w:rPr>
        <w:instrText xml:space="preserve"> QUOTE </w:instrText>
      </w:r>
      <w:r w:rsidR="00EF1A7F">
        <w:rPr>
          <w:position w:val="-5"/>
        </w:rPr>
        <w:pict w14:anchorId="698A1019">
          <v:shape id="_x0000_i1089" type="#_x0000_t75" style="width:10.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204&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E63204&quot; wsp:rsidP=&quot;00E63204&quot;&gt;&lt;m:oMathPara&gt;&lt;m:oMath&gt;&lt;m:r&gt;&lt;w:rPr&gt;&lt;w:rFonts w:ascii=&quot;Cambria Math&quot; w:h-ansi=&quot;Cambria Math&quot;/&gt;&lt;wx:font wx:val=&quot;Cambria Math&quot;/&gt;&lt;w:i/&gt;&lt;w:noProof/&gt;&lt;w:color w:val=&quot;000000&quot;/&gt;&lt;w:lang w:fareast=&quot;JA&quot;/&gt;&lt;/w:rPr&gt;&lt;m:t&gt;âˆ†&lt;/m:t&gt;&lt;/m:r&gt;&lt;m:acc&gt;&lt;m:accPr&gt;&lt;m:chr m:val=&quot;Ìƒ&quot;/&gt;&lt;m:ctrlPr&gt;&lt;w:rPr&gt;&lt;w:rFonts w:ascii=&quot;Cambria Math&quot; w:h-ansi=&quot;Cambria Math&quot;/&gt;&lt;wx:font wx:val=&quot;Cambria Math&quot;/&gt;&lt;w:i/&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c&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Pr>
          <w:color w:val="000000"/>
          <w:lang w:eastAsia="ja-JP"/>
        </w:rPr>
        <w:instrText xml:space="preserve"> </w:instrText>
      </w:r>
      <w:r>
        <w:rPr>
          <w:color w:val="000000"/>
          <w:lang w:eastAsia="ja-JP"/>
        </w:rPr>
        <w:fldChar w:fldCharType="separate"/>
      </w:r>
      <w:r w:rsidR="00EF1A7F">
        <w:rPr>
          <w:position w:val="-5"/>
        </w:rPr>
        <w:pict w14:anchorId="7098895D">
          <v:shape id="_x0000_i1090" type="#_x0000_t75" style="width:10.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204&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E63204&quot; wsp:rsidP=&quot;00E63204&quot;&gt;&lt;m:oMathPara&gt;&lt;m:oMath&gt;&lt;m:r&gt;&lt;w:rPr&gt;&lt;w:rFonts w:ascii=&quot;Cambria Math&quot; w:h-ansi=&quot;Cambria Math&quot;/&gt;&lt;wx:font wx:val=&quot;Cambria Math&quot;/&gt;&lt;w:i/&gt;&lt;w:noProof/&gt;&lt;w:color w:val=&quot;000000&quot;/&gt;&lt;w:lang w:fareast=&quot;JA&quot;/&gt;&lt;/w:rPr&gt;&lt;m:t&gt;âˆ†&lt;/m:t&gt;&lt;/m:r&gt;&lt;m:acc&gt;&lt;m:accPr&gt;&lt;m:chr m:val=&quot;Ìƒ&quot;/&gt;&lt;m:ctrlPr&gt;&lt;w:rPr&gt;&lt;w:rFonts w:ascii=&quot;Cambria Math&quot; w:h-ansi=&quot;Cambria Math&quot;/&gt;&lt;wx:font wx:val=&quot;Cambria Math&quot;/&gt;&lt;w:i/&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c&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Pr>
          <w:color w:val="000000"/>
          <w:lang w:eastAsia="ja-JP"/>
        </w:rPr>
        <w:fldChar w:fldCharType="end"/>
      </w:r>
      <w:r>
        <w:rPr>
          <w:color w:val="000000"/>
          <w:lang w:eastAsia="ja-JP"/>
        </w:rPr>
        <w:t xml:space="preserve"> in a 1 ms period:</w:t>
      </w:r>
    </w:p>
    <w:p w14:paraId="4E73E3BE" w14:textId="77777777" w:rsidR="004D3FFD" w:rsidRDefault="002C252C" w:rsidP="00A3240B">
      <w:pPr>
        <w:pStyle w:val="B1"/>
        <w:rPr>
          <w:lang w:eastAsia="ja-JP"/>
        </w:rPr>
      </w:pPr>
      <w:r>
        <w:rPr>
          <w:lang w:eastAsia="ja-JP"/>
        </w:rPr>
        <w:t>-</w:t>
      </w:r>
      <w:r>
        <w:rPr>
          <w:lang w:eastAsia="ja-JP"/>
        </w:rPr>
        <w:tab/>
      </w:r>
      <w:r>
        <w:rPr>
          <w:lang w:eastAsia="ja-JP"/>
        </w:rPr>
        <w:fldChar w:fldCharType="begin"/>
      </w:r>
      <w:r>
        <w:rPr>
          <w:lang w:eastAsia="ja-JP"/>
        </w:rPr>
        <w:instrText xml:space="preserve"> QUOTE </w:instrText>
      </w:r>
      <w:r w:rsidR="00EF1A7F">
        <w:rPr>
          <w:position w:val="-5"/>
        </w:rPr>
        <w:pict w14:anchorId="26DA9F69">
          <v:shape id="_x0000_i1091" type="#_x0000_t75" style="width:10.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2D86&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B2D86&quot; wsp:rsidP=&quot;003B2D86&quot;&gt;&lt;m:oMathPara&gt;&lt;m:oMath&gt;&lt;m:r&gt;&lt;m:rPr&gt;&lt;m:sty m:val=&quot;p&quot;/&gt;&lt;/m:rPr&gt;&lt;w:rPr&gt;&lt;w:rFonts w:ascii=&quot;Cambria Math&quot; w:h-ansi=&quot;Cambria Math&quot;/&gt;&lt;wx:font wx:val=&quot;Cambria Math&quot;/&gt;&lt;w:noProof/&gt;&lt;w:color w:val=&quot;000000&quot;/&gt;&lt;w:lang w:fareast=&quot;JA&quot;/&gt;&lt;/w:rPr&gt;&lt;m:t&gt;âˆ†&lt;/m:t&gt;&lt;/m:r&gt;&lt;m:acc&gt;&lt;m:accPr&gt;&lt;m:chr m:val=&quot;Ìƒ&quot;/&gt;&lt;m:ctrlPr&gt;&lt;w:rPr&gt;&lt;w:rFonts w:ascii=&quot;Cambria Math&quot; w:h-ansi=&quot;Cambria Math&quot;/&gt;&lt;wx:font wx:val=&quot;Cambria Math&quot;/&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c&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Pr>
          <w:lang w:eastAsia="ja-JP"/>
        </w:rPr>
        <w:instrText xml:space="preserve"> </w:instrText>
      </w:r>
      <w:r>
        <w:rPr>
          <w:lang w:eastAsia="ja-JP"/>
        </w:rPr>
        <w:fldChar w:fldCharType="separate"/>
      </w:r>
      <w:r w:rsidR="00EF1A7F">
        <w:rPr>
          <w:position w:val="-5"/>
        </w:rPr>
        <w:pict w14:anchorId="2C2244E8">
          <v:shape id="_x0000_i1092" type="#_x0000_t75" style="width:10.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2D86&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B2D86&quot; wsp:rsidP=&quot;003B2D86&quot;&gt;&lt;m:oMathPara&gt;&lt;m:oMath&gt;&lt;m:r&gt;&lt;m:rPr&gt;&lt;m:sty m:val=&quot;p&quot;/&gt;&lt;/m:rPr&gt;&lt;w:rPr&gt;&lt;w:rFonts w:ascii=&quot;Cambria Math&quot; w:h-ansi=&quot;Cambria Math&quot;/&gt;&lt;wx:font wx:val=&quot;Cambria Math&quot;/&gt;&lt;w:noProof/&gt;&lt;w:color w:val=&quot;000000&quot;/&gt;&lt;w:lang w:fareast=&quot;JA&quot;/&gt;&lt;/w:rPr&gt;&lt;m:t&gt;âˆ†&lt;/m:t&gt;&lt;/m:r&gt;&lt;m:acc&gt;&lt;m:accPr&gt;&lt;m:chr m:val=&quot;Ìƒ&quot;/&gt;&lt;m:ctrlPr&gt;&lt;w:rPr&gt;&lt;w:rFonts w:ascii=&quot;Cambria Math&quot; w:h-ansi=&quot;Cambria Math&quot;/&gt;&lt;wx:font wx:val=&quot;Cambria Math&quot;/&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c&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Pr>
          <w:lang w:eastAsia="ja-JP"/>
        </w:rPr>
        <w:fldChar w:fldCharType="end"/>
      </w:r>
      <w:r>
        <w:rPr>
          <w:lang w:eastAsia="ja-JP"/>
        </w:rPr>
        <w:t xml:space="preserve"> = length of cyclic prefix / 2,</w:t>
      </w:r>
    </w:p>
    <w:p w14:paraId="4EF4D0FB" w14:textId="77777777" w:rsidR="004D3FFD" w:rsidRDefault="002C252C" w:rsidP="00A3240B">
      <w:pPr>
        <w:pStyle w:val="B1"/>
        <w:rPr>
          <w:lang w:eastAsia="ja-JP"/>
        </w:rPr>
      </w:pPr>
      <w:r>
        <w:rPr>
          <w:lang w:eastAsia="ja-JP"/>
        </w:rPr>
        <w:t>-</w:t>
      </w:r>
      <w:r>
        <w:rPr>
          <w:lang w:eastAsia="ja-JP"/>
        </w:rPr>
        <w:tab/>
      </w:r>
      <w:r>
        <w:rPr>
          <w:lang w:eastAsia="ja-JP"/>
        </w:rPr>
        <w:fldChar w:fldCharType="begin"/>
      </w:r>
      <w:r>
        <w:rPr>
          <w:lang w:eastAsia="ja-JP"/>
        </w:rPr>
        <w:instrText xml:space="preserve"> QUOTE </w:instrText>
      </w:r>
      <w:r w:rsidR="00EF1A7F">
        <w:rPr>
          <w:position w:val="-5"/>
        </w:rPr>
        <w:pict w14:anchorId="39BA2FE1">
          <v:shape id="_x0000_i1093" type="#_x0000_t75" style="width:10.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2534&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DF2534&quot; wsp:rsidP=&quot;00DF2534&quot;&gt;&lt;m:oMathPara&gt;&lt;m:oMath&gt;&lt;m:r&gt;&lt;m:rPr&gt;&lt;m:sty m:val=&quot;p&quot;/&gt;&lt;/m:rPr&gt;&lt;w:rPr&gt;&lt;w:rFonts w:ascii=&quot;Cambria Math&quot; w:h-ansi=&quot;Cambria Math&quot;/&gt;&lt;wx:font wx:val=&quot;Cambria Math&quot;/&gt;&lt;w:noProof/&gt;&lt;w:color w:val=&quot;000000&quot;/&gt;&lt;w:lang w:fareast=&quot;JA&quot;/&gt;&lt;/w:rPr&gt;&lt;m:t&gt;âˆ†&lt;/m:t&gt;&lt;/m:r&gt;&lt;m:acc&gt;&lt;m:accPr&gt;&lt;m:chr m:val=&quot;Ìƒ&quot;/&gt;&lt;m:ctrlPr&gt;&lt;w:rPr&gt;&lt;w:rFonts w:ascii=&quot;Cambria Math&quot; w:h-ansi=&quot;Cambria Math&quot;/&gt;&lt;wx:font wx:val=&quot;Cambria Math&quot;/&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c&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Pr>
          <w:lang w:eastAsia="ja-JP"/>
        </w:rPr>
        <w:instrText xml:space="preserve"> </w:instrText>
      </w:r>
      <w:r>
        <w:rPr>
          <w:lang w:eastAsia="ja-JP"/>
        </w:rPr>
        <w:fldChar w:fldCharType="separate"/>
      </w:r>
      <w:r w:rsidR="00EF1A7F">
        <w:rPr>
          <w:position w:val="-5"/>
        </w:rPr>
        <w:pict w14:anchorId="36CB9C09">
          <v:shape id="_x0000_i1094" type="#_x0000_t75" style="width:10.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2534&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DF2534&quot; wsp:rsidP=&quot;00DF2534&quot;&gt;&lt;m:oMathPara&gt;&lt;m:oMath&gt;&lt;m:r&gt;&lt;m:rPr&gt;&lt;m:sty m:val=&quot;p&quot;/&gt;&lt;/m:rPr&gt;&lt;w:rPr&gt;&lt;w:rFonts w:ascii=&quot;Cambria Math&quot; w:h-ansi=&quot;Cambria Math&quot;/&gt;&lt;wx:font wx:val=&quot;Cambria Math&quot;/&gt;&lt;w:noProof/&gt;&lt;w:color w:val=&quot;000000&quot;/&gt;&lt;w:lang w:fareast=&quot;JA&quot;/&gt;&lt;/w:rPr&gt;&lt;m:t&gt;âˆ†&lt;/m:t&gt;&lt;/m:r&gt;&lt;m:acc&gt;&lt;m:accPr&gt;&lt;m:chr m:val=&quot;Ìƒ&quot;/&gt;&lt;m:ctrlPr&gt;&lt;w:rPr&gt;&lt;w:rFonts w:ascii=&quot;Cambria Math&quot; w:h-ansi=&quot;Cambria Math&quot;/&gt;&lt;wx:font wx:val=&quot;Cambria Math&quot;/&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c&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Pr>
          <w:lang w:eastAsia="ja-JP"/>
        </w:rPr>
        <w:fldChar w:fldCharType="end"/>
      </w:r>
      <w:r>
        <w:rPr>
          <w:lang w:eastAsia="ja-JP"/>
        </w:rPr>
        <w:t xml:space="preserve"> = </w:t>
      </w:r>
      <w:r>
        <w:rPr>
          <w:rFonts w:eastAsia="Yu Mincho"/>
          <w:lang w:eastAsia="ja-JP"/>
        </w:rPr>
        <w:t>Longer CP length</w:t>
      </w:r>
      <w:r>
        <w:rPr>
          <w:lang w:eastAsia="ja-JP"/>
        </w:rPr>
        <w:t xml:space="preserve"> - length of cyclic prefix / 2,</w:t>
      </w:r>
    </w:p>
    <w:p w14:paraId="210208AC" w14:textId="77777777" w:rsidR="004D3FFD" w:rsidRDefault="002C252C">
      <w:pPr>
        <w:rPr>
          <w:color w:val="000000"/>
          <w:lang w:eastAsia="ja-JP"/>
        </w:rPr>
      </w:pPr>
      <w:r>
        <w:rPr>
          <w:color w:val="000000"/>
          <w:lang w:eastAsia="ja-JP"/>
        </w:rPr>
        <w:t xml:space="preserve">Where the length of cyclic prefix is obtained from table 6.6.3.5-2 for 60 kHz SCS, and table 6.6.3.5-3 </w:t>
      </w:r>
      <w:r>
        <w:rPr>
          <w:lang w:val="en-US"/>
        </w:rPr>
        <w:t>[</w:t>
      </w:r>
      <w:r>
        <w:rPr>
          <w:rFonts w:hint="eastAsia"/>
          <w:lang w:val="en-US" w:eastAsia="zh-CN"/>
        </w:rPr>
        <w:t>5</w:t>
      </w:r>
      <w:r>
        <w:rPr>
          <w:lang w:val="en-US"/>
        </w:rPr>
        <w:t xml:space="preserve">] </w:t>
      </w:r>
      <w:r>
        <w:rPr>
          <w:color w:val="000000"/>
          <w:lang w:eastAsia="ja-JP"/>
        </w:rPr>
        <w:t xml:space="preserve">for 120 kHz SCS, and the longer CP length is obtained from table </w:t>
      </w:r>
      <w:r>
        <w:rPr>
          <w:rFonts w:hint="eastAsia"/>
          <w:color w:val="000000"/>
          <w:lang w:val="en-US" w:eastAsia="zh-CN"/>
        </w:rPr>
        <w:t>F</w:t>
      </w:r>
      <w:r>
        <w:rPr>
          <w:color w:val="000000"/>
          <w:lang w:eastAsia="ja-JP"/>
        </w:rPr>
        <w:t>.2.4-1.</w:t>
      </w:r>
    </w:p>
    <w:p w14:paraId="66138001" w14:textId="77777777" w:rsidR="004D3FFD" w:rsidRDefault="002C252C">
      <w:pPr>
        <w:rPr>
          <w:color w:val="000000"/>
          <w:lang w:eastAsia="ja-JP"/>
        </w:rPr>
      </w:pPr>
      <w:r>
        <w:rPr>
          <w:color w:val="000000"/>
          <w:lang w:eastAsia="ja-JP"/>
        </w:rPr>
        <w:t>As per the example values.</w:t>
      </w:r>
    </w:p>
    <w:p w14:paraId="1522982F" w14:textId="77777777" w:rsidR="004D3FFD" w:rsidRDefault="002C252C" w:rsidP="00A3240B">
      <w:pPr>
        <w:pStyle w:val="B1"/>
        <w:rPr>
          <w:lang w:eastAsia="ja-JP"/>
        </w:rPr>
      </w:pPr>
      <w:r>
        <w:rPr>
          <w:lang w:eastAsia="ja-JP"/>
        </w:rPr>
        <w:t>-</w:t>
      </w:r>
      <w:r>
        <w:rPr>
          <w:lang w:eastAsia="ja-JP"/>
        </w:rPr>
        <w:tab/>
      </w:r>
      <w:r>
        <w:rPr>
          <w:lang w:eastAsia="ja-JP"/>
        </w:rPr>
        <w:fldChar w:fldCharType="begin"/>
      </w:r>
      <w:r>
        <w:rPr>
          <w:lang w:eastAsia="ja-JP"/>
        </w:rPr>
        <w:instrText xml:space="preserve"> QUOTE </w:instrText>
      </w:r>
      <w:r w:rsidR="00EF1A7F">
        <w:rPr>
          <w:position w:val="-5"/>
        </w:rPr>
        <w:pict w14:anchorId="3C2DE22E">
          <v:shape id="_x0000_i1095" type="#_x0000_t75" style="width:39.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4F9C&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C34F9C&quot; wsp:rsidP=&quot;00C34F9C&quot;&gt;&lt;m:oMathPara&gt;&lt;m:oMath&gt;&lt;m:r&gt;&lt;w:rPr&gt;&lt;w:rFonts w:ascii=&quot;Cambria Math&quot; w:h-ansi=&quot;Cambria Math&quot;/&gt;&lt;wx:font wx:val=&quot;Cambria Math&quot;/&gt;&lt;w:i/&gt;&lt;w:noProof/&gt;&lt;w:color w:val=&quot;000000&quot;/&gt;&lt;w:lang w:fareast=&quot;JA&quot;/&gt;&lt;/w:rPr&gt;&lt;m:t&gt;âˆ†&lt;/m:t&gt;&lt;/m:r&gt;&lt;m:acc&gt;&lt;m:accPr&gt;&lt;m:chr m:val=&quot;Ìƒ&quot;/&gt;&lt;m:ctrlPr&gt;&lt;w:rPr&gt;&lt;w:rFonts w:ascii=&quot;Cambria Math&quot; w:h-ansi=&quot;Cambria Math&quot;/&gt;&lt;wx:font wx:val=&quot;Cambria Math&quot;/&gt;&lt;w:i/&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c&lt;/m:t&gt;&lt;/m:r&gt;&lt;/m:e&gt;&lt;/m:acc&gt;&lt;m:r&gt;&lt;w:rPr&gt;&lt;w:rFonts w:ascii=&quot;Cambria Math&quot; w:h-ansi=&quot;Cambria Math&quot;/&gt;&lt;wx:font wx:val=&quot;Cambria Math&quot;/&gt;&lt;w:i/&gt;&lt;w:noProof/&gt;&lt;w:color w:val=&quot;000000&quot;/&gt;&lt;w:lang w:fareast=&quot;JA&quot;/&gt;&lt;/w:rPr&gt;&lt;m:t&gt;=144&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r>
        <w:rPr>
          <w:lang w:eastAsia="ja-JP"/>
        </w:rPr>
        <w:instrText xml:space="preserve"> </w:instrText>
      </w:r>
      <w:r>
        <w:rPr>
          <w:lang w:eastAsia="ja-JP"/>
        </w:rPr>
        <w:fldChar w:fldCharType="separate"/>
      </w:r>
      <w:r w:rsidR="00EF1A7F">
        <w:rPr>
          <w:position w:val="-5"/>
        </w:rPr>
        <w:pict w14:anchorId="474AE18B">
          <v:shape id="_x0000_i1096" type="#_x0000_t75" style="width:39.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4F9C&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C34F9C&quot; wsp:rsidP=&quot;00C34F9C&quot;&gt;&lt;m:oMathPara&gt;&lt;m:oMath&gt;&lt;m:r&gt;&lt;w:rPr&gt;&lt;w:rFonts w:ascii=&quot;Cambria Math&quot; w:h-ansi=&quot;Cambria Math&quot;/&gt;&lt;wx:font wx:val=&quot;Cambria Math&quot;/&gt;&lt;w:i/&gt;&lt;w:noProof/&gt;&lt;w:color w:val=&quot;000000&quot;/&gt;&lt;w:lang w:fareast=&quot;JA&quot;/&gt;&lt;/w:rPr&gt;&lt;m:t&gt;âˆ†&lt;/m:t&gt;&lt;/m:r&gt;&lt;m:acc&gt;&lt;m:accPr&gt;&lt;m:chr m:val=&quot;Ìƒ&quot;/&gt;&lt;m:ctrlPr&gt;&lt;w:rPr&gt;&lt;w:rFonts w:ascii=&quot;Cambria Math&quot; w:h-ansi=&quot;Cambria Math&quot;/&gt;&lt;wx:font wx:val=&quot;Cambria Math&quot;/&gt;&lt;w:i/&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c&lt;/m:t&gt;&lt;/m:r&gt;&lt;/m:e&gt;&lt;/m:acc&gt;&lt;m:r&gt;&lt;w:rPr&gt;&lt;w:rFonts w:ascii=&quot;Cambria Math&quot; w:h-ansi=&quot;Cambria Math&quot;/&gt;&lt;wx:font wx:val=&quot;Cambria Math&quot;/&gt;&lt;w:i/&gt;&lt;w:noProof/&gt;&lt;w:color w:val=&quot;000000&quot;/&gt;&lt;w:lang w:fareast=&quot;JA&quot;/&gt;&lt;/w:rPr&gt;&lt;m:t&gt;=144&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r>
        <w:rPr>
          <w:lang w:eastAsia="ja-JP"/>
        </w:rPr>
        <w:fldChar w:fldCharType="end"/>
      </w:r>
      <w:r>
        <w:rPr>
          <w:lang w:eastAsia="ja-JP"/>
        </w:rPr>
        <w:t xml:space="preserve"> within the CP of length 288 for most OFDM symbols in 1 ms,</w:t>
      </w:r>
    </w:p>
    <w:p w14:paraId="6B34F32D" w14:textId="163557FF" w:rsidR="004D3FFD" w:rsidRDefault="002C252C" w:rsidP="00A3240B">
      <w:pPr>
        <w:pStyle w:val="B1"/>
        <w:rPr>
          <w:lang w:eastAsia="ja-JP"/>
        </w:rPr>
      </w:pPr>
      <w:r>
        <w:rPr>
          <w:lang w:eastAsia="ja-JP"/>
        </w:rPr>
        <w:t>-</w:t>
      </w:r>
      <w:r>
        <w:rPr>
          <w:lang w:eastAsia="ja-JP"/>
        </w:rPr>
        <w:tab/>
      </w:r>
      <w:r>
        <w:rPr>
          <w:lang w:eastAsia="ja-JP"/>
        </w:rPr>
        <w:fldChar w:fldCharType="begin"/>
      </w:r>
      <w:r>
        <w:rPr>
          <w:lang w:eastAsia="ja-JP"/>
        </w:rPr>
        <w:instrText xml:space="preserve"> QUOTE </w:instrText>
      </w:r>
      <w:r w:rsidR="00EF1A7F">
        <w:rPr>
          <w:position w:val="-5"/>
        </w:rPr>
        <w:pict w14:anchorId="1EBB5B61">
          <v:shape id="_x0000_i1097" type="#_x0000_t75" style="width:39.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3868&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A3868&quot; wsp:rsidP=&quot;00AA3868&quot;&gt;&lt;m:oMathPara&gt;&lt;m:oMath&gt;&lt;m:r&gt;&lt;w:rPr&gt;&lt;w:rFonts w:ascii=&quot;Cambria Math&quot; w:h-ansi=&quot;Cambria Math&quot;/&gt;&lt;wx:font wx:val=&quot;Cambria Math&quot;/&gt;&lt;w:i/&gt;&lt;w:noProof/&gt;&lt;w:color w:val=&quot;000000&quot;/&gt;&lt;w:lang w:fareast=&quot;JA&quot;/&gt;&lt;/w:rPr&gt;&lt;m:t&gt;âˆ†&lt;/m:t&gt;&lt;/m:r&gt;&lt;m:acc&gt;&lt;m:accPr&gt;&lt;m:chr m:val=&quot;Ìƒ&quot;/&gt;&lt;m:ctrlPr&gt;&lt;w:rPr&gt;&lt;w:rFonts w:ascii=&quot;Cambria Math&quot; w:h-ansi=&quot;Cambria Math&quot;/&gt;&lt;wx:font wx:val=&quot;Cambria Math&quot;/&gt;&lt;w:i/&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c&lt;/m:t&gt;&lt;/m:r&gt;&lt;/m:e&gt;&lt;/m:acc&gt;&lt;m:r&gt;&lt;w:rPr&gt;&lt;w:rFonts w:ascii=&quot;Cambria Math&quot; w:h-ansi=&quot;Cambria Math&quot;/&gt;&lt;wx:font wx:val=&quot;Cambria Math&quot;/&gt;&lt;w:i/&gt;&lt;w:noProof/&gt;&lt;w:color w:val=&quot;000000&quot;/&gt;&lt;w:lang w:fareast=&quot;JA&quot;/&gt;&lt;/w:rPr&gt;&lt;m:t&gt;=40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4" o:title="" chromakey="white"/>
          </v:shape>
        </w:pict>
      </w:r>
      <w:r>
        <w:rPr>
          <w:lang w:eastAsia="ja-JP"/>
        </w:rPr>
        <w:instrText xml:space="preserve"> </w:instrText>
      </w:r>
      <w:r>
        <w:rPr>
          <w:lang w:eastAsia="ja-JP"/>
        </w:rPr>
        <w:fldChar w:fldCharType="separate"/>
      </w:r>
      <w:r w:rsidR="00EF1A7F">
        <w:rPr>
          <w:position w:val="-5"/>
        </w:rPr>
        <w:pict w14:anchorId="14AD4F77">
          <v:shape id="_x0000_i1098" type="#_x0000_t75" style="width:39.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3868&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A3868&quot; wsp:rsidP=&quot;00AA3868&quot;&gt;&lt;m:oMathPara&gt;&lt;m:oMath&gt;&lt;m:r&gt;&lt;w:rPr&gt;&lt;w:rFonts w:ascii=&quot;Cambria Math&quot; w:h-ansi=&quot;Cambria Math&quot;/&gt;&lt;wx:font wx:val=&quot;Cambria Math&quot;/&gt;&lt;w:i/&gt;&lt;w:noProof/&gt;&lt;w:color w:val=&quot;000000&quot;/&gt;&lt;w:lang w:fareast=&quot;JA&quot;/&gt;&lt;/w:rPr&gt;&lt;m:t&gt;âˆ†&lt;/m:t&gt;&lt;/m:r&gt;&lt;m:acc&gt;&lt;m:accPr&gt;&lt;m:chr m:val=&quot;Ìƒ&quot;/&gt;&lt;m:ctrlPr&gt;&lt;w:rPr&gt;&lt;w:rFonts w:ascii=&quot;Cambria Math&quot; w:h-ansi=&quot;Cambria Math&quot;/&gt;&lt;wx:font wx:val=&quot;Cambria Math&quot;/&gt;&lt;w:i/&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c&lt;/m:t&gt;&lt;/m:r&gt;&lt;/m:e&gt;&lt;/m:acc&gt;&lt;m:r&gt;&lt;w:rPr&gt;&lt;w:rFonts w:ascii=&quot;Cambria Math&quot; w:h-ansi=&quot;Cambria Math&quot;/&gt;&lt;wx:font wx:val=&quot;Cambria Math&quot;/&gt;&lt;w:i/&gt;&lt;w:noProof/&gt;&lt;w:color w:val=&quot;000000&quot;/&gt;&lt;w:lang w:fareast=&quot;JA&quot;/&gt;&lt;/w:rPr&gt;&lt;m:t&gt;=40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4" o:title="" chromakey="white"/>
          </v:shape>
        </w:pict>
      </w:r>
      <w:r>
        <w:rPr>
          <w:lang w:eastAsia="ja-JP"/>
        </w:rPr>
        <w:fldChar w:fldCharType="end"/>
      </w:r>
      <w:r>
        <w:rPr>
          <w:lang w:eastAsia="ja-JP"/>
        </w:rPr>
        <w:t xml:space="preserve"> (= 544 – 144) within the CP of length 544 for OFDM symbol 0 of slot 0 and slot 4.</w:t>
      </w:r>
    </w:p>
    <w:p w14:paraId="177D978C" w14:textId="77777777" w:rsidR="00A3240B" w:rsidRDefault="00A3240B" w:rsidP="00A3240B">
      <w:pPr>
        <w:rPr>
          <w:rFonts w:eastAsia="Osaka"/>
          <w:lang w:eastAsia="ja-JP"/>
        </w:rPr>
      </w:pPr>
    </w:p>
    <w:p w14:paraId="6961F6B6" w14:textId="77777777" w:rsidR="004D3FFD" w:rsidRDefault="002C252C" w:rsidP="00D13A3B">
      <w:pPr>
        <w:pStyle w:val="Heading1"/>
        <w:rPr>
          <w:lang w:eastAsia="ja-JP"/>
        </w:rPr>
      </w:pPr>
      <w:bookmarkStart w:id="4634" w:name="_Toc66694217"/>
      <w:bookmarkStart w:id="4635" w:name="_Toc82536875"/>
      <w:bookmarkStart w:id="4636" w:name="_Toc58916166"/>
      <w:bookmarkStart w:id="4637" w:name="_Toc37273318"/>
      <w:bookmarkStart w:id="4638" w:name="_Toc76544753"/>
      <w:bookmarkStart w:id="4639" w:name="_Toc53183454"/>
      <w:bookmarkStart w:id="4640" w:name="_Toc45886409"/>
      <w:bookmarkStart w:id="4641" w:name="_Toc74916242"/>
      <w:bookmarkStart w:id="4642" w:name="_Toc29811010"/>
      <w:bookmarkStart w:id="4643" w:name="_Toc21103161"/>
      <w:bookmarkStart w:id="4644" w:name="_Toc58918347"/>
      <w:bookmarkStart w:id="4645" w:name="_Toc36636372"/>
      <w:bookmarkStart w:id="4646" w:name="_Toc76114867"/>
      <w:bookmarkStart w:id="4647" w:name="_Toc121818508"/>
      <w:bookmarkStart w:id="4648" w:name="_Toc121818732"/>
      <w:bookmarkStart w:id="4649" w:name="_Toc124158487"/>
      <w:bookmarkStart w:id="4650" w:name="_Toc130558555"/>
      <w:bookmarkStart w:id="4651" w:name="_Toc137467280"/>
      <w:bookmarkStart w:id="4652" w:name="_Toc138884926"/>
      <w:bookmarkStart w:id="4653" w:name="_Toc138885150"/>
      <w:bookmarkStart w:id="4654" w:name="_Toc145511361"/>
      <w:bookmarkStart w:id="4655" w:name="_Toc155475838"/>
      <w:r>
        <w:rPr>
          <w:rFonts w:hint="eastAsia"/>
          <w:lang w:val="en-US" w:eastAsia="zh-CN"/>
        </w:rPr>
        <w:t>F</w:t>
      </w:r>
      <w:r>
        <w:rPr>
          <w:lang w:eastAsia="ja-JP"/>
        </w:rPr>
        <w:t>.5</w:t>
      </w:r>
      <w:r>
        <w:rPr>
          <w:lang w:eastAsia="ja-JP"/>
        </w:rPr>
        <w:tab/>
        <w:t>Resource element TX power</w:t>
      </w:r>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p>
    <w:p w14:paraId="6E429D93" w14:textId="77777777" w:rsidR="004D3FFD" w:rsidRDefault="002C252C">
      <w:pPr>
        <w:rPr>
          <w:color w:val="000000"/>
          <w:lang w:eastAsia="ja-JP"/>
        </w:rPr>
      </w:pPr>
      <w:r>
        <w:rPr>
          <w:rFonts w:eastAsia="Osaka"/>
          <w:color w:val="000000"/>
          <w:lang w:eastAsia="ja-JP"/>
        </w:rPr>
        <w:t xml:space="preserve">Perform FFT on </w:t>
      </w:r>
      <w:r>
        <w:rPr>
          <w:color w:val="000000"/>
          <w:lang w:eastAsia="ja-JP"/>
        </w:rPr>
        <w:fldChar w:fldCharType="begin"/>
      </w:r>
      <w:r>
        <w:rPr>
          <w:color w:val="000000"/>
          <w:lang w:eastAsia="ja-JP"/>
        </w:rPr>
        <w:instrText xml:space="preserve"> QUOTE </w:instrText>
      </w:r>
      <w:r w:rsidR="00EF1A7F">
        <w:rPr>
          <w:rFonts w:eastAsia="Osaka"/>
          <w:position w:val="-5"/>
        </w:rPr>
        <w:pict w14:anchorId="57CE36AF">
          <v:shape id="_x0000_i1099"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AF4719&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F4719&quot; wsp:rsidP=&quot;00AF4719&quot;&gt;&lt;m:oMathPara&gt;&lt;m:oMath&gt;&lt;m:r&gt;&lt;w:rPr&gt;&lt;w:rFonts w:ascii=&quot;Cambria Math&quot; w:fareast=&quot;Osaka&quot; w:h-ansi=&quot;Cambria Math&quot;/&gt;&lt;wx:font wx:val=&quot;Cambria Math&quot;/&gt;&lt;w:i/&gt;&lt;w:color w:val=&quot;000000&quot;/&gt;&lt;w:lang w:fareast=&quot;JA&quot;/&gt;&lt;/w:rPr&gt;&lt;m:t&gt;z'&lt;/m:t&gt;&lt;/m:r&gt;&lt;m:d&gt;&lt;m:dPr&gt;&lt;m:ctrlPr&gt;&lt;w:rPr&gt;&lt;w:rFonts w:ascii=&quot;Cambria Math&quot; w:fareast=&quot;Osaka&quot; w:h-ansi=&quot;Cambria Math&quot;/&gt;&lt;wx:font wx:val=&quot;Cambria Math&quot;/&gt;&lt;w:i/&gt;&lt;w:color w:val=&quot;000000&quot;/&gt;&lt;w:lang w:fareast=&quot;JA&quot;/&gt;&lt;/w:rPr&gt;&lt;/m:ctrlPr&gt;&lt;/m:dPr&gt;&lt;m:e&gt;&lt;m:r&gt;&lt;w:rPr&gt;&lt;w:rFonts w:ascii=&quot;Cambria Math&quot; w:fareast=&quot;Osaka&quot; w:h-ansi=&quot;Cambria Math&quot;/&gt;&lt;wx:font wx:val=&quot;Cambria Math&quot;/&gt;&lt;w:i/&gt;&lt;w:color w:val=&quot;000000&quot;/&gt;&lt;w:lang w:fareast=&quot;JA&quot;/&gt;&lt;/w:rPr&gt;&lt;m:t&gt;Î½&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r>
        <w:rPr>
          <w:color w:val="000000"/>
          <w:lang w:eastAsia="ja-JP"/>
        </w:rPr>
        <w:instrText xml:space="preserve"> </w:instrText>
      </w:r>
      <w:r>
        <w:rPr>
          <w:color w:val="000000"/>
          <w:lang w:eastAsia="ja-JP"/>
        </w:rPr>
        <w:fldChar w:fldCharType="separate"/>
      </w:r>
      <w:r w:rsidR="00EF1A7F">
        <w:rPr>
          <w:rFonts w:eastAsia="Osaka"/>
          <w:position w:val="-5"/>
        </w:rPr>
        <w:pict w14:anchorId="1D14C918">
          <v:shape id="_x0000_i1100"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AF4719&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F4719&quot; wsp:rsidP=&quot;00AF4719&quot;&gt;&lt;m:oMathPara&gt;&lt;m:oMath&gt;&lt;m:r&gt;&lt;w:rPr&gt;&lt;w:rFonts w:ascii=&quot;Cambria Math&quot; w:fareast=&quot;Osaka&quot; w:h-ansi=&quot;Cambria Math&quot;/&gt;&lt;wx:font wx:val=&quot;Cambria Math&quot;/&gt;&lt;w:i/&gt;&lt;w:color w:val=&quot;000000&quot;/&gt;&lt;w:lang w:fareast=&quot;JA&quot;/&gt;&lt;/w:rPr&gt;&lt;m:t&gt;z'&lt;/m:t&gt;&lt;/m:r&gt;&lt;m:d&gt;&lt;m:dPr&gt;&lt;m:ctrlPr&gt;&lt;w:rPr&gt;&lt;w:rFonts w:ascii=&quot;Cambria Math&quot; w:fareast=&quot;Osaka&quot; w:h-ansi=&quot;Cambria Math&quot;/&gt;&lt;wx:font wx:val=&quot;Cambria Math&quot;/&gt;&lt;w:i/&gt;&lt;w:color w:val=&quot;000000&quot;/&gt;&lt;w:lang w:fareast=&quot;JA&quot;/&gt;&lt;/w:rPr&gt;&lt;/m:ctrlPr&gt;&lt;/m:dPr&gt;&lt;m:e&gt;&lt;m:r&gt;&lt;w:rPr&gt;&lt;w:rFonts w:ascii=&quot;Cambria Math&quot; w:fareast=&quot;Osaka&quot; w:h-ansi=&quot;Cambria Math&quot;/&gt;&lt;wx:font wx:val=&quot;Cambria Math&quot;/&gt;&lt;w:i/&gt;&lt;w:color w:val=&quot;000000&quot;/&gt;&lt;w:lang w:fareast=&quot;JA&quot;/&gt;&lt;/w:rPr&gt;&lt;m:t&gt;Î½&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r>
        <w:rPr>
          <w:color w:val="000000"/>
          <w:lang w:eastAsia="ja-JP"/>
        </w:rPr>
        <w:fldChar w:fldCharType="end"/>
      </w:r>
      <w:r>
        <w:rPr>
          <w:color w:val="000000"/>
          <w:lang w:eastAsia="ja-JP"/>
        </w:rPr>
        <w:t xml:space="preserve"> with the FFT window timing </w:t>
      </w:r>
      <w:r>
        <w:rPr>
          <w:color w:val="000000"/>
          <w:lang w:eastAsia="ja-JP"/>
        </w:rPr>
        <w:fldChar w:fldCharType="begin"/>
      </w:r>
      <w:r>
        <w:rPr>
          <w:color w:val="000000"/>
          <w:lang w:eastAsia="ja-JP"/>
        </w:rPr>
        <w:instrText xml:space="preserve"> QUOTE </w:instrText>
      </w:r>
      <w:r w:rsidR="00EF1A7F">
        <w:rPr>
          <w:position w:val="-5"/>
        </w:rPr>
        <w:pict w14:anchorId="41735850">
          <v:shape id="_x0000_i1101" type="#_x0000_t75" style="width:10.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3E80&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FC3E80&quot; wsp:rsidP=&quot;00FC3E80&quot;&gt;&lt;m:oMathPara&gt;&lt;m:oMath&gt;&lt;m:r&gt;&lt;w:rPr&gt;&lt;w:rFonts w:ascii=&quot;Cambria Math&quot; w:h-ansi=&quot;Cambria Math&quot;/&gt;&lt;wx:font wx:val=&quot;Cambria Math&quot;/&gt;&lt;w:i/&gt;&lt;w:noProof/&gt;&lt;w:color w:val=&quot;000000&quot;/&gt;&lt;w:lang w:fareast=&quot;JA&quot;/&gt;&lt;/w:rPr&gt;&lt;m:t&gt;âˆ†&lt;/m:t&gt;&lt;/m:r&gt;&lt;m:acc&gt;&lt;m:accPr&gt;&lt;m:chr m:val=&quot;Ìƒ&quot;/&gt;&lt;m:ctrlPr&gt;&lt;w:rPr&gt;&lt;w:rFonts w:ascii=&quot;Cambria Math&quot; w:h-ansi=&quot;Cambria Math&quot;/&gt;&lt;wx:font wx:val=&quot;Cambria Math&quot;/&gt;&lt;w:i/&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c&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Pr>
          <w:color w:val="000000"/>
          <w:lang w:eastAsia="ja-JP"/>
        </w:rPr>
        <w:instrText xml:space="preserve"> </w:instrText>
      </w:r>
      <w:r>
        <w:rPr>
          <w:color w:val="000000"/>
          <w:lang w:eastAsia="ja-JP"/>
        </w:rPr>
        <w:fldChar w:fldCharType="separate"/>
      </w:r>
      <w:r w:rsidR="00EF1A7F">
        <w:rPr>
          <w:position w:val="-5"/>
        </w:rPr>
        <w:pict w14:anchorId="010FD08E">
          <v:shape id="_x0000_i1102" type="#_x0000_t75" style="width:10.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3E80&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FC3E80&quot; wsp:rsidP=&quot;00FC3E80&quot;&gt;&lt;m:oMathPara&gt;&lt;m:oMath&gt;&lt;m:r&gt;&lt;w:rPr&gt;&lt;w:rFonts w:ascii=&quot;Cambria Math&quot; w:h-ansi=&quot;Cambria Math&quot;/&gt;&lt;wx:font wx:val=&quot;Cambria Math&quot;/&gt;&lt;w:i/&gt;&lt;w:noProof/&gt;&lt;w:color w:val=&quot;000000&quot;/&gt;&lt;w:lang w:fareast=&quot;JA&quot;/&gt;&lt;/w:rPr&gt;&lt;m:t&gt;âˆ†&lt;/m:t&gt;&lt;/m:r&gt;&lt;m:acc&gt;&lt;m:accPr&gt;&lt;m:chr m:val=&quot;Ìƒ&quot;/&gt;&lt;m:ctrlPr&gt;&lt;w:rPr&gt;&lt;w:rFonts w:ascii=&quot;Cambria Math&quot; w:h-ansi=&quot;Cambria Math&quot;/&gt;&lt;wx:font wx:val=&quot;Cambria Math&quot;/&gt;&lt;w:i/&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c&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Pr>
          <w:color w:val="000000"/>
          <w:lang w:eastAsia="ja-JP"/>
        </w:rPr>
        <w:fldChar w:fldCharType="end"/>
      </w:r>
      <w:r>
        <w:rPr>
          <w:color w:val="000000"/>
          <w:lang w:eastAsia="ja-JP"/>
        </w:rPr>
        <w:t>.</w:t>
      </w:r>
    </w:p>
    <w:p w14:paraId="0CA3FB1B" w14:textId="77777777" w:rsidR="004D3FFD" w:rsidRDefault="002C252C">
      <w:pPr>
        <w:rPr>
          <w:color w:val="000000"/>
          <w:lang w:eastAsia="ja-JP"/>
        </w:rPr>
      </w:pPr>
      <w:r>
        <w:rPr>
          <w:color w:val="000000"/>
          <w:lang w:eastAsia="ja-JP"/>
        </w:rPr>
        <w:t xml:space="preserve">The result is called </w:t>
      </w:r>
      <w:r>
        <w:rPr>
          <w:color w:val="000000"/>
          <w:lang w:eastAsia="ja-JP"/>
        </w:rPr>
        <w:fldChar w:fldCharType="begin"/>
      </w:r>
      <w:r>
        <w:rPr>
          <w:color w:val="000000"/>
          <w:lang w:eastAsia="ja-JP"/>
        </w:rPr>
        <w:instrText xml:space="preserve"> QUOTE </w:instrText>
      </w:r>
      <w:r w:rsidR="00EF1A7F">
        <w:rPr>
          <w:position w:val="-5"/>
        </w:rPr>
        <w:pict w14:anchorId="56C082BE">
          <v:shape id="_x0000_i1103" type="#_x0000_t75" style="width:30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06&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655A06&quot; wsp:rsidP=&quot;00655A06&quot;&gt;&lt;m:oMathPara&gt;&lt;m:oMath&gt;&lt;m:r&gt;&lt;w:rPr&gt;&lt;w:rFonts w:ascii=&quot;Cambria Math&quot; w:fareast=&quot;Osaka&quot; w:h-ansi=&quot;Cambria Math&quot;/&gt;&lt;wx:font wx:val=&quot;Cambria Math&quot;/&gt;&lt;w:i/&gt;&lt;w:color w:val=&quot;000000&quot;/&gt;&lt;w:lang w:fareast=&quot;JA&quot;/&gt;&lt;/w:rPr&gt;&lt;m:t&gt;Z'&lt;/m:t&gt;&lt;/m:r&gt;&lt;m:d&gt;&lt;m:dPr&gt;&lt;m:ctrlPr&gt;&lt;w:rPr&gt;&lt;w:rFonts w:ascii=&quot;Cambria Math&quot; w:fareast=&quot;Osaka&quot; w:h-ansi=&quot;Cambria Math&quot;/&gt;&lt;wx:font wx:val=&quot;Cambria Math&quot;/&gt;&lt;w:i/&gt;&lt;w:color w:val=&quot;000000&quot;/&gt;&lt;w:lang w:fareast=&quot;JA&quot;/&gt;&lt;/w:rPr&gt;&lt;/m:ctrlPr&gt;&lt;/m:dPr&gt;&lt;m:e&gt;&lt;m:r&gt;&lt;w:rPr&gt;&lt;w:rFonts w:ascii=&quot;Cambria Math&quot; w:fareast=&quot;Osaka&quot; w:h-ansi=&quot;Cambria Math&quot;/&gt;&lt;wx:font wx:val=&quot;Cambria Math&quot;/&gt;&lt;w:i/&gt;&lt;w:color w:val=&quot;000000&quot;/&gt;&lt;w:lang w:fareast=&quot;JA&quot;/&gt;&lt;/w:rPr&gt;&lt;m:t&gt;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Pr>
          <w:color w:val="000000"/>
          <w:lang w:eastAsia="ja-JP"/>
        </w:rPr>
        <w:instrText xml:space="preserve"> </w:instrText>
      </w:r>
      <w:r>
        <w:rPr>
          <w:color w:val="000000"/>
          <w:lang w:eastAsia="ja-JP"/>
        </w:rPr>
        <w:fldChar w:fldCharType="separate"/>
      </w:r>
      <w:r w:rsidR="00EF1A7F">
        <w:rPr>
          <w:position w:val="-5"/>
        </w:rPr>
        <w:pict w14:anchorId="3264A4D8">
          <v:shape id="_x0000_i1104" type="#_x0000_t75" style="width:30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06&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655A06&quot; wsp:rsidP=&quot;00655A06&quot;&gt;&lt;m:oMathPara&gt;&lt;m:oMath&gt;&lt;m:r&gt;&lt;w:rPr&gt;&lt;w:rFonts w:ascii=&quot;Cambria Math&quot; w:fareast=&quot;Osaka&quot; w:h-ansi=&quot;Cambria Math&quot;/&gt;&lt;wx:font wx:val=&quot;Cambria Math&quot;/&gt;&lt;w:i/&gt;&lt;w:color w:val=&quot;000000&quot;/&gt;&lt;w:lang w:fareast=&quot;JA&quot;/&gt;&lt;/w:rPr&gt;&lt;m:t&gt;Z'&lt;/m:t&gt;&lt;/m:r&gt;&lt;m:d&gt;&lt;m:dPr&gt;&lt;m:ctrlPr&gt;&lt;w:rPr&gt;&lt;w:rFonts w:ascii=&quot;Cambria Math&quot; w:fareast=&quot;Osaka&quot; w:h-ansi=&quot;Cambria Math&quot;/&gt;&lt;wx:font wx:val=&quot;Cambria Math&quot;/&gt;&lt;w:i/&gt;&lt;w:color w:val=&quot;000000&quot;/&gt;&lt;w:lang w:fareast=&quot;JA&quot;/&gt;&lt;/w:rPr&gt;&lt;/m:ctrlPr&gt;&lt;/m:dPr&gt;&lt;m:e&gt;&lt;m:r&gt;&lt;w:rPr&gt;&lt;w:rFonts w:ascii=&quot;Cambria Math&quot; w:fareast=&quot;Osaka&quot; w:h-ansi=&quot;Cambria Math&quot;/&gt;&lt;wx:font wx:val=&quot;Cambria Math&quot;/&gt;&lt;w:i/&gt;&lt;w:color w:val=&quot;000000&quot;/&gt;&lt;w:lang w:fareast=&quot;JA&quot;/&gt;&lt;/w:rPr&gt;&lt;m:t&gt;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Pr>
          <w:color w:val="000000"/>
          <w:lang w:eastAsia="ja-JP"/>
        </w:rPr>
        <w:fldChar w:fldCharType="end"/>
      </w:r>
      <w:r>
        <w:rPr>
          <w:color w:val="000000"/>
          <w:lang w:eastAsia="ja-JP"/>
        </w:rPr>
        <w:t>. The RE TX (RETP) power is then defined as:</w:t>
      </w:r>
    </w:p>
    <w:p w14:paraId="09E4E11A" w14:textId="38BD7A96" w:rsidR="004D3FFD" w:rsidRDefault="002C252C" w:rsidP="00A3240B">
      <w:pPr>
        <w:pStyle w:val="EQ"/>
        <w:rPr>
          <w:lang w:eastAsia="ja-JP"/>
        </w:rPr>
      </w:pPr>
      <m:oMathPara>
        <m:oMath>
          <m:r>
            <w:rPr>
              <w:rFonts w:ascii="Cambria Math" w:eastAsia="Osaka" w:hAnsi="Cambria Math"/>
              <w:lang w:eastAsia="ja-JP"/>
            </w:rPr>
            <m:t>RETP</m:t>
          </m:r>
          <m:r>
            <m:rPr>
              <m:sty m:val="p"/>
            </m:rPr>
            <w:rPr>
              <w:rFonts w:ascii="Cambria Math" w:eastAsia="Osaka" w:hAnsi="Cambria Math"/>
              <w:lang w:eastAsia="ja-JP"/>
            </w:rPr>
            <m:t>=</m:t>
          </m:r>
          <m:sSup>
            <m:sSupPr>
              <m:ctrlPr>
                <w:rPr>
                  <w:rFonts w:ascii="Cambria Math" w:eastAsia="Osaka" w:hAnsi="Cambria Math"/>
                  <w:lang w:eastAsia="ja-JP"/>
                </w:rPr>
              </m:ctrlPr>
            </m:sSupPr>
            <m:e>
              <m:d>
                <m:dPr>
                  <m:begChr m:val="|"/>
                  <m:endChr m:val="|"/>
                  <m:ctrlPr>
                    <w:rPr>
                      <w:rFonts w:ascii="Cambria Math" w:eastAsia="Osaka" w:hAnsi="Cambria Math"/>
                      <w:lang w:eastAsia="ja-JP"/>
                    </w:rPr>
                  </m:ctrlPr>
                </m:dPr>
                <m:e>
                  <m:r>
                    <w:rPr>
                      <w:rFonts w:ascii="Cambria Math" w:eastAsia="Osaka" w:hAnsi="Cambria Math"/>
                      <w:lang w:eastAsia="ja-JP"/>
                    </w:rPr>
                    <m:t>Z</m:t>
                  </m:r>
                  <m:r>
                    <m:rPr>
                      <m:sty m:val="p"/>
                    </m:rPr>
                    <w:rPr>
                      <w:rFonts w:ascii="Cambria Math" w:eastAsia="Osaka" w:hAnsi="Cambria Math"/>
                      <w:lang w:eastAsia="ja-JP"/>
                    </w:rPr>
                    <m:t>'</m:t>
                  </m:r>
                  <m:d>
                    <m:dPr>
                      <m:ctrlPr>
                        <w:rPr>
                          <w:rFonts w:ascii="Cambria Math" w:eastAsia="Osaka" w:hAnsi="Cambria Math"/>
                          <w:lang w:eastAsia="ja-JP"/>
                        </w:rPr>
                      </m:ctrlPr>
                    </m:dPr>
                    <m:e>
                      <m:r>
                        <w:rPr>
                          <w:rFonts w:ascii="Cambria Math" w:eastAsia="Osaka" w:hAnsi="Cambria Math"/>
                          <w:lang w:eastAsia="ja-JP"/>
                        </w:rPr>
                        <m:t>t</m:t>
                      </m:r>
                      <m:r>
                        <m:rPr>
                          <m:sty m:val="p"/>
                        </m:rPr>
                        <w:rPr>
                          <w:rFonts w:ascii="Cambria Math" w:eastAsia="Osaka" w:hAnsi="Cambria Math"/>
                          <w:lang w:eastAsia="ja-JP"/>
                        </w:rPr>
                        <m:t>,</m:t>
                      </m:r>
                      <m:r>
                        <w:rPr>
                          <w:rFonts w:ascii="Cambria Math" w:eastAsia="Osaka" w:hAnsi="Cambria Math"/>
                          <w:lang w:eastAsia="ja-JP"/>
                        </w:rPr>
                        <m:t>f</m:t>
                      </m:r>
                    </m:e>
                  </m:d>
                </m:e>
              </m:d>
            </m:e>
            <m:sup>
              <m:r>
                <m:rPr>
                  <m:sty m:val="p"/>
                </m:rPr>
                <w:rPr>
                  <w:rFonts w:ascii="Cambria Math" w:eastAsia="Osaka" w:hAnsi="Cambria Math"/>
                  <w:lang w:eastAsia="ja-JP"/>
                </w:rPr>
                <m:t>2</m:t>
              </m:r>
            </m:sup>
          </m:sSup>
          <m:r>
            <m:rPr>
              <m:sty m:val="p"/>
            </m:rPr>
            <w:rPr>
              <w:rFonts w:ascii="Cambria Math" w:eastAsia="Osaka" w:hAnsi="Cambria Math"/>
              <w:lang w:eastAsia="ja-JP"/>
            </w:rPr>
            <m:t>SCS</m:t>
          </m:r>
        </m:oMath>
      </m:oMathPara>
    </w:p>
    <w:p w14:paraId="2C9C4EF4" w14:textId="77777777" w:rsidR="004D3FFD" w:rsidRDefault="002C252C">
      <w:pPr>
        <w:rPr>
          <w:color w:val="000000"/>
          <w:lang w:eastAsia="ja-JP"/>
        </w:rPr>
      </w:pPr>
      <w:r>
        <w:rPr>
          <w:color w:val="000000"/>
          <w:lang w:eastAsia="ja-JP"/>
        </w:rPr>
        <w:t>where SCS is the subcarrier spacing in Hz.</w:t>
      </w:r>
    </w:p>
    <w:p w14:paraId="038DBC70" w14:textId="77777777" w:rsidR="004D3FFD" w:rsidRDefault="002C252C">
      <w:pPr>
        <w:rPr>
          <w:rFonts w:eastAsia="Osaka"/>
          <w:color w:val="000000"/>
          <w:lang w:eastAsia="ja-JP"/>
        </w:rPr>
      </w:pPr>
      <w:r>
        <w:rPr>
          <w:rFonts w:eastAsia="Osaka"/>
          <w:color w:val="000000"/>
          <w:lang w:eastAsia="ja-JP"/>
        </w:rPr>
        <w:t>From RETP, the OFDM symbol TX power (OSTP) is derived as follows:</w:t>
      </w:r>
    </w:p>
    <w:p w14:paraId="6F82C756" w14:textId="62485A56" w:rsidR="004D3FFD" w:rsidRDefault="00A3240B" w:rsidP="00A3240B">
      <w:pPr>
        <w:pStyle w:val="EQ"/>
        <w:rPr>
          <w:lang w:eastAsia="ja-JP"/>
        </w:rPr>
      </w:pPr>
      <m:oMathPara>
        <m:oMath>
          <m:r>
            <w:rPr>
              <w:rFonts w:ascii="Cambria Math" w:hAnsi="Cambria Math"/>
              <w:lang w:eastAsia="ja-JP"/>
            </w:rPr>
            <m:t>OSTP</m:t>
          </m:r>
          <m:r>
            <m:rPr>
              <m:sty m:val="p"/>
            </m:rPr>
            <w:rPr>
              <w:rFonts w:ascii="Cambria Math" w:hAnsi="Cambria Math"/>
              <w:lang w:eastAsia="ja-JP"/>
            </w:rPr>
            <m:t>=</m:t>
          </m:r>
          <m:f>
            <m:fPr>
              <m:ctrlPr>
                <w:rPr>
                  <w:rFonts w:ascii="Cambria Math" w:hAnsi="Cambria Math"/>
                  <w:lang w:eastAsia="ja-JP"/>
                </w:rPr>
              </m:ctrlPr>
            </m:fPr>
            <m:num>
              <m:r>
                <m:rPr>
                  <m:sty m:val="p"/>
                </m:rPr>
                <w:rPr>
                  <w:rFonts w:ascii="Cambria Math" w:hAnsi="Cambria Math"/>
                  <w:lang w:eastAsia="ja-JP"/>
                </w:rPr>
                <m:t>1</m:t>
              </m:r>
            </m:num>
            <m:den>
              <m:sSub>
                <m:sSubPr>
                  <m:ctrlPr>
                    <w:rPr>
                      <w:rFonts w:ascii="Cambria Math" w:hAnsi="Cambria Math"/>
                      <w:lang w:eastAsia="ja-JP"/>
                    </w:rPr>
                  </m:ctrlPr>
                </m:sSubPr>
                <m:e>
                  <m:r>
                    <w:rPr>
                      <w:rFonts w:ascii="Cambria Math" w:hAnsi="Cambria Math"/>
                      <w:lang w:eastAsia="ja-JP"/>
                    </w:rPr>
                    <m:t>N</m:t>
                  </m:r>
                </m:e>
                <m:sub>
                  <m:r>
                    <w:rPr>
                      <w:rFonts w:ascii="Cambria Math" w:hAnsi="Cambria Math"/>
                      <w:lang w:eastAsia="ja-JP"/>
                    </w:rPr>
                    <m:t>sym</m:t>
                  </m:r>
                </m:sub>
              </m:sSub>
            </m:den>
          </m:f>
          <m:nary>
            <m:naryPr>
              <m:chr m:val="â"/>
              <m:limLoc m:val="undOvr"/>
              <m:subHide m:val="1"/>
              <m:supHide m:val="1"/>
              <m:ctrlPr>
                <w:rPr>
                  <w:rFonts w:ascii="Cambria Math" w:hAnsi="Cambria Math"/>
                  <w:lang w:eastAsia="ja-JP"/>
                </w:rPr>
              </m:ctrlPr>
            </m:naryPr>
            <m:sub/>
            <m:sup/>
            <m:e>
              <m:r>
                <w:rPr>
                  <w:rFonts w:ascii="Cambria Math" w:hAnsi="Cambria Math"/>
                  <w:lang w:eastAsia="ja-JP"/>
                </w:rPr>
                <m:t>RETP</m:t>
              </m:r>
            </m:e>
          </m:nary>
        </m:oMath>
      </m:oMathPara>
    </w:p>
    <w:p w14:paraId="0726265B" w14:textId="77777777" w:rsidR="004D3FFD" w:rsidRDefault="002C252C">
      <w:pPr>
        <w:rPr>
          <w:rFonts w:eastAsia="Osaka"/>
          <w:color w:val="000000"/>
          <w:lang w:eastAsia="ja-JP"/>
        </w:rPr>
      </w:pPr>
      <w:r>
        <w:rPr>
          <w:rFonts w:eastAsia="Osaka"/>
          <w:color w:val="000000"/>
          <w:lang w:eastAsia="ja-JP"/>
        </w:rPr>
        <w:t xml:space="preserve">Where the summation accumulates </w:t>
      </w:r>
      <w:r>
        <w:rPr>
          <w:rFonts w:eastAsia="Osaka"/>
          <w:color w:val="000000"/>
          <w:lang w:eastAsia="ja-JP"/>
        </w:rPr>
        <w:fldChar w:fldCharType="begin"/>
      </w:r>
      <w:r>
        <w:rPr>
          <w:rFonts w:eastAsia="Osaka"/>
          <w:color w:val="000000"/>
          <w:lang w:eastAsia="ja-JP"/>
        </w:rPr>
        <w:instrText xml:space="preserve"> QUOTE </w:instrText>
      </w:r>
      <w:r w:rsidR="00EF1A7F">
        <w:rPr>
          <w:rFonts w:eastAsia="Osaka"/>
          <w:position w:val="-5"/>
        </w:rPr>
        <w:pict w14:anchorId="5A14AE09">
          <v:shape id="_x0000_i1105" type="#_x0000_t75" style="width:34.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E7FCE&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BE7FCE&quot; wsp:rsidP=&quot;00BE7FCE&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RB&lt;/m:t&gt;&lt;/m:r&gt;&lt;/m:sub&gt;&lt;/m:sSub&gt;&lt;m:sSubSup&gt;&lt;m:sSubSupPr&gt;&lt;m:ctrlPr&gt;&lt;w:rPr&gt;&lt;w:rFonts w:ascii=&quot;Cambria Math&quot; w:fareast=&quot;Osaka&quot; w:h-ansi=&quot;Cambria Math&quot;/&gt;&lt;wx:font wx:val=&quot;Cambria Math&quot;/&gt;&lt;w:i/&gt;&lt;w:color w:val=&quot;000000&quot;/&gt;&lt;w:lang w:fareast=&quot;JA&quot;/&gt;&lt;/w:rPr&gt;&lt;/m:ctrlPr&gt;&lt;/m:sSubSup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sc&lt;/m:t&gt;&lt;/m:r&gt;&lt;/m:sub&gt;&lt;m:sup&gt;&lt;m:r&gt;&lt;w:rPr&gt;&lt;w:rFonts w:ascii=&quot;Cambria Math&quot; w:fareast=&quot;Osaka&quot; w:h-ansi=&quot;Cambria Math&quot;/&gt;&lt;wx:font wx:val=&quot;Cambria Math&quot;/&gt;&lt;w:i/&gt;&lt;w:color w:val=&quot;000000&quot;/&gt;&lt;w:lang w:fareast=&quot;JA&quot;/&gt;&lt;/w:rPr&gt;&lt;m:t&gt;RB&lt;/m:t&gt;&lt;/m:r&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Pr>
          <w:rFonts w:eastAsia="Osaka"/>
          <w:color w:val="000000"/>
          <w:lang w:eastAsia="ja-JP"/>
        </w:rPr>
        <w:instrText xml:space="preserve"> </w:instrText>
      </w:r>
      <w:r>
        <w:rPr>
          <w:rFonts w:eastAsia="Osaka"/>
          <w:color w:val="000000"/>
          <w:lang w:eastAsia="ja-JP"/>
        </w:rPr>
        <w:fldChar w:fldCharType="separate"/>
      </w:r>
      <w:r w:rsidR="00EF1A7F">
        <w:rPr>
          <w:rFonts w:eastAsia="Osaka"/>
          <w:position w:val="-5"/>
        </w:rPr>
        <w:pict w14:anchorId="6665789E">
          <v:shape id="_x0000_i1106" type="#_x0000_t75" style="width:34.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E7FCE&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BE7FCE&quot; wsp:rsidP=&quot;00BE7FCE&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RB&lt;/m:t&gt;&lt;/m:r&gt;&lt;/m:sub&gt;&lt;/m:sSub&gt;&lt;m:sSubSup&gt;&lt;m:sSubSupPr&gt;&lt;m:ctrlPr&gt;&lt;w:rPr&gt;&lt;w:rFonts w:ascii=&quot;Cambria Math&quot; w:fareast=&quot;Osaka&quot; w:h-ansi=&quot;Cambria Math&quot;/&gt;&lt;wx:font wx:val=&quot;Cambria Math&quot;/&gt;&lt;w:i/&gt;&lt;w:color w:val=&quot;000000&quot;/&gt;&lt;w:lang w:fareast=&quot;JA&quot;/&gt;&lt;/w:rPr&gt;&lt;/m:ctrlPr&gt;&lt;/m:sSubSup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sc&lt;/m:t&gt;&lt;/m:r&gt;&lt;/m:sub&gt;&lt;m:sup&gt;&lt;m:r&gt;&lt;w:rPr&gt;&lt;w:rFonts w:ascii=&quot;Cambria Math&quot; w:fareast=&quot;Osaka&quot; w:h-ansi=&quot;Cambria Math&quot;/&gt;&lt;wx:font wx:val=&quot;Cambria Math&quot;/&gt;&lt;w:i/&gt;&lt;w:color w:val=&quot;000000&quot;/&gt;&lt;w:lang w:fareast=&quot;JA&quot;/&gt;&lt;/w:rPr&gt;&lt;m:t&gt;RB&lt;/m:t&gt;&lt;/m:r&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Pr>
          <w:rFonts w:eastAsia="Osaka"/>
          <w:color w:val="000000"/>
          <w:lang w:eastAsia="ja-JP"/>
        </w:rPr>
        <w:fldChar w:fldCharType="end"/>
      </w:r>
      <w:r>
        <w:rPr>
          <w:rFonts w:eastAsia="Osaka"/>
          <w:color w:val="000000"/>
          <w:lang w:eastAsia="ja-JP"/>
        </w:rPr>
        <w:t xml:space="preserve"> values of all </w:t>
      </w:r>
      <w:r>
        <w:rPr>
          <w:i/>
          <w:color w:val="000000"/>
          <w:lang w:eastAsia="ja-JP"/>
        </w:rPr>
        <w:t>N</w:t>
      </w:r>
      <w:r>
        <w:rPr>
          <w:i/>
          <w:color w:val="000000"/>
          <w:vertAlign w:val="subscript"/>
          <w:lang w:eastAsia="ja-JP"/>
        </w:rPr>
        <w:t>sym</w:t>
      </w:r>
      <w:r>
        <w:rPr>
          <w:rFonts w:eastAsia="Osaka"/>
          <w:color w:val="000000"/>
          <w:lang w:eastAsia="ja-JP"/>
        </w:rPr>
        <w:t xml:space="preserve"> OFDM symbols that carry PDSCH and not containing PDCCH, RS or SSB within a slot.</w:t>
      </w:r>
    </w:p>
    <w:p w14:paraId="5D9A2B20" w14:textId="77777777" w:rsidR="004D3FFD" w:rsidRDefault="002C252C" w:rsidP="00A3240B">
      <w:pPr>
        <w:pStyle w:val="EQ"/>
        <w:rPr>
          <w:rFonts w:eastAsia="Osaka"/>
          <w:lang w:eastAsia="ja-JP"/>
        </w:rPr>
      </w:pPr>
      <w:r>
        <w:rPr>
          <w:rFonts w:eastAsia="Osaka"/>
          <w:lang w:eastAsia="ja-JP"/>
        </w:rPr>
        <w:fldChar w:fldCharType="begin"/>
      </w:r>
      <w:r>
        <w:rPr>
          <w:rFonts w:eastAsia="Osaka"/>
          <w:lang w:eastAsia="ja-JP"/>
        </w:rPr>
        <w:instrText xml:space="preserve"> QUOTE </w:instrText>
      </w:r>
      <w:r w:rsidR="00EF1A7F">
        <w:rPr>
          <w:rFonts w:eastAsia="Osaka"/>
          <w:position w:val="-5"/>
        </w:rPr>
        <w:pict w14:anchorId="5DD12E12">
          <v:shape id="_x0000_i1107" type="#_x0000_t75" style="width:4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A5AAB&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A5AAB&quot; wsp:rsidP=&quot;000A5AAB&quot;&gt;&lt;m:oMathPara&gt;&lt;m:oMath&gt;&lt;m:r&gt;&lt;m:rPr&gt;&lt;m:sty m:val=&quot;p&quot;/&gt;&lt;/m:rPr&gt;&lt;w:rPr&gt;&lt;w:rFonts w:ascii=&quot;Cambria Math&quot; w:fareast=&quot;Osaka&quot; w:h-ansi=&quot;Cambria Math&quot;/&gt;&lt;wx:font wx:val=&quot;Cambria Math&quot;/&gt;&lt;w:color w:val=&quot;000000&quot;/&gt;&lt;w:lang w:fareast=&quot;JA&quot;/&gt;&lt;/w:rPr&gt;&lt;m:t&gt; &lt;/m:t&gt;&lt;/m:r&gt;&lt;m:sSubSup&gt;&lt;m:sSubSupPr&gt;&lt;m:ctrlPr&gt;&lt;w:rPr&gt;&lt;w:rFonts w:ascii=&quot;Cambria Math&quot; w:fareast=&quot;Osaka&quot; w:h-ansi=&quot;Cambria Math&quot;/&gt;&lt;wx:font wx:val=&quot;Cambria Math&quot;/&gt;&lt;w:color w:val=&quot;000000&quot;/&gt;&lt;w:lang w:fareast=&quot;JA&quot;/&gt;&lt;/w:rPr&gt;&lt;/m:ctrlPr&gt;&lt;/m:sSubSup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sc&lt;/m:t&gt;&lt;/m:r&gt;&lt;/m:sub&gt;&lt;m:sup&gt;&lt;m:r&gt;&lt;w:rPr&gt;&lt;w:rFonts w:ascii=&quot;Cambria Math&quot; w:fareast=&quot;Osaka&quot; w:h-ansi=&quot;Cambria Math&quot;/&gt;&lt;wx:font wx:val=&quot;Cambria Math&quot;/&gt;&lt;w:i/&gt;&lt;w:color w:val=&quot;000000&quot;/&gt;&lt;w:lang w:fareast=&quot;JA&quot;/&gt;&lt;/w:rPr&gt;&lt;m:t&gt;RB&lt;/m:t&gt;&lt;/m:r&gt;&lt;/m:sup&gt;&lt;/m:sSubSup&gt;&lt;m:r&gt;&lt;m:rPr&gt;&lt;m:sty m:val=&quot;p&quot;/&gt;&lt;/m:rPr&gt;&lt;w:rPr&gt;&lt;w:rFonts w:ascii=&quot;Cambria Math&quot; w:fareast=&quot;Osaka&quot; w:h-ansi=&quot;Cambria Math&quot;/&gt;&lt;wx:font wx:val=&quot;Cambria Math&quot;/&gt;&lt;w:color w:val=&quot;000000&quot;/&gt;&lt;w:lang w:fareast=&quot;JA&quot;/&gt;&lt;/w:rPr&gt;&lt;m:t&gt;=12&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r>
        <w:rPr>
          <w:rFonts w:eastAsia="Osaka"/>
          <w:lang w:eastAsia="ja-JP"/>
        </w:rPr>
        <w:instrText xml:space="preserve"> </w:instrText>
      </w:r>
      <w:r>
        <w:rPr>
          <w:rFonts w:eastAsia="Osaka"/>
          <w:lang w:eastAsia="ja-JP"/>
        </w:rPr>
        <w:fldChar w:fldCharType="separate"/>
      </w:r>
      <w:r w:rsidR="00EF1A7F">
        <w:rPr>
          <w:rFonts w:eastAsia="Osaka"/>
          <w:position w:val="-5"/>
        </w:rPr>
        <w:pict w14:anchorId="3CE15F3A">
          <v:shape id="_x0000_i1108" type="#_x0000_t75" style="width:4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A5AAB&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A5AAB&quot; wsp:rsidP=&quot;000A5AAB&quot;&gt;&lt;m:oMathPara&gt;&lt;m:oMath&gt;&lt;m:r&gt;&lt;m:rPr&gt;&lt;m:sty m:val=&quot;p&quot;/&gt;&lt;/m:rPr&gt;&lt;w:rPr&gt;&lt;w:rFonts w:ascii=&quot;Cambria Math&quot; w:fareast=&quot;Osaka&quot; w:h-ansi=&quot;Cambria Math&quot;/&gt;&lt;wx:font wx:val=&quot;Cambria Math&quot;/&gt;&lt;w:color w:val=&quot;000000&quot;/&gt;&lt;w:lang w:fareast=&quot;JA&quot;/&gt;&lt;/w:rPr&gt;&lt;m:t&gt; &lt;/m:t&gt;&lt;/m:r&gt;&lt;m:sSubSup&gt;&lt;m:sSubSupPr&gt;&lt;m:ctrlPr&gt;&lt;w:rPr&gt;&lt;w:rFonts w:ascii=&quot;Cambria Math&quot; w:fareast=&quot;Osaka&quot; w:h-ansi=&quot;Cambria Math&quot;/&gt;&lt;wx:font wx:val=&quot;Cambria Math&quot;/&gt;&lt;w:color w:val=&quot;000000&quot;/&gt;&lt;w:lang w:fareast=&quot;JA&quot;/&gt;&lt;/w:rPr&gt;&lt;/m:ctrlPr&gt;&lt;/m:sSubSup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sc&lt;/m:t&gt;&lt;/m:r&gt;&lt;/m:sub&gt;&lt;m:sup&gt;&lt;m:r&gt;&lt;w:rPr&gt;&lt;w:rFonts w:ascii=&quot;Cambria Math&quot; w:fareast=&quot;Osaka&quot; w:h-ansi=&quot;Cambria Math&quot;/&gt;&lt;wx:font wx:val=&quot;Cambria Math&quot;/&gt;&lt;w:i/&gt;&lt;w:color w:val=&quot;000000&quot;/&gt;&lt;w:lang w:fareast=&quot;JA&quot;/&gt;&lt;/w:rPr&gt;&lt;m:t&gt;RB&lt;/m:t&gt;&lt;/m:r&gt;&lt;/m:sup&gt;&lt;/m:sSubSup&gt;&lt;m:r&gt;&lt;m:rPr&gt;&lt;m:sty m:val=&quot;p&quot;/&gt;&lt;/m:rPr&gt;&lt;w:rPr&gt;&lt;w:rFonts w:ascii=&quot;Cambria Math&quot; w:fareast=&quot;Osaka&quot; w:h-ansi=&quot;Cambria Math&quot;/&gt;&lt;wx:font wx:val=&quot;Cambria Math&quot;/&gt;&lt;w:color w:val=&quot;000000&quot;/&gt;&lt;w:lang w:fareast=&quot;JA&quot;/&gt;&lt;/w:rPr&gt;&lt;m:t&gt;=12&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r>
        <w:rPr>
          <w:rFonts w:eastAsia="Osaka"/>
          <w:lang w:eastAsia="ja-JP"/>
        </w:rPr>
        <w:fldChar w:fldCharType="end"/>
      </w:r>
      <w:r>
        <w:rPr>
          <w:rFonts w:eastAsia="Osaka"/>
          <w:lang w:eastAsia="ja-JP"/>
        </w:rPr>
        <w:t>.</w:t>
      </w:r>
    </w:p>
    <w:p w14:paraId="7E75620F" w14:textId="77777777" w:rsidR="004D3FFD" w:rsidRDefault="002C252C">
      <w:pPr>
        <w:rPr>
          <w:rFonts w:eastAsia="Osaka"/>
          <w:color w:val="000000"/>
          <w:lang w:eastAsia="ja-JP"/>
        </w:rPr>
      </w:pPr>
      <w:r>
        <w:rPr>
          <w:rFonts w:eastAsia="Osaka"/>
          <w:color w:val="000000"/>
          <w:lang w:eastAsia="ja-JP"/>
        </w:rPr>
        <w:t xml:space="preserve">From the acquired samples </w:t>
      </w:r>
      <w:r>
        <w:rPr>
          <w:rFonts w:eastAsia="Osaka"/>
          <w:color w:val="000000"/>
          <w:lang w:eastAsia="ja-JP"/>
        </w:rPr>
        <w:fldChar w:fldCharType="begin"/>
      </w:r>
      <w:r>
        <w:rPr>
          <w:rFonts w:eastAsia="Osaka"/>
          <w:color w:val="000000"/>
          <w:lang w:eastAsia="ja-JP"/>
        </w:rPr>
        <w:instrText xml:space="preserve"> QUOTE </w:instrText>
      </w:r>
      <w:r w:rsidR="00EF1A7F">
        <w:rPr>
          <w:rFonts w:eastAsia="Osaka"/>
          <w:position w:val="-5"/>
        </w:rPr>
        <w:pict w14:anchorId="2D0F031F">
          <v:shape id="_x0000_i1109" type="#_x0000_t75" style="width:14.2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0B1C&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250B1C&quot; wsp:rsidP=&quot;00250B1C&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d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Pr>
          <w:rFonts w:eastAsia="Osaka"/>
          <w:color w:val="000000"/>
          <w:lang w:eastAsia="ja-JP"/>
        </w:rPr>
        <w:instrText xml:space="preserve"> </w:instrText>
      </w:r>
      <w:r>
        <w:rPr>
          <w:rFonts w:eastAsia="Osaka"/>
          <w:color w:val="000000"/>
          <w:lang w:eastAsia="ja-JP"/>
        </w:rPr>
        <w:fldChar w:fldCharType="separate"/>
      </w:r>
      <w:r w:rsidR="00EF1A7F">
        <w:rPr>
          <w:rFonts w:eastAsia="Osaka"/>
          <w:position w:val="-5"/>
        </w:rPr>
        <w:pict w14:anchorId="33F787F1">
          <v:shape id="_x0000_i1110" type="#_x0000_t75" style="width:14.2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0B1C&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250B1C&quot; wsp:rsidP=&quot;00250B1C&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d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Pr>
          <w:rFonts w:eastAsia="Osaka"/>
          <w:color w:val="000000"/>
          <w:lang w:eastAsia="ja-JP"/>
        </w:rPr>
        <w:fldChar w:fldCharType="end"/>
      </w:r>
      <w:r>
        <w:rPr>
          <w:rFonts w:eastAsia="Osaka"/>
          <w:color w:val="000000"/>
          <w:lang w:eastAsia="ja-JP"/>
        </w:rPr>
        <w:t xml:space="preserve"> values for each OSTP can be obtained and averaged where </w:t>
      </w:r>
      <w:r>
        <w:rPr>
          <w:rFonts w:eastAsia="Osaka"/>
          <w:color w:val="000000"/>
          <w:lang w:eastAsia="ja-JP"/>
        </w:rPr>
        <w:fldChar w:fldCharType="begin"/>
      </w:r>
      <w:r>
        <w:rPr>
          <w:rFonts w:eastAsia="Osaka"/>
          <w:color w:val="000000"/>
          <w:lang w:eastAsia="ja-JP"/>
        </w:rPr>
        <w:instrText xml:space="preserve"> QUOTE </w:instrText>
      </w:r>
      <w:r w:rsidR="00EF1A7F">
        <w:rPr>
          <w:rFonts w:eastAsia="Osaka"/>
          <w:position w:val="-5"/>
        </w:rPr>
        <w:pict w14:anchorId="3A26ED8F">
          <v:shape id="_x0000_i1111" type="#_x0000_t75" style="width:14.2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05A6&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705A6&quot; wsp:rsidP=&quot;00A705A6&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d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Pr>
          <w:rFonts w:eastAsia="Osaka"/>
          <w:color w:val="000000"/>
          <w:lang w:eastAsia="ja-JP"/>
        </w:rPr>
        <w:instrText xml:space="preserve"> </w:instrText>
      </w:r>
      <w:r>
        <w:rPr>
          <w:rFonts w:eastAsia="Osaka"/>
          <w:color w:val="000000"/>
          <w:lang w:eastAsia="ja-JP"/>
        </w:rPr>
        <w:fldChar w:fldCharType="separate"/>
      </w:r>
      <w:r w:rsidR="00EF1A7F">
        <w:rPr>
          <w:rFonts w:eastAsia="Osaka"/>
          <w:position w:val="-5"/>
        </w:rPr>
        <w:pict w14:anchorId="02746BF5">
          <v:shape id="_x0000_i1112" type="#_x0000_t75" style="width:14.2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05A6&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705A6&quot; wsp:rsidP=&quot;00A705A6&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d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Pr>
          <w:rFonts w:eastAsia="Osaka"/>
          <w:color w:val="000000"/>
          <w:lang w:eastAsia="ja-JP"/>
        </w:rPr>
        <w:fldChar w:fldCharType="end"/>
      </w:r>
      <w:r>
        <w:rPr>
          <w:rFonts w:eastAsia="Osaka"/>
          <w:color w:val="000000"/>
          <w:lang w:eastAsia="ja-JP"/>
        </w:rPr>
        <w:t xml:space="preserve"> is the number of slots with downlink symbols in a 10 ms measurement interval and is computed according to the values in table 4.9.2.2-1</w:t>
      </w:r>
      <w:r>
        <w:rPr>
          <w:rFonts w:eastAsia="Osaka"/>
          <w:color w:val="000000"/>
          <w:lang w:val="en-US" w:eastAsia="ja-JP"/>
        </w:rPr>
        <w:t xml:space="preserve"> in </w:t>
      </w:r>
      <w:r>
        <w:rPr>
          <w:lang w:val="en-US"/>
        </w:rPr>
        <w:t>[</w:t>
      </w:r>
      <w:r>
        <w:rPr>
          <w:rFonts w:hint="eastAsia"/>
          <w:lang w:val="en-US" w:eastAsia="zh-CN"/>
        </w:rPr>
        <w:t>5</w:t>
      </w:r>
      <w:r>
        <w:rPr>
          <w:lang w:val="en-US"/>
        </w:rPr>
        <w:t>]</w:t>
      </w:r>
      <w:r>
        <w:rPr>
          <w:rFonts w:eastAsia="Osaka"/>
          <w:color w:val="000000"/>
          <w:lang w:eastAsia="ja-JP"/>
        </w:rPr>
        <w:t>.</w:t>
      </w:r>
    </w:p>
    <w:p w14:paraId="783FC7D1" w14:textId="77777777" w:rsidR="004D3FFD" w:rsidRDefault="002C252C">
      <w:pPr>
        <w:rPr>
          <w:color w:val="000000"/>
          <w:lang w:eastAsia="ja-JP"/>
        </w:rPr>
      </w:pPr>
      <w:r>
        <w:rPr>
          <w:rFonts w:eastAsia="Osaka"/>
          <w:color w:val="000000"/>
          <w:lang w:eastAsia="ja-JP"/>
        </w:rPr>
        <w:t xml:space="preserve">For the example used in the annex, </w:t>
      </w:r>
      <w:r>
        <w:rPr>
          <w:rFonts w:eastAsia="Osaka"/>
          <w:color w:val="000000"/>
          <w:lang w:eastAsia="ja-JP"/>
        </w:rPr>
        <w:fldChar w:fldCharType="begin"/>
      </w:r>
      <w:r>
        <w:rPr>
          <w:rFonts w:eastAsia="Osaka"/>
          <w:color w:val="000000"/>
          <w:lang w:eastAsia="ja-JP"/>
        </w:rPr>
        <w:instrText xml:space="preserve"> QUOTE </w:instrText>
      </w:r>
      <w:r w:rsidR="00EF1A7F">
        <w:rPr>
          <w:rFonts w:eastAsia="Osaka"/>
          <w:position w:val="-5"/>
        </w:rPr>
        <w:pict w14:anchorId="475E43C9">
          <v:shape id="_x0000_i1113" type="#_x0000_t75" style="width:37.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45F3F&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145F3F&quot; wsp:rsidP=&quot;00145F3F&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dl&lt;/m:t&gt;&lt;/m:r&gt;&lt;/m:sub&gt;&lt;/m:sSub&gt;&lt;m:r&gt;&lt;w:rPr&gt;&lt;w:rFonts w:ascii=&quot;Cambria Math&quot; w:fareast=&quot;Osaka&quot; w:h-ansi=&quot;Cambria Math&quot;/&gt;&lt;wx:font wx:val=&quot;Cambria Math&quot;/&gt;&lt;w:i/&gt;&lt;w:color w:val=&quot;000000&quot;/&gt;&lt;w:lang w:fareast=&quot;JA&quot;/&gt;&lt;/w:rPr&gt;&lt;m:t&gt;=64&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 o:title="" chromakey="white"/>
          </v:shape>
        </w:pict>
      </w:r>
      <w:r>
        <w:rPr>
          <w:rFonts w:eastAsia="Osaka"/>
          <w:color w:val="000000"/>
          <w:lang w:eastAsia="ja-JP"/>
        </w:rPr>
        <w:instrText xml:space="preserve"> </w:instrText>
      </w:r>
      <w:r>
        <w:rPr>
          <w:rFonts w:eastAsia="Osaka"/>
          <w:color w:val="000000"/>
          <w:lang w:eastAsia="ja-JP"/>
        </w:rPr>
        <w:fldChar w:fldCharType="separate"/>
      </w:r>
      <w:r w:rsidR="00EF1A7F">
        <w:rPr>
          <w:rFonts w:eastAsia="Osaka"/>
          <w:position w:val="-5"/>
        </w:rPr>
        <w:pict w14:anchorId="065B4F31">
          <v:shape id="_x0000_i1114" type="#_x0000_t75" style="width:37.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45F3F&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145F3F&quot; wsp:rsidP=&quot;00145F3F&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dl&lt;/m:t&gt;&lt;/m:r&gt;&lt;/m:sub&gt;&lt;/m:sSub&gt;&lt;m:r&gt;&lt;w:rPr&gt;&lt;w:rFonts w:ascii=&quot;Cambria Math&quot; w:fareast=&quot;Osaka&quot; w:h-ansi=&quot;Cambria Math&quot;/&gt;&lt;wx:font wx:val=&quot;Cambria Math&quot;/&gt;&lt;w:i/&gt;&lt;w:color w:val=&quot;000000&quot;/&gt;&lt;w:lang w:fareast=&quot;JA&quot;/&gt;&lt;/w:rPr&gt;&lt;m:t&gt;=64&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 o:title="" chromakey="white"/>
          </v:shape>
        </w:pict>
      </w:r>
      <w:r>
        <w:rPr>
          <w:rFonts w:eastAsia="Osaka"/>
          <w:color w:val="000000"/>
          <w:lang w:eastAsia="ja-JP"/>
        </w:rPr>
        <w:fldChar w:fldCharType="end"/>
      </w:r>
      <w:r>
        <w:rPr>
          <w:rFonts w:eastAsia="Osaka"/>
          <w:color w:val="000000"/>
          <w:lang w:eastAsia="ja-JP"/>
        </w:rPr>
        <w:t xml:space="preserve"> and </w:t>
      </w:r>
      <w:r>
        <w:rPr>
          <w:rFonts w:eastAsia="Osaka"/>
          <w:color w:val="000000"/>
          <w:lang w:eastAsia="ja-JP"/>
        </w:rPr>
        <w:fldChar w:fldCharType="begin"/>
      </w:r>
      <w:r>
        <w:rPr>
          <w:rFonts w:eastAsia="Osaka"/>
          <w:color w:val="000000"/>
          <w:lang w:eastAsia="ja-JP"/>
        </w:rPr>
        <w:instrText xml:space="preserve"> QUOTE </w:instrText>
      </w:r>
      <w:r w:rsidR="00EF1A7F">
        <w:rPr>
          <w:rFonts w:eastAsia="Osaka"/>
          <w:position w:val="-5"/>
        </w:rPr>
        <w:pict w14:anchorId="77F9B4C2">
          <v:shape id="_x0000_i1115" type="#_x0000_t75" style="width:45.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615&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95615&quot; wsp:rsidP=&quot;00795615&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RB&lt;/m:t&gt;&lt;/m:r&gt;&lt;/m:sub&gt;&lt;/m:sSub&gt;&lt;m:r&gt;&lt;w:rPr&gt;&lt;w:rFonts w:ascii=&quot;Cambria Math&quot; w:fareast=&quot;Osaka&quot; w:h-ansi=&quot;Cambria Math&quot;/&gt;&lt;wx:font wx:val=&quot;Cambria Math&quot;/&gt;&lt;w:i/&gt;&lt;w:color w:val=&quot;000000&quot;/&gt;&lt;w:lang w:fareast=&quot;JA&quot;/&gt;&lt;/w:rPr&gt;&lt;m:t&gt;=264&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 o:title="" chromakey="white"/>
          </v:shape>
        </w:pict>
      </w:r>
      <w:r>
        <w:rPr>
          <w:rFonts w:eastAsia="Osaka"/>
          <w:color w:val="000000"/>
          <w:lang w:eastAsia="ja-JP"/>
        </w:rPr>
        <w:instrText xml:space="preserve"> </w:instrText>
      </w:r>
      <w:r>
        <w:rPr>
          <w:rFonts w:eastAsia="Osaka"/>
          <w:color w:val="000000"/>
          <w:lang w:eastAsia="ja-JP"/>
        </w:rPr>
        <w:fldChar w:fldCharType="separate"/>
      </w:r>
      <w:r w:rsidR="00EF1A7F">
        <w:rPr>
          <w:rFonts w:eastAsia="Osaka"/>
          <w:position w:val="-5"/>
        </w:rPr>
        <w:pict w14:anchorId="41986BE4">
          <v:shape id="_x0000_i1116" type="#_x0000_t75" style="width:45.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615&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95615&quot; wsp:rsidP=&quot;00795615&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RB&lt;/m:t&gt;&lt;/m:r&gt;&lt;/m:sub&gt;&lt;/m:sSub&gt;&lt;m:r&gt;&lt;w:rPr&gt;&lt;w:rFonts w:ascii=&quot;Cambria Math&quot; w:fareast=&quot;Osaka&quot; w:h-ansi=&quot;Cambria Math&quot;/&gt;&lt;wx:font wx:val=&quot;Cambria Math&quot;/&gt;&lt;w:i/&gt;&lt;w:color w:val=&quot;000000&quot;/&gt;&lt;w:lang w:fareast=&quot;JA&quot;/&gt;&lt;/w:rPr&gt;&lt;m:t&gt;=264&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 o:title="" chromakey="white"/>
          </v:shape>
        </w:pict>
      </w:r>
      <w:r>
        <w:rPr>
          <w:rFonts w:eastAsia="Osaka"/>
          <w:color w:val="000000"/>
          <w:lang w:eastAsia="ja-JP"/>
        </w:rPr>
        <w:fldChar w:fldCharType="end"/>
      </w:r>
      <w:r>
        <w:rPr>
          <w:rFonts w:eastAsia="Osaka"/>
          <w:color w:val="000000"/>
          <w:lang w:eastAsia="ja-JP"/>
        </w:rPr>
        <w:t>.</w:t>
      </w:r>
    </w:p>
    <w:p w14:paraId="41E18C32" w14:textId="77777777" w:rsidR="004D3FFD" w:rsidRDefault="002C252C" w:rsidP="00D13A3B">
      <w:pPr>
        <w:pStyle w:val="Heading1"/>
        <w:rPr>
          <w:lang w:eastAsia="ja-JP"/>
        </w:rPr>
      </w:pPr>
      <w:bookmarkStart w:id="4656" w:name="_Toc29811011"/>
      <w:bookmarkStart w:id="4657" w:name="_Toc21103162"/>
      <w:bookmarkStart w:id="4658" w:name="_Toc76544754"/>
      <w:bookmarkStart w:id="4659" w:name="_Toc74916243"/>
      <w:bookmarkStart w:id="4660" w:name="_Toc66694218"/>
      <w:bookmarkStart w:id="4661" w:name="_Toc53183455"/>
      <w:bookmarkStart w:id="4662" w:name="_Toc37273319"/>
      <w:bookmarkStart w:id="4663" w:name="_Toc58916167"/>
      <w:bookmarkStart w:id="4664" w:name="_Toc36636373"/>
      <w:bookmarkStart w:id="4665" w:name="_Toc45886410"/>
      <w:bookmarkStart w:id="4666" w:name="_Toc76114868"/>
      <w:bookmarkStart w:id="4667" w:name="_Toc82536876"/>
      <w:bookmarkStart w:id="4668" w:name="_Toc58918348"/>
      <w:bookmarkStart w:id="4669" w:name="_Toc121818509"/>
      <w:bookmarkStart w:id="4670" w:name="_Toc121818733"/>
      <w:bookmarkStart w:id="4671" w:name="_Toc124158488"/>
      <w:bookmarkStart w:id="4672" w:name="_Toc130558556"/>
      <w:bookmarkStart w:id="4673" w:name="_Toc137467281"/>
      <w:bookmarkStart w:id="4674" w:name="_Toc138884927"/>
      <w:bookmarkStart w:id="4675" w:name="_Toc138885151"/>
      <w:bookmarkStart w:id="4676" w:name="_Toc145511362"/>
      <w:bookmarkStart w:id="4677" w:name="_Toc155475839"/>
      <w:r>
        <w:rPr>
          <w:rFonts w:hint="eastAsia"/>
          <w:lang w:val="en-US" w:eastAsia="zh-CN"/>
        </w:rPr>
        <w:t>F</w:t>
      </w:r>
      <w:r>
        <w:rPr>
          <w:lang w:eastAsia="ja-JP"/>
        </w:rPr>
        <w:t>.6</w:t>
      </w:r>
      <w:r>
        <w:rPr>
          <w:lang w:eastAsia="ja-JP"/>
        </w:rPr>
        <w:tab/>
        <w:t>Post-FFT equalisation</w:t>
      </w:r>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p>
    <w:p w14:paraId="04CC29F7" w14:textId="77777777" w:rsidR="004D3FFD" w:rsidRDefault="002C252C">
      <w:pPr>
        <w:rPr>
          <w:color w:val="000000"/>
          <w:lang w:eastAsia="ko-KR"/>
        </w:rPr>
      </w:pPr>
      <w:r>
        <w:rPr>
          <w:color w:val="000000"/>
          <w:lang w:eastAsia="ko-KR"/>
        </w:rPr>
        <w:t xml:space="preserve">Perform </w:t>
      </w:r>
      <w:r>
        <w:rPr>
          <w:color w:val="000000"/>
          <w:lang w:eastAsia="ko-KR"/>
        </w:rPr>
        <w:fldChar w:fldCharType="begin"/>
      </w:r>
      <w:r>
        <w:rPr>
          <w:color w:val="000000"/>
          <w:lang w:eastAsia="ko-KR"/>
        </w:rPr>
        <w:instrText xml:space="preserve"> QUOTE </w:instrText>
      </w:r>
      <w:r w:rsidR="00EF1A7F">
        <w:rPr>
          <w:position w:val="-5"/>
        </w:rPr>
        <w:pict w14:anchorId="0F6FD595">
          <v:shape id="_x0000_i1117" type="#_x0000_t75" style="width:24.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43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C7432&quot; wsp:rsidP=&quot;003C7432&quot;&gt;&lt;m:oMathPara&gt;&lt;m:oMath&gt;&lt;m:r&gt;&lt;w:rPr&gt;&lt;w:rFonts w:ascii=&quot;Cambria Math&quot; w:fareast=&quot;Osaka&quot; w:h-ansi=&quot;Cambria Math&quot;/&gt;&lt;wx:font wx:val=&quot;Cambria Math&quot;/&gt;&lt;w:i/&gt;&lt;w:color w:val=&quot;000000&quot;/&gt;&lt;w:lang w:fareast=&quot;JA&quot;/&gt;&lt;/w:rPr&gt;&lt;m:t&gt;14&lt;/m:t&gt;&lt;/m:r&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d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2" o:title="" chromakey="white"/>
          </v:shape>
        </w:pict>
      </w:r>
      <w:r>
        <w:rPr>
          <w:color w:val="000000"/>
          <w:lang w:eastAsia="ko-KR"/>
        </w:rPr>
        <w:instrText xml:space="preserve"> </w:instrText>
      </w:r>
      <w:r>
        <w:rPr>
          <w:color w:val="000000"/>
          <w:lang w:eastAsia="ko-KR"/>
        </w:rPr>
        <w:fldChar w:fldCharType="separate"/>
      </w:r>
      <w:r w:rsidR="00EF1A7F">
        <w:rPr>
          <w:position w:val="-5"/>
        </w:rPr>
        <w:pict w14:anchorId="5061811B">
          <v:shape id="_x0000_i1118" type="#_x0000_t75" style="width:24.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43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C7432&quot; wsp:rsidP=&quot;003C7432&quot;&gt;&lt;m:oMathPara&gt;&lt;m:oMath&gt;&lt;m:r&gt;&lt;w:rPr&gt;&lt;w:rFonts w:ascii=&quot;Cambria Math&quot; w:fareast=&quot;Osaka&quot; w:h-ansi=&quot;Cambria Math&quot;/&gt;&lt;wx:font wx:val=&quot;Cambria Math&quot;/&gt;&lt;w:i/&gt;&lt;w:color w:val=&quot;000000&quot;/&gt;&lt;w:lang w:fareast=&quot;JA&quot;/&gt;&lt;/w:rPr&gt;&lt;m:t&gt;14&lt;/m:t&gt;&lt;/m:r&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d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2" o:title="" chromakey="white"/>
          </v:shape>
        </w:pict>
      </w:r>
      <w:r>
        <w:rPr>
          <w:color w:val="000000"/>
          <w:lang w:eastAsia="ko-KR"/>
        </w:rPr>
        <w:fldChar w:fldCharType="end"/>
      </w:r>
      <w:r>
        <w:rPr>
          <w:color w:val="000000"/>
          <w:lang w:eastAsia="ko-KR"/>
        </w:rPr>
        <w:t xml:space="preserve"> </w:t>
      </w:r>
      <w:r>
        <w:rPr>
          <w:rFonts w:eastAsia="Osaka"/>
          <w:color w:val="000000"/>
          <w:lang w:eastAsia="ja-JP"/>
        </w:rPr>
        <w:t xml:space="preserve">FFTs on </w:t>
      </w:r>
      <w:r>
        <w:rPr>
          <w:rFonts w:eastAsia="Osaka"/>
          <w:color w:val="000000"/>
          <w:lang w:eastAsia="ja-JP"/>
        </w:rPr>
        <w:fldChar w:fldCharType="begin"/>
      </w:r>
      <w:r>
        <w:rPr>
          <w:rFonts w:eastAsia="Osaka"/>
          <w:color w:val="000000"/>
          <w:lang w:eastAsia="ja-JP"/>
        </w:rPr>
        <w:instrText xml:space="preserve"> QUOTE </w:instrText>
      </w:r>
      <w:r w:rsidR="00EF1A7F">
        <w:rPr>
          <w:rFonts w:eastAsia="Osaka"/>
          <w:position w:val="-5"/>
        </w:rPr>
        <w:pict w14:anchorId="47A2C9B1">
          <v:shape id="_x0000_i1119"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051C&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11051C&quot; wsp:rsidP=&quot;0011051C&quot;&gt;&lt;m:oMathPara&gt;&lt;m:oMath&gt;&lt;m:r&gt;&lt;w:rPr&gt;&lt;w:rFonts w:ascii=&quot;Cambria Math&quot; w:fareast=&quot;Osaka&quot; w:h-ansi=&quot;Cambria Math&quot;/&gt;&lt;wx:font wx:val=&quot;Cambria Math&quot;/&gt;&lt;w:i/&gt;&lt;w:color w:val=&quot;000000&quot;/&gt;&lt;w:lang w:fareast=&quot;JA&quot;/&gt;&lt;/w:rPr&gt;&lt;m:t&gt;z'&lt;/m:t&gt;&lt;/m:r&gt;&lt;m:d&gt;&lt;m:dPr&gt;&lt;m:ctrlPr&gt;&lt;w:rPr&gt;&lt;w:rFonts w:ascii=&quot;Cambria Math&quot; w:fareast=&quot;Osaka&quot; w:h-ansi=&quot;Cambria Math&quot;/&gt;&lt;wx:font wx:val=&quot;Cambria Math&quot;/&gt;&lt;w:i/&gt;&lt;w:color w:val=&quot;000000&quot;/&gt;&lt;w:lang w:fareast=&quot;JA&quot;/&gt;&lt;/w:rPr&gt;&lt;/m:ctrlPr&gt;&lt;/m:dPr&gt;&lt;m:e&gt;&lt;m:r&gt;&lt;w:rPr&gt;&lt;w:rFonts w:ascii=&quot;Cambria Math&quot; w:fareast=&quot;Osaka&quot; w:h-ansi=&quot;Cambria Math&quot;/&gt;&lt;wx:font wx:val=&quot;Cambria Math&quot;/&gt;&lt;w:i/&gt;&lt;w:color w:val=&quot;000000&quot;/&gt;&lt;w:lang w:fareast=&quot;JA&quot;/&gt;&lt;/w:rPr&gt;&lt;m:t&gt;Î½&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r>
        <w:rPr>
          <w:rFonts w:eastAsia="Osaka"/>
          <w:color w:val="000000"/>
          <w:lang w:eastAsia="ja-JP"/>
        </w:rPr>
        <w:instrText xml:space="preserve"> </w:instrText>
      </w:r>
      <w:r>
        <w:rPr>
          <w:rFonts w:eastAsia="Osaka"/>
          <w:color w:val="000000"/>
          <w:lang w:eastAsia="ja-JP"/>
        </w:rPr>
        <w:fldChar w:fldCharType="separate"/>
      </w:r>
      <w:r w:rsidR="00EF1A7F">
        <w:rPr>
          <w:rFonts w:eastAsia="Osaka"/>
          <w:position w:val="-5"/>
        </w:rPr>
        <w:pict w14:anchorId="4B205FD2">
          <v:shape id="_x0000_i1120"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051C&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11051C&quot; wsp:rsidP=&quot;0011051C&quot;&gt;&lt;m:oMathPara&gt;&lt;m:oMath&gt;&lt;m:r&gt;&lt;w:rPr&gt;&lt;w:rFonts w:ascii=&quot;Cambria Math&quot; w:fareast=&quot;Osaka&quot; w:h-ansi=&quot;Cambria Math&quot;/&gt;&lt;wx:font wx:val=&quot;Cambria Math&quot;/&gt;&lt;w:i/&gt;&lt;w:color w:val=&quot;000000&quot;/&gt;&lt;w:lang w:fareast=&quot;JA&quot;/&gt;&lt;/w:rPr&gt;&lt;m:t&gt;z'&lt;/m:t&gt;&lt;/m:r&gt;&lt;m:d&gt;&lt;m:dPr&gt;&lt;m:ctrlPr&gt;&lt;w:rPr&gt;&lt;w:rFonts w:ascii=&quot;Cambria Math&quot; w:fareast=&quot;Osaka&quot; w:h-ansi=&quot;Cambria Math&quot;/&gt;&lt;wx:font wx:val=&quot;Cambria Math&quot;/&gt;&lt;w:i/&gt;&lt;w:color w:val=&quot;000000&quot;/&gt;&lt;w:lang w:fareast=&quot;JA&quot;/&gt;&lt;/w:rPr&gt;&lt;/m:ctrlPr&gt;&lt;/m:dPr&gt;&lt;m:e&gt;&lt;m:r&gt;&lt;w:rPr&gt;&lt;w:rFonts w:ascii=&quot;Cambria Math&quot; w:fareast=&quot;Osaka&quot; w:h-ansi=&quot;Cambria Math&quot;/&gt;&lt;wx:font wx:val=&quot;Cambria Math&quot;/&gt;&lt;w:i/&gt;&lt;w:color w:val=&quot;000000&quot;/&gt;&lt;w:lang w:fareast=&quot;JA&quot;/&gt;&lt;/w:rPr&gt;&lt;m:t&gt;Î½&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r>
        <w:rPr>
          <w:rFonts w:eastAsia="Osaka"/>
          <w:color w:val="000000"/>
          <w:lang w:eastAsia="ja-JP"/>
        </w:rPr>
        <w:fldChar w:fldCharType="end"/>
      </w:r>
      <w:r>
        <w:rPr>
          <w:rFonts w:eastAsia="Osaka"/>
          <w:color w:val="000000"/>
          <w:lang w:eastAsia="ja-JP"/>
        </w:rPr>
        <w:t>,</w:t>
      </w:r>
      <w:r>
        <w:rPr>
          <w:color w:val="000000"/>
          <w:lang w:eastAsia="ko-KR"/>
        </w:rPr>
        <w:t xml:space="preserve"> one for each OFDM symbol within 10 ms measurement interval with the FFT window timing to produce an array of samples, </w:t>
      </w:r>
      <w:r>
        <w:rPr>
          <w:color w:val="000000"/>
          <w:lang w:eastAsia="ko-KR"/>
        </w:rPr>
        <w:fldChar w:fldCharType="begin"/>
      </w:r>
      <w:r>
        <w:rPr>
          <w:color w:val="000000"/>
          <w:lang w:eastAsia="ko-KR"/>
        </w:rPr>
        <w:instrText xml:space="preserve"> QUOTE </w:instrText>
      </w:r>
      <w:r w:rsidR="00EF1A7F">
        <w:rPr>
          <w:position w:val="-5"/>
        </w:rPr>
        <w:pict w14:anchorId="3408D0EF">
          <v:shape id="_x0000_i1121" type="#_x0000_t75" style="width:24.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E6E2E&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E6E2E&quot; wsp:rsidP=&quot;00AE6E2E&quot;&gt;&lt;m:oMathPara&gt;&lt;m:oMath&gt;&lt;m:r&gt;&lt;w:rPr&gt;&lt;w:rFonts w:ascii=&quot;Cambria Math&quot; w:fareast=&quot;Osaka&quot; w:h-ansi=&quot;Cambria Math&quot;/&gt;&lt;wx:font wx:val=&quot;Cambria Math&quot;/&gt;&lt;w:i/&gt;&lt;w:color w:val=&quot;000000&quot;/&gt;&lt;w:lang w:fareast=&quot;JA&quot;/&gt;&lt;/w:rPr&gt;&lt;m:t&gt;14&lt;/m:t&gt;&lt;/m:r&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d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2" o:title="" chromakey="white"/>
          </v:shape>
        </w:pict>
      </w:r>
      <w:r>
        <w:rPr>
          <w:color w:val="000000"/>
          <w:lang w:eastAsia="ko-KR"/>
        </w:rPr>
        <w:instrText xml:space="preserve"> </w:instrText>
      </w:r>
      <w:r>
        <w:rPr>
          <w:color w:val="000000"/>
          <w:lang w:eastAsia="ko-KR"/>
        </w:rPr>
        <w:fldChar w:fldCharType="separate"/>
      </w:r>
      <w:r w:rsidR="00EF1A7F">
        <w:rPr>
          <w:position w:val="-5"/>
        </w:rPr>
        <w:pict w14:anchorId="51442BE7">
          <v:shape id="_x0000_i1122" type="#_x0000_t75" style="width:24.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E6E2E&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E6E2E&quot; wsp:rsidP=&quot;00AE6E2E&quot;&gt;&lt;m:oMathPara&gt;&lt;m:oMath&gt;&lt;m:r&gt;&lt;w:rPr&gt;&lt;w:rFonts w:ascii=&quot;Cambria Math&quot; w:fareast=&quot;Osaka&quot; w:h-ansi=&quot;Cambria Math&quot;/&gt;&lt;wx:font wx:val=&quot;Cambria Math&quot;/&gt;&lt;w:i/&gt;&lt;w:color w:val=&quot;000000&quot;/&gt;&lt;w:lang w:fareast=&quot;JA&quot;/&gt;&lt;/w:rPr&gt;&lt;m:t&gt;14&lt;/m:t&gt;&lt;/m:r&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d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2" o:title="" chromakey="white"/>
          </v:shape>
        </w:pict>
      </w:r>
      <w:r>
        <w:rPr>
          <w:color w:val="000000"/>
          <w:lang w:eastAsia="ko-KR"/>
        </w:rPr>
        <w:fldChar w:fldCharType="end"/>
      </w:r>
      <w:r>
        <w:rPr>
          <w:color w:val="000000"/>
          <w:lang w:eastAsia="ko-KR"/>
        </w:rPr>
        <w:t xml:space="preserve"> in the time axis </w:t>
      </w:r>
      <w:r>
        <w:rPr>
          <w:i/>
          <w:color w:val="000000"/>
          <w:lang w:eastAsia="ko-KR"/>
        </w:rPr>
        <w:t>t</w:t>
      </w:r>
      <w:r>
        <w:rPr>
          <w:color w:val="000000"/>
          <w:lang w:eastAsia="ko-KR"/>
        </w:rPr>
        <w:t xml:space="preserve"> by </w:t>
      </w:r>
      <w:r>
        <w:rPr>
          <w:i/>
          <w:color w:val="000000"/>
          <w:lang w:eastAsia="ko-KR"/>
        </w:rPr>
        <w:t>FFT size</w:t>
      </w:r>
      <w:r>
        <w:rPr>
          <w:color w:val="000000"/>
          <w:lang w:eastAsia="ko-KR"/>
        </w:rPr>
        <w:t xml:space="preserve"> in the frequency axis </w:t>
      </w:r>
      <w:r>
        <w:rPr>
          <w:i/>
          <w:color w:val="000000"/>
          <w:lang w:eastAsia="ko-KR"/>
        </w:rPr>
        <w:t>f</w:t>
      </w:r>
      <w:r>
        <w:rPr>
          <w:color w:val="000000"/>
          <w:lang w:eastAsia="ko-KR"/>
        </w:rPr>
        <w:t>.</w:t>
      </w:r>
    </w:p>
    <w:p w14:paraId="2772AD5E" w14:textId="77777777" w:rsidR="004D3FFD" w:rsidRDefault="002C252C">
      <w:pPr>
        <w:rPr>
          <w:color w:val="000000"/>
          <w:lang w:eastAsia="ko-KR"/>
        </w:rPr>
      </w:pPr>
      <w:r>
        <w:rPr>
          <w:color w:val="000000"/>
          <w:lang w:eastAsia="ko-KR"/>
        </w:rPr>
        <w:t xml:space="preserve">For the example in the annex, 1120 FFTs are performed on </w:t>
      </w:r>
      <w:r>
        <w:rPr>
          <w:color w:val="000000"/>
          <w:lang w:eastAsia="ko-KR"/>
        </w:rPr>
        <w:fldChar w:fldCharType="begin"/>
      </w:r>
      <w:r>
        <w:rPr>
          <w:color w:val="000000"/>
          <w:lang w:eastAsia="ko-KR"/>
        </w:rPr>
        <w:instrText xml:space="preserve"> QUOTE </w:instrText>
      </w:r>
      <w:r w:rsidR="00EF1A7F">
        <w:rPr>
          <w:position w:val="-5"/>
        </w:rPr>
        <w:pict w14:anchorId="3F5516E8">
          <v:shape id="_x0000_i1123"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4612&quot;/&gt;&lt;wsp:rsid wsp:val=&quot;00FF5C91&quot;/&gt;&lt;/wsp:rsids&gt;&lt;/w:docPr&gt;&lt;w:body&gt;&lt;wx:sect&gt;&lt;w:p wsp:rsidR=&quot;00000000&quot; wsp:rsidRDefault=&quot;00FF4612&quot; wsp:rsidP=&quot;00FF4612&quot;&gt;&lt;m:oMathPara&gt;&lt;m:oMath&gt;&lt;m:r&gt;&lt;w:rPr&gt;&lt;w:rFonts w:ascii=&quot;Cambria Math&quot; w:fareast=&quot;Osaka&quot; w:h-ansi=&quot;Cambria Math&quot;/&gt;&lt;wx:font wx:val=&quot;Cambria Math&quot;/&gt;&lt;w:i/&gt;&lt;w:color w:val=&quot;000000&quot;/&gt;&lt;w:lang w:fareast=&quot;JA&quot;/&gt;&lt;/w:rPr&gt;&lt;m:t&gt;z'&lt;/m:t&gt;&lt;/m:r&gt;&lt;m:d&gt;&lt;m:dPr&gt;&lt;m:ctrlPr&gt;&lt;w:rPr&gt;&lt;w:rFonts w:ascii=&quot;Cambria Math&quot; w:fareast=&quot;Osaka&quot; w:h-ansi=&quot;Cambria Math&quot;/&gt;&lt;wx:font wx:val=&quot;Cambria Math&quot;/&gt;&lt;w:i/&gt;&lt;w:color w:val=&quot;000000&quot;/&gt;&lt;w:lang w:fareast=&quot;JA&quot;/&gt;&lt;/w:rPr&gt;&lt;/m:ctrlPr&gt;&lt;/m:dPr&gt;&lt;m:e&gt;&lt;m:r&gt;&lt;w:rPr&gt;&lt;w:rFonts w:ascii=&quot;Cambria Math&quot; w:fareast=&quot;Osaka&quot; w:h-ansi=&quot;Cambria Math&quot;/&gt;&lt;wx:font wx:val=&quot;Cambria Math&quot;/&gt;&lt;w:i/&gt;&lt;w:color w:val=&quot;000000&quot;/&gt;&lt;w:lang w:fareast=&quot;JA&quot;/&gt;&lt;/w:rPr&gt;&lt;m:t&gt;Î½&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r>
        <w:rPr>
          <w:color w:val="000000"/>
          <w:lang w:eastAsia="ko-KR"/>
        </w:rPr>
        <w:instrText xml:space="preserve"> </w:instrText>
      </w:r>
      <w:r>
        <w:rPr>
          <w:color w:val="000000"/>
          <w:lang w:eastAsia="ko-KR"/>
        </w:rPr>
        <w:fldChar w:fldCharType="separate"/>
      </w:r>
      <w:r w:rsidR="00EF1A7F">
        <w:rPr>
          <w:position w:val="-5"/>
        </w:rPr>
        <w:pict w14:anchorId="3E5CA1E4">
          <v:shape id="_x0000_i1124"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4612&quot;/&gt;&lt;wsp:rsid wsp:val=&quot;00FF5C91&quot;/&gt;&lt;/wsp:rsids&gt;&lt;/w:docPr&gt;&lt;w:body&gt;&lt;wx:sect&gt;&lt;w:p wsp:rsidR=&quot;00000000&quot; wsp:rsidRDefault=&quot;00FF4612&quot; wsp:rsidP=&quot;00FF4612&quot;&gt;&lt;m:oMathPara&gt;&lt;m:oMath&gt;&lt;m:r&gt;&lt;w:rPr&gt;&lt;w:rFonts w:ascii=&quot;Cambria Math&quot; w:fareast=&quot;Osaka&quot; w:h-ansi=&quot;Cambria Math&quot;/&gt;&lt;wx:font wx:val=&quot;Cambria Math&quot;/&gt;&lt;w:i/&gt;&lt;w:color w:val=&quot;000000&quot;/&gt;&lt;w:lang w:fareast=&quot;JA&quot;/&gt;&lt;/w:rPr&gt;&lt;m:t&gt;z'&lt;/m:t&gt;&lt;/m:r&gt;&lt;m:d&gt;&lt;m:dPr&gt;&lt;m:ctrlPr&gt;&lt;w:rPr&gt;&lt;w:rFonts w:ascii=&quot;Cambria Math&quot; w:fareast=&quot;Osaka&quot; w:h-ansi=&quot;Cambria Math&quot;/&gt;&lt;wx:font wx:val=&quot;Cambria Math&quot;/&gt;&lt;w:i/&gt;&lt;w:color w:val=&quot;000000&quot;/&gt;&lt;w:lang w:fareast=&quot;JA&quot;/&gt;&lt;/w:rPr&gt;&lt;/m:ctrlPr&gt;&lt;/m:dPr&gt;&lt;m:e&gt;&lt;m:r&gt;&lt;w:rPr&gt;&lt;w:rFonts w:ascii=&quot;Cambria Math&quot; w:fareast=&quot;Osaka&quot; w:h-ansi=&quot;Cambria Math&quot;/&gt;&lt;wx:font wx:val=&quot;Cambria Math&quot;/&gt;&lt;w:i/&gt;&lt;w:color w:val=&quot;000000&quot;/&gt;&lt;w:lang w:fareast=&quot;JA&quot;/&gt;&lt;/w:rPr&gt;&lt;m:t&gt;Î½&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r>
        <w:rPr>
          <w:color w:val="000000"/>
          <w:lang w:eastAsia="ko-KR"/>
        </w:rPr>
        <w:fldChar w:fldCharType="end"/>
      </w:r>
      <w:r>
        <w:rPr>
          <w:color w:val="000000"/>
          <w:lang w:eastAsia="ko-KR"/>
        </w:rPr>
        <w:t>. The result is an array of samples, 1120 in the time axis by 4096 in the frequency axis.</w:t>
      </w:r>
    </w:p>
    <w:p w14:paraId="7571B14F" w14:textId="77777777" w:rsidR="004D3FFD" w:rsidRDefault="002C252C">
      <w:pPr>
        <w:rPr>
          <w:color w:val="000000"/>
          <w:lang w:eastAsia="ko-KR"/>
        </w:rPr>
      </w:pPr>
      <w:r>
        <w:rPr>
          <w:color w:val="000000"/>
          <w:lang w:eastAsia="ko-KR"/>
        </w:rPr>
        <w:t>The</w:t>
      </w:r>
      <w:r>
        <w:rPr>
          <w:rFonts w:eastAsia="SimSun"/>
          <w:color w:val="000000"/>
          <w:lang w:eastAsia="ko-KR"/>
        </w:rPr>
        <w:t xml:space="preserve"> equalizer coefficients</w:t>
      </w:r>
      <w:r>
        <w:rPr>
          <w:color w:val="000000"/>
          <w:lang w:eastAsia="ko-KR"/>
        </w:rPr>
        <w:t xml:space="preserve"> </w:t>
      </w:r>
      <w:r>
        <w:rPr>
          <w:color w:val="000000"/>
          <w:lang w:eastAsia="ko-KR"/>
        </w:rPr>
        <w:fldChar w:fldCharType="begin"/>
      </w:r>
      <w:r>
        <w:rPr>
          <w:color w:val="000000"/>
          <w:lang w:eastAsia="ko-KR"/>
        </w:rPr>
        <w:instrText xml:space="preserve"> QUOTE </w:instrText>
      </w:r>
      <w:r w:rsidR="00EF1A7F">
        <w:rPr>
          <w:position w:val="-5"/>
        </w:rPr>
        <w:pict w14:anchorId="02BB78FB">
          <v:shape id="_x0000_i1125" type="#_x0000_t75" style="width:19.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4953&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F44953&quot; wsp:rsidP=&quot;00F44953&quot;&gt;&lt;m:oMathPara&gt;&lt;m:oMath&gt;&lt;m:acc&gt;&lt;m:accPr&gt;&lt;m:chr m:val=&quot;Ìƒ&quot;/&gt;&lt;m:ctrlPr&gt;&lt;w:rPr&gt;&lt;w:rFonts w:ascii=&quot;Cambria Math&quot; w:h-ansi=&quot;Cambria Math&quot;/&gt;&lt;wx:font wx:val=&quot;Cambria Math&quot;/&gt;&lt;w:i/&gt;&lt;w:color w:val=&quot;000000&quot;/&gt;&lt;w:lang w:fareast=&quot;KO&quot;/&gt;&lt;/w:rPr&gt;&lt;/m:ctrlPr&gt;&lt;/m:accPr&gt;&lt;m:e&gt;&lt;m:r&gt;&lt;w:rPr&gt;&lt;w:rFonts w:ascii=&quot;Cambria Math&quot; w:h-ansi=&quot;Cambria Math&quot;/&gt;&lt;wx:font wx:val=&quot;Cambria Math&quot;/&gt;&lt;w:i/&gt;&lt;w:color w:val=&quot;000000&quot;/&gt;&lt;w:lang w:fareast=&quot;KO&quot;/&gt;&lt;/w:rPr&gt;&lt;m:t&gt;a&lt;/m:t&gt;&lt;/m:r&gt;&lt;/m:e&gt;&lt;/m:acc&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3" o:title="" chromakey="white"/>
          </v:shape>
        </w:pict>
      </w:r>
      <w:r>
        <w:rPr>
          <w:color w:val="000000"/>
          <w:lang w:eastAsia="ko-KR"/>
        </w:rPr>
        <w:instrText xml:space="preserve"> </w:instrText>
      </w:r>
      <w:r>
        <w:rPr>
          <w:color w:val="000000"/>
          <w:lang w:eastAsia="ko-KR"/>
        </w:rPr>
        <w:fldChar w:fldCharType="separate"/>
      </w:r>
      <w:r w:rsidR="00EF1A7F">
        <w:rPr>
          <w:position w:val="-5"/>
        </w:rPr>
        <w:pict w14:anchorId="6D1CDDCB">
          <v:shape id="_x0000_i1126" type="#_x0000_t75" style="width:19.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4953&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F44953&quot; wsp:rsidP=&quot;00F44953&quot;&gt;&lt;m:oMathPara&gt;&lt;m:oMath&gt;&lt;m:acc&gt;&lt;m:accPr&gt;&lt;m:chr m:val=&quot;Ìƒ&quot;/&gt;&lt;m:ctrlPr&gt;&lt;w:rPr&gt;&lt;w:rFonts w:ascii=&quot;Cambria Math&quot; w:h-ansi=&quot;Cambria Math&quot;/&gt;&lt;wx:font wx:val=&quot;Cambria Math&quot;/&gt;&lt;w:i/&gt;&lt;w:color w:val=&quot;000000&quot;/&gt;&lt;w:lang w:fareast=&quot;KO&quot;/&gt;&lt;/w:rPr&gt;&lt;/m:ctrlPr&gt;&lt;/m:accPr&gt;&lt;m:e&gt;&lt;m:r&gt;&lt;w:rPr&gt;&lt;w:rFonts w:ascii=&quot;Cambria Math&quot; w:h-ansi=&quot;Cambria Math&quot;/&gt;&lt;wx:font wx:val=&quot;Cambria Math&quot;/&gt;&lt;w:i/&gt;&lt;w:color w:val=&quot;000000&quot;/&gt;&lt;w:lang w:fareast=&quot;KO&quot;/&gt;&lt;/w:rPr&gt;&lt;m:t&gt;a&lt;/m:t&gt;&lt;/m:r&gt;&lt;/m:e&gt;&lt;/m:acc&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3" o:title="" chromakey="white"/>
          </v:shape>
        </w:pict>
      </w:r>
      <w:r>
        <w:rPr>
          <w:color w:val="000000"/>
          <w:lang w:eastAsia="ko-KR"/>
        </w:rPr>
        <w:fldChar w:fldCharType="end"/>
      </w:r>
      <w:r>
        <w:rPr>
          <w:color w:val="000000"/>
          <w:lang w:eastAsia="ko-KR"/>
        </w:rPr>
        <w:t xml:space="preserve"> and </w:t>
      </w:r>
      <w:r>
        <w:rPr>
          <w:color w:val="000000"/>
          <w:lang w:eastAsia="ko-KR"/>
        </w:rPr>
        <w:fldChar w:fldCharType="begin"/>
      </w:r>
      <w:r>
        <w:rPr>
          <w:color w:val="000000"/>
          <w:lang w:eastAsia="ko-KR"/>
        </w:rPr>
        <w:instrText xml:space="preserve"> QUOTE </w:instrText>
      </w:r>
      <w:r w:rsidR="00EF1A7F">
        <w:rPr>
          <w:position w:val="-5"/>
        </w:rPr>
        <w:pict w14:anchorId="07759FD3">
          <v:shape id="_x0000_i1127"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2B9&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8A72B9&quot; wsp:rsidP=&quot;008A72B9&quot;&gt;&lt;m:oMathPara&gt;&lt;m:oMath&gt;&lt;m:acc&gt;&lt;m:accPr&gt;&lt;m:chr m:val=&quot;Ìƒ&quot;/&gt;&lt;m:ctrlPr&gt;&lt;w:rPr&gt;&lt;w:rFonts w:ascii=&quot;Cambria Math&quot; w:h-ansi=&quot;Cambria Math&quot;/&gt;&lt;wx:font wx:val=&quot;Cambria Math&quot;/&gt;&lt;w:i/&gt;&lt;w:color w:val=&quot;000000&quot;/&gt;&lt;w:lang w:fareast=&quot;KO&quot;/&gt;&lt;/w:rPr&gt;&lt;/m:ctrlPr&gt;&lt;/m:accPr&gt;&lt;m:e&gt;&lt;m:r&gt;&lt;w:rPr&gt;&lt;w:rFonts w:ascii=&quot;Cambria Math&quot; w:h-ansi=&quot;Cambria Math&quot;/&gt;&lt;wx:font wx:val=&quot;Cambria Math&quot;/&gt;&lt;w:i/&gt;&lt;w:color w:val=&quot;000000&quot;/&gt;&lt;w:lang w:fareast=&quot;KO&quot;/&gt;&lt;/w:rPr&gt;&lt;m:t&gt;Ï†&lt;/m:t&gt;&lt;/m:r&gt;&lt;/m:e&gt;&lt;/m:acc&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4" o:title="" chromakey="white"/>
          </v:shape>
        </w:pict>
      </w:r>
      <w:r>
        <w:rPr>
          <w:color w:val="000000"/>
          <w:lang w:eastAsia="ko-KR"/>
        </w:rPr>
        <w:instrText xml:space="preserve"> </w:instrText>
      </w:r>
      <w:r>
        <w:rPr>
          <w:color w:val="000000"/>
          <w:lang w:eastAsia="ko-KR"/>
        </w:rPr>
        <w:fldChar w:fldCharType="separate"/>
      </w:r>
      <w:r w:rsidR="00EF1A7F">
        <w:rPr>
          <w:position w:val="-5"/>
        </w:rPr>
        <w:pict w14:anchorId="46811B6C">
          <v:shape id="_x0000_i1128"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2B9&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8A72B9&quot; wsp:rsidP=&quot;008A72B9&quot;&gt;&lt;m:oMathPara&gt;&lt;m:oMath&gt;&lt;m:acc&gt;&lt;m:accPr&gt;&lt;m:chr m:val=&quot;Ìƒ&quot;/&gt;&lt;m:ctrlPr&gt;&lt;w:rPr&gt;&lt;w:rFonts w:ascii=&quot;Cambria Math&quot; w:h-ansi=&quot;Cambria Math&quot;/&gt;&lt;wx:font wx:val=&quot;Cambria Math&quot;/&gt;&lt;w:i/&gt;&lt;w:color w:val=&quot;000000&quot;/&gt;&lt;w:lang w:fareast=&quot;KO&quot;/&gt;&lt;/w:rPr&gt;&lt;/m:ctrlPr&gt;&lt;/m:accPr&gt;&lt;m:e&gt;&lt;m:r&gt;&lt;w:rPr&gt;&lt;w:rFonts w:ascii=&quot;Cambria Math&quot; w:h-ansi=&quot;Cambria Math&quot;/&gt;&lt;wx:font wx:val=&quot;Cambria Math&quot;/&gt;&lt;w:i/&gt;&lt;w:color w:val=&quot;000000&quot;/&gt;&lt;w:lang w:fareast=&quot;KO&quot;/&gt;&lt;/w:rPr&gt;&lt;m:t&gt;Ï†&lt;/m:t&gt;&lt;/m:r&gt;&lt;/m:e&gt;&lt;/m:acc&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4" o:title="" chromakey="white"/>
          </v:shape>
        </w:pict>
      </w:r>
      <w:r>
        <w:rPr>
          <w:color w:val="000000"/>
          <w:lang w:eastAsia="ko-KR"/>
        </w:rPr>
        <w:fldChar w:fldCharType="end"/>
      </w:r>
      <w:r>
        <w:rPr>
          <w:color w:val="000000"/>
          <w:lang w:eastAsia="ko-KR"/>
        </w:rPr>
        <w:t xml:space="preserve"> are determined as follows:</w:t>
      </w:r>
    </w:p>
    <w:p w14:paraId="25AC0C73" w14:textId="77777777" w:rsidR="004D3FFD" w:rsidRDefault="002C252C" w:rsidP="00A3240B">
      <w:pPr>
        <w:pStyle w:val="B1"/>
        <w:rPr>
          <w:lang w:eastAsia="ja-JP"/>
        </w:rPr>
      </w:pPr>
      <w:r>
        <w:rPr>
          <w:lang w:eastAsia="ja-JP"/>
        </w:rPr>
        <w:t>1.</w:t>
      </w:r>
      <w:r>
        <w:rPr>
          <w:lang w:eastAsia="ja-JP"/>
        </w:rPr>
        <w:tab/>
        <w:t xml:space="preserve">Calculate the complex ratios (amplitude and phase) of the post-FFT acquired signal </w:t>
      </w:r>
      <w:r>
        <w:rPr>
          <w:lang w:eastAsia="ja-JP"/>
        </w:rPr>
        <w:fldChar w:fldCharType="begin"/>
      </w:r>
      <w:r>
        <w:rPr>
          <w:lang w:eastAsia="ja-JP"/>
        </w:rPr>
        <w:instrText xml:space="preserve"> QUOTE </w:instrText>
      </w:r>
      <w:r w:rsidR="00EF1A7F">
        <w:rPr>
          <w:position w:val="-5"/>
        </w:rPr>
        <w:pict w14:anchorId="6205D9CC">
          <v:shape id="_x0000_i1129" type="#_x0000_t75" style="width:30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5ACB&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5F5ACB&quot; wsp:rsidP=&quot;005F5ACB&quot;&gt;&lt;m:oMathPara&gt;&lt;m:oMath&gt;&lt;m:r&gt;&lt;w:rPr&gt;&lt;w:rFonts w:ascii=&quot;Cambria Math&quot; w:fareast=&quot;Osaka&quot; w:h-ansi=&quot;Cambria Math&quot;/&gt;&lt;wx:font wx:val=&quot;Cambria Math&quot;/&gt;&lt;w:i/&gt;&lt;w:color w:val=&quot;000000&quot;/&gt;&lt;w:lang w:fareast=&quot;JA&quot;/&gt;&lt;/w:rPr&gt;&lt;m:t&gt;Z'&lt;/m:t&gt;&lt;/m:r&gt;&lt;m:d&gt;&lt;m:dPr&gt;&lt;m:ctrlPr&gt;&lt;w:rPr&gt;&lt;w:rFonts w:ascii=&quot;Cambria Math&quot; w:fareast=&quot;Osaka&quot; w:h-ansi=&quot;Cambria Math&quot;/&gt;&lt;wx:font wx:val=&quot;Cambria Math&quot;/&gt;&lt;w:i/&gt;&lt;w:color w:val=&quot;000000&quot;/&gt;&lt;w:lang w:fareast=&quot;JA&quot;/&gt;&lt;/w:rPr&gt;&lt;/m:ctrlPr&gt;&lt;/m:dPr&gt;&lt;m:e&gt;&lt;m:r&gt;&lt;w:rPr&gt;&lt;w:rFonts w:ascii=&quot;Cambria Math&quot; w:fareast=&quot;Osaka&quot; w:h-ansi=&quot;Cambria Math&quot;/&gt;&lt;wx:font wx:val=&quot;Cambria Math&quot;/&gt;&lt;w:i/&gt;&lt;w:color w:val=&quot;000000&quot;/&gt;&lt;w:lang w:fareast=&quot;JA&quot;/&gt;&lt;/w:rPr&gt;&lt;m:t&gt;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Pr>
          <w:lang w:eastAsia="ja-JP"/>
        </w:rPr>
        <w:instrText xml:space="preserve"> </w:instrText>
      </w:r>
      <w:r>
        <w:rPr>
          <w:lang w:eastAsia="ja-JP"/>
        </w:rPr>
        <w:fldChar w:fldCharType="separate"/>
      </w:r>
      <w:r w:rsidR="00EF1A7F">
        <w:rPr>
          <w:position w:val="-5"/>
        </w:rPr>
        <w:pict w14:anchorId="15813F9A">
          <v:shape id="_x0000_i1130" type="#_x0000_t75" style="width:30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5ACB&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5F5ACB&quot; wsp:rsidP=&quot;005F5ACB&quot;&gt;&lt;m:oMathPara&gt;&lt;m:oMath&gt;&lt;m:r&gt;&lt;w:rPr&gt;&lt;w:rFonts w:ascii=&quot;Cambria Math&quot; w:fareast=&quot;Osaka&quot; w:h-ansi=&quot;Cambria Math&quot;/&gt;&lt;wx:font wx:val=&quot;Cambria Math&quot;/&gt;&lt;w:i/&gt;&lt;w:color w:val=&quot;000000&quot;/&gt;&lt;w:lang w:fareast=&quot;JA&quot;/&gt;&lt;/w:rPr&gt;&lt;m:t&gt;Z'&lt;/m:t&gt;&lt;/m:r&gt;&lt;m:d&gt;&lt;m:dPr&gt;&lt;m:ctrlPr&gt;&lt;w:rPr&gt;&lt;w:rFonts w:ascii=&quot;Cambria Math&quot; w:fareast=&quot;Osaka&quot; w:h-ansi=&quot;Cambria Math&quot;/&gt;&lt;wx:font wx:val=&quot;Cambria Math&quot;/&gt;&lt;w:i/&gt;&lt;w:color w:val=&quot;000000&quot;/&gt;&lt;w:lang w:fareast=&quot;JA&quot;/&gt;&lt;/w:rPr&gt;&lt;/m:ctrlPr&gt;&lt;/m:dPr&gt;&lt;m:e&gt;&lt;m:r&gt;&lt;w:rPr&gt;&lt;w:rFonts w:ascii=&quot;Cambria Math&quot; w:fareast=&quot;Osaka&quot; w:h-ansi=&quot;Cambria Math&quot;/&gt;&lt;wx:font wx:val=&quot;Cambria Math&quot;/&gt;&lt;w:i/&gt;&lt;w:color w:val=&quot;000000&quot;/&gt;&lt;w:lang w:fareast=&quot;JA&quot;/&gt;&lt;/w:rPr&gt;&lt;m:t&gt;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Pr>
          <w:lang w:eastAsia="ja-JP"/>
        </w:rPr>
        <w:fldChar w:fldCharType="end"/>
      </w:r>
      <w:r>
        <w:rPr>
          <w:lang w:eastAsia="ja-JP"/>
        </w:rPr>
        <w:t xml:space="preserve"> and the post-FFT ideal signal </w:t>
      </w:r>
      <w:r>
        <w:rPr>
          <w:lang w:eastAsia="ja-JP"/>
        </w:rPr>
        <w:fldChar w:fldCharType="begin"/>
      </w:r>
      <w:r>
        <w:rPr>
          <w:lang w:eastAsia="ja-JP"/>
        </w:rPr>
        <w:instrText xml:space="preserve"> QUOTE </w:instrText>
      </w:r>
      <w:r w:rsidR="00EF1A7F">
        <w:rPr>
          <w:position w:val="-5"/>
        </w:rPr>
        <w:pict w14:anchorId="1A71BE48">
          <v:shape id="_x0000_i1131" type="#_x0000_t75" style="width:30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4B47&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F4B47&quot; wsp:rsidP=&quot;003F4B47&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I&lt;/m:t&gt;&lt;/m:r&gt;&lt;/m:e&gt;&lt;m:sub&gt;&lt;m:r&gt;&lt;w:rPr&gt;&lt;w:rFonts w:ascii=&quot;Cambria Math&quot; w:fareast=&quot;Osaka&quot; w:h-ansi=&quot;Cambria Math&quot;/&gt;&lt;wx:font wx:val=&quot;Cambria Math&quot;/&gt;&lt;w:i/&gt;&lt;w:color w:val=&quot;000000&quot;/&gt;&lt;w:lang w:fareast=&quot;JA&quot;/&gt;&lt;/w:rPr&gt;&lt;m:t&gt;2&lt;/m:t&gt;&lt;/m:r&gt;&lt;/m:sub&gt;&lt;/m:sSub&gt;&lt;m:d&gt;&lt;m:dPr&gt;&lt;m:ctrlPr&gt;&lt;w:rPr&gt;&lt;w:rFonts w:ascii=&quot;Cambria Math&quot; w:fareast=&quot;Osaka&quot; w:h-ansi=&quot;Cambria Math&quot;/&gt;&lt;wx:font wx:val=&quot;Cambria Math&quot;/&gt;&lt;w:i/&gt;&lt;w:color w:val=&quot;000000&quot;/&gt;&lt;w:lang w:fareast=&quot;JA&quot;/&gt;&lt;/w:rPr&gt;&lt;/m:ctrlPr&gt;&lt;/m:dPr&gt;&lt;m:e&gt;&lt;m:r&gt;&lt;w:rPr&gt;&lt;w:rFonts w:ascii=&quot;Cambria Math&quot; w:fareast=&quot;Osaka&quot; w:h-ansi=&quot;Cambria Math&quot;/&gt;&lt;wx:font wx:val=&quot;Cambria Math&quot;/&gt;&lt;w:i/&gt;&lt;w:color w:val=&quot;000000&quot;/&gt;&lt;w:lang w:fareast=&quot;JA&quot;/&gt;&lt;/w:rPr&gt;&lt;m:t&gt;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5" o:title="" chromakey="white"/>
          </v:shape>
        </w:pict>
      </w:r>
      <w:r>
        <w:rPr>
          <w:lang w:eastAsia="ja-JP"/>
        </w:rPr>
        <w:instrText xml:space="preserve"> </w:instrText>
      </w:r>
      <w:r>
        <w:rPr>
          <w:lang w:eastAsia="ja-JP"/>
        </w:rPr>
        <w:fldChar w:fldCharType="separate"/>
      </w:r>
      <w:r w:rsidR="00EF1A7F">
        <w:rPr>
          <w:position w:val="-5"/>
        </w:rPr>
        <w:pict w14:anchorId="189D80A3">
          <v:shape id="_x0000_i1132" type="#_x0000_t75" style="width:30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4B47&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F4B47&quot; wsp:rsidP=&quot;003F4B47&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I&lt;/m:t&gt;&lt;/m:r&gt;&lt;/m:e&gt;&lt;m:sub&gt;&lt;m:r&gt;&lt;w:rPr&gt;&lt;w:rFonts w:ascii=&quot;Cambria Math&quot; w:fareast=&quot;Osaka&quot; w:h-ansi=&quot;Cambria Math&quot;/&gt;&lt;wx:font wx:val=&quot;Cambria Math&quot;/&gt;&lt;w:i/&gt;&lt;w:color w:val=&quot;000000&quot;/&gt;&lt;w:lang w:fareast=&quot;JA&quot;/&gt;&lt;/w:rPr&gt;&lt;m:t&gt;2&lt;/m:t&gt;&lt;/m:r&gt;&lt;/m:sub&gt;&lt;/m:sSub&gt;&lt;m:d&gt;&lt;m:dPr&gt;&lt;m:ctrlPr&gt;&lt;w:rPr&gt;&lt;w:rFonts w:ascii=&quot;Cambria Math&quot; w:fareast=&quot;Osaka&quot; w:h-ansi=&quot;Cambria Math&quot;/&gt;&lt;wx:font wx:val=&quot;Cambria Math&quot;/&gt;&lt;w:i/&gt;&lt;w:color w:val=&quot;000000&quot;/&gt;&lt;w:lang w:fareast=&quot;JA&quot;/&gt;&lt;/w:rPr&gt;&lt;/m:ctrlPr&gt;&lt;/m:dPr&gt;&lt;m:e&gt;&lt;m:r&gt;&lt;w:rPr&gt;&lt;w:rFonts w:ascii=&quot;Cambria Math&quot; w:fareast=&quot;Osaka&quot; w:h-ansi=&quot;Cambria Math&quot;/&gt;&lt;wx:font wx:val=&quot;Cambria Math&quot;/&gt;&lt;w:i/&gt;&lt;w:color w:val=&quot;000000&quot;/&gt;&lt;w:lang w:fareast=&quot;JA&quot;/&gt;&lt;/w:rPr&gt;&lt;m:t&gt;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5" o:title="" chromakey="white"/>
          </v:shape>
        </w:pict>
      </w:r>
      <w:r>
        <w:rPr>
          <w:lang w:eastAsia="ja-JP"/>
        </w:rPr>
        <w:fldChar w:fldCharType="end"/>
      </w:r>
      <w:r>
        <w:rPr>
          <w:lang w:eastAsia="ja-JP"/>
        </w:rPr>
        <w:t>, for each demodulation reference signal, over 10 ms measurement interval. This process creates a set of complex ratios:</w:t>
      </w:r>
    </w:p>
    <w:p w14:paraId="54666F38" w14:textId="77777777" w:rsidR="004D3FFD" w:rsidRDefault="002C252C" w:rsidP="00A3240B">
      <w:pPr>
        <w:pStyle w:val="EQ"/>
        <w:rPr>
          <w:lang w:eastAsia="ko-KR"/>
        </w:rPr>
      </w:pPr>
      <w:r>
        <w:rPr>
          <w:lang w:eastAsia="ja-JP"/>
        </w:rPr>
        <w:tab/>
      </w:r>
      <w:r>
        <w:rPr>
          <w:lang w:eastAsia="ko-KR"/>
        </w:rPr>
        <w:fldChar w:fldCharType="begin"/>
      </w:r>
      <w:r>
        <w:rPr>
          <w:lang w:eastAsia="ko-KR"/>
        </w:rPr>
        <w:instrText xml:space="preserve"> QUOTE </w:instrText>
      </w:r>
      <w:r w:rsidR="00EF1A7F">
        <w:rPr>
          <w:position w:val="-12"/>
        </w:rPr>
        <w:pict w14:anchorId="6D5CB4B2">
          <v:shape id="_x0000_i1133" type="#_x0000_t75" style="width:92.65pt;height:18.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35EC&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335EC&quot; wsp:rsidP=&quot;007335EC&quot;&gt;&lt;m:oMathPara&gt;&lt;m:oMath&gt;&lt;m:r&gt;&lt;w:rPr&gt;&lt;w:rFonts w:ascii=&quot;Cambria Math&quot; w:h-ansi=&quot;Cambria Math&quot;/&gt;&lt;wx:font wx:val=&quot;Cambria Math&quot;/&gt;&lt;w:i/&gt;&lt;w:noProof/&gt;&lt;w:color w:val=&quot;000000&quot;/&gt;&lt;w:lang w:fareast=&quot;KO&quot;/&gt;&lt;/w:rPr&gt;&lt;m:t&gt;a&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t&lt;/m:t&gt;&lt;/m:r&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f&lt;/m:t&gt;&lt;/m:r&gt;&lt;/m:e&gt;&lt;/m:d&gt;&lt;m:sSup&gt;&lt;m:sSupPr&gt;&lt;m:ctrlPr&gt;&lt;w:rPr&gt;&lt;w:rFonts w:ascii=&quot;Cambria Math&quot; w:h-ansi=&quot;Cambria Math&quot;/&gt;&lt;wx:font wx:val=&quot;Cambria Math&quot;/&gt;&lt;w:noProof/&gt;&lt;w:color w:val=&quot;000000&quot;/&gt;&lt;w:lang w:fareast=&quot;KO&quot;/&gt;&lt;/w:rPr&gt;&lt;/m:ctrlPr&gt;&lt;/m:sSupPr&gt;&lt;m:e&gt;&lt;m:r&gt;&lt;w:rPr&gt;&lt;w:rFonts w:ascii=&quot;Cambria Math&quot; w:h-ansi=&quot;Cambria Math&quot;/&gt;&lt;wx:font wx:val=&quot;Cambria Math&quot;/&gt;&lt;w:i/&gt;&lt;w:noProof/&gt;&lt;w:color w:val=&quot;000000&quot;/&gt;&lt;w:lang w:fareast=&quot;KO&quot;/&gt;&lt;/w:rPr&gt;&lt;m:t&gt;e&lt;/m:t&gt;&lt;/m:r&gt;&lt;/m:e&gt;&lt;m:sup&gt;&lt;m:r&gt;&lt;w:rPr&gt;&lt;w:rFonts w:ascii=&quot;Cambria Math&quot; w:h-ansi=&quot;Cambria Math&quot;/&gt;&lt;wx:font wx:val=&quot;Cambria Math&quot;/&gt;&lt;w:i/&gt;&lt;w:noProof/&gt;&lt;w:color w:val=&quot;000000&quot;/&gt;&lt;w:lang w:fareast=&quot;KO&quot;/&gt;&lt;/w:rPr&gt;&lt;m:t&gt;jÏ†&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t&lt;/m:t&gt;&lt;/m:r&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f&lt;/m:t&gt;&lt;/m:r&gt;&lt;/m:e&gt;&lt;/m:d&gt;&lt;/m:sup&gt;&lt;/m:sSup&gt;&lt;m:r&gt;&lt;m:rPr&gt;&lt;m:sty m:val=&quot;p&quot;/&gt;&lt;/m:rPr&gt;&lt;w:rPr&gt;&lt;w:rFonts w:ascii=&quot;Cambria Math&quot; w:h-ansi=&quot;Cambria Math&quot;/&gt;&lt;wx:font wx:val=&quot;Cambria Math&quot;/&gt;&lt;w:noProof/&gt;&lt;w:color w:val=&quot;000000&quot;/&gt;&lt;w:lang w:fareast=&quot;KO&quot;/&gt;&lt;/w:rPr&gt;&lt;m:t&gt;=&lt;/m:t&gt;&lt;/m:r&gt;&lt;m:f&gt;&lt;m:fPr&gt;&lt;m:ctrlPr&gt;&lt;w:rPr&gt;&lt;w:rFonts w:ascii=&quot;Cambria Math&quot; w:h-ansi=&quot;Cambria Math&quot;/&gt;&lt;wx:font wx:val=&quot;Cambria Math&quot;/&gt;&lt;w:noProof/&gt;&lt;w:color w:val=&quot;000000&quot;/&gt;&lt;w:lang w:fareast=&quot;KO&quot;/&gt;&lt;/w:rPr&gt;&lt;/m:ctrlPr&gt;&lt;/m:fPr&gt;&lt;m:num&gt;&lt;m:r&gt;&lt;w:rPr&gt;&lt;w:rFonts w:ascii=&quot;Cambria Math&quot; w:fareast=&quot;Osaka&quot; w:h-ansi=&quot;Cambria Math&quot;/&gt;&lt;wx:font wx:val=&quot;Cambria Math&quot;/&gt;&lt;w:i/&gt;&lt;w:noProof/&gt;&lt;w:color w:val=&quot;000000&quot;/&gt;&lt;w:lang w:fareast=&quot;JA&quot;/&gt;&lt;/w:rPr&gt;&lt;m:t&gt;Z&lt;/m:t&gt;&lt;/m:r&gt;&lt;m:r&gt;&lt;m:rPr&gt;&lt;m:sty m:val=&quot;p&quot;/&gt;&lt;/m:rPr&gt;&lt;w:rPr&gt;&lt;w:rFonts w:ascii=&quot;Cambria Math&quot; w:fareast=&quot;Osaka&quot; w:h-ansi=&quot;Cambria Math&quot;/&gt;&lt;wx:font wx:val=&quot;Cambria Math&quot;/&gt;&lt;w:noProof/&gt;&lt;w:color w:val=&quot;000000&quot;/&gt;&lt;w:lang w:fareast=&quot;JA&quot;/&gt;&lt;/w:rPr&gt;&lt;m:t&gt;'&lt;/m:t&gt;&lt;/m:r&gt;&lt;m:d&gt;&lt;m:dPr&gt;&lt;m:ctrlPr&gt;&lt;w:rPr&gt;&lt;w:rFonts w:ascii=&quot;Cambria Math&quot; w:fareast=&quot;Osaka&quot; w:h-ansi=&quot;Cambria Math&quot;/&gt;&lt;wx:font wx:val=&quot;Cambria Math&quot;/&gt;&lt;w:noProof/&gt;&lt;w:color w:val=&quot;000000&quot;/&gt;&lt;w:lang w:fareast=&quot;JA&quot;/&gt;&lt;/w:rPr&gt;&lt;/m:ctrlPr&gt;&lt;/m:dPr&gt;&lt;m:e&gt;&lt;m:r&gt;&lt;w:rPr&gt;&lt;w:rFonts w:ascii=&quot;Cambria Math&quot; w:fareast=&quot;Osaka&quot; w:h-ansi=&quot;Cambria Math&quot;/&gt;&lt;wx:font wx:val=&quot;Cambria Math&quot;/&gt;&lt;w:i/&gt;&lt;w:noProof/&gt;&lt;w:color w:val=&quot;000000&quot;/&gt;&lt;w:lang w:fareast=&quot;JA&quot;/&gt;&lt;/w:rPr&gt;&lt;m:t&gt;t&lt;/m:t&gt;&lt;/m:r&gt;&lt;m:r&gt;&lt;m:rPr&gt;&lt;m:sty m:val=&quot;p&quot;/&gt;&lt;/m:rPr&gt;&lt;w:rPr&gt;&lt;w:rFonts w:ascii=&quot;Cambria Math&quot; w:fareast=&quot;Osaka&quot; w:h-ansi=&quot;Cambria Math&quot;/&gt;&lt;wx:font wx:val=&quot;Cambria Math&quot;/&gt;&lt;w:noProof/&gt;&lt;w:color w:val=&quot;000000&quot;/&gt;&lt;w:lang w:fareast=&quot;JA&quot;/&gt;&lt;/w:rPr&gt;&lt;m:t&gt;,&lt;/m:t&gt;&lt;/m:r&gt;&lt;m:r&gt;&lt;w:rPr&gt;&lt;w:rFonts w:ascii=&quot;Cambria Math&quot; w:fareast=&quot;Osaka&quot; w:h-ansi=&quot;Cambria Math&quot;/&gt;&lt;wx:font wx:val=&quot;Cambria Math&quot;/&gt;&lt;w:i/&gt;&lt;w:noProof/&gt;&lt;w:color w:val=&quot;000000&quot;/&gt;&lt;w:lang w:fareast=&quot;JA&quot;/&gt;&lt;/w:rPr&gt;&lt;m:t&gt;f&lt;/m:t&gt;&lt;/m:r&gt;&lt;/m:e&gt;&lt;/m:d&gt;&lt;/m:num&gt;&lt;m:den&gt;&lt;m:sSub&gt;&lt;m:sSubPr&gt;&lt;m:ctrlPr&gt;&lt;w:rPr&gt;&lt;w:rFonts w:ascii=&quot;Cambria Math&quot; w:fareast=&quot;Osaka&quot; w:h-ansi=&quot;Cambria Math&quot;/&gt;&lt;wx:font wx:val=&quot;Cambria Math&quot;/&gt;&lt;w:noProof/&gt;&lt;w:color w:val=&quot;000000&quot;/&gt;&lt;w:lang w:fareast=&quot;JA&quot;/&gt;&lt;/w:rPr&gt;&lt;/m:ctrlPr&gt;&lt;/m:sSubPr&gt;&lt;m:e&gt;&lt;m:r&gt;&lt;w:rPr&gt;&lt;w:rFonts w:ascii=&quot;Cambria Math&quot; w:fareast=&quot;Osaka&quot; w:h-ansi=&quot;Cambria Math&quot;/&gt;&lt;wx:font wx:val=&quot;Cambria Math&quot;/&gt;&lt;w:i/&gt;&lt;w:noProof/&gt;&lt;w:color w:val=&quot;000000&quot;/&gt;&lt;w:lang w:fareast=&quot;JA&quot;/&gt;&lt;/w:rPr&gt;&lt;m:t&gt;I&lt;/m:t&gt;&lt;/m:r&gt;&lt;/m:e&gt;&lt;m:sub&gt;&lt;m:r&gt;&lt;m:rPr&gt;&lt;m:sty m:val=&quot;p&quot;/&gt;&lt;/m:rPr&gt;&lt;w:rPr&gt;&lt;w:rFonts w:ascii=&quot;Cambria Math&quot; w:fareast=&quot;Osaka&quot; w:h-ansi=&quot;Cambria Math&quot;/&gt;&lt;wx:font wx:val=&quot;Cambria Math&quot;/&gt;&lt;w:noProof/&gt;&lt;w:color w:val=&quot;000000&quot;/&gt;&lt;w:lang w:fareast=&quot;JA&quot;/&gt;&lt;/w:rPr&gt;&lt;m:t&gt;2&lt;/m:t&gt;&lt;/m:r&gt;&lt;/m:sub&gt;&lt;/m:sSub&gt;&lt;m:d&gt;&lt;m:dPr&gt;&lt;m:ctrlPr&gt;&lt;w:rPr&gt;&lt;w:rFonts w:ascii=&quot;Cambria Math&quot; w:fareast=&quot;Osaka&quot; w:h-ansi=&quot;Cambria Math&quot;/&gt;&lt;wx:font wx:val=&quot;Cambria Math&quot;/&gt;&lt;w:noProof/&gt;&lt;w:color w:val=&quot;000000&quot;/&gt;&lt;w:lang w:fareast=&quot;JA&quot;/&gt;&lt;/w:rPr&gt;&lt;/m:ctrlPr&gt;&lt;/m:dPr&gt;&lt;m:e&gt;&lt;m:r&gt;&lt;w:rPr&gt;&lt;w:rFonts w:ascii=&quot;Cambria Math&quot; w:fareast=&quot;Osaka&quot; w:h-ansi=&quot;Cambria Math&quot;/&gt;&lt;wx:font wx:val=&quot;Cambria Math&quot;/&gt;&lt;w:i/&gt;&lt;w:noProof/&gt;&lt;w:color w:val=&quot;000000&quot;/&gt;&lt;w:lang w:fareast=&quot;JA&quot;/&gt;&lt;/w:rPr&gt;&lt;m:t&gt;t&lt;/m:t&gt;&lt;/m:r&gt;&lt;m:r&gt;&lt;m:rPr&gt;&lt;m:sty m:val=&quot;p&quot;/&gt;&lt;/m:rPr&gt;&lt;w:rPr&gt;&lt;w:rFonts w:ascii=&quot;Cambria Math&quot; w:fareast=&quot;Osaka&quot; w:h-ansi=&quot;Cambria Math&quot;/&gt;&lt;wx:font wx:val=&quot;Cambria Math&quot;/&gt;&lt;w:noProof/&gt;&lt;w:color w:val=&quot;000000&quot;/&gt;&lt;w:lang w:fareast=&quot;JA&quot;/&gt;&lt;/w:rPr&gt;&lt;m:t&gt;,&lt;/m:t&gt;&lt;/m:r&gt;&lt;m:r&gt;&lt;w:rPr&gt;&lt;w:rFonts w:ascii=&quot;Cambria Math&quot; w:fareast=&quot;Osaka&quot; w:h-ansi=&quot;Cambria Math&quot;/&gt;&lt;wx:font wx:val=&quot;Cambria Math&quot;/&gt;&lt;w:i/&gt;&lt;w:noProof/&gt;&lt;w:color w:val=&quot;000000&quot;/&gt;&lt;w:lang w:fareast=&quot;JA&quot;/&gt;&lt;/w:rPr&gt;&lt;m:t&gt;f&lt;/m:t&gt;&lt;/m:r&gt;&lt;/m:e&gt;&lt;/m:d&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6" o:title="" chromakey="white"/>
          </v:shape>
        </w:pict>
      </w:r>
      <w:r>
        <w:rPr>
          <w:lang w:eastAsia="ko-KR"/>
        </w:rPr>
        <w:instrText xml:space="preserve"> </w:instrText>
      </w:r>
      <w:r>
        <w:rPr>
          <w:lang w:eastAsia="ko-KR"/>
        </w:rPr>
        <w:fldChar w:fldCharType="separate"/>
      </w:r>
      <w:r w:rsidR="00EF1A7F">
        <w:rPr>
          <w:position w:val="-12"/>
        </w:rPr>
        <w:pict w14:anchorId="188CF572">
          <v:shape id="_x0000_i1134" type="#_x0000_t75" style="width:91.9pt;height:18.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35EC&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335EC&quot; wsp:rsidP=&quot;007335EC&quot;&gt;&lt;m:oMathPara&gt;&lt;m:oMath&gt;&lt;m:r&gt;&lt;w:rPr&gt;&lt;w:rFonts w:ascii=&quot;Cambria Math&quot; w:h-ansi=&quot;Cambria Math&quot;/&gt;&lt;wx:font wx:val=&quot;Cambria Math&quot;/&gt;&lt;w:i/&gt;&lt;w:noProof/&gt;&lt;w:color w:val=&quot;000000&quot;/&gt;&lt;w:lang w:fareast=&quot;KO&quot;/&gt;&lt;/w:rPr&gt;&lt;m:t&gt;a&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t&lt;/m:t&gt;&lt;/m:r&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f&lt;/m:t&gt;&lt;/m:r&gt;&lt;/m:e&gt;&lt;/m:d&gt;&lt;m:sSup&gt;&lt;m:sSupPr&gt;&lt;m:ctrlPr&gt;&lt;w:rPr&gt;&lt;w:rFonts w:ascii=&quot;Cambria Math&quot; w:h-ansi=&quot;Cambria Math&quot;/&gt;&lt;wx:font wx:val=&quot;Cambria Math&quot;/&gt;&lt;w:noProof/&gt;&lt;w:color w:val=&quot;000000&quot;/&gt;&lt;w:lang w:fareast=&quot;KO&quot;/&gt;&lt;/w:rPr&gt;&lt;/m:ctrlPr&gt;&lt;/m:sSupPr&gt;&lt;m:e&gt;&lt;m:r&gt;&lt;w:rPr&gt;&lt;w:rFonts w:ascii=&quot;Cambria Math&quot; w:h-ansi=&quot;Cambria Math&quot;/&gt;&lt;wx:font wx:val=&quot;Cambria Math&quot;/&gt;&lt;w:i/&gt;&lt;w:noProof/&gt;&lt;w:color w:val=&quot;000000&quot;/&gt;&lt;w:lang w:fareast=&quot;KO&quot;/&gt;&lt;/w:rPr&gt;&lt;m:t&gt;e&lt;/m:t&gt;&lt;/m:r&gt;&lt;/m:e&gt;&lt;m:sup&gt;&lt;m:r&gt;&lt;w:rPr&gt;&lt;w:rFonts w:ascii=&quot;Cambria Math&quot; w:h-ansi=&quot;Cambria Math&quot;/&gt;&lt;wx:font wx:val=&quot;Cambria Math&quot;/&gt;&lt;w:i/&gt;&lt;w:noProof/&gt;&lt;w:color w:val=&quot;000000&quot;/&gt;&lt;w:lang w:fareast=&quot;KO&quot;/&gt;&lt;/w:rPr&gt;&lt;m:t&gt;jÏ†&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t&lt;/m:t&gt;&lt;/m:r&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f&lt;/m:t&gt;&lt;/m:r&gt;&lt;/m:e&gt;&lt;/m:d&gt;&lt;/m:sup&gt;&lt;/m:sSup&gt;&lt;m:r&gt;&lt;m:rPr&gt;&lt;m:sty m:val=&quot;p&quot;/&gt;&lt;/m:rPr&gt;&lt;w:rPr&gt;&lt;w:rFonts w:ascii=&quot;Cambria Math&quot; w:h-ansi=&quot;Cambria Math&quot;/&gt;&lt;wx:font wx:val=&quot;Cambria Math&quot;/&gt;&lt;w:noProof/&gt;&lt;w:color w:val=&quot;000000&quot;/&gt;&lt;w:lang w:fareast=&quot;KO&quot;/&gt;&lt;/w:rPr&gt;&lt;m:t&gt;=&lt;/m:t&gt;&lt;/m:r&gt;&lt;m:f&gt;&lt;m:fPr&gt;&lt;m:ctrlPr&gt;&lt;w:rPr&gt;&lt;w:rFonts w:ascii=&quot;Cambria Math&quot; w:h-ansi=&quot;Cambria Math&quot;/&gt;&lt;wx:font wx:val=&quot;Cambria Math&quot;/&gt;&lt;w:noProof/&gt;&lt;w:color w:val=&quot;000000&quot;/&gt;&lt;w:lang w:fareast=&quot;KO&quot;/&gt;&lt;/w:rPr&gt;&lt;/m:ctrlPr&gt;&lt;/m:fPr&gt;&lt;m:num&gt;&lt;m:r&gt;&lt;w:rPr&gt;&lt;w:rFonts w:ascii=&quot;Cambria Math&quot; w:fareast=&quot;Osaka&quot; w:h-ansi=&quot;Cambria Math&quot;/&gt;&lt;wx:font wx:val=&quot;Cambria Math&quot;/&gt;&lt;w:i/&gt;&lt;w:noProof/&gt;&lt;w:color w:val=&quot;000000&quot;/&gt;&lt;w:lang w:fareast=&quot;JA&quot;/&gt;&lt;/w:rPr&gt;&lt;m:t&gt;Z&lt;/m:t&gt;&lt;/m:r&gt;&lt;m:r&gt;&lt;m:rPr&gt;&lt;m:sty m:val=&quot;p&quot;/&gt;&lt;/m:rPr&gt;&lt;w:rPr&gt;&lt;w:rFonts w:ascii=&quot;Cambria Math&quot; w:fareast=&quot;Osaka&quot; w:h-ansi=&quot;Cambria Math&quot;/&gt;&lt;wx:font wx:val=&quot;Cambria Math&quot;/&gt;&lt;w:noProof/&gt;&lt;w:color w:val=&quot;000000&quot;/&gt;&lt;w:lang w:fareast=&quot;JA&quot;/&gt;&lt;/w:rPr&gt;&lt;m:t&gt;'&lt;/m:t&gt;&lt;/m:r&gt;&lt;m:d&gt;&lt;m:dPr&gt;&lt;m:ctrlPr&gt;&lt;w:rPr&gt;&lt;w:rFonts w:ascii=&quot;Cambria Math&quot; w:fareast=&quot;Osaka&quot; w:h-ansi=&quot;Cambria Math&quot;/&gt;&lt;wx:font wx:val=&quot;Cambria Math&quot;/&gt;&lt;w:noProof/&gt;&lt;w:color w:val=&quot;000000&quot;/&gt;&lt;w:lang w:fareast=&quot;JA&quot;/&gt;&lt;/w:rPr&gt;&lt;/m:ctrlPr&gt;&lt;/m:dPr&gt;&lt;m:e&gt;&lt;m:r&gt;&lt;w:rPr&gt;&lt;w:rFonts w:ascii=&quot;Cambria Math&quot; w:fareast=&quot;Osaka&quot; w:h-ansi=&quot;Cambria Math&quot;/&gt;&lt;wx:font wx:val=&quot;Cambria Math&quot;/&gt;&lt;w:i/&gt;&lt;w:noProof/&gt;&lt;w:color w:val=&quot;000000&quot;/&gt;&lt;w:lang w:fareast=&quot;JA&quot;/&gt;&lt;/w:rPr&gt;&lt;m:t&gt;t&lt;/m:t&gt;&lt;/m:r&gt;&lt;m:r&gt;&lt;m:rPr&gt;&lt;m:sty m:val=&quot;p&quot;/&gt;&lt;/m:rPr&gt;&lt;w:rPr&gt;&lt;w:rFonts w:ascii=&quot;Cambria Math&quot; w:fareast=&quot;Osaka&quot; w:h-ansi=&quot;Cambria Math&quot;/&gt;&lt;wx:font wx:val=&quot;Cambria Math&quot;/&gt;&lt;w:noProof/&gt;&lt;w:color w:val=&quot;000000&quot;/&gt;&lt;w:lang w:fareast=&quot;JA&quot;/&gt;&lt;/w:rPr&gt;&lt;m:t&gt;,&lt;/m:t&gt;&lt;/m:r&gt;&lt;m:r&gt;&lt;w:rPr&gt;&lt;w:rFonts w:ascii=&quot;Cambria Math&quot; w:fareast=&quot;Osaka&quot; w:h-ansi=&quot;Cambria Math&quot;/&gt;&lt;wx:font wx:val=&quot;Cambria Math&quot;/&gt;&lt;w:i/&gt;&lt;w:noProof/&gt;&lt;w:color w:val=&quot;000000&quot;/&gt;&lt;w:lang w:fareast=&quot;JA&quot;/&gt;&lt;/w:rPr&gt;&lt;m:t&gt;f&lt;/m:t&gt;&lt;/m:r&gt;&lt;/m:e&gt;&lt;/m:d&gt;&lt;/m:num&gt;&lt;m:den&gt;&lt;m:sSub&gt;&lt;m:sSubPr&gt;&lt;m:ctrlPr&gt;&lt;w:rPr&gt;&lt;w:rFonts w:ascii=&quot;Cambria Math&quot; w:fareast=&quot;Osaka&quot; w:h-ansi=&quot;Cambria Math&quot;/&gt;&lt;wx:font wx:val=&quot;Cambria Math&quot;/&gt;&lt;w:noProof/&gt;&lt;w:color w:val=&quot;000000&quot;/&gt;&lt;w:lang w:fareast=&quot;JA&quot;/&gt;&lt;/w:rPr&gt;&lt;/m:ctrlPr&gt;&lt;/m:sSubPr&gt;&lt;m:e&gt;&lt;m:r&gt;&lt;w:rPr&gt;&lt;w:rFonts w:ascii=&quot;Cambria Math&quot; w:fareast=&quot;Osaka&quot; w:h-ansi=&quot;Cambria Math&quot;/&gt;&lt;wx:font wx:val=&quot;Cambria Math&quot;/&gt;&lt;w:i/&gt;&lt;w:noProof/&gt;&lt;w:color w:val=&quot;000000&quot;/&gt;&lt;w:lang w:fareast=&quot;JA&quot;/&gt;&lt;/w:rPr&gt;&lt;m:t&gt;I&lt;/m:t&gt;&lt;/m:r&gt;&lt;/m:e&gt;&lt;m:sub&gt;&lt;m:r&gt;&lt;m:rPr&gt;&lt;m:sty m:val=&quot;p&quot;/&gt;&lt;/m:rPr&gt;&lt;w:rPr&gt;&lt;w:rFonts w:ascii=&quot;Cambria Math&quot; w:fareast=&quot;Osaka&quot; w:h-ansi=&quot;Cambria Math&quot;/&gt;&lt;wx:font wx:val=&quot;Cambria Math&quot;/&gt;&lt;w:noProof/&gt;&lt;w:color w:val=&quot;000000&quot;/&gt;&lt;w:lang w:fareast=&quot;JA&quot;/&gt;&lt;/w:rPr&gt;&lt;m:t&gt;2&lt;/m:t&gt;&lt;/m:r&gt;&lt;/m:sub&gt;&lt;/m:sSub&gt;&lt;m:d&gt;&lt;m:dPr&gt;&lt;m:ctrlPr&gt;&lt;w:rPr&gt;&lt;w:rFonts w:ascii=&quot;Cambria Math&quot; w:fareast=&quot;Osaka&quot; w:h-ansi=&quot;Cambria Math&quot;/&gt;&lt;wx:font wx:val=&quot;Cambria Math&quot;/&gt;&lt;w:noProof/&gt;&lt;w:color w:val=&quot;000000&quot;/&gt;&lt;w:lang w:fareast=&quot;JA&quot;/&gt;&lt;/w:rPr&gt;&lt;/m:ctrlPr&gt;&lt;/m:dPr&gt;&lt;m:e&gt;&lt;m:r&gt;&lt;w:rPr&gt;&lt;w:rFonts w:ascii=&quot;Cambria Math&quot; w:fareast=&quot;Osaka&quot; w:h-ansi=&quot;Cambria Math&quot;/&gt;&lt;wx:font wx:val=&quot;Cambria Math&quot;/&gt;&lt;w:i/&gt;&lt;w:noProof/&gt;&lt;w:color w:val=&quot;000000&quot;/&gt;&lt;w:lang w:fareast=&quot;JA&quot;/&gt;&lt;/w:rPr&gt;&lt;m:t&gt;t&lt;/m:t&gt;&lt;/m:r&gt;&lt;m:r&gt;&lt;m:rPr&gt;&lt;m:sty m:val=&quot;p&quot;/&gt;&lt;/m:rPr&gt;&lt;w:rPr&gt;&lt;w:rFonts w:ascii=&quot;Cambria Math&quot; w:fareast=&quot;Osaka&quot; w:h-ansi=&quot;Cambria Math&quot;/&gt;&lt;wx:font wx:val=&quot;Cambria Math&quot;/&gt;&lt;w:noProof/&gt;&lt;w:color w:val=&quot;000000&quot;/&gt;&lt;w:lang w:fareast=&quot;JA&quot;/&gt;&lt;/w:rPr&gt;&lt;m:t&gt;,&lt;/m:t&gt;&lt;/m:r&gt;&lt;m:r&gt;&lt;w:rPr&gt;&lt;w:rFonts w:ascii=&quot;Cambria Math&quot; w:fareast=&quot;Osaka&quot; w:h-ansi=&quot;Cambria Math&quot;/&gt;&lt;wx:font wx:val=&quot;Cambria Math&quot;/&gt;&lt;w:i/&gt;&lt;w:noProof/&gt;&lt;w:color w:val=&quot;000000&quot;/&gt;&lt;w:lang w:fareast=&quot;JA&quot;/&gt;&lt;/w:rPr&gt;&lt;m:t&gt;f&lt;/m:t&gt;&lt;/m:r&gt;&lt;/m:e&gt;&lt;/m:d&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6" o:title="" chromakey="white"/>
          </v:shape>
        </w:pict>
      </w:r>
      <w:r>
        <w:rPr>
          <w:lang w:eastAsia="ko-KR"/>
        </w:rPr>
        <w:fldChar w:fldCharType="end"/>
      </w:r>
    </w:p>
    <w:p w14:paraId="78C59035" w14:textId="77777777" w:rsidR="004D3FFD" w:rsidRDefault="002C252C" w:rsidP="00A3240B">
      <w:pPr>
        <w:pStyle w:val="B1"/>
        <w:rPr>
          <w:lang w:eastAsia="ja-JP"/>
        </w:rPr>
      </w:pPr>
      <w:r>
        <w:rPr>
          <w:lang w:eastAsia="ja-JP"/>
        </w:rPr>
        <w:t>2.</w:t>
      </w:r>
      <w:r>
        <w:rPr>
          <w:lang w:eastAsia="ja-JP"/>
        </w:rPr>
        <w:tab/>
        <w:t xml:space="preserve">Perform time averaging at each demodulation reference signal subcarrier of the complex ratios, the time-averaging length is 10 ms measurement interval. Prior to the averaging of the phases </w:t>
      </w:r>
      <w:r>
        <w:rPr>
          <w:lang w:eastAsia="ja-JP"/>
        </w:rPr>
        <w:fldChar w:fldCharType="begin"/>
      </w:r>
      <w:r>
        <w:rPr>
          <w:lang w:eastAsia="ja-JP"/>
        </w:rPr>
        <w:instrText xml:space="preserve"> QUOTE </w:instrText>
      </w:r>
      <w:r w:rsidR="00EF1A7F">
        <w:rPr>
          <w:position w:val="-5"/>
        </w:rPr>
        <w:pict w14:anchorId="72B0D5BA">
          <v:shape id="_x0000_i1135" type="#_x0000_t75" style="width:34.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446&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F47446&quot; wsp:rsidP=&quot;00F47446&quot;&gt;&lt;m:oMathPara&gt;&lt;m:oMath&gt;&lt;m:r&gt;&lt;w:rPr&gt;&lt;w:rFonts w:ascii=&quot;Cambria Math&quot; w:h-ansi=&quot;Cambria Math&quot;/&gt;&lt;wx:font wx:val=&quot;Cambria Math&quot;/&gt;&lt;w:i/&gt;&lt;w:color w:val=&quot;000000&quot;/&gt;&lt;w:lang w:fareast=&quot;KO&quot;/&gt;&lt;/w:rPr&gt;&lt;m:t&gt; Ï†&lt;/m:t&gt;&lt;/m:r&gt;&lt;m:d&gt;&lt;m:dPr&gt;&lt;m:ctrlPr&gt;&lt;w:rPr&gt;&lt;w:rFonts w:ascii=&quot;Cambria Math&quot; w:h-ansi=&quot;Cambria Math&quot;/&gt;&lt;wx:font wx:val=&quot;Cambria Math&quot;/&gt;&lt;w:color w:val=&quot;000000&quot;/&gt;&lt;w:lang w:fareast=&quot;KO&quot;/&gt;&lt;/w:rPr&gt;&lt;/m:ctrlPr&gt;&lt;/m:dPr&gt;&lt;m:e&gt;&lt;m:sSub&gt;&lt;m:sSubPr&gt;&lt;m:ctrlPr&gt;&lt;w:rPr&gt;&lt;w:rFonts w:ascii=&quot;Cambria Math&quot; w:h-ansi=&quot;Cambria Math&quot;/&gt;&lt;wx:font wx:val=&quot;Cambria Math&quot;/&gt;&lt;w:i/&gt;&lt;w:i-cs/&gt;&lt;w:color w:val=&quot;000000&quot;/&gt;&lt;w:lang w:fareast=&quot;KO&quot;/&gt;&lt;/w:rPr&gt;&lt;/m:ctrlPr&gt;&lt;/m:sSubPr&gt;&lt;m:e&gt;&lt;m:r&gt;&lt;w:rPr&gt;&lt;w:rFonts w:ascii=&quot;Cambria Math&quot; w:h-ansi=&quot;Cambria Math&quot;/&gt;&lt;wx:font wx:val=&quot;Cambria Math&quot;/&gt;&lt;w:i/&gt;&lt;w:color w:val=&quot;000000&quot;/&gt;&lt;w:lang w:fareast=&quot;KO&quot;/&gt;&lt;/w:rPr&gt;&lt;m:t&gt;t&lt;/m:t&gt;&lt;/m:r&gt;&lt;/m:e&gt;&lt;m:sub&gt;&lt;m:r&gt;&lt;w:rPr&gt;&lt;w:rFonts w:ascii=&quot;Cambria Math&quot; w:h-ansi=&quot;Cambria Math&quot;/&gt;&lt;wx:font wx:val=&quot;Cambria Math&quot;/&gt;&lt;w:i/&gt;&lt;w:color w:val=&quot;000000&quot;/&gt;&lt;w:lang w:fareast=&quot;KO&quot;/&gt;&lt;/w:rPr&gt;&lt;m:t&gt;i&lt;/m:t&gt;&lt;/m:r&gt;&lt;/m:sub&gt;&lt;/m:sSub&gt;&lt;m:r&gt;&lt;m:rPr&gt;&lt;m:sty m:val=&quot;p&quot;/&gt;&lt;/m:rPr&gt;&lt;w:rPr&gt;&lt;w:rFonts w:ascii=&quot;Cambria Math&quot; w:h-ansi=&quot;Cambria Math&quot;/&gt;&lt;wx:font wx:val=&quot;Cambria Math&quot;/&gt;&lt;w:color w:val=&quot;000000&quot;/&gt;&lt;w:lang w:fareast=&quot;KO&quot;/&gt;&lt;/w:rPr&gt;&lt;m:t&gt;,&lt;/m:t&gt;&lt;/m:r&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7" o:title="" chromakey="white"/>
          </v:shape>
        </w:pict>
      </w:r>
      <w:r>
        <w:rPr>
          <w:lang w:eastAsia="ja-JP"/>
        </w:rPr>
        <w:instrText xml:space="preserve"> </w:instrText>
      </w:r>
      <w:r>
        <w:rPr>
          <w:lang w:eastAsia="ja-JP"/>
        </w:rPr>
        <w:fldChar w:fldCharType="separate"/>
      </w:r>
      <w:r w:rsidR="00EF1A7F">
        <w:rPr>
          <w:position w:val="-5"/>
        </w:rPr>
        <w:pict w14:anchorId="05042D12">
          <v:shape id="_x0000_i1136" type="#_x0000_t75" style="width:34.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446&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F47446&quot; wsp:rsidP=&quot;00F47446&quot;&gt;&lt;m:oMathPara&gt;&lt;m:oMath&gt;&lt;m:r&gt;&lt;w:rPr&gt;&lt;w:rFonts w:ascii=&quot;Cambria Math&quot; w:h-ansi=&quot;Cambria Math&quot;/&gt;&lt;wx:font wx:val=&quot;Cambria Math&quot;/&gt;&lt;w:i/&gt;&lt;w:color w:val=&quot;000000&quot;/&gt;&lt;w:lang w:fareast=&quot;KO&quot;/&gt;&lt;/w:rPr&gt;&lt;m:t&gt; Ï†&lt;/m:t&gt;&lt;/m:r&gt;&lt;m:d&gt;&lt;m:dPr&gt;&lt;m:ctrlPr&gt;&lt;w:rPr&gt;&lt;w:rFonts w:ascii=&quot;Cambria Math&quot; w:h-ansi=&quot;Cambria Math&quot;/&gt;&lt;wx:font wx:val=&quot;Cambria Math&quot;/&gt;&lt;w:color w:val=&quot;000000&quot;/&gt;&lt;w:lang w:fareast=&quot;KO&quot;/&gt;&lt;/w:rPr&gt;&lt;/m:ctrlPr&gt;&lt;/m:dPr&gt;&lt;m:e&gt;&lt;m:sSub&gt;&lt;m:sSubPr&gt;&lt;m:ctrlPr&gt;&lt;w:rPr&gt;&lt;w:rFonts w:ascii=&quot;Cambria Math&quot; w:h-ansi=&quot;Cambria Math&quot;/&gt;&lt;wx:font wx:val=&quot;Cambria Math&quot;/&gt;&lt;w:i/&gt;&lt;w:i-cs/&gt;&lt;w:color w:val=&quot;000000&quot;/&gt;&lt;w:lang w:fareast=&quot;KO&quot;/&gt;&lt;/w:rPr&gt;&lt;/m:ctrlPr&gt;&lt;/m:sSubPr&gt;&lt;m:e&gt;&lt;m:r&gt;&lt;w:rPr&gt;&lt;w:rFonts w:ascii=&quot;Cambria Math&quot; w:h-ansi=&quot;Cambria Math&quot;/&gt;&lt;wx:font wx:val=&quot;Cambria Math&quot;/&gt;&lt;w:i/&gt;&lt;w:color w:val=&quot;000000&quot;/&gt;&lt;w:lang w:fareast=&quot;KO&quot;/&gt;&lt;/w:rPr&gt;&lt;m:t&gt;t&lt;/m:t&gt;&lt;/m:r&gt;&lt;/m:e&gt;&lt;m:sub&gt;&lt;m:r&gt;&lt;w:rPr&gt;&lt;w:rFonts w:ascii=&quot;Cambria Math&quot; w:h-ansi=&quot;Cambria Math&quot;/&gt;&lt;wx:font wx:val=&quot;Cambria Math&quot;/&gt;&lt;w:i/&gt;&lt;w:color w:val=&quot;000000&quot;/&gt;&lt;w:lang w:fareast=&quot;KO&quot;/&gt;&lt;/w:rPr&gt;&lt;m:t&gt;i&lt;/m:t&gt;&lt;/m:r&gt;&lt;/m:sub&gt;&lt;/m:sSub&gt;&lt;m:r&gt;&lt;m:rPr&gt;&lt;m:sty m:val=&quot;p&quot;/&gt;&lt;/m:rPr&gt;&lt;w:rPr&gt;&lt;w:rFonts w:ascii=&quot;Cambria Math&quot; w:h-ansi=&quot;Cambria Math&quot;/&gt;&lt;wx:font wx:val=&quot;Cambria Math&quot;/&gt;&lt;w:color w:val=&quot;000000&quot;/&gt;&lt;w:lang w:fareast=&quot;KO&quot;/&gt;&lt;/w:rPr&gt;&lt;m:t&gt;,&lt;/m:t&gt;&lt;/m:r&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7" o:title="" chromakey="white"/>
          </v:shape>
        </w:pict>
      </w:r>
      <w:r>
        <w:rPr>
          <w:lang w:eastAsia="ja-JP"/>
        </w:rPr>
        <w:fldChar w:fldCharType="end"/>
      </w:r>
      <w:r>
        <w:rPr>
          <w:lang w:eastAsia="ja-JP"/>
        </w:rPr>
        <w:t xml:space="preserve">  an unwrap operation must be performed according to the following definition: </w:t>
      </w:r>
    </w:p>
    <w:p w14:paraId="4E3A2B6D" w14:textId="77777777" w:rsidR="004D3FFD" w:rsidRDefault="002C252C" w:rsidP="00A3240B">
      <w:pPr>
        <w:pStyle w:val="B20"/>
        <w:rPr>
          <w:lang w:eastAsia="ja-JP"/>
        </w:rPr>
      </w:pPr>
      <w:r>
        <w:rPr>
          <w:lang w:eastAsia="ja-JP"/>
        </w:rPr>
        <w:t>-</w:t>
      </w:r>
      <w:r>
        <w:rPr>
          <w:lang w:eastAsia="ja-JP"/>
        </w:rPr>
        <w:tab/>
        <w:t xml:space="preserve">The unwrap operation corrects the radian phase angles of </w:t>
      </w:r>
      <w:r>
        <w:rPr>
          <w:lang w:eastAsia="ja-JP"/>
        </w:rPr>
        <w:fldChar w:fldCharType="begin"/>
      </w:r>
      <w:r>
        <w:rPr>
          <w:lang w:eastAsia="ja-JP"/>
        </w:rPr>
        <w:instrText xml:space="preserve"> QUOTE </w:instrText>
      </w:r>
      <w:r w:rsidR="00EF1A7F">
        <w:rPr>
          <w:position w:val="-5"/>
        </w:rPr>
        <w:pict w14:anchorId="0C41BF9E">
          <v:shape id="_x0000_i1137" type="#_x0000_t75" style="width:34.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2B3B&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12B3B&quot; wsp:rsidP=&quot;00A12B3B&quot;&gt;&lt;m:oMathPara&gt;&lt;m:oMath&gt;&lt;m:r&gt;&lt;w:rPr&gt;&lt;w:rFonts w:ascii=&quot;Cambria Math&quot; w:h-ansi=&quot;Cambria Math&quot;/&gt;&lt;wx:font wx:val=&quot;Cambria Math&quot;/&gt;&lt;w:i/&gt;&lt;w:color w:val=&quot;000000&quot;/&gt;&lt;w:lang w:fareast=&quot;KO&quot;/&gt;&lt;/w:rPr&gt;&lt;m:t&gt; Ï†&lt;/m:t&gt;&lt;/m:r&gt;&lt;m:d&gt;&lt;m:dPr&gt;&lt;m:ctrlPr&gt;&lt;w:rPr&gt;&lt;w:rFonts w:ascii=&quot;Cambria Math&quot; w:h-ansi=&quot;Cambria Math&quot;/&gt;&lt;wx:font wx:val=&quot;Cambria Math&quot;/&gt;&lt;w:color w:val=&quot;000000&quot;/&gt;&lt;w:lang w:fareast=&quot;KO&quot;/&gt;&lt;/w:rPr&gt;&lt;/m:ctrlPr&gt;&lt;/m:dPr&gt;&lt;m:e&gt;&lt;m:sSub&gt;&lt;m:sSubPr&gt;&lt;m:ctrlPr&gt;&lt;w:rPr&gt;&lt;w:rFonts w:ascii=&quot;Cambria Math&quot; w:h-ansi=&quot;Cambria Math&quot;/&gt;&lt;wx:font wx:val=&quot;Cambria Math&quot;/&gt;&lt;w:i/&gt;&lt;w:i-cs/&gt;&lt;w:color w:val=&quot;000000&quot;/&gt;&lt;w:lang w:fareast=&quot;KO&quot;/&gt;&lt;/w:rPr&gt;&lt;/m:ctrlPr&gt;&lt;/m:sSubPr&gt;&lt;m:e&gt;&lt;m:r&gt;&lt;w:rPr&gt;&lt;w:rFonts w:ascii=&quot;Cambria Math&quot; w:h-ansi=&quot;Cambria Math&quot;/&gt;&lt;wx:font wx:val=&quot;Cambria Math&quot;/&gt;&lt;w:i/&gt;&lt;w:color w:val=&quot;000000&quot;/&gt;&lt;w:lang w:fareast=&quot;KO&quot;/&gt;&lt;/w:rPr&gt;&lt;m:t&gt;t&lt;/m:t&gt;&lt;/m:r&gt;&lt;/m:e&gt;&lt;m:sub&gt;&lt;m:r&gt;&lt;w:rPr&gt;&lt;w:rFonts w:ascii=&quot;Cambria Math&quot; w:h-ansi=&quot;Cambria Math&quot;/&gt;&lt;wx:font wx:val=&quot;Cambria Math&quot;/&gt;&lt;w:i/&gt;&lt;w:color w:val=&quot;000000&quot;/&gt;&lt;w:lang w:fareast=&quot;KO&quot;/&gt;&lt;/w:rPr&gt;&lt;m:t&gt;i&lt;/m:t&gt;&lt;/m:r&gt;&lt;/m:sub&gt;&lt;/m:sSub&gt;&lt;m:r&gt;&lt;m:rPr&gt;&lt;m:sty m:val=&quot;p&quot;/&gt;&lt;/m:rPr&gt;&lt;w:rPr&gt;&lt;w:rFonts w:ascii=&quot;Cambria Math&quot; w:h-ansi=&quot;Cambria Math&quot;/&gt;&lt;wx:font wx:val=&quot;Cambria Math&quot;/&gt;&lt;w:color w:val=&quot;000000&quot;/&gt;&lt;w:lang w:fareast=&quot;KO&quot;/&gt;&lt;/w:rPr&gt;&lt;m:t&gt;,&lt;/m:t&gt;&lt;/m:r&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7" o:title="" chromakey="white"/>
          </v:shape>
        </w:pict>
      </w:r>
      <w:r>
        <w:rPr>
          <w:lang w:eastAsia="ja-JP"/>
        </w:rPr>
        <w:instrText xml:space="preserve"> </w:instrText>
      </w:r>
      <w:r>
        <w:rPr>
          <w:lang w:eastAsia="ja-JP"/>
        </w:rPr>
        <w:fldChar w:fldCharType="separate"/>
      </w:r>
      <w:r w:rsidR="00EF1A7F">
        <w:rPr>
          <w:position w:val="-5"/>
        </w:rPr>
        <w:pict w14:anchorId="5160CD17">
          <v:shape id="_x0000_i1138" type="#_x0000_t75" style="width:34.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2B3B&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12B3B&quot; wsp:rsidP=&quot;00A12B3B&quot;&gt;&lt;m:oMathPara&gt;&lt;m:oMath&gt;&lt;m:r&gt;&lt;w:rPr&gt;&lt;w:rFonts w:ascii=&quot;Cambria Math&quot; w:h-ansi=&quot;Cambria Math&quot;/&gt;&lt;wx:font wx:val=&quot;Cambria Math&quot;/&gt;&lt;w:i/&gt;&lt;w:color w:val=&quot;000000&quot;/&gt;&lt;w:lang w:fareast=&quot;KO&quot;/&gt;&lt;/w:rPr&gt;&lt;m:t&gt; Ï†&lt;/m:t&gt;&lt;/m:r&gt;&lt;m:d&gt;&lt;m:dPr&gt;&lt;m:ctrlPr&gt;&lt;w:rPr&gt;&lt;w:rFonts w:ascii=&quot;Cambria Math&quot; w:h-ansi=&quot;Cambria Math&quot;/&gt;&lt;wx:font wx:val=&quot;Cambria Math&quot;/&gt;&lt;w:color w:val=&quot;000000&quot;/&gt;&lt;w:lang w:fareast=&quot;KO&quot;/&gt;&lt;/w:rPr&gt;&lt;/m:ctrlPr&gt;&lt;/m:dPr&gt;&lt;m:e&gt;&lt;m:sSub&gt;&lt;m:sSubPr&gt;&lt;m:ctrlPr&gt;&lt;w:rPr&gt;&lt;w:rFonts w:ascii=&quot;Cambria Math&quot; w:h-ansi=&quot;Cambria Math&quot;/&gt;&lt;wx:font wx:val=&quot;Cambria Math&quot;/&gt;&lt;w:i/&gt;&lt;w:i-cs/&gt;&lt;w:color w:val=&quot;000000&quot;/&gt;&lt;w:lang w:fareast=&quot;KO&quot;/&gt;&lt;/w:rPr&gt;&lt;/m:ctrlPr&gt;&lt;/m:sSubPr&gt;&lt;m:e&gt;&lt;m:r&gt;&lt;w:rPr&gt;&lt;w:rFonts w:ascii=&quot;Cambria Math&quot; w:h-ansi=&quot;Cambria Math&quot;/&gt;&lt;wx:font wx:val=&quot;Cambria Math&quot;/&gt;&lt;w:i/&gt;&lt;w:color w:val=&quot;000000&quot;/&gt;&lt;w:lang w:fareast=&quot;KO&quot;/&gt;&lt;/w:rPr&gt;&lt;m:t&gt;t&lt;/m:t&gt;&lt;/m:r&gt;&lt;/m:e&gt;&lt;m:sub&gt;&lt;m:r&gt;&lt;w:rPr&gt;&lt;w:rFonts w:ascii=&quot;Cambria Math&quot; w:h-ansi=&quot;Cambria Math&quot;/&gt;&lt;wx:font wx:val=&quot;Cambria Math&quot;/&gt;&lt;w:i/&gt;&lt;w:color w:val=&quot;000000&quot;/&gt;&lt;w:lang w:fareast=&quot;KO&quot;/&gt;&lt;/w:rPr&gt;&lt;m:t&gt;i&lt;/m:t&gt;&lt;/m:r&gt;&lt;/m:sub&gt;&lt;/m:sSub&gt;&lt;m:r&gt;&lt;m:rPr&gt;&lt;m:sty m:val=&quot;p&quot;/&gt;&lt;/m:rPr&gt;&lt;w:rPr&gt;&lt;w:rFonts w:ascii=&quot;Cambria Math&quot; w:h-ansi=&quot;Cambria Math&quot;/&gt;&lt;wx:font wx:val=&quot;Cambria Math&quot;/&gt;&lt;w:color w:val=&quot;000000&quot;/&gt;&lt;w:lang w:fareast=&quot;KO&quot;/&gt;&lt;/w:rPr&gt;&lt;m:t&gt;,&lt;/m:t&gt;&lt;/m:r&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7" o:title="" chromakey="white"/>
          </v:shape>
        </w:pict>
      </w:r>
      <w:r>
        <w:rPr>
          <w:lang w:eastAsia="ja-JP"/>
        </w:rPr>
        <w:fldChar w:fldCharType="end"/>
      </w:r>
      <w:r>
        <w:rPr>
          <w:lang w:eastAsia="ja-JP"/>
        </w:rPr>
        <w:t xml:space="preserve"> by adding multiples of 2 * π when absolute phase jumps between consecutive time instances </w:t>
      </w:r>
      <w:r>
        <w:rPr>
          <w:lang w:eastAsia="ja-JP"/>
        </w:rPr>
        <w:fldChar w:fldCharType="begin"/>
      </w:r>
      <w:r>
        <w:rPr>
          <w:lang w:eastAsia="ja-JP"/>
        </w:rPr>
        <w:instrText xml:space="preserve"> QUOTE </w:instrText>
      </w:r>
      <w:r w:rsidR="00EF1A7F">
        <w:rPr>
          <w:position w:val="-5"/>
        </w:rPr>
        <w:pict w14:anchorId="09A8CA25">
          <v:shape id="_x0000_i1139" type="#_x0000_t75" style="width:6.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1A4F&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F21A4F&quot; wsp:rsidP=&quot;00F21A4F&quot;&gt;&lt;m:oMathPara&gt;&lt;m:oMath&gt;&lt;m:sSub&gt;&lt;m:sSubPr&gt;&lt;m:ctrlPr&gt;&lt;w:rPr&gt;&lt;w:rFonts w:ascii=&quot;Cambria Math&quot; w:h-ansi=&quot;Cambria Math&quot;/&gt;&lt;wx:font wx:val=&quot;Cambria Math&quot;/&gt;&lt;w:color w:val=&quot;000000&quot;/&gt;&lt;w:lang w:fareast=&quot;KO&quot;/&gt;&lt;/w:rPr&gt;&lt;/m:ctrlPr&gt;&lt;/m:sSubPr&gt;&lt;m:e&gt;&lt;m:r&gt;&lt;w:rPr&gt;&lt;w:rFonts w:ascii=&quot;Cambria Math&quot; w:h-ansi=&quot;Cambria Math&quot;/&gt;&lt;wx:font wx:val=&quot;Cambria Math&quot;/&gt;&lt;w:i/&gt;&lt;w:color w:val=&quot;000000&quot;/&gt;&lt;w:lang w:fareast=&quot;KO&quot;/&gt;&lt;/w:rPr&gt;&lt;m:t&gt;t&lt;/m:t&gt;&lt;/m:r&gt;&lt;/m:e&gt;&lt;m:sub&gt;&lt;m:r&gt;&lt;w:rPr&gt;&lt;w:rFonts w:ascii=&quot;Cambria Math&quot; w:h-ansi=&quot;Cambria Math&quot;/&gt;&lt;wx:font wx:val=&quot;Cambria Math&quot;/&gt;&lt;w:i/&gt;&lt;w:color w:val=&quot;000000&quot;/&gt;&lt;w:lang w:fareast=&quot;KO&quot;/&gt;&lt;/w:rPr&gt;&lt;m:t&gt;i&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8" o:title="" chromakey="white"/>
          </v:shape>
        </w:pict>
      </w:r>
      <w:r>
        <w:rPr>
          <w:lang w:eastAsia="ja-JP"/>
        </w:rPr>
        <w:instrText xml:space="preserve"> </w:instrText>
      </w:r>
      <w:r>
        <w:rPr>
          <w:lang w:eastAsia="ja-JP"/>
        </w:rPr>
        <w:fldChar w:fldCharType="separate"/>
      </w:r>
      <w:r w:rsidR="00EF1A7F">
        <w:rPr>
          <w:position w:val="-5"/>
        </w:rPr>
        <w:pict w14:anchorId="2B5F984D">
          <v:shape id="_x0000_i1140" type="#_x0000_t75" style="width:6.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1A4F&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F21A4F&quot; wsp:rsidP=&quot;00F21A4F&quot;&gt;&lt;m:oMathPara&gt;&lt;m:oMath&gt;&lt;m:sSub&gt;&lt;m:sSubPr&gt;&lt;m:ctrlPr&gt;&lt;w:rPr&gt;&lt;w:rFonts w:ascii=&quot;Cambria Math&quot; w:h-ansi=&quot;Cambria Math&quot;/&gt;&lt;wx:font wx:val=&quot;Cambria Math&quot;/&gt;&lt;w:color w:val=&quot;000000&quot;/&gt;&lt;w:lang w:fareast=&quot;KO&quot;/&gt;&lt;/w:rPr&gt;&lt;/m:ctrlPr&gt;&lt;/m:sSubPr&gt;&lt;m:e&gt;&lt;m:r&gt;&lt;w:rPr&gt;&lt;w:rFonts w:ascii=&quot;Cambria Math&quot; w:h-ansi=&quot;Cambria Math&quot;/&gt;&lt;wx:font wx:val=&quot;Cambria Math&quot;/&gt;&lt;w:i/&gt;&lt;w:color w:val=&quot;000000&quot;/&gt;&lt;w:lang w:fareast=&quot;KO&quot;/&gt;&lt;/w:rPr&gt;&lt;m:t&gt;t&lt;/m:t&gt;&lt;/m:r&gt;&lt;/m:e&gt;&lt;m:sub&gt;&lt;m:r&gt;&lt;w:rPr&gt;&lt;w:rFonts w:ascii=&quot;Cambria Math&quot; w:h-ansi=&quot;Cambria Math&quot;/&gt;&lt;wx:font wx:val=&quot;Cambria Math&quot;/&gt;&lt;w:i/&gt;&lt;w:color w:val=&quot;000000&quot;/&gt;&lt;w:lang w:fareast=&quot;KO&quot;/&gt;&lt;/w:rPr&gt;&lt;m:t&gt;i&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8" o:title="" chromakey="white"/>
          </v:shape>
        </w:pict>
      </w:r>
      <w:r>
        <w:rPr>
          <w:lang w:eastAsia="ja-JP"/>
        </w:rPr>
        <w:fldChar w:fldCharType="end"/>
      </w:r>
      <w:r>
        <w:rPr>
          <w:lang w:eastAsia="ja-JP"/>
        </w:rPr>
        <w:t xml:space="preserve"> are greater than or equal to the jump tolerance of π radians. </w:t>
      </w:r>
    </w:p>
    <w:p w14:paraId="28A0DD46" w14:textId="77777777" w:rsidR="004D3FFD" w:rsidRDefault="002C252C" w:rsidP="00A3240B">
      <w:pPr>
        <w:pStyle w:val="B20"/>
        <w:rPr>
          <w:lang w:eastAsia="ja-JP"/>
        </w:rPr>
      </w:pPr>
      <w:r>
        <w:rPr>
          <w:lang w:eastAsia="ja-JP"/>
        </w:rPr>
        <w:t>-</w:t>
      </w:r>
      <w:r>
        <w:rPr>
          <w:lang w:eastAsia="ja-JP"/>
        </w:rPr>
        <w:tab/>
        <w:t>This process creates an average amplitude and phase for each demodulation reference signal subcarrier (i.e. every second subcarrier).</w:t>
      </w:r>
    </w:p>
    <w:p w14:paraId="3E5596C1" w14:textId="77777777" w:rsidR="004D3FFD" w:rsidRDefault="002C252C" w:rsidP="00A3240B">
      <w:pPr>
        <w:pStyle w:val="EQ"/>
        <w:rPr>
          <w:lang w:eastAsia="ko-KR"/>
        </w:rPr>
      </w:pPr>
      <w:r>
        <w:rPr>
          <w:lang w:eastAsia="ja-JP"/>
        </w:rPr>
        <w:tab/>
      </w:r>
      <w:r>
        <w:rPr>
          <w:lang w:eastAsia="ko-KR"/>
        </w:rPr>
        <w:fldChar w:fldCharType="begin"/>
      </w:r>
      <w:r>
        <w:rPr>
          <w:lang w:eastAsia="ko-KR"/>
        </w:rPr>
        <w:instrText xml:space="preserve"> QUOTE </w:instrText>
      </w:r>
      <w:r w:rsidR="00EF1A7F">
        <w:rPr>
          <w:position w:val="-11"/>
        </w:rPr>
        <w:pict w14:anchorId="0D6297EB">
          <v:shape id="_x0000_i1141" type="#_x0000_t75" style="width:71.65pt;height:19.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9549E&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E9549E&quot; wsp:rsidP=&quot;00E9549E&quot;&gt;&lt;m:oMathPara&gt;&lt;m:oMath&gt;&lt;m:r&gt;&lt;w:rPr&gt;&lt;w:rFonts w:ascii=&quot;Cambria Math&quot; w:h-ansi=&quot;Cambria Math&quot;/&gt;&lt;wx:font wx:val=&quot;Cambria Math&quot;/&gt;&lt;w:i/&gt;&lt;w:noProof/&gt;&lt;w:color w:val=&quot;000000&quot;/&gt;&lt;w:lang w:fareast=&quot;KO&quot;/&gt;&lt;/w:rPr&gt;&lt;m:t&gt;a&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f&lt;/m:t&gt;&lt;/m:r&gt;&lt;/m:e&gt;&lt;/m:d&gt;&lt;m:r&gt;&lt;m:rPr&gt;&lt;m:sty m:val=&quot;p&quot;/&gt;&lt;/m:rPr&gt;&lt;w:rPr&gt;&lt;w:rFonts w:ascii=&quot;Cambria Math&quot; w:h-ansi=&quot;Cambria Math&quot;/&gt;&lt;wx:font wx:val=&quot;Cambria Math&quot;/&gt;&lt;w:noProof/&gt;&lt;w:color w:val=&quot;000000&quot;/&gt;&lt;w:lang w:fareast=&quot;KO&quot;/&gt;&lt;/w:rPr&gt;&lt;m:t&gt;=&lt;/m:t&gt;&lt;/m:r&gt;&lt;m:f&gt;&lt;m:fPr&gt;&lt;m:ctrlPr&gt;&lt;w:rPr&gt;&lt;w:rFonts w:ascii=&quot;Cambria Math&quot; w:h-ansi=&quot;Cambria Math&quot;/&gt;&lt;wx:font wx:val=&quot;Cambria Math&quot;/&gt;&lt;w:noProof/&gt;&lt;w:color w:val=&quot;000000&quot;/&gt;&lt;w:lang w:fareast=&quot;KO&quot;/&gt;&lt;/w:rPr&gt;&lt;/m:ctrlPr&gt;&lt;/m:fPr&gt;&lt;m:num&gt;&lt;m:nary&gt;&lt;m:naryPr&gt;&lt;m:chr m:val=&quot;âˆ‘&quot;/&gt;&lt;m:limLoc m:val=&quot;undOvr&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i&lt;/m:t&gt;&lt;/m:r&gt;&lt;m:r&gt;&lt;m:rPr&gt;&lt;m:sty m:val=&quot;p&quot;/&gt;&lt;/m:rPr&gt;&lt;w:rPr&gt;&lt;w:rFonts w:ascii=&quot;Cambria Math&quot; w:h-ansi=&quot;Cambria Math&quot;/&gt;&lt;wx:font wx:val=&quot;Cambria Math&quot;/&gt;&lt;w:noProof/&gt;&lt;w:color w:val=&quot;000000&quot;/&gt;&lt;w:lang w:fareast=&quot;KO&quot;/&gt;&lt;/w:rPr&gt;&lt;m:t&gt;=1&lt;/m:t&gt;&lt;/m:r&gt;&lt;/m:sub&gt;&lt;m:sup&gt;&lt;m:r&gt;&lt;w:rPr&gt;&lt;w:rFonts w:ascii=&quot;Cambria Math&quot; w:h-ansi=&quot;Cambria Math&quot;/&gt;&lt;wx:font wx:val=&quot;Cambria Math&quot;/&gt;&lt;w:i/&gt;&lt;w:noProof/&gt;&lt;w:color w:val=&quot;000000&quot;/&gt;&lt;w:lang w:fareast=&quot;KO&quot;/&gt;&lt;/w:rPr&gt;&lt;m:t&gt;N&lt;/m:t&gt;&lt;/m:r&gt;&lt;/m:sup&gt;&lt;m:e&gt;&lt;m:r&gt;&lt;w:rPr&gt;&lt;w:rFonts w:ascii=&quot;Cambria Math&quot; w:h-ansi=&quot;Cambria Math&quot;/&gt;&lt;wx:font wx:val=&quot;Cambria Math&quot;/&gt;&lt;w:i/&gt;&lt;w:noProof/&gt;&lt;w:color w:val=&quot;000000&quot;/&gt;&lt;w:lang w:fareast=&quot;KO&quot;/&gt;&lt;/w:rPr&gt;&lt;m:t&gt;a&lt;/m:t&gt;&lt;/m:r&gt;&lt;m:d&gt;&lt;m:dPr&gt;&lt;m:ctrlPr&gt;&lt;w:rPr&gt;&lt;w:rFonts w:ascii=&quot;Cambria Math&quot; w:h-ansi=&quot;Cambria Math&quot;/&gt;&lt;wx:font wx:val=&quot;Cambria Math&quot;/&gt;&lt;w:noProof/&gt;&lt;w:color w:val=&quot;000000&quot;/&gt;&lt;w:lang w:fareast=&quot;KO&quot;/&gt;&lt;/w:rPr&gt;&lt;/m:ctrlPr&gt;&lt;/m:dPr&gt;&lt;m:e&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t&lt;/m:t&gt;&lt;/m:r&gt;&lt;/m:e&gt;&lt;m:sub&gt;&lt;m:r&gt;&lt;w:rPr&gt;&lt;w:rFonts w:ascii=&quot;Cambria Math&quot; w:h-ansi=&quot;Cambria Math&quot;/&gt;&lt;wx:font wx:val=&quot;Cambria Math&quot;/&gt;&lt;w:i/&gt;&lt;w:noProof/&gt;&lt;w:color w:val=&quot;000000&quot;/&gt;&lt;w:lang w:fareast=&quot;KO&quot;/&gt;&lt;/w:rPr&gt;&lt;m:t&gt;i&lt;/m:t&gt;&lt;/m:r&gt;&lt;/m:sub&gt;&lt;/m:sSub&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f&lt;/m:t&gt;&lt;/m:r&gt;&lt;/m:e&gt;&lt;/m:d&gt;&lt;/m:e&gt;&lt;/m:nary&gt;&lt;/m:num&gt;&lt;m:den&gt;&lt;m:r&gt;&lt;w:rPr&gt;&lt;w:rFonts w:ascii=&quot;Cambria Math&quot; w:h-ansi=&quot;Cambria Math&quot;/&gt;&lt;wx:font wx:val=&quot;Cambria Math&quot;/&gt;&lt;w:i/&gt;&lt;w:noProof/&gt;&lt;w:color w:val=&quot;000000&quot;/&gt;&lt;w:lang w:fareast=&quot;KO&quot;/&gt;&lt;/w:rPr&gt;&lt;m:t&gt;N&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9" o:title="" chromakey="white"/>
          </v:shape>
        </w:pict>
      </w:r>
      <w:r>
        <w:rPr>
          <w:lang w:eastAsia="ko-KR"/>
        </w:rPr>
        <w:instrText xml:space="preserve"> </w:instrText>
      </w:r>
      <w:r>
        <w:rPr>
          <w:lang w:eastAsia="ko-KR"/>
        </w:rPr>
        <w:fldChar w:fldCharType="separate"/>
      </w:r>
      <w:r w:rsidR="00EF1A7F">
        <w:rPr>
          <w:position w:val="-11"/>
        </w:rPr>
        <w:pict w14:anchorId="1A6AD2F6">
          <v:shape id="_x0000_i1142" type="#_x0000_t75" style="width:71.65pt;height:19.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9549E&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E9549E&quot; wsp:rsidP=&quot;00E9549E&quot;&gt;&lt;m:oMathPara&gt;&lt;m:oMath&gt;&lt;m:r&gt;&lt;w:rPr&gt;&lt;w:rFonts w:ascii=&quot;Cambria Math&quot; w:h-ansi=&quot;Cambria Math&quot;/&gt;&lt;wx:font wx:val=&quot;Cambria Math&quot;/&gt;&lt;w:i/&gt;&lt;w:noProof/&gt;&lt;w:color w:val=&quot;000000&quot;/&gt;&lt;w:lang w:fareast=&quot;KO&quot;/&gt;&lt;/w:rPr&gt;&lt;m:t&gt;a&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f&lt;/m:t&gt;&lt;/m:r&gt;&lt;/m:e&gt;&lt;/m:d&gt;&lt;m:r&gt;&lt;m:rPr&gt;&lt;m:sty m:val=&quot;p&quot;/&gt;&lt;/m:rPr&gt;&lt;w:rPr&gt;&lt;w:rFonts w:ascii=&quot;Cambria Math&quot; w:h-ansi=&quot;Cambria Math&quot;/&gt;&lt;wx:font wx:val=&quot;Cambria Math&quot;/&gt;&lt;w:noProof/&gt;&lt;w:color w:val=&quot;000000&quot;/&gt;&lt;w:lang w:fareast=&quot;KO&quot;/&gt;&lt;/w:rPr&gt;&lt;m:t&gt;=&lt;/m:t&gt;&lt;/m:r&gt;&lt;m:f&gt;&lt;m:fPr&gt;&lt;m:ctrlPr&gt;&lt;w:rPr&gt;&lt;w:rFonts w:ascii=&quot;Cambria Math&quot; w:h-ansi=&quot;Cambria Math&quot;/&gt;&lt;wx:font wx:val=&quot;Cambria Math&quot;/&gt;&lt;w:noProof/&gt;&lt;w:color w:val=&quot;000000&quot;/&gt;&lt;w:lang w:fareast=&quot;KO&quot;/&gt;&lt;/w:rPr&gt;&lt;/m:ctrlPr&gt;&lt;/m:fPr&gt;&lt;m:num&gt;&lt;m:nary&gt;&lt;m:naryPr&gt;&lt;m:chr m:val=&quot;âˆ‘&quot;/&gt;&lt;m:limLoc m:val=&quot;undOvr&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i&lt;/m:t&gt;&lt;/m:r&gt;&lt;m:r&gt;&lt;m:rPr&gt;&lt;m:sty m:val=&quot;p&quot;/&gt;&lt;/m:rPr&gt;&lt;w:rPr&gt;&lt;w:rFonts w:ascii=&quot;Cambria Math&quot; w:h-ansi=&quot;Cambria Math&quot;/&gt;&lt;wx:font wx:val=&quot;Cambria Math&quot;/&gt;&lt;w:noProof/&gt;&lt;w:color w:val=&quot;000000&quot;/&gt;&lt;w:lang w:fareast=&quot;KO&quot;/&gt;&lt;/w:rPr&gt;&lt;m:t&gt;=1&lt;/m:t&gt;&lt;/m:r&gt;&lt;/m:sub&gt;&lt;m:sup&gt;&lt;m:r&gt;&lt;w:rPr&gt;&lt;w:rFonts w:ascii=&quot;Cambria Math&quot; w:h-ansi=&quot;Cambria Math&quot;/&gt;&lt;wx:font wx:val=&quot;Cambria Math&quot;/&gt;&lt;w:i/&gt;&lt;w:noProof/&gt;&lt;w:color w:val=&quot;000000&quot;/&gt;&lt;w:lang w:fareast=&quot;KO&quot;/&gt;&lt;/w:rPr&gt;&lt;m:t&gt;N&lt;/m:t&gt;&lt;/m:r&gt;&lt;/m:sup&gt;&lt;m:e&gt;&lt;m:r&gt;&lt;w:rPr&gt;&lt;w:rFonts w:ascii=&quot;Cambria Math&quot; w:h-ansi=&quot;Cambria Math&quot;/&gt;&lt;wx:font wx:val=&quot;Cambria Math&quot;/&gt;&lt;w:i/&gt;&lt;w:noProof/&gt;&lt;w:color w:val=&quot;000000&quot;/&gt;&lt;w:lang w:fareast=&quot;KO&quot;/&gt;&lt;/w:rPr&gt;&lt;m:t&gt;a&lt;/m:t&gt;&lt;/m:r&gt;&lt;m:d&gt;&lt;m:dPr&gt;&lt;m:ctrlPr&gt;&lt;w:rPr&gt;&lt;w:rFonts w:ascii=&quot;Cambria Math&quot; w:h-ansi=&quot;Cambria Math&quot;/&gt;&lt;wx:font wx:val=&quot;Cambria Math&quot;/&gt;&lt;w:noProof/&gt;&lt;w:color w:val=&quot;000000&quot;/&gt;&lt;w:lang w:fareast=&quot;KO&quot;/&gt;&lt;/w:rPr&gt;&lt;/m:ctrlPr&gt;&lt;/m:dPr&gt;&lt;m:e&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t&lt;/m:t&gt;&lt;/m:r&gt;&lt;/m:e&gt;&lt;m:sub&gt;&lt;m:r&gt;&lt;w:rPr&gt;&lt;w:rFonts w:ascii=&quot;Cambria Math&quot; w:h-ansi=&quot;Cambria Math&quot;/&gt;&lt;wx:font wx:val=&quot;Cambria Math&quot;/&gt;&lt;w:i/&gt;&lt;w:noProof/&gt;&lt;w:color w:val=&quot;000000&quot;/&gt;&lt;w:lang w:fareast=&quot;KO&quot;/&gt;&lt;/w:rPr&gt;&lt;m:t&gt;i&lt;/m:t&gt;&lt;/m:r&gt;&lt;/m:sub&gt;&lt;/m:sSub&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f&lt;/m:t&gt;&lt;/m:r&gt;&lt;/m:e&gt;&lt;/m:d&gt;&lt;/m:e&gt;&lt;/m:nary&gt;&lt;/m:num&gt;&lt;m:den&gt;&lt;m:r&gt;&lt;w:rPr&gt;&lt;w:rFonts w:ascii=&quot;Cambria Math&quot; w:h-ansi=&quot;Cambria Math&quot;/&gt;&lt;wx:font wx:val=&quot;Cambria Math&quot;/&gt;&lt;w:i/&gt;&lt;w:noProof/&gt;&lt;w:color w:val=&quot;000000&quot;/&gt;&lt;w:lang w:fareast=&quot;KO&quot;/&gt;&lt;/w:rPr&gt;&lt;m:t&gt;N&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9" o:title="" chromakey="white"/>
          </v:shape>
        </w:pict>
      </w:r>
      <w:r>
        <w:rPr>
          <w:lang w:eastAsia="ko-KR"/>
        </w:rPr>
        <w:fldChar w:fldCharType="end"/>
      </w:r>
    </w:p>
    <w:p w14:paraId="74853929" w14:textId="77777777" w:rsidR="004D3FFD" w:rsidRDefault="002C252C" w:rsidP="00A3240B">
      <w:pPr>
        <w:pStyle w:val="EQ"/>
        <w:rPr>
          <w:lang w:eastAsia="ja-JP"/>
        </w:rPr>
      </w:pPr>
      <w:r>
        <w:rPr>
          <w:lang w:eastAsia="ko-KR"/>
        </w:rPr>
        <w:tab/>
      </w:r>
      <w:r>
        <w:rPr>
          <w:lang w:eastAsia="ja-JP"/>
        </w:rPr>
        <w:fldChar w:fldCharType="begin"/>
      </w:r>
      <w:r>
        <w:rPr>
          <w:lang w:eastAsia="ja-JP"/>
        </w:rPr>
        <w:instrText xml:space="preserve"> QUOTE </w:instrText>
      </w:r>
      <w:r w:rsidR="00EF1A7F">
        <w:rPr>
          <w:position w:val="-11"/>
        </w:rPr>
        <w:pict w14:anchorId="0F2BF0E0">
          <v:shape id="_x0000_i1143" type="#_x0000_t75" style="width:73.15pt;height:19.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2492&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B2492&quot; wsp:rsidP=&quot;003B2492&quot;&gt;&lt;m:oMathPara&gt;&lt;m:oMath&gt;&lt;m:r&gt;&lt;w:rPr&gt;&lt;w:rFonts w:ascii=&quot;Cambria Math&quot; w:h-ansi=&quot;Cambria Math&quot;/&gt;&lt;wx:font wx:val=&quot;Cambria Math&quot;/&gt;&lt;w:i/&gt;&lt;w:noProof/&gt;&lt;w:color w:val=&quot;000000&quot;/&gt;&lt;w:lang w:fareast=&quot;KO&quot;/&gt;&lt;/w:rPr&gt;&lt;m:t&gt;Ï†&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f&lt;/m:t&gt;&lt;/m:r&gt;&lt;/m:e&gt;&lt;/m:d&gt;&lt;m:r&gt;&lt;m:rPr&gt;&lt;m:sty m:val=&quot;p&quot;/&gt;&lt;/m:rPr&gt;&lt;w:rPr&gt;&lt;w:rFonts w:ascii=&quot;Cambria Math&quot; w:h-ansi=&quot;Cambria Math&quot;/&gt;&lt;wx:font wx:val=&quot;Cambria Math&quot;/&gt;&lt;w:noProof/&gt;&lt;w:color w:val=&quot;000000&quot;/&gt;&lt;w:lang w:fareast=&quot;KO&quot;/&gt;&lt;/w:rPr&gt;&lt;m:t&gt;=&lt;/m:t&gt;&lt;/m:r&gt;&lt;m:f&gt;&lt;m:fPr&gt;&lt;m:ctrlPr&gt;&lt;w:rPr&gt;&lt;w:rFonts w:ascii=&quot;Cambria Math&quot; w:h-ansi=&quot;Cambria Math&quot;/&gt;&lt;wx:font wx:val=&quot;Cambria Math&quot;/&gt;&lt;w:noProof/&gt;&lt;w:color w:val=&quot;000000&quot;/&gt;&lt;w:lang w:fareast=&quot;KO&quot;/&gt;&lt;/w:rPr&gt;&lt;/m:ctrlPr&gt;&lt;/m:fPr&gt;&lt;m:num&gt;&lt;m:nary&gt;&lt;m:naryPr&gt;&lt;m:chr m:val=&quot;âˆ‘&quot;/&gt;&lt;m:limLoc m:val=&quot;undOvr&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i&lt;/m:t&gt;&lt;/m:r&gt;&lt;m:r&gt;&lt;m:rPr&gt;&lt;m:sty m:val=&quot;p&quot;/&gt;&lt;/m:rPr&gt;&lt;w:rPr&gt;&lt;w:rFonts w:ascii=&quot;Cambria Math&quot; w:h-ansi=&quot;Cambria Math&quot;/&gt;&lt;wx:font wx:val=&quot;Cambria Math&quot;/&gt;&lt;w:noProof/&gt;&lt;w:color w:val=&quot;000000&quot;/&gt;&lt;w:lang w:fareast=&quot;KO&quot;/&gt;&lt;/w:rPr&gt;&lt;m:t&gt;=1&lt;/m:t&gt;&lt;/m:r&gt;&lt;/m:sub&gt;&lt;m:sup&gt;&lt;m:r&gt;&lt;w:rPr&gt;&lt;w:rFonts w:ascii=&quot;Cambria Math&quot; w:h-ansi=&quot;Cambria Math&quot;/&gt;&lt;wx:font wx:val=&quot;Cambria Math&quot;/&gt;&lt;w:i/&gt;&lt;w:noProof/&gt;&lt;w:color w:val=&quot;000000&quot;/&gt;&lt;w:lang w:fareast=&quot;KO&quot;/&gt;&lt;/w:rPr&gt;&lt;m:t&gt;N&lt;/m:t&gt;&lt;/m:r&gt;&lt;/m:sup&gt;&lt;m:e&gt;&lt;m:r&gt;&lt;w:rPr&gt;&lt;w:rFonts w:ascii=&quot;Cambria Math&quot; w:h-ansi=&quot;Cambria Math&quot;/&gt;&lt;wx:font wx:val=&quot;Cambria Math&quot;/&gt;&lt;w:i/&gt;&lt;w:noProof/&gt;&lt;w:color w:val=&quot;000000&quot;/&gt;&lt;w:lang w:fareast=&quot;KO&quot;/&gt;&lt;/w:rPr&gt;&lt;m:t&gt;Ï†&lt;/m:t&gt;&lt;/m:r&gt;&lt;m:d&gt;&lt;m:dPr&gt;&lt;m:ctrlPr&gt;&lt;w:rPr&gt;&lt;w:rFonts w:ascii=&quot;Cambria Math&quot; w:h-ansi=&quot;Cambria Math&quot;/&gt;&lt;wx:font wx:val=&quot;Cambria Math&quot;/&gt;&lt;w:noProof/&gt;&lt;w:color w:val=&quot;000000&quot;/&gt;&lt;w:lang w:fareast=&quot;KO&quot;/&gt;&lt;/w:rPr&gt;&lt;/m:ctrlPr&gt;&lt;/m:dPr&gt;&lt;m:e&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t&lt;/m:t&gt;&lt;/m:r&gt;&lt;/m:e&gt;&lt;m:sub&gt;&lt;m:r&gt;&lt;w:rPr&gt;&lt;w:rFonts w:ascii=&quot;Cambria Math&quot; w:h-ansi=&quot;Cambria Math&quot;/&gt;&lt;wx:font wx:val=&quot;Cambria Math&quot;/&gt;&lt;w:i/&gt;&lt;w:noProof/&gt;&lt;w:color w:val=&quot;000000&quot;/&gt;&lt;w:lang w:fareast=&quot;KO&quot;/&gt;&lt;/w:rPr&gt;&lt;m:t&gt;i&lt;/m:t&gt;&lt;/m:r&gt;&lt;/m:sub&gt;&lt;/m:sSub&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f&lt;/m:t&gt;&lt;/m:r&gt;&lt;/m:e&gt;&lt;/m:d&gt;&lt;/m:e&gt;&lt;/m:nary&gt;&lt;/m:num&gt;&lt;m:den&gt;&lt;m:r&gt;&lt;w:rPr&gt;&lt;w:rFonts w:ascii=&quot;Cambria Math&quot; w:h-ansi=&quot;Cambria Math&quot;/&gt;&lt;wx:font wx:val=&quot;Cambria Math&quot;/&gt;&lt;w:i/&gt;&lt;w:noProof/&gt;&lt;w:color w:val=&quot;000000&quot;/&gt;&lt;w:lang w:fareast=&quot;KO&quot;/&gt;&lt;/w:rPr&gt;&lt;m:t&gt;N&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0" o:title="" chromakey="white"/>
          </v:shape>
        </w:pict>
      </w:r>
      <w:r>
        <w:rPr>
          <w:lang w:eastAsia="ja-JP"/>
        </w:rPr>
        <w:instrText xml:space="preserve"> </w:instrText>
      </w:r>
      <w:r>
        <w:rPr>
          <w:lang w:eastAsia="ja-JP"/>
        </w:rPr>
        <w:fldChar w:fldCharType="separate"/>
      </w:r>
      <w:r w:rsidR="00EF1A7F">
        <w:rPr>
          <w:position w:val="-11"/>
        </w:rPr>
        <w:pict w14:anchorId="23C47C1F">
          <v:shape id="_x0000_i1144" type="#_x0000_t75" style="width:73.15pt;height:19.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2492&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B2492&quot; wsp:rsidP=&quot;003B2492&quot;&gt;&lt;m:oMathPara&gt;&lt;m:oMath&gt;&lt;m:r&gt;&lt;w:rPr&gt;&lt;w:rFonts w:ascii=&quot;Cambria Math&quot; w:h-ansi=&quot;Cambria Math&quot;/&gt;&lt;wx:font wx:val=&quot;Cambria Math&quot;/&gt;&lt;w:i/&gt;&lt;w:noProof/&gt;&lt;w:color w:val=&quot;000000&quot;/&gt;&lt;w:lang w:fareast=&quot;KO&quot;/&gt;&lt;/w:rPr&gt;&lt;m:t&gt;Ï†&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f&lt;/m:t&gt;&lt;/m:r&gt;&lt;/m:e&gt;&lt;/m:d&gt;&lt;m:r&gt;&lt;m:rPr&gt;&lt;m:sty m:val=&quot;p&quot;/&gt;&lt;/m:rPr&gt;&lt;w:rPr&gt;&lt;w:rFonts w:ascii=&quot;Cambria Math&quot; w:h-ansi=&quot;Cambria Math&quot;/&gt;&lt;wx:font wx:val=&quot;Cambria Math&quot;/&gt;&lt;w:noProof/&gt;&lt;w:color w:val=&quot;000000&quot;/&gt;&lt;w:lang w:fareast=&quot;KO&quot;/&gt;&lt;/w:rPr&gt;&lt;m:t&gt;=&lt;/m:t&gt;&lt;/m:r&gt;&lt;m:f&gt;&lt;m:fPr&gt;&lt;m:ctrlPr&gt;&lt;w:rPr&gt;&lt;w:rFonts w:ascii=&quot;Cambria Math&quot; w:h-ansi=&quot;Cambria Math&quot;/&gt;&lt;wx:font wx:val=&quot;Cambria Math&quot;/&gt;&lt;w:noProof/&gt;&lt;w:color w:val=&quot;000000&quot;/&gt;&lt;w:lang w:fareast=&quot;KO&quot;/&gt;&lt;/w:rPr&gt;&lt;/m:ctrlPr&gt;&lt;/m:fPr&gt;&lt;m:num&gt;&lt;m:nary&gt;&lt;m:naryPr&gt;&lt;m:chr m:val=&quot;âˆ‘&quot;/&gt;&lt;m:limLoc m:val=&quot;undOvr&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i&lt;/m:t&gt;&lt;/m:r&gt;&lt;m:r&gt;&lt;m:rPr&gt;&lt;m:sty m:val=&quot;p&quot;/&gt;&lt;/m:rPr&gt;&lt;w:rPr&gt;&lt;w:rFonts w:ascii=&quot;Cambria Math&quot; w:h-ansi=&quot;Cambria Math&quot;/&gt;&lt;wx:font wx:val=&quot;Cambria Math&quot;/&gt;&lt;w:noProof/&gt;&lt;w:color w:val=&quot;000000&quot;/&gt;&lt;w:lang w:fareast=&quot;KO&quot;/&gt;&lt;/w:rPr&gt;&lt;m:t&gt;=1&lt;/m:t&gt;&lt;/m:r&gt;&lt;/m:sub&gt;&lt;m:sup&gt;&lt;m:r&gt;&lt;w:rPr&gt;&lt;w:rFonts w:ascii=&quot;Cambria Math&quot; w:h-ansi=&quot;Cambria Math&quot;/&gt;&lt;wx:font wx:val=&quot;Cambria Math&quot;/&gt;&lt;w:i/&gt;&lt;w:noProof/&gt;&lt;w:color w:val=&quot;000000&quot;/&gt;&lt;w:lang w:fareast=&quot;KO&quot;/&gt;&lt;/w:rPr&gt;&lt;m:t&gt;N&lt;/m:t&gt;&lt;/m:r&gt;&lt;/m:sup&gt;&lt;m:e&gt;&lt;m:r&gt;&lt;w:rPr&gt;&lt;w:rFonts w:ascii=&quot;Cambria Math&quot; w:h-ansi=&quot;Cambria Math&quot;/&gt;&lt;wx:font wx:val=&quot;Cambria Math&quot;/&gt;&lt;w:i/&gt;&lt;w:noProof/&gt;&lt;w:color w:val=&quot;000000&quot;/&gt;&lt;w:lang w:fareast=&quot;KO&quot;/&gt;&lt;/w:rPr&gt;&lt;m:t&gt;Ï†&lt;/m:t&gt;&lt;/m:r&gt;&lt;m:d&gt;&lt;m:dPr&gt;&lt;m:ctrlPr&gt;&lt;w:rPr&gt;&lt;w:rFonts w:ascii=&quot;Cambria Math&quot; w:h-ansi=&quot;Cambria Math&quot;/&gt;&lt;wx:font wx:val=&quot;Cambria Math&quot;/&gt;&lt;w:noProof/&gt;&lt;w:color w:val=&quot;000000&quot;/&gt;&lt;w:lang w:fareast=&quot;KO&quot;/&gt;&lt;/w:rPr&gt;&lt;/m:ctrlPr&gt;&lt;/m:dPr&gt;&lt;m:e&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t&lt;/m:t&gt;&lt;/m:r&gt;&lt;/m:e&gt;&lt;m:sub&gt;&lt;m:r&gt;&lt;w:rPr&gt;&lt;w:rFonts w:ascii=&quot;Cambria Math&quot; w:h-ansi=&quot;Cambria Math&quot;/&gt;&lt;wx:font wx:val=&quot;Cambria Math&quot;/&gt;&lt;w:i/&gt;&lt;w:noProof/&gt;&lt;w:color w:val=&quot;000000&quot;/&gt;&lt;w:lang w:fareast=&quot;KO&quot;/&gt;&lt;/w:rPr&gt;&lt;m:t&gt;i&lt;/m:t&gt;&lt;/m:r&gt;&lt;/m:sub&gt;&lt;/m:sSub&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f&lt;/m:t&gt;&lt;/m:r&gt;&lt;/m:e&gt;&lt;/m:d&gt;&lt;/m:e&gt;&lt;/m:nary&gt;&lt;/m:num&gt;&lt;m:den&gt;&lt;m:r&gt;&lt;w:rPr&gt;&lt;w:rFonts w:ascii=&quot;Cambria Math&quot; w:h-ansi=&quot;Cambria Math&quot;/&gt;&lt;wx:font wx:val=&quot;Cambria Math&quot;/&gt;&lt;w:i/&gt;&lt;w:noProof/&gt;&lt;w:color w:val=&quot;000000&quot;/&gt;&lt;w:lang w:fareast=&quot;KO&quot;/&gt;&lt;/w:rPr&gt;&lt;m:t&gt;N&lt;/m:t&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0" o:title="" chromakey="white"/>
          </v:shape>
        </w:pict>
      </w:r>
      <w:r>
        <w:rPr>
          <w:lang w:eastAsia="ja-JP"/>
        </w:rPr>
        <w:fldChar w:fldCharType="end"/>
      </w:r>
    </w:p>
    <w:p w14:paraId="35EECBF0" w14:textId="3E4DD5A5" w:rsidR="004D3FFD" w:rsidRDefault="00A3240B" w:rsidP="00A3240B">
      <w:pPr>
        <w:pStyle w:val="B20"/>
        <w:rPr>
          <w:lang w:eastAsia="ko-KR"/>
        </w:rPr>
      </w:pPr>
      <w:r>
        <w:rPr>
          <w:lang w:eastAsia="ko-KR"/>
        </w:rPr>
        <w:t>-</w:t>
      </w:r>
      <w:r>
        <w:rPr>
          <w:lang w:eastAsia="ko-KR"/>
        </w:rPr>
        <w:tab/>
        <w:t xml:space="preserve">Where </w:t>
      </w:r>
      <w:r>
        <w:rPr>
          <w:i/>
          <w:iCs/>
          <w:lang w:eastAsia="ja-JP"/>
        </w:rPr>
        <w:t>N</w:t>
      </w:r>
      <w:r>
        <w:rPr>
          <w:i/>
          <w:lang w:eastAsia="ko-KR"/>
        </w:rPr>
        <w:t xml:space="preserve"> </w:t>
      </w:r>
      <w:r>
        <w:rPr>
          <w:lang w:eastAsia="ko-KR"/>
        </w:rPr>
        <w:t xml:space="preserve">is the number of demodulation reference signal time-domain locations </w:t>
      </w:r>
      <w:r>
        <w:rPr>
          <w:lang w:eastAsia="ko-KR"/>
        </w:rPr>
        <w:fldChar w:fldCharType="begin"/>
      </w:r>
      <w:r>
        <w:rPr>
          <w:lang w:eastAsia="ko-KR"/>
        </w:rPr>
        <w:instrText xml:space="preserve"> QUOTE </w:instrText>
      </w:r>
      <w:r w:rsidR="00EF1A7F">
        <w:rPr>
          <w:position w:val="-5"/>
        </w:rPr>
        <w:pict w14:anchorId="43DA7453">
          <v:shape id="_x0000_i1145" type="#_x0000_t75" style="width:6.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4B18&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594B18&quot; wsp:rsidP=&quot;00594B18&quot;&gt;&lt;m:oMathPara&gt;&lt;m:oMath&gt;&lt;m:sSub&gt;&lt;m:sSubPr&gt;&lt;m:ctrlPr&gt;&lt;w:rPr&gt;&lt;w:rFonts w:ascii=&quot;Cambria Math&quot; w:h-ansi=&quot;Cambria Math&quot;/&gt;&lt;wx:font wx:val=&quot;Cambria Math&quot;/&gt;&lt;w:color w:val=&quot;000000&quot;/&gt;&lt;w:lang w:fareast=&quot;KO&quot;/&gt;&lt;/w:rPr&gt;&lt;/m:ctrlPr&gt;&lt;/m:sSubPr&gt;&lt;m:e&gt;&lt;m:r&gt;&lt;w:rPr&gt;&lt;w:rFonts w:ascii=&quot;Cambria Math&quot; w:h-ansi=&quot;Cambria Math&quot;/&gt;&lt;wx:font wx:val=&quot;Cambria Math&quot;/&gt;&lt;w:i/&gt;&lt;w:color w:val=&quot;000000&quot;/&gt;&lt;w:lang w:fareast=&quot;KO&quot;/&gt;&lt;/w:rPr&gt;&lt;m:t&gt;t&lt;/m:t&gt;&lt;/m:r&gt;&lt;/m:e&gt;&lt;m:sub&gt;&lt;m:r&gt;&lt;w:rPr&gt;&lt;w:rFonts w:ascii=&quot;Cambria Math&quot; w:h-ansi=&quot;Cambria Math&quot;/&gt;&lt;wx:font wx:val=&quot;Cambria Math&quot;/&gt;&lt;w:i/&gt;&lt;w:color w:val=&quot;000000&quot;/&gt;&lt;w:lang w:fareast=&quot;KO&quot;/&gt;&lt;/w:rPr&gt;&lt;m:t&gt;i&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8" o:title="" chromakey="white"/>
          </v:shape>
        </w:pict>
      </w:r>
      <w:r>
        <w:rPr>
          <w:lang w:eastAsia="ko-KR"/>
        </w:rPr>
        <w:instrText xml:space="preserve"> </w:instrText>
      </w:r>
      <w:r>
        <w:rPr>
          <w:lang w:eastAsia="ko-KR"/>
        </w:rPr>
        <w:fldChar w:fldCharType="separate"/>
      </w:r>
      <w:r w:rsidR="00EF1A7F">
        <w:rPr>
          <w:position w:val="-5"/>
        </w:rPr>
        <w:pict w14:anchorId="2EAD5D6F">
          <v:shape id="_x0000_i1146" type="#_x0000_t75" style="width:6.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4B18&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594B18&quot; wsp:rsidP=&quot;00594B18&quot;&gt;&lt;m:oMathPara&gt;&lt;m:oMath&gt;&lt;m:sSub&gt;&lt;m:sSubPr&gt;&lt;m:ctrlPr&gt;&lt;w:rPr&gt;&lt;w:rFonts w:ascii=&quot;Cambria Math&quot; w:h-ansi=&quot;Cambria Math&quot;/&gt;&lt;wx:font wx:val=&quot;Cambria Math&quot;/&gt;&lt;w:color w:val=&quot;000000&quot;/&gt;&lt;w:lang w:fareast=&quot;KO&quot;/&gt;&lt;/w:rPr&gt;&lt;/m:ctrlPr&gt;&lt;/m:sSubPr&gt;&lt;m:e&gt;&lt;m:r&gt;&lt;w:rPr&gt;&lt;w:rFonts w:ascii=&quot;Cambria Math&quot; w:h-ansi=&quot;Cambria Math&quot;/&gt;&lt;wx:font wx:val=&quot;Cambria Math&quot;/&gt;&lt;w:i/&gt;&lt;w:color w:val=&quot;000000&quot;/&gt;&lt;w:lang w:fareast=&quot;KO&quot;/&gt;&lt;/w:rPr&gt;&lt;m:t&gt;t&lt;/m:t&gt;&lt;/m:r&gt;&lt;/m:e&gt;&lt;m:sub&gt;&lt;m:r&gt;&lt;w:rPr&gt;&lt;w:rFonts w:ascii=&quot;Cambria Math&quot; w:h-ansi=&quot;Cambria Math&quot;/&gt;&lt;wx:font wx:val=&quot;Cambria Math&quot;/&gt;&lt;w:i/&gt;&lt;w:color w:val=&quot;000000&quot;/&gt;&lt;w:lang w:fareast=&quot;KO&quot;/&gt;&lt;/w:rPr&gt;&lt;m:t&gt;i&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8" o:title="" chromakey="white"/>
          </v:shape>
        </w:pict>
      </w:r>
      <w:r>
        <w:rPr>
          <w:lang w:eastAsia="ko-KR"/>
        </w:rPr>
        <w:fldChar w:fldCharType="end"/>
      </w:r>
      <w:r>
        <w:rPr>
          <w:lang w:eastAsia="ko-KR"/>
        </w:rPr>
        <w:t xml:space="preserve"> from </w:t>
      </w:r>
      <w:r>
        <w:rPr>
          <w:lang w:eastAsia="ko-KR"/>
        </w:rPr>
        <w:fldChar w:fldCharType="begin"/>
      </w:r>
      <w:r>
        <w:rPr>
          <w:lang w:eastAsia="ko-KR"/>
        </w:rPr>
        <w:instrText xml:space="preserve"> QUOTE </w:instrText>
      </w:r>
      <w:r w:rsidR="00EF1A7F">
        <w:rPr>
          <w:position w:val="-5"/>
        </w:rPr>
        <w:pict w14:anchorId="4BE63787">
          <v:shape id="_x0000_i1147" type="#_x0000_t75" style="width:30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67D8&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C367D8&quot; wsp:rsidP=&quot;00C367D8&quot;&gt;&lt;m:oMathPara&gt;&lt;m:oMath&gt;&lt;m:r&gt;&lt;w:rPr&gt;&lt;w:rFonts w:ascii=&quot;Cambria Math&quot; w:fareast=&quot;Osaka&quot; w:h-ansi=&quot;Cambria Math&quot;/&gt;&lt;wx:font wx:val=&quot;Cambria Math&quot;/&gt;&lt;w:i/&gt;&lt;w:color w:val=&quot;000000&quot;/&gt;&lt;w:lang w:fareast=&quot;JA&quot;/&gt;&lt;/w:rPr&gt;&lt;m:t&gt;Z'&lt;/m:t&gt;&lt;/m:r&gt;&lt;m:d&gt;&lt;m:dPr&gt;&lt;m:ctrlPr&gt;&lt;w:rPr&gt;&lt;w:rFonts w:ascii=&quot;Cambria Math&quot; w:fareast=&quot;Osaka&quot; w:h-ansi=&quot;Cambria Math&quot;/&gt;&lt;wx:font wx:val=&quot;Cambria Math&quot;/&gt;&lt;w:i/&gt;&lt;w:color w:val=&quot;000000&quot;/&gt;&lt;w:lang w:fareast=&quot;JA&quot;/&gt;&lt;/w:rPr&gt;&lt;/m:ctrlPr&gt;&lt;/m:dPr&gt;&lt;m:e&gt;&lt;m:r&gt;&lt;w:rPr&gt;&lt;w:rFonts w:ascii=&quot;Cambria Math&quot; w:fareast=&quot;Osaka&quot; w:h-ansi=&quot;Cambria Math&quot;/&gt;&lt;wx:font wx:val=&quot;Cambria Math&quot;/&gt;&lt;w:i/&gt;&lt;w:color w:val=&quot;000000&quot;/&gt;&lt;w:lang w:fareast=&quot;JA&quot;/&gt;&lt;/w:rPr&gt;&lt;m:t&gt;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Pr>
          <w:lang w:eastAsia="ko-KR"/>
        </w:rPr>
        <w:instrText xml:space="preserve"> </w:instrText>
      </w:r>
      <w:r>
        <w:rPr>
          <w:lang w:eastAsia="ko-KR"/>
        </w:rPr>
        <w:fldChar w:fldCharType="separate"/>
      </w:r>
      <w:r w:rsidR="00EF1A7F">
        <w:rPr>
          <w:position w:val="-5"/>
        </w:rPr>
        <w:pict w14:anchorId="59ED0577">
          <v:shape id="_x0000_i1148" type="#_x0000_t75" style="width:30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67D8&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C367D8&quot; wsp:rsidP=&quot;00C367D8&quot;&gt;&lt;m:oMathPara&gt;&lt;m:oMath&gt;&lt;m:r&gt;&lt;w:rPr&gt;&lt;w:rFonts w:ascii=&quot;Cambria Math&quot; w:fareast=&quot;Osaka&quot; w:h-ansi=&quot;Cambria Math&quot;/&gt;&lt;wx:font wx:val=&quot;Cambria Math&quot;/&gt;&lt;w:i/&gt;&lt;w:color w:val=&quot;000000&quot;/&gt;&lt;w:lang w:fareast=&quot;JA&quot;/&gt;&lt;/w:rPr&gt;&lt;m:t&gt;Z'&lt;/m:t&gt;&lt;/m:r&gt;&lt;m:d&gt;&lt;m:dPr&gt;&lt;m:ctrlPr&gt;&lt;w:rPr&gt;&lt;w:rFonts w:ascii=&quot;Cambria Math&quot; w:fareast=&quot;Osaka&quot; w:h-ansi=&quot;Cambria Math&quot;/&gt;&lt;wx:font wx:val=&quot;Cambria Math&quot;/&gt;&lt;w:i/&gt;&lt;w:color w:val=&quot;000000&quot;/&gt;&lt;w:lang w:fareast=&quot;JA&quot;/&gt;&lt;/w:rPr&gt;&lt;/m:ctrlPr&gt;&lt;/m:dPr&gt;&lt;m:e&gt;&lt;m:r&gt;&lt;w:rPr&gt;&lt;w:rFonts w:ascii=&quot;Cambria Math&quot; w:fareast=&quot;Osaka&quot; w:h-ansi=&quot;Cambria Math&quot;/&gt;&lt;wx:font wx:val=&quot;Cambria Math&quot;/&gt;&lt;w:i/&gt;&lt;w:color w:val=&quot;000000&quot;/&gt;&lt;w:lang w:fareast=&quot;JA&quot;/&gt;&lt;/w:rPr&gt;&lt;m:t&gt;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Pr>
          <w:lang w:eastAsia="ko-KR"/>
        </w:rPr>
        <w:fldChar w:fldCharType="end"/>
      </w:r>
      <w:r>
        <w:rPr>
          <w:lang w:eastAsia="ko-KR"/>
        </w:rPr>
        <w:t xml:space="preserve"> for each demodulation reference signal subcarrier </w:t>
      </w:r>
      <w:r>
        <w:rPr>
          <w:i/>
          <w:lang w:eastAsia="ko-KR"/>
        </w:rPr>
        <w:t>f</w:t>
      </w:r>
      <w:r>
        <w:rPr>
          <w:lang w:eastAsia="ko-KR"/>
        </w:rPr>
        <w:t>.</w:t>
      </w:r>
    </w:p>
    <w:p w14:paraId="25127B59" w14:textId="77777777" w:rsidR="004D3FFD" w:rsidRDefault="002C252C" w:rsidP="00A3240B">
      <w:pPr>
        <w:pStyle w:val="B1"/>
        <w:rPr>
          <w:lang w:eastAsia="ja-JP"/>
        </w:rPr>
      </w:pPr>
      <w:r>
        <w:rPr>
          <w:rFonts w:eastAsia="SimSun"/>
          <w:lang w:eastAsia="ja-JP"/>
        </w:rPr>
        <w:t>3.</w:t>
      </w:r>
      <w:r>
        <w:rPr>
          <w:rFonts w:eastAsia="SimSun"/>
          <w:lang w:eastAsia="ja-JP"/>
        </w:rPr>
        <w:tab/>
        <w:t xml:space="preserve">The equalizer coefficients for amplitude and phase </w:t>
      </w:r>
      <w:r>
        <w:rPr>
          <w:rFonts w:eastAsia="SimSun"/>
          <w:lang w:eastAsia="ja-JP"/>
        </w:rPr>
        <w:fldChar w:fldCharType="begin"/>
      </w:r>
      <w:r>
        <w:rPr>
          <w:rFonts w:eastAsia="SimSun"/>
          <w:lang w:eastAsia="ja-JP"/>
        </w:rPr>
        <w:instrText xml:space="preserve"> QUOTE </w:instrText>
      </w:r>
      <w:r w:rsidR="00EF1A7F">
        <w:rPr>
          <w:rFonts w:eastAsia="SimSun"/>
          <w:position w:val="-5"/>
        </w:rPr>
        <w:pict w14:anchorId="74F794BF">
          <v:shape id="_x0000_i1149" type="#_x0000_t75" style="width:22.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2863&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952863&quot; wsp:rsidP=&quot;00952863&quot;&gt;&lt;m:oMathPara&gt;&lt;m:oMath&gt;&lt;m:acc&gt;&lt;m:accPr&gt;&lt;m:ctrlPr&gt;&lt;w:rPr&gt;&lt;w:rFonts w:ascii=&quot;Cambria Math&quot; w:h-ansi=&quot;Cambria Math&quot;/&gt;&lt;wx:font wx:val=&quot;Cambria Math&quot;/&gt;&lt;w:i/&gt;&lt;w:color w:val=&quot;000000&quot;/&gt;&lt;w:lang w:fareast=&quot;KO&quot;/&gt;&lt;/w:rPr&gt;&lt;/m:ctrlPr&gt;&lt;/m:accPr&gt;&lt;m:e&gt;&lt;m:r&gt;&lt;w:rPr&gt;&lt;w:rFonts w:ascii=&quot;Cambria Math&quot; w:h-ansi=&quot;Cambria Math&quot;/&gt;&lt;wx:font wx:val=&quot;Cambria Math&quot;/&gt;&lt;w:i/&gt;&lt;w:color w:val=&quot;000000&quot;/&gt;&lt;w:lang w:fareast=&quot;KO&quot;/&gt;&lt;/w:rPr&gt;&lt;m:t&gt;a&lt;/m:t&gt;&lt;/m:r&gt;&lt;/m:e&gt;&lt;/m:acc&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f&lt;/m:t&gt;&lt;/m:r&gt;&lt;/m:e&gt;&lt;/m:d&gt;&lt;m:r&gt;&lt;w:rPr&gt;&lt;w:rFonts w:ascii=&quot;Cambria Math&quot; w:h-ansi=&quot;Cambria Math&quot;/&gt;&lt;wx:font wx:val=&quot;Cambria Math&quot;/&gt;&lt;w:i/&gt;&lt;w:color w:val=&quot;000000&quot;/&gt;&lt;w:lang w:fareast=&quot;KO&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1" o:title="" chromakey="white"/>
          </v:shape>
        </w:pict>
      </w:r>
      <w:r>
        <w:rPr>
          <w:rFonts w:eastAsia="SimSun"/>
          <w:lang w:eastAsia="ja-JP"/>
        </w:rPr>
        <w:instrText xml:space="preserve"> </w:instrText>
      </w:r>
      <w:r>
        <w:rPr>
          <w:rFonts w:eastAsia="SimSun"/>
          <w:lang w:eastAsia="ja-JP"/>
        </w:rPr>
        <w:fldChar w:fldCharType="separate"/>
      </w:r>
      <w:r w:rsidR="00EF1A7F">
        <w:rPr>
          <w:rFonts w:eastAsia="SimSun"/>
          <w:position w:val="-5"/>
        </w:rPr>
        <w:pict w14:anchorId="59126084">
          <v:shape id="_x0000_i1150" type="#_x0000_t75" style="width:22.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2863&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952863&quot; wsp:rsidP=&quot;00952863&quot;&gt;&lt;m:oMathPara&gt;&lt;m:oMath&gt;&lt;m:acc&gt;&lt;m:accPr&gt;&lt;m:ctrlPr&gt;&lt;w:rPr&gt;&lt;w:rFonts w:ascii=&quot;Cambria Math&quot; w:h-ansi=&quot;Cambria Math&quot;/&gt;&lt;wx:font wx:val=&quot;Cambria Math&quot;/&gt;&lt;w:i/&gt;&lt;w:color w:val=&quot;000000&quot;/&gt;&lt;w:lang w:fareast=&quot;KO&quot;/&gt;&lt;/w:rPr&gt;&lt;/m:ctrlPr&gt;&lt;/m:accPr&gt;&lt;m:e&gt;&lt;m:r&gt;&lt;w:rPr&gt;&lt;w:rFonts w:ascii=&quot;Cambria Math&quot; w:h-ansi=&quot;Cambria Math&quot;/&gt;&lt;wx:font wx:val=&quot;Cambria Math&quot;/&gt;&lt;w:i/&gt;&lt;w:color w:val=&quot;000000&quot;/&gt;&lt;w:lang w:fareast=&quot;KO&quot;/&gt;&lt;/w:rPr&gt;&lt;m:t&gt;a&lt;/m:t&gt;&lt;/m:r&gt;&lt;/m:e&gt;&lt;/m:acc&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f&lt;/m:t&gt;&lt;/m:r&gt;&lt;/m:e&gt;&lt;/m:d&gt;&lt;m:r&gt;&lt;w:rPr&gt;&lt;w:rFonts w:ascii=&quot;Cambria Math&quot; w:h-ansi=&quot;Cambria Math&quot;/&gt;&lt;wx:font wx:val=&quot;Cambria Math&quot;/&gt;&lt;w:i/&gt;&lt;w:color w:val=&quot;000000&quot;/&gt;&lt;w:lang w:fareast=&quot;KO&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1" o:title="" chromakey="white"/>
          </v:shape>
        </w:pict>
      </w:r>
      <w:r>
        <w:rPr>
          <w:rFonts w:eastAsia="SimSun"/>
          <w:lang w:eastAsia="ja-JP"/>
        </w:rPr>
        <w:fldChar w:fldCharType="end"/>
      </w:r>
      <w:r>
        <w:rPr>
          <w:rFonts w:eastAsia="SimSun"/>
          <w:lang w:eastAsia="ja-JP"/>
        </w:rPr>
        <w:t xml:space="preserve"> </w:t>
      </w:r>
      <w:r>
        <w:rPr>
          <w:lang w:eastAsia="ja-JP"/>
        </w:rPr>
        <w:t xml:space="preserve">and </w:t>
      </w:r>
      <w:r>
        <w:rPr>
          <w:lang w:eastAsia="ja-JP"/>
        </w:rPr>
        <w:fldChar w:fldCharType="begin"/>
      </w:r>
      <w:r>
        <w:rPr>
          <w:lang w:eastAsia="ja-JP"/>
        </w:rPr>
        <w:instrText xml:space="preserve"> QUOTE </w:instrText>
      </w:r>
      <w:r w:rsidR="00EF1A7F">
        <w:rPr>
          <w:position w:val="-5"/>
        </w:rPr>
        <w:pict w14:anchorId="310D8EFB">
          <v:shape id="_x0000_i1151"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3AC7&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E3AC7&quot; wsp:rsidP=&quot;00AE3AC7&quot;&gt;&lt;m:oMathPara&gt;&lt;m:oMath&gt;&lt;m:acc&gt;&lt;m:accPr&gt;&lt;m:ctrlPr&gt;&lt;w:rPr&gt;&lt;w:rFonts w:ascii=&quot;Cambria Math&quot; w:h-ansi=&quot;Cambria Math&quot;/&gt;&lt;wx:font wx:val=&quot;Cambria Math&quot;/&gt;&lt;w:i/&gt;&lt;w:color w:val=&quot;000000&quot;/&gt;&lt;w:lang w:fareast=&quot;KO&quot;/&gt;&lt;/w:rPr&gt;&lt;/m:ctrlPr&gt;&lt;/m:accPr&gt;&lt;m:e&gt;&lt;m:r&gt;&lt;w:rPr&gt;&lt;w:rFonts w:ascii=&quot;Cambria Math&quot; w:h-ansi=&quot;Cambria Math&quot;/&gt;&lt;wx:font wx:val=&quot;Cambria Math&quot;/&gt;&lt;w:i/&gt;&lt;w:color w:val=&quot;000000&quot;/&gt;&lt;w:lang w:fareast=&quot;KO&quot;/&gt;&lt;/w:rPr&gt;&lt;m:t&gt;Ï†&lt;/m:t&gt;&lt;/m:r&gt;&lt;/m:e&gt;&lt;/m:acc&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2" o:title="" chromakey="white"/>
          </v:shape>
        </w:pict>
      </w:r>
      <w:r>
        <w:rPr>
          <w:lang w:eastAsia="ja-JP"/>
        </w:rPr>
        <w:instrText xml:space="preserve"> </w:instrText>
      </w:r>
      <w:r>
        <w:rPr>
          <w:lang w:eastAsia="ja-JP"/>
        </w:rPr>
        <w:fldChar w:fldCharType="separate"/>
      </w:r>
      <w:r w:rsidR="00EF1A7F">
        <w:rPr>
          <w:position w:val="-5"/>
        </w:rPr>
        <w:pict w14:anchorId="703303A7">
          <v:shape id="_x0000_i1152"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3AC7&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E3AC7&quot; wsp:rsidP=&quot;00AE3AC7&quot;&gt;&lt;m:oMathPara&gt;&lt;m:oMath&gt;&lt;m:acc&gt;&lt;m:accPr&gt;&lt;m:ctrlPr&gt;&lt;w:rPr&gt;&lt;w:rFonts w:ascii=&quot;Cambria Math&quot; w:h-ansi=&quot;Cambria Math&quot;/&gt;&lt;wx:font wx:val=&quot;Cambria Math&quot;/&gt;&lt;w:i/&gt;&lt;w:color w:val=&quot;000000&quot;/&gt;&lt;w:lang w:fareast=&quot;KO&quot;/&gt;&lt;/w:rPr&gt;&lt;/m:ctrlPr&gt;&lt;/m:accPr&gt;&lt;m:e&gt;&lt;m:r&gt;&lt;w:rPr&gt;&lt;w:rFonts w:ascii=&quot;Cambria Math&quot; w:h-ansi=&quot;Cambria Math&quot;/&gt;&lt;wx:font wx:val=&quot;Cambria Math&quot;/&gt;&lt;w:i/&gt;&lt;w:color w:val=&quot;000000&quot;/&gt;&lt;w:lang w:fareast=&quot;KO&quot;/&gt;&lt;/w:rPr&gt;&lt;m:t&gt;Ï†&lt;/m:t&gt;&lt;/m:r&gt;&lt;/m:e&gt;&lt;/m:acc&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2" o:title="" chromakey="white"/>
          </v:shape>
        </w:pict>
      </w:r>
      <w:r>
        <w:rPr>
          <w:lang w:eastAsia="ja-JP"/>
        </w:rPr>
        <w:fldChar w:fldCharType="end"/>
      </w:r>
      <w:r>
        <w:rPr>
          <w:lang w:eastAsia="ja-JP"/>
        </w:rPr>
        <w:t xml:space="preserve"> </w:t>
      </w:r>
      <w:r>
        <w:rPr>
          <w:rFonts w:eastAsia="SimSun"/>
          <w:lang w:eastAsia="ja-JP"/>
        </w:rPr>
        <w:t xml:space="preserve">at the demodulation reference signal subcarriers </w:t>
      </w:r>
      <w:r>
        <w:rPr>
          <w:lang w:eastAsia="ja-JP"/>
        </w:rPr>
        <w:t>are obtained by computing the moving average</w:t>
      </w:r>
      <w:r>
        <w:rPr>
          <w:rFonts w:eastAsia="SimSun"/>
          <w:lang w:eastAsia="ja-JP"/>
        </w:rPr>
        <w:t xml:space="preserve"> in the frequency domain of the time-averaged demodulation reference signal subcarriers. The moving average window size is 19 and averaging is over the DM-RS subcarriers in the allocated RBs. For DM-RS subcarriers at or near the edge of the channel, or when the number of available DM-RS subcarriers within a set of contiguously allocated RBs is smaller than the moving average window size, the window size is reduced accordingly as per figure </w:t>
      </w:r>
      <w:r>
        <w:rPr>
          <w:rFonts w:eastAsia="SimSun" w:hint="eastAsia"/>
          <w:lang w:val="en-US" w:eastAsia="zh-CN"/>
        </w:rPr>
        <w:t>F</w:t>
      </w:r>
      <w:r>
        <w:rPr>
          <w:rFonts w:eastAsia="SimSun"/>
          <w:lang w:eastAsia="ja-JP"/>
        </w:rPr>
        <w:t>.6-1.</w:t>
      </w:r>
    </w:p>
    <w:p w14:paraId="5112D1E8" w14:textId="77777777" w:rsidR="004D3FFD" w:rsidRDefault="002C252C" w:rsidP="00A3240B">
      <w:pPr>
        <w:pStyle w:val="B1"/>
        <w:rPr>
          <w:lang w:eastAsia="ja-JP"/>
        </w:rPr>
      </w:pPr>
      <w:r>
        <w:rPr>
          <w:lang w:eastAsia="ja-JP"/>
        </w:rPr>
        <w:t>4.</w:t>
      </w:r>
      <w:r>
        <w:rPr>
          <w:lang w:eastAsia="ja-JP"/>
        </w:rPr>
        <w:tab/>
        <w:t xml:space="preserve">Perform linear interpolation from the </w:t>
      </w:r>
      <w:r>
        <w:rPr>
          <w:rFonts w:eastAsia="SimSun"/>
          <w:lang w:eastAsia="ja-JP"/>
        </w:rPr>
        <w:t>equalizer coefficients</w:t>
      </w:r>
      <w:r>
        <w:rPr>
          <w:lang w:eastAsia="ja-JP"/>
        </w:rPr>
        <w:t xml:space="preserve"> </w:t>
      </w:r>
      <w:r>
        <w:rPr>
          <w:lang w:eastAsia="ja-JP"/>
        </w:rPr>
        <w:fldChar w:fldCharType="begin"/>
      </w:r>
      <w:r>
        <w:rPr>
          <w:lang w:eastAsia="ja-JP"/>
        </w:rPr>
        <w:instrText xml:space="preserve"> QUOTE </w:instrText>
      </w:r>
      <w:r w:rsidR="00EF1A7F">
        <w:rPr>
          <w:position w:val="-5"/>
        </w:rPr>
        <w:pict w14:anchorId="70202104">
          <v:shape id="_x0000_i1153" type="#_x0000_t75" style="width:19.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45B7&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545B7&quot; wsp:rsidP=&quot;000545B7&quot;&gt;&lt;m:oMathPara&gt;&lt;m:oMath&gt;&lt;m:acc&gt;&lt;m:accPr&gt;&lt;m:ctrlPr&gt;&lt;w:rPr&gt;&lt;w:rFonts w:ascii=&quot;Cambria Math&quot; w:h-ansi=&quot;Cambria Math&quot;/&gt;&lt;wx:font wx:val=&quot;Cambria Math&quot;/&gt;&lt;w:i/&gt;&lt;w:color w:val=&quot;000000&quot;/&gt;&lt;w:lang w:fareast=&quot;KO&quot;/&gt;&lt;/w:rPr&gt;&lt;/m:ctrlPr&gt;&lt;/m:accPr&gt;&lt;m:e&gt;&lt;m:r&gt;&lt;w:rPr&gt;&lt;w:rFonts w:ascii=&quot;Cambria Math&quot; w:h-ansi=&quot;Cambria Math&quot;/&gt;&lt;wx:font wx:val=&quot;Cambria Math&quot;/&gt;&lt;w:i/&gt;&lt;w:color w:val=&quot;000000&quot;/&gt;&lt;w:lang w:fareast=&quot;KO&quot;/&gt;&lt;/w:rPr&gt;&lt;m:t&gt;a&lt;/m:t&gt;&lt;/m:r&gt;&lt;/m:e&gt;&lt;/m:acc&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3" o:title="" chromakey="white"/>
          </v:shape>
        </w:pict>
      </w:r>
      <w:r>
        <w:rPr>
          <w:lang w:eastAsia="ja-JP"/>
        </w:rPr>
        <w:instrText xml:space="preserve"> </w:instrText>
      </w:r>
      <w:r>
        <w:rPr>
          <w:lang w:eastAsia="ja-JP"/>
        </w:rPr>
        <w:fldChar w:fldCharType="separate"/>
      </w:r>
      <w:r w:rsidR="00EF1A7F">
        <w:rPr>
          <w:position w:val="-5"/>
        </w:rPr>
        <w:pict w14:anchorId="1B9F8054">
          <v:shape id="_x0000_i1154" type="#_x0000_t75" style="width:19.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45B7&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545B7&quot; wsp:rsidP=&quot;000545B7&quot;&gt;&lt;m:oMathPara&gt;&lt;m:oMath&gt;&lt;m:acc&gt;&lt;m:accPr&gt;&lt;m:ctrlPr&gt;&lt;w:rPr&gt;&lt;w:rFonts w:ascii=&quot;Cambria Math&quot; w:h-ansi=&quot;Cambria Math&quot;/&gt;&lt;wx:font wx:val=&quot;Cambria Math&quot;/&gt;&lt;w:i/&gt;&lt;w:color w:val=&quot;000000&quot;/&gt;&lt;w:lang w:fareast=&quot;KO&quot;/&gt;&lt;/w:rPr&gt;&lt;/m:ctrlPr&gt;&lt;/m:accPr&gt;&lt;m:e&gt;&lt;m:r&gt;&lt;w:rPr&gt;&lt;w:rFonts w:ascii=&quot;Cambria Math&quot; w:h-ansi=&quot;Cambria Math&quot;/&gt;&lt;wx:font wx:val=&quot;Cambria Math&quot;/&gt;&lt;w:i/&gt;&lt;w:color w:val=&quot;000000&quot;/&gt;&lt;w:lang w:fareast=&quot;KO&quot;/&gt;&lt;/w:rPr&gt;&lt;m:t&gt;a&lt;/m:t&gt;&lt;/m:r&gt;&lt;/m:e&gt;&lt;/m:acc&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3" o:title="" chromakey="white"/>
          </v:shape>
        </w:pict>
      </w:r>
      <w:r>
        <w:rPr>
          <w:lang w:eastAsia="ja-JP"/>
        </w:rPr>
        <w:fldChar w:fldCharType="end"/>
      </w:r>
      <w:r>
        <w:rPr>
          <w:lang w:eastAsia="ja-JP"/>
        </w:rPr>
        <w:t xml:space="preserve"> and </w:t>
      </w:r>
      <w:r>
        <w:rPr>
          <w:lang w:eastAsia="ja-JP"/>
        </w:rPr>
        <w:fldChar w:fldCharType="begin"/>
      </w:r>
      <w:r>
        <w:rPr>
          <w:lang w:eastAsia="ja-JP"/>
        </w:rPr>
        <w:instrText xml:space="preserve"> QUOTE </w:instrText>
      </w:r>
      <w:r w:rsidR="00EF1A7F">
        <w:rPr>
          <w:position w:val="-5"/>
        </w:rPr>
        <w:pict w14:anchorId="510AE351">
          <v:shape id="_x0000_i1155"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D7FA3&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D7FA3&quot; wsp:rsidP=&quot;000D7FA3&quot;&gt;&lt;m:oMathPara&gt;&lt;m:oMath&gt;&lt;m:acc&gt;&lt;m:accPr&gt;&lt;m:ctrlPr&gt;&lt;w:rPr&gt;&lt;w:rFonts w:ascii=&quot;Cambria Math&quot; w:h-ansi=&quot;Cambria Math&quot;/&gt;&lt;wx:font wx:val=&quot;Cambria Math&quot;/&gt;&lt;w:i/&gt;&lt;w:color w:val=&quot;000000&quot;/&gt;&lt;w:lang w:fareast=&quot;KO&quot;/&gt;&lt;/w:rPr&gt;&lt;/m:ctrlPr&gt;&lt;/m:accPr&gt;&lt;m:e&gt;&lt;m:r&gt;&lt;w:rPr&gt;&lt;w:rFonts w:ascii=&quot;Cambria Math&quot; w:h-ansi=&quot;Cambria Math&quot;/&gt;&lt;wx:font wx:val=&quot;Cambria Math&quot;/&gt;&lt;w:i/&gt;&lt;w:color w:val=&quot;000000&quot;/&gt;&lt;w:lang w:fareast=&quot;KO&quot;/&gt;&lt;/w:rPr&gt;&lt;m:t&gt;Ï†&lt;/m:t&gt;&lt;/m:r&gt;&lt;/m:e&gt;&lt;/m:acc&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2" o:title="" chromakey="white"/>
          </v:shape>
        </w:pict>
      </w:r>
      <w:r>
        <w:rPr>
          <w:lang w:eastAsia="ja-JP"/>
        </w:rPr>
        <w:instrText xml:space="preserve"> </w:instrText>
      </w:r>
      <w:r>
        <w:rPr>
          <w:lang w:eastAsia="ja-JP"/>
        </w:rPr>
        <w:fldChar w:fldCharType="separate"/>
      </w:r>
      <w:r w:rsidR="00EF1A7F">
        <w:rPr>
          <w:position w:val="-5"/>
        </w:rPr>
        <w:pict w14:anchorId="29BF7B3C">
          <v:shape id="_x0000_i1156"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D7FA3&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D7FA3&quot; wsp:rsidP=&quot;000D7FA3&quot;&gt;&lt;m:oMathPara&gt;&lt;m:oMath&gt;&lt;m:acc&gt;&lt;m:accPr&gt;&lt;m:ctrlPr&gt;&lt;w:rPr&gt;&lt;w:rFonts w:ascii=&quot;Cambria Math&quot; w:h-ansi=&quot;Cambria Math&quot;/&gt;&lt;wx:font wx:val=&quot;Cambria Math&quot;/&gt;&lt;w:i/&gt;&lt;w:color w:val=&quot;000000&quot;/&gt;&lt;w:lang w:fareast=&quot;KO&quot;/&gt;&lt;/w:rPr&gt;&lt;/m:ctrlPr&gt;&lt;/m:accPr&gt;&lt;m:e&gt;&lt;m:r&gt;&lt;w:rPr&gt;&lt;w:rFonts w:ascii=&quot;Cambria Math&quot; w:h-ansi=&quot;Cambria Math&quot;/&gt;&lt;wx:font wx:val=&quot;Cambria Math&quot;/&gt;&lt;w:i/&gt;&lt;w:color w:val=&quot;000000&quot;/&gt;&lt;w:lang w:fareast=&quot;KO&quot;/&gt;&lt;/w:rPr&gt;&lt;m:t&gt;Ï†&lt;/m:t&gt;&lt;/m:r&gt;&lt;/m:e&gt;&lt;/m:acc&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2" o:title="" chromakey="white"/>
          </v:shape>
        </w:pict>
      </w:r>
      <w:r>
        <w:rPr>
          <w:lang w:eastAsia="ja-JP"/>
        </w:rPr>
        <w:fldChar w:fldCharType="end"/>
      </w:r>
      <w:r>
        <w:rPr>
          <w:lang w:eastAsia="ja-JP"/>
        </w:rPr>
        <w:t xml:space="preserve"> to compute coefficients </w:t>
      </w:r>
      <w:r>
        <w:rPr>
          <w:lang w:eastAsia="ja-JP"/>
        </w:rPr>
        <w:fldChar w:fldCharType="begin"/>
      </w:r>
      <w:r>
        <w:rPr>
          <w:lang w:eastAsia="ja-JP"/>
        </w:rPr>
        <w:instrText xml:space="preserve"> QUOTE </w:instrText>
      </w:r>
      <w:r w:rsidR="00EF1A7F">
        <w:rPr>
          <w:position w:val="-5"/>
        </w:rPr>
        <w:pict w14:anchorId="31E77A59">
          <v:shape id="_x0000_i1157" type="#_x0000_t75" style="width:19.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8F9&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118F9&quot; wsp:rsidP=&quot;003118F9&quot;&gt;&lt;m:oMathPara&gt;&lt;m:oMath&gt;&lt;m:acc&gt;&lt;m:accPr&gt;&lt;m:chr m:val=&quot;Ìƒ&quot;/&gt;&lt;m:ctrlPr&gt;&lt;w:rPr&gt;&lt;w:rFonts w:ascii=&quot;Cambria Math&quot; w:h-ansi=&quot;Cambria Math&quot;/&gt;&lt;wx:font wx:val=&quot;Cambria Math&quot;/&gt;&lt;w:i/&gt;&lt;w:color w:val=&quot;000000&quot;/&gt;&lt;w:lang w:fareast=&quot;KO&quot;/&gt;&lt;/w:rPr&gt;&lt;/m:ctrlPr&gt;&lt;/m:accPr&gt;&lt;m:e&gt;&lt;m:r&gt;&lt;w:rPr&gt;&lt;w:rFonts w:ascii=&quot;Cambria Math&quot; w:h-ansi=&quot;Cambria Math&quot;/&gt;&lt;wx:font wx:val=&quot;Cambria Math&quot;/&gt;&lt;w:i/&gt;&lt;w:color w:val=&quot;000000&quot;/&gt;&lt;w:lang w:fareast=&quot;KO&quot;/&gt;&lt;/w:rPr&gt;&lt;m:t&gt;a&lt;/m:t&gt;&lt;/m:r&gt;&lt;/m:e&gt;&lt;/m:acc&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3" o:title="" chromakey="white"/>
          </v:shape>
        </w:pict>
      </w:r>
      <w:r>
        <w:rPr>
          <w:lang w:eastAsia="ja-JP"/>
        </w:rPr>
        <w:instrText xml:space="preserve"> </w:instrText>
      </w:r>
      <w:r>
        <w:rPr>
          <w:lang w:eastAsia="ja-JP"/>
        </w:rPr>
        <w:fldChar w:fldCharType="separate"/>
      </w:r>
      <w:r w:rsidR="00EF1A7F">
        <w:rPr>
          <w:position w:val="-5"/>
        </w:rPr>
        <w:pict w14:anchorId="184D8219">
          <v:shape id="_x0000_i1158" type="#_x0000_t75" style="width:19.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8F9&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118F9&quot; wsp:rsidP=&quot;003118F9&quot;&gt;&lt;m:oMathPara&gt;&lt;m:oMath&gt;&lt;m:acc&gt;&lt;m:accPr&gt;&lt;m:chr m:val=&quot;Ìƒ&quot;/&gt;&lt;m:ctrlPr&gt;&lt;w:rPr&gt;&lt;w:rFonts w:ascii=&quot;Cambria Math&quot; w:h-ansi=&quot;Cambria Math&quot;/&gt;&lt;wx:font wx:val=&quot;Cambria Math&quot;/&gt;&lt;w:i/&gt;&lt;w:color w:val=&quot;000000&quot;/&gt;&lt;w:lang w:fareast=&quot;KO&quot;/&gt;&lt;/w:rPr&gt;&lt;/m:ctrlPr&gt;&lt;/m:accPr&gt;&lt;m:e&gt;&lt;m:r&gt;&lt;w:rPr&gt;&lt;w:rFonts w:ascii=&quot;Cambria Math&quot; w:h-ansi=&quot;Cambria Math&quot;/&gt;&lt;wx:font wx:val=&quot;Cambria Math&quot;/&gt;&lt;w:i/&gt;&lt;w:color w:val=&quot;000000&quot;/&gt;&lt;w:lang w:fareast=&quot;KO&quot;/&gt;&lt;/w:rPr&gt;&lt;m:t&gt;a&lt;/m:t&gt;&lt;/m:r&gt;&lt;/m:e&gt;&lt;/m:acc&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3" o:title="" chromakey="white"/>
          </v:shape>
        </w:pict>
      </w:r>
      <w:r>
        <w:rPr>
          <w:lang w:eastAsia="ja-JP"/>
        </w:rPr>
        <w:fldChar w:fldCharType="end"/>
      </w:r>
      <w:r>
        <w:rPr>
          <w:lang w:eastAsia="ja-JP"/>
        </w:rPr>
        <w:t xml:space="preserve">, </w:t>
      </w:r>
      <w:r>
        <w:rPr>
          <w:lang w:eastAsia="ja-JP"/>
        </w:rPr>
        <w:fldChar w:fldCharType="begin"/>
      </w:r>
      <w:r>
        <w:rPr>
          <w:lang w:eastAsia="ja-JP"/>
        </w:rPr>
        <w:instrText xml:space="preserve"> QUOTE </w:instrText>
      </w:r>
      <w:r w:rsidR="00EF1A7F">
        <w:rPr>
          <w:position w:val="-5"/>
        </w:rPr>
        <w:pict w14:anchorId="7084C3C8">
          <v:shape id="_x0000_i1159"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97FB7&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197FB7&quot; wsp:rsidP=&quot;00197FB7&quot;&gt;&lt;m:oMathPara&gt;&lt;m:oMath&gt;&lt;m:acc&gt;&lt;m:accPr&gt;&lt;m:chr m:val=&quot;Ìƒ&quot;/&gt;&lt;m:ctrlPr&gt;&lt;w:rPr&gt;&lt;w:rFonts w:ascii=&quot;Cambria Math&quot; w:h-ansi=&quot;Cambria Math&quot;/&gt;&lt;wx:font wx:val=&quot;Cambria Math&quot;/&gt;&lt;w:i/&gt;&lt;w:color w:val=&quot;000000&quot;/&gt;&lt;w:lang w:fareast=&quot;KO&quot;/&gt;&lt;/w:rPr&gt;&lt;/m:ctrlPr&gt;&lt;/m:accPr&gt;&lt;m:e&gt;&lt;m:r&gt;&lt;w:rPr&gt;&lt;w:rFonts w:ascii=&quot;Cambria Math&quot; w:h-ansi=&quot;Cambria Math&quot;/&gt;&lt;wx:font wx:val=&quot;Cambria Math&quot;/&gt;&lt;w:i/&gt;&lt;w:color w:val=&quot;000000&quot;/&gt;&lt;w:lang w:fareast=&quot;KO&quot;/&gt;&lt;/w:rPr&gt;&lt;m:t&gt;Ï†&lt;/m:t&gt;&lt;/m:r&gt;&lt;/m:e&gt;&lt;/m:acc&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4" o:title="" chromakey="white"/>
          </v:shape>
        </w:pict>
      </w:r>
      <w:r>
        <w:rPr>
          <w:lang w:eastAsia="ja-JP"/>
        </w:rPr>
        <w:instrText xml:space="preserve"> </w:instrText>
      </w:r>
      <w:r>
        <w:rPr>
          <w:lang w:eastAsia="ja-JP"/>
        </w:rPr>
        <w:fldChar w:fldCharType="separate"/>
      </w:r>
      <w:r w:rsidR="00EF1A7F">
        <w:rPr>
          <w:position w:val="-5"/>
        </w:rPr>
        <w:pict w14:anchorId="3057D388">
          <v:shape id="_x0000_i1160"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97FB7&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197FB7&quot; wsp:rsidP=&quot;00197FB7&quot;&gt;&lt;m:oMathPara&gt;&lt;m:oMath&gt;&lt;m:acc&gt;&lt;m:accPr&gt;&lt;m:chr m:val=&quot;Ìƒ&quot;/&gt;&lt;m:ctrlPr&gt;&lt;w:rPr&gt;&lt;w:rFonts w:ascii=&quot;Cambria Math&quot; w:h-ansi=&quot;Cambria Math&quot;/&gt;&lt;wx:font wx:val=&quot;Cambria Math&quot;/&gt;&lt;w:i/&gt;&lt;w:color w:val=&quot;000000&quot;/&gt;&lt;w:lang w:fareast=&quot;KO&quot;/&gt;&lt;/w:rPr&gt;&lt;/m:ctrlPr&gt;&lt;/m:accPr&gt;&lt;m:e&gt;&lt;m:r&gt;&lt;w:rPr&gt;&lt;w:rFonts w:ascii=&quot;Cambria Math&quot; w:h-ansi=&quot;Cambria Math&quot;/&gt;&lt;wx:font wx:val=&quot;Cambria Math&quot;/&gt;&lt;w:i/&gt;&lt;w:color w:val=&quot;000000&quot;/&gt;&lt;w:lang w:fareast=&quot;KO&quot;/&gt;&lt;/w:rPr&gt;&lt;m:t&gt;Ï†&lt;/m:t&gt;&lt;/m:r&gt;&lt;/m:e&gt;&lt;/m:acc&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4" o:title="" chromakey="white"/>
          </v:shape>
        </w:pict>
      </w:r>
      <w:r>
        <w:rPr>
          <w:lang w:eastAsia="ja-JP"/>
        </w:rPr>
        <w:fldChar w:fldCharType="end"/>
      </w:r>
      <w:r>
        <w:rPr>
          <w:lang w:eastAsia="ja-JP"/>
        </w:rPr>
        <w:t xml:space="preserve"> for each subcarrier.</w:t>
      </w:r>
    </w:p>
    <w:bookmarkStart w:id="4678" w:name="_MON_1587198493"/>
    <w:bookmarkEnd w:id="4678"/>
    <w:p w14:paraId="5A0BA38C" w14:textId="77777777" w:rsidR="004D3FFD" w:rsidRDefault="002C252C" w:rsidP="00A3240B">
      <w:pPr>
        <w:pStyle w:val="TH"/>
        <w:rPr>
          <w:lang w:eastAsia="ja-JP"/>
        </w:rPr>
      </w:pPr>
      <w:r>
        <w:rPr>
          <w:lang w:eastAsia="ja-JP"/>
        </w:rPr>
        <w:object w:dxaOrig="9472" w:dyaOrig="7200" w14:anchorId="345AD642">
          <v:shape id="_x0000_i1161" type="#_x0000_t75" style="width:474pt;height:5in" o:ole="">
            <v:imagedata r:id="rId64" o:title=""/>
          </v:shape>
          <o:OLEObject Type="Embed" ProgID="Word.Picture.8" ShapeID="_x0000_i1161" DrawAspect="Content" ObjectID="_1781368264" r:id="rId65"/>
        </w:object>
      </w:r>
    </w:p>
    <w:p w14:paraId="0B8E0BC7" w14:textId="77777777" w:rsidR="004D3FFD" w:rsidRDefault="002C252C" w:rsidP="00A3240B">
      <w:pPr>
        <w:pStyle w:val="TF"/>
        <w:rPr>
          <w:lang w:eastAsia="ja-JP"/>
        </w:rPr>
      </w:pPr>
      <w:r>
        <w:rPr>
          <w:lang w:eastAsia="ja-JP"/>
        </w:rPr>
        <w:t xml:space="preserve">Figure </w:t>
      </w:r>
      <w:r>
        <w:rPr>
          <w:rFonts w:hint="eastAsia"/>
          <w:lang w:val="en-US" w:eastAsia="zh-CN"/>
        </w:rPr>
        <w:t>F</w:t>
      </w:r>
      <w:r>
        <w:rPr>
          <w:lang w:eastAsia="ja-JP"/>
        </w:rPr>
        <w:t>.6-1: Reference subcarrier smoothing in the frequency domain</w:t>
      </w:r>
    </w:p>
    <w:p w14:paraId="63668391" w14:textId="77777777" w:rsidR="004D3FFD" w:rsidRDefault="002C252C" w:rsidP="00A3240B">
      <w:pPr>
        <w:pStyle w:val="B20"/>
        <w:rPr>
          <w:lang w:eastAsia="ja-JP"/>
        </w:rPr>
      </w:pPr>
      <w:r>
        <w:rPr>
          <w:lang w:eastAsia="ja-JP"/>
        </w:rPr>
        <w:t>a)</w:t>
      </w:r>
      <w:r>
        <w:rPr>
          <w:lang w:eastAsia="ja-JP"/>
        </w:rPr>
        <w:tab/>
        <w:t xml:space="preserve">To account for the common phase error (CPE) experienced in millimetre wave frequencies, </w:t>
      </w:r>
      <w:r>
        <w:rPr>
          <w:lang w:eastAsia="ja-JP"/>
        </w:rPr>
        <w:fldChar w:fldCharType="begin"/>
      </w:r>
      <w:r>
        <w:rPr>
          <w:lang w:eastAsia="ja-JP"/>
        </w:rPr>
        <w:instrText xml:space="preserve"> QUOTE </w:instrText>
      </w:r>
      <w:r w:rsidR="00EF1A7F">
        <w:rPr>
          <w:position w:val="-5"/>
        </w:rPr>
        <w:pict w14:anchorId="1BDA7141">
          <v:shape id="_x0000_i1162"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26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B4026A&quot; wsp:rsidP=&quot;00B4026A&quot;&gt;&lt;m:oMathPara&gt;&lt;m:oMath&gt;&lt;m:acc&gt;&lt;m:accPr&gt;&lt;m:chr m:val=&quot;Ì…&quot;/&gt;&lt;m:ctrlPr&gt;&lt;w:rPr&gt;&lt;w:rFonts w:ascii=&quot;Cambria Math&quot; w:h-ansi=&quot;Cambria Math&quot;/&gt;&lt;wx:font wx:val=&quot;Cambria Math&quot;/&gt;&lt;w:color w:val=&quot;000000&quot;/&gt;&lt;w:lang w:fareast=&quot;JA&quot;/&gt;&lt;/w:rPr&gt;&lt;/m:ctrlPr&gt;&lt;/m:accPr&gt;&lt;m:e&gt;&lt;m:r&gt;&lt;w:rPr&gt;&lt;w:rFonts w:ascii=&quot;Cambria Math&quot; w:h-ansi=&quot;Cambria Math&quot;/&gt;&lt;wx:font wx:val=&quot;Cambria Math&quot;/&gt;&lt;w:i/&gt;&lt;w:color w:val=&quot;000000&quot;/&gt;&lt;w:lang w:fareast=&quot;JA&quot;/&gt;&lt;/w:rPr&gt;&lt;m:t&gt;Ï†&lt;/m:t&gt;&lt;/m:r&gt;&lt;/m:e&gt;&lt;/m:acc&gt;&lt;m:r&gt;&lt;m:rPr&gt;&lt;m:sty m:val=&quot;p&quot;/&gt;&lt;/m:rPr&gt;&lt;w:rPr&gt;&lt;w:rFonts w:ascii=&quot;Cambria Math&quot; w:h-ansi=&quot;Cambria Math&quot;/&gt;&lt;wx:font wx:val=&quot;Cambria Math&quot;/&gt;&lt;w:color w:val=&quot;000000&quot;/&gt;&lt;w:lang w:fareast=&quot;JA&quot;/&gt;&lt;/w:rPr&gt;&lt;m:t&gt;(&lt;/m:t&gt;&lt;/m:r&gt;&lt;m:r&gt;&lt;w:rPr&gt;&lt;w:rFonts w:ascii=&quot;Cambria Math&quot; w:h-ansi=&quot;Cambria Math&quot;/&gt;&lt;wx:font wx:val=&quot;Cambria Math&quot;/&gt;&lt;w:i/&gt;&lt;w:color w:val=&quot;000000&quot;/&gt;&lt;w:lang w:fareast=&quot;JA&quot;/&gt;&lt;/w:rPr&gt;&lt;m:t&gt;f&lt;/m:t&gt;&lt;/m:r&gt;&lt;m:r&gt;&lt;m:rPr&gt;&lt;m:sty m:val=&quot;p&quot;/&gt;&lt;/m:rPr&gt;&lt;w:rPr&gt;&lt;w:rFonts w:ascii=&quot;Cambria Math&quot; w:h-ansi=&quot;Cambria Math&quot;/&gt;&lt;wx:font wx:val=&quot;Cambria Math&quot;/&gt;&lt;w:color w:val=&quot;000000&quot;/&gt;&lt;w:lang w:fareast=&quot;JA&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6" o:title="" chromakey="white"/>
          </v:shape>
        </w:pict>
      </w:r>
      <w:r>
        <w:rPr>
          <w:lang w:eastAsia="ja-JP"/>
        </w:rPr>
        <w:instrText xml:space="preserve"> </w:instrText>
      </w:r>
      <w:r>
        <w:rPr>
          <w:lang w:eastAsia="ja-JP"/>
        </w:rPr>
        <w:fldChar w:fldCharType="separate"/>
      </w:r>
      <w:r w:rsidR="00EF1A7F">
        <w:rPr>
          <w:position w:val="-5"/>
        </w:rPr>
        <w:pict w14:anchorId="263784D6">
          <v:shape id="_x0000_i1163"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26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B4026A&quot; wsp:rsidP=&quot;00B4026A&quot;&gt;&lt;m:oMathPara&gt;&lt;m:oMath&gt;&lt;m:acc&gt;&lt;m:accPr&gt;&lt;m:chr m:val=&quot;Ì…&quot;/&gt;&lt;m:ctrlPr&gt;&lt;w:rPr&gt;&lt;w:rFonts w:ascii=&quot;Cambria Math&quot; w:h-ansi=&quot;Cambria Math&quot;/&gt;&lt;wx:font wx:val=&quot;Cambria Math&quot;/&gt;&lt;w:color w:val=&quot;000000&quot;/&gt;&lt;w:lang w:fareast=&quot;JA&quot;/&gt;&lt;/w:rPr&gt;&lt;/m:ctrlPr&gt;&lt;/m:accPr&gt;&lt;m:e&gt;&lt;m:r&gt;&lt;w:rPr&gt;&lt;w:rFonts w:ascii=&quot;Cambria Math&quot; w:h-ansi=&quot;Cambria Math&quot;/&gt;&lt;wx:font wx:val=&quot;Cambria Math&quot;/&gt;&lt;w:i/&gt;&lt;w:color w:val=&quot;000000&quot;/&gt;&lt;w:lang w:fareast=&quot;JA&quot;/&gt;&lt;/w:rPr&gt;&lt;m:t&gt;Ï†&lt;/m:t&gt;&lt;/m:r&gt;&lt;/m:e&gt;&lt;/m:acc&gt;&lt;m:r&gt;&lt;m:rPr&gt;&lt;m:sty m:val=&quot;p&quot;/&gt;&lt;/m:rPr&gt;&lt;w:rPr&gt;&lt;w:rFonts w:ascii=&quot;Cambria Math&quot; w:h-ansi=&quot;Cambria Math&quot;/&gt;&lt;wx:font wx:val=&quot;Cambria Math&quot;/&gt;&lt;w:color w:val=&quot;000000&quot;/&gt;&lt;w:lang w:fareast=&quot;JA&quot;/&gt;&lt;/w:rPr&gt;&lt;m:t&gt;(&lt;/m:t&gt;&lt;/m:r&gt;&lt;m:r&gt;&lt;w:rPr&gt;&lt;w:rFonts w:ascii=&quot;Cambria Math&quot; w:h-ansi=&quot;Cambria Math&quot;/&gt;&lt;wx:font wx:val=&quot;Cambria Math&quot;/&gt;&lt;w:i/&gt;&lt;w:color w:val=&quot;000000&quot;/&gt;&lt;w:lang w:fareast=&quot;JA&quot;/&gt;&lt;/w:rPr&gt;&lt;m:t&gt;f&lt;/m:t&gt;&lt;/m:r&gt;&lt;m:r&gt;&lt;m:rPr&gt;&lt;m:sty m:val=&quot;p&quot;/&gt;&lt;/m:rPr&gt;&lt;w:rPr&gt;&lt;w:rFonts w:ascii=&quot;Cambria Math&quot; w:h-ansi=&quot;Cambria Math&quot;/&gt;&lt;wx:font wx:val=&quot;Cambria Math&quot;/&gt;&lt;w:color w:val=&quot;000000&quot;/&gt;&lt;w:lang w:fareast=&quot;JA&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6" o:title="" chromakey="white"/>
          </v:shape>
        </w:pict>
      </w:r>
      <w:r>
        <w:rPr>
          <w:lang w:eastAsia="ja-JP"/>
        </w:rPr>
        <w:fldChar w:fldCharType="end"/>
      </w:r>
      <w:r>
        <w:rPr>
          <w:lang w:eastAsia="ja-JP"/>
        </w:rPr>
        <w:t xml:space="preserve">, in the estimated coefficients contain phase rotation due to the CPE, </w:t>
      </w:r>
      <w:r>
        <w:rPr>
          <w:lang w:eastAsia="ja-JP"/>
        </w:rPr>
        <w:fldChar w:fldCharType="begin"/>
      </w:r>
      <w:r>
        <w:rPr>
          <w:lang w:eastAsia="ja-JP"/>
        </w:rPr>
        <w:instrText xml:space="preserve"> QUOTE </w:instrText>
      </w:r>
      <w:r w:rsidR="00EF1A7F">
        <w:rPr>
          <w:position w:val="-5"/>
        </w:rPr>
        <w:pict w14:anchorId="3AEFBE63">
          <v:shape id="_x0000_i1164" type="#_x0000_t75" style="width:5.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4553&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644553&quot; wsp:rsidP=&quot;00644553&quot;&gt;&lt;m:oMathPara&gt;&lt;m:oMath&gt;&lt;m:r&gt;&lt;w:rPr&gt;&lt;w:rFonts w:ascii=&quot;Cambria Math&quot; w:h-ansi=&quot;Cambria Math&quot;/&gt;&lt;wx:font wx:val=&quot;Cambria Math&quot;/&gt;&lt;w:i/&gt;&lt;w:color w:val=&quot;000000&quot;/&gt;&lt;w:lang w:fareast=&quot;JA&quot;/&gt;&lt;/w:rPr&gt;&lt;m:t&gt;Î¸&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7" o:title="" chromakey="white"/>
          </v:shape>
        </w:pict>
      </w:r>
      <w:r>
        <w:rPr>
          <w:lang w:eastAsia="ja-JP"/>
        </w:rPr>
        <w:instrText xml:space="preserve"> </w:instrText>
      </w:r>
      <w:r>
        <w:rPr>
          <w:lang w:eastAsia="ja-JP"/>
        </w:rPr>
        <w:fldChar w:fldCharType="separate"/>
      </w:r>
      <w:r w:rsidR="00EF1A7F">
        <w:rPr>
          <w:position w:val="-5"/>
        </w:rPr>
        <w:pict w14:anchorId="1A67C218">
          <v:shape id="_x0000_i1165" type="#_x0000_t75" style="width:5.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4553&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644553&quot; wsp:rsidP=&quot;00644553&quot;&gt;&lt;m:oMathPara&gt;&lt;m:oMath&gt;&lt;m:r&gt;&lt;w:rPr&gt;&lt;w:rFonts w:ascii=&quot;Cambria Math&quot; w:h-ansi=&quot;Cambria Math&quot;/&gt;&lt;wx:font wx:val=&quot;Cambria Math&quot;/&gt;&lt;w:i/&gt;&lt;w:color w:val=&quot;000000&quot;/&gt;&lt;w:lang w:fareast=&quot;JA&quot;/&gt;&lt;/w:rPr&gt;&lt;m:t&gt;Î¸&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7" o:title="" chromakey="white"/>
          </v:shape>
        </w:pict>
      </w:r>
      <w:r>
        <w:rPr>
          <w:lang w:eastAsia="ja-JP"/>
        </w:rPr>
        <w:fldChar w:fldCharType="end"/>
      </w:r>
      <w:r>
        <w:rPr>
          <w:lang w:eastAsia="ja-JP"/>
        </w:rPr>
        <w:t xml:space="preserve">, in addition to the phase of the equalizer coefficient </w:t>
      </w:r>
      <w:r>
        <w:rPr>
          <w:lang w:eastAsia="ja-JP"/>
        </w:rPr>
        <w:fldChar w:fldCharType="begin"/>
      </w:r>
      <w:r>
        <w:rPr>
          <w:lang w:eastAsia="ja-JP"/>
        </w:rPr>
        <w:instrText xml:space="preserve"> QUOTE </w:instrText>
      </w:r>
      <w:r w:rsidR="00EF1A7F">
        <w:rPr>
          <w:position w:val="-5"/>
        </w:rPr>
        <w:pict w14:anchorId="198DDC4D">
          <v:shape id="_x0000_i1166"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26E1&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9F26E1&quot; wsp:rsidP=&quot;009F26E1&quot;&gt;&lt;m:oMathPara&gt;&lt;m:oMath&gt;&lt;m:acc&gt;&lt;m:accPr&gt;&lt;m:chr m:val=&quot;Ìƒ&quot;/&gt;&lt;m:ctrlPr&gt;&lt;w:rPr&gt;&lt;w:rFonts w:ascii=&quot;Cambria Math&quot; w:h-ansi=&quot;Cambria Math&quot;/&gt;&lt;wx:font wx:val=&quot;Cambria Math&quot;/&gt;&lt;w:color w:val=&quot;000000&quot;/&gt;&lt;w:lang w:fareast=&quot;JA&quot;/&gt;&lt;/w:rPr&gt;&lt;/m:ctrlPr&gt;&lt;/m:accPr&gt;&lt;m:e&gt;&lt;m:r&gt;&lt;w:rPr&gt;&lt;w:rFonts w:ascii=&quot;Cambria Math&quot; w:h-ansi=&quot;Cambria Math&quot;/&gt;&lt;wx:font wx:val=&quot;Cambria Math&quot;/&gt;&lt;w:i/&gt;&lt;w:color w:val=&quot;000000&quot;/&gt;&lt;w:lang w:fareast=&quot;JA&quot;/&gt;&lt;/w:rPr&gt;&lt;m:t&gt;Ï†&lt;/m:t&gt;&lt;/m:r&gt;&lt;/m:e&gt;&lt;/m:acc&gt;&lt;m:d&gt;&lt;m:dPr&gt;&lt;m:ctrlPr&gt;&lt;w:rPr&gt;&lt;w:rFonts w:ascii=&quot;Cambria Math&quot; w:h-ansi=&quot;Cambria Math&quot;/&gt;&lt;wx:font wx:val=&quot;Cambria Math&quot;/&gt;&lt;w:color w:val=&quot;000000&quot;/&gt;&lt;w:lang w:fareast=&quot;JA&quot;/&gt;&lt;/w:rPr&gt;&lt;/m:ctrlPr&gt;&lt;/m:dPr&gt;&lt;m:e&gt;&lt;m:r&gt;&lt;w:rPr&gt;&lt;w:rFonts w:ascii=&quot;Cambria Math&quot; w:h-ansi=&quot;Cambria Math&quot;/&gt;&lt;wx:font wx:val=&quot;Cambria Math&quot;/&gt;&lt;w:i/&gt;&lt;w:color w:val=&quot;000000&quot;/&gt;&lt;w:lang w:fareast=&quot;JA&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4" o:title="" chromakey="white"/>
          </v:shape>
        </w:pict>
      </w:r>
      <w:r>
        <w:rPr>
          <w:lang w:eastAsia="ja-JP"/>
        </w:rPr>
        <w:instrText xml:space="preserve"> </w:instrText>
      </w:r>
      <w:r>
        <w:rPr>
          <w:lang w:eastAsia="ja-JP"/>
        </w:rPr>
        <w:fldChar w:fldCharType="separate"/>
      </w:r>
      <w:r w:rsidR="00EF1A7F">
        <w:rPr>
          <w:position w:val="-5"/>
        </w:rPr>
        <w:pict w14:anchorId="724937AF">
          <v:shape id="_x0000_i1167"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26E1&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9F26E1&quot; wsp:rsidP=&quot;009F26E1&quot;&gt;&lt;m:oMathPara&gt;&lt;m:oMath&gt;&lt;m:acc&gt;&lt;m:accPr&gt;&lt;m:chr m:val=&quot;Ìƒ&quot;/&gt;&lt;m:ctrlPr&gt;&lt;w:rPr&gt;&lt;w:rFonts w:ascii=&quot;Cambria Math&quot; w:h-ansi=&quot;Cambria Math&quot;/&gt;&lt;wx:font wx:val=&quot;Cambria Math&quot;/&gt;&lt;w:color w:val=&quot;000000&quot;/&gt;&lt;w:lang w:fareast=&quot;JA&quot;/&gt;&lt;/w:rPr&gt;&lt;/m:ctrlPr&gt;&lt;/m:accPr&gt;&lt;m:e&gt;&lt;m:r&gt;&lt;w:rPr&gt;&lt;w:rFonts w:ascii=&quot;Cambria Math&quot; w:h-ansi=&quot;Cambria Math&quot;/&gt;&lt;wx:font wx:val=&quot;Cambria Math&quot;/&gt;&lt;w:i/&gt;&lt;w:color w:val=&quot;000000&quot;/&gt;&lt;w:lang w:fareast=&quot;JA&quot;/&gt;&lt;/w:rPr&gt;&lt;m:t&gt;Ï†&lt;/m:t&gt;&lt;/m:r&gt;&lt;/m:e&gt;&lt;/m:acc&gt;&lt;m:d&gt;&lt;m:dPr&gt;&lt;m:ctrlPr&gt;&lt;w:rPr&gt;&lt;w:rFonts w:ascii=&quot;Cambria Math&quot; w:h-ansi=&quot;Cambria Math&quot;/&gt;&lt;wx:font wx:val=&quot;Cambria Math&quot;/&gt;&lt;w:color w:val=&quot;000000&quot;/&gt;&lt;w:lang w:fareast=&quot;JA&quot;/&gt;&lt;/w:rPr&gt;&lt;/m:ctrlPr&gt;&lt;/m:dPr&gt;&lt;m:e&gt;&lt;m:r&gt;&lt;w:rPr&gt;&lt;w:rFonts w:ascii=&quot;Cambria Math&quot; w:h-ansi=&quot;Cambria Math&quot;/&gt;&lt;wx:font wx:val=&quot;Cambria Math&quot;/&gt;&lt;w:i/&gt;&lt;w:color w:val=&quot;000000&quot;/&gt;&lt;w:lang w:fareast=&quot;JA&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4" o:title="" chromakey="white"/>
          </v:shape>
        </w:pict>
      </w:r>
      <w:r>
        <w:rPr>
          <w:lang w:eastAsia="ja-JP"/>
        </w:rPr>
        <w:fldChar w:fldCharType="end"/>
      </w:r>
      <w:r>
        <w:rPr>
          <w:lang w:eastAsia="ja-JP"/>
        </w:rPr>
        <w:t>, that is:</w:t>
      </w:r>
    </w:p>
    <w:p w14:paraId="6ED24D4E" w14:textId="77777777" w:rsidR="004D3FFD" w:rsidRDefault="002C252C" w:rsidP="00A3240B">
      <w:pPr>
        <w:pStyle w:val="EQ"/>
        <w:rPr>
          <w:lang w:eastAsia="ja-JP"/>
        </w:rPr>
      </w:pPr>
      <w:r>
        <w:rPr>
          <w:lang w:val="en-US" w:eastAsia="ja-JP"/>
        </w:rPr>
        <w:tab/>
      </w:r>
      <w:r>
        <w:rPr>
          <w:lang w:eastAsia="ja-JP"/>
        </w:rPr>
        <w:fldChar w:fldCharType="begin"/>
      </w:r>
      <w:r>
        <w:rPr>
          <w:lang w:eastAsia="ja-JP"/>
        </w:rPr>
        <w:instrText xml:space="preserve"> QUOTE </w:instrText>
      </w:r>
      <w:r w:rsidR="00EF1A7F">
        <w:rPr>
          <w:position w:val="-5"/>
        </w:rPr>
        <w:pict w14:anchorId="7DEA19E0">
          <v:shape id="_x0000_i1168" type="#_x0000_t75" style="width:86.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025&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913025&quot; wsp:rsidP=&quot;00913025&quot;&gt;&lt;m:oMathPara&gt;&lt;m:oMath&gt;&lt;m:acc&gt;&lt;m:accPr&gt;&lt;m:chr m:val=&quot;Ì…&quot;/&gt;&lt;m:ctrlPr&gt;&lt;w:rPr&gt;&lt;w:rFonts w:ascii=&quot;Cambria Math&quot; w:h-ansi=&quot;Cambria Math&quot;/&gt;&lt;wx:font wx:val=&quot;Cambria Math&quot;/&gt;&lt;w:noProof/&gt;&lt;w:color w:val=&quot;000000&quot;/&gt;&lt;w:lang w:val=&quot;EN-US&quot; w:fareast=&quot;JA&quot;/&gt;&lt;/w:rPr&gt;&lt;/m:ctrlPr&gt;&lt;/m:accPr&gt;&lt;m:e&gt;&lt;m:r&gt;&lt;w:rPr&gt;&lt;w:rFonts w:ascii=&quot;Cambria Math&quot; w:h-ansi=&quot;Cambria Math&quot;/&gt;&lt;wx:font wx:val=&quot;Cambria Math&quot;/&gt;&lt;w:i/&gt;&lt;w:noProof/&gt;&lt;w:color w:val=&quot;000000&quot;/&gt;&lt;w:lang w:val=&quot;EN-US&quot; w:fareast=&quot;JA&quot;/&gt;&lt;/w:rPr&gt;&lt;m:t&gt;Ï†&lt;/m:t&gt;&lt;/m:r&gt;&lt;/m:e&gt;&lt;/m:acc&gt;&lt;m:d&gt;&lt;m:dPr&gt;&lt;m:ctrlPr&gt;&lt;w:rPr&gt;&lt;w:rFonts w:ascii=&quot;Cambria Math&quot; w:h-ansi=&quot;Cambria Math&quot;/&gt;&lt;wx:font wx:val=&quot;Cambria Math&quot;/&gt;&lt;w:noProof/&gt;&lt;w:color w:val=&quot;000000&quot;/&gt;&lt;w:lang w:val=&quot;EN-US&quot; w:fareast=&quot;JA&quot;/&gt;&lt;/w:rPr&gt;&lt;/m:ctrlPr&gt;&lt;/m:dPr&gt;&lt;m:e&gt;&lt;m:r&gt;&lt;w:rPr&gt;&lt;w:rFonts w:ascii=&quot;Cambria Math&quot; w:h-ansi=&quot;Cambria Math&quot;/&gt;&lt;wx:font wx:val=&quot;Cambria Math&quot;/&gt;&lt;w:i/&gt;&lt;w:noProof/&gt;&lt;w:color w:val=&quot;000000&quot;/&gt;&lt;w:lang w:val=&quot;EN-US&quot; w:fareast=&quot;JA&quot;/&gt;&lt;/w:rPr&gt;&lt;m:t&gt;f&lt;/m:t&gt;&lt;/m:r&gt;&lt;/m:e&gt;&lt;/m:d&gt;&lt;m:r&gt;&lt;m:rPr&gt;&lt;m:sty m:val=&quot;p&quot;/&gt;&lt;/m:rPr&gt;&lt;w:rPr&gt;&lt;w:rFonts w:ascii=&quot;Cambria Math&quot; w:h-ansi=&quot;Cambria Math&quot;/&gt;&lt;wx:font wx:val=&quot;Cambria Math&quot;/&gt;&lt;w:noProof/&gt;&lt;w:color w:val=&quot;000000&quot;/&gt;&lt;w:lang w:val=&quot;EN-US&quot; w:fareast=&quot;JA&quot;/&gt;&lt;/w:rPr&gt;&lt;m:t&gt;=&lt;/m:t&gt;&lt;/m:r&gt;&lt;m:acc&gt;&lt;m:accPr&gt;&lt;m:chr m:val=&quot;Ìƒ&quot;/&gt;&lt;m:ctrlPr&gt;&lt;w:rPr&gt;&lt;w:rFonts w:ascii=&quot;Cambria Math&quot; w:h-ansi=&quot;Cambria Math&quot;/&gt;&lt;wx:font wx:val=&quot;Cambria Math&quot;/&gt;&lt;w:noProof/&gt;&lt;w:color w:val=&quot;000000&quot;/&gt;&lt;w:lang w:val=&quot;EN-US&quot; w:fareast=&quot;JA&quot;/&gt;&lt;/w:rPr&gt;&lt;/m:ctrlPr&gt;&lt;/m:accPr&gt;&lt;m:e&gt;&lt;m:r&gt;&lt;w:rPr&gt;&lt;w:rFonts w:ascii=&quot;Cambria Math&quot; w:h-ansi=&quot;Cambria Math&quot;/&gt;&lt;wx:font wx:val=&quot;Cambria Math&quot;/&gt;&lt;w:i/&gt;&lt;w:noProof/&gt;&lt;w:color w:val=&quot;000000&quot;/&gt;&lt;w:lang w:val=&quot;EN-US&quot; w:fareast=&quot;JA&quot;/&gt;&lt;/w:rPr&gt;&lt;m:t&gt;Ï†&lt;/m:t&gt;&lt;/m:r&gt;&lt;/m:e&gt;&lt;/m:acc&gt;&lt;m:d&gt;&lt;m:dPr&gt;&lt;m:ctrlPr&gt;&lt;w:rPr&gt;&lt;w:rFonts w:ascii=&quot;Cambria Math&quot; w:h-ansi=&quot;Cambria Math&quot;/&gt;&lt;wx:font wx:val=&quot;Cambria Math&quot;/&gt;&lt;w:noProof/&gt;&lt;w:color w:val=&quot;000000&quot;/&gt;&lt;w:lang w:val=&quot;EN-US&quot; w:fareast=&quot;JA&quot;/&gt;&lt;/w:rPr&gt;&lt;/m:ctrlPr&gt;&lt;/m:dPr&gt;&lt;m:e&gt;&lt;m:r&gt;&lt;w:rPr&gt;&lt;w:rFonts w:ascii=&quot;Cambria Math&quot; w:h-ansi=&quot;Cambria Math&quot;/&gt;&lt;wx:font wx:val=&quot;Cambria Math&quot;/&gt;&lt;w:i/&gt;&lt;w:noProof/&gt;&lt;w:color w:val=&quot;000000&quot;/&gt;&lt;w:lang w:val=&quot;EN-US&quot; w:fareast=&quot;JA&quot;/&gt;&lt;/w:rPr&gt;&lt;m:t&gt;f&lt;/m:t&gt;&lt;/m:r&gt;&lt;/m:e&gt;&lt;/m:d&gt;&lt;m:r&gt;&lt;m:rPr&gt;&lt;m:sty m:val=&quot;p&quot;/&gt;&lt;/m:rPr&gt;&lt;w:rPr&gt;&lt;w:rFonts w:ascii=&quot;Cambria Math&quot; w:h-ansi=&quot;Cambria Math&quot;/&gt;&lt;wx:font wx:val=&quot;Cambria Math&quot;/&gt;&lt;w:noProof/&gt;&lt;w:color w:val=&quot;000000&quot;/&gt;&lt;w:lang w:val=&quot;EN-US&quot; w:fareast=&quot;JA&quot;/&gt;&lt;/w:rPr&gt;&lt;m:t&gt;+&lt;/m:t&gt;&lt;/m:r&gt;&lt;m:r&gt;&lt;w:rPr&gt;&lt;w:rFonts w:ascii=&quot;Cambria Math&quot; w:h-ansi=&quot;Cambria Math&quot;/&gt;&lt;wx:font wx:val=&quot;Cambria Math&quot;/&gt;&lt;w:i/&gt;&lt;w:noProof/&gt;&lt;w:color w:val=&quot;000000&quot;/&gt;&lt;w:lang w:val=&quot;EN-US&quot; w:fareast=&quot;JA&quot;/&gt;&lt;/w:rPr&gt;&lt;m:t&gt;Î¸&lt;/m:t&gt;&lt;/m:r&gt;&lt;m:r&gt;&lt;m:rPr&gt;&lt;m:sty m:val=&quot;p&quot;/&gt;&lt;/m:rPr&gt;&lt;w:rPr&gt;&lt;w:rFonts w:ascii=&quot;Cambria Math&quot; w:h-ansi=&quot;Cambria Math&quot;/&gt;&lt;wx:font wx:val=&quot;Cambria Math&quot;/&gt;&lt;w:noProof/&gt;&lt;w:color w:val=&quot;000000&quot;/&gt;&lt;w:lang w:val=&quot;EN-US&quot; w:fareast=&quot;JA&quot;/&gt;&lt;/w:rPr&gt;&lt;m:t&gt;(&lt;/m:t&gt;&lt;/m:r&gt;&lt;m:r&gt;&lt;w:rPr&gt;&lt;w:rFonts w:ascii=&quot;Cambria Math&quot; w:h-ansi=&quot;Cambria Math&quot;/&gt;&lt;wx:font wx:val=&quot;Cambria Math&quot;/&gt;&lt;w:i/&gt;&lt;w:noProof/&gt;&lt;w:color w:val=&quot;000000&quot;/&gt;&lt;w:lang w:val=&quot;EN-US&quot; w:fareast=&quot;JA&quot;/&gt;&lt;/w:rPr&gt;&lt;m:t&gt;t&lt;/m:t&gt;&lt;/m:r&gt;&lt;m:r&gt;&lt;m:rPr&gt;&lt;m:sty m:val=&quot;p&quot;/&gt;&lt;/m:rPr&gt;&lt;w:rPr&gt;&lt;w:rFonts w:ascii=&quot;Cambria Math&quot; w:h-ansi=&quot;Cambria Math&quot;/&gt;&lt;wx:font wx:val=&quot;Cambria Math&quot;/&gt;&lt;w:noProof/&gt;&lt;w:color w:val=&quot;000000&quot;/&gt;&lt;w:lang w:val=&quot;EN-US&quot; w:fareast=&quot;JA&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8" o:title="" chromakey="white"/>
          </v:shape>
        </w:pict>
      </w:r>
      <w:r>
        <w:rPr>
          <w:lang w:eastAsia="ja-JP"/>
        </w:rPr>
        <w:instrText xml:space="preserve"> </w:instrText>
      </w:r>
      <w:r>
        <w:rPr>
          <w:lang w:eastAsia="ja-JP"/>
        </w:rPr>
        <w:fldChar w:fldCharType="separate"/>
      </w:r>
      <w:r w:rsidR="00EF1A7F">
        <w:rPr>
          <w:position w:val="-5"/>
        </w:rPr>
        <w:pict w14:anchorId="18EF9665">
          <v:shape id="_x0000_i1169" type="#_x0000_t75" style="width:86.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025&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913025&quot; wsp:rsidP=&quot;00913025&quot;&gt;&lt;m:oMathPara&gt;&lt;m:oMath&gt;&lt;m:acc&gt;&lt;m:accPr&gt;&lt;m:chr m:val=&quot;Ì…&quot;/&gt;&lt;m:ctrlPr&gt;&lt;w:rPr&gt;&lt;w:rFonts w:ascii=&quot;Cambria Math&quot; w:h-ansi=&quot;Cambria Math&quot;/&gt;&lt;wx:font wx:val=&quot;Cambria Math&quot;/&gt;&lt;w:noProof/&gt;&lt;w:color w:val=&quot;000000&quot;/&gt;&lt;w:lang w:val=&quot;EN-US&quot; w:fareast=&quot;JA&quot;/&gt;&lt;/w:rPr&gt;&lt;/m:ctrlPr&gt;&lt;/m:accPr&gt;&lt;m:e&gt;&lt;m:r&gt;&lt;w:rPr&gt;&lt;w:rFonts w:ascii=&quot;Cambria Math&quot; w:h-ansi=&quot;Cambria Math&quot;/&gt;&lt;wx:font wx:val=&quot;Cambria Math&quot;/&gt;&lt;w:i/&gt;&lt;w:noProof/&gt;&lt;w:color w:val=&quot;000000&quot;/&gt;&lt;w:lang w:val=&quot;EN-US&quot; w:fareast=&quot;JA&quot;/&gt;&lt;/w:rPr&gt;&lt;m:t&gt;Ï†&lt;/m:t&gt;&lt;/m:r&gt;&lt;/m:e&gt;&lt;/m:acc&gt;&lt;m:d&gt;&lt;m:dPr&gt;&lt;m:ctrlPr&gt;&lt;w:rPr&gt;&lt;w:rFonts w:ascii=&quot;Cambria Math&quot; w:h-ansi=&quot;Cambria Math&quot;/&gt;&lt;wx:font wx:val=&quot;Cambria Math&quot;/&gt;&lt;w:noProof/&gt;&lt;w:color w:val=&quot;000000&quot;/&gt;&lt;w:lang w:val=&quot;EN-US&quot; w:fareast=&quot;JA&quot;/&gt;&lt;/w:rPr&gt;&lt;/m:ctrlPr&gt;&lt;/m:dPr&gt;&lt;m:e&gt;&lt;m:r&gt;&lt;w:rPr&gt;&lt;w:rFonts w:ascii=&quot;Cambria Math&quot; w:h-ansi=&quot;Cambria Math&quot;/&gt;&lt;wx:font wx:val=&quot;Cambria Math&quot;/&gt;&lt;w:i/&gt;&lt;w:noProof/&gt;&lt;w:color w:val=&quot;000000&quot;/&gt;&lt;w:lang w:val=&quot;EN-US&quot; w:fareast=&quot;JA&quot;/&gt;&lt;/w:rPr&gt;&lt;m:t&gt;f&lt;/m:t&gt;&lt;/m:r&gt;&lt;/m:e&gt;&lt;/m:d&gt;&lt;m:r&gt;&lt;m:rPr&gt;&lt;m:sty m:val=&quot;p&quot;/&gt;&lt;/m:rPr&gt;&lt;w:rPr&gt;&lt;w:rFonts w:ascii=&quot;Cambria Math&quot; w:h-ansi=&quot;Cambria Math&quot;/&gt;&lt;wx:font wx:val=&quot;Cambria Math&quot;/&gt;&lt;w:noProof/&gt;&lt;w:color w:val=&quot;000000&quot;/&gt;&lt;w:lang w:val=&quot;EN-US&quot; w:fareast=&quot;JA&quot;/&gt;&lt;/w:rPr&gt;&lt;m:t&gt;=&lt;/m:t&gt;&lt;/m:r&gt;&lt;m:acc&gt;&lt;m:accPr&gt;&lt;m:chr m:val=&quot;Ìƒ&quot;/&gt;&lt;m:ctrlPr&gt;&lt;w:rPr&gt;&lt;w:rFonts w:ascii=&quot;Cambria Math&quot; w:h-ansi=&quot;Cambria Math&quot;/&gt;&lt;wx:font wx:val=&quot;Cambria Math&quot;/&gt;&lt;w:noProof/&gt;&lt;w:color w:val=&quot;000000&quot;/&gt;&lt;w:lang w:val=&quot;EN-US&quot; w:fareast=&quot;JA&quot;/&gt;&lt;/w:rPr&gt;&lt;/m:ctrlPr&gt;&lt;/m:accPr&gt;&lt;m:e&gt;&lt;m:r&gt;&lt;w:rPr&gt;&lt;w:rFonts w:ascii=&quot;Cambria Math&quot; w:h-ansi=&quot;Cambria Math&quot;/&gt;&lt;wx:font wx:val=&quot;Cambria Math&quot;/&gt;&lt;w:i/&gt;&lt;w:noProof/&gt;&lt;w:color w:val=&quot;000000&quot;/&gt;&lt;w:lang w:val=&quot;EN-US&quot; w:fareast=&quot;JA&quot;/&gt;&lt;/w:rPr&gt;&lt;m:t&gt;Ï†&lt;/m:t&gt;&lt;/m:r&gt;&lt;/m:e&gt;&lt;/m:acc&gt;&lt;m:d&gt;&lt;m:dPr&gt;&lt;m:ctrlPr&gt;&lt;w:rPr&gt;&lt;w:rFonts w:ascii=&quot;Cambria Math&quot; w:h-ansi=&quot;Cambria Math&quot;/&gt;&lt;wx:font wx:val=&quot;Cambria Math&quot;/&gt;&lt;w:noProof/&gt;&lt;w:color w:val=&quot;000000&quot;/&gt;&lt;w:lang w:val=&quot;EN-US&quot; w:fareast=&quot;JA&quot;/&gt;&lt;/w:rPr&gt;&lt;/m:ctrlPr&gt;&lt;/m:dPr&gt;&lt;m:e&gt;&lt;m:r&gt;&lt;w:rPr&gt;&lt;w:rFonts w:ascii=&quot;Cambria Math&quot; w:h-ansi=&quot;Cambria Math&quot;/&gt;&lt;wx:font wx:val=&quot;Cambria Math&quot;/&gt;&lt;w:i/&gt;&lt;w:noProof/&gt;&lt;w:color w:val=&quot;000000&quot;/&gt;&lt;w:lang w:val=&quot;EN-US&quot; w:fareast=&quot;JA&quot;/&gt;&lt;/w:rPr&gt;&lt;m:t&gt;f&lt;/m:t&gt;&lt;/m:r&gt;&lt;/m:e&gt;&lt;/m:d&gt;&lt;m:r&gt;&lt;m:rPr&gt;&lt;m:sty m:val=&quot;p&quot;/&gt;&lt;/m:rPr&gt;&lt;w:rPr&gt;&lt;w:rFonts w:ascii=&quot;Cambria Math&quot; w:h-ansi=&quot;Cambria Math&quot;/&gt;&lt;wx:font wx:val=&quot;Cambria Math&quot;/&gt;&lt;w:noProof/&gt;&lt;w:color w:val=&quot;000000&quot;/&gt;&lt;w:lang w:val=&quot;EN-US&quot; w:fareast=&quot;JA&quot;/&gt;&lt;/w:rPr&gt;&lt;m:t&gt;+&lt;/m:t&gt;&lt;/m:r&gt;&lt;m:r&gt;&lt;w:rPr&gt;&lt;w:rFonts w:ascii=&quot;Cambria Math&quot; w:h-ansi=&quot;Cambria Math&quot;/&gt;&lt;wx:font wx:val=&quot;Cambria Math&quot;/&gt;&lt;w:i/&gt;&lt;w:noProof/&gt;&lt;w:color w:val=&quot;000000&quot;/&gt;&lt;w:lang w:val=&quot;EN-US&quot; w:fareast=&quot;JA&quot;/&gt;&lt;/w:rPr&gt;&lt;m:t&gt;Î¸&lt;/m:t&gt;&lt;/m:r&gt;&lt;m:r&gt;&lt;m:rPr&gt;&lt;m:sty m:val=&quot;p&quot;/&gt;&lt;/m:rPr&gt;&lt;w:rPr&gt;&lt;w:rFonts w:ascii=&quot;Cambria Math&quot; w:h-ansi=&quot;Cambria Math&quot;/&gt;&lt;wx:font wx:val=&quot;Cambria Math&quot;/&gt;&lt;w:noProof/&gt;&lt;w:color w:val=&quot;000000&quot;/&gt;&lt;w:lang w:val=&quot;EN-US&quot; w:fareast=&quot;JA&quot;/&gt;&lt;/w:rPr&gt;&lt;m:t&gt;(&lt;/m:t&gt;&lt;/m:r&gt;&lt;m:r&gt;&lt;w:rPr&gt;&lt;w:rFonts w:ascii=&quot;Cambria Math&quot; w:h-ansi=&quot;Cambria Math&quot;/&gt;&lt;wx:font wx:val=&quot;Cambria Math&quot;/&gt;&lt;w:i/&gt;&lt;w:noProof/&gt;&lt;w:color w:val=&quot;000000&quot;/&gt;&lt;w:lang w:val=&quot;EN-US&quot; w:fareast=&quot;JA&quot;/&gt;&lt;/w:rPr&gt;&lt;m:t&gt;t&lt;/m:t&gt;&lt;/m:r&gt;&lt;m:r&gt;&lt;m:rPr&gt;&lt;m:sty m:val=&quot;p&quot;/&gt;&lt;/m:rPr&gt;&lt;w:rPr&gt;&lt;w:rFonts w:ascii=&quot;Cambria Math&quot; w:h-ansi=&quot;Cambria Math&quot;/&gt;&lt;wx:font wx:val=&quot;Cambria Math&quot;/&gt;&lt;w:noProof/&gt;&lt;w:color w:val=&quot;000000&quot;/&gt;&lt;w:lang w:val=&quot;EN-US&quot; w:fareast=&quot;JA&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8" o:title="" chromakey="white"/>
          </v:shape>
        </w:pict>
      </w:r>
      <w:r>
        <w:rPr>
          <w:lang w:eastAsia="ja-JP"/>
        </w:rPr>
        <w:fldChar w:fldCharType="end"/>
      </w:r>
    </w:p>
    <w:p w14:paraId="14EC9E4D" w14:textId="77777777" w:rsidR="004D3FFD" w:rsidRDefault="002C252C" w:rsidP="00A3240B">
      <w:pPr>
        <w:pStyle w:val="B30"/>
        <w:rPr>
          <w:lang w:val="en-US" w:eastAsia="ja-JP"/>
        </w:rPr>
      </w:pPr>
      <w:r>
        <w:rPr>
          <w:lang w:val="en-US" w:eastAsia="ja-JP"/>
        </w:rPr>
        <w:tab/>
        <w:t xml:space="preserve">For OFDM symbols where PT-RS does not exist, </w:t>
      </w:r>
      <w:r>
        <w:rPr>
          <w:lang w:val="en-US" w:eastAsia="ja-JP"/>
        </w:rPr>
        <w:fldChar w:fldCharType="begin"/>
      </w:r>
      <w:r>
        <w:rPr>
          <w:lang w:val="en-US" w:eastAsia="ja-JP"/>
        </w:rPr>
        <w:instrText xml:space="preserve"> QUOTE </w:instrText>
      </w:r>
      <w:r w:rsidR="00EF1A7F">
        <w:rPr>
          <w:position w:val="-5"/>
        </w:rPr>
        <w:pict w14:anchorId="3A696973">
          <v:shape id="_x0000_i1170"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6CC&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406CC&quot; wsp:rsidP=&quot;007406CC&quot;&gt;&lt;m:oMathPara&gt;&lt;m:oMath&gt;&lt;m:r&gt;&lt;w:rPr&gt;&lt;w:rFonts w:ascii=&quot;Cambria Math&quot; w:h-ansi=&quot;Cambria Math&quot;/&gt;&lt;wx:font wx:val=&quot;Cambria Math&quot;/&gt;&lt;w:i/&gt;&lt;w:color w:val=&quot;000000&quot;/&gt;&lt;w:lang w:val=&quot;EN-US&quot; w:fareast=&quot;JA&quot;/&gt;&lt;/w:rPr&gt;&lt;m:t&gt;Î¸(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9" o:title="" chromakey="white"/>
          </v:shape>
        </w:pict>
      </w:r>
      <w:r>
        <w:rPr>
          <w:lang w:val="en-US" w:eastAsia="ja-JP"/>
        </w:rPr>
        <w:instrText xml:space="preserve"> </w:instrText>
      </w:r>
      <w:r>
        <w:rPr>
          <w:lang w:val="en-US" w:eastAsia="ja-JP"/>
        </w:rPr>
        <w:fldChar w:fldCharType="separate"/>
      </w:r>
      <w:r w:rsidR="00EF1A7F">
        <w:rPr>
          <w:position w:val="-5"/>
        </w:rPr>
        <w:pict w14:anchorId="78FF2290">
          <v:shape id="_x0000_i1171"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6CC&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406CC&quot; wsp:rsidP=&quot;007406CC&quot;&gt;&lt;m:oMathPara&gt;&lt;m:oMath&gt;&lt;m:r&gt;&lt;w:rPr&gt;&lt;w:rFonts w:ascii=&quot;Cambria Math&quot; w:h-ansi=&quot;Cambria Math&quot;/&gt;&lt;wx:font wx:val=&quot;Cambria Math&quot;/&gt;&lt;w:i/&gt;&lt;w:color w:val=&quot;000000&quot;/&gt;&lt;w:lang w:val=&quot;EN-US&quot; w:fareast=&quot;JA&quot;/&gt;&lt;/w:rPr&gt;&lt;m:t&gt;Î¸(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9" o:title="" chromakey="white"/>
          </v:shape>
        </w:pict>
      </w:r>
      <w:r>
        <w:rPr>
          <w:lang w:val="en-US" w:eastAsia="ja-JP"/>
        </w:rPr>
        <w:fldChar w:fldCharType="end"/>
      </w:r>
      <w:r>
        <w:rPr>
          <w:lang w:val="en-US" w:eastAsia="ja-JP"/>
        </w:rPr>
        <w:t xml:space="preserve"> can </w:t>
      </w:r>
      <w:r>
        <w:rPr>
          <w:lang w:eastAsia="ja-JP"/>
        </w:rPr>
        <w:t>be</w:t>
      </w:r>
      <w:r>
        <w:rPr>
          <w:lang w:val="en-US" w:eastAsia="ja-JP"/>
        </w:rPr>
        <w:t xml:space="preserve"> estimated by performing linear interpolation from neighboring symbols where PT-RS is present.</w:t>
      </w:r>
    </w:p>
    <w:p w14:paraId="5481B847" w14:textId="77777777" w:rsidR="004D3FFD" w:rsidRDefault="002C252C" w:rsidP="00A3240B">
      <w:pPr>
        <w:pStyle w:val="B30"/>
        <w:rPr>
          <w:lang w:val="en-US" w:eastAsia="ja-JP"/>
        </w:rPr>
      </w:pPr>
      <w:r>
        <w:rPr>
          <w:lang w:val="en-US" w:eastAsia="ja-JP"/>
        </w:rPr>
        <w:tab/>
        <w:t>In order to separate component of the CPE,</w:t>
      </w:r>
      <w:r>
        <w:rPr>
          <w:lang w:val="en-US" w:eastAsia="ja-JP"/>
        </w:rPr>
        <w:fldChar w:fldCharType="begin"/>
      </w:r>
      <w:r>
        <w:rPr>
          <w:lang w:val="en-US" w:eastAsia="ja-JP"/>
        </w:rPr>
        <w:instrText xml:space="preserve"> QUOTE </w:instrText>
      </w:r>
      <w:r w:rsidR="00EF1A7F">
        <w:rPr>
          <w:position w:val="-5"/>
        </w:rPr>
        <w:pict w14:anchorId="6EDDDA95">
          <v:shape id="_x0000_i1172" type="#_x0000_t75" style="width: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C789E&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FC789E&quot; wsp:rsidP=&quot;00FC789E&quot;&gt;&lt;m:oMathPara&gt;&lt;m:oMath&gt;&lt;m:r&gt;&lt;w:rPr&gt;&lt;w:rFonts w:ascii=&quot;Cambria Math&quot; w:h-ansi=&quot;Cambria Math&quot;/&gt;&lt;wx:font wx:val=&quot;Cambria Math&quot;/&gt;&lt;w:i/&gt;&lt;w:color w:val=&quot;000000&quot;/&gt;&lt;w:lang w:val=&quot;EN-US&quot; w:fareast=&quot;JA&quot;/&gt;&lt;/w:rPr&gt;&lt;m:t&gt; Î¸&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0" o:title="" chromakey="white"/>
          </v:shape>
        </w:pict>
      </w:r>
      <w:r>
        <w:rPr>
          <w:lang w:val="en-US" w:eastAsia="ja-JP"/>
        </w:rPr>
        <w:instrText xml:space="preserve"> </w:instrText>
      </w:r>
      <w:r>
        <w:rPr>
          <w:lang w:val="en-US" w:eastAsia="ja-JP"/>
        </w:rPr>
        <w:fldChar w:fldCharType="separate"/>
      </w:r>
      <w:r w:rsidR="00EF1A7F">
        <w:rPr>
          <w:position w:val="-5"/>
        </w:rPr>
        <w:pict w14:anchorId="5017721A">
          <v:shape id="_x0000_i1173" type="#_x0000_t75" style="width: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C789E&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FC789E&quot; wsp:rsidP=&quot;00FC789E&quot;&gt;&lt;m:oMathPara&gt;&lt;m:oMath&gt;&lt;m:r&gt;&lt;w:rPr&gt;&lt;w:rFonts w:ascii=&quot;Cambria Math&quot; w:h-ansi=&quot;Cambria Math&quot;/&gt;&lt;wx:font wx:val=&quot;Cambria Math&quot;/&gt;&lt;w:i/&gt;&lt;w:color w:val=&quot;000000&quot;/&gt;&lt;w:lang w:val=&quot;EN-US&quot; w:fareast=&quot;JA&quot;/&gt;&lt;/w:rPr&gt;&lt;m:t&gt; Î¸&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0" o:title="" chromakey="white"/>
          </v:shape>
        </w:pict>
      </w:r>
      <w:r>
        <w:rPr>
          <w:lang w:val="en-US" w:eastAsia="ja-JP"/>
        </w:rPr>
        <w:fldChar w:fldCharType="end"/>
      </w:r>
      <w:r>
        <w:rPr>
          <w:lang w:val="en-US" w:eastAsia="ja-JP"/>
        </w:rPr>
        <w:t>, contained in</w:t>
      </w:r>
      <w:r>
        <w:rPr>
          <w:lang w:eastAsia="ja-JP"/>
        </w:rPr>
        <w:t xml:space="preserve">, </w:t>
      </w:r>
      <w:r>
        <w:rPr>
          <w:lang w:val="en-US" w:eastAsia="ja-JP"/>
        </w:rPr>
        <w:fldChar w:fldCharType="begin"/>
      </w:r>
      <w:r>
        <w:rPr>
          <w:lang w:val="en-US" w:eastAsia="ja-JP"/>
        </w:rPr>
        <w:instrText xml:space="preserve"> QUOTE </w:instrText>
      </w:r>
      <w:r w:rsidR="00EF1A7F">
        <w:rPr>
          <w:position w:val="-5"/>
        </w:rPr>
        <w:pict w14:anchorId="2E811F8C">
          <v:shape id="_x0000_i1174"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264&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E87264&quot; wsp:rsidP=&quot;00E87264&quot;&gt;&lt;m:oMathPara&gt;&lt;m:oMath&gt;&lt;m:acc&gt;&lt;m:accPr&gt;&lt;m:chr m:val=&quot;Ì…&quot;/&gt;&lt;m:ctrlPr&gt;&lt;w:rPr&gt;&lt;w:rFonts w:ascii=&quot;Cambria Math&quot; w:h-ansi=&quot;Cambria Math&quot;/&gt;&lt;wx:font wx:val=&quot;Cambria Math&quot;/&gt;&lt;w:color w:val=&quot;000000&quot;/&gt;&lt;w:lang w:fareast=&quot;JA&quot;/&gt;&lt;/w:rPr&gt;&lt;/m:ctrlPr&gt;&lt;/m:accPr&gt;&lt;m:e&gt;&lt;m:r&gt;&lt;w:rPr&gt;&lt;w:rFonts w:ascii=&quot;Cambria Math&quot; w:h-ansi=&quot;Cambria Math&quot;/&gt;&lt;wx:font wx:val=&quot;Cambria Math&quot;/&gt;&lt;w:i/&gt;&lt;w:color w:val=&quot;000000&quot;/&gt;&lt;w:lang w:fareast=&quot;JA&quot;/&gt;&lt;/w:rPr&gt;&lt;m:t&gt;Ï†&lt;/m:t&gt;&lt;/m:r&gt;&lt;/m:e&gt;&lt;/m:acc&gt;&lt;m:r&gt;&lt;w:rPr&gt;&lt;w:rFonts w:ascii=&quot;Cambria Math&quot; w:h-ansi=&quot;Cambria Math&quot;/&gt;&lt;wx:font wx:val=&quot;Cambria Math&quot;/&gt;&lt;w:i/&gt;&lt;w:color w:val=&quot;000000&quot;/&gt;&lt;w:lang w:fareast=&quot;JA&quot;/&gt;&lt;/w:rPr&gt;&lt;m:t&gt;(f)&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6" o:title="" chromakey="white"/>
          </v:shape>
        </w:pict>
      </w:r>
      <w:r>
        <w:rPr>
          <w:lang w:val="en-US" w:eastAsia="ja-JP"/>
        </w:rPr>
        <w:instrText xml:space="preserve"> </w:instrText>
      </w:r>
      <w:r>
        <w:rPr>
          <w:lang w:val="en-US" w:eastAsia="ja-JP"/>
        </w:rPr>
        <w:fldChar w:fldCharType="separate"/>
      </w:r>
      <w:r w:rsidR="00EF1A7F">
        <w:rPr>
          <w:position w:val="-5"/>
        </w:rPr>
        <w:pict w14:anchorId="2AA3F801">
          <v:shape id="_x0000_i1175"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264&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E87264&quot; wsp:rsidP=&quot;00E87264&quot;&gt;&lt;m:oMathPara&gt;&lt;m:oMath&gt;&lt;m:acc&gt;&lt;m:accPr&gt;&lt;m:chr m:val=&quot;Ì…&quot;/&gt;&lt;m:ctrlPr&gt;&lt;w:rPr&gt;&lt;w:rFonts w:ascii=&quot;Cambria Math&quot; w:h-ansi=&quot;Cambria Math&quot;/&gt;&lt;wx:font wx:val=&quot;Cambria Math&quot;/&gt;&lt;w:color w:val=&quot;000000&quot;/&gt;&lt;w:lang w:fareast=&quot;JA&quot;/&gt;&lt;/w:rPr&gt;&lt;/m:ctrlPr&gt;&lt;/m:accPr&gt;&lt;m:e&gt;&lt;m:r&gt;&lt;w:rPr&gt;&lt;w:rFonts w:ascii=&quot;Cambria Math&quot; w:h-ansi=&quot;Cambria Math&quot;/&gt;&lt;wx:font wx:val=&quot;Cambria Math&quot;/&gt;&lt;w:i/&gt;&lt;w:color w:val=&quot;000000&quot;/&gt;&lt;w:lang w:fareast=&quot;JA&quot;/&gt;&lt;/w:rPr&gt;&lt;m:t&gt;Ï†&lt;/m:t&gt;&lt;/m:r&gt;&lt;/m:e&gt;&lt;/m:acc&gt;&lt;m:r&gt;&lt;w:rPr&gt;&lt;w:rFonts w:ascii=&quot;Cambria Math&quot; w:h-ansi=&quot;Cambria Math&quot;/&gt;&lt;wx:font wx:val=&quot;Cambria Math&quot;/&gt;&lt;w:i/&gt;&lt;w:color w:val=&quot;000000&quot;/&gt;&lt;w:lang w:fareast=&quot;JA&quot;/&gt;&lt;/w:rPr&gt;&lt;m:t&gt;(f)&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6" o:title="" chromakey="white"/>
          </v:shape>
        </w:pict>
      </w:r>
      <w:r>
        <w:rPr>
          <w:lang w:val="en-US" w:eastAsia="ja-JP"/>
        </w:rPr>
        <w:fldChar w:fldCharType="end"/>
      </w:r>
      <w:r>
        <w:rPr>
          <w:lang w:val="en-US" w:eastAsia="ja-JP"/>
        </w:rPr>
        <w:t xml:space="preserve">, estimation and compensation of </w:t>
      </w:r>
      <w:r>
        <w:rPr>
          <w:lang w:eastAsia="ja-JP"/>
        </w:rPr>
        <w:t>the CPE needs to follow.</w:t>
      </w:r>
      <w:r>
        <w:rPr>
          <w:lang w:eastAsia="ja-JP"/>
        </w:rPr>
        <w:fldChar w:fldCharType="begin"/>
      </w:r>
      <w:r>
        <w:rPr>
          <w:lang w:eastAsia="ja-JP"/>
        </w:rPr>
        <w:instrText xml:space="preserve"> QUOTE </w:instrText>
      </w:r>
      <w:r w:rsidR="00EF1A7F">
        <w:rPr>
          <w:position w:val="-5"/>
        </w:rPr>
        <w:pict w14:anchorId="6F6E1667">
          <v:shape id="_x0000_i1176" type="#_x0000_t75" style="width:19.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543B&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6D543B&quot; wsp:rsidP=&quot;006D543B&quot;&gt;&lt;m:oMathPara&gt;&lt;m:oMath&gt;&lt;m:r&gt;&lt;m:rPr&gt;&lt;m:sty m:val=&quot;p&quot;/&gt;&lt;/m:rPr&gt;&lt;w:rPr&gt;&lt;w:rFonts w:ascii=&quot;Cambria Math&quot; w:h-ansi=&quot;Cambria Math&quot;/&gt;&lt;wx:font wx:val=&quot;Cambria Math&quot;/&gt;&lt;w:color w:val=&quot;000000&quot;/&gt;&lt;w:lang w:fareast=&quot;JA&quot;/&gt;&lt;/w:rPr&gt;&lt;m:t&gt; &lt;/m:t&gt;&lt;/m:r&gt;&lt;m:r&gt;&lt;w:rPr&gt;&lt;w:rFonts w:ascii=&quot;Cambria Math&quot; w:h-ansi=&quot;Cambria Math&quot;/&gt;&lt;wx:font wx:val=&quot;Cambria Math&quot;/&gt;&lt;w:i/&gt;&lt;w:color w:val=&quot;000000&quot;/&gt;&lt;w:lang w:fareast=&quot;JA&quot;/&gt;&lt;/w:rPr&gt;&lt;m:t&gt;Î¸&lt;/m:t&gt;&lt;/m:r&gt;&lt;m:r&gt;&lt;m:rPr&gt;&lt;m:sty m:val=&quot;p&quot;/&gt;&lt;/m:rPr&gt;&lt;w:rPr&gt;&lt;w:rFonts w:ascii=&quot;Cambria Math&quot; w:h-ansi=&quot;Cambria Math&quot;/&gt;&lt;wx:font wx:val=&quot;Cambria Math&quot;/&gt;&lt;w:color w:val=&quot;000000&quot;/&gt;&lt;w:lang w:fareast=&quot;JA&quot;/&gt;&lt;/w:rPr&gt;&lt;m:t&gt;(&lt;/m:t&gt;&lt;/m:r&gt;&lt;m:r&gt;&lt;w:rPr&gt;&lt;w:rFonts w:ascii=&quot;Cambria Math&quot; w:h-ansi=&quot;Cambria Math&quot;/&gt;&lt;wx:font wx:val=&quot;Cambria Math&quot;/&gt;&lt;w:i/&gt;&lt;w:color w:val=&quot;000000&quot;/&gt;&lt;w:lang w:fareast=&quot;JA&quot;/&gt;&lt;/w:rPr&gt;&lt;m:t&gt;t&lt;/m:t&gt;&lt;/m:r&gt;&lt;m:r&gt;&lt;m:rPr&gt;&lt;m:sty m:val=&quot;p&quot;/&gt;&lt;/m:rPr&gt;&lt;w:rPr&gt;&lt;w:rFonts w:ascii=&quot;Cambria Math&quot; w:h-ansi=&quot;Cambria Math&quot;/&gt;&lt;wx:font wx:val=&quot;Cambria Math&quot;/&gt;&lt;w:color w:val=&quot;000000&quot;/&gt;&lt;w:lang w:fareast=&quot;JA&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1" o:title="" chromakey="white"/>
          </v:shape>
        </w:pict>
      </w:r>
      <w:r>
        <w:rPr>
          <w:lang w:eastAsia="ja-JP"/>
        </w:rPr>
        <w:instrText xml:space="preserve"> </w:instrText>
      </w:r>
      <w:r>
        <w:rPr>
          <w:lang w:eastAsia="ja-JP"/>
        </w:rPr>
        <w:fldChar w:fldCharType="separate"/>
      </w:r>
      <w:r w:rsidR="00EF1A7F">
        <w:rPr>
          <w:position w:val="-5"/>
        </w:rPr>
        <w:pict w14:anchorId="6D5E57AA">
          <v:shape id="_x0000_i1177" type="#_x0000_t75" style="width:19.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543B&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6D543B&quot; wsp:rsidP=&quot;006D543B&quot;&gt;&lt;m:oMathPara&gt;&lt;m:oMath&gt;&lt;m:r&gt;&lt;m:rPr&gt;&lt;m:sty m:val=&quot;p&quot;/&gt;&lt;/m:rPr&gt;&lt;w:rPr&gt;&lt;w:rFonts w:ascii=&quot;Cambria Math&quot; w:h-ansi=&quot;Cambria Math&quot;/&gt;&lt;wx:font wx:val=&quot;Cambria Math&quot;/&gt;&lt;w:color w:val=&quot;000000&quot;/&gt;&lt;w:lang w:fareast=&quot;JA&quot;/&gt;&lt;/w:rPr&gt;&lt;m:t&gt; &lt;/m:t&gt;&lt;/m:r&gt;&lt;m:r&gt;&lt;w:rPr&gt;&lt;w:rFonts w:ascii=&quot;Cambria Math&quot; w:h-ansi=&quot;Cambria Math&quot;/&gt;&lt;wx:font wx:val=&quot;Cambria Math&quot;/&gt;&lt;w:i/&gt;&lt;w:color w:val=&quot;000000&quot;/&gt;&lt;w:lang w:fareast=&quot;JA&quot;/&gt;&lt;/w:rPr&gt;&lt;m:t&gt;Î¸&lt;/m:t&gt;&lt;/m:r&gt;&lt;m:r&gt;&lt;m:rPr&gt;&lt;m:sty m:val=&quot;p&quot;/&gt;&lt;/m:rPr&gt;&lt;w:rPr&gt;&lt;w:rFonts w:ascii=&quot;Cambria Math&quot; w:h-ansi=&quot;Cambria Math&quot;/&gt;&lt;wx:font wx:val=&quot;Cambria Math&quot;/&gt;&lt;w:color w:val=&quot;000000&quot;/&gt;&lt;w:lang w:fareast=&quot;JA&quot;/&gt;&lt;/w:rPr&gt;&lt;m:t&gt;(&lt;/m:t&gt;&lt;/m:r&gt;&lt;m:r&gt;&lt;w:rPr&gt;&lt;w:rFonts w:ascii=&quot;Cambria Math&quot; w:h-ansi=&quot;Cambria Math&quot;/&gt;&lt;wx:font wx:val=&quot;Cambria Math&quot;/&gt;&lt;w:i/&gt;&lt;w:color w:val=&quot;000000&quot;/&gt;&lt;w:lang w:fareast=&quot;JA&quot;/&gt;&lt;/w:rPr&gt;&lt;m:t&gt;t&lt;/m:t&gt;&lt;/m:r&gt;&lt;m:r&gt;&lt;m:rPr&gt;&lt;m:sty m:val=&quot;p&quot;/&gt;&lt;/m:rPr&gt;&lt;w:rPr&gt;&lt;w:rFonts w:ascii=&quot;Cambria Math&quot; w:h-ansi=&quot;Cambria Math&quot;/&gt;&lt;wx:font wx:val=&quot;Cambria Math&quot;/&gt;&lt;w:color w:val=&quot;000000&quot;/&gt;&lt;w:lang w:fareast=&quot;JA&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1" o:title="" chromakey="white"/>
          </v:shape>
        </w:pict>
      </w:r>
      <w:r>
        <w:rPr>
          <w:lang w:eastAsia="ja-JP"/>
        </w:rPr>
        <w:fldChar w:fldCharType="end"/>
      </w:r>
      <w:r>
        <w:rPr>
          <w:lang w:eastAsia="ja-JP"/>
        </w:rPr>
        <w:t xml:space="preserve"> is the common phase error (CPE), that rotates all the subcarriers of the OFDM symbol at time </w:t>
      </w:r>
      <w:r>
        <w:rPr>
          <w:lang w:eastAsia="ja-JP"/>
        </w:rPr>
        <w:fldChar w:fldCharType="begin"/>
      </w:r>
      <w:r>
        <w:rPr>
          <w:lang w:eastAsia="ja-JP"/>
        </w:rPr>
        <w:instrText xml:space="preserve"> QUOTE </w:instrText>
      </w:r>
      <w:r w:rsidR="00EF1A7F">
        <w:rPr>
          <w:position w:val="-5"/>
        </w:rPr>
        <w:pict w14:anchorId="5756047A">
          <v:shape id="_x0000_i1178" type="#_x0000_t75" style="width:4.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A7F78&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FA7F78&quot; wsp:rsidP=&quot;00FA7F78&quot;&gt;&lt;m:oMathPara&gt;&lt;m:oMath&gt;&lt;m:r&gt;&lt;w:rPr&gt;&lt;w:rFonts w:ascii=&quot;Cambria Math&quot; w:h-ansi=&quot;Cambria Math&quot;/&gt;&lt;wx:font wx:val=&quot;Cambria Math&quot;/&gt;&lt;w:i/&gt;&lt;w:color w:val=&quot;000000&quot;/&gt;&lt;w:lang w:fareast=&quot;JA&quot;/&gt;&lt;/w:rPr&gt;&lt;m:t&gt;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2" o:title="" chromakey="white"/>
          </v:shape>
        </w:pict>
      </w:r>
      <w:r>
        <w:rPr>
          <w:lang w:eastAsia="ja-JP"/>
        </w:rPr>
        <w:instrText xml:space="preserve"> </w:instrText>
      </w:r>
      <w:r>
        <w:rPr>
          <w:lang w:eastAsia="ja-JP"/>
        </w:rPr>
        <w:fldChar w:fldCharType="separate"/>
      </w:r>
      <w:r w:rsidR="00EF1A7F">
        <w:rPr>
          <w:position w:val="-5"/>
        </w:rPr>
        <w:pict w14:anchorId="19F68F91">
          <v:shape id="_x0000_i1179" type="#_x0000_t75" style="width:4.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A7F78&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FA7F78&quot; wsp:rsidP=&quot;00FA7F78&quot;&gt;&lt;m:oMathPara&gt;&lt;m:oMath&gt;&lt;m:r&gt;&lt;w:rPr&gt;&lt;w:rFonts w:ascii=&quot;Cambria Math&quot; w:h-ansi=&quot;Cambria Math&quot;/&gt;&lt;wx:font wx:val=&quot;Cambria Math&quot;/&gt;&lt;w:i/&gt;&lt;w:color w:val=&quot;000000&quot;/&gt;&lt;w:lang w:fareast=&quot;JA&quot;/&gt;&lt;/w:rPr&gt;&lt;m:t&gt;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2" o:title="" chromakey="white"/>
          </v:shape>
        </w:pict>
      </w:r>
      <w:r>
        <w:rPr>
          <w:lang w:eastAsia="ja-JP"/>
        </w:rPr>
        <w:fldChar w:fldCharType="end"/>
      </w:r>
      <w:r>
        <w:rPr>
          <w:lang w:eastAsia="ja-JP"/>
        </w:rPr>
        <w:t>.</w:t>
      </w:r>
    </w:p>
    <w:p w14:paraId="0F876080" w14:textId="77777777" w:rsidR="004D3FFD" w:rsidRDefault="002C252C" w:rsidP="00A3240B">
      <w:pPr>
        <w:pStyle w:val="B30"/>
        <w:rPr>
          <w:lang w:val="en-US" w:eastAsia="ja-JP"/>
        </w:rPr>
      </w:pPr>
      <w:r>
        <w:rPr>
          <w:lang w:val="en-US" w:eastAsia="ja-JP"/>
        </w:rPr>
        <w:tab/>
        <w:t xml:space="preserve">Estimate of the CPE, </w:t>
      </w:r>
      <w:r>
        <w:rPr>
          <w:lang w:val="en-US" w:eastAsia="ja-JP"/>
        </w:rPr>
        <w:fldChar w:fldCharType="begin"/>
      </w:r>
      <w:r>
        <w:rPr>
          <w:lang w:val="en-US" w:eastAsia="ja-JP"/>
        </w:rPr>
        <w:instrText xml:space="preserve"> QUOTE </w:instrText>
      </w:r>
      <w:r w:rsidR="00EF1A7F">
        <w:rPr>
          <w:position w:val="-5"/>
        </w:rPr>
        <w:pict w14:anchorId="22EE7FF3">
          <v:shape id="_x0000_i1180"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160&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A4160&quot; wsp:rsidP=&quot;007A4160&quot;&gt;&lt;m:oMathPara&gt;&lt;m:oMath&gt;&lt;m:r&gt;&lt;w:rPr&gt;&lt;w:rFonts w:ascii=&quot;Cambria Math&quot; w:h-ansi=&quot;Cambria Math&quot;/&gt;&lt;wx:font wx:val=&quot;Cambria Math&quot;/&gt;&lt;w:i/&gt;&lt;w:color w:val=&quot;000000&quot;/&gt;&lt;w:lang w:val=&quot;EN-US&quot; w:fareast=&quot;JA&quot;/&gt;&lt;/w:rPr&gt;&lt;m:t&gt;Î¸&lt;/m:t&gt;&lt;/m:r&gt;&lt;m:r&gt;&lt;m:rPr&gt;&lt;m:sty m:val=&quot;p&quot;/&gt;&lt;/m:rPr&gt;&lt;w:rPr&gt;&lt;w:rFonts w:ascii=&quot;Cambria Math&quot; w:h-ansi=&quot;Cambria Math&quot;/&gt;&lt;wx:font wx:val=&quot;Cambria Math&quot;/&gt;&lt;w:color w:val=&quot;000000&quot;/&gt;&lt;w:lang w:val=&quot;EN-US&quot; w:fareast=&quot;JA&quot;/&gt;&lt;/w:rPr&gt;&lt;m:t&gt;(&lt;/m:t&gt;&lt;/m:r&gt;&lt;m:r&gt;&lt;w:rPr&gt;&lt;w:rFonts w:ascii=&quot;Cambria Math&quot; w:h-ansi=&quot;Cambria Math&quot;/&gt;&lt;wx:font wx:val=&quot;Cambria Math&quot;/&gt;&lt;w:i/&gt;&lt;w:color w:val=&quot;000000&quot;/&gt;&lt;w:lang w:val=&quot;EN-US&quot; w:fareast=&quot;JA&quot;/&gt;&lt;/w:rPr&gt;&lt;m:t&gt;t&lt;/m:t&gt;&lt;/m:r&gt;&lt;m:r&gt;&lt;m:rPr&gt;&lt;m:sty m:val=&quot;p&quot;/&gt;&lt;/m:rPr&gt;&lt;w:rPr&gt;&lt;w:rFonts w:ascii=&quot;Cambria Math&quot; w:h-ansi=&quot;Cambria Math&quot;/&gt;&lt;wx:font wx:val=&quot;Cambria Math&quot;/&gt;&lt;w:color w:val=&quot;000000&quot;/&gt;&lt;w:lang w:val=&quot;EN-US&quot; w:fareast=&quot;JA&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9" o:title="" chromakey="white"/>
          </v:shape>
        </w:pict>
      </w:r>
      <w:r>
        <w:rPr>
          <w:lang w:val="en-US" w:eastAsia="ja-JP"/>
        </w:rPr>
        <w:instrText xml:space="preserve"> </w:instrText>
      </w:r>
      <w:r>
        <w:rPr>
          <w:lang w:val="en-US" w:eastAsia="ja-JP"/>
        </w:rPr>
        <w:fldChar w:fldCharType="separate"/>
      </w:r>
      <w:r w:rsidR="00EF1A7F">
        <w:rPr>
          <w:position w:val="-5"/>
        </w:rPr>
        <w:pict w14:anchorId="32AF51B0">
          <v:shape id="_x0000_i1181"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160&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A4160&quot; wsp:rsidP=&quot;007A4160&quot;&gt;&lt;m:oMathPara&gt;&lt;m:oMath&gt;&lt;m:r&gt;&lt;w:rPr&gt;&lt;w:rFonts w:ascii=&quot;Cambria Math&quot; w:h-ansi=&quot;Cambria Math&quot;/&gt;&lt;wx:font wx:val=&quot;Cambria Math&quot;/&gt;&lt;w:i/&gt;&lt;w:color w:val=&quot;000000&quot;/&gt;&lt;w:lang w:val=&quot;EN-US&quot; w:fareast=&quot;JA&quot;/&gt;&lt;/w:rPr&gt;&lt;m:t&gt;Î¸&lt;/m:t&gt;&lt;/m:r&gt;&lt;m:r&gt;&lt;m:rPr&gt;&lt;m:sty m:val=&quot;p&quot;/&gt;&lt;/m:rPr&gt;&lt;w:rPr&gt;&lt;w:rFonts w:ascii=&quot;Cambria Math&quot; w:h-ansi=&quot;Cambria Math&quot;/&gt;&lt;wx:font wx:val=&quot;Cambria Math&quot;/&gt;&lt;w:color w:val=&quot;000000&quot;/&gt;&lt;w:lang w:val=&quot;EN-US&quot; w:fareast=&quot;JA&quot;/&gt;&lt;/w:rPr&gt;&lt;m:t&gt;(&lt;/m:t&gt;&lt;/m:r&gt;&lt;m:r&gt;&lt;w:rPr&gt;&lt;w:rFonts w:ascii=&quot;Cambria Math&quot; w:h-ansi=&quot;Cambria Math&quot;/&gt;&lt;wx:font wx:val=&quot;Cambria Math&quot;/&gt;&lt;w:i/&gt;&lt;w:color w:val=&quot;000000&quot;/&gt;&lt;w:lang w:val=&quot;EN-US&quot; w:fareast=&quot;JA&quot;/&gt;&lt;/w:rPr&gt;&lt;m:t&gt;t&lt;/m:t&gt;&lt;/m:r&gt;&lt;m:r&gt;&lt;m:rPr&gt;&lt;m:sty m:val=&quot;p&quot;/&gt;&lt;/m:rPr&gt;&lt;w:rPr&gt;&lt;w:rFonts w:ascii=&quot;Cambria Math&quot; w:h-ansi=&quot;Cambria Math&quot;/&gt;&lt;wx:font wx:val=&quot;Cambria Math&quot;/&gt;&lt;w:color w:val=&quot;000000&quot;/&gt;&lt;w:lang w:val=&quot;EN-US&quot; w:fareast=&quot;JA&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9" o:title="" chromakey="white"/>
          </v:shape>
        </w:pict>
      </w:r>
      <w:r>
        <w:rPr>
          <w:lang w:val="en-US" w:eastAsia="ja-JP"/>
        </w:rPr>
        <w:fldChar w:fldCharType="end"/>
      </w:r>
      <w:r>
        <w:rPr>
          <w:lang w:val="en-US" w:eastAsia="ja-JP"/>
        </w:rPr>
        <w:t xml:space="preserve">, at OFDM symbol time, </w:t>
      </w:r>
      <w:r>
        <w:rPr>
          <w:lang w:val="en-US" w:eastAsia="ja-JP"/>
        </w:rPr>
        <w:fldChar w:fldCharType="begin"/>
      </w:r>
      <w:r>
        <w:rPr>
          <w:lang w:val="en-US" w:eastAsia="ja-JP"/>
        </w:rPr>
        <w:instrText xml:space="preserve"> QUOTE </w:instrText>
      </w:r>
      <w:r w:rsidR="00EF1A7F">
        <w:rPr>
          <w:position w:val="-5"/>
        </w:rPr>
        <w:pict w14:anchorId="0ADDA090">
          <v:shape id="_x0000_i1182" type="#_x0000_t75" style="width:4.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07D1&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2C07D1&quot; wsp:rsidP=&quot;002C07D1&quot;&gt;&lt;m:oMathPara&gt;&lt;m:oMath&gt;&lt;m:r&gt;&lt;w:rPr&gt;&lt;w:rFonts w:ascii=&quot;Cambria Math&quot; w:h-ansi=&quot;Cambria Math&quot;/&gt;&lt;wx:font wx:val=&quot;Cambria Math&quot;/&gt;&lt;w:i/&gt;&lt;w:color w:val=&quot;000000&quot;/&gt;&lt;w:lang w:val=&quot;EN-US&quot; w:fareast=&quot;JA&quot;/&gt;&lt;/w:rPr&gt;&lt;m:t&gt;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2" o:title="" chromakey="white"/>
          </v:shape>
        </w:pict>
      </w:r>
      <w:r>
        <w:rPr>
          <w:lang w:val="en-US" w:eastAsia="ja-JP"/>
        </w:rPr>
        <w:instrText xml:space="preserve"> </w:instrText>
      </w:r>
      <w:r>
        <w:rPr>
          <w:lang w:val="en-US" w:eastAsia="ja-JP"/>
        </w:rPr>
        <w:fldChar w:fldCharType="separate"/>
      </w:r>
      <w:r w:rsidR="00EF1A7F">
        <w:rPr>
          <w:position w:val="-5"/>
        </w:rPr>
        <w:pict w14:anchorId="73655CB2">
          <v:shape id="_x0000_i1183" type="#_x0000_t75" style="width:4.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07D1&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2C07D1&quot; wsp:rsidP=&quot;002C07D1&quot;&gt;&lt;m:oMathPara&gt;&lt;m:oMath&gt;&lt;m:r&gt;&lt;w:rPr&gt;&lt;w:rFonts w:ascii=&quot;Cambria Math&quot; w:h-ansi=&quot;Cambria Math&quot;/&gt;&lt;wx:font wx:val=&quot;Cambria Math&quot;/&gt;&lt;w:i/&gt;&lt;w:color w:val=&quot;000000&quot;/&gt;&lt;w:lang w:val=&quot;EN-US&quot; w:fareast=&quot;JA&quot;/&gt;&lt;/w:rPr&gt;&lt;m:t&gt;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2" o:title="" chromakey="white"/>
          </v:shape>
        </w:pict>
      </w:r>
      <w:r>
        <w:rPr>
          <w:lang w:val="en-US" w:eastAsia="ja-JP"/>
        </w:rPr>
        <w:fldChar w:fldCharType="end"/>
      </w:r>
      <w:r>
        <w:rPr>
          <w:lang w:val="en-US" w:eastAsia="ja-JP"/>
        </w:rPr>
        <w:t>, can then be obtained from using the PT-RS employing the expression:</w:t>
      </w:r>
    </w:p>
    <w:p w14:paraId="578DC6C5" w14:textId="77777777" w:rsidR="004D3FFD" w:rsidRDefault="002C252C" w:rsidP="00A3240B">
      <w:pPr>
        <w:pStyle w:val="EQ"/>
        <w:rPr>
          <w:lang w:val="en-US" w:eastAsia="ja-JP"/>
        </w:rPr>
      </w:pPr>
      <w:r>
        <w:rPr>
          <w:lang w:val="en-US" w:eastAsia="ja-JP"/>
        </w:rPr>
        <w:tab/>
      </w:r>
      <w:r>
        <w:rPr>
          <w:lang w:val="en-US" w:eastAsia="ja-JP"/>
        </w:rPr>
        <w:fldChar w:fldCharType="begin"/>
      </w:r>
      <w:r>
        <w:rPr>
          <w:lang w:val="en-US" w:eastAsia="ja-JP"/>
        </w:rPr>
        <w:instrText xml:space="preserve"> QUOTE </w:instrText>
      </w:r>
      <w:r w:rsidR="00EF1A7F">
        <w:rPr>
          <w:position w:val="-15"/>
        </w:rPr>
        <w:pict w14:anchorId="12A21533">
          <v:shape id="_x0000_i1184" type="#_x0000_t75" style="width:195.4pt;height:22.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5D25&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45D25&quot; wsp:rsidP=&quot;00345D25&quot;&gt;&lt;m:oMathPara&gt;&lt;m:oMath&gt;&lt;m:acc&gt;&lt;m:accPr&gt;&lt;m:chr m:val=&quot;Ìƒ&quot;/&gt;&lt;m:ctrlPr&gt;&lt;w:rPr&gt;&lt;w:rFonts w:ascii=&quot;Cambria Math&quot; w:h-ansi=&quot;Cambria Math&quot;/&gt;&lt;wx:font wx:val=&quot;Cambria Math&quot;/&gt;&lt;w:noProof/&gt;&lt;w:color w:val=&quot;000000&quot;/&gt;&lt;w:lang w:val=&quot;EN-US&quot; w:fareast=&quot;JA&quot;/&gt;&lt;/w:rPr&gt;&lt;/m:ctrlPr&gt;&lt;/m:accPr&gt;&lt;m:e&gt;&lt;m:r&gt;&lt;w:rPr&gt;&lt;w:rFonts w:ascii=&quot;Cambria Math&quot; w:h-ansi=&quot;Cambria Math&quot;/&gt;&lt;wx:font wx:val=&quot;Cambria Math&quot;/&gt;&lt;w:i/&gt;&lt;w:noProof/&gt;&lt;w:color w:val=&quot;000000&quot;/&gt;&lt;w:lang w:val=&quot;EN-US&quot; w:fareast=&quot;JA&quot;/&gt;&lt;/w:rPr&gt;&lt;m:t&gt;Î¸&lt;/m:t&gt;&lt;/m:r&gt;&lt;/m:e&gt;&lt;/m:acc&gt;&lt;m:r&gt;&lt;m:rPr&gt;&lt;m:sty m:val=&quot;p&quot;/&gt;&lt;/m:rPr&gt;&lt;w:rPr&gt;&lt;w:rFonts w:ascii=&quot;Cambria Math&quot; w:h-ansi=&quot;Cambria Math&quot;/&gt;&lt;wx:font wx:val=&quot;Cambria Math&quot;/&gt;&lt;w:noProof/&gt;&lt;w:color w:val=&quot;000000&quot;/&gt;&lt;w:lang w:val=&quot;EN-US&quot; w:fareast=&quot;JA&quot;/&gt;&lt;/w:rPr&gt;&lt;m:t&gt;(&lt;/m:t&gt;&lt;/m:r&gt;&lt;m:r&gt;&lt;w:rPr&gt;&lt;w:rFonts w:ascii=&quot;Cambria Math&quot; w:h-ansi=&quot;Cambria Math&quot;/&gt;&lt;wx:font wx:val=&quot;Cambria Math&quot;/&gt;&lt;w:i/&gt;&lt;w:noProof/&gt;&lt;w:color w:val=&quot;000000&quot;/&gt;&lt;w:lang w:val=&quot;EN-US&quot; w:fareast=&quot;JA&quot;/&gt;&lt;/w:rPr&gt;&lt;m:t&gt;t&lt;/m:t&gt;&lt;/m:r&gt;&lt;m:r&gt;&lt;m:rPr&gt;&lt;m:sty m:val=&quot;p&quot;/&gt;&lt;/m:rPr&gt;&lt;w:rPr&gt;&lt;w:rFonts w:ascii=&quot;Cambria Math&quot; w:h-ansi=&quot;Cambria Math&quot;/&gt;&lt;wx:font wx:val=&quot;Cambria Math&quot;/&gt;&lt;w:noProof/&gt;&lt;w:color w:val=&quot;000000&quot;/&gt;&lt;w:lang w:val=&quot;EN-US&quot; w:fareast=&quot;JA&quot;/&gt;&lt;/w:rPr&gt;&lt;m:t&gt;)=&lt;/m:t&gt;&lt;/m:r&gt;&lt;m:r&gt;&lt;w:rPr&gt;&lt;w:rFonts w:ascii=&quot;Cambria Math&quot; w:h-ansi=&quot;Cambria Math&quot;/&gt;&lt;wx:font wx:val=&quot;Cambria Math&quot;/&gt;&lt;w:i/&gt;&lt;w:noProof/&gt;&lt;w:color w:val=&quot;000000&quot;/&gt;&lt;w:lang w:val=&quot;EN-US&quot; w:fareast=&quot;JA&quot;/&gt;&lt;/w:rPr&gt;&lt;m:t&gt;arg&lt;/m:t&gt;&lt;/m:r&gt;&lt;m:d&gt;&lt;m:dPr&gt;&lt;m:begChr m:val=&quot;{&quot;/&gt;&lt;m:endChr m:val=&quot;}&quot;/&gt;&lt;m:ctrlPr&gt;&lt;w:rPr&gt;&lt;w:rFonts w:ascii=&quot;Cambria Math&quot; w:h-ansi=&quot;Cambria Math&quot;/&gt;&lt;wx:font wx:val=&quot;Cambria Math&quot;/&gt;&lt;w:noProof/&gt;&lt;w:color w:val=&quot;000000&quot;/&gt;&lt;w:lang w:val=&quot;EN-US&quot; w:fareast=&quot;JA&quot;/&gt;&lt;/w:rPr&gt;&lt;/m:ctrlPr&gt;&lt;/m:dPr&gt;&lt;m:e&gt;&lt;m:nary&gt;&lt;m:naryPr&gt;&lt;m:chr m:val=&quot;âˆ‘&quot;/&gt;&lt;m:limLoc m:val=&quot;undOvr&quot;/&gt;&lt;m:supHide m:val=&quot;1&quot;/&gt;&lt;m:ctrlPr&gt;&lt;w:rPr&gt;&lt;w:rFonts w:ascii=&quot;Cambria Math&quot; w:h-ansi=&quot;Cambria Math&quot;/&gt;&lt;wx:font wx:val=&quot;Cambria Math&quot;/&gt;&lt;w:noProof/&gt;&lt;w:color w:val=&quot;000000&quot;/&gt;&lt;w:lang w:val=&quot;EN-US&quot; w:fareast=&quot;JA&quot;/&gt;&lt;/w:rPr&gt;&lt;/m:ctrlPr&gt;&lt;/m:naryPr&gt;&lt;m:sub&gt;&lt;m:sSup&gt;&lt;m:sSupPr&gt;&lt;m:ctrlPr&gt;&lt;w:rPr&gt;&lt;w:rFonts w:ascii=&quot;Cambria Math&quot; w:h-ansi=&quot;Cambria Math&quot;/&gt;&lt;wx:font wx:val=&quot;Cambria Math&quot;/&gt;&lt;w:noProof/&gt;&lt;w:color w:val=&quot;000000&quot;/&gt;&lt;w:lang w:val=&quot;EN-US&quot; w:fareast=&quot;JA&quot;/&gt;&lt;/w:rPr&gt;&lt;/m:ctrlPr&gt;&lt;/m:sSupPr&gt;&lt;m:e&gt;&lt;m:r&gt;&lt;w:rPr&gt;&lt;w:rFonts w:ascii=&quot;Cambria Math&quot; w:h-ansi=&quot;Cambria Math&quot;/&gt;&lt;wx:font wx:val=&quot;Cambria Math&quot;/&gt;&lt;w:i/&gt;&lt;w:noProof/&gt;&lt;w:color w:val=&quot;000000&quot;/&gt;&lt;w:lang w:val=&quot;EN-US&quot; w:fareast=&quot;JA&quot;/&gt;&lt;/w:rPr&gt;&lt;m:t&gt;f&lt;/m:t&gt;&lt;/m:r&gt;&lt;m:r&gt;&lt;m:rPr&gt;&lt;m:sty m:val=&quot;p&quot;/&gt;&lt;/m:rPr&gt;&lt;w:rPr&gt;&lt;w:rFonts w:ascii=&quot;Cambria Math&quot; w:h-ansi=&quot;Cambria Math&quot; w:cs=&quot;Cambria Math&quot;/&gt;&lt;wx:font wx:val=&quot;Cambria Math&quot;/&gt;&lt;w:noProof/&gt;&lt;w:color w:val=&quot;000000&quot;/&gt;&lt;w:lang w:val=&quot;EN-US&quot; w:fareast=&quot;JA&quot;/&gt;&lt;/w:rPr&gt;&lt;m:t&gt;âˆˆ&lt;/m:t&gt;&lt;/m:r&gt;&lt;m:r&gt;&lt;w:rPr&gt;&lt;w:rFonts w:ascii=&quot;Cambria Math&quot; w:h-ansi=&quot;Cambria Math&quot;/&gt;&lt;wx:font wx:val=&quot;Cambria Math&quot;/&gt;&lt;w:i/&gt;&lt;w:noProof/&gt;&lt;w:color w:val=&quot;000000&quot;/&gt;&lt;w:lang w:val=&quot;EN-US&quot; w:fareast=&quot;JA&quot;/&gt;&lt;/w:rPr&gt;&lt;m:t&gt;f&lt;/m:t&gt;&lt;/m:r&gt;&lt;/m:e&gt;&lt;m:sup&gt;&lt;m:r&gt;&lt;w:rPr&gt;&lt;w:rFonts w:ascii=&quot;Cambria Math&quot; w:h-ansi=&quot;Cambria Math&quot;/&gt;&lt;wx:font wx:val=&quot;Cambria Math&quot;/&gt;&lt;w:i/&gt;&lt;w:noProof/&gt;&lt;w:color w:val=&quot;000000&quot;/&gt;&lt;w:lang w:val=&quot;EN-US&quot; w:fareast=&quot;JA&quot;/&gt;&lt;/w:rPr&gt;&lt;m:t&gt;ptrs&lt;/m:t&gt;&lt;/m:r&gt;&lt;/m:sup&gt;&lt;/m:sSup&gt;&lt;/m:sub&gt;&lt;m:sup/&gt;&lt;m:e&gt;&lt;m:d&gt;&lt;m:dPr&gt;&lt;m:ctrlPr&gt;&lt;w:rPr&gt;&lt;w:rFonts w:ascii=&quot;Cambria Math&quot; w:h-ansi=&quot;Cambria Math&quot;/&gt;&lt;wx:font wx:val=&quot;Cambria Math&quot;/&gt;&lt;w:noProof/&gt;&lt;w:color w:val=&quot;000000&quot;/&gt;&lt;w:lang w:val=&quot;EN-US&quot; w:fareast=&quot;JA&quot;/&gt;&lt;/w:rPr&gt;&lt;/m:ctrlPr&gt;&lt;/m:dPr&gt;&lt;m:e&gt;&lt;m:f&gt;&lt;m:fPr&gt;&lt;m:ctrlPr&gt;&lt;w:rPr&gt;&lt;w:rFonts w:ascii=&quot;Cambria Math&quot; w:h-ansi=&quot;Cambria Math&quot;/&gt;&lt;wx:font wx:val=&quot;Cambria Math&quot;/&gt;&lt;w:noProof/&gt;&lt;w:color w:val=&quot;000000&quot;/&gt;&lt;w:lang w:val=&quot;EN-US&quot; w:fareast=&quot;JA&quot;/&gt;&lt;/w:rPr&gt;&lt;/m:ctrlPr&gt;&lt;/m:fPr&gt;&lt;m:num&gt;&lt;m:sSup&gt;&lt;m:sSupPr&gt;&lt;m:ctrlPr&gt;&lt;w:rPr&gt;&lt;w:rFonts w:ascii=&quot;Cambria Math&quot; w:h-ansi=&quot;Cambria Math&quot;/&gt;&lt;wx:font wx:val=&quot;Cambria Math&quot;/&gt;&lt;w:noProof/&gt;&lt;w:color w:val=&quot;000000&quot;/&gt;&lt;w:lang w:val=&quot;EN-US&quot; w:fareast=&quot;JA&quot;/&gt;&lt;/w:rPr&gt;&lt;/m:ctrlPr&gt;&lt;/m:sSupPr&gt;&lt;m:e&gt;&lt;m:r&gt;&lt;w:rPr&gt;&lt;w:rFonts w:ascii=&quot;Cambria Math&quot; w:h-ansi=&quot;Cambria Math&quot;/&gt;&lt;wx:font wx:val=&quot;Cambria Math&quot;/&gt;&lt;w:i/&gt;&lt;w:noProof/&gt;&lt;w:color w:val=&quot;000000&quot;/&gt;&lt;w:lang w:val=&quot;EN-US&quot; w:fareast=&quot;JA&quot;/&gt;&lt;/w:rPr&gt;&lt;m:t&gt;Z&lt;/m:t&gt;&lt;/m:r&gt;&lt;/m:e&gt;&lt;m:sup&gt;&lt;m:r&gt;&lt;m:rPr&gt;&lt;m:sty m:val=&quot;p&quot;/&gt;&lt;/m:rPr&gt;&lt;w:rPr&gt;&lt;w:rFonts w:ascii=&quot;Cambria Math&quot; w:h-ansi=&quot;Cambria Math&quot; w:hint=&quot;fareast&quot;/&gt;&lt;wx:font wx:val=&quot;Cambria Math&quot;/&gt;&lt;w:noProof/&gt;&lt;w:color w:val=&quot;000000&quot;/&gt;&lt;w:lang w:val=&quot;EN-US&quot; w:fareast=&quot;JA&quot;/&gt;&lt;/w:rPr&gt;&lt;m:t&gt;'&lt;/m:t&gt;&lt;/m:r&gt;&lt;/m:sup&gt;&lt;/m:sSup&gt;&lt;m:d&gt;&lt;m:dPr&gt;&lt;m:ctrlPr&gt;&lt;w:rPr&gt;&lt;w:rFonts w:ascii=&quot;Cambria Math&quot; w:h-ansi=&quot;Cambria Math&quot;/&gt;&lt;wx:font wx:val=&quot;Cambria Math&quot;/&gt;&lt;w:noProof/&gt;&lt;w:color w:val=&quot;000000&quot;/&gt;&lt;w:lang w:val=&quot;EN-US&quot; w:fareast=&quot;JA&quot;/&gt;&lt;/w:rPr&gt;&lt;/m:ctrlPr&gt;&lt;/m:dPr&gt;&lt;m:e&gt;&lt;m:r&gt;&lt;w:rPr&gt;&lt;w:rFonts w:ascii=&quot;Cambria Math&quot; w:h-ansi=&quot;Cambria Math&quot;/&gt;&lt;wx:font wx:val=&quot;Cambria Math&quot;/&gt;&lt;w:i/&gt;&lt;w:noProof/&gt;&lt;w:color w:val=&quot;000000&quot;/&gt;&lt;w:lang w:val=&quot;EN-US&quot; w:fareast=&quot;JA&quot;/&gt;&lt;/w:rPr&gt;&lt;m:t&gt;t&lt;/m:t&gt;&lt;/m:r&gt;&lt;m:r&gt;&lt;m:rPr&gt;&lt;m:sty m:val=&quot;p&quot;/&gt;&lt;/m:rPr&gt;&lt;w:rPr&gt;&lt;w:rFonts w:ascii=&quot;Cambria Math&quot; w:h-ansi=&quot;Cambria Math&quot;/&gt;&lt;wx:font wx:val=&quot;Cambria Math&quot;/&gt;&lt;w:noProof/&gt;&lt;w:color w:val=&quot;000000&quot;/&gt;&lt;w:lang w:val=&quot;EN-US&quot; w:fareast=&quot;JA&quot;/&gt;&lt;/w:rPr&gt;&lt;m:t&gt;,&lt;/m:t&gt;&lt;/m:r&gt;&lt;m:r&gt;&lt;w:rPr&gt;&lt;w:rFonts w:ascii=&quot;Cambria Math&quot; w:h-ansi=&quot;Cambria Math&quot;/&gt;&lt;wx:font wx:val=&quot;Cambria Math&quot;/&gt;&lt;w:i/&gt;&lt;w:noProof/&gt;&lt;w:color w:val=&quot;000000&quot;/&gt;&lt;w:lang w:val=&quot;EN-US&quot; w:fareast=&quot;JA&quot;/&gt;&lt;/w:rPr&gt;&lt;m:t&gt;f&lt;/m:t&gt;&lt;/m:r&gt;&lt;/m:e&gt;&lt;/m:d&gt;&lt;/m:num&gt;&lt;m:den&gt;&lt;m:sSub&gt;&lt;m:sSubPr&gt;&lt;m:ctrlPr&gt;&lt;w:rPr&gt;&lt;w:rFonts w:ascii=&quot;Cambria Math&quot; w:h-ansi=&quot;Cambria Math&quot;/&gt;&lt;wx:font wx:val=&quot;Cambria Math&quot;/&gt;&lt;w:noProof/&gt;&lt;w:color w:val=&quot;000000&quot;/&gt;&lt;w:lang w:val=&quot;EN-US&quot; w:fareast=&quot;JA&quot;/&gt;&lt;/w:rPr&gt;&lt;/m:ctrlPr&gt;&lt;/m:sSubPr&gt;&lt;m:e&gt;&lt;m:r&gt;&lt;w:rPr&gt;&lt;w:rFonts w:ascii=&quot;Cambria Math&quot; w:h-ansi=&quot;Cambria Math&quot;/&gt;&lt;wx:font wx:val=&quot;Cambria Math&quot;/&gt;&lt;w:i/&gt;&lt;w:noProof/&gt;&lt;w:color w:val=&quot;000000&quot;/&gt;&lt;w:lang w:val=&quot;EN-US&quot; w:fareast=&quot;JA&quot;/&gt;&lt;/w:rPr&gt;&lt;m:t&gt;I&lt;/m:t&gt;&lt;/m:r&gt;&lt;/m:e&gt;&lt;m:sub&gt;&lt;m:r&gt;&lt;w:rPr&gt;&lt;w:rFonts w:ascii=&quot;Cambria Math&quot; w:h-ansi=&quot;Cambria Math&quot;/&gt;&lt;wx:font wx:val=&quot;Cambria Math&quot;/&gt;&lt;w:i/&gt;&lt;w:noProof/&gt;&lt;w:color w:val=&quot;000000&quot;/&gt;&lt;w:lang w:val=&quot;EN-US&quot; w:fareast=&quot;JA&quot;/&gt;&lt;/w:rPr&gt;&lt;m:t&gt;ptrs&lt;/m:t&gt;&lt;/m:r&gt;&lt;/m:sub&gt;&lt;/m:sSub&gt;&lt;m:d&gt;&lt;m:dPr&gt;&lt;m:ctrlPr&gt;&lt;w:rPr&gt;&lt;w:rFonts w:ascii=&quot;Cambria Math&quot; w:h-ansi=&quot;Cambria Math&quot;/&gt;&lt;wx:font wx:val=&quot;Cambria Math&quot;/&gt;&lt;w:noProof/&gt;&lt;w:color w:val=&quot;000000&quot;/&gt;&lt;w:lang w:val=&quot;EN-US&quot; w:fareast=&quot;JA&quot;/&gt;&lt;/w:rPr&gt;&lt;/m:ctrlPr&gt;&lt;/m:dPr&gt;&lt;m:e&gt;&lt;m:r&gt;&lt;w:rPr&gt;&lt;w:rFonts w:ascii=&quot;Cambria Math&quot; w:h-ansi=&quot;Cambria Math&quot;/&gt;&lt;wx:font wx:val=&quot;Cambria Math&quot;/&gt;&lt;w:i/&gt;&lt;w:noProof/&gt;&lt;w:color w:val=&quot;000000&quot;/&gt;&lt;w:lang w:val=&quot;EN-US&quot; w:fareast=&quot;JA&quot;/&gt;&lt;/w:rPr&gt;&lt;m:t&gt;t&lt;/m:t&gt;&lt;/m:r&gt;&lt;m:r&gt;&lt;m:rPr&gt;&lt;m:sty m:val=&quot;p&quot;/&gt;&lt;/m:rPr&gt;&lt;w:rPr&gt;&lt;w:rFonts w:ascii=&quot;Cambria Math&quot; w:h-ansi=&quot;Cambria Math&quot;/&gt;&lt;wx:font wx:val=&quot;Cambria Math&quot;/&gt;&lt;w:noProof/&gt;&lt;w:color w:val=&quot;000000&quot;/&gt;&lt;w:lang w:val=&quot;EN-US&quot; w:fareast=&quot;JA&quot;/&gt;&lt;/w:rPr&gt;&lt;m:t&gt;,&lt;/m:t&gt;&lt;/m:r&gt;&lt;m:r&gt;&lt;w:rPr&gt;&lt;w:rFonts w:ascii=&quot;Cambria Math&quot; w:h-ansi=&quot;Cambria Math&quot;/&gt;&lt;wx:font wx:val=&quot;Cambria Math&quot;/&gt;&lt;w:i/&gt;&lt;w:noProof/&gt;&lt;w:color w:val=&quot;000000&quot;/&gt;&lt;w:lang w:val=&quot;EN-US&quot; w:fareast=&quot;JA&quot;/&gt;&lt;/w:rPr&gt;&lt;m:t&gt;f&lt;/m:t&gt;&lt;/m:r&gt;&lt;/m:e&gt;&lt;/m:d&gt;&lt;/m:den&gt;&lt;/m:f&gt;&lt;/m:e&gt;&lt;/m:d&gt;&lt;/m:e&gt;&lt;/m:nary&gt;&lt;m:r&gt;&lt;m:rPr&gt;&lt;m:sty m:val=&quot;p&quot;/&gt;&lt;/m:rPr&gt;&lt;w:rPr&gt;&lt;w:rFonts w:ascii=&quot;Cambria Math&quot; w:h-ansi=&quot;Cambria Math&quot;/&gt;&lt;wx:font wx:val=&quot;Cambria Math&quot;/&gt;&lt;w:noProof/&gt;&lt;w:color w:val=&quot;000000&quot;/&gt;&lt;w:lang w:val=&quot;EN-US&quot; w:fareast=&quot;JA&quot;/&gt;&lt;/w:rPr&gt;&lt;m:t&gt; &lt;/m:t&gt;&lt;/m:r&gt;&lt;m:d&gt;&lt;m:dPr&gt;&lt;m:ctrlPr&gt;&lt;w:rPr&gt;&lt;w:rFonts w:ascii=&quot;Cambria Math&quot; w:h-ansi=&quot;Cambria Math&quot;/&gt;&lt;wx:font wx:val=&quot;Cambria Math&quot;/&gt;&lt;w:noProof/&gt;&lt;w:color w:val=&quot;000000&quot;/&gt;&lt;w:lang w:val=&quot;EN-US&quot; w:fareast=&quot;JA&quot;/&gt;&lt;/w:rPr&gt;&lt;/m:ctrlPr&gt;&lt;/m:dPr&gt;&lt;m:e&gt;&lt;m:acc&gt;&lt;m:accPr&gt;&lt;m:chr m:val=&quot;Ìƒ&quot;/&gt;&lt;m:ctrlPr&gt;&lt;w:rPr&gt;&lt;w:rFonts w:ascii=&quot;Cambria Math&quot; w:h-ansi=&quot;Cambria Math&quot;/&gt;&lt;wx:font wx:val=&quot;Cambria Math&quot;/&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a&lt;/m:t&gt;&lt;/m:r&gt;&lt;/m:e&gt;&lt;/m:acc&gt;&lt;m:d&gt;&lt;m:dPr&gt;&lt;m:ctrlPr&gt;&lt;w:rPr&gt;&lt;w:rFonts w:ascii=&quot;Cambria Math&quot; w:h-ansi=&quot;Cambria Math&quot;/&gt;&lt;wx:font wx:val=&quot;Cambria Math&quot;/&gt;&lt;w:noProof/&gt;&lt;w:color w:val=&quot;000000&quot;/&gt;&lt;w:lang w:val=&quot;EN-US&quot; w:fareast=&quot;JA&quot;/&gt;&lt;/w:rPr&gt;&lt;/m:ctrlPr&gt;&lt;/m:dPr&gt;&lt;m:e&gt;&lt;m:r&gt;&lt;w:rPr&gt;&lt;w:rFonts w:ascii=&quot;Cambria Math&quot; w:h-ansi=&quot;Cambria Math&quot;/&gt;&lt;wx:font wx:val=&quot;Cambria Math&quot;/&gt;&lt;w:i/&gt;&lt;w:noProof/&gt;&lt;w:color w:val=&quot;000000&quot;/&gt;&lt;w:lang w:val=&quot;EN-US&quot; w:fareast=&quot;JA&quot;/&gt;&lt;/w:rPr&gt;&lt;m:t&gt;f&lt;/m:t&gt;&lt;/m:r&gt;&lt;/m:e&gt;&lt;/m:d&gt;&lt;m:sSup&gt;&lt;m:sSupPr&gt;&lt;m:ctrlPr&gt;&lt;w:rPr&gt;&lt;w:rFonts w:ascii=&quot;Cambria Math&quot; w:h-ansi=&quot;Cambria Math&quot;/&gt;&lt;wx:font wx:val=&quot;Cambria Math&quot;/&gt;&lt;w:noProof/&gt;&lt;w:color w:val=&quot;000000&quot;/&gt;&lt;w:lang w:val=&quot;EN-US&quot; w:fareast=&quot;JA&quot;/&gt;&lt;/w:rPr&gt;&lt;/m:ctrlPr&gt;&lt;/m:sSupPr&gt;&lt;m:e&gt;&lt;m:r&gt;&lt;w:rPr&gt;&lt;w:rFonts w:ascii=&quot;Cambria Math&quot; w:h-ansi=&quot;Cambria Math&quot;/&gt;&lt;wx:font wx:val=&quot;Cambria Math&quot;/&gt;&lt;w:i/&gt;&lt;w:noProof/&gt;&lt;w:color w:val=&quot;000000&quot;/&gt;&lt;w:lang w:val=&quot;EN-US&quot; w:fareast=&quot;JA&quot;/&gt;&lt;/w:rPr&gt;&lt;m:t&gt;e&lt;/m:t&gt;&lt;/m:r&gt;&lt;/m:e&gt;&lt;m:sup&gt;&lt;m:r&gt;&lt;m:rPr&gt;&lt;m:sty m:val=&quot;p&quot;/&gt;&lt;/m:rPr&gt;&lt;w:rPr&gt;&lt;w:rFonts w:ascii=&quot;Cambria Math&quot; w:h-ansi=&quot;Cambria Math&quot;/&gt;&lt;wx:font wx:val=&quot;Cambria Math&quot;/&gt;&lt;w:noProof/&gt;&lt;w:color w:val=&quot;000000&quot;/&gt;&lt;w:lang w:val=&quot;EN-US&quot; w:fareast=&quot;JA&quot;/&gt;&lt;/w:rPr&gt;&lt;m:t&gt;-&lt;/m:t&gt;&lt;/m:r&gt;&lt;m:r&gt;&lt;w:rPr&gt;&lt;w:rFonts w:ascii=&quot;Cambria Math&quot; w:h-ansi=&quot;Cambria Math&quot;/&gt;&lt;wx:font wx:val=&quot;Cambria Math&quot;/&gt;&lt;w:i/&gt;&lt;w:noProof/&gt;&lt;w:color w:val=&quot;000000&quot;/&gt;&lt;w:lang w:val=&quot;EN-US&quot; w:fareast=&quot;JA&quot;/&gt;&lt;/w:rPr&gt;&lt;m:t&gt;j&lt;/m:t&gt;&lt;/m:r&gt;&lt;m:acc&gt;&lt;m:accPr&gt;&lt;m:chr m:val=&quot;Ì…&quot;/&gt;&lt;m:ctrlPr&gt;&lt;w:rPr&gt;&lt;w:rFonts w:ascii=&quot;Cambria Math&quot; w:h-ansi=&quot;Cambria Math&quot;/&gt;&lt;wx:font wx:val=&quot;Cambria Math&quot;/&gt;&lt;w:noProof/&gt;&lt;w:color w:val=&quot;000000&quot;/&gt;&lt;w:lang w:val=&quot;EN-US&quot; w:fareast=&quot;JA&quot;/&gt;&lt;/w:rPr&gt;&lt;/m:ctrlPr&gt;&lt;/m:accPr&gt;&lt;m:e&gt;&lt;m:r&gt;&lt;w:rPr&gt;&lt;w:rFonts w:ascii=&quot;Cambria Math&quot; w:h-ansi=&quot;Cambria Math&quot;/&gt;&lt;wx:font wx:val=&quot;Cambria Math&quot;/&gt;&lt;w:i/&gt;&lt;w:noProof/&gt;&lt;w:color w:val=&quot;000000&quot;/&gt;&lt;w:lang w:val=&quot;EN-US&quot; w:fareast=&quot;JA&quot;/&gt;&lt;/w:rPr&gt;&lt;m:t&gt;Ï†&lt;/m:t&gt;&lt;/m:r&gt;&lt;/m:e&gt;&lt;/m:acc&gt;&lt;m:d&gt;&lt;m:dPr&gt;&lt;m:ctrlPr&gt;&lt;w:rPr&gt;&lt;w:rFonts w:ascii=&quot;Cambria Math&quot; w:h-ansi=&quot;Cambria Math&quot;/&gt;&lt;wx:font wx:val=&quot;Cambria Math&quot;/&gt;&lt;w:noProof/&gt;&lt;w:color w:val=&quot;000000&quot;/&gt;&lt;w:lang w:val=&quot;EN-US&quot; w:fareast=&quot;JA&quot;/&gt;&lt;/w:rPr&gt;&lt;/m:ctrlPr&gt;&lt;/m:dPr&gt;&lt;m:e&gt;&lt;m:r&gt;&lt;w:rPr&gt;&lt;w:rFonts w:ascii=&quot;Cambria Math&quot; w:h-ansi=&quot;Cambria Math&quot;/&gt;&lt;wx:font wx:val=&quot;Cambria Math&quot;/&gt;&lt;w:i/&gt;&lt;w:noProof/&gt;&lt;w:color w:val=&quot;000000&quot;/&gt;&lt;w:lang w:val=&quot;EN-US&quot; w:fareast=&quot;JA&quot;/&gt;&lt;/w:rPr&gt;&lt;m:t&gt;f&lt;/m:t&gt;&lt;/m:r&gt;&lt;/m:e&gt;&lt;/m:d&gt;&lt;/m:sup&gt;&lt;/m:sSup&gt;&lt;/m:e&gt;&lt;/m:d&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3" o:title="" chromakey="white"/>
          </v:shape>
        </w:pict>
      </w:r>
      <w:r>
        <w:rPr>
          <w:lang w:val="en-US" w:eastAsia="ja-JP"/>
        </w:rPr>
        <w:instrText xml:space="preserve"> </w:instrText>
      </w:r>
      <w:r>
        <w:rPr>
          <w:lang w:val="en-US" w:eastAsia="ja-JP"/>
        </w:rPr>
        <w:fldChar w:fldCharType="separate"/>
      </w:r>
      <w:r w:rsidR="00EF1A7F">
        <w:rPr>
          <w:position w:val="-15"/>
        </w:rPr>
        <w:pict w14:anchorId="6F13F4CE">
          <v:shape id="_x0000_i1185" type="#_x0000_t75" style="width:195.4pt;height:22.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5D25&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45D25&quot; wsp:rsidP=&quot;00345D25&quot;&gt;&lt;m:oMathPara&gt;&lt;m:oMath&gt;&lt;m:acc&gt;&lt;m:accPr&gt;&lt;m:chr m:val=&quot;Ìƒ&quot;/&gt;&lt;m:ctrlPr&gt;&lt;w:rPr&gt;&lt;w:rFonts w:ascii=&quot;Cambria Math&quot; w:h-ansi=&quot;Cambria Math&quot;/&gt;&lt;wx:font wx:val=&quot;Cambria Math&quot;/&gt;&lt;w:noProof/&gt;&lt;w:color w:val=&quot;000000&quot;/&gt;&lt;w:lang w:val=&quot;EN-US&quot; w:fareast=&quot;JA&quot;/&gt;&lt;/w:rPr&gt;&lt;/m:ctrlPr&gt;&lt;/m:accPr&gt;&lt;m:e&gt;&lt;m:r&gt;&lt;w:rPr&gt;&lt;w:rFonts w:ascii=&quot;Cambria Math&quot; w:h-ansi=&quot;Cambria Math&quot;/&gt;&lt;wx:font wx:val=&quot;Cambria Math&quot;/&gt;&lt;w:i/&gt;&lt;w:noProof/&gt;&lt;w:color w:val=&quot;000000&quot;/&gt;&lt;w:lang w:val=&quot;EN-US&quot; w:fareast=&quot;JA&quot;/&gt;&lt;/w:rPr&gt;&lt;m:t&gt;Î¸&lt;/m:t&gt;&lt;/m:r&gt;&lt;/m:e&gt;&lt;/m:acc&gt;&lt;m:r&gt;&lt;m:rPr&gt;&lt;m:sty m:val=&quot;p&quot;/&gt;&lt;/m:rPr&gt;&lt;w:rPr&gt;&lt;w:rFonts w:ascii=&quot;Cambria Math&quot; w:h-ansi=&quot;Cambria Math&quot;/&gt;&lt;wx:font wx:val=&quot;Cambria Math&quot;/&gt;&lt;w:noProof/&gt;&lt;w:color w:val=&quot;000000&quot;/&gt;&lt;w:lang w:val=&quot;EN-US&quot; w:fareast=&quot;JA&quot;/&gt;&lt;/w:rPr&gt;&lt;m:t&gt;(&lt;/m:t&gt;&lt;/m:r&gt;&lt;m:r&gt;&lt;w:rPr&gt;&lt;w:rFonts w:ascii=&quot;Cambria Math&quot; w:h-ansi=&quot;Cambria Math&quot;/&gt;&lt;wx:font wx:val=&quot;Cambria Math&quot;/&gt;&lt;w:i/&gt;&lt;w:noProof/&gt;&lt;w:color w:val=&quot;000000&quot;/&gt;&lt;w:lang w:val=&quot;EN-US&quot; w:fareast=&quot;JA&quot;/&gt;&lt;/w:rPr&gt;&lt;m:t&gt;t&lt;/m:t&gt;&lt;/m:r&gt;&lt;m:r&gt;&lt;m:rPr&gt;&lt;m:sty m:val=&quot;p&quot;/&gt;&lt;/m:rPr&gt;&lt;w:rPr&gt;&lt;w:rFonts w:ascii=&quot;Cambria Math&quot; w:h-ansi=&quot;Cambria Math&quot;/&gt;&lt;wx:font wx:val=&quot;Cambria Math&quot;/&gt;&lt;w:noProof/&gt;&lt;w:color w:val=&quot;000000&quot;/&gt;&lt;w:lang w:val=&quot;EN-US&quot; w:fareast=&quot;JA&quot;/&gt;&lt;/w:rPr&gt;&lt;m:t&gt;)=&lt;/m:t&gt;&lt;/m:r&gt;&lt;m:r&gt;&lt;w:rPr&gt;&lt;w:rFonts w:ascii=&quot;Cambria Math&quot; w:h-ansi=&quot;Cambria Math&quot;/&gt;&lt;wx:font wx:val=&quot;Cambria Math&quot;/&gt;&lt;w:i/&gt;&lt;w:noProof/&gt;&lt;w:color w:val=&quot;000000&quot;/&gt;&lt;w:lang w:val=&quot;EN-US&quot; w:fareast=&quot;JA&quot;/&gt;&lt;/w:rPr&gt;&lt;m:t&gt;arg&lt;/m:t&gt;&lt;/m:r&gt;&lt;m:d&gt;&lt;m:dPr&gt;&lt;m:begChr m:val=&quot;{&quot;/&gt;&lt;m:endChr m:val=&quot;}&quot;/&gt;&lt;m:ctrlPr&gt;&lt;w:rPr&gt;&lt;w:rFonts w:ascii=&quot;Cambria Math&quot; w:h-ansi=&quot;Cambria Math&quot;/&gt;&lt;wx:font wx:val=&quot;Cambria Math&quot;/&gt;&lt;w:noProof/&gt;&lt;w:color w:val=&quot;000000&quot;/&gt;&lt;w:lang w:val=&quot;EN-US&quot; w:fareast=&quot;JA&quot;/&gt;&lt;/w:rPr&gt;&lt;/m:ctrlPr&gt;&lt;/m:dPr&gt;&lt;m:e&gt;&lt;m:nary&gt;&lt;m:naryPr&gt;&lt;m:chr m:val=&quot;âˆ‘&quot;/&gt;&lt;m:limLoc m:val=&quot;undOvr&quot;/&gt;&lt;m:supHide m:val=&quot;1&quot;/&gt;&lt;m:ctrlPr&gt;&lt;w:rPr&gt;&lt;w:rFonts w:ascii=&quot;Cambria Math&quot; w:h-ansi=&quot;Cambria Math&quot;/&gt;&lt;wx:font wx:val=&quot;Cambria Math&quot;/&gt;&lt;w:noProof/&gt;&lt;w:color w:val=&quot;000000&quot;/&gt;&lt;w:lang w:val=&quot;EN-US&quot; w:fareast=&quot;JA&quot;/&gt;&lt;/w:rPr&gt;&lt;/m:ctrlPr&gt;&lt;/m:naryPr&gt;&lt;m:sub&gt;&lt;m:sSup&gt;&lt;m:sSupPr&gt;&lt;m:ctrlPr&gt;&lt;w:rPr&gt;&lt;w:rFonts w:ascii=&quot;Cambria Math&quot; w:h-ansi=&quot;Cambria Math&quot;/&gt;&lt;wx:font wx:val=&quot;Cambria Math&quot;/&gt;&lt;w:noProof/&gt;&lt;w:color w:val=&quot;000000&quot;/&gt;&lt;w:lang w:val=&quot;EN-US&quot; w:fareast=&quot;JA&quot;/&gt;&lt;/w:rPr&gt;&lt;/m:ctrlPr&gt;&lt;/m:sSupPr&gt;&lt;m:e&gt;&lt;m:r&gt;&lt;w:rPr&gt;&lt;w:rFonts w:ascii=&quot;Cambria Math&quot; w:h-ansi=&quot;Cambria Math&quot;/&gt;&lt;wx:font wx:val=&quot;Cambria Math&quot;/&gt;&lt;w:i/&gt;&lt;w:noProof/&gt;&lt;w:color w:val=&quot;000000&quot;/&gt;&lt;w:lang w:val=&quot;EN-US&quot; w:fareast=&quot;JA&quot;/&gt;&lt;/w:rPr&gt;&lt;m:t&gt;f&lt;/m:t&gt;&lt;/m:r&gt;&lt;m:r&gt;&lt;m:rPr&gt;&lt;m:sty m:val=&quot;p&quot;/&gt;&lt;/m:rPr&gt;&lt;w:rPr&gt;&lt;w:rFonts w:ascii=&quot;Cambria Math&quot; w:h-ansi=&quot;Cambria Math&quot; w:cs=&quot;Cambria Math&quot;/&gt;&lt;wx:font wx:val=&quot;Cambria Math&quot;/&gt;&lt;w:noProof/&gt;&lt;w:color w:val=&quot;000000&quot;/&gt;&lt;w:lang w:val=&quot;EN-US&quot; w:fareast=&quot;JA&quot;/&gt;&lt;/w:rPr&gt;&lt;m:t&gt;âˆˆ&lt;/m:t&gt;&lt;/m:r&gt;&lt;m:r&gt;&lt;w:rPr&gt;&lt;w:rFonts w:ascii=&quot;Cambria Math&quot; w:h-ansi=&quot;Cambria Math&quot;/&gt;&lt;wx:font wx:val=&quot;Cambria Math&quot;/&gt;&lt;w:i/&gt;&lt;w:noProof/&gt;&lt;w:color w:val=&quot;000000&quot;/&gt;&lt;w:lang w:val=&quot;EN-US&quot; w:fareast=&quot;JA&quot;/&gt;&lt;/w:rPr&gt;&lt;m:t&gt;f&lt;/m:t&gt;&lt;/m:r&gt;&lt;/m:e&gt;&lt;m:sup&gt;&lt;m:r&gt;&lt;w:rPr&gt;&lt;w:rFonts w:ascii=&quot;Cambria Math&quot; w:h-ansi=&quot;Cambria Math&quot;/&gt;&lt;wx:font wx:val=&quot;Cambria Math&quot;/&gt;&lt;w:i/&gt;&lt;w:noProof/&gt;&lt;w:color w:val=&quot;000000&quot;/&gt;&lt;w:lang w:val=&quot;EN-US&quot; w:fareast=&quot;JA&quot;/&gt;&lt;/w:rPr&gt;&lt;m:t&gt;ptrs&lt;/m:t&gt;&lt;/m:r&gt;&lt;/m:sup&gt;&lt;/m:sSup&gt;&lt;/m:sub&gt;&lt;m:sup/&gt;&lt;m:e&gt;&lt;m:d&gt;&lt;m:dPr&gt;&lt;m:ctrlPr&gt;&lt;w:rPr&gt;&lt;w:rFonts w:ascii=&quot;Cambria Math&quot; w:h-ansi=&quot;Cambria Math&quot;/&gt;&lt;wx:font wx:val=&quot;Cambria Math&quot;/&gt;&lt;w:noProof/&gt;&lt;w:color w:val=&quot;000000&quot;/&gt;&lt;w:lang w:val=&quot;EN-US&quot; w:fareast=&quot;JA&quot;/&gt;&lt;/w:rPr&gt;&lt;/m:ctrlPr&gt;&lt;/m:dPr&gt;&lt;m:e&gt;&lt;m:f&gt;&lt;m:fPr&gt;&lt;m:ctrlPr&gt;&lt;w:rPr&gt;&lt;w:rFonts w:ascii=&quot;Cambria Math&quot; w:h-ansi=&quot;Cambria Math&quot;/&gt;&lt;wx:font wx:val=&quot;Cambria Math&quot;/&gt;&lt;w:noProof/&gt;&lt;w:color w:val=&quot;000000&quot;/&gt;&lt;w:lang w:val=&quot;EN-US&quot; w:fareast=&quot;JA&quot;/&gt;&lt;/w:rPr&gt;&lt;/m:ctrlPr&gt;&lt;/m:fPr&gt;&lt;m:num&gt;&lt;m:sSup&gt;&lt;m:sSupPr&gt;&lt;m:ctrlPr&gt;&lt;w:rPr&gt;&lt;w:rFonts w:ascii=&quot;Cambria Math&quot; w:h-ansi=&quot;Cambria Math&quot;/&gt;&lt;wx:font wx:val=&quot;Cambria Math&quot;/&gt;&lt;w:noProof/&gt;&lt;w:color w:val=&quot;000000&quot;/&gt;&lt;w:lang w:val=&quot;EN-US&quot; w:fareast=&quot;JA&quot;/&gt;&lt;/w:rPr&gt;&lt;/m:ctrlPr&gt;&lt;/m:sSupPr&gt;&lt;m:e&gt;&lt;m:r&gt;&lt;w:rPr&gt;&lt;w:rFonts w:ascii=&quot;Cambria Math&quot; w:h-ansi=&quot;Cambria Math&quot;/&gt;&lt;wx:font wx:val=&quot;Cambria Math&quot;/&gt;&lt;w:i/&gt;&lt;w:noProof/&gt;&lt;w:color w:val=&quot;000000&quot;/&gt;&lt;w:lang w:val=&quot;EN-US&quot; w:fareast=&quot;JA&quot;/&gt;&lt;/w:rPr&gt;&lt;m:t&gt;Z&lt;/m:t&gt;&lt;/m:r&gt;&lt;/m:e&gt;&lt;m:sup&gt;&lt;m:r&gt;&lt;m:rPr&gt;&lt;m:sty m:val=&quot;p&quot;/&gt;&lt;/m:rPr&gt;&lt;w:rPr&gt;&lt;w:rFonts w:ascii=&quot;Cambria Math&quot; w:h-ansi=&quot;Cambria Math&quot; w:hint=&quot;fareast&quot;/&gt;&lt;wx:font wx:val=&quot;Cambria Math&quot;/&gt;&lt;w:noProof/&gt;&lt;w:color w:val=&quot;000000&quot;/&gt;&lt;w:lang w:val=&quot;EN-US&quot; w:fareast=&quot;JA&quot;/&gt;&lt;/w:rPr&gt;&lt;m:t&gt;'&lt;/m:t&gt;&lt;/m:r&gt;&lt;/m:sup&gt;&lt;/m:sSup&gt;&lt;m:d&gt;&lt;m:dPr&gt;&lt;m:ctrlPr&gt;&lt;w:rPr&gt;&lt;w:rFonts w:ascii=&quot;Cambria Math&quot; w:h-ansi=&quot;Cambria Math&quot;/&gt;&lt;wx:font wx:val=&quot;Cambria Math&quot;/&gt;&lt;w:noProof/&gt;&lt;w:color w:val=&quot;000000&quot;/&gt;&lt;w:lang w:val=&quot;EN-US&quot; w:fareast=&quot;JA&quot;/&gt;&lt;/w:rPr&gt;&lt;/m:ctrlPr&gt;&lt;/m:dPr&gt;&lt;m:e&gt;&lt;m:r&gt;&lt;w:rPr&gt;&lt;w:rFonts w:ascii=&quot;Cambria Math&quot; w:h-ansi=&quot;Cambria Math&quot;/&gt;&lt;wx:font wx:val=&quot;Cambria Math&quot;/&gt;&lt;w:i/&gt;&lt;w:noProof/&gt;&lt;w:color w:val=&quot;000000&quot;/&gt;&lt;w:lang w:val=&quot;EN-US&quot; w:fareast=&quot;JA&quot;/&gt;&lt;/w:rPr&gt;&lt;m:t&gt;t&lt;/m:t&gt;&lt;/m:r&gt;&lt;m:r&gt;&lt;m:rPr&gt;&lt;m:sty m:val=&quot;p&quot;/&gt;&lt;/m:rPr&gt;&lt;w:rPr&gt;&lt;w:rFonts w:ascii=&quot;Cambria Math&quot; w:h-ansi=&quot;Cambria Math&quot;/&gt;&lt;wx:font wx:val=&quot;Cambria Math&quot;/&gt;&lt;w:noProof/&gt;&lt;w:color w:val=&quot;000000&quot;/&gt;&lt;w:lang w:val=&quot;EN-US&quot; w:fareast=&quot;JA&quot;/&gt;&lt;/w:rPr&gt;&lt;m:t&gt;,&lt;/m:t&gt;&lt;/m:r&gt;&lt;m:r&gt;&lt;w:rPr&gt;&lt;w:rFonts w:ascii=&quot;Cambria Math&quot; w:h-ansi=&quot;Cambria Math&quot;/&gt;&lt;wx:font wx:val=&quot;Cambria Math&quot;/&gt;&lt;w:i/&gt;&lt;w:noProof/&gt;&lt;w:color w:val=&quot;000000&quot;/&gt;&lt;w:lang w:val=&quot;EN-US&quot; w:fareast=&quot;JA&quot;/&gt;&lt;/w:rPr&gt;&lt;m:t&gt;f&lt;/m:t&gt;&lt;/m:r&gt;&lt;/m:e&gt;&lt;/m:d&gt;&lt;/m:num&gt;&lt;m:den&gt;&lt;m:sSub&gt;&lt;m:sSubPr&gt;&lt;m:ctrlPr&gt;&lt;w:rPr&gt;&lt;w:rFonts w:ascii=&quot;Cambria Math&quot; w:h-ansi=&quot;Cambria Math&quot;/&gt;&lt;wx:font wx:val=&quot;Cambria Math&quot;/&gt;&lt;w:noProof/&gt;&lt;w:color w:val=&quot;000000&quot;/&gt;&lt;w:lang w:val=&quot;EN-US&quot; w:fareast=&quot;JA&quot;/&gt;&lt;/w:rPr&gt;&lt;/m:ctrlPr&gt;&lt;/m:sSubPr&gt;&lt;m:e&gt;&lt;m:r&gt;&lt;w:rPr&gt;&lt;w:rFonts w:ascii=&quot;Cambria Math&quot; w:h-ansi=&quot;Cambria Math&quot;/&gt;&lt;wx:font wx:val=&quot;Cambria Math&quot;/&gt;&lt;w:i/&gt;&lt;w:noProof/&gt;&lt;w:color w:val=&quot;000000&quot;/&gt;&lt;w:lang w:val=&quot;EN-US&quot; w:fareast=&quot;JA&quot;/&gt;&lt;/w:rPr&gt;&lt;m:t&gt;I&lt;/m:t&gt;&lt;/m:r&gt;&lt;/m:e&gt;&lt;m:sub&gt;&lt;m:r&gt;&lt;w:rPr&gt;&lt;w:rFonts w:ascii=&quot;Cambria Math&quot; w:h-ansi=&quot;Cambria Math&quot;/&gt;&lt;wx:font wx:val=&quot;Cambria Math&quot;/&gt;&lt;w:i/&gt;&lt;w:noProof/&gt;&lt;w:color w:val=&quot;000000&quot;/&gt;&lt;w:lang w:val=&quot;EN-US&quot; w:fareast=&quot;JA&quot;/&gt;&lt;/w:rPr&gt;&lt;m:t&gt;ptrs&lt;/m:t&gt;&lt;/m:r&gt;&lt;/m:sub&gt;&lt;/m:sSub&gt;&lt;m:d&gt;&lt;m:dPr&gt;&lt;m:ctrlPr&gt;&lt;w:rPr&gt;&lt;w:rFonts w:ascii=&quot;Cambria Math&quot; w:h-ansi=&quot;Cambria Math&quot;/&gt;&lt;wx:font wx:val=&quot;Cambria Math&quot;/&gt;&lt;w:noProof/&gt;&lt;w:color w:val=&quot;000000&quot;/&gt;&lt;w:lang w:val=&quot;EN-US&quot; w:fareast=&quot;JA&quot;/&gt;&lt;/w:rPr&gt;&lt;/m:ctrlPr&gt;&lt;/m:dPr&gt;&lt;m:e&gt;&lt;m:r&gt;&lt;w:rPr&gt;&lt;w:rFonts w:ascii=&quot;Cambria Math&quot; w:h-ansi=&quot;Cambria Math&quot;/&gt;&lt;wx:font wx:val=&quot;Cambria Math&quot;/&gt;&lt;w:i/&gt;&lt;w:noProof/&gt;&lt;w:color w:val=&quot;000000&quot;/&gt;&lt;w:lang w:val=&quot;EN-US&quot; w:fareast=&quot;JA&quot;/&gt;&lt;/w:rPr&gt;&lt;m:t&gt;t&lt;/m:t&gt;&lt;/m:r&gt;&lt;m:r&gt;&lt;m:rPr&gt;&lt;m:sty m:val=&quot;p&quot;/&gt;&lt;/m:rPr&gt;&lt;w:rPr&gt;&lt;w:rFonts w:ascii=&quot;Cambria Math&quot; w:h-ansi=&quot;Cambria Math&quot;/&gt;&lt;wx:font wx:val=&quot;Cambria Math&quot;/&gt;&lt;w:noProof/&gt;&lt;w:color w:val=&quot;000000&quot;/&gt;&lt;w:lang w:val=&quot;EN-US&quot; w:fareast=&quot;JA&quot;/&gt;&lt;/w:rPr&gt;&lt;m:t&gt;,&lt;/m:t&gt;&lt;/m:r&gt;&lt;m:r&gt;&lt;w:rPr&gt;&lt;w:rFonts w:ascii=&quot;Cambria Math&quot; w:h-ansi=&quot;Cambria Math&quot;/&gt;&lt;wx:font wx:val=&quot;Cambria Math&quot;/&gt;&lt;w:i/&gt;&lt;w:noProof/&gt;&lt;w:color w:val=&quot;000000&quot;/&gt;&lt;w:lang w:val=&quot;EN-US&quot; w:fareast=&quot;JA&quot;/&gt;&lt;/w:rPr&gt;&lt;m:t&gt;f&lt;/m:t&gt;&lt;/m:r&gt;&lt;/m:e&gt;&lt;/m:d&gt;&lt;/m:den&gt;&lt;/m:f&gt;&lt;/m:e&gt;&lt;/m:d&gt;&lt;/m:e&gt;&lt;/m:nary&gt;&lt;m:r&gt;&lt;m:rPr&gt;&lt;m:sty m:val=&quot;p&quot;/&gt;&lt;/m:rPr&gt;&lt;w:rPr&gt;&lt;w:rFonts w:ascii=&quot;Cambria Math&quot; w:h-ansi=&quot;Cambria Math&quot;/&gt;&lt;wx:font wx:val=&quot;Cambria Math&quot;/&gt;&lt;w:noProof/&gt;&lt;w:color w:val=&quot;000000&quot;/&gt;&lt;w:lang w:val=&quot;EN-US&quot; w:fareast=&quot;JA&quot;/&gt;&lt;/w:rPr&gt;&lt;m:t&gt; &lt;/m:t&gt;&lt;/m:r&gt;&lt;m:d&gt;&lt;m:dPr&gt;&lt;m:ctrlPr&gt;&lt;w:rPr&gt;&lt;w:rFonts w:ascii=&quot;Cambria Math&quot; w:h-ansi=&quot;Cambria Math&quot;/&gt;&lt;wx:font wx:val=&quot;Cambria Math&quot;/&gt;&lt;w:noProof/&gt;&lt;w:color w:val=&quot;000000&quot;/&gt;&lt;w:lang w:val=&quot;EN-US&quot; w:fareast=&quot;JA&quot;/&gt;&lt;/w:rPr&gt;&lt;/m:ctrlPr&gt;&lt;/m:dPr&gt;&lt;m:e&gt;&lt;m:acc&gt;&lt;m:accPr&gt;&lt;m:chr m:val=&quot;Ìƒ&quot;/&gt;&lt;m:ctrlPr&gt;&lt;w:rPr&gt;&lt;w:rFonts w:ascii=&quot;Cambria Math&quot; w:h-ansi=&quot;Cambria Math&quot;/&gt;&lt;wx:font wx:val=&quot;Cambria Math&quot;/&gt;&lt;w:noProof/&gt;&lt;w:color w:val=&quot;000000&quot;/&gt;&lt;w:lang w:fareast=&quot;JA&quot;/&gt;&lt;/w:rPr&gt;&lt;/m:ctrlPr&gt;&lt;/m:accPr&gt;&lt;m:e&gt;&lt;m:r&gt;&lt;w:rPr&gt;&lt;w:rFonts w:ascii=&quot;Cambria Math&quot; w:h-ansi=&quot;Cambria Math&quot;/&gt;&lt;wx:font wx:val=&quot;Cambria Math&quot;/&gt;&lt;w:i/&gt;&lt;w:noProof/&gt;&lt;w:color w:val=&quot;000000&quot;/&gt;&lt;w:lang w:fareast=&quot;JA&quot;/&gt;&lt;/w:rPr&gt;&lt;m:t&gt;a&lt;/m:t&gt;&lt;/m:r&gt;&lt;/m:e&gt;&lt;/m:acc&gt;&lt;m:d&gt;&lt;m:dPr&gt;&lt;m:ctrlPr&gt;&lt;w:rPr&gt;&lt;w:rFonts w:ascii=&quot;Cambria Math&quot; w:h-ansi=&quot;Cambria Math&quot;/&gt;&lt;wx:font wx:val=&quot;Cambria Math&quot;/&gt;&lt;w:noProof/&gt;&lt;w:color w:val=&quot;000000&quot;/&gt;&lt;w:lang w:val=&quot;EN-US&quot; w:fareast=&quot;JA&quot;/&gt;&lt;/w:rPr&gt;&lt;/m:ctrlPr&gt;&lt;/m:dPr&gt;&lt;m:e&gt;&lt;m:r&gt;&lt;w:rPr&gt;&lt;w:rFonts w:ascii=&quot;Cambria Math&quot; w:h-ansi=&quot;Cambria Math&quot;/&gt;&lt;wx:font wx:val=&quot;Cambria Math&quot;/&gt;&lt;w:i/&gt;&lt;w:noProof/&gt;&lt;w:color w:val=&quot;000000&quot;/&gt;&lt;w:lang w:val=&quot;EN-US&quot; w:fareast=&quot;JA&quot;/&gt;&lt;/w:rPr&gt;&lt;m:t&gt;f&lt;/m:t&gt;&lt;/m:r&gt;&lt;/m:e&gt;&lt;/m:d&gt;&lt;m:sSup&gt;&lt;m:sSupPr&gt;&lt;m:ctrlPr&gt;&lt;w:rPr&gt;&lt;w:rFonts w:ascii=&quot;Cambria Math&quot; w:h-ansi=&quot;Cambria Math&quot;/&gt;&lt;wx:font wx:val=&quot;Cambria Math&quot;/&gt;&lt;w:noProof/&gt;&lt;w:color w:val=&quot;000000&quot;/&gt;&lt;w:lang w:val=&quot;EN-US&quot; w:fareast=&quot;JA&quot;/&gt;&lt;/w:rPr&gt;&lt;/m:ctrlPr&gt;&lt;/m:sSupPr&gt;&lt;m:e&gt;&lt;m:r&gt;&lt;w:rPr&gt;&lt;w:rFonts w:ascii=&quot;Cambria Math&quot; w:h-ansi=&quot;Cambria Math&quot;/&gt;&lt;wx:font wx:val=&quot;Cambria Math&quot;/&gt;&lt;w:i/&gt;&lt;w:noProof/&gt;&lt;w:color w:val=&quot;000000&quot;/&gt;&lt;w:lang w:val=&quot;EN-US&quot; w:fareast=&quot;JA&quot;/&gt;&lt;/w:rPr&gt;&lt;m:t&gt;e&lt;/m:t&gt;&lt;/m:r&gt;&lt;/m:e&gt;&lt;m:sup&gt;&lt;m:r&gt;&lt;m:rPr&gt;&lt;m:sty m:val=&quot;p&quot;/&gt;&lt;/m:rPr&gt;&lt;w:rPr&gt;&lt;w:rFonts w:ascii=&quot;Cambria Math&quot; w:h-ansi=&quot;Cambria Math&quot;/&gt;&lt;wx:font wx:val=&quot;Cambria Math&quot;/&gt;&lt;w:noProof/&gt;&lt;w:color w:val=&quot;000000&quot;/&gt;&lt;w:lang w:val=&quot;EN-US&quot; w:fareast=&quot;JA&quot;/&gt;&lt;/w:rPr&gt;&lt;m:t&gt;-&lt;/m:t&gt;&lt;/m:r&gt;&lt;m:r&gt;&lt;w:rPr&gt;&lt;w:rFonts w:ascii=&quot;Cambria Math&quot; w:h-ansi=&quot;Cambria Math&quot;/&gt;&lt;wx:font wx:val=&quot;Cambria Math&quot;/&gt;&lt;w:i/&gt;&lt;w:noProof/&gt;&lt;w:color w:val=&quot;000000&quot;/&gt;&lt;w:lang w:val=&quot;EN-US&quot; w:fareast=&quot;JA&quot;/&gt;&lt;/w:rPr&gt;&lt;m:t&gt;j&lt;/m:t&gt;&lt;/m:r&gt;&lt;m:acc&gt;&lt;m:accPr&gt;&lt;m:chr m:val=&quot;Ì…&quot;/&gt;&lt;m:ctrlPr&gt;&lt;w:rPr&gt;&lt;w:rFonts w:ascii=&quot;Cambria Math&quot; w:h-ansi=&quot;Cambria Math&quot;/&gt;&lt;wx:font wx:val=&quot;Cambria Math&quot;/&gt;&lt;w:noProof/&gt;&lt;w:color w:val=&quot;000000&quot;/&gt;&lt;w:lang w:val=&quot;EN-US&quot; w:fareast=&quot;JA&quot;/&gt;&lt;/w:rPr&gt;&lt;/m:ctrlPr&gt;&lt;/m:accPr&gt;&lt;m:e&gt;&lt;m:r&gt;&lt;w:rPr&gt;&lt;w:rFonts w:ascii=&quot;Cambria Math&quot; w:h-ansi=&quot;Cambria Math&quot;/&gt;&lt;wx:font wx:val=&quot;Cambria Math&quot;/&gt;&lt;w:i/&gt;&lt;w:noProof/&gt;&lt;w:color w:val=&quot;000000&quot;/&gt;&lt;w:lang w:val=&quot;EN-US&quot; w:fareast=&quot;JA&quot;/&gt;&lt;/w:rPr&gt;&lt;m:t&gt;Ï†&lt;/m:t&gt;&lt;/m:r&gt;&lt;/m:e&gt;&lt;/m:acc&gt;&lt;m:d&gt;&lt;m:dPr&gt;&lt;m:ctrlPr&gt;&lt;w:rPr&gt;&lt;w:rFonts w:ascii=&quot;Cambria Math&quot; w:h-ansi=&quot;Cambria Math&quot;/&gt;&lt;wx:font wx:val=&quot;Cambria Math&quot;/&gt;&lt;w:noProof/&gt;&lt;w:color w:val=&quot;000000&quot;/&gt;&lt;w:lang w:val=&quot;EN-US&quot; w:fareast=&quot;JA&quot;/&gt;&lt;/w:rPr&gt;&lt;/m:ctrlPr&gt;&lt;/m:dPr&gt;&lt;m:e&gt;&lt;m:r&gt;&lt;w:rPr&gt;&lt;w:rFonts w:ascii=&quot;Cambria Math&quot; w:h-ansi=&quot;Cambria Math&quot;/&gt;&lt;wx:font wx:val=&quot;Cambria Math&quot;/&gt;&lt;w:i/&gt;&lt;w:noProof/&gt;&lt;w:color w:val=&quot;000000&quot;/&gt;&lt;w:lang w:val=&quot;EN-US&quot; w:fareast=&quot;JA&quot;/&gt;&lt;/w:rPr&gt;&lt;m:t&gt;f&lt;/m:t&gt;&lt;/m:r&gt;&lt;/m:e&gt;&lt;/m:d&gt;&lt;/m:sup&gt;&lt;/m:sSup&gt;&lt;/m:e&gt;&lt;/m:d&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3" o:title="" chromakey="white"/>
          </v:shape>
        </w:pict>
      </w:r>
      <w:r>
        <w:rPr>
          <w:lang w:val="en-US" w:eastAsia="ja-JP"/>
        </w:rPr>
        <w:fldChar w:fldCharType="end"/>
      </w:r>
    </w:p>
    <w:p w14:paraId="750F5D36" w14:textId="77777777" w:rsidR="004D3FFD" w:rsidRDefault="002C252C" w:rsidP="00A3240B">
      <w:pPr>
        <w:pStyle w:val="B30"/>
        <w:rPr>
          <w:lang w:val="en-US" w:eastAsia="ja-JP"/>
        </w:rPr>
      </w:pPr>
      <w:r>
        <w:rPr>
          <w:lang w:val="en-US" w:eastAsia="ja-JP"/>
        </w:rPr>
        <w:tab/>
        <w:t xml:space="preserve">In the above equation, </w:t>
      </w:r>
      <w:r>
        <w:rPr>
          <w:lang w:val="en-US" w:eastAsia="ja-JP"/>
        </w:rPr>
        <w:fldChar w:fldCharType="begin"/>
      </w:r>
      <w:r>
        <w:rPr>
          <w:lang w:val="en-US" w:eastAsia="ja-JP"/>
        </w:rPr>
        <w:instrText xml:space="preserve"> QUOTE </w:instrText>
      </w:r>
      <w:r w:rsidR="00EF1A7F">
        <w:rPr>
          <w:position w:val="-5"/>
        </w:rPr>
        <w:pict w14:anchorId="6BA37446">
          <v:shape id="_x0000_i1186"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89&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32589&quot; wsp:rsidP=&quot;00032589&quot;&gt;&lt;m:oMathPara&gt;&lt;m:oMath&gt;&lt;m:sSup&gt;&lt;m:sSupPr&gt;&lt;m:ctrlPr&gt;&lt;w:rPr&gt;&lt;w:rFonts w:ascii=&quot;Cambria Math&quot; w:h-ansi=&quot;Cambria Math&quot;/&gt;&lt;wx:font wx:val=&quot;Cambria Math&quot;/&gt;&lt;w:color w:val=&quot;000000&quot;/&gt;&lt;w:lang w:val=&quot;EN-US&quot; w:fareast=&quot;JA&quot;/&gt;&lt;/w:rPr&gt;&lt;/m:ctrlPr&gt;&lt;/m:sSupPr&gt;&lt;m:e&gt;&lt;m:r&gt;&lt;w:rPr&gt;&lt;w:rFonts w:ascii=&quot;Cambria Math&quot; w:h-ansi=&quot;Cambria Math&quot;/&gt;&lt;wx:font wx:val=&quot;Cambria Math&quot;/&gt;&lt;w:i/&gt;&lt;w:color w:val=&quot;000000&quot;/&gt;&lt;w:lang w:val=&quot;EN-US&quot; w:fareast=&quot;JA&quot;/&gt;&lt;/w:rPr&gt;&lt;m:t&gt;f&lt;/m:t&gt;&lt;/m:r&gt;&lt;/m:e&gt;&lt;m:sup&gt;&lt;m:r&gt;&lt;w:rPr&gt;&lt;w:rFonts w:ascii=&quot;Cambria Math&quot; w:h-ansi=&quot;Cambria Math&quot;/&gt;&lt;wx:font wx:val=&quot;Cambria Math&quot;/&gt;&lt;w:i/&gt;&lt;w:color w:val=&quot;000000&quot;/&gt;&lt;w:lang w:val=&quot;EN-US&quot; w:fareast=&quot;JA&quot;/&gt;&lt;/w:rPr&gt;&lt;m:t&gt;ptrs&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4" o:title="" chromakey="white"/>
          </v:shape>
        </w:pict>
      </w:r>
      <w:r>
        <w:rPr>
          <w:lang w:val="en-US" w:eastAsia="ja-JP"/>
        </w:rPr>
        <w:instrText xml:space="preserve"> </w:instrText>
      </w:r>
      <w:r>
        <w:rPr>
          <w:lang w:val="en-US" w:eastAsia="ja-JP"/>
        </w:rPr>
        <w:fldChar w:fldCharType="separate"/>
      </w:r>
      <w:r w:rsidR="00EF1A7F">
        <w:rPr>
          <w:position w:val="-5"/>
        </w:rPr>
        <w:pict w14:anchorId="78B0A1EE">
          <v:shape id="_x0000_i1187"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89&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32589&quot; wsp:rsidP=&quot;00032589&quot;&gt;&lt;m:oMathPara&gt;&lt;m:oMath&gt;&lt;m:sSup&gt;&lt;m:sSupPr&gt;&lt;m:ctrlPr&gt;&lt;w:rPr&gt;&lt;w:rFonts w:ascii=&quot;Cambria Math&quot; w:h-ansi=&quot;Cambria Math&quot;/&gt;&lt;wx:font wx:val=&quot;Cambria Math&quot;/&gt;&lt;w:color w:val=&quot;000000&quot;/&gt;&lt;w:lang w:val=&quot;EN-US&quot; w:fareast=&quot;JA&quot;/&gt;&lt;/w:rPr&gt;&lt;/m:ctrlPr&gt;&lt;/m:sSupPr&gt;&lt;m:e&gt;&lt;m:r&gt;&lt;w:rPr&gt;&lt;w:rFonts w:ascii=&quot;Cambria Math&quot; w:h-ansi=&quot;Cambria Math&quot;/&gt;&lt;wx:font wx:val=&quot;Cambria Math&quot;/&gt;&lt;w:i/&gt;&lt;w:color w:val=&quot;000000&quot;/&gt;&lt;w:lang w:val=&quot;EN-US&quot; w:fareast=&quot;JA&quot;/&gt;&lt;/w:rPr&gt;&lt;m:t&gt;f&lt;/m:t&gt;&lt;/m:r&gt;&lt;/m:e&gt;&lt;m:sup&gt;&lt;m:r&gt;&lt;w:rPr&gt;&lt;w:rFonts w:ascii=&quot;Cambria Math&quot; w:h-ansi=&quot;Cambria Math&quot;/&gt;&lt;wx:font wx:val=&quot;Cambria Math&quot;/&gt;&lt;w:i/&gt;&lt;w:color w:val=&quot;000000&quot;/&gt;&lt;w:lang w:val=&quot;EN-US&quot; w:fareast=&quot;JA&quot;/&gt;&lt;/w:rPr&gt;&lt;m:t&gt;ptrs&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4" o:title="" chromakey="white"/>
          </v:shape>
        </w:pict>
      </w:r>
      <w:r>
        <w:rPr>
          <w:lang w:val="en-US" w:eastAsia="ja-JP"/>
        </w:rPr>
        <w:fldChar w:fldCharType="end"/>
      </w:r>
      <w:r>
        <w:rPr>
          <w:lang w:val="en-US" w:eastAsia="ja-JP"/>
        </w:rPr>
        <w:t xml:space="preserve"> is the set of subcarriers where PT-RS are mapped, </w:t>
      </w:r>
      <w:r>
        <w:rPr>
          <w:lang w:val="en-US" w:eastAsia="ja-JP"/>
        </w:rPr>
        <w:fldChar w:fldCharType="begin"/>
      </w:r>
      <w:r>
        <w:rPr>
          <w:lang w:val="en-US" w:eastAsia="ja-JP"/>
        </w:rPr>
        <w:instrText xml:space="preserve"> QUOTE </w:instrText>
      </w:r>
      <w:r w:rsidR="00EF1A7F">
        <w:rPr>
          <w:position w:val="-5"/>
        </w:rPr>
        <w:pict w14:anchorId="2B411515">
          <v:shape id="_x0000_i1188" type="#_x0000_t75" style="width:35.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00B8&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F000B8&quot; wsp:rsidP=&quot;00F000B8&quot;&gt;&lt;m:oMathPara&gt;&lt;m:oMath&gt;&lt;m:sSup&gt;&lt;m:sSupPr&gt;&lt;m:ctrlPr&gt;&lt;w:rPr&gt;&lt;w:rFonts w:ascii=&quot;Cambria Math&quot; w:h-ansi=&quot;Cambria Math&quot;/&gt;&lt;wx:font wx:val=&quot;Cambria Math&quot;/&gt;&lt;w:i/&gt;&lt;w:color w:val=&quot;000000&quot;/&gt;&lt;w:lang w:val=&quot;EN-US&quot; w:fareast=&quot;JA&quot;/&gt;&lt;/w:rPr&gt;&lt;/m:ctrlPr&gt;&lt;/m:sSupPr&gt;&lt;m:e&gt;&lt;m:r&gt;&lt;w:rPr&gt;&lt;w:rFonts w:ascii=&quot;Cambria Math&quot; w:h-ansi=&quot;Cambria Math&quot;/&gt;&lt;wx:font wx:val=&quot;Cambria Math&quot;/&gt;&lt;w:i/&gt;&lt;w:color w:val=&quot;000000&quot;/&gt;&lt;w:lang w:val=&quot;EN-US&quot; w:fareast=&quot;JA&quot;/&gt;&lt;/w:rPr&gt;&lt;m:t&gt;t&lt;/m:t&gt;&lt;/m:r&gt;&lt;m:r&gt;&lt;w:rPr&gt;&lt;w:rFonts w:ascii=&quot;Cambria Math&quot; w:h-ansi=&quot;Cambria Math&quot; w:cs=&quot;Cambria Math&quot;/&gt;&lt;wx:font wx:val=&quot;Cambria Math&quot;/&gt;&lt;w:i/&gt;&lt;w:color w:val=&quot;000000&quot;/&gt;&lt;w:lang w:val=&quot;EN-US&quot; w:fareast=&quot;JA&quot;/&gt;&lt;/w:rPr&gt;&lt;m:t&gt;âˆˆ&lt;/m:t&gt;&lt;/m:r&gt;&lt;m:r&gt;&lt;w:rPr&gt;&lt;w:rFonts w:ascii=&quot;Cambria Math&quot; w:h-ansi=&quot;Cambria Math&quot;/&gt;&lt;wx:font wx:val=&quot;Cambria Math&quot;/&gt;&lt;w:i/&gt;&lt;w:color w:val=&quot;000000&quot;/&gt;&lt;w:lang w:val=&quot;EN-US&quot; w:fareast=&quot;JA&quot;/&gt;&lt;/w:rPr&gt;&lt;m:t&gt;t&lt;/m:t&gt;&lt;/m:r&gt;&lt;/m:e&gt;&lt;m:sup&gt;&lt;m:r&gt;&lt;w:rPr&gt;&lt;w:rFonts w:ascii=&quot;Cambria Math&quot; w:h-ansi=&quot;Cambria Math&quot;/&gt;&lt;wx:font wx:val=&quot;Cambria Math&quot;/&gt;&lt;w:i/&gt;&lt;w:color w:val=&quot;000000&quot;/&gt;&lt;w:lang w:val=&quot;EN-US&quot; w:fareast=&quot;JA&quot;/&gt;&lt;/w:rPr&gt;&lt;m:t&gt;ptrs&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5" o:title="" chromakey="white"/>
          </v:shape>
        </w:pict>
      </w:r>
      <w:r>
        <w:rPr>
          <w:lang w:val="en-US" w:eastAsia="ja-JP"/>
        </w:rPr>
        <w:instrText xml:space="preserve"> </w:instrText>
      </w:r>
      <w:r>
        <w:rPr>
          <w:lang w:val="en-US" w:eastAsia="ja-JP"/>
        </w:rPr>
        <w:fldChar w:fldCharType="separate"/>
      </w:r>
      <w:r w:rsidR="00EF1A7F">
        <w:rPr>
          <w:position w:val="-5"/>
        </w:rPr>
        <w:pict w14:anchorId="7AD29693">
          <v:shape id="_x0000_i1189" type="#_x0000_t75" style="width:35.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00B8&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F000B8&quot; wsp:rsidP=&quot;00F000B8&quot;&gt;&lt;m:oMathPara&gt;&lt;m:oMath&gt;&lt;m:sSup&gt;&lt;m:sSupPr&gt;&lt;m:ctrlPr&gt;&lt;w:rPr&gt;&lt;w:rFonts w:ascii=&quot;Cambria Math&quot; w:h-ansi=&quot;Cambria Math&quot;/&gt;&lt;wx:font wx:val=&quot;Cambria Math&quot;/&gt;&lt;w:i/&gt;&lt;w:color w:val=&quot;000000&quot;/&gt;&lt;w:lang w:val=&quot;EN-US&quot; w:fareast=&quot;JA&quot;/&gt;&lt;/w:rPr&gt;&lt;/m:ctrlPr&gt;&lt;/m:sSupPr&gt;&lt;m:e&gt;&lt;m:r&gt;&lt;w:rPr&gt;&lt;w:rFonts w:ascii=&quot;Cambria Math&quot; w:h-ansi=&quot;Cambria Math&quot;/&gt;&lt;wx:font wx:val=&quot;Cambria Math&quot;/&gt;&lt;w:i/&gt;&lt;w:color w:val=&quot;000000&quot;/&gt;&lt;w:lang w:val=&quot;EN-US&quot; w:fareast=&quot;JA&quot;/&gt;&lt;/w:rPr&gt;&lt;m:t&gt;t&lt;/m:t&gt;&lt;/m:r&gt;&lt;m:r&gt;&lt;w:rPr&gt;&lt;w:rFonts w:ascii=&quot;Cambria Math&quot; w:h-ansi=&quot;Cambria Math&quot; w:cs=&quot;Cambria Math&quot;/&gt;&lt;wx:font wx:val=&quot;Cambria Math&quot;/&gt;&lt;w:i/&gt;&lt;w:color w:val=&quot;000000&quot;/&gt;&lt;w:lang w:val=&quot;EN-US&quot; w:fareast=&quot;JA&quot;/&gt;&lt;/w:rPr&gt;&lt;m:t&gt;âˆˆ&lt;/m:t&gt;&lt;/m:r&gt;&lt;m:r&gt;&lt;w:rPr&gt;&lt;w:rFonts w:ascii=&quot;Cambria Math&quot; w:h-ansi=&quot;Cambria Math&quot;/&gt;&lt;wx:font wx:val=&quot;Cambria Math&quot;/&gt;&lt;w:i/&gt;&lt;w:color w:val=&quot;000000&quot;/&gt;&lt;w:lang w:val=&quot;EN-US&quot; w:fareast=&quot;JA&quot;/&gt;&lt;/w:rPr&gt;&lt;m:t&gt;t&lt;/m:t&gt;&lt;/m:r&gt;&lt;/m:e&gt;&lt;m:sup&gt;&lt;m:r&gt;&lt;w:rPr&gt;&lt;w:rFonts w:ascii=&quot;Cambria Math&quot; w:h-ansi=&quot;Cambria Math&quot;/&gt;&lt;wx:font wx:val=&quot;Cambria Math&quot;/&gt;&lt;w:i/&gt;&lt;w:color w:val=&quot;000000&quot;/&gt;&lt;w:lang w:val=&quot;EN-US&quot; w:fareast=&quot;JA&quot;/&gt;&lt;/w:rPr&gt;&lt;m:t&gt;ptrs&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5" o:title="" chromakey="white"/>
          </v:shape>
        </w:pict>
      </w:r>
      <w:r>
        <w:rPr>
          <w:lang w:val="en-US" w:eastAsia="ja-JP"/>
        </w:rPr>
        <w:fldChar w:fldCharType="end"/>
      </w:r>
      <w:r>
        <w:rPr>
          <w:lang w:val="en-US" w:eastAsia="ja-JP"/>
        </w:rPr>
        <w:t xml:space="preserve"> where </w:t>
      </w:r>
      <w:r>
        <w:rPr>
          <w:lang w:val="en-US" w:eastAsia="ja-JP"/>
        </w:rPr>
        <w:fldChar w:fldCharType="begin"/>
      </w:r>
      <w:r>
        <w:rPr>
          <w:lang w:val="en-US" w:eastAsia="ja-JP"/>
        </w:rPr>
        <w:instrText xml:space="preserve"> QUOTE </w:instrText>
      </w:r>
      <w:r w:rsidR="00EF1A7F">
        <w:rPr>
          <w:position w:val="-5"/>
        </w:rPr>
        <w:pict w14:anchorId="7BE77E55">
          <v:shape id="_x0000_i1190" type="#_x0000_t75" style="width:19.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210F&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8210F&quot; wsp:rsidP=&quot;0078210F&quot;&gt;&lt;m:oMathPara&gt;&lt;m:oMath&gt;&lt;m:sSup&gt;&lt;m:sSupPr&gt;&lt;m:ctrlPr&gt;&lt;w:rPr&gt;&lt;w:rFonts w:ascii=&quot;Cambria Math&quot; w:h-ansi=&quot;Cambria Math&quot;/&gt;&lt;wx:font wx:val=&quot;Cambria Math&quot;/&gt;&lt;w:color w:val=&quot;000000&quot;/&gt;&lt;w:lang w:val=&quot;EN-US&quot; w:fareast=&quot;JA&quot;/&gt;&lt;/w:rPr&gt;&lt;/m:ctrlPr&gt;&lt;/m:sSupPr&gt;&lt;m:e&gt;&lt;m:r&gt;&lt;w:rPr&gt;&lt;w:rFonts w:ascii=&quot;Cambria Math&quot; w:h-ansi=&quot;Cambria Math&quot;/&gt;&lt;wx:font wx:val=&quot;Cambria Math&quot;/&gt;&lt;w:i/&gt;&lt;w:color w:val=&quot;000000&quot;/&gt;&lt;w:lang w:val=&quot;EN-US&quot; w:fareast=&quot;JA&quot;/&gt;&lt;/w:rPr&gt;&lt;m:t&gt;t&lt;/m:t&gt;&lt;/m:r&gt;&lt;/m:e&gt;&lt;m:sup&gt;&lt;m:r&gt;&lt;w:rPr&gt;&lt;w:rFonts w:ascii=&quot;Cambria Math&quot; w:h-ansi=&quot;Cambria Math&quot;/&gt;&lt;wx:font wx:val=&quot;Cambria Math&quot;/&gt;&lt;w:i/&gt;&lt;w:color w:val=&quot;000000&quot;/&gt;&lt;w:lang w:val=&quot;EN-US&quot; w:fareast=&quot;JA&quot;/&gt;&lt;/w:rPr&gt;&lt;m:t&gt;ptrs&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6" o:title="" chromakey="white"/>
          </v:shape>
        </w:pict>
      </w:r>
      <w:r>
        <w:rPr>
          <w:lang w:val="en-US" w:eastAsia="ja-JP"/>
        </w:rPr>
        <w:instrText xml:space="preserve"> </w:instrText>
      </w:r>
      <w:r>
        <w:rPr>
          <w:lang w:val="en-US" w:eastAsia="ja-JP"/>
        </w:rPr>
        <w:fldChar w:fldCharType="separate"/>
      </w:r>
      <w:r w:rsidR="00EF1A7F">
        <w:rPr>
          <w:position w:val="-5"/>
        </w:rPr>
        <w:pict w14:anchorId="7AE689AC">
          <v:shape id="_x0000_i1191" type="#_x0000_t75" style="width:19.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210F&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8210F&quot; wsp:rsidP=&quot;0078210F&quot;&gt;&lt;m:oMathPara&gt;&lt;m:oMath&gt;&lt;m:sSup&gt;&lt;m:sSupPr&gt;&lt;m:ctrlPr&gt;&lt;w:rPr&gt;&lt;w:rFonts w:ascii=&quot;Cambria Math&quot; w:h-ansi=&quot;Cambria Math&quot;/&gt;&lt;wx:font wx:val=&quot;Cambria Math&quot;/&gt;&lt;w:color w:val=&quot;000000&quot;/&gt;&lt;w:lang w:val=&quot;EN-US&quot; w:fareast=&quot;JA&quot;/&gt;&lt;/w:rPr&gt;&lt;/m:ctrlPr&gt;&lt;/m:sSupPr&gt;&lt;m:e&gt;&lt;m:r&gt;&lt;w:rPr&gt;&lt;w:rFonts w:ascii=&quot;Cambria Math&quot; w:h-ansi=&quot;Cambria Math&quot;/&gt;&lt;wx:font wx:val=&quot;Cambria Math&quot;/&gt;&lt;w:i/&gt;&lt;w:color w:val=&quot;000000&quot;/&gt;&lt;w:lang w:val=&quot;EN-US&quot; w:fareast=&quot;JA&quot;/&gt;&lt;/w:rPr&gt;&lt;m:t&gt;t&lt;/m:t&gt;&lt;/m:r&gt;&lt;/m:e&gt;&lt;m:sup&gt;&lt;m:r&gt;&lt;w:rPr&gt;&lt;w:rFonts w:ascii=&quot;Cambria Math&quot; w:h-ansi=&quot;Cambria Math&quot;/&gt;&lt;wx:font wx:val=&quot;Cambria Math&quot;/&gt;&lt;w:i/&gt;&lt;w:color w:val=&quot;000000&quot;/&gt;&lt;w:lang w:val=&quot;EN-US&quot; w:fareast=&quot;JA&quot;/&gt;&lt;/w:rPr&gt;&lt;m:t&gt;ptrs&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6" o:title="" chromakey="white"/>
          </v:shape>
        </w:pict>
      </w:r>
      <w:r>
        <w:rPr>
          <w:lang w:val="en-US" w:eastAsia="ja-JP"/>
        </w:rPr>
        <w:fldChar w:fldCharType="end"/>
      </w:r>
      <w:r>
        <w:rPr>
          <w:lang w:val="en-US" w:eastAsia="ja-JP"/>
        </w:rPr>
        <w:t xml:space="preserve"> is the set of OFDM symbols where PT-RS are mapped while </w:t>
      </w:r>
      <w:r>
        <w:rPr>
          <w:lang w:val="en-US" w:eastAsia="ja-JP"/>
        </w:rPr>
        <w:fldChar w:fldCharType="begin"/>
      </w:r>
      <w:r>
        <w:rPr>
          <w:lang w:val="en-US" w:eastAsia="ja-JP"/>
        </w:rPr>
        <w:instrText xml:space="preserve"> QUOTE </w:instrText>
      </w:r>
      <w:r w:rsidR="00EF1A7F">
        <w:rPr>
          <w:position w:val="-5"/>
        </w:rPr>
        <w:pict w14:anchorId="793C82FE">
          <v:shape id="_x0000_i1192" type="#_x0000_t75" style="width:32.2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B5828&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2B5828&quot; wsp:rsidP=&quot;002B5828&quot;&gt;&lt;m:oMathPara&gt;&lt;m:oMath&gt;&lt;m:sSup&gt;&lt;m:sSupPr&gt;&lt;m:ctrlPr&gt;&lt;w:rPr&gt;&lt;w:rFonts w:ascii=&quot;Cambria Math&quot; w:h-ansi=&quot;Cambria Math&quot;/&gt;&lt;wx:font wx:val=&quot;Cambria Math&quot;/&gt;&lt;w:color w:val=&quot;000000&quot;/&gt;&lt;w:lang w:val=&quot;EN-US&quot; w:fareast=&quot;JA&quot;/&gt;&lt;/w:rPr&gt;&lt;/m:ctrlPr&gt;&lt;/m:sSupPr&gt;&lt;m:e&gt;&lt;m:r&gt;&lt;w:rPr&gt;&lt;w:rFonts w:ascii=&quot;Cambria Math&quot; w:h-ansi=&quot;Cambria Math&quot;/&gt;&lt;wx:font wx:val=&quot;Cambria Math&quot;/&gt;&lt;w:i/&gt;&lt;w:color w:val=&quot;000000&quot;/&gt;&lt;w:lang w:val=&quot;EN-US&quot; w:fareast=&quot;JA&quot;/&gt;&lt;/w:rPr&gt;&lt;m:t&gt;Z&lt;/m:t&gt;&lt;/m:r&gt;&lt;/m:e&gt;&lt;m:sup&gt;&lt;m:r&gt;&lt;m:rPr&gt;&lt;m:sty m:val=&quot;p&quot;/&gt;&lt;/m:rPr&gt;&lt;w:rPr&gt;&lt;w:rFonts w:ascii=&quot;Cambria Math&quot; w:h-ansi=&quot;Cambria Math&quot; w:hint=&quot;fareast&quot;/&gt;&lt;wx:font wx:val=&quot;Cambria Math&quot;/&gt;&lt;w:color w:val=&quot;000000&quot;/&gt;&lt;w:lang w:val=&quot;EN-US&quot; w:fareast=&quot;JA&quot;/&gt;&lt;/w:rPr&gt;&lt;m:t&gt;'&lt;/m:t&gt;&lt;/m:r&gt;&lt;/m:sup&gt;&lt;/m:sSup&gt;&lt;m:d&gt;&lt;m:dPr&gt;&lt;m:ctrlPr&gt;&lt;w:rPr&gt;&lt;w:rFonts w:ascii=&quot;Cambria Math&quot; w:h-ansi=&quot;Cambria Math&quot;/&gt;&lt;wx:font wx:val=&quot;Cambria Math&quot;/&gt;&lt;w:color w:val=&quot;000000&quot;/&gt;&lt;w:lang w:val=&quot;EN-US&quot; w:fareast=&quot;JA&quot;/&gt;&lt;/w:rPr&gt;&lt;/m:ctrlPr&gt;&lt;/m:dPr&gt;&lt;m:e&gt;&lt;m:r&gt;&lt;w:rPr&gt;&lt;w:rFonts w:ascii=&quot;Cambria Math&quot; w:h-ansi=&quot;Cambria Math&quot;/&gt;&lt;wx:font wx:val=&quot;Cambria Math&quot;/&gt;&lt;w:i/&gt;&lt;w:color w:val=&quot;000000&quot;/&gt;&lt;w:lang w:val=&quot;EN-US&quot; w:fareast=&quot;JA&quot;/&gt;&lt;/w:rPr&gt;&lt;m:t&gt;t&lt;/m:t&gt;&lt;/m:r&gt;&lt;m:r&gt;&lt;m:rPr&gt;&lt;m:sty m:val=&quot;p&quot;/&gt;&lt;/m:rPr&gt;&lt;w:rPr&gt;&lt;w:rFonts w:ascii=&quot;Cambria Math&quot; w:h-ansi=&quot;Cambria Math&quot;/&gt;&lt;wx:font wx:val=&quot;Cambria Math&quot;/&gt;&lt;w:color w:val=&quot;000000&quot;/&gt;&lt;w:lang w:val=&quot;EN-US&quot; w:fareast=&quot;JA&quot;/&gt;&lt;/w:rPr&gt;&lt;m:t&gt;,&lt;/m:t&gt;&lt;/m:r&gt;&lt;m:r&gt;&lt;w:rPr&gt;&lt;w:rFonts w:ascii=&quot;Cambria Math&quot; w:h-ansi=&quot;Cambria Math&quot;/&gt;&lt;wx:font wx:val=&quot;Cambria Math&quot;/&gt;&lt;w:i/&gt;&lt;w:color w:val=&quot;000000&quot;/&gt;&lt;w:lang w:val=&quot;EN-US&quot; w:fareast=&quot;JA&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7" o:title="" chromakey="white"/>
          </v:shape>
        </w:pict>
      </w:r>
      <w:r>
        <w:rPr>
          <w:lang w:val="en-US" w:eastAsia="ja-JP"/>
        </w:rPr>
        <w:instrText xml:space="preserve"> </w:instrText>
      </w:r>
      <w:r>
        <w:rPr>
          <w:lang w:val="en-US" w:eastAsia="ja-JP"/>
        </w:rPr>
        <w:fldChar w:fldCharType="separate"/>
      </w:r>
      <w:r w:rsidR="00EF1A7F">
        <w:rPr>
          <w:position w:val="-5"/>
        </w:rPr>
        <w:pict w14:anchorId="217A3FB0">
          <v:shape id="_x0000_i1193" type="#_x0000_t75" style="width:32.2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B5828&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2B5828&quot; wsp:rsidP=&quot;002B5828&quot;&gt;&lt;m:oMathPara&gt;&lt;m:oMath&gt;&lt;m:sSup&gt;&lt;m:sSupPr&gt;&lt;m:ctrlPr&gt;&lt;w:rPr&gt;&lt;w:rFonts w:ascii=&quot;Cambria Math&quot; w:h-ansi=&quot;Cambria Math&quot;/&gt;&lt;wx:font wx:val=&quot;Cambria Math&quot;/&gt;&lt;w:color w:val=&quot;000000&quot;/&gt;&lt;w:lang w:val=&quot;EN-US&quot; w:fareast=&quot;JA&quot;/&gt;&lt;/w:rPr&gt;&lt;/m:ctrlPr&gt;&lt;/m:sSupPr&gt;&lt;m:e&gt;&lt;m:r&gt;&lt;w:rPr&gt;&lt;w:rFonts w:ascii=&quot;Cambria Math&quot; w:h-ansi=&quot;Cambria Math&quot;/&gt;&lt;wx:font wx:val=&quot;Cambria Math&quot;/&gt;&lt;w:i/&gt;&lt;w:color w:val=&quot;000000&quot;/&gt;&lt;w:lang w:val=&quot;EN-US&quot; w:fareast=&quot;JA&quot;/&gt;&lt;/w:rPr&gt;&lt;m:t&gt;Z&lt;/m:t&gt;&lt;/m:r&gt;&lt;/m:e&gt;&lt;m:sup&gt;&lt;m:r&gt;&lt;m:rPr&gt;&lt;m:sty m:val=&quot;p&quot;/&gt;&lt;/m:rPr&gt;&lt;w:rPr&gt;&lt;w:rFonts w:ascii=&quot;Cambria Math&quot; w:h-ansi=&quot;Cambria Math&quot; w:hint=&quot;fareast&quot;/&gt;&lt;wx:font wx:val=&quot;Cambria Math&quot;/&gt;&lt;w:color w:val=&quot;000000&quot;/&gt;&lt;w:lang w:val=&quot;EN-US&quot; w:fareast=&quot;JA&quot;/&gt;&lt;/w:rPr&gt;&lt;m:t&gt;'&lt;/m:t&gt;&lt;/m:r&gt;&lt;/m:sup&gt;&lt;/m:sSup&gt;&lt;m:d&gt;&lt;m:dPr&gt;&lt;m:ctrlPr&gt;&lt;w:rPr&gt;&lt;w:rFonts w:ascii=&quot;Cambria Math&quot; w:h-ansi=&quot;Cambria Math&quot;/&gt;&lt;wx:font wx:val=&quot;Cambria Math&quot;/&gt;&lt;w:color w:val=&quot;000000&quot;/&gt;&lt;w:lang w:val=&quot;EN-US&quot; w:fareast=&quot;JA&quot;/&gt;&lt;/w:rPr&gt;&lt;/m:ctrlPr&gt;&lt;/m:dPr&gt;&lt;m:e&gt;&lt;m:r&gt;&lt;w:rPr&gt;&lt;w:rFonts w:ascii=&quot;Cambria Math&quot; w:h-ansi=&quot;Cambria Math&quot;/&gt;&lt;wx:font wx:val=&quot;Cambria Math&quot;/&gt;&lt;w:i/&gt;&lt;w:color w:val=&quot;000000&quot;/&gt;&lt;w:lang w:val=&quot;EN-US&quot; w:fareast=&quot;JA&quot;/&gt;&lt;/w:rPr&gt;&lt;m:t&gt;t&lt;/m:t&gt;&lt;/m:r&gt;&lt;m:r&gt;&lt;m:rPr&gt;&lt;m:sty m:val=&quot;p&quot;/&gt;&lt;/m:rPr&gt;&lt;w:rPr&gt;&lt;w:rFonts w:ascii=&quot;Cambria Math&quot; w:h-ansi=&quot;Cambria Math&quot;/&gt;&lt;wx:font wx:val=&quot;Cambria Math&quot;/&gt;&lt;w:color w:val=&quot;000000&quot;/&gt;&lt;w:lang w:val=&quot;EN-US&quot; w:fareast=&quot;JA&quot;/&gt;&lt;/w:rPr&gt;&lt;m:t&gt;,&lt;/m:t&gt;&lt;/m:r&gt;&lt;m:r&gt;&lt;w:rPr&gt;&lt;w:rFonts w:ascii=&quot;Cambria Math&quot; w:h-ansi=&quot;Cambria Math&quot;/&gt;&lt;wx:font wx:val=&quot;Cambria Math&quot;/&gt;&lt;w:i/&gt;&lt;w:color w:val=&quot;000000&quot;/&gt;&lt;w:lang w:val=&quot;EN-US&quot; w:fareast=&quot;JA&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7" o:title="" chromakey="white"/>
          </v:shape>
        </w:pict>
      </w:r>
      <w:r>
        <w:rPr>
          <w:lang w:val="en-US" w:eastAsia="ja-JP"/>
        </w:rPr>
        <w:fldChar w:fldCharType="end"/>
      </w:r>
      <w:r>
        <w:rPr>
          <w:lang w:val="en-US" w:eastAsia="ja-JP"/>
        </w:rPr>
        <w:t xml:space="preserve"> and </w:t>
      </w:r>
      <w:r>
        <w:rPr>
          <w:lang w:val="en-US" w:eastAsia="ja-JP"/>
        </w:rPr>
        <w:fldChar w:fldCharType="begin"/>
      </w:r>
      <w:r>
        <w:rPr>
          <w:lang w:val="en-US" w:eastAsia="ja-JP"/>
        </w:rPr>
        <w:instrText xml:space="preserve"> QUOTE </w:instrText>
      </w:r>
      <w:r w:rsidR="00EF1A7F">
        <w:rPr>
          <w:position w:val="-6"/>
        </w:rPr>
        <w:pict w14:anchorId="69EA0EB0">
          <v:shape id="_x0000_i1194" type="#_x0000_t75" style="width:39.75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1834&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C71834&quot; wsp:rsidP=&quot;00C71834&quot;&gt;&lt;m:oMathPara&gt;&lt;m:oMath&gt;&lt;m:sSub&gt;&lt;m:sSubPr&gt;&lt;m:ctrlPr&gt;&lt;w:rPr&gt;&lt;w:rFonts w:ascii=&quot;Cambria Math&quot; w:h-ansi=&quot;Cambria Math&quot;/&gt;&lt;wx:font wx:val=&quot;Cambria Math&quot;/&gt;&lt;w:color w:val=&quot;000000&quot;/&gt;&lt;w:lang w:val=&quot;EN-US&quot; w:fareast=&quot;JA&quot;/&gt;&lt;/w:rPr&gt;&lt;/m:ctrlPr&gt;&lt;/m:sSubPr&gt;&lt;m:e&gt;&lt;m:r&gt;&lt;w:rPr&gt;&lt;w:rFonts w:ascii=&quot;Cambria Math&quot; w:h-ansi=&quot;Cambria Math&quot;/&gt;&lt;wx:font wx:val=&quot;Cambria Math&quot;/&gt;&lt;w:i/&gt;&lt;w:color w:val=&quot;000000&quot;/&gt;&lt;w:lang w:val=&quot;EN-US&quot; w:fareast=&quot;JA&quot;/&gt;&lt;/w:rPr&gt;&lt;m:t&gt;I&lt;/m:t&gt;&lt;/m:r&gt;&lt;/m:e&gt;&lt;m:sub&gt;&lt;m:r&gt;&lt;w:rPr&gt;&lt;w:rFonts w:ascii=&quot;Cambria Math&quot; w:h-ansi=&quot;Cambria Math&quot;/&gt;&lt;wx:font wx:val=&quot;Cambria Math&quot;/&gt;&lt;w:i/&gt;&lt;w:color w:val=&quot;000000&quot;/&gt;&lt;w:lang w:val=&quot;EN-US&quot; w:fareast=&quot;JA&quot;/&gt;&lt;/w:rPr&gt;&lt;m:t&gt;ptrs&lt;/m:t&gt;&lt;/m:r&gt;&lt;/m:sub&gt;&lt;/m:sSub&gt;&lt;m:d&gt;&lt;m:dPr&gt;&lt;m:ctrlPr&gt;&lt;w:rPr&gt;&lt;w:rFonts w:ascii=&quot;Cambria Math&quot; w:h-ansi=&quot;Cambria Math&quot;/&gt;&lt;wx:font wx:val=&quot;Cambria Math&quot;/&gt;&lt;w:color w:val=&quot;000000&quot;/&gt;&lt;w:lang w:val=&quot;EN-US&quot; w:fareast=&quot;JA&quot;/&gt;&lt;/w:rPr&gt;&lt;/m:ctrlPr&gt;&lt;/m:dPr&gt;&lt;m:e&gt;&lt;m:r&gt;&lt;w:rPr&gt;&lt;w:rFonts w:ascii=&quot;Cambria Math&quot; w:h-ansi=&quot;Cambria Math&quot;/&gt;&lt;wx:font wx:val=&quot;Cambria Math&quot;/&gt;&lt;w:i/&gt;&lt;w:color w:val=&quot;000000&quot;/&gt;&lt;w:lang w:val=&quot;EN-US&quot; w:fareast=&quot;JA&quot;/&gt;&lt;/w:rPr&gt;&lt;m:t&gt;t&lt;/m:t&gt;&lt;/m:r&gt;&lt;m:r&gt;&lt;m:rPr&gt;&lt;m:sty m:val=&quot;p&quot;/&gt;&lt;/m:rPr&gt;&lt;w:rPr&gt;&lt;w:rFonts w:ascii=&quot;Cambria Math&quot; w:h-ansi=&quot;Cambria Math&quot;/&gt;&lt;wx:font wx:val=&quot;Cambria Math&quot;/&gt;&lt;w:color w:val=&quot;000000&quot;/&gt;&lt;w:lang w:val=&quot;EN-US&quot; w:fareast=&quot;JA&quot;/&gt;&lt;/w:rPr&gt;&lt;m:t&gt;,&lt;/m:t&gt;&lt;/m:r&gt;&lt;m:r&gt;&lt;w:rPr&gt;&lt;w:rFonts w:ascii=&quot;Cambria Math&quot; w:h-ansi=&quot;Cambria Math&quot;/&gt;&lt;wx:font wx:val=&quot;Cambria Math&quot;/&gt;&lt;w:i/&gt;&lt;w:color w:val=&quot;000000&quot;/&gt;&lt;w:lang w:val=&quot;EN-US&quot; w:fareast=&quot;JA&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8" o:title="" chromakey="white"/>
          </v:shape>
        </w:pict>
      </w:r>
      <w:r>
        <w:rPr>
          <w:lang w:val="en-US" w:eastAsia="ja-JP"/>
        </w:rPr>
        <w:instrText xml:space="preserve"> </w:instrText>
      </w:r>
      <w:r>
        <w:rPr>
          <w:lang w:val="en-US" w:eastAsia="ja-JP"/>
        </w:rPr>
        <w:fldChar w:fldCharType="separate"/>
      </w:r>
      <w:r w:rsidR="00EF1A7F">
        <w:rPr>
          <w:position w:val="-6"/>
        </w:rPr>
        <w:pict w14:anchorId="53426847">
          <v:shape id="_x0000_i1195" type="#_x0000_t75" style="width:39.75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1834&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C71834&quot; wsp:rsidP=&quot;00C71834&quot;&gt;&lt;m:oMathPara&gt;&lt;m:oMath&gt;&lt;m:sSub&gt;&lt;m:sSubPr&gt;&lt;m:ctrlPr&gt;&lt;w:rPr&gt;&lt;w:rFonts w:ascii=&quot;Cambria Math&quot; w:h-ansi=&quot;Cambria Math&quot;/&gt;&lt;wx:font wx:val=&quot;Cambria Math&quot;/&gt;&lt;w:color w:val=&quot;000000&quot;/&gt;&lt;w:lang w:val=&quot;EN-US&quot; w:fareast=&quot;JA&quot;/&gt;&lt;/w:rPr&gt;&lt;/m:ctrlPr&gt;&lt;/m:sSubPr&gt;&lt;m:e&gt;&lt;m:r&gt;&lt;w:rPr&gt;&lt;w:rFonts w:ascii=&quot;Cambria Math&quot; w:h-ansi=&quot;Cambria Math&quot;/&gt;&lt;wx:font wx:val=&quot;Cambria Math&quot;/&gt;&lt;w:i/&gt;&lt;w:color w:val=&quot;000000&quot;/&gt;&lt;w:lang w:val=&quot;EN-US&quot; w:fareast=&quot;JA&quot;/&gt;&lt;/w:rPr&gt;&lt;m:t&gt;I&lt;/m:t&gt;&lt;/m:r&gt;&lt;/m:e&gt;&lt;m:sub&gt;&lt;m:r&gt;&lt;w:rPr&gt;&lt;w:rFonts w:ascii=&quot;Cambria Math&quot; w:h-ansi=&quot;Cambria Math&quot;/&gt;&lt;wx:font wx:val=&quot;Cambria Math&quot;/&gt;&lt;w:i/&gt;&lt;w:color w:val=&quot;000000&quot;/&gt;&lt;w:lang w:val=&quot;EN-US&quot; w:fareast=&quot;JA&quot;/&gt;&lt;/w:rPr&gt;&lt;m:t&gt;ptrs&lt;/m:t&gt;&lt;/m:r&gt;&lt;/m:sub&gt;&lt;/m:sSub&gt;&lt;m:d&gt;&lt;m:dPr&gt;&lt;m:ctrlPr&gt;&lt;w:rPr&gt;&lt;w:rFonts w:ascii=&quot;Cambria Math&quot; w:h-ansi=&quot;Cambria Math&quot;/&gt;&lt;wx:font wx:val=&quot;Cambria Math&quot;/&gt;&lt;w:color w:val=&quot;000000&quot;/&gt;&lt;w:lang w:val=&quot;EN-US&quot; w:fareast=&quot;JA&quot;/&gt;&lt;/w:rPr&gt;&lt;/m:ctrlPr&gt;&lt;/m:dPr&gt;&lt;m:e&gt;&lt;m:r&gt;&lt;w:rPr&gt;&lt;w:rFonts w:ascii=&quot;Cambria Math&quot; w:h-ansi=&quot;Cambria Math&quot;/&gt;&lt;wx:font wx:val=&quot;Cambria Math&quot;/&gt;&lt;w:i/&gt;&lt;w:color w:val=&quot;000000&quot;/&gt;&lt;w:lang w:val=&quot;EN-US&quot; w:fareast=&quot;JA&quot;/&gt;&lt;/w:rPr&gt;&lt;m:t&gt;t&lt;/m:t&gt;&lt;/m:r&gt;&lt;m:r&gt;&lt;m:rPr&gt;&lt;m:sty m:val=&quot;p&quot;/&gt;&lt;/m:rPr&gt;&lt;w:rPr&gt;&lt;w:rFonts w:ascii=&quot;Cambria Math&quot; w:h-ansi=&quot;Cambria Math&quot;/&gt;&lt;wx:font wx:val=&quot;Cambria Math&quot;/&gt;&lt;w:color w:val=&quot;000000&quot;/&gt;&lt;w:lang w:val=&quot;EN-US&quot; w:fareast=&quot;JA&quot;/&gt;&lt;/w:rPr&gt;&lt;m:t&gt;,&lt;/m:t&gt;&lt;/m:r&gt;&lt;m:r&gt;&lt;w:rPr&gt;&lt;w:rFonts w:ascii=&quot;Cambria Math&quot; w:h-ansi=&quot;Cambria Math&quot;/&gt;&lt;wx:font wx:val=&quot;Cambria Math&quot;/&gt;&lt;w:i/&gt;&lt;w:color w:val=&quot;000000&quot;/&gt;&lt;w:lang w:val=&quot;EN-US&quot; w:fareast=&quot;JA&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8" o:title="" chromakey="white"/>
          </v:shape>
        </w:pict>
      </w:r>
      <w:r>
        <w:rPr>
          <w:lang w:val="en-US" w:eastAsia="ja-JP"/>
        </w:rPr>
        <w:fldChar w:fldCharType="end"/>
      </w:r>
      <w:r>
        <w:rPr>
          <w:lang w:val="en-US" w:eastAsia="ja-JP"/>
        </w:rPr>
        <w:t xml:space="preserve"> are is </w:t>
      </w:r>
      <w:r>
        <w:rPr>
          <w:lang w:eastAsia="ja-JP"/>
        </w:rPr>
        <w:t xml:space="preserve">the post-FFT acquired signal and the ideal PT-RS signal respectively. That is, estimate of the CPE at a given OFDM symbol is obtained from frequency correlation of the complex ratios at the PT-RS positions with the conjugate of the estimated equalizer complex coefficients. The estimated CPE can be subtracted from </w:t>
      </w:r>
      <w:r>
        <w:rPr>
          <w:lang w:eastAsia="ja-JP"/>
        </w:rPr>
        <w:fldChar w:fldCharType="begin"/>
      </w:r>
      <w:r>
        <w:rPr>
          <w:lang w:eastAsia="ja-JP"/>
        </w:rPr>
        <w:instrText xml:space="preserve"> QUOTE </w:instrText>
      </w:r>
      <w:r w:rsidR="00EF1A7F">
        <w:rPr>
          <w:position w:val="-5"/>
        </w:rPr>
        <w:pict w14:anchorId="35A74CAD">
          <v:shape id="_x0000_i1196"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3F5D&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533F5D&quot; wsp:rsidP=&quot;00533F5D&quot;&gt;&lt;m:oMathPara&gt;&lt;m:oMath&gt;&lt;m:acc&gt;&lt;m:accPr&gt;&lt;m:chr m:val=&quot;Ì…&quot;/&gt;&lt;m:ctrlPr&gt;&lt;w:rPr&gt;&lt;w:rFonts w:ascii=&quot;Cambria Math&quot; w:h-ansi=&quot;Cambria Math&quot;/&gt;&lt;wx:font wx:val=&quot;Cambria Math&quot;/&gt;&lt;w:color w:val=&quot;000000&quot;/&gt;&lt;w:lang w:fareast=&quot;JA&quot;/&gt;&lt;/w:rPr&gt;&lt;/m:ctrlPr&gt;&lt;/m:accPr&gt;&lt;m:e&gt;&lt;m:r&gt;&lt;w:rPr&gt;&lt;w:rFonts w:ascii=&quot;Cambria Math&quot; w:h-ansi=&quot;Cambria Math&quot;/&gt;&lt;wx:font wx:val=&quot;Cambria Math&quot;/&gt;&lt;w:i/&gt;&lt;w:color w:val=&quot;000000&quot;/&gt;&lt;w:lang w:fareast=&quot;JA&quot;/&gt;&lt;/w:rPr&gt;&lt;m:t&gt;Ï†&lt;/m:t&gt;&lt;/m:r&gt;&lt;/m:e&gt;&lt;/m:acc&gt;&lt;m:d&gt;&lt;m:dPr&gt;&lt;m:ctrlPr&gt;&lt;w:rPr&gt;&lt;w:rFonts w:ascii=&quot;Cambria Math&quot; w:h-ansi=&quot;Cambria Math&quot;/&gt;&lt;wx:font wx:val=&quot;Cambria Math&quot;/&gt;&lt;w:color w:val=&quot;000000&quot;/&gt;&lt;w:lang w:fareast=&quot;JA&quot;/&gt;&lt;/w:rPr&gt;&lt;/m:ctrlPr&gt;&lt;/m:dPr&gt;&lt;m:e&gt;&lt;m:r&gt;&lt;w:rPr&gt;&lt;w:rFonts w:ascii=&quot;Cambria Math&quot; w:h-ansi=&quot;Cambria Math&quot;/&gt;&lt;wx:font wx:val=&quot;Cambria Math&quot;/&gt;&lt;w:i/&gt;&lt;w:color w:val=&quot;000000&quot;/&gt;&lt;w:lang w:fareast=&quot;JA&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9" o:title="" chromakey="white"/>
          </v:shape>
        </w:pict>
      </w:r>
      <w:r>
        <w:rPr>
          <w:lang w:eastAsia="ja-JP"/>
        </w:rPr>
        <w:instrText xml:space="preserve"> </w:instrText>
      </w:r>
      <w:r>
        <w:rPr>
          <w:lang w:eastAsia="ja-JP"/>
        </w:rPr>
        <w:fldChar w:fldCharType="separate"/>
      </w:r>
      <w:r w:rsidR="00EF1A7F">
        <w:rPr>
          <w:position w:val="-5"/>
        </w:rPr>
        <w:pict w14:anchorId="6E355D5D">
          <v:shape id="_x0000_i1197"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3F5D&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533F5D&quot; wsp:rsidP=&quot;00533F5D&quot;&gt;&lt;m:oMathPara&gt;&lt;m:oMath&gt;&lt;m:acc&gt;&lt;m:accPr&gt;&lt;m:chr m:val=&quot;Ì…&quot;/&gt;&lt;m:ctrlPr&gt;&lt;w:rPr&gt;&lt;w:rFonts w:ascii=&quot;Cambria Math&quot; w:h-ansi=&quot;Cambria Math&quot;/&gt;&lt;wx:font wx:val=&quot;Cambria Math&quot;/&gt;&lt;w:color w:val=&quot;000000&quot;/&gt;&lt;w:lang w:fareast=&quot;JA&quot;/&gt;&lt;/w:rPr&gt;&lt;/m:ctrlPr&gt;&lt;/m:accPr&gt;&lt;m:e&gt;&lt;m:r&gt;&lt;w:rPr&gt;&lt;w:rFonts w:ascii=&quot;Cambria Math&quot; w:h-ansi=&quot;Cambria Math&quot;/&gt;&lt;wx:font wx:val=&quot;Cambria Math&quot;/&gt;&lt;w:i/&gt;&lt;w:color w:val=&quot;000000&quot;/&gt;&lt;w:lang w:fareast=&quot;JA&quot;/&gt;&lt;/w:rPr&gt;&lt;m:t&gt;Ï†&lt;/m:t&gt;&lt;/m:r&gt;&lt;/m:e&gt;&lt;/m:acc&gt;&lt;m:d&gt;&lt;m:dPr&gt;&lt;m:ctrlPr&gt;&lt;w:rPr&gt;&lt;w:rFonts w:ascii=&quot;Cambria Math&quot; w:h-ansi=&quot;Cambria Math&quot;/&gt;&lt;wx:font wx:val=&quot;Cambria Math&quot;/&gt;&lt;w:color w:val=&quot;000000&quot;/&gt;&lt;w:lang w:fareast=&quot;JA&quot;/&gt;&lt;/w:rPr&gt;&lt;/m:ctrlPr&gt;&lt;/m:dPr&gt;&lt;m:e&gt;&lt;m:r&gt;&lt;w:rPr&gt;&lt;w:rFonts w:ascii=&quot;Cambria Math&quot; w:h-ansi=&quot;Cambria Math&quot;/&gt;&lt;wx:font wx:val=&quot;Cambria Math&quot;/&gt;&lt;w:i/&gt;&lt;w:color w:val=&quot;000000&quot;/&gt;&lt;w:lang w:fareast=&quot;JA&quot;/&gt;&lt;/w:rPr&gt;&lt;m:t&g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9" o:title="" chromakey="white"/>
          </v:shape>
        </w:pict>
      </w:r>
      <w:r>
        <w:rPr>
          <w:lang w:eastAsia="ja-JP"/>
        </w:rPr>
        <w:fldChar w:fldCharType="end"/>
      </w:r>
      <w:r>
        <w:rPr>
          <w:lang w:eastAsia="ja-JP"/>
        </w:rPr>
        <w:t xml:space="preserve"> to remove </w:t>
      </w:r>
      <w:r>
        <w:rPr>
          <w:lang w:val="en-US" w:eastAsia="ja-JP"/>
        </w:rPr>
        <w:t>influence of the CPE, and obtain estimate of the complex coefficient</w:t>
      </w:r>
      <w:r>
        <w:rPr>
          <w:lang w:eastAsia="zh-CN"/>
        </w:rPr>
        <w:t>'</w:t>
      </w:r>
      <w:r>
        <w:rPr>
          <w:lang w:val="en-US" w:eastAsia="ja-JP"/>
        </w:rPr>
        <w:t>s phase:</w:t>
      </w:r>
    </w:p>
    <w:p w14:paraId="6977E52A" w14:textId="331CF570" w:rsidR="004D3FFD" w:rsidRDefault="002C252C" w:rsidP="00A3240B">
      <w:pPr>
        <w:pStyle w:val="EQ"/>
        <w:rPr>
          <w:lang w:val="en-US" w:eastAsia="ja-JP"/>
        </w:rPr>
      </w:pPr>
      <w:r>
        <w:rPr>
          <w:lang w:val="en-US" w:eastAsia="ja-JP"/>
        </w:rPr>
        <w:tab/>
      </w:r>
      <w:r>
        <w:rPr>
          <w:lang w:val="en-US" w:eastAsia="ja-JP"/>
        </w:rPr>
        <w:fldChar w:fldCharType="begin"/>
      </w:r>
      <w:r>
        <w:rPr>
          <w:lang w:val="en-US" w:eastAsia="ja-JP"/>
        </w:rPr>
        <w:instrText xml:space="preserve"> QUOTE </w:instrText>
      </w:r>
      <w:r w:rsidR="00EF1A7F">
        <w:rPr>
          <w:position w:val="-5"/>
        </w:rPr>
        <w:pict w14:anchorId="104BB4CB">
          <v:shape id="_x0000_i1198" type="#_x0000_t75" style="width:72.4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316&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4A2316&quot; wsp:rsidP=&quot;004A2316&quot;&gt;&lt;m:oMathPara&gt;&lt;m:oMath&gt;&lt;m:acc&gt;&lt;m:accPr&gt;&lt;m:chr m:val=&quot;Ìƒ&quot;/&gt;&lt;m:ctrlPr&gt;&lt;w:rPr&gt;&lt;w:rFonts w:ascii=&quot;Cambria Math&quot; w:h-ansi=&quot;Cambria Math&quot;/&gt;&lt;wx:font wx:val=&quot;Cambria Math&quot;/&gt;&lt;w:noProof/&gt;&lt;w:color w:val=&quot;000000&quot;/&gt;&lt;w:lang w:val=&quot;EN-US&quot; w:fareast=&quot;JA&quot;/&gt;&lt;/w:rPr&gt;&lt;/m:ctrlPr&gt;&lt;/m:accPr&gt;&lt;m:e&gt;&lt;m:r&gt;&lt;w:rPr&gt;&lt;w:rFonts w:ascii=&quot;Cambria Math&quot; w:h-ansi=&quot;Cambria Math&quot;/&gt;&lt;wx:font wx:val=&quot;Cambria Math&quot;/&gt;&lt;w:i/&gt;&lt;w:noProof/&gt;&lt;w:color w:val=&quot;000000&quot;/&gt;&lt;w:lang w:val=&quot;EN-US&quot; w:fareast=&quot;JA&quot;/&gt;&lt;/w:rPr&gt;&lt;m:t&gt;Ï†&lt;/m:t&gt;&lt;/m:r&gt;&lt;/m:e&gt;&lt;/m:acc&gt;&lt;m:d&gt;&lt;m:dPr&gt;&lt;m:ctrlPr&gt;&lt;w:rPr&gt;&lt;w:rFonts w:ascii=&quot;Cambria Math&quot; w:h-ansi=&quot;Cambria Math&quot;/&gt;&lt;wx:font wx:val=&quot;Cambria Math&quot;/&gt;&lt;w:noProof/&gt;&lt;w:color w:val=&quot;000000&quot;/&gt;&lt;w:lang w:val=&quot;EN-US&quot; w:fareast=&quot;JA&quot;/&gt;&lt;/w:rPr&gt;&lt;/m:ctrlPr&gt;&lt;/m:dPr&gt;&lt;m:e&gt;&lt;m:r&gt;&lt;w:rPr&gt;&lt;w:rFonts w:ascii=&quot;Cambria Math&quot; w:h-ansi=&quot;Cambria Math&quot;/&gt;&lt;wx:font wx:val=&quot;Cambria Math&quot;/&gt;&lt;w:i/&gt;&lt;w:noProof/&gt;&lt;w:color w:val=&quot;000000&quot;/&gt;&lt;w:lang w:val=&quot;EN-US&quot; w:fareast=&quot;JA&quot;/&gt;&lt;/w:rPr&gt;&lt;m:t&gt;f&lt;/m:t&gt;&lt;/m:r&gt;&lt;/m:e&gt;&lt;/m:d&gt;&lt;m:r&gt;&lt;m:rPr&gt;&lt;m:sty m:val=&quot;p&quot;/&gt;&lt;/m:rPr&gt;&lt;w:rPr&gt;&lt;w:rFonts w:ascii=&quot;Cambria Math&quot; w:h-ansi=&quot;Cambria Math&quot;/&gt;&lt;wx:font wx:val=&quot;Cambria Math&quot;/&gt;&lt;w:noProof/&gt;&lt;w:color w:val=&quot;000000&quot;/&gt;&lt;w:lang w:val=&quot;EN-US&quot; w:fareast=&quot;JA&quot;/&gt;&lt;/w:rPr&gt;&lt;m:t&gt;=&lt;/m:t&gt;&lt;/m:r&gt;&lt;m:acc&gt;&lt;m:accPr&gt;&lt;m:chr m:val=&quot;Ì…&quot;/&gt;&lt;m:ctrlPr&gt;&lt;w:rPr&gt;&lt;w:rFonts w:ascii=&quot;Cambria Math&quot; w:h-ansi=&quot;Cambria Math&quot;/&gt;&lt;wx:font wx:val=&quot;Cambria Math&quot;/&gt;&lt;w:noProof/&gt;&lt;w:color w:val=&quot;000000&quot;/&gt;&lt;w:lang w:val=&quot;EN-US&quot; w:fareast=&quot;JA&quot;/&gt;&lt;/w:rPr&gt;&lt;/m:ctrlPr&gt;&lt;/m:accPr&gt;&lt;m:e&gt;&lt;m:r&gt;&lt;w:rPr&gt;&lt;w:rFonts w:ascii=&quot;Cambria Math&quot; w:h-ansi=&quot;Cambria Math&quot;/&gt;&lt;wx:font wx:val=&quot;Cambria Math&quot;/&gt;&lt;w:i/&gt;&lt;w:noProof/&gt;&lt;w:color w:val=&quot;000000&quot;/&gt;&lt;w:lang w:val=&quot;EN-US&quot; w:fareast=&quot;JA&quot;/&gt;&lt;/w:rPr&gt;&lt;m:t&gt;Ï†&lt;/m:t&gt;&lt;/m:r&gt;&lt;/m:e&gt;&lt;/m:acc&gt;&lt;m:d&gt;&lt;m:dPr&gt;&lt;m:ctrlPr&gt;&lt;w:rPr&gt;&lt;w:rFonts w:ascii=&quot;Cambria Math&quot; w:h-ansi=&quot;Cambria Math&quot;/&gt;&lt;wx:font wx:val=&quot;Cambria Math&quot;/&gt;&lt;w:noProof/&gt;&lt;w:color w:val=&quot;000000&quot;/&gt;&lt;w:lang w:val=&quot;EN-US&quot; w:fareast=&quot;JA&quot;/&gt;&lt;/w:rPr&gt;&lt;/m:ctrlPr&gt;&lt;/m:dPr&gt;&lt;m:e&gt;&lt;m:r&gt;&lt;w:rPr&gt;&lt;w:rFonts w:ascii=&quot;Cambria Math&quot; w:h-ansi=&quot;Cambria Math&quot;/&gt;&lt;wx:font wx:val=&quot;Cambria Math&quot;/&gt;&lt;w:i/&gt;&lt;w:noProof/&gt;&lt;w:color w:val=&quot;000000&quot;/&gt;&lt;w:lang w:val=&quot;EN-US&quot; w:fareast=&quot;JA&quot;/&gt;&lt;/w:rPr&gt;&lt;m:t&gt;f&lt;/m:t&gt;&lt;/m:r&gt;&lt;/m:e&gt;&lt;/m:d&gt;&lt;m:r&gt;&lt;m:rPr&gt;&lt;m:sty m:val=&quot;p&quot;/&gt;&lt;/m:rPr&gt;&lt;w:rPr&gt;&lt;w:rFonts w:ascii=&quot;Cambria Math&quot; w:h-ansi=&quot;Cambria Math&quot;/&gt;&lt;wx:font wx:val=&quot;Cambria Math&quot;/&gt;&lt;w:noProof/&gt;&lt;w:color w:val=&quot;000000&quot;/&gt;&lt;w:lang w:val=&quot;EN-US&quot; w:fareast=&quot;JA&quot;/&gt;&lt;/w:rPr&gt;&lt;m:t&gt;-&lt;/m:t&gt;&lt;/m:r&gt;&lt;m:acc&gt;&lt;m:accPr&gt;&lt;m:chr m:val=&quot;Ìƒ&quot;/&gt;&lt;m:ctrlPr&gt;&lt;w:rPr&gt;&lt;w:rFonts w:ascii=&quot;Cambria Math&quot; w:h-ansi=&quot;Cambria Math&quot;/&gt;&lt;wx:font wx:val=&quot;Cambria Math&quot;/&gt;&lt;w:noProof/&gt;&lt;w:color w:val=&quot;000000&quot;/&gt;&lt;w:lang w:val=&quot;EN-US&quot; w:fareast=&quot;JA&quot;/&gt;&lt;/w:rPr&gt;&lt;/m:ctrlPr&gt;&lt;/m:accPr&gt;&lt;m:e&gt;&lt;m:r&gt;&lt;w:rPr&gt;&lt;w:rFonts w:ascii=&quot;Cambria Math&quot; w:h-ansi=&quot;Cambria Math&quot;/&gt;&lt;wx:font wx:val=&quot;Cambria Math&quot;/&gt;&lt;w:i/&gt;&lt;w:noProof/&gt;&lt;w:color w:val=&quot;000000&quot;/&gt;&lt;w:lang w:val=&quot;EN-US&quot; w:fareast=&quot;JA&quot;/&gt;&lt;/w:rPr&gt;&lt;m:t&gt;Î¸&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0" o:title="" chromakey="white"/>
          </v:shape>
        </w:pict>
      </w:r>
      <w:r>
        <w:rPr>
          <w:lang w:val="en-US" w:eastAsia="ja-JP"/>
        </w:rPr>
        <w:instrText xml:space="preserve"> </w:instrText>
      </w:r>
      <w:r>
        <w:rPr>
          <w:lang w:val="en-US" w:eastAsia="ja-JP"/>
        </w:rPr>
        <w:fldChar w:fldCharType="separate"/>
      </w:r>
      <w:r w:rsidR="00EF1A7F">
        <w:rPr>
          <w:position w:val="-5"/>
        </w:rPr>
        <w:pict w14:anchorId="43639AE6">
          <v:shape id="_x0000_i1199" type="#_x0000_t75" style="width:72.4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316&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4A2316&quot; wsp:rsidP=&quot;004A2316&quot;&gt;&lt;m:oMathPara&gt;&lt;m:oMath&gt;&lt;m:acc&gt;&lt;m:accPr&gt;&lt;m:chr m:val=&quot;Ìƒ&quot;/&gt;&lt;m:ctrlPr&gt;&lt;w:rPr&gt;&lt;w:rFonts w:ascii=&quot;Cambria Math&quot; w:h-ansi=&quot;Cambria Math&quot;/&gt;&lt;wx:font wx:val=&quot;Cambria Math&quot;/&gt;&lt;w:noProof/&gt;&lt;w:color w:val=&quot;000000&quot;/&gt;&lt;w:lang w:val=&quot;EN-US&quot; w:fareast=&quot;JA&quot;/&gt;&lt;/w:rPr&gt;&lt;/m:ctrlPr&gt;&lt;/m:accPr&gt;&lt;m:e&gt;&lt;m:r&gt;&lt;w:rPr&gt;&lt;w:rFonts w:ascii=&quot;Cambria Math&quot; w:h-ansi=&quot;Cambria Math&quot;/&gt;&lt;wx:font wx:val=&quot;Cambria Math&quot;/&gt;&lt;w:i/&gt;&lt;w:noProof/&gt;&lt;w:color w:val=&quot;000000&quot;/&gt;&lt;w:lang w:val=&quot;EN-US&quot; w:fareast=&quot;JA&quot;/&gt;&lt;/w:rPr&gt;&lt;m:t&gt;Ï†&lt;/m:t&gt;&lt;/m:r&gt;&lt;/m:e&gt;&lt;/m:acc&gt;&lt;m:d&gt;&lt;m:dPr&gt;&lt;m:ctrlPr&gt;&lt;w:rPr&gt;&lt;w:rFonts w:ascii=&quot;Cambria Math&quot; w:h-ansi=&quot;Cambria Math&quot;/&gt;&lt;wx:font wx:val=&quot;Cambria Math&quot;/&gt;&lt;w:noProof/&gt;&lt;w:color w:val=&quot;000000&quot;/&gt;&lt;w:lang w:val=&quot;EN-US&quot; w:fareast=&quot;JA&quot;/&gt;&lt;/w:rPr&gt;&lt;/m:ctrlPr&gt;&lt;/m:dPr&gt;&lt;m:e&gt;&lt;m:r&gt;&lt;w:rPr&gt;&lt;w:rFonts w:ascii=&quot;Cambria Math&quot; w:h-ansi=&quot;Cambria Math&quot;/&gt;&lt;wx:font wx:val=&quot;Cambria Math&quot;/&gt;&lt;w:i/&gt;&lt;w:noProof/&gt;&lt;w:color w:val=&quot;000000&quot;/&gt;&lt;w:lang w:val=&quot;EN-US&quot; w:fareast=&quot;JA&quot;/&gt;&lt;/w:rPr&gt;&lt;m:t&gt;f&lt;/m:t&gt;&lt;/m:r&gt;&lt;/m:e&gt;&lt;/m:d&gt;&lt;m:r&gt;&lt;m:rPr&gt;&lt;m:sty m:val=&quot;p&quot;/&gt;&lt;/m:rPr&gt;&lt;w:rPr&gt;&lt;w:rFonts w:ascii=&quot;Cambria Math&quot; w:h-ansi=&quot;Cambria Math&quot;/&gt;&lt;wx:font wx:val=&quot;Cambria Math&quot;/&gt;&lt;w:noProof/&gt;&lt;w:color w:val=&quot;000000&quot;/&gt;&lt;w:lang w:val=&quot;EN-US&quot; w:fareast=&quot;JA&quot;/&gt;&lt;/w:rPr&gt;&lt;m:t&gt;=&lt;/m:t&gt;&lt;/m:r&gt;&lt;m:acc&gt;&lt;m:accPr&gt;&lt;m:chr m:val=&quot;Ì…&quot;/&gt;&lt;m:ctrlPr&gt;&lt;w:rPr&gt;&lt;w:rFonts w:ascii=&quot;Cambria Math&quot; w:h-ansi=&quot;Cambria Math&quot;/&gt;&lt;wx:font wx:val=&quot;Cambria Math&quot;/&gt;&lt;w:noProof/&gt;&lt;w:color w:val=&quot;000000&quot;/&gt;&lt;w:lang w:val=&quot;EN-US&quot; w:fareast=&quot;JA&quot;/&gt;&lt;/w:rPr&gt;&lt;/m:ctrlPr&gt;&lt;/m:accPr&gt;&lt;m:e&gt;&lt;m:r&gt;&lt;w:rPr&gt;&lt;w:rFonts w:ascii=&quot;Cambria Math&quot; w:h-ansi=&quot;Cambria Math&quot;/&gt;&lt;wx:font wx:val=&quot;Cambria Math&quot;/&gt;&lt;w:i/&gt;&lt;w:noProof/&gt;&lt;w:color w:val=&quot;000000&quot;/&gt;&lt;w:lang w:val=&quot;EN-US&quot; w:fareast=&quot;JA&quot;/&gt;&lt;/w:rPr&gt;&lt;m:t&gt;Ï†&lt;/m:t&gt;&lt;/m:r&gt;&lt;/m:e&gt;&lt;/m:acc&gt;&lt;m:d&gt;&lt;m:dPr&gt;&lt;m:ctrlPr&gt;&lt;w:rPr&gt;&lt;w:rFonts w:ascii=&quot;Cambria Math&quot; w:h-ansi=&quot;Cambria Math&quot;/&gt;&lt;wx:font wx:val=&quot;Cambria Math&quot;/&gt;&lt;w:noProof/&gt;&lt;w:color w:val=&quot;000000&quot;/&gt;&lt;w:lang w:val=&quot;EN-US&quot; w:fareast=&quot;JA&quot;/&gt;&lt;/w:rPr&gt;&lt;/m:ctrlPr&gt;&lt;/m:dPr&gt;&lt;m:e&gt;&lt;m:r&gt;&lt;w:rPr&gt;&lt;w:rFonts w:ascii=&quot;Cambria Math&quot; w:h-ansi=&quot;Cambria Math&quot;/&gt;&lt;wx:font wx:val=&quot;Cambria Math&quot;/&gt;&lt;w:i/&gt;&lt;w:noProof/&gt;&lt;w:color w:val=&quot;000000&quot;/&gt;&lt;w:lang w:val=&quot;EN-US&quot; w:fareast=&quot;JA&quot;/&gt;&lt;/w:rPr&gt;&lt;m:t&gt;f&lt;/m:t&gt;&lt;/m:r&gt;&lt;/m:e&gt;&lt;/m:d&gt;&lt;m:r&gt;&lt;m:rPr&gt;&lt;m:sty m:val=&quot;p&quot;/&gt;&lt;/m:rPr&gt;&lt;w:rPr&gt;&lt;w:rFonts w:ascii=&quot;Cambria Math&quot; w:h-ansi=&quot;Cambria Math&quot;/&gt;&lt;wx:font wx:val=&quot;Cambria Math&quot;/&gt;&lt;w:noProof/&gt;&lt;w:color w:val=&quot;000000&quot;/&gt;&lt;w:lang w:val=&quot;EN-US&quot; w:fareast=&quot;JA&quot;/&gt;&lt;/w:rPr&gt;&lt;m:t&gt;-&lt;/m:t&gt;&lt;/m:r&gt;&lt;m:acc&gt;&lt;m:accPr&gt;&lt;m:chr m:val=&quot;Ìƒ&quot;/&gt;&lt;m:ctrlPr&gt;&lt;w:rPr&gt;&lt;w:rFonts w:ascii=&quot;Cambria Math&quot; w:h-ansi=&quot;Cambria Math&quot;/&gt;&lt;wx:font wx:val=&quot;Cambria Math&quot;/&gt;&lt;w:noProof/&gt;&lt;w:color w:val=&quot;000000&quot;/&gt;&lt;w:lang w:val=&quot;EN-US&quot; w:fareast=&quot;JA&quot;/&gt;&lt;/w:rPr&gt;&lt;/m:ctrlPr&gt;&lt;/m:accPr&gt;&lt;m:e&gt;&lt;m:r&gt;&lt;w:rPr&gt;&lt;w:rFonts w:ascii=&quot;Cambria Math&quot; w:h-ansi=&quot;Cambria Math&quot;/&gt;&lt;wx:font wx:val=&quot;Cambria Math&quot;/&gt;&lt;w:i/&gt;&lt;w:noProof/&gt;&lt;w:color w:val=&quot;000000&quot;/&gt;&lt;w:lang w:val=&quot;EN-US&quot; w:fareast=&quot;JA&quot;/&gt;&lt;/w:rPr&gt;&lt;m:t&gt;Î¸&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0" o:title="" chromakey="white"/>
          </v:shape>
        </w:pict>
      </w:r>
      <w:r>
        <w:rPr>
          <w:lang w:val="en-US" w:eastAsia="ja-JP"/>
        </w:rPr>
        <w:fldChar w:fldCharType="end"/>
      </w:r>
      <w:r>
        <w:rPr>
          <w:lang w:val="en-US" w:eastAsia="ja-JP"/>
        </w:rPr>
        <w:t>(t)</w:t>
      </w:r>
    </w:p>
    <w:p w14:paraId="7900AAA4" w14:textId="77777777" w:rsidR="00A3240B" w:rsidRDefault="00A3240B" w:rsidP="00A3240B">
      <w:pPr>
        <w:rPr>
          <w:lang w:val="en-US" w:eastAsia="ja-JP"/>
        </w:rPr>
      </w:pPr>
    </w:p>
    <w:p w14:paraId="379F6289" w14:textId="77777777" w:rsidR="004D3FFD" w:rsidRDefault="002C252C" w:rsidP="00D13A3B">
      <w:pPr>
        <w:pStyle w:val="Heading1"/>
        <w:rPr>
          <w:lang w:eastAsia="ja-JP"/>
        </w:rPr>
      </w:pPr>
      <w:bookmarkStart w:id="4679" w:name="_Toc37273320"/>
      <w:bookmarkStart w:id="4680" w:name="_Toc82536877"/>
      <w:bookmarkStart w:id="4681" w:name="_Toc58916168"/>
      <w:bookmarkStart w:id="4682" w:name="_Toc66694219"/>
      <w:bookmarkStart w:id="4683" w:name="_Toc53183456"/>
      <w:bookmarkStart w:id="4684" w:name="_Toc29811012"/>
      <w:bookmarkStart w:id="4685" w:name="_Toc21103163"/>
      <w:bookmarkStart w:id="4686" w:name="_Toc76544755"/>
      <w:bookmarkStart w:id="4687" w:name="_Toc45886411"/>
      <w:bookmarkStart w:id="4688" w:name="_Toc74916244"/>
      <w:bookmarkStart w:id="4689" w:name="_Toc58918349"/>
      <w:bookmarkStart w:id="4690" w:name="_Toc36636374"/>
      <w:bookmarkStart w:id="4691" w:name="_Toc76114869"/>
      <w:bookmarkStart w:id="4692" w:name="_Toc121818510"/>
      <w:bookmarkStart w:id="4693" w:name="_Toc121818734"/>
      <w:bookmarkStart w:id="4694" w:name="_Toc124158489"/>
      <w:bookmarkStart w:id="4695" w:name="_Toc130558557"/>
      <w:bookmarkStart w:id="4696" w:name="_Toc137467282"/>
      <w:bookmarkStart w:id="4697" w:name="_Toc138884928"/>
      <w:bookmarkStart w:id="4698" w:name="_Toc138885152"/>
      <w:bookmarkStart w:id="4699" w:name="_Toc145511363"/>
      <w:bookmarkStart w:id="4700" w:name="_Toc155475840"/>
      <w:r>
        <w:rPr>
          <w:rFonts w:hint="eastAsia"/>
          <w:lang w:val="en-US" w:eastAsia="zh-CN"/>
        </w:rPr>
        <w:t>F</w:t>
      </w:r>
      <w:r>
        <w:rPr>
          <w:lang w:eastAsia="ja-JP"/>
        </w:rPr>
        <w:t>.7</w:t>
      </w:r>
      <w:r>
        <w:rPr>
          <w:lang w:eastAsia="ja-JP"/>
        </w:rPr>
        <w:tab/>
        <w:t>EVM</w:t>
      </w:r>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p>
    <w:p w14:paraId="7893F948" w14:textId="77777777" w:rsidR="004D3FFD" w:rsidRDefault="002C252C" w:rsidP="00D13A3B">
      <w:pPr>
        <w:pStyle w:val="Heading2"/>
        <w:rPr>
          <w:rFonts w:eastAsia="Osaka"/>
          <w:lang w:eastAsia="ja-JP"/>
        </w:rPr>
      </w:pPr>
      <w:bookmarkStart w:id="4701" w:name="_Toc13121"/>
      <w:bookmarkStart w:id="4702" w:name="_Toc66694220"/>
      <w:bookmarkStart w:id="4703" w:name="_Toc45886412"/>
      <w:bookmarkStart w:id="4704" w:name="_Toc76114870"/>
      <w:bookmarkStart w:id="4705" w:name="_Toc25869"/>
      <w:bookmarkStart w:id="4706" w:name="_Toc36636375"/>
      <w:bookmarkStart w:id="4707" w:name="_Toc82536878"/>
      <w:bookmarkStart w:id="4708" w:name="_Toc37273321"/>
      <w:bookmarkStart w:id="4709" w:name="_Toc58918350"/>
      <w:bookmarkStart w:id="4710" w:name="_Toc53183457"/>
      <w:bookmarkStart w:id="4711" w:name="_Toc74916245"/>
      <w:bookmarkStart w:id="4712" w:name="_Toc76544756"/>
      <w:bookmarkStart w:id="4713" w:name="_Toc58916169"/>
      <w:bookmarkStart w:id="4714" w:name="_Toc29811013"/>
      <w:bookmarkStart w:id="4715" w:name="_Toc121818511"/>
      <w:bookmarkStart w:id="4716" w:name="_Toc121818735"/>
      <w:bookmarkStart w:id="4717" w:name="_Toc124158490"/>
      <w:bookmarkStart w:id="4718" w:name="_Toc130558558"/>
      <w:bookmarkStart w:id="4719" w:name="_Toc137467283"/>
      <w:bookmarkStart w:id="4720" w:name="_Toc138884929"/>
      <w:bookmarkStart w:id="4721" w:name="_Toc138885153"/>
      <w:bookmarkStart w:id="4722" w:name="_Toc145511364"/>
      <w:bookmarkStart w:id="4723" w:name="_Toc155475841"/>
      <w:r>
        <w:rPr>
          <w:rFonts w:eastAsia="SimSun" w:hint="eastAsia"/>
          <w:lang w:val="en-US" w:eastAsia="zh-CN"/>
        </w:rPr>
        <w:t>F</w:t>
      </w:r>
      <w:r>
        <w:rPr>
          <w:rFonts w:eastAsia="Osaka"/>
          <w:lang w:eastAsia="ja-JP"/>
        </w:rPr>
        <w:t>.7.0</w:t>
      </w:r>
      <w:r>
        <w:rPr>
          <w:rFonts w:eastAsia="Osaka"/>
          <w:lang w:eastAsia="ja-JP"/>
        </w:rPr>
        <w:tab/>
        <w:t>General</w:t>
      </w:r>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p>
    <w:p w14:paraId="5FCF455A" w14:textId="77777777" w:rsidR="004D3FFD" w:rsidRDefault="002C252C">
      <w:pPr>
        <w:rPr>
          <w:color w:val="000000"/>
          <w:lang w:eastAsia="ja-JP"/>
        </w:rPr>
      </w:pPr>
      <w:r>
        <w:rPr>
          <w:rFonts w:eastAsia="Osaka"/>
          <w:color w:val="000000"/>
          <w:lang w:eastAsia="ja-JP"/>
        </w:rPr>
        <w:t xml:space="preserve">For EVM create two sets of </w:t>
      </w:r>
      <w:r>
        <w:rPr>
          <w:rFonts w:eastAsia="Osaka"/>
          <w:color w:val="000000"/>
          <w:lang w:eastAsia="ja-JP"/>
        </w:rPr>
        <w:fldChar w:fldCharType="begin"/>
      </w:r>
      <w:r>
        <w:rPr>
          <w:rFonts w:eastAsia="Osaka"/>
          <w:color w:val="000000"/>
          <w:lang w:eastAsia="ja-JP"/>
        </w:rPr>
        <w:instrText xml:space="preserve"> QUOTE </w:instrText>
      </w:r>
      <w:r w:rsidR="00EF1A7F">
        <w:rPr>
          <w:rFonts w:eastAsia="Osaka"/>
          <w:position w:val="-6"/>
        </w:rPr>
        <w:pict w14:anchorId="5F3A4A83">
          <v:shape id="_x0000_i1200" type="#_x0000_t75" style="width:38.65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30CD&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E130CD&quot; wsp:rsidP=&quot;00E130CD&quot;&gt;&lt;m:oMathPara&gt;&lt;m:oMath&gt;&lt;m:sSub&gt;&lt;m:sSubPr&gt;&lt;m:ctrlPr&gt;&lt;w:rPr&gt;&lt;w:rFonts w:ascii=&quot;Cambria Math&quot; w:h-ansi=&quot;Cambria Math&quot;/&gt;&lt;wx:font wx:val=&quot;Cambria Math&quot;/&gt;&lt;w:i/&gt;&lt;w:color w:val=&quot;000000&quot;/&gt;&lt;w:lang w:fareast=&quot;KO&quot;/&gt;&lt;/w:rPr&gt;&lt;/m:ctrlPr&gt;&lt;/m:sSubPr&gt;&lt;m:e&gt;&lt;m:r&gt;&lt;w:rPr&gt;&lt;w:rFonts w:ascii=&quot;Cambria Math&quot; w:h-ansi=&quot;Cambria Math&quot;/&gt;&lt;wx:font wx:val=&quot;Cambria Math&quot;/&gt;&lt;w:i/&gt;&lt;w:color w:val=&quot;000000&quot;/&gt;&lt;w:lang w:fareast=&quot;KO&quot;/&gt;&lt;/w:rPr&gt;&lt;m:t&gt;Z&lt;/m:t&gt;&lt;/m:r&gt;&lt;/m:e&gt;&lt;m:sub&gt;&lt;m:r&gt;&lt;w:rPr&gt;&lt;w:rFonts w:ascii=&quot;Cambria Math&quot; w:h-ansi=&quot;Cambria Math&quot;/&gt;&lt;wx:font wx:val=&quot;Cambria Math&quot;/&gt;&lt;w:i/&gt;&lt;w:color w:val=&quot;000000&quot;/&gt;&lt;w:lang w:fareast=&quot;KO&quot;/&gt;&lt;/w:rPr&gt;&lt;m:t&gt;eq&lt;/m:t&gt;&lt;/m:r&gt;&lt;/m:sub&gt;&lt;/m:sSub&gt;&lt;m:r&gt;&lt;w:rPr&gt;&lt;w:rFonts w:ascii=&quot;Cambria Math&quot; w:h-ansi=&quot;Cambria Math&quot;/&gt;&lt;wx:font wx:val=&quot;Cambria Math&quot;/&gt;&lt;w:i/&gt;&lt;w:color w:val=&quot;000000&quot;/&gt;&lt;w:lang w:fareast=&quot;KO&quot;/&gt;&lt;/w:rPr&gt;&lt;m:t&gt;'&lt;/m:t&gt;&lt;/m:r&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1" o:title="" chromakey="white"/>
          </v:shape>
        </w:pict>
      </w:r>
      <w:r>
        <w:rPr>
          <w:rFonts w:eastAsia="Osaka"/>
          <w:color w:val="000000"/>
          <w:lang w:eastAsia="ja-JP"/>
        </w:rPr>
        <w:instrText xml:space="preserve"> </w:instrText>
      </w:r>
      <w:r>
        <w:rPr>
          <w:rFonts w:eastAsia="Osaka"/>
          <w:color w:val="000000"/>
          <w:lang w:eastAsia="ja-JP"/>
        </w:rPr>
        <w:fldChar w:fldCharType="separate"/>
      </w:r>
      <w:r w:rsidR="00EF1A7F">
        <w:rPr>
          <w:rFonts w:eastAsia="Osaka"/>
          <w:position w:val="-6"/>
        </w:rPr>
        <w:pict w14:anchorId="5A495F13">
          <v:shape id="_x0000_i1201" type="#_x0000_t75" style="width:38.65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30CD&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E130CD&quot; wsp:rsidP=&quot;00E130CD&quot;&gt;&lt;m:oMathPara&gt;&lt;m:oMath&gt;&lt;m:sSub&gt;&lt;m:sSubPr&gt;&lt;m:ctrlPr&gt;&lt;w:rPr&gt;&lt;w:rFonts w:ascii=&quot;Cambria Math&quot; w:h-ansi=&quot;Cambria Math&quot;/&gt;&lt;wx:font wx:val=&quot;Cambria Math&quot;/&gt;&lt;w:i/&gt;&lt;w:color w:val=&quot;000000&quot;/&gt;&lt;w:lang w:fareast=&quot;KO&quot;/&gt;&lt;/w:rPr&gt;&lt;/m:ctrlPr&gt;&lt;/m:sSubPr&gt;&lt;m:e&gt;&lt;m:r&gt;&lt;w:rPr&gt;&lt;w:rFonts w:ascii=&quot;Cambria Math&quot; w:h-ansi=&quot;Cambria Math&quot;/&gt;&lt;wx:font wx:val=&quot;Cambria Math&quot;/&gt;&lt;w:i/&gt;&lt;w:color w:val=&quot;000000&quot;/&gt;&lt;w:lang w:fareast=&quot;KO&quot;/&gt;&lt;/w:rPr&gt;&lt;m:t&gt;Z&lt;/m:t&gt;&lt;/m:r&gt;&lt;/m:e&gt;&lt;m:sub&gt;&lt;m:r&gt;&lt;w:rPr&gt;&lt;w:rFonts w:ascii=&quot;Cambria Math&quot; w:h-ansi=&quot;Cambria Math&quot;/&gt;&lt;wx:font wx:val=&quot;Cambria Math&quot;/&gt;&lt;w:i/&gt;&lt;w:color w:val=&quot;000000&quot;/&gt;&lt;w:lang w:fareast=&quot;KO&quot;/&gt;&lt;/w:rPr&gt;&lt;m:t&gt;eq&lt;/m:t&gt;&lt;/m:r&gt;&lt;/m:sub&gt;&lt;/m:sSub&gt;&lt;m:r&gt;&lt;w:rPr&gt;&lt;w:rFonts w:ascii=&quot;Cambria Math&quot; w:h-ansi=&quot;Cambria Math&quot;/&gt;&lt;wx:font wx:val=&quot;Cambria Math&quot;/&gt;&lt;w:i/&gt;&lt;w:color w:val=&quot;000000&quot;/&gt;&lt;w:lang w:fareast=&quot;KO&quot;/&gt;&lt;/w:rPr&gt;&lt;m:t&gt;'&lt;/m:t&gt;&lt;/m:r&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1" o:title="" chromakey="white"/>
          </v:shape>
        </w:pict>
      </w:r>
      <w:r>
        <w:rPr>
          <w:rFonts w:eastAsia="Osaka"/>
          <w:color w:val="000000"/>
          <w:lang w:eastAsia="ja-JP"/>
        </w:rPr>
        <w:fldChar w:fldCharType="end"/>
      </w:r>
      <w:r>
        <w:rPr>
          <w:rFonts w:eastAsia="Osaka"/>
          <w:color w:val="000000"/>
          <w:lang w:eastAsia="ja-JP"/>
        </w:rPr>
        <w:t xml:space="preserve">, according to the timing </w:t>
      </w:r>
      <w:r>
        <w:rPr>
          <w:color w:val="000000"/>
          <w:lang w:eastAsia="ja-JP"/>
        </w:rPr>
        <w:fldChar w:fldCharType="begin"/>
      </w:r>
      <w:r>
        <w:rPr>
          <w:color w:val="000000"/>
          <w:lang w:eastAsia="ja-JP"/>
        </w:rPr>
        <w:instrText xml:space="preserve"> QUOTE </w:instrText>
      </w:r>
      <w:r w:rsidR="00EF1A7F">
        <w:rPr>
          <w:rFonts w:eastAsia="Osaka"/>
          <w:position w:val="-5"/>
        </w:rPr>
        <w:pict w14:anchorId="4BD153CA">
          <v:shape id="_x0000_i1202" type="#_x0000_t75" style="width:52.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751B7&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5751B7&quot; wsp:rsidP=&quot;005751B7&quot;&gt;&lt;m:oMathPara&gt;&lt;m:oMath&gt;&lt;m:d&gt;&lt;m:dPr&gt;&lt;m:ctrlPr&gt;&lt;w:rPr&gt;&lt;w:rFonts w:ascii=&quot;Cambria Math&quot; w:h-ansi=&quot;Cambria Math&quot;/&gt;&lt;wx:font wx:val=&quot;Cambria Math&quot;/&gt;&lt;w:i/&gt;&lt;w:color w:val=&quot;000000&quot;/&gt;&lt;w:lang w:fareast=&quot;JA&quot;/&gt;&lt;/w:rPr&gt;&lt;/m:ctrlPr&gt;&lt;/m:dPr&gt;&lt;m:e&gt;&lt;m:r&gt;&lt;w:rPr&gt;&lt;w:rFonts w:ascii=&quot;Cambria Math&quot; w:h-ansi=&quot;Cambria Math&quot;/&gt;&lt;wx:font wx:val=&quot;Cambria Math&quot;/&gt;&lt;w:i/&gt;&lt;w:color w:val=&quot;000000&quot;/&gt;&lt;w:lang w:fareast=&quot;JA&quot;/&gt;&lt;/w:rPr&gt;&lt;m:t&gt;âˆ†c-W/2&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2" o:title="" chromakey="white"/>
          </v:shape>
        </w:pict>
      </w:r>
      <w:r>
        <w:rPr>
          <w:color w:val="000000"/>
          <w:lang w:eastAsia="ja-JP"/>
        </w:rPr>
        <w:instrText xml:space="preserve"> </w:instrText>
      </w:r>
      <w:r>
        <w:rPr>
          <w:color w:val="000000"/>
          <w:lang w:eastAsia="ja-JP"/>
        </w:rPr>
        <w:fldChar w:fldCharType="separate"/>
      </w:r>
      <w:r w:rsidR="00EF1A7F">
        <w:rPr>
          <w:rFonts w:eastAsia="Osaka"/>
          <w:position w:val="-5"/>
        </w:rPr>
        <w:pict w14:anchorId="388837D6">
          <v:shape id="_x0000_i1203" type="#_x0000_t75" style="width:52.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751B7&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5751B7&quot; wsp:rsidP=&quot;005751B7&quot;&gt;&lt;m:oMathPara&gt;&lt;m:oMath&gt;&lt;m:d&gt;&lt;m:dPr&gt;&lt;m:ctrlPr&gt;&lt;w:rPr&gt;&lt;w:rFonts w:ascii=&quot;Cambria Math&quot; w:h-ansi=&quot;Cambria Math&quot;/&gt;&lt;wx:font wx:val=&quot;Cambria Math&quot;/&gt;&lt;w:i/&gt;&lt;w:color w:val=&quot;000000&quot;/&gt;&lt;w:lang w:fareast=&quot;JA&quot;/&gt;&lt;/w:rPr&gt;&lt;/m:ctrlPr&gt;&lt;/m:dPr&gt;&lt;m:e&gt;&lt;m:r&gt;&lt;w:rPr&gt;&lt;w:rFonts w:ascii=&quot;Cambria Math&quot; w:h-ansi=&quot;Cambria Math&quot;/&gt;&lt;wx:font wx:val=&quot;Cambria Math&quot;/&gt;&lt;w:i/&gt;&lt;w:color w:val=&quot;000000&quot;/&gt;&lt;w:lang w:fareast=&quot;JA&quot;/&gt;&lt;/w:rPr&gt;&lt;m:t&gt;âˆ†c-W/2&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2" o:title="" chromakey="white"/>
          </v:shape>
        </w:pict>
      </w:r>
      <w:r>
        <w:rPr>
          <w:color w:val="000000"/>
          <w:lang w:eastAsia="ja-JP"/>
        </w:rPr>
        <w:fldChar w:fldCharType="end"/>
      </w:r>
      <w:r>
        <w:rPr>
          <w:color w:val="000000"/>
          <w:lang w:eastAsia="ja-JP"/>
        </w:rPr>
        <w:t xml:space="preserve"> and </w:t>
      </w:r>
      <w:r>
        <w:rPr>
          <w:color w:val="000000"/>
          <w:lang w:eastAsia="ja-JP"/>
        </w:rPr>
        <w:fldChar w:fldCharType="begin"/>
      </w:r>
      <w:r>
        <w:rPr>
          <w:color w:val="000000"/>
          <w:lang w:eastAsia="ja-JP"/>
        </w:rPr>
        <w:instrText xml:space="preserve"> QUOTE </w:instrText>
      </w:r>
      <w:r w:rsidR="00EF1A7F">
        <w:rPr>
          <w:position w:val="-5"/>
        </w:rPr>
        <w:pict w14:anchorId="5CD2E335">
          <v:shape id="_x0000_i1204" type="#_x0000_t75" style="width:52.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C71E9&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DC71E9&quot; wsp:rsidP=&quot;00DC71E9&quot;&gt;&lt;m:oMathPara&gt;&lt;m:oMath&gt;&lt;m:d&gt;&lt;m:dPr&gt;&lt;m:ctrlPr&gt;&lt;w:rPr&gt;&lt;w:rFonts w:ascii=&quot;Cambria Math&quot; w:h-ansi=&quot;Cambria Math&quot;/&gt;&lt;wx:font wx:val=&quot;Cambria Math&quot;/&gt;&lt;w:i/&gt;&lt;w:color w:val=&quot;000000&quot;/&gt;&lt;w:lang w:fareast=&quot;JA&quot;/&gt;&lt;/w:rPr&gt;&lt;/m:ctrlPr&gt;&lt;/m:dPr&gt;&lt;m:e&gt;&lt;m:r&gt;&lt;w:rPr&gt;&lt;w:rFonts w:ascii=&quot;Cambria Math&quot; w:h-ansi=&quot;Cambria Math&quot;/&gt;&lt;wx:font wx:val=&quot;Cambria Math&quot;/&gt;&lt;w:i/&gt;&lt;w:color w:val=&quot;000000&quot;/&gt;&lt;w:lang w:fareast=&quot;JA&quot;/&gt;&lt;/w:rPr&gt;&lt;m:t&gt;âˆ†c+W/2&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3" o:title="" chromakey="white"/>
          </v:shape>
        </w:pict>
      </w:r>
      <w:r>
        <w:rPr>
          <w:color w:val="000000"/>
          <w:lang w:eastAsia="ja-JP"/>
        </w:rPr>
        <w:instrText xml:space="preserve"> </w:instrText>
      </w:r>
      <w:r>
        <w:rPr>
          <w:color w:val="000000"/>
          <w:lang w:eastAsia="ja-JP"/>
        </w:rPr>
        <w:fldChar w:fldCharType="separate"/>
      </w:r>
      <w:r w:rsidR="00EF1A7F">
        <w:rPr>
          <w:position w:val="-5"/>
        </w:rPr>
        <w:pict w14:anchorId="2163599F">
          <v:shape id="_x0000_i1205" type="#_x0000_t75" style="width:52.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C71E9&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DC71E9&quot; wsp:rsidP=&quot;00DC71E9&quot;&gt;&lt;m:oMathPara&gt;&lt;m:oMath&gt;&lt;m:d&gt;&lt;m:dPr&gt;&lt;m:ctrlPr&gt;&lt;w:rPr&gt;&lt;w:rFonts w:ascii=&quot;Cambria Math&quot; w:h-ansi=&quot;Cambria Math&quot;/&gt;&lt;wx:font wx:val=&quot;Cambria Math&quot;/&gt;&lt;w:i/&gt;&lt;w:color w:val=&quot;000000&quot;/&gt;&lt;w:lang w:fareast=&quot;JA&quot;/&gt;&lt;/w:rPr&gt;&lt;/m:ctrlPr&gt;&lt;/m:dPr&gt;&lt;m:e&gt;&lt;m:r&gt;&lt;w:rPr&gt;&lt;w:rFonts w:ascii=&quot;Cambria Math&quot; w:h-ansi=&quot;Cambria Math&quot;/&gt;&lt;wx:font wx:val=&quot;Cambria Math&quot;/&gt;&lt;w:i/&gt;&lt;w:color w:val=&quot;000000&quot;/&gt;&lt;w:lang w:fareast=&quot;JA&quot;/&gt;&lt;/w:rPr&gt;&lt;m:t&gt;âˆ†c+W/2&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3" o:title="" chromakey="white"/>
          </v:shape>
        </w:pict>
      </w:r>
      <w:r>
        <w:rPr>
          <w:color w:val="000000"/>
          <w:lang w:eastAsia="ja-JP"/>
        </w:rPr>
        <w:fldChar w:fldCharType="end"/>
      </w:r>
      <w:r>
        <w:rPr>
          <w:color w:val="000000"/>
          <w:lang w:eastAsia="ja-JP"/>
        </w:rPr>
        <w:t>, using the equalizer coefficients from G.6.</w:t>
      </w:r>
    </w:p>
    <w:p w14:paraId="2DA473D3" w14:textId="77777777" w:rsidR="004D3FFD" w:rsidRDefault="002C252C">
      <w:pPr>
        <w:rPr>
          <w:color w:val="000000"/>
          <w:lang w:eastAsia="ja-JP"/>
        </w:rPr>
      </w:pPr>
      <w:r>
        <w:rPr>
          <w:color w:val="000000"/>
          <w:lang w:eastAsia="ja-JP"/>
        </w:rPr>
        <w:t xml:space="preserve">The equivalent ideal samples are calculated from </w:t>
      </w:r>
      <w:r>
        <w:rPr>
          <w:color w:val="000000"/>
          <w:lang w:eastAsia="ja-JP"/>
        </w:rPr>
        <w:fldChar w:fldCharType="begin"/>
      </w:r>
      <w:r>
        <w:rPr>
          <w:color w:val="000000"/>
          <w:lang w:eastAsia="ja-JP"/>
        </w:rPr>
        <w:instrText xml:space="preserve"> QUOTE </w:instrText>
      </w:r>
      <w:r w:rsidR="00EF1A7F">
        <w:rPr>
          <w:position w:val="-5"/>
        </w:rPr>
        <w:pict w14:anchorId="7B71FBC7">
          <v:shape id="_x0000_i1206"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58E&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28658E&quot; wsp:rsidP=&quot;0028658E&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1&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Pr>
          <w:color w:val="000000"/>
          <w:lang w:eastAsia="ja-JP"/>
        </w:rPr>
        <w:instrText xml:space="preserve"> </w:instrText>
      </w:r>
      <w:r>
        <w:rPr>
          <w:color w:val="000000"/>
          <w:lang w:eastAsia="ja-JP"/>
        </w:rPr>
        <w:fldChar w:fldCharType="separate"/>
      </w:r>
      <w:r w:rsidR="00EF1A7F">
        <w:rPr>
          <w:position w:val="-5"/>
        </w:rPr>
        <w:pict w14:anchorId="5ED50B62">
          <v:shape id="_x0000_i1207"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58E&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28658E&quot; wsp:rsidP=&quot;0028658E&quot;&gt;&lt;m:oMathPara&gt;&lt;m:oMath&gt;&lt;m:sSub&gt;&lt;m:sSubPr&gt;&lt;m:ctrlPr&gt;&lt;w:rPr&gt;&lt;w:rFonts w:ascii=&quot;Cambria Math&quot; w:h-ansi=&quot;Cambria Math&quot;/&gt;&lt;wx:font wx:val=&quot;Cambria Math&quot;/&gt;&lt;w:i/&gt;&lt;w:noProof/&gt;&lt;w:color w:val=&quot;000000&quot;/&gt;&lt;w:lang w:fareast=&quot;JA&quot;/&gt;&lt;/w:rPr&gt;&lt;/m:ctrlPr&gt;&lt;/m:sSubPr&gt;&lt;m:e&gt;&lt;m:r&gt;&lt;w:rPr&gt;&lt;w:rFonts w:ascii=&quot;Cambria Math&quot; w:h-ansi=&quot;Cambria Math&quot;/&gt;&lt;wx:font wx:val=&quot;Cambria Math&quot;/&gt;&lt;w:i/&gt;&lt;w:noProof/&gt;&lt;w:color w:val=&quot;000000&quot;/&gt;&lt;w:lang w:fareast=&quot;JA&quot;/&gt;&lt;/w:rPr&gt;&lt;m:t&gt;i&lt;/m:t&gt;&lt;/m:r&gt;&lt;/m:e&gt;&lt;m:sub&gt;&lt;m:r&gt;&lt;w:rPr&gt;&lt;w:rFonts w:ascii=&quot;Cambria Math&quot; w:h-ansi=&quot;Cambria Math&quot;/&gt;&lt;wx:font wx:val=&quot;Cambria Math&quot;/&gt;&lt;w:i/&gt;&lt;w:noProof/&gt;&lt;w:color w:val=&quot;000000&quot;/&gt;&lt;w:lang w:fareast=&quot;JA&quot;/&gt;&lt;/w:rPr&gt;&lt;m:t&gt;1&lt;/m:t&gt;&lt;/m:r&gt;&lt;/m:sub&gt;&lt;/m:sSub&gt;&lt;m:d&gt;&lt;m:dPr&gt;&lt;m:ctrlPr&gt;&lt;w:rPr&gt;&lt;w:rFonts w:ascii=&quot;Cambria Math&quot; w:h-ansi=&quot;Cambria Math&quot;/&gt;&lt;wx:font wx:val=&quot;Cambria Math&quot;/&gt;&lt;w:i/&gt;&lt;w:noProof/&gt;&lt;w:color w:val=&quot;000000&quot;/&gt;&lt;w:lang w:fareast=&quot;JA&quot;/&gt;&lt;/w:rPr&gt;&lt;/m:ctrlPr&gt;&lt;/m:dPr&gt;&lt;m:e&gt;&lt;m:r&gt;&lt;w:rPr&gt;&lt;w:rFonts w:ascii=&quot;Cambria Math&quot; w:h-ansi=&quot;Cambria Math&quot;/&gt;&lt;wx:font wx:val=&quot;Cambria Math&quot;/&gt;&lt;w:i/&gt;&lt;w:noProof/&gt;&lt;w:color w:val=&quot;000000&quot;/&gt;&lt;w:lang w:fareast=&quot;JA&quot;/&gt;&lt;/w:rPr&gt;&lt;m:t&gt;Ï…&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Pr>
          <w:color w:val="000000"/>
          <w:lang w:eastAsia="ja-JP"/>
        </w:rPr>
        <w:fldChar w:fldCharType="end"/>
      </w:r>
      <w:r>
        <w:rPr>
          <w:color w:val="000000"/>
          <w:lang w:eastAsia="ja-JP"/>
        </w:rPr>
        <w:t xml:space="preserve"> (annex G.2.2) and are called </w:t>
      </w:r>
      <w:r>
        <w:rPr>
          <w:color w:val="000000"/>
          <w:lang w:eastAsia="ja-JP"/>
        </w:rPr>
        <w:fldChar w:fldCharType="begin"/>
      </w:r>
      <w:r>
        <w:rPr>
          <w:color w:val="000000"/>
          <w:lang w:eastAsia="ja-JP"/>
        </w:rPr>
        <w:instrText xml:space="preserve"> QUOTE </w:instrText>
      </w:r>
      <w:r w:rsidR="00EF1A7F">
        <w:rPr>
          <w:position w:val="-5"/>
        </w:rPr>
        <w:pict w14:anchorId="2E22A5D0">
          <v:shape id="_x0000_i1208" type="#_x0000_t75" style="width:25.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5C26&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35C26&quot; wsp:rsidP=&quot;00035C26&quot;&gt;&lt;m:oMathPara&gt;&lt;m:oMath&gt;&lt;m:r&gt;&lt;w:rPr&gt;&lt;w:rFonts w:ascii=&quot;Cambria Math&quot; w:h-ansi=&quot;Cambria Math&quot;/&gt;&lt;wx:font wx:val=&quot;Cambria Math&quot;/&gt;&lt;w:i/&gt;&lt;w:color w:val=&quot;000000&quot;/&gt;&lt;w:lang w:fareast=&quot;KO&quot;/&gt;&lt;/w:rPr&gt;&lt;m:t&gt;I&lt;/m:t&gt;&lt;/m:r&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4" o:title="" chromakey="white"/>
          </v:shape>
        </w:pict>
      </w:r>
      <w:r>
        <w:rPr>
          <w:color w:val="000000"/>
          <w:lang w:eastAsia="ja-JP"/>
        </w:rPr>
        <w:instrText xml:space="preserve"> </w:instrText>
      </w:r>
      <w:r>
        <w:rPr>
          <w:color w:val="000000"/>
          <w:lang w:eastAsia="ja-JP"/>
        </w:rPr>
        <w:fldChar w:fldCharType="separate"/>
      </w:r>
      <w:r w:rsidR="00EF1A7F">
        <w:rPr>
          <w:position w:val="-5"/>
        </w:rPr>
        <w:pict w14:anchorId="023FF608">
          <v:shape id="_x0000_i1209" type="#_x0000_t75" style="width:25.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5C26&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35C26&quot; wsp:rsidP=&quot;00035C26&quot;&gt;&lt;m:oMathPara&gt;&lt;m:oMath&gt;&lt;m:r&gt;&lt;w:rPr&gt;&lt;w:rFonts w:ascii=&quot;Cambria Math&quot; w:h-ansi=&quot;Cambria Math&quot;/&gt;&lt;wx:font wx:val=&quot;Cambria Math&quot;/&gt;&lt;w:i/&gt;&lt;w:color w:val=&quot;000000&quot;/&gt;&lt;w:lang w:fareast=&quot;KO&quot;/&gt;&lt;/w:rPr&gt;&lt;m:t&gt;I&lt;/m:t&gt;&lt;/m:r&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4" o:title="" chromakey="white"/>
          </v:shape>
        </w:pict>
      </w:r>
      <w:r>
        <w:rPr>
          <w:color w:val="000000"/>
          <w:lang w:eastAsia="ja-JP"/>
        </w:rPr>
        <w:fldChar w:fldCharType="end"/>
      </w:r>
      <w:r>
        <w:rPr>
          <w:color w:val="000000"/>
          <w:lang w:eastAsia="ja-JP"/>
        </w:rPr>
        <w:t>.</w:t>
      </w:r>
    </w:p>
    <w:p w14:paraId="18FC2F3C" w14:textId="77777777" w:rsidR="004D3FFD" w:rsidRDefault="002C252C">
      <w:pPr>
        <w:rPr>
          <w:color w:val="000000"/>
          <w:lang w:eastAsia="ja-JP"/>
        </w:rPr>
      </w:pPr>
      <w:r>
        <w:rPr>
          <w:color w:val="000000"/>
          <w:lang w:eastAsia="ja-JP"/>
        </w:rPr>
        <w:t>The EVM is the difference between the ideal signal and the equalized measured signal.</w:t>
      </w:r>
    </w:p>
    <w:p w14:paraId="1DACD283" w14:textId="77777777" w:rsidR="004D3FFD" w:rsidRDefault="002C252C" w:rsidP="00454843">
      <w:pPr>
        <w:pStyle w:val="EQ"/>
        <w:rPr>
          <w:lang w:eastAsia="ko-KR"/>
        </w:rPr>
      </w:pPr>
      <w:r>
        <w:rPr>
          <w:lang w:eastAsia="ja-JP"/>
        </w:rPr>
        <w:tab/>
      </w:r>
      <w:r>
        <w:rPr>
          <w:lang w:eastAsia="ko-KR"/>
        </w:rPr>
        <w:fldChar w:fldCharType="begin"/>
      </w:r>
      <w:r>
        <w:rPr>
          <w:lang w:eastAsia="ko-KR"/>
        </w:rPr>
        <w:instrText xml:space="preserve"> QUOTE </w:instrText>
      </w:r>
      <w:r w:rsidR="00EF1A7F">
        <w:rPr>
          <w:position w:val="-26"/>
        </w:rPr>
        <w:pict w14:anchorId="6ACE3FBC">
          <v:shape id="_x0000_i1210" type="#_x0000_t75" style="width:142.5pt;height:35.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1D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641D7&quot; wsp:rsidP=&quot;000641D7&quot;&gt;&lt;m:oMathPara&gt;&lt;m:oMath&gt;&lt;m:r&gt;&lt;w:rPr&gt;&lt;w:rFonts w:ascii=&quot;Cambria Math&quot; w:h-ansi=&quot;Cambria Math&quot;/&gt;&lt;wx:font wx:val=&quot;Cambria Math&quot;/&gt;&lt;w:i/&gt;&lt;w:noProof/&gt;&lt;w:color w:val=&quot;000000&quot;/&gt;&lt;w:lang w:fareast=&quot;KO&quot;/&gt;&lt;/w:rPr&gt;&lt;m:t&gt;EVM&lt;/m:t&gt;&lt;/m:r&gt;&lt;m:r&gt;&lt;m:rPr&gt;&lt;m:sty m:val=&quot;p&quot;/&gt;&lt;/m:rPr&gt;&lt;w:rPr&gt;&lt;w:rFonts w:ascii=&quot;Cambria Math&quot; w:h-ansi=&quot;Cambria Math&quot;/&gt;&lt;wx:font wx:val=&quot;Cambria Math&quot;/&gt;&lt;w:noProof/&gt;&lt;w:color w:val=&quot;000000&quot;/&gt;&lt;w:lang w:fareast=&quot;KO&quot;/&gt;&lt;/w:rPr&gt;&lt;m:t&gt;=&lt;/m:t&gt;&lt;/m:r&gt;&lt;m:rad&gt;&lt;m:radPr&gt;&lt;m:degHide m:val=&quot;1&quot;/&gt;&lt;m:ctrlPr&gt;&lt;w:rPr&gt;&lt;w:rFonts w:ascii=&quot;Cambria Math&quot; w:h-ansi=&quot;Cambria Math&quot;/&gt;&lt;wx:font wx:val=&quot;Cambria Math&quot;/&gt;&lt;w:noProof/&gt;&lt;w:color w:val=&quot;000000&quot;/&gt;&lt;w:lang w:fareast=&quot;KO&quot;/&gt;&lt;/w:rPr&gt;&lt;/m:ctrlPr&gt;&lt;/m:radPr&gt;&lt;m:deg/&gt;&lt;m:e&gt;&lt;m:f&gt;&lt;m:fPr&gt;&lt;m:ctrlPr&gt;&lt;w:rPr&gt;&lt;w:rFonts w:ascii=&quot;Cambria Math&quot; w:h-ansi=&quot;Cambria Math&quot;/&gt;&lt;wx:font wx:val=&quot;Cambria Math&quot;/&gt;&lt;w:noProof/&gt;&lt;w:color w:val=&quot;000000&quot;/&gt;&lt;w:lang w:fareast=&quot;KO&quot;/&gt;&lt;/w:rPr&gt;&lt;/m:ctrlPr&gt;&lt;/m:fPr&gt;&lt;m:num&gt;&lt;m:nary&gt;&lt;m:naryPr&gt;&lt;m:chr m:val=&quot;âˆ‘&quot;/&gt;&lt;m:limLoc m:val=&quot;undOvr&quot;/&gt;&lt;m:supHide m:val=&quot;1&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tÏµT&lt;/m:t&gt;&lt;/m:r&gt;&lt;/m:sub&gt;&lt;m:sup/&gt;&lt;m:e&gt;&lt;m:nary&gt;&lt;m:naryPr&gt;&lt;m:chr m:val=&quot;âˆ‘&quot;/&gt;&lt;m:limLoc m:val=&quot;subSup&quot;/&gt;&lt;m:supHide m:val=&quot;1&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fÏµF&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i&lt;/m:t&gt;&lt;/m:r&gt;&lt;/m:e&gt;&lt;/m:d&gt;&lt;/m:sub&gt;&lt;m:sup/&gt;&lt;m:e&gt;&lt;m:sSup&gt;&lt;m:sSupPr&gt;&lt;m:ctrlPr&gt;&lt;w:rPr&gt;&lt;w:rFonts w:ascii=&quot;Cambria Math&quot; w:h-ansi=&quot;Cambria Math&quot;/&gt;&lt;wx:font wx:val=&quot;Cambria Math&quot;/&gt;&lt;w:noProof/&gt;&lt;w:color w:val=&quot;000000&quot;/&gt;&lt;w:lang w:fareast=&quot;KO&quot;/&gt;&lt;/w:rPr&gt;&lt;/m:ctrlPr&gt;&lt;/m:sSupPr&gt;&lt;m:e&gt;&lt;m:d&gt;&lt;m:dPr&gt;&lt;m:begChr m:val=&quot;|&quot;/&gt;&lt;m:endChr m:val=&quot;|&quot;/&gt;&lt;m:ctrlPr&gt;&lt;w:rPr&gt;&lt;w:rFonts w:ascii=&quot;Cambria Math&quot; w:h-ansi=&quot;Cambria Math&quot;/&gt;&lt;wx:font wx:val=&quot;Cambria Math&quot;/&gt;&lt;w:noProof/&gt;&lt;w:color w:val=&quot;000000&quot;/&gt;&lt;w:lang w:fareast=&quot;KO&quot;/&gt;&lt;/w:rPr&gt;&lt;/m:ctrlPr&gt;&lt;/m:dPr&gt;&lt;m:e&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Z&lt;/m:t&gt;&lt;/m:r&gt;&lt;/m:e&gt;&lt;m:sub&gt;&lt;m:r&gt;&lt;w:rPr&gt;&lt;w:rFonts w:ascii=&quot;Cambria Math&quot; w:h-ansi=&quot;Cambria Math&quot;/&gt;&lt;wx:font wx:val=&quot;Cambria Math&quot;/&gt;&lt;w:i/&gt;&lt;w:noProof/&gt;&lt;w:color w:val=&quot;000000&quot;/&gt;&lt;w:lang w:fareast=&quot;KO&quot;/&gt;&lt;/w:rPr&gt;&lt;m:t&gt;eq&lt;/m:t&gt;&lt;/m:r&gt;&lt;/m:sub&gt;&lt;/m:sSub&gt;&lt;m:r&gt;&lt;m:rPr&gt;&lt;m:sty m:val=&quot;p&quot;/&gt;&lt;/m:rPr&gt;&lt;w:rPr&gt;&lt;w:rFonts w:ascii=&quot;Cambria Math&quot; w:h-ansi=&quot;Cambria Math&quot;/&gt;&lt;wx:font wx:val=&quot;Cambria Math&quot;/&gt;&lt;w:noProof/&gt;&lt;w:color w:val=&quot;000000&quot;/&gt;&lt;w:lang w:fareast=&quot;KO&quot;/&gt;&lt;/w:rPr&gt;&lt;m:t&gt;'&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t&lt;/m:t&gt;&lt;/m:r&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f&lt;/m:t&gt;&lt;/m:r&gt;&lt;/m:e&gt;&lt;/m:d&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I&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t&lt;/m:t&gt;&lt;/m:r&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f&lt;/m:t&gt;&lt;/m:r&gt;&lt;/m:e&gt;&lt;/m:d&gt;&lt;/m:e&gt;&lt;/m:d&gt;&lt;/m:e&gt;&lt;m:sup&gt;&lt;m:r&gt;&lt;m:rPr&gt;&lt;m:sty m:val=&quot;p&quot;/&gt;&lt;/m:rPr&gt;&lt;w:rPr&gt;&lt;w:rFonts w:ascii=&quot;Cambria Math&quot; w:h-ansi=&quot;Cambria Math&quot;/&gt;&lt;wx:font wx:val=&quot;Cambria Math&quot;/&gt;&lt;w:noProof/&gt;&lt;w:color w:val=&quot;000000&quot;/&gt;&lt;w:lang w:fareast=&quot;KO&quot;/&gt;&lt;/w:rPr&gt;&lt;m:t&gt;2&lt;/m:t&gt;&lt;/m:r&gt;&lt;/m:sup&gt;&lt;/m:sSup&gt;&lt;/m:e&gt;&lt;/m:nary&gt;&lt;/m:e&gt;&lt;/m:nary&gt;&lt;/m:num&gt;&lt;m:den&gt;&lt;m:nary&gt;&lt;m:naryPr&gt;&lt;m:chr m:val=&quot;âˆ‘&quot;/&gt;&lt;m:limLoc m:val=&quot;undOvr&quot;/&gt;&lt;m:supHide m:val=&quot;1&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tÏµT&lt;/m:t&gt;&lt;/m:r&gt;&lt;/m:sub&gt;&lt;m:sup/&gt;&lt;m:e&gt;&lt;m:nary&gt;&lt;m:naryPr&gt;&lt;m:chr m:val=&quot;âˆ‘&quot;/&gt;&lt;m:limLoc m:val=&quot;subSup&quot;/&gt;&lt;m:supHide m:val=&quot;1&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fÏµF&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i&lt;/m:t&gt;&lt;/m:r&gt;&lt;/m:e&gt;&lt;/m:d&gt;&lt;/m:sub&gt;&lt;m:sup/&gt;&lt;m:e&gt;&lt;m:sSup&gt;&lt;m:sSupPr&gt;&lt;m:ctrlPr&gt;&lt;w:rPr&gt;&lt;w:rFonts w:ascii=&quot;Cambria Math&quot; w:h-ansi=&quot;Cambria Math&quot;/&gt;&lt;wx:font wx:val=&quot;Cambria Math&quot;/&gt;&lt;w:noProof/&gt;&lt;w:color w:val=&quot;000000&quot;/&gt;&lt;w:lang w:fareast=&quot;KO&quot;/&gt;&lt;/w:rPr&gt;&lt;/m:ctrlPr&gt;&lt;/m:sSupPr&gt;&lt;m:e&gt;&lt;m:d&gt;&lt;m:dPr&gt;&lt;m:begChr m:val=&quot;|&quot;/&gt;&lt;m:endChr m:val=&quot;|&quot;/&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I&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t&lt;/m:t&gt;&lt;/m:r&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f&lt;/m:t&gt;&lt;/m:r&gt;&lt;/m:e&gt;&lt;/m:d&gt;&lt;/m:e&gt;&lt;/m:d&gt;&lt;/m:e&gt;&lt;m:sup&gt;&lt;m:r&gt;&lt;m:rPr&gt;&lt;m:sty m:val=&quot;p&quot;/&gt;&lt;/m:rPr&gt;&lt;w:rPr&gt;&lt;w:rFonts w:ascii=&quot;Cambria Math&quot; w:h-ansi=&quot;Cambria Math&quot;/&gt;&lt;wx:font wx:val=&quot;Cambria Math&quot;/&gt;&lt;w:noProof/&gt;&lt;w:color w:val=&quot;000000&quot;/&gt;&lt;w:lang w:fareast=&quot;KO&quot;/&gt;&lt;/w:rPr&gt;&lt;m:t&gt;2&lt;/m:t&gt;&lt;/m:r&gt;&lt;/m:sup&gt;&lt;/m:sSup&gt;&lt;/m:e&gt;&lt;/m:nary&gt;&lt;/m:e&gt;&lt;/m:nary&gt;&lt;/m:den&gt;&lt;/m:f&gt;&lt;/m:e&gt;&lt;/m:ra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5" o:title="" chromakey="white"/>
          </v:shape>
        </w:pict>
      </w:r>
      <w:r>
        <w:rPr>
          <w:lang w:eastAsia="ko-KR"/>
        </w:rPr>
        <w:instrText xml:space="preserve"> </w:instrText>
      </w:r>
      <w:r>
        <w:rPr>
          <w:lang w:eastAsia="ko-KR"/>
        </w:rPr>
        <w:fldChar w:fldCharType="separate"/>
      </w:r>
      <w:r w:rsidR="00EF1A7F">
        <w:rPr>
          <w:position w:val="-26"/>
        </w:rPr>
        <w:pict w14:anchorId="056FFD4C">
          <v:shape id="_x0000_i1211" type="#_x0000_t75" style="width:142.5pt;height:35.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1D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641D7&quot; wsp:rsidP=&quot;000641D7&quot;&gt;&lt;m:oMathPara&gt;&lt;m:oMath&gt;&lt;m:r&gt;&lt;w:rPr&gt;&lt;w:rFonts w:ascii=&quot;Cambria Math&quot; w:h-ansi=&quot;Cambria Math&quot;/&gt;&lt;wx:font wx:val=&quot;Cambria Math&quot;/&gt;&lt;w:i/&gt;&lt;w:noProof/&gt;&lt;w:color w:val=&quot;000000&quot;/&gt;&lt;w:lang w:fareast=&quot;KO&quot;/&gt;&lt;/w:rPr&gt;&lt;m:t&gt;EVM&lt;/m:t&gt;&lt;/m:r&gt;&lt;m:r&gt;&lt;m:rPr&gt;&lt;m:sty m:val=&quot;p&quot;/&gt;&lt;/m:rPr&gt;&lt;w:rPr&gt;&lt;w:rFonts w:ascii=&quot;Cambria Math&quot; w:h-ansi=&quot;Cambria Math&quot;/&gt;&lt;wx:font wx:val=&quot;Cambria Math&quot;/&gt;&lt;w:noProof/&gt;&lt;w:color w:val=&quot;000000&quot;/&gt;&lt;w:lang w:fareast=&quot;KO&quot;/&gt;&lt;/w:rPr&gt;&lt;m:t&gt;=&lt;/m:t&gt;&lt;/m:r&gt;&lt;m:rad&gt;&lt;m:radPr&gt;&lt;m:degHide m:val=&quot;1&quot;/&gt;&lt;m:ctrlPr&gt;&lt;w:rPr&gt;&lt;w:rFonts w:ascii=&quot;Cambria Math&quot; w:h-ansi=&quot;Cambria Math&quot;/&gt;&lt;wx:font wx:val=&quot;Cambria Math&quot;/&gt;&lt;w:noProof/&gt;&lt;w:color w:val=&quot;000000&quot;/&gt;&lt;w:lang w:fareast=&quot;KO&quot;/&gt;&lt;/w:rPr&gt;&lt;/m:ctrlPr&gt;&lt;/m:radPr&gt;&lt;m:deg/&gt;&lt;m:e&gt;&lt;m:f&gt;&lt;m:fPr&gt;&lt;m:ctrlPr&gt;&lt;w:rPr&gt;&lt;w:rFonts w:ascii=&quot;Cambria Math&quot; w:h-ansi=&quot;Cambria Math&quot;/&gt;&lt;wx:font wx:val=&quot;Cambria Math&quot;/&gt;&lt;w:noProof/&gt;&lt;w:color w:val=&quot;000000&quot;/&gt;&lt;w:lang w:fareast=&quot;KO&quot;/&gt;&lt;/w:rPr&gt;&lt;/m:ctrlPr&gt;&lt;/m:fPr&gt;&lt;m:num&gt;&lt;m:nary&gt;&lt;m:naryPr&gt;&lt;m:chr m:val=&quot;âˆ‘&quot;/&gt;&lt;m:limLoc m:val=&quot;undOvr&quot;/&gt;&lt;m:supHide m:val=&quot;1&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tÏµT&lt;/m:t&gt;&lt;/m:r&gt;&lt;/m:sub&gt;&lt;m:sup/&gt;&lt;m:e&gt;&lt;m:nary&gt;&lt;m:naryPr&gt;&lt;m:chr m:val=&quot;âˆ‘&quot;/&gt;&lt;m:limLoc m:val=&quot;subSup&quot;/&gt;&lt;m:supHide m:val=&quot;1&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fÏµF&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i&lt;/m:t&gt;&lt;/m:r&gt;&lt;/m:e&gt;&lt;/m:d&gt;&lt;/m:sub&gt;&lt;m:sup/&gt;&lt;m:e&gt;&lt;m:sSup&gt;&lt;m:sSupPr&gt;&lt;m:ctrlPr&gt;&lt;w:rPr&gt;&lt;w:rFonts w:ascii=&quot;Cambria Math&quot; w:h-ansi=&quot;Cambria Math&quot;/&gt;&lt;wx:font wx:val=&quot;Cambria Math&quot;/&gt;&lt;w:noProof/&gt;&lt;w:color w:val=&quot;000000&quot;/&gt;&lt;w:lang w:fareast=&quot;KO&quot;/&gt;&lt;/w:rPr&gt;&lt;/m:ctrlPr&gt;&lt;/m:sSupPr&gt;&lt;m:e&gt;&lt;m:d&gt;&lt;m:dPr&gt;&lt;m:begChr m:val=&quot;|&quot;/&gt;&lt;m:endChr m:val=&quot;|&quot;/&gt;&lt;m:ctrlPr&gt;&lt;w:rPr&gt;&lt;w:rFonts w:ascii=&quot;Cambria Math&quot; w:h-ansi=&quot;Cambria Math&quot;/&gt;&lt;wx:font wx:val=&quot;Cambria Math&quot;/&gt;&lt;w:noProof/&gt;&lt;w:color w:val=&quot;000000&quot;/&gt;&lt;w:lang w:fareast=&quot;KO&quot;/&gt;&lt;/w:rPr&gt;&lt;/m:ctrlPr&gt;&lt;/m:dPr&gt;&lt;m:e&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Z&lt;/m:t&gt;&lt;/m:r&gt;&lt;/m:e&gt;&lt;m:sub&gt;&lt;m:r&gt;&lt;w:rPr&gt;&lt;w:rFonts w:ascii=&quot;Cambria Math&quot; w:h-ansi=&quot;Cambria Math&quot;/&gt;&lt;wx:font wx:val=&quot;Cambria Math&quot;/&gt;&lt;w:i/&gt;&lt;w:noProof/&gt;&lt;w:color w:val=&quot;000000&quot;/&gt;&lt;w:lang w:fareast=&quot;KO&quot;/&gt;&lt;/w:rPr&gt;&lt;m:t&gt;eq&lt;/m:t&gt;&lt;/m:r&gt;&lt;/m:sub&gt;&lt;/m:sSub&gt;&lt;m:r&gt;&lt;m:rPr&gt;&lt;m:sty m:val=&quot;p&quot;/&gt;&lt;/m:rPr&gt;&lt;w:rPr&gt;&lt;w:rFonts w:ascii=&quot;Cambria Math&quot; w:h-ansi=&quot;Cambria Math&quot;/&gt;&lt;wx:font wx:val=&quot;Cambria Math&quot;/&gt;&lt;w:noProof/&gt;&lt;w:color w:val=&quot;000000&quot;/&gt;&lt;w:lang w:fareast=&quot;KO&quot;/&gt;&lt;/w:rPr&gt;&lt;m:t&gt;'&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t&lt;/m:t&gt;&lt;/m:r&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f&lt;/m:t&gt;&lt;/m:r&gt;&lt;/m:e&gt;&lt;/m:d&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I&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t&lt;/m:t&gt;&lt;/m:r&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f&lt;/m:t&gt;&lt;/m:r&gt;&lt;/m:e&gt;&lt;/m:d&gt;&lt;/m:e&gt;&lt;/m:d&gt;&lt;/m:e&gt;&lt;m:sup&gt;&lt;m:r&gt;&lt;m:rPr&gt;&lt;m:sty m:val=&quot;p&quot;/&gt;&lt;/m:rPr&gt;&lt;w:rPr&gt;&lt;w:rFonts w:ascii=&quot;Cambria Math&quot; w:h-ansi=&quot;Cambria Math&quot;/&gt;&lt;wx:font wx:val=&quot;Cambria Math&quot;/&gt;&lt;w:noProof/&gt;&lt;w:color w:val=&quot;000000&quot;/&gt;&lt;w:lang w:fareast=&quot;KO&quot;/&gt;&lt;/w:rPr&gt;&lt;m:t&gt;2&lt;/m:t&gt;&lt;/m:r&gt;&lt;/m:sup&gt;&lt;/m:sSup&gt;&lt;/m:e&gt;&lt;/m:nary&gt;&lt;/m:e&gt;&lt;/m:nary&gt;&lt;/m:num&gt;&lt;m:den&gt;&lt;m:nary&gt;&lt;m:naryPr&gt;&lt;m:chr m:val=&quot;âˆ‘&quot;/&gt;&lt;m:limLoc m:val=&quot;undOvr&quot;/&gt;&lt;m:supHide m:val=&quot;1&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tÏµT&lt;/m:t&gt;&lt;/m:r&gt;&lt;/m:sub&gt;&lt;m:sup/&gt;&lt;m:e&gt;&lt;m:nary&gt;&lt;m:naryPr&gt;&lt;m:chr m:val=&quot;âˆ‘&quot;/&gt;&lt;m:limLoc m:val=&quot;subSup&quot;/&gt;&lt;m:supHide m:val=&quot;1&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fÏµF&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i&lt;/m:t&gt;&lt;/m:r&gt;&lt;/m:e&gt;&lt;/m:d&gt;&lt;/m:sub&gt;&lt;m:sup/&gt;&lt;m:e&gt;&lt;m:sSup&gt;&lt;m:sSupPr&gt;&lt;m:ctrlPr&gt;&lt;w:rPr&gt;&lt;w:rFonts w:ascii=&quot;Cambria Math&quot; w:h-ansi=&quot;Cambria Math&quot;/&gt;&lt;wx:font wx:val=&quot;Cambria Math&quot;/&gt;&lt;w:noProof/&gt;&lt;w:color w:val=&quot;000000&quot;/&gt;&lt;w:lang w:fareast=&quot;KO&quot;/&gt;&lt;/w:rPr&gt;&lt;/m:ctrlPr&gt;&lt;/m:sSupPr&gt;&lt;m:e&gt;&lt;m:d&gt;&lt;m:dPr&gt;&lt;m:begChr m:val=&quot;|&quot;/&gt;&lt;m:endChr m:val=&quot;|&quot;/&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I&lt;/m:t&gt;&lt;/m:r&gt;&lt;m:d&gt;&lt;m:dPr&gt;&lt;m:ctrlPr&gt;&lt;w:rPr&gt;&lt;w:rFonts w:ascii=&quot;Cambria Math&quot; w:h-ansi=&quot;Cambria Math&quot;/&gt;&lt;wx:font wx:val=&quot;Cambria Math&quot;/&gt;&lt;w:noProof/&gt;&lt;w:color w:val=&quot;000000&quot;/&gt;&lt;w:lang w:fareast=&quot;KO&quot;/&gt;&lt;/w:rPr&gt;&lt;/m:ctrlPr&gt;&lt;/m:dPr&gt;&lt;m:e&gt;&lt;m:r&gt;&lt;w:rPr&gt;&lt;w:rFonts w:ascii=&quot;Cambria Math&quot; w:h-ansi=&quot;Cambria Math&quot;/&gt;&lt;wx:font wx:val=&quot;Cambria Math&quot;/&gt;&lt;w:i/&gt;&lt;w:noProof/&gt;&lt;w:color w:val=&quot;000000&quot;/&gt;&lt;w:lang w:fareast=&quot;KO&quot;/&gt;&lt;/w:rPr&gt;&lt;m:t&gt;t&lt;/m:t&gt;&lt;/m:r&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f&lt;/m:t&gt;&lt;/m:r&gt;&lt;/m:e&gt;&lt;/m:d&gt;&lt;/m:e&gt;&lt;/m:d&gt;&lt;/m:e&gt;&lt;m:sup&gt;&lt;m:r&gt;&lt;m:rPr&gt;&lt;m:sty m:val=&quot;p&quot;/&gt;&lt;/m:rPr&gt;&lt;w:rPr&gt;&lt;w:rFonts w:ascii=&quot;Cambria Math&quot; w:h-ansi=&quot;Cambria Math&quot;/&gt;&lt;wx:font wx:val=&quot;Cambria Math&quot;/&gt;&lt;w:noProof/&gt;&lt;w:color w:val=&quot;000000&quot;/&gt;&lt;w:lang w:fareast=&quot;KO&quot;/&gt;&lt;/w:rPr&gt;&lt;m:t&gt;2&lt;/m:t&gt;&lt;/m:r&gt;&lt;/m:sup&gt;&lt;/m:sSup&gt;&lt;/m:e&gt;&lt;/m:nary&gt;&lt;/m:e&gt;&lt;/m:nary&gt;&lt;/m:den&gt;&lt;/m:f&gt;&lt;/m:e&gt;&lt;/m:ra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5" o:title="" chromakey="white"/>
          </v:shape>
        </w:pict>
      </w:r>
      <w:r>
        <w:rPr>
          <w:lang w:eastAsia="ko-KR"/>
        </w:rPr>
        <w:fldChar w:fldCharType="end"/>
      </w:r>
    </w:p>
    <w:p w14:paraId="0A14AA89" w14:textId="77777777" w:rsidR="004D3FFD" w:rsidRDefault="002C252C">
      <w:pPr>
        <w:rPr>
          <w:color w:val="000000"/>
          <w:lang w:eastAsia="ja-JP"/>
        </w:rPr>
      </w:pPr>
      <w:r>
        <w:rPr>
          <w:color w:val="000000"/>
          <w:lang w:eastAsia="ja-JP"/>
        </w:rPr>
        <w:t>Where:</w:t>
      </w:r>
    </w:p>
    <w:p w14:paraId="55DEED0F" w14:textId="77777777" w:rsidR="004D3FFD" w:rsidRDefault="002C252C" w:rsidP="00454843">
      <w:pPr>
        <w:pStyle w:val="B1"/>
        <w:rPr>
          <w:lang w:eastAsia="ja-JP"/>
        </w:rPr>
      </w:pPr>
      <w:r>
        <w:rPr>
          <w:lang w:eastAsia="ja-JP"/>
        </w:rPr>
        <w:t>-</w:t>
      </w:r>
      <w:r>
        <w:rPr>
          <w:lang w:eastAsia="ja-JP"/>
        </w:rPr>
        <w:tab/>
      </w:r>
      <w:r>
        <w:rPr>
          <w:i/>
          <w:lang w:eastAsia="ja-JP"/>
        </w:rPr>
        <w:t xml:space="preserve">T </w:t>
      </w:r>
      <w:r>
        <w:rPr>
          <w:lang w:eastAsia="ja-JP"/>
        </w:rPr>
        <w:t>is the set of symbols with the considered modulation scheme being active within the slot,</w:t>
      </w:r>
    </w:p>
    <w:p w14:paraId="6439477E" w14:textId="77777777" w:rsidR="004D3FFD" w:rsidRDefault="002C252C" w:rsidP="00454843">
      <w:pPr>
        <w:pStyle w:val="B1"/>
        <w:rPr>
          <w:lang w:eastAsia="ja-JP"/>
        </w:rPr>
      </w:pPr>
      <w:r>
        <w:rPr>
          <w:lang w:eastAsia="ja-JP"/>
        </w:rPr>
        <w:t>-</w:t>
      </w:r>
      <w:r>
        <w:rPr>
          <w:lang w:eastAsia="ja-JP"/>
        </w:rPr>
        <w:tab/>
      </w:r>
      <w:r>
        <w:rPr>
          <w:lang w:eastAsia="ja-JP"/>
        </w:rPr>
        <w:fldChar w:fldCharType="begin"/>
      </w:r>
      <w:r>
        <w:rPr>
          <w:lang w:eastAsia="ja-JP"/>
        </w:rPr>
        <w:instrText xml:space="preserve"> QUOTE </w:instrText>
      </w:r>
      <w:r w:rsidR="00EF1A7F">
        <w:rPr>
          <w:position w:val="-5"/>
        </w:rPr>
        <w:pict w14:anchorId="345509AD">
          <v:shape id="_x0000_i1212"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5DC6&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E55DC6&quot; wsp:rsidP=&quot;00E55DC6&quot;&gt;&lt;m:oMathPara&gt;&lt;m:oMath&gt;&lt;m:r&gt;&lt;w:rPr&gt;&lt;w:rFonts w:ascii=&quot;Cambria Math&quot; w:h-ansi=&quot;Cambria Math&quot;/&gt;&lt;wx:font wx:val=&quot;Cambria Math&quot;/&gt;&lt;w:i/&gt;&lt;w:color w:val=&quot;000000&quot;/&gt;&lt;w:lang w:fareast=&quot;KO&quot;/&gt;&lt;/w:rPr&gt;&lt;m:t&gt;F&lt;/m:t&gt;&lt;/m:r&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t&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6" o:title="" chromakey="white"/>
          </v:shape>
        </w:pict>
      </w:r>
      <w:r>
        <w:rPr>
          <w:lang w:eastAsia="ja-JP"/>
        </w:rPr>
        <w:instrText xml:space="preserve"> </w:instrText>
      </w:r>
      <w:r>
        <w:rPr>
          <w:lang w:eastAsia="ja-JP"/>
        </w:rPr>
        <w:fldChar w:fldCharType="separate"/>
      </w:r>
      <w:r w:rsidR="00EF1A7F">
        <w:rPr>
          <w:position w:val="-5"/>
        </w:rPr>
        <w:pict w14:anchorId="3D610D1C">
          <v:shape id="_x0000_i1213" type="#_x0000_t75" style="width:18.7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5DC6&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E55DC6&quot; wsp:rsidP=&quot;00E55DC6&quot;&gt;&lt;m:oMathPara&gt;&lt;m:oMath&gt;&lt;m:r&gt;&lt;w:rPr&gt;&lt;w:rFonts w:ascii=&quot;Cambria Math&quot; w:h-ansi=&quot;Cambria Math&quot;/&gt;&lt;wx:font wx:val=&quot;Cambria Math&quot;/&gt;&lt;w:i/&gt;&lt;w:color w:val=&quot;000000&quot;/&gt;&lt;w:lang w:fareast=&quot;KO&quot;/&gt;&lt;/w:rPr&gt;&lt;m:t&gt;F&lt;/m:t&gt;&lt;/m:r&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t&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6" o:title="" chromakey="white"/>
          </v:shape>
        </w:pict>
      </w:r>
      <w:r>
        <w:rPr>
          <w:lang w:eastAsia="ja-JP"/>
        </w:rPr>
        <w:fldChar w:fldCharType="end"/>
      </w:r>
      <w:r>
        <w:rPr>
          <w:lang w:eastAsia="ja-JP"/>
        </w:rPr>
        <w:t xml:space="preserve"> is the set of subcarriers within the resource blocks with the considered modulation scheme being active in symbol </w:t>
      </w:r>
      <w:r>
        <w:rPr>
          <w:i/>
          <w:lang w:eastAsia="ja-JP"/>
        </w:rPr>
        <w:t>t</w:t>
      </w:r>
      <w:r>
        <w:rPr>
          <w:lang w:eastAsia="ja-JP"/>
        </w:rPr>
        <w:t>,</w:t>
      </w:r>
    </w:p>
    <w:p w14:paraId="04788DF6" w14:textId="77777777" w:rsidR="004D3FFD" w:rsidRDefault="002C252C" w:rsidP="00454843">
      <w:pPr>
        <w:pStyle w:val="B1"/>
        <w:rPr>
          <w:lang w:eastAsia="ja-JP"/>
        </w:rPr>
      </w:pPr>
      <w:r>
        <w:rPr>
          <w:lang w:eastAsia="ja-JP"/>
        </w:rPr>
        <w:t>-</w:t>
      </w:r>
      <w:r>
        <w:rPr>
          <w:lang w:eastAsia="ja-JP"/>
        </w:rPr>
        <w:tab/>
      </w:r>
      <w:r>
        <w:rPr>
          <w:iCs/>
          <w:lang w:eastAsia="ja-JP"/>
        </w:rPr>
        <w:fldChar w:fldCharType="begin"/>
      </w:r>
      <w:r>
        <w:rPr>
          <w:iCs/>
          <w:lang w:eastAsia="ja-JP"/>
        </w:rPr>
        <w:instrText xml:space="preserve"> QUOTE </w:instrText>
      </w:r>
      <w:r w:rsidR="00EF1A7F">
        <w:rPr>
          <w:position w:val="-5"/>
        </w:rPr>
        <w:pict w14:anchorId="4F40CE27">
          <v:shape id="_x0000_i1214" type="#_x0000_t75" style="width:25.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891&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914891&quot; wsp:rsidP=&quot;00914891&quot;&gt;&lt;m:oMathPara&gt;&lt;m:oMath&gt;&lt;m:r&gt;&lt;w:rPr&gt;&lt;w:rFonts w:ascii=&quot;Cambria Math&quot; w:h-ansi=&quot;Cambria Math&quot;/&gt;&lt;wx:font wx:val=&quot;Cambria Math&quot;/&gt;&lt;w:i/&gt;&lt;w:color w:val=&quot;000000&quot;/&gt;&lt;w:lang w:fareast=&quot;KO&quot;/&gt;&lt;/w:rPr&gt;&lt;m:t&gt;I&lt;/m:t&gt;&lt;/m:r&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4" o:title="" chromakey="white"/>
          </v:shape>
        </w:pict>
      </w:r>
      <w:r>
        <w:rPr>
          <w:iCs/>
          <w:lang w:eastAsia="ja-JP"/>
        </w:rPr>
        <w:instrText xml:space="preserve"> </w:instrText>
      </w:r>
      <w:r>
        <w:rPr>
          <w:iCs/>
          <w:lang w:eastAsia="ja-JP"/>
        </w:rPr>
        <w:fldChar w:fldCharType="separate"/>
      </w:r>
      <w:r w:rsidR="00EF1A7F">
        <w:rPr>
          <w:position w:val="-5"/>
        </w:rPr>
        <w:pict w14:anchorId="043185FD">
          <v:shape id="_x0000_i1215" type="#_x0000_t75" style="width:25.9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891&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914891&quot; wsp:rsidP=&quot;00914891&quot;&gt;&lt;m:oMathPara&gt;&lt;m:oMath&gt;&lt;m:r&gt;&lt;w:rPr&gt;&lt;w:rFonts w:ascii=&quot;Cambria Math&quot; w:h-ansi=&quot;Cambria Math&quot;/&gt;&lt;wx:font wx:val=&quot;Cambria Math&quot;/&gt;&lt;w:i/&gt;&lt;w:color w:val=&quot;000000&quot;/&gt;&lt;w:lang w:fareast=&quot;KO&quot;/&gt;&lt;/w:rPr&gt;&lt;m:t&gt;I&lt;/m:t&gt;&lt;/m:r&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4" o:title="" chromakey="white"/>
          </v:shape>
        </w:pict>
      </w:r>
      <w:r>
        <w:rPr>
          <w:iCs/>
          <w:lang w:eastAsia="ja-JP"/>
        </w:rPr>
        <w:fldChar w:fldCharType="end"/>
      </w:r>
      <w:r>
        <w:rPr>
          <w:iCs/>
          <w:lang w:eastAsia="ja-JP"/>
        </w:rPr>
        <w:t xml:space="preserve"> is</w:t>
      </w:r>
      <w:r>
        <w:rPr>
          <w:lang w:eastAsia="ja-JP"/>
        </w:rPr>
        <w:t xml:space="preserve"> the ideal signal reconstructed by the measurement equipment in accordance with relevant test models,</w:t>
      </w:r>
    </w:p>
    <w:p w14:paraId="1FEABA09" w14:textId="77777777" w:rsidR="004D3FFD" w:rsidRDefault="002C252C" w:rsidP="00454843">
      <w:pPr>
        <w:pStyle w:val="B1"/>
        <w:rPr>
          <w:lang w:eastAsia="ja-JP"/>
        </w:rPr>
      </w:pPr>
      <w:r>
        <w:rPr>
          <w:lang w:eastAsia="ja-JP"/>
        </w:rPr>
        <w:t>-</w:t>
      </w:r>
      <w:r>
        <w:rPr>
          <w:lang w:eastAsia="ja-JP"/>
        </w:rPr>
        <w:tab/>
      </w:r>
      <w:r>
        <w:rPr>
          <w:lang w:eastAsia="ja-JP"/>
        </w:rPr>
        <w:fldChar w:fldCharType="begin"/>
      </w:r>
      <w:r>
        <w:rPr>
          <w:lang w:eastAsia="ja-JP"/>
        </w:rPr>
        <w:instrText xml:space="preserve"> QUOTE </w:instrText>
      </w:r>
      <w:r w:rsidR="00EF1A7F">
        <w:rPr>
          <w:position w:val="-6"/>
        </w:rPr>
        <w:pict w14:anchorId="7AEDE9E3">
          <v:shape id="_x0000_i1216" type="#_x0000_t75" style="width:38.65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B32&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E4B32&quot; wsp:rsidP=&quot;00AE4B32&quot;&gt;&lt;m:oMathPara&gt;&lt;m:oMath&gt;&lt;m:sSub&gt;&lt;m:sSubPr&gt;&lt;m:ctrlPr&gt;&lt;w:rPr&gt;&lt;w:rFonts w:ascii=&quot;Cambria Math&quot; w:h-ansi=&quot;Cambria Math&quot;/&gt;&lt;wx:font wx:val=&quot;Cambria Math&quot;/&gt;&lt;w:i/&gt;&lt;w:color w:val=&quot;000000&quot;/&gt;&lt;w:lang w:fareast=&quot;KO&quot;/&gt;&lt;/w:rPr&gt;&lt;/m:ctrlPr&gt;&lt;/m:sSubPr&gt;&lt;m:e&gt;&lt;m:r&gt;&lt;w:rPr&gt;&lt;w:rFonts w:ascii=&quot;Cambria Math&quot; w:h-ansi=&quot;Cambria Math&quot;/&gt;&lt;wx:font wx:val=&quot;Cambria Math&quot;/&gt;&lt;w:i/&gt;&lt;w:color w:val=&quot;000000&quot;/&gt;&lt;w:lang w:fareast=&quot;KO&quot;/&gt;&lt;/w:rPr&gt;&lt;m:t&gt;Z&lt;/m:t&gt;&lt;/m:r&gt;&lt;/m:e&gt;&lt;m:sub&gt;&lt;m:r&gt;&lt;w:rPr&gt;&lt;w:rFonts w:ascii=&quot;Cambria Math&quot; w:h-ansi=&quot;Cambria Math&quot;/&gt;&lt;wx:font wx:val=&quot;Cambria Math&quot;/&gt;&lt;w:i/&gt;&lt;w:color w:val=&quot;000000&quot;/&gt;&lt;w:lang w:fareast=&quot;KO&quot;/&gt;&lt;/w:rPr&gt;&lt;m:t&gt;eq&lt;/m:t&gt;&lt;/m:r&gt;&lt;/m:sub&gt;&lt;/m:sSub&gt;&lt;m:r&gt;&lt;w:rPr&gt;&lt;w:rFonts w:ascii=&quot;Cambria Math&quot; w:h-ansi=&quot;Cambria Math&quot;/&gt;&lt;wx:font wx:val=&quot;Cambria Math&quot;/&gt;&lt;w:i/&gt;&lt;w:color w:val=&quot;000000&quot;/&gt;&lt;w:lang w:fareast=&quot;KO&quot;/&gt;&lt;/w:rPr&gt;&lt;m:t&gt;'&lt;/m:t&gt;&lt;/m:r&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1" o:title="" chromakey="white"/>
          </v:shape>
        </w:pict>
      </w:r>
      <w:r>
        <w:rPr>
          <w:lang w:eastAsia="ja-JP"/>
        </w:rPr>
        <w:instrText xml:space="preserve"> </w:instrText>
      </w:r>
      <w:r>
        <w:rPr>
          <w:lang w:eastAsia="ja-JP"/>
        </w:rPr>
        <w:fldChar w:fldCharType="separate"/>
      </w:r>
      <w:r w:rsidR="00EF1A7F">
        <w:rPr>
          <w:position w:val="-6"/>
        </w:rPr>
        <w:pict w14:anchorId="1432A566">
          <v:shape id="_x0000_i1217" type="#_x0000_t75" style="width:38.65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B32&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E4B32&quot; wsp:rsidP=&quot;00AE4B32&quot;&gt;&lt;m:oMathPara&gt;&lt;m:oMath&gt;&lt;m:sSub&gt;&lt;m:sSubPr&gt;&lt;m:ctrlPr&gt;&lt;w:rPr&gt;&lt;w:rFonts w:ascii=&quot;Cambria Math&quot; w:h-ansi=&quot;Cambria Math&quot;/&gt;&lt;wx:font wx:val=&quot;Cambria Math&quot;/&gt;&lt;w:i/&gt;&lt;w:color w:val=&quot;000000&quot;/&gt;&lt;w:lang w:fareast=&quot;KO&quot;/&gt;&lt;/w:rPr&gt;&lt;/m:ctrlPr&gt;&lt;/m:sSubPr&gt;&lt;m:e&gt;&lt;m:r&gt;&lt;w:rPr&gt;&lt;w:rFonts w:ascii=&quot;Cambria Math&quot; w:h-ansi=&quot;Cambria Math&quot;/&gt;&lt;wx:font wx:val=&quot;Cambria Math&quot;/&gt;&lt;w:i/&gt;&lt;w:color w:val=&quot;000000&quot;/&gt;&lt;w:lang w:fareast=&quot;KO&quot;/&gt;&lt;/w:rPr&gt;&lt;m:t&gt;Z&lt;/m:t&gt;&lt;/m:r&gt;&lt;/m:e&gt;&lt;m:sub&gt;&lt;m:r&gt;&lt;w:rPr&gt;&lt;w:rFonts w:ascii=&quot;Cambria Math&quot; w:h-ansi=&quot;Cambria Math&quot;/&gt;&lt;wx:font wx:val=&quot;Cambria Math&quot;/&gt;&lt;w:i/&gt;&lt;w:color w:val=&quot;000000&quot;/&gt;&lt;w:lang w:fareast=&quot;KO&quot;/&gt;&lt;/w:rPr&gt;&lt;m:t&gt;eq&lt;/m:t&gt;&lt;/m:r&gt;&lt;/m:sub&gt;&lt;/m:sSub&gt;&lt;m:r&gt;&lt;w:rPr&gt;&lt;w:rFonts w:ascii=&quot;Cambria Math&quot; w:h-ansi=&quot;Cambria Math&quot;/&gt;&lt;wx:font wx:val=&quot;Cambria Math&quot;/&gt;&lt;w:i/&gt;&lt;w:color w:val=&quot;000000&quot;/&gt;&lt;w:lang w:fareast=&quot;KO&quot;/&gt;&lt;/w:rPr&gt;&lt;m:t&gt;'&lt;/m:t&gt;&lt;/m:r&gt;&lt;m:d&gt;&lt;m:dPr&gt;&lt;m:ctrlPr&gt;&lt;w:rPr&gt;&lt;w:rFonts w:ascii=&quot;Cambria Math&quot; w:h-ansi=&quot;Cambria Math&quot;/&gt;&lt;wx:font wx:val=&quot;Cambria Math&quot;/&gt;&lt;w:i/&gt;&lt;w:color w:val=&quot;000000&quot;/&gt;&lt;w:lang w:fareast=&quot;KO&quot;/&gt;&lt;/w:rPr&gt;&lt;/m:ctrlPr&gt;&lt;/m:dPr&gt;&lt;m:e&gt;&lt;m:r&gt;&lt;w:rPr&gt;&lt;w:rFonts w:ascii=&quot;Cambria Math&quot; w:h-ansi=&quot;Cambria Math&quot;/&gt;&lt;wx:font wx:val=&quot;Cambria Math&quot;/&gt;&lt;w:i/&gt;&lt;w:color w:val=&quot;000000&quot;/&gt;&lt;w:lang w:fareast=&quot;KO&quot;/&gt;&lt;/w:rPr&gt;&lt;m:t&gt;t,f&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1" o:title="" chromakey="white"/>
          </v:shape>
        </w:pict>
      </w:r>
      <w:r>
        <w:rPr>
          <w:lang w:eastAsia="ja-JP"/>
        </w:rPr>
        <w:fldChar w:fldCharType="end"/>
      </w:r>
      <w:r>
        <w:rPr>
          <w:i/>
          <w:lang w:eastAsia="ja-JP"/>
        </w:rPr>
        <w:t xml:space="preserve"> </w:t>
      </w:r>
      <w:r>
        <w:rPr>
          <w:lang w:eastAsia="ja-JP"/>
        </w:rPr>
        <w:t xml:space="preserve"> is the equalized signal under test.</w:t>
      </w:r>
    </w:p>
    <w:p w14:paraId="0AEFB06F" w14:textId="77777777" w:rsidR="004D3FFD" w:rsidRDefault="002C252C" w:rsidP="00454843">
      <w:pPr>
        <w:pStyle w:val="NO"/>
        <w:rPr>
          <w:rFonts w:eastAsia="SimSun"/>
          <w:lang w:eastAsia="ja-JP"/>
        </w:rPr>
      </w:pPr>
      <w:r>
        <w:rPr>
          <w:rFonts w:eastAsia="SimSun"/>
          <w:lang w:eastAsia="ja-JP"/>
        </w:rPr>
        <w:t>NOTE:</w:t>
      </w:r>
      <w:r>
        <w:rPr>
          <w:rFonts w:eastAsia="SimSun"/>
          <w:lang w:eastAsia="ja-JP"/>
        </w:rPr>
        <w:tab/>
        <w:t>Although the basic unit of measurement is one slot, the equalizer is calculated over the entire 10 ms measurement interval to reduce the impact of noise in the reference signals.</w:t>
      </w:r>
    </w:p>
    <w:p w14:paraId="2850388A" w14:textId="77777777" w:rsidR="004D3FFD" w:rsidRDefault="002C252C" w:rsidP="00D13A3B">
      <w:pPr>
        <w:pStyle w:val="Heading2"/>
        <w:rPr>
          <w:lang w:eastAsia="ja-JP"/>
        </w:rPr>
      </w:pPr>
      <w:bookmarkStart w:id="4724" w:name="_Toc76114872"/>
      <w:bookmarkStart w:id="4725" w:name="_Toc58918352"/>
      <w:bookmarkStart w:id="4726" w:name="_Toc66694222"/>
      <w:bookmarkStart w:id="4727" w:name="_Toc29811015"/>
      <w:bookmarkStart w:id="4728" w:name="_Toc74916247"/>
      <w:bookmarkStart w:id="4729" w:name="_Toc58916171"/>
      <w:bookmarkStart w:id="4730" w:name="_Toc21103165"/>
      <w:bookmarkStart w:id="4731" w:name="_Toc82536880"/>
      <w:bookmarkStart w:id="4732" w:name="_Toc45886414"/>
      <w:bookmarkStart w:id="4733" w:name="_Toc36636377"/>
      <w:bookmarkStart w:id="4734" w:name="_Toc53183459"/>
      <w:bookmarkStart w:id="4735" w:name="_Toc37273323"/>
      <w:bookmarkStart w:id="4736" w:name="_Toc76544758"/>
      <w:bookmarkStart w:id="4737" w:name="_Toc121818512"/>
      <w:bookmarkStart w:id="4738" w:name="_Toc121818736"/>
      <w:bookmarkStart w:id="4739" w:name="_Toc124158491"/>
      <w:bookmarkStart w:id="4740" w:name="_Toc130558559"/>
      <w:bookmarkStart w:id="4741" w:name="_Toc137467284"/>
      <w:bookmarkStart w:id="4742" w:name="_Toc138884930"/>
      <w:bookmarkStart w:id="4743" w:name="_Toc138885154"/>
      <w:bookmarkStart w:id="4744" w:name="_Toc145511365"/>
      <w:bookmarkStart w:id="4745" w:name="_Toc155475842"/>
      <w:r>
        <w:rPr>
          <w:rFonts w:hint="eastAsia"/>
          <w:lang w:val="en-US" w:eastAsia="zh-CN"/>
        </w:rPr>
        <w:t>F</w:t>
      </w:r>
      <w:r>
        <w:rPr>
          <w:lang w:eastAsia="ja-JP"/>
        </w:rPr>
        <w:t>.7.1</w:t>
      </w:r>
      <w:r>
        <w:rPr>
          <w:lang w:eastAsia="ja-JP"/>
        </w:rPr>
        <w:tab/>
        <w:t>Averaged EVM</w:t>
      </w:r>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p>
    <w:p w14:paraId="2895D209" w14:textId="77777777" w:rsidR="004D3FFD" w:rsidRDefault="002C252C">
      <w:pPr>
        <w:rPr>
          <w:color w:val="000000"/>
          <w:lang w:eastAsia="ja-JP"/>
        </w:rPr>
      </w:pPr>
      <w:r>
        <w:rPr>
          <w:rFonts w:eastAsia="SimSun"/>
          <w:color w:val="000000"/>
          <w:lang w:eastAsia="ja-JP"/>
        </w:rPr>
        <w:t xml:space="preserve">Let </w:t>
      </w:r>
      <w:r>
        <w:rPr>
          <w:rFonts w:eastAsia="SimSun"/>
          <w:color w:val="000000"/>
          <w:lang w:eastAsia="ko-KR"/>
        </w:rPr>
        <w:fldChar w:fldCharType="begin"/>
      </w:r>
      <w:r>
        <w:rPr>
          <w:rFonts w:eastAsia="SimSun"/>
          <w:color w:val="000000"/>
          <w:lang w:eastAsia="ko-KR"/>
        </w:rPr>
        <w:instrText xml:space="preserve"> QUOTE </w:instrText>
      </w:r>
      <w:r w:rsidR="00EF1A7F">
        <w:rPr>
          <w:rFonts w:eastAsia="SimSun"/>
          <w:position w:val="-5"/>
        </w:rPr>
        <w:pict w14:anchorId="75FFFE50">
          <v:shape id="_x0000_i1218" type="#_x0000_t75" style="width:22.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3EB0&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23EB0&quot; wsp:rsidP=&quot;00323EB0&quot;&gt;&lt;m:oMathPara&gt;&lt;m:oMath&gt;&lt;m:sSubSup&gt;&lt;m:sSubSupPr&gt;&lt;m:ctrlPr&gt;&lt;w:rPr&gt;&lt;w:rFonts w:ascii=&quot;Cambria Math&quot; w:h-ansi=&quot;Cambria Math&quot;/&gt;&lt;wx:font wx:val=&quot;Cambria Math&quot;/&gt;&lt;w:i/&gt;&lt;w:color w:val=&quot;000000&quot;/&gt;&lt;w:lang w:fareast=&quot;KO&quot;/&gt;&lt;/w:rPr&gt;&lt;/m:ctrlPr&gt;&lt;/m:sSubSupPr&gt;&lt;m:e&gt;&lt;m:r&gt;&lt;w:rPr&gt;&lt;w:rFonts w:ascii=&quot;Cambria Math&quot; w:h-ansi=&quot;Cambria Math&quot;/&gt;&lt;wx:font wx:val=&quot;Cambria Math&quot;/&gt;&lt;w:i/&gt;&lt;w:color w:val=&quot;000000&quot;/&gt;&lt;w:lang w:fareast=&quot;KO&quot;/&gt;&lt;/w:rPr&gt;&lt;m:t&gt;N&lt;/m:t&gt;&lt;/m:r&gt;&lt;/m:e&gt;&lt;m:sub&gt;&lt;m:r&gt;&lt;w:rPr&gt;&lt;w:rFonts w:ascii=&quot;Cambria Math&quot; w:h-ansi=&quot;Cambria Math&quot;/&gt;&lt;wx:font wx:val=&quot;Cambria Math&quot;/&gt;&lt;w:i/&gt;&lt;w:color w:val=&quot;000000&quot;/&gt;&lt;w:lang w:fareast=&quot;KO&quot;/&gt;&lt;/w:rPr&gt;&lt;m:t&gt;dl&lt;/m:t&gt;&lt;/m:r&gt;&lt;/m:sub&gt;&lt;m:sup&gt;&lt;m:r&gt;&lt;w:rPr&gt;&lt;w:rFonts w:ascii=&quot;Cambria Math&quot; w:h-ansi=&quot;Cambria Math&quot;/&gt;&lt;wx:font wx:val=&quot;Cambria Math&quot;/&gt;&lt;w:i/&gt;&lt;w:color w:val=&quot;000000&quot;/&gt;&lt;w:lang w:fareast=&quot;KO&quot;/&gt;&lt;/w:rPr&gt;&lt;m:t&gt;TDD&lt;/m:t&gt;&lt;/m:r&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7" o:title="" chromakey="white"/>
          </v:shape>
        </w:pict>
      </w:r>
      <w:r>
        <w:rPr>
          <w:rFonts w:eastAsia="SimSun"/>
          <w:color w:val="000000"/>
          <w:lang w:eastAsia="ko-KR"/>
        </w:rPr>
        <w:instrText xml:space="preserve"> </w:instrText>
      </w:r>
      <w:r>
        <w:rPr>
          <w:rFonts w:eastAsia="SimSun"/>
          <w:color w:val="000000"/>
          <w:lang w:eastAsia="ko-KR"/>
        </w:rPr>
        <w:fldChar w:fldCharType="separate"/>
      </w:r>
      <w:r w:rsidR="00EF1A7F">
        <w:rPr>
          <w:rFonts w:eastAsia="SimSun"/>
          <w:position w:val="-5"/>
        </w:rPr>
        <w:pict w14:anchorId="78CC2F1B">
          <v:shape id="_x0000_i1219" type="#_x0000_t75" style="width:22.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3EB0&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23EB0&quot; wsp:rsidP=&quot;00323EB0&quot;&gt;&lt;m:oMathPara&gt;&lt;m:oMath&gt;&lt;m:sSubSup&gt;&lt;m:sSubSupPr&gt;&lt;m:ctrlPr&gt;&lt;w:rPr&gt;&lt;w:rFonts w:ascii=&quot;Cambria Math&quot; w:h-ansi=&quot;Cambria Math&quot;/&gt;&lt;wx:font wx:val=&quot;Cambria Math&quot;/&gt;&lt;w:i/&gt;&lt;w:color w:val=&quot;000000&quot;/&gt;&lt;w:lang w:fareast=&quot;KO&quot;/&gt;&lt;/w:rPr&gt;&lt;/m:ctrlPr&gt;&lt;/m:sSubSupPr&gt;&lt;m:e&gt;&lt;m:r&gt;&lt;w:rPr&gt;&lt;w:rFonts w:ascii=&quot;Cambria Math&quot; w:h-ansi=&quot;Cambria Math&quot;/&gt;&lt;wx:font wx:val=&quot;Cambria Math&quot;/&gt;&lt;w:i/&gt;&lt;w:color w:val=&quot;000000&quot;/&gt;&lt;w:lang w:fareast=&quot;KO&quot;/&gt;&lt;/w:rPr&gt;&lt;m:t&gt;N&lt;/m:t&gt;&lt;/m:r&gt;&lt;/m:e&gt;&lt;m:sub&gt;&lt;m:r&gt;&lt;w:rPr&gt;&lt;w:rFonts w:ascii=&quot;Cambria Math&quot; w:h-ansi=&quot;Cambria Math&quot;/&gt;&lt;wx:font wx:val=&quot;Cambria Math&quot;/&gt;&lt;w:i/&gt;&lt;w:color w:val=&quot;000000&quot;/&gt;&lt;w:lang w:fareast=&quot;KO&quot;/&gt;&lt;/w:rPr&gt;&lt;m:t&gt;dl&lt;/m:t&gt;&lt;/m:r&gt;&lt;/m:sub&gt;&lt;m:sup&gt;&lt;m:r&gt;&lt;w:rPr&gt;&lt;w:rFonts w:ascii=&quot;Cambria Math&quot; w:h-ansi=&quot;Cambria Math&quot;/&gt;&lt;wx:font wx:val=&quot;Cambria Math&quot;/&gt;&lt;w:i/&gt;&lt;w:color w:val=&quot;000000&quot;/&gt;&lt;w:lang w:fareast=&quot;KO&quot;/&gt;&lt;/w:rPr&gt;&lt;m:t&gt;TDD&lt;/m:t&gt;&lt;/m:r&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7" o:title="" chromakey="white"/>
          </v:shape>
        </w:pict>
      </w:r>
      <w:r>
        <w:rPr>
          <w:rFonts w:eastAsia="SimSun"/>
          <w:color w:val="000000"/>
          <w:lang w:eastAsia="ko-KR"/>
        </w:rPr>
        <w:fldChar w:fldCharType="end"/>
      </w:r>
      <w:r>
        <w:rPr>
          <w:rFonts w:eastAsia="SimSun"/>
          <w:color w:val="000000"/>
          <w:lang w:eastAsia="ko-KR"/>
        </w:rPr>
        <w:t xml:space="preserve"> be the number of </w:t>
      </w:r>
      <w:r>
        <w:rPr>
          <w:rFonts w:eastAsia="SimSun"/>
          <w:color w:val="000000"/>
          <w:lang w:eastAsia="ja-JP"/>
        </w:rPr>
        <w:t xml:space="preserve">slots with downlink symbols </w:t>
      </w:r>
      <w:r>
        <w:rPr>
          <w:rFonts w:eastAsia="SimSun"/>
          <w:color w:val="000000"/>
          <w:lang w:eastAsia="ko-KR"/>
        </w:rPr>
        <w:t xml:space="preserve">within a 10 ms measurement interval. </w:t>
      </w:r>
      <w:r>
        <w:rPr>
          <w:rFonts w:eastAsia="SimSun"/>
          <w:color w:val="000000"/>
          <w:lang w:eastAsia="ja-JP"/>
        </w:rPr>
        <w:t xml:space="preserve">For TDD, the </w:t>
      </w:r>
      <w:r>
        <w:rPr>
          <w:color w:val="000000"/>
          <w:lang w:eastAsia="ja-JP"/>
        </w:rPr>
        <w:t>averaging in the time domain</w:t>
      </w:r>
      <w:r>
        <w:rPr>
          <w:rFonts w:eastAsia="SimSun"/>
          <w:color w:val="000000"/>
          <w:lang w:eastAsia="ja-JP"/>
        </w:rPr>
        <w:t xml:space="preserve"> can be calculated from </w:t>
      </w:r>
      <w:r>
        <w:rPr>
          <w:rFonts w:eastAsia="SimSun"/>
          <w:color w:val="000000"/>
          <w:lang w:eastAsia="ja-JP"/>
        </w:rPr>
        <w:fldChar w:fldCharType="begin"/>
      </w:r>
      <w:r>
        <w:rPr>
          <w:rFonts w:eastAsia="SimSun"/>
          <w:color w:val="000000"/>
          <w:lang w:eastAsia="ja-JP"/>
        </w:rPr>
        <w:instrText xml:space="preserve"> QUOTE </w:instrText>
      </w:r>
      <w:r w:rsidR="00EF1A7F">
        <w:rPr>
          <w:rFonts w:eastAsia="SimSun"/>
          <w:position w:val="-5"/>
        </w:rPr>
        <w:pict w14:anchorId="4C381C50">
          <v:shape id="_x0000_i1220" type="#_x0000_t75" style="width:22.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050E&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B050E&quot; wsp:rsidP=&quot;003B050E&quot;&gt;&lt;m:oMathPara&gt;&lt;m:oMath&gt;&lt;m:sSubSup&gt;&lt;m:sSubSupPr&gt;&lt;m:ctrlPr&gt;&lt;w:rPr&gt;&lt;w:rFonts w:ascii=&quot;Cambria Math&quot; w:h-ansi=&quot;Cambria Math&quot;/&gt;&lt;wx:font wx:val=&quot;Cambria Math&quot;/&gt;&lt;w:i/&gt;&lt;w:color w:val=&quot;000000&quot;/&gt;&lt;w:lang w:fareast=&quot;KO&quot;/&gt;&lt;/w:rPr&gt;&lt;/m:ctrlPr&gt;&lt;/m:sSubSupPr&gt;&lt;m:e&gt;&lt;m:r&gt;&lt;w:rPr&gt;&lt;w:rFonts w:ascii=&quot;Cambria Math&quot; w:h-ansi=&quot;Cambria Math&quot;/&gt;&lt;wx:font wx:val=&quot;Cambria Math&quot;/&gt;&lt;w:i/&gt;&lt;w:color w:val=&quot;000000&quot;/&gt;&lt;w:lang w:fareast=&quot;KO&quot;/&gt;&lt;/w:rPr&gt;&lt;m:t&gt;N&lt;/m:t&gt;&lt;/m:r&gt;&lt;/m:e&gt;&lt;m:sub&gt;&lt;m:r&gt;&lt;w:rPr&gt;&lt;w:rFonts w:ascii=&quot;Cambria Math&quot; w:h-ansi=&quot;Cambria Math&quot;/&gt;&lt;wx:font wx:val=&quot;Cambria Math&quot;/&gt;&lt;w:i/&gt;&lt;w:color w:val=&quot;000000&quot;/&gt;&lt;w:lang w:fareast=&quot;KO&quot;/&gt;&lt;/w:rPr&gt;&lt;m:t&gt;dl&lt;/m:t&gt;&lt;/m:r&gt;&lt;/m:sub&gt;&lt;m:sup&gt;&lt;m:r&gt;&lt;w:rPr&gt;&lt;w:rFonts w:ascii=&quot;Cambria Math&quot; w:h-ansi=&quot;Cambria Math&quot;/&gt;&lt;wx:font wx:val=&quot;Cambria Math&quot;/&gt;&lt;w:i/&gt;&lt;w:color w:val=&quot;000000&quot;/&gt;&lt;w:lang w:fareast=&quot;KO&quot;/&gt;&lt;/w:rPr&gt;&lt;m:t&gt;TDD&lt;/m:t&gt;&lt;/m:r&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7" o:title="" chromakey="white"/>
          </v:shape>
        </w:pict>
      </w:r>
      <w:r>
        <w:rPr>
          <w:rFonts w:eastAsia="SimSun"/>
          <w:color w:val="000000"/>
          <w:lang w:eastAsia="ja-JP"/>
        </w:rPr>
        <w:instrText xml:space="preserve"> </w:instrText>
      </w:r>
      <w:r>
        <w:rPr>
          <w:rFonts w:eastAsia="SimSun"/>
          <w:color w:val="000000"/>
          <w:lang w:eastAsia="ja-JP"/>
        </w:rPr>
        <w:fldChar w:fldCharType="separate"/>
      </w:r>
      <w:r w:rsidR="00EF1A7F">
        <w:rPr>
          <w:rFonts w:eastAsia="SimSun"/>
          <w:position w:val="-5"/>
        </w:rPr>
        <w:pict w14:anchorId="1FA30C7F">
          <v:shape id="_x0000_i1221" type="#_x0000_t75" style="width:22.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050E&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B050E&quot; wsp:rsidP=&quot;003B050E&quot;&gt;&lt;m:oMathPara&gt;&lt;m:oMath&gt;&lt;m:sSubSup&gt;&lt;m:sSubSupPr&gt;&lt;m:ctrlPr&gt;&lt;w:rPr&gt;&lt;w:rFonts w:ascii=&quot;Cambria Math&quot; w:h-ansi=&quot;Cambria Math&quot;/&gt;&lt;wx:font wx:val=&quot;Cambria Math&quot;/&gt;&lt;w:i/&gt;&lt;w:color w:val=&quot;000000&quot;/&gt;&lt;w:lang w:fareast=&quot;KO&quot;/&gt;&lt;/w:rPr&gt;&lt;/m:ctrlPr&gt;&lt;/m:sSubSupPr&gt;&lt;m:e&gt;&lt;m:r&gt;&lt;w:rPr&gt;&lt;w:rFonts w:ascii=&quot;Cambria Math&quot; w:h-ansi=&quot;Cambria Math&quot;/&gt;&lt;wx:font wx:val=&quot;Cambria Math&quot;/&gt;&lt;w:i/&gt;&lt;w:color w:val=&quot;000000&quot;/&gt;&lt;w:lang w:fareast=&quot;KO&quot;/&gt;&lt;/w:rPr&gt;&lt;m:t&gt;N&lt;/m:t&gt;&lt;/m:r&gt;&lt;/m:e&gt;&lt;m:sub&gt;&lt;m:r&gt;&lt;w:rPr&gt;&lt;w:rFonts w:ascii=&quot;Cambria Math&quot; w:h-ansi=&quot;Cambria Math&quot;/&gt;&lt;wx:font wx:val=&quot;Cambria Math&quot;/&gt;&lt;w:i/&gt;&lt;w:color w:val=&quot;000000&quot;/&gt;&lt;w:lang w:fareast=&quot;KO&quot;/&gt;&lt;/w:rPr&gt;&lt;m:t&gt;dl&lt;/m:t&gt;&lt;/m:r&gt;&lt;/m:sub&gt;&lt;m:sup&gt;&lt;m:r&gt;&lt;w:rPr&gt;&lt;w:rFonts w:ascii=&quot;Cambria Math&quot; w:h-ansi=&quot;Cambria Math&quot;/&gt;&lt;wx:font wx:val=&quot;Cambria Math&quot;/&gt;&lt;w:i/&gt;&lt;w:color w:val=&quot;000000&quot;/&gt;&lt;w:lang w:fareast=&quot;KO&quot;/&gt;&lt;/w:rPr&gt;&lt;m:t&gt;TDD&lt;/m:t&gt;&lt;/m:r&gt;&lt;/m:sup&gt;&lt;/m:sSub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7" o:title="" chromakey="white"/>
          </v:shape>
        </w:pict>
      </w:r>
      <w:r>
        <w:rPr>
          <w:rFonts w:eastAsia="SimSun"/>
          <w:color w:val="000000"/>
          <w:lang w:eastAsia="ja-JP"/>
        </w:rPr>
        <w:fldChar w:fldCharType="end"/>
      </w:r>
      <w:r>
        <w:rPr>
          <w:rFonts w:eastAsia="SimSun"/>
          <w:color w:val="000000"/>
          <w:lang w:eastAsia="ja-JP"/>
        </w:rPr>
        <w:t xml:space="preserve"> slots of different </w:t>
      </w:r>
      <w:r>
        <w:rPr>
          <w:rFonts w:eastAsia="SimSun"/>
          <w:color w:val="000000"/>
          <w:lang w:eastAsia="ko-KR"/>
        </w:rPr>
        <w:t>10 ms measurement intervals</w:t>
      </w:r>
      <w:r>
        <w:rPr>
          <w:rFonts w:eastAsia="SimSun"/>
          <w:color w:val="000000"/>
          <w:lang w:eastAsia="ja-JP"/>
        </w:rPr>
        <w:t xml:space="preserve"> and should have a minimum of </w:t>
      </w:r>
      <w:r>
        <w:rPr>
          <w:rFonts w:eastAsia="SimSun"/>
          <w:color w:val="000000"/>
          <w:lang w:eastAsia="ja-JP"/>
        </w:rPr>
        <w:fldChar w:fldCharType="begin"/>
      </w:r>
      <w:r>
        <w:rPr>
          <w:rFonts w:eastAsia="SimSun"/>
          <w:color w:val="000000"/>
          <w:lang w:eastAsia="ja-JP"/>
        </w:rPr>
        <w:instrText xml:space="preserve"> QUOTE </w:instrText>
      </w:r>
      <w:r w:rsidR="00EF1A7F">
        <w:rPr>
          <w:rFonts w:eastAsia="SimSun"/>
          <w:position w:val="-5"/>
        </w:rPr>
        <w:pict w14:anchorId="4D231909">
          <v:shape id="_x0000_i1222" type="#_x0000_t75" style="width:14.2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3FE4&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4E3FE4&quot; wsp:rsidP=&quot;004E3FE4&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d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Pr>
          <w:rFonts w:eastAsia="SimSun"/>
          <w:color w:val="000000"/>
          <w:lang w:eastAsia="ja-JP"/>
        </w:rPr>
        <w:instrText xml:space="preserve"> </w:instrText>
      </w:r>
      <w:r>
        <w:rPr>
          <w:rFonts w:eastAsia="SimSun"/>
          <w:color w:val="000000"/>
          <w:lang w:eastAsia="ja-JP"/>
        </w:rPr>
        <w:fldChar w:fldCharType="separate"/>
      </w:r>
      <w:r w:rsidR="00EF1A7F">
        <w:rPr>
          <w:rFonts w:eastAsia="SimSun"/>
          <w:position w:val="-5"/>
        </w:rPr>
        <w:pict w14:anchorId="56845140">
          <v:shape id="_x0000_i1223" type="#_x0000_t75" style="width:14.2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3FE4&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4E3FE4&quot; wsp:rsidP=&quot;004E3FE4&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d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Pr>
          <w:rFonts w:eastAsia="SimSun"/>
          <w:color w:val="000000"/>
          <w:lang w:eastAsia="ja-JP"/>
        </w:rPr>
        <w:fldChar w:fldCharType="end"/>
      </w:r>
      <w:r>
        <w:rPr>
          <w:rFonts w:eastAsia="SimSun"/>
          <w:color w:val="000000"/>
          <w:lang w:eastAsia="ja-JP"/>
        </w:rPr>
        <w:t xml:space="preserve"> slots averaging length</w:t>
      </w:r>
      <w:r>
        <w:rPr>
          <w:rFonts w:eastAsia="Osaka"/>
          <w:color w:val="000000"/>
          <w:lang w:eastAsia="ja-JP"/>
        </w:rPr>
        <w:t xml:space="preserve"> where </w:t>
      </w:r>
      <w:r>
        <w:rPr>
          <w:rFonts w:eastAsia="Osaka"/>
          <w:color w:val="000000"/>
          <w:lang w:eastAsia="ja-JP"/>
        </w:rPr>
        <w:fldChar w:fldCharType="begin"/>
      </w:r>
      <w:r>
        <w:rPr>
          <w:rFonts w:eastAsia="Osaka"/>
          <w:color w:val="000000"/>
          <w:lang w:eastAsia="ja-JP"/>
        </w:rPr>
        <w:instrText xml:space="preserve"> QUOTE </w:instrText>
      </w:r>
      <w:r w:rsidR="00EF1A7F">
        <w:rPr>
          <w:rFonts w:eastAsia="Osaka"/>
          <w:position w:val="-5"/>
        </w:rPr>
        <w:pict w14:anchorId="2D2DDC11">
          <v:shape id="_x0000_i1224" type="#_x0000_t75" style="width:14.2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5156&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8C5156&quot; wsp:rsidP=&quot;008C5156&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d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Pr>
          <w:rFonts w:eastAsia="Osaka"/>
          <w:color w:val="000000"/>
          <w:lang w:eastAsia="ja-JP"/>
        </w:rPr>
        <w:instrText xml:space="preserve"> </w:instrText>
      </w:r>
      <w:r>
        <w:rPr>
          <w:rFonts w:eastAsia="Osaka"/>
          <w:color w:val="000000"/>
          <w:lang w:eastAsia="ja-JP"/>
        </w:rPr>
        <w:fldChar w:fldCharType="separate"/>
      </w:r>
      <w:r w:rsidR="00EF1A7F">
        <w:rPr>
          <w:rFonts w:eastAsia="Osaka"/>
          <w:position w:val="-5"/>
        </w:rPr>
        <w:pict w14:anchorId="53604D85">
          <v:shape id="_x0000_i1225" type="#_x0000_t75" style="width:14.2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5156&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8C5156&quot; wsp:rsidP=&quot;008C5156&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d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Pr>
          <w:rFonts w:eastAsia="Osaka"/>
          <w:color w:val="000000"/>
          <w:lang w:eastAsia="ja-JP"/>
        </w:rPr>
        <w:fldChar w:fldCharType="end"/>
      </w:r>
      <w:r>
        <w:rPr>
          <w:rFonts w:eastAsia="Osaka"/>
          <w:color w:val="000000"/>
          <w:lang w:eastAsia="ja-JP"/>
        </w:rPr>
        <w:t xml:space="preserve"> is the number of slots in a 10 ms measurement interval</w:t>
      </w:r>
      <w:r>
        <w:rPr>
          <w:rFonts w:eastAsia="SimSun"/>
          <w:color w:val="000000"/>
          <w:lang w:eastAsia="ja-JP"/>
        </w:rPr>
        <w:t>.</w:t>
      </w:r>
    </w:p>
    <w:p w14:paraId="16A77D30" w14:textId="599E627C" w:rsidR="004D3FFD" w:rsidRDefault="002C252C">
      <w:pPr>
        <w:rPr>
          <w:color w:val="000000"/>
          <w:lang w:eastAsia="ja-JP"/>
        </w:rPr>
      </w:pPr>
      <w:r>
        <w:rPr>
          <w:rFonts w:eastAsia="×–¾’©‘Ì"/>
          <w:color w:val="000000"/>
          <w:lang w:eastAsia="ja-JP"/>
        </w:rPr>
        <w:fldChar w:fldCharType="begin"/>
      </w:r>
      <w:r>
        <w:rPr>
          <w:rFonts w:eastAsia="×–¾’©‘Ì"/>
          <w:color w:val="000000"/>
          <w:lang w:eastAsia="ja-JP"/>
        </w:rPr>
        <w:instrText xml:space="preserve"> QUOTE </w:instrText>
      </w:r>
      <w:r w:rsidR="00EF1A7F">
        <w:rPr>
          <w:position w:val="-5"/>
        </w:rPr>
        <w:pict w14:anchorId="308ABCE3">
          <v:shape id="_x0000_i1226" type="#_x0000_t75" style="width:37.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37DB&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A37DB&quot; wsp:rsidP=&quot;00AA37DB&quot;&gt;&lt;m:oMathPara&gt;&lt;m:oMath&gt;&lt;m:sSub&gt;&lt;m:sSubPr&gt;&lt;m:ctrlPr&gt;&lt;w:rPr&gt;&lt;w:rFonts w:ascii=&quot;Cambria Math&quot; w:fareast=&quot;ÂÃ—â€“Â¾â€™Â©â€˜ÃŒ&quot; w:h-ansi=&quot;Cambria Math&quot;/&gt;&lt;wx:font wx:val=&quot;Cambria Math&quot;/&gt;&lt;w:i/&gt;&lt;w:color w:val=&quot;000000&quot;/&gt;&lt;w:lang w:fareast=&quot;JA&quot;/&gt;&lt;/w:rPr&gt;&lt;/m:ctrlPr&gt;&lt;/m:sSubPr&gt;&lt;m:e&gt;&lt;m:acc&gt;&lt;m:accPr&gt;&lt;m:chr m:val=&quot;Ì…&quot;/&gt;&lt;m:ctrlPr&gt;&lt;w:rPr&gt;&lt;w:rFonts w:ascii=&quot;Cambria Math&quot; w:fareast=&quot;ÂÃ—â€“Â¾â€™Â©â€˜ÃŒ&quot; w:h-ansi=&quot;Cambria Math&quot;/&gt;&lt;wx:font wx:val=&quot;Cambria Math&quot;/&gt;&lt;w:i/&gt;&lt;w:color w:val=&quot;000000&quot;/&gt;&lt;w:lang w:fareast=&quot;JA&quot;/&gt;&lt;/w:rPr&gt;&lt;/m:ctrlPr&gt;&lt;/m:accPr&gt;&lt;m:e&gt;&lt;m:r&gt;&lt;w:rPr&gt;&lt;w:rFonts w:ascii=&quot;Cambria Math&quot; w:fareast=&quot;ÂÃ—â€“Â¾â€™Â©â€˜ÃŒ&quot; w:h-ansi=&quot;Cambria Math&quot;/&gt;&lt;wx:font wx:val=&quot;Cambria Math&quot;/&gt;&lt;w:i/&gt;&lt;w:color w:val=&quot;000000&quot;/&gt;&lt;w:lang w:fareast=&quot;JA&quot;/&gt;&lt;/w:rPr&gt;&lt;m:t&gt;EVM&lt;/m:t&gt;&lt;/m:r&gt;&lt;/m:e&gt;&lt;/m:acc&gt;&lt;/m:e&gt;&lt;m:sub&gt;&lt;m:r&gt;&lt;m:rPr&gt;&lt;m:nor/&gt;&lt;/m:rPr&gt;&lt;w:rPr&gt;&lt;w:rFonts w:ascii=&quot;Cambria Math&quot; w:fareast=&quot;ÂÃ—â€“Â¾â€™Â©â€˜ÃŒ&quot; w:h-ansi=&quot;Cambria Math&quot;/&gt;&lt;wx:font wx:val=&quot;Cambria Math&quot;/&gt;&lt;w:color w:val=&quot;000000&quot;/&gt;&lt;w:lang w:fareast=&quot;JA&quot;/&gt;&lt;/w:rPr&gt;&lt;m:t&gt;frame&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8" o:title="" chromakey="white"/>
          </v:shape>
        </w:pict>
      </w:r>
      <w:r>
        <w:rPr>
          <w:rFonts w:eastAsia="×–¾’©‘Ì"/>
          <w:color w:val="000000"/>
          <w:lang w:eastAsia="ja-JP"/>
        </w:rPr>
        <w:instrText xml:space="preserve"> </w:instrText>
      </w:r>
      <w:r>
        <w:rPr>
          <w:rFonts w:eastAsia="×–¾’©‘Ì"/>
          <w:color w:val="000000"/>
          <w:lang w:eastAsia="ja-JP"/>
        </w:rPr>
        <w:fldChar w:fldCharType="separate"/>
      </w:r>
      <w:r w:rsidR="00EF1A7F">
        <w:rPr>
          <w:position w:val="-5"/>
        </w:rPr>
        <w:pict w14:anchorId="557D1493">
          <v:shape id="_x0000_i1227" type="#_x0000_t75" style="width:37.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37DB&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A37DB&quot; wsp:rsidP=&quot;00AA37DB&quot;&gt;&lt;m:oMathPara&gt;&lt;m:oMath&gt;&lt;m:sSub&gt;&lt;m:sSubPr&gt;&lt;m:ctrlPr&gt;&lt;w:rPr&gt;&lt;w:rFonts w:ascii=&quot;Cambria Math&quot; w:fareast=&quot;ÂÃ—â€“Â¾â€™Â©â€˜ÃŒ&quot; w:h-ansi=&quot;Cambria Math&quot;/&gt;&lt;wx:font wx:val=&quot;Cambria Math&quot;/&gt;&lt;w:i/&gt;&lt;w:color w:val=&quot;000000&quot;/&gt;&lt;w:lang w:fareast=&quot;JA&quot;/&gt;&lt;/w:rPr&gt;&lt;/m:ctrlPr&gt;&lt;/m:sSubPr&gt;&lt;m:e&gt;&lt;m:acc&gt;&lt;m:accPr&gt;&lt;m:chr m:val=&quot;Ì…&quot;/&gt;&lt;m:ctrlPr&gt;&lt;w:rPr&gt;&lt;w:rFonts w:ascii=&quot;Cambria Math&quot; w:fareast=&quot;ÂÃ—â€“Â¾â€™Â©â€˜ÃŒ&quot; w:h-ansi=&quot;Cambria Math&quot;/&gt;&lt;wx:font wx:val=&quot;Cambria Math&quot;/&gt;&lt;w:i/&gt;&lt;w:color w:val=&quot;000000&quot;/&gt;&lt;w:lang w:fareast=&quot;JA&quot;/&gt;&lt;/w:rPr&gt;&lt;/m:ctrlPr&gt;&lt;/m:accPr&gt;&lt;m:e&gt;&lt;m:r&gt;&lt;w:rPr&gt;&lt;w:rFonts w:ascii=&quot;Cambria Math&quot; w:fareast=&quot;ÂÃ—â€“Â¾â€™Â©â€˜ÃŒ&quot; w:h-ansi=&quot;Cambria Math&quot;/&gt;&lt;wx:font wx:val=&quot;Cambria Math&quot;/&gt;&lt;w:i/&gt;&lt;w:color w:val=&quot;000000&quot;/&gt;&lt;w:lang w:fareast=&quot;JA&quot;/&gt;&lt;/w:rPr&gt;&lt;m:t&gt;EVM&lt;/m:t&gt;&lt;/m:r&gt;&lt;/m:e&gt;&lt;/m:acc&gt;&lt;/m:e&gt;&lt;m:sub&gt;&lt;m:r&gt;&lt;m:rPr&gt;&lt;m:nor/&gt;&lt;/m:rPr&gt;&lt;w:rPr&gt;&lt;w:rFonts w:ascii=&quot;Cambria Math&quot; w:fareast=&quot;ÂÃ—â€“Â¾â€™Â©â€˜ÃŒ&quot; w:h-ansi=&quot;Cambria Math&quot;/&gt;&lt;wx:font wx:val=&quot;Cambria Math&quot;/&gt;&lt;w:color w:val=&quot;000000&quot;/&gt;&lt;w:lang w:fareast=&quot;JA&quot;/&gt;&lt;/w:rPr&gt;&lt;m:t&gt;frame&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8" o:title="" chromakey="white"/>
          </v:shape>
        </w:pict>
      </w:r>
      <w:r>
        <w:rPr>
          <w:rFonts w:eastAsia="×–¾’©‘Ì"/>
          <w:color w:val="000000"/>
          <w:lang w:eastAsia="ja-JP"/>
        </w:rPr>
        <w:fldChar w:fldCharType="end"/>
      </w:r>
      <w:r>
        <w:rPr>
          <w:rFonts w:eastAsia="×–¾’©‘Ì"/>
          <w:color w:val="000000"/>
          <w:lang w:eastAsia="ja-JP"/>
        </w:rPr>
        <w:t xml:space="preserve"> </w:t>
      </w:r>
      <w:r>
        <w:rPr>
          <w:color w:val="000000"/>
          <w:lang w:eastAsia="ja-JP"/>
        </w:rPr>
        <w:t xml:space="preserve">is </w:t>
      </w:r>
      <w:r>
        <w:rPr>
          <w:rFonts w:eastAsia="×–¾’©‘Ì"/>
          <w:color w:val="000000"/>
          <w:lang w:eastAsia="ja-JP"/>
        </w:rPr>
        <w:t>derived by:</w:t>
      </w:r>
      <w:r>
        <w:rPr>
          <w:color w:val="000000"/>
          <w:lang w:eastAsia="ja-JP"/>
        </w:rPr>
        <w:t xml:space="preserve"> Square the EVM results in each 10 ms measurement interval. Sum the squares, divide the sum by the number of EVM relevant locations, square-root the quotient (RMS).</w:t>
      </w:r>
    </w:p>
    <w:p w14:paraId="327A4CB7" w14:textId="77777777" w:rsidR="004D3FFD" w:rsidRDefault="002C252C" w:rsidP="00454843">
      <w:pPr>
        <w:pStyle w:val="EQ"/>
        <w:rPr>
          <w:lang w:val="sv-FI" w:eastAsia="ja-JP"/>
        </w:rPr>
      </w:pPr>
      <w:r>
        <w:rPr>
          <w:lang w:eastAsia="ja-JP"/>
        </w:rPr>
        <w:tab/>
      </w:r>
      <w:r>
        <w:rPr>
          <w:lang w:val="sv-FI" w:eastAsia="ja-JP"/>
        </w:rPr>
        <w:fldChar w:fldCharType="begin"/>
      </w:r>
      <w:r>
        <w:rPr>
          <w:lang w:val="sv-FI" w:eastAsia="ja-JP"/>
        </w:rPr>
        <w:instrText xml:space="preserve"> QUOTE </w:instrText>
      </w:r>
      <w:r w:rsidR="00EF1A7F">
        <w:rPr>
          <w:position w:val="-32"/>
        </w:rPr>
        <w:pict w14:anchorId="3A8B2983">
          <v:shape id="_x0000_i1228" type="#_x0000_t75" style="width:171pt;height:35.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00EA&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900EA&quot; wsp:rsidP=&quot;007900EA&quot;&gt;&lt;m:oMathPara&gt;&lt;m:oMath&gt;&lt;m:sSub&gt;&lt;m:sSubPr&gt;&lt;m:ctrlPr&gt;&lt;w:rPr&gt;&lt;w:rFonts w:ascii=&quot;Cambria Math&quot; w:fareast=&quot;ÂÃ—â€“Â¾â€™Â©â€˜ÃŒ&quot; w:h-ansi=&quot;Cambria Math&quot;/&gt;&lt;wx:font wx:val=&quot;Cambria Math&quot;/&gt;&lt;w:noProof/&gt;&lt;w:color w:val=&quot;000000&quot;/&gt;&lt;w:lang w:fareast=&quot;JA&quot;/&gt;&lt;/w:rPr&gt;&lt;/m:ctrlPr&gt;&lt;/m:sSubPr&gt;&lt;m:e&gt;&lt;m:acc&gt;&lt;m:accPr&gt;&lt;m:chr m:val=&quot;Ì…&quot;/&gt;&lt;m:ctrlPr&gt;&lt;w:rPr&gt;&lt;w:rFonts w:ascii=&quot;Cambria Math&quot; w:fareast=&quot;ÂÃ—â€“Â¾â€™Â©â€˜ÃŒ&quot; w:h-ansi=&quot;Cambria Math&quot;/&gt;&lt;wx:font wx:val=&quot;Cambria Math&quot;/&gt;&lt;w:noProof/&gt;&lt;w:color w:val=&quot;000000&quot;/&gt;&lt;w:lang w:fareast=&quot;JA&quot;/&gt;&lt;/w:rPr&gt;&lt;/m:ctrlPr&gt;&lt;/m:accPr&gt;&lt;m:e&gt;&lt;m:r&gt;&lt;w:rPr&gt;&lt;w:rFonts w:ascii=&quot;Cambria Math&quot; w:fareast=&quot;ÂÃ—â€“Â¾â€™Â©â€˜ÃŒ&quot; w:h-ansi=&quot;Cambria Math&quot;/&gt;&lt;wx:font wx:val=&quot;Cambria Math&quot;/&gt;&lt;w:i/&gt;&lt;w:noProof/&gt;&lt;w:color w:val=&quot;000000&quot;/&gt;&lt;w:lang w:fareast=&quot;JA&quot;/&gt;&lt;/w:rPr&gt;&lt;m:t&gt;EVM&lt;/m:t&gt;&lt;/m:r&gt;&lt;/m:e&gt;&lt;/m:acc&gt;&lt;/m:e&gt;&lt;m:sub&gt;&lt;m:r&gt;&lt;m:rPr&gt;&lt;m:nor/&gt;&lt;/m:rPr&gt;&lt;w:rPr&gt;&lt;w:rFonts w:fareast=&quot;ÂÃ—â€“Â¾â€™Â©â€˜ÃŒ&quot;/&gt;&lt;w:noProof/&gt;&lt;w:color w:val=&quot;000000&quot;/&gt;&lt;w:lang w:val=&quot;SV-FI&quot; w:fareast=&quot;JA&quot;/&gt;&lt;/w:rPr&gt;&lt;m:t&gt;frame&lt;/m:t&gt;&lt;/m:r&gt;&lt;/m:sub&gt;&lt;/m:sSub&gt;&lt;m:r&gt;&lt;m:rPr&gt;&lt;m:sty m:val=&quot;p&quot;/&gt;&lt;/m:rPr&gt;&lt;w:rPr&gt;&lt;w:rFonts w:ascii=&quot;Cambria Math&quot; w:h-ansi=&quot;Cambria Math&quot;/&gt;&lt;wx:font wx:val=&quot;Cambria Math&quot;/&gt;&lt;w:noProof/&gt;&lt;w:color w:val=&quot;000000&quot;/&gt;&lt;w:lang w:val=&quot;SV-FI&quot; w:fareast=&quot;KO&quot;/&gt;&lt;/w:rPr&gt;&lt;m:t&gt;=&lt;/m:t&gt;&lt;/m:r&gt;&lt;m:rad&gt;&lt;m:radPr&gt;&lt;m:degHide m:val=&quot;1&quot;/&gt;&lt;m:ctrlPr&gt;&lt;w:rPr&gt;&lt;w:rFonts w:ascii=&quot;Cambria Math&quot; w:h-ansi=&quot;Cambria Math&quot;/&gt;&lt;wx:font wx:val=&quot;Cambria Math&quot;/&gt;&lt;w:noProof/&gt;&lt;w:color w:val=&quot;000000&quot;/&gt;&lt;w:lang w:fareast=&quot;KO&quot;/&gt;&lt;/w:rPr&gt;&lt;/m:ctrlPr&gt;&lt;/m:radPr&gt;&lt;m:deg/&gt;&lt;m:e&gt;&lt;m:f&gt;&lt;m:fPr&gt;&lt;m:ctrlPr&gt;&lt;w:rPr&gt;&lt;w:rFonts w:ascii=&quot;Cambria Math&quot; w:h-ansi=&quot;Cambria Math&quot;/&gt;&lt;wx:font wx:val=&quot;Cambria Math&quot;/&gt;&lt;w:noProof/&gt;&lt;w:color w:val=&quot;000000&quot;/&gt;&lt;w:lang w:fareast=&quot;KO&quot;/&gt;&lt;/w:rPr&gt;&lt;/m:ctrlPr&gt;&lt;/m:fPr&gt;&lt;m:num&gt;&lt;m:r&gt;&lt;m:rPr&gt;&lt;m:sty m:val=&quot;p&quot;/&gt;&lt;/m:rPr&gt;&lt;w:rPr&gt;&lt;w:rFonts w:ascii=&quot;Cambria Math&quot; w:h-ansi=&quot;Cambria Math&quot;/&gt;&lt;wx:font wx:val=&quot;Cambria Math&quot;/&gt;&lt;w:noProof/&gt;&lt;w:color w:val=&quot;000000&quot;/&gt;&lt;w:lang w:val=&quot;SV-FI&quot; w:fareast=&quot;KO&quot;/&gt;&lt;/w:rPr&gt;&lt;m:t&gt;1&lt;/m:t&gt;&lt;/m:r&gt;&lt;/m:num&gt;&lt;m:den&gt;&lt;m:nary&gt;&lt;m:naryPr&gt;&lt;m:chr m:val=&quot;âˆ‘&quot;/&gt;&lt;m:limLoc m:val=&quot;undOvr&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i&lt;/m:t&gt;&lt;/m:r&gt;&lt;m:r&gt;&lt;m:rPr&gt;&lt;m:sty m:val=&quot;p&quot;/&gt;&lt;/m:rPr&gt;&lt;w:rPr&gt;&lt;w:rFonts w:ascii=&quot;Cambria Math&quot; w:h-ansi=&quot;Cambria Math&quot;/&gt;&lt;wx:font wx:val=&quot;Cambria Math&quot;/&gt;&lt;w:noProof/&gt;&lt;w:color w:val=&quot;000000&quot;/&gt;&lt;w:lang w:val=&quot;SV-FI&quot; w:fareast=&quot;KO&quot;/&gt;&lt;/w:rPr&gt;&lt;m:t&gt;=1&lt;/m:t&gt;&lt;/m:r&gt;&lt;/m:sub&gt;&lt;m:sup&gt;&lt;m:sSubSup&gt;&lt;m:sSubSupPr&gt;&lt;m:ctrlPr&gt;&lt;w:rPr&gt;&lt;w:rFonts w:ascii=&quot;Cambria Math&quot; w:h-ansi=&quot;Cambria Math&quot;/&gt;&lt;wx:font wx:val=&quot;Cambria Math&quot;/&gt;&lt;w:noProof/&gt;&lt;w:color w:val=&quot;000000&quot;/&gt;&lt;w:lang w:fareast=&quot;KO&quot;/&gt;&lt;/w:rPr&gt;&lt;/m:ctrlPr&gt;&lt;/m:sSubSup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dl&lt;/m:t&gt;&lt;/m:r&gt;&lt;/m:sub&gt;&lt;m:sup&gt;&lt;m:r&gt;&lt;w:rPr&gt;&lt;w:rFonts w:ascii=&quot;Cambria Math&quot; w:h-ansi=&quot;Cambria Math&quot;/&gt;&lt;wx:font wx:val=&quot;Cambria Math&quot;/&gt;&lt;w:i/&gt;&lt;w:noProof/&gt;&lt;w:color w:val=&quot;000000&quot;/&gt;&lt;w:lang w:fareast=&quot;KO&quot;/&gt;&lt;/w:rPr&gt;&lt;m:t&gt;TDD&lt;/m:t&gt;&lt;/m:r&gt;&lt;/m:sup&gt;&lt;/m:sSubSup&gt;&lt;/m:sup&gt;&lt;m:e&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i&lt;/m:t&gt;&lt;/m:r&gt;&lt;/m:sub&gt;&lt;/m:sSub&gt;&lt;/m:e&gt;&lt;/m:nary&gt;&lt;/m:den&gt;&lt;/m:f&gt;&lt;m:nary&gt;&lt;m:naryPr&gt;&lt;m:chr m:val=&quot;âˆ‘&quot;/&gt;&lt;m:limLoc m:val=&quot;undOvr&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i&lt;/m:t&gt;&lt;/m:r&gt;&lt;m:r&gt;&lt;m:rPr&gt;&lt;m:sty m:val=&quot;p&quot;/&gt;&lt;/m:rPr&gt;&lt;w:rPr&gt;&lt;w:rFonts w:ascii=&quot;Cambria Math&quot; w:h-ansi=&quot;Cambria Math&quot;/&gt;&lt;wx:font wx:val=&quot;Cambria Math&quot;/&gt;&lt;w:noProof/&gt;&lt;w:color w:val=&quot;000000&quot;/&gt;&lt;w:lang w:val=&quot;SV-FI&quot; w:fareast=&quot;KO&quot;/&gt;&lt;/w:rPr&gt;&lt;m:t&gt;=1&lt;/m:t&gt;&lt;/m:r&gt;&lt;/m:sub&gt;&lt;m:sup&gt;&lt;m:sSubSup&gt;&lt;m:sSubSupPr&gt;&lt;m:ctrlPr&gt;&lt;w:rPr&gt;&lt;w:rFonts w:ascii=&quot;Cambria Math&quot; w:h-ansi=&quot;Cambria Math&quot;/&gt;&lt;wx:font wx:val=&quot;Cambria Math&quot;/&gt;&lt;w:noProof/&gt;&lt;w:color w:val=&quot;000000&quot;/&gt;&lt;w:lang w:fareast=&quot;KO&quot;/&gt;&lt;/w:rPr&gt;&lt;/m:ctrlPr&gt;&lt;/m:sSubSup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dl&lt;/m:t&gt;&lt;/m:r&gt;&lt;/m:sub&gt;&lt;m:sup&gt;&lt;m:r&gt;&lt;w:rPr&gt;&lt;w:rFonts w:ascii=&quot;Cambria Math&quot; w:h-ansi=&quot;Cambria Math&quot;/&gt;&lt;wx:font wx:val=&quot;Cambria Math&quot;/&gt;&lt;w:i/&gt;&lt;w:noProof/&gt;&lt;w:color w:val=&quot;000000&quot;/&gt;&lt;w:lang w:fareast=&quot;KO&quot;/&gt;&lt;/w:rPr&gt;&lt;m:t&gt;TDD&lt;/m:t&gt;&lt;/m:r&gt;&lt;/m:sup&gt;&lt;/m:sSubSup&gt;&lt;/m:sup&gt;&lt;m:e&gt;&lt;m:nary&gt;&lt;m:naryPr&gt;&lt;m:chr m:val=&quot;âˆ‘&quot;/&gt;&lt;m:limLoc m:val=&quot;undOvr&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j&lt;/m:t&gt;&lt;/m:r&gt;&lt;m:r&gt;&lt;m:rPr&gt;&lt;m:sty m:val=&quot;p&quot;/&gt;&lt;/m:rPr&gt;&lt;w:rPr&gt;&lt;w:rFonts w:ascii=&quot;Cambria Math&quot; w:h-ansi=&quot;Cambria Math&quot;/&gt;&lt;wx:font wx:val=&quot;Cambria Math&quot;/&gt;&lt;w:noProof/&gt;&lt;w:color w:val=&quot;000000&quot;/&gt;&lt;w:lang w:val=&quot;SV-FI&quot; w:fareast=&quot;KO&quot;/&gt;&lt;/w:rPr&gt;&lt;m:t&gt;=1&lt;/m:t&gt;&lt;/m:r&gt;&lt;/m:sub&gt;&lt;m:sup&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i&lt;/m:t&gt;&lt;/m:r&gt;&lt;/m:sub&gt;&lt;/m:sSub&gt;&lt;/m:sup&gt;&lt;m:e&gt;&lt;m:sSubSup&gt;&lt;m:sSubSupPr&gt;&lt;m:ctrlPr&gt;&lt;w:rPr&gt;&lt;w:rFonts w:ascii=&quot;Cambria Math&quot; w:h-ansi=&quot;Cambria Math&quot;/&gt;&lt;wx:font wx:val=&quot;Cambria Math&quot;/&gt;&lt;w:noProof/&gt;&lt;w:color w:val=&quot;000000&quot;/&gt;&lt;w:lang w:fareast=&quot;KO&quot;/&gt;&lt;/w:rPr&gt;&lt;/m:ctrlPr&gt;&lt;/m:sSubSupPr&gt;&lt;m:e&gt;&lt;m:r&gt;&lt;w:rPr&gt;&lt;w:rFonts w:ascii=&quot;Cambria Math&quot; w:h-ansi=&quot;Cambria Math&quot;/&gt;&lt;wx:font wx:val=&quot;Cambria Math&quot;/&gt;&lt;w:i/&gt;&lt;w:noProof/&gt;&lt;w:color w:val=&quot;000000&quot;/&gt;&lt;w:lang w:fareast=&quot;KO&quot;/&gt;&lt;/w:rPr&gt;&lt;m:t&gt;EVM&lt;/m:t&gt;&lt;/m:r&gt;&lt;/m:e&gt;&lt;m:sub&gt;&lt;m:r&gt;&lt;w:rPr&gt;&lt;w:rFonts w:ascii=&quot;Cambria Math&quot; w:h-ansi=&quot;Cambria Math&quot;/&gt;&lt;wx:font wx:val=&quot;Cambria Math&quot;/&gt;&lt;w:i/&gt;&lt;w:noProof/&gt;&lt;w:color w:val=&quot;000000&quot;/&gt;&lt;w:lang w:fareast=&quot;KO&quot;/&gt;&lt;/w:rPr&gt;&lt;m:t&gt;i&lt;/m:t&gt;&lt;/m:r&gt;&lt;m:r&gt;&lt;m:rPr&gt;&lt;m:sty m:val=&quot;p&quot;/&gt;&lt;/m:rPr&gt;&lt;w:rPr&gt;&lt;w:rFonts w:ascii=&quot;Cambria Math&quot; w:h-ansi=&quot;Cambria Math&quot;/&gt;&lt;wx:font wx:val=&quot;Cambria Math&quot;/&gt;&lt;w:noProof/&gt;&lt;w:color w:val=&quot;000000&quot;/&gt;&lt;w:lang w:val=&quot;SV-FI&quot; w:fareast=&quot;KO&quot;/&gt;&lt;/w:rPr&gt;&lt;m:t&gt;,&lt;/m:t&gt;&lt;/m:r&gt;&lt;m:r&gt;&lt;w:rPr&gt;&lt;w:rFonts w:ascii=&quot;Cambria Math&quot; w:h-ansi=&quot;Cambria Math&quot;/&gt;&lt;wx:font wx:val=&quot;Cambria Math&quot;/&gt;&lt;w:i/&gt;&lt;w:noProof/&gt;&lt;w:color w:val=&quot;000000&quot;/&gt;&lt;w:lang w:fareast=&quot;KO&quot;/&gt;&lt;/w:rPr&gt;&lt;m:t&gt;j&lt;/m:t&gt;&lt;/m:r&gt;&lt;/m:sub&gt;&lt;m:sup&gt;&lt;m:r&gt;&lt;m:rPr&gt;&lt;m:sty m:val=&quot;p&quot;/&gt;&lt;/m:rPr&gt;&lt;w:rPr&gt;&lt;w:rFonts w:ascii=&quot;Cambria Math&quot; w:h-ansi=&quot;Cambria Math&quot;/&gt;&lt;wx:font wx:val=&quot;Cambria Math&quot;/&gt;&lt;w:noProof/&gt;&lt;w:color w:val=&quot;000000&quot;/&gt;&lt;w:lang w:val=&quot;SV-FI&quot; w:fareast=&quot;KO&quot;/&gt;&lt;/w:rPr&gt;&lt;m:t&gt;2&lt;/m:t&gt;&lt;/m:r&gt;&lt;/m:sup&gt;&lt;/m:sSubSup&gt;&lt;/m:e&gt;&lt;/m:nary&gt;&lt;/m:e&gt;&lt;/m:nary&gt;&lt;/m:e&gt;&lt;/m:ra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9" o:title="" chromakey="white"/>
          </v:shape>
        </w:pict>
      </w:r>
      <w:r>
        <w:rPr>
          <w:lang w:val="sv-FI" w:eastAsia="ja-JP"/>
        </w:rPr>
        <w:instrText xml:space="preserve"> </w:instrText>
      </w:r>
      <w:r>
        <w:rPr>
          <w:lang w:val="sv-FI" w:eastAsia="ja-JP"/>
        </w:rPr>
        <w:fldChar w:fldCharType="separate"/>
      </w:r>
      <w:r w:rsidR="00EF1A7F">
        <w:rPr>
          <w:position w:val="-32"/>
        </w:rPr>
        <w:pict w14:anchorId="07C465D4">
          <v:shape id="_x0000_i1229" type="#_x0000_t75" style="width:171pt;height:35.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00EA&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900EA&quot; wsp:rsidP=&quot;007900EA&quot;&gt;&lt;m:oMathPara&gt;&lt;m:oMath&gt;&lt;m:sSub&gt;&lt;m:sSubPr&gt;&lt;m:ctrlPr&gt;&lt;w:rPr&gt;&lt;w:rFonts w:ascii=&quot;Cambria Math&quot; w:fareast=&quot;ÂÃ—â€“Â¾â€™Â©â€˜ÃŒ&quot; w:h-ansi=&quot;Cambria Math&quot;/&gt;&lt;wx:font wx:val=&quot;Cambria Math&quot;/&gt;&lt;w:noProof/&gt;&lt;w:color w:val=&quot;000000&quot;/&gt;&lt;w:lang w:fareast=&quot;JA&quot;/&gt;&lt;/w:rPr&gt;&lt;/m:ctrlPr&gt;&lt;/m:sSubPr&gt;&lt;m:e&gt;&lt;m:acc&gt;&lt;m:accPr&gt;&lt;m:chr m:val=&quot;Ì…&quot;/&gt;&lt;m:ctrlPr&gt;&lt;w:rPr&gt;&lt;w:rFonts w:ascii=&quot;Cambria Math&quot; w:fareast=&quot;ÂÃ—â€“Â¾â€™Â©â€˜ÃŒ&quot; w:h-ansi=&quot;Cambria Math&quot;/&gt;&lt;wx:font wx:val=&quot;Cambria Math&quot;/&gt;&lt;w:noProof/&gt;&lt;w:color w:val=&quot;000000&quot;/&gt;&lt;w:lang w:fareast=&quot;JA&quot;/&gt;&lt;/w:rPr&gt;&lt;/m:ctrlPr&gt;&lt;/m:accPr&gt;&lt;m:e&gt;&lt;m:r&gt;&lt;w:rPr&gt;&lt;w:rFonts w:ascii=&quot;Cambria Math&quot; w:fareast=&quot;ÂÃ—â€“Â¾â€™Â©â€˜ÃŒ&quot; w:h-ansi=&quot;Cambria Math&quot;/&gt;&lt;wx:font wx:val=&quot;Cambria Math&quot;/&gt;&lt;w:i/&gt;&lt;w:noProof/&gt;&lt;w:color w:val=&quot;000000&quot;/&gt;&lt;w:lang w:fareast=&quot;JA&quot;/&gt;&lt;/w:rPr&gt;&lt;m:t&gt;EVM&lt;/m:t&gt;&lt;/m:r&gt;&lt;/m:e&gt;&lt;/m:acc&gt;&lt;/m:e&gt;&lt;m:sub&gt;&lt;m:r&gt;&lt;m:rPr&gt;&lt;m:nor/&gt;&lt;/m:rPr&gt;&lt;w:rPr&gt;&lt;w:rFonts w:fareast=&quot;ÂÃ—â€“Â¾â€™Â©â€˜ÃŒ&quot;/&gt;&lt;w:noProof/&gt;&lt;w:color w:val=&quot;000000&quot;/&gt;&lt;w:lang w:val=&quot;SV-FI&quot; w:fareast=&quot;JA&quot;/&gt;&lt;/w:rPr&gt;&lt;m:t&gt;frame&lt;/m:t&gt;&lt;/m:r&gt;&lt;/m:sub&gt;&lt;/m:sSub&gt;&lt;m:r&gt;&lt;m:rPr&gt;&lt;m:sty m:val=&quot;p&quot;/&gt;&lt;/m:rPr&gt;&lt;w:rPr&gt;&lt;w:rFonts w:ascii=&quot;Cambria Math&quot; w:h-ansi=&quot;Cambria Math&quot;/&gt;&lt;wx:font wx:val=&quot;Cambria Math&quot;/&gt;&lt;w:noProof/&gt;&lt;w:color w:val=&quot;000000&quot;/&gt;&lt;w:lang w:val=&quot;SV-FI&quot; w:fareast=&quot;KO&quot;/&gt;&lt;/w:rPr&gt;&lt;m:t&gt;=&lt;/m:t&gt;&lt;/m:r&gt;&lt;m:rad&gt;&lt;m:radPr&gt;&lt;m:degHide m:val=&quot;1&quot;/&gt;&lt;m:ctrlPr&gt;&lt;w:rPr&gt;&lt;w:rFonts w:ascii=&quot;Cambria Math&quot; w:h-ansi=&quot;Cambria Math&quot;/&gt;&lt;wx:font wx:val=&quot;Cambria Math&quot;/&gt;&lt;w:noProof/&gt;&lt;w:color w:val=&quot;000000&quot;/&gt;&lt;w:lang w:fareast=&quot;KO&quot;/&gt;&lt;/w:rPr&gt;&lt;/m:ctrlPr&gt;&lt;/m:radPr&gt;&lt;m:deg/&gt;&lt;m:e&gt;&lt;m:f&gt;&lt;m:fPr&gt;&lt;m:ctrlPr&gt;&lt;w:rPr&gt;&lt;w:rFonts w:ascii=&quot;Cambria Math&quot; w:h-ansi=&quot;Cambria Math&quot;/&gt;&lt;wx:font wx:val=&quot;Cambria Math&quot;/&gt;&lt;w:noProof/&gt;&lt;w:color w:val=&quot;000000&quot;/&gt;&lt;w:lang w:fareast=&quot;KO&quot;/&gt;&lt;/w:rPr&gt;&lt;/m:ctrlPr&gt;&lt;/m:fPr&gt;&lt;m:num&gt;&lt;m:r&gt;&lt;m:rPr&gt;&lt;m:sty m:val=&quot;p&quot;/&gt;&lt;/m:rPr&gt;&lt;w:rPr&gt;&lt;w:rFonts w:ascii=&quot;Cambria Math&quot; w:h-ansi=&quot;Cambria Math&quot;/&gt;&lt;wx:font wx:val=&quot;Cambria Math&quot;/&gt;&lt;w:noProof/&gt;&lt;w:color w:val=&quot;000000&quot;/&gt;&lt;w:lang w:val=&quot;SV-FI&quot; w:fareast=&quot;KO&quot;/&gt;&lt;/w:rPr&gt;&lt;m:t&gt;1&lt;/m:t&gt;&lt;/m:r&gt;&lt;/m:num&gt;&lt;m:den&gt;&lt;m:nary&gt;&lt;m:naryPr&gt;&lt;m:chr m:val=&quot;âˆ‘&quot;/&gt;&lt;m:limLoc m:val=&quot;undOvr&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i&lt;/m:t&gt;&lt;/m:r&gt;&lt;m:r&gt;&lt;m:rPr&gt;&lt;m:sty m:val=&quot;p&quot;/&gt;&lt;/m:rPr&gt;&lt;w:rPr&gt;&lt;w:rFonts w:ascii=&quot;Cambria Math&quot; w:h-ansi=&quot;Cambria Math&quot;/&gt;&lt;wx:font wx:val=&quot;Cambria Math&quot;/&gt;&lt;w:noProof/&gt;&lt;w:color w:val=&quot;000000&quot;/&gt;&lt;w:lang w:val=&quot;SV-FI&quot; w:fareast=&quot;KO&quot;/&gt;&lt;/w:rPr&gt;&lt;m:t&gt;=1&lt;/m:t&gt;&lt;/m:r&gt;&lt;/m:sub&gt;&lt;m:sup&gt;&lt;m:sSubSup&gt;&lt;m:sSubSupPr&gt;&lt;m:ctrlPr&gt;&lt;w:rPr&gt;&lt;w:rFonts w:ascii=&quot;Cambria Math&quot; w:h-ansi=&quot;Cambria Math&quot;/&gt;&lt;wx:font wx:val=&quot;Cambria Math&quot;/&gt;&lt;w:noProof/&gt;&lt;w:color w:val=&quot;000000&quot;/&gt;&lt;w:lang w:fareast=&quot;KO&quot;/&gt;&lt;/w:rPr&gt;&lt;/m:ctrlPr&gt;&lt;/m:sSubSup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dl&lt;/m:t&gt;&lt;/m:r&gt;&lt;/m:sub&gt;&lt;m:sup&gt;&lt;m:r&gt;&lt;w:rPr&gt;&lt;w:rFonts w:ascii=&quot;Cambria Math&quot; w:h-ansi=&quot;Cambria Math&quot;/&gt;&lt;wx:font wx:val=&quot;Cambria Math&quot;/&gt;&lt;w:i/&gt;&lt;w:noProof/&gt;&lt;w:color w:val=&quot;000000&quot;/&gt;&lt;w:lang w:fareast=&quot;KO&quot;/&gt;&lt;/w:rPr&gt;&lt;m:t&gt;TDD&lt;/m:t&gt;&lt;/m:r&gt;&lt;/m:sup&gt;&lt;/m:sSubSup&gt;&lt;/m:sup&gt;&lt;m:e&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i&lt;/m:t&gt;&lt;/m:r&gt;&lt;/m:sub&gt;&lt;/m:sSub&gt;&lt;/m:e&gt;&lt;/m:nary&gt;&lt;/m:den&gt;&lt;/m:f&gt;&lt;m:nary&gt;&lt;m:naryPr&gt;&lt;m:chr m:val=&quot;âˆ‘&quot;/&gt;&lt;m:limLoc m:val=&quot;undOvr&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i&lt;/m:t&gt;&lt;/m:r&gt;&lt;m:r&gt;&lt;m:rPr&gt;&lt;m:sty m:val=&quot;p&quot;/&gt;&lt;/m:rPr&gt;&lt;w:rPr&gt;&lt;w:rFonts w:ascii=&quot;Cambria Math&quot; w:h-ansi=&quot;Cambria Math&quot;/&gt;&lt;wx:font wx:val=&quot;Cambria Math&quot;/&gt;&lt;w:noProof/&gt;&lt;w:color w:val=&quot;000000&quot;/&gt;&lt;w:lang w:val=&quot;SV-FI&quot; w:fareast=&quot;KO&quot;/&gt;&lt;/w:rPr&gt;&lt;m:t&gt;=1&lt;/m:t&gt;&lt;/m:r&gt;&lt;/m:sub&gt;&lt;m:sup&gt;&lt;m:sSubSup&gt;&lt;m:sSubSupPr&gt;&lt;m:ctrlPr&gt;&lt;w:rPr&gt;&lt;w:rFonts w:ascii=&quot;Cambria Math&quot; w:h-ansi=&quot;Cambria Math&quot;/&gt;&lt;wx:font wx:val=&quot;Cambria Math&quot;/&gt;&lt;w:noProof/&gt;&lt;w:color w:val=&quot;000000&quot;/&gt;&lt;w:lang w:fareast=&quot;KO&quot;/&gt;&lt;/w:rPr&gt;&lt;/m:ctrlPr&gt;&lt;/m:sSubSup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dl&lt;/m:t&gt;&lt;/m:r&gt;&lt;/m:sub&gt;&lt;m:sup&gt;&lt;m:r&gt;&lt;w:rPr&gt;&lt;w:rFonts w:ascii=&quot;Cambria Math&quot; w:h-ansi=&quot;Cambria Math&quot;/&gt;&lt;wx:font wx:val=&quot;Cambria Math&quot;/&gt;&lt;w:i/&gt;&lt;w:noProof/&gt;&lt;w:color w:val=&quot;000000&quot;/&gt;&lt;w:lang w:fareast=&quot;KO&quot;/&gt;&lt;/w:rPr&gt;&lt;m:t&gt;TDD&lt;/m:t&gt;&lt;/m:r&gt;&lt;/m:sup&gt;&lt;/m:sSubSup&gt;&lt;/m:sup&gt;&lt;m:e&gt;&lt;m:nary&gt;&lt;m:naryPr&gt;&lt;m:chr m:val=&quot;âˆ‘&quot;/&gt;&lt;m:limLoc m:val=&quot;undOvr&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j&lt;/m:t&gt;&lt;/m:r&gt;&lt;m:r&gt;&lt;m:rPr&gt;&lt;m:sty m:val=&quot;p&quot;/&gt;&lt;/m:rPr&gt;&lt;w:rPr&gt;&lt;w:rFonts w:ascii=&quot;Cambria Math&quot; w:h-ansi=&quot;Cambria Math&quot;/&gt;&lt;wx:font wx:val=&quot;Cambria Math&quot;/&gt;&lt;w:noProof/&gt;&lt;w:color w:val=&quot;000000&quot;/&gt;&lt;w:lang w:val=&quot;SV-FI&quot; w:fareast=&quot;KO&quot;/&gt;&lt;/w:rPr&gt;&lt;m:t&gt;=1&lt;/m:t&gt;&lt;/m:r&gt;&lt;/m:sub&gt;&lt;m:sup&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i&lt;/m:t&gt;&lt;/m:r&gt;&lt;/m:sub&gt;&lt;/m:sSub&gt;&lt;/m:sup&gt;&lt;m:e&gt;&lt;m:sSubSup&gt;&lt;m:sSubSupPr&gt;&lt;m:ctrlPr&gt;&lt;w:rPr&gt;&lt;w:rFonts w:ascii=&quot;Cambria Math&quot; w:h-ansi=&quot;Cambria Math&quot;/&gt;&lt;wx:font wx:val=&quot;Cambria Math&quot;/&gt;&lt;w:noProof/&gt;&lt;w:color w:val=&quot;000000&quot;/&gt;&lt;w:lang w:fareast=&quot;KO&quot;/&gt;&lt;/w:rPr&gt;&lt;/m:ctrlPr&gt;&lt;/m:sSubSupPr&gt;&lt;m:e&gt;&lt;m:r&gt;&lt;w:rPr&gt;&lt;w:rFonts w:ascii=&quot;Cambria Math&quot; w:h-ansi=&quot;Cambria Math&quot;/&gt;&lt;wx:font wx:val=&quot;Cambria Math&quot;/&gt;&lt;w:i/&gt;&lt;w:noProof/&gt;&lt;w:color w:val=&quot;000000&quot;/&gt;&lt;w:lang w:fareast=&quot;KO&quot;/&gt;&lt;/w:rPr&gt;&lt;m:t&gt;EVM&lt;/m:t&gt;&lt;/m:r&gt;&lt;/m:e&gt;&lt;m:sub&gt;&lt;m:r&gt;&lt;w:rPr&gt;&lt;w:rFonts w:ascii=&quot;Cambria Math&quot; w:h-ansi=&quot;Cambria Math&quot;/&gt;&lt;wx:font wx:val=&quot;Cambria Math&quot;/&gt;&lt;w:i/&gt;&lt;w:noProof/&gt;&lt;w:color w:val=&quot;000000&quot;/&gt;&lt;w:lang w:fareast=&quot;KO&quot;/&gt;&lt;/w:rPr&gt;&lt;m:t&gt;i&lt;/m:t&gt;&lt;/m:r&gt;&lt;m:r&gt;&lt;m:rPr&gt;&lt;m:sty m:val=&quot;p&quot;/&gt;&lt;/m:rPr&gt;&lt;w:rPr&gt;&lt;w:rFonts w:ascii=&quot;Cambria Math&quot; w:h-ansi=&quot;Cambria Math&quot;/&gt;&lt;wx:font wx:val=&quot;Cambria Math&quot;/&gt;&lt;w:noProof/&gt;&lt;w:color w:val=&quot;000000&quot;/&gt;&lt;w:lang w:val=&quot;SV-FI&quot; w:fareast=&quot;KO&quot;/&gt;&lt;/w:rPr&gt;&lt;m:t&gt;,&lt;/m:t&gt;&lt;/m:r&gt;&lt;m:r&gt;&lt;w:rPr&gt;&lt;w:rFonts w:ascii=&quot;Cambria Math&quot; w:h-ansi=&quot;Cambria Math&quot;/&gt;&lt;wx:font wx:val=&quot;Cambria Math&quot;/&gt;&lt;w:i/&gt;&lt;w:noProof/&gt;&lt;w:color w:val=&quot;000000&quot;/&gt;&lt;w:lang w:fareast=&quot;KO&quot;/&gt;&lt;/w:rPr&gt;&lt;m:t&gt;j&lt;/m:t&gt;&lt;/m:r&gt;&lt;/m:sub&gt;&lt;m:sup&gt;&lt;m:r&gt;&lt;m:rPr&gt;&lt;m:sty m:val=&quot;p&quot;/&gt;&lt;/m:rPr&gt;&lt;w:rPr&gt;&lt;w:rFonts w:ascii=&quot;Cambria Math&quot; w:h-ansi=&quot;Cambria Math&quot;/&gt;&lt;wx:font wx:val=&quot;Cambria Math&quot;/&gt;&lt;w:noProof/&gt;&lt;w:color w:val=&quot;000000&quot;/&gt;&lt;w:lang w:val=&quot;SV-FI&quot; w:fareast=&quot;KO&quot;/&gt;&lt;/w:rPr&gt;&lt;m:t&gt;2&lt;/m:t&gt;&lt;/m:r&gt;&lt;/m:sup&gt;&lt;/m:sSubSup&gt;&lt;/m:e&gt;&lt;/m:nary&gt;&lt;/m:e&gt;&lt;/m:nary&gt;&lt;/m:e&gt;&lt;/m:ra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9" o:title="" chromakey="white"/>
          </v:shape>
        </w:pict>
      </w:r>
      <w:r>
        <w:rPr>
          <w:lang w:val="sv-FI" w:eastAsia="ja-JP"/>
        </w:rPr>
        <w:fldChar w:fldCharType="end"/>
      </w:r>
    </w:p>
    <w:p w14:paraId="18DDDDC0" w14:textId="77777777" w:rsidR="004D3FFD" w:rsidRDefault="002C252C">
      <w:pPr>
        <w:rPr>
          <w:color w:val="000000"/>
          <w:lang w:eastAsia="ko-KR"/>
        </w:rPr>
      </w:pPr>
      <w:r>
        <w:rPr>
          <w:iCs/>
          <w:color w:val="000000"/>
          <w:lang w:eastAsia="ko-KR"/>
        </w:rPr>
        <w:t xml:space="preserve">Where </w:t>
      </w:r>
      <w:r>
        <w:rPr>
          <w:color w:val="000000"/>
          <w:lang w:eastAsia="ko-KR"/>
        </w:rPr>
        <w:fldChar w:fldCharType="begin"/>
      </w:r>
      <w:r>
        <w:rPr>
          <w:color w:val="000000"/>
          <w:lang w:eastAsia="ko-KR"/>
        </w:rPr>
        <w:instrText xml:space="preserve"> QUOTE </w:instrText>
      </w:r>
      <w:r w:rsidR="00EF1A7F">
        <w:rPr>
          <w:position w:val="-5"/>
        </w:rPr>
        <w:pict w14:anchorId="14832453">
          <v:shape id="_x0000_i1230" type="#_x0000_t75" style="width:10.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1AF2&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81AF2&quot; wsp:rsidP=&quot;00381AF2&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i&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0" o:title="" chromakey="white"/>
          </v:shape>
        </w:pict>
      </w:r>
      <w:r>
        <w:rPr>
          <w:color w:val="000000"/>
          <w:lang w:eastAsia="ko-KR"/>
        </w:rPr>
        <w:instrText xml:space="preserve"> </w:instrText>
      </w:r>
      <w:r>
        <w:rPr>
          <w:color w:val="000000"/>
          <w:lang w:eastAsia="ko-KR"/>
        </w:rPr>
        <w:fldChar w:fldCharType="separate"/>
      </w:r>
      <w:r w:rsidR="00EF1A7F">
        <w:rPr>
          <w:position w:val="-5"/>
        </w:rPr>
        <w:pict w14:anchorId="0615415F">
          <v:shape id="_x0000_i1231" type="#_x0000_t75" style="width:10.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1AF2&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381AF2&quot; wsp:rsidP=&quot;00381AF2&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i&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0" o:title="" chromakey="white"/>
          </v:shape>
        </w:pict>
      </w:r>
      <w:r>
        <w:rPr>
          <w:color w:val="000000"/>
          <w:lang w:eastAsia="ko-KR"/>
        </w:rPr>
        <w:fldChar w:fldCharType="end"/>
      </w:r>
      <w:r>
        <w:rPr>
          <w:color w:val="000000"/>
          <w:lang w:eastAsia="ko-KR"/>
        </w:rPr>
        <w:t xml:space="preserve"> is the number of resource blocks with the considered modulation scheme in slot </w:t>
      </w:r>
      <w:r>
        <w:rPr>
          <w:i/>
          <w:color w:val="000000"/>
          <w:lang w:eastAsia="ko-KR"/>
        </w:rPr>
        <w:t>i</w:t>
      </w:r>
      <w:r>
        <w:rPr>
          <w:color w:val="000000"/>
          <w:lang w:eastAsia="ko-KR"/>
        </w:rPr>
        <w:t>.</w:t>
      </w:r>
    </w:p>
    <w:p w14:paraId="1290DD5A" w14:textId="77777777" w:rsidR="004D3FFD" w:rsidRDefault="002C252C">
      <w:pPr>
        <w:rPr>
          <w:color w:val="000000"/>
          <w:lang w:eastAsia="ja-JP"/>
        </w:rPr>
      </w:pPr>
      <w:r>
        <w:rPr>
          <w:color w:val="000000"/>
          <w:lang w:eastAsia="ja-JP"/>
        </w:rPr>
        <w:t xml:space="preserve">The </w:t>
      </w:r>
      <w:r>
        <w:rPr>
          <w:color w:val="000000"/>
          <w:lang w:eastAsia="ja-JP"/>
        </w:rPr>
        <w:fldChar w:fldCharType="begin"/>
      </w:r>
      <w:r>
        <w:rPr>
          <w:color w:val="000000"/>
          <w:lang w:eastAsia="ja-JP"/>
        </w:rPr>
        <w:instrText xml:space="preserve"> QUOTE </w:instrText>
      </w:r>
      <w:r w:rsidR="00EF1A7F">
        <w:rPr>
          <w:position w:val="-5"/>
        </w:rPr>
        <w:pict w14:anchorId="78799C58">
          <v:shape id="_x0000_i1232" type="#_x0000_t75" style="width:37.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2498&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9F2498&quot; wsp:rsidP=&quot;009F2498&quot;&gt;&lt;m:oMathPara&gt;&lt;m:oMath&gt;&lt;m:sSub&gt;&lt;m:sSubPr&gt;&lt;m:ctrlPr&gt;&lt;w:rPr&gt;&lt;w:rFonts w:ascii=&quot;Cambria Math&quot; w:fareast=&quot;ÂÃ—â€“Â¾â€™Â©â€˜ÃŒ&quot; w:h-ansi=&quot;Cambria Math&quot;/&gt;&lt;wx:font wx:val=&quot;Cambria Math&quot;/&gt;&lt;w:i/&gt;&lt;w:color w:val=&quot;000000&quot;/&gt;&lt;w:lang w:fareast=&quot;JA&quot;/&gt;&lt;/w:rPr&gt;&lt;/m:ctrlPr&gt;&lt;/m:sSubPr&gt;&lt;m:e&gt;&lt;m:r&gt;&lt;w:rPr&gt;&lt;w:rFonts w:ascii=&quot;Cambria Math&quot; w:fareast=&quot;ÂÃ—â€“Â¾â€™Â©â€˜ÃŒ&quot; w:h-ansi=&quot;Cambria Math&quot;/&gt;&lt;wx:font wx:val=&quot;Cambria Math&quot;/&gt;&lt;w:i/&gt;&lt;w:color w:val=&quot;000000&quot;/&gt;&lt;w:lang w:fareast=&quot;JA&quot;/&gt;&lt;/w:rPr&gt;&lt;m:t&gt;EVM&lt;/m:t&gt;&lt;/m:r&gt;&lt;/m:e&gt;&lt;m:sub&gt;&lt;m:r&gt;&lt;m:rPr&gt;&lt;m:nor/&gt;&lt;/m:rPr&gt;&lt;w:rPr&gt;&lt;w:rFonts w:ascii=&quot;Cambria Math&quot; w:fareast=&quot;ÂÃ—â€“Â¾â€™Â©â€˜ÃŒ&quot; w:h-ansi=&quot;Cambria Math&quot;/&gt;&lt;wx:font wx:val=&quot;Cambria Math&quot;/&gt;&lt;w:color w:val=&quot;000000&quot;/&gt;&lt;w:lang w:fareast=&quot;JA&quot;/&gt;&lt;/w:rPr&gt;&lt;m:t&gt;frame&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1" o:title="" chromakey="white"/>
          </v:shape>
        </w:pict>
      </w:r>
      <w:r>
        <w:rPr>
          <w:color w:val="000000"/>
          <w:lang w:eastAsia="ja-JP"/>
        </w:rPr>
        <w:instrText xml:space="preserve"> </w:instrText>
      </w:r>
      <w:r>
        <w:rPr>
          <w:color w:val="000000"/>
          <w:lang w:eastAsia="ja-JP"/>
        </w:rPr>
        <w:fldChar w:fldCharType="separate"/>
      </w:r>
      <w:r w:rsidR="00EF1A7F">
        <w:rPr>
          <w:position w:val="-5"/>
        </w:rPr>
        <w:pict w14:anchorId="6C6FDD11">
          <v:shape id="_x0000_i1233" type="#_x0000_t75" style="width:37.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2498&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9F2498&quot; wsp:rsidP=&quot;009F2498&quot;&gt;&lt;m:oMathPara&gt;&lt;m:oMath&gt;&lt;m:sSub&gt;&lt;m:sSubPr&gt;&lt;m:ctrlPr&gt;&lt;w:rPr&gt;&lt;w:rFonts w:ascii=&quot;Cambria Math&quot; w:fareast=&quot;ÂÃ—â€“Â¾â€™Â©â€˜ÃŒ&quot; w:h-ansi=&quot;Cambria Math&quot;/&gt;&lt;wx:font wx:val=&quot;Cambria Math&quot;/&gt;&lt;w:i/&gt;&lt;w:color w:val=&quot;000000&quot;/&gt;&lt;w:lang w:fareast=&quot;JA&quot;/&gt;&lt;/w:rPr&gt;&lt;/m:ctrlPr&gt;&lt;/m:sSubPr&gt;&lt;m:e&gt;&lt;m:r&gt;&lt;w:rPr&gt;&lt;w:rFonts w:ascii=&quot;Cambria Math&quot; w:fareast=&quot;ÂÃ—â€“Â¾â€™Â©â€˜ÃŒ&quot; w:h-ansi=&quot;Cambria Math&quot;/&gt;&lt;wx:font wx:val=&quot;Cambria Math&quot;/&gt;&lt;w:i/&gt;&lt;w:color w:val=&quot;000000&quot;/&gt;&lt;w:lang w:fareast=&quot;JA&quot;/&gt;&lt;/w:rPr&gt;&lt;m:t&gt;EVM&lt;/m:t&gt;&lt;/m:r&gt;&lt;/m:e&gt;&lt;m:sub&gt;&lt;m:r&gt;&lt;m:rPr&gt;&lt;m:nor/&gt;&lt;/m:rPr&gt;&lt;w:rPr&gt;&lt;w:rFonts w:ascii=&quot;Cambria Math&quot; w:fareast=&quot;ÂÃ—â€“Â¾â€™Â©â€˜ÃŒ&quot; w:h-ansi=&quot;Cambria Math&quot;/&gt;&lt;wx:font wx:val=&quot;Cambria Math&quot;/&gt;&lt;w:color w:val=&quot;000000&quot;/&gt;&lt;w:lang w:fareast=&quot;JA&quot;/&gt;&lt;/w:rPr&gt;&lt;m:t&gt;frame&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1" o:title="" chromakey="white"/>
          </v:shape>
        </w:pict>
      </w:r>
      <w:r>
        <w:rPr>
          <w:color w:val="000000"/>
          <w:lang w:eastAsia="ja-JP"/>
        </w:rPr>
        <w:fldChar w:fldCharType="end"/>
      </w:r>
      <w:r>
        <w:rPr>
          <w:color w:val="000000"/>
          <w:lang w:eastAsia="ja-JP"/>
        </w:rPr>
        <w:t xml:space="preserve"> is calculated, using the maximum of </w:t>
      </w:r>
      <w:r>
        <w:rPr>
          <w:color w:val="000000"/>
          <w:lang w:eastAsia="ja-JP"/>
        </w:rPr>
        <w:fldChar w:fldCharType="begin"/>
      </w:r>
      <w:r>
        <w:rPr>
          <w:color w:val="000000"/>
          <w:lang w:eastAsia="ja-JP"/>
        </w:rPr>
        <w:instrText xml:space="preserve"> QUOTE </w:instrText>
      </w:r>
      <w:r w:rsidR="00EF1A7F">
        <w:rPr>
          <w:position w:val="-5"/>
        </w:rPr>
        <w:pict w14:anchorId="1A80D42F">
          <v:shape id="_x0000_i1234" type="#_x0000_t75" style="width:37.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4CAE&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D34CAE&quot; wsp:rsidP=&quot;00D34CAE&quot;&gt;&lt;m:oMathPara&gt;&lt;m:oMath&gt;&lt;m:sSub&gt;&lt;m:sSubPr&gt;&lt;m:ctrlPr&gt;&lt;w:rPr&gt;&lt;w:rFonts w:ascii=&quot;Cambria Math&quot; w:fareast=&quot;ÂÃ—â€“Â¾â€™Â©â€˜ÃŒ&quot; w:h-ansi=&quot;Cambria Math&quot;/&gt;&lt;wx:font wx:val=&quot;Cambria Math&quot;/&gt;&lt;w:i/&gt;&lt;w:color w:val=&quot;000000&quot;/&gt;&lt;w:lang w:fareast=&quot;JA&quot;/&gt;&lt;/w:rPr&gt;&lt;/m:ctrlPr&gt;&lt;/m:sSubPr&gt;&lt;m:e&gt;&lt;m:acc&gt;&lt;m:accPr&gt;&lt;m:chr m:val=&quot;Ì…&quot;/&gt;&lt;m:ctrlPr&gt;&lt;w:rPr&gt;&lt;w:rFonts w:ascii=&quot;Cambria Math&quot; w:fareast=&quot;ÂÃ—â€“Â¾â€™Â©â€˜ÃŒ&quot; w:h-ansi=&quot;Cambria Math&quot;/&gt;&lt;wx:font wx:val=&quot;Cambria Math&quot;/&gt;&lt;w:i/&gt;&lt;w:color w:val=&quot;000000&quot;/&gt;&lt;w:lang w:fareast=&quot;JA&quot;/&gt;&lt;/w:rPr&gt;&lt;/m:ctrlPr&gt;&lt;/m:accPr&gt;&lt;m:e&gt;&lt;m:r&gt;&lt;w:rPr&gt;&lt;w:rFonts w:ascii=&quot;Cambria Math&quot; w:fareast=&quot;ÂÃ—â€“Â¾â€™Â©â€˜ÃŒ&quot; w:h-ansi=&quot;Cambria Math&quot;/&gt;&lt;wx:font wx:val=&quot;Cambria Math&quot;/&gt;&lt;w:i/&gt;&lt;w:color w:val=&quot;000000&quot;/&gt;&lt;w:lang w:fareast=&quot;JA&quot;/&gt;&lt;/w:rPr&gt;&lt;m:t&gt;EVM&lt;/m:t&gt;&lt;/m:r&gt;&lt;/m:e&gt;&lt;/m:acc&gt;&lt;/m:e&gt;&lt;m:sub&gt;&lt;m:r&gt;&lt;m:rPr&gt;&lt;m:nor/&gt;&lt;/m:rPr&gt;&lt;w:rPr&gt;&lt;w:rFonts w:ascii=&quot;Cambria Math&quot; w:fareast=&quot;ÂÃ—â€“Â¾â€™Â©â€˜ÃŒ&quot; w:h-ansi=&quot;Cambria Math&quot;/&gt;&lt;wx:font wx:val=&quot;Cambria Math&quot;/&gt;&lt;w:color w:val=&quot;000000&quot;/&gt;&lt;w:lang w:fareast=&quot;JA&quot;/&gt;&lt;/w:rPr&gt;&lt;m:t&gt;frame&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8" o:title="" chromakey="white"/>
          </v:shape>
        </w:pict>
      </w:r>
      <w:r>
        <w:rPr>
          <w:color w:val="000000"/>
          <w:lang w:eastAsia="ja-JP"/>
        </w:rPr>
        <w:instrText xml:space="preserve"> </w:instrText>
      </w:r>
      <w:r>
        <w:rPr>
          <w:color w:val="000000"/>
          <w:lang w:eastAsia="ja-JP"/>
        </w:rPr>
        <w:fldChar w:fldCharType="separate"/>
      </w:r>
      <w:r w:rsidR="00EF1A7F">
        <w:rPr>
          <w:position w:val="-5"/>
        </w:rPr>
        <w:pict w14:anchorId="5B58BE0E">
          <v:shape id="_x0000_i1235" type="#_x0000_t75" style="width:37.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4CAE&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D34CAE&quot; wsp:rsidP=&quot;00D34CAE&quot;&gt;&lt;m:oMathPara&gt;&lt;m:oMath&gt;&lt;m:sSub&gt;&lt;m:sSubPr&gt;&lt;m:ctrlPr&gt;&lt;w:rPr&gt;&lt;w:rFonts w:ascii=&quot;Cambria Math&quot; w:fareast=&quot;ÂÃ—â€“Â¾â€™Â©â€˜ÃŒ&quot; w:h-ansi=&quot;Cambria Math&quot;/&gt;&lt;wx:font wx:val=&quot;Cambria Math&quot;/&gt;&lt;w:i/&gt;&lt;w:color w:val=&quot;000000&quot;/&gt;&lt;w:lang w:fareast=&quot;JA&quot;/&gt;&lt;/w:rPr&gt;&lt;/m:ctrlPr&gt;&lt;/m:sSubPr&gt;&lt;m:e&gt;&lt;m:acc&gt;&lt;m:accPr&gt;&lt;m:chr m:val=&quot;Ì…&quot;/&gt;&lt;m:ctrlPr&gt;&lt;w:rPr&gt;&lt;w:rFonts w:ascii=&quot;Cambria Math&quot; w:fareast=&quot;ÂÃ—â€“Â¾â€™Â©â€˜ÃŒ&quot; w:h-ansi=&quot;Cambria Math&quot;/&gt;&lt;wx:font wx:val=&quot;Cambria Math&quot;/&gt;&lt;w:i/&gt;&lt;w:color w:val=&quot;000000&quot;/&gt;&lt;w:lang w:fareast=&quot;JA&quot;/&gt;&lt;/w:rPr&gt;&lt;/m:ctrlPr&gt;&lt;/m:accPr&gt;&lt;m:e&gt;&lt;m:r&gt;&lt;w:rPr&gt;&lt;w:rFonts w:ascii=&quot;Cambria Math&quot; w:fareast=&quot;ÂÃ—â€“Â¾â€™Â©â€˜ÃŒ&quot; w:h-ansi=&quot;Cambria Math&quot;/&gt;&lt;wx:font wx:val=&quot;Cambria Math&quot;/&gt;&lt;w:i/&gt;&lt;w:color w:val=&quot;000000&quot;/&gt;&lt;w:lang w:fareast=&quot;JA&quot;/&gt;&lt;/w:rPr&gt;&lt;m:t&gt;EVM&lt;/m:t&gt;&lt;/m:r&gt;&lt;/m:e&gt;&lt;/m:acc&gt;&lt;/m:e&gt;&lt;m:sub&gt;&lt;m:r&gt;&lt;m:rPr&gt;&lt;m:nor/&gt;&lt;/m:rPr&gt;&lt;w:rPr&gt;&lt;w:rFonts w:ascii=&quot;Cambria Math&quot; w:fareast=&quot;ÂÃ—â€“Â¾â€™Â©â€˜ÃŒ&quot; w:h-ansi=&quot;Cambria Math&quot;/&gt;&lt;wx:font wx:val=&quot;Cambria Math&quot;/&gt;&lt;w:color w:val=&quot;000000&quot;/&gt;&lt;w:lang w:fareast=&quot;JA&quot;/&gt;&lt;/w:rPr&gt;&lt;m:t&gt;frame&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8" o:title="" chromakey="white"/>
          </v:shape>
        </w:pict>
      </w:r>
      <w:r>
        <w:rPr>
          <w:color w:val="000000"/>
          <w:lang w:eastAsia="ja-JP"/>
        </w:rPr>
        <w:fldChar w:fldCharType="end"/>
      </w:r>
      <w:r>
        <w:rPr>
          <w:color w:val="000000"/>
          <w:lang w:eastAsia="ja-JP"/>
        </w:rPr>
        <w:t xml:space="preserve">at the window </w:t>
      </w:r>
      <w:r>
        <w:rPr>
          <w:i/>
          <w:color w:val="000000"/>
          <w:lang w:eastAsia="ja-JP"/>
        </w:rPr>
        <w:t>W</w:t>
      </w:r>
      <w:r>
        <w:rPr>
          <w:color w:val="000000"/>
          <w:lang w:eastAsia="ja-JP"/>
        </w:rPr>
        <w:t xml:space="preserve"> extremities. Thus </w:t>
      </w:r>
      <w:r>
        <w:rPr>
          <w:color w:val="000000"/>
          <w:lang w:eastAsia="ja-JP"/>
        </w:rPr>
        <w:fldChar w:fldCharType="begin"/>
      </w:r>
      <w:r>
        <w:rPr>
          <w:color w:val="000000"/>
          <w:lang w:eastAsia="ja-JP"/>
        </w:rPr>
        <w:instrText xml:space="preserve"> QUOTE </w:instrText>
      </w:r>
      <w:r w:rsidR="00EF1A7F">
        <w:rPr>
          <w:position w:val="-6"/>
        </w:rPr>
        <w:pict w14:anchorId="767FF4A7">
          <v:shape id="_x0000_i1236" type="#_x0000_t75" style="width:42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3556&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9A3556&quot; wsp:rsidP=&quot;009A3556&quot;&gt;&lt;m:oMathPara&gt;&lt;m:oMath&gt;&lt;m:sSub&gt;&lt;m:sSubPr&gt;&lt;m:ctrlPr&gt;&lt;w:rPr&gt;&lt;w:rFonts w:ascii=&quot;Cambria Math&quot; w:fareast=&quot;ÂÃ—â€“Â¾â€™Â©â€˜ÃŒ&quot; w:h-ansi=&quot;Cambria Math&quot;/&gt;&lt;wx:font wx:val=&quot;Cambria Math&quot;/&gt;&lt;w:i/&gt;&lt;w:color w:val=&quot;000000&quot;/&gt;&lt;w:lang w:fareast=&quot;JA&quot;/&gt;&lt;/w:rPr&gt;&lt;/m:ctrlPr&gt;&lt;/m:sSubPr&gt;&lt;m:e&gt;&lt;m:acc&gt;&lt;m:accPr&gt;&lt;m:chr m:val=&quot;Ì…&quot;/&gt;&lt;m:ctrlPr&gt;&lt;w:rPr&gt;&lt;w:rFonts w:ascii=&quot;Cambria Math&quot; w:fareast=&quot;ÂÃ—â€“Â¾â€™Â©â€˜ÃŒ&quot; w:h-ansi=&quot;Cambria Math&quot;/&gt;&lt;wx:font wx:val=&quot;Cambria Math&quot;/&gt;&lt;w:i/&gt;&lt;w:color w:val=&quot;000000&quot;/&gt;&lt;w:lang w:fareast=&quot;JA&quot;/&gt;&lt;/w:rPr&gt;&lt;/m:ctrlPr&gt;&lt;/m:accPr&gt;&lt;m:e&gt;&lt;m:r&gt;&lt;w:rPr&gt;&lt;w:rFonts w:ascii=&quot;Cambria Math&quot; w:fareast=&quot;ÂÃ—â€“Â¾â€™Â©â€˜ÃŒ&quot; w:h-ansi=&quot;Cambria Math&quot;/&gt;&lt;wx:font wx:val=&quot;Cambria Math&quot;/&gt;&lt;w:i/&gt;&lt;w:color w:val=&quot;000000&quot;/&gt;&lt;w:lang w:fareast=&quot;JA&quot;/&gt;&lt;/w:rPr&gt;&lt;m:t&gt;EVM&lt;/m:t&gt;&lt;/m:r&gt;&lt;/m:e&gt;&lt;/m:acc&gt;&lt;/m:e&gt;&lt;m:sub&gt;&lt;m:r&gt;&lt;m:rPr&gt;&lt;m:nor/&gt;&lt;/m:rPr&gt;&lt;w:rPr&gt;&lt;w:rFonts w:ascii=&quot;Cambria Math&quot; w:fareast=&quot;ÂÃ—â€“Â¾â€™Â©â€˜ÃŒ&quot; w:h-ansi=&quot;Cambria Math&quot;/&gt;&lt;wx:font wx:val=&quot;Cambria Math&quot;/&gt;&lt;w:color w:val=&quot;000000&quot;/&gt;&lt;w:lang w:fareast=&quot;JA&quot;/&gt;&lt;/w:rPr&gt;&lt;m:t&gt;frame,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2" o:title="" chromakey="white"/>
          </v:shape>
        </w:pict>
      </w:r>
      <w:r>
        <w:rPr>
          <w:color w:val="000000"/>
          <w:lang w:eastAsia="ja-JP"/>
        </w:rPr>
        <w:instrText xml:space="preserve"> </w:instrText>
      </w:r>
      <w:r>
        <w:rPr>
          <w:color w:val="000000"/>
          <w:lang w:eastAsia="ja-JP"/>
        </w:rPr>
        <w:fldChar w:fldCharType="separate"/>
      </w:r>
      <w:r w:rsidR="00EF1A7F">
        <w:rPr>
          <w:position w:val="-6"/>
        </w:rPr>
        <w:pict w14:anchorId="25D99525">
          <v:shape id="_x0000_i1237" type="#_x0000_t75" style="width:42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3556&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9A3556&quot; wsp:rsidP=&quot;009A3556&quot;&gt;&lt;m:oMathPara&gt;&lt;m:oMath&gt;&lt;m:sSub&gt;&lt;m:sSubPr&gt;&lt;m:ctrlPr&gt;&lt;w:rPr&gt;&lt;w:rFonts w:ascii=&quot;Cambria Math&quot; w:fareast=&quot;ÂÃ—â€“Â¾â€™Â©â€˜ÃŒ&quot; w:h-ansi=&quot;Cambria Math&quot;/&gt;&lt;wx:font wx:val=&quot;Cambria Math&quot;/&gt;&lt;w:i/&gt;&lt;w:color w:val=&quot;000000&quot;/&gt;&lt;w:lang w:fareast=&quot;JA&quot;/&gt;&lt;/w:rPr&gt;&lt;/m:ctrlPr&gt;&lt;/m:sSubPr&gt;&lt;m:e&gt;&lt;m:acc&gt;&lt;m:accPr&gt;&lt;m:chr m:val=&quot;Ì…&quot;/&gt;&lt;m:ctrlPr&gt;&lt;w:rPr&gt;&lt;w:rFonts w:ascii=&quot;Cambria Math&quot; w:fareast=&quot;ÂÃ—â€“Â¾â€™Â©â€˜ÃŒ&quot; w:h-ansi=&quot;Cambria Math&quot;/&gt;&lt;wx:font wx:val=&quot;Cambria Math&quot;/&gt;&lt;w:i/&gt;&lt;w:color w:val=&quot;000000&quot;/&gt;&lt;w:lang w:fareast=&quot;JA&quot;/&gt;&lt;/w:rPr&gt;&lt;/m:ctrlPr&gt;&lt;/m:accPr&gt;&lt;m:e&gt;&lt;m:r&gt;&lt;w:rPr&gt;&lt;w:rFonts w:ascii=&quot;Cambria Math&quot; w:fareast=&quot;ÂÃ—â€“Â¾â€™Â©â€˜ÃŒ&quot; w:h-ansi=&quot;Cambria Math&quot;/&gt;&lt;wx:font wx:val=&quot;Cambria Math&quot;/&gt;&lt;w:i/&gt;&lt;w:color w:val=&quot;000000&quot;/&gt;&lt;w:lang w:fareast=&quot;JA&quot;/&gt;&lt;/w:rPr&gt;&lt;m:t&gt;EVM&lt;/m:t&gt;&lt;/m:r&gt;&lt;/m:e&gt;&lt;/m:acc&gt;&lt;/m:e&gt;&lt;m:sub&gt;&lt;m:r&gt;&lt;m:rPr&gt;&lt;m:nor/&gt;&lt;/m:rPr&gt;&lt;w:rPr&gt;&lt;w:rFonts w:ascii=&quot;Cambria Math&quot; w:fareast=&quot;ÂÃ—â€“Â¾â€™Â©â€˜ÃŒ&quot; w:h-ansi=&quot;Cambria Math&quot;/&gt;&lt;wx:font wx:val=&quot;Cambria Math&quot;/&gt;&lt;w:color w:val=&quot;000000&quot;/&gt;&lt;w:lang w:fareast=&quot;JA&quot;/&gt;&lt;/w:rPr&gt;&lt;m:t&gt;frame,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2" o:title="" chromakey="white"/>
          </v:shape>
        </w:pict>
      </w:r>
      <w:r>
        <w:rPr>
          <w:color w:val="000000"/>
          <w:lang w:eastAsia="ja-JP"/>
        </w:rPr>
        <w:fldChar w:fldCharType="end"/>
      </w:r>
      <w:r>
        <w:rPr>
          <w:color w:val="000000"/>
          <w:lang w:eastAsia="ja-JP"/>
        </w:rPr>
        <w:t xml:space="preserve"> is calculated using </w:t>
      </w:r>
      <w:r>
        <w:rPr>
          <w:color w:val="000000"/>
          <w:lang w:eastAsia="ja-JP"/>
        </w:rPr>
        <w:fldChar w:fldCharType="begin"/>
      </w:r>
      <w:r>
        <w:rPr>
          <w:color w:val="000000"/>
          <w:lang w:eastAsia="ja-JP"/>
        </w:rPr>
        <w:instrText xml:space="preserve"> QUOTE </w:instrText>
      </w:r>
      <w:r w:rsidR="00EF1A7F">
        <w:rPr>
          <w:position w:val="-5"/>
        </w:rPr>
        <w:pict w14:anchorId="273B6444">
          <v:shape id="_x0000_i1238" type="#_x0000_t75" style="width:30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3DE9&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C3DE9&quot; wsp:rsidP=&quot;007C3DE9&quot;&gt;&lt;m:oMathPara&gt;&lt;m:oMath&gt;&lt;m:acc&gt;&lt;m:accPr&gt;&lt;m:chr m:val=&quot;Ìƒ&quot;/&gt;&lt;m:ctrlPr&gt;&lt;w:rPr&gt;&lt;w:rFonts w:ascii=&quot;Cambria Math&quot; w:h-ansi=&quot;Cambria Math&quot;/&gt;&lt;wx:font wx:val=&quot;Cambria Math&quot;/&gt;&lt;w:i/&gt;&lt;w:color w:val=&quot;000000&quot;/&gt;&lt;w:lang w:fareast=&quot;JA&quot;/&gt;&lt;/w:rPr&gt;&lt;/m:ctrlPr&gt;&lt;/m:accPr&gt;&lt;m:e&gt;&lt;m:r&gt;&lt;w:rPr&gt;&lt;w:rFonts w:ascii=&quot;Cambria Math&quot; w:h-ansi=&quot;Cambria Math&quot;/&gt;&lt;wx:font wx:val=&quot;Cambria Math&quot;/&gt;&lt;w:i/&gt;&lt;w:color w:val=&quot;000000&quot;/&gt;&lt;w:lang w:fareast=&quot;JA&quot;/&gt;&lt;/w:rPr&gt;&lt;m:t&gt;t&lt;/m:t&gt;&lt;/m:r&gt;&lt;/m:e&gt;&lt;/m:acc&gt;&lt;m:r&gt;&lt;w:rPr&gt;&lt;w:rFonts w:ascii=&quot;Cambria Math&quot; w:h-ansi=&quot;Cambria Math&quot;/&gt;&lt;wx:font wx:val=&quot;Cambria Math&quot;/&gt;&lt;w:i/&gt;&lt;w:color w:val=&quot;000000&quot;/&gt;&lt;w:lang w:fareast=&quot;JA&quot;/&gt;&lt;/w:rPr&gt;&lt;m:t&gt;=âˆ†&lt;/m:t&gt;&lt;/m:r&gt;&lt;m:sSub&gt;&lt;m:sSubPr&gt;&lt;m:ctrlPr&gt;&lt;w:rPr&gt;&lt;w:rFonts w:ascii=&quot;Cambria Math&quot; w:h-ansi=&quot;Cambria Math&quot;/&gt;&lt;wx:font wx:val=&quot;Cambria Math&quot;/&gt;&lt;w:i/&gt;&lt;w:color w:val=&quot;000000&quot;/&gt;&lt;w:lang w:fareast=&quot;JA&quot;/&gt;&lt;/w:rPr&gt;&lt;/m:ctrlPr&gt;&lt;/m:sSubPr&gt;&lt;m:e&gt;&lt;m:acc&gt;&lt;m:accPr&gt;&lt;m:chr m:val=&quot;Ìƒ&quot;/&gt;&lt;m:ctrlPr&gt;&lt;w:rPr&gt;&lt;w:rFonts w:ascii=&quot;Cambria Math&quot; w:h-ansi=&quot;Cambria Math&quot;/&gt;&lt;wx:font wx:val=&quot;Cambria Math&quot;/&gt;&lt;w:i/&gt;&lt;w:color w:val=&quot;000000&quot;/&gt;&lt;w:lang w:fareast=&quot;JA&quot;/&gt;&lt;/w:rPr&gt;&lt;/m:ctrlPr&gt;&lt;/m:accPr&gt;&lt;m:e&gt;&lt;m:r&gt;&lt;w:rPr&gt;&lt;w:rFonts w:ascii=&quot;Cambria Math&quot; w:h-ansi=&quot;Cambria Math&quot;/&gt;&lt;wx:font wx:val=&quot;Cambria Math&quot;/&gt;&lt;w:i/&gt;&lt;w:color w:val=&quot;000000&quot;/&gt;&lt;w:lang w:fareast=&quot;JA&quot;/&gt;&lt;/w:rPr&gt;&lt;m:t&gt;t&lt;/m:t&gt;&lt;/m:r&gt;&lt;/m:e&gt;&lt;/m:acc&gt;&lt;/m:e&gt;&lt;m:sub&gt;&lt;m:r&gt;&lt;w:rPr&gt;&lt;w:rFonts w:ascii=&quot;Cambria Math&quot; w:h-ansi=&quot;Cambria Math&quot;/&gt;&lt;wx:font wx:val=&quot;Cambria Math&quot;/&gt;&lt;w:i/&gt;&lt;w:color w:val=&quot;000000&quot;/&gt;&lt;w:lang w:fareast=&quot;JA&quot;/&gt;&lt;/w:rPr&gt;&lt;m:t&gt;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3" o:title="" chromakey="white"/>
          </v:shape>
        </w:pict>
      </w:r>
      <w:r>
        <w:rPr>
          <w:color w:val="000000"/>
          <w:lang w:eastAsia="ja-JP"/>
        </w:rPr>
        <w:instrText xml:space="preserve"> </w:instrText>
      </w:r>
      <w:r>
        <w:rPr>
          <w:color w:val="000000"/>
          <w:lang w:eastAsia="ja-JP"/>
        </w:rPr>
        <w:fldChar w:fldCharType="separate"/>
      </w:r>
      <w:r w:rsidR="00EF1A7F">
        <w:rPr>
          <w:position w:val="-5"/>
        </w:rPr>
        <w:pict w14:anchorId="2C82448B">
          <v:shape id="_x0000_i1239" type="#_x0000_t75" style="width:30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3DE9&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C3DE9&quot; wsp:rsidP=&quot;007C3DE9&quot;&gt;&lt;m:oMathPara&gt;&lt;m:oMath&gt;&lt;m:acc&gt;&lt;m:accPr&gt;&lt;m:chr m:val=&quot;Ìƒ&quot;/&gt;&lt;m:ctrlPr&gt;&lt;w:rPr&gt;&lt;w:rFonts w:ascii=&quot;Cambria Math&quot; w:h-ansi=&quot;Cambria Math&quot;/&gt;&lt;wx:font wx:val=&quot;Cambria Math&quot;/&gt;&lt;w:i/&gt;&lt;w:color w:val=&quot;000000&quot;/&gt;&lt;w:lang w:fareast=&quot;JA&quot;/&gt;&lt;/w:rPr&gt;&lt;/m:ctrlPr&gt;&lt;/m:accPr&gt;&lt;m:e&gt;&lt;m:r&gt;&lt;w:rPr&gt;&lt;w:rFonts w:ascii=&quot;Cambria Math&quot; w:h-ansi=&quot;Cambria Math&quot;/&gt;&lt;wx:font wx:val=&quot;Cambria Math&quot;/&gt;&lt;w:i/&gt;&lt;w:color w:val=&quot;000000&quot;/&gt;&lt;w:lang w:fareast=&quot;JA&quot;/&gt;&lt;/w:rPr&gt;&lt;m:t&gt;t&lt;/m:t&gt;&lt;/m:r&gt;&lt;/m:e&gt;&lt;/m:acc&gt;&lt;m:r&gt;&lt;w:rPr&gt;&lt;w:rFonts w:ascii=&quot;Cambria Math&quot; w:h-ansi=&quot;Cambria Math&quot;/&gt;&lt;wx:font wx:val=&quot;Cambria Math&quot;/&gt;&lt;w:i/&gt;&lt;w:color w:val=&quot;000000&quot;/&gt;&lt;w:lang w:fareast=&quot;JA&quot;/&gt;&lt;/w:rPr&gt;&lt;m:t&gt;=âˆ†&lt;/m:t&gt;&lt;/m:r&gt;&lt;m:sSub&gt;&lt;m:sSubPr&gt;&lt;m:ctrlPr&gt;&lt;w:rPr&gt;&lt;w:rFonts w:ascii=&quot;Cambria Math&quot; w:h-ansi=&quot;Cambria Math&quot;/&gt;&lt;wx:font wx:val=&quot;Cambria Math&quot;/&gt;&lt;w:i/&gt;&lt;w:color w:val=&quot;000000&quot;/&gt;&lt;w:lang w:fareast=&quot;JA&quot;/&gt;&lt;/w:rPr&gt;&lt;/m:ctrlPr&gt;&lt;/m:sSubPr&gt;&lt;m:e&gt;&lt;m:acc&gt;&lt;m:accPr&gt;&lt;m:chr m:val=&quot;Ìƒ&quot;/&gt;&lt;m:ctrlPr&gt;&lt;w:rPr&gt;&lt;w:rFonts w:ascii=&quot;Cambria Math&quot; w:h-ansi=&quot;Cambria Math&quot;/&gt;&lt;wx:font wx:val=&quot;Cambria Math&quot;/&gt;&lt;w:i/&gt;&lt;w:color w:val=&quot;000000&quot;/&gt;&lt;w:lang w:fareast=&quot;JA&quot;/&gt;&lt;/w:rPr&gt;&lt;/m:ctrlPr&gt;&lt;/m:accPr&gt;&lt;m:e&gt;&lt;m:r&gt;&lt;w:rPr&gt;&lt;w:rFonts w:ascii=&quot;Cambria Math&quot; w:h-ansi=&quot;Cambria Math&quot;/&gt;&lt;wx:font wx:val=&quot;Cambria Math&quot;/&gt;&lt;w:i/&gt;&lt;w:color w:val=&quot;000000&quot;/&gt;&lt;w:lang w:fareast=&quot;JA&quot;/&gt;&lt;/w:rPr&gt;&lt;m:t&gt;t&lt;/m:t&gt;&lt;/m:r&gt;&lt;/m:e&gt;&lt;/m:acc&gt;&lt;/m:e&gt;&lt;m:sub&gt;&lt;m:r&gt;&lt;w:rPr&gt;&lt;w:rFonts w:ascii=&quot;Cambria Math&quot; w:h-ansi=&quot;Cambria Math&quot;/&gt;&lt;wx:font wx:val=&quot;Cambria Math&quot;/&gt;&lt;w:i/&gt;&lt;w:color w:val=&quot;000000&quot;/&gt;&lt;w:lang w:fareast=&quot;JA&quot;/&gt;&lt;/w:rPr&gt;&lt;m:t&gt;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3" o:title="" chromakey="white"/>
          </v:shape>
        </w:pict>
      </w:r>
      <w:r>
        <w:rPr>
          <w:color w:val="000000"/>
          <w:lang w:eastAsia="ja-JP"/>
        </w:rPr>
        <w:fldChar w:fldCharType="end"/>
      </w:r>
      <w:r>
        <w:rPr>
          <w:color w:val="000000"/>
          <w:lang w:eastAsia="ja-JP"/>
        </w:rPr>
        <w:t xml:space="preserve"> and </w:t>
      </w:r>
      <w:r>
        <w:rPr>
          <w:rFonts w:eastAsia="×–¾’©‘Ì"/>
          <w:color w:val="000000"/>
          <w:lang w:eastAsia="ja-JP"/>
        </w:rPr>
        <w:fldChar w:fldCharType="begin"/>
      </w:r>
      <w:r>
        <w:rPr>
          <w:rFonts w:eastAsia="×–¾’©‘Ì"/>
          <w:color w:val="000000"/>
          <w:lang w:eastAsia="ja-JP"/>
        </w:rPr>
        <w:instrText xml:space="preserve"> QUOTE </w:instrText>
      </w:r>
      <w:r w:rsidR="00EF1A7F">
        <w:rPr>
          <w:position w:val="-6"/>
        </w:rPr>
        <w:pict w14:anchorId="1C8C590C">
          <v:shape id="_x0000_i1240" type="#_x0000_t75" style="width:44.25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4FD7&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44FD7&quot; wsp:rsidP=&quot;00A44FD7&quot;&gt;&lt;m:oMathPara&gt;&lt;m:oMath&gt;&lt;m:sSub&gt;&lt;m:sSubPr&gt;&lt;m:ctrlPr&gt;&lt;w:rPr&gt;&lt;w:rFonts w:ascii=&quot;Cambria Math&quot; w:fareast=&quot;ÂÃ—â€“Â¾â€™Â©â€˜ÃŒ&quot; w:h-ansi=&quot;Cambria Math&quot;/&gt;&lt;wx:font wx:val=&quot;Cambria Math&quot;/&gt;&lt;w:i/&gt;&lt;w:color w:val=&quot;000000&quot;/&gt;&lt;w:lang w:fareast=&quot;JA&quot;/&gt;&lt;/w:rPr&gt;&lt;/m:ctrlPr&gt;&lt;/m:sSubPr&gt;&lt;m:e&gt;&lt;m:acc&gt;&lt;m:accPr&gt;&lt;m:chr m:val=&quot;Ì…&quot;/&gt;&lt;m:ctrlPr&gt;&lt;w:rPr&gt;&lt;w:rFonts w:ascii=&quot;Cambria Math&quot; w:fareast=&quot;ÂÃ—â€“Â¾â€™Â©â€˜ÃŒ&quot; w:h-ansi=&quot;Cambria Math&quot;/&gt;&lt;wx:font wx:val=&quot;Cambria Math&quot;/&gt;&lt;w:i/&gt;&lt;w:color w:val=&quot;000000&quot;/&gt;&lt;w:lang w:fareast=&quot;JA&quot;/&gt;&lt;/w:rPr&gt;&lt;/m:ctrlPr&gt;&lt;/m:accPr&gt;&lt;m:e&gt;&lt;m:r&gt;&lt;w:rPr&gt;&lt;w:rFonts w:ascii=&quot;Cambria Math&quot; w:fareast=&quot;ÂÃ—â€“Â¾â€™Â©â€˜ÃŒ&quot; w:h-ansi=&quot;Cambria Math&quot;/&gt;&lt;wx:font wx:val=&quot;Cambria Math&quot;/&gt;&lt;w:i/&gt;&lt;w:color w:val=&quot;000000&quot;/&gt;&lt;w:lang w:fareast=&quot;JA&quot;/&gt;&lt;/w:rPr&gt;&lt;m:t&gt;EVM&lt;/m:t&gt;&lt;/m:r&gt;&lt;/m:e&gt;&lt;/m:acc&gt;&lt;/m:e&gt;&lt;m:sub&gt;&lt;m:r&gt;&lt;m:rPr&gt;&lt;m:nor/&gt;&lt;/m:rPr&gt;&lt;w:rPr&gt;&lt;w:rFonts w:ascii=&quot;Cambria Math&quot; w:fareast=&quot;ÂÃ—â€“Â¾â€™Â©â€˜ÃŒ&quot; w:h-ansi=&quot;Cambria Math&quot;/&gt;&lt;wx:font wx:val=&quot;Cambria Math&quot;/&gt;&lt;w:color w:val=&quot;000000&quot;/&gt;&lt;w:lang w:fareast=&quot;JA&quot;/&gt;&lt;/w:rPr&gt;&lt;m:t&gt;frame,h&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4" o:title="" chromakey="white"/>
          </v:shape>
        </w:pict>
      </w:r>
      <w:r>
        <w:rPr>
          <w:rFonts w:eastAsia="×–¾’©‘Ì"/>
          <w:color w:val="000000"/>
          <w:lang w:eastAsia="ja-JP"/>
        </w:rPr>
        <w:instrText xml:space="preserve"> </w:instrText>
      </w:r>
      <w:r>
        <w:rPr>
          <w:rFonts w:eastAsia="×–¾’©‘Ì"/>
          <w:color w:val="000000"/>
          <w:lang w:eastAsia="ja-JP"/>
        </w:rPr>
        <w:fldChar w:fldCharType="separate"/>
      </w:r>
      <w:r w:rsidR="00EF1A7F">
        <w:rPr>
          <w:position w:val="-6"/>
        </w:rPr>
        <w:pict w14:anchorId="4F40DEF3">
          <v:shape id="_x0000_i1241" type="#_x0000_t75" style="width:44.25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4FD7&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44FD7&quot; wsp:rsidP=&quot;00A44FD7&quot;&gt;&lt;m:oMathPara&gt;&lt;m:oMath&gt;&lt;m:sSub&gt;&lt;m:sSubPr&gt;&lt;m:ctrlPr&gt;&lt;w:rPr&gt;&lt;w:rFonts w:ascii=&quot;Cambria Math&quot; w:fareast=&quot;ÂÃ—â€“Â¾â€™Â©â€˜ÃŒ&quot; w:h-ansi=&quot;Cambria Math&quot;/&gt;&lt;wx:font wx:val=&quot;Cambria Math&quot;/&gt;&lt;w:i/&gt;&lt;w:color w:val=&quot;000000&quot;/&gt;&lt;w:lang w:fareast=&quot;JA&quot;/&gt;&lt;/w:rPr&gt;&lt;/m:ctrlPr&gt;&lt;/m:sSubPr&gt;&lt;m:e&gt;&lt;m:acc&gt;&lt;m:accPr&gt;&lt;m:chr m:val=&quot;Ì…&quot;/&gt;&lt;m:ctrlPr&gt;&lt;w:rPr&gt;&lt;w:rFonts w:ascii=&quot;Cambria Math&quot; w:fareast=&quot;ÂÃ—â€“Â¾â€™Â©â€˜ÃŒ&quot; w:h-ansi=&quot;Cambria Math&quot;/&gt;&lt;wx:font wx:val=&quot;Cambria Math&quot;/&gt;&lt;w:i/&gt;&lt;w:color w:val=&quot;000000&quot;/&gt;&lt;w:lang w:fareast=&quot;JA&quot;/&gt;&lt;/w:rPr&gt;&lt;/m:ctrlPr&gt;&lt;/m:accPr&gt;&lt;m:e&gt;&lt;m:r&gt;&lt;w:rPr&gt;&lt;w:rFonts w:ascii=&quot;Cambria Math&quot; w:fareast=&quot;ÂÃ—â€“Â¾â€™Â©â€˜ÃŒ&quot; w:h-ansi=&quot;Cambria Math&quot;/&gt;&lt;wx:font wx:val=&quot;Cambria Math&quot;/&gt;&lt;w:i/&gt;&lt;w:color w:val=&quot;000000&quot;/&gt;&lt;w:lang w:fareast=&quot;JA&quot;/&gt;&lt;/w:rPr&gt;&lt;m:t&gt;EVM&lt;/m:t&gt;&lt;/m:r&gt;&lt;/m:e&gt;&lt;/m:acc&gt;&lt;/m:e&gt;&lt;m:sub&gt;&lt;m:r&gt;&lt;m:rPr&gt;&lt;m:nor/&gt;&lt;/m:rPr&gt;&lt;w:rPr&gt;&lt;w:rFonts w:ascii=&quot;Cambria Math&quot; w:fareast=&quot;ÂÃ—â€“Â¾â€™Â©â€˜ÃŒ&quot; w:h-ansi=&quot;Cambria Math&quot;/&gt;&lt;wx:font wx:val=&quot;Cambria Math&quot;/&gt;&lt;w:color w:val=&quot;000000&quot;/&gt;&lt;w:lang w:fareast=&quot;JA&quot;/&gt;&lt;/w:rPr&gt;&lt;m:t&gt;frame,h&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4" o:title="" chromakey="white"/>
          </v:shape>
        </w:pict>
      </w:r>
      <w:r>
        <w:rPr>
          <w:rFonts w:eastAsia="×–¾’©‘Ì"/>
          <w:color w:val="000000"/>
          <w:lang w:eastAsia="ja-JP"/>
        </w:rPr>
        <w:fldChar w:fldCharType="end"/>
      </w:r>
      <w:r>
        <w:rPr>
          <w:rFonts w:eastAsia="×–¾’©‘Ì"/>
          <w:color w:val="000000"/>
          <w:lang w:eastAsia="ja-JP"/>
        </w:rPr>
        <w:t xml:space="preserve"> </w:t>
      </w:r>
      <w:r>
        <w:rPr>
          <w:color w:val="000000"/>
          <w:lang w:eastAsia="ja-JP"/>
        </w:rPr>
        <w:t>is calculated using</w:t>
      </w:r>
      <w:r>
        <w:rPr>
          <w:color w:val="000000"/>
          <w:lang w:eastAsia="ja-JP"/>
        </w:rPr>
        <w:fldChar w:fldCharType="begin"/>
      </w:r>
      <w:r>
        <w:rPr>
          <w:color w:val="000000"/>
          <w:lang w:eastAsia="ja-JP"/>
        </w:rPr>
        <w:instrText xml:space="preserve"> QUOTE </w:instrText>
      </w:r>
      <w:r w:rsidR="00EF1A7F">
        <w:rPr>
          <w:position w:val="-5"/>
        </w:rPr>
        <w:pict w14:anchorId="06B5F5F5">
          <v:shape id="_x0000_i1242" type="#_x0000_t75" style="width:33.4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36BB&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DA36BB&quot; wsp:rsidP=&quot;00DA36BB&quot;&gt;&lt;m:oMathPara&gt;&lt;m:oMath&gt;&lt;m:acc&gt;&lt;m:accPr&gt;&lt;m:chr m:val=&quot;Ìƒ&quot;/&gt;&lt;m:ctrlPr&gt;&lt;w:rPr&gt;&lt;w:rFonts w:ascii=&quot;Cambria Math&quot; w:h-ansi=&quot;Cambria Math&quot;/&gt;&lt;wx:font wx:val=&quot;Cambria Math&quot;/&gt;&lt;w:i/&gt;&lt;w:color w:val=&quot;000000&quot;/&gt;&lt;w:lang w:fareast=&quot;JA&quot;/&gt;&lt;/w:rPr&gt;&lt;/m:ctrlPr&gt;&lt;/m:accPr&gt;&lt;m:e&gt;&lt;m:r&gt;&lt;w:rPr&gt;&lt;w:rFonts w:ascii=&quot;Cambria Math&quot; w:h-ansi=&quot;Cambria Math&quot;/&gt;&lt;wx:font wx:val=&quot;Cambria Math&quot;/&gt;&lt;w:i/&gt;&lt;w:color w:val=&quot;000000&quot;/&gt;&lt;w:lang w:fareast=&quot;JA&quot;/&gt;&lt;/w:rPr&gt;&lt;m:t&gt;t&lt;/m:t&gt;&lt;/m:r&gt;&lt;/m:e&gt;&lt;/m:acc&gt;&lt;m:r&gt;&lt;w:rPr&gt;&lt;w:rFonts w:ascii=&quot;Cambria Math&quot; w:h-ansi=&quot;Cambria Math&quot;/&gt;&lt;wx:font wx:val=&quot;Cambria Math&quot;/&gt;&lt;w:i/&gt;&lt;w:color w:val=&quot;000000&quot;/&gt;&lt;w:lang w:fareast=&quot;JA&quot;/&gt;&lt;/w:rPr&gt;&lt;m:t&gt;=âˆ†&lt;/m:t&gt;&lt;/m:r&gt;&lt;m:sSub&gt;&lt;m:sSubPr&gt;&lt;m:ctrlPr&gt;&lt;w:rPr&gt;&lt;w:rFonts w:ascii=&quot;Cambria Math&quot; w:h-ansi=&quot;Cambria Math&quot;/&gt;&lt;wx:font wx:val=&quot;Cambria Math&quot;/&gt;&lt;w:i/&gt;&lt;w:color w:val=&quot;000000&quot;/&gt;&lt;w:lang w:fareast=&quot;JA&quot;/&gt;&lt;/w:rPr&gt;&lt;/m:ctrlPr&gt;&lt;/m:sSubPr&gt;&lt;m:e&gt;&lt;m:acc&gt;&lt;m:accPr&gt;&lt;m:chr m:val=&quot;Ìƒ&quot;/&gt;&lt;m:ctrlPr&gt;&lt;w:rPr&gt;&lt;w:rFonts w:ascii=&quot;Cambria Math&quot; w:h-ansi=&quot;Cambria Math&quot;/&gt;&lt;wx:font wx:val=&quot;Cambria Math&quot;/&gt;&lt;w:i/&gt;&lt;w:color w:val=&quot;000000&quot;/&gt;&lt;w:lang w:fareast=&quot;JA&quot;/&gt;&lt;/w:rPr&gt;&lt;/m:ctrlPr&gt;&lt;/m:accPr&gt;&lt;m:e&gt;&lt;m:r&gt;&lt;w:rPr&gt;&lt;w:rFonts w:ascii=&quot;Cambria Math&quot; w:h-ansi=&quot;Cambria Math&quot;/&gt;&lt;wx:font wx:val=&quot;Cambria Math&quot;/&gt;&lt;w:i/&gt;&lt;w:color w:val=&quot;000000&quot;/&gt;&lt;w:lang w:fareast=&quot;JA&quot;/&gt;&lt;/w:rPr&gt;&lt;m:t&gt;t&lt;/m:t&gt;&lt;/m:r&gt;&lt;/m:e&gt;&lt;/m:acc&gt;&lt;/m:e&gt;&lt;m:sub&gt;&lt;m:r&gt;&lt;w:rPr&gt;&lt;w:rFonts w:ascii=&quot;Cambria Math&quot; w:h-ansi=&quot;Cambria Math&quot;/&gt;&lt;wx:font wx:val=&quot;Cambria Math&quot;/&gt;&lt;w:i/&gt;&lt;w:color w:val=&quot;000000&quot;/&gt;&lt;w:lang w:fareast=&quot;JA&quot;/&gt;&lt;/w:rPr&gt;&lt;m:t&gt;h&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5" o:title="" chromakey="white"/>
          </v:shape>
        </w:pict>
      </w:r>
      <w:r>
        <w:rPr>
          <w:color w:val="000000"/>
          <w:lang w:eastAsia="ja-JP"/>
        </w:rPr>
        <w:instrText xml:space="preserve"> </w:instrText>
      </w:r>
      <w:r>
        <w:rPr>
          <w:color w:val="000000"/>
          <w:lang w:eastAsia="ja-JP"/>
        </w:rPr>
        <w:fldChar w:fldCharType="separate"/>
      </w:r>
      <w:r w:rsidR="00EF1A7F">
        <w:rPr>
          <w:position w:val="-5"/>
        </w:rPr>
        <w:pict w14:anchorId="0DA97E24">
          <v:shape id="_x0000_i1243" type="#_x0000_t75" style="width:33.4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36BB&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DA36BB&quot; wsp:rsidP=&quot;00DA36BB&quot;&gt;&lt;m:oMathPara&gt;&lt;m:oMath&gt;&lt;m:acc&gt;&lt;m:accPr&gt;&lt;m:chr m:val=&quot;Ìƒ&quot;/&gt;&lt;m:ctrlPr&gt;&lt;w:rPr&gt;&lt;w:rFonts w:ascii=&quot;Cambria Math&quot; w:h-ansi=&quot;Cambria Math&quot;/&gt;&lt;wx:font wx:val=&quot;Cambria Math&quot;/&gt;&lt;w:i/&gt;&lt;w:color w:val=&quot;000000&quot;/&gt;&lt;w:lang w:fareast=&quot;JA&quot;/&gt;&lt;/w:rPr&gt;&lt;/m:ctrlPr&gt;&lt;/m:accPr&gt;&lt;m:e&gt;&lt;m:r&gt;&lt;w:rPr&gt;&lt;w:rFonts w:ascii=&quot;Cambria Math&quot; w:h-ansi=&quot;Cambria Math&quot;/&gt;&lt;wx:font wx:val=&quot;Cambria Math&quot;/&gt;&lt;w:i/&gt;&lt;w:color w:val=&quot;000000&quot;/&gt;&lt;w:lang w:fareast=&quot;JA&quot;/&gt;&lt;/w:rPr&gt;&lt;m:t&gt;t&lt;/m:t&gt;&lt;/m:r&gt;&lt;/m:e&gt;&lt;/m:acc&gt;&lt;m:r&gt;&lt;w:rPr&gt;&lt;w:rFonts w:ascii=&quot;Cambria Math&quot; w:h-ansi=&quot;Cambria Math&quot;/&gt;&lt;wx:font wx:val=&quot;Cambria Math&quot;/&gt;&lt;w:i/&gt;&lt;w:color w:val=&quot;000000&quot;/&gt;&lt;w:lang w:fareast=&quot;JA&quot;/&gt;&lt;/w:rPr&gt;&lt;m:t&gt;=âˆ†&lt;/m:t&gt;&lt;/m:r&gt;&lt;m:sSub&gt;&lt;m:sSubPr&gt;&lt;m:ctrlPr&gt;&lt;w:rPr&gt;&lt;w:rFonts w:ascii=&quot;Cambria Math&quot; w:h-ansi=&quot;Cambria Math&quot;/&gt;&lt;wx:font wx:val=&quot;Cambria Math&quot;/&gt;&lt;w:i/&gt;&lt;w:color w:val=&quot;000000&quot;/&gt;&lt;w:lang w:fareast=&quot;JA&quot;/&gt;&lt;/w:rPr&gt;&lt;/m:ctrlPr&gt;&lt;/m:sSubPr&gt;&lt;m:e&gt;&lt;m:acc&gt;&lt;m:accPr&gt;&lt;m:chr m:val=&quot;Ìƒ&quot;/&gt;&lt;m:ctrlPr&gt;&lt;w:rPr&gt;&lt;w:rFonts w:ascii=&quot;Cambria Math&quot; w:h-ansi=&quot;Cambria Math&quot;/&gt;&lt;wx:font wx:val=&quot;Cambria Math&quot;/&gt;&lt;w:i/&gt;&lt;w:color w:val=&quot;000000&quot;/&gt;&lt;w:lang w:fareast=&quot;JA&quot;/&gt;&lt;/w:rPr&gt;&lt;/m:ctrlPr&gt;&lt;/m:accPr&gt;&lt;m:e&gt;&lt;m:r&gt;&lt;w:rPr&gt;&lt;w:rFonts w:ascii=&quot;Cambria Math&quot; w:h-ansi=&quot;Cambria Math&quot;/&gt;&lt;wx:font wx:val=&quot;Cambria Math&quot;/&gt;&lt;w:i/&gt;&lt;w:color w:val=&quot;000000&quot;/&gt;&lt;w:lang w:fareast=&quot;JA&quot;/&gt;&lt;/w:rPr&gt;&lt;m:t&gt;t&lt;/m:t&gt;&lt;/m:r&gt;&lt;/m:e&gt;&lt;/m:acc&gt;&lt;/m:e&gt;&lt;m:sub&gt;&lt;m:r&gt;&lt;w:rPr&gt;&lt;w:rFonts w:ascii=&quot;Cambria Math&quot; w:h-ansi=&quot;Cambria Math&quot;/&gt;&lt;wx:font wx:val=&quot;Cambria Math&quot;/&gt;&lt;w:i/&gt;&lt;w:color w:val=&quot;000000&quot;/&gt;&lt;w:lang w:fareast=&quot;JA&quot;/&gt;&lt;/w:rPr&gt;&lt;m:t&gt;h&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5" o:title="" chromakey="white"/>
          </v:shape>
        </w:pict>
      </w:r>
      <w:r>
        <w:rPr>
          <w:color w:val="000000"/>
          <w:lang w:eastAsia="ja-JP"/>
        </w:rPr>
        <w:fldChar w:fldCharType="end"/>
      </w:r>
      <w:r>
        <w:rPr>
          <w:color w:val="000000"/>
          <w:lang w:eastAsia="ja-JP"/>
        </w:rPr>
        <w:t xml:space="preserve"> (</w:t>
      </w:r>
      <w:r>
        <w:rPr>
          <w:i/>
          <w:color w:val="000000"/>
          <w:lang w:eastAsia="ja-JP"/>
        </w:rPr>
        <w:t>l</w:t>
      </w:r>
      <w:r>
        <w:rPr>
          <w:color w:val="000000"/>
          <w:lang w:eastAsia="ja-JP"/>
        </w:rPr>
        <w:t xml:space="preserve"> and </w:t>
      </w:r>
      <w:r>
        <w:rPr>
          <w:i/>
          <w:color w:val="000000"/>
          <w:lang w:eastAsia="ja-JP"/>
        </w:rPr>
        <w:t>h</w:t>
      </w:r>
      <w:r>
        <w:rPr>
          <w:color w:val="000000"/>
          <w:lang w:eastAsia="ja-JP"/>
        </w:rPr>
        <w:t xml:space="preserve">, low and high; where low is the timing </w:t>
      </w:r>
      <w:r>
        <w:rPr>
          <w:color w:val="000000"/>
          <w:lang w:eastAsia="ja-JP"/>
        </w:rPr>
        <w:fldChar w:fldCharType="begin"/>
      </w:r>
      <w:r>
        <w:rPr>
          <w:color w:val="000000"/>
          <w:lang w:eastAsia="ja-JP"/>
        </w:rPr>
        <w:instrText xml:space="preserve"> QUOTE </w:instrText>
      </w:r>
      <w:r w:rsidR="00EF1A7F">
        <w:rPr>
          <w:position w:val="-5"/>
        </w:rPr>
        <w:pict w14:anchorId="3A58DF27">
          <v:shape id="_x0000_i1244" type="#_x0000_t75" style="width:52.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D7B1C&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D7B1C&quot; wsp:rsidP=&quot;000D7B1C&quot;&gt;&lt;m:oMathPara&gt;&lt;m:oMath&gt;&lt;m:d&gt;&lt;m:dPr&gt;&lt;m:ctrlPr&gt;&lt;w:rPr&gt;&lt;w:rFonts w:ascii=&quot;Cambria Math&quot; w:h-ansi=&quot;Cambria Math&quot;/&gt;&lt;wx:font wx:val=&quot;Cambria Math&quot;/&gt;&lt;w:i/&gt;&lt;w:color w:val=&quot;000000&quot;/&gt;&lt;w:lang w:fareast=&quot;JA&quot;/&gt;&lt;/w:rPr&gt;&lt;/m:ctrlPr&gt;&lt;/m:dPr&gt;&lt;m:e&gt;&lt;m:r&gt;&lt;w:rPr&gt;&lt;w:rFonts w:ascii=&quot;Cambria Math&quot; w:h-ansi=&quot;Cambria Math&quot;/&gt;&lt;wx:font wx:val=&quot;Cambria Math&quot;/&gt;&lt;w:i/&gt;&lt;w:color w:val=&quot;000000&quot;/&gt;&lt;w:lang w:fareast=&quot;JA&quot;/&gt;&lt;/w:rPr&gt;&lt;m:t&gt;âˆ†c-W/2&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2" o:title="" chromakey="white"/>
          </v:shape>
        </w:pict>
      </w:r>
      <w:r>
        <w:rPr>
          <w:color w:val="000000"/>
          <w:lang w:eastAsia="ja-JP"/>
        </w:rPr>
        <w:instrText xml:space="preserve"> </w:instrText>
      </w:r>
      <w:r>
        <w:rPr>
          <w:color w:val="000000"/>
          <w:lang w:eastAsia="ja-JP"/>
        </w:rPr>
        <w:fldChar w:fldCharType="separate"/>
      </w:r>
      <w:r w:rsidR="00EF1A7F">
        <w:rPr>
          <w:position w:val="-5"/>
        </w:rPr>
        <w:pict w14:anchorId="7E75BE38">
          <v:shape id="_x0000_i1245" type="#_x0000_t75" style="width:52.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D7B1C&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D7B1C&quot; wsp:rsidP=&quot;000D7B1C&quot;&gt;&lt;m:oMathPara&gt;&lt;m:oMath&gt;&lt;m:d&gt;&lt;m:dPr&gt;&lt;m:ctrlPr&gt;&lt;w:rPr&gt;&lt;w:rFonts w:ascii=&quot;Cambria Math&quot; w:h-ansi=&quot;Cambria Math&quot;/&gt;&lt;wx:font wx:val=&quot;Cambria Math&quot;/&gt;&lt;w:i/&gt;&lt;w:color w:val=&quot;000000&quot;/&gt;&lt;w:lang w:fareast=&quot;JA&quot;/&gt;&lt;/w:rPr&gt;&lt;/m:ctrlPr&gt;&lt;/m:dPr&gt;&lt;m:e&gt;&lt;m:r&gt;&lt;w:rPr&gt;&lt;w:rFonts w:ascii=&quot;Cambria Math&quot; w:h-ansi=&quot;Cambria Math&quot;/&gt;&lt;wx:font wx:val=&quot;Cambria Math&quot;/&gt;&lt;w:i/&gt;&lt;w:color w:val=&quot;000000&quot;/&gt;&lt;w:lang w:fareast=&quot;JA&quot;/&gt;&lt;/w:rPr&gt;&lt;m:t&gt;âˆ†c-W/2&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2" o:title="" chromakey="white"/>
          </v:shape>
        </w:pict>
      </w:r>
      <w:r>
        <w:rPr>
          <w:color w:val="000000"/>
          <w:lang w:eastAsia="ja-JP"/>
        </w:rPr>
        <w:fldChar w:fldCharType="end"/>
      </w:r>
      <w:r>
        <w:rPr>
          <w:color w:val="000000"/>
          <w:lang w:eastAsia="ja-JP"/>
        </w:rPr>
        <w:t xml:space="preserve"> and and high is the timing </w:t>
      </w:r>
      <w:r>
        <w:rPr>
          <w:color w:val="000000"/>
          <w:lang w:eastAsia="ja-JP"/>
        </w:rPr>
        <w:fldChar w:fldCharType="begin"/>
      </w:r>
      <w:r>
        <w:rPr>
          <w:color w:val="000000"/>
          <w:lang w:eastAsia="ja-JP"/>
        </w:rPr>
        <w:instrText xml:space="preserve"> QUOTE </w:instrText>
      </w:r>
      <w:r w:rsidR="00EF1A7F">
        <w:rPr>
          <w:position w:val="-5"/>
        </w:rPr>
        <w:pict w14:anchorId="060F6F7F">
          <v:shape id="_x0000_i1246" type="#_x0000_t75" style="width:52.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2345&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1D2345&quot; wsp:rsidP=&quot;001D2345&quot;&gt;&lt;m:oMathPara&gt;&lt;m:oMath&gt;&lt;m:d&gt;&lt;m:dPr&gt;&lt;m:ctrlPr&gt;&lt;w:rPr&gt;&lt;w:rFonts w:ascii=&quot;Cambria Math&quot; w:h-ansi=&quot;Cambria Math&quot;/&gt;&lt;wx:font wx:val=&quot;Cambria Math&quot;/&gt;&lt;w:i/&gt;&lt;w:color w:val=&quot;000000&quot;/&gt;&lt;w:lang w:fareast=&quot;JA&quot;/&gt;&lt;/w:rPr&gt;&lt;/m:ctrlPr&gt;&lt;/m:dPr&gt;&lt;m:e&gt;&lt;m:r&gt;&lt;w:rPr&gt;&lt;w:rFonts w:ascii=&quot;Cambria Math&quot; w:h-ansi=&quot;Cambria Math&quot;/&gt;&lt;wx:font wx:val=&quot;Cambria Math&quot;/&gt;&lt;w:i/&gt;&lt;w:color w:val=&quot;000000&quot;/&gt;&lt;w:lang w:fareast=&quot;JA&quot;/&gt;&lt;/w:rPr&gt;&lt;m:t&gt;âˆ†c+W/2&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3" o:title="" chromakey="white"/>
          </v:shape>
        </w:pict>
      </w:r>
      <w:r>
        <w:rPr>
          <w:color w:val="000000"/>
          <w:lang w:eastAsia="ja-JP"/>
        </w:rPr>
        <w:instrText xml:space="preserve"> </w:instrText>
      </w:r>
      <w:r>
        <w:rPr>
          <w:color w:val="000000"/>
          <w:lang w:eastAsia="ja-JP"/>
        </w:rPr>
        <w:fldChar w:fldCharType="separate"/>
      </w:r>
      <w:r w:rsidR="00EF1A7F">
        <w:rPr>
          <w:position w:val="-5"/>
        </w:rPr>
        <w:pict w14:anchorId="19350613">
          <v:shape id="_x0000_i1247" type="#_x0000_t75" style="width:52.1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2345&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1D2345&quot; wsp:rsidP=&quot;001D2345&quot;&gt;&lt;m:oMathPara&gt;&lt;m:oMath&gt;&lt;m:d&gt;&lt;m:dPr&gt;&lt;m:ctrlPr&gt;&lt;w:rPr&gt;&lt;w:rFonts w:ascii=&quot;Cambria Math&quot; w:h-ansi=&quot;Cambria Math&quot;/&gt;&lt;wx:font wx:val=&quot;Cambria Math&quot;/&gt;&lt;w:i/&gt;&lt;w:color w:val=&quot;000000&quot;/&gt;&lt;w:lang w:fareast=&quot;JA&quot;/&gt;&lt;/w:rPr&gt;&lt;/m:ctrlPr&gt;&lt;/m:dPr&gt;&lt;m:e&gt;&lt;m:r&gt;&lt;w:rPr&gt;&lt;w:rFonts w:ascii=&quot;Cambria Math&quot; w:h-ansi=&quot;Cambria Math&quot;/&gt;&lt;wx:font wx:val=&quot;Cambria Math&quot;/&gt;&lt;w:i/&gt;&lt;w:color w:val=&quot;000000&quot;/&gt;&lt;w:lang w:fareast=&quot;JA&quot;/&gt;&lt;/w:rPr&gt;&lt;m:t&gt;âˆ†c+W/2&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3" o:title="" chromakey="white"/>
          </v:shape>
        </w:pict>
      </w:r>
      <w:r>
        <w:rPr>
          <w:color w:val="000000"/>
          <w:lang w:eastAsia="ja-JP"/>
        </w:rPr>
        <w:fldChar w:fldCharType="end"/>
      </w:r>
      <w:r>
        <w:rPr>
          <w:color w:val="000000"/>
          <w:lang w:eastAsia="ja-JP"/>
        </w:rPr>
        <w:t>).</w:t>
      </w:r>
    </w:p>
    <w:p w14:paraId="5A888DED" w14:textId="77777777" w:rsidR="004D3FFD" w:rsidRDefault="002C252C" w:rsidP="00454843">
      <w:pPr>
        <w:pStyle w:val="EQ"/>
        <w:rPr>
          <w:lang w:eastAsia="ja-JP"/>
        </w:rPr>
      </w:pPr>
      <w:r>
        <w:rPr>
          <w:lang w:eastAsia="ja-JP"/>
        </w:rPr>
        <w:tab/>
      </w:r>
      <w:r>
        <w:rPr>
          <w:lang w:eastAsia="ja-JP"/>
        </w:rPr>
        <w:fldChar w:fldCharType="begin"/>
      </w:r>
      <w:r>
        <w:rPr>
          <w:lang w:eastAsia="ja-JP"/>
        </w:rPr>
        <w:instrText xml:space="preserve"> QUOTE </w:instrText>
      </w:r>
      <w:r w:rsidR="00EF1A7F">
        <w:rPr>
          <w:position w:val="-12"/>
        </w:rPr>
        <w:pict w14:anchorId="2236BD74">
          <v:shape id="_x0000_i1248" type="#_x0000_t75" style="width:164.65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1954&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21954&quot; wsp:rsidP=&quot;00A21954&quot;&gt;&lt;m:oMathPara&gt;&lt;m:oMath&gt;&lt;m:sSub&gt;&lt;m:sSubPr&gt;&lt;m:ctrlPr&gt;&lt;w:rPr&gt;&lt;w:rFonts w:ascii=&quot;Cambria Math&quot; w:fareast=&quot;ÂÃ—â€“Â¾â€™Â©â€˜ÃŒ&quot; w:h-ansi=&quot;Cambria Math&quot;/&gt;&lt;wx:font wx:val=&quot;Cambria Math&quot;/&gt;&lt;w:color w:val=&quot;000000&quot;/&gt;&lt;w:lang w:fareast=&quot;JA&quot;/&gt;&lt;/w:rPr&gt;&lt;/m:ctrlPr&gt;&lt;/m:sSubPr&gt;&lt;m:e&gt;&lt;m:r&gt;&lt;w:rPr&gt;&lt;w:rFonts w:ascii=&quot;Cambria Math&quot; w:fareast=&quot;ÂÃ—â€“Â¾â€™Â©â€˜ÃŒ&quot; w:h-ansi=&quot;Cambria Math&quot;/&gt;&lt;wx:font wx:val=&quot;Cambria Math&quot;/&gt;&lt;w:i/&gt;&lt;w:color w:val=&quot;000000&quot;/&gt;&lt;w:lang w:fareast=&quot;JA&quot;/&gt;&lt;/w:rPr&gt;&lt;m:t&gt;EVM&lt;/m:t&gt;&lt;/m:r&gt;&lt;/m:e&gt;&lt;m:sub&gt;&lt;m:r&gt;&lt;m:rPr&gt;&lt;m:nor/&gt;&lt;/m:rPr&gt;&lt;w:rPr&gt;&lt;w:rFonts w:fareast=&quot;ÂÃ—â€“Â¾â€™Â©â€˜ÃŒ&quot;/&gt;&lt;w:noProof/&gt;&lt;w:color w:val=&quot;000000&quot;/&gt;&lt;w:lang w:fareast=&quot;JA&quot;/&gt;&lt;/w:rPr&gt;&lt;m:t&gt;frame&lt;/m:t&gt;&lt;/m:r&gt;&lt;/m:sub&gt;&lt;/m:sSub&gt;&lt;m:r&gt;&lt;m:rPr&gt;&lt;m:sty m:val=&quot;p&quot;/&gt;&lt;/m:rPr&gt;&lt;w:rPr&gt;&lt;w:rFonts w:ascii=&quot;Cambria Math&quot; w:fareast=&quot;ÂÃ—â€“Â¾â€™Â©â€˜ÃŒ&quot; w:h-ansi=&quot;Cambria Math&quot;/&gt;&lt;wx:font wx:val=&quot;Cambria Math&quot;/&gt;&lt;w:color w:val=&quot;000000&quot;/&gt;&lt;w:lang w:fareast=&quot;JA&quot;/&gt;&lt;/w:rPr&gt;&lt;m:t&gt;=&lt;/m:t&gt;&lt;/m:r&gt;&lt;m:func&gt;&lt;m:funcPr&gt;&lt;m:ctrlPr&gt;&lt;w:rPr&gt;&lt;w:rFonts w:ascii=&quot;Cambria Math&quot; w:fareast=&quot;ÂÃ—â€“Â¾â€™Â©â€˜ÃŒ&quot; w:h-ansi=&quot;Cambria Math&quot;/&gt;&lt;wx:font wx:val=&quot;Cambria Math&quot;/&gt;&lt;w:color w:val=&quot;000000&quot;/&gt;&lt;w:lang w:fareast=&quot;JA&quot;/&gt;&lt;/w:rPr&gt;&lt;/m:ctrlPr&gt;&lt;/m:funcPr&gt;&lt;m:fName&gt;&lt;m:limLow&gt;&lt;m:limLowPr&gt;&lt;m:ctrlPr&gt;&lt;w:rPr&gt;&lt;w:rFonts w:ascii=&quot;Cambria Math&quot; w:fareast=&quot;ÂÃ—â€“Â¾â€™Â©â€˜ÃŒ&quot; w:h-ansi=&quot;Cambria Math&quot;/&gt;&lt;wx:font wx:val=&quot;Cambria Math&quot;/&gt;&lt;w:color w:val=&quot;000000&quot;/&gt;&lt;w:lang w:fareast=&quot;JA&quot;/&gt;&lt;/w:rPr&gt;&lt;/m:ctrlPr&gt;&lt;/m:limLowPr&gt;&lt;m:e&gt;&lt;m:r&gt;&lt;m:rPr&gt;&lt;m:sty m:val=&quot;p&quot;/&gt;&lt;/m:rPr&gt;&lt;w:rPr&gt;&lt;w:rFonts w:ascii=&quot;Cambria Math&quot; w:fareast=&quot;ÂÃ—â€“Â¾â€™Â©â€˜ÃŒ&quot; w:h-ansi=&quot;Cambria Math&quot;/&gt;&lt;wx:font wx:val=&quot;Cambria Math&quot;/&gt;&lt;w:noProof/&gt;&lt;w:color w:val=&quot;000000&quot;/&gt;&lt;w:lang w:fareast=&quot;JA&quot;/&gt;&lt;/w:rPr&gt;&lt;m:t&gt;max&lt;/m:t&gt;&lt;/m:r&gt;&lt;/m:e&gt;&lt;m:lim/&gt;&lt;/m:limLow&gt;&lt;/m:fName&gt;&lt;m:e&gt;&lt;m:d&gt;&lt;m:dPr&gt;&lt;m:ctrlPr&gt;&lt;w:rPr&gt;&lt;w:rFonts w:ascii=&quot;Cambria Math&quot; w:fareast=&quot;ÂÃ—â€“Â¾â€™Â©â€˜ÃŒ&quot; w:h-ansi=&quot;Cambria Math&quot;/&gt;&lt;wx:font wx:val=&quot;Cambria Math&quot;/&gt;&lt;w:color w:val=&quot;000000&quot;/&gt;&lt;w:lang w:fareast=&quot;JA&quot;/&gt;&lt;/w:rPr&gt;&lt;/m:ctrlPr&gt;&lt;/m:dPr&gt;&lt;m:e&gt;&lt;m:sSub&gt;&lt;m:sSubPr&gt;&lt;m:ctrlPr&gt;&lt;w:rPr&gt;&lt;w:rFonts w:ascii=&quot;Cambria Math&quot; w:fareast=&quot;ÂÃ—â€“Â¾â€™Â©â€˜ÃŒ&quot; w:h-ansi=&quot;Cambria Math&quot;/&gt;&lt;wx:font wx:val=&quot;Cambria Math&quot;/&gt;&lt;w:color w:val=&quot;000000&quot;/&gt;&lt;w:lang w:fareast=&quot;JA&quot;/&gt;&lt;/w:rPr&gt;&lt;/m:ctrlPr&gt;&lt;/m:sSubPr&gt;&lt;m:e&gt;&lt;m:acc&gt;&lt;m:accPr&gt;&lt;m:chr m:val=&quot;Ì…&quot;/&gt;&lt;m:ctrlPr&gt;&lt;w:rPr&gt;&lt;w:rFonts w:ascii=&quot;Cambria Math&quot; w:fareast=&quot;ÂÃ—â€“Â¾â€™Â©â€˜ÃŒ&quot; w:h-ansi=&quot;Cambria Math&quot;/&gt;&lt;wx:font wx:val=&quot;Cambria Math&quot;/&gt;&lt;w:color w:val=&quot;000000&quot;/&gt;&lt;w:lang w:fareast=&quot;JA&quot;/&gt;&lt;/w:rPr&gt;&lt;/m:ctrlPr&gt;&lt;/m:accPr&gt;&lt;m:e&gt;&lt;m:r&gt;&lt;w:rPr&gt;&lt;w:rFonts w:ascii=&quot;Cambria Math&quot; w:fareast=&quot;ÂÃ—â€“Â¾â€™Â©â€˜ÃŒ&quot; w:h-ansi=&quot;Cambria Math&quot;/&gt;&lt;wx:font wx:val=&quot;Cambria Math&quot;/&gt;&lt;w:i/&gt;&lt;w:noProof/&gt;&lt;w:color w:val=&quot;000000&quot;/&gt;&lt;w:lang w:fareast=&quot;JA&quot;/&gt;&lt;/w:rPr&gt;&lt;m:t&gt;EVM&lt;/m:t&gt;&lt;/m:r&gt;&lt;/m:e&gt;&lt;/m:acc&gt;&lt;/m:e&gt;&lt;m:sub&gt;&lt;m:r&gt;&lt;m:rPr&gt;&lt;m:nor/&gt;&lt;/m:rPr&gt;&lt;w:rPr&gt;&lt;w:rFonts w:fareast=&quot;ÂÃ—â€“Â¾â€™Â©â€˜ÃŒ&quot;/&gt;&lt;w:noProof/&gt;&lt;w:color w:val=&quot;000000&quot;/&gt;&lt;w:lang w:fareast=&quot;JA&quot;/&gt;&lt;/w:rPr&gt;&lt;m:t&gt;frame,l&lt;/m:t&gt;&lt;/m:r&gt;&lt;/m:sub&gt;&lt;/m:sSub&gt;&lt;m:r&gt;&lt;m:rPr&gt;&lt;m:sty m:val=&quot;p&quot;/&gt;&lt;/m:rPr&gt;&lt;w:rPr&gt;&lt;w:rFonts w:ascii=&quot;Cambria Math&quot; w:fareast=&quot;ÂÃ—â€“Â¾â€™Â©â€˜ÃŒ&quot; w:h-ansi=&quot;Cambria Math&quot;/&gt;&lt;wx:font wx:val=&quot;Cambria Math&quot;/&gt;&lt;w:color w:val=&quot;000000&quot;/&gt;&lt;w:lang w:fareast=&quot;JA&quot;/&gt;&lt;/w:rPr&gt;&lt;m:t&gt;,&lt;/m:t&gt;&lt;/m:r&gt;&lt;m:sSub&gt;&lt;m:sSubPr&gt;&lt;m:ctrlPr&gt;&lt;w:rPr&gt;&lt;w:rFonts w:ascii=&quot;Cambria Math&quot; w:fareast=&quot;ÂÃ—â€“Â¾â€™Â©â€˜ÃŒ&quot; w:h-ansi=&quot;Cambria Math&quot;/&gt;&lt;wx:font wx:val=&quot;Cambria Math&quot;/&gt;&lt;w:color w:val=&quot;000000&quot;/&gt;&lt;w:lang w:fareast=&quot;JA&quot;/&gt;&lt;/w:rPr&gt;&lt;/m:ctrlPr&gt;&lt;/m:sSubPr&gt;&lt;m:e&gt;&lt;m:acc&gt;&lt;m:accPr&gt;&lt;m:chr m:val=&quot;Ì…&quot;/&gt;&lt;m:ctrlPr&gt;&lt;w:rPr&gt;&lt;w:rFonts w:ascii=&quot;Cambria Math&quot; w:fareast=&quot;ÂÃ—â€“Â¾â€™Â©â€˜ÃŒ&quot; w:h-ansi=&quot;Cambria Math&quot;/&gt;&lt;wx:font wx:val=&quot;Cambria Math&quot;/&gt;&lt;w:color w:val=&quot;000000&quot;/&gt;&lt;w:lang w:fareast=&quot;JA&quot;/&gt;&lt;/w:rPr&gt;&lt;/m:ctrlPr&gt;&lt;/m:accPr&gt;&lt;m:e&gt;&lt;m:r&gt;&lt;w:rPr&gt;&lt;w:rFonts w:ascii=&quot;Cambria Math&quot; w:fareast=&quot;ÂÃ—â€“Â¾â€™Â©â€˜ÃŒ&quot; w:h-ansi=&quot;Cambria Math&quot;/&gt;&lt;wx:font wx:val=&quot;Cambria Math&quot;/&gt;&lt;w:i/&gt;&lt;w:noProof/&gt;&lt;w:color w:val=&quot;000000&quot;/&gt;&lt;w:lang w:fareast=&quot;JA&quot;/&gt;&lt;/w:rPr&gt;&lt;m:t&gt;EVM&lt;/m:t&gt;&lt;/m:r&gt;&lt;/m:e&gt;&lt;/m:acc&gt;&lt;/m:e&gt;&lt;m:sub&gt;&lt;m:r&gt;&lt;m:rPr&gt;&lt;m:nor/&gt;&lt;/m:rPr&gt;&lt;w:rPr&gt;&lt;w:rFonts w:fareast=&quot;ÂÃ—â€“Â¾â€™Â©â€˜ÃŒ&quot;/&gt;&lt;w:noProof/&gt;&lt;w:color w:val=&quot;000000&quot;/&gt;&lt;w:lang w:fareast=&quot;JA&quot;/&gt;&lt;/w:rPr&gt;&lt;m:t&gt;frame,h&lt;/m:t&gt;&lt;/m:r&gt;&lt;/m:sub&gt;&lt;/m:sSub&gt;&lt;/m:e&gt;&lt;/m:d&gt;&lt;/m:e&gt;&lt;/m:fun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6" o:title="" chromakey="white"/>
          </v:shape>
        </w:pict>
      </w:r>
      <w:r>
        <w:rPr>
          <w:lang w:eastAsia="ja-JP"/>
        </w:rPr>
        <w:instrText xml:space="preserve"> </w:instrText>
      </w:r>
      <w:r>
        <w:rPr>
          <w:lang w:eastAsia="ja-JP"/>
        </w:rPr>
        <w:fldChar w:fldCharType="separate"/>
      </w:r>
      <w:r w:rsidR="00EF1A7F">
        <w:rPr>
          <w:position w:val="-12"/>
        </w:rPr>
        <w:pict w14:anchorId="290EC79C">
          <v:shape id="_x0000_i1249" type="#_x0000_t75" style="width:163.9pt;height: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1954&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21954&quot; wsp:rsidP=&quot;00A21954&quot;&gt;&lt;m:oMathPara&gt;&lt;m:oMath&gt;&lt;m:sSub&gt;&lt;m:sSubPr&gt;&lt;m:ctrlPr&gt;&lt;w:rPr&gt;&lt;w:rFonts w:ascii=&quot;Cambria Math&quot; w:fareast=&quot;ÂÃ—â€“Â¾â€™Â©â€˜ÃŒ&quot; w:h-ansi=&quot;Cambria Math&quot;/&gt;&lt;wx:font wx:val=&quot;Cambria Math&quot;/&gt;&lt;w:color w:val=&quot;000000&quot;/&gt;&lt;w:lang w:fareast=&quot;JA&quot;/&gt;&lt;/w:rPr&gt;&lt;/m:ctrlPr&gt;&lt;/m:sSubPr&gt;&lt;m:e&gt;&lt;m:r&gt;&lt;w:rPr&gt;&lt;w:rFonts w:ascii=&quot;Cambria Math&quot; w:fareast=&quot;ÂÃ—â€“Â¾â€™Â©â€˜ÃŒ&quot; w:h-ansi=&quot;Cambria Math&quot;/&gt;&lt;wx:font wx:val=&quot;Cambria Math&quot;/&gt;&lt;w:i/&gt;&lt;w:color w:val=&quot;000000&quot;/&gt;&lt;w:lang w:fareast=&quot;JA&quot;/&gt;&lt;/w:rPr&gt;&lt;m:t&gt;EVM&lt;/m:t&gt;&lt;/m:r&gt;&lt;/m:e&gt;&lt;m:sub&gt;&lt;m:r&gt;&lt;m:rPr&gt;&lt;m:nor/&gt;&lt;/m:rPr&gt;&lt;w:rPr&gt;&lt;w:rFonts w:fareast=&quot;ÂÃ—â€“Â¾â€™Â©â€˜ÃŒ&quot;/&gt;&lt;w:noProof/&gt;&lt;w:color w:val=&quot;000000&quot;/&gt;&lt;w:lang w:fareast=&quot;JA&quot;/&gt;&lt;/w:rPr&gt;&lt;m:t&gt;frame&lt;/m:t&gt;&lt;/m:r&gt;&lt;/m:sub&gt;&lt;/m:sSub&gt;&lt;m:r&gt;&lt;m:rPr&gt;&lt;m:sty m:val=&quot;p&quot;/&gt;&lt;/m:rPr&gt;&lt;w:rPr&gt;&lt;w:rFonts w:ascii=&quot;Cambria Math&quot; w:fareast=&quot;ÂÃ—â€“Â¾â€™Â©â€˜ÃŒ&quot; w:h-ansi=&quot;Cambria Math&quot;/&gt;&lt;wx:font wx:val=&quot;Cambria Math&quot;/&gt;&lt;w:color w:val=&quot;000000&quot;/&gt;&lt;w:lang w:fareast=&quot;JA&quot;/&gt;&lt;/w:rPr&gt;&lt;m:t&gt;=&lt;/m:t&gt;&lt;/m:r&gt;&lt;m:func&gt;&lt;m:funcPr&gt;&lt;m:ctrlPr&gt;&lt;w:rPr&gt;&lt;w:rFonts w:ascii=&quot;Cambria Math&quot; w:fareast=&quot;ÂÃ—â€“Â¾â€™Â©â€˜ÃŒ&quot; w:h-ansi=&quot;Cambria Math&quot;/&gt;&lt;wx:font wx:val=&quot;Cambria Math&quot;/&gt;&lt;w:color w:val=&quot;000000&quot;/&gt;&lt;w:lang w:fareast=&quot;JA&quot;/&gt;&lt;/w:rPr&gt;&lt;/m:ctrlPr&gt;&lt;/m:funcPr&gt;&lt;m:fName&gt;&lt;m:limLow&gt;&lt;m:limLowPr&gt;&lt;m:ctrlPr&gt;&lt;w:rPr&gt;&lt;w:rFonts w:ascii=&quot;Cambria Math&quot; w:fareast=&quot;ÂÃ—â€“Â¾â€™Â©â€˜ÃŒ&quot; w:h-ansi=&quot;Cambria Math&quot;/&gt;&lt;wx:font wx:val=&quot;Cambria Math&quot;/&gt;&lt;w:color w:val=&quot;000000&quot;/&gt;&lt;w:lang w:fareast=&quot;JA&quot;/&gt;&lt;/w:rPr&gt;&lt;/m:ctrlPr&gt;&lt;/m:limLowPr&gt;&lt;m:e&gt;&lt;m:r&gt;&lt;m:rPr&gt;&lt;m:sty m:val=&quot;p&quot;/&gt;&lt;/m:rPr&gt;&lt;w:rPr&gt;&lt;w:rFonts w:ascii=&quot;Cambria Math&quot; w:fareast=&quot;ÂÃ—â€“Â¾â€™Â©â€˜ÃŒ&quot; w:h-ansi=&quot;Cambria Math&quot;/&gt;&lt;wx:font wx:val=&quot;Cambria Math&quot;/&gt;&lt;w:noProof/&gt;&lt;w:color w:val=&quot;000000&quot;/&gt;&lt;w:lang w:fareast=&quot;JA&quot;/&gt;&lt;/w:rPr&gt;&lt;m:t&gt;max&lt;/m:t&gt;&lt;/m:r&gt;&lt;/m:e&gt;&lt;m:lim/&gt;&lt;/m:limLow&gt;&lt;/m:fName&gt;&lt;m:e&gt;&lt;m:d&gt;&lt;m:dPr&gt;&lt;m:ctrlPr&gt;&lt;w:rPr&gt;&lt;w:rFonts w:ascii=&quot;Cambria Math&quot; w:fareast=&quot;ÂÃ—â€“Â¾â€™Â©â€˜ÃŒ&quot; w:h-ansi=&quot;Cambria Math&quot;/&gt;&lt;wx:font wx:val=&quot;Cambria Math&quot;/&gt;&lt;w:color w:val=&quot;000000&quot;/&gt;&lt;w:lang w:fareast=&quot;JA&quot;/&gt;&lt;/w:rPr&gt;&lt;/m:ctrlPr&gt;&lt;/m:dPr&gt;&lt;m:e&gt;&lt;m:sSub&gt;&lt;m:sSubPr&gt;&lt;m:ctrlPr&gt;&lt;w:rPr&gt;&lt;w:rFonts w:ascii=&quot;Cambria Math&quot; w:fareast=&quot;ÂÃ—â€“Â¾â€™Â©â€˜ÃŒ&quot; w:h-ansi=&quot;Cambria Math&quot;/&gt;&lt;wx:font wx:val=&quot;Cambria Math&quot;/&gt;&lt;w:color w:val=&quot;000000&quot;/&gt;&lt;w:lang w:fareast=&quot;JA&quot;/&gt;&lt;/w:rPr&gt;&lt;/m:ctrlPr&gt;&lt;/m:sSubPr&gt;&lt;m:e&gt;&lt;m:acc&gt;&lt;m:accPr&gt;&lt;m:chr m:val=&quot;Ì…&quot;/&gt;&lt;m:ctrlPr&gt;&lt;w:rPr&gt;&lt;w:rFonts w:ascii=&quot;Cambria Math&quot; w:fareast=&quot;ÂÃ—â€“Â¾â€™Â©â€˜ÃŒ&quot; w:h-ansi=&quot;Cambria Math&quot;/&gt;&lt;wx:font wx:val=&quot;Cambria Math&quot;/&gt;&lt;w:color w:val=&quot;000000&quot;/&gt;&lt;w:lang w:fareast=&quot;JA&quot;/&gt;&lt;/w:rPr&gt;&lt;/m:ctrlPr&gt;&lt;/m:accPr&gt;&lt;m:e&gt;&lt;m:r&gt;&lt;w:rPr&gt;&lt;w:rFonts w:ascii=&quot;Cambria Math&quot; w:fareast=&quot;ÂÃ—â€“Â¾â€™Â©â€˜ÃŒ&quot; w:h-ansi=&quot;Cambria Math&quot;/&gt;&lt;wx:font wx:val=&quot;Cambria Math&quot;/&gt;&lt;w:i/&gt;&lt;w:noProof/&gt;&lt;w:color w:val=&quot;000000&quot;/&gt;&lt;w:lang w:fareast=&quot;JA&quot;/&gt;&lt;/w:rPr&gt;&lt;m:t&gt;EVM&lt;/m:t&gt;&lt;/m:r&gt;&lt;/m:e&gt;&lt;/m:acc&gt;&lt;/m:e&gt;&lt;m:sub&gt;&lt;m:r&gt;&lt;m:rPr&gt;&lt;m:nor/&gt;&lt;/m:rPr&gt;&lt;w:rPr&gt;&lt;w:rFonts w:fareast=&quot;ÂÃ—â€“Â¾â€™Â©â€˜ÃŒ&quot;/&gt;&lt;w:noProof/&gt;&lt;w:color w:val=&quot;000000&quot;/&gt;&lt;w:lang w:fareast=&quot;JA&quot;/&gt;&lt;/w:rPr&gt;&lt;m:t&gt;frame,l&lt;/m:t&gt;&lt;/m:r&gt;&lt;/m:sub&gt;&lt;/m:sSub&gt;&lt;m:r&gt;&lt;m:rPr&gt;&lt;m:sty m:val=&quot;p&quot;/&gt;&lt;/m:rPr&gt;&lt;w:rPr&gt;&lt;w:rFonts w:ascii=&quot;Cambria Math&quot; w:fareast=&quot;ÂÃ—â€“Â¾â€™Â©â€˜ÃŒ&quot; w:h-ansi=&quot;Cambria Math&quot;/&gt;&lt;wx:font wx:val=&quot;Cambria Math&quot;/&gt;&lt;w:color w:val=&quot;000000&quot;/&gt;&lt;w:lang w:fareast=&quot;JA&quot;/&gt;&lt;/w:rPr&gt;&lt;m:t&gt;,&lt;/m:t&gt;&lt;/m:r&gt;&lt;m:sSub&gt;&lt;m:sSubPr&gt;&lt;m:ctrlPr&gt;&lt;w:rPr&gt;&lt;w:rFonts w:ascii=&quot;Cambria Math&quot; w:fareast=&quot;ÂÃ—â€“Â¾â€™Â©â€˜ÃŒ&quot; w:h-ansi=&quot;Cambria Math&quot;/&gt;&lt;wx:font wx:val=&quot;Cambria Math&quot;/&gt;&lt;w:color w:val=&quot;000000&quot;/&gt;&lt;w:lang w:fareast=&quot;JA&quot;/&gt;&lt;/w:rPr&gt;&lt;/m:ctrlPr&gt;&lt;/m:sSubPr&gt;&lt;m:e&gt;&lt;m:acc&gt;&lt;m:accPr&gt;&lt;m:chr m:val=&quot;Ì…&quot;/&gt;&lt;m:ctrlPr&gt;&lt;w:rPr&gt;&lt;w:rFonts w:ascii=&quot;Cambria Math&quot; w:fareast=&quot;ÂÃ—â€“Â¾â€™Â©â€˜ÃŒ&quot; w:h-ansi=&quot;Cambria Math&quot;/&gt;&lt;wx:font wx:val=&quot;Cambria Math&quot;/&gt;&lt;w:color w:val=&quot;000000&quot;/&gt;&lt;w:lang w:fareast=&quot;JA&quot;/&gt;&lt;/w:rPr&gt;&lt;/m:ctrlPr&gt;&lt;/m:accPr&gt;&lt;m:e&gt;&lt;m:r&gt;&lt;w:rPr&gt;&lt;w:rFonts w:ascii=&quot;Cambria Math&quot; w:fareast=&quot;ÂÃ—â€“Â¾â€™Â©â€˜ÃŒ&quot; w:h-ansi=&quot;Cambria Math&quot;/&gt;&lt;wx:font wx:val=&quot;Cambria Math&quot;/&gt;&lt;w:i/&gt;&lt;w:noProof/&gt;&lt;w:color w:val=&quot;000000&quot;/&gt;&lt;w:lang w:fareast=&quot;JA&quot;/&gt;&lt;/w:rPr&gt;&lt;m:t&gt;EVM&lt;/m:t&gt;&lt;/m:r&gt;&lt;/m:e&gt;&lt;/m:acc&gt;&lt;/m:e&gt;&lt;m:sub&gt;&lt;m:r&gt;&lt;m:rPr&gt;&lt;m:nor/&gt;&lt;/m:rPr&gt;&lt;w:rPr&gt;&lt;w:rFonts w:fareast=&quot;ÂÃ—â€“Â¾â€™Â©â€˜ÃŒ&quot;/&gt;&lt;w:noProof/&gt;&lt;w:color w:val=&quot;000000&quot;/&gt;&lt;w:lang w:fareast=&quot;JA&quot;/&gt;&lt;/w:rPr&gt;&lt;m:t&gt;frame,h&lt;/m:t&gt;&lt;/m:r&gt;&lt;/m:sub&gt;&lt;/m:sSub&gt;&lt;/m:e&gt;&lt;/m:d&gt;&lt;/m:e&gt;&lt;/m:fun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6" o:title="" chromakey="white"/>
          </v:shape>
        </w:pict>
      </w:r>
      <w:r>
        <w:rPr>
          <w:lang w:eastAsia="ja-JP"/>
        </w:rPr>
        <w:fldChar w:fldCharType="end"/>
      </w:r>
    </w:p>
    <w:p w14:paraId="43B99AD5" w14:textId="77777777" w:rsidR="004D3FFD" w:rsidRDefault="002C252C">
      <w:pPr>
        <w:rPr>
          <w:color w:val="000000"/>
          <w:lang w:eastAsia="ko-KR"/>
        </w:rPr>
      </w:pPr>
      <w:r>
        <w:rPr>
          <w:color w:val="000000"/>
          <w:lang w:eastAsia="ja-JP"/>
        </w:rPr>
        <w:t xml:space="preserve">In order to unite at least </w:t>
      </w:r>
      <w:r>
        <w:rPr>
          <w:color w:val="000000"/>
          <w:lang w:eastAsia="ja-JP"/>
        </w:rPr>
        <w:fldChar w:fldCharType="begin"/>
      </w:r>
      <w:r>
        <w:rPr>
          <w:color w:val="000000"/>
          <w:lang w:eastAsia="ja-JP"/>
        </w:rPr>
        <w:instrText xml:space="preserve"> QUOTE </w:instrText>
      </w:r>
      <w:r w:rsidR="00EF1A7F">
        <w:rPr>
          <w:position w:val="-5"/>
        </w:rPr>
        <w:pict w14:anchorId="370C758D">
          <v:shape id="_x0000_i1250" type="#_x0000_t75" style="width:14.2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05B7&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B05B7&quot; wsp:rsidP=&quot;000B05B7&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d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Pr>
          <w:color w:val="000000"/>
          <w:lang w:eastAsia="ja-JP"/>
        </w:rPr>
        <w:instrText xml:space="preserve"> </w:instrText>
      </w:r>
      <w:r>
        <w:rPr>
          <w:color w:val="000000"/>
          <w:lang w:eastAsia="ja-JP"/>
        </w:rPr>
        <w:fldChar w:fldCharType="separate"/>
      </w:r>
      <w:r w:rsidR="00EF1A7F">
        <w:rPr>
          <w:position w:val="-5"/>
        </w:rPr>
        <w:pict w14:anchorId="74067FCE">
          <v:shape id="_x0000_i1251" type="#_x0000_t75" style="width:14.2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05B7&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0B05B7&quot; wsp:rsidP=&quot;000B05B7&quot;&gt;&lt;m:oMathPara&gt;&lt;m:oMath&gt;&lt;m:sSub&gt;&lt;m:sSubPr&gt;&lt;m:ctrlPr&gt;&lt;w:rPr&gt;&lt;w:rFonts w:ascii=&quot;Cambria Math&quot; w:fareast=&quot;Osaka&quot; w:h-ansi=&quot;Cambria Math&quot;/&gt;&lt;wx:font wx:val=&quot;Cambria Math&quot;/&gt;&lt;w:i/&gt;&lt;w:color w:val=&quot;000000&quot;/&gt;&lt;w:lang w:fareast=&quot;JA&quot;/&gt;&lt;/w:rPr&gt;&lt;/m:ctrlPr&gt;&lt;/m:sSubPr&gt;&lt;m:e&gt;&lt;m:r&gt;&lt;w:rPr&gt;&lt;w:rFonts w:ascii=&quot;Cambria Math&quot; w:fareast=&quot;Osaka&quot; w:h-ansi=&quot;Cambria Math&quot;/&gt;&lt;wx:font wx:val=&quot;Cambria Math&quot;/&gt;&lt;w:i/&gt;&lt;w:color w:val=&quot;000000&quot;/&gt;&lt;w:lang w:fareast=&quot;JA&quot;/&gt;&lt;/w:rPr&gt;&lt;m:t&gt;N&lt;/m:t&gt;&lt;/m:r&gt;&lt;/m:e&gt;&lt;m:sub&gt;&lt;m:r&gt;&lt;w:rPr&gt;&lt;w:rFonts w:ascii=&quot;Cambria Math&quot; w:fareast=&quot;Osaka&quot; w:h-ansi=&quot;Cambria Math&quot;/&gt;&lt;wx:font wx:val=&quot;Cambria Math&quot;/&gt;&lt;w:i/&gt;&lt;w:color w:val=&quot;000000&quot;/&gt;&lt;w:lang w:fareast=&quot;JA&quot;/&gt;&lt;/w:rPr&gt;&lt;m:t&gt;dl&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Pr>
          <w:color w:val="000000"/>
          <w:lang w:eastAsia="ja-JP"/>
        </w:rPr>
        <w:fldChar w:fldCharType="end"/>
      </w:r>
      <w:r>
        <w:rPr>
          <w:color w:val="000000"/>
          <w:lang w:eastAsia="ja-JP"/>
        </w:rPr>
        <w:t xml:space="preserve"> slots, consider the minimum integer number of 10 ms measurement intervals, where </w:t>
      </w:r>
      <w:r>
        <w:rPr>
          <w:color w:val="000000"/>
          <w:lang w:eastAsia="ko-KR"/>
        </w:rPr>
        <w:fldChar w:fldCharType="begin"/>
      </w:r>
      <w:r>
        <w:rPr>
          <w:color w:val="000000"/>
          <w:lang w:eastAsia="ko-KR"/>
        </w:rPr>
        <w:instrText xml:space="preserve"> QUOTE </w:instrText>
      </w:r>
      <w:r w:rsidR="00EF1A7F">
        <w:rPr>
          <w:position w:val="-6"/>
        </w:rPr>
        <w:pict w14:anchorId="3861FD05">
          <v:shape id="_x0000_i1252" type="#_x0000_t75" style="width:29.25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57E&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45757E&quot; wsp:rsidP=&quot;0045757E&quot;&gt;&lt;m:oMathPara&gt;&lt;m:oMath&gt;&lt;m:sSub&gt;&lt;m:sSubPr&gt;&lt;m:ctrlPr&gt;&lt;w:rPr&gt;&lt;w:rFonts w:ascii=&quot;Cambria Math&quot; w:h-ansi=&quot;Cambria Math&quot;/&gt;&lt;wx:font wx:val=&quot;Cambria Math&quot;/&gt;&lt;w:i/&gt;&lt;w:color w:val=&quot;000000&quot;/&gt;&lt;w:lang w:fareast=&quot;KO&quot;/&gt;&lt;/w:rPr&gt;&lt;/m:ctrlPr&gt;&lt;/m:sSubPr&gt;&lt;m:e&gt;&lt;m:r&gt;&lt;w:rPr&gt;&lt;w:rFonts w:ascii=&quot;Cambria Math&quot; w:h-ansi=&quot;Cambria Math&quot;/&gt;&lt;wx:font wx:val=&quot;Cambria Math&quot;/&gt;&lt;w:i/&gt;&lt;w:color w:val=&quot;000000&quot;/&gt;&lt;w:lang w:fareast=&quot;KO&quot;/&gt;&lt;/w:rPr&gt;&lt;m:t&gt;N&lt;/m:t&gt;&lt;/m:r&gt;&lt;/m:e&gt;&lt;m:sub&gt;&lt;m:r&gt;&lt;w:rPr&gt;&lt;w:rFonts w:ascii=&quot;Cambria Math&quot; w:h-ansi=&quot;Cambria Math&quot;/&gt;&lt;wx:font wx:val=&quot;Cambria Math&quot;/&gt;&lt;w:i/&gt;&lt;w:color w:val=&quot;000000&quot;/&gt;&lt;w:lang w:fareast=&quot;KO&quot;/&gt;&lt;/w:rPr&gt;&lt;m:t&gt;frame&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7" o:title="" chromakey="white"/>
          </v:shape>
        </w:pict>
      </w:r>
      <w:r>
        <w:rPr>
          <w:color w:val="000000"/>
          <w:lang w:eastAsia="ko-KR"/>
        </w:rPr>
        <w:instrText xml:space="preserve"> </w:instrText>
      </w:r>
      <w:r>
        <w:rPr>
          <w:color w:val="000000"/>
          <w:lang w:eastAsia="ko-KR"/>
        </w:rPr>
        <w:fldChar w:fldCharType="separate"/>
      </w:r>
      <w:r w:rsidR="00EF1A7F">
        <w:rPr>
          <w:position w:val="-6"/>
        </w:rPr>
        <w:pict w14:anchorId="223473F9">
          <v:shape id="_x0000_i1253" type="#_x0000_t75" style="width:29.25pt;height:11.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57E&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45757E&quot; wsp:rsidP=&quot;0045757E&quot;&gt;&lt;m:oMathPara&gt;&lt;m:oMath&gt;&lt;m:sSub&gt;&lt;m:sSubPr&gt;&lt;m:ctrlPr&gt;&lt;w:rPr&gt;&lt;w:rFonts w:ascii=&quot;Cambria Math&quot; w:h-ansi=&quot;Cambria Math&quot;/&gt;&lt;wx:font wx:val=&quot;Cambria Math&quot;/&gt;&lt;w:i/&gt;&lt;w:color w:val=&quot;000000&quot;/&gt;&lt;w:lang w:fareast=&quot;KO&quot;/&gt;&lt;/w:rPr&gt;&lt;/m:ctrlPr&gt;&lt;/m:sSubPr&gt;&lt;m:e&gt;&lt;m:r&gt;&lt;w:rPr&gt;&lt;w:rFonts w:ascii=&quot;Cambria Math&quot; w:h-ansi=&quot;Cambria Math&quot;/&gt;&lt;wx:font wx:val=&quot;Cambria Math&quot;/&gt;&lt;w:i/&gt;&lt;w:color w:val=&quot;000000&quot;/&gt;&lt;w:lang w:fareast=&quot;KO&quot;/&gt;&lt;/w:rPr&gt;&lt;m:t&gt;N&lt;/m:t&gt;&lt;/m:r&gt;&lt;/m:e&gt;&lt;m:sub&gt;&lt;m:r&gt;&lt;w:rPr&gt;&lt;w:rFonts w:ascii=&quot;Cambria Math&quot; w:h-ansi=&quot;Cambria Math&quot;/&gt;&lt;wx:font wx:val=&quot;Cambria Math&quot;/&gt;&lt;w:i/&gt;&lt;w:color w:val=&quot;000000&quot;/&gt;&lt;w:lang w:fareast=&quot;KO&quot;/&gt;&lt;/w:rPr&gt;&lt;m:t&gt;frame&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7" o:title="" chromakey="white"/>
          </v:shape>
        </w:pict>
      </w:r>
      <w:r>
        <w:rPr>
          <w:color w:val="000000"/>
          <w:lang w:eastAsia="ko-KR"/>
        </w:rPr>
        <w:fldChar w:fldCharType="end"/>
      </w:r>
      <w:r>
        <w:rPr>
          <w:color w:val="000000"/>
          <w:lang w:eastAsia="ko-KR"/>
        </w:rPr>
        <w:t xml:space="preserve"> is determined by</w:t>
      </w:r>
    </w:p>
    <w:p w14:paraId="4275C022" w14:textId="77777777" w:rsidR="004D3FFD" w:rsidRDefault="002C252C" w:rsidP="00454843">
      <w:pPr>
        <w:pStyle w:val="EQ"/>
        <w:rPr>
          <w:lang w:eastAsia="ko-KR"/>
        </w:rPr>
      </w:pPr>
      <w:r>
        <w:rPr>
          <w:lang w:eastAsia="ja-JP"/>
        </w:rPr>
        <w:tab/>
      </w:r>
      <w:r>
        <w:rPr>
          <w:lang w:eastAsia="ko-KR"/>
        </w:rPr>
        <w:fldChar w:fldCharType="begin"/>
      </w:r>
      <w:r>
        <w:rPr>
          <w:lang w:eastAsia="ko-KR"/>
        </w:rPr>
        <w:instrText xml:space="preserve"> QUOTE </w:instrText>
      </w:r>
      <w:r w:rsidR="00EF1A7F">
        <w:rPr>
          <w:position w:val="-15"/>
        </w:rPr>
        <w:pict w14:anchorId="5151D20D">
          <v:shape id="_x0000_i1254" type="#_x0000_t75" style="width:80.65pt;height:22.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C668F&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C668F&quot; wsp:rsidP=&quot;00AC668F&quot;&gt;&lt;m:oMathPara&gt;&lt;m:oMath&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frame&lt;/m:t&gt;&lt;/m:r&gt;&lt;/m:sub&gt;&lt;/m:sSub&gt;&lt;m:r&gt;&lt;m:rPr&gt;&lt;m:sty m:val=&quot;p&quot;/&gt;&lt;/m:rPr&gt;&lt;w:rPr&gt;&lt;w:rFonts w:ascii=&quot;Cambria Math&quot; w:h-ansi=&quot;Cambria Math&quot;/&gt;&lt;wx:font wx:val=&quot;Cambria Math&quot;/&gt;&lt;w:noProof/&gt;&lt;w:color w:val=&quot;000000&quot;/&gt;&lt;w:lang w:fareast=&quot;KO&quot;/&gt;&lt;/w:rPr&gt;&lt;m:t&gt;=&lt;/m:t&gt;&lt;/m:r&gt;&lt;m:d&gt;&lt;m:dPr&gt;&lt;m:begChr m:val=&quot;âŒˆ&quot;/&gt;&lt;m:endChr m:val=&quot;âŒ‰&quot;/&gt;&lt;m:ctrlPr&gt;&lt;w:rPr&gt;&lt;w:rFonts w:ascii=&quot;Cambria Math&quot; w:h-ansi=&quot;Cambria Math&quot;/&gt;&lt;wx:font wx:val=&quot;Cambria Math&quot;/&gt;&lt;w:noProof/&gt;&lt;w:color w:val=&quot;000000&quot;/&gt;&lt;w:lang w:fareast=&quot;KO&quot;/&gt;&lt;/w:rPr&gt;&lt;/m:ctrlPr&gt;&lt;/m:dPr&gt;&lt;m:e&gt;&lt;m:f&gt;&lt;m:fPr&gt;&lt;m:ctrlPr&gt;&lt;w:rPr&gt;&lt;w:rFonts w:ascii=&quot;Cambria Math&quot; w:h-ansi=&quot;Cambria Math&quot;/&gt;&lt;wx:font wx:val=&quot;Cambria Math&quot;/&gt;&lt;w:noProof/&gt;&lt;w:color w:val=&quot;000000&quot;/&gt;&lt;w:lang w:fareast=&quot;KO&quot;/&gt;&lt;/w:rPr&gt;&lt;/m:ctrlPr&gt;&lt;/m:fPr&gt;&lt;m:num&gt;&lt;m:r&gt;&lt;m:rPr&gt;&lt;m:sty m:val=&quot;p&quot;/&gt;&lt;/m:rPr&gt;&lt;w:rPr&gt;&lt;w:rFonts w:ascii=&quot;Cambria Math&quot; w:h-ansi=&quot;Cambria Math&quot;/&gt;&lt;wx:font wx:val=&quot;Cambria Math&quot;/&gt;&lt;w:noProof/&gt;&lt;w:color w:val=&quot;000000&quot;/&gt;&lt;w:lang w:fareast=&quot;KO&quot;/&gt;&lt;/w:rPr&gt;&lt;m:t&gt;10Ã—&lt;/m:t&gt;&lt;/m:r&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slot&lt;/m:t&gt;&lt;/m:r&gt;&lt;/m:sub&gt;&lt;/m:sSub&gt;&lt;/m:num&gt;&lt;m:den&gt;&lt;m:sSubSup&gt;&lt;m:sSubSupPr&gt;&lt;m:ctrlPr&gt;&lt;w:rPr&gt;&lt;w:rFonts w:ascii=&quot;Cambria Math&quot; w:h-ansi=&quot;Cambria Math&quot;/&gt;&lt;wx:font wx:val=&quot;Cambria Math&quot;/&gt;&lt;w:noProof/&gt;&lt;w:color w:val=&quot;000000&quot;/&gt;&lt;w:lang w:fareast=&quot;KO&quot;/&gt;&lt;/w:rPr&gt;&lt;/m:ctrlPr&gt;&lt;/m:sSubSup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dl&lt;/m:t&gt;&lt;/m:r&gt;&lt;/m:sub&gt;&lt;m:sup&gt;&lt;m:r&gt;&lt;w:rPr&gt;&lt;w:rFonts w:ascii=&quot;Cambria Math&quot; w:h-ansi=&quot;Cambria Math&quot;/&gt;&lt;wx:font wx:val=&quot;Cambria Math&quot;/&gt;&lt;w:i/&gt;&lt;w:noProof/&gt;&lt;w:color w:val=&quot;000000&quot;/&gt;&lt;w:lang w:fareast=&quot;KO&quot;/&gt;&lt;/w:rPr&gt;&lt;m:t&gt;TDD&lt;/m:t&gt;&lt;/m:r&gt;&lt;/m:sup&gt;&lt;/m:sSubSup&gt;&lt;/m:den&gt;&lt;/m:f&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8" o:title="" chromakey="white"/>
          </v:shape>
        </w:pict>
      </w:r>
      <w:r>
        <w:rPr>
          <w:lang w:eastAsia="ko-KR"/>
        </w:rPr>
        <w:instrText xml:space="preserve"> </w:instrText>
      </w:r>
      <w:r>
        <w:rPr>
          <w:lang w:eastAsia="ko-KR"/>
        </w:rPr>
        <w:fldChar w:fldCharType="separate"/>
      </w:r>
      <w:r w:rsidR="00EF1A7F">
        <w:rPr>
          <w:position w:val="-15"/>
        </w:rPr>
        <w:pict w14:anchorId="4AF41836">
          <v:shape id="_x0000_i1255" type="#_x0000_t75" style="width:80.65pt;height:22.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C668F&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AC668F&quot; wsp:rsidP=&quot;00AC668F&quot;&gt;&lt;m:oMathPara&gt;&lt;m:oMath&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frame&lt;/m:t&gt;&lt;/m:r&gt;&lt;/m:sub&gt;&lt;/m:sSub&gt;&lt;m:r&gt;&lt;m:rPr&gt;&lt;m:sty m:val=&quot;p&quot;/&gt;&lt;/m:rPr&gt;&lt;w:rPr&gt;&lt;w:rFonts w:ascii=&quot;Cambria Math&quot; w:h-ansi=&quot;Cambria Math&quot;/&gt;&lt;wx:font wx:val=&quot;Cambria Math&quot;/&gt;&lt;w:noProof/&gt;&lt;w:color w:val=&quot;000000&quot;/&gt;&lt;w:lang w:fareast=&quot;KO&quot;/&gt;&lt;/w:rPr&gt;&lt;m:t&gt;=&lt;/m:t&gt;&lt;/m:r&gt;&lt;m:d&gt;&lt;m:dPr&gt;&lt;m:begChr m:val=&quot;âŒˆ&quot;/&gt;&lt;m:endChr m:val=&quot;âŒ‰&quot;/&gt;&lt;m:ctrlPr&gt;&lt;w:rPr&gt;&lt;w:rFonts w:ascii=&quot;Cambria Math&quot; w:h-ansi=&quot;Cambria Math&quot;/&gt;&lt;wx:font wx:val=&quot;Cambria Math&quot;/&gt;&lt;w:noProof/&gt;&lt;w:color w:val=&quot;000000&quot;/&gt;&lt;w:lang w:fareast=&quot;KO&quot;/&gt;&lt;/w:rPr&gt;&lt;/m:ctrlPr&gt;&lt;/m:dPr&gt;&lt;m:e&gt;&lt;m:f&gt;&lt;m:fPr&gt;&lt;m:ctrlPr&gt;&lt;w:rPr&gt;&lt;w:rFonts w:ascii=&quot;Cambria Math&quot; w:h-ansi=&quot;Cambria Math&quot;/&gt;&lt;wx:font wx:val=&quot;Cambria Math&quot;/&gt;&lt;w:noProof/&gt;&lt;w:color w:val=&quot;000000&quot;/&gt;&lt;w:lang w:fareast=&quot;KO&quot;/&gt;&lt;/w:rPr&gt;&lt;/m:ctrlPr&gt;&lt;/m:fPr&gt;&lt;m:num&gt;&lt;m:r&gt;&lt;m:rPr&gt;&lt;m:sty m:val=&quot;p&quot;/&gt;&lt;/m:rPr&gt;&lt;w:rPr&gt;&lt;w:rFonts w:ascii=&quot;Cambria Math&quot; w:h-ansi=&quot;Cambria Math&quot;/&gt;&lt;wx:font wx:val=&quot;Cambria Math&quot;/&gt;&lt;w:noProof/&gt;&lt;w:color w:val=&quot;000000&quot;/&gt;&lt;w:lang w:fareast=&quot;KO&quot;/&gt;&lt;/w:rPr&gt;&lt;m:t&gt;10Ã—&lt;/m:t&gt;&lt;/m:r&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slot&lt;/m:t&gt;&lt;/m:r&gt;&lt;/m:sub&gt;&lt;/m:sSub&gt;&lt;/m:num&gt;&lt;m:den&gt;&lt;m:sSubSup&gt;&lt;m:sSubSupPr&gt;&lt;m:ctrlPr&gt;&lt;w:rPr&gt;&lt;w:rFonts w:ascii=&quot;Cambria Math&quot; w:h-ansi=&quot;Cambria Math&quot;/&gt;&lt;wx:font wx:val=&quot;Cambria Math&quot;/&gt;&lt;w:noProof/&gt;&lt;w:color w:val=&quot;000000&quot;/&gt;&lt;w:lang w:fareast=&quot;KO&quot;/&gt;&lt;/w:rPr&gt;&lt;/m:ctrlPr&gt;&lt;/m:sSubSup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dl&lt;/m:t&gt;&lt;/m:r&gt;&lt;/m:sub&gt;&lt;m:sup&gt;&lt;m:r&gt;&lt;w:rPr&gt;&lt;w:rFonts w:ascii=&quot;Cambria Math&quot; w:h-ansi=&quot;Cambria Math&quot;/&gt;&lt;wx:font wx:val=&quot;Cambria Math&quot;/&gt;&lt;w:i/&gt;&lt;w:noProof/&gt;&lt;w:color w:val=&quot;000000&quot;/&gt;&lt;w:lang w:fareast=&quot;KO&quot;/&gt;&lt;/w:rPr&gt;&lt;m:t&gt;TDD&lt;/m:t&gt;&lt;/m:r&gt;&lt;/m:sup&gt;&lt;/m:sSubSup&gt;&lt;/m:den&gt;&lt;/m:f&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8" o:title="" chromakey="white"/>
          </v:shape>
        </w:pict>
      </w:r>
      <w:r>
        <w:rPr>
          <w:lang w:eastAsia="ko-KR"/>
        </w:rPr>
        <w:fldChar w:fldCharType="end"/>
      </w:r>
    </w:p>
    <w:p w14:paraId="3A58C1A0" w14:textId="77777777" w:rsidR="004D3FFD" w:rsidRDefault="002C252C">
      <w:pPr>
        <w:rPr>
          <w:color w:val="000000"/>
          <w:lang w:eastAsia="ja-JP"/>
        </w:rPr>
      </w:pPr>
      <w:r>
        <w:rPr>
          <w:color w:val="000000"/>
          <w:lang w:eastAsia="ja-JP"/>
        </w:rPr>
        <w:t xml:space="preserve">And </w:t>
      </w:r>
      <w:r>
        <w:rPr>
          <w:color w:val="000000"/>
          <w:lang w:eastAsia="ja-JP"/>
        </w:rPr>
        <w:fldChar w:fldCharType="begin"/>
      </w:r>
      <w:r>
        <w:rPr>
          <w:color w:val="000000"/>
          <w:lang w:eastAsia="ja-JP"/>
        </w:rPr>
        <w:instrText xml:space="preserve"> QUOTE </w:instrText>
      </w:r>
      <w:r w:rsidR="00EF1A7F">
        <w:rPr>
          <w:position w:val="-5"/>
        </w:rPr>
        <w:pict w14:anchorId="1151A124">
          <v:shape id="_x0000_i1256" type="#_x0000_t75" style="width:38.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162&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D5162&quot; wsp:rsidP=&quot;007D5162&quot;&gt;&lt;m:oMathPara&gt;&lt;m:oMath&gt;&lt;m:sSub&gt;&lt;m:sSubPr&gt;&lt;m:ctrlPr&gt;&lt;w:rPr&gt;&lt;w:rFonts w:ascii=&quot;Cambria Math&quot; w:h-ansi=&quot;Cambria Math&quot;/&gt;&lt;wx:font wx:val=&quot;Cambria Math&quot;/&gt;&lt;w:i/&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slot&lt;/m:t&gt;&lt;/m:r&gt;&lt;/m:sub&gt;&lt;/m:sSub&gt;&lt;m:r&gt;&lt;w:rPr&gt;&lt;w:rFonts w:ascii=&quot;Cambria Math&quot; w:h-ansi=&quot;Cambria Math&quot;/&gt;&lt;wx:font wx:val=&quot;Cambria Math&quot;/&gt;&lt;w:i/&gt;&lt;w:color w:val=&quot;000000&quot;/&gt;&lt;w:lang w:fareast=&quot;JA&quot;/&gt;&lt;/w:rPr&gt;&lt;m:t&gt;=4&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9" o:title="" chromakey="white"/>
          </v:shape>
        </w:pict>
      </w:r>
      <w:r>
        <w:rPr>
          <w:color w:val="000000"/>
          <w:lang w:eastAsia="ja-JP"/>
        </w:rPr>
        <w:instrText xml:space="preserve"> </w:instrText>
      </w:r>
      <w:r>
        <w:rPr>
          <w:color w:val="000000"/>
          <w:lang w:eastAsia="ja-JP"/>
        </w:rPr>
        <w:fldChar w:fldCharType="separate"/>
      </w:r>
      <w:r w:rsidR="00EF1A7F">
        <w:rPr>
          <w:position w:val="-5"/>
        </w:rPr>
        <w:pict w14:anchorId="039FAD89">
          <v:shape id="_x0000_i1257" type="#_x0000_t75" style="width:38.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162&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7D5162&quot; wsp:rsidP=&quot;007D5162&quot;&gt;&lt;m:oMathPara&gt;&lt;m:oMath&gt;&lt;m:sSub&gt;&lt;m:sSubPr&gt;&lt;m:ctrlPr&gt;&lt;w:rPr&gt;&lt;w:rFonts w:ascii=&quot;Cambria Math&quot; w:h-ansi=&quot;Cambria Math&quot;/&gt;&lt;wx:font wx:val=&quot;Cambria Math&quot;/&gt;&lt;w:i/&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slot&lt;/m:t&gt;&lt;/m:r&gt;&lt;/m:sub&gt;&lt;/m:sSub&gt;&lt;m:r&gt;&lt;w:rPr&gt;&lt;w:rFonts w:ascii=&quot;Cambria Math&quot; w:h-ansi=&quot;Cambria Math&quot;/&gt;&lt;wx:font wx:val=&quot;Cambria Math&quot;/&gt;&lt;w:i/&gt;&lt;w:color w:val=&quot;000000&quot;/&gt;&lt;w:lang w:fareast=&quot;JA&quot;/&gt;&lt;/w:rPr&gt;&lt;m:t&gt;=4&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99" o:title="" chromakey="white"/>
          </v:shape>
        </w:pict>
      </w:r>
      <w:r>
        <w:rPr>
          <w:color w:val="000000"/>
          <w:lang w:eastAsia="ja-JP"/>
        </w:rPr>
        <w:fldChar w:fldCharType="end"/>
      </w:r>
      <w:r>
        <w:rPr>
          <w:color w:val="000000"/>
          <w:lang w:eastAsia="ja-JP"/>
        </w:rPr>
        <w:t xml:space="preserve"> for 60 kHz SCS and </w:t>
      </w:r>
      <w:r>
        <w:rPr>
          <w:color w:val="000000"/>
          <w:lang w:eastAsia="ja-JP"/>
        </w:rPr>
        <w:fldChar w:fldCharType="begin"/>
      </w:r>
      <w:r>
        <w:rPr>
          <w:color w:val="000000"/>
          <w:lang w:eastAsia="ja-JP"/>
        </w:rPr>
        <w:instrText xml:space="preserve"> QUOTE </w:instrText>
      </w:r>
      <w:r w:rsidR="00EF1A7F">
        <w:rPr>
          <w:position w:val="-5"/>
        </w:rPr>
        <w:pict w14:anchorId="1FD110E0">
          <v:shape id="_x0000_i1258" type="#_x0000_t75" style="width:38.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C4F28&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BC4F28&quot; wsp:rsidP=&quot;00BC4F28&quot;&gt;&lt;m:oMathPara&gt;&lt;m:oMath&gt;&lt;m:sSub&gt;&lt;m:sSubPr&gt;&lt;m:ctrlPr&gt;&lt;w:rPr&gt;&lt;w:rFonts w:ascii=&quot;Cambria Math&quot; w:h-ansi=&quot;Cambria Math&quot;/&gt;&lt;wx:font wx:val=&quot;Cambria Math&quot;/&gt;&lt;w:i/&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slot&lt;/m:t&gt;&lt;/m:r&gt;&lt;/m:sub&gt;&lt;/m:sSub&gt;&lt;m:r&gt;&lt;w:rPr&gt;&lt;w:rFonts w:ascii=&quot;Cambria Math&quot; w:h-ansi=&quot;Cambria Math&quot;/&gt;&lt;wx:font wx:val=&quot;Cambria Math&quot;/&gt;&lt;w:i/&gt;&lt;w:color w:val=&quot;000000&quot;/&gt;&lt;w:lang w:fareast=&quot;JA&quot;/&gt;&lt;/w:rPr&gt;&lt;m:t&gt;=8&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0" o:title="" chromakey="white"/>
          </v:shape>
        </w:pict>
      </w:r>
      <w:r>
        <w:rPr>
          <w:color w:val="000000"/>
          <w:lang w:eastAsia="ja-JP"/>
        </w:rPr>
        <w:instrText xml:space="preserve"> </w:instrText>
      </w:r>
      <w:r>
        <w:rPr>
          <w:color w:val="000000"/>
          <w:lang w:eastAsia="ja-JP"/>
        </w:rPr>
        <w:fldChar w:fldCharType="separate"/>
      </w:r>
      <w:r w:rsidR="00EF1A7F">
        <w:rPr>
          <w:position w:val="-5"/>
        </w:rPr>
        <w:pict w14:anchorId="32812C61">
          <v:shape id="_x0000_i1259" type="#_x0000_t75" style="width:38.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C4F28&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BC4F28&quot; wsp:rsidP=&quot;00BC4F28&quot;&gt;&lt;m:oMathPara&gt;&lt;m:oMath&gt;&lt;m:sSub&gt;&lt;m:sSubPr&gt;&lt;m:ctrlPr&gt;&lt;w:rPr&gt;&lt;w:rFonts w:ascii=&quot;Cambria Math&quot; w:h-ansi=&quot;Cambria Math&quot;/&gt;&lt;wx:font wx:val=&quot;Cambria Math&quot;/&gt;&lt;w:i/&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slot&lt;/m:t&gt;&lt;/m:r&gt;&lt;/m:sub&gt;&lt;/m:sSub&gt;&lt;m:r&gt;&lt;w:rPr&gt;&lt;w:rFonts w:ascii=&quot;Cambria Math&quot; w:h-ansi=&quot;Cambria Math&quot;/&gt;&lt;wx:font wx:val=&quot;Cambria Math&quot;/&gt;&lt;w:i/&gt;&lt;w:color w:val=&quot;000000&quot;/&gt;&lt;w:lang w:fareast=&quot;JA&quot;/&gt;&lt;/w:rPr&gt;&lt;m:t&gt;=8&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0" o:title="" chromakey="white"/>
          </v:shape>
        </w:pict>
      </w:r>
      <w:r>
        <w:rPr>
          <w:color w:val="000000"/>
          <w:lang w:eastAsia="ja-JP"/>
        </w:rPr>
        <w:fldChar w:fldCharType="end"/>
      </w:r>
      <w:r>
        <w:rPr>
          <w:color w:val="000000"/>
          <w:lang w:eastAsia="ja-JP"/>
        </w:rPr>
        <w:t xml:space="preserve"> for 120 kHz SCS.</w:t>
      </w:r>
    </w:p>
    <w:p w14:paraId="7A08F8D4" w14:textId="77777777" w:rsidR="004D3FFD" w:rsidRDefault="002C252C">
      <w:pPr>
        <w:rPr>
          <w:color w:val="000000"/>
          <w:lang w:eastAsia="ja-JP"/>
        </w:rPr>
      </w:pPr>
      <w:r>
        <w:rPr>
          <w:color w:val="000000"/>
          <w:lang w:eastAsia="ja-JP"/>
        </w:rPr>
        <w:t>Unite by RMS.</w:t>
      </w:r>
    </w:p>
    <w:p w14:paraId="453ED7D3" w14:textId="77777777" w:rsidR="004D3FFD" w:rsidRDefault="002C252C" w:rsidP="00454843">
      <w:pPr>
        <w:pStyle w:val="EQ"/>
        <w:rPr>
          <w:lang w:eastAsia="ko-KR"/>
        </w:rPr>
      </w:pPr>
      <w:r>
        <w:rPr>
          <w:lang w:eastAsia="ja-JP"/>
        </w:rPr>
        <w:tab/>
      </w:r>
      <w:r>
        <w:rPr>
          <w:lang w:eastAsia="ko-KR"/>
        </w:rPr>
        <w:fldChar w:fldCharType="begin"/>
      </w:r>
      <w:r>
        <w:rPr>
          <w:lang w:eastAsia="ko-KR"/>
        </w:rPr>
        <w:instrText xml:space="preserve"> QUOTE </w:instrText>
      </w:r>
      <w:r w:rsidR="00EF1A7F">
        <w:rPr>
          <w:position w:val="-18"/>
        </w:rPr>
        <w:pict w14:anchorId="20905843">
          <v:shape id="_x0000_i1260" type="#_x0000_t75" style="width:153.75pt;height:24.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687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6C6879&quot; wsp:rsidP=&quot;006C6879&quot;&gt;&lt;m:oMathPara&gt;&lt;m:oMath&gt;&lt;m:acc&gt;&lt;m:accPr&gt;&lt;m:chr m:val=&quot;Ì…&quot;/&gt;&lt;m:ctrlPr&gt;&lt;w:rPr&gt;&lt;w:rFonts w:ascii=&quot;Cambria Math&quot; w:fareast=&quot;ÂÃ—â€“Â¾â€™Â©â€˜ÃŒ&quot; w:h-ansi=&quot;Cambria Math&quot;/&gt;&lt;wx:font wx:val=&quot;Cambria Math&quot;/&gt;&lt;w:noProof/&gt;&lt;w:color w:val=&quot;000000&quot;/&gt;&lt;w:lang w:fareast=&quot;JA&quot;/&gt;&lt;/w:rPr&gt;&lt;/m:ctrlPr&gt;&lt;/m:accPr&gt;&lt;m:e&gt;&lt;m:r&gt;&lt;w:rPr&gt;&lt;w:rFonts w:ascii=&quot;Cambria Math&quot; w:fareast=&quot;ÂÃ—â€“Â¾â€™Â©â€˜ÃŒ&quot; w:h-ansi=&quot;Cambria Math&quot;/&gt;&lt;wx:font wx:val=&quot;Cambria Math&quot;/&gt;&lt;w:i/&gt;&lt;w:noProof/&gt;&lt;w:color w:val=&quot;000000&quot;/&gt;&lt;w:lang w:fareast=&quot;JA&quot;/&gt;&lt;/w:rPr&gt;&lt;m:t&gt;EVM&lt;/m:t&gt;&lt;/m:r&gt;&lt;/m:e&gt;&lt;/m:acc&gt;&lt;m:r&gt;&lt;m:rPr&gt;&lt;m:sty m:val=&quot;p&quot;/&gt;&lt;/m:rPr&gt;&lt;w:rPr&gt;&lt;w:rFonts w:ascii=&quot;Cambria Math&quot; w:fareast=&quot;ÂÃ—â€“Â¾â€™Â©â€˜ÃŒ&quot; w:h-ansi=&quot;Cambria Math&quot;/&gt;&lt;wx:font wx:val=&quot;Cambria Math&quot;/&gt;&lt;w:noProof/&gt;&lt;w:color w:val=&quot;000000&quot;/&gt;&lt;w:lang w:fareast=&quot;JA&quot;/&gt;&lt;/w:rPr&gt;&lt;m:t&gt;=&lt;/m:t&gt;&lt;/m:r&gt;&lt;m:rad&gt;&lt;m:radPr&gt;&lt;m:degHide m:val=&quot;1&quot;/&gt;&lt;m:ctrlPr&gt;&lt;w:rPr&gt;&lt;w:rFonts w:ascii=&quot;Cambria Math&quot; w:h-ansi=&quot;Cambria Math&quot;/&gt;&lt;wx:font wx:val=&quot;Cambria Math&quot;/&gt;&lt;w:noProof/&gt;&lt;w:color w:val=&quot;000000&quot;/&gt;&lt;w:lang w:fareast=&quot;KO&quot;/&gt;&lt;/w:rPr&gt;&lt;/m:ctrlPr&gt;&lt;/m:radPr&gt;&lt;m:deg/&gt;&lt;m:e&gt;&lt;m:f&gt;&lt;m:fPr&gt;&lt;m:ctrlPr&gt;&lt;w:rPr&gt;&lt;w:rFonts w:ascii=&quot;Cambria Math&quot; w:h-ansi=&quot;Cambria Math&quot;/&gt;&lt;wx:font wx:val=&quot;Cambria Math&quot;/&gt;&lt;w:noProof/&gt;&lt;w:color w:val=&quot;000000&quot;/&gt;&lt;w:lang w:fareast=&quot;KO&quot;/&gt;&lt;/w:rPr&gt;&lt;/m:ctrlPr&gt;&lt;/m:fPr&gt;&lt;m:num&gt;&lt;m:r&gt;&lt;m:rPr&gt;&lt;m:sty m:val=&quot;p&quot;/&gt;&lt;/m:rPr&gt;&lt;w:rPr&gt;&lt;w:rFonts w:ascii=&quot;Cambria Math&quot; w:h-ansi=&quot;Cambria Math&quot;/&gt;&lt;wx:font wx:val=&quot;Cambria Math&quot;/&gt;&lt;w:noProof/&gt;&lt;w:color w:val=&quot;000000&quot;/&gt;&lt;w:lang w:fareast=&quot;KO&quot;/&gt;&lt;/w:rPr&gt;&lt;m:t&gt;1&lt;/m:t&gt;&lt;/m:r&gt;&lt;/m:num&gt;&lt;m:den&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frame&lt;/m:t&gt;&lt;/m:r&gt;&lt;/m:sub&gt;&lt;/m:sSub&gt;&lt;/m:den&gt;&lt;/m:f&gt;&lt;m:nary&gt;&lt;m:naryPr&gt;&lt;m:chr m:val=&quot;âˆ‘&quot;/&gt;&lt;m:limLoc m:val=&quot;undOvr&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k&lt;/m:t&gt;&lt;/m:r&gt;&lt;m:r&gt;&lt;m:rPr&gt;&lt;m:sty m:val=&quot;p&quot;/&gt;&lt;/m:rPr&gt;&lt;w:rPr&gt;&lt;w:rFonts w:ascii=&quot;Cambria Math&quot; w:h-ansi=&quot;Cambria Math&quot;/&gt;&lt;wx:font wx:val=&quot;Cambria Math&quot;/&gt;&lt;w:noProof/&gt;&lt;w:color w:val=&quot;000000&quot;/&gt;&lt;w:lang w:fareast=&quot;KO&quot;/&gt;&lt;/w:rPr&gt;&lt;m:t&gt;=1&lt;/m:t&gt;&lt;/m:r&gt;&lt;/m:sub&gt;&lt;m:sup&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frame&lt;/m:t&gt;&lt;/m:r&gt;&lt;/m:sub&gt;&lt;/m:sSub&gt;&lt;/m:sup&gt;&lt;m:e&gt;&lt;m:sSubSup&gt;&lt;m:sSubSupPr&gt;&lt;m:ctrlPr&gt;&lt;w:rPr&gt;&lt;w:rFonts w:ascii=&quot;Cambria Math&quot; w:h-ansi=&quot;Cambria Math&quot;/&gt;&lt;wx:font wx:val=&quot;Cambria Math&quot;/&gt;&lt;w:noProof/&gt;&lt;w:color w:val=&quot;000000&quot;/&gt;&lt;w:lang w:fareast=&quot;KO&quot;/&gt;&lt;/w:rPr&gt;&lt;/m:ctrlPr&gt;&lt;/m:sSubSupPr&gt;&lt;m:e&gt;&lt;m:r&gt;&lt;w:rPr&gt;&lt;w:rFonts w:ascii=&quot;Cambria Math&quot; w:h-ansi=&quot;Cambria Math&quot;/&gt;&lt;wx:font wx:val=&quot;Cambria Math&quot;/&gt;&lt;w:i/&gt;&lt;w:noProof/&gt;&lt;w:color w:val=&quot;000000&quot;/&gt;&lt;w:lang w:fareast=&quot;KO&quot;/&gt;&lt;/w:rPr&gt;&lt;m:t&gt;EVM&lt;/m:t&gt;&lt;/m:r&gt;&lt;/m:e&gt;&lt;m:sub&gt;&lt;m:r&gt;&lt;w:rPr&gt;&lt;w:rFonts w:ascii=&quot;Cambria Math&quot; w:h-ansi=&quot;Cambria Math&quot;/&gt;&lt;wx:font wx:val=&quot;Cambria Math&quot;/&gt;&lt;w:i/&gt;&lt;w:noProof/&gt;&lt;w:color w:val=&quot;000000&quot;/&gt;&lt;w:lang w:fareast=&quot;KO&quot;/&gt;&lt;/w:rPr&gt;&lt;m:t&gt;frame&lt;/m:t&gt;&lt;/m:r&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k&lt;/m:t&gt;&lt;/m:r&gt;&lt;/m:sub&gt;&lt;m:sup&gt;&lt;m:r&gt;&lt;m:rPr&gt;&lt;m:sty m:val=&quot;p&quot;/&gt;&lt;/m:rPr&gt;&lt;w:rPr&gt;&lt;w:rFonts w:ascii=&quot;Cambria Math&quot; w:h-ansi=&quot;Cambria Math&quot;/&gt;&lt;wx:font wx:val=&quot;Cambria Math&quot;/&gt;&lt;w:noProof/&gt;&lt;w:color w:val=&quot;000000&quot;/&gt;&lt;w:lang w:fareast=&quot;KO&quot;/&gt;&lt;/w:rPr&gt;&lt;m:t&gt;2&lt;/m:t&gt;&lt;/m:r&gt;&lt;/m:sup&gt;&lt;/m:sSubSup&gt;&lt;/m:e&gt;&lt;/m:nary&gt;&lt;/m:e&gt;&lt;/m:ra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1" o:title="" chromakey="white"/>
          </v:shape>
        </w:pict>
      </w:r>
      <w:r>
        <w:rPr>
          <w:lang w:eastAsia="ko-KR"/>
        </w:rPr>
        <w:instrText xml:space="preserve"> </w:instrText>
      </w:r>
      <w:r>
        <w:rPr>
          <w:lang w:eastAsia="ko-KR"/>
        </w:rPr>
        <w:fldChar w:fldCharType="separate"/>
      </w:r>
      <w:r w:rsidR="00EF1A7F">
        <w:rPr>
          <w:position w:val="-18"/>
        </w:rPr>
        <w:pict w14:anchorId="5C96BFB4">
          <v:shape id="_x0000_i1261" type="#_x0000_t75" style="width:153.75pt;height:24.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687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6C6879&quot; wsp:rsidP=&quot;006C6879&quot;&gt;&lt;m:oMathPara&gt;&lt;m:oMath&gt;&lt;m:acc&gt;&lt;m:accPr&gt;&lt;m:chr m:val=&quot;Ì…&quot;/&gt;&lt;m:ctrlPr&gt;&lt;w:rPr&gt;&lt;w:rFonts w:ascii=&quot;Cambria Math&quot; w:fareast=&quot;ÂÃ—â€“Â¾â€™Â©â€˜ÃŒ&quot; w:h-ansi=&quot;Cambria Math&quot;/&gt;&lt;wx:font wx:val=&quot;Cambria Math&quot;/&gt;&lt;w:noProof/&gt;&lt;w:color w:val=&quot;000000&quot;/&gt;&lt;w:lang w:fareast=&quot;JA&quot;/&gt;&lt;/w:rPr&gt;&lt;/m:ctrlPr&gt;&lt;/m:accPr&gt;&lt;m:e&gt;&lt;m:r&gt;&lt;w:rPr&gt;&lt;w:rFonts w:ascii=&quot;Cambria Math&quot; w:fareast=&quot;ÂÃ—â€“Â¾â€™Â©â€˜ÃŒ&quot; w:h-ansi=&quot;Cambria Math&quot;/&gt;&lt;wx:font wx:val=&quot;Cambria Math&quot;/&gt;&lt;w:i/&gt;&lt;w:noProof/&gt;&lt;w:color w:val=&quot;000000&quot;/&gt;&lt;w:lang w:fareast=&quot;JA&quot;/&gt;&lt;/w:rPr&gt;&lt;m:t&gt;EVM&lt;/m:t&gt;&lt;/m:r&gt;&lt;/m:e&gt;&lt;/m:acc&gt;&lt;m:r&gt;&lt;m:rPr&gt;&lt;m:sty m:val=&quot;p&quot;/&gt;&lt;/m:rPr&gt;&lt;w:rPr&gt;&lt;w:rFonts w:ascii=&quot;Cambria Math&quot; w:fareast=&quot;ÂÃ—â€“Â¾â€™Â©â€˜ÃŒ&quot; w:h-ansi=&quot;Cambria Math&quot;/&gt;&lt;wx:font wx:val=&quot;Cambria Math&quot;/&gt;&lt;w:noProof/&gt;&lt;w:color w:val=&quot;000000&quot;/&gt;&lt;w:lang w:fareast=&quot;JA&quot;/&gt;&lt;/w:rPr&gt;&lt;m:t&gt;=&lt;/m:t&gt;&lt;/m:r&gt;&lt;m:rad&gt;&lt;m:radPr&gt;&lt;m:degHide m:val=&quot;1&quot;/&gt;&lt;m:ctrlPr&gt;&lt;w:rPr&gt;&lt;w:rFonts w:ascii=&quot;Cambria Math&quot; w:h-ansi=&quot;Cambria Math&quot;/&gt;&lt;wx:font wx:val=&quot;Cambria Math&quot;/&gt;&lt;w:noProof/&gt;&lt;w:color w:val=&quot;000000&quot;/&gt;&lt;w:lang w:fareast=&quot;KO&quot;/&gt;&lt;/w:rPr&gt;&lt;/m:ctrlPr&gt;&lt;/m:radPr&gt;&lt;m:deg/&gt;&lt;m:e&gt;&lt;m:f&gt;&lt;m:fPr&gt;&lt;m:ctrlPr&gt;&lt;w:rPr&gt;&lt;w:rFonts w:ascii=&quot;Cambria Math&quot; w:h-ansi=&quot;Cambria Math&quot;/&gt;&lt;wx:font wx:val=&quot;Cambria Math&quot;/&gt;&lt;w:noProof/&gt;&lt;w:color w:val=&quot;000000&quot;/&gt;&lt;w:lang w:fareast=&quot;KO&quot;/&gt;&lt;/w:rPr&gt;&lt;/m:ctrlPr&gt;&lt;/m:fPr&gt;&lt;m:num&gt;&lt;m:r&gt;&lt;m:rPr&gt;&lt;m:sty m:val=&quot;p&quot;/&gt;&lt;/m:rPr&gt;&lt;w:rPr&gt;&lt;w:rFonts w:ascii=&quot;Cambria Math&quot; w:h-ansi=&quot;Cambria Math&quot;/&gt;&lt;wx:font wx:val=&quot;Cambria Math&quot;/&gt;&lt;w:noProof/&gt;&lt;w:color w:val=&quot;000000&quot;/&gt;&lt;w:lang w:fareast=&quot;KO&quot;/&gt;&lt;/w:rPr&gt;&lt;m:t&gt;1&lt;/m:t&gt;&lt;/m:r&gt;&lt;/m:num&gt;&lt;m:den&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frame&lt;/m:t&gt;&lt;/m:r&gt;&lt;/m:sub&gt;&lt;/m:sSub&gt;&lt;/m:den&gt;&lt;/m:f&gt;&lt;m:nary&gt;&lt;m:naryPr&gt;&lt;m:chr m:val=&quot;âˆ‘&quot;/&gt;&lt;m:limLoc m:val=&quot;undOvr&quot;/&gt;&lt;m:ctrlPr&gt;&lt;w:rPr&gt;&lt;w:rFonts w:ascii=&quot;Cambria Math&quot; w:h-ansi=&quot;Cambria Math&quot;/&gt;&lt;wx:font wx:val=&quot;Cambria Math&quot;/&gt;&lt;w:noProof/&gt;&lt;w:color w:val=&quot;000000&quot;/&gt;&lt;w:lang w:fareast=&quot;KO&quot;/&gt;&lt;/w:rPr&gt;&lt;/m:ctrlPr&gt;&lt;/m:naryPr&gt;&lt;m:sub&gt;&lt;m:r&gt;&lt;w:rPr&gt;&lt;w:rFonts w:ascii=&quot;Cambria Math&quot; w:h-ansi=&quot;Cambria Math&quot;/&gt;&lt;wx:font wx:val=&quot;Cambria Math&quot;/&gt;&lt;w:i/&gt;&lt;w:noProof/&gt;&lt;w:color w:val=&quot;000000&quot;/&gt;&lt;w:lang w:fareast=&quot;KO&quot;/&gt;&lt;/w:rPr&gt;&lt;m:t&gt;k&lt;/m:t&gt;&lt;/m:r&gt;&lt;m:r&gt;&lt;m:rPr&gt;&lt;m:sty m:val=&quot;p&quot;/&gt;&lt;/m:rPr&gt;&lt;w:rPr&gt;&lt;w:rFonts w:ascii=&quot;Cambria Math&quot; w:h-ansi=&quot;Cambria Math&quot;/&gt;&lt;wx:font wx:val=&quot;Cambria Math&quot;/&gt;&lt;w:noProof/&gt;&lt;w:color w:val=&quot;000000&quot;/&gt;&lt;w:lang w:fareast=&quot;KO&quot;/&gt;&lt;/w:rPr&gt;&lt;m:t&gt;=1&lt;/m:t&gt;&lt;/m:r&gt;&lt;/m:sub&gt;&lt;m:sup&gt;&lt;m:sSub&gt;&lt;m:sSubPr&gt;&lt;m:ctrlPr&gt;&lt;w:rPr&gt;&lt;w:rFonts w:ascii=&quot;Cambria Math&quot; w:h-ansi=&quot;Cambria Math&quot;/&gt;&lt;wx:font wx:val=&quot;Cambria Math&quot;/&gt;&lt;w:noProof/&gt;&lt;w:color w:val=&quot;000000&quot;/&gt;&lt;w:lang w:fareast=&quot;KO&quot;/&gt;&lt;/w:rPr&gt;&lt;/m:ctrlPr&gt;&lt;/m:sSubPr&gt;&lt;m:e&gt;&lt;m:r&gt;&lt;w:rPr&gt;&lt;w:rFonts w:ascii=&quot;Cambria Math&quot; w:h-ansi=&quot;Cambria Math&quot;/&gt;&lt;wx:font wx:val=&quot;Cambria Math&quot;/&gt;&lt;w:i/&gt;&lt;w:noProof/&gt;&lt;w:color w:val=&quot;000000&quot;/&gt;&lt;w:lang w:fareast=&quot;KO&quot;/&gt;&lt;/w:rPr&gt;&lt;m:t&gt;N&lt;/m:t&gt;&lt;/m:r&gt;&lt;/m:e&gt;&lt;m:sub&gt;&lt;m:r&gt;&lt;w:rPr&gt;&lt;w:rFonts w:ascii=&quot;Cambria Math&quot; w:h-ansi=&quot;Cambria Math&quot;/&gt;&lt;wx:font wx:val=&quot;Cambria Math&quot;/&gt;&lt;w:i/&gt;&lt;w:noProof/&gt;&lt;w:color w:val=&quot;000000&quot;/&gt;&lt;w:lang w:fareast=&quot;KO&quot;/&gt;&lt;/w:rPr&gt;&lt;m:t&gt;frame&lt;/m:t&gt;&lt;/m:r&gt;&lt;/m:sub&gt;&lt;/m:sSub&gt;&lt;/m:sup&gt;&lt;m:e&gt;&lt;m:sSubSup&gt;&lt;m:sSubSupPr&gt;&lt;m:ctrlPr&gt;&lt;w:rPr&gt;&lt;w:rFonts w:ascii=&quot;Cambria Math&quot; w:h-ansi=&quot;Cambria Math&quot;/&gt;&lt;wx:font wx:val=&quot;Cambria Math&quot;/&gt;&lt;w:noProof/&gt;&lt;w:color w:val=&quot;000000&quot;/&gt;&lt;w:lang w:fareast=&quot;KO&quot;/&gt;&lt;/w:rPr&gt;&lt;/m:ctrlPr&gt;&lt;/m:sSubSupPr&gt;&lt;m:e&gt;&lt;m:r&gt;&lt;w:rPr&gt;&lt;w:rFonts w:ascii=&quot;Cambria Math&quot; w:h-ansi=&quot;Cambria Math&quot;/&gt;&lt;wx:font wx:val=&quot;Cambria Math&quot;/&gt;&lt;w:i/&gt;&lt;w:noProof/&gt;&lt;w:color w:val=&quot;000000&quot;/&gt;&lt;w:lang w:fareast=&quot;KO&quot;/&gt;&lt;/w:rPr&gt;&lt;m:t&gt;EVM&lt;/m:t&gt;&lt;/m:r&gt;&lt;/m:e&gt;&lt;m:sub&gt;&lt;m:r&gt;&lt;w:rPr&gt;&lt;w:rFonts w:ascii=&quot;Cambria Math&quot; w:h-ansi=&quot;Cambria Math&quot;/&gt;&lt;wx:font wx:val=&quot;Cambria Math&quot;/&gt;&lt;w:i/&gt;&lt;w:noProof/&gt;&lt;w:color w:val=&quot;000000&quot;/&gt;&lt;w:lang w:fareast=&quot;KO&quot;/&gt;&lt;/w:rPr&gt;&lt;m:t&gt;frame&lt;/m:t&gt;&lt;/m:r&gt;&lt;m:r&gt;&lt;m:rPr&gt;&lt;m:sty m:val=&quot;p&quot;/&gt;&lt;/m:rPr&gt;&lt;w:rPr&gt;&lt;w:rFonts w:ascii=&quot;Cambria Math&quot; w:h-ansi=&quot;Cambria Math&quot;/&gt;&lt;wx:font wx:val=&quot;Cambria Math&quot;/&gt;&lt;w:noProof/&gt;&lt;w:color w:val=&quot;000000&quot;/&gt;&lt;w:lang w:fareast=&quot;KO&quot;/&gt;&lt;/w:rPr&gt;&lt;m:t&gt;,&lt;/m:t&gt;&lt;/m:r&gt;&lt;m:r&gt;&lt;w:rPr&gt;&lt;w:rFonts w:ascii=&quot;Cambria Math&quot; w:h-ansi=&quot;Cambria Math&quot;/&gt;&lt;wx:font wx:val=&quot;Cambria Math&quot;/&gt;&lt;w:i/&gt;&lt;w:noProof/&gt;&lt;w:color w:val=&quot;000000&quot;/&gt;&lt;w:lang w:fareast=&quot;KO&quot;/&gt;&lt;/w:rPr&gt;&lt;m:t&gt;k&lt;/m:t&gt;&lt;/m:r&gt;&lt;/m:sub&gt;&lt;m:sup&gt;&lt;m:r&gt;&lt;m:rPr&gt;&lt;m:sty m:val=&quot;p&quot;/&gt;&lt;/m:rPr&gt;&lt;w:rPr&gt;&lt;w:rFonts w:ascii=&quot;Cambria Math&quot; w:h-ansi=&quot;Cambria Math&quot;/&gt;&lt;wx:font wx:val=&quot;Cambria Math&quot;/&gt;&lt;w:noProof/&gt;&lt;w:color w:val=&quot;000000&quot;/&gt;&lt;w:lang w:fareast=&quot;KO&quot;/&gt;&lt;/w:rPr&gt;&lt;m:t&gt;2&lt;/m:t&gt;&lt;/m:r&gt;&lt;/m:sup&gt;&lt;/m:sSubSup&gt;&lt;/m:e&gt;&lt;/m:nary&gt;&lt;/m:e&gt;&lt;/m:ra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1" o:title="" chromakey="white"/>
          </v:shape>
        </w:pict>
      </w:r>
      <w:r>
        <w:rPr>
          <w:lang w:eastAsia="ko-KR"/>
        </w:rPr>
        <w:fldChar w:fldCharType="end"/>
      </w:r>
    </w:p>
    <w:p w14:paraId="16EA8868" w14:textId="64CEB188" w:rsidR="004D3FFD" w:rsidRDefault="002C252C">
      <w:pPr>
        <w:rPr>
          <w:rFonts w:eastAsia="×–¾’©‘Ì"/>
          <w:color w:val="000000"/>
          <w:lang w:eastAsia="ja-JP"/>
        </w:rPr>
      </w:pPr>
      <w:r>
        <w:rPr>
          <w:color w:val="000000"/>
          <w:lang w:eastAsia="ja-JP"/>
        </w:rPr>
        <w:t xml:space="preserve">The resulting </w:t>
      </w:r>
      <w:r>
        <w:rPr>
          <w:rFonts w:eastAsia="×–¾’©‘Ì"/>
          <w:color w:val="000000"/>
          <w:lang w:eastAsia="ja-JP"/>
        </w:rPr>
        <w:fldChar w:fldCharType="begin"/>
      </w:r>
      <w:r>
        <w:rPr>
          <w:rFonts w:eastAsia="×–¾’©‘Ì"/>
          <w:color w:val="000000"/>
          <w:lang w:eastAsia="ja-JP"/>
        </w:rPr>
        <w:instrText xml:space="preserve"> QUOTE </w:instrText>
      </w:r>
      <w:r w:rsidR="00EF1A7F">
        <w:rPr>
          <w:position w:val="-5"/>
        </w:rPr>
        <w:pict w14:anchorId="1E455387">
          <v:shape id="_x0000_i1262"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D609C&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CD609C&quot; wsp:rsidP=&quot;00CD609C&quot;&gt;&lt;m:oMathPara&gt;&lt;m:oMath&gt;&lt;m:acc&gt;&lt;m:accPr&gt;&lt;m:chr m:val=&quot;Ì…&quot;/&gt;&lt;m:ctrlPr&gt;&lt;w:rPr&gt;&lt;w:rFonts w:ascii=&quot;Cambria Math&quot; w:fareast=&quot;ÂÃ—â€“Â¾â€™Â©â€˜ÃŒ&quot; w:h-ansi=&quot;Cambria Math&quot;/&gt;&lt;wx:font wx:val=&quot;Cambria Math&quot;/&gt;&lt;w:i/&gt;&lt;w:color w:val=&quot;000000&quot;/&gt;&lt;w:lang w:fareast=&quot;JA&quot;/&gt;&lt;/w:rPr&gt;&lt;/m:ctrlPr&gt;&lt;/m:accPr&gt;&lt;m:e&gt;&lt;m:r&gt;&lt;w:rPr&gt;&lt;w:rFonts w:ascii=&quot;Cambria Math&quot; w:fareast=&quot;ÂÃ—â€“Â¾â€™Â©â€˜ÃŒ&quot; w:h-ansi=&quot;Cambria Math&quot;/&gt;&lt;wx:font wx:val=&quot;Cambria Math&quot;/&gt;&lt;w:i/&gt;&lt;w:color w:val=&quot;000000&quot;/&gt;&lt;w:lang w:fareast=&quot;JA&quot;/&gt;&lt;/w:rPr&gt;&lt;m:t&gt;EVM&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2" o:title="" chromakey="white"/>
          </v:shape>
        </w:pict>
      </w:r>
      <w:r>
        <w:rPr>
          <w:rFonts w:eastAsia="×–¾’©‘Ì"/>
          <w:color w:val="000000"/>
          <w:lang w:eastAsia="ja-JP"/>
        </w:rPr>
        <w:instrText xml:space="preserve"> </w:instrText>
      </w:r>
      <w:r>
        <w:rPr>
          <w:rFonts w:eastAsia="×–¾’©‘Ì"/>
          <w:color w:val="000000"/>
          <w:lang w:eastAsia="ja-JP"/>
        </w:rPr>
        <w:fldChar w:fldCharType="separate"/>
      </w:r>
      <w:r w:rsidR="00EF1A7F">
        <w:rPr>
          <w:position w:val="-5"/>
        </w:rPr>
        <w:pict w14:anchorId="64A23489">
          <v:shape id="_x0000_i1263" type="#_x0000_t75" style="width:20.65pt;height:1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val=&quot;best-fit&quot; w:percent=&quot;245&quot;/&gt;&lt;w:printFractionalCharacterWidth/&gt;&lt;w:doNotEmbedSystemFonts/&gt;&lt;w:activeWritingStyle w:lang=&quot;EN-US&quot; w:vendorID=&quot;64&quot; w:dllVersion=&quot;6&quot; w:nlCheck=&quot;on&quot; w:optionSet=&quot;1&quot;/&gt;&lt;w:activeWritingStyle w:lang=&quot;EN-GB&quot; w:vendorID=&quot;64&quot; w:dllVersion=&quot;6&quot; w:nlCheck=&quot;on&quot; w:optionSet=&quot;1&quot;/&gt;&lt;w:activeWritingStyle w:lang=&quot;DE&quot; w:vendorID=&quot;64&quot; w:dllVersion=&quot;6&quot; w:nlCheck=&quot;on&quot; w:optionSet=&quot;1&quot;/&gt;&lt;w:activeWritingStyle w:lang=&quot;EN-US&quot; w:vendorID=&quot;64&quot; w:dllVersion=&quot;0&quot; w:nlCheck=&quot;on&quot; w:optionSet=&quot;0&quot;/&gt;&lt;w:activeWritingStyle w:lang=&quot;EN-GB&quot; w:vendorID=&quot;64&quot; w:dllVersion=&quot;0&quot; w:nlCheck=&quot;on&quot; w:optionSet=&quot;0&quot;/&gt;&lt;w:linkStyles/&gt;&lt;w:stylePaneFormatFilter w:val=&quot;0004&quot;/&gt;&lt;w:defaultTabStop w:val=&quot;567&quot;/&gt;&lt;w:hyphenationZone w:val=&quot;425&quot;/&gt;&lt;w:doNotHyphenateCaps/&gt;&lt;w:drawingGridHorizontalSpacing w:val=&quot;120&quot;/&gt;&lt;w:drawingGridVerticalSpacing w:val=&quot;120&quot;/&gt;&lt;w:displayVerticalDrawingGridEvery w:val=&quot;0&quot;/&gt;&lt;w:useMarginsForDrawingGridOrigin/&gt;&lt;w:doNotShadeFormData/&gt;&lt;w:punctuationKerning/&gt;&lt;w:characterSpacingControl w:val=&quot;DontCompress&quot;/&gt;&lt;w:optimizeForBrowser/&gt;&lt;w:allowPNG/&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printColBlack/&gt;&lt;w:showBreaksInFrames/&gt;&lt;w:suppressSpBfAfterPgBrk/&gt;&lt;w:swapBordersFacingPages/&gt;&lt;w:convMailMergeEsc/&gt;&lt;w:ww6BorderRules/&gt;&lt;w:footnoteLayoutLikeWW8/&gt;&lt;w:shapeLayoutLikeWW8/&gt;&lt;w:alignTablesRowByRow/&gt;&lt;w:forgetLastTabAlignment/&gt;&lt;w:autoSpaceLikeWord95/&gt;&lt;w:noSpaceRaiseLower/&gt;&lt;w:doNotUseHTMLParagraphAutoSpacing/&gt;&lt;w:layoutRawTableWidth/&gt;&lt;w:layoutTableRowsApart/&gt;&lt;w:useWord97LineBreakingRules/&gt;&lt;w:dontAllowFieldEndSelect/&gt;&lt;w:applyBreakingRules/&gt;&lt;w:useWord2002TableStyleRules/&gt;&lt;/w:compat&gt;&lt;wsp:rsids&gt;&lt;wsp:rsidRoot wsp:val=&quot;009960EC&quot;/&gt;&lt;wsp:rsid wsp:val=&quot;000006E1&quot;/&gt;&lt;wsp:rsid wsp:val=&quot;00002A37&quot;/&gt;&lt;wsp:rsid wsp:val=&quot;00006446&quot;/&gt;&lt;wsp:rsid wsp:val=&quot;00006896&quot;/&gt;&lt;wsp:rsid wsp:val=&quot;00007CDC&quot;/&gt;&lt;wsp:rsid wsp:val=&quot;00011B28&quot;/&gt;&lt;wsp:rsid wsp:val=&quot;00015D15&quot;/&gt;&lt;wsp:rsid wsp:val=&quot;0002564D&quot;/&gt;&lt;wsp:rsid wsp:val=&quot;00025ECA&quot;/&gt;&lt;wsp:rsid wsp:val=&quot;000325B8&quot;/&gt;&lt;wsp:rsid wsp:val=&quot;00034C15&quot;/&gt;&lt;wsp:rsid wsp:val=&quot;00036BA1&quot;/&gt;&lt;wsp:rsid wsp:val=&quot;000422E2&quot;/&gt;&lt;wsp:rsid wsp:val=&quot;00042F22&quot;/&gt;&lt;wsp:rsid wsp:val=&quot;000444EF&quot;/&gt;&lt;wsp:rsid wsp:val=&quot;00052A07&quot;/&gt;&lt;wsp:rsid wsp:val=&quot;000534E3&quot;/&gt;&lt;wsp:rsid wsp:val=&quot;0005606A&quot;/&gt;&lt;wsp:rsid wsp:val=&quot;00057117&quot;/&gt;&lt;wsp:rsid wsp:val=&quot;000616E7&quot;/&gt;&lt;wsp:rsid wsp:val=&quot;0006487E&quot;/&gt;&lt;wsp:rsid wsp:val=&quot;00065D5B&quot;/&gt;&lt;wsp:rsid wsp:val=&quot;00065E1A&quot;/&gt;&lt;wsp:rsid wsp:val=&quot;00077E5F&quot;/&gt;&lt;wsp:rsid wsp:val=&quot;0008036A&quot;/&gt;&lt;wsp:rsid wsp:val=&quot;00081AE6&quot;/&gt;&lt;wsp:rsid wsp:val=&quot;000855EB&quot;/&gt;&lt;wsp:rsid wsp:val=&quot;00085B52&quot;/&gt;&lt;wsp:rsid wsp:val=&quot;000866F2&quot;/&gt;&lt;wsp:rsid wsp:val=&quot;0009009F&quot;/&gt;&lt;wsp:rsid wsp:val=&quot;00091557&quot;/&gt;&lt;wsp:rsid wsp:val=&quot;000924C1&quot;/&gt;&lt;wsp:rsid wsp:val=&quot;000924F0&quot;/&gt;&lt;wsp:rsid wsp:val=&quot;00093474&quot;/&gt;&lt;wsp:rsid wsp:val=&quot;0009510F&quot;/&gt;&lt;wsp:rsid wsp:val=&quot;000A1B7B&quot;/&gt;&lt;wsp:rsid wsp:val=&quot;000A56F2&quot;/&gt;&lt;wsp:rsid wsp:val=&quot;000B2719&quot;/&gt;&lt;wsp:rsid wsp:val=&quot;000B3A8F&quot;/&gt;&lt;wsp:rsid wsp:val=&quot;000B4AB9&quot;/&gt;&lt;wsp:rsid wsp:val=&quot;000B58C3&quot;/&gt;&lt;wsp:rsid wsp:val=&quot;000B61E9&quot;/&gt;&lt;wsp:rsid wsp:val=&quot;000C165A&quot;/&gt;&lt;wsp:rsid wsp:val=&quot;000C2E19&quot;/&gt;&lt;wsp:rsid wsp:val=&quot;000D0D07&quot;/&gt;&lt;wsp:rsid wsp:val=&quot;000D4797&quot;/&gt;&lt;wsp:rsid wsp:val=&quot;000E0527&quot;/&gt;&lt;wsp:rsid wsp:val=&quot;000E1E92&quot;/&gt;&lt;wsp:rsid wsp:val=&quot;000F06D6&quot;/&gt;&lt;wsp:rsid wsp:val=&quot;000F0EB1&quot;/&gt;&lt;wsp:rsid wsp:val=&quot;000F1106&quot;/&gt;&lt;wsp:rsid wsp:val=&quot;000F3BE9&quot;/&gt;&lt;wsp:rsid wsp:val=&quot;000F3F6C&quot;/&gt;&lt;wsp:rsid wsp:val=&quot;000F6DF3&quot;/&gt;&lt;wsp:rsid wsp:val=&quot;001005FF&quot;/&gt;&lt;wsp:rsid wsp:val=&quot;001062FB&quot;/&gt;&lt;wsp:rsid wsp:val=&quot;001063E6&quot;/&gt;&lt;wsp:rsid wsp:val=&quot;00113CF4&quot;/&gt;&lt;wsp:rsid wsp:val=&quot;001153EA&quot;/&gt;&lt;wsp:rsid wsp:val=&quot;00115643&quot;/&gt;&lt;wsp:rsid wsp:val=&quot;00116765&quot;/&gt;&lt;wsp:rsid wsp:val=&quot;001219F5&quot;/&gt;&lt;wsp:rsid wsp:val=&quot;00121A20&quot;/&gt;&lt;wsp:rsid wsp:val=&quot;0012377F&quot;/&gt;&lt;wsp:rsid wsp:val=&quot;00124314&quot;/&gt;&lt;wsp:rsid wsp:val=&quot;001266D3&quot;/&gt;&lt;wsp:rsid wsp:val=&quot;00126B4A&quot;/&gt;&lt;wsp:rsid wsp:val=&quot;00132FD0&quot;/&gt;&lt;wsp:rsid wsp:val=&quot;001344C0&quot;/&gt;&lt;wsp:rsid wsp:val=&quot;001346FA&quot;/&gt;&lt;wsp:rsid wsp:val=&quot;00135252&quot;/&gt;&lt;wsp:rsid wsp:val=&quot;00137AB5&quot;/&gt;&lt;wsp:rsid wsp:val=&quot;00137F0B&quot;/&gt;&lt;wsp:rsid wsp:val=&quot;00151E23&quot;/&gt;&lt;wsp:rsid wsp:val=&quot;001526E0&quot;/&gt;&lt;wsp:rsid wsp:val=&quot;001551B5&quot;/&gt;&lt;wsp:rsid wsp:val=&quot;001659C1&quot;/&gt;&lt;wsp:rsid wsp:val=&quot;00173A8E&quot;/&gt;&lt;wsp:rsid wsp:val=&quot;0018143F&quot;/&gt;&lt;wsp:rsid wsp:val=&quot;00190AC1&quot;/&gt;&lt;wsp:rsid wsp:val=&quot;0019341A&quot;/&gt;&lt;wsp:rsid wsp:val=&quot;00197DF9&quot;/&gt;&lt;wsp:rsid wsp:val=&quot;001A1987&quot;/&gt;&lt;wsp:rsid wsp:val=&quot;001A2564&quot;/&gt;&lt;wsp:rsid wsp:val=&quot;001A6173&quot;/&gt;&lt;wsp:rsid wsp:val=&quot;001A6CBA&quot;/&gt;&lt;wsp:rsid wsp:val=&quot;001B0D97&quot;/&gt;&lt;wsp:rsid wsp:val=&quot;001B5A5D&quot;/&gt;&lt;wsp:rsid wsp:val=&quot;001C1CE5&quot;/&gt;&lt;wsp:rsid wsp:val=&quot;001C3D2A&quot;/&gt;&lt;wsp:rsid wsp:val=&quot;001D51BA&quot;/&gt;&lt;wsp:rsid wsp:val=&quot;001D6342&quot;/&gt;&lt;wsp:rsid wsp:val=&quot;001D6D53&quot;/&gt;&lt;wsp:rsid wsp:val=&quot;001E58E2&quot;/&gt;&lt;wsp:rsid wsp:val=&quot;001E7AED&quot;/&gt;&lt;wsp:rsid wsp:val=&quot;001F3916&quot;/&gt;&lt;wsp:rsid wsp:val=&quot;001F54C5&quot;/&gt;&lt;wsp:rsid wsp:val=&quot;001F662C&quot;/&gt;&lt;wsp:rsid wsp:val=&quot;001F7074&quot;/&gt;&lt;wsp:rsid wsp:val=&quot;00200490&quot;/&gt;&lt;wsp:rsid wsp:val=&quot;00201F3A&quot;/&gt;&lt;wsp:rsid wsp:val=&quot;00203F96&quot;/&gt;&lt;wsp:rsid wsp:val=&quot;002069B2&quot;/&gt;&lt;wsp:rsid wsp:val=&quot;00207FA3&quot;/&gt;&lt;wsp:rsid wsp:val=&quot;00214DA8&quot;/&gt;&lt;wsp:rsid wsp:val=&quot;00215423&quot;/&gt;&lt;wsp:rsid wsp:val=&quot;002158FA&quot;/&gt;&lt;wsp:rsid wsp:val=&quot;00220600&quot;/&gt;&lt;wsp:rsid wsp:val=&quot;002224DB&quot;/&gt;&lt;wsp:rsid wsp:val=&quot;00223FCB&quot;/&gt;&lt;wsp:rsid wsp:val=&quot;002252C3&quot;/&gt;&lt;wsp:rsid wsp:val=&quot;00225C54&quot;/&gt;&lt;wsp:rsid wsp:val=&quot;00230765&quot;/&gt;&lt;wsp:rsid wsp:val=&quot;002319E4&quot;/&gt;&lt;wsp:rsid wsp:val=&quot;00235632&quot;/&gt;&lt;wsp:rsid wsp:val=&quot;00235872&quot;/&gt;&lt;wsp:rsid wsp:val=&quot;00241559&quot;/&gt;&lt;wsp:rsid wsp:val=&quot;002435B3&quot;/&gt;&lt;wsp:rsid wsp:val=&quot;002458EB&quot;/&gt;&lt;wsp:rsid wsp:val=&quot;00247ECE&quot;/&gt;&lt;wsp:rsid wsp:val=&quot;002500C8&quot;/&gt;&lt;wsp:rsid wsp:val=&quot;00257543&quot;/&gt;&lt;wsp:rsid wsp:val=&quot;002617E7&quot;/&gt;&lt;wsp:rsid wsp:val=&quot;00264228&quot;/&gt;&lt;wsp:rsid wsp:val=&quot;00264334&quot;/&gt;&lt;wsp:rsid wsp:val=&quot;0026473E&quot;/&gt;&lt;wsp:rsid wsp:val=&quot;00266214&quot;/&gt;&lt;wsp:rsid wsp:val=&quot;00267C83&quot;/&gt;&lt;wsp:rsid wsp:val=&quot;0027144F&quot;/&gt;&lt;wsp:rsid wsp:val=&quot;00271F3A&quot;/&gt;&lt;wsp:rsid wsp:val=&quot;00273278&quot;/&gt;&lt;wsp:rsid wsp:val=&quot;002737F4&quot;/&gt;&lt;wsp:rsid wsp:val=&quot;002805F5&quot;/&gt;&lt;wsp:rsid wsp:val=&quot;00280751&quot;/&gt;&lt;wsp:rsid wsp:val=&quot;0028280A&quot;/&gt;&lt;wsp:rsid wsp:val=&quot;00286ACD&quot;/&gt;&lt;wsp:rsid wsp:val=&quot;00287838&quot;/&gt;&lt;wsp:rsid wsp:val=&quot;002907B5&quot;/&gt;&lt;wsp:rsid wsp:val=&quot;00292EB7&quot;/&gt;&lt;wsp:rsid wsp:val=&quot;00296227&quot;/&gt;&lt;wsp:rsid wsp:val=&quot;00296F44&quot;/&gt;&lt;wsp:rsid wsp:val=&quot;0029777D&quot;/&gt;&lt;wsp:rsid wsp:val=&quot;002A055E&quot;/&gt;&lt;wsp:rsid wsp:val=&quot;002A1D4E&quot;/&gt;&lt;wsp:rsid wsp:val=&quot;002A2869&quot;/&gt;&lt;wsp:rsid wsp:val=&quot;002B24D6&quot;/&gt;&lt;wsp:rsid wsp:val=&quot;002C41E6&quot;/&gt;&lt;wsp:rsid wsp:val=&quot;002D071A&quot;/&gt;&lt;wsp:rsid wsp:val=&quot;002D34B2&quot;/&gt;&lt;wsp:rsid wsp:val=&quot;002D7637&quot;/&gt;&lt;wsp:rsid wsp:val=&quot;002E17F2&quot;/&gt;&lt;wsp:rsid wsp:val=&quot;002E7CAE&quot;/&gt;&lt;wsp:rsid wsp:val=&quot;002F2771&quot;/&gt;&lt;wsp:rsid wsp:val=&quot;002F37A9&quot;/&gt;&lt;wsp:rsid wsp:val=&quot;00301CE6&quot;/&gt;&lt;wsp:rsid wsp:val=&quot;0030256B&quot;/&gt;&lt;wsp:rsid wsp:val=&quot;0030501F&quot;/&gt;&lt;wsp:rsid wsp:val=&quot;00307BA1&quot;/&gt;&lt;wsp:rsid wsp:val=&quot;00311702&quot;/&gt;&lt;wsp:rsid wsp:val=&quot;00311E82&quot;/&gt;&lt;wsp:rsid wsp:val=&quot;00313FD6&quot;/&gt;&lt;wsp:rsid wsp:val=&quot;003143BD&quot;/&gt;&lt;wsp:rsid wsp:val=&quot;003203ED&quot;/&gt;&lt;wsp:rsid wsp:val=&quot;00322C9F&quot;/&gt;&lt;wsp:rsid wsp:val=&quot;00324D23&quot;/&gt;&lt;wsp:rsid wsp:val=&quot;00331751&quot;/&gt;&lt;wsp:rsid wsp:val=&quot;00334579&quot;/&gt;&lt;wsp:rsid wsp:val=&quot;00335858&quot;/&gt;&lt;wsp:rsid wsp:val=&quot;00336BDA&quot;/&gt;&lt;wsp:rsid wsp:val=&quot;00342BD7&quot;/&gt;&lt;wsp:rsid wsp:val=&quot;00346DB5&quot;/&gt;&lt;wsp:rsid wsp:val=&quot;003477B1&quot;/&gt;&lt;wsp:rsid wsp:val=&quot;00357380&quot;/&gt;&lt;wsp:rsid wsp:val=&quot;003602D9&quot;/&gt;&lt;wsp:rsid wsp:val=&quot;003604CE&quot;/&gt;&lt;wsp:rsid wsp:val=&quot;00370E47&quot;/&gt;&lt;wsp:rsid wsp:val=&quot;003742AC&quot;/&gt;&lt;wsp:rsid wsp:val=&quot;00377CE1&quot;/&gt;&lt;wsp:rsid wsp:val=&quot;00385BF0&quot;/&gt;&lt;wsp:rsid wsp:val=&quot;003939FF&quot;/&gt;&lt;wsp:rsid wsp:val=&quot;003A2223&quot;/&gt;&lt;wsp:rsid wsp:val=&quot;003A2A0F&quot;/&gt;&lt;wsp:rsid wsp:val=&quot;003A45A1&quot;/&gt;&lt;wsp:rsid wsp:val=&quot;003A5B0A&quot;/&gt;&lt;wsp:rsid wsp:val=&quot;003A6BAC&quot;/&gt;&lt;wsp:rsid wsp:val=&quot;003A7EF3&quot;/&gt;&lt;wsp:rsid wsp:val=&quot;003B159C&quot;/&gt;&lt;wsp:rsid wsp:val=&quot;003B369F&quot;/&gt;&lt;wsp:rsid wsp:val=&quot;003B36A3&quot;/&gt;&lt;wsp:rsid wsp:val=&quot;003B7FE5&quot;/&gt;&lt;wsp:rsid wsp:val=&quot;003C11C8&quot;/&gt;&lt;wsp:rsid wsp:val=&quot;003C2702&quot;/&gt;&lt;wsp:rsid wsp:val=&quot;003C7806&quot;/&gt;&lt;wsp:rsid wsp:val=&quot;003D109F&quot;/&gt;&lt;wsp:rsid wsp:val=&quot;003D2478&quot;/&gt;&lt;wsp:rsid wsp:val=&quot;003D5B1F&quot;/&gt;&lt;wsp:rsid wsp:val=&quot;003E15FA&quot;/&gt;&lt;wsp:rsid wsp:val=&quot;003E55E4&quot;/&gt;&lt;wsp:rsid wsp:val=&quot;003E74E3&quot;/&gt;&lt;wsp:rsid wsp:val=&quot;003F05C7&quot;/&gt;&lt;wsp:rsid wsp:val=&quot;003F2CD4&quot;/&gt;&lt;wsp:rsid wsp:val=&quot;003F6BBE&quot;/&gt;&lt;wsp:rsid wsp:val=&quot;004000E8&quot;/&gt;&lt;wsp:rsid wsp:val=&quot;00402E2B&quot;/&gt;&lt;wsp:rsid wsp:val=&quot;0040512B&quot;/&gt;&lt;wsp:rsid wsp:val=&quot;00405CA5&quot;/&gt;&lt;wsp:rsid wsp:val=&quot;00407CD3&quot;/&gt;&lt;wsp:rsid wsp:val=&quot;00410134&quot;/&gt;&lt;wsp:rsid wsp:val=&quot;00410B72&quot;/&gt;&lt;wsp:rsid wsp:val=&quot;00410F18&quot;/&gt;&lt;wsp:rsid wsp:val=&quot;0041263E&quot;/&gt;&lt;wsp:rsid wsp:val=&quot;00413AAC&quot;/&gt;&lt;wsp:rsid wsp:val=&quot;00421105&quot;/&gt;&lt;wsp:rsid wsp:val=&quot;004242F4&quot;/&gt;&lt;wsp:rsid wsp:val=&quot;00427248&quot;/&gt;&lt;wsp:rsid wsp:val=&quot;00437447&quot;/&gt;&lt;wsp:rsid wsp:val=&quot;00441940&quot;/&gt;&lt;wsp:rsid wsp:val=&quot;00441A92&quot;/&gt;&lt;wsp:rsid wsp:val=&quot;00444F56&quot;/&gt;&lt;wsp:rsid wsp:val=&quot;00446488&quot;/&gt;&lt;wsp:rsid wsp:val=&quot;004517AA&quot;/&gt;&lt;wsp:rsid wsp:val=&quot;00452CAC&quot;/&gt;&lt;wsp:rsid wsp:val=&quot;00457565&quot;/&gt;&lt;wsp:rsid wsp:val=&quot;00457B71&quot;/&gt;&lt;wsp:rsid wsp:val=&quot;004669E2&quot;/&gt;&lt;wsp:rsid wsp:val=&quot;00470C31&quot;/&gt;&lt;wsp:rsid wsp:val=&quot;004734D0&quot;/&gt;&lt;wsp:rsid wsp:val=&quot;0047556B&quot;/&gt;&lt;wsp:rsid wsp:val=&quot;00477768&quot;/&gt;&lt;wsp:rsid wsp:val=&quot;00492BC5&quot;/&gt;&lt;wsp:rsid wsp:val=&quot;004964F1&quot;/&gt;&lt;wsp:rsid wsp:val=&quot;004A16BC&quot;/&gt;&lt;wsp:rsid wsp:val=&quot;004A2B94&quot;/&gt;&lt;wsp:rsid wsp:val=&quot;004B7C0C&quot;/&gt;&lt;wsp:rsid wsp:val=&quot;004C3898&quot;/&gt;&lt;wsp:rsid wsp:val=&quot;004D36B1&quot;/&gt;&lt;wsp:rsid wsp:val=&quot;004D7EBD&quot;/&gt;&lt;wsp:rsid wsp:val=&quot;004E2680&quot;/&gt;&lt;wsp:rsid wsp:val=&quot;004E28F9&quot;/&gt;&lt;wsp:rsid wsp:val=&quot;004E462E&quot;/&gt;&lt;wsp:rsid wsp:val=&quot;004E56DC&quot;/&gt;&lt;wsp:rsid wsp:val=&quot;004E76F4&quot;/&gt;&lt;wsp:rsid wsp:val=&quot;004F0B4E&quot;/&gt;&lt;wsp:rsid wsp:val=&quot;004F0B6C&quot;/&gt;&lt;wsp:rsid wsp:val=&quot;004F2078&quot;/&gt;&lt;wsp:rsid wsp:val=&quot;004F4DA3&quot;/&gt;&lt;wsp:rsid wsp:val=&quot;00506557&quot;/&gt;&lt;wsp:rsid wsp:val=&quot;0050677A&quot;/&gt;&lt;wsp:rsid wsp:val=&quot;005108D8&quot;/&gt;&lt;wsp:rsid wsp:val=&quot;005116F9&quot;/&gt;&lt;wsp:rsid wsp:val=&quot;005153A7&quot;/&gt;&lt;wsp:rsid wsp:val=&quot;005219CF&quot;/&gt;&lt;wsp:rsid wsp:val=&quot;00534B59&quot;/&gt;&lt;wsp:rsid wsp:val=&quot;00536759&quot;/&gt;&lt;wsp:rsid wsp:val=&quot;00537C62&quot;/&gt;&lt;wsp:rsid wsp:val=&quot;00546970&quot;/&gt;&lt;wsp:rsid wsp:val=&quot;00554E19&quot;/&gt;&lt;wsp:rsid wsp:val=&quot;0056121F&quot;/&gt;&lt;wsp:rsid wsp:val=&quot;00572505&quot;/&gt;&lt;wsp:rsid wsp:val=&quot;00582809&quot;/&gt;&lt;wsp:rsid wsp:val=&quot;0058798C&quot;/&gt;&lt;wsp:rsid wsp:val=&quot;005900FA&quot;/&gt;&lt;wsp:rsid wsp:val=&quot;005935A4&quot;/&gt;&lt;wsp:rsid wsp:val=&quot;005948C2&quot;/&gt;&lt;wsp:rsid wsp:val=&quot;00595DCA&quot;/&gt;&lt;wsp:rsid wsp:val=&quot;0059779B&quot;/&gt;&lt;wsp:rsid wsp:val=&quot;005A209A&quot;/&gt;&lt;wsp:rsid wsp:val=&quot;005A662D&quot;/&gt;&lt;wsp:rsid wsp:val=&quot;005B35D7&quot;/&gt;&lt;wsp:rsid wsp:val=&quot;005B392A&quot;/&gt;&lt;wsp:rsid wsp:val=&quot;005B3AA3&quot;/&gt;&lt;wsp:rsid wsp:val=&quot;005B6F83&quot;/&gt;&lt;wsp:rsid wsp:val=&quot;005C74FB&quot;/&gt;&lt;wsp:rsid wsp:val=&quot;005D1602&quot;/&gt;&lt;wsp:rsid wsp:val=&quot;005E385F&quot;/&gt;&lt;wsp:rsid wsp:val=&quot;005E5B81&quot;/&gt;&lt;wsp:rsid wsp:val=&quot;005F2CB1&quot;/&gt;&lt;wsp:rsid wsp:val=&quot;005F618C&quot;/&gt;&lt;wsp:rsid wsp:val=&quot;005F70BD&quot;/&gt;&lt;wsp:rsid wsp:val=&quot;0060283C&quot;/&gt;&lt;wsp:rsid wsp:val=&quot;00604F14&quot;/&gt;&lt;wsp:rsid wsp:val=&quot;00611B83&quot;/&gt;&lt;wsp:rsid wsp:val=&quot;00613257&quot;/&gt;&lt;wsp:rsid wsp:val=&quot;00620A71&quot;/&gt;&lt;wsp:rsid wsp:val=&quot;00620D80&quot;/&gt;&lt;wsp:rsid wsp:val=&quot;006234A6&quot;/&gt;&lt;wsp:rsid wsp:val=&quot;00630001&quot;/&gt;&lt;wsp:rsid wsp:val=&quot;006311B3&quot;/&gt;&lt;wsp:rsid wsp:val=&quot;0063284C&quot;/&gt;&lt;wsp:rsid wsp:val=&quot;00636398&quot;/&gt;&lt;wsp:rsid wsp:val=&quot;006368D3&quot;/&gt;&lt;wsp:rsid wsp:val=&quot;006377EC&quot;/&gt;&lt;wsp:rsid wsp:val=&quot;0064151F&quot;/&gt;&lt;wsp:rsid wsp:val=&quot;00641533&quot;/&gt;&lt;wsp:rsid wsp:val=&quot;0064208D&quot;/&gt;&lt;wsp:rsid wsp:val=&quot;00643475&quot;/&gt;&lt;wsp:rsid wsp:val=&quot;0064396A&quot;/&gt;&lt;wsp:rsid wsp:val=&quot;0064624E&quot;/&gt;&lt;wsp:rsid wsp:val=&quot;00650AB9&quot;/&gt;&lt;wsp:rsid wsp:val=&quot;00655733&quot;/&gt;&lt;wsp:rsid wsp:val=&quot;00655ACD&quot;/&gt;&lt;wsp:rsid wsp:val=&quot;00656A92&quot;/&gt;&lt;wsp:rsid wsp:val=&quot;00656DDE&quot;/&gt;&lt;wsp:rsid wsp:val=&quot;0066011D&quot;/&gt;&lt;wsp:rsid wsp:val=&quot;006607C0&quot;/&gt;&lt;wsp:rsid wsp:val=&quot;006613A6&quot;/&gt;&lt;wsp:rsid wsp:val=&quot;006627A2&quot;/&gt;&lt;wsp:rsid wsp:val=&quot;006634E6&quot;/&gt;&lt;wsp:rsid wsp:val=&quot;006655EE&quot;/&gt;&lt;wsp:rsid wsp:val=&quot;00667EE7&quot;/&gt;&lt;wsp:rsid wsp:val=&quot;00670922&quot;/&gt;&lt;wsp:rsid wsp:val=&quot;00670BE1&quot;/&gt;&lt;wsp:rsid wsp:val=&quot;0067218F&quot;/&gt;&lt;wsp:rsid wsp:val=&quot;006741F2&quot;/&gt;&lt;wsp:rsid wsp:val=&quot;00674CC3&quot;/&gt;&lt;wsp:rsid wsp:val=&quot;00675C72&quot;/&gt;&lt;wsp:rsid wsp:val=&quot;006771F9&quot;/&gt;&lt;wsp:rsid wsp:val=&quot;006776D7&quot;/&gt;&lt;wsp:rsid wsp:val=&quot;00681003&quot;/&gt;&lt;wsp:rsid wsp:val=&quot;006817C9&quot;/&gt;&lt;wsp:rsid wsp:val=&quot;00683ECE&quot;/&gt;&lt;wsp:rsid wsp:val=&quot;00695FC2&quot;/&gt;&lt;wsp:rsid wsp:val=&quot;00696949&quot;/&gt;&lt;wsp:rsid wsp:val=&quot;00697052&quot;/&gt;&lt;wsp:rsid wsp:val=&quot;006A46FB&quot;/&gt;&lt;wsp:rsid wsp:val=&quot;006A5E28&quot;/&gt;&lt;wsp:rsid wsp:val=&quot;006A697B&quot;/&gt;&lt;wsp:rsid wsp:val=&quot;006A7AFF&quot;/&gt;&lt;wsp:rsid wsp:val=&quot;006B1816&quot;/&gt;&lt;wsp:rsid wsp:val=&quot;006B2099&quot;/&gt;&lt;wsp:rsid wsp:val=&quot;006B50CF&quot;/&gt;&lt;wsp:rsid wsp:val=&quot;006C03B8&quot;/&gt;&lt;wsp:rsid wsp:val=&quot;006C5EC9&quot;/&gt;&lt;wsp:rsid wsp:val=&quot;006C6059&quot;/&gt;&lt;wsp:rsid wsp:val=&quot;006C7522&quot;/&gt;&lt;wsp:rsid wsp:val=&quot;006D6F08&quot;/&gt;&lt;wsp:rsid wsp:val=&quot;006E062C&quot;/&gt;&lt;wsp:rsid wsp:val=&quot;006E28B7&quot;/&gt;&lt;wsp:rsid wsp:val=&quot;006E3310&quot;/&gt;&lt;wsp:rsid wsp:val=&quot;006E4E39&quot;/&gt;&lt;wsp:rsid wsp:val=&quot;006E565E&quot;/&gt;&lt;wsp:rsid wsp:val=&quot;006E673D&quot;/&gt;&lt;wsp:rsid wsp:val=&quot;006E7D3B&quot;/&gt;&lt;wsp:rsid wsp:val=&quot;006F1B70&quot;/&gt;&lt;wsp:rsid wsp:val=&quot;006F341D&quot;/&gt;&lt;wsp:rsid wsp:val=&quot;006F3CDE&quot;/&gt;&lt;wsp:rsid wsp:val=&quot;006F58D4&quot;/&gt;&lt;wsp:rsid wsp:val=&quot;0070346E&quot;/&gt;&lt;wsp:rsid wsp:val=&quot;00704EDB&quot;/&gt;&lt;wsp:rsid wsp:val=&quot;00706101&quot;/&gt;&lt;wsp:rsid wsp:val=&quot;00707072&quot;/&gt;&lt;wsp:rsid wsp:val=&quot;00707D61&quot;/&gt;&lt;wsp:rsid wsp:val=&quot;00712287&quot;/&gt;&lt;wsp:rsid wsp:val=&quot;00712772&quot;/&gt;&lt;wsp:rsid wsp:val=&quot;007148D3&quot;/&gt;&lt;wsp:rsid wsp:val=&quot;00715B9A&quot;/&gt;&lt;wsp:rsid wsp:val=&quot;00726EA6&quot;/&gt;&lt;wsp:rsid wsp:val=&quot;00727208&quot;/&gt;&lt;wsp:rsid wsp:val=&quot;00727680&quot;/&gt;&lt;wsp:rsid wsp:val=&quot;007348B1&quot;/&gt;&lt;wsp:rsid wsp:val=&quot;007362A6&quot;/&gt;&lt;wsp:rsid wsp:val=&quot;00736D7D&quot;/&gt;&lt;wsp:rsid wsp:val=&quot;00740E58&quot;/&gt;&lt;wsp:rsid wsp:val=&quot;007445A0&quot;/&gt;&lt;wsp:rsid wsp:val=&quot;0074524B&quot;/&gt;&lt;wsp:rsid wsp:val=&quot;00747D8B&quot;/&gt;&lt;wsp:rsid wsp:val=&quot;00751228&quot;/&gt;&lt;wsp:rsid wsp:val=&quot;007571E1&quot;/&gt;&lt;wsp:rsid wsp:val=&quot;007604B2&quot;/&gt;&lt;wsp:rsid wsp:val=&quot;00765281&quot;/&gt;&lt;wsp:rsid wsp:val=&quot;00766BAD&quot;/&gt;&lt;wsp:rsid wsp:val=&quot;007755F2&quot;/&gt;&lt;wsp:rsid wsp:val=&quot;00776971&quot;/&gt;&lt;wsp:rsid wsp:val=&quot;0078020D&quot;/&gt;&lt;wsp:rsid wsp:val=&quot;0078177E&quot;/&gt;&lt;wsp:rsid wsp:val=&quot;0078304C&quot;/&gt;&lt;wsp:rsid wsp:val=&quot;00783673&quot;/&gt;&lt;wsp:rsid wsp:val=&quot;00783D61&quot;/&gt;&lt;wsp:rsid wsp:val=&quot;00785490&quot;/&gt;&lt;wsp:rsid wsp:val=&quot;007925EA&quot;/&gt;&lt;wsp:rsid wsp:val=&quot;00793CD8&quot;/&gt;&lt;wsp:rsid wsp:val=&quot;00795C92&quot;/&gt;&lt;wsp:rsid wsp:val=&quot;00796231&quot;/&gt;&lt;wsp:rsid wsp:val=&quot;007A1CB3&quot;/&gt;&lt;wsp:rsid wsp:val=&quot;007A306F&quot;/&gt;&lt;wsp:rsid wsp:val=&quot;007A43A6&quot;/&gt;&lt;wsp:rsid wsp:val=&quot;007A58A6&quot;/&gt;&lt;wsp:rsid wsp:val=&quot;007B3D2D&quot;/&gt;&lt;wsp:rsid wsp:val=&quot;007B50AE&quot;/&gt;&lt;wsp:rsid wsp:val=&quot;007B51DF&quot;/&gt;&lt;wsp:rsid wsp:val=&quot;007C05DD&quot;/&gt;&lt;wsp:rsid wsp:val=&quot;007C3D18&quot;/&gt;&lt;wsp:rsid wsp:val=&quot;007C60BF&quot;/&gt;&lt;wsp:rsid wsp:val=&quot;007C6A07&quot;/&gt;&lt;wsp:rsid wsp:val=&quot;007C75A1&quot;/&gt;&lt;wsp:rsid wsp:val=&quot;007C77A5&quot;/&gt;&lt;wsp:rsid wsp:val=&quot;007D04E5&quot;/&gt;&lt;wsp:rsid wsp:val=&quot;007D5901&quot;/&gt;&lt;wsp:rsid wsp:val=&quot;007D7526&quot;/&gt;&lt;wsp:rsid wsp:val=&quot;007E4610&quot;/&gt;&lt;wsp:rsid wsp:val=&quot;007E4715&quot;/&gt;&lt;wsp:rsid wsp:val=&quot;007E505B&quot;/&gt;&lt;wsp:rsid wsp:val=&quot;007E7091&quot;/&gt;&lt;wsp:rsid wsp:val=&quot;00803FAE&quot;/&gt;&lt;wsp:rsid wsp:val=&quot;0080605F&quot;/&gt;&lt;wsp:rsid wsp:val=&quot;00807786&quot;/&gt;&lt;wsp:rsid wsp:val=&quot;00811FCB&quot;/&gt;&lt;wsp:rsid wsp:val=&quot;008158D6&quot;/&gt;&lt;wsp:rsid wsp:val=&quot;00817196&quot;/&gt;&lt;wsp:rsid wsp:val=&quot;008235DB&quot;/&gt;&lt;wsp:rsid wsp:val=&quot;00824AB4&quot;/&gt;&lt;wsp:rsid wsp:val=&quot;00825C42&quot;/&gt;&lt;wsp:rsid wsp:val=&quot;00825D25&quot;/&gt;&lt;wsp:rsid wsp:val=&quot;00827D6F&quot;/&gt;&lt;wsp:rsid wsp:val=&quot;008376AC&quot;/&gt;&lt;wsp:rsid wsp:val=&quot;008444E8&quot;/&gt;&lt;wsp:rsid wsp:val=&quot;00844E80&quot;/&gt;&lt;wsp:rsid wsp:val=&quot;00846FE7&quot;/&gt;&lt;wsp:rsid wsp:val=&quot;00856911&quot;/&gt;&lt;wsp:rsid wsp:val=&quot;008677FD&quot;/&gt;&lt;wsp:rsid wsp:val=&quot;008706D4&quot;/&gt;&lt;wsp:rsid wsp:val=&quot;00870F8A&quot;/&gt;&lt;wsp:rsid wsp:val=&quot;008719A4&quot;/&gt;&lt;wsp:rsid wsp:val=&quot;00871D23&quot;/&gt;&lt;wsp:rsid wsp:val=&quot;00874312&quot;/&gt;&lt;wsp:rsid wsp:val=&quot;0087437C&quot;/&gt;&lt;wsp:rsid wsp:val=&quot;00875CD7&quot;/&gt;&lt;wsp:rsid wsp:val=&quot;00876B4D&quot;/&gt;&lt;wsp:rsid wsp:val=&quot;00877F18&quot;/&gt;&lt;wsp:rsid wsp:val=&quot;008934E0&quot;/&gt;&lt;wsp:rsid wsp:val=&quot;00894A88&quot;/&gt;&lt;wsp:rsid wsp:val=&quot;00895386&quot;/&gt;&lt;wsp:rsid wsp:val=&quot;008A21FF&quot;/&gt;&lt;wsp:rsid wsp:val=&quot;008A2CE2&quot;/&gt;&lt;wsp:rsid wsp:val=&quot;008A30AC&quot;/&gt;&lt;wsp:rsid wsp:val=&quot;008A44B8&quot;/&gt;&lt;wsp:rsid wsp:val=&quot;008A51A8&quot;/&gt;&lt;wsp:rsid wsp:val=&quot;008A54C7&quot;/&gt;&lt;wsp:rsid wsp:val=&quot;008A77D8&quot;/&gt;&lt;wsp:rsid wsp:val=&quot;008B0483&quot;/&gt;&lt;wsp:rsid wsp:val=&quot;008B120C&quot;/&gt;&lt;wsp:rsid wsp:val=&quot;008B51A0&quot;/&gt;&lt;wsp:rsid wsp:val=&quot;008B592A&quot;/&gt;&lt;wsp:rsid wsp:val=&quot;008B7B5C&quot;/&gt;&lt;wsp:rsid wsp:val=&quot;008C0C99&quot;/&gt;&lt;wsp:rsid wsp:val=&quot;008C2017&quot;/&gt;&lt;wsp:rsid wsp:val=&quot;008C4958&quot;/&gt;&lt;wsp:rsid wsp:val=&quot;008C4BAA&quot;/&gt;&lt;wsp:rsid wsp:val=&quot;008C6AE8&quot;/&gt;&lt;wsp:rsid wsp:val=&quot;008C7573&quot;/&gt;&lt;wsp:rsid wsp:val=&quot;008D34F1&quot;/&gt;&lt;wsp:rsid wsp:val=&quot;008D39D8&quot;/&gt;&lt;wsp:rsid wsp:val=&quot;008D6D1A&quot;/&gt;&lt;wsp:rsid wsp:val=&quot;008E0927&quot;/&gt;&lt;wsp:rsid wsp:val=&quot;008E1909&quot;/&gt;&lt;wsp:rsid wsp:val=&quot;008F1EAB&quot;/&gt;&lt;wsp:rsid wsp:val=&quot;008F33DC&quot;/&gt;&lt;wsp:rsid wsp:val=&quot;008F477F&quot;/&gt;&lt;wsp:rsid wsp:val=&quot;00902350&quot;/&gt;&lt;wsp:rsid wsp:val=&quot;0090336B&quot;/&gt;&lt;wsp:rsid wsp:val=&quot;009053AA&quot;/&gt;&lt;wsp:rsid wsp:val=&quot;00906939&quot;/&gt;&lt;wsp:rsid wsp:val=&quot;00910B7D&quot;/&gt;&lt;wsp:rsid wsp:val=&quot;00911DFB&quot;/&gt;&lt;wsp:rsid wsp:val=&quot;009139D9&quot;/&gt;&lt;wsp:rsid wsp:val=&quot;00914AD8&quot;/&gt;&lt;wsp:rsid wsp:val=&quot;00916079&quot;/&gt;&lt;wsp:rsid wsp:val=&quot;00917CE9&quot;/&gt;&lt;wsp:rsid wsp:val=&quot;00920BF2&quot;/&gt;&lt;wsp:rsid wsp:val=&quot;00922010&quot;/&gt;&lt;wsp:rsid wsp:val=&quot;00931BD9&quot;/&gt;&lt;wsp:rsid wsp:val=&quot;009368F3&quot;/&gt;&lt;wsp:rsid wsp:val=&quot;00941636&quot;/&gt;&lt;wsp:rsid wsp:val=&quot;00943742&quot;/&gt;&lt;wsp:rsid wsp:val=&quot;00945C05&quot;/&gt;&lt;wsp:rsid wsp:val=&quot;00946945&quot;/&gt;&lt;wsp:rsid wsp:val=&quot;00947713&quot;/&gt;&lt;wsp:rsid wsp:val=&quot;00950DE7&quot;/&gt;&lt;wsp:rsid wsp:val=&quot;00953920&quot;/&gt;&lt;wsp:rsid wsp:val=&quot;00953D47&quot;/&gt;&lt;wsp:rsid wsp:val=&quot;0095681E&quot;/&gt;&lt;wsp:rsid wsp:val=&quot;009572D4&quot;/&gt;&lt;wsp:rsid wsp:val=&quot;00961921&quot;/&gt;&lt;wsp:rsid wsp:val=&quot;0096430A&quot;/&gt;&lt;wsp:rsid wsp:val=&quot;0096554B&quot;/&gt;&lt;wsp:rsid wsp:val=&quot;0096584A&quot;/&gt;&lt;wsp:rsid wsp:val=&quot;00971F08&quot;/&gt;&lt;wsp:rsid wsp:val=&quot;0097603D&quot;/&gt;&lt;wsp:rsid wsp:val=&quot;00976949&quot;/&gt;&lt;wsp:rsid wsp:val=&quot;00980477&quot;/&gt;&lt;wsp:rsid wsp:val=&quot;00985253&quot;/&gt;&lt;wsp:rsid wsp:val=&quot;009853B3&quot;/&gt;&lt;wsp:rsid wsp:val=&quot;00990630&quot;/&gt;&lt;wsp:rsid wsp:val=&quot;00991761&quot;/&gt;&lt;wsp:rsid wsp:val=&quot;00994DCA&quot;/&gt;&lt;wsp:rsid wsp:val=&quot;009960EC&quot;/&gt;&lt;wsp:rsid wsp:val=&quot;009970DD&quot;/&gt;&lt;wsp:rsid wsp:val=&quot;009A0FBA&quot;/&gt;&lt;wsp:rsid wsp:val=&quot;009A1601&quot;/&gt;&lt;wsp:rsid wsp:val=&quot;009A462D&quot;/&gt;&lt;wsp:rsid wsp:val=&quot;009A5CBA&quot;/&gt;&lt;wsp:rsid wsp:val=&quot;009B1F30&quot;/&gt;&lt;wsp:rsid wsp:val=&quot;009B3AC2&quot;/&gt;&lt;wsp:rsid wsp:val=&quot;009B4DF4&quot;/&gt;&lt;wsp:rsid wsp:val=&quot;009B564E&quot;/&gt;&lt;wsp:rsid wsp:val=&quot;009B7E87&quot;/&gt;&lt;wsp:rsid wsp:val=&quot;009C403E&quot;/&gt;&lt;wsp:rsid wsp:val=&quot;009D4FF0&quot;/&gt;&lt;wsp:rsid wsp:val=&quot;009D703C&quot;/&gt;&lt;wsp:rsid wsp:val=&quot;009D718F&quot;/&gt;&lt;wsp:rsid wsp:val=&quot;009E068F&quot;/&gt;&lt;wsp:rsid wsp:val=&quot;009E14E0&quot;/&gt;&lt;wsp:rsid wsp:val=&quot;009E35DB&quot;/&gt;&lt;wsp:rsid wsp:val=&quot;009E47A3&quot;/&gt;&lt;wsp:rsid wsp:val=&quot;009F08F3&quot;/&gt;&lt;wsp:rsid wsp:val=&quot;009F344F&quot;/&gt;&lt;wsp:rsid wsp:val=&quot;00A048A8&quot;/&gt;&lt;wsp:rsid wsp:val=&quot;00A13E54&quot;/&gt;&lt;wsp:rsid wsp:val=&quot;00A17F63&quot;/&gt;&lt;wsp:rsid wsp:val=&quot;00A2193B&quot;/&gt;&lt;wsp:rsid wsp:val=&quot;00A2351A&quot;/&gt;&lt;wsp:rsid wsp:val=&quot;00A264A9&quot;/&gt;&lt;wsp:rsid wsp:val=&quot;00A27785&quot;/&gt;&lt;wsp:rsid wsp:val=&quot;00A30187&quot;/&gt;&lt;wsp:rsid wsp:val=&quot;00A3448A&quot;/&gt;&lt;wsp:rsid wsp:val=&quot;00A36297&quot;/&gt;&lt;wsp:rsid wsp:val=&quot;00A41E2B&quot;/&gt;&lt;wsp:rsid wsp:val=&quot;00A45B74&quot;/&gt;&lt;wsp:rsid wsp:val=&quot;00A52E1D&quot;/&gt;&lt;wsp:rsid wsp:val=&quot;00A61499&quot;/&gt;&lt;wsp:rsid wsp:val=&quot;00A62A77&quot;/&gt;&lt;wsp:rsid wsp:val=&quot;00A63483&quot;/&gt;&lt;wsp:rsid wsp:val=&quot;00A657D7&quot;/&gt;&lt;wsp:rsid wsp:val=&quot;00A660AC&quot;/&gt;&lt;wsp:rsid wsp:val=&quot;00A67E6C&quot;/&gt;&lt;wsp:rsid wsp:val=&quot;00A71B99&quot;/&gt;&lt;wsp:rsid wsp:val=&quot;00A739D0&quot;/&gt;&lt;wsp:rsid wsp:val=&quot;00A761D4&quot;/&gt;&lt;wsp:rsid wsp:val=&quot;00A77EC4&quot;/&gt;&lt;wsp:rsid wsp:val=&quot;00A92879&quot;/&gt;&lt;wsp:rsid wsp:val=&quot;00A9442A&quot;/&gt;&lt;wsp:rsid wsp:val=&quot;00AA016F&quot;/&gt;&lt;wsp:rsid wsp:val=&quot;00AA1ED6&quot;/&gt;&lt;wsp:rsid wsp:val=&quot;00AA51D6&quot;/&gt;&lt;wsp:rsid wsp:val=&quot;00AB0BC8&quot;/&gt;&lt;wsp:rsid wsp:val=&quot;00AB11CA&quot;/&gt;&lt;wsp:rsid wsp:val=&quot;00AB14D9&quot;/&gt;&lt;wsp:rsid wsp:val=&quot;00AB4AB8&quot;/&gt;&lt;wsp:rsid wsp:val=&quot;00AB655E&quot;/&gt;&lt;wsp:rsid wsp:val=&quot;00AC007F&quot;/&gt;&lt;wsp:rsid wsp:val=&quot;00AC2ECD&quot;/&gt;&lt;wsp:rsid wsp:val=&quot;00AC3119&quot;/&gt;&lt;wsp:rsid wsp:val=&quot;00AC49FB&quot;/&gt;&lt;wsp:rsid wsp:val=&quot;00AC5A10&quot;/&gt;&lt;wsp:rsid wsp:val=&quot;00AD0AA3&quot;/&gt;&lt;wsp:rsid wsp:val=&quot;00AD3F94&quot;/&gt;&lt;wsp:rsid wsp:val=&quot;00AD4A5A&quot;/&gt;&lt;wsp:rsid wsp:val=&quot;00AE27AC&quot;/&gt;&lt;wsp:rsid wsp:val=&quot;00AE40E0&quot;/&gt;&lt;wsp:rsid wsp:val=&quot;00AE4DBA&quot;/&gt;&lt;wsp:rsid wsp:val=&quot;00AE4F07&quot;/&gt;&lt;wsp:rsid wsp:val=&quot;00AF1C5D&quot;/&gt;&lt;wsp:rsid wsp:val=&quot;00AF42D7&quot;/&gt;&lt;wsp:rsid wsp:val=&quot;00B006FE&quot;/&gt;&lt;wsp:rsid wsp:val=&quot;00B007CB&quot;/&gt;&lt;wsp:rsid wsp:val=&quot;00B02AA9&quot;/&gt;&lt;wsp:rsid wsp:val=&quot;00B02FA3&quot;/&gt;&lt;wsp:rsid wsp:val=&quot;00B05084&quot;/&gt;&lt;wsp:rsid wsp:val=&quot;00B157F9&quot;/&gt;&lt;wsp:rsid wsp:val=&quot;00B20256&quot;/&gt;&lt;wsp:rsid wsp:val=&quot;00B20D09&quot;/&gt;&lt;wsp:rsid wsp:val=&quot;00B2763F&quot;/&gt;&lt;wsp:rsid wsp:val=&quot;00B27AAC&quot;/&gt;&lt;wsp:rsid wsp:val=&quot;00B30929&quot;/&gt;&lt;wsp:rsid wsp:val=&quot;00B372AA&quot;/&gt;&lt;wsp:rsid wsp:val=&quot;00B40445&quot;/&gt;&lt;wsp:rsid wsp:val=&quot;00B41888&quot;/&gt;&lt;wsp:rsid wsp:val=&quot;00B45A52&quot;/&gt;&lt;wsp:rsid wsp:val=&quot;00B46175&quot;/&gt;&lt;wsp:rsid wsp:val=&quot;00B664C7&quot;/&gt;&lt;wsp:rsid wsp:val=&quot;00B739F6&quot;/&gt;&lt;wsp:rsid wsp:val=&quot;00B81A6C&quot;/&gt;&lt;wsp:rsid wsp:val=&quot;00B85DE5&quot;/&gt;&lt;wsp:rsid wsp:val=&quot;00B90F73&quot;/&gt;&lt;wsp:rsid wsp:val=&quot;00B93B59&quot;/&gt;&lt;wsp:rsid wsp:val=&quot;00B9406A&quot;/&gt;&lt;wsp:rsid wsp:val=&quot;00BA2280&quot;/&gt;&lt;wsp:rsid wsp:val=&quot;00BA2A08&quot;/&gt;&lt;wsp:rsid wsp:val=&quot;00BA56D2&quot;/&gt;&lt;wsp:rsid wsp:val=&quot;00BA76E0&quot;/&gt;&lt;wsp:rsid wsp:val=&quot;00BB2A25&quot;/&gt;&lt;wsp:rsid wsp:val=&quot;00BB51E9&quot;/&gt;&lt;wsp:rsid wsp:val=&quot;00BC0FDC&quot;/&gt;&lt;wsp:rsid wsp:val=&quot;00BC3053&quot;/&gt;&lt;wsp:rsid wsp:val=&quot;00BC4D2E&quot;/&gt;&lt;wsp:rsid wsp:val=&quot;00BD48AC&quot;/&gt;&lt;wsp:rsid wsp:val=&quot;00BD5F1A&quot;/&gt;&lt;wsp:rsid wsp:val=&quot;00BE1234&quot;/&gt;&lt;wsp:rsid wsp:val=&quot;00BE2FA6&quot;/&gt;&lt;wsp:rsid wsp:val=&quot;00BE333F&quot;/&gt;&lt;wsp:rsid wsp:val=&quot;00BE7406&quot;/&gt;&lt;wsp:rsid wsp:val=&quot;00BE7603&quot;/&gt;&lt;wsp:rsid wsp:val=&quot;00BF3279&quot;/&gt;&lt;wsp:rsid wsp:val=&quot;00BF74C7&quot;/&gt;&lt;wsp:rsid wsp:val=&quot;00C015F1&quot;/&gt;&lt;wsp:rsid wsp:val=&quot;00C01F33&quot;/&gt;&lt;wsp:rsid wsp:val=&quot;00C02CC6&quot;/&gt;&lt;wsp:rsid wsp:val=&quot;00C040F7&quot;/&gt;&lt;wsp:rsid wsp:val=&quot;00C044AB&quot;/&gt;&lt;wsp:rsid wsp:val=&quot;00C05706&quot;/&gt;&lt;wsp:rsid wsp:val=&quot;00C07377&quot;/&gt;&lt;wsp:rsid wsp:val=&quot;00C10478&quot;/&gt;&lt;wsp:rsid wsp:val=&quot;00C12107&quot;/&gt;&lt;wsp:rsid wsp:val=&quot;00C14D4B&quot;/&gt;&lt;wsp:rsid wsp:val=&quot;00C154BB&quot;/&gt;&lt;wsp:rsid wsp:val=&quot;00C279B5&quot;/&gt;&lt;wsp:rsid wsp:val=&quot;00C27C45&quot;/&gt;&lt;wsp:rsid wsp:val=&quot;00C3719D&quot;/&gt;&lt;wsp:rsid wsp:val=&quot;00C54995&quot;/&gt;&lt;wsp:rsid wsp:val=&quot;00C54D41&quot;/&gt;&lt;wsp:rsid wsp:val=&quot;00C60783&quot;/&gt;&lt;wsp:rsid wsp:val=&quot;00C64672&quot;/&gt;&lt;wsp:rsid wsp:val=&quot;00C70697&quot;/&gt;&lt;wsp:rsid wsp:val=&quot;00C72EF4&quot;/&gt;&lt;wsp:rsid wsp:val=&quot;00C75D2F&quot;/&gt;&lt;wsp:rsid wsp:val=&quot;00C767BE&quot;/&gt;&lt;wsp:rsid wsp:val=&quot;00C76E3C&quot;/&gt;&lt;wsp:rsid wsp:val=&quot;00C81568&quot;/&gt;&lt;wsp:rsid wsp:val=&quot;00C9027A&quot;/&gt;&lt;wsp:rsid wsp:val=&quot;00C9068E&quot;/&gt;&lt;wsp:rsid wsp:val=&quot;00C93C4B&quot;/&gt;&lt;wsp:rsid wsp:val=&quot;00C944AB&quot;/&gt;&lt;wsp:rsid wsp:val=&quot;00C95B40&quot;/&gt;&lt;wsp:rsid wsp:val=&quot;00CA1ED8&quot;/&gt;&lt;wsp:rsid wsp:val=&quot;00CB1F63&quot;/&gt;&lt;wsp:rsid wsp:val=&quot;00CB7170&quot;/&gt;&lt;wsp:rsid wsp:val=&quot;00CC040E&quot;/&gt;&lt;wsp:rsid wsp:val=&quot;00CC111F&quot;/&gt;&lt;wsp:rsid wsp:val=&quot;00CC2011&quot;/&gt;&lt;wsp:rsid wsp:val=&quot;00CC3EA0&quot;/&gt;&lt;wsp:rsid wsp:val=&quot;00CC7B45&quot;/&gt;&lt;wsp:rsid wsp:val=&quot;00CD1188&quot;/&gt;&lt;wsp:rsid wsp:val=&quot;00CD2ED1&quot;/&gt;&lt;wsp:rsid wsp:val=&quot;00CD337B&quot;/&gt;&lt;wsp:rsid wsp:val=&quot;00CD609C&quot;/&gt;&lt;wsp:rsid wsp:val=&quot;00CE7561&quot;/&gt;&lt;wsp:rsid wsp:val=&quot;00CF1354&quot;/&gt;&lt;wsp:rsid wsp:val=&quot;00CF3B1F&quot;/&gt;&lt;wsp:rsid wsp:val=&quot;00CF3BF6&quot;/&gt;&lt;wsp:rsid wsp:val=&quot;00CF625B&quot;/&gt;&lt;wsp:rsid wsp:val=&quot;00CF687E&quot;/&gt;&lt;wsp:rsid wsp:val=&quot;00D0349B&quot;/&gt;&lt;wsp:rsid wsp:val=&quot;00D10249&quot;/&gt;&lt;wsp:rsid wsp:val=&quot;00D115C3&quot;/&gt;&lt;wsp:rsid wsp:val=&quot;00D11897&quot;/&gt;&lt;wsp:rsid wsp:val=&quot;00D13135&quot;/&gt;&lt;wsp:rsid wsp:val=&quot;00D13E4E&quot;/&gt;&lt;wsp:rsid wsp:val=&quot;00D239A7&quot;/&gt;&lt;wsp:rsid wsp:val=&quot;00D23F47&quot;/&gt;&lt;wsp:rsid wsp:val=&quot;00D36E71&quot;/&gt;&lt;wsp:rsid wsp:val=&quot;00D37D87&quot;/&gt;&lt;wsp:rsid wsp:val=&quot;00D40B33&quot;/&gt;&lt;wsp:rsid wsp:val=&quot;00D4318F&quot;/&gt;&lt;wsp:rsid wsp:val=&quot;00D438BF&quot;/&gt;&lt;wsp:rsid wsp:val=&quot;00D440F8&quot;/&gt;&lt;wsp:rsid wsp:val=&quot;00D546FF&quot;/&gt;&lt;wsp:rsid wsp:val=&quot;00D55AD5&quot;/&gt;&lt;wsp:rsid wsp:val=&quot;00D576CA&quot;/&gt;&lt;wsp:rsid wsp:val=&quot;00D61AF5&quot;/&gt;&lt;wsp:rsid wsp:val=&quot;00D652B5&quot;/&gt;&lt;wsp:rsid wsp:val=&quot;00D66155&quot;/&gt;&lt;wsp:rsid wsp:val=&quot;00D708B0&quot;/&gt;&lt;wsp:rsid wsp:val=&quot;00D77B1D&quot;/&gt;&lt;wsp:rsid wsp:val=&quot;00D8021F&quot;/&gt;&lt;wsp:rsid wsp:val=&quot;00D80383&quot;/&gt;&lt;wsp:rsid wsp:val=&quot;00D823C6&quot;/&gt;&lt;wsp:rsid wsp:val=&quot;00D86CA3&quot;/&gt;&lt;wsp:rsid wsp:val=&quot;00D871CE&quot;/&gt;&lt;wsp:rsid wsp:val=&quot;00D9196D&quot;/&gt;&lt;wsp:rsid wsp:val=&quot;00D92982&quot;/&gt;&lt;wsp:rsid wsp:val=&quot;00DA305E&quot;/&gt;&lt;wsp:rsid wsp:val=&quot;00DA5417&quot;/&gt;&lt;wsp:rsid wsp:val=&quot;00DA56E8&quot;/&gt;&lt;wsp:rsid wsp:val=&quot;00DB377D&quot;/&gt;&lt;wsp:rsid wsp:val=&quot;00DC2D36&quot;/&gt;&lt;wsp:rsid wsp:val=&quot;00DC53EF&quot;/&gt;&lt;wsp:rsid wsp:val=&quot;00DE5608&quot;/&gt;&lt;wsp:rsid wsp:val=&quot;00DE58D0&quot;/&gt;&lt;wsp:rsid wsp:val=&quot;00DE654F&quot;/&gt;&lt;wsp:rsid wsp:val=&quot;00DE761A&quot;/&gt;&lt;wsp:rsid wsp:val=&quot;00DF0B6E&quot;/&gt;&lt;wsp:rsid wsp:val=&quot;00DF15E0&quot;/&gt;&lt;wsp:rsid wsp:val=&quot;00DF37A0&quot;/&gt;&lt;wsp:rsid wsp:val=&quot;00E110E7&quot;/&gt;&lt;wsp:rsid wsp:val=&quot;00E11B20&quot;/&gt;&lt;wsp:rsid wsp:val=&quot;00E17FA2&quot;/&gt;&lt;wsp:rsid wsp:val=&quot;00E22330&quot;/&gt;&lt;wsp:rsid wsp:val=&quot;00E30B5A&quot;/&gt;&lt;wsp:rsid wsp:val=&quot;00E3123D&quot;/&gt;&lt;wsp:rsid wsp:val=&quot;00E31461&quot;/&gt;&lt;wsp:rsid wsp:val=&quot;00E31D43&quot;/&gt;&lt;wsp:rsid wsp:val=&quot;00E32608&quot;/&gt;&lt;wsp:rsid wsp:val=&quot;00E34188&quot;/&gt;&lt;wsp:rsid wsp:val=&quot;00E34B6E&quot;/&gt;&lt;wsp:rsid wsp:val=&quot;00E35559&quot;/&gt;&lt;wsp:rsid wsp:val=&quot;00E3723A&quot;/&gt;&lt;wsp:rsid wsp:val=&quot;00E37860&quot;/&gt;&lt;wsp:rsid wsp:val=&quot;00E446F1&quot;/&gt;&lt;wsp:rsid wsp:val=&quot;00E46886&quot;/&gt;&lt;wsp:rsid wsp:val=&quot;00E47AEF&quot;/&gt;&lt;wsp:rsid wsp:val=&quot;00E53B75&quot;/&gt;&lt;wsp:rsid wsp:val=&quot;00E54E3B&quot;/&gt;&lt;wsp:rsid wsp:val=&quot;00E57565&quot;/&gt;&lt;wsp:rsid wsp:val=&quot;00E63838&quot;/&gt;&lt;wsp:rsid wsp:val=&quot;00E64434&quot;/&gt;&lt;wsp:rsid wsp:val=&quot;00E67C51&quot;/&gt;&lt;wsp:rsid wsp:val=&quot;00E72EFC&quot;/&gt;&lt;wsp:rsid wsp:val=&quot;00E758EC&quot;/&gt;&lt;wsp:rsid wsp:val=&quot;00E8234C&quot;/&gt;&lt;wsp:rsid wsp:val=&quot;00E83AA9&quot;/&gt;&lt;wsp:rsid wsp:val=&quot;00E85928&quot;/&gt;&lt;wsp:rsid wsp:val=&quot;00E87822&quot;/&gt;&lt;wsp:rsid wsp:val=&quot;00E90395&quot;/&gt;&lt;wsp:rsid wsp:val=&quot;00E90E49&quot;/&gt;&lt;wsp:rsid wsp:val=&quot;00E917F9&quot;/&gt;&lt;wsp:rsid wsp:val=&quot;00E9291C&quot;/&gt;&lt;wsp:rsid wsp:val=&quot;00E93FFE&quot;/&gt;&lt;wsp:rsid wsp:val=&quot;00E94F8A&quot;/&gt;&lt;wsp:rsid wsp:val=&quot;00EA7A41&quot;/&gt;&lt;wsp:rsid wsp:val=&quot;00EB077B&quot;/&gt;&lt;wsp:rsid wsp:val=&quot;00EB4EA2&quot;/&gt;&lt;wsp:rsid wsp:val=&quot;00EB4F43&quot;/&gt;&lt;wsp:rsid wsp:val=&quot;00EC27C6&quot;/&gt;&lt;wsp:rsid wsp:val=&quot;00EC4207&quot;/&gt;&lt;wsp:rsid wsp:val=&quot;00EC5653&quot;/&gt;&lt;wsp:rsid wsp:val=&quot;00EC71CE&quot;/&gt;&lt;wsp:rsid wsp:val=&quot;00ED1006&quot;/&gt;&lt;wsp:rsid wsp:val=&quot;00EF18FE&quot;/&gt;&lt;wsp:rsid wsp:val=&quot;00EF5787&quot;/&gt;&lt;wsp:rsid wsp:val=&quot;00EF60D0&quot;/&gt;&lt;wsp:rsid wsp:val=&quot;00F0528D&quot;/&gt;&lt;wsp:rsid wsp:val=&quot;00F05BC0&quot;/&gt;&lt;wsp:rsid wsp:val=&quot;00F06C67&quot;/&gt;&lt;wsp:rsid wsp:val=&quot;00F06DFD&quot;/&gt;&lt;wsp:rsid wsp:val=&quot;00F071D1&quot;/&gt;&lt;wsp:rsid wsp:val=&quot;00F07533&quot;/&gt;&lt;wsp:rsid wsp:val=&quot;00F10629&quot;/&gt;&lt;wsp:rsid wsp:val=&quot;00F15FA5&quot;/&gt;&lt;wsp:rsid wsp:val=&quot;00F209B7&quot;/&gt;&lt;wsp:rsid wsp:val=&quot;00F2376F&quot;/&gt;&lt;wsp:rsid wsp:val=&quot;00F243D8&quot;/&gt;&lt;wsp:rsid wsp:val=&quot;00F30828&quot;/&gt;&lt;wsp:rsid wsp:val=&quot;00F313D6&quot;/&gt;&lt;wsp:rsid wsp:val=&quot;00F40F0C&quot;/&gt;&lt;wsp:rsid wsp:val=&quot;00F4766C&quot;/&gt;&lt;wsp:rsid wsp:val=&quot;00F507D1&quot;/&gt;&lt;wsp:rsid wsp:val=&quot;00F519CE&quot;/&gt;&lt;wsp:rsid wsp:val=&quot;00F51ADA&quot;/&gt;&lt;wsp:rsid wsp:val=&quot;00F607C5&quot;/&gt;&lt;wsp:rsid wsp:val=&quot;00F60DEA&quot;/&gt;&lt;wsp:rsid wsp:val=&quot;00F6302A&quot;/&gt;&lt;wsp:rsid wsp:val=&quot;00F64C2B&quot;/&gt;&lt;wsp:rsid wsp:val=&quot;00F651BE&quot;/&gt;&lt;wsp:rsid wsp:val=&quot;00F67F53&quot;/&gt;&lt;wsp:rsid wsp:val=&quot;00F703BE&quot;/&gt;&lt;wsp:rsid wsp:val=&quot;00F71F69&quot;/&gt;&lt;wsp:rsid wsp:val=&quot;00F72B72&quot;/&gt;&lt;wsp:rsid wsp:val=&quot;00F74BB9&quot;/&gt;&lt;wsp:rsid wsp:val=&quot;00F75582&quot;/&gt;&lt;wsp:rsid wsp:val=&quot;00F76EFA&quot;/&gt;&lt;wsp:rsid wsp:val=&quot;00F804BE&quot;/&gt;&lt;wsp:rsid wsp:val=&quot;00F817CE&quot;/&gt;&lt;wsp:rsid wsp:val=&quot;00F8456C&quot;/&gt;&lt;wsp:rsid wsp:val=&quot;00F859D8&quot;/&gt;&lt;wsp:rsid wsp:val=&quot;00F868F5&quot;/&gt;&lt;wsp:rsid wsp:val=&quot;00F9056A&quot;/&gt;&lt;wsp:rsid wsp:val=&quot;00F90F8D&quot;/&gt;&lt;wsp:rsid wsp:val=&quot;00F92782&quot;/&gt;&lt;wsp:rsid wsp:val=&quot;00F93AA9&quot;/&gt;&lt;wsp:rsid wsp:val=&quot;00F96985&quot;/&gt;&lt;wsp:rsid wsp:val=&quot;00F97838&quot;/&gt;&lt;wsp:rsid wsp:val=&quot;00FA2BB3&quot;/&gt;&lt;wsp:rsid wsp:val=&quot;00FB4C80&quot;/&gt;&lt;wsp:rsid wsp:val=&quot;00FB6A6A&quot;/&gt;&lt;wsp:rsid wsp:val=&quot;00FC7429&quot;/&gt;&lt;wsp:rsid wsp:val=&quot;00FD07F6&quot;/&gt;&lt;wsp:rsid wsp:val=&quot;00FD1EC8&quot;/&gt;&lt;wsp:rsid wsp:val=&quot;00FD47ED&quot;/&gt;&lt;wsp:rsid wsp:val=&quot;00FD74DB&quot;/&gt;&lt;wsp:rsid wsp:val=&quot;00FD7660&quot;/&gt;&lt;wsp:rsid wsp:val=&quot;00FE0655&quot;/&gt;&lt;wsp:rsid wsp:val=&quot;00FE2365&quot;/&gt;&lt;wsp:rsid wsp:val=&quot;00FE4C7B&quot;/&gt;&lt;wsp:rsid wsp:val=&quot;00FE7336&quot;/&gt;&lt;wsp:rsid wsp:val=&quot;00FE787C&quot;/&gt;&lt;wsp:rsid wsp:val=&quot;00FF45A5&quot;/&gt;&lt;wsp:rsid wsp:val=&quot;00FF5C91&quot;/&gt;&lt;/wsp:rsids&gt;&lt;/w:docPr&gt;&lt;w:body&gt;&lt;wx:sect&gt;&lt;w:p wsp:rsidR=&quot;00000000&quot; wsp:rsidRDefault=&quot;00CD609C&quot; wsp:rsidP=&quot;00CD609C&quot;&gt;&lt;m:oMathPara&gt;&lt;m:oMath&gt;&lt;m:acc&gt;&lt;m:accPr&gt;&lt;m:chr m:val=&quot;Ì…&quot;/&gt;&lt;m:ctrlPr&gt;&lt;w:rPr&gt;&lt;w:rFonts w:ascii=&quot;Cambria Math&quot; w:fareast=&quot;ÂÃ—â€“Â¾â€™Â©â€˜ÃŒ&quot; w:h-ansi=&quot;Cambria Math&quot;/&gt;&lt;wx:font wx:val=&quot;Cambria Math&quot;/&gt;&lt;w:i/&gt;&lt;w:color w:val=&quot;000000&quot;/&gt;&lt;w:lang w:fareast=&quot;JA&quot;/&gt;&lt;/w:rPr&gt;&lt;/m:ctrlPr&gt;&lt;/m:accPr&gt;&lt;m:e&gt;&lt;m:r&gt;&lt;w:rPr&gt;&lt;w:rFonts w:ascii=&quot;Cambria Math&quot; w:fareast=&quot;ÂÃ—â€“Â¾â€™Â©â€˜ÃŒ&quot; w:h-ansi=&quot;Cambria Math&quot;/&gt;&lt;wx:font wx:val=&quot;Cambria Math&quot;/&gt;&lt;w:i/&gt;&lt;w:color w:val=&quot;000000&quot;/&gt;&lt;w:lang w:fareast=&quot;JA&quot;/&gt;&lt;/w:rPr&gt;&lt;m:t&gt;EVM&lt;/m:t&gt;&lt;/m:r&gt;&lt;/m:e&gt;&lt;/m:acc&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2" o:title="" chromakey="white"/>
          </v:shape>
        </w:pict>
      </w:r>
      <w:r>
        <w:rPr>
          <w:rFonts w:eastAsia="×–¾’©‘Ì"/>
          <w:color w:val="000000"/>
          <w:lang w:eastAsia="ja-JP"/>
        </w:rPr>
        <w:fldChar w:fldCharType="end"/>
      </w:r>
      <w:r>
        <w:rPr>
          <w:rFonts w:eastAsia="×–¾’©‘Ì"/>
          <w:color w:val="000000"/>
          <w:lang w:eastAsia="ja-JP"/>
        </w:rPr>
        <w:t>is compared against the limit.</w:t>
      </w:r>
    </w:p>
    <w:p w14:paraId="687DA205" w14:textId="77777777" w:rsidR="00454843" w:rsidRDefault="00454843">
      <w:pPr>
        <w:rPr>
          <w:rFonts w:eastAsia="×–¾’©‘Ì"/>
          <w:color w:val="000000"/>
          <w:lang w:eastAsia="ja-JP"/>
        </w:rPr>
      </w:pPr>
    </w:p>
    <w:p w14:paraId="3E7FAD96" w14:textId="77777777" w:rsidR="004D3FFD" w:rsidRDefault="002C252C">
      <w:pPr>
        <w:pStyle w:val="Heading1"/>
        <w:ind w:left="0" w:firstLine="0"/>
      </w:pPr>
      <w:r>
        <w:br w:type="page"/>
      </w:r>
    </w:p>
    <w:p w14:paraId="433328FC" w14:textId="508572D5" w:rsidR="004D3FFD" w:rsidRDefault="002C252C" w:rsidP="00D13A3B">
      <w:pPr>
        <w:pStyle w:val="Heading8"/>
        <w:rPr>
          <w:lang w:eastAsia="ja-JP"/>
        </w:rPr>
      </w:pPr>
      <w:bookmarkStart w:id="4746" w:name="_Toc89953120"/>
      <w:bookmarkStart w:id="4747" w:name="_Toc45886361"/>
      <w:bookmarkStart w:id="4748" w:name="_Toc74916194"/>
      <w:bookmarkStart w:id="4749" w:name="_Toc106207092"/>
      <w:bookmarkStart w:id="4750" w:name="_Toc37273271"/>
      <w:bookmarkStart w:id="4751" w:name="_Toc58916118"/>
      <w:bookmarkStart w:id="4752" w:name="_Toc82536827"/>
      <w:bookmarkStart w:id="4753" w:name="_Toc58918299"/>
      <w:bookmarkStart w:id="4754" w:name="_Toc66694169"/>
      <w:bookmarkStart w:id="4755" w:name="_Toc36636325"/>
      <w:bookmarkStart w:id="4756" w:name="_Toc99703300"/>
      <w:bookmarkStart w:id="4757" w:name="_Toc29810964"/>
      <w:bookmarkStart w:id="4758" w:name="_Toc53183406"/>
      <w:bookmarkStart w:id="4759" w:name="_Toc98766937"/>
      <w:bookmarkStart w:id="4760" w:name="_Toc21103115"/>
      <w:bookmarkStart w:id="4761" w:name="_Toc76544705"/>
      <w:bookmarkStart w:id="4762" w:name="_Toc76114819"/>
      <w:bookmarkStart w:id="4763" w:name="_Toc121818513"/>
      <w:bookmarkStart w:id="4764" w:name="_Toc121818737"/>
      <w:bookmarkStart w:id="4765" w:name="_Toc124158492"/>
      <w:bookmarkStart w:id="4766" w:name="_Toc130558560"/>
      <w:bookmarkStart w:id="4767" w:name="_Toc137467285"/>
      <w:bookmarkStart w:id="4768" w:name="_Toc138884931"/>
      <w:bookmarkStart w:id="4769" w:name="_Toc138885155"/>
      <w:bookmarkStart w:id="4770" w:name="_Toc145511366"/>
      <w:bookmarkStart w:id="4771" w:name="_Toc155475843"/>
      <w:r>
        <w:rPr>
          <w:lang w:eastAsia="ja-JP"/>
        </w:rPr>
        <w:t xml:space="preserve">Annex </w:t>
      </w:r>
      <w:r>
        <w:rPr>
          <w:rFonts w:eastAsia="SimSun" w:hint="eastAsia"/>
          <w:lang w:val="en-US" w:eastAsia="zh-CN"/>
        </w:rPr>
        <w:t>G</w:t>
      </w:r>
      <w:r>
        <w:rPr>
          <w:lang w:eastAsia="ja-JP"/>
        </w:rPr>
        <w:t xml:space="preserve"> (normative):</w:t>
      </w:r>
      <w:r>
        <w:rPr>
          <w:lang w:eastAsia="ja-JP"/>
        </w:rPr>
        <w:br/>
        <w:t>TRP measurement procedures</w:t>
      </w:r>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p>
    <w:p w14:paraId="2A934360" w14:textId="77777777" w:rsidR="00D13A3B" w:rsidRPr="00D13A3B" w:rsidRDefault="00D13A3B" w:rsidP="00D13A3B">
      <w:pPr>
        <w:rPr>
          <w:lang w:eastAsia="ja-JP"/>
        </w:rPr>
      </w:pPr>
    </w:p>
    <w:p w14:paraId="1CB82F0E" w14:textId="77777777" w:rsidR="004D3FFD" w:rsidRDefault="002C252C" w:rsidP="00D13A3B">
      <w:pPr>
        <w:pStyle w:val="Heading1"/>
        <w:rPr>
          <w:lang w:eastAsia="ja-JP"/>
        </w:rPr>
      </w:pPr>
      <w:bookmarkStart w:id="4772" w:name="_Toc45886362"/>
      <w:bookmarkStart w:id="4773" w:name="_Toc99703301"/>
      <w:bookmarkStart w:id="4774" w:name="_Toc37273272"/>
      <w:bookmarkStart w:id="4775" w:name="_Toc89953121"/>
      <w:bookmarkStart w:id="4776" w:name="_Toc66694170"/>
      <w:bookmarkStart w:id="4777" w:name="_Toc106207093"/>
      <w:bookmarkStart w:id="4778" w:name="_Toc98766938"/>
      <w:bookmarkStart w:id="4779" w:name="_Toc76544706"/>
      <w:bookmarkStart w:id="4780" w:name="_Toc53183407"/>
      <w:bookmarkStart w:id="4781" w:name="_Toc21103116"/>
      <w:bookmarkStart w:id="4782" w:name="_Toc76114820"/>
      <w:bookmarkStart w:id="4783" w:name="_Toc82536828"/>
      <w:bookmarkStart w:id="4784" w:name="_Toc58918300"/>
      <w:bookmarkStart w:id="4785" w:name="_Toc74916195"/>
      <w:bookmarkStart w:id="4786" w:name="_Toc29810965"/>
      <w:bookmarkStart w:id="4787" w:name="_Toc36636326"/>
      <w:bookmarkStart w:id="4788" w:name="_Toc58916119"/>
      <w:bookmarkStart w:id="4789" w:name="_Toc121818514"/>
      <w:bookmarkStart w:id="4790" w:name="_Toc121818738"/>
      <w:bookmarkStart w:id="4791" w:name="_Toc124158493"/>
      <w:bookmarkStart w:id="4792" w:name="_Toc130558561"/>
      <w:bookmarkStart w:id="4793" w:name="_Toc137467286"/>
      <w:bookmarkStart w:id="4794" w:name="_Toc138884932"/>
      <w:bookmarkStart w:id="4795" w:name="_Toc138885156"/>
      <w:bookmarkStart w:id="4796" w:name="_Toc145511367"/>
      <w:bookmarkStart w:id="4797" w:name="_Toc155475844"/>
      <w:r>
        <w:rPr>
          <w:rFonts w:eastAsia="SimSun" w:hint="eastAsia"/>
          <w:lang w:val="en-US" w:eastAsia="zh-CN"/>
        </w:rPr>
        <w:t>G</w:t>
      </w:r>
      <w:r>
        <w:rPr>
          <w:lang w:eastAsia="ja-JP"/>
        </w:rPr>
        <w:t>.1</w:t>
      </w:r>
      <w:r>
        <w:rPr>
          <w:lang w:eastAsia="ja-JP"/>
        </w:rPr>
        <w:tab/>
        <w:t>General</w:t>
      </w:r>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p>
    <w:p w14:paraId="60F1E7F4" w14:textId="77777777" w:rsidR="004D3FFD" w:rsidRDefault="002C252C">
      <w:pPr>
        <w:rPr>
          <w:color w:val="000000"/>
          <w:lang w:eastAsia="ja-JP"/>
        </w:rPr>
      </w:pPr>
      <w:r>
        <w:rPr>
          <w:color w:val="000000"/>
          <w:lang w:eastAsia="ja-JP"/>
        </w:rPr>
        <w:t xml:space="preserve">The annex describes various procedures for NR Repeater OTA TRP measurments. These procedures can provide either an accurate or an over-estimate of TRP values. The procedures for an accurate estimate can be applied to all TRP requirements. However, if a TRP requirement does not need accurate TRP estimate then the procedures for over-estimate of TRP may be used in order to have a reasonable OTA test time. Pre-scan does not provide an accurate TRP estimate or over-estimate of TRP. Pre-scan is a fast but coarse method that is used to identify the spurious emission frequencies with emission power as described in annex </w:t>
      </w:r>
      <w:r>
        <w:rPr>
          <w:rFonts w:eastAsia="SimSun" w:hint="eastAsia"/>
          <w:color w:val="000000"/>
          <w:lang w:eastAsia="zh-CN"/>
        </w:rPr>
        <w:t>G</w:t>
      </w:r>
      <w:r>
        <w:rPr>
          <w:color w:val="000000"/>
          <w:lang w:eastAsia="ja-JP"/>
        </w:rPr>
        <w:t xml:space="preserve">.13. A sequential measurement is then made at the emission frequencies, to assess the TRP as described in annex </w:t>
      </w:r>
      <w:r>
        <w:rPr>
          <w:rFonts w:eastAsia="SimSun" w:hint="eastAsia"/>
          <w:color w:val="000000"/>
          <w:lang w:eastAsia="zh-CN"/>
        </w:rPr>
        <w:t>G</w:t>
      </w:r>
      <w:r>
        <w:rPr>
          <w:color w:val="000000"/>
          <w:lang w:eastAsia="ja-JP"/>
        </w:rPr>
        <w:t xml:space="preserve">.2 to annex </w:t>
      </w:r>
      <w:r>
        <w:rPr>
          <w:rFonts w:eastAsia="SimSun" w:hint="eastAsia"/>
          <w:color w:val="000000"/>
          <w:lang w:eastAsia="zh-CN"/>
        </w:rPr>
        <w:t>G</w:t>
      </w:r>
      <w:r>
        <w:rPr>
          <w:color w:val="000000"/>
          <w:lang w:eastAsia="ja-JP"/>
        </w:rPr>
        <w:t>.7.</w:t>
      </w:r>
    </w:p>
    <w:p w14:paraId="3B5C5A80" w14:textId="77777777" w:rsidR="004D3FFD" w:rsidRDefault="002C252C">
      <w:pPr>
        <w:rPr>
          <w:color w:val="000000"/>
          <w:lang w:eastAsia="ja-JP"/>
        </w:rPr>
      </w:pPr>
      <w:r>
        <w:rPr>
          <w:color w:val="000000"/>
          <w:lang w:eastAsia="ja-JP"/>
        </w:rPr>
        <w:t>When making TRP measurements for a repeater, it is important to ensure that a stimulus signal is maintained at the correct power level and direction with respect to the repeater for the whole of the measurement duration. This may be achieved by calibrated rotation of the signal generation equipment together with the repeater, or by means of the movement of probes within the measurement chamber around the repeater whilst the repeater and signal generation equipment are maintained static.</w:t>
      </w:r>
    </w:p>
    <w:p w14:paraId="6108B8B0" w14:textId="77777777" w:rsidR="004D3FFD" w:rsidRDefault="002C252C">
      <w:pPr>
        <w:rPr>
          <w:color w:val="000000"/>
          <w:lang w:eastAsia="ja-JP"/>
        </w:rPr>
      </w:pPr>
      <w:r>
        <w:rPr>
          <w:color w:val="000000"/>
          <w:lang w:eastAsia="ja-JP"/>
        </w:rPr>
        <w:t>When making TRP measurements the alignment between EUT and measurement antenna is important to achieve expected measurement uncertainty:</w:t>
      </w:r>
    </w:p>
    <w:p w14:paraId="26A23020" w14:textId="77777777" w:rsidR="004D3FFD" w:rsidRDefault="002C252C" w:rsidP="00454843">
      <w:pPr>
        <w:pStyle w:val="B1"/>
        <w:rPr>
          <w:lang w:eastAsia="ja-JP"/>
        </w:rPr>
      </w:pPr>
      <w:r>
        <w:rPr>
          <w:lang w:eastAsia="ja-JP"/>
        </w:rPr>
        <w:t>1.</w:t>
      </w:r>
      <w:r>
        <w:rPr>
          <w:lang w:eastAsia="ja-JP"/>
        </w:rPr>
        <w:tab/>
        <w:t>The measurement antenna needs to be aligned tangential to the measurement surface forming a sphere around the EUT, in order to correctly measure the TRP properly.</w:t>
      </w:r>
    </w:p>
    <w:p w14:paraId="371CFC97" w14:textId="77777777" w:rsidR="004D3FFD" w:rsidRDefault="002C252C" w:rsidP="00454843">
      <w:pPr>
        <w:pStyle w:val="B1"/>
        <w:rPr>
          <w:lang w:eastAsia="ja-JP"/>
        </w:rPr>
      </w:pPr>
      <w:r>
        <w:rPr>
          <w:lang w:eastAsia="ja-JP"/>
        </w:rPr>
        <w:t>2.</w:t>
      </w:r>
      <w:r>
        <w:rPr>
          <w:lang w:eastAsia="ja-JP"/>
        </w:rPr>
        <w:tab/>
        <w:t xml:space="preserve">Test methods described in clauses </w:t>
      </w:r>
      <w:r>
        <w:rPr>
          <w:rFonts w:eastAsia="SimSun" w:hint="eastAsia"/>
          <w:lang w:eastAsia="zh-CN"/>
        </w:rPr>
        <w:t>G</w:t>
      </w:r>
      <w:r>
        <w:rPr>
          <w:lang w:eastAsia="ja-JP"/>
        </w:rPr>
        <w:t xml:space="preserve">.5.1, </w:t>
      </w:r>
      <w:r>
        <w:rPr>
          <w:rFonts w:eastAsia="SimSun" w:hint="eastAsia"/>
          <w:lang w:eastAsia="zh-CN"/>
        </w:rPr>
        <w:t>G</w:t>
      </w:r>
      <w:r>
        <w:rPr>
          <w:lang w:eastAsia="ja-JP"/>
        </w:rPr>
        <w:t xml:space="preserve">.5.2, </w:t>
      </w:r>
      <w:r>
        <w:rPr>
          <w:rFonts w:eastAsia="SimSun" w:hint="eastAsia"/>
          <w:lang w:eastAsia="zh-CN"/>
        </w:rPr>
        <w:t>G</w:t>
      </w:r>
      <w:r>
        <w:rPr>
          <w:lang w:eastAsia="ja-JP"/>
        </w:rPr>
        <w:t xml:space="preserve">.10, </w:t>
      </w:r>
      <w:r>
        <w:rPr>
          <w:rFonts w:eastAsia="SimSun" w:hint="eastAsia"/>
          <w:lang w:eastAsia="zh-CN"/>
        </w:rPr>
        <w:t>G</w:t>
      </w:r>
      <w:r>
        <w:rPr>
          <w:lang w:eastAsia="ja-JP"/>
        </w:rPr>
        <w:t xml:space="preserve">.11 and </w:t>
      </w:r>
      <w:r>
        <w:rPr>
          <w:rFonts w:eastAsia="SimSun" w:hint="eastAsia"/>
          <w:lang w:eastAsia="zh-CN"/>
        </w:rPr>
        <w:t>G</w:t>
      </w:r>
      <w:r>
        <w:rPr>
          <w:lang w:eastAsia="ja-JP"/>
        </w:rPr>
        <w:t>.12 require angular alignment between the selected measurement grid and EUT radiation pattern in order to measure peak values in the main beams. Angular misalignment can lead to differences in the actual and measured angular positions of the intended maximum EIRP.</w:t>
      </w:r>
    </w:p>
    <w:p w14:paraId="6E12F2D6" w14:textId="7C9F06FA" w:rsidR="004D3FFD" w:rsidRDefault="002C252C" w:rsidP="00454843">
      <w:pPr>
        <w:pStyle w:val="B1"/>
        <w:rPr>
          <w:lang w:eastAsia="ja-JP"/>
        </w:rPr>
      </w:pPr>
      <w:r>
        <w:rPr>
          <w:lang w:eastAsia="ja-JP"/>
        </w:rPr>
        <w:t>3.</w:t>
      </w:r>
      <w:r>
        <w:rPr>
          <w:lang w:eastAsia="ja-JP"/>
        </w:rPr>
        <w:tab/>
        <w:t>Test methods described in clause </w:t>
      </w:r>
      <w:r>
        <w:rPr>
          <w:rFonts w:eastAsia="SimSun" w:hint="eastAsia"/>
          <w:lang w:eastAsia="zh-CN"/>
        </w:rPr>
        <w:t>G</w:t>
      </w:r>
      <w:r>
        <w:rPr>
          <w:lang w:eastAsia="ja-JP"/>
        </w:rPr>
        <w:t xml:space="preserve">.5.3, and </w:t>
      </w:r>
      <w:r>
        <w:rPr>
          <w:rFonts w:eastAsia="SimSun" w:hint="eastAsia"/>
          <w:lang w:eastAsia="zh-CN"/>
        </w:rPr>
        <w:t>G</w:t>
      </w:r>
      <w:r>
        <w:rPr>
          <w:lang w:eastAsia="ja-JP"/>
        </w:rPr>
        <w:t>.6 are designed to be independent of rotations of the angular grid, and hence angular alignment between the measurement grid and EUT is not needed.</w:t>
      </w:r>
    </w:p>
    <w:p w14:paraId="7BDB93C9" w14:textId="77777777" w:rsidR="00454843" w:rsidRDefault="00454843">
      <w:pPr>
        <w:ind w:left="568" w:hanging="284"/>
        <w:rPr>
          <w:color w:val="000000"/>
          <w:lang w:eastAsia="ja-JP"/>
        </w:rPr>
      </w:pPr>
    </w:p>
    <w:p w14:paraId="67FAEE9B" w14:textId="77777777" w:rsidR="004D3FFD" w:rsidRDefault="002C252C" w:rsidP="004E61AE">
      <w:pPr>
        <w:pStyle w:val="Heading1"/>
        <w:rPr>
          <w:lang w:eastAsia="ja-JP"/>
        </w:rPr>
      </w:pPr>
      <w:bookmarkStart w:id="4798" w:name="_Toc99703302"/>
      <w:bookmarkStart w:id="4799" w:name="_Toc74916196"/>
      <w:bookmarkStart w:id="4800" w:name="_Toc58918301"/>
      <w:bookmarkStart w:id="4801" w:name="_Toc82536829"/>
      <w:bookmarkStart w:id="4802" w:name="_Toc98766939"/>
      <w:bookmarkStart w:id="4803" w:name="_Toc66694171"/>
      <w:bookmarkStart w:id="4804" w:name="_Toc36636327"/>
      <w:bookmarkStart w:id="4805" w:name="_Toc29810966"/>
      <w:bookmarkStart w:id="4806" w:name="_Toc37273273"/>
      <w:bookmarkStart w:id="4807" w:name="_Toc106207094"/>
      <w:bookmarkStart w:id="4808" w:name="_Toc76544707"/>
      <w:bookmarkStart w:id="4809" w:name="_Toc45886363"/>
      <w:bookmarkStart w:id="4810" w:name="_Toc89953122"/>
      <w:bookmarkStart w:id="4811" w:name="_Toc76114821"/>
      <w:bookmarkStart w:id="4812" w:name="_Toc21103117"/>
      <w:bookmarkStart w:id="4813" w:name="_Toc53183408"/>
      <w:bookmarkStart w:id="4814" w:name="_Toc58916120"/>
      <w:bookmarkStart w:id="4815" w:name="_Toc121818515"/>
      <w:bookmarkStart w:id="4816" w:name="_Toc121818739"/>
      <w:bookmarkStart w:id="4817" w:name="_Toc124158494"/>
      <w:bookmarkStart w:id="4818" w:name="_Toc130558562"/>
      <w:bookmarkStart w:id="4819" w:name="_Toc137467287"/>
      <w:bookmarkStart w:id="4820" w:name="_Toc138884933"/>
      <w:bookmarkStart w:id="4821" w:name="_Toc138885157"/>
      <w:bookmarkStart w:id="4822" w:name="_Toc145511368"/>
      <w:bookmarkStart w:id="4823" w:name="_Toc155475845"/>
      <w:r>
        <w:rPr>
          <w:rFonts w:eastAsia="SimSun" w:hint="eastAsia"/>
          <w:lang w:eastAsia="zh-CN"/>
        </w:rPr>
        <w:t>G</w:t>
      </w:r>
      <w:r>
        <w:rPr>
          <w:lang w:eastAsia="ja-JP"/>
        </w:rPr>
        <w:t>.2</w:t>
      </w:r>
      <w:r>
        <w:rPr>
          <w:lang w:eastAsia="ja-JP"/>
        </w:rPr>
        <w:tab/>
        <w:t>Spherical equal angle grid</w:t>
      </w:r>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p>
    <w:p w14:paraId="20A09BAF" w14:textId="77777777" w:rsidR="004D3FFD" w:rsidRDefault="002C252C" w:rsidP="004E61AE">
      <w:pPr>
        <w:pStyle w:val="Heading2"/>
        <w:rPr>
          <w:lang w:eastAsia="ja-JP"/>
        </w:rPr>
      </w:pPr>
      <w:bookmarkStart w:id="4824" w:name="_Toc36636328"/>
      <w:bookmarkStart w:id="4825" w:name="_Toc21103118"/>
      <w:bookmarkStart w:id="4826" w:name="_Toc76544708"/>
      <w:bookmarkStart w:id="4827" w:name="_Toc89953123"/>
      <w:bookmarkStart w:id="4828" w:name="_Toc99703303"/>
      <w:bookmarkStart w:id="4829" w:name="_Toc53183409"/>
      <w:bookmarkStart w:id="4830" w:name="_Toc37273274"/>
      <w:bookmarkStart w:id="4831" w:name="_Toc58916121"/>
      <w:bookmarkStart w:id="4832" w:name="_Toc58918302"/>
      <w:bookmarkStart w:id="4833" w:name="_Toc45886364"/>
      <w:bookmarkStart w:id="4834" w:name="_Toc66694172"/>
      <w:bookmarkStart w:id="4835" w:name="_Toc82536830"/>
      <w:bookmarkStart w:id="4836" w:name="_Toc76114822"/>
      <w:bookmarkStart w:id="4837" w:name="_Toc98766940"/>
      <w:bookmarkStart w:id="4838" w:name="_Toc74916197"/>
      <w:bookmarkStart w:id="4839" w:name="_Toc106207095"/>
      <w:bookmarkStart w:id="4840" w:name="_Toc29810967"/>
      <w:bookmarkStart w:id="4841" w:name="_Toc121818516"/>
      <w:bookmarkStart w:id="4842" w:name="_Toc121818740"/>
      <w:bookmarkStart w:id="4843" w:name="_Toc124158495"/>
      <w:bookmarkStart w:id="4844" w:name="_Toc130558563"/>
      <w:bookmarkStart w:id="4845" w:name="_Toc137467288"/>
      <w:bookmarkStart w:id="4846" w:name="_Toc138884934"/>
      <w:bookmarkStart w:id="4847" w:name="_Toc138885158"/>
      <w:bookmarkStart w:id="4848" w:name="_Toc145511369"/>
      <w:bookmarkStart w:id="4849" w:name="_Toc155475846"/>
      <w:r>
        <w:rPr>
          <w:rFonts w:hint="eastAsia"/>
          <w:lang w:eastAsia="zh-CN"/>
        </w:rPr>
        <w:t>G.2.</w:t>
      </w:r>
      <w:r>
        <w:rPr>
          <w:lang w:eastAsia="zh-CN"/>
        </w:rPr>
        <w:t>1</w:t>
      </w:r>
      <w:r>
        <w:tab/>
        <w:t>General</w:t>
      </w:r>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p>
    <w:p w14:paraId="4C814737" w14:textId="77777777" w:rsidR="004D3FFD" w:rsidRDefault="002C252C">
      <w:pPr>
        <w:rPr>
          <w:color w:val="000000"/>
          <w:lang w:eastAsia="ja-JP"/>
        </w:rPr>
      </w:pPr>
      <w:r>
        <w:rPr>
          <w:color w:val="000000"/>
          <w:lang w:eastAsia="ja-JP"/>
        </w:rPr>
        <w:t>TRP</w:t>
      </w:r>
      <w:r>
        <w:rPr>
          <w:color w:val="000000"/>
          <w:vertAlign w:val="subscript"/>
          <w:lang w:eastAsia="ja-JP"/>
        </w:rPr>
        <w:t>Estimate</w:t>
      </w:r>
      <w:r>
        <w:rPr>
          <w:color w:val="000000"/>
          <w:lang w:eastAsia="ja-JP"/>
        </w:rPr>
        <w:t xml:space="preserve"> is defined as</w:t>
      </w:r>
    </w:p>
    <w:p w14:paraId="1695DD21" w14:textId="75E7EF7B" w:rsidR="004D3FFD" w:rsidRDefault="00702948" w:rsidP="00702948">
      <w:pPr>
        <w:pStyle w:val="EQ"/>
        <w:rPr>
          <w:lang w:eastAsia="ja-JP"/>
        </w:rPr>
      </w:pPr>
      <w:r>
        <w:rPr>
          <w:noProof w:val="0"/>
          <w:lang w:eastAsia="ja-JP"/>
        </w:rPr>
        <w:tab/>
      </w:r>
      <m:oMath>
        <m:sSub>
          <m:sSubPr>
            <m:ctrlPr>
              <w:rPr>
                <w:rFonts w:ascii="Cambria Math" w:hAnsi="Cambria Math"/>
                <w:lang w:eastAsia="ja-JP"/>
              </w:rPr>
            </m:ctrlPr>
          </m:sSubPr>
          <m:e>
            <m:r>
              <w:rPr>
                <w:rFonts w:ascii="Cambria Math" w:hAnsi="Cambria Math"/>
                <w:lang w:eastAsia="ja-JP"/>
              </w:rPr>
              <m:t>TRP</m:t>
            </m:r>
          </m:e>
          <m:sub>
            <m:r>
              <w:rPr>
                <w:rFonts w:ascii="Cambria Math" w:hAnsi="Cambria Math"/>
                <w:lang w:eastAsia="ja-JP"/>
              </w:rPr>
              <m:t>Estimate</m:t>
            </m:r>
          </m:sub>
        </m:sSub>
        <m:r>
          <m:rPr>
            <m:sty m:val="p"/>
          </m:rPr>
          <w:rPr>
            <w:rFonts w:ascii="Cambria Math" w:hAnsi="Cambria Math"/>
            <w:lang w:eastAsia="ja-JP"/>
          </w:rPr>
          <m:t>=</m:t>
        </m:r>
        <m:f>
          <m:fPr>
            <m:ctrlPr>
              <w:rPr>
                <w:rFonts w:ascii="Cambria Math" w:hAnsi="Cambria Math"/>
                <w:lang w:eastAsia="ja-JP"/>
              </w:rPr>
            </m:ctrlPr>
          </m:fPr>
          <m:num>
            <m:r>
              <w:rPr>
                <w:rFonts w:ascii="Cambria Math" w:hAnsi="Cambria Math"/>
                <w:lang w:eastAsia="ja-JP"/>
              </w:rPr>
              <m:t>π</m:t>
            </m:r>
          </m:num>
          <m:den>
            <m:r>
              <m:rPr>
                <m:sty m:val="p"/>
              </m:rPr>
              <w:rPr>
                <w:rFonts w:ascii="Cambria Math" w:hAnsi="Cambria Math"/>
                <w:lang w:eastAsia="ja-JP"/>
              </w:rPr>
              <m:t>2</m:t>
            </m:r>
            <m:r>
              <w:rPr>
                <w:rFonts w:ascii="Cambria Math" w:hAnsi="Cambria Math"/>
                <w:lang w:eastAsia="ja-JP"/>
              </w:rPr>
              <m:t>NM</m:t>
            </m:r>
          </m:den>
        </m:f>
        <m:nary>
          <m:naryPr>
            <m:chr m:val="∑"/>
            <m:limLoc m:val="subSup"/>
            <m:ctrlPr>
              <w:rPr>
                <w:rFonts w:ascii="Cambria Math" w:hAnsi="Cambria Math"/>
                <w:lang w:eastAsia="ja-JP"/>
              </w:rPr>
            </m:ctrlPr>
          </m:naryPr>
          <m:sub>
            <m:r>
              <w:rPr>
                <w:rFonts w:ascii="Cambria Math" w:hAnsi="Cambria Math"/>
                <w:lang w:eastAsia="ja-JP"/>
              </w:rPr>
              <m:t>n</m:t>
            </m:r>
            <m:r>
              <m:rPr>
                <m:sty m:val="p"/>
              </m:rPr>
              <w:rPr>
                <w:rFonts w:ascii="Cambria Math" w:hAnsi="Cambria Math"/>
                <w:lang w:eastAsia="ja-JP"/>
              </w:rPr>
              <m:t>=0</m:t>
            </m:r>
          </m:sub>
          <m:sup>
            <m:r>
              <w:rPr>
                <w:rFonts w:ascii="Cambria Math" w:hAnsi="Cambria Math"/>
                <w:lang w:eastAsia="ja-JP"/>
              </w:rPr>
              <m:t>N</m:t>
            </m:r>
            <m:r>
              <m:rPr>
                <m:sty m:val="p"/>
              </m:rPr>
              <w:rPr>
                <w:rFonts w:ascii="Cambria Math" w:hAnsi="Cambria Math"/>
                <w:lang w:eastAsia="ja-JP"/>
              </w:rPr>
              <m:t>-1</m:t>
            </m:r>
          </m:sup>
          <m:e>
            <m:nary>
              <m:naryPr>
                <m:chr m:val="∑"/>
                <m:limLoc m:val="subSup"/>
                <m:ctrlPr>
                  <w:rPr>
                    <w:rFonts w:ascii="Cambria Math" w:hAnsi="Cambria Math"/>
                    <w:lang w:eastAsia="ja-JP"/>
                  </w:rPr>
                </m:ctrlPr>
              </m:naryPr>
              <m:sub>
                <m:r>
                  <w:rPr>
                    <w:rFonts w:ascii="Cambria Math" w:hAnsi="Cambria Math"/>
                    <w:lang w:eastAsia="ja-JP"/>
                  </w:rPr>
                  <m:t>m</m:t>
                </m:r>
                <m:r>
                  <m:rPr>
                    <m:sty m:val="p"/>
                  </m:rPr>
                  <w:rPr>
                    <w:rFonts w:ascii="Cambria Math" w:hAnsi="Cambria Math"/>
                    <w:lang w:eastAsia="ja-JP"/>
                  </w:rPr>
                  <m:t>=0</m:t>
                </m:r>
              </m:sub>
              <m:sup>
                <m:r>
                  <w:rPr>
                    <w:rFonts w:ascii="Cambria Math" w:hAnsi="Cambria Math"/>
                    <w:lang w:eastAsia="ja-JP"/>
                  </w:rPr>
                  <m:t>M</m:t>
                </m:r>
                <m:r>
                  <m:rPr>
                    <m:sty m:val="p"/>
                  </m:rPr>
                  <w:rPr>
                    <w:rFonts w:ascii="Cambria Math" w:hAnsi="Cambria Math"/>
                    <w:lang w:eastAsia="ja-JP"/>
                  </w:rPr>
                  <m:t>-1</m:t>
                </m:r>
              </m:sup>
              <m:e>
                <m:r>
                  <w:rPr>
                    <w:rFonts w:ascii="Cambria Math" w:hAnsi="Cambria Math"/>
                    <w:lang w:eastAsia="ja-JP"/>
                  </w:rPr>
                  <m:t>EIRP</m:t>
                </m:r>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θ</m:t>
                    </m:r>
                  </m:e>
                  <m:sub>
                    <m:r>
                      <w:rPr>
                        <w:rFonts w:ascii="Cambria Math" w:hAnsi="Cambria Math"/>
                        <w:lang w:eastAsia="ja-JP"/>
                      </w:rPr>
                      <m:t>n</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r>
                  <m:rPr>
                    <m:sty m:val="p"/>
                  </m:rPr>
                  <w:rPr>
                    <w:rFonts w:ascii="Cambria Math" w:hAnsi="Cambria Math"/>
                    <w:lang w:eastAsia="ja-JP"/>
                  </w:rPr>
                  <m:t>)</m:t>
                </m:r>
                <m:func>
                  <m:funcPr>
                    <m:ctrlPr>
                      <w:rPr>
                        <w:rFonts w:ascii="Cambria Math" w:hAnsi="Cambria Math"/>
                        <w:lang w:eastAsia="ja-JP"/>
                      </w:rPr>
                    </m:ctrlPr>
                  </m:funcPr>
                  <m:fName>
                    <m:r>
                      <m:rPr>
                        <m:sty m:val="p"/>
                      </m:rPr>
                      <w:rPr>
                        <w:rFonts w:ascii="Cambria Math" w:hAnsi="Cambria Math"/>
                        <w:lang w:eastAsia="ja-JP"/>
                      </w:rPr>
                      <m:t>sin</m:t>
                    </m:r>
                  </m:fName>
                  <m:e>
                    <m:sSub>
                      <m:sSubPr>
                        <m:ctrlPr>
                          <w:rPr>
                            <w:rFonts w:ascii="Cambria Math" w:hAnsi="Cambria Math"/>
                            <w:lang w:eastAsia="ja-JP"/>
                          </w:rPr>
                        </m:ctrlPr>
                      </m:sSubPr>
                      <m:e>
                        <m:r>
                          <w:rPr>
                            <w:rFonts w:ascii="Cambria Math" w:hAnsi="Cambria Math"/>
                            <w:lang w:eastAsia="ja-JP"/>
                          </w:rPr>
                          <m:t>θ</m:t>
                        </m:r>
                      </m:e>
                      <m:sub>
                        <m:r>
                          <w:rPr>
                            <w:rFonts w:ascii="Cambria Math" w:hAnsi="Cambria Math"/>
                            <w:lang w:eastAsia="ja-JP"/>
                          </w:rPr>
                          <m:t>n</m:t>
                        </m:r>
                      </m:sub>
                    </m:sSub>
                  </m:e>
                </m:func>
              </m:e>
            </m:nary>
          </m:e>
        </m:nary>
      </m:oMath>
    </w:p>
    <w:p w14:paraId="0E50EDCB" w14:textId="77777777" w:rsidR="004D3FFD" w:rsidRDefault="002C252C">
      <w:pPr>
        <w:rPr>
          <w:color w:val="000000"/>
          <w:lang w:eastAsia="ja-JP"/>
        </w:rPr>
      </w:pPr>
      <w:r>
        <w:rPr>
          <w:color w:val="000000"/>
        </w:rPr>
        <w:t>when EIRP measurements is used</w:t>
      </w:r>
      <w:r>
        <w:rPr>
          <w:color w:val="000000"/>
          <w:lang w:eastAsia="ja-JP"/>
        </w:rPr>
        <w:t xml:space="preserve"> or as</w:t>
      </w:r>
    </w:p>
    <w:p w14:paraId="51BF3E11" w14:textId="15509CAB" w:rsidR="004D3FFD" w:rsidRDefault="00702948" w:rsidP="00702948">
      <w:pPr>
        <w:pStyle w:val="EQ"/>
        <w:rPr>
          <w:lang w:eastAsia="ja-JP"/>
        </w:rPr>
      </w:pPr>
      <w:r>
        <w:rPr>
          <w:noProof w:val="0"/>
          <w:lang w:eastAsia="ja-JP"/>
        </w:rPr>
        <w:tab/>
      </w:r>
      <m:oMath>
        <m:sSub>
          <m:sSubPr>
            <m:ctrlPr>
              <w:rPr>
                <w:rFonts w:ascii="Cambria Math" w:hAnsi="Cambria Math"/>
                <w:lang w:eastAsia="ja-JP"/>
              </w:rPr>
            </m:ctrlPr>
          </m:sSubPr>
          <m:e>
            <m:r>
              <w:rPr>
                <w:rFonts w:ascii="Cambria Math" w:hAnsi="Cambria Math"/>
                <w:lang w:eastAsia="ja-JP"/>
              </w:rPr>
              <m:t>TRP</m:t>
            </m:r>
          </m:e>
          <m:sub>
            <m:r>
              <w:rPr>
                <w:rFonts w:ascii="Cambria Math" w:hAnsi="Cambria Math"/>
                <w:lang w:eastAsia="ja-JP"/>
              </w:rPr>
              <m:t>Estimate</m:t>
            </m:r>
          </m:sub>
        </m:sSub>
        <m:r>
          <m:rPr>
            <m:sty m:val="p"/>
          </m:rPr>
          <w:rPr>
            <w:rFonts w:ascii="Cambria Math" w:hAnsi="Cambria Math"/>
            <w:lang w:eastAsia="ja-JP"/>
          </w:rPr>
          <m:t>=4</m:t>
        </m:r>
        <m:r>
          <w:rPr>
            <w:rFonts w:ascii="Cambria Math" w:hAnsi="Cambria Math"/>
            <w:lang w:eastAsia="ja-JP"/>
          </w:rPr>
          <m:t>π</m:t>
        </m:r>
        <m:sSup>
          <m:sSupPr>
            <m:ctrlPr>
              <w:rPr>
                <w:rFonts w:ascii="Cambria Math" w:hAnsi="Cambria Math"/>
                <w:lang w:eastAsia="ja-JP"/>
              </w:rPr>
            </m:ctrlPr>
          </m:sSupPr>
          <m:e>
            <m:r>
              <w:rPr>
                <w:rFonts w:ascii="Cambria Math" w:hAnsi="Cambria Math"/>
                <w:lang w:eastAsia="ja-JP"/>
              </w:rPr>
              <m:t>d</m:t>
            </m:r>
          </m:e>
          <m:sup>
            <m:r>
              <m:rPr>
                <m:sty m:val="p"/>
              </m:rPr>
              <w:rPr>
                <w:rFonts w:ascii="Cambria Math" w:hAnsi="Cambria Math"/>
                <w:lang w:eastAsia="ja-JP"/>
              </w:rPr>
              <m:t>2</m:t>
            </m:r>
          </m:sup>
        </m:sSup>
        <m:f>
          <m:fPr>
            <m:ctrlPr>
              <w:rPr>
                <w:rFonts w:ascii="Cambria Math" w:hAnsi="Cambria Math"/>
                <w:lang w:eastAsia="ja-JP"/>
              </w:rPr>
            </m:ctrlPr>
          </m:fPr>
          <m:num>
            <m:r>
              <w:rPr>
                <w:rFonts w:ascii="Cambria Math" w:hAnsi="Cambria Math"/>
                <w:lang w:eastAsia="ja-JP"/>
              </w:rPr>
              <m:t>π</m:t>
            </m:r>
          </m:num>
          <m:den>
            <m:r>
              <m:rPr>
                <m:sty m:val="p"/>
              </m:rPr>
              <w:rPr>
                <w:rFonts w:ascii="Cambria Math" w:hAnsi="Cambria Math"/>
                <w:lang w:eastAsia="ja-JP"/>
              </w:rPr>
              <m:t>2</m:t>
            </m:r>
            <m:r>
              <w:rPr>
                <w:rFonts w:ascii="Cambria Math" w:hAnsi="Cambria Math"/>
                <w:lang w:eastAsia="ja-JP"/>
              </w:rPr>
              <m:t>NM</m:t>
            </m:r>
          </m:den>
        </m:f>
        <m:nary>
          <m:naryPr>
            <m:chr m:val="∑"/>
            <m:limLoc m:val="subSup"/>
            <m:ctrlPr>
              <w:rPr>
                <w:rFonts w:ascii="Cambria Math" w:hAnsi="Cambria Math"/>
                <w:lang w:eastAsia="ja-JP"/>
              </w:rPr>
            </m:ctrlPr>
          </m:naryPr>
          <m:sub>
            <m:r>
              <w:rPr>
                <w:rFonts w:ascii="Cambria Math" w:hAnsi="Cambria Math"/>
                <w:lang w:eastAsia="ja-JP"/>
              </w:rPr>
              <m:t>n</m:t>
            </m:r>
            <m:r>
              <m:rPr>
                <m:sty m:val="p"/>
              </m:rPr>
              <w:rPr>
                <w:rFonts w:ascii="Cambria Math" w:hAnsi="Cambria Math"/>
                <w:lang w:eastAsia="ja-JP"/>
              </w:rPr>
              <m:t>=1</m:t>
            </m:r>
          </m:sub>
          <m:sup>
            <m:r>
              <w:rPr>
                <w:rFonts w:ascii="Cambria Math" w:hAnsi="Cambria Math"/>
                <w:lang w:eastAsia="ja-JP"/>
              </w:rPr>
              <m:t>N</m:t>
            </m:r>
            <m:r>
              <m:rPr>
                <m:sty m:val="p"/>
              </m:rPr>
              <w:rPr>
                <w:rFonts w:ascii="Cambria Math" w:hAnsi="Cambria Math"/>
                <w:lang w:eastAsia="ja-JP"/>
              </w:rPr>
              <m:t>-1</m:t>
            </m:r>
          </m:sup>
          <m:e>
            <m:nary>
              <m:naryPr>
                <m:chr m:val="∑"/>
                <m:limLoc m:val="subSup"/>
                <m:ctrlPr>
                  <w:rPr>
                    <w:rFonts w:ascii="Cambria Math" w:hAnsi="Cambria Math"/>
                    <w:lang w:eastAsia="ja-JP"/>
                  </w:rPr>
                </m:ctrlPr>
              </m:naryPr>
              <m:sub>
                <m:r>
                  <w:rPr>
                    <w:rFonts w:ascii="Cambria Math" w:hAnsi="Cambria Math"/>
                    <w:lang w:eastAsia="ja-JP"/>
                  </w:rPr>
                  <m:t>m</m:t>
                </m:r>
                <m:r>
                  <m:rPr>
                    <m:sty m:val="p"/>
                  </m:rPr>
                  <w:rPr>
                    <w:rFonts w:ascii="Cambria Math" w:hAnsi="Cambria Math"/>
                    <w:lang w:eastAsia="ja-JP"/>
                  </w:rPr>
                  <m:t>=0</m:t>
                </m:r>
              </m:sub>
              <m:sup>
                <m:r>
                  <w:rPr>
                    <w:rFonts w:ascii="Cambria Math" w:hAnsi="Cambria Math"/>
                    <w:lang w:eastAsia="ja-JP"/>
                  </w:rPr>
                  <m:t>M</m:t>
                </m:r>
                <m:r>
                  <m:rPr>
                    <m:sty m:val="p"/>
                  </m:rPr>
                  <w:rPr>
                    <w:rFonts w:ascii="Cambria Math" w:hAnsi="Cambria Math"/>
                    <w:lang w:eastAsia="ja-JP"/>
                  </w:rPr>
                  <m:t>-1</m:t>
                </m:r>
              </m:sup>
              <m:e>
                <m:sSub>
                  <m:sSubPr>
                    <m:ctrlPr>
                      <w:rPr>
                        <w:rFonts w:ascii="Cambria Math" w:hAnsi="Cambria Math"/>
                        <w:lang w:eastAsia="ja-JP"/>
                      </w:rPr>
                    </m:ctrlPr>
                  </m:sSubPr>
                  <m:e>
                    <m:r>
                      <w:rPr>
                        <w:rFonts w:ascii="Cambria Math" w:hAnsi="Cambria Math"/>
                        <w:lang w:eastAsia="ja-JP"/>
                      </w:rPr>
                      <m:t>P</m:t>
                    </m:r>
                  </m:e>
                  <m:sub>
                    <m:r>
                      <w:rPr>
                        <w:rFonts w:ascii="Cambria Math" w:hAnsi="Cambria Math"/>
                        <w:lang w:eastAsia="ja-JP"/>
                      </w:rPr>
                      <m:t>D</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θ</m:t>
                    </m:r>
                  </m:e>
                  <m:sub>
                    <m:r>
                      <w:rPr>
                        <w:rFonts w:ascii="Cambria Math" w:hAnsi="Cambria Math"/>
                        <w:lang w:eastAsia="ja-JP"/>
                      </w:rPr>
                      <m:t>n</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m</m:t>
                    </m:r>
                  </m:sub>
                </m:sSub>
                <m:r>
                  <m:rPr>
                    <m:sty m:val="p"/>
                  </m:rPr>
                  <w:rPr>
                    <w:rFonts w:ascii="Cambria Math" w:hAnsi="Cambria Math"/>
                    <w:lang w:eastAsia="ja-JP"/>
                  </w:rPr>
                  <m:t>)</m:t>
                </m:r>
                <m:func>
                  <m:funcPr>
                    <m:ctrlPr>
                      <w:rPr>
                        <w:rFonts w:ascii="Cambria Math" w:hAnsi="Cambria Math"/>
                        <w:lang w:eastAsia="ja-JP"/>
                      </w:rPr>
                    </m:ctrlPr>
                  </m:funcPr>
                  <m:fName>
                    <m:r>
                      <m:rPr>
                        <m:sty m:val="p"/>
                      </m:rPr>
                      <w:rPr>
                        <w:rFonts w:ascii="Cambria Math" w:hAnsi="Cambria Math"/>
                        <w:lang w:eastAsia="ja-JP"/>
                      </w:rPr>
                      <m:t>sin</m:t>
                    </m:r>
                  </m:fName>
                  <m:e>
                    <m:sSub>
                      <m:sSubPr>
                        <m:ctrlPr>
                          <w:rPr>
                            <w:rFonts w:ascii="Cambria Math" w:hAnsi="Cambria Math"/>
                            <w:lang w:eastAsia="ja-JP"/>
                          </w:rPr>
                        </m:ctrlPr>
                      </m:sSubPr>
                      <m:e>
                        <m:r>
                          <w:rPr>
                            <w:rFonts w:ascii="Cambria Math" w:hAnsi="Cambria Math"/>
                            <w:lang w:eastAsia="ja-JP"/>
                          </w:rPr>
                          <m:t>θ</m:t>
                        </m:r>
                      </m:e>
                      <m:sub>
                        <m:r>
                          <w:rPr>
                            <w:rFonts w:ascii="Cambria Math" w:hAnsi="Cambria Math"/>
                            <w:lang w:eastAsia="ja-JP"/>
                          </w:rPr>
                          <m:t>n</m:t>
                        </m:r>
                      </m:sub>
                    </m:sSub>
                  </m:e>
                </m:func>
              </m:e>
            </m:nary>
          </m:e>
        </m:nary>
      </m:oMath>
    </w:p>
    <w:p w14:paraId="30BCEA4B" w14:textId="77777777" w:rsidR="004D3FFD" w:rsidRDefault="002C252C">
      <w:pPr>
        <w:rPr>
          <w:color w:val="000000"/>
          <w:lang w:eastAsia="ja-JP"/>
        </w:rPr>
      </w:pPr>
      <w:r>
        <w:rPr>
          <w:color w:val="000000"/>
          <w:lang w:eastAsia="ja-JP"/>
        </w:rPr>
        <w:t xml:space="preserve">when power density measurements are used, and d is the test distance. N and M are the number of samples in the </w:t>
      </w:r>
      <m:oMath>
        <m:r>
          <w:rPr>
            <w:rFonts w:ascii="Cambria Math" w:hAnsi="Cambria Math"/>
            <w:color w:val="000000"/>
            <w:lang w:eastAsia="ja-JP"/>
          </w:rPr>
          <m:t>θ</m:t>
        </m:r>
      </m:oMath>
      <w:r>
        <w:rPr>
          <w:color w:val="000000"/>
          <w:lang w:eastAsia="ja-JP"/>
        </w:rPr>
        <w:t xml:space="preserve"> and </w:t>
      </w:r>
      <m:oMath>
        <m:r>
          <w:rPr>
            <w:rFonts w:ascii="Cambria Math" w:hAnsi="Cambria Math"/>
            <w:color w:val="000000"/>
            <w:lang w:eastAsia="ja-JP"/>
          </w:rPr>
          <m:t>ϕ</m:t>
        </m:r>
      </m:oMath>
      <w:r>
        <w:rPr>
          <w:color w:val="000000"/>
          <w:lang w:eastAsia="ja-JP"/>
        </w:rPr>
        <w:t xml:space="preserve"> angles. Each (</w:t>
      </w:r>
      <m:oMath>
        <m:sSub>
          <m:sSubPr>
            <m:ctrlPr>
              <w:rPr>
                <w:rFonts w:ascii="Cambria Math" w:hAnsi="Cambria Math"/>
                <w:i/>
                <w:color w:val="000000"/>
                <w:lang w:eastAsia="ja-JP"/>
              </w:rPr>
            </m:ctrlPr>
          </m:sSubPr>
          <m:e>
            <m:r>
              <w:rPr>
                <w:rFonts w:ascii="Cambria Math" w:hAnsi="Cambria Math"/>
                <w:color w:val="000000"/>
                <w:lang w:eastAsia="ja-JP"/>
              </w:rPr>
              <m:t>θ</m:t>
            </m:r>
          </m:e>
          <m:sub>
            <m:r>
              <w:rPr>
                <w:rFonts w:ascii="Cambria Math" w:hAnsi="Cambria Math"/>
                <w:color w:val="000000"/>
                <w:lang w:eastAsia="ja-JP"/>
              </w:rPr>
              <m:t>n</m:t>
            </m:r>
          </m:sub>
        </m:sSub>
        <m:r>
          <w:rPr>
            <w:rFonts w:ascii="Cambria Math" w:hAnsi="Cambria Math"/>
            <w:color w:val="000000"/>
            <w:lang w:eastAsia="ja-JP"/>
          </w:rPr>
          <m:t>,</m:t>
        </m:r>
        <m:sSub>
          <m:sSubPr>
            <m:ctrlPr>
              <w:rPr>
                <w:rFonts w:ascii="Cambria Math" w:hAnsi="Cambria Math"/>
                <w:i/>
                <w:color w:val="000000"/>
                <w:lang w:eastAsia="ja-JP"/>
              </w:rPr>
            </m:ctrlPr>
          </m:sSubPr>
          <m:e>
            <m:r>
              <w:rPr>
                <w:rFonts w:ascii="Cambria Math" w:hAnsi="Cambria Math"/>
                <w:color w:val="000000"/>
                <w:lang w:eastAsia="ja-JP"/>
              </w:rPr>
              <m:t>ϕ</m:t>
            </m:r>
          </m:e>
          <m:sub>
            <m:r>
              <w:rPr>
                <w:rFonts w:ascii="Cambria Math" w:hAnsi="Cambria Math"/>
                <w:color w:val="000000"/>
                <w:lang w:eastAsia="ja-JP"/>
              </w:rPr>
              <m:t>m</m:t>
            </m:r>
          </m:sub>
        </m:sSub>
      </m:oMath>
      <w:r>
        <w:rPr>
          <w:color w:val="000000"/>
          <w:lang w:eastAsia="ja-JP"/>
        </w:rPr>
        <w:t xml:space="preserve">) is a sampling point. The sampling angular intervals for </w:t>
      </w:r>
      <m:oMath>
        <m:r>
          <w:rPr>
            <w:rFonts w:ascii="Cambria Math" w:hAnsi="Cambria Math"/>
            <w:color w:val="000000"/>
            <w:lang w:eastAsia="ja-JP"/>
          </w:rPr>
          <m:t>θ</m:t>
        </m:r>
      </m:oMath>
      <w:r>
        <w:rPr>
          <w:color w:val="000000"/>
          <w:lang w:eastAsia="ja-JP"/>
        </w:rPr>
        <w:t xml:space="preserve"> and </w:t>
      </w:r>
      <m:oMath>
        <m:r>
          <w:rPr>
            <w:rFonts w:ascii="Cambria Math" w:hAnsi="Cambria Math"/>
            <w:color w:val="000000"/>
            <w:lang w:eastAsia="ja-JP"/>
          </w:rPr>
          <m:t>ϕ</m:t>
        </m:r>
      </m:oMath>
      <w:r>
        <w:rPr>
          <w:color w:val="000000"/>
          <w:lang w:eastAsia="ja-JP"/>
        </w:rPr>
        <w:t xml:space="preserve"> angles are </w:t>
      </w:r>
      <m:oMath>
        <m:r>
          <m:rPr>
            <m:sty m:val="p"/>
          </m:rPr>
          <w:rPr>
            <w:rFonts w:ascii="Cambria Math" w:hAnsi="Cambria Math"/>
            <w:color w:val="000000"/>
            <w:lang w:eastAsia="ja-JP"/>
          </w:rPr>
          <m:t>Δ</m:t>
        </m:r>
        <m:r>
          <w:rPr>
            <w:rFonts w:ascii="Cambria Math" w:hAnsi="Cambria Math"/>
            <w:color w:val="000000"/>
            <w:lang w:eastAsia="ja-JP"/>
          </w:rPr>
          <m:t>θ=</m:t>
        </m:r>
        <m:f>
          <m:fPr>
            <m:ctrlPr>
              <w:rPr>
                <w:rFonts w:ascii="Cambria Math" w:hAnsi="Cambria Math"/>
                <w:i/>
                <w:color w:val="000000"/>
                <w:lang w:eastAsia="ja-JP"/>
              </w:rPr>
            </m:ctrlPr>
          </m:fPr>
          <m:num>
            <m:r>
              <w:rPr>
                <w:rFonts w:ascii="Cambria Math" w:hAnsi="Cambria Math"/>
                <w:color w:val="000000"/>
                <w:lang w:eastAsia="ja-JP"/>
              </w:rPr>
              <m:t>π</m:t>
            </m:r>
          </m:num>
          <m:den>
            <m:r>
              <w:rPr>
                <w:rFonts w:ascii="Cambria Math" w:hAnsi="Cambria Math"/>
                <w:color w:val="000000"/>
                <w:lang w:eastAsia="ja-JP"/>
              </w:rPr>
              <m:t>N</m:t>
            </m:r>
          </m:den>
        </m:f>
      </m:oMath>
      <w:r>
        <w:rPr>
          <w:color w:val="000000"/>
          <w:lang w:eastAsia="ja-JP"/>
        </w:rPr>
        <w:t xml:space="preserve"> and </w:t>
      </w:r>
      <m:oMath>
        <m:r>
          <m:rPr>
            <m:sty m:val="p"/>
          </m:rPr>
          <w:rPr>
            <w:rFonts w:ascii="Cambria Math" w:hAnsi="Cambria Math"/>
            <w:color w:val="000000"/>
            <w:lang w:eastAsia="ja-JP"/>
          </w:rPr>
          <m:t>Δ</m:t>
        </m:r>
        <m:r>
          <w:rPr>
            <w:rFonts w:ascii="Cambria Math" w:hAnsi="Cambria Math"/>
            <w:color w:val="000000"/>
            <w:lang w:eastAsia="ja-JP"/>
          </w:rPr>
          <m:t>ϕ=</m:t>
        </m:r>
        <m:f>
          <m:fPr>
            <m:ctrlPr>
              <w:rPr>
                <w:rFonts w:ascii="Cambria Math" w:hAnsi="Cambria Math"/>
                <w:i/>
                <w:color w:val="000000"/>
                <w:lang w:eastAsia="ja-JP"/>
              </w:rPr>
            </m:ctrlPr>
          </m:fPr>
          <m:num>
            <m:r>
              <w:rPr>
                <w:rFonts w:ascii="Cambria Math" w:hAnsi="Cambria Math"/>
                <w:color w:val="000000"/>
                <w:lang w:eastAsia="ja-JP"/>
              </w:rPr>
              <m:t>2π</m:t>
            </m:r>
          </m:num>
          <m:den>
            <m:r>
              <w:rPr>
                <w:rFonts w:ascii="Cambria Math" w:hAnsi="Cambria Math"/>
                <w:color w:val="000000"/>
                <w:lang w:eastAsia="ja-JP"/>
              </w:rPr>
              <m:t>M</m:t>
            </m:r>
          </m:den>
        </m:f>
      </m:oMath>
      <w:r>
        <w:rPr>
          <w:color w:val="000000"/>
          <w:lang w:eastAsia="ja-JP"/>
        </w:rPr>
        <w:t xml:space="preserve">. The sampling intervals </w:t>
      </w:r>
      <m:oMath>
        <m:r>
          <m:rPr>
            <m:sty m:val="p"/>
          </m:rPr>
          <w:rPr>
            <w:rFonts w:ascii="Cambria Math" w:hAnsi="Cambria Math"/>
            <w:color w:val="000000"/>
            <w:lang w:eastAsia="ja-JP"/>
          </w:rPr>
          <m:t>Δ</m:t>
        </m:r>
        <m:r>
          <w:rPr>
            <w:rFonts w:ascii="Cambria Math" w:hAnsi="Cambria Math"/>
            <w:color w:val="000000"/>
            <w:lang w:eastAsia="ja-JP"/>
          </w:rPr>
          <m:t>θ</m:t>
        </m:r>
      </m:oMath>
      <w:r>
        <w:rPr>
          <w:color w:val="000000"/>
          <w:lang w:eastAsia="ja-JP"/>
        </w:rPr>
        <w:t xml:space="preserve"> and </w:t>
      </w:r>
      <m:oMath>
        <m:r>
          <m:rPr>
            <m:sty m:val="p"/>
          </m:rPr>
          <w:rPr>
            <w:rFonts w:ascii="Cambria Math" w:hAnsi="Cambria Math"/>
            <w:color w:val="000000"/>
            <w:lang w:eastAsia="ja-JP"/>
          </w:rPr>
          <m:t>Δ</m:t>
        </m:r>
        <m:r>
          <w:rPr>
            <w:rFonts w:ascii="Cambria Math" w:hAnsi="Cambria Math"/>
            <w:color w:val="000000"/>
            <w:lang w:eastAsia="ja-JP"/>
          </w:rPr>
          <m:t>ϕ</m:t>
        </m:r>
      </m:oMath>
      <w:r>
        <w:rPr>
          <w:color w:val="000000"/>
          <w:lang w:eastAsia="ja-JP"/>
        </w:rPr>
        <w:t xml:space="preserve"> are described in </w:t>
      </w:r>
      <w:r>
        <w:rPr>
          <w:rFonts w:eastAsia="SimSun" w:hint="eastAsia"/>
          <w:color w:val="000000"/>
          <w:lang w:eastAsia="zh-CN"/>
        </w:rPr>
        <w:t>G</w:t>
      </w:r>
      <w:r>
        <w:rPr>
          <w:color w:val="000000"/>
          <w:lang w:eastAsia="ja-JP"/>
        </w:rPr>
        <w:t>.2.2.</w:t>
      </w:r>
    </w:p>
    <w:p w14:paraId="5A750A19" w14:textId="77777777" w:rsidR="004D3FFD" w:rsidRDefault="002C252C" w:rsidP="004E61AE">
      <w:pPr>
        <w:pStyle w:val="Heading2"/>
        <w:rPr>
          <w:lang w:eastAsia="zh-CN"/>
        </w:rPr>
      </w:pPr>
      <w:bookmarkStart w:id="4850" w:name="_Toc29810968"/>
      <w:bookmarkStart w:id="4851" w:name="_Toc82536831"/>
      <w:bookmarkStart w:id="4852" w:name="_Toc37273275"/>
      <w:bookmarkStart w:id="4853" w:name="_Toc66694173"/>
      <w:bookmarkStart w:id="4854" w:name="_Toc99703304"/>
      <w:bookmarkStart w:id="4855" w:name="_Toc74916198"/>
      <w:bookmarkStart w:id="4856" w:name="_Toc53183410"/>
      <w:bookmarkStart w:id="4857" w:name="_Toc45886365"/>
      <w:bookmarkStart w:id="4858" w:name="_Toc21103119"/>
      <w:bookmarkStart w:id="4859" w:name="_Toc76114823"/>
      <w:bookmarkStart w:id="4860" w:name="_Toc89953124"/>
      <w:bookmarkStart w:id="4861" w:name="_Toc58918303"/>
      <w:bookmarkStart w:id="4862" w:name="_Toc98766941"/>
      <w:bookmarkStart w:id="4863" w:name="_Toc106207096"/>
      <w:bookmarkStart w:id="4864" w:name="_Toc76544709"/>
      <w:bookmarkStart w:id="4865" w:name="_Toc36636329"/>
      <w:bookmarkStart w:id="4866" w:name="_Toc58916122"/>
      <w:bookmarkStart w:id="4867" w:name="_Toc121818517"/>
      <w:bookmarkStart w:id="4868" w:name="_Toc121818741"/>
      <w:bookmarkStart w:id="4869" w:name="_Toc124158496"/>
      <w:bookmarkStart w:id="4870" w:name="_Toc130558564"/>
      <w:bookmarkStart w:id="4871" w:name="_Toc137467289"/>
      <w:bookmarkStart w:id="4872" w:name="_Toc138884935"/>
      <w:bookmarkStart w:id="4873" w:name="_Toc138885159"/>
      <w:bookmarkStart w:id="4874" w:name="_Toc145511370"/>
      <w:bookmarkStart w:id="4875" w:name="_Toc155475847"/>
      <w:r>
        <w:rPr>
          <w:rFonts w:hint="eastAsia"/>
          <w:lang w:eastAsia="zh-CN"/>
        </w:rPr>
        <w:t>G.2.2</w:t>
      </w:r>
      <w:r>
        <w:tab/>
        <w:t>Reference angular step criteria</w:t>
      </w:r>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p>
    <w:p w14:paraId="57114C87" w14:textId="77777777" w:rsidR="004D3FFD" w:rsidRDefault="002C252C">
      <w:pPr>
        <w:rPr>
          <w:rFonts w:eastAsia="MS Mincho"/>
          <w:color w:val="000000"/>
          <w:lang w:eastAsia="ja-JP"/>
        </w:rPr>
      </w:pPr>
      <w:r>
        <w:rPr>
          <w:rFonts w:eastAsia="MS Mincho"/>
          <w:color w:val="000000"/>
          <w:lang w:eastAsia="ja-JP"/>
        </w:rPr>
        <w:t xml:space="preserve">The reference angular steps </w:t>
      </w:r>
      <m:oMath>
        <m:r>
          <m:rPr>
            <m:sty m:val="p"/>
          </m:rPr>
          <w:rPr>
            <w:rFonts w:ascii="Cambria Math" w:hAnsi="Cambria Math"/>
            <w:color w:val="000000"/>
            <w:lang w:eastAsia="ja-JP"/>
          </w:rPr>
          <m:t>Δ</m:t>
        </m:r>
        <m:sSub>
          <m:sSubPr>
            <m:ctrlPr>
              <w:rPr>
                <w:rFonts w:ascii="Cambria Math" w:hAnsi="Cambria Math"/>
                <w:i/>
                <w:color w:val="000000"/>
                <w:lang w:eastAsia="ja-JP"/>
              </w:rPr>
            </m:ctrlPr>
          </m:sSubPr>
          <m:e>
            <m:r>
              <w:rPr>
                <w:rFonts w:ascii="Cambria Math" w:hAnsi="Cambria Math"/>
                <w:color w:val="000000"/>
                <w:lang w:eastAsia="ja-JP"/>
              </w:rPr>
              <m:t>ϕ</m:t>
            </m:r>
          </m:e>
          <m:sub>
            <m:r>
              <w:rPr>
                <w:rFonts w:ascii="Cambria Math" w:hAnsi="Cambria Math"/>
                <w:color w:val="000000"/>
                <w:lang w:eastAsia="ja-JP"/>
              </w:rPr>
              <m:t>ref</m:t>
            </m:r>
          </m:sub>
        </m:sSub>
      </m:oMath>
      <w:r>
        <w:rPr>
          <w:rFonts w:eastAsia="MS Mincho"/>
          <w:color w:val="000000"/>
          <w:lang w:eastAsia="ja-JP"/>
        </w:rPr>
        <w:t xml:space="preserve"> and </w:t>
      </w:r>
      <m:oMath>
        <m:r>
          <m:rPr>
            <m:sty m:val="p"/>
          </m:rPr>
          <w:rPr>
            <w:rFonts w:ascii="Cambria Math" w:hAnsi="Cambria Math"/>
            <w:color w:val="000000"/>
            <w:lang w:eastAsia="ja-JP"/>
          </w:rPr>
          <m:t>Δ</m:t>
        </m:r>
        <m:sSub>
          <m:sSubPr>
            <m:ctrlPr>
              <w:rPr>
                <w:rFonts w:ascii="Cambria Math" w:hAnsi="Cambria Math"/>
                <w:i/>
                <w:color w:val="000000"/>
                <w:lang w:eastAsia="ja-JP"/>
              </w:rPr>
            </m:ctrlPr>
          </m:sSubPr>
          <m:e>
            <m:r>
              <w:rPr>
                <w:rFonts w:ascii="Cambria Math" w:hAnsi="Cambria Math"/>
                <w:color w:val="000000"/>
                <w:lang w:eastAsia="ja-JP"/>
              </w:rPr>
              <m:t>θ</m:t>
            </m:r>
          </m:e>
          <m:sub>
            <m:r>
              <w:rPr>
                <w:rFonts w:ascii="Cambria Math" w:hAnsi="Cambria Math"/>
                <w:color w:val="000000"/>
                <w:lang w:eastAsia="ja-JP"/>
              </w:rPr>
              <m:t>ref</m:t>
            </m:r>
          </m:sub>
        </m:sSub>
      </m:oMath>
      <w:r>
        <w:rPr>
          <w:rFonts w:eastAsia="MS Mincho"/>
          <w:color w:val="000000"/>
          <w:lang w:eastAsia="ja-JP"/>
        </w:rPr>
        <w:t xml:space="preserve"> in degrees are defined as:</w:t>
      </w:r>
    </w:p>
    <w:p w14:paraId="4DB1C304" w14:textId="2CFCA3DB" w:rsidR="004D3FFD" w:rsidRDefault="002C252C" w:rsidP="00702948">
      <w:pPr>
        <w:pStyle w:val="EQ"/>
        <w:rPr>
          <w:lang w:eastAsia="ja-JP"/>
        </w:rPr>
      </w:pPr>
      <m:oMathPara>
        <m:oMath>
          <m:r>
            <m:rPr>
              <m:sty m:val="p"/>
            </m:rPr>
            <w:rPr>
              <w:rFonts w:ascii="Cambria Math" w:hAnsi="Cambria Math"/>
              <w:lang w:eastAsia="ja-JP"/>
            </w:rPr>
            <m:t>Δ</m:t>
          </m:r>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ref</m:t>
              </m:r>
            </m:sub>
          </m:sSub>
          <m:r>
            <m:rPr>
              <m:sty m:val="p"/>
            </m:rPr>
            <w:rPr>
              <w:rFonts w:ascii="Cambria Math" w:hAnsi="Cambria Math"/>
              <w:lang w:eastAsia="ja-JP"/>
            </w:rPr>
            <m:t>= min⁡(</m:t>
          </m:r>
          <m:f>
            <m:fPr>
              <m:ctrlPr>
                <w:rPr>
                  <w:rFonts w:ascii="Cambria Math" w:hAnsi="Cambria Math"/>
                  <w:lang w:eastAsia="ja-JP"/>
                </w:rPr>
              </m:ctrlPr>
            </m:fPr>
            <m:num>
              <m:sSup>
                <m:sSupPr>
                  <m:ctrlPr>
                    <w:rPr>
                      <w:rFonts w:ascii="Cambria Math" w:hAnsi="Cambria Math"/>
                      <w:lang w:eastAsia="ja-JP"/>
                    </w:rPr>
                  </m:ctrlPr>
                </m:sSupPr>
                <m:e>
                  <m:r>
                    <m:rPr>
                      <m:sty m:val="p"/>
                    </m:rPr>
                    <w:rPr>
                      <w:rFonts w:ascii="Cambria Math" w:hAnsi="Cambria Math"/>
                      <w:lang w:eastAsia="ja-JP"/>
                    </w:rPr>
                    <m:t>180</m:t>
                  </m:r>
                </m:e>
                <m:sup>
                  <m:r>
                    <m:rPr>
                      <m:sty m:val="p"/>
                    </m:rPr>
                    <w:rPr>
                      <w:rFonts w:ascii="Cambria Math" w:hAnsi="Cambria Math"/>
                      <w:lang w:eastAsia="ja-JP"/>
                    </w:rPr>
                    <m:t>∘</m:t>
                  </m:r>
                </m:sup>
              </m:sSup>
            </m:num>
            <m:den>
              <m:r>
                <m:rPr>
                  <m:sty m:val="p"/>
                </m:rPr>
                <w:rPr>
                  <w:rFonts w:ascii="Cambria Math" w:hAnsi="Cambria Math"/>
                  <w:lang w:eastAsia="ja-JP"/>
                </w:rPr>
                <m:t>π</m:t>
              </m:r>
            </m:den>
          </m:f>
          <m:f>
            <m:fPr>
              <m:ctrlPr>
                <w:rPr>
                  <w:rFonts w:ascii="Cambria Math" w:hAnsi="Cambria Math"/>
                  <w:lang w:eastAsia="ja-JP"/>
                </w:rPr>
              </m:ctrlPr>
            </m:fPr>
            <m:num>
              <m:r>
                <w:rPr>
                  <w:rFonts w:ascii="Cambria Math" w:hAnsi="Cambria Math"/>
                  <w:lang w:eastAsia="ja-JP"/>
                </w:rPr>
                <m:t>λ</m:t>
              </m:r>
            </m:num>
            <m:den>
              <m:sSub>
                <m:sSubPr>
                  <m:ctrlPr>
                    <w:rPr>
                      <w:rFonts w:ascii="Cambria Math" w:hAnsi="Cambria Math"/>
                      <w:lang w:eastAsia="ja-JP"/>
                    </w:rPr>
                  </m:ctrlPr>
                </m:sSubPr>
                <m:e>
                  <m:r>
                    <w:rPr>
                      <w:rFonts w:ascii="Cambria Math" w:hAnsi="Cambria Math"/>
                      <w:lang w:eastAsia="ja-JP"/>
                    </w:rPr>
                    <m:t>D</m:t>
                  </m:r>
                </m:e>
                <m:sub>
                  <m:r>
                    <m:rPr>
                      <m:sty m:val="p"/>
                    </m:rPr>
                    <w:rPr>
                      <w:rFonts w:ascii="Cambria Math" w:hAnsi="Cambria Math"/>
                      <w:lang w:eastAsia="ja-JP"/>
                    </w:rPr>
                    <m:t>cyl</m:t>
                  </m:r>
                </m:sub>
              </m:sSub>
            </m:den>
          </m:f>
          <m:r>
            <m:rPr>
              <m:sty m:val="p"/>
            </m:rPr>
            <w:rPr>
              <w:rFonts w:ascii="Cambria Math" w:hAnsi="Cambria Math"/>
              <w:lang w:eastAsia="ja-JP"/>
            </w:rPr>
            <m:t>,</m:t>
          </m:r>
          <m:sSup>
            <m:sSupPr>
              <m:ctrlPr>
                <w:rPr>
                  <w:rFonts w:ascii="Cambria Math" w:hAnsi="Cambria Math"/>
                  <w:lang w:eastAsia="ja-JP"/>
                </w:rPr>
              </m:ctrlPr>
            </m:sSupPr>
            <m:e>
              <m:r>
                <m:rPr>
                  <m:sty m:val="p"/>
                </m:rPr>
                <w:rPr>
                  <w:rFonts w:ascii="Cambria Math" w:hAnsi="Cambria Math"/>
                  <w:lang w:eastAsia="ja-JP"/>
                </w:rPr>
                <m:t>15</m:t>
              </m:r>
            </m:e>
            <m:sup>
              <m:r>
                <m:rPr>
                  <m:sty m:val="p"/>
                </m:rPr>
                <w:rPr>
                  <w:rFonts w:ascii="Cambria Math" w:hAnsi="Cambria Math"/>
                  <w:lang w:eastAsia="ja-JP"/>
                </w:rPr>
                <m:t>∘</m:t>
              </m:r>
            </m:sup>
          </m:sSup>
          <m:r>
            <m:rPr>
              <m:sty m:val="p"/>
            </m:rPr>
            <w:rPr>
              <w:rFonts w:ascii="Cambria Math" w:hAnsi="Cambria Math"/>
              <w:lang w:eastAsia="ja-JP"/>
            </w:rPr>
            <m:t>)</m:t>
          </m:r>
        </m:oMath>
      </m:oMathPara>
    </w:p>
    <w:p w14:paraId="3793407A" w14:textId="77777777" w:rsidR="004D3FFD" w:rsidRDefault="002C252C" w:rsidP="004822CD">
      <w:pPr>
        <w:pStyle w:val="EQ"/>
        <w:rPr>
          <w:lang w:eastAsia="ja-JP"/>
        </w:rPr>
      </w:pPr>
      <m:oMathPara>
        <m:oMath>
          <m:r>
            <m:rPr>
              <m:sty m:val="p"/>
            </m:rPr>
            <w:rPr>
              <w:rFonts w:ascii="Cambria Math" w:hAnsi="Cambria Math"/>
              <w:lang w:eastAsia="ja-JP"/>
            </w:rPr>
            <m:t>Δ</m:t>
          </m:r>
          <m:sSub>
            <m:sSubPr>
              <m:ctrlPr>
                <w:rPr>
                  <w:rFonts w:ascii="Cambria Math" w:hAnsi="Cambria Math"/>
                  <w:lang w:eastAsia="ja-JP"/>
                </w:rPr>
              </m:ctrlPr>
            </m:sSubPr>
            <m:e>
              <m:r>
                <w:rPr>
                  <w:rFonts w:ascii="Cambria Math" w:hAnsi="Cambria Math"/>
                  <w:lang w:eastAsia="ja-JP"/>
                </w:rPr>
                <m:t>θ</m:t>
              </m:r>
            </m:e>
            <m:sub>
              <m:r>
                <w:rPr>
                  <w:rFonts w:ascii="Cambria Math" w:hAnsi="Cambria Math"/>
                  <w:lang w:eastAsia="ja-JP"/>
                </w:rPr>
                <m:t>ref</m:t>
              </m:r>
            </m:sub>
          </m:sSub>
          <m:r>
            <m:rPr>
              <m:sty m:val="p"/>
            </m:rPr>
            <w:rPr>
              <w:rFonts w:ascii="Cambria Math" w:hAnsi="Cambria Math"/>
              <w:lang w:eastAsia="ja-JP"/>
            </w:rPr>
            <m:t>=⁡min(</m:t>
          </m:r>
          <m:f>
            <m:fPr>
              <m:ctrlPr>
                <w:rPr>
                  <w:rFonts w:ascii="Cambria Math" w:hAnsi="Cambria Math"/>
                  <w:lang w:eastAsia="ja-JP"/>
                </w:rPr>
              </m:ctrlPr>
            </m:fPr>
            <m:num>
              <m:sSup>
                <m:sSupPr>
                  <m:ctrlPr>
                    <w:rPr>
                      <w:rFonts w:ascii="Cambria Math" w:hAnsi="Cambria Math"/>
                      <w:lang w:eastAsia="ja-JP"/>
                    </w:rPr>
                  </m:ctrlPr>
                </m:sSupPr>
                <m:e>
                  <m:r>
                    <m:rPr>
                      <m:sty m:val="p"/>
                    </m:rPr>
                    <w:rPr>
                      <w:rFonts w:ascii="Cambria Math" w:hAnsi="Cambria Math"/>
                      <w:lang w:eastAsia="ja-JP"/>
                    </w:rPr>
                    <m:t>180</m:t>
                  </m:r>
                </m:e>
                <m:sup>
                  <m:r>
                    <m:rPr>
                      <m:sty m:val="p"/>
                    </m:rPr>
                    <w:rPr>
                      <w:rFonts w:ascii="Cambria Math" w:hAnsi="Cambria Math"/>
                      <w:lang w:eastAsia="ja-JP"/>
                    </w:rPr>
                    <m:t>∘</m:t>
                  </m:r>
                </m:sup>
              </m:sSup>
            </m:num>
            <m:den>
              <m:r>
                <m:rPr>
                  <m:sty m:val="p"/>
                </m:rPr>
                <w:rPr>
                  <w:rFonts w:ascii="Cambria Math" w:hAnsi="Cambria Math"/>
                  <w:lang w:eastAsia="ja-JP"/>
                </w:rPr>
                <m:t>π</m:t>
              </m:r>
            </m:den>
          </m:f>
          <m:f>
            <m:fPr>
              <m:ctrlPr>
                <w:rPr>
                  <w:rFonts w:ascii="Cambria Math" w:hAnsi="Cambria Math"/>
                  <w:lang w:eastAsia="ja-JP"/>
                </w:rPr>
              </m:ctrlPr>
            </m:fPr>
            <m:num>
              <m:r>
                <w:rPr>
                  <w:rFonts w:ascii="Cambria Math" w:hAnsi="Cambria Math"/>
                  <w:lang w:eastAsia="ja-JP"/>
                </w:rPr>
                <m:t>λ</m:t>
              </m:r>
            </m:num>
            <m:den>
              <m:r>
                <w:rPr>
                  <w:rFonts w:ascii="Cambria Math" w:hAnsi="Cambria Math"/>
                  <w:lang w:eastAsia="ja-JP"/>
                </w:rPr>
                <m:t>D</m:t>
              </m:r>
            </m:den>
          </m:f>
          <m:r>
            <m:rPr>
              <m:sty m:val="p"/>
            </m:rPr>
            <w:rPr>
              <w:rFonts w:ascii="Cambria Math" w:hAnsi="Cambria Math"/>
              <w:lang w:eastAsia="ja-JP"/>
            </w:rPr>
            <m:t>,</m:t>
          </m:r>
          <m:sSup>
            <m:sSupPr>
              <m:ctrlPr>
                <w:rPr>
                  <w:rFonts w:ascii="Cambria Math" w:hAnsi="Cambria Math"/>
                  <w:lang w:eastAsia="ja-JP"/>
                </w:rPr>
              </m:ctrlPr>
            </m:sSupPr>
            <m:e>
              <m:r>
                <m:rPr>
                  <m:sty m:val="p"/>
                </m:rPr>
                <w:rPr>
                  <w:rFonts w:ascii="Cambria Math" w:hAnsi="Cambria Math"/>
                  <w:lang w:eastAsia="ja-JP"/>
                </w:rPr>
                <m:t>15</m:t>
              </m:r>
            </m:e>
            <m:sup>
              <m:r>
                <m:rPr>
                  <m:sty m:val="p"/>
                </m:rPr>
                <w:rPr>
                  <w:rFonts w:ascii="Cambria Math" w:hAnsi="Cambria Math"/>
                  <w:lang w:eastAsia="ja-JP"/>
                </w:rPr>
                <m:t>∘</m:t>
              </m:r>
            </m:sup>
          </m:sSup>
          <m:r>
            <m:rPr>
              <m:sty m:val="p"/>
            </m:rPr>
            <w:rPr>
              <w:rFonts w:ascii="Cambria Math" w:hAnsi="Cambria Math"/>
              <w:lang w:eastAsia="ja-JP"/>
            </w:rPr>
            <m:t>)</m:t>
          </m:r>
        </m:oMath>
      </m:oMathPara>
    </w:p>
    <w:p w14:paraId="271D61DD" w14:textId="77777777" w:rsidR="004D3FFD" w:rsidRDefault="002C252C">
      <w:pPr>
        <w:rPr>
          <w:color w:val="000000"/>
          <w:lang w:eastAsia="ja-JP"/>
        </w:rPr>
      </w:pPr>
      <w:r>
        <w:rPr>
          <w:color w:val="000000"/>
          <w:lang w:eastAsia="zh-CN"/>
        </w:rPr>
        <w:t xml:space="preserve">The upper limit for these reference angular steps of </w:t>
      </w:r>
      <m:oMath>
        <m:sSup>
          <m:sSupPr>
            <m:ctrlPr>
              <w:rPr>
                <w:rFonts w:ascii="Cambria Math" w:hAnsi="Cambria Math"/>
                <w:color w:val="000000"/>
                <w:lang w:eastAsia="zh-CN"/>
              </w:rPr>
            </m:ctrlPr>
          </m:sSupPr>
          <m:e>
            <m:r>
              <m:rPr>
                <m:sty m:val="p"/>
              </m:rPr>
              <w:rPr>
                <w:rFonts w:ascii="Cambria Math" w:hAnsi="Cambria Math"/>
                <w:color w:val="000000"/>
                <w:lang w:eastAsia="zh-CN"/>
              </w:rPr>
              <m:t>15</m:t>
            </m:r>
          </m:e>
          <m:sup>
            <m:r>
              <m:rPr>
                <m:sty m:val="p"/>
              </m:rPr>
              <w:rPr>
                <w:rFonts w:ascii="Cambria Math" w:hAnsi="Cambria Math"/>
                <w:color w:val="000000"/>
                <w:lang w:eastAsia="zh-CN"/>
              </w:rPr>
              <m:t>∘</m:t>
            </m:r>
          </m:sup>
        </m:sSup>
      </m:oMath>
      <w:r>
        <w:rPr>
          <w:color w:val="000000"/>
          <w:lang w:eastAsia="zh-CN"/>
        </w:rPr>
        <w:t xml:space="preserve"> ensures a low Summation Error (SE) when </w:t>
      </w:r>
      <m:oMath>
        <m:r>
          <w:rPr>
            <w:rFonts w:ascii="Cambria Math" w:hAnsi="Cambria Math"/>
            <w:color w:val="000000"/>
            <w:lang w:eastAsia="zh-CN"/>
          </w:rPr>
          <m:t>λ</m:t>
        </m:r>
        <m:r>
          <m:rPr>
            <m:sty m:val="p"/>
          </m:rPr>
          <w:rPr>
            <w:rFonts w:ascii="Cambria Math" w:hAnsi="Cambria Math"/>
            <w:color w:val="000000"/>
            <w:lang w:eastAsia="zh-CN"/>
          </w:rPr>
          <m:t xml:space="preserve"> </m:t>
        </m:r>
      </m:oMath>
      <w:r>
        <w:rPr>
          <w:color w:val="000000"/>
          <w:lang w:eastAsia="zh-CN"/>
        </w:rPr>
        <w:t xml:space="preserve">is large compared to the </w:t>
      </w:r>
      <w:r>
        <w:rPr>
          <w:rFonts w:hint="eastAsia"/>
          <w:color w:val="000000"/>
          <w:lang w:eastAsia="zh-CN"/>
        </w:rPr>
        <w:t>EUT</w:t>
      </w:r>
      <w:r>
        <w:rPr>
          <w:color w:val="000000"/>
          <w:lang w:eastAsia="zh-CN"/>
        </w:rPr>
        <w:t xml:space="preserve"> dimensions.</w:t>
      </w:r>
    </w:p>
    <w:p w14:paraId="2D401116" w14:textId="77777777" w:rsidR="004D3FFD" w:rsidRDefault="002C252C">
      <w:pPr>
        <w:keepLines/>
        <w:tabs>
          <w:tab w:val="center" w:pos="4536"/>
          <w:tab w:val="right" w:pos="9072"/>
        </w:tabs>
        <w:rPr>
          <w:rFonts w:eastAsia="MS Mincho"/>
          <w:color w:val="000000"/>
          <w:lang w:eastAsia="ja-JP"/>
        </w:rPr>
      </w:pPr>
      <w:r>
        <w:rPr>
          <w:rFonts w:eastAsia="MS Mincho"/>
          <w:color w:val="000000"/>
          <w:lang w:eastAsia="ja-JP"/>
        </w:rPr>
        <w:t>D</w:t>
      </w:r>
      <w:r>
        <w:rPr>
          <w:rFonts w:eastAsia="MS Mincho"/>
          <w:color w:val="000000"/>
          <w:vertAlign w:val="subscript"/>
          <w:lang w:eastAsia="ja-JP"/>
        </w:rPr>
        <w:t>cyl</w:t>
      </w:r>
      <w:r>
        <w:rPr>
          <w:rFonts w:eastAsia="MS Mincho"/>
          <w:color w:val="000000"/>
          <w:lang w:eastAsia="ja-JP"/>
        </w:rPr>
        <w:t xml:space="preserve"> and D are calculated as:</w:t>
      </w:r>
    </w:p>
    <w:p w14:paraId="0DDC3C82" w14:textId="77777777" w:rsidR="004D3FFD" w:rsidRDefault="00000000" w:rsidP="004822CD">
      <w:pPr>
        <w:pStyle w:val="EQ"/>
        <w:rPr>
          <w:rFonts w:eastAsia="MS Mincho"/>
          <w:lang w:eastAsia="ja-JP"/>
        </w:rPr>
      </w:pPr>
      <m:oMathPara>
        <m:oMath>
          <m:sSub>
            <m:sSubPr>
              <m:ctrlPr>
                <w:rPr>
                  <w:rFonts w:ascii="Cambria Math" w:hAnsi="Cambria Math"/>
                  <w:lang w:eastAsia="ja-JP"/>
                </w:rPr>
              </m:ctrlPr>
            </m:sSubPr>
            <m:e>
              <m:r>
                <w:rPr>
                  <w:rFonts w:ascii="Cambria Math" w:hAnsi="Cambria Math"/>
                  <w:lang w:eastAsia="ja-JP"/>
                </w:rPr>
                <m:t>D</m:t>
              </m:r>
            </m:e>
            <m:sub>
              <m:r>
                <m:rPr>
                  <m:nor/>
                </m:rPr>
                <w:rPr>
                  <w:lang w:eastAsia="ja-JP"/>
                </w:rPr>
                <m:t>cyl</m:t>
              </m:r>
            </m:sub>
          </m:sSub>
          <m:r>
            <w:rPr>
              <w:rFonts w:ascii="Cambria Math" w:hAnsi="Cambria Math"/>
              <w:lang w:eastAsia="ja-JP"/>
            </w:rPr>
            <m:t>=</m:t>
          </m:r>
          <m:rad>
            <m:radPr>
              <m:degHide m:val="1"/>
              <m:ctrlPr>
                <w:rPr>
                  <w:rFonts w:ascii="Cambria Math" w:hAnsi="Cambria Math"/>
                  <w:lang w:eastAsia="ja-JP"/>
                </w:rPr>
              </m:ctrlPr>
            </m:radPr>
            <m:deg/>
            <m:e>
              <m:sSup>
                <m:sSupPr>
                  <m:ctrlPr>
                    <w:rPr>
                      <w:rFonts w:ascii="Cambria Math" w:hAnsi="Cambria Math"/>
                      <w:lang w:eastAsia="ja-JP"/>
                    </w:rPr>
                  </m:ctrlPr>
                </m:sSupPr>
                <m:e>
                  <m:r>
                    <w:rPr>
                      <w:rFonts w:ascii="Cambria Math" w:hAnsi="Cambria Math"/>
                      <w:lang w:eastAsia="ja-JP"/>
                    </w:rPr>
                    <m:t>d</m:t>
                  </m:r>
                </m:e>
                <m:sup>
                  <m:r>
                    <w:rPr>
                      <w:rFonts w:ascii="Cambria Math" w:hAnsi="Cambria Math"/>
                      <w:lang w:eastAsia="ja-JP"/>
                    </w:rPr>
                    <m:t>2</m:t>
                  </m:r>
                </m:sup>
              </m:sSup>
              <m:r>
                <w:rPr>
                  <w:rFonts w:ascii="Cambria Math" w:hAnsi="Cambria Math"/>
                  <w:lang w:eastAsia="ja-JP"/>
                </w:rPr>
                <m:t>+</m:t>
              </m:r>
              <m:sSup>
                <m:sSupPr>
                  <m:ctrlPr>
                    <w:rPr>
                      <w:rFonts w:ascii="Cambria Math" w:hAnsi="Cambria Math"/>
                      <w:lang w:eastAsia="ja-JP"/>
                    </w:rPr>
                  </m:ctrlPr>
                </m:sSupPr>
                <m:e>
                  <m:r>
                    <w:rPr>
                      <w:rFonts w:ascii="Cambria Math" w:hAnsi="Cambria Math"/>
                      <w:lang w:eastAsia="ja-JP"/>
                    </w:rPr>
                    <m:t>w</m:t>
                  </m:r>
                </m:e>
                <m:sup>
                  <m:r>
                    <w:rPr>
                      <w:rFonts w:ascii="Cambria Math" w:hAnsi="Cambria Math"/>
                      <w:lang w:eastAsia="ja-JP"/>
                    </w:rPr>
                    <m:t>2</m:t>
                  </m:r>
                </m:sup>
              </m:sSup>
            </m:e>
          </m:rad>
        </m:oMath>
      </m:oMathPara>
    </w:p>
    <w:p w14:paraId="5509ED97" w14:textId="77777777" w:rsidR="004D3FFD" w:rsidRDefault="002C252C" w:rsidP="004822CD">
      <w:pPr>
        <w:pStyle w:val="EQ"/>
        <w:rPr>
          <w:rFonts w:eastAsia="MS Mincho"/>
          <w:lang w:eastAsia="ja-JP"/>
        </w:rPr>
      </w:pPr>
      <m:oMathPara>
        <m:oMath>
          <m:r>
            <w:rPr>
              <w:rFonts w:ascii="Cambria Math" w:hAnsi="Cambria Math"/>
              <w:lang w:eastAsia="ja-JP"/>
            </w:rPr>
            <m:t>D</m:t>
          </m:r>
          <m:r>
            <m:rPr>
              <m:sty m:val="p"/>
            </m:rPr>
            <w:rPr>
              <w:rFonts w:ascii="Cambria Math" w:hAnsi="Cambria Math"/>
              <w:lang w:eastAsia="ja-JP"/>
            </w:rPr>
            <m:t>=</m:t>
          </m:r>
          <m:rad>
            <m:radPr>
              <m:degHide m:val="1"/>
              <m:ctrlPr>
                <w:rPr>
                  <w:rFonts w:ascii="Cambria Math" w:hAnsi="Cambria Math"/>
                  <w:lang w:eastAsia="ja-JP"/>
                </w:rPr>
              </m:ctrlPr>
            </m:radPr>
            <m:deg/>
            <m:e>
              <m:sSup>
                <m:sSupPr>
                  <m:ctrlPr>
                    <w:rPr>
                      <w:rFonts w:ascii="Cambria Math" w:hAnsi="Cambria Math"/>
                      <w:lang w:eastAsia="ja-JP"/>
                    </w:rPr>
                  </m:ctrlPr>
                </m:sSupPr>
                <m:e>
                  <m:r>
                    <w:rPr>
                      <w:rFonts w:ascii="Cambria Math" w:hAnsi="Cambria Math"/>
                      <w:lang w:eastAsia="ja-JP"/>
                    </w:rPr>
                    <m:t>d</m:t>
                  </m:r>
                </m:e>
                <m:sup>
                  <m:r>
                    <m:rPr>
                      <m:sty m:val="p"/>
                    </m:rPr>
                    <w:rPr>
                      <w:rFonts w:ascii="Cambria Math" w:hAnsi="Cambria Math"/>
                      <w:lang w:eastAsia="ja-JP"/>
                    </w:rPr>
                    <m:t>2</m:t>
                  </m:r>
                </m:sup>
              </m:sSup>
              <m:r>
                <m:rPr>
                  <m:sty m:val="p"/>
                </m:rPr>
                <w:rPr>
                  <w:rFonts w:ascii="Cambria Math" w:hAnsi="Cambria Math"/>
                  <w:lang w:eastAsia="ja-JP"/>
                </w:rPr>
                <m:t>+</m:t>
              </m:r>
              <m:sSup>
                <m:sSupPr>
                  <m:ctrlPr>
                    <w:rPr>
                      <w:rFonts w:ascii="Cambria Math" w:hAnsi="Cambria Math"/>
                      <w:lang w:eastAsia="ja-JP"/>
                    </w:rPr>
                  </m:ctrlPr>
                </m:sSupPr>
                <m:e>
                  <m:r>
                    <w:rPr>
                      <w:rFonts w:ascii="Cambria Math" w:hAnsi="Cambria Math"/>
                      <w:lang w:eastAsia="ja-JP"/>
                    </w:rPr>
                    <m:t>w</m:t>
                  </m:r>
                </m:e>
                <m:sup>
                  <m:r>
                    <m:rPr>
                      <m:sty m:val="p"/>
                    </m:rPr>
                    <w:rPr>
                      <w:rFonts w:ascii="Cambria Math" w:hAnsi="Cambria Math"/>
                      <w:lang w:eastAsia="ja-JP"/>
                    </w:rPr>
                    <m:t>2</m:t>
                  </m:r>
                </m:sup>
              </m:sSup>
              <m:r>
                <m:rPr>
                  <m:sty m:val="p"/>
                </m:rPr>
                <w:rPr>
                  <w:rFonts w:ascii="Cambria Math" w:hAnsi="Cambria Math"/>
                  <w:lang w:eastAsia="ja-JP"/>
                </w:rPr>
                <m:t>+</m:t>
              </m:r>
              <m:sSup>
                <m:sSupPr>
                  <m:ctrlPr>
                    <w:rPr>
                      <w:rFonts w:ascii="Cambria Math" w:hAnsi="Cambria Math"/>
                      <w:lang w:eastAsia="ja-JP"/>
                    </w:rPr>
                  </m:ctrlPr>
                </m:sSupPr>
                <m:e>
                  <m:r>
                    <w:rPr>
                      <w:rFonts w:ascii="Cambria Math" w:hAnsi="Cambria Math"/>
                      <w:lang w:eastAsia="ja-JP"/>
                    </w:rPr>
                    <m:t>h</m:t>
                  </m:r>
                </m:e>
                <m:sup>
                  <m:r>
                    <m:rPr>
                      <m:sty m:val="p"/>
                    </m:rPr>
                    <w:rPr>
                      <w:rFonts w:ascii="Cambria Math" w:hAnsi="Cambria Math"/>
                      <w:lang w:eastAsia="ja-JP"/>
                    </w:rPr>
                    <m:t xml:space="preserve">2        </m:t>
                  </m:r>
                </m:sup>
              </m:sSup>
            </m:e>
          </m:rad>
          <m:r>
            <m:rPr>
              <m:sty m:val="p"/>
            </m:rPr>
            <w:rPr>
              <w:rFonts w:ascii="Cambria Math" w:hAnsi="Cambria Math"/>
              <w:lang w:eastAsia="ja-JP"/>
            </w:rPr>
            <m:t xml:space="preserve">   </m:t>
          </m:r>
        </m:oMath>
      </m:oMathPara>
    </w:p>
    <w:p w14:paraId="78EC93B1" w14:textId="77777777" w:rsidR="004D3FFD" w:rsidRDefault="002C252C">
      <w:pPr>
        <w:rPr>
          <w:color w:val="000000"/>
        </w:rPr>
      </w:pPr>
      <w:r>
        <w:rPr>
          <w:rFonts w:eastAsia="MS Mincho"/>
          <w:color w:val="000000"/>
          <w:lang w:eastAsia="ja-JP"/>
        </w:rPr>
        <w:t xml:space="preserve">The definition of d, w and h is shown in figure </w:t>
      </w:r>
      <w:r>
        <w:rPr>
          <w:rFonts w:eastAsia="SimSun" w:hint="eastAsia"/>
          <w:color w:val="000000"/>
          <w:lang w:eastAsia="zh-CN"/>
        </w:rPr>
        <w:t>G</w:t>
      </w:r>
      <w:r>
        <w:rPr>
          <w:rFonts w:eastAsia="MS Mincho"/>
          <w:color w:val="000000"/>
          <w:lang w:eastAsia="ja-JP"/>
        </w:rPr>
        <w:t xml:space="preserve">.2.2-1. </w:t>
      </w:r>
      <w:r>
        <w:rPr>
          <w:color w:val="000000"/>
        </w:rPr>
        <w:t>The radiation source can be EUT antenna array or the whole of EUT.</w:t>
      </w:r>
    </w:p>
    <w:p w14:paraId="26EAE556" w14:textId="77777777" w:rsidR="004D3FFD" w:rsidRDefault="002C252C" w:rsidP="004822CD">
      <w:pPr>
        <w:pStyle w:val="TH"/>
        <w:rPr>
          <w:lang w:eastAsia="zh-CN"/>
        </w:rPr>
      </w:pPr>
      <w:r>
        <w:rPr>
          <w:noProof/>
          <w:lang w:eastAsia="zh-CN"/>
        </w:rPr>
        <w:drawing>
          <wp:inline distT="0" distB="0" distL="0" distR="0" wp14:anchorId="3DC66B73" wp14:editId="0014E20A">
            <wp:extent cx="3477895" cy="3541395"/>
            <wp:effectExtent l="0" t="0" r="825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3477895" cy="3541395"/>
                    </a:xfrm>
                    <a:prstGeom prst="rect">
                      <a:avLst/>
                    </a:prstGeom>
                    <a:noFill/>
                    <a:ln>
                      <a:noFill/>
                    </a:ln>
                  </pic:spPr>
                </pic:pic>
              </a:graphicData>
            </a:graphic>
          </wp:inline>
        </w:drawing>
      </w:r>
    </w:p>
    <w:p w14:paraId="1C6CEDC9" w14:textId="77777777" w:rsidR="004D3FFD" w:rsidRDefault="002C252C" w:rsidP="004822CD">
      <w:pPr>
        <w:pStyle w:val="TF"/>
      </w:pPr>
      <w:r>
        <w:t xml:space="preserve">Figure </w:t>
      </w:r>
      <w:r>
        <w:rPr>
          <w:rFonts w:eastAsia="SimSun" w:hint="eastAsia"/>
          <w:lang w:eastAsia="zh-CN"/>
        </w:rPr>
        <w:t>G</w:t>
      </w:r>
      <w:r>
        <w:t xml:space="preserve">.2.2-1: </w:t>
      </w:r>
      <w:r>
        <w:rPr>
          <w:lang w:eastAsia="ja-JP"/>
        </w:rPr>
        <w:t>Dimensions of a radiation source: depth (d), width (w) and height (h)</w:t>
      </w:r>
    </w:p>
    <w:p w14:paraId="19EAEDD2" w14:textId="77777777" w:rsidR="004D3FFD" w:rsidRDefault="002C252C">
      <w:pPr>
        <w:rPr>
          <w:color w:val="000000"/>
          <w:lang w:eastAsia="zh-CN"/>
        </w:rPr>
      </w:pPr>
      <w:r>
        <w:rPr>
          <w:color w:val="000000"/>
          <w:lang w:eastAsia="zh-CN"/>
        </w:rPr>
        <w:t xml:space="preserve">Optionally, in the case of Uniform Linear Array (ULA), when d is negligible (d </w:t>
      </w:r>
      <m:oMath>
        <m:r>
          <w:rPr>
            <w:rFonts w:ascii="Cambria Math" w:hAnsi="Cambria Math"/>
            <w:color w:val="000000"/>
            <w:lang w:eastAsia="zh-CN"/>
          </w:rPr>
          <m:t>≈0</m:t>
        </m:r>
      </m:oMath>
      <w:r>
        <w:rPr>
          <w:color w:val="000000"/>
          <w:lang w:eastAsia="zh-CN"/>
        </w:rPr>
        <w:t xml:space="preserve">) and the </w:t>
      </w:r>
      <w:r>
        <w:rPr>
          <w:rFonts w:hint="eastAsia"/>
          <w:color w:val="000000"/>
          <w:lang w:eastAsia="zh-CN"/>
        </w:rPr>
        <w:t>EUT is mounted along the yz plane as shown in figure G</w:t>
      </w:r>
      <w:r>
        <w:rPr>
          <w:color w:val="000000"/>
          <w:lang w:eastAsia="zh-CN"/>
        </w:rPr>
        <w:t>.</w:t>
      </w:r>
      <w:r>
        <w:rPr>
          <w:rFonts w:hint="eastAsia"/>
          <w:color w:val="000000"/>
          <w:lang w:eastAsia="zh-CN"/>
        </w:rPr>
        <w:t>2.2-</w:t>
      </w:r>
      <w:r>
        <w:rPr>
          <w:color w:val="000000"/>
          <w:lang w:eastAsia="zh-CN"/>
        </w:rPr>
        <w:t>2</w:t>
      </w:r>
      <w:r>
        <w:rPr>
          <w:rFonts w:hint="eastAsia"/>
          <w:color w:val="000000"/>
          <w:lang w:eastAsia="zh-CN"/>
        </w:rPr>
        <w:t>,</w:t>
      </w:r>
      <w:r>
        <w:rPr>
          <w:color w:val="000000"/>
          <w:lang w:eastAsia="zh-CN"/>
        </w:rPr>
        <w:t xml:space="preserve"> </w:t>
      </w:r>
      <w:r>
        <w:rPr>
          <w:rFonts w:hint="eastAsia"/>
          <w:color w:val="000000"/>
          <w:lang w:eastAsia="zh-CN"/>
        </w:rPr>
        <w:t xml:space="preserve">the reference </w:t>
      </w:r>
      <w:r>
        <w:rPr>
          <w:color w:val="000000"/>
          <w:lang w:eastAsia="zh-CN"/>
        </w:rPr>
        <w:t xml:space="preserve">angular </w:t>
      </w:r>
      <w:r>
        <w:rPr>
          <w:rFonts w:hint="eastAsia"/>
          <w:color w:val="000000"/>
          <w:lang w:eastAsia="zh-CN"/>
        </w:rPr>
        <w:t>step</w:t>
      </w:r>
      <w:r>
        <w:rPr>
          <w:color w:val="000000"/>
          <w:lang w:eastAsia="zh-CN"/>
        </w:rPr>
        <w:t>s, in degrees,</w:t>
      </w:r>
      <w:r>
        <w:rPr>
          <w:rFonts w:hint="eastAsia"/>
          <w:color w:val="000000"/>
          <w:lang w:eastAsia="zh-CN"/>
        </w:rPr>
        <w:t xml:space="preserve"> can be determined by</w:t>
      </w:r>
    </w:p>
    <w:p w14:paraId="64B254CC" w14:textId="77777777" w:rsidR="004D3FFD" w:rsidRDefault="00000000" w:rsidP="00924215">
      <w:pPr>
        <w:pStyle w:val="EQ"/>
        <w:rPr>
          <w:lang w:eastAsia="zh-CN"/>
        </w:rPr>
      </w:pPr>
      <m:oMathPara>
        <m:oMath>
          <m:sSub>
            <m:sSubPr>
              <m:ctrlPr>
                <w:rPr>
                  <w:rFonts w:ascii="Cambria Math" w:hAnsi="Cambria Math"/>
                  <w:lang w:eastAsia="zh-CN"/>
                </w:rPr>
              </m:ctrlPr>
            </m:sSubPr>
            <m:e>
              <m:r>
                <m:rPr>
                  <m:sty m:val="p"/>
                </m:rPr>
                <w:rPr>
                  <w:rFonts w:ascii="Cambria Math" w:hAnsi="Cambria Math"/>
                  <w:lang w:eastAsia="zh-CN"/>
                </w:rPr>
                <m:t>∆</m:t>
              </m:r>
              <m:r>
                <w:rPr>
                  <w:rFonts w:ascii="Cambria Math" w:hAnsi="Cambria Math"/>
                  <w:lang w:eastAsia="zh-CN"/>
                </w:rPr>
                <m:t>θ</m:t>
              </m:r>
            </m:e>
            <m:sub>
              <m:r>
                <w:rPr>
                  <w:rFonts w:ascii="Cambria Math" w:hAnsi="Cambria Math"/>
                  <w:lang w:eastAsia="zh-CN"/>
                </w:rPr>
                <m:t>ref</m:t>
              </m:r>
            </m:sub>
          </m:sSub>
          <m:r>
            <m:rPr>
              <m:sty m:val="p"/>
            </m:rPr>
            <w:rPr>
              <w:rFonts w:ascii="Cambria Math" w:hAnsi="Cambria Math"/>
              <w:lang w:eastAsia="zh-CN"/>
            </w:rPr>
            <m:t>=min(</m:t>
          </m:r>
          <m:f>
            <m:fPr>
              <m:ctrlPr>
                <w:rPr>
                  <w:rFonts w:ascii="Cambria Math" w:hAnsi="Cambria Math"/>
                  <w:lang w:eastAsia="zh-CN"/>
                </w:rPr>
              </m:ctrlPr>
            </m:fPr>
            <m:num>
              <m:sSup>
                <m:sSupPr>
                  <m:ctrlPr>
                    <w:rPr>
                      <w:rFonts w:ascii="Cambria Math" w:hAnsi="Cambria Math"/>
                      <w:lang w:eastAsia="zh-CN"/>
                    </w:rPr>
                  </m:ctrlPr>
                </m:sSupPr>
                <m:e>
                  <m:r>
                    <m:rPr>
                      <m:sty m:val="p"/>
                    </m:rPr>
                    <w:rPr>
                      <w:rFonts w:ascii="Cambria Math" w:hAnsi="Cambria Math"/>
                      <w:lang w:eastAsia="zh-CN"/>
                    </w:rPr>
                    <m:t>180</m:t>
                  </m:r>
                </m:e>
                <m:sup>
                  <m:r>
                    <m:rPr>
                      <m:sty m:val="p"/>
                    </m:rPr>
                    <w:rPr>
                      <w:rFonts w:ascii="Cambria Math" w:hAnsi="Cambria Math"/>
                      <w:lang w:eastAsia="zh-CN"/>
                    </w:rPr>
                    <m:t>°</m:t>
                  </m:r>
                </m:sup>
              </m:sSup>
            </m:num>
            <m:den>
              <m:r>
                <w:rPr>
                  <w:rFonts w:ascii="Cambria Math" w:hAnsi="Cambria Math"/>
                  <w:lang w:eastAsia="zh-CN"/>
                </w:rPr>
                <m:t>π</m:t>
              </m:r>
            </m:den>
          </m:f>
          <m:r>
            <m:rPr>
              <m:sty m:val="p"/>
            </m:rPr>
            <w:rPr>
              <w:rFonts w:ascii="Cambria Math" w:hAnsi="Cambria Math"/>
              <w:lang w:eastAsia="zh-CN"/>
            </w:rPr>
            <m:t>arcsin⁡(</m:t>
          </m:r>
          <m:f>
            <m:fPr>
              <m:ctrlPr>
                <w:rPr>
                  <w:rFonts w:ascii="Cambria Math" w:hAnsi="Cambria Math"/>
                  <w:lang w:eastAsia="zh-CN"/>
                </w:rPr>
              </m:ctrlPr>
            </m:fPr>
            <m:num>
              <m:r>
                <w:rPr>
                  <w:rFonts w:ascii="Cambria Math" w:hAnsi="Cambria Math"/>
                  <w:lang w:eastAsia="zh-CN"/>
                </w:rPr>
                <m:t>λ</m:t>
              </m:r>
            </m:num>
            <m:den>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z</m:t>
                  </m:r>
                </m:sub>
              </m:sSub>
            </m:den>
          </m:f>
          <m:r>
            <w:rPr>
              <w:rFonts w:ascii="Cambria Math" w:hAnsi="Cambria Math"/>
              <w:lang w:eastAsia="zh-CN"/>
            </w:rPr>
            <m:t>)</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15</m:t>
              </m:r>
            </m:e>
            <m:sup>
              <m:r>
                <w:rPr>
                  <w:rFonts w:ascii="Cambria Math" w:hAnsi="Cambria Math"/>
                  <w:lang w:eastAsia="zh-CN"/>
                </w:rPr>
                <m:t>°</m:t>
              </m:r>
            </m:sup>
          </m:sSup>
          <m:r>
            <w:rPr>
              <w:rFonts w:ascii="Cambria Math" w:hAnsi="Cambria Math"/>
              <w:lang w:eastAsia="zh-CN"/>
            </w:rPr>
            <m:t>)</m:t>
          </m:r>
        </m:oMath>
      </m:oMathPara>
    </w:p>
    <w:p w14:paraId="286C0933" w14:textId="77777777" w:rsidR="004D3FFD" w:rsidRDefault="00000000" w:rsidP="00924215">
      <w:pPr>
        <w:pStyle w:val="EQ"/>
        <w:rPr>
          <w:lang w:eastAsia="zh-CN"/>
        </w:rPr>
      </w:pPr>
      <m:oMathPara>
        <m:oMath>
          <m:sSub>
            <m:sSubPr>
              <m:ctrlPr>
                <w:rPr>
                  <w:rFonts w:ascii="Cambria Math" w:hAnsi="Cambria Math"/>
                  <w:lang w:eastAsia="zh-CN"/>
                </w:rPr>
              </m:ctrlPr>
            </m:sSubPr>
            <m:e>
              <m:r>
                <m:rPr>
                  <m:sty m:val="p"/>
                </m:rPr>
                <w:rPr>
                  <w:rFonts w:ascii="Cambria Math" w:hAnsi="Cambria Math"/>
                  <w:lang w:eastAsia="zh-CN"/>
                </w:rPr>
                <m:t>Δϕ</m:t>
              </m:r>
            </m:e>
            <m:sub>
              <m:r>
                <w:rPr>
                  <w:rFonts w:ascii="Cambria Math" w:hAnsi="Cambria Math"/>
                  <w:lang w:eastAsia="zh-CN"/>
                </w:rPr>
                <m:t>ref</m:t>
              </m:r>
            </m:sub>
          </m:sSub>
          <m:r>
            <m:rPr>
              <m:sty m:val="p"/>
            </m:rPr>
            <w:rPr>
              <w:rFonts w:ascii="Cambria Math" w:hAnsi="Cambria Math"/>
              <w:lang w:eastAsia="zh-CN"/>
            </w:rPr>
            <m:t>=min(</m:t>
          </m:r>
          <m:f>
            <m:fPr>
              <m:ctrlPr>
                <w:rPr>
                  <w:rFonts w:ascii="Cambria Math" w:hAnsi="Cambria Math"/>
                  <w:lang w:eastAsia="zh-CN"/>
                </w:rPr>
              </m:ctrlPr>
            </m:fPr>
            <m:num>
              <m:sSup>
                <m:sSupPr>
                  <m:ctrlPr>
                    <w:rPr>
                      <w:rFonts w:ascii="Cambria Math" w:hAnsi="Cambria Math"/>
                      <w:lang w:eastAsia="zh-CN"/>
                    </w:rPr>
                  </m:ctrlPr>
                </m:sSupPr>
                <m:e>
                  <m:r>
                    <m:rPr>
                      <m:sty m:val="p"/>
                    </m:rPr>
                    <w:rPr>
                      <w:rFonts w:ascii="Cambria Math" w:hAnsi="Cambria Math"/>
                      <w:lang w:eastAsia="zh-CN"/>
                    </w:rPr>
                    <m:t>180</m:t>
                  </m:r>
                </m:e>
                <m:sup>
                  <m:r>
                    <m:rPr>
                      <m:sty m:val="p"/>
                    </m:rPr>
                    <w:rPr>
                      <w:rFonts w:ascii="Cambria Math" w:hAnsi="Cambria Math"/>
                      <w:lang w:eastAsia="zh-CN"/>
                    </w:rPr>
                    <m:t>°</m:t>
                  </m:r>
                </m:sup>
              </m:sSup>
            </m:num>
            <m:den>
              <m:r>
                <w:rPr>
                  <w:rFonts w:ascii="Cambria Math" w:hAnsi="Cambria Math"/>
                  <w:lang w:eastAsia="zh-CN"/>
                </w:rPr>
                <m:t>π</m:t>
              </m:r>
            </m:den>
          </m:f>
          <m:r>
            <m:rPr>
              <m:sty m:val="p"/>
            </m:rPr>
            <w:rPr>
              <w:rFonts w:ascii="Cambria Math" w:hAnsi="Cambria Math"/>
              <w:lang w:eastAsia="zh-CN"/>
            </w:rPr>
            <m:t>arcsin⁡(</m:t>
          </m:r>
          <m:f>
            <m:fPr>
              <m:ctrlPr>
                <w:rPr>
                  <w:rFonts w:ascii="Cambria Math" w:hAnsi="Cambria Math"/>
                  <w:lang w:eastAsia="zh-CN"/>
                </w:rPr>
              </m:ctrlPr>
            </m:fPr>
            <m:num>
              <m:r>
                <w:rPr>
                  <w:rFonts w:ascii="Cambria Math" w:hAnsi="Cambria Math"/>
                  <w:lang w:eastAsia="zh-CN"/>
                </w:rPr>
                <m:t>λ</m:t>
              </m:r>
            </m:num>
            <m:den>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y</m:t>
                  </m:r>
                </m:sub>
              </m:sSub>
            </m:den>
          </m:f>
          <m:r>
            <w:rPr>
              <w:rFonts w:ascii="Cambria Math" w:hAnsi="Cambria Math"/>
              <w:lang w:eastAsia="zh-CN"/>
            </w:rPr>
            <m:t>)</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15</m:t>
              </m:r>
            </m:e>
            <m:sup>
              <m:r>
                <w:rPr>
                  <w:rFonts w:ascii="Cambria Math" w:hAnsi="Cambria Math"/>
                  <w:lang w:eastAsia="zh-CN"/>
                </w:rPr>
                <m:t>°</m:t>
              </m:r>
            </m:sup>
          </m:sSup>
          <m:r>
            <m:rPr>
              <m:sty m:val="p"/>
            </m:rPr>
            <w:rPr>
              <w:rFonts w:ascii="Cambria Math" w:hAnsi="Cambria Math"/>
              <w:lang w:eastAsia="zh-CN"/>
            </w:rPr>
            <m:t>)</m:t>
          </m:r>
        </m:oMath>
      </m:oMathPara>
    </w:p>
    <w:p w14:paraId="53A9C35E" w14:textId="77777777" w:rsidR="004D3FFD" w:rsidRDefault="002C252C">
      <w:pPr>
        <w:rPr>
          <w:color w:val="000000"/>
          <w:lang w:eastAsia="zh-CN"/>
        </w:rPr>
      </w:pPr>
      <w:r>
        <w:rPr>
          <w:rFonts w:hint="eastAsia"/>
          <w:color w:val="000000"/>
          <w:lang w:eastAsia="zh-CN"/>
        </w:rPr>
        <w:t>Where D</w:t>
      </w:r>
      <w:r>
        <w:rPr>
          <w:rFonts w:hint="eastAsia"/>
          <w:color w:val="000000"/>
          <w:vertAlign w:val="subscript"/>
          <w:lang w:eastAsia="zh-CN"/>
        </w:rPr>
        <w:t>y</w:t>
      </w:r>
      <w:r>
        <w:rPr>
          <w:rFonts w:hint="eastAsia"/>
          <w:color w:val="000000"/>
          <w:lang w:eastAsia="zh-CN"/>
        </w:rPr>
        <w:t xml:space="preserve"> is the length of radiating parts of EUT along y-axis, D</w:t>
      </w:r>
      <w:r>
        <w:rPr>
          <w:rFonts w:hint="eastAsia"/>
          <w:color w:val="000000"/>
          <w:vertAlign w:val="subscript"/>
          <w:lang w:eastAsia="zh-CN"/>
        </w:rPr>
        <w:t>z</w:t>
      </w:r>
      <w:r>
        <w:rPr>
          <w:rFonts w:hint="eastAsia"/>
          <w:color w:val="000000"/>
          <w:lang w:eastAsia="zh-CN"/>
        </w:rPr>
        <w:t xml:space="preserve"> is the length of radiating parts of EUT</w:t>
      </w:r>
      <w:r>
        <w:rPr>
          <w:color w:val="000000"/>
          <w:lang w:eastAsia="zh-CN"/>
        </w:rPr>
        <w:t xml:space="preserve"> </w:t>
      </w:r>
      <w:r>
        <w:rPr>
          <w:rFonts w:hint="eastAsia"/>
          <w:color w:val="000000"/>
          <w:lang w:eastAsia="zh-CN"/>
        </w:rPr>
        <w:t xml:space="preserve">along the z-axis and </w:t>
      </w:r>
      <w:r>
        <w:rPr>
          <w:color w:val="000000"/>
          <w:lang w:eastAsia="zh-CN"/>
        </w:rPr>
        <w:object w:dxaOrig="308" w:dyaOrig="308" w14:anchorId="3C304325">
          <v:shape id="_x0000_i1264" type="#_x0000_t75" style="width:15pt;height:15pt" o:ole="">
            <v:imagedata r:id="rId104" o:title=""/>
          </v:shape>
          <o:OLEObject Type="Embed" ProgID="Equation.3" ShapeID="_x0000_i1264" DrawAspect="Content" ObjectID="_1781368265" r:id="rId105"/>
        </w:object>
      </w:r>
      <w:r>
        <w:rPr>
          <w:rFonts w:hint="eastAsia"/>
          <w:color w:val="000000"/>
          <w:lang w:eastAsia="zh-CN"/>
        </w:rPr>
        <w:t xml:space="preserve"> is wavelength for the measured frequency.</w:t>
      </w:r>
    </w:p>
    <w:p w14:paraId="32B8BED2" w14:textId="77777777" w:rsidR="004D3FFD" w:rsidRDefault="002C252C" w:rsidP="00924215">
      <w:pPr>
        <w:pStyle w:val="TH"/>
        <w:rPr>
          <w:lang w:eastAsia="zh-CN"/>
        </w:rPr>
      </w:pPr>
      <w:r>
        <w:rPr>
          <w:noProof/>
          <w:lang w:eastAsia="zh-CN"/>
        </w:rPr>
        <w:drawing>
          <wp:inline distT="0" distB="0" distL="0" distR="0" wp14:anchorId="228CAE0C" wp14:editId="09FDCE0A">
            <wp:extent cx="2879725" cy="2879725"/>
            <wp:effectExtent l="0" t="0" r="15875" b="15875"/>
            <wp:docPr id="90" name="图片 19"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9" descr="Fig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2879725" cy="2879725"/>
                    </a:xfrm>
                    <a:prstGeom prst="rect">
                      <a:avLst/>
                    </a:prstGeom>
                    <a:noFill/>
                    <a:ln>
                      <a:noFill/>
                    </a:ln>
                  </pic:spPr>
                </pic:pic>
              </a:graphicData>
            </a:graphic>
          </wp:inline>
        </w:drawing>
      </w:r>
    </w:p>
    <w:p w14:paraId="747D57AD" w14:textId="77777777" w:rsidR="004D3FFD" w:rsidRDefault="002C252C" w:rsidP="00924215">
      <w:pPr>
        <w:pStyle w:val="TF"/>
      </w:pPr>
      <w:r>
        <w:t xml:space="preserve">Figure </w:t>
      </w:r>
      <w:r>
        <w:rPr>
          <w:rFonts w:hint="eastAsia"/>
          <w:lang w:eastAsia="zh-CN"/>
        </w:rPr>
        <w:t>G</w:t>
      </w:r>
      <w:r>
        <w:rPr>
          <w:lang w:eastAsia="zh-CN"/>
        </w:rPr>
        <w:t>.</w:t>
      </w:r>
      <w:r>
        <w:rPr>
          <w:rFonts w:hint="eastAsia"/>
          <w:lang w:eastAsia="zh-CN"/>
        </w:rPr>
        <w:t>2.2-</w:t>
      </w:r>
      <w:r>
        <w:rPr>
          <w:lang w:eastAsia="zh-CN"/>
        </w:rPr>
        <w:t>2:</w:t>
      </w:r>
      <w:r>
        <w:t xml:space="preserve"> Spherical coordinate for OTA conformance testing of EUT</w:t>
      </w:r>
    </w:p>
    <w:p w14:paraId="07997C71" w14:textId="77777777" w:rsidR="004D3FFD" w:rsidRDefault="002C252C" w:rsidP="00924215">
      <w:pPr>
        <w:pStyle w:val="EQ"/>
        <w:rPr>
          <w:rFonts w:ascii="Cambria Math" w:hAnsi="Cambria Math"/>
          <w:i/>
          <w:lang w:eastAsia="ja-JP"/>
        </w:rPr>
      </w:pPr>
      <w:r>
        <w:rPr>
          <w:rFonts w:eastAsia="MS Mincho"/>
          <w:lang w:eastAsia="ja-JP"/>
        </w:rPr>
        <w:t xml:space="preserve">Where due to practical reasons such as time constraints or turn-table precision, measurement with the reference steps is not practical, sparser grids can be used. Use of sparse grids can lead to errors in TRP assessment. In order to characterize these errors, the </w:t>
      </w:r>
      <w:r>
        <w:rPr>
          <w:rFonts w:hint="eastAsia"/>
          <w:lang w:eastAsia="zh-CN"/>
        </w:rPr>
        <w:t>SF (</w:t>
      </w:r>
      <w:r>
        <w:rPr>
          <w:rFonts w:eastAsia="MS Mincho"/>
          <w:lang w:eastAsia="ja-JP"/>
        </w:rPr>
        <w:t xml:space="preserve">sparsity </w:t>
      </w:r>
      <w:r>
        <w:rPr>
          <w:rFonts w:hint="eastAsia"/>
          <w:lang w:eastAsia="zh-CN"/>
        </w:rPr>
        <w:t>factor)</w:t>
      </w:r>
      <w:r>
        <w:rPr>
          <w:lang w:eastAsia="zh-CN"/>
        </w:rPr>
        <w:t xml:space="preserve"> </w:t>
      </w:r>
      <w:r>
        <w:rPr>
          <w:rFonts w:eastAsia="MS Mincho"/>
          <w:lang w:eastAsia="ja-JP"/>
        </w:rPr>
        <w:t>of the grid is defined as</w:t>
      </w:r>
    </w:p>
    <w:p w14:paraId="2647A071" w14:textId="77777777" w:rsidR="004D3FFD" w:rsidRDefault="002C252C">
      <w:pPr>
        <w:keepLines/>
        <w:tabs>
          <w:tab w:val="center" w:pos="4536"/>
          <w:tab w:val="right" w:pos="9072"/>
        </w:tabs>
        <w:rPr>
          <w:color w:val="000000"/>
          <w:lang w:eastAsia="ja-JP"/>
        </w:rPr>
      </w:pPr>
      <m:oMathPara>
        <m:oMath>
          <m:r>
            <w:rPr>
              <w:rFonts w:ascii="Cambria Math" w:hAnsi="Cambria Math"/>
              <w:color w:val="000000"/>
              <w:lang w:eastAsia="zh-CN"/>
            </w:rPr>
            <m:t>SF</m:t>
          </m:r>
          <m:r>
            <m:rPr>
              <m:sty m:val="p"/>
            </m:rPr>
            <w:rPr>
              <w:rFonts w:ascii="Cambria Math" w:hAnsi="Cambria Math"/>
              <w:color w:val="000000"/>
              <w:lang w:eastAsia="zh-CN"/>
            </w:rPr>
            <m:t>=</m:t>
          </m:r>
          <m:func>
            <m:funcPr>
              <m:ctrlPr>
                <w:rPr>
                  <w:rFonts w:ascii="Cambria Math" w:hAnsi="Cambria Math"/>
                  <w:color w:val="000000"/>
                  <w:lang w:eastAsia="zh-CN"/>
                </w:rPr>
              </m:ctrlPr>
            </m:funcPr>
            <m:fName>
              <m:r>
                <m:rPr>
                  <m:sty m:val="p"/>
                </m:rPr>
                <w:rPr>
                  <w:rFonts w:ascii="Cambria Math" w:hAnsi="Cambria Math"/>
                  <w:color w:val="000000"/>
                  <w:lang w:eastAsia="zh-CN"/>
                </w:rPr>
                <m:t>max</m:t>
              </m:r>
            </m:fName>
            <m:e>
              <m:d>
                <m:dPr>
                  <m:ctrlPr>
                    <w:rPr>
                      <w:rFonts w:ascii="Cambria Math" w:hAnsi="Cambria Math"/>
                      <w:color w:val="000000"/>
                      <w:lang w:eastAsia="zh-CN"/>
                    </w:rPr>
                  </m:ctrlPr>
                </m:dPr>
                <m:e>
                  <m:f>
                    <m:fPr>
                      <m:ctrlPr>
                        <w:rPr>
                          <w:rFonts w:ascii="Cambria Math" w:hAnsi="Cambria Math"/>
                          <w:color w:val="000000"/>
                          <w:lang w:eastAsia="zh-CN"/>
                        </w:rPr>
                      </m:ctrlPr>
                    </m:fPr>
                    <m:num>
                      <m:sSub>
                        <m:sSubPr>
                          <m:ctrlPr>
                            <w:rPr>
                              <w:rFonts w:ascii="Cambria Math" w:hAnsi="Cambria Math"/>
                              <w:color w:val="000000"/>
                              <w:lang w:eastAsia="zh-CN"/>
                            </w:rPr>
                          </m:ctrlPr>
                        </m:sSubPr>
                        <m:e>
                          <m:r>
                            <w:rPr>
                              <w:rFonts w:ascii="Cambria Math" w:hAnsi="Cambria Math"/>
                              <w:color w:val="000000"/>
                              <w:lang w:eastAsia="zh-CN"/>
                            </w:rPr>
                            <m:t>Δθ</m:t>
                          </m:r>
                        </m:e>
                        <m:sub>
                          <m:r>
                            <w:rPr>
                              <w:rFonts w:ascii="Cambria Math" w:hAnsi="Cambria Math"/>
                              <w:color w:val="000000"/>
                              <w:lang w:eastAsia="zh-CN"/>
                            </w:rPr>
                            <m:t>grid</m:t>
                          </m:r>
                        </m:sub>
                      </m:sSub>
                    </m:num>
                    <m:den>
                      <m:r>
                        <w:rPr>
                          <w:rFonts w:ascii="Cambria Math" w:hAnsi="Cambria Math"/>
                          <w:color w:val="000000"/>
                          <w:lang w:eastAsia="zh-CN"/>
                        </w:rPr>
                        <m:t>Δ</m:t>
                      </m:r>
                      <m:sSub>
                        <m:sSubPr>
                          <m:ctrlPr>
                            <w:rPr>
                              <w:rFonts w:ascii="Cambria Math" w:hAnsi="Cambria Math"/>
                              <w:color w:val="000000"/>
                              <w:lang w:eastAsia="zh-CN"/>
                            </w:rPr>
                          </m:ctrlPr>
                        </m:sSubPr>
                        <m:e>
                          <m:r>
                            <w:rPr>
                              <w:rFonts w:ascii="Cambria Math" w:hAnsi="Cambria Math"/>
                              <w:color w:val="000000"/>
                              <w:lang w:eastAsia="zh-CN"/>
                            </w:rPr>
                            <m:t>θ</m:t>
                          </m:r>
                        </m:e>
                        <m:sub>
                          <m:r>
                            <w:rPr>
                              <w:rFonts w:ascii="Cambria Math" w:hAnsi="Cambria Math"/>
                              <w:color w:val="000000"/>
                              <w:lang w:eastAsia="zh-CN"/>
                            </w:rPr>
                            <m:t>ref</m:t>
                          </m:r>
                        </m:sub>
                      </m:sSub>
                    </m:den>
                  </m:f>
                  <m:r>
                    <m:rPr>
                      <m:sty m:val="p"/>
                    </m:rPr>
                    <w:rPr>
                      <w:rFonts w:ascii="Cambria Math" w:hAnsi="Cambria Math"/>
                      <w:color w:val="000000"/>
                      <w:lang w:eastAsia="zh-CN"/>
                    </w:rPr>
                    <m:t>,</m:t>
                  </m:r>
                  <m:f>
                    <m:fPr>
                      <m:ctrlPr>
                        <w:rPr>
                          <w:rFonts w:ascii="Cambria Math" w:hAnsi="Cambria Math"/>
                          <w:color w:val="000000"/>
                          <w:lang w:eastAsia="zh-CN"/>
                        </w:rPr>
                      </m:ctrlPr>
                    </m:fPr>
                    <m:num>
                      <m:sSub>
                        <m:sSubPr>
                          <m:ctrlPr>
                            <w:rPr>
                              <w:rFonts w:ascii="Cambria Math" w:hAnsi="Cambria Math"/>
                              <w:color w:val="000000"/>
                              <w:lang w:eastAsia="zh-CN"/>
                            </w:rPr>
                          </m:ctrlPr>
                        </m:sSubPr>
                        <m:e>
                          <m:r>
                            <w:rPr>
                              <w:rFonts w:ascii="Cambria Math" w:hAnsi="Cambria Math"/>
                              <w:color w:val="000000"/>
                              <w:lang w:eastAsia="zh-CN"/>
                            </w:rPr>
                            <m:t>Δϕ</m:t>
                          </m:r>
                        </m:e>
                        <m:sub>
                          <m:r>
                            <w:rPr>
                              <w:rFonts w:ascii="Cambria Math" w:hAnsi="Cambria Math"/>
                              <w:color w:val="000000"/>
                              <w:lang w:eastAsia="zh-CN"/>
                            </w:rPr>
                            <m:t>grid</m:t>
                          </m:r>
                        </m:sub>
                      </m:sSub>
                    </m:num>
                    <m:den>
                      <m:sSub>
                        <m:sSubPr>
                          <m:ctrlPr>
                            <w:rPr>
                              <w:rFonts w:ascii="Cambria Math" w:hAnsi="Cambria Math"/>
                              <w:color w:val="000000"/>
                              <w:lang w:eastAsia="zh-CN"/>
                            </w:rPr>
                          </m:ctrlPr>
                        </m:sSubPr>
                        <m:e>
                          <m:r>
                            <w:rPr>
                              <w:rFonts w:ascii="Cambria Math" w:hAnsi="Cambria Math"/>
                              <w:color w:val="000000"/>
                              <w:lang w:eastAsia="zh-CN"/>
                            </w:rPr>
                            <m:t>Δϕ</m:t>
                          </m:r>
                        </m:e>
                        <m:sub>
                          <m:r>
                            <w:rPr>
                              <w:rFonts w:ascii="Cambria Math" w:hAnsi="Cambria Math"/>
                              <w:color w:val="000000"/>
                              <w:lang w:eastAsia="zh-CN"/>
                            </w:rPr>
                            <m:t>ref</m:t>
                          </m:r>
                        </m:sub>
                      </m:sSub>
                    </m:den>
                  </m:f>
                </m:e>
              </m:d>
            </m:e>
          </m:func>
        </m:oMath>
      </m:oMathPara>
    </w:p>
    <w:p w14:paraId="24E2DB08" w14:textId="77777777" w:rsidR="004D3FFD" w:rsidRDefault="002C252C">
      <w:pPr>
        <w:rPr>
          <w:rFonts w:eastAsia="MS Mincho"/>
          <w:color w:val="000000"/>
          <w:lang w:eastAsia="ja-JP"/>
        </w:rPr>
      </w:pPr>
      <w:r>
        <w:rPr>
          <w:rFonts w:eastAsia="MS Mincho"/>
          <w:color w:val="000000"/>
          <w:lang w:eastAsia="ja-JP"/>
        </w:rPr>
        <w:t xml:space="preserve">Where </w:t>
      </w:r>
      <m:oMath>
        <m:sSub>
          <m:sSubPr>
            <m:ctrlPr>
              <w:rPr>
                <w:rFonts w:ascii="Cambria Math" w:hAnsi="Cambria Math"/>
                <w:i/>
                <w:color w:val="000000"/>
                <w:lang w:eastAsia="zh-CN"/>
              </w:rPr>
            </m:ctrlPr>
          </m:sSubPr>
          <m:e>
            <m:r>
              <w:rPr>
                <w:rFonts w:ascii="Cambria Math" w:hAnsi="Cambria Math"/>
                <w:color w:val="000000"/>
                <w:lang w:eastAsia="zh-CN"/>
              </w:rPr>
              <m:t>Δθ</m:t>
            </m:r>
          </m:e>
          <m:sub>
            <m:r>
              <m:rPr>
                <m:nor/>
              </m:rPr>
              <w:rPr>
                <w:color w:val="000000"/>
                <w:lang w:eastAsia="zh-CN"/>
              </w:rPr>
              <m:t>grid</m:t>
            </m:r>
            <m:ctrlPr>
              <w:rPr>
                <w:rFonts w:ascii="Cambria Math" w:hAnsi="Cambria Math"/>
                <w:color w:val="000000"/>
                <w:lang w:eastAsia="zh-CN"/>
              </w:rPr>
            </m:ctrlPr>
          </m:sub>
        </m:sSub>
        <m:r>
          <w:rPr>
            <w:rFonts w:ascii="Cambria Math" w:hAnsi="Cambria Math"/>
            <w:color w:val="000000"/>
            <w:lang w:eastAsia="zh-CN"/>
          </w:rPr>
          <m:t xml:space="preserve"> </m:t>
        </m:r>
      </m:oMath>
      <w:r>
        <w:rPr>
          <w:rFonts w:eastAsia="MS Mincho"/>
          <w:color w:val="000000"/>
          <w:lang w:eastAsia="ja-JP"/>
        </w:rPr>
        <w:t xml:space="preserve">and </w:t>
      </w:r>
      <m:oMath>
        <m:sSub>
          <m:sSubPr>
            <m:ctrlPr>
              <w:rPr>
                <w:rFonts w:ascii="Cambria Math" w:hAnsi="Cambria Math"/>
                <w:i/>
                <w:color w:val="000000"/>
                <w:lang w:eastAsia="zh-CN"/>
              </w:rPr>
            </m:ctrlPr>
          </m:sSubPr>
          <m:e>
            <m:r>
              <w:rPr>
                <w:rFonts w:ascii="Cambria Math" w:hAnsi="Cambria Math"/>
                <w:color w:val="000000"/>
                <w:lang w:eastAsia="zh-CN"/>
              </w:rPr>
              <m:t>Δϕ</m:t>
            </m:r>
          </m:e>
          <m:sub>
            <m:r>
              <m:rPr>
                <m:nor/>
              </m:rPr>
              <w:rPr>
                <w:color w:val="000000"/>
                <w:lang w:eastAsia="zh-CN"/>
              </w:rPr>
              <m:t>grid</m:t>
            </m:r>
            <m:ctrlPr>
              <w:rPr>
                <w:rFonts w:ascii="Cambria Math" w:hAnsi="Cambria Math"/>
                <w:color w:val="000000"/>
                <w:lang w:eastAsia="zh-CN"/>
              </w:rPr>
            </m:ctrlPr>
          </m:sub>
        </m:sSub>
      </m:oMath>
      <w:r>
        <w:rPr>
          <w:rFonts w:eastAsia="MS Mincho"/>
          <w:color w:val="000000"/>
          <w:lang w:eastAsia="ja-JP"/>
        </w:rPr>
        <w:t xml:space="preserve"> are the actual angular steps used in the measurement.</w:t>
      </w:r>
    </w:p>
    <w:p w14:paraId="2DF97C6D" w14:textId="77777777" w:rsidR="004D3FFD" w:rsidRDefault="002C252C">
      <w:pPr>
        <w:rPr>
          <w:rFonts w:eastAsia="MS Mincho"/>
          <w:color w:val="000000"/>
          <w:lang w:eastAsia="ja-JP"/>
        </w:rPr>
      </w:pPr>
      <w:r>
        <w:rPr>
          <w:rFonts w:eastAsia="MS Mincho"/>
          <w:color w:val="000000"/>
          <w:lang w:eastAsia="ja-JP"/>
        </w:rPr>
        <w:t xml:space="preserve">Alternatively, when EUT radiating dimensions are not known, for each frequency within the </w:t>
      </w:r>
      <w:r>
        <w:rPr>
          <w:rFonts w:eastAsia="MS Mincho"/>
          <w:i/>
          <w:color w:val="000000"/>
          <w:lang w:eastAsia="ja-JP"/>
        </w:rPr>
        <w:t>downlink operating band</w:t>
      </w:r>
      <w:r>
        <w:rPr>
          <w:rFonts w:eastAsia="MS Mincho"/>
          <w:color w:val="000000"/>
          <w:lang w:eastAsia="ja-JP"/>
        </w:rPr>
        <w:t xml:space="preserve"> including </w:t>
      </w:r>
      <w:r>
        <w:rPr>
          <w:color w:val="000000"/>
          <w:lang w:eastAsia="ja-JP"/>
        </w:rPr>
        <w:t>Δf</w:t>
      </w:r>
      <w:r>
        <w:rPr>
          <w:color w:val="000000"/>
          <w:vertAlign w:val="subscript"/>
          <w:lang w:eastAsia="ja-JP"/>
        </w:rPr>
        <w:t>OBUE</w:t>
      </w:r>
      <w:r>
        <w:rPr>
          <w:rFonts w:eastAsia="MS Mincho"/>
          <w:color w:val="000000"/>
          <w:lang w:eastAsia="ja-JP"/>
        </w:rPr>
        <w:t xml:space="preserve">, the reference angular steps can be specified in terms of the </w:t>
      </w:r>
      <w:r>
        <w:rPr>
          <w:rFonts w:eastAsia="MS Mincho"/>
          <w:i/>
          <w:color w:val="000000"/>
          <w:lang w:eastAsia="ja-JP"/>
        </w:rPr>
        <w:t>beamwidth</w:t>
      </w:r>
      <w:r>
        <w:rPr>
          <w:rFonts w:eastAsia="MS Mincho"/>
          <w:color w:val="000000"/>
          <w:lang w:eastAsia="ja-JP"/>
        </w:rPr>
        <w:t xml:space="preserve"> of the wanted signal as</w:t>
      </w:r>
    </w:p>
    <w:p w14:paraId="5727361E" w14:textId="77777777" w:rsidR="004D3FFD" w:rsidRDefault="002C252C" w:rsidP="00924215">
      <w:pPr>
        <w:pStyle w:val="EQ"/>
        <w:rPr>
          <w:lang w:eastAsia="ja-JP"/>
        </w:rPr>
      </w:pPr>
      <w:r>
        <w:rPr>
          <w:rFonts w:eastAsia="MS Mincho"/>
          <w:lang w:eastAsia="ja-JP"/>
        </w:rPr>
        <w:tab/>
      </w:r>
      <m:oMath>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ref</m:t>
            </m:r>
          </m:sub>
        </m:sSub>
        <m:r>
          <m:rPr>
            <m:sty m:val="p"/>
          </m:rPr>
          <w:rPr>
            <w:rFonts w:ascii="Cambria Math" w:hAnsi="Cambria Math"/>
            <w:lang w:eastAsia="ja-JP"/>
          </w:rPr>
          <m:t>=</m:t>
        </m:r>
        <m:f>
          <m:fPr>
            <m:ctrlPr>
              <w:rPr>
                <w:rFonts w:ascii="Cambria Math" w:hAnsi="Cambria Math"/>
                <w:lang w:eastAsia="ja-JP"/>
              </w:rPr>
            </m:ctrlPr>
          </m:fPr>
          <m:num>
            <m:r>
              <w:rPr>
                <w:rFonts w:ascii="Cambria Math" w:hAnsi="Cambria Math"/>
                <w:lang w:eastAsia="ja-JP"/>
              </w:rPr>
              <m:t>λ</m:t>
            </m:r>
          </m:num>
          <m:den>
            <m:sSub>
              <m:sSubPr>
                <m:ctrlPr>
                  <w:rPr>
                    <w:rFonts w:ascii="Cambria Math" w:hAnsi="Cambria Math"/>
                    <w:lang w:eastAsia="ja-JP"/>
                  </w:rPr>
                </m:ctrlPr>
              </m:sSubPr>
              <m:e>
                <m:r>
                  <w:rPr>
                    <w:rFonts w:ascii="Cambria Math" w:hAnsi="Cambria Math"/>
                    <w:lang w:eastAsia="ja-JP"/>
                  </w:rPr>
                  <m:t>λ</m:t>
                </m:r>
              </m:e>
              <m:sub>
                <m:r>
                  <w:rPr>
                    <w:rFonts w:ascii="Cambria Math" w:hAnsi="Cambria Math"/>
                    <w:lang w:eastAsia="ja-JP"/>
                  </w:rPr>
                  <m:t>o</m:t>
                </m:r>
              </m:sub>
            </m:sSub>
          </m:den>
        </m:f>
        <m:r>
          <m:rPr>
            <m:sty m:val="p"/>
          </m:rPr>
          <w:rPr>
            <w:rFonts w:ascii="Cambria Math" w:hAnsi="Cambria Math"/>
            <w:lang w:eastAsia="ja-JP"/>
          </w:rPr>
          <m:t xml:space="preserve"> </m:t>
        </m:r>
        <m:sSub>
          <m:sSubPr>
            <m:ctrlPr>
              <w:rPr>
                <w:rFonts w:ascii="Cambria Math" w:hAnsi="Cambria Math"/>
                <w:lang w:eastAsia="ja-JP"/>
              </w:rPr>
            </m:ctrlPr>
          </m:sSubPr>
          <m:e>
            <m:r>
              <w:rPr>
                <w:rFonts w:ascii="Cambria Math" w:hAnsi="Cambria Math"/>
                <w:lang w:eastAsia="ja-JP"/>
              </w:rPr>
              <m:t>BeW</m:t>
            </m:r>
          </m:e>
          <m:sub>
            <m:r>
              <w:rPr>
                <w:rFonts w:ascii="Cambria Math" w:hAnsi="Cambria Math"/>
                <w:lang w:eastAsia="ja-JP"/>
              </w:rPr>
              <m:t>ϕ</m:t>
            </m:r>
          </m:sub>
        </m:sSub>
      </m:oMath>
    </w:p>
    <w:p w14:paraId="1653F28B" w14:textId="3A937430" w:rsidR="004D3FFD" w:rsidRDefault="00924215" w:rsidP="00924215">
      <w:pPr>
        <w:pStyle w:val="EQ"/>
        <w:rPr>
          <w:lang w:eastAsia="ja-JP"/>
        </w:rPr>
      </w:pPr>
      <w:r>
        <w:rPr>
          <w:lang w:eastAsia="ja-JP"/>
        </w:rPr>
        <w:tab/>
      </w:r>
      <m:oMath>
        <m:r>
          <m:rPr>
            <m:sty m:val="p"/>
          </m:rPr>
          <w:rPr>
            <w:rFonts w:ascii="Cambria Math" w:hAnsi="Cambria Math"/>
            <w:lang w:eastAsia="ja-JP"/>
          </w:rPr>
          <m:t>Δ</m:t>
        </m:r>
        <m:sSub>
          <m:sSubPr>
            <m:ctrlPr>
              <w:rPr>
                <w:rFonts w:ascii="Cambria Math" w:hAnsi="Cambria Math"/>
                <w:lang w:eastAsia="ja-JP"/>
              </w:rPr>
            </m:ctrlPr>
          </m:sSubPr>
          <m:e>
            <m:r>
              <w:rPr>
                <w:rFonts w:ascii="Cambria Math" w:hAnsi="Cambria Math"/>
                <w:lang w:eastAsia="ja-JP"/>
              </w:rPr>
              <m:t>θ</m:t>
            </m:r>
          </m:e>
          <m:sub>
            <m:r>
              <w:rPr>
                <w:rFonts w:ascii="Cambria Math" w:hAnsi="Cambria Math"/>
                <w:lang w:eastAsia="ja-JP"/>
              </w:rPr>
              <m:t>ref</m:t>
            </m:r>
          </m:sub>
        </m:sSub>
        <m:r>
          <m:rPr>
            <m:sty m:val="p"/>
          </m:rPr>
          <w:rPr>
            <w:rFonts w:ascii="Cambria Math" w:hAnsi="Cambria Math"/>
            <w:lang w:eastAsia="ja-JP"/>
          </w:rPr>
          <m:t>=</m:t>
        </m:r>
        <m:f>
          <m:fPr>
            <m:ctrlPr>
              <w:rPr>
                <w:rFonts w:ascii="Cambria Math" w:hAnsi="Cambria Math"/>
                <w:lang w:eastAsia="ja-JP"/>
              </w:rPr>
            </m:ctrlPr>
          </m:fPr>
          <m:num>
            <m:r>
              <w:rPr>
                <w:rFonts w:ascii="Cambria Math" w:hAnsi="Cambria Math"/>
                <w:lang w:eastAsia="ja-JP"/>
              </w:rPr>
              <m:t>λ</m:t>
            </m:r>
          </m:num>
          <m:den>
            <m:sSub>
              <m:sSubPr>
                <m:ctrlPr>
                  <w:rPr>
                    <w:rFonts w:ascii="Cambria Math" w:hAnsi="Cambria Math"/>
                    <w:lang w:eastAsia="ja-JP"/>
                  </w:rPr>
                </m:ctrlPr>
              </m:sSubPr>
              <m:e>
                <m:r>
                  <w:rPr>
                    <w:rFonts w:ascii="Cambria Math" w:hAnsi="Cambria Math"/>
                    <w:lang w:eastAsia="ja-JP"/>
                  </w:rPr>
                  <m:t>λ</m:t>
                </m:r>
              </m:e>
              <m:sub>
                <m:r>
                  <w:rPr>
                    <w:rFonts w:ascii="Cambria Math" w:hAnsi="Cambria Math"/>
                    <w:lang w:eastAsia="ja-JP"/>
                  </w:rPr>
                  <m:t>o</m:t>
                </m:r>
              </m:sub>
            </m:sSub>
          </m:den>
        </m:f>
        <m:r>
          <m:rPr>
            <m:sty m:val="p"/>
          </m:rPr>
          <w:rPr>
            <w:rFonts w:ascii="Cambria Math" w:hAnsi="Cambria Math"/>
            <w:lang w:eastAsia="ja-JP"/>
          </w:rPr>
          <m:t xml:space="preserve"> </m:t>
        </m:r>
        <m:sSub>
          <m:sSubPr>
            <m:ctrlPr>
              <w:rPr>
                <w:rFonts w:ascii="Cambria Math" w:hAnsi="Cambria Math"/>
                <w:lang w:eastAsia="ja-JP"/>
              </w:rPr>
            </m:ctrlPr>
          </m:sSubPr>
          <m:e>
            <m:r>
              <w:rPr>
                <w:rFonts w:ascii="Cambria Math" w:hAnsi="Cambria Math"/>
                <w:lang w:eastAsia="ja-JP"/>
              </w:rPr>
              <m:t>BeW</m:t>
            </m:r>
          </m:e>
          <m:sub>
            <m:r>
              <w:rPr>
                <w:rFonts w:ascii="Cambria Math" w:hAnsi="Cambria Math"/>
                <w:lang w:eastAsia="ja-JP"/>
              </w:rPr>
              <m:t>θ</m:t>
            </m:r>
          </m:sub>
        </m:sSub>
      </m:oMath>
    </w:p>
    <w:p w14:paraId="2D8C8993" w14:textId="77777777" w:rsidR="004D3FFD" w:rsidRDefault="002C252C">
      <w:pPr>
        <w:rPr>
          <w:color w:val="000000"/>
          <w:lang w:eastAsia="zh-CN"/>
        </w:rPr>
      </w:pPr>
      <w:r>
        <w:rPr>
          <w:rFonts w:eastAsia="MS Mincho"/>
          <w:color w:val="000000"/>
          <w:lang w:eastAsia="ja-JP"/>
        </w:rPr>
        <w:t xml:space="preserve">where </w:t>
      </w:r>
      <w:r>
        <w:rPr>
          <w:color w:val="000000"/>
          <w:lang w:eastAsia="ja-JP"/>
        </w:rPr>
        <w:t>λ</w:t>
      </w:r>
      <w:r>
        <w:rPr>
          <w:color w:val="000000"/>
          <w:vertAlign w:val="subscript"/>
          <w:lang w:eastAsia="ja-JP"/>
        </w:rPr>
        <w:t>o</w:t>
      </w:r>
      <w:r>
        <w:rPr>
          <w:color w:val="000000"/>
          <w:lang w:eastAsia="ja-JP"/>
        </w:rPr>
        <w:t xml:space="preserve"> is the wavelength of the wanted signal, and BeW</w:t>
      </w:r>
      <w:r>
        <w:rPr>
          <w:rFonts w:ascii="Calibri" w:hAnsi="Calibri"/>
          <w:color w:val="000000"/>
          <w:vertAlign w:val="subscript"/>
          <w:lang w:eastAsia="zh-CN"/>
        </w:rPr>
        <w:t>φ</w:t>
      </w:r>
      <w:r>
        <w:rPr>
          <w:color w:val="000000"/>
          <w:lang w:eastAsia="ja-JP"/>
        </w:rPr>
        <w:t xml:space="preserve"> and BeW</w:t>
      </w:r>
      <w:r>
        <w:rPr>
          <w:rFonts w:ascii="Calibri" w:hAnsi="Calibri"/>
          <w:color w:val="000000"/>
          <w:vertAlign w:val="subscript"/>
          <w:lang w:eastAsia="zh-CN"/>
        </w:rPr>
        <w:t>θ</w:t>
      </w:r>
      <w:r>
        <w:rPr>
          <w:color w:val="000000"/>
          <w:lang w:eastAsia="ja-JP"/>
        </w:rPr>
        <w:t xml:space="preserve"> are the </w:t>
      </w:r>
      <w:r>
        <w:rPr>
          <w:i/>
          <w:color w:val="000000"/>
          <w:lang w:eastAsia="ja-JP"/>
        </w:rPr>
        <w:t>beamwidth</w:t>
      </w:r>
      <w:r>
        <w:rPr>
          <w:color w:val="000000"/>
          <w:lang w:eastAsia="ja-JP"/>
        </w:rPr>
        <w:t xml:space="preserve"> of the wanted signal in the</w:t>
      </w:r>
      <w:r>
        <w:rPr>
          <w:rFonts w:ascii="Calibri" w:hAnsi="Calibri"/>
          <w:color w:val="000000"/>
          <w:lang w:eastAsia="zh-CN"/>
        </w:rPr>
        <w:t xml:space="preserve"> φ</w:t>
      </w:r>
      <w:r>
        <w:rPr>
          <w:color w:val="000000"/>
          <w:lang w:eastAsia="zh-CN"/>
        </w:rPr>
        <w:t>-axis and</w:t>
      </w:r>
      <w:r>
        <w:rPr>
          <w:color w:val="000000"/>
          <w:lang w:eastAsia="ja-JP"/>
        </w:rPr>
        <w:t xml:space="preserve"> </w:t>
      </w:r>
      <w:r>
        <w:rPr>
          <w:rFonts w:ascii="Calibri" w:hAnsi="Calibri"/>
          <w:color w:val="000000"/>
          <w:lang w:eastAsia="zh-CN"/>
        </w:rPr>
        <w:t>θ</w:t>
      </w:r>
      <w:r>
        <w:rPr>
          <w:color w:val="000000"/>
          <w:lang w:eastAsia="zh-CN"/>
        </w:rPr>
        <w:t>-axis, respectively.</w:t>
      </w:r>
    </w:p>
    <w:p w14:paraId="0386A665" w14:textId="77777777" w:rsidR="004D3FFD" w:rsidRDefault="002C252C">
      <w:pPr>
        <w:rPr>
          <w:color w:val="000000"/>
          <w:lang w:eastAsia="zh-CN"/>
        </w:rPr>
      </w:pPr>
      <w:r>
        <w:rPr>
          <w:color w:val="000000"/>
          <w:lang w:eastAsia="ja-JP"/>
        </w:rPr>
        <w:t>BeW</w:t>
      </w:r>
      <w:r>
        <w:rPr>
          <w:rFonts w:ascii="Calibri" w:hAnsi="Calibri"/>
          <w:color w:val="000000"/>
          <w:vertAlign w:val="subscript"/>
          <w:lang w:eastAsia="zh-CN"/>
        </w:rPr>
        <w:t>φ</w:t>
      </w:r>
      <w:r>
        <w:rPr>
          <w:color w:val="000000"/>
          <w:lang w:eastAsia="ja-JP"/>
        </w:rPr>
        <w:t xml:space="preserve"> and BeW</w:t>
      </w:r>
      <w:r>
        <w:rPr>
          <w:rFonts w:ascii="Calibri" w:hAnsi="Calibri"/>
          <w:color w:val="000000"/>
          <w:vertAlign w:val="subscript"/>
          <w:lang w:eastAsia="zh-CN"/>
        </w:rPr>
        <w:t>θ</w:t>
      </w:r>
      <w:r>
        <w:rPr>
          <w:color w:val="000000"/>
          <w:lang w:eastAsia="zh-CN"/>
        </w:rPr>
        <w:t xml:space="preserve"> may be set to </w:t>
      </w:r>
      <w:r>
        <w:rPr>
          <w:i/>
          <w:color w:val="000000"/>
          <w:lang w:eastAsia="zh-CN"/>
        </w:rPr>
        <w:t>beamwidth</w:t>
      </w:r>
      <w:r>
        <w:rPr>
          <w:color w:val="000000"/>
          <w:lang w:eastAsia="zh-CN"/>
        </w:rPr>
        <w:t xml:space="preserve"> declared for the OTA Repeater radiated transmit power requirement provided the same </w:t>
      </w:r>
      <w:r>
        <w:rPr>
          <w:i/>
          <w:color w:val="000000"/>
          <w:lang w:eastAsia="zh-CN"/>
        </w:rPr>
        <w:t>beam</w:t>
      </w:r>
      <w:r>
        <w:rPr>
          <w:color w:val="000000"/>
          <w:lang w:eastAsia="zh-CN"/>
        </w:rPr>
        <w:t xml:space="preserve"> is applied to test in-band TRP requirements.</w:t>
      </w:r>
    </w:p>
    <w:p w14:paraId="5FAA29EF" w14:textId="77777777" w:rsidR="004D3FFD" w:rsidRDefault="002C252C" w:rsidP="00924215">
      <w:pPr>
        <w:pStyle w:val="NO"/>
        <w:rPr>
          <w:lang w:eastAsia="ja-JP"/>
        </w:rPr>
      </w:pPr>
      <w:r>
        <w:rPr>
          <w:lang w:eastAsia="ja-JP"/>
        </w:rPr>
        <w:t>NOTE:</w:t>
      </w:r>
      <w:r>
        <w:rPr>
          <w:lang w:eastAsia="ja-JP"/>
        </w:rPr>
        <w:tab/>
      </w:r>
      <w:r>
        <w:rPr>
          <w:i/>
          <w:iCs/>
          <w:lang w:eastAsia="ja-JP"/>
        </w:rPr>
        <w:t xml:space="preserve">Beamwidth </w:t>
      </w:r>
      <w:r>
        <w:rPr>
          <w:lang w:eastAsia="ja-JP"/>
        </w:rPr>
        <w:t>is approximately equal to half the first-null beam width.</w:t>
      </w:r>
    </w:p>
    <w:p w14:paraId="1E17AD56" w14:textId="77777777" w:rsidR="004D3FFD" w:rsidRDefault="002C252C" w:rsidP="004E61AE">
      <w:pPr>
        <w:pStyle w:val="Heading1"/>
        <w:rPr>
          <w:lang w:eastAsia="ja-JP"/>
        </w:rPr>
      </w:pPr>
      <w:bookmarkStart w:id="4876" w:name="_Toc29810969"/>
      <w:bookmarkStart w:id="4877" w:name="_Toc76544710"/>
      <w:bookmarkStart w:id="4878" w:name="_Toc76114824"/>
      <w:bookmarkStart w:id="4879" w:name="_Toc45886366"/>
      <w:bookmarkStart w:id="4880" w:name="_Toc82536832"/>
      <w:bookmarkStart w:id="4881" w:name="_Toc74916199"/>
      <w:bookmarkStart w:id="4882" w:name="_Toc58918304"/>
      <w:bookmarkStart w:id="4883" w:name="_Toc37273276"/>
      <w:bookmarkStart w:id="4884" w:name="_Toc106207097"/>
      <w:bookmarkStart w:id="4885" w:name="_Toc98766942"/>
      <w:bookmarkStart w:id="4886" w:name="_Toc58916123"/>
      <w:bookmarkStart w:id="4887" w:name="_Toc53183411"/>
      <w:bookmarkStart w:id="4888" w:name="_Toc66694174"/>
      <w:bookmarkStart w:id="4889" w:name="_Toc89953125"/>
      <w:bookmarkStart w:id="4890" w:name="_Toc99703305"/>
      <w:bookmarkStart w:id="4891" w:name="_Toc36636330"/>
      <w:bookmarkStart w:id="4892" w:name="_Toc21103120"/>
      <w:bookmarkStart w:id="4893" w:name="_Toc121818518"/>
      <w:bookmarkStart w:id="4894" w:name="_Toc121818742"/>
      <w:bookmarkStart w:id="4895" w:name="_Toc124158497"/>
      <w:bookmarkStart w:id="4896" w:name="_Toc130558565"/>
      <w:bookmarkStart w:id="4897" w:name="_Toc137467290"/>
      <w:bookmarkStart w:id="4898" w:name="_Toc138884936"/>
      <w:bookmarkStart w:id="4899" w:name="_Toc138885160"/>
      <w:bookmarkStart w:id="4900" w:name="_Toc145511371"/>
      <w:bookmarkStart w:id="4901" w:name="_Toc155475848"/>
      <w:r>
        <w:rPr>
          <w:rFonts w:eastAsia="SimSun" w:hint="eastAsia"/>
          <w:lang w:eastAsia="zh-CN"/>
        </w:rPr>
        <w:t>G</w:t>
      </w:r>
      <w:r>
        <w:rPr>
          <w:lang w:eastAsia="ja-JP"/>
        </w:rPr>
        <w:t>.3</w:t>
      </w:r>
      <w:r>
        <w:rPr>
          <w:lang w:eastAsia="ja-JP"/>
        </w:rPr>
        <w:tab/>
        <w:t>Spherical equal area grid</w:t>
      </w:r>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p>
    <w:p w14:paraId="0D618B38" w14:textId="77777777" w:rsidR="004D3FFD" w:rsidRDefault="002C252C">
      <w:pPr>
        <w:rPr>
          <w:color w:val="000000"/>
          <w:lang w:eastAsia="ja-JP"/>
        </w:rPr>
      </w:pPr>
      <w:r>
        <w:rPr>
          <w:color w:val="000000"/>
          <w:lang w:eastAsia="ja-JP"/>
        </w:rPr>
        <w:t>TRP</w:t>
      </w:r>
      <w:r>
        <w:rPr>
          <w:color w:val="000000"/>
          <w:vertAlign w:val="subscript"/>
          <w:lang w:eastAsia="ja-JP"/>
        </w:rPr>
        <w:t>Estimate</w:t>
      </w:r>
      <w:r>
        <w:rPr>
          <w:color w:val="000000"/>
          <w:lang w:eastAsia="ja-JP"/>
        </w:rPr>
        <w:t xml:space="preserve"> is defined as</w:t>
      </w:r>
    </w:p>
    <w:p w14:paraId="7226A80D" w14:textId="60C4B739" w:rsidR="004D3FFD" w:rsidRDefault="00000000" w:rsidP="00924215">
      <w:pPr>
        <w:pStyle w:val="EQ"/>
        <w:rPr>
          <w:lang w:eastAsia="ja-JP"/>
        </w:rPr>
      </w:pPr>
      <m:oMathPara>
        <m:oMath>
          <m:sSub>
            <m:sSubPr>
              <m:ctrlPr>
                <w:rPr>
                  <w:rFonts w:ascii="Cambria Math" w:hAnsi="Cambria Math"/>
                  <w:lang w:eastAsia="ja-JP"/>
                </w:rPr>
              </m:ctrlPr>
            </m:sSubPr>
            <m:e>
              <m:r>
                <w:rPr>
                  <w:rFonts w:ascii="Cambria Math" w:hAnsi="Cambria Math"/>
                  <w:lang w:eastAsia="ja-JP"/>
                </w:rPr>
                <m:t>TRP</m:t>
              </m:r>
            </m:e>
            <m:sub>
              <m:r>
                <w:rPr>
                  <w:rFonts w:ascii="Cambria Math" w:hAnsi="Cambria Math"/>
                  <w:lang w:eastAsia="ja-JP"/>
                </w:rPr>
                <m:t>Estimate</m:t>
              </m:r>
            </m:sub>
          </m:sSub>
          <m:r>
            <m:rPr>
              <m:sty m:val="p"/>
            </m:rPr>
            <w:rPr>
              <w:rFonts w:ascii="Cambria Math" w:hAnsi="Cambria Math"/>
              <w:lang w:eastAsia="ja-JP"/>
            </w:rPr>
            <m:t>=</m:t>
          </m:r>
          <m:f>
            <m:fPr>
              <m:ctrlPr>
                <w:rPr>
                  <w:rFonts w:ascii="Cambria Math" w:hAnsi="Cambria Math"/>
                  <w:lang w:eastAsia="ja-JP"/>
                </w:rPr>
              </m:ctrlPr>
            </m:fPr>
            <m:num>
              <m:r>
                <m:rPr>
                  <m:sty m:val="p"/>
                </m:rPr>
                <w:rPr>
                  <w:rFonts w:ascii="Cambria Math" w:hAnsi="Cambria Math"/>
                  <w:lang w:eastAsia="ja-JP"/>
                </w:rPr>
                <m:t>1</m:t>
              </m:r>
            </m:num>
            <m:den>
              <m:r>
                <w:rPr>
                  <w:rFonts w:ascii="Cambria Math" w:hAnsi="Cambria Math"/>
                  <w:lang w:eastAsia="ja-JP"/>
                </w:rPr>
                <m:t>N</m:t>
              </m:r>
            </m:den>
          </m:f>
          <m:nary>
            <m:naryPr>
              <m:chr m:val="∑"/>
              <m:limLoc m:val="subSup"/>
              <m:ctrlPr>
                <w:rPr>
                  <w:rFonts w:ascii="Cambria Math" w:hAnsi="Cambria Math"/>
                  <w:lang w:eastAsia="ja-JP"/>
                </w:rPr>
              </m:ctrlPr>
            </m:naryPr>
            <m:sub>
              <m:r>
                <w:rPr>
                  <w:rFonts w:ascii="Cambria Math" w:hAnsi="Cambria Math"/>
                  <w:lang w:eastAsia="ja-JP"/>
                </w:rPr>
                <m:t>n</m:t>
              </m:r>
              <m:r>
                <m:rPr>
                  <m:sty m:val="p"/>
                </m:rPr>
                <w:rPr>
                  <w:rFonts w:ascii="Cambria Math" w:hAnsi="Cambria Math"/>
                  <w:lang w:eastAsia="ja-JP"/>
                </w:rPr>
                <m:t>=1</m:t>
              </m:r>
            </m:sub>
            <m:sup>
              <m:r>
                <w:rPr>
                  <w:rFonts w:ascii="Cambria Math" w:hAnsi="Cambria Math"/>
                  <w:lang w:eastAsia="ja-JP"/>
                </w:rPr>
                <m:t>N</m:t>
              </m:r>
            </m:sup>
            <m:e>
              <m:r>
                <w:rPr>
                  <w:rFonts w:ascii="Cambria Math" w:hAnsi="Cambria Math"/>
                  <w:lang w:eastAsia="ja-JP"/>
                </w:rPr>
                <m:t>EIRP</m:t>
              </m:r>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θ</m:t>
                  </m:r>
                </m:e>
                <m:sub>
                  <m:r>
                    <w:rPr>
                      <w:rFonts w:ascii="Cambria Math" w:hAnsi="Cambria Math"/>
                      <w:lang w:eastAsia="ja-JP"/>
                    </w:rPr>
                    <m:t>n</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n</m:t>
                  </m:r>
                </m:sub>
              </m:sSub>
              <m:r>
                <m:rPr>
                  <m:sty m:val="p"/>
                </m:rPr>
                <w:rPr>
                  <w:rFonts w:ascii="Cambria Math" w:hAnsi="Cambria Math"/>
                  <w:lang w:eastAsia="ja-JP"/>
                </w:rPr>
                <m:t>)</m:t>
              </m:r>
            </m:e>
          </m:nary>
        </m:oMath>
      </m:oMathPara>
    </w:p>
    <w:p w14:paraId="5009EA37" w14:textId="77777777" w:rsidR="004D3FFD" w:rsidRDefault="002C252C">
      <w:pPr>
        <w:rPr>
          <w:color w:val="000000"/>
          <w:lang w:eastAsia="ja-JP"/>
        </w:rPr>
      </w:pPr>
      <w:r>
        <w:rPr>
          <w:color w:val="000000"/>
          <w:lang w:eastAsia="ja-JP"/>
        </w:rPr>
        <w:t>N is the total number of samples and specified as</w:t>
      </w:r>
    </w:p>
    <w:p w14:paraId="276B249C" w14:textId="36932F31" w:rsidR="004D3FFD" w:rsidRDefault="00146B7C" w:rsidP="00146B7C">
      <w:pPr>
        <w:pStyle w:val="EQ"/>
        <w:rPr>
          <w:lang w:eastAsia="ja-JP"/>
        </w:rPr>
      </w:pPr>
      <w:r>
        <w:rPr>
          <w:rFonts w:eastAsia="SimSun"/>
          <w:lang w:eastAsia="ja-JP"/>
        </w:rPr>
        <w:tab/>
      </w:r>
      <w:r>
        <w:rPr>
          <w:rFonts w:eastAsia="SimSun"/>
          <w:lang w:eastAsia="ja-JP"/>
        </w:rPr>
        <w:object w:dxaOrig="1548" w:dyaOrig="724" w14:anchorId="68D61AA4">
          <v:shape id="_x0000_i1265" type="#_x0000_t75" style="width:76.9pt;height:35.65pt" o:ole="">
            <v:imagedata r:id="rId107" o:title=""/>
          </v:shape>
          <o:OLEObject Type="Embed" ProgID="Equation.3" ShapeID="_x0000_i1265" DrawAspect="Content" ObjectID="_1781368266" r:id="rId108"/>
        </w:object>
      </w:r>
    </w:p>
    <w:p w14:paraId="54684C56" w14:textId="77777777" w:rsidR="004D3FFD" w:rsidRDefault="002C252C">
      <w:pPr>
        <w:rPr>
          <w:color w:val="000000"/>
          <w:lang w:eastAsia="ja-JP"/>
        </w:rPr>
      </w:pPr>
      <w:r>
        <w:rPr>
          <w:color w:val="000000"/>
          <w:lang w:eastAsia="ja-JP"/>
        </w:rPr>
        <w:t xml:space="preserve">The sampling intervals </w:t>
      </w:r>
      <m:oMath>
        <m:sSub>
          <m:sSubPr>
            <m:ctrlPr>
              <w:rPr>
                <w:rFonts w:ascii="Cambria Math" w:hAnsi="Cambria Math"/>
                <w:color w:val="000000"/>
                <w:lang w:eastAsia="ja-JP"/>
              </w:rPr>
            </m:ctrlPr>
          </m:sSubPr>
          <m:e>
            <m:r>
              <m:rPr>
                <m:sty m:val="p"/>
              </m:rPr>
              <w:rPr>
                <w:rFonts w:ascii="Cambria Math" w:hAnsi="Cambria Math"/>
                <w:color w:val="000000"/>
                <w:lang w:eastAsia="ja-JP"/>
              </w:rPr>
              <m:t>Δ</m:t>
            </m:r>
            <m:r>
              <w:rPr>
                <w:rFonts w:ascii="Cambria Math" w:hAnsi="Cambria Math"/>
                <w:color w:val="000000"/>
                <w:lang w:eastAsia="ja-JP"/>
              </w:rPr>
              <m:t>θ</m:t>
            </m:r>
          </m:e>
          <m:sub>
            <m:r>
              <w:rPr>
                <w:rFonts w:ascii="Cambria Math" w:hAnsi="Cambria Math"/>
                <w:color w:val="000000"/>
                <w:lang w:eastAsia="ja-JP"/>
              </w:rPr>
              <m:t>ref</m:t>
            </m:r>
          </m:sub>
        </m:sSub>
      </m:oMath>
      <w:r>
        <w:rPr>
          <w:color w:val="000000"/>
          <w:lang w:eastAsia="ja-JP"/>
        </w:rPr>
        <w:t xml:space="preserve"> and </w:t>
      </w:r>
      <m:oMath>
        <m:sSub>
          <m:sSubPr>
            <m:ctrlPr>
              <w:rPr>
                <w:rFonts w:ascii="Cambria Math" w:hAnsi="Cambria Math"/>
                <w:color w:val="000000"/>
                <w:lang w:eastAsia="ja-JP"/>
              </w:rPr>
            </m:ctrlPr>
          </m:sSubPr>
          <m:e>
            <m:r>
              <m:rPr>
                <m:sty m:val="p"/>
              </m:rPr>
              <w:rPr>
                <w:rFonts w:ascii="Cambria Math" w:hAnsi="Cambria Math"/>
                <w:color w:val="000000"/>
                <w:lang w:eastAsia="ja-JP"/>
              </w:rPr>
              <m:t>Δ</m:t>
            </m:r>
            <m:r>
              <w:rPr>
                <w:rFonts w:ascii="Cambria Math" w:hAnsi="Cambria Math"/>
                <w:color w:val="000000"/>
                <w:lang w:eastAsia="ja-JP"/>
              </w:rPr>
              <m:t>ϕ</m:t>
            </m:r>
          </m:e>
          <m:sub>
            <m:r>
              <w:rPr>
                <w:rFonts w:ascii="Cambria Math" w:hAnsi="Cambria Math"/>
                <w:color w:val="000000"/>
                <w:lang w:eastAsia="ja-JP"/>
              </w:rPr>
              <m:t>ref</m:t>
            </m:r>
          </m:sub>
        </m:sSub>
      </m:oMath>
      <w:r>
        <w:rPr>
          <w:color w:val="000000"/>
          <w:lang w:eastAsia="ja-JP"/>
        </w:rPr>
        <w:t xml:space="preserve"> are described in annex </w:t>
      </w:r>
      <w:r>
        <w:rPr>
          <w:rFonts w:eastAsia="SimSun" w:hint="eastAsia"/>
          <w:color w:val="000000"/>
          <w:lang w:eastAsia="zh-CN"/>
        </w:rPr>
        <w:t>G</w:t>
      </w:r>
      <w:r>
        <w:rPr>
          <w:color w:val="000000"/>
          <w:lang w:eastAsia="ja-JP"/>
        </w:rPr>
        <w:t>.2.2. Each (</w:t>
      </w:r>
      <m:oMath>
        <m:sSub>
          <m:sSubPr>
            <m:ctrlPr>
              <w:rPr>
                <w:rFonts w:ascii="Cambria Math" w:hAnsi="Cambria Math"/>
                <w:i/>
                <w:color w:val="000000"/>
                <w:lang w:eastAsia="ja-JP"/>
              </w:rPr>
            </m:ctrlPr>
          </m:sSubPr>
          <m:e>
            <m:r>
              <w:rPr>
                <w:rFonts w:ascii="Cambria Math" w:hAnsi="Cambria Math"/>
                <w:color w:val="000000"/>
                <w:lang w:eastAsia="ja-JP"/>
              </w:rPr>
              <m:t>θ</m:t>
            </m:r>
          </m:e>
          <m:sub>
            <m:r>
              <w:rPr>
                <w:rFonts w:ascii="Cambria Math" w:hAnsi="Cambria Math"/>
                <w:color w:val="000000"/>
                <w:lang w:eastAsia="ja-JP"/>
              </w:rPr>
              <m:t>n</m:t>
            </m:r>
          </m:sub>
        </m:sSub>
        <m:r>
          <w:rPr>
            <w:rFonts w:ascii="Cambria Math" w:hAnsi="Cambria Math"/>
            <w:color w:val="000000"/>
            <w:lang w:eastAsia="ja-JP"/>
          </w:rPr>
          <m:t>,</m:t>
        </m:r>
        <m:sSub>
          <m:sSubPr>
            <m:ctrlPr>
              <w:rPr>
                <w:rFonts w:ascii="Cambria Math" w:hAnsi="Cambria Math"/>
                <w:i/>
                <w:color w:val="000000"/>
                <w:lang w:eastAsia="ja-JP"/>
              </w:rPr>
            </m:ctrlPr>
          </m:sSubPr>
          <m:e>
            <m:r>
              <w:rPr>
                <w:rFonts w:ascii="Cambria Math" w:hAnsi="Cambria Math"/>
                <w:color w:val="000000"/>
                <w:lang w:eastAsia="ja-JP"/>
              </w:rPr>
              <m:t>ϕ</m:t>
            </m:r>
          </m:e>
          <m:sub>
            <m:r>
              <w:rPr>
                <w:rFonts w:ascii="Cambria Math" w:hAnsi="Cambria Math"/>
                <w:color w:val="000000"/>
                <w:lang w:eastAsia="ja-JP"/>
              </w:rPr>
              <m:t>n</m:t>
            </m:r>
          </m:sub>
        </m:sSub>
      </m:oMath>
      <w:r>
        <w:rPr>
          <w:color w:val="000000"/>
          <w:lang w:eastAsia="ja-JP"/>
        </w:rPr>
        <w:t>) is a sampling point.</w:t>
      </w:r>
    </w:p>
    <w:p w14:paraId="40456D03" w14:textId="77777777" w:rsidR="004D3FFD" w:rsidRDefault="002C252C" w:rsidP="004E61AE">
      <w:pPr>
        <w:pStyle w:val="Heading1"/>
        <w:rPr>
          <w:lang w:eastAsia="ja-JP"/>
        </w:rPr>
      </w:pPr>
      <w:bookmarkStart w:id="4902" w:name="_Toc29810970"/>
      <w:bookmarkStart w:id="4903" w:name="_Toc99703306"/>
      <w:bookmarkStart w:id="4904" w:name="_Toc53183412"/>
      <w:bookmarkStart w:id="4905" w:name="_Toc98766943"/>
      <w:bookmarkStart w:id="4906" w:name="_Toc89953126"/>
      <w:bookmarkStart w:id="4907" w:name="_Toc76544711"/>
      <w:bookmarkStart w:id="4908" w:name="_Toc106207098"/>
      <w:bookmarkStart w:id="4909" w:name="_Toc76114825"/>
      <w:bookmarkStart w:id="4910" w:name="_Toc74916200"/>
      <w:bookmarkStart w:id="4911" w:name="_Toc36636331"/>
      <w:bookmarkStart w:id="4912" w:name="_Toc58918305"/>
      <w:bookmarkStart w:id="4913" w:name="_Toc82536833"/>
      <w:bookmarkStart w:id="4914" w:name="_Toc58916124"/>
      <w:bookmarkStart w:id="4915" w:name="_Toc45886367"/>
      <w:bookmarkStart w:id="4916" w:name="_Toc37273277"/>
      <w:bookmarkStart w:id="4917" w:name="_Toc21103121"/>
      <w:bookmarkStart w:id="4918" w:name="_Toc66694175"/>
      <w:bookmarkStart w:id="4919" w:name="_Toc121818519"/>
      <w:bookmarkStart w:id="4920" w:name="_Toc121818743"/>
      <w:bookmarkStart w:id="4921" w:name="_Toc124158498"/>
      <w:bookmarkStart w:id="4922" w:name="_Toc130558566"/>
      <w:bookmarkStart w:id="4923" w:name="_Toc137467291"/>
      <w:bookmarkStart w:id="4924" w:name="_Toc138884937"/>
      <w:bookmarkStart w:id="4925" w:name="_Toc138885161"/>
      <w:bookmarkStart w:id="4926" w:name="_Toc145511372"/>
      <w:bookmarkStart w:id="4927" w:name="_Toc155475849"/>
      <w:r>
        <w:rPr>
          <w:rFonts w:eastAsia="SimSun" w:hint="eastAsia"/>
          <w:lang w:eastAsia="zh-CN"/>
        </w:rPr>
        <w:t>G</w:t>
      </w:r>
      <w:r>
        <w:rPr>
          <w:lang w:eastAsia="ja-JP"/>
        </w:rPr>
        <w:t>.4</w:t>
      </w:r>
      <w:r>
        <w:rPr>
          <w:lang w:eastAsia="ja-JP"/>
        </w:rPr>
        <w:tab/>
        <w:t>Spherical Fibonacci grid</w:t>
      </w:r>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p>
    <w:p w14:paraId="4273E9E6" w14:textId="77777777" w:rsidR="004D3FFD" w:rsidRDefault="002C252C">
      <w:pPr>
        <w:rPr>
          <w:color w:val="000000"/>
          <w:lang w:eastAsia="ja-JP"/>
        </w:rPr>
      </w:pPr>
      <w:r>
        <w:rPr>
          <w:color w:val="000000"/>
          <w:lang w:eastAsia="ja-JP"/>
        </w:rPr>
        <w:t>TRP</w:t>
      </w:r>
      <w:r>
        <w:rPr>
          <w:color w:val="000000"/>
          <w:vertAlign w:val="subscript"/>
          <w:lang w:eastAsia="ja-JP"/>
        </w:rPr>
        <w:t>Estimate</w:t>
      </w:r>
      <w:r>
        <w:rPr>
          <w:color w:val="000000"/>
          <w:lang w:eastAsia="ja-JP"/>
        </w:rPr>
        <w:t xml:space="preserve"> is defined as</w:t>
      </w:r>
    </w:p>
    <w:p w14:paraId="73E10647" w14:textId="77777777" w:rsidR="004D3FFD" w:rsidRDefault="00000000" w:rsidP="00B11CC0">
      <w:pPr>
        <w:pStyle w:val="EQ"/>
        <w:rPr>
          <w:lang w:eastAsia="ja-JP"/>
        </w:rPr>
      </w:pPr>
      <m:oMathPara>
        <m:oMath>
          <m:sSub>
            <m:sSubPr>
              <m:ctrlPr>
                <w:rPr>
                  <w:rFonts w:ascii="Cambria Math" w:hAnsi="Cambria Math"/>
                  <w:lang w:eastAsia="ja-JP"/>
                </w:rPr>
              </m:ctrlPr>
            </m:sSubPr>
            <m:e>
              <m:r>
                <w:rPr>
                  <w:rFonts w:ascii="Cambria Math" w:hAnsi="Cambria Math"/>
                  <w:lang w:eastAsia="ja-JP"/>
                </w:rPr>
                <m:t>TRP</m:t>
              </m:r>
            </m:e>
            <m:sub>
              <m:r>
                <w:rPr>
                  <w:rFonts w:ascii="Cambria Math" w:hAnsi="Cambria Math"/>
                  <w:lang w:eastAsia="ja-JP"/>
                </w:rPr>
                <m:t>Estimate</m:t>
              </m:r>
            </m:sub>
          </m:sSub>
          <m:r>
            <m:rPr>
              <m:sty m:val="p"/>
            </m:rPr>
            <w:rPr>
              <w:rFonts w:ascii="Cambria Math" w:hAnsi="Cambria Math"/>
              <w:lang w:eastAsia="ja-JP"/>
            </w:rPr>
            <m:t>=</m:t>
          </m:r>
          <m:f>
            <m:fPr>
              <m:ctrlPr>
                <w:rPr>
                  <w:rFonts w:ascii="Cambria Math" w:hAnsi="Cambria Math"/>
                  <w:lang w:eastAsia="ja-JP"/>
                </w:rPr>
              </m:ctrlPr>
            </m:fPr>
            <m:num>
              <m:r>
                <m:rPr>
                  <m:sty m:val="p"/>
                </m:rPr>
                <w:rPr>
                  <w:rFonts w:ascii="Cambria Math" w:hAnsi="Cambria Math"/>
                  <w:lang w:eastAsia="ja-JP"/>
                </w:rPr>
                <m:t>1</m:t>
              </m:r>
            </m:num>
            <m:den>
              <m:r>
                <w:rPr>
                  <w:rFonts w:ascii="Cambria Math" w:hAnsi="Cambria Math"/>
                  <w:lang w:eastAsia="ja-JP"/>
                </w:rPr>
                <m:t>N</m:t>
              </m:r>
            </m:den>
          </m:f>
          <m:nary>
            <m:naryPr>
              <m:chr m:val="∑"/>
              <m:limLoc m:val="undOvr"/>
              <m:ctrlPr>
                <w:rPr>
                  <w:rFonts w:ascii="Cambria Math" w:hAnsi="Cambria Math"/>
                  <w:lang w:eastAsia="ja-JP"/>
                </w:rPr>
              </m:ctrlPr>
            </m:naryPr>
            <m:sub>
              <m:r>
                <w:rPr>
                  <w:rFonts w:ascii="Cambria Math" w:hAnsi="Cambria Math"/>
                  <w:lang w:eastAsia="ja-JP"/>
                </w:rPr>
                <m:t>n</m:t>
              </m:r>
              <m:r>
                <m:rPr>
                  <m:sty m:val="p"/>
                </m:rPr>
                <w:rPr>
                  <w:rFonts w:ascii="Cambria Math" w:hAnsi="Cambria Math"/>
                  <w:lang w:eastAsia="ja-JP"/>
                </w:rPr>
                <m:t>=0</m:t>
              </m:r>
            </m:sub>
            <m:sup>
              <m:r>
                <w:rPr>
                  <w:rFonts w:ascii="Cambria Math" w:hAnsi="Cambria Math"/>
                  <w:lang w:eastAsia="ja-JP"/>
                </w:rPr>
                <m:t>N</m:t>
              </m:r>
              <m:r>
                <m:rPr>
                  <m:sty m:val="p"/>
                </m:rPr>
                <w:rPr>
                  <w:rFonts w:ascii="Cambria Math" w:hAnsi="Cambria Math"/>
                  <w:lang w:eastAsia="ja-JP"/>
                </w:rPr>
                <m:t>-1</m:t>
              </m:r>
            </m:sup>
            <m:e>
              <m:r>
                <w:rPr>
                  <w:rFonts w:ascii="Cambria Math" w:hAnsi="Cambria Math"/>
                  <w:lang w:eastAsia="ja-JP"/>
                </w:rPr>
                <m:t>EIRP</m:t>
              </m:r>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θ</m:t>
                  </m:r>
                </m:e>
                <m:sub>
                  <m:r>
                    <w:rPr>
                      <w:rFonts w:ascii="Cambria Math" w:hAnsi="Cambria Math"/>
                      <w:lang w:eastAsia="ja-JP"/>
                    </w:rPr>
                    <m:t>n</m:t>
                  </m:r>
                </m:sub>
              </m:sSub>
              <m:r>
                <m:rPr>
                  <m:sty m:val="p"/>
                </m:rPr>
                <w:rPr>
                  <w:rFonts w:ascii="Cambria Math" w:hAnsi="Cambria Math"/>
                  <w:lang w:eastAsia="ja-JP"/>
                </w:rPr>
                <m:t>,</m:t>
              </m:r>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n</m:t>
                  </m:r>
                </m:sub>
              </m:sSub>
              <m:r>
                <m:rPr>
                  <m:sty m:val="p"/>
                </m:rPr>
                <w:rPr>
                  <w:rFonts w:ascii="Cambria Math" w:hAnsi="Cambria Math"/>
                  <w:lang w:eastAsia="ja-JP"/>
                </w:rPr>
                <m:t>)</m:t>
              </m:r>
            </m:e>
          </m:nary>
        </m:oMath>
      </m:oMathPara>
    </w:p>
    <w:p w14:paraId="1ABAB6F3" w14:textId="77777777" w:rsidR="004D3FFD" w:rsidRDefault="002C252C">
      <w:pPr>
        <w:rPr>
          <w:color w:val="000000"/>
          <w:lang w:eastAsia="ja-JP"/>
        </w:rPr>
      </w:pPr>
      <w:r>
        <w:rPr>
          <w:i/>
          <w:color w:val="000000"/>
          <w:lang w:eastAsia="ja-JP"/>
        </w:rPr>
        <w:t>N</w:t>
      </w:r>
      <w:r>
        <w:rPr>
          <w:color w:val="000000"/>
          <w:lang w:eastAsia="ja-JP"/>
        </w:rPr>
        <w:t xml:space="preserve"> is the total number of samples and specified as</w:t>
      </w:r>
    </w:p>
    <w:p w14:paraId="08094426" w14:textId="74959660" w:rsidR="004D3FFD" w:rsidRDefault="00B11CC0" w:rsidP="00B11CC0">
      <w:pPr>
        <w:pStyle w:val="EQ"/>
        <w:rPr>
          <w:lang w:eastAsia="ja-JP"/>
        </w:rPr>
      </w:pPr>
      <w:r>
        <w:rPr>
          <w:rFonts w:eastAsia="SimSun"/>
          <w:lang w:eastAsia="ja-JP"/>
        </w:rPr>
        <w:tab/>
      </w:r>
      <w:r>
        <w:rPr>
          <w:rFonts w:eastAsia="SimSun"/>
          <w:lang w:eastAsia="ja-JP"/>
        </w:rPr>
        <w:object w:dxaOrig="1548" w:dyaOrig="724" w14:anchorId="78C8EA94">
          <v:shape id="_x0000_i1266" type="#_x0000_t75" style="width:76.9pt;height:35.65pt" o:ole="">
            <v:imagedata r:id="rId107" o:title=""/>
          </v:shape>
          <o:OLEObject Type="Embed" ProgID="Equation.3" ShapeID="_x0000_i1266" DrawAspect="Content" ObjectID="_1781368267" r:id="rId109"/>
        </w:object>
      </w:r>
    </w:p>
    <w:p w14:paraId="66881E4C" w14:textId="77777777" w:rsidR="004D3FFD" w:rsidRDefault="002C252C">
      <w:pPr>
        <w:rPr>
          <w:color w:val="000000"/>
          <w:lang w:eastAsia="ja-JP"/>
        </w:rPr>
      </w:pPr>
      <w:r>
        <w:rPr>
          <w:color w:val="000000"/>
          <w:lang w:eastAsia="ja-JP"/>
        </w:rPr>
        <w:t xml:space="preserve">The sampling intervals </w:t>
      </w:r>
      <m:oMath>
        <m:sSub>
          <m:sSubPr>
            <m:ctrlPr>
              <w:rPr>
                <w:rFonts w:ascii="Cambria Math" w:hAnsi="Cambria Math"/>
                <w:color w:val="000000"/>
                <w:lang w:eastAsia="ja-JP"/>
              </w:rPr>
            </m:ctrlPr>
          </m:sSubPr>
          <m:e>
            <m:r>
              <m:rPr>
                <m:sty m:val="p"/>
              </m:rPr>
              <w:rPr>
                <w:rFonts w:ascii="Cambria Math" w:hAnsi="Cambria Math"/>
                <w:color w:val="000000"/>
                <w:lang w:eastAsia="ja-JP"/>
              </w:rPr>
              <m:t>Δ</m:t>
            </m:r>
            <m:r>
              <w:rPr>
                <w:rFonts w:ascii="Cambria Math" w:hAnsi="Cambria Math"/>
                <w:color w:val="000000"/>
                <w:lang w:eastAsia="ja-JP"/>
              </w:rPr>
              <m:t>θ</m:t>
            </m:r>
          </m:e>
          <m:sub>
            <m:r>
              <w:rPr>
                <w:rFonts w:ascii="Cambria Math" w:hAnsi="Cambria Math"/>
                <w:color w:val="000000"/>
                <w:lang w:eastAsia="ja-JP"/>
              </w:rPr>
              <m:t>ref</m:t>
            </m:r>
          </m:sub>
        </m:sSub>
      </m:oMath>
      <w:r>
        <w:rPr>
          <w:color w:val="000000"/>
          <w:lang w:eastAsia="ja-JP"/>
        </w:rPr>
        <w:t xml:space="preserve"> and </w:t>
      </w:r>
      <m:oMath>
        <m:sSub>
          <m:sSubPr>
            <m:ctrlPr>
              <w:rPr>
                <w:rFonts w:ascii="Cambria Math" w:hAnsi="Cambria Math"/>
                <w:color w:val="000000"/>
                <w:lang w:eastAsia="ja-JP"/>
              </w:rPr>
            </m:ctrlPr>
          </m:sSubPr>
          <m:e>
            <m:r>
              <m:rPr>
                <m:sty m:val="p"/>
              </m:rPr>
              <w:rPr>
                <w:rFonts w:ascii="Cambria Math" w:hAnsi="Cambria Math"/>
                <w:color w:val="000000"/>
                <w:lang w:eastAsia="ja-JP"/>
              </w:rPr>
              <m:t>Δ</m:t>
            </m:r>
            <m:r>
              <w:rPr>
                <w:rFonts w:ascii="Cambria Math" w:hAnsi="Cambria Math"/>
                <w:color w:val="000000"/>
                <w:lang w:eastAsia="ja-JP"/>
              </w:rPr>
              <m:t>ϕ</m:t>
            </m:r>
          </m:e>
          <m:sub>
            <m:r>
              <w:rPr>
                <w:rFonts w:ascii="Cambria Math" w:hAnsi="Cambria Math"/>
                <w:color w:val="000000"/>
                <w:lang w:eastAsia="ja-JP"/>
              </w:rPr>
              <m:t>ref</m:t>
            </m:r>
          </m:sub>
        </m:sSub>
      </m:oMath>
      <w:r>
        <w:rPr>
          <w:color w:val="000000"/>
          <w:lang w:eastAsia="ja-JP"/>
        </w:rPr>
        <w:t xml:space="preserve"> are described in annex </w:t>
      </w:r>
      <w:r>
        <w:rPr>
          <w:rFonts w:eastAsia="SimSun" w:hint="eastAsia"/>
          <w:color w:val="000000"/>
          <w:lang w:eastAsia="zh-CN"/>
        </w:rPr>
        <w:t>G</w:t>
      </w:r>
      <w:r>
        <w:rPr>
          <w:color w:val="000000"/>
          <w:lang w:eastAsia="ja-JP"/>
        </w:rPr>
        <w:t>.2.2. Each (</w:t>
      </w:r>
      <m:oMath>
        <m:sSub>
          <m:sSubPr>
            <m:ctrlPr>
              <w:rPr>
                <w:rFonts w:ascii="Cambria Math" w:hAnsi="Cambria Math"/>
                <w:i/>
                <w:color w:val="000000"/>
                <w:lang w:eastAsia="ja-JP"/>
              </w:rPr>
            </m:ctrlPr>
          </m:sSubPr>
          <m:e>
            <m:r>
              <w:rPr>
                <w:rFonts w:ascii="Cambria Math" w:hAnsi="Cambria Math"/>
                <w:color w:val="000000"/>
                <w:lang w:eastAsia="ja-JP"/>
              </w:rPr>
              <m:t>θ</m:t>
            </m:r>
          </m:e>
          <m:sub>
            <m:r>
              <w:rPr>
                <w:rFonts w:ascii="Cambria Math" w:hAnsi="Cambria Math"/>
                <w:color w:val="000000"/>
                <w:lang w:eastAsia="ja-JP"/>
              </w:rPr>
              <m:t>n</m:t>
            </m:r>
          </m:sub>
        </m:sSub>
        <m:r>
          <w:rPr>
            <w:rFonts w:ascii="Cambria Math" w:hAnsi="Cambria Math"/>
            <w:color w:val="000000"/>
            <w:lang w:eastAsia="ja-JP"/>
          </w:rPr>
          <m:t>,</m:t>
        </m:r>
        <m:sSub>
          <m:sSubPr>
            <m:ctrlPr>
              <w:rPr>
                <w:rFonts w:ascii="Cambria Math" w:hAnsi="Cambria Math"/>
                <w:i/>
                <w:color w:val="000000"/>
                <w:lang w:eastAsia="ja-JP"/>
              </w:rPr>
            </m:ctrlPr>
          </m:sSubPr>
          <m:e>
            <m:r>
              <w:rPr>
                <w:rFonts w:ascii="Cambria Math" w:hAnsi="Cambria Math"/>
                <w:color w:val="000000"/>
                <w:lang w:eastAsia="ja-JP"/>
              </w:rPr>
              <m:t>ϕ</m:t>
            </m:r>
          </m:e>
          <m:sub>
            <m:r>
              <w:rPr>
                <w:rFonts w:ascii="Cambria Math" w:hAnsi="Cambria Math"/>
                <w:color w:val="000000"/>
                <w:lang w:eastAsia="ja-JP"/>
              </w:rPr>
              <m:t>n</m:t>
            </m:r>
          </m:sub>
        </m:sSub>
      </m:oMath>
      <w:r>
        <w:rPr>
          <w:color w:val="000000"/>
          <w:lang w:eastAsia="ja-JP"/>
        </w:rPr>
        <w:t xml:space="preserve">) is a sampling point, where </w:t>
      </w:r>
      <m:oMath>
        <m:sSub>
          <m:sSubPr>
            <m:ctrlPr>
              <w:rPr>
                <w:rFonts w:ascii="Cambria Math" w:hAnsi="Cambria Math"/>
                <w:i/>
                <w:color w:val="000000"/>
                <w:lang w:eastAsia="ja-JP"/>
              </w:rPr>
            </m:ctrlPr>
          </m:sSubPr>
          <m:e>
            <m:r>
              <w:rPr>
                <w:rFonts w:ascii="Cambria Math" w:hAnsi="Cambria Math"/>
                <w:color w:val="000000"/>
                <w:lang w:eastAsia="ja-JP"/>
              </w:rPr>
              <m:t>θ</m:t>
            </m:r>
          </m:e>
          <m:sub>
            <m:r>
              <w:rPr>
                <w:rFonts w:ascii="Cambria Math" w:hAnsi="Cambria Math"/>
                <w:color w:val="000000"/>
                <w:lang w:eastAsia="ja-JP"/>
              </w:rPr>
              <m:t>n</m:t>
            </m:r>
          </m:sub>
        </m:sSub>
      </m:oMath>
      <w:r>
        <w:rPr>
          <w:color w:val="000000"/>
          <w:lang w:eastAsia="ja-JP"/>
        </w:rPr>
        <w:t xml:space="preserve"> and </w:t>
      </w:r>
      <m:oMath>
        <m:sSub>
          <m:sSubPr>
            <m:ctrlPr>
              <w:rPr>
                <w:rFonts w:ascii="Cambria Math" w:hAnsi="Cambria Math"/>
                <w:i/>
                <w:color w:val="000000"/>
                <w:lang w:eastAsia="ja-JP"/>
              </w:rPr>
            </m:ctrlPr>
          </m:sSubPr>
          <m:e>
            <m:r>
              <w:rPr>
                <w:rFonts w:ascii="Cambria Math" w:hAnsi="Cambria Math"/>
                <w:color w:val="000000"/>
                <w:lang w:eastAsia="ja-JP"/>
              </w:rPr>
              <m:t>ϕ</m:t>
            </m:r>
          </m:e>
          <m:sub>
            <m:r>
              <w:rPr>
                <w:rFonts w:ascii="Cambria Math" w:hAnsi="Cambria Math"/>
                <w:color w:val="000000"/>
                <w:lang w:eastAsia="ja-JP"/>
              </w:rPr>
              <m:t>n</m:t>
            </m:r>
          </m:sub>
        </m:sSub>
      </m:oMath>
      <w:r>
        <w:rPr>
          <w:color w:val="000000"/>
          <w:lang w:eastAsia="ja-JP"/>
        </w:rPr>
        <w:t>, in degrees, are defined as:</w:t>
      </w:r>
    </w:p>
    <w:p w14:paraId="0EFF482B" w14:textId="77777777" w:rsidR="004D3FFD" w:rsidRDefault="00000000" w:rsidP="00B11CC0">
      <w:pPr>
        <w:pStyle w:val="EQ"/>
        <w:rPr>
          <w:lang w:eastAsia="ja-JP"/>
        </w:rPr>
      </w:pPr>
      <m:oMathPara>
        <m:oMath>
          <m:sSub>
            <m:sSubPr>
              <m:ctrlPr>
                <w:rPr>
                  <w:rFonts w:ascii="Cambria Math" w:hAnsi="Cambria Math"/>
                  <w:lang w:eastAsia="ja-JP"/>
                </w:rPr>
              </m:ctrlPr>
            </m:sSubPr>
            <m:e>
              <m:r>
                <w:rPr>
                  <w:rFonts w:ascii="Cambria Math" w:hAnsi="Cambria Math"/>
                  <w:lang w:eastAsia="ja-JP"/>
                </w:rPr>
                <m:t>θ</m:t>
              </m:r>
            </m:e>
            <m:sub>
              <m:r>
                <w:rPr>
                  <w:rFonts w:ascii="Cambria Math" w:hAnsi="Cambria Math"/>
                  <w:lang w:eastAsia="ja-JP"/>
                </w:rPr>
                <m:t>n</m:t>
              </m:r>
            </m:sub>
          </m:sSub>
          <m:r>
            <m:rPr>
              <m:sty m:val="p"/>
            </m:rPr>
            <w:rPr>
              <w:rFonts w:ascii="Cambria Math" w:hAnsi="Cambria Math"/>
              <w:lang w:eastAsia="ja-JP"/>
            </w:rPr>
            <m:t>=</m:t>
          </m:r>
          <m:func>
            <m:funcPr>
              <m:ctrlPr>
                <w:rPr>
                  <w:rFonts w:ascii="Cambria Math" w:hAnsi="Cambria Math"/>
                  <w:lang w:eastAsia="ja-JP"/>
                </w:rPr>
              </m:ctrlPr>
            </m:funcPr>
            <m:fName>
              <m:sSup>
                <m:sSupPr>
                  <m:ctrlPr>
                    <w:rPr>
                      <w:rFonts w:ascii="Cambria Math" w:hAnsi="Cambria Math"/>
                      <w:lang w:eastAsia="ja-JP"/>
                    </w:rPr>
                  </m:ctrlPr>
                </m:sSupPr>
                <m:e>
                  <m:r>
                    <m:rPr>
                      <m:sty m:val="p"/>
                    </m:rPr>
                    <w:rPr>
                      <w:rFonts w:ascii="Cambria Math" w:hAnsi="Cambria Math"/>
                      <w:lang w:eastAsia="ja-JP"/>
                    </w:rPr>
                    <m:t>cos</m:t>
                  </m:r>
                </m:e>
                <m:sup>
                  <m:r>
                    <m:rPr>
                      <m:sty m:val="p"/>
                    </m:rPr>
                    <w:rPr>
                      <w:rFonts w:ascii="Cambria Math" w:hAnsi="Cambria Math"/>
                      <w:lang w:eastAsia="ja-JP"/>
                    </w:rPr>
                    <m:t>-1</m:t>
                  </m:r>
                </m:sup>
              </m:sSup>
            </m:fName>
            <m:e>
              <m:d>
                <m:dPr>
                  <m:ctrlPr>
                    <w:rPr>
                      <w:rFonts w:ascii="Cambria Math" w:hAnsi="Cambria Math"/>
                      <w:lang w:eastAsia="ja-JP"/>
                    </w:rPr>
                  </m:ctrlPr>
                </m:dPr>
                <m:e>
                  <m:r>
                    <m:rPr>
                      <m:sty m:val="p"/>
                    </m:rPr>
                    <w:rPr>
                      <w:rFonts w:ascii="Cambria Math" w:hAnsi="Cambria Math"/>
                      <w:lang w:eastAsia="ja-JP"/>
                    </w:rPr>
                    <m:t>1-</m:t>
                  </m:r>
                  <m:f>
                    <m:fPr>
                      <m:ctrlPr>
                        <w:rPr>
                          <w:rFonts w:ascii="Cambria Math" w:hAnsi="Cambria Math"/>
                          <w:lang w:eastAsia="ja-JP"/>
                        </w:rPr>
                      </m:ctrlPr>
                    </m:fPr>
                    <m:num>
                      <m:r>
                        <m:rPr>
                          <m:sty m:val="p"/>
                        </m:rPr>
                        <w:rPr>
                          <w:rFonts w:ascii="Cambria Math" w:hAnsi="Cambria Math"/>
                          <w:lang w:eastAsia="ja-JP"/>
                        </w:rPr>
                        <m:t>2</m:t>
                      </m:r>
                      <m:r>
                        <w:rPr>
                          <w:rFonts w:ascii="Cambria Math" w:hAnsi="Cambria Math"/>
                          <w:lang w:eastAsia="ja-JP"/>
                        </w:rPr>
                        <m:t>n</m:t>
                      </m:r>
                      <m:r>
                        <m:rPr>
                          <m:sty m:val="p"/>
                        </m:rPr>
                        <w:rPr>
                          <w:rFonts w:ascii="Cambria Math" w:hAnsi="Cambria Math"/>
                          <w:lang w:eastAsia="ja-JP"/>
                        </w:rPr>
                        <m:t>+1</m:t>
                      </m:r>
                    </m:num>
                    <m:den>
                      <m:r>
                        <w:rPr>
                          <w:rFonts w:ascii="Cambria Math" w:hAnsi="Cambria Math"/>
                          <w:lang w:eastAsia="ja-JP"/>
                        </w:rPr>
                        <m:t>N</m:t>
                      </m:r>
                    </m:den>
                  </m:f>
                </m:e>
              </m:d>
            </m:e>
          </m:func>
        </m:oMath>
      </m:oMathPara>
    </w:p>
    <w:p w14:paraId="72804514" w14:textId="77777777" w:rsidR="004D3FFD" w:rsidRDefault="00000000" w:rsidP="00B11CC0">
      <w:pPr>
        <w:pStyle w:val="EQ"/>
        <w:rPr>
          <w:lang w:eastAsia="ja-JP"/>
        </w:rPr>
      </w:pPr>
      <m:oMathPara>
        <m:oMath>
          <m:sSub>
            <m:sSubPr>
              <m:ctrlPr>
                <w:rPr>
                  <w:rFonts w:ascii="Cambria Math" w:hAnsi="Cambria Math"/>
                  <w:lang w:eastAsia="ja-JP"/>
                </w:rPr>
              </m:ctrlPr>
            </m:sSubPr>
            <m:e>
              <m:r>
                <w:rPr>
                  <w:rFonts w:ascii="Cambria Math" w:hAnsi="Cambria Math"/>
                  <w:lang w:eastAsia="ja-JP"/>
                </w:rPr>
                <m:t>ϕ</m:t>
              </m:r>
            </m:e>
            <m:sub>
              <m:r>
                <w:rPr>
                  <w:rFonts w:ascii="Cambria Math" w:hAnsi="Cambria Math"/>
                  <w:lang w:eastAsia="ja-JP"/>
                </w:rPr>
                <m:t>n</m:t>
              </m:r>
            </m:sub>
          </m:sSub>
          <m:r>
            <m:rPr>
              <m:sty m:val="p"/>
            </m:rPr>
            <w:rPr>
              <w:rFonts w:ascii="Cambria Math" w:hAnsi="Cambria Math"/>
              <w:lang w:eastAsia="ja-JP"/>
            </w:rPr>
            <m:t>=</m:t>
          </m:r>
          <m:f>
            <m:fPr>
              <m:ctrlPr>
                <w:rPr>
                  <w:rFonts w:ascii="Cambria Math" w:hAnsi="Cambria Math"/>
                  <w:lang w:eastAsia="ja-JP"/>
                </w:rPr>
              </m:ctrlPr>
            </m:fPr>
            <m:num>
              <m:sSup>
                <m:sSupPr>
                  <m:ctrlPr>
                    <w:rPr>
                      <w:rFonts w:ascii="Cambria Math" w:hAnsi="Cambria Math"/>
                      <w:lang w:eastAsia="ja-JP"/>
                    </w:rPr>
                  </m:ctrlPr>
                </m:sSupPr>
                <m:e>
                  <m:r>
                    <m:rPr>
                      <m:sty m:val="p"/>
                    </m:rPr>
                    <w:rPr>
                      <w:rFonts w:ascii="Cambria Math" w:hAnsi="Cambria Math"/>
                      <w:lang w:eastAsia="ja-JP"/>
                    </w:rPr>
                    <m:t>360</m:t>
                  </m:r>
                </m:e>
                <m:sup>
                  <m:r>
                    <m:rPr>
                      <m:sty m:val="p"/>
                    </m:rPr>
                    <w:rPr>
                      <w:rFonts w:ascii="Cambria Math" w:hAnsi="Cambria Math"/>
                      <w:lang w:eastAsia="ja-JP"/>
                    </w:rPr>
                    <m:t>°</m:t>
                  </m:r>
                </m:sup>
              </m:sSup>
              <m:r>
                <w:rPr>
                  <w:rFonts w:ascii="Cambria Math" w:hAnsi="Cambria Math"/>
                  <w:lang w:eastAsia="ja-JP"/>
                </w:rPr>
                <m:t>n</m:t>
              </m:r>
            </m:num>
            <m:den>
              <m:r>
                <m:rPr>
                  <m:sty m:val="p"/>
                </m:rPr>
                <w:rPr>
                  <w:rFonts w:ascii="Cambria Math" w:hAnsi="Cambria Math"/>
                  <w:lang w:eastAsia="ja-JP"/>
                </w:rPr>
                <m:t>Ψ</m:t>
              </m:r>
            </m:den>
          </m:f>
          <m:r>
            <m:rPr>
              <m:sty m:val="p"/>
            </m:rPr>
            <w:rPr>
              <w:rFonts w:ascii="Cambria Math" w:hAnsi="Cambria Math"/>
              <w:lang w:eastAsia="ja-JP"/>
            </w:rPr>
            <m:t>,  Ψ=</m:t>
          </m:r>
          <m:f>
            <m:fPr>
              <m:ctrlPr>
                <w:rPr>
                  <w:rFonts w:ascii="Cambria Math" w:hAnsi="Cambria Math"/>
                  <w:lang w:eastAsia="ja-JP"/>
                </w:rPr>
              </m:ctrlPr>
            </m:fPr>
            <m:num>
              <m:r>
                <m:rPr>
                  <m:sty m:val="p"/>
                </m:rPr>
                <w:rPr>
                  <w:rFonts w:ascii="Cambria Math" w:hAnsi="Cambria Math"/>
                  <w:lang w:eastAsia="ja-JP"/>
                </w:rPr>
                <m:t>1+</m:t>
              </m:r>
              <m:rad>
                <m:radPr>
                  <m:degHide m:val="1"/>
                  <m:ctrlPr>
                    <w:rPr>
                      <w:rFonts w:ascii="Cambria Math" w:hAnsi="Cambria Math"/>
                      <w:lang w:eastAsia="ja-JP"/>
                    </w:rPr>
                  </m:ctrlPr>
                </m:radPr>
                <m:deg/>
                <m:e>
                  <m:r>
                    <m:rPr>
                      <m:sty m:val="p"/>
                    </m:rPr>
                    <w:rPr>
                      <w:rFonts w:ascii="Cambria Math" w:hAnsi="Cambria Math"/>
                      <w:lang w:eastAsia="ja-JP"/>
                    </w:rPr>
                    <m:t>5</m:t>
                  </m:r>
                </m:e>
              </m:rad>
            </m:num>
            <m:den>
              <m:r>
                <m:rPr>
                  <m:sty m:val="p"/>
                </m:rPr>
                <w:rPr>
                  <w:rFonts w:ascii="Cambria Math" w:hAnsi="Cambria Math"/>
                  <w:lang w:eastAsia="ja-JP"/>
                </w:rPr>
                <m:t>2</m:t>
              </m:r>
            </m:den>
          </m:f>
        </m:oMath>
      </m:oMathPara>
    </w:p>
    <w:p w14:paraId="3DE6F798" w14:textId="77777777" w:rsidR="004D3FFD" w:rsidRDefault="002C252C" w:rsidP="004E61AE">
      <w:pPr>
        <w:pStyle w:val="Heading1"/>
        <w:rPr>
          <w:lang w:eastAsia="ja-JP"/>
        </w:rPr>
      </w:pPr>
      <w:bookmarkStart w:id="4928" w:name="_Toc45886368"/>
      <w:bookmarkStart w:id="4929" w:name="_Toc37273278"/>
      <w:bookmarkStart w:id="4930" w:name="_Toc99703307"/>
      <w:bookmarkStart w:id="4931" w:name="_Toc21103122"/>
      <w:bookmarkStart w:id="4932" w:name="_Toc89953127"/>
      <w:bookmarkStart w:id="4933" w:name="_Toc58918306"/>
      <w:bookmarkStart w:id="4934" w:name="_Toc74916201"/>
      <w:bookmarkStart w:id="4935" w:name="_Toc106207099"/>
      <w:bookmarkStart w:id="4936" w:name="_Toc36636332"/>
      <w:bookmarkStart w:id="4937" w:name="_Toc66694176"/>
      <w:bookmarkStart w:id="4938" w:name="_Toc98766944"/>
      <w:bookmarkStart w:id="4939" w:name="_Toc76114826"/>
      <w:bookmarkStart w:id="4940" w:name="_Toc58916125"/>
      <w:bookmarkStart w:id="4941" w:name="_Toc29810971"/>
      <w:bookmarkStart w:id="4942" w:name="_Toc53183413"/>
      <w:bookmarkStart w:id="4943" w:name="_Toc76544712"/>
      <w:bookmarkStart w:id="4944" w:name="_Toc82536834"/>
      <w:bookmarkStart w:id="4945" w:name="_Toc121818520"/>
      <w:bookmarkStart w:id="4946" w:name="_Toc121818744"/>
      <w:bookmarkStart w:id="4947" w:name="_Toc124158499"/>
      <w:bookmarkStart w:id="4948" w:name="_Toc130558567"/>
      <w:bookmarkStart w:id="4949" w:name="_Toc137467292"/>
      <w:bookmarkStart w:id="4950" w:name="_Toc138884938"/>
      <w:bookmarkStart w:id="4951" w:name="_Toc138885162"/>
      <w:bookmarkStart w:id="4952" w:name="_Toc145511373"/>
      <w:bookmarkStart w:id="4953" w:name="_Toc155475850"/>
      <w:r>
        <w:rPr>
          <w:rFonts w:eastAsia="SimSun" w:hint="eastAsia"/>
          <w:lang w:eastAsia="zh-CN"/>
        </w:rPr>
        <w:t>G</w:t>
      </w:r>
      <w:r>
        <w:rPr>
          <w:lang w:eastAsia="ja-JP"/>
        </w:rPr>
        <w:t>.5</w:t>
      </w:r>
      <w:r>
        <w:rPr>
          <w:lang w:eastAsia="ja-JP"/>
        </w:rPr>
        <w:tab/>
        <w:t>Orthogonal cut grid</w:t>
      </w:r>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p>
    <w:p w14:paraId="60B54846" w14:textId="77777777" w:rsidR="004D3FFD" w:rsidRDefault="002C252C" w:rsidP="004E61AE">
      <w:pPr>
        <w:pStyle w:val="Heading2"/>
        <w:rPr>
          <w:lang w:eastAsia="ja-JP"/>
        </w:rPr>
      </w:pPr>
      <w:bookmarkStart w:id="4954" w:name="_Toc74916202"/>
      <w:bookmarkStart w:id="4955" w:name="_Toc99703308"/>
      <w:bookmarkStart w:id="4956" w:name="_Toc45886369"/>
      <w:bookmarkStart w:id="4957" w:name="_Toc82536835"/>
      <w:bookmarkStart w:id="4958" w:name="_Toc106207100"/>
      <w:bookmarkStart w:id="4959" w:name="_Toc37273279"/>
      <w:bookmarkStart w:id="4960" w:name="_Toc98766945"/>
      <w:bookmarkStart w:id="4961" w:name="_Toc58918307"/>
      <w:bookmarkStart w:id="4962" w:name="_Toc58916126"/>
      <w:bookmarkStart w:id="4963" w:name="_Toc36636333"/>
      <w:bookmarkStart w:id="4964" w:name="_Toc89953128"/>
      <w:bookmarkStart w:id="4965" w:name="_Toc76114827"/>
      <w:bookmarkStart w:id="4966" w:name="_Toc66694177"/>
      <w:bookmarkStart w:id="4967" w:name="_Toc21103123"/>
      <w:bookmarkStart w:id="4968" w:name="_Toc29810972"/>
      <w:bookmarkStart w:id="4969" w:name="_Toc76544713"/>
      <w:bookmarkStart w:id="4970" w:name="_Toc53183414"/>
      <w:bookmarkStart w:id="4971" w:name="_Toc121818521"/>
      <w:bookmarkStart w:id="4972" w:name="_Toc121818745"/>
      <w:bookmarkStart w:id="4973" w:name="_Toc124158500"/>
      <w:bookmarkStart w:id="4974" w:name="_Toc130558568"/>
      <w:bookmarkStart w:id="4975" w:name="_Toc137467293"/>
      <w:bookmarkStart w:id="4976" w:name="_Toc138884939"/>
      <w:bookmarkStart w:id="4977" w:name="_Toc138885163"/>
      <w:bookmarkStart w:id="4978" w:name="_Toc145511374"/>
      <w:bookmarkStart w:id="4979" w:name="_Toc155475851"/>
      <w:r>
        <w:rPr>
          <w:rFonts w:eastAsia="SimSun" w:hint="eastAsia"/>
          <w:lang w:eastAsia="zh-CN"/>
        </w:rPr>
        <w:t>G</w:t>
      </w:r>
      <w:r>
        <w:rPr>
          <w:lang w:eastAsia="ja-JP"/>
        </w:rPr>
        <w:t>.5.1</w:t>
      </w:r>
      <w:r>
        <w:rPr>
          <w:lang w:eastAsia="ja-JP"/>
        </w:rPr>
        <w:tab/>
        <w:t>General</w:t>
      </w:r>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p>
    <w:p w14:paraId="25A29F44" w14:textId="77777777" w:rsidR="004D3FFD" w:rsidRDefault="002C252C">
      <w:pPr>
        <w:rPr>
          <w:color w:val="000000"/>
          <w:lang w:eastAsia="ja-JP"/>
        </w:rPr>
      </w:pPr>
      <w:r>
        <w:rPr>
          <w:color w:val="000000"/>
          <w:lang w:eastAsia="ja-JP"/>
        </w:rPr>
        <w:t>Here, at least two cuts (default) shall be used, an optional third cut can be used. The alignment of the cuts must be along the symmetry planes of the antenna array. No alignment is required for spurious emissions.</w:t>
      </w:r>
    </w:p>
    <w:p w14:paraId="6AC4B484" w14:textId="77777777" w:rsidR="004D3FFD" w:rsidRDefault="002C252C">
      <w:pPr>
        <w:rPr>
          <w:color w:val="000000"/>
          <w:lang w:eastAsia="ja-JP"/>
        </w:rPr>
      </w:pPr>
      <w:r>
        <w:rPr>
          <w:color w:val="000000"/>
          <w:lang w:eastAsia="ja-JP"/>
        </w:rPr>
        <w:t>When alignment is required:</w:t>
      </w:r>
    </w:p>
    <w:p w14:paraId="174E0A5E" w14:textId="77777777" w:rsidR="004D3FFD" w:rsidRDefault="002C252C" w:rsidP="009F3877">
      <w:pPr>
        <w:pStyle w:val="B1"/>
        <w:rPr>
          <w:lang w:eastAsia="ja-JP"/>
        </w:rPr>
      </w:pPr>
      <w:r>
        <w:rPr>
          <w:lang w:eastAsia="ja-JP"/>
        </w:rPr>
        <w:t>1)</w:t>
      </w:r>
      <w:r>
        <w:rPr>
          <w:lang w:eastAsia="ja-JP"/>
        </w:rPr>
        <w:tab/>
        <w:t>The first mandatory cut is a horizontal cut passing through the peak direction of the main beam.</w:t>
      </w:r>
    </w:p>
    <w:p w14:paraId="27F06688" w14:textId="77777777" w:rsidR="004D3FFD" w:rsidRDefault="002C252C" w:rsidP="009F3877">
      <w:pPr>
        <w:pStyle w:val="B1"/>
        <w:rPr>
          <w:lang w:eastAsia="ja-JP"/>
        </w:rPr>
      </w:pPr>
      <w:r>
        <w:rPr>
          <w:lang w:eastAsia="ja-JP"/>
        </w:rPr>
        <w:t>2)</w:t>
      </w:r>
      <w:r>
        <w:rPr>
          <w:lang w:eastAsia="ja-JP"/>
        </w:rPr>
        <w:tab/>
        <w:t>The second mandatory is a vertical cut passing through the peak direction of the main beam. Using the data from these two mandatory cuts, a conditional pattern multiplication can be used.</w:t>
      </w:r>
    </w:p>
    <w:p w14:paraId="4C9A3397" w14:textId="77777777" w:rsidR="004D3FFD" w:rsidRDefault="002C252C" w:rsidP="009F3877">
      <w:pPr>
        <w:pStyle w:val="B1"/>
        <w:rPr>
          <w:lang w:eastAsia="ja-JP"/>
        </w:rPr>
      </w:pPr>
      <w:r>
        <w:rPr>
          <w:lang w:eastAsia="ja-JP"/>
        </w:rPr>
        <w:t>3)</w:t>
      </w:r>
      <w:r>
        <w:rPr>
          <w:lang w:eastAsia="ja-JP"/>
        </w:rPr>
        <w:tab/>
        <w:t>The third optional cut is a vertical cut orthogonal to the first and the second cut.</w:t>
      </w:r>
    </w:p>
    <w:p w14:paraId="52BA0CEF" w14:textId="77777777" w:rsidR="004D3FFD" w:rsidRDefault="002C252C">
      <w:pPr>
        <w:rPr>
          <w:color w:val="000000"/>
          <w:lang w:eastAsia="ja-JP"/>
        </w:rPr>
      </w:pPr>
      <w:r>
        <w:rPr>
          <w:color w:val="000000"/>
          <w:lang w:eastAsia="ja-JP"/>
        </w:rPr>
        <w:t>When alignment is not required, the cuts can be aligned arbitrarily.</w:t>
      </w:r>
    </w:p>
    <w:p w14:paraId="468F07F0" w14:textId="77777777" w:rsidR="004D3FFD" w:rsidRDefault="002C252C">
      <w:pPr>
        <w:rPr>
          <w:color w:val="000000"/>
          <w:lang w:eastAsia="ja-JP"/>
        </w:rPr>
      </w:pPr>
      <w:r>
        <w:rPr>
          <w:color w:val="000000"/>
          <w:lang w:eastAsia="ja-JP"/>
        </w:rPr>
        <w:t>Once the number and the orientation of the cuts are decided, the total EIRP is measured on the orthogonal cuts and the TRP is then calculated as follows: First the contributions from each cut is calculated as</w:t>
      </w:r>
    </w:p>
    <w:p w14:paraId="7830573A" w14:textId="77777777" w:rsidR="004D3FFD" w:rsidRDefault="00000000" w:rsidP="009F3877">
      <w:pPr>
        <w:pStyle w:val="EQ"/>
        <w:rPr>
          <w:lang w:eastAsia="ja-JP"/>
        </w:rPr>
      </w:pPr>
      <m:oMathPara>
        <m:oMath>
          <m:sSub>
            <m:sSubPr>
              <m:ctrlPr>
                <w:rPr>
                  <w:rFonts w:ascii="Cambria Math" w:hAnsi="Cambria Math"/>
                  <w:lang w:eastAsia="ja-JP"/>
                </w:rPr>
              </m:ctrlPr>
            </m:sSubPr>
            <m:e>
              <m:r>
                <w:rPr>
                  <w:rFonts w:ascii="Cambria Math" w:hAnsi="Cambria Math"/>
                  <w:lang w:eastAsia="ja-JP"/>
                </w:rPr>
                <m:t>EIRP</m:t>
              </m:r>
            </m:e>
            <m:sub>
              <m:r>
                <w:rPr>
                  <w:rFonts w:ascii="Cambria Math" w:hAnsi="Cambria Math"/>
                  <w:lang w:eastAsia="ja-JP"/>
                </w:rPr>
                <m:t>av</m:t>
              </m:r>
              <m:r>
                <m:rPr>
                  <m:sty m:val="p"/>
                </m:rPr>
                <w:rPr>
                  <w:rFonts w:ascii="Cambria Math" w:hAnsi="Cambria Math"/>
                  <w:lang w:eastAsia="ja-JP"/>
                </w:rPr>
                <m:t>,</m:t>
              </m:r>
              <m:r>
                <w:rPr>
                  <w:rFonts w:ascii="Cambria Math" w:hAnsi="Cambria Math"/>
                  <w:lang w:eastAsia="ja-JP"/>
                </w:rPr>
                <m:t>cut</m:t>
              </m:r>
              <m:r>
                <m:rPr>
                  <m:sty m:val="p"/>
                </m:rPr>
                <w:rPr>
                  <w:rFonts w:ascii="Cambria Math" w:hAnsi="Cambria Math"/>
                  <w:lang w:eastAsia="ja-JP"/>
                </w:rPr>
                <m:t>-</m:t>
              </m:r>
              <m:r>
                <w:rPr>
                  <w:rFonts w:ascii="Cambria Math" w:hAnsi="Cambria Math"/>
                  <w:lang w:eastAsia="ja-JP"/>
                </w:rPr>
                <m:t>n</m:t>
              </m:r>
            </m:sub>
          </m:sSub>
          <m:r>
            <m:rPr>
              <m:sty m:val="p"/>
            </m:rPr>
            <w:rPr>
              <w:rFonts w:ascii="Cambria Math" w:hAnsi="Cambria Math"/>
              <w:lang w:eastAsia="ja-JP"/>
            </w:rPr>
            <m:t>=</m:t>
          </m:r>
          <m:f>
            <m:fPr>
              <m:ctrlPr>
                <w:rPr>
                  <w:rFonts w:ascii="Cambria Math" w:hAnsi="Cambria Math"/>
                  <w:lang w:eastAsia="ja-JP"/>
                </w:rPr>
              </m:ctrlPr>
            </m:fPr>
            <m:num>
              <m:r>
                <m:rPr>
                  <m:sty m:val="p"/>
                </m:rPr>
                <w:rPr>
                  <w:rFonts w:ascii="Cambria Math" w:hAnsi="Cambria Math"/>
                  <w:lang w:eastAsia="ja-JP"/>
                </w:rPr>
                <m:t>1</m:t>
              </m:r>
            </m:num>
            <m:den>
              <m:r>
                <w:rPr>
                  <w:rFonts w:ascii="Cambria Math" w:hAnsi="Cambria Math"/>
                  <w:lang w:eastAsia="ja-JP"/>
                </w:rPr>
                <m:t>P</m:t>
              </m:r>
            </m:den>
          </m:f>
          <m:nary>
            <m:naryPr>
              <m:chr m:val="∑"/>
              <m:limLoc m:val="subSup"/>
              <m:ctrlPr>
                <w:rPr>
                  <w:rFonts w:ascii="Cambria Math" w:hAnsi="Cambria Math"/>
                  <w:lang w:eastAsia="ja-JP"/>
                </w:rPr>
              </m:ctrlPr>
            </m:naryPr>
            <m:sub>
              <m:r>
                <w:rPr>
                  <w:rFonts w:ascii="Cambria Math" w:hAnsi="Cambria Math"/>
                  <w:lang w:eastAsia="ja-JP"/>
                </w:rPr>
                <m:t>j</m:t>
              </m:r>
              <m:r>
                <m:rPr>
                  <m:sty m:val="p"/>
                </m:rPr>
                <w:rPr>
                  <w:rFonts w:ascii="Cambria Math" w:hAnsi="Cambria Math"/>
                  <w:lang w:eastAsia="ja-JP"/>
                </w:rPr>
                <m:t>=1</m:t>
              </m:r>
            </m:sub>
            <m:sup>
              <m:r>
                <w:rPr>
                  <w:rFonts w:ascii="Cambria Math" w:hAnsi="Cambria Math"/>
                  <w:lang w:eastAsia="ja-JP"/>
                </w:rPr>
                <m:t>P</m:t>
              </m:r>
            </m:sup>
            <m:e>
              <m:r>
                <w:rPr>
                  <w:rFonts w:ascii="Cambria Math" w:hAnsi="Cambria Math"/>
                  <w:lang w:eastAsia="ja-JP"/>
                </w:rPr>
                <m:t>EIRP</m:t>
              </m:r>
              <m:r>
                <m:rPr>
                  <m:sty m:val="p"/>
                </m:rPr>
                <w:rPr>
                  <w:rFonts w:ascii="Cambria Math" w:hAnsi="Cambria Math"/>
                  <w:lang w:eastAsia="ja-JP"/>
                </w:rPr>
                <m:t>(</m:t>
              </m:r>
              <m:r>
                <w:rPr>
                  <w:rFonts w:ascii="Cambria Math" w:hAnsi="Cambria Math"/>
                  <w:lang w:eastAsia="ja-JP"/>
                </w:rPr>
                <m:t>j</m:t>
              </m:r>
              <m:r>
                <m:rPr>
                  <m:sty m:val="p"/>
                </m:rPr>
                <w:rPr>
                  <w:rFonts w:ascii="Cambria Math" w:hAnsi="Cambria Math"/>
                  <w:lang w:eastAsia="ja-JP"/>
                </w:rPr>
                <m:t>)</m:t>
              </m:r>
            </m:e>
          </m:nary>
        </m:oMath>
      </m:oMathPara>
    </w:p>
    <w:p w14:paraId="718F527D" w14:textId="77777777" w:rsidR="004D3FFD" w:rsidRDefault="002C252C">
      <w:pPr>
        <w:rPr>
          <w:color w:val="000000"/>
          <w:lang w:eastAsia="ja-JP"/>
        </w:rPr>
      </w:pPr>
      <w:r>
        <w:rPr>
          <w:color w:val="000000"/>
          <w:lang w:eastAsia="ja-JP"/>
        </w:rPr>
        <w:t xml:space="preserve">where </w:t>
      </w:r>
      <w:r>
        <w:rPr>
          <w:i/>
          <w:iCs/>
          <w:color w:val="000000"/>
          <w:lang w:eastAsia="ja-JP"/>
        </w:rPr>
        <w:t>P</w:t>
      </w:r>
      <w:r>
        <w:rPr>
          <w:color w:val="000000"/>
          <w:lang w:eastAsia="ja-JP"/>
        </w:rPr>
        <w:t xml:space="preserve"> is the number of sampling points in the cut. The final contribution for all cuts is calculated as</w:t>
      </w:r>
    </w:p>
    <w:p w14:paraId="225C8085" w14:textId="77777777" w:rsidR="004D3FFD" w:rsidRDefault="00000000" w:rsidP="009F3877">
      <w:pPr>
        <w:pStyle w:val="EQ"/>
        <w:rPr>
          <w:lang w:eastAsia="ja-JP"/>
        </w:rPr>
      </w:pPr>
      <m:oMathPara>
        <m:oMath>
          <m:sSub>
            <m:sSubPr>
              <m:ctrlPr>
                <w:rPr>
                  <w:rFonts w:ascii="Cambria Math" w:hAnsi="Cambria Math"/>
                  <w:lang w:eastAsia="ja-JP"/>
                </w:rPr>
              </m:ctrlPr>
            </m:sSubPr>
            <m:e>
              <m:r>
                <w:rPr>
                  <w:rFonts w:ascii="Cambria Math" w:hAnsi="Cambria Math"/>
                  <w:lang w:eastAsia="ja-JP"/>
                </w:rPr>
                <m:t>TRP</m:t>
              </m:r>
            </m:e>
            <m:sub>
              <m:r>
                <w:rPr>
                  <w:rFonts w:ascii="Cambria Math" w:hAnsi="Cambria Math"/>
                  <w:lang w:eastAsia="ja-JP"/>
                </w:rPr>
                <m:t>Estimate</m:t>
              </m:r>
            </m:sub>
          </m:sSub>
          <m:r>
            <m:rPr>
              <m:sty m:val="p"/>
            </m:rPr>
            <w:rPr>
              <w:rFonts w:ascii="Cambria Math" w:hAnsi="Cambria Math"/>
              <w:lang w:eastAsia="ja-JP"/>
            </w:rPr>
            <m:t>=</m:t>
          </m:r>
          <m:f>
            <m:fPr>
              <m:ctrlPr>
                <w:rPr>
                  <w:rFonts w:ascii="Cambria Math" w:hAnsi="Cambria Math"/>
                  <w:lang w:eastAsia="ja-JP"/>
                </w:rPr>
              </m:ctrlPr>
            </m:fPr>
            <m:num>
              <m:r>
                <m:rPr>
                  <m:sty m:val="p"/>
                </m:rPr>
                <w:rPr>
                  <w:rFonts w:ascii="Cambria Math" w:hAnsi="Cambria Math"/>
                  <w:lang w:eastAsia="ja-JP"/>
                </w:rPr>
                <m:t>1</m:t>
              </m:r>
            </m:num>
            <m:den>
              <m:r>
                <w:rPr>
                  <w:rFonts w:ascii="Cambria Math" w:hAnsi="Cambria Math"/>
                  <w:lang w:eastAsia="ja-JP"/>
                </w:rPr>
                <m:t>N</m:t>
              </m:r>
            </m:den>
          </m:f>
          <m:nary>
            <m:naryPr>
              <m:chr m:val="∑"/>
              <m:limLoc m:val="subSup"/>
              <m:ctrlPr>
                <w:rPr>
                  <w:rFonts w:ascii="Cambria Math" w:hAnsi="Cambria Math"/>
                  <w:lang w:eastAsia="ja-JP"/>
                </w:rPr>
              </m:ctrlPr>
            </m:naryPr>
            <m:sub>
              <m:r>
                <w:rPr>
                  <w:rFonts w:ascii="Cambria Math" w:hAnsi="Cambria Math"/>
                  <w:lang w:eastAsia="ja-JP"/>
                </w:rPr>
                <m:t>n</m:t>
              </m:r>
              <m:r>
                <m:rPr>
                  <m:sty m:val="p"/>
                </m:rPr>
                <w:rPr>
                  <w:rFonts w:ascii="Cambria Math" w:hAnsi="Cambria Math"/>
                  <w:lang w:eastAsia="ja-JP"/>
                </w:rPr>
                <m:t>=1</m:t>
              </m:r>
            </m:sub>
            <m:sup>
              <m:r>
                <w:rPr>
                  <w:rFonts w:ascii="Cambria Math" w:hAnsi="Cambria Math"/>
                  <w:lang w:eastAsia="ja-JP"/>
                </w:rPr>
                <m:t>N</m:t>
              </m:r>
            </m:sup>
            <m:e>
              <m:sSub>
                <m:sSubPr>
                  <m:ctrlPr>
                    <w:rPr>
                      <w:rFonts w:ascii="Cambria Math" w:hAnsi="Cambria Math"/>
                      <w:lang w:eastAsia="ja-JP"/>
                    </w:rPr>
                  </m:ctrlPr>
                </m:sSubPr>
                <m:e>
                  <m:r>
                    <w:rPr>
                      <w:rFonts w:ascii="Cambria Math" w:hAnsi="Cambria Math"/>
                      <w:lang w:eastAsia="ja-JP"/>
                    </w:rPr>
                    <m:t>EIRP</m:t>
                  </m:r>
                </m:e>
                <m:sub>
                  <m:r>
                    <w:rPr>
                      <w:rFonts w:ascii="Cambria Math" w:hAnsi="Cambria Math"/>
                      <w:lang w:eastAsia="ja-JP"/>
                    </w:rPr>
                    <m:t>av</m:t>
                  </m:r>
                  <m:r>
                    <m:rPr>
                      <m:sty m:val="p"/>
                    </m:rPr>
                    <w:rPr>
                      <w:rFonts w:ascii="Cambria Math" w:hAnsi="Cambria Math"/>
                      <w:lang w:eastAsia="ja-JP"/>
                    </w:rPr>
                    <m:t>,</m:t>
                  </m:r>
                  <m:r>
                    <w:rPr>
                      <w:rFonts w:ascii="Cambria Math" w:hAnsi="Cambria Math"/>
                      <w:lang w:eastAsia="ja-JP"/>
                    </w:rPr>
                    <m:t>cut</m:t>
                  </m:r>
                  <m:r>
                    <m:rPr>
                      <m:sty m:val="p"/>
                    </m:rPr>
                    <w:rPr>
                      <w:rFonts w:ascii="Cambria Math" w:hAnsi="Cambria Math"/>
                      <w:lang w:eastAsia="ja-JP"/>
                    </w:rPr>
                    <m:t>-</m:t>
                  </m:r>
                  <m:r>
                    <w:rPr>
                      <w:rFonts w:ascii="Cambria Math" w:hAnsi="Cambria Math"/>
                      <w:lang w:eastAsia="ja-JP"/>
                    </w:rPr>
                    <m:t>n</m:t>
                  </m:r>
                </m:sub>
              </m:sSub>
            </m:e>
          </m:nary>
        </m:oMath>
      </m:oMathPara>
    </w:p>
    <w:p w14:paraId="51BB3293" w14:textId="77777777" w:rsidR="004D3FFD" w:rsidRDefault="002C252C">
      <w:pPr>
        <w:rPr>
          <w:color w:val="000000"/>
          <w:lang w:eastAsia="ja-JP"/>
        </w:rPr>
      </w:pPr>
      <w:r>
        <w:rPr>
          <w:bCs/>
          <w:color w:val="000000"/>
          <w:lang w:eastAsia="ja-JP"/>
        </w:rPr>
        <w:t xml:space="preserve">where </w:t>
      </w:r>
      <w:r>
        <w:rPr>
          <w:bCs/>
          <w:i/>
          <w:iCs/>
          <w:color w:val="000000"/>
          <w:lang w:eastAsia="ja-JP"/>
        </w:rPr>
        <w:t>N</w:t>
      </w:r>
      <w:r>
        <w:rPr>
          <w:bCs/>
          <w:color w:val="000000"/>
          <w:lang w:eastAsia="ja-JP"/>
        </w:rPr>
        <w:t xml:space="preserve"> is the number of cuts</w:t>
      </w:r>
      <w:r>
        <w:rPr>
          <w:color w:val="000000"/>
          <w:lang w:eastAsia="ja-JP"/>
        </w:rPr>
        <w:t>. Note that when orthogonal cuts are measured, the interclause points are measured multiple times and the repeated values can be removed from the samples before averaging.</w:t>
      </w:r>
    </w:p>
    <w:p w14:paraId="15901D74" w14:textId="77777777" w:rsidR="004D3FFD" w:rsidRDefault="002C252C">
      <w:pPr>
        <w:rPr>
          <w:color w:val="000000"/>
          <w:lang w:eastAsia="ja-JP"/>
        </w:rPr>
      </w:pPr>
      <w:r>
        <w:rPr>
          <w:color w:val="000000"/>
          <w:lang w:eastAsia="ja-JP"/>
        </w:rPr>
        <w:t>When two cuts measurements are used, a conditional pattern multiplication can be applied. The following are the conditions for applying pattern multiplication:</w:t>
      </w:r>
    </w:p>
    <w:p w14:paraId="54C69BC5" w14:textId="77777777" w:rsidR="004D3FFD" w:rsidRDefault="002C252C" w:rsidP="00BD2BA9">
      <w:pPr>
        <w:pStyle w:val="B1"/>
        <w:rPr>
          <w:lang w:eastAsia="ja-JP"/>
        </w:rPr>
      </w:pPr>
      <w:r>
        <w:rPr>
          <w:lang w:eastAsia="ja-JP"/>
        </w:rPr>
        <w:t>i.</w:t>
      </w:r>
      <w:r>
        <w:rPr>
          <w:lang w:eastAsia="ja-JP"/>
        </w:rPr>
        <w:tab/>
        <w:t xml:space="preserve">The vertical cut (and the main beam) is in the </w:t>
      </w:r>
      <m:oMath>
        <m:r>
          <w:rPr>
            <w:rFonts w:ascii="Cambria Math" w:hAnsi="Cambria Math"/>
            <w:lang w:eastAsia="ja-JP"/>
          </w:rPr>
          <m:t>xz</m:t>
        </m:r>
      </m:oMath>
      <w:r>
        <w:rPr>
          <w:lang w:eastAsia="ja-JP"/>
        </w:rPr>
        <w:t xml:space="preserve"> -plane</w:t>
      </w:r>
    </w:p>
    <w:p w14:paraId="6252A9FC" w14:textId="77777777" w:rsidR="004D3FFD" w:rsidRDefault="002C252C" w:rsidP="00BD2BA9">
      <w:pPr>
        <w:pStyle w:val="B1"/>
        <w:rPr>
          <w:lang w:eastAsia="ja-JP"/>
        </w:rPr>
      </w:pPr>
      <w:r>
        <w:rPr>
          <w:lang w:eastAsia="ja-JP"/>
        </w:rPr>
        <w:t>ii.</w:t>
      </w:r>
      <w:r>
        <w:rPr>
          <w:lang w:eastAsia="ja-JP"/>
        </w:rPr>
        <w:tab/>
        <w:t>The frequency of the emission is within the downlink operating band.</w:t>
      </w:r>
    </w:p>
    <w:p w14:paraId="18500516" w14:textId="77777777" w:rsidR="004D3FFD" w:rsidRDefault="002C252C" w:rsidP="00BD2BA9">
      <w:pPr>
        <w:pStyle w:val="B1"/>
        <w:rPr>
          <w:lang w:eastAsia="ja-JP"/>
        </w:rPr>
      </w:pPr>
      <w:r>
        <w:rPr>
          <w:lang w:eastAsia="ja-JP"/>
        </w:rPr>
        <w:t>iii.</w:t>
      </w:r>
      <w:r>
        <w:rPr>
          <w:lang w:eastAsia="ja-JP"/>
        </w:rPr>
        <w:tab/>
        <w:t>The bandwidth of the emission is the same as the bandwidth of the in-band modulated signal</w:t>
      </w:r>
    </w:p>
    <w:p w14:paraId="50DFDCFB" w14:textId="77777777" w:rsidR="004D3FFD" w:rsidRDefault="002C252C" w:rsidP="00BD2BA9">
      <w:pPr>
        <w:pStyle w:val="B1"/>
        <w:rPr>
          <w:lang w:eastAsia="ja-JP"/>
        </w:rPr>
      </w:pPr>
      <w:r>
        <w:rPr>
          <w:lang w:eastAsia="ja-JP"/>
        </w:rPr>
        <w:t>iv.</w:t>
      </w:r>
      <w:r>
        <w:rPr>
          <w:lang w:eastAsia="ja-JP"/>
        </w:rPr>
        <w:tab/>
        <w:t>The emission appears/disappears when the Tx power is turned on/off.</w:t>
      </w:r>
    </w:p>
    <w:p w14:paraId="372D67AB" w14:textId="77777777" w:rsidR="004D3FFD" w:rsidRDefault="002C252C" w:rsidP="00BD2BA9">
      <w:pPr>
        <w:pStyle w:val="B1"/>
        <w:rPr>
          <w:lang w:eastAsia="ja-JP"/>
        </w:rPr>
      </w:pPr>
      <w:r>
        <w:rPr>
          <w:lang w:eastAsia="ja-JP"/>
        </w:rPr>
        <w:t>v.</w:t>
      </w:r>
      <w:r>
        <w:rPr>
          <w:lang w:eastAsia="ja-JP"/>
        </w:rPr>
        <w:tab/>
        <w:t>The antenna arrays of the EUT</w:t>
      </w:r>
    </w:p>
    <w:p w14:paraId="63EEE6D5" w14:textId="77777777" w:rsidR="004D3FFD" w:rsidRDefault="002C252C" w:rsidP="00BD2BA9">
      <w:pPr>
        <w:pStyle w:val="B20"/>
        <w:rPr>
          <w:lang w:eastAsia="ja-JP"/>
        </w:rPr>
      </w:pPr>
      <w:r>
        <w:rPr>
          <w:lang w:eastAsia="ja-JP"/>
        </w:rPr>
        <w:t>1)</w:t>
      </w:r>
      <w:r>
        <w:rPr>
          <w:lang w:eastAsia="ja-JP"/>
        </w:rPr>
        <w:tab/>
        <w:t>Have rectangular grids of antenna element positions</w:t>
      </w:r>
    </w:p>
    <w:p w14:paraId="5F1A5FCE" w14:textId="77777777" w:rsidR="004D3FFD" w:rsidRDefault="002C252C" w:rsidP="00BD2BA9">
      <w:pPr>
        <w:pStyle w:val="B20"/>
        <w:rPr>
          <w:lang w:eastAsia="ja-JP"/>
        </w:rPr>
      </w:pPr>
      <w:r>
        <w:rPr>
          <w:lang w:eastAsia="ja-JP"/>
        </w:rPr>
        <w:t>2)</w:t>
      </w:r>
      <w:r>
        <w:rPr>
          <w:lang w:eastAsia="ja-JP"/>
        </w:rPr>
        <w:tab/>
        <w:t>Have symmetry planes that are vertical and horizontal.</w:t>
      </w:r>
    </w:p>
    <w:p w14:paraId="11DA474B" w14:textId="77777777" w:rsidR="004D3FFD" w:rsidRDefault="002C252C" w:rsidP="00BD2BA9">
      <w:pPr>
        <w:pStyle w:val="B20"/>
        <w:rPr>
          <w:lang w:eastAsia="ja-JP"/>
        </w:rPr>
      </w:pPr>
      <w:r>
        <w:rPr>
          <w:lang w:eastAsia="ja-JP"/>
        </w:rPr>
        <w:t>3)</w:t>
      </w:r>
      <w:r>
        <w:rPr>
          <w:lang w:eastAsia="ja-JP"/>
        </w:rPr>
        <w:tab/>
        <w:t>Have parallel antenna planes</w:t>
      </w:r>
    </w:p>
    <w:p w14:paraId="7DEDB978" w14:textId="77777777" w:rsidR="004D3FFD" w:rsidRDefault="002C252C">
      <w:pPr>
        <w:rPr>
          <w:color w:val="000000"/>
          <w:lang w:eastAsia="ja-JP"/>
        </w:rPr>
      </w:pPr>
      <w:r>
        <w:rPr>
          <w:color w:val="000000"/>
          <w:lang w:eastAsia="ja-JP"/>
        </w:rPr>
        <w:t xml:space="preserve">The antenna array is here assumed to be placed in the </w:t>
      </w:r>
      <w:r>
        <w:rPr>
          <w:i/>
          <w:iCs/>
          <w:color w:val="000000"/>
          <w:lang w:eastAsia="ja-JP"/>
        </w:rPr>
        <w:t>yz</w:t>
      </w:r>
      <w:r>
        <w:rPr>
          <w:color w:val="000000"/>
          <w:lang w:eastAsia="ja-JP"/>
        </w:rPr>
        <w:t xml:space="preserve">-plane. The pattern multiplication is performed in </w:t>
      </w:r>
      <w:r>
        <w:rPr>
          <w:i/>
          <w:iCs/>
          <w:color w:val="000000"/>
          <w:lang w:eastAsia="ja-JP"/>
        </w:rPr>
        <w:t>uv</w:t>
      </w:r>
      <w:r>
        <w:rPr>
          <w:color w:val="000000"/>
          <w:lang w:eastAsia="ja-JP"/>
        </w:rPr>
        <w:t xml:space="preserve">-coordinates and the data in the two cuts are denoted </w:t>
      </w:r>
      <m:oMath>
        <m:sSubSup>
          <m:sSubSupPr>
            <m:ctrlPr>
              <w:rPr>
                <w:rFonts w:ascii="Cambria Math" w:hAnsi="Cambria Math"/>
                <w:color w:val="000000"/>
                <w:sz w:val="22"/>
                <w:lang w:val="en-CA" w:eastAsia="ja-JP"/>
              </w:rPr>
            </m:ctrlPr>
          </m:sSubSupPr>
          <m:e>
            <m:r>
              <m:rPr>
                <m:sty m:val="p"/>
              </m:rPr>
              <w:rPr>
                <w:rFonts w:ascii="Cambria Math" w:hAnsi="Cambria Math"/>
                <w:color w:val="000000"/>
                <w:sz w:val="22"/>
                <w:lang w:val="en-CA" w:eastAsia="ja-JP"/>
              </w:rPr>
              <m:t>EIRP</m:t>
            </m:r>
          </m:e>
          <m:sub>
            <m:r>
              <m:rPr>
                <m:sty m:val="p"/>
              </m:rPr>
              <w:rPr>
                <w:rFonts w:ascii="Cambria Math" w:hAnsi="Cambria Math"/>
                <w:color w:val="000000"/>
                <w:sz w:val="22"/>
                <w:lang w:val="en-CA" w:eastAsia="ja-JP"/>
              </w:rPr>
              <m:t>cut1</m:t>
            </m:r>
          </m:sub>
          <m:sup>
            <m:ctrlPr>
              <w:rPr>
                <w:rFonts w:ascii="Cambria Math" w:hAnsi="Cambria Math"/>
                <w:i/>
                <w:color w:val="000000"/>
                <w:sz w:val="22"/>
                <w:lang w:val="en-CA" w:eastAsia="ja-JP"/>
              </w:rPr>
            </m:ctrlPr>
          </m:sup>
        </m:sSubSup>
        <m:d>
          <m:dPr>
            <m:ctrlPr>
              <w:rPr>
                <w:rFonts w:ascii="Cambria Math" w:hAnsi="Cambria Math"/>
                <w:color w:val="000000"/>
                <w:sz w:val="22"/>
                <w:lang w:val="en-CA" w:eastAsia="ja-JP"/>
              </w:rPr>
            </m:ctrlPr>
          </m:dPr>
          <m:e>
            <m:r>
              <w:rPr>
                <w:rFonts w:ascii="Cambria Math" w:hAnsi="Cambria Math"/>
                <w:color w:val="000000"/>
                <w:lang w:eastAsia="ja-JP"/>
              </w:rPr>
              <m:t>ϕ</m:t>
            </m:r>
          </m:e>
        </m:d>
      </m:oMath>
      <w:r>
        <w:rPr>
          <w:color w:val="000000"/>
          <w:lang w:eastAsia="ja-JP"/>
        </w:rPr>
        <w:t xml:space="preserve"> at </w:t>
      </w:r>
      <m:oMath>
        <m:r>
          <w:rPr>
            <w:rFonts w:ascii="Cambria Math" w:hAnsi="Cambria Math"/>
            <w:color w:val="000000"/>
            <w:lang w:eastAsia="ja-JP"/>
          </w:rPr>
          <m:t>θ=</m:t>
        </m:r>
        <m:sSub>
          <m:sSubPr>
            <m:ctrlPr>
              <w:rPr>
                <w:rFonts w:ascii="Cambria Math" w:hAnsi="Cambria Math"/>
                <w:color w:val="000000"/>
                <w:sz w:val="22"/>
                <w:lang w:val="en-CA" w:eastAsia="ja-JP"/>
              </w:rPr>
            </m:ctrlPr>
          </m:sSubPr>
          <m:e>
            <m:r>
              <w:rPr>
                <w:rFonts w:ascii="Cambria Math" w:hAnsi="Cambria Math"/>
                <w:color w:val="000000"/>
                <w:lang w:eastAsia="ja-JP"/>
              </w:rPr>
              <m:t>θ</m:t>
            </m:r>
          </m:e>
          <m:sub>
            <m:r>
              <w:rPr>
                <w:rFonts w:ascii="Cambria Math" w:hAnsi="Cambria Math"/>
                <w:color w:val="000000"/>
                <w:lang w:eastAsia="ja-JP"/>
              </w:rPr>
              <m:t>H</m:t>
            </m:r>
          </m:sub>
        </m:sSub>
        <m:r>
          <m:rPr>
            <m:sty m:val="p"/>
          </m:rPr>
          <w:rPr>
            <w:rFonts w:ascii="Cambria Math" w:hAnsi="Cambria Math"/>
            <w:color w:val="000000"/>
            <w:lang w:val="en-CA" w:eastAsia="ja-JP"/>
          </w:rPr>
          <m:t xml:space="preserve"> </m:t>
        </m:r>
      </m:oMath>
      <w:r>
        <w:rPr>
          <w:color w:val="000000"/>
          <w:lang w:eastAsia="ja-JP"/>
        </w:rPr>
        <w:t xml:space="preserve">and a vertical cut with data </w:t>
      </w:r>
      <m:oMath>
        <m:sSubSup>
          <m:sSubSupPr>
            <m:ctrlPr>
              <w:rPr>
                <w:rFonts w:ascii="Cambria Math" w:hAnsi="Cambria Math"/>
                <w:color w:val="000000"/>
                <w:sz w:val="22"/>
                <w:lang w:val="en-CA" w:eastAsia="ja-JP"/>
              </w:rPr>
            </m:ctrlPr>
          </m:sSubSupPr>
          <m:e>
            <m:r>
              <m:rPr>
                <m:sty m:val="p"/>
              </m:rPr>
              <w:rPr>
                <w:rFonts w:ascii="Cambria Math" w:hAnsi="Cambria Math"/>
                <w:color w:val="000000"/>
                <w:sz w:val="22"/>
                <w:lang w:val="en-CA" w:eastAsia="ja-JP"/>
              </w:rPr>
              <m:t>EIRP</m:t>
            </m:r>
          </m:e>
          <m:sub>
            <m:r>
              <m:rPr>
                <m:sty m:val="p"/>
              </m:rPr>
              <w:rPr>
                <w:rFonts w:ascii="Cambria Math" w:hAnsi="Cambria Math"/>
                <w:color w:val="000000"/>
                <w:sz w:val="22"/>
                <w:lang w:val="en-CA" w:eastAsia="ja-JP"/>
              </w:rPr>
              <m:t>cut2</m:t>
            </m:r>
          </m:sub>
          <m:sup/>
        </m:sSubSup>
        <m:d>
          <m:dPr>
            <m:ctrlPr>
              <w:rPr>
                <w:rFonts w:ascii="Cambria Math" w:hAnsi="Cambria Math"/>
                <w:color w:val="000000"/>
                <w:sz w:val="22"/>
                <w:lang w:val="en-CA" w:eastAsia="ja-JP"/>
              </w:rPr>
            </m:ctrlPr>
          </m:dPr>
          <m:e>
            <m:r>
              <w:rPr>
                <w:rFonts w:ascii="Cambria Math" w:hAnsi="Cambria Math"/>
                <w:color w:val="000000"/>
                <w:lang w:eastAsia="ja-JP"/>
              </w:rPr>
              <m:t>θ</m:t>
            </m:r>
          </m:e>
        </m:d>
      </m:oMath>
      <w:r>
        <w:rPr>
          <w:color w:val="000000"/>
          <w:lang w:eastAsia="ja-JP"/>
        </w:rPr>
        <w:t xml:space="preserve"> at </w:t>
      </w:r>
      <m:oMath>
        <m:r>
          <w:rPr>
            <w:rFonts w:ascii="Cambria Math" w:hAnsi="Cambria Math"/>
            <w:color w:val="000000"/>
            <w:lang w:eastAsia="ja-JP"/>
          </w:rPr>
          <m:t>ϕ=</m:t>
        </m:r>
        <m:r>
          <m:rPr>
            <m:sty m:val="p"/>
          </m:rPr>
          <w:rPr>
            <w:rFonts w:ascii="Cambria Math" w:hAnsi="Cambria Math"/>
            <w:color w:val="000000"/>
            <w:sz w:val="22"/>
            <w:lang w:val="en-CA" w:eastAsia="ja-JP"/>
          </w:rPr>
          <m:t>0</m:t>
        </m:r>
      </m:oMath>
      <w:r>
        <w:rPr>
          <w:color w:val="000000"/>
          <w:lang w:eastAsia="ja-JP"/>
        </w:rPr>
        <w:t xml:space="preserve">. The data is split in two parts corresponding to the forward and backward hemispheres. The </w:t>
      </w:r>
      <w:r>
        <w:rPr>
          <w:i/>
          <w:iCs/>
          <w:color w:val="000000"/>
          <w:lang w:eastAsia="ja-JP"/>
        </w:rPr>
        <w:t>uv</w:t>
      </w:r>
      <w:r>
        <w:rPr>
          <w:color w:val="000000"/>
          <w:lang w:eastAsia="ja-JP"/>
        </w:rPr>
        <w:t xml:space="preserve">-coordinates are the projections of the angular directions onto the antenna plane, here the </w:t>
      </w:r>
      <w:r>
        <w:rPr>
          <w:i/>
          <w:iCs/>
          <w:color w:val="000000"/>
          <w:lang w:eastAsia="ja-JP"/>
        </w:rPr>
        <w:t>yz</w:t>
      </w:r>
      <w:r>
        <w:rPr>
          <w:color w:val="000000"/>
          <w:lang w:eastAsia="ja-JP"/>
        </w:rPr>
        <w:t xml:space="preserve">-plane. Using the spherical coordinates as depicted in figure </w:t>
      </w:r>
      <w:r>
        <w:rPr>
          <w:rFonts w:eastAsia="SimSun" w:hint="eastAsia"/>
          <w:color w:val="000000"/>
          <w:lang w:eastAsia="zh-CN"/>
        </w:rPr>
        <w:t>G</w:t>
      </w:r>
      <w:r>
        <w:rPr>
          <w:color w:val="000000"/>
          <w:lang w:eastAsia="ja-JP"/>
        </w:rPr>
        <w:t xml:space="preserve">.2.2-1 the </w:t>
      </w:r>
      <w:r>
        <w:rPr>
          <w:i/>
          <w:iCs/>
          <w:color w:val="000000"/>
          <w:lang w:eastAsia="ja-JP"/>
        </w:rPr>
        <w:t>u</w:t>
      </w:r>
      <w:r>
        <w:rPr>
          <w:color w:val="000000"/>
          <w:lang w:eastAsia="ja-JP"/>
        </w:rPr>
        <w:t xml:space="preserve"> and </w:t>
      </w:r>
      <w:r>
        <w:rPr>
          <w:i/>
          <w:iCs/>
          <w:color w:val="000000"/>
          <w:lang w:eastAsia="ja-JP"/>
        </w:rPr>
        <w:t>v</w:t>
      </w:r>
      <w:r>
        <w:rPr>
          <w:color w:val="000000"/>
          <w:lang w:eastAsia="ja-JP"/>
        </w:rPr>
        <w:t xml:space="preserve"> coordinates are defined as:</w:t>
      </w:r>
    </w:p>
    <w:p w14:paraId="23F13DC3" w14:textId="77777777" w:rsidR="004D3FFD" w:rsidRDefault="00000000" w:rsidP="0005042A">
      <w:pPr>
        <w:pStyle w:val="EQ"/>
        <w:rPr>
          <w:lang w:eastAsia="ja-JP"/>
        </w:rPr>
      </w:pPr>
      <m:oMathPara>
        <m:oMath>
          <m:d>
            <m:dPr>
              <m:begChr m:val="{"/>
              <m:endChr m:val=""/>
              <m:ctrlPr>
                <w:rPr>
                  <w:rFonts w:ascii="Cambria Math" w:hAnsi="Cambria Math"/>
                  <w:lang w:eastAsia="ja-JP"/>
                </w:rPr>
              </m:ctrlPr>
            </m:dPr>
            <m:e>
              <m:m>
                <m:mPr>
                  <m:mcs>
                    <m:mc>
                      <m:mcPr>
                        <m:count m:val="1"/>
                        <m:mcJc m:val="center"/>
                      </m:mcPr>
                    </m:mc>
                  </m:mcs>
                  <m:ctrlPr>
                    <w:rPr>
                      <w:rFonts w:ascii="Cambria Math" w:hAnsi="Cambria Math"/>
                      <w:lang w:eastAsia="ja-JP"/>
                    </w:rPr>
                  </m:ctrlPr>
                </m:mPr>
                <m:mr>
                  <m:e>
                    <m:r>
                      <w:rPr>
                        <w:rFonts w:ascii="Cambria Math" w:hAnsi="Cambria Math"/>
                        <w:lang w:eastAsia="ja-JP"/>
                      </w:rPr>
                      <m:t>u</m:t>
                    </m:r>
                    <m:r>
                      <m:rPr>
                        <m:sty m:val="p"/>
                      </m:rPr>
                      <w:rPr>
                        <w:rFonts w:ascii="Cambria Math" w:hAnsi="Cambria Math"/>
                        <w:lang w:eastAsia="ja-JP"/>
                      </w:rPr>
                      <m:t>=</m:t>
                    </m:r>
                    <m:func>
                      <m:funcPr>
                        <m:ctrlPr>
                          <w:rPr>
                            <w:rFonts w:ascii="Cambria Math" w:hAnsi="Cambria Math"/>
                            <w:lang w:eastAsia="ja-JP"/>
                          </w:rPr>
                        </m:ctrlPr>
                      </m:funcPr>
                      <m:fName>
                        <m:r>
                          <m:rPr>
                            <m:sty m:val="p"/>
                          </m:rPr>
                          <w:rPr>
                            <w:rFonts w:ascii="Cambria Math" w:hAnsi="Cambria Math"/>
                            <w:lang w:eastAsia="ja-JP"/>
                          </w:rPr>
                          <m:t>sin</m:t>
                        </m:r>
                      </m:fName>
                      <m:e>
                        <m:r>
                          <w:rPr>
                            <w:rFonts w:ascii="Cambria Math" w:hAnsi="Cambria Math"/>
                            <w:lang w:eastAsia="ja-JP"/>
                          </w:rPr>
                          <m:t>θ</m:t>
                        </m:r>
                        <m:func>
                          <m:funcPr>
                            <m:ctrlPr>
                              <w:rPr>
                                <w:rFonts w:ascii="Cambria Math" w:hAnsi="Cambria Math"/>
                                <w:lang w:eastAsia="ja-JP"/>
                              </w:rPr>
                            </m:ctrlPr>
                          </m:funcPr>
                          <m:fName>
                            <m:r>
                              <m:rPr>
                                <m:sty m:val="p"/>
                              </m:rPr>
                              <w:rPr>
                                <w:rFonts w:ascii="Cambria Math" w:hAnsi="Cambria Math"/>
                                <w:lang w:eastAsia="ja-JP"/>
                              </w:rPr>
                              <m:t>sin</m:t>
                            </m:r>
                          </m:fName>
                          <m:e>
                            <m:r>
                              <w:rPr>
                                <w:rFonts w:ascii="Cambria Math" w:hAnsi="Cambria Math"/>
                                <w:lang w:eastAsia="ja-JP"/>
                              </w:rPr>
                              <m:t>ϕ</m:t>
                            </m:r>
                          </m:e>
                        </m:func>
                      </m:e>
                    </m:func>
                  </m:e>
                </m:mr>
                <m:mr>
                  <m:e>
                    <m:r>
                      <w:rPr>
                        <w:rFonts w:ascii="Cambria Math" w:hAnsi="Cambria Math"/>
                        <w:lang w:eastAsia="ja-JP"/>
                      </w:rPr>
                      <m:t>v</m:t>
                    </m:r>
                    <m:r>
                      <m:rPr>
                        <m:sty m:val="p"/>
                      </m:rPr>
                      <w:rPr>
                        <w:rFonts w:ascii="Cambria Math" w:hAnsi="Cambria Math"/>
                        <w:lang w:eastAsia="ja-JP"/>
                      </w:rPr>
                      <m:t>=</m:t>
                    </m:r>
                    <m:func>
                      <m:funcPr>
                        <m:ctrlPr>
                          <w:rPr>
                            <w:rFonts w:ascii="Cambria Math" w:hAnsi="Cambria Math"/>
                            <w:lang w:eastAsia="ja-JP"/>
                          </w:rPr>
                        </m:ctrlPr>
                      </m:funcPr>
                      <m:fName>
                        <m:r>
                          <m:rPr>
                            <m:sty m:val="p"/>
                          </m:rPr>
                          <w:rPr>
                            <w:rFonts w:ascii="Cambria Math" w:hAnsi="Cambria Math"/>
                            <w:lang w:eastAsia="ja-JP"/>
                          </w:rPr>
                          <m:t>cos</m:t>
                        </m:r>
                      </m:fName>
                      <m:e>
                        <m:r>
                          <w:rPr>
                            <w:rFonts w:ascii="Cambria Math" w:hAnsi="Cambria Math"/>
                            <w:lang w:eastAsia="ja-JP"/>
                          </w:rPr>
                          <m:t>θ</m:t>
                        </m:r>
                      </m:e>
                    </m:func>
                  </m:e>
                </m:mr>
              </m:m>
            </m:e>
          </m:d>
        </m:oMath>
      </m:oMathPara>
    </w:p>
    <w:p w14:paraId="78DB1D68" w14:textId="77777777" w:rsidR="004D3FFD" w:rsidRDefault="002C252C">
      <w:pPr>
        <w:rPr>
          <w:color w:val="000000"/>
          <w:lang w:eastAsia="ja-JP"/>
        </w:rPr>
      </w:pPr>
      <w:r>
        <w:rPr>
          <w:color w:val="000000"/>
          <w:lang w:eastAsia="ja-JP"/>
        </w:rPr>
        <w:t>Note that only the data on the cuts are measured.</w:t>
      </w:r>
    </w:p>
    <w:p w14:paraId="09040822" w14:textId="77777777" w:rsidR="004D3FFD" w:rsidRDefault="002C252C">
      <w:pPr>
        <w:rPr>
          <w:color w:val="000000"/>
          <w:lang w:eastAsia="ja-JP"/>
        </w:rPr>
      </w:pPr>
      <w:r>
        <w:rPr>
          <w:color w:val="000000"/>
          <w:lang w:eastAsia="ja-JP"/>
        </w:rPr>
        <w:t>Calculate power density/EIRP values outside the two cardinal cuts as</w:t>
      </w:r>
    </w:p>
    <w:p w14:paraId="7AB8C2CF" w14:textId="77777777" w:rsidR="004D3FFD" w:rsidRDefault="002C252C" w:rsidP="0005042A">
      <w:pPr>
        <w:pStyle w:val="EQ"/>
        <w:rPr>
          <w:rFonts w:ascii="Calibri" w:eastAsia="MS Mincho" w:hAnsi="Calibri"/>
          <w:lang w:eastAsia="ja-JP"/>
        </w:rPr>
      </w:pPr>
      <m:oMathPara>
        <m:oMath>
          <m:r>
            <m:rPr>
              <m:sty m:val="p"/>
            </m:rPr>
            <w:rPr>
              <w:rFonts w:ascii="Cambria Math" w:hAnsi="Cambria Math"/>
              <w:lang w:eastAsia="ja-JP"/>
            </w:rPr>
            <m:t>EIRP</m:t>
          </m:r>
          <m:d>
            <m:dPr>
              <m:ctrlPr>
                <w:rPr>
                  <w:rFonts w:ascii="Cambria Math" w:hAnsi="Cambria Math"/>
                  <w:i/>
                  <w:lang w:eastAsia="ja-JP"/>
                </w:rPr>
              </m:ctrlPr>
            </m:dPr>
            <m:e>
              <m:r>
                <w:rPr>
                  <w:rFonts w:ascii="Cambria Math" w:hAnsi="Cambria Math"/>
                  <w:lang w:eastAsia="ja-JP"/>
                </w:rPr>
                <m:t>u,v</m:t>
              </m:r>
            </m:e>
          </m:d>
          <m:r>
            <w:rPr>
              <w:rFonts w:ascii="Cambria Math" w:hAnsi="Cambria Math"/>
              <w:lang w:eastAsia="ja-JP"/>
            </w:rPr>
            <m:t>=</m:t>
          </m:r>
          <m:f>
            <m:fPr>
              <m:ctrlPr>
                <w:rPr>
                  <w:rFonts w:ascii="Cambria Math" w:eastAsia="Calibri" w:hAnsi="Cambria Math" w:cs="Arial"/>
                  <w:i/>
                  <w:lang w:eastAsia="ja-JP"/>
                </w:rPr>
              </m:ctrlPr>
            </m:fPr>
            <m:num>
              <m:r>
                <m:rPr>
                  <m:sty m:val="p"/>
                </m:rPr>
                <w:rPr>
                  <w:rFonts w:ascii="Cambria Math" w:hAnsi="Cambria Math"/>
                  <w:lang w:eastAsia="ja-JP"/>
                </w:rPr>
                <m:t>EIR</m:t>
              </m:r>
              <m:sSubSup>
                <m:sSubSupPr>
                  <m:ctrlPr>
                    <w:rPr>
                      <w:rFonts w:ascii="Cambria Math" w:hAnsi="Cambria Math"/>
                      <w:lang w:eastAsia="ja-JP"/>
                    </w:rPr>
                  </m:ctrlPr>
                </m:sSubSupPr>
                <m:e>
                  <m:r>
                    <m:rPr>
                      <m:sty m:val="p"/>
                    </m:rPr>
                    <w:rPr>
                      <w:rFonts w:ascii="Cambria Math" w:hAnsi="Cambria Math"/>
                      <w:lang w:eastAsia="ja-JP"/>
                    </w:rPr>
                    <m:t>P</m:t>
                  </m:r>
                </m:e>
                <m:sub>
                  <m:r>
                    <m:rPr>
                      <m:sty m:val="p"/>
                    </m:rPr>
                    <w:rPr>
                      <w:rFonts w:ascii="Cambria Math" w:hAnsi="Cambria Math"/>
                      <w:lang w:eastAsia="ja-JP"/>
                    </w:rPr>
                    <m:t>cut1</m:t>
                  </m:r>
                </m:sub>
                <m:sup/>
              </m:sSubSup>
              <m:d>
                <m:dPr>
                  <m:ctrlPr>
                    <w:rPr>
                      <w:rFonts w:ascii="Cambria Math" w:hAnsi="Cambria Math"/>
                      <w:i/>
                      <w:lang w:eastAsia="ja-JP"/>
                    </w:rPr>
                  </m:ctrlPr>
                </m:dPr>
                <m:e>
                  <m:r>
                    <w:rPr>
                      <w:rFonts w:ascii="Cambria Math" w:hAnsi="Cambria Math"/>
                      <w:lang w:eastAsia="ja-JP"/>
                    </w:rPr>
                    <m:t>u</m:t>
                  </m:r>
                </m:e>
              </m:d>
              <m:r>
                <m:rPr>
                  <m:sty m:val="p"/>
                </m:rPr>
                <w:rPr>
                  <w:rFonts w:ascii="Cambria Math" w:hAnsi="Cambria Math"/>
                  <w:lang w:eastAsia="ja-JP"/>
                </w:rPr>
                <m:t>EIR</m:t>
              </m:r>
              <m:sSubSup>
                <m:sSubSupPr>
                  <m:ctrlPr>
                    <w:rPr>
                      <w:rFonts w:ascii="Cambria Math" w:hAnsi="Cambria Math"/>
                      <w:lang w:eastAsia="ja-JP"/>
                    </w:rPr>
                  </m:ctrlPr>
                </m:sSubSupPr>
                <m:e>
                  <m:r>
                    <m:rPr>
                      <m:sty m:val="p"/>
                    </m:rPr>
                    <w:rPr>
                      <w:rFonts w:ascii="Cambria Math" w:hAnsi="Cambria Math"/>
                      <w:lang w:eastAsia="ja-JP"/>
                    </w:rPr>
                    <m:t>P</m:t>
                  </m:r>
                </m:e>
                <m:sub>
                  <m:r>
                    <m:rPr>
                      <m:sty m:val="p"/>
                    </m:rPr>
                    <w:rPr>
                      <w:rFonts w:ascii="Cambria Math" w:hAnsi="Cambria Math"/>
                      <w:lang w:eastAsia="ja-JP"/>
                    </w:rPr>
                    <m:t>cut2</m:t>
                  </m:r>
                </m:sub>
                <m:sup/>
              </m:sSubSup>
              <m:d>
                <m:dPr>
                  <m:ctrlPr>
                    <w:rPr>
                      <w:rFonts w:ascii="Cambria Math" w:hAnsi="Cambria Math"/>
                      <w:i/>
                      <w:lang w:eastAsia="ja-JP"/>
                    </w:rPr>
                  </m:ctrlPr>
                </m:dPr>
                <m:e>
                  <m:r>
                    <w:rPr>
                      <w:rFonts w:ascii="Cambria Math" w:hAnsi="Cambria Math"/>
                      <w:lang w:eastAsia="ja-JP"/>
                    </w:rPr>
                    <m:t>v</m:t>
                  </m:r>
                </m:e>
              </m:d>
            </m:num>
            <m:den>
              <m:r>
                <m:rPr>
                  <m:sty m:val="p"/>
                </m:rPr>
                <w:rPr>
                  <w:rFonts w:ascii="Cambria Math" w:hAnsi="Cambria Math"/>
                  <w:lang w:eastAsia="ja-JP"/>
                </w:rPr>
                <m:t>EIRP</m:t>
              </m:r>
              <m:d>
                <m:dPr>
                  <m:ctrlPr>
                    <w:rPr>
                      <w:rFonts w:ascii="Cambria Math" w:hAnsi="Cambria Math"/>
                      <w:i/>
                      <w:lang w:eastAsia="ja-JP"/>
                    </w:rPr>
                  </m:ctrlPr>
                </m:dPr>
                <m:e>
                  <m:r>
                    <w:rPr>
                      <w:rFonts w:ascii="Cambria Math" w:hAnsi="Cambria Math"/>
                      <w:lang w:eastAsia="ja-JP"/>
                    </w:rPr>
                    <m:t>0,</m:t>
                  </m:r>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H</m:t>
                      </m:r>
                    </m:sub>
                  </m:sSub>
                </m:e>
              </m:d>
            </m:den>
          </m:f>
        </m:oMath>
      </m:oMathPara>
    </w:p>
    <w:p w14:paraId="1D1683D3" w14:textId="77777777" w:rsidR="004D3FFD" w:rsidRDefault="002C252C">
      <w:pPr>
        <w:rPr>
          <w:color w:val="000000"/>
          <w:lang w:eastAsia="ja-JP"/>
        </w:rPr>
      </w:pPr>
      <w:r>
        <w:rPr>
          <w:color w:val="000000"/>
          <w:lang w:eastAsia="ja-JP"/>
        </w:rPr>
        <w:t>The pattern multiplication is applied separately for the forward (fwd) and backward (bwd) hemisphere. The TRP is then calculated as</w:t>
      </w:r>
    </w:p>
    <w:p w14:paraId="03CBFC9D" w14:textId="77777777" w:rsidR="004D3FFD" w:rsidRDefault="002C252C" w:rsidP="0005042A">
      <w:pPr>
        <w:pStyle w:val="EQ"/>
        <w:rPr>
          <w:lang w:eastAsia="ja-JP"/>
        </w:rPr>
      </w:pPr>
      <m:oMathPara>
        <m:oMath>
          <m:r>
            <m:rPr>
              <m:sty m:val="p"/>
            </m:rPr>
            <w:rPr>
              <w:rFonts w:ascii="Cambria Math" w:hAnsi="Cambria Math"/>
              <w:lang w:eastAsia="ja-JP"/>
            </w:rPr>
            <m:t>TRP=</m:t>
          </m:r>
          <m:f>
            <m:fPr>
              <m:ctrlPr>
                <w:rPr>
                  <w:rFonts w:ascii="Cambria Math" w:eastAsia="Calibri" w:hAnsi="Cambria Math" w:cs="Arial"/>
                  <w:lang w:eastAsia="ja-JP"/>
                </w:rPr>
              </m:ctrlPr>
            </m:fPr>
            <m:num>
              <m:r>
                <m:rPr>
                  <m:sty m:val="p"/>
                </m:rPr>
                <w:rPr>
                  <w:rFonts w:ascii="Cambria Math" w:hAnsi="Cambria Math"/>
                  <w:lang w:eastAsia="ja-JP"/>
                </w:rPr>
                <m:t>1</m:t>
              </m:r>
            </m:num>
            <m:den>
              <m:r>
                <m:rPr>
                  <m:sty m:val="p"/>
                </m:rPr>
                <w:rPr>
                  <w:rFonts w:ascii="Cambria Math" w:hAnsi="Cambria Math"/>
                  <w:lang w:eastAsia="ja-JP"/>
                </w:rPr>
                <m:t>4</m:t>
              </m:r>
              <m:r>
                <w:rPr>
                  <w:rFonts w:ascii="Cambria Math" w:hAnsi="Cambria Math"/>
                  <w:lang w:eastAsia="ja-JP"/>
                </w:rPr>
                <m:t>π</m:t>
              </m:r>
            </m:den>
          </m:f>
          <m:d>
            <m:dPr>
              <m:begChr m:val="["/>
              <m:endChr m:val="]"/>
              <m:ctrlPr>
                <w:rPr>
                  <w:rFonts w:ascii="Cambria Math" w:hAnsi="Cambria Math"/>
                  <w:lang w:eastAsia="ja-JP"/>
                </w:rPr>
              </m:ctrlPr>
            </m:dPr>
            <m:e>
              <m:nary>
                <m:naryPr>
                  <m:chr m:val="∬"/>
                  <m:limLoc m:val="undOvr"/>
                  <m:ctrlPr>
                    <w:rPr>
                      <w:rFonts w:ascii="Cambria Math" w:eastAsia="Calibri" w:hAnsi="Cambria Math" w:cs="Arial"/>
                      <w:lang w:eastAsia="ja-JP"/>
                    </w:rPr>
                  </m:ctrlPr>
                </m:naryPr>
                <m:sub>
                  <m:r>
                    <m:rPr>
                      <m:sty m:val="p"/>
                    </m:rPr>
                    <w:rPr>
                      <w:rFonts w:ascii="Cambria Math" w:hAnsi="Cambria Math"/>
                      <w:lang w:eastAsia="ja-JP"/>
                    </w:rPr>
                    <m:t>fwd</m:t>
                  </m:r>
                </m:sub>
                <m:sup/>
                <m:e>
                  <m:sSubSup>
                    <m:sSubSupPr>
                      <m:ctrlPr>
                        <w:rPr>
                          <w:rFonts w:ascii="Cambria Math" w:hAnsi="Cambria Math"/>
                          <w:lang w:eastAsia="ja-JP"/>
                        </w:rPr>
                      </m:ctrlPr>
                    </m:sSubSupPr>
                    <m:e>
                      <m:r>
                        <m:rPr>
                          <m:sty m:val="p"/>
                        </m:rPr>
                        <w:rPr>
                          <w:rFonts w:ascii="Cambria Math" w:hAnsi="Cambria Math"/>
                          <w:lang w:eastAsia="ja-JP"/>
                        </w:rPr>
                        <m:t>EIRP</m:t>
                      </m:r>
                    </m:e>
                    <m:sub>
                      <m:r>
                        <m:rPr>
                          <m:sty m:val="p"/>
                        </m:rPr>
                        <w:rPr>
                          <w:rFonts w:ascii="Cambria Math" w:hAnsi="Cambria Math"/>
                          <w:lang w:eastAsia="ja-JP"/>
                        </w:rPr>
                        <m:t>fwd</m:t>
                      </m:r>
                    </m:sub>
                    <m:sup/>
                  </m:sSubSup>
                  <m:d>
                    <m:dPr>
                      <m:ctrlPr>
                        <w:rPr>
                          <w:rFonts w:ascii="Cambria Math" w:hAnsi="Cambria Math"/>
                          <w:lang w:eastAsia="ja-JP"/>
                        </w:rPr>
                      </m:ctrlPr>
                    </m:dPr>
                    <m:e>
                      <m:r>
                        <w:rPr>
                          <w:rFonts w:ascii="Cambria Math" w:hAnsi="Cambria Math"/>
                          <w:lang w:eastAsia="ja-JP"/>
                        </w:rPr>
                        <m:t>u</m:t>
                      </m:r>
                      <m:r>
                        <m:rPr>
                          <m:sty m:val="p"/>
                        </m:rPr>
                        <w:rPr>
                          <w:rFonts w:ascii="Cambria Math" w:hAnsi="Cambria Math"/>
                          <w:lang w:eastAsia="ja-JP"/>
                        </w:rPr>
                        <m:t>,</m:t>
                      </m:r>
                      <m:r>
                        <w:rPr>
                          <w:rFonts w:ascii="Cambria Math" w:hAnsi="Cambria Math"/>
                          <w:lang w:eastAsia="ja-JP"/>
                        </w:rPr>
                        <m:t>v</m:t>
                      </m:r>
                    </m:e>
                  </m:d>
                  <m:f>
                    <m:fPr>
                      <m:ctrlPr>
                        <w:rPr>
                          <w:rFonts w:ascii="Cambria Math" w:eastAsia="Calibri" w:hAnsi="Cambria Math" w:cs="Arial"/>
                          <w:lang w:eastAsia="ja-JP"/>
                        </w:rPr>
                      </m:ctrlPr>
                    </m:fPr>
                    <m:num>
                      <m:r>
                        <m:rPr>
                          <m:sty m:val="p"/>
                        </m:rPr>
                        <w:rPr>
                          <w:rFonts w:ascii="Cambria Math" w:hAnsi="Cambria Math"/>
                          <w:lang w:eastAsia="ja-JP"/>
                        </w:rPr>
                        <m:t>d</m:t>
                      </m:r>
                      <m:r>
                        <w:rPr>
                          <w:rFonts w:ascii="Cambria Math" w:hAnsi="Cambria Math"/>
                          <w:lang w:eastAsia="ja-JP"/>
                        </w:rPr>
                        <m:t>u</m:t>
                      </m:r>
                      <m:r>
                        <m:rPr>
                          <m:sty m:val="p"/>
                        </m:rPr>
                        <w:rPr>
                          <w:rFonts w:ascii="Cambria Math" w:hAnsi="Cambria Math"/>
                          <w:lang w:eastAsia="ja-JP"/>
                        </w:rPr>
                        <m:t>d</m:t>
                      </m:r>
                      <m:r>
                        <w:rPr>
                          <w:rFonts w:ascii="Cambria Math" w:hAnsi="Cambria Math"/>
                          <w:lang w:eastAsia="ja-JP"/>
                        </w:rPr>
                        <m:t>v</m:t>
                      </m:r>
                    </m:num>
                    <m:den>
                      <m:rad>
                        <m:radPr>
                          <m:degHide m:val="1"/>
                          <m:ctrlPr>
                            <w:rPr>
                              <w:rFonts w:ascii="Cambria Math" w:eastAsia="Calibri" w:hAnsi="Cambria Math" w:cs="Arial"/>
                              <w:lang w:eastAsia="ja-JP"/>
                            </w:rPr>
                          </m:ctrlPr>
                        </m:radPr>
                        <m:deg/>
                        <m:e>
                          <m:r>
                            <m:rPr>
                              <m:sty m:val="p"/>
                            </m:rPr>
                            <w:rPr>
                              <w:rFonts w:ascii="Cambria Math" w:hAnsi="Cambria Math"/>
                              <w:lang w:eastAsia="ja-JP"/>
                            </w:rPr>
                            <m:t>1-</m:t>
                          </m:r>
                          <m:sSup>
                            <m:sSupPr>
                              <m:ctrlPr>
                                <w:rPr>
                                  <w:rFonts w:ascii="Cambria Math" w:hAnsi="Cambria Math"/>
                                  <w:lang w:eastAsia="ja-JP"/>
                                </w:rPr>
                              </m:ctrlPr>
                            </m:sSupPr>
                            <m:e>
                              <m:r>
                                <w:rPr>
                                  <w:rFonts w:ascii="Cambria Math" w:hAnsi="Cambria Math"/>
                                  <w:lang w:eastAsia="ja-JP"/>
                                </w:rPr>
                                <m:t>u</m:t>
                              </m:r>
                            </m:e>
                            <m:sup>
                              <m:r>
                                <m:rPr>
                                  <m:sty m:val="p"/>
                                </m:rPr>
                                <w:rPr>
                                  <w:rFonts w:ascii="Cambria Math" w:hAnsi="Cambria Math"/>
                                  <w:lang w:eastAsia="ja-JP"/>
                                </w:rPr>
                                <m:t>2</m:t>
                              </m:r>
                            </m:sup>
                          </m:sSup>
                          <m:r>
                            <m:rPr>
                              <m:sty m:val="p"/>
                            </m:rPr>
                            <w:rPr>
                              <w:rFonts w:ascii="Cambria Math" w:hAnsi="Cambria Math"/>
                              <w:lang w:eastAsia="ja-JP"/>
                            </w:rPr>
                            <m:t>-</m:t>
                          </m:r>
                          <m:sSup>
                            <m:sSupPr>
                              <m:ctrlPr>
                                <w:rPr>
                                  <w:rFonts w:ascii="Cambria Math" w:hAnsi="Cambria Math"/>
                                  <w:lang w:eastAsia="ja-JP"/>
                                </w:rPr>
                              </m:ctrlPr>
                            </m:sSupPr>
                            <m:e>
                              <m:r>
                                <w:rPr>
                                  <w:rFonts w:ascii="Cambria Math" w:hAnsi="Cambria Math"/>
                                  <w:lang w:eastAsia="ja-JP"/>
                                </w:rPr>
                                <m:t>v</m:t>
                              </m:r>
                            </m:e>
                            <m:sup>
                              <m:r>
                                <m:rPr>
                                  <m:sty m:val="p"/>
                                </m:rPr>
                                <w:rPr>
                                  <w:rFonts w:ascii="Cambria Math" w:hAnsi="Cambria Math"/>
                                  <w:lang w:eastAsia="ja-JP"/>
                                </w:rPr>
                                <m:t>2</m:t>
                              </m:r>
                            </m:sup>
                          </m:sSup>
                        </m:e>
                      </m:rad>
                    </m:den>
                  </m:f>
                  <m:r>
                    <m:rPr>
                      <m:sty m:val="p"/>
                    </m:rPr>
                    <w:rPr>
                      <w:rFonts w:ascii="Cambria Math" w:hAnsi="Cambria Math"/>
                      <w:lang w:eastAsia="ja-JP"/>
                    </w:rPr>
                    <m:t>+</m:t>
                  </m:r>
                </m:e>
              </m:nary>
              <m:nary>
                <m:naryPr>
                  <m:chr m:val="∬"/>
                  <m:limLoc m:val="undOvr"/>
                  <m:ctrlPr>
                    <w:rPr>
                      <w:rFonts w:ascii="Cambria Math" w:eastAsia="Calibri" w:hAnsi="Cambria Math" w:cs="Arial"/>
                      <w:lang w:eastAsia="ja-JP"/>
                    </w:rPr>
                  </m:ctrlPr>
                </m:naryPr>
                <m:sub>
                  <m:r>
                    <m:rPr>
                      <m:sty m:val="p"/>
                    </m:rPr>
                    <w:rPr>
                      <w:rFonts w:ascii="Cambria Math" w:hAnsi="Cambria Math"/>
                      <w:lang w:eastAsia="ja-JP"/>
                    </w:rPr>
                    <m:t>bwd</m:t>
                  </m:r>
                </m:sub>
                <m:sup/>
                <m:e>
                  <m:sSubSup>
                    <m:sSubSupPr>
                      <m:ctrlPr>
                        <w:rPr>
                          <w:rFonts w:ascii="Cambria Math" w:hAnsi="Cambria Math"/>
                          <w:lang w:eastAsia="ja-JP"/>
                        </w:rPr>
                      </m:ctrlPr>
                    </m:sSubSupPr>
                    <m:e>
                      <m:r>
                        <m:rPr>
                          <m:sty m:val="p"/>
                        </m:rPr>
                        <w:rPr>
                          <w:rFonts w:ascii="Cambria Math" w:hAnsi="Cambria Math"/>
                          <w:lang w:eastAsia="ja-JP"/>
                        </w:rPr>
                        <m:t>EIRP</m:t>
                      </m:r>
                    </m:e>
                    <m:sub>
                      <m:r>
                        <m:rPr>
                          <m:sty m:val="p"/>
                        </m:rPr>
                        <w:rPr>
                          <w:rFonts w:ascii="Cambria Math" w:hAnsi="Cambria Math"/>
                          <w:lang w:eastAsia="ja-JP"/>
                        </w:rPr>
                        <m:t>bwd</m:t>
                      </m:r>
                    </m:sub>
                    <m:sup/>
                  </m:sSubSup>
                  <m:d>
                    <m:dPr>
                      <m:ctrlPr>
                        <w:rPr>
                          <w:rFonts w:ascii="Cambria Math" w:hAnsi="Cambria Math"/>
                          <w:lang w:eastAsia="ja-JP"/>
                        </w:rPr>
                      </m:ctrlPr>
                    </m:dPr>
                    <m:e>
                      <m:r>
                        <w:rPr>
                          <w:rFonts w:ascii="Cambria Math" w:hAnsi="Cambria Math"/>
                          <w:lang w:eastAsia="ja-JP"/>
                        </w:rPr>
                        <m:t>u</m:t>
                      </m:r>
                      <m:r>
                        <m:rPr>
                          <m:sty m:val="p"/>
                        </m:rPr>
                        <w:rPr>
                          <w:rFonts w:ascii="Cambria Math" w:hAnsi="Cambria Math"/>
                          <w:lang w:eastAsia="ja-JP"/>
                        </w:rPr>
                        <m:t>,</m:t>
                      </m:r>
                      <m:r>
                        <w:rPr>
                          <w:rFonts w:ascii="Cambria Math" w:hAnsi="Cambria Math"/>
                          <w:lang w:eastAsia="ja-JP"/>
                        </w:rPr>
                        <m:t>v</m:t>
                      </m:r>
                    </m:e>
                  </m:d>
                  <m:f>
                    <m:fPr>
                      <m:ctrlPr>
                        <w:rPr>
                          <w:rFonts w:ascii="Cambria Math" w:eastAsia="Calibri" w:hAnsi="Cambria Math" w:cs="Arial"/>
                          <w:lang w:eastAsia="ja-JP"/>
                        </w:rPr>
                      </m:ctrlPr>
                    </m:fPr>
                    <m:num>
                      <m:r>
                        <m:rPr>
                          <m:sty m:val="p"/>
                        </m:rPr>
                        <w:rPr>
                          <w:rFonts w:ascii="Cambria Math" w:hAnsi="Cambria Math"/>
                          <w:lang w:eastAsia="ja-JP"/>
                        </w:rPr>
                        <m:t>d</m:t>
                      </m:r>
                      <m:r>
                        <w:rPr>
                          <w:rFonts w:ascii="Cambria Math" w:hAnsi="Cambria Math"/>
                          <w:lang w:eastAsia="ja-JP"/>
                        </w:rPr>
                        <m:t>u</m:t>
                      </m:r>
                      <m:r>
                        <m:rPr>
                          <m:sty m:val="p"/>
                        </m:rPr>
                        <w:rPr>
                          <w:rFonts w:ascii="Cambria Math" w:hAnsi="Cambria Math"/>
                          <w:lang w:eastAsia="ja-JP"/>
                        </w:rPr>
                        <m:t>d</m:t>
                      </m:r>
                      <m:r>
                        <w:rPr>
                          <w:rFonts w:ascii="Cambria Math" w:hAnsi="Cambria Math"/>
                          <w:lang w:eastAsia="ja-JP"/>
                        </w:rPr>
                        <m:t>v</m:t>
                      </m:r>
                    </m:num>
                    <m:den>
                      <m:rad>
                        <m:radPr>
                          <m:degHide m:val="1"/>
                          <m:ctrlPr>
                            <w:rPr>
                              <w:rFonts w:ascii="Cambria Math" w:eastAsia="Calibri" w:hAnsi="Cambria Math" w:cs="Arial"/>
                              <w:lang w:eastAsia="ja-JP"/>
                            </w:rPr>
                          </m:ctrlPr>
                        </m:radPr>
                        <m:deg/>
                        <m:e>
                          <m:r>
                            <m:rPr>
                              <m:sty m:val="p"/>
                            </m:rPr>
                            <w:rPr>
                              <w:rFonts w:ascii="Cambria Math" w:hAnsi="Cambria Math"/>
                              <w:lang w:eastAsia="ja-JP"/>
                            </w:rPr>
                            <m:t>1-</m:t>
                          </m:r>
                          <m:sSup>
                            <m:sSupPr>
                              <m:ctrlPr>
                                <w:rPr>
                                  <w:rFonts w:ascii="Cambria Math" w:hAnsi="Cambria Math"/>
                                  <w:lang w:eastAsia="ja-JP"/>
                                </w:rPr>
                              </m:ctrlPr>
                            </m:sSupPr>
                            <m:e>
                              <m:r>
                                <w:rPr>
                                  <w:rFonts w:ascii="Cambria Math" w:hAnsi="Cambria Math"/>
                                  <w:lang w:eastAsia="ja-JP"/>
                                </w:rPr>
                                <m:t>u</m:t>
                              </m:r>
                            </m:e>
                            <m:sup>
                              <m:r>
                                <m:rPr>
                                  <m:sty m:val="p"/>
                                </m:rPr>
                                <w:rPr>
                                  <w:rFonts w:ascii="Cambria Math" w:hAnsi="Cambria Math"/>
                                  <w:lang w:eastAsia="ja-JP"/>
                                </w:rPr>
                                <m:t>2</m:t>
                              </m:r>
                            </m:sup>
                          </m:sSup>
                          <m:r>
                            <m:rPr>
                              <m:sty m:val="p"/>
                            </m:rPr>
                            <w:rPr>
                              <w:rFonts w:ascii="Cambria Math" w:hAnsi="Cambria Math"/>
                              <w:lang w:eastAsia="ja-JP"/>
                            </w:rPr>
                            <m:t>-</m:t>
                          </m:r>
                          <m:sSup>
                            <m:sSupPr>
                              <m:ctrlPr>
                                <w:rPr>
                                  <w:rFonts w:ascii="Cambria Math" w:hAnsi="Cambria Math"/>
                                  <w:lang w:eastAsia="ja-JP"/>
                                </w:rPr>
                              </m:ctrlPr>
                            </m:sSupPr>
                            <m:e>
                              <m:r>
                                <w:rPr>
                                  <w:rFonts w:ascii="Cambria Math" w:hAnsi="Cambria Math"/>
                                  <w:lang w:eastAsia="ja-JP"/>
                                </w:rPr>
                                <m:t>v</m:t>
                              </m:r>
                            </m:e>
                            <m:sup>
                              <m:r>
                                <m:rPr>
                                  <m:sty m:val="p"/>
                                </m:rPr>
                                <w:rPr>
                                  <w:rFonts w:ascii="Cambria Math" w:hAnsi="Cambria Math"/>
                                  <w:lang w:eastAsia="ja-JP"/>
                                </w:rPr>
                                <m:t>2</m:t>
                              </m:r>
                            </m:sup>
                          </m:sSup>
                        </m:e>
                      </m:rad>
                    </m:den>
                  </m:f>
                </m:e>
              </m:nary>
            </m:e>
          </m:d>
        </m:oMath>
      </m:oMathPara>
    </w:p>
    <w:p w14:paraId="43A6C709" w14:textId="77777777" w:rsidR="004D3FFD" w:rsidRDefault="002C252C">
      <w:pPr>
        <w:keepLines/>
        <w:ind w:left="1135" w:hanging="851"/>
        <w:rPr>
          <w:color w:val="000000"/>
          <w:lang w:eastAsia="ja-JP"/>
        </w:rPr>
      </w:pPr>
      <w:r>
        <w:rPr>
          <w:color w:val="000000"/>
          <w:lang w:eastAsia="ja-JP"/>
        </w:rPr>
        <w:t>NOTE:</w:t>
      </w:r>
      <w:r>
        <w:rPr>
          <w:color w:val="000000"/>
          <w:lang w:eastAsia="ja-JP"/>
        </w:rPr>
        <w:tab/>
        <w:t xml:space="preserve">The numerical singularity at </w:t>
      </w:r>
      <m:oMath>
        <m:sSup>
          <m:sSupPr>
            <m:ctrlPr>
              <w:rPr>
                <w:rFonts w:ascii="Cambria Math" w:hAnsi="Cambria Math"/>
                <w:i/>
                <w:color w:val="000000"/>
                <w:lang w:eastAsia="ja-JP"/>
              </w:rPr>
            </m:ctrlPr>
          </m:sSupPr>
          <m:e>
            <m:r>
              <w:rPr>
                <w:rFonts w:ascii="Cambria Math" w:hAnsi="Cambria Math"/>
                <w:color w:val="000000"/>
                <w:lang w:eastAsia="ja-JP"/>
              </w:rPr>
              <m:t>u</m:t>
            </m:r>
          </m:e>
          <m:sup>
            <m:r>
              <w:rPr>
                <w:rFonts w:ascii="Cambria Math" w:hAnsi="Cambria Math"/>
                <w:color w:val="000000"/>
                <w:lang w:eastAsia="ja-JP"/>
              </w:rPr>
              <m:t>2</m:t>
            </m:r>
          </m:sup>
        </m:sSup>
        <m:r>
          <w:rPr>
            <w:rFonts w:ascii="Cambria Math" w:hAnsi="Cambria Math"/>
            <w:color w:val="000000"/>
            <w:lang w:eastAsia="ja-JP"/>
          </w:rPr>
          <m:t>+</m:t>
        </m:r>
        <m:sSup>
          <m:sSupPr>
            <m:ctrlPr>
              <w:rPr>
                <w:rFonts w:ascii="Cambria Math" w:hAnsi="Cambria Math"/>
                <w:i/>
                <w:color w:val="000000"/>
                <w:lang w:eastAsia="ja-JP"/>
              </w:rPr>
            </m:ctrlPr>
          </m:sSupPr>
          <m:e>
            <m:r>
              <w:rPr>
                <w:rFonts w:ascii="Cambria Math" w:hAnsi="Cambria Math"/>
                <w:color w:val="000000"/>
                <w:lang w:eastAsia="ja-JP"/>
              </w:rPr>
              <m:t>v</m:t>
            </m:r>
          </m:e>
          <m:sup>
            <m:r>
              <w:rPr>
                <w:rFonts w:ascii="Cambria Math" w:hAnsi="Cambria Math"/>
                <w:color w:val="000000"/>
                <w:lang w:eastAsia="ja-JP"/>
              </w:rPr>
              <m:t>2</m:t>
            </m:r>
          </m:sup>
        </m:sSup>
        <m:r>
          <w:rPr>
            <w:rFonts w:ascii="Cambria Math" w:hAnsi="Cambria Math"/>
            <w:color w:val="000000"/>
            <w:lang w:eastAsia="ja-JP"/>
          </w:rPr>
          <m:t>=1</m:t>
        </m:r>
      </m:oMath>
      <w:r>
        <w:rPr>
          <w:color w:val="000000"/>
          <w:lang w:eastAsia="ja-JP"/>
        </w:rPr>
        <w:t xml:space="preserve"> must be treated with care, e.g. by change of variables. </w:t>
      </w:r>
    </w:p>
    <w:p w14:paraId="702E805B" w14:textId="77777777" w:rsidR="004D3FFD" w:rsidRDefault="002C252C" w:rsidP="004E61AE">
      <w:pPr>
        <w:pStyle w:val="Heading2"/>
        <w:rPr>
          <w:lang w:eastAsia="ja-JP"/>
        </w:rPr>
      </w:pPr>
      <w:bookmarkStart w:id="4980" w:name="_Toc37273280"/>
      <w:bookmarkStart w:id="4981" w:name="_Toc99703309"/>
      <w:bookmarkStart w:id="4982" w:name="_Toc21103124"/>
      <w:bookmarkStart w:id="4983" w:name="_Toc66694178"/>
      <w:bookmarkStart w:id="4984" w:name="_Toc98766946"/>
      <w:bookmarkStart w:id="4985" w:name="_Toc53183415"/>
      <w:bookmarkStart w:id="4986" w:name="_Toc45886370"/>
      <w:bookmarkStart w:id="4987" w:name="_Toc82536836"/>
      <w:bookmarkStart w:id="4988" w:name="_Toc76114828"/>
      <w:bookmarkStart w:id="4989" w:name="_Toc106207101"/>
      <w:bookmarkStart w:id="4990" w:name="_Toc36636334"/>
      <w:bookmarkStart w:id="4991" w:name="_Toc74916203"/>
      <w:bookmarkStart w:id="4992" w:name="_Toc58916127"/>
      <w:bookmarkStart w:id="4993" w:name="_Toc89953129"/>
      <w:bookmarkStart w:id="4994" w:name="_Toc76544714"/>
      <w:bookmarkStart w:id="4995" w:name="_Toc29810973"/>
      <w:bookmarkStart w:id="4996" w:name="_Toc58918308"/>
      <w:bookmarkStart w:id="4997" w:name="_Toc121818522"/>
      <w:bookmarkStart w:id="4998" w:name="_Toc121818746"/>
      <w:bookmarkStart w:id="4999" w:name="_Toc124158501"/>
      <w:bookmarkStart w:id="5000" w:name="_Toc130558569"/>
      <w:bookmarkStart w:id="5001" w:name="_Toc137467294"/>
      <w:bookmarkStart w:id="5002" w:name="_Toc138884940"/>
      <w:bookmarkStart w:id="5003" w:name="_Toc138885164"/>
      <w:bookmarkStart w:id="5004" w:name="_Toc145511375"/>
      <w:bookmarkStart w:id="5005" w:name="_Toc155475852"/>
      <w:r>
        <w:rPr>
          <w:rFonts w:eastAsia="SimSun" w:hint="eastAsia"/>
          <w:lang w:eastAsia="zh-CN"/>
        </w:rPr>
        <w:t>G</w:t>
      </w:r>
      <w:r>
        <w:rPr>
          <w:lang w:eastAsia="ja-JP"/>
        </w:rPr>
        <w:t>.5.2</w:t>
      </w:r>
      <w:r>
        <w:rPr>
          <w:lang w:eastAsia="ja-JP"/>
        </w:rPr>
        <w:tab/>
        <w:t>Operating band unwanted emissions</w:t>
      </w:r>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p>
    <w:p w14:paraId="42FF05F7" w14:textId="77777777" w:rsidR="004D3FFD" w:rsidRDefault="002C252C">
      <w:pPr>
        <w:rPr>
          <w:color w:val="000000"/>
          <w:lang w:eastAsia="ja-JP"/>
        </w:rPr>
      </w:pPr>
      <w:r>
        <w:rPr>
          <w:color w:val="000000"/>
          <w:lang w:eastAsia="ja-JP"/>
        </w:rPr>
        <w:t>The procedure is as follows:</w:t>
      </w:r>
    </w:p>
    <w:p w14:paraId="4C94A594" w14:textId="77777777" w:rsidR="004D3FFD" w:rsidRDefault="002C252C" w:rsidP="00182CE5">
      <w:pPr>
        <w:pStyle w:val="B1"/>
        <w:rPr>
          <w:lang w:eastAsia="ja-JP"/>
        </w:rPr>
      </w:pPr>
      <w:r>
        <w:rPr>
          <w:lang w:eastAsia="ja-JP"/>
        </w:rPr>
        <w:t>1)</w:t>
      </w:r>
      <w:r>
        <w:rPr>
          <w:lang w:eastAsia="ja-JP"/>
        </w:rPr>
        <w:tab/>
        <w:t xml:space="preserve">Follow steps described in annex </w:t>
      </w:r>
      <w:r>
        <w:rPr>
          <w:rFonts w:eastAsia="SimSun" w:hint="eastAsia"/>
          <w:lang w:eastAsia="zh-CN"/>
        </w:rPr>
        <w:t>G</w:t>
      </w:r>
      <w:r>
        <w:rPr>
          <w:lang w:eastAsia="ja-JP"/>
        </w:rPr>
        <w:t>.5.1 for the first two mandatory cuts and calculate the TRP</w:t>
      </w:r>
      <w:r>
        <w:rPr>
          <w:vertAlign w:val="subscript"/>
          <w:lang w:eastAsia="ja-JP"/>
        </w:rPr>
        <w:t>Estimate</w:t>
      </w:r>
      <w:r>
        <w:rPr>
          <w:lang w:eastAsia="ja-JP"/>
        </w:rPr>
        <w:t>.</w:t>
      </w:r>
    </w:p>
    <w:p w14:paraId="7DA0F83A" w14:textId="77777777" w:rsidR="004D3FFD" w:rsidRDefault="002C252C" w:rsidP="00182CE5">
      <w:pPr>
        <w:pStyle w:val="B1"/>
        <w:rPr>
          <w:lang w:eastAsia="ja-JP"/>
        </w:rPr>
      </w:pPr>
      <w:r>
        <w:rPr>
          <w:lang w:eastAsia="ja-JP"/>
        </w:rPr>
        <w:t>2)</w:t>
      </w:r>
      <w:r>
        <w:rPr>
          <w:lang w:eastAsia="ja-JP"/>
        </w:rPr>
        <w:tab/>
        <w:t>Compare the TRP</w:t>
      </w:r>
      <w:r>
        <w:rPr>
          <w:vertAlign w:val="subscript"/>
          <w:lang w:eastAsia="ja-JP"/>
        </w:rPr>
        <w:t>Estimate</w:t>
      </w:r>
      <w:r>
        <w:rPr>
          <w:lang w:eastAsia="ja-JP"/>
        </w:rPr>
        <w:t xml:space="preserve"> to the limit.</w:t>
      </w:r>
    </w:p>
    <w:p w14:paraId="235FC4A1" w14:textId="77777777" w:rsidR="004D3FFD" w:rsidRDefault="002C252C" w:rsidP="00182CE5">
      <w:pPr>
        <w:pStyle w:val="B1"/>
        <w:rPr>
          <w:lang w:eastAsia="ja-JP"/>
        </w:rPr>
      </w:pPr>
      <w:r>
        <w:rPr>
          <w:lang w:eastAsia="ja-JP"/>
        </w:rPr>
        <w:t>3)</w:t>
      </w:r>
      <w:r>
        <w:rPr>
          <w:lang w:eastAsia="ja-JP"/>
        </w:rPr>
        <w:tab/>
        <w:t>If the TRP</w:t>
      </w:r>
      <w:r>
        <w:rPr>
          <w:vertAlign w:val="subscript"/>
          <w:lang w:eastAsia="ja-JP"/>
        </w:rPr>
        <w:t>Estimate</w:t>
      </w:r>
      <w:r>
        <w:rPr>
          <w:lang w:eastAsia="ja-JP"/>
        </w:rPr>
        <w:t xml:space="preserve"> is above the limit, perform the measurement on an additional third cut and repeat steps 1 to 2.</w:t>
      </w:r>
    </w:p>
    <w:p w14:paraId="2C071C32" w14:textId="77777777" w:rsidR="004D3FFD" w:rsidRDefault="002C252C" w:rsidP="004E61AE">
      <w:pPr>
        <w:pStyle w:val="Heading2"/>
        <w:rPr>
          <w:lang w:eastAsia="ja-JP"/>
        </w:rPr>
      </w:pPr>
      <w:bookmarkStart w:id="5006" w:name="_Toc66694179"/>
      <w:bookmarkStart w:id="5007" w:name="_Toc99703310"/>
      <w:bookmarkStart w:id="5008" w:name="_Toc76544715"/>
      <w:bookmarkStart w:id="5009" w:name="_Toc21103125"/>
      <w:bookmarkStart w:id="5010" w:name="_Toc82536837"/>
      <w:bookmarkStart w:id="5011" w:name="_Toc53183416"/>
      <w:bookmarkStart w:id="5012" w:name="_Toc29810974"/>
      <w:bookmarkStart w:id="5013" w:name="_Toc89953130"/>
      <w:bookmarkStart w:id="5014" w:name="_Toc98766947"/>
      <w:bookmarkStart w:id="5015" w:name="_Toc76114829"/>
      <w:bookmarkStart w:id="5016" w:name="_Toc58918309"/>
      <w:bookmarkStart w:id="5017" w:name="_Toc106207102"/>
      <w:bookmarkStart w:id="5018" w:name="_Toc58916128"/>
      <w:bookmarkStart w:id="5019" w:name="_Toc37273281"/>
      <w:bookmarkStart w:id="5020" w:name="_Toc36636335"/>
      <w:bookmarkStart w:id="5021" w:name="_Toc74916204"/>
      <w:bookmarkStart w:id="5022" w:name="_Toc45886371"/>
      <w:bookmarkStart w:id="5023" w:name="_Toc121818523"/>
      <w:bookmarkStart w:id="5024" w:name="_Toc121818747"/>
      <w:bookmarkStart w:id="5025" w:name="_Toc124158502"/>
      <w:bookmarkStart w:id="5026" w:name="_Toc130558570"/>
      <w:bookmarkStart w:id="5027" w:name="_Toc137467295"/>
      <w:bookmarkStart w:id="5028" w:name="_Toc138884941"/>
      <w:bookmarkStart w:id="5029" w:name="_Toc138885165"/>
      <w:bookmarkStart w:id="5030" w:name="_Toc145511376"/>
      <w:bookmarkStart w:id="5031" w:name="_Toc155475853"/>
      <w:r>
        <w:rPr>
          <w:rFonts w:eastAsia="SimSun" w:hint="eastAsia"/>
          <w:lang w:eastAsia="zh-CN"/>
        </w:rPr>
        <w:t>G</w:t>
      </w:r>
      <w:r>
        <w:rPr>
          <w:lang w:eastAsia="ja-JP"/>
        </w:rPr>
        <w:t>.5.3</w:t>
      </w:r>
      <w:r>
        <w:rPr>
          <w:lang w:eastAsia="ja-JP"/>
        </w:rPr>
        <w:tab/>
        <w:t>Spurious unwanted emissions</w:t>
      </w:r>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p>
    <w:p w14:paraId="27D17D7C" w14:textId="77777777" w:rsidR="004D3FFD" w:rsidRDefault="002C252C">
      <w:pPr>
        <w:rPr>
          <w:color w:val="000000"/>
          <w:lang w:eastAsia="ja-JP"/>
        </w:rPr>
      </w:pPr>
      <w:r>
        <w:rPr>
          <w:color w:val="000000"/>
          <w:lang w:eastAsia="ja-JP"/>
        </w:rPr>
        <w:t>The procedure is as follows:</w:t>
      </w:r>
    </w:p>
    <w:p w14:paraId="2AC7D74A" w14:textId="77777777" w:rsidR="004D3FFD" w:rsidRDefault="002C252C" w:rsidP="00182CE5">
      <w:pPr>
        <w:pStyle w:val="B1"/>
        <w:rPr>
          <w:lang w:eastAsia="ja-JP"/>
        </w:rPr>
      </w:pPr>
      <w:r>
        <w:rPr>
          <w:lang w:eastAsia="ja-JP"/>
        </w:rPr>
        <w:t>1)</w:t>
      </w:r>
      <w:r>
        <w:rPr>
          <w:lang w:eastAsia="ja-JP"/>
        </w:rPr>
        <w:tab/>
        <w:t xml:space="preserve">Follow steps described in annex </w:t>
      </w:r>
      <w:r>
        <w:rPr>
          <w:rFonts w:eastAsia="SimSun" w:hint="eastAsia"/>
          <w:lang w:eastAsia="zh-CN"/>
        </w:rPr>
        <w:t>G</w:t>
      </w:r>
      <w:r>
        <w:rPr>
          <w:lang w:eastAsia="ja-JP"/>
        </w:rPr>
        <w:t>.5.1 for two cuts and calculate the preliminary TRP</w:t>
      </w:r>
      <w:r>
        <w:rPr>
          <w:vertAlign w:val="subscript"/>
          <w:lang w:eastAsia="ja-JP"/>
        </w:rPr>
        <w:t>Estimate</w:t>
      </w:r>
      <w:r>
        <w:rPr>
          <w:lang w:eastAsia="ja-JP"/>
        </w:rPr>
        <w:t>.</w:t>
      </w:r>
    </w:p>
    <w:p w14:paraId="4F9AF22C" w14:textId="77777777" w:rsidR="004D3FFD" w:rsidRDefault="002C252C" w:rsidP="00182CE5">
      <w:pPr>
        <w:pStyle w:val="B1"/>
        <w:rPr>
          <w:lang w:eastAsia="ja-JP"/>
        </w:rPr>
      </w:pPr>
      <w:r>
        <w:rPr>
          <w:lang w:eastAsia="ja-JP"/>
        </w:rPr>
        <w:t>2)</w:t>
      </w:r>
      <w:r>
        <w:rPr>
          <w:lang w:eastAsia="ja-JP"/>
        </w:rPr>
        <w:tab/>
        <w:t xml:space="preserve">Add the appropriate correction factor ΔTRP according to table </w:t>
      </w:r>
      <w:r>
        <w:rPr>
          <w:rFonts w:eastAsia="SimSun" w:hint="eastAsia"/>
          <w:lang w:eastAsia="zh-CN"/>
        </w:rPr>
        <w:t>G</w:t>
      </w:r>
      <w:r>
        <w:rPr>
          <w:lang w:eastAsia="ja-JP"/>
        </w:rPr>
        <w:t>.5.3-1 to ensure overestimation with 95% confidence.</w:t>
      </w:r>
    </w:p>
    <w:p w14:paraId="064955FC" w14:textId="77777777" w:rsidR="004D3FFD" w:rsidRDefault="002C252C" w:rsidP="00182CE5">
      <w:pPr>
        <w:pStyle w:val="B1"/>
        <w:rPr>
          <w:lang w:eastAsia="ja-JP"/>
        </w:rPr>
      </w:pPr>
      <w:r>
        <w:rPr>
          <w:lang w:eastAsia="ja-JP"/>
        </w:rPr>
        <w:t>3)</w:t>
      </w:r>
      <w:r>
        <w:rPr>
          <w:lang w:eastAsia="ja-JP"/>
        </w:rPr>
        <w:tab/>
        <w:t>Compare the corrected TRP</w:t>
      </w:r>
      <w:r>
        <w:rPr>
          <w:vertAlign w:val="subscript"/>
          <w:lang w:eastAsia="ja-JP"/>
        </w:rPr>
        <w:t>Estimate</w:t>
      </w:r>
      <w:r>
        <w:rPr>
          <w:lang w:eastAsia="ja-JP"/>
        </w:rPr>
        <w:t xml:space="preserve"> (including ΔTRP) to the limit.</w:t>
      </w:r>
    </w:p>
    <w:p w14:paraId="46744969" w14:textId="77777777" w:rsidR="004D3FFD" w:rsidRDefault="002C252C" w:rsidP="00182CE5">
      <w:pPr>
        <w:pStyle w:val="B1"/>
        <w:rPr>
          <w:lang w:eastAsia="ja-JP"/>
        </w:rPr>
      </w:pPr>
      <w:r>
        <w:rPr>
          <w:lang w:eastAsia="ja-JP"/>
        </w:rPr>
        <w:t>4)</w:t>
      </w:r>
      <w:r>
        <w:rPr>
          <w:lang w:eastAsia="ja-JP"/>
        </w:rPr>
        <w:tab/>
        <w:t>If the corrected TRP</w:t>
      </w:r>
      <w:r>
        <w:rPr>
          <w:vertAlign w:val="subscript"/>
          <w:lang w:eastAsia="ja-JP"/>
        </w:rPr>
        <w:t>Estimate</w:t>
      </w:r>
      <w:r>
        <w:rPr>
          <w:lang w:eastAsia="ja-JP"/>
        </w:rPr>
        <w:t xml:space="preserve"> is above the limit, perform the measurement on an additional third cut and repeat steps 1 to 3.</w:t>
      </w:r>
    </w:p>
    <w:p w14:paraId="76312911" w14:textId="77777777" w:rsidR="004D3FFD" w:rsidRDefault="002C252C" w:rsidP="00182CE5">
      <w:pPr>
        <w:pStyle w:val="TH"/>
        <w:rPr>
          <w:lang w:eastAsia="ja-JP"/>
        </w:rPr>
      </w:pPr>
      <w:r>
        <w:rPr>
          <w:lang w:eastAsia="ja-JP"/>
        </w:rPr>
        <w:t xml:space="preserve">Table </w:t>
      </w:r>
      <w:r>
        <w:rPr>
          <w:rFonts w:eastAsia="SimSun" w:hint="eastAsia"/>
          <w:lang w:eastAsia="zh-CN"/>
        </w:rPr>
        <w:t>G</w:t>
      </w:r>
      <w:r>
        <w:rPr>
          <w:lang w:eastAsia="ja-JP"/>
        </w:rPr>
        <w:t>.5.3-1: The correction factor for two or three cuts dense sampling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7"/>
        <w:gridCol w:w="1127"/>
        <w:gridCol w:w="1252"/>
      </w:tblGrid>
      <w:tr w:rsidR="004D3FFD" w14:paraId="1871B7BD" w14:textId="77777777">
        <w:trPr>
          <w:cantSplit/>
          <w:jc w:val="center"/>
        </w:trPr>
        <w:tc>
          <w:tcPr>
            <w:tcW w:w="2467" w:type="dxa"/>
            <w:tcBorders>
              <w:top w:val="single" w:sz="4" w:space="0" w:color="auto"/>
              <w:left w:val="single" w:sz="4" w:space="0" w:color="auto"/>
              <w:bottom w:val="single" w:sz="4" w:space="0" w:color="auto"/>
              <w:right w:val="single" w:sz="4" w:space="0" w:color="auto"/>
            </w:tcBorders>
          </w:tcPr>
          <w:p w14:paraId="57016EE8" w14:textId="77777777" w:rsidR="004D3FFD" w:rsidRDefault="004D3FFD" w:rsidP="00182CE5">
            <w:pPr>
              <w:pStyle w:val="TAH"/>
              <w:rPr>
                <w:lang w:eastAsia="ja-JP"/>
              </w:rPr>
            </w:pPr>
          </w:p>
        </w:tc>
        <w:tc>
          <w:tcPr>
            <w:tcW w:w="1127" w:type="dxa"/>
            <w:tcBorders>
              <w:top w:val="single" w:sz="4" w:space="0" w:color="auto"/>
              <w:left w:val="single" w:sz="4" w:space="0" w:color="auto"/>
              <w:bottom w:val="single" w:sz="4" w:space="0" w:color="auto"/>
              <w:right w:val="single" w:sz="4" w:space="0" w:color="auto"/>
            </w:tcBorders>
          </w:tcPr>
          <w:p w14:paraId="6D088C53" w14:textId="77777777" w:rsidR="004D3FFD" w:rsidRDefault="002C252C" w:rsidP="00182CE5">
            <w:pPr>
              <w:pStyle w:val="TAH"/>
              <w:rPr>
                <w:lang w:eastAsia="ja-JP"/>
              </w:rPr>
            </w:pPr>
            <w:r>
              <w:rPr>
                <w:lang w:eastAsia="ja-JP"/>
              </w:rPr>
              <w:t xml:space="preserve">Three cuts </w:t>
            </w:r>
          </w:p>
        </w:tc>
        <w:tc>
          <w:tcPr>
            <w:tcW w:w="1252" w:type="dxa"/>
            <w:tcBorders>
              <w:top w:val="single" w:sz="4" w:space="0" w:color="auto"/>
              <w:left w:val="single" w:sz="4" w:space="0" w:color="auto"/>
              <w:bottom w:val="single" w:sz="4" w:space="0" w:color="auto"/>
              <w:right w:val="single" w:sz="4" w:space="0" w:color="auto"/>
            </w:tcBorders>
          </w:tcPr>
          <w:p w14:paraId="7BFC4861" w14:textId="77777777" w:rsidR="004D3FFD" w:rsidRDefault="002C252C" w:rsidP="00182CE5">
            <w:pPr>
              <w:pStyle w:val="TAH"/>
              <w:rPr>
                <w:lang w:eastAsia="ja-JP"/>
              </w:rPr>
            </w:pPr>
            <w:r>
              <w:rPr>
                <w:lang w:eastAsia="ja-JP"/>
              </w:rPr>
              <w:t>Two cuts</w:t>
            </w:r>
          </w:p>
        </w:tc>
      </w:tr>
      <w:tr w:rsidR="004D3FFD" w14:paraId="023D9E27" w14:textId="77777777">
        <w:trPr>
          <w:cantSplit/>
          <w:jc w:val="center"/>
        </w:trPr>
        <w:tc>
          <w:tcPr>
            <w:tcW w:w="2467" w:type="dxa"/>
            <w:tcBorders>
              <w:top w:val="single" w:sz="4" w:space="0" w:color="auto"/>
              <w:left w:val="single" w:sz="4" w:space="0" w:color="auto"/>
              <w:bottom w:val="single" w:sz="4" w:space="0" w:color="auto"/>
              <w:right w:val="single" w:sz="4" w:space="0" w:color="auto"/>
            </w:tcBorders>
          </w:tcPr>
          <w:p w14:paraId="5DA282EF" w14:textId="77777777" w:rsidR="004D3FFD" w:rsidRDefault="002C252C">
            <w:pPr>
              <w:keepNext/>
              <w:keepLines/>
              <w:spacing w:after="0"/>
              <w:jc w:val="center"/>
              <w:rPr>
                <w:rFonts w:ascii="Arial" w:hAnsi="Arial"/>
                <w:color w:val="000000"/>
                <w:sz w:val="18"/>
                <w:lang w:eastAsia="ja-JP"/>
              </w:rPr>
            </w:pPr>
            <w:r>
              <w:rPr>
                <w:rFonts w:ascii="Arial" w:hAnsi="Arial"/>
                <w:color w:val="000000"/>
                <w:sz w:val="18"/>
                <w:lang w:eastAsia="ja-JP"/>
              </w:rPr>
              <w:t>Correction factor ΔTRP (dB)</w:t>
            </w:r>
          </w:p>
        </w:tc>
        <w:tc>
          <w:tcPr>
            <w:tcW w:w="1127" w:type="dxa"/>
            <w:tcBorders>
              <w:top w:val="single" w:sz="4" w:space="0" w:color="auto"/>
              <w:left w:val="single" w:sz="4" w:space="0" w:color="auto"/>
              <w:bottom w:val="single" w:sz="4" w:space="0" w:color="auto"/>
              <w:right w:val="single" w:sz="4" w:space="0" w:color="auto"/>
            </w:tcBorders>
          </w:tcPr>
          <w:p w14:paraId="3E85EA49" w14:textId="77777777" w:rsidR="004D3FFD" w:rsidRDefault="002C252C">
            <w:pPr>
              <w:keepNext/>
              <w:keepLines/>
              <w:spacing w:after="0"/>
              <w:jc w:val="center"/>
              <w:rPr>
                <w:rFonts w:ascii="Arial" w:hAnsi="Arial"/>
                <w:color w:val="000000"/>
                <w:sz w:val="18"/>
                <w:lang w:eastAsia="ja-JP"/>
              </w:rPr>
            </w:pPr>
            <w:r>
              <w:rPr>
                <w:rFonts w:ascii="Arial" w:hAnsi="Arial"/>
                <w:color w:val="000000"/>
                <w:sz w:val="18"/>
                <w:lang w:eastAsia="ja-JP"/>
              </w:rPr>
              <w:t>2.0</w:t>
            </w:r>
          </w:p>
        </w:tc>
        <w:tc>
          <w:tcPr>
            <w:tcW w:w="1252" w:type="dxa"/>
            <w:tcBorders>
              <w:top w:val="single" w:sz="4" w:space="0" w:color="auto"/>
              <w:left w:val="single" w:sz="4" w:space="0" w:color="auto"/>
              <w:bottom w:val="single" w:sz="4" w:space="0" w:color="auto"/>
              <w:right w:val="single" w:sz="4" w:space="0" w:color="auto"/>
            </w:tcBorders>
          </w:tcPr>
          <w:p w14:paraId="3279B5BB" w14:textId="77777777" w:rsidR="004D3FFD" w:rsidRDefault="002C252C">
            <w:pPr>
              <w:keepNext/>
              <w:keepLines/>
              <w:spacing w:after="0"/>
              <w:jc w:val="center"/>
              <w:rPr>
                <w:rFonts w:ascii="Arial" w:hAnsi="Arial"/>
                <w:color w:val="000000"/>
                <w:sz w:val="18"/>
                <w:lang w:eastAsia="ja-JP"/>
              </w:rPr>
            </w:pPr>
            <w:r>
              <w:rPr>
                <w:rFonts w:ascii="Arial" w:hAnsi="Arial"/>
                <w:color w:val="000000"/>
                <w:sz w:val="18"/>
                <w:lang w:eastAsia="ja-JP"/>
              </w:rPr>
              <w:t>2.5</w:t>
            </w:r>
          </w:p>
        </w:tc>
      </w:tr>
    </w:tbl>
    <w:p w14:paraId="10E90222" w14:textId="77777777" w:rsidR="004D3FFD" w:rsidRDefault="004D3FFD">
      <w:pPr>
        <w:keepLines/>
        <w:ind w:left="1135" w:hanging="851"/>
        <w:rPr>
          <w:color w:val="000000"/>
          <w:lang w:eastAsia="ja-JP"/>
        </w:rPr>
      </w:pPr>
    </w:p>
    <w:p w14:paraId="56037C2A" w14:textId="77777777" w:rsidR="004D3FFD" w:rsidRDefault="002C252C" w:rsidP="004E61AE">
      <w:pPr>
        <w:pStyle w:val="Heading1"/>
        <w:rPr>
          <w:lang w:eastAsia="ja-JP"/>
        </w:rPr>
      </w:pPr>
      <w:bookmarkStart w:id="5032" w:name="_Toc53183417"/>
      <w:bookmarkStart w:id="5033" w:name="_Toc36636336"/>
      <w:bookmarkStart w:id="5034" w:name="_Toc106207103"/>
      <w:bookmarkStart w:id="5035" w:name="_Toc37273282"/>
      <w:bookmarkStart w:id="5036" w:name="_Toc99703311"/>
      <w:bookmarkStart w:id="5037" w:name="_Toc76114830"/>
      <w:bookmarkStart w:id="5038" w:name="_Toc21103126"/>
      <w:bookmarkStart w:id="5039" w:name="_Toc45886372"/>
      <w:bookmarkStart w:id="5040" w:name="_Toc82536838"/>
      <w:bookmarkStart w:id="5041" w:name="_Toc74916205"/>
      <w:bookmarkStart w:id="5042" w:name="_Toc89953131"/>
      <w:bookmarkStart w:id="5043" w:name="_Toc29810975"/>
      <w:bookmarkStart w:id="5044" w:name="_Toc66694180"/>
      <w:bookmarkStart w:id="5045" w:name="_Toc58916129"/>
      <w:bookmarkStart w:id="5046" w:name="_Toc58918310"/>
      <w:bookmarkStart w:id="5047" w:name="_Toc98766948"/>
      <w:bookmarkStart w:id="5048" w:name="_Toc76544716"/>
      <w:bookmarkStart w:id="5049" w:name="_Toc121818524"/>
      <w:bookmarkStart w:id="5050" w:name="_Toc121818748"/>
      <w:bookmarkStart w:id="5051" w:name="_Toc124158503"/>
      <w:bookmarkStart w:id="5052" w:name="_Toc130558571"/>
      <w:bookmarkStart w:id="5053" w:name="_Toc137467296"/>
      <w:bookmarkStart w:id="5054" w:name="_Toc138884942"/>
      <w:bookmarkStart w:id="5055" w:name="_Toc138885166"/>
      <w:bookmarkStart w:id="5056" w:name="_Toc145511377"/>
      <w:bookmarkStart w:id="5057" w:name="_Toc155475854"/>
      <w:r>
        <w:rPr>
          <w:rFonts w:eastAsia="SimSun" w:hint="eastAsia"/>
          <w:lang w:eastAsia="zh-CN"/>
        </w:rPr>
        <w:t>G</w:t>
      </w:r>
      <w:r>
        <w:rPr>
          <w:lang w:eastAsia="ja-JP"/>
        </w:rPr>
        <w:t>.6</w:t>
      </w:r>
      <w:r>
        <w:rPr>
          <w:lang w:eastAsia="ja-JP"/>
        </w:rPr>
        <w:tab/>
        <w:t>Wave vector space grid</w:t>
      </w:r>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p>
    <w:p w14:paraId="5EBF2F5F" w14:textId="77777777" w:rsidR="004D3FFD" w:rsidRDefault="002C252C">
      <w:pPr>
        <w:rPr>
          <w:color w:val="000000"/>
        </w:rPr>
      </w:pPr>
      <w:r>
        <w:rPr>
          <w:rFonts w:hint="eastAsia"/>
          <w:color w:val="000000"/>
          <w:lang w:eastAsia="zh-CN"/>
        </w:rPr>
        <w:t xml:space="preserve">If EUT is mounted along the yz plane as shown in </w:t>
      </w:r>
      <w:r>
        <w:rPr>
          <w:color w:val="000000"/>
          <w:lang w:eastAsia="zh-CN"/>
        </w:rPr>
        <w:t>f</w:t>
      </w:r>
      <w:r>
        <w:rPr>
          <w:rFonts w:hint="eastAsia"/>
          <w:color w:val="000000"/>
          <w:lang w:eastAsia="zh-CN"/>
        </w:rPr>
        <w:t>igure G.2.2-1, the reference step in wave vector space can be determined by</w:t>
      </w:r>
    </w:p>
    <w:p w14:paraId="678940BA" w14:textId="77777777" w:rsidR="004D3FFD" w:rsidRDefault="002C252C" w:rsidP="00774B1C">
      <w:pPr>
        <w:pStyle w:val="EQ"/>
        <w:rPr>
          <w:lang w:eastAsia="zh-CN"/>
        </w:rPr>
      </w:pPr>
      <w:r>
        <w:rPr>
          <w:lang w:eastAsia="zh-CN"/>
        </w:rPr>
        <w:tab/>
      </w:r>
      <m:oMath>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u</m:t>
            </m:r>
          </m:e>
          <m:sub>
            <m:r>
              <m:rPr>
                <m:sty m:val="p"/>
              </m:rPr>
              <w:rPr>
                <w:rFonts w:ascii="Cambria Math" w:hAnsi="Cambria Math"/>
                <w:lang w:eastAsia="zh-CN"/>
              </w:rPr>
              <m:t>ref</m:t>
            </m:r>
          </m:sub>
        </m:sSub>
        <m:r>
          <m:rPr>
            <m:sty m:val="p"/>
          </m:rPr>
          <w:rPr>
            <w:rFonts w:ascii="Cambria Math" w:hAnsi="Cambria Math"/>
            <w:lang w:eastAsia="zh-CN"/>
          </w:rPr>
          <m:t>=</m:t>
        </m:r>
        <m:f>
          <m:fPr>
            <m:ctrlPr>
              <w:rPr>
                <w:rFonts w:ascii="Cambria Math" w:hAnsi="Cambria Math"/>
                <w:lang w:eastAsia="zh-CN"/>
              </w:rPr>
            </m:ctrlPr>
          </m:fPr>
          <m:num>
            <m:r>
              <w:rPr>
                <w:rFonts w:ascii="Cambria Math" w:hAnsi="Cambria Math"/>
                <w:lang w:eastAsia="zh-CN"/>
              </w:rPr>
              <m:t>λ</m:t>
            </m:r>
          </m:num>
          <m:den>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y</m:t>
                </m:r>
              </m:sub>
            </m:sSub>
          </m:den>
        </m:f>
      </m:oMath>
    </w:p>
    <w:p w14:paraId="17850B05" w14:textId="77777777" w:rsidR="004D3FFD" w:rsidRDefault="002C252C" w:rsidP="00774B1C">
      <w:pPr>
        <w:pStyle w:val="EQ"/>
        <w:rPr>
          <w:lang w:eastAsia="zh-CN"/>
        </w:rPr>
      </w:pPr>
      <m:oMathPara>
        <m:oMath>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v</m:t>
              </m:r>
            </m:e>
            <m:sub>
              <m:r>
                <m:rPr>
                  <m:sty m:val="p"/>
                </m:rPr>
                <w:rPr>
                  <w:rFonts w:ascii="Cambria Math" w:hAnsi="Cambria Math"/>
                  <w:lang w:eastAsia="zh-CN"/>
                </w:rPr>
                <m:t>ref</m:t>
              </m:r>
            </m:sub>
          </m:sSub>
          <m:r>
            <m:rPr>
              <m:sty m:val="p"/>
            </m:rPr>
            <w:rPr>
              <w:rFonts w:ascii="Cambria Math" w:hAnsi="Cambria Math"/>
              <w:lang w:eastAsia="zh-CN"/>
            </w:rPr>
            <m:t>=</m:t>
          </m:r>
          <m:f>
            <m:fPr>
              <m:ctrlPr>
                <w:rPr>
                  <w:rFonts w:ascii="Cambria Math" w:hAnsi="Cambria Math"/>
                  <w:lang w:eastAsia="zh-CN"/>
                </w:rPr>
              </m:ctrlPr>
            </m:fPr>
            <m:num>
              <m:r>
                <w:rPr>
                  <w:rFonts w:ascii="Cambria Math" w:hAnsi="Cambria Math"/>
                  <w:lang w:eastAsia="zh-CN"/>
                </w:rPr>
                <m:t>λ</m:t>
              </m:r>
            </m:num>
            <m:den>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z</m:t>
                  </m:r>
                </m:sub>
              </m:sSub>
            </m:den>
          </m:f>
        </m:oMath>
      </m:oMathPara>
    </w:p>
    <w:p w14:paraId="6604846C" w14:textId="77777777" w:rsidR="004D3FFD" w:rsidRDefault="002C252C">
      <w:pPr>
        <w:rPr>
          <w:color w:val="000000"/>
        </w:rPr>
      </w:pPr>
      <w:r>
        <w:rPr>
          <w:rFonts w:hint="eastAsia"/>
          <w:color w:val="000000"/>
          <w:lang w:eastAsia="zh-CN"/>
        </w:rPr>
        <w:t>w</w:t>
      </w:r>
      <w:r>
        <w:rPr>
          <w:color w:val="000000"/>
        </w:rPr>
        <w:t xml:space="preserve">here </w:t>
      </w:r>
      <w:r>
        <w:rPr>
          <w:rFonts w:hint="eastAsia"/>
          <w:i/>
          <w:iCs/>
          <w:color w:val="000000"/>
          <w:lang w:eastAsia="zh-CN"/>
        </w:rPr>
        <w:t>D</w:t>
      </w:r>
      <w:r>
        <w:rPr>
          <w:rFonts w:hint="eastAsia"/>
          <w:i/>
          <w:iCs/>
          <w:color w:val="000000"/>
          <w:vertAlign w:val="subscript"/>
          <w:lang w:eastAsia="zh-CN"/>
        </w:rPr>
        <w:t>y</w:t>
      </w:r>
      <w:r>
        <w:rPr>
          <w:rFonts w:hint="eastAsia"/>
          <w:color w:val="000000"/>
          <w:lang w:eastAsia="zh-CN"/>
        </w:rPr>
        <w:t xml:space="preserve"> i</w:t>
      </w:r>
      <w:r>
        <w:rPr>
          <w:color w:val="000000"/>
        </w:rPr>
        <w:t xml:space="preserve">s </w:t>
      </w:r>
      <w:r>
        <w:rPr>
          <w:rFonts w:hint="eastAsia"/>
          <w:color w:val="000000"/>
          <w:lang w:eastAsia="zh-CN"/>
        </w:rPr>
        <w:t xml:space="preserve">the length </w:t>
      </w:r>
      <w:r>
        <w:rPr>
          <w:color w:val="000000"/>
        </w:rPr>
        <w:t>of radiat</w:t>
      </w:r>
      <w:r>
        <w:rPr>
          <w:rFonts w:hint="eastAsia"/>
          <w:color w:val="000000"/>
          <w:lang w:eastAsia="zh-CN"/>
        </w:rPr>
        <w:t>ing</w:t>
      </w:r>
      <w:r>
        <w:rPr>
          <w:color w:val="000000"/>
        </w:rPr>
        <w:t xml:space="preserve"> parts of </w:t>
      </w:r>
      <w:r>
        <w:rPr>
          <w:rFonts w:hint="eastAsia"/>
          <w:color w:val="000000"/>
          <w:lang w:eastAsia="zh-CN"/>
        </w:rPr>
        <w:t>EUT</w:t>
      </w:r>
      <w:r>
        <w:rPr>
          <w:color w:val="000000"/>
        </w:rPr>
        <w:t xml:space="preserve"> along y-axis, </w:t>
      </w:r>
      <w:r>
        <w:rPr>
          <w:rFonts w:hint="eastAsia"/>
          <w:i/>
          <w:iCs/>
          <w:color w:val="000000"/>
          <w:lang w:eastAsia="zh-CN"/>
        </w:rPr>
        <w:t>D</w:t>
      </w:r>
      <w:r>
        <w:rPr>
          <w:rFonts w:hint="eastAsia"/>
          <w:i/>
          <w:iCs/>
          <w:color w:val="000000"/>
          <w:vertAlign w:val="subscript"/>
          <w:lang w:eastAsia="zh-CN"/>
        </w:rPr>
        <w:t>z</w:t>
      </w:r>
      <w:r>
        <w:rPr>
          <w:color w:val="000000"/>
        </w:rPr>
        <w:t xml:space="preserve"> is </w:t>
      </w:r>
      <w:r>
        <w:rPr>
          <w:rFonts w:hint="eastAsia"/>
          <w:color w:val="000000"/>
          <w:lang w:eastAsia="zh-CN"/>
        </w:rPr>
        <w:t>the length</w:t>
      </w:r>
      <w:r>
        <w:rPr>
          <w:color w:val="000000"/>
        </w:rPr>
        <w:t xml:space="preserve"> of radiat</w:t>
      </w:r>
      <w:r>
        <w:rPr>
          <w:rFonts w:hint="eastAsia"/>
          <w:color w:val="000000"/>
          <w:lang w:eastAsia="zh-CN"/>
        </w:rPr>
        <w:t>ing</w:t>
      </w:r>
      <w:r>
        <w:rPr>
          <w:color w:val="000000"/>
        </w:rPr>
        <w:t xml:space="preserve"> parts of </w:t>
      </w:r>
      <w:r>
        <w:rPr>
          <w:rFonts w:hint="eastAsia"/>
          <w:color w:val="000000"/>
          <w:lang w:eastAsia="zh-CN"/>
        </w:rPr>
        <w:t>EUT</w:t>
      </w:r>
      <w:r>
        <w:rPr>
          <w:color w:val="000000"/>
        </w:rPr>
        <w:t xml:space="preserve"> along the z-axis.</w:t>
      </w:r>
    </w:p>
    <w:p w14:paraId="5659199F" w14:textId="77777777" w:rsidR="004D3FFD" w:rsidRDefault="002C252C">
      <w:pPr>
        <w:rPr>
          <w:color w:val="000000"/>
          <w:lang w:eastAsia="zh-CN"/>
        </w:rPr>
      </w:pPr>
      <w:r>
        <w:rPr>
          <w:color w:val="000000"/>
          <w:lang w:eastAsia="zh-CN"/>
        </w:rPr>
        <w:t>According to the relationship between the normalized wave vector and spherical coordinate, the wave vector can be represented as following:</w:t>
      </w:r>
    </w:p>
    <w:p w14:paraId="3338C24D" w14:textId="771C9A66" w:rsidR="004D3FFD" w:rsidRDefault="0092326B" w:rsidP="00774B1C">
      <w:pPr>
        <w:pStyle w:val="EQ"/>
        <w:rPr>
          <w:lang w:eastAsia="zh-CN"/>
        </w:rPr>
      </w:pPr>
      <w:r>
        <w:rPr>
          <w:noProof w:val="0"/>
          <w:lang w:eastAsia="zh-CN"/>
        </w:rPr>
        <w:tab/>
      </w:r>
      <m:oMath>
        <m:r>
          <w:rPr>
            <w:rFonts w:ascii="Cambria Math" w:hAnsi="Cambria Math"/>
            <w:lang w:eastAsia="zh-CN"/>
          </w:rPr>
          <m:t>u</m:t>
        </m: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sin</m:t>
            </m:r>
          </m:fName>
          <m:e>
            <m:d>
              <m:dPr>
                <m:ctrlPr>
                  <w:rPr>
                    <w:rFonts w:ascii="Cambria Math" w:hAnsi="Cambria Math"/>
                    <w:lang w:eastAsia="zh-CN"/>
                  </w:rPr>
                </m:ctrlPr>
              </m:dPr>
              <m:e>
                <m:r>
                  <w:rPr>
                    <w:rFonts w:ascii="Cambria Math" w:hAnsi="Cambria Math"/>
                    <w:lang w:eastAsia="zh-CN"/>
                  </w:rPr>
                  <m:t>θ</m:t>
                </m:r>
              </m:e>
            </m:d>
          </m:e>
        </m:func>
        <m:func>
          <m:funcPr>
            <m:ctrlPr>
              <w:rPr>
                <w:rFonts w:ascii="Cambria Math" w:hAnsi="Cambria Math"/>
                <w:lang w:eastAsia="zh-CN"/>
              </w:rPr>
            </m:ctrlPr>
          </m:funcPr>
          <m:fName>
            <m:r>
              <m:rPr>
                <m:sty m:val="p"/>
              </m:rPr>
              <w:rPr>
                <w:rFonts w:ascii="Cambria Math" w:hAnsi="Cambria Math"/>
                <w:lang w:eastAsia="zh-CN"/>
              </w:rPr>
              <m:t>sin</m:t>
            </m:r>
          </m:fName>
          <m:e>
            <m:d>
              <m:dPr>
                <m:ctrlPr>
                  <w:rPr>
                    <w:rFonts w:ascii="Cambria Math" w:hAnsi="Cambria Math"/>
                    <w:lang w:eastAsia="zh-CN"/>
                  </w:rPr>
                </m:ctrlPr>
              </m:dPr>
              <m:e>
                <m:r>
                  <w:rPr>
                    <w:rFonts w:ascii="Cambria Math" w:hAnsi="Cambria Math"/>
                    <w:lang w:eastAsia="zh-CN"/>
                  </w:rPr>
                  <m:t>ϕ</m:t>
                </m:r>
              </m:e>
            </m:d>
          </m:e>
        </m:func>
        <m:r>
          <m:rPr>
            <m:sty m:val="p"/>
          </m:rPr>
          <w:rPr>
            <w:rFonts w:ascii="Cambria Math" w:hAnsi="Cambria Math"/>
            <w:lang w:eastAsia="zh-CN"/>
          </w:rPr>
          <m:t xml:space="preserve">, </m:t>
        </m:r>
        <m:r>
          <w:rPr>
            <w:rFonts w:ascii="Cambria Math" w:hAnsi="Cambria Math"/>
            <w:lang w:eastAsia="zh-CN"/>
          </w:rPr>
          <m:t>v</m:t>
        </m:r>
        <m:r>
          <m:rPr>
            <m:sty m:val="p"/>
          </m:rPr>
          <w:rPr>
            <w:rFonts w:ascii="Cambria Math" w:hAnsi="Cambria Math"/>
            <w:lang w:eastAsia="zh-CN"/>
          </w:rPr>
          <m:t>=cos⁡(</m:t>
        </m:r>
        <m:r>
          <w:rPr>
            <w:rFonts w:ascii="Cambria Math" w:hAnsi="Cambria Math"/>
            <w:lang w:eastAsia="zh-CN"/>
          </w:rPr>
          <m:t>θ</m:t>
        </m:r>
        <m:r>
          <m:rPr>
            <m:sty m:val="p"/>
          </m:rPr>
          <w:rPr>
            <w:rFonts w:ascii="Cambria Math" w:hAnsi="Cambria Math"/>
            <w:lang w:eastAsia="zh-CN"/>
          </w:rPr>
          <m:t>)</m:t>
        </m:r>
      </m:oMath>
    </w:p>
    <w:p w14:paraId="2382E023" w14:textId="77777777" w:rsidR="004D3FFD" w:rsidRDefault="002C252C">
      <w:pPr>
        <w:rPr>
          <w:color w:val="000000"/>
          <w:lang w:eastAsia="zh-CN"/>
        </w:rPr>
      </w:pPr>
      <w:r>
        <w:rPr>
          <w:rFonts w:hint="eastAsia"/>
          <w:color w:val="000000"/>
          <w:lang w:eastAsia="zh-CN"/>
        </w:rPr>
        <w:t>The total radiated power (</w:t>
      </w:r>
      <w:r>
        <w:rPr>
          <w:color w:val="000000"/>
        </w:rPr>
        <w:t>TRP</w:t>
      </w:r>
      <w:r>
        <w:rPr>
          <w:rFonts w:hint="eastAsia"/>
          <w:color w:val="000000"/>
          <w:lang w:eastAsia="zh-CN"/>
        </w:rPr>
        <w:t xml:space="preserve">) in the wave vector space </w:t>
      </w:r>
      <w:r>
        <w:rPr>
          <w:color w:val="000000"/>
        </w:rPr>
        <w:t xml:space="preserve">is </w:t>
      </w:r>
      <w:r>
        <w:rPr>
          <w:rFonts w:hint="eastAsia"/>
          <w:color w:val="000000"/>
          <w:lang w:eastAsia="zh-CN"/>
        </w:rPr>
        <w:t>determined by</w:t>
      </w:r>
      <w:r>
        <w:rPr>
          <w:color w:val="000000"/>
          <w:lang w:eastAsia="zh-CN"/>
        </w:rPr>
        <w:t>:</w:t>
      </w:r>
    </w:p>
    <w:p w14:paraId="6EDD6239" w14:textId="77777777" w:rsidR="004D3FFD" w:rsidRDefault="002C252C" w:rsidP="00774B1C">
      <w:pPr>
        <w:pStyle w:val="EQ"/>
        <w:rPr>
          <w:lang w:eastAsia="ja-JP"/>
        </w:rPr>
      </w:pPr>
      <w:r>
        <w:rPr>
          <w:lang w:eastAsia="zh-CN"/>
        </w:rPr>
        <w:tab/>
      </w:r>
      <m:oMath>
        <m:sSub>
          <m:sSubPr>
            <m:ctrlPr>
              <w:rPr>
                <w:rFonts w:ascii="Cambria Math" w:hAnsi="Cambria Math"/>
                <w:lang w:eastAsia="zh-CN"/>
              </w:rPr>
            </m:ctrlPr>
          </m:sSubPr>
          <m:e>
            <m:r>
              <m:rPr>
                <m:sty m:val="p"/>
              </m:rPr>
              <w:rPr>
                <w:rFonts w:ascii="Cambria Math" w:hAnsi="Cambria Math"/>
                <w:lang w:eastAsia="zh-CN"/>
              </w:rPr>
              <m:t>TRP</m:t>
            </m:r>
          </m:e>
          <m:sub>
            <m:r>
              <w:rPr>
                <w:rFonts w:ascii="Cambria Math" w:hAnsi="Cambria Math"/>
                <w:lang w:eastAsia="zh-CN"/>
              </w:rPr>
              <m:t>estimate</m:t>
            </m:r>
          </m:sub>
        </m:sSub>
        <m:r>
          <m:rPr>
            <m:sty m:val="p"/>
          </m:rPr>
          <w:rPr>
            <w:rFonts w:ascii="Cambria Math" w:hAnsi="Cambria Math"/>
            <w:lang w:eastAsia="zh-CN"/>
          </w:rPr>
          <m:t>=</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Δ</m:t>
                </m:r>
                <m:r>
                  <w:rPr>
                    <w:rFonts w:ascii="Cambria Math" w:hAnsi="Cambria Math"/>
                    <w:lang w:eastAsia="zh-CN"/>
                  </w:rPr>
                  <m:t>u</m:t>
                </m:r>
              </m:e>
              <m:sub>
                <m:r>
                  <m:rPr>
                    <m:sty m:val="p"/>
                  </m:rPr>
                  <w:rPr>
                    <w:rFonts w:ascii="Cambria Math" w:hAnsi="Cambria Math"/>
                    <w:lang w:eastAsia="zh-CN"/>
                  </w:rPr>
                  <m:t>ref</m:t>
                </m:r>
              </m:sub>
            </m:sSub>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v</m:t>
                </m:r>
              </m:e>
              <m:sub>
                <m:r>
                  <m:rPr>
                    <m:sty m:val="p"/>
                  </m:rPr>
                  <w:rPr>
                    <w:rFonts w:ascii="Cambria Math" w:hAnsi="Cambria Math"/>
                    <w:lang w:eastAsia="zh-CN"/>
                  </w:rPr>
                  <m:t>ref</m:t>
                </m:r>
              </m:sub>
            </m:sSub>
          </m:num>
          <m:den>
            <m:r>
              <m:rPr>
                <m:sty m:val="p"/>
              </m:rPr>
              <w:rPr>
                <w:rFonts w:ascii="Cambria Math" w:hAnsi="Cambria Math"/>
                <w:lang w:eastAsia="zh-CN"/>
              </w:rPr>
              <m:t>4</m:t>
            </m:r>
            <m:r>
              <w:rPr>
                <w:rFonts w:ascii="Cambria Math" w:hAnsi="Cambria Math"/>
                <w:lang w:eastAsia="zh-CN"/>
              </w:rPr>
              <m:t>π</m:t>
            </m:r>
          </m:den>
        </m:f>
        <m:d>
          <m:dPr>
            <m:ctrlPr>
              <w:rPr>
                <w:rFonts w:ascii="Cambria Math" w:hAnsi="Cambria Math"/>
                <w:lang w:eastAsia="zh-CN"/>
              </w:rPr>
            </m:ctrlPr>
          </m:dPr>
          <m:e>
            <m:nary>
              <m:naryPr>
                <m:chr m:val="∑"/>
                <m:limLoc m:val="undOvr"/>
                <m:supHide m:val="1"/>
                <m:ctrlPr>
                  <w:rPr>
                    <w:rFonts w:ascii="Cambria Math" w:hAnsi="Cambria Math"/>
                    <w:lang w:eastAsia="zh-CN"/>
                  </w:rPr>
                </m:ctrlPr>
              </m:naryPr>
              <m:sub>
                <m:eqArr>
                  <m:eqArrPr>
                    <m:ctrlPr>
                      <w:rPr>
                        <w:rFonts w:ascii="Cambria Math" w:hAnsi="Cambria Math"/>
                        <w:lang w:eastAsia="zh-CN"/>
                      </w:rPr>
                    </m:ctrlPr>
                  </m:eqArrPr>
                  <m:e>
                    <m:sSup>
                      <m:sSupPr>
                        <m:ctrlPr>
                          <w:rPr>
                            <w:rFonts w:ascii="Cambria Math" w:hAnsi="Cambria Math"/>
                            <w:lang w:eastAsia="zh-CN"/>
                          </w:rPr>
                        </m:ctrlPr>
                      </m:sSupPr>
                      <m:e>
                        <m:r>
                          <w:rPr>
                            <w:rFonts w:ascii="Cambria Math" w:hAnsi="Cambria Math"/>
                            <w:lang w:eastAsia="zh-CN"/>
                          </w:rPr>
                          <m:t>u</m:t>
                        </m:r>
                      </m:e>
                      <m:sup>
                        <m:r>
                          <m:rPr>
                            <m:sty m:val="p"/>
                          </m:rPr>
                          <w:rPr>
                            <w:rFonts w:ascii="Cambria Math" w:hAnsi="Cambria Math"/>
                            <w:lang w:eastAsia="zh-CN"/>
                          </w:rPr>
                          <m:t>2</m:t>
                        </m:r>
                      </m:sup>
                    </m:sSup>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v</m:t>
                        </m:r>
                      </m:e>
                      <m:sup>
                        <m:r>
                          <m:rPr>
                            <m:sty m:val="p"/>
                          </m:rPr>
                          <w:rPr>
                            <w:rFonts w:ascii="Cambria Math" w:hAnsi="Cambria Math"/>
                            <w:lang w:eastAsia="zh-CN"/>
                          </w:rPr>
                          <m:t>2</m:t>
                        </m:r>
                      </m:sup>
                    </m:sSup>
                    <m:r>
                      <m:rPr>
                        <m:sty m:val="p"/>
                      </m:rPr>
                      <w:rPr>
                        <w:rFonts w:ascii="Cambria Math" w:hAnsi="Cambria Math"/>
                        <w:lang w:eastAsia="zh-CN"/>
                      </w:rPr>
                      <m:t>&lt;1</m:t>
                    </m:r>
                  </m:e>
                  <m:e>
                    <m:r>
                      <m:rPr>
                        <m:sty m:val="p"/>
                      </m:rPr>
                      <w:rPr>
                        <w:rFonts w:ascii="Cambria Math" w:hAnsi="Cambria Math"/>
                        <w:lang w:eastAsia="zh-CN"/>
                      </w:rPr>
                      <m:t>cos</m:t>
                    </m:r>
                    <m:r>
                      <w:rPr>
                        <w:rFonts w:ascii="Cambria Math" w:hAnsi="Cambria Math"/>
                        <w:lang w:eastAsia="zh-CN"/>
                      </w:rPr>
                      <m:t>ϕ</m:t>
                    </m:r>
                    <m:r>
                      <m:rPr>
                        <m:sty m:val="p"/>
                      </m:rPr>
                      <w:rPr>
                        <w:rFonts w:ascii="Cambria Math" w:hAnsi="Cambria Math"/>
                        <w:lang w:eastAsia="zh-CN"/>
                      </w:rPr>
                      <m:t>&gt;0</m:t>
                    </m:r>
                  </m:e>
                </m:eqArr>
              </m:sub>
              <m:sup/>
              <m:e>
                <m:f>
                  <m:fPr>
                    <m:ctrlPr>
                      <w:rPr>
                        <w:rFonts w:ascii="Cambria Math" w:hAnsi="Cambria Math"/>
                        <w:lang w:eastAsia="zh-CN"/>
                      </w:rPr>
                    </m:ctrlPr>
                  </m:fPr>
                  <m:num>
                    <m:r>
                      <m:rPr>
                        <m:sty m:val="p"/>
                      </m:rPr>
                      <w:rPr>
                        <w:rFonts w:ascii="Cambria Math" w:hAnsi="Cambria Math"/>
                        <w:lang w:eastAsia="zh-CN"/>
                      </w:rPr>
                      <m:t>EIRP</m:t>
                    </m:r>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m</m:t>
                            </m:r>
                            <m:r>
                              <m:rPr>
                                <m:sty m:val="p"/>
                              </m:rPr>
                              <w:rPr>
                                <w:rFonts w:ascii="Cambria Math" w:hAnsi="Cambria Math"/>
                                <w:lang w:eastAsia="zh-CN"/>
                              </w:rPr>
                              <m:t>,</m:t>
                            </m:r>
                            <m:r>
                              <w:rPr>
                                <w:rFonts w:ascii="Cambria Math" w:hAnsi="Cambria Math"/>
                                <w:lang w:eastAsia="zh-CN"/>
                              </w:rPr>
                              <m:t>n</m:t>
                            </m:r>
                          </m:sub>
                        </m:sSub>
                      </m:e>
                    </m:d>
                  </m:num>
                  <m:den>
                    <m:func>
                      <m:funcPr>
                        <m:ctrlPr>
                          <w:rPr>
                            <w:rFonts w:ascii="Cambria Math" w:hAnsi="Cambria Math"/>
                            <w:lang w:eastAsia="zh-CN"/>
                          </w:rPr>
                        </m:ctrlPr>
                      </m:funcPr>
                      <m:fName>
                        <m:r>
                          <m:rPr>
                            <m:sty m:val="p"/>
                          </m:rPr>
                          <w:rPr>
                            <w:rFonts w:ascii="Cambria Math" w:hAnsi="Cambria Math"/>
                            <w:lang w:eastAsia="zh-CN"/>
                          </w:rPr>
                          <m:t>sin</m:t>
                        </m:r>
                      </m:fName>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sub>
                        </m:sSub>
                      </m:e>
                    </m:func>
                    <m:d>
                      <m:dPr>
                        <m:begChr m:val="|"/>
                        <m:endChr m:val="|"/>
                        <m:ctrlPr>
                          <w:rPr>
                            <w:rFonts w:ascii="Cambria Math" w:hAnsi="Cambria Math"/>
                            <w:lang w:eastAsia="zh-CN"/>
                          </w:rPr>
                        </m:ctrlPr>
                      </m:dPr>
                      <m:e>
                        <m:func>
                          <m:funcPr>
                            <m:ctrlPr>
                              <w:rPr>
                                <w:rFonts w:ascii="Cambria Math" w:hAnsi="Cambria Math"/>
                                <w:lang w:eastAsia="zh-CN"/>
                              </w:rPr>
                            </m:ctrlPr>
                          </m:funcPr>
                          <m:fName>
                            <m:r>
                              <m:rPr>
                                <m:sty m:val="p"/>
                              </m:rPr>
                              <w:rPr>
                                <w:rFonts w:ascii="Cambria Math" w:hAnsi="Cambria Math"/>
                                <w:lang w:eastAsia="zh-CN"/>
                              </w:rPr>
                              <m:t>cos</m:t>
                            </m:r>
                          </m:fName>
                          <m:e>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m</m:t>
                                </m:r>
                                <m:r>
                                  <m:rPr>
                                    <m:sty m:val="p"/>
                                  </m:rPr>
                                  <w:rPr>
                                    <w:rFonts w:ascii="Cambria Math" w:hAnsi="Cambria Math"/>
                                    <w:lang w:eastAsia="zh-CN"/>
                                  </w:rPr>
                                  <m:t>,</m:t>
                                </m:r>
                                <m:r>
                                  <w:rPr>
                                    <w:rFonts w:ascii="Cambria Math" w:hAnsi="Cambria Math"/>
                                    <w:lang w:eastAsia="zh-CN"/>
                                  </w:rPr>
                                  <m:t>n</m:t>
                                </m:r>
                              </m:sub>
                            </m:sSub>
                          </m:e>
                        </m:func>
                      </m:e>
                    </m:d>
                  </m:den>
                </m:f>
                <m:r>
                  <m:rPr>
                    <m:sty m:val="p"/>
                  </m:rPr>
                  <w:rPr>
                    <w:rFonts w:ascii="Cambria Math" w:hAnsi="Cambria Math"/>
                    <w:lang w:eastAsia="zh-CN"/>
                  </w:rPr>
                  <m:t xml:space="preserve"> </m:t>
                </m:r>
              </m:e>
            </m:nary>
            <m:r>
              <m:rPr>
                <m:sty m:val="p"/>
              </m:rPr>
              <w:rPr>
                <w:rFonts w:ascii="Cambria Math" w:hAnsi="Cambria Math"/>
                <w:lang w:eastAsia="zh-CN"/>
              </w:rPr>
              <m:t>+</m:t>
            </m:r>
            <m:nary>
              <m:naryPr>
                <m:chr m:val="∑"/>
                <m:limLoc m:val="undOvr"/>
                <m:supHide m:val="1"/>
                <m:ctrlPr>
                  <w:rPr>
                    <w:rFonts w:ascii="Cambria Math" w:hAnsi="Cambria Math"/>
                    <w:lang w:eastAsia="zh-CN"/>
                  </w:rPr>
                </m:ctrlPr>
              </m:naryPr>
              <m:sub>
                <m:eqArr>
                  <m:eqArrPr>
                    <m:ctrlPr>
                      <w:rPr>
                        <w:rFonts w:ascii="Cambria Math" w:hAnsi="Cambria Math"/>
                        <w:lang w:eastAsia="zh-CN"/>
                      </w:rPr>
                    </m:ctrlPr>
                  </m:eqArrPr>
                  <m:e>
                    <m:sSup>
                      <m:sSupPr>
                        <m:ctrlPr>
                          <w:rPr>
                            <w:rFonts w:ascii="Cambria Math" w:hAnsi="Cambria Math"/>
                            <w:lang w:eastAsia="zh-CN"/>
                          </w:rPr>
                        </m:ctrlPr>
                      </m:sSupPr>
                      <m:e>
                        <m:r>
                          <w:rPr>
                            <w:rFonts w:ascii="Cambria Math" w:hAnsi="Cambria Math"/>
                            <w:lang w:eastAsia="zh-CN"/>
                          </w:rPr>
                          <m:t>u</m:t>
                        </m:r>
                      </m:e>
                      <m:sup>
                        <m:r>
                          <m:rPr>
                            <m:sty m:val="p"/>
                          </m:rPr>
                          <w:rPr>
                            <w:rFonts w:ascii="Cambria Math" w:hAnsi="Cambria Math"/>
                            <w:lang w:eastAsia="zh-CN"/>
                          </w:rPr>
                          <m:t>2</m:t>
                        </m:r>
                      </m:sup>
                    </m:sSup>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v</m:t>
                        </m:r>
                      </m:e>
                      <m:sup>
                        <m:r>
                          <m:rPr>
                            <m:sty m:val="p"/>
                          </m:rPr>
                          <w:rPr>
                            <w:rFonts w:ascii="Cambria Math" w:hAnsi="Cambria Math"/>
                            <w:lang w:eastAsia="zh-CN"/>
                          </w:rPr>
                          <m:t>2</m:t>
                        </m:r>
                      </m:sup>
                    </m:sSup>
                    <m:r>
                      <m:rPr>
                        <m:sty m:val="p"/>
                      </m:rPr>
                      <w:rPr>
                        <w:rFonts w:ascii="Cambria Math" w:hAnsi="Cambria Math"/>
                        <w:lang w:eastAsia="zh-CN"/>
                      </w:rPr>
                      <m:t>&lt;1</m:t>
                    </m:r>
                  </m:e>
                  <m:e>
                    <m:r>
                      <m:rPr>
                        <m:sty m:val="p"/>
                      </m:rPr>
                      <w:rPr>
                        <w:rFonts w:ascii="Cambria Math" w:hAnsi="Cambria Math"/>
                        <w:lang w:eastAsia="zh-CN"/>
                      </w:rPr>
                      <m:t>cos</m:t>
                    </m:r>
                    <m:r>
                      <w:rPr>
                        <w:rFonts w:ascii="Cambria Math" w:hAnsi="Cambria Math"/>
                        <w:lang w:eastAsia="zh-CN"/>
                      </w:rPr>
                      <m:t>ϕ</m:t>
                    </m:r>
                    <m:r>
                      <m:rPr>
                        <m:sty m:val="p"/>
                      </m:rPr>
                      <w:rPr>
                        <w:rFonts w:ascii="Cambria Math" w:hAnsi="Cambria Math"/>
                        <w:lang w:eastAsia="zh-CN"/>
                      </w:rPr>
                      <m:t>&lt;0</m:t>
                    </m:r>
                  </m:e>
                </m:eqArr>
              </m:sub>
              <m:sup/>
              <m:e>
                <m:f>
                  <m:fPr>
                    <m:ctrlPr>
                      <w:rPr>
                        <w:rFonts w:ascii="Cambria Math" w:hAnsi="Cambria Math"/>
                        <w:lang w:eastAsia="zh-CN"/>
                      </w:rPr>
                    </m:ctrlPr>
                  </m:fPr>
                  <m:num>
                    <m:r>
                      <m:rPr>
                        <m:sty m:val="p"/>
                      </m:rPr>
                      <w:rPr>
                        <w:rFonts w:ascii="Cambria Math" w:hAnsi="Cambria Math"/>
                        <w:lang w:eastAsia="zh-CN"/>
                      </w:rPr>
                      <m:t>EIRP</m:t>
                    </m:r>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m</m:t>
                            </m:r>
                            <m:r>
                              <m:rPr>
                                <m:sty m:val="p"/>
                              </m:rPr>
                              <w:rPr>
                                <w:rFonts w:ascii="Cambria Math" w:hAnsi="Cambria Math"/>
                                <w:lang w:eastAsia="zh-CN"/>
                              </w:rPr>
                              <m:t>,</m:t>
                            </m:r>
                            <m:r>
                              <w:rPr>
                                <w:rFonts w:ascii="Cambria Math" w:hAnsi="Cambria Math"/>
                                <w:lang w:eastAsia="zh-CN"/>
                              </w:rPr>
                              <m:t>n</m:t>
                            </m:r>
                          </m:sub>
                        </m:sSub>
                      </m:e>
                    </m:d>
                  </m:num>
                  <m:den>
                    <m:func>
                      <m:funcPr>
                        <m:ctrlPr>
                          <w:rPr>
                            <w:rFonts w:ascii="Cambria Math" w:hAnsi="Cambria Math"/>
                            <w:lang w:eastAsia="zh-CN"/>
                          </w:rPr>
                        </m:ctrlPr>
                      </m:funcPr>
                      <m:fName>
                        <m:r>
                          <m:rPr>
                            <m:sty m:val="p"/>
                          </m:rPr>
                          <w:rPr>
                            <w:rFonts w:ascii="Cambria Math" w:hAnsi="Cambria Math"/>
                            <w:lang w:eastAsia="zh-CN"/>
                          </w:rPr>
                          <m:t>sin</m:t>
                        </m:r>
                      </m:fName>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sub>
                        </m:sSub>
                      </m:e>
                    </m:func>
                    <m:d>
                      <m:dPr>
                        <m:begChr m:val="|"/>
                        <m:endChr m:val="|"/>
                        <m:ctrlPr>
                          <w:rPr>
                            <w:rFonts w:ascii="Cambria Math" w:hAnsi="Cambria Math"/>
                            <w:lang w:eastAsia="zh-CN"/>
                          </w:rPr>
                        </m:ctrlPr>
                      </m:dPr>
                      <m:e>
                        <m:func>
                          <m:funcPr>
                            <m:ctrlPr>
                              <w:rPr>
                                <w:rFonts w:ascii="Cambria Math" w:hAnsi="Cambria Math"/>
                                <w:lang w:eastAsia="zh-CN"/>
                              </w:rPr>
                            </m:ctrlPr>
                          </m:funcPr>
                          <m:fName>
                            <m:r>
                              <m:rPr>
                                <m:sty m:val="p"/>
                              </m:rPr>
                              <w:rPr>
                                <w:rFonts w:ascii="Cambria Math" w:hAnsi="Cambria Math"/>
                                <w:lang w:eastAsia="zh-CN"/>
                              </w:rPr>
                              <m:t>cos</m:t>
                            </m:r>
                          </m:fName>
                          <m:e>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m</m:t>
                                </m:r>
                                <m:r>
                                  <m:rPr>
                                    <m:sty m:val="p"/>
                                  </m:rPr>
                                  <w:rPr>
                                    <w:rFonts w:ascii="Cambria Math" w:hAnsi="Cambria Math"/>
                                    <w:lang w:eastAsia="zh-CN"/>
                                  </w:rPr>
                                  <m:t>,</m:t>
                                </m:r>
                                <m:r>
                                  <w:rPr>
                                    <w:rFonts w:ascii="Cambria Math" w:hAnsi="Cambria Math"/>
                                    <w:lang w:eastAsia="zh-CN"/>
                                  </w:rPr>
                                  <m:t>n</m:t>
                                </m:r>
                              </m:sub>
                            </m:sSub>
                          </m:e>
                        </m:func>
                      </m:e>
                    </m:d>
                  </m:den>
                </m:f>
                <m:r>
                  <m:rPr>
                    <m:sty m:val="p"/>
                  </m:rPr>
                  <w:rPr>
                    <w:rFonts w:ascii="Cambria Math" w:hAnsi="Cambria Math"/>
                    <w:lang w:eastAsia="zh-CN"/>
                  </w:rPr>
                  <m:t xml:space="preserve"> </m:t>
                </m:r>
              </m:e>
            </m:nary>
          </m:e>
        </m:d>
      </m:oMath>
    </w:p>
    <w:p w14:paraId="3E0E17CC" w14:textId="77777777" w:rsidR="004D3FFD" w:rsidRDefault="002C252C">
      <w:pPr>
        <w:rPr>
          <w:rFonts w:ascii="Cambria Math" w:hAnsi="Cambria Math"/>
          <w:i/>
          <w:color w:val="000000"/>
          <w:lang w:eastAsia="ja-JP"/>
        </w:rPr>
      </w:pPr>
      <w:r>
        <w:rPr>
          <w:color w:val="000000"/>
          <w:lang w:eastAsia="zh-CN"/>
        </w:rPr>
        <w:tab/>
      </w:r>
      <w:r>
        <w:rPr>
          <w:color w:val="000000"/>
          <w:lang w:eastAsia="ja-JP"/>
        </w:rPr>
        <w:t xml:space="preserve">For spurious Tx or Rx emissions and where due to practical reasons such as time constraints or turn-table precision, measurement with the reference steps is not practical, sparser grids can be used. Use of sparse grids can lead to errors in TRP assessment. In order to characterize these errors, the </w:t>
      </w:r>
      <w:r>
        <w:rPr>
          <w:rFonts w:hint="eastAsia"/>
          <w:color w:val="000000"/>
          <w:lang w:eastAsia="zh-CN"/>
        </w:rPr>
        <w:t>SF (sparsity factor)</w:t>
      </w:r>
      <w:r>
        <w:rPr>
          <w:color w:val="000000"/>
          <w:lang w:eastAsia="zh-CN"/>
        </w:rPr>
        <w:t xml:space="preserve"> </w:t>
      </w:r>
      <w:r>
        <w:rPr>
          <w:color w:val="000000"/>
          <w:lang w:eastAsia="ja-JP"/>
        </w:rPr>
        <w:t>of the grid is defined as</w:t>
      </w:r>
    </w:p>
    <w:p w14:paraId="3DB3C6F3" w14:textId="77777777" w:rsidR="004D3FFD" w:rsidRDefault="002C252C" w:rsidP="00774B1C">
      <w:pPr>
        <w:pStyle w:val="EQ"/>
        <w:rPr>
          <w:lang w:eastAsia="ja-JP"/>
        </w:rPr>
      </w:pPr>
      <m:oMathPara>
        <m:oMath>
          <m:r>
            <w:rPr>
              <w:rFonts w:ascii="Cambria Math" w:hAnsi="Cambria Math"/>
              <w:lang w:eastAsia="zh-CN"/>
            </w:rPr>
            <m:t>SF</m:t>
          </m:r>
          <m:r>
            <m:rPr>
              <m:sty m:val="p"/>
            </m:rPr>
            <w:rPr>
              <w:rFonts w:ascii="Cambria Math" w:hAnsi="Cambria Math"/>
              <w:lang w:eastAsia="zh-CN"/>
            </w:rPr>
            <m:t>=</m:t>
          </m:r>
          <m:func>
            <m:funcPr>
              <m:ctrlPr>
                <w:rPr>
                  <w:rFonts w:ascii="Cambria Math" w:hAnsi="Cambria Math"/>
                  <w:lang w:eastAsia="zh-CN"/>
                </w:rPr>
              </m:ctrlPr>
            </m:funcPr>
            <m:fName>
              <m: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m:t>
                          </m:r>
                          <m:r>
                            <w:rPr>
                              <w:rFonts w:ascii="Cambria Math" w:hAnsi="Cambria Math"/>
                              <w:lang w:eastAsia="zh-CN"/>
                            </w:rPr>
                            <m:t>u</m:t>
                          </m:r>
                        </m:e>
                        <m:sub>
                          <m:r>
                            <w:rPr>
                              <w:rFonts w:ascii="Cambria Math" w:hAnsi="Cambria Math"/>
                              <w:lang w:eastAsia="zh-CN"/>
                            </w:rPr>
                            <m:t>grid</m:t>
                          </m:r>
                        </m:sub>
                      </m:sSub>
                    </m:num>
                    <m:den>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ref</m:t>
                          </m:r>
                        </m:sub>
                      </m:sSub>
                    </m:den>
                  </m:f>
                  <m:r>
                    <m:rPr>
                      <m:sty m:val="p"/>
                    </m:rPr>
                    <w:rPr>
                      <w:rFonts w:ascii="Cambria Math" w:hAnsi="Cambria Math"/>
                      <w:lang w:eastAsia="zh-CN"/>
                    </w:rPr>
                    <m:t>,</m:t>
                  </m:r>
                  <m:f>
                    <m:fPr>
                      <m:ctrlPr>
                        <w:rPr>
                          <w:rFonts w:ascii="Cambria Math" w:hAnsi="Cambria Math"/>
                          <w:lang w:eastAsia="zh-CN"/>
                        </w:rPr>
                      </m:ctrlPr>
                    </m:fPr>
                    <m:num>
                      <m:sSub>
                        <m:sSubPr>
                          <m:ctrlPr>
                            <w:rPr>
                              <w:rFonts w:ascii="Cambria Math" w:hAnsi="Cambria Math"/>
                              <w:lang w:eastAsia="zh-CN"/>
                            </w:rPr>
                          </m:ctrlPr>
                        </m:sSubPr>
                        <m:e>
                          <m:r>
                            <m:rPr>
                              <m:sty m:val="p"/>
                            </m:rPr>
                            <w:rPr>
                              <w:rFonts w:ascii="Cambria Math" w:hAnsi="Cambria Math"/>
                              <w:lang w:eastAsia="zh-CN"/>
                            </w:rPr>
                            <m:t>∆</m:t>
                          </m:r>
                          <m:r>
                            <w:rPr>
                              <w:rFonts w:ascii="Cambria Math" w:hAnsi="Cambria Math"/>
                              <w:lang w:eastAsia="zh-CN"/>
                            </w:rPr>
                            <m:t>v</m:t>
                          </m:r>
                        </m:e>
                        <m:sub>
                          <m:r>
                            <w:rPr>
                              <w:rFonts w:ascii="Cambria Math" w:hAnsi="Cambria Math"/>
                              <w:lang w:eastAsia="zh-CN"/>
                            </w:rPr>
                            <m:t>grid</m:t>
                          </m:r>
                        </m:sub>
                      </m:sSub>
                    </m:num>
                    <m:den>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ref</m:t>
                          </m:r>
                        </m:sub>
                      </m:sSub>
                    </m:den>
                  </m:f>
                </m:e>
              </m:d>
            </m:e>
          </m:func>
        </m:oMath>
      </m:oMathPara>
    </w:p>
    <w:p w14:paraId="34E429F3" w14:textId="77777777" w:rsidR="004D3FFD" w:rsidRDefault="002C252C">
      <w:pPr>
        <w:rPr>
          <w:color w:val="000000"/>
          <w:lang w:eastAsia="ja-JP"/>
        </w:rPr>
      </w:pPr>
      <w:r>
        <w:rPr>
          <w:rFonts w:eastAsia="MS Mincho"/>
          <w:color w:val="000000"/>
          <w:lang w:eastAsia="ja-JP"/>
        </w:rPr>
        <w:t xml:space="preserve">Where </w:t>
      </w:r>
      <m:oMath>
        <m:r>
          <w:rPr>
            <w:rFonts w:ascii="Cambria Math" w:eastAsia="MS Mincho" w:hAnsi="Cambria Math"/>
            <w:color w:val="000000"/>
            <w:lang w:eastAsia="ja-JP"/>
          </w:rPr>
          <m:t>∆</m:t>
        </m:r>
        <m:sSub>
          <m:sSubPr>
            <m:ctrlPr>
              <w:rPr>
                <w:rFonts w:ascii="Cambria Math" w:hAnsi="Cambria Math"/>
                <w:i/>
                <w:color w:val="000000"/>
                <w:lang w:eastAsia="zh-CN"/>
              </w:rPr>
            </m:ctrlPr>
          </m:sSubPr>
          <m:e>
            <m:r>
              <w:rPr>
                <w:rFonts w:ascii="Cambria Math" w:hAnsi="Cambria Math"/>
                <w:color w:val="000000"/>
                <w:lang w:eastAsia="zh-CN"/>
              </w:rPr>
              <m:t>u</m:t>
            </m:r>
          </m:e>
          <m:sub>
            <m:r>
              <w:rPr>
                <w:rFonts w:ascii="Cambria Math" w:hAnsi="Cambria Math"/>
                <w:color w:val="000000"/>
                <w:lang w:eastAsia="zh-CN"/>
              </w:rPr>
              <m:t>grid</m:t>
            </m:r>
          </m:sub>
        </m:sSub>
      </m:oMath>
      <w:r>
        <w:rPr>
          <w:rFonts w:eastAsia="MS Mincho"/>
          <w:color w:val="000000"/>
          <w:lang w:eastAsia="ja-JP"/>
        </w:rPr>
        <w:t xml:space="preserve">and </w:t>
      </w:r>
      <m:oMath>
        <m:sSub>
          <m:sSubPr>
            <m:ctrlPr>
              <w:rPr>
                <w:rFonts w:ascii="Cambria Math" w:hAnsi="Cambria Math"/>
                <w:i/>
                <w:color w:val="000000"/>
                <w:lang w:eastAsia="zh-CN"/>
              </w:rPr>
            </m:ctrlPr>
          </m:sSubPr>
          <m:e>
            <m:r>
              <w:rPr>
                <w:rFonts w:ascii="Cambria Math" w:hAnsi="Cambria Math"/>
                <w:color w:val="000000"/>
                <w:lang w:eastAsia="zh-CN"/>
              </w:rPr>
              <m:t>∆v</m:t>
            </m:r>
          </m:e>
          <m:sub>
            <m:r>
              <m:rPr>
                <m:nor/>
              </m:rPr>
              <w:rPr>
                <w:color w:val="000000"/>
                <w:lang w:eastAsia="zh-CN"/>
              </w:rPr>
              <m:t>grid</m:t>
            </m:r>
            <m:ctrlPr>
              <w:rPr>
                <w:rFonts w:ascii="Cambria Math" w:hAnsi="Cambria Math"/>
                <w:color w:val="000000"/>
                <w:lang w:eastAsia="zh-CN"/>
              </w:rPr>
            </m:ctrlPr>
          </m:sub>
        </m:sSub>
      </m:oMath>
      <w:r>
        <w:rPr>
          <w:rFonts w:eastAsia="MS Mincho"/>
          <w:color w:val="000000"/>
          <w:lang w:eastAsia="ja-JP"/>
        </w:rPr>
        <w:t xml:space="preserve"> are the actual steps used in the wave vector space in the measurement and the upper bound of their value is 1/12, corresponding to 15 degree steps close to boresight.</w:t>
      </w:r>
    </w:p>
    <w:p w14:paraId="302A28AB" w14:textId="77777777" w:rsidR="004D3FFD" w:rsidRDefault="002C252C" w:rsidP="004E61AE">
      <w:pPr>
        <w:pStyle w:val="Heading1"/>
        <w:rPr>
          <w:lang w:eastAsia="ja-JP"/>
        </w:rPr>
      </w:pPr>
      <w:bookmarkStart w:id="5058" w:name="_Toc29810978"/>
      <w:bookmarkStart w:id="5059" w:name="_Toc82536841"/>
      <w:bookmarkStart w:id="5060" w:name="_Toc37273285"/>
      <w:bookmarkStart w:id="5061" w:name="_Toc76114833"/>
      <w:bookmarkStart w:id="5062" w:name="_Toc76544719"/>
      <w:bookmarkStart w:id="5063" w:name="_Toc21103129"/>
      <w:bookmarkStart w:id="5064" w:name="_Toc89953134"/>
      <w:bookmarkStart w:id="5065" w:name="_Toc66694183"/>
      <w:bookmarkStart w:id="5066" w:name="_Toc36636339"/>
      <w:bookmarkStart w:id="5067" w:name="_Toc74916208"/>
      <w:bookmarkStart w:id="5068" w:name="_Toc98766951"/>
      <w:bookmarkStart w:id="5069" w:name="_Toc99703314"/>
      <w:bookmarkStart w:id="5070" w:name="_Toc45886375"/>
      <w:bookmarkStart w:id="5071" w:name="_Toc53183420"/>
      <w:bookmarkStart w:id="5072" w:name="_Toc58918313"/>
      <w:bookmarkStart w:id="5073" w:name="_Toc58916132"/>
      <w:bookmarkStart w:id="5074" w:name="_Toc106207106"/>
      <w:bookmarkStart w:id="5075" w:name="_Toc121818525"/>
      <w:bookmarkStart w:id="5076" w:name="_Toc121818749"/>
      <w:bookmarkStart w:id="5077" w:name="_Toc124158504"/>
      <w:bookmarkStart w:id="5078" w:name="_Toc130558572"/>
      <w:bookmarkStart w:id="5079" w:name="_Toc137467297"/>
      <w:bookmarkStart w:id="5080" w:name="_Toc138884943"/>
      <w:bookmarkStart w:id="5081" w:name="_Toc138885167"/>
      <w:bookmarkStart w:id="5082" w:name="_Toc145511378"/>
      <w:bookmarkStart w:id="5083" w:name="_Toc155475855"/>
      <w:r>
        <w:rPr>
          <w:rFonts w:eastAsia="SimSun" w:hint="eastAsia"/>
          <w:lang w:eastAsia="zh-CN"/>
        </w:rPr>
        <w:t>G</w:t>
      </w:r>
      <w:r>
        <w:rPr>
          <w:lang w:eastAsia="ja-JP"/>
        </w:rPr>
        <w:t>.7</w:t>
      </w:r>
      <w:r>
        <w:rPr>
          <w:lang w:eastAsia="ja-JP"/>
        </w:rPr>
        <w:tab/>
        <w:t>Full sphere with sparse sampling</w:t>
      </w:r>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p>
    <w:p w14:paraId="5C66F658" w14:textId="77777777" w:rsidR="004D3FFD" w:rsidRDefault="002C252C">
      <w:pPr>
        <w:rPr>
          <w:color w:val="000000"/>
          <w:lang w:eastAsia="ja-JP"/>
        </w:rPr>
      </w:pPr>
      <w:r>
        <w:rPr>
          <w:color w:val="000000"/>
          <w:lang w:eastAsia="ja-JP"/>
        </w:rPr>
        <w:t>The procedure is as follows:</w:t>
      </w:r>
    </w:p>
    <w:p w14:paraId="75058015" w14:textId="77777777" w:rsidR="004D3FFD" w:rsidRDefault="002C252C" w:rsidP="004F61A1">
      <w:pPr>
        <w:pStyle w:val="B1"/>
        <w:rPr>
          <w:lang w:eastAsia="ja-JP"/>
        </w:rPr>
      </w:pPr>
      <w:r>
        <w:rPr>
          <w:lang w:eastAsia="ja-JP"/>
        </w:rPr>
        <w:t>1)</w:t>
      </w:r>
      <w:r>
        <w:rPr>
          <w:lang w:eastAsia="ja-JP"/>
        </w:rPr>
        <w:tab/>
        <w:t>Set the angular grid:</w:t>
      </w:r>
    </w:p>
    <w:p w14:paraId="6F0F97F8" w14:textId="77777777" w:rsidR="004D3FFD" w:rsidRDefault="002C252C" w:rsidP="004F61A1">
      <w:pPr>
        <w:pStyle w:val="B20"/>
        <w:rPr>
          <w:lang w:eastAsia="ja-JP"/>
        </w:rPr>
      </w:pPr>
      <w:r>
        <w:rPr>
          <w:lang w:eastAsia="ja-JP"/>
        </w:rPr>
        <w:t>a.</w:t>
      </w:r>
      <w:r>
        <w:rPr>
          <w:lang w:eastAsia="ja-JP"/>
        </w:rPr>
        <w:tab/>
        <w:t xml:space="preserve">Non-harmonic frequencies: choose the angular steps </w:t>
      </w:r>
      <m:oMath>
        <m:r>
          <m:rPr>
            <m:sty m:val="p"/>
          </m:rPr>
          <w:rPr>
            <w:rFonts w:ascii="Cambria Math" w:hAnsi="Cambria Math"/>
            <w:lang w:eastAsia="ja-JP"/>
          </w:rPr>
          <m:t>Δ</m:t>
        </m:r>
        <m:r>
          <w:rPr>
            <w:rFonts w:ascii="Cambria Math" w:hAnsi="Cambria Math"/>
            <w:lang w:eastAsia="ja-JP"/>
          </w:rPr>
          <m:t>ϕ</m:t>
        </m:r>
      </m:oMath>
      <w:r>
        <w:rPr>
          <w:lang w:eastAsia="ja-JP"/>
        </w:rPr>
        <w:t xml:space="preserve"> and </w:t>
      </w:r>
      <m:oMath>
        <m:r>
          <m:rPr>
            <m:sty m:val="p"/>
          </m:rPr>
          <w:rPr>
            <w:rFonts w:ascii="Cambria Math" w:hAnsi="Cambria Math"/>
            <w:lang w:eastAsia="ja-JP"/>
          </w:rPr>
          <m:t>Δ</m:t>
        </m:r>
        <m:r>
          <w:rPr>
            <w:rFonts w:ascii="Cambria Math" w:hAnsi="Cambria Math"/>
            <w:lang w:eastAsia="ja-JP"/>
          </w:rPr>
          <m:t>θ</m:t>
        </m:r>
      </m:oMath>
      <w:r>
        <w:rPr>
          <w:lang w:eastAsia="ja-JP"/>
        </w:rPr>
        <w:t xml:space="preserve"> smaller than or equal to 15 degrees. Calculate the sparsity factor (SF) as</w:t>
      </w:r>
    </w:p>
    <w:p w14:paraId="4445E620" w14:textId="77777777" w:rsidR="004D3FFD" w:rsidRDefault="002C252C" w:rsidP="004F61A1">
      <w:pPr>
        <w:pStyle w:val="EQ"/>
        <w:rPr>
          <w:lang w:eastAsia="ja-JP"/>
        </w:rPr>
      </w:pPr>
      <w:r>
        <w:rPr>
          <w:lang w:eastAsia="ja-JP"/>
        </w:rPr>
        <w:tab/>
      </w:r>
      <m:oMath>
        <m:r>
          <m:rPr>
            <m:sty m:val="p"/>
          </m:rPr>
          <w:rPr>
            <w:rFonts w:ascii="Cambria Math" w:hAnsi="Cambria Math"/>
            <w:lang w:eastAsia="ja-JP"/>
          </w:rPr>
          <m:t>SF=</m:t>
        </m:r>
        <m:func>
          <m:funcPr>
            <m:ctrlPr>
              <w:rPr>
                <w:rFonts w:ascii="Cambria Math" w:hAnsi="Cambria Math"/>
                <w:lang w:eastAsia="ja-JP"/>
              </w:rPr>
            </m:ctrlPr>
          </m:funcPr>
          <m:fName>
            <m:r>
              <m:rPr>
                <m:sty m:val="p"/>
              </m:rPr>
              <w:rPr>
                <w:rFonts w:ascii="Cambria Math" w:hAnsi="Cambria Math"/>
                <w:lang w:eastAsia="ja-JP"/>
              </w:rPr>
              <m:t>max</m:t>
            </m:r>
          </m:fName>
          <m:e>
            <m:d>
              <m:dPr>
                <m:ctrlPr>
                  <w:rPr>
                    <w:rFonts w:ascii="Cambria Math" w:hAnsi="Cambria Math"/>
                    <w:lang w:eastAsia="ja-JP"/>
                  </w:rPr>
                </m:ctrlPr>
              </m:dPr>
              <m:e>
                <m:f>
                  <m:fPr>
                    <m:ctrlPr>
                      <w:rPr>
                        <w:rFonts w:ascii="Cambria Math" w:hAnsi="Cambria Math"/>
                        <w:lang w:eastAsia="ja-JP"/>
                      </w:rPr>
                    </m:ctrlPr>
                  </m:fPr>
                  <m:num>
                    <m:r>
                      <m:rPr>
                        <m:sty m:val="p"/>
                      </m:rPr>
                      <w:rPr>
                        <w:rFonts w:ascii="Cambria Math" w:hAnsi="Cambria Math"/>
                        <w:lang w:eastAsia="ja-JP"/>
                      </w:rPr>
                      <m:t>Δ</m:t>
                    </m:r>
                    <m:r>
                      <w:rPr>
                        <w:rFonts w:ascii="Cambria Math" w:hAnsi="Cambria Math"/>
                        <w:lang w:eastAsia="ja-JP"/>
                      </w:rPr>
                      <m:t>ϕ</m:t>
                    </m:r>
                  </m:num>
                  <m:den>
                    <m:r>
                      <m:rPr>
                        <m:sty m:val="p"/>
                      </m:rPr>
                      <w:rPr>
                        <w:rFonts w:ascii="Cambria Math" w:hAnsi="Cambria Math"/>
                        <w:lang w:eastAsia="ja-JP"/>
                      </w:rPr>
                      <m:t>Δ</m:t>
                    </m:r>
                    <m:sSub>
                      <m:sSubPr>
                        <m:ctrlPr>
                          <w:rPr>
                            <w:rFonts w:ascii="Cambria Math" w:hAnsi="Cambria Math"/>
                            <w:lang w:eastAsia="ja-JP"/>
                          </w:rPr>
                        </m:ctrlPr>
                      </m:sSubPr>
                      <m:e>
                        <m:r>
                          <w:rPr>
                            <w:rFonts w:ascii="Cambria Math" w:hAnsi="Cambria Math"/>
                            <w:lang w:eastAsia="ja-JP"/>
                          </w:rPr>
                          <m:t>ϕ</m:t>
                        </m:r>
                      </m:e>
                      <m:sub>
                        <m:r>
                          <m:rPr>
                            <m:sty m:val="p"/>
                          </m:rPr>
                          <w:rPr>
                            <w:rFonts w:ascii="Cambria Math" w:hAnsi="Cambria Math"/>
                            <w:lang w:eastAsia="ja-JP"/>
                          </w:rPr>
                          <m:t>ref</m:t>
                        </m:r>
                      </m:sub>
                    </m:sSub>
                  </m:den>
                </m:f>
                <m:r>
                  <m:rPr>
                    <m:sty m:val="p"/>
                  </m:rPr>
                  <w:rPr>
                    <w:rFonts w:ascii="Cambria Math" w:hAnsi="Cambria Math"/>
                    <w:lang w:eastAsia="ja-JP"/>
                  </w:rPr>
                  <m:t>,</m:t>
                </m:r>
                <m:f>
                  <m:fPr>
                    <m:ctrlPr>
                      <w:rPr>
                        <w:rFonts w:ascii="Cambria Math" w:hAnsi="Cambria Math"/>
                        <w:lang w:eastAsia="ja-JP"/>
                      </w:rPr>
                    </m:ctrlPr>
                  </m:fPr>
                  <m:num>
                    <m:r>
                      <m:rPr>
                        <m:sty m:val="p"/>
                      </m:rPr>
                      <w:rPr>
                        <w:rFonts w:ascii="Cambria Math" w:hAnsi="Cambria Math"/>
                        <w:lang w:eastAsia="ja-JP"/>
                      </w:rPr>
                      <m:t>Δ</m:t>
                    </m:r>
                    <m:r>
                      <w:rPr>
                        <w:rFonts w:ascii="Cambria Math" w:hAnsi="Cambria Math"/>
                        <w:lang w:eastAsia="ja-JP"/>
                      </w:rPr>
                      <m:t>θ</m:t>
                    </m:r>
                  </m:num>
                  <m:den>
                    <m:r>
                      <m:rPr>
                        <m:sty m:val="p"/>
                      </m:rPr>
                      <w:rPr>
                        <w:rFonts w:ascii="Cambria Math" w:hAnsi="Cambria Math"/>
                        <w:lang w:eastAsia="ja-JP"/>
                      </w:rPr>
                      <m:t>Δ</m:t>
                    </m:r>
                    <m:sSub>
                      <m:sSubPr>
                        <m:ctrlPr>
                          <w:rPr>
                            <w:rFonts w:ascii="Cambria Math" w:hAnsi="Cambria Math"/>
                            <w:lang w:eastAsia="ja-JP"/>
                          </w:rPr>
                        </m:ctrlPr>
                      </m:sSubPr>
                      <m:e>
                        <m:r>
                          <w:rPr>
                            <w:rFonts w:ascii="Cambria Math" w:hAnsi="Cambria Math"/>
                            <w:lang w:eastAsia="ja-JP"/>
                          </w:rPr>
                          <m:t>θ</m:t>
                        </m:r>
                      </m:e>
                      <m:sub>
                        <m:r>
                          <m:rPr>
                            <m:sty m:val="p"/>
                          </m:rPr>
                          <w:rPr>
                            <w:rFonts w:ascii="Cambria Math" w:hAnsi="Cambria Math"/>
                            <w:lang w:eastAsia="ja-JP"/>
                          </w:rPr>
                          <m:t>ref</m:t>
                        </m:r>
                      </m:sub>
                    </m:sSub>
                  </m:den>
                </m:f>
              </m:e>
            </m:d>
          </m:e>
        </m:func>
      </m:oMath>
    </w:p>
    <w:p w14:paraId="489A3C28" w14:textId="77777777" w:rsidR="004D3FFD" w:rsidRDefault="002C252C" w:rsidP="004F61A1">
      <w:pPr>
        <w:pStyle w:val="B20"/>
        <w:rPr>
          <w:lang w:eastAsia="ja-JP"/>
        </w:rPr>
      </w:pPr>
      <w:r>
        <w:rPr>
          <w:lang w:eastAsia="ja-JP"/>
        </w:rPr>
        <w:t>and the correction factor as:</w:t>
      </w:r>
    </w:p>
    <w:p w14:paraId="60029EE6" w14:textId="3426DE57" w:rsidR="004D3FFD" w:rsidRDefault="004F61A1" w:rsidP="004F61A1">
      <w:pPr>
        <w:pStyle w:val="EQ"/>
        <w:rPr>
          <w:iCs/>
          <w:lang w:eastAsia="ja-JP"/>
        </w:rPr>
      </w:pPr>
      <w:r>
        <w:rPr>
          <w:noProof w:val="0"/>
          <w:lang w:eastAsia="ja-JP"/>
        </w:rPr>
        <w:tab/>
      </w:r>
      <m:oMath>
        <m:r>
          <m:rPr>
            <m:sty m:val="p"/>
          </m:rPr>
          <w:rPr>
            <w:rFonts w:ascii="Cambria Math" w:hAnsi="Cambria Math"/>
            <w:lang w:eastAsia="ja-JP"/>
          </w:rPr>
          <m:t>ΔTRP</m:t>
        </m:r>
        <m:r>
          <w:rPr>
            <w:rFonts w:ascii="Cambria Math" w:hAnsi="Cambria Math"/>
            <w:lang w:eastAsia="ja-JP"/>
          </w:rPr>
          <m:t>=</m:t>
        </m:r>
        <m:f>
          <m:fPr>
            <m:ctrlPr>
              <w:rPr>
                <w:rFonts w:ascii="Cambria Math" w:hAnsi="Cambria Math"/>
                <w:iCs/>
                <w:lang w:eastAsia="ja-JP"/>
              </w:rPr>
            </m:ctrlPr>
          </m:fPr>
          <m:num>
            <m:r>
              <m:rPr>
                <m:sty m:val="p"/>
              </m:rPr>
              <w:rPr>
                <w:rFonts w:ascii="Cambria Math" w:hAnsi="Cambria Math"/>
                <w:lang w:eastAsia="ja-JP"/>
              </w:rPr>
              <m:t>SF-1</m:t>
            </m:r>
          </m:num>
          <m:den>
            <m:r>
              <m:rPr>
                <m:sty m:val="p"/>
              </m:rPr>
              <w:rPr>
                <w:rFonts w:ascii="Cambria Math" w:hAnsi="Cambria Math"/>
                <w:lang w:eastAsia="ja-JP"/>
              </w:rPr>
              <m:t>S</m:t>
            </m:r>
            <m:sSub>
              <m:sSubPr>
                <m:ctrlPr>
                  <w:rPr>
                    <w:rFonts w:ascii="Cambria Math" w:hAnsi="Cambria Math"/>
                    <w:iCs/>
                    <w:lang w:eastAsia="ja-JP"/>
                  </w:rPr>
                </m:ctrlPr>
              </m:sSubPr>
              <m:e>
                <m:r>
                  <m:rPr>
                    <m:sty m:val="p"/>
                  </m:rPr>
                  <w:rPr>
                    <w:rFonts w:ascii="Cambria Math" w:hAnsi="Cambria Math"/>
                    <w:lang w:eastAsia="ja-JP"/>
                  </w:rPr>
                  <m:t>F</m:t>
                </m:r>
              </m:e>
              <m:sub>
                <m:r>
                  <m:rPr>
                    <m:sty m:val="p"/>
                  </m:rPr>
                  <w:rPr>
                    <w:rFonts w:ascii="Cambria Math" w:hAnsi="Cambria Math"/>
                    <w:lang w:eastAsia="ja-JP"/>
                  </w:rPr>
                  <m:t>max</m:t>
                </m:r>
              </m:sub>
            </m:sSub>
            <m:r>
              <m:rPr>
                <m:sty m:val="p"/>
              </m:rPr>
              <w:rPr>
                <w:rFonts w:ascii="Cambria Math" w:hAnsi="Cambria Math"/>
                <w:lang w:eastAsia="ja-JP"/>
              </w:rPr>
              <m:t>-1</m:t>
            </m:r>
          </m:den>
        </m:f>
        <m:r>
          <m:rPr>
            <m:sty m:val="p"/>
          </m:rPr>
          <w:rPr>
            <w:rFonts w:ascii="Cambria Math" w:hAnsi="Cambria Math"/>
            <w:lang w:eastAsia="ja-JP"/>
          </w:rPr>
          <m:t>⋅1.0 dB,</m:t>
        </m:r>
      </m:oMath>
    </w:p>
    <w:p w14:paraId="5F96CB9F" w14:textId="77777777" w:rsidR="004D3FFD" w:rsidRDefault="002C252C" w:rsidP="00D27996">
      <w:pPr>
        <w:pStyle w:val="B20"/>
        <w:rPr>
          <w:lang w:eastAsia="ja-JP"/>
        </w:rPr>
      </w:pPr>
      <w:r>
        <w:rPr>
          <w:lang w:eastAsia="ja-JP"/>
        </w:rPr>
        <w:tab/>
        <w:t xml:space="preserve">where </w:t>
      </w:r>
      <m:oMath>
        <m:r>
          <m:rPr>
            <m:sty m:val="p"/>
          </m:rPr>
          <w:rPr>
            <w:rFonts w:ascii="Cambria Math" w:hAnsi="Cambria Math"/>
            <w:lang w:eastAsia="ja-JP"/>
          </w:rPr>
          <m:t>S</m:t>
        </m:r>
        <m:sSub>
          <m:sSubPr>
            <m:ctrlPr>
              <w:rPr>
                <w:rFonts w:ascii="Cambria Math" w:hAnsi="Cambria Math"/>
                <w:iCs/>
                <w:lang w:eastAsia="ja-JP"/>
              </w:rPr>
            </m:ctrlPr>
          </m:sSubPr>
          <m:e>
            <m:r>
              <m:rPr>
                <m:sty m:val="p"/>
              </m:rPr>
              <w:rPr>
                <w:rFonts w:ascii="Cambria Math" w:hAnsi="Cambria Math"/>
                <w:lang w:eastAsia="ja-JP"/>
              </w:rPr>
              <m:t>F</m:t>
            </m:r>
          </m:e>
          <m:sub>
            <m:r>
              <m:rPr>
                <m:sty m:val="p"/>
              </m:rPr>
              <w:rPr>
                <w:rFonts w:ascii="Cambria Math" w:hAnsi="Cambria Math"/>
                <w:lang w:eastAsia="ja-JP"/>
              </w:rPr>
              <m:t>max</m:t>
            </m:r>
          </m:sub>
        </m:sSub>
      </m:oMath>
      <w:r>
        <w:rPr>
          <w:lang w:eastAsia="ja-JP"/>
        </w:rPr>
        <w:t xml:space="preserve"> </w:t>
      </w:r>
      <w:r>
        <w:rPr>
          <w:iCs/>
          <w:lang w:eastAsia="ja-JP"/>
        </w:rPr>
        <w:t xml:space="preserve">corresponds to 15 degrees angular step. </w:t>
      </w:r>
      <w:r>
        <w:rPr>
          <w:lang w:eastAsia="ja-JP"/>
        </w:rPr>
        <w:t>If the sparsity factor is smaller than 1, the correction factor ΔTRP is 0 dB.</w:t>
      </w:r>
    </w:p>
    <w:p w14:paraId="370E8C72" w14:textId="77777777" w:rsidR="004D3FFD" w:rsidRDefault="002C252C" w:rsidP="00D27996">
      <w:pPr>
        <w:pStyle w:val="B20"/>
        <w:rPr>
          <w:lang w:eastAsia="ja-JP"/>
        </w:rPr>
      </w:pPr>
      <w:r>
        <w:rPr>
          <w:lang w:eastAsia="ja-JP"/>
        </w:rPr>
        <w:tab/>
        <w:t xml:space="preserve">Harmonic frequencies with fixed beam test signal: choose the angular steps smaller than or equal to the reference angular steps </w:t>
      </w:r>
      <m:oMath>
        <m:r>
          <m:rPr>
            <m:sty m:val="p"/>
          </m:rPr>
          <w:rPr>
            <w:rFonts w:ascii="Cambria Math" w:hAnsi="Cambria Math"/>
            <w:lang w:eastAsia="ja-JP"/>
          </w:rPr>
          <m:t>Δ</m:t>
        </m:r>
        <m:sSub>
          <m:sSubPr>
            <m:ctrlPr>
              <w:rPr>
                <w:rFonts w:ascii="Cambria Math" w:hAnsi="Cambria Math"/>
                <w:i/>
                <w:lang w:eastAsia="ja-JP"/>
              </w:rPr>
            </m:ctrlPr>
          </m:sSubPr>
          <m:e>
            <m:r>
              <w:rPr>
                <w:rFonts w:ascii="Cambria Math" w:hAnsi="Cambria Math"/>
                <w:lang w:eastAsia="ja-JP"/>
              </w:rPr>
              <m:t>ϕ</m:t>
            </m:r>
          </m:e>
          <m:sub>
            <m:r>
              <m:rPr>
                <m:sty m:val="p"/>
              </m:rPr>
              <w:rPr>
                <w:rFonts w:ascii="Cambria Math" w:hAnsi="Cambria Math"/>
                <w:lang w:eastAsia="ja-JP"/>
              </w:rPr>
              <m:t>ref</m:t>
            </m:r>
          </m:sub>
        </m:sSub>
      </m:oMath>
      <w:r>
        <w:rPr>
          <w:lang w:eastAsia="ja-JP"/>
        </w:rPr>
        <w:t xml:space="preserve"> and </w:t>
      </w:r>
      <m:oMath>
        <m:r>
          <m:rPr>
            <m:sty m:val="p"/>
          </m:rPr>
          <w:rPr>
            <w:rFonts w:ascii="Cambria Math" w:hAnsi="Cambria Math"/>
            <w:lang w:eastAsia="ja-JP"/>
          </w:rPr>
          <m:t>Δ</m:t>
        </m:r>
        <m:sSub>
          <m:sSubPr>
            <m:ctrlPr>
              <w:rPr>
                <w:rFonts w:ascii="Cambria Math" w:hAnsi="Cambria Math"/>
                <w:i/>
                <w:lang w:eastAsia="ja-JP"/>
              </w:rPr>
            </m:ctrlPr>
          </m:sSubPr>
          <m:e>
            <m:r>
              <w:rPr>
                <w:rFonts w:ascii="Cambria Math" w:hAnsi="Cambria Math"/>
                <w:lang w:eastAsia="ja-JP"/>
              </w:rPr>
              <m:t>θ</m:t>
            </m:r>
          </m:e>
          <m:sub>
            <m:r>
              <m:rPr>
                <m:sty m:val="p"/>
              </m:rPr>
              <w:rPr>
                <w:rFonts w:ascii="Cambria Math" w:hAnsi="Cambria Math"/>
                <w:lang w:eastAsia="ja-JP"/>
              </w:rPr>
              <m:t>ref</m:t>
            </m:r>
          </m:sub>
        </m:sSub>
      </m:oMath>
      <w:r>
        <w:rPr>
          <w:lang w:eastAsia="ja-JP"/>
        </w:rPr>
        <w:t>. Correction factor ΔTRP is 0 dB.</w:t>
      </w:r>
    </w:p>
    <w:p w14:paraId="442ECAA7" w14:textId="77777777" w:rsidR="004D3FFD" w:rsidRDefault="002C252C" w:rsidP="00D27996">
      <w:pPr>
        <w:pStyle w:val="B20"/>
        <w:rPr>
          <w:lang w:eastAsia="ja-JP"/>
        </w:rPr>
      </w:pPr>
      <w:bookmarkStart w:id="5084" w:name="_Toc21103130"/>
      <w:r>
        <w:rPr>
          <w:lang w:eastAsia="ja-JP"/>
        </w:rPr>
        <w:tab/>
        <w:t>Harmonic frequencies with beam sweeping test signal: set the angular steps to 15 degrees. Correction factor is ΔTRP 0 dB.</w:t>
      </w:r>
    </w:p>
    <w:p w14:paraId="52214F52" w14:textId="77777777" w:rsidR="004D3FFD" w:rsidRDefault="002C252C" w:rsidP="004F61A1">
      <w:pPr>
        <w:pStyle w:val="B1"/>
        <w:rPr>
          <w:lang w:eastAsia="ja-JP"/>
        </w:rPr>
      </w:pPr>
      <w:r>
        <w:rPr>
          <w:lang w:eastAsia="ja-JP"/>
        </w:rPr>
        <w:t>2)</w:t>
      </w:r>
      <w:r>
        <w:rPr>
          <w:lang w:eastAsia="ja-JP"/>
        </w:rPr>
        <w:tab/>
        <w:t>Apply a suitable numerical integration to calculate the preliminary TRP</w:t>
      </w:r>
      <w:r>
        <w:rPr>
          <w:vertAlign w:val="subscript"/>
          <w:lang w:eastAsia="ja-JP"/>
        </w:rPr>
        <w:t>Estimate</w:t>
      </w:r>
      <w:r>
        <w:rPr>
          <w:lang w:eastAsia="ja-JP"/>
        </w:rPr>
        <w:t>.</w:t>
      </w:r>
    </w:p>
    <w:p w14:paraId="62ECD0C8" w14:textId="77777777" w:rsidR="004D3FFD" w:rsidRDefault="002C252C" w:rsidP="004F61A1">
      <w:pPr>
        <w:pStyle w:val="B1"/>
        <w:rPr>
          <w:lang w:eastAsia="ja-JP"/>
        </w:rPr>
      </w:pPr>
      <w:r>
        <w:rPr>
          <w:lang w:eastAsia="ja-JP"/>
        </w:rPr>
        <w:t>3)</w:t>
      </w:r>
      <w:r>
        <w:rPr>
          <w:lang w:eastAsia="ja-JP"/>
        </w:rPr>
        <w:tab/>
        <w:t>Add the appropriate correction factor ΔTRP according to step 1 to ensure an overestimation with 95 % confidence.</w:t>
      </w:r>
    </w:p>
    <w:p w14:paraId="32127A40" w14:textId="77777777" w:rsidR="004D3FFD" w:rsidRDefault="002C252C" w:rsidP="004F61A1">
      <w:pPr>
        <w:pStyle w:val="B1"/>
        <w:rPr>
          <w:lang w:eastAsia="ja-JP"/>
        </w:rPr>
      </w:pPr>
      <w:r>
        <w:rPr>
          <w:lang w:eastAsia="ja-JP"/>
        </w:rPr>
        <w:t>4)</w:t>
      </w:r>
      <w:r>
        <w:rPr>
          <w:lang w:eastAsia="ja-JP"/>
        </w:rPr>
        <w:tab/>
        <w:t>Compare the corrected TRP</w:t>
      </w:r>
      <w:r>
        <w:rPr>
          <w:vertAlign w:val="subscript"/>
          <w:lang w:eastAsia="ja-JP"/>
        </w:rPr>
        <w:t>Estimate</w:t>
      </w:r>
      <w:r>
        <w:rPr>
          <w:lang w:eastAsia="ja-JP"/>
        </w:rPr>
        <w:t xml:space="preserve"> (including ΔTRP) with the limit. If the corrected TRP</w:t>
      </w:r>
      <w:r>
        <w:rPr>
          <w:vertAlign w:val="subscript"/>
          <w:lang w:eastAsia="ja-JP"/>
        </w:rPr>
        <w:t xml:space="preserve">Estimate </w:t>
      </w:r>
      <w:r>
        <w:rPr>
          <w:lang w:eastAsia="ja-JP"/>
        </w:rPr>
        <w:t>is above the limit, choose a smaller angular step and repeat steps 2-4. If the sparsity factor is less than one, no significant improvement of accuracy is expected.</w:t>
      </w:r>
    </w:p>
    <w:p w14:paraId="09E8AAD1" w14:textId="77777777" w:rsidR="004D3FFD" w:rsidRDefault="002C252C" w:rsidP="004E61AE">
      <w:pPr>
        <w:pStyle w:val="Heading1"/>
        <w:rPr>
          <w:lang w:eastAsia="ja-JP"/>
        </w:rPr>
      </w:pPr>
      <w:bookmarkStart w:id="5085" w:name="_Toc58916133"/>
      <w:bookmarkStart w:id="5086" w:name="_Toc37273286"/>
      <w:bookmarkStart w:id="5087" w:name="_Toc76544720"/>
      <w:bookmarkStart w:id="5088" w:name="_Toc58918314"/>
      <w:bookmarkStart w:id="5089" w:name="_Toc76114834"/>
      <w:bookmarkStart w:id="5090" w:name="_Toc89953135"/>
      <w:bookmarkStart w:id="5091" w:name="_Toc98766952"/>
      <w:bookmarkStart w:id="5092" w:name="_Toc36636340"/>
      <w:bookmarkStart w:id="5093" w:name="_Toc74916209"/>
      <w:bookmarkStart w:id="5094" w:name="_Toc29810979"/>
      <w:bookmarkStart w:id="5095" w:name="_Toc45886376"/>
      <w:bookmarkStart w:id="5096" w:name="_Toc82536842"/>
      <w:bookmarkStart w:id="5097" w:name="_Toc106207107"/>
      <w:bookmarkStart w:id="5098" w:name="_Toc99703315"/>
      <w:bookmarkStart w:id="5099" w:name="_Toc53183421"/>
      <w:bookmarkStart w:id="5100" w:name="_Toc66694184"/>
      <w:bookmarkStart w:id="5101" w:name="_Toc121818526"/>
      <w:bookmarkStart w:id="5102" w:name="_Toc121818750"/>
      <w:bookmarkStart w:id="5103" w:name="_Toc124158505"/>
      <w:bookmarkStart w:id="5104" w:name="_Toc130558573"/>
      <w:bookmarkStart w:id="5105" w:name="_Toc137467298"/>
      <w:bookmarkStart w:id="5106" w:name="_Toc138884944"/>
      <w:bookmarkStart w:id="5107" w:name="_Toc138885168"/>
      <w:bookmarkStart w:id="5108" w:name="_Toc145511379"/>
      <w:bookmarkStart w:id="5109" w:name="_Toc155475856"/>
      <w:r>
        <w:rPr>
          <w:rFonts w:eastAsia="SimSun" w:hint="eastAsia"/>
          <w:lang w:eastAsia="zh-CN"/>
        </w:rPr>
        <w:t>G</w:t>
      </w:r>
      <w:r>
        <w:rPr>
          <w:lang w:eastAsia="ja-JP"/>
        </w:rPr>
        <w:t>.8</w:t>
      </w:r>
      <w:r>
        <w:rPr>
          <w:lang w:eastAsia="ja-JP"/>
        </w:rPr>
        <w:tab/>
        <w:t>Beam-based directions</w:t>
      </w:r>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p>
    <w:p w14:paraId="3DEDC4EE" w14:textId="77777777" w:rsidR="004D3FFD" w:rsidRDefault="002C252C">
      <w:pPr>
        <w:rPr>
          <w:color w:val="000000"/>
          <w:lang w:eastAsia="ja-JP"/>
        </w:rPr>
      </w:pPr>
      <w:r>
        <w:rPr>
          <w:color w:val="000000"/>
          <w:lang w:eastAsia="ja-JP"/>
        </w:rPr>
        <w:t xml:space="preserve">Beam-based direction can be used in the base station </w:t>
      </w:r>
      <w:r>
        <w:rPr>
          <w:i/>
          <w:color w:val="000000"/>
          <w:lang w:eastAsia="ja-JP"/>
        </w:rPr>
        <w:t>operating band</w:t>
      </w:r>
      <w:r>
        <w:rPr>
          <w:color w:val="000000"/>
          <w:lang w:eastAsia="ja-JP"/>
        </w:rPr>
        <w:t xml:space="preserve"> only if the directivity of the radiation pattern of the emssions being measured is known. TRP</w:t>
      </w:r>
      <w:r>
        <w:rPr>
          <w:color w:val="000000"/>
          <w:vertAlign w:val="subscript"/>
          <w:lang w:eastAsia="ja-JP"/>
        </w:rPr>
        <w:t>Estimate</w:t>
      </w:r>
      <w:r>
        <w:rPr>
          <w:color w:val="000000"/>
          <w:lang w:eastAsia="ja-JP"/>
        </w:rPr>
        <w:t xml:space="preserve"> is defined as</w:t>
      </w:r>
    </w:p>
    <w:p w14:paraId="65A8B05B" w14:textId="03DF59BE" w:rsidR="004D3FFD" w:rsidRDefault="00000000" w:rsidP="004F61A1">
      <w:pPr>
        <w:pStyle w:val="EQ"/>
        <w:rPr>
          <w:lang w:eastAsia="ja-JP"/>
        </w:rPr>
      </w:pPr>
      <m:oMath>
        <m:sSub>
          <m:sSubPr>
            <m:ctrlPr>
              <w:rPr>
                <w:rFonts w:ascii="Cambria Math" w:hAnsi="Cambria Math"/>
                <w:lang w:eastAsia="ja-JP"/>
              </w:rPr>
            </m:ctrlPr>
          </m:sSubPr>
          <m:e>
            <m:r>
              <w:rPr>
                <w:rFonts w:ascii="Cambria Math" w:hAnsi="Cambria Math"/>
                <w:lang w:eastAsia="ja-JP"/>
              </w:rPr>
              <m:t>TRP</m:t>
            </m:r>
          </m:e>
          <m:sub>
            <m:r>
              <w:rPr>
                <w:rFonts w:ascii="Cambria Math" w:hAnsi="Cambria Math"/>
                <w:lang w:eastAsia="ja-JP"/>
              </w:rPr>
              <m:t>Estimate</m:t>
            </m:r>
          </m:sub>
        </m:sSub>
        <m:r>
          <m:rPr>
            <m:sty m:val="p"/>
          </m:rPr>
          <w:rPr>
            <w:rFonts w:ascii="Cambria Math" w:hAnsi="Cambria Math"/>
            <w:lang w:eastAsia="ja-JP"/>
          </w:rPr>
          <m:t>=</m:t>
        </m:r>
        <m:f>
          <m:fPr>
            <m:ctrlPr>
              <w:rPr>
                <w:rFonts w:ascii="Cambria Math" w:hAnsi="Cambria Math"/>
                <w:lang w:eastAsia="ja-JP"/>
              </w:rPr>
            </m:ctrlPr>
          </m:fPr>
          <m:num>
            <m:sSub>
              <m:sSubPr>
                <m:ctrlPr>
                  <w:rPr>
                    <w:rFonts w:ascii="Cambria Math" w:hAnsi="Cambria Math"/>
                    <w:lang w:eastAsia="ja-JP"/>
                  </w:rPr>
                </m:ctrlPr>
              </m:sSubPr>
              <m:e>
                <m:r>
                  <w:rPr>
                    <w:rFonts w:ascii="Cambria Math" w:hAnsi="Cambria Math"/>
                    <w:lang w:eastAsia="ja-JP"/>
                  </w:rPr>
                  <m:t>EIRP</m:t>
                </m:r>
              </m:e>
              <m:sub>
                <m:r>
                  <w:rPr>
                    <w:rFonts w:ascii="Cambria Math" w:hAnsi="Cambria Math"/>
                    <w:lang w:eastAsia="ja-JP"/>
                  </w:rPr>
                  <m:t>peak</m:t>
                </m:r>
              </m:sub>
            </m:sSub>
          </m:num>
          <m:den>
            <m:sSub>
              <m:sSubPr>
                <m:ctrlPr>
                  <w:rPr>
                    <w:rFonts w:ascii="Cambria Math" w:hAnsi="Cambria Math"/>
                    <w:lang w:eastAsia="ja-JP"/>
                  </w:rPr>
                </m:ctrlPr>
              </m:sSubPr>
              <m:e>
                <m:r>
                  <w:rPr>
                    <w:rFonts w:ascii="Cambria Math" w:hAnsi="Cambria Math"/>
                    <w:lang w:eastAsia="ja-JP"/>
                  </w:rPr>
                  <m:t>D</m:t>
                </m:r>
              </m:e>
              <m:sub>
                <m:r>
                  <w:rPr>
                    <w:rFonts w:ascii="Cambria Math" w:hAnsi="Cambria Math"/>
                    <w:lang w:eastAsia="ja-JP"/>
                  </w:rPr>
                  <m:t>EUT</m:t>
                </m:r>
              </m:sub>
            </m:sSub>
          </m:den>
        </m:f>
      </m:oMath>
      <w:r w:rsidR="004F61A1">
        <w:rPr>
          <w:lang w:eastAsia="ja-JP"/>
        </w:rPr>
        <w:t xml:space="preserve">, where </w:t>
      </w:r>
      <m:oMath>
        <m:sSub>
          <m:sSubPr>
            <m:ctrlPr>
              <w:rPr>
                <w:rFonts w:ascii="Cambria Math" w:hAnsi="Cambria Math"/>
                <w:lang w:eastAsia="ja-JP"/>
              </w:rPr>
            </m:ctrlPr>
          </m:sSubPr>
          <m:e>
            <m:r>
              <w:rPr>
                <w:rFonts w:ascii="Cambria Math" w:hAnsi="Cambria Math"/>
                <w:lang w:eastAsia="ja-JP"/>
              </w:rPr>
              <m:t>EIRP</m:t>
            </m:r>
          </m:e>
          <m:sub>
            <m:r>
              <w:rPr>
                <w:rFonts w:ascii="Cambria Math" w:hAnsi="Cambria Math"/>
                <w:lang w:eastAsia="ja-JP"/>
              </w:rPr>
              <m:t>peak</m:t>
            </m:r>
          </m:sub>
        </m:sSub>
      </m:oMath>
      <w:r w:rsidR="004F61A1">
        <w:rPr>
          <w:lang w:eastAsia="ja-JP"/>
        </w:rPr>
        <w:t xml:space="preserve"> is the maximum EIRP in the beam peak direction within a particular beam direction pair and </w:t>
      </w:r>
      <m:oMath>
        <m:sSub>
          <m:sSubPr>
            <m:ctrlPr>
              <w:rPr>
                <w:rFonts w:ascii="Cambria Math" w:hAnsi="Cambria Math"/>
                <w:lang w:eastAsia="ja-JP"/>
              </w:rPr>
            </m:ctrlPr>
          </m:sSubPr>
          <m:e>
            <m:r>
              <w:rPr>
                <w:rFonts w:ascii="Cambria Math" w:hAnsi="Cambria Math"/>
                <w:lang w:eastAsia="ja-JP"/>
              </w:rPr>
              <m:t>D</m:t>
            </m:r>
          </m:e>
          <m:sub>
            <m:r>
              <w:rPr>
                <w:rFonts w:ascii="Cambria Math" w:hAnsi="Cambria Math"/>
                <w:lang w:eastAsia="ja-JP"/>
              </w:rPr>
              <m:t>EUT</m:t>
            </m:r>
          </m:sub>
        </m:sSub>
      </m:oMath>
      <w:r w:rsidR="004F61A1">
        <w:rPr>
          <w:lang w:eastAsia="ja-JP"/>
        </w:rPr>
        <w:t xml:space="preserve"> is the directivity of the EUT.</w:t>
      </w:r>
    </w:p>
    <w:p w14:paraId="1382815B" w14:textId="77777777" w:rsidR="004D3FFD" w:rsidRDefault="002C252C" w:rsidP="004E61AE">
      <w:pPr>
        <w:pStyle w:val="Heading1"/>
        <w:rPr>
          <w:lang w:eastAsia="ja-JP"/>
        </w:rPr>
      </w:pPr>
      <w:bookmarkStart w:id="5110" w:name="_Toc29810980"/>
      <w:bookmarkStart w:id="5111" w:name="_Toc99703316"/>
      <w:bookmarkStart w:id="5112" w:name="_Toc58916134"/>
      <w:bookmarkStart w:id="5113" w:name="_Toc58918315"/>
      <w:bookmarkStart w:id="5114" w:name="_Toc37273287"/>
      <w:bookmarkStart w:id="5115" w:name="_Toc53183422"/>
      <w:bookmarkStart w:id="5116" w:name="_Toc21103131"/>
      <w:bookmarkStart w:id="5117" w:name="_Toc45886377"/>
      <w:bookmarkStart w:id="5118" w:name="_Toc74916210"/>
      <w:bookmarkStart w:id="5119" w:name="_Toc98766953"/>
      <w:bookmarkStart w:id="5120" w:name="_Toc66694185"/>
      <w:bookmarkStart w:id="5121" w:name="_Toc36636341"/>
      <w:bookmarkStart w:id="5122" w:name="_Toc82536843"/>
      <w:bookmarkStart w:id="5123" w:name="_Toc76114835"/>
      <w:bookmarkStart w:id="5124" w:name="_Toc76544721"/>
      <w:bookmarkStart w:id="5125" w:name="_Toc89953136"/>
      <w:bookmarkStart w:id="5126" w:name="_Toc106207108"/>
      <w:bookmarkStart w:id="5127" w:name="_Toc121818527"/>
      <w:bookmarkStart w:id="5128" w:name="_Toc121818751"/>
      <w:bookmarkStart w:id="5129" w:name="_Toc124158506"/>
      <w:bookmarkStart w:id="5130" w:name="_Toc130558574"/>
      <w:bookmarkStart w:id="5131" w:name="_Toc137467299"/>
      <w:bookmarkStart w:id="5132" w:name="_Toc138884945"/>
      <w:bookmarkStart w:id="5133" w:name="_Toc138885169"/>
      <w:bookmarkStart w:id="5134" w:name="_Toc145511380"/>
      <w:bookmarkStart w:id="5135" w:name="_Toc155475857"/>
      <w:r>
        <w:rPr>
          <w:rFonts w:eastAsia="SimSun" w:hint="eastAsia"/>
          <w:lang w:eastAsia="zh-CN"/>
        </w:rPr>
        <w:t>G</w:t>
      </w:r>
      <w:r>
        <w:rPr>
          <w:lang w:eastAsia="ja-JP"/>
        </w:rPr>
        <w:t>.9</w:t>
      </w:r>
      <w:r>
        <w:rPr>
          <w:lang w:eastAsia="ja-JP"/>
        </w:rPr>
        <w:tab/>
        <w:t>Peak method</w:t>
      </w:r>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p>
    <w:p w14:paraId="10A941EC" w14:textId="77777777" w:rsidR="004D3FFD" w:rsidRDefault="002C252C">
      <w:pPr>
        <w:rPr>
          <w:color w:val="000000"/>
          <w:lang w:eastAsia="ja-JP"/>
        </w:rPr>
      </w:pPr>
      <w:r>
        <w:rPr>
          <w:color w:val="000000"/>
          <w:lang w:eastAsia="ja-JP"/>
        </w:rPr>
        <w:t>The peak method can be used when frequencies with unwanted peak emissions are identified during pre-scan. The method does not provide an estimate of TRP.</w:t>
      </w:r>
    </w:p>
    <w:p w14:paraId="4852C79C" w14:textId="77777777" w:rsidR="004D3FFD" w:rsidRDefault="002C252C">
      <w:pPr>
        <w:rPr>
          <w:color w:val="000000"/>
          <w:lang w:eastAsia="ja-JP"/>
        </w:rPr>
      </w:pPr>
      <w:r>
        <w:rPr>
          <w:color w:val="000000"/>
          <w:lang w:eastAsia="ja-JP"/>
        </w:rPr>
        <w:t>For each peak emission frequency identified during pre-scan, measure peak EIRP or power density as follows:</w:t>
      </w:r>
    </w:p>
    <w:p w14:paraId="2AC09373" w14:textId="77777777" w:rsidR="004D3FFD" w:rsidRDefault="002C252C" w:rsidP="004F61A1">
      <w:pPr>
        <w:pStyle w:val="B1"/>
        <w:rPr>
          <w:lang w:eastAsia="ja-JP"/>
        </w:rPr>
      </w:pPr>
      <w:r>
        <w:rPr>
          <w:lang w:eastAsia="ja-JP"/>
        </w:rPr>
        <w:t>1)</w:t>
      </w:r>
      <w:r>
        <w:rPr>
          <w:lang w:eastAsia="ja-JP"/>
        </w:rPr>
        <w:tab/>
        <w:t>Move EUT and test antenna to the same position where the peak emission is recorded during the pre-scan.</w:t>
      </w:r>
    </w:p>
    <w:p w14:paraId="38E56C35" w14:textId="77777777" w:rsidR="004D3FFD" w:rsidRDefault="002C252C" w:rsidP="004F61A1">
      <w:pPr>
        <w:pStyle w:val="B1"/>
        <w:rPr>
          <w:lang w:eastAsia="ja-JP"/>
        </w:rPr>
      </w:pPr>
      <w:r>
        <w:rPr>
          <w:lang w:eastAsia="ja-JP"/>
        </w:rPr>
        <w:t>2)</w:t>
      </w:r>
      <w:r>
        <w:rPr>
          <w:lang w:eastAsia="ja-JP"/>
        </w:rPr>
        <w:tab/>
        <w:t>Move the EUT around the position and test antenna orientation to find the final peak EIRP or power density.</w:t>
      </w:r>
    </w:p>
    <w:p w14:paraId="54750764" w14:textId="77777777" w:rsidR="004D3FFD" w:rsidRDefault="002C252C" w:rsidP="004F61A1">
      <w:pPr>
        <w:pStyle w:val="B1"/>
        <w:rPr>
          <w:lang w:eastAsia="ja-JP"/>
        </w:rPr>
      </w:pPr>
      <w:r>
        <w:rPr>
          <w:lang w:eastAsia="ja-JP"/>
        </w:rPr>
        <w:t>3)</w:t>
      </w:r>
      <w:r>
        <w:rPr>
          <w:lang w:eastAsia="ja-JP"/>
        </w:rPr>
        <w:tab/>
        <w:t>The measured peak power density or EIRP shall be used to demonstrate conformance.</w:t>
      </w:r>
    </w:p>
    <w:p w14:paraId="28A974E0" w14:textId="77777777" w:rsidR="004D3FFD" w:rsidRDefault="002C252C" w:rsidP="004F61A1">
      <w:pPr>
        <w:pStyle w:val="NO"/>
        <w:rPr>
          <w:lang w:eastAsia="ja-JP"/>
        </w:rPr>
      </w:pPr>
      <w:r>
        <w:rPr>
          <w:lang w:eastAsia="ja-JP"/>
        </w:rPr>
        <w:t>NOTE:</w:t>
      </w:r>
      <w:r>
        <w:rPr>
          <w:lang w:eastAsia="ja-JP"/>
        </w:rPr>
        <w:tab/>
        <w:t>Peak EIRP is the linear sum of two orthogonal polarized components.</w:t>
      </w:r>
    </w:p>
    <w:p w14:paraId="07F57E49" w14:textId="77777777" w:rsidR="004D3FFD" w:rsidRDefault="002C252C" w:rsidP="004E61AE">
      <w:pPr>
        <w:pStyle w:val="Heading1"/>
        <w:rPr>
          <w:lang w:eastAsia="ja-JP"/>
        </w:rPr>
      </w:pPr>
      <w:bookmarkStart w:id="5136" w:name="_Toc106207109"/>
      <w:bookmarkStart w:id="5137" w:name="_Toc58918316"/>
      <w:bookmarkStart w:id="5138" w:name="_Toc45886378"/>
      <w:bookmarkStart w:id="5139" w:name="_Toc74916211"/>
      <w:bookmarkStart w:id="5140" w:name="_Toc82536844"/>
      <w:bookmarkStart w:id="5141" w:name="_Toc53183423"/>
      <w:bookmarkStart w:id="5142" w:name="_Toc66694186"/>
      <w:bookmarkStart w:id="5143" w:name="_Toc29810981"/>
      <w:bookmarkStart w:id="5144" w:name="_Toc58916135"/>
      <w:bookmarkStart w:id="5145" w:name="_Toc36636342"/>
      <w:bookmarkStart w:id="5146" w:name="_Toc99703317"/>
      <w:bookmarkStart w:id="5147" w:name="_Toc76544722"/>
      <w:bookmarkStart w:id="5148" w:name="_Toc76114836"/>
      <w:bookmarkStart w:id="5149" w:name="_Toc21103132"/>
      <w:bookmarkStart w:id="5150" w:name="_Toc89953137"/>
      <w:bookmarkStart w:id="5151" w:name="_Toc98766954"/>
      <w:bookmarkStart w:id="5152" w:name="_Toc37273288"/>
      <w:bookmarkStart w:id="5153" w:name="_Toc121818528"/>
      <w:bookmarkStart w:id="5154" w:name="_Toc121818752"/>
      <w:bookmarkStart w:id="5155" w:name="_Toc124158507"/>
      <w:bookmarkStart w:id="5156" w:name="_Toc130558575"/>
      <w:bookmarkStart w:id="5157" w:name="_Toc137467300"/>
      <w:bookmarkStart w:id="5158" w:name="_Toc138884946"/>
      <w:bookmarkStart w:id="5159" w:name="_Toc138885170"/>
      <w:bookmarkStart w:id="5160" w:name="_Toc145511381"/>
      <w:bookmarkStart w:id="5161" w:name="_Toc155475858"/>
      <w:r>
        <w:rPr>
          <w:rFonts w:eastAsia="SimSun" w:hint="eastAsia"/>
          <w:lang w:eastAsia="zh-CN"/>
        </w:rPr>
        <w:t>G</w:t>
      </w:r>
      <w:r>
        <w:rPr>
          <w:lang w:eastAsia="ja-JP"/>
        </w:rPr>
        <w:t>.10</w:t>
      </w:r>
      <w:r>
        <w:rPr>
          <w:lang w:eastAsia="ja-JP"/>
        </w:rPr>
        <w:tab/>
        <w:t>Equal sector with peak average</w:t>
      </w:r>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p>
    <w:p w14:paraId="6FFA5FE1" w14:textId="77777777" w:rsidR="004D3FFD" w:rsidRDefault="002C252C">
      <w:pPr>
        <w:rPr>
          <w:color w:val="000000"/>
          <w:lang w:eastAsia="ja-JP"/>
        </w:rPr>
      </w:pPr>
      <w:r>
        <w:rPr>
          <w:color w:val="000000"/>
          <w:lang w:eastAsia="ja-JP"/>
        </w:rPr>
        <w:t>Equal sector with peak average can be performed on frequencies with unwanted peak emission, which are considered by the peak method for further measurements.</w:t>
      </w:r>
    </w:p>
    <w:p w14:paraId="733D1EC4" w14:textId="77777777" w:rsidR="004D3FFD" w:rsidRDefault="002C252C">
      <w:pPr>
        <w:rPr>
          <w:color w:val="000000"/>
          <w:lang w:eastAsia="ja-JP"/>
        </w:rPr>
      </w:pPr>
      <w:r>
        <w:rPr>
          <w:color w:val="000000"/>
          <w:lang w:eastAsia="ja-JP"/>
        </w:rPr>
        <w:t xml:space="preserve">The spherical angle </w:t>
      </w:r>
      <m:oMath>
        <m:r>
          <w:rPr>
            <w:rFonts w:ascii="Cambria Math" w:hAnsi="Cambria Math"/>
            <w:color w:val="000000"/>
            <w:lang w:eastAsia="ja-JP"/>
          </w:rPr>
          <m:t>ϕ</m:t>
        </m:r>
      </m:oMath>
      <w:r>
        <w:rPr>
          <w:color w:val="000000"/>
          <w:lang w:eastAsia="ja-JP"/>
        </w:rPr>
        <w:t xml:space="preserve"> is divided into K equal sectors. If the largest dimension of EUT is less than 60 cm, then each sector is a half quadrant of 45°.</w:t>
      </w:r>
    </w:p>
    <w:p w14:paraId="0AD231ED" w14:textId="77777777" w:rsidR="004D3FFD" w:rsidRDefault="002C252C">
      <w:pPr>
        <w:rPr>
          <w:color w:val="000000"/>
          <w:lang w:eastAsia="ja-JP"/>
        </w:rPr>
      </w:pPr>
      <w:r>
        <w:rPr>
          <w:color w:val="000000"/>
          <w:lang w:eastAsia="ja-JP"/>
        </w:rPr>
        <w:t>For each peak emission frequency, measure peak EIRP of beams belonging to different sectors of the sphere as follows:</w:t>
      </w:r>
    </w:p>
    <w:p w14:paraId="3CD21A27" w14:textId="77777777" w:rsidR="004D3FFD" w:rsidRDefault="002C252C" w:rsidP="004F61A1">
      <w:pPr>
        <w:pStyle w:val="B1"/>
        <w:rPr>
          <w:lang w:eastAsia="ja-JP"/>
        </w:rPr>
      </w:pPr>
      <w:r>
        <w:rPr>
          <w:lang w:eastAsia="ja-JP"/>
        </w:rPr>
        <w:t>1)</w:t>
      </w:r>
      <w:r>
        <w:rPr>
          <w:lang w:eastAsia="ja-JP"/>
        </w:rPr>
        <w:tab/>
        <w:t>Move EUT and test antenna to the same position where the emission peak is recorded during the pre-scan.</w:t>
      </w:r>
    </w:p>
    <w:p w14:paraId="634227D4" w14:textId="77777777" w:rsidR="004D3FFD" w:rsidRDefault="002C252C" w:rsidP="004F61A1">
      <w:pPr>
        <w:pStyle w:val="B1"/>
        <w:rPr>
          <w:lang w:eastAsia="ja-JP"/>
        </w:rPr>
      </w:pPr>
      <w:r>
        <w:rPr>
          <w:lang w:eastAsia="ja-JP"/>
        </w:rPr>
        <w:t>2)</w:t>
      </w:r>
      <w:r>
        <w:rPr>
          <w:lang w:eastAsia="ja-JP"/>
        </w:rPr>
        <w:tab/>
        <w:t>Move EUT around the position and test antenna orientation to find the final peak EIRP.</w:t>
      </w:r>
    </w:p>
    <w:p w14:paraId="7BFECBCD" w14:textId="77777777" w:rsidR="004D3FFD" w:rsidRDefault="002C252C" w:rsidP="004F61A1">
      <w:pPr>
        <w:pStyle w:val="B1"/>
        <w:rPr>
          <w:lang w:eastAsia="ja-JP"/>
        </w:rPr>
      </w:pPr>
      <w:r>
        <w:rPr>
          <w:lang w:eastAsia="ja-JP"/>
        </w:rPr>
        <w:t>3)</w:t>
      </w:r>
      <w:r>
        <w:rPr>
          <w:lang w:eastAsia="ja-JP"/>
        </w:rPr>
        <w:tab/>
        <w:t>Repeat Steps 1 to 2 until all sectors are covered.</w:t>
      </w:r>
    </w:p>
    <w:p w14:paraId="78DD64DD" w14:textId="77777777" w:rsidR="004D3FFD" w:rsidRDefault="002C252C" w:rsidP="004F61A1">
      <w:pPr>
        <w:pStyle w:val="B1"/>
        <w:rPr>
          <w:lang w:eastAsia="ja-JP"/>
        </w:rPr>
      </w:pPr>
      <w:r>
        <w:rPr>
          <w:lang w:eastAsia="ja-JP"/>
        </w:rPr>
        <w:t>4)</w:t>
      </w:r>
      <w:r>
        <w:rPr>
          <w:lang w:eastAsia="ja-JP"/>
        </w:rPr>
        <w:tab/>
        <w:t>Calculate TRP</w:t>
      </w:r>
      <w:r>
        <w:rPr>
          <w:vertAlign w:val="subscript"/>
          <w:lang w:eastAsia="ja-JP"/>
        </w:rPr>
        <w:t>Estimate</w:t>
      </w:r>
      <w:r>
        <w:rPr>
          <w:lang w:eastAsia="ja-JP"/>
        </w:rPr>
        <w:t xml:space="preserve"> as</w:t>
      </w:r>
    </w:p>
    <w:p w14:paraId="607379FB" w14:textId="7F6764EB" w:rsidR="004D3FFD" w:rsidRDefault="004F61A1" w:rsidP="004F61A1">
      <w:pPr>
        <w:pStyle w:val="EQ"/>
        <w:rPr>
          <w:lang w:eastAsia="ja-JP"/>
        </w:rPr>
      </w:pPr>
      <w:r>
        <w:rPr>
          <w:noProof w:val="0"/>
          <w:lang w:eastAsia="ja-JP"/>
        </w:rPr>
        <w:tab/>
      </w:r>
      <m:oMath>
        <m:sSub>
          <m:sSubPr>
            <m:ctrlPr>
              <w:rPr>
                <w:rFonts w:ascii="Cambria Math" w:hAnsi="Cambria Math"/>
                <w:lang w:eastAsia="ja-JP"/>
              </w:rPr>
            </m:ctrlPr>
          </m:sSubPr>
          <m:e>
            <m:r>
              <w:rPr>
                <w:rFonts w:ascii="Cambria Math" w:hAnsi="Cambria Math"/>
                <w:lang w:eastAsia="ja-JP"/>
              </w:rPr>
              <m:t>TRP</m:t>
            </m:r>
          </m:e>
          <m:sub>
            <m:r>
              <w:rPr>
                <w:rFonts w:ascii="Cambria Math" w:hAnsi="Cambria Math"/>
                <w:lang w:eastAsia="ja-JP"/>
              </w:rPr>
              <m:t>Estimate</m:t>
            </m:r>
          </m:sub>
        </m:sSub>
        <m:r>
          <m:rPr>
            <m:sty m:val="p"/>
          </m:rPr>
          <w:rPr>
            <w:rFonts w:ascii="Cambria Math" w:hAnsi="Cambria Math"/>
            <w:lang w:eastAsia="ja-JP"/>
          </w:rPr>
          <m:t>=</m:t>
        </m:r>
        <m:f>
          <m:fPr>
            <m:ctrlPr>
              <w:rPr>
                <w:rFonts w:ascii="Cambria Math" w:hAnsi="Cambria Math"/>
                <w:lang w:eastAsia="ja-JP"/>
              </w:rPr>
            </m:ctrlPr>
          </m:fPr>
          <m:num>
            <m:r>
              <m:rPr>
                <m:sty m:val="p"/>
              </m:rPr>
              <w:rPr>
                <w:rFonts w:ascii="Cambria Math" w:hAnsi="Cambria Math"/>
                <w:lang w:eastAsia="ja-JP"/>
              </w:rPr>
              <m:t>1</m:t>
            </m:r>
          </m:num>
          <m:den>
            <m:r>
              <w:rPr>
                <w:rFonts w:ascii="Cambria Math" w:hAnsi="Cambria Math"/>
                <w:lang w:eastAsia="ja-JP"/>
              </w:rPr>
              <m:t>K</m:t>
            </m:r>
          </m:den>
        </m:f>
        <m:nary>
          <m:naryPr>
            <m:chr m:val="∑"/>
            <m:limLoc m:val="undOvr"/>
            <m:ctrlPr>
              <w:rPr>
                <w:rFonts w:ascii="Cambria Math" w:hAnsi="Cambria Math"/>
                <w:lang w:eastAsia="ja-JP"/>
              </w:rPr>
            </m:ctrlPr>
          </m:naryPr>
          <m:sub>
            <m:r>
              <w:rPr>
                <w:rFonts w:ascii="Cambria Math" w:hAnsi="Cambria Math"/>
                <w:lang w:eastAsia="ja-JP"/>
              </w:rPr>
              <m:t>k</m:t>
            </m:r>
            <m:r>
              <m:rPr>
                <m:sty m:val="p"/>
              </m:rPr>
              <w:rPr>
                <w:rFonts w:ascii="Cambria Math" w:hAnsi="Cambria Math"/>
                <w:lang w:eastAsia="ja-JP"/>
              </w:rPr>
              <m:t>=1</m:t>
            </m:r>
          </m:sub>
          <m:sup>
            <m:r>
              <w:rPr>
                <w:rFonts w:ascii="Cambria Math" w:hAnsi="Cambria Math"/>
                <w:lang w:eastAsia="ja-JP"/>
              </w:rPr>
              <m:t>K</m:t>
            </m:r>
          </m:sup>
          <m:e>
            <m:sSub>
              <m:sSubPr>
                <m:ctrlPr>
                  <w:rPr>
                    <w:rFonts w:ascii="Cambria Math" w:hAnsi="Cambria Math"/>
                    <w:lang w:eastAsia="ja-JP"/>
                  </w:rPr>
                </m:ctrlPr>
              </m:sSubPr>
              <m:e>
                <m:r>
                  <w:rPr>
                    <w:rFonts w:ascii="Cambria Math" w:hAnsi="Cambria Math"/>
                    <w:lang w:eastAsia="ja-JP"/>
                  </w:rPr>
                  <m:t>EIRP</m:t>
                </m:r>
              </m:e>
              <m:sub>
                <m:r>
                  <w:rPr>
                    <w:rFonts w:ascii="Cambria Math" w:hAnsi="Cambria Math"/>
                    <w:lang w:eastAsia="ja-JP"/>
                  </w:rPr>
                  <m:t>k</m:t>
                </m:r>
              </m:sub>
            </m:sSub>
          </m:e>
        </m:nary>
      </m:oMath>
      <w:r>
        <w:rPr>
          <w:lang w:eastAsia="ja-JP"/>
        </w:rPr>
        <w:t xml:space="preserve">, where </w:t>
      </w:r>
      <m:oMath>
        <m:sSub>
          <m:sSubPr>
            <m:ctrlPr>
              <w:rPr>
                <w:rFonts w:ascii="Cambria Math" w:hAnsi="Cambria Math"/>
                <w:lang w:eastAsia="ja-JP"/>
              </w:rPr>
            </m:ctrlPr>
          </m:sSubPr>
          <m:e>
            <m:r>
              <w:rPr>
                <w:rFonts w:ascii="Cambria Math" w:hAnsi="Cambria Math"/>
                <w:lang w:eastAsia="ja-JP"/>
              </w:rPr>
              <m:t>EIRP</m:t>
            </m:r>
          </m:e>
          <m:sub>
            <m:r>
              <w:rPr>
                <w:rFonts w:ascii="Cambria Math" w:hAnsi="Cambria Math"/>
                <w:lang w:eastAsia="ja-JP"/>
              </w:rPr>
              <m:t>k</m:t>
            </m:r>
          </m:sub>
        </m:sSub>
      </m:oMath>
      <w:r>
        <w:rPr>
          <w:lang w:eastAsia="ja-JP"/>
        </w:rPr>
        <w:t xml:space="preserve"> is the peak EIRP in the kth sector</w:t>
      </w:r>
    </w:p>
    <w:p w14:paraId="491B6A39" w14:textId="77777777" w:rsidR="004D3FFD" w:rsidRDefault="002C252C" w:rsidP="004F61A1">
      <w:pPr>
        <w:pStyle w:val="NO"/>
        <w:rPr>
          <w:lang w:eastAsia="ja-JP"/>
        </w:rPr>
      </w:pPr>
      <w:r>
        <w:rPr>
          <w:lang w:eastAsia="ja-JP"/>
        </w:rPr>
        <w:t>NOTE:</w:t>
      </w:r>
      <w:r>
        <w:rPr>
          <w:lang w:eastAsia="ja-JP"/>
        </w:rPr>
        <w:tab/>
        <w:t>Peak EIRP is the linear sum of two orthogonal polarized components.</w:t>
      </w:r>
    </w:p>
    <w:p w14:paraId="3BC6F6F5" w14:textId="77777777" w:rsidR="004D3FFD" w:rsidRDefault="002C252C" w:rsidP="004E61AE">
      <w:pPr>
        <w:pStyle w:val="Heading1"/>
        <w:rPr>
          <w:lang w:eastAsia="ja-JP"/>
        </w:rPr>
      </w:pPr>
      <w:bookmarkStart w:id="5162" w:name="_Toc74916212"/>
      <w:bookmarkStart w:id="5163" w:name="_Toc37273289"/>
      <w:bookmarkStart w:id="5164" w:name="_Toc89953138"/>
      <w:bookmarkStart w:id="5165" w:name="_Toc53183424"/>
      <w:bookmarkStart w:id="5166" w:name="_Toc82536845"/>
      <w:bookmarkStart w:id="5167" w:name="_Toc66694187"/>
      <w:bookmarkStart w:id="5168" w:name="_Toc99703318"/>
      <w:bookmarkStart w:id="5169" w:name="_Toc29810982"/>
      <w:bookmarkStart w:id="5170" w:name="_Toc58916136"/>
      <w:bookmarkStart w:id="5171" w:name="_Toc58918317"/>
      <w:bookmarkStart w:id="5172" w:name="_Toc76544723"/>
      <w:bookmarkStart w:id="5173" w:name="_Toc106207110"/>
      <w:bookmarkStart w:id="5174" w:name="_Toc98766955"/>
      <w:bookmarkStart w:id="5175" w:name="_Toc21103133"/>
      <w:bookmarkStart w:id="5176" w:name="_Toc76114837"/>
      <w:bookmarkStart w:id="5177" w:name="_Toc45886379"/>
      <w:bookmarkStart w:id="5178" w:name="_Toc36636343"/>
      <w:bookmarkStart w:id="5179" w:name="_Toc121818529"/>
      <w:bookmarkStart w:id="5180" w:name="_Toc121818753"/>
      <w:bookmarkStart w:id="5181" w:name="_Toc124158508"/>
      <w:bookmarkStart w:id="5182" w:name="_Toc130558576"/>
      <w:bookmarkStart w:id="5183" w:name="_Toc137467301"/>
      <w:bookmarkStart w:id="5184" w:name="_Toc138884947"/>
      <w:bookmarkStart w:id="5185" w:name="_Toc138885171"/>
      <w:bookmarkStart w:id="5186" w:name="_Toc145511382"/>
      <w:bookmarkStart w:id="5187" w:name="_Toc155475859"/>
      <w:r>
        <w:rPr>
          <w:rFonts w:eastAsia="SimSun" w:hint="eastAsia"/>
          <w:lang w:eastAsia="zh-CN"/>
        </w:rPr>
        <w:t>G</w:t>
      </w:r>
      <w:r>
        <w:rPr>
          <w:lang w:eastAsia="ja-JP"/>
        </w:rPr>
        <w:t>.11</w:t>
      </w:r>
      <w:r>
        <w:rPr>
          <w:lang w:eastAsia="ja-JP"/>
        </w:rPr>
        <w:tab/>
        <w:t>Pre-scan</w:t>
      </w:r>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p>
    <w:p w14:paraId="5AFCDE35" w14:textId="77777777" w:rsidR="004D3FFD" w:rsidRDefault="002C252C">
      <w:pPr>
        <w:rPr>
          <w:color w:val="000000"/>
          <w:lang w:eastAsia="ja-JP"/>
        </w:rPr>
      </w:pPr>
      <w:r>
        <w:rPr>
          <w:color w:val="000000"/>
          <w:lang w:eastAsia="ja-JP"/>
        </w:rPr>
        <w:t>Pre-scan is used to identify frequencies with unwanted emission power levels above a certain threshold. The pre-scan does not provide an estimate of TRP. An emission frequency identified by a pre-scan may be further investigated by any of the TRP measurement methods in this annex.</w:t>
      </w:r>
    </w:p>
    <w:p w14:paraId="31E582DA" w14:textId="77777777" w:rsidR="004D3FFD" w:rsidRDefault="002C252C">
      <w:pPr>
        <w:rPr>
          <w:color w:val="000000"/>
          <w:lang w:eastAsia="ja-JP"/>
        </w:rPr>
      </w:pPr>
      <w:r>
        <w:rPr>
          <w:color w:val="000000"/>
          <w:lang w:eastAsia="ja-JP"/>
        </w:rPr>
        <w:t>The procedure for pre-scan is as follows:</w:t>
      </w:r>
    </w:p>
    <w:p w14:paraId="4CD9B8BD" w14:textId="77777777" w:rsidR="004D3FFD" w:rsidRDefault="002C252C" w:rsidP="004F61A1">
      <w:pPr>
        <w:pStyle w:val="B1"/>
        <w:rPr>
          <w:lang w:eastAsia="ja-JP"/>
        </w:rPr>
      </w:pPr>
      <w:r>
        <w:rPr>
          <w:lang w:eastAsia="ja-JP"/>
        </w:rPr>
        <w:t>1)</w:t>
      </w:r>
      <w:r>
        <w:rPr>
          <w:lang w:eastAsia="ja-JP"/>
        </w:rPr>
        <w:tab/>
        <w:t>Scan the entire surface around EUT.</w:t>
      </w:r>
    </w:p>
    <w:p w14:paraId="579118CE" w14:textId="77777777" w:rsidR="004D3FFD" w:rsidRDefault="002C252C" w:rsidP="004F61A1">
      <w:pPr>
        <w:pStyle w:val="B1"/>
        <w:rPr>
          <w:lang w:eastAsia="ja-JP"/>
        </w:rPr>
      </w:pPr>
      <w:r>
        <w:rPr>
          <w:lang w:eastAsia="ja-JP"/>
        </w:rPr>
        <w:t>2)</w:t>
      </w:r>
      <w:r>
        <w:rPr>
          <w:lang w:eastAsia="ja-JP"/>
        </w:rPr>
        <w:tab/>
        <w:t>Rotate test antenna to cover all possible polarizations of emissions to detect maximum emissions.</w:t>
      </w:r>
    </w:p>
    <w:p w14:paraId="7471711F" w14:textId="77777777" w:rsidR="004D3FFD" w:rsidRDefault="002C252C" w:rsidP="004F61A1">
      <w:pPr>
        <w:pStyle w:val="B1"/>
        <w:rPr>
          <w:lang w:eastAsia="ja-JP"/>
        </w:rPr>
      </w:pPr>
      <w:r>
        <w:rPr>
          <w:lang w:eastAsia="ja-JP"/>
        </w:rPr>
        <w:t>3)</w:t>
      </w:r>
      <w:r>
        <w:rPr>
          <w:lang w:eastAsia="ja-JP"/>
        </w:rPr>
        <w:tab/>
        <w:t>Record the list of frequencies and corresponding unwanted emission power levels, EUT spatial positions, and test antenna polarization for which the maximum emission levels occur.</w:t>
      </w:r>
    </w:p>
    <w:p w14:paraId="3F0DADBE" w14:textId="77777777" w:rsidR="004D3FFD" w:rsidRDefault="002C252C" w:rsidP="004F61A1">
      <w:pPr>
        <w:pStyle w:val="B1"/>
        <w:rPr>
          <w:lang w:eastAsia="ja-JP"/>
        </w:rPr>
      </w:pPr>
      <w:r>
        <w:rPr>
          <w:lang w:eastAsia="ja-JP"/>
        </w:rPr>
        <w:t>4)</w:t>
      </w:r>
      <w:r>
        <w:rPr>
          <w:lang w:eastAsia="ja-JP"/>
        </w:rPr>
        <w:tab/>
        <w:t>Emissions which 20 dB or more below the specified limit shall not require further measurements.</w:t>
      </w:r>
    </w:p>
    <w:p w14:paraId="281EB87E" w14:textId="670DB66E" w:rsidR="004C1EED" w:rsidRPr="00954C37" w:rsidRDefault="00F844C9" w:rsidP="004C1EED">
      <w:pPr>
        <w:pStyle w:val="Heading8"/>
      </w:pPr>
      <w:r>
        <w:t>[</w:t>
      </w:r>
      <w:r w:rsidR="004C1EED" w:rsidRPr="00954C37">
        <w:t xml:space="preserve">Annex </w:t>
      </w:r>
      <w:r w:rsidR="004C1EED">
        <w:t>H</w:t>
      </w:r>
      <w:r w:rsidR="004C1EED" w:rsidRPr="00954C37">
        <w:t xml:space="preserve"> (normative): </w:t>
      </w:r>
      <w:r w:rsidR="004C1EED" w:rsidRPr="00954C37">
        <w:br/>
      </w:r>
      <w:r w:rsidR="004C1EED" w:rsidRPr="00A67ECC">
        <w:t>NCR-MT Fixed Reference Channels</w:t>
      </w:r>
    </w:p>
    <w:p w14:paraId="3D98811B" w14:textId="0E4551F4" w:rsidR="004C1EED" w:rsidRPr="0094519F" w:rsidRDefault="0094519F" w:rsidP="0094519F">
      <w:pPr>
        <w:pStyle w:val="NO"/>
        <w:rPr>
          <w:color w:val="FF0000"/>
        </w:rPr>
      </w:pPr>
      <w:r w:rsidRPr="00EA6AB1">
        <w:rPr>
          <w:color w:val="FF0000"/>
        </w:rPr>
        <w:t>[Editor note:</w:t>
      </w:r>
      <w:r w:rsidRPr="00EA6AB1">
        <w:rPr>
          <w:color w:val="FF0000"/>
        </w:rPr>
        <w:tab/>
        <w:t>FRC numbers in TS 38.106 and corresponding FRC numbers in TS 38.11-1/-2 are not aligned. RAN 4 need to discuss how to handle this issue]</w:t>
      </w:r>
    </w:p>
    <w:p w14:paraId="1E9DBFA7" w14:textId="77777777" w:rsidR="004C1EED" w:rsidRDefault="004C1EED" w:rsidP="004C1EED">
      <w:pPr>
        <w:pStyle w:val="Heading2"/>
      </w:pPr>
      <w:bookmarkStart w:id="5188" w:name="_Toc75165434"/>
      <w:bookmarkStart w:id="5189" w:name="_Toc75334358"/>
      <w:bookmarkStart w:id="5190" w:name="_Toc75508550"/>
      <w:bookmarkStart w:id="5191" w:name="_Toc75816289"/>
      <w:bookmarkStart w:id="5192" w:name="_Toc76541447"/>
      <w:bookmarkStart w:id="5193" w:name="_Toc76542014"/>
      <w:bookmarkStart w:id="5194" w:name="_Toc82429904"/>
      <w:bookmarkStart w:id="5195" w:name="_Toc89940155"/>
      <w:bookmarkStart w:id="5196" w:name="_Toc98754481"/>
      <w:bookmarkStart w:id="5197" w:name="_Toc106178295"/>
      <w:bookmarkStart w:id="5198" w:name="_Toc114149013"/>
      <w:bookmarkStart w:id="5199" w:name="_Toc124151258"/>
      <w:bookmarkStart w:id="5200" w:name="_Toc130393798"/>
      <w:bookmarkStart w:id="5201" w:name="_Toc137562185"/>
      <w:bookmarkStart w:id="5202" w:name="_Toc138871327"/>
      <w:bookmarkStart w:id="5203" w:name="_Toc145534777"/>
      <w:bookmarkStart w:id="5204" w:name="_Toc155287550"/>
      <w:r>
        <w:t>H.1</w:t>
      </w:r>
      <w:r>
        <w:tab/>
        <w:t>Fixed Reference Channels for PDSCH performance requirements (</w:t>
      </w:r>
      <w:r>
        <w:rPr>
          <w:lang w:eastAsia="zh-CN"/>
        </w:rPr>
        <w:t>QPSK</w:t>
      </w:r>
      <w:r>
        <w:t>)</w:t>
      </w:r>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p>
    <w:p w14:paraId="24CE3127" w14:textId="77777777" w:rsidR="004C1EED" w:rsidRDefault="004C1EED" w:rsidP="004C1EED">
      <w:r>
        <w:t>The parameters for the reference measurement channels are specified in table H.1-1 for FR2 PDSCH performance requirements.</w:t>
      </w:r>
    </w:p>
    <w:p w14:paraId="15406396" w14:textId="77777777" w:rsidR="004C1EED" w:rsidRDefault="004C1EED" w:rsidP="004C1EED">
      <w:pPr>
        <w:pStyle w:val="TH"/>
        <w:rPr>
          <w:lang w:val="en-US" w:eastAsia="zh-CN"/>
        </w:rPr>
      </w:pPr>
      <w:r>
        <w:t xml:space="preserve">Table H.1-1: Fixed Reference Channels for FR2-1 PDSCH </w:t>
      </w:r>
      <w:r>
        <w:rPr>
          <w:rFonts w:eastAsia="Malgun Gothic"/>
        </w:rPr>
        <w:t>(</w:t>
      </w:r>
      <w:r>
        <w:rPr>
          <w:lang w:eastAsia="zh-CN"/>
        </w:rPr>
        <w:t>QPSK</w:t>
      </w:r>
      <w:r>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48"/>
        <w:gridCol w:w="677"/>
        <w:gridCol w:w="1267"/>
      </w:tblGrid>
      <w:tr w:rsidR="004C1EED" w14:paraId="0461E448"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23930BB" w14:textId="77777777" w:rsidR="004C1EED" w:rsidRDefault="004C1EED" w:rsidP="004C1EED">
            <w:pPr>
              <w:pStyle w:val="TAH"/>
            </w:pPr>
            <w:r>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70F5B76" w14:textId="77777777" w:rsidR="004C1EED" w:rsidRDefault="004C1EED" w:rsidP="004C1EED">
            <w:pPr>
              <w:pStyle w:val="TAH"/>
            </w:pPr>
            <w:r>
              <w:t>Unit</w:t>
            </w:r>
          </w:p>
        </w:tc>
        <w:tc>
          <w:tcPr>
            <w:tcW w:w="0" w:type="auto"/>
            <w:tcBorders>
              <w:top w:val="single" w:sz="4" w:space="0" w:color="auto"/>
              <w:left w:val="single" w:sz="4" w:space="0" w:color="auto"/>
              <w:bottom w:val="single" w:sz="4" w:space="0" w:color="auto"/>
              <w:right w:val="single" w:sz="4" w:space="0" w:color="auto"/>
            </w:tcBorders>
            <w:hideMark/>
          </w:tcPr>
          <w:p w14:paraId="33349C6E" w14:textId="77777777" w:rsidR="004C1EED" w:rsidRDefault="004C1EED" w:rsidP="004C1EED">
            <w:pPr>
              <w:pStyle w:val="TAH"/>
              <w:rPr>
                <w:rFonts w:eastAsiaTheme="minorEastAsia"/>
                <w:lang w:eastAsia="zh-CN"/>
              </w:rPr>
            </w:pPr>
            <w:r>
              <w:rPr>
                <w:rFonts w:eastAsiaTheme="minorEastAsia"/>
                <w:lang w:eastAsia="zh-CN"/>
              </w:rPr>
              <w:t>M-FR2-H.1-1</w:t>
            </w:r>
          </w:p>
        </w:tc>
      </w:tr>
      <w:tr w:rsidR="004C1EED" w14:paraId="47A5CAAD"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A7F5A19" w14:textId="77777777" w:rsidR="004C1EED" w:rsidRDefault="004C1EED" w:rsidP="004C1EED">
            <w:pPr>
              <w:pStyle w:val="TAL"/>
            </w:pPr>
            <w:r>
              <w:t>Channel bandwidth</w:t>
            </w:r>
          </w:p>
        </w:tc>
        <w:tc>
          <w:tcPr>
            <w:tcW w:w="0" w:type="auto"/>
            <w:tcBorders>
              <w:top w:val="single" w:sz="4" w:space="0" w:color="auto"/>
              <w:left w:val="single" w:sz="4" w:space="0" w:color="auto"/>
              <w:bottom w:val="single" w:sz="4" w:space="0" w:color="auto"/>
              <w:right w:val="single" w:sz="4" w:space="0" w:color="auto"/>
            </w:tcBorders>
            <w:vAlign w:val="center"/>
            <w:hideMark/>
          </w:tcPr>
          <w:p w14:paraId="42B056E9" w14:textId="77777777" w:rsidR="004C1EED" w:rsidRDefault="004C1EED" w:rsidP="004C1EED">
            <w:pPr>
              <w:pStyle w:val="TAL"/>
            </w:pPr>
            <w: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202FCB8" w14:textId="77777777" w:rsidR="004C1EED" w:rsidRPr="00625C2E" w:rsidRDefault="004C1EED" w:rsidP="004C1EED">
            <w:pPr>
              <w:pStyle w:val="TAC"/>
            </w:pPr>
            <w:r w:rsidRPr="00625C2E">
              <w:t>100</w:t>
            </w:r>
          </w:p>
        </w:tc>
      </w:tr>
      <w:tr w:rsidR="004C1EED" w14:paraId="13EF2E71"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E5D32A8" w14:textId="77777777" w:rsidR="004C1EED" w:rsidRDefault="004C1EED" w:rsidP="004C1EED">
            <w:pPr>
              <w:pStyle w:val="TAL"/>
            </w:pPr>
            <w:r>
              <w:t>Subcarrier spacing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186D1F6A" w14:textId="77777777" w:rsidR="004C1EED" w:rsidRDefault="004C1EED" w:rsidP="004C1EED">
            <w:pPr>
              <w:pStyle w:val="TAL"/>
            </w:pPr>
            <w: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D5AEAD1" w14:textId="77777777" w:rsidR="004C1EED" w:rsidRPr="00625C2E" w:rsidRDefault="004C1EED" w:rsidP="004C1EED">
            <w:pPr>
              <w:pStyle w:val="TAC"/>
            </w:pPr>
            <w:r w:rsidRPr="00625C2E">
              <w:t>120</w:t>
            </w:r>
          </w:p>
        </w:tc>
      </w:tr>
      <w:tr w:rsidR="004C1EED" w14:paraId="582A1A1C"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D568B6" w14:textId="77777777" w:rsidR="004C1EED" w:rsidRDefault="004C1EED" w:rsidP="004C1EED">
            <w:pPr>
              <w:pStyle w:val="TAL"/>
            </w:pPr>
            <w:r>
              <w:t>Allocated resource blocks</w:t>
            </w:r>
          </w:p>
        </w:tc>
        <w:tc>
          <w:tcPr>
            <w:tcW w:w="0" w:type="auto"/>
            <w:tcBorders>
              <w:top w:val="single" w:sz="4" w:space="0" w:color="auto"/>
              <w:left w:val="single" w:sz="4" w:space="0" w:color="auto"/>
              <w:bottom w:val="single" w:sz="4" w:space="0" w:color="auto"/>
              <w:right w:val="single" w:sz="4" w:space="0" w:color="auto"/>
            </w:tcBorders>
            <w:vAlign w:val="center"/>
            <w:hideMark/>
          </w:tcPr>
          <w:p w14:paraId="6B1EE8C7" w14:textId="77777777" w:rsidR="004C1EED" w:rsidRDefault="004C1EED" w:rsidP="004C1EED">
            <w:pPr>
              <w:pStyle w:val="TAL"/>
            </w:pPr>
            <w:r>
              <w:t>PRBs</w:t>
            </w:r>
          </w:p>
        </w:tc>
        <w:tc>
          <w:tcPr>
            <w:tcW w:w="0" w:type="auto"/>
            <w:tcBorders>
              <w:top w:val="single" w:sz="4" w:space="0" w:color="auto"/>
              <w:left w:val="single" w:sz="4" w:space="0" w:color="auto"/>
              <w:bottom w:val="single" w:sz="4" w:space="0" w:color="auto"/>
              <w:right w:val="single" w:sz="4" w:space="0" w:color="auto"/>
            </w:tcBorders>
            <w:vAlign w:val="center"/>
            <w:hideMark/>
          </w:tcPr>
          <w:p w14:paraId="1BD51241" w14:textId="77777777" w:rsidR="004C1EED" w:rsidRPr="00625C2E" w:rsidRDefault="004C1EED" w:rsidP="004C1EED">
            <w:pPr>
              <w:pStyle w:val="TAC"/>
            </w:pPr>
            <w:r w:rsidRPr="00625C2E">
              <w:t>66</w:t>
            </w:r>
          </w:p>
        </w:tc>
      </w:tr>
      <w:tr w:rsidR="004C1EED" w14:paraId="4D1CD83D"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2387D7C" w14:textId="77777777" w:rsidR="004C1EED" w:rsidRDefault="004C1EED" w:rsidP="004C1EED">
            <w:pPr>
              <w:pStyle w:val="TAL"/>
              <w:rPr>
                <w:rFonts w:eastAsia="Calibri"/>
              </w:rPr>
            </w:pPr>
            <w:r>
              <w:rPr>
                <w:rFonts w:eastAsia="Calibri"/>
              </w:rPr>
              <w:t>Number of consecutive PDSCH symbols</w:t>
            </w:r>
          </w:p>
        </w:tc>
        <w:tc>
          <w:tcPr>
            <w:tcW w:w="0" w:type="auto"/>
            <w:tcBorders>
              <w:top w:val="single" w:sz="4" w:space="0" w:color="auto"/>
              <w:left w:val="single" w:sz="4" w:space="0" w:color="auto"/>
              <w:bottom w:val="single" w:sz="4" w:space="0" w:color="auto"/>
              <w:right w:val="single" w:sz="4" w:space="0" w:color="auto"/>
            </w:tcBorders>
            <w:vAlign w:val="center"/>
          </w:tcPr>
          <w:p w14:paraId="2C32EBAB" w14:textId="77777777" w:rsidR="004C1EED" w:rsidRDefault="004C1EED" w:rsidP="004C1EED">
            <w:pPr>
              <w:pStyle w:val="TAL"/>
              <w:rPr>
                <w:rFonts w:eastAsia="Calibri"/>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887CEFF" w14:textId="77777777" w:rsidR="004C1EED" w:rsidRPr="00E94400" w:rsidRDefault="004C1EED" w:rsidP="004C1EED">
            <w:pPr>
              <w:pStyle w:val="TAC"/>
            </w:pPr>
            <w:r w:rsidRPr="00E94400">
              <w:t>13</w:t>
            </w:r>
          </w:p>
        </w:tc>
      </w:tr>
      <w:tr w:rsidR="004C1EED" w14:paraId="4687B631"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6A08090" w14:textId="77777777" w:rsidR="004C1EED" w:rsidRDefault="004C1EED" w:rsidP="004C1EED">
            <w:pPr>
              <w:pStyle w:val="TAL"/>
            </w:pPr>
            <w:r>
              <w:t>MCS table</w:t>
            </w:r>
          </w:p>
        </w:tc>
        <w:tc>
          <w:tcPr>
            <w:tcW w:w="0" w:type="auto"/>
            <w:tcBorders>
              <w:top w:val="single" w:sz="4" w:space="0" w:color="auto"/>
              <w:left w:val="single" w:sz="4" w:space="0" w:color="auto"/>
              <w:bottom w:val="single" w:sz="4" w:space="0" w:color="auto"/>
              <w:right w:val="single" w:sz="4" w:space="0" w:color="auto"/>
            </w:tcBorders>
            <w:vAlign w:val="center"/>
          </w:tcPr>
          <w:p w14:paraId="3670FD70" w14:textId="77777777" w:rsidR="004C1EED" w:rsidRDefault="004C1EED" w:rsidP="004C1EED">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27B78576" w14:textId="77777777" w:rsidR="004C1EED" w:rsidRPr="00E94400" w:rsidRDefault="004C1EED" w:rsidP="004C1EED">
            <w:pPr>
              <w:pStyle w:val="TAC"/>
            </w:pPr>
            <w:r w:rsidRPr="00E94400">
              <w:t>64QAM</w:t>
            </w:r>
          </w:p>
        </w:tc>
      </w:tr>
      <w:tr w:rsidR="004C1EED" w14:paraId="21261991"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6543BA" w14:textId="77777777" w:rsidR="004C1EED" w:rsidRDefault="004C1EED" w:rsidP="004C1EED">
            <w:pPr>
              <w:pStyle w:val="TAL"/>
            </w:pPr>
            <w:r>
              <w:t>MCS index</w:t>
            </w:r>
          </w:p>
        </w:tc>
        <w:tc>
          <w:tcPr>
            <w:tcW w:w="0" w:type="auto"/>
            <w:tcBorders>
              <w:top w:val="single" w:sz="4" w:space="0" w:color="auto"/>
              <w:left w:val="single" w:sz="4" w:space="0" w:color="auto"/>
              <w:bottom w:val="single" w:sz="4" w:space="0" w:color="auto"/>
              <w:right w:val="single" w:sz="4" w:space="0" w:color="auto"/>
            </w:tcBorders>
            <w:vAlign w:val="center"/>
          </w:tcPr>
          <w:p w14:paraId="4AE40CD0" w14:textId="77777777" w:rsidR="004C1EED" w:rsidRDefault="004C1EED" w:rsidP="004C1EED">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29CC6407" w14:textId="77777777" w:rsidR="004C1EED" w:rsidRPr="00625C2E" w:rsidRDefault="004C1EED" w:rsidP="004C1EED">
            <w:pPr>
              <w:pStyle w:val="TAC"/>
            </w:pPr>
            <w:r w:rsidRPr="00625C2E">
              <w:t>4</w:t>
            </w:r>
          </w:p>
        </w:tc>
      </w:tr>
      <w:tr w:rsidR="004C1EED" w14:paraId="6816EB15"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DAF8BEB" w14:textId="77777777" w:rsidR="004C1EED" w:rsidRDefault="004C1EED" w:rsidP="004C1EED">
            <w:pPr>
              <w:pStyle w:val="TAL"/>
            </w:pPr>
            <w:r>
              <w:t>Modulation</w:t>
            </w:r>
          </w:p>
        </w:tc>
        <w:tc>
          <w:tcPr>
            <w:tcW w:w="0" w:type="auto"/>
            <w:tcBorders>
              <w:top w:val="single" w:sz="4" w:space="0" w:color="auto"/>
              <w:left w:val="single" w:sz="4" w:space="0" w:color="auto"/>
              <w:bottom w:val="single" w:sz="4" w:space="0" w:color="auto"/>
              <w:right w:val="single" w:sz="4" w:space="0" w:color="auto"/>
            </w:tcBorders>
            <w:vAlign w:val="center"/>
          </w:tcPr>
          <w:p w14:paraId="629791B5" w14:textId="77777777" w:rsidR="004C1EED" w:rsidRDefault="004C1EED" w:rsidP="004C1EED">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6BBDB6B3" w14:textId="77777777" w:rsidR="004C1EED" w:rsidRPr="00E94400" w:rsidRDefault="004C1EED" w:rsidP="004C1EED">
            <w:pPr>
              <w:pStyle w:val="TAC"/>
            </w:pPr>
            <w:r w:rsidRPr="00E94400">
              <w:t>QPSK</w:t>
            </w:r>
          </w:p>
        </w:tc>
      </w:tr>
      <w:tr w:rsidR="004C1EED" w14:paraId="06C550D1"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4580C9" w14:textId="77777777" w:rsidR="004C1EED" w:rsidRDefault="004C1EED" w:rsidP="004C1EED">
            <w:pPr>
              <w:pStyle w:val="TAL"/>
            </w:pPr>
            <w:r>
              <w:t>Target Coding Rate</w:t>
            </w:r>
          </w:p>
        </w:tc>
        <w:tc>
          <w:tcPr>
            <w:tcW w:w="0" w:type="auto"/>
            <w:tcBorders>
              <w:top w:val="single" w:sz="4" w:space="0" w:color="auto"/>
              <w:left w:val="single" w:sz="4" w:space="0" w:color="auto"/>
              <w:bottom w:val="single" w:sz="4" w:space="0" w:color="auto"/>
              <w:right w:val="single" w:sz="4" w:space="0" w:color="auto"/>
            </w:tcBorders>
            <w:vAlign w:val="center"/>
          </w:tcPr>
          <w:p w14:paraId="4F6A7809" w14:textId="77777777" w:rsidR="004C1EED" w:rsidRDefault="004C1EED" w:rsidP="004C1EED">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428BC304" w14:textId="77777777" w:rsidR="004C1EED" w:rsidRPr="00302CCF" w:rsidRDefault="004C1EED" w:rsidP="004C1EED">
            <w:pPr>
              <w:pStyle w:val="TAC"/>
            </w:pPr>
            <w:r w:rsidRPr="00302CCF">
              <w:t>0.30</w:t>
            </w:r>
          </w:p>
        </w:tc>
      </w:tr>
      <w:tr w:rsidR="004C1EED" w14:paraId="3FD35408"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ABA05AA" w14:textId="77777777" w:rsidR="004C1EED" w:rsidRDefault="004C1EED" w:rsidP="004C1EED">
            <w:pPr>
              <w:pStyle w:val="TAL"/>
            </w:pPr>
            <w:r>
              <w:t>Number of MIMO layers</w:t>
            </w:r>
          </w:p>
        </w:tc>
        <w:tc>
          <w:tcPr>
            <w:tcW w:w="0" w:type="auto"/>
            <w:tcBorders>
              <w:top w:val="single" w:sz="4" w:space="0" w:color="auto"/>
              <w:left w:val="single" w:sz="4" w:space="0" w:color="auto"/>
              <w:bottom w:val="single" w:sz="4" w:space="0" w:color="auto"/>
              <w:right w:val="single" w:sz="4" w:space="0" w:color="auto"/>
            </w:tcBorders>
            <w:vAlign w:val="center"/>
          </w:tcPr>
          <w:p w14:paraId="2D783D40" w14:textId="77777777" w:rsidR="004C1EED" w:rsidRDefault="004C1EED" w:rsidP="004C1EED">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78D288B4" w14:textId="77777777" w:rsidR="004C1EED" w:rsidRPr="00625C2E" w:rsidRDefault="004C1EED" w:rsidP="004C1EED">
            <w:pPr>
              <w:pStyle w:val="TAC"/>
            </w:pPr>
            <w:r w:rsidRPr="00625C2E">
              <w:t>1</w:t>
            </w:r>
          </w:p>
        </w:tc>
      </w:tr>
      <w:tr w:rsidR="004C1EED" w14:paraId="5E0B7E68"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4B8D73" w14:textId="77777777" w:rsidR="004C1EED" w:rsidRDefault="004C1EED" w:rsidP="004C1EED">
            <w:pPr>
              <w:pStyle w:val="TAL"/>
            </w:pPr>
            <w:r>
              <w:t xml:space="preserve">Number of DMRS </w:t>
            </w:r>
            <w:r>
              <w:rPr>
                <w:lang w:eastAsia="zh-CN"/>
              </w:rPr>
              <w:t>REs</w:t>
            </w:r>
          </w:p>
        </w:tc>
        <w:tc>
          <w:tcPr>
            <w:tcW w:w="0" w:type="auto"/>
            <w:tcBorders>
              <w:top w:val="single" w:sz="4" w:space="0" w:color="auto"/>
              <w:left w:val="single" w:sz="4" w:space="0" w:color="auto"/>
              <w:bottom w:val="single" w:sz="4" w:space="0" w:color="auto"/>
              <w:right w:val="single" w:sz="4" w:space="0" w:color="auto"/>
            </w:tcBorders>
            <w:vAlign w:val="center"/>
          </w:tcPr>
          <w:p w14:paraId="527E46C0" w14:textId="77777777" w:rsidR="004C1EED" w:rsidRDefault="004C1EED" w:rsidP="004C1EED">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516D02A6" w14:textId="77777777" w:rsidR="004C1EED" w:rsidRPr="001604DF" w:rsidRDefault="004C1EED" w:rsidP="004C1EED">
            <w:pPr>
              <w:pStyle w:val="TAC"/>
            </w:pPr>
            <w:r w:rsidRPr="001604DF">
              <w:t>12</w:t>
            </w:r>
          </w:p>
        </w:tc>
      </w:tr>
      <w:tr w:rsidR="004C1EED" w14:paraId="1EA20533"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9FD4F64" w14:textId="77777777" w:rsidR="004C1EED" w:rsidRDefault="004C1EED" w:rsidP="004C1EED">
            <w:pPr>
              <w:pStyle w:val="TAL"/>
            </w:pPr>
            <w:r>
              <w:t>Overhead for TBS determination</w:t>
            </w:r>
          </w:p>
        </w:tc>
        <w:tc>
          <w:tcPr>
            <w:tcW w:w="0" w:type="auto"/>
            <w:tcBorders>
              <w:top w:val="single" w:sz="4" w:space="0" w:color="auto"/>
              <w:left w:val="single" w:sz="4" w:space="0" w:color="auto"/>
              <w:bottom w:val="single" w:sz="4" w:space="0" w:color="auto"/>
              <w:right w:val="single" w:sz="4" w:space="0" w:color="auto"/>
            </w:tcBorders>
            <w:vAlign w:val="center"/>
          </w:tcPr>
          <w:p w14:paraId="05DBB9F3" w14:textId="77777777" w:rsidR="004C1EED" w:rsidRDefault="004C1EED" w:rsidP="004C1EED">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59795440" w14:textId="77777777" w:rsidR="004C1EED" w:rsidRPr="00951DAD" w:rsidRDefault="004C1EED" w:rsidP="004C1EED">
            <w:pPr>
              <w:pStyle w:val="TAC"/>
            </w:pPr>
            <w:r w:rsidRPr="00951DAD">
              <w:t>6</w:t>
            </w:r>
          </w:p>
        </w:tc>
      </w:tr>
      <w:tr w:rsidR="004C1EED" w14:paraId="339E87CF"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AE4939" w14:textId="77777777" w:rsidR="004C1EED" w:rsidRDefault="004C1EED" w:rsidP="004C1EED">
            <w:pPr>
              <w:pStyle w:val="TAL"/>
            </w:pPr>
            <w:r>
              <w:t xml:space="preserve">Information Bit Payload per Slot </w:t>
            </w:r>
          </w:p>
        </w:tc>
        <w:tc>
          <w:tcPr>
            <w:tcW w:w="0" w:type="auto"/>
            <w:tcBorders>
              <w:top w:val="single" w:sz="4" w:space="0" w:color="auto"/>
              <w:left w:val="single" w:sz="4" w:space="0" w:color="auto"/>
              <w:bottom w:val="single" w:sz="4" w:space="0" w:color="auto"/>
              <w:right w:val="single" w:sz="4" w:space="0" w:color="auto"/>
            </w:tcBorders>
            <w:vAlign w:val="center"/>
          </w:tcPr>
          <w:p w14:paraId="613BE56C" w14:textId="77777777" w:rsidR="004C1EED" w:rsidRDefault="004C1EED" w:rsidP="004C1EED">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51DD58A5" w14:textId="77777777" w:rsidR="004C1EED" w:rsidRPr="001604DF" w:rsidRDefault="004C1EED" w:rsidP="004C1EED">
            <w:pPr>
              <w:pStyle w:val="TAC"/>
            </w:pPr>
            <w:r w:rsidRPr="001604DF">
              <w:t>5504</w:t>
            </w:r>
          </w:p>
        </w:tc>
      </w:tr>
      <w:tr w:rsidR="004C1EED" w14:paraId="4CB54E6C"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3CCF02E" w14:textId="77777777" w:rsidR="004C1EED" w:rsidRDefault="004C1EED" w:rsidP="004C1EED">
            <w:pPr>
              <w:pStyle w:val="TAL"/>
              <w:rPr>
                <w:lang w:val="sv-FI"/>
              </w:rPr>
            </w:pPr>
            <w:r>
              <w:rPr>
                <w:lang w:val="sv-FI"/>
              </w:rPr>
              <w:t>Transport block CRC per Slot</w:t>
            </w:r>
          </w:p>
        </w:tc>
        <w:tc>
          <w:tcPr>
            <w:tcW w:w="0" w:type="auto"/>
            <w:tcBorders>
              <w:top w:val="single" w:sz="4" w:space="0" w:color="auto"/>
              <w:left w:val="single" w:sz="4" w:space="0" w:color="auto"/>
              <w:bottom w:val="single" w:sz="4" w:space="0" w:color="auto"/>
              <w:right w:val="single" w:sz="4" w:space="0" w:color="auto"/>
            </w:tcBorders>
            <w:vAlign w:val="center"/>
          </w:tcPr>
          <w:p w14:paraId="482708B3" w14:textId="77777777" w:rsidR="004C1EED" w:rsidRDefault="004C1EED" w:rsidP="004C1EED">
            <w:pPr>
              <w:pStyle w:val="TAL"/>
              <w:rPr>
                <w:lang w:val="sv-FI"/>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C859BC3" w14:textId="77777777" w:rsidR="004C1EED" w:rsidRPr="001604DF" w:rsidRDefault="004C1EED" w:rsidP="004C1EED">
            <w:pPr>
              <w:pStyle w:val="TAC"/>
            </w:pPr>
            <w:r w:rsidRPr="001604DF">
              <w:t>24</w:t>
            </w:r>
          </w:p>
        </w:tc>
      </w:tr>
      <w:tr w:rsidR="004C1EED" w14:paraId="6FFDD9EB"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28E631E" w14:textId="77777777" w:rsidR="004C1EED" w:rsidRDefault="004C1EED" w:rsidP="004C1EED">
            <w:pPr>
              <w:pStyle w:val="TAL"/>
              <w:rPr>
                <w:rFonts w:eastAsia="Calibri"/>
              </w:rPr>
            </w:pPr>
            <w:r>
              <w:rPr>
                <w:rFonts w:eastAsia="Calibri"/>
              </w:rPr>
              <w:t>Number of Code Blocks per Slot</w:t>
            </w:r>
          </w:p>
        </w:tc>
        <w:tc>
          <w:tcPr>
            <w:tcW w:w="0" w:type="auto"/>
            <w:tcBorders>
              <w:top w:val="single" w:sz="4" w:space="0" w:color="auto"/>
              <w:left w:val="single" w:sz="4" w:space="0" w:color="auto"/>
              <w:bottom w:val="single" w:sz="4" w:space="0" w:color="auto"/>
              <w:right w:val="single" w:sz="4" w:space="0" w:color="auto"/>
            </w:tcBorders>
            <w:vAlign w:val="center"/>
          </w:tcPr>
          <w:p w14:paraId="0B7D6698" w14:textId="77777777" w:rsidR="004C1EED" w:rsidRDefault="004C1EED" w:rsidP="004C1EED">
            <w:pPr>
              <w:pStyle w:val="TAL"/>
              <w:rPr>
                <w:rFonts w:eastAsia="Calibri"/>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4D58FE3" w14:textId="77777777" w:rsidR="004C1EED" w:rsidRPr="001604DF" w:rsidRDefault="004C1EED" w:rsidP="004C1EED">
            <w:pPr>
              <w:pStyle w:val="TAC"/>
            </w:pPr>
            <w:r w:rsidRPr="001604DF">
              <w:t>1</w:t>
            </w:r>
          </w:p>
        </w:tc>
      </w:tr>
      <w:tr w:rsidR="004C1EED" w14:paraId="370C9A93"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89E0022" w14:textId="77777777" w:rsidR="004C1EED" w:rsidRDefault="004C1EED" w:rsidP="004C1EED">
            <w:pPr>
              <w:pStyle w:val="TAL"/>
            </w:pPr>
            <w:r>
              <w:t>Binary Channel Bits Per Slot</w:t>
            </w:r>
          </w:p>
        </w:tc>
        <w:tc>
          <w:tcPr>
            <w:tcW w:w="0" w:type="auto"/>
            <w:tcBorders>
              <w:top w:val="single" w:sz="4" w:space="0" w:color="auto"/>
              <w:left w:val="single" w:sz="4" w:space="0" w:color="auto"/>
              <w:bottom w:val="single" w:sz="4" w:space="0" w:color="auto"/>
              <w:right w:val="single" w:sz="4" w:space="0" w:color="auto"/>
            </w:tcBorders>
            <w:vAlign w:val="center"/>
          </w:tcPr>
          <w:p w14:paraId="60780A9E" w14:textId="77777777" w:rsidR="004C1EED" w:rsidRDefault="004C1EED" w:rsidP="004C1EED">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783C2962" w14:textId="77777777" w:rsidR="004C1EED" w:rsidRPr="001604DF" w:rsidRDefault="004C1EED" w:rsidP="004C1EED">
            <w:pPr>
              <w:pStyle w:val="TAC"/>
            </w:pPr>
            <w:r w:rsidRPr="001604DF">
              <w:t>18282</w:t>
            </w:r>
          </w:p>
        </w:tc>
      </w:tr>
    </w:tbl>
    <w:p w14:paraId="7992CA8C" w14:textId="77777777" w:rsidR="004C1EED" w:rsidRDefault="004C1EED" w:rsidP="004C1EED">
      <w:pPr>
        <w:rPr>
          <w:lang w:eastAsia="zh-CN"/>
        </w:rPr>
      </w:pPr>
    </w:p>
    <w:p w14:paraId="0F715233" w14:textId="77777777" w:rsidR="004C1EED" w:rsidRDefault="004C1EED" w:rsidP="004C1EED">
      <w:pPr>
        <w:pStyle w:val="Heading2"/>
      </w:pPr>
      <w:bookmarkStart w:id="5205" w:name="_Toc75165437"/>
      <w:bookmarkStart w:id="5206" w:name="_Toc75334361"/>
      <w:bookmarkStart w:id="5207" w:name="_Toc75508553"/>
      <w:bookmarkStart w:id="5208" w:name="_Toc75816292"/>
      <w:bookmarkStart w:id="5209" w:name="_Toc76541450"/>
      <w:bookmarkStart w:id="5210" w:name="_Toc76542017"/>
      <w:bookmarkStart w:id="5211" w:name="_Toc82429907"/>
      <w:bookmarkStart w:id="5212" w:name="_Toc89940158"/>
      <w:bookmarkStart w:id="5213" w:name="_Toc98754484"/>
      <w:bookmarkStart w:id="5214" w:name="_Toc106178298"/>
      <w:bookmarkStart w:id="5215" w:name="_Toc114149016"/>
      <w:bookmarkStart w:id="5216" w:name="_Toc124151261"/>
      <w:bookmarkStart w:id="5217" w:name="_Toc130393801"/>
      <w:bookmarkStart w:id="5218" w:name="_Toc137562188"/>
      <w:bookmarkStart w:id="5219" w:name="_Toc138871330"/>
      <w:bookmarkStart w:id="5220" w:name="_Toc145534780"/>
      <w:bookmarkStart w:id="5221" w:name="_Toc155287553"/>
      <w:r>
        <w:t>H.2</w:t>
      </w:r>
      <w:r>
        <w:tab/>
        <w:t>Fixed Reference Channels for PDCCH performance requirements</w:t>
      </w:r>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p>
    <w:p w14:paraId="096B3364" w14:textId="77777777" w:rsidR="004C1EED" w:rsidRDefault="004C1EED" w:rsidP="004C1EED">
      <w:r>
        <w:t>The parameters for the reference measurement channels are specified in table H.2-1 for FR2-1 PDCCH performance requirements.</w:t>
      </w:r>
    </w:p>
    <w:p w14:paraId="709F3407" w14:textId="77777777" w:rsidR="004C1EED" w:rsidRDefault="004C1EED" w:rsidP="004C1EED">
      <w:pPr>
        <w:pStyle w:val="TH"/>
        <w:rPr>
          <w:rFonts w:eastAsia="Malgun Gothic"/>
        </w:rPr>
      </w:pPr>
      <w:r>
        <w:t>Table H.2-1: Fixed Reference Channels for FR2-1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78"/>
        <w:gridCol w:w="1417"/>
        <w:gridCol w:w="1417"/>
        <w:gridCol w:w="1417"/>
      </w:tblGrid>
      <w:tr w:rsidR="004C1EED" w14:paraId="27899E62" w14:textId="77777777" w:rsidTr="004C1EED">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269BF34B" w14:textId="77777777" w:rsidR="004C1EED" w:rsidRDefault="004C1EED" w:rsidP="004C1EED">
            <w:pPr>
              <w:pStyle w:val="TAH"/>
              <w:rPr>
                <w:rFonts w:eastAsia="Calibri"/>
                <w:lang w:eastAsia="zh-CN"/>
              </w:rPr>
            </w:pPr>
            <w:r>
              <w:t>Reference channel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7D15CBC" w14:textId="77777777" w:rsidR="004C1EED" w:rsidRDefault="004C1EED" w:rsidP="004C1EED">
            <w:pPr>
              <w:pStyle w:val="TAH"/>
              <w:rPr>
                <w:rFonts w:eastAsia="Calibri"/>
                <w:lang w:eastAsia="zh-CN"/>
              </w:rPr>
            </w:pPr>
            <w:r>
              <w:rPr>
                <w:lang w:eastAsia="zh-CN"/>
              </w:rPr>
              <w:t>M-FR2-H.2-1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5DF85FE" w14:textId="77777777" w:rsidR="004C1EED" w:rsidRDefault="004C1EED" w:rsidP="004C1EED">
            <w:pPr>
              <w:pStyle w:val="TAH"/>
              <w:rPr>
                <w:rFonts w:eastAsia="Calibri" w:cs="Arial"/>
              </w:rPr>
            </w:pPr>
            <w:r>
              <w:rPr>
                <w:lang w:eastAsia="zh-CN"/>
              </w:rPr>
              <w:t>M-FR2-H.2-2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B24381E" w14:textId="77777777" w:rsidR="004C1EED" w:rsidRDefault="004C1EED" w:rsidP="004C1EED">
            <w:pPr>
              <w:pStyle w:val="TAH"/>
              <w:rPr>
                <w:rFonts w:eastAsia="Calibri" w:cs="Arial"/>
              </w:rPr>
            </w:pPr>
            <w:r>
              <w:rPr>
                <w:lang w:eastAsia="zh-CN"/>
              </w:rPr>
              <w:t>M-FR2-H.2-3</w:t>
            </w:r>
          </w:p>
        </w:tc>
      </w:tr>
      <w:tr w:rsidR="004C1EED" w14:paraId="693757E6" w14:textId="77777777" w:rsidTr="004C1EED">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658DD404" w14:textId="77777777" w:rsidR="004C1EED" w:rsidRDefault="004C1EED" w:rsidP="004C1EED">
            <w:pPr>
              <w:pStyle w:val="TAL"/>
              <w:rPr>
                <w:rFonts w:eastAsia="Calibri"/>
                <w:lang w:eastAsia="zh-CN"/>
              </w:rPr>
            </w:pPr>
            <w:r>
              <w:rPr>
                <w:rFonts w:eastAsia="Calibri"/>
              </w:rPr>
              <w:t>Subcarrier spacing (kHz)</w:t>
            </w:r>
          </w:p>
        </w:tc>
        <w:tc>
          <w:tcPr>
            <w:tcW w:w="1417" w:type="dxa"/>
            <w:tcBorders>
              <w:top w:val="single" w:sz="4" w:space="0" w:color="auto"/>
              <w:left w:val="single" w:sz="4" w:space="0" w:color="auto"/>
              <w:bottom w:val="single" w:sz="4" w:space="0" w:color="auto"/>
              <w:right w:val="single" w:sz="4" w:space="0" w:color="auto"/>
            </w:tcBorders>
            <w:hideMark/>
          </w:tcPr>
          <w:p w14:paraId="0D0B830F" w14:textId="77777777" w:rsidR="004C1EED" w:rsidRDefault="004C1EED" w:rsidP="004C1EED">
            <w:pPr>
              <w:pStyle w:val="TAC"/>
              <w:rPr>
                <w:rFonts w:eastAsia="Calibri"/>
                <w:lang w:eastAsia="zh-CN"/>
              </w:rPr>
            </w:pPr>
            <w:r>
              <w:rPr>
                <w:rFonts w:eastAsia="Calibri"/>
                <w:lang w:eastAsia="zh-CN"/>
              </w:rPr>
              <w:t>120</w:t>
            </w:r>
          </w:p>
        </w:tc>
        <w:tc>
          <w:tcPr>
            <w:tcW w:w="1417" w:type="dxa"/>
            <w:tcBorders>
              <w:top w:val="single" w:sz="4" w:space="0" w:color="auto"/>
              <w:left w:val="single" w:sz="4" w:space="0" w:color="auto"/>
              <w:bottom w:val="single" w:sz="4" w:space="0" w:color="auto"/>
              <w:right w:val="single" w:sz="4" w:space="0" w:color="auto"/>
            </w:tcBorders>
            <w:hideMark/>
          </w:tcPr>
          <w:p w14:paraId="0DAF959E" w14:textId="77777777" w:rsidR="004C1EED" w:rsidRDefault="004C1EED" w:rsidP="004C1EED">
            <w:pPr>
              <w:pStyle w:val="TAC"/>
              <w:rPr>
                <w:rFonts w:eastAsia="Calibri"/>
                <w:lang w:eastAsia="zh-CN"/>
              </w:rPr>
            </w:pPr>
            <w:r>
              <w:rPr>
                <w:rFonts w:eastAsia="Calibri"/>
                <w:lang w:eastAsia="zh-CN"/>
              </w:rPr>
              <w:t>120</w:t>
            </w:r>
          </w:p>
        </w:tc>
        <w:tc>
          <w:tcPr>
            <w:tcW w:w="1417" w:type="dxa"/>
            <w:tcBorders>
              <w:top w:val="single" w:sz="4" w:space="0" w:color="auto"/>
              <w:left w:val="single" w:sz="4" w:space="0" w:color="auto"/>
              <w:bottom w:val="single" w:sz="4" w:space="0" w:color="auto"/>
              <w:right w:val="single" w:sz="4" w:space="0" w:color="auto"/>
            </w:tcBorders>
            <w:hideMark/>
          </w:tcPr>
          <w:p w14:paraId="240B8699" w14:textId="77777777" w:rsidR="004C1EED" w:rsidRDefault="004C1EED" w:rsidP="004C1EED">
            <w:pPr>
              <w:pStyle w:val="TAC"/>
              <w:rPr>
                <w:rFonts w:eastAsia="Calibri"/>
                <w:lang w:eastAsia="zh-CN"/>
              </w:rPr>
            </w:pPr>
            <w:r>
              <w:rPr>
                <w:rFonts w:eastAsia="Calibri"/>
                <w:lang w:eastAsia="zh-CN"/>
              </w:rPr>
              <w:t>120</w:t>
            </w:r>
          </w:p>
        </w:tc>
      </w:tr>
      <w:tr w:rsidR="004C1EED" w14:paraId="4DF400ED" w14:textId="77777777" w:rsidTr="004C1EED">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0B33F4DD" w14:textId="77777777" w:rsidR="004C1EED" w:rsidRDefault="004C1EED" w:rsidP="004C1EED">
            <w:pPr>
              <w:pStyle w:val="TAL"/>
              <w:rPr>
                <w:rFonts w:eastAsia="Calibri"/>
              </w:rPr>
            </w:pPr>
            <w:r>
              <w:rPr>
                <w:rFonts w:eastAsia="Calibri"/>
              </w:rPr>
              <w:t>CORESET frequency domain allocation</w:t>
            </w:r>
          </w:p>
        </w:tc>
        <w:tc>
          <w:tcPr>
            <w:tcW w:w="1417" w:type="dxa"/>
            <w:tcBorders>
              <w:top w:val="single" w:sz="4" w:space="0" w:color="auto"/>
              <w:left w:val="single" w:sz="4" w:space="0" w:color="auto"/>
              <w:bottom w:val="single" w:sz="4" w:space="0" w:color="auto"/>
              <w:right w:val="single" w:sz="4" w:space="0" w:color="auto"/>
            </w:tcBorders>
            <w:hideMark/>
          </w:tcPr>
          <w:p w14:paraId="634581BF" w14:textId="77777777" w:rsidR="004C1EED" w:rsidRDefault="004C1EED" w:rsidP="004C1EED">
            <w:pPr>
              <w:pStyle w:val="TAC"/>
              <w:rPr>
                <w:rFonts w:eastAsia="Calibri"/>
                <w:lang w:eastAsia="zh-CN"/>
              </w:rPr>
            </w:pPr>
            <w:r>
              <w:t>60</w:t>
            </w:r>
          </w:p>
        </w:tc>
        <w:tc>
          <w:tcPr>
            <w:tcW w:w="1417" w:type="dxa"/>
            <w:tcBorders>
              <w:top w:val="single" w:sz="4" w:space="0" w:color="auto"/>
              <w:left w:val="single" w:sz="4" w:space="0" w:color="auto"/>
              <w:bottom w:val="single" w:sz="4" w:space="0" w:color="auto"/>
              <w:right w:val="single" w:sz="4" w:space="0" w:color="auto"/>
            </w:tcBorders>
            <w:hideMark/>
          </w:tcPr>
          <w:p w14:paraId="7C8F76D1" w14:textId="77777777" w:rsidR="004C1EED" w:rsidRDefault="004C1EED" w:rsidP="004C1EED">
            <w:pPr>
              <w:pStyle w:val="TAC"/>
              <w:rPr>
                <w:lang w:eastAsia="zh-CN"/>
              </w:rPr>
            </w:pPr>
            <w:r>
              <w:t>60</w:t>
            </w:r>
          </w:p>
        </w:tc>
        <w:tc>
          <w:tcPr>
            <w:tcW w:w="1417" w:type="dxa"/>
            <w:tcBorders>
              <w:top w:val="single" w:sz="4" w:space="0" w:color="auto"/>
              <w:left w:val="single" w:sz="4" w:space="0" w:color="auto"/>
              <w:bottom w:val="single" w:sz="4" w:space="0" w:color="auto"/>
              <w:right w:val="single" w:sz="4" w:space="0" w:color="auto"/>
            </w:tcBorders>
            <w:hideMark/>
          </w:tcPr>
          <w:p w14:paraId="26CE287D" w14:textId="77777777" w:rsidR="004C1EED" w:rsidRDefault="004C1EED" w:rsidP="004C1EED">
            <w:pPr>
              <w:pStyle w:val="TAC"/>
            </w:pPr>
            <w:r>
              <w:t>60</w:t>
            </w:r>
          </w:p>
        </w:tc>
      </w:tr>
      <w:tr w:rsidR="004C1EED" w14:paraId="085755A0" w14:textId="77777777" w:rsidTr="004C1EED">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24D462CF" w14:textId="77777777" w:rsidR="004C1EED" w:rsidRDefault="004C1EED" w:rsidP="004C1EED">
            <w:pPr>
              <w:pStyle w:val="TAL"/>
              <w:rPr>
                <w:rFonts w:eastAsia="Calibri"/>
              </w:rPr>
            </w:pPr>
            <w:r>
              <w:rPr>
                <w:rFonts w:eastAsia="Calibri"/>
              </w:rPr>
              <w:t>CORESET time domain allocation</w:t>
            </w:r>
          </w:p>
        </w:tc>
        <w:tc>
          <w:tcPr>
            <w:tcW w:w="1417" w:type="dxa"/>
            <w:tcBorders>
              <w:top w:val="single" w:sz="4" w:space="0" w:color="auto"/>
              <w:left w:val="single" w:sz="4" w:space="0" w:color="auto"/>
              <w:bottom w:val="single" w:sz="4" w:space="0" w:color="auto"/>
              <w:right w:val="single" w:sz="4" w:space="0" w:color="auto"/>
            </w:tcBorders>
            <w:hideMark/>
          </w:tcPr>
          <w:p w14:paraId="02DF6975" w14:textId="77777777" w:rsidR="004C1EED" w:rsidRDefault="004C1EED" w:rsidP="004C1EED">
            <w:pPr>
              <w:pStyle w:val="TAC"/>
              <w:rPr>
                <w:rFonts w:eastAsia="Calibri"/>
                <w:lang w:eastAsia="zh-CN"/>
              </w:rPr>
            </w:pPr>
            <w:r>
              <w:rPr>
                <w:rFonts w:eastAsia="Calibri"/>
                <w:lang w:eastAsia="zh-CN"/>
              </w:rPr>
              <w:t>1</w:t>
            </w:r>
          </w:p>
        </w:tc>
        <w:tc>
          <w:tcPr>
            <w:tcW w:w="1417" w:type="dxa"/>
            <w:tcBorders>
              <w:top w:val="single" w:sz="4" w:space="0" w:color="auto"/>
              <w:left w:val="single" w:sz="4" w:space="0" w:color="auto"/>
              <w:bottom w:val="single" w:sz="4" w:space="0" w:color="auto"/>
              <w:right w:val="single" w:sz="4" w:space="0" w:color="auto"/>
            </w:tcBorders>
            <w:hideMark/>
          </w:tcPr>
          <w:p w14:paraId="4FDD6134" w14:textId="77777777" w:rsidR="004C1EED" w:rsidRDefault="004C1EED" w:rsidP="004C1EED">
            <w:pPr>
              <w:pStyle w:val="TAC"/>
              <w:rPr>
                <w:rFonts w:eastAsia="Calibri"/>
                <w:lang w:eastAsia="zh-CN"/>
              </w:rPr>
            </w:pPr>
            <w:r>
              <w:rPr>
                <w:rFonts w:eastAsia="Calibri"/>
                <w:lang w:eastAsia="zh-CN"/>
              </w:rPr>
              <w:t>1</w:t>
            </w:r>
          </w:p>
        </w:tc>
        <w:tc>
          <w:tcPr>
            <w:tcW w:w="1417" w:type="dxa"/>
            <w:tcBorders>
              <w:top w:val="single" w:sz="4" w:space="0" w:color="auto"/>
              <w:left w:val="single" w:sz="4" w:space="0" w:color="auto"/>
              <w:bottom w:val="single" w:sz="4" w:space="0" w:color="auto"/>
              <w:right w:val="single" w:sz="4" w:space="0" w:color="auto"/>
            </w:tcBorders>
            <w:hideMark/>
          </w:tcPr>
          <w:p w14:paraId="7AE6EE77" w14:textId="77777777" w:rsidR="004C1EED" w:rsidRDefault="004C1EED" w:rsidP="004C1EED">
            <w:pPr>
              <w:pStyle w:val="TAC"/>
              <w:rPr>
                <w:rFonts w:eastAsia="Calibri"/>
                <w:lang w:eastAsia="zh-CN"/>
              </w:rPr>
            </w:pPr>
            <w:r>
              <w:rPr>
                <w:rFonts w:eastAsia="Calibri"/>
                <w:lang w:eastAsia="zh-CN"/>
              </w:rPr>
              <w:t>1</w:t>
            </w:r>
          </w:p>
        </w:tc>
      </w:tr>
      <w:tr w:rsidR="004C1EED" w14:paraId="22F8B16A" w14:textId="77777777" w:rsidTr="004C1EED">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197CA17C" w14:textId="77777777" w:rsidR="004C1EED" w:rsidRDefault="004C1EED" w:rsidP="004C1EED">
            <w:pPr>
              <w:pStyle w:val="TAL"/>
              <w:rPr>
                <w:rFonts w:eastAsia="Calibri"/>
              </w:rPr>
            </w:pPr>
            <w:r>
              <w:rPr>
                <w:rFonts w:eastAsia="Calibri"/>
              </w:rPr>
              <w:t>Aggregation level</w:t>
            </w:r>
          </w:p>
        </w:tc>
        <w:tc>
          <w:tcPr>
            <w:tcW w:w="1417" w:type="dxa"/>
            <w:tcBorders>
              <w:top w:val="single" w:sz="4" w:space="0" w:color="auto"/>
              <w:left w:val="single" w:sz="4" w:space="0" w:color="auto"/>
              <w:bottom w:val="single" w:sz="4" w:space="0" w:color="auto"/>
              <w:right w:val="single" w:sz="4" w:space="0" w:color="auto"/>
            </w:tcBorders>
            <w:hideMark/>
          </w:tcPr>
          <w:p w14:paraId="5D4BDB07" w14:textId="77777777" w:rsidR="004C1EED" w:rsidRDefault="004C1EED" w:rsidP="004C1EED">
            <w:pPr>
              <w:pStyle w:val="TAC"/>
              <w:rPr>
                <w:rFonts w:eastAsia="Calibri"/>
                <w:lang w:eastAsia="zh-CN"/>
              </w:rPr>
            </w:pPr>
            <w:r>
              <w:rPr>
                <w:rFonts w:eastAsia="Calibri"/>
                <w:lang w:eastAsia="zh-CN"/>
              </w:rPr>
              <w:t>2</w:t>
            </w:r>
          </w:p>
        </w:tc>
        <w:tc>
          <w:tcPr>
            <w:tcW w:w="1417" w:type="dxa"/>
            <w:tcBorders>
              <w:top w:val="single" w:sz="4" w:space="0" w:color="auto"/>
              <w:left w:val="single" w:sz="4" w:space="0" w:color="auto"/>
              <w:bottom w:val="single" w:sz="4" w:space="0" w:color="auto"/>
              <w:right w:val="single" w:sz="4" w:space="0" w:color="auto"/>
            </w:tcBorders>
            <w:hideMark/>
          </w:tcPr>
          <w:p w14:paraId="421E723C" w14:textId="77777777" w:rsidR="004C1EED" w:rsidRDefault="004C1EED" w:rsidP="004C1EED">
            <w:pPr>
              <w:pStyle w:val="TAC"/>
              <w:rPr>
                <w:rFonts w:eastAsia="Calibri"/>
                <w:lang w:eastAsia="zh-CN"/>
              </w:rPr>
            </w:pPr>
            <w:r>
              <w:rPr>
                <w:rFonts w:eastAsia="Calibri"/>
                <w:lang w:eastAsia="zh-CN"/>
              </w:rPr>
              <w:t>4</w:t>
            </w:r>
          </w:p>
        </w:tc>
        <w:tc>
          <w:tcPr>
            <w:tcW w:w="1417" w:type="dxa"/>
            <w:tcBorders>
              <w:top w:val="single" w:sz="4" w:space="0" w:color="auto"/>
              <w:left w:val="single" w:sz="4" w:space="0" w:color="auto"/>
              <w:bottom w:val="single" w:sz="4" w:space="0" w:color="auto"/>
              <w:right w:val="single" w:sz="4" w:space="0" w:color="auto"/>
            </w:tcBorders>
            <w:hideMark/>
          </w:tcPr>
          <w:p w14:paraId="251147B5" w14:textId="77777777" w:rsidR="004C1EED" w:rsidRDefault="004C1EED" w:rsidP="004C1EED">
            <w:pPr>
              <w:pStyle w:val="TAC"/>
              <w:rPr>
                <w:rFonts w:eastAsia="Calibri"/>
                <w:lang w:eastAsia="zh-CN"/>
              </w:rPr>
            </w:pPr>
            <w:r>
              <w:rPr>
                <w:rFonts w:eastAsia="Calibri"/>
                <w:lang w:eastAsia="zh-CN"/>
              </w:rPr>
              <w:t>8</w:t>
            </w:r>
          </w:p>
        </w:tc>
      </w:tr>
      <w:tr w:rsidR="004C1EED" w14:paraId="3F16ADAD" w14:textId="77777777" w:rsidTr="004C1EED">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39BAEE00" w14:textId="77777777" w:rsidR="004C1EED" w:rsidRDefault="004C1EED" w:rsidP="004C1EED">
            <w:pPr>
              <w:pStyle w:val="TAL"/>
              <w:rPr>
                <w:rFonts w:eastAsia="Calibri"/>
              </w:rPr>
            </w:pPr>
            <w:r>
              <w:rPr>
                <w:rFonts w:eastAsia="Calibri"/>
              </w:rPr>
              <w:t>DCI Format</w:t>
            </w:r>
          </w:p>
        </w:tc>
        <w:tc>
          <w:tcPr>
            <w:tcW w:w="1417" w:type="dxa"/>
            <w:tcBorders>
              <w:top w:val="single" w:sz="4" w:space="0" w:color="auto"/>
              <w:left w:val="single" w:sz="4" w:space="0" w:color="auto"/>
              <w:bottom w:val="single" w:sz="4" w:space="0" w:color="auto"/>
              <w:right w:val="single" w:sz="4" w:space="0" w:color="auto"/>
            </w:tcBorders>
            <w:hideMark/>
          </w:tcPr>
          <w:p w14:paraId="53493C35" w14:textId="77777777" w:rsidR="004C1EED" w:rsidRDefault="004C1EED" w:rsidP="004C1EED">
            <w:pPr>
              <w:pStyle w:val="TAC"/>
              <w:rPr>
                <w:rFonts w:eastAsia="Calibri"/>
                <w:lang w:eastAsia="zh-CN"/>
              </w:rPr>
            </w:pPr>
            <w:r>
              <w:rPr>
                <w:rFonts w:eastAsia="Calibri"/>
                <w:lang w:eastAsia="zh-CN"/>
              </w:rPr>
              <w:t>1_0</w:t>
            </w:r>
          </w:p>
        </w:tc>
        <w:tc>
          <w:tcPr>
            <w:tcW w:w="1417" w:type="dxa"/>
            <w:tcBorders>
              <w:top w:val="single" w:sz="4" w:space="0" w:color="auto"/>
              <w:left w:val="single" w:sz="4" w:space="0" w:color="auto"/>
              <w:bottom w:val="single" w:sz="4" w:space="0" w:color="auto"/>
              <w:right w:val="single" w:sz="4" w:space="0" w:color="auto"/>
            </w:tcBorders>
            <w:hideMark/>
          </w:tcPr>
          <w:p w14:paraId="3B979EA9" w14:textId="77777777" w:rsidR="004C1EED" w:rsidRDefault="004C1EED" w:rsidP="004C1EED">
            <w:pPr>
              <w:pStyle w:val="TAC"/>
              <w:rPr>
                <w:rFonts w:eastAsia="Calibri"/>
                <w:lang w:eastAsia="zh-CN"/>
              </w:rPr>
            </w:pPr>
            <w:r>
              <w:rPr>
                <w:rFonts w:eastAsia="Calibri"/>
                <w:lang w:eastAsia="zh-CN"/>
              </w:rPr>
              <w:t>1_1</w:t>
            </w:r>
          </w:p>
        </w:tc>
        <w:tc>
          <w:tcPr>
            <w:tcW w:w="1417" w:type="dxa"/>
            <w:tcBorders>
              <w:top w:val="single" w:sz="4" w:space="0" w:color="auto"/>
              <w:left w:val="single" w:sz="4" w:space="0" w:color="auto"/>
              <w:bottom w:val="single" w:sz="4" w:space="0" w:color="auto"/>
              <w:right w:val="single" w:sz="4" w:space="0" w:color="auto"/>
            </w:tcBorders>
            <w:hideMark/>
          </w:tcPr>
          <w:p w14:paraId="42AE9854" w14:textId="77777777" w:rsidR="004C1EED" w:rsidRDefault="004C1EED" w:rsidP="004C1EED">
            <w:pPr>
              <w:pStyle w:val="TAC"/>
              <w:rPr>
                <w:rFonts w:eastAsia="Calibri"/>
                <w:lang w:eastAsia="zh-CN"/>
              </w:rPr>
            </w:pPr>
            <w:r>
              <w:rPr>
                <w:rFonts w:eastAsia="Calibri"/>
                <w:lang w:eastAsia="zh-CN"/>
              </w:rPr>
              <w:t>1_1</w:t>
            </w:r>
          </w:p>
        </w:tc>
      </w:tr>
      <w:tr w:rsidR="004C1EED" w14:paraId="062F339D" w14:textId="77777777" w:rsidTr="004C1EED">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6411938C" w14:textId="77777777" w:rsidR="004C1EED" w:rsidRDefault="004C1EED" w:rsidP="004C1EED">
            <w:pPr>
              <w:pStyle w:val="TAL"/>
              <w:rPr>
                <w:rFonts w:eastAsia="Calibri"/>
              </w:rPr>
            </w:pPr>
            <w:r>
              <w:rPr>
                <w:rFonts w:eastAsia="Calibri"/>
              </w:rPr>
              <w:t>Payload (without CRC) (bits)</w:t>
            </w:r>
          </w:p>
        </w:tc>
        <w:tc>
          <w:tcPr>
            <w:tcW w:w="1417" w:type="dxa"/>
            <w:tcBorders>
              <w:top w:val="single" w:sz="4" w:space="0" w:color="auto"/>
              <w:left w:val="single" w:sz="4" w:space="0" w:color="auto"/>
              <w:bottom w:val="single" w:sz="4" w:space="0" w:color="auto"/>
              <w:right w:val="single" w:sz="4" w:space="0" w:color="auto"/>
            </w:tcBorders>
            <w:hideMark/>
          </w:tcPr>
          <w:p w14:paraId="11564990" w14:textId="77777777" w:rsidR="004C1EED" w:rsidRDefault="004C1EED" w:rsidP="004C1EED">
            <w:pPr>
              <w:pStyle w:val="TAC"/>
              <w:rPr>
                <w:rFonts w:eastAsia="Calibri"/>
                <w:lang w:eastAsia="zh-CN"/>
              </w:rPr>
            </w:pPr>
            <w:r>
              <w:rPr>
                <w:rFonts w:eastAsia="Calibri"/>
                <w:lang w:eastAsia="zh-CN"/>
              </w:rPr>
              <w:t>4</w:t>
            </w:r>
            <w:r>
              <w:rPr>
                <w:lang w:eastAsia="zh-CN"/>
              </w:rPr>
              <w:t>0</w:t>
            </w:r>
          </w:p>
        </w:tc>
        <w:tc>
          <w:tcPr>
            <w:tcW w:w="1417" w:type="dxa"/>
            <w:tcBorders>
              <w:top w:val="single" w:sz="4" w:space="0" w:color="auto"/>
              <w:left w:val="single" w:sz="4" w:space="0" w:color="auto"/>
              <w:bottom w:val="single" w:sz="4" w:space="0" w:color="auto"/>
              <w:right w:val="single" w:sz="4" w:space="0" w:color="auto"/>
            </w:tcBorders>
            <w:hideMark/>
          </w:tcPr>
          <w:p w14:paraId="3650DBC6" w14:textId="77777777" w:rsidR="004C1EED" w:rsidRDefault="004C1EED" w:rsidP="004C1EED">
            <w:pPr>
              <w:pStyle w:val="TAC"/>
              <w:rPr>
                <w:rFonts w:eastAsia="Calibri"/>
                <w:lang w:eastAsia="zh-CN"/>
              </w:rPr>
            </w:pPr>
            <w:r>
              <w:rPr>
                <w:rFonts w:eastAsia="Calibri"/>
                <w:lang w:eastAsia="zh-CN"/>
              </w:rPr>
              <w:t>5</w:t>
            </w:r>
            <w:r>
              <w:rPr>
                <w:lang w:eastAsia="zh-CN"/>
              </w:rPr>
              <w:t>6</w:t>
            </w:r>
          </w:p>
        </w:tc>
        <w:tc>
          <w:tcPr>
            <w:tcW w:w="1417" w:type="dxa"/>
            <w:tcBorders>
              <w:top w:val="single" w:sz="4" w:space="0" w:color="auto"/>
              <w:left w:val="single" w:sz="4" w:space="0" w:color="auto"/>
              <w:bottom w:val="single" w:sz="4" w:space="0" w:color="auto"/>
              <w:right w:val="single" w:sz="4" w:space="0" w:color="auto"/>
            </w:tcBorders>
            <w:hideMark/>
          </w:tcPr>
          <w:p w14:paraId="570C1930" w14:textId="77777777" w:rsidR="004C1EED" w:rsidRDefault="004C1EED" w:rsidP="004C1EED">
            <w:pPr>
              <w:pStyle w:val="TAC"/>
              <w:rPr>
                <w:rFonts w:eastAsia="Calibri"/>
                <w:lang w:eastAsia="zh-CN"/>
              </w:rPr>
            </w:pPr>
            <w:r>
              <w:rPr>
                <w:rFonts w:eastAsia="Calibri"/>
                <w:lang w:eastAsia="zh-CN"/>
              </w:rPr>
              <w:t>5</w:t>
            </w:r>
            <w:r>
              <w:rPr>
                <w:lang w:eastAsia="zh-CN"/>
              </w:rPr>
              <w:t>6</w:t>
            </w:r>
          </w:p>
        </w:tc>
      </w:tr>
    </w:tbl>
    <w:p w14:paraId="5BDBB419" w14:textId="77777777" w:rsidR="004C1EED" w:rsidRDefault="004C1EED" w:rsidP="004C1EED"/>
    <w:p w14:paraId="1699076A" w14:textId="77777777" w:rsidR="004C1EED" w:rsidRDefault="004C1EED" w:rsidP="004C1EED">
      <w:pPr>
        <w:pStyle w:val="Heading2"/>
      </w:pPr>
      <w:bookmarkStart w:id="5222" w:name="_Toc75165438"/>
      <w:bookmarkStart w:id="5223" w:name="_Toc75334362"/>
      <w:bookmarkStart w:id="5224" w:name="_Toc75508554"/>
      <w:bookmarkStart w:id="5225" w:name="_Toc75816293"/>
      <w:bookmarkStart w:id="5226" w:name="_Toc76541451"/>
      <w:bookmarkStart w:id="5227" w:name="_Toc76542018"/>
      <w:bookmarkStart w:id="5228" w:name="_Toc82429908"/>
      <w:bookmarkStart w:id="5229" w:name="_Toc89940159"/>
      <w:bookmarkStart w:id="5230" w:name="_Toc98754485"/>
      <w:bookmarkStart w:id="5231" w:name="_Toc106178299"/>
      <w:bookmarkStart w:id="5232" w:name="_Toc114149017"/>
      <w:bookmarkStart w:id="5233" w:name="_Toc124151262"/>
      <w:bookmarkStart w:id="5234" w:name="_Toc130393802"/>
      <w:bookmarkStart w:id="5235" w:name="_Toc137562189"/>
      <w:bookmarkStart w:id="5236" w:name="_Toc138871331"/>
      <w:bookmarkStart w:id="5237" w:name="_Toc145534781"/>
      <w:bookmarkStart w:id="5238" w:name="_Toc155287554"/>
      <w:r>
        <w:t>H.3</w:t>
      </w:r>
      <w:r>
        <w:tab/>
        <w:t>Fixed Reference Channels for CQI reporting requirements</w:t>
      </w:r>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p>
    <w:p w14:paraId="07BE294E" w14:textId="77777777" w:rsidR="004C1EED" w:rsidRDefault="004C1EED" w:rsidP="004C1EED">
      <w:r>
        <w:t xml:space="preserve">The parameters for the reference measurement channels are specified in table H.3-1 for FR2-1 CQI reporting requirements with the CQI definition specified in clause 5.2.2.1 of TS 38.214 [15] and with the MCS definition specified in clause 5.1.3 of TS 38.214 [15]. </w:t>
      </w:r>
    </w:p>
    <w:p w14:paraId="254346DE" w14:textId="77777777" w:rsidR="004C1EED" w:rsidRDefault="004C1EED" w:rsidP="004C1EED"/>
    <w:p w14:paraId="21026899" w14:textId="77777777" w:rsidR="004C1EED" w:rsidRDefault="004C1EED" w:rsidP="004C1EED"/>
    <w:p w14:paraId="74738707" w14:textId="77777777" w:rsidR="004C1EED" w:rsidRDefault="004C1EED" w:rsidP="004C1EED">
      <w:pPr>
        <w:pStyle w:val="TH"/>
        <w:rPr>
          <w:lang w:eastAsia="zh-CN"/>
        </w:rPr>
      </w:pPr>
      <w:r>
        <w:t>Table H.3-1: FRC for FR2-1 CQI reporting with CQI table 1 and MCS table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1715"/>
        <w:gridCol w:w="1122"/>
        <w:gridCol w:w="1122"/>
        <w:gridCol w:w="2811"/>
      </w:tblGrid>
      <w:tr w:rsidR="004C1EED" w14:paraId="392211BE" w14:textId="77777777" w:rsidTr="004C1EED">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0F100265" w14:textId="77777777" w:rsidR="004C1EED" w:rsidRDefault="004C1EED" w:rsidP="004C1EED">
            <w:pPr>
              <w:pStyle w:val="TAH"/>
              <w:rPr>
                <w:lang w:eastAsia="ko-KR"/>
              </w:rPr>
            </w:pPr>
            <w:r>
              <w:t>Reference channel</w:t>
            </w:r>
          </w:p>
        </w:tc>
        <w:tc>
          <w:tcPr>
            <w:tcW w:w="0" w:type="auto"/>
            <w:tcBorders>
              <w:top w:val="single" w:sz="4" w:space="0" w:color="auto"/>
              <w:left w:val="single" w:sz="4" w:space="0" w:color="auto"/>
              <w:bottom w:val="single" w:sz="4" w:space="0" w:color="auto"/>
              <w:right w:val="single" w:sz="4" w:space="0" w:color="auto"/>
            </w:tcBorders>
            <w:vAlign w:val="center"/>
            <w:hideMark/>
          </w:tcPr>
          <w:p w14:paraId="74389110" w14:textId="77777777" w:rsidR="004C1EED" w:rsidRDefault="004C1EED" w:rsidP="004C1EED">
            <w:pPr>
              <w:pStyle w:val="TAH"/>
              <w:rPr>
                <w:rFonts w:eastAsia="Calibri"/>
                <w:lang w:eastAsia="zh-CN"/>
              </w:rPr>
            </w:pPr>
            <w:r>
              <w:t>M-FR2-H.3-1</w:t>
            </w:r>
          </w:p>
        </w:tc>
      </w:tr>
      <w:tr w:rsidR="004C1EED" w14:paraId="137A3B2A" w14:textId="77777777" w:rsidTr="004C1EED">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B0F7479" w14:textId="77777777" w:rsidR="004C1EED" w:rsidRDefault="004C1EED" w:rsidP="004C1EED">
            <w:pPr>
              <w:pStyle w:val="TAC"/>
              <w:rPr>
                <w:lang w:eastAsia="zh-CN"/>
              </w:rPr>
            </w:pPr>
            <w:r>
              <w:t>Number of allocated PDSCH resource blocks</w:t>
            </w:r>
          </w:p>
        </w:tc>
        <w:tc>
          <w:tcPr>
            <w:tcW w:w="0" w:type="auto"/>
            <w:tcBorders>
              <w:top w:val="single" w:sz="4" w:space="0" w:color="auto"/>
              <w:left w:val="single" w:sz="4" w:space="0" w:color="auto"/>
              <w:bottom w:val="single" w:sz="4" w:space="0" w:color="auto"/>
              <w:right w:val="single" w:sz="4" w:space="0" w:color="auto"/>
            </w:tcBorders>
            <w:vAlign w:val="center"/>
            <w:hideMark/>
          </w:tcPr>
          <w:p w14:paraId="4AF4269D" w14:textId="77777777" w:rsidR="004C1EED" w:rsidRDefault="004C1EED" w:rsidP="004C1EED">
            <w:pPr>
              <w:pStyle w:val="TAC"/>
              <w:rPr>
                <w:lang w:eastAsia="zh-CN"/>
              </w:rPr>
            </w:pPr>
            <w:r>
              <w:rPr>
                <w:lang w:eastAsia="zh-CN"/>
              </w:rPr>
              <w:t>66</w:t>
            </w:r>
          </w:p>
        </w:tc>
      </w:tr>
      <w:tr w:rsidR="004C1EED" w14:paraId="6BB2873A" w14:textId="77777777" w:rsidTr="004C1EED">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533C83D6" w14:textId="77777777" w:rsidR="004C1EED" w:rsidRDefault="004C1EED" w:rsidP="004C1EED">
            <w:pPr>
              <w:pStyle w:val="TAC"/>
              <w:rPr>
                <w:lang w:eastAsia="zh-CN"/>
              </w:rPr>
            </w:pPr>
            <w:r>
              <w:t>Number of consecutive PDSCH 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9A90D1" w14:textId="77777777" w:rsidR="004C1EED" w:rsidRDefault="004C1EED" w:rsidP="004C1EED">
            <w:pPr>
              <w:pStyle w:val="TAC"/>
              <w:rPr>
                <w:lang w:eastAsia="zh-CN"/>
              </w:rPr>
            </w:pPr>
            <w:r>
              <w:rPr>
                <w:lang w:eastAsia="zh-CN"/>
              </w:rPr>
              <w:t>12</w:t>
            </w:r>
          </w:p>
        </w:tc>
      </w:tr>
      <w:tr w:rsidR="004C1EED" w14:paraId="0C859553" w14:textId="77777777" w:rsidTr="004C1EED">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3AFAAC17" w14:textId="77777777" w:rsidR="004C1EED" w:rsidRDefault="004C1EED" w:rsidP="004C1EED">
            <w:pPr>
              <w:pStyle w:val="TAC"/>
              <w:rPr>
                <w:lang w:eastAsia="zh-CN"/>
              </w:rPr>
            </w:pPr>
            <w:r>
              <w:t>Number of PDSCH MIMO layers</w:t>
            </w:r>
          </w:p>
        </w:tc>
        <w:tc>
          <w:tcPr>
            <w:tcW w:w="0" w:type="auto"/>
            <w:tcBorders>
              <w:top w:val="single" w:sz="4" w:space="0" w:color="auto"/>
              <w:left w:val="single" w:sz="4" w:space="0" w:color="auto"/>
              <w:bottom w:val="single" w:sz="4" w:space="0" w:color="auto"/>
              <w:right w:val="single" w:sz="4" w:space="0" w:color="auto"/>
            </w:tcBorders>
            <w:vAlign w:val="center"/>
            <w:hideMark/>
          </w:tcPr>
          <w:p w14:paraId="3DA8B71C" w14:textId="77777777" w:rsidR="004C1EED" w:rsidRDefault="004C1EED" w:rsidP="004C1EED">
            <w:pPr>
              <w:pStyle w:val="TAC"/>
              <w:rPr>
                <w:lang w:eastAsia="zh-CN"/>
              </w:rPr>
            </w:pPr>
            <w:r>
              <w:rPr>
                <w:lang w:eastAsia="zh-CN"/>
              </w:rPr>
              <w:t>1</w:t>
            </w:r>
          </w:p>
        </w:tc>
      </w:tr>
      <w:tr w:rsidR="004C1EED" w14:paraId="47AC0D63" w14:textId="77777777" w:rsidTr="004C1EED">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BBE570F" w14:textId="77777777" w:rsidR="004C1EED" w:rsidRDefault="004C1EED" w:rsidP="004C1EED">
            <w:pPr>
              <w:pStyle w:val="TAC"/>
              <w:rPr>
                <w:lang w:eastAsia="zh-CN"/>
              </w:rPr>
            </w:pPr>
            <w:r>
              <w:t xml:space="preserve">Number of DMRS </w:t>
            </w:r>
            <w:r>
              <w:rPr>
                <w:lang w:eastAsia="zh-CN"/>
              </w:rPr>
              <w:t>REs</w:t>
            </w:r>
            <w:r>
              <w:t xml:space="preserve"> (Note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501EC658" w14:textId="77777777" w:rsidR="004C1EED" w:rsidRDefault="004C1EED" w:rsidP="004C1EED">
            <w:pPr>
              <w:pStyle w:val="TAC"/>
              <w:rPr>
                <w:lang w:eastAsia="zh-CN"/>
              </w:rPr>
            </w:pPr>
            <w:r>
              <w:rPr>
                <w:lang w:eastAsia="zh-CN"/>
              </w:rPr>
              <w:t>24</w:t>
            </w:r>
          </w:p>
        </w:tc>
      </w:tr>
      <w:tr w:rsidR="004C1EED" w14:paraId="3F9A050A" w14:textId="77777777" w:rsidTr="004C1EED">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2E8A6CA0" w14:textId="77777777" w:rsidR="004C1EED" w:rsidRDefault="004C1EED" w:rsidP="004C1EED">
            <w:pPr>
              <w:pStyle w:val="TAC"/>
              <w:rPr>
                <w:lang w:eastAsia="zh-CN"/>
              </w:rPr>
            </w:pPr>
            <w:r>
              <w:t>Overhead for TBS determination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F7611EA" w14:textId="77777777" w:rsidR="004C1EED" w:rsidRDefault="004C1EED" w:rsidP="004C1EED">
            <w:pPr>
              <w:pStyle w:val="TAC"/>
              <w:rPr>
                <w:lang w:eastAsia="zh-CN"/>
              </w:rPr>
            </w:pPr>
            <w:r>
              <w:rPr>
                <w:lang w:eastAsia="zh-CN"/>
              </w:rPr>
              <w:t>6</w:t>
            </w:r>
          </w:p>
        </w:tc>
      </w:tr>
      <w:tr w:rsidR="004C1EED" w14:paraId="0ED997F3" w14:textId="77777777" w:rsidTr="004C1EED">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12C031F8" w14:textId="77777777" w:rsidR="004C1EED" w:rsidRDefault="004C1EED" w:rsidP="004C1EED">
            <w:pPr>
              <w:pStyle w:val="TAC"/>
              <w:rPr>
                <w:lang w:eastAsia="zh-CN"/>
              </w:rPr>
            </w:pPr>
            <w:r>
              <w:rPr>
                <w:lang w:eastAsia="zh-CN"/>
              </w:rPr>
              <w:t>Available RE-s for PDSCH</w:t>
            </w:r>
          </w:p>
        </w:tc>
        <w:tc>
          <w:tcPr>
            <w:tcW w:w="0" w:type="auto"/>
            <w:tcBorders>
              <w:top w:val="single" w:sz="4" w:space="0" w:color="auto"/>
              <w:left w:val="single" w:sz="4" w:space="0" w:color="auto"/>
              <w:bottom w:val="single" w:sz="4" w:space="0" w:color="auto"/>
              <w:right w:val="single" w:sz="4" w:space="0" w:color="auto"/>
            </w:tcBorders>
            <w:vAlign w:val="center"/>
            <w:hideMark/>
          </w:tcPr>
          <w:p w14:paraId="7249A8B2" w14:textId="77777777" w:rsidR="004C1EED" w:rsidRDefault="004C1EED" w:rsidP="004C1EED">
            <w:pPr>
              <w:pStyle w:val="TAC"/>
              <w:rPr>
                <w:lang w:eastAsia="zh-CN"/>
              </w:rPr>
            </w:pPr>
            <w:r>
              <w:rPr>
                <w:lang w:eastAsia="zh-CN"/>
              </w:rPr>
              <w:t>7590</w:t>
            </w:r>
          </w:p>
        </w:tc>
      </w:tr>
      <w:tr w:rsidR="004C1EED" w14:paraId="147C9937"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CA6EC51" w14:textId="77777777" w:rsidR="004C1EED" w:rsidRDefault="004C1EED" w:rsidP="004C1EED">
            <w:pPr>
              <w:pStyle w:val="TAC"/>
              <w:rPr>
                <w:lang w:eastAsia="zh-CN"/>
              </w:rPr>
            </w:pPr>
            <w:r>
              <w:rPr>
                <w:lang w:eastAsia="zh-CN"/>
              </w:rPr>
              <w:t>CQI index</w:t>
            </w:r>
          </w:p>
        </w:tc>
        <w:tc>
          <w:tcPr>
            <w:tcW w:w="0" w:type="auto"/>
            <w:tcBorders>
              <w:top w:val="single" w:sz="4" w:space="0" w:color="auto"/>
              <w:left w:val="single" w:sz="4" w:space="0" w:color="auto"/>
              <w:bottom w:val="single" w:sz="4" w:space="0" w:color="auto"/>
              <w:right w:val="single" w:sz="4" w:space="0" w:color="auto"/>
            </w:tcBorders>
            <w:vAlign w:val="center"/>
            <w:hideMark/>
          </w:tcPr>
          <w:p w14:paraId="3AC4AB41" w14:textId="77777777" w:rsidR="004C1EED" w:rsidRDefault="004C1EED" w:rsidP="004C1EED">
            <w:pPr>
              <w:pStyle w:val="TAC"/>
              <w:rPr>
                <w:lang w:eastAsia="zh-CN"/>
              </w:rPr>
            </w:pPr>
            <w:r>
              <w:rPr>
                <w:lang w:eastAsia="zh-CN"/>
              </w:rPr>
              <w:t>Spectral efficiency</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AAF90" w14:textId="77777777" w:rsidR="004C1EED" w:rsidRDefault="004C1EED" w:rsidP="004C1EED">
            <w:pPr>
              <w:pStyle w:val="TAC"/>
              <w:rPr>
                <w:lang w:eastAsia="zh-CN"/>
              </w:rPr>
            </w:pPr>
            <w:r>
              <w:rPr>
                <w:lang w:eastAsia="zh-CN"/>
              </w:rPr>
              <w:t>MCS index</w:t>
            </w:r>
          </w:p>
        </w:tc>
        <w:tc>
          <w:tcPr>
            <w:tcW w:w="0" w:type="auto"/>
            <w:tcBorders>
              <w:top w:val="single" w:sz="4" w:space="0" w:color="auto"/>
              <w:left w:val="single" w:sz="4" w:space="0" w:color="auto"/>
              <w:bottom w:val="single" w:sz="4" w:space="0" w:color="auto"/>
              <w:right w:val="single" w:sz="4" w:space="0" w:color="auto"/>
            </w:tcBorders>
            <w:vAlign w:val="center"/>
            <w:hideMark/>
          </w:tcPr>
          <w:p w14:paraId="375DDDB6" w14:textId="77777777" w:rsidR="004C1EED" w:rsidRDefault="004C1EED" w:rsidP="004C1EED">
            <w:pPr>
              <w:pStyle w:val="TAC"/>
              <w:rPr>
                <w:rFonts w:eastAsiaTheme="minorEastAsia"/>
                <w:lang w:eastAsia="zh-CN"/>
              </w:rPr>
            </w:pPr>
            <w:r>
              <w:rPr>
                <w:rFonts w:eastAsiaTheme="minorEastAsia"/>
                <w:lang w:eastAsia="zh-CN"/>
              </w:rPr>
              <w:t>Modulation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70F6403" w14:textId="77777777" w:rsidR="004C1EED" w:rsidRDefault="004C1EED" w:rsidP="004C1EED">
            <w:pPr>
              <w:pStyle w:val="TAC"/>
              <w:rPr>
                <w:lang w:eastAsia="ko-KR"/>
              </w:rPr>
            </w:pPr>
            <w:r>
              <w:t>Information Bit Payload per Slot</w:t>
            </w:r>
          </w:p>
        </w:tc>
      </w:tr>
      <w:tr w:rsidR="004C1EED" w14:paraId="2D0CCF95"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B0E8975" w14:textId="77777777" w:rsidR="004C1EED" w:rsidRDefault="004C1EED" w:rsidP="004C1EED">
            <w:pPr>
              <w:pStyle w:val="TAC"/>
            </w:pPr>
            <w: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47BC0301" w14:textId="77777777" w:rsidR="004C1EED" w:rsidRDefault="004C1EED" w:rsidP="004C1EED">
            <w:pPr>
              <w:pStyle w:val="TAC"/>
            </w:pPr>
            <w:r>
              <w:t>OOR</w:t>
            </w:r>
          </w:p>
        </w:tc>
        <w:tc>
          <w:tcPr>
            <w:tcW w:w="0" w:type="auto"/>
            <w:tcBorders>
              <w:top w:val="single" w:sz="4" w:space="0" w:color="auto"/>
              <w:left w:val="single" w:sz="4" w:space="0" w:color="auto"/>
              <w:bottom w:val="single" w:sz="4" w:space="0" w:color="auto"/>
              <w:right w:val="single" w:sz="4" w:space="0" w:color="auto"/>
            </w:tcBorders>
            <w:vAlign w:val="center"/>
            <w:hideMark/>
          </w:tcPr>
          <w:p w14:paraId="12CC0B5E" w14:textId="77777777" w:rsidR="004C1EED" w:rsidRDefault="004C1EED" w:rsidP="004C1EED">
            <w:pPr>
              <w:pStyle w:val="TAC"/>
            </w:pPr>
            <w:r>
              <w:t>OOR</w:t>
            </w:r>
          </w:p>
        </w:tc>
        <w:tc>
          <w:tcPr>
            <w:tcW w:w="0" w:type="auto"/>
            <w:tcBorders>
              <w:top w:val="single" w:sz="4" w:space="0" w:color="auto"/>
              <w:left w:val="single" w:sz="4" w:space="0" w:color="auto"/>
              <w:bottom w:val="single" w:sz="4" w:space="0" w:color="auto"/>
              <w:right w:val="single" w:sz="4" w:space="0" w:color="auto"/>
            </w:tcBorders>
            <w:vAlign w:val="center"/>
            <w:hideMark/>
          </w:tcPr>
          <w:p w14:paraId="38DCCBFF" w14:textId="77777777" w:rsidR="004C1EED" w:rsidRDefault="004C1EED" w:rsidP="004C1EED">
            <w:pPr>
              <w:pStyle w:val="TAC"/>
              <w:rPr>
                <w:lang w:eastAsia="zh-CN"/>
              </w:rPr>
            </w:pPr>
            <w:r>
              <w:rPr>
                <w:lang w:eastAsia="zh-CN"/>
              </w:rPr>
              <w:t>OOR</w:t>
            </w:r>
          </w:p>
        </w:tc>
        <w:tc>
          <w:tcPr>
            <w:tcW w:w="0" w:type="auto"/>
            <w:tcBorders>
              <w:top w:val="single" w:sz="4" w:space="0" w:color="auto"/>
              <w:left w:val="single" w:sz="4" w:space="0" w:color="auto"/>
              <w:bottom w:val="single" w:sz="4" w:space="0" w:color="auto"/>
              <w:right w:val="single" w:sz="4" w:space="0" w:color="auto"/>
            </w:tcBorders>
            <w:vAlign w:val="center"/>
            <w:hideMark/>
          </w:tcPr>
          <w:p w14:paraId="098ACDFB" w14:textId="77777777" w:rsidR="004C1EED" w:rsidRDefault="004C1EED" w:rsidP="004C1EED">
            <w:pPr>
              <w:pStyle w:val="TAC"/>
              <w:rPr>
                <w:lang w:eastAsia="zh-CN"/>
              </w:rPr>
            </w:pPr>
            <w:r>
              <w:rPr>
                <w:lang w:eastAsia="zh-CN"/>
              </w:rPr>
              <w:t>N/A</w:t>
            </w:r>
          </w:p>
        </w:tc>
      </w:tr>
      <w:tr w:rsidR="004C1EED" w14:paraId="5066BFFE"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843FD9" w14:textId="77777777" w:rsidR="004C1EED" w:rsidRDefault="004C1EED" w:rsidP="004C1EED">
            <w:pPr>
              <w:pStyle w:val="TAC"/>
              <w:rPr>
                <w:lang w:eastAsia="ko-KR"/>
              </w:rPr>
            </w:pPr>
            <w: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F9254ED" w14:textId="77777777" w:rsidR="004C1EED" w:rsidRDefault="004C1EED" w:rsidP="004C1EED">
            <w:pPr>
              <w:pStyle w:val="TAC"/>
            </w:pPr>
            <w:r>
              <w:t>0.1523</w:t>
            </w:r>
          </w:p>
        </w:tc>
        <w:tc>
          <w:tcPr>
            <w:tcW w:w="0" w:type="auto"/>
            <w:tcBorders>
              <w:top w:val="single" w:sz="4" w:space="0" w:color="auto"/>
              <w:left w:val="single" w:sz="4" w:space="0" w:color="auto"/>
              <w:bottom w:val="single" w:sz="4" w:space="0" w:color="auto"/>
              <w:right w:val="single" w:sz="4" w:space="0" w:color="auto"/>
            </w:tcBorders>
            <w:vAlign w:val="center"/>
            <w:hideMark/>
          </w:tcPr>
          <w:p w14:paraId="5BD0F3EB" w14:textId="77777777" w:rsidR="004C1EED" w:rsidRDefault="004C1EED" w:rsidP="004C1EED">
            <w:pPr>
              <w:pStyle w:val="TAC"/>
            </w:pPr>
            <w:r>
              <w:t>0</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A2A66E5" w14:textId="77777777" w:rsidR="004C1EED" w:rsidRDefault="004C1EED" w:rsidP="004C1EED">
            <w:pPr>
              <w:pStyle w:val="TAC"/>
              <w:rPr>
                <w:rFonts w:eastAsiaTheme="minorEastAsia"/>
                <w:lang w:eastAsia="zh-CN"/>
              </w:rPr>
            </w:pPr>
            <w:r>
              <w:rPr>
                <w:rFonts w:eastAsiaTheme="minorEastAsia"/>
                <w:lang w:eastAsia="zh-CN"/>
              </w:rPr>
              <w:t>QPSK</w:t>
            </w:r>
          </w:p>
        </w:tc>
        <w:tc>
          <w:tcPr>
            <w:tcW w:w="0" w:type="auto"/>
            <w:tcBorders>
              <w:top w:val="single" w:sz="4" w:space="0" w:color="auto"/>
              <w:left w:val="single" w:sz="4" w:space="0" w:color="auto"/>
              <w:bottom w:val="single" w:sz="4" w:space="0" w:color="auto"/>
              <w:right w:val="single" w:sz="4" w:space="0" w:color="auto"/>
            </w:tcBorders>
            <w:vAlign w:val="center"/>
            <w:hideMark/>
          </w:tcPr>
          <w:p w14:paraId="47BA47F1" w14:textId="77777777" w:rsidR="004C1EED" w:rsidRDefault="004C1EED" w:rsidP="004C1EED">
            <w:pPr>
              <w:pStyle w:val="TAC"/>
              <w:rPr>
                <w:lang w:eastAsia="zh-CN"/>
              </w:rPr>
            </w:pPr>
            <w:r>
              <w:rPr>
                <w:lang w:eastAsia="zh-CN"/>
              </w:rPr>
              <w:t>1800</w:t>
            </w:r>
          </w:p>
        </w:tc>
      </w:tr>
      <w:tr w:rsidR="004C1EED" w14:paraId="4F293F11"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0E04C24" w14:textId="77777777" w:rsidR="004C1EED" w:rsidRDefault="004C1EED" w:rsidP="004C1EED">
            <w:pPr>
              <w:pStyle w:val="TAC"/>
              <w:rPr>
                <w:lang w:eastAsia="ko-KR"/>
              </w:rPr>
            </w:pPr>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07D5C4E4" w14:textId="77777777" w:rsidR="004C1EED" w:rsidRDefault="004C1EED" w:rsidP="004C1EED">
            <w:pPr>
              <w:pStyle w:val="TAC"/>
            </w:pPr>
            <w:r>
              <w:t>0.2344</w:t>
            </w:r>
          </w:p>
        </w:tc>
        <w:tc>
          <w:tcPr>
            <w:tcW w:w="0" w:type="auto"/>
            <w:tcBorders>
              <w:top w:val="single" w:sz="4" w:space="0" w:color="auto"/>
              <w:left w:val="single" w:sz="4" w:space="0" w:color="auto"/>
              <w:bottom w:val="single" w:sz="4" w:space="0" w:color="auto"/>
              <w:right w:val="single" w:sz="4" w:space="0" w:color="auto"/>
            </w:tcBorders>
            <w:vAlign w:val="center"/>
            <w:hideMark/>
          </w:tcPr>
          <w:p w14:paraId="2EEF2111" w14:textId="77777777" w:rsidR="004C1EED" w:rsidRDefault="004C1EED" w:rsidP="004C1EED">
            <w:pPr>
              <w:pStyle w:val="TAC"/>
            </w:pPr>
            <w:r>
              <w:t>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5288" w14:textId="77777777" w:rsidR="004C1EED" w:rsidRDefault="004C1EED" w:rsidP="004C1EED">
            <w:pPr>
              <w:spacing w:after="0"/>
              <w:rPr>
                <w:rFonts w:ascii="Arial" w:eastAsiaTheme="minorEastAsia"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A6EFE94" w14:textId="77777777" w:rsidR="004C1EED" w:rsidRDefault="004C1EED" w:rsidP="004C1EED">
            <w:pPr>
              <w:pStyle w:val="TAC"/>
              <w:rPr>
                <w:lang w:eastAsia="zh-CN"/>
              </w:rPr>
            </w:pPr>
            <w:r>
              <w:rPr>
                <w:lang w:eastAsia="zh-CN"/>
              </w:rPr>
              <w:t>1800</w:t>
            </w:r>
          </w:p>
        </w:tc>
      </w:tr>
      <w:tr w:rsidR="004C1EED" w14:paraId="09033EA0"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C655E11" w14:textId="77777777" w:rsidR="004C1EED" w:rsidRDefault="004C1EED" w:rsidP="004C1EED">
            <w:pPr>
              <w:pStyle w:val="TAC"/>
              <w:rPr>
                <w:lang w:eastAsia="ko-KR"/>
              </w:rPr>
            </w:pPr>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7D6ABC9" w14:textId="77777777" w:rsidR="004C1EED" w:rsidRDefault="004C1EED" w:rsidP="004C1EED">
            <w:pPr>
              <w:pStyle w:val="TAC"/>
            </w:pPr>
            <w:r>
              <w:t>0.3770</w:t>
            </w:r>
          </w:p>
        </w:tc>
        <w:tc>
          <w:tcPr>
            <w:tcW w:w="0" w:type="auto"/>
            <w:tcBorders>
              <w:top w:val="single" w:sz="4" w:space="0" w:color="auto"/>
              <w:left w:val="single" w:sz="4" w:space="0" w:color="auto"/>
              <w:bottom w:val="single" w:sz="4" w:space="0" w:color="auto"/>
              <w:right w:val="single" w:sz="4" w:space="0" w:color="auto"/>
            </w:tcBorders>
            <w:vAlign w:val="center"/>
            <w:hideMark/>
          </w:tcPr>
          <w:p w14:paraId="6189105D" w14:textId="77777777" w:rsidR="004C1EED" w:rsidRDefault="004C1EED" w:rsidP="004C1EED">
            <w:pPr>
              <w:pStyle w:val="TAC"/>
            </w:pPr>
            <w: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45B186" w14:textId="77777777" w:rsidR="004C1EED" w:rsidRDefault="004C1EED" w:rsidP="004C1EED">
            <w:pPr>
              <w:spacing w:after="0"/>
              <w:rPr>
                <w:rFonts w:ascii="Arial" w:eastAsiaTheme="minorEastAsia"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6B8578B" w14:textId="77777777" w:rsidR="004C1EED" w:rsidRDefault="004C1EED" w:rsidP="004C1EED">
            <w:pPr>
              <w:pStyle w:val="TAC"/>
              <w:rPr>
                <w:lang w:eastAsia="zh-CN"/>
              </w:rPr>
            </w:pPr>
            <w:r>
              <w:rPr>
                <w:lang w:eastAsia="zh-CN"/>
              </w:rPr>
              <w:t>2856</w:t>
            </w:r>
          </w:p>
        </w:tc>
      </w:tr>
      <w:tr w:rsidR="004C1EED" w14:paraId="19D1BB8F"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C862C68" w14:textId="77777777" w:rsidR="004C1EED" w:rsidRDefault="004C1EED" w:rsidP="004C1EED">
            <w:pPr>
              <w:pStyle w:val="TAC"/>
              <w:rPr>
                <w:lang w:eastAsia="ko-KR"/>
              </w:rPr>
            </w:pPr>
            <w: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2627909" w14:textId="77777777" w:rsidR="004C1EED" w:rsidRDefault="004C1EED" w:rsidP="004C1EED">
            <w:pPr>
              <w:pStyle w:val="TAC"/>
            </w:pPr>
            <w:r>
              <w:t>0.6016</w:t>
            </w:r>
          </w:p>
        </w:tc>
        <w:tc>
          <w:tcPr>
            <w:tcW w:w="0" w:type="auto"/>
            <w:tcBorders>
              <w:top w:val="single" w:sz="4" w:space="0" w:color="auto"/>
              <w:left w:val="single" w:sz="4" w:space="0" w:color="auto"/>
              <w:bottom w:val="single" w:sz="4" w:space="0" w:color="auto"/>
              <w:right w:val="single" w:sz="4" w:space="0" w:color="auto"/>
            </w:tcBorders>
            <w:vAlign w:val="center"/>
            <w:hideMark/>
          </w:tcPr>
          <w:p w14:paraId="36CA0D49" w14:textId="77777777" w:rsidR="004C1EED" w:rsidRDefault="004C1EED" w:rsidP="004C1EED">
            <w:pPr>
              <w:pStyle w:val="TAC"/>
            </w:pPr>
            <w:r>
              <w:t>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6C7A26" w14:textId="77777777" w:rsidR="004C1EED" w:rsidRDefault="004C1EED" w:rsidP="004C1EED">
            <w:pPr>
              <w:spacing w:after="0"/>
              <w:rPr>
                <w:rFonts w:ascii="Arial" w:eastAsiaTheme="minorEastAsia"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C96A200" w14:textId="77777777" w:rsidR="004C1EED" w:rsidRDefault="004C1EED" w:rsidP="004C1EED">
            <w:pPr>
              <w:pStyle w:val="TAC"/>
              <w:rPr>
                <w:lang w:eastAsia="zh-CN"/>
              </w:rPr>
            </w:pPr>
            <w:r>
              <w:rPr>
                <w:lang w:eastAsia="zh-CN"/>
              </w:rPr>
              <w:t>4480</w:t>
            </w:r>
          </w:p>
        </w:tc>
      </w:tr>
      <w:tr w:rsidR="004C1EED" w14:paraId="209694D7"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E152EEC" w14:textId="77777777" w:rsidR="004C1EED" w:rsidRDefault="004C1EED" w:rsidP="004C1EED">
            <w:pPr>
              <w:pStyle w:val="TAC"/>
              <w:rPr>
                <w:lang w:eastAsia="ko-KR"/>
              </w:rPr>
            </w:pPr>
            <w: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2DB5E2A3" w14:textId="77777777" w:rsidR="004C1EED" w:rsidRDefault="004C1EED" w:rsidP="004C1EED">
            <w:pPr>
              <w:pStyle w:val="TAC"/>
            </w:pPr>
            <w:r>
              <w:t>0.8770</w:t>
            </w:r>
          </w:p>
        </w:tc>
        <w:tc>
          <w:tcPr>
            <w:tcW w:w="0" w:type="auto"/>
            <w:tcBorders>
              <w:top w:val="single" w:sz="4" w:space="0" w:color="auto"/>
              <w:left w:val="single" w:sz="4" w:space="0" w:color="auto"/>
              <w:bottom w:val="single" w:sz="4" w:space="0" w:color="auto"/>
              <w:right w:val="single" w:sz="4" w:space="0" w:color="auto"/>
            </w:tcBorders>
            <w:vAlign w:val="center"/>
            <w:hideMark/>
          </w:tcPr>
          <w:p w14:paraId="35C444F5" w14:textId="77777777" w:rsidR="004C1EED" w:rsidRDefault="004C1EED" w:rsidP="004C1EED">
            <w:pPr>
              <w:pStyle w:val="TAC"/>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963841" w14:textId="77777777" w:rsidR="004C1EED" w:rsidRDefault="004C1EED" w:rsidP="004C1EED">
            <w:pPr>
              <w:spacing w:after="0"/>
              <w:rPr>
                <w:rFonts w:ascii="Arial" w:eastAsiaTheme="minorEastAsia"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EF8F9DE" w14:textId="77777777" w:rsidR="004C1EED" w:rsidRDefault="004C1EED" w:rsidP="004C1EED">
            <w:pPr>
              <w:pStyle w:val="TAC"/>
              <w:rPr>
                <w:lang w:eastAsia="zh-CN"/>
              </w:rPr>
            </w:pPr>
            <w:r>
              <w:rPr>
                <w:lang w:eastAsia="zh-CN"/>
              </w:rPr>
              <w:t>6528</w:t>
            </w:r>
          </w:p>
        </w:tc>
      </w:tr>
      <w:tr w:rsidR="004C1EED" w14:paraId="15C3823C"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D8B1C1" w14:textId="77777777" w:rsidR="004C1EED" w:rsidRDefault="004C1EED" w:rsidP="004C1EED">
            <w:pPr>
              <w:pStyle w:val="TAC"/>
              <w:rPr>
                <w:lang w:eastAsia="ko-KR"/>
              </w:rPr>
            </w:pPr>
            <w: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328150D" w14:textId="77777777" w:rsidR="004C1EED" w:rsidRDefault="004C1EED" w:rsidP="004C1EED">
            <w:pPr>
              <w:pStyle w:val="TAC"/>
            </w:pPr>
            <w:r>
              <w:t>1.1758</w:t>
            </w:r>
          </w:p>
        </w:tc>
        <w:tc>
          <w:tcPr>
            <w:tcW w:w="0" w:type="auto"/>
            <w:tcBorders>
              <w:top w:val="single" w:sz="4" w:space="0" w:color="auto"/>
              <w:left w:val="single" w:sz="4" w:space="0" w:color="auto"/>
              <w:bottom w:val="single" w:sz="4" w:space="0" w:color="auto"/>
              <w:right w:val="single" w:sz="4" w:space="0" w:color="auto"/>
            </w:tcBorders>
            <w:vAlign w:val="center"/>
            <w:hideMark/>
          </w:tcPr>
          <w:p w14:paraId="43BC68B1" w14:textId="77777777" w:rsidR="004C1EED" w:rsidRDefault="004C1EED" w:rsidP="004C1EED">
            <w:pPr>
              <w:pStyle w:val="TAC"/>
            </w:pPr>
            <w:r>
              <w:t>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092764" w14:textId="77777777" w:rsidR="004C1EED" w:rsidRDefault="004C1EED" w:rsidP="004C1EED">
            <w:pPr>
              <w:spacing w:after="0"/>
              <w:rPr>
                <w:rFonts w:ascii="Arial" w:eastAsiaTheme="minorEastAsia"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039000B" w14:textId="77777777" w:rsidR="004C1EED" w:rsidRDefault="004C1EED" w:rsidP="004C1EED">
            <w:pPr>
              <w:pStyle w:val="TAC"/>
              <w:rPr>
                <w:lang w:eastAsia="zh-CN"/>
              </w:rPr>
            </w:pPr>
            <w:r>
              <w:rPr>
                <w:lang w:eastAsia="zh-CN"/>
              </w:rPr>
              <w:t>8712</w:t>
            </w:r>
          </w:p>
        </w:tc>
      </w:tr>
      <w:tr w:rsidR="004C1EED" w14:paraId="788E6915"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8680248" w14:textId="77777777" w:rsidR="004C1EED" w:rsidRDefault="004C1EED" w:rsidP="004C1EED">
            <w:pPr>
              <w:pStyle w:val="TAC"/>
              <w:rPr>
                <w:lang w:eastAsia="ko-KR"/>
              </w:rPr>
            </w:pPr>
            <w: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192C2667" w14:textId="77777777" w:rsidR="004C1EED" w:rsidRDefault="004C1EED" w:rsidP="004C1EED">
            <w:pPr>
              <w:pStyle w:val="TAC"/>
            </w:pPr>
            <w:r>
              <w:t>1.4766</w:t>
            </w:r>
          </w:p>
        </w:tc>
        <w:tc>
          <w:tcPr>
            <w:tcW w:w="0" w:type="auto"/>
            <w:tcBorders>
              <w:top w:val="single" w:sz="4" w:space="0" w:color="auto"/>
              <w:left w:val="single" w:sz="4" w:space="0" w:color="auto"/>
              <w:bottom w:val="single" w:sz="4" w:space="0" w:color="auto"/>
              <w:right w:val="single" w:sz="4" w:space="0" w:color="auto"/>
            </w:tcBorders>
            <w:vAlign w:val="center"/>
            <w:hideMark/>
          </w:tcPr>
          <w:p w14:paraId="4DC9F145" w14:textId="77777777" w:rsidR="004C1EED" w:rsidRDefault="004C1EED" w:rsidP="004C1EED">
            <w:pPr>
              <w:pStyle w:val="TAC"/>
            </w:pPr>
            <w:r>
              <w:t>11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739B237" w14:textId="77777777" w:rsidR="004C1EED" w:rsidRDefault="004C1EED" w:rsidP="004C1EED">
            <w:pPr>
              <w:pStyle w:val="TAC"/>
              <w:rPr>
                <w:rFonts w:eastAsiaTheme="minorEastAsia"/>
                <w:lang w:eastAsia="zh-CN"/>
              </w:rPr>
            </w:pPr>
            <w:r>
              <w:rPr>
                <w:rFonts w:eastAsiaTheme="minorEastAsia"/>
                <w:lang w:eastAsia="zh-CN"/>
              </w:rPr>
              <w:t>16QAM</w:t>
            </w:r>
          </w:p>
        </w:tc>
        <w:tc>
          <w:tcPr>
            <w:tcW w:w="0" w:type="auto"/>
            <w:tcBorders>
              <w:top w:val="single" w:sz="4" w:space="0" w:color="auto"/>
              <w:left w:val="single" w:sz="4" w:space="0" w:color="auto"/>
              <w:bottom w:val="single" w:sz="4" w:space="0" w:color="auto"/>
              <w:right w:val="single" w:sz="4" w:space="0" w:color="auto"/>
            </w:tcBorders>
            <w:vAlign w:val="center"/>
            <w:hideMark/>
          </w:tcPr>
          <w:p w14:paraId="5B76D320" w14:textId="77777777" w:rsidR="004C1EED" w:rsidRDefault="004C1EED" w:rsidP="004C1EED">
            <w:pPr>
              <w:pStyle w:val="TAC"/>
              <w:rPr>
                <w:lang w:eastAsia="zh-CN"/>
              </w:rPr>
            </w:pPr>
            <w:r>
              <w:rPr>
                <w:lang w:eastAsia="zh-CN"/>
              </w:rPr>
              <w:t>11016</w:t>
            </w:r>
          </w:p>
        </w:tc>
      </w:tr>
      <w:tr w:rsidR="004C1EED" w14:paraId="232FBEA7"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625181" w14:textId="77777777" w:rsidR="004C1EED" w:rsidRDefault="004C1EED" w:rsidP="004C1EED">
            <w:pPr>
              <w:pStyle w:val="TAC"/>
              <w:rPr>
                <w:lang w:eastAsia="ko-KR"/>
              </w:rPr>
            </w:pPr>
            <w: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DD738A" w14:textId="77777777" w:rsidR="004C1EED" w:rsidRDefault="004C1EED" w:rsidP="004C1EED">
            <w:pPr>
              <w:pStyle w:val="TAC"/>
            </w:pPr>
            <w:r>
              <w:t>1.9141</w:t>
            </w:r>
          </w:p>
        </w:tc>
        <w:tc>
          <w:tcPr>
            <w:tcW w:w="0" w:type="auto"/>
            <w:tcBorders>
              <w:top w:val="single" w:sz="4" w:space="0" w:color="auto"/>
              <w:left w:val="single" w:sz="4" w:space="0" w:color="auto"/>
              <w:bottom w:val="single" w:sz="4" w:space="0" w:color="auto"/>
              <w:right w:val="single" w:sz="4" w:space="0" w:color="auto"/>
            </w:tcBorders>
            <w:vAlign w:val="center"/>
            <w:hideMark/>
          </w:tcPr>
          <w:p w14:paraId="62A65F61" w14:textId="77777777" w:rsidR="004C1EED" w:rsidRDefault="004C1EED" w:rsidP="004C1EED">
            <w:pPr>
              <w:pStyle w:val="TAC"/>
            </w:pPr>
            <w:r>
              <w:t>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A5FBF5" w14:textId="77777777" w:rsidR="004C1EED" w:rsidRDefault="004C1EED" w:rsidP="004C1EED">
            <w:pPr>
              <w:spacing w:after="0"/>
              <w:rPr>
                <w:rFonts w:ascii="Arial" w:eastAsiaTheme="minorEastAsia"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1BFB92D" w14:textId="77777777" w:rsidR="004C1EED" w:rsidRDefault="004C1EED" w:rsidP="004C1EED">
            <w:pPr>
              <w:pStyle w:val="TAC"/>
              <w:rPr>
                <w:lang w:eastAsia="zh-CN"/>
              </w:rPr>
            </w:pPr>
            <w:r>
              <w:rPr>
                <w:lang w:eastAsia="zh-CN"/>
              </w:rPr>
              <w:t>14343</w:t>
            </w:r>
          </w:p>
        </w:tc>
      </w:tr>
      <w:tr w:rsidR="004C1EED" w14:paraId="09B7C42D"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9B1D532" w14:textId="77777777" w:rsidR="004C1EED" w:rsidRDefault="004C1EED" w:rsidP="004C1EED">
            <w:pPr>
              <w:pStyle w:val="TAC"/>
              <w:rPr>
                <w:lang w:eastAsia="ko-KR"/>
              </w:rPr>
            </w:pPr>
            <w: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364CD8C6" w14:textId="77777777" w:rsidR="004C1EED" w:rsidRDefault="004C1EED" w:rsidP="004C1EED">
            <w:pPr>
              <w:pStyle w:val="TAC"/>
            </w:pPr>
            <w:r>
              <w:t>2.4063</w:t>
            </w:r>
          </w:p>
        </w:tc>
        <w:tc>
          <w:tcPr>
            <w:tcW w:w="0" w:type="auto"/>
            <w:tcBorders>
              <w:top w:val="single" w:sz="4" w:space="0" w:color="auto"/>
              <w:left w:val="single" w:sz="4" w:space="0" w:color="auto"/>
              <w:bottom w:val="single" w:sz="4" w:space="0" w:color="auto"/>
              <w:right w:val="single" w:sz="4" w:space="0" w:color="auto"/>
            </w:tcBorders>
            <w:vAlign w:val="center"/>
            <w:hideMark/>
          </w:tcPr>
          <w:p w14:paraId="3D24F647" w14:textId="77777777" w:rsidR="004C1EED" w:rsidRDefault="004C1EED" w:rsidP="004C1EED">
            <w:pPr>
              <w:pStyle w:val="TAC"/>
            </w:pPr>
            <w:r>
              <w:t>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08CD2C" w14:textId="77777777" w:rsidR="004C1EED" w:rsidRDefault="004C1EED" w:rsidP="004C1EED">
            <w:pPr>
              <w:spacing w:after="0"/>
              <w:rPr>
                <w:rFonts w:ascii="Arial" w:eastAsiaTheme="minorEastAsia"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2B3E07C" w14:textId="77777777" w:rsidR="004C1EED" w:rsidRDefault="004C1EED" w:rsidP="004C1EED">
            <w:pPr>
              <w:pStyle w:val="TAC"/>
              <w:rPr>
                <w:lang w:eastAsia="zh-CN"/>
              </w:rPr>
            </w:pPr>
            <w:r>
              <w:rPr>
                <w:lang w:eastAsia="zh-CN"/>
              </w:rPr>
              <w:t>17928</w:t>
            </w:r>
          </w:p>
        </w:tc>
      </w:tr>
      <w:tr w:rsidR="004C1EED" w14:paraId="16365654"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ED9EA1" w14:textId="77777777" w:rsidR="004C1EED" w:rsidRDefault="004C1EED" w:rsidP="004C1EED">
            <w:pPr>
              <w:pStyle w:val="TAC"/>
              <w:rPr>
                <w:lang w:eastAsia="ko-KR"/>
              </w:rPr>
            </w:pPr>
            <w: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5BEB6DBD" w14:textId="77777777" w:rsidR="004C1EED" w:rsidRDefault="004C1EED" w:rsidP="004C1EED">
            <w:pPr>
              <w:pStyle w:val="TAC"/>
            </w:pPr>
            <w:r>
              <w:t>2.7305</w:t>
            </w:r>
          </w:p>
        </w:tc>
        <w:tc>
          <w:tcPr>
            <w:tcW w:w="0" w:type="auto"/>
            <w:tcBorders>
              <w:top w:val="single" w:sz="4" w:space="0" w:color="auto"/>
              <w:left w:val="single" w:sz="4" w:space="0" w:color="auto"/>
              <w:bottom w:val="single" w:sz="4" w:space="0" w:color="auto"/>
              <w:right w:val="single" w:sz="4" w:space="0" w:color="auto"/>
            </w:tcBorders>
            <w:vAlign w:val="center"/>
            <w:hideMark/>
          </w:tcPr>
          <w:p w14:paraId="71DDD109" w14:textId="77777777" w:rsidR="004C1EED" w:rsidRDefault="004C1EED" w:rsidP="004C1EED">
            <w:pPr>
              <w:pStyle w:val="TAC"/>
            </w:pPr>
            <w:r>
              <w:t>18</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5A93D41" w14:textId="77777777" w:rsidR="004C1EED" w:rsidRDefault="004C1EED" w:rsidP="004C1EED">
            <w:pPr>
              <w:pStyle w:val="TAC"/>
              <w:rPr>
                <w:rFonts w:eastAsiaTheme="minorEastAsia"/>
                <w:lang w:eastAsia="zh-CN"/>
              </w:rPr>
            </w:pPr>
            <w:r>
              <w:rPr>
                <w:rFonts w:eastAsiaTheme="minorEastAsia"/>
                <w:lang w:eastAsia="zh-CN"/>
              </w:rPr>
              <w:t>64QAM</w:t>
            </w:r>
          </w:p>
        </w:tc>
        <w:tc>
          <w:tcPr>
            <w:tcW w:w="0" w:type="auto"/>
            <w:tcBorders>
              <w:top w:val="single" w:sz="4" w:space="0" w:color="auto"/>
              <w:left w:val="single" w:sz="4" w:space="0" w:color="auto"/>
              <w:bottom w:val="single" w:sz="4" w:space="0" w:color="auto"/>
              <w:right w:val="single" w:sz="4" w:space="0" w:color="auto"/>
            </w:tcBorders>
            <w:vAlign w:val="center"/>
            <w:hideMark/>
          </w:tcPr>
          <w:p w14:paraId="289FD18A" w14:textId="77777777" w:rsidR="004C1EED" w:rsidRDefault="004C1EED" w:rsidP="004C1EED">
            <w:pPr>
              <w:pStyle w:val="TAC"/>
              <w:rPr>
                <w:lang w:eastAsia="zh-CN"/>
              </w:rPr>
            </w:pPr>
            <w:r>
              <w:rPr>
                <w:lang w:eastAsia="zh-CN"/>
              </w:rPr>
              <w:t>20496</w:t>
            </w:r>
          </w:p>
        </w:tc>
      </w:tr>
      <w:tr w:rsidR="004C1EED" w14:paraId="11AB2F48"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D9A9B06" w14:textId="77777777" w:rsidR="004C1EED" w:rsidRDefault="004C1EED" w:rsidP="004C1EED">
            <w:pPr>
              <w:pStyle w:val="TAC"/>
              <w:rPr>
                <w:lang w:eastAsia="ko-KR"/>
              </w:rPr>
            </w:pPr>
            <w: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6F3A0C18" w14:textId="77777777" w:rsidR="004C1EED" w:rsidRDefault="004C1EED" w:rsidP="004C1EED">
            <w:pPr>
              <w:pStyle w:val="TAC"/>
            </w:pPr>
            <w:r>
              <w:t>3.3223</w:t>
            </w:r>
          </w:p>
        </w:tc>
        <w:tc>
          <w:tcPr>
            <w:tcW w:w="0" w:type="auto"/>
            <w:tcBorders>
              <w:top w:val="single" w:sz="4" w:space="0" w:color="auto"/>
              <w:left w:val="single" w:sz="4" w:space="0" w:color="auto"/>
              <w:bottom w:val="single" w:sz="4" w:space="0" w:color="auto"/>
              <w:right w:val="single" w:sz="4" w:space="0" w:color="auto"/>
            </w:tcBorders>
            <w:vAlign w:val="center"/>
            <w:hideMark/>
          </w:tcPr>
          <w:p w14:paraId="20EEE989" w14:textId="77777777" w:rsidR="004C1EED" w:rsidRDefault="004C1EED" w:rsidP="004C1EED">
            <w:pPr>
              <w:pStyle w:val="TAC"/>
            </w:pPr>
            <w:r>
              <w:t>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81E724" w14:textId="77777777" w:rsidR="004C1EED" w:rsidRDefault="004C1EED" w:rsidP="004C1EED">
            <w:pPr>
              <w:spacing w:after="0"/>
              <w:rPr>
                <w:rFonts w:ascii="Arial" w:eastAsiaTheme="minorEastAsia"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A8D16A8" w14:textId="77777777" w:rsidR="004C1EED" w:rsidRDefault="004C1EED" w:rsidP="004C1EED">
            <w:pPr>
              <w:pStyle w:val="TAC"/>
              <w:rPr>
                <w:lang w:eastAsia="zh-CN"/>
              </w:rPr>
            </w:pPr>
            <w:r>
              <w:rPr>
                <w:lang w:eastAsia="zh-CN"/>
              </w:rPr>
              <w:t>25104</w:t>
            </w:r>
          </w:p>
        </w:tc>
      </w:tr>
      <w:tr w:rsidR="004C1EED" w14:paraId="7DA38C2A"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F41A78F" w14:textId="77777777" w:rsidR="004C1EED" w:rsidRDefault="004C1EED" w:rsidP="004C1EED">
            <w:pPr>
              <w:pStyle w:val="TAC"/>
              <w:rPr>
                <w:lang w:eastAsia="ko-KR"/>
              </w:rPr>
            </w:pPr>
            <w: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44C600F3" w14:textId="77777777" w:rsidR="004C1EED" w:rsidRDefault="004C1EED" w:rsidP="004C1EED">
            <w:pPr>
              <w:pStyle w:val="TAC"/>
            </w:pPr>
            <w:r>
              <w:t>3.9023</w:t>
            </w:r>
          </w:p>
        </w:tc>
        <w:tc>
          <w:tcPr>
            <w:tcW w:w="0" w:type="auto"/>
            <w:tcBorders>
              <w:top w:val="single" w:sz="4" w:space="0" w:color="auto"/>
              <w:left w:val="single" w:sz="4" w:space="0" w:color="auto"/>
              <w:bottom w:val="single" w:sz="4" w:space="0" w:color="auto"/>
              <w:right w:val="single" w:sz="4" w:space="0" w:color="auto"/>
            </w:tcBorders>
            <w:vAlign w:val="center"/>
            <w:hideMark/>
          </w:tcPr>
          <w:p w14:paraId="7B1F489C" w14:textId="77777777" w:rsidR="004C1EED" w:rsidRDefault="004C1EED" w:rsidP="004C1EED">
            <w:pPr>
              <w:pStyle w:val="TAC"/>
            </w:pPr>
            <w:r>
              <w:t>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317CCF" w14:textId="77777777" w:rsidR="004C1EED" w:rsidRDefault="004C1EED" w:rsidP="004C1EED">
            <w:pPr>
              <w:spacing w:after="0"/>
              <w:rPr>
                <w:rFonts w:ascii="Arial" w:eastAsiaTheme="minorEastAsia"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78E0004" w14:textId="77777777" w:rsidR="004C1EED" w:rsidRDefault="004C1EED" w:rsidP="004C1EED">
            <w:pPr>
              <w:pStyle w:val="TAC"/>
              <w:rPr>
                <w:lang w:eastAsia="zh-CN"/>
              </w:rPr>
            </w:pPr>
            <w:r>
              <w:rPr>
                <w:lang w:eastAsia="zh-CN"/>
              </w:rPr>
              <w:t>29192</w:t>
            </w:r>
          </w:p>
        </w:tc>
      </w:tr>
      <w:tr w:rsidR="004C1EED" w14:paraId="14981C98"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6452AFC" w14:textId="77777777" w:rsidR="004C1EED" w:rsidRDefault="004C1EED" w:rsidP="004C1EED">
            <w:pPr>
              <w:pStyle w:val="TAC"/>
              <w:rPr>
                <w:lang w:eastAsia="ko-KR"/>
              </w:rPr>
            </w:pPr>
            <w:r>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268EC59D" w14:textId="77777777" w:rsidR="004C1EED" w:rsidRDefault="004C1EED" w:rsidP="004C1EED">
            <w:pPr>
              <w:pStyle w:val="TAC"/>
            </w:pPr>
            <w:r>
              <w:t>4.5234</w:t>
            </w:r>
          </w:p>
        </w:tc>
        <w:tc>
          <w:tcPr>
            <w:tcW w:w="0" w:type="auto"/>
            <w:tcBorders>
              <w:top w:val="single" w:sz="4" w:space="0" w:color="auto"/>
              <w:left w:val="single" w:sz="4" w:space="0" w:color="auto"/>
              <w:bottom w:val="single" w:sz="4" w:space="0" w:color="auto"/>
              <w:right w:val="single" w:sz="4" w:space="0" w:color="auto"/>
            </w:tcBorders>
            <w:vAlign w:val="center"/>
            <w:hideMark/>
          </w:tcPr>
          <w:p w14:paraId="4E3FD720" w14:textId="77777777" w:rsidR="004C1EED" w:rsidRDefault="004C1EED" w:rsidP="004C1EED">
            <w:pPr>
              <w:pStyle w:val="TAC"/>
            </w:pPr>
            <w:r>
              <w:t>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2CBE38" w14:textId="77777777" w:rsidR="004C1EED" w:rsidRDefault="004C1EED" w:rsidP="004C1EED">
            <w:pPr>
              <w:spacing w:after="0"/>
              <w:rPr>
                <w:rFonts w:ascii="Arial" w:eastAsiaTheme="minorEastAsia"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98A2AC9" w14:textId="77777777" w:rsidR="004C1EED" w:rsidRDefault="004C1EED" w:rsidP="004C1EED">
            <w:pPr>
              <w:pStyle w:val="TAC"/>
              <w:rPr>
                <w:lang w:eastAsia="zh-CN"/>
              </w:rPr>
            </w:pPr>
            <w:r>
              <w:rPr>
                <w:lang w:eastAsia="zh-CN"/>
              </w:rPr>
              <w:t>33816</w:t>
            </w:r>
          </w:p>
        </w:tc>
      </w:tr>
      <w:tr w:rsidR="004C1EED" w14:paraId="107E27F9"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8DA6D6" w14:textId="77777777" w:rsidR="004C1EED" w:rsidRDefault="004C1EED" w:rsidP="004C1EED">
            <w:pPr>
              <w:pStyle w:val="TAC"/>
              <w:rPr>
                <w:lang w:eastAsia="ko-KR"/>
              </w:rPr>
            </w:pPr>
            <w: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1746301B" w14:textId="77777777" w:rsidR="004C1EED" w:rsidRDefault="004C1EED" w:rsidP="004C1EED">
            <w:pPr>
              <w:pStyle w:val="TAC"/>
            </w:pPr>
            <w:r>
              <w:t>5.1152</w:t>
            </w:r>
          </w:p>
        </w:tc>
        <w:tc>
          <w:tcPr>
            <w:tcW w:w="0" w:type="auto"/>
            <w:tcBorders>
              <w:top w:val="single" w:sz="4" w:space="0" w:color="auto"/>
              <w:left w:val="single" w:sz="4" w:space="0" w:color="auto"/>
              <w:bottom w:val="single" w:sz="4" w:space="0" w:color="auto"/>
              <w:right w:val="single" w:sz="4" w:space="0" w:color="auto"/>
            </w:tcBorders>
            <w:vAlign w:val="center"/>
            <w:hideMark/>
          </w:tcPr>
          <w:p w14:paraId="7AB03B28" w14:textId="77777777" w:rsidR="004C1EED" w:rsidRDefault="004C1EED" w:rsidP="004C1EED">
            <w:pPr>
              <w:pStyle w:val="TAC"/>
            </w:pPr>
            <w:r>
              <w:t>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DA70B1" w14:textId="77777777" w:rsidR="004C1EED" w:rsidRDefault="004C1EED" w:rsidP="004C1EED">
            <w:pPr>
              <w:spacing w:after="0"/>
              <w:rPr>
                <w:rFonts w:ascii="Arial" w:eastAsiaTheme="minorEastAsia"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82221F9" w14:textId="77777777" w:rsidR="004C1EED" w:rsidRDefault="004C1EED" w:rsidP="004C1EED">
            <w:pPr>
              <w:pStyle w:val="TAC"/>
              <w:rPr>
                <w:lang w:eastAsia="zh-CN"/>
              </w:rPr>
            </w:pPr>
            <w:r>
              <w:rPr>
                <w:lang w:eastAsia="zh-CN"/>
              </w:rPr>
              <w:t>38936</w:t>
            </w:r>
          </w:p>
        </w:tc>
      </w:tr>
      <w:tr w:rsidR="004C1EED" w14:paraId="1649600F" w14:textId="77777777" w:rsidTr="004C1EE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D03F1E" w14:textId="77777777" w:rsidR="004C1EED" w:rsidRDefault="004C1EED" w:rsidP="004C1EED">
            <w:pPr>
              <w:pStyle w:val="TAC"/>
              <w:rPr>
                <w:lang w:eastAsia="ko-KR"/>
              </w:rPr>
            </w:pPr>
            <w:r>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1A123C90" w14:textId="77777777" w:rsidR="004C1EED" w:rsidRDefault="004C1EED" w:rsidP="004C1EED">
            <w:pPr>
              <w:pStyle w:val="TAC"/>
            </w:pPr>
            <w:r>
              <w:t>5.5547</w:t>
            </w:r>
          </w:p>
        </w:tc>
        <w:tc>
          <w:tcPr>
            <w:tcW w:w="0" w:type="auto"/>
            <w:tcBorders>
              <w:top w:val="single" w:sz="4" w:space="0" w:color="auto"/>
              <w:left w:val="single" w:sz="4" w:space="0" w:color="auto"/>
              <w:bottom w:val="single" w:sz="4" w:space="0" w:color="auto"/>
              <w:right w:val="single" w:sz="4" w:space="0" w:color="auto"/>
            </w:tcBorders>
            <w:vAlign w:val="center"/>
            <w:hideMark/>
          </w:tcPr>
          <w:p w14:paraId="48AA31E9" w14:textId="77777777" w:rsidR="004C1EED" w:rsidRDefault="004C1EED" w:rsidP="004C1EED">
            <w:pPr>
              <w:pStyle w:val="TAC"/>
            </w:pPr>
            <w: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498A11" w14:textId="77777777" w:rsidR="004C1EED" w:rsidRDefault="004C1EED" w:rsidP="004C1EED">
            <w:pPr>
              <w:spacing w:after="0"/>
              <w:rPr>
                <w:rFonts w:ascii="Arial" w:eastAsiaTheme="minorEastAsia" w:hAnsi="Arial"/>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4428085" w14:textId="77777777" w:rsidR="004C1EED" w:rsidRDefault="004C1EED" w:rsidP="004C1EED">
            <w:pPr>
              <w:pStyle w:val="TAC"/>
              <w:rPr>
                <w:lang w:eastAsia="zh-CN"/>
              </w:rPr>
            </w:pPr>
            <w:r>
              <w:rPr>
                <w:lang w:eastAsia="zh-CN"/>
              </w:rPr>
              <w:t>42016</w:t>
            </w:r>
          </w:p>
        </w:tc>
      </w:tr>
      <w:tr w:rsidR="004C1EED" w14:paraId="7B0AD510" w14:textId="77777777" w:rsidTr="004C1EED">
        <w:trPr>
          <w:jc w:val="center"/>
        </w:trPr>
        <w:tc>
          <w:tcPr>
            <w:tcW w:w="0" w:type="auto"/>
            <w:gridSpan w:val="5"/>
            <w:tcBorders>
              <w:top w:val="single" w:sz="4" w:space="0" w:color="auto"/>
              <w:left w:val="single" w:sz="4" w:space="0" w:color="auto"/>
              <w:bottom w:val="single" w:sz="4" w:space="0" w:color="auto"/>
              <w:right w:val="single" w:sz="4" w:space="0" w:color="auto"/>
            </w:tcBorders>
            <w:vAlign w:val="center"/>
            <w:hideMark/>
          </w:tcPr>
          <w:p w14:paraId="17F6EEF3" w14:textId="77777777" w:rsidR="004C1EED" w:rsidRDefault="004C1EED" w:rsidP="004C1EED">
            <w:pPr>
              <w:pStyle w:val="TAN"/>
              <w:rPr>
                <w:lang w:eastAsia="ko-KR"/>
              </w:rPr>
            </w:pPr>
            <w:r>
              <w:t>NOTE 1: Number of DMRS REs includes the overhead of the DM-RS CDM groups without data</w:t>
            </w:r>
          </w:p>
          <w:p w14:paraId="7739AF66" w14:textId="77777777" w:rsidR="004C1EED" w:rsidRDefault="004C1EED" w:rsidP="004C1EED">
            <w:pPr>
              <w:pStyle w:val="TAN"/>
            </w:pPr>
            <w:r>
              <w:t>NOTE 2: PDSCH is only scheduled on slots which are full DL</w:t>
            </w:r>
          </w:p>
        </w:tc>
      </w:tr>
    </w:tbl>
    <w:p w14:paraId="0ACF390E" w14:textId="10DC969C" w:rsidR="004D3FFD" w:rsidRDefault="00F844C9" w:rsidP="004E61AE">
      <w:r>
        <w:t>]</w:t>
      </w:r>
    </w:p>
    <w:p w14:paraId="7BFBA8F5" w14:textId="77777777" w:rsidR="00992B23" w:rsidRPr="00247DE9" w:rsidRDefault="00992B23" w:rsidP="00992B23">
      <w:pPr>
        <w:pStyle w:val="Heading8"/>
        <w:rPr>
          <w:lang w:val="fr-FR"/>
        </w:rPr>
      </w:pPr>
      <w:bookmarkStart w:id="5239" w:name="_Toc75165488"/>
      <w:bookmarkStart w:id="5240" w:name="_Toc75334412"/>
      <w:bookmarkStart w:id="5241" w:name="_Toc75508606"/>
      <w:bookmarkStart w:id="5242" w:name="_Toc75816345"/>
      <w:bookmarkStart w:id="5243" w:name="_Toc76541503"/>
      <w:bookmarkStart w:id="5244" w:name="_Toc76542070"/>
      <w:bookmarkStart w:id="5245" w:name="_Toc82429960"/>
      <w:bookmarkStart w:id="5246" w:name="_Toc89940211"/>
      <w:bookmarkStart w:id="5247" w:name="_Toc98754537"/>
      <w:bookmarkStart w:id="5248" w:name="_Toc106178351"/>
      <w:bookmarkStart w:id="5249" w:name="_Toc114149069"/>
      <w:bookmarkStart w:id="5250" w:name="_Toc124151314"/>
      <w:bookmarkStart w:id="5251" w:name="_Toc130393854"/>
      <w:bookmarkStart w:id="5252" w:name="_Toc137562241"/>
      <w:bookmarkStart w:id="5253" w:name="_Toc138871383"/>
      <w:bookmarkStart w:id="5254" w:name="_Toc145534833"/>
      <w:bookmarkStart w:id="5255" w:name="_Toc155287606"/>
      <w:r w:rsidRPr="00247DE9">
        <w:rPr>
          <w:lang w:val="fr-FR"/>
        </w:rPr>
        <w:t xml:space="preserve">Annex I (normative): </w:t>
      </w:r>
      <w:r w:rsidRPr="00247DE9">
        <w:rPr>
          <w:lang w:val="fr-FR"/>
        </w:rPr>
        <w:br/>
        <w:t>Propagation conditions</w:t>
      </w:r>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p>
    <w:p w14:paraId="008DB612" w14:textId="77777777" w:rsidR="00992B23" w:rsidRPr="00247DE9" w:rsidRDefault="00992B23" w:rsidP="00992B23">
      <w:pPr>
        <w:pStyle w:val="Heading2"/>
        <w:rPr>
          <w:lang w:val="fr-FR"/>
        </w:rPr>
      </w:pPr>
      <w:bookmarkStart w:id="5256" w:name="_Toc75165489"/>
      <w:bookmarkStart w:id="5257" w:name="_Toc75334413"/>
      <w:bookmarkStart w:id="5258" w:name="_Toc75508607"/>
      <w:bookmarkStart w:id="5259" w:name="_Toc75816346"/>
      <w:bookmarkStart w:id="5260" w:name="_Toc76541504"/>
      <w:bookmarkStart w:id="5261" w:name="_Toc76542071"/>
      <w:bookmarkStart w:id="5262" w:name="_Toc82429961"/>
      <w:bookmarkStart w:id="5263" w:name="_Toc89940212"/>
      <w:bookmarkStart w:id="5264" w:name="_Toc98754538"/>
      <w:bookmarkStart w:id="5265" w:name="_Toc106178352"/>
      <w:bookmarkStart w:id="5266" w:name="_Toc114149070"/>
      <w:bookmarkStart w:id="5267" w:name="_Toc124151315"/>
      <w:bookmarkStart w:id="5268" w:name="_Toc130393855"/>
      <w:bookmarkStart w:id="5269" w:name="_Toc137562242"/>
      <w:bookmarkStart w:id="5270" w:name="_Toc138871384"/>
      <w:bookmarkStart w:id="5271" w:name="_Toc145534834"/>
      <w:bookmarkStart w:id="5272" w:name="_Toc155287607"/>
      <w:r w:rsidRPr="00247DE9">
        <w:rPr>
          <w:lang w:val="fr-FR"/>
        </w:rPr>
        <w:t>I.1</w:t>
      </w:r>
      <w:r w:rsidRPr="00247DE9">
        <w:rPr>
          <w:lang w:val="fr-FR"/>
        </w:rPr>
        <w:tab/>
        <w:t>Static propagation condition</w:t>
      </w:r>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p>
    <w:p w14:paraId="578E75C7" w14:textId="77777777" w:rsidR="00992B23" w:rsidRPr="00954C37" w:rsidRDefault="00992B23" w:rsidP="00992B23">
      <w:pPr>
        <w:rPr>
          <w:rFonts w:eastAsia="Yu Gothic UI"/>
        </w:rPr>
      </w:pPr>
      <w:r w:rsidRPr="00954C37">
        <w:rPr>
          <w:rFonts w:eastAsia="Yu Gothic UI"/>
        </w:rPr>
        <w:t>The propagation for the static performance measurement is an Additive White Gaussian Noise (AWGN) environment. No fading or multi-paths exist for this propagation model.</w:t>
      </w:r>
    </w:p>
    <w:p w14:paraId="0F4937B4" w14:textId="77777777" w:rsidR="00992B23" w:rsidRPr="00B24E31" w:rsidRDefault="00992B23" w:rsidP="00992B23">
      <w:pPr>
        <w:pStyle w:val="Heading2"/>
      </w:pPr>
      <w:bookmarkStart w:id="5273" w:name="_Toc75165490"/>
      <w:bookmarkStart w:id="5274" w:name="_Toc75334414"/>
      <w:bookmarkStart w:id="5275" w:name="_Toc75508608"/>
      <w:bookmarkStart w:id="5276" w:name="_Toc75816347"/>
      <w:bookmarkStart w:id="5277" w:name="_Toc76541505"/>
      <w:bookmarkStart w:id="5278" w:name="_Toc76542072"/>
      <w:bookmarkStart w:id="5279" w:name="_Toc82429962"/>
      <w:bookmarkStart w:id="5280" w:name="_Toc89940213"/>
      <w:bookmarkStart w:id="5281" w:name="_Toc98754539"/>
      <w:bookmarkStart w:id="5282" w:name="_Toc106178353"/>
      <w:bookmarkStart w:id="5283" w:name="_Toc114149071"/>
      <w:bookmarkStart w:id="5284" w:name="_Toc124151316"/>
      <w:bookmarkStart w:id="5285" w:name="_Toc130393856"/>
      <w:bookmarkStart w:id="5286" w:name="_Toc137562243"/>
      <w:bookmarkStart w:id="5287" w:name="_Toc138871385"/>
      <w:bookmarkStart w:id="5288" w:name="_Toc145534835"/>
      <w:bookmarkStart w:id="5289" w:name="_Toc155287608"/>
      <w:r w:rsidRPr="00B24E31">
        <w:t>I.1.1</w:t>
      </w:r>
      <w:r w:rsidRPr="00B24E31">
        <w:rPr>
          <w:rFonts w:hint="eastAsia"/>
        </w:rPr>
        <w:tab/>
      </w:r>
      <w:r w:rsidRPr="00B24E31">
        <w:t xml:space="preserve">NCR-MT </w:t>
      </w:r>
      <w:r w:rsidRPr="00E94400">
        <w:t xml:space="preserve">Receiver </w:t>
      </w:r>
      <w:r w:rsidRPr="00B24E31">
        <w:t>with 2 Rx</w:t>
      </w:r>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p>
    <w:p w14:paraId="06EA9C42" w14:textId="77777777" w:rsidR="00992B23" w:rsidRPr="00954C37" w:rsidRDefault="00992B23" w:rsidP="00992B23">
      <w:r w:rsidRPr="00954C37">
        <w:t>For 1 port transmission the channel matrix is defined in the frequency domain by:</w:t>
      </w:r>
    </w:p>
    <w:p w14:paraId="7179355D" w14:textId="77777777" w:rsidR="00992B23" w:rsidRPr="00954C37" w:rsidRDefault="00992B23" w:rsidP="00992B23">
      <w:pPr>
        <w:jc w:val="center"/>
      </w:pPr>
      <w:r w:rsidRPr="00954C37">
        <w:rPr>
          <w:noProof/>
          <w:position w:val="-30"/>
        </w:rPr>
        <w:drawing>
          <wp:inline distT="0" distB="0" distL="0" distR="0" wp14:anchorId="1BB7600F" wp14:editId="64ECEBCD">
            <wp:extent cx="463550" cy="412750"/>
            <wp:effectExtent l="0" t="0" r="0" b="635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63550" cy="412750"/>
                    </a:xfrm>
                    <a:prstGeom prst="rect">
                      <a:avLst/>
                    </a:prstGeom>
                    <a:noFill/>
                    <a:ln>
                      <a:noFill/>
                    </a:ln>
                  </pic:spPr>
                </pic:pic>
              </a:graphicData>
            </a:graphic>
          </wp:inline>
        </w:drawing>
      </w:r>
      <w:r w:rsidRPr="00954C37">
        <w:t>.</w:t>
      </w:r>
    </w:p>
    <w:p w14:paraId="52012320" w14:textId="77777777" w:rsidR="00992B23" w:rsidRPr="00954C37" w:rsidRDefault="00992B23" w:rsidP="00992B23">
      <w:r w:rsidRPr="00954C37">
        <w:t>For 2 port transmission the channel matrix is defined in the frequency domain by:</w:t>
      </w:r>
    </w:p>
    <w:p w14:paraId="10AD63A9" w14:textId="77777777" w:rsidR="00992B23" w:rsidRPr="00954C37" w:rsidRDefault="00992B23" w:rsidP="00992B23">
      <w:pPr>
        <w:jc w:val="center"/>
      </w:pPr>
      <w:r w:rsidRPr="00954C37">
        <w:rPr>
          <w:noProof/>
          <w:position w:val="-30"/>
        </w:rPr>
        <w:drawing>
          <wp:inline distT="0" distB="0" distL="0" distR="0" wp14:anchorId="701EF4D5" wp14:editId="6EA375A7">
            <wp:extent cx="755650" cy="412750"/>
            <wp:effectExtent l="0" t="0" r="6350" b="635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755650" cy="412750"/>
                    </a:xfrm>
                    <a:prstGeom prst="rect">
                      <a:avLst/>
                    </a:prstGeom>
                    <a:noFill/>
                    <a:ln>
                      <a:noFill/>
                    </a:ln>
                  </pic:spPr>
                </pic:pic>
              </a:graphicData>
            </a:graphic>
          </wp:inline>
        </w:drawing>
      </w:r>
      <w:r w:rsidRPr="00954C37">
        <w:t>.</w:t>
      </w:r>
    </w:p>
    <w:p w14:paraId="66D5067C" w14:textId="77777777" w:rsidR="00992B23" w:rsidRPr="00954C37" w:rsidRDefault="00992B23" w:rsidP="00992B23">
      <w:r w:rsidRPr="00954C37">
        <w:t>For 4 port transmission the channel matrix is defined in the frequency domain by:</w:t>
      </w:r>
    </w:p>
    <w:p w14:paraId="1566B6D0" w14:textId="77777777" w:rsidR="00992B23" w:rsidRPr="00954C37" w:rsidRDefault="00992B23" w:rsidP="00992B23">
      <w:pPr>
        <w:keepLines/>
        <w:tabs>
          <w:tab w:val="center" w:pos="4536"/>
          <w:tab w:val="right" w:pos="9072"/>
        </w:tabs>
        <w:jc w:val="center"/>
      </w:pPr>
      <w:r w:rsidRPr="00954C37">
        <w:rPr>
          <w:noProof/>
          <w:position w:val="-30"/>
        </w:rPr>
        <w:drawing>
          <wp:inline distT="0" distB="0" distL="0" distR="0" wp14:anchorId="0FE585A0" wp14:editId="73440BA3">
            <wp:extent cx="927100" cy="412750"/>
            <wp:effectExtent l="0" t="0" r="6350" b="635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927100" cy="412750"/>
                    </a:xfrm>
                    <a:prstGeom prst="rect">
                      <a:avLst/>
                    </a:prstGeom>
                    <a:noFill/>
                    <a:ln>
                      <a:noFill/>
                    </a:ln>
                  </pic:spPr>
                </pic:pic>
              </a:graphicData>
            </a:graphic>
          </wp:inline>
        </w:drawing>
      </w:r>
    </w:p>
    <w:p w14:paraId="20801564" w14:textId="77777777" w:rsidR="00992B23" w:rsidRPr="00954C37" w:rsidRDefault="00992B23" w:rsidP="00992B23">
      <w:r w:rsidRPr="00954C37">
        <w:t>For 8 port transmission the channel matrix is defined in the frequency domain by:</w:t>
      </w:r>
    </w:p>
    <w:p w14:paraId="6CC17045" w14:textId="77777777" w:rsidR="00992B23" w:rsidRPr="00954C37" w:rsidRDefault="00992B23" w:rsidP="00992B23">
      <w:pPr>
        <w:keepLines/>
        <w:tabs>
          <w:tab w:val="center" w:pos="4536"/>
          <w:tab w:val="right" w:pos="9072"/>
        </w:tabs>
        <w:jc w:val="center"/>
      </w:pPr>
      <w:r w:rsidRPr="00954C37">
        <w:rPr>
          <w:noProof/>
          <w:position w:val="-30"/>
        </w:rPr>
        <w:drawing>
          <wp:inline distT="0" distB="0" distL="0" distR="0" wp14:anchorId="147F551E" wp14:editId="73F11EC3">
            <wp:extent cx="1460500" cy="412750"/>
            <wp:effectExtent l="0" t="0" r="6350" b="635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60500" cy="412750"/>
                    </a:xfrm>
                    <a:prstGeom prst="rect">
                      <a:avLst/>
                    </a:prstGeom>
                    <a:noFill/>
                    <a:ln>
                      <a:noFill/>
                    </a:ln>
                  </pic:spPr>
                </pic:pic>
              </a:graphicData>
            </a:graphic>
          </wp:inline>
        </w:drawing>
      </w:r>
    </w:p>
    <w:p w14:paraId="53FD0A31" w14:textId="77777777" w:rsidR="00992B23" w:rsidRPr="00D425DF" w:rsidRDefault="00992B23" w:rsidP="00992B23">
      <w:pPr>
        <w:pStyle w:val="Heading2"/>
        <w:rPr>
          <w:snapToGrid w:val="0"/>
        </w:rPr>
      </w:pPr>
      <w:bookmarkStart w:id="5290" w:name="_Toc21338430"/>
      <w:bookmarkStart w:id="5291" w:name="_Toc29808538"/>
      <w:bookmarkStart w:id="5292" w:name="_Toc37068457"/>
      <w:bookmarkStart w:id="5293" w:name="_Toc37084002"/>
      <w:bookmarkStart w:id="5294" w:name="_Toc37084344"/>
      <w:bookmarkStart w:id="5295" w:name="_Toc40209706"/>
      <w:bookmarkStart w:id="5296" w:name="_Toc40210048"/>
      <w:bookmarkStart w:id="5297" w:name="_Toc45893007"/>
      <w:bookmarkStart w:id="5298" w:name="_Toc53176872"/>
      <w:bookmarkStart w:id="5299" w:name="_Toc61121200"/>
      <w:bookmarkStart w:id="5300" w:name="_Toc67918396"/>
      <w:bookmarkStart w:id="5301" w:name="_Toc76298471"/>
      <w:bookmarkStart w:id="5302" w:name="_Toc76572483"/>
      <w:bookmarkStart w:id="5303" w:name="_Toc76652350"/>
      <w:bookmarkStart w:id="5304" w:name="_Toc76653194"/>
      <w:bookmarkStart w:id="5305" w:name="_Toc83742467"/>
      <w:bookmarkStart w:id="5306" w:name="_Toc91440957"/>
      <w:bookmarkStart w:id="5307" w:name="_Toc98849747"/>
      <w:bookmarkStart w:id="5308" w:name="_Toc106543601"/>
      <w:bookmarkStart w:id="5309" w:name="_Toc106737699"/>
      <w:bookmarkStart w:id="5310" w:name="_Toc107233466"/>
      <w:bookmarkStart w:id="5311" w:name="_Toc107235084"/>
      <w:bookmarkStart w:id="5312" w:name="_Toc107420054"/>
      <w:bookmarkStart w:id="5313" w:name="_Toc107477352"/>
      <w:bookmarkStart w:id="5314" w:name="_Toc114566213"/>
      <w:bookmarkStart w:id="5315" w:name="_Toc123936525"/>
      <w:bookmarkStart w:id="5316" w:name="_Toc124377542"/>
      <w:bookmarkStart w:id="5317" w:name="_Toc75165491"/>
      <w:bookmarkStart w:id="5318" w:name="_Toc75334415"/>
      <w:bookmarkStart w:id="5319" w:name="_Toc75508609"/>
      <w:bookmarkStart w:id="5320" w:name="_Toc75816348"/>
      <w:bookmarkStart w:id="5321" w:name="_Toc76541506"/>
      <w:bookmarkStart w:id="5322" w:name="_Toc76542073"/>
      <w:bookmarkStart w:id="5323" w:name="_Toc82429963"/>
      <w:bookmarkStart w:id="5324" w:name="_Toc89940214"/>
      <w:bookmarkStart w:id="5325" w:name="_Toc98754540"/>
      <w:bookmarkStart w:id="5326" w:name="_Toc106178354"/>
      <w:bookmarkStart w:id="5327" w:name="_Toc114149072"/>
      <w:bookmarkStart w:id="5328" w:name="_Toc124151317"/>
      <w:bookmarkStart w:id="5329" w:name="_Toc130393857"/>
      <w:bookmarkStart w:id="5330" w:name="_Toc137562244"/>
      <w:bookmarkStart w:id="5331" w:name="_Toc138871386"/>
      <w:bookmarkStart w:id="5332" w:name="_Toc145534836"/>
      <w:bookmarkStart w:id="5333" w:name="_Toc155287609"/>
      <w:r>
        <w:rPr>
          <w:snapToGrid w:val="0"/>
        </w:rPr>
        <w:t>I</w:t>
      </w:r>
      <w:r w:rsidRPr="00D425DF">
        <w:rPr>
          <w:snapToGrid w:val="0"/>
        </w:rPr>
        <w:t>.1.2</w:t>
      </w:r>
      <w:r w:rsidRPr="00D425DF">
        <w:rPr>
          <w:rFonts w:hint="eastAsia"/>
          <w:snapToGrid w:val="0"/>
          <w:lang w:eastAsia="zh-CN"/>
        </w:rPr>
        <w:tab/>
      </w:r>
      <w:r w:rsidRPr="00D425DF">
        <w:rPr>
          <w:snapToGrid w:val="0"/>
        </w:rPr>
        <w:t>UE Receiver with 4Rx</w:t>
      </w:r>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p>
    <w:p w14:paraId="2D7CCED9" w14:textId="77777777" w:rsidR="00992B23" w:rsidRPr="00D425DF" w:rsidRDefault="00992B23" w:rsidP="00992B23">
      <w:pPr>
        <w:rPr>
          <w:lang w:eastAsia="ko-KR"/>
        </w:rPr>
      </w:pPr>
      <w:r w:rsidRPr="00D425DF">
        <w:rPr>
          <w:lang w:eastAsia="ko-KR"/>
        </w:rPr>
        <w:t>For 1 port transmission the channel matrix is defined in the frequency domain by</w:t>
      </w:r>
    </w:p>
    <w:p w14:paraId="28181487" w14:textId="77777777" w:rsidR="00992B23" w:rsidRPr="00D425DF" w:rsidRDefault="00992B23" w:rsidP="00992B23">
      <w:pPr>
        <w:keepLines/>
        <w:tabs>
          <w:tab w:val="center" w:pos="4536"/>
          <w:tab w:val="right" w:pos="9072"/>
        </w:tabs>
        <w:rPr>
          <w:noProof/>
          <w:lang w:eastAsia="ko-KR"/>
        </w:rPr>
      </w:pPr>
      <w:r w:rsidRPr="00D425DF">
        <w:rPr>
          <w:rFonts w:hint="eastAsia"/>
          <w:noProof/>
          <w:lang w:eastAsia="zh-CN"/>
        </w:rPr>
        <w:tab/>
      </w:r>
      <w:r w:rsidRPr="00E94400">
        <w:rPr>
          <w:noProof/>
          <w:position w:val="-30"/>
          <w:lang w:eastAsia="ko-KR"/>
        </w:rPr>
        <w:object w:dxaOrig="800" w:dyaOrig="1440" w14:anchorId="310C58E8">
          <v:shape id="_x0000_i1267" type="#_x0000_t75" style="width:33.75pt;height:63.75pt" o:ole="">
            <v:imagedata r:id="rId114" o:title=""/>
          </v:shape>
          <o:OLEObject Type="Embed" ProgID="Equation.3" ShapeID="_x0000_i1267" DrawAspect="Content" ObjectID="_1781368268" r:id="rId115"/>
        </w:object>
      </w:r>
      <w:r w:rsidRPr="00D425DF">
        <w:rPr>
          <w:noProof/>
          <w:lang w:eastAsia="ko-KR"/>
        </w:rPr>
        <w:t>.</w:t>
      </w:r>
    </w:p>
    <w:p w14:paraId="3ED853A3" w14:textId="77777777" w:rsidR="00992B23" w:rsidRPr="00D425DF" w:rsidRDefault="00992B23" w:rsidP="00992B23">
      <w:pPr>
        <w:rPr>
          <w:lang w:eastAsia="ko-KR"/>
        </w:rPr>
      </w:pPr>
      <w:r w:rsidRPr="00D425DF">
        <w:rPr>
          <w:lang w:eastAsia="ko-KR"/>
        </w:rPr>
        <w:t>For 2 port transmission the channel matrix is defined in the frequency domain by</w:t>
      </w:r>
    </w:p>
    <w:p w14:paraId="0C0D70D4" w14:textId="77777777" w:rsidR="00992B23" w:rsidRPr="00D425DF" w:rsidRDefault="00992B23" w:rsidP="00992B23">
      <w:pPr>
        <w:keepLines/>
        <w:tabs>
          <w:tab w:val="center" w:pos="4536"/>
          <w:tab w:val="right" w:pos="9072"/>
        </w:tabs>
        <w:rPr>
          <w:noProof/>
          <w:lang w:eastAsia="ko-KR"/>
        </w:rPr>
      </w:pPr>
      <w:r w:rsidRPr="00D425DF">
        <w:rPr>
          <w:rFonts w:hint="eastAsia"/>
          <w:noProof/>
          <w:lang w:eastAsia="zh-CN"/>
        </w:rPr>
        <w:tab/>
      </w:r>
      <w:r w:rsidRPr="00E94400">
        <w:rPr>
          <w:noProof/>
          <w:position w:val="-30"/>
          <w:lang w:eastAsia="ko-KR"/>
        </w:rPr>
        <w:object w:dxaOrig="1320" w:dyaOrig="1440" w14:anchorId="41BB99F1">
          <v:shape id="_x0000_i1268" type="#_x0000_t75" style="width:61.9pt;height:65.25pt" o:ole="">
            <v:imagedata r:id="rId116" o:title=""/>
          </v:shape>
          <o:OLEObject Type="Embed" ProgID="Equation.3" ShapeID="_x0000_i1268" DrawAspect="Content" ObjectID="_1781368269" r:id="rId117"/>
        </w:object>
      </w:r>
      <w:r w:rsidRPr="00D425DF">
        <w:rPr>
          <w:noProof/>
          <w:lang w:eastAsia="ko-KR"/>
        </w:rPr>
        <w:t>.</w:t>
      </w:r>
    </w:p>
    <w:p w14:paraId="7AAE3BF8" w14:textId="77777777" w:rsidR="00992B23" w:rsidRPr="00D425DF" w:rsidRDefault="00992B23" w:rsidP="00992B23">
      <w:pPr>
        <w:rPr>
          <w:lang w:eastAsia="ko-KR"/>
        </w:rPr>
      </w:pPr>
      <w:r w:rsidRPr="00D425DF">
        <w:rPr>
          <w:lang w:eastAsia="ko-KR"/>
        </w:rPr>
        <w:t xml:space="preserve">For </w:t>
      </w:r>
      <w:r w:rsidRPr="00D425DF">
        <w:rPr>
          <w:rFonts w:hint="eastAsia"/>
          <w:lang w:eastAsia="ko-KR"/>
        </w:rPr>
        <w:t>4</w:t>
      </w:r>
      <w:r w:rsidRPr="00D425DF">
        <w:rPr>
          <w:lang w:eastAsia="ko-KR"/>
        </w:rPr>
        <w:t xml:space="preserve"> port transmission the channel matrix is defined in the frequency domain by</w:t>
      </w:r>
    </w:p>
    <w:p w14:paraId="093F99D3" w14:textId="77777777" w:rsidR="00992B23" w:rsidRPr="00D425DF" w:rsidRDefault="00992B23" w:rsidP="00992B23">
      <w:pPr>
        <w:keepLines/>
        <w:tabs>
          <w:tab w:val="center" w:pos="4536"/>
          <w:tab w:val="right" w:pos="9072"/>
        </w:tabs>
        <w:rPr>
          <w:noProof/>
          <w:lang w:eastAsia="ko-KR"/>
        </w:rPr>
      </w:pPr>
      <w:r w:rsidRPr="00D425DF">
        <w:rPr>
          <w:rFonts w:hint="eastAsia"/>
          <w:noProof/>
          <w:lang w:eastAsia="zh-CN"/>
        </w:rPr>
        <w:tab/>
      </w:r>
      <w:r w:rsidRPr="00E94400">
        <w:rPr>
          <w:noProof/>
          <w:position w:val="-30"/>
          <w:lang w:eastAsia="ko-KR"/>
        </w:rPr>
        <w:object w:dxaOrig="2340" w:dyaOrig="1440" w14:anchorId="550D8E56">
          <v:shape id="_x0000_i1269" type="#_x0000_t75" style="width:107.25pt;height:68.65pt" o:ole="">
            <v:imagedata r:id="rId118" o:title=""/>
          </v:shape>
          <o:OLEObject Type="Embed" ProgID="Equation.3" ShapeID="_x0000_i1269" DrawAspect="Content" ObjectID="_1781368270" r:id="rId119"/>
        </w:object>
      </w:r>
      <w:r w:rsidRPr="00D425DF">
        <w:rPr>
          <w:noProof/>
          <w:lang w:eastAsia="ko-KR"/>
        </w:rPr>
        <w:t>.</w:t>
      </w:r>
    </w:p>
    <w:p w14:paraId="67FCE986" w14:textId="77777777" w:rsidR="00992B23" w:rsidRPr="00D425DF" w:rsidRDefault="00992B23" w:rsidP="00992B23">
      <w:pPr>
        <w:rPr>
          <w:lang w:eastAsia="ko-KR"/>
        </w:rPr>
      </w:pPr>
      <w:r w:rsidRPr="00D425DF">
        <w:rPr>
          <w:lang w:eastAsia="ko-KR"/>
        </w:rPr>
        <w:t xml:space="preserve">For </w:t>
      </w:r>
      <w:r w:rsidRPr="00D425DF">
        <w:rPr>
          <w:rFonts w:hint="eastAsia"/>
          <w:lang w:eastAsia="ko-KR"/>
        </w:rPr>
        <w:t>8</w:t>
      </w:r>
      <w:r w:rsidRPr="00D425DF">
        <w:rPr>
          <w:lang w:eastAsia="ko-KR"/>
        </w:rPr>
        <w:t xml:space="preserve"> port transmission the channel matrix is defined in the frequency domain by</w:t>
      </w:r>
    </w:p>
    <w:p w14:paraId="6C97AA85" w14:textId="77777777" w:rsidR="00992B23" w:rsidRPr="00D425DF" w:rsidRDefault="00992B23" w:rsidP="00992B23">
      <w:pPr>
        <w:keepLines/>
        <w:tabs>
          <w:tab w:val="center" w:pos="4536"/>
          <w:tab w:val="right" w:pos="9072"/>
        </w:tabs>
        <w:jc w:val="center"/>
        <w:rPr>
          <w:noProof/>
        </w:rPr>
      </w:pPr>
      <w:r w:rsidRPr="00E94400">
        <w:rPr>
          <w:noProof/>
          <w:position w:val="-30"/>
          <w:lang w:eastAsia="ko-KR"/>
        </w:rPr>
        <w:object w:dxaOrig="4160" w:dyaOrig="1440" w14:anchorId="041A66A4">
          <v:shape id="_x0000_i1270" type="#_x0000_t75" style="width:196.5pt;height:68.65pt" o:ole="">
            <v:imagedata r:id="rId120" o:title=""/>
          </v:shape>
          <o:OLEObject Type="Embed" ProgID="Equation.3" ShapeID="_x0000_i1270" DrawAspect="Content" ObjectID="_1781368271" r:id="rId121"/>
        </w:object>
      </w:r>
    </w:p>
    <w:p w14:paraId="11759F4A" w14:textId="77777777" w:rsidR="00992B23" w:rsidRPr="00954C37" w:rsidRDefault="00992B23" w:rsidP="00992B23">
      <w:pPr>
        <w:pStyle w:val="Heading2"/>
      </w:pPr>
      <w:r>
        <w:t>I.</w:t>
      </w:r>
      <w:r w:rsidRPr="00954C37">
        <w:t>2</w:t>
      </w:r>
      <w:r w:rsidRPr="00954C37">
        <w:tab/>
        <w:t>Multi-path fading propagation conditions</w:t>
      </w:r>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p>
    <w:p w14:paraId="686C8DCE" w14:textId="77777777" w:rsidR="00992B23" w:rsidRPr="00954C37" w:rsidRDefault="00992B23" w:rsidP="00992B23">
      <w:pPr>
        <w:rPr>
          <w:snapToGrid w:val="0"/>
        </w:rPr>
      </w:pPr>
      <w:r w:rsidRPr="00954C37">
        <w:rPr>
          <w:snapToGrid w:val="0"/>
        </w:rPr>
        <w:t>The multipath propagation conditions consist of several parts:</w:t>
      </w:r>
    </w:p>
    <w:p w14:paraId="27891352" w14:textId="77777777" w:rsidR="00992B23" w:rsidRPr="00954C37" w:rsidRDefault="00992B23" w:rsidP="00992B23">
      <w:pPr>
        <w:pStyle w:val="B1"/>
        <w:rPr>
          <w:snapToGrid w:val="0"/>
        </w:rPr>
      </w:pPr>
      <w:r w:rsidRPr="00954C37">
        <w:rPr>
          <w:snapToGrid w:val="0"/>
        </w:rPr>
        <w:t>-</w:t>
      </w:r>
      <w:r w:rsidRPr="00954C37">
        <w:rPr>
          <w:snapToGrid w:val="0"/>
        </w:rPr>
        <w:tab/>
        <w:t xml:space="preserve">A delay profile in the form of a </w:t>
      </w:r>
      <w:r w:rsidRPr="00954C37">
        <w:rPr>
          <w:lang w:eastAsia="zh-CN"/>
        </w:rPr>
        <w:t>"</w:t>
      </w:r>
      <w:r w:rsidRPr="00954C37">
        <w:rPr>
          <w:snapToGrid w:val="0"/>
        </w:rPr>
        <w:t>tapped delay-line", characterized by a number of taps at fixed positions on a sampling grid. The profile can be further characterized by the r.m.s. delay spread and the maximum delay spanned by the taps.</w:t>
      </w:r>
    </w:p>
    <w:p w14:paraId="50B6F174" w14:textId="77777777" w:rsidR="00992B23" w:rsidRPr="00954C37" w:rsidRDefault="00992B23" w:rsidP="00992B23">
      <w:pPr>
        <w:pStyle w:val="B1"/>
        <w:rPr>
          <w:snapToGrid w:val="0"/>
        </w:rPr>
      </w:pPr>
      <w:r w:rsidRPr="00954C37">
        <w:rPr>
          <w:snapToGrid w:val="0"/>
        </w:rPr>
        <w:t>-</w:t>
      </w:r>
      <w:r w:rsidRPr="00954C37">
        <w:rPr>
          <w:snapToGrid w:val="0"/>
        </w:rPr>
        <w:tab/>
        <w:t>A combination of channel model parameters that include the Delay profile and the Doppler spectrum that is characterized by a classical spectrum shape and a maximum Doppler frequency.</w:t>
      </w:r>
    </w:p>
    <w:p w14:paraId="1559BF9E" w14:textId="77777777" w:rsidR="00992B23" w:rsidRPr="00954C37" w:rsidRDefault="00992B23" w:rsidP="00992B23">
      <w:pPr>
        <w:pStyle w:val="B1"/>
        <w:rPr>
          <w:snapToGrid w:val="0"/>
        </w:rPr>
      </w:pPr>
      <w:r w:rsidRPr="00954C37">
        <w:rPr>
          <w:snapToGrid w:val="0"/>
        </w:rPr>
        <w:t>-</w:t>
      </w:r>
      <w:r w:rsidRPr="00954C37">
        <w:rPr>
          <w:snapToGrid w:val="0"/>
        </w:rPr>
        <w:tab/>
        <w:t>Different models are used for FR1 (410 MHz - 7.125GHz) and FR2-1 (24.25 GHz – 52.6 GHz).</w:t>
      </w:r>
    </w:p>
    <w:p w14:paraId="2F18C706" w14:textId="77777777" w:rsidR="00992B23" w:rsidRPr="00954C37" w:rsidRDefault="00992B23" w:rsidP="00992B23">
      <w:pPr>
        <w:pStyle w:val="Heading3Underrubrik2H3"/>
      </w:pPr>
      <w:bookmarkStart w:id="5334" w:name="_Toc75165492"/>
      <w:bookmarkStart w:id="5335" w:name="_Toc75334416"/>
      <w:bookmarkStart w:id="5336" w:name="_Toc75508610"/>
      <w:bookmarkStart w:id="5337" w:name="_Toc75816349"/>
      <w:bookmarkStart w:id="5338" w:name="_Toc76541507"/>
      <w:bookmarkStart w:id="5339" w:name="_Toc76542074"/>
      <w:bookmarkStart w:id="5340" w:name="_Toc82429964"/>
      <w:bookmarkStart w:id="5341" w:name="_Toc89940215"/>
      <w:bookmarkStart w:id="5342" w:name="_Toc98754541"/>
      <w:bookmarkStart w:id="5343" w:name="_Toc106178355"/>
      <w:bookmarkStart w:id="5344" w:name="_Toc114149073"/>
      <w:bookmarkStart w:id="5345" w:name="_Toc124151318"/>
      <w:bookmarkStart w:id="5346" w:name="_Toc130393858"/>
      <w:bookmarkStart w:id="5347" w:name="_Toc137562245"/>
      <w:bookmarkStart w:id="5348" w:name="_Toc138871387"/>
      <w:bookmarkStart w:id="5349" w:name="_Toc145534837"/>
      <w:bookmarkStart w:id="5350" w:name="_Toc155287610"/>
      <w:r>
        <w:t>I.</w:t>
      </w:r>
      <w:r w:rsidRPr="00954C37">
        <w:t>2.1</w:t>
      </w:r>
      <w:r w:rsidRPr="00954C37">
        <w:tab/>
        <w:t>Delay profiles</w:t>
      </w:r>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p>
    <w:p w14:paraId="6497F49D" w14:textId="77777777" w:rsidR="00992B23" w:rsidRPr="00954C37" w:rsidRDefault="00992B23" w:rsidP="00992B23">
      <w:bookmarkStart w:id="5351" w:name="_Toc75165494"/>
      <w:bookmarkStart w:id="5352" w:name="_Toc75334418"/>
      <w:bookmarkStart w:id="5353" w:name="_Toc75508612"/>
      <w:bookmarkStart w:id="5354" w:name="_Toc75816351"/>
      <w:bookmarkStart w:id="5355" w:name="_Toc76541509"/>
      <w:bookmarkStart w:id="5356" w:name="_Toc76542076"/>
      <w:bookmarkStart w:id="5357" w:name="_Toc82429966"/>
      <w:bookmarkStart w:id="5358" w:name="_Toc89940217"/>
      <w:bookmarkStart w:id="5359" w:name="_Toc98754543"/>
      <w:bookmarkStart w:id="5360" w:name="_Toc106178357"/>
      <w:bookmarkStart w:id="5361" w:name="_Toc114149075"/>
      <w:bookmarkStart w:id="5362" w:name="_Toc124151320"/>
      <w:bookmarkStart w:id="5363" w:name="_Toc130393860"/>
      <w:bookmarkStart w:id="5364" w:name="_Toc137562247"/>
      <w:bookmarkStart w:id="5365" w:name="_Toc138871389"/>
      <w:bookmarkStart w:id="5366" w:name="_Toc145534839"/>
      <w:bookmarkStart w:id="5367" w:name="_Toc155287612"/>
      <w:r w:rsidRPr="00954C37">
        <w:rPr>
          <w:rFonts w:hint="eastAsia"/>
        </w:rPr>
        <w:t>Th</w:t>
      </w:r>
      <w:r w:rsidRPr="00954C37">
        <w:t>e delay profiles are simplified from the TR 38.901 [</w:t>
      </w:r>
      <w:r>
        <w:t>17</w:t>
      </w:r>
      <w:r w:rsidRPr="00954C37">
        <w:t xml:space="preserve">] TDL models. The simplification steps are shown below for information. These steps are only used when new delay profiles are created. Otherwise, the delay profiles specified in annex </w:t>
      </w:r>
      <w:r>
        <w:t>I.</w:t>
      </w:r>
      <w:r w:rsidRPr="00954C37">
        <w:t xml:space="preserve">2.1.1 and </w:t>
      </w:r>
      <w:r>
        <w:t>I.</w:t>
      </w:r>
      <w:r w:rsidRPr="00954C37">
        <w:t>2.1.2 can be used as such.</w:t>
      </w:r>
    </w:p>
    <w:p w14:paraId="34901728" w14:textId="77777777" w:rsidR="00992B23" w:rsidRPr="00DA38D4" w:rsidRDefault="00992B23" w:rsidP="00992B23">
      <w:pPr>
        <w:pStyle w:val="B1"/>
      </w:pPr>
      <w:r w:rsidRPr="00DA38D4">
        <w:tab/>
        <w:t>Step 1: Use the original TDL model from TR 38.901 [</w:t>
      </w:r>
      <w:r>
        <w:t>17</w:t>
      </w:r>
      <w:r w:rsidRPr="00DA38D4">
        <w:t>].</w:t>
      </w:r>
    </w:p>
    <w:p w14:paraId="16D5377F" w14:textId="77777777" w:rsidR="00992B23" w:rsidRPr="00DA38D4" w:rsidRDefault="00992B23" w:rsidP="00992B23">
      <w:pPr>
        <w:pStyle w:val="B1"/>
      </w:pPr>
      <w:r w:rsidRPr="00DA38D4">
        <w:tab/>
        <w:t>Step 2: Re-order the taps in ascending delays.</w:t>
      </w:r>
    </w:p>
    <w:p w14:paraId="0CBEAE13" w14:textId="77777777" w:rsidR="00992B23" w:rsidRPr="00DA38D4" w:rsidRDefault="00992B23" w:rsidP="00992B23">
      <w:pPr>
        <w:pStyle w:val="B1"/>
      </w:pPr>
      <w:r w:rsidRPr="00DA38D4">
        <w:tab/>
        <w:t>Step 3: Perform delay scaling according to the procedure described in clause 7.7.3 in TR 38.901 [</w:t>
      </w:r>
      <w:r>
        <w:t>17</w:t>
      </w:r>
      <w:r w:rsidRPr="00DA38D4">
        <w:t>].</w:t>
      </w:r>
    </w:p>
    <w:p w14:paraId="0A28C574" w14:textId="77777777" w:rsidR="00992B23" w:rsidRPr="00DA38D4" w:rsidRDefault="00992B23" w:rsidP="00992B23">
      <w:pPr>
        <w:pStyle w:val="B1"/>
      </w:pPr>
      <w:r w:rsidRPr="00DA38D4">
        <w:tab/>
        <w:t>Step 4: Apply the quantization to the delay resolution 5 ns. This is done simply by rounding the tap delays to the nearest multiple of the delay resolution.</w:t>
      </w:r>
    </w:p>
    <w:p w14:paraId="592BAF9B" w14:textId="77777777" w:rsidR="00992B23" w:rsidRPr="00DA38D4" w:rsidRDefault="00992B23" w:rsidP="00992B23">
      <w:pPr>
        <w:pStyle w:val="B1"/>
      </w:pPr>
      <w:r w:rsidRPr="00DA38D4">
        <w:tab/>
        <w:t>Step 5: If multiple taps are rounded to the same delay bin, merge them by calculating their linear power sum.</w:t>
      </w:r>
    </w:p>
    <w:p w14:paraId="7BFCBD8C" w14:textId="77777777" w:rsidR="00992B23" w:rsidRPr="00DA38D4" w:rsidRDefault="00992B23" w:rsidP="00992B23">
      <w:pPr>
        <w:pStyle w:val="B1"/>
      </w:pPr>
      <w:r w:rsidRPr="00DA38D4">
        <w:tab/>
        <w:t>Step 6: If there are more than 12 taps in the quantized model, merge the taps as follows:</w:t>
      </w:r>
    </w:p>
    <w:p w14:paraId="2A00A7CF" w14:textId="77777777" w:rsidR="00992B23" w:rsidRPr="00954C37" w:rsidRDefault="00992B23" w:rsidP="00992B23">
      <w:pPr>
        <w:pStyle w:val="B20"/>
      </w:pPr>
      <w:r w:rsidRPr="00954C37">
        <w:t>-</w:t>
      </w:r>
      <w:r w:rsidRPr="00954C37">
        <w:tab/>
        <w:t>Find the weakest tap from all taps (both merged and unmerged taps are considered)</w:t>
      </w:r>
    </w:p>
    <w:p w14:paraId="76328517" w14:textId="77777777" w:rsidR="00992B23" w:rsidRPr="00954C37" w:rsidRDefault="00992B23" w:rsidP="00992B23">
      <w:pPr>
        <w:pStyle w:val="B30"/>
      </w:pPr>
      <w:r w:rsidRPr="00954C37">
        <w:t>-</w:t>
      </w:r>
      <w:r w:rsidRPr="00954C37">
        <w:tab/>
        <w:t>If there are two or more taps having the same value and are the weakest, select the tap with the smallest delay as the weakest tap.</w:t>
      </w:r>
    </w:p>
    <w:p w14:paraId="0B28BBD8" w14:textId="77777777" w:rsidR="00992B23" w:rsidRPr="00954C37" w:rsidRDefault="00992B23" w:rsidP="00992B23">
      <w:pPr>
        <w:pStyle w:val="B20"/>
      </w:pPr>
      <w:r w:rsidRPr="00954C37">
        <w:t>-</w:t>
      </w:r>
      <w:r w:rsidRPr="00954C37">
        <w:tab/>
        <w:t>When the weakest tap is the first delay tap, merge taps as follows:</w:t>
      </w:r>
    </w:p>
    <w:p w14:paraId="34BB03F1" w14:textId="77777777" w:rsidR="00992B23" w:rsidRPr="00954C37" w:rsidRDefault="00992B23" w:rsidP="00992B23">
      <w:pPr>
        <w:pStyle w:val="B30"/>
      </w:pPr>
      <w:r w:rsidRPr="00954C37">
        <w:t>-</w:t>
      </w:r>
      <w:r w:rsidRPr="00954C37">
        <w:tab/>
        <w:t>Update the power of the first delay tap as the linear power sum of the weakest tap and the second delay tap.</w:t>
      </w:r>
    </w:p>
    <w:p w14:paraId="0593106B" w14:textId="77777777" w:rsidR="00992B23" w:rsidRPr="00954C37" w:rsidRDefault="00992B23" w:rsidP="00992B23">
      <w:pPr>
        <w:pStyle w:val="B30"/>
      </w:pPr>
      <w:r w:rsidRPr="00954C37">
        <w:t>-</w:t>
      </w:r>
      <w:r w:rsidRPr="00954C37">
        <w:tab/>
        <w:t>Remove the second delay tap.</w:t>
      </w:r>
    </w:p>
    <w:p w14:paraId="75E98081" w14:textId="77777777" w:rsidR="00992B23" w:rsidRPr="00232443" w:rsidRDefault="00992B23" w:rsidP="00992B23">
      <w:pPr>
        <w:pStyle w:val="B20"/>
      </w:pPr>
      <w:r w:rsidRPr="00232443">
        <w:t>-</w:t>
      </w:r>
      <w:r w:rsidRPr="00232443">
        <w:tab/>
        <w:t>When the weakest tap is the last delay tap, merge taps as follows:</w:t>
      </w:r>
    </w:p>
    <w:p w14:paraId="19F3D871" w14:textId="77777777" w:rsidR="00992B23" w:rsidRPr="00954C37" w:rsidRDefault="00992B23" w:rsidP="00992B23">
      <w:pPr>
        <w:pStyle w:val="B30"/>
      </w:pPr>
      <w:r w:rsidRPr="00954C37">
        <w:t>-</w:t>
      </w:r>
      <w:r w:rsidRPr="00954C37">
        <w:tab/>
        <w:t>Update the power of the last delay tap as the linear power sum of the second-to-last tap and the last tap.</w:t>
      </w:r>
    </w:p>
    <w:p w14:paraId="3AC31907" w14:textId="77777777" w:rsidR="00992B23" w:rsidRPr="00954C37" w:rsidRDefault="00992B23" w:rsidP="00992B23">
      <w:pPr>
        <w:pStyle w:val="B30"/>
      </w:pPr>
      <w:r w:rsidRPr="00954C37">
        <w:t>-</w:t>
      </w:r>
      <w:r w:rsidRPr="00954C37">
        <w:tab/>
        <w:t>Remove the second-to-last tap.</w:t>
      </w:r>
    </w:p>
    <w:p w14:paraId="69A4014D" w14:textId="77777777" w:rsidR="00992B23" w:rsidRPr="0071310C" w:rsidRDefault="00992B23" w:rsidP="00992B23">
      <w:pPr>
        <w:pStyle w:val="B20"/>
      </w:pPr>
      <w:r w:rsidRPr="0071310C">
        <w:t>-</w:t>
      </w:r>
      <w:r w:rsidRPr="0071310C">
        <w:tab/>
        <w:t>Otherwise:</w:t>
      </w:r>
    </w:p>
    <w:p w14:paraId="53D2C60E" w14:textId="77777777" w:rsidR="00992B23" w:rsidRPr="00954C37" w:rsidRDefault="00992B23" w:rsidP="00992B23">
      <w:pPr>
        <w:pStyle w:val="B30"/>
      </w:pPr>
      <w:r w:rsidRPr="00954C37">
        <w:t>-</w:t>
      </w:r>
      <w:r w:rsidRPr="00954C37">
        <w:tab/>
        <w:t>For each side of the weakest tap, identify the neighbour tap that has the smaller delay difference to the weakest tap.</w:t>
      </w:r>
    </w:p>
    <w:p w14:paraId="5804F42E" w14:textId="77777777" w:rsidR="00992B23" w:rsidRPr="00954C37" w:rsidRDefault="00992B23" w:rsidP="00992B23">
      <w:pPr>
        <w:ind w:left="1418" w:hanging="284"/>
      </w:pPr>
      <w:r w:rsidRPr="00892DFD">
        <w:rPr>
          <w:rStyle w:val="B4Char"/>
        </w:rPr>
        <w:t>-</w:t>
      </w:r>
      <w:r w:rsidRPr="00892DFD">
        <w:rPr>
          <w:rStyle w:val="B4Char"/>
        </w:rPr>
        <w:tab/>
        <w:t>When the delay difference between the weakest tap and the identified neighbour tap on one side equals the delay difference between the weakest tap and the identified neighbour tap on the other side</w:t>
      </w:r>
      <w:r w:rsidRPr="00954C37">
        <w:t>.</w:t>
      </w:r>
    </w:p>
    <w:p w14:paraId="51187488" w14:textId="77777777" w:rsidR="00992B23" w:rsidRPr="00954C37" w:rsidRDefault="00992B23" w:rsidP="00992B23">
      <w:pPr>
        <w:pStyle w:val="B5"/>
      </w:pPr>
      <w:r w:rsidRPr="00954C37">
        <w:t>-</w:t>
      </w:r>
      <w:r w:rsidRPr="00954C37">
        <w:tab/>
        <w:t>Select the neighbour tap that is weaker in power for merging.</w:t>
      </w:r>
    </w:p>
    <w:p w14:paraId="323B6DDC" w14:textId="77777777" w:rsidR="00992B23" w:rsidRPr="00A20A48" w:rsidRDefault="00992B23" w:rsidP="00992B23">
      <w:pPr>
        <w:pStyle w:val="B4"/>
      </w:pPr>
      <w:r w:rsidRPr="00A20A48">
        <w:t>-</w:t>
      </w:r>
      <w:r w:rsidRPr="00A20A48">
        <w:tab/>
        <w:t>Otherwise, select the neighbour tap that has smaller delay difference for merging.</w:t>
      </w:r>
    </w:p>
    <w:p w14:paraId="2CF24C57" w14:textId="77777777" w:rsidR="00992B23" w:rsidRPr="00DA5FB4" w:rsidRDefault="00992B23" w:rsidP="00992B23">
      <w:pPr>
        <w:pStyle w:val="B30"/>
      </w:pPr>
      <w:r w:rsidRPr="00954C37">
        <w:t>-</w:t>
      </w:r>
      <w:r w:rsidRPr="00DA5FB4">
        <w:tab/>
        <w:t>To merge, the power of the merged tap is the linear sum of the power of the weakest tap and the selected tap.</w:t>
      </w:r>
    </w:p>
    <w:p w14:paraId="66678104" w14:textId="77777777" w:rsidR="00992B23" w:rsidRPr="00DA5FB4" w:rsidRDefault="00992B23" w:rsidP="00992B23">
      <w:pPr>
        <w:pStyle w:val="B30"/>
      </w:pPr>
      <w:r w:rsidRPr="00DA5FB4">
        <w:t>-</w:t>
      </w:r>
      <w:r w:rsidRPr="00DA5FB4">
        <w:tab/>
        <w:t>When the selected tap is the first tap, the location of the merged tap is the location of the first tap. The weakest tap is removed.</w:t>
      </w:r>
    </w:p>
    <w:p w14:paraId="2BCD675F" w14:textId="77777777" w:rsidR="00992B23" w:rsidRPr="00DA5FB4" w:rsidRDefault="00992B23" w:rsidP="00992B23">
      <w:pPr>
        <w:pStyle w:val="B30"/>
      </w:pPr>
      <w:r w:rsidRPr="00DA5FB4">
        <w:t>-</w:t>
      </w:r>
      <w:r w:rsidRPr="00DA5FB4">
        <w:tab/>
        <w:t>When the selected tap is the last tap, the location of the merged tap is the location of the last tap. The weakest tap is removed.</w:t>
      </w:r>
    </w:p>
    <w:p w14:paraId="02037717" w14:textId="77777777" w:rsidR="00992B23" w:rsidRPr="00DA5FB4" w:rsidRDefault="00992B23" w:rsidP="00992B23">
      <w:pPr>
        <w:pStyle w:val="B30"/>
      </w:pPr>
      <w:r w:rsidRPr="00DA5FB4">
        <w:t>-</w:t>
      </w:r>
      <w:r w:rsidRPr="00DA5FB4">
        <w:tab/>
        <w:t xml:space="preserve">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 (e.g. 10 ns &amp; 20 ns </w:t>
      </w:r>
      <w:r w:rsidRPr="00892DFD">
        <w:sym w:font="Wingdings" w:char="F0E0"/>
      </w:r>
      <w:r w:rsidRPr="00DA5FB4">
        <w:t xml:space="preserve"> 15 ns, 10 ns &amp; 25 ns </w:t>
      </w:r>
      <w:r w:rsidRPr="00892DFD">
        <w:sym w:font="Wingdings" w:char="F0E0"/>
      </w:r>
      <w:r w:rsidRPr="00DA5FB4">
        <w:t xml:space="preserve"> 20 ns, if 25 ns had higher or equal power; 15 ns, if 10 ns had higher power). The weakest tap and the selected tap are removed.</w:t>
      </w:r>
    </w:p>
    <w:p w14:paraId="59FC5D15" w14:textId="77777777" w:rsidR="00992B23" w:rsidRPr="00954C37" w:rsidRDefault="00992B23" w:rsidP="00992B23">
      <w:pPr>
        <w:pStyle w:val="B20"/>
      </w:pPr>
      <w:r w:rsidRPr="00954C37">
        <w:t>-</w:t>
      </w:r>
      <w:r w:rsidRPr="00954C37">
        <w:tab/>
        <w:t>Repeat step 6 until the final number of taps is 12.</w:t>
      </w:r>
    </w:p>
    <w:p w14:paraId="418BE385" w14:textId="77777777" w:rsidR="00992B23" w:rsidRPr="00954C37" w:rsidRDefault="00992B23" w:rsidP="00992B23">
      <w:pPr>
        <w:pStyle w:val="B1"/>
      </w:pPr>
      <w:r w:rsidRPr="00954C37">
        <w:tab/>
        <w:t xml:space="preserve">Step 7: Round the amplitudes of taps to one decimal (e.g. -8.78 dB </w:t>
      </w:r>
      <w:r w:rsidRPr="00954C37">
        <w:rPr>
          <w:rFonts w:ascii="Wingdings" w:eastAsia="Wingdings" w:hAnsi="Wingdings" w:cs="Wingdings"/>
        </w:rPr>
        <w:sym w:font="Wingdings" w:char="F0E0"/>
      </w:r>
      <w:r w:rsidRPr="00954C37">
        <w:t xml:space="preserve"> -8.8 dB)</w:t>
      </w:r>
    </w:p>
    <w:p w14:paraId="2EA43D95" w14:textId="77777777" w:rsidR="00992B23" w:rsidRPr="00954C37" w:rsidRDefault="00992B23" w:rsidP="00992B23">
      <w:pPr>
        <w:pStyle w:val="B1"/>
      </w:pPr>
      <w:r w:rsidRPr="00954C37">
        <w:tab/>
        <w:t>Step 8: If the delay spread has slightly changed due to the tap merge, adjust the final delay spread by increasing or decreasing the power of the last tap so that the delay spread is corrected.</w:t>
      </w:r>
    </w:p>
    <w:p w14:paraId="6DDB55EB" w14:textId="77777777" w:rsidR="00992B23" w:rsidRPr="00954C37" w:rsidRDefault="00992B23" w:rsidP="00992B23">
      <w:pPr>
        <w:pStyle w:val="B1"/>
      </w:pPr>
      <w:r w:rsidRPr="00954C37">
        <w:tab/>
        <w:t>Step 9: Re-normalize the highest tap to 0 dB.</w:t>
      </w:r>
    </w:p>
    <w:p w14:paraId="127BFB94" w14:textId="77777777" w:rsidR="00992B23" w:rsidRPr="00087569" w:rsidRDefault="00992B23" w:rsidP="00992B23">
      <w:pPr>
        <w:pStyle w:val="NO"/>
      </w:pPr>
      <w:r w:rsidRPr="00087569">
        <w:t>NOTE 1:</w:t>
      </w:r>
      <w:r w:rsidRPr="00087569">
        <w:tab/>
        <w:t>Some values of the delay profile created by the simplification steps may differ from the values in tables I.2.1.1-2, I.2.1.1-3, I.2.1.1-4, and I.2.1.2-2 for the corresponding model.</w:t>
      </w:r>
    </w:p>
    <w:p w14:paraId="396F2320" w14:textId="77777777" w:rsidR="00992B23" w:rsidRPr="00087569" w:rsidRDefault="00992B23" w:rsidP="00992B23">
      <w:pPr>
        <w:pStyle w:val="NO"/>
      </w:pPr>
      <w:r w:rsidRPr="00087569">
        <w:t>NOTE 2:</w:t>
      </w:r>
      <w:r w:rsidRPr="00087569">
        <w:tab/>
        <w:t>For Step 5 and Step 6, the power values are expressed in the linear domain using 6 digits of precision. The operations are in the linear domain.</w:t>
      </w:r>
    </w:p>
    <w:p w14:paraId="77A34B9A" w14:textId="77777777" w:rsidR="00992B23" w:rsidRPr="00954C37" w:rsidRDefault="00992B23" w:rsidP="00992B23">
      <w:pPr>
        <w:pStyle w:val="Heading4"/>
      </w:pPr>
      <w:r>
        <w:t>I.</w:t>
      </w:r>
      <w:r w:rsidRPr="00954C37">
        <w:t>2.</w:t>
      </w:r>
      <w:r w:rsidRPr="00954C37">
        <w:rPr>
          <w:rFonts w:hint="eastAsia"/>
        </w:rPr>
        <w:t>1</w:t>
      </w:r>
      <w:r w:rsidRPr="00954C37">
        <w:t>.</w:t>
      </w:r>
      <w:r>
        <w:t>1</w:t>
      </w:r>
      <w:r w:rsidRPr="00954C37">
        <w:tab/>
      </w:r>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r w:rsidRPr="00954C37">
        <w:t>Delay profiles for FR2-1</w:t>
      </w:r>
      <w:bookmarkEnd w:id="5367"/>
    </w:p>
    <w:p w14:paraId="4E985000" w14:textId="77777777" w:rsidR="00992B23" w:rsidRPr="00954C37" w:rsidRDefault="00992B23" w:rsidP="00992B23">
      <w:r w:rsidRPr="00954C37">
        <w:rPr>
          <w:rFonts w:hint="eastAsia"/>
        </w:rPr>
        <w:t>The delay profiles</w:t>
      </w:r>
      <w:r w:rsidRPr="00954C37">
        <w:t xml:space="preserve"> for </w:t>
      </w:r>
      <w:r w:rsidRPr="00954C37">
        <w:rPr>
          <w:rFonts w:hint="eastAsia"/>
        </w:rPr>
        <w:t xml:space="preserve">FR2-1 are specified in </w:t>
      </w:r>
      <w:r>
        <w:rPr>
          <w:rFonts w:hint="eastAsia"/>
        </w:rPr>
        <w:t>I.</w:t>
      </w:r>
      <w:r w:rsidRPr="00954C37">
        <w:rPr>
          <w:rFonts w:hint="eastAsia"/>
        </w:rPr>
        <w:t>2.1</w:t>
      </w:r>
      <w:r w:rsidRPr="00954C37">
        <w:t>.</w:t>
      </w:r>
      <w:r>
        <w:t>1</w:t>
      </w:r>
      <w:r w:rsidRPr="00954C37">
        <w:rPr>
          <w:rFonts w:hint="eastAsia"/>
        </w:rPr>
        <w:t xml:space="preserve">-1 </w:t>
      </w:r>
      <w:r w:rsidRPr="00954C37">
        <w:t>and</w:t>
      </w:r>
      <w:r w:rsidRPr="00954C37">
        <w:rPr>
          <w:rFonts w:hint="eastAsia"/>
        </w:rPr>
        <w:t xml:space="preserve"> the tapped delay line models are </w:t>
      </w:r>
      <w:r w:rsidRPr="00954C37">
        <w:t>specified</w:t>
      </w:r>
      <w:r w:rsidRPr="00954C37">
        <w:rPr>
          <w:rFonts w:hint="eastAsia"/>
        </w:rPr>
        <w:t xml:space="preserve"> in table </w:t>
      </w:r>
      <w:r>
        <w:rPr>
          <w:rFonts w:hint="eastAsia"/>
        </w:rPr>
        <w:t>I.</w:t>
      </w:r>
      <w:r w:rsidRPr="00954C37">
        <w:rPr>
          <w:rFonts w:hint="eastAsia"/>
        </w:rPr>
        <w:t>2.1</w:t>
      </w:r>
      <w:r w:rsidRPr="00954C37">
        <w:t>.</w:t>
      </w:r>
      <w:r>
        <w:t>1</w:t>
      </w:r>
      <w:r w:rsidRPr="00954C37">
        <w:rPr>
          <w:rFonts w:hint="eastAsia"/>
        </w:rPr>
        <w:t>-2.</w:t>
      </w:r>
    </w:p>
    <w:p w14:paraId="4441EFFC" w14:textId="77777777" w:rsidR="00992B23" w:rsidRPr="00954C37" w:rsidRDefault="00992B23" w:rsidP="00992B23">
      <w:pPr>
        <w:pStyle w:val="TH"/>
      </w:pPr>
      <w:r w:rsidRPr="00954C37">
        <w:rPr>
          <w:rFonts w:hint="eastAsia"/>
        </w:rPr>
        <w:t xml:space="preserve">Table </w:t>
      </w:r>
      <w:r>
        <w:rPr>
          <w:rFonts w:hint="eastAsia"/>
        </w:rPr>
        <w:t>I.</w:t>
      </w:r>
      <w:r w:rsidRPr="00954C37">
        <w:rPr>
          <w:rFonts w:hint="eastAsia"/>
        </w:rPr>
        <w:t>2.1</w:t>
      </w:r>
      <w:r w:rsidRPr="00954C37">
        <w:t>.</w:t>
      </w:r>
      <w:r>
        <w:t>1</w:t>
      </w:r>
      <w:r w:rsidRPr="00954C37">
        <w:rPr>
          <w:rFonts w:hint="eastAsia"/>
        </w:rPr>
        <w:t>-1: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877"/>
        <w:gridCol w:w="1317"/>
        <w:gridCol w:w="1337"/>
        <w:gridCol w:w="3118"/>
        <w:gridCol w:w="1617"/>
      </w:tblGrid>
      <w:tr w:rsidR="00992B23" w:rsidRPr="00954C37" w14:paraId="300718BD" w14:textId="77777777" w:rsidTr="00AC0635">
        <w:trPr>
          <w:cantSplit/>
          <w:jc w:val="center"/>
        </w:trPr>
        <w:tc>
          <w:tcPr>
            <w:tcW w:w="877" w:type="dxa"/>
          </w:tcPr>
          <w:p w14:paraId="30A0642D" w14:textId="77777777" w:rsidR="00992B23" w:rsidRPr="00FF5856" w:rsidRDefault="00992B23" w:rsidP="00AC0635">
            <w:pPr>
              <w:pStyle w:val="TAH"/>
            </w:pPr>
            <w:r w:rsidRPr="00FF5856">
              <w:t>Model</w:t>
            </w:r>
          </w:p>
        </w:tc>
        <w:tc>
          <w:tcPr>
            <w:tcW w:w="1317" w:type="dxa"/>
          </w:tcPr>
          <w:p w14:paraId="142FCCB8" w14:textId="77777777" w:rsidR="00992B23" w:rsidRPr="00FF5856" w:rsidRDefault="00992B23" w:rsidP="00AC0635">
            <w:pPr>
              <w:pStyle w:val="TAH"/>
            </w:pPr>
            <w:r w:rsidRPr="00FF5856">
              <w:t xml:space="preserve">Number of </w:t>
            </w:r>
            <w:r w:rsidRPr="00FF5856">
              <w:br/>
              <w:t>channel taps</w:t>
            </w:r>
          </w:p>
        </w:tc>
        <w:tc>
          <w:tcPr>
            <w:tcW w:w="1337" w:type="dxa"/>
          </w:tcPr>
          <w:p w14:paraId="08CD756E" w14:textId="77777777" w:rsidR="00992B23" w:rsidRPr="00FF5856" w:rsidRDefault="00992B23" w:rsidP="00AC0635">
            <w:pPr>
              <w:pStyle w:val="TAH"/>
            </w:pPr>
            <w:r w:rsidRPr="00FF5856">
              <w:t>Delay spread</w:t>
            </w:r>
          </w:p>
          <w:p w14:paraId="4D1EB47B" w14:textId="77777777" w:rsidR="00992B23" w:rsidRPr="00FF5856" w:rsidRDefault="00992B23" w:rsidP="00AC0635">
            <w:pPr>
              <w:pStyle w:val="TAH"/>
            </w:pPr>
            <w:r w:rsidRPr="00FF5856">
              <w:t>(r.m.s.)</w:t>
            </w:r>
          </w:p>
        </w:tc>
        <w:tc>
          <w:tcPr>
            <w:tcW w:w="3118" w:type="dxa"/>
          </w:tcPr>
          <w:p w14:paraId="2DFEC361" w14:textId="77777777" w:rsidR="00992B23" w:rsidRPr="00FF5856" w:rsidRDefault="00992B23" w:rsidP="00AC0635">
            <w:pPr>
              <w:pStyle w:val="TAH"/>
            </w:pPr>
            <w:r w:rsidRPr="00FF5856">
              <w:t>Maximum excess tap delay (span)</w:t>
            </w:r>
          </w:p>
        </w:tc>
        <w:tc>
          <w:tcPr>
            <w:tcW w:w="1617" w:type="dxa"/>
          </w:tcPr>
          <w:p w14:paraId="219A1AE9" w14:textId="77777777" w:rsidR="00992B23" w:rsidRPr="00FF5856" w:rsidRDefault="00992B23" w:rsidP="00AC0635">
            <w:pPr>
              <w:pStyle w:val="TAH"/>
            </w:pPr>
            <w:r w:rsidRPr="00FF5856">
              <w:rPr>
                <w:rFonts w:hint="eastAsia"/>
              </w:rPr>
              <w:t>Delay resolution</w:t>
            </w:r>
          </w:p>
        </w:tc>
      </w:tr>
      <w:tr w:rsidR="00992B23" w:rsidRPr="00954C37" w14:paraId="665086ED" w14:textId="77777777" w:rsidTr="00AC0635">
        <w:trPr>
          <w:cantSplit/>
          <w:jc w:val="center"/>
        </w:trPr>
        <w:tc>
          <w:tcPr>
            <w:tcW w:w="877" w:type="dxa"/>
          </w:tcPr>
          <w:p w14:paraId="1B4CD810" w14:textId="77777777" w:rsidR="00992B23" w:rsidRPr="00954C37" w:rsidRDefault="00992B23" w:rsidP="00AC0635">
            <w:pPr>
              <w:pStyle w:val="TAL"/>
            </w:pPr>
            <w:r w:rsidRPr="00954C37">
              <w:t>TDLA30</w:t>
            </w:r>
          </w:p>
        </w:tc>
        <w:tc>
          <w:tcPr>
            <w:tcW w:w="1317" w:type="dxa"/>
          </w:tcPr>
          <w:p w14:paraId="6E09A9A3" w14:textId="77777777" w:rsidR="00992B23" w:rsidRPr="00954C37" w:rsidRDefault="00992B23" w:rsidP="00AC0635">
            <w:pPr>
              <w:pStyle w:val="TAC"/>
            </w:pPr>
            <w:r w:rsidRPr="00954C37">
              <w:t>12</w:t>
            </w:r>
          </w:p>
        </w:tc>
        <w:tc>
          <w:tcPr>
            <w:tcW w:w="1337" w:type="dxa"/>
          </w:tcPr>
          <w:p w14:paraId="03BDCB87" w14:textId="77777777" w:rsidR="00992B23" w:rsidRPr="00954C37" w:rsidRDefault="00992B23" w:rsidP="00AC0635">
            <w:pPr>
              <w:pStyle w:val="TAC"/>
            </w:pPr>
            <w:r w:rsidRPr="00954C37">
              <w:t>30 ns</w:t>
            </w:r>
          </w:p>
        </w:tc>
        <w:tc>
          <w:tcPr>
            <w:tcW w:w="3118" w:type="dxa"/>
          </w:tcPr>
          <w:p w14:paraId="2335B085" w14:textId="77777777" w:rsidR="00992B23" w:rsidRPr="00954C37" w:rsidRDefault="00992B23" w:rsidP="00AC0635">
            <w:pPr>
              <w:pStyle w:val="TAC"/>
            </w:pPr>
            <w:r w:rsidRPr="00954C37">
              <w:t>290 ns</w:t>
            </w:r>
          </w:p>
        </w:tc>
        <w:tc>
          <w:tcPr>
            <w:tcW w:w="1617" w:type="dxa"/>
          </w:tcPr>
          <w:p w14:paraId="5DC193D0" w14:textId="77777777" w:rsidR="00992B23" w:rsidRPr="00954C37" w:rsidRDefault="00992B23" w:rsidP="00AC0635">
            <w:pPr>
              <w:pStyle w:val="TAC"/>
            </w:pPr>
            <w:r w:rsidRPr="00954C37">
              <w:rPr>
                <w:rFonts w:hint="eastAsia"/>
              </w:rPr>
              <w:t>5 ns</w:t>
            </w:r>
          </w:p>
        </w:tc>
      </w:tr>
    </w:tbl>
    <w:p w14:paraId="3A550F4F" w14:textId="77777777" w:rsidR="00992B23" w:rsidRPr="00954C37" w:rsidRDefault="00992B23" w:rsidP="00992B23"/>
    <w:p w14:paraId="6C39220A" w14:textId="77777777" w:rsidR="00992B23" w:rsidRPr="00954C37" w:rsidRDefault="00992B23" w:rsidP="00992B23">
      <w:pPr>
        <w:pStyle w:val="TH"/>
      </w:pPr>
      <w:r w:rsidRPr="00954C37">
        <w:rPr>
          <w:lang w:eastAsia="x-none"/>
        </w:rPr>
        <w:t xml:space="preserve">Table </w:t>
      </w:r>
      <w:r>
        <w:rPr>
          <w:lang w:eastAsia="x-none"/>
        </w:rPr>
        <w:t>I.</w:t>
      </w:r>
      <w:r w:rsidRPr="00954C37">
        <w:rPr>
          <w:lang w:eastAsia="x-none"/>
        </w:rPr>
        <w:t>2.1.</w:t>
      </w:r>
      <w:r>
        <w:rPr>
          <w:lang w:eastAsia="x-none"/>
        </w:rPr>
        <w:t>1</w:t>
      </w:r>
      <w:r w:rsidRPr="00954C37">
        <w:rPr>
          <w:lang w:eastAsia="x-none"/>
        </w:rPr>
        <w:t>-</w:t>
      </w:r>
      <w:r w:rsidRPr="00954C37">
        <w:t>2:</w:t>
      </w:r>
      <w:r w:rsidRPr="00954C37">
        <w:rPr>
          <w:lang w:eastAsia="x-none"/>
        </w:rPr>
        <w:t xml:space="preserve"> </w:t>
      </w:r>
      <w:r w:rsidRPr="00954C37">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87"/>
        <w:gridCol w:w="1077"/>
        <w:gridCol w:w="1167"/>
        <w:gridCol w:w="1846"/>
      </w:tblGrid>
      <w:tr w:rsidR="00992B23" w:rsidRPr="00954C37" w14:paraId="14C29A0B" w14:textId="77777777" w:rsidTr="00AC0635">
        <w:trPr>
          <w:cantSplit/>
          <w:jc w:val="center"/>
        </w:trPr>
        <w:tc>
          <w:tcPr>
            <w:tcW w:w="687" w:type="dxa"/>
            <w:shd w:val="clear" w:color="auto" w:fill="auto"/>
            <w:vAlign w:val="center"/>
          </w:tcPr>
          <w:p w14:paraId="66DBB964" w14:textId="77777777" w:rsidR="00992B23" w:rsidRPr="00954C37" w:rsidRDefault="00992B23" w:rsidP="00AC0635">
            <w:pPr>
              <w:pStyle w:val="TAH"/>
            </w:pPr>
            <w:r w:rsidRPr="00954C37">
              <w:rPr>
                <w:rFonts w:hint="eastAsia"/>
              </w:rPr>
              <w:t>Tap #</w:t>
            </w:r>
          </w:p>
        </w:tc>
        <w:tc>
          <w:tcPr>
            <w:tcW w:w="1077" w:type="dxa"/>
            <w:shd w:val="clear" w:color="auto" w:fill="auto"/>
            <w:vAlign w:val="center"/>
          </w:tcPr>
          <w:p w14:paraId="16641091" w14:textId="77777777" w:rsidR="00992B23" w:rsidRPr="00954C37" w:rsidRDefault="00992B23" w:rsidP="00AC0635">
            <w:pPr>
              <w:pStyle w:val="TAH"/>
            </w:pPr>
            <w:r w:rsidRPr="00954C37">
              <w:t>D</w:t>
            </w:r>
            <w:r w:rsidRPr="00954C37">
              <w:rPr>
                <w:rFonts w:hint="eastAsia"/>
              </w:rPr>
              <w:t xml:space="preserve">elay </w:t>
            </w:r>
            <w:r w:rsidRPr="00954C37">
              <w:t>(</w:t>
            </w:r>
            <w:r w:rsidRPr="00954C37">
              <w:rPr>
                <w:rFonts w:hint="eastAsia"/>
              </w:rPr>
              <w:t>ns</w:t>
            </w:r>
            <w:r w:rsidRPr="00954C37">
              <w:t>]</w:t>
            </w:r>
          </w:p>
        </w:tc>
        <w:tc>
          <w:tcPr>
            <w:tcW w:w="1167" w:type="dxa"/>
            <w:shd w:val="clear" w:color="auto" w:fill="auto"/>
            <w:vAlign w:val="center"/>
          </w:tcPr>
          <w:p w14:paraId="17DC38FC" w14:textId="77777777" w:rsidR="00992B23" w:rsidRPr="00954C37" w:rsidRDefault="00992B23" w:rsidP="00AC0635">
            <w:pPr>
              <w:pStyle w:val="TAH"/>
            </w:pPr>
            <w:r w:rsidRPr="00954C37">
              <w:t>P</w:t>
            </w:r>
            <w:r w:rsidRPr="00954C37">
              <w:rPr>
                <w:rFonts w:hint="eastAsia"/>
              </w:rPr>
              <w:t>ower (dB)</w:t>
            </w:r>
          </w:p>
        </w:tc>
        <w:tc>
          <w:tcPr>
            <w:tcW w:w="1846" w:type="dxa"/>
            <w:tcBorders>
              <w:bottom w:val="single" w:sz="4" w:space="0" w:color="auto"/>
            </w:tcBorders>
            <w:shd w:val="clear" w:color="auto" w:fill="auto"/>
            <w:vAlign w:val="center"/>
          </w:tcPr>
          <w:p w14:paraId="7682D8C3" w14:textId="77777777" w:rsidR="00992B23" w:rsidRPr="00954C37" w:rsidRDefault="00992B23" w:rsidP="00AC0635">
            <w:pPr>
              <w:pStyle w:val="TAH"/>
            </w:pPr>
            <w:r w:rsidRPr="00954C37">
              <w:rPr>
                <w:rFonts w:hint="eastAsia"/>
              </w:rPr>
              <w:t>Fading distribution</w:t>
            </w:r>
          </w:p>
        </w:tc>
      </w:tr>
      <w:tr w:rsidR="00992B23" w:rsidRPr="00954C37" w14:paraId="5D7893C8" w14:textId="77777777" w:rsidTr="00AC0635">
        <w:trPr>
          <w:cantSplit/>
          <w:jc w:val="center"/>
        </w:trPr>
        <w:tc>
          <w:tcPr>
            <w:tcW w:w="687" w:type="dxa"/>
            <w:vAlign w:val="center"/>
          </w:tcPr>
          <w:p w14:paraId="089C4C60" w14:textId="77777777" w:rsidR="00992B23" w:rsidRPr="00954C37" w:rsidRDefault="00992B23" w:rsidP="00AC0635">
            <w:pPr>
              <w:pStyle w:val="TAC"/>
            </w:pPr>
            <w:r w:rsidRPr="00954C37">
              <w:rPr>
                <w:rFonts w:hint="eastAsia"/>
              </w:rPr>
              <w:t>1</w:t>
            </w:r>
          </w:p>
        </w:tc>
        <w:tc>
          <w:tcPr>
            <w:tcW w:w="1077" w:type="dxa"/>
            <w:vAlign w:val="center"/>
          </w:tcPr>
          <w:p w14:paraId="6F2AB113" w14:textId="77777777" w:rsidR="00992B23" w:rsidRPr="00954C37" w:rsidRDefault="00992B23" w:rsidP="00AC0635">
            <w:pPr>
              <w:pStyle w:val="TAC"/>
            </w:pPr>
            <w:r w:rsidRPr="00954C37">
              <w:rPr>
                <w:rFonts w:hint="eastAsia"/>
              </w:rPr>
              <w:t>0</w:t>
            </w:r>
          </w:p>
        </w:tc>
        <w:tc>
          <w:tcPr>
            <w:tcW w:w="1167" w:type="dxa"/>
            <w:vAlign w:val="center"/>
          </w:tcPr>
          <w:p w14:paraId="53D81A91" w14:textId="77777777" w:rsidR="00992B23" w:rsidRPr="00954C37" w:rsidRDefault="00992B23" w:rsidP="00AC0635">
            <w:pPr>
              <w:pStyle w:val="TAC"/>
            </w:pPr>
            <w:r w:rsidRPr="00954C37">
              <w:rPr>
                <w:rFonts w:hint="eastAsia"/>
              </w:rPr>
              <w:t>-</w:t>
            </w:r>
            <w:r w:rsidRPr="00954C37">
              <w:t>15.5</w:t>
            </w:r>
          </w:p>
        </w:tc>
        <w:tc>
          <w:tcPr>
            <w:tcW w:w="1846" w:type="dxa"/>
            <w:vMerge w:val="restart"/>
            <w:shd w:val="clear" w:color="auto" w:fill="auto"/>
            <w:vAlign w:val="center"/>
          </w:tcPr>
          <w:p w14:paraId="247FFF79" w14:textId="77777777" w:rsidR="00992B23" w:rsidRPr="004973E4" w:rsidRDefault="00992B23" w:rsidP="00AC0635">
            <w:pPr>
              <w:pStyle w:val="TAC"/>
            </w:pPr>
            <w:r w:rsidRPr="004973E4">
              <w:rPr>
                <w:rFonts w:hint="eastAsia"/>
              </w:rPr>
              <w:t>Rayleigh</w:t>
            </w:r>
          </w:p>
        </w:tc>
      </w:tr>
      <w:tr w:rsidR="00992B23" w:rsidRPr="00954C37" w14:paraId="7F21308B" w14:textId="77777777" w:rsidTr="00AC0635">
        <w:trPr>
          <w:cantSplit/>
          <w:jc w:val="center"/>
        </w:trPr>
        <w:tc>
          <w:tcPr>
            <w:tcW w:w="687" w:type="dxa"/>
            <w:vAlign w:val="center"/>
          </w:tcPr>
          <w:p w14:paraId="75CA3CCA" w14:textId="77777777" w:rsidR="00992B23" w:rsidRPr="00954C37" w:rsidRDefault="00992B23" w:rsidP="00AC0635">
            <w:pPr>
              <w:pStyle w:val="TAC"/>
            </w:pPr>
            <w:r w:rsidRPr="00954C37">
              <w:rPr>
                <w:rFonts w:hint="eastAsia"/>
              </w:rPr>
              <w:t>2</w:t>
            </w:r>
          </w:p>
        </w:tc>
        <w:tc>
          <w:tcPr>
            <w:tcW w:w="1077" w:type="dxa"/>
            <w:vAlign w:val="center"/>
          </w:tcPr>
          <w:p w14:paraId="6A8B091E" w14:textId="77777777" w:rsidR="00992B23" w:rsidRPr="00954C37" w:rsidRDefault="00992B23" w:rsidP="00AC0635">
            <w:pPr>
              <w:pStyle w:val="TAC"/>
            </w:pPr>
            <w:r w:rsidRPr="00954C37">
              <w:rPr>
                <w:rFonts w:hint="eastAsia"/>
              </w:rPr>
              <w:t>10</w:t>
            </w:r>
          </w:p>
        </w:tc>
        <w:tc>
          <w:tcPr>
            <w:tcW w:w="1167" w:type="dxa"/>
            <w:vAlign w:val="center"/>
          </w:tcPr>
          <w:p w14:paraId="72E9A7ED" w14:textId="77777777" w:rsidR="00992B23" w:rsidRPr="00954C37" w:rsidRDefault="00992B23" w:rsidP="00AC0635">
            <w:pPr>
              <w:pStyle w:val="TAC"/>
            </w:pPr>
            <w:r w:rsidRPr="00954C37">
              <w:t>0</w:t>
            </w:r>
          </w:p>
        </w:tc>
        <w:tc>
          <w:tcPr>
            <w:tcW w:w="1846" w:type="dxa"/>
            <w:vMerge/>
            <w:shd w:val="clear" w:color="auto" w:fill="auto"/>
            <w:vAlign w:val="center"/>
          </w:tcPr>
          <w:p w14:paraId="08DC1BBF" w14:textId="77777777" w:rsidR="00992B23" w:rsidRPr="00954C37" w:rsidRDefault="00992B23" w:rsidP="00AC0635">
            <w:pPr>
              <w:keepNext/>
              <w:keepLines/>
              <w:spacing w:after="0"/>
              <w:jc w:val="center"/>
              <w:rPr>
                <w:rFonts w:ascii="Arial" w:hAnsi="Arial"/>
                <w:sz w:val="18"/>
              </w:rPr>
            </w:pPr>
          </w:p>
        </w:tc>
      </w:tr>
      <w:tr w:rsidR="00992B23" w:rsidRPr="00954C37" w14:paraId="7A0074BE" w14:textId="77777777" w:rsidTr="00AC0635">
        <w:trPr>
          <w:cantSplit/>
          <w:jc w:val="center"/>
        </w:trPr>
        <w:tc>
          <w:tcPr>
            <w:tcW w:w="687" w:type="dxa"/>
            <w:vAlign w:val="center"/>
          </w:tcPr>
          <w:p w14:paraId="3750539C" w14:textId="77777777" w:rsidR="00992B23" w:rsidRPr="00954C37" w:rsidRDefault="00992B23" w:rsidP="00AC0635">
            <w:pPr>
              <w:pStyle w:val="TAC"/>
            </w:pPr>
            <w:r w:rsidRPr="00954C37">
              <w:rPr>
                <w:rFonts w:hint="eastAsia"/>
              </w:rPr>
              <w:t>3</w:t>
            </w:r>
          </w:p>
        </w:tc>
        <w:tc>
          <w:tcPr>
            <w:tcW w:w="1077" w:type="dxa"/>
            <w:vAlign w:val="center"/>
          </w:tcPr>
          <w:p w14:paraId="1FA45F1E" w14:textId="77777777" w:rsidR="00992B23" w:rsidRPr="00954C37" w:rsidRDefault="00992B23" w:rsidP="00AC0635">
            <w:pPr>
              <w:pStyle w:val="TAC"/>
            </w:pPr>
            <w:r w:rsidRPr="00954C37">
              <w:rPr>
                <w:rFonts w:hint="eastAsia"/>
              </w:rPr>
              <w:t>15</w:t>
            </w:r>
          </w:p>
        </w:tc>
        <w:tc>
          <w:tcPr>
            <w:tcW w:w="1167" w:type="dxa"/>
            <w:vAlign w:val="center"/>
          </w:tcPr>
          <w:p w14:paraId="7FE1B466" w14:textId="77777777" w:rsidR="00992B23" w:rsidRPr="00954C37" w:rsidRDefault="00992B23" w:rsidP="00AC0635">
            <w:pPr>
              <w:pStyle w:val="TAC"/>
            </w:pPr>
            <w:r w:rsidRPr="00954C37">
              <w:rPr>
                <w:rFonts w:hint="eastAsia"/>
              </w:rPr>
              <w:t>-</w:t>
            </w:r>
            <w:r w:rsidRPr="00954C37">
              <w:t>5.1</w:t>
            </w:r>
          </w:p>
        </w:tc>
        <w:tc>
          <w:tcPr>
            <w:tcW w:w="1846" w:type="dxa"/>
            <w:vMerge/>
            <w:shd w:val="clear" w:color="auto" w:fill="auto"/>
            <w:vAlign w:val="center"/>
          </w:tcPr>
          <w:p w14:paraId="10D2973B" w14:textId="77777777" w:rsidR="00992B23" w:rsidRPr="00954C37" w:rsidRDefault="00992B23" w:rsidP="00AC0635">
            <w:pPr>
              <w:keepNext/>
              <w:keepLines/>
              <w:spacing w:after="0"/>
              <w:jc w:val="center"/>
              <w:rPr>
                <w:rFonts w:ascii="Arial" w:hAnsi="Arial"/>
                <w:sz w:val="18"/>
              </w:rPr>
            </w:pPr>
          </w:p>
        </w:tc>
      </w:tr>
      <w:tr w:rsidR="00992B23" w:rsidRPr="00954C37" w14:paraId="754D9339" w14:textId="77777777" w:rsidTr="00AC0635">
        <w:trPr>
          <w:cantSplit/>
          <w:jc w:val="center"/>
        </w:trPr>
        <w:tc>
          <w:tcPr>
            <w:tcW w:w="687" w:type="dxa"/>
            <w:vAlign w:val="center"/>
          </w:tcPr>
          <w:p w14:paraId="7E8B93B5" w14:textId="77777777" w:rsidR="00992B23" w:rsidRPr="00954C37" w:rsidRDefault="00992B23" w:rsidP="00AC0635">
            <w:pPr>
              <w:pStyle w:val="TAC"/>
            </w:pPr>
            <w:r w:rsidRPr="00954C37">
              <w:rPr>
                <w:rFonts w:hint="eastAsia"/>
              </w:rPr>
              <w:t>4</w:t>
            </w:r>
          </w:p>
        </w:tc>
        <w:tc>
          <w:tcPr>
            <w:tcW w:w="1077" w:type="dxa"/>
            <w:vAlign w:val="center"/>
          </w:tcPr>
          <w:p w14:paraId="4BAE7C2B" w14:textId="77777777" w:rsidR="00992B23" w:rsidRPr="00954C37" w:rsidRDefault="00992B23" w:rsidP="00AC0635">
            <w:pPr>
              <w:pStyle w:val="TAC"/>
            </w:pPr>
            <w:r w:rsidRPr="00954C37">
              <w:rPr>
                <w:rFonts w:hint="eastAsia"/>
              </w:rPr>
              <w:t>20</w:t>
            </w:r>
          </w:p>
        </w:tc>
        <w:tc>
          <w:tcPr>
            <w:tcW w:w="1167" w:type="dxa"/>
            <w:vAlign w:val="center"/>
          </w:tcPr>
          <w:p w14:paraId="7FDE495F" w14:textId="77777777" w:rsidR="00992B23" w:rsidRPr="00954C37" w:rsidRDefault="00992B23" w:rsidP="00AC0635">
            <w:pPr>
              <w:pStyle w:val="TAC"/>
            </w:pPr>
            <w:r w:rsidRPr="00954C37">
              <w:rPr>
                <w:rFonts w:hint="eastAsia"/>
              </w:rPr>
              <w:t>-</w:t>
            </w:r>
            <w:r w:rsidRPr="00954C37">
              <w:t>5.1</w:t>
            </w:r>
          </w:p>
        </w:tc>
        <w:tc>
          <w:tcPr>
            <w:tcW w:w="1846" w:type="dxa"/>
            <w:vMerge/>
            <w:shd w:val="clear" w:color="auto" w:fill="auto"/>
            <w:vAlign w:val="center"/>
          </w:tcPr>
          <w:p w14:paraId="0DB1B3DB" w14:textId="77777777" w:rsidR="00992B23" w:rsidRPr="00954C37" w:rsidRDefault="00992B23" w:rsidP="00AC0635">
            <w:pPr>
              <w:keepNext/>
              <w:keepLines/>
              <w:spacing w:after="0"/>
              <w:jc w:val="center"/>
              <w:rPr>
                <w:rFonts w:ascii="Arial" w:hAnsi="Arial"/>
                <w:sz w:val="18"/>
              </w:rPr>
            </w:pPr>
          </w:p>
        </w:tc>
      </w:tr>
      <w:tr w:rsidR="00992B23" w:rsidRPr="00954C37" w14:paraId="0D0CECC4" w14:textId="77777777" w:rsidTr="00AC0635">
        <w:trPr>
          <w:cantSplit/>
          <w:jc w:val="center"/>
        </w:trPr>
        <w:tc>
          <w:tcPr>
            <w:tcW w:w="687" w:type="dxa"/>
            <w:vAlign w:val="center"/>
          </w:tcPr>
          <w:p w14:paraId="3C15FA87" w14:textId="77777777" w:rsidR="00992B23" w:rsidRPr="00954C37" w:rsidRDefault="00992B23" w:rsidP="00AC0635">
            <w:pPr>
              <w:pStyle w:val="TAC"/>
            </w:pPr>
            <w:r w:rsidRPr="00954C37">
              <w:rPr>
                <w:rFonts w:hint="eastAsia"/>
              </w:rPr>
              <w:t>5</w:t>
            </w:r>
          </w:p>
        </w:tc>
        <w:tc>
          <w:tcPr>
            <w:tcW w:w="1077" w:type="dxa"/>
            <w:vAlign w:val="center"/>
          </w:tcPr>
          <w:p w14:paraId="3238DA98" w14:textId="77777777" w:rsidR="00992B23" w:rsidRPr="00954C37" w:rsidRDefault="00992B23" w:rsidP="00AC0635">
            <w:pPr>
              <w:pStyle w:val="TAC"/>
            </w:pPr>
            <w:r w:rsidRPr="00954C37">
              <w:rPr>
                <w:rFonts w:hint="eastAsia"/>
              </w:rPr>
              <w:t>25</w:t>
            </w:r>
          </w:p>
        </w:tc>
        <w:tc>
          <w:tcPr>
            <w:tcW w:w="1167" w:type="dxa"/>
            <w:vAlign w:val="center"/>
          </w:tcPr>
          <w:p w14:paraId="4A26D2FC" w14:textId="77777777" w:rsidR="00992B23" w:rsidRPr="00954C37" w:rsidRDefault="00992B23" w:rsidP="00AC0635">
            <w:pPr>
              <w:pStyle w:val="TAC"/>
            </w:pPr>
            <w:r w:rsidRPr="00954C37">
              <w:rPr>
                <w:rFonts w:hint="eastAsia"/>
              </w:rPr>
              <w:t>-</w:t>
            </w:r>
            <w:r w:rsidRPr="00954C37">
              <w:t>9.6</w:t>
            </w:r>
          </w:p>
        </w:tc>
        <w:tc>
          <w:tcPr>
            <w:tcW w:w="1846" w:type="dxa"/>
            <w:vMerge/>
            <w:shd w:val="clear" w:color="auto" w:fill="auto"/>
            <w:vAlign w:val="center"/>
          </w:tcPr>
          <w:p w14:paraId="4E78D840" w14:textId="77777777" w:rsidR="00992B23" w:rsidRPr="00954C37" w:rsidRDefault="00992B23" w:rsidP="00AC0635">
            <w:pPr>
              <w:keepNext/>
              <w:keepLines/>
              <w:spacing w:after="0"/>
              <w:jc w:val="center"/>
              <w:rPr>
                <w:rFonts w:ascii="Arial" w:hAnsi="Arial"/>
                <w:sz w:val="18"/>
              </w:rPr>
            </w:pPr>
          </w:p>
        </w:tc>
      </w:tr>
      <w:tr w:rsidR="00992B23" w:rsidRPr="00954C37" w14:paraId="0DB171B8" w14:textId="77777777" w:rsidTr="00AC0635">
        <w:trPr>
          <w:cantSplit/>
          <w:jc w:val="center"/>
        </w:trPr>
        <w:tc>
          <w:tcPr>
            <w:tcW w:w="687" w:type="dxa"/>
            <w:vAlign w:val="center"/>
          </w:tcPr>
          <w:p w14:paraId="43E3C2B1" w14:textId="77777777" w:rsidR="00992B23" w:rsidRPr="00954C37" w:rsidRDefault="00992B23" w:rsidP="00AC0635">
            <w:pPr>
              <w:pStyle w:val="TAC"/>
            </w:pPr>
            <w:r w:rsidRPr="00954C37">
              <w:rPr>
                <w:rFonts w:hint="eastAsia"/>
              </w:rPr>
              <w:t>6</w:t>
            </w:r>
          </w:p>
        </w:tc>
        <w:tc>
          <w:tcPr>
            <w:tcW w:w="1077" w:type="dxa"/>
            <w:vAlign w:val="center"/>
          </w:tcPr>
          <w:p w14:paraId="13B0CF94" w14:textId="77777777" w:rsidR="00992B23" w:rsidRPr="00954C37" w:rsidRDefault="00992B23" w:rsidP="00AC0635">
            <w:pPr>
              <w:pStyle w:val="TAC"/>
            </w:pPr>
            <w:r w:rsidRPr="00954C37">
              <w:t>50</w:t>
            </w:r>
          </w:p>
        </w:tc>
        <w:tc>
          <w:tcPr>
            <w:tcW w:w="1167" w:type="dxa"/>
            <w:vAlign w:val="center"/>
          </w:tcPr>
          <w:p w14:paraId="01181AFD" w14:textId="77777777" w:rsidR="00992B23" w:rsidRPr="00954C37" w:rsidRDefault="00992B23" w:rsidP="00AC0635">
            <w:pPr>
              <w:pStyle w:val="TAC"/>
            </w:pPr>
            <w:r w:rsidRPr="00954C37">
              <w:rPr>
                <w:rFonts w:hint="eastAsia"/>
              </w:rPr>
              <w:t>-</w:t>
            </w:r>
            <w:r w:rsidRPr="00954C37">
              <w:t>8.2</w:t>
            </w:r>
          </w:p>
        </w:tc>
        <w:tc>
          <w:tcPr>
            <w:tcW w:w="1846" w:type="dxa"/>
            <w:vMerge/>
            <w:shd w:val="clear" w:color="auto" w:fill="auto"/>
            <w:vAlign w:val="center"/>
          </w:tcPr>
          <w:p w14:paraId="14D0148F" w14:textId="77777777" w:rsidR="00992B23" w:rsidRPr="00954C37" w:rsidRDefault="00992B23" w:rsidP="00AC0635">
            <w:pPr>
              <w:keepNext/>
              <w:keepLines/>
              <w:spacing w:after="0"/>
              <w:jc w:val="center"/>
              <w:rPr>
                <w:rFonts w:ascii="Arial" w:hAnsi="Arial"/>
                <w:sz w:val="18"/>
              </w:rPr>
            </w:pPr>
          </w:p>
        </w:tc>
      </w:tr>
      <w:tr w:rsidR="00992B23" w:rsidRPr="00954C37" w14:paraId="6E869C8C" w14:textId="77777777" w:rsidTr="00AC0635">
        <w:trPr>
          <w:cantSplit/>
          <w:jc w:val="center"/>
        </w:trPr>
        <w:tc>
          <w:tcPr>
            <w:tcW w:w="687" w:type="dxa"/>
            <w:vAlign w:val="center"/>
          </w:tcPr>
          <w:p w14:paraId="6B644E8F" w14:textId="77777777" w:rsidR="00992B23" w:rsidRPr="00954C37" w:rsidRDefault="00992B23" w:rsidP="00AC0635">
            <w:pPr>
              <w:pStyle w:val="TAC"/>
            </w:pPr>
            <w:r w:rsidRPr="00954C37">
              <w:rPr>
                <w:rFonts w:hint="eastAsia"/>
              </w:rPr>
              <w:t>7</w:t>
            </w:r>
          </w:p>
        </w:tc>
        <w:tc>
          <w:tcPr>
            <w:tcW w:w="1077" w:type="dxa"/>
            <w:vAlign w:val="center"/>
          </w:tcPr>
          <w:p w14:paraId="0226BAAD" w14:textId="77777777" w:rsidR="00992B23" w:rsidRPr="00954C37" w:rsidRDefault="00992B23" w:rsidP="00AC0635">
            <w:pPr>
              <w:pStyle w:val="TAC"/>
            </w:pPr>
            <w:r w:rsidRPr="00954C37">
              <w:rPr>
                <w:rFonts w:hint="eastAsia"/>
              </w:rPr>
              <w:t>65</w:t>
            </w:r>
          </w:p>
        </w:tc>
        <w:tc>
          <w:tcPr>
            <w:tcW w:w="1167" w:type="dxa"/>
            <w:vAlign w:val="center"/>
          </w:tcPr>
          <w:p w14:paraId="22D43E50" w14:textId="77777777" w:rsidR="00992B23" w:rsidRPr="00954C37" w:rsidRDefault="00992B23" w:rsidP="00AC0635">
            <w:pPr>
              <w:pStyle w:val="TAC"/>
            </w:pPr>
            <w:r w:rsidRPr="00954C37">
              <w:rPr>
                <w:rFonts w:hint="eastAsia"/>
              </w:rPr>
              <w:t>-1</w:t>
            </w:r>
            <w:r w:rsidRPr="00954C37">
              <w:t>3.1</w:t>
            </w:r>
          </w:p>
        </w:tc>
        <w:tc>
          <w:tcPr>
            <w:tcW w:w="1846" w:type="dxa"/>
            <w:vMerge/>
            <w:shd w:val="clear" w:color="auto" w:fill="auto"/>
            <w:vAlign w:val="center"/>
          </w:tcPr>
          <w:p w14:paraId="43675722" w14:textId="77777777" w:rsidR="00992B23" w:rsidRPr="00954C37" w:rsidRDefault="00992B23" w:rsidP="00AC0635">
            <w:pPr>
              <w:keepNext/>
              <w:keepLines/>
              <w:spacing w:after="0"/>
              <w:jc w:val="center"/>
              <w:rPr>
                <w:rFonts w:ascii="Arial" w:hAnsi="Arial"/>
                <w:sz w:val="18"/>
              </w:rPr>
            </w:pPr>
          </w:p>
        </w:tc>
      </w:tr>
      <w:tr w:rsidR="00992B23" w:rsidRPr="00954C37" w14:paraId="651A8B77" w14:textId="77777777" w:rsidTr="00AC0635">
        <w:trPr>
          <w:cantSplit/>
          <w:jc w:val="center"/>
        </w:trPr>
        <w:tc>
          <w:tcPr>
            <w:tcW w:w="687" w:type="dxa"/>
            <w:vAlign w:val="center"/>
          </w:tcPr>
          <w:p w14:paraId="3D30A7F6" w14:textId="77777777" w:rsidR="00992B23" w:rsidRPr="00954C37" w:rsidRDefault="00992B23" w:rsidP="00AC0635">
            <w:pPr>
              <w:pStyle w:val="TAC"/>
            </w:pPr>
            <w:r w:rsidRPr="00954C37">
              <w:rPr>
                <w:rFonts w:hint="eastAsia"/>
              </w:rPr>
              <w:t>8</w:t>
            </w:r>
          </w:p>
        </w:tc>
        <w:tc>
          <w:tcPr>
            <w:tcW w:w="1077" w:type="dxa"/>
            <w:vAlign w:val="center"/>
          </w:tcPr>
          <w:p w14:paraId="0EA86103" w14:textId="77777777" w:rsidR="00992B23" w:rsidRPr="00954C37" w:rsidRDefault="00992B23" w:rsidP="00AC0635">
            <w:pPr>
              <w:pStyle w:val="TAC"/>
            </w:pPr>
            <w:r w:rsidRPr="00954C37">
              <w:rPr>
                <w:rFonts w:hint="eastAsia"/>
              </w:rPr>
              <w:t>75</w:t>
            </w:r>
          </w:p>
        </w:tc>
        <w:tc>
          <w:tcPr>
            <w:tcW w:w="1167" w:type="dxa"/>
            <w:vAlign w:val="center"/>
          </w:tcPr>
          <w:p w14:paraId="6C9E5EFE" w14:textId="77777777" w:rsidR="00992B23" w:rsidRPr="00954C37" w:rsidRDefault="00992B23" w:rsidP="00AC0635">
            <w:pPr>
              <w:pStyle w:val="TAC"/>
            </w:pPr>
            <w:r w:rsidRPr="00954C37">
              <w:rPr>
                <w:rFonts w:hint="eastAsia"/>
              </w:rPr>
              <w:t>-</w:t>
            </w:r>
            <w:r w:rsidRPr="00954C37">
              <w:t>11.5</w:t>
            </w:r>
          </w:p>
        </w:tc>
        <w:tc>
          <w:tcPr>
            <w:tcW w:w="1846" w:type="dxa"/>
            <w:vMerge/>
            <w:shd w:val="clear" w:color="auto" w:fill="auto"/>
            <w:vAlign w:val="center"/>
          </w:tcPr>
          <w:p w14:paraId="12AF2B3D" w14:textId="77777777" w:rsidR="00992B23" w:rsidRPr="00954C37" w:rsidRDefault="00992B23" w:rsidP="00AC0635">
            <w:pPr>
              <w:keepNext/>
              <w:keepLines/>
              <w:spacing w:after="0"/>
              <w:jc w:val="center"/>
              <w:rPr>
                <w:rFonts w:ascii="Arial" w:hAnsi="Arial"/>
                <w:sz w:val="18"/>
              </w:rPr>
            </w:pPr>
          </w:p>
        </w:tc>
      </w:tr>
      <w:tr w:rsidR="00992B23" w:rsidRPr="00954C37" w14:paraId="0AD225FA" w14:textId="77777777" w:rsidTr="00AC0635">
        <w:trPr>
          <w:cantSplit/>
          <w:jc w:val="center"/>
        </w:trPr>
        <w:tc>
          <w:tcPr>
            <w:tcW w:w="687" w:type="dxa"/>
            <w:vAlign w:val="center"/>
          </w:tcPr>
          <w:p w14:paraId="466538EF" w14:textId="77777777" w:rsidR="00992B23" w:rsidRPr="00954C37" w:rsidRDefault="00992B23" w:rsidP="00AC0635">
            <w:pPr>
              <w:pStyle w:val="TAC"/>
            </w:pPr>
            <w:r w:rsidRPr="00954C37">
              <w:rPr>
                <w:rFonts w:hint="eastAsia"/>
              </w:rPr>
              <w:t>9</w:t>
            </w:r>
          </w:p>
        </w:tc>
        <w:tc>
          <w:tcPr>
            <w:tcW w:w="1077" w:type="dxa"/>
            <w:vAlign w:val="center"/>
          </w:tcPr>
          <w:p w14:paraId="34460776" w14:textId="77777777" w:rsidR="00992B23" w:rsidRPr="00954C37" w:rsidRDefault="00992B23" w:rsidP="00AC0635">
            <w:pPr>
              <w:pStyle w:val="TAC"/>
            </w:pPr>
            <w:r w:rsidRPr="00954C37">
              <w:rPr>
                <w:rFonts w:hint="eastAsia"/>
              </w:rPr>
              <w:t>105</w:t>
            </w:r>
          </w:p>
        </w:tc>
        <w:tc>
          <w:tcPr>
            <w:tcW w:w="1167" w:type="dxa"/>
            <w:vAlign w:val="center"/>
          </w:tcPr>
          <w:p w14:paraId="7D98FD26" w14:textId="77777777" w:rsidR="00992B23" w:rsidRPr="00954C37" w:rsidRDefault="00992B23" w:rsidP="00AC0635">
            <w:pPr>
              <w:pStyle w:val="TAC"/>
            </w:pPr>
            <w:r w:rsidRPr="00954C37">
              <w:rPr>
                <w:rFonts w:hint="eastAsia"/>
              </w:rPr>
              <w:t>-</w:t>
            </w:r>
            <w:r w:rsidRPr="00954C37">
              <w:t>11.0</w:t>
            </w:r>
          </w:p>
        </w:tc>
        <w:tc>
          <w:tcPr>
            <w:tcW w:w="1846" w:type="dxa"/>
            <w:vMerge/>
            <w:shd w:val="clear" w:color="auto" w:fill="auto"/>
            <w:vAlign w:val="center"/>
          </w:tcPr>
          <w:p w14:paraId="71349F5A" w14:textId="77777777" w:rsidR="00992B23" w:rsidRPr="00954C37" w:rsidRDefault="00992B23" w:rsidP="00AC0635">
            <w:pPr>
              <w:keepNext/>
              <w:keepLines/>
              <w:spacing w:after="0"/>
              <w:jc w:val="center"/>
              <w:rPr>
                <w:rFonts w:ascii="Arial" w:hAnsi="Arial"/>
                <w:sz w:val="18"/>
              </w:rPr>
            </w:pPr>
          </w:p>
        </w:tc>
      </w:tr>
      <w:tr w:rsidR="00992B23" w:rsidRPr="00954C37" w14:paraId="49AC6EAD" w14:textId="77777777" w:rsidTr="00AC0635">
        <w:trPr>
          <w:cantSplit/>
          <w:jc w:val="center"/>
        </w:trPr>
        <w:tc>
          <w:tcPr>
            <w:tcW w:w="687" w:type="dxa"/>
            <w:vAlign w:val="center"/>
          </w:tcPr>
          <w:p w14:paraId="3B07990D" w14:textId="77777777" w:rsidR="00992B23" w:rsidRPr="00954C37" w:rsidRDefault="00992B23" w:rsidP="00AC0635">
            <w:pPr>
              <w:pStyle w:val="TAC"/>
            </w:pPr>
            <w:r w:rsidRPr="00954C37">
              <w:rPr>
                <w:rFonts w:hint="eastAsia"/>
              </w:rPr>
              <w:t>10</w:t>
            </w:r>
          </w:p>
        </w:tc>
        <w:tc>
          <w:tcPr>
            <w:tcW w:w="1077" w:type="dxa"/>
            <w:vAlign w:val="center"/>
          </w:tcPr>
          <w:p w14:paraId="2D87482A" w14:textId="77777777" w:rsidR="00992B23" w:rsidRPr="00954C37" w:rsidRDefault="00992B23" w:rsidP="00AC0635">
            <w:pPr>
              <w:pStyle w:val="TAC"/>
            </w:pPr>
            <w:r w:rsidRPr="00954C37">
              <w:rPr>
                <w:rFonts w:hint="eastAsia"/>
              </w:rPr>
              <w:t>135</w:t>
            </w:r>
          </w:p>
        </w:tc>
        <w:tc>
          <w:tcPr>
            <w:tcW w:w="1167" w:type="dxa"/>
            <w:vAlign w:val="center"/>
          </w:tcPr>
          <w:p w14:paraId="39E82ED4" w14:textId="77777777" w:rsidR="00992B23" w:rsidRPr="00954C37" w:rsidRDefault="00992B23" w:rsidP="00AC0635">
            <w:pPr>
              <w:pStyle w:val="TAC"/>
            </w:pPr>
            <w:r w:rsidRPr="00954C37">
              <w:rPr>
                <w:rFonts w:hint="eastAsia"/>
              </w:rPr>
              <w:t>-1</w:t>
            </w:r>
            <w:r w:rsidRPr="00954C37">
              <w:t>6.2</w:t>
            </w:r>
          </w:p>
        </w:tc>
        <w:tc>
          <w:tcPr>
            <w:tcW w:w="1846" w:type="dxa"/>
            <w:vMerge/>
            <w:shd w:val="clear" w:color="auto" w:fill="auto"/>
            <w:vAlign w:val="center"/>
          </w:tcPr>
          <w:p w14:paraId="1B593E01" w14:textId="77777777" w:rsidR="00992B23" w:rsidRPr="00954C37" w:rsidRDefault="00992B23" w:rsidP="00AC0635">
            <w:pPr>
              <w:keepNext/>
              <w:keepLines/>
              <w:spacing w:after="0"/>
              <w:jc w:val="center"/>
              <w:rPr>
                <w:rFonts w:ascii="Arial" w:hAnsi="Arial"/>
                <w:sz w:val="18"/>
              </w:rPr>
            </w:pPr>
          </w:p>
        </w:tc>
      </w:tr>
      <w:tr w:rsidR="00992B23" w:rsidRPr="00954C37" w14:paraId="50D59C49" w14:textId="77777777" w:rsidTr="00AC0635">
        <w:trPr>
          <w:cantSplit/>
          <w:jc w:val="center"/>
        </w:trPr>
        <w:tc>
          <w:tcPr>
            <w:tcW w:w="687" w:type="dxa"/>
            <w:vAlign w:val="center"/>
          </w:tcPr>
          <w:p w14:paraId="771EB32B" w14:textId="77777777" w:rsidR="00992B23" w:rsidRPr="00954C37" w:rsidRDefault="00992B23" w:rsidP="00AC0635">
            <w:pPr>
              <w:pStyle w:val="TAC"/>
            </w:pPr>
            <w:r w:rsidRPr="00954C37">
              <w:rPr>
                <w:rFonts w:hint="eastAsia"/>
              </w:rPr>
              <w:t>11</w:t>
            </w:r>
          </w:p>
        </w:tc>
        <w:tc>
          <w:tcPr>
            <w:tcW w:w="1077" w:type="dxa"/>
            <w:vAlign w:val="center"/>
          </w:tcPr>
          <w:p w14:paraId="6FCC6E08" w14:textId="77777777" w:rsidR="00992B23" w:rsidRPr="00954C37" w:rsidRDefault="00992B23" w:rsidP="00AC0635">
            <w:pPr>
              <w:pStyle w:val="TAC"/>
            </w:pPr>
            <w:r w:rsidRPr="00954C37">
              <w:rPr>
                <w:rFonts w:hint="eastAsia"/>
              </w:rPr>
              <w:t>1</w:t>
            </w:r>
            <w:r w:rsidRPr="00954C37">
              <w:t>50</w:t>
            </w:r>
          </w:p>
        </w:tc>
        <w:tc>
          <w:tcPr>
            <w:tcW w:w="1167" w:type="dxa"/>
            <w:vAlign w:val="center"/>
          </w:tcPr>
          <w:p w14:paraId="10A61B06" w14:textId="77777777" w:rsidR="00992B23" w:rsidRPr="00954C37" w:rsidRDefault="00992B23" w:rsidP="00AC0635">
            <w:pPr>
              <w:pStyle w:val="TAC"/>
            </w:pPr>
            <w:r w:rsidRPr="00954C37">
              <w:rPr>
                <w:rFonts w:hint="eastAsia"/>
              </w:rPr>
              <w:t>-</w:t>
            </w:r>
            <w:r w:rsidRPr="00954C37">
              <w:t>16.6</w:t>
            </w:r>
          </w:p>
        </w:tc>
        <w:tc>
          <w:tcPr>
            <w:tcW w:w="1846" w:type="dxa"/>
            <w:vMerge/>
            <w:shd w:val="clear" w:color="auto" w:fill="auto"/>
            <w:vAlign w:val="center"/>
          </w:tcPr>
          <w:p w14:paraId="4F67813B" w14:textId="77777777" w:rsidR="00992B23" w:rsidRPr="00954C37" w:rsidRDefault="00992B23" w:rsidP="00AC0635">
            <w:pPr>
              <w:keepNext/>
              <w:keepLines/>
              <w:spacing w:after="0"/>
              <w:jc w:val="center"/>
              <w:rPr>
                <w:rFonts w:ascii="Arial" w:hAnsi="Arial"/>
                <w:sz w:val="18"/>
              </w:rPr>
            </w:pPr>
          </w:p>
        </w:tc>
      </w:tr>
      <w:tr w:rsidR="00992B23" w:rsidRPr="00954C37" w14:paraId="63D2F350" w14:textId="77777777" w:rsidTr="00AC0635">
        <w:trPr>
          <w:cantSplit/>
          <w:jc w:val="center"/>
        </w:trPr>
        <w:tc>
          <w:tcPr>
            <w:tcW w:w="687" w:type="dxa"/>
            <w:vAlign w:val="center"/>
          </w:tcPr>
          <w:p w14:paraId="2DD96CEB" w14:textId="77777777" w:rsidR="00992B23" w:rsidRPr="00954C37" w:rsidRDefault="00992B23" w:rsidP="00AC0635">
            <w:pPr>
              <w:pStyle w:val="TAC"/>
            </w:pPr>
            <w:r w:rsidRPr="00954C37">
              <w:rPr>
                <w:rFonts w:hint="eastAsia"/>
              </w:rPr>
              <w:t>12</w:t>
            </w:r>
          </w:p>
        </w:tc>
        <w:tc>
          <w:tcPr>
            <w:tcW w:w="1077" w:type="dxa"/>
            <w:vAlign w:val="center"/>
          </w:tcPr>
          <w:p w14:paraId="09344964" w14:textId="77777777" w:rsidR="00992B23" w:rsidRPr="00954C37" w:rsidRDefault="00992B23" w:rsidP="00AC0635">
            <w:pPr>
              <w:pStyle w:val="TAC"/>
            </w:pPr>
            <w:r w:rsidRPr="00954C37">
              <w:rPr>
                <w:rFonts w:hint="eastAsia"/>
              </w:rPr>
              <w:t>2</w:t>
            </w:r>
            <w:r w:rsidRPr="00954C37">
              <w:t>90</w:t>
            </w:r>
          </w:p>
        </w:tc>
        <w:tc>
          <w:tcPr>
            <w:tcW w:w="1167" w:type="dxa"/>
            <w:vAlign w:val="center"/>
          </w:tcPr>
          <w:p w14:paraId="35F048E3" w14:textId="77777777" w:rsidR="00992B23" w:rsidRPr="00954C37" w:rsidRDefault="00992B23" w:rsidP="00AC0635">
            <w:pPr>
              <w:pStyle w:val="TAC"/>
            </w:pPr>
            <w:r w:rsidRPr="00954C37">
              <w:rPr>
                <w:rFonts w:hint="eastAsia"/>
              </w:rPr>
              <w:t>-</w:t>
            </w:r>
            <w:r w:rsidRPr="00954C37">
              <w:t>26.2</w:t>
            </w:r>
          </w:p>
        </w:tc>
        <w:tc>
          <w:tcPr>
            <w:tcW w:w="1846" w:type="dxa"/>
            <w:vMerge/>
            <w:shd w:val="clear" w:color="auto" w:fill="auto"/>
            <w:vAlign w:val="center"/>
          </w:tcPr>
          <w:p w14:paraId="5E28F1D9" w14:textId="77777777" w:rsidR="00992B23" w:rsidRPr="00954C37" w:rsidRDefault="00992B23" w:rsidP="00AC0635">
            <w:pPr>
              <w:keepNext/>
              <w:keepLines/>
              <w:spacing w:after="0"/>
              <w:jc w:val="center"/>
              <w:rPr>
                <w:rFonts w:ascii="Arial" w:hAnsi="Arial"/>
                <w:sz w:val="18"/>
              </w:rPr>
            </w:pPr>
          </w:p>
        </w:tc>
      </w:tr>
    </w:tbl>
    <w:p w14:paraId="2ECD29F7" w14:textId="77777777" w:rsidR="00992B23" w:rsidRPr="00954C37" w:rsidRDefault="00992B23" w:rsidP="00992B23"/>
    <w:p w14:paraId="0FCFC3C6" w14:textId="77777777" w:rsidR="00992B23" w:rsidRPr="00954C37" w:rsidRDefault="00992B23" w:rsidP="00992B23">
      <w:pPr>
        <w:pStyle w:val="Heading3Underrubrik2H3"/>
      </w:pPr>
      <w:bookmarkStart w:id="5368" w:name="_Toc75165495"/>
      <w:bookmarkStart w:id="5369" w:name="_Toc75334419"/>
      <w:bookmarkStart w:id="5370" w:name="_Toc75508613"/>
      <w:bookmarkStart w:id="5371" w:name="_Toc75816352"/>
      <w:bookmarkStart w:id="5372" w:name="_Toc76541510"/>
      <w:bookmarkStart w:id="5373" w:name="_Toc76542077"/>
      <w:bookmarkStart w:id="5374" w:name="_Toc82429967"/>
      <w:bookmarkStart w:id="5375" w:name="_Toc89940218"/>
      <w:bookmarkStart w:id="5376" w:name="_Toc98754544"/>
      <w:bookmarkStart w:id="5377" w:name="_Toc106178358"/>
      <w:bookmarkStart w:id="5378" w:name="_Toc114149076"/>
      <w:bookmarkStart w:id="5379" w:name="_Toc124151321"/>
      <w:bookmarkStart w:id="5380" w:name="_Toc130393861"/>
      <w:bookmarkStart w:id="5381" w:name="_Toc137562248"/>
      <w:bookmarkStart w:id="5382" w:name="_Toc138871390"/>
      <w:bookmarkStart w:id="5383" w:name="_Toc145534840"/>
      <w:bookmarkStart w:id="5384" w:name="_Toc155287613"/>
      <w:r>
        <w:t>I.</w:t>
      </w:r>
      <w:r w:rsidRPr="00954C37">
        <w:t>2.2</w:t>
      </w:r>
      <w:r w:rsidRPr="00954C37">
        <w:tab/>
        <w:t>Combinations of channel model parameters</w:t>
      </w:r>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p>
    <w:p w14:paraId="30962AA5" w14:textId="77777777" w:rsidR="00992B23" w:rsidRPr="00954C37" w:rsidRDefault="00992B23" w:rsidP="00992B23">
      <w:r w:rsidRPr="00954C37">
        <w:t xml:space="preserve">The propagation conditions used for the performance measurements in multi-path fading environment are indicated as a combination of a channel model name and a maximum Doppler frequency, i.e., TDLA&lt;DS&gt;-&lt;Doppler&gt;, TDLB&lt;DS&gt;-&lt;Doppler&gt; or TDLC&lt;DS&gt;-&lt;Doppler&gt; where </w:t>
      </w:r>
      <w:r w:rsidRPr="00954C37">
        <w:rPr>
          <w:lang w:eastAsia="zh-CN"/>
        </w:rPr>
        <w:t>'</w:t>
      </w:r>
      <w:r w:rsidRPr="00954C37">
        <w:t>&lt;DS&gt;</w:t>
      </w:r>
      <w:r w:rsidRPr="00954C37">
        <w:rPr>
          <w:lang w:eastAsia="zh-CN"/>
        </w:rPr>
        <w:t>'</w:t>
      </w:r>
      <w:r w:rsidRPr="00954C37">
        <w:t xml:space="preserve"> indicates the desired delay spread and </w:t>
      </w:r>
      <w:r w:rsidRPr="00954C37">
        <w:rPr>
          <w:lang w:eastAsia="zh-CN"/>
        </w:rPr>
        <w:t>'</w:t>
      </w:r>
      <w:r w:rsidRPr="00954C37">
        <w:t>&lt;Doppler&gt;</w:t>
      </w:r>
      <w:r w:rsidRPr="00954C37">
        <w:rPr>
          <w:lang w:eastAsia="zh-CN"/>
        </w:rPr>
        <w:t>'</w:t>
      </w:r>
      <w:r w:rsidRPr="00954C37">
        <w:t xml:space="preserve"> indicates the maximum Doppler frequency (Hz).</w:t>
      </w:r>
    </w:p>
    <w:p w14:paraId="0BEEB9C3" w14:textId="77777777" w:rsidR="00992B23" w:rsidRPr="00954C37" w:rsidRDefault="00992B23" w:rsidP="00992B23">
      <w:r w:rsidRPr="00954C37">
        <w:t xml:space="preserve">Table </w:t>
      </w:r>
      <w:r>
        <w:t>I.</w:t>
      </w:r>
      <w:r w:rsidRPr="00954C37">
        <w:t xml:space="preserve">2.2-1 and </w:t>
      </w:r>
      <w:r>
        <w:t>I.</w:t>
      </w:r>
      <w:r w:rsidRPr="00954C37">
        <w:t>2.2-2 show the propagation conditions that are used for the performance measurements in multi-path fading environment for low, medium and high Doppler frequencies for FR1 and FR2, respectively.</w:t>
      </w:r>
    </w:p>
    <w:p w14:paraId="60591BB2" w14:textId="77777777" w:rsidR="00992B23" w:rsidRPr="00954C37" w:rsidRDefault="00992B23" w:rsidP="00992B23">
      <w:pPr>
        <w:pStyle w:val="TH"/>
      </w:pPr>
      <w:r w:rsidRPr="00954C37">
        <w:t xml:space="preserve">Table </w:t>
      </w:r>
      <w:r>
        <w:t>I.</w:t>
      </w:r>
      <w:r w:rsidRPr="00954C37">
        <w:t>2.2-1: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1837"/>
        <w:gridCol w:w="987"/>
        <w:gridCol w:w="2687"/>
      </w:tblGrid>
      <w:tr w:rsidR="00992B23" w:rsidRPr="00954C37" w14:paraId="1F01003B" w14:textId="77777777" w:rsidTr="00AC0635">
        <w:trPr>
          <w:cantSplit/>
          <w:jc w:val="center"/>
        </w:trPr>
        <w:tc>
          <w:tcPr>
            <w:tcW w:w="1837" w:type="dxa"/>
          </w:tcPr>
          <w:p w14:paraId="55885BCC" w14:textId="77777777" w:rsidR="00992B23" w:rsidRPr="004973E4" w:rsidRDefault="00992B23" w:rsidP="00AC0635">
            <w:pPr>
              <w:pStyle w:val="TAH"/>
            </w:pPr>
            <w:r w:rsidRPr="004973E4">
              <w:rPr>
                <w:rFonts w:hint="eastAsia"/>
              </w:rPr>
              <w:t>Combination name</w:t>
            </w:r>
          </w:p>
        </w:tc>
        <w:tc>
          <w:tcPr>
            <w:tcW w:w="987" w:type="dxa"/>
            <w:shd w:val="clear" w:color="auto" w:fill="auto"/>
          </w:tcPr>
          <w:p w14:paraId="6B367CAB" w14:textId="77777777" w:rsidR="00992B23" w:rsidRPr="004973E4" w:rsidRDefault="00992B23" w:rsidP="00AC0635">
            <w:pPr>
              <w:pStyle w:val="TAH"/>
            </w:pPr>
            <w:r w:rsidRPr="004973E4">
              <w:t>Model</w:t>
            </w:r>
          </w:p>
        </w:tc>
        <w:tc>
          <w:tcPr>
            <w:tcW w:w="2687" w:type="dxa"/>
            <w:shd w:val="clear" w:color="auto" w:fill="auto"/>
          </w:tcPr>
          <w:p w14:paraId="2459AAFA" w14:textId="77777777" w:rsidR="00992B23" w:rsidRPr="004973E4" w:rsidRDefault="00992B23" w:rsidP="00AC0635">
            <w:pPr>
              <w:pStyle w:val="TAH"/>
            </w:pPr>
            <w:r w:rsidRPr="004973E4">
              <w:t>Maximum Doppler frequency</w:t>
            </w:r>
          </w:p>
        </w:tc>
      </w:tr>
      <w:tr w:rsidR="00992B23" w:rsidRPr="00954C37" w14:paraId="01C794E7" w14:textId="77777777" w:rsidTr="00AC0635">
        <w:trPr>
          <w:cantSplit/>
          <w:jc w:val="center"/>
        </w:trPr>
        <w:tc>
          <w:tcPr>
            <w:tcW w:w="1837" w:type="dxa"/>
          </w:tcPr>
          <w:p w14:paraId="04728EE2" w14:textId="77777777" w:rsidR="00992B23" w:rsidRPr="003F377D" w:rsidRDefault="00992B23" w:rsidP="00AC0635">
            <w:pPr>
              <w:pStyle w:val="TAC"/>
            </w:pPr>
            <w:r w:rsidRPr="003F377D">
              <w:t>TDLA30-10</w:t>
            </w:r>
          </w:p>
        </w:tc>
        <w:tc>
          <w:tcPr>
            <w:tcW w:w="987" w:type="dxa"/>
            <w:shd w:val="clear" w:color="auto" w:fill="auto"/>
          </w:tcPr>
          <w:p w14:paraId="39E03776" w14:textId="77777777" w:rsidR="00992B23" w:rsidRPr="003F377D" w:rsidRDefault="00992B23" w:rsidP="00AC0635">
            <w:pPr>
              <w:pStyle w:val="TAC"/>
            </w:pPr>
            <w:r w:rsidRPr="003F377D">
              <w:t>TDLA30</w:t>
            </w:r>
          </w:p>
        </w:tc>
        <w:tc>
          <w:tcPr>
            <w:tcW w:w="2687" w:type="dxa"/>
            <w:shd w:val="clear" w:color="auto" w:fill="auto"/>
          </w:tcPr>
          <w:p w14:paraId="69BC8F05" w14:textId="77777777" w:rsidR="00992B23" w:rsidRPr="003F377D" w:rsidRDefault="00992B23" w:rsidP="00AC0635">
            <w:pPr>
              <w:pStyle w:val="TAC"/>
            </w:pPr>
            <w:r w:rsidRPr="003F377D">
              <w:rPr>
                <w:rFonts w:hint="eastAsia"/>
              </w:rPr>
              <w:t>10</w:t>
            </w:r>
            <w:r w:rsidRPr="003F377D">
              <w:t xml:space="preserve"> </w:t>
            </w:r>
            <w:r w:rsidRPr="003F377D">
              <w:rPr>
                <w:rFonts w:hint="eastAsia"/>
              </w:rPr>
              <w:t>Hz</w:t>
            </w:r>
          </w:p>
        </w:tc>
      </w:tr>
    </w:tbl>
    <w:p w14:paraId="60A80C7A" w14:textId="77777777" w:rsidR="00992B23" w:rsidRPr="00954C37" w:rsidRDefault="00992B23" w:rsidP="00992B23"/>
    <w:p w14:paraId="29F384C2" w14:textId="77777777" w:rsidR="00992B23" w:rsidRPr="002C0586" w:rsidRDefault="00992B23" w:rsidP="00992B23">
      <w:pPr>
        <w:pStyle w:val="TH"/>
      </w:pPr>
      <w:r w:rsidRPr="002C0586">
        <w:t>Table I.2.2-2: Channel model parameters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1837"/>
        <w:gridCol w:w="877"/>
        <w:gridCol w:w="2687"/>
      </w:tblGrid>
      <w:tr w:rsidR="00992B23" w:rsidRPr="00954C37" w14:paraId="454F03E4" w14:textId="77777777" w:rsidTr="00AC0635">
        <w:trPr>
          <w:cantSplit/>
          <w:jc w:val="center"/>
        </w:trPr>
        <w:tc>
          <w:tcPr>
            <w:tcW w:w="1837" w:type="dxa"/>
          </w:tcPr>
          <w:p w14:paraId="7E38C82F" w14:textId="77777777" w:rsidR="00992B23" w:rsidRPr="002C0586" w:rsidRDefault="00992B23" w:rsidP="00AC0635">
            <w:pPr>
              <w:pStyle w:val="TAH"/>
            </w:pPr>
            <w:r w:rsidRPr="002C0586">
              <w:rPr>
                <w:rFonts w:hint="eastAsia"/>
              </w:rPr>
              <w:t>Combination name</w:t>
            </w:r>
          </w:p>
        </w:tc>
        <w:tc>
          <w:tcPr>
            <w:tcW w:w="877" w:type="dxa"/>
            <w:shd w:val="clear" w:color="auto" w:fill="auto"/>
          </w:tcPr>
          <w:p w14:paraId="6364BEBD" w14:textId="77777777" w:rsidR="00992B23" w:rsidRPr="002C0586" w:rsidRDefault="00992B23" w:rsidP="00AC0635">
            <w:pPr>
              <w:pStyle w:val="TAH"/>
            </w:pPr>
            <w:r w:rsidRPr="002C0586">
              <w:t>Model</w:t>
            </w:r>
          </w:p>
        </w:tc>
        <w:tc>
          <w:tcPr>
            <w:tcW w:w="2687" w:type="dxa"/>
            <w:shd w:val="clear" w:color="auto" w:fill="auto"/>
          </w:tcPr>
          <w:p w14:paraId="2AF648AE" w14:textId="77777777" w:rsidR="00992B23" w:rsidRPr="002C0586" w:rsidRDefault="00992B23" w:rsidP="00AC0635">
            <w:pPr>
              <w:pStyle w:val="TAH"/>
            </w:pPr>
            <w:r w:rsidRPr="002C0586">
              <w:t>Maximum Doppler frequency</w:t>
            </w:r>
          </w:p>
        </w:tc>
      </w:tr>
      <w:tr w:rsidR="00992B23" w:rsidRPr="00954C37" w14:paraId="799C28D0" w14:textId="77777777" w:rsidTr="00AC0635">
        <w:trPr>
          <w:cantSplit/>
          <w:jc w:val="center"/>
        </w:trPr>
        <w:tc>
          <w:tcPr>
            <w:tcW w:w="1837" w:type="dxa"/>
          </w:tcPr>
          <w:p w14:paraId="03552304" w14:textId="77777777" w:rsidR="00992B23" w:rsidRPr="00954C37" w:rsidRDefault="00992B23" w:rsidP="00AC0635">
            <w:pPr>
              <w:pStyle w:val="TAC"/>
            </w:pPr>
            <w:r w:rsidRPr="00954C37">
              <w:t>TDLA30-75</w:t>
            </w:r>
          </w:p>
        </w:tc>
        <w:tc>
          <w:tcPr>
            <w:tcW w:w="877" w:type="dxa"/>
            <w:shd w:val="clear" w:color="auto" w:fill="auto"/>
          </w:tcPr>
          <w:p w14:paraId="742CF41E" w14:textId="77777777" w:rsidR="00992B23" w:rsidRPr="00954C37" w:rsidRDefault="00992B23" w:rsidP="00AC0635">
            <w:pPr>
              <w:pStyle w:val="TAC"/>
            </w:pPr>
            <w:r w:rsidRPr="00954C37">
              <w:t>TDLA30</w:t>
            </w:r>
          </w:p>
        </w:tc>
        <w:tc>
          <w:tcPr>
            <w:tcW w:w="2687" w:type="dxa"/>
            <w:shd w:val="clear" w:color="auto" w:fill="auto"/>
          </w:tcPr>
          <w:p w14:paraId="7B9E0E6B" w14:textId="77777777" w:rsidR="00992B23" w:rsidRPr="00954C37" w:rsidRDefault="00992B23" w:rsidP="00AC0635">
            <w:pPr>
              <w:pStyle w:val="TAC"/>
            </w:pPr>
            <w:r w:rsidRPr="00954C37">
              <w:t>75 Hz</w:t>
            </w:r>
          </w:p>
        </w:tc>
      </w:tr>
    </w:tbl>
    <w:p w14:paraId="76D69CD5" w14:textId="77777777" w:rsidR="00992B23" w:rsidRPr="00954C37" w:rsidRDefault="00992B23" w:rsidP="00992B23"/>
    <w:p w14:paraId="224B9F87" w14:textId="77777777" w:rsidR="00992B23" w:rsidRPr="00954C37" w:rsidRDefault="00992B23" w:rsidP="00992B23">
      <w:pPr>
        <w:pStyle w:val="Heading3Underrubrik2H3"/>
      </w:pPr>
      <w:bookmarkStart w:id="5385" w:name="_Toc75165496"/>
      <w:bookmarkStart w:id="5386" w:name="_Toc75334420"/>
      <w:bookmarkStart w:id="5387" w:name="_Toc75508614"/>
      <w:bookmarkStart w:id="5388" w:name="_Toc75816353"/>
      <w:bookmarkStart w:id="5389" w:name="_Toc76541511"/>
      <w:bookmarkStart w:id="5390" w:name="_Toc76542078"/>
      <w:bookmarkStart w:id="5391" w:name="_Toc82429968"/>
      <w:bookmarkStart w:id="5392" w:name="_Toc89940219"/>
      <w:bookmarkStart w:id="5393" w:name="_Toc98754545"/>
      <w:bookmarkStart w:id="5394" w:name="_Toc106178359"/>
      <w:bookmarkStart w:id="5395" w:name="_Toc114149077"/>
      <w:bookmarkStart w:id="5396" w:name="_Toc124151322"/>
      <w:bookmarkStart w:id="5397" w:name="_Toc130393862"/>
      <w:bookmarkStart w:id="5398" w:name="_Toc137562249"/>
      <w:bookmarkStart w:id="5399" w:name="_Toc138871391"/>
      <w:bookmarkStart w:id="5400" w:name="_Toc145534841"/>
      <w:bookmarkStart w:id="5401" w:name="_Toc155287614"/>
      <w:r>
        <w:t>I.</w:t>
      </w:r>
      <w:r w:rsidRPr="00954C37">
        <w:t>2.</w:t>
      </w:r>
      <w:r w:rsidRPr="00954C37">
        <w:rPr>
          <w:rFonts w:hint="eastAsia"/>
        </w:rPr>
        <w:t>3</w:t>
      </w:r>
      <w:r w:rsidRPr="00954C37">
        <w:tab/>
        <w:t>MIMO channel correlation matrices</w:t>
      </w:r>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p>
    <w:p w14:paraId="4A33B32B" w14:textId="77777777" w:rsidR="00992B23" w:rsidRPr="00954C37" w:rsidRDefault="00992B23" w:rsidP="00992B23">
      <w:r w:rsidRPr="00954C37">
        <w:rPr>
          <w:rFonts w:hint="eastAsia"/>
        </w:rPr>
        <w:t xml:space="preserve">The MIMO channel correlation matrices defined in </w:t>
      </w:r>
      <w:r>
        <w:rPr>
          <w:rFonts w:hint="eastAsia"/>
        </w:rPr>
        <w:t>I.</w:t>
      </w:r>
      <w:r w:rsidRPr="00954C37">
        <w:rPr>
          <w:rFonts w:hint="eastAsia"/>
        </w:rPr>
        <w:t xml:space="preserve">2.3 </w:t>
      </w:r>
      <w:r w:rsidRPr="00954C37">
        <w:t xml:space="preserve">apply for </w:t>
      </w:r>
      <w:r w:rsidRPr="00954C37">
        <w:rPr>
          <w:rFonts w:hint="eastAsia"/>
        </w:rPr>
        <w:t xml:space="preserve">the antenna configuration using uniform linear arrays at both </w:t>
      </w:r>
      <w:r>
        <w:t>gNB</w:t>
      </w:r>
      <w:r w:rsidRPr="00954C37">
        <w:t xml:space="preserve"> </w:t>
      </w:r>
      <w:r w:rsidRPr="00954C37">
        <w:rPr>
          <w:rFonts w:hint="eastAsia"/>
        </w:rPr>
        <w:t xml:space="preserve">and </w:t>
      </w:r>
      <w:r>
        <w:t>NCR</w:t>
      </w:r>
      <w:r w:rsidRPr="00954C37">
        <w:t>-MT</w:t>
      </w:r>
      <w:r w:rsidRPr="00954C37">
        <w:rPr>
          <w:rFonts w:hint="eastAsia"/>
        </w:rPr>
        <w:t xml:space="preserve"> and for the antenna configuration using cross polarized antennas.</w:t>
      </w:r>
    </w:p>
    <w:p w14:paraId="3C6D4A25" w14:textId="77777777" w:rsidR="00992B23" w:rsidRPr="00954C37" w:rsidRDefault="00992B23" w:rsidP="00992B23">
      <w:pPr>
        <w:pStyle w:val="Heading4"/>
      </w:pPr>
      <w:bookmarkStart w:id="5402" w:name="_Toc75165497"/>
      <w:bookmarkStart w:id="5403" w:name="_Toc75334421"/>
      <w:bookmarkStart w:id="5404" w:name="_Toc75508615"/>
      <w:bookmarkStart w:id="5405" w:name="_Toc75816354"/>
      <w:bookmarkStart w:id="5406" w:name="_Toc76541512"/>
      <w:bookmarkStart w:id="5407" w:name="_Toc76542079"/>
      <w:bookmarkStart w:id="5408" w:name="_Toc82429969"/>
      <w:bookmarkStart w:id="5409" w:name="_Toc89940220"/>
      <w:bookmarkStart w:id="5410" w:name="_Toc98754546"/>
      <w:bookmarkStart w:id="5411" w:name="_Toc106178360"/>
      <w:bookmarkStart w:id="5412" w:name="_Toc114149078"/>
      <w:bookmarkStart w:id="5413" w:name="_Toc124151323"/>
      <w:bookmarkStart w:id="5414" w:name="_Toc130393863"/>
      <w:bookmarkStart w:id="5415" w:name="_Toc137562250"/>
      <w:bookmarkStart w:id="5416" w:name="_Toc138871392"/>
      <w:bookmarkStart w:id="5417" w:name="_Toc145534842"/>
      <w:bookmarkStart w:id="5418" w:name="_Toc155287615"/>
      <w:r>
        <w:t>I.</w:t>
      </w:r>
      <w:r w:rsidRPr="00954C37">
        <w:t>2.</w:t>
      </w:r>
      <w:r w:rsidRPr="00954C37">
        <w:rPr>
          <w:rFonts w:hint="eastAsia"/>
        </w:rPr>
        <w:t>3</w:t>
      </w:r>
      <w:r w:rsidRPr="00954C37">
        <w:t>.1</w:t>
      </w:r>
      <w:r w:rsidRPr="00954C37">
        <w:tab/>
      </w:r>
      <w:r w:rsidRPr="00954C37">
        <w:rPr>
          <w:rFonts w:hint="eastAsia"/>
        </w:rPr>
        <w:t xml:space="preserve">MIMO correlation </w:t>
      </w:r>
      <w:r w:rsidRPr="00954C37">
        <w:t>m</w:t>
      </w:r>
      <w:r w:rsidRPr="00954C37">
        <w:rPr>
          <w:rFonts w:hint="eastAsia"/>
        </w:rPr>
        <w:t>atrices using Uniform Linear Array</w:t>
      </w:r>
      <w:r w:rsidRPr="00954C37">
        <w:t xml:space="preserve"> (ULA)</w:t>
      </w:r>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p>
    <w:p w14:paraId="47C238E5" w14:textId="77777777" w:rsidR="00992B23" w:rsidRPr="00954C37" w:rsidRDefault="00992B23" w:rsidP="00992B23">
      <w:r w:rsidRPr="00954C37">
        <w:rPr>
          <w:rFonts w:hint="eastAsia"/>
        </w:rPr>
        <w:t xml:space="preserve">The MIMO channel correlation matrices defined in </w:t>
      </w:r>
      <w:r>
        <w:t>I.</w:t>
      </w:r>
      <w:r w:rsidRPr="00954C37">
        <w:rPr>
          <w:rFonts w:hint="eastAsia"/>
        </w:rPr>
        <w:t>2.3</w:t>
      </w:r>
      <w:r w:rsidRPr="00954C37">
        <w:t>.1</w:t>
      </w:r>
      <w:r w:rsidRPr="00954C37">
        <w:rPr>
          <w:rFonts w:hint="eastAsia"/>
        </w:rPr>
        <w:t xml:space="preserve"> </w:t>
      </w:r>
      <w:r w:rsidRPr="00954C37">
        <w:t xml:space="preserve">apply for </w:t>
      </w:r>
      <w:r w:rsidRPr="00954C37">
        <w:rPr>
          <w:rFonts w:hint="eastAsia"/>
        </w:rPr>
        <w:t xml:space="preserve">the antenna configuration using </w:t>
      </w:r>
      <w:r w:rsidRPr="00954C37">
        <w:t>uniform linear array (ULA)</w:t>
      </w:r>
      <w:r w:rsidRPr="00954C37">
        <w:rPr>
          <w:rFonts w:hint="eastAsia"/>
        </w:rPr>
        <w:t xml:space="preserve"> at both </w:t>
      </w:r>
      <w:r w:rsidRPr="00D425DF">
        <w:t>gNB</w:t>
      </w:r>
      <w:r w:rsidRPr="00954C37">
        <w:t xml:space="preserve"> </w:t>
      </w:r>
      <w:r w:rsidRPr="00954C37">
        <w:rPr>
          <w:rFonts w:hint="eastAsia"/>
        </w:rPr>
        <w:t xml:space="preserve">and </w:t>
      </w:r>
      <w:r>
        <w:t>NCR</w:t>
      </w:r>
      <w:r w:rsidRPr="00954C37">
        <w:t>-MT</w:t>
      </w:r>
      <w:r w:rsidRPr="00954C37">
        <w:rPr>
          <w:rFonts w:hint="eastAsia"/>
        </w:rPr>
        <w:t>.</w:t>
      </w:r>
    </w:p>
    <w:p w14:paraId="010D7FAA" w14:textId="77777777" w:rsidR="00992B23" w:rsidRPr="00954C37" w:rsidRDefault="00992B23" w:rsidP="00992B23">
      <w:pPr>
        <w:pStyle w:val="Heading5"/>
        <w:rPr>
          <w:lang w:eastAsia="ko-KR"/>
        </w:rPr>
      </w:pPr>
      <w:bookmarkStart w:id="5419" w:name="_Toc75165498"/>
      <w:bookmarkStart w:id="5420" w:name="_Toc75334422"/>
      <w:bookmarkStart w:id="5421" w:name="_Toc75508616"/>
      <w:bookmarkStart w:id="5422" w:name="_Toc75816355"/>
      <w:bookmarkStart w:id="5423" w:name="_Toc76541513"/>
      <w:bookmarkStart w:id="5424" w:name="_Toc76542080"/>
      <w:bookmarkStart w:id="5425" w:name="_Toc82429970"/>
      <w:bookmarkStart w:id="5426" w:name="_Toc89940221"/>
      <w:bookmarkStart w:id="5427" w:name="_Toc98754547"/>
      <w:bookmarkStart w:id="5428" w:name="_Toc106178361"/>
      <w:bookmarkStart w:id="5429" w:name="_Toc114149079"/>
      <w:bookmarkStart w:id="5430" w:name="_Toc124151324"/>
      <w:bookmarkStart w:id="5431" w:name="_Toc130393864"/>
      <w:bookmarkStart w:id="5432" w:name="_Toc137562251"/>
      <w:bookmarkStart w:id="5433" w:name="_Toc138871393"/>
      <w:bookmarkStart w:id="5434" w:name="_Toc145534843"/>
      <w:bookmarkStart w:id="5435" w:name="_Toc155287616"/>
      <w:r>
        <w:rPr>
          <w:lang w:eastAsia="ko-KR"/>
        </w:rPr>
        <w:t>I.</w:t>
      </w:r>
      <w:r w:rsidRPr="00954C37">
        <w:rPr>
          <w:rFonts w:hint="eastAsia"/>
          <w:lang w:eastAsia="ko-KR"/>
        </w:rPr>
        <w:t>2.3.1.1</w:t>
      </w:r>
      <w:r w:rsidRPr="00954C37">
        <w:rPr>
          <w:rFonts w:hint="eastAsia"/>
          <w:lang w:eastAsia="ko-KR"/>
        </w:rPr>
        <w:tab/>
        <w:t xml:space="preserve">Definition of MIMO correlation </w:t>
      </w:r>
      <w:r w:rsidRPr="00954C37">
        <w:rPr>
          <w:lang w:eastAsia="ko-KR"/>
        </w:rPr>
        <w:t>m</w:t>
      </w:r>
      <w:r w:rsidRPr="00954C37">
        <w:rPr>
          <w:rFonts w:hint="eastAsia"/>
          <w:lang w:eastAsia="ko-KR"/>
        </w:rPr>
        <w:t>atrices</w:t>
      </w:r>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p>
    <w:p w14:paraId="7DE74165" w14:textId="77777777" w:rsidR="00992B23" w:rsidRPr="00954C37" w:rsidRDefault="00992B23" w:rsidP="00992B23">
      <w:r w:rsidRPr="00954C37">
        <w:t xml:space="preserve">Table </w:t>
      </w:r>
      <w:r>
        <w:t>I.</w:t>
      </w:r>
      <w:r w:rsidRPr="00954C37">
        <w:t>2.3.1</w:t>
      </w:r>
      <w:r w:rsidRPr="00954C37">
        <w:rPr>
          <w:rFonts w:hint="eastAsia"/>
        </w:rPr>
        <w:t>.1</w:t>
      </w:r>
      <w:r w:rsidRPr="00954C37">
        <w:t xml:space="preserve">-1 defines the correlation matrix for the </w:t>
      </w:r>
      <w:r w:rsidRPr="00D425DF">
        <w:t>gNB</w:t>
      </w:r>
      <w:r w:rsidRPr="00954C37">
        <w:t>.</w:t>
      </w:r>
    </w:p>
    <w:p w14:paraId="2BC4B914" w14:textId="77777777" w:rsidR="00992B23" w:rsidRPr="00954C37" w:rsidRDefault="00992B23" w:rsidP="00992B23">
      <w:pPr>
        <w:pStyle w:val="TH"/>
      </w:pPr>
      <w:r w:rsidRPr="00954C37">
        <w:t xml:space="preserve">Table </w:t>
      </w:r>
      <w:r>
        <w:t>I.</w:t>
      </w:r>
      <w:r w:rsidRPr="00954C37">
        <w:t>2.3.1</w:t>
      </w:r>
      <w:r w:rsidRPr="00954C37">
        <w:rPr>
          <w:rFonts w:hint="eastAsia"/>
        </w:rPr>
        <w:t>.1</w:t>
      </w:r>
      <w:r w:rsidRPr="00954C37">
        <w:t xml:space="preserve">-1: </w:t>
      </w:r>
      <w:r w:rsidRPr="00D425DF">
        <w:t>gNB</w:t>
      </w:r>
      <w:r w:rsidRPr="00954C37">
        <w:t xml:space="preserv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7"/>
        <w:gridCol w:w="5874"/>
      </w:tblGrid>
      <w:tr w:rsidR="00992B23" w:rsidRPr="00954C37" w14:paraId="76EA13C8" w14:textId="77777777" w:rsidTr="00AC0635">
        <w:trPr>
          <w:cantSplit/>
          <w:jc w:val="center"/>
        </w:trPr>
        <w:tc>
          <w:tcPr>
            <w:tcW w:w="1417" w:type="dxa"/>
          </w:tcPr>
          <w:p w14:paraId="34FCFD2C" w14:textId="77777777" w:rsidR="00992B23" w:rsidRPr="007C1A78" w:rsidRDefault="00992B23" w:rsidP="00AC0635">
            <w:pPr>
              <w:pStyle w:val="TAH"/>
            </w:pPr>
          </w:p>
        </w:tc>
        <w:tc>
          <w:tcPr>
            <w:tcW w:w="5874" w:type="dxa"/>
          </w:tcPr>
          <w:p w14:paraId="688950B5" w14:textId="77777777" w:rsidR="00992B23" w:rsidRPr="007C1A78" w:rsidRDefault="00992B23" w:rsidP="00AC0635">
            <w:pPr>
              <w:pStyle w:val="TAH"/>
            </w:pPr>
            <w:r w:rsidRPr="007C1A78">
              <w:t>gNB correlation</w:t>
            </w:r>
          </w:p>
        </w:tc>
      </w:tr>
      <w:tr w:rsidR="00992B23" w:rsidRPr="00954C37" w14:paraId="491686E3" w14:textId="77777777" w:rsidTr="00AC0635">
        <w:trPr>
          <w:cantSplit/>
          <w:jc w:val="center"/>
        </w:trPr>
        <w:tc>
          <w:tcPr>
            <w:tcW w:w="1417" w:type="dxa"/>
          </w:tcPr>
          <w:p w14:paraId="0D05CC4E" w14:textId="77777777" w:rsidR="00992B23" w:rsidRPr="009E14AF" w:rsidRDefault="00992B23" w:rsidP="00AC0635">
            <w:pPr>
              <w:pStyle w:val="TAC"/>
            </w:pPr>
            <w:r w:rsidRPr="009E14AF">
              <w:t>One antenna</w:t>
            </w:r>
          </w:p>
        </w:tc>
        <w:tc>
          <w:tcPr>
            <w:tcW w:w="5874" w:type="dxa"/>
          </w:tcPr>
          <w:p w14:paraId="327B8E80" w14:textId="77777777" w:rsidR="00992B23" w:rsidRPr="009E14AF" w:rsidRDefault="00992B23" w:rsidP="00AC0635">
            <w:pPr>
              <w:pStyle w:val="TAC"/>
            </w:pPr>
            <w:r w:rsidRPr="00E94400">
              <w:rPr>
                <w:noProof/>
              </w:rPr>
              <w:drawing>
                <wp:inline distT="0" distB="0" distL="0" distR="0" wp14:anchorId="043607E5" wp14:editId="27D982C8">
                  <wp:extent cx="558800" cy="279400"/>
                  <wp:effectExtent l="0" t="0" r="0" b="635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58800" cy="279400"/>
                          </a:xfrm>
                          <a:prstGeom prst="rect">
                            <a:avLst/>
                          </a:prstGeom>
                          <a:noFill/>
                          <a:ln>
                            <a:noFill/>
                          </a:ln>
                        </pic:spPr>
                      </pic:pic>
                    </a:graphicData>
                  </a:graphic>
                </wp:inline>
              </w:drawing>
            </w:r>
          </w:p>
        </w:tc>
      </w:tr>
      <w:tr w:rsidR="00992B23" w:rsidRPr="00954C37" w14:paraId="7CB93BD5" w14:textId="77777777" w:rsidTr="00AC0635">
        <w:trPr>
          <w:cantSplit/>
          <w:jc w:val="center"/>
        </w:trPr>
        <w:tc>
          <w:tcPr>
            <w:tcW w:w="1417" w:type="dxa"/>
          </w:tcPr>
          <w:p w14:paraId="004189C3" w14:textId="77777777" w:rsidR="00992B23" w:rsidRPr="009E14AF" w:rsidRDefault="00992B23" w:rsidP="00AC0635">
            <w:pPr>
              <w:pStyle w:val="TAC"/>
            </w:pPr>
            <w:r w:rsidRPr="009E14AF">
              <w:t>Two antennas</w:t>
            </w:r>
          </w:p>
        </w:tc>
        <w:tc>
          <w:tcPr>
            <w:tcW w:w="5874" w:type="dxa"/>
          </w:tcPr>
          <w:p w14:paraId="6D4EA267" w14:textId="77777777" w:rsidR="00992B23" w:rsidRPr="009E14AF" w:rsidRDefault="00992B23" w:rsidP="00AC0635">
            <w:pPr>
              <w:pStyle w:val="TAC"/>
            </w:pPr>
            <w:r w:rsidRPr="00E94400">
              <w:rPr>
                <w:noProof/>
              </w:rPr>
              <w:drawing>
                <wp:inline distT="0" distB="0" distL="0" distR="0" wp14:anchorId="5E7AFB09" wp14:editId="2EFD73F1">
                  <wp:extent cx="1098550" cy="463550"/>
                  <wp:effectExtent l="0" t="0" r="635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098550" cy="463550"/>
                          </a:xfrm>
                          <a:prstGeom prst="rect">
                            <a:avLst/>
                          </a:prstGeom>
                          <a:noFill/>
                          <a:ln>
                            <a:noFill/>
                          </a:ln>
                        </pic:spPr>
                      </pic:pic>
                    </a:graphicData>
                  </a:graphic>
                </wp:inline>
              </w:drawing>
            </w:r>
          </w:p>
        </w:tc>
      </w:tr>
      <w:tr w:rsidR="00992B23" w:rsidRPr="00954C37" w14:paraId="6D9BF32A" w14:textId="77777777" w:rsidTr="00AC0635">
        <w:trPr>
          <w:cantSplit/>
          <w:jc w:val="center"/>
        </w:trPr>
        <w:tc>
          <w:tcPr>
            <w:tcW w:w="1417" w:type="dxa"/>
          </w:tcPr>
          <w:p w14:paraId="693950B0" w14:textId="77777777" w:rsidR="00992B23" w:rsidRPr="009E14AF" w:rsidRDefault="00992B23" w:rsidP="00AC0635">
            <w:pPr>
              <w:pStyle w:val="TAC"/>
            </w:pPr>
            <w:r w:rsidRPr="009E14AF">
              <w:t>Four antennas</w:t>
            </w:r>
          </w:p>
        </w:tc>
        <w:tc>
          <w:tcPr>
            <w:tcW w:w="5874" w:type="dxa"/>
          </w:tcPr>
          <w:p w14:paraId="56D968F2" w14:textId="77777777" w:rsidR="00992B23" w:rsidRPr="009E14AF" w:rsidRDefault="00992B23" w:rsidP="00AC0635">
            <w:pPr>
              <w:pStyle w:val="TAC"/>
            </w:pPr>
            <w:r w:rsidRPr="00E94400">
              <w:rPr>
                <w:noProof/>
              </w:rPr>
              <w:drawing>
                <wp:inline distT="0" distB="0" distL="0" distR="0" wp14:anchorId="4C55BF10" wp14:editId="108FB2D7">
                  <wp:extent cx="1828800" cy="1098550"/>
                  <wp:effectExtent l="0" t="0" r="0" b="635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828800" cy="1098550"/>
                          </a:xfrm>
                          <a:prstGeom prst="rect">
                            <a:avLst/>
                          </a:prstGeom>
                          <a:noFill/>
                          <a:ln>
                            <a:noFill/>
                          </a:ln>
                        </pic:spPr>
                      </pic:pic>
                    </a:graphicData>
                  </a:graphic>
                </wp:inline>
              </w:drawing>
            </w:r>
          </w:p>
        </w:tc>
      </w:tr>
      <w:tr w:rsidR="00992B23" w:rsidRPr="00954C37" w14:paraId="7E297488" w14:textId="77777777" w:rsidTr="00AC0635">
        <w:trPr>
          <w:cantSplit/>
          <w:jc w:val="center"/>
        </w:trPr>
        <w:tc>
          <w:tcPr>
            <w:tcW w:w="1417" w:type="dxa"/>
          </w:tcPr>
          <w:p w14:paraId="12CC77A4" w14:textId="77777777" w:rsidR="00992B23" w:rsidRPr="009E14AF" w:rsidRDefault="00992B23" w:rsidP="00AC0635">
            <w:pPr>
              <w:pStyle w:val="TAC"/>
            </w:pPr>
            <w:r w:rsidRPr="009E14AF">
              <w:t>Eight antennas</w:t>
            </w:r>
          </w:p>
        </w:tc>
        <w:tc>
          <w:tcPr>
            <w:tcW w:w="5874" w:type="dxa"/>
          </w:tcPr>
          <w:p w14:paraId="491678EA" w14:textId="77777777" w:rsidR="00992B23" w:rsidRPr="009E14AF" w:rsidRDefault="00992B23" w:rsidP="00AC0635">
            <w:pPr>
              <w:pStyle w:val="TAC"/>
            </w:pPr>
            <w:r w:rsidRPr="00E94400">
              <w:object w:dxaOrig="6680" w:dyaOrig="3720" w14:anchorId="03E05C8D">
                <v:shape id="_x0000_i1271" type="#_x0000_t75" style="width:282.75pt;height:159.75pt" o:ole="">
                  <v:imagedata r:id="rId125" o:title=""/>
                </v:shape>
                <o:OLEObject Type="Embed" ProgID="Equation.DSMT4" ShapeID="_x0000_i1271" DrawAspect="Content" ObjectID="_1781368272" r:id="rId126"/>
              </w:object>
            </w:r>
          </w:p>
        </w:tc>
      </w:tr>
    </w:tbl>
    <w:p w14:paraId="17688935" w14:textId="77777777" w:rsidR="00992B23" w:rsidRPr="00954C37" w:rsidRDefault="00992B23" w:rsidP="00992B23"/>
    <w:p w14:paraId="20647D37" w14:textId="77777777" w:rsidR="00992B23" w:rsidRPr="00954C37" w:rsidRDefault="00992B23" w:rsidP="00992B23">
      <w:r w:rsidRPr="00954C37">
        <w:t xml:space="preserve">Table </w:t>
      </w:r>
      <w:r>
        <w:t>I.</w:t>
      </w:r>
      <w:r w:rsidRPr="00954C37">
        <w:t>2.3.1</w:t>
      </w:r>
      <w:r w:rsidRPr="00954C37">
        <w:rPr>
          <w:rFonts w:hint="eastAsia"/>
        </w:rPr>
        <w:t>.1</w:t>
      </w:r>
      <w:r w:rsidRPr="00954C37">
        <w:t xml:space="preserve">-2 defines the correlation matrix for the </w:t>
      </w:r>
      <w:r>
        <w:t>NCR</w:t>
      </w:r>
      <w:r w:rsidRPr="00954C37">
        <w:t>-MT:</w:t>
      </w:r>
    </w:p>
    <w:p w14:paraId="4A245AFB" w14:textId="77777777" w:rsidR="00992B23" w:rsidRPr="00247DE9" w:rsidRDefault="00992B23" w:rsidP="00992B23">
      <w:pPr>
        <w:pStyle w:val="TH"/>
        <w:rPr>
          <w:lang w:val="fr-FR"/>
        </w:rPr>
      </w:pPr>
      <w:r w:rsidRPr="00247DE9">
        <w:rPr>
          <w:lang w:val="fr-FR"/>
        </w:rPr>
        <w:t>Table I.2.3.1.1-2: NCR-MT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43"/>
        <w:gridCol w:w="1712"/>
        <w:gridCol w:w="2080"/>
        <w:gridCol w:w="2836"/>
      </w:tblGrid>
      <w:tr w:rsidR="00992B23" w:rsidRPr="00954C37" w14:paraId="5EC373AA" w14:textId="77777777" w:rsidTr="00AC0635">
        <w:trPr>
          <w:cantSplit/>
          <w:jc w:val="center"/>
        </w:trPr>
        <w:tc>
          <w:tcPr>
            <w:tcW w:w="1843" w:type="dxa"/>
          </w:tcPr>
          <w:p w14:paraId="6FC32B45" w14:textId="77777777" w:rsidR="00992B23" w:rsidRPr="00247DE9" w:rsidRDefault="00992B23" w:rsidP="00AC0635">
            <w:pPr>
              <w:pStyle w:val="TAH"/>
              <w:rPr>
                <w:lang w:val="fr-FR"/>
              </w:rPr>
            </w:pPr>
          </w:p>
        </w:tc>
        <w:tc>
          <w:tcPr>
            <w:tcW w:w="1712" w:type="dxa"/>
          </w:tcPr>
          <w:p w14:paraId="2D5FD8F9" w14:textId="77777777" w:rsidR="00992B23" w:rsidRPr="00C17F25" w:rsidRDefault="00992B23" w:rsidP="00AC0635">
            <w:pPr>
              <w:pStyle w:val="TAH"/>
            </w:pPr>
            <w:r w:rsidRPr="00C17F25">
              <w:t>One antenna</w:t>
            </w:r>
          </w:p>
        </w:tc>
        <w:tc>
          <w:tcPr>
            <w:tcW w:w="2080" w:type="dxa"/>
          </w:tcPr>
          <w:p w14:paraId="5113994E" w14:textId="77777777" w:rsidR="00992B23" w:rsidRPr="00C17F25" w:rsidRDefault="00992B23" w:rsidP="00AC0635">
            <w:pPr>
              <w:pStyle w:val="TAH"/>
            </w:pPr>
            <w:r w:rsidRPr="00C17F25">
              <w:t>Two antennas</w:t>
            </w:r>
          </w:p>
        </w:tc>
        <w:tc>
          <w:tcPr>
            <w:tcW w:w="2836" w:type="dxa"/>
          </w:tcPr>
          <w:p w14:paraId="77ED1ECC" w14:textId="77777777" w:rsidR="00992B23" w:rsidRPr="00C17F25" w:rsidRDefault="00992B23" w:rsidP="00AC0635">
            <w:pPr>
              <w:pStyle w:val="TAH"/>
            </w:pPr>
            <w:r w:rsidRPr="00C17F25">
              <w:t>Four antennas</w:t>
            </w:r>
          </w:p>
        </w:tc>
      </w:tr>
      <w:tr w:rsidR="00992B23" w:rsidRPr="00954C37" w14:paraId="38E9BA63" w14:textId="77777777" w:rsidTr="00AC0635">
        <w:trPr>
          <w:cantSplit/>
          <w:jc w:val="center"/>
        </w:trPr>
        <w:tc>
          <w:tcPr>
            <w:tcW w:w="1843" w:type="dxa"/>
          </w:tcPr>
          <w:p w14:paraId="0B392ED5" w14:textId="77777777" w:rsidR="00992B23" w:rsidRPr="00954C37" w:rsidRDefault="00992B23" w:rsidP="00AC0635">
            <w:pPr>
              <w:pStyle w:val="TAC"/>
            </w:pPr>
            <w:r>
              <w:t>NCR</w:t>
            </w:r>
            <w:r w:rsidRPr="00954C37">
              <w:t>-MT correlation</w:t>
            </w:r>
          </w:p>
        </w:tc>
        <w:tc>
          <w:tcPr>
            <w:tcW w:w="1712" w:type="dxa"/>
          </w:tcPr>
          <w:p w14:paraId="2BC64E56" w14:textId="77777777" w:rsidR="00992B23" w:rsidRPr="00954C37" w:rsidRDefault="00992B23" w:rsidP="00AC0635">
            <w:pPr>
              <w:pStyle w:val="TAC"/>
            </w:pPr>
            <w:r w:rsidRPr="00954C37">
              <w:rPr>
                <w:noProof/>
              </w:rPr>
              <w:drawing>
                <wp:inline distT="0" distB="0" distL="0" distR="0" wp14:anchorId="73CC9667" wp14:editId="0AB2E562">
                  <wp:extent cx="469900" cy="190500"/>
                  <wp:effectExtent l="0" t="0" r="635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69900" cy="190500"/>
                          </a:xfrm>
                          <a:prstGeom prst="rect">
                            <a:avLst/>
                          </a:prstGeom>
                          <a:noFill/>
                          <a:ln>
                            <a:noFill/>
                          </a:ln>
                        </pic:spPr>
                      </pic:pic>
                    </a:graphicData>
                  </a:graphic>
                </wp:inline>
              </w:drawing>
            </w:r>
          </w:p>
        </w:tc>
        <w:tc>
          <w:tcPr>
            <w:tcW w:w="2080" w:type="dxa"/>
          </w:tcPr>
          <w:p w14:paraId="71B8127B" w14:textId="77777777" w:rsidR="00992B23" w:rsidRPr="00954C37" w:rsidRDefault="00992B23" w:rsidP="00AC0635">
            <w:pPr>
              <w:pStyle w:val="TAC"/>
            </w:pPr>
            <w:r w:rsidRPr="00954C37">
              <w:rPr>
                <w:noProof/>
              </w:rPr>
              <w:drawing>
                <wp:inline distT="0" distB="0" distL="0" distR="0" wp14:anchorId="0C168CBD" wp14:editId="5821E19C">
                  <wp:extent cx="1022350" cy="482600"/>
                  <wp:effectExtent l="0" t="0" r="635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022350" cy="482600"/>
                          </a:xfrm>
                          <a:prstGeom prst="rect">
                            <a:avLst/>
                          </a:prstGeom>
                          <a:noFill/>
                          <a:ln>
                            <a:noFill/>
                          </a:ln>
                        </pic:spPr>
                      </pic:pic>
                    </a:graphicData>
                  </a:graphic>
                </wp:inline>
              </w:drawing>
            </w:r>
          </w:p>
        </w:tc>
        <w:tc>
          <w:tcPr>
            <w:tcW w:w="2836" w:type="dxa"/>
          </w:tcPr>
          <w:p w14:paraId="3DA9DF56" w14:textId="77777777" w:rsidR="00992B23" w:rsidRPr="00954C37" w:rsidRDefault="00992B23" w:rsidP="00AC0635">
            <w:pPr>
              <w:pStyle w:val="TAC"/>
            </w:pPr>
            <w:r w:rsidRPr="00954C37">
              <w:rPr>
                <w:noProof/>
              </w:rPr>
              <w:drawing>
                <wp:inline distT="0" distB="0" distL="0" distR="0" wp14:anchorId="26D90B4B" wp14:editId="6F930C1E">
                  <wp:extent cx="1651000" cy="1104900"/>
                  <wp:effectExtent l="0" t="0" r="635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651000" cy="1104900"/>
                          </a:xfrm>
                          <a:prstGeom prst="rect">
                            <a:avLst/>
                          </a:prstGeom>
                          <a:noFill/>
                          <a:ln>
                            <a:noFill/>
                          </a:ln>
                        </pic:spPr>
                      </pic:pic>
                    </a:graphicData>
                  </a:graphic>
                </wp:inline>
              </w:drawing>
            </w:r>
          </w:p>
        </w:tc>
      </w:tr>
    </w:tbl>
    <w:p w14:paraId="79A04120" w14:textId="77777777" w:rsidR="00992B23" w:rsidRPr="00954C37" w:rsidRDefault="00992B23" w:rsidP="00992B23"/>
    <w:p w14:paraId="13EF6EAD" w14:textId="77777777" w:rsidR="00992B23" w:rsidRPr="00954C37" w:rsidRDefault="00992B23" w:rsidP="00992B23">
      <w:r w:rsidRPr="00954C37">
        <w:t xml:space="preserve">Table </w:t>
      </w:r>
      <w:r>
        <w:t>I.</w:t>
      </w:r>
      <w:r w:rsidRPr="00954C37">
        <w:t>2.3.1</w:t>
      </w:r>
      <w:r w:rsidRPr="00954C37">
        <w:rPr>
          <w:rFonts w:hint="eastAsia"/>
        </w:rPr>
        <w:t>.1</w:t>
      </w:r>
      <w:r w:rsidRPr="00954C37">
        <w:t>-3 defines the channel spatial correlation matrix</w:t>
      </w:r>
      <w:r w:rsidRPr="00954C37">
        <w:rPr>
          <w:noProof/>
          <w:position w:val="-14"/>
        </w:rPr>
        <w:drawing>
          <wp:inline distT="0" distB="0" distL="0" distR="0" wp14:anchorId="7744CCDC" wp14:editId="25741EC4">
            <wp:extent cx="279400" cy="279400"/>
            <wp:effectExtent l="0" t="0" r="6350" b="635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79400" cy="279400"/>
                    </a:xfrm>
                    <a:prstGeom prst="rect">
                      <a:avLst/>
                    </a:prstGeom>
                    <a:noFill/>
                    <a:ln>
                      <a:noFill/>
                    </a:ln>
                  </pic:spPr>
                </pic:pic>
              </a:graphicData>
            </a:graphic>
          </wp:inline>
        </w:drawing>
      </w:r>
      <w:r w:rsidRPr="00954C37">
        <w:t xml:space="preserve">. The parameters, </w:t>
      </w:r>
      <w:r w:rsidRPr="00954C37">
        <w:rPr>
          <w:i/>
        </w:rPr>
        <w:t>α</w:t>
      </w:r>
      <w:r w:rsidRPr="00954C37">
        <w:t xml:space="preserve"> and </w:t>
      </w:r>
      <w:r w:rsidRPr="00954C37">
        <w:rPr>
          <w:i/>
        </w:rPr>
        <w:t>β</w:t>
      </w:r>
      <w:r w:rsidRPr="00954C37">
        <w:t xml:space="preserve"> in table </w:t>
      </w:r>
      <w:r>
        <w:t>I.</w:t>
      </w:r>
      <w:r w:rsidRPr="00954C37">
        <w:t xml:space="preserve">2.3.1.1-3 defines the spatial correlation between the antennas at the </w:t>
      </w:r>
      <w:r>
        <w:t>gNB</w:t>
      </w:r>
      <w:r w:rsidRPr="00954C37">
        <w:t xml:space="preserve"> and </w:t>
      </w:r>
      <w:r>
        <w:t>NCR</w:t>
      </w:r>
      <w:r w:rsidRPr="00954C37">
        <w:t>-MT respectively.</w:t>
      </w:r>
    </w:p>
    <w:p w14:paraId="637594AC" w14:textId="77777777" w:rsidR="00992B23" w:rsidRPr="00954C37" w:rsidRDefault="00992B23" w:rsidP="00992B23">
      <w:pPr>
        <w:pStyle w:val="TH"/>
      </w:pPr>
      <w:r w:rsidRPr="00954C37">
        <w:t xml:space="preserve">Table </w:t>
      </w:r>
      <w:r>
        <w:t>I.</w:t>
      </w:r>
      <w:r w:rsidRPr="00954C37">
        <w:t>2.3.1</w:t>
      </w:r>
      <w:r w:rsidRPr="00954C37">
        <w:rPr>
          <w:rFonts w:hint="eastAsia"/>
        </w:rPr>
        <w:t>.1</w:t>
      </w:r>
      <w:r w:rsidRPr="00954C37">
        <w:t xml:space="preserve">-3: </w:t>
      </w:r>
      <w:r w:rsidRPr="00954C37">
        <w:rPr>
          <w:noProof/>
          <w:position w:val="-14"/>
        </w:rPr>
        <w:drawing>
          <wp:inline distT="0" distB="0" distL="0" distR="0" wp14:anchorId="72CD0F01" wp14:editId="3FC59658">
            <wp:extent cx="279400" cy="279400"/>
            <wp:effectExtent l="0" t="0" r="6350" b="635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79400" cy="279400"/>
                    </a:xfrm>
                    <a:prstGeom prst="rect">
                      <a:avLst/>
                    </a:prstGeom>
                    <a:noFill/>
                    <a:ln>
                      <a:noFill/>
                    </a:ln>
                  </pic:spPr>
                </pic:pic>
              </a:graphicData>
            </a:graphic>
          </wp:inline>
        </w:drawing>
      </w:r>
      <w:r w:rsidRPr="00954C37">
        <w:t>correlation matrices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67"/>
        <w:gridCol w:w="6987"/>
      </w:tblGrid>
      <w:tr w:rsidR="00992B23" w:rsidRPr="00954C37" w14:paraId="26C41EC3" w14:textId="77777777" w:rsidTr="00AC0635">
        <w:trPr>
          <w:cantSplit/>
          <w:jc w:val="center"/>
        </w:trPr>
        <w:tc>
          <w:tcPr>
            <w:tcW w:w="1767" w:type="dxa"/>
            <w:tcBorders>
              <w:top w:val="single" w:sz="4" w:space="0" w:color="auto"/>
              <w:left w:val="single" w:sz="4" w:space="0" w:color="auto"/>
              <w:bottom w:val="single" w:sz="4" w:space="0" w:color="auto"/>
              <w:right w:val="single" w:sz="4" w:space="0" w:color="auto"/>
            </w:tcBorders>
          </w:tcPr>
          <w:p w14:paraId="30D582AC" w14:textId="77777777" w:rsidR="00992B23" w:rsidRPr="0090345B" w:rsidRDefault="00992B23" w:rsidP="00AC0635">
            <w:pPr>
              <w:pStyle w:val="TAC"/>
            </w:pPr>
            <w:r w:rsidRPr="0090345B">
              <w:t>1x2 case</w:t>
            </w:r>
          </w:p>
        </w:tc>
        <w:tc>
          <w:tcPr>
            <w:tcW w:w="6987" w:type="dxa"/>
            <w:tcBorders>
              <w:top w:val="single" w:sz="4" w:space="0" w:color="auto"/>
              <w:left w:val="single" w:sz="4" w:space="0" w:color="auto"/>
              <w:bottom w:val="single" w:sz="4" w:space="0" w:color="auto"/>
              <w:right w:val="single" w:sz="4" w:space="0" w:color="auto"/>
            </w:tcBorders>
          </w:tcPr>
          <w:p w14:paraId="0A02C173" w14:textId="77777777" w:rsidR="00992B23" w:rsidRPr="0090345B" w:rsidRDefault="00992B23" w:rsidP="00AC0635">
            <w:pPr>
              <w:pStyle w:val="TAC"/>
            </w:pPr>
            <w:r w:rsidRPr="00E94400">
              <w:rPr>
                <w:noProof/>
              </w:rPr>
              <w:drawing>
                <wp:inline distT="0" distB="0" distL="0" distR="0" wp14:anchorId="1A2586E9" wp14:editId="2CB5636D">
                  <wp:extent cx="1479550" cy="482600"/>
                  <wp:effectExtent l="0" t="0" r="635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479550" cy="482600"/>
                          </a:xfrm>
                          <a:prstGeom prst="rect">
                            <a:avLst/>
                          </a:prstGeom>
                          <a:noFill/>
                          <a:ln>
                            <a:noFill/>
                          </a:ln>
                        </pic:spPr>
                      </pic:pic>
                    </a:graphicData>
                  </a:graphic>
                </wp:inline>
              </w:drawing>
            </w:r>
          </w:p>
        </w:tc>
      </w:tr>
      <w:tr w:rsidR="00992B23" w:rsidRPr="00954C37" w14:paraId="15C8A2F5" w14:textId="77777777" w:rsidTr="00AC0635">
        <w:trPr>
          <w:cantSplit/>
          <w:jc w:val="center"/>
        </w:trPr>
        <w:tc>
          <w:tcPr>
            <w:tcW w:w="1767" w:type="dxa"/>
            <w:tcBorders>
              <w:top w:val="single" w:sz="4" w:space="0" w:color="auto"/>
              <w:left w:val="single" w:sz="4" w:space="0" w:color="auto"/>
              <w:bottom w:val="single" w:sz="4" w:space="0" w:color="auto"/>
              <w:right w:val="single" w:sz="4" w:space="0" w:color="auto"/>
            </w:tcBorders>
          </w:tcPr>
          <w:p w14:paraId="4CDCEB57" w14:textId="77777777" w:rsidR="00992B23" w:rsidRPr="0090345B" w:rsidRDefault="00992B23" w:rsidP="00AC0635">
            <w:pPr>
              <w:pStyle w:val="TAC"/>
            </w:pPr>
            <w:r w:rsidRPr="0090345B">
              <w:t>1x4 case</w:t>
            </w:r>
          </w:p>
        </w:tc>
        <w:tc>
          <w:tcPr>
            <w:tcW w:w="6987" w:type="dxa"/>
            <w:tcBorders>
              <w:top w:val="single" w:sz="4" w:space="0" w:color="auto"/>
              <w:left w:val="single" w:sz="4" w:space="0" w:color="auto"/>
              <w:bottom w:val="single" w:sz="4" w:space="0" w:color="auto"/>
              <w:right w:val="single" w:sz="4" w:space="0" w:color="auto"/>
            </w:tcBorders>
          </w:tcPr>
          <w:p w14:paraId="523D53E7" w14:textId="77777777" w:rsidR="00992B23" w:rsidRPr="0090345B" w:rsidRDefault="00992B23" w:rsidP="00AC0635">
            <w:pPr>
              <w:pStyle w:val="TAC"/>
            </w:pPr>
            <w:r w:rsidRPr="00E94400">
              <w:rPr>
                <w:noProof/>
              </w:rPr>
              <w:drawing>
                <wp:inline distT="0" distB="0" distL="0" distR="0" wp14:anchorId="45B40AB7" wp14:editId="270BD836">
                  <wp:extent cx="2184400" cy="825500"/>
                  <wp:effectExtent l="0" t="0" r="635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184400" cy="825500"/>
                          </a:xfrm>
                          <a:prstGeom prst="rect">
                            <a:avLst/>
                          </a:prstGeom>
                          <a:noFill/>
                          <a:ln>
                            <a:noFill/>
                          </a:ln>
                        </pic:spPr>
                      </pic:pic>
                    </a:graphicData>
                  </a:graphic>
                </wp:inline>
              </w:drawing>
            </w:r>
          </w:p>
        </w:tc>
      </w:tr>
      <w:tr w:rsidR="00992B23" w:rsidRPr="00954C37" w14:paraId="29B770BF" w14:textId="77777777" w:rsidTr="00AC0635">
        <w:trPr>
          <w:cantSplit/>
          <w:jc w:val="center"/>
        </w:trPr>
        <w:tc>
          <w:tcPr>
            <w:tcW w:w="1767" w:type="dxa"/>
            <w:tcBorders>
              <w:top w:val="single" w:sz="4" w:space="0" w:color="auto"/>
              <w:left w:val="single" w:sz="4" w:space="0" w:color="auto"/>
              <w:bottom w:val="single" w:sz="4" w:space="0" w:color="auto"/>
              <w:right w:val="single" w:sz="4" w:space="0" w:color="auto"/>
            </w:tcBorders>
          </w:tcPr>
          <w:p w14:paraId="4D2042E8" w14:textId="77777777" w:rsidR="00992B23" w:rsidRPr="0090345B" w:rsidRDefault="00992B23" w:rsidP="00AC0635">
            <w:pPr>
              <w:pStyle w:val="TAC"/>
            </w:pPr>
            <w:r w:rsidRPr="0090345B">
              <w:t>2x2 case</w:t>
            </w:r>
          </w:p>
        </w:tc>
        <w:tc>
          <w:tcPr>
            <w:tcW w:w="6987" w:type="dxa"/>
            <w:tcBorders>
              <w:top w:val="single" w:sz="4" w:space="0" w:color="auto"/>
              <w:left w:val="single" w:sz="4" w:space="0" w:color="auto"/>
              <w:bottom w:val="single" w:sz="4" w:space="0" w:color="auto"/>
              <w:right w:val="single" w:sz="4" w:space="0" w:color="auto"/>
            </w:tcBorders>
          </w:tcPr>
          <w:p w14:paraId="69B39712" w14:textId="77777777" w:rsidR="00992B23" w:rsidRPr="0090345B" w:rsidRDefault="00992B23" w:rsidP="00AC0635">
            <w:pPr>
              <w:pStyle w:val="TAC"/>
            </w:pPr>
            <w:r w:rsidRPr="00E94400">
              <w:rPr>
                <w:noProof/>
              </w:rPr>
              <w:drawing>
                <wp:inline distT="0" distB="0" distL="0" distR="0" wp14:anchorId="0C725F45" wp14:editId="1ABD90C4">
                  <wp:extent cx="3765550" cy="749300"/>
                  <wp:effectExtent l="0" t="0" r="635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765550" cy="749300"/>
                          </a:xfrm>
                          <a:prstGeom prst="rect">
                            <a:avLst/>
                          </a:prstGeom>
                          <a:noFill/>
                          <a:ln>
                            <a:noFill/>
                          </a:ln>
                        </pic:spPr>
                      </pic:pic>
                    </a:graphicData>
                  </a:graphic>
                </wp:inline>
              </w:drawing>
            </w:r>
          </w:p>
        </w:tc>
      </w:tr>
      <w:tr w:rsidR="00992B23" w:rsidRPr="00954C37" w14:paraId="4CBC31FD" w14:textId="77777777" w:rsidTr="00AC0635">
        <w:trPr>
          <w:cantSplit/>
          <w:jc w:val="center"/>
        </w:trPr>
        <w:tc>
          <w:tcPr>
            <w:tcW w:w="1767" w:type="dxa"/>
            <w:tcBorders>
              <w:top w:val="single" w:sz="4" w:space="0" w:color="auto"/>
              <w:left w:val="single" w:sz="4" w:space="0" w:color="auto"/>
              <w:bottom w:val="single" w:sz="4" w:space="0" w:color="auto"/>
              <w:right w:val="single" w:sz="4" w:space="0" w:color="auto"/>
            </w:tcBorders>
          </w:tcPr>
          <w:p w14:paraId="7D6D15BE" w14:textId="77777777" w:rsidR="00992B23" w:rsidRPr="0090345B" w:rsidRDefault="00992B23" w:rsidP="00AC0635">
            <w:pPr>
              <w:pStyle w:val="TAC"/>
            </w:pPr>
            <w:r w:rsidRPr="0090345B">
              <w:t>2x4 case</w:t>
            </w:r>
          </w:p>
        </w:tc>
        <w:tc>
          <w:tcPr>
            <w:tcW w:w="6987" w:type="dxa"/>
            <w:tcBorders>
              <w:top w:val="single" w:sz="4" w:space="0" w:color="auto"/>
              <w:left w:val="single" w:sz="4" w:space="0" w:color="auto"/>
              <w:bottom w:val="single" w:sz="4" w:space="0" w:color="auto"/>
              <w:right w:val="single" w:sz="4" w:space="0" w:color="auto"/>
            </w:tcBorders>
          </w:tcPr>
          <w:p w14:paraId="5CE8095E" w14:textId="77777777" w:rsidR="00992B23" w:rsidRPr="0090345B" w:rsidRDefault="00992B23" w:rsidP="00AC0635">
            <w:pPr>
              <w:pStyle w:val="TAC"/>
            </w:pPr>
            <w:r w:rsidRPr="00E94400">
              <w:rPr>
                <w:noProof/>
              </w:rPr>
              <w:drawing>
                <wp:inline distT="0" distB="0" distL="0" distR="0" wp14:anchorId="7567799B" wp14:editId="1DB11750">
                  <wp:extent cx="3098800" cy="825500"/>
                  <wp:effectExtent l="0" t="0" r="635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098800" cy="825500"/>
                          </a:xfrm>
                          <a:prstGeom prst="rect">
                            <a:avLst/>
                          </a:prstGeom>
                          <a:noFill/>
                          <a:ln>
                            <a:noFill/>
                          </a:ln>
                        </pic:spPr>
                      </pic:pic>
                    </a:graphicData>
                  </a:graphic>
                </wp:inline>
              </w:drawing>
            </w:r>
          </w:p>
        </w:tc>
      </w:tr>
      <w:tr w:rsidR="00992B23" w:rsidRPr="00954C37" w14:paraId="63DA6481" w14:textId="77777777" w:rsidTr="00AC0635">
        <w:trPr>
          <w:cantSplit/>
          <w:jc w:val="center"/>
        </w:trPr>
        <w:tc>
          <w:tcPr>
            <w:tcW w:w="1767" w:type="dxa"/>
            <w:tcBorders>
              <w:top w:val="single" w:sz="4" w:space="0" w:color="auto"/>
              <w:left w:val="single" w:sz="4" w:space="0" w:color="auto"/>
              <w:bottom w:val="single" w:sz="4" w:space="0" w:color="auto"/>
              <w:right w:val="single" w:sz="4" w:space="0" w:color="auto"/>
            </w:tcBorders>
          </w:tcPr>
          <w:p w14:paraId="6AD6A4C1" w14:textId="77777777" w:rsidR="00992B23" w:rsidRPr="0090345B" w:rsidRDefault="00992B23" w:rsidP="00AC0635">
            <w:pPr>
              <w:pStyle w:val="TAC"/>
            </w:pPr>
            <w:r w:rsidRPr="0090345B">
              <w:t>4x4 case</w:t>
            </w:r>
          </w:p>
        </w:tc>
        <w:tc>
          <w:tcPr>
            <w:tcW w:w="6987" w:type="dxa"/>
            <w:tcBorders>
              <w:top w:val="single" w:sz="4" w:space="0" w:color="auto"/>
              <w:left w:val="single" w:sz="4" w:space="0" w:color="auto"/>
              <w:bottom w:val="single" w:sz="4" w:space="0" w:color="auto"/>
              <w:right w:val="single" w:sz="4" w:space="0" w:color="auto"/>
            </w:tcBorders>
          </w:tcPr>
          <w:p w14:paraId="477B64E4" w14:textId="77777777" w:rsidR="00992B23" w:rsidRPr="0090345B" w:rsidRDefault="00992B23" w:rsidP="00AC0635">
            <w:pPr>
              <w:pStyle w:val="TAC"/>
            </w:pPr>
            <w:r w:rsidRPr="00E94400">
              <w:rPr>
                <w:noProof/>
              </w:rPr>
              <w:drawing>
                <wp:inline distT="0" distB="0" distL="0" distR="0" wp14:anchorId="2DD81009" wp14:editId="54EBF70B">
                  <wp:extent cx="4127500" cy="914400"/>
                  <wp:effectExtent l="0" t="0" r="635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127500" cy="914400"/>
                          </a:xfrm>
                          <a:prstGeom prst="rect">
                            <a:avLst/>
                          </a:prstGeom>
                          <a:noFill/>
                          <a:ln>
                            <a:noFill/>
                          </a:ln>
                        </pic:spPr>
                      </pic:pic>
                    </a:graphicData>
                  </a:graphic>
                </wp:inline>
              </w:drawing>
            </w:r>
          </w:p>
        </w:tc>
      </w:tr>
    </w:tbl>
    <w:p w14:paraId="4C4E955C" w14:textId="77777777" w:rsidR="00992B23" w:rsidRPr="00954C37" w:rsidRDefault="00992B23" w:rsidP="00992B23"/>
    <w:p w14:paraId="7DC4C4DB" w14:textId="77777777" w:rsidR="00992B23" w:rsidRPr="00954C37" w:rsidRDefault="00992B23" w:rsidP="00992B23">
      <w:r w:rsidRPr="00954C37">
        <w:t xml:space="preserve">For cases with more antennas at either </w:t>
      </w:r>
      <w:r>
        <w:t>gNB</w:t>
      </w:r>
      <w:r w:rsidRPr="00954C37">
        <w:t xml:space="preserve"> or </w:t>
      </w:r>
      <w:r>
        <w:t>NCR</w:t>
      </w:r>
      <w:r w:rsidRPr="00954C37">
        <w:t xml:space="preserve">-MT or both, the channel spatial correlation matrix can still be expressed as the Kronecker product of </w:t>
      </w:r>
      <w:r w:rsidRPr="00954C37">
        <w:rPr>
          <w:noProof/>
          <w:position w:val="-12"/>
        </w:rPr>
        <w:drawing>
          <wp:inline distT="0" distB="0" distL="0" distR="0" wp14:anchorId="7B714FA9" wp14:editId="450A1176">
            <wp:extent cx="292100" cy="1905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92100" cy="190500"/>
                    </a:xfrm>
                    <a:prstGeom prst="rect">
                      <a:avLst/>
                    </a:prstGeom>
                    <a:noFill/>
                    <a:ln>
                      <a:noFill/>
                    </a:ln>
                  </pic:spPr>
                </pic:pic>
              </a:graphicData>
            </a:graphic>
          </wp:inline>
        </w:drawing>
      </w:r>
      <w:r w:rsidRPr="00954C37">
        <w:t xml:space="preserve"> and </w:t>
      </w:r>
      <w:r w:rsidRPr="00954C37">
        <w:rPr>
          <w:noProof/>
          <w:position w:val="-14"/>
        </w:rPr>
        <w:drawing>
          <wp:inline distT="0" distB="0" distL="0" distR="0" wp14:anchorId="2E4CBA81" wp14:editId="509BAA26">
            <wp:extent cx="292100" cy="279400"/>
            <wp:effectExtent l="0" t="0" r="0" b="635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92100" cy="279400"/>
                    </a:xfrm>
                    <a:prstGeom prst="rect">
                      <a:avLst/>
                    </a:prstGeom>
                    <a:noFill/>
                    <a:ln>
                      <a:noFill/>
                    </a:ln>
                  </pic:spPr>
                </pic:pic>
              </a:graphicData>
            </a:graphic>
          </wp:inline>
        </w:drawing>
      </w:r>
      <w:r w:rsidRPr="00954C37">
        <w:t>according to</w:t>
      </w:r>
      <w:r w:rsidRPr="00954C37">
        <w:rPr>
          <w:rFonts w:ascii="Arial" w:hAnsi="Arial" w:cs="Arial"/>
          <w:b/>
          <w:noProof/>
          <w:position w:val="-14"/>
          <w:sz w:val="28"/>
          <w:szCs w:val="28"/>
        </w:rPr>
        <w:drawing>
          <wp:inline distT="0" distB="0" distL="0" distR="0" wp14:anchorId="7EDB51FC" wp14:editId="3EE53D1D">
            <wp:extent cx="1022350" cy="190500"/>
            <wp:effectExtent l="0" t="0" r="635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022350" cy="190500"/>
                    </a:xfrm>
                    <a:prstGeom prst="rect">
                      <a:avLst/>
                    </a:prstGeom>
                    <a:noFill/>
                    <a:ln>
                      <a:noFill/>
                    </a:ln>
                  </pic:spPr>
                </pic:pic>
              </a:graphicData>
            </a:graphic>
          </wp:inline>
        </w:drawing>
      </w:r>
      <w:r w:rsidRPr="00954C37">
        <w:t>.</w:t>
      </w:r>
    </w:p>
    <w:p w14:paraId="00C10EFB" w14:textId="77777777" w:rsidR="00992B23" w:rsidRPr="00954C37" w:rsidRDefault="00992B23" w:rsidP="00992B23">
      <w:pPr>
        <w:pStyle w:val="Heading5"/>
        <w:rPr>
          <w:lang w:eastAsia="ko-KR"/>
        </w:rPr>
      </w:pPr>
      <w:bookmarkStart w:id="5436" w:name="_Toc75165499"/>
      <w:bookmarkStart w:id="5437" w:name="_Toc75334423"/>
      <w:bookmarkStart w:id="5438" w:name="_Toc75508617"/>
      <w:bookmarkStart w:id="5439" w:name="_Toc75816356"/>
      <w:bookmarkStart w:id="5440" w:name="_Toc76541514"/>
      <w:bookmarkStart w:id="5441" w:name="_Toc76542081"/>
      <w:bookmarkStart w:id="5442" w:name="_Toc82429971"/>
      <w:bookmarkStart w:id="5443" w:name="_Toc89940222"/>
      <w:bookmarkStart w:id="5444" w:name="_Toc98754548"/>
      <w:bookmarkStart w:id="5445" w:name="_Toc106178362"/>
      <w:bookmarkStart w:id="5446" w:name="_Toc114149080"/>
      <w:bookmarkStart w:id="5447" w:name="_Toc124151325"/>
      <w:bookmarkStart w:id="5448" w:name="_Toc130393865"/>
      <w:bookmarkStart w:id="5449" w:name="_Toc137562252"/>
      <w:bookmarkStart w:id="5450" w:name="_Toc138871394"/>
      <w:bookmarkStart w:id="5451" w:name="_Toc145534844"/>
      <w:bookmarkStart w:id="5452" w:name="_Toc155287617"/>
      <w:r>
        <w:rPr>
          <w:lang w:eastAsia="ko-KR"/>
        </w:rPr>
        <w:t>I.</w:t>
      </w:r>
      <w:r w:rsidRPr="00954C37">
        <w:rPr>
          <w:rFonts w:hint="eastAsia"/>
          <w:lang w:eastAsia="ko-KR"/>
        </w:rPr>
        <w:t>2.3.1.2</w:t>
      </w:r>
      <w:r w:rsidRPr="00954C37">
        <w:rPr>
          <w:rFonts w:hint="eastAsia"/>
          <w:lang w:eastAsia="ko-KR"/>
        </w:rPr>
        <w:tab/>
        <w:t xml:space="preserve">MIMO </w:t>
      </w:r>
      <w:r w:rsidRPr="00954C37">
        <w:rPr>
          <w:lang w:eastAsia="ko-KR"/>
        </w:rPr>
        <w:t>c</w:t>
      </w:r>
      <w:r w:rsidRPr="00954C37">
        <w:rPr>
          <w:rFonts w:hint="eastAsia"/>
          <w:lang w:eastAsia="ko-KR"/>
        </w:rPr>
        <w:t xml:space="preserve">orrelation </w:t>
      </w:r>
      <w:r w:rsidRPr="00954C37">
        <w:rPr>
          <w:lang w:eastAsia="ko-KR"/>
        </w:rPr>
        <w:t>m</w:t>
      </w:r>
      <w:r w:rsidRPr="00954C37">
        <w:rPr>
          <w:rFonts w:hint="eastAsia"/>
          <w:lang w:eastAsia="ko-KR"/>
        </w:rPr>
        <w:t xml:space="preserve">atrices at </w:t>
      </w:r>
      <w:r w:rsidRPr="00954C37">
        <w:rPr>
          <w:lang w:eastAsia="ko-KR"/>
        </w:rPr>
        <w:t>h</w:t>
      </w:r>
      <w:r w:rsidRPr="00954C37">
        <w:rPr>
          <w:rFonts w:hint="eastAsia"/>
          <w:lang w:eastAsia="ko-KR"/>
        </w:rPr>
        <w:t xml:space="preserve">igh, </w:t>
      </w:r>
      <w:r w:rsidRPr="00954C37">
        <w:rPr>
          <w:lang w:eastAsia="ko-KR"/>
        </w:rPr>
        <w:t>m</w:t>
      </w:r>
      <w:r w:rsidRPr="00954C37">
        <w:rPr>
          <w:rFonts w:hint="eastAsia"/>
          <w:lang w:eastAsia="ko-KR"/>
        </w:rPr>
        <w:t xml:space="preserve">edium and </w:t>
      </w:r>
      <w:r w:rsidRPr="00954C37">
        <w:rPr>
          <w:lang w:eastAsia="ko-KR"/>
        </w:rPr>
        <w:t>l</w:t>
      </w:r>
      <w:r w:rsidRPr="00954C37">
        <w:rPr>
          <w:rFonts w:hint="eastAsia"/>
          <w:lang w:eastAsia="ko-KR"/>
        </w:rPr>
        <w:t xml:space="preserve">ow </w:t>
      </w:r>
      <w:r w:rsidRPr="00954C37">
        <w:rPr>
          <w:lang w:eastAsia="ko-KR"/>
        </w:rPr>
        <w:t>l</w:t>
      </w:r>
      <w:r w:rsidRPr="00954C37">
        <w:rPr>
          <w:rFonts w:hint="eastAsia"/>
          <w:lang w:eastAsia="ko-KR"/>
        </w:rPr>
        <w:t>evel</w:t>
      </w:r>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p>
    <w:p w14:paraId="09686BC2" w14:textId="77777777" w:rsidR="00992B23" w:rsidRPr="00954C37" w:rsidRDefault="00992B23" w:rsidP="00992B23">
      <w:r w:rsidRPr="00954C37">
        <w:t xml:space="preserve">The </w:t>
      </w:r>
      <w:r w:rsidRPr="00954C37">
        <w:rPr>
          <w:noProof/>
          <w:position w:val="-6"/>
        </w:rPr>
        <w:drawing>
          <wp:inline distT="0" distB="0" distL="0" distR="0" wp14:anchorId="7B665214" wp14:editId="1F67D396">
            <wp:extent cx="152400" cy="146050"/>
            <wp:effectExtent l="0" t="0" r="0" b="635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52400" cy="146050"/>
                    </a:xfrm>
                    <a:prstGeom prst="rect">
                      <a:avLst/>
                    </a:prstGeom>
                    <a:noFill/>
                    <a:ln>
                      <a:noFill/>
                    </a:ln>
                  </pic:spPr>
                </pic:pic>
              </a:graphicData>
            </a:graphic>
          </wp:inline>
        </w:drawing>
      </w:r>
      <w:r w:rsidRPr="00954C37">
        <w:t xml:space="preserve"> and </w:t>
      </w:r>
      <w:r w:rsidRPr="00954C37">
        <w:rPr>
          <w:noProof/>
          <w:position w:val="-10"/>
        </w:rPr>
        <w:drawing>
          <wp:inline distT="0" distB="0" distL="0" distR="0" wp14:anchorId="6D2CE0F4" wp14:editId="6DBEEB12">
            <wp:extent cx="152400" cy="203200"/>
            <wp:effectExtent l="0" t="0" r="0" b="635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52400" cy="203200"/>
                    </a:xfrm>
                    <a:prstGeom prst="rect">
                      <a:avLst/>
                    </a:prstGeom>
                    <a:noFill/>
                    <a:ln>
                      <a:noFill/>
                    </a:ln>
                  </pic:spPr>
                </pic:pic>
              </a:graphicData>
            </a:graphic>
          </wp:inline>
        </w:drawing>
      </w:r>
      <w:r w:rsidRPr="00954C37">
        <w:t xml:space="preserve"> for different correlation types are given in table</w:t>
      </w:r>
      <w:r w:rsidRPr="00954C37">
        <w:rPr>
          <w:rFonts w:hint="eastAsia"/>
        </w:rPr>
        <w:t xml:space="preserve"> </w:t>
      </w:r>
      <w:r>
        <w:t>I.</w:t>
      </w:r>
      <w:r w:rsidRPr="00954C37">
        <w:rPr>
          <w:rFonts w:hint="eastAsia"/>
        </w:rPr>
        <w:t>2</w:t>
      </w:r>
      <w:r w:rsidRPr="00954C37">
        <w:t>.3.1.2</w:t>
      </w:r>
      <w:r w:rsidRPr="00954C37">
        <w:rPr>
          <w:rFonts w:hint="eastAsia"/>
        </w:rPr>
        <w:t>-1</w:t>
      </w:r>
      <w:r w:rsidRPr="00954C37">
        <w:t>.</w:t>
      </w:r>
    </w:p>
    <w:p w14:paraId="05FAAA47" w14:textId="77777777" w:rsidR="00992B23" w:rsidRPr="00954C37" w:rsidRDefault="00992B23" w:rsidP="00992B23">
      <w:pPr>
        <w:pStyle w:val="TH"/>
      </w:pPr>
      <w:r w:rsidRPr="00954C37">
        <w:t>Table</w:t>
      </w:r>
      <w:r w:rsidRPr="00954C37">
        <w:rPr>
          <w:rFonts w:hint="eastAsia"/>
        </w:rPr>
        <w:t xml:space="preserve"> </w:t>
      </w:r>
      <w:r>
        <w:rPr>
          <w:rFonts w:hint="eastAsia"/>
        </w:rPr>
        <w:t>I.</w:t>
      </w:r>
      <w:r w:rsidRPr="00954C37">
        <w:rPr>
          <w:rFonts w:hint="eastAsia"/>
        </w:rPr>
        <w:t>2</w:t>
      </w:r>
      <w:r w:rsidRPr="00954C37">
        <w:t>.3.1.2</w:t>
      </w:r>
      <w:r w:rsidRPr="00954C37">
        <w:rPr>
          <w:rFonts w:hint="eastAsia"/>
        </w:rPr>
        <w:t>-1</w:t>
      </w:r>
      <w:r w:rsidRPr="00954C37">
        <w:t>: Correlation for high, medium and low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794"/>
        <w:gridCol w:w="763"/>
        <w:gridCol w:w="939"/>
        <w:gridCol w:w="939"/>
        <w:gridCol w:w="799"/>
        <w:gridCol w:w="799"/>
      </w:tblGrid>
      <w:tr w:rsidR="00992B23" w:rsidRPr="00954C37" w14:paraId="63B26829" w14:textId="77777777" w:rsidTr="00AC0635">
        <w:trPr>
          <w:cantSplit/>
          <w:jc w:val="center"/>
        </w:trPr>
        <w:tc>
          <w:tcPr>
            <w:tcW w:w="1557" w:type="dxa"/>
            <w:gridSpan w:val="2"/>
            <w:shd w:val="clear" w:color="auto" w:fill="auto"/>
          </w:tcPr>
          <w:p w14:paraId="7C6318A1" w14:textId="77777777" w:rsidR="00992B23" w:rsidRPr="003B098E" w:rsidRDefault="00992B23" w:rsidP="00AC0635">
            <w:pPr>
              <w:pStyle w:val="TAH"/>
            </w:pPr>
            <w:r w:rsidRPr="003B098E">
              <w:t>Low correlation</w:t>
            </w:r>
          </w:p>
        </w:tc>
        <w:tc>
          <w:tcPr>
            <w:tcW w:w="1878" w:type="dxa"/>
            <w:gridSpan w:val="2"/>
            <w:shd w:val="clear" w:color="auto" w:fill="auto"/>
          </w:tcPr>
          <w:p w14:paraId="00B4CED7" w14:textId="77777777" w:rsidR="00992B23" w:rsidRPr="003B098E" w:rsidRDefault="00992B23" w:rsidP="00AC0635">
            <w:pPr>
              <w:pStyle w:val="TAH"/>
            </w:pPr>
            <w:r w:rsidRPr="003B098E">
              <w:t>Medium correlation</w:t>
            </w:r>
          </w:p>
        </w:tc>
        <w:tc>
          <w:tcPr>
            <w:tcW w:w="1598" w:type="dxa"/>
            <w:gridSpan w:val="2"/>
            <w:shd w:val="clear" w:color="auto" w:fill="auto"/>
          </w:tcPr>
          <w:p w14:paraId="336FD104" w14:textId="77777777" w:rsidR="00992B23" w:rsidRPr="003B098E" w:rsidRDefault="00992B23" w:rsidP="00AC0635">
            <w:pPr>
              <w:pStyle w:val="TAH"/>
            </w:pPr>
            <w:r w:rsidRPr="003B098E">
              <w:t>High correlation</w:t>
            </w:r>
          </w:p>
        </w:tc>
      </w:tr>
      <w:tr w:rsidR="00992B23" w:rsidRPr="00954C37" w14:paraId="765B7EA5" w14:textId="77777777" w:rsidTr="00AC0635">
        <w:trPr>
          <w:cantSplit/>
          <w:jc w:val="center"/>
        </w:trPr>
        <w:tc>
          <w:tcPr>
            <w:tcW w:w="794" w:type="dxa"/>
            <w:shd w:val="clear" w:color="auto" w:fill="auto"/>
          </w:tcPr>
          <w:p w14:paraId="4E52CCD7" w14:textId="77777777" w:rsidR="00992B23" w:rsidRPr="00E94400" w:rsidRDefault="00992B23" w:rsidP="00AC0635">
            <w:pPr>
              <w:pStyle w:val="TAC"/>
            </w:pPr>
            <w:r w:rsidRPr="003B098E">
              <w:sym w:font="Symbol" w:char="F061"/>
            </w:r>
          </w:p>
        </w:tc>
        <w:tc>
          <w:tcPr>
            <w:tcW w:w="763" w:type="dxa"/>
            <w:shd w:val="clear" w:color="auto" w:fill="auto"/>
          </w:tcPr>
          <w:p w14:paraId="59893177" w14:textId="77777777" w:rsidR="00992B23" w:rsidRPr="00E94400" w:rsidRDefault="00992B23" w:rsidP="00AC0635">
            <w:pPr>
              <w:pStyle w:val="TAC"/>
            </w:pPr>
            <w:r w:rsidRPr="003B098E">
              <w:sym w:font="Symbol" w:char="F062"/>
            </w:r>
          </w:p>
        </w:tc>
        <w:tc>
          <w:tcPr>
            <w:tcW w:w="939" w:type="dxa"/>
            <w:shd w:val="clear" w:color="auto" w:fill="auto"/>
          </w:tcPr>
          <w:p w14:paraId="7F3B8881" w14:textId="77777777" w:rsidR="00992B23" w:rsidRPr="00E94400" w:rsidRDefault="00992B23" w:rsidP="00AC0635">
            <w:pPr>
              <w:pStyle w:val="TAC"/>
            </w:pPr>
            <w:r w:rsidRPr="003B098E">
              <w:sym w:font="Symbol" w:char="F061"/>
            </w:r>
          </w:p>
        </w:tc>
        <w:tc>
          <w:tcPr>
            <w:tcW w:w="939" w:type="dxa"/>
            <w:shd w:val="clear" w:color="auto" w:fill="auto"/>
          </w:tcPr>
          <w:p w14:paraId="29F0BABF" w14:textId="77777777" w:rsidR="00992B23" w:rsidRPr="00E94400" w:rsidRDefault="00992B23" w:rsidP="00AC0635">
            <w:pPr>
              <w:pStyle w:val="TAC"/>
            </w:pPr>
            <w:r w:rsidRPr="003B098E">
              <w:sym w:font="Symbol" w:char="F062"/>
            </w:r>
          </w:p>
        </w:tc>
        <w:tc>
          <w:tcPr>
            <w:tcW w:w="799" w:type="dxa"/>
            <w:shd w:val="clear" w:color="auto" w:fill="auto"/>
          </w:tcPr>
          <w:p w14:paraId="1338EADC" w14:textId="77777777" w:rsidR="00992B23" w:rsidRPr="00E94400" w:rsidRDefault="00992B23" w:rsidP="00AC0635">
            <w:pPr>
              <w:pStyle w:val="TAC"/>
            </w:pPr>
            <w:r w:rsidRPr="003B098E">
              <w:sym w:font="Symbol" w:char="F061"/>
            </w:r>
          </w:p>
        </w:tc>
        <w:tc>
          <w:tcPr>
            <w:tcW w:w="799" w:type="dxa"/>
            <w:shd w:val="clear" w:color="auto" w:fill="auto"/>
          </w:tcPr>
          <w:p w14:paraId="0996B99D" w14:textId="77777777" w:rsidR="00992B23" w:rsidRPr="00E94400" w:rsidRDefault="00992B23" w:rsidP="00AC0635">
            <w:pPr>
              <w:pStyle w:val="TAC"/>
            </w:pPr>
            <w:r w:rsidRPr="003B098E">
              <w:sym w:font="Symbol" w:char="F062"/>
            </w:r>
          </w:p>
        </w:tc>
      </w:tr>
      <w:tr w:rsidR="00992B23" w:rsidRPr="00954C37" w14:paraId="3DB8329F" w14:textId="77777777" w:rsidTr="00AC0635">
        <w:trPr>
          <w:cantSplit/>
          <w:jc w:val="center"/>
        </w:trPr>
        <w:tc>
          <w:tcPr>
            <w:tcW w:w="794" w:type="dxa"/>
            <w:shd w:val="clear" w:color="auto" w:fill="auto"/>
          </w:tcPr>
          <w:p w14:paraId="2F166C24" w14:textId="77777777" w:rsidR="00992B23" w:rsidRPr="00E94400" w:rsidRDefault="00992B23" w:rsidP="00AC0635">
            <w:pPr>
              <w:pStyle w:val="TAC"/>
            </w:pPr>
            <w:r w:rsidRPr="00E94400">
              <w:t>0</w:t>
            </w:r>
          </w:p>
        </w:tc>
        <w:tc>
          <w:tcPr>
            <w:tcW w:w="763" w:type="dxa"/>
            <w:shd w:val="clear" w:color="auto" w:fill="auto"/>
          </w:tcPr>
          <w:p w14:paraId="0A3F5FA6" w14:textId="77777777" w:rsidR="00992B23" w:rsidRPr="00E94400" w:rsidRDefault="00992B23" w:rsidP="00AC0635">
            <w:pPr>
              <w:pStyle w:val="TAC"/>
            </w:pPr>
            <w:r w:rsidRPr="00E94400">
              <w:t>0</w:t>
            </w:r>
          </w:p>
        </w:tc>
        <w:tc>
          <w:tcPr>
            <w:tcW w:w="939" w:type="dxa"/>
            <w:shd w:val="clear" w:color="auto" w:fill="auto"/>
          </w:tcPr>
          <w:p w14:paraId="3C450A1E" w14:textId="77777777" w:rsidR="00992B23" w:rsidRPr="00E94400" w:rsidRDefault="00992B23" w:rsidP="00AC0635">
            <w:pPr>
              <w:pStyle w:val="TAC"/>
            </w:pPr>
            <w:r w:rsidRPr="00E94400">
              <w:t>0.</w:t>
            </w:r>
            <w:r w:rsidRPr="00E94400">
              <w:rPr>
                <w:rFonts w:hint="eastAsia"/>
              </w:rPr>
              <w:t>9</w:t>
            </w:r>
            <w:r w:rsidRPr="00E94400">
              <w:t xml:space="preserve"> </w:t>
            </w:r>
          </w:p>
        </w:tc>
        <w:tc>
          <w:tcPr>
            <w:tcW w:w="939" w:type="dxa"/>
            <w:shd w:val="clear" w:color="auto" w:fill="auto"/>
          </w:tcPr>
          <w:p w14:paraId="3FA1FE2F" w14:textId="77777777" w:rsidR="00992B23" w:rsidRPr="00E94400" w:rsidRDefault="00992B23" w:rsidP="00AC0635">
            <w:pPr>
              <w:pStyle w:val="TAC"/>
            </w:pPr>
            <w:r w:rsidRPr="00E94400">
              <w:t>0.</w:t>
            </w:r>
            <w:r w:rsidRPr="00E94400">
              <w:rPr>
                <w:rFonts w:hint="eastAsia"/>
              </w:rPr>
              <w:t>3</w:t>
            </w:r>
            <w:r w:rsidRPr="00E94400">
              <w:t xml:space="preserve"> </w:t>
            </w:r>
          </w:p>
        </w:tc>
        <w:tc>
          <w:tcPr>
            <w:tcW w:w="799" w:type="dxa"/>
            <w:shd w:val="clear" w:color="auto" w:fill="auto"/>
          </w:tcPr>
          <w:p w14:paraId="44A13062" w14:textId="77777777" w:rsidR="00992B23" w:rsidRPr="00E94400" w:rsidRDefault="00992B23" w:rsidP="00AC0635">
            <w:pPr>
              <w:pStyle w:val="TAC"/>
            </w:pPr>
            <w:r w:rsidRPr="00E94400">
              <w:t xml:space="preserve">0.9 </w:t>
            </w:r>
          </w:p>
        </w:tc>
        <w:tc>
          <w:tcPr>
            <w:tcW w:w="799" w:type="dxa"/>
            <w:shd w:val="clear" w:color="auto" w:fill="auto"/>
          </w:tcPr>
          <w:p w14:paraId="76C9FB3C" w14:textId="77777777" w:rsidR="00992B23" w:rsidRPr="00E94400" w:rsidRDefault="00992B23" w:rsidP="00AC0635">
            <w:pPr>
              <w:pStyle w:val="TAC"/>
            </w:pPr>
            <w:r w:rsidRPr="00E94400">
              <w:t xml:space="preserve">0.9 </w:t>
            </w:r>
          </w:p>
        </w:tc>
      </w:tr>
    </w:tbl>
    <w:p w14:paraId="5E7AC11F" w14:textId="77777777" w:rsidR="00992B23" w:rsidRPr="00954C37" w:rsidRDefault="00992B23" w:rsidP="00992B23"/>
    <w:p w14:paraId="264FA76B" w14:textId="77777777" w:rsidR="00992B23" w:rsidRPr="00954C37" w:rsidRDefault="00992B23" w:rsidP="00992B23">
      <w:r w:rsidRPr="00954C37">
        <w:t>The correlation matrices for high, medium and low correlation are defined in tables</w:t>
      </w:r>
      <w:r w:rsidRPr="00954C37">
        <w:rPr>
          <w:rFonts w:hint="eastAsia"/>
        </w:rPr>
        <w:t xml:space="preserve"> </w:t>
      </w:r>
      <w:r>
        <w:rPr>
          <w:rFonts w:hint="eastAsia"/>
        </w:rPr>
        <w:t>I.</w:t>
      </w:r>
      <w:r w:rsidRPr="00954C37">
        <w:rPr>
          <w:rFonts w:hint="eastAsia"/>
        </w:rPr>
        <w:t>2</w:t>
      </w:r>
      <w:r w:rsidRPr="00954C37">
        <w:t>.3.1</w:t>
      </w:r>
      <w:r w:rsidRPr="00954C37">
        <w:rPr>
          <w:rFonts w:hint="eastAsia"/>
        </w:rPr>
        <w:t>.2-2</w:t>
      </w:r>
      <w:r w:rsidRPr="00954C37">
        <w:t xml:space="preserve">, </w:t>
      </w:r>
      <w:r>
        <w:rPr>
          <w:rFonts w:hint="eastAsia"/>
        </w:rPr>
        <w:t>I.</w:t>
      </w:r>
      <w:r w:rsidRPr="00954C37">
        <w:rPr>
          <w:rFonts w:hint="eastAsia"/>
        </w:rPr>
        <w:t>2</w:t>
      </w:r>
      <w:r w:rsidRPr="00954C37">
        <w:t>.3.1</w:t>
      </w:r>
      <w:r w:rsidRPr="00954C37">
        <w:rPr>
          <w:rFonts w:hint="eastAsia"/>
        </w:rPr>
        <w:t>.2-3</w:t>
      </w:r>
      <w:r w:rsidRPr="00954C37">
        <w:t xml:space="preserve"> and </w:t>
      </w:r>
      <w:r>
        <w:rPr>
          <w:rFonts w:hint="eastAsia"/>
        </w:rPr>
        <w:t>I.</w:t>
      </w:r>
      <w:r w:rsidRPr="00954C37">
        <w:rPr>
          <w:rFonts w:hint="eastAsia"/>
        </w:rPr>
        <w:t>2</w:t>
      </w:r>
      <w:r w:rsidRPr="00954C37">
        <w:t>.3.1</w:t>
      </w:r>
      <w:r w:rsidRPr="00954C37">
        <w:rPr>
          <w:rFonts w:hint="eastAsia"/>
        </w:rPr>
        <w:t xml:space="preserve">.2-4 </w:t>
      </w:r>
      <w:r w:rsidRPr="00954C37">
        <w:t>as below.</w:t>
      </w:r>
    </w:p>
    <w:p w14:paraId="58D66F96" w14:textId="77777777" w:rsidR="00992B23" w:rsidRPr="00954C37" w:rsidRDefault="00992B23" w:rsidP="00992B23">
      <w:r w:rsidRPr="00954C37">
        <w:t xml:space="preserve">The values in table </w:t>
      </w:r>
      <w:r>
        <w:rPr>
          <w:rFonts w:hint="eastAsia"/>
        </w:rPr>
        <w:t>I.</w:t>
      </w:r>
      <w:r w:rsidRPr="00954C37">
        <w:rPr>
          <w:rFonts w:hint="eastAsia"/>
        </w:rPr>
        <w:t>2</w:t>
      </w:r>
      <w:r w:rsidRPr="00954C37">
        <w:t>.3.1</w:t>
      </w:r>
      <w:r w:rsidRPr="00954C37">
        <w:rPr>
          <w:rFonts w:hint="eastAsia"/>
        </w:rPr>
        <w:t>.2-2</w:t>
      </w:r>
      <w:r w:rsidRPr="00954C37">
        <w:t xml:space="preserve"> have been adjusted for the 2x4 and 4x4 high correlation cases to ensure the correlation matrix is positive semi-definite after round-off to 4 digit precision. This is done using the equation:</w:t>
      </w:r>
    </w:p>
    <w:p w14:paraId="3583C4C7" w14:textId="77777777" w:rsidR="00992B23" w:rsidRPr="00954C37" w:rsidRDefault="00992B23" w:rsidP="00992B23">
      <w:pPr>
        <w:keepLines/>
        <w:tabs>
          <w:tab w:val="center" w:pos="4536"/>
          <w:tab w:val="right" w:pos="9072"/>
        </w:tabs>
      </w:pPr>
      <w:r w:rsidRPr="00954C37">
        <w:tab/>
      </w:r>
      <w:r w:rsidRPr="00954C37">
        <w:rPr>
          <w:noProof/>
        </w:rPr>
        <w:drawing>
          <wp:inline distT="0" distB="0" distL="0" distR="0" wp14:anchorId="504D0A3F" wp14:editId="368F04B4">
            <wp:extent cx="1828800" cy="279400"/>
            <wp:effectExtent l="0" t="0" r="0" b="635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828800" cy="279400"/>
                    </a:xfrm>
                    <a:prstGeom prst="rect">
                      <a:avLst/>
                    </a:prstGeom>
                    <a:noFill/>
                    <a:ln>
                      <a:noFill/>
                    </a:ln>
                  </pic:spPr>
                </pic:pic>
              </a:graphicData>
            </a:graphic>
          </wp:inline>
        </w:drawing>
      </w:r>
    </w:p>
    <w:p w14:paraId="1B20E6BA" w14:textId="77777777" w:rsidR="00992B23" w:rsidRPr="00954C37" w:rsidRDefault="00992B23" w:rsidP="00992B23">
      <w:r w:rsidRPr="00954C37">
        <w:t xml:space="preserve">Where the value </w:t>
      </w:r>
      <w:r w:rsidRPr="00954C37">
        <w:rPr>
          <w:lang w:eastAsia="zh-CN"/>
        </w:rPr>
        <w:t>"</w:t>
      </w:r>
      <w:r w:rsidRPr="00954C37">
        <w:t>a</w:t>
      </w:r>
      <w:r w:rsidRPr="00954C37">
        <w:rPr>
          <w:lang w:eastAsia="zh-CN"/>
        </w:rPr>
        <w:t>"</w:t>
      </w:r>
      <w:r w:rsidRPr="00954C37">
        <w:t xml:space="preserve"> is a scaling factor such that the smallest value is used to obtain a positive semi-definite result. For the 2x4 high correlation case, a=0.00010. For the 4x4 high correlation case, a=0.00012.</w:t>
      </w:r>
    </w:p>
    <w:p w14:paraId="58403EA4" w14:textId="77777777" w:rsidR="00992B23" w:rsidRPr="00954C37" w:rsidRDefault="00992B23" w:rsidP="00992B23">
      <w:r w:rsidRPr="00954C37">
        <w:t xml:space="preserve">The same method is used to adjust the 4x4 medium correlation matrix in table </w:t>
      </w:r>
      <w:r>
        <w:rPr>
          <w:rFonts w:hint="eastAsia"/>
        </w:rPr>
        <w:t>I.</w:t>
      </w:r>
      <w:r w:rsidRPr="00954C37">
        <w:rPr>
          <w:rFonts w:hint="eastAsia"/>
        </w:rPr>
        <w:t>2</w:t>
      </w:r>
      <w:r w:rsidRPr="00954C37">
        <w:t>.3.1</w:t>
      </w:r>
      <w:r w:rsidRPr="00954C37">
        <w:rPr>
          <w:rFonts w:hint="eastAsia"/>
        </w:rPr>
        <w:t>.2-3</w:t>
      </w:r>
      <w:r w:rsidRPr="00954C37">
        <w:t xml:space="preserve"> to ensure the correlation matrix is positive semi-definite after round-off to 4 digit precision with a =0.00012</w:t>
      </w:r>
      <w:r w:rsidRPr="00954C37">
        <w:rPr>
          <w:rFonts w:hint="eastAsia"/>
        </w:rPr>
        <w:t>.</w:t>
      </w:r>
    </w:p>
    <w:p w14:paraId="33B007F3" w14:textId="77777777" w:rsidR="00992B23" w:rsidRPr="00954C37" w:rsidRDefault="00992B23" w:rsidP="00992B23">
      <w:pPr>
        <w:pStyle w:val="TH"/>
      </w:pPr>
      <w:r w:rsidRPr="00954C37">
        <w:t>Table</w:t>
      </w:r>
      <w:r w:rsidRPr="00954C37">
        <w:rPr>
          <w:rFonts w:hint="eastAsia"/>
        </w:rPr>
        <w:t xml:space="preserve"> </w:t>
      </w:r>
      <w:r>
        <w:rPr>
          <w:rFonts w:hint="eastAsia"/>
        </w:rPr>
        <w:t>I.</w:t>
      </w:r>
      <w:r w:rsidRPr="00954C37">
        <w:rPr>
          <w:rFonts w:hint="eastAsia"/>
        </w:rPr>
        <w:t>2</w:t>
      </w:r>
      <w:r w:rsidRPr="00954C37">
        <w:t>.3.1</w:t>
      </w:r>
      <w:r w:rsidRPr="00954C37">
        <w:rPr>
          <w:rFonts w:hint="eastAsia"/>
        </w:rPr>
        <w:t>.2-2</w:t>
      </w:r>
      <w:r w:rsidRPr="00954C37">
        <w:t>: MIMO correlation matrices for high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53"/>
        <w:gridCol w:w="8678"/>
      </w:tblGrid>
      <w:tr w:rsidR="00992B23" w:rsidRPr="00954C37" w14:paraId="7BA76C3F" w14:textId="77777777" w:rsidTr="00AC0635">
        <w:trPr>
          <w:cantSplit/>
          <w:jc w:val="center"/>
        </w:trPr>
        <w:tc>
          <w:tcPr>
            <w:tcW w:w="953" w:type="dxa"/>
          </w:tcPr>
          <w:p w14:paraId="032DBE1D" w14:textId="77777777" w:rsidR="00992B23" w:rsidRPr="00954C37" w:rsidRDefault="00992B23" w:rsidP="00AC0635">
            <w:pPr>
              <w:pStyle w:val="TAC"/>
            </w:pPr>
            <w:r w:rsidRPr="00954C37">
              <w:t>1x2 case</w:t>
            </w:r>
          </w:p>
        </w:tc>
        <w:tc>
          <w:tcPr>
            <w:tcW w:w="8678" w:type="dxa"/>
          </w:tcPr>
          <w:p w14:paraId="0CE300EE" w14:textId="77777777" w:rsidR="00992B23" w:rsidRPr="00954C37" w:rsidRDefault="00992B23" w:rsidP="00AC0635">
            <w:pPr>
              <w:pStyle w:val="TAC"/>
            </w:pPr>
            <w:r w:rsidRPr="00954C37">
              <w:rPr>
                <w:noProof/>
              </w:rPr>
              <w:drawing>
                <wp:inline distT="0" distB="0" distL="0" distR="0" wp14:anchorId="27B443DC" wp14:editId="499C19ED">
                  <wp:extent cx="914400" cy="355600"/>
                  <wp:effectExtent l="0" t="0" r="0" b="635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914400" cy="355600"/>
                          </a:xfrm>
                          <a:prstGeom prst="rect">
                            <a:avLst/>
                          </a:prstGeom>
                          <a:noFill/>
                          <a:ln>
                            <a:noFill/>
                          </a:ln>
                        </pic:spPr>
                      </pic:pic>
                    </a:graphicData>
                  </a:graphic>
                </wp:inline>
              </w:drawing>
            </w:r>
          </w:p>
        </w:tc>
      </w:tr>
      <w:tr w:rsidR="00992B23" w:rsidRPr="00954C37" w14:paraId="55424301" w14:textId="77777777" w:rsidTr="00AC0635">
        <w:trPr>
          <w:cantSplit/>
          <w:jc w:val="center"/>
        </w:trPr>
        <w:tc>
          <w:tcPr>
            <w:tcW w:w="953" w:type="dxa"/>
          </w:tcPr>
          <w:p w14:paraId="60F0B026" w14:textId="77777777" w:rsidR="00992B23" w:rsidRPr="00954C37" w:rsidRDefault="00992B23" w:rsidP="00AC0635">
            <w:pPr>
              <w:pStyle w:val="TAC"/>
            </w:pPr>
            <w:r w:rsidRPr="00954C37">
              <w:t>2x2 case</w:t>
            </w:r>
          </w:p>
        </w:tc>
        <w:tc>
          <w:tcPr>
            <w:tcW w:w="8678" w:type="dxa"/>
          </w:tcPr>
          <w:p w14:paraId="0CA29BDE" w14:textId="77777777" w:rsidR="00992B23" w:rsidRPr="00954C37" w:rsidRDefault="00992B23" w:rsidP="00AC0635">
            <w:pPr>
              <w:pStyle w:val="TAC"/>
            </w:pPr>
            <w:r w:rsidRPr="00954C37">
              <w:rPr>
                <w:noProof/>
              </w:rPr>
              <w:drawing>
                <wp:inline distT="0" distB="0" distL="0" distR="0" wp14:anchorId="049B6C1F" wp14:editId="598F9EA0">
                  <wp:extent cx="1397000" cy="74930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2"/>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397000" cy="749300"/>
                          </a:xfrm>
                          <a:prstGeom prst="rect">
                            <a:avLst/>
                          </a:prstGeom>
                          <a:noFill/>
                          <a:ln>
                            <a:noFill/>
                          </a:ln>
                        </pic:spPr>
                      </pic:pic>
                    </a:graphicData>
                  </a:graphic>
                </wp:inline>
              </w:drawing>
            </w:r>
          </w:p>
        </w:tc>
      </w:tr>
      <w:tr w:rsidR="00992B23" w:rsidRPr="00954C37" w14:paraId="32046413" w14:textId="77777777" w:rsidTr="00AC0635">
        <w:trPr>
          <w:cantSplit/>
          <w:jc w:val="center"/>
        </w:trPr>
        <w:tc>
          <w:tcPr>
            <w:tcW w:w="953" w:type="dxa"/>
          </w:tcPr>
          <w:p w14:paraId="6A114F68" w14:textId="77777777" w:rsidR="00992B23" w:rsidRPr="00954C37" w:rsidRDefault="00992B23" w:rsidP="00AC0635">
            <w:pPr>
              <w:pStyle w:val="TAC"/>
            </w:pPr>
            <w:r w:rsidRPr="00954C37">
              <w:t>2x4 case</w:t>
            </w:r>
          </w:p>
        </w:tc>
        <w:tc>
          <w:tcPr>
            <w:tcW w:w="8678" w:type="dxa"/>
          </w:tcPr>
          <w:p w14:paraId="35204503" w14:textId="77777777" w:rsidR="00992B23" w:rsidRPr="00954C37" w:rsidRDefault="00992B23" w:rsidP="00AC0635">
            <w:pPr>
              <w:pStyle w:val="TAC"/>
            </w:pPr>
            <w:r w:rsidRPr="00954C37">
              <w:rPr>
                <w:noProof/>
              </w:rPr>
              <w:drawing>
                <wp:inline distT="0" distB="0" distL="0" distR="0" wp14:anchorId="75C55742" wp14:editId="2EB177D6">
                  <wp:extent cx="3568700" cy="91440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568700" cy="914400"/>
                          </a:xfrm>
                          <a:prstGeom prst="rect">
                            <a:avLst/>
                          </a:prstGeom>
                          <a:noFill/>
                          <a:ln>
                            <a:noFill/>
                          </a:ln>
                        </pic:spPr>
                      </pic:pic>
                    </a:graphicData>
                  </a:graphic>
                </wp:inline>
              </w:drawing>
            </w:r>
          </w:p>
        </w:tc>
      </w:tr>
      <w:tr w:rsidR="00992B23" w:rsidRPr="00954C37" w14:paraId="5B40B1F3" w14:textId="77777777" w:rsidTr="00AC0635">
        <w:trPr>
          <w:cantSplit/>
          <w:jc w:val="center"/>
        </w:trPr>
        <w:tc>
          <w:tcPr>
            <w:tcW w:w="953" w:type="dxa"/>
          </w:tcPr>
          <w:p w14:paraId="6D7FFA87" w14:textId="77777777" w:rsidR="00992B23" w:rsidRPr="00954C37" w:rsidRDefault="00992B23" w:rsidP="00AC0635">
            <w:pPr>
              <w:pStyle w:val="TAC"/>
            </w:pPr>
            <w:r w:rsidRPr="00954C37">
              <w:t>4x4 case</w:t>
            </w:r>
          </w:p>
        </w:tc>
        <w:tc>
          <w:tcPr>
            <w:tcW w:w="8678" w:type="dxa"/>
          </w:tcPr>
          <w:p w14:paraId="61BAEDC6" w14:textId="77777777" w:rsidR="00992B23" w:rsidRPr="00954C37" w:rsidRDefault="00992B23" w:rsidP="00AC0635">
            <w:pPr>
              <w:pStyle w:val="TAC"/>
            </w:pPr>
            <w:r w:rsidRPr="00954C37">
              <w:rPr>
                <w:noProof/>
              </w:rPr>
              <w:drawing>
                <wp:inline distT="0" distB="0" distL="0" distR="0" wp14:anchorId="694F2621" wp14:editId="1C76B494">
                  <wp:extent cx="5137150" cy="2393950"/>
                  <wp:effectExtent l="0" t="0" r="6350" b="635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0"/>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137150" cy="2393950"/>
                          </a:xfrm>
                          <a:prstGeom prst="rect">
                            <a:avLst/>
                          </a:prstGeom>
                          <a:noFill/>
                          <a:ln>
                            <a:noFill/>
                          </a:ln>
                        </pic:spPr>
                      </pic:pic>
                    </a:graphicData>
                  </a:graphic>
                </wp:inline>
              </w:drawing>
            </w:r>
          </w:p>
        </w:tc>
      </w:tr>
    </w:tbl>
    <w:p w14:paraId="5BF79C21" w14:textId="77777777" w:rsidR="00992B23" w:rsidRPr="00954C37" w:rsidRDefault="00992B23" w:rsidP="00992B23"/>
    <w:p w14:paraId="452D8A8F" w14:textId="77777777" w:rsidR="00992B23" w:rsidRPr="00954C37" w:rsidRDefault="00992B23" w:rsidP="00992B23">
      <w:pPr>
        <w:pStyle w:val="TH"/>
      </w:pPr>
      <w:r w:rsidRPr="00954C37">
        <w:t>Table</w:t>
      </w:r>
      <w:r w:rsidRPr="00954C37">
        <w:rPr>
          <w:rFonts w:hint="eastAsia"/>
        </w:rPr>
        <w:t xml:space="preserve"> </w:t>
      </w:r>
      <w:r>
        <w:rPr>
          <w:rFonts w:hint="eastAsia"/>
        </w:rPr>
        <w:t>I.</w:t>
      </w:r>
      <w:r w:rsidRPr="00954C37">
        <w:rPr>
          <w:rFonts w:hint="eastAsia"/>
        </w:rPr>
        <w:t>2</w:t>
      </w:r>
      <w:r w:rsidRPr="00954C37">
        <w:t>.3.1</w:t>
      </w:r>
      <w:r w:rsidRPr="00954C37">
        <w:rPr>
          <w:rFonts w:hint="eastAsia"/>
        </w:rPr>
        <w:t>.2-3</w:t>
      </w:r>
      <w:r w:rsidRPr="00954C37">
        <w:t>: MIMO correlation matrices for medium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075"/>
        <w:gridCol w:w="8625"/>
      </w:tblGrid>
      <w:tr w:rsidR="00992B23" w:rsidRPr="00954C37" w14:paraId="21F08582" w14:textId="77777777" w:rsidTr="00AC0635">
        <w:trPr>
          <w:cantSplit/>
          <w:jc w:val="center"/>
        </w:trPr>
        <w:tc>
          <w:tcPr>
            <w:tcW w:w="1075" w:type="dxa"/>
          </w:tcPr>
          <w:p w14:paraId="7F29715A" w14:textId="77777777" w:rsidR="00992B23" w:rsidRPr="00954C37" w:rsidRDefault="00992B23" w:rsidP="00AC0635">
            <w:pPr>
              <w:pStyle w:val="TAC"/>
            </w:pPr>
            <w:r w:rsidRPr="00954C37">
              <w:t>1x2 case</w:t>
            </w:r>
          </w:p>
        </w:tc>
        <w:tc>
          <w:tcPr>
            <w:tcW w:w="8625" w:type="dxa"/>
          </w:tcPr>
          <w:p w14:paraId="73EE8EFD" w14:textId="77777777" w:rsidR="00992B23" w:rsidRPr="00954C37" w:rsidRDefault="00992B23" w:rsidP="00AC0635">
            <w:pPr>
              <w:pStyle w:val="TAC"/>
            </w:pPr>
            <w:r w:rsidRPr="00954C37">
              <w:rPr>
                <w:rFonts w:hint="eastAsia"/>
              </w:rPr>
              <w:t>N/A</w:t>
            </w:r>
          </w:p>
        </w:tc>
      </w:tr>
      <w:tr w:rsidR="00992B23" w:rsidRPr="00954C37" w14:paraId="339A5CA8" w14:textId="77777777" w:rsidTr="00AC0635">
        <w:trPr>
          <w:cantSplit/>
          <w:jc w:val="center"/>
        </w:trPr>
        <w:tc>
          <w:tcPr>
            <w:tcW w:w="1075" w:type="dxa"/>
          </w:tcPr>
          <w:p w14:paraId="233EA0F9" w14:textId="77777777" w:rsidR="00992B23" w:rsidRPr="00954C37" w:rsidRDefault="00992B23" w:rsidP="00AC0635">
            <w:pPr>
              <w:pStyle w:val="TAC"/>
            </w:pPr>
            <w:r w:rsidRPr="00954C37">
              <w:t>2x2 case</w:t>
            </w:r>
          </w:p>
        </w:tc>
        <w:tc>
          <w:tcPr>
            <w:tcW w:w="8625" w:type="dxa"/>
          </w:tcPr>
          <w:p w14:paraId="34B234A5" w14:textId="77777777" w:rsidR="00992B23" w:rsidRPr="00954C37" w:rsidRDefault="00992B23" w:rsidP="00AC0635">
            <w:pPr>
              <w:pStyle w:val="TAC"/>
            </w:pPr>
            <w:r w:rsidRPr="00954C37">
              <w:rPr>
                <w:noProof/>
              </w:rPr>
              <w:drawing>
                <wp:inline distT="0" distB="0" distL="0" distR="0" wp14:anchorId="10FA5D85" wp14:editId="6FE2834B">
                  <wp:extent cx="1936750" cy="469900"/>
                  <wp:effectExtent l="0" t="0" r="6350" b="635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9"/>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936750" cy="469900"/>
                          </a:xfrm>
                          <a:prstGeom prst="rect">
                            <a:avLst/>
                          </a:prstGeom>
                          <a:noFill/>
                          <a:ln>
                            <a:noFill/>
                          </a:ln>
                        </pic:spPr>
                      </pic:pic>
                    </a:graphicData>
                  </a:graphic>
                </wp:inline>
              </w:drawing>
            </w:r>
          </w:p>
        </w:tc>
      </w:tr>
      <w:tr w:rsidR="00992B23" w:rsidRPr="00954C37" w14:paraId="75B4691A" w14:textId="77777777" w:rsidTr="00AC0635">
        <w:trPr>
          <w:cantSplit/>
          <w:jc w:val="center"/>
        </w:trPr>
        <w:tc>
          <w:tcPr>
            <w:tcW w:w="1075" w:type="dxa"/>
          </w:tcPr>
          <w:p w14:paraId="43E17425" w14:textId="77777777" w:rsidR="00992B23" w:rsidRPr="00954C37" w:rsidRDefault="00992B23" w:rsidP="00AC0635">
            <w:pPr>
              <w:pStyle w:val="TAC"/>
            </w:pPr>
            <w:r w:rsidRPr="00954C37">
              <w:t>2x4 case</w:t>
            </w:r>
          </w:p>
        </w:tc>
        <w:tc>
          <w:tcPr>
            <w:tcW w:w="8625" w:type="dxa"/>
          </w:tcPr>
          <w:p w14:paraId="3B31847C" w14:textId="77777777" w:rsidR="00992B23" w:rsidRPr="00954C37" w:rsidRDefault="00992B23" w:rsidP="00AC0635">
            <w:pPr>
              <w:pStyle w:val="TAC"/>
            </w:pPr>
            <w:r w:rsidRPr="00954C37">
              <w:rPr>
                <w:noProof/>
              </w:rPr>
              <w:drawing>
                <wp:inline distT="0" distB="0" distL="0" distR="0" wp14:anchorId="5FD3B520" wp14:editId="57D88795">
                  <wp:extent cx="3848100" cy="1022350"/>
                  <wp:effectExtent l="0" t="0" r="0" b="635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8"/>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848100" cy="1022350"/>
                          </a:xfrm>
                          <a:prstGeom prst="rect">
                            <a:avLst/>
                          </a:prstGeom>
                          <a:noFill/>
                          <a:ln>
                            <a:noFill/>
                          </a:ln>
                        </pic:spPr>
                      </pic:pic>
                    </a:graphicData>
                  </a:graphic>
                </wp:inline>
              </w:drawing>
            </w:r>
          </w:p>
        </w:tc>
      </w:tr>
      <w:tr w:rsidR="00992B23" w:rsidRPr="00954C37" w14:paraId="46CE62BC" w14:textId="77777777" w:rsidTr="00AC0635">
        <w:trPr>
          <w:cantSplit/>
          <w:jc w:val="center"/>
        </w:trPr>
        <w:tc>
          <w:tcPr>
            <w:tcW w:w="1075" w:type="dxa"/>
          </w:tcPr>
          <w:p w14:paraId="25310568" w14:textId="77777777" w:rsidR="00992B23" w:rsidRPr="00954C37" w:rsidRDefault="00992B23" w:rsidP="00AC0635">
            <w:pPr>
              <w:pStyle w:val="TAC"/>
            </w:pPr>
            <w:r w:rsidRPr="00954C37">
              <w:t>4x4 case</w:t>
            </w:r>
          </w:p>
        </w:tc>
        <w:tc>
          <w:tcPr>
            <w:tcW w:w="8625" w:type="dxa"/>
          </w:tcPr>
          <w:p w14:paraId="64A91D1A" w14:textId="77777777" w:rsidR="00992B23" w:rsidRPr="00954C37" w:rsidRDefault="00992B23" w:rsidP="00AC0635">
            <w:pPr>
              <w:pStyle w:val="TAC"/>
            </w:pPr>
            <w:r w:rsidRPr="00954C37">
              <w:rPr>
                <w:noProof/>
              </w:rPr>
              <w:drawing>
                <wp:inline distT="0" distB="0" distL="0" distR="0" wp14:anchorId="28D63BBE" wp14:editId="3DBEAEFB">
                  <wp:extent cx="5384800" cy="1936750"/>
                  <wp:effectExtent l="0" t="0" r="6350" b="63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7"/>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384800" cy="1936750"/>
                          </a:xfrm>
                          <a:prstGeom prst="rect">
                            <a:avLst/>
                          </a:prstGeom>
                          <a:noFill/>
                          <a:ln>
                            <a:noFill/>
                          </a:ln>
                        </pic:spPr>
                      </pic:pic>
                    </a:graphicData>
                  </a:graphic>
                </wp:inline>
              </w:drawing>
            </w:r>
          </w:p>
        </w:tc>
      </w:tr>
    </w:tbl>
    <w:p w14:paraId="76AE9C89" w14:textId="77777777" w:rsidR="00992B23" w:rsidRPr="00954C37" w:rsidRDefault="00992B23" w:rsidP="00992B23"/>
    <w:p w14:paraId="23B83699" w14:textId="77777777" w:rsidR="00992B23" w:rsidRPr="00954C37" w:rsidRDefault="00992B23" w:rsidP="00992B23">
      <w:pPr>
        <w:pStyle w:val="TH"/>
      </w:pPr>
      <w:r w:rsidRPr="00954C37">
        <w:t>Table</w:t>
      </w:r>
      <w:r w:rsidRPr="00954C37">
        <w:rPr>
          <w:rFonts w:hint="eastAsia"/>
        </w:rPr>
        <w:t xml:space="preserve"> </w:t>
      </w:r>
      <w:r>
        <w:rPr>
          <w:rFonts w:hint="eastAsia"/>
        </w:rPr>
        <w:t>I.</w:t>
      </w:r>
      <w:r w:rsidRPr="00954C37">
        <w:rPr>
          <w:rFonts w:hint="eastAsia"/>
        </w:rPr>
        <w:t>2</w:t>
      </w:r>
      <w:r w:rsidRPr="00954C37">
        <w:t>.3.1</w:t>
      </w:r>
      <w:r w:rsidRPr="00954C37">
        <w:rPr>
          <w:rFonts w:hint="eastAsia"/>
        </w:rPr>
        <w:t>.2-4</w:t>
      </w:r>
      <w:r w:rsidRPr="00954C37">
        <w:t>: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87"/>
        <w:gridCol w:w="1102"/>
      </w:tblGrid>
      <w:tr w:rsidR="00992B23" w:rsidRPr="00954C37" w14:paraId="4397927E" w14:textId="77777777" w:rsidTr="00AC0635">
        <w:trPr>
          <w:cantSplit/>
          <w:jc w:val="center"/>
        </w:trPr>
        <w:tc>
          <w:tcPr>
            <w:tcW w:w="987" w:type="dxa"/>
          </w:tcPr>
          <w:p w14:paraId="6D1344C0" w14:textId="77777777" w:rsidR="00992B23" w:rsidRPr="00954C37" w:rsidRDefault="00992B23" w:rsidP="00AC0635">
            <w:pPr>
              <w:pStyle w:val="TAC"/>
            </w:pPr>
            <w:r w:rsidRPr="00954C37">
              <w:t>1x2 case</w:t>
            </w:r>
          </w:p>
        </w:tc>
        <w:tc>
          <w:tcPr>
            <w:tcW w:w="1102" w:type="dxa"/>
          </w:tcPr>
          <w:p w14:paraId="17416A4C" w14:textId="77777777" w:rsidR="00992B23" w:rsidRPr="00954C37" w:rsidRDefault="00992B23" w:rsidP="00AC0635">
            <w:pPr>
              <w:pStyle w:val="TAC"/>
            </w:pPr>
            <w:r w:rsidRPr="00954C37">
              <w:rPr>
                <w:noProof/>
              </w:rPr>
              <w:drawing>
                <wp:inline distT="0" distB="0" distL="0" distR="0" wp14:anchorId="574BAD8C" wp14:editId="0D4DAFF3">
                  <wp:extent cx="558800" cy="184150"/>
                  <wp:effectExtent l="0" t="0" r="0" b="635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58800" cy="184150"/>
                          </a:xfrm>
                          <a:prstGeom prst="rect">
                            <a:avLst/>
                          </a:prstGeom>
                          <a:noFill/>
                          <a:ln>
                            <a:noFill/>
                          </a:ln>
                        </pic:spPr>
                      </pic:pic>
                    </a:graphicData>
                  </a:graphic>
                </wp:inline>
              </w:drawing>
            </w:r>
          </w:p>
        </w:tc>
      </w:tr>
      <w:tr w:rsidR="00992B23" w:rsidRPr="00954C37" w14:paraId="2AA2D730" w14:textId="77777777" w:rsidTr="00AC0635">
        <w:trPr>
          <w:cantSplit/>
          <w:jc w:val="center"/>
        </w:trPr>
        <w:tc>
          <w:tcPr>
            <w:tcW w:w="987" w:type="dxa"/>
          </w:tcPr>
          <w:p w14:paraId="28DBBE0C" w14:textId="77777777" w:rsidR="00992B23" w:rsidRPr="00954C37" w:rsidRDefault="00992B23" w:rsidP="00AC0635">
            <w:pPr>
              <w:pStyle w:val="TAC"/>
            </w:pPr>
            <w:r w:rsidRPr="00954C37">
              <w:t xml:space="preserve"> 1x</w:t>
            </w:r>
            <w:r w:rsidRPr="00954C37">
              <w:rPr>
                <w:rFonts w:hint="eastAsia"/>
              </w:rPr>
              <w:t>4</w:t>
            </w:r>
            <w:r w:rsidRPr="00954C37">
              <w:t xml:space="preserve"> case</w:t>
            </w:r>
          </w:p>
        </w:tc>
        <w:tc>
          <w:tcPr>
            <w:tcW w:w="1102" w:type="dxa"/>
          </w:tcPr>
          <w:p w14:paraId="111696C6" w14:textId="77777777" w:rsidR="00992B23" w:rsidRPr="00954C37" w:rsidRDefault="00992B23" w:rsidP="00AC0635">
            <w:pPr>
              <w:pStyle w:val="TAC"/>
            </w:pPr>
            <w:r w:rsidRPr="00954C37">
              <w:rPr>
                <w:noProof/>
              </w:rPr>
              <w:drawing>
                <wp:inline distT="0" distB="0" distL="0" distR="0" wp14:anchorId="7863B9D1" wp14:editId="24DC7E24">
                  <wp:extent cx="558800" cy="184150"/>
                  <wp:effectExtent l="0" t="0" r="0" b="635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58800" cy="184150"/>
                          </a:xfrm>
                          <a:prstGeom prst="rect">
                            <a:avLst/>
                          </a:prstGeom>
                          <a:noFill/>
                          <a:ln>
                            <a:noFill/>
                          </a:ln>
                        </pic:spPr>
                      </pic:pic>
                    </a:graphicData>
                  </a:graphic>
                </wp:inline>
              </w:drawing>
            </w:r>
          </w:p>
        </w:tc>
      </w:tr>
      <w:tr w:rsidR="00992B23" w:rsidRPr="00954C37" w14:paraId="334ECDCE" w14:textId="77777777" w:rsidTr="00AC0635">
        <w:trPr>
          <w:cantSplit/>
          <w:jc w:val="center"/>
        </w:trPr>
        <w:tc>
          <w:tcPr>
            <w:tcW w:w="987" w:type="dxa"/>
          </w:tcPr>
          <w:p w14:paraId="44261B30" w14:textId="77777777" w:rsidR="00992B23" w:rsidRPr="00954C37" w:rsidRDefault="00992B23" w:rsidP="00AC0635">
            <w:pPr>
              <w:pStyle w:val="TAC"/>
            </w:pPr>
            <w:r w:rsidRPr="00954C37">
              <w:t>1x</w:t>
            </w:r>
            <w:r w:rsidRPr="00954C37">
              <w:rPr>
                <w:rFonts w:hint="eastAsia"/>
              </w:rPr>
              <w:t>8</w:t>
            </w:r>
            <w:r w:rsidRPr="00954C37">
              <w:t xml:space="preserve"> case</w:t>
            </w:r>
          </w:p>
        </w:tc>
        <w:tc>
          <w:tcPr>
            <w:tcW w:w="1102" w:type="dxa"/>
          </w:tcPr>
          <w:p w14:paraId="04EDD69C" w14:textId="77777777" w:rsidR="00992B23" w:rsidRPr="00954C37" w:rsidRDefault="00992B23" w:rsidP="00AC0635">
            <w:pPr>
              <w:pStyle w:val="TAC"/>
              <w:rPr>
                <w:lang w:eastAsia="zh-CN"/>
              </w:rPr>
            </w:pPr>
            <w:r w:rsidRPr="00954C37">
              <w:object w:dxaOrig="820" w:dyaOrig="300" w14:anchorId="514B3ED3">
                <v:shape id="_x0000_i1272" type="#_x0000_t75" style="width:41.65pt;height:15.4pt" o:ole="">
                  <v:imagedata r:id="rId152" o:title=""/>
                </v:shape>
                <o:OLEObject Type="Embed" ProgID="Equation.3" ShapeID="_x0000_i1272" DrawAspect="Content" ObjectID="_1781368273" r:id="rId153"/>
              </w:object>
            </w:r>
          </w:p>
        </w:tc>
      </w:tr>
      <w:tr w:rsidR="00992B23" w:rsidRPr="00954C37" w14:paraId="28ECDAA9" w14:textId="77777777" w:rsidTr="00AC0635">
        <w:trPr>
          <w:cantSplit/>
          <w:jc w:val="center"/>
        </w:trPr>
        <w:tc>
          <w:tcPr>
            <w:tcW w:w="987" w:type="dxa"/>
          </w:tcPr>
          <w:p w14:paraId="713A14FA" w14:textId="77777777" w:rsidR="00992B23" w:rsidRPr="00954C37" w:rsidRDefault="00992B23" w:rsidP="00AC0635">
            <w:pPr>
              <w:pStyle w:val="TAC"/>
            </w:pPr>
            <w:r w:rsidRPr="00954C37">
              <w:rPr>
                <w:rFonts w:hint="eastAsia"/>
              </w:rPr>
              <w:t xml:space="preserve"> </w:t>
            </w:r>
            <w:r w:rsidRPr="00954C37">
              <w:t>2x2 case</w:t>
            </w:r>
          </w:p>
        </w:tc>
        <w:tc>
          <w:tcPr>
            <w:tcW w:w="1102" w:type="dxa"/>
          </w:tcPr>
          <w:p w14:paraId="5C439D0D" w14:textId="77777777" w:rsidR="00992B23" w:rsidRPr="00954C37" w:rsidRDefault="00992B23" w:rsidP="00AC0635">
            <w:pPr>
              <w:pStyle w:val="TAC"/>
            </w:pPr>
            <w:r w:rsidRPr="00954C37">
              <w:rPr>
                <w:noProof/>
              </w:rPr>
              <w:drawing>
                <wp:inline distT="0" distB="0" distL="0" distR="0" wp14:anchorId="39DFDE41" wp14:editId="5C5E3FC6">
                  <wp:extent cx="558800" cy="184150"/>
                  <wp:effectExtent l="0" t="0" r="0" b="63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58800" cy="184150"/>
                          </a:xfrm>
                          <a:prstGeom prst="rect">
                            <a:avLst/>
                          </a:prstGeom>
                          <a:noFill/>
                          <a:ln>
                            <a:noFill/>
                          </a:ln>
                        </pic:spPr>
                      </pic:pic>
                    </a:graphicData>
                  </a:graphic>
                </wp:inline>
              </w:drawing>
            </w:r>
          </w:p>
        </w:tc>
      </w:tr>
      <w:tr w:rsidR="00992B23" w:rsidRPr="00954C37" w14:paraId="4F9B3533" w14:textId="77777777" w:rsidTr="00AC0635">
        <w:trPr>
          <w:cantSplit/>
          <w:jc w:val="center"/>
        </w:trPr>
        <w:tc>
          <w:tcPr>
            <w:tcW w:w="987" w:type="dxa"/>
          </w:tcPr>
          <w:p w14:paraId="218D3E31" w14:textId="77777777" w:rsidR="00992B23" w:rsidRPr="00954C37" w:rsidRDefault="00992B23" w:rsidP="00AC0635">
            <w:pPr>
              <w:pStyle w:val="TAC"/>
            </w:pPr>
            <w:r w:rsidRPr="00954C37">
              <w:rPr>
                <w:rFonts w:hint="eastAsia"/>
              </w:rPr>
              <w:t xml:space="preserve"> </w:t>
            </w:r>
            <w:r w:rsidRPr="00954C37">
              <w:t>2x4 case</w:t>
            </w:r>
          </w:p>
        </w:tc>
        <w:tc>
          <w:tcPr>
            <w:tcW w:w="1102" w:type="dxa"/>
          </w:tcPr>
          <w:p w14:paraId="4297AB80" w14:textId="77777777" w:rsidR="00992B23" w:rsidRPr="00954C37" w:rsidRDefault="00992B23" w:rsidP="00AC0635">
            <w:pPr>
              <w:pStyle w:val="TAC"/>
            </w:pPr>
            <w:r w:rsidRPr="00954C37">
              <w:rPr>
                <w:noProof/>
              </w:rPr>
              <w:drawing>
                <wp:inline distT="0" distB="0" distL="0" distR="0" wp14:anchorId="26C178CE" wp14:editId="6744438F">
                  <wp:extent cx="558800" cy="184150"/>
                  <wp:effectExtent l="0" t="0" r="0" b="635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58800" cy="184150"/>
                          </a:xfrm>
                          <a:prstGeom prst="rect">
                            <a:avLst/>
                          </a:prstGeom>
                          <a:noFill/>
                          <a:ln>
                            <a:noFill/>
                          </a:ln>
                        </pic:spPr>
                      </pic:pic>
                    </a:graphicData>
                  </a:graphic>
                </wp:inline>
              </w:drawing>
            </w:r>
          </w:p>
        </w:tc>
      </w:tr>
      <w:tr w:rsidR="00992B23" w:rsidRPr="00954C37" w14:paraId="7DCBEDCF" w14:textId="77777777" w:rsidTr="00AC0635">
        <w:trPr>
          <w:cantSplit/>
          <w:jc w:val="center"/>
        </w:trPr>
        <w:tc>
          <w:tcPr>
            <w:tcW w:w="987" w:type="dxa"/>
          </w:tcPr>
          <w:p w14:paraId="1054CE5B" w14:textId="77777777" w:rsidR="00992B23" w:rsidRPr="00954C37" w:rsidRDefault="00992B23" w:rsidP="00AC0635">
            <w:pPr>
              <w:pStyle w:val="TAC"/>
            </w:pPr>
            <w:r w:rsidRPr="00954C37">
              <w:t>2x8 case</w:t>
            </w:r>
          </w:p>
        </w:tc>
        <w:tc>
          <w:tcPr>
            <w:tcW w:w="1102" w:type="dxa"/>
          </w:tcPr>
          <w:p w14:paraId="207D30F5" w14:textId="77777777" w:rsidR="00992B23" w:rsidRPr="00954C37" w:rsidRDefault="00992B23" w:rsidP="00AC0635">
            <w:pPr>
              <w:pStyle w:val="TAC"/>
              <w:rPr>
                <w:lang w:eastAsia="zh-CN"/>
              </w:rPr>
            </w:pPr>
            <w:r w:rsidRPr="00954C37">
              <w:object w:dxaOrig="880" w:dyaOrig="300" w14:anchorId="4EB607EF">
                <v:shape id="_x0000_i1273" type="#_x0000_t75" style="width:45.4pt;height:15.4pt" o:ole="">
                  <v:imagedata r:id="rId155" o:title=""/>
                </v:shape>
                <o:OLEObject Type="Embed" ProgID="Equation.3" ShapeID="_x0000_i1273" DrawAspect="Content" ObjectID="_1781368274" r:id="rId156"/>
              </w:object>
            </w:r>
          </w:p>
        </w:tc>
      </w:tr>
      <w:tr w:rsidR="00992B23" w:rsidRPr="00954C37" w14:paraId="38226C51" w14:textId="77777777" w:rsidTr="00AC0635">
        <w:trPr>
          <w:cantSplit/>
          <w:jc w:val="center"/>
        </w:trPr>
        <w:tc>
          <w:tcPr>
            <w:tcW w:w="987" w:type="dxa"/>
          </w:tcPr>
          <w:p w14:paraId="136F10FE" w14:textId="77777777" w:rsidR="00992B23" w:rsidRPr="00954C37" w:rsidRDefault="00992B23" w:rsidP="00AC0635">
            <w:pPr>
              <w:pStyle w:val="TAC"/>
            </w:pPr>
            <w:r w:rsidRPr="00954C37">
              <w:rPr>
                <w:rFonts w:hint="eastAsia"/>
              </w:rPr>
              <w:t xml:space="preserve"> </w:t>
            </w:r>
            <w:r w:rsidRPr="00954C37">
              <w:t>4x4 case</w:t>
            </w:r>
          </w:p>
        </w:tc>
        <w:tc>
          <w:tcPr>
            <w:tcW w:w="1102" w:type="dxa"/>
          </w:tcPr>
          <w:p w14:paraId="26EB9E3E" w14:textId="77777777" w:rsidR="00992B23" w:rsidRPr="00954C37" w:rsidRDefault="00992B23" w:rsidP="00AC0635">
            <w:pPr>
              <w:pStyle w:val="TAC"/>
            </w:pPr>
            <w:r w:rsidRPr="00954C37">
              <w:rPr>
                <w:noProof/>
              </w:rPr>
              <w:drawing>
                <wp:inline distT="0" distB="0" distL="0" distR="0" wp14:anchorId="40E0C527" wp14:editId="09F83AD8">
                  <wp:extent cx="558800" cy="184150"/>
                  <wp:effectExtent l="0" t="0" r="0" b="635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58800" cy="184150"/>
                          </a:xfrm>
                          <a:prstGeom prst="rect">
                            <a:avLst/>
                          </a:prstGeom>
                          <a:noFill/>
                          <a:ln>
                            <a:noFill/>
                          </a:ln>
                        </pic:spPr>
                      </pic:pic>
                    </a:graphicData>
                  </a:graphic>
                </wp:inline>
              </w:drawing>
            </w:r>
          </w:p>
        </w:tc>
      </w:tr>
    </w:tbl>
    <w:p w14:paraId="1BA23752" w14:textId="77777777" w:rsidR="00992B23" w:rsidRPr="00954C37" w:rsidRDefault="00992B23" w:rsidP="00992B23"/>
    <w:p w14:paraId="3930FABD" w14:textId="77777777" w:rsidR="00992B23" w:rsidRPr="00954C37" w:rsidRDefault="00992B23" w:rsidP="00992B23">
      <w:r w:rsidRPr="00954C37">
        <w:t xml:space="preserve">In table </w:t>
      </w:r>
      <w:r>
        <w:t>I.</w:t>
      </w:r>
      <w:r w:rsidRPr="00954C37">
        <w:t>2.3.1</w:t>
      </w:r>
      <w:r w:rsidRPr="00954C37">
        <w:rPr>
          <w:rFonts w:hint="eastAsia"/>
        </w:rPr>
        <w:t>.2-4</w:t>
      </w:r>
      <w:r w:rsidRPr="00954C37">
        <w:t xml:space="preserve">, </w:t>
      </w:r>
      <w:r w:rsidRPr="00954C37">
        <w:rPr>
          <w:noProof/>
          <w:position w:val="-10"/>
        </w:rPr>
        <w:drawing>
          <wp:inline distT="0" distB="0" distL="0" distR="0" wp14:anchorId="12F6237F" wp14:editId="07BC8D5E">
            <wp:extent cx="190500" cy="19050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6"/>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54C37">
        <w:t xml:space="preserve"> is a </w:t>
      </w:r>
      <w:r w:rsidRPr="00954C37">
        <w:rPr>
          <w:noProof/>
          <w:position w:val="-6"/>
        </w:rPr>
        <w:drawing>
          <wp:inline distT="0" distB="0" distL="0" distR="0" wp14:anchorId="6787F489" wp14:editId="65BD1E1C">
            <wp:extent cx="292100" cy="19050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5"/>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92100" cy="190500"/>
                    </a:xfrm>
                    <a:prstGeom prst="rect">
                      <a:avLst/>
                    </a:prstGeom>
                    <a:noFill/>
                    <a:ln>
                      <a:noFill/>
                    </a:ln>
                  </pic:spPr>
                </pic:pic>
              </a:graphicData>
            </a:graphic>
          </wp:inline>
        </w:drawing>
      </w:r>
      <w:r w:rsidRPr="00954C37">
        <w:t xml:space="preserve"> identity matrix.</w:t>
      </w:r>
    </w:p>
    <w:p w14:paraId="270FF61C" w14:textId="77777777" w:rsidR="00992B23" w:rsidRPr="00954C37" w:rsidRDefault="00992B23" w:rsidP="00992B23">
      <w:pPr>
        <w:pStyle w:val="NO"/>
      </w:pPr>
      <w:r w:rsidRPr="00954C37">
        <w:t>NOTE:</w:t>
      </w:r>
      <w:r w:rsidRPr="00954C37">
        <w:tab/>
        <w:t>For completeness, the correlation matrices</w:t>
      </w:r>
      <w:r w:rsidRPr="00954C37" w:rsidDel="00356D97">
        <w:t xml:space="preserve"> </w:t>
      </w:r>
      <w:r w:rsidRPr="00954C37">
        <w:t>were defined for high, medium and low correlation but performance requirements exist only for low correlation.</w:t>
      </w:r>
    </w:p>
    <w:p w14:paraId="2A6154A8" w14:textId="77777777" w:rsidR="00992B23" w:rsidRPr="00954C37" w:rsidRDefault="00992B23" w:rsidP="00992B23">
      <w:pPr>
        <w:pStyle w:val="Heading4"/>
      </w:pPr>
      <w:bookmarkStart w:id="5453" w:name="_Toc75165500"/>
      <w:bookmarkStart w:id="5454" w:name="_Toc75334424"/>
      <w:bookmarkStart w:id="5455" w:name="_Toc75508618"/>
      <w:bookmarkStart w:id="5456" w:name="_Toc75816357"/>
      <w:bookmarkStart w:id="5457" w:name="_Toc76541515"/>
      <w:bookmarkStart w:id="5458" w:name="_Toc76542082"/>
      <w:bookmarkStart w:id="5459" w:name="_Toc82429972"/>
      <w:bookmarkStart w:id="5460" w:name="_Toc89940223"/>
      <w:bookmarkStart w:id="5461" w:name="_Toc98754549"/>
      <w:bookmarkStart w:id="5462" w:name="_Toc106178363"/>
      <w:bookmarkStart w:id="5463" w:name="_Toc114149081"/>
      <w:bookmarkStart w:id="5464" w:name="_Toc124151326"/>
      <w:bookmarkStart w:id="5465" w:name="_Toc130393866"/>
      <w:bookmarkStart w:id="5466" w:name="_Toc137562253"/>
      <w:bookmarkStart w:id="5467" w:name="_Toc138871395"/>
      <w:bookmarkStart w:id="5468" w:name="_Toc145534845"/>
      <w:bookmarkStart w:id="5469" w:name="_Toc155287618"/>
      <w:r>
        <w:t>I.</w:t>
      </w:r>
      <w:r w:rsidRPr="00954C37">
        <w:t>2.</w:t>
      </w:r>
      <w:r w:rsidRPr="00954C37">
        <w:rPr>
          <w:rFonts w:hint="eastAsia"/>
        </w:rPr>
        <w:t>3</w:t>
      </w:r>
      <w:r w:rsidRPr="00954C37">
        <w:t>.2</w:t>
      </w:r>
      <w:r w:rsidRPr="00954C37">
        <w:tab/>
        <w:t>Multi-antenna channel models using cross polarized antennas</w:t>
      </w:r>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p>
    <w:p w14:paraId="72F98B9E" w14:textId="77777777" w:rsidR="00992B23" w:rsidRPr="00954C37" w:rsidRDefault="00992B23" w:rsidP="00992B23">
      <w:r w:rsidRPr="00954C37">
        <w:rPr>
          <w:rFonts w:hint="eastAsia"/>
        </w:rPr>
        <w:t xml:space="preserve">The MIMO channel correlation matrices defined in </w:t>
      </w:r>
      <w:r>
        <w:t>I.</w:t>
      </w:r>
      <w:r w:rsidRPr="00954C37">
        <w:t>2.3.2</w:t>
      </w:r>
      <w:r w:rsidRPr="00954C37">
        <w:rPr>
          <w:rFonts w:hint="eastAsia"/>
        </w:rPr>
        <w:t xml:space="preserve"> </w:t>
      </w:r>
      <w:r w:rsidRPr="00954C37">
        <w:t xml:space="preserve">apply </w:t>
      </w:r>
      <w:r w:rsidRPr="00954C37">
        <w:rPr>
          <w:rFonts w:hint="eastAsia"/>
        </w:rPr>
        <w:t xml:space="preserve">to two cases </w:t>
      </w:r>
      <w:r w:rsidRPr="00954C37">
        <w:t>as presented below</w:t>
      </w:r>
      <w:r w:rsidRPr="00954C37">
        <w:rPr>
          <w:rFonts w:hint="eastAsia"/>
        </w:rPr>
        <w:t>:</w:t>
      </w:r>
    </w:p>
    <w:p w14:paraId="6A6E1D63" w14:textId="77777777" w:rsidR="00992B23" w:rsidRPr="00954C37" w:rsidRDefault="00992B23" w:rsidP="00992B23">
      <w:pPr>
        <w:pStyle w:val="B1"/>
      </w:pPr>
      <w:r w:rsidRPr="00954C37">
        <w:t>-</w:t>
      </w:r>
      <w:r w:rsidRPr="00954C37">
        <w:tab/>
      </w:r>
      <w:r w:rsidRPr="00954C37">
        <w:rPr>
          <w:rFonts w:hint="eastAsia"/>
        </w:rPr>
        <w:t xml:space="preserve">One TX antenna and multiple RX antennas case, with cross polarized antennas used at </w:t>
      </w:r>
      <w:r w:rsidRPr="00954C37">
        <w:t>gNB</w:t>
      </w:r>
    </w:p>
    <w:p w14:paraId="1D6A5BDF" w14:textId="77777777" w:rsidR="00992B23" w:rsidRPr="00954C37" w:rsidRDefault="00992B23" w:rsidP="00992B23">
      <w:pPr>
        <w:pStyle w:val="B1"/>
      </w:pPr>
      <w:r w:rsidRPr="00954C37">
        <w:t>-</w:t>
      </w:r>
      <w:r w:rsidRPr="00954C37">
        <w:tab/>
      </w:r>
      <w:r w:rsidRPr="00954C37">
        <w:rPr>
          <w:rFonts w:hint="eastAsia"/>
        </w:rPr>
        <w:t>Multiple TX antennas and multiple RX antennas case, with cross polarized antennas used at both UE and</w:t>
      </w:r>
      <w:r w:rsidRPr="00954C37">
        <w:t xml:space="preserve"> gNB</w:t>
      </w:r>
    </w:p>
    <w:p w14:paraId="14534BFC" w14:textId="77777777" w:rsidR="00992B23" w:rsidRPr="00954C37" w:rsidRDefault="00992B23" w:rsidP="00992B23">
      <w:r w:rsidRPr="00954C37">
        <w:rPr>
          <w:rFonts w:hint="eastAsia"/>
        </w:rPr>
        <w:t xml:space="preserve">The </w:t>
      </w:r>
      <w:r w:rsidRPr="00954C37">
        <w:t>cross-polarized antenna elements with +/-45 degrees polarization slant angles are deployed at gNB</w:t>
      </w:r>
      <w:r w:rsidRPr="00954C37">
        <w:rPr>
          <w:rFonts w:hint="eastAsia"/>
        </w:rPr>
        <w:t>. For one TX antenna case, antenna element with +90 degree polarization slant angle is deployed at UE. For multiple TX antennas case,</w:t>
      </w:r>
      <w:r w:rsidRPr="00954C37">
        <w:t xml:space="preserve"> cross-polarized antenna elements with +90/0 degrees polarization slant angles are deployed at UE</w:t>
      </w:r>
      <w:r w:rsidRPr="00954C37">
        <w:rPr>
          <w:rFonts w:hint="eastAsia"/>
        </w:rPr>
        <w:t>.</w:t>
      </w:r>
    </w:p>
    <w:p w14:paraId="5A96D172" w14:textId="77777777" w:rsidR="00992B23" w:rsidRPr="00954C37" w:rsidRDefault="00992B23" w:rsidP="00992B23">
      <w:r w:rsidRPr="00954C37">
        <w:t xml:space="preserve">For </w:t>
      </w:r>
      <w:r w:rsidRPr="00954C37">
        <w:rPr>
          <w:rFonts w:hint="eastAsia"/>
        </w:rPr>
        <w:t xml:space="preserve">the </w:t>
      </w:r>
      <w:r w:rsidRPr="00954C37">
        <w:t xml:space="preserve">cross-polarized antennas, the N antennas are labelled such that antennas for one polarization are listed from 1 to N/2 and antennas for the other polarization are listed from N/2+1 to N, where N is the number of </w:t>
      </w:r>
      <w:r w:rsidRPr="00954C37">
        <w:rPr>
          <w:rFonts w:hint="eastAsia"/>
        </w:rPr>
        <w:t>TX</w:t>
      </w:r>
      <w:r w:rsidRPr="00954C37">
        <w:t xml:space="preserve"> or </w:t>
      </w:r>
      <w:r w:rsidRPr="00954C37">
        <w:rPr>
          <w:rFonts w:hint="eastAsia"/>
        </w:rPr>
        <w:t>RX</w:t>
      </w:r>
      <w:r w:rsidRPr="00954C37">
        <w:t xml:space="preserve"> antennas.</w:t>
      </w:r>
    </w:p>
    <w:p w14:paraId="66EDE684" w14:textId="77777777" w:rsidR="00992B23" w:rsidRPr="00954C37" w:rsidRDefault="00992B23" w:rsidP="00992B23">
      <w:pPr>
        <w:pStyle w:val="Heading5"/>
        <w:rPr>
          <w:lang w:eastAsia="ko-KR"/>
        </w:rPr>
      </w:pPr>
      <w:bookmarkStart w:id="5470" w:name="_Toc75165501"/>
      <w:bookmarkStart w:id="5471" w:name="_Toc75334425"/>
      <w:bookmarkStart w:id="5472" w:name="_Toc75508619"/>
      <w:bookmarkStart w:id="5473" w:name="_Toc75816358"/>
      <w:bookmarkStart w:id="5474" w:name="_Toc76541516"/>
      <w:bookmarkStart w:id="5475" w:name="_Toc76542083"/>
      <w:bookmarkStart w:id="5476" w:name="_Toc82429973"/>
      <w:bookmarkStart w:id="5477" w:name="_Toc89940224"/>
      <w:bookmarkStart w:id="5478" w:name="_Toc98754550"/>
      <w:bookmarkStart w:id="5479" w:name="_Toc106178364"/>
      <w:bookmarkStart w:id="5480" w:name="_Toc114149082"/>
      <w:bookmarkStart w:id="5481" w:name="_Toc124151327"/>
      <w:bookmarkStart w:id="5482" w:name="_Toc130393867"/>
      <w:bookmarkStart w:id="5483" w:name="_Toc137562254"/>
      <w:bookmarkStart w:id="5484" w:name="_Toc138871396"/>
      <w:bookmarkStart w:id="5485" w:name="_Toc145534846"/>
      <w:bookmarkStart w:id="5486" w:name="_Toc155287619"/>
      <w:r>
        <w:rPr>
          <w:lang w:eastAsia="ko-KR"/>
        </w:rPr>
        <w:t>I.</w:t>
      </w:r>
      <w:r w:rsidRPr="00954C37">
        <w:rPr>
          <w:lang w:eastAsia="ko-KR"/>
        </w:rPr>
        <w:t>2.3.2.1</w:t>
      </w:r>
      <w:r w:rsidRPr="00954C37">
        <w:rPr>
          <w:lang w:eastAsia="ko-KR"/>
        </w:rPr>
        <w:tab/>
        <w:t>Definition of MIMO correlation matrices using cross polarized antennas</w:t>
      </w:r>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p>
    <w:p w14:paraId="4FB14991" w14:textId="77777777" w:rsidR="00992B23" w:rsidRPr="00954C37" w:rsidRDefault="00992B23" w:rsidP="00992B23">
      <w:r w:rsidRPr="00954C37">
        <w:rPr>
          <w:rFonts w:hint="eastAsia"/>
        </w:rPr>
        <w:t>For t</w:t>
      </w:r>
      <w:r w:rsidRPr="00954C37">
        <w:t>he channel spatial correlation matrix, the following is used:</w:t>
      </w:r>
    </w:p>
    <w:p w14:paraId="5F6023EE" w14:textId="77777777" w:rsidR="00992B23" w:rsidRPr="00954C37" w:rsidRDefault="00992B23" w:rsidP="00992B23">
      <w:pPr>
        <w:pStyle w:val="EQ"/>
      </w:pPr>
      <w:r w:rsidRPr="00954C37">
        <w:tab/>
      </w:r>
      <w:r w:rsidRPr="00954C37">
        <w:drawing>
          <wp:inline distT="0" distB="0" distL="0" distR="0" wp14:anchorId="2338F90E" wp14:editId="5BB7629B">
            <wp:extent cx="1758950" cy="19685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9"/>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1758950" cy="196850"/>
                    </a:xfrm>
                    <a:prstGeom prst="rect">
                      <a:avLst/>
                    </a:prstGeom>
                    <a:noFill/>
                    <a:ln>
                      <a:noFill/>
                    </a:ln>
                  </pic:spPr>
                </pic:pic>
              </a:graphicData>
            </a:graphic>
          </wp:inline>
        </w:drawing>
      </w:r>
    </w:p>
    <w:p w14:paraId="064F3CA7" w14:textId="77777777" w:rsidR="00992B23" w:rsidRPr="00954C37" w:rsidRDefault="00992B23" w:rsidP="00992B23">
      <w:r w:rsidRPr="00954C37">
        <w:t>Where</w:t>
      </w:r>
    </w:p>
    <w:p w14:paraId="28D68852" w14:textId="77777777" w:rsidR="00992B23" w:rsidRPr="00954C37" w:rsidRDefault="00992B23" w:rsidP="00992B23">
      <w:pPr>
        <w:pStyle w:val="B1"/>
      </w:pPr>
      <w:r w:rsidRPr="00954C37">
        <w:rPr>
          <w:lang w:bidi="bn-IN"/>
        </w:rPr>
        <w:t>-</w:t>
      </w:r>
      <w:r w:rsidRPr="00954C37">
        <w:rPr>
          <w:lang w:bidi="bn-IN"/>
        </w:rPr>
        <w:tab/>
      </w:r>
      <w:r w:rsidRPr="00954C37">
        <w:rPr>
          <w:noProof/>
          <w:position w:val="-10"/>
        </w:rPr>
        <w:drawing>
          <wp:inline distT="0" distB="0" distL="0" distR="0" wp14:anchorId="254EA9F4" wp14:editId="55DAC0B8">
            <wp:extent cx="273050" cy="196850"/>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73050" cy="196850"/>
                    </a:xfrm>
                    <a:prstGeom prst="rect">
                      <a:avLst/>
                    </a:prstGeom>
                    <a:noFill/>
                    <a:ln>
                      <a:noFill/>
                    </a:ln>
                  </pic:spPr>
                </pic:pic>
              </a:graphicData>
            </a:graphic>
          </wp:inline>
        </w:drawing>
      </w:r>
      <w:r w:rsidRPr="00954C37">
        <w:t xml:space="preserve"> is the spatial correlation matrix at the UE with same polarization</w:t>
      </w:r>
      <w:r w:rsidRPr="00954C37">
        <w:rPr>
          <w:rFonts w:hint="eastAsia"/>
        </w:rPr>
        <w:t>,</w:t>
      </w:r>
    </w:p>
    <w:p w14:paraId="4938675D" w14:textId="77777777" w:rsidR="00992B23" w:rsidRPr="00954C37" w:rsidRDefault="00992B23" w:rsidP="00992B23">
      <w:pPr>
        <w:pStyle w:val="B1"/>
      </w:pPr>
      <w:r w:rsidRPr="00954C37">
        <w:rPr>
          <w:lang w:bidi="bn-IN"/>
        </w:rPr>
        <w:t>-</w:t>
      </w:r>
      <w:r w:rsidRPr="00954C37">
        <w:rPr>
          <w:lang w:bidi="bn-IN"/>
        </w:rPr>
        <w:tab/>
      </w:r>
      <w:r w:rsidRPr="00954C37">
        <w:rPr>
          <w:noProof/>
          <w:position w:val="-14"/>
        </w:rPr>
        <w:drawing>
          <wp:inline distT="0" distB="0" distL="0" distR="0" wp14:anchorId="44202CD5" wp14:editId="2164C6FD">
            <wp:extent cx="292100" cy="279400"/>
            <wp:effectExtent l="0" t="0" r="0" b="635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92100" cy="279400"/>
                    </a:xfrm>
                    <a:prstGeom prst="rect">
                      <a:avLst/>
                    </a:prstGeom>
                    <a:noFill/>
                    <a:ln>
                      <a:noFill/>
                    </a:ln>
                  </pic:spPr>
                </pic:pic>
              </a:graphicData>
            </a:graphic>
          </wp:inline>
        </w:drawing>
      </w:r>
      <w:r w:rsidRPr="00954C37">
        <w:t xml:space="preserve"> is the spatial correlation matrix at the gNB with same polarization,</w:t>
      </w:r>
    </w:p>
    <w:p w14:paraId="13E22FC2" w14:textId="77777777" w:rsidR="00992B23" w:rsidRPr="00954C37" w:rsidRDefault="00992B23" w:rsidP="00992B23">
      <w:pPr>
        <w:pStyle w:val="B1"/>
      </w:pPr>
      <w:r w:rsidRPr="00954C37">
        <w:rPr>
          <w:lang w:bidi="bn-IN"/>
        </w:rPr>
        <w:t>-</w:t>
      </w:r>
      <w:r w:rsidRPr="00954C37">
        <w:rPr>
          <w:lang w:bidi="bn-IN"/>
        </w:rPr>
        <w:tab/>
      </w:r>
      <w:r w:rsidRPr="00954C37">
        <w:rPr>
          <w:noProof/>
          <w:position w:val="-10"/>
        </w:rPr>
        <w:drawing>
          <wp:inline distT="0" distB="0" distL="0" distR="0" wp14:anchorId="3232A90F" wp14:editId="5C8C736C">
            <wp:extent cx="279400" cy="190500"/>
            <wp:effectExtent l="0" t="0" r="635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79400" cy="190500"/>
                    </a:xfrm>
                    <a:prstGeom prst="rect">
                      <a:avLst/>
                    </a:prstGeom>
                    <a:noFill/>
                    <a:ln>
                      <a:noFill/>
                    </a:ln>
                  </pic:spPr>
                </pic:pic>
              </a:graphicData>
            </a:graphic>
          </wp:inline>
        </w:drawing>
      </w:r>
      <w:r w:rsidRPr="00954C37">
        <w:t xml:space="preserve"> is a polarization correlation matrix</w:t>
      </w:r>
      <w:r w:rsidRPr="00954C37">
        <w:rPr>
          <w:rFonts w:hint="eastAsia"/>
        </w:rPr>
        <w:t>,</w:t>
      </w:r>
    </w:p>
    <w:p w14:paraId="674ED833" w14:textId="77777777" w:rsidR="00992B23" w:rsidRPr="00954C37" w:rsidRDefault="00992B23" w:rsidP="00992B23">
      <w:pPr>
        <w:pStyle w:val="B1"/>
      </w:pPr>
      <w:r w:rsidRPr="00954C37">
        <w:rPr>
          <w:lang w:bidi="bn-IN"/>
        </w:rPr>
        <w:t>-</w:t>
      </w:r>
      <w:r w:rsidRPr="00954C37">
        <w:rPr>
          <w:lang w:bidi="bn-IN"/>
        </w:rPr>
        <w:tab/>
      </w:r>
      <w:r w:rsidRPr="00954C37">
        <w:rPr>
          <w:noProof/>
          <w:position w:val="-10"/>
        </w:rPr>
        <w:drawing>
          <wp:inline distT="0" distB="0" distL="0" distR="0" wp14:anchorId="1334E14F" wp14:editId="6EB45CD4">
            <wp:extent cx="190500" cy="19050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54C37">
        <w:rPr>
          <w:lang w:bidi="bn-IN"/>
        </w:rPr>
        <w:t xml:space="preserve"> </w:t>
      </w:r>
      <w:r w:rsidRPr="00954C37">
        <w:rPr>
          <w:rFonts w:hint="eastAsia"/>
        </w:rPr>
        <w:t xml:space="preserve">is a </w:t>
      </w:r>
      <w:r w:rsidRPr="00954C37">
        <w:t>permutation matrix, and</w:t>
      </w:r>
    </w:p>
    <w:p w14:paraId="56C91B9B" w14:textId="77777777" w:rsidR="00992B23" w:rsidRPr="00954C37" w:rsidRDefault="00992B23" w:rsidP="00992B23">
      <w:pPr>
        <w:pStyle w:val="B1"/>
      </w:pPr>
      <w:r w:rsidRPr="00954C37">
        <w:rPr>
          <w:lang w:bidi="bn-IN"/>
        </w:rPr>
        <w:t>-</w:t>
      </w:r>
      <w:r w:rsidRPr="00954C37">
        <w:rPr>
          <w:lang w:bidi="bn-IN"/>
        </w:rPr>
        <w:tab/>
      </w:r>
      <w:r w:rsidRPr="00954C37">
        <w:rPr>
          <w:noProof/>
          <w:position w:val="-10"/>
        </w:rPr>
        <w:drawing>
          <wp:inline distT="0" distB="0" distL="0" distR="0" wp14:anchorId="185A15A6" wp14:editId="52FD32AE">
            <wp:extent cx="273050" cy="234950"/>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73050" cy="234950"/>
                    </a:xfrm>
                    <a:prstGeom prst="rect">
                      <a:avLst/>
                    </a:prstGeom>
                    <a:noFill/>
                    <a:ln>
                      <a:noFill/>
                    </a:ln>
                  </pic:spPr>
                </pic:pic>
              </a:graphicData>
            </a:graphic>
          </wp:inline>
        </w:drawing>
      </w:r>
      <w:r w:rsidRPr="00954C37">
        <w:t xml:space="preserve"> denotes transpose.</w:t>
      </w:r>
    </w:p>
    <w:p w14:paraId="7C34E58B" w14:textId="77777777" w:rsidR="00992B23" w:rsidRPr="00954C37" w:rsidRDefault="00992B23" w:rsidP="00992B23">
      <w:r w:rsidRPr="00954C37">
        <w:t xml:space="preserve">Table </w:t>
      </w:r>
      <w:r>
        <w:rPr>
          <w:rFonts w:hint="eastAsia"/>
        </w:rPr>
        <w:t>I.</w:t>
      </w:r>
      <w:r w:rsidRPr="00954C37">
        <w:rPr>
          <w:rFonts w:hint="eastAsia"/>
        </w:rPr>
        <w:t>2</w:t>
      </w:r>
      <w:r w:rsidRPr="00954C37">
        <w:t>.3.2.1</w:t>
      </w:r>
      <w:r w:rsidRPr="00954C37">
        <w:rPr>
          <w:rFonts w:hint="eastAsia"/>
        </w:rPr>
        <w:t>-1</w:t>
      </w:r>
      <w:r w:rsidRPr="00954C37">
        <w:t xml:space="preserve"> defines </w:t>
      </w:r>
      <w:r w:rsidRPr="00954C37">
        <w:rPr>
          <w:rFonts w:hint="eastAsia"/>
        </w:rPr>
        <w:t xml:space="preserve">the </w:t>
      </w:r>
      <w:r w:rsidRPr="00954C37">
        <w:t>polarization correlation matrix</w:t>
      </w:r>
      <w:r w:rsidRPr="00954C37">
        <w:rPr>
          <w:rFonts w:hint="eastAsia"/>
        </w:rPr>
        <w:t>.</w:t>
      </w:r>
    </w:p>
    <w:p w14:paraId="1456F657" w14:textId="77777777" w:rsidR="00992B23" w:rsidRPr="00954C37" w:rsidRDefault="00992B23" w:rsidP="00992B23">
      <w:pPr>
        <w:pStyle w:val="TH"/>
      </w:pPr>
      <w:r w:rsidRPr="00954C37">
        <w:t>Table</w:t>
      </w:r>
      <w:r w:rsidRPr="00954C37">
        <w:rPr>
          <w:rFonts w:hint="eastAsia"/>
        </w:rPr>
        <w:t xml:space="preserve"> </w:t>
      </w:r>
      <w:r>
        <w:rPr>
          <w:rFonts w:hint="eastAsia"/>
        </w:rPr>
        <w:t>I.</w:t>
      </w:r>
      <w:r w:rsidRPr="00954C37">
        <w:rPr>
          <w:rFonts w:hint="eastAsia"/>
        </w:rPr>
        <w:t>2.3.2.1-1</w:t>
      </w:r>
      <w:r w:rsidRPr="00954C37">
        <w:t xml:space="preserve"> : </w:t>
      </w:r>
      <w:r w:rsidRPr="00954C37">
        <w:rPr>
          <w:rFonts w:hint="eastAsia"/>
        </w:rPr>
        <w:t>P</w:t>
      </w:r>
      <w:r w:rsidRPr="00954C37">
        <w:t>olarization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268"/>
        <w:gridCol w:w="2135"/>
        <w:gridCol w:w="2976"/>
      </w:tblGrid>
      <w:tr w:rsidR="00992B23" w:rsidRPr="00954C37" w14:paraId="4E5724AC" w14:textId="77777777" w:rsidTr="00AC0635">
        <w:trPr>
          <w:cantSplit/>
          <w:jc w:val="center"/>
        </w:trPr>
        <w:tc>
          <w:tcPr>
            <w:tcW w:w="2268" w:type="dxa"/>
          </w:tcPr>
          <w:p w14:paraId="6735305C" w14:textId="77777777" w:rsidR="00992B23" w:rsidRPr="008E77BB" w:rsidRDefault="00992B23" w:rsidP="00AC0635">
            <w:pPr>
              <w:pStyle w:val="TAH"/>
            </w:pPr>
          </w:p>
        </w:tc>
        <w:tc>
          <w:tcPr>
            <w:tcW w:w="2135" w:type="dxa"/>
          </w:tcPr>
          <w:p w14:paraId="7E8D2192" w14:textId="77777777" w:rsidR="00992B23" w:rsidRPr="008E77BB" w:rsidRDefault="00992B23" w:rsidP="00AC0635">
            <w:pPr>
              <w:pStyle w:val="TAH"/>
            </w:pPr>
            <w:r w:rsidRPr="008E77BB">
              <w:t xml:space="preserve">One </w:t>
            </w:r>
            <w:r w:rsidRPr="008E77BB">
              <w:rPr>
                <w:rFonts w:hint="eastAsia"/>
              </w:rPr>
              <w:t xml:space="preserve">TX </w:t>
            </w:r>
            <w:r w:rsidRPr="008E77BB">
              <w:t>antenna</w:t>
            </w:r>
          </w:p>
        </w:tc>
        <w:tc>
          <w:tcPr>
            <w:tcW w:w="2976" w:type="dxa"/>
          </w:tcPr>
          <w:p w14:paraId="074DCA50" w14:textId="77777777" w:rsidR="00992B23" w:rsidRPr="008E77BB" w:rsidRDefault="00992B23" w:rsidP="00AC0635">
            <w:pPr>
              <w:pStyle w:val="TAH"/>
            </w:pPr>
            <w:r w:rsidRPr="008E77BB">
              <w:t>Multiple TX antennas</w:t>
            </w:r>
          </w:p>
        </w:tc>
      </w:tr>
      <w:tr w:rsidR="00992B23" w:rsidRPr="00954C37" w14:paraId="682B9D0B" w14:textId="77777777" w:rsidTr="00AC0635">
        <w:trPr>
          <w:cantSplit/>
          <w:jc w:val="center"/>
        </w:trPr>
        <w:tc>
          <w:tcPr>
            <w:tcW w:w="2268" w:type="dxa"/>
          </w:tcPr>
          <w:p w14:paraId="0026AA83" w14:textId="77777777" w:rsidR="00992B23" w:rsidRPr="00954C37" w:rsidRDefault="00992B23" w:rsidP="00AC0635">
            <w:pPr>
              <w:pStyle w:val="TAC"/>
            </w:pPr>
            <w:r w:rsidRPr="00954C37">
              <w:rPr>
                <w:rFonts w:hint="eastAsia"/>
              </w:rPr>
              <w:t>P</w:t>
            </w:r>
            <w:r w:rsidRPr="00954C37">
              <w:t>olarization correlation matrix</w:t>
            </w:r>
          </w:p>
        </w:tc>
        <w:tc>
          <w:tcPr>
            <w:tcW w:w="2135" w:type="dxa"/>
          </w:tcPr>
          <w:p w14:paraId="666816C4" w14:textId="77777777" w:rsidR="00992B23" w:rsidRPr="00954C37" w:rsidRDefault="00992B23" w:rsidP="00AC0635">
            <w:pPr>
              <w:pStyle w:val="TAC"/>
            </w:pPr>
            <w:r w:rsidRPr="00954C37">
              <w:rPr>
                <w:noProof/>
              </w:rPr>
              <w:drawing>
                <wp:inline distT="0" distB="0" distL="0" distR="0" wp14:anchorId="568E31F3" wp14:editId="281F10F8">
                  <wp:extent cx="914400" cy="4826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914400" cy="482600"/>
                          </a:xfrm>
                          <a:prstGeom prst="rect">
                            <a:avLst/>
                          </a:prstGeom>
                          <a:noFill/>
                          <a:ln>
                            <a:noFill/>
                          </a:ln>
                        </pic:spPr>
                      </pic:pic>
                    </a:graphicData>
                  </a:graphic>
                </wp:inline>
              </w:drawing>
            </w:r>
          </w:p>
        </w:tc>
        <w:tc>
          <w:tcPr>
            <w:tcW w:w="2976" w:type="dxa"/>
          </w:tcPr>
          <w:p w14:paraId="423E395E" w14:textId="77777777" w:rsidR="00992B23" w:rsidRPr="00954C37" w:rsidRDefault="00992B23" w:rsidP="00AC0635">
            <w:pPr>
              <w:pStyle w:val="TAC"/>
            </w:pPr>
            <w:r w:rsidRPr="00954C37">
              <w:rPr>
                <w:noProof/>
              </w:rPr>
              <w:drawing>
                <wp:inline distT="0" distB="0" distL="0" distR="0" wp14:anchorId="4ADABDD4" wp14:editId="44B14FA6">
                  <wp:extent cx="1397000" cy="812800"/>
                  <wp:effectExtent l="0" t="0" r="0" b="635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397000" cy="812800"/>
                          </a:xfrm>
                          <a:prstGeom prst="rect">
                            <a:avLst/>
                          </a:prstGeom>
                          <a:noFill/>
                          <a:ln>
                            <a:noFill/>
                          </a:ln>
                        </pic:spPr>
                      </pic:pic>
                    </a:graphicData>
                  </a:graphic>
                </wp:inline>
              </w:drawing>
            </w:r>
          </w:p>
        </w:tc>
      </w:tr>
    </w:tbl>
    <w:p w14:paraId="6C349D4A" w14:textId="77777777" w:rsidR="00992B23" w:rsidRPr="00954C37" w:rsidRDefault="00992B23" w:rsidP="00992B23"/>
    <w:p w14:paraId="3983081C" w14:textId="77777777" w:rsidR="00992B23" w:rsidRPr="00954C37" w:rsidRDefault="00992B23" w:rsidP="00992B23">
      <w:r w:rsidRPr="00954C37">
        <w:rPr>
          <w:rFonts w:hint="eastAsia"/>
        </w:rPr>
        <w:t>The</w:t>
      </w:r>
      <w:r w:rsidRPr="00954C37">
        <w:t xml:space="preserve"> matrix</w:t>
      </w:r>
      <w:r w:rsidRPr="00954C37">
        <w:rPr>
          <w:noProof/>
          <w:position w:val="-10"/>
        </w:rPr>
        <w:drawing>
          <wp:inline distT="0" distB="0" distL="0" distR="0" wp14:anchorId="614960C7" wp14:editId="5712AB73">
            <wp:extent cx="190500" cy="19050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54C37">
        <w:rPr>
          <w:rFonts w:hint="eastAsia"/>
        </w:rPr>
        <w:t>is defined as</w:t>
      </w:r>
    </w:p>
    <w:p w14:paraId="72DAE71F" w14:textId="77777777" w:rsidR="00992B23" w:rsidRPr="00954C37" w:rsidRDefault="00992B23" w:rsidP="00992B23">
      <w:pPr>
        <w:keepLines/>
        <w:tabs>
          <w:tab w:val="center" w:pos="4536"/>
          <w:tab w:val="right" w:pos="9072"/>
        </w:tabs>
      </w:pPr>
      <w:r w:rsidRPr="00954C37">
        <w:tab/>
      </w:r>
      <w:r w:rsidRPr="00954C37">
        <w:rPr>
          <w:noProof/>
        </w:rPr>
        <w:drawing>
          <wp:inline distT="0" distB="0" distL="0" distR="0" wp14:anchorId="02484FF8" wp14:editId="2B3093DE">
            <wp:extent cx="5397500" cy="6350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397500" cy="635000"/>
                    </a:xfrm>
                    <a:prstGeom prst="rect">
                      <a:avLst/>
                    </a:prstGeom>
                    <a:noFill/>
                    <a:ln>
                      <a:noFill/>
                    </a:ln>
                  </pic:spPr>
                </pic:pic>
              </a:graphicData>
            </a:graphic>
          </wp:inline>
        </w:drawing>
      </w:r>
    </w:p>
    <w:p w14:paraId="52E17F01" w14:textId="77777777" w:rsidR="00992B23" w:rsidRPr="00954C37" w:rsidRDefault="00992B23" w:rsidP="00992B23">
      <w:r w:rsidRPr="00954C37">
        <w:rPr>
          <w:rFonts w:hint="eastAsia"/>
        </w:rPr>
        <w:t xml:space="preserve">where </w:t>
      </w:r>
      <w:r w:rsidRPr="00954C37">
        <w:rPr>
          <w:rFonts w:eastAsia="Malgun Gothic"/>
          <w:noProof/>
          <w:position w:val="-6"/>
        </w:rPr>
        <w:drawing>
          <wp:inline distT="0" distB="0" distL="0" distR="0" wp14:anchorId="01A57D07" wp14:editId="44BA23B3">
            <wp:extent cx="190500" cy="190500"/>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7"/>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54C37">
        <w:rPr>
          <w:rFonts w:hint="eastAsia"/>
        </w:rPr>
        <w:t xml:space="preserve"> </w:t>
      </w:r>
      <w:r w:rsidRPr="00954C37">
        <w:t xml:space="preserve">and </w:t>
      </w:r>
      <w:r w:rsidRPr="00954C37">
        <w:rPr>
          <w:rFonts w:eastAsia="Malgun Gothic"/>
          <w:noProof/>
          <w:position w:val="-6"/>
        </w:rPr>
        <w:drawing>
          <wp:inline distT="0" distB="0" distL="0" distR="0" wp14:anchorId="33F85FAC" wp14:editId="5A7B2006">
            <wp:extent cx="190500" cy="190500"/>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54C37">
        <w:t xml:space="preserve"> is the number of </w:t>
      </w:r>
      <w:r w:rsidRPr="00954C37">
        <w:rPr>
          <w:rFonts w:hint="eastAsia"/>
        </w:rPr>
        <w:t>TX</w:t>
      </w:r>
      <w:r w:rsidRPr="00954C37">
        <w:rPr>
          <w:rFonts w:eastAsia="Malgun Gothic"/>
        </w:rPr>
        <w:t xml:space="preserve"> </w:t>
      </w:r>
      <w:r w:rsidRPr="00954C37">
        <w:rPr>
          <w:szCs w:val="21"/>
        </w:rPr>
        <w:t xml:space="preserve">and </w:t>
      </w:r>
      <w:r w:rsidRPr="00954C37">
        <w:rPr>
          <w:rFonts w:hint="eastAsia"/>
        </w:rPr>
        <w:t>RX</w:t>
      </w:r>
      <w:r w:rsidRPr="00954C37">
        <w:rPr>
          <w:rFonts w:eastAsia="Malgun Gothic"/>
        </w:rPr>
        <w:t xml:space="preserve"> </w:t>
      </w:r>
      <w:r w:rsidRPr="00954C37">
        <w:rPr>
          <w:rFonts w:hint="eastAsia"/>
        </w:rPr>
        <w:t>antennas</w:t>
      </w:r>
      <w:r w:rsidRPr="00954C37">
        <w:t xml:space="preserve"> respectively</w:t>
      </w:r>
      <w:r w:rsidRPr="00954C37">
        <w:rPr>
          <w:rFonts w:hint="eastAsia"/>
        </w:rPr>
        <w:t>, and</w:t>
      </w:r>
      <w:r w:rsidRPr="00954C37">
        <w:t xml:space="preserve"> </w:t>
      </w:r>
      <w:r w:rsidRPr="00954C37">
        <w:rPr>
          <w:noProof/>
          <w:position w:val="-12"/>
        </w:rPr>
        <w:drawing>
          <wp:inline distT="0" distB="0" distL="0" distR="0" wp14:anchorId="40887E84" wp14:editId="4F6A5CDA">
            <wp:extent cx="190500" cy="190500"/>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54C37">
        <w:rPr>
          <w:rFonts w:hint="eastAsia"/>
        </w:rPr>
        <w:t xml:space="preserve"> is the ceiling operator.</w:t>
      </w:r>
    </w:p>
    <w:p w14:paraId="2FD23530" w14:textId="77777777" w:rsidR="00992B23" w:rsidRPr="00954C37" w:rsidRDefault="00992B23" w:rsidP="00992B23">
      <w:r w:rsidRPr="00954C37">
        <w:t>Th</w:t>
      </w:r>
      <w:r w:rsidRPr="00954C37">
        <w:rPr>
          <w:rFonts w:hint="eastAsia"/>
        </w:rPr>
        <w:t xml:space="preserve">e </w:t>
      </w:r>
      <w:r w:rsidRPr="00954C37">
        <w:t>matrix</w:t>
      </w:r>
      <w:r w:rsidRPr="00954C37">
        <w:rPr>
          <w:rFonts w:hint="eastAsia"/>
        </w:rPr>
        <w:t xml:space="preserve"> </w:t>
      </w:r>
      <w:r w:rsidRPr="00954C37">
        <w:rPr>
          <w:noProof/>
          <w:position w:val="-10"/>
        </w:rPr>
        <w:drawing>
          <wp:inline distT="0" distB="0" distL="0" distR="0" wp14:anchorId="3E78FB4D" wp14:editId="424D8639">
            <wp:extent cx="190500" cy="190500"/>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54C37">
        <w:t xml:space="preserve"> is</w:t>
      </w:r>
      <w:r w:rsidRPr="00954C37">
        <w:rPr>
          <w:rFonts w:hint="eastAsia"/>
        </w:rPr>
        <w:t xml:space="preserve"> used to </w:t>
      </w:r>
      <w:r w:rsidRPr="00954C37">
        <w:t>map the spatial correlation coefficients in accordance with the antenna element labelling system describe</w:t>
      </w:r>
      <w:r w:rsidRPr="00954C37">
        <w:rPr>
          <w:rFonts w:hint="eastAsia"/>
        </w:rPr>
        <w:t>d</w:t>
      </w:r>
      <w:r w:rsidRPr="00954C37">
        <w:t xml:space="preserve"> </w:t>
      </w:r>
      <w:r w:rsidRPr="00954C37">
        <w:rPr>
          <w:rFonts w:hint="eastAsia"/>
        </w:rPr>
        <w:t xml:space="preserve">in </w:t>
      </w:r>
      <w:r>
        <w:t>I.</w:t>
      </w:r>
      <w:r w:rsidRPr="00954C37">
        <w:t>2.3.2</w:t>
      </w:r>
      <w:r w:rsidRPr="00954C37">
        <w:rPr>
          <w:rFonts w:hint="eastAsia"/>
        </w:rPr>
        <w:t>.</w:t>
      </w:r>
    </w:p>
    <w:p w14:paraId="2E4F3487" w14:textId="77777777" w:rsidR="00992B23" w:rsidRPr="00954C37" w:rsidRDefault="00992B23" w:rsidP="00992B23">
      <w:pPr>
        <w:pStyle w:val="Heading5"/>
        <w:rPr>
          <w:lang w:eastAsia="ko-KR"/>
        </w:rPr>
      </w:pPr>
      <w:bookmarkStart w:id="5487" w:name="_Toc75165502"/>
      <w:bookmarkStart w:id="5488" w:name="_Toc75334426"/>
      <w:bookmarkStart w:id="5489" w:name="_Toc75508620"/>
      <w:bookmarkStart w:id="5490" w:name="_Toc75816359"/>
      <w:bookmarkStart w:id="5491" w:name="_Toc76541517"/>
      <w:bookmarkStart w:id="5492" w:name="_Toc76542084"/>
      <w:bookmarkStart w:id="5493" w:name="_Toc82429974"/>
      <w:bookmarkStart w:id="5494" w:name="_Toc89940225"/>
      <w:bookmarkStart w:id="5495" w:name="_Toc98754551"/>
      <w:bookmarkStart w:id="5496" w:name="_Toc106178365"/>
      <w:bookmarkStart w:id="5497" w:name="_Toc114149083"/>
      <w:bookmarkStart w:id="5498" w:name="_Toc124151328"/>
      <w:bookmarkStart w:id="5499" w:name="_Toc130393868"/>
      <w:bookmarkStart w:id="5500" w:name="_Toc137562255"/>
      <w:bookmarkStart w:id="5501" w:name="_Toc138871397"/>
      <w:bookmarkStart w:id="5502" w:name="_Toc145534847"/>
      <w:bookmarkStart w:id="5503" w:name="_Toc155287620"/>
      <w:r>
        <w:rPr>
          <w:rFonts w:hint="eastAsia"/>
          <w:lang w:eastAsia="ko-KR"/>
        </w:rPr>
        <w:t>I.</w:t>
      </w:r>
      <w:r w:rsidRPr="00954C37">
        <w:rPr>
          <w:rFonts w:hint="eastAsia"/>
          <w:lang w:eastAsia="ko-KR"/>
        </w:rPr>
        <w:t>2.3.2.2</w:t>
      </w:r>
      <w:r w:rsidRPr="00954C37">
        <w:rPr>
          <w:lang w:eastAsia="ko-KR"/>
        </w:rPr>
        <w:tab/>
      </w:r>
      <w:r w:rsidRPr="00954C37">
        <w:rPr>
          <w:rFonts w:hint="eastAsia"/>
          <w:lang w:eastAsia="ko-KR"/>
        </w:rPr>
        <w:t xml:space="preserve">Spatial </w:t>
      </w:r>
      <w:r w:rsidRPr="00954C37">
        <w:rPr>
          <w:lang w:eastAsia="ko-KR"/>
        </w:rPr>
        <w:t xml:space="preserve">correlation matrices </w:t>
      </w:r>
      <w:r w:rsidRPr="00954C37">
        <w:rPr>
          <w:rFonts w:hint="eastAsia"/>
          <w:lang w:eastAsia="ko-KR"/>
        </w:rPr>
        <w:t xml:space="preserve">at </w:t>
      </w:r>
      <w:r>
        <w:rPr>
          <w:lang w:eastAsia="ko-KR"/>
        </w:rPr>
        <w:t>NCR</w:t>
      </w:r>
      <w:r w:rsidRPr="00954C37">
        <w:rPr>
          <w:lang w:eastAsia="ko-KR"/>
        </w:rPr>
        <w:t>-MT</w:t>
      </w:r>
      <w:r w:rsidRPr="00954C37">
        <w:rPr>
          <w:rFonts w:hint="eastAsia"/>
          <w:lang w:eastAsia="ko-KR"/>
        </w:rPr>
        <w:t xml:space="preserve"> and</w:t>
      </w:r>
      <w:r w:rsidRPr="00954C37">
        <w:rPr>
          <w:lang w:eastAsia="ko-KR"/>
        </w:rPr>
        <w:t xml:space="preserve"> </w:t>
      </w:r>
      <w:r>
        <w:rPr>
          <w:lang w:eastAsia="ko-KR"/>
        </w:rPr>
        <w:t>gNB</w:t>
      </w:r>
      <w:r w:rsidRPr="00954C37">
        <w:rPr>
          <w:rFonts w:hint="eastAsia"/>
          <w:lang w:eastAsia="ko-KR"/>
        </w:rPr>
        <w:t xml:space="preserve"> sides</w:t>
      </w:r>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p>
    <w:p w14:paraId="2F9EDA76" w14:textId="77777777" w:rsidR="00992B23" w:rsidRPr="00954C37" w:rsidRDefault="00992B23" w:rsidP="00992B23">
      <w:pPr>
        <w:pStyle w:val="Heading6"/>
      </w:pPr>
      <w:bookmarkStart w:id="5504" w:name="_Toc75165503"/>
      <w:bookmarkStart w:id="5505" w:name="_Toc75334427"/>
      <w:bookmarkStart w:id="5506" w:name="_Toc75508621"/>
      <w:bookmarkStart w:id="5507" w:name="_Toc75816360"/>
      <w:bookmarkStart w:id="5508" w:name="_Toc76541518"/>
      <w:bookmarkStart w:id="5509" w:name="_Toc76542085"/>
      <w:bookmarkStart w:id="5510" w:name="_Toc82429975"/>
      <w:bookmarkStart w:id="5511" w:name="_Toc89940226"/>
      <w:bookmarkStart w:id="5512" w:name="_Toc98754552"/>
      <w:bookmarkStart w:id="5513" w:name="_Toc106178366"/>
      <w:bookmarkStart w:id="5514" w:name="_Toc114149084"/>
      <w:bookmarkStart w:id="5515" w:name="_Toc124151329"/>
      <w:bookmarkStart w:id="5516" w:name="_Toc130393869"/>
      <w:bookmarkStart w:id="5517" w:name="_Toc137562256"/>
      <w:bookmarkStart w:id="5518" w:name="_Toc138871398"/>
      <w:bookmarkStart w:id="5519" w:name="_Toc145534848"/>
      <w:bookmarkStart w:id="5520" w:name="_Toc155287621"/>
      <w:r>
        <w:t>I.</w:t>
      </w:r>
      <w:r w:rsidRPr="00954C37">
        <w:t>2.3.2.2.1</w:t>
      </w:r>
      <w:r w:rsidRPr="00954C37">
        <w:tab/>
        <w:t xml:space="preserve">Spatial correlation matrices at </w:t>
      </w:r>
      <w:r>
        <w:t>NCR</w:t>
      </w:r>
      <w:r w:rsidRPr="00954C37">
        <w:t>-MT side</w:t>
      </w:r>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p>
    <w:p w14:paraId="7C2FBC47" w14:textId="77777777" w:rsidR="00992B23" w:rsidRPr="00954C37" w:rsidRDefault="00992B23" w:rsidP="00992B23">
      <w:pPr>
        <w:rPr>
          <w:szCs w:val="21"/>
        </w:rPr>
      </w:pPr>
      <w:r w:rsidRPr="00954C37">
        <w:rPr>
          <w:rFonts w:hint="eastAsia"/>
        </w:rPr>
        <w:t>F</w:t>
      </w:r>
      <w:r w:rsidRPr="00954C37">
        <w:t xml:space="preserve">or </w:t>
      </w:r>
      <w:r w:rsidRPr="00954C37">
        <w:rPr>
          <w:rFonts w:hint="eastAsia"/>
        </w:rPr>
        <w:t>1</w:t>
      </w:r>
      <w:r w:rsidRPr="00954C37">
        <w:t>-antenna transmitter</w:t>
      </w:r>
      <w:r w:rsidRPr="00954C37">
        <w:rPr>
          <w:rFonts w:hint="eastAsia"/>
        </w:rPr>
        <w:t xml:space="preserve">, </w:t>
      </w:r>
      <w:r w:rsidRPr="00954C37">
        <w:rPr>
          <w:noProof/>
          <w:position w:val="-10"/>
          <w:szCs w:val="21"/>
        </w:rPr>
        <w:drawing>
          <wp:inline distT="0" distB="0" distL="0" distR="0" wp14:anchorId="33231CF6" wp14:editId="651AE48E">
            <wp:extent cx="482600" cy="1905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82600" cy="190500"/>
                    </a:xfrm>
                    <a:prstGeom prst="rect">
                      <a:avLst/>
                    </a:prstGeom>
                    <a:noFill/>
                    <a:ln>
                      <a:noFill/>
                    </a:ln>
                  </pic:spPr>
                </pic:pic>
              </a:graphicData>
            </a:graphic>
          </wp:inline>
        </w:drawing>
      </w:r>
      <w:r w:rsidRPr="00954C37">
        <w:rPr>
          <w:rFonts w:hint="eastAsia"/>
          <w:szCs w:val="21"/>
        </w:rPr>
        <w:t>.</w:t>
      </w:r>
    </w:p>
    <w:p w14:paraId="4E56E0B6" w14:textId="77777777" w:rsidR="00992B23" w:rsidRPr="00954C37" w:rsidRDefault="00992B23" w:rsidP="00992B23">
      <w:r w:rsidRPr="00954C37">
        <w:rPr>
          <w:rFonts w:hint="eastAsia"/>
        </w:rPr>
        <w:t xml:space="preserve">For </w:t>
      </w:r>
      <w:r w:rsidRPr="00954C37">
        <w:t xml:space="preserve">2-antenna transmitter using one pair of cross-polarized antenna elements, </w:t>
      </w:r>
      <w:r w:rsidRPr="00954C37">
        <w:rPr>
          <w:noProof/>
          <w:position w:val="-10"/>
        </w:rPr>
        <w:drawing>
          <wp:inline distT="0" distB="0" distL="0" distR="0" wp14:anchorId="53BEF799" wp14:editId="602D8484">
            <wp:extent cx="482600" cy="19050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82600" cy="190500"/>
                    </a:xfrm>
                    <a:prstGeom prst="rect">
                      <a:avLst/>
                    </a:prstGeom>
                    <a:noFill/>
                    <a:ln>
                      <a:noFill/>
                    </a:ln>
                  </pic:spPr>
                </pic:pic>
              </a:graphicData>
            </a:graphic>
          </wp:inline>
        </w:drawing>
      </w:r>
      <w:r w:rsidRPr="00954C37">
        <w:rPr>
          <w:rFonts w:hint="eastAsia"/>
        </w:rPr>
        <w:t>.</w:t>
      </w:r>
    </w:p>
    <w:p w14:paraId="75F775C3" w14:textId="77777777" w:rsidR="00992B23" w:rsidRPr="00954C37" w:rsidRDefault="00992B23" w:rsidP="00992B23">
      <w:pPr>
        <w:rPr>
          <w:rFonts w:eastAsia="Malgun Gothic"/>
        </w:rPr>
      </w:pPr>
      <w:r w:rsidRPr="00954C37">
        <w:t xml:space="preserve">For 4-antenna transmitter using two pairs of cross-polarized antenna elements, </w:t>
      </w:r>
      <w:r w:rsidRPr="00954C37">
        <w:rPr>
          <w:noProof/>
          <w:position w:val="-30"/>
        </w:rPr>
        <w:drawing>
          <wp:inline distT="0" distB="0" distL="0" distR="0" wp14:anchorId="4D41B749" wp14:editId="6D21449B">
            <wp:extent cx="914400" cy="469900"/>
            <wp:effectExtent l="0" t="0" r="0" b="63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914400" cy="469900"/>
                    </a:xfrm>
                    <a:prstGeom prst="rect">
                      <a:avLst/>
                    </a:prstGeom>
                    <a:noFill/>
                    <a:ln>
                      <a:noFill/>
                    </a:ln>
                  </pic:spPr>
                </pic:pic>
              </a:graphicData>
            </a:graphic>
          </wp:inline>
        </w:drawing>
      </w:r>
      <w:r w:rsidRPr="00954C37">
        <w:t>.</w:t>
      </w:r>
    </w:p>
    <w:p w14:paraId="316DBD44" w14:textId="77777777" w:rsidR="00992B23" w:rsidRPr="00954C37" w:rsidRDefault="00992B23" w:rsidP="00992B23">
      <w:pPr>
        <w:pStyle w:val="Heading6"/>
      </w:pPr>
      <w:bookmarkStart w:id="5521" w:name="_Toc75165504"/>
      <w:bookmarkStart w:id="5522" w:name="_Toc75334428"/>
      <w:bookmarkStart w:id="5523" w:name="_Toc75508622"/>
      <w:bookmarkStart w:id="5524" w:name="_Toc75816361"/>
      <w:bookmarkStart w:id="5525" w:name="_Toc76541519"/>
      <w:bookmarkStart w:id="5526" w:name="_Toc76542086"/>
      <w:bookmarkStart w:id="5527" w:name="_Toc82429976"/>
      <w:bookmarkStart w:id="5528" w:name="_Toc89940227"/>
      <w:bookmarkStart w:id="5529" w:name="_Toc98754553"/>
      <w:bookmarkStart w:id="5530" w:name="_Toc106178367"/>
      <w:bookmarkStart w:id="5531" w:name="_Toc114149085"/>
      <w:bookmarkStart w:id="5532" w:name="_Toc124151330"/>
      <w:bookmarkStart w:id="5533" w:name="_Toc130393870"/>
      <w:bookmarkStart w:id="5534" w:name="_Toc137562257"/>
      <w:bookmarkStart w:id="5535" w:name="_Toc138871399"/>
      <w:bookmarkStart w:id="5536" w:name="_Toc145534849"/>
      <w:bookmarkStart w:id="5537" w:name="_Toc155287622"/>
      <w:r>
        <w:t>I.</w:t>
      </w:r>
      <w:r w:rsidRPr="00954C37">
        <w:t>2.3.2.2.2</w:t>
      </w:r>
      <w:r w:rsidRPr="00954C37">
        <w:tab/>
        <w:t xml:space="preserve">Spatial correlation matrices at </w:t>
      </w:r>
      <w:r>
        <w:t>gNB</w:t>
      </w:r>
      <w:r w:rsidRPr="00954C37">
        <w:t xml:space="preserve"> side</w:t>
      </w:r>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p>
    <w:p w14:paraId="5A02A441" w14:textId="77777777" w:rsidR="00992B23" w:rsidRPr="00954C37" w:rsidRDefault="00992B23" w:rsidP="00992B23">
      <w:r w:rsidRPr="00954C37">
        <w:t xml:space="preserve">For 2-antenna </w:t>
      </w:r>
      <w:r w:rsidRPr="00954C37">
        <w:rPr>
          <w:rFonts w:hint="eastAsia"/>
        </w:rPr>
        <w:t>receiver</w:t>
      </w:r>
      <w:r w:rsidRPr="00954C37">
        <w:t xml:space="preserve"> using one pair of cross-polarized antenna elements,</w:t>
      </w:r>
      <w:r w:rsidRPr="00954C37">
        <w:rPr>
          <w:rFonts w:hint="eastAsia"/>
        </w:rPr>
        <w:t xml:space="preserve"> </w:t>
      </w:r>
      <w:r w:rsidRPr="00954C37">
        <w:rPr>
          <w:rFonts w:ascii="Arial" w:hAnsi="Arial" w:cs="Arial"/>
          <w:b/>
          <w:noProof/>
          <w:position w:val="-14"/>
          <w:sz w:val="28"/>
          <w:szCs w:val="28"/>
        </w:rPr>
        <w:drawing>
          <wp:inline distT="0" distB="0" distL="0" distR="0" wp14:anchorId="3051ED63" wp14:editId="520CCB33">
            <wp:extent cx="565150" cy="279400"/>
            <wp:effectExtent l="0" t="0" r="635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565150" cy="279400"/>
                    </a:xfrm>
                    <a:prstGeom prst="rect">
                      <a:avLst/>
                    </a:prstGeom>
                    <a:noFill/>
                    <a:ln>
                      <a:noFill/>
                    </a:ln>
                  </pic:spPr>
                </pic:pic>
              </a:graphicData>
            </a:graphic>
          </wp:inline>
        </w:drawing>
      </w:r>
      <w:r w:rsidRPr="00954C37">
        <w:t>.</w:t>
      </w:r>
    </w:p>
    <w:p w14:paraId="3264478D" w14:textId="77777777" w:rsidR="00992B23" w:rsidRPr="00954C37" w:rsidRDefault="00992B23" w:rsidP="00992B23">
      <w:pPr>
        <w:rPr>
          <w:b/>
        </w:rPr>
      </w:pPr>
      <w:r w:rsidRPr="00954C37">
        <w:t xml:space="preserve">For 4-antenna </w:t>
      </w:r>
      <w:r w:rsidRPr="00954C37">
        <w:rPr>
          <w:rFonts w:hint="eastAsia"/>
        </w:rPr>
        <w:t>receiver</w:t>
      </w:r>
      <w:r w:rsidRPr="00954C37">
        <w:t xml:space="preserve"> using two pairs of cross-polarized antenna elements,</w:t>
      </w:r>
      <w:r w:rsidRPr="00954C37">
        <w:rPr>
          <w:rFonts w:ascii="Arial" w:hAnsi="Arial" w:cs="Arial"/>
          <w:b/>
          <w:noProof/>
          <w:position w:val="-30"/>
        </w:rPr>
        <w:drawing>
          <wp:inline distT="0" distB="0" distL="0" distR="0" wp14:anchorId="4FDC545E" wp14:editId="529D891E">
            <wp:extent cx="1022350" cy="482600"/>
            <wp:effectExtent l="0" t="0" r="635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022350" cy="482600"/>
                    </a:xfrm>
                    <a:prstGeom prst="rect">
                      <a:avLst/>
                    </a:prstGeom>
                    <a:noFill/>
                    <a:ln>
                      <a:noFill/>
                    </a:ln>
                  </pic:spPr>
                </pic:pic>
              </a:graphicData>
            </a:graphic>
          </wp:inline>
        </w:drawing>
      </w:r>
      <w:r w:rsidRPr="00954C37">
        <w:t>.</w:t>
      </w:r>
    </w:p>
    <w:p w14:paraId="4C19C251" w14:textId="77777777" w:rsidR="00992B23" w:rsidRPr="00954C37" w:rsidRDefault="00992B23" w:rsidP="00992B23">
      <w:r w:rsidRPr="00954C37">
        <w:t xml:space="preserve">For 8-antenna </w:t>
      </w:r>
      <w:r w:rsidRPr="00954C37">
        <w:rPr>
          <w:rFonts w:hint="eastAsia"/>
        </w:rPr>
        <w:t>receiver</w:t>
      </w:r>
      <w:r w:rsidRPr="00954C37">
        <w:t xml:space="preserve"> using four pairs of cross-polarized antenna elements,</w:t>
      </w:r>
      <w:r w:rsidRPr="00954C37">
        <w:rPr>
          <w:rFonts w:ascii="Arial" w:hAnsi="Arial" w:cs="Arial"/>
          <w:noProof/>
          <w:position w:val="-88"/>
          <w:sz w:val="18"/>
        </w:rPr>
        <w:drawing>
          <wp:inline distT="0" distB="0" distL="0" distR="0" wp14:anchorId="00A21E1E" wp14:editId="666A0CAF">
            <wp:extent cx="1828800" cy="11049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828800" cy="1104900"/>
                    </a:xfrm>
                    <a:prstGeom prst="rect">
                      <a:avLst/>
                    </a:prstGeom>
                    <a:noFill/>
                    <a:ln>
                      <a:noFill/>
                    </a:ln>
                  </pic:spPr>
                </pic:pic>
              </a:graphicData>
            </a:graphic>
          </wp:inline>
        </w:drawing>
      </w:r>
      <w:r w:rsidRPr="00954C37">
        <w:t>.</w:t>
      </w:r>
    </w:p>
    <w:p w14:paraId="13406BF4" w14:textId="77777777" w:rsidR="00992B23" w:rsidRPr="00954C37" w:rsidRDefault="00992B23" w:rsidP="00992B23">
      <w:pPr>
        <w:pStyle w:val="Heading5"/>
        <w:rPr>
          <w:lang w:eastAsia="ko-KR"/>
        </w:rPr>
      </w:pPr>
      <w:bookmarkStart w:id="5538" w:name="_Toc75165505"/>
      <w:bookmarkStart w:id="5539" w:name="_Toc75334429"/>
      <w:bookmarkStart w:id="5540" w:name="_Toc75508623"/>
      <w:bookmarkStart w:id="5541" w:name="_Toc75816362"/>
      <w:bookmarkStart w:id="5542" w:name="_Toc76541520"/>
      <w:bookmarkStart w:id="5543" w:name="_Toc76542087"/>
      <w:bookmarkStart w:id="5544" w:name="_Toc82429977"/>
      <w:bookmarkStart w:id="5545" w:name="_Toc89940228"/>
      <w:bookmarkStart w:id="5546" w:name="_Toc98754554"/>
      <w:bookmarkStart w:id="5547" w:name="_Toc106178368"/>
      <w:bookmarkStart w:id="5548" w:name="_Toc114149086"/>
      <w:bookmarkStart w:id="5549" w:name="_Toc124151331"/>
      <w:bookmarkStart w:id="5550" w:name="_Toc130393871"/>
      <w:bookmarkStart w:id="5551" w:name="_Toc137562258"/>
      <w:bookmarkStart w:id="5552" w:name="_Toc138871400"/>
      <w:bookmarkStart w:id="5553" w:name="_Toc145534850"/>
      <w:bookmarkStart w:id="5554" w:name="_Toc155287623"/>
      <w:r>
        <w:rPr>
          <w:rFonts w:hint="eastAsia"/>
          <w:lang w:eastAsia="ko-KR"/>
        </w:rPr>
        <w:t>I.</w:t>
      </w:r>
      <w:r w:rsidRPr="00954C37">
        <w:rPr>
          <w:rFonts w:hint="eastAsia"/>
          <w:lang w:eastAsia="ko-KR"/>
        </w:rPr>
        <w:t>2.3.2.3</w:t>
      </w:r>
      <w:r w:rsidRPr="00954C37">
        <w:rPr>
          <w:lang w:eastAsia="ko-KR"/>
        </w:rPr>
        <w:tab/>
        <w:t>MIMO correlation matrices using cross polarized antennas</w:t>
      </w:r>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p>
    <w:p w14:paraId="297A30E8" w14:textId="77777777" w:rsidR="00992B23" w:rsidRPr="00954C37" w:rsidRDefault="00992B23" w:rsidP="00992B23">
      <w:r w:rsidRPr="00954C37">
        <w:t xml:space="preserve">The values for parameters </w:t>
      </w:r>
      <w:r w:rsidRPr="00954C37">
        <w:rPr>
          <w:i/>
        </w:rPr>
        <w:t>α</w:t>
      </w:r>
      <w:r w:rsidRPr="00954C37">
        <w:rPr>
          <w:rFonts w:hint="eastAsia"/>
        </w:rPr>
        <w:t xml:space="preserve">, </w:t>
      </w:r>
      <w:r w:rsidRPr="00954C37">
        <w:rPr>
          <w:i/>
        </w:rPr>
        <w:t>β</w:t>
      </w:r>
      <w:r w:rsidRPr="00954C37">
        <w:rPr>
          <w:rFonts w:hint="eastAsia"/>
        </w:rPr>
        <w:t xml:space="preserve"> and </w:t>
      </w:r>
      <w:r w:rsidRPr="00954C37">
        <w:rPr>
          <w:i/>
        </w:rPr>
        <w:t>γ</w:t>
      </w:r>
      <w:r w:rsidRPr="00954C37">
        <w:rPr>
          <w:rFonts w:hint="eastAsia"/>
        </w:rPr>
        <w:t xml:space="preserve"> </w:t>
      </w:r>
      <w:r w:rsidRPr="00954C37">
        <w:t xml:space="preserve">for </w:t>
      </w:r>
      <w:r w:rsidRPr="00954C37">
        <w:rPr>
          <w:rFonts w:hint="eastAsia"/>
        </w:rPr>
        <w:t>low</w:t>
      </w:r>
      <w:r w:rsidRPr="00954C37">
        <w:t xml:space="preserve"> spatial correlation are given in table </w:t>
      </w:r>
      <w:r>
        <w:t>I.</w:t>
      </w:r>
      <w:r w:rsidRPr="00954C37">
        <w:t>2</w:t>
      </w:r>
      <w:r w:rsidRPr="00954C37">
        <w:rPr>
          <w:rFonts w:hint="eastAsia"/>
        </w:rPr>
        <w:t>.3.2</w:t>
      </w:r>
      <w:r w:rsidRPr="00954C37">
        <w:t>.</w:t>
      </w:r>
      <w:r w:rsidRPr="00954C37">
        <w:rPr>
          <w:rFonts w:hint="eastAsia"/>
        </w:rPr>
        <w:t>3-1</w:t>
      </w:r>
      <w:r w:rsidRPr="00954C37">
        <w:t>.</w:t>
      </w:r>
    </w:p>
    <w:p w14:paraId="4FB2EFC6" w14:textId="77777777" w:rsidR="00992B23" w:rsidRPr="00954C37" w:rsidRDefault="00992B23" w:rsidP="00992B23">
      <w:pPr>
        <w:pStyle w:val="TH"/>
      </w:pPr>
      <w:r w:rsidRPr="00954C37">
        <w:t xml:space="preserve">Table </w:t>
      </w:r>
      <w:r>
        <w:t>I.</w:t>
      </w:r>
      <w:r w:rsidRPr="00954C37">
        <w:t>2</w:t>
      </w:r>
      <w:r w:rsidRPr="00954C37">
        <w:rPr>
          <w:rFonts w:hint="eastAsia"/>
        </w:rPr>
        <w:t>.3.2.3</w:t>
      </w:r>
      <w:r w:rsidRPr="00954C37">
        <w:t xml:space="preserve">-1: </w:t>
      </w:r>
      <w:r w:rsidRPr="00954C37">
        <w:rPr>
          <w:rFonts w:hint="eastAsia"/>
        </w:rPr>
        <w:t>V</w:t>
      </w:r>
      <w:r w:rsidRPr="00954C37">
        <w:t>alues for parameters α</w:t>
      </w:r>
      <w:r w:rsidRPr="00954C37">
        <w:rPr>
          <w:rFonts w:hint="eastAsia"/>
        </w:rPr>
        <w:t xml:space="preserve">, </w:t>
      </w:r>
      <w:r w:rsidRPr="00954C37">
        <w:rPr>
          <w:rFonts w:ascii="Symbol" w:hAnsi="Symbol"/>
        </w:rPr>
        <w:t></w:t>
      </w:r>
      <w:r w:rsidRPr="00954C37">
        <w:rPr>
          <w:rFonts w:hint="eastAsia"/>
        </w:rPr>
        <w:t xml:space="preserve"> and </w:t>
      </w:r>
      <w:r w:rsidRPr="00954C37">
        <w:t>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010"/>
        <w:gridCol w:w="3119"/>
        <w:gridCol w:w="2442"/>
      </w:tblGrid>
      <w:tr w:rsidR="00992B23" w:rsidRPr="00954C37" w14:paraId="4993007F" w14:textId="77777777" w:rsidTr="00AC0635">
        <w:trPr>
          <w:cantSplit/>
          <w:jc w:val="center"/>
        </w:trPr>
        <w:tc>
          <w:tcPr>
            <w:tcW w:w="8571" w:type="dxa"/>
            <w:gridSpan w:val="3"/>
          </w:tcPr>
          <w:p w14:paraId="1EA56150" w14:textId="77777777" w:rsidR="00992B23" w:rsidRPr="00981029" w:rsidRDefault="00992B23" w:rsidP="00AC0635">
            <w:pPr>
              <w:pStyle w:val="TAH"/>
            </w:pPr>
            <w:r w:rsidRPr="00981029">
              <w:rPr>
                <w:rFonts w:hint="eastAsia"/>
              </w:rPr>
              <w:t>Low</w:t>
            </w:r>
            <w:r w:rsidRPr="00981029">
              <w:t xml:space="preserve"> spatial correlation</w:t>
            </w:r>
          </w:p>
        </w:tc>
      </w:tr>
      <w:tr w:rsidR="00992B23" w:rsidRPr="00954C37" w14:paraId="420F9ACB" w14:textId="77777777" w:rsidTr="00AC0635">
        <w:trPr>
          <w:cantSplit/>
          <w:jc w:val="center"/>
        </w:trPr>
        <w:tc>
          <w:tcPr>
            <w:tcW w:w="3010" w:type="dxa"/>
          </w:tcPr>
          <w:p w14:paraId="2786D816" w14:textId="77777777" w:rsidR="00992B23" w:rsidRPr="00954C37" w:rsidRDefault="00992B23" w:rsidP="00AC0635">
            <w:pPr>
              <w:pStyle w:val="TAC"/>
            </w:pPr>
            <w:r w:rsidRPr="00954C37">
              <w:t>Α</w:t>
            </w:r>
          </w:p>
        </w:tc>
        <w:tc>
          <w:tcPr>
            <w:tcW w:w="3119" w:type="dxa"/>
          </w:tcPr>
          <w:p w14:paraId="7B1C968F" w14:textId="77777777" w:rsidR="00992B23" w:rsidRPr="00954C37" w:rsidRDefault="00992B23" w:rsidP="00AC0635">
            <w:pPr>
              <w:pStyle w:val="TAC"/>
            </w:pPr>
            <w:r w:rsidRPr="00954C37">
              <w:rPr>
                <w:rFonts w:ascii="Symbol" w:hAnsi="Symbol"/>
              </w:rPr>
              <w:t></w:t>
            </w:r>
          </w:p>
        </w:tc>
        <w:tc>
          <w:tcPr>
            <w:tcW w:w="2442" w:type="dxa"/>
          </w:tcPr>
          <w:p w14:paraId="12C8F299" w14:textId="77777777" w:rsidR="00992B23" w:rsidRPr="00954C37" w:rsidRDefault="00992B23" w:rsidP="00AC0635">
            <w:pPr>
              <w:pStyle w:val="TAC"/>
            </w:pPr>
            <w:r w:rsidRPr="00954C37">
              <w:t>γ</w:t>
            </w:r>
          </w:p>
        </w:tc>
      </w:tr>
      <w:tr w:rsidR="00992B23" w:rsidRPr="00954C37" w14:paraId="114B6A4F" w14:textId="77777777" w:rsidTr="00AC0635">
        <w:trPr>
          <w:cantSplit/>
          <w:jc w:val="center"/>
        </w:trPr>
        <w:tc>
          <w:tcPr>
            <w:tcW w:w="3010" w:type="dxa"/>
          </w:tcPr>
          <w:p w14:paraId="6BB234F6" w14:textId="77777777" w:rsidR="00992B23" w:rsidRPr="00954C37" w:rsidRDefault="00992B23" w:rsidP="00AC0635">
            <w:pPr>
              <w:pStyle w:val="TAC"/>
            </w:pPr>
            <w:r w:rsidRPr="00954C37">
              <w:t>0</w:t>
            </w:r>
          </w:p>
        </w:tc>
        <w:tc>
          <w:tcPr>
            <w:tcW w:w="3119" w:type="dxa"/>
          </w:tcPr>
          <w:p w14:paraId="2EA6ABB1" w14:textId="77777777" w:rsidR="00992B23" w:rsidRPr="00954C37" w:rsidRDefault="00992B23" w:rsidP="00AC0635">
            <w:pPr>
              <w:pStyle w:val="TAC"/>
            </w:pPr>
            <w:r w:rsidRPr="00954C37">
              <w:t>0</w:t>
            </w:r>
          </w:p>
        </w:tc>
        <w:tc>
          <w:tcPr>
            <w:tcW w:w="2442" w:type="dxa"/>
          </w:tcPr>
          <w:p w14:paraId="4B15758C" w14:textId="77777777" w:rsidR="00992B23" w:rsidRPr="00954C37" w:rsidRDefault="00992B23" w:rsidP="00AC0635">
            <w:pPr>
              <w:pStyle w:val="TAC"/>
            </w:pPr>
            <w:r w:rsidRPr="00954C37">
              <w:rPr>
                <w:rFonts w:hint="eastAsia"/>
              </w:rPr>
              <w:t>0</w:t>
            </w:r>
          </w:p>
        </w:tc>
      </w:tr>
      <w:tr w:rsidR="00992B23" w:rsidRPr="00954C37" w14:paraId="191CE7DC" w14:textId="77777777" w:rsidTr="00AC0635">
        <w:trPr>
          <w:cantSplit/>
          <w:jc w:val="center"/>
        </w:trPr>
        <w:tc>
          <w:tcPr>
            <w:tcW w:w="8571" w:type="dxa"/>
            <w:gridSpan w:val="3"/>
          </w:tcPr>
          <w:p w14:paraId="153A0223" w14:textId="77777777" w:rsidR="00992B23" w:rsidRPr="00954C37" w:rsidRDefault="00992B23" w:rsidP="00AC0635">
            <w:pPr>
              <w:pStyle w:val="TAN"/>
            </w:pPr>
            <w:r w:rsidRPr="00954C37">
              <w:rPr>
                <w:caps/>
              </w:rPr>
              <w:t>Note</w:t>
            </w:r>
            <w:r w:rsidRPr="00954C37">
              <w:t xml:space="preserve"> 1:</w:t>
            </w:r>
            <w:r w:rsidRPr="00954C37">
              <w:tab/>
              <w:t xml:space="preserve">Value of </w:t>
            </w:r>
            <w:r w:rsidRPr="00954C37">
              <w:rPr>
                <w:i/>
              </w:rPr>
              <w:t>α</w:t>
            </w:r>
            <w:r w:rsidRPr="00954C37">
              <w:rPr>
                <w:rFonts w:hint="eastAsia"/>
              </w:rPr>
              <w:t xml:space="preserve"> </w:t>
            </w:r>
            <w:r w:rsidRPr="00954C37">
              <w:t>applies when more than one pair of cross-polarized antenna elements at gNB side.</w:t>
            </w:r>
          </w:p>
          <w:p w14:paraId="6D70BD59" w14:textId="77777777" w:rsidR="00992B23" w:rsidRPr="00954C37" w:rsidRDefault="00992B23" w:rsidP="00AC0635">
            <w:pPr>
              <w:pStyle w:val="TAN"/>
            </w:pPr>
            <w:r w:rsidRPr="00954C37">
              <w:rPr>
                <w:caps/>
              </w:rPr>
              <w:t>Note</w:t>
            </w:r>
            <w:r w:rsidRPr="00954C37">
              <w:t xml:space="preserve"> 2:</w:t>
            </w:r>
            <w:r w:rsidRPr="00954C37">
              <w:tab/>
              <w:t xml:space="preserve">Value of </w:t>
            </w:r>
            <w:r w:rsidRPr="00954C37">
              <w:rPr>
                <w:i/>
              </w:rPr>
              <w:t>β</w:t>
            </w:r>
            <w:r w:rsidRPr="00954C37">
              <w:t xml:space="preserve"> applies when more than one pair of cross-polarized antenna elements at UE side.</w:t>
            </w:r>
          </w:p>
        </w:tc>
      </w:tr>
    </w:tbl>
    <w:p w14:paraId="04F7A563" w14:textId="77777777" w:rsidR="00992B23" w:rsidRPr="00954C37" w:rsidRDefault="00992B23" w:rsidP="00992B23"/>
    <w:p w14:paraId="2B907EDD" w14:textId="77777777" w:rsidR="00992B23" w:rsidRPr="00954C37" w:rsidRDefault="00992B23" w:rsidP="00992B23">
      <w:r w:rsidRPr="00954C37">
        <w:t xml:space="preserve">The correlation matrices for </w:t>
      </w:r>
      <w:r w:rsidRPr="00954C37">
        <w:rPr>
          <w:rFonts w:hint="eastAsia"/>
        </w:rPr>
        <w:t xml:space="preserve">low spatial </w:t>
      </w:r>
      <w:r w:rsidRPr="00954C37">
        <w:t xml:space="preserve">correlation are defined in table </w:t>
      </w:r>
      <w:r>
        <w:t>I.</w:t>
      </w:r>
      <w:r w:rsidRPr="00954C37">
        <w:t>2.3.2.3-</w:t>
      </w:r>
      <w:r w:rsidRPr="00954C37">
        <w:rPr>
          <w:rFonts w:hint="eastAsia"/>
        </w:rPr>
        <w:t xml:space="preserve">2 </w:t>
      </w:r>
      <w:r w:rsidRPr="00954C37">
        <w:t>as below.</w:t>
      </w:r>
    </w:p>
    <w:p w14:paraId="615FAB17" w14:textId="77777777" w:rsidR="00992B23" w:rsidRPr="00954C37" w:rsidRDefault="00992B23" w:rsidP="00992B23">
      <w:pPr>
        <w:pStyle w:val="TH"/>
      </w:pPr>
      <w:r w:rsidRPr="00954C37">
        <w:t xml:space="preserve">Table </w:t>
      </w:r>
      <w:r>
        <w:t>I.</w:t>
      </w:r>
      <w:r w:rsidRPr="00954C37">
        <w:t xml:space="preserve">2.3.2.3-2: MIMO correlation matrices for </w:t>
      </w:r>
      <w:r w:rsidRPr="00954C37">
        <w:rPr>
          <w:rFonts w:hint="eastAsia"/>
        </w:rPr>
        <w:t xml:space="preserve">low </w:t>
      </w:r>
      <w:r w:rsidRPr="00954C37">
        <w:t>spatial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37"/>
        <w:gridCol w:w="966"/>
      </w:tblGrid>
      <w:tr w:rsidR="00992B23" w:rsidRPr="00954C37" w14:paraId="783D5EB8" w14:textId="77777777" w:rsidTr="00AC0635">
        <w:trPr>
          <w:cantSplit/>
          <w:jc w:val="center"/>
        </w:trPr>
        <w:tc>
          <w:tcPr>
            <w:tcW w:w="937" w:type="dxa"/>
          </w:tcPr>
          <w:p w14:paraId="2E338426" w14:textId="77777777" w:rsidR="00992B23" w:rsidRPr="00954C37" w:rsidRDefault="00992B23" w:rsidP="00AC0635">
            <w:pPr>
              <w:pStyle w:val="TAC"/>
              <w:rPr>
                <w:szCs w:val="18"/>
              </w:rPr>
            </w:pPr>
            <w:r w:rsidRPr="00954C37">
              <w:rPr>
                <w:rFonts w:hint="eastAsia"/>
              </w:rPr>
              <w:t>1x8</w:t>
            </w:r>
            <w:r w:rsidRPr="00954C37">
              <w:t xml:space="preserve"> case</w:t>
            </w:r>
          </w:p>
        </w:tc>
        <w:tc>
          <w:tcPr>
            <w:tcW w:w="966" w:type="dxa"/>
          </w:tcPr>
          <w:p w14:paraId="096163C6" w14:textId="77777777" w:rsidR="00992B23" w:rsidRPr="00954C37" w:rsidRDefault="00992B23" w:rsidP="00AC0635">
            <w:pPr>
              <w:pStyle w:val="TAC"/>
              <w:rPr>
                <w:szCs w:val="18"/>
              </w:rPr>
            </w:pPr>
            <w:r w:rsidRPr="00954C37">
              <w:rPr>
                <w:noProof/>
              </w:rPr>
              <w:drawing>
                <wp:inline distT="0" distB="0" distL="0" distR="0" wp14:anchorId="0D7580BA" wp14:editId="6FD814C4">
                  <wp:extent cx="482600" cy="19050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482600" cy="190500"/>
                          </a:xfrm>
                          <a:prstGeom prst="rect">
                            <a:avLst/>
                          </a:prstGeom>
                          <a:noFill/>
                          <a:ln>
                            <a:noFill/>
                          </a:ln>
                        </pic:spPr>
                      </pic:pic>
                    </a:graphicData>
                  </a:graphic>
                </wp:inline>
              </w:drawing>
            </w:r>
          </w:p>
        </w:tc>
      </w:tr>
      <w:tr w:rsidR="00992B23" w:rsidRPr="00954C37" w14:paraId="20B2D203" w14:textId="77777777" w:rsidTr="00AC0635">
        <w:trPr>
          <w:cantSplit/>
          <w:jc w:val="center"/>
        </w:trPr>
        <w:tc>
          <w:tcPr>
            <w:tcW w:w="937" w:type="dxa"/>
          </w:tcPr>
          <w:p w14:paraId="6567B719" w14:textId="77777777" w:rsidR="00992B23" w:rsidRPr="00954C37" w:rsidRDefault="00992B23" w:rsidP="00AC0635">
            <w:pPr>
              <w:pStyle w:val="TAC"/>
              <w:rPr>
                <w:szCs w:val="18"/>
              </w:rPr>
            </w:pPr>
            <w:r w:rsidRPr="00954C37">
              <w:rPr>
                <w:rFonts w:hint="eastAsia"/>
              </w:rPr>
              <w:t>2</w:t>
            </w:r>
            <w:r w:rsidRPr="00954C37">
              <w:t>x</w:t>
            </w:r>
            <w:r w:rsidRPr="00954C37">
              <w:rPr>
                <w:rFonts w:hint="eastAsia"/>
              </w:rPr>
              <w:t>8</w:t>
            </w:r>
            <w:r w:rsidRPr="00954C37">
              <w:t xml:space="preserve"> case</w:t>
            </w:r>
          </w:p>
        </w:tc>
        <w:tc>
          <w:tcPr>
            <w:tcW w:w="966" w:type="dxa"/>
          </w:tcPr>
          <w:p w14:paraId="56E81678" w14:textId="77777777" w:rsidR="00992B23" w:rsidRPr="00954C37" w:rsidRDefault="00992B23" w:rsidP="00AC0635">
            <w:pPr>
              <w:pStyle w:val="TAC"/>
              <w:rPr>
                <w:szCs w:val="18"/>
              </w:rPr>
            </w:pPr>
            <w:r w:rsidRPr="00954C37">
              <w:rPr>
                <w:noProof/>
              </w:rPr>
              <w:drawing>
                <wp:inline distT="0" distB="0" distL="0" distR="0" wp14:anchorId="4FA1A20E" wp14:editId="06D2E0DC">
                  <wp:extent cx="482600" cy="190500"/>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482600" cy="190500"/>
                          </a:xfrm>
                          <a:prstGeom prst="rect">
                            <a:avLst/>
                          </a:prstGeom>
                          <a:noFill/>
                          <a:ln>
                            <a:noFill/>
                          </a:ln>
                        </pic:spPr>
                      </pic:pic>
                    </a:graphicData>
                  </a:graphic>
                </wp:inline>
              </w:drawing>
            </w:r>
          </w:p>
        </w:tc>
      </w:tr>
    </w:tbl>
    <w:p w14:paraId="072F7D75" w14:textId="77777777" w:rsidR="00992B23" w:rsidRPr="00954C37" w:rsidRDefault="00992B23" w:rsidP="00992B23"/>
    <w:p w14:paraId="43ECA61B" w14:textId="77777777" w:rsidR="00992B23" w:rsidRPr="00954C37" w:rsidRDefault="00992B23" w:rsidP="00992B23">
      <w:r w:rsidRPr="00954C37">
        <w:t xml:space="preserve">In table </w:t>
      </w:r>
      <w:r>
        <w:t>I.</w:t>
      </w:r>
      <w:r w:rsidRPr="00954C37">
        <w:t xml:space="preserve">2.3.2.3-2, </w:t>
      </w:r>
      <w:r w:rsidRPr="00954C37">
        <w:rPr>
          <w:noProof/>
          <w:position w:val="-10"/>
        </w:rPr>
        <w:drawing>
          <wp:inline distT="0" distB="0" distL="0" distR="0" wp14:anchorId="63090F5E" wp14:editId="6D9F72DF">
            <wp:extent cx="158750" cy="19050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58750" cy="190500"/>
                    </a:xfrm>
                    <a:prstGeom prst="rect">
                      <a:avLst/>
                    </a:prstGeom>
                    <a:noFill/>
                    <a:ln>
                      <a:noFill/>
                    </a:ln>
                  </pic:spPr>
                </pic:pic>
              </a:graphicData>
            </a:graphic>
          </wp:inline>
        </w:drawing>
      </w:r>
      <w:r w:rsidRPr="00954C37">
        <w:t xml:space="preserve"> is a </w:t>
      </w:r>
      <w:r w:rsidRPr="00954C37">
        <w:rPr>
          <w:noProof/>
          <w:position w:val="-6"/>
        </w:rPr>
        <w:drawing>
          <wp:inline distT="0" distB="0" distL="0" distR="0" wp14:anchorId="1906BA2B" wp14:editId="3220BF7D">
            <wp:extent cx="304800" cy="15875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04800" cy="158750"/>
                    </a:xfrm>
                    <a:prstGeom prst="rect">
                      <a:avLst/>
                    </a:prstGeom>
                    <a:noFill/>
                    <a:ln>
                      <a:noFill/>
                    </a:ln>
                  </pic:spPr>
                </pic:pic>
              </a:graphicData>
            </a:graphic>
          </wp:inline>
        </w:drawing>
      </w:r>
      <w:r w:rsidRPr="00954C37">
        <w:t xml:space="preserve"> identity matrix.</w:t>
      </w:r>
    </w:p>
    <w:p w14:paraId="68AD20EA" w14:textId="77777777" w:rsidR="00992B23" w:rsidRPr="00954C37" w:rsidRDefault="00992B23" w:rsidP="00992B23"/>
    <w:p w14:paraId="54D4994F" w14:textId="77777777" w:rsidR="00992B23" w:rsidRPr="00954C37" w:rsidRDefault="00992B23" w:rsidP="00992B23">
      <w:pPr>
        <w:pStyle w:val="Heading5"/>
      </w:pPr>
      <w:bookmarkStart w:id="5555" w:name="_Toc124377555"/>
      <w:bookmarkStart w:id="5556" w:name="_Toc123936538"/>
      <w:bookmarkStart w:id="5557" w:name="_Toc114566226"/>
      <w:bookmarkStart w:id="5558" w:name="_Toc107477365"/>
      <w:bookmarkStart w:id="5559" w:name="_Toc107420067"/>
      <w:bookmarkStart w:id="5560" w:name="_Toc107235097"/>
      <w:bookmarkStart w:id="5561" w:name="_Toc107233479"/>
      <w:bookmarkStart w:id="5562" w:name="_Toc106737712"/>
      <w:bookmarkStart w:id="5563" w:name="_Toc106543614"/>
      <w:bookmarkStart w:id="5564" w:name="_Toc98849760"/>
      <w:bookmarkStart w:id="5565" w:name="_Toc91440970"/>
      <w:bookmarkStart w:id="5566" w:name="_Toc83742480"/>
      <w:bookmarkStart w:id="5567" w:name="_Toc76653207"/>
      <w:bookmarkStart w:id="5568" w:name="_Toc76652363"/>
      <w:bookmarkStart w:id="5569" w:name="_Toc76572496"/>
      <w:bookmarkStart w:id="5570" w:name="_Toc76298484"/>
      <w:bookmarkStart w:id="5571" w:name="_Toc67918409"/>
      <w:bookmarkStart w:id="5572" w:name="_Toc61121213"/>
      <w:bookmarkStart w:id="5573" w:name="_Toc53176885"/>
      <w:bookmarkStart w:id="5574" w:name="_Toc137562259"/>
      <w:bookmarkStart w:id="5575" w:name="_Toc138871401"/>
      <w:bookmarkStart w:id="5576" w:name="_Toc145534851"/>
      <w:bookmarkStart w:id="5577" w:name="_Toc155287624"/>
      <w:r>
        <w:t>I.</w:t>
      </w:r>
      <w:r w:rsidRPr="00954C37">
        <w:t>2.3.2.4</w:t>
      </w:r>
      <w:r w:rsidRPr="00954C37">
        <w:rPr>
          <w:lang w:eastAsia="zh-CN"/>
        </w:rPr>
        <w:tab/>
      </w:r>
      <w:r w:rsidRPr="00954C37">
        <w:t>Beam steering approach</w:t>
      </w:r>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p>
    <w:p w14:paraId="7B0A3F8A" w14:textId="77777777" w:rsidR="00992B23" w:rsidRPr="00954C37" w:rsidRDefault="00992B23" w:rsidP="00992B23">
      <w:r w:rsidRPr="00954C37">
        <w:t xml:space="preserve">For the 2D cross-polarized antenna array at gNB, given the channel spatial correlation matrix in </w:t>
      </w:r>
      <w:r>
        <w:t>I.</w:t>
      </w:r>
      <w:r w:rsidRPr="00954C37">
        <w:t xml:space="preserve">2.3.2.1, </w:t>
      </w:r>
      <w:r>
        <w:t>I.</w:t>
      </w:r>
      <w:r w:rsidRPr="00954C37">
        <w:t xml:space="preserve">2.3.2.2 and </w:t>
      </w:r>
      <w:r>
        <w:t>I.</w:t>
      </w:r>
      <w:r w:rsidRPr="00954C37">
        <w:t xml:space="preserve">2.3.2.3, the corresponding random channel matrix </w:t>
      </w:r>
      <w:r w:rsidRPr="00954C37">
        <w:rPr>
          <w:i/>
        </w:rPr>
        <w:t>H</w:t>
      </w:r>
      <w:r w:rsidRPr="00954C37">
        <w:t xml:space="preserve"> can be calculated. The signal model for the </w:t>
      </w:r>
      <w:r w:rsidRPr="00954C37">
        <w:rPr>
          <w:i/>
        </w:rPr>
        <w:t>k</w:t>
      </w:r>
      <w:r w:rsidRPr="00954C37">
        <w:t>-th slot is denoted as</w:t>
      </w:r>
    </w:p>
    <w:p w14:paraId="53349B26" w14:textId="77777777" w:rsidR="00992B23" w:rsidRPr="00954C37" w:rsidRDefault="00992B23" w:rsidP="00992B23">
      <w:pPr>
        <w:keepLines/>
        <w:tabs>
          <w:tab w:val="center" w:pos="4536"/>
          <w:tab w:val="right" w:pos="9072"/>
        </w:tabs>
        <w:rPr>
          <w:noProof/>
        </w:rPr>
      </w:pPr>
      <w:r w:rsidRPr="00954C37">
        <w:rPr>
          <w:noProof/>
        </w:rPr>
        <w:tab/>
      </w:r>
      <w:r w:rsidRPr="00954C37">
        <w:rPr>
          <w:noProof/>
        </w:rPr>
        <w:object w:dxaOrig="1710" w:dyaOrig="435" w14:anchorId="385B2927">
          <v:shape id="_x0000_i1274" type="#_x0000_t75" style="width:86.65pt;height:22.15pt" o:ole="">
            <v:imagedata r:id="rId177" o:title=""/>
          </v:shape>
          <o:OLEObject Type="Embed" ProgID="Equation.3" ShapeID="_x0000_i1274" DrawAspect="Content" ObjectID="_1781368275" r:id="rId178"/>
        </w:object>
      </w:r>
    </w:p>
    <w:p w14:paraId="2430F120" w14:textId="77777777" w:rsidR="00992B23" w:rsidRPr="00954C37" w:rsidRDefault="00992B23" w:rsidP="00992B23">
      <w:r w:rsidRPr="00954C37">
        <w:t>And the steering matrix is further expressed as following:</w:t>
      </w:r>
    </w:p>
    <w:p w14:paraId="049F16D2" w14:textId="77777777" w:rsidR="00992B23" w:rsidRPr="00954C37" w:rsidRDefault="00992B23" w:rsidP="00992B23">
      <w:pPr>
        <w:keepLines/>
        <w:tabs>
          <w:tab w:val="center" w:pos="4536"/>
          <w:tab w:val="right" w:pos="9072"/>
        </w:tabs>
        <w:rPr>
          <w:noProof/>
        </w:rPr>
      </w:pPr>
      <w:r w:rsidRPr="00954C37">
        <w:rPr>
          <w:noProof/>
        </w:rPr>
        <w:tab/>
      </w:r>
      <w:r w:rsidRPr="00954C37">
        <w:rPr>
          <w:noProof/>
        </w:rPr>
        <w:object w:dxaOrig="3435" w:dyaOrig="675" w14:anchorId="1C468208">
          <v:shape id="_x0000_i1275" type="#_x0000_t75" style="width:171.75pt;height:33.75pt" o:ole="">
            <v:imagedata r:id="rId179" o:title=""/>
          </v:shape>
          <o:OLEObject Type="Embed" ProgID="Equation.3" ShapeID="_x0000_i1275" DrawAspect="Content" ObjectID="_1781368276" r:id="rId180"/>
        </w:object>
      </w:r>
    </w:p>
    <w:p w14:paraId="663B209F" w14:textId="77777777" w:rsidR="00992B23" w:rsidRPr="00954C37" w:rsidRDefault="00992B23" w:rsidP="00992B23">
      <w:r w:rsidRPr="00954C37">
        <w:t>where</w:t>
      </w:r>
    </w:p>
    <w:p w14:paraId="055F65A8" w14:textId="77777777" w:rsidR="00992B23" w:rsidRPr="00954C37" w:rsidRDefault="00992B23" w:rsidP="00992B23">
      <w:pPr>
        <w:pStyle w:val="B1"/>
      </w:pPr>
      <w:r w:rsidRPr="00954C37">
        <w:t>-</w:t>
      </w:r>
      <w:r w:rsidRPr="00954C37">
        <w:tab/>
      </w:r>
      <w:r w:rsidRPr="00954C37">
        <w:rPr>
          <w:i/>
        </w:rPr>
        <w:t>H</w:t>
      </w:r>
      <w:r w:rsidRPr="00954C37">
        <w:t xml:space="preserve"> is the</w:t>
      </w:r>
      <w:r w:rsidRPr="00954C37">
        <w:rPr>
          <w:i/>
        </w:rPr>
        <w:t xml:space="preserve"> N</w:t>
      </w:r>
      <w:r w:rsidRPr="00954C37">
        <w:rPr>
          <w:i/>
        </w:rPr>
        <w:softHyphen/>
        <w:t>r</w:t>
      </w:r>
      <w:r w:rsidRPr="00954C37">
        <w:t>×</w:t>
      </w:r>
      <w:r w:rsidRPr="00954C37">
        <w:rPr>
          <w:i/>
        </w:rPr>
        <w:t xml:space="preserve">Nt </w:t>
      </w:r>
      <w:r w:rsidRPr="00954C37">
        <w:t>channel matrix per subcarrier.</w:t>
      </w:r>
    </w:p>
    <w:p w14:paraId="37CB951B" w14:textId="77777777" w:rsidR="00992B23" w:rsidRPr="00954C37" w:rsidRDefault="00992B23" w:rsidP="00992B23">
      <w:pPr>
        <w:pStyle w:val="B1"/>
      </w:pPr>
      <w:r w:rsidRPr="00954C37">
        <w:t>-</w:t>
      </w:r>
      <w:r w:rsidRPr="00954C37">
        <w:tab/>
      </w:r>
      <w:r w:rsidRPr="00954C37">
        <w:rPr>
          <w:position w:val="-16"/>
        </w:rPr>
        <w:object w:dxaOrig="645" w:dyaOrig="435" w14:anchorId="57F71D9C">
          <v:shape id="_x0000_i1276" type="#_x0000_t75" style="width:33.4pt;height:22.15pt" o:ole="">
            <v:imagedata r:id="rId181" o:title=""/>
          </v:shape>
          <o:OLEObject Type="Embed" ProgID="Equation.3" ShapeID="_x0000_i1276" DrawAspect="Content" ObjectID="_1781368277" r:id="rId182"/>
        </w:object>
      </w:r>
      <w:r w:rsidRPr="00954C37">
        <w:t xml:space="preserve"> is the steering matrix,</w:t>
      </w:r>
    </w:p>
    <w:p w14:paraId="1823F3B2" w14:textId="77777777" w:rsidR="00992B23" w:rsidRPr="00954C37" w:rsidRDefault="00992B23" w:rsidP="00992B23">
      <w:pPr>
        <w:pStyle w:val="B1"/>
      </w:pPr>
      <w:r w:rsidRPr="00954C37">
        <w:t>-</w:t>
      </w:r>
      <w:r w:rsidRPr="00954C37">
        <w:tab/>
      </w:r>
      <w:r w:rsidRPr="00954C37">
        <w:rPr>
          <w:position w:val="-16"/>
        </w:rPr>
        <w:object w:dxaOrig="795" w:dyaOrig="435" w14:anchorId="3E37C60F">
          <v:shape id="_x0000_i1277" type="#_x0000_t75" style="width:39.4pt;height:22.15pt" o:ole="">
            <v:imagedata r:id="rId183" o:title=""/>
          </v:shape>
          <o:OLEObject Type="Embed" ProgID="Equation.3" ShapeID="_x0000_i1277" DrawAspect="Content" ObjectID="_1781368278" r:id="rId184"/>
        </w:object>
      </w:r>
      <w:r w:rsidRPr="00954C37">
        <w:t xml:space="preserve"> is the steering matrix in first dimension with same polarization,</w:t>
      </w:r>
    </w:p>
    <w:p w14:paraId="3648A0B2" w14:textId="77777777" w:rsidR="00992B23" w:rsidRPr="00954C37" w:rsidRDefault="00992B23" w:rsidP="00992B23">
      <w:pPr>
        <w:pStyle w:val="B1"/>
      </w:pPr>
      <w:r w:rsidRPr="00954C37">
        <w:t>-</w:t>
      </w:r>
      <w:r w:rsidRPr="00954C37">
        <w:tab/>
      </w:r>
      <w:r w:rsidRPr="00954C37">
        <w:rPr>
          <w:position w:val="-16"/>
        </w:rPr>
        <w:object w:dxaOrig="825" w:dyaOrig="435" w14:anchorId="7CB605DC">
          <v:shape id="_x0000_i1278" type="#_x0000_t75" style="width:42pt;height:22.15pt" o:ole="">
            <v:imagedata r:id="rId185" o:title=""/>
          </v:shape>
          <o:OLEObject Type="Embed" ProgID="Equation.3" ShapeID="_x0000_i1278" DrawAspect="Content" ObjectID="_1781368279" r:id="rId186"/>
        </w:object>
      </w:r>
      <w:r w:rsidRPr="00954C37">
        <w:t xml:space="preserve"> is the steering matrix in second dimension with same polarization,</w:t>
      </w:r>
    </w:p>
    <w:p w14:paraId="1B49ACE0" w14:textId="77777777" w:rsidR="00992B23" w:rsidRPr="00954C37" w:rsidRDefault="00992B23" w:rsidP="00992B23">
      <w:pPr>
        <w:pStyle w:val="B1"/>
      </w:pPr>
      <w:r w:rsidRPr="00954C37">
        <w:t>-</w:t>
      </w:r>
      <w:r w:rsidRPr="00954C37">
        <w:tab/>
      </w:r>
      <w:r w:rsidRPr="00954C37">
        <w:rPr>
          <w:position w:val="-10"/>
        </w:rPr>
        <w:object w:dxaOrig="270" w:dyaOrig="390" w14:anchorId="6E0BD602">
          <v:shape id="_x0000_i1279" type="#_x0000_t75" style="width:14.25pt;height:19.9pt" o:ole="">
            <v:imagedata r:id="rId187" o:title=""/>
          </v:shape>
          <o:OLEObject Type="Embed" ProgID="Equation.3" ShapeID="_x0000_i1279" DrawAspect="Content" ObjectID="_1781368280" r:id="rId188"/>
        </w:object>
      </w:r>
      <w:r w:rsidRPr="00954C37">
        <w:t xml:space="preserve"> is the number of antenna elements in first dimension with same polarization,</w:t>
      </w:r>
    </w:p>
    <w:p w14:paraId="7479C98A" w14:textId="77777777" w:rsidR="00992B23" w:rsidRPr="00954C37" w:rsidRDefault="00992B23" w:rsidP="00992B23">
      <w:pPr>
        <w:pStyle w:val="B1"/>
      </w:pPr>
      <w:r w:rsidRPr="00954C37">
        <w:t>-</w:t>
      </w:r>
      <w:r w:rsidRPr="00954C37">
        <w:tab/>
      </w:r>
      <w:r w:rsidRPr="00954C37">
        <w:rPr>
          <w:position w:val="-10"/>
        </w:rPr>
        <w:object w:dxaOrig="315" w:dyaOrig="390" w14:anchorId="571E0C20">
          <v:shape id="_x0000_i1280" type="#_x0000_t75" style="width:16.15pt;height:19.9pt" o:ole="">
            <v:imagedata r:id="rId189" o:title=""/>
          </v:shape>
          <o:OLEObject Type="Embed" ProgID="Equation.3" ShapeID="_x0000_i1280" DrawAspect="Content" ObjectID="_1781368281" r:id="rId190"/>
        </w:object>
      </w:r>
      <w:r w:rsidRPr="00954C37">
        <w:t xml:space="preserve"> is the number of antenna elements in second dimension with same polarization,</w:t>
      </w:r>
    </w:p>
    <w:p w14:paraId="7F35ADDD" w14:textId="77777777" w:rsidR="00992B23" w:rsidRPr="00954C37" w:rsidRDefault="00992B23" w:rsidP="00992B23">
      <w:pPr>
        <w:pStyle w:val="B1"/>
      </w:pPr>
      <w:r w:rsidRPr="00954C37">
        <w:t>-</w:t>
      </w:r>
      <w:r w:rsidRPr="00954C37">
        <w:tab/>
        <w:t xml:space="preserve">For antenna array with only one direction, number of antenna element in second direction </w:t>
      </w:r>
      <w:r w:rsidRPr="00954C37">
        <w:rPr>
          <w:position w:val="-10"/>
        </w:rPr>
        <w:object w:dxaOrig="315" w:dyaOrig="390" w14:anchorId="36C41C24">
          <v:shape id="_x0000_i1281" type="#_x0000_t75" style="width:16.15pt;height:19.9pt" o:ole="">
            <v:imagedata r:id="rId191" o:title=""/>
          </v:shape>
          <o:OLEObject Type="Embed" ProgID="Equation.3" ShapeID="_x0000_i1281" DrawAspect="Content" ObjectID="_1781368282" r:id="rId192"/>
        </w:object>
      </w:r>
      <w:r w:rsidRPr="00954C37">
        <w:t>equals 1.</w:t>
      </w:r>
    </w:p>
    <w:p w14:paraId="495BE581" w14:textId="77777777" w:rsidR="00992B23" w:rsidRPr="00954C37" w:rsidRDefault="00992B23" w:rsidP="00992B23">
      <w:r w:rsidRPr="00954C37">
        <w:t>For 1 antenna element with the same polarization in one direction,</w:t>
      </w:r>
    </w:p>
    <w:p w14:paraId="65806731" w14:textId="77777777" w:rsidR="00992B23" w:rsidRPr="00954C37" w:rsidRDefault="00992B23" w:rsidP="00992B23">
      <w:pPr>
        <w:keepLines/>
        <w:tabs>
          <w:tab w:val="center" w:pos="4536"/>
          <w:tab w:val="right" w:pos="9072"/>
        </w:tabs>
        <w:rPr>
          <w:noProof/>
        </w:rPr>
      </w:pPr>
      <w:r w:rsidRPr="00954C37">
        <w:rPr>
          <w:noProof/>
        </w:rPr>
        <w:tab/>
      </w:r>
      <w:r w:rsidRPr="00954C37">
        <w:rPr>
          <w:noProof/>
        </w:rPr>
        <w:object w:dxaOrig="915" w:dyaOrig="435" w14:anchorId="1C7855DD">
          <v:shape id="_x0000_i1282" type="#_x0000_t75" style="width:45.4pt;height:22.15pt" o:ole="">
            <v:imagedata r:id="rId193" o:title=""/>
          </v:shape>
          <o:OLEObject Type="Embed" ProgID="Equation.3" ShapeID="_x0000_i1282" DrawAspect="Content" ObjectID="_1781368283" r:id="rId194"/>
        </w:object>
      </w:r>
      <w:r w:rsidRPr="00954C37">
        <w:rPr>
          <w:noProof/>
        </w:rPr>
        <w:t>.</w:t>
      </w:r>
    </w:p>
    <w:p w14:paraId="0A03C122" w14:textId="77777777" w:rsidR="00992B23" w:rsidRPr="00954C37" w:rsidRDefault="00992B23" w:rsidP="00992B23">
      <w:r w:rsidRPr="00954C37">
        <w:t>For 2 antenna elements with the same polarization in one direction,</w:t>
      </w:r>
    </w:p>
    <w:p w14:paraId="4D14F245" w14:textId="77777777" w:rsidR="00992B23" w:rsidRPr="00954C37" w:rsidRDefault="00992B23" w:rsidP="00992B23">
      <w:pPr>
        <w:keepLines/>
        <w:tabs>
          <w:tab w:val="center" w:pos="4536"/>
          <w:tab w:val="right" w:pos="9072"/>
        </w:tabs>
        <w:rPr>
          <w:noProof/>
        </w:rPr>
      </w:pPr>
      <w:r w:rsidRPr="00954C37">
        <w:rPr>
          <w:noProof/>
        </w:rPr>
        <w:tab/>
      </w:r>
      <w:r w:rsidRPr="00954C37">
        <w:rPr>
          <w:noProof/>
        </w:rPr>
        <w:object w:dxaOrig="1845" w:dyaOrig="675" w14:anchorId="4F82CF62">
          <v:shape id="_x0000_i1283" type="#_x0000_t75" style="width:91.9pt;height:33.75pt" o:ole="">
            <v:imagedata r:id="rId195" o:title=""/>
          </v:shape>
          <o:OLEObject Type="Embed" ProgID="Equation.3" ShapeID="_x0000_i1283" DrawAspect="Content" ObjectID="_1781368284" r:id="rId196"/>
        </w:object>
      </w:r>
      <w:r w:rsidRPr="00954C37">
        <w:rPr>
          <w:noProof/>
        </w:rPr>
        <w:t>.</w:t>
      </w:r>
    </w:p>
    <w:p w14:paraId="379F0E65" w14:textId="77777777" w:rsidR="00992B23" w:rsidRPr="00954C37" w:rsidRDefault="00992B23" w:rsidP="00992B23">
      <w:r w:rsidRPr="00954C37">
        <w:t>For 3 antenna elements with the same polarization in one direction,</w:t>
      </w:r>
    </w:p>
    <w:p w14:paraId="6BF7FD8C" w14:textId="77777777" w:rsidR="00992B23" w:rsidRPr="00954C37" w:rsidRDefault="00992B23" w:rsidP="00992B23">
      <w:pPr>
        <w:keepLines/>
        <w:tabs>
          <w:tab w:val="center" w:pos="4536"/>
          <w:tab w:val="right" w:pos="9072"/>
        </w:tabs>
        <w:rPr>
          <w:noProof/>
        </w:rPr>
      </w:pPr>
      <w:r w:rsidRPr="00954C37">
        <w:rPr>
          <w:noProof/>
        </w:rPr>
        <w:tab/>
      </w:r>
      <w:r w:rsidRPr="00954C37">
        <w:rPr>
          <w:noProof/>
        </w:rPr>
        <w:object w:dxaOrig="2490" w:dyaOrig="1005" w14:anchorId="685AC31B">
          <v:shape id="_x0000_i1284" type="#_x0000_t75" style="width:124.15pt;height:50.25pt" o:ole="">
            <v:imagedata r:id="rId197" o:title=""/>
          </v:shape>
          <o:OLEObject Type="Embed" ProgID="Equation.3" ShapeID="_x0000_i1284" DrawAspect="Content" ObjectID="_1781368285" r:id="rId198"/>
        </w:object>
      </w:r>
      <w:r w:rsidRPr="00954C37">
        <w:rPr>
          <w:noProof/>
        </w:rPr>
        <w:t>.</w:t>
      </w:r>
    </w:p>
    <w:p w14:paraId="23C6E14B" w14:textId="77777777" w:rsidR="00992B23" w:rsidRPr="00954C37" w:rsidRDefault="00992B23" w:rsidP="00992B23">
      <w:r w:rsidRPr="00954C37">
        <w:t>For 4 antenna elements with the same polarization in one direction,</w:t>
      </w:r>
    </w:p>
    <w:p w14:paraId="1FBDB06C" w14:textId="77777777" w:rsidR="00992B23" w:rsidRPr="00954C37" w:rsidRDefault="00992B23" w:rsidP="00992B23">
      <w:pPr>
        <w:keepLines/>
        <w:tabs>
          <w:tab w:val="center" w:pos="4536"/>
          <w:tab w:val="right" w:pos="9072"/>
        </w:tabs>
        <w:rPr>
          <w:noProof/>
        </w:rPr>
      </w:pPr>
      <w:r w:rsidRPr="00954C37">
        <w:rPr>
          <w:noProof/>
        </w:rPr>
        <w:tab/>
      </w:r>
      <w:r w:rsidRPr="00954C37">
        <w:rPr>
          <w:noProof/>
        </w:rPr>
        <w:object w:dxaOrig="2955" w:dyaOrig="1275" w14:anchorId="7CFBE136">
          <v:shape id="_x0000_i1285" type="#_x0000_t75" style="width:147.75pt;height:64.9pt" o:ole="">
            <v:imagedata r:id="rId199" o:title=""/>
          </v:shape>
          <o:OLEObject Type="Embed" ProgID="Equation.3" ShapeID="_x0000_i1285" DrawAspect="Content" ObjectID="_1781368286" r:id="rId200"/>
        </w:object>
      </w:r>
      <w:r w:rsidRPr="00954C37">
        <w:rPr>
          <w:noProof/>
        </w:rPr>
        <w:t>.</w:t>
      </w:r>
    </w:p>
    <w:p w14:paraId="4B25DF39" w14:textId="77777777" w:rsidR="00992B23" w:rsidRPr="00954C37" w:rsidRDefault="00992B23" w:rsidP="00992B23">
      <w:r w:rsidRPr="00954C37">
        <w:t xml:space="preserve">where the index </w:t>
      </w:r>
      <w:r w:rsidRPr="00954C37">
        <w:rPr>
          <w:position w:val="-10"/>
        </w:rPr>
        <w:object w:dxaOrig="525" w:dyaOrig="435" w14:anchorId="65FBBEDD">
          <v:shape id="_x0000_i1286" type="#_x0000_t75" style="width:26.65pt;height:22.15pt" o:ole="">
            <v:imagedata r:id="rId201" o:title=""/>
          </v:shape>
          <o:OLEObject Type="Embed" ProgID="Equation.3" ShapeID="_x0000_i1286" DrawAspect="Content" ObjectID="_1781368287" r:id="rId202"/>
        </w:object>
      </w:r>
      <w:r w:rsidRPr="00954C37">
        <w:t xml:space="preserve"> stands for first dimension and second dimension respectively.</w:t>
      </w:r>
    </w:p>
    <w:p w14:paraId="06F16C32" w14:textId="77777777" w:rsidR="00992B23" w:rsidRPr="00954C37" w:rsidRDefault="00992B23" w:rsidP="00992B23">
      <w:pPr>
        <w:pStyle w:val="B1"/>
      </w:pPr>
      <w:r w:rsidRPr="00954C37">
        <w:t>-</w:t>
      </w:r>
      <w:r w:rsidRPr="00954C37">
        <w:tab/>
      </w:r>
      <w:r w:rsidRPr="00954C37">
        <w:rPr>
          <w:position w:val="-14"/>
        </w:rPr>
        <w:object w:dxaOrig="390" w:dyaOrig="435" w14:anchorId="05D61402">
          <v:shape id="_x0000_i1287" type="#_x0000_t75" style="width:19.9pt;height:22.15pt" o:ole="">
            <v:imagedata r:id="rId203" o:title=""/>
          </v:shape>
          <o:OLEObject Type="Embed" ProgID="Equation.3" ShapeID="_x0000_i1287" DrawAspect="Content" ObjectID="_1781368288" r:id="rId204"/>
        </w:object>
      </w:r>
      <w:r w:rsidRPr="00954C37">
        <w:t xml:space="preserve"> controls the phase variation in first dimension and second dimension respectively, and the phase for k-th subframe is denoted by</w:t>
      </w:r>
      <w:r w:rsidRPr="00954C37">
        <w:rPr>
          <w:position w:val="-14"/>
        </w:rPr>
        <w:object w:dxaOrig="1275" w:dyaOrig="435" w14:anchorId="00CA3D8A">
          <v:shape id="_x0000_i1288" type="#_x0000_t75" style="width:64.9pt;height:22.15pt" o:ole="">
            <v:imagedata r:id="rId205" o:title=""/>
          </v:shape>
          <o:OLEObject Type="Embed" ProgID="Equation.3" ShapeID="_x0000_i1288" DrawAspect="Content" ObjectID="_1781368289" r:id="rId206"/>
        </w:object>
      </w:r>
      <w:r w:rsidRPr="00954C37">
        <w:t xml:space="preserve">, where </w:t>
      </w:r>
      <w:r w:rsidRPr="00954C37">
        <w:rPr>
          <w:position w:val="-14"/>
        </w:rPr>
        <w:object w:dxaOrig="390" w:dyaOrig="435" w14:anchorId="69A77C12">
          <v:shape id="_x0000_i1289" type="#_x0000_t75" style="width:19.9pt;height:22.15pt" o:ole="">
            <v:imagedata r:id="rId207" o:title=""/>
          </v:shape>
          <o:OLEObject Type="Embed" ProgID="Equation.3" ShapeID="_x0000_i1289" DrawAspect="Content" ObjectID="_1781368290" r:id="rId208"/>
        </w:object>
      </w:r>
      <w:r w:rsidRPr="00954C37">
        <w:t xml:space="preserve">is the random start value with the uniform distribution, i.e., </w:t>
      </w:r>
      <w:r w:rsidRPr="00954C37">
        <w:rPr>
          <w:position w:val="-14"/>
        </w:rPr>
        <w:object w:dxaOrig="1050" w:dyaOrig="435" w14:anchorId="594FAD6F">
          <v:shape id="_x0000_i1290" type="#_x0000_t75" style="width:52.15pt;height:22.15pt" o:ole="">
            <v:imagedata r:id="rId209" o:title=""/>
          </v:shape>
          <o:OLEObject Type="Embed" ProgID="Equation.3" ShapeID="_x0000_i1290" DrawAspect="Content" ObjectID="_1781368291" r:id="rId210"/>
        </w:object>
      </w:r>
      <w:r w:rsidRPr="00954C37">
        <w:t xml:space="preserve">, </w:t>
      </w:r>
      <w:r w:rsidRPr="00954C37">
        <w:rPr>
          <w:position w:val="-6"/>
        </w:rPr>
        <w:object w:dxaOrig="255" w:dyaOrig="210" w14:anchorId="60BD5A08">
          <v:shape id="_x0000_i1291" type="#_x0000_t75" style="width:12.75pt;height:11.65pt" o:ole="">
            <v:imagedata r:id="rId211" o:title=""/>
          </v:shape>
          <o:OLEObject Type="Embed" ProgID="Equation.3" ShapeID="_x0000_i1291" DrawAspect="Content" ObjectID="_1781368292" r:id="rId212"/>
        </w:object>
      </w:r>
      <w:r w:rsidRPr="00954C37">
        <w:t xml:space="preserve"> is the step of phase variation, which is defined in Table </w:t>
      </w:r>
      <w:r>
        <w:rPr>
          <w:lang w:eastAsia="zh-CN"/>
        </w:rPr>
        <w:t>I.</w:t>
      </w:r>
      <w:r w:rsidRPr="00954C37">
        <w:rPr>
          <w:lang w:eastAsia="zh-CN"/>
        </w:rPr>
        <w:t>2.3.2.4-1</w:t>
      </w:r>
      <w:r w:rsidRPr="00954C37">
        <w:t>, and k is the linear increment of 2</w:t>
      </w:r>
      <w:r w:rsidRPr="00954C37">
        <w:rPr>
          <w:vertAlign w:val="superscript"/>
        </w:rPr>
        <w:t>-μ</w:t>
      </w:r>
      <w:r w:rsidRPr="00954C37">
        <w:t xml:space="preserve"> for every slot throughout the simulation, the index </w:t>
      </w:r>
      <w:r w:rsidRPr="00954C37">
        <w:rPr>
          <w:position w:val="-10"/>
        </w:rPr>
        <w:object w:dxaOrig="525" w:dyaOrig="435" w14:anchorId="5B33D586">
          <v:shape id="_x0000_i1292" type="#_x0000_t75" style="width:26.65pt;height:22.15pt" o:ole="">
            <v:imagedata r:id="rId213" o:title=""/>
          </v:shape>
          <o:OLEObject Type="Embed" ProgID="Equation.3" ShapeID="_x0000_i1292" DrawAspect="Content" ObjectID="_1781368293" r:id="rId214"/>
        </w:object>
      </w:r>
      <w:r w:rsidRPr="00954C37">
        <w:t xml:space="preserve"> stands for first dimension and second dimension respectively.</w:t>
      </w:r>
    </w:p>
    <w:p w14:paraId="76D06F83" w14:textId="77777777" w:rsidR="00992B23" w:rsidRPr="00954C37" w:rsidRDefault="00992B23" w:rsidP="00992B23">
      <w:pPr>
        <w:pStyle w:val="B1"/>
      </w:pPr>
      <w:r w:rsidRPr="00954C37">
        <w:t>-</w:t>
      </w:r>
      <w:r w:rsidRPr="00954C37">
        <w:tab/>
      </w:r>
      <w:r w:rsidRPr="00954C37">
        <w:rPr>
          <w:position w:val="-6"/>
        </w:rPr>
        <w:object w:dxaOrig="210" w:dyaOrig="210" w14:anchorId="6E934FBE">
          <v:shape id="_x0000_i1293" type="#_x0000_t75" style="width:11.65pt;height:11.65pt" o:ole="">
            <v:imagedata r:id="rId215" o:title=""/>
          </v:shape>
          <o:OLEObject Type="Embed" ProgID="Equation.3" ShapeID="_x0000_i1293" DrawAspect="Content" ObjectID="_1781368294" r:id="rId216"/>
        </w:object>
      </w:r>
      <w:r w:rsidRPr="00954C37">
        <w:t xml:space="preserve"> is the precoding matrix for Nt transmission antennas,</w:t>
      </w:r>
    </w:p>
    <w:p w14:paraId="3552DB05" w14:textId="77777777" w:rsidR="00992B23" w:rsidRPr="00954C37" w:rsidRDefault="00992B23" w:rsidP="00992B23">
      <w:pPr>
        <w:pStyle w:val="B1"/>
      </w:pPr>
      <w:r w:rsidRPr="00954C37">
        <w:t>-</w:t>
      </w:r>
      <w:r w:rsidRPr="00954C37">
        <w:tab/>
      </w:r>
      <w:r w:rsidRPr="00954C37">
        <w:rPr>
          <w:i/>
        </w:rPr>
        <w:t>y</w:t>
      </w:r>
      <w:r w:rsidRPr="00954C37">
        <w:t xml:space="preserve"> is the received signal, </w:t>
      </w:r>
      <w:r w:rsidRPr="00954C37">
        <w:rPr>
          <w:i/>
        </w:rPr>
        <w:t>x</w:t>
      </w:r>
      <w:r w:rsidRPr="00954C37">
        <w:t xml:space="preserve"> is the transmitted signal, and </w:t>
      </w:r>
      <w:r w:rsidRPr="00954C37">
        <w:rPr>
          <w:i/>
        </w:rPr>
        <w:t>n</w:t>
      </w:r>
      <w:r w:rsidRPr="00954C37">
        <w:t xml:space="preserve"> is AWGN.</w:t>
      </w:r>
    </w:p>
    <w:p w14:paraId="46A90DFB" w14:textId="77777777" w:rsidR="00992B23" w:rsidRPr="00954C37" w:rsidRDefault="00992B23" w:rsidP="00992B23">
      <w:pPr>
        <w:pStyle w:val="B1"/>
      </w:pPr>
      <w:r w:rsidRPr="00954C37">
        <w:t>-</w:t>
      </w:r>
      <w:r w:rsidRPr="00954C37">
        <w:tab/>
      </w:r>
      <w:r w:rsidRPr="00954C37">
        <w:rPr>
          <w:position w:val="-10"/>
        </w:rPr>
        <w:object w:dxaOrig="165" w:dyaOrig="210" w14:anchorId="2467129A">
          <v:shape id="_x0000_i1294" type="#_x0000_t75" style="width:8.25pt;height:11.65pt" o:ole="">
            <v:imagedata r:id="rId217" o:title=""/>
          </v:shape>
          <o:OLEObject Type="Embed" ProgID="Equation.3" ShapeID="_x0000_i1294" DrawAspect="Content" ObjectID="_1781368295" r:id="rId218"/>
        </w:object>
      </w:r>
      <w:r w:rsidRPr="00954C37">
        <w:rPr>
          <w:rFonts w:eastAsia="Batang"/>
        </w:rPr>
        <w:t xml:space="preserve"> </w:t>
      </w:r>
      <w:r w:rsidRPr="00954C37">
        <w:t>corresponds to s</w:t>
      </w:r>
      <w:r w:rsidRPr="00954C37">
        <w:rPr>
          <w:rFonts w:eastAsia="Batang"/>
        </w:rPr>
        <w:t xml:space="preserve">ubcarrier spacing configuration, </w:t>
      </w:r>
      <w:r w:rsidRPr="00954C37">
        <w:rPr>
          <w:rFonts w:eastAsia="Batang"/>
          <w:position w:val="-10"/>
        </w:rPr>
        <w:object w:dxaOrig="1515" w:dyaOrig="390" w14:anchorId="21416B0C">
          <v:shape id="_x0000_i1295" type="#_x0000_t75" style="width:75.75pt;height:19.9pt" o:ole="">
            <v:imagedata r:id="rId219" o:title=""/>
          </v:shape>
          <o:OLEObject Type="Embed" ProgID="Equation.3" ShapeID="_x0000_i1295" DrawAspect="Content" ObjectID="_1781368296" r:id="rId220"/>
        </w:object>
      </w:r>
    </w:p>
    <w:p w14:paraId="5E8A34BE" w14:textId="77777777" w:rsidR="00992B23" w:rsidRPr="00954C37" w:rsidRDefault="00992B23" w:rsidP="00992B23">
      <w:r w:rsidRPr="00954C37">
        <w:t xml:space="preserve">For the 1D cross-polarized antenna array at gNB, the corresponding random channel matrix </w:t>
      </w:r>
      <w:r w:rsidRPr="00954C37">
        <w:rPr>
          <w:i/>
        </w:rPr>
        <w:t>H</w:t>
      </w:r>
      <w:r w:rsidRPr="00954C37">
        <w:t xml:space="preserve"> can be calculated by letting </w:t>
      </w:r>
      <w:r w:rsidRPr="00954C37">
        <w:rPr>
          <w:i/>
        </w:rPr>
        <w:t>N</w:t>
      </w:r>
      <w:r w:rsidRPr="00954C37">
        <w:rPr>
          <w:vertAlign w:val="subscript"/>
        </w:rPr>
        <w:t>2</w:t>
      </w:r>
      <w:r w:rsidRPr="00954C37">
        <w:t>=1, i.e.,</w:t>
      </w:r>
    </w:p>
    <w:p w14:paraId="77163FB3" w14:textId="77777777" w:rsidR="00992B23" w:rsidRPr="00954C37" w:rsidRDefault="00992B23" w:rsidP="00992B23">
      <w:pPr>
        <w:keepLines/>
        <w:tabs>
          <w:tab w:val="center" w:pos="4536"/>
          <w:tab w:val="right" w:pos="9072"/>
        </w:tabs>
        <w:rPr>
          <w:noProof/>
        </w:rPr>
      </w:pPr>
      <w:r w:rsidRPr="00954C37">
        <w:rPr>
          <w:noProof/>
        </w:rPr>
        <w:tab/>
      </w:r>
      <w:r w:rsidRPr="00954C37">
        <w:rPr>
          <w:noProof/>
        </w:rPr>
        <w:object w:dxaOrig="2175" w:dyaOrig="675" w14:anchorId="65B481AD">
          <v:shape id="_x0000_i1296" type="#_x0000_t75" style="width:108.4pt;height:33.75pt" o:ole="">
            <v:imagedata r:id="rId221" o:title=""/>
          </v:shape>
          <o:OLEObject Type="Embed" ProgID="Equation.3" ShapeID="_x0000_i1296" DrawAspect="Content" ObjectID="_1781368297" r:id="rId222"/>
        </w:object>
      </w:r>
    </w:p>
    <w:p w14:paraId="2B96BEB3" w14:textId="77777777" w:rsidR="00992B23" w:rsidRPr="00247DE9" w:rsidRDefault="00992B23" w:rsidP="00992B23">
      <w:pPr>
        <w:pStyle w:val="TH"/>
        <w:rPr>
          <w:lang w:val="en-US"/>
        </w:rPr>
      </w:pPr>
      <w:r w:rsidRPr="00247DE9">
        <w:rPr>
          <w:lang w:val="en-US"/>
        </w:rPr>
        <w:t xml:space="preserve">Table </w:t>
      </w:r>
      <w:r w:rsidRPr="00247DE9">
        <w:rPr>
          <w:lang w:val="en-US" w:eastAsia="zh-CN"/>
        </w:rPr>
        <w:t>I.2.3.2.4-1</w:t>
      </w:r>
      <w:r w:rsidRPr="00247DE9">
        <w:rPr>
          <w:lang w:val="en-US"/>
        </w:rPr>
        <w:t>: The step of phase variation</w:t>
      </w:r>
    </w:p>
    <w:tbl>
      <w:tblPr>
        <w:tblW w:w="24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3187"/>
      </w:tblGrid>
      <w:tr w:rsidR="00992B23" w:rsidRPr="00954C37" w14:paraId="59CD49AA" w14:textId="77777777" w:rsidTr="00AC0635">
        <w:trPr>
          <w:jc w:val="center"/>
        </w:trPr>
        <w:tc>
          <w:tcPr>
            <w:tcW w:w="1617" w:type="pct"/>
            <w:tcBorders>
              <w:top w:val="single" w:sz="4" w:space="0" w:color="auto"/>
              <w:left w:val="single" w:sz="4" w:space="0" w:color="auto"/>
              <w:bottom w:val="single" w:sz="4" w:space="0" w:color="auto"/>
              <w:right w:val="single" w:sz="4" w:space="0" w:color="auto"/>
            </w:tcBorders>
            <w:vAlign w:val="center"/>
            <w:hideMark/>
          </w:tcPr>
          <w:p w14:paraId="511E987E" w14:textId="77777777" w:rsidR="00992B23" w:rsidRPr="004779B0" w:rsidRDefault="00992B23" w:rsidP="00AC0635">
            <w:pPr>
              <w:pStyle w:val="TAH"/>
            </w:pPr>
            <w:r w:rsidRPr="004779B0">
              <w:t>Variation Step</w:t>
            </w:r>
          </w:p>
        </w:tc>
        <w:tc>
          <w:tcPr>
            <w:tcW w:w="3383" w:type="pct"/>
            <w:tcBorders>
              <w:top w:val="single" w:sz="4" w:space="0" w:color="auto"/>
              <w:left w:val="single" w:sz="4" w:space="0" w:color="auto"/>
              <w:bottom w:val="single" w:sz="4" w:space="0" w:color="auto"/>
              <w:right w:val="single" w:sz="4" w:space="0" w:color="auto"/>
            </w:tcBorders>
            <w:vAlign w:val="center"/>
            <w:hideMark/>
          </w:tcPr>
          <w:p w14:paraId="1DCCEDD8" w14:textId="77777777" w:rsidR="00992B23" w:rsidRPr="004779B0" w:rsidRDefault="00992B23" w:rsidP="00AC0635">
            <w:pPr>
              <w:pStyle w:val="TAH"/>
            </w:pPr>
            <w:r w:rsidRPr="004779B0">
              <w:t>Value (rad/</w:t>
            </w:r>
            <w:r w:rsidRPr="00BB32B6">
              <w:t>ms</w:t>
            </w:r>
            <w:r w:rsidRPr="004779B0">
              <w:t>)</w:t>
            </w:r>
          </w:p>
        </w:tc>
      </w:tr>
      <w:tr w:rsidR="00992B23" w:rsidRPr="00954C37" w14:paraId="666A9575" w14:textId="77777777" w:rsidTr="00AC0635">
        <w:trPr>
          <w:jc w:val="center"/>
        </w:trPr>
        <w:tc>
          <w:tcPr>
            <w:tcW w:w="1617" w:type="pct"/>
            <w:tcBorders>
              <w:top w:val="single" w:sz="4" w:space="0" w:color="auto"/>
              <w:left w:val="single" w:sz="4" w:space="0" w:color="auto"/>
              <w:bottom w:val="single" w:sz="4" w:space="0" w:color="auto"/>
              <w:right w:val="single" w:sz="4" w:space="0" w:color="auto"/>
            </w:tcBorders>
            <w:vAlign w:val="center"/>
            <w:hideMark/>
          </w:tcPr>
          <w:p w14:paraId="338FE290" w14:textId="77777777" w:rsidR="00992B23" w:rsidRPr="00954C37" w:rsidRDefault="00992B23" w:rsidP="00AC0635">
            <w:pPr>
              <w:pStyle w:val="TAC"/>
              <w:rPr>
                <w:b/>
                <w:lang w:eastAsia="zh-CN"/>
              </w:rPr>
            </w:pPr>
            <w:r w:rsidRPr="00954C37">
              <w:rPr>
                <w:lang w:eastAsia="zh-CN"/>
              </w:rPr>
              <w:object w:dxaOrig="255" w:dyaOrig="210" w14:anchorId="58DFAD47">
                <v:shape id="_x0000_i1297" type="#_x0000_t75" style="width:12.75pt;height:11.65pt" o:ole="">
                  <v:imagedata r:id="rId223" o:title=""/>
                </v:shape>
                <o:OLEObject Type="Embed" ProgID="Equation.3" ShapeID="_x0000_i1297" DrawAspect="Content" ObjectID="_1781368298" r:id="rId224"/>
              </w:object>
            </w:r>
          </w:p>
        </w:tc>
        <w:tc>
          <w:tcPr>
            <w:tcW w:w="3383" w:type="pct"/>
            <w:tcBorders>
              <w:top w:val="single" w:sz="4" w:space="0" w:color="auto"/>
              <w:left w:val="single" w:sz="4" w:space="0" w:color="auto"/>
              <w:bottom w:val="single" w:sz="4" w:space="0" w:color="auto"/>
              <w:right w:val="single" w:sz="4" w:space="0" w:color="auto"/>
            </w:tcBorders>
            <w:vAlign w:val="center"/>
            <w:hideMark/>
          </w:tcPr>
          <w:p w14:paraId="31F3860E" w14:textId="77777777" w:rsidR="00992B23" w:rsidRPr="00954C37" w:rsidRDefault="00992B23" w:rsidP="00AC0635">
            <w:pPr>
              <w:pStyle w:val="TAC"/>
              <w:rPr>
                <w:lang w:eastAsia="zh-CN"/>
              </w:rPr>
            </w:pPr>
            <w:r w:rsidRPr="00954C37">
              <w:rPr>
                <w:lang w:eastAsia="zh-CN"/>
              </w:rPr>
              <w:t>1.2566×10</w:t>
            </w:r>
            <w:r w:rsidRPr="00954C37">
              <w:rPr>
                <w:vertAlign w:val="superscript"/>
                <w:lang w:eastAsia="zh-CN"/>
              </w:rPr>
              <w:t>-3</w:t>
            </w:r>
          </w:p>
        </w:tc>
      </w:tr>
    </w:tbl>
    <w:p w14:paraId="21F4A98F" w14:textId="77777777" w:rsidR="00992B23" w:rsidRPr="00954C37" w:rsidRDefault="00992B23" w:rsidP="00992B23"/>
    <w:p w14:paraId="421996AF" w14:textId="77777777" w:rsidR="00992B23" w:rsidRPr="00954C37" w:rsidRDefault="00992B23" w:rsidP="00992B23">
      <w:pPr>
        <w:pStyle w:val="Heading2"/>
      </w:pPr>
      <w:bookmarkStart w:id="5578" w:name="_Toc75165506"/>
      <w:bookmarkStart w:id="5579" w:name="_Toc75334430"/>
      <w:bookmarkStart w:id="5580" w:name="_Toc75508624"/>
      <w:bookmarkStart w:id="5581" w:name="_Toc75816363"/>
      <w:bookmarkStart w:id="5582" w:name="_Toc76541521"/>
      <w:bookmarkStart w:id="5583" w:name="_Toc76542088"/>
      <w:bookmarkStart w:id="5584" w:name="_Toc82429978"/>
      <w:bookmarkStart w:id="5585" w:name="_Toc89940229"/>
      <w:bookmarkStart w:id="5586" w:name="_Toc98754555"/>
      <w:bookmarkStart w:id="5587" w:name="_Toc106178369"/>
      <w:bookmarkStart w:id="5588" w:name="_Toc114149087"/>
      <w:bookmarkStart w:id="5589" w:name="_Toc124151332"/>
      <w:bookmarkStart w:id="5590" w:name="_Toc130393872"/>
      <w:bookmarkStart w:id="5591" w:name="_Toc137562260"/>
      <w:bookmarkStart w:id="5592" w:name="_Toc138871402"/>
      <w:bookmarkStart w:id="5593" w:name="_Toc145534852"/>
      <w:bookmarkStart w:id="5594" w:name="_Toc155287625"/>
      <w:r>
        <w:t>I.</w:t>
      </w:r>
      <w:r w:rsidRPr="00954C37">
        <w:t>3</w:t>
      </w:r>
      <w:r w:rsidRPr="00954C37">
        <w:tab/>
        <w:t>Physical signals, channels mapping and precoding</w:t>
      </w:r>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p>
    <w:p w14:paraId="6AB69934" w14:textId="77777777" w:rsidR="00992B23" w:rsidRPr="00954C37" w:rsidRDefault="00992B23" w:rsidP="00992B23">
      <w:pPr>
        <w:pStyle w:val="Heading3Underrubrik2H3"/>
      </w:pPr>
      <w:bookmarkStart w:id="5595" w:name="_Toc75165507"/>
      <w:bookmarkStart w:id="5596" w:name="_Toc75334431"/>
      <w:bookmarkStart w:id="5597" w:name="_Toc75508625"/>
      <w:bookmarkStart w:id="5598" w:name="_Toc75816364"/>
      <w:bookmarkStart w:id="5599" w:name="_Toc76541522"/>
      <w:bookmarkStart w:id="5600" w:name="_Toc76542089"/>
      <w:bookmarkStart w:id="5601" w:name="_Toc82429979"/>
      <w:bookmarkStart w:id="5602" w:name="_Toc89940230"/>
      <w:bookmarkStart w:id="5603" w:name="_Toc98754556"/>
      <w:bookmarkStart w:id="5604" w:name="_Toc106178370"/>
      <w:bookmarkStart w:id="5605" w:name="_Toc114149088"/>
      <w:bookmarkStart w:id="5606" w:name="_Toc124151333"/>
      <w:bookmarkStart w:id="5607" w:name="_Toc130393873"/>
      <w:bookmarkStart w:id="5608" w:name="_Toc137562261"/>
      <w:bookmarkStart w:id="5609" w:name="_Toc138871403"/>
      <w:bookmarkStart w:id="5610" w:name="_Toc145534853"/>
      <w:bookmarkStart w:id="5611" w:name="_Toc155287626"/>
      <w:r>
        <w:t>I.</w:t>
      </w:r>
      <w:r w:rsidRPr="00954C37">
        <w:t>3.1</w:t>
      </w:r>
      <w:r w:rsidRPr="00954C37">
        <w:tab/>
        <w:t>General</w:t>
      </w:r>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p>
    <w:p w14:paraId="7A2053BA" w14:textId="77777777" w:rsidR="00992B23" w:rsidRPr="00954C37" w:rsidRDefault="00992B23" w:rsidP="00992B23">
      <w:bookmarkStart w:id="5612" w:name="_Hlk82428781"/>
      <w:r w:rsidRPr="00954C37">
        <w:t xml:space="preserve">Unless otherwise stated, the transmission on antenna port(s) </w:t>
      </w:r>
      <w:r w:rsidRPr="00954C37">
        <w:fldChar w:fldCharType="begin"/>
      </w:r>
      <w:r w:rsidRPr="00954C37">
        <w:instrText xml:space="preserve"> QUOTE </w:instrText>
      </w:r>
      <w:r w:rsidR="00EF1A7F">
        <w:rPr>
          <w:position w:val="-8"/>
        </w:rPr>
        <w:pict w14:anchorId="1807580F">
          <v:shape id="_x0000_i1298" type="#_x0000_t75" style="width:124.15pt;height:11.65pt" equationxml="&lt;">
            <v:imagedata r:id="rId225" o:title="" chromakey="white"/>
          </v:shape>
        </w:pict>
      </w:r>
      <w:r w:rsidRPr="00954C37">
        <w:instrText xml:space="preserve"> </w:instrText>
      </w:r>
      <w:r w:rsidRPr="00954C37">
        <w:fldChar w:fldCharType="separate"/>
      </w:r>
      <w:r w:rsidR="00EF1A7F">
        <w:rPr>
          <w:position w:val="-8"/>
        </w:rPr>
        <w:pict w14:anchorId="6CC9F410">
          <v:shape id="_x0000_i1299" type="#_x0000_t75" style="width:124.15pt;height:11.65pt" equationxml="&lt;">
            <v:imagedata r:id="rId225" o:title="" chromakey="white"/>
          </v:shape>
        </w:pict>
      </w:r>
      <w:r w:rsidRPr="00954C37">
        <w:fldChar w:fldCharType="end"/>
      </w:r>
      <w:r w:rsidRPr="00954C37">
        <w:t xml:space="preserve"> is defined by using a precoder matrix </w:t>
      </w:r>
      <w:r w:rsidRPr="00954C37">
        <w:rPr>
          <w:position w:val="-10"/>
        </w:rPr>
        <w:object w:dxaOrig="540" w:dyaOrig="324" w14:anchorId="1AA507FF">
          <v:shape id="_x0000_i1300" type="#_x0000_t75" style="width:30.4pt;height:15.4pt" o:ole="">
            <v:imagedata r:id="rId226" o:title=""/>
          </v:shape>
          <o:OLEObject Type="Embed" ProgID="Equation.3" ShapeID="_x0000_i1300" DrawAspect="Content" ObjectID="_1781368299" r:id="rId227"/>
        </w:object>
      </w:r>
      <w:r w:rsidRPr="00954C37">
        <w:t xml:space="preserve"> of size </w:t>
      </w:r>
      <w:r w:rsidRPr="00954C37">
        <w:fldChar w:fldCharType="begin"/>
      </w:r>
      <w:r w:rsidRPr="00954C37">
        <w:instrText xml:space="preserve"> QUOTE </w:instrText>
      </w:r>
      <w:r w:rsidR="00EF1A7F">
        <w:rPr>
          <w:position w:val="-8"/>
        </w:rPr>
        <w:pict w14:anchorId="4830709E">
          <v:shape id="_x0000_i1301" type="#_x0000_t75" style="width:40.9pt;height:11.65pt" equationxml="&lt;">
            <v:imagedata r:id="rId228" o:title="" chromakey="white"/>
          </v:shape>
        </w:pict>
      </w:r>
      <w:r w:rsidRPr="00954C37">
        <w:instrText xml:space="preserve"> </w:instrText>
      </w:r>
      <w:r w:rsidRPr="00954C37">
        <w:fldChar w:fldCharType="separate"/>
      </w:r>
      <w:r w:rsidR="00EF1A7F">
        <w:rPr>
          <w:position w:val="-8"/>
        </w:rPr>
        <w:pict w14:anchorId="055D32F8">
          <v:shape id="_x0000_i1302" type="#_x0000_t75" style="width:40.9pt;height:11.65pt" equationxml="&lt;">
            <v:imagedata r:id="rId228" o:title="" chromakey="white"/>
          </v:shape>
        </w:pict>
      </w:r>
      <w:r w:rsidRPr="00954C37">
        <w:fldChar w:fldCharType="end"/>
      </w:r>
      <w:r w:rsidRPr="00954C37">
        <w:t xml:space="preserve">, where </w:t>
      </w:r>
      <w:r w:rsidRPr="00954C37">
        <w:fldChar w:fldCharType="begin"/>
      </w:r>
      <w:r w:rsidRPr="00954C37">
        <w:instrText xml:space="preserve"> QUOTE </w:instrText>
      </w:r>
      <w:r w:rsidR="00EF1A7F">
        <w:rPr>
          <w:position w:val="-5"/>
        </w:rPr>
        <w:pict w14:anchorId="63791834">
          <v:shape id="_x0000_i1303" type="#_x0000_t75" style="width:26.65pt;height:11.65pt" equationxml="&lt;">
            <v:imagedata r:id="rId229" o:title="" chromakey="white"/>
          </v:shape>
        </w:pict>
      </w:r>
      <w:r w:rsidRPr="00954C37">
        <w:instrText xml:space="preserve"> </w:instrText>
      </w:r>
      <w:r w:rsidRPr="00954C37">
        <w:fldChar w:fldCharType="separate"/>
      </w:r>
      <w:r w:rsidR="00EF1A7F">
        <w:rPr>
          <w:position w:val="-5"/>
        </w:rPr>
        <w:pict w14:anchorId="37A26100">
          <v:shape id="_x0000_i1304" type="#_x0000_t75" style="width:26.65pt;height:11.65pt" equationxml="&lt;">
            <v:imagedata r:id="rId229" o:title="" chromakey="white"/>
          </v:shape>
        </w:pict>
      </w:r>
      <w:r w:rsidRPr="00954C37">
        <w:fldChar w:fldCharType="end"/>
      </w:r>
      <w:r w:rsidRPr="00954C37">
        <w:t xml:space="preserve">is the number of physical transmit antenna elements configured per test , </w:t>
      </w:r>
      <w:r w:rsidRPr="00954C37">
        <w:fldChar w:fldCharType="begin"/>
      </w:r>
      <w:r w:rsidRPr="00954C37">
        <w:instrText xml:space="preserve"> QUOTE </w:instrText>
      </w:r>
      <w:r w:rsidR="00EF1A7F">
        <w:rPr>
          <w:position w:val="-8"/>
        </w:rPr>
        <w:pict w14:anchorId="6B701C3B">
          <v:shape id="_x0000_i1305" type="#_x0000_t75" style="width:11.65pt;height:11.65pt" equationxml="&lt;">
            <v:imagedata r:id="rId230" o:title="" chromakey="white"/>
          </v:shape>
        </w:pict>
      </w:r>
      <w:r w:rsidRPr="00954C37">
        <w:instrText xml:space="preserve"> </w:instrText>
      </w:r>
      <w:r w:rsidRPr="00954C37">
        <w:fldChar w:fldCharType="separate"/>
      </w:r>
      <w:r w:rsidR="00EF1A7F">
        <w:rPr>
          <w:position w:val="-8"/>
        </w:rPr>
        <w:pict w14:anchorId="46F7FE77">
          <v:shape id="_x0000_i1306" type="#_x0000_t75" style="width:11.65pt;height:11.65pt" equationxml="&lt;">
            <v:imagedata r:id="rId230" o:title="" chromakey="white"/>
          </v:shape>
        </w:pict>
      </w:r>
      <w:r w:rsidRPr="00954C37">
        <w:fldChar w:fldCharType="end"/>
      </w:r>
      <w:r w:rsidRPr="00954C37">
        <w:t xml:space="preserve"> is the number of ports for a reference signal or physical channel configured per test, and  </w:t>
      </w:r>
      <w:r w:rsidRPr="00954C37">
        <w:fldChar w:fldCharType="begin"/>
      </w:r>
      <w:r w:rsidRPr="00954C37">
        <w:instrText xml:space="preserve"> QUOTE </w:instrText>
      </w:r>
      <w:r w:rsidR="00EF1A7F">
        <w:rPr>
          <w:position w:val="-5"/>
        </w:rPr>
        <w:pict w14:anchorId="32E9FEF6">
          <v:shape id="_x0000_i1307" type="#_x0000_t75" style="width:11.65pt;height:11.65pt" equationxml="&lt;">
            <v:imagedata r:id="rId231" o:title="" chromakey="white"/>
          </v:shape>
        </w:pict>
      </w:r>
      <w:r w:rsidRPr="00954C37">
        <w:instrText xml:space="preserve"> </w:instrText>
      </w:r>
      <w:r w:rsidRPr="00954C37">
        <w:fldChar w:fldCharType="separate"/>
      </w:r>
      <w:r w:rsidR="00EF1A7F">
        <w:rPr>
          <w:position w:val="-5"/>
        </w:rPr>
        <w:pict w14:anchorId="55E6F424">
          <v:shape id="_x0000_i1308" type="#_x0000_t75" style="width:11.65pt;height:11.65pt" equationxml="&lt;">
            <v:imagedata r:id="rId231" o:title="" chromakey="white"/>
          </v:shape>
        </w:pict>
      </w:r>
      <w:r w:rsidRPr="00954C37">
        <w:fldChar w:fldCharType="end"/>
      </w:r>
      <w:r w:rsidRPr="00954C37">
        <w:t xml:space="preserve"> is the first port for that reference signal or physical channel as defined in clauses 7.3 and 7.4 in TS 38.211 [</w:t>
      </w:r>
      <w:r>
        <w:t>18</w:t>
      </w:r>
      <w:r w:rsidRPr="00954C37">
        <w:t xml:space="preserve">]. This precoder takes as an input a block of signals for antenna port(s) </w:t>
      </w:r>
      <w:r w:rsidRPr="00954C37">
        <w:fldChar w:fldCharType="begin"/>
      </w:r>
      <w:r w:rsidRPr="00954C37">
        <w:instrText xml:space="preserve"> QUOTE </w:instrText>
      </w:r>
      <w:r w:rsidR="00EF1A7F">
        <w:rPr>
          <w:position w:val="-8"/>
        </w:rPr>
        <w:pict w14:anchorId="1830DB94">
          <v:shape id="_x0000_i1309" type="#_x0000_t75" style="width:124.15pt;height:11.65pt" equationxml="&lt;">
            <v:imagedata r:id="rId225" o:title="" chromakey="white"/>
          </v:shape>
        </w:pict>
      </w:r>
      <w:r w:rsidRPr="00954C37">
        <w:instrText xml:space="preserve"> </w:instrText>
      </w:r>
      <w:r w:rsidRPr="00954C37">
        <w:fldChar w:fldCharType="separate"/>
      </w:r>
      <w:r w:rsidR="00EF1A7F">
        <w:rPr>
          <w:position w:val="-8"/>
        </w:rPr>
        <w:pict w14:anchorId="25646FB8">
          <v:shape id="_x0000_i1310" type="#_x0000_t75" style="width:124.15pt;height:11.65pt" equationxml="&lt;">
            <v:imagedata r:id="rId225" o:title="" chromakey="white"/>
          </v:shape>
        </w:pict>
      </w:r>
      <w:r w:rsidRPr="00954C37">
        <w:fldChar w:fldCharType="end"/>
      </w:r>
      <w:r w:rsidRPr="00954C37">
        <w:t xml:space="preserve">, </w:t>
      </w:r>
      <w:r w:rsidRPr="00954C37">
        <w:fldChar w:fldCharType="begin"/>
      </w:r>
      <w:r w:rsidRPr="00954C37">
        <w:instrText xml:space="preserve"> QUOTE </w:instrText>
      </w:r>
      <w:r w:rsidR="00EF1A7F">
        <w:rPr>
          <w:position w:val="-8"/>
        </w:rPr>
        <w:pict w14:anchorId="191EAD1A">
          <v:shape id="_x0000_i1311" type="#_x0000_t75" style="width:205.5pt;height:15.4pt" equationxml="&lt;">
            <v:imagedata r:id="rId232" o:title="" chromakey="white"/>
          </v:shape>
        </w:pict>
      </w:r>
      <w:r w:rsidRPr="00954C37">
        <w:instrText xml:space="preserve"> </w:instrText>
      </w:r>
      <w:r w:rsidRPr="00954C37">
        <w:fldChar w:fldCharType="separate"/>
      </w:r>
      <w:r w:rsidR="00EF1A7F">
        <w:rPr>
          <w:position w:val="-8"/>
        </w:rPr>
        <w:pict w14:anchorId="48E38E52">
          <v:shape id="_x0000_i1312" type="#_x0000_t75" style="width:205.5pt;height:15.4pt" equationxml="&lt;">
            <v:imagedata r:id="rId232" o:title="" chromakey="white"/>
          </v:shape>
        </w:pict>
      </w:r>
      <w:r w:rsidRPr="00954C37">
        <w:fldChar w:fldCharType="end"/>
      </w:r>
      <w:r w:rsidRPr="00954C37">
        <w:t xml:space="preserve">, </w:t>
      </w:r>
      <w:r w:rsidRPr="00954C37">
        <w:rPr>
          <w:position w:val="-14"/>
        </w:rPr>
        <w:object w:dxaOrig="1836" w:dyaOrig="396" w14:anchorId="5CD7AB64">
          <v:shape id="_x0000_i1313" type="#_x0000_t75" style="width:86.25pt;height:15.4pt" o:ole="">
            <v:imagedata r:id="rId233" o:title=""/>
          </v:shape>
          <o:OLEObject Type="Embed" ProgID="Equation.3" ShapeID="_x0000_i1313" DrawAspect="Content" ObjectID="_1781368300" r:id="rId234"/>
        </w:object>
      </w:r>
      <w:r w:rsidRPr="00954C37">
        <w:t xml:space="preserve">, with </w:t>
      </w:r>
      <w:r w:rsidRPr="00954C37">
        <w:rPr>
          <w:position w:val="-14"/>
        </w:rPr>
        <w:object w:dxaOrig="576" w:dyaOrig="384" w14:anchorId="58D6FFBB">
          <v:shape id="_x0000_i1314" type="#_x0000_t75" style="width:30.4pt;height:19.9pt" o:ole="">
            <v:imagedata r:id="rId235" o:title=""/>
          </v:shape>
          <o:OLEObject Type="Embed" ProgID="Equation.3" ShapeID="_x0000_i1314" DrawAspect="Content" ObjectID="_1781368301" r:id="rId236"/>
        </w:object>
      </w:r>
      <w:r w:rsidRPr="00954C37">
        <w:t xml:space="preserve"> being</w:t>
      </w:r>
      <w:r w:rsidRPr="00954C37">
        <w:rPr>
          <w:lang w:eastAsia="zh-CN"/>
        </w:rPr>
        <w:t xml:space="preserve"> </w:t>
      </w:r>
      <w:r w:rsidRPr="00954C37">
        <w:t xml:space="preserve">the number of modulation symbols per antenna port including the reference signal symbols, and generates a block of signals </w:t>
      </w:r>
      <w:r w:rsidRPr="00954C37">
        <w:fldChar w:fldCharType="begin"/>
      </w:r>
      <w:r w:rsidRPr="00954C37">
        <w:instrText xml:space="preserve"> QUOTE </w:instrText>
      </w:r>
      <w:r w:rsidR="00EF1A7F">
        <w:rPr>
          <w:position w:val="-12"/>
        </w:rPr>
        <w:pict w14:anchorId="4B1D920F">
          <v:shape id="_x0000_i1315" type="#_x0000_t75" style="width:186.4pt;height:19.9pt" equationxml="&lt;">
            <v:imagedata r:id="rId237" o:title="" chromakey="white"/>
          </v:shape>
        </w:pict>
      </w:r>
      <w:r w:rsidRPr="00954C37">
        <w:instrText xml:space="preserve"> </w:instrText>
      </w:r>
      <w:r w:rsidRPr="00954C37">
        <w:fldChar w:fldCharType="separate"/>
      </w:r>
      <w:r w:rsidR="00EF1A7F">
        <w:rPr>
          <w:position w:val="-12"/>
        </w:rPr>
        <w:pict w14:anchorId="48791D38">
          <v:shape id="_x0000_i1316" type="#_x0000_t75" style="width:186.4pt;height:19.9pt" equationxml="&lt;">
            <v:imagedata r:id="rId237" o:title="" chromakey="white"/>
          </v:shape>
        </w:pict>
      </w:r>
      <w:r w:rsidRPr="00954C37">
        <w:fldChar w:fldCharType="end"/>
      </w:r>
      <w:r w:rsidRPr="00954C37">
        <w:t xml:space="preserve"> the elements of which are to be mapped onto the frequency-time index pair </w:t>
      </w:r>
      <w:r w:rsidRPr="00954C37">
        <w:rPr>
          <w:position w:val="-10"/>
        </w:rPr>
        <w:object w:dxaOrig="504" w:dyaOrig="336" w14:anchorId="6962CA07">
          <v:shape id="_x0000_i1317" type="#_x0000_t75" style="width:26.65pt;height:15.4pt" o:ole="">
            <v:imagedata r:id="rId238" o:title=""/>
          </v:shape>
          <o:OLEObject Type="Embed" ProgID="Equation.3" ShapeID="_x0000_i1317" DrawAspect="Content" ObjectID="_1781368302" r:id="rId239"/>
        </w:object>
      </w:r>
      <w:r w:rsidRPr="00954C37">
        <w:t>as per the test configuration but transmitted on different physical antenna elements:</w:t>
      </w:r>
    </w:p>
    <w:p w14:paraId="4538FFBB" w14:textId="77777777" w:rsidR="00992B23" w:rsidRPr="00954C37" w:rsidRDefault="00EF1A7F" w:rsidP="00992B23">
      <w:pPr>
        <w:keepLines/>
        <w:tabs>
          <w:tab w:val="center" w:pos="4536"/>
          <w:tab w:val="right" w:pos="9072"/>
        </w:tabs>
        <w:jc w:val="center"/>
      </w:pPr>
      <w:r>
        <w:pict w14:anchorId="0DED62D6">
          <v:shape id="_x0000_i1318" type="#_x0000_t75" style="width:91.9pt;height:19.9pt" equationxml="&lt;">
            <v:imagedata r:id="rId240" o:title="" chromakey="white"/>
          </v:shape>
        </w:pict>
      </w:r>
    </w:p>
    <w:p w14:paraId="36B777D5" w14:textId="77777777" w:rsidR="00992B23" w:rsidRPr="00954C37" w:rsidRDefault="00992B23" w:rsidP="00992B23">
      <w:r w:rsidRPr="00954C37">
        <w:t xml:space="preserve">For Clause 6 and 8, the transmission of PDCCH and PDCCH DMRS on antenna port </w:t>
      </w:r>
      <w:r w:rsidRPr="00954C37">
        <w:fldChar w:fldCharType="begin"/>
      </w:r>
      <w:r w:rsidRPr="00954C37">
        <w:instrText xml:space="preserve"> QUOTE </w:instrText>
      </w:r>
      <w:r w:rsidR="00EF1A7F">
        <w:rPr>
          <w:position w:val="-5"/>
        </w:rPr>
        <w:pict w14:anchorId="66F55B9F">
          <v:shape id="_x0000_i1319" type="#_x0000_t75" style="width:30.4pt;height:11.65pt" equationxml="&lt;">
            <v:imagedata r:id="rId241" o:title="" chromakey="white"/>
          </v:shape>
        </w:pict>
      </w:r>
      <w:r w:rsidRPr="00954C37">
        <w:instrText xml:space="preserve"> </w:instrText>
      </w:r>
      <w:r w:rsidRPr="00954C37">
        <w:fldChar w:fldCharType="separate"/>
      </w:r>
      <w:r w:rsidR="00EF1A7F">
        <w:rPr>
          <w:position w:val="-5"/>
        </w:rPr>
        <w:pict w14:anchorId="6DC8BF39">
          <v:shape id="_x0000_i1320" type="#_x0000_t75" style="width:30.4pt;height:11.65pt" equationxml="&lt;">
            <v:imagedata r:id="rId241" o:title="" chromakey="white"/>
          </v:shape>
        </w:pict>
      </w:r>
      <w:r w:rsidRPr="00954C37">
        <w:fldChar w:fldCharType="end"/>
      </w:r>
      <w:r w:rsidRPr="00954C37">
        <w:t xml:space="preserve"> is defined by using a precoder matrix </w:t>
      </w:r>
      <w:r w:rsidRPr="00954C37">
        <w:rPr>
          <w:position w:val="-10"/>
        </w:rPr>
        <w:object w:dxaOrig="564" w:dyaOrig="324" w14:anchorId="495CCD17">
          <v:shape id="_x0000_i1321" type="#_x0000_t75" style="width:30.4pt;height:15.4pt" o:ole="">
            <v:imagedata r:id="rId226" o:title=""/>
          </v:shape>
          <o:OLEObject Type="Embed" ProgID="Equation.3" ShapeID="_x0000_i1321" DrawAspect="Content" ObjectID="_1781368303" r:id="rId242"/>
        </w:object>
      </w:r>
      <w:r w:rsidRPr="00954C37">
        <w:t xml:space="preserve"> of size 2x1. This precoder takes as an input a block of signals for antenna port(s) </w:t>
      </w:r>
      <w:r w:rsidRPr="00954C37">
        <w:fldChar w:fldCharType="begin"/>
      </w:r>
      <w:r w:rsidRPr="00954C37">
        <w:instrText xml:space="preserve"> QUOTE </w:instrText>
      </w:r>
      <w:r w:rsidR="00EF1A7F">
        <w:rPr>
          <w:position w:val="-5"/>
        </w:rPr>
        <w:pict w14:anchorId="0834CE0A">
          <v:shape id="_x0000_i1322" type="#_x0000_t75" style="width:30.4pt;height:11.65pt" equationxml="&lt;">
            <v:imagedata r:id="rId241" o:title="" chromakey="white"/>
          </v:shape>
        </w:pict>
      </w:r>
      <w:r w:rsidRPr="00954C37">
        <w:instrText xml:space="preserve"> </w:instrText>
      </w:r>
      <w:r w:rsidRPr="00954C37">
        <w:fldChar w:fldCharType="separate"/>
      </w:r>
      <w:r w:rsidR="00EF1A7F">
        <w:rPr>
          <w:position w:val="-5"/>
        </w:rPr>
        <w:pict w14:anchorId="6CD11193">
          <v:shape id="_x0000_i1323" type="#_x0000_t75" style="width:30.4pt;height:11.65pt" equationxml="&lt;">
            <v:imagedata r:id="rId241" o:title="" chromakey="white"/>
          </v:shape>
        </w:pict>
      </w:r>
      <w:r w:rsidRPr="00954C37">
        <w:fldChar w:fldCharType="end"/>
      </w:r>
      <w:r w:rsidRPr="00954C37">
        <w:t xml:space="preserve">, </w:t>
      </w:r>
      <w:r w:rsidRPr="00954C37">
        <w:fldChar w:fldCharType="begin"/>
      </w:r>
      <w:r w:rsidRPr="00954C37">
        <w:instrText xml:space="preserve"> QUOTE </w:instrText>
      </w:r>
      <w:r w:rsidR="00EF1A7F">
        <w:rPr>
          <w:position w:val="-5"/>
        </w:rPr>
        <w:pict w14:anchorId="2B9C1A3B">
          <v:shape id="_x0000_i1324" type="#_x0000_t75" style="width:1in;height:11.65pt" equationxml="&lt;">
            <v:imagedata r:id="rId243" o:title="" chromakey="white"/>
          </v:shape>
        </w:pict>
      </w:r>
      <w:r w:rsidRPr="00954C37">
        <w:instrText xml:space="preserve"> </w:instrText>
      </w:r>
      <w:r w:rsidRPr="00954C37">
        <w:fldChar w:fldCharType="separate"/>
      </w:r>
      <w:r w:rsidR="00EF1A7F">
        <w:rPr>
          <w:position w:val="-5"/>
        </w:rPr>
        <w:pict w14:anchorId="1EA71D95">
          <v:shape id="_x0000_i1325" type="#_x0000_t75" style="width:1in;height:11.65pt" equationxml="&lt;">
            <v:imagedata r:id="rId243" o:title="" chromakey="white"/>
          </v:shape>
        </w:pict>
      </w:r>
      <w:r w:rsidRPr="00954C37">
        <w:fldChar w:fldCharType="end"/>
      </w:r>
      <w:r w:rsidRPr="00954C37">
        <w:t xml:space="preserve"> and generates a block of signals </w:t>
      </w:r>
      <w:r w:rsidRPr="00954C37">
        <w:fldChar w:fldCharType="begin"/>
      </w:r>
      <w:r w:rsidRPr="00954C37">
        <w:instrText xml:space="preserve"> QUOTE </w:instrText>
      </w:r>
      <w:r w:rsidR="00EF1A7F">
        <w:rPr>
          <w:position w:val="-21"/>
        </w:rPr>
        <w:pict w14:anchorId="0C268FEF">
          <v:shape id="_x0000_i1326" type="#_x0000_t75" style="width:133.9pt;height:30.4pt" equationxml="&lt;">
            <v:imagedata r:id="rId244" o:title="" chromakey="white"/>
          </v:shape>
        </w:pict>
      </w:r>
      <w:r w:rsidRPr="00954C37">
        <w:instrText xml:space="preserve"> </w:instrText>
      </w:r>
      <w:r w:rsidRPr="00954C37">
        <w:fldChar w:fldCharType="separate"/>
      </w:r>
      <w:r w:rsidR="00EF1A7F">
        <w:rPr>
          <w:position w:val="-21"/>
        </w:rPr>
        <w:pict w14:anchorId="3E6C7D25">
          <v:shape id="_x0000_i1327" type="#_x0000_t75" style="width:133.9pt;height:30.4pt" equationxml="&lt;">
            <v:imagedata r:id="rId244" o:title="" chromakey="white"/>
          </v:shape>
        </w:pict>
      </w:r>
      <w:r w:rsidRPr="00954C37">
        <w:fldChar w:fldCharType="end"/>
      </w:r>
      <w:r w:rsidRPr="00954C37">
        <w:t xml:space="preserve"> the elements of which are to be mapped onto the frequency-time index pair </w:t>
      </w:r>
      <w:r w:rsidRPr="00954C37">
        <w:rPr>
          <w:position w:val="-10"/>
        </w:rPr>
        <w:object w:dxaOrig="516" w:dyaOrig="384" w14:anchorId="6309CC8E">
          <v:shape id="_x0000_i1328" type="#_x0000_t75" style="width:25.9pt;height:19.9pt" o:ole="">
            <v:imagedata r:id="rId238" o:title=""/>
          </v:shape>
          <o:OLEObject Type="Embed" ProgID="Equation.3" ShapeID="_x0000_i1328" DrawAspect="Content" ObjectID="_1781368304" r:id="rId245"/>
        </w:object>
      </w:r>
      <w:r w:rsidRPr="00954C37">
        <w:t>as per the test configuration but transmitted on different physical antenna elements:</w:t>
      </w:r>
    </w:p>
    <w:p w14:paraId="377D0A7C" w14:textId="77777777" w:rsidR="00992B23" w:rsidRPr="00954C37" w:rsidRDefault="00EF1A7F" w:rsidP="00992B23">
      <w:pPr>
        <w:keepLines/>
        <w:tabs>
          <w:tab w:val="center" w:pos="4536"/>
          <w:tab w:val="right" w:pos="9072"/>
        </w:tabs>
        <w:jc w:val="center"/>
      </w:pPr>
      <w:r>
        <w:pict w14:anchorId="09F954CE">
          <v:shape id="_x0000_i1329" type="#_x0000_t75" style="width:91.9pt;height:19.9pt" equationxml="&lt;">
            <v:imagedata r:id="rId246" o:title="" chromakey="white"/>
          </v:shape>
        </w:pict>
      </w:r>
    </w:p>
    <w:p w14:paraId="5308044C" w14:textId="77777777" w:rsidR="00992B23" w:rsidRPr="00954C37" w:rsidRDefault="00992B23" w:rsidP="00992B23"/>
    <w:p w14:paraId="7599BBDC" w14:textId="77777777" w:rsidR="00992B23" w:rsidRPr="00954C37" w:rsidRDefault="00992B23" w:rsidP="00992B23">
      <w:r w:rsidRPr="00954C37">
        <w:t xml:space="preserve">The precoder matrix </w:t>
      </w:r>
      <w:r w:rsidRPr="00954C37">
        <w:rPr>
          <w:position w:val="-10"/>
        </w:rPr>
        <w:object w:dxaOrig="540" w:dyaOrig="324" w14:anchorId="3D3727EC">
          <v:shape id="_x0000_i1330" type="#_x0000_t75" style="width:30.4pt;height:15.4pt" o:ole="">
            <v:imagedata r:id="rId226" o:title=""/>
          </v:shape>
          <o:OLEObject Type="Embed" ProgID="Equation.3" ShapeID="_x0000_i1330" DrawAspect="Content" ObjectID="_1781368305" r:id="rId247"/>
        </w:object>
      </w:r>
      <w:r w:rsidRPr="00954C37">
        <w:t xml:space="preserve">is specific to the test case configuration </w:t>
      </w:r>
      <w:r w:rsidRPr="00954C37">
        <w:rPr>
          <w:position w:val="-10"/>
        </w:rPr>
        <w:object w:dxaOrig="564" w:dyaOrig="324" w14:anchorId="08034E59">
          <v:shape id="_x0000_i1331" type="#_x0000_t75" style="width:30.4pt;height:15.4pt" o:ole="">
            <v:imagedata r:id="rId226" o:title=""/>
          </v:shape>
          <o:OLEObject Type="Embed" ProgID="Equation.3" ShapeID="_x0000_i1331" DrawAspect="Content" ObjectID="_1781368306" r:id="rId248"/>
        </w:object>
      </w:r>
      <w:r w:rsidRPr="00954C37">
        <w:t xml:space="preserve"> is defined in Clause 5.2.2.2 of TS 38.214 [</w:t>
      </w:r>
      <w:r>
        <w:t>15</w:t>
      </w:r>
      <w:r w:rsidRPr="00954C37">
        <w:t>].</w:t>
      </w:r>
    </w:p>
    <w:p w14:paraId="25C8E87A" w14:textId="77777777" w:rsidR="00992B23" w:rsidRPr="00954C37" w:rsidRDefault="00992B23" w:rsidP="00992B23">
      <w:pPr>
        <w:rPr>
          <w:lang w:eastAsia="zh-CN"/>
        </w:rPr>
      </w:pPr>
      <w:r w:rsidRPr="00954C37">
        <w:rPr>
          <w:lang w:eastAsia="zh-CN"/>
        </w:rPr>
        <w:t xml:space="preserve">The transmission on PT-RS antenna port is </w:t>
      </w:r>
      <w:r w:rsidRPr="00954C37">
        <w:t xml:space="preserve">associated </w:t>
      </w:r>
      <w:r w:rsidRPr="00954C37">
        <w:rPr>
          <w:lang w:eastAsia="zh-CN"/>
        </w:rPr>
        <w:t>(using same precoder)</w:t>
      </w:r>
      <w:r w:rsidRPr="00954C37">
        <w:t xml:space="preserve"> with</w:t>
      </w:r>
      <w:r w:rsidRPr="00954C37">
        <w:rPr>
          <w:lang w:eastAsia="zh-CN"/>
        </w:rPr>
        <w:t xml:space="preserve"> </w:t>
      </w:r>
      <w:r w:rsidRPr="00954C37">
        <w:t>the lowest indexed DM-RS antenna port among the DM-RS antenna ports assigned for the PDSCH</w:t>
      </w:r>
      <w:r w:rsidRPr="00954C37">
        <w:rPr>
          <w:lang w:eastAsia="zh-CN"/>
        </w:rPr>
        <w:t>.</w:t>
      </w:r>
    </w:p>
    <w:p w14:paraId="278B460C" w14:textId="77777777" w:rsidR="00992B23" w:rsidRPr="00954C37" w:rsidRDefault="00992B23" w:rsidP="00992B23">
      <w:r w:rsidRPr="00954C37">
        <w:t>The physical antenna elements are identified by indices</w:t>
      </w:r>
      <w:r w:rsidRPr="00954C37">
        <w:rPr>
          <w:position w:val="-12"/>
        </w:rPr>
        <w:object w:dxaOrig="1860" w:dyaOrig="372" w14:anchorId="01E155FF">
          <v:shape id="_x0000_i1332" type="#_x0000_t75" style="width:97.9pt;height:19.9pt" o:ole="">
            <v:imagedata r:id="rId249" o:title=""/>
          </v:shape>
          <o:OLEObject Type="Embed" ProgID="Equation.3" ShapeID="_x0000_i1332" DrawAspect="Content" ObjectID="_1781368307" r:id="rId250"/>
        </w:object>
      </w:r>
      <w:r w:rsidRPr="00954C37">
        <w:t xml:space="preserve">, where </w:t>
      </w:r>
      <w:r w:rsidRPr="00954C37">
        <w:rPr>
          <w:position w:val="-12"/>
        </w:rPr>
        <w:object w:dxaOrig="564" w:dyaOrig="372" w14:anchorId="3CACCAD0">
          <v:shape id="_x0000_i1333" type="#_x0000_t75" style="width:30.4pt;height:19.9pt" o:ole="">
            <v:imagedata r:id="rId251" o:title=""/>
          </v:shape>
          <o:OLEObject Type="Embed" ProgID="Equation.3" ShapeID="_x0000_i1333" DrawAspect="Content" ObjectID="_1781368308" r:id="rId252"/>
        </w:object>
      </w:r>
      <w:r w:rsidRPr="00954C37">
        <w:t xml:space="preserve"> is the number of physical antenna elements configured per test.</w:t>
      </w:r>
    </w:p>
    <w:p w14:paraId="250AF6E7" w14:textId="77777777" w:rsidR="00992B23" w:rsidRPr="00954C37" w:rsidRDefault="00992B23" w:rsidP="00992B23">
      <w:pPr>
        <w:rPr>
          <w:iCs/>
        </w:rPr>
      </w:pPr>
      <w:r w:rsidRPr="00954C37">
        <w:t xml:space="preserve">Modulation symbols </w:t>
      </w:r>
      <w:r w:rsidRPr="00954C37">
        <w:rPr>
          <w:sz w:val="24"/>
          <w:szCs w:val="24"/>
        </w:rPr>
        <w:fldChar w:fldCharType="begin"/>
      </w:r>
      <w:r w:rsidRPr="00954C37">
        <w:rPr>
          <w:sz w:val="24"/>
          <w:szCs w:val="24"/>
        </w:rPr>
        <w:instrText xml:space="preserve"> QUOTE </w:instrText>
      </w:r>
      <w:r w:rsidR="00EF1A7F">
        <w:rPr>
          <w:position w:val="-5"/>
        </w:rPr>
        <w:pict w14:anchorId="4BED69BA">
          <v:shape id="_x0000_i1334" type="#_x0000_t75" style="width:30.4pt;height:11.65pt" equationxml="&lt;">
            <v:imagedata r:id="rId253" o:title="" chromakey="white"/>
          </v:shape>
        </w:pict>
      </w:r>
      <w:r w:rsidRPr="00954C37">
        <w:rPr>
          <w:sz w:val="24"/>
          <w:szCs w:val="24"/>
        </w:rPr>
        <w:instrText xml:space="preserve"> </w:instrText>
      </w:r>
      <w:r w:rsidRPr="00954C37">
        <w:rPr>
          <w:sz w:val="24"/>
          <w:szCs w:val="24"/>
        </w:rPr>
        <w:fldChar w:fldCharType="separate"/>
      </w:r>
      <w:r w:rsidR="00EF1A7F">
        <w:rPr>
          <w:position w:val="-5"/>
        </w:rPr>
        <w:pict w14:anchorId="6DFDDF15">
          <v:shape id="_x0000_i1335" type="#_x0000_t75" style="width:30.4pt;height:11.65pt" equationxml="&lt;">
            <v:imagedata r:id="rId253" o:title="" chromakey="white"/>
          </v:shape>
        </w:pict>
      </w:r>
      <w:r w:rsidRPr="00954C37">
        <w:rPr>
          <w:sz w:val="24"/>
          <w:szCs w:val="24"/>
        </w:rPr>
        <w:fldChar w:fldCharType="end"/>
      </w:r>
      <w:r w:rsidRPr="00954C37">
        <w:rPr>
          <w:sz w:val="24"/>
          <w:szCs w:val="24"/>
        </w:rPr>
        <w:t xml:space="preserve"> </w:t>
      </w:r>
      <w:r w:rsidRPr="00954C37">
        <w:t xml:space="preserve">with </w:t>
      </w:r>
      <w:r w:rsidRPr="00954C37">
        <w:rPr>
          <w:sz w:val="24"/>
          <w:szCs w:val="24"/>
        </w:rPr>
        <w:fldChar w:fldCharType="begin"/>
      </w:r>
      <w:r w:rsidRPr="00954C37">
        <w:rPr>
          <w:sz w:val="24"/>
          <w:szCs w:val="24"/>
        </w:rPr>
        <w:instrText xml:space="preserve"> QUOTE </w:instrText>
      </w:r>
      <w:r w:rsidR="00EF1A7F">
        <w:rPr>
          <w:position w:val="-5"/>
        </w:rPr>
        <w:pict w14:anchorId="3F6412A7">
          <v:shape id="_x0000_i1336" type="#_x0000_t75" style="width:45.75pt;height:11.65pt" equationxml="&lt;">
            <v:imagedata r:id="rId254" o:title="" chromakey="white"/>
          </v:shape>
        </w:pict>
      </w:r>
      <w:r w:rsidRPr="00954C37">
        <w:rPr>
          <w:sz w:val="24"/>
          <w:szCs w:val="24"/>
        </w:rPr>
        <w:instrText xml:space="preserve"> </w:instrText>
      </w:r>
      <w:r w:rsidRPr="00954C37">
        <w:rPr>
          <w:sz w:val="24"/>
          <w:szCs w:val="24"/>
        </w:rPr>
        <w:fldChar w:fldCharType="separate"/>
      </w:r>
      <w:r w:rsidR="00EF1A7F">
        <w:rPr>
          <w:position w:val="-5"/>
        </w:rPr>
        <w:pict w14:anchorId="7D2C6B67">
          <v:shape id="_x0000_i1337" type="#_x0000_t75" style="width:45.75pt;height:11.65pt" equationxml="&lt;">
            <v:imagedata r:id="rId254" o:title="" chromakey="white"/>
          </v:shape>
        </w:pict>
      </w:r>
      <w:r w:rsidRPr="00954C37">
        <w:rPr>
          <w:sz w:val="24"/>
          <w:szCs w:val="24"/>
        </w:rPr>
        <w:fldChar w:fldCharType="end"/>
      </w:r>
      <w:r w:rsidRPr="00954C37">
        <w:rPr>
          <w:sz w:val="24"/>
          <w:szCs w:val="24"/>
        </w:rPr>
        <w:t xml:space="preserve"> </w:t>
      </w:r>
      <w:r w:rsidRPr="00954C37">
        <w:t xml:space="preserve">(i.e. PSS, SSS, PBCH and DM-RS for PBCH) are </w:t>
      </w:r>
      <w:r w:rsidRPr="00954C37">
        <w:rPr>
          <w:lang w:eastAsia="zh-CN"/>
        </w:rPr>
        <w:t>directly mapped to first physical antenna element.</w:t>
      </w:r>
    </w:p>
    <w:p w14:paraId="30AECCC4" w14:textId="77777777" w:rsidR="00992B23" w:rsidRPr="00954C37" w:rsidRDefault="00992B23" w:rsidP="00992B23">
      <w:pPr>
        <w:rPr>
          <w:lang w:eastAsia="zh-CN"/>
        </w:rPr>
      </w:pPr>
      <w:r w:rsidRPr="00954C37">
        <w:rPr>
          <w:iCs/>
        </w:rPr>
        <w:t xml:space="preserve">Modulation symbols </w:t>
      </w:r>
      <w:r w:rsidRPr="00954C37">
        <w:rPr>
          <w:iCs/>
          <w:position w:val="-14"/>
        </w:rPr>
        <w:object w:dxaOrig="384" w:dyaOrig="396" w14:anchorId="2C214D59">
          <v:shape id="_x0000_i1338" type="#_x0000_t75" style="width:19.9pt;height:15.4pt" o:ole="">
            <v:imagedata r:id="rId255" o:title=""/>
          </v:shape>
          <o:OLEObject Type="Embed" ProgID="Equation.3" ShapeID="_x0000_i1338" DrawAspect="Content" ObjectID="_1781368309" r:id="rId256"/>
        </w:object>
      </w:r>
      <w:r w:rsidRPr="00954C37">
        <w:rPr>
          <w:iCs/>
        </w:rPr>
        <w:t xml:space="preserve"> </w:t>
      </w:r>
      <w:r w:rsidRPr="00954C37">
        <w:rPr>
          <w:iCs/>
          <w:lang w:eastAsia="zh-CN"/>
        </w:rPr>
        <w:t xml:space="preserve">for CSI-RS resources which configured for tracking with one port </w:t>
      </w:r>
      <w:r w:rsidRPr="00954C37">
        <w:rPr>
          <w:lang w:eastAsia="zh-CN"/>
        </w:rPr>
        <w:t>are directly mapped to first physical antenna element.</w:t>
      </w:r>
    </w:p>
    <w:p w14:paraId="3CF254AB" w14:textId="77777777" w:rsidR="00992B23" w:rsidRPr="00954C37" w:rsidRDefault="00992B23" w:rsidP="00992B23">
      <w:pPr>
        <w:rPr>
          <w:lang w:eastAsia="zh-CN"/>
        </w:rPr>
      </w:pPr>
      <w:r w:rsidRPr="00954C37">
        <w:rPr>
          <w:iCs/>
        </w:rPr>
        <w:t xml:space="preserve">Modulation symbols </w:t>
      </w:r>
      <w:r w:rsidRPr="00954C37">
        <w:rPr>
          <w:iCs/>
          <w:position w:val="-14"/>
        </w:rPr>
        <w:object w:dxaOrig="384" w:dyaOrig="396" w14:anchorId="14A11DC9">
          <v:shape id="_x0000_i1339" type="#_x0000_t75" style="width:19.9pt;height:15.4pt" o:ole="">
            <v:imagedata r:id="rId255" o:title=""/>
          </v:shape>
          <o:OLEObject Type="Embed" ProgID="Equation.3" ShapeID="_x0000_i1339" DrawAspect="Content" ObjectID="_1781368310" r:id="rId257"/>
        </w:object>
      </w:r>
      <w:r w:rsidRPr="00954C37">
        <w:rPr>
          <w:iCs/>
        </w:rPr>
        <w:t xml:space="preserve"> </w:t>
      </w:r>
      <w:r w:rsidRPr="00954C37">
        <w:rPr>
          <w:iCs/>
          <w:lang w:eastAsia="zh-CN"/>
        </w:rPr>
        <w:t xml:space="preserve">for CSI-RS resources which configured for beam refinement with one port </w:t>
      </w:r>
      <w:r w:rsidRPr="00954C37">
        <w:rPr>
          <w:lang w:eastAsia="zh-CN"/>
        </w:rPr>
        <w:t>are directly mapped to first physical antenna element.</w:t>
      </w:r>
    </w:p>
    <w:p w14:paraId="37A6F951" w14:textId="77777777" w:rsidR="00992B23" w:rsidRDefault="00992B23" w:rsidP="00992B23">
      <w:pPr>
        <w:rPr>
          <w:noProof/>
        </w:rPr>
      </w:pPr>
      <w:r w:rsidRPr="00954C37">
        <w:rPr>
          <w:iCs/>
        </w:rPr>
        <w:t xml:space="preserve">Modulation symbols </w:t>
      </w:r>
      <w:r w:rsidRPr="00954C37">
        <w:rPr>
          <w:iCs/>
          <w:position w:val="-14"/>
        </w:rPr>
        <w:object w:dxaOrig="420" w:dyaOrig="396" w14:anchorId="04006251">
          <v:shape id="_x0000_i1340" type="#_x0000_t75" style="width:25.9pt;height:15.4pt" o:ole="">
            <v:imagedata r:id="rId258" o:title=""/>
          </v:shape>
          <o:OLEObject Type="Embed" ProgID="Equation.3" ShapeID="_x0000_i1340" DrawAspect="Content" ObjectID="_1781368311" r:id="rId259"/>
        </w:object>
      </w:r>
      <w:r w:rsidRPr="00954C37">
        <w:rPr>
          <w:iCs/>
          <w:lang w:eastAsia="zh-CN"/>
        </w:rPr>
        <w:t xml:space="preserve"> for NZP CSI-RS which configured for CSI acquisition with </w:t>
      </w:r>
      <w:r w:rsidRPr="00954C37">
        <w:t xml:space="preserve"> </w:t>
      </w:r>
      <w:r w:rsidRPr="00954C37">
        <w:rPr>
          <w:position w:val="-12"/>
        </w:rPr>
        <w:object w:dxaOrig="3036" w:dyaOrig="372" w14:anchorId="1DC87D0B">
          <v:shape id="_x0000_i1341" type="#_x0000_t75" style="width:149.65pt;height:19.9pt" o:ole="">
            <v:imagedata r:id="rId260" o:title=""/>
          </v:shape>
          <o:OLEObject Type="Embed" ProgID="Equation.3" ShapeID="_x0000_i1341" DrawAspect="Content" ObjectID="_1781368312" r:id="rId261"/>
        </w:object>
      </w:r>
      <w:r w:rsidRPr="00954C37">
        <w:t xml:space="preserve">  are</w:t>
      </w:r>
      <w:r w:rsidRPr="00954C37">
        <w:rPr>
          <w:iCs/>
        </w:rPr>
        <w:t xml:space="preserve"> mapped to the physical antenna index</w:t>
      </w:r>
      <w:r w:rsidRPr="00954C37">
        <w:rPr>
          <w:iCs/>
          <w:lang w:eastAsia="zh-CN"/>
        </w:rPr>
        <w:t xml:space="preserve"> </w:t>
      </w:r>
      <w:r w:rsidRPr="00954C37">
        <w:rPr>
          <w:position w:val="-14"/>
        </w:rPr>
        <w:object w:dxaOrig="1056" w:dyaOrig="372" w14:anchorId="2F71CAA4">
          <v:shape id="_x0000_i1342" type="#_x0000_t75" style="width:57.75pt;height:19.9pt" o:ole="">
            <v:imagedata r:id="rId262" o:title=""/>
          </v:shape>
          <o:OLEObject Type="Embed" ProgID="Equation.DSMT4" ShapeID="_x0000_i1342" DrawAspect="Content" ObjectID="_1781368313" r:id="rId263"/>
        </w:object>
      </w:r>
      <w:r w:rsidRPr="00954C37">
        <w:t xml:space="preserve"> where </w:t>
      </w:r>
      <w:r w:rsidRPr="00954C37">
        <w:rPr>
          <w:position w:val="-12"/>
        </w:rPr>
        <w:object w:dxaOrig="504" w:dyaOrig="372" w14:anchorId="3B77BF88">
          <v:shape id="_x0000_i1343" type="#_x0000_t75" style="width:26.65pt;height:19.9pt" o:ole="">
            <v:imagedata r:id="rId264" o:title=""/>
          </v:shape>
          <o:OLEObject Type="Embed" ProgID="Equation.3" ShapeID="_x0000_i1343" DrawAspect="Content" ObjectID="_1781368314" r:id="rId265"/>
        </w:object>
      </w:r>
      <w:r w:rsidRPr="00954C37">
        <w:t xml:space="preserve">is the number of </w:t>
      </w:r>
      <w:r w:rsidRPr="00954C37">
        <w:rPr>
          <w:lang w:eastAsia="zh-CN"/>
        </w:rPr>
        <w:t xml:space="preserve">NZP </w:t>
      </w:r>
      <w:r w:rsidRPr="00954C37">
        <w:t>CSI</w:t>
      </w:r>
      <w:r w:rsidRPr="00954C37">
        <w:rPr>
          <w:lang w:eastAsia="zh-CN"/>
        </w:rPr>
        <w:t>-RS</w:t>
      </w:r>
      <w:r w:rsidRPr="00954C37">
        <w:t xml:space="preserve"> </w:t>
      </w:r>
      <w:r w:rsidRPr="00954C37">
        <w:rPr>
          <w:lang w:eastAsia="zh-CN"/>
        </w:rPr>
        <w:t>ports</w:t>
      </w:r>
      <w:r w:rsidRPr="00954C37">
        <w:t xml:space="preserve"> configured per test.</w:t>
      </w:r>
      <w:bookmarkEnd w:id="5612"/>
    </w:p>
    <w:p w14:paraId="6535F231" w14:textId="77777777" w:rsidR="00992B23" w:rsidRDefault="00992B23" w:rsidP="004E61AE"/>
    <w:p w14:paraId="4ACC7832" w14:textId="438B14C2" w:rsidR="004D3FFD" w:rsidRDefault="002C252C" w:rsidP="004E61AE">
      <w:pPr>
        <w:pStyle w:val="Heading8"/>
      </w:pPr>
      <w:bookmarkStart w:id="5613" w:name="_Toc4441"/>
      <w:bookmarkStart w:id="5614" w:name="_Toc24563"/>
      <w:bookmarkStart w:id="5615" w:name="_Toc31224"/>
      <w:bookmarkStart w:id="5616" w:name="_Toc16428"/>
      <w:bookmarkStart w:id="5617" w:name="_Toc121818530"/>
      <w:bookmarkStart w:id="5618" w:name="_Toc121818754"/>
      <w:bookmarkStart w:id="5619" w:name="_Toc124158509"/>
      <w:bookmarkStart w:id="5620" w:name="_Toc130558577"/>
      <w:bookmarkStart w:id="5621" w:name="_Toc137467302"/>
      <w:bookmarkStart w:id="5622" w:name="_Toc138884948"/>
      <w:bookmarkStart w:id="5623" w:name="_Toc138885172"/>
      <w:bookmarkStart w:id="5624" w:name="_Toc145511383"/>
      <w:bookmarkStart w:id="5625" w:name="_Toc155475860"/>
      <w:r>
        <w:t xml:space="preserve">Annex </w:t>
      </w:r>
      <w:r w:rsidR="001E4A1C">
        <w:rPr>
          <w:lang w:val="en-US" w:eastAsia="zh-CN"/>
        </w:rPr>
        <w:t>J</w:t>
      </w:r>
      <w:r w:rsidR="001E4A1C">
        <w:t xml:space="preserve"> </w:t>
      </w:r>
      <w:r>
        <w:t>(informative):</w:t>
      </w:r>
      <w:r>
        <w:br/>
        <w:t>Change history</w:t>
      </w:r>
      <w:bookmarkEnd w:id="5613"/>
      <w:bookmarkEnd w:id="5614"/>
      <w:bookmarkEnd w:id="5615"/>
      <w:bookmarkEnd w:id="5616"/>
      <w:bookmarkEnd w:id="5617"/>
      <w:bookmarkEnd w:id="5618"/>
      <w:bookmarkEnd w:id="5619"/>
      <w:bookmarkEnd w:id="5620"/>
      <w:bookmarkEnd w:id="5621"/>
      <w:bookmarkEnd w:id="5622"/>
      <w:bookmarkEnd w:id="5623"/>
      <w:bookmarkEnd w:id="5624"/>
      <w:bookmarkEnd w:id="5625"/>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1094"/>
        <w:gridCol w:w="425"/>
        <w:gridCol w:w="425"/>
        <w:gridCol w:w="425"/>
        <w:gridCol w:w="4962"/>
        <w:gridCol w:w="708"/>
      </w:tblGrid>
      <w:tr w:rsidR="004D3FFD" w14:paraId="2E1BE29B" w14:textId="77777777">
        <w:trPr>
          <w:cantSplit/>
        </w:trPr>
        <w:tc>
          <w:tcPr>
            <w:tcW w:w="9639" w:type="dxa"/>
            <w:gridSpan w:val="8"/>
            <w:tcBorders>
              <w:bottom w:val="nil"/>
            </w:tcBorders>
            <w:shd w:val="solid" w:color="FFFFFF" w:fill="auto"/>
          </w:tcPr>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p w14:paraId="212BF327" w14:textId="77777777" w:rsidR="004D3FFD" w:rsidRDefault="002C252C">
            <w:pPr>
              <w:pStyle w:val="TAL"/>
              <w:jc w:val="center"/>
              <w:rPr>
                <w:b/>
                <w:sz w:val="16"/>
              </w:rPr>
            </w:pPr>
            <w:r>
              <w:rPr>
                <w:b/>
              </w:rPr>
              <w:t>Change history</w:t>
            </w:r>
          </w:p>
        </w:tc>
      </w:tr>
      <w:tr w:rsidR="004D3FFD" w14:paraId="48A7C8F7" w14:textId="77777777">
        <w:tc>
          <w:tcPr>
            <w:tcW w:w="800" w:type="dxa"/>
            <w:shd w:val="pct10" w:color="auto" w:fill="FFFFFF"/>
          </w:tcPr>
          <w:p w14:paraId="7ED11A10" w14:textId="77777777" w:rsidR="004D3FFD" w:rsidRDefault="002C252C">
            <w:pPr>
              <w:pStyle w:val="TAL"/>
              <w:rPr>
                <w:b/>
                <w:sz w:val="16"/>
              </w:rPr>
            </w:pPr>
            <w:r>
              <w:rPr>
                <w:b/>
                <w:sz w:val="16"/>
              </w:rPr>
              <w:t>Date</w:t>
            </w:r>
          </w:p>
        </w:tc>
        <w:tc>
          <w:tcPr>
            <w:tcW w:w="800" w:type="dxa"/>
            <w:shd w:val="pct10" w:color="auto" w:fill="FFFFFF"/>
          </w:tcPr>
          <w:p w14:paraId="36E1DC23" w14:textId="77777777" w:rsidR="004D3FFD" w:rsidRDefault="002C252C">
            <w:pPr>
              <w:pStyle w:val="TAL"/>
              <w:rPr>
                <w:b/>
                <w:sz w:val="16"/>
              </w:rPr>
            </w:pPr>
            <w:r>
              <w:rPr>
                <w:b/>
                <w:sz w:val="16"/>
              </w:rPr>
              <w:t>Meeting</w:t>
            </w:r>
          </w:p>
        </w:tc>
        <w:tc>
          <w:tcPr>
            <w:tcW w:w="1094" w:type="dxa"/>
            <w:shd w:val="pct10" w:color="auto" w:fill="FFFFFF"/>
          </w:tcPr>
          <w:p w14:paraId="11C6FC2A" w14:textId="77777777" w:rsidR="004D3FFD" w:rsidRDefault="002C252C">
            <w:pPr>
              <w:pStyle w:val="TAL"/>
              <w:rPr>
                <w:b/>
                <w:sz w:val="16"/>
              </w:rPr>
            </w:pPr>
            <w:r>
              <w:rPr>
                <w:b/>
                <w:sz w:val="16"/>
              </w:rPr>
              <w:t>TDoc</w:t>
            </w:r>
          </w:p>
        </w:tc>
        <w:tc>
          <w:tcPr>
            <w:tcW w:w="425" w:type="dxa"/>
            <w:shd w:val="pct10" w:color="auto" w:fill="FFFFFF"/>
          </w:tcPr>
          <w:p w14:paraId="19C49BBF" w14:textId="77777777" w:rsidR="004D3FFD" w:rsidRDefault="002C252C">
            <w:pPr>
              <w:pStyle w:val="TAL"/>
              <w:rPr>
                <w:b/>
                <w:sz w:val="16"/>
              </w:rPr>
            </w:pPr>
            <w:r>
              <w:rPr>
                <w:b/>
                <w:sz w:val="16"/>
              </w:rPr>
              <w:t>CR</w:t>
            </w:r>
          </w:p>
        </w:tc>
        <w:tc>
          <w:tcPr>
            <w:tcW w:w="425" w:type="dxa"/>
            <w:shd w:val="pct10" w:color="auto" w:fill="FFFFFF"/>
          </w:tcPr>
          <w:p w14:paraId="2697A29D" w14:textId="77777777" w:rsidR="004D3FFD" w:rsidRDefault="002C252C">
            <w:pPr>
              <w:pStyle w:val="TAL"/>
              <w:rPr>
                <w:b/>
                <w:sz w:val="16"/>
              </w:rPr>
            </w:pPr>
            <w:r>
              <w:rPr>
                <w:b/>
                <w:sz w:val="16"/>
              </w:rPr>
              <w:t>Rev</w:t>
            </w:r>
          </w:p>
        </w:tc>
        <w:tc>
          <w:tcPr>
            <w:tcW w:w="425" w:type="dxa"/>
            <w:shd w:val="pct10" w:color="auto" w:fill="FFFFFF"/>
          </w:tcPr>
          <w:p w14:paraId="22462BAA" w14:textId="77777777" w:rsidR="004D3FFD" w:rsidRDefault="002C252C">
            <w:pPr>
              <w:pStyle w:val="TAL"/>
              <w:rPr>
                <w:b/>
                <w:sz w:val="16"/>
              </w:rPr>
            </w:pPr>
            <w:r>
              <w:rPr>
                <w:b/>
                <w:sz w:val="16"/>
              </w:rPr>
              <w:t>Cat</w:t>
            </w:r>
          </w:p>
        </w:tc>
        <w:tc>
          <w:tcPr>
            <w:tcW w:w="4962" w:type="dxa"/>
            <w:shd w:val="pct10" w:color="auto" w:fill="FFFFFF"/>
          </w:tcPr>
          <w:p w14:paraId="7905EF4C" w14:textId="77777777" w:rsidR="004D3FFD" w:rsidRDefault="002C252C">
            <w:pPr>
              <w:pStyle w:val="TAL"/>
              <w:rPr>
                <w:b/>
                <w:sz w:val="16"/>
              </w:rPr>
            </w:pPr>
            <w:r>
              <w:rPr>
                <w:b/>
                <w:sz w:val="16"/>
              </w:rPr>
              <w:t>Subject/Comment</w:t>
            </w:r>
          </w:p>
        </w:tc>
        <w:tc>
          <w:tcPr>
            <w:tcW w:w="708" w:type="dxa"/>
            <w:shd w:val="pct10" w:color="auto" w:fill="FFFFFF"/>
          </w:tcPr>
          <w:p w14:paraId="73BA2EF1" w14:textId="77777777" w:rsidR="004D3FFD" w:rsidRDefault="002C252C">
            <w:pPr>
              <w:pStyle w:val="TAL"/>
              <w:rPr>
                <w:b/>
                <w:sz w:val="16"/>
              </w:rPr>
            </w:pPr>
            <w:r>
              <w:rPr>
                <w:b/>
                <w:sz w:val="16"/>
              </w:rPr>
              <w:t>New version</w:t>
            </w:r>
          </w:p>
        </w:tc>
      </w:tr>
      <w:tr w:rsidR="004D3FFD" w14:paraId="1D931320" w14:textId="77777777">
        <w:tc>
          <w:tcPr>
            <w:tcW w:w="800" w:type="dxa"/>
            <w:shd w:val="solid" w:color="FFFFFF" w:fill="auto"/>
          </w:tcPr>
          <w:p w14:paraId="67D5777B" w14:textId="77777777" w:rsidR="004D3FFD" w:rsidRDefault="002C252C">
            <w:pPr>
              <w:pStyle w:val="TAC"/>
              <w:rPr>
                <w:sz w:val="16"/>
                <w:szCs w:val="16"/>
                <w:lang w:eastAsia="zh-CN"/>
              </w:rPr>
            </w:pPr>
            <w:r>
              <w:rPr>
                <w:rFonts w:hint="eastAsia"/>
                <w:sz w:val="16"/>
                <w:szCs w:val="16"/>
                <w:lang w:eastAsia="zh-CN"/>
              </w:rPr>
              <w:t>2022-05</w:t>
            </w:r>
          </w:p>
        </w:tc>
        <w:tc>
          <w:tcPr>
            <w:tcW w:w="800" w:type="dxa"/>
            <w:shd w:val="solid" w:color="FFFFFF" w:fill="auto"/>
          </w:tcPr>
          <w:p w14:paraId="03559C07" w14:textId="77777777" w:rsidR="004D3FFD" w:rsidRDefault="002C252C">
            <w:pPr>
              <w:pStyle w:val="TAC"/>
              <w:rPr>
                <w:sz w:val="16"/>
                <w:szCs w:val="16"/>
                <w:lang w:eastAsia="zh-CN"/>
              </w:rPr>
            </w:pPr>
            <w:r>
              <w:rPr>
                <w:rFonts w:hint="eastAsia"/>
                <w:sz w:val="16"/>
                <w:szCs w:val="16"/>
                <w:lang w:eastAsia="zh-CN"/>
              </w:rPr>
              <w:t>RAN4#103e</w:t>
            </w:r>
          </w:p>
        </w:tc>
        <w:tc>
          <w:tcPr>
            <w:tcW w:w="1094" w:type="dxa"/>
            <w:shd w:val="solid" w:color="FFFFFF" w:fill="auto"/>
          </w:tcPr>
          <w:p w14:paraId="064F7311" w14:textId="77777777" w:rsidR="004D3FFD" w:rsidRDefault="002C252C">
            <w:pPr>
              <w:pStyle w:val="TAC"/>
              <w:rPr>
                <w:sz w:val="16"/>
                <w:szCs w:val="16"/>
              </w:rPr>
            </w:pPr>
            <w:r>
              <w:rPr>
                <w:rFonts w:hint="eastAsia"/>
                <w:sz w:val="16"/>
                <w:szCs w:val="16"/>
                <w:lang w:val="en-US" w:eastAsia="zh-CN"/>
              </w:rPr>
              <w:t>R4-2210846</w:t>
            </w:r>
          </w:p>
        </w:tc>
        <w:tc>
          <w:tcPr>
            <w:tcW w:w="425" w:type="dxa"/>
            <w:shd w:val="solid" w:color="FFFFFF" w:fill="auto"/>
          </w:tcPr>
          <w:p w14:paraId="30FE0155" w14:textId="77777777" w:rsidR="004D3FFD" w:rsidRDefault="004D3FFD">
            <w:pPr>
              <w:pStyle w:val="TAL"/>
              <w:rPr>
                <w:sz w:val="16"/>
                <w:szCs w:val="16"/>
              </w:rPr>
            </w:pPr>
          </w:p>
        </w:tc>
        <w:tc>
          <w:tcPr>
            <w:tcW w:w="425" w:type="dxa"/>
            <w:shd w:val="solid" w:color="FFFFFF" w:fill="auto"/>
          </w:tcPr>
          <w:p w14:paraId="1B85EF86" w14:textId="77777777" w:rsidR="004D3FFD" w:rsidRDefault="004D3FFD">
            <w:pPr>
              <w:pStyle w:val="TAR"/>
              <w:rPr>
                <w:sz w:val="16"/>
                <w:szCs w:val="16"/>
              </w:rPr>
            </w:pPr>
          </w:p>
        </w:tc>
        <w:tc>
          <w:tcPr>
            <w:tcW w:w="425" w:type="dxa"/>
            <w:shd w:val="solid" w:color="FFFFFF" w:fill="auto"/>
          </w:tcPr>
          <w:p w14:paraId="7C42B2C1" w14:textId="77777777" w:rsidR="004D3FFD" w:rsidRDefault="004D3FFD">
            <w:pPr>
              <w:pStyle w:val="TAC"/>
              <w:rPr>
                <w:sz w:val="16"/>
                <w:szCs w:val="16"/>
              </w:rPr>
            </w:pPr>
          </w:p>
        </w:tc>
        <w:tc>
          <w:tcPr>
            <w:tcW w:w="4962" w:type="dxa"/>
            <w:shd w:val="solid" w:color="FFFFFF" w:fill="auto"/>
          </w:tcPr>
          <w:p w14:paraId="25D09678" w14:textId="77777777" w:rsidR="004D3FFD" w:rsidRDefault="002C252C">
            <w:pPr>
              <w:pStyle w:val="TAL"/>
              <w:rPr>
                <w:sz w:val="16"/>
                <w:szCs w:val="16"/>
                <w:lang w:eastAsia="zh-CN"/>
              </w:rPr>
            </w:pPr>
            <w:r>
              <w:rPr>
                <w:rFonts w:hint="eastAsia"/>
                <w:sz w:val="16"/>
                <w:szCs w:val="16"/>
                <w:lang w:eastAsia="zh-CN"/>
              </w:rPr>
              <w:t>TS skeleton</w:t>
            </w:r>
          </w:p>
        </w:tc>
        <w:tc>
          <w:tcPr>
            <w:tcW w:w="708" w:type="dxa"/>
            <w:shd w:val="solid" w:color="FFFFFF" w:fill="auto"/>
          </w:tcPr>
          <w:p w14:paraId="4E2932EA" w14:textId="77777777" w:rsidR="004D3FFD" w:rsidRDefault="002C252C">
            <w:pPr>
              <w:pStyle w:val="TAC"/>
              <w:rPr>
                <w:sz w:val="16"/>
                <w:szCs w:val="16"/>
                <w:lang w:eastAsia="zh-CN"/>
              </w:rPr>
            </w:pPr>
            <w:r>
              <w:rPr>
                <w:rFonts w:hint="eastAsia"/>
                <w:sz w:val="16"/>
                <w:szCs w:val="16"/>
                <w:lang w:eastAsia="zh-CN"/>
              </w:rPr>
              <w:t>0.0.1</w:t>
            </w:r>
          </w:p>
        </w:tc>
      </w:tr>
      <w:tr w:rsidR="004D3FFD" w14:paraId="2125FD6E" w14:textId="77777777">
        <w:tc>
          <w:tcPr>
            <w:tcW w:w="800" w:type="dxa"/>
            <w:shd w:val="solid" w:color="FFFFFF" w:fill="auto"/>
          </w:tcPr>
          <w:p w14:paraId="2E517D7B" w14:textId="77777777" w:rsidR="004D3FFD" w:rsidRDefault="002C252C">
            <w:pPr>
              <w:pStyle w:val="TAC"/>
              <w:rPr>
                <w:sz w:val="16"/>
                <w:szCs w:val="16"/>
                <w:lang w:val="en-US" w:eastAsia="zh-CN"/>
              </w:rPr>
            </w:pPr>
            <w:r>
              <w:rPr>
                <w:rFonts w:hint="eastAsia"/>
                <w:sz w:val="16"/>
                <w:szCs w:val="16"/>
                <w:lang w:eastAsia="zh-CN"/>
              </w:rPr>
              <w:t>2022-0</w:t>
            </w:r>
            <w:r>
              <w:rPr>
                <w:rFonts w:hint="eastAsia"/>
                <w:sz w:val="16"/>
                <w:szCs w:val="16"/>
                <w:lang w:val="en-US" w:eastAsia="zh-CN"/>
              </w:rPr>
              <w:t>8</w:t>
            </w:r>
          </w:p>
        </w:tc>
        <w:tc>
          <w:tcPr>
            <w:tcW w:w="800" w:type="dxa"/>
            <w:shd w:val="solid" w:color="FFFFFF" w:fill="auto"/>
          </w:tcPr>
          <w:p w14:paraId="07479CC5" w14:textId="77777777" w:rsidR="004D3FFD" w:rsidRDefault="002C252C">
            <w:pPr>
              <w:pStyle w:val="TAC"/>
              <w:rPr>
                <w:sz w:val="16"/>
                <w:szCs w:val="16"/>
                <w:lang w:eastAsia="zh-CN"/>
              </w:rPr>
            </w:pPr>
            <w:r>
              <w:rPr>
                <w:rFonts w:hint="eastAsia"/>
                <w:sz w:val="16"/>
                <w:szCs w:val="16"/>
                <w:lang w:eastAsia="zh-CN"/>
              </w:rPr>
              <w:t>RAN4#10</w:t>
            </w:r>
            <w:r>
              <w:rPr>
                <w:rFonts w:hint="eastAsia"/>
                <w:sz w:val="16"/>
                <w:szCs w:val="16"/>
                <w:lang w:val="en-US" w:eastAsia="zh-CN"/>
              </w:rPr>
              <w:t>4</w:t>
            </w:r>
            <w:r>
              <w:rPr>
                <w:rFonts w:hint="eastAsia"/>
                <w:sz w:val="16"/>
                <w:szCs w:val="16"/>
                <w:lang w:eastAsia="zh-CN"/>
              </w:rPr>
              <w:t>e</w:t>
            </w:r>
          </w:p>
        </w:tc>
        <w:tc>
          <w:tcPr>
            <w:tcW w:w="1094" w:type="dxa"/>
            <w:shd w:val="solid" w:color="FFFFFF" w:fill="auto"/>
          </w:tcPr>
          <w:p w14:paraId="6155F72C" w14:textId="77777777" w:rsidR="004D3FFD" w:rsidRDefault="002C252C">
            <w:pPr>
              <w:pStyle w:val="TAC"/>
              <w:rPr>
                <w:sz w:val="16"/>
                <w:szCs w:val="16"/>
                <w:lang w:val="en-US" w:eastAsia="zh-CN"/>
              </w:rPr>
            </w:pPr>
            <w:r>
              <w:rPr>
                <w:rFonts w:hint="eastAsia"/>
                <w:sz w:val="16"/>
                <w:szCs w:val="16"/>
                <w:lang w:val="en-US" w:eastAsia="zh-CN"/>
              </w:rPr>
              <w:t>R4-2214368</w:t>
            </w:r>
          </w:p>
        </w:tc>
        <w:tc>
          <w:tcPr>
            <w:tcW w:w="425" w:type="dxa"/>
            <w:shd w:val="solid" w:color="FFFFFF" w:fill="auto"/>
          </w:tcPr>
          <w:p w14:paraId="39F8495F" w14:textId="77777777" w:rsidR="004D3FFD" w:rsidRDefault="004D3FFD">
            <w:pPr>
              <w:pStyle w:val="TAC"/>
              <w:rPr>
                <w:sz w:val="16"/>
                <w:szCs w:val="16"/>
                <w:lang w:val="en-US" w:eastAsia="zh-CN"/>
              </w:rPr>
            </w:pPr>
          </w:p>
        </w:tc>
        <w:tc>
          <w:tcPr>
            <w:tcW w:w="425" w:type="dxa"/>
            <w:shd w:val="solid" w:color="FFFFFF" w:fill="auto"/>
          </w:tcPr>
          <w:p w14:paraId="05239B0E" w14:textId="77777777" w:rsidR="004D3FFD" w:rsidRDefault="004D3FFD">
            <w:pPr>
              <w:pStyle w:val="TAR"/>
              <w:rPr>
                <w:sz w:val="16"/>
                <w:szCs w:val="16"/>
              </w:rPr>
            </w:pPr>
          </w:p>
        </w:tc>
        <w:tc>
          <w:tcPr>
            <w:tcW w:w="425" w:type="dxa"/>
            <w:shd w:val="solid" w:color="FFFFFF" w:fill="auto"/>
          </w:tcPr>
          <w:p w14:paraId="42001DE2" w14:textId="77777777" w:rsidR="004D3FFD" w:rsidRDefault="004D3FFD">
            <w:pPr>
              <w:pStyle w:val="TAC"/>
              <w:rPr>
                <w:sz w:val="16"/>
                <w:szCs w:val="16"/>
              </w:rPr>
            </w:pPr>
          </w:p>
        </w:tc>
        <w:tc>
          <w:tcPr>
            <w:tcW w:w="4962" w:type="dxa"/>
            <w:shd w:val="solid" w:color="FFFFFF" w:fill="auto"/>
          </w:tcPr>
          <w:p w14:paraId="198750FA" w14:textId="77777777" w:rsidR="004D3FFD" w:rsidRDefault="002C252C">
            <w:pPr>
              <w:pStyle w:val="TAL"/>
              <w:rPr>
                <w:sz w:val="16"/>
                <w:szCs w:val="16"/>
              </w:rPr>
            </w:pPr>
            <w:r>
              <w:rPr>
                <w:sz w:val="16"/>
                <w:szCs w:val="16"/>
              </w:rPr>
              <w:t xml:space="preserve">Added approved TPs in </w:t>
            </w:r>
            <w:r>
              <w:rPr>
                <w:rFonts w:hint="eastAsia"/>
                <w:sz w:val="16"/>
                <w:szCs w:val="16"/>
              </w:rPr>
              <w:t>RAN</w:t>
            </w:r>
            <w:r>
              <w:rPr>
                <w:sz w:val="16"/>
                <w:szCs w:val="16"/>
              </w:rPr>
              <w:t>4#10</w:t>
            </w:r>
            <w:r>
              <w:rPr>
                <w:rFonts w:hint="eastAsia"/>
                <w:sz w:val="16"/>
                <w:szCs w:val="16"/>
                <w:lang w:val="en-US" w:eastAsia="zh-CN"/>
              </w:rPr>
              <w:t>4</w:t>
            </w:r>
            <w:r>
              <w:rPr>
                <w:sz w:val="16"/>
                <w:szCs w:val="16"/>
              </w:rPr>
              <w:t>-e including</w:t>
            </w:r>
          </w:p>
          <w:p w14:paraId="773A538B" w14:textId="77777777" w:rsidR="004D3FFD" w:rsidRDefault="002C252C">
            <w:pPr>
              <w:pStyle w:val="TAL"/>
              <w:rPr>
                <w:rFonts w:eastAsia="Yu Mincho"/>
                <w:sz w:val="16"/>
                <w:szCs w:val="16"/>
              </w:rPr>
            </w:pPr>
            <w:r>
              <w:rPr>
                <w:rFonts w:eastAsia="Yu Mincho"/>
                <w:sz w:val="16"/>
                <w:szCs w:val="16"/>
              </w:rPr>
              <w:t>R4-2211703</w:t>
            </w:r>
            <w:r>
              <w:rPr>
                <w:rFonts w:eastAsia="SimSun" w:hint="eastAsia"/>
                <w:sz w:val="16"/>
                <w:szCs w:val="16"/>
                <w:lang w:val="en-US" w:eastAsia="zh-CN"/>
              </w:rPr>
              <w:t>,</w:t>
            </w:r>
            <w:r>
              <w:rPr>
                <w:rFonts w:eastAsia="Yu Mincho"/>
                <w:sz w:val="16"/>
                <w:szCs w:val="16"/>
              </w:rPr>
              <w:t>TP for TS 38.115-2: Clause 4.2-4.5</w:t>
            </w:r>
          </w:p>
          <w:p w14:paraId="13A3FBB4" w14:textId="77777777" w:rsidR="004D3FFD" w:rsidRDefault="002C252C">
            <w:pPr>
              <w:pStyle w:val="TAL"/>
              <w:rPr>
                <w:rFonts w:eastAsia="Yu Mincho"/>
                <w:sz w:val="16"/>
                <w:szCs w:val="16"/>
              </w:rPr>
            </w:pPr>
            <w:r>
              <w:rPr>
                <w:rFonts w:eastAsia="Yu Mincho"/>
                <w:sz w:val="16"/>
                <w:szCs w:val="16"/>
              </w:rPr>
              <w:t>R4-2211704</w:t>
            </w:r>
            <w:r>
              <w:rPr>
                <w:rFonts w:eastAsia="SimSun" w:hint="eastAsia"/>
                <w:sz w:val="16"/>
                <w:szCs w:val="16"/>
                <w:lang w:val="en-US" w:eastAsia="zh-CN"/>
              </w:rPr>
              <w:t>,</w:t>
            </w:r>
            <w:r>
              <w:rPr>
                <w:rFonts w:eastAsia="Yu Mincho"/>
                <w:sz w:val="16"/>
                <w:szCs w:val="16"/>
              </w:rPr>
              <w:t>TP for TS 38.115-2: Clause 5 operating bands</w:t>
            </w:r>
          </w:p>
          <w:p w14:paraId="14FBD3C7" w14:textId="77777777" w:rsidR="004D3FFD" w:rsidRDefault="002C252C">
            <w:pPr>
              <w:pStyle w:val="TAL"/>
              <w:rPr>
                <w:rFonts w:eastAsia="Yu Mincho"/>
                <w:sz w:val="16"/>
                <w:szCs w:val="16"/>
              </w:rPr>
            </w:pPr>
            <w:r>
              <w:rPr>
                <w:rFonts w:eastAsia="Yu Mincho"/>
                <w:sz w:val="16"/>
                <w:szCs w:val="16"/>
              </w:rPr>
              <w:t>R4-2213722</w:t>
            </w:r>
            <w:r>
              <w:rPr>
                <w:rFonts w:eastAsia="SimSun" w:hint="eastAsia"/>
                <w:sz w:val="16"/>
                <w:szCs w:val="16"/>
                <w:lang w:val="en-US" w:eastAsia="zh-CN"/>
              </w:rPr>
              <w:t>,</w:t>
            </w:r>
            <w:r>
              <w:rPr>
                <w:rFonts w:eastAsia="Yu Mincho"/>
                <w:sz w:val="16"/>
                <w:szCs w:val="16"/>
              </w:rPr>
              <w:t>TP for TS 38.115-2: section 4.10~4.12</w:t>
            </w:r>
          </w:p>
          <w:p w14:paraId="1BF8334A" w14:textId="77777777" w:rsidR="004D3FFD" w:rsidRDefault="002C252C">
            <w:pPr>
              <w:pStyle w:val="TAL"/>
              <w:rPr>
                <w:rFonts w:eastAsia="Yu Mincho"/>
                <w:sz w:val="16"/>
                <w:szCs w:val="16"/>
              </w:rPr>
            </w:pPr>
            <w:r>
              <w:rPr>
                <w:rFonts w:eastAsia="Yu Mincho"/>
                <w:sz w:val="16"/>
                <w:szCs w:val="16"/>
              </w:rPr>
              <w:t>R4-2213977</w:t>
            </w:r>
            <w:r>
              <w:rPr>
                <w:rFonts w:eastAsia="SimSun" w:hint="eastAsia"/>
                <w:sz w:val="16"/>
                <w:szCs w:val="16"/>
                <w:lang w:val="en-US" w:eastAsia="zh-CN"/>
              </w:rPr>
              <w:t>,</w:t>
            </w:r>
            <w:r>
              <w:rPr>
                <w:rFonts w:eastAsia="Yu Mincho"/>
                <w:sz w:val="16"/>
                <w:szCs w:val="16"/>
              </w:rPr>
              <w:t>TP to TS 38.115-2 Annex A Repeater stimulus signals (OTA)</w:t>
            </w:r>
          </w:p>
          <w:p w14:paraId="1BD467FD" w14:textId="77777777" w:rsidR="004D3FFD" w:rsidRDefault="002C252C">
            <w:pPr>
              <w:pStyle w:val="TAL"/>
              <w:rPr>
                <w:rFonts w:eastAsia="Yu Mincho"/>
                <w:sz w:val="16"/>
                <w:szCs w:val="16"/>
              </w:rPr>
            </w:pPr>
            <w:r>
              <w:rPr>
                <w:rFonts w:eastAsia="Yu Mincho"/>
                <w:sz w:val="16"/>
                <w:szCs w:val="16"/>
              </w:rPr>
              <w:t>R4-2214742</w:t>
            </w:r>
            <w:r>
              <w:rPr>
                <w:rFonts w:eastAsia="SimSun" w:hint="eastAsia"/>
                <w:sz w:val="16"/>
                <w:szCs w:val="16"/>
                <w:lang w:val="en-US" w:eastAsia="zh-CN"/>
              </w:rPr>
              <w:t>,</w:t>
            </w:r>
            <w:r>
              <w:rPr>
                <w:rFonts w:eastAsia="Yu Mincho"/>
                <w:sz w:val="16"/>
                <w:szCs w:val="16"/>
              </w:rPr>
              <w:t>TP for TS 38.115-2: Clause 3 definitions</w:t>
            </w:r>
          </w:p>
          <w:p w14:paraId="3EA6210A" w14:textId="77777777" w:rsidR="004D3FFD" w:rsidRDefault="002C252C">
            <w:pPr>
              <w:pStyle w:val="TAL"/>
              <w:rPr>
                <w:rFonts w:eastAsia="Yu Mincho"/>
                <w:sz w:val="16"/>
                <w:szCs w:val="16"/>
              </w:rPr>
            </w:pPr>
            <w:r>
              <w:rPr>
                <w:rFonts w:eastAsia="Yu Mincho"/>
                <w:sz w:val="16"/>
                <w:szCs w:val="16"/>
              </w:rPr>
              <w:t>R4-2214788</w:t>
            </w:r>
            <w:r>
              <w:rPr>
                <w:rFonts w:eastAsia="SimSun" w:hint="eastAsia"/>
                <w:sz w:val="16"/>
                <w:szCs w:val="16"/>
                <w:lang w:val="en-US" w:eastAsia="zh-CN"/>
              </w:rPr>
              <w:t>,</w:t>
            </w:r>
            <w:r>
              <w:rPr>
                <w:rFonts w:eastAsia="Yu Mincho"/>
                <w:sz w:val="16"/>
                <w:szCs w:val="16"/>
              </w:rPr>
              <w:t>TP to TS 38.115-2: Frequency Stability, Out of band gain, unwanted emissions</w:t>
            </w:r>
          </w:p>
          <w:p w14:paraId="064E4518" w14:textId="77777777" w:rsidR="004D3FFD" w:rsidRDefault="002C252C">
            <w:pPr>
              <w:pStyle w:val="TAL"/>
              <w:rPr>
                <w:rFonts w:eastAsia="Yu Mincho"/>
                <w:sz w:val="16"/>
                <w:szCs w:val="16"/>
              </w:rPr>
            </w:pPr>
            <w:r>
              <w:rPr>
                <w:rFonts w:eastAsia="Yu Mincho"/>
                <w:sz w:val="16"/>
                <w:szCs w:val="16"/>
              </w:rPr>
              <w:t>R4-2214792</w:t>
            </w:r>
            <w:r>
              <w:rPr>
                <w:rFonts w:eastAsia="SimSun" w:hint="eastAsia"/>
                <w:sz w:val="16"/>
                <w:szCs w:val="16"/>
                <w:lang w:val="en-US" w:eastAsia="zh-CN"/>
              </w:rPr>
              <w:t>,</w:t>
            </w:r>
            <w:r>
              <w:rPr>
                <w:rFonts w:eastAsia="Yu Mincho"/>
                <w:sz w:val="16"/>
                <w:szCs w:val="16"/>
              </w:rPr>
              <w:t>TP to TS 38.115-2: TDD Switching</w:t>
            </w:r>
          </w:p>
          <w:p w14:paraId="03BD4FA3" w14:textId="77777777" w:rsidR="004D3FFD" w:rsidRDefault="002C252C">
            <w:pPr>
              <w:pStyle w:val="TAL"/>
              <w:rPr>
                <w:sz w:val="16"/>
                <w:szCs w:val="16"/>
                <w:lang w:val="en-US" w:eastAsia="zh-CN"/>
              </w:rPr>
            </w:pPr>
            <w:r>
              <w:rPr>
                <w:rFonts w:eastAsia="Yu Mincho"/>
                <w:sz w:val="16"/>
                <w:szCs w:val="16"/>
              </w:rPr>
              <w:t>R4-2214802</w:t>
            </w:r>
            <w:r>
              <w:rPr>
                <w:rFonts w:eastAsia="SimSun" w:hint="eastAsia"/>
                <w:sz w:val="16"/>
                <w:szCs w:val="16"/>
                <w:lang w:val="en-US" w:eastAsia="zh-CN"/>
              </w:rPr>
              <w:t>,</w:t>
            </w:r>
            <w:r>
              <w:rPr>
                <w:sz w:val="16"/>
                <w:szCs w:val="16"/>
                <w:lang w:val="en-US" w:eastAsia="zh-CN"/>
              </w:rPr>
              <w:t>TP to TS 38.115-2 Manufacturer declarations for NR FR2 repeaters</w:t>
            </w:r>
          </w:p>
          <w:p w14:paraId="10A4D03F" w14:textId="77777777" w:rsidR="004D3FFD" w:rsidRDefault="002C252C">
            <w:pPr>
              <w:pStyle w:val="TAL"/>
              <w:rPr>
                <w:rFonts w:eastAsia="Yu Mincho"/>
                <w:sz w:val="16"/>
                <w:szCs w:val="16"/>
              </w:rPr>
            </w:pPr>
            <w:r>
              <w:rPr>
                <w:rFonts w:eastAsia="Yu Mincho"/>
                <w:sz w:val="16"/>
                <w:szCs w:val="16"/>
              </w:rPr>
              <w:t>R4-2214804</w:t>
            </w:r>
            <w:r>
              <w:rPr>
                <w:rFonts w:eastAsia="SimSun" w:hint="eastAsia"/>
                <w:sz w:val="16"/>
                <w:szCs w:val="16"/>
                <w:lang w:val="en-US" w:eastAsia="zh-CN"/>
              </w:rPr>
              <w:t>,</w:t>
            </w:r>
            <w:r>
              <w:rPr>
                <w:rFonts w:eastAsia="Yu Mincho"/>
                <w:sz w:val="16"/>
                <w:szCs w:val="16"/>
              </w:rPr>
              <w:t>TP to TS 38.115-2 clause 6.7 OTA Input intermodulation</w:t>
            </w:r>
          </w:p>
          <w:p w14:paraId="1DD5C4ED" w14:textId="77777777" w:rsidR="004D3FFD" w:rsidRDefault="002C252C">
            <w:pPr>
              <w:pStyle w:val="TAL"/>
              <w:rPr>
                <w:rFonts w:eastAsia="Yu Mincho"/>
                <w:sz w:val="16"/>
                <w:szCs w:val="16"/>
              </w:rPr>
            </w:pPr>
            <w:r>
              <w:rPr>
                <w:rFonts w:eastAsia="Yu Mincho"/>
                <w:sz w:val="16"/>
                <w:szCs w:val="16"/>
              </w:rPr>
              <w:t>R4-2214842</w:t>
            </w:r>
            <w:r>
              <w:rPr>
                <w:rFonts w:eastAsia="SimSun" w:hint="eastAsia"/>
                <w:sz w:val="16"/>
                <w:szCs w:val="16"/>
                <w:lang w:val="en-US" w:eastAsia="zh-CN"/>
              </w:rPr>
              <w:t>,</w:t>
            </w:r>
            <w:r>
              <w:rPr>
                <w:rFonts w:eastAsia="Yu Mincho"/>
                <w:sz w:val="16"/>
                <w:szCs w:val="16"/>
              </w:rPr>
              <w:t>TP for TS 38.115-2: section 6.8</w:t>
            </w:r>
          </w:p>
          <w:p w14:paraId="2CF068E1" w14:textId="77777777" w:rsidR="004D3FFD" w:rsidRDefault="002C252C">
            <w:pPr>
              <w:pStyle w:val="TAL"/>
              <w:rPr>
                <w:rFonts w:eastAsia="Yu Mincho"/>
                <w:sz w:val="16"/>
                <w:szCs w:val="16"/>
              </w:rPr>
            </w:pPr>
            <w:r>
              <w:rPr>
                <w:rFonts w:eastAsia="Yu Mincho"/>
                <w:sz w:val="16"/>
                <w:szCs w:val="16"/>
              </w:rPr>
              <w:t>R4-2214843</w:t>
            </w:r>
            <w:r>
              <w:rPr>
                <w:rFonts w:eastAsia="SimSun" w:hint="eastAsia"/>
                <w:sz w:val="16"/>
                <w:szCs w:val="16"/>
                <w:lang w:val="en-US" w:eastAsia="zh-CN"/>
              </w:rPr>
              <w:t>,</w:t>
            </w:r>
            <w:r>
              <w:rPr>
                <w:rFonts w:eastAsia="Yu Mincho"/>
                <w:sz w:val="16"/>
                <w:szCs w:val="16"/>
              </w:rPr>
              <w:t>TP for TS 38.115-2: Annex D and E</w:t>
            </w:r>
          </w:p>
          <w:p w14:paraId="1DF43CBB" w14:textId="77777777" w:rsidR="004D3FFD" w:rsidRDefault="002C252C">
            <w:pPr>
              <w:pStyle w:val="TAL"/>
              <w:rPr>
                <w:rFonts w:eastAsia="Yu Mincho"/>
                <w:sz w:val="16"/>
                <w:szCs w:val="16"/>
              </w:rPr>
            </w:pPr>
            <w:r>
              <w:rPr>
                <w:rFonts w:eastAsia="Yu Mincho"/>
                <w:sz w:val="16"/>
                <w:szCs w:val="16"/>
              </w:rPr>
              <w:t>R4-2214868</w:t>
            </w:r>
            <w:r>
              <w:rPr>
                <w:rFonts w:eastAsia="SimSun" w:hint="eastAsia"/>
                <w:sz w:val="16"/>
                <w:szCs w:val="16"/>
                <w:lang w:val="en-US" w:eastAsia="zh-CN"/>
              </w:rPr>
              <w:t>,</w:t>
            </w:r>
            <w:r>
              <w:rPr>
                <w:rFonts w:eastAsia="Yu Mincho"/>
                <w:sz w:val="16"/>
                <w:szCs w:val="16"/>
              </w:rPr>
              <w:t>TP to TS 38.115-2 clause 6.6 OTA EVM</w:t>
            </w:r>
          </w:p>
          <w:p w14:paraId="3DCAA63A" w14:textId="77777777" w:rsidR="004D3FFD" w:rsidRDefault="004D3FFD">
            <w:pPr>
              <w:pStyle w:val="TAL"/>
              <w:rPr>
                <w:rFonts w:eastAsia="Yu Mincho"/>
                <w:sz w:val="16"/>
                <w:szCs w:val="16"/>
                <w:lang w:val="en-US" w:eastAsia="zh-CN"/>
              </w:rPr>
            </w:pPr>
          </w:p>
        </w:tc>
        <w:tc>
          <w:tcPr>
            <w:tcW w:w="708" w:type="dxa"/>
            <w:shd w:val="solid" w:color="FFFFFF" w:fill="auto"/>
          </w:tcPr>
          <w:p w14:paraId="2257E62C" w14:textId="77777777" w:rsidR="004D3FFD" w:rsidRDefault="002C252C">
            <w:pPr>
              <w:pStyle w:val="TAC"/>
              <w:rPr>
                <w:sz w:val="16"/>
                <w:szCs w:val="16"/>
                <w:lang w:eastAsia="zh-CN"/>
              </w:rPr>
            </w:pPr>
            <w:r>
              <w:rPr>
                <w:rFonts w:hint="eastAsia"/>
                <w:sz w:val="16"/>
                <w:szCs w:val="16"/>
                <w:lang w:eastAsia="zh-CN"/>
              </w:rPr>
              <w:t>0.</w:t>
            </w:r>
            <w:r>
              <w:rPr>
                <w:rFonts w:hint="eastAsia"/>
                <w:sz w:val="16"/>
                <w:szCs w:val="16"/>
                <w:lang w:val="en-US" w:eastAsia="zh-CN"/>
              </w:rPr>
              <w:t>1</w:t>
            </w:r>
            <w:r>
              <w:rPr>
                <w:rFonts w:hint="eastAsia"/>
                <w:sz w:val="16"/>
                <w:szCs w:val="16"/>
                <w:lang w:eastAsia="zh-CN"/>
              </w:rPr>
              <w:t>.</w:t>
            </w:r>
            <w:r>
              <w:rPr>
                <w:rFonts w:hint="eastAsia"/>
                <w:sz w:val="16"/>
                <w:szCs w:val="16"/>
                <w:lang w:val="en-US" w:eastAsia="zh-CN"/>
              </w:rPr>
              <w:t>0</w:t>
            </w:r>
          </w:p>
        </w:tc>
      </w:tr>
      <w:tr w:rsidR="004D3FFD" w14:paraId="1DDD3BA5" w14:textId="77777777">
        <w:tc>
          <w:tcPr>
            <w:tcW w:w="800" w:type="dxa"/>
            <w:shd w:val="solid" w:color="FFFFFF" w:fill="auto"/>
          </w:tcPr>
          <w:p w14:paraId="49781776" w14:textId="77777777" w:rsidR="004D3FFD" w:rsidRDefault="002C252C">
            <w:pPr>
              <w:pStyle w:val="TAC"/>
              <w:rPr>
                <w:sz w:val="16"/>
                <w:szCs w:val="16"/>
                <w:lang w:val="en-US" w:eastAsia="zh-CN"/>
              </w:rPr>
            </w:pPr>
            <w:r>
              <w:rPr>
                <w:rFonts w:hint="eastAsia"/>
                <w:sz w:val="16"/>
                <w:szCs w:val="16"/>
                <w:lang w:eastAsia="zh-CN"/>
              </w:rPr>
              <w:t>2022-</w:t>
            </w:r>
            <w:r>
              <w:rPr>
                <w:rFonts w:hint="eastAsia"/>
                <w:sz w:val="16"/>
                <w:szCs w:val="16"/>
                <w:lang w:val="en-US" w:eastAsia="zh-CN"/>
              </w:rPr>
              <w:t>10</w:t>
            </w:r>
          </w:p>
        </w:tc>
        <w:tc>
          <w:tcPr>
            <w:tcW w:w="800" w:type="dxa"/>
            <w:shd w:val="solid" w:color="FFFFFF" w:fill="auto"/>
          </w:tcPr>
          <w:p w14:paraId="1F28F40B" w14:textId="77777777" w:rsidR="004D3FFD" w:rsidRDefault="002C252C">
            <w:pPr>
              <w:pStyle w:val="TAC"/>
              <w:rPr>
                <w:sz w:val="16"/>
                <w:szCs w:val="16"/>
                <w:lang w:eastAsia="zh-CN"/>
              </w:rPr>
            </w:pPr>
            <w:r>
              <w:rPr>
                <w:rFonts w:hint="eastAsia"/>
                <w:sz w:val="16"/>
                <w:szCs w:val="16"/>
                <w:lang w:eastAsia="zh-CN"/>
              </w:rPr>
              <w:t>RAN4#10</w:t>
            </w:r>
            <w:r>
              <w:rPr>
                <w:rFonts w:hint="eastAsia"/>
                <w:sz w:val="16"/>
                <w:szCs w:val="16"/>
                <w:lang w:val="en-US" w:eastAsia="zh-CN"/>
              </w:rPr>
              <w:t>4bis-</w:t>
            </w:r>
            <w:r>
              <w:rPr>
                <w:rFonts w:hint="eastAsia"/>
                <w:sz w:val="16"/>
                <w:szCs w:val="16"/>
                <w:lang w:eastAsia="zh-CN"/>
              </w:rPr>
              <w:t>e</w:t>
            </w:r>
          </w:p>
        </w:tc>
        <w:tc>
          <w:tcPr>
            <w:tcW w:w="1094" w:type="dxa"/>
            <w:shd w:val="solid" w:color="FFFFFF" w:fill="auto"/>
          </w:tcPr>
          <w:p w14:paraId="01270C3D" w14:textId="77777777" w:rsidR="004D3FFD" w:rsidRDefault="002C252C">
            <w:pPr>
              <w:pStyle w:val="TAC"/>
              <w:rPr>
                <w:sz w:val="16"/>
                <w:szCs w:val="16"/>
                <w:lang w:val="en-US" w:eastAsia="zh-CN"/>
              </w:rPr>
            </w:pPr>
            <w:r>
              <w:rPr>
                <w:rFonts w:hint="eastAsia"/>
                <w:sz w:val="16"/>
                <w:szCs w:val="16"/>
                <w:lang w:val="en-US" w:eastAsia="zh-CN"/>
              </w:rPr>
              <w:t>R4-2216568</w:t>
            </w:r>
          </w:p>
        </w:tc>
        <w:tc>
          <w:tcPr>
            <w:tcW w:w="425" w:type="dxa"/>
            <w:shd w:val="solid" w:color="FFFFFF" w:fill="auto"/>
          </w:tcPr>
          <w:p w14:paraId="520D2327" w14:textId="77777777" w:rsidR="004D3FFD" w:rsidRDefault="004D3FFD">
            <w:pPr>
              <w:pStyle w:val="TAC"/>
              <w:rPr>
                <w:sz w:val="16"/>
                <w:szCs w:val="16"/>
                <w:lang w:val="en-US" w:eastAsia="zh-CN"/>
              </w:rPr>
            </w:pPr>
          </w:p>
        </w:tc>
        <w:tc>
          <w:tcPr>
            <w:tcW w:w="425" w:type="dxa"/>
            <w:shd w:val="solid" w:color="FFFFFF" w:fill="auto"/>
          </w:tcPr>
          <w:p w14:paraId="5D0A6257" w14:textId="77777777" w:rsidR="004D3FFD" w:rsidRDefault="004D3FFD">
            <w:pPr>
              <w:pStyle w:val="TAR"/>
              <w:rPr>
                <w:sz w:val="16"/>
                <w:szCs w:val="16"/>
              </w:rPr>
            </w:pPr>
          </w:p>
        </w:tc>
        <w:tc>
          <w:tcPr>
            <w:tcW w:w="425" w:type="dxa"/>
            <w:shd w:val="solid" w:color="FFFFFF" w:fill="auto"/>
          </w:tcPr>
          <w:p w14:paraId="726B7A5F" w14:textId="77777777" w:rsidR="004D3FFD" w:rsidRDefault="004D3FFD">
            <w:pPr>
              <w:pStyle w:val="TAC"/>
              <w:rPr>
                <w:sz w:val="16"/>
                <w:szCs w:val="16"/>
              </w:rPr>
            </w:pPr>
          </w:p>
        </w:tc>
        <w:tc>
          <w:tcPr>
            <w:tcW w:w="4962" w:type="dxa"/>
            <w:shd w:val="solid" w:color="FFFFFF" w:fill="auto"/>
          </w:tcPr>
          <w:p w14:paraId="20427564" w14:textId="77777777" w:rsidR="004D3FFD" w:rsidRDefault="002C252C">
            <w:pPr>
              <w:pStyle w:val="TAL"/>
              <w:rPr>
                <w:sz w:val="16"/>
                <w:szCs w:val="16"/>
              </w:rPr>
            </w:pPr>
            <w:r>
              <w:rPr>
                <w:sz w:val="16"/>
                <w:szCs w:val="16"/>
              </w:rPr>
              <w:t xml:space="preserve">Added approved TPs in </w:t>
            </w:r>
            <w:r>
              <w:rPr>
                <w:rFonts w:hint="eastAsia"/>
                <w:sz w:val="16"/>
                <w:szCs w:val="16"/>
              </w:rPr>
              <w:t>RAN</w:t>
            </w:r>
            <w:r>
              <w:rPr>
                <w:sz w:val="16"/>
                <w:szCs w:val="16"/>
              </w:rPr>
              <w:t>4#10</w:t>
            </w:r>
            <w:r>
              <w:rPr>
                <w:rFonts w:hint="eastAsia"/>
                <w:sz w:val="16"/>
                <w:szCs w:val="16"/>
                <w:lang w:val="en-US" w:eastAsia="zh-CN"/>
              </w:rPr>
              <w:t>4</w:t>
            </w:r>
            <w:r>
              <w:rPr>
                <w:sz w:val="16"/>
                <w:szCs w:val="16"/>
              </w:rPr>
              <w:t>-e including</w:t>
            </w:r>
          </w:p>
          <w:p w14:paraId="309E3FF1" w14:textId="77777777" w:rsidR="004D3FFD" w:rsidRDefault="002C252C">
            <w:pPr>
              <w:pStyle w:val="TAL"/>
              <w:rPr>
                <w:rFonts w:eastAsia="Yu Mincho"/>
                <w:sz w:val="16"/>
                <w:szCs w:val="16"/>
                <w:lang w:val="en-US" w:eastAsia="zh-CN"/>
              </w:rPr>
            </w:pPr>
            <w:r>
              <w:rPr>
                <w:rFonts w:eastAsia="Yu Mincho" w:hint="eastAsia"/>
                <w:sz w:val="16"/>
                <w:szCs w:val="16"/>
                <w:lang w:eastAsia="zh-CN"/>
              </w:rPr>
              <w:t>R4-2214786</w:t>
            </w:r>
            <w:r>
              <w:rPr>
                <w:rFonts w:eastAsia="Yu Mincho" w:hint="eastAsia"/>
                <w:sz w:val="16"/>
                <w:szCs w:val="16"/>
                <w:lang w:val="en-US" w:eastAsia="zh-CN"/>
              </w:rPr>
              <w:t>,TP to TS 38.115-2: Test Configurations and Requirement applicability</w:t>
            </w:r>
          </w:p>
          <w:p w14:paraId="4207C662" w14:textId="77777777" w:rsidR="004D3FFD" w:rsidRDefault="002C252C">
            <w:pPr>
              <w:pStyle w:val="TAL"/>
              <w:rPr>
                <w:rFonts w:eastAsia="Yu Mincho"/>
                <w:sz w:val="16"/>
                <w:szCs w:val="16"/>
                <w:lang w:val="en-US" w:eastAsia="zh-CN"/>
              </w:rPr>
            </w:pPr>
            <w:r>
              <w:rPr>
                <w:rFonts w:eastAsia="Yu Mincho"/>
                <w:sz w:val="16"/>
                <w:szCs w:val="16"/>
                <w:lang w:val="en-US" w:eastAsia="zh-CN"/>
              </w:rPr>
              <w:t>R4-2214790</w:t>
            </w:r>
            <w:r>
              <w:rPr>
                <w:rFonts w:eastAsia="Yu Mincho" w:hint="eastAsia"/>
                <w:sz w:val="16"/>
                <w:szCs w:val="16"/>
                <w:lang w:val="en-US" w:eastAsia="zh-CN"/>
              </w:rPr>
              <w:t>,TP to TS 38.115-2: In-band measurements Annex</w:t>
            </w:r>
          </w:p>
          <w:p w14:paraId="3F528288" w14:textId="77777777" w:rsidR="004D3FFD" w:rsidRDefault="002C252C">
            <w:pPr>
              <w:pStyle w:val="TAL"/>
              <w:rPr>
                <w:sz w:val="16"/>
                <w:szCs w:val="16"/>
              </w:rPr>
            </w:pPr>
            <w:r>
              <w:rPr>
                <w:rFonts w:eastAsia="Yu Mincho"/>
                <w:sz w:val="16"/>
                <w:szCs w:val="16"/>
                <w:lang w:val="en-US" w:eastAsia="zh-CN"/>
              </w:rPr>
              <w:t>R4-2214866</w:t>
            </w:r>
            <w:r>
              <w:rPr>
                <w:rFonts w:eastAsia="Yu Mincho" w:hint="eastAsia"/>
                <w:sz w:val="16"/>
                <w:szCs w:val="16"/>
                <w:lang w:val="en-US" w:eastAsia="zh-CN"/>
              </w:rPr>
              <w:t>,TP to TS 38.115-2 clause 4.9 RF channels and test models</w:t>
            </w:r>
          </w:p>
          <w:p w14:paraId="5B666895" w14:textId="77777777" w:rsidR="004D3FFD" w:rsidRDefault="002C252C">
            <w:pPr>
              <w:pStyle w:val="TAL"/>
              <w:rPr>
                <w:sz w:val="16"/>
                <w:szCs w:val="16"/>
              </w:rPr>
            </w:pPr>
            <w:r>
              <w:rPr>
                <w:sz w:val="16"/>
                <w:szCs w:val="16"/>
              </w:rPr>
              <w:t xml:space="preserve">Added approved TPs in </w:t>
            </w:r>
            <w:r>
              <w:rPr>
                <w:rFonts w:hint="eastAsia"/>
                <w:sz w:val="16"/>
                <w:szCs w:val="16"/>
              </w:rPr>
              <w:t>RAN</w:t>
            </w:r>
            <w:r>
              <w:rPr>
                <w:sz w:val="16"/>
                <w:szCs w:val="16"/>
              </w:rPr>
              <w:t>4#10</w:t>
            </w:r>
            <w:r>
              <w:rPr>
                <w:rFonts w:hint="eastAsia"/>
                <w:sz w:val="16"/>
                <w:szCs w:val="16"/>
                <w:lang w:val="en-US" w:eastAsia="zh-CN"/>
              </w:rPr>
              <w:t>4bis</w:t>
            </w:r>
            <w:r>
              <w:rPr>
                <w:sz w:val="16"/>
                <w:szCs w:val="16"/>
              </w:rPr>
              <w:t>-e including</w:t>
            </w:r>
          </w:p>
          <w:p w14:paraId="02C6F96B" w14:textId="77777777" w:rsidR="004D3FFD" w:rsidRDefault="002C252C">
            <w:pPr>
              <w:pStyle w:val="TAL"/>
              <w:rPr>
                <w:sz w:val="16"/>
                <w:szCs w:val="16"/>
              </w:rPr>
            </w:pPr>
            <w:r>
              <w:rPr>
                <w:sz w:val="16"/>
                <w:szCs w:val="16"/>
              </w:rPr>
              <w:t>R4-2217302</w:t>
            </w:r>
            <w:r>
              <w:rPr>
                <w:rFonts w:hint="eastAsia"/>
                <w:sz w:val="16"/>
                <w:szCs w:val="16"/>
                <w:lang w:val="en-US" w:eastAsia="zh-CN"/>
              </w:rPr>
              <w:t>,</w:t>
            </w:r>
            <w:r>
              <w:rPr>
                <w:sz w:val="16"/>
                <w:szCs w:val="16"/>
              </w:rPr>
              <w:t>TP to TS 38.115-2 – Annex I TRP measurement procedures</w:t>
            </w:r>
          </w:p>
          <w:p w14:paraId="265B36D2" w14:textId="77777777" w:rsidR="004D3FFD" w:rsidRDefault="002C252C">
            <w:pPr>
              <w:pStyle w:val="TAL"/>
              <w:rPr>
                <w:sz w:val="16"/>
                <w:szCs w:val="16"/>
              </w:rPr>
            </w:pPr>
            <w:r>
              <w:rPr>
                <w:sz w:val="16"/>
                <w:szCs w:val="16"/>
              </w:rPr>
              <w:t>R4-2217300</w:t>
            </w:r>
            <w:r>
              <w:rPr>
                <w:rFonts w:hint="eastAsia"/>
                <w:sz w:val="16"/>
                <w:szCs w:val="16"/>
                <w:lang w:val="en-US" w:eastAsia="zh-CN"/>
              </w:rPr>
              <w:t>,</w:t>
            </w:r>
            <w:r>
              <w:rPr>
                <w:sz w:val="16"/>
                <w:szCs w:val="16"/>
              </w:rPr>
              <w:t>TP for TS 38.115-2: Scope, reference and editorial changes</w:t>
            </w:r>
          </w:p>
          <w:p w14:paraId="1452CB92" w14:textId="77777777" w:rsidR="004D3FFD" w:rsidRDefault="002C252C">
            <w:pPr>
              <w:pStyle w:val="TAL"/>
              <w:rPr>
                <w:sz w:val="16"/>
                <w:szCs w:val="16"/>
              </w:rPr>
            </w:pPr>
            <w:r>
              <w:rPr>
                <w:sz w:val="16"/>
                <w:szCs w:val="16"/>
              </w:rPr>
              <w:t>R4-2217308</w:t>
            </w:r>
            <w:r>
              <w:rPr>
                <w:rFonts w:hint="eastAsia"/>
                <w:sz w:val="16"/>
                <w:szCs w:val="16"/>
                <w:lang w:val="en-US" w:eastAsia="zh-CN"/>
              </w:rPr>
              <w:t>,</w:t>
            </w:r>
            <w:r>
              <w:rPr>
                <w:sz w:val="16"/>
                <w:szCs w:val="16"/>
              </w:rPr>
              <w:t>TP to TS 38.115-2: Measurement uncertainties and test requirements (4.1)</w:t>
            </w:r>
          </w:p>
          <w:p w14:paraId="475849C6" w14:textId="77777777" w:rsidR="004D3FFD" w:rsidRDefault="002C252C">
            <w:pPr>
              <w:pStyle w:val="TAL"/>
              <w:rPr>
                <w:sz w:val="16"/>
                <w:szCs w:val="16"/>
              </w:rPr>
            </w:pPr>
            <w:r>
              <w:rPr>
                <w:sz w:val="16"/>
                <w:szCs w:val="16"/>
              </w:rPr>
              <w:t>R4-2217310</w:t>
            </w:r>
            <w:r>
              <w:rPr>
                <w:rFonts w:hint="eastAsia"/>
                <w:sz w:val="16"/>
                <w:szCs w:val="16"/>
                <w:lang w:val="en-US" w:eastAsia="zh-CN"/>
              </w:rPr>
              <w:t>,</w:t>
            </w:r>
            <w:r>
              <w:rPr>
                <w:sz w:val="16"/>
                <w:szCs w:val="16"/>
              </w:rPr>
              <w:t>TP to TS 38.115-2: OTA output power (6.1, 6.2)</w:t>
            </w:r>
          </w:p>
          <w:p w14:paraId="21131171" w14:textId="77777777" w:rsidR="004D3FFD" w:rsidRDefault="002C252C">
            <w:pPr>
              <w:pStyle w:val="TAL"/>
              <w:rPr>
                <w:sz w:val="16"/>
                <w:szCs w:val="16"/>
              </w:rPr>
            </w:pPr>
            <w:r>
              <w:rPr>
                <w:sz w:val="16"/>
                <w:szCs w:val="16"/>
              </w:rPr>
              <w:t>R4-2217309</w:t>
            </w:r>
            <w:r>
              <w:rPr>
                <w:rFonts w:hint="eastAsia"/>
                <w:sz w:val="16"/>
                <w:szCs w:val="16"/>
                <w:lang w:val="en-US" w:eastAsia="zh-CN"/>
              </w:rPr>
              <w:t>,</w:t>
            </w:r>
            <w:r>
              <w:rPr>
                <w:sz w:val="16"/>
                <w:szCs w:val="16"/>
              </w:rPr>
              <w:t>TP to TS 38.115-2: Annex B: Test tolerances and derivation of test requirements</w:t>
            </w:r>
          </w:p>
          <w:p w14:paraId="7390CDBA" w14:textId="77777777" w:rsidR="004D3FFD" w:rsidRDefault="002C252C">
            <w:pPr>
              <w:pStyle w:val="TAL"/>
              <w:rPr>
                <w:sz w:val="16"/>
                <w:szCs w:val="16"/>
                <w:lang w:val="en-US" w:eastAsia="zh-CN"/>
              </w:rPr>
            </w:pPr>
            <w:r>
              <w:rPr>
                <w:sz w:val="16"/>
                <w:szCs w:val="16"/>
              </w:rPr>
              <w:t>R4-2216844</w:t>
            </w:r>
            <w:r>
              <w:rPr>
                <w:sz w:val="16"/>
                <w:szCs w:val="16"/>
                <w:lang w:val="en-US" w:eastAsia="zh-CN"/>
              </w:rPr>
              <w:t>,</w:t>
            </w:r>
            <w:r>
              <w:rPr>
                <w:sz w:val="16"/>
                <w:szCs w:val="16"/>
              </w:rPr>
              <w:t>TP to TS 38.115-2: Annex A: Environmental requirements for the repeater</w:t>
            </w:r>
          </w:p>
        </w:tc>
        <w:tc>
          <w:tcPr>
            <w:tcW w:w="708" w:type="dxa"/>
            <w:shd w:val="solid" w:color="FFFFFF" w:fill="auto"/>
          </w:tcPr>
          <w:p w14:paraId="153142D2" w14:textId="77777777" w:rsidR="004D3FFD" w:rsidRDefault="002C252C">
            <w:pPr>
              <w:pStyle w:val="TAC"/>
              <w:rPr>
                <w:sz w:val="16"/>
                <w:szCs w:val="16"/>
                <w:lang w:eastAsia="zh-CN"/>
              </w:rPr>
            </w:pPr>
            <w:r>
              <w:rPr>
                <w:rFonts w:hint="eastAsia"/>
                <w:sz w:val="16"/>
                <w:szCs w:val="16"/>
                <w:lang w:eastAsia="zh-CN"/>
              </w:rPr>
              <w:t>0.</w:t>
            </w:r>
            <w:r>
              <w:rPr>
                <w:rFonts w:hint="eastAsia"/>
                <w:sz w:val="16"/>
                <w:szCs w:val="16"/>
                <w:lang w:val="en-US" w:eastAsia="zh-CN"/>
              </w:rPr>
              <w:t>2</w:t>
            </w:r>
            <w:r>
              <w:rPr>
                <w:rFonts w:hint="eastAsia"/>
                <w:sz w:val="16"/>
                <w:szCs w:val="16"/>
                <w:lang w:eastAsia="zh-CN"/>
              </w:rPr>
              <w:t>.</w:t>
            </w:r>
            <w:r>
              <w:rPr>
                <w:rFonts w:hint="eastAsia"/>
                <w:sz w:val="16"/>
                <w:szCs w:val="16"/>
                <w:lang w:val="en-US" w:eastAsia="zh-CN"/>
              </w:rPr>
              <w:t>0</w:t>
            </w:r>
          </w:p>
        </w:tc>
      </w:tr>
      <w:tr w:rsidR="004D3FFD" w14:paraId="1AE437F0" w14:textId="77777777">
        <w:tc>
          <w:tcPr>
            <w:tcW w:w="800" w:type="dxa"/>
            <w:shd w:val="solid" w:color="FFFFFF" w:fill="auto"/>
          </w:tcPr>
          <w:p w14:paraId="4B45FC1D" w14:textId="77777777" w:rsidR="004D3FFD" w:rsidRDefault="002C252C">
            <w:pPr>
              <w:pStyle w:val="TAC"/>
              <w:rPr>
                <w:sz w:val="16"/>
                <w:szCs w:val="16"/>
                <w:lang w:val="en-US" w:eastAsia="zh-CN"/>
              </w:rPr>
            </w:pPr>
            <w:r>
              <w:rPr>
                <w:rFonts w:hint="eastAsia"/>
                <w:sz w:val="16"/>
                <w:szCs w:val="16"/>
                <w:lang w:eastAsia="zh-CN"/>
              </w:rPr>
              <w:t>2022-</w:t>
            </w:r>
            <w:r>
              <w:rPr>
                <w:rFonts w:hint="eastAsia"/>
                <w:sz w:val="16"/>
                <w:szCs w:val="16"/>
                <w:lang w:val="en-US" w:eastAsia="zh-CN"/>
              </w:rPr>
              <w:t>11</w:t>
            </w:r>
          </w:p>
        </w:tc>
        <w:tc>
          <w:tcPr>
            <w:tcW w:w="800" w:type="dxa"/>
            <w:shd w:val="solid" w:color="FFFFFF" w:fill="auto"/>
          </w:tcPr>
          <w:p w14:paraId="56E5AFD6" w14:textId="77777777" w:rsidR="004D3FFD" w:rsidRDefault="002C252C">
            <w:pPr>
              <w:pStyle w:val="TAC"/>
              <w:rPr>
                <w:sz w:val="16"/>
                <w:szCs w:val="16"/>
                <w:lang w:eastAsia="zh-CN"/>
              </w:rPr>
            </w:pPr>
            <w:r>
              <w:rPr>
                <w:rFonts w:hint="eastAsia"/>
                <w:sz w:val="16"/>
                <w:szCs w:val="16"/>
                <w:lang w:eastAsia="zh-CN"/>
              </w:rPr>
              <w:t>RAN4#10</w:t>
            </w:r>
            <w:r>
              <w:rPr>
                <w:rFonts w:hint="eastAsia"/>
                <w:sz w:val="16"/>
                <w:szCs w:val="16"/>
                <w:lang w:val="en-US" w:eastAsia="zh-CN"/>
              </w:rPr>
              <w:t>5</w:t>
            </w:r>
          </w:p>
        </w:tc>
        <w:tc>
          <w:tcPr>
            <w:tcW w:w="1094" w:type="dxa"/>
            <w:shd w:val="solid" w:color="FFFFFF" w:fill="auto"/>
          </w:tcPr>
          <w:p w14:paraId="449793A3" w14:textId="77777777" w:rsidR="004D3FFD" w:rsidRDefault="002C252C">
            <w:pPr>
              <w:pStyle w:val="TAC"/>
              <w:rPr>
                <w:sz w:val="16"/>
                <w:szCs w:val="16"/>
                <w:lang w:val="en-US" w:eastAsia="zh-CN"/>
              </w:rPr>
            </w:pPr>
            <w:r>
              <w:rPr>
                <w:rFonts w:hint="eastAsia"/>
                <w:sz w:val="16"/>
                <w:szCs w:val="16"/>
                <w:lang w:val="en-US" w:eastAsia="zh-CN"/>
              </w:rPr>
              <w:t>R4-2219348</w:t>
            </w:r>
          </w:p>
        </w:tc>
        <w:tc>
          <w:tcPr>
            <w:tcW w:w="425" w:type="dxa"/>
            <w:shd w:val="solid" w:color="FFFFFF" w:fill="auto"/>
          </w:tcPr>
          <w:p w14:paraId="0607A777" w14:textId="77777777" w:rsidR="004D3FFD" w:rsidRDefault="004D3FFD">
            <w:pPr>
              <w:pStyle w:val="TAC"/>
              <w:rPr>
                <w:sz w:val="16"/>
                <w:szCs w:val="16"/>
                <w:lang w:val="en-US" w:eastAsia="zh-CN"/>
              </w:rPr>
            </w:pPr>
          </w:p>
        </w:tc>
        <w:tc>
          <w:tcPr>
            <w:tcW w:w="425" w:type="dxa"/>
            <w:shd w:val="solid" w:color="FFFFFF" w:fill="auto"/>
          </w:tcPr>
          <w:p w14:paraId="6EB02C23" w14:textId="77777777" w:rsidR="004D3FFD" w:rsidRDefault="004D3FFD">
            <w:pPr>
              <w:pStyle w:val="TAR"/>
              <w:rPr>
                <w:sz w:val="16"/>
                <w:szCs w:val="16"/>
              </w:rPr>
            </w:pPr>
          </w:p>
        </w:tc>
        <w:tc>
          <w:tcPr>
            <w:tcW w:w="425" w:type="dxa"/>
            <w:shd w:val="solid" w:color="FFFFFF" w:fill="auto"/>
          </w:tcPr>
          <w:p w14:paraId="779A257C" w14:textId="77777777" w:rsidR="004D3FFD" w:rsidRDefault="004D3FFD">
            <w:pPr>
              <w:pStyle w:val="TAC"/>
              <w:rPr>
                <w:sz w:val="16"/>
                <w:szCs w:val="16"/>
              </w:rPr>
            </w:pPr>
          </w:p>
        </w:tc>
        <w:tc>
          <w:tcPr>
            <w:tcW w:w="4962" w:type="dxa"/>
            <w:shd w:val="solid" w:color="FFFFFF" w:fill="auto"/>
          </w:tcPr>
          <w:p w14:paraId="6F9D001A" w14:textId="77777777" w:rsidR="004D3FFD" w:rsidRDefault="002C252C">
            <w:pPr>
              <w:pStyle w:val="TAL"/>
              <w:rPr>
                <w:sz w:val="16"/>
                <w:szCs w:val="16"/>
              </w:rPr>
            </w:pPr>
            <w:r>
              <w:rPr>
                <w:sz w:val="16"/>
                <w:szCs w:val="16"/>
              </w:rPr>
              <w:t xml:space="preserve">Added approved TPs in </w:t>
            </w:r>
            <w:r>
              <w:rPr>
                <w:rFonts w:hint="eastAsia"/>
                <w:sz w:val="16"/>
                <w:szCs w:val="16"/>
              </w:rPr>
              <w:t>RAN</w:t>
            </w:r>
            <w:r>
              <w:rPr>
                <w:sz w:val="16"/>
                <w:szCs w:val="16"/>
              </w:rPr>
              <w:t>4#10</w:t>
            </w:r>
            <w:r>
              <w:rPr>
                <w:rFonts w:hint="eastAsia"/>
                <w:sz w:val="16"/>
                <w:szCs w:val="16"/>
                <w:lang w:val="en-US" w:eastAsia="zh-CN"/>
              </w:rPr>
              <w:t>5</w:t>
            </w:r>
            <w:r>
              <w:rPr>
                <w:sz w:val="16"/>
                <w:szCs w:val="16"/>
              </w:rPr>
              <w:t xml:space="preserve"> including</w:t>
            </w:r>
          </w:p>
          <w:p w14:paraId="7519E199" w14:textId="77777777" w:rsidR="004D3FFD" w:rsidRDefault="004D3FFD">
            <w:pPr>
              <w:pStyle w:val="TAL"/>
              <w:rPr>
                <w:sz w:val="16"/>
                <w:szCs w:val="16"/>
              </w:rPr>
            </w:pPr>
          </w:p>
          <w:p w14:paraId="7CF0AA08" w14:textId="77777777" w:rsidR="004D3FFD" w:rsidRDefault="002C252C">
            <w:pPr>
              <w:pStyle w:val="TAL"/>
              <w:rPr>
                <w:rFonts w:eastAsia="Yu Mincho"/>
                <w:sz w:val="16"/>
                <w:szCs w:val="16"/>
                <w:lang w:eastAsia="zh-CN"/>
              </w:rPr>
            </w:pPr>
            <w:r>
              <w:rPr>
                <w:rFonts w:eastAsia="Yu Mincho" w:hint="eastAsia"/>
                <w:sz w:val="16"/>
                <w:szCs w:val="16"/>
                <w:lang w:eastAsia="zh-CN"/>
              </w:rPr>
              <w:t>R4-2220215</w:t>
            </w:r>
            <w:r>
              <w:rPr>
                <w:rFonts w:eastAsia="Yu Mincho" w:hint="eastAsia"/>
                <w:sz w:val="16"/>
                <w:szCs w:val="16"/>
                <w:lang w:eastAsia="zh-CN"/>
              </w:rPr>
              <w:tab/>
              <w:t>TP to 38.115-2: OTA ACLR requirement</w:t>
            </w:r>
          </w:p>
          <w:p w14:paraId="37B7F40F" w14:textId="77777777" w:rsidR="004D3FFD" w:rsidRDefault="002C252C">
            <w:pPr>
              <w:pStyle w:val="TAL"/>
              <w:rPr>
                <w:rFonts w:eastAsia="Yu Mincho"/>
                <w:sz w:val="16"/>
                <w:szCs w:val="16"/>
                <w:lang w:eastAsia="zh-CN"/>
              </w:rPr>
            </w:pPr>
            <w:r>
              <w:rPr>
                <w:rFonts w:eastAsia="Yu Mincho" w:hint="eastAsia"/>
                <w:sz w:val="16"/>
                <w:szCs w:val="16"/>
                <w:lang w:eastAsia="zh-CN"/>
              </w:rPr>
              <w:t>R4-2220218</w:t>
            </w:r>
            <w:r>
              <w:rPr>
                <w:rFonts w:eastAsia="Yu Mincho" w:hint="eastAsia"/>
                <w:sz w:val="16"/>
                <w:szCs w:val="16"/>
                <w:lang w:eastAsia="zh-CN"/>
              </w:rPr>
              <w:tab/>
              <w:t>TP to 38.115-2: OTA EVM requirement</w:t>
            </w:r>
          </w:p>
          <w:p w14:paraId="271AC6BB" w14:textId="77777777" w:rsidR="004D3FFD" w:rsidRDefault="002C252C">
            <w:pPr>
              <w:pStyle w:val="TAL"/>
              <w:rPr>
                <w:rFonts w:eastAsia="Yu Mincho"/>
                <w:sz w:val="16"/>
                <w:szCs w:val="16"/>
                <w:lang w:eastAsia="zh-CN"/>
              </w:rPr>
            </w:pPr>
            <w:r>
              <w:rPr>
                <w:rFonts w:eastAsia="Yu Mincho" w:hint="eastAsia"/>
                <w:sz w:val="16"/>
                <w:szCs w:val="16"/>
                <w:lang w:eastAsia="zh-CN"/>
              </w:rPr>
              <w:t>R4-2220271</w:t>
            </w:r>
            <w:r>
              <w:rPr>
                <w:rFonts w:eastAsia="Yu Mincho" w:hint="eastAsia"/>
                <w:sz w:val="16"/>
                <w:szCs w:val="16"/>
                <w:lang w:eastAsia="zh-CN"/>
              </w:rPr>
              <w:tab/>
              <w:t>TP to 38.115-2: OTA ACRR requirement</w:t>
            </w:r>
          </w:p>
          <w:p w14:paraId="4946C142" w14:textId="77777777" w:rsidR="004D3FFD" w:rsidRDefault="002C252C">
            <w:pPr>
              <w:pStyle w:val="TAL"/>
              <w:rPr>
                <w:rFonts w:eastAsia="Yu Mincho"/>
                <w:sz w:val="16"/>
                <w:szCs w:val="16"/>
                <w:lang w:eastAsia="zh-CN"/>
              </w:rPr>
            </w:pPr>
            <w:r>
              <w:rPr>
                <w:rFonts w:eastAsia="Yu Mincho" w:hint="eastAsia"/>
                <w:sz w:val="16"/>
                <w:szCs w:val="16"/>
                <w:lang w:eastAsia="zh-CN"/>
              </w:rPr>
              <w:t>R4-2220227</w:t>
            </w:r>
            <w:r>
              <w:rPr>
                <w:rFonts w:eastAsia="Yu Mincho" w:hint="eastAsia"/>
                <w:sz w:val="16"/>
                <w:szCs w:val="16"/>
                <w:lang w:eastAsia="zh-CN"/>
              </w:rPr>
              <w:tab/>
              <w:t>Draft CR to 38.115-2: Spectrum purity</w:t>
            </w:r>
          </w:p>
          <w:p w14:paraId="3A70EC33" w14:textId="77777777" w:rsidR="004D3FFD" w:rsidRDefault="002C252C">
            <w:pPr>
              <w:pStyle w:val="TAL"/>
              <w:rPr>
                <w:rFonts w:eastAsia="Yu Mincho"/>
                <w:sz w:val="16"/>
                <w:szCs w:val="16"/>
                <w:lang w:eastAsia="zh-CN"/>
              </w:rPr>
            </w:pPr>
            <w:r>
              <w:rPr>
                <w:rFonts w:eastAsia="Yu Mincho" w:hint="eastAsia"/>
                <w:sz w:val="16"/>
                <w:szCs w:val="16"/>
                <w:lang w:eastAsia="zh-CN"/>
              </w:rPr>
              <w:t>R4-2220228</w:t>
            </w:r>
            <w:r>
              <w:rPr>
                <w:rFonts w:eastAsia="Yu Mincho" w:hint="eastAsia"/>
                <w:sz w:val="16"/>
                <w:szCs w:val="16"/>
                <w:lang w:eastAsia="zh-CN"/>
              </w:rPr>
              <w:tab/>
              <w:t>TP for TS 38.115-2 OTA Out of band gain requirements</w:t>
            </w:r>
          </w:p>
          <w:p w14:paraId="19223799" w14:textId="77777777" w:rsidR="004D3FFD" w:rsidRDefault="002C252C">
            <w:pPr>
              <w:pStyle w:val="TAL"/>
              <w:rPr>
                <w:rFonts w:eastAsia="Yu Mincho"/>
                <w:sz w:val="16"/>
                <w:szCs w:val="16"/>
                <w:lang w:eastAsia="zh-CN"/>
              </w:rPr>
            </w:pPr>
            <w:r>
              <w:rPr>
                <w:rFonts w:eastAsia="Yu Mincho" w:hint="eastAsia"/>
                <w:sz w:val="16"/>
                <w:szCs w:val="16"/>
                <w:lang w:eastAsia="zh-CN"/>
              </w:rPr>
              <w:t>R4-2220289</w:t>
            </w:r>
            <w:r>
              <w:rPr>
                <w:rFonts w:eastAsia="Yu Mincho" w:hint="eastAsia"/>
                <w:sz w:val="16"/>
                <w:szCs w:val="16"/>
                <w:lang w:eastAsia="zh-CN"/>
              </w:rPr>
              <w:tab/>
              <w:t>Maintenance TP for TS 38.115-2</w:t>
            </w:r>
          </w:p>
          <w:p w14:paraId="50BB9E9B" w14:textId="77777777" w:rsidR="004D3FFD" w:rsidRDefault="004D3FFD">
            <w:pPr>
              <w:pStyle w:val="TAL"/>
              <w:rPr>
                <w:sz w:val="16"/>
                <w:szCs w:val="16"/>
              </w:rPr>
            </w:pPr>
          </w:p>
        </w:tc>
        <w:tc>
          <w:tcPr>
            <w:tcW w:w="708" w:type="dxa"/>
            <w:shd w:val="solid" w:color="FFFFFF" w:fill="auto"/>
          </w:tcPr>
          <w:p w14:paraId="48C078B9" w14:textId="77777777" w:rsidR="004D3FFD" w:rsidRDefault="002C252C">
            <w:pPr>
              <w:pStyle w:val="TAC"/>
              <w:rPr>
                <w:sz w:val="16"/>
                <w:szCs w:val="16"/>
                <w:lang w:eastAsia="zh-CN"/>
              </w:rPr>
            </w:pPr>
            <w:r>
              <w:rPr>
                <w:rFonts w:hint="eastAsia"/>
                <w:sz w:val="16"/>
                <w:szCs w:val="16"/>
                <w:lang w:eastAsia="zh-CN"/>
              </w:rPr>
              <w:t>0.</w:t>
            </w:r>
            <w:r>
              <w:rPr>
                <w:rFonts w:hint="eastAsia"/>
                <w:sz w:val="16"/>
                <w:szCs w:val="16"/>
                <w:lang w:val="en-US" w:eastAsia="zh-CN"/>
              </w:rPr>
              <w:t>3</w:t>
            </w:r>
            <w:r>
              <w:rPr>
                <w:rFonts w:hint="eastAsia"/>
                <w:sz w:val="16"/>
                <w:szCs w:val="16"/>
                <w:lang w:eastAsia="zh-CN"/>
              </w:rPr>
              <w:t>.</w:t>
            </w:r>
            <w:r>
              <w:rPr>
                <w:rFonts w:hint="eastAsia"/>
                <w:sz w:val="16"/>
                <w:szCs w:val="16"/>
                <w:lang w:val="en-US" w:eastAsia="zh-CN"/>
              </w:rPr>
              <w:t>0</w:t>
            </w:r>
          </w:p>
        </w:tc>
      </w:tr>
      <w:tr w:rsidR="004D3FFD" w14:paraId="2A2BD2A8" w14:textId="77777777">
        <w:tc>
          <w:tcPr>
            <w:tcW w:w="800" w:type="dxa"/>
            <w:shd w:val="solid" w:color="FFFFFF" w:fill="auto"/>
          </w:tcPr>
          <w:p w14:paraId="4042A6CA" w14:textId="77777777" w:rsidR="004D3FFD" w:rsidRDefault="002C252C">
            <w:pPr>
              <w:pStyle w:val="TAC"/>
              <w:rPr>
                <w:sz w:val="16"/>
                <w:szCs w:val="16"/>
                <w:lang w:eastAsia="zh-CN"/>
              </w:rPr>
            </w:pPr>
            <w:r>
              <w:rPr>
                <w:rFonts w:hint="eastAsia"/>
                <w:sz w:val="16"/>
                <w:szCs w:val="16"/>
                <w:lang w:eastAsia="zh-CN"/>
              </w:rPr>
              <w:t>2022-</w:t>
            </w:r>
            <w:r>
              <w:rPr>
                <w:rFonts w:hint="eastAsia"/>
                <w:sz w:val="16"/>
                <w:szCs w:val="16"/>
                <w:lang w:val="en-US" w:eastAsia="zh-CN"/>
              </w:rPr>
              <w:t>12</w:t>
            </w:r>
          </w:p>
        </w:tc>
        <w:tc>
          <w:tcPr>
            <w:tcW w:w="800" w:type="dxa"/>
            <w:shd w:val="solid" w:color="FFFFFF" w:fill="auto"/>
          </w:tcPr>
          <w:p w14:paraId="58055A7D" w14:textId="77777777" w:rsidR="004D3FFD" w:rsidRDefault="002C252C">
            <w:pPr>
              <w:pStyle w:val="TAC"/>
              <w:rPr>
                <w:sz w:val="16"/>
                <w:szCs w:val="16"/>
                <w:lang w:eastAsia="zh-CN"/>
              </w:rPr>
            </w:pPr>
            <w:r>
              <w:rPr>
                <w:rFonts w:hint="eastAsia"/>
                <w:sz w:val="16"/>
                <w:szCs w:val="16"/>
                <w:lang w:eastAsia="zh-CN"/>
              </w:rPr>
              <w:t>RAN#</w:t>
            </w:r>
            <w:r>
              <w:rPr>
                <w:rFonts w:hint="eastAsia"/>
                <w:sz w:val="16"/>
                <w:szCs w:val="16"/>
                <w:lang w:val="en-US" w:eastAsia="zh-CN"/>
              </w:rPr>
              <w:t>98e</w:t>
            </w:r>
          </w:p>
        </w:tc>
        <w:tc>
          <w:tcPr>
            <w:tcW w:w="1094" w:type="dxa"/>
            <w:shd w:val="solid" w:color="FFFFFF" w:fill="auto"/>
          </w:tcPr>
          <w:p w14:paraId="606D55B5" w14:textId="77777777" w:rsidR="004D3FFD" w:rsidRDefault="002C252C">
            <w:pPr>
              <w:pStyle w:val="TAC"/>
              <w:rPr>
                <w:sz w:val="16"/>
                <w:szCs w:val="16"/>
                <w:lang w:val="en-US" w:eastAsia="zh-CN"/>
              </w:rPr>
            </w:pPr>
            <w:r>
              <w:rPr>
                <w:rFonts w:hint="eastAsia"/>
                <w:sz w:val="16"/>
                <w:szCs w:val="16"/>
                <w:lang w:val="en-US" w:eastAsia="zh-CN"/>
              </w:rPr>
              <w:t>RP-223091</w:t>
            </w:r>
          </w:p>
        </w:tc>
        <w:tc>
          <w:tcPr>
            <w:tcW w:w="425" w:type="dxa"/>
            <w:shd w:val="solid" w:color="FFFFFF" w:fill="auto"/>
          </w:tcPr>
          <w:p w14:paraId="5D7DFAF6" w14:textId="77777777" w:rsidR="004D3FFD" w:rsidRDefault="004D3FFD">
            <w:pPr>
              <w:pStyle w:val="TAC"/>
              <w:rPr>
                <w:sz w:val="16"/>
                <w:szCs w:val="16"/>
                <w:lang w:val="en-US" w:eastAsia="zh-CN"/>
              </w:rPr>
            </w:pPr>
          </w:p>
        </w:tc>
        <w:tc>
          <w:tcPr>
            <w:tcW w:w="425" w:type="dxa"/>
            <w:shd w:val="solid" w:color="FFFFFF" w:fill="auto"/>
          </w:tcPr>
          <w:p w14:paraId="45119306" w14:textId="77777777" w:rsidR="004D3FFD" w:rsidRDefault="004D3FFD">
            <w:pPr>
              <w:pStyle w:val="TAR"/>
              <w:rPr>
                <w:sz w:val="16"/>
                <w:szCs w:val="16"/>
              </w:rPr>
            </w:pPr>
          </w:p>
        </w:tc>
        <w:tc>
          <w:tcPr>
            <w:tcW w:w="425" w:type="dxa"/>
            <w:shd w:val="solid" w:color="FFFFFF" w:fill="auto"/>
          </w:tcPr>
          <w:p w14:paraId="4E4216FC" w14:textId="77777777" w:rsidR="004D3FFD" w:rsidRDefault="004D3FFD">
            <w:pPr>
              <w:pStyle w:val="TAC"/>
              <w:rPr>
                <w:sz w:val="16"/>
                <w:szCs w:val="16"/>
              </w:rPr>
            </w:pPr>
          </w:p>
        </w:tc>
        <w:tc>
          <w:tcPr>
            <w:tcW w:w="4962" w:type="dxa"/>
            <w:shd w:val="solid" w:color="FFFFFF" w:fill="auto"/>
          </w:tcPr>
          <w:p w14:paraId="5878982A" w14:textId="77777777" w:rsidR="004D3FFD" w:rsidRDefault="002C252C">
            <w:pPr>
              <w:pStyle w:val="TAL"/>
              <w:rPr>
                <w:sz w:val="16"/>
                <w:szCs w:val="16"/>
                <w:lang w:val="en-US" w:eastAsia="zh-CN"/>
              </w:rPr>
            </w:pPr>
            <w:r>
              <w:rPr>
                <w:rFonts w:hint="eastAsia"/>
                <w:sz w:val="16"/>
                <w:szCs w:val="16"/>
                <w:lang w:val="en-US" w:eastAsia="zh-CN"/>
              </w:rPr>
              <w:t>Draft version for approval to RAN Plenary meeting:</w:t>
            </w:r>
          </w:p>
          <w:p w14:paraId="25725C33" w14:textId="77777777" w:rsidR="004D3FFD" w:rsidRDefault="002C252C">
            <w:pPr>
              <w:pStyle w:val="TAL"/>
              <w:rPr>
                <w:sz w:val="16"/>
                <w:szCs w:val="16"/>
                <w:lang w:val="en-US" w:eastAsia="zh-CN"/>
              </w:rPr>
            </w:pPr>
            <w:r>
              <w:rPr>
                <w:rFonts w:hint="eastAsia"/>
                <w:sz w:val="16"/>
                <w:szCs w:val="16"/>
                <w:lang w:val="en-US" w:eastAsia="zh-CN"/>
              </w:rPr>
              <w:t>RP-223091, TS 38.115-2 v1.0.0 NR; Repeater conformance testing - Part 2: Radiated conformance testing</w:t>
            </w:r>
          </w:p>
          <w:p w14:paraId="2F47DB4F" w14:textId="77777777" w:rsidR="004D3FFD" w:rsidRDefault="004D3FFD">
            <w:pPr>
              <w:pStyle w:val="TAL"/>
              <w:rPr>
                <w:sz w:val="16"/>
                <w:szCs w:val="16"/>
              </w:rPr>
            </w:pPr>
          </w:p>
        </w:tc>
        <w:tc>
          <w:tcPr>
            <w:tcW w:w="708" w:type="dxa"/>
            <w:shd w:val="solid" w:color="FFFFFF" w:fill="auto"/>
          </w:tcPr>
          <w:p w14:paraId="72B523D0" w14:textId="77777777" w:rsidR="004D3FFD" w:rsidRDefault="002C252C">
            <w:pPr>
              <w:pStyle w:val="TAC"/>
              <w:rPr>
                <w:sz w:val="16"/>
                <w:szCs w:val="16"/>
                <w:lang w:eastAsia="zh-CN"/>
              </w:rPr>
            </w:pPr>
            <w:r>
              <w:rPr>
                <w:rFonts w:hint="eastAsia"/>
                <w:sz w:val="16"/>
                <w:szCs w:val="16"/>
                <w:lang w:val="en-US" w:eastAsia="zh-CN"/>
              </w:rPr>
              <w:t>1</w:t>
            </w:r>
            <w:r>
              <w:rPr>
                <w:rFonts w:hint="eastAsia"/>
                <w:sz w:val="16"/>
                <w:szCs w:val="16"/>
                <w:lang w:eastAsia="zh-CN"/>
              </w:rPr>
              <w:t>.</w:t>
            </w:r>
            <w:r>
              <w:rPr>
                <w:rFonts w:hint="eastAsia"/>
                <w:sz w:val="16"/>
                <w:szCs w:val="16"/>
                <w:lang w:val="en-US" w:eastAsia="zh-CN"/>
              </w:rPr>
              <w:t>0</w:t>
            </w:r>
            <w:r>
              <w:rPr>
                <w:rFonts w:hint="eastAsia"/>
                <w:sz w:val="16"/>
                <w:szCs w:val="16"/>
                <w:lang w:eastAsia="zh-CN"/>
              </w:rPr>
              <w:t>.</w:t>
            </w:r>
            <w:r>
              <w:rPr>
                <w:rFonts w:hint="eastAsia"/>
                <w:sz w:val="16"/>
                <w:szCs w:val="16"/>
                <w:lang w:val="en-US" w:eastAsia="zh-CN"/>
              </w:rPr>
              <w:t>0</w:t>
            </w:r>
          </w:p>
        </w:tc>
      </w:tr>
    </w:tbl>
    <w:p w14:paraId="6E3D46AD" w14:textId="77777777" w:rsidR="004D3FFD" w:rsidRDefault="004D3FFD">
      <w:pPr>
        <w:rPr>
          <w:rFonts w:eastAsia="SimSun"/>
        </w:rPr>
      </w:pPr>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52"/>
        <w:gridCol w:w="902"/>
        <w:gridCol w:w="567"/>
        <w:gridCol w:w="425"/>
        <w:gridCol w:w="425"/>
        <w:gridCol w:w="4965"/>
        <w:gridCol w:w="708"/>
      </w:tblGrid>
      <w:tr w:rsidR="003F6B5D" w:rsidRPr="00E6520D" w14:paraId="7AA35DDE" w14:textId="77777777" w:rsidTr="002C252C">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7916CC2A" w14:textId="77777777" w:rsidR="003F6B5D" w:rsidRPr="00E6520D" w:rsidRDefault="003F6B5D" w:rsidP="002C252C">
            <w:pPr>
              <w:keepNext/>
              <w:keepLines/>
              <w:spacing w:after="0"/>
              <w:jc w:val="center"/>
              <w:rPr>
                <w:rFonts w:ascii="Arial" w:eastAsia="SimSun" w:hAnsi="Arial"/>
                <w:b/>
                <w:sz w:val="16"/>
              </w:rPr>
            </w:pPr>
            <w:r w:rsidRPr="00E6520D">
              <w:rPr>
                <w:rFonts w:ascii="Arial" w:eastAsia="SimSun" w:hAnsi="Arial"/>
                <w:b/>
                <w:sz w:val="18"/>
              </w:rPr>
              <w:t>Change history</w:t>
            </w:r>
          </w:p>
        </w:tc>
      </w:tr>
      <w:tr w:rsidR="003F6B5D" w:rsidRPr="00E6520D" w14:paraId="6211F666" w14:textId="77777777" w:rsidTr="00726CCD">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6854FC2A" w14:textId="77777777" w:rsidR="003F6B5D" w:rsidRPr="00E6520D" w:rsidRDefault="003F6B5D" w:rsidP="002C252C">
            <w:pPr>
              <w:keepNext/>
              <w:keepLines/>
              <w:spacing w:after="0"/>
              <w:rPr>
                <w:rFonts w:ascii="Arial" w:eastAsia="SimSun" w:hAnsi="Arial"/>
                <w:b/>
                <w:sz w:val="16"/>
              </w:rPr>
            </w:pPr>
            <w:r w:rsidRPr="00E6520D">
              <w:rPr>
                <w:rFonts w:ascii="Arial" w:eastAsia="SimSun" w:hAnsi="Arial"/>
                <w:b/>
                <w:sz w:val="16"/>
              </w:rPr>
              <w:t>Date</w:t>
            </w:r>
          </w:p>
        </w:tc>
        <w:tc>
          <w:tcPr>
            <w:tcW w:w="852" w:type="dxa"/>
            <w:tcBorders>
              <w:top w:val="single" w:sz="6" w:space="0" w:color="auto"/>
              <w:left w:val="single" w:sz="6" w:space="0" w:color="auto"/>
              <w:bottom w:val="single" w:sz="6" w:space="0" w:color="auto"/>
              <w:right w:val="single" w:sz="6" w:space="0" w:color="auto"/>
            </w:tcBorders>
            <w:shd w:val="pct10" w:color="auto" w:fill="FFFFFF"/>
            <w:hideMark/>
          </w:tcPr>
          <w:p w14:paraId="1F5AD477" w14:textId="77777777" w:rsidR="003F6B5D" w:rsidRPr="00E6520D" w:rsidRDefault="003F6B5D" w:rsidP="002C252C">
            <w:pPr>
              <w:keepNext/>
              <w:keepLines/>
              <w:spacing w:after="0"/>
              <w:rPr>
                <w:rFonts w:ascii="Arial" w:eastAsia="SimSun" w:hAnsi="Arial"/>
                <w:b/>
                <w:sz w:val="16"/>
              </w:rPr>
            </w:pPr>
            <w:r w:rsidRPr="00E6520D">
              <w:rPr>
                <w:rFonts w:ascii="Arial" w:eastAsia="SimSun" w:hAnsi="Arial"/>
                <w:b/>
                <w:sz w:val="16"/>
              </w:rPr>
              <w:t>Meeting</w:t>
            </w:r>
          </w:p>
        </w:tc>
        <w:tc>
          <w:tcPr>
            <w:tcW w:w="902" w:type="dxa"/>
            <w:tcBorders>
              <w:top w:val="single" w:sz="6" w:space="0" w:color="auto"/>
              <w:left w:val="single" w:sz="6" w:space="0" w:color="auto"/>
              <w:bottom w:val="single" w:sz="6" w:space="0" w:color="auto"/>
              <w:right w:val="single" w:sz="6" w:space="0" w:color="auto"/>
            </w:tcBorders>
            <w:shd w:val="pct10" w:color="auto" w:fill="FFFFFF"/>
            <w:hideMark/>
          </w:tcPr>
          <w:p w14:paraId="7A95A0B5" w14:textId="77777777" w:rsidR="003F6B5D" w:rsidRPr="00E6520D" w:rsidRDefault="003F6B5D" w:rsidP="002C252C">
            <w:pPr>
              <w:keepNext/>
              <w:keepLines/>
              <w:spacing w:after="0"/>
              <w:rPr>
                <w:rFonts w:ascii="Arial" w:eastAsia="SimSun" w:hAnsi="Arial"/>
                <w:b/>
                <w:sz w:val="16"/>
              </w:rPr>
            </w:pPr>
            <w:r w:rsidRPr="00E6520D">
              <w:rPr>
                <w:rFonts w:ascii="Arial" w:eastAsia="SimSun" w:hAnsi="Arial"/>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59434AE5" w14:textId="77777777" w:rsidR="003F6B5D" w:rsidRPr="00E6520D" w:rsidRDefault="003F6B5D" w:rsidP="002C252C">
            <w:pPr>
              <w:keepNext/>
              <w:keepLines/>
              <w:spacing w:after="0"/>
              <w:rPr>
                <w:rFonts w:ascii="Arial" w:eastAsia="SimSun" w:hAnsi="Arial"/>
                <w:b/>
                <w:sz w:val="16"/>
              </w:rPr>
            </w:pPr>
            <w:r w:rsidRPr="00E6520D">
              <w:rPr>
                <w:rFonts w:ascii="Arial" w:eastAsia="SimSun" w:hAnsi="Arial"/>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59D18DF" w14:textId="77777777" w:rsidR="003F6B5D" w:rsidRPr="00E6520D" w:rsidRDefault="003F6B5D" w:rsidP="002C252C">
            <w:pPr>
              <w:keepNext/>
              <w:keepLines/>
              <w:spacing w:after="0"/>
              <w:rPr>
                <w:rFonts w:ascii="Arial" w:eastAsia="SimSun" w:hAnsi="Arial"/>
                <w:b/>
                <w:sz w:val="16"/>
              </w:rPr>
            </w:pPr>
            <w:r w:rsidRPr="00E6520D">
              <w:rPr>
                <w:rFonts w:ascii="Arial" w:eastAsia="SimSun" w:hAnsi="Arial"/>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76CFE924" w14:textId="77777777" w:rsidR="003F6B5D" w:rsidRPr="00E6520D" w:rsidRDefault="003F6B5D" w:rsidP="002C252C">
            <w:pPr>
              <w:keepNext/>
              <w:keepLines/>
              <w:spacing w:after="0"/>
              <w:rPr>
                <w:rFonts w:ascii="Arial" w:eastAsia="SimSun" w:hAnsi="Arial"/>
                <w:b/>
                <w:sz w:val="16"/>
              </w:rPr>
            </w:pPr>
            <w:r w:rsidRPr="00E6520D">
              <w:rPr>
                <w:rFonts w:ascii="Arial" w:eastAsia="SimSun" w:hAnsi="Arial"/>
                <w:b/>
                <w:sz w:val="16"/>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14:paraId="21300AE2" w14:textId="77777777" w:rsidR="003F6B5D" w:rsidRPr="00E6520D" w:rsidRDefault="003F6B5D" w:rsidP="002C252C">
            <w:pPr>
              <w:keepNext/>
              <w:keepLines/>
              <w:spacing w:after="0"/>
              <w:rPr>
                <w:rFonts w:ascii="Arial" w:eastAsia="SimSun" w:hAnsi="Arial"/>
                <w:b/>
                <w:sz w:val="16"/>
              </w:rPr>
            </w:pPr>
            <w:r w:rsidRPr="00E6520D">
              <w:rPr>
                <w:rFonts w:ascii="Arial" w:eastAsia="SimSun" w:hAnsi="Arial"/>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4B1E3CDE" w14:textId="77777777" w:rsidR="003F6B5D" w:rsidRPr="00E6520D" w:rsidRDefault="003F6B5D" w:rsidP="002C252C">
            <w:pPr>
              <w:keepNext/>
              <w:keepLines/>
              <w:spacing w:after="0"/>
              <w:rPr>
                <w:rFonts w:ascii="Arial" w:eastAsia="SimSun" w:hAnsi="Arial"/>
                <w:b/>
                <w:sz w:val="16"/>
              </w:rPr>
            </w:pPr>
            <w:r w:rsidRPr="00E6520D">
              <w:rPr>
                <w:rFonts w:ascii="Arial" w:eastAsia="SimSun" w:hAnsi="Arial"/>
                <w:b/>
                <w:sz w:val="16"/>
              </w:rPr>
              <w:t>New version</w:t>
            </w:r>
          </w:p>
        </w:tc>
      </w:tr>
      <w:tr w:rsidR="003F6B5D" w:rsidRPr="00E6520D" w14:paraId="0EC22594" w14:textId="77777777" w:rsidTr="00726CCD">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66269A84" w14:textId="0D405BD5" w:rsidR="003F6B5D" w:rsidRPr="00E6520D" w:rsidRDefault="003F6B5D" w:rsidP="002C252C">
            <w:pPr>
              <w:keepNext/>
              <w:keepLines/>
              <w:spacing w:after="0"/>
              <w:jc w:val="center"/>
              <w:rPr>
                <w:rFonts w:ascii="Arial" w:eastAsia="SimSun" w:hAnsi="Arial"/>
                <w:sz w:val="16"/>
                <w:szCs w:val="16"/>
                <w:lang w:val="en-US" w:eastAsia="ja-JP"/>
              </w:rPr>
            </w:pPr>
            <w:r w:rsidRPr="00E6520D">
              <w:rPr>
                <w:rFonts w:ascii="Arial" w:eastAsia="SimSun" w:hAnsi="Arial"/>
                <w:sz w:val="16"/>
                <w:szCs w:val="16"/>
              </w:rPr>
              <w:t>2022-</w:t>
            </w:r>
            <w:r>
              <w:rPr>
                <w:rFonts w:ascii="Arial" w:eastAsia="SimSun" w:hAnsi="Arial"/>
                <w:sz w:val="16"/>
                <w:szCs w:val="16"/>
              </w:rPr>
              <w:t>12</w:t>
            </w:r>
          </w:p>
        </w:tc>
        <w:tc>
          <w:tcPr>
            <w:tcW w:w="852" w:type="dxa"/>
            <w:tcBorders>
              <w:top w:val="single" w:sz="6" w:space="0" w:color="auto"/>
              <w:left w:val="single" w:sz="6" w:space="0" w:color="auto"/>
              <w:bottom w:val="single" w:sz="6" w:space="0" w:color="auto"/>
              <w:right w:val="single" w:sz="6" w:space="0" w:color="auto"/>
            </w:tcBorders>
            <w:shd w:val="solid" w:color="FFFFFF" w:fill="auto"/>
            <w:hideMark/>
          </w:tcPr>
          <w:p w14:paraId="7202B6A2" w14:textId="605F1796" w:rsidR="003F6B5D" w:rsidRPr="00E6520D" w:rsidRDefault="003F6B5D" w:rsidP="002C252C">
            <w:pPr>
              <w:keepNext/>
              <w:keepLines/>
              <w:spacing w:after="0"/>
              <w:jc w:val="center"/>
              <w:rPr>
                <w:rFonts w:ascii="Arial" w:eastAsia="SimSun" w:hAnsi="Arial"/>
                <w:sz w:val="16"/>
                <w:szCs w:val="16"/>
                <w:lang w:eastAsia="ja-JP"/>
              </w:rPr>
            </w:pPr>
            <w:r w:rsidRPr="00E6520D">
              <w:rPr>
                <w:rFonts w:ascii="Arial" w:eastAsia="SimSun" w:hAnsi="Arial"/>
                <w:sz w:val="16"/>
                <w:szCs w:val="16"/>
              </w:rPr>
              <w:t>RAN#9</w:t>
            </w:r>
            <w:r>
              <w:rPr>
                <w:rFonts w:ascii="Arial" w:eastAsia="SimSun" w:hAnsi="Arial"/>
                <w:sz w:val="16"/>
                <w:szCs w:val="16"/>
              </w:rPr>
              <w:t>8-e</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6D254847" w14:textId="77777777" w:rsidR="003F6B5D" w:rsidRPr="00E6520D" w:rsidRDefault="003F6B5D" w:rsidP="002C252C">
            <w:pPr>
              <w:keepNext/>
              <w:keepLines/>
              <w:spacing w:after="0"/>
              <w:jc w:val="center"/>
              <w:rPr>
                <w:rFonts w:ascii="Arial" w:eastAsia="SimSun" w:hAnsi="Arial"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52CD7E" w14:textId="77777777" w:rsidR="003F6B5D" w:rsidRPr="00E6520D" w:rsidRDefault="003F6B5D" w:rsidP="002C252C">
            <w:pPr>
              <w:keepNext/>
              <w:keepLines/>
              <w:spacing w:after="0"/>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5A244CC" w14:textId="77777777" w:rsidR="003F6B5D" w:rsidRPr="00E6520D" w:rsidRDefault="003F6B5D" w:rsidP="002C252C">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3620C6" w14:textId="77777777" w:rsidR="003F6B5D" w:rsidRPr="00E6520D" w:rsidRDefault="003F6B5D" w:rsidP="002C252C">
            <w:pPr>
              <w:keepNext/>
              <w:keepLines/>
              <w:spacing w:after="0"/>
              <w:jc w:val="center"/>
              <w:rPr>
                <w:rFonts w:ascii="Arial" w:eastAsia="SimSun" w:hAnsi="Arial"/>
                <w:sz w:val="16"/>
                <w:szCs w:val="16"/>
              </w:rPr>
            </w:pPr>
          </w:p>
        </w:tc>
        <w:tc>
          <w:tcPr>
            <w:tcW w:w="4965" w:type="dxa"/>
            <w:tcBorders>
              <w:top w:val="single" w:sz="6" w:space="0" w:color="auto"/>
              <w:left w:val="single" w:sz="6" w:space="0" w:color="auto"/>
              <w:bottom w:val="single" w:sz="6" w:space="0" w:color="auto"/>
              <w:right w:val="single" w:sz="6" w:space="0" w:color="auto"/>
            </w:tcBorders>
            <w:shd w:val="solid" w:color="FFFFFF" w:fill="auto"/>
            <w:hideMark/>
          </w:tcPr>
          <w:p w14:paraId="40941D87" w14:textId="77777777" w:rsidR="003F6B5D" w:rsidRPr="00E6520D" w:rsidRDefault="003F6B5D" w:rsidP="002C252C">
            <w:pPr>
              <w:keepNext/>
              <w:keepLines/>
              <w:spacing w:after="0"/>
              <w:rPr>
                <w:rFonts w:ascii="Arial" w:eastAsia="SimSun" w:hAnsi="Arial"/>
                <w:sz w:val="16"/>
                <w:szCs w:val="16"/>
                <w:lang w:eastAsia="zh-CN"/>
              </w:rPr>
            </w:pPr>
            <w:r w:rsidRPr="00E6520D">
              <w:rPr>
                <w:rFonts w:ascii="Arial" w:eastAsia="SimSun" w:hAnsi="Arial"/>
                <w:sz w:val="16"/>
                <w:szCs w:val="16"/>
                <w:lang w:eastAsia="zh-CN"/>
              </w:rPr>
              <w:t xml:space="preserve">Approved by plenary – Rel-17 </w:t>
            </w:r>
            <w:r w:rsidRPr="00E6520D">
              <w:rPr>
                <w:rFonts w:ascii="Arial" w:eastAsia="SimSun" w:hAnsi="Arial"/>
                <w:sz w:val="16"/>
                <w:szCs w:val="16"/>
                <w:lang w:val="en-US" w:eastAsia="zh-CN"/>
              </w:rPr>
              <w:t xml:space="preserve">spec </w:t>
            </w:r>
            <w:r w:rsidRPr="00E6520D">
              <w:rPr>
                <w:rFonts w:ascii="Arial" w:eastAsia="SimSun" w:hAnsi="Arial"/>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D3D9678" w14:textId="6B2F0386" w:rsidR="003F6B5D" w:rsidRPr="00E6520D" w:rsidRDefault="003F6B5D" w:rsidP="002C252C">
            <w:pPr>
              <w:keepNext/>
              <w:keepLines/>
              <w:spacing w:after="0"/>
              <w:jc w:val="center"/>
              <w:rPr>
                <w:rFonts w:ascii="Arial" w:eastAsia="SimSun" w:hAnsi="Arial"/>
                <w:sz w:val="16"/>
                <w:szCs w:val="16"/>
                <w:lang w:eastAsia="zh-CN"/>
              </w:rPr>
            </w:pPr>
            <w:r w:rsidRPr="00E6520D">
              <w:rPr>
                <w:rFonts w:ascii="Arial" w:eastAsia="SimSun" w:hAnsi="Arial"/>
                <w:sz w:val="16"/>
                <w:szCs w:val="16"/>
                <w:lang w:eastAsia="zh-CN"/>
              </w:rPr>
              <w:t>1</w:t>
            </w:r>
            <w:r>
              <w:rPr>
                <w:rFonts w:ascii="Arial" w:eastAsia="SimSun" w:hAnsi="Arial"/>
                <w:sz w:val="16"/>
                <w:szCs w:val="16"/>
                <w:lang w:eastAsia="zh-CN"/>
              </w:rPr>
              <w:t>7</w:t>
            </w:r>
            <w:r w:rsidRPr="00E6520D">
              <w:rPr>
                <w:rFonts w:ascii="Arial" w:eastAsia="SimSun" w:hAnsi="Arial"/>
                <w:sz w:val="16"/>
                <w:szCs w:val="16"/>
                <w:lang w:eastAsia="zh-CN"/>
              </w:rPr>
              <w:t>.0.0</w:t>
            </w:r>
          </w:p>
        </w:tc>
      </w:tr>
      <w:tr w:rsidR="008F27F4" w:rsidRPr="00E6520D" w14:paraId="148D5784" w14:textId="77777777" w:rsidTr="00EF6DA4">
        <w:tc>
          <w:tcPr>
            <w:tcW w:w="801" w:type="dxa"/>
            <w:tcBorders>
              <w:top w:val="single" w:sz="6" w:space="0" w:color="auto"/>
              <w:left w:val="single" w:sz="6" w:space="0" w:color="auto"/>
              <w:bottom w:val="single" w:sz="6" w:space="0" w:color="auto"/>
              <w:right w:val="single" w:sz="6" w:space="0" w:color="auto"/>
            </w:tcBorders>
            <w:shd w:val="solid" w:color="FFFFFF" w:fill="auto"/>
          </w:tcPr>
          <w:p w14:paraId="78AAD76C" w14:textId="271AFE33" w:rsidR="00726CCD" w:rsidRPr="00E6520D" w:rsidRDefault="00726CCD" w:rsidP="00726CCD">
            <w:pPr>
              <w:keepNext/>
              <w:keepLines/>
              <w:spacing w:after="0"/>
              <w:jc w:val="center"/>
              <w:rPr>
                <w:rFonts w:ascii="Arial" w:eastAsia="SimSun" w:hAnsi="Arial"/>
                <w:sz w:val="16"/>
                <w:szCs w:val="16"/>
              </w:rPr>
            </w:pPr>
            <w:r>
              <w:rPr>
                <w:rFonts w:ascii="Arial" w:eastAsia="SimSun" w:hAnsi="Arial"/>
                <w:sz w:val="16"/>
                <w:szCs w:val="16"/>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4D173A1A" w14:textId="3F0C8C31" w:rsidR="00726CCD" w:rsidRPr="00E6520D" w:rsidRDefault="00726CCD" w:rsidP="00726CCD">
            <w:pPr>
              <w:keepNext/>
              <w:keepLines/>
              <w:spacing w:after="0"/>
              <w:jc w:val="center"/>
              <w:rPr>
                <w:rFonts w:ascii="Arial" w:eastAsia="SimSun" w:hAnsi="Arial"/>
                <w:sz w:val="16"/>
                <w:szCs w:val="16"/>
              </w:rPr>
            </w:pPr>
            <w:r>
              <w:rPr>
                <w:rFonts w:ascii="Arial" w:eastAsia="SimSun" w:hAnsi="Arial"/>
                <w:sz w:val="16"/>
                <w:szCs w:val="16"/>
              </w:rPr>
              <w:t>RAN#99</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0F1CD8A1" w14:textId="3FE47FA5" w:rsidR="00726CCD" w:rsidRPr="00726CCD" w:rsidRDefault="00726CCD" w:rsidP="00726CCD">
            <w:pPr>
              <w:pStyle w:val="TAL"/>
              <w:rPr>
                <w:rFonts w:eastAsia="SimSun"/>
                <w:sz w:val="16"/>
                <w:szCs w:val="16"/>
              </w:rPr>
            </w:pPr>
            <w:r w:rsidRPr="00726CCD">
              <w:rPr>
                <w:rFonts w:eastAsia="SimSun"/>
                <w:sz w:val="16"/>
                <w:szCs w:val="16"/>
              </w:rPr>
              <w:t>RP-230518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AF6284" w14:textId="64DC8E86" w:rsidR="00726CCD" w:rsidRPr="00E6520D" w:rsidRDefault="00726CCD" w:rsidP="00726CCD">
            <w:pPr>
              <w:keepNext/>
              <w:keepLines/>
              <w:spacing w:after="0"/>
              <w:rPr>
                <w:rFonts w:ascii="Arial" w:eastAsia="SimSun" w:hAnsi="Arial"/>
                <w:sz w:val="16"/>
                <w:szCs w:val="16"/>
              </w:rPr>
            </w:pPr>
            <w:r w:rsidRPr="00726CCD">
              <w:rPr>
                <w:rFonts w:ascii="Arial" w:eastAsia="SimSun" w:hAnsi="Arial"/>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634D7A" w14:textId="7C549DC4" w:rsidR="00726CCD" w:rsidRPr="00E6520D" w:rsidRDefault="00726CCD" w:rsidP="00726CCD">
            <w:pPr>
              <w:keepNext/>
              <w:keepLines/>
              <w:spacing w:after="0"/>
              <w:jc w:val="center"/>
              <w:rPr>
                <w:rFonts w:ascii="Arial" w:eastAsia="SimSun" w:hAnsi="Arial"/>
                <w:sz w:val="16"/>
                <w:szCs w:val="16"/>
              </w:rPr>
            </w:pPr>
            <w:r w:rsidRPr="00726CCD">
              <w:rPr>
                <w:rFonts w:ascii="Arial" w:eastAsia="SimSun" w:hAnsi="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A00DE5" w14:textId="7420582C" w:rsidR="00726CCD" w:rsidRPr="00E6520D" w:rsidRDefault="00726CCD" w:rsidP="00726CCD">
            <w:pPr>
              <w:keepNext/>
              <w:keepLines/>
              <w:spacing w:after="0"/>
              <w:jc w:val="center"/>
              <w:rPr>
                <w:rFonts w:ascii="Arial" w:eastAsia="SimSun" w:hAnsi="Arial"/>
                <w:sz w:val="16"/>
                <w:szCs w:val="16"/>
              </w:rPr>
            </w:pPr>
            <w:r>
              <w:rPr>
                <w:rFonts w:ascii="Arial" w:eastAsia="SimSun" w:hAnsi="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3E41FC75" w14:textId="18AF20DB" w:rsidR="00726CCD" w:rsidRPr="00EC748C" w:rsidRDefault="00726CCD" w:rsidP="00EC748C">
            <w:pPr>
              <w:pStyle w:val="TAL"/>
              <w:rPr>
                <w:rFonts w:eastAsia="SimSun"/>
                <w:sz w:val="16"/>
                <w:szCs w:val="16"/>
              </w:rPr>
            </w:pPr>
            <w:r w:rsidRPr="00EC748C">
              <w:rPr>
                <w:rFonts w:eastAsia="SimSun"/>
                <w:sz w:val="16"/>
                <w:szCs w:val="16"/>
              </w:rPr>
              <w:t>CR for TS 38.115-2: Correction of some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7EEE6C" w14:textId="2BF285F1" w:rsidR="00726CCD" w:rsidRPr="00E6520D" w:rsidRDefault="00726CCD" w:rsidP="00726CCD">
            <w:pPr>
              <w:keepNext/>
              <w:keepLines/>
              <w:spacing w:after="0"/>
              <w:jc w:val="center"/>
              <w:rPr>
                <w:rFonts w:ascii="Arial" w:eastAsia="SimSun" w:hAnsi="Arial"/>
                <w:sz w:val="16"/>
                <w:szCs w:val="16"/>
                <w:lang w:eastAsia="zh-CN"/>
              </w:rPr>
            </w:pPr>
            <w:r>
              <w:rPr>
                <w:rFonts w:ascii="Arial" w:eastAsia="SimSun" w:hAnsi="Arial"/>
                <w:sz w:val="16"/>
                <w:szCs w:val="16"/>
                <w:lang w:eastAsia="zh-CN"/>
              </w:rPr>
              <w:t>17.1.0</w:t>
            </w:r>
          </w:p>
        </w:tc>
      </w:tr>
      <w:tr w:rsidR="008F27F4" w:rsidRPr="00E6520D" w14:paraId="3BECE871" w14:textId="77777777" w:rsidTr="00EF6DA4">
        <w:tc>
          <w:tcPr>
            <w:tcW w:w="801" w:type="dxa"/>
            <w:tcBorders>
              <w:top w:val="single" w:sz="6" w:space="0" w:color="auto"/>
              <w:left w:val="single" w:sz="6" w:space="0" w:color="auto"/>
              <w:bottom w:val="single" w:sz="6" w:space="0" w:color="auto"/>
              <w:right w:val="single" w:sz="6" w:space="0" w:color="auto"/>
            </w:tcBorders>
            <w:shd w:val="solid" w:color="FFFFFF" w:fill="auto"/>
          </w:tcPr>
          <w:p w14:paraId="46CD2FFD" w14:textId="629C3C1F" w:rsidR="00726CCD" w:rsidRDefault="00726CCD" w:rsidP="00726CCD">
            <w:pPr>
              <w:keepNext/>
              <w:keepLines/>
              <w:spacing w:after="0"/>
              <w:jc w:val="center"/>
              <w:rPr>
                <w:rFonts w:ascii="Arial" w:eastAsia="SimSun" w:hAnsi="Arial"/>
                <w:sz w:val="16"/>
                <w:szCs w:val="16"/>
              </w:rPr>
            </w:pPr>
            <w:r>
              <w:rPr>
                <w:rFonts w:ascii="Arial" w:eastAsia="SimSun" w:hAnsi="Arial"/>
                <w:sz w:val="16"/>
                <w:szCs w:val="16"/>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48B6E8BB" w14:textId="1EBB4B07" w:rsidR="00726CCD" w:rsidRDefault="00726CCD" w:rsidP="00726CCD">
            <w:pPr>
              <w:keepNext/>
              <w:keepLines/>
              <w:spacing w:after="0"/>
              <w:jc w:val="center"/>
              <w:rPr>
                <w:rFonts w:ascii="Arial" w:eastAsia="SimSun" w:hAnsi="Arial"/>
                <w:sz w:val="16"/>
                <w:szCs w:val="16"/>
              </w:rPr>
            </w:pPr>
            <w:r>
              <w:rPr>
                <w:rFonts w:ascii="Arial" w:eastAsia="SimSun" w:hAnsi="Arial"/>
                <w:sz w:val="16"/>
                <w:szCs w:val="16"/>
              </w:rPr>
              <w:t>RAN#99</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2C0B3663" w14:textId="3C01BCB3" w:rsidR="00726CCD" w:rsidRPr="00726CCD" w:rsidRDefault="00726CCD" w:rsidP="00726CCD">
            <w:pPr>
              <w:pStyle w:val="TAL"/>
              <w:rPr>
                <w:rFonts w:eastAsia="SimSun"/>
                <w:sz w:val="16"/>
                <w:szCs w:val="16"/>
              </w:rPr>
            </w:pPr>
            <w:r w:rsidRPr="00726CCD">
              <w:rPr>
                <w:rFonts w:eastAsia="SimSun"/>
                <w:sz w:val="16"/>
                <w:szCs w:val="16"/>
              </w:rPr>
              <w:t>RP-230518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322F62" w14:textId="55356868" w:rsidR="00726CCD" w:rsidRPr="00E6520D" w:rsidRDefault="00726CCD" w:rsidP="00726CCD">
            <w:pPr>
              <w:keepNext/>
              <w:keepLines/>
              <w:spacing w:after="0"/>
              <w:rPr>
                <w:rFonts w:ascii="Arial" w:eastAsia="SimSun" w:hAnsi="Arial"/>
                <w:sz w:val="16"/>
                <w:szCs w:val="16"/>
              </w:rPr>
            </w:pPr>
            <w:r w:rsidRPr="00726CCD">
              <w:rPr>
                <w:rFonts w:ascii="Arial" w:eastAsia="SimSun" w:hAnsi="Arial"/>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509E04" w14:textId="77777777" w:rsidR="00726CCD" w:rsidRPr="00E6520D" w:rsidRDefault="00726CCD" w:rsidP="00726CCD">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CACA01" w14:textId="3EA45117" w:rsidR="00726CCD" w:rsidRPr="00E6520D" w:rsidRDefault="00726CCD" w:rsidP="00726CCD">
            <w:pPr>
              <w:keepNext/>
              <w:keepLines/>
              <w:spacing w:after="0"/>
              <w:jc w:val="center"/>
              <w:rPr>
                <w:rFonts w:ascii="Arial" w:eastAsia="SimSun" w:hAnsi="Arial"/>
                <w:sz w:val="16"/>
                <w:szCs w:val="16"/>
              </w:rPr>
            </w:pPr>
            <w:r>
              <w:rPr>
                <w:rFonts w:ascii="Arial" w:eastAsia="SimSun" w:hAnsi="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0AB47E4E" w14:textId="118C3A51" w:rsidR="00726CCD" w:rsidRPr="00EC748C" w:rsidRDefault="00726CCD" w:rsidP="00EC748C">
            <w:pPr>
              <w:pStyle w:val="TAL"/>
              <w:rPr>
                <w:rFonts w:eastAsia="SimSun"/>
                <w:sz w:val="16"/>
                <w:szCs w:val="16"/>
              </w:rPr>
            </w:pPr>
            <w:r w:rsidRPr="00EC748C">
              <w:rPr>
                <w:rFonts w:eastAsia="SimSun"/>
                <w:sz w:val="16"/>
                <w:szCs w:val="16"/>
              </w:rPr>
              <w:t>CR to 38.115-2: Correction on OTA repeater EVM test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5E2637" w14:textId="0828BF6A" w:rsidR="00726CCD" w:rsidRDefault="00726CCD" w:rsidP="00726CCD">
            <w:pPr>
              <w:keepNext/>
              <w:keepLines/>
              <w:spacing w:after="0"/>
              <w:jc w:val="center"/>
              <w:rPr>
                <w:rFonts w:ascii="Arial" w:eastAsia="SimSun" w:hAnsi="Arial"/>
                <w:sz w:val="16"/>
                <w:szCs w:val="16"/>
                <w:lang w:eastAsia="zh-CN"/>
              </w:rPr>
            </w:pPr>
            <w:r>
              <w:rPr>
                <w:rFonts w:ascii="Arial" w:eastAsia="SimSun" w:hAnsi="Arial"/>
                <w:sz w:val="16"/>
                <w:szCs w:val="16"/>
                <w:lang w:eastAsia="zh-CN"/>
              </w:rPr>
              <w:t>17.1.0</w:t>
            </w:r>
          </w:p>
        </w:tc>
      </w:tr>
      <w:tr w:rsidR="008F27F4" w:rsidRPr="00E6520D" w14:paraId="57F31C7A" w14:textId="77777777" w:rsidTr="00EF6DA4">
        <w:tc>
          <w:tcPr>
            <w:tcW w:w="801" w:type="dxa"/>
            <w:tcBorders>
              <w:top w:val="single" w:sz="6" w:space="0" w:color="auto"/>
              <w:left w:val="single" w:sz="6" w:space="0" w:color="auto"/>
              <w:bottom w:val="single" w:sz="6" w:space="0" w:color="auto"/>
              <w:right w:val="single" w:sz="6" w:space="0" w:color="auto"/>
            </w:tcBorders>
            <w:shd w:val="solid" w:color="FFFFFF" w:fill="auto"/>
          </w:tcPr>
          <w:p w14:paraId="4E8919B3" w14:textId="123A1640" w:rsidR="00726CCD" w:rsidRDefault="00726CCD" w:rsidP="00726CCD">
            <w:pPr>
              <w:keepNext/>
              <w:keepLines/>
              <w:spacing w:after="0"/>
              <w:jc w:val="center"/>
              <w:rPr>
                <w:rFonts w:ascii="Arial" w:eastAsia="SimSun" w:hAnsi="Arial"/>
                <w:sz w:val="16"/>
                <w:szCs w:val="16"/>
              </w:rPr>
            </w:pPr>
            <w:r>
              <w:rPr>
                <w:rFonts w:ascii="Arial" w:eastAsia="SimSun" w:hAnsi="Arial"/>
                <w:sz w:val="16"/>
                <w:szCs w:val="16"/>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7CABCF5A" w14:textId="59744C65" w:rsidR="00726CCD" w:rsidRDefault="00726CCD" w:rsidP="00726CCD">
            <w:pPr>
              <w:keepNext/>
              <w:keepLines/>
              <w:spacing w:after="0"/>
              <w:jc w:val="center"/>
              <w:rPr>
                <w:rFonts w:ascii="Arial" w:eastAsia="SimSun" w:hAnsi="Arial"/>
                <w:sz w:val="16"/>
                <w:szCs w:val="16"/>
              </w:rPr>
            </w:pPr>
            <w:r>
              <w:rPr>
                <w:rFonts w:ascii="Arial" w:eastAsia="SimSun" w:hAnsi="Arial"/>
                <w:sz w:val="16"/>
                <w:szCs w:val="16"/>
              </w:rPr>
              <w:t>RAN#99</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663E9C0A" w14:textId="29B0FE1D" w:rsidR="00726CCD" w:rsidRPr="00726CCD" w:rsidRDefault="00726CCD" w:rsidP="00726CCD">
            <w:pPr>
              <w:pStyle w:val="TAL"/>
              <w:rPr>
                <w:rFonts w:eastAsia="SimSun"/>
                <w:sz w:val="16"/>
                <w:szCs w:val="16"/>
              </w:rPr>
            </w:pPr>
            <w:r w:rsidRPr="00726CCD">
              <w:rPr>
                <w:rFonts w:eastAsia="SimSun"/>
                <w:sz w:val="16"/>
                <w:szCs w:val="16"/>
              </w:rPr>
              <w:t>RP-230518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F51EA7" w14:textId="7CF32F86" w:rsidR="00726CCD" w:rsidRPr="00E6520D" w:rsidRDefault="00726CCD" w:rsidP="00726CCD">
            <w:pPr>
              <w:keepNext/>
              <w:keepLines/>
              <w:spacing w:after="0"/>
              <w:rPr>
                <w:rFonts w:ascii="Arial" w:eastAsia="SimSun" w:hAnsi="Arial"/>
                <w:sz w:val="16"/>
                <w:szCs w:val="16"/>
              </w:rPr>
            </w:pPr>
            <w:r w:rsidRPr="00726CCD">
              <w:rPr>
                <w:rFonts w:ascii="Arial" w:eastAsia="SimSun" w:hAnsi="Arial"/>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A5992C" w14:textId="77777777" w:rsidR="00726CCD" w:rsidRPr="00E6520D" w:rsidRDefault="00726CCD" w:rsidP="00726CCD">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F22925" w14:textId="6641F0FB" w:rsidR="00726CCD" w:rsidRPr="00E6520D" w:rsidRDefault="00726CCD" w:rsidP="00726CCD">
            <w:pPr>
              <w:keepNext/>
              <w:keepLines/>
              <w:spacing w:after="0"/>
              <w:jc w:val="center"/>
              <w:rPr>
                <w:rFonts w:ascii="Arial" w:eastAsia="SimSun" w:hAnsi="Arial"/>
                <w:sz w:val="16"/>
                <w:szCs w:val="16"/>
              </w:rPr>
            </w:pPr>
            <w:r>
              <w:rPr>
                <w:rFonts w:ascii="Arial" w:eastAsia="SimSun" w:hAnsi="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7C21232A" w14:textId="4BA5F736" w:rsidR="00726CCD" w:rsidRPr="00EC748C" w:rsidRDefault="00726CCD" w:rsidP="00EC748C">
            <w:pPr>
              <w:pStyle w:val="TAL"/>
              <w:rPr>
                <w:rFonts w:eastAsia="SimSun"/>
                <w:sz w:val="16"/>
                <w:szCs w:val="16"/>
              </w:rPr>
            </w:pPr>
            <w:r w:rsidRPr="00EC748C">
              <w:rPr>
                <w:rFonts w:eastAsia="SimSun"/>
                <w:sz w:val="16"/>
                <w:szCs w:val="16"/>
              </w:rPr>
              <w:t>CR to 38.115-2: Correction on derivation of test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4F0157" w14:textId="07012228" w:rsidR="00726CCD" w:rsidRDefault="00726CCD" w:rsidP="00726CCD">
            <w:pPr>
              <w:keepNext/>
              <w:keepLines/>
              <w:spacing w:after="0"/>
              <w:jc w:val="center"/>
              <w:rPr>
                <w:rFonts w:ascii="Arial" w:eastAsia="SimSun" w:hAnsi="Arial"/>
                <w:sz w:val="16"/>
                <w:szCs w:val="16"/>
                <w:lang w:eastAsia="zh-CN"/>
              </w:rPr>
            </w:pPr>
            <w:r>
              <w:rPr>
                <w:rFonts w:ascii="Arial" w:eastAsia="SimSun" w:hAnsi="Arial"/>
                <w:sz w:val="16"/>
                <w:szCs w:val="16"/>
                <w:lang w:eastAsia="zh-CN"/>
              </w:rPr>
              <w:t>17.1.0</w:t>
            </w:r>
          </w:p>
        </w:tc>
      </w:tr>
      <w:tr w:rsidR="008F27F4" w:rsidRPr="00E6520D" w14:paraId="3CB861E8" w14:textId="77777777" w:rsidTr="00EF6DA4">
        <w:tc>
          <w:tcPr>
            <w:tcW w:w="801" w:type="dxa"/>
            <w:tcBorders>
              <w:top w:val="single" w:sz="6" w:space="0" w:color="auto"/>
              <w:left w:val="single" w:sz="6" w:space="0" w:color="auto"/>
              <w:bottom w:val="single" w:sz="6" w:space="0" w:color="auto"/>
              <w:right w:val="single" w:sz="6" w:space="0" w:color="auto"/>
            </w:tcBorders>
            <w:shd w:val="solid" w:color="FFFFFF" w:fill="auto"/>
          </w:tcPr>
          <w:p w14:paraId="2498652A" w14:textId="5DA3B2E7" w:rsidR="00726CCD" w:rsidRDefault="00726CCD" w:rsidP="00726CCD">
            <w:pPr>
              <w:keepNext/>
              <w:keepLines/>
              <w:spacing w:after="0"/>
              <w:jc w:val="center"/>
              <w:rPr>
                <w:rFonts w:ascii="Arial" w:eastAsia="SimSun" w:hAnsi="Arial"/>
                <w:sz w:val="16"/>
                <w:szCs w:val="16"/>
              </w:rPr>
            </w:pPr>
            <w:r>
              <w:rPr>
                <w:rFonts w:ascii="Arial" w:eastAsia="SimSun" w:hAnsi="Arial"/>
                <w:sz w:val="16"/>
                <w:szCs w:val="16"/>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056DC4DE" w14:textId="6C133D8E" w:rsidR="00726CCD" w:rsidRDefault="00726CCD" w:rsidP="00726CCD">
            <w:pPr>
              <w:keepNext/>
              <w:keepLines/>
              <w:spacing w:after="0"/>
              <w:jc w:val="center"/>
              <w:rPr>
                <w:rFonts w:ascii="Arial" w:eastAsia="SimSun" w:hAnsi="Arial"/>
                <w:sz w:val="16"/>
                <w:szCs w:val="16"/>
              </w:rPr>
            </w:pPr>
            <w:r>
              <w:rPr>
                <w:rFonts w:ascii="Arial" w:eastAsia="SimSun" w:hAnsi="Arial"/>
                <w:sz w:val="16"/>
                <w:szCs w:val="16"/>
              </w:rPr>
              <w:t>RAN#99</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5F262C7F" w14:textId="06116545" w:rsidR="00726CCD" w:rsidRPr="00726CCD" w:rsidRDefault="00726CCD" w:rsidP="00726CCD">
            <w:pPr>
              <w:pStyle w:val="TAL"/>
              <w:rPr>
                <w:rFonts w:eastAsia="SimSun"/>
                <w:sz w:val="16"/>
                <w:szCs w:val="16"/>
              </w:rPr>
            </w:pPr>
            <w:r w:rsidRPr="00726CCD">
              <w:rPr>
                <w:rFonts w:eastAsia="SimSun"/>
                <w:sz w:val="16"/>
                <w:szCs w:val="16"/>
              </w:rPr>
              <w:t>RP-230518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85F8A6" w14:textId="18732E67" w:rsidR="00726CCD" w:rsidRPr="00E6520D" w:rsidRDefault="00726CCD" w:rsidP="00726CCD">
            <w:pPr>
              <w:keepNext/>
              <w:keepLines/>
              <w:spacing w:after="0"/>
              <w:rPr>
                <w:rFonts w:ascii="Arial" w:eastAsia="SimSun" w:hAnsi="Arial"/>
                <w:sz w:val="16"/>
                <w:szCs w:val="16"/>
              </w:rPr>
            </w:pPr>
            <w:r w:rsidRPr="00726CCD">
              <w:rPr>
                <w:rFonts w:ascii="Arial" w:eastAsia="SimSun" w:hAnsi="Arial"/>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A0E373" w14:textId="77777777" w:rsidR="00726CCD" w:rsidRPr="00E6520D" w:rsidRDefault="00726CCD" w:rsidP="00726CCD">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42A93C" w14:textId="2BD70634" w:rsidR="00726CCD" w:rsidRPr="00E6520D" w:rsidRDefault="00726CCD" w:rsidP="00726CCD">
            <w:pPr>
              <w:keepNext/>
              <w:keepLines/>
              <w:spacing w:after="0"/>
              <w:jc w:val="center"/>
              <w:rPr>
                <w:rFonts w:ascii="Arial" w:eastAsia="SimSun" w:hAnsi="Arial"/>
                <w:sz w:val="16"/>
                <w:szCs w:val="16"/>
              </w:rPr>
            </w:pPr>
            <w:r>
              <w:rPr>
                <w:rFonts w:ascii="Arial" w:eastAsia="SimSun" w:hAnsi="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5F6369BE" w14:textId="3909BEE4" w:rsidR="00726CCD" w:rsidRPr="00EC748C" w:rsidRDefault="00726CCD" w:rsidP="00EC748C">
            <w:pPr>
              <w:pStyle w:val="TAL"/>
              <w:rPr>
                <w:rFonts w:eastAsia="SimSun"/>
                <w:sz w:val="16"/>
                <w:szCs w:val="16"/>
              </w:rPr>
            </w:pPr>
            <w:r w:rsidRPr="00EC748C">
              <w:rPr>
                <w:rFonts w:eastAsia="SimSun"/>
                <w:sz w:val="16"/>
                <w:szCs w:val="16"/>
              </w:rPr>
              <w:t>CR to 38.115-2: Correction of repeater ACLR test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DC7D1D" w14:textId="7FE8C94D" w:rsidR="00726CCD" w:rsidRDefault="00726CCD" w:rsidP="00726CCD">
            <w:pPr>
              <w:keepNext/>
              <w:keepLines/>
              <w:spacing w:after="0"/>
              <w:jc w:val="center"/>
              <w:rPr>
                <w:rFonts w:ascii="Arial" w:eastAsia="SimSun" w:hAnsi="Arial"/>
                <w:sz w:val="16"/>
                <w:szCs w:val="16"/>
                <w:lang w:eastAsia="zh-CN"/>
              </w:rPr>
            </w:pPr>
            <w:r>
              <w:rPr>
                <w:rFonts w:ascii="Arial" w:eastAsia="SimSun" w:hAnsi="Arial"/>
                <w:sz w:val="16"/>
                <w:szCs w:val="16"/>
                <w:lang w:eastAsia="zh-CN"/>
              </w:rPr>
              <w:t>17.1.0</w:t>
            </w:r>
          </w:p>
        </w:tc>
      </w:tr>
      <w:tr w:rsidR="00EC05F4" w:rsidRPr="00E6520D" w14:paraId="6DBF1BBB" w14:textId="77777777" w:rsidTr="00A7218D">
        <w:tc>
          <w:tcPr>
            <w:tcW w:w="801" w:type="dxa"/>
            <w:tcBorders>
              <w:top w:val="single" w:sz="6" w:space="0" w:color="auto"/>
              <w:left w:val="single" w:sz="6" w:space="0" w:color="auto"/>
              <w:bottom w:val="single" w:sz="6" w:space="0" w:color="auto"/>
              <w:right w:val="single" w:sz="6" w:space="0" w:color="auto"/>
            </w:tcBorders>
            <w:shd w:val="solid" w:color="FFFFFF" w:fill="auto"/>
          </w:tcPr>
          <w:p w14:paraId="681CC249" w14:textId="3B0BAC12" w:rsidR="00EC05F4" w:rsidRDefault="00EC05F4" w:rsidP="00EC05F4">
            <w:pPr>
              <w:keepNext/>
              <w:keepLines/>
              <w:spacing w:after="0"/>
              <w:jc w:val="center"/>
              <w:rPr>
                <w:rFonts w:ascii="Arial" w:eastAsia="SimSun" w:hAnsi="Arial"/>
                <w:sz w:val="16"/>
                <w:szCs w:val="16"/>
              </w:rPr>
            </w:pPr>
            <w:r>
              <w:rPr>
                <w:rFonts w:ascii="Arial" w:eastAsia="SimSun" w:hAnsi="Arial"/>
                <w:sz w:val="16"/>
                <w:szCs w:val="16"/>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325668A0" w14:textId="14062B9C" w:rsidR="00EC05F4" w:rsidRDefault="00EC05F4" w:rsidP="00EC05F4">
            <w:pPr>
              <w:keepNext/>
              <w:keepLines/>
              <w:spacing w:after="0"/>
              <w:jc w:val="center"/>
              <w:rPr>
                <w:rFonts w:ascii="Arial" w:eastAsia="SimSun" w:hAnsi="Arial"/>
                <w:sz w:val="16"/>
                <w:szCs w:val="16"/>
              </w:rPr>
            </w:pPr>
            <w:r>
              <w:rPr>
                <w:rFonts w:ascii="Arial" w:eastAsia="SimSun" w:hAnsi="Arial"/>
                <w:sz w:val="16"/>
                <w:szCs w:val="16"/>
              </w:rPr>
              <w:t>RAN#100</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37F89080" w14:textId="28CAB69B" w:rsidR="00EC05F4" w:rsidRPr="00EC05F4" w:rsidRDefault="00EC05F4" w:rsidP="00EC05F4">
            <w:pPr>
              <w:pStyle w:val="TAL"/>
              <w:rPr>
                <w:rFonts w:eastAsia="SimSun"/>
                <w:sz w:val="16"/>
                <w:szCs w:val="16"/>
              </w:rPr>
            </w:pPr>
            <w:r w:rsidRPr="00EC05F4">
              <w:rPr>
                <w:sz w:val="16"/>
                <w:szCs w:val="16"/>
              </w:rPr>
              <w:t>RP-231339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CC5830" w14:textId="4CF4543F" w:rsidR="00EC05F4" w:rsidRPr="00EC05F4" w:rsidRDefault="00EC05F4" w:rsidP="00EC05F4">
            <w:pPr>
              <w:keepNext/>
              <w:keepLines/>
              <w:spacing w:after="0"/>
              <w:rPr>
                <w:rFonts w:ascii="Arial" w:eastAsia="SimSun" w:hAnsi="Arial"/>
                <w:sz w:val="16"/>
                <w:szCs w:val="16"/>
              </w:rPr>
            </w:pPr>
            <w:r w:rsidRPr="00EC05F4">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60138A" w14:textId="5450C8A8" w:rsidR="00EC05F4" w:rsidRPr="00EC05F4" w:rsidRDefault="00EC05F4" w:rsidP="00EC05F4">
            <w:pPr>
              <w:keepNext/>
              <w:keepLines/>
              <w:spacing w:after="0"/>
              <w:jc w:val="center"/>
              <w:rPr>
                <w:rFonts w:ascii="Arial" w:eastAsia="SimSun" w:hAnsi="Arial"/>
                <w:sz w:val="16"/>
                <w:szCs w:val="16"/>
              </w:rPr>
            </w:pPr>
            <w:r w:rsidRPr="00EC05F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DA5067" w14:textId="3A2EB1B8" w:rsidR="00EC05F4" w:rsidRPr="00EC05F4" w:rsidRDefault="00EC05F4" w:rsidP="00EC05F4">
            <w:pPr>
              <w:keepNext/>
              <w:keepLines/>
              <w:spacing w:after="0"/>
              <w:jc w:val="center"/>
              <w:rPr>
                <w:rFonts w:ascii="Arial" w:eastAsia="SimSun" w:hAnsi="Arial"/>
                <w:sz w:val="16"/>
                <w:szCs w:val="16"/>
              </w:rPr>
            </w:pPr>
            <w:r w:rsidRPr="00EC05F4">
              <w:rPr>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054B4CE6" w14:textId="6A56F4DC" w:rsidR="00EC05F4" w:rsidRPr="00EC05F4" w:rsidRDefault="00EC05F4" w:rsidP="00EC05F4">
            <w:pPr>
              <w:pStyle w:val="TAL"/>
              <w:rPr>
                <w:rFonts w:eastAsia="SimSun"/>
                <w:sz w:val="16"/>
                <w:szCs w:val="16"/>
              </w:rPr>
            </w:pPr>
            <w:r w:rsidRPr="00EC05F4">
              <w:rPr>
                <w:sz w:val="16"/>
                <w:szCs w:val="16"/>
              </w:rPr>
              <w:t>CR for TS 38.115-2, Add manufacturer declarations for test configurations and RF channels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D1BFFD" w14:textId="017A16FB" w:rsidR="00EC05F4" w:rsidRDefault="00EC05F4" w:rsidP="00EC05F4">
            <w:pPr>
              <w:keepNext/>
              <w:keepLines/>
              <w:spacing w:after="0"/>
              <w:jc w:val="center"/>
              <w:rPr>
                <w:rFonts w:ascii="Arial" w:eastAsia="SimSun" w:hAnsi="Arial"/>
                <w:sz w:val="16"/>
                <w:szCs w:val="16"/>
                <w:lang w:eastAsia="zh-CN"/>
              </w:rPr>
            </w:pPr>
            <w:r>
              <w:rPr>
                <w:rFonts w:ascii="Arial" w:eastAsia="SimSun" w:hAnsi="Arial"/>
                <w:sz w:val="16"/>
                <w:szCs w:val="16"/>
                <w:lang w:eastAsia="zh-CN"/>
              </w:rPr>
              <w:t>17.2.0</w:t>
            </w:r>
          </w:p>
        </w:tc>
      </w:tr>
      <w:tr w:rsidR="00EC05F4" w:rsidRPr="00E6520D" w14:paraId="730529DA" w14:textId="77777777" w:rsidTr="00A7218D">
        <w:tc>
          <w:tcPr>
            <w:tcW w:w="801" w:type="dxa"/>
            <w:tcBorders>
              <w:top w:val="single" w:sz="6" w:space="0" w:color="auto"/>
              <w:left w:val="single" w:sz="6" w:space="0" w:color="auto"/>
              <w:bottom w:val="single" w:sz="6" w:space="0" w:color="auto"/>
              <w:right w:val="single" w:sz="6" w:space="0" w:color="auto"/>
            </w:tcBorders>
            <w:shd w:val="solid" w:color="FFFFFF" w:fill="auto"/>
          </w:tcPr>
          <w:p w14:paraId="49F3BFCA" w14:textId="29F18AD1" w:rsidR="00EC05F4" w:rsidRDefault="00EC05F4" w:rsidP="00EC05F4">
            <w:pPr>
              <w:keepNext/>
              <w:keepLines/>
              <w:spacing w:after="0"/>
              <w:jc w:val="center"/>
              <w:rPr>
                <w:rFonts w:ascii="Arial" w:eastAsia="SimSun" w:hAnsi="Arial"/>
                <w:sz w:val="16"/>
                <w:szCs w:val="16"/>
              </w:rPr>
            </w:pPr>
            <w:r>
              <w:rPr>
                <w:rFonts w:ascii="Arial" w:eastAsia="SimSun" w:hAnsi="Arial"/>
                <w:sz w:val="16"/>
                <w:szCs w:val="16"/>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711884B" w14:textId="326731BE" w:rsidR="00EC05F4" w:rsidRDefault="00EC05F4" w:rsidP="00EC05F4">
            <w:pPr>
              <w:keepNext/>
              <w:keepLines/>
              <w:spacing w:after="0"/>
              <w:jc w:val="center"/>
              <w:rPr>
                <w:rFonts w:ascii="Arial" w:eastAsia="SimSun" w:hAnsi="Arial"/>
                <w:sz w:val="16"/>
                <w:szCs w:val="16"/>
              </w:rPr>
            </w:pPr>
            <w:r>
              <w:rPr>
                <w:rFonts w:ascii="Arial" w:eastAsia="SimSun" w:hAnsi="Arial"/>
                <w:sz w:val="16"/>
                <w:szCs w:val="16"/>
              </w:rPr>
              <w:t>RAN#100</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66A66BE7" w14:textId="03CC2B7C" w:rsidR="00EC05F4" w:rsidRPr="00EC05F4" w:rsidRDefault="00EC05F4" w:rsidP="00EC05F4">
            <w:pPr>
              <w:pStyle w:val="TAL"/>
              <w:rPr>
                <w:rFonts w:eastAsia="SimSun"/>
                <w:sz w:val="16"/>
                <w:szCs w:val="16"/>
              </w:rPr>
            </w:pPr>
            <w:r w:rsidRPr="00EC05F4">
              <w:rPr>
                <w:sz w:val="16"/>
                <w:szCs w:val="16"/>
              </w:rPr>
              <w:t>RP-231339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8661C6" w14:textId="2C64ADC5" w:rsidR="00EC05F4" w:rsidRPr="00EC05F4" w:rsidRDefault="00EC05F4" w:rsidP="00EC05F4">
            <w:pPr>
              <w:keepNext/>
              <w:keepLines/>
              <w:spacing w:after="0"/>
              <w:rPr>
                <w:rFonts w:ascii="Arial" w:eastAsia="SimSun" w:hAnsi="Arial"/>
                <w:sz w:val="16"/>
                <w:szCs w:val="16"/>
              </w:rPr>
            </w:pPr>
            <w:r w:rsidRPr="00EC05F4">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61AF23" w14:textId="77777777" w:rsidR="00EC05F4" w:rsidRPr="00EC05F4" w:rsidRDefault="00EC05F4" w:rsidP="00EC05F4">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88B31F" w14:textId="2D6B34CF" w:rsidR="00EC05F4" w:rsidRPr="00EC05F4" w:rsidRDefault="00EC05F4" w:rsidP="00EC05F4">
            <w:pPr>
              <w:keepNext/>
              <w:keepLines/>
              <w:spacing w:after="0"/>
              <w:jc w:val="center"/>
              <w:rPr>
                <w:rFonts w:ascii="Arial" w:eastAsia="SimSun" w:hAnsi="Arial"/>
                <w:sz w:val="16"/>
                <w:szCs w:val="16"/>
              </w:rPr>
            </w:pPr>
            <w:r w:rsidRPr="00EC05F4">
              <w:rPr>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484C8B32" w14:textId="24FC7A09" w:rsidR="00EC05F4" w:rsidRPr="00EC05F4" w:rsidRDefault="00EC05F4" w:rsidP="00EC05F4">
            <w:pPr>
              <w:pStyle w:val="TAL"/>
              <w:rPr>
                <w:rFonts w:eastAsia="SimSun"/>
                <w:sz w:val="16"/>
                <w:szCs w:val="16"/>
              </w:rPr>
            </w:pPr>
            <w:r w:rsidRPr="00EC05F4">
              <w:rPr>
                <w:sz w:val="16"/>
                <w:szCs w:val="16"/>
              </w:rPr>
              <w:t>CR to 38.115-2: Corrections on repeater output power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84DC53" w14:textId="3E7A865D" w:rsidR="00EC05F4" w:rsidRDefault="00EC05F4" w:rsidP="00EC05F4">
            <w:pPr>
              <w:keepNext/>
              <w:keepLines/>
              <w:spacing w:after="0"/>
              <w:jc w:val="center"/>
              <w:rPr>
                <w:rFonts w:ascii="Arial" w:eastAsia="SimSun" w:hAnsi="Arial"/>
                <w:sz w:val="16"/>
                <w:szCs w:val="16"/>
                <w:lang w:eastAsia="zh-CN"/>
              </w:rPr>
            </w:pPr>
            <w:r w:rsidRPr="00D03301">
              <w:rPr>
                <w:rFonts w:ascii="Arial" w:eastAsia="SimSun" w:hAnsi="Arial"/>
                <w:sz w:val="16"/>
                <w:szCs w:val="16"/>
                <w:lang w:eastAsia="zh-CN"/>
              </w:rPr>
              <w:t>17.2.0</w:t>
            </w:r>
          </w:p>
        </w:tc>
      </w:tr>
      <w:tr w:rsidR="00EC05F4" w:rsidRPr="00E6520D" w14:paraId="3FECDBCB" w14:textId="77777777" w:rsidTr="00A7218D">
        <w:tc>
          <w:tcPr>
            <w:tcW w:w="801" w:type="dxa"/>
            <w:tcBorders>
              <w:top w:val="single" w:sz="6" w:space="0" w:color="auto"/>
              <w:left w:val="single" w:sz="6" w:space="0" w:color="auto"/>
              <w:bottom w:val="single" w:sz="6" w:space="0" w:color="auto"/>
              <w:right w:val="single" w:sz="6" w:space="0" w:color="auto"/>
            </w:tcBorders>
            <w:shd w:val="solid" w:color="FFFFFF" w:fill="auto"/>
          </w:tcPr>
          <w:p w14:paraId="53990812" w14:textId="3BEC1A3E" w:rsidR="00EC05F4" w:rsidRDefault="00EC05F4" w:rsidP="00EC05F4">
            <w:pPr>
              <w:keepNext/>
              <w:keepLines/>
              <w:spacing w:after="0"/>
              <w:jc w:val="center"/>
              <w:rPr>
                <w:rFonts w:ascii="Arial" w:eastAsia="SimSun" w:hAnsi="Arial"/>
                <w:sz w:val="16"/>
                <w:szCs w:val="16"/>
              </w:rPr>
            </w:pPr>
            <w:r>
              <w:rPr>
                <w:rFonts w:ascii="Arial" w:eastAsia="SimSun" w:hAnsi="Arial"/>
                <w:sz w:val="16"/>
                <w:szCs w:val="16"/>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30D76CE3" w14:textId="6BB79CA7" w:rsidR="00EC05F4" w:rsidRDefault="00EC05F4" w:rsidP="00EC05F4">
            <w:pPr>
              <w:keepNext/>
              <w:keepLines/>
              <w:spacing w:after="0"/>
              <w:jc w:val="center"/>
              <w:rPr>
                <w:rFonts w:ascii="Arial" w:eastAsia="SimSun" w:hAnsi="Arial"/>
                <w:sz w:val="16"/>
                <w:szCs w:val="16"/>
              </w:rPr>
            </w:pPr>
            <w:r>
              <w:rPr>
                <w:rFonts w:ascii="Arial" w:eastAsia="SimSun" w:hAnsi="Arial"/>
                <w:sz w:val="16"/>
                <w:szCs w:val="16"/>
              </w:rPr>
              <w:t>RAN#100</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53790BD8" w14:textId="4AACD8FC" w:rsidR="00EC05F4" w:rsidRPr="00EC05F4" w:rsidRDefault="00EC05F4" w:rsidP="00EC05F4">
            <w:pPr>
              <w:pStyle w:val="TAL"/>
              <w:rPr>
                <w:rFonts w:eastAsia="SimSun"/>
                <w:sz w:val="16"/>
                <w:szCs w:val="16"/>
              </w:rPr>
            </w:pPr>
            <w:r w:rsidRPr="00EC05F4">
              <w:rPr>
                <w:sz w:val="16"/>
                <w:szCs w:val="16"/>
              </w:rPr>
              <w:t>RP-231339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C82CF7" w14:textId="04D5C5AA" w:rsidR="00EC05F4" w:rsidRPr="00EC05F4" w:rsidRDefault="00EC05F4" w:rsidP="00EC05F4">
            <w:pPr>
              <w:keepNext/>
              <w:keepLines/>
              <w:spacing w:after="0"/>
              <w:rPr>
                <w:rFonts w:ascii="Arial" w:eastAsia="SimSun" w:hAnsi="Arial"/>
                <w:sz w:val="16"/>
                <w:szCs w:val="16"/>
              </w:rPr>
            </w:pPr>
            <w:r w:rsidRPr="00EC05F4">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71F538" w14:textId="180CC3C8" w:rsidR="00EC05F4" w:rsidRPr="00EC05F4" w:rsidRDefault="00EC05F4" w:rsidP="00EC05F4">
            <w:pPr>
              <w:keepNext/>
              <w:keepLines/>
              <w:spacing w:after="0"/>
              <w:jc w:val="center"/>
              <w:rPr>
                <w:rFonts w:ascii="Arial" w:eastAsia="SimSun" w:hAnsi="Arial"/>
                <w:sz w:val="16"/>
                <w:szCs w:val="16"/>
              </w:rPr>
            </w:pPr>
            <w:r w:rsidRPr="00EC05F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D937FD" w14:textId="3CBF8BE6" w:rsidR="00EC05F4" w:rsidRPr="00EC05F4" w:rsidRDefault="00EC05F4" w:rsidP="00EC05F4">
            <w:pPr>
              <w:keepNext/>
              <w:keepLines/>
              <w:spacing w:after="0"/>
              <w:jc w:val="center"/>
              <w:rPr>
                <w:rFonts w:ascii="Arial" w:eastAsia="SimSun" w:hAnsi="Arial"/>
                <w:sz w:val="16"/>
                <w:szCs w:val="16"/>
              </w:rPr>
            </w:pPr>
            <w:r w:rsidRPr="00EC05F4">
              <w:rPr>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4145CC29" w14:textId="04E26425" w:rsidR="00EC05F4" w:rsidRPr="00EC05F4" w:rsidRDefault="00EC05F4" w:rsidP="00EC05F4">
            <w:pPr>
              <w:pStyle w:val="TAL"/>
              <w:rPr>
                <w:rFonts w:eastAsia="SimSun"/>
                <w:sz w:val="16"/>
                <w:szCs w:val="16"/>
              </w:rPr>
            </w:pPr>
            <w:r w:rsidRPr="00EC05F4">
              <w:rPr>
                <w:sz w:val="16"/>
                <w:szCs w:val="16"/>
              </w:rPr>
              <w:t>CR to TS 38.115-2: Clarifcations for repeater test models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B6266C" w14:textId="7D817FCA" w:rsidR="00EC05F4" w:rsidRDefault="00EC05F4" w:rsidP="00EC05F4">
            <w:pPr>
              <w:keepNext/>
              <w:keepLines/>
              <w:spacing w:after="0"/>
              <w:jc w:val="center"/>
              <w:rPr>
                <w:rFonts w:ascii="Arial" w:eastAsia="SimSun" w:hAnsi="Arial"/>
                <w:sz w:val="16"/>
                <w:szCs w:val="16"/>
                <w:lang w:eastAsia="zh-CN"/>
              </w:rPr>
            </w:pPr>
            <w:r w:rsidRPr="00D03301">
              <w:rPr>
                <w:rFonts w:ascii="Arial" w:eastAsia="SimSun" w:hAnsi="Arial"/>
                <w:sz w:val="16"/>
                <w:szCs w:val="16"/>
                <w:lang w:eastAsia="zh-CN"/>
              </w:rPr>
              <w:t>17.2.0</w:t>
            </w:r>
          </w:p>
        </w:tc>
      </w:tr>
      <w:tr w:rsidR="00F41FFB" w:rsidRPr="00E6520D" w14:paraId="288F2609" w14:textId="77777777" w:rsidTr="00A7218D">
        <w:tc>
          <w:tcPr>
            <w:tcW w:w="801" w:type="dxa"/>
            <w:tcBorders>
              <w:top w:val="single" w:sz="6" w:space="0" w:color="auto"/>
              <w:left w:val="single" w:sz="6" w:space="0" w:color="auto"/>
              <w:bottom w:val="single" w:sz="6" w:space="0" w:color="auto"/>
              <w:right w:val="single" w:sz="6" w:space="0" w:color="auto"/>
            </w:tcBorders>
            <w:shd w:val="solid" w:color="FFFFFF" w:fill="auto"/>
          </w:tcPr>
          <w:p w14:paraId="780FEF0C" w14:textId="1FE60316" w:rsidR="00F41FFB" w:rsidRDefault="00F41FFB" w:rsidP="00F41FFB">
            <w:pPr>
              <w:keepNext/>
              <w:keepLines/>
              <w:spacing w:after="0"/>
              <w:jc w:val="center"/>
              <w:rPr>
                <w:rFonts w:ascii="Arial" w:eastAsia="SimSun" w:hAnsi="Arial"/>
                <w:sz w:val="16"/>
                <w:szCs w:val="16"/>
              </w:rPr>
            </w:pPr>
            <w:r>
              <w:rPr>
                <w:rFonts w:ascii="Arial" w:eastAsia="SimSun" w:hAnsi="Arial"/>
                <w:sz w:val="16"/>
                <w:szCs w:val="16"/>
              </w:rPr>
              <w:t>2023-09</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16529D8B" w14:textId="22105B5E" w:rsidR="00F41FFB" w:rsidRDefault="00F41FFB" w:rsidP="00F41FFB">
            <w:pPr>
              <w:keepNext/>
              <w:keepLines/>
              <w:spacing w:after="0"/>
              <w:jc w:val="center"/>
              <w:rPr>
                <w:rFonts w:ascii="Arial" w:eastAsia="SimSun" w:hAnsi="Arial"/>
                <w:sz w:val="16"/>
                <w:szCs w:val="16"/>
              </w:rPr>
            </w:pPr>
            <w:r>
              <w:rPr>
                <w:rFonts w:ascii="Arial" w:eastAsia="SimSun" w:hAnsi="Arial"/>
                <w:sz w:val="16"/>
                <w:szCs w:val="16"/>
              </w:rPr>
              <w:t>RAN#101</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7A728C79" w14:textId="1FBA5A79" w:rsidR="00F41FFB" w:rsidRPr="00EC05F4" w:rsidRDefault="00F41FFB" w:rsidP="00F41FFB">
            <w:pPr>
              <w:pStyle w:val="TAL"/>
              <w:rPr>
                <w:sz w:val="16"/>
                <w:szCs w:val="16"/>
              </w:rPr>
            </w:pPr>
            <w:r w:rsidRPr="00F41FFB">
              <w:rPr>
                <w:sz w:val="16"/>
                <w:szCs w:val="16"/>
              </w:rPr>
              <w:t>RP-232496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83F9E4" w14:textId="222A47A3" w:rsidR="00F41FFB" w:rsidRPr="00F41FFB" w:rsidRDefault="00F41FFB" w:rsidP="00F41FFB">
            <w:pPr>
              <w:pStyle w:val="TAC"/>
              <w:rPr>
                <w:sz w:val="16"/>
                <w:szCs w:val="16"/>
              </w:rPr>
            </w:pPr>
            <w:r w:rsidRPr="00F41FFB">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166417" w14:textId="4B0AEEC3" w:rsidR="00F41FFB" w:rsidRPr="00F41FFB" w:rsidRDefault="00F41FFB" w:rsidP="00F41FFB">
            <w:pPr>
              <w:pStyle w:val="TAC"/>
              <w:rPr>
                <w:sz w:val="16"/>
                <w:szCs w:val="16"/>
              </w:rPr>
            </w:pPr>
            <w:r w:rsidRPr="00F41FF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0A8C0B" w14:textId="7D7691AB" w:rsidR="00F41FFB" w:rsidRPr="00F41FFB" w:rsidRDefault="00F41FFB" w:rsidP="00F41FFB">
            <w:pPr>
              <w:pStyle w:val="TAC"/>
              <w:rPr>
                <w:sz w:val="16"/>
                <w:szCs w:val="16"/>
              </w:rPr>
            </w:pPr>
            <w:r w:rsidRPr="00F41FFB">
              <w:rPr>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72AB329F" w14:textId="24A938D9" w:rsidR="00F41FFB" w:rsidRPr="00EC05F4" w:rsidRDefault="00F41FFB" w:rsidP="00F41FFB">
            <w:pPr>
              <w:pStyle w:val="TAL"/>
              <w:rPr>
                <w:sz w:val="16"/>
                <w:szCs w:val="16"/>
              </w:rPr>
            </w:pPr>
            <w:r w:rsidRPr="00F41FFB">
              <w:rPr>
                <w:sz w:val="16"/>
                <w:szCs w:val="16"/>
              </w:rPr>
              <w:t>[NR_repeaters] CR to 38.115-2: Input intermodulation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C1F98B" w14:textId="4FB2D904" w:rsidR="00F41FFB" w:rsidRPr="00D03301" w:rsidRDefault="00F41FFB" w:rsidP="00F41FFB">
            <w:pPr>
              <w:keepNext/>
              <w:keepLines/>
              <w:spacing w:after="0"/>
              <w:jc w:val="center"/>
              <w:rPr>
                <w:rFonts w:ascii="Arial" w:eastAsia="SimSun" w:hAnsi="Arial"/>
                <w:sz w:val="16"/>
                <w:szCs w:val="16"/>
                <w:lang w:eastAsia="zh-CN"/>
              </w:rPr>
            </w:pPr>
            <w:r>
              <w:rPr>
                <w:rFonts w:ascii="Arial" w:eastAsia="SimSun" w:hAnsi="Arial"/>
                <w:sz w:val="16"/>
                <w:szCs w:val="16"/>
                <w:lang w:eastAsia="zh-CN"/>
              </w:rPr>
              <w:t>17.3.0</w:t>
            </w:r>
          </w:p>
        </w:tc>
      </w:tr>
      <w:tr w:rsidR="00397DA5" w:rsidRPr="00E6520D" w14:paraId="5A6992DF" w14:textId="77777777" w:rsidTr="00A7218D">
        <w:tc>
          <w:tcPr>
            <w:tcW w:w="801" w:type="dxa"/>
            <w:tcBorders>
              <w:top w:val="single" w:sz="6" w:space="0" w:color="auto"/>
              <w:left w:val="single" w:sz="6" w:space="0" w:color="auto"/>
              <w:bottom w:val="single" w:sz="6" w:space="0" w:color="auto"/>
              <w:right w:val="single" w:sz="6" w:space="0" w:color="auto"/>
            </w:tcBorders>
            <w:shd w:val="solid" w:color="FFFFFF" w:fill="auto"/>
          </w:tcPr>
          <w:p w14:paraId="75078936" w14:textId="57B2AD23" w:rsidR="00397DA5" w:rsidRDefault="00397DA5" w:rsidP="00397DA5">
            <w:pPr>
              <w:keepNext/>
              <w:keepLines/>
              <w:spacing w:after="0"/>
              <w:jc w:val="center"/>
              <w:rPr>
                <w:rFonts w:ascii="Arial" w:eastAsia="SimSun" w:hAnsi="Arial"/>
                <w:sz w:val="16"/>
                <w:szCs w:val="16"/>
              </w:rPr>
            </w:pPr>
            <w:r>
              <w:rPr>
                <w:rFonts w:ascii="Arial" w:eastAsia="SimSun" w:hAnsi="Arial"/>
                <w:sz w:val="16"/>
                <w:szCs w:val="16"/>
              </w:rPr>
              <w:t>2023-12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3D27E524" w14:textId="7A66C059" w:rsidR="00397DA5" w:rsidRDefault="00397DA5" w:rsidP="00397DA5">
            <w:pPr>
              <w:keepNext/>
              <w:keepLines/>
              <w:spacing w:after="0"/>
              <w:jc w:val="center"/>
              <w:rPr>
                <w:rFonts w:ascii="Arial" w:eastAsia="SimSun" w:hAnsi="Arial"/>
                <w:sz w:val="16"/>
                <w:szCs w:val="16"/>
              </w:rPr>
            </w:pPr>
            <w:r>
              <w:rPr>
                <w:rFonts w:ascii="Arial" w:eastAsia="SimSun" w:hAnsi="Arial"/>
                <w:sz w:val="16"/>
                <w:szCs w:val="16"/>
              </w:rPr>
              <w:t>RAN#102</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3E8E5EAF" w14:textId="2DAF0319" w:rsidR="00397DA5" w:rsidRPr="00397DA5" w:rsidRDefault="00397DA5" w:rsidP="00397DA5">
            <w:pPr>
              <w:pStyle w:val="TAL"/>
              <w:rPr>
                <w:sz w:val="16"/>
                <w:szCs w:val="16"/>
              </w:rPr>
            </w:pPr>
            <w:r w:rsidRPr="00397DA5">
              <w:rPr>
                <w:sz w:val="16"/>
                <w:szCs w:val="16"/>
              </w:rPr>
              <w:t>RP-233350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D339C9" w14:textId="740DE551" w:rsidR="00397DA5" w:rsidRPr="00397DA5" w:rsidRDefault="00397DA5" w:rsidP="00397DA5">
            <w:pPr>
              <w:pStyle w:val="TAC"/>
              <w:rPr>
                <w:sz w:val="16"/>
                <w:szCs w:val="16"/>
              </w:rPr>
            </w:pPr>
            <w:r w:rsidRPr="00397DA5">
              <w:rPr>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5CC889" w14:textId="77777777" w:rsidR="00397DA5" w:rsidRPr="00397DA5" w:rsidRDefault="00397DA5" w:rsidP="00397DA5">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85F4A1" w14:textId="54233AED" w:rsidR="00397DA5" w:rsidRPr="00397DA5" w:rsidRDefault="00397DA5" w:rsidP="00397DA5">
            <w:pPr>
              <w:pStyle w:val="TAC"/>
              <w:rPr>
                <w:sz w:val="16"/>
                <w:szCs w:val="16"/>
              </w:rPr>
            </w:pPr>
            <w:r w:rsidRPr="00397DA5">
              <w:rPr>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08069B8F" w14:textId="1EA7C800" w:rsidR="00397DA5" w:rsidRPr="00397DA5" w:rsidRDefault="00397DA5" w:rsidP="00397DA5">
            <w:pPr>
              <w:pStyle w:val="TAL"/>
              <w:rPr>
                <w:sz w:val="16"/>
                <w:szCs w:val="16"/>
              </w:rPr>
            </w:pPr>
            <w:r w:rsidRPr="00397DA5">
              <w:rPr>
                <w:sz w:val="16"/>
                <w:szCs w:val="16"/>
              </w:rPr>
              <w:t>CR for TS 38.115-2, Remove multi-band related content for repeater type 2-O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8A72FA" w14:textId="595240FE" w:rsidR="00397DA5" w:rsidRDefault="00397DA5" w:rsidP="00397DA5">
            <w:pPr>
              <w:keepNext/>
              <w:keepLines/>
              <w:spacing w:after="0"/>
              <w:jc w:val="center"/>
              <w:rPr>
                <w:rFonts w:ascii="Arial" w:eastAsia="SimSun" w:hAnsi="Arial"/>
                <w:sz w:val="16"/>
                <w:szCs w:val="16"/>
                <w:lang w:eastAsia="zh-CN"/>
              </w:rPr>
            </w:pPr>
            <w:r>
              <w:rPr>
                <w:rFonts w:ascii="Arial" w:eastAsia="SimSun" w:hAnsi="Arial"/>
                <w:sz w:val="16"/>
                <w:szCs w:val="16"/>
                <w:lang w:eastAsia="zh-CN"/>
              </w:rPr>
              <w:t>17.4.0</w:t>
            </w:r>
          </w:p>
        </w:tc>
      </w:tr>
      <w:tr w:rsidR="00397DA5" w:rsidRPr="00E6520D" w14:paraId="1F465415" w14:textId="77777777" w:rsidTr="00A7218D">
        <w:tc>
          <w:tcPr>
            <w:tcW w:w="801" w:type="dxa"/>
            <w:tcBorders>
              <w:top w:val="single" w:sz="6" w:space="0" w:color="auto"/>
              <w:left w:val="single" w:sz="6" w:space="0" w:color="auto"/>
              <w:bottom w:val="single" w:sz="6" w:space="0" w:color="auto"/>
              <w:right w:val="single" w:sz="6" w:space="0" w:color="auto"/>
            </w:tcBorders>
            <w:shd w:val="solid" w:color="FFFFFF" w:fill="auto"/>
          </w:tcPr>
          <w:p w14:paraId="50ED8925" w14:textId="33C915C2" w:rsidR="00397DA5" w:rsidRDefault="00397DA5" w:rsidP="00397DA5">
            <w:pPr>
              <w:keepNext/>
              <w:keepLines/>
              <w:spacing w:after="0"/>
              <w:jc w:val="center"/>
              <w:rPr>
                <w:rFonts w:ascii="Arial" w:eastAsia="SimSun" w:hAnsi="Arial"/>
                <w:sz w:val="16"/>
                <w:szCs w:val="16"/>
              </w:rPr>
            </w:pPr>
            <w:r>
              <w:rPr>
                <w:rFonts w:ascii="Arial" w:eastAsia="SimSun" w:hAnsi="Arial"/>
                <w:sz w:val="16"/>
                <w:szCs w:val="16"/>
              </w:rPr>
              <w:t>2023-12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43B3288F" w14:textId="445493E9" w:rsidR="00397DA5" w:rsidRDefault="00397DA5" w:rsidP="00397DA5">
            <w:pPr>
              <w:keepNext/>
              <w:keepLines/>
              <w:spacing w:after="0"/>
              <w:jc w:val="center"/>
              <w:rPr>
                <w:rFonts w:ascii="Arial" w:eastAsia="SimSun" w:hAnsi="Arial"/>
                <w:sz w:val="16"/>
                <w:szCs w:val="16"/>
              </w:rPr>
            </w:pPr>
            <w:r>
              <w:rPr>
                <w:rFonts w:ascii="Arial" w:eastAsia="SimSun" w:hAnsi="Arial"/>
                <w:sz w:val="16"/>
                <w:szCs w:val="16"/>
              </w:rPr>
              <w:t>RAN#102</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4B27C0CD" w14:textId="2E169ADE" w:rsidR="00397DA5" w:rsidRPr="00397DA5" w:rsidRDefault="00397DA5" w:rsidP="00397DA5">
            <w:pPr>
              <w:pStyle w:val="TAL"/>
              <w:rPr>
                <w:sz w:val="16"/>
                <w:szCs w:val="16"/>
              </w:rPr>
            </w:pPr>
            <w:r w:rsidRPr="00397DA5">
              <w:rPr>
                <w:sz w:val="16"/>
                <w:szCs w:val="16"/>
              </w:rPr>
              <w:t>RP-233350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1C63EB" w14:textId="66988284" w:rsidR="00397DA5" w:rsidRPr="00397DA5" w:rsidRDefault="00397DA5" w:rsidP="00397DA5">
            <w:pPr>
              <w:pStyle w:val="TAC"/>
              <w:rPr>
                <w:sz w:val="16"/>
                <w:szCs w:val="16"/>
              </w:rPr>
            </w:pPr>
            <w:r w:rsidRPr="00397DA5">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321A59" w14:textId="03D3FBCA" w:rsidR="00397DA5" w:rsidRPr="00397DA5" w:rsidRDefault="00397DA5" w:rsidP="00397DA5">
            <w:pPr>
              <w:pStyle w:val="TAC"/>
              <w:rPr>
                <w:sz w:val="16"/>
                <w:szCs w:val="16"/>
              </w:rPr>
            </w:pPr>
            <w:r w:rsidRPr="00397DA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971FF" w14:textId="766F3531" w:rsidR="00397DA5" w:rsidRPr="00397DA5" w:rsidRDefault="00397DA5" w:rsidP="00397DA5">
            <w:pPr>
              <w:pStyle w:val="TAC"/>
              <w:rPr>
                <w:sz w:val="16"/>
                <w:szCs w:val="16"/>
              </w:rPr>
            </w:pPr>
            <w:r w:rsidRPr="00397DA5">
              <w:rPr>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2106F6D1" w14:textId="25B06D03" w:rsidR="00397DA5" w:rsidRPr="00397DA5" w:rsidRDefault="00397DA5" w:rsidP="00397DA5">
            <w:pPr>
              <w:pStyle w:val="TAL"/>
              <w:rPr>
                <w:sz w:val="16"/>
                <w:szCs w:val="16"/>
              </w:rPr>
            </w:pPr>
            <w:r w:rsidRPr="00397DA5">
              <w:rPr>
                <w:sz w:val="16"/>
                <w:szCs w:val="16"/>
              </w:rPr>
              <w:t>CR to 38.115-2: Correction of terminologies for NR repeaters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3765BA" w14:textId="3DC87FA9" w:rsidR="00397DA5" w:rsidRDefault="00397DA5" w:rsidP="00397DA5">
            <w:pPr>
              <w:keepNext/>
              <w:keepLines/>
              <w:spacing w:after="0"/>
              <w:jc w:val="center"/>
              <w:rPr>
                <w:rFonts w:ascii="Arial" w:eastAsia="SimSun" w:hAnsi="Arial"/>
                <w:sz w:val="16"/>
                <w:szCs w:val="16"/>
                <w:lang w:eastAsia="zh-CN"/>
              </w:rPr>
            </w:pPr>
            <w:r>
              <w:rPr>
                <w:rFonts w:ascii="Arial" w:eastAsia="SimSun" w:hAnsi="Arial"/>
                <w:sz w:val="16"/>
                <w:szCs w:val="16"/>
                <w:lang w:eastAsia="zh-CN"/>
              </w:rPr>
              <w:t>17.4.0</w:t>
            </w:r>
          </w:p>
        </w:tc>
      </w:tr>
      <w:tr w:rsidR="003B6F49" w:rsidRPr="00E6520D" w14:paraId="28DD2D89" w14:textId="77777777" w:rsidTr="00247DE9">
        <w:tc>
          <w:tcPr>
            <w:tcW w:w="801" w:type="dxa"/>
            <w:tcBorders>
              <w:top w:val="single" w:sz="6" w:space="0" w:color="auto"/>
              <w:left w:val="single" w:sz="6" w:space="0" w:color="auto"/>
              <w:bottom w:val="single" w:sz="6" w:space="0" w:color="auto"/>
              <w:right w:val="single" w:sz="6" w:space="0" w:color="auto"/>
            </w:tcBorders>
            <w:shd w:val="solid" w:color="FFFFFF" w:fill="auto"/>
          </w:tcPr>
          <w:p w14:paraId="41A1BFE6" w14:textId="3F54D88A" w:rsidR="003B6F49" w:rsidRPr="00247DE9" w:rsidRDefault="003B6F49" w:rsidP="00247DE9">
            <w:pPr>
              <w:pStyle w:val="TAL"/>
              <w:rPr>
                <w:sz w:val="16"/>
                <w:szCs w:val="16"/>
              </w:rPr>
            </w:pPr>
            <w:r w:rsidRPr="00247DE9">
              <w:rPr>
                <w:sz w:val="16"/>
                <w:szCs w:val="16"/>
              </w:rPr>
              <w:t>2024-03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754BA75A" w14:textId="30F772CF" w:rsidR="003B6F49" w:rsidRPr="00247DE9" w:rsidRDefault="003B6F49" w:rsidP="00247DE9">
            <w:pPr>
              <w:pStyle w:val="TAL"/>
              <w:rPr>
                <w:sz w:val="16"/>
                <w:szCs w:val="16"/>
              </w:rPr>
            </w:pPr>
            <w:r w:rsidRPr="00247DE9">
              <w:rPr>
                <w:sz w:val="16"/>
                <w:szCs w:val="16"/>
              </w:rPr>
              <w:t>RAN#103</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72602EDD" w14:textId="3C9B18E9" w:rsidR="003B6F49" w:rsidRPr="008B21F7" w:rsidRDefault="003B6F49" w:rsidP="008B21F7">
            <w:pPr>
              <w:pStyle w:val="TAL"/>
              <w:rPr>
                <w:sz w:val="16"/>
                <w:szCs w:val="16"/>
              </w:rPr>
            </w:pPr>
            <w:r w:rsidRPr="00247DE9">
              <w:rPr>
                <w:sz w:val="16"/>
                <w:szCs w:val="16"/>
              </w:rPr>
              <w:t>RP-240574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EF2C832" w14:textId="459B4775" w:rsidR="003B6F49" w:rsidRPr="00247DE9" w:rsidRDefault="003B6F49" w:rsidP="00247DE9">
            <w:pPr>
              <w:keepNext/>
              <w:keepLines/>
              <w:spacing w:after="0"/>
              <w:jc w:val="center"/>
              <w:rPr>
                <w:rFonts w:eastAsia="SimSun"/>
                <w:sz w:val="16"/>
                <w:szCs w:val="16"/>
              </w:rPr>
            </w:pPr>
            <w:r w:rsidRPr="00247DE9">
              <w:rPr>
                <w:rFonts w:ascii="Arial" w:eastAsia="SimSun" w:hAnsi="Arial"/>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2F7265D" w14:textId="711129F8" w:rsidR="003B6F49" w:rsidRPr="00247DE9" w:rsidRDefault="003B6F49" w:rsidP="00247DE9">
            <w:pPr>
              <w:keepNext/>
              <w:keepLines/>
              <w:spacing w:after="0"/>
              <w:jc w:val="center"/>
              <w:rPr>
                <w:rFonts w:eastAsia="SimSun"/>
                <w:sz w:val="16"/>
                <w:szCs w:val="16"/>
              </w:rPr>
            </w:pPr>
            <w:r w:rsidRPr="00247DE9">
              <w:rPr>
                <w:rFonts w:ascii="Arial" w:eastAsia="SimSun" w:hAnsi="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87B5E6" w14:textId="751281F6" w:rsidR="003B6F49" w:rsidRPr="00247DE9" w:rsidRDefault="003B6F49" w:rsidP="00247DE9">
            <w:pPr>
              <w:keepNext/>
              <w:keepLines/>
              <w:spacing w:after="0"/>
              <w:jc w:val="center"/>
              <w:rPr>
                <w:rFonts w:eastAsia="SimSun"/>
                <w:sz w:val="16"/>
                <w:szCs w:val="16"/>
              </w:rPr>
            </w:pPr>
            <w:r w:rsidRPr="00247DE9">
              <w:rPr>
                <w:rFonts w:ascii="Arial" w:eastAsia="SimSun" w:hAnsi="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vAlign w:val="bottom"/>
          </w:tcPr>
          <w:p w14:paraId="0759F2A1" w14:textId="1FE476DB" w:rsidR="003B6F49" w:rsidRPr="00F9757E" w:rsidRDefault="003B6F49" w:rsidP="003B6F49">
            <w:pPr>
              <w:pStyle w:val="TAL"/>
              <w:rPr>
                <w:sz w:val="16"/>
                <w:szCs w:val="16"/>
              </w:rPr>
            </w:pPr>
            <w:r>
              <w:rPr>
                <w:rFonts w:cs="Arial"/>
                <w:sz w:val="16"/>
                <w:szCs w:val="16"/>
              </w:rPr>
              <w:t>(NR_repeaters-Perf) CR for TS 38.115-2, Correction on BS related description issues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BDB533" w14:textId="13931C39" w:rsidR="003B6F49" w:rsidRPr="00247DE9" w:rsidRDefault="003B6F49" w:rsidP="00247DE9">
            <w:pPr>
              <w:pStyle w:val="TAL"/>
              <w:rPr>
                <w:sz w:val="16"/>
                <w:szCs w:val="16"/>
              </w:rPr>
            </w:pPr>
            <w:r w:rsidRPr="00247DE9">
              <w:rPr>
                <w:sz w:val="16"/>
                <w:szCs w:val="16"/>
              </w:rPr>
              <w:t>17.5.0</w:t>
            </w:r>
          </w:p>
        </w:tc>
      </w:tr>
      <w:tr w:rsidR="003B6F49" w:rsidRPr="00E6520D" w14:paraId="6F7BAA92" w14:textId="77777777" w:rsidTr="00247DE9">
        <w:tc>
          <w:tcPr>
            <w:tcW w:w="801" w:type="dxa"/>
            <w:tcBorders>
              <w:top w:val="single" w:sz="6" w:space="0" w:color="auto"/>
              <w:left w:val="single" w:sz="6" w:space="0" w:color="auto"/>
              <w:bottom w:val="single" w:sz="6" w:space="0" w:color="auto"/>
              <w:right w:val="single" w:sz="6" w:space="0" w:color="auto"/>
            </w:tcBorders>
            <w:shd w:val="solid" w:color="FFFFFF" w:fill="auto"/>
          </w:tcPr>
          <w:p w14:paraId="52C4EE66" w14:textId="1CF6B03D" w:rsidR="003B6F49" w:rsidRPr="002C252C" w:rsidRDefault="003B6F49" w:rsidP="003B6F49">
            <w:pPr>
              <w:pStyle w:val="TAL"/>
              <w:rPr>
                <w:sz w:val="16"/>
                <w:szCs w:val="16"/>
              </w:rPr>
            </w:pPr>
            <w:r w:rsidRPr="007314A4">
              <w:rPr>
                <w:sz w:val="16"/>
                <w:szCs w:val="16"/>
              </w:rPr>
              <w:t>2024-03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67FA9598" w14:textId="3ED3DF63" w:rsidR="003B6F49" w:rsidRPr="002C252C" w:rsidRDefault="003B6F49" w:rsidP="003B6F49">
            <w:pPr>
              <w:pStyle w:val="TAL"/>
              <w:rPr>
                <w:sz w:val="16"/>
                <w:szCs w:val="16"/>
              </w:rPr>
            </w:pPr>
            <w:r w:rsidRPr="007314A4">
              <w:rPr>
                <w:sz w:val="16"/>
                <w:szCs w:val="16"/>
              </w:rPr>
              <w:t>RAN#103</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1349E08E" w14:textId="25178879" w:rsidR="003B6F49" w:rsidRPr="008B21F7" w:rsidRDefault="003B6F49" w:rsidP="008B21F7">
            <w:pPr>
              <w:pStyle w:val="TAL"/>
              <w:rPr>
                <w:sz w:val="16"/>
                <w:szCs w:val="16"/>
              </w:rPr>
            </w:pPr>
            <w:r w:rsidRPr="00247DE9">
              <w:rPr>
                <w:sz w:val="16"/>
                <w:szCs w:val="16"/>
              </w:rPr>
              <w:t>RP-240574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438767D" w14:textId="6210A510" w:rsidR="003B6F49" w:rsidRPr="00247DE9" w:rsidRDefault="003B6F49" w:rsidP="00247DE9">
            <w:pPr>
              <w:keepNext/>
              <w:keepLines/>
              <w:spacing w:after="0"/>
              <w:jc w:val="center"/>
              <w:rPr>
                <w:rFonts w:eastAsia="SimSun"/>
                <w:sz w:val="16"/>
                <w:szCs w:val="16"/>
              </w:rPr>
            </w:pPr>
            <w:r w:rsidRPr="00247DE9">
              <w:rPr>
                <w:rFonts w:ascii="Arial" w:eastAsia="SimSun" w:hAnsi="Arial"/>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5265726" w14:textId="339949D4" w:rsidR="003B6F49" w:rsidRPr="00247DE9" w:rsidRDefault="003B6F49" w:rsidP="00247DE9">
            <w:pPr>
              <w:keepNext/>
              <w:keepLines/>
              <w:spacing w:after="0"/>
              <w:jc w:val="center"/>
              <w:rPr>
                <w:rFonts w:eastAsia="SimSun"/>
                <w:sz w:val="16"/>
                <w:szCs w:val="16"/>
              </w:rPr>
            </w:pPr>
            <w:r w:rsidRPr="00247DE9">
              <w:rPr>
                <w:rFonts w:ascii="Arial" w:eastAsia="SimSun" w:hAnsi="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AEA406B" w14:textId="1AB21CE4" w:rsidR="003B6F49" w:rsidRPr="00247DE9" w:rsidRDefault="003B6F49" w:rsidP="00247DE9">
            <w:pPr>
              <w:keepNext/>
              <w:keepLines/>
              <w:spacing w:after="0"/>
              <w:jc w:val="center"/>
              <w:rPr>
                <w:rFonts w:eastAsia="SimSun"/>
                <w:sz w:val="16"/>
                <w:szCs w:val="16"/>
              </w:rPr>
            </w:pPr>
            <w:r w:rsidRPr="00247DE9">
              <w:rPr>
                <w:rFonts w:ascii="Arial" w:eastAsia="SimSun" w:hAnsi="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vAlign w:val="bottom"/>
          </w:tcPr>
          <w:p w14:paraId="47B62D20" w14:textId="1AB060CA" w:rsidR="003B6F49" w:rsidRPr="00F9757E" w:rsidRDefault="003B6F49" w:rsidP="003B6F49">
            <w:pPr>
              <w:pStyle w:val="TAL"/>
              <w:rPr>
                <w:sz w:val="16"/>
                <w:szCs w:val="16"/>
              </w:rPr>
            </w:pPr>
            <w:r>
              <w:rPr>
                <w:rFonts w:cs="Arial"/>
                <w:sz w:val="16"/>
                <w:szCs w:val="16"/>
              </w:rPr>
              <w:t>CR to 38.115-2: NR repeater transmitter spurious emissions requirements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DFFD0" w14:textId="7F505A87" w:rsidR="003B6F49" w:rsidRPr="002C252C" w:rsidRDefault="003B6F49" w:rsidP="003B6F49">
            <w:pPr>
              <w:pStyle w:val="TAL"/>
              <w:rPr>
                <w:sz w:val="16"/>
                <w:szCs w:val="16"/>
              </w:rPr>
            </w:pPr>
            <w:r w:rsidRPr="007314A4">
              <w:rPr>
                <w:sz w:val="16"/>
                <w:szCs w:val="16"/>
              </w:rPr>
              <w:t>17.5.0</w:t>
            </w:r>
          </w:p>
        </w:tc>
      </w:tr>
      <w:tr w:rsidR="00303F77" w:rsidRPr="00E6520D" w14:paraId="5CB116BD" w14:textId="77777777" w:rsidTr="002C252C">
        <w:tc>
          <w:tcPr>
            <w:tcW w:w="801" w:type="dxa"/>
            <w:tcBorders>
              <w:top w:val="single" w:sz="6" w:space="0" w:color="auto"/>
              <w:left w:val="single" w:sz="6" w:space="0" w:color="auto"/>
              <w:bottom w:val="single" w:sz="6" w:space="0" w:color="auto"/>
              <w:right w:val="single" w:sz="6" w:space="0" w:color="auto"/>
            </w:tcBorders>
            <w:shd w:val="solid" w:color="FFFFFF" w:fill="auto"/>
          </w:tcPr>
          <w:p w14:paraId="7640C3BB" w14:textId="12C97538" w:rsidR="00303F77" w:rsidRPr="007314A4" w:rsidRDefault="00303F77" w:rsidP="00303F77">
            <w:pPr>
              <w:pStyle w:val="TAL"/>
              <w:rPr>
                <w:sz w:val="16"/>
                <w:szCs w:val="16"/>
              </w:rPr>
            </w:pPr>
            <w:r w:rsidRPr="007314A4">
              <w:rPr>
                <w:sz w:val="16"/>
                <w:szCs w:val="16"/>
              </w:rPr>
              <w:t>2024-03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DA1E3F5" w14:textId="55A29A2B" w:rsidR="00303F77" w:rsidRPr="007314A4" w:rsidRDefault="00303F77" w:rsidP="00303F77">
            <w:pPr>
              <w:pStyle w:val="TAL"/>
              <w:rPr>
                <w:sz w:val="16"/>
                <w:szCs w:val="16"/>
              </w:rPr>
            </w:pPr>
            <w:r w:rsidRPr="007314A4">
              <w:rPr>
                <w:sz w:val="16"/>
                <w:szCs w:val="16"/>
              </w:rPr>
              <w:t>RAN#103</w:t>
            </w:r>
          </w:p>
        </w:tc>
        <w:tc>
          <w:tcPr>
            <w:tcW w:w="902" w:type="dxa"/>
            <w:tcBorders>
              <w:top w:val="single" w:sz="6" w:space="0" w:color="auto"/>
              <w:left w:val="single" w:sz="6" w:space="0" w:color="auto"/>
              <w:bottom w:val="single" w:sz="6" w:space="0" w:color="auto"/>
              <w:right w:val="single" w:sz="6" w:space="0" w:color="auto"/>
            </w:tcBorders>
            <w:shd w:val="solid" w:color="FFFFFF" w:fill="auto"/>
          </w:tcPr>
          <w:p w14:paraId="36B2EDC5" w14:textId="630EF3AF" w:rsidR="00303F77" w:rsidRPr="00303F77" w:rsidRDefault="00303F77" w:rsidP="00303F77">
            <w:pPr>
              <w:pStyle w:val="TAL"/>
              <w:rPr>
                <w:sz w:val="16"/>
                <w:szCs w:val="16"/>
              </w:rPr>
            </w:pPr>
            <w:r w:rsidRPr="00303F77">
              <w:rPr>
                <w:sz w:val="16"/>
                <w:szCs w:val="16"/>
              </w:rPr>
              <w:t>RP-240588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9586826" w14:textId="23D7223F" w:rsidR="00303F77" w:rsidRPr="00303F77" w:rsidRDefault="00303F77" w:rsidP="00303F77">
            <w:pPr>
              <w:keepNext/>
              <w:keepLines/>
              <w:spacing w:after="0"/>
              <w:jc w:val="center"/>
              <w:rPr>
                <w:rFonts w:ascii="Arial" w:eastAsia="SimSun" w:hAnsi="Arial"/>
                <w:sz w:val="16"/>
                <w:szCs w:val="16"/>
              </w:rPr>
            </w:pPr>
            <w:r>
              <w:rPr>
                <w:rFonts w:ascii="Arial" w:hAnsi="Arial" w:cs="Arial"/>
                <w:sz w:val="16"/>
                <w:szCs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FA03B85" w14:textId="0F49821D" w:rsidR="00303F77" w:rsidRPr="00303F77" w:rsidRDefault="00303F77" w:rsidP="00303F77">
            <w:pPr>
              <w:keepNext/>
              <w:keepLines/>
              <w:spacing w:after="0"/>
              <w:jc w:val="center"/>
              <w:rPr>
                <w:rFonts w:ascii="Arial" w:eastAsia="SimSun" w:hAnsi="Arial"/>
                <w:sz w:val="16"/>
                <w:szCs w:val="16"/>
              </w:rPr>
            </w:pPr>
            <w:r>
              <w:rPr>
                <w:rFonts w:ascii="Arial" w:hAnsi="Arial"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1181C41" w14:textId="121140FE" w:rsidR="00303F77" w:rsidRPr="00303F77" w:rsidRDefault="00303F77" w:rsidP="00303F77">
            <w:pPr>
              <w:keepNext/>
              <w:keepLines/>
              <w:spacing w:after="0"/>
              <w:jc w:val="center"/>
              <w:rPr>
                <w:rFonts w:ascii="Arial" w:eastAsia="SimSun" w:hAnsi="Arial"/>
                <w:sz w:val="16"/>
                <w:szCs w:val="16"/>
              </w:rPr>
            </w:pPr>
            <w:r>
              <w:rPr>
                <w:rFonts w:ascii="Arial" w:hAnsi="Arial" w:cs="Arial"/>
                <w:sz w:val="16"/>
                <w:szCs w:val="16"/>
              </w:rPr>
              <w:t>B</w:t>
            </w:r>
          </w:p>
        </w:tc>
        <w:tc>
          <w:tcPr>
            <w:tcW w:w="4965" w:type="dxa"/>
            <w:tcBorders>
              <w:top w:val="single" w:sz="6" w:space="0" w:color="auto"/>
              <w:left w:val="single" w:sz="6" w:space="0" w:color="auto"/>
              <w:bottom w:val="single" w:sz="6" w:space="0" w:color="auto"/>
              <w:right w:val="single" w:sz="6" w:space="0" w:color="auto"/>
            </w:tcBorders>
            <w:shd w:val="solid" w:color="FFFFFF" w:fill="auto"/>
            <w:vAlign w:val="bottom"/>
          </w:tcPr>
          <w:p w14:paraId="7500D9A1" w14:textId="1445D515" w:rsidR="00303F77" w:rsidRPr="00303F77" w:rsidRDefault="00303F77" w:rsidP="00247DE9">
            <w:pPr>
              <w:overflowPunct/>
              <w:autoSpaceDE/>
              <w:autoSpaceDN/>
              <w:adjustRightInd/>
              <w:spacing w:after="0"/>
              <w:textAlignment w:val="auto"/>
              <w:rPr>
                <w:rFonts w:cs="Arial"/>
                <w:sz w:val="16"/>
                <w:szCs w:val="16"/>
              </w:rPr>
            </w:pPr>
            <w:r>
              <w:rPr>
                <w:rFonts w:ascii="Arial" w:hAnsi="Arial" w:cs="Arial"/>
                <w:sz w:val="16"/>
                <w:szCs w:val="16"/>
              </w:rPr>
              <w:t>Big CR on Performance Requirements for NCR-MT in 38.115-2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A9E488" w14:textId="04C12ADC" w:rsidR="00303F77" w:rsidRPr="007314A4" w:rsidRDefault="00303F77" w:rsidP="00303F77">
            <w:pPr>
              <w:pStyle w:val="TAL"/>
              <w:rPr>
                <w:sz w:val="16"/>
                <w:szCs w:val="16"/>
              </w:rPr>
            </w:pPr>
            <w:r w:rsidRPr="007314A4">
              <w:rPr>
                <w:sz w:val="16"/>
                <w:szCs w:val="16"/>
              </w:rPr>
              <w:t>1</w:t>
            </w:r>
            <w:r>
              <w:rPr>
                <w:sz w:val="16"/>
                <w:szCs w:val="16"/>
              </w:rPr>
              <w:t>8</w:t>
            </w:r>
            <w:r w:rsidRPr="007314A4">
              <w:rPr>
                <w:sz w:val="16"/>
                <w:szCs w:val="16"/>
              </w:rPr>
              <w:t>.</w:t>
            </w:r>
            <w:r>
              <w:rPr>
                <w:sz w:val="16"/>
                <w:szCs w:val="16"/>
              </w:rPr>
              <w:t>0</w:t>
            </w:r>
            <w:r w:rsidRPr="007314A4">
              <w:rPr>
                <w:sz w:val="16"/>
                <w:szCs w:val="16"/>
              </w:rPr>
              <w:t>.0</w:t>
            </w:r>
          </w:p>
        </w:tc>
      </w:tr>
    </w:tbl>
    <w:p w14:paraId="44A66DFC" w14:textId="77777777" w:rsidR="004D3FFD" w:rsidRDefault="004D3FFD">
      <w:pPr>
        <w:rPr>
          <w:lang w:eastAsia="zh-CN"/>
        </w:rPr>
      </w:pPr>
    </w:p>
    <w:sectPr w:rsidR="004D3FFD">
      <w:headerReference w:type="default" r:id="rId266"/>
      <w:footerReference w:type="default" r:id="rId267"/>
      <w:footnotePr>
        <w:numRestart w:val="eachSect"/>
      </w:footnotePr>
      <w:pgSz w:w="11907" w:h="16840"/>
      <w:pgMar w:top="1416" w:right="1133" w:bottom="1133" w:left="1133" w:header="850" w:footer="340" w:gutter="0"/>
      <w:cols w:space="720"/>
      <w:formProt w:val="0"/>
      <w:docGrid w:type="lines" w:linePitch="31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FF5287" w14:textId="77777777" w:rsidR="007E2A06" w:rsidRDefault="007E2A06">
      <w:pPr>
        <w:spacing w:after="0"/>
      </w:pPr>
      <w:r>
        <w:separator/>
      </w:r>
    </w:p>
  </w:endnote>
  <w:endnote w:type="continuationSeparator" w:id="0">
    <w:p w14:paraId="28EE1DAE" w14:textId="77777777" w:rsidR="007E2A06" w:rsidRDefault="007E2A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ZapfDingbats">
    <w:altName w:val="Wingdings"/>
    <w:charset w:val="02"/>
    <w:family w:val="decorative"/>
    <w:pitch w:val="default"/>
    <w:sig w:usb0="00000000" w:usb1="0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Osaka">
    <w:altName w:val="MS Gothic"/>
    <w:charset w:val="80"/>
    <w:family w:val="auto"/>
    <w:pitch w:val="default"/>
    <w:sig w:usb0="00000000" w:usb1="0000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kia Pure Text">
    <w:altName w:val="Segoe Print"/>
    <w:charset w:val="EE"/>
    <w:family w:val="swiss"/>
    <w:pitch w:val="default"/>
    <w:sig w:usb0="00000000" w:usb1="00000000" w:usb2="0001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man">
    <w:altName w:val="Cambria"/>
    <w:charset w:val="00"/>
    <w:family w:val="auto"/>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v4.2.0">
    <w:altName w:val="Times New Roman"/>
    <w:charset w:val="00"/>
    <w:family w:val="auto"/>
    <w:pitch w:val="default"/>
    <w:sig w:usb0="00000000" w:usb1="00000000" w:usb2="00000000" w:usb3="00000000" w:csb0="0004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Times New Roman Bold">
    <w:altName w:val="Times New Roman"/>
    <w:charset w:val="00"/>
    <w:family w:val="roman"/>
    <w:pitch w:val="variable"/>
    <w:sig w:usb0="00003A87" w:usb1="00000000" w:usb2="00000000" w:usb3="00000000" w:csb0="000000FF" w:csb1="00000000"/>
  </w:font>
  <w:font w:name="PMingLiU">
    <w:altName w:val="新細明體"/>
    <w:panose1 w:val="02010601000101010101"/>
    <w:charset w:val="88"/>
    <w:family w:val="roman"/>
    <w:pitch w:val="variable"/>
    <w:sig w:usb0="A00002FF" w:usb1="28CFFCFA" w:usb2="00000016" w:usb3="00000000" w:csb0="00100001" w:csb1="00000000"/>
  </w:font>
  <w:font w:name="Tms Rmn">
    <w:panose1 w:val="02020603040505020304"/>
    <w:charset w:val="00"/>
    <w:family w:val="roman"/>
    <w:notTrueType/>
    <w:pitch w:val="variable"/>
    <w:sig w:usb0="00000003" w:usb1="00000000" w:usb2="00000000" w:usb3="00000000" w:csb0="00000001" w:csb1="00000000"/>
  </w:font>
  <w:font w:name="CG Times (WN)">
    <w:altName w:val="Arial"/>
    <w:charset w:val="00"/>
    <w:family w:val="roman"/>
    <w:pitch w:val="default"/>
    <w:sig w:usb0="00000000"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Gothic UI">
    <w:panose1 w:val="020B0500000000000000"/>
    <w:charset w:val="80"/>
    <w:family w:val="swiss"/>
    <w:pitch w:val="variable"/>
    <w:sig w:usb0="E00002FF" w:usb1="2AC7FDFF" w:usb2="00000016" w:usb3="00000000" w:csb0="0002009F" w:csb1="00000000"/>
  </w:font>
  <w:font w:name="v5.0.0">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MS P??">
    <w:altName w:val="MS Mincho"/>
    <w:charset w:val="80"/>
    <w:family w:val="roman"/>
    <w:pitch w:val="default"/>
    <w:sig w:usb0="00000000" w:usb1="00000000" w:usb2="00000010" w:usb3="00000000" w:csb0="00020000" w:csb1="00000000"/>
  </w:font>
  <w:font w:name="MS PMincho">
    <w:charset w:val="80"/>
    <w:family w:val="roman"/>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v4.1.0">
    <w:altName w:val="Times New Roman"/>
    <w:charset w:val="00"/>
    <w:family w:val="roman"/>
    <w:pitch w:val="default"/>
  </w:font>
  <w:font w:name="Malgun Gothic Semilight">
    <w:panose1 w:val="020B0502040204020203"/>
    <w:charset w:val="80"/>
    <w:family w:val="swiss"/>
    <w:pitch w:val="variable"/>
    <w:sig w:usb0="B0000AAF" w:usb1="09DF7CFB" w:usb2="00000012" w:usb3="00000000" w:csb0="003E01BD" w:csb1="00000000"/>
  </w:font>
  <w:font w:name="Yu Gothic">
    <w:altName w:val="游ゴシック"/>
    <w:panose1 w:val="020B0400000000000000"/>
    <w:charset w:val="80"/>
    <w:family w:val="swiss"/>
    <w:pitch w:val="variable"/>
    <w:sig w:usb0="E00002FF" w:usb1="2AC7FDFF" w:usb2="00000016" w:usb3="00000000" w:csb0="0002009F" w:csb1="00000000"/>
  </w:font>
  <w:font w:name="Century">
    <w:panose1 w:val="02040604050505020304"/>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¾’©‘Ì">
    <w:altName w:val="MS Mincho"/>
    <w:panose1 w:val="00000000000000000000"/>
    <w:charset w:val="80"/>
    <w:family w:val="auto"/>
    <w:notTrueType/>
    <w:pitch w:val="variable"/>
    <w:sig w:usb0="00000000"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89091" w14:textId="77777777" w:rsidR="004C1EED" w:rsidRDefault="004C1EE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797599" w14:textId="77777777" w:rsidR="007E2A06" w:rsidRDefault="007E2A06">
      <w:pPr>
        <w:spacing w:after="0"/>
      </w:pPr>
      <w:r>
        <w:separator/>
      </w:r>
    </w:p>
  </w:footnote>
  <w:footnote w:type="continuationSeparator" w:id="0">
    <w:p w14:paraId="0EABAECE" w14:textId="77777777" w:rsidR="007E2A06" w:rsidRDefault="007E2A0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F25ED" w14:textId="71BA0011" w:rsidR="004C1EED" w:rsidRDefault="004C1EE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F1A7F">
      <w:rPr>
        <w:rFonts w:ascii="Arial" w:hAnsi="Arial" w:cs="Arial"/>
        <w:b/>
        <w:noProof/>
        <w:sz w:val="18"/>
        <w:szCs w:val="18"/>
      </w:rPr>
      <w:t>3GPP TS 38.115-2 V18.0.0 (2024-03)</w:t>
    </w:r>
    <w:r>
      <w:rPr>
        <w:rFonts w:ascii="Arial" w:hAnsi="Arial" w:cs="Arial"/>
        <w:b/>
        <w:sz w:val="18"/>
        <w:szCs w:val="18"/>
      </w:rPr>
      <w:fldChar w:fldCharType="end"/>
    </w:r>
  </w:p>
  <w:p w14:paraId="0B8EE0FF" w14:textId="77777777" w:rsidR="004C1EED" w:rsidRDefault="004C1EE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2</w:t>
    </w:r>
    <w:r>
      <w:rPr>
        <w:rFonts w:ascii="Arial" w:hAnsi="Arial" w:cs="Arial"/>
        <w:b/>
        <w:sz w:val="18"/>
        <w:szCs w:val="18"/>
      </w:rPr>
      <w:fldChar w:fldCharType="end"/>
    </w:r>
  </w:p>
  <w:p w14:paraId="035A5FB2" w14:textId="5C9E8AE2" w:rsidR="004C1EED" w:rsidRDefault="004C1EE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F1A7F">
      <w:rPr>
        <w:rFonts w:ascii="Arial" w:hAnsi="Arial" w:cs="Arial"/>
        <w:b/>
        <w:noProof/>
        <w:sz w:val="18"/>
        <w:szCs w:val="18"/>
      </w:rPr>
      <w:t>Release 17</w:t>
    </w:r>
    <w:r>
      <w:rPr>
        <w:rFonts w:ascii="Arial" w:hAnsi="Arial" w:cs="Arial"/>
        <w:b/>
        <w:sz w:val="18"/>
        <w:szCs w:val="18"/>
      </w:rPr>
      <w:fldChar w:fldCharType="end"/>
    </w:r>
  </w:p>
  <w:p w14:paraId="3D15E6F6" w14:textId="77777777" w:rsidR="004C1EED" w:rsidRDefault="004C1E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E"/>
    <w:lvl w:ilvl="0">
      <w:numFmt w:val="decimal"/>
      <w:lvlText w:val="*"/>
      <w:lvlJc w:val="left"/>
      <w:pPr>
        <w:ind w:left="0" w:firstLine="0"/>
      </w:pPr>
    </w:lvl>
  </w:abstractNum>
  <w:abstractNum w:abstractNumId="1" w15:restartNumberingAfterBreak="0">
    <w:nsid w:val="019F585B"/>
    <w:multiLevelType w:val="multilevel"/>
    <w:tmpl w:val="019F585B"/>
    <w:lvl w:ilvl="0">
      <w:start w:val="5"/>
      <w:numFmt w:val="bullet"/>
      <w:lvlText w:val="-"/>
      <w:lvlJc w:val="left"/>
      <w:pPr>
        <w:tabs>
          <w:tab w:val="left" w:pos="644"/>
        </w:tabs>
        <w:ind w:left="644" w:hanging="360"/>
      </w:pPr>
      <w:rPr>
        <w:rFonts w:ascii="Times New Roman" w:eastAsia="Times New Roman" w:hAnsi="Times New Roman" w:cs="Times New Roman" w:hint="default"/>
      </w:rPr>
    </w:lvl>
    <w:lvl w:ilvl="1">
      <w:start w:val="1"/>
      <w:numFmt w:val="bullet"/>
      <w:lvlText w:val="o"/>
      <w:lvlJc w:val="left"/>
      <w:pPr>
        <w:tabs>
          <w:tab w:val="left" w:pos="1364"/>
        </w:tabs>
        <w:ind w:left="1364" w:hanging="360"/>
      </w:pPr>
      <w:rPr>
        <w:rFonts w:ascii="Courier New" w:hAnsi="Courier New" w:cs="Courier New" w:hint="default"/>
      </w:rPr>
    </w:lvl>
    <w:lvl w:ilvl="2">
      <w:start w:val="1"/>
      <w:numFmt w:val="bullet"/>
      <w:lvlText w:val=""/>
      <w:lvlJc w:val="left"/>
      <w:pPr>
        <w:tabs>
          <w:tab w:val="left" w:pos="2084"/>
        </w:tabs>
        <w:ind w:left="2084" w:hanging="360"/>
      </w:pPr>
      <w:rPr>
        <w:rFonts w:ascii="Wingdings" w:hAnsi="Wingdings" w:hint="default"/>
      </w:rPr>
    </w:lvl>
    <w:lvl w:ilvl="3">
      <w:start w:val="1"/>
      <w:numFmt w:val="bullet"/>
      <w:lvlText w:val=""/>
      <w:lvlJc w:val="left"/>
      <w:pPr>
        <w:tabs>
          <w:tab w:val="left" w:pos="2804"/>
        </w:tabs>
        <w:ind w:left="2804" w:hanging="360"/>
      </w:pPr>
      <w:rPr>
        <w:rFonts w:ascii="Symbol" w:hAnsi="Symbol" w:hint="default"/>
      </w:rPr>
    </w:lvl>
    <w:lvl w:ilvl="4">
      <w:start w:val="1"/>
      <w:numFmt w:val="bullet"/>
      <w:lvlText w:val="o"/>
      <w:lvlJc w:val="left"/>
      <w:pPr>
        <w:tabs>
          <w:tab w:val="left" w:pos="3524"/>
        </w:tabs>
        <w:ind w:left="3524" w:hanging="360"/>
      </w:pPr>
      <w:rPr>
        <w:rFonts w:ascii="Courier New" w:hAnsi="Courier New" w:cs="Courier New" w:hint="default"/>
      </w:rPr>
    </w:lvl>
    <w:lvl w:ilvl="5">
      <w:start w:val="1"/>
      <w:numFmt w:val="bullet"/>
      <w:lvlText w:val=""/>
      <w:lvlJc w:val="left"/>
      <w:pPr>
        <w:tabs>
          <w:tab w:val="left" w:pos="4244"/>
        </w:tabs>
        <w:ind w:left="4244" w:hanging="360"/>
      </w:pPr>
      <w:rPr>
        <w:rFonts w:ascii="Wingdings" w:hAnsi="Wingdings" w:hint="default"/>
      </w:rPr>
    </w:lvl>
    <w:lvl w:ilvl="6">
      <w:start w:val="1"/>
      <w:numFmt w:val="bullet"/>
      <w:lvlText w:val=""/>
      <w:lvlJc w:val="left"/>
      <w:pPr>
        <w:tabs>
          <w:tab w:val="left" w:pos="4964"/>
        </w:tabs>
        <w:ind w:left="4964" w:hanging="360"/>
      </w:pPr>
      <w:rPr>
        <w:rFonts w:ascii="Symbol" w:hAnsi="Symbol" w:hint="default"/>
      </w:rPr>
    </w:lvl>
    <w:lvl w:ilvl="7">
      <w:start w:val="1"/>
      <w:numFmt w:val="bullet"/>
      <w:lvlText w:val="o"/>
      <w:lvlJc w:val="left"/>
      <w:pPr>
        <w:tabs>
          <w:tab w:val="left" w:pos="5684"/>
        </w:tabs>
        <w:ind w:left="5684" w:hanging="360"/>
      </w:pPr>
      <w:rPr>
        <w:rFonts w:ascii="Courier New" w:hAnsi="Courier New" w:cs="Courier New" w:hint="default"/>
      </w:rPr>
    </w:lvl>
    <w:lvl w:ilvl="8">
      <w:start w:val="1"/>
      <w:numFmt w:val="bullet"/>
      <w:lvlText w:val=""/>
      <w:lvlJc w:val="left"/>
      <w:pPr>
        <w:tabs>
          <w:tab w:val="left" w:pos="6404"/>
        </w:tabs>
        <w:ind w:left="6404" w:hanging="360"/>
      </w:pPr>
      <w:rPr>
        <w:rFonts w:ascii="Wingdings" w:hAnsi="Wingdings" w:hint="default"/>
      </w:rPr>
    </w:lvl>
  </w:abstractNum>
  <w:abstractNum w:abstractNumId="2" w15:restartNumberingAfterBreak="0">
    <w:nsid w:val="10C15FE7"/>
    <w:multiLevelType w:val="multilevel"/>
    <w:tmpl w:val="10C15FE7"/>
    <w:lvl w:ilvl="0">
      <w:start w:val="1"/>
      <w:numFmt w:val="bullet"/>
      <w:pStyle w:val="B3"/>
      <w:lvlText w:val=""/>
      <w:lvlJc w:val="left"/>
      <w:pPr>
        <w:tabs>
          <w:tab w:val="left" w:pos="1644"/>
        </w:tabs>
        <w:ind w:left="1644" w:hanging="453"/>
      </w:pPr>
      <w:rPr>
        <w:rFonts w:ascii="Wingdings" w:hAnsi="Wingding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16B73BA"/>
    <w:multiLevelType w:val="multilevel"/>
    <w:tmpl w:val="116B73BA"/>
    <w:lvl w:ilvl="0">
      <w:start w:val="1"/>
      <w:numFmt w:val="decimal"/>
      <w:pStyle w:val="ListNumber3"/>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4" w15:restartNumberingAfterBreak="0">
    <w:nsid w:val="29F978E9"/>
    <w:multiLevelType w:val="multilevel"/>
    <w:tmpl w:val="29F978E9"/>
    <w:lvl w:ilvl="0">
      <w:start w:val="1"/>
      <w:numFmt w:val="bullet"/>
      <w:pStyle w:val="References"/>
      <w:lvlText w:val=""/>
      <w:lvlJc w:val="left"/>
      <w:pPr>
        <w:tabs>
          <w:tab w:val="left" w:pos="737"/>
        </w:tabs>
        <w:ind w:left="737" w:hanging="453"/>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2CC7125C"/>
    <w:multiLevelType w:val="singleLevel"/>
    <w:tmpl w:val="2CC7125C"/>
    <w:lvl w:ilvl="0">
      <w:start w:val="1"/>
      <w:numFmt w:val="bullet"/>
      <w:pStyle w:val="Bulletedo1"/>
      <w:lvlText w:val=""/>
      <w:lvlJc w:val="left"/>
      <w:pPr>
        <w:tabs>
          <w:tab w:val="left" w:pos="360"/>
        </w:tabs>
        <w:ind w:left="360" w:hanging="360"/>
      </w:pPr>
      <w:rPr>
        <w:rFonts w:ascii="Symbol" w:hAnsi="Symbol" w:hint="default"/>
      </w:rPr>
    </w:lvl>
  </w:abstractNum>
  <w:abstractNum w:abstractNumId="6" w15:restartNumberingAfterBreak="0">
    <w:nsid w:val="2FB01FD2"/>
    <w:multiLevelType w:val="multilevel"/>
    <w:tmpl w:val="2FB01FD2"/>
    <w:lvl w:ilvl="0">
      <w:start w:val="1"/>
      <w:numFmt w:val="decimal"/>
      <w:pStyle w:val="ListNumber4"/>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7" w15:restartNumberingAfterBreak="0">
    <w:nsid w:val="31913D55"/>
    <w:multiLevelType w:val="multilevel"/>
    <w:tmpl w:val="31913D55"/>
    <w:lvl w:ilvl="0">
      <w:start w:val="1"/>
      <w:numFmt w:val="decimal"/>
      <w:pStyle w:val="1"/>
      <w:lvlText w:val="%1"/>
      <w:lvlJc w:val="left"/>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3284E7E"/>
    <w:multiLevelType w:val="multilevel"/>
    <w:tmpl w:val="33284E7E"/>
    <w:lvl w:ilvl="0">
      <w:start w:val="1"/>
      <w:numFmt w:val="bullet"/>
      <w:pStyle w:val="Head1Mine"/>
      <w:lvlText w:val=""/>
      <w:lvlJc w:val="left"/>
      <w:pPr>
        <w:tabs>
          <w:tab w:val="left" w:pos="720"/>
        </w:tabs>
        <w:ind w:left="720" w:hanging="360"/>
      </w:pPr>
      <w:rPr>
        <w:rFonts w:ascii="Symbol" w:hAnsi="Symbol" w:hint="default"/>
      </w:rPr>
    </w:lvl>
    <w:lvl w:ilvl="1">
      <w:start w:val="1"/>
      <w:numFmt w:val="bullet"/>
      <w:pStyle w:val="Head2Mine"/>
      <w:lvlText w:val="o"/>
      <w:lvlJc w:val="left"/>
      <w:pPr>
        <w:tabs>
          <w:tab w:val="left" w:pos="1440"/>
        </w:tabs>
        <w:ind w:left="1440" w:hanging="360"/>
      </w:pPr>
      <w:rPr>
        <w:rFonts w:ascii="Courier New" w:hAnsi="Courier New" w:cs="Courier New" w:hint="default"/>
      </w:rPr>
    </w:lvl>
    <w:lvl w:ilvl="2">
      <w:start w:val="1"/>
      <w:numFmt w:val="bullet"/>
      <w:pStyle w:val="Head3Mine"/>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3A602CBD"/>
    <w:multiLevelType w:val="multilevel"/>
    <w:tmpl w:val="3A602CBD"/>
    <w:lvl w:ilvl="0">
      <w:start w:val="1"/>
      <w:numFmt w:val="decimal"/>
      <w:pStyle w:val="a"/>
      <w:lvlText w:val="Table %1"/>
      <w:lvlJc w:val="center"/>
      <w:pPr>
        <w:tabs>
          <w:tab w:val="left"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left" w:pos="1296"/>
        </w:tabs>
        <w:ind w:left="871" w:firstLine="0"/>
      </w:pPr>
    </w:lvl>
    <w:lvl w:ilvl="2">
      <w:start w:val="1"/>
      <w:numFmt w:val="decimal"/>
      <w:lvlText w:val="%3."/>
      <w:lvlJc w:val="left"/>
      <w:pPr>
        <w:tabs>
          <w:tab w:val="left" w:pos="2146"/>
        </w:tabs>
        <w:ind w:left="1721" w:firstLine="0"/>
      </w:pPr>
    </w:lvl>
    <w:lvl w:ilvl="3">
      <w:start w:val="1"/>
      <w:numFmt w:val="lowerLetter"/>
      <w:lvlText w:val="%4)"/>
      <w:lvlJc w:val="left"/>
      <w:pPr>
        <w:tabs>
          <w:tab w:val="left" w:pos="2996"/>
        </w:tabs>
        <w:ind w:left="2571" w:firstLine="0"/>
      </w:pPr>
    </w:lvl>
    <w:lvl w:ilvl="4">
      <w:start w:val="1"/>
      <w:numFmt w:val="decimal"/>
      <w:lvlText w:val="(%5)"/>
      <w:lvlJc w:val="left"/>
      <w:pPr>
        <w:tabs>
          <w:tab w:val="left" w:pos="3847"/>
        </w:tabs>
        <w:ind w:left="3422" w:firstLine="0"/>
      </w:pPr>
    </w:lvl>
    <w:lvl w:ilvl="5">
      <w:start w:val="1"/>
      <w:numFmt w:val="lowerLetter"/>
      <w:lvlText w:val="(%6)"/>
      <w:lvlJc w:val="left"/>
      <w:pPr>
        <w:tabs>
          <w:tab w:val="left" w:pos="4697"/>
        </w:tabs>
        <w:ind w:left="4272" w:firstLine="0"/>
      </w:pPr>
    </w:lvl>
    <w:lvl w:ilvl="6">
      <w:start w:val="1"/>
      <w:numFmt w:val="lowerRoman"/>
      <w:lvlText w:val="(%7)"/>
      <w:lvlJc w:val="left"/>
      <w:pPr>
        <w:tabs>
          <w:tab w:val="left" w:pos="5548"/>
        </w:tabs>
        <w:ind w:left="5122" w:firstLine="0"/>
      </w:pPr>
    </w:lvl>
    <w:lvl w:ilvl="7">
      <w:start w:val="1"/>
      <w:numFmt w:val="lowerLetter"/>
      <w:lvlText w:val="(%8)"/>
      <w:lvlJc w:val="left"/>
      <w:pPr>
        <w:tabs>
          <w:tab w:val="left"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left" w:pos="7248"/>
        </w:tabs>
        <w:ind w:left="6823" w:firstLine="0"/>
      </w:pPr>
    </w:lvl>
  </w:abstractNum>
  <w:abstractNum w:abstractNumId="10" w15:restartNumberingAfterBreak="0">
    <w:nsid w:val="3A877D64"/>
    <w:multiLevelType w:val="singleLevel"/>
    <w:tmpl w:val="3A877D64"/>
    <w:lvl w:ilvl="0">
      <w:start w:val="1"/>
      <w:numFmt w:val="decimal"/>
      <w:lvlText w:val="[%1]"/>
      <w:lvlJc w:val="left"/>
      <w:pPr>
        <w:tabs>
          <w:tab w:val="left" w:pos="502"/>
        </w:tabs>
        <w:ind w:left="502" w:hanging="360"/>
      </w:pPr>
    </w:lvl>
  </w:abstractNum>
  <w:abstractNum w:abstractNumId="11" w15:restartNumberingAfterBreak="0">
    <w:nsid w:val="427E184A"/>
    <w:multiLevelType w:val="multilevel"/>
    <w:tmpl w:val="427E184A"/>
    <w:lvl w:ilvl="0">
      <w:start w:val="1"/>
      <w:numFmt w:val="bullet"/>
      <w:pStyle w:val="ECCParBulleted"/>
      <w:lvlText w:val=""/>
      <w:lvlJc w:val="left"/>
      <w:pPr>
        <w:tabs>
          <w:tab w:val="left" w:pos="360"/>
        </w:tabs>
        <w:ind w:left="360" w:hanging="360"/>
      </w:pPr>
      <w:rPr>
        <w:rFonts w:ascii="Wingdings" w:hAnsi="Wingdings" w:hint="default"/>
        <w:color w:val="D2232A"/>
      </w:rPr>
    </w:lvl>
    <w:lvl w:ilvl="1">
      <w:start w:val="1"/>
      <w:numFmt w:val="bullet"/>
      <w:lvlText w:val="o"/>
      <w:lvlJc w:val="left"/>
      <w:pPr>
        <w:tabs>
          <w:tab w:val="left" w:pos="1440"/>
        </w:tabs>
        <w:ind w:left="1440" w:hanging="360"/>
      </w:pPr>
      <w:rPr>
        <w:rFonts w:ascii="Courier New" w:hAnsi="Courier New" w:cs="Arial"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Arial"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Arial"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15:restartNumberingAfterBreak="0">
    <w:nsid w:val="435F687E"/>
    <w:multiLevelType w:val="multilevel"/>
    <w:tmpl w:val="435F687E"/>
    <w:lvl w:ilvl="0">
      <w:start w:val="1"/>
      <w:numFmt w:val="decimal"/>
      <w:pStyle w:val="a0"/>
      <w:lvlText w:val="Figure %1"/>
      <w:lvlJc w:val="center"/>
      <w:pPr>
        <w:tabs>
          <w:tab w:val="left"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left" w:pos="1296"/>
        </w:tabs>
        <w:ind w:left="871" w:firstLine="0"/>
      </w:pPr>
    </w:lvl>
    <w:lvl w:ilvl="2">
      <w:start w:val="1"/>
      <w:numFmt w:val="decimal"/>
      <w:lvlText w:val="%3."/>
      <w:lvlJc w:val="left"/>
      <w:pPr>
        <w:tabs>
          <w:tab w:val="left" w:pos="2146"/>
        </w:tabs>
        <w:ind w:left="1721" w:firstLine="0"/>
      </w:pPr>
    </w:lvl>
    <w:lvl w:ilvl="3">
      <w:start w:val="1"/>
      <w:numFmt w:val="lowerLetter"/>
      <w:lvlText w:val="%4)"/>
      <w:lvlJc w:val="left"/>
      <w:pPr>
        <w:tabs>
          <w:tab w:val="left" w:pos="2996"/>
        </w:tabs>
        <w:ind w:left="2571" w:firstLine="0"/>
      </w:pPr>
    </w:lvl>
    <w:lvl w:ilvl="4">
      <w:start w:val="1"/>
      <w:numFmt w:val="decimal"/>
      <w:lvlText w:val="(%5)"/>
      <w:lvlJc w:val="left"/>
      <w:pPr>
        <w:tabs>
          <w:tab w:val="left" w:pos="3847"/>
        </w:tabs>
        <w:ind w:left="3422" w:firstLine="0"/>
      </w:pPr>
    </w:lvl>
    <w:lvl w:ilvl="5">
      <w:start w:val="1"/>
      <w:numFmt w:val="lowerLetter"/>
      <w:lvlText w:val="(%6)"/>
      <w:lvlJc w:val="left"/>
      <w:pPr>
        <w:tabs>
          <w:tab w:val="left" w:pos="4697"/>
        </w:tabs>
        <w:ind w:left="4272" w:firstLine="0"/>
      </w:pPr>
    </w:lvl>
    <w:lvl w:ilvl="6">
      <w:start w:val="1"/>
      <w:numFmt w:val="lowerRoman"/>
      <w:lvlText w:val="(%7)"/>
      <w:lvlJc w:val="left"/>
      <w:pPr>
        <w:tabs>
          <w:tab w:val="left" w:pos="5548"/>
        </w:tabs>
        <w:ind w:left="5122" w:firstLine="0"/>
      </w:pPr>
    </w:lvl>
    <w:lvl w:ilvl="7">
      <w:start w:val="1"/>
      <w:numFmt w:val="lowerLetter"/>
      <w:lvlText w:val="(%8)"/>
      <w:lvlJc w:val="left"/>
      <w:pPr>
        <w:tabs>
          <w:tab w:val="left"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left" w:pos="7248"/>
        </w:tabs>
        <w:ind w:left="6823" w:firstLine="0"/>
      </w:pPr>
    </w:lvl>
  </w:abstractNum>
  <w:abstractNum w:abstractNumId="13" w15:restartNumberingAfterBreak="0">
    <w:nsid w:val="5101505E"/>
    <w:multiLevelType w:val="multilevel"/>
    <w:tmpl w:val="5101505E"/>
    <w:lvl w:ilvl="0">
      <w:start w:val="1"/>
      <w:numFmt w:val="decimal"/>
      <w:pStyle w:val="Observation"/>
      <w:lvlText w:val="Observation %1"/>
      <w:lvlJc w:val="left"/>
      <w:pPr>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514D337A"/>
    <w:multiLevelType w:val="multilevel"/>
    <w:tmpl w:val="514D337A"/>
    <w:lvl w:ilvl="0">
      <w:start w:val="1"/>
      <w:numFmt w:val="decimal"/>
      <w:pStyle w:val="myReference"/>
      <w:lvlText w:val="[%1]"/>
      <w:lvlJc w:val="left"/>
      <w:pPr>
        <w:tabs>
          <w:tab w:val="left" w:pos="-1440"/>
        </w:tabs>
        <w:ind w:left="-1440" w:hanging="360"/>
      </w:pPr>
      <w:rPr>
        <w:rFonts w:hint="default"/>
      </w:rPr>
    </w:lvl>
    <w:lvl w:ilvl="1">
      <w:start w:val="1"/>
      <w:numFmt w:val="lowerLetter"/>
      <w:lvlText w:val="%2."/>
      <w:lvlJc w:val="left"/>
      <w:pPr>
        <w:tabs>
          <w:tab w:val="left" w:pos="-720"/>
        </w:tabs>
        <w:ind w:left="-720" w:hanging="360"/>
      </w:pPr>
    </w:lvl>
    <w:lvl w:ilvl="2">
      <w:start w:val="1"/>
      <w:numFmt w:val="lowerRoman"/>
      <w:lvlText w:val="%3."/>
      <w:lvlJc w:val="right"/>
      <w:pPr>
        <w:tabs>
          <w:tab w:val="left" w:pos="0"/>
        </w:tabs>
        <w:ind w:left="0" w:hanging="180"/>
      </w:pPr>
    </w:lvl>
    <w:lvl w:ilvl="3">
      <w:start w:val="1"/>
      <w:numFmt w:val="decimal"/>
      <w:lvlText w:val="%4."/>
      <w:lvlJc w:val="left"/>
      <w:pPr>
        <w:tabs>
          <w:tab w:val="left" w:pos="720"/>
        </w:tabs>
        <w:ind w:left="720" w:hanging="360"/>
      </w:pPr>
    </w:lvl>
    <w:lvl w:ilvl="4">
      <w:start w:val="1"/>
      <w:numFmt w:val="lowerLetter"/>
      <w:lvlText w:val="%5."/>
      <w:lvlJc w:val="left"/>
      <w:pPr>
        <w:tabs>
          <w:tab w:val="left" w:pos="1440"/>
        </w:tabs>
        <w:ind w:left="1440" w:hanging="360"/>
      </w:pPr>
    </w:lvl>
    <w:lvl w:ilvl="5">
      <w:start w:val="1"/>
      <w:numFmt w:val="lowerRoman"/>
      <w:lvlText w:val="%6."/>
      <w:lvlJc w:val="right"/>
      <w:pPr>
        <w:tabs>
          <w:tab w:val="left" w:pos="2160"/>
        </w:tabs>
        <w:ind w:left="2160" w:hanging="180"/>
      </w:pPr>
    </w:lvl>
    <w:lvl w:ilvl="6">
      <w:start w:val="1"/>
      <w:numFmt w:val="decimal"/>
      <w:lvlText w:val="%7."/>
      <w:lvlJc w:val="left"/>
      <w:pPr>
        <w:tabs>
          <w:tab w:val="left" w:pos="2880"/>
        </w:tabs>
        <w:ind w:left="2880" w:hanging="360"/>
      </w:pPr>
    </w:lvl>
    <w:lvl w:ilvl="7">
      <w:start w:val="1"/>
      <w:numFmt w:val="lowerLetter"/>
      <w:lvlText w:val="%8."/>
      <w:lvlJc w:val="left"/>
      <w:pPr>
        <w:tabs>
          <w:tab w:val="left" w:pos="3600"/>
        </w:tabs>
        <w:ind w:left="3600" w:hanging="360"/>
      </w:pPr>
    </w:lvl>
    <w:lvl w:ilvl="8">
      <w:start w:val="1"/>
      <w:numFmt w:val="lowerRoman"/>
      <w:lvlText w:val="%9."/>
      <w:lvlJc w:val="right"/>
      <w:pPr>
        <w:tabs>
          <w:tab w:val="left" w:pos="4320"/>
        </w:tabs>
        <w:ind w:left="4320" w:hanging="180"/>
      </w:pPr>
    </w:lvl>
  </w:abstractNum>
  <w:abstractNum w:abstractNumId="15" w15:restartNumberingAfterBreak="0">
    <w:nsid w:val="51E16AE6"/>
    <w:multiLevelType w:val="multilevel"/>
    <w:tmpl w:val="51E16AE6"/>
    <w:lvl w:ilvl="0">
      <w:start w:val="1"/>
      <w:numFmt w:val="bullet"/>
      <w:pStyle w:val="Bullet"/>
      <w:lvlText w:val=""/>
      <w:lvlJc w:val="left"/>
      <w:pPr>
        <w:tabs>
          <w:tab w:val="left" w:pos="928"/>
        </w:tabs>
        <w:ind w:left="92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6" w15:restartNumberingAfterBreak="0">
    <w:nsid w:val="576C0327"/>
    <w:multiLevelType w:val="multilevel"/>
    <w:tmpl w:val="576C0327"/>
    <w:lvl w:ilvl="0">
      <w:start w:val="1"/>
      <w:numFmt w:val="decimal"/>
      <w:pStyle w:val="Figure"/>
      <w:lvlText w:val="Figure %1."/>
      <w:lvlJc w:val="left"/>
      <w:pPr>
        <w:tabs>
          <w:tab w:val="left" w:pos="144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7" w15:restartNumberingAfterBreak="0">
    <w:nsid w:val="5B99455B"/>
    <w:multiLevelType w:val="hybridMultilevel"/>
    <w:tmpl w:val="5AD4D412"/>
    <w:lvl w:ilvl="0" w:tplc="809EC43A">
      <w:start w:val="3"/>
      <w:numFmt w:val="bullet"/>
      <w:lvlText w:val="-"/>
      <w:lvlJc w:val="left"/>
      <w:pPr>
        <w:ind w:left="460" w:hanging="360"/>
      </w:pPr>
      <w:rPr>
        <w:rFonts w:ascii="Arial" w:eastAsia="SimSun" w:hAnsi="Arial" w:cs="Arial" w:hint="default"/>
      </w:rPr>
    </w:lvl>
    <w:lvl w:ilvl="1" w:tplc="20000003" w:tentative="1">
      <w:start w:val="1"/>
      <w:numFmt w:val="bullet"/>
      <w:lvlText w:val="o"/>
      <w:lvlJc w:val="left"/>
      <w:pPr>
        <w:ind w:left="1180" w:hanging="360"/>
      </w:pPr>
      <w:rPr>
        <w:rFonts w:ascii="Courier New" w:hAnsi="Courier New" w:cs="Courier New" w:hint="default"/>
      </w:rPr>
    </w:lvl>
    <w:lvl w:ilvl="2" w:tplc="20000005" w:tentative="1">
      <w:start w:val="1"/>
      <w:numFmt w:val="bullet"/>
      <w:lvlText w:val=""/>
      <w:lvlJc w:val="left"/>
      <w:pPr>
        <w:ind w:left="1900" w:hanging="360"/>
      </w:pPr>
      <w:rPr>
        <w:rFonts w:ascii="Wingdings" w:hAnsi="Wingdings" w:hint="default"/>
      </w:rPr>
    </w:lvl>
    <w:lvl w:ilvl="3" w:tplc="20000001" w:tentative="1">
      <w:start w:val="1"/>
      <w:numFmt w:val="bullet"/>
      <w:lvlText w:val=""/>
      <w:lvlJc w:val="left"/>
      <w:pPr>
        <w:ind w:left="2620" w:hanging="360"/>
      </w:pPr>
      <w:rPr>
        <w:rFonts w:ascii="Symbol" w:hAnsi="Symbol" w:hint="default"/>
      </w:rPr>
    </w:lvl>
    <w:lvl w:ilvl="4" w:tplc="20000003" w:tentative="1">
      <w:start w:val="1"/>
      <w:numFmt w:val="bullet"/>
      <w:lvlText w:val="o"/>
      <w:lvlJc w:val="left"/>
      <w:pPr>
        <w:ind w:left="3340" w:hanging="360"/>
      </w:pPr>
      <w:rPr>
        <w:rFonts w:ascii="Courier New" w:hAnsi="Courier New" w:cs="Courier New" w:hint="default"/>
      </w:rPr>
    </w:lvl>
    <w:lvl w:ilvl="5" w:tplc="20000005" w:tentative="1">
      <w:start w:val="1"/>
      <w:numFmt w:val="bullet"/>
      <w:lvlText w:val=""/>
      <w:lvlJc w:val="left"/>
      <w:pPr>
        <w:ind w:left="4060" w:hanging="360"/>
      </w:pPr>
      <w:rPr>
        <w:rFonts w:ascii="Wingdings" w:hAnsi="Wingdings" w:hint="default"/>
      </w:rPr>
    </w:lvl>
    <w:lvl w:ilvl="6" w:tplc="20000001" w:tentative="1">
      <w:start w:val="1"/>
      <w:numFmt w:val="bullet"/>
      <w:lvlText w:val=""/>
      <w:lvlJc w:val="left"/>
      <w:pPr>
        <w:ind w:left="4780" w:hanging="360"/>
      </w:pPr>
      <w:rPr>
        <w:rFonts w:ascii="Symbol" w:hAnsi="Symbol" w:hint="default"/>
      </w:rPr>
    </w:lvl>
    <w:lvl w:ilvl="7" w:tplc="20000003" w:tentative="1">
      <w:start w:val="1"/>
      <w:numFmt w:val="bullet"/>
      <w:lvlText w:val="o"/>
      <w:lvlJc w:val="left"/>
      <w:pPr>
        <w:ind w:left="5500" w:hanging="360"/>
      </w:pPr>
      <w:rPr>
        <w:rFonts w:ascii="Courier New" w:hAnsi="Courier New" w:cs="Courier New" w:hint="default"/>
      </w:rPr>
    </w:lvl>
    <w:lvl w:ilvl="8" w:tplc="20000005" w:tentative="1">
      <w:start w:val="1"/>
      <w:numFmt w:val="bullet"/>
      <w:lvlText w:val=""/>
      <w:lvlJc w:val="left"/>
      <w:pPr>
        <w:ind w:left="6220" w:hanging="360"/>
      </w:pPr>
      <w:rPr>
        <w:rFonts w:ascii="Wingdings" w:hAnsi="Wingdings" w:hint="default"/>
      </w:rPr>
    </w:lvl>
  </w:abstractNum>
  <w:abstractNum w:abstractNumId="18" w15:restartNumberingAfterBreak="0">
    <w:nsid w:val="5BD5336C"/>
    <w:multiLevelType w:val="hybridMultilevel"/>
    <w:tmpl w:val="41AA8954"/>
    <w:lvl w:ilvl="0" w:tplc="809EC43A">
      <w:start w:val="3"/>
      <w:numFmt w:val="bullet"/>
      <w:lvlText w:val="-"/>
      <w:lvlJc w:val="left"/>
      <w:pPr>
        <w:ind w:left="560" w:hanging="360"/>
      </w:pPr>
      <w:rPr>
        <w:rFonts w:ascii="Arial" w:eastAsia="SimSun" w:hAnsi="Arial" w:cs="Arial" w:hint="default"/>
      </w:rPr>
    </w:lvl>
    <w:lvl w:ilvl="1" w:tplc="20000003" w:tentative="1">
      <w:start w:val="1"/>
      <w:numFmt w:val="bullet"/>
      <w:lvlText w:val="o"/>
      <w:lvlJc w:val="left"/>
      <w:pPr>
        <w:ind w:left="1540" w:hanging="360"/>
      </w:pPr>
      <w:rPr>
        <w:rFonts w:ascii="Courier New" w:hAnsi="Courier New" w:cs="Courier New" w:hint="default"/>
      </w:rPr>
    </w:lvl>
    <w:lvl w:ilvl="2" w:tplc="20000005" w:tentative="1">
      <w:start w:val="1"/>
      <w:numFmt w:val="bullet"/>
      <w:lvlText w:val=""/>
      <w:lvlJc w:val="left"/>
      <w:pPr>
        <w:ind w:left="2260" w:hanging="360"/>
      </w:pPr>
      <w:rPr>
        <w:rFonts w:ascii="Wingdings" w:hAnsi="Wingdings" w:hint="default"/>
      </w:rPr>
    </w:lvl>
    <w:lvl w:ilvl="3" w:tplc="20000001" w:tentative="1">
      <w:start w:val="1"/>
      <w:numFmt w:val="bullet"/>
      <w:lvlText w:val=""/>
      <w:lvlJc w:val="left"/>
      <w:pPr>
        <w:ind w:left="2980" w:hanging="360"/>
      </w:pPr>
      <w:rPr>
        <w:rFonts w:ascii="Symbol" w:hAnsi="Symbol" w:hint="default"/>
      </w:rPr>
    </w:lvl>
    <w:lvl w:ilvl="4" w:tplc="20000003" w:tentative="1">
      <w:start w:val="1"/>
      <w:numFmt w:val="bullet"/>
      <w:lvlText w:val="o"/>
      <w:lvlJc w:val="left"/>
      <w:pPr>
        <w:ind w:left="3700" w:hanging="360"/>
      </w:pPr>
      <w:rPr>
        <w:rFonts w:ascii="Courier New" w:hAnsi="Courier New" w:cs="Courier New" w:hint="default"/>
      </w:rPr>
    </w:lvl>
    <w:lvl w:ilvl="5" w:tplc="20000005" w:tentative="1">
      <w:start w:val="1"/>
      <w:numFmt w:val="bullet"/>
      <w:lvlText w:val=""/>
      <w:lvlJc w:val="left"/>
      <w:pPr>
        <w:ind w:left="4420" w:hanging="360"/>
      </w:pPr>
      <w:rPr>
        <w:rFonts w:ascii="Wingdings" w:hAnsi="Wingdings" w:hint="default"/>
      </w:rPr>
    </w:lvl>
    <w:lvl w:ilvl="6" w:tplc="20000001" w:tentative="1">
      <w:start w:val="1"/>
      <w:numFmt w:val="bullet"/>
      <w:lvlText w:val=""/>
      <w:lvlJc w:val="left"/>
      <w:pPr>
        <w:ind w:left="5140" w:hanging="360"/>
      </w:pPr>
      <w:rPr>
        <w:rFonts w:ascii="Symbol" w:hAnsi="Symbol" w:hint="default"/>
      </w:rPr>
    </w:lvl>
    <w:lvl w:ilvl="7" w:tplc="20000003" w:tentative="1">
      <w:start w:val="1"/>
      <w:numFmt w:val="bullet"/>
      <w:lvlText w:val="o"/>
      <w:lvlJc w:val="left"/>
      <w:pPr>
        <w:ind w:left="5860" w:hanging="360"/>
      </w:pPr>
      <w:rPr>
        <w:rFonts w:ascii="Courier New" w:hAnsi="Courier New" w:cs="Courier New" w:hint="default"/>
      </w:rPr>
    </w:lvl>
    <w:lvl w:ilvl="8" w:tplc="20000005" w:tentative="1">
      <w:start w:val="1"/>
      <w:numFmt w:val="bullet"/>
      <w:lvlText w:val=""/>
      <w:lvlJc w:val="left"/>
      <w:pPr>
        <w:ind w:left="6580" w:hanging="360"/>
      </w:pPr>
      <w:rPr>
        <w:rFonts w:ascii="Wingdings" w:hAnsi="Wingdings" w:hint="default"/>
      </w:rPr>
    </w:lvl>
  </w:abstractNum>
  <w:abstractNum w:abstractNumId="19" w15:restartNumberingAfterBreak="0">
    <w:nsid w:val="6444445A"/>
    <w:multiLevelType w:val="multilevel"/>
    <w:tmpl w:val="6444445A"/>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15:restartNumberingAfterBreak="0">
    <w:nsid w:val="6CEA2025"/>
    <w:multiLevelType w:val="multilevel"/>
    <w:tmpl w:val="6CEA2025"/>
    <w:lvl w:ilvl="0">
      <w:start w:val="1"/>
      <w:numFmt w:val="decimal"/>
      <w:pStyle w:val="1030302"/>
      <w:lvlText w:val="%1."/>
      <w:lvlJc w:val="left"/>
      <w:rPr>
        <w:rFonts w:ascii="Times New Roman" w:hAnsi="Times New Roman" w:cs="Times New Roman" w:hint="default"/>
        <w:b/>
        <w:i w:val="0"/>
        <w:caps w:val="0"/>
        <w:strike w:val="0"/>
        <w:dstrike w:val="0"/>
        <w:color w:val="000000"/>
        <w:sz w:val="28"/>
      </w:rPr>
    </w:lvl>
    <w:lvl w:ilvl="1">
      <w:start w:val="1"/>
      <w:numFmt w:val="decimal"/>
      <w:lvlText w:val="%1.%2"/>
      <w:lvlJc w:val="left"/>
      <w:pPr>
        <w:tabs>
          <w:tab w:val="left" w:pos="0"/>
        </w:tabs>
        <w:ind w:left="0" w:firstLine="0"/>
      </w:pPr>
      <w:rPr>
        <w:rFonts w:ascii="Times New Roman" w:hAnsi="Times New Roman" w:cs="Times New Roman" w:hint="default"/>
        <w:b/>
        <w:i w:val="0"/>
        <w:sz w:val="24"/>
        <w:szCs w:val="24"/>
      </w:rPr>
    </w:lvl>
    <w:lvl w:ilvl="2">
      <w:start w:val="1"/>
      <w:numFmt w:val="decimal"/>
      <w:lvlText w:val="%1.%2.%3"/>
      <w:lvlJc w:val="left"/>
      <w:pPr>
        <w:tabs>
          <w:tab w:val="left" w:pos="0"/>
        </w:tabs>
        <w:ind w:left="0" w:firstLine="0"/>
      </w:pPr>
      <w:rPr>
        <w:rFonts w:hint="eastAsia"/>
        <w:b w:val="0"/>
        <w:i w:val="0"/>
        <w:sz w:val="21"/>
        <w:szCs w:val="21"/>
      </w:rPr>
    </w:lvl>
    <w:lvl w:ilvl="3">
      <w:start w:val="1"/>
      <w:numFmt w:val="decimal"/>
      <w:lvlText w:val="%1.%2.%3.%4"/>
      <w:lvlJc w:val="left"/>
      <w:pPr>
        <w:tabs>
          <w:tab w:val="left" w:pos="0"/>
        </w:tabs>
        <w:ind w:left="0" w:firstLine="0"/>
      </w:pPr>
      <w:rPr>
        <w:rFonts w:ascii="Times New Roman" w:hAnsi="Times New Roman" w:cs="Times New Roman" w:hint="default"/>
        <w:b w:val="0"/>
        <w:i w:val="0"/>
        <w:sz w:val="24"/>
        <w:szCs w:val="24"/>
      </w:rPr>
    </w:lvl>
    <w:lvl w:ilvl="4">
      <w:start w:val="1"/>
      <w:numFmt w:val="decimal"/>
      <w:lvlText w:val="%1.%2.%3.%4.%5"/>
      <w:lvlJc w:val="left"/>
      <w:pPr>
        <w:tabs>
          <w:tab w:val="left" w:pos="0"/>
        </w:tabs>
        <w:ind w:left="0" w:firstLine="0"/>
      </w:pPr>
      <w:rPr>
        <w:rFonts w:hint="eastAsia"/>
        <w:b w:val="0"/>
        <w:i w:val="0"/>
        <w:sz w:val="24"/>
        <w:szCs w:val="24"/>
      </w:rPr>
    </w:lvl>
    <w:lvl w:ilvl="5">
      <w:start w:val="1"/>
      <w:numFmt w:val="decimal"/>
      <w:lvlText w:val="%1.%2.%3.%4.%5.%6"/>
      <w:lvlJc w:val="left"/>
      <w:pPr>
        <w:tabs>
          <w:tab w:val="left" w:pos="0"/>
        </w:tabs>
        <w:ind w:left="0" w:firstLine="0"/>
      </w:pPr>
      <w:rPr>
        <w:rFonts w:hint="eastAsia"/>
        <w:b w:val="0"/>
        <w:i w:val="0"/>
        <w:sz w:val="21"/>
      </w:rPr>
    </w:lvl>
    <w:lvl w:ilvl="6">
      <w:start w:val="1"/>
      <w:numFmt w:val="decimal"/>
      <w:lvlText w:val="%1.%2.%3.%4.%5.%6.%7"/>
      <w:lvlJc w:val="left"/>
      <w:pPr>
        <w:tabs>
          <w:tab w:val="left" w:pos="0"/>
        </w:tabs>
        <w:ind w:left="0" w:firstLine="0"/>
      </w:pPr>
      <w:rPr>
        <w:rFonts w:hint="eastAsia"/>
        <w:b w:val="0"/>
        <w:i w:val="0"/>
        <w:sz w:val="21"/>
      </w:rPr>
    </w:lvl>
    <w:lvl w:ilvl="7">
      <w:start w:val="1"/>
      <w:numFmt w:val="decimal"/>
      <w:lvlText w:val="%1.%2.%3.%4.%5.%6.%7.%8"/>
      <w:lvlJc w:val="left"/>
      <w:pPr>
        <w:tabs>
          <w:tab w:val="left" w:pos="0"/>
        </w:tabs>
        <w:ind w:left="0" w:firstLine="0"/>
      </w:pPr>
      <w:rPr>
        <w:rFonts w:hint="eastAsia"/>
      </w:rPr>
    </w:lvl>
    <w:lvl w:ilvl="8">
      <w:start w:val="1"/>
      <w:numFmt w:val="decimal"/>
      <w:lvlText w:val="%1.%2.%3.%4.%5.%6.%7.%8.%9"/>
      <w:lvlJc w:val="left"/>
      <w:pPr>
        <w:tabs>
          <w:tab w:val="left" w:pos="0"/>
        </w:tabs>
        <w:ind w:left="0" w:firstLine="0"/>
      </w:pPr>
      <w:rPr>
        <w:rFonts w:hint="eastAsia"/>
      </w:rPr>
    </w:lvl>
  </w:abstractNum>
  <w:abstractNum w:abstractNumId="21" w15:restartNumberingAfterBreak="0">
    <w:nsid w:val="708858F6"/>
    <w:multiLevelType w:val="multilevel"/>
    <w:tmpl w:val="708858F6"/>
    <w:lvl w:ilvl="0">
      <w:numFmt w:val="bullet"/>
      <w:pStyle w:val="Rientra1"/>
      <w:lvlText w:val=""/>
      <w:lvlJc w:val="left"/>
      <w:pPr>
        <w:ind w:left="360" w:hanging="360"/>
      </w:pPr>
      <w:rPr>
        <w:rFonts w:ascii="Symbol" w:hAnsi="Symbol"/>
      </w:rPr>
    </w:lvl>
    <w:lvl w:ilvl="1">
      <w:start w:val="1"/>
      <w:numFmt w:val="none"/>
      <w:lvlText w:val=""/>
      <w:lvlJc w:val="left"/>
      <w:pPr>
        <w:ind w:left="0" w:firstLine="0"/>
      </w:pPr>
    </w:lvl>
    <w:lvl w:ilvl="2">
      <w:start w:val="1"/>
      <w:numFmt w:val="none"/>
      <w:lvlText w:val=""/>
      <w:lvlJc w:val="left"/>
      <w:pPr>
        <w:ind w:left="0" w:firstLine="0"/>
      </w:pPr>
    </w:lvl>
    <w:lvl w:ilvl="3">
      <w:start w:val="1"/>
      <w:numFmt w:val="none"/>
      <w:lvlText w:val=""/>
      <w:lvlJc w:val="left"/>
      <w:pPr>
        <w:ind w:left="0" w:firstLine="0"/>
      </w:pPr>
    </w:lvl>
    <w:lvl w:ilvl="4">
      <w:start w:val="1"/>
      <w:numFmt w:val="none"/>
      <w:lvlText w:val=""/>
      <w:lvlJc w:val="left"/>
      <w:pPr>
        <w:ind w:left="0" w:firstLine="0"/>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abstractNum w:abstractNumId="22" w15:restartNumberingAfterBreak="0">
    <w:nsid w:val="70BD643C"/>
    <w:multiLevelType w:val="multilevel"/>
    <w:tmpl w:val="70BD643C"/>
    <w:lvl w:ilvl="0">
      <w:start w:val="1"/>
      <w:numFmt w:val="bullet"/>
      <w:pStyle w:val="TB1"/>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9156C54"/>
    <w:multiLevelType w:val="multilevel"/>
    <w:tmpl w:val="79156C54"/>
    <w:lvl w:ilvl="0">
      <w:start w:val="1"/>
      <w:numFmt w:val="bullet"/>
      <w:pStyle w:val="B2"/>
      <w:lvlText w:val="-"/>
      <w:lvlJc w:val="left"/>
      <w:pPr>
        <w:tabs>
          <w:tab w:val="left" w:pos="1191"/>
        </w:tabs>
        <w:ind w:left="1191" w:hanging="454"/>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4" w15:restartNumberingAfterBreak="0">
    <w:nsid w:val="792F5895"/>
    <w:multiLevelType w:val="multilevel"/>
    <w:tmpl w:val="792F5895"/>
    <w:lvl w:ilvl="0">
      <w:start w:val="1"/>
      <w:numFmt w:val="bullet"/>
      <w:pStyle w:val="TB2"/>
      <w:lvlText w:val=""/>
      <w:lvlJc w:val="left"/>
      <w:pPr>
        <w:ind w:left="1403" w:hanging="360"/>
      </w:pPr>
      <w:rPr>
        <w:rFonts w:ascii="Symbol" w:hAnsi="Symbol" w:hint="default"/>
      </w:rPr>
    </w:lvl>
    <w:lvl w:ilvl="1">
      <w:start w:val="1"/>
      <w:numFmt w:val="bullet"/>
      <w:lvlText w:val="o"/>
      <w:lvlJc w:val="left"/>
      <w:pPr>
        <w:ind w:left="2123" w:hanging="360"/>
      </w:pPr>
      <w:rPr>
        <w:rFonts w:ascii="Courier New" w:hAnsi="Courier New" w:cs="Courier New" w:hint="default"/>
      </w:rPr>
    </w:lvl>
    <w:lvl w:ilvl="2">
      <w:start w:val="1"/>
      <w:numFmt w:val="bullet"/>
      <w:lvlText w:val=""/>
      <w:lvlJc w:val="left"/>
      <w:pPr>
        <w:ind w:left="2843" w:hanging="360"/>
      </w:pPr>
      <w:rPr>
        <w:rFonts w:ascii="Wingdings" w:hAnsi="Wingdings" w:hint="default"/>
      </w:rPr>
    </w:lvl>
    <w:lvl w:ilvl="3">
      <w:start w:val="1"/>
      <w:numFmt w:val="bullet"/>
      <w:lvlText w:val=""/>
      <w:lvlJc w:val="left"/>
      <w:pPr>
        <w:ind w:left="3563" w:hanging="360"/>
      </w:pPr>
      <w:rPr>
        <w:rFonts w:ascii="Symbol" w:hAnsi="Symbol" w:hint="default"/>
      </w:rPr>
    </w:lvl>
    <w:lvl w:ilvl="4">
      <w:start w:val="1"/>
      <w:numFmt w:val="bullet"/>
      <w:lvlText w:val="o"/>
      <w:lvlJc w:val="left"/>
      <w:pPr>
        <w:ind w:left="4283" w:hanging="360"/>
      </w:pPr>
      <w:rPr>
        <w:rFonts w:ascii="Courier New" w:hAnsi="Courier New" w:cs="Courier New" w:hint="default"/>
      </w:rPr>
    </w:lvl>
    <w:lvl w:ilvl="5">
      <w:start w:val="1"/>
      <w:numFmt w:val="bullet"/>
      <w:lvlText w:val=""/>
      <w:lvlJc w:val="left"/>
      <w:pPr>
        <w:ind w:left="5003" w:hanging="360"/>
      </w:pPr>
      <w:rPr>
        <w:rFonts w:ascii="Wingdings" w:hAnsi="Wingdings" w:hint="default"/>
      </w:rPr>
    </w:lvl>
    <w:lvl w:ilvl="6">
      <w:start w:val="1"/>
      <w:numFmt w:val="bullet"/>
      <w:lvlText w:val=""/>
      <w:lvlJc w:val="left"/>
      <w:pPr>
        <w:ind w:left="5723" w:hanging="360"/>
      </w:pPr>
      <w:rPr>
        <w:rFonts w:ascii="Symbol" w:hAnsi="Symbol" w:hint="default"/>
      </w:rPr>
    </w:lvl>
    <w:lvl w:ilvl="7">
      <w:start w:val="1"/>
      <w:numFmt w:val="bullet"/>
      <w:lvlText w:val="o"/>
      <w:lvlJc w:val="left"/>
      <w:pPr>
        <w:ind w:left="6443" w:hanging="360"/>
      </w:pPr>
      <w:rPr>
        <w:rFonts w:ascii="Courier New" w:hAnsi="Courier New" w:cs="Courier New" w:hint="default"/>
      </w:rPr>
    </w:lvl>
    <w:lvl w:ilvl="8">
      <w:start w:val="1"/>
      <w:numFmt w:val="bullet"/>
      <w:lvlText w:val=""/>
      <w:lvlJc w:val="left"/>
      <w:pPr>
        <w:ind w:left="7163" w:hanging="360"/>
      </w:pPr>
      <w:rPr>
        <w:rFonts w:ascii="Wingdings" w:hAnsi="Wingdings" w:hint="default"/>
      </w:rPr>
    </w:lvl>
  </w:abstractNum>
  <w:abstractNum w:abstractNumId="25" w15:restartNumberingAfterBreak="0">
    <w:nsid w:val="7BC330F5"/>
    <w:multiLevelType w:val="multilevel"/>
    <w:tmpl w:val="7BC330F5"/>
    <w:lvl w:ilvl="0">
      <w:start w:val="1"/>
      <w:numFmt w:val="bullet"/>
      <w:pStyle w:val="CharCharCharCharChar"/>
      <w:lvlText w:val=""/>
      <w:lvlJc w:val="left"/>
      <w:pPr>
        <w:tabs>
          <w:tab w:val="left" w:pos="851"/>
        </w:tabs>
        <w:ind w:left="851" w:hanging="851"/>
      </w:pPr>
      <w:rPr>
        <w:rFonts w:ascii="ZapfDingbats" w:hAnsi="ZapfDingbats" w:hint="default"/>
        <w:b/>
        <w:i w:val="0"/>
        <w:color w:val="70CEF5"/>
        <w:sz w:val="20"/>
        <w:szCs w:val="20"/>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15:restartNumberingAfterBreak="0">
    <w:nsid w:val="7FBC1D75"/>
    <w:multiLevelType w:val="multilevel"/>
    <w:tmpl w:val="7FBC1D75"/>
    <w:lvl w:ilvl="0">
      <w:start w:val="6"/>
      <w:numFmt w:val="decimal"/>
      <w:pStyle w:val="JK-text-simpledoc"/>
      <w:lvlText w:val="%1"/>
      <w:lvlJc w:val="left"/>
      <w:pPr>
        <w:tabs>
          <w:tab w:val="left" w:pos="1980"/>
        </w:tabs>
        <w:ind w:left="1980" w:hanging="1980"/>
      </w:pPr>
      <w:rPr>
        <w:rFonts w:hint="default"/>
      </w:rPr>
    </w:lvl>
    <w:lvl w:ilvl="1">
      <w:start w:val="6"/>
      <w:numFmt w:val="decimal"/>
      <w:lvlText w:val="%1.%2"/>
      <w:lvlJc w:val="left"/>
      <w:pPr>
        <w:tabs>
          <w:tab w:val="left" w:pos="1980"/>
        </w:tabs>
        <w:ind w:left="1980" w:hanging="1980"/>
      </w:pPr>
      <w:rPr>
        <w:rFonts w:hint="default"/>
      </w:rPr>
    </w:lvl>
    <w:lvl w:ilvl="2">
      <w:start w:val="2"/>
      <w:numFmt w:val="decimal"/>
      <w:lvlText w:val="%1.%2.%3"/>
      <w:lvlJc w:val="left"/>
      <w:pPr>
        <w:tabs>
          <w:tab w:val="left" w:pos="1980"/>
        </w:tabs>
        <w:ind w:left="1980" w:hanging="1980"/>
      </w:pPr>
      <w:rPr>
        <w:rFonts w:hint="default"/>
      </w:rPr>
    </w:lvl>
    <w:lvl w:ilvl="3">
      <w:start w:val="2"/>
      <w:numFmt w:val="decimal"/>
      <w:lvlText w:val="%1.%2.%3.%4"/>
      <w:lvlJc w:val="left"/>
      <w:pPr>
        <w:tabs>
          <w:tab w:val="left" w:pos="1980"/>
        </w:tabs>
        <w:ind w:left="1980" w:hanging="1980"/>
      </w:pPr>
      <w:rPr>
        <w:rFonts w:hint="default"/>
      </w:rPr>
    </w:lvl>
    <w:lvl w:ilvl="4">
      <w:start w:val="5"/>
      <w:numFmt w:val="decimal"/>
      <w:lvlText w:val="%1.%2.%3.%4.%5"/>
      <w:lvlJc w:val="left"/>
      <w:pPr>
        <w:tabs>
          <w:tab w:val="left" w:pos="1980"/>
        </w:tabs>
        <w:ind w:left="1980" w:hanging="1980"/>
      </w:pPr>
      <w:rPr>
        <w:rFonts w:hint="default"/>
      </w:rPr>
    </w:lvl>
    <w:lvl w:ilvl="5">
      <w:start w:val="3"/>
      <w:numFmt w:val="decimal"/>
      <w:lvlText w:val="%1.%2.%3.%4.%5.%6"/>
      <w:lvlJc w:val="left"/>
      <w:pPr>
        <w:tabs>
          <w:tab w:val="left" w:pos="1980"/>
        </w:tabs>
        <w:ind w:left="1980" w:hanging="1980"/>
      </w:pPr>
      <w:rPr>
        <w:rFonts w:hint="default"/>
      </w:rPr>
    </w:lvl>
    <w:lvl w:ilvl="6">
      <w:start w:val="1"/>
      <w:numFmt w:val="decimal"/>
      <w:lvlText w:val="%1.%2.%3.%4.%5.%6.%7"/>
      <w:lvlJc w:val="left"/>
      <w:pPr>
        <w:tabs>
          <w:tab w:val="left" w:pos="1980"/>
        </w:tabs>
        <w:ind w:left="1980" w:hanging="1980"/>
      </w:pPr>
      <w:rPr>
        <w:rFonts w:hint="default"/>
      </w:rPr>
    </w:lvl>
    <w:lvl w:ilvl="7">
      <w:start w:val="1"/>
      <w:numFmt w:val="decimal"/>
      <w:lvlText w:val="%1.%2.%3.%4.%5.%6.%7.%8"/>
      <w:lvlJc w:val="left"/>
      <w:pPr>
        <w:tabs>
          <w:tab w:val="left" w:pos="1980"/>
        </w:tabs>
        <w:ind w:left="1980" w:hanging="1980"/>
      </w:pPr>
      <w:rPr>
        <w:rFonts w:hint="default"/>
      </w:rPr>
    </w:lvl>
    <w:lvl w:ilvl="8">
      <w:start w:val="1"/>
      <w:numFmt w:val="decimal"/>
      <w:lvlText w:val="%1.%2.%3.%4.%5.%6.%7.%8.%9"/>
      <w:lvlJc w:val="left"/>
      <w:pPr>
        <w:tabs>
          <w:tab w:val="left" w:pos="1980"/>
        </w:tabs>
        <w:ind w:left="1980" w:hanging="1980"/>
      </w:pPr>
      <w:rPr>
        <w:rFonts w:hint="default"/>
      </w:rPr>
    </w:lvl>
  </w:abstractNum>
  <w:num w:numId="1" w16cid:durableId="34043006">
    <w:abstractNumId w:val="3"/>
  </w:num>
  <w:num w:numId="2" w16cid:durableId="644431871">
    <w:abstractNumId w:val="6"/>
  </w:num>
  <w:num w:numId="3" w16cid:durableId="1170414379">
    <w:abstractNumId w:val="14"/>
  </w:num>
  <w:num w:numId="4" w16cid:durableId="1185944061">
    <w:abstractNumId w:val="8"/>
  </w:num>
  <w:num w:numId="5" w16cid:durableId="1501853804">
    <w:abstractNumId w:val="25"/>
  </w:num>
  <w:num w:numId="6" w16cid:durableId="725372554">
    <w:abstractNumId w:val="4"/>
  </w:num>
  <w:num w:numId="7" w16cid:durableId="1018510931">
    <w:abstractNumId w:val="16"/>
  </w:num>
  <w:num w:numId="8" w16cid:durableId="859199375">
    <w:abstractNumId w:val="20"/>
  </w:num>
  <w:num w:numId="9" w16cid:durableId="919602271">
    <w:abstractNumId w:val="7"/>
  </w:num>
  <w:num w:numId="10" w16cid:durableId="1748921092">
    <w:abstractNumId w:val="15"/>
  </w:num>
  <w:num w:numId="11" w16cid:durableId="1297562312">
    <w:abstractNumId w:val="26"/>
  </w:num>
  <w:num w:numId="12" w16cid:durableId="1713188084">
    <w:abstractNumId w:val="11"/>
  </w:num>
  <w:num w:numId="13" w16cid:durableId="10921231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672891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47769346">
    <w:abstractNumId w:val="23"/>
  </w:num>
  <w:num w:numId="16" w16cid:durableId="1741975306">
    <w:abstractNumId w:val="2"/>
  </w:num>
  <w:num w:numId="17" w16cid:durableId="925072118">
    <w:abstractNumId w:val="22"/>
  </w:num>
  <w:num w:numId="18" w16cid:durableId="443382914">
    <w:abstractNumId w:val="24"/>
  </w:num>
  <w:num w:numId="19" w16cid:durableId="1476097983">
    <w:abstractNumId w:val="21"/>
  </w:num>
  <w:num w:numId="20" w16cid:durableId="204100244">
    <w:abstractNumId w:val="5"/>
  </w:num>
  <w:num w:numId="21" w16cid:durableId="11731776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960691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682608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84442683">
    <w:abstractNumId w:val="0"/>
    <w:lvlOverride w:ilvl="0">
      <w:lvl w:ilvl="0" w:tentative="1">
        <w:numFmt w:val="bullet"/>
        <w:lvlText w:val=""/>
        <w:legacy w:legacy="1" w:legacySpace="0" w:legacyIndent="283"/>
        <w:lvlJc w:val="left"/>
        <w:pPr>
          <w:ind w:left="567" w:hanging="283"/>
        </w:pPr>
        <w:rPr>
          <w:rFonts w:ascii="Symbol" w:hAnsi="Symbol" w:hint="default"/>
        </w:rPr>
      </w:lvl>
    </w:lvlOverride>
  </w:num>
  <w:num w:numId="25" w16cid:durableId="1358237009">
    <w:abstractNumId w:val="1"/>
  </w:num>
  <w:num w:numId="26" w16cid:durableId="2063403595">
    <w:abstractNumId w:val="19"/>
  </w:num>
  <w:num w:numId="27" w16cid:durableId="15507294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1468797">
    <w:abstractNumId w:val="10"/>
    <w:lvlOverride w:ilvl="0">
      <w:startOverride w:val="1"/>
    </w:lvlOverride>
  </w:num>
  <w:num w:numId="29" w16cid:durableId="102265457">
    <w:abstractNumId w:val="17"/>
  </w:num>
  <w:num w:numId="30" w16cid:durableId="4724545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oNotUseMarginsForDrawingGridOrigin/>
  <w:drawingGridHorizontalOrigin w:val="1800"/>
  <w:drawingGridVerticalOrigin w:val="1440"/>
  <w:doNotShadeFormData/>
  <w:noPunctuationKerning/>
  <w:characterSpacingControl w:val="doNotCompress"/>
  <w:footnotePr>
    <w:numRestart w:val="eachSect"/>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497D"/>
    <w:rsid w:val="0001447E"/>
    <w:rsid w:val="00022511"/>
    <w:rsid w:val="00031EF0"/>
    <w:rsid w:val="00033397"/>
    <w:rsid w:val="000353B7"/>
    <w:rsid w:val="00040095"/>
    <w:rsid w:val="00041FDD"/>
    <w:rsid w:val="0005042A"/>
    <w:rsid w:val="00051834"/>
    <w:rsid w:val="00054A22"/>
    <w:rsid w:val="00055212"/>
    <w:rsid w:val="00062023"/>
    <w:rsid w:val="00062776"/>
    <w:rsid w:val="000655A6"/>
    <w:rsid w:val="00066B70"/>
    <w:rsid w:val="00071370"/>
    <w:rsid w:val="00072BA0"/>
    <w:rsid w:val="00080512"/>
    <w:rsid w:val="0008408B"/>
    <w:rsid w:val="00091273"/>
    <w:rsid w:val="000C10A9"/>
    <w:rsid w:val="000C243E"/>
    <w:rsid w:val="000C47C3"/>
    <w:rsid w:val="000C6882"/>
    <w:rsid w:val="000C7C5A"/>
    <w:rsid w:val="000C7F7D"/>
    <w:rsid w:val="000D51D6"/>
    <w:rsid w:val="000D58AB"/>
    <w:rsid w:val="000E069A"/>
    <w:rsid w:val="000E0F8B"/>
    <w:rsid w:val="000F0DD4"/>
    <w:rsid w:val="00102DE9"/>
    <w:rsid w:val="0010522D"/>
    <w:rsid w:val="001057EF"/>
    <w:rsid w:val="00131C52"/>
    <w:rsid w:val="00133525"/>
    <w:rsid w:val="00144DDD"/>
    <w:rsid w:val="00146B7C"/>
    <w:rsid w:val="00150419"/>
    <w:rsid w:val="00152EC9"/>
    <w:rsid w:val="00155D67"/>
    <w:rsid w:val="00163FEB"/>
    <w:rsid w:val="00177095"/>
    <w:rsid w:val="001826D3"/>
    <w:rsid w:val="00182CE5"/>
    <w:rsid w:val="001A0E94"/>
    <w:rsid w:val="001A4C42"/>
    <w:rsid w:val="001A7420"/>
    <w:rsid w:val="001B03C0"/>
    <w:rsid w:val="001B6637"/>
    <w:rsid w:val="001B724E"/>
    <w:rsid w:val="001B7510"/>
    <w:rsid w:val="001C21C3"/>
    <w:rsid w:val="001C2683"/>
    <w:rsid w:val="001C7E45"/>
    <w:rsid w:val="001D02C2"/>
    <w:rsid w:val="001D0D23"/>
    <w:rsid w:val="001D7A99"/>
    <w:rsid w:val="001E0749"/>
    <w:rsid w:val="001E0DEA"/>
    <w:rsid w:val="001E4A1C"/>
    <w:rsid w:val="001E4E95"/>
    <w:rsid w:val="001F0C1D"/>
    <w:rsid w:val="001F1132"/>
    <w:rsid w:val="001F168B"/>
    <w:rsid w:val="001F5494"/>
    <w:rsid w:val="001F629C"/>
    <w:rsid w:val="00200684"/>
    <w:rsid w:val="00214047"/>
    <w:rsid w:val="002205A3"/>
    <w:rsid w:val="00224CEF"/>
    <w:rsid w:val="0023164E"/>
    <w:rsid w:val="002347A2"/>
    <w:rsid w:val="00234C10"/>
    <w:rsid w:val="00241BB1"/>
    <w:rsid w:val="00247DE9"/>
    <w:rsid w:val="00254EB5"/>
    <w:rsid w:val="0026478B"/>
    <w:rsid w:val="002675F0"/>
    <w:rsid w:val="00275618"/>
    <w:rsid w:val="002776C7"/>
    <w:rsid w:val="00281323"/>
    <w:rsid w:val="002843F3"/>
    <w:rsid w:val="00294C97"/>
    <w:rsid w:val="002A4394"/>
    <w:rsid w:val="002B0021"/>
    <w:rsid w:val="002B27AC"/>
    <w:rsid w:val="002B411B"/>
    <w:rsid w:val="002B6339"/>
    <w:rsid w:val="002C252C"/>
    <w:rsid w:val="002D3A88"/>
    <w:rsid w:val="002D414E"/>
    <w:rsid w:val="002E00EE"/>
    <w:rsid w:val="002E16EA"/>
    <w:rsid w:val="00303F77"/>
    <w:rsid w:val="00305D6B"/>
    <w:rsid w:val="003110C9"/>
    <w:rsid w:val="003138DE"/>
    <w:rsid w:val="003172DC"/>
    <w:rsid w:val="003178D5"/>
    <w:rsid w:val="00325BE3"/>
    <w:rsid w:val="00327D7A"/>
    <w:rsid w:val="003302A7"/>
    <w:rsid w:val="00335340"/>
    <w:rsid w:val="00335DCB"/>
    <w:rsid w:val="00337BB1"/>
    <w:rsid w:val="003465EE"/>
    <w:rsid w:val="00351B67"/>
    <w:rsid w:val="0035462D"/>
    <w:rsid w:val="003765B8"/>
    <w:rsid w:val="00376C5D"/>
    <w:rsid w:val="00384BA6"/>
    <w:rsid w:val="003903F4"/>
    <w:rsid w:val="00391406"/>
    <w:rsid w:val="00391C63"/>
    <w:rsid w:val="00397DA5"/>
    <w:rsid w:val="003B6F49"/>
    <w:rsid w:val="003C02A8"/>
    <w:rsid w:val="003C3971"/>
    <w:rsid w:val="003D2711"/>
    <w:rsid w:val="003F6B5D"/>
    <w:rsid w:val="004017EA"/>
    <w:rsid w:val="00402A79"/>
    <w:rsid w:val="004135F4"/>
    <w:rsid w:val="00423334"/>
    <w:rsid w:val="00424299"/>
    <w:rsid w:val="00430642"/>
    <w:rsid w:val="004345EC"/>
    <w:rsid w:val="0043494A"/>
    <w:rsid w:val="00440792"/>
    <w:rsid w:val="004417B5"/>
    <w:rsid w:val="004444B9"/>
    <w:rsid w:val="00452E29"/>
    <w:rsid w:val="00454843"/>
    <w:rsid w:val="00456446"/>
    <w:rsid w:val="004605DF"/>
    <w:rsid w:val="00465515"/>
    <w:rsid w:val="00466A6D"/>
    <w:rsid w:val="00470603"/>
    <w:rsid w:val="00470BBF"/>
    <w:rsid w:val="00471714"/>
    <w:rsid w:val="004764A9"/>
    <w:rsid w:val="004810AB"/>
    <w:rsid w:val="004822CD"/>
    <w:rsid w:val="004958D8"/>
    <w:rsid w:val="004A5083"/>
    <w:rsid w:val="004B2EDB"/>
    <w:rsid w:val="004B4505"/>
    <w:rsid w:val="004C1EED"/>
    <w:rsid w:val="004C6347"/>
    <w:rsid w:val="004D3578"/>
    <w:rsid w:val="004D3FFD"/>
    <w:rsid w:val="004D463B"/>
    <w:rsid w:val="004D76D4"/>
    <w:rsid w:val="004E213A"/>
    <w:rsid w:val="004E486F"/>
    <w:rsid w:val="004E61AE"/>
    <w:rsid w:val="004F0988"/>
    <w:rsid w:val="004F14DE"/>
    <w:rsid w:val="004F3340"/>
    <w:rsid w:val="004F61A1"/>
    <w:rsid w:val="00505567"/>
    <w:rsid w:val="00511D26"/>
    <w:rsid w:val="0053388B"/>
    <w:rsid w:val="00535773"/>
    <w:rsid w:val="00537F51"/>
    <w:rsid w:val="00543E6C"/>
    <w:rsid w:val="00544DB2"/>
    <w:rsid w:val="00545578"/>
    <w:rsid w:val="0054711F"/>
    <w:rsid w:val="00550045"/>
    <w:rsid w:val="00565087"/>
    <w:rsid w:val="00567904"/>
    <w:rsid w:val="00567AA6"/>
    <w:rsid w:val="00571CC9"/>
    <w:rsid w:val="00573DE3"/>
    <w:rsid w:val="00574E67"/>
    <w:rsid w:val="00587954"/>
    <w:rsid w:val="00590992"/>
    <w:rsid w:val="005922F0"/>
    <w:rsid w:val="00593E5F"/>
    <w:rsid w:val="00596361"/>
    <w:rsid w:val="00597B11"/>
    <w:rsid w:val="005B1AC4"/>
    <w:rsid w:val="005B6AE4"/>
    <w:rsid w:val="005C257E"/>
    <w:rsid w:val="005D0729"/>
    <w:rsid w:val="005D206B"/>
    <w:rsid w:val="005D2E01"/>
    <w:rsid w:val="005D3AFA"/>
    <w:rsid w:val="005D7526"/>
    <w:rsid w:val="005E4BB2"/>
    <w:rsid w:val="005F3DE5"/>
    <w:rsid w:val="00600353"/>
    <w:rsid w:val="00602AEA"/>
    <w:rsid w:val="00607B16"/>
    <w:rsid w:val="00614FDF"/>
    <w:rsid w:val="00617D26"/>
    <w:rsid w:val="00620406"/>
    <w:rsid w:val="006222DB"/>
    <w:rsid w:val="00626476"/>
    <w:rsid w:val="00631E8A"/>
    <w:rsid w:val="00634E5F"/>
    <w:rsid w:val="0063543D"/>
    <w:rsid w:val="00636760"/>
    <w:rsid w:val="0063716C"/>
    <w:rsid w:val="00644095"/>
    <w:rsid w:val="00647114"/>
    <w:rsid w:val="00647458"/>
    <w:rsid w:val="006536AD"/>
    <w:rsid w:val="006568AD"/>
    <w:rsid w:val="0065715A"/>
    <w:rsid w:val="0067624A"/>
    <w:rsid w:val="00676C4B"/>
    <w:rsid w:val="00676F24"/>
    <w:rsid w:val="006834C1"/>
    <w:rsid w:val="006839ED"/>
    <w:rsid w:val="006922BF"/>
    <w:rsid w:val="006946BE"/>
    <w:rsid w:val="00694D92"/>
    <w:rsid w:val="006A0B92"/>
    <w:rsid w:val="006A323F"/>
    <w:rsid w:val="006B30D0"/>
    <w:rsid w:val="006C3D95"/>
    <w:rsid w:val="006D0DE0"/>
    <w:rsid w:val="006D761D"/>
    <w:rsid w:val="006E0196"/>
    <w:rsid w:val="006E2635"/>
    <w:rsid w:val="006E4F5F"/>
    <w:rsid w:val="006E5C86"/>
    <w:rsid w:val="006E7DAA"/>
    <w:rsid w:val="006F25EC"/>
    <w:rsid w:val="007001BF"/>
    <w:rsid w:val="00701116"/>
    <w:rsid w:val="00702948"/>
    <w:rsid w:val="007111EC"/>
    <w:rsid w:val="00713C44"/>
    <w:rsid w:val="00716AB3"/>
    <w:rsid w:val="00726CCD"/>
    <w:rsid w:val="00726F53"/>
    <w:rsid w:val="00734A5B"/>
    <w:rsid w:val="007377CF"/>
    <w:rsid w:val="0074026F"/>
    <w:rsid w:val="007429F6"/>
    <w:rsid w:val="00744849"/>
    <w:rsid w:val="00744E76"/>
    <w:rsid w:val="00757A0B"/>
    <w:rsid w:val="007608E8"/>
    <w:rsid w:val="00770E04"/>
    <w:rsid w:val="007748C9"/>
    <w:rsid w:val="00774B1C"/>
    <w:rsid w:val="00774CAC"/>
    <w:rsid w:val="00774DA4"/>
    <w:rsid w:val="007759FF"/>
    <w:rsid w:val="00775B59"/>
    <w:rsid w:val="007779E0"/>
    <w:rsid w:val="00777D49"/>
    <w:rsid w:val="00780404"/>
    <w:rsid w:val="00781F0F"/>
    <w:rsid w:val="00787447"/>
    <w:rsid w:val="007912D7"/>
    <w:rsid w:val="00792366"/>
    <w:rsid w:val="007B5861"/>
    <w:rsid w:val="007B600E"/>
    <w:rsid w:val="007C3930"/>
    <w:rsid w:val="007C588A"/>
    <w:rsid w:val="007C5F97"/>
    <w:rsid w:val="007D2D4C"/>
    <w:rsid w:val="007D5256"/>
    <w:rsid w:val="007D619C"/>
    <w:rsid w:val="007D639E"/>
    <w:rsid w:val="007D7308"/>
    <w:rsid w:val="007E0EBD"/>
    <w:rsid w:val="007E2A06"/>
    <w:rsid w:val="007E2E79"/>
    <w:rsid w:val="007E3625"/>
    <w:rsid w:val="007E3A77"/>
    <w:rsid w:val="007E5588"/>
    <w:rsid w:val="007F0F4A"/>
    <w:rsid w:val="007F3714"/>
    <w:rsid w:val="007F4B52"/>
    <w:rsid w:val="007F4C25"/>
    <w:rsid w:val="0080180E"/>
    <w:rsid w:val="008028A4"/>
    <w:rsid w:val="00803367"/>
    <w:rsid w:val="00811811"/>
    <w:rsid w:val="008305DC"/>
    <w:rsid w:val="00830747"/>
    <w:rsid w:val="00836988"/>
    <w:rsid w:val="00846BF2"/>
    <w:rsid w:val="00847DB7"/>
    <w:rsid w:val="008508AA"/>
    <w:rsid w:val="0085205E"/>
    <w:rsid w:val="00854944"/>
    <w:rsid w:val="00860028"/>
    <w:rsid w:val="00861277"/>
    <w:rsid w:val="00864A6F"/>
    <w:rsid w:val="00866113"/>
    <w:rsid w:val="00871D81"/>
    <w:rsid w:val="00875D39"/>
    <w:rsid w:val="008768CA"/>
    <w:rsid w:val="00876F06"/>
    <w:rsid w:val="0088361F"/>
    <w:rsid w:val="00891884"/>
    <w:rsid w:val="00895A5C"/>
    <w:rsid w:val="00897C5C"/>
    <w:rsid w:val="008A668C"/>
    <w:rsid w:val="008B02DB"/>
    <w:rsid w:val="008B0D97"/>
    <w:rsid w:val="008B21F7"/>
    <w:rsid w:val="008B4461"/>
    <w:rsid w:val="008B71EA"/>
    <w:rsid w:val="008C11A2"/>
    <w:rsid w:val="008C1258"/>
    <w:rsid w:val="008C384C"/>
    <w:rsid w:val="008C52B6"/>
    <w:rsid w:val="008D146F"/>
    <w:rsid w:val="008D1FE1"/>
    <w:rsid w:val="008D2C6C"/>
    <w:rsid w:val="008E1FCC"/>
    <w:rsid w:val="008E76DD"/>
    <w:rsid w:val="008F235A"/>
    <w:rsid w:val="008F27F4"/>
    <w:rsid w:val="008F3D68"/>
    <w:rsid w:val="008F5577"/>
    <w:rsid w:val="008F5B3E"/>
    <w:rsid w:val="0090271F"/>
    <w:rsid w:val="00902E23"/>
    <w:rsid w:val="00907FFA"/>
    <w:rsid w:val="009114D7"/>
    <w:rsid w:val="0091348E"/>
    <w:rsid w:val="00917CCB"/>
    <w:rsid w:val="0092326B"/>
    <w:rsid w:val="00924215"/>
    <w:rsid w:val="00927E34"/>
    <w:rsid w:val="00927F6F"/>
    <w:rsid w:val="00942EC2"/>
    <w:rsid w:val="009450CC"/>
    <w:rsid w:val="0094519F"/>
    <w:rsid w:val="00945698"/>
    <w:rsid w:val="00951572"/>
    <w:rsid w:val="009547A2"/>
    <w:rsid w:val="00964333"/>
    <w:rsid w:val="00964C12"/>
    <w:rsid w:val="0097675B"/>
    <w:rsid w:val="0098094B"/>
    <w:rsid w:val="00990AEF"/>
    <w:rsid w:val="00992B23"/>
    <w:rsid w:val="009A0B9B"/>
    <w:rsid w:val="009A388B"/>
    <w:rsid w:val="009B1FFE"/>
    <w:rsid w:val="009C2AF5"/>
    <w:rsid w:val="009C59B8"/>
    <w:rsid w:val="009C60BF"/>
    <w:rsid w:val="009F37B7"/>
    <w:rsid w:val="009F3877"/>
    <w:rsid w:val="00A035AF"/>
    <w:rsid w:val="00A04A31"/>
    <w:rsid w:val="00A10F02"/>
    <w:rsid w:val="00A11886"/>
    <w:rsid w:val="00A164B4"/>
    <w:rsid w:val="00A23B3A"/>
    <w:rsid w:val="00A26956"/>
    <w:rsid w:val="00A27486"/>
    <w:rsid w:val="00A3038F"/>
    <w:rsid w:val="00A32196"/>
    <w:rsid w:val="00A3240B"/>
    <w:rsid w:val="00A35F39"/>
    <w:rsid w:val="00A47F5D"/>
    <w:rsid w:val="00A53724"/>
    <w:rsid w:val="00A56066"/>
    <w:rsid w:val="00A71466"/>
    <w:rsid w:val="00A7218D"/>
    <w:rsid w:val="00A73129"/>
    <w:rsid w:val="00A73944"/>
    <w:rsid w:val="00A775F6"/>
    <w:rsid w:val="00A82346"/>
    <w:rsid w:val="00A846E7"/>
    <w:rsid w:val="00A8682C"/>
    <w:rsid w:val="00A9199B"/>
    <w:rsid w:val="00A92BA1"/>
    <w:rsid w:val="00AA30E7"/>
    <w:rsid w:val="00AA690A"/>
    <w:rsid w:val="00AB67DE"/>
    <w:rsid w:val="00AC3F87"/>
    <w:rsid w:val="00AC5916"/>
    <w:rsid w:val="00AC6BC6"/>
    <w:rsid w:val="00AD20D4"/>
    <w:rsid w:val="00AD41BE"/>
    <w:rsid w:val="00AE65E2"/>
    <w:rsid w:val="00AF3868"/>
    <w:rsid w:val="00AF462F"/>
    <w:rsid w:val="00AF4F03"/>
    <w:rsid w:val="00AF6278"/>
    <w:rsid w:val="00B000C6"/>
    <w:rsid w:val="00B009A2"/>
    <w:rsid w:val="00B033C9"/>
    <w:rsid w:val="00B038B3"/>
    <w:rsid w:val="00B04FA4"/>
    <w:rsid w:val="00B11CC0"/>
    <w:rsid w:val="00B14AF4"/>
    <w:rsid w:val="00B15449"/>
    <w:rsid w:val="00B21493"/>
    <w:rsid w:val="00B214F9"/>
    <w:rsid w:val="00B23A2E"/>
    <w:rsid w:val="00B369F1"/>
    <w:rsid w:val="00B42325"/>
    <w:rsid w:val="00B54FAA"/>
    <w:rsid w:val="00B71800"/>
    <w:rsid w:val="00B925FB"/>
    <w:rsid w:val="00B93086"/>
    <w:rsid w:val="00B94AD1"/>
    <w:rsid w:val="00BA19ED"/>
    <w:rsid w:val="00BA4B8D"/>
    <w:rsid w:val="00BB0782"/>
    <w:rsid w:val="00BB0F5B"/>
    <w:rsid w:val="00BB2FD7"/>
    <w:rsid w:val="00BC0F7D"/>
    <w:rsid w:val="00BD2BA9"/>
    <w:rsid w:val="00BD3C69"/>
    <w:rsid w:val="00BD7485"/>
    <w:rsid w:val="00BD7D31"/>
    <w:rsid w:val="00BE3255"/>
    <w:rsid w:val="00BE6E9A"/>
    <w:rsid w:val="00BF128E"/>
    <w:rsid w:val="00BF6771"/>
    <w:rsid w:val="00C074DD"/>
    <w:rsid w:val="00C12336"/>
    <w:rsid w:val="00C13EB8"/>
    <w:rsid w:val="00C1496A"/>
    <w:rsid w:val="00C2149C"/>
    <w:rsid w:val="00C33079"/>
    <w:rsid w:val="00C403F9"/>
    <w:rsid w:val="00C45231"/>
    <w:rsid w:val="00C51D6E"/>
    <w:rsid w:val="00C5521C"/>
    <w:rsid w:val="00C56F97"/>
    <w:rsid w:val="00C608CE"/>
    <w:rsid w:val="00C65CBC"/>
    <w:rsid w:val="00C70424"/>
    <w:rsid w:val="00C72833"/>
    <w:rsid w:val="00C80F1D"/>
    <w:rsid w:val="00C84912"/>
    <w:rsid w:val="00C919B7"/>
    <w:rsid w:val="00C93F40"/>
    <w:rsid w:val="00C956CE"/>
    <w:rsid w:val="00CA3D0C"/>
    <w:rsid w:val="00CB2FBF"/>
    <w:rsid w:val="00CC6AB3"/>
    <w:rsid w:val="00CD39A0"/>
    <w:rsid w:val="00CD6C48"/>
    <w:rsid w:val="00CD701A"/>
    <w:rsid w:val="00CD777E"/>
    <w:rsid w:val="00CE5B0B"/>
    <w:rsid w:val="00CF0BA0"/>
    <w:rsid w:val="00D11E8F"/>
    <w:rsid w:val="00D128D5"/>
    <w:rsid w:val="00D13A3B"/>
    <w:rsid w:val="00D13C5E"/>
    <w:rsid w:val="00D17F7F"/>
    <w:rsid w:val="00D27173"/>
    <w:rsid w:val="00D27996"/>
    <w:rsid w:val="00D3167F"/>
    <w:rsid w:val="00D571BD"/>
    <w:rsid w:val="00D57248"/>
    <w:rsid w:val="00D57972"/>
    <w:rsid w:val="00D675A9"/>
    <w:rsid w:val="00D67B29"/>
    <w:rsid w:val="00D738D6"/>
    <w:rsid w:val="00D755EB"/>
    <w:rsid w:val="00D76048"/>
    <w:rsid w:val="00D77AC1"/>
    <w:rsid w:val="00D80EA8"/>
    <w:rsid w:val="00D84D1E"/>
    <w:rsid w:val="00D87E00"/>
    <w:rsid w:val="00D9134D"/>
    <w:rsid w:val="00D923AB"/>
    <w:rsid w:val="00D95637"/>
    <w:rsid w:val="00DA7A03"/>
    <w:rsid w:val="00DB1818"/>
    <w:rsid w:val="00DB32B2"/>
    <w:rsid w:val="00DB3A93"/>
    <w:rsid w:val="00DC309B"/>
    <w:rsid w:val="00DC3B7F"/>
    <w:rsid w:val="00DC4DA2"/>
    <w:rsid w:val="00DC5617"/>
    <w:rsid w:val="00DD4A42"/>
    <w:rsid w:val="00DD4C17"/>
    <w:rsid w:val="00DD74A5"/>
    <w:rsid w:val="00DD7548"/>
    <w:rsid w:val="00DF02AE"/>
    <w:rsid w:val="00DF1749"/>
    <w:rsid w:val="00DF19AF"/>
    <w:rsid w:val="00DF2B1F"/>
    <w:rsid w:val="00DF2C96"/>
    <w:rsid w:val="00DF62CD"/>
    <w:rsid w:val="00DF756F"/>
    <w:rsid w:val="00E00B36"/>
    <w:rsid w:val="00E14C6B"/>
    <w:rsid w:val="00E16509"/>
    <w:rsid w:val="00E37579"/>
    <w:rsid w:val="00E4082C"/>
    <w:rsid w:val="00E44582"/>
    <w:rsid w:val="00E47AAC"/>
    <w:rsid w:val="00E77645"/>
    <w:rsid w:val="00E8045D"/>
    <w:rsid w:val="00E8409C"/>
    <w:rsid w:val="00E92BD5"/>
    <w:rsid w:val="00EA1126"/>
    <w:rsid w:val="00EA15B0"/>
    <w:rsid w:val="00EA5EA7"/>
    <w:rsid w:val="00EB21DC"/>
    <w:rsid w:val="00EB7040"/>
    <w:rsid w:val="00EB7CC8"/>
    <w:rsid w:val="00EC05F4"/>
    <w:rsid w:val="00EC4928"/>
    <w:rsid w:val="00EC4A25"/>
    <w:rsid w:val="00EC5AC4"/>
    <w:rsid w:val="00EC6893"/>
    <w:rsid w:val="00EC748C"/>
    <w:rsid w:val="00ED1353"/>
    <w:rsid w:val="00ED3ADD"/>
    <w:rsid w:val="00ED75DA"/>
    <w:rsid w:val="00EE5ED2"/>
    <w:rsid w:val="00EF060C"/>
    <w:rsid w:val="00EF1A7F"/>
    <w:rsid w:val="00EF5973"/>
    <w:rsid w:val="00EF6864"/>
    <w:rsid w:val="00EF6DA4"/>
    <w:rsid w:val="00F025A2"/>
    <w:rsid w:val="00F0460C"/>
    <w:rsid w:val="00F04712"/>
    <w:rsid w:val="00F07BA6"/>
    <w:rsid w:val="00F11484"/>
    <w:rsid w:val="00F13360"/>
    <w:rsid w:val="00F16D1B"/>
    <w:rsid w:val="00F200AF"/>
    <w:rsid w:val="00F2081F"/>
    <w:rsid w:val="00F22EC7"/>
    <w:rsid w:val="00F30372"/>
    <w:rsid w:val="00F325C8"/>
    <w:rsid w:val="00F3671C"/>
    <w:rsid w:val="00F37094"/>
    <w:rsid w:val="00F373DB"/>
    <w:rsid w:val="00F37F08"/>
    <w:rsid w:val="00F41FFB"/>
    <w:rsid w:val="00F50BB2"/>
    <w:rsid w:val="00F57B28"/>
    <w:rsid w:val="00F57FA0"/>
    <w:rsid w:val="00F57FA1"/>
    <w:rsid w:val="00F63494"/>
    <w:rsid w:val="00F653B8"/>
    <w:rsid w:val="00F805FB"/>
    <w:rsid w:val="00F8257F"/>
    <w:rsid w:val="00F82B3A"/>
    <w:rsid w:val="00F844C9"/>
    <w:rsid w:val="00F9008D"/>
    <w:rsid w:val="00F93981"/>
    <w:rsid w:val="00F9757E"/>
    <w:rsid w:val="00FA1266"/>
    <w:rsid w:val="00FA14D6"/>
    <w:rsid w:val="00FB39BF"/>
    <w:rsid w:val="00FB7E75"/>
    <w:rsid w:val="00FC005A"/>
    <w:rsid w:val="00FC1192"/>
    <w:rsid w:val="00FC12DD"/>
    <w:rsid w:val="00FE0B56"/>
    <w:rsid w:val="00FE0C8B"/>
    <w:rsid w:val="00FF54A4"/>
    <w:rsid w:val="00FF6C5F"/>
    <w:rsid w:val="013C23B9"/>
    <w:rsid w:val="015C3E4E"/>
    <w:rsid w:val="016E141C"/>
    <w:rsid w:val="01747D1B"/>
    <w:rsid w:val="01983D71"/>
    <w:rsid w:val="01C964D9"/>
    <w:rsid w:val="01FA3F6D"/>
    <w:rsid w:val="02337956"/>
    <w:rsid w:val="02394B64"/>
    <w:rsid w:val="02B570F5"/>
    <w:rsid w:val="02EB5E25"/>
    <w:rsid w:val="03050E6D"/>
    <w:rsid w:val="031523CD"/>
    <w:rsid w:val="03446924"/>
    <w:rsid w:val="03856652"/>
    <w:rsid w:val="03B22B3D"/>
    <w:rsid w:val="03CA611B"/>
    <w:rsid w:val="03EF706F"/>
    <w:rsid w:val="04092461"/>
    <w:rsid w:val="040D1930"/>
    <w:rsid w:val="041E15B7"/>
    <w:rsid w:val="04277F13"/>
    <w:rsid w:val="04D91A59"/>
    <w:rsid w:val="05734734"/>
    <w:rsid w:val="05AF0372"/>
    <w:rsid w:val="05CF49CE"/>
    <w:rsid w:val="05EC485A"/>
    <w:rsid w:val="06302C04"/>
    <w:rsid w:val="0650387A"/>
    <w:rsid w:val="0662762F"/>
    <w:rsid w:val="069A24E9"/>
    <w:rsid w:val="06C22F73"/>
    <w:rsid w:val="06F737DE"/>
    <w:rsid w:val="07054998"/>
    <w:rsid w:val="0759117F"/>
    <w:rsid w:val="0773323D"/>
    <w:rsid w:val="07AE70A1"/>
    <w:rsid w:val="07F3444B"/>
    <w:rsid w:val="085B668B"/>
    <w:rsid w:val="086115A2"/>
    <w:rsid w:val="08EC03FF"/>
    <w:rsid w:val="0924001B"/>
    <w:rsid w:val="0A170090"/>
    <w:rsid w:val="0A2614CA"/>
    <w:rsid w:val="0A8E464F"/>
    <w:rsid w:val="0AA47590"/>
    <w:rsid w:val="0AE315FD"/>
    <w:rsid w:val="0B0B4568"/>
    <w:rsid w:val="0B5A33A1"/>
    <w:rsid w:val="0B9A1EA5"/>
    <w:rsid w:val="0BC07F49"/>
    <w:rsid w:val="0C4F5B44"/>
    <w:rsid w:val="0C5F1C57"/>
    <w:rsid w:val="0C9F41FA"/>
    <w:rsid w:val="0CA30CD3"/>
    <w:rsid w:val="0CBD223C"/>
    <w:rsid w:val="0CE64733"/>
    <w:rsid w:val="0CE81DA0"/>
    <w:rsid w:val="0D321CCA"/>
    <w:rsid w:val="0D323C08"/>
    <w:rsid w:val="0D7B74FE"/>
    <w:rsid w:val="0E7643BC"/>
    <w:rsid w:val="0EC46C7B"/>
    <w:rsid w:val="0EE526B4"/>
    <w:rsid w:val="0EE6348E"/>
    <w:rsid w:val="0F3B7628"/>
    <w:rsid w:val="0F5F7581"/>
    <w:rsid w:val="0FA036CC"/>
    <w:rsid w:val="0FB565A5"/>
    <w:rsid w:val="0FE26002"/>
    <w:rsid w:val="0FEB551A"/>
    <w:rsid w:val="10214FB2"/>
    <w:rsid w:val="10447D0B"/>
    <w:rsid w:val="108627AA"/>
    <w:rsid w:val="1097447C"/>
    <w:rsid w:val="10A97778"/>
    <w:rsid w:val="10BF3FAA"/>
    <w:rsid w:val="10E41F99"/>
    <w:rsid w:val="11795021"/>
    <w:rsid w:val="119450F6"/>
    <w:rsid w:val="11B130DA"/>
    <w:rsid w:val="123556A3"/>
    <w:rsid w:val="123A2209"/>
    <w:rsid w:val="12574379"/>
    <w:rsid w:val="126C41DA"/>
    <w:rsid w:val="12B81435"/>
    <w:rsid w:val="12BD4AB0"/>
    <w:rsid w:val="12CA3DB9"/>
    <w:rsid w:val="13207F83"/>
    <w:rsid w:val="132C3C78"/>
    <w:rsid w:val="13922A64"/>
    <w:rsid w:val="13A44143"/>
    <w:rsid w:val="13AD0C9C"/>
    <w:rsid w:val="14093E9F"/>
    <w:rsid w:val="146F52B5"/>
    <w:rsid w:val="148F6FB6"/>
    <w:rsid w:val="14CC0825"/>
    <w:rsid w:val="151307D7"/>
    <w:rsid w:val="15585A9B"/>
    <w:rsid w:val="1563292F"/>
    <w:rsid w:val="15832700"/>
    <w:rsid w:val="15861C60"/>
    <w:rsid w:val="160B0A3D"/>
    <w:rsid w:val="1734740C"/>
    <w:rsid w:val="178F6823"/>
    <w:rsid w:val="17960ADB"/>
    <w:rsid w:val="17CE500D"/>
    <w:rsid w:val="17D90013"/>
    <w:rsid w:val="181E24D5"/>
    <w:rsid w:val="18236F1F"/>
    <w:rsid w:val="1861501A"/>
    <w:rsid w:val="18C2161A"/>
    <w:rsid w:val="18D01521"/>
    <w:rsid w:val="19732F08"/>
    <w:rsid w:val="19936E34"/>
    <w:rsid w:val="19A52363"/>
    <w:rsid w:val="19B1085F"/>
    <w:rsid w:val="19BC3C1C"/>
    <w:rsid w:val="19C45F20"/>
    <w:rsid w:val="19D36748"/>
    <w:rsid w:val="19ED4DC9"/>
    <w:rsid w:val="1A143B89"/>
    <w:rsid w:val="1A33669C"/>
    <w:rsid w:val="1A4007B0"/>
    <w:rsid w:val="1A4B25F6"/>
    <w:rsid w:val="1A873F1D"/>
    <w:rsid w:val="1AAD6FC3"/>
    <w:rsid w:val="1AC22C5F"/>
    <w:rsid w:val="1B383B0D"/>
    <w:rsid w:val="1B401B4C"/>
    <w:rsid w:val="1B5C5D94"/>
    <w:rsid w:val="1BA94421"/>
    <w:rsid w:val="1BCE20ED"/>
    <w:rsid w:val="1C4721F9"/>
    <w:rsid w:val="1C782B68"/>
    <w:rsid w:val="1C7D3FD5"/>
    <w:rsid w:val="1CAF2666"/>
    <w:rsid w:val="1CC528F7"/>
    <w:rsid w:val="1D94563A"/>
    <w:rsid w:val="1DBB025C"/>
    <w:rsid w:val="1DC0211E"/>
    <w:rsid w:val="1DC074B1"/>
    <w:rsid w:val="1DE56D5A"/>
    <w:rsid w:val="1E27617D"/>
    <w:rsid w:val="1E3A6AB8"/>
    <w:rsid w:val="1E401A10"/>
    <w:rsid w:val="1E792A71"/>
    <w:rsid w:val="1EA80931"/>
    <w:rsid w:val="1EBB33A0"/>
    <w:rsid w:val="1EBC166C"/>
    <w:rsid w:val="1F4679E2"/>
    <w:rsid w:val="1F55638F"/>
    <w:rsid w:val="202624DF"/>
    <w:rsid w:val="20347B64"/>
    <w:rsid w:val="20830371"/>
    <w:rsid w:val="213B3DE5"/>
    <w:rsid w:val="214B20E5"/>
    <w:rsid w:val="21BB1D40"/>
    <w:rsid w:val="21EF490C"/>
    <w:rsid w:val="225B623B"/>
    <w:rsid w:val="22657602"/>
    <w:rsid w:val="22FB2738"/>
    <w:rsid w:val="23407509"/>
    <w:rsid w:val="238750EA"/>
    <w:rsid w:val="23BA4D55"/>
    <w:rsid w:val="23C1403B"/>
    <w:rsid w:val="23ED08B7"/>
    <w:rsid w:val="24337F77"/>
    <w:rsid w:val="243E52D3"/>
    <w:rsid w:val="24761AD8"/>
    <w:rsid w:val="24AE0BB5"/>
    <w:rsid w:val="24E4174E"/>
    <w:rsid w:val="24FB72A2"/>
    <w:rsid w:val="25782CB7"/>
    <w:rsid w:val="2593380B"/>
    <w:rsid w:val="25B63DD4"/>
    <w:rsid w:val="25B81915"/>
    <w:rsid w:val="25CA7510"/>
    <w:rsid w:val="25CD57A9"/>
    <w:rsid w:val="26043430"/>
    <w:rsid w:val="26156A54"/>
    <w:rsid w:val="261E1C1D"/>
    <w:rsid w:val="261F44D3"/>
    <w:rsid w:val="2669512C"/>
    <w:rsid w:val="2681222F"/>
    <w:rsid w:val="26A01A3C"/>
    <w:rsid w:val="26A27D6F"/>
    <w:rsid w:val="26C06CC9"/>
    <w:rsid w:val="26D4061E"/>
    <w:rsid w:val="26D9017D"/>
    <w:rsid w:val="2792767B"/>
    <w:rsid w:val="279A4174"/>
    <w:rsid w:val="27A33570"/>
    <w:rsid w:val="27B91898"/>
    <w:rsid w:val="283116B4"/>
    <w:rsid w:val="28395860"/>
    <w:rsid w:val="28655987"/>
    <w:rsid w:val="288B5694"/>
    <w:rsid w:val="289F1C01"/>
    <w:rsid w:val="28D247E9"/>
    <w:rsid w:val="290E780F"/>
    <w:rsid w:val="294B0568"/>
    <w:rsid w:val="29DF64CA"/>
    <w:rsid w:val="2A170EE3"/>
    <w:rsid w:val="2A4D4D96"/>
    <w:rsid w:val="2AE854C3"/>
    <w:rsid w:val="2B941A14"/>
    <w:rsid w:val="2BD95CF3"/>
    <w:rsid w:val="2C2F5C28"/>
    <w:rsid w:val="2C7502D7"/>
    <w:rsid w:val="2C971403"/>
    <w:rsid w:val="2CDD1012"/>
    <w:rsid w:val="2CE93023"/>
    <w:rsid w:val="2D006F48"/>
    <w:rsid w:val="2D6B2DC0"/>
    <w:rsid w:val="2DB82A30"/>
    <w:rsid w:val="2DD24A7F"/>
    <w:rsid w:val="2DE95F89"/>
    <w:rsid w:val="2DEB351D"/>
    <w:rsid w:val="2E1B71FF"/>
    <w:rsid w:val="2E1E3111"/>
    <w:rsid w:val="2EA37E6B"/>
    <w:rsid w:val="2EDB0C2E"/>
    <w:rsid w:val="2F5C7A03"/>
    <w:rsid w:val="2F804286"/>
    <w:rsid w:val="2F95672E"/>
    <w:rsid w:val="2FDD23D6"/>
    <w:rsid w:val="30003ECB"/>
    <w:rsid w:val="300E2854"/>
    <w:rsid w:val="302E724D"/>
    <w:rsid w:val="304A0DC9"/>
    <w:rsid w:val="305538E6"/>
    <w:rsid w:val="30F3007B"/>
    <w:rsid w:val="31035626"/>
    <w:rsid w:val="317A3F34"/>
    <w:rsid w:val="31A236CB"/>
    <w:rsid w:val="329A7D01"/>
    <w:rsid w:val="33537FAE"/>
    <w:rsid w:val="335E1D12"/>
    <w:rsid w:val="338E5DB3"/>
    <w:rsid w:val="339931ED"/>
    <w:rsid w:val="33B70718"/>
    <w:rsid w:val="33E81365"/>
    <w:rsid w:val="33F33657"/>
    <w:rsid w:val="33FD228D"/>
    <w:rsid w:val="33FE1FCB"/>
    <w:rsid w:val="342305A8"/>
    <w:rsid w:val="343D4704"/>
    <w:rsid w:val="34642017"/>
    <w:rsid w:val="34966E5F"/>
    <w:rsid w:val="34C86523"/>
    <w:rsid w:val="34EF45A6"/>
    <w:rsid w:val="34FA2628"/>
    <w:rsid w:val="350F27C8"/>
    <w:rsid w:val="3528025A"/>
    <w:rsid w:val="35320F4F"/>
    <w:rsid w:val="35530BB8"/>
    <w:rsid w:val="3583344D"/>
    <w:rsid w:val="358B066C"/>
    <w:rsid w:val="35E150D1"/>
    <w:rsid w:val="35FA1568"/>
    <w:rsid w:val="36183E56"/>
    <w:rsid w:val="36231B24"/>
    <w:rsid w:val="36265752"/>
    <w:rsid w:val="366501ED"/>
    <w:rsid w:val="36F63243"/>
    <w:rsid w:val="373E6B7B"/>
    <w:rsid w:val="37783633"/>
    <w:rsid w:val="37C25E74"/>
    <w:rsid w:val="37E20E98"/>
    <w:rsid w:val="383A6913"/>
    <w:rsid w:val="38450CBB"/>
    <w:rsid w:val="389F57CB"/>
    <w:rsid w:val="38B930C6"/>
    <w:rsid w:val="38E12848"/>
    <w:rsid w:val="39A32775"/>
    <w:rsid w:val="3A037C6F"/>
    <w:rsid w:val="3A272F55"/>
    <w:rsid w:val="3A50481E"/>
    <w:rsid w:val="3A5C4064"/>
    <w:rsid w:val="3A770FA5"/>
    <w:rsid w:val="3A8A44F5"/>
    <w:rsid w:val="3AFD7527"/>
    <w:rsid w:val="3B032A77"/>
    <w:rsid w:val="3B3F7EF5"/>
    <w:rsid w:val="3BA945E0"/>
    <w:rsid w:val="3BC23643"/>
    <w:rsid w:val="3BCD516D"/>
    <w:rsid w:val="3C1E1CE2"/>
    <w:rsid w:val="3C2F723D"/>
    <w:rsid w:val="3C4630D9"/>
    <w:rsid w:val="3C6E4645"/>
    <w:rsid w:val="3CA96BC4"/>
    <w:rsid w:val="3D403A0E"/>
    <w:rsid w:val="3D5F7727"/>
    <w:rsid w:val="3DB41C74"/>
    <w:rsid w:val="3DC51863"/>
    <w:rsid w:val="3DEF6D45"/>
    <w:rsid w:val="3E1977FA"/>
    <w:rsid w:val="3E8B65D4"/>
    <w:rsid w:val="3EBC3E40"/>
    <w:rsid w:val="3EE60991"/>
    <w:rsid w:val="3F572EAC"/>
    <w:rsid w:val="3F7307F1"/>
    <w:rsid w:val="3F79335E"/>
    <w:rsid w:val="3FAF451F"/>
    <w:rsid w:val="3FD7516D"/>
    <w:rsid w:val="3FD902B1"/>
    <w:rsid w:val="3FDA3CA7"/>
    <w:rsid w:val="40045E73"/>
    <w:rsid w:val="40501BBE"/>
    <w:rsid w:val="40A237C6"/>
    <w:rsid w:val="40EE277C"/>
    <w:rsid w:val="4113235D"/>
    <w:rsid w:val="411501FB"/>
    <w:rsid w:val="41663C8C"/>
    <w:rsid w:val="41991249"/>
    <w:rsid w:val="41A066E3"/>
    <w:rsid w:val="41C5216E"/>
    <w:rsid w:val="423113C4"/>
    <w:rsid w:val="42997CEE"/>
    <w:rsid w:val="42A70AFE"/>
    <w:rsid w:val="42B077E5"/>
    <w:rsid w:val="42BB0DE1"/>
    <w:rsid w:val="42F41F16"/>
    <w:rsid w:val="430D65DB"/>
    <w:rsid w:val="431B4490"/>
    <w:rsid w:val="43366C32"/>
    <w:rsid w:val="43AA0B2E"/>
    <w:rsid w:val="43D13FB2"/>
    <w:rsid w:val="43D17D5B"/>
    <w:rsid w:val="43DE7773"/>
    <w:rsid w:val="441458F7"/>
    <w:rsid w:val="442C28A3"/>
    <w:rsid w:val="44864CC5"/>
    <w:rsid w:val="44F53416"/>
    <w:rsid w:val="450F6D6F"/>
    <w:rsid w:val="45553743"/>
    <w:rsid w:val="457A6402"/>
    <w:rsid w:val="459258E1"/>
    <w:rsid w:val="45A633BC"/>
    <w:rsid w:val="45BB2C86"/>
    <w:rsid w:val="45D86994"/>
    <w:rsid w:val="462C3BC3"/>
    <w:rsid w:val="46330547"/>
    <w:rsid w:val="46C1338D"/>
    <w:rsid w:val="46F002FC"/>
    <w:rsid w:val="46F40AF2"/>
    <w:rsid w:val="46F9474C"/>
    <w:rsid w:val="47490E86"/>
    <w:rsid w:val="478C3240"/>
    <w:rsid w:val="47905F6B"/>
    <w:rsid w:val="479F2741"/>
    <w:rsid w:val="47AC7B59"/>
    <w:rsid w:val="480538E6"/>
    <w:rsid w:val="48270486"/>
    <w:rsid w:val="4828070E"/>
    <w:rsid w:val="48335D83"/>
    <w:rsid w:val="48805686"/>
    <w:rsid w:val="48AC33A3"/>
    <w:rsid w:val="48D63D96"/>
    <w:rsid w:val="491F50DD"/>
    <w:rsid w:val="49797176"/>
    <w:rsid w:val="49803126"/>
    <w:rsid w:val="499C3514"/>
    <w:rsid w:val="49A4610A"/>
    <w:rsid w:val="49BF2376"/>
    <w:rsid w:val="49CB2678"/>
    <w:rsid w:val="4A7C3D77"/>
    <w:rsid w:val="4A7E59E1"/>
    <w:rsid w:val="4A874C3D"/>
    <w:rsid w:val="4AA929B3"/>
    <w:rsid w:val="4AAB218D"/>
    <w:rsid w:val="4AC2210A"/>
    <w:rsid w:val="4B2225DA"/>
    <w:rsid w:val="4B623623"/>
    <w:rsid w:val="4BF20621"/>
    <w:rsid w:val="4C224EA9"/>
    <w:rsid w:val="4C575034"/>
    <w:rsid w:val="4C84403F"/>
    <w:rsid w:val="4C9A55E5"/>
    <w:rsid w:val="4D05211F"/>
    <w:rsid w:val="4D092F30"/>
    <w:rsid w:val="4DAA27B4"/>
    <w:rsid w:val="4DC12C23"/>
    <w:rsid w:val="4DC9630A"/>
    <w:rsid w:val="4DD01DA1"/>
    <w:rsid w:val="4E337185"/>
    <w:rsid w:val="4E7164E6"/>
    <w:rsid w:val="4E796BBB"/>
    <w:rsid w:val="4EA95754"/>
    <w:rsid w:val="4EC53BFE"/>
    <w:rsid w:val="4EF670DC"/>
    <w:rsid w:val="4F0C03EE"/>
    <w:rsid w:val="4F2273F5"/>
    <w:rsid w:val="4F32714B"/>
    <w:rsid w:val="4F75452E"/>
    <w:rsid w:val="4FB8088E"/>
    <w:rsid w:val="4FE679D7"/>
    <w:rsid w:val="50035917"/>
    <w:rsid w:val="502A0242"/>
    <w:rsid w:val="505802F7"/>
    <w:rsid w:val="505A78E5"/>
    <w:rsid w:val="506F26B8"/>
    <w:rsid w:val="50BA0278"/>
    <w:rsid w:val="50C41092"/>
    <w:rsid w:val="51632A75"/>
    <w:rsid w:val="51666CD6"/>
    <w:rsid w:val="516E6E25"/>
    <w:rsid w:val="51971925"/>
    <w:rsid w:val="519B52D9"/>
    <w:rsid w:val="51AB68E4"/>
    <w:rsid w:val="52F65BFD"/>
    <w:rsid w:val="53077950"/>
    <w:rsid w:val="532379B3"/>
    <w:rsid w:val="533069EF"/>
    <w:rsid w:val="53D007A3"/>
    <w:rsid w:val="549D1CBC"/>
    <w:rsid w:val="55131A4E"/>
    <w:rsid w:val="559C24DC"/>
    <w:rsid w:val="561E29B8"/>
    <w:rsid w:val="56653ACD"/>
    <w:rsid w:val="56972BE2"/>
    <w:rsid w:val="57053F9F"/>
    <w:rsid w:val="574D4566"/>
    <w:rsid w:val="58117F7C"/>
    <w:rsid w:val="584C4CD3"/>
    <w:rsid w:val="589D1F80"/>
    <w:rsid w:val="59280E59"/>
    <w:rsid w:val="593828B9"/>
    <w:rsid w:val="59521699"/>
    <w:rsid w:val="59610AD8"/>
    <w:rsid w:val="59C14730"/>
    <w:rsid w:val="59EF23E2"/>
    <w:rsid w:val="5A15011D"/>
    <w:rsid w:val="5A3745FB"/>
    <w:rsid w:val="5AA1526F"/>
    <w:rsid w:val="5B0402A1"/>
    <w:rsid w:val="5B050299"/>
    <w:rsid w:val="5B1B6736"/>
    <w:rsid w:val="5B777708"/>
    <w:rsid w:val="5B845D61"/>
    <w:rsid w:val="5B8E7EAE"/>
    <w:rsid w:val="5BD10F01"/>
    <w:rsid w:val="5C261DEE"/>
    <w:rsid w:val="5C350BB4"/>
    <w:rsid w:val="5CA56BAE"/>
    <w:rsid w:val="5CC30649"/>
    <w:rsid w:val="5E251FB0"/>
    <w:rsid w:val="5E3174EC"/>
    <w:rsid w:val="5E6D7E8B"/>
    <w:rsid w:val="5E7647BD"/>
    <w:rsid w:val="5E7F31F9"/>
    <w:rsid w:val="5E906907"/>
    <w:rsid w:val="5EB83307"/>
    <w:rsid w:val="5EE10671"/>
    <w:rsid w:val="5F756A00"/>
    <w:rsid w:val="5F952FF6"/>
    <w:rsid w:val="5FA31D7D"/>
    <w:rsid w:val="5FE872E5"/>
    <w:rsid w:val="5FF92053"/>
    <w:rsid w:val="60377DDC"/>
    <w:rsid w:val="604E16FA"/>
    <w:rsid w:val="607921AF"/>
    <w:rsid w:val="60823ED6"/>
    <w:rsid w:val="609E46FD"/>
    <w:rsid w:val="60FE516B"/>
    <w:rsid w:val="61226B36"/>
    <w:rsid w:val="612B4268"/>
    <w:rsid w:val="61622B34"/>
    <w:rsid w:val="61755EEF"/>
    <w:rsid w:val="61A03A81"/>
    <w:rsid w:val="62291CC2"/>
    <w:rsid w:val="622A279B"/>
    <w:rsid w:val="623A35AC"/>
    <w:rsid w:val="6257515A"/>
    <w:rsid w:val="628E2506"/>
    <w:rsid w:val="631D358B"/>
    <w:rsid w:val="63657674"/>
    <w:rsid w:val="643B7B7F"/>
    <w:rsid w:val="6446373A"/>
    <w:rsid w:val="644756DE"/>
    <w:rsid w:val="64697977"/>
    <w:rsid w:val="64716774"/>
    <w:rsid w:val="64847F5F"/>
    <w:rsid w:val="64B5716A"/>
    <w:rsid w:val="64DB3512"/>
    <w:rsid w:val="64DD1B7B"/>
    <w:rsid w:val="64E773B9"/>
    <w:rsid w:val="652C0183"/>
    <w:rsid w:val="65343B9E"/>
    <w:rsid w:val="653D5368"/>
    <w:rsid w:val="65660EF9"/>
    <w:rsid w:val="657037F7"/>
    <w:rsid w:val="65D65045"/>
    <w:rsid w:val="65DC4496"/>
    <w:rsid w:val="65F23440"/>
    <w:rsid w:val="66092563"/>
    <w:rsid w:val="66437C92"/>
    <w:rsid w:val="66676576"/>
    <w:rsid w:val="66DA49A0"/>
    <w:rsid w:val="6779399C"/>
    <w:rsid w:val="68570F87"/>
    <w:rsid w:val="68717FC3"/>
    <w:rsid w:val="68872591"/>
    <w:rsid w:val="68B14387"/>
    <w:rsid w:val="68DB57AF"/>
    <w:rsid w:val="68DE603D"/>
    <w:rsid w:val="68EC2A3C"/>
    <w:rsid w:val="692839F6"/>
    <w:rsid w:val="69314699"/>
    <w:rsid w:val="694B2201"/>
    <w:rsid w:val="69DA2BD9"/>
    <w:rsid w:val="69DA6467"/>
    <w:rsid w:val="6A1D6CFC"/>
    <w:rsid w:val="6A267923"/>
    <w:rsid w:val="6A5E777D"/>
    <w:rsid w:val="6A8348BB"/>
    <w:rsid w:val="6ABA1E3B"/>
    <w:rsid w:val="6B912A95"/>
    <w:rsid w:val="6BBC77EC"/>
    <w:rsid w:val="6C1F5D5C"/>
    <w:rsid w:val="6C755E36"/>
    <w:rsid w:val="6C971B4F"/>
    <w:rsid w:val="6CDE5368"/>
    <w:rsid w:val="6CEC650E"/>
    <w:rsid w:val="6D00107F"/>
    <w:rsid w:val="6D0B258E"/>
    <w:rsid w:val="6D34711F"/>
    <w:rsid w:val="6D3505BC"/>
    <w:rsid w:val="6D3767DA"/>
    <w:rsid w:val="6D3D6341"/>
    <w:rsid w:val="6D6143C4"/>
    <w:rsid w:val="6D701ACF"/>
    <w:rsid w:val="6D9B3CC5"/>
    <w:rsid w:val="6DCC035B"/>
    <w:rsid w:val="6E1C55C1"/>
    <w:rsid w:val="6E2A4E51"/>
    <w:rsid w:val="6E2C265C"/>
    <w:rsid w:val="6E562E77"/>
    <w:rsid w:val="6E9D555C"/>
    <w:rsid w:val="6EF01F91"/>
    <w:rsid w:val="6EF479AC"/>
    <w:rsid w:val="6F6100CC"/>
    <w:rsid w:val="6F627B41"/>
    <w:rsid w:val="6F94598E"/>
    <w:rsid w:val="6FDB1B58"/>
    <w:rsid w:val="6FF65D4A"/>
    <w:rsid w:val="70565DBB"/>
    <w:rsid w:val="70AC3746"/>
    <w:rsid w:val="70EC1566"/>
    <w:rsid w:val="712A4B08"/>
    <w:rsid w:val="716C536E"/>
    <w:rsid w:val="718511C0"/>
    <w:rsid w:val="71CB1A98"/>
    <w:rsid w:val="71DB04FA"/>
    <w:rsid w:val="71F532CA"/>
    <w:rsid w:val="720F50E3"/>
    <w:rsid w:val="721D4C59"/>
    <w:rsid w:val="7221182B"/>
    <w:rsid w:val="728B214A"/>
    <w:rsid w:val="728F5892"/>
    <w:rsid w:val="729874E1"/>
    <w:rsid w:val="72A65292"/>
    <w:rsid w:val="72B5518D"/>
    <w:rsid w:val="730568C7"/>
    <w:rsid w:val="7327198D"/>
    <w:rsid w:val="733A0DE1"/>
    <w:rsid w:val="7445597F"/>
    <w:rsid w:val="750A40A8"/>
    <w:rsid w:val="75312D9C"/>
    <w:rsid w:val="75693B50"/>
    <w:rsid w:val="75852160"/>
    <w:rsid w:val="75EA3542"/>
    <w:rsid w:val="75FF6D22"/>
    <w:rsid w:val="76905AAE"/>
    <w:rsid w:val="769A06B5"/>
    <w:rsid w:val="77387E16"/>
    <w:rsid w:val="779808FC"/>
    <w:rsid w:val="77C240D2"/>
    <w:rsid w:val="77C86C12"/>
    <w:rsid w:val="77E8198A"/>
    <w:rsid w:val="7856481C"/>
    <w:rsid w:val="78966351"/>
    <w:rsid w:val="792E2492"/>
    <w:rsid w:val="79324BAB"/>
    <w:rsid w:val="79414ACB"/>
    <w:rsid w:val="797A3EED"/>
    <w:rsid w:val="799E766F"/>
    <w:rsid w:val="79AF7D1F"/>
    <w:rsid w:val="7A014A4D"/>
    <w:rsid w:val="7A2C5AE3"/>
    <w:rsid w:val="7A4563BF"/>
    <w:rsid w:val="7ADA17F5"/>
    <w:rsid w:val="7AE36FDD"/>
    <w:rsid w:val="7B020DF6"/>
    <w:rsid w:val="7B0D5D1C"/>
    <w:rsid w:val="7B1654EB"/>
    <w:rsid w:val="7B87454A"/>
    <w:rsid w:val="7B954FBF"/>
    <w:rsid w:val="7BB60796"/>
    <w:rsid w:val="7BD44B9D"/>
    <w:rsid w:val="7C0B0114"/>
    <w:rsid w:val="7C4624BC"/>
    <w:rsid w:val="7CBD1060"/>
    <w:rsid w:val="7CD639C8"/>
    <w:rsid w:val="7CDF45BF"/>
    <w:rsid w:val="7D013B04"/>
    <w:rsid w:val="7D3D3C1D"/>
    <w:rsid w:val="7DB7390E"/>
    <w:rsid w:val="7DEF7523"/>
    <w:rsid w:val="7DF26266"/>
    <w:rsid w:val="7E0717EA"/>
    <w:rsid w:val="7EA635A1"/>
    <w:rsid w:val="7EA86D13"/>
    <w:rsid w:val="7EB03116"/>
    <w:rsid w:val="7F0311CF"/>
    <w:rsid w:val="7F3D4220"/>
    <w:rsid w:val="7F512512"/>
    <w:rsid w:val="7F68500A"/>
    <w:rsid w:val="7F7B05D6"/>
    <w:rsid w:val="7FC949F1"/>
    <w:rsid w:val="7FD360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59BEB7"/>
  <w15:docId w15:val="{93868CC5-1C9F-4215-92F3-5E54A692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qFormat="1"/>
    <w:lsdException w:name="annotation text" w:qFormat="1"/>
    <w:lsdException w:name="header" w:qFormat="1"/>
    <w:lsdException w:name="footer" w:qFormat="1"/>
    <w:lsdException w:name="index heading" w:uiPriority="99" w:qFormat="1"/>
    <w:lsdException w:name="caption" w:qFormat="1"/>
    <w:lsdException w:name="table of figures" w:uiPriority="99" w:unhideWhenUsed="1" w:qFormat="1"/>
    <w:lsdException w:name="envelope address" w:semiHidden="1" w:unhideWhenUsed="1"/>
    <w:lsdException w:name="envelope return" w:semiHidden="1" w:unhideWhenUsed="1"/>
    <w:lsdException w:name="footnote reference" w:qFormat="1"/>
    <w:lsdException w:name="annotation reference" w:qFormat="1"/>
    <w:lsdException w:name="line number" w:semiHidden="1" w:unhideWhenUsed="1"/>
    <w:lsdException w:name="page number" w:qFormat="1"/>
    <w:lsdException w:name="endnote reference" w:qFormat="1"/>
    <w:lsdException w:name="endnote text" w:uiPriority="99" w:qFormat="1"/>
    <w:lsdException w:name="macro" w:semiHidden="1" w:unhideWhenUsed="1"/>
    <w:lsdException w:name="toa heading" w:semiHidden="1" w:unhideWhenUsed="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uiPriority="99" w:qFormat="1"/>
    <w:lsdException w:name="List Number 4" w:uiPriority="99" w:qFormat="1"/>
    <w:lsdException w:name="List Number 5" w:uiPriority="99" w:qFormat="1"/>
    <w:lsdException w:name="Title" w:uiPriority="99" w:qFormat="1"/>
    <w:lsdException w:name="Closing" w:semiHidden="1" w:unhideWhenUsed="1"/>
    <w:lsdException w:name="Signature" w:semiHidden="1" w:unhideWhenUsed="1"/>
    <w:lsdException w:name="Default Paragraph Font" w:semiHidden="1" w:unhideWhenUsed="1" w:qFormat="1"/>
    <w:lsdException w:name="Body Text" w:qFormat="1"/>
    <w:lsdException w:name="Body Text Indent" w:uiPriority="99" w:qFormat="1"/>
    <w:lsdException w:name="List Continue" w:semiHidden="1" w:unhideWhenUsed="1"/>
    <w:lsdException w:name="Message Header" w:semiHidden="1" w:unhideWhenUsed="1"/>
    <w:lsdException w:name="Subtitle" w:qFormat="1"/>
    <w:lsdException w:name="Salutation" w:semiHidden="1" w:unhideWhenUsed="1"/>
    <w:lsdException w:name="Date" w:uiPriority="99" w:qFormat="1"/>
    <w:lsdException w:name="Body Text First Indent" w:semiHidden="1" w:unhideWhenUsed="1"/>
    <w:lsdException w:name="Body Text First Indent 2" w:semiHidden="1" w:unhideWhenUsed="1"/>
    <w:lsdException w:name="Note Heading" w:uiPriority="99" w:qFormat="1"/>
    <w:lsdException w:name="Body Text 2" w:uiPriority="99" w:qFormat="1"/>
    <w:lsdException w:name="Body Text 3" w:uiPriority="99" w:qFormat="1"/>
    <w:lsdException w:name="Body Text Indent 2" w:uiPriority="99" w:qFormat="1"/>
    <w:lsdException w:name="Body Text Indent 3" w:uiPriority="99" w:unhideWhenUsed="1" w:qFormat="1"/>
    <w:lsdException w:name="Block Text" w:semiHidden="1" w:unhideWhenUsed="1"/>
    <w:lsdException w:name="Hyperlink" w:qFormat="1"/>
    <w:lsdException w:name="FollowedHyperlink" w:qFormat="1"/>
    <w:lsdException w:name="Strong" w:qFormat="1"/>
    <w:lsdException w:name="Emphasis" w:qFormat="1"/>
    <w:lsdException w:name="Document Map" w:qFormat="1"/>
    <w:lsdException w:name="Plain Text" w:uiPriority="99"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uiPriority="99" w:unhideWhenUsed="1" w:qFormat="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unhideWhenUsed="1" w:qFormat="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qFormat="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D7548"/>
    <w:pPr>
      <w:overflowPunct w:val="0"/>
      <w:autoSpaceDE w:val="0"/>
      <w:autoSpaceDN w:val="0"/>
      <w:adjustRightInd w:val="0"/>
      <w:spacing w:after="180" w:line="240" w:lineRule="auto"/>
      <w:textAlignment w:val="baseline"/>
    </w:pPr>
    <w:rPr>
      <w:rFonts w:eastAsia="Times New Roman"/>
    </w:rPr>
  </w:style>
  <w:style w:type="paragraph" w:styleId="Heading1">
    <w:name w:val="heading 1"/>
    <w:next w:val="Normal"/>
    <w:link w:val="Heading1Char2"/>
    <w:qFormat/>
    <w:rsid w:val="00DD7548"/>
    <w:pPr>
      <w:keepNext/>
      <w:keepLines/>
      <w:pBdr>
        <w:top w:val="single" w:sz="12" w:space="3" w:color="auto"/>
      </w:pBdr>
      <w:overflowPunct w:val="0"/>
      <w:autoSpaceDE w:val="0"/>
      <w:autoSpaceDN w:val="0"/>
      <w:adjustRightInd w:val="0"/>
      <w:spacing w:before="240" w:after="180" w:line="240" w:lineRule="auto"/>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DD7548"/>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331"/>
    <w:basedOn w:val="Heading2"/>
    <w:next w:val="Normal"/>
    <w:link w:val="Heading3Char"/>
    <w:qFormat/>
    <w:rsid w:val="00DD7548"/>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413"/>
    <w:basedOn w:val="Heading3"/>
    <w:next w:val="Normal"/>
    <w:link w:val="Heading4Char"/>
    <w:qFormat/>
    <w:rsid w:val="00DD7548"/>
    <w:pPr>
      <w:ind w:left="1418" w:hanging="1418"/>
      <w:outlineLvl w:val="3"/>
    </w:pPr>
    <w:rPr>
      <w:sz w:val="24"/>
    </w:rPr>
  </w:style>
  <w:style w:type="paragraph" w:styleId="Heading5">
    <w:name w:val="heading 5"/>
    <w:aliases w:val="h5,Heading5,Head5,H5,M5,mh2,Module heading 2,heading 8,Numbered Sub-list,Heading 81,标题 81,Heading 811,Heading 8111,Heading 81111"/>
    <w:basedOn w:val="Heading4"/>
    <w:next w:val="Normal"/>
    <w:link w:val="Heading5Char"/>
    <w:qFormat/>
    <w:rsid w:val="00DD7548"/>
    <w:pPr>
      <w:ind w:left="1701" w:hanging="1701"/>
      <w:outlineLvl w:val="4"/>
    </w:pPr>
    <w:rPr>
      <w:sz w:val="22"/>
    </w:rPr>
  </w:style>
  <w:style w:type="paragraph" w:styleId="Heading6">
    <w:name w:val="heading 6"/>
    <w:basedOn w:val="H6"/>
    <w:next w:val="Normal"/>
    <w:link w:val="Heading6Char"/>
    <w:qFormat/>
    <w:rsid w:val="00DD7548"/>
    <w:pPr>
      <w:outlineLvl w:val="5"/>
    </w:pPr>
  </w:style>
  <w:style w:type="paragraph" w:styleId="Heading7">
    <w:name w:val="heading 7"/>
    <w:basedOn w:val="H6"/>
    <w:next w:val="Normal"/>
    <w:link w:val="Heading7Char"/>
    <w:qFormat/>
    <w:rsid w:val="00DD7548"/>
    <w:pPr>
      <w:outlineLvl w:val="6"/>
    </w:pPr>
  </w:style>
  <w:style w:type="paragraph" w:styleId="Heading8">
    <w:name w:val="heading 8"/>
    <w:basedOn w:val="Heading1"/>
    <w:next w:val="Normal"/>
    <w:link w:val="Heading8Char"/>
    <w:qFormat/>
    <w:rsid w:val="00DD7548"/>
    <w:pPr>
      <w:ind w:left="0" w:firstLine="0"/>
      <w:outlineLvl w:val="7"/>
    </w:pPr>
  </w:style>
  <w:style w:type="paragraph" w:styleId="Heading9">
    <w:name w:val="heading 9"/>
    <w:basedOn w:val="Heading8"/>
    <w:next w:val="Normal"/>
    <w:link w:val="Heading9Char"/>
    <w:qFormat/>
    <w:rsid w:val="00DD754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qFormat/>
    <w:rsid w:val="00DD7548"/>
    <w:pPr>
      <w:ind w:left="1985" w:hanging="1985"/>
      <w:outlineLvl w:val="9"/>
    </w:pPr>
    <w:rPr>
      <w:sz w:val="20"/>
    </w:rPr>
  </w:style>
  <w:style w:type="paragraph" w:styleId="List3">
    <w:name w:val="List 3"/>
    <w:basedOn w:val="List2"/>
    <w:qFormat/>
    <w:rsid w:val="00DD7548"/>
    <w:pPr>
      <w:ind w:left="1135"/>
    </w:pPr>
  </w:style>
  <w:style w:type="paragraph" w:styleId="List2">
    <w:name w:val="List 2"/>
    <w:basedOn w:val="List"/>
    <w:link w:val="List2Char"/>
    <w:qFormat/>
    <w:rsid w:val="00DD7548"/>
    <w:pPr>
      <w:ind w:left="851"/>
    </w:pPr>
  </w:style>
  <w:style w:type="paragraph" w:styleId="List">
    <w:name w:val="List"/>
    <w:basedOn w:val="Normal"/>
    <w:link w:val="ListChar"/>
    <w:qFormat/>
    <w:rsid w:val="00DD7548"/>
    <w:pPr>
      <w:ind w:left="568" w:hanging="284"/>
    </w:pPr>
  </w:style>
  <w:style w:type="paragraph" w:styleId="TOC7">
    <w:name w:val="toc 7"/>
    <w:basedOn w:val="TOC6"/>
    <w:next w:val="Normal"/>
    <w:uiPriority w:val="39"/>
    <w:qFormat/>
    <w:rsid w:val="00DD7548"/>
    <w:pPr>
      <w:ind w:left="2268" w:hanging="2268"/>
    </w:pPr>
  </w:style>
  <w:style w:type="paragraph" w:styleId="TOC6">
    <w:name w:val="toc 6"/>
    <w:basedOn w:val="TOC5"/>
    <w:next w:val="Normal"/>
    <w:uiPriority w:val="39"/>
    <w:qFormat/>
    <w:rsid w:val="00DD7548"/>
    <w:pPr>
      <w:ind w:left="1985" w:hanging="1985"/>
    </w:pPr>
  </w:style>
  <w:style w:type="paragraph" w:styleId="TOC5">
    <w:name w:val="toc 5"/>
    <w:basedOn w:val="TOC4"/>
    <w:uiPriority w:val="39"/>
    <w:qFormat/>
    <w:rsid w:val="00DD7548"/>
    <w:pPr>
      <w:ind w:left="1701" w:hanging="1701"/>
    </w:pPr>
  </w:style>
  <w:style w:type="paragraph" w:styleId="TOC4">
    <w:name w:val="toc 4"/>
    <w:basedOn w:val="TOC3"/>
    <w:uiPriority w:val="39"/>
    <w:qFormat/>
    <w:rsid w:val="00DD7548"/>
    <w:pPr>
      <w:ind w:left="1418" w:hanging="1418"/>
    </w:pPr>
  </w:style>
  <w:style w:type="paragraph" w:styleId="TOC3">
    <w:name w:val="toc 3"/>
    <w:basedOn w:val="TOC2"/>
    <w:uiPriority w:val="39"/>
    <w:qFormat/>
    <w:rsid w:val="00DD7548"/>
    <w:pPr>
      <w:ind w:left="1134" w:hanging="1134"/>
    </w:pPr>
  </w:style>
  <w:style w:type="paragraph" w:styleId="TOC2">
    <w:name w:val="toc 2"/>
    <w:basedOn w:val="TOC1"/>
    <w:uiPriority w:val="39"/>
    <w:qFormat/>
    <w:rsid w:val="00DD7548"/>
    <w:pPr>
      <w:keepNext w:val="0"/>
      <w:spacing w:before="0"/>
      <w:ind w:left="851" w:hanging="851"/>
    </w:pPr>
    <w:rPr>
      <w:sz w:val="20"/>
    </w:rPr>
  </w:style>
  <w:style w:type="paragraph" w:styleId="TOC1">
    <w:name w:val="toc 1"/>
    <w:uiPriority w:val="39"/>
    <w:qFormat/>
    <w:rsid w:val="00DD7548"/>
    <w:pPr>
      <w:keepNext/>
      <w:keepLines/>
      <w:widowControl w:val="0"/>
      <w:tabs>
        <w:tab w:val="right" w:leader="dot" w:pos="9639"/>
      </w:tabs>
      <w:overflowPunct w:val="0"/>
      <w:autoSpaceDE w:val="0"/>
      <w:autoSpaceDN w:val="0"/>
      <w:adjustRightInd w:val="0"/>
      <w:spacing w:before="120" w:after="0" w:line="240" w:lineRule="auto"/>
      <w:ind w:left="567" w:right="425" w:hanging="567"/>
      <w:textAlignment w:val="baseline"/>
    </w:pPr>
    <w:rPr>
      <w:rFonts w:eastAsia="Times New Roman"/>
      <w:noProof/>
      <w:sz w:val="22"/>
    </w:rPr>
  </w:style>
  <w:style w:type="paragraph" w:styleId="ListNumber2">
    <w:name w:val="List Number 2"/>
    <w:basedOn w:val="ListNumber"/>
    <w:qFormat/>
    <w:rsid w:val="00DD7548"/>
    <w:pPr>
      <w:ind w:left="851"/>
    </w:pPr>
  </w:style>
  <w:style w:type="paragraph" w:styleId="ListNumber">
    <w:name w:val="List Number"/>
    <w:basedOn w:val="List"/>
    <w:qFormat/>
    <w:rsid w:val="00DD7548"/>
  </w:style>
  <w:style w:type="paragraph" w:styleId="NoteHeading">
    <w:name w:val="Note Heading"/>
    <w:basedOn w:val="Normal"/>
    <w:next w:val="Normal"/>
    <w:link w:val="NoteHeadingChar"/>
    <w:uiPriority w:val="99"/>
    <w:qFormat/>
    <w:rPr>
      <w:rFonts w:eastAsia="MS Mincho"/>
    </w:rPr>
  </w:style>
  <w:style w:type="paragraph" w:styleId="ListBullet4">
    <w:name w:val="List Bullet 4"/>
    <w:basedOn w:val="ListBullet3"/>
    <w:qFormat/>
    <w:rsid w:val="00DD7548"/>
    <w:pPr>
      <w:ind w:left="1418"/>
    </w:pPr>
  </w:style>
  <w:style w:type="paragraph" w:styleId="ListBullet3">
    <w:name w:val="List Bullet 3"/>
    <w:basedOn w:val="ListBullet2"/>
    <w:link w:val="ListBullet3Char"/>
    <w:qFormat/>
    <w:rsid w:val="00DD7548"/>
    <w:pPr>
      <w:ind w:left="1135"/>
    </w:pPr>
  </w:style>
  <w:style w:type="paragraph" w:styleId="ListBullet2">
    <w:name w:val="List Bullet 2"/>
    <w:basedOn w:val="ListBullet"/>
    <w:link w:val="ListBullet2Char"/>
    <w:qFormat/>
    <w:rsid w:val="00DD7548"/>
    <w:pPr>
      <w:ind w:left="851"/>
    </w:pPr>
  </w:style>
  <w:style w:type="paragraph" w:styleId="ListBullet">
    <w:name w:val="List Bullet"/>
    <w:basedOn w:val="List"/>
    <w:link w:val="ListBulletChar"/>
    <w:qFormat/>
    <w:rsid w:val="00DD7548"/>
  </w:style>
  <w:style w:type="paragraph" w:styleId="NormalIndent">
    <w:name w:val="Normal Indent"/>
    <w:basedOn w:val="Normal"/>
    <w:link w:val="NormalIndentChar"/>
    <w:qFormat/>
    <w:pPr>
      <w:spacing w:after="0"/>
      <w:ind w:left="851"/>
    </w:pPr>
    <w:rPr>
      <w:rFonts w:eastAsia="MS Mincho"/>
      <w:lang w:val="it-IT"/>
    </w:rPr>
  </w:style>
  <w:style w:type="paragraph" w:styleId="Caption">
    <w:name w:val="caption"/>
    <w:aliases w:val="cap,cap Char,Caption Char1 Char,cap Char Char1,Caption Char Char1 Char,Caption Equation,cap1,cap2,cap11,Légende-figure,Légende-figure Char,Beschrifubg,Beschriftung Char,label,cap11 Char,cap11 Char Char Char,captions,Ca"/>
    <w:basedOn w:val="Normal"/>
    <w:next w:val="Normal"/>
    <w:link w:val="CaptionChar"/>
    <w:qFormat/>
    <w:pPr>
      <w:spacing w:before="120" w:after="120"/>
    </w:pPr>
    <w:rPr>
      <w:rFonts w:eastAsia="Yu Mincho"/>
      <w:b/>
    </w:rPr>
  </w:style>
  <w:style w:type="paragraph" w:styleId="DocumentMap">
    <w:name w:val="Document Map"/>
    <w:basedOn w:val="Normal"/>
    <w:link w:val="DocumentMapChar"/>
    <w:qFormat/>
    <w:rPr>
      <w:rFonts w:ascii="SimSun" w:eastAsia="SimSun"/>
      <w:sz w:val="18"/>
      <w:szCs w:val="18"/>
    </w:rPr>
  </w:style>
  <w:style w:type="paragraph" w:styleId="CommentText">
    <w:name w:val="annotation text"/>
    <w:basedOn w:val="Normal"/>
    <w:link w:val="CommentTextChar"/>
    <w:qFormat/>
  </w:style>
  <w:style w:type="paragraph" w:styleId="BodyText3">
    <w:name w:val="Body Text 3"/>
    <w:basedOn w:val="Normal"/>
    <w:link w:val="BodyText3Char"/>
    <w:uiPriority w:val="99"/>
    <w:qFormat/>
    <w:pPr>
      <w:keepNext/>
      <w:keepLines/>
    </w:pPr>
    <w:rPr>
      <w:rFonts w:eastAsia="Osaka"/>
      <w:color w:val="000000"/>
    </w:rPr>
  </w:style>
  <w:style w:type="paragraph" w:styleId="BodyText">
    <w:name w:val="Body Text"/>
    <w:basedOn w:val="Normal"/>
    <w:link w:val="BodyTextChar"/>
    <w:qFormat/>
    <w:rPr>
      <w:rFonts w:eastAsia="Yu Mincho"/>
    </w:rPr>
  </w:style>
  <w:style w:type="paragraph" w:styleId="BodyTextIndent">
    <w:name w:val="Body Text Indent"/>
    <w:basedOn w:val="Normal"/>
    <w:link w:val="BodyTextIndentChar"/>
    <w:uiPriority w:val="99"/>
    <w:qFormat/>
    <w:pPr>
      <w:spacing w:after="120"/>
      <w:ind w:left="283"/>
    </w:pPr>
    <w:rPr>
      <w:rFonts w:eastAsia="Yu Mincho"/>
    </w:rPr>
  </w:style>
  <w:style w:type="paragraph" w:styleId="ListNumber3">
    <w:name w:val="List Number 3"/>
    <w:basedOn w:val="Normal"/>
    <w:uiPriority w:val="99"/>
    <w:qFormat/>
    <w:pPr>
      <w:numPr>
        <w:numId w:val="1"/>
      </w:numPr>
      <w:tabs>
        <w:tab w:val="left" w:pos="926"/>
      </w:tabs>
      <w:ind w:left="926"/>
    </w:pPr>
    <w:rPr>
      <w:rFonts w:eastAsia="MS Mincho"/>
    </w:rPr>
  </w:style>
  <w:style w:type="paragraph" w:styleId="PlainText">
    <w:name w:val="Plain Text"/>
    <w:basedOn w:val="Normal"/>
    <w:link w:val="PlainTextChar"/>
    <w:uiPriority w:val="99"/>
    <w:qFormat/>
    <w:rPr>
      <w:rFonts w:ascii="Courier New" w:eastAsia="Yu Mincho" w:hAnsi="Courier New"/>
      <w:lang w:val="nb-NO"/>
    </w:rPr>
  </w:style>
  <w:style w:type="paragraph" w:styleId="ListBullet5">
    <w:name w:val="List Bullet 5"/>
    <w:basedOn w:val="ListBullet4"/>
    <w:qFormat/>
    <w:rsid w:val="00DD7548"/>
    <w:pPr>
      <w:ind w:left="1702"/>
    </w:pPr>
  </w:style>
  <w:style w:type="paragraph" w:styleId="ListNumber4">
    <w:name w:val="List Number 4"/>
    <w:basedOn w:val="Normal"/>
    <w:uiPriority w:val="99"/>
    <w:qFormat/>
    <w:pPr>
      <w:numPr>
        <w:numId w:val="2"/>
      </w:numPr>
      <w:tabs>
        <w:tab w:val="left" w:pos="1209"/>
      </w:tabs>
      <w:ind w:left="1209"/>
    </w:pPr>
    <w:rPr>
      <w:rFonts w:eastAsia="MS Mincho"/>
    </w:rPr>
  </w:style>
  <w:style w:type="paragraph" w:styleId="TOC8">
    <w:name w:val="toc 8"/>
    <w:basedOn w:val="TOC1"/>
    <w:uiPriority w:val="39"/>
    <w:qFormat/>
    <w:rsid w:val="00DD7548"/>
    <w:pPr>
      <w:spacing w:before="180"/>
      <w:ind w:left="2693" w:hanging="2693"/>
    </w:pPr>
    <w:rPr>
      <w:b/>
    </w:rPr>
  </w:style>
  <w:style w:type="paragraph" w:styleId="Date">
    <w:name w:val="Date"/>
    <w:basedOn w:val="Normal"/>
    <w:next w:val="Normal"/>
    <w:link w:val="DateChar"/>
    <w:uiPriority w:val="99"/>
    <w:qFormat/>
    <w:rPr>
      <w:rFonts w:eastAsia="Yu Mincho"/>
    </w:rPr>
  </w:style>
  <w:style w:type="paragraph" w:styleId="BodyTextIndent2">
    <w:name w:val="Body Text Indent 2"/>
    <w:basedOn w:val="Normal"/>
    <w:link w:val="BodyTextIndent2Char"/>
    <w:uiPriority w:val="99"/>
    <w:qFormat/>
    <w:pPr>
      <w:ind w:leftChars="100" w:left="400" w:hangingChars="100" w:hanging="200"/>
    </w:pPr>
    <w:rPr>
      <w:rFonts w:eastAsia="MS Mincho"/>
    </w:rPr>
  </w:style>
  <w:style w:type="paragraph" w:styleId="EndnoteText">
    <w:name w:val="endnote text"/>
    <w:basedOn w:val="Normal"/>
    <w:link w:val="EndnoteTextChar"/>
    <w:uiPriority w:val="99"/>
    <w:qFormat/>
    <w:pPr>
      <w:snapToGrid w:val="0"/>
    </w:pPr>
    <w:rPr>
      <w:rFonts w:eastAsia="SimSun"/>
    </w:rPr>
  </w:style>
  <w:style w:type="paragraph" w:styleId="BalloonText">
    <w:name w:val="Balloon Text"/>
    <w:basedOn w:val="Normal"/>
    <w:link w:val="BalloonTextChar"/>
    <w:qFormat/>
    <w:pPr>
      <w:spacing w:after="0"/>
    </w:pPr>
    <w:rPr>
      <w:rFonts w:ascii="Segoe UI" w:hAnsi="Segoe UI" w:cs="Segoe UI"/>
      <w:sz w:val="18"/>
      <w:szCs w:val="18"/>
    </w:rPr>
  </w:style>
  <w:style w:type="paragraph" w:styleId="Footer">
    <w:name w:val="footer"/>
    <w:aliases w:val="footer odd,footer,fo,pie de página"/>
    <w:basedOn w:val="Header"/>
    <w:link w:val="FooterChar"/>
    <w:qFormat/>
    <w:rsid w:val="00DD7548"/>
    <w:pPr>
      <w:jc w:val="center"/>
    </w:pPr>
    <w:rPr>
      <w:i/>
    </w:rPr>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qFormat/>
    <w:rsid w:val="00DD7548"/>
    <w:pPr>
      <w:widowControl w:val="0"/>
      <w:overflowPunct w:val="0"/>
      <w:autoSpaceDE w:val="0"/>
      <w:autoSpaceDN w:val="0"/>
      <w:adjustRightInd w:val="0"/>
      <w:spacing w:after="0" w:line="240" w:lineRule="auto"/>
      <w:textAlignment w:val="baseline"/>
    </w:pPr>
    <w:rPr>
      <w:rFonts w:ascii="Arial" w:eastAsia="Times New Roman" w:hAnsi="Arial"/>
      <w:b/>
      <w:noProof/>
      <w:sz w:val="18"/>
    </w:rPr>
  </w:style>
  <w:style w:type="paragraph" w:styleId="IndexHeading">
    <w:name w:val="index heading"/>
    <w:basedOn w:val="Normal"/>
    <w:next w:val="Normal"/>
    <w:uiPriority w:val="99"/>
    <w:qFormat/>
    <w:pPr>
      <w:pBdr>
        <w:top w:val="single" w:sz="12" w:space="0" w:color="auto"/>
      </w:pBdr>
      <w:spacing w:before="360" w:after="240"/>
    </w:pPr>
    <w:rPr>
      <w:rFonts w:eastAsia="Yu Mincho"/>
      <w:b/>
      <w:i/>
      <w:sz w:val="26"/>
    </w:rPr>
  </w:style>
  <w:style w:type="paragraph" w:styleId="Subtitle">
    <w:name w:val="Subtitle"/>
    <w:basedOn w:val="Normal"/>
    <w:next w:val="Normal"/>
    <w:link w:val="SubtitleChar"/>
    <w:qFormat/>
    <w:pPr>
      <w:spacing w:before="240" w:after="60" w:line="312" w:lineRule="auto"/>
      <w:jc w:val="center"/>
      <w:outlineLvl w:val="1"/>
    </w:pPr>
    <w:rPr>
      <w:rFonts w:ascii="Calibri Light" w:eastAsia="Yu Mincho" w:hAnsi="Calibri Light"/>
      <w:b/>
      <w:bCs/>
      <w:kern w:val="28"/>
      <w:sz w:val="32"/>
      <w:szCs w:val="32"/>
      <w:lang w:eastAsia="ko-KR"/>
    </w:rPr>
  </w:style>
  <w:style w:type="paragraph" w:styleId="ListNumber5">
    <w:name w:val="List Number 5"/>
    <w:basedOn w:val="Normal"/>
    <w:uiPriority w:val="99"/>
    <w:qFormat/>
    <w:pPr>
      <w:tabs>
        <w:tab w:val="left" w:pos="851"/>
        <w:tab w:val="left" w:pos="1800"/>
      </w:tabs>
      <w:ind w:left="1800" w:hanging="851"/>
    </w:pPr>
    <w:rPr>
      <w:rFonts w:eastAsia="MS Mincho"/>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footnote text,DNV-FT"/>
    <w:basedOn w:val="Normal"/>
    <w:link w:val="FootnoteTextChar"/>
    <w:qFormat/>
    <w:rsid w:val="00DD7548"/>
    <w:pPr>
      <w:keepLines/>
      <w:spacing w:after="0"/>
      <w:ind w:left="454" w:hanging="454"/>
    </w:pPr>
    <w:rPr>
      <w:sz w:val="16"/>
    </w:rPr>
  </w:style>
  <w:style w:type="paragraph" w:styleId="List5">
    <w:name w:val="List 5"/>
    <w:basedOn w:val="List4"/>
    <w:qFormat/>
    <w:rsid w:val="00DD7548"/>
    <w:pPr>
      <w:ind w:left="1702"/>
    </w:pPr>
  </w:style>
  <w:style w:type="paragraph" w:styleId="List4">
    <w:name w:val="List 4"/>
    <w:basedOn w:val="List3"/>
    <w:qFormat/>
    <w:rsid w:val="00DD7548"/>
    <w:pPr>
      <w:ind w:left="1418"/>
    </w:pPr>
  </w:style>
  <w:style w:type="paragraph" w:styleId="BodyTextIndent3">
    <w:name w:val="Body Text Indent 3"/>
    <w:basedOn w:val="Normal"/>
    <w:link w:val="BodyTextIndent3Char"/>
    <w:uiPriority w:val="99"/>
    <w:unhideWhenUsed/>
    <w:qFormat/>
    <w:pPr>
      <w:ind w:left="1080"/>
    </w:pPr>
    <w:rPr>
      <w:rFonts w:eastAsia="Yu Mincho"/>
    </w:rPr>
  </w:style>
  <w:style w:type="paragraph" w:styleId="TableofFigures">
    <w:name w:val="table of figures"/>
    <w:basedOn w:val="Normal"/>
    <w:next w:val="Normal"/>
    <w:uiPriority w:val="99"/>
    <w:unhideWhenUsed/>
    <w:qFormat/>
    <w:pPr>
      <w:ind w:left="400" w:hanging="400"/>
      <w:jc w:val="center"/>
    </w:pPr>
    <w:rPr>
      <w:rFonts w:eastAsia="Yu Mincho"/>
      <w:b/>
    </w:rPr>
  </w:style>
  <w:style w:type="paragraph" w:styleId="TOC9">
    <w:name w:val="toc 9"/>
    <w:basedOn w:val="TOC8"/>
    <w:uiPriority w:val="39"/>
    <w:qFormat/>
    <w:rsid w:val="00DD7548"/>
    <w:pPr>
      <w:ind w:left="1418" w:hanging="1418"/>
    </w:pPr>
  </w:style>
  <w:style w:type="paragraph" w:styleId="BodyText2">
    <w:name w:val="Body Text 2"/>
    <w:basedOn w:val="Normal"/>
    <w:link w:val="BodyText2Char"/>
    <w:uiPriority w:val="99"/>
    <w:qFormat/>
    <w:rPr>
      <w:rFonts w:eastAsia="Yu Mincho"/>
      <w:i/>
    </w:rPr>
  </w:style>
  <w:style w:type="paragraph" w:styleId="HTMLPreformatted">
    <w:name w:val="HTML Preformatted"/>
    <w:basedOn w:val="Normal"/>
    <w:link w:val="HTMLPreformattedChar"/>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rPr>
  </w:style>
  <w:style w:type="paragraph" w:styleId="NormalWeb">
    <w:name w:val="Normal (Web)"/>
    <w:basedOn w:val="Normal"/>
    <w:uiPriority w:val="99"/>
    <w:qFormat/>
    <w:pPr>
      <w:spacing w:before="100" w:beforeAutospacing="1" w:after="100" w:afterAutospacing="1"/>
    </w:pPr>
    <w:rPr>
      <w:rFonts w:eastAsia="SimSun"/>
      <w:sz w:val="24"/>
      <w:szCs w:val="24"/>
      <w:lang w:val="en-US"/>
    </w:rPr>
  </w:style>
  <w:style w:type="paragraph" w:styleId="Index1">
    <w:name w:val="index 1"/>
    <w:basedOn w:val="Normal"/>
    <w:qFormat/>
    <w:rsid w:val="00DD7548"/>
    <w:pPr>
      <w:keepLines/>
      <w:spacing w:after="0"/>
    </w:pPr>
  </w:style>
  <w:style w:type="paragraph" w:styleId="Index2">
    <w:name w:val="index 2"/>
    <w:basedOn w:val="Index1"/>
    <w:qFormat/>
    <w:rsid w:val="00DD7548"/>
    <w:pPr>
      <w:ind w:left="284"/>
    </w:pPr>
  </w:style>
  <w:style w:type="paragraph" w:styleId="Title">
    <w:name w:val="Title"/>
    <w:basedOn w:val="Normal"/>
    <w:next w:val="Normal"/>
    <w:link w:val="TitleChar"/>
    <w:uiPriority w:val="99"/>
    <w:qFormat/>
    <w:pPr>
      <w:spacing w:before="240" w:after="60"/>
      <w:outlineLvl w:val="0"/>
    </w:pPr>
    <w:rPr>
      <w:rFonts w:ascii="Arial" w:eastAsia="Yu Mincho" w:hAnsi="Arial"/>
      <w:b/>
      <w:bCs/>
      <w:kern w:val="28"/>
      <w:sz w:val="28"/>
      <w:szCs w:val="32"/>
    </w:rPr>
  </w:style>
  <w:style w:type="paragraph" w:styleId="CommentSubject">
    <w:name w:val="annotation subject"/>
    <w:basedOn w:val="CommentText"/>
    <w:next w:val="CommentText"/>
    <w:link w:val="CommentSubjectChar"/>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Pr>
      <w:b/>
      <w:bCs/>
    </w:rPr>
  </w:style>
  <w:style w:type="character" w:styleId="EndnoteReference">
    <w:name w:val="endnote reference"/>
    <w:qFormat/>
    <w:rPr>
      <w:vertAlign w:val="superscript"/>
    </w:rPr>
  </w:style>
  <w:style w:type="character" w:styleId="PageNumber">
    <w:name w:val="page number"/>
    <w:basedOn w:val="DefaultParagraphFont"/>
    <w:qFormat/>
  </w:style>
  <w:style w:type="character" w:styleId="FollowedHyperlink">
    <w:name w:val="FollowedHyperlink"/>
    <w:basedOn w:val="DefaultParagraphFont"/>
    <w:qFormat/>
    <w:rPr>
      <w:color w:val="954F72" w:themeColor="followedHyperlink"/>
      <w:u w:val="single"/>
    </w:rPr>
  </w:style>
  <w:style w:type="character" w:styleId="Emphasis">
    <w:name w:val="Emphasis"/>
    <w:qFormat/>
    <w:rPr>
      <w:i/>
      <w:iCs/>
    </w:rPr>
  </w:style>
  <w:style w:type="character" w:styleId="HTMLTypewriter">
    <w:name w:val="HTML Typewriter"/>
    <w:unhideWhenUsed/>
    <w:qFormat/>
    <w:rPr>
      <w:rFonts w:ascii="Courier New" w:eastAsia="Times New Roman" w:hAnsi="Courier New" w:cs="Courier New" w:hint="default"/>
      <w:sz w:val="24"/>
      <w:szCs w:val="24"/>
    </w:rPr>
  </w:style>
  <w:style w:type="character" w:styleId="HTMLAcronym">
    <w:name w:val="HTML Acronym"/>
    <w:uiPriority w:val="99"/>
    <w:unhideWhenUsed/>
    <w:qFormat/>
  </w:style>
  <w:style w:type="character" w:styleId="Hyperlink">
    <w:name w:val="Hyperlink"/>
    <w:basedOn w:val="DefaultParagraphFont"/>
    <w:qFormat/>
    <w:rPr>
      <w:color w:val="0563C1" w:themeColor="hyperlink"/>
      <w:u w:val="single"/>
    </w:rPr>
  </w:style>
  <w:style w:type="character" w:styleId="CommentReference">
    <w:name w:val="annotation reference"/>
    <w:basedOn w:val="DefaultParagraphFont"/>
    <w:qFormat/>
    <w:rPr>
      <w:sz w:val="21"/>
      <w:szCs w:val="21"/>
    </w:rPr>
  </w:style>
  <w:style w:type="character" w:styleId="FootnoteReference">
    <w:name w:val="footnote reference"/>
    <w:aliases w:val="Appel note de bas de p,Footnote Reference/,Footnote symbol,Style 12,(NECG) Footnote Reference,Style 124,Appel note de bas de p + 11 pt,Italic,Appel note de bas de p1,Appel note de bas de p2,Appel note de bas de p3,Footnote,o,fr,Ref,FR"/>
    <w:basedOn w:val="DefaultParagraphFont"/>
    <w:qFormat/>
    <w:rsid w:val="00DD7548"/>
    <w:rPr>
      <w:b/>
      <w:position w:val="6"/>
      <w:sz w:val="16"/>
    </w:rPr>
  </w:style>
  <w:style w:type="paragraph" w:customStyle="1" w:styleId="EQ">
    <w:name w:val="EQ"/>
    <w:basedOn w:val="Normal"/>
    <w:next w:val="Normal"/>
    <w:link w:val="EQChar"/>
    <w:qFormat/>
    <w:rsid w:val="00DD7548"/>
    <w:pPr>
      <w:keepLines/>
      <w:tabs>
        <w:tab w:val="center" w:pos="4536"/>
        <w:tab w:val="right" w:pos="9072"/>
      </w:tabs>
    </w:pPr>
    <w:rPr>
      <w:noProof/>
    </w:rPr>
  </w:style>
  <w:style w:type="character" w:customStyle="1" w:styleId="ZGSM">
    <w:name w:val="ZGSM"/>
    <w:qFormat/>
    <w:rsid w:val="00DD7548"/>
  </w:style>
  <w:style w:type="paragraph" w:customStyle="1" w:styleId="ZD">
    <w:name w:val="ZD"/>
    <w:qFormat/>
    <w:rsid w:val="00DD7548"/>
    <w:pPr>
      <w:framePr w:wrap="notBeside" w:vAnchor="page" w:hAnchor="margin" w:y="15764"/>
      <w:widowControl w:val="0"/>
      <w:overflowPunct w:val="0"/>
      <w:autoSpaceDE w:val="0"/>
      <w:autoSpaceDN w:val="0"/>
      <w:adjustRightInd w:val="0"/>
      <w:spacing w:after="0" w:line="240" w:lineRule="auto"/>
      <w:textAlignment w:val="baseline"/>
    </w:pPr>
    <w:rPr>
      <w:rFonts w:ascii="Arial" w:eastAsia="Times New Roman" w:hAnsi="Arial"/>
      <w:noProof/>
      <w:sz w:val="32"/>
    </w:rPr>
  </w:style>
  <w:style w:type="paragraph" w:customStyle="1" w:styleId="TT">
    <w:name w:val="TT"/>
    <w:basedOn w:val="Heading1"/>
    <w:next w:val="Normal"/>
    <w:qFormat/>
    <w:rsid w:val="00DD7548"/>
    <w:pPr>
      <w:outlineLvl w:val="9"/>
    </w:pPr>
  </w:style>
  <w:style w:type="paragraph" w:customStyle="1" w:styleId="NF">
    <w:name w:val="NF"/>
    <w:basedOn w:val="NO"/>
    <w:qFormat/>
    <w:rsid w:val="00DD7548"/>
    <w:pPr>
      <w:keepNext/>
      <w:spacing w:after="0"/>
    </w:pPr>
    <w:rPr>
      <w:rFonts w:ascii="Arial" w:hAnsi="Arial"/>
      <w:sz w:val="18"/>
    </w:rPr>
  </w:style>
  <w:style w:type="paragraph" w:customStyle="1" w:styleId="NO">
    <w:name w:val="NO"/>
    <w:basedOn w:val="Normal"/>
    <w:link w:val="NOChar"/>
    <w:qFormat/>
    <w:rsid w:val="00DD7548"/>
    <w:pPr>
      <w:keepLines/>
      <w:ind w:left="1135" w:hanging="851"/>
    </w:pPr>
  </w:style>
  <w:style w:type="paragraph" w:customStyle="1" w:styleId="PL">
    <w:name w:val="PL"/>
    <w:link w:val="PLChar"/>
    <w:qFormat/>
    <w:rsid w:val="00DD754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pPr>
    <w:rPr>
      <w:rFonts w:ascii="Courier New" w:eastAsia="Times New Roman" w:hAnsi="Courier New"/>
      <w:noProof/>
      <w:sz w:val="16"/>
    </w:rPr>
  </w:style>
  <w:style w:type="paragraph" w:customStyle="1" w:styleId="TAR">
    <w:name w:val="TAR"/>
    <w:basedOn w:val="TAL"/>
    <w:qFormat/>
    <w:rsid w:val="00DD7548"/>
    <w:pPr>
      <w:jc w:val="right"/>
    </w:pPr>
  </w:style>
  <w:style w:type="paragraph" w:customStyle="1" w:styleId="TAL">
    <w:name w:val="TAL"/>
    <w:basedOn w:val="Normal"/>
    <w:link w:val="TALCar"/>
    <w:qFormat/>
    <w:rsid w:val="00DD7548"/>
    <w:pPr>
      <w:keepNext/>
      <w:keepLines/>
      <w:spacing w:after="0"/>
    </w:pPr>
    <w:rPr>
      <w:rFonts w:ascii="Arial" w:hAnsi="Arial"/>
      <w:sz w:val="18"/>
    </w:rPr>
  </w:style>
  <w:style w:type="paragraph" w:customStyle="1" w:styleId="TAH">
    <w:name w:val="TAH"/>
    <w:basedOn w:val="TAC"/>
    <w:link w:val="TAHCar"/>
    <w:qFormat/>
    <w:rsid w:val="00DD7548"/>
    <w:rPr>
      <w:b/>
    </w:rPr>
  </w:style>
  <w:style w:type="paragraph" w:customStyle="1" w:styleId="TAC">
    <w:name w:val="TAC"/>
    <w:basedOn w:val="TAL"/>
    <w:link w:val="TACChar"/>
    <w:qFormat/>
    <w:rsid w:val="00DD7548"/>
    <w:pPr>
      <w:jc w:val="center"/>
    </w:pPr>
  </w:style>
  <w:style w:type="paragraph" w:customStyle="1" w:styleId="LD">
    <w:name w:val="LD"/>
    <w:qFormat/>
    <w:rsid w:val="00DD7548"/>
    <w:pPr>
      <w:keepNext/>
      <w:keepLines/>
      <w:overflowPunct w:val="0"/>
      <w:autoSpaceDE w:val="0"/>
      <w:autoSpaceDN w:val="0"/>
      <w:adjustRightInd w:val="0"/>
      <w:spacing w:after="0" w:line="180" w:lineRule="exact"/>
      <w:textAlignment w:val="baseline"/>
    </w:pPr>
    <w:rPr>
      <w:rFonts w:ascii="Courier New" w:eastAsia="Times New Roman" w:hAnsi="Courier New"/>
      <w:noProof/>
    </w:rPr>
  </w:style>
  <w:style w:type="paragraph" w:customStyle="1" w:styleId="EX">
    <w:name w:val="EX"/>
    <w:basedOn w:val="Normal"/>
    <w:link w:val="EXChar"/>
    <w:qFormat/>
    <w:rsid w:val="00DD7548"/>
    <w:pPr>
      <w:keepLines/>
      <w:ind w:left="1702" w:hanging="1418"/>
    </w:pPr>
  </w:style>
  <w:style w:type="paragraph" w:customStyle="1" w:styleId="FP">
    <w:name w:val="FP"/>
    <w:basedOn w:val="Normal"/>
    <w:qFormat/>
    <w:rsid w:val="00DD7548"/>
    <w:pPr>
      <w:spacing w:after="0"/>
    </w:pPr>
  </w:style>
  <w:style w:type="paragraph" w:customStyle="1" w:styleId="NW">
    <w:name w:val="NW"/>
    <w:basedOn w:val="NO"/>
    <w:qFormat/>
    <w:rsid w:val="00DD7548"/>
    <w:pPr>
      <w:spacing w:after="0"/>
    </w:pPr>
  </w:style>
  <w:style w:type="paragraph" w:customStyle="1" w:styleId="EW">
    <w:name w:val="EW"/>
    <w:basedOn w:val="EX"/>
    <w:qFormat/>
    <w:rsid w:val="00DD7548"/>
    <w:pPr>
      <w:spacing w:after="0"/>
    </w:pPr>
  </w:style>
  <w:style w:type="paragraph" w:customStyle="1" w:styleId="B1">
    <w:name w:val="B1"/>
    <w:basedOn w:val="List"/>
    <w:link w:val="B1Char1"/>
    <w:qFormat/>
    <w:rsid w:val="00DD7548"/>
  </w:style>
  <w:style w:type="paragraph" w:customStyle="1" w:styleId="EditorsNote">
    <w:name w:val="Editor's Note"/>
    <w:aliases w:val="EN"/>
    <w:basedOn w:val="NO"/>
    <w:link w:val="EditorsNoteCarCar"/>
    <w:qFormat/>
    <w:rsid w:val="00DD7548"/>
    <w:rPr>
      <w:color w:val="FF0000"/>
    </w:rPr>
  </w:style>
  <w:style w:type="paragraph" w:customStyle="1" w:styleId="TH">
    <w:name w:val="TH"/>
    <w:basedOn w:val="Normal"/>
    <w:link w:val="THChar"/>
    <w:qFormat/>
    <w:rsid w:val="00DD7548"/>
    <w:pPr>
      <w:keepNext/>
      <w:keepLines/>
      <w:spacing w:before="60"/>
      <w:jc w:val="center"/>
    </w:pPr>
    <w:rPr>
      <w:rFonts w:ascii="Arial" w:hAnsi="Arial"/>
      <w:b/>
    </w:rPr>
  </w:style>
  <w:style w:type="paragraph" w:customStyle="1" w:styleId="ZA">
    <w:name w:val="ZA"/>
    <w:link w:val="ZAChar"/>
    <w:qFormat/>
    <w:rsid w:val="00DD7548"/>
    <w:pPr>
      <w:framePr w:w="10206" w:h="794" w:hRule="exact" w:wrap="notBeside" w:vAnchor="page" w:hAnchor="margin" w:y="1135"/>
      <w:widowControl w:val="0"/>
      <w:pBdr>
        <w:bottom w:val="single" w:sz="12" w:space="1" w:color="auto"/>
      </w:pBdr>
      <w:overflowPunct w:val="0"/>
      <w:autoSpaceDE w:val="0"/>
      <w:autoSpaceDN w:val="0"/>
      <w:adjustRightInd w:val="0"/>
      <w:spacing w:after="0" w:line="240" w:lineRule="auto"/>
      <w:jc w:val="right"/>
      <w:textAlignment w:val="baseline"/>
    </w:pPr>
    <w:rPr>
      <w:rFonts w:ascii="Arial" w:eastAsia="Times New Roman" w:hAnsi="Arial"/>
      <w:noProof/>
      <w:sz w:val="40"/>
    </w:rPr>
  </w:style>
  <w:style w:type="paragraph" w:customStyle="1" w:styleId="ZB">
    <w:name w:val="ZB"/>
    <w:qFormat/>
    <w:rsid w:val="00DD7548"/>
    <w:pPr>
      <w:framePr w:w="10206" w:h="284" w:hRule="exact" w:wrap="notBeside" w:vAnchor="page" w:hAnchor="margin" w:y="1986"/>
      <w:widowControl w:val="0"/>
      <w:overflowPunct w:val="0"/>
      <w:autoSpaceDE w:val="0"/>
      <w:autoSpaceDN w:val="0"/>
      <w:adjustRightInd w:val="0"/>
      <w:spacing w:after="0" w:line="240" w:lineRule="auto"/>
      <w:ind w:right="28"/>
      <w:jc w:val="right"/>
      <w:textAlignment w:val="baseline"/>
    </w:pPr>
    <w:rPr>
      <w:rFonts w:ascii="Arial" w:eastAsia="Times New Roman" w:hAnsi="Arial"/>
      <w:i/>
      <w:noProof/>
    </w:rPr>
  </w:style>
  <w:style w:type="paragraph" w:customStyle="1" w:styleId="ZT">
    <w:name w:val="ZT"/>
    <w:qFormat/>
    <w:rsid w:val="00DD7548"/>
    <w:pPr>
      <w:framePr w:wrap="notBeside" w:hAnchor="margin" w:yAlign="center"/>
      <w:widowControl w:val="0"/>
      <w:overflowPunct w:val="0"/>
      <w:autoSpaceDE w:val="0"/>
      <w:autoSpaceDN w:val="0"/>
      <w:adjustRightInd w:val="0"/>
      <w:spacing w:after="0" w:line="240" w:lineRule="atLeast"/>
      <w:jc w:val="right"/>
      <w:textAlignment w:val="baseline"/>
    </w:pPr>
    <w:rPr>
      <w:rFonts w:ascii="Arial" w:eastAsia="Times New Roman" w:hAnsi="Arial"/>
      <w:b/>
      <w:sz w:val="34"/>
    </w:rPr>
  </w:style>
  <w:style w:type="paragraph" w:customStyle="1" w:styleId="ZU">
    <w:name w:val="ZU"/>
    <w:qFormat/>
    <w:rsid w:val="00DD7548"/>
    <w:pPr>
      <w:framePr w:w="10206" w:wrap="notBeside" w:vAnchor="page" w:hAnchor="margin" w:y="6238"/>
      <w:widowControl w:val="0"/>
      <w:pBdr>
        <w:top w:val="single" w:sz="12" w:space="1" w:color="auto"/>
      </w:pBdr>
      <w:overflowPunct w:val="0"/>
      <w:autoSpaceDE w:val="0"/>
      <w:autoSpaceDN w:val="0"/>
      <w:adjustRightInd w:val="0"/>
      <w:spacing w:after="0" w:line="240" w:lineRule="auto"/>
      <w:jc w:val="right"/>
      <w:textAlignment w:val="baseline"/>
    </w:pPr>
    <w:rPr>
      <w:rFonts w:ascii="Arial" w:eastAsia="Times New Roman" w:hAnsi="Arial"/>
      <w:noProof/>
    </w:rPr>
  </w:style>
  <w:style w:type="paragraph" w:customStyle="1" w:styleId="TAN">
    <w:name w:val="TAN"/>
    <w:basedOn w:val="TAL"/>
    <w:link w:val="TANChar"/>
    <w:qFormat/>
    <w:rsid w:val="00DD7548"/>
    <w:pPr>
      <w:ind w:left="851" w:hanging="851"/>
    </w:pPr>
  </w:style>
  <w:style w:type="paragraph" w:customStyle="1" w:styleId="ZH">
    <w:name w:val="ZH"/>
    <w:qFormat/>
    <w:rsid w:val="00DD7548"/>
    <w:pPr>
      <w:framePr w:wrap="notBeside" w:vAnchor="page" w:hAnchor="margin" w:xAlign="center" w:y="6805"/>
      <w:widowControl w:val="0"/>
      <w:overflowPunct w:val="0"/>
      <w:autoSpaceDE w:val="0"/>
      <w:autoSpaceDN w:val="0"/>
      <w:adjustRightInd w:val="0"/>
      <w:spacing w:after="0" w:line="240" w:lineRule="auto"/>
      <w:textAlignment w:val="baseline"/>
    </w:pPr>
    <w:rPr>
      <w:rFonts w:ascii="Arial" w:eastAsia="Times New Roman" w:hAnsi="Arial"/>
      <w:noProof/>
    </w:rPr>
  </w:style>
  <w:style w:type="paragraph" w:customStyle="1" w:styleId="TF">
    <w:name w:val="TF"/>
    <w:aliases w:val="left"/>
    <w:basedOn w:val="TH"/>
    <w:link w:val="TFChar"/>
    <w:qFormat/>
    <w:rsid w:val="00DD7548"/>
    <w:pPr>
      <w:keepNext w:val="0"/>
      <w:spacing w:before="0" w:after="240"/>
    </w:pPr>
  </w:style>
  <w:style w:type="paragraph" w:customStyle="1" w:styleId="ZG">
    <w:name w:val="ZG"/>
    <w:qFormat/>
    <w:rsid w:val="00DD7548"/>
    <w:pPr>
      <w:framePr w:wrap="notBeside" w:vAnchor="page" w:hAnchor="margin" w:xAlign="right" w:y="6805"/>
      <w:widowControl w:val="0"/>
      <w:overflowPunct w:val="0"/>
      <w:autoSpaceDE w:val="0"/>
      <w:autoSpaceDN w:val="0"/>
      <w:adjustRightInd w:val="0"/>
      <w:spacing w:after="0" w:line="240" w:lineRule="auto"/>
      <w:jc w:val="right"/>
      <w:textAlignment w:val="baseline"/>
    </w:pPr>
    <w:rPr>
      <w:rFonts w:ascii="Arial" w:eastAsia="Times New Roman" w:hAnsi="Arial"/>
      <w:noProof/>
    </w:rPr>
  </w:style>
  <w:style w:type="paragraph" w:customStyle="1" w:styleId="B20">
    <w:name w:val="B2"/>
    <w:basedOn w:val="List2"/>
    <w:link w:val="B2Char"/>
    <w:qFormat/>
    <w:rsid w:val="00DD7548"/>
  </w:style>
  <w:style w:type="paragraph" w:customStyle="1" w:styleId="B30">
    <w:name w:val="B3"/>
    <w:basedOn w:val="List3"/>
    <w:link w:val="B3Char2"/>
    <w:qFormat/>
    <w:rsid w:val="00DD7548"/>
  </w:style>
  <w:style w:type="paragraph" w:customStyle="1" w:styleId="B4">
    <w:name w:val="B4"/>
    <w:basedOn w:val="List4"/>
    <w:link w:val="B4Char"/>
    <w:qFormat/>
    <w:rsid w:val="00DD7548"/>
  </w:style>
  <w:style w:type="paragraph" w:customStyle="1" w:styleId="B5">
    <w:name w:val="B5"/>
    <w:basedOn w:val="List5"/>
    <w:link w:val="B5Char"/>
    <w:qFormat/>
    <w:rsid w:val="00DD7548"/>
  </w:style>
  <w:style w:type="paragraph" w:customStyle="1" w:styleId="ZTD">
    <w:name w:val="ZTD"/>
    <w:basedOn w:val="ZB"/>
    <w:qFormat/>
    <w:rsid w:val="00DD7548"/>
    <w:pPr>
      <w:framePr w:hRule="auto" w:wrap="notBeside" w:y="852"/>
    </w:pPr>
    <w:rPr>
      <w:i w:val="0"/>
      <w:sz w:val="40"/>
    </w:rPr>
  </w:style>
  <w:style w:type="paragraph" w:customStyle="1" w:styleId="ZV">
    <w:name w:val="ZV"/>
    <w:basedOn w:val="ZU"/>
    <w:qFormat/>
    <w:rsid w:val="00DD7548"/>
    <w:pPr>
      <w:framePr w:wrap="notBeside" w:y="16161"/>
    </w:pPr>
  </w:style>
  <w:style w:type="paragraph" w:customStyle="1" w:styleId="TAJ">
    <w:name w:val="TAJ"/>
    <w:basedOn w:val="TH"/>
    <w:qFormat/>
  </w:style>
  <w:style w:type="paragraph" w:customStyle="1" w:styleId="Guidance">
    <w:name w:val="Guidance"/>
    <w:basedOn w:val="Normal"/>
    <w:link w:val="GuidanceChar"/>
    <w:qFormat/>
    <w:rPr>
      <w:i/>
      <w:color w:val="0000FF"/>
    </w:rPr>
  </w:style>
  <w:style w:type="character" w:customStyle="1" w:styleId="BalloonTextChar">
    <w:name w:val="Balloon Text Char"/>
    <w:link w:val="BalloonText"/>
    <w:qFormat/>
    <w:rPr>
      <w:rFonts w:ascii="Segoe UI" w:hAnsi="Segoe UI" w:cs="Segoe UI"/>
      <w:sz w:val="18"/>
      <w:szCs w:val="18"/>
      <w:lang w:eastAsia="en-US"/>
    </w:rPr>
  </w:style>
  <w:style w:type="character" w:customStyle="1" w:styleId="UnresolvedMention1">
    <w:name w:val="Unresolved Mention1"/>
    <w:basedOn w:val="DefaultParagraphFont"/>
    <w:uiPriority w:val="99"/>
    <w:unhideWhenUsed/>
    <w:qFormat/>
    <w:rPr>
      <w:color w:val="605E5C"/>
      <w:shd w:val="clear" w:color="auto" w:fill="E1DFDD"/>
    </w:rPr>
  </w:style>
  <w:style w:type="character" w:customStyle="1" w:styleId="DocumentMapChar">
    <w:name w:val="Document Map Char"/>
    <w:basedOn w:val="DefaultParagraphFont"/>
    <w:link w:val="DocumentMap"/>
    <w:qFormat/>
    <w:rPr>
      <w:rFonts w:ascii="SimSun" w:eastAsia="SimSun"/>
      <w:sz w:val="18"/>
      <w:szCs w:val="18"/>
      <w:lang w:eastAsia="en-US"/>
    </w:rPr>
  </w:style>
  <w:style w:type="character" w:customStyle="1" w:styleId="Heading2Char">
    <w:name w:val="Heading 2 Char"/>
    <w:basedOn w:val="DefaultParagraphFont"/>
    <w:link w:val="Heading2"/>
    <w:qFormat/>
    <w:rPr>
      <w:rFonts w:ascii="Arial" w:eastAsia="Times New Roman" w:hAnsi="Arial"/>
      <w:sz w:val="32"/>
    </w:rPr>
  </w:style>
  <w:style w:type="character" w:customStyle="1" w:styleId="Heading1Char2">
    <w:name w:val="Heading 1 Char2"/>
    <w:basedOn w:val="DefaultParagraphFont"/>
    <w:link w:val="Heading1"/>
    <w:qFormat/>
    <w:rPr>
      <w:rFonts w:ascii="Arial" w:eastAsia="Times New Roman" w:hAnsi="Arial"/>
      <w:sz w:val="36"/>
    </w:rPr>
  </w:style>
  <w:style w:type="character" w:customStyle="1" w:styleId="Heading3Char">
    <w:name w:val="Heading 3 Char"/>
    <w:aliases w:val="Underrubrik2 Char,H3 Char,h3 Char,Memo Heading 3 Char,no break Char,0H Char,l3 Char,3 Char,list 3 Char,Head 3 Char,1.1.1 Char,3rd level Char,Major Section Sub Section Char,PA Minor Section Char,Head3 Char,Level 3 Head Char,31 Char,32 Char"/>
    <w:basedOn w:val="Heading2Char"/>
    <w:link w:val="Heading3"/>
    <w:qFormat/>
    <w:rPr>
      <w:rFonts w:ascii="Arial" w:eastAsia="Times New Roman" w:hAnsi="Arial"/>
      <w:sz w:val="28"/>
    </w:rPr>
  </w:style>
  <w:style w:type="character" w:customStyle="1" w:styleId="GuidanceChar">
    <w:name w:val="Guidance Char"/>
    <w:link w:val="Guidance"/>
    <w:qFormat/>
    <w:rPr>
      <w:i/>
      <w:color w:val="0000FF"/>
      <w:lang w:eastAsia="en-US"/>
    </w:rPr>
  </w:style>
  <w:style w:type="character" w:customStyle="1" w:styleId="CommentTextChar">
    <w:name w:val="Comment Text Char"/>
    <w:basedOn w:val="DefaultParagraphFont"/>
    <w:link w:val="CommentText"/>
    <w:qFormat/>
    <w:rPr>
      <w:lang w:eastAsia="en-US"/>
    </w:rPr>
  </w:style>
  <w:style w:type="character" w:customStyle="1" w:styleId="CommentSubjectChar">
    <w:name w:val="Comment Subject Char"/>
    <w:basedOn w:val="CommentTextChar"/>
    <w:link w:val="CommentSubject"/>
    <w:qFormat/>
    <w:rPr>
      <w:b/>
      <w:bCs/>
      <w:lang w:eastAsia="en-US"/>
    </w:rPr>
  </w:style>
  <w:style w:type="character" w:customStyle="1" w:styleId="TALCar">
    <w:name w:val="TAL Car"/>
    <w:link w:val="TAL"/>
    <w:qFormat/>
    <w:rPr>
      <w:rFonts w:ascii="Arial" w:eastAsia="Times New Roman" w:hAnsi="Arial"/>
      <w:sz w:val="18"/>
    </w:rPr>
  </w:style>
  <w:style w:type="character" w:customStyle="1" w:styleId="TACChar">
    <w:name w:val="TAC Char"/>
    <w:link w:val="TAC"/>
    <w:qFormat/>
    <w:rPr>
      <w:rFonts w:ascii="Arial" w:eastAsia="Times New Roman" w:hAnsi="Arial"/>
      <w:sz w:val="18"/>
    </w:rPr>
  </w:style>
  <w:style w:type="character" w:customStyle="1" w:styleId="TAHCar">
    <w:name w:val="TAH Car"/>
    <w:link w:val="TAH"/>
    <w:qFormat/>
    <w:rPr>
      <w:rFonts w:ascii="Arial" w:eastAsia="Times New Roman" w:hAnsi="Arial"/>
      <w:b/>
      <w:sz w:val="18"/>
    </w:rPr>
  </w:style>
  <w:style w:type="character" w:customStyle="1" w:styleId="THChar">
    <w:name w:val="TH Char"/>
    <w:link w:val="TH"/>
    <w:qFormat/>
    <w:rPr>
      <w:rFonts w:ascii="Arial" w:eastAsia="Times New Roman" w:hAnsi="Arial"/>
      <w:b/>
    </w:rPr>
  </w:style>
  <w:style w:type="character" w:customStyle="1" w:styleId="TFChar">
    <w:name w:val="TF Char"/>
    <w:link w:val="TF"/>
    <w:qFormat/>
    <w:rPr>
      <w:rFonts w:ascii="Arial" w:eastAsia="Times New Roman" w:hAnsi="Arial"/>
      <w:b/>
    </w:rPr>
  </w:style>
  <w:style w:type="character" w:customStyle="1" w:styleId="TALChar">
    <w:name w:val="TAL Char"/>
    <w:qFormat/>
    <w:rPr>
      <w:rFonts w:ascii="Arial" w:hAnsi="Arial"/>
      <w:sz w:val="18"/>
      <w:lang w:val="en-GB" w:eastAsia="en-US"/>
    </w:rPr>
  </w:style>
  <w:style w:type="character" w:customStyle="1" w:styleId="TANChar">
    <w:name w:val="TAN Char"/>
    <w:link w:val="TAN"/>
    <w:qFormat/>
    <w:rPr>
      <w:rFonts w:ascii="Arial" w:eastAsia="Times New Roman" w:hAnsi="Arial"/>
      <w:sz w:val="18"/>
    </w:rPr>
  </w:style>
  <w:style w:type="character" w:customStyle="1" w:styleId="B1Char1">
    <w:name w:val="B1 Char1"/>
    <w:link w:val="B1"/>
    <w:qFormat/>
    <w:rPr>
      <w:rFonts w:eastAsia="Times New Roman"/>
    </w:rPr>
  </w:style>
  <w:style w:type="character" w:customStyle="1" w:styleId="EXChar">
    <w:name w:val="EX Char"/>
    <w:link w:val="EX"/>
    <w:qFormat/>
    <w:rPr>
      <w:rFonts w:eastAsia="Times New Roman"/>
    </w:rPr>
  </w:style>
  <w:style w:type="character" w:customStyle="1" w:styleId="NOChar">
    <w:name w:val="NO Char"/>
    <w:link w:val="NO"/>
    <w:qFormat/>
    <w:rPr>
      <w:rFonts w:eastAsia="Times New Roman"/>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qFormat/>
    <w:rPr>
      <w:rFonts w:eastAsia="Times New Roman"/>
      <w:sz w:val="16"/>
    </w:rPr>
  </w:style>
  <w:style w:type="paragraph" w:customStyle="1" w:styleId="INDENT1">
    <w:name w:val="INDENT1"/>
    <w:basedOn w:val="Normal"/>
    <w:qFormat/>
    <w:pPr>
      <w:ind w:left="851"/>
    </w:pPr>
    <w:rPr>
      <w:rFonts w:eastAsia="Yu Mincho"/>
    </w:rPr>
  </w:style>
  <w:style w:type="paragraph" w:customStyle="1" w:styleId="INDENT2">
    <w:name w:val="INDENT2"/>
    <w:basedOn w:val="Normal"/>
    <w:qFormat/>
    <w:pPr>
      <w:ind w:left="1135" w:hanging="284"/>
    </w:pPr>
    <w:rPr>
      <w:rFonts w:eastAsia="Yu Mincho"/>
    </w:rPr>
  </w:style>
  <w:style w:type="paragraph" w:customStyle="1" w:styleId="INDENT3">
    <w:name w:val="INDENT3"/>
    <w:basedOn w:val="Normal"/>
    <w:qFormat/>
    <w:pPr>
      <w:ind w:left="1701" w:hanging="567"/>
    </w:pPr>
    <w:rPr>
      <w:rFonts w:eastAsia="Yu Mincho"/>
    </w:rPr>
  </w:style>
  <w:style w:type="paragraph" w:customStyle="1" w:styleId="FigureTitle">
    <w:name w:val="Figure_Title"/>
    <w:basedOn w:val="Normal"/>
    <w:next w:val="Normal"/>
    <w:qFormat/>
    <w:pPr>
      <w:keepLines/>
      <w:tabs>
        <w:tab w:val="left" w:pos="794"/>
        <w:tab w:val="left" w:pos="1191"/>
        <w:tab w:val="left" w:pos="1588"/>
        <w:tab w:val="left" w:pos="1985"/>
      </w:tabs>
      <w:spacing w:before="120" w:after="480"/>
      <w:jc w:val="center"/>
    </w:pPr>
    <w:rPr>
      <w:rFonts w:eastAsia="Yu Mincho"/>
      <w:b/>
      <w:sz w:val="24"/>
    </w:rPr>
  </w:style>
  <w:style w:type="paragraph" w:customStyle="1" w:styleId="RecCCITT">
    <w:name w:val="Rec_CCITT_#"/>
    <w:basedOn w:val="Normal"/>
    <w:qFormat/>
    <w:pPr>
      <w:keepNext/>
      <w:keepLines/>
    </w:pPr>
    <w:rPr>
      <w:rFonts w:eastAsia="Yu Mincho"/>
      <w:b/>
    </w:rPr>
  </w:style>
  <w:style w:type="paragraph" w:customStyle="1" w:styleId="enumlev2">
    <w:name w:val="enumlev2"/>
    <w:basedOn w:val="Normal"/>
    <w:qFormat/>
    <w:pPr>
      <w:tabs>
        <w:tab w:val="left" w:pos="794"/>
        <w:tab w:val="left" w:pos="1191"/>
        <w:tab w:val="left" w:pos="1588"/>
        <w:tab w:val="left" w:pos="1985"/>
      </w:tabs>
      <w:spacing w:before="86"/>
      <w:ind w:left="1588" w:hanging="397"/>
      <w:jc w:val="both"/>
    </w:pPr>
    <w:rPr>
      <w:rFonts w:eastAsia="Yu Mincho"/>
      <w:lang w:val="en-US"/>
    </w:rPr>
  </w:style>
  <w:style w:type="paragraph" w:customStyle="1" w:styleId="CouvRecTitle">
    <w:name w:val="Couv Rec Title"/>
    <w:basedOn w:val="Normal"/>
    <w:qFormat/>
    <w:pPr>
      <w:keepNext/>
      <w:keepLines/>
      <w:spacing w:before="240"/>
      <w:ind w:left="1418"/>
    </w:pPr>
    <w:rPr>
      <w:rFonts w:ascii="Arial" w:eastAsia="Yu Mincho" w:hAnsi="Arial"/>
      <w:b/>
      <w:sz w:val="36"/>
      <w:lang w:val="en-US"/>
    </w:rPr>
  </w:style>
  <w:style w:type="character" w:customStyle="1" w:styleId="PlainTextChar">
    <w:name w:val="Plain Text Char"/>
    <w:basedOn w:val="DefaultParagraphFont"/>
    <w:link w:val="PlainText"/>
    <w:uiPriority w:val="99"/>
    <w:qFormat/>
    <w:rPr>
      <w:rFonts w:ascii="Courier New" w:eastAsia="Yu Mincho" w:hAnsi="Courier New"/>
      <w:lang w:val="nb-NO" w:eastAsia="en-US"/>
    </w:rPr>
  </w:style>
  <w:style w:type="character" w:customStyle="1" w:styleId="BodyTextChar">
    <w:name w:val="Body Text Char"/>
    <w:basedOn w:val="DefaultParagraphFont"/>
    <w:link w:val="BodyText"/>
    <w:qFormat/>
    <w:rPr>
      <w:rFonts w:eastAsia="Yu Mincho"/>
      <w:lang w:eastAsia="en-US"/>
    </w:rPr>
  </w:style>
  <w:style w:type="character" w:customStyle="1" w:styleId="FigureTitleChar">
    <w:name w:val="Figure Title Char"/>
    <w:qFormat/>
    <w:rPr>
      <w:rFonts w:ascii="Arial" w:hAnsi="Arial"/>
      <w:lang w:val="en-GB" w:eastAsia="en-US" w:bidi="ar-SA"/>
    </w:rPr>
  </w:style>
  <w:style w:type="paragraph" w:customStyle="1" w:styleId="StandardText">
    <w:name w:val="StandardText"/>
    <w:basedOn w:val="Normal"/>
    <w:qFormat/>
    <w:pPr>
      <w:spacing w:after="120"/>
      <w:jc w:val="both"/>
    </w:pPr>
    <w:rPr>
      <w:rFonts w:eastAsia="Yu Mincho"/>
      <w:sz w:val="22"/>
      <w:lang w:val="en-US"/>
    </w:rPr>
  </w:style>
  <w:style w:type="character" w:customStyle="1" w:styleId="B1Char">
    <w:name w:val="B1 Char"/>
    <w:qFormat/>
    <w:rPr>
      <w:lang w:val="en-GB" w:eastAsia="en-US" w:bidi="ar-SA"/>
    </w:rPr>
  </w:style>
  <w:style w:type="paragraph" w:customStyle="1" w:styleId="CarCar">
    <w:name w:val="Car Car"/>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p1">
    <w:name w:val="p1"/>
    <w:qFormat/>
  </w:style>
  <w:style w:type="character" w:customStyle="1" w:styleId="e-031">
    <w:name w:val="e-031"/>
    <w:qFormat/>
    <w:rPr>
      <w:i/>
      <w:iCs/>
    </w:rPr>
  </w:style>
  <w:style w:type="character" w:customStyle="1" w:styleId="CaptionChar">
    <w:name w:val="Caption Char"/>
    <w:aliases w:val="cap Char3,cap Char Char3,Caption Char1 Char Char1,cap Char Char1 Char1,Caption Char Char1 Char Char1,Caption Equation Char1,cap1 Char1,cap2 Char1,cap11 Char2,Légende-figure Char2,Légende-figure Char Char1,Beschrifubg Char1,label Char"/>
    <w:link w:val="Caption"/>
    <w:qFormat/>
    <w:rPr>
      <w:rFonts w:eastAsia="Yu Mincho"/>
      <w:b/>
      <w:lang w:eastAsia="en-US"/>
    </w:rPr>
  </w:style>
  <w:style w:type="paragraph" w:customStyle="1" w:styleId="myReference">
    <w:name w:val="myReference"/>
    <w:basedOn w:val="Normal"/>
    <w:next w:val="Normal"/>
    <w:qFormat/>
    <w:pPr>
      <w:keepNext/>
      <w:numPr>
        <w:numId w:val="3"/>
      </w:numPr>
      <w:tabs>
        <w:tab w:val="clear" w:pos="-1440"/>
        <w:tab w:val="left" w:pos="540"/>
      </w:tabs>
      <w:spacing w:after="40"/>
      <w:ind w:left="547" w:hanging="547"/>
      <w:jc w:val="both"/>
    </w:pPr>
    <w:rPr>
      <w:rFonts w:eastAsia="Yu Mincho"/>
      <w:sz w:val="22"/>
      <w:lang w:val="en-US"/>
    </w:rPr>
  </w:style>
  <w:style w:type="paragraph" w:customStyle="1" w:styleId="Head1Mine">
    <w:name w:val="Head1Mine"/>
    <w:basedOn w:val="Heading1"/>
    <w:next w:val="StandardText"/>
    <w:qFormat/>
    <w:pPr>
      <w:keepLines w:val="0"/>
      <w:numPr>
        <w:numId w:val="4"/>
      </w:numPr>
      <w:pBdr>
        <w:top w:val="none" w:sz="0" w:space="0" w:color="auto"/>
      </w:pBdr>
      <w:spacing w:after="120"/>
    </w:pPr>
    <w:rPr>
      <w:rFonts w:ascii="Times New Roman" w:eastAsia="Yu Mincho" w:hAnsi="Times New Roman"/>
      <w:b/>
      <w:bCs/>
      <w:sz w:val="28"/>
      <w:szCs w:val="28"/>
    </w:rPr>
  </w:style>
  <w:style w:type="paragraph" w:customStyle="1" w:styleId="Head2Mine">
    <w:name w:val="Head2Mine"/>
    <w:basedOn w:val="Head1Mine"/>
    <w:next w:val="StandardText"/>
    <w:qFormat/>
    <w:pPr>
      <w:numPr>
        <w:ilvl w:val="1"/>
      </w:numPr>
    </w:pPr>
  </w:style>
  <w:style w:type="paragraph" w:customStyle="1" w:styleId="Head3Mine">
    <w:name w:val="Head3Mine"/>
    <w:basedOn w:val="Head2Mine"/>
    <w:next w:val="StandardText"/>
    <w:qFormat/>
    <w:pPr>
      <w:numPr>
        <w:ilvl w:val="2"/>
      </w:numPr>
    </w:pPr>
  </w:style>
  <w:style w:type="paragraph" w:customStyle="1" w:styleId="TableText">
    <w:name w:val="TableText"/>
    <w:basedOn w:val="BodyTextIndent"/>
    <w:qFormat/>
    <w:pPr>
      <w:keepNext/>
      <w:keepLines/>
      <w:spacing w:after="180"/>
      <w:ind w:left="0"/>
      <w:jc w:val="center"/>
    </w:pPr>
    <w:rPr>
      <w:snapToGrid w:val="0"/>
      <w:kern w:val="2"/>
    </w:rPr>
  </w:style>
  <w:style w:type="character" w:customStyle="1" w:styleId="BodyTextIndentChar">
    <w:name w:val="Body Text Indent Char"/>
    <w:basedOn w:val="DefaultParagraphFont"/>
    <w:link w:val="BodyTextIndent"/>
    <w:uiPriority w:val="99"/>
    <w:qFormat/>
    <w:rPr>
      <w:rFonts w:eastAsia="Yu Mincho"/>
      <w:lang w:eastAsia="en-US"/>
    </w:rPr>
  </w:style>
  <w:style w:type="paragraph" w:customStyle="1" w:styleId="Default">
    <w:name w:val="Default"/>
    <w:qFormat/>
    <w:pPr>
      <w:autoSpaceDE w:val="0"/>
      <w:autoSpaceDN w:val="0"/>
      <w:adjustRightInd w:val="0"/>
    </w:pPr>
    <w:rPr>
      <w:rFonts w:ascii="Nokia Pure Text" w:eastAsia="Calibri" w:hAnsi="Nokia Pure Text" w:cs="Nokia Pure Text"/>
      <w:color w:val="000000"/>
      <w:sz w:val="24"/>
      <w:szCs w:val="24"/>
      <w:lang w:val="en-US"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qFormat/>
    <w:rPr>
      <w:rFonts w:ascii="Arial" w:eastAsia="Times New Roman" w:hAnsi="Arial"/>
      <w:b/>
      <w:noProof/>
      <w:sz w:val="18"/>
    </w:rPr>
  </w:style>
  <w:style w:type="character" w:customStyle="1" w:styleId="TitleChar">
    <w:name w:val="Title Char"/>
    <w:basedOn w:val="DefaultParagraphFont"/>
    <w:link w:val="Title"/>
    <w:uiPriority w:val="99"/>
    <w:qFormat/>
    <w:rPr>
      <w:rFonts w:ascii="Arial" w:eastAsia="Yu Mincho" w:hAnsi="Arial"/>
      <w:b/>
      <w:bCs/>
      <w:kern w:val="28"/>
      <w:sz w:val="28"/>
      <w:szCs w:val="32"/>
      <w:lang w:eastAsia="en-US"/>
    </w:rPr>
  </w:style>
  <w:style w:type="character" w:customStyle="1" w:styleId="Heading4Char">
    <w:name w:val="Heading 4 Char"/>
    <w:aliases w:val="h4 Char4,H4 Char,H41 Char,h41 Char,H42 Char,h42 Char,H43 Char,h43 Char,H411 Char,h411 Char,H421 Char,h421 Char,H44 Char,h44 Char,H412 Char,h412 Char,H422 Char,h422 Char,H431 Char,h431 Char,H45 Char,h45 Char,H413 Char,h413 Char,H423 Char"/>
    <w:link w:val="Heading4"/>
    <w:qFormat/>
    <w:rPr>
      <w:rFonts w:ascii="Arial" w:eastAsia="Times New Roman" w:hAnsi="Arial"/>
      <w:sz w:val="24"/>
    </w:rPr>
  </w:style>
  <w:style w:type="character" w:customStyle="1" w:styleId="Heading5Char">
    <w:name w:val="Heading 5 Char"/>
    <w:aliases w:val="h5 Char3,Heading5 Char,Head5 Char,H5 Char,M5 Char1,mh2 Char,Module heading 2 Char,heading 8 Char,Numbered Sub-list Char,Heading 81 Char,标题 81 Char,Heading 811 Char,Heading 8111 Char,Heading 81111 Char"/>
    <w:link w:val="Heading5"/>
    <w:qFormat/>
    <w:rPr>
      <w:rFonts w:ascii="Arial" w:eastAsia="Times New Roman" w:hAnsi="Arial"/>
      <w:sz w:val="22"/>
    </w:rPr>
  </w:style>
  <w:style w:type="character" w:customStyle="1" w:styleId="H6Char">
    <w:name w:val="H6 Char"/>
    <w:link w:val="H6"/>
    <w:qFormat/>
    <w:rPr>
      <w:rFonts w:ascii="Arial" w:eastAsia="Times New Roman" w:hAnsi="Arial"/>
    </w:rPr>
  </w:style>
  <w:style w:type="character" w:customStyle="1" w:styleId="Heading6Char">
    <w:name w:val="Heading 6 Char"/>
    <w:basedOn w:val="H6Char"/>
    <w:link w:val="Heading6"/>
    <w:qFormat/>
    <w:rPr>
      <w:rFonts w:ascii="Arial" w:eastAsia="Times New Roman" w:hAnsi="Arial"/>
    </w:rPr>
  </w:style>
  <w:style w:type="character" w:customStyle="1" w:styleId="CharChar12">
    <w:name w:val="Char Char12"/>
    <w:qFormat/>
    <w:rPr>
      <w:rFonts w:ascii="Arial" w:hAnsi="Arial"/>
      <w:b/>
      <w:sz w:val="18"/>
      <w:lang w:val="en-GB" w:bidi="ar-SA"/>
    </w:rPr>
  </w:style>
  <w:style w:type="character" w:customStyle="1" w:styleId="CharChar5">
    <w:name w:val="Char Char5"/>
    <w:qFormat/>
    <w:rPr>
      <w:lang w:val="en-GB" w:eastAsia="ja-JP" w:bidi="ar-SA"/>
    </w:rPr>
  </w:style>
  <w:style w:type="character" w:customStyle="1" w:styleId="BodyText2Char">
    <w:name w:val="Body Text 2 Char"/>
    <w:basedOn w:val="DefaultParagraphFont"/>
    <w:link w:val="BodyText2"/>
    <w:uiPriority w:val="99"/>
    <w:qFormat/>
    <w:rPr>
      <w:rFonts w:eastAsia="Yu Mincho"/>
      <w:i/>
      <w:lang w:eastAsia="en-US"/>
    </w:rPr>
  </w:style>
  <w:style w:type="character" w:customStyle="1" w:styleId="BodyText3Char">
    <w:name w:val="Body Text 3 Char"/>
    <w:basedOn w:val="DefaultParagraphFont"/>
    <w:link w:val="BodyText3"/>
    <w:uiPriority w:val="99"/>
    <w:qFormat/>
    <w:rPr>
      <w:rFonts w:eastAsia="Osaka"/>
      <w:color w:val="000000"/>
      <w:lang w:eastAsia="en-US"/>
    </w:rPr>
  </w:style>
  <w:style w:type="paragraph" w:customStyle="1" w:styleId="CharCharCharCharChar">
    <w:name w:val="Char Char Char Char Char"/>
    <w:semiHidden/>
    <w:qFormat/>
    <w:pPr>
      <w:keepNext/>
      <w:numPr>
        <w:numId w:val="5"/>
      </w:numPr>
      <w:autoSpaceDE w:val="0"/>
      <w:autoSpaceDN w:val="0"/>
      <w:adjustRightInd w:val="0"/>
      <w:spacing w:before="60" w:after="60"/>
      <w:jc w:val="both"/>
    </w:pPr>
    <w:rPr>
      <w:rFonts w:ascii="Arial" w:hAnsi="Arial" w:cs="Arial"/>
      <w:color w:val="0000FF"/>
      <w:kern w:val="2"/>
      <w:lang w:val="en-US" w:eastAsia="zh-CN"/>
    </w:rPr>
  </w:style>
  <w:style w:type="character" w:customStyle="1" w:styleId="msoins0">
    <w:name w:val="msoins"/>
    <w:basedOn w:val="DefaultParagraphFont"/>
    <w:qFormat/>
  </w:style>
  <w:style w:type="paragraph" w:customStyle="1" w:styleId="CharChar">
    <w:name w:val="Char Char"/>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
    <w:name w:val="Char"/>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
    <w:name w:val="Char Char Char"/>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CharChar1">
    <w:name w:val="Char Char1"/>
    <w:qFormat/>
    <w:rPr>
      <w:lang w:val="en-GB" w:eastAsia="ja-JP" w:bidi="ar-SA"/>
    </w:rPr>
  </w:style>
  <w:style w:type="paragraph" w:customStyle="1" w:styleId="1Char">
    <w:name w:val="(文字) (文字)1 Char (文字) (文字)"/>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1CharChar">
    <w:name w:val="Char Char1 Char Char"/>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
    <w:name w:val="(文字) (文字)1 Char (文字) (文字) Char (文字) (文字)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btChar">
    <w:name w:val="bt Char"/>
    <w:qFormat/>
    <w:rPr>
      <w:rFonts w:eastAsia="MS Mincho"/>
      <w:lang w:val="en-GB" w:eastAsia="en-US" w:bidi="ar-SA"/>
    </w:rPr>
  </w:style>
  <w:style w:type="paragraph" w:customStyle="1" w:styleId="1CharChar">
    <w:name w:val="(文字) (文字)1 Char (文字) (文字) Char"/>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CharCharCharChar">
    <w:name w:val="(文字) (文字)1 Char (文字) (文字) Char (文字) (文字)1 Char (文字) (文字) Char Char Char"/>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1">
    <w:name w:val="Char Char Char Char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2CharChar">
    <w:name w:val="Char Char2 Char Char"/>
    <w:basedOn w:val="Normal"/>
    <w:qFormat/>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btChar1">
    <w:name w:val="bt Char1"/>
    <w:qFormat/>
    <w:rPr>
      <w:lang w:val="en-GB" w:eastAsia="ja-JP" w:bidi="ar-SA"/>
    </w:rPr>
  </w:style>
  <w:style w:type="paragraph" w:styleId="ListParagraph">
    <w:name w:val="List Paragraph"/>
    <w:basedOn w:val="Normal"/>
    <w:link w:val="ListParagraphChar"/>
    <w:uiPriority w:val="34"/>
    <w:qFormat/>
    <w:pPr>
      <w:ind w:left="720"/>
      <w:contextualSpacing/>
    </w:pPr>
    <w:rPr>
      <w:rFonts w:eastAsia="Yu Mincho"/>
    </w:rPr>
  </w:style>
  <w:style w:type="character" w:customStyle="1" w:styleId="btChar2">
    <w:name w:val="bt Char2"/>
    <w:qFormat/>
    <w:rPr>
      <w:lang w:val="en-GB" w:eastAsia="ja-JP" w:bidi="ar-SA"/>
    </w:rPr>
  </w:style>
  <w:style w:type="character" w:customStyle="1" w:styleId="Head2AChar4">
    <w:name w:val="Head2A Char4"/>
    <w:qFormat/>
    <w:rPr>
      <w:rFonts w:ascii="Arial" w:hAnsi="Arial"/>
      <w:sz w:val="32"/>
      <w:lang w:val="en-GB" w:eastAsia="ja-JP" w:bidi="ar-SA"/>
    </w:rPr>
  </w:style>
  <w:style w:type="character" w:customStyle="1" w:styleId="CharChar4">
    <w:name w:val="Char Char4"/>
    <w:qFormat/>
    <w:rPr>
      <w:rFonts w:ascii="Courier New" w:hAnsi="Courier New"/>
      <w:lang w:val="nb-NO" w:eastAsia="ja-JP" w:bidi="ar-SA"/>
    </w:rPr>
  </w:style>
  <w:style w:type="character" w:customStyle="1" w:styleId="AndreaLeonardi">
    <w:name w:val="Andrea Leonardi"/>
    <w:semiHidden/>
    <w:qFormat/>
    <w:rPr>
      <w:rFonts w:ascii="Arial" w:hAnsi="Arial" w:cs="Arial"/>
      <w:color w:val="auto"/>
      <w:sz w:val="20"/>
      <w:szCs w:val="20"/>
    </w:rPr>
  </w:style>
  <w:style w:type="character" w:customStyle="1" w:styleId="NOCharChar">
    <w:name w:val="NO Char Char"/>
    <w:qFormat/>
    <w:rPr>
      <w:lang w:val="en-GB" w:eastAsia="en-US" w:bidi="ar-SA"/>
    </w:rPr>
  </w:style>
  <w:style w:type="character" w:customStyle="1" w:styleId="NOZchn">
    <w:name w:val="NO Zchn"/>
    <w:qFormat/>
    <w:rPr>
      <w:lang w:val="en-GB" w:eastAsia="en-US" w:bidi="ar-SA"/>
    </w:rPr>
  </w:style>
  <w:style w:type="character" w:customStyle="1" w:styleId="Heading1Char">
    <w:name w:val="Heading 1 Char"/>
    <w:qFormat/>
    <w:rPr>
      <w:rFonts w:ascii="Arial" w:hAnsi="Arial"/>
      <w:sz w:val="36"/>
      <w:lang w:val="en-GB" w:eastAsia="en-US" w:bidi="ar-SA"/>
    </w:rPr>
  </w:style>
  <w:style w:type="character" w:customStyle="1" w:styleId="TACCar">
    <w:name w:val="TAC Car"/>
    <w:qFormat/>
    <w:rPr>
      <w:rFonts w:ascii="Arial" w:hAnsi="Arial"/>
      <w:sz w:val="18"/>
      <w:lang w:val="en-GB" w:eastAsia="ja-JP" w:bidi="ar-SA"/>
    </w:rPr>
  </w:style>
  <w:style w:type="character" w:customStyle="1" w:styleId="TAL0">
    <w:name w:val="TAL (文字)"/>
    <w:qFormat/>
    <w:rPr>
      <w:rFonts w:ascii="Arial" w:hAnsi="Arial"/>
      <w:sz w:val="18"/>
      <w:lang w:val="en-GB" w:eastAsia="ja-JP" w:bidi="ar-SA"/>
    </w:rPr>
  </w:style>
  <w:style w:type="paragraph" w:customStyle="1" w:styleId="CharCharCharCharCharChar">
    <w:name w:val="Char Char Char Char Char Char"/>
    <w:semiHidden/>
    <w:qFormat/>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a1">
    <w:name w:val="(文字) (文字)"/>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T1Char">
    <w:name w:val="T1 Char"/>
    <w:basedOn w:val="H6Char"/>
    <w:qFormat/>
    <w:rPr>
      <w:rFonts w:ascii="Arial" w:eastAsia="Times New Roman" w:hAnsi="Arial"/>
      <w:lang w:eastAsia="en-US"/>
    </w:rPr>
  </w:style>
  <w:style w:type="character" w:customStyle="1" w:styleId="T1Char1">
    <w:name w:val="T1 Char1"/>
    <w:basedOn w:val="H6Char"/>
    <w:qFormat/>
    <w:rPr>
      <w:rFonts w:ascii="Arial" w:eastAsia="Times New Roman" w:hAnsi="Arial"/>
      <w:lang w:eastAsia="en-US"/>
    </w:rPr>
  </w:style>
  <w:style w:type="character" w:customStyle="1" w:styleId="h4Char">
    <w:name w:val="h4 Char"/>
    <w:qFormat/>
    <w:rPr>
      <w:rFonts w:ascii="Arial" w:eastAsia="MS Mincho" w:hAnsi="Arial"/>
      <w:sz w:val="24"/>
      <w:lang w:val="en-GB" w:eastAsia="en-US" w:bidi="ar-SA"/>
    </w:rPr>
  </w:style>
  <w:style w:type="character" w:customStyle="1" w:styleId="h5Char">
    <w:name w:val="h5 Char"/>
    <w:qFormat/>
    <w:rPr>
      <w:rFonts w:ascii="Arial" w:eastAsia="MS Mincho" w:hAnsi="Arial"/>
      <w:sz w:val="22"/>
      <w:lang w:val="en-GB" w:eastAsia="en-US" w:bidi="ar-SA"/>
    </w:rPr>
  </w:style>
  <w:style w:type="character" w:customStyle="1" w:styleId="Head2AChar1">
    <w:name w:val="Head2A Char1"/>
    <w:qFormat/>
    <w:rPr>
      <w:rFonts w:ascii="Arial" w:hAnsi="Arial"/>
      <w:sz w:val="32"/>
      <w:lang w:val="en-GB" w:eastAsia="en-US" w:bidi="ar-SA"/>
    </w:rPr>
  </w:style>
  <w:style w:type="character" w:customStyle="1" w:styleId="NMPHeading1Char">
    <w:name w:val="NMP Heading 1 Char"/>
    <w:qFormat/>
    <w:rPr>
      <w:rFonts w:ascii="Arial" w:hAnsi="Arial"/>
      <w:sz w:val="36"/>
      <w:lang w:val="en-GB" w:eastAsia="en-US" w:bidi="ar-SA"/>
    </w:rPr>
  </w:style>
  <w:style w:type="paragraph" w:customStyle="1" w:styleId="ZchnZchn1">
    <w:name w:val="Zchn Zchn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NMPHeading1Char1">
    <w:name w:val="NMP Heading 1 Char1"/>
    <w:qFormat/>
    <w:rPr>
      <w:rFonts w:ascii="Arial" w:hAnsi="Arial"/>
      <w:sz w:val="36"/>
      <w:lang w:val="en-GB" w:eastAsia="en-US" w:bidi="ar-SA"/>
    </w:rPr>
  </w:style>
  <w:style w:type="character" w:customStyle="1" w:styleId="Head2AChar2">
    <w:name w:val="Head2A Char2"/>
    <w:qFormat/>
    <w:rPr>
      <w:rFonts w:ascii="Arial" w:hAnsi="Arial"/>
      <w:sz w:val="32"/>
      <w:lang w:val="en-GB" w:eastAsia="en-US" w:bidi="ar-SA"/>
    </w:rPr>
  </w:style>
  <w:style w:type="paragraph" w:customStyle="1" w:styleId="2">
    <w:name w:val="(文字) (文字)2"/>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ead2AChar3">
    <w:name w:val="Head2A Char3"/>
    <w:qFormat/>
    <w:rPr>
      <w:rFonts w:ascii="Arial" w:hAnsi="Arial"/>
      <w:sz w:val="32"/>
      <w:lang w:val="en-GB" w:eastAsia="en-US" w:bidi="ar-SA"/>
    </w:rPr>
  </w:style>
  <w:style w:type="character" w:customStyle="1" w:styleId="h4Char1">
    <w:name w:val="h4 Char1"/>
    <w:aliases w:val="Heading 4 Char1,H4 Char1,H41 Char1,h41 Char1,H42 Char1,h42 Char1,H43 Char1,h43 Char1,H411 Char1,h411 Char1,H421 Char1,h421 Char1,H44 Char1,h44 Char1,H412 Char1,h412 Char1,H422 Char1,h422 Char1,H431 Char1,h431 Char1,H45 Char1,h45 Char1,h423 Char"/>
    <w:qFormat/>
    <w:rPr>
      <w:rFonts w:ascii="Arial" w:eastAsia="MS Mincho" w:hAnsi="Arial"/>
      <w:sz w:val="24"/>
      <w:lang w:val="en-GB" w:eastAsia="en-US" w:bidi="ar-SA"/>
    </w:rPr>
  </w:style>
  <w:style w:type="character" w:customStyle="1" w:styleId="h5Char1">
    <w:name w:val="h5 Char1"/>
    <w:qFormat/>
    <w:rPr>
      <w:rFonts w:ascii="Arial" w:eastAsia="MS Mincho" w:hAnsi="Arial"/>
      <w:sz w:val="22"/>
      <w:lang w:val="en-GB" w:eastAsia="en-US" w:bidi="ar-SA"/>
    </w:rPr>
  </w:style>
  <w:style w:type="character" w:customStyle="1" w:styleId="Underrubrik2Char1">
    <w:name w:val="Underrubrik2 Char1"/>
    <w:qFormat/>
    <w:rPr>
      <w:rFonts w:ascii="Arial" w:eastAsia="Batang" w:hAnsi="Arial" w:cs="Times New Roman"/>
      <w:b/>
      <w:bCs/>
      <w:i/>
      <w:iCs/>
      <w:sz w:val="28"/>
      <w:szCs w:val="28"/>
      <w:lang w:val="en-GB" w:eastAsia="en-US" w:bidi="ar-SA"/>
    </w:rPr>
  </w:style>
  <w:style w:type="paragraph" w:customStyle="1" w:styleId="3">
    <w:name w:val="(文字) (文字)3"/>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hnZchn2">
    <w:name w:val="Zchn Zchn2"/>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4">
    <w:name w:val="(文字) (文字)4"/>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T1Char2">
    <w:name w:val="T1 Char2"/>
    <w:basedOn w:val="H6Char"/>
    <w:qFormat/>
    <w:rPr>
      <w:rFonts w:ascii="Arial" w:eastAsia="Times New Roman" w:hAnsi="Arial"/>
      <w:lang w:eastAsia="en-US"/>
    </w:rPr>
  </w:style>
  <w:style w:type="paragraph" w:customStyle="1" w:styleId="10">
    <w:name w:val="(文字) (文字)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Revision1">
    <w:name w:val="Revision1"/>
    <w:hidden/>
    <w:uiPriority w:val="99"/>
    <w:semiHidden/>
    <w:qFormat/>
    <w:rPr>
      <w:rFonts w:eastAsia="Batang"/>
      <w:lang w:eastAsia="en-US"/>
    </w:rPr>
  </w:style>
  <w:style w:type="character" w:customStyle="1" w:styleId="BodyTextIndent2Char">
    <w:name w:val="Body Text Indent 2 Char"/>
    <w:basedOn w:val="DefaultParagraphFont"/>
    <w:link w:val="BodyTextIndent2"/>
    <w:uiPriority w:val="99"/>
    <w:qFormat/>
    <w:rPr>
      <w:rFonts w:eastAsia="MS Mincho"/>
    </w:rPr>
  </w:style>
  <w:style w:type="character" w:customStyle="1" w:styleId="CharChar7">
    <w:name w:val="Char Char7"/>
    <w:semiHidden/>
    <w:qFormat/>
    <w:rPr>
      <w:rFonts w:ascii="Tahoma" w:hAnsi="Tahoma" w:cs="Tahoma"/>
      <w:shd w:val="clear" w:color="auto" w:fill="000080"/>
      <w:lang w:val="en-GB" w:eastAsia="en-US"/>
    </w:rPr>
  </w:style>
  <w:style w:type="character" w:customStyle="1" w:styleId="ZchnZchn5">
    <w:name w:val="Zchn Zchn5"/>
    <w:qFormat/>
    <w:rPr>
      <w:rFonts w:ascii="Courier New" w:eastAsia="Batang" w:hAnsi="Courier New"/>
      <w:lang w:val="nb-NO" w:eastAsia="en-US" w:bidi="ar-SA"/>
    </w:rPr>
  </w:style>
  <w:style w:type="character" w:customStyle="1" w:styleId="CharChar10">
    <w:name w:val="Char Char10"/>
    <w:semiHidden/>
    <w:qFormat/>
    <w:rPr>
      <w:rFonts w:ascii="Times New Roman" w:hAnsi="Times New Roman"/>
      <w:lang w:val="en-GB" w:eastAsia="en-US"/>
    </w:rPr>
  </w:style>
  <w:style w:type="character" w:customStyle="1" w:styleId="CharChar9">
    <w:name w:val="Char Char9"/>
    <w:qFormat/>
    <w:rPr>
      <w:rFonts w:ascii="Tahoma" w:hAnsi="Tahoma" w:cs="Tahoma"/>
      <w:sz w:val="16"/>
      <w:szCs w:val="16"/>
      <w:lang w:val="en-GB" w:eastAsia="en-US"/>
    </w:rPr>
  </w:style>
  <w:style w:type="character" w:customStyle="1" w:styleId="CharChar8">
    <w:name w:val="Char Char8"/>
    <w:qFormat/>
    <w:rPr>
      <w:rFonts w:ascii="Times New Roman" w:hAnsi="Times New Roman"/>
      <w:b/>
      <w:bCs/>
      <w:lang w:val="en-GB" w:eastAsia="en-US"/>
    </w:rPr>
  </w:style>
  <w:style w:type="paragraph" w:customStyle="1" w:styleId="5">
    <w:name w:val="修订5"/>
    <w:hidden/>
    <w:semiHidden/>
    <w:qFormat/>
    <w:rPr>
      <w:rFonts w:eastAsia="Batang"/>
      <w:lang w:eastAsia="en-US"/>
    </w:rPr>
  </w:style>
  <w:style w:type="character" w:customStyle="1" w:styleId="EndnoteTextChar">
    <w:name w:val="Endnote Text Char"/>
    <w:basedOn w:val="DefaultParagraphFont"/>
    <w:link w:val="EndnoteText"/>
    <w:uiPriority w:val="99"/>
    <w:qFormat/>
    <w:rPr>
      <w:rFonts w:eastAsia="SimSun"/>
      <w:lang w:eastAsia="en-US"/>
    </w:rPr>
  </w:style>
  <w:style w:type="character" w:customStyle="1" w:styleId="btChar3">
    <w:name w:val="bt Char3"/>
    <w:qFormat/>
    <w:rPr>
      <w:lang w:val="en-GB" w:eastAsia="ja-JP" w:bidi="ar-SA"/>
    </w:rPr>
  </w:style>
  <w:style w:type="paragraph" w:customStyle="1" w:styleId="FL">
    <w:name w:val="FL"/>
    <w:basedOn w:val="Normal"/>
    <w:qFormat/>
    <w:pPr>
      <w:keepNext/>
      <w:keepLines/>
      <w:spacing w:before="60"/>
      <w:jc w:val="center"/>
    </w:pPr>
    <w:rPr>
      <w:rFonts w:ascii="Arial" w:eastAsia="Yu Mincho" w:hAnsi="Arial"/>
      <w:b/>
    </w:rPr>
  </w:style>
  <w:style w:type="character" w:customStyle="1" w:styleId="h5Char2">
    <w:name w:val="h5 Char2"/>
    <w:qFormat/>
    <w:rPr>
      <w:rFonts w:ascii="Arial" w:hAnsi="Arial"/>
      <w:sz w:val="22"/>
      <w:lang w:val="en-GB" w:eastAsia="ja-JP" w:bidi="ar-SA"/>
    </w:rPr>
  </w:style>
  <w:style w:type="character" w:customStyle="1" w:styleId="DateChar">
    <w:name w:val="Date Char"/>
    <w:basedOn w:val="DefaultParagraphFont"/>
    <w:link w:val="Date"/>
    <w:uiPriority w:val="99"/>
    <w:qFormat/>
    <w:rPr>
      <w:rFonts w:eastAsia="Yu Mincho"/>
      <w:lang w:eastAsia="en-US"/>
    </w:rPr>
  </w:style>
  <w:style w:type="character" w:customStyle="1" w:styleId="h4Char2">
    <w:name w:val="h4 Char2"/>
    <w:qFormat/>
    <w:rPr>
      <w:rFonts w:ascii="Arial" w:hAnsi="Arial"/>
      <w:sz w:val="24"/>
      <w:lang w:val="en-GB"/>
    </w:rPr>
  </w:style>
  <w:style w:type="paragraph" w:customStyle="1" w:styleId="gpotbltitle">
    <w:name w:val="gpotbl_title"/>
    <w:basedOn w:val="Normal"/>
    <w:qFormat/>
    <w:pPr>
      <w:spacing w:before="100" w:beforeAutospacing="1" w:after="100" w:afterAutospacing="1"/>
      <w:jc w:val="center"/>
    </w:pPr>
    <w:rPr>
      <w:rFonts w:eastAsia="Yu Mincho"/>
      <w:b/>
      <w:bCs/>
      <w:sz w:val="24"/>
      <w:szCs w:val="24"/>
    </w:rPr>
  </w:style>
  <w:style w:type="paragraph" w:customStyle="1" w:styleId="gpotblnote">
    <w:name w:val="gpotbl_note"/>
    <w:basedOn w:val="Normal"/>
    <w:qFormat/>
    <w:pPr>
      <w:spacing w:before="100" w:beforeAutospacing="1" w:after="100" w:afterAutospacing="1"/>
    </w:pPr>
    <w:rPr>
      <w:rFonts w:eastAsia="Yu Mincho"/>
      <w:sz w:val="24"/>
      <w:szCs w:val="24"/>
    </w:rPr>
  </w:style>
  <w:style w:type="character" w:customStyle="1" w:styleId="Heading8Char">
    <w:name w:val="Heading 8 Char"/>
    <w:basedOn w:val="NMPHeading1Char"/>
    <w:link w:val="Heading8"/>
    <w:qFormat/>
    <w:rPr>
      <w:rFonts w:ascii="Arial" w:eastAsia="Times New Roman" w:hAnsi="Arial"/>
      <w:sz w:val="36"/>
      <w:lang w:val="en-GB" w:eastAsia="en-US" w:bidi="ar-SA"/>
    </w:rPr>
  </w:style>
  <w:style w:type="character" w:customStyle="1" w:styleId="ListChar">
    <w:name w:val="List Char"/>
    <w:link w:val="List"/>
    <w:qFormat/>
    <w:rPr>
      <w:rFonts w:eastAsia="Times New Roman"/>
    </w:rPr>
  </w:style>
  <w:style w:type="character" w:customStyle="1" w:styleId="ListBulletChar">
    <w:name w:val="List Bullet Char"/>
    <w:basedOn w:val="ListChar"/>
    <w:link w:val="ListBullet"/>
    <w:qFormat/>
    <w:rPr>
      <w:rFonts w:eastAsia="Times New Roman"/>
    </w:rPr>
  </w:style>
  <w:style w:type="character" w:customStyle="1" w:styleId="ListBullet2Char">
    <w:name w:val="List Bullet 2 Char"/>
    <w:basedOn w:val="ListBulletChar"/>
    <w:link w:val="ListBullet2"/>
    <w:qFormat/>
    <w:rPr>
      <w:rFonts w:eastAsia="Times New Roman"/>
    </w:rPr>
  </w:style>
  <w:style w:type="character" w:customStyle="1" w:styleId="ListBullet3Char">
    <w:name w:val="List Bullet 3 Char"/>
    <w:basedOn w:val="ListBullet2Char"/>
    <w:link w:val="ListBullet3"/>
    <w:qFormat/>
    <w:rPr>
      <w:rFonts w:eastAsia="Times New Roman"/>
    </w:rPr>
  </w:style>
  <w:style w:type="paragraph" w:customStyle="1" w:styleId="TabList">
    <w:name w:val="TabList"/>
    <w:basedOn w:val="Normal"/>
    <w:qFormat/>
    <w:pPr>
      <w:tabs>
        <w:tab w:val="left" w:pos="1134"/>
      </w:tabs>
      <w:spacing w:after="0"/>
    </w:pPr>
    <w:rPr>
      <w:rFonts w:eastAsia="MS Mincho"/>
    </w:rPr>
  </w:style>
  <w:style w:type="paragraph" w:customStyle="1" w:styleId="tabletext0">
    <w:name w:val="table text"/>
    <w:basedOn w:val="Normal"/>
    <w:next w:val="table"/>
    <w:qFormat/>
    <w:pPr>
      <w:spacing w:after="0"/>
    </w:pPr>
    <w:rPr>
      <w:rFonts w:eastAsia="MS Mincho"/>
      <w:i/>
    </w:rPr>
  </w:style>
  <w:style w:type="paragraph" w:customStyle="1" w:styleId="table">
    <w:name w:val="table"/>
    <w:basedOn w:val="Normal"/>
    <w:next w:val="Normal"/>
    <w:qFormat/>
    <w:pPr>
      <w:spacing w:after="0"/>
      <w:jc w:val="center"/>
    </w:pPr>
    <w:rPr>
      <w:rFonts w:eastAsia="MS Mincho"/>
      <w:lang w:val="en-US"/>
    </w:rPr>
  </w:style>
  <w:style w:type="paragraph" w:customStyle="1" w:styleId="HE">
    <w:name w:val="HE"/>
    <w:basedOn w:val="Normal"/>
    <w:qFormat/>
    <w:pPr>
      <w:spacing w:after="0"/>
    </w:pPr>
    <w:rPr>
      <w:rFonts w:eastAsia="MS Mincho"/>
      <w:b/>
    </w:rPr>
  </w:style>
  <w:style w:type="paragraph" w:customStyle="1" w:styleId="text">
    <w:name w:val="text"/>
    <w:basedOn w:val="Normal"/>
    <w:qFormat/>
    <w:pPr>
      <w:widowControl w:val="0"/>
      <w:spacing w:after="240"/>
      <w:jc w:val="both"/>
    </w:pPr>
    <w:rPr>
      <w:rFonts w:eastAsia="Yu Mincho"/>
      <w:sz w:val="24"/>
      <w:lang w:val="en-AU"/>
    </w:rPr>
  </w:style>
  <w:style w:type="paragraph" w:customStyle="1" w:styleId="Reference">
    <w:name w:val="Reference"/>
    <w:basedOn w:val="EX"/>
    <w:link w:val="ReferenceChar"/>
    <w:qFormat/>
    <w:pPr>
      <w:tabs>
        <w:tab w:val="left" w:pos="567"/>
      </w:tabs>
      <w:ind w:left="567" w:hanging="567"/>
    </w:pPr>
    <w:rPr>
      <w:rFonts w:eastAsia="Yu Mincho"/>
    </w:rPr>
  </w:style>
  <w:style w:type="paragraph" w:customStyle="1" w:styleId="berschrift1H1">
    <w:name w:val="Überschrift 1.H1"/>
    <w:basedOn w:val="Normal"/>
    <w:next w:val="Normal"/>
    <w:qFormat/>
    <w:pPr>
      <w:keepNext/>
      <w:keepLines/>
      <w:pBdr>
        <w:top w:val="single" w:sz="12" w:space="3" w:color="auto"/>
      </w:pBdr>
      <w:tabs>
        <w:tab w:val="left" w:pos="735"/>
      </w:tabs>
      <w:spacing w:before="240"/>
      <w:ind w:left="735" w:hanging="735"/>
      <w:outlineLvl w:val="0"/>
    </w:pPr>
    <w:rPr>
      <w:rFonts w:ascii="Arial" w:eastAsia="Yu Mincho" w:hAnsi="Arial"/>
      <w:sz w:val="36"/>
      <w:lang w:eastAsia="de-DE"/>
    </w:rPr>
  </w:style>
  <w:style w:type="paragraph" w:customStyle="1" w:styleId="CRfront">
    <w:name w:val="CR_front"/>
    <w:qFormat/>
    <w:rPr>
      <w:rFonts w:ascii="Arial" w:eastAsia="Yu Mincho" w:hAnsi="Arial"/>
      <w:lang w:eastAsia="en-US"/>
    </w:rPr>
  </w:style>
  <w:style w:type="paragraph" w:customStyle="1" w:styleId="textintend1">
    <w:name w:val="text intend 1"/>
    <w:basedOn w:val="text"/>
    <w:qFormat/>
    <w:pPr>
      <w:widowControl/>
      <w:tabs>
        <w:tab w:val="left" w:pos="992"/>
      </w:tabs>
      <w:spacing w:after="120"/>
      <w:ind w:left="992" w:hanging="425"/>
    </w:pPr>
    <w:rPr>
      <w:rFonts w:eastAsia="MS Mincho"/>
      <w:lang w:val="en-US"/>
    </w:rPr>
  </w:style>
  <w:style w:type="paragraph" w:customStyle="1" w:styleId="textintend2">
    <w:name w:val="text intend 2"/>
    <w:basedOn w:val="text"/>
    <w:qFormat/>
    <w:pPr>
      <w:widowControl/>
      <w:tabs>
        <w:tab w:val="left" w:pos="1418"/>
      </w:tabs>
      <w:spacing w:after="120"/>
      <w:ind w:left="1418" w:hanging="426"/>
    </w:pPr>
    <w:rPr>
      <w:rFonts w:eastAsia="MS Mincho"/>
      <w:lang w:val="en-US"/>
    </w:rPr>
  </w:style>
  <w:style w:type="paragraph" w:customStyle="1" w:styleId="textintend3">
    <w:name w:val="text intend 3"/>
    <w:basedOn w:val="text"/>
    <w:qFormat/>
    <w:pPr>
      <w:widowControl/>
      <w:tabs>
        <w:tab w:val="left" w:pos="1843"/>
      </w:tabs>
      <w:spacing w:after="120"/>
      <w:ind w:left="1843" w:hanging="425"/>
    </w:pPr>
    <w:rPr>
      <w:rFonts w:eastAsia="MS Mincho"/>
      <w:lang w:val="en-US"/>
    </w:rPr>
  </w:style>
  <w:style w:type="paragraph" w:customStyle="1" w:styleId="normalpuce">
    <w:name w:val="normal puce"/>
    <w:basedOn w:val="Normal"/>
    <w:qFormat/>
    <w:pPr>
      <w:widowControl w:val="0"/>
      <w:tabs>
        <w:tab w:val="left" w:pos="360"/>
      </w:tabs>
      <w:spacing w:before="60" w:after="60"/>
      <w:ind w:left="360" w:hanging="360"/>
      <w:jc w:val="both"/>
    </w:pPr>
    <w:rPr>
      <w:rFonts w:eastAsia="MS Mincho"/>
    </w:rPr>
  </w:style>
  <w:style w:type="paragraph" w:customStyle="1" w:styleId="para">
    <w:name w:val="para"/>
    <w:basedOn w:val="Normal"/>
    <w:qFormat/>
    <w:pPr>
      <w:spacing w:after="240"/>
      <w:jc w:val="both"/>
    </w:pPr>
    <w:rPr>
      <w:rFonts w:ascii="Helvetica" w:eastAsia="Yu Mincho" w:hAnsi="Helvetica"/>
    </w:rPr>
  </w:style>
  <w:style w:type="character" w:customStyle="1" w:styleId="MTEquationSection">
    <w:name w:val="MTEquationSection"/>
    <w:qFormat/>
    <w:rPr>
      <w:color w:val="FF0000"/>
      <w:lang w:eastAsia="en-US"/>
    </w:rPr>
  </w:style>
  <w:style w:type="paragraph" w:customStyle="1" w:styleId="MTDisplayEquation">
    <w:name w:val="MTDisplayEquation"/>
    <w:basedOn w:val="Normal"/>
    <w:qFormat/>
    <w:pPr>
      <w:tabs>
        <w:tab w:val="center" w:pos="4820"/>
        <w:tab w:val="right" w:pos="9640"/>
      </w:tabs>
    </w:pPr>
    <w:rPr>
      <w:rFonts w:eastAsia="Yu Mincho"/>
    </w:rPr>
  </w:style>
  <w:style w:type="paragraph" w:customStyle="1" w:styleId="List1">
    <w:name w:val="List1"/>
    <w:basedOn w:val="Normal"/>
    <w:qFormat/>
    <w:pPr>
      <w:spacing w:before="120" w:after="0" w:line="280" w:lineRule="atLeast"/>
      <w:ind w:left="360" w:hanging="360"/>
      <w:jc w:val="both"/>
    </w:pPr>
    <w:rPr>
      <w:rFonts w:ascii="Bookman" w:eastAsia="Yu Mincho" w:hAnsi="Bookman"/>
      <w:lang w:val="en-US"/>
    </w:rPr>
  </w:style>
  <w:style w:type="paragraph" w:customStyle="1" w:styleId="CRCoverPage">
    <w:name w:val="CR Cover Page"/>
    <w:link w:val="CRCoverPageChar"/>
    <w:qFormat/>
    <w:pPr>
      <w:spacing w:after="120"/>
    </w:pPr>
    <w:rPr>
      <w:rFonts w:ascii="Arial" w:eastAsia="Yu Mincho" w:hAnsi="Arial"/>
      <w:lang w:eastAsia="en-US"/>
    </w:rPr>
  </w:style>
  <w:style w:type="paragraph" w:customStyle="1" w:styleId="tdoc-header">
    <w:name w:val="tdoc-header"/>
    <w:qFormat/>
    <w:rPr>
      <w:rFonts w:ascii="Arial" w:eastAsia="Yu Mincho" w:hAnsi="Arial"/>
      <w:sz w:val="24"/>
      <w:lang w:eastAsia="en-US"/>
    </w:rPr>
  </w:style>
  <w:style w:type="paragraph" w:customStyle="1" w:styleId="TdocText">
    <w:name w:val="Tdoc_Text"/>
    <w:basedOn w:val="Normal"/>
    <w:qFormat/>
    <w:pPr>
      <w:spacing w:before="120" w:after="0"/>
      <w:jc w:val="both"/>
    </w:pPr>
    <w:rPr>
      <w:rFonts w:eastAsia="Yu Mincho"/>
      <w:lang w:val="en-US"/>
    </w:rPr>
  </w:style>
  <w:style w:type="paragraph" w:customStyle="1" w:styleId="centered">
    <w:name w:val="centered"/>
    <w:basedOn w:val="Normal"/>
    <w:qFormat/>
    <w:pPr>
      <w:widowControl w:val="0"/>
      <w:spacing w:before="120" w:after="0" w:line="280" w:lineRule="atLeast"/>
      <w:jc w:val="center"/>
    </w:pPr>
    <w:rPr>
      <w:rFonts w:ascii="Bookman" w:eastAsia="Yu Mincho" w:hAnsi="Bookman"/>
      <w:lang w:val="en-US"/>
    </w:rPr>
  </w:style>
  <w:style w:type="character" w:customStyle="1" w:styleId="superscript">
    <w:name w:val="superscript"/>
    <w:qFormat/>
    <w:rPr>
      <w:rFonts w:ascii="Bookman" w:hAnsi="Bookman"/>
      <w:position w:val="6"/>
      <w:sz w:val="18"/>
    </w:rPr>
  </w:style>
  <w:style w:type="paragraph" w:customStyle="1" w:styleId="References">
    <w:name w:val="References"/>
    <w:basedOn w:val="Normal"/>
    <w:qFormat/>
    <w:pPr>
      <w:numPr>
        <w:numId w:val="6"/>
      </w:numPr>
      <w:tabs>
        <w:tab w:val="clear" w:pos="737"/>
        <w:tab w:val="left" w:pos="360"/>
      </w:tabs>
      <w:spacing w:after="80"/>
      <w:ind w:left="360" w:hanging="360"/>
    </w:pPr>
    <w:rPr>
      <w:rFonts w:eastAsia="Yu Mincho"/>
      <w:sz w:val="18"/>
      <w:lang w:val="en-US"/>
    </w:rPr>
  </w:style>
  <w:style w:type="paragraph" w:customStyle="1" w:styleId="ZchnZchn">
    <w:name w:val="Zchn Zchn"/>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NOChar1">
    <w:name w:val="NO Char1"/>
    <w:qFormat/>
    <w:rPr>
      <w:rFonts w:eastAsia="MS Mincho"/>
      <w:lang w:val="en-GB" w:eastAsia="en-US" w:bidi="ar-SA"/>
    </w:rPr>
  </w:style>
  <w:style w:type="character" w:customStyle="1" w:styleId="B2Char">
    <w:name w:val="B2 Char"/>
    <w:link w:val="B20"/>
    <w:qFormat/>
    <w:rPr>
      <w:rFonts w:eastAsia="Times New Roman"/>
    </w:rPr>
  </w:style>
  <w:style w:type="character" w:customStyle="1" w:styleId="FooterChar">
    <w:name w:val="Footer Char"/>
    <w:aliases w:val="footer odd Char,footer Char,fo Char,pie de página Char"/>
    <w:link w:val="Footer"/>
    <w:qFormat/>
    <w:rPr>
      <w:rFonts w:ascii="Arial" w:eastAsia="Times New Roman" w:hAnsi="Arial"/>
      <w:b/>
      <w:i/>
      <w:noProof/>
      <w:sz w:val="18"/>
    </w:rPr>
  </w:style>
  <w:style w:type="character" w:customStyle="1" w:styleId="CRCoverPageChar">
    <w:name w:val="CR Cover Page Char"/>
    <w:link w:val="CRCoverPage"/>
    <w:qFormat/>
    <w:rPr>
      <w:rFonts w:ascii="Arial" w:eastAsia="Yu Mincho" w:hAnsi="Arial"/>
      <w:lang w:eastAsia="en-US"/>
    </w:rPr>
  </w:style>
  <w:style w:type="character" w:customStyle="1" w:styleId="Underrubrik2Char2">
    <w:name w:val="Underrubrik2 Char2"/>
    <w:qFormat/>
    <w:rPr>
      <w:rFonts w:ascii="Arial" w:hAnsi="Arial"/>
      <w:sz w:val="28"/>
      <w:lang w:val="en-GB" w:eastAsia="en-US" w:bidi="ar-SA"/>
    </w:rPr>
  </w:style>
  <w:style w:type="character" w:customStyle="1" w:styleId="btChar4">
    <w:name w:val="bt Char4"/>
    <w:uiPriority w:val="99"/>
    <w:qFormat/>
    <w:rPr>
      <w:rFonts w:eastAsia="MS Mincho"/>
      <w:sz w:val="24"/>
      <w:lang w:val="en-US" w:eastAsia="en-US" w:bidi="ar-SA"/>
    </w:rPr>
  </w:style>
  <w:style w:type="paragraph" w:customStyle="1" w:styleId="Figure">
    <w:name w:val="Figure"/>
    <w:basedOn w:val="Normal"/>
    <w:qFormat/>
    <w:pPr>
      <w:numPr>
        <w:numId w:val="7"/>
      </w:numPr>
      <w:spacing w:before="180" w:after="240" w:line="280" w:lineRule="atLeast"/>
      <w:jc w:val="center"/>
    </w:pPr>
    <w:rPr>
      <w:rFonts w:ascii="Arial" w:eastAsia="Yu Mincho" w:hAnsi="Arial"/>
      <w:b/>
      <w:lang w:val="en-US" w:eastAsia="ja-JP"/>
    </w:rPr>
  </w:style>
  <w:style w:type="table" w:customStyle="1" w:styleId="TableGrid1">
    <w:name w:val="Table Grid1"/>
    <w:basedOn w:val="TableNormal"/>
    <w:qFormat/>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qFormat/>
    <w:pPr>
      <w:tabs>
        <w:tab w:val="left" w:pos="1418"/>
      </w:tabs>
      <w:spacing w:after="120"/>
    </w:pPr>
    <w:rPr>
      <w:rFonts w:ascii="Arial" w:eastAsia="MS Mincho" w:hAnsi="Arial"/>
      <w:sz w:val="24"/>
      <w:lang w:val="fr-FR"/>
    </w:rPr>
  </w:style>
  <w:style w:type="paragraph" w:customStyle="1" w:styleId="p20">
    <w:name w:val="p20"/>
    <w:basedOn w:val="Normal"/>
    <w:qFormat/>
    <w:pPr>
      <w:snapToGrid w:val="0"/>
      <w:spacing w:after="0"/>
    </w:pPr>
    <w:rPr>
      <w:rFonts w:ascii="Arial" w:eastAsia="SimSun" w:hAnsi="Arial" w:cs="Arial"/>
      <w:sz w:val="18"/>
      <w:szCs w:val="18"/>
      <w:lang w:val="en-US" w:eastAsia="zh-CN"/>
    </w:rPr>
  </w:style>
  <w:style w:type="paragraph" w:customStyle="1" w:styleId="ATC">
    <w:name w:val="ATC"/>
    <w:basedOn w:val="Normal"/>
    <w:qFormat/>
    <w:rPr>
      <w:rFonts w:eastAsia="Yu Mincho"/>
      <w:lang w:eastAsia="ja-JP"/>
    </w:rPr>
  </w:style>
  <w:style w:type="character" w:customStyle="1" w:styleId="Head2AChar">
    <w:name w:val="Head2A Char"/>
    <w:qFormat/>
    <w:rPr>
      <w:rFonts w:ascii="Arial" w:hAnsi="Arial"/>
      <w:sz w:val="32"/>
      <w:lang w:val="en-GB" w:eastAsia="en-US" w:bidi="ar-SA"/>
    </w:rPr>
  </w:style>
  <w:style w:type="paragraph" w:customStyle="1" w:styleId="xl40">
    <w:name w:val="xl40"/>
    <w:basedOn w:val="Normal"/>
    <w:qFormat/>
    <w:pPr>
      <w:shd w:val="clear" w:color="000000" w:fill="FFFF00"/>
      <w:spacing w:before="100" w:beforeAutospacing="1" w:after="100" w:afterAutospacing="1"/>
      <w:jc w:val="center"/>
    </w:pPr>
    <w:rPr>
      <w:rFonts w:ascii="Arial" w:eastAsia="Yu Mincho" w:hAnsi="Arial" w:cs="Arial"/>
      <w:b/>
      <w:bCs/>
      <w:color w:val="000000"/>
      <w:sz w:val="16"/>
      <w:szCs w:val="16"/>
    </w:rPr>
  </w:style>
  <w:style w:type="paragraph" w:customStyle="1" w:styleId="1030302">
    <w:name w:val="样式 样式 标题 1 + 两端对齐 段前: 0.3 行 段后: 0.3 行 行距: 单倍行距 + 段前: 0.2 行 段后: ..."/>
    <w:basedOn w:val="Normal"/>
    <w:qFormat/>
    <w:pPr>
      <w:keepNext/>
      <w:numPr>
        <w:numId w:val="8"/>
      </w:numPr>
      <w:spacing w:beforeLines="20" w:afterLines="10"/>
      <w:ind w:right="284"/>
      <w:jc w:val="both"/>
      <w:outlineLvl w:val="0"/>
    </w:pPr>
    <w:rPr>
      <w:rFonts w:ascii="Arial" w:eastAsia="SimSun" w:hAnsi="Arial" w:cs="SimSun"/>
      <w:b/>
      <w:bCs/>
      <w:sz w:val="28"/>
      <w:lang w:val="en-US" w:eastAsia="zh-CN"/>
    </w:rPr>
  </w:style>
  <w:style w:type="table" w:customStyle="1" w:styleId="30">
    <w:name w:val="网格型3"/>
    <w:basedOn w:val="TableNormal"/>
    <w:qFormat/>
    <w:pPr>
      <w:overflowPunct w:val="0"/>
      <w:autoSpaceDE w:val="0"/>
      <w:autoSpaceDN w:val="0"/>
      <w:adjustRightInd w:val="0"/>
      <w:spacing w:after="180"/>
      <w:textAlignment w:val="baseline"/>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qFormat/>
    <w:pPr>
      <w:overflowPunct w:val="0"/>
      <w:autoSpaceDE w:val="0"/>
      <w:autoSpaceDN w:val="0"/>
      <w:adjustRightInd w:val="0"/>
      <w:spacing w:after="180"/>
      <w:textAlignment w:val="baseline"/>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样式1"/>
    <w:basedOn w:val="TAN"/>
    <w:link w:val="1Char0"/>
    <w:qFormat/>
    <w:pPr>
      <w:numPr>
        <w:numId w:val="9"/>
      </w:numPr>
    </w:pPr>
    <w:rPr>
      <w:rFonts w:eastAsia="MS Mincho"/>
      <w:lang w:eastAsia="ja-JP"/>
    </w:rPr>
  </w:style>
  <w:style w:type="character" w:customStyle="1" w:styleId="1Char0">
    <w:name w:val="样式1 Char"/>
    <w:link w:val="1"/>
    <w:qFormat/>
    <w:rPr>
      <w:rFonts w:ascii="Arial" w:eastAsia="MS Mincho" w:hAnsi="Arial"/>
      <w:sz w:val="18"/>
      <w:lang w:eastAsia="ja-JP"/>
    </w:rPr>
  </w:style>
  <w:style w:type="character" w:customStyle="1" w:styleId="capCharChar2">
    <w:name w:val="cap Char Char2"/>
    <w:qFormat/>
    <w:rPr>
      <w:b/>
      <w:lang w:val="en-GB" w:eastAsia="en-GB" w:bidi="ar-SA"/>
    </w:rPr>
  </w:style>
  <w:style w:type="paragraph" w:customStyle="1" w:styleId="Separation">
    <w:name w:val="Separation"/>
    <w:basedOn w:val="Heading1"/>
    <w:next w:val="Normal"/>
    <w:qFormat/>
    <w:pPr>
      <w:pBdr>
        <w:top w:val="none" w:sz="0" w:space="0" w:color="auto"/>
      </w:pBdr>
    </w:pPr>
    <w:rPr>
      <w:rFonts w:eastAsia="Yu Mincho"/>
      <w:b/>
      <w:color w:val="0000FF"/>
    </w:rPr>
  </w:style>
  <w:style w:type="character" w:customStyle="1" w:styleId="Heading1Char1">
    <w:name w:val="Heading 1 Char1"/>
    <w:qFormat/>
    <w:rPr>
      <w:rFonts w:ascii="Arial" w:hAnsi="Arial"/>
      <w:sz w:val="36"/>
      <w:lang w:val="en-GB" w:eastAsia="en-US" w:bidi="ar-SA"/>
    </w:rPr>
  </w:style>
  <w:style w:type="character" w:customStyle="1" w:styleId="T1Char3">
    <w:name w:val="T1 Char3"/>
    <w:qFormat/>
    <w:rPr>
      <w:rFonts w:ascii="Arial" w:hAnsi="Arial"/>
      <w:lang w:val="en-GB" w:eastAsia="en-US" w:bidi="ar-SA"/>
    </w:rPr>
  </w:style>
  <w:style w:type="table" w:customStyle="1" w:styleId="Tabellengitternetz1">
    <w:name w:val="Tabellengitternetz1"/>
    <w:basedOn w:val="TableNormal"/>
    <w:qFormat/>
    <w:rPr>
      <w:rFonts w:eastAsia="Yu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qFormat/>
    <w:rPr>
      <w:rFonts w:eastAsia="Yu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qFormat/>
    <w:rPr>
      <w:rFonts w:eastAsia="Yu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qFormat/>
    <w:rPr>
      <w:rFonts w:eastAsia="Yu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qFormat/>
    <w:rPr>
      <w:rFonts w:eastAsia="Yu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qFormat/>
    <w:rPr>
      <w:rFonts w:eastAsia="Yu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qFormat/>
    <w:rPr>
      <w:rFonts w:eastAsia="Yu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qFormat/>
    <w:rPr>
      <w:rFonts w:eastAsia="Yu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qFormat/>
    <w:rPr>
      <w:rFonts w:eastAsia="Yu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qFormat/>
    <w:pPr>
      <w:numPr>
        <w:numId w:val="10"/>
      </w:numPr>
    </w:pPr>
    <w:rPr>
      <w:rFonts w:eastAsia="Batang"/>
    </w:rPr>
  </w:style>
  <w:style w:type="table" w:customStyle="1" w:styleId="TableGrid2">
    <w:name w:val="Table Grid2"/>
    <w:basedOn w:val="TableNormal"/>
    <w:qFormat/>
    <w:pPr>
      <w:overflowPunct w:val="0"/>
      <w:autoSpaceDE w:val="0"/>
      <w:autoSpaceDN w:val="0"/>
      <w:adjustRightInd w:val="0"/>
      <w:spacing w:after="180"/>
      <w:textAlignment w:val="baseline"/>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qFormat/>
    <w:pPr>
      <w:keepNext w:val="0"/>
      <w:keepLines w:val="0"/>
      <w:spacing w:before="240"/>
      <w:ind w:left="1980" w:hanging="1980"/>
    </w:pPr>
    <w:rPr>
      <w:rFonts w:eastAsia="MS Mincho"/>
      <w:bCs/>
    </w:rPr>
  </w:style>
  <w:style w:type="paragraph" w:customStyle="1" w:styleId="StyleHeading6After9pt">
    <w:name w:val="Style Heading 6 + After:  9 pt"/>
    <w:basedOn w:val="Heading6"/>
    <w:qFormat/>
    <w:pPr>
      <w:keepNext w:val="0"/>
      <w:keepLines w:val="0"/>
      <w:spacing w:before="240"/>
      <w:ind w:left="0" w:firstLine="0"/>
    </w:pPr>
    <w:rPr>
      <w:rFonts w:eastAsia="MS Mincho"/>
      <w:bCs/>
    </w:rPr>
  </w:style>
  <w:style w:type="table" w:customStyle="1" w:styleId="TableGrid3">
    <w:name w:val="Table Grid3"/>
    <w:basedOn w:val="TableNormal"/>
    <w:qFormat/>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1">
    <w:name w:val="吹き出し4"/>
    <w:basedOn w:val="Normal"/>
    <w:semiHidden/>
    <w:qFormat/>
    <w:rPr>
      <w:rFonts w:ascii="Tahoma" w:eastAsia="MS Mincho" w:hAnsi="Tahoma" w:cs="Tahoma"/>
      <w:sz w:val="16"/>
      <w:szCs w:val="16"/>
    </w:rPr>
  </w:style>
  <w:style w:type="paragraph" w:customStyle="1" w:styleId="JK-text-simpledoc">
    <w:name w:val="JK - text - simple doc"/>
    <w:basedOn w:val="BodyText"/>
    <w:qFormat/>
    <w:pPr>
      <w:numPr>
        <w:numId w:val="11"/>
      </w:numPr>
      <w:tabs>
        <w:tab w:val="clear" w:pos="1980"/>
        <w:tab w:val="left" w:pos="1097"/>
      </w:tabs>
      <w:overflowPunct/>
      <w:autoSpaceDE/>
      <w:autoSpaceDN/>
      <w:adjustRightInd/>
      <w:spacing w:after="120" w:line="288" w:lineRule="auto"/>
      <w:ind w:left="1097" w:hanging="360"/>
      <w:textAlignment w:val="auto"/>
    </w:pPr>
    <w:rPr>
      <w:rFonts w:ascii="Arial" w:eastAsia="SimSun" w:hAnsi="Arial" w:cs="Arial"/>
      <w:lang w:val="en-US"/>
    </w:rPr>
  </w:style>
  <w:style w:type="paragraph" w:customStyle="1" w:styleId="b10">
    <w:name w:val="b1"/>
    <w:basedOn w:val="Normal"/>
    <w:qFormat/>
    <w:pPr>
      <w:spacing w:before="100" w:beforeAutospacing="1" w:after="100" w:afterAutospacing="1"/>
    </w:pPr>
    <w:rPr>
      <w:rFonts w:eastAsia="Yu Mincho"/>
      <w:sz w:val="24"/>
      <w:szCs w:val="24"/>
      <w:lang w:val="en-US"/>
    </w:rPr>
  </w:style>
  <w:style w:type="paragraph" w:customStyle="1" w:styleId="11">
    <w:name w:val="吹き出し1"/>
    <w:basedOn w:val="Normal"/>
    <w:semiHidden/>
    <w:qFormat/>
    <w:rPr>
      <w:rFonts w:ascii="Tahoma" w:eastAsia="MS Mincho" w:hAnsi="Tahoma" w:cs="Tahoma"/>
      <w:sz w:val="16"/>
      <w:szCs w:val="16"/>
    </w:rPr>
  </w:style>
  <w:style w:type="paragraph" w:customStyle="1" w:styleId="20">
    <w:name w:val="吹き出し2"/>
    <w:basedOn w:val="Normal"/>
    <w:semiHidden/>
    <w:qFormat/>
    <w:rPr>
      <w:rFonts w:ascii="Tahoma" w:eastAsia="MS Mincho" w:hAnsi="Tahoma" w:cs="Tahoma"/>
      <w:sz w:val="16"/>
      <w:szCs w:val="16"/>
    </w:rPr>
  </w:style>
  <w:style w:type="paragraph" w:customStyle="1" w:styleId="Note">
    <w:name w:val="Note"/>
    <w:basedOn w:val="B1"/>
    <w:qFormat/>
    <w:rPr>
      <w:rFonts w:eastAsia="MS Mincho"/>
    </w:rPr>
  </w:style>
  <w:style w:type="paragraph" w:customStyle="1" w:styleId="TOC91">
    <w:name w:val="TOC 91"/>
    <w:basedOn w:val="TOC8"/>
    <w:qFormat/>
    <w:pPr>
      <w:ind w:left="1418" w:hanging="1418"/>
    </w:pPr>
    <w:rPr>
      <w:rFonts w:eastAsia="MS Mincho"/>
    </w:rPr>
  </w:style>
  <w:style w:type="paragraph" w:customStyle="1" w:styleId="HO">
    <w:name w:val="HO"/>
    <w:basedOn w:val="Normal"/>
    <w:qFormat/>
    <w:pPr>
      <w:spacing w:after="0"/>
      <w:jc w:val="right"/>
    </w:pPr>
    <w:rPr>
      <w:rFonts w:eastAsia="MS Mincho"/>
      <w:b/>
    </w:rPr>
  </w:style>
  <w:style w:type="paragraph" w:customStyle="1" w:styleId="WP">
    <w:name w:val="WP"/>
    <w:basedOn w:val="Normal"/>
    <w:qFormat/>
    <w:pPr>
      <w:spacing w:after="0"/>
      <w:jc w:val="both"/>
    </w:pPr>
    <w:rPr>
      <w:rFonts w:eastAsia="MS Mincho"/>
    </w:rPr>
  </w:style>
  <w:style w:type="paragraph" w:customStyle="1" w:styleId="ZK">
    <w:name w:val="ZK"/>
    <w:qFormat/>
    <w:pPr>
      <w:spacing w:after="240" w:line="240" w:lineRule="atLeast"/>
      <w:ind w:left="1191" w:right="113" w:hanging="1191"/>
    </w:pPr>
    <w:rPr>
      <w:rFonts w:eastAsia="MS Mincho"/>
      <w:lang w:eastAsia="en-US"/>
    </w:rPr>
  </w:style>
  <w:style w:type="paragraph" w:customStyle="1" w:styleId="ZC">
    <w:name w:val="ZC"/>
    <w:qFormat/>
    <w:pPr>
      <w:spacing w:line="360" w:lineRule="atLeast"/>
      <w:jc w:val="center"/>
    </w:pPr>
    <w:rPr>
      <w:rFonts w:eastAsia="MS Mincho"/>
      <w:lang w:eastAsia="en-US"/>
    </w:rPr>
  </w:style>
  <w:style w:type="paragraph" w:customStyle="1" w:styleId="FooterCentred">
    <w:name w:val="FooterCentred"/>
    <w:basedOn w:val="Footer"/>
    <w:qFormat/>
    <w:pPr>
      <w:tabs>
        <w:tab w:val="center" w:pos="4678"/>
        <w:tab w:val="right" w:pos="9356"/>
      </w:tabs>
      <w:jc w:val="both"/>
    </w:pPr>
    <w:rPr>
      <w:rFonts w:ascii="Times New Roman" w:eastAsia="MS Mincho" w:hAnsi="Times New Roman"/>
      <w:b w:val="0"/>
      <w:i w:val="0"/>
      <w:sz w:val="20"/>
    </w:rPr>
  </w:style>
  <w:style w:type="paragraph" w:customStyle="1" w:styleId="NumberedList">
    <w:name w:val="Numbered List"/>
    <w:basedOn w:val="Para1"/>
    <w:link w:val="NumberedListChar"/>
    <w:qFormat/>
    <w:pPr>
      <w:tabs>
        <w:tab w:val="left" w:pos="360"/>
      </w:tabs>
      <w:ind w:left="360" w:hanging="360"/>
    </w:pPr>
  </w:style>
  <w:style w:type="paragraph" w:customStyle="1" w:styleId="Para1">
    <w:name w:val="Para1"/>
    <w:basedOn w:val="Normal"/>
    <w:qFormat/>
    <w:pPr>
      <w:spacing w:before="120" w:after="120"/>
    </w:pPr>
    <w:rPr>
      <w:rFonts w:eastAsia="MS Mincho"/>
      <w:lang w:val="en-US"/>
    </w:rPr>
  </w:style>
  <w:style w:type="paragraph" w:customStyle="1" w:styleId="Teststep">
    <w:name w:val="Test step"/>
    <w:basedOn w:val="Normal"/>
    <w:qFormat/>
    <w:pPr>
      <w:tabs>
        <w:tab w:val="left" w:pos="720"/>
      </w:tabs>
      <w:spacing w:after="0"/>
      <w:ind w:left="720" w:hanging="720"/>
    </w:pPr>
    <w:rPr>
      <w:rFonts w:eastAsia="MS Mincho"/>
    </w:rPr>
  </w:style>
  <w:style w:type="paragraph" w:customStyle="1" w:styleId="TableTitle">
    <w:name w:val="TableTitle"/>
    <w:basedOn w:val="BodyText2"/>
    <w:next w:val="BodyText2"/>
    <w:qFormat/>
    <w:pPr>
      <w:keepNext/>
      <w:keepLines/>
      <w:spacing w:after="60"/>
      <w:ind w:left="210"/>
      <w:jc w:val="center"/>
    </w:pPr>
    <w:rPr>
      <w:rFonts w:eastAsia="MS Mincho"/>
      <w:b/>
      <w:i w:val="0"/>
    </w:rPr>
  </w:style>
  <w:style w:type="paragraph" w:customStyle="1" w:styleId="TableofFigures1">
    <w:name w:val="Table of Figures1"/>
    <w:basedOn w:val="Normal"/>
    <w:next w:val="Normal"/>
    <w:qFormat/>
    <w:pPr>
      <w:ind w:left="400" w:hanging="400"/>
      <w:jc w:val="center"/>
    </w:pPr>
    <w:rPr>
      <w:rFonts w:eastAsia="MS Mincho"/>
      <w:b/>
    </w:rPr>
  </w:style>
  <w:style w:type="paragraph" w:customStyle="1" w:styleId="t2">
    <w:name w:val="t2"/>
    <w:basedOn w:val="Normal"/>
    <w:qFormat/>
    <w:pPr>
      <w:spacing w:after="0"/>
    </w:pPr>
    <w:rPr>
      <w:rFonts w:eastAsia="MS Mincho"/>
    </w:rPr>
  </w:style>
  <w:style w:type="paragraph" w:customStyle="1" w:styleId="CommentNokia">
    <w:name w:val="Comment Nokia"/>
    <w:basedOn w:val="Normal"/>
    <w:qFormat/>
    <w:pPr>
      <w:tabs>
        <w:tab w:val="left" w:pos="360"/>
      </w:tabs>
      <w:ind w:left="360" w:hanging="360"/>
    </w:pPr>
    <w:rPr>
      <w:rFonts w:eastAsia="MS Mincho"/>
      <w:sz w:val="22"/>
      <w:lang w:val="en-US"/>
    </w:rPr>
  </w:style>
  <w:style w:type="paragraph" w:customStyle="1" w:styleId="Copyright">
    <w:name w:val="Copyright"/>
    <w:basedOn w:val="Normal"/>
    <w:qFormat/>
    <w:pPr>
      <w:spacing w:after="0"/>
      <w:jc w:val="center"/>
    </w:pPr>
    <w:rPr>
      <w:rFonts w:ascii="Arial" w:eastAsia="MS Mincho" w:hAnsi="Arial"/>
      <w:b/>
      <w:sz w:val="16"/>
      <w:lang w:eastAsia="ja-JP"/>
    </w:rPr>
  </w:style>
  <w:style w:type="paragraph" w:customStyle="1" w:styleId="Tdoctable">
    <w:name w:val="Tdoc_table"/>
    <w:qFormat/>
    <w:pPr>
      <w:ind w:left="244" w:hanging="244"/>
    </w:pPr>
    <w:rPr>
      <w:rFonts w:ascii="Arial" w:hAnsi="Arial"/>
      <w:color w:val="000000"/>
      <w:lang w:eastAsia="en-US"/>
    </w:rPr>
  </w:style>
  <w:style w:type="paragraph" w:customStyle="1" w:styleId="Heading3Underrubrik2H3">
    <w:name w:val="Heading 3.Underrubrik2.H3"/>
    <w:basedOn w:val="Heading2Head2A2"/>
    <w:next w:val="Normal"/>
    <w:qFormat/>
    <w:pPr>
      <w:spacing w:before="120"/>
      <w:outlineLvl w:val="2"/>
    </w:pPr>
    <w:rPr>
      <w:sz w:val="28"/>
    </w:rPr>
  </w:style>
  <w:style w:type="paragraph" w:customStyle="1" w:styleId="Heading2Head2A2">
    <w:name w:val="Heading 2.Head2A.2"/>
    <w:basedOn w:val="Heading1"/>
    <w:next w:val="Normal"/>
    <w:qFormat/>
    <w:pPr>
      <w:pBdr>
        <w:top w:val="none" w:sz="0" w:space="0" w:color="auto"/>
      </w:pBdr>
      <w:spacing w:before="180"/>
      <w:outlineLvl w:val="1"/>
    </w:pPr>
    <w:rPr>
      <w:rFonts w:eastAsia="SimSun"/>
      <w:sz w:val="32"/>
      <w:lang w:eastAsia="es-ES"/>
    </w:rPr>
  </w:style>
  <w:style w:type="paragraph" w:customStyle="1" w:styleId="TitleText">
    <w:name w:val="Title Text"/>
    <w:basedOn w:val="Normal"/>
    <w:next w:val="Normal"/>
    <w:qFormat/>
    <w:pPr>
      <w:spacing w:after="220"/>
    </w:pPr>
    <w:rPr>
      <w:rFonts w:eastAsia="MS Mincho"/>
      <w:b/>
      <w:lang w:val="en-US"/>
    </w:rPr>
  </w:style>
  <w:style w:type="paragraph" w:customStyle="1" w:styleId="berschrift2Head2A2">
    <w:name w:val="Überschrift 2.Head2A.2"/>
    <w:basedOn w:val="Heading1"/>
    <w:next w:val="Normal"/>
    <w:qFormat/>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qFormat/>
    <w:pPr>
      <w:spacing w:before="120"/>
      <w:outlineLvl w:val="2"/>
    </w:pPr>
    <w:rPr>
      <w:rFonts w:eastAsia="MS Mincho"/>
      <w:sz w:val="28"/>
      <w:lang w:eastAsia="de-DE"/>
    </w:rPr>
  </w:style>
  <w:style w:type="paragraph" w:customStyle="1" w:styleId="Bullets">
    <w:name w:val="Bullets"/>
    <w:basedOn w:val="BodyText"/>
    <w:qFormat/>
    <w:pPr>
      <w:widowControl w:val="0"/>
      <w:spacing w:after="120"/>
      <w:ind w:left="283" w:hanging="283"/>
    </w:pPr>
    <w:rPr>
      <w:rFonts w:eastAsia="MS Mincho"/>
      <w:lang w:eastAsia="de-DE"/>
    </w:rPr>
  </w:style>
  <w:style w:type="paragraph" w:customStyle="1" w:styleId="11BodyText">
    <w:name w:val="11 BodyText"/>
    <w:basedOn w:val="Normal"/>
    <w:link w:val="11BodyTextChar"/>
    <w:qFormat/>
    <w:pPr>
      <w:spacing w:after="220"/>
      <w:ind w:left="1298"/>
    </w:pPr>
    <w:rPr>
      <w:rFonts w:ascii="Arial" w:eastAsia="SimSun" w:hAnsi="Arial"/>
      <w:lang w:val="en-US"/>
    </w:rPr>
  </w:style>
  <w:style w:type="paragraph" w:customStyle="1" w:styleId="AutoCorrect">
    <w:name w:val="AutoCorrect"/>
    <w:qFormat/>
    <w:rPr>
      <w:rFonts w:eastAsia="Yu Mincho"/>
      <w:sz w:val="24"/>
      <w:szCs w:val="24"/>
      <w:lang w:eastAsia="ko-KR"/>
    </w:rPr>
  </w:style>
  <w:style w:type="paragraph" w:customStyle="1" w:styleId="-PAGE-">
    <w:name w:val="- PAGE -"/>
    <w:qFormat/>
    <w:rPr>
      <w:rFonts w:eastAsia="Yu Mincho"/>
      <w:sz w:val="24"/>
      <w:szCs w:val="24"/>
      <w:lang w:eastAsia="ko-KR"/>
    </w:rPr>
  </w:style>
  <w:style w:type="paragraph" w:customStyle="1" w:styleId="PageXofY">
    <w:name w:val="Page X of Y"/>
    <w:qFormat/>
    <w:rPr>
      <w:rFonts w:eastAsia="Yu Mincho"/>
      <w:sz w:val="24"/>
      <w:szCs w:val="24"/>
      <w:lang w:eastAsia="ko-KR"/>
    </w:rPr>
  </w:style>
  <w:style w:type="paragraph" w:customStyle="1" w:styleId="Createdby">
    <w:name w:val="Created by"/>
    <w:qFormat/>
    <w:rPr>
      <w:rFonts w:eastAsia="Yu Mincho"/>
      <w:sz w:val="24"/>
      <w:szCs w:val="24"/>
      <w:lang w:eastAsia="ko-KR"/>
    </w:rPr>
  </w:style>
  <w:style w:type="paragraph" w:customStyle="1" w:styleId="Createdon">
    <w:name w:val="Created on"/>
    <w:qFormat/>
    <w:rPr>
      <w:rFonts w:eastAsia="Yu Mincho"/>
      <w:sz w:val="24"/>
      <w:szCs w:val="24"/>
      <w:lang w:eastAsia="ko-KR"/>
    </w:rPr>
  </w:style>
  <w:style w:type="paragraph" w:customStyle="1" w:styleId="Lastprinted">
    <w:name w:val="Last printed"/>
    <w:qFormat/>
    <w:rPr>
      <w:rFonts w:eastAsia="Yu Mincho"/>
      <w:sz w:val="24"/>
      <w:szCs w:val="24"/>
      <w:lang w:eastAsia="ko-KR"/>
    </w:rPr>
  </w:style>
  <w:style w:type="paragraph" w:customStyle="1" w:styleId="Lastsavedby">
    <w:name w:val="Last saved by"/>
    <w:qFormat/>
    <w:rPr>
      <w:rFonts w:eastAsia="Yu Mincho"/>
      <w:sz w:val="24"/>
      <w:szCs w:val="24"/>
      <w:lang w:eastAsia="ko-KR"/>
    </w:rPr>
  </w:style>
  <w:style w:type="paragraph" w:customStyle="1" w:styleId="Filename">
    <w:name w:val="Filename"/>
    <w:qFormat/>
    <w:rPr>
      <w:rFonts w:eastAsia="Yu Mincho"/>
      <w:sz w:val="24"/>
      <w:szCs w:val="24"/>
      <w:lang w:eastAsia="ko-KR"/>
    </w:rPr>
  </w:style>
  <w:style w:type="paragraph" w:customStyle="1" w:styleId="Filenameandpath">
    <w:name w:val="Filename and path"/>
    <w:qFormat/>
    <w:rPr>
      <w:rFonts w:eastAsia="Yu Mincho"/>
      <w:sz w:val="24"/>
      <w:szCs w:val="24"/>
      <w:lang w:eastAsia="ko-KR"/>
    </w:rPr>
  </w:style>
  <w:style w:type="paragraph" w:customStyle="1" w:styleId="AuthorPageDate">
    <w:name w:val="Author  Page #  Date"/>
    <w:qFormat/>
    <w:rPr>
      <w:rFonts w:eastAsia="Yu Mincho"/>
      <w:sz w:val="24"/>
      <w:szCs w:val="24"/>
      <w:lang w:eastAsia="ko-KR"/>
    </w:rPr>
  </w:style>
  <w:style w:type="paragraph" w:customStyle="1" w:styleId="ConfidentialPageDate">
    <w:name w:val="Confidential  Page #  Date"/>
    <w:qFormat/>
    <w:rPr>
      <w:rFonts w:eastAsia="Yu Mincho"/>
      <w:sz w:val="24"/>
      <w:szCs w:val="24"/>
      <w:lang w:eastAsia="ko-KR"/>
    </w:rPr>
  </w:style>
  <w:style w:type="paragraph" w:customStyle="1" w:styleId="TaOC">
    <w:name w:val="TaOC"/>
    <w:basedOn w:val="TAC"/>
    <w:qFormat/>
    <w:rPr>
      <w:rFonts w:eastAsia="Yu Mincho"/>
      <w:lang w:eastAsia="ja-JP"/>
    </w:rPr>
  </w:style>
  <w:style w:type="paragraph" w:customStyle="1" w:styleId="1CharChar1Char">
    <w:name w:val="(文字) (文字)1 Char (文字) (文字) Char (文字) (文字)1 Char (文字) (文字)"/>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hnZchn3">
    <w:name w:val="Zchn Zchn3"/>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B11">
    <w:name w:val="B1+"/>
    <w:basedOn w:val="Normal"/>
    <w:link w:val="B1Car"/>
    <w:qFormat/>
    <w:pPr>
      <w:tabs>
        <w:tab w:val="left" w:pos="851"/>
      </w:tabs>
      <w:ind w:left="851" w:hanging="851"/>
    </w:pPr>
    <w:rPr>
      <w:rFonts w:eastAsia="Yu Mincho"/>
      <w:lang w:eastAsia="ko-KR"/>
    </w:rPr>
  </w:style>
  <w:style w:type="paragraph" w:customStyle="1" w:styleId="NormalArial">
    <w:name w:val="Normal + Arial"/>
    <w:basedOn w:val="Normal"/>
    <w:qFormat/>
    <w:pPr>
      <w:keepNext/>
      <w:keepLines/>
      <w:spacing w:after="0"/>
      <w:ind w:right="134"/>
      <w:jc w:val="right"/>
    </w:pPr>
    <w:rPr>
      <w:rFonts w:ascii="Arial" w:eastAsia="Yu Mincho" w:hAnsi="Arial" w:cs="Arial"/>
      <w:sz w:val="18"/>
      <w:szCs w:val="18"/>
      <w:lang w:val="en-US" w:eastAsia="ko-KR"/>
    </w:rPr>
  </w:style>
  <w:style w:type="paragraph" w:customStyle="1" w:styleId="StyleTAC">
    <w:name w:val="Style TAC +"/>
    <w:basedOn w:val="TAC"/>
    <w:next w:val="TAC"/>
    <w:link w:val="StyleTACChar"/>
    <w:qFormat/>
    <w:rPr>
      <w:rFonts w:eastAsia="Yu Mincho"/>
      <w:kern w:val="2"/>
      <w:lang w:eastAsia="ko-KR"/>
    </w:rPr>
  </w:style>
  <w:style w:type="character" w:customStyle="1" w:styleId="StyleTACChar">
    <w:name w:val="Style TAC + Char"/>
    <w:link w:val="StyleTAC"/>
    <w:qFormat/>
    <w:rPr>
      <w:rFonts w:ascii="Arial" w:eastAsia="Yu Mincho" w:hAnsi="Arial"/>
      <w:kern w:val="2"/>
      <w:sz w:val="18"/>
      <w:lang w:eastAsia="ko-KR"/>
    </w:rPr>
  </w:style>
  <w:style w:type="character" w:customStyle="1" w:styleId="CharChar29">
    <w:name w:val="Char Char29"/>
    <w:qFormat/>
    <w:rPr>
      <w:rFonts w:ascii="Arial" w:hAnsi="Arial"/>
      <w:sz w:val="36"/>
      <w:lang w:val="en-GB" w:eastAsia="en-US" w:bidi="ar-SA"/>
    </w:rPr>
  </w:style>
  <w:style w:type="character" w:customStyle="1" w:styleId="CharChar28">
    <w:name w:val="Char Char28"/>
    <w:qFormat/>
    <w:rPr>
      <w:rFonts w:ascii="Arial" w:hAnsi="Arial"/>
      <w:sz w:val="32"/>
      <w:lang w:val="en-GB"/>
    </w:rPr>
  </w:style>
  <w:style w:type="paragraph" w:customStyle="1" w:styleId="ECCParagraph">
    <w:name w:val="ECC Paragraph"/>
    <w:basedOn w:val="Normal"/>
    <w:link w:val="ECCParagraphZchn"/>
    <w:qFormat/>
    <w:pPr>
      <w:spacing w:after="240"/>
      <w:jc w:val="both"/>
    </w:pPr>
    <w:rPr>
      <w:rFonts w:ascii="Arial" w:eastAsia="Yu Mincho" w:hAnsi="Arial"/>
      <w:szCs w:val="24"/>
    </w:rPr>
  </w:style>
  <w:style w:type="paragraph" w:customStyle="1" w:styleId="ECCTabletitle">
    <w:name w:val="ECC Table title"/>
    <w:basedOn w:val="Normal"/>
    <w:next w:val="ECCParagraph"/>
    <w:uiPriority w:val="99"/>
    <w:qFormat/>
    <w:pPr>
      <w:keepNext/>
      <w:shd w:val="clear" w:color="auto" w:fill="FFFFFF"/>
      <w:spacing w:before="360" w:after="120"/>
      <w:ind w:left="3119"/>
    </w:pPr>
    <w:rPr>
      <w:rFonts w:ascii="Arial" w:eastAsia="Yu Mincho" w:hAnsi="Arial"/>
      <w:b/>
      <w:szCs w:val="24"/>
    </w:rPr>
  </w:style>
  <w:style w:type="paragraph" w:customStyle="1" w:styleId="ECCParBulleted">
    <w:name w:val="ECC Par Bulleted"/>
    <w:basedOn w:val="Normal"/>
    <w:qFormat/>
    <w:pPr>
      <w:numPr>
        <w:numId w:val="12"/>
      </w:numPr>
      <w:spacing w:after="120"/>
      <w:jc w:val="both"/>
    </w:pPr>
    <w:rPr>
      <w:rFonts w:ascii="Arial" w:eastAsia="Yu Mincho" w:hAnsi="Arial"/>
      <w:szCs w:val="24"/>
    </w:rPr>
  </w:style>
  <w:style w:type="paragraph" w:customStyle="1" w:styleId="TabellenInhalt">
    <w:name w:val="Tabellen Inhalt"/>
    <w:basedOn w:val="Normal"/>
    <w:qFormat/>
    <w:pPr>
      <w:suppressLineNumbers/>
      <w:suppressAutoHyphens/>
      <w:spacing w:after="0"/>
    </w:pPr>
    <w:rPr>
      <w:rFonts w:eastAsia="Yu Mincho"/>
      <w:sz w:val="24"/>
      <w:szCs w:val="24"/>
      <w:lang w:eastAsia="ar-SA"/>
    </w:rPr>
  </w:style>
  <w:style w:type="character" w:customStyle="1" w:styleId="hps">
    <w:name w:val="hps"/>
    <w:qFormat/>
  </w:style>
  <w:style w:type="character" w:customStyle="1" w:styleId="Heading7Char">
    <w:name w:val="Heading 7 Char"/>
    <w:link w:val="Heading7"/>
    <w:qFormat/>
    <w:rPr>
      <w:rFonts w:ascii="Arial" w:eastAsia="Times New Roman" w:hAnsi="Arial"/>
    </w:rPr>
  </w:style>
  <w:style w:type="character" w:customStyle="1" w:styleId="Heading9Char">
    <w:name w:val="Heading 9 Char"/>
    <w:link w:val="Heading9"/>
    <w:qFormat/>
    <w:rPr>
      <w:rFonts w:ascii="Arial" w:eastAsia="Times New Roman" w:hAnsi="Arial"/>
      <w:sz w:val="36"/>
    </w:rPr>
  </w:style>
  <w:style w:type="table" w:customStyle="1" w:styleId="TableGrid4">
    <w:name w:val="Table Grid4"/>
    <w:basedOn w:val="TableNormal"/>
    <w:qFormat/>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QChar">
    <w:name w:val="EQ Char"/>
    <w:link w:val="EQ"/>
    <w:qFormat/>
    <w:rPr>
      <w:rFonts w:eastAsia="Times New Roman"/>
      <w:noProof/>
    </w:rPr>
  </w:style>
  <w:style w:type="character" w:customStyle="1" w:styleId="B3Char2">
    <w:name w:val="B3 Char2"/>
    <w:link w:val="B30"/>
    <w:qFormat/>
    <w:rPr>
      <w:rFonts w:eastAsia="Times New Roman"/>
    </w:rPr>
  </w:style>
  <w:style w:type="character" w:customStyle="1" w:styleId="UnresolvedMention11">
    <w:name w:val="Unresolved Mention11"/>
    <w:uiPriority w:val="99"/>
    <w:unhideWhenUsed/>
    <w:qFormat/>
    <w:rPr>
      <w:color w:val="808080"/>
      <w:shd w:val="clear" w:color="auto" w:fill="E6E6E6"/>
    </w:rPr>
  </w:style>
  <w:style w:type="character" w:customStyle="1" w:styleId="UnresolvedMention2">
    <w:name w:val="Unresolved Mention2"/>
    <w:uiPriority w:val="99"/>
    <w:unhideWhenUsed/>
    <w:qFormat/>
    <w:rPr>
      <w:color w:val="808080"/>
      <w:shd w:val="clear" w:color="auto" w:fill="E6E6E6"/>
    </w:rPr>
  </w:style>
  <w:style w:type="character" w:customStyle="1" w:styleId="EXCar">
    <w:name w:val="EX Car"/>
    <w:qFormat/>
    <w:rPr>
      <w:lang w:val="en-GB" w:eastAsia="en-US"/>
    </w:rPr>
  </w:style>
  <w:style w:type="character" w:customStyle="1" w:styleId="B4Char">
    <w:name w:val="B4 Char"/>
    <w:link w:val="B4"/>
    <w:qFormat/>
    <w:rPr>
      <w:rFonts w:eastAsia="Times New Roman"/>
    </w:rPr>
  </w:style>
  <w:style w:type="character" w:customStyle="1" w:styleId="IntenseEmphasis1">
    <w:name w:val="Intense Emphasis1"/>
    <w:uiPriority w:val="21"/>
    <w:qFormat/>
    <w:rPr>
      <w:b/>
      <w:bCs/>
      <w:i/>
      <w:iCs/>
      <w:color w:val="4F81BD"/>
    </w:rPr>
  </w:style>
  <w:style w:type="paragraph" w:customStyle="1" w:styleId="enumlev1">
    <w:name w:val="enumlev1"/>
    <w:basedOn w:val="Normal"/>
    <w:link w:val="enumlev1Char"/>
    <w:qFormat/>
    <w:pPr>
      <w:tabs>
        <w:tab w:val="left" w:pos="794"/>
        <w:tab w:val="left" w:pos="1191"/>
        <w:tab w:val="left" w:pos="1588"/>
        <w:tab w:val="left" w:pos="1985"/>
      </w:tabs>
      <w:spacing w:before="80" w:after="0"/>
      <w:ind w:left="794" w:hanging="794"/>
      <w:jc w:val="both"/>
    </w:pPr>
    <w:rPr>
      <w:rFonts w:eastAsia="Yu Mincho"/>
      <w:sz w:val="24"/>
      <w:lang w:val="fr-FR"/>
    </w:rPr>
  </w:style>
  <w:style w:type="paragraph" w:customStyle="1" w:styleId="BL">
    <w:name w:val="BL"/>
    <w:basedOn w:val="Normal"/>
    <w:qFormat/>
    <w:pPr>
      <w:tabs>
        <w:tab w:val="left" w:pos="630"/>
        <w:tab w:val="left" w:pos="851"/>
      </w:tabs>
      <w:ind w:left="630" w:hanging="630"/>
    </w:pPr>
    <w:rPr>
      <w:rFonts w:eastAsia="Yu Mincho"/>
    </w:rPr>
  </w:style>
  <w:style w:type="paragraph" w:customStyle="1" w:styleId="BN">
    <w:name w:val="BN"/>
    <w:basedOn w:val="Normal"/>
    <w:qFormat/>
    <w:pPr>
      <w:ind w:left="567" w:hanging="283"/>
    </w:pPr>
    <w:rPr>
      <w:rFonts w:eastAsia="Yu Mincho"/>
    </w:rPr>
  </w:style>
  <w:style w:type="paragraph" w:customStyle="1" w:styleId="B6">
    <w:name w:val="B6"/>
    <w:basedOn w:val="B5"/>
    <w:link w:val="B6Char"/>
    <w:qFormat/>
    <w:rPr>
      <w:rFonts w:eastAsia="Yu Mincho"/>
    </w:rPr>
  </w:style>
  <w:style w:type="paragraph" w:customStyle="1" w:styleId="Meetingcaption">
    <w:name w:val="Meeting caption"/>
    <w:basedOn w:val="Normal"/>
    <w:qFormat/>
    <w:pPr>
      <w:framePr w:w="4120" w:hSpace="141" w:wrap="around" w:vAnchor="text" w:hAnchor="text" w:y="3"/>
      <w:pBdr>
        <w:top w:val="single" w:sz="6" w:space="1" w:color="auto"/>
        <w:left w:val="single" w:sz="6" w:space="1" w:color="auto"/>
        <w:bottom w:val="single" w:sz="6" w:space="1" w:color="auto"/>
        <w:right w:val="single" w:sz="6" w:space="1" w:color="auto"/>
      </w:pBdr>
      <w:spacing w:after="120"/>
    </w:pPr>
    <w:rPr>
      <w:rFonts w:eastAsia="Yu Mincho"/>
      <w:lang w:val="fr-FR"/>
    </w:rPr>
  </w:style>
  <w:style w:type="paragraph" w:customStyle="1" w:styleId="FT">
    <w:name w:val="FT"/>
    <w:basedOn w:val="Normal"/>
    <w:qFormat/>
    <w:rPr>
      <w:rFonts w:ascii="Arial" w:eastAsia="Yu Mincho" w:hAnsi="Arial" w:cs="Arial"/>
      <w:b/>
    </w:rPr>
  </w:style>
  <w:style w:type="paragraph" w:customStyle="1" w:styleId="Tadc">
    <w:name w:val="Tadc"/>
    <w:basedOn w:val="Normal"/>
    <w:qFormat/>
    <w:rPr>
      <w:rFonts w:eastAsia="Yu Mincho" w:cs="v4.2.0"/>
    </w:rPr>
  </w:style>
  <w:style w:type="table" w:customStyle="1" w:styleId="TableGrid11">
    <w:name w:val="Table Grid11"/>
    <w:basedOn w:val="TableNormal"/>
    <w:uiPriority w:val="39"/>
    <w:qFormat/>
    <w:pPr>
      <w:spacing w:after="180"/>
    </w:pPr>
    <w:rPr>
      <w:rFonts w:eastAsia="Yu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har">
    <w:name w:val="PL Char"/>
    <w:link w:val="PL"/>
    <w:qFormat/>
    <w:rPr>
      <w:rFonts w:ascii="Courier New" w:eastAsia="Times New Roman" w:hAnsi="Courier New"/>
      <w:noProof/>
      <w:sz w:val="16"/>
    </w:rPr>
  </w:style>
  <w:style w:type="character" w:customStyle="1" w:styleId="EditorsNoteCarCar">
    <w:name w:val="Editor's Note Car Car"/>
    <w:link w:val="EditorsNote"/>
    <w:qFormat/>
    <w:rPr>
      <w:rFonts w:eastAsia="Times New Roman"/>
      <w:color w:val="FF0000"/>
    </w:rPr>
  </w:style>
  <w:style w:type="character" w:customStyle="1" w:styleId="B5Char">
    <w:name w:val="B5 Char"/>
    <w:link w:val="B5"/>
    <w:qFormat/>
    <w:rPr>
      <w:rFonts w:eastAsia="Times New Roman"/>
    </w:rPr>
  </w:style>
  <w:style w:type="character" w:customStyle="1" w:styleId="HeadingChar">
    <w:name w:val="Heading Char"/>
    <w:qFormat/>
    <w:rPr>
      <w:rFonts w:ascii="Arial" w:eastAsia="SimSun" w:hAnsi="Arial"/>
      <w:b/>
      <w:sz w:val="22"/>
    </w:rPr>
  </w:style>
  <w:style w:type="character" w:customStyle="1" w:styleId="B6Char">
    <w:name w:val="B6 Char"/>
    <w:link w:val="B6"/>
    <w:qFormat/>
    <w:rPr>
      <w:rFonts w:eastAsia="Yu Mincho"/>
    </w:rPr>
  </w:style>
  <w:style w:type="table" w:customStyle="1" w:styleId="TableStyle1">
    <w:name w:val="Table Style1"/>
    <w:basedOn w:val="TableNormal"/>
    <w:qFormat/>
    <w:rPr>
      <w:rFonts w:eastAsia="MS Mincho"/>
      <w:lang w:val="en-US" w:eastAsia="en-US"/>
    </w:rPr>
    <w:tblPr/>
  </w:style>
  <w:style w:type="paragraph" w:customStyle="1" w:styleId="TOC911">
    <w:name w:val="TOC 911"/>
    <w:basedOn w:val="TOC8"/>
    <w:qFormat/>
    <w:pPr>
      <w:ind w:left="1418" w:hanging="1418"/>
    </w:pPr>
    <w:rPr>
      <w:rFonts w:eastAsia="MS Mincho"/>
      <w:lang w:val="en-US" w:eastAsia="ja-JP"/>
    </w:rPr>
  </w:style>
  <w:style w:type="paragraph" w:customStyle="1" w:styleId="Caption1">
    <w:name w:val="Caption1"/>
    <w:basedOn w:val="Normal"/>
    <w:next w:val="Normal"/>
    <w:qFormat/>
    <w:pPr>
      <w:spacing w:before="120" w:after="120"/>
    </w:pPr>
    <w:rPr>
      <w:rFonts w:eastAsia="MS Mincho"/>
      <w:b/>
      <w:lang w:eastAsia="ja-JP"/>
    </w:rPr>
  </w:style>
  <w:style w:type="paragraph" w:customStyle="1" w:styleId="TableofFigures11">
    <w:name w:val="Table of Figures11"/>
    <w:basedOn w:val="Normal"/>
    <w:next w:val="Normal"/>
    <w:qFormat/>
    <w:pPr>
      <w:ind w:left="400" w:hanging="400"/>
      <w:jc w:val="center"/>
    </w:pPr>
    <w:rPr>
      <w:rFonts w:eastAsia="MS Mincho"/>
      <w:b/>
      <w:lang w:eastAsia="ja-JP"/>
    </w:rPr>
  </w:style>
  <w:style w:type="paragraph" w:customStyle="1" w:styleId="tal1">
    <w:name w:val="tal"/>
    <w:basedOn w:val="Normal"/>
    <w:qFormat/>
    <w:pPr>
      <w:spacing w:before="100" w:beforeAutospacing="1" w:after="100" w:afterAutospacing="1"/>
    </w:pPr>
    <w:rPr>
      <w:rFonts w:ascii="SimSun" w:eastAsia="SimSun" w:hAnsi="SimSun" w:cs="SimSun"/>
      <w:sz w:val="24"/>
      <w:szCs w:val="24"/>
      <w:lang w:val="en-US" w:eastAsia="zh-CN"/>
    </w:rPr>
  </w:style>
  <w:style w:type="table" w:customStyle="1" w:styleId="Tabellengitternetz11">
    <w:name w:val="Tabellengitternetz11"/>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qFormat/>
    <w:pPr>
      <w:overflowPunct w:val="0"/>
      <w:autoSpaceDE w:val="0"/>
      <w:autoSpaceDN w:val="0"/>
      <w:adjustRightInd w:val="0"/>
      <w:spacing w:after="180"/>
      <w:textAlignment w:val="baseline"/>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qFormat/>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수정"/>
    <w:hidden/>
    <w:uiPriority w:val="99"/>
    <w:semiHidden/>
    <w:qFormat/>
    <w:rPr>
      <w:rFonts w:eastAsia="Batang"/>
      <w:lang w:eastAsia="en-US"/>
    </w:rPr>
  </w:style>
  <w:style w:type="paragraph" w:customStyle="1" w:styleId="12">
    <w:name w:val="修订1"/>
    <w:hidden/>
    <w:uiPriority w:val="99"/>
    <w:semiHidden/>
    <w:qFormat/>
    <w:rPr>
      <w:rFonts w:eastAsia="Batang"/>
      <w:lang w:eastAsia="en-US"/>
    </w:rPr>
  </w:style>
  <w:style w:type="paragraph" w:customStyle="1" w:styleId="13">
    <w:name w:val="変更箇所1"/>
    <w:hidden/>
    <w:semiHidden/>
    <w:qFormat/>
    <w:rPr>
      <w:rFonts w:eastAsia="MS Mincho"/>
      <w:lang w:eastAsia="en-US"/>
    </w:rPr>
  </w:style>
  <w:style w:type="paragraph" w:customStyle="1" w:styleId="NB2">
    <w:name w:val="NB2"/>
    <w:basedOn w:val="ZG"/>
    <w:qFormat/>
    <w:pPr>
      <w:framePr w:wrap="notBeside"/>
    </w:pPr>
    <w:rPr>
      <w:rFonts w:eastAsia="Yu Mincho"/>
      <w:lang w:val="en-US"/>
    </w:rPr>
  </w:style>
  <w:style w:type="paragraph" w:customStyle="1" w:styleId="tableentry">
    <w:name w:val="table entry"/>
    <w:basedOn w:val="Normal"/>
    <w:qFormat/>
    <w:pPr>
      <w:keepNext/>
      <w:spacing w:before="60" w:after="60"/>
    </w:pPr>
    <w:rPr>
      <w:rFonts w:ascii="Bookman Old Style" w:eastAsia="SimSun" w:hAnsi="Bookman Old Style"/>
      <w:lang w:val="en-US"/>
    </w:rPr>
  </w:style>
  <w:style w:type="character" w:customStyle="1" w:styleId="NoteHeadingChar">
    <w:name w:val="Note Heading Char"/>
    <w:basedOn w:val="DefaultParagraphFont"/>
    <w:link w:val="NoteHeading"/>
    <w:uiPriority w:val="99"/>
    <w:qFormat/>
    <w:rPr>
      <w:rFonts w:eastAsia="MS Mincho"/>
    </w:rPr>
  </w:style>
  <w:style w:type="character" w:customStyle="1" w:styleId="EditorsNoteChar">
    <w:name w:val="Editor's Note Char"/>
    <w:qFormat/>
    <w:rPr>
      <w:rFonts w:ascii="Times New Roman" w:hAnsi="Times New Roman"/>
      <w:color w:val="FF0000"/>
      <w:lang w:val="en-GB" w:eastAsia="en-US"/>
    </w:rPr>
  </w:style>
  <w:style w:type="table" w:customStyle="1" w:styleId="TableGrid41">
    <w:name w:val="Table Grid41"/>
    <w:basedOn w:val="TableNormal"/>
    <w:qFormat/>
    <w:pPr>
      <w:spacing w:after="180"/>
    </w:pPr>
    <w:rPr>
      <w:rFonts w:eastAsia="Yu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qFormat/>
    <w:pPr>
      <w:spacing w:after="180"/>
    </w:pPr>
    <w:rPr>
      <w:rFonts w:eastAsia="Yu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qFormat/>
    <w:pPr>
      <w:spacing w:after="180"/>
    </w:pPr>
    <w:rPr>
      <w:rFonts w:eastAsia="Yu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qFormat/>
    <w:rPr>
      <w:color w:val="808080"/>
    </w:rPr>
  </w:style>
  <w:style w:type="paragraph" w:customStyle="1" w:styleId="TOC92">
    <w:name w:val="TOC 92"/>
    <w:basedOn w:val="TOC8"/>
    <w:qFormat/>
    <w:pPr>
      <w:ind w:left="1418" w:hanging="1418"/>
    </w:pPr>
    <w:rPr>
      <w:rFonts w:eastAsia="MS Mincho"/>
      <w:lang w:val="en-US" w:eastAsia="ja-JP"/>
    </w:rPr>
  </w:style>
  <w:style w:type="paragraph" w:customStyle="1" w:styleId="Caption2">
    <w:name w:val="Caption2"/>
    <w:basedOn w:val="Normal"/>
    <w:next w:val="Normal"/>
    <w:qFormat/>
    <w:pPr>
      <w:spacing w:before="120" w:after="120"/>
    </w:pPr>
    <w:rPr>
      <w:rFonts w:eastAsia="MS Mincho"/>
      <w:b/>
      <w:lang w:eastAsia="ja-JP"/>
    </w:rPr>
  </w:style>
  <w:style w:type="paragraph" w:customStyle="1" w:styleId="TableofFigures2">
    <w:name w:val="Table of Figures2"/>
    <w:basedOn w:val="Normal"/>
    <w:next w:val="Normal"/>
    <w:qFormat/>
    <w:pPr>
      <w:ind w:left="400" w:hanging="400"/>
      <w:jc w:val="center"/>
    </w:pPr>
    <w:rPr>
      <w:rFonts w:eastAsia="MS Mincho"/>
      <w:b/>
      <w:lang w:eastAsia="ja-JP"/>
    </w:rPr>
  </w:style>
  <w:style w:type="paragraph" w:customStyle="1" w:styleId="TOC93">
    <w:name w:val="TOC 93"/>
    <w:basedOn w:val="TOC8"/>
    <w:qFormat/>
    <w:pPr>
      <w:ind w:left="1418" w:hanging="1418"/>
    </w:pPr>
    <w:rPr>
      <w:rFonts w:eastAsia="MS Mincho"/>
      <w:lang w:val="en-US" w:eastAsia="ja-JP"/>
    </w:rPr>
  </w:style>
  <w:style w:type="paragraph" w:customStyle="1" w:styleId="Caption3">
    <w:name w:val="Caption3"/>
    <w:basedOn w:val="Normal"/>
    <w:next w:val="Normal"/>
    <w:qFormat/>
    <w:pPr>
      <w:spacing w:before="120" w:after="120"/>
    </w:pPr>
    <w:rPr>
      <w:rFonts w:eastAsia="MS Mincho"/>
      <w:b/>
      <w:lang w:eastAsia="ja-JP"/>
    </w:rPr>
  </w:style>
  <w:style w:type="paragraph" w:customStyle="1" w:styleId="TableofFigures3">
    <w:name w:val="Table of Figures3"/>
    <w:basedOn w:val="Normal"/>
    <w:next w:val="Normal"/>
    <w:qFormat/>
    <w:pPr>
      <w:ind w:left="400" w:hanging="400"/>
      <w:jc w:val="center"/>
    </w:pPr>
    <w:rPr>
      <w:rFonts w:eastAsia="MS Mincho"/>
      <w:b/>
      <w:lang w:eastAsia="ja-JP"/>
    </w:rPr>
  </w:style>
  <w:style w:type="paragraph" w:customStyle="1" w:styleId="TOCHeading1">
    <w:name w:val="TOC Heading1"/>
    <w:basedOn w:val="Heading1"/>
    <w:next w:val="Normal"/>
    <w:uiPriority w:val="39"/>
    <w:unhideWhenUsed/>
    <w:qFormat/>
    <w:pPr>
      <w:pBdr>
        <w:top w:val="none" w:sz="0" w:space="0" w:color="auto"/>
      </w:pBdr>
      <w:spacing w:before="480" w:after="0" w:line="276" w:lineRule="auto"/>
      <w:ind w:left="0" w:firstLine="0"/>
      <w:outlineLvl w:val="9"/>
    </w:pPr>
    <w:rPr>
      <w:rFonts w:ascii="Cambria" w:eastAsia="Yu Mincho" w:hAnsi="Cambria"/>
      <w:b/>
      <w:bCs/>
      <w:color w:val="365F91"/>
      <w:sz w:val="28"/>
      <w:szCs w:val="28"/>
      <w:lang w:val="en-US"/>
    </w:rPr>
  </w:style>
  <w:style w:type="table" w:customStyle="1" w:styleId="TableGrid7">
    <w:name w:val="Table Grid7"/>
    <w:basedOn w:val="TableNormal"/>
    <w:uiPriority w:val="39"/>
    <w:qFormat/>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qFormat/>
    <w:rPr>
      <w:rFonts w:eastAsia="Yu Mincho"/>
      <w:lang w:eastAsia="en-US"/>
    </w:rPr>
  </w:style>
  <w:style w:type="paragraph" w:customStyle="1" w:styleId="a3">
    <w:name w:val="样式 页眉"/>
    <w:basedOn w:val="Header"/>
    <w:link w:val="Char0"/>
    <w:qFormat/>
    <w:rPr>
      <w:rFonts w:eastAsia="Arial"/>
      <w:bCs/>
      <w:sz w:val="22"/>
      <w:lang w:eastAsia="fi-FI"/>
    </w:rPr>
  </w:style>
  <w:style w:type="character" w:customStyle="1" w:styleId="Char0">
    <w:name w:val="样式 页眉 Char"/>
    <w:link w:val="a3"/>
    <w:qFormat/>
    <w:rPr>
      <w:rFonts w:ascii="Arial" w:eastAsia="Arial" w:hAnsi="Arial"/>
      <w:b/>
      <w:bCs/>
      <w:sz w:val="22"/>
      <w:lang w:eastAsia="fi-FI"/>
    </w:rPr>
  </w:style>
  <w:style w:type="character" w:customStyle="1" w:styleId="11BodyTextChar">
    <w:name w:val="11 BodyText Char"/>
    <w:link w:val="11BodyText"/>
    <w:uiPriority w:val="99"/>
    <w:qFormat/>
    <w:rPr>
      <w:rFonts w:ascii="Arial" w:eastAsia="SimSun" w:hAnsi="Arial"/>
      <w:lang w:val="en-US"/>
    </w:rPr>
  </w:style>
  <w:style w:type="paragraph" w:customStyle="1" w:styleId="paragraph">
    <w:name w:val="paragraph"/>
    <w:basedOn w:val="Normal"/>
    <w:qFormat/>
    <w:pPr>
      <w:spacing w:before="100" w:beforeAutospacing="1" w:after="100" w:afterAutospacing="1"/>
    </w:pPr>
    <w:rPr>
      <w:rFonts w:eastAsia="Yu Mincho"/>
      <w:sz w:val="24"/>
      <w:szCs w:val="24"/>
      <w:lang w:val="fi-FI" w:eastAsia="fi-FI"/>
    </w:rPr>
  </w:style>
  <w:style w:type="character" w:customStyle="1" w:styleId="normaltextrun">
    <w:name w:val="normaltextrun"/>
    <w:basedOn w:val="DefaultParagraphFont"/>
    <w:qFormat/>
  </w:style>
  <w:style w:type="character" w:customStyle="1" w:styleId="eop">
    <w:name w:val="eop"/>
    <w:basedOn w:val="DefaultParagraphFont"/>
    <w:qFormat/>
  </w:style>
  <w:style w:type="paragraph" w:customStyle="1" w:styleId="msonormal0">
    <w:name w:val="msonormal"/>
    <w:basedOn w:val="Normal"/>
    <w:qFormat/>
    <w:pPr>
      <w:spacing w:before="100" w:beforeAutospacing="1" w:after="100" w:afterAutospacing="1"/>
    </w:pPr>
    <w:rPr>
      <w:rFonts w:eastAsia="Malgun Gothic"/>
      <w:sz w:val="24"/>
      <w:szCs w:val="24"/>
      <w:lang w:val="en-US" w:eastAsia="fi-FI"/>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semiHidden/>
    <w:qFormat/>
    <w:rPr>
      <w:rFonts w:ascii="Times New Roman" w:hAnsi="Times New Roman"/>
      <w:lang w:val="en-GB" w:eastAsia="en-US"/>
    </w:rPr>
  </w:style>
  <w:style w:type="character" w:customStyle="1" w:styleId="B3Char">
    <w:name w:val="B3 Char"/>
    <w:qFormat/>
    <w:rPr>
      <w:rFonts w:ascii="Times New Roman" w:hAnsi="Times New Roman"/>
      <w:lang w:val="en-GB" w:eastAsia="en-US"/>
    </w:rPr>
  </w:style>
  <w:style w:type="character" w:customStyle="1" w:styleId="BodyTextIndent3Char">
    <w:name w:val="Body Text Indent 3 Char"/>
    <w:basedOn w:val="DefaultParagraphFont"/>
    <w:link w:val="BodyTextIndent3"/>
    <w:uiPriority w:val="99"/>
    <w:qFormat/>
    <w:rPr>
      <w:rFonts w:eastAsia="Yu Mincho"/>
    </w:rPr>
  </w:style>
  <w:style w:type="paragraph" w:styleId="NoSpacing">
    <w:name w:val="No Spacing"/>
    <w:uiPriority w:val="1"/>
    <w:qFormat/>
    <w:rPr>
      <w:rFonts w:eastAsia="Yu Mincho"/>
      <w:lang w:eastAsia="en-US"/>
    </w:rPr>
  </w:style>
  <w:style w:type="paragraph" w:customStyle="1" w:styleId="CharCharCharCharChar1">
    <w:name w:val="Char Char Char Char Char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2">
    <w:name w:val="Char Char2"/>
    <w:uiPriority w:val="99"/>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1">
    <w:name w:val="Char Char Char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1">
    <w:name w:val="(文字) (文字)1 Char (文字) (文字)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1CharChar1">
    <w:name w:val="Char Char1 Char Char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1">
    <w:name w:val="(文字) (文字)1 Char (文字) (文字) Char (文字) (文字)1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0">
    <w:name w:val="(文字) (文字)1 Char (文字) (文字) Char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CharCharCharChar1">
    <w:name w:val="(文字) (文字)1 Char (文字) (文字) Char (文字) (文字)1 Char (文字) (文字) Char Char Char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11">
    <w:name w:val="Char Char Char Char1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2CharChar1">
    <w:name w:val="Char Char2 Char Char1"/>
    <w:basedOn w:val="Normal"/>
    <w:qFormat/>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1">
    <w:name w:val="Char Char Char Char Char Char1"/>
    <w:semiHidden/>
    <w:qFormat/>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50">
    <w:name w:val="(文字) (文字)5"/>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arCar1">
    <w:name w:val="Car Car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hnZchn11">
    <w:name w:val="Zchn Zchn1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21">
    <w:name w:val="(文字) (文字)2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31">
    <w:name w:val="(文字) (文字)3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hnZchn21">
    <w:name w:val="Zchn Zchn2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410">
    <w:name w:val="(文字) (文字)4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10">
    <w:name w:val="(文字) (文字)1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Char1">
    <w:name w:val="(文字) (文字)1 Char (文字) (文字) Char (文字) (文字)1 Char (文字) (文字)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24">
    <w:name w:val="Char Char24"/>
    <w:basedOn w:val="Normal"/>
    <w:semiHidden/>
    <w:qFormat/>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ontribution">
    <w:name w:val="contribution"/>
    <w:basedOn w:val="Heading1"/>
    <w:semiHidden/>
    <w:qFormat/>
    <w:pPr>
      <w:tabs>
        <w:tab w:val="left" w:pos="45"/>
      </w:tabs>
      <w:ind w:left="405" w:hanging="405"/>
    </w:pPr>
    <w:rPr>
      <w:rFonts w:eastAsia="Arial"/>
    </w:rPr>
  </w:style>
  <w:style w:type="paragraph" w:customStyle="1" w:styleId="MotorolaResponse1">
    <w:name w:val="Motorola Response1"/>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1">
    <w:name w:val="(文字) (文字) Char"/>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enumlev1Char">
    <w:name w:val="enumlev1 Char"/>
    <w:link w:val="enumlev1"/>
    <w:qFormat/>
    <w:rPr>
      <w:rFonts w:eastAsia="Yu Mincho"/>
      <w:sz w:val="24"/>
      <w:lang w:val="fr-FR" w:eastAsia="en-US"/>
    </w:rPr>
  </w:style>
  <w:style w:type="paragraph" w:customStyle="1" w:styleId="FBCharCharCharChar1">
    <w:name w:val="FB Char Char Char Char1"/>
    <w:next w:val="Normal"/>
    <w:semiHidden/>
    <w:qFormat/>
    <w:pPr>
      <w:keepNext/>
      <w:tabs>
        <w:tab w:val="left"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qFormat/>
    <w:pPr>
      <w:keepNext/>
      <w:tabs>
        <w:tab w:val="left"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
    <w:name w:val="FB Char Char Char Char1 Char Char Char Char Char Char1 Char Char Char Char Char Char"/>
    <w:next w:val="Normal"/>
    <w:semiHidden/>
    <w:qFormat/>
    <w:pPr>
      <w:keepNext/>
      <w:tabs>
        <w:tab w:val="left" w:pos="720"/>
      </w:tabs>
      <w:autoSpaceDE w:val="0"/>
      <w:autoSpaceDN w:val="0"/>
      <w:adjustRightInd w:val="0"/>
      <w:ind w:left="720" w:hanging="360"/>
      <w:jc w:val="both"/>
    </w:pPr>
    <w:rPr>
      <w:rFonts w:eastAsia="MS Mincho"/>
      <w:kern w:val="2"/>
      <w:lang w:eastAsia="zh-CN"/>
    </w:rPr>
  </w:style>
  <w:style w:type="character" w:customStyle="1" w:styleId="Heading4Char0">
    <w:name w:val="Heading4 Char"/>
    <w:link w:val="Heading40"/>
    <w:semiHidden/>
    <w:qFormat/>
    <w:rPr>
      <w:rFonts w:ascii="Arial" w:eastAsia="Arial" w:hAnsi="Arial" w:cs="Arial"/>
      <w:sz w:val="28"/>
    </w:rPr>
  </w:style>
  <w:style w:type="paragraph" w:customStyle="1" w:styleId="Heading40">
    <w:name w:val="Heading4"/>
    <w:basedOn w:val="Heading3"/>
    <w:link w:val="Heading4Char0"/>
    <w:semiHidden/>
    <w:qFormat/>
    <w:pPr>
      <w:keepNext w:val="0"/>
      <w:keepLines w:val="0"/>
      <w:tabs>
        <w:tab w:val="left" w:pos="1100"/>
      </w:tabs>
      <w:spacing w:before="100" w:beforeAutospacing="1" w:afterLines="100"/>
      <w:ind w:left="930" w:hanging="510"/>
    </w:pPr>
    <w:rPr>
      <w:rFonts w:eastAsia="Arial" w:cs="Arial"/>
    </w:rPr>
  </w:style>
  <w:style w:type="paragraph" w:customStyle="1" w:styleId="a">
    <w:name w:val="表格题注"/>
    <w:next w:val="Normal"/>
    <w:qFormat/>
    <w:pPr>
      <w:numPr>
        <w:numId w:val="13"/>
      </w:numPr>
      <w:tabs>
        <w:tab w:val="clear" w:pos="397"/>
        <w:tab w:val="left" w:pos="926"/>
      </w:tabs>
      <w:spacing w:beforeLines="50" w:afterLines="50"/>
      <w:ind w:left="926" w:hanging="360"/>
      <w:jc w:val="center"/>
    </w:pPr>
    <w:rPr>
      <w:rFonts w:eastAsia="Malgun Gothic"/>
      <w:b/>
      <w:lang w:eastAsia="zh-CN"/>
    </w:rPr>
  </w:style>
  <w:style w:type="paragraph" w:customStyle="1" w:styleId="a0">
    <w:name w:val="插图题注"/>
    <w:next w:val="Normal"/>
    <w:qFormat/>
    <w:pPr>
      <w:numPr>
        <w:numId w:val="14"/>
      </w:numPr>
      <w:tabs>
        <w:tab w:val="clear" w:pos="397"/>
        <w:tab w:val="left" w:pos="1209"/>
      </w:tabs>
      <w:ind w:left="1209" w:hanging="360"/>
      <w:jc w:val="center"/>
    </w:pPr>
    <w:rPr>
      <w:rFonts w:eastAsia="Malgun Gothic"/>
      <w:b/>
      <w:lang w:eastAsia="zh-CN"/>
    </w:rPr>
  </w:style>
  <w:style w:type="paragraph" w:customStyle="1" w:styleId="CharCharCharChar">
    <w:name w:val="Char Char Char Char"/>
    <w:basedOn w:val="Normal"/>
    <w:qFormat/>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Norma">
    <w:name w:val="Norma"/>
    <w:basedOn w:val="Heading1"/>
    <w:uiPriority w:val="99"/>
    <w:qFormat/>
    <w:rPr>
      <w:rFonts w:eastAsia="Yu Mincho"/>
      <w:szCs w:val="36"/>
    </w:rPr>
  </w:style>
  <w:style w:type="paragraph" w:customStyle="1" w:styleId="B2">
    <w:name w:val="B2+"/>
    <w:basedOn w:val="B20"/>
    <w:qFormat/>
    <w:pPr>
      <w:numPr>
        <w:numId w:val="15"/>
      </w:numPr>
      <w:tabs>
        <w:tab w:val="clear" w:pos="1191"/>
        <w:tab w:val="left" w:pos="360"/>
      </w:tabs>
      <w:ind w:left="360" w:hanging="360"/>
    </w:pPr>
    <w:rPr>
      <w:rFonts w:eastAsia="DengXian"/>
    </w:rPr>
  </w:style>
  <w:style w:type="paragraph" w:customStyle="1" w:styleId="B3">
    <w:name w:val="B3+"/>
    <w:basedOn w:val="B30"/>
    <w:qFormat/>
    <w:pPr>
      <w:numPr>
        <w:numId w:val="16"/>
      </w:numPr>
      <w:tabs>
        <w:tab w:val="clear" w:pos="1644"/>
        <w:tab w:val="left" w:pos="360"/>
        <w:tab w:val="left" w:pos="1134"/>
      </w:tabs>
      <w:ind w:left="360" w:hanging="360"/>
    </w:pPr>
    <w:rPr>
      <w:rFonts w:eastAsia="DengXian"/>
    </w:rPr>
  </w:style>
  <w:style w:type="paragraph" w:customStyle="1" w:styleId="Atl">
    <w:name w:val="Atl"/>
    <w:basedOn w:val="Normal"/>
    <w:qFormat/>
    <w:rPr>
      <w:rFonts w:eastAsia="MS Mincho" w:cs="v4.2.0"/>
    </w:rPr>
  </w:style>
  <w:style w:type="paragraph" w:customStyle="1" w:styleId="CharCharCharCharCharCharCharCharCharCharCharCharChar">
    <w:name w:val="Char Char Char Char Char Char Char Char Char Char Char Char Char"/>
    <w:semiHidden/>
    <w:qFormat/>
    <w:pPr>
      <w:keepNext/>
      <w:tabs>
        <w:tab w:val="left"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6">
    <w:name w:val="16"/>
    <w:basedOn w:val="Normal"/>
    <w:qFormat/>
    <w:pPr>
      <w:snapToGrid w:val="0"/>
      <w:spacing w:before="100" w:beforeAutospacing="1" w:after="100" w:afterAutospacing="1"/>
      <w:jc w:val="center"/>
    </w:pPr>
    <w:rPr>
      <w:rFonts w:ascii="Arial" w:eastAsia="MS Mincho" w:hAnsi="Arial" w:cs="Arial"/>
      <w:sz w:val="18"/>
      <w:szCs w:val="18"/>
      <w:lang w:eastAsia="ja-JP"/>
    </w:rPr>
  </w:style>
  <w:style w:type="paragraph" w:customStyle="1" w:styleId="200">
    <w:name w:val="20"/>
    <w:basedOn w:val="Normal"/>
    <w:qFormat/>
    <w:pPr>
      <w:snapToGrid w:val="0"/>
      <w:spacing w:before="100" w:beforeAutospacing="1" w:after="100" w:afterAutospacing="1"/>
      <w:jc w:val="center"/>
    </w:pPr>
    <w:rPr>
      <w:rFonts w:ascii="Arial" w:eastAsia="MS Mincho" w:hAnsi="Arial" w:cs="Arial"/>
      <w:b/>
      <w:bCs/>
      <w:sz w:val="18"/>
      <w:szCs w:val="18"/>
      <w:lang w:eastAsia="ja-JP"/>
    </w:rPr>
  </w:style>
  <w:style w:type="paragraph" w:customStyle="1" w:styleId="TdocHeading1">
    <w:name w:val="Tdoc_Heading_1"/>
    <w:basedOn w:val="Heading1"/>
    <w:next w:val="Normal"/>
    <w:qFormat/>
    <w:pPr>
      <w:keepLines w:val="0"/>
      <w:pBdr>
        <w:top w:val="none" w:sz="0" w:space="0" w:color="auto"/>
      </w:pBdr>
      <w:ind w:left="0" w:firstLine="0"/>
    </w:pPr>
    <w:rPr>
      <w:rFonts w:eastAsia="Yu Mincho"/>
      <w:b/>
      <w:color w:val="339966"/>
      <w:kern w:val="28"/>
      <w:sz w:val="28"/>
      <w:szCs w:val="28"/>
      <w:lang w:val="en-US" w:eastAsia="zh-CN"/>
    </w:rPr>
  </w:style>
  <w:style w:type="paragraph" w:customStyle="1" w:styleId="xl29">
    <w:name w:val="xl29"/>
    <w:basedOn w:val="Normal"/>
    <w:qFormat/>
    <w:pPr>
      <w:pBdr>
        <w:left w:val="single" w:sz="4" w:space="0" w:color="C0C0C0"/>
        <w:bottom w:val="single" w:sz="4" w:space="0" w:color="C0C0C0"/>
      </w:pBdr>
      <w:spacing w:before="100" w:beforeAutospacing="1" w:after="100" w:afterAutospacing="1"/>
      <w:jc w:val="center"/>
    </w:pPr>
    <w:rPr>
      <w:rFonts w:ascii="Arial" w:eastAsia="Yu Mincho" w:hAnsi="Arial" w:cs="Arial"/>
      <w:b/>
      <w:bCs/>
      <w:sz w:val="24"/>
      <w:szCs w:val="24"/>
    </w:rPr>
  </w:style>
  <w:style w:type="character" w:customStyle="1" w:styleId="CharChar11">
    <w:name w:val="Char Char11"/>
    <w:qFormat/>
    <w:rPr>
      <w:lang w:val="en-GB" w:eastAsia="ja-JP" w:bidi="ar-SA"/>
    </w:rPr>
  </w:style>
  <w:style w:type="character" w:customStyle="1" w:styleId="CharChar41">
    <w:name w:val="Char Char41"/>
    <w:qFormat/>
    <w:rPr>
      <w:rFonts w:ascii="Courier New" w:hAnsi="Courier New" w:cs="Courier New" w:hint="default"/>
      <w:lang w:val="nb-NO" w:eastAsia="ja-JP" w:bidi="ar-SA"/>
    </w:rPr>
  </w:style>
  <w:style w:type="character" w:customStyle="1" w:styleId="CharChar71">
    <w:name w:val="Char Char71"/>
    <w:semiHidden/>
    <w:qFormat/>
    <w:rPr>
      <w:rFonts w:ascii="Tahoma" w:hAnsi="Tahoma" w:cs="Tahoma" w:hint="default"/>
      <w:shd w:val="clear" w:color="auto" w:fill="000080"/>
      <w:lang w:val="en-GB" w:eastAsia="en-US"/>
    </w:rPr>
  </w:style>
  <w:style w:type="character" w:customStyle="1" w:styleId="ZchnZchn51">
    <w:name w:val="Zchn Zchn51"/>
    <w:qFormat/>
    <w:rPr>
      <w:rFonts w:ascii="Courier New" w:eastAsia="Batang" w:hAnsi="Courier New" w:cs="Courier New" w:hint="default"/>
      <w:lang w:val="nb-NO" w:eastAsia="en-US" w:bidi="ar-SA"/>
    </w:rPr>
  </w:style>
  <w:style w:type="character" w:customStyle="1" w:styleId="CharChar101">
    <w:name w:val="Char Char101"/>
    <w:semiHidden/>
    <w:qFormat/>
    <w:rPr>
      <w:rFonts w:ascii="Times New Roman" w:hAnsi="Times New Roman" w:cs="Times New Roman" w:hint="default"/>
      <w:lang w:val="en-GB" w:eastAsia="en-US"/>
    </w:rPr>
  </w:style>
  <w:style w:type="character" w:customStyle="1" w:styleId="CharChar91">
    <w:name w:val="Char Char91"/>
    <w:semiHidden/>
    <w:qFormat/>
    <w:rPr>
      <w:rFonts w:ascii="Tahoma" w:hAnsi="Tahoma" w:cs="Tahoma" w:hint="default"/>
      <w:sz w:val="16"/>
      <w:szCs w:val="16"/>
      <w:lang w:val="en-GB" w:eastAsia="en-US"/>
    </w:rPr>
  </w:style>
  <w:style w:type="character" w:customStyle="1" w:styleId="CharChar81">
    <w:name w:val="Char Char81"/>
    <w:semiHidden/>
    <w:qFormat/>
    <w:rPr>
      <w:rFonts w:ascii="Times New Roman" w:hAnsi="Times New Roman" w:cs="Times New Roman" w:hint="default"/>
      <w:b/>
      <w:bCs/>
      <w:lang w:val="en-GB" w:eastAsia="en-US"/>
    </w:rPr>
  </w:style>
  <w:style w:type="character" w:customStyle="1" w:styleId="CharChar291">
    <w:name w:val="Char Char291"/>
    <w:qFormat/>
    <w:rPr>
      <w:rFonts w:ascii="Arial" w:hAnsi="Arial" w:cs="Arial" w:hint="default"/>
      <w:sz w:val="36"/>
      <w:lang w:val="en-GB" w:eastAsia="en-US" w:bidi="ar-SA"/>
    </w:rPr>
  </w:style>
  <w:style w:type="character" w:customStyle="1" w:styleId="CharChar281">
    <w:name w:val="Char Char281"/>
    <w:qFormat/>
    <w:rPr>
      <w:rFonts w:ascii="Arial" w:hAnsi="Arial" w:cs="Arial" w:hint="default"/>
      <w:sz w:val="32"/>
      <w:lang w:val="en-GB"/>
    </w:rPr>
  </w:style>
  <w:style w:type="character" w:customStyle="1" w:styleId="msoins00">
    <w:name w:val="msoins0"/>
    <w:qFormat/>
  </w:style>
  <w:style w:type="character" w:customStyle="1" w:styleId="textbodybold1">
    <w:name w:val="textbodybold1"/>
    <w:qFormat/>
    <w:rPr>
      <w:rFonts w:ascii="Arial" w:hAnsi="Arial" w:cs="Arial" w:hint="default"/>
      <w:b/>
      <w:bCs/>
      <w:color w:val="902630"/>
      <w:sz w:val="18"/>
      <w:szCs w:val="18"/>
    </w:rPr>
  </w:style>
  <w:style w:type="character" w:customStyle="1" w:styleId="word">
    <w:name w:val="word"/>
    <w:basedOn w:val="DefaultParagraphFont"/>
    <w:qFormat/>
  </w:style>
  <w:style w:type="character" w:customStyle="1" w:styleId="B1Zchn">
    <w:name w:val="B1 Zchn"/>
    <w:qFormat/>
    <w:rPr>
      <w:rFonts w:ascii="Times New Roman" w:hAnsi="Times New Roman" w:cs="Times New Roman" w:hint="default"/>
      <w:lang w:val="en-GB"/>
    </w:rPr>
  </w:style>
  <w:style w:type="table" w:customStyle="1" w:styleId="310">
    <w:name w:val="网格型31"/>
    <w:basedOn w:val="TableNormal"/>
    <w:qFormat/>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
    <w:basedOn w:val="TableNormal"/>
    <w:qFormat/>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N">
    <w:name w:val="TN"/>
    <w:basedOn w:val="Normal"/>
    <w:uiPriority w:val="99"/>
    <w:qFormat/>
    <w:pPr>
      <w:keepNext/>
      <w:keepLines/>
      <w:spacing w:after="0"/>
      <w:ind w:left="851" w:hanging="851"/>
    </w:pPr>
    <w:rPr>
      <w:rFonts w:ascii="Arial" w:eastAsia="SimSun" w:hAnsi="Arial"/>
      <w:sz w:val="18"/>
    </w:rPr>
  </w:style>
  <w:style w:type="paragraph" w:customStyle="1" w:styleId="TB1">
    <w:name w:val="TB1"/>
    <w:basedOn w:val="Normal"/>
    <w:qFormat/>
    <w:pPr>
      <w:keepNext/>
      <w:keepLines/>
      <w:numPr>
        <w:numId w:val="17"/>
      </w:numPr>
      <w:tabs>
        <w:tab w:val="left" w:pos="0"/>
        <w:tab w:val="left" w:pos="360"/>
        <w:tab w:val="left" w:pos="720"/>
      </w:tabs>
      <w:spacing w:after="0"/>
      <w:ind w:left="737" w:hanging="380"/>
    </w:pPr>
    <w:rPr>
      <w:rFonts w:ascii="Arial" w:eastAsia="DengXian" w:hAnsi="Arial"/>
      <w:sz w:val="18"/>
    </w:rPr>
  </w:style>
  <w:style w:type="paragraph" w:customStyle="1" w:styleId="TB2">
    <w:name w:val="TB2"/>
    <w:basedOn w:val="Normal"/>
    <w:qFormat/>
    <w:pPr>
      <w:keepNext/>
      <w:keepLines/>
      <w:numPr>
        <w:numId w:val="18"/>
      </w:numPr>
      <w:tabs>
        <w:tab w:val="left" w:pos="360"/>
        <w:tab w:val="left" w:pos="1109"/>
      </w:tabs>
      <w:spacing w:after="0"/>
      <w:ind w:left="1100" w:hanging="380"/>
    </w:pPr>
    <w:rPr>
      <w:rFonts w:ascii="Arial" w:eastAsia="DengXian" w:hAnsi="Arial"/>
      <w:sz w:val="18"/>
    </w:rPr>
  </w:style>
  <w:style w:type="character" w:customStyle="1" w:styleId="SubtleReference1">
    <w:name w:val="Subtle Reference1"/>
    <w:uiPriority w:val="31"/>
    <w:qFormat/>
    <w:rPr>
      <w:smallCaps/>
      <w:color w:val="5A5A5A"/>
    </w:rPr>
  </w:style>
  <w:style w:type="character" w:customStyle="1" w:styleId="14">
    <w:name w:val="未处理的提及1"/>
    <w:uiPriority w:val="99"/>
    <w:semiHidden/>
    <w:qFormat/>
    <w:rPr>
      <w:color w:val="605E5C"/>
      <w:shd w:val="clear" w:color="auto" w:fill="E1DFDD"/>
    </w:rPr>
  </w:style>
  <w:style w:type="character" w:customStyle="1" w:styleId="fontstyle01">
    <w:name w:val="fontstyle01"/>
    <w:qFormat/>
    <w:rPr>
      <w:rFonts w:ascii="TimesNewRomanPSMT" w:hAnsi="TimesNewRomanPSMT" w:cs="TimesNewRomanPSMT" w:hint="default"/>
      <w:color w:val="000000"/>
      <w:sz w:val="20"/>
      <w:szCs w:val="20"/>
    </w:rPr>
  </w:style>
  <w:style w:type="character" w:customStyle="1" w:styleId="search-word-mail">
    <w:name w:val="search-word-mail"/>
    <w:qFormat/>
  </w:style>
  <w:style w:type="table" w:customStyle="1" w:styleId="TableGrid111">
    <w:name w:val="Table Grid111"/>
    <w:basedOn w:val="TableNormal"/>
    <w:qFormat/>
    <w:rPr>
      <w:rFonts w:ascii="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2">
    <w:name w:val="未处理的提及2"/>
    <w:uiPriority w:val="99"/>
    <w:semiHidden/>
    <w:qFormat/>
    <w:rPr>
      <w:color w:val="808080"/>
      <w:shd w:val="clear" w:color="auto" w:fill="E6E6E6"/>
    </w:rPr>
  </w:style>
  <w:style w:type="character" w:customStyle="1" w:styleId="Char10">
    <w:name w:val="注释标题 Char1"/>
    <w:uiPriority w:val="99"/>
    <w:semiHidden/>
    <w:qFormat/>
    <w:rPr>
      <w:rFonts w:ascii="Times New Roman" w:hAnsi="Times New Roman"/>
      <w:lang w:val="en-GB" w:eastAsia="en-US"/>
    </w:rPr>
  </w:style>
  <w:style w:type="character" w:customStyle="1" w:styleId="HTMLPreformattedChar">
    <w:name w:val="HTML Preformatted Char"/>
    <w:basedOn w:val="DefaultParagraphFont"/>
    <w:link w:val="HTMLPreformatted"/>
    <w:qFormat/>
    <w:rPr>
      <w:rFonts w:ascii="Courier New" w:eastAsia="MS Mincho" w:hAnsi="Courier New"/>
      <w:lang w:eastAsia="en-US"/>
    </w:rPr>
  </w:style>
  <w:style w:type="paragraph" w:customStyle="1" w:styleId="Figuretitle0">
    <w:name w:val="Figure_title"/>
    <w:basedOn w:val="Normal"/>
    <w:next w:val="Normal"/>
    <w:uiPriority w:val="99"/>
    <w:qFormat/>
    <w:pPr>
      <w:keepNext/>
      <w:keepLines/>
      <w:tabs>
        <w:tab w:val="left" w:pos="1134"/>
        <w:tab w:val="left" w:pos="1871"/>
        <w:tab w:val="left" w:pos="2268"/>
      </w:tabs>
      <w:spacing w:after="480"/>
      <w:jc w:val="center"/>
    </w:pPr>
    <w:rPr>
      <w:rFonts w:ascii="Times New Roman Bold" w:eastAsia="DengXian" w:hAnsi="Times New Roman Bold"/>
      <w:b/>
    </w:rPr>
  </w:style>
  <w:style w:type="paragraph" w:customStyle="1" w:styleId="FigureNo">
    <w:name w:val="Figure_No"/>
    <w:basedOn w:val="Normal"/>
    <w:next w:val="Normal"/>
    <w:uiPriority w:val="99"/>
    <w:qFormat/>
    <w:pPr>
      <w:keepNext/>
      <w:keepLines/>
      <w:tabs>
        <w:tab w:val="left" w:pos="1134"/>
        <w:tab w:val="left" w:pos="1871"/>
        <w:tab w:val="left" w:pos="2268"/>
      </w:tabs>
      <w:spacing w:before="480" w:after="120"/>
      <w:jc w:val="center"/>
    </w:pPr>
    <w:rPr>
      <w:rFonts w:eastAsia="DengXian"/>
      <w:caps/>
    </w:rPr>
  </w:style>
  <w:style w:type="paragraph" w:customStyle="1" w:styleId="Tabletext1">
    <w:name w:val="Table_text"/>
    <w:basedOn w:val="Normal"/>
    <w:uiPriority w:val="99"/>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pPr>
    <w:rPr>
      <w:rFonts w:eastAsia="SimSun"/>
      <w:sz w:val="22"/>
    </w:rPr>
  </w:style>
  <w:style w:type="paragraph" w:customStyle="1" w:styleId="Tablelegend">
    <w:name w:val="Table_legend"/>
    <w:basedOn w:val="Normal"/>
    <w:uiPriority w:val="99"/>
    <w:qFormat/>
    <w:pPr>
      <w:tabs>
        <w:tab w:val="left" w:pos="1134"/>
        <w:tab w:val="left" w:pos="1871"/>
        <w:tab w:val="left" w:pos="2268"/>
      </w:tabs>
      <w:spacing w:before="120" w:after="0"/>
    </w:pPr>
    <w:rPr>
      <w:rFonts w:eastAsia="DengXian"/>
    </w:rPr>
  </w:style>
  <w:style w:type="paragraph" w:customStyle="1" w:styleId="TableNo">
    <w:name w:val="Table_No"/>
    <w:basedOn w:val="Normal"/>
    <w:next w:val="Normal"/>
    <w:uiPriority w:val="99"/>
    <w:qFormat/>
    <w:pPr>
      <w:keepNext/>
      <w:tabs>
        <w:tab w:val="left" w:pos="1134"/>
        <w:tab w:val="left" w:pos="1871"/>
        <w:tab w:val="left" w:pos="2268"/>
      </w:tabs>
      <w:spacing w:before="560" w:after="120"/>
      <w:jc w:val="center"/>
    </w:pPr>
    <w:rPr>
      <w:rFonts w:eastAsia="DengXian"/>
      <w:caps/>
    </w:rPr>
  </w:style>
  <w:style w:type="paragraph" w:customStyle="1" w:styleId="Tabletitle0">
    <w:name w:val="Table_title"/>
    <w:basedOn w:val="Normal"/>
    <w:next w:val="Tabletext1"/>
    <w:uiPriority w:val="99"/>
    <w:qFormat/>
    <w:pPr>
      <w:keepNext/>
      <w:keepLines/>
      <w:tabs>
        <w:tab w:val="left" w:pos="1134"/>
        <w:tab w:val="left" w:pos="1871"/>
        <w:tab w:val="left" w:pos="2268"/>
      </w:tabs>
      <w:spacing w:after="120"/>
      <w:jc w:val="center"/>
    </w:pPr>
    <w:rPr>
      <w:rFonts w:ascii="Times New Roman Bold" w:eastAsia="DengXian" w:hAnsi="Times New Roman Bold"/>
      <w:b/>
    </w:rPr>
  </w:style>
  <w:style w:type="paragraph" w:customStyle="1" w:styleId="Rientra1">
    <w:name w:val="Rientra1"/>
    <w:basedOn w:val="Normal"/>
    <w:uiPriority w:val="99"/>
    <w:qFormat/>
    <w:pPr>
      <w:numPr>
        <w:numId w:val="19"/>
      </w:numPr>
      <w:tabs>
        <w:tab w:val="left" w:pos="0"/>
        <w:tab w:val="left" w:pos="360"/>
      </w:tabs>
      <w:suppressAutoHyphens/>
      <w:spacing w:before="60" w:after="60"/>
      <w:jc w:val="both"/>
    </w:pPr>
    <w:rPr>
      <w:rFonts w:eastAsia="SimSun"/>
    </w:rPr>
  </w:style>
  <w:style w:type="paragraph" w:customStyle="1" w:styleId="Tablefin">
    <w:name w:val="Table_fin"/>
    <w:basedOn w:val="Normal"/>
    <w:next w:val="Normal"/>
    <w:uiPriority w:val="99"/>
    <w:qFormat/>
    <w:pPr>
      <w:suppressAutoHyphens/>
      <w:spacing w:after="0"/>
      <w:jc w:val="both"/>
    </w:pPr>
    <w:rPr>
      <w:rFonts w:eastAsia="Batang"/>
    </w:rPr>
  </w:style>
  <w:style w:type="paragraph" w:customStyle="1" w:styleId="enumlev3">
    <w:name w:val="enumlev3"/>
    <w:basedOn w:val="enumlev2"/>
    <w:uiPriority w:val="99"/>
    <w:qFormat/>
    <w:pPr>
      <w:tabs>
        <w:tab w:val="clear" w:pos="794"/>
        <w:tab w:val="clear" w:pos="1191"/>
        <w:tab w:val="clear" w:pos="1588"/>
        <w:tab w:val="clear" w:pos="1985"/>
        <w:tab w:val="left" w:pos="1134"/>
        <w:tab w:val="left" w:pos="1871"/>
        <w:tab w:val="left" w:pos="2608"/>
        <w:tab w:val="left" w:pos="3345"/>
      </w:tabs>
      <w:spacing w:before="80" w:after="0"/>
      <w:ind w:left="2268"/>
      <w:jc w:val="left"/>
    </w:pPr>
    <w:rPr>
      <w:rFonts w:eastAsia="DengXian"/>
      <w:sz w:val="24"/>
      <w:lang w:val="en-GB"/>
    </w:rPr>
  </w:style>
  <w:style w:type="paragraph" w:customStyle="1" w:styleId="tah0">
    <w:name w:val="tah"/>
    <w:basedOn w:val="Normal"/>
    <w:qFormat/>
    <w:pPr>
      <w:keepNext/>
      <w:spacing w:after="0"/>
      <w:jc w:val="center"/>
    </w:pPr>
    <w:rPr>
      <w:rFonts w:ascii="Arial" w:eastAsia="PMingLiU" w:hAnsi="Arial" w:cs="Arial"/>
      <w:b/>
      <w:bCs/>
      <w:sz w:val="18"/>
      <w:szCs w:val="18"/>
      <w:lang w:eastAsia="zh-TW"/>
    </w:rPr>
  </w:style>
  <w:style w:type="paragraph" w:customStyle="1" w:styleId="tac0">
    <w:name w:val="tac"/>
    <w:basedOn w:val="Normal"/>
    <w:qFormat/>
    <w:pPr>
      <w:keepNext/>
      <w:spacing w:after="0"/>
      <w:jc w:val="center"/>
    </w:pPr>
    <w:rPr>
      <w:rFonts w:ascii="Arial" w:eastAsia="PMingLiU" w:hAnsi="Arial" w:cs="Arial"/>
      <w:sz w:val="18"/>
      <w:szCs w:val="18"/>
      <w:lang w:eastAsia="zh-TW"/>
    </w:rPr>
  </w:style>
  <w:style w:type="paragraph" w:customStyle="1" w:styleId="TdocHeader2">
    <w:name w:val="Tdoc_Header_2"/>
    <w:basedOn w:val="Normal"/>
    <w:uiPriority w:val="99"/>
    <w:qFormat/>
    <w:pPr>
      <w:widowControl w:val="0"/>
      <w:tabs>
        <w:tab w:val="left" w:pos="1701"/>
        <w:tab w:val="right" w:pos="9072"/>
        <w:tab w:val="right" w:pos="10206"/>
      </w:tabs>
      <w:spacing w:after="0"/>
      <w:ind w:left="1440" w:hanging="1440"/>
      <w:jc w:val="both"/>
    </w:pPr>
    <w:rPr>
      <w:rFonts w:ascii="Arial" w:eastAsia="Batang" w:hAnsi="Arial"/>
      <w:b/>
      <w:sz w:val="18"/>
    </w:rPr>
  </w:style>
  <w:style w:type="character" w:customStyle="1" w:styleId="href">
    <w:name w:val="href"/>
    <w:qFormat/>
  </w:style>
  <w:style w:type="character" w:customStyle="1" w:styleId="st">
    <w:name w:val="st"/>
    <w:qFormat/>
  </w:style>
  <w:style w:type="character" w:customStyle="1" w:styleId="capChar6">
    <w:name w:val="cap Char6"/>
    <w:qFormat/>
    <w:rPr>
      <w:b/>
      <w:lang w:val="en-GB" w:eastAsia="en-US" w:bidi="ar-SA"/>
    </w:rPr>
  </w:style>
  <w:style w:type="character" w:customStyle="1" w:styleId="st1">
    <w:name w:val="st1"/>
    <w:qFormat/>
  </w:style>
  <w:style w:type="table" w:customStyle="1" w:styleId="TableGrid211">
    <w:name w:val="Table Grid211"/>
    <w:basedOn w:val="TableNormal"/>
    <w:qFormat/>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qFormat/>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uiPriority w:val="39"/>
    <w:qFormat/>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qFormat/>
    <w:pPr>
      <w:spacing w:after="180"/>
    </w:pPr>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qFormat/>
    <w:rPr>
      <w:rFonts w:eastAsia="MS Mincho"/>
    </w:rPr>
    <w:tblPr/>
  </w:style>
  <w:style w:type="table" w:customStyle="1" w:styleId="TableGrid311">
    <w:name w:val="Table Grid311"/>
    <w:basedOn w:val="TableNormal"/>
    <w:qFormat/>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qFormat/>
    <w:pPr>
      <w:spacing w:after="180"/>
    </w:pPr>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qFormat/>
    <w:pPr>
      <w:spacing w:after="180"/>
    </w:pPr>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uiPriority w:val="39"/>
    <w:qFormat/>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uiPriority w:val="39"/>
    <w:qFormat/>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uiPriority w:val="39"/>
    <w:qFormat/>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uiPriority w:val="39"/>
    <w:qFormat/>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uiPriority w:val="39"/>
    <w:qFormat/>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uiPriority w:val="39"/>
    <w:qFormat/>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uiPriority w:val="39"/>
    <w:qFormat/>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首标题"/>
    <w:qFormat/>
    <w:rPr>
      <w:rFonts w:ascii="Arial" w:eastAsia="SimSun" w:hAnsi="Arial"/>
      <w:sz w:val="24"/>
      <w:lang w:val="en-US" w:eastAsia="zh-CN" w:bidi="ar-SA"/>
    </w:rPr>
  </w:style>
  <w:style w:type="character" w:customStyle="1" w:styleId="ReferenceChar">
    <w:name w:val="Reference Char"/>
    <w:link w:val="Reference"/>
    <w:uiPriority w:val="99"/>
    <w:qFormat/>
    <w:rPr>
      <w:rFonts w:eastAsia="Yu Mincho"/>
      <w:lang w:eastAsia="en-US"/>
    </w:rPr>
  </w:style>
  <w:style w:type="table" w:customStyle="1" w:styleId="TableGrid9">
    <w:name w:val="Table Grid9"/>
    <w:basedOn w:val="TableNormal"/>
    <w:qFormat/>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qFormat/>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qFormat/>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qFormat/>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uiPriority w:val="39"/>
    <w:qFormat/>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
    <w:basedOn w:val="TableNormal"/>
    <w:uiPriority w:val="39"/>
    <w:qFormat/>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uiPriority w:val="39"/>
    <w:qFormat/>
    <w:pPr>
      <w:spacing w:after="180"/>
    </w:pPr>
    <w:rPr>
      <w:rFonts w:eastAsia="Yu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qFormat/>
    <w:rPr>
      <w:rFonts w:eastAsia="MS Mincho"/>
      <w:lang w:val="en-US" w:eastAsia="en-US"/>
    </w:rPr>
    <w:tblPr/>
  </w:style>
  <w:style w:type="table" w:customStyle="1" w:styleId="Tabellengitternetz12">
    <w:name w:val="Tabellengitternetz12"/>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qFormat/>
    <w:pPr>
      <w:overflowPunct w:val="0"/>
      <w:autoSpaceDE w:val="0"/>
      <w:autoSpaceDN w:val="0"/>
      <w:adjustRightInd w:val="0"/>
      <w:spacing w:after="180"/>
      <w:textAlignment w:val="baseline"/>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qFormat/>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qFormat/>
    <w:pPr>
      <w:spacing w:after="180"/>
    </w:pPr>
    <w:rPr>
      <w:rFonts w:eastAsia="Yu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qFormat/>
    <w:pPr>
      <w:spacing w:after="180"/>
    </w:pPr>
    <w:rPr>
      <w:rFonts w:eastAsia="Yu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qFormat/>
    <w:pPr>
      <w:spacing w:after="180"/>
    </w:pPr>
    <w:rPr>
      <w:rFonts w:eastAsia="Yu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qFormat/>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qFormat/>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qFormat/>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qFormat/>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uiPriority w:val="39"/>
    <w:qFormat/>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uiPriority w:val="39"/>
    <w:qFormat/>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qFormat/>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qFormat/>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qFormat/>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uiPriority w:val="39"/>
    <w:qFormat/>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TableNormal"/>
    <w:qFormat/>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uiPriority w:val="39"/>
    <w:qFormat/>
    <w:pPr>
      <w:spacing w:after="180"/>
    </w:pPr>
    <w:rPr>
      <w:rFonts w:eastAsia="DengXi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qFormat/>
    <w:rPr>
      <w:rFonts w:eastAsia="MS Mincho"/>
      <w:lang w:val="en-US" w:eastAsia="en-US"/>
    </w:rPr>
    <w:tblPr/>
  </w:style>
  <w:style w:type="table" w:customStyle="1" w:styleId="Tabellengitternetz13">
    <w:name w:val="Tabellengitternetz13"/>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qFormat/>
    <w:pPr>
      <w:overflowPunct w:val="0"/>
      <w:autoSpaceDE w:val="0"/>
      <w:autoSpaceDN w:val="0"/>
      <w:adjustRightInd w:val="0"/>
      <w:spacing w:after="180"/>
      <w:textAlignment w:val="baseline"/>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qFormat/>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qFormat/>
    <w:pPr>
      <w:spacing w:after="180"/>
    </w:pPr>
    <w:rPr>
      <w:rFonts w:eastAsia="DengXi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qFormat/>
    <w:pPr>
      <w:spacing w:after="180"/>
    </w:pPr>
    <w:rPr>
      <w:rFonts w:eastAsia="DengXi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qFormat/>
    <w:pPr>
      <w:spacing w:after="180"/>
    </w:pPr>
    <w:rPr>
      <w:rFonts w:eastAsia="DengXi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uiPriority w:val="39"/>
    <w:qFormat/>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
    <w:name w:val="Table Grid712"/>
    <w:basedOn w:val="TableNormal"/>
    <w:qFormat/>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uiPriority w:val="39"/>
    <w:qFormat/>
    <w:rPr>
      <w:rFonts w:ascii="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qFormat/>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uiPriority w:val="39"/>
    <w:qFormat/>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qFormat/>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uiPriority w:val="39"/>
    <w:qFormat/>
    <w:pPr>
      <w:spacing w:after="180"/>
    </w:pPr>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qFormat/>
    <w:rPr>
      <w:rFonts w:eastAsia="MS Mincho"/>
    </w:rPr>
    <w:tblPr/>
  </w:style>
  <w:style w:type="table" w:customStyle="1" w:styleId="Tabellengitternetz111">
    <w:name w:val="Tabellengitternetz111"/>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qFormat/>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qFormat/>
    <w:pPr>
      <w:spacing w:after="180"/>
    </w:pPr>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qFormat/>
    <w:pPr>
      <w:spacing w:after="180"/>
    </w:pPr>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qFormat/>
    <w:pPr>
      <w:spacing w:after="180"/>
    </w:pPr>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
    <w:name w:val="Table Grid721"/>
    <w:basedOn w:val="TableNormal"/>
    <w:qFormat/>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qFormat/>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
    <w:name w:val="Table Grid741"/>
    <w:basedOn w:val="TableNormal"/>
    <w:qFormat/>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
    <w:name w:val="Table Grid751"/>
    <w:basedOn w:val="TableNormal"/>
    <w:qFormat/>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qFormat/>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
    <w:name w:val="Table Grid761"/>
    <w:basedOn w:val="TableNormal"/>
    <w:uiPriority w:val="39"/>
    <w:qFormat/>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qFormat/>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uiPriority w:val="39"/>
    <w:qFormat/>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qFormat/>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qFormat/>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uiPriority w:val="39"/>
    <w:qFormat/>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TableNormal"/>
    <w:qFormat/>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39"/>
    <w:qFormat/>
    <w:pPr>
      <w:spacing w:after="180"/>
    </w:pPr>
    <w:rPr>
      <w:rFonts w:eastAsia="DengXi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
    <w:name w:val="Table Style14"/>
    <w:basedOn w:val="TableNormal"/>
    <w:qFormat/>
    <w:rPr>
      <w:rFonts w:eastAsia="MS Mincho"/>
      <w:lang w:val="en-US" w:eastAsia="en-US"/>
    </w:rPr>
    <w:tblPr/>
  </w:style>
  <w:style w:type="table" w:customStyle="1" w:styleId="Tabellengitternetz14">
    <w:name w:val="Tabellengitternetz14"/>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qFormat/>
    <w:pPr>
      <w:overflowPunct w:val="0"/>
      <w:autoSpaceDE w:val="0"/>
      <w:autoSpaceDN w:val="0"/>
      <w:adjustRightInd w:val="0"/>
      <w:spacing w:after="180"/>
      <w:textAlignment w:val="baseline"/>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qFormat/>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qFormat/>
    <w:pPr>
      <w:spacing w:after="180"/>
    </w:pPr>
    <w:rPr>
      <w:rFonts w:eastAsia="DengXi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qFormat/>
    <w:pPr>
      <w:spacing w:after="180"/>
    </w:pPr>
    <w:rPr>
      <w:rFonts w:eastAsia="DengXi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qFormat/>
    <w:pPr>
      <w:spacing w:after="180"/>
    </w:pPr>
    <w:rPr>
      <w:rFonts w:eastAsia="DengXi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uiPriority w:val="39"/>
    <w:qFormat/>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
    <w:name w:val="Table Grid713"/>
    <w:basedOn w:val="TableNormal"/>
    <w:uiPriority w:val="39"/>
    <w:qFormat/>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2"/>
    <w:basedOn w:val="TableNormal"/>
    <w:qFormat/>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TableNormal"/>
    <w:qFormat/>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uiPriority w:val="39"/>
    <w:qFormat/>
    <w:rPr>
      <w:rFonts w:ascii="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qFormat/>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uiPriority w:val="39"/>
    <w:qFormat/>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qFormat/>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uiPriority w:val="39"/>
    <w:qFormat/>
    <w:pPr>
      <w:spacing w:after="180"/>
    </w:pPr>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qFormat/>
    <w:rPr>
      <w:rFonts w:eastAsia="MS Mincho"/>
    </w:rPr>
    <w:tblPr/>
  </w:style>
  <w:style w:type="table" w:customStyle="1" w:styleId="Tabellengitternetz112">
    <w:name w:val="Tabellengitternetz112"/>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qFormat/>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qFormat/>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qFormat/>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qFormat/>
    <w:pPr>
      <w:spacing w:after="180"/>
    </w:pPr>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qFormat/>
    <w:pPr>
      <w:spacing w:after="180"/>
    </w:pPr>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qFormat/>
    <w:pPr>
      <w:spacing w:after="180"/>
    </w:pPr>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
    <w:name w:val="Table Grid722"/>
    <w:basedOn w:val="TableNormal"/>
    <w:uiPriority w:val="39"/>
    <w:qFormat/>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
    <w:name w:val="Table Grid732"/>
    <w:basedOn w:val="TableNormal"/>
    <w:uiPriority w:val="39"/>
    <w:qFormat/>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
    <w:name w:val="Table Grid742"/>
    <w:basedOn w:val="TableNormal"/>
    <w:uiPriority w:val="39"/>
    <w:qFormat/>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
    <w:name w:val="Table Grid752"/>
    <w:basedOn w:val="TableNormal"/>
    <w:uiPriority w:val="39"/>
    <w:qFormat/>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qFormat/>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
    <w:name w:val="Table Grid762"/>
    <w:basedOn w:val="TableNormal"/>
    <w:uiPriority w:val="39"/>
    <w:qFormat/>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qFormat/>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uiPriority w:val="39"/>
    <w:qFormat/>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qFormat/>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qFormat/>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uiPriority w:val="39"/>
    <w:qFormat/>
    <w:rPr>
      <w:rFonts w:eastAsia="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style>
  <w:style w:type="character" w:customStyle="1" w:styleId="List2Char">
    <w:name w:val="List 2 Char"/>
    <w:link w:val="List2"/>
    <w:qFormat/>
    <w:rPr>
      <w:rFonts w:eastAsia="Times New Roman"/>
    </w:rPr>
  </w:style>
  <w:style w:type="paragraph" w:customStyle="1" w:styleId="List11">
    <w:name w:val="List11"/>
    <w:basedOn w:val="Normal"/>
    <w:uiPriority w:val="99"/>
    <w:qFormat/>
    <w:pPr>
      <w:spacing w:before="120" w:after="0" w:line="280" w:lineRule="atLeast"/>
      <w:ind w:left="360" w:hanging="360"/>
      <w:jc w:val="both"/>
    </w:pPr>
    <w:rPr>
      <w:rFonts w:ascii="Bookman" w:eastAsia="MS Mincho" w:hAnsi="Bookman"/>
      <w:lang w:val="en-US"/>
    </w:rPr>
  </w:style>
  <w:style w:type="paragraph" w:customStyle="1" w:styleId="Bulletedo1">
    <w:name w:val="Bulleted o 1"/>
    <w:basedOn w:val="Normal"/>
    <w:uiPriority w:val="99"/>
    <w:qFormat/>
    <w:pPr>
      <w:numPr>
        <w:numId w:val="20"/>
      </w:numPr>
      <w:spacing w:before="120" w:after="120"/>
    </w:pPr>
    <w:rPr>
      <w:rFonts w:eastAsia="Yu Mincho"/>
    </w:rPr>
  </w:style>
  <w:style w:type="character" w:customStyle="1" w:styleId="CharChar3">
    <w:name w:val="Char Char3"/>
    <w:qFormat/>
    <w:rPr>
      <w:rFonts w:ascii="Arial" w:hAnsi="Arial"/>
      <w:sz w:val="28"/>
      <w:lang w:val="en-GB" w:eastAsia="ko-KR" w:bidi="ar-SA"/>
    </w:rPr>
  </w:style>
  <w:style w:type="paragraph" w:customStyle="1" w:styleId="no0">
    <w:name w:val="no"/>
    <w:basedOn w:val="Normal"/>
    <w:uiPriority w:val="99"/>
    <w:qFormat/>
    <w:pPr>
      <w:ind w:left="1135" w:hanging="851"/>
    </w:pPr>
    <w:rPr>
      <w:rFonts w:eastAsia="Calibri"/>
      <w:lang w:val="it-IT" w:eastAsia="it-IT"/>
    </w:rPr>
  </w:style>
  <w:style w:type="paragraph" w:customStyle="1" w:styleId="IvDbodytext">
    <w:name w:val="IvD bodytext"/>
    <w:basedOn w:val="BodyText"/>
    <w:link w:val="IvDbodytextChar"/>
    <w:qFormat/>
    <w:pPr>
      <w:keepLines/>
      <w:tabs>
        <w:tab w:val="left" w:pos="2552"/>
        <w:tab w:val="left" w:pos="3856"/>
        <w:tab w:val="left" w:pos="5216"/>
        <w:tab w:val="left" w:pos="6464"/>
        <w:tab w:val="left" w:pos="7768"/>
        <w:tab w:val="left" w:pos="9072"/>
        <w:tab w:val="left" w:pos="9639"/>
      </w:tabs>
      <w:spacing w:before="240" w:after="0"/>
    </w:pPr>
    <w:rPr>
      <w:rFonts w:ascii="Arial" w:eastAsia="Malgun Gothic" w:hAnsi="Arial"/>
      <w:spacing w:val="2"/>
    </w:rPr>
  </w:style>
  <w:style w:type="character" w:customStyle="1" w:styleId="IvDbodytextChar">
    <w:name w:val="IvD bodytext Char"/>
    <w:link w:val="IvDbodytext"/>
    <w:qFormat/>
    <w:rPr>
      <w:rFonts w:ascii="Arial" w:eastAsia="Malgun Gothic" w:hAnsi="Arial"/>
      <w:spacing w:val="2"/>
      <w:lang w:eastAsia="en-US"/>
    </w:rPr>
  </w:style>
  <w:style w:type="character" w:customStyle="1" w:styleId="HeaderChar1">
    <w:name w:val="Header Char1"/>
    <w:semiHidden/>
    <w:qFormat/>
    <w:rPr>
      <w:rFonts w:ascii="Times New Roman" w:eastAsia="SimSun" w:hAnsi="Times New Roman"/>
      <w:lang w:eastAsia="en-US"/>
    </w:rPr>
  </w:style>
  <w:style w:type="character" w:customStyle="1" w:styleId="CharChar31">
    <w:name w:val="Char Char31"/>
    <w:qFormat/>
    <w:rPr>
      <w:rFonts w:ascii="Arial" w:hAnsi="Arial" w:cs="Arial" w:hint="default"/>
      <w:sz w:val="28"/>
      <w:lang w:val="en-GB" w:eastAsia="ko-KR" w:bidi="ar-SA"/>
    </w:rPr>
  </w:style>
  <w:style w:type="paragraph" w:customStyle="1" w:styleId="33">
    <w:name w:val="吹き出し3"/>
    <w:basedOn w:val="Normal"/>
    <w:semiHidden/>
    <w:qFormat/>
    <w:rPr>
      <w:rFonts w:ascii="Tahoma" w:eastAsia="MS Mincho" w:hAnsi="Tahoma" w:cs="Tahoma"/>
      <w:sz w:val="16"/>
      <w:szCs w:val="16"/>
      <w:lang w:eastAsia="ko-KR"/>
    </w:rPr>
  </w:style>
  <w:style w:type="paragraph" w:customStyle="1" w:styleId="91">
    <w:name w:val="目次 91"/>
    <w:basedOn w:val="TOC8"/>
    <w:uiPriority w:val="99"/>
    <w:qFormat/>
    <w:pPr>
      <w:keepNext w:val="0"/>
      <w:ind w:left="1418" w:hanging="1418"/>
    </w:pPr>
    <w:rPr>
      <w:rFonts w:eastAsia="MS Mincho"/>
      <w:lang w:val="en-US"/>
    </w:rPr>
  </w:style>
  <w:style w:type="paragraph" w:customStyle="1" w:styleId="17">
    <w:name w:val="図表番号1"/>
    <w:basedOn w:val="Normal"/>
    <w:next w:val="Normal"/>
    <w:uiPriority w:val="99"/>
    <w:qFormat/>
    <w:pPr>
      <w:spacing w:before="120" w:after="120"/>
    </w:pPr>
    <w:rPr>
      <w:rFonts w:eastAsia="MS Mincho"/>
      <w:b/>
    </w:rPr>
  </w:style>
  <w:style w:type="paragraph" w:customStyle="1" w:styleId="18">
    <w:name w:val="図表目次1"/>
    <w:basedOn w:val="Normal"/>
    <w:next w:val="Normal"/>
    <w:uiPriority w:val="99"/>
    <w:qFormat/>
    <w:pPr>
      <w:ind w:left="400" w:hanging="400"/>
      <w:jc w:val="center"/>
    </w:pPr>
    <w:rPr>
      <w:rFonts w:eastAsia="MS Mincho"/>
      <w:b/>
    </w:rPr>
  </w:style>
  <w:style w:type="paragraph" w:customStyle="1" w:styleId="3GPPNormalText">
    <w:name w:val="3GPP Normal Text"/>
    <w:basedOn w:val="BodyText"/>
    <w:link w:val="3GPPNormalTextChar"/>
    <w:qFormat/>
    <w:pPr>
      <w:spacing w:after="120"/>
      <w:ind w:hanging="22"/>
      <w:jc w:val="both"/>
    </w:pPr>
    <w:rPr>
      <w:rFonts w:ascii="Arial" w:eastAsia="MS Mincho" w:hAnsi="Arial" w:cs="Arial"/>
      <w:sz w:val="24"/>
      <w:szCs w:val="24"/>
      <w:lang w:val="en-US"/>
    </w:rPr>
  </w:style>
  <w:style w:type="character" w:customStyle="1" w:styleId="3GPPNormalTextChar">
    <w:name w:val="3GPP Normal Text Char"/>
    <w:link w:val="3GPPNormalText"/>
    <w:qFormat/>
    <w:rPr>
      <w:rFonts w:ascii="Arial" w:eastAsia="MS Mincho" w:hAnsi="Arial" w:cs="Arial"/>
      <w:sz w:val="24"/>
      <w:szCs w:val="24"/>
      <w:lang w:val="en-US" w:eastAsia="en-US"/>
    </w:rPr>
  </w:style>
  <w:style w:type="table" w:customStyle="1" w:styleId="19">
    <w:name w:val="表格格線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53GPP">
    <w:name w:val="H5 3GPP"/>
    <w:basedOn w:val="Normal"/>
    <w:link w:val="H53GPPChar"/>
    <w:qFormat/>
    <w:pPr>
      <w:keepNext/>
      <w:keepLines/>
      <w:spacing w:before="120"/>
      <w:ind w:left="1134" w:hanging="1134"/>
      <w:outlineLvl w:val="2"/>
    </w:pPr>
    <w:rPr>
      <w:rFonts w:ascii="Arial" w:eastAsia="Yu Mincho" w:hAnsi="Arial"/>
      <w:snapToGrid w:val="0"/>
      <w:sz w:val="22"/>
      <w:szCs w:val="22"/>
    </w:rPr>
  </w:style>
  <w:style w:type="character" w:customStyle="1" w:styleId="H53GPPChar">
    <w:name w:val="H5 3GPP Char"/>
    <w:link w:val="H53GPP"/>
    <w:qFormat/>
    <w:rPr>
      <w:rFonts w:ascii="Arial" w:eastAsia="Yu Mincho" w:hAnsi="Arial"/>
      <w:snapToGrid w:val="0"/>
      <w:sz w:val="22"/>
      <w:szCs w:val="22"/>
      <w:lang w:eastAsia="en-US"/>
    </w:rPr>
  </w:style>
  <w:style w:type="character" w:customStyle="1" w:styleId="SubtitleChar">
    <w:name w:val="Subtitle Char"/>
    <w:basedOn w:val="DefaultParagraphFont"/>
    <w:link w:val="Subtitle"/>
    <w:qFormat/>
    <w:rPr>
      <w:rFonts w:ascii="Calibri Light" w:eastAsia="Yu Mincho" w:hAnsi="Calibri Light"/>
      <w:b/>
      <w:bCs/>
      <w:kern w:val="28"/>
      <w:sz w:val="32"/>
      <w:szCs w:val="32"/>
      <w:lang w:eastAsia="ko-KR"/>
    </w:rPr>
  </w:style>
  <w:style w:type="paragraph" w:customStyle="1" w:styleId="24">
    <w:name w:val="修订2"/>
    <w:hidden/>
    <w:semiHidden/>
    <w:qFormat/>
    <w:rPr>
      <w:rFonts w:eastAsia="Batang"/>
      <w:lang w:eastAsia="en-US"/>
    </w:rPr>
  </w:style>
  <w:style w:type="character" w:customStyle="1" w:styleId="Heading9Char1">
    <w:name w:val="Heading 9 Char1"/>
    <w:semiHidden/>
    <w:qFormat/>
    <w:rPr>
      <w:rFonts w:ascii="Calibri Light" w:eastAsia="DengXian Light" w:hAnsi="Calibri Light" w:cs="Times New Roman"/>
      <w:i/>
      <w:iCs/>
      <w:color w:val="272727"/>
      <w:sz w:val="21"/>
      <w:szCs w:val="21"/>
      <w:lang w:val="en-GB"/>
    </w:rPr>
  </w:style>
  <w:style w:type="table" w:customStyle="1" w:styleId="111">
    <w:name w:val="表格格線1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Normal"/>
    <w:next w:val="Normal"/>
    <w:uiPriority w:val="11"/>
    <w:qFormat/>
    <w:pPr>
      <w:spacing w:before="240" w:after="60" w:line="312" w:lineRule="auto"/>
      <w:jc w:val="center"/>
      <w:outlineLvl w:val="1"/>
    </w:pPr>
    <w:rPr>
      <w:rFonts w:ascii="Calibri Light" w:eastAsia="Yu Mincho" w:hAnsi="Calibri Light"/>
      <w:b/>
      <w:bCs/>
      <w:kern w:val="28"/>
      <w:sz w:val="32"/>
      <w:szCs w:val="32"/>
      <w:lang w:eastAsia="ko-KR"/>
    </w:rPr>
  </w:style>
  <w:style w:type="character" w:customStyle="1" w:styleId="SubtitleChar1">
    <w:name w:val="Subtitle Char1"/>
    <w:qFormat/>
    <w:rPr>
      <w:rFonts w:ascii="Calibri" w:eastAsia="DengXian" w:hAnsi="Calibri" w:cs="Times New Roman"/>
      <w:color w:val="5A5A5A"/>
      <w:spacing w:val="15"/>
      <w:sz w:val="22"/>
      <w:szCs w:val="22"/>
      <w:lang w:val="en-GB" w:eastAsia="en-US"/>
    </w:rPr>
  </w:style>
  <w:style w:type="character" w:customStyle="1" w:styleId="CharChar34">
    <w:name w:val="Char Char34"/>
    <w:semiHidden/>
    <w:qFormat/>
    <w:rPr>
      <w:rFonts w:ascii="Arial" w:hAnsi="Arial"/>
      <w:sz w:val="28"/>
      <w:lang w:val="en-GB" w:eastAsia="ko-KR" w:bidi="ar-SA"/>
    </w:rPr>
  </w:style>
  <w:style w:type="character" w:customStyle="1" w:styleId="CharChar33">
    <w:name w:val="Char Char33"/>
    <w:semiHidden/>
    <w:qFormat/>
    <w:rPr>
      <w:rFonts w:ascii="Arial" w:hAnsi="Arial"/>
      <w:sz w:val="28"/>
      <w:lang w:val="en-GB" w:eastAsia="ko-KR" w:bidi="ar-SA"/>
    </w:rPr>
  </w:style>
  <w:style w:type="character" w:customStyle="1" w:styleId="CharChar32">
    <w:name w:val="Char Char32"/>
    <w:semiHidden/>
    <w:qFormat/>
    <w:rPr>
      <w:rFonts w:ascii="Arial" w:hAnsi="Arial"/>
      <w:sz w:val="28"/>
      <w:lang w:val="en-GB" w:eastAsia="ko-KR" w:bidi="ar-SA"/>
    </w:rPr>
  </w:style>
  <w:style w:type="table" w:customStyle="1" w:styleId="330">
    <w:name w:val="网格型3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表格格線11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格格線12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pPr>
      <w:pBdr>
        <w:top w:val="single" w:sz="4" w:space="10" w:color="4472C4"/>
        <w:bottom w:val="single" w:sz="4" w:space="10" w:color="4472C4"/>
      </w:pBdr>
      <w:spacing w:before="360" w:after="360"/>
      <w:ind w:left="864" w:right="864"/>
      <w:jc w:val="center"/>
    </w:pPr>
    <w:rPr>
      <w:rFonts w:eastAsia="Yu Mincho"/>
      <w:i/>
      <w:iCs/>
      <w:color w:val="4472C4"/>
    </w:rPr>
  </w:style>
  <w:style w:type="character" w:customStyle="1" w:styleId="IntenseQuoteChar">
    <w:name w:val="Intense Quote Char"/>
    <w:basedOn w:val="DefaultParagraphFont"/>
    <w:link w:val="IntenseQuote"/>
    <w:uiPriority w:val="30"/>
    <w:qFormat/>
    <w:rPr>
      <w:rFonts w:eastAsia="Yu Mincho"/>
      <w:i/>
      <w:iCs/>
      <w:color w:val="4472C4"/>
      <w:lang w:eastAsia="en-US"/>
    </w:rPr>
  </w:style>
  <w:style w:type="paragraph" w:customStyle="1" w:styleId="1a">
    <w:name w:val="副标题1"/>
    <w:basedOn w:val="Normal"/>
    <w:next w:val="Normal"/>
    <w:uiPriority w:val="11"/>
    <w:qFormat/>
    <w:pPr>
      <w:spacing w:before="240" w:after="60" w:line="312" w:lineRule="auto"/>
      <w:jc w:val="center"/>
      <w:outlineLvl w:val="1"/>
    </w:pPr>
    <w:rPr>
      <w:rFonts w:ascii="Calibri Light" w:eastAsia="Yu Mincho" w:hAnsi="Calibri Light"/>
      <w:b/>
      <w:bCs/>
      <w:kern w:val="28"/>
      <w:sz w:val="32"/>
      <w:szCs w:val="32"/>
      <w:lang w:eastAsia="ko-KR"/>
    </w:rPr>
  </w:style>
  <w:style w:type="character" w:customStyle="1" w:styleId="Char11">
    <w:name w:val="副标题 Char1"/>
    <w:qFormat/>
    <w:rPr>
      <w:rFonts w:ascii="Calibri Light" w:eastAsia="SimSun" w:hAnsi="Calibri Light" w:cs="Times New Roman"/>
      <w:b/>
      <w:bCs/>
      <w:kern w:val="28"/>
      <w:sz w:val="32"/>
      <w:szCs w:val="32"/>
      <w:lang w:val="en-GB" w:eastAsia="en-US"/>
    </w:rPr>
  </w:style>
  <w:style w:type="paragraph" w:customStyle="1" w:styleId="1b">
    <w:name w:val="明显引用1"/>
    <w:basedOn w:val="Normal"/>
    <w:next w:val="Normal"/>
    <w:uiPriority w:val="30"/>
    <w:qFormat/>
    <w:pPr>
      <w:pBdr>
        <w:top w:val="single" w:sz="4" w:space="10" w:color="5B9BD5"/>
        <w:bottom w:val="single" w:sz="4" w:space="10" w:color="5B9BD5"/>
      </w:pBdr>
      <w:spacing w:before="360" w:after="360"/>
      <w:ind w:left="864" w:right="864"/>
      <w:jc w:val="center"/>
    </w:pPr>
    <w:rPr>
      <w:rFonts w:eastAsia="Yu Mincho"/>
      <w:i/>
      <w:iCs/>
      <w:color w:val="5B9BD5"/>
    </w:rPr>
  </w:style>
  <w:style w:type="character" w:customStyle="1" w:styleId="Char12">
    <w:name w:val="明显引用 Char1"/>
    <w:uiPriority w:val="30"/>
    <w:qFormat/>
    <w:rPr>
      <w:rFonts w:ascii="Times New Roman" w:hAnsi="Times New Roman"/>
      <w:i/>
      <w:iCs/>
      <w:color w:val="4472C4"/>
      <w:lang w:val="en-GB" w:eastAsia="en-US"/>
    </w:rPr>
  </w:style>
  <w:style w:type="paragraph" w:customStyle="1" w:styleId="IntenseQuote1">
    <w:name w:val="Intense Quote1"/>
    <w:basedOn w:val="Normal"/>
    <w:next w:val="Normal"/>
    <w:uiPriority w:val="30"/>
    <w:qFormat/>
    <w:pPr>
      <w:pBdr>
        <w:top w:val="single" w:sz="4" w:space="10" w:color="5B9BD5"/>
        <w:bottom w:val="single" w:sz="4" w:space="10" w:color="5B9BD5"/>
      </w:pBdr>
      <w:spacing w:before="360" w:after="360"/>
      <w:ind w:left="864" w:right="864"/>
      <w:jc w:val="center"/>
    </w:pPr>
    <w:rPr>
      <w:rFonts w:eastAsia="Yu Mincho"/>
      <w:i/>
      <w:iCs/>
      <w:color w:val="5B9BD5"/>
    </w:rPr>
  </w:style>
  <w:style w:type="character" w:customStyle="1" w:styleId="SubtitleChar2">
    <w:name w:val="Subtitle Char2"/>
    <w:qFormat/>
    <w:rPr>
      <w:rFonts w:ascii="Calibri" w:eastAsia="DengXian" w:hAnsi="Calibri" w:cs="Times New Roman"/>
      <w:color w:val="5A5A5A"/>
      <w:spacing w:val="15"/>
      <w:sz w:val="22"/>
      <w:szCs w:val="22"/>
      <w:lang w:val="en-GB" w:eastAsia="en-US"/>
    </w:rPr>
  </w:style>
  <w:style w:type="character" w:customStyle="1" w:styleId="IntenseQuoteChar1">
    <w:name w:val="Intense Quote Char1"/>
    <w:uiPriority w:val="30"/>
    <w:qFormat/>
    <w:rPr>
      <w:rFonts w:ascii="Times New Roman" w:hAnsi="Times New Roman"/>
      <w:i/>
      <w:iCs/>
      <w:color w:val="4472C4"/>
      <w:lang w:val="en-GB" w:eastAsia="en-US"/>
    </w:rPr>
  </w:style>
  <w:style w:type="table" w:customStyle="1" w:styleId="34">
    <w:name w:val="网格型34"/>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
    <w:name w:val="网格型31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2"/>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
    <w:name w:val="Tabellengitternetz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格格線122"/>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网格型3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网格型3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格格線113"/>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
    <w:name w:val="Tabellengitternetz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格格線123"/>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格格線13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表格格線111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
    <w:name w:val="Tabellengitternetz1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
    <w:name w:val="Table Grid421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表格格線121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网格型1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uiPriority w:val="39"/>
    <w:qFormat/>
    <w:rPr>
      <w:rFonts w:ascii="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
    <w:name w:val="Tabellengitternetz1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网格型34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格格線14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
    <w:name w:val="Table Grid212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表格格線112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
    <w:name w:val="Table Grid1221"/>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
    <w:name w:val="Tabellengitternetz12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
    <w:name w:val="Tabellengitternetz22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
    <w:name w:val="Tabellengitternetz32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
    <w:name w:val="Tabellengitternetz42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
    <w:name w:val="Tabellengitternetz52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
    <w:name w:val="Tabellengitternetz62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
    <w:name w:val="Tabellengitternetz72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
    <w:name w:val="Tabellengitternetz82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
    <w:name w:val="Tabellengitternetz92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网格型322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
    <w:name w:val="Table Grid422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表格格線122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
    <w:name w:val="修订3"/>
    <w:uiPriority w:val="99"/>
    <w:semiHidden/>
    <w:qFormat/>
    <w:rPr>
      <w:rFonts w:eastAsia="Batang"/>
      <w:lang w:eastAsia="en-US"/>
    </w:rPr>
  </w:style>
  <w:style w:type="character" w:customStyle="1" w:styleId="NumberedListChar">
    <w:name w:val="Numbered List Char"/>
    <w:link w:val="NumberedList"/>
    <w:uiPriority w:val="99"/>
    <w:qFormat/>
    <w:rPr>
      <w:rFonts w:eastAsia="MS Mincho"/>
      <w:lang w:val="en-US"/>
    </w:rPr>
  </w:style>
  <w:style w:type="paragraph" w:customStyle="1" w:styleId="Doc-text2">
    <w:name w:val="Doc-text2"/>
    <w:basedOn w:val="Normal"/>
    <w:link w:val="Doc-text2Char"/>
    <w:qFormat/>
    <w:pPr>
      <w:tabs>
        <w:tab w:val="left" w:pos="1622"/>
      </w:tabs>
      <w:spacing w:before="120" w:after="120"/>
      <w:ind w:left="1622" w:hanging="363"/>
      <w:jc w:val="both"/>
    </w:pPr>
    <w:rPr>
      <w:rFonts w:ascii="Arial" w:eastAsia="MS Mincho" w:hAnsi="Arial" w:cs="Arial"/>
      <w:lang w:eastAsia="ja-JP"/>
    </w:rPr>
  </w:style>
  <w:style w:type="character" w:customStyle="1" w:styleId="Doc-text2Char">
    <w:name w:val="Doc-text2 Char"/>
    <w:link w:val="Doc-text2"/>
    <w:qFormat/>
    <w:rPr>
      <w:rFonts w:ascii="Arial" w:eastAsia="MS Mincho" w:hAnsi="Arial" w:cs="Arial"/>
      <w:lang w:eastAsia="ja-JP"/>
    </w:rPr>
  </w:style>
  <w:style w:type="character" w:customStyle="1" w:styleId="11Char">
    <w:name w:val="1.1 Char"/>
    <w:qFormat/>
    <w:rPr>
      <w:rFonts w:ascii="Arial" w:eastAsia="MS Mincho" w:hAnsi="Arial" w:cs="Times New Roman"/>
      <w:b/>
      <w:bCs/>
      <w:sz w:val="24"/>
      <w:szCs w:val="26"/>
      <w:lang w:eastAsia="en-US"/>
    </w:rPr>
  </w:style>
  <w:style w:type="character" w:customStyle="1" w:styleId="1c">
    <w:name w:val="明显强调1"/>
    <w:uiPriority w:val="21"/>
    <w:qFormat/>
    <w:rPr>
      <w:b/>
      <w:bCs/>
      <w:i/>
      <w:iCs/>
      <w:color w:val="4F81BD"/>
    </w:rPr>
  </w:style>
  <w:style w:type="paragraph" w:customStyle="1" w:styleId="MediumGrid21">
    <w:name w:val="Medium Grid 21"/>
    <w:uiPriority w:val="1"/>
    <w:qFormat/>
    <w:pPr>
      <w:overflowPunct w:val="0"/>
      <w:autoSpaceDE w:val="0"/>
      <w:autoSpaceDN w:val="0"/>
      <w:adjustRightInd w:val="0"/>
      <w:textAlignment w:val="baseline"/>
    </w:pPr>
    <w:rPr>
      <w:rFonts w:eastAsia="MS Mincho"/>
      <w:lang w:eastAsia="ja-JP"/>
    </w:rPr>
  </w:style>
  <w:style w:type="paragraph" w:customStyle="1" w:styleId="Paragraphedeliste">
    <w:name w:val="Paragraphe de liste"/>
    <w:basedOn w:val="Normal"/>
    <w:uiPriority w:val="34"/>
    <w:qFormat/>
    <w:pPr>
      <w:spacing w:before="120" w:after="120"/>
      <w:ind w:left="720"/>
      <w:jc w:val="both"/>
    </w:pPr>
    <w:rPr>
      <w:rFonts w:eastAsia="Yu Mincho"/>
      <w:sz w:val="24"/>
      <w:lang w:val="fr-FR"/>
    </w:rPr>
  </w:style>
  <w:style w:type="paragraph" w:customStyle="1" w:styleId="Observation">
    <w:name w:val="Observation"/>
    <w:basedOn w:val="Normal"/>
    <w:uiPriority w:val="99"/>
    <w:qFormat/>
    <w:pPr>
      <w:numPr>
        <w:numId w:val="21"/>
      </w:numPr>
      <w:tabs>
        <w:tab w:val="left" w:pos="1701"/>
      </w:tabs>
      <w:spacing w:before="120" w:after="120"/>
      <w:jc w:val="both"/>
    </w:pPr>
    <w:rPr>
      <w:rFonts w:ascii="Arial" w:eastAsia="Yu Mincho" w:hAnsi="Arial"/>
      <w:b/>
      <w:bCs/>
    </w:rPr>
  </w:style>
  <w:style w:type="character" w:customStyle="1" w:styleId="IntenseReference1">
    <w:name w:val="Intense Reference1"/>
    <w:qFormat/>
    <w:rPr>
      <w:b/>
      <w:smallCaps/>
      <w:color w:val="C0504D"/>
      <w:spacing w:val="5"/>
      <w:u w:val="single"/>
    </w:rPr>
  </w:style>
  <w:style w:type="paragraph" w:customStyle="1" w:styleId="Header-3gppTdoc">
    <w:name w:val="Header-3gpp Tdoc"/>
    <w:basedOn w:val="Header"/>
    <w:link w:val="Header-3gppTdocChar"/>
    <w:qFormat/>
    <w:pPr>
      <w:widowControl/>
      <w:tabs>
        <w:tab w:val="center" w:pos="4153"/>
        <w:tab w:val="right" w:pos="9360"/>
      </w:tabs>
      <w:overflowPunct/>
      <w:autoSpaceDE/>
      <w:autoSpaceDN/>
      <w:adjustRightInd/>
      <w:spacing w:before="120" w:after="120"/>
      <w:jc w:val="both"/>
      <w:textAlignment w:val="auto"/>
    </w:pPr>
    <w:rPr>
      <w:rFonts w:eastAsia="MS Mincho" w:cs="Arial"/>
      <w:sz w:val="24"/>
      <w:szCs w:val="24"/>
      <w:lang w:val="en-US"/>
    </w:rPr>
  </w:style>
  <w:style w:type="character" w:customStyle="1" w:styleId="Header-3gppTdocChar">
    <w:name w:val="Header-3gpp Tdoc Char"/>
    <w:link w:val="Header-3gppTdoc"/>
    <w:qFormat/>
    <w:rPr>
      <w:rFonts w:ascii="Arial" w:eastAsia="MS Mincho" w:hAnsi="Arial" w:cs="Arial"/>
      <w:b/>
      <w:sz w:val="24"/>
      <w:szCs w:val="24"/>
      <w:lang w:val="en-US"/>
    </w:rPr>
  </w:style>
  <w:style w:type="character" w:customStyle="1" w:styleId="Char2">
    <w:name w:val="明显引用 Char2"/>
    <w:uiPriority w:val="30"/>
    <w:qFormat/>
    <w:rPr>
      <w:rFonts w:ascii="Times New Roman" w:hAnsi="Times New Roman"/>
      <w:i/>
      <w:iCs/>
      <w:color w:val="4472C4"/>
      <w:lang w:val="en-GB" w:eastAsia="en-US"/>
    </w:rPr>
  </w:style>
  <w:style w:type="table" w:customStyle="1" w:styleId="124">
    <w:name w:val="网格型12"/>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
    <w:name w:val="Table Grid1122"/>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表格格線1112"/>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明显引用 Char3"/>
    <w:uiPriority w:val="30"/>
    <w:qFormat/>
    <w:rPr>
      <w:rFonts w:ascii="Times New Roman" w:hAnsi="Times New Roman"/>
      <w:i/>
      <w:iCs/>
      <w:color w:val="4472C4"/>
      <w:lang w:val="en-GB" w:eastAsia="en-US"/>
    </w:rPr>
  </w:style>
  <w:style w:type="table" w:customStyle="1" w:styleId="Tabellengitternetz16">
    <w:name w:val="Tabellengitternetz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网格型3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uiPriority w:val="39"/>
    <w:qFormat/>
    <w:rPr>
      <w:rFonts w:ascii="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4"/>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表格格線114"/>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4">
    <w:name w:val="Tabellengitternetz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4">
    <w:name w:val="Tabellengitternetz2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4">
    <w:name w:val="Tabellengitternetz3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4">
    <w:name w:val="Tabellengitternetz4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4">
    <w:name w:val="Tabellengitternetz5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4">
    <w:name w:val="Tabellengitternetz6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4">
    <w:name w:val="Tabellengitternetz7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4">
    <w:name w:val="Tabellengitternetz8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4">
    <w:name w:val="Tabellengitternetz9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网格型324"/>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
    <w:name w:val="网格型424"/>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
    <w:name w:val="Table Grid424"/>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表格格線124"/>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uiPriority w:val="39"/>
    <w:qFormat/>
    <w:rPr>
      <w:rFonts w:ascii="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网格型22"/>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
    <w:name w:val="Table Grid1123"/>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表格格線1113"/>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
    <w:name w:val="表格格線1111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1">
    <w:name w:val="Tabellengitternetz15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网格型35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1">
    <w:name w:val="Table Grid45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格格線15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
    <w:name w:val="Table Grid1141"/>
    <w:basedOn w:val="TableNormal"/>
    <w:uiPriority w:val="39"/>
    <w:qFormat/>
    <w:rPr>
      <w:rFonts w:ascii="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表格格線113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1">
    <w:name w:val="Tabellengitternetz12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1">
    <w:name w:val="Tabellengitternetz22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1">
    <w:name w:val="Tabellengitternetz32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1">
    <w:name w:val="Tabellengitternetz42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1">
    <w:name w:val="Tabellengitternetz52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1">
    <w:name w:val="Tabellengitternetz62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1">
    <w:name w:val="Tabellengitternetz72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1">
    <w:name w:val="Tabellengitternetz82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1">
    <w:name w:val="Tabellengitternetz923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网格型323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
    <w:name w:val="网格型423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1">
    <w:name w:val="Table Grid423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
    <w:name w:val="表格格線123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网格型11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uiPriority w:val="39"/>
    <w:qFormat/>
    <w:rPr>
      <w:rFonts w:ascii="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网格型21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1">
    <w:name w:val="Table Grid11221"/>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
    <w:name w:val="网格型3112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网格型4112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
    <w:name w:val="表格格線1112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7">
    <w:name w:val="Tabellengitternetz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格格線17"/>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格格線115"/>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5">
    <w:name w:val="Table Grid125"/>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5">
    <w:name w:val="Tabellengitternetz1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5">
    <w:name w:val="Tabellengitternetz2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5">
    <w:name w:val="Tabellengitternetz3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5">
    <w:name w:val="Tabellengitternetz4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5">
    <w:name w:val="Tabellengitternetz5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5">
    <w:name w:val="Tabellengitternetz6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5">
    <w:name w:val="Tabellengitternetz7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5">
    <w:name w:val="Tabellengitternetz8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5">
    <w:name w:val="Tabellengitternetz9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网格型32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
    <w:name w:val="网格型42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
    <w:name w:val="Table Grid425"/>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
    <w:name w:val="表格格線125"/>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格格線132"/>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
    <w:name w:val="Tabellengitternetz1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
    <w:name w:val="Tabellengitternetz2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
    <w:name w:val="Tabellengitternetz3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
    <w:name w:val="Tabellengitternetz4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
    <w:name w:val="Tabellengitternetz5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
    <w:name w:val="Tabellengitternetz6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
    <w:name w:val="Tabellengitternetz7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
    <w:name w:val="Tabellengitternetz8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
    <w:name w:val="Tabellengitternetz9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网格型3114"/>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
    <w:name w:val="网格型4114"/>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表格格線1114"/>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2">
    <w:name w:val="Tabellengitternetz1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2">
    <w:name w:val="Tabellengitternetz2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2">
    <w:name w:val="Tabellengitternetz3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2">
    <w:name w:val="Tabellengitternetz4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2">
    <w:name w:val="Tabellengitternetz5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2">
    <w:name w:val="Tabellengitternetz6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2">
    <w:name w:val="Tabellengitternetz7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2">
    <w:name w:val="Tabellengitternetz8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2">
    <w:name w:val="Tabellengitternetz9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
    <w:name w:val="表格格線1212"/>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uiPriority w:val="39"/>
    <w:qFormat/>
    <w:rPr>
      <w:rFonts w:ascii="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网格型2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2">
    <w:name w:val="Tabellengitternetz14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2">
    <w:name w:val="Tabellengitternetz24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2">
    <w:name w:val="Tabellengitternetz34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2">
    <w:name w:val="Tabellengitternetz44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2">
    <w:name w:val="Tabellengitternetz54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2">
    <w:name w:val="Tabellengitternetz64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2">
    <w:name w:val="Tabellengitternetz74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2">
    <w:name w:val="Tabellengitternetz84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2">
    <w:name w:val="Tabellengitternetz94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网格型34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格格線142"/>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
    <w:name w:val="Table Grid1132"/>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
    <w:name w:val="Tabellengitternetz1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2">
    <w:name w:val="Table Grid212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网格型312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表格格線1122"/>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
    <w:name w:val="Table Grid1222"/>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2">
    <w:name w:val="Tabellengitternetz12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2">
    <w:name w:val="Tabellengitternetz22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2">
    <w:name w:val="Tabellengitternetz32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2">
    <w:name w:val="Tabellengitternetz42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2">
    <w:name w:val="Tabellengitternetz52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2">
    <w:name w:val="Tabellengitternetz62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2">
    <w:name w:val="Tabellengitternetz72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2">
    <w:name w:val="Tabellengitternetz82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2">
    <w:name w:val="Tabellengitternetz92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2">
    <w:name w:val="Table Grid3222"/>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
    <w:name w:val="网格型322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
    <w:name w:val="网格型422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2">
    <w:name w:val="Table Grid422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表格格線1222"/>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2">
    <w:name w:val="Tabellengitternetz15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2">
    <w:name w:val="Tabellengitternetz25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2">
    <w:name w:val="Tabellengitternetz35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2">
    <w:name w:val="Tabellengitternetz45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2">
    <w:name w:val="Tabellengitternetz55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2">
    <w:name w:val="Tabellengitternetz65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2">
    <w:name w:val="Tabellengitternetz75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2">
    <w:name w:val="Tabellengitternetz85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2">
    <w:name w:val="Tabellengitternetz95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2">
    <w:name w:val="Table Grid25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网格型35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2">
    <w:name w:val="Table Grid45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格格線152"/>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
    <w:name w:val="Table Grid1142"/>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网格型313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
    <w:name w:val="Table Grid413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表格格線1132"/>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2">
    <w:name w:val="Table Grid1232"/>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2">
    <w:name w:val="Tabellengitternetz12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2">
    <w:name w:val="Tabellengitternetz22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2">
    <w:name w:val="Tabellengitternetz32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2">
    <w:name w:val="Tabellengitternetz42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2">
    <w:name w:val="Tabellengitternetz52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2">
    <w:name w:val="Tabellengitternetz62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2">
    <w:name w:val="Tabellengitternetz72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2">
    <w:name w:val="Tabellengitternetz82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2">
    <w:name w:val="Tabellengitternetz923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2">
    <w:name w:val="Table Grid3232"/>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网格型323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
    <w:name w:val="网格型423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2">
    <w:name w:val="Table Grid423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表格格線1232"/>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网格型33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
    <w:name w:val="Table Grid431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
    <w:name w:val="表格格線131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2">
    <w:name w:val="Tabellengitternetz11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2">
    <w:name w:val="Tabellengitternetz21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2">
    <w:name w:val="Tabellengitternetz31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2">
    <w:name w:val="Tabellengitternetz41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2">
    <w:name w:val="Tabellengitternetz51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2">
    <w:name w:val="Tabellengitternetz61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2">
    <w:name w:val="Tabellengitternetz71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2">
    <w:name w:val="Tabellengitternetz81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2">
    <w:name w:val="Tabellengitternetz91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网格型3111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
    <w:name w:val="表格格線11112"/>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
    <w:name w:val="Table Grid12111"/>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1">
    <w:name w:val="Tabellengitternetz12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1">
    <w:name w:val="Tabellengitternetz22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1">
    <w:name w:val="Tabellengitternetz32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1">
    <w:name w:val="Tabellengitternetz42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1">
    <w:name w:val="Tabellengitternetz52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1">
    <w:name w:val="Tabellengitternetz62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1">
    <w:name w:val="Tabellengitternetz72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1">
    <w:name w:val="Tabellengitternetz82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1">
    <w:name w:val="Tabellengitternetz921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1">
    <w:name w:val="Table Grid3211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网格型321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1">
    <w:name w:val="Table Grid4211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
    <w:name w:val="表格格線1211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网格型112"/>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网格型212"/>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
    <w:name w:val="Table Grid11212"/>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1">
    <w:name w:val="Tabellengitternetz14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1">
    <w:name w:val="Tabellengitternetz24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1">
    <w:name w:val="Tabellengitternetz34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1">
    <w:name w:val="Tabellengitternetz44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1">
    <w:name w:val="Tabellengitternetz54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1">
    <w:name w:val="Tabellengitternetz64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1">
    <w:name w:val="Tabellengitternetz74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1">
    <w:name w:val="Tabellengitternetz84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1">
    <w:name w:val="Tabellengitternetz94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网格型34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
    <w:name w:val="Table Grid441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
    <w:name w:val="表格格線141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
    <w:name w:val="Table Grid11311"/>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
    <w:name w:val="Table Grid212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
    <w:name w:val="Table Grid3121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网格型312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
    <w:name w:val="表格格線1121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1">
    <w:name w:val="Table Grid12211"/>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1">
    <w:name w:val="Tabellengitternetz12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1">
    <w:name w:val="Tabellengitternetz22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1">
    <w:name w:val="Tabellengitternetz32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1">
    <w:name w:val="Tabellengitternetz42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1">
    <w:name w:val="Tabellengitternetz52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1">
    <w:name w:val="Tabellengitternetz62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1">
    <w:name w:val="Tabellengitternetz72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1">
    <w:name w:val="Tabellengitternetz82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1">
    <w:name w:val="Tabellengitternetz9221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1">
    <w:name w:val="Table Grid3221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网格型322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1">
    <w:name w:val="网格型4221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1">
    <w:name w:val="Table Grid4221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
    <w:name w:val="表格格線1221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网格型12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35">
    <w:name w:val="Char Char35"/>
    <w:semiHidden/>
    <w:qFormat/>
    <w:rPr>
      <w:rFonts w:ascii="Arial" w:hAnsi="Arial"/>
      <w:sz w:val="28"/>
      <w:lang w:val="en-GB" w:eastAsia="ko-KR" w:bidi="ar-SA"/>
    </w:rPr>
  </w:style>
  <w:style w:type="table" w:customStyle="1" w:styleId="Tabellengitternetz133">
    <w:name w:val="Tabellengitternetz1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3">
    <w:name w:val="Tabellengitternetz2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3">
    <w:name w:val="Tabellengitternetz3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3">
    <w:name w:val="Tabellengitternetz4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3">
    <w:name w:val="Tabellengitternetz5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3">
    <w:name w:val="Tabellengitternetz6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3">
    <w:name w:val="Tabellengitternetz7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3">
    <w:name w:val="Tabellengitternetz8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3">
    <w:name w:val="Tabellengitternetz9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0">
    <w:name w:val="表格格線133"/>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3">
    <w:name w:val="Tabellengitternetz1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3">
    <w:name w:val="Tabellengitternetz2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3">
    <w:name w:val="Tabellengitternetz3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3">
    <w:name w:val="Tabellengitternetz4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3">
    <w:name w:val="Tabellengitternetz5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3">
    <w:name w:val="Tabellengitternetz6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3">
    <w:name w:val="Tabellengitternetz7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3">
    <w:name w:val="Tabellengitternetz8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3">
    <w:name w:val="Tabellengitternetz9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表格格線1213"/>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网格型14"/>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uiPriority w:val="39"/>
    <w:qFormat/>
    <w:rPr>
      <w:rFonts w:ascii="Calibri" w:hAnsi="Calibr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3">
    <w:name w:val="Tabellengitternetz14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3">
    <w:name w:val="Tabellengitternetz24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3">
    <w:name w:val="Tabellengitternetz34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3">
    <w:name w:val="Tabellengitternetz44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3">
    <w:name w:val="Tabellengitternetz54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3">
    <w:name w:val="Tabellengitternetz64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3">
    <w:name w:val="Tabellengitternetz74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3">
    <w:name w:val="Tabellengitternetz84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3">
    <w:name w:val="Tabellengitternetz94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0">
    <w:name w:val="表格格線143"/>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
    <w:name w:val="Tabellengitternetz1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
    <w:name w:val="Tabellengitternetz2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
    <w:name w:val="Tabellengitternetz3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
    <w:name w:val="Tabellengitternetz4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
    <w:name w:val="Tabellengitternetz5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
    <w:name w:val="Tabellengitternetz6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
    <w:name w:val="Tabellengitternetz7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
    <w:name w:val="Tabellengitternetz8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
    <w:name w:val="Tabellengitternetz9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
    <w:name w:val="表格格線1123"/>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
    <w:name w:val="Table Grid1223"/>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3">
    <w:name w:val="Tabellengitternetz12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3">
    <w:name w:val="Tabellengitternetz22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3">
    <w:name w:val="Tabellengitternetz32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3">
    <w:name w:val="Tabellengitternetz42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3">
    <w:name w:val="Tabellengitternetz52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3">
    <w:name w:val="Tabellengitternetz62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3">
    <w:name w:val="Tabellengitternetz72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3">
    <w:name w:val="Tabellengitternetz82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3">
    <w:name w:val="Tabellengitternetz92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3">
    <w:name w:val="Table Grid3223"/>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网格型322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
    <w:name w:val="网格型422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3">
    <w:name w:val="Table Grid422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
    <w:name w:val="表格格線1223"/>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8">
    <w:name w:val="Tabellengitternetz1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8">
    <w:name w:val="Tabellengitternetz2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8">
    <w:name w:val="Tabellengitternetz3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8">
    <w:name w:val="Tabellengitternetz4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8">
    <w:name w:val="Tabellengitternetz5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8">
    <w:name w:val="Tabellengitternetz6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8">
    <w:name w:val="Tabellengitternetz7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8">
    <w:name w:val="Tabellengitternetz8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8">
    <w:name w:val="Tabellengitternetz9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网格型48"/>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格格線18"/>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uiPriority w:val="39"/>
    <w:qFormat/>
    <w:rPr>
      <w:rFonts w:ascii="Calibri" w:hAnsi="Calibr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网格型316"/>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
    <w:name w:val="Table Grid416"/>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格格線116"/>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6">
    <w:name w:val="Tabellengitternetz1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6">
    <w:name w:val="Tabellengitternetz2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6">
    <w:name w:val="Tabellengitternetz3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6">
    <w:name w:val="Tabellengitternetz4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6">
    <w:name w:val="Tabellengitternetz5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6">
    <w:name w:val="Tabellengitternetz6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6">
    <w:name w:val="Tabellengitternetz7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6">
    <w:name w:val="Tabellengitternetz8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6">
    <w:name w:val="Tabellengitternetz9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
    <w:name w:val="网格型326"/>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
    <w:name w:val="网格型426"/>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表格格線126"/>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网格型15"/>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uiPriority w:val="39"/>
    <w:qFormat/>
    <w:rPr>
      <w:rFonts w:ascii="Calibri" w:hAnsi="Calibr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网格型24"/>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5">
    <w:name w:val="Tabellengitternetz1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5">
    <w:name w:val="Tabellengitternetz2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5">
    <w:name w:val="Tabellengitternetz3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5">
    <w:name w:val="Tabellengitternetz4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5">
    <w:name w:val="Tabellengitternetz5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5">
    <w:name w:val="Tabellengitternetz6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5">
    <w:name w:val="Tabellengitternetz7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5">
    <w:name w:val="Tabellengitternetz8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5">
    <w:name w:val="Tabellengitternetz9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
    <w:name w:val="网格型311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
    <w:name w:val="网格型411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表格格線1115"/>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4">
    <w:name w:val="Tabellengitternetz1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4">
    <w:name w:val="Tabellengitternetz2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4">
    <w:name w:val="Tabellengitternetz3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4">
    <w:name w:val="Tabellengitternetz4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4">
    <w:name w:val="Tabellengitternetz5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4">
    <w:name w:val="Tabellengitternetz6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4">
    <w:name w:val="Tabellengitternetz7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4">
    <w:name w:val="Tabellengitternetz8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4">
    <w:name w:val="Tabellengitternetz9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网格型33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
    <w:name w:val="网格型43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格格線134"/>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
    <w:name w:val="Table Grid1214"/>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4">
    <w:name w:val="Tabellengitternetz12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4">
    <w:name w:val="Tabellengitternetz22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4">
    <w:name w:val="Tabellengitternetz32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4">
    <w:name w:val="Tabellengitternetz42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4">
    <w:name w:val="Tabellengitternetz52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4">
    <w:name w:val="Tabellengitternetz62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4">
    <w:name w:val="Tabellengitternetz72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4">
    <w:name w:val="Tabellengitternetz82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4">
    <w:name w:val="Tabellengitternetz92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4">
    <w:name w:val="Table Grid3214"/>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
    <w:name w:val="网格型321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
    <w:name w:val="网格型421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4">
    <w:name w:val="Table Grid4214"/>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
    <w:name w:val="表格格線1214"/>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
    <w:name w:val="Table Grid11114"/>
    <w:basedOn w:val="TableNormal"/>
    <w:uiPriority w:val="39"/>
    <w:qFormat/>
    <w:rPr>
      <w:rFonts w:ascii="Calibri" w:hAnsi="Calibr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4">
    <w:name w:val="Tabellengitternetz14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4">
    <w:name w:val="Tabellengitternetz24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4">
    <w:name w:val="Tabellengitternetz34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4">
    <w:name w:val="Tabellengitternetz44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4">
    <w:name w:val="Tabellengitternetz54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4">
    <w:name w:val="Tabellengitternetz64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4">
    <w:name w:val="Tabellengitternetz74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4">
    <w:name w:val="Tabellengitternetz84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4">
    <w:name w:val="Tabellengitternetz94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网格型34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
    <w:name w:val="网格型44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格格線144"/>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4">
    <w:name w:val="Tabellengitternetz1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4">
    <w:name w:val="Tabellengitternetz2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4">
    <w:name w:val="Tabellengitternetz3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4">
    <w:name w:val="Tabellengitternetz4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4">
    <w:name w:val="Tabellengitternetz5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4">
    <w:name w:val="Tabellengitternetz6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4">
    <w:name w:val="Tabellengitternetz7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4">
    <w:name w:val="Tabellengitternetz8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4">
    <w:name w:val="Tabellengitternetz9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4">
    <w:name w:val="Table Grid212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4">
    <w:name w:val="Table Grid3124"/>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
    <w:name w:val="网格型312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
    <w:name w:val="网格型412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
    <w:name w:val="表格格線1124"/>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4">
    <w:name w:val="Table Grid1224"/>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4">
    <w:name w:val="Tabellengitternetz12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4">
    <w:name w:val="Tabellengitternetz22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4">
    <w:name w:val="Tabellengitternetz32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4">
    <w:name w:val="Tabellengitternetz42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4">
    <w:name w:val="Tabellengitternetz52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4">
    <w:name w:val="Tabellengitternetz62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4">
    <w:name w:val="Tabellengitternetz72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4">
    <w:name w:val="Tabellengitternetz82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4">
    <w:name w:val="Tabellengitternetz92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4">
    <w:name w:val="Table Grid3224"/>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
    <w:name w:val="网格型322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
    <w:name w:val="网格型422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4">
    <w:name w:val="Table Grid4224"/>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
    <w:name w:val="表格格線1224"/>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3">
    <w:name w:val="Tabellengitternetz11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3">
    <w:name w:val="Tabellengitternetz21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3">
    <w:name w:val="Tabellengitternetz31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3">
    <w:name w:val="Tabellengitternetz41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3">
    <w:name w:val="Tabellengitternetz51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3">
    <w:name w:val="Tabellengitternetz61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3">
    <w:name w:val="Tabellengitternetz71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3">
    <w:name w:val="Tabellengitternetz81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3">
    <w:name w:val="Tabellengitternetz91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
    <w:name w:val="网格型3111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
    <w:name w:val="表格格線11113"/>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3">
    <w:name w:val="Tabellengitternetz15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3">
    <w:name w:val="Tabellengitternetz25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3">
    <w:name w:val="Tabellengitternetz35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3">
    <w:name w:val="Tabellengitternetz45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3">
    <w:name w:val="Tabellengitternetz55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3">
    <w:name w:val="Tabellengitternetz65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3">
    <w:name w:val="Tabellengitternetz75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3">
    <w:name w:val="Tabellengitternetz85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3">
    <w:name w:val="Tabellengitternetz95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3">
    <w:name w:val="Table Grid25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3">
    <w:name w:val="Table Grid45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0">
    <w:name w:val="表格格線153"/>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qFormat/>
    <w:rPr>
      <w:rFonts w:ascii="Calibri" w:hAnsi="Calibr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
    <w:name w:val="Tabellengitternetz11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
    <w:name w:val="Tabellengitternetz21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
    <w:name w:val="Tabellengitternetz31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
    <w:name w:val="Tabellengitternetz41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
    <w:name w:val="Tabellengitternetz51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
    <w:name w:val="Tabellengitternetz61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
    <w:name w:val="Tabellengitternetz71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
    <w:name w:val="Tabellengitternetz81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
    <w:name w:val="Tabellengitternetz91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网格型313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表格格線1133"/>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
    <w:name w:val="Table Grid1233"/>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3">
    <w:name w:val="Tabellengitternetz12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3">
    <w:name w:val="Tabellengitternetz22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3">
    <w:name w:val="Tabellengitternetz32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3">
    <w:name w:val="Tabellengitternetz42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3">
    <w:name w:val="Tabellengitternetz52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3">
    <w:name w:val="Tabellengitternetz62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3">
    <w:name w:val="Tabellengitternetz72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3">
    <w:name w:val="Tabellengitternetz82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3">
    <w:name w:val="Tabellengitternetz923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3">
    <w:name w:val="Table Grid3233"/>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
    <w:name w:val="网格型323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
    <w:name w:val="网格型423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3">
    <w:name w:val="Table Grid423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
    <w:name w:val="表格格線1233"/>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
    <w:name w:val="网格型11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uiPriority w:val="39"/>
    <w:qFormat/>
    <w:rPr>
      <w:rFonts w:ascii="Calibri" w:hAnsi="Calibr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网格型21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2">
    <w:name w:val="Tabellengitternetz11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2">
    <w:name w:val="Tabellengitternetz21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2">
    <w:name w:val="Tabellengitternetz31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2">
    <w:name w:val="Tabellengitternetz41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2">
    <w:name w:val="Tabellengitternetz51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2">
    <w:name w:val="Tabellengitternetz61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2">
    <w:name w:val="Tabellengitternetz71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2">
    <w:name w:val="Tabellengitternetz81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2">
    <w:name w:val="Tabellengitternetz9112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网格型3112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
    <w:name w:val="网格型4112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
    <w:name w:val="表格格線11122"/>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9">
    <w:name w:val="Tabellengitternetz1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9">
    <w:name w:val="Tabellengitternetz2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9">
    <w:name w:val="Tabellengitternetz3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9">
    <w:name w:val="Tabellengitternetz4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9">
    <w:name w:val="Tabellengitternetz5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9">
    <w:name w:val="Tabellengitternetz6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9">
    <w:name w:val="Tabellengitternetz7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9">
    <w:name w:val="Tabellengitternetz8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9">
    <w:name w:val="Tabellengitternetz9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uiPriority w:val="39"/>
    <w:qFormat/>
    <w:rPr>
      <w:rFonts w:ascii="Calibri" w:hAnsi="Calibr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
    <w:name w:val="Tabellengitternetz1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
    <w:name w:val="Tabellengitternetz2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
    <w:name w:val="Tabellengitternetz3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
    <w:name w:val="Tabellengitternetz4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
    <w:name w:val="Tabellengitternetz5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
    <w:name w:val="Tabellengitternetz6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
    <w:name w:val="Tabellengitternetz7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
    <w:name w:val="Tabellengitternetz8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
    <w:name w:val="Tabellengitternetz9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
    <w:name w:val="网格型417"/>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7">
    <w:name w:val="Table Grid417"/>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格格線117"/>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7">
    <w:name w:val="Table Grid127"/>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7">
    <w:name w:val="Tabellengitternetz12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7">
    <w:name w:val="Tabellengitternetz22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7">
    <w:name w:val="Tabellengitternetz32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7">
    <w:name w:val="Tabellengitternetz42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7">
    <w:name w:val="Tabellengitternetz52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7">
    <w:name w:val="Tabellengitternetz62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7">
    <w:name w:val="Tabellengitternetz72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7">
    <w:name w:val="Tabellengitternetz82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7">
    <w:name w:val="Tabellengitternetz92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
    <w:name w:val="网格型327"/>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
    <w:name w:val="网格型427"/>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
    <w:name w:val="表格格線127"/>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网格型16"/>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uiPriority w:val="39"/>
    <w:qFormat/>
    <w:rPr>
      <w:rFonts w:ascii="Calibri" w:hAnsi="Calibr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6">
    <w:name w:val="Tabellengitternetz11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6">
    <w:name w:val="Tabellengitternetz21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6">
    <w:name w:val="Tabellengitternetz31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6">
    <w:name w:val="Tabellengitternetz41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6">
    <w:name w:val="Tabellengitternetz51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6">
    <w:name w:val="Tabellengitternetz61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6">
    <w:name w:val="Tabellengitternetz71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6">
    <w:name w:val="Tabellengitternetz81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6">
    <w:name w:val="Tabellengitternetz91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
    <w:name w:val="网格型3116"/>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
    <w:name w:val="网格型4116"/>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
    <w:name w:val="表格格線1116"/>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5">
    <w:name w:val="Tabellengitternetz1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5">
    <w:name w:val="Tabellengitternetz2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5">
    <w:name w:val="Tabellengitternetz3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5">
    <w:name w:val="Tabellengitternetz4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5">
    <w:name w:val="Tabellengitternetz5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5">
    <w:name w:val="Tabellengitternetz6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5">
    <w:name w:val="Tabellengitternetz7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5">
    <w:name w:val="Tabellengitternetz8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5">
    <w:name w:val="Tabellengitternetz9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网格型33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
    <w:name w:val="网格型43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表格格線135"/>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5">
    <w:name w:val="Table Grid1215"/>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5">
    <w:name w:val="Tabellengitternetz12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5">
    <w:name w:val="Tabellengitternetz22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5">
    <w:name w:val="Tabellengitternetz32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5">
    <w:name w:val="Tabellengitternetz42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5">
    <w:name w:val="Tabellengitternetz52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5">
    <w:name w:val="Tabellengitternetz62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5">
    <w:name w:val="Tabellengitternetz72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5">
    <w:name w:val="Tabellengitternetz82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5">
    <w:name w:val="Tabellengitternetz92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5">
    <w:name w:val="Table Grid3215"/>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
    <w:name w:val="网格型321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
    <w:name w:val="网格型421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5">
    <w:name w:val="Table Grid4215"/>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表格格線1215"/>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5">
    <w:name w:val="Table Grid11115"/>
    <w:basedOn w:val="TableNormal"/>
    <w:uiPriority w:val="39"/>
    <w:qFormat/>
    <w:rPr>
      <w:rFonts w:ascii="Calibri" w:hAnsi="Calibr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5">
    <w:name w:val="Tabellengitternetz14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5">
    <w:name w:val="Tabellengitternetz24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5">
    <w:name w:val="Tabellengitternetz34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5">
    <w:name w:val="Tabellengitternetz44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5">
    <w:name w:val="Tabellengitternetz54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5">
    <w:name w:val="Tabellengitternetz64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5">
    <w:name w:val="Tabellengitternetz74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5">
    <w:name w:val="Tabellengitternetz84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5">
    <w:name w:val="Tabellengitternetz94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
    <w:name w:val="网格型34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
    <w:name w:val="网格型44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
    <w:name w:val="表格格線145"/>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5">
    <w:name w:val="Tabellengitternetz11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5">
    <w:name w:val="Tabellengitternetz21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5">
    <w:name w:val="Tabellengitternetz31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5">
    <w:name w:val="Tabellengitternetz41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5">
    <w:name w:val="Tabellengitternetz51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5">
    <w:name w:val="Tabellengitternetz61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5">
    <w:name w:val="Tabellengitternetz71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5">
    <w:name w:val="Tabellengitternetz81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5">
    <w:name w:val="Tabellengitternetz91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5">
    <w:name w:val="Table Grid212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5">
    <w:name w:val="Table Grid3125"/>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
    <w:name w:val="网格型312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
    <w:name w:val="网格型412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
    <w:name w:val="表格格線1125"/>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5">
    <w:name w:val="Table Grid1225"/>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5">
    <w:name w:val="Tabellengitternetz12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5">
    <w:name w:val="Tabellengitternetz22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5">
    <w:name w:val="Tabellengitternetz32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5">
    <w:name w:val="Tabellengitternetz42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5">
    <w:name w:val="Tabellengitternetz52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5">
    <w:name w:val="Tabellengitternetz62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5">
    <w:name w:val="Tabellengitternetz72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5">
    <w:name w:val="Tabellengitternetz82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5">
    <w:name w:val="Tabellengitternetz922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5">
    <w:name w:val="Table Grid3225"/>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
    <w:name w:val="网格型322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
    <w:name w:val="网格型4225"/>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5">
    <w:name w:val="Table Grid4225"/>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
    <w:name w:val="表格格線1225"/>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4">
    <w:name w:val="Table Grid11214"/>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4">
    <w:name w:val="Tabellengitternetz11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4">
    <w:name w:val="Tabellengitternetz21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4">
    <w:name w:val="Tabellengitternetz31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4">
    <w:name w:val="Tabellengitternetz41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4">
    <w:name w:val="Tabellengitternetz51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4">
    <w:name w:val="Tabellengitternetz61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4">
    <w:name w:val="Tabellengitternetz71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4">
    <w:name w:val="Tabellengitternetz81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4">
    <w:name w:val="Tabellengitternetz9111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4">
    <w:name w:val="Table Grid2111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4">
    <w:name w:val="Table Grid31114"/>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
    <w:name w:val="网格型3111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
    <w:name w:val="网格型4111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4">
    <w:name w:val="Table Grid41114"/>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
    <w:name w:val="表格格線11114"/>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4">
    <w:name w:val="Tabellengitternetz15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4">
    <w:name w:val="Tabellengitternetz25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4">
    <w:name w:val="Tabellengitternetz35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4">
    <w:name w:val="Tabellengitternetz45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4">
    <w:name w:val="Tabellengitternetz55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4">
    <w:name w:val="Tabellengitternetz65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4">
    <w:name w:val="Tabellengitternetz75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4">
    <w:name w:val="Tabellengitternetz85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4">
    <w:name w:val="Tabellengitternetz95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4">
    <w:name w:val="Table Grid25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4">
    <w:name w:val="Table Grid354"/>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网格型35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
    <w:name w:val="网格型45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4">
    <w:name w:val="Table Grid454"/>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格格線154"/>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qFormat/>
    <w:rPr>
      <w:rFonts w:ascii="Calibri" w:hAnsi="Calibr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4">
    <w:name w:val="Tabellengitternetz11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4">
    <w:name w:val="Tabellengitternetz21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4">
    <w:name w:val="Tabellengitternetz31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4">
    <w:name w:val="Tabellengitternetz41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4">
    <w:name w:val="Tabellengitternetz51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4">
    <w:name w:val="Tabellengitternetz61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4">
    <w:name w:val="Tabellengitternetz71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4">
    <w:name w:val="Tabellengitternetz81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4">
    <w:name w:val="Tabellengitternetz91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4">
    <w:name w:val="Table Grid213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4">
    <w:name w:val="Table Grid3134"/>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
    <w:name w:val="网格型313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
    <w:name w:val="网格型413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
    <w:name w:val="表格格線1134"/>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4">
    <w:name w:val="Table Grid1234"/>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4">
    <w:name w:val="Tabellengitternetz12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4">
    <w:name w:val="Tabellengitternetz22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4">
    <w:name w:val="Tabellengitternetz32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4">
    <w:name w:val="Tabellengitternetz42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4">
    <w:name w:val="Tabellengitternetz52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4">
    <w:name w:val="Tabellengitternetz62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4">
    <w:name w:val="Tabellengitternetz72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4">
    <w:name w:val="Tabellengitternetz82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4">
    <w:name w:val="Tabellengitternetz923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4">
    <w:name w:val="Table Grid3234"/>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
    <w:name w:val="网格型323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
    <w:name w:val="网格型4234"/>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4">
    <w:name w:val="Table Grid4234"/>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
    <w:name w:val="表格格線1234"/>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网格型114"/>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uiPriority w:val="39"/>
    <w:qFormat/>
    <w:rPr>
      <w:rFonts w:ascii="Calibri" w:hAnsi="Calibr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网格型214"/>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3">
    <w:name w:val="Table Grid11223"/>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3">
    <w:name w:val="Tabellengitternetz11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3">
    <w:name w:val="Tabellengitternetz21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3">
    <w:name w:val="Tabellengitternetz31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3">
    <w:name w:val="Tabellengitternetz41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3">
    <w:name w:val="Tabellengitternetz51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3">
    <w:name w:val="Tabellengitternetz61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3">
    <w:name w:val="Tabellengitternetz71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3">
    <w:name w:val="Tabellengitternetz81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3">
    <w:name w:val="Tabellengitternetz9112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
    <w:name w:val="网格型3112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
    <w:name w:val="网格型41123"/>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3">
    <w:name w:val="Table Grid4112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
    <w:name w:val="表格格線11123"/>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d">
    <w:name w:val="副標題1"/>
    <w:basedOn w:val="Normal"/>
    <w:next w:val="Normal"/>
    <w:uiPriority w:val="11"/>
    <w:qFormat/>
    <w:pPr>
      <w:spacing w:before="240" w:after="60" w:line="312" w:lineRule="auto"/>
      <w:jc w:val="center"/>
      <w:outlineLvl w:val="1"/>
    </w:pPr>
    <w:rPr>
      <w:rFonts w:ascii="Calibri Light" w:eastAsia="SimSun" w:hAnsi="Calibri Light"/>
      <w:b/>
      <w:bCs/>
      <w:kern w:val="28"/>
      <w:sz w:val="32"/>
      <w:szCs w:val="32"/>
      <w:lang w:eastAsia="ko-KR"/>
    </w:rPr>
  </w:style>
  <w:style w:type="paragraph" w:customStyle="1" w:styleId="1e">
    <w:name w:val="鮮明引文1"/>
    <w:basedOn w:val="Normal"/>
    <w:next w:val="Normal"/>
    <w:uiPriority w:val="30"/>
    <w:qFormat/>
    <w:pPr>
      <w:pBdr>
        <w:top w:val="single" w:sz="4" w:space="10" w:color="5B9BD5"/>
        <w:bottom w:val="single" w:sz="4" w:space="10" w:color="5B9BD5"/>
      </w:pBdr>
      <w:spacing w:before="360" w:after="360"/>
      <w:ind w:left="864" w:right="864"/>
      <w:jc w:val="center"/>
    </w:pPr>
    <w:rPr>
      <w:rFonts w:eastAsia="SimSun"/>
      <w:i/>
      <w:iCs/>
      <w:color w:val="5B9BD5"/>
    </w:rPr>
  </w:style>
  <w:style w:type="character" w:customStyle="1" w:styleId="Char20">
    <w:name w:val="副标题 Char2"/>
    <w:uiPriority w:val="11"/>
    <w:qFormat/>
    <w:rPr>
      <w:rFonts w:ascii="Cambria" w:hAnsi="Cambria" w:cs="Times New Roman" w:hint="default"/>
      <w:b/>
      <w:bCs/>
      <w:kern w:val="28"/>
      <w:sz w:val="32"/>
      <w:szCs w:val="32"/>
      <w:lang w:val="en-GB" w:eastAsia="en-US"/>
    </w:rPr>
  </w:style>
  <w:style w:type="character" w:customStyle="1" w:styleId="1f">
    <w:name w:val="副標題 字元1"/>
    <w:qFormat/>
    <w:rPr>
      <w:rFonts w:ascii="Calibri" w:eastAsia="SimSun" w:hAnsi="Calibri" w:cs="Times New Roman" w:hint="default"/>
      <w:color w:val="5A5A5A"/>
      <w:spacing w:val="15"/>
      <w:sz w:val="22"/>
      <w:szCs w:val="22"/>
      <w:lang w:val="en-GB" w:eastAsia="en-US"/>
    </w:rPr>
  </w:style>
  <w:style w:type="character" w:customStyle="1" w:styleId="1f0">
    <w:name w:val="鮮明引文 字元1"/>
    <w:uiPriority w:val="30"/>
    <w:qFormat/>
    <w:rPr>
      <w:rFonts w:ascii="Times New Roman" w:hAnsi="Times New Roman" w:cs="Times New Roman" w:hint="default"/>
      <w:i/>
      <w:iCs/>
      <w:color w:val="4F81BD"/>
      <w:lang w:val="en-GB" w:eastAsia="en-US"/>
    </w:rPr>
  </w:style>
  <w:style w:type="table" w:customStyle="1" w:styleId="TableGrid1312">
    <w:name w:val="Table Grid1312"/>
    <w:basedOn w:val="TableNormal"/>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2">
    <w:name w:val="Tabellengitternetz13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2">
    <w:name w:val="Tabellengitternetz23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2">
    <w:name w:val="Tabellengitternetz33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2">
    <w:name w:val="Tabellengitternetz43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2">
    <w:name w:val="Tabellengitternetz53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2">
    <w:name w:val="Tabellengitternetz63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2">
    <w:name w:val="Tabellengitternetz73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2">
    <w:name w:val="Tabellengitternetz83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2">
    <w:name w:val="Tabellengitternetz93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网格型331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
    <w:name w:val="网格型431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
    <w:name w:val="表格格線1312"/>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2">
    <w:name w:val="Table Grid12112"/>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2">
    <w:name w:val="Tabellengitternetz12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2">
    <w:name w:val="Tabellengitternetz22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2">
    <w:name w:val="Tabellengitternetz32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2">
    <w:name w:val="Tabellengitternetz42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2">
    <w:name w:val="Tabellengitternetz52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2">
    <w:name w:val="Tabellengitternetz62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2">
    <w:name w:val="Tabellengitternetz72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2">
    <w:name w:val="Tabellengitternetz82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2">
    <w:name w:val="Tabellengitternetz921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2">
    <w:name w:val="Table Grid32112"/>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网格型3211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2">
    <w:name w:val="网格型4211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2">
    <w:name w:val="Table Grid4211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
    <w:name w:val="表格格線12112"/>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2">
    <w:name w:val="Table Grid111112"/>
    <w:basedOn w:val="TableNormal"/>
    <w:uiPriority w:val="39"/>
    <w:qFormat/>
    <w:rPr>
      <w:rFonts w:ascii="Calibri" w:hAnsi="Calibr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2">
    <w:name w:val="Tabellengitternetz14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2">
    <w:name w:val="Tabellengitternetz24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2">
    <w:name w:val="Tabellengitternetz34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2">
    <w:name w:val="Tabellengitternetz44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2">
    <w:name w:val="Tabellengitternetz54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2">
    <w:name w:val="Tabellengitternetz64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2">
    <w:name w:val="Tabellengitternetz74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2">
    <w:name w:val="Tabellengitternetz84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2">
    <w:name w:val="Tabellengitternetz94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网格型341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2">
    <w:name w:val="网格型441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
    <w:name w:val="表格格線1412"/>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2">
    <w:name w:val="Table Grid2121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2">
    <w:name w:val="Table Grid31212"/>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网格型3121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2">
    <w:name w:val="网格型4121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表格格線11212"/>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2">
    <w:name w:val="Tabellengitternetz12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2">
    <w:name w:val="Tabellengitternetz22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2">
    <w:name w:val="Tabellengitternetz32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2">
    <w:name w:val="Tabellengitternetz42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2">
    <w:name w:val="Tabellengitternetz52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2">
    <w:name w:val="Tabellengitternetz62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2">
    <w:name w:val="Tabellengitternetz72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2">
    <w:name w:val="Tabellengitternetz82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2">
    <w:name w:val="Tabellengitternetz92212"/>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2">
    <w:name w:val="Table Grid32212"/>
    <w:basedOn w:val="TableNormal"/>
    <w:qFormat/>
    <w:pPr>
      <w:overflowPunct w:val="0"/>
      <w:autoSpaceDE w:val="0"/>
      <w:autoSpaceDN w:val="0"/>
      <w:adjustRightInd w:val="0"/>
      <w:spacing w:after="18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网格型3221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2">
    <w:name w:val="网格型42212"/>
    <w:basedOn w:val="TableNormal"/>
    <w:qFormat/>
    <w:pPr>
      <w:overflowPunct w:val="0"/>
      <w:autoSpaceDE w:val="0"/>
      <w:autoSpaceDN w:val="0"/>
      <w:adjustRightInd w:val="0"/>
      <w:spacing w:after="180"/>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2">
    <w:name w:val="Table Grid42212"/>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
    <w:name w:val="表格格線12212"/>
    <w:basedOn w:val="TableNormal"/>
    <w:qFormat/>
    <w:rPr>
      <w:rFonts w:eastAsia="Malgun Gothic"/>
      <w:lang w:val="fr-FR"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2"/>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网格型122"/>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5">
    <w:name w:val="修订21"/>
    <w:uiPriority w:val="99"/>
    <w:semiHidden/>
    <w:qFormat/>
    <w:rPr>
      <w:rFonts w:eastAsia="Batang"/>
      <w:lang w:eastAsia="en-US"/>
    </w:rPr>
  </w:style>
  <w:style w:type="paragraph" w:customStyle="1" w:styleId="4a">
    <w:name w:val="修订4"/>
    <w:hidden/>
    <w:uiPriority w:val="99"/>
    <w:semiHidden/>
    <w:qFormat/>
    <w:rPr>
      <w:rFonts w:eastAsia="Batang"/>
      <w:lang w:eastAsia="en-US"/>
    </w:rPr>
  </w:style>
  <w:style w:type="table" w:customStyle="1" w:styleId="TableGrid30">
    <w:name w:val="Table Grid30"/>
    <w:basedOn w:val="TableNormal"/>
    <w:uiPriority w:val="39"/>
    <w:qFormat/>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Web1">
    <w:name w:val="Normal (Web)1"/>
    <w:basedOn w:val="Normal"/>
    <w:next w:val="NormalWeb"/>
    <w:uiPriority w:val="99"/>
    <w:unhideWhenUsed/>
    <w:qFormat/>
    <w:pPr>
      <w:spacing w:before="100" w:beforeAutospacing="1" w:after="100" w:afterAutospacing="1"/>
    </w:pPr>
    <w:rPr>
      <w:rFonts w:eastAsia="DengXian"/>
      <w:sz w:val="24"/>
      <w:szCs w:val="24"/>
      <w:lang w:val="en-US"/>
    </w:rPr>
  </w:style>
  <w:style w:type="paragraph" w:customStyle="1" w:styleId="BodyText1">
    <w:name w:val="Body Text1"/>
    <w:basedOn w:val="Normal"/>
    <w:next w:val="BodyText"/>
    <w:uiPriority w:val="99"/>
    <w:qFormat/>
    <w:pPr>
      <w:spacing w:after="120"/>
    </w:pPr>
    <w:rPr>
      <w:rFonts w:eastAsia="DengXian"/>
      <w:lang w:eastAsia="fr-FR"/>
    </w:rPr>
  </w:style>
  <w:style w:type="table" w:customStyle="1" w:styleId="TableGrid120">
    <w:name w:val="Table Grid120"/>
    <w:basedOn w:val="TableNormal"/>
    <w:uiPriority w:val="39"/>
    <w:qFormat/>
    <w:pPr>
      <w:spacing w:after="180"/>
    </w:pPr>
    <w:rPr>
      <w:rFonts w:eastAsia="Yu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0">
    <w:name w:val="Tabellengitternetz110"/>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0">
    <w:name w:val="Tabellengitternetz210"/>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0">
    <w:name w:val="Tabellengitternetz310"/>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0">
    <w:name w:val="Tabellengitternetz410"/>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0">
    <w:name w:val="Tabellengitternetz510"/>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0">
    <w:name w:val="Tabellengitternetz610"/>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0">
    <w:name w:val="Tabellengitternetz710"/>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0">
    <w:name w:val="Tabellengitternetz810"/>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0">
    <w:name w:val="Tabellengitternetz910"/>
    <w:basedOn w:val="TableNormal"/>
    <w:qFormat/>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qFormat/>
    <w:pPr>
      <w:overflowPunct w:val="0"/>
      <w:autoSpaceDE w:val="0"/>
      <w:autoSpaceDN w:val="0"/>
      <w:adjustRightInd w:val="0"/>
      <w:spacing w:after="180"/>
      <w:textAlignment w:val="baseline"/>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310"/>
    <w:basedOn w:val="TableNormal"/>
    <w:qFormat/>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0">
    <w:name w:val="Table Grid410"/>
    <w:basedOn w:val="TableNormal"/>
    <w:qFormat/>
    <w:pPr>
      <w:spacing w:after="180"/>
    </w:pPr>
    <w:rPr>
      <w:rFonts w:eastAsia="Yu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qFormat/>
    <w:pPr>
      <w:spacing w:after="180"/>
    </w:pPr>
    <w:rPr>
      <w:rFonts w:eastAsia="Yu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qFormat/>
    <w:pPr>
      <w:spacing w:after="180"/>
    </w:pPr>
    <w:rPr>
      <w:rFonts w:eastAsia="Yu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4">
    <w:name w:val="Caption4"/>
    <w:basedOn w:val="Normal"/>
    <w:next w:val="Normal"/>
    <w:uiPriority w:val="35"/>
    <w:unhideWhenUsed/>
    <w:qFormat/>
    <w:pPr>
      <w:spacing w:after="200"/>
    </w:pPr>
    <w:rPr>
      <w:rFonts w:eastAsia="Yu Mincho"/>
      <w:i/>
      <w:iCs/>
      <w:color w:val="44546A"/>
      <w:sz w:val="18"/>
      <w:szCs w:val="18"/>
    </w:rPr>
  </w:style>
  <w:style w:type="table" w:customStyle="1" w:styleId="TableGrid40">
    <w:name w:val="Table Grid40"/>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8">
    <w:name w:val="Table Grid128"/>
    <w:basedOn w:val="TableNormal"/>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8">
    <w:name w:val="Tabellengitternetz11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8">
    <w:name w:val="Tabellengitternetz21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8">
    <w:name w:val="Tabellengitternetz31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8">
    <w:name w:val="Tabellengitternetz41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8">
    <w:name w:val="Tabellengitternetz51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8">
    <w:name w:val="Tabellengitternetz61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8">
    <w:name w:val="Tabellengitternetz71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8">
    <w:name w:val="Tabellengitternetz81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8">
    <w:name w:val="Tabellengitternetz91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网格型310"/>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8">
    <w:name w:val="Table Grid418"/>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格格線110"/>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9">
    <w:name w:val="Table Grid59"/>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9">
    <w:name w:val="Tabellengitternetz11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9">
    <w:name w:val="Tabellengitternetz21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9">
    <w:name w:val="Tabellengitternetz31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9">
    <w:name w:val="Tabellengitternetz41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9">
    <w:name w:val="Tabellengitternetz51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9">
    <w:name w:val="Tabellengitternetz61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9">
    <w:name w:val="Tabellengitternetz71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9">
    <w:name w:val="Tabellengitternetz81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9">
    <w:name w:val="Tabellengitternetz919"/>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
    <w:name w:val="网格型318"/>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网格型418"/>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9">
    <w:name w:val="Table Grid419"/>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
    <w:name w:val="表格格線118"/>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9">
    <w:name w:val="Table Grid69"/>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9">
    <w:name w:val="Table Grid129"/>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8">
    <w:name w:val="Tabellengitternetz12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8">
    <w:name w:val="Tabellengitternetz22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8">
    <w:name w:val="Tabellengitternetz32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8">
    <w:name w:val="Tabellengitternetz42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8">
    <w:name w:val="Tabellengitternetz52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8">
    <w:name w:val="Tabellengitternetz62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8">
    <w:name w:val="Tabellengitternetz72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8">
    <w:name w:val="Tabellengitternetz82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8">
    <w:name w:val="Tabellengitternetz928"/>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
    <w:name w:val="Table Grid228"/>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8">
    <w:name w:val="Table Grid328"/>
    <w:basedOn w:val="TableNormal"/>
    <w:uiPriority w:val="39"/>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
    <w:name w:val="网格型328"/>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8">
    <w:name w:val="网格型428"/>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8">
    <w:name w:val="Table Grid428"/>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表格格線128"/>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
    <w:name w:val="Table Grid136"/>
    <w:basedOn w:val="TableNormal"/>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6">
    <w:name w:val="Tabellengitternetz13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6">
    <w:name w:val="Tabellengitternetz23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6">
    <w:name w:val="Tabellengitternetz33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6">
    <w:name w:val="Tabellengitternetz43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6">
    <w:name w:val="Tabellengitternetz53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6">
    <w:name w:val="Tabellengitternetz63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6">
    <w:name w:val="Tabellengitternetz73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6">
    <w:name w:val="Tabellengitternetz83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6">
    <w:name w:val="Tabellengitternetz93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
    <w:name w:val="Table Grid23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
    <w:name w:val="Table Grid336"/>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
    <w:name w:val="网格型33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6">
    <w:name w:val="网格型43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
    <w:name w:val="Table Grid436"/>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
    <w:name w:val="表格格線136"/>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
    <w:name w:val="Table Grid516"/>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
    <w:name w:val="Table Grid1117"/>
    <w:basedOn w:val="TableNormal"/>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7">
    <w:name w:val="Tabellengitternetz11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7">
    <w:name w:val="Tabellengitternetz21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7">
    <w:name w:val="Tabellengitternetz31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7">
    <w:name w:val="Tabellengitternetz41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7">
    <w:name w:val="Tabellengitternetz51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7">
    <w:name w:val="Tabellengitternetz61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7">
    <w:name w:val="Tabellengitternetz71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7">
    <w:name w:val="Tabellengitternetz81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7">
    <w:name w:val="Tabellengitternetz9117"/>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
    <w:name w:val="网格型3117"/>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7">
    <w:name w:val="网格型4117"/>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7">
    <w:name w:val="Table Grid4117"/>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
    <w:name w:val="表格格線1117"/>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
    <w:name w:val="Table Grid616"/>
    <w:basedOn w:val="TableNormal"/>
    <w:uiPriority w:val="39"/>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6">
    <w:name w:val="Table Grid1216"/>
    <w:basedOn w:val="TableNormal"/>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6">
    <w:name w:val="Tabellengitternetz12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6">
    <w:name w:val="Tabellengitternetz22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6">
    <w:name w:val="Tabellengitternetz32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6">
    <w:name w:val="Tabellengitternetz42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6">
    <w:name w:val="Tabellengitternetz52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6">
    <w:name w:val="Tabellengitternetz62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6">
    <w:name w:val="Tabellengitternetz72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6">
    <w:name w:val="Tabellengitternetz82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6">
    <w:name w:val="Tabellengitternetz921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
    <w:name w:val="Table Grid221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6">
    <w:name w:val="Table Grid3216"/>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
    <w:name w:val="网格型321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6">
    <w:name w:val="网格型421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6">
    <w:name w:val="Table Grid4216"/>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
    <w:name w:val="表格格線1216"/>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网格型17"/>
    <w:basedOn w:val="TableNormal"/>
    <w:uiPriority w:val="39"/>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6">
    <w:name w:val="Table Grid11116"/>
    <w:basedOn w:val="TableNormal"/>
    <w:qFormat/>
    <w:rPr>
      <w:rFonts w:ascii="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6"/>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7">
    <w:name w:val="Table Grid1127"/>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
    <w:name w:val="Table Grid86"/>
    <w:basedOn w:val="TableNormal"/>
    <w:uiPriority w:val="39"/>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
    <w:name w:val="Table Grid146"/>
    <w:basedOn w:val="TableNormal"/>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6">
    <w:name w:val="Tabellengitternetz14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6">
    <w:name w:val="Tabellengitternetz24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6">
    <w:name w:val="Tabellengitternetz34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6">
    <w:name w:val="Tabellengitternetz44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6">
    <w:name w:val="Tabellengitternetz54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6">
    <w:name w:val="Tabellengitternetz64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6">
    <w:name w:val="Tabellengitternetz74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6">
    <w:name w:val="Tabellengitternetz84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6">
    <w:name w:val="Tabellengitternetz94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
    <w:name w:val="Table Grid24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
    <w:name w:val="Table Grid346"/>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
    <w:name w:val="网格型34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6">
    <w:name w:val="网格型44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
    <w:name w:val="Table Grid446"/>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
    <w:name w:val="表格格線146"/>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
    <w:name w:val="Table Grid526"/>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
    <w:name w:val="Table Grid1136"/>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6">
    <w:name w:val="Tabellengitternetz11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6">
    <w:name w:val="Tabellengitternetz21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6">
    <w:name w:val="Tabellengitternetz31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6">
    <w:name w:val="Tabellengitternetz41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6">
    <w:name w:val="Tabellengitternetz51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6">
    <w:name w:val="Tabellengitternetz61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6">
    <w:name w:val="Tabellengitternetz71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6">
    <w:name w:val="Tabellengitternetz81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6">
    <w:name w:val="Tabellengitternetz91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6">
    <w:name w:val="Table Grid212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6">
    <w:name w:val="Table Grid3126"/>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
    <w:name w:val="网格型312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6">
    <w:name w:val="网格型412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
    <w:name w:val="Table Grid4126"/>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
    <w:name w:val="表格格線1126"/>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
    <w:name w:val="Table Grid626"/>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6">
    <w:name w:val="Table Grid1226"/>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6">
    <w:name w:val="Tabellengitternetz12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6">
    <w:name w:val="Tabellengitternetz22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6">
    <w:name w:val="Tabellengitternetz32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6">
    <w:name w:val="Tabellengitternetz42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6">
    <w:name w:val="Tabellengitternetz52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6">
    <w:name w:val="Tabellengitternetz62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6">
    <w:name w:val="Tabellengitternetz72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6">
    <w:name w:val="Tabellengitternetz82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6">
    <w:name w:val="Tabellengitternetz9226"/>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
    <w:name w:val="Table Grid222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6">
    <w:name w:val="Table Grid3226"/>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
    <w:name w:val="网格型322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6">
    <w:name w:val="网格型4226"/>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6">
    <w:name w:val="Table Grid4226"/>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
    <w:name w:val="表格格線1226"/>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
    <w:name w:val="Table Grid155"/>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5">
    <w:name w:val="Tabellengitternetz15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5">
    <w:name w:val="Tabellengitternetz25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5">
    <w:name w:val="Tabellengitternetz35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5">
    <w:name w:val="Tabellengitternetz45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5">
    <w:name w:val="Tabellengitternetz55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5">
    <w:name w:val="Tabellengitternetz65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5">
    <w:name w:val="Tabellengitternetz75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5">
    <w:name w:val="Tabellengitternetz85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5">
    <w:name w:val="Tabellengitternetz95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5">
    <w:name w:val="Table Grid25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5">
    <w:name w:val="Table Grid355"/>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
    <w:name w:val="网格型35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5">
    <w:name w:val="网格型45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5">
    <w:name w:val="Table Grid455"/>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
    <w:name w:val="表格格線155"/>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
    <w:name w:val="Table Grid535"/>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
    <w:name w:val="Table Grid1145"/>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5">
    <w:name w:val="Tabellengitternetz11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5">
    <w:name w:val="Tabellengitternetz21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5">
    <w:name w:val="Tabellengitternetz31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5">
    <w:name w:val="Tabellengitternetz41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5">
    <w:name w:val="Tabellengitternetz51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5">
    <w:name w:val="Tabellengitternetz61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5">
    <w:name w:val="Tabellengitternetz71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5">
    <w:name w:val="Tabellengitternetz81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5">
    <w:name w:val="Tabellengitternetz91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5">
    <w:name w:val="Table Grid213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5">
    <w:name w:val="Table Grid3135"/>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
    <w:name w:val="网格型313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5">
    <w:name w:val="网格型413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
    <w:name w:val="Table Grid4135"/>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
    <w:name w:val="表格格線1135"/>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
    <w:name w:val="Table Grid635"/>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5">
    <w:name w:val="Table Grid1235"/>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5">
    <w:name w:val="Tabellengitternetz12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5">
    <w:name w:val="Tabellengitternetz22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5">
    <w:name w:val="Tabellengitternetz32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5">
    <w:name w:val="Tabellengitternetz42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5">
    <w:name w:val="Tabellengitternetz52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5">
    <w:name w:val="Tabellengitternetz62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5">
    <w:name w:val="Tabellengitternetz72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5">
    <w:name w:val="Tabellengitternetz82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5">
    <w:name w:val="Tabellengitternetz923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
    <w:name w:val="Table Grid223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5">
    <w:name w:val="Table Grid3235"/>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
    <w:name w:val="网格型323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5">
    <w:name w:val="网格型423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5">
    <w:name w:val="Table Grid4235"/>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
    <w:name w:val="表格格線1235"/>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3">
    <w:name w:val="Table Grid1313"/>
    <w:basedOn w:val="TableNormal"/>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3">
    <w:name w:val="Tabellengitternetz13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3">
    <w:name w:val="Tabellengitternetz23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3">
    <w:name w:val="Tabellengitternetz33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3">
    <w:name w:val="Tabellengitternetz43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3">
    <w:name w:val="Tabellengitternetz53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3">
    <w:name w:val="Tabellengitternetz63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3">
    <w:name w:val="Tabellengitternetz73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3">
    <w:name w:val="Tabellengitternetz83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3">
    <w:name w:val="Tabellengitternetz93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3">
    <w:name w:val="Table Grid23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3">
    <w:name w:val="Table Grid3313"/>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
    <w:name w:val="网格型33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3">
    <w:name w:val="网格型43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3">
    <w:name w:val="Table Grid431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
    <w:name w:val="表格格線1313"/>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3">
    <w:name w:val="Table Grid511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
    <w:name w:val="Table Grid11125"/>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5">
    <w:name w:val="Tabellengitternetz11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5">
    <w:name w:val="Tabellengitternetz21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5">
    <w:name w:val="Tabellengitternetz31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5">
    <w:name w:val="Tabellengitternetz41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5">
    <w:name w:val="Tabellengitternetz51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5">
    <w:name w:val="Tabellengitternetz61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5">
    <w:name w:val="Tabellengitternetz71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5">
    <w:name w:val="Tabellengitternetz81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5">
    <w:name w:val="Tabellengitternetz91115"/>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5">
    <w:name w:val="Table Grid2111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5">
    <w:name w:val="Table Grid31115"/>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
    <w:name w:val="网格型3111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5">
    <w:name w:val="网格型41115"/>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5">
    <w:name w:val="Table Grid41115"/>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
    <w:name w:val="表格格線11115"/>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3">
    <w:name w:val="Table Grid611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3">
    <w:name w:val="Table Grid12113"/>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3">
    <w:name w:val="Tabellengitternetz12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3">
    <w:name w:val="Tabellengitternetz22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3">
    <w:name w:val="Tabellengitternetz32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3">
    <w:name w:val="Tabellengitternetz42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3">
    <w:name w:val="Tabellengitternetz52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3">
    <w:name w:val="Tabellengitternetz62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3">
    <w:name w:val="Tabellengitternetz72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3">
    <w:name w:val="Tabellengitternetz82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3">
    <w:name w:val="Tabellengitternetz921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3">
    <w:name w:val="Table Grid221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3">
    <w:name w:val="Table Grid32113"/>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3">
    <w:name w:val="网格型321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3">
    <w:name w:val="网格型421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3">
    <w:name w:val="Table Grid4211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
    <w:name w:val="表格格線12113"/>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网格型115"/>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3">
    <w:name w:val="Table Grid111113"/>
    <w:basedOn w:val="TableNormal"/>
    <w:uiPriority w:val="39"/>
    <w:qFormat/>
    <w:rPr>
      <w:rFonts w:ascii="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网格型215"/>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5">
    <w:name w:val="Table Grid11215"/>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3">
    <w:name w:val="Table Grid81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
    <w:name w:val="Table Grid1413"/>
    <w:basedOn w:val="TableNormal"/>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3">
    <w:name w:val="Tabellengitternetz14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3">
    <w:name w:val="Tabellengitternetz24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3">
    <w:name w:val="Tabellengitternetz34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3">
    <w:name w:val="Tabellengitternetz44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3">
    <w:name w:val="Tabellengitternetz54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3">
    <w:name w:val="Tabellengitternetz64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3">
    <w:name w:val="Tabellengitternetz74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3">
    <w:name w:val="Tabellengitternetz84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3">
    <w:name w:val="Tabellengitternetz94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3">
    <w:name w:val="Table Grid24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3">
    <w:name w:val="Table Grid3413"/>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3">
    <w:name w:val="网格型34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3">
    <w:name w:val="网格型44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3">
    <w:name w:val="Table Grid441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3">
    <w:name w:val="表格格線1413"/>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3">
    <w:name w:val="Table Grid521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3">
    <w:name w:val="Table Grid11313"/>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3">
    <w:name w:val="Tabellengitternetz11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3">
    <w:name w:val="Tabellengitternetz21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3">
    <w:name w:val="Tabellengitternetz31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3">
    <w:name w:val="Tabellengitternetz41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3">
    <w:name w:val="Tabellengitternetz51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3">
    <w:name w:val="Tabellengitternetz61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3">
    <w:name w:val="Tabellengitternetz71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3">
    <w:name w:val="Tabellengitternetz81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3">
    <w:name w:val="Tabellengitternetz91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3">
    <w:name w:val="Table Grid212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3">
    <w:name w:val="Table Grid31213"/>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3">
    <w:name w:val="网格型312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3">
    <w:name w:val="网格型412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3">
    <w:name w:val="Table Grid4121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
    <w:name w:val="表格格線11213"/>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3">
    <w:name w:val="Table Grid621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3">
    <w:name w:val="Table Grid12213"/>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3">
    <w:name w:val="Tabellengitternetz12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3">
    <w:name w:val="Tabellengitternetz22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3">
    <w:name w:val="Tabellengitternetz32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3">
    <w:name w:val="Tabellengitternetz42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3">
    <w:name w:val="Tabellengitternetz52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3">
    <w:name w:val="Tabellengitternetz62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3">
    <w:name w:val="Tabellengitternetz72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3">
    <w:name w:val="Tabellengitternetz82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3">
    <w:name w:val="Tabellengitternetz92213"/>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3">
    <w:name w:val="Table Grid222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3">
    <w:name w:val="Table Grid32213"/>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3">
    <w:name w:val="网格型322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3">
    <w:name w:val="网格型42213"/>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3">
    <w:name w:val="Table Grid42213"/>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3">
    <w:name w:val="表格格線12213"/>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网格型5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0">
    <w:name w:val="网格型123"/>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4">
    <w:name w:val="Table Grid11224"/>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4">
    <w:name w:val="Tabellengitternetz11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4">
    <w:name w:val="Tabellengitternetz21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4">
    <w:name w:val="Tabellengitternetz31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4">
    <w:name w:val="Tabellengitternetz41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4">
    <w:name w:val="Tabellengitternetz51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4">
    <w:name w:val="Tabellengitternetz61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4">
    <w:name w:val="Tabellengitternetz71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4">
    <w:name w:val="Tabellengitternetz81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4">
    <w:name w:val="Tabellengitternetz91124"/>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4">
    <w:name w:val="Table Grid21124"/>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4">
    <w:name w:val="Table Grid31124"/>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
    <w:name w:val="网格型31124"/>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4">
    <w:name w:val="网格型41124"/>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4">
    <w:name w:val="Table Grid41124"/>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
    <w:name w:val="表格格線11124"/>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1">
    <w:name w:val="Tabellengitternetz16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1">
    <w:name w:val="Tabellengitternetz26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1">
    <w:name w:val="Tabellengitternetz36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1">
    <w:name w:val="Tabellengitternetz46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1">
    <w:name w:val="Tabellengitternetz56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1">
    <w:name w:val="Tabellengitternetz66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1">
    <w:name w:val="Tabellengitternetz76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1">
    <w:name w:val="Tabellengitternetz86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1">
    <w:name w:val="Tabellengitternetz96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网格型36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网格型46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1">
    <w:name w:val="Table Grid46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0">
    <w:name w:val="表格格線16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1">
    <w:name w:val="Table Grid1151"/>
    <w:basedOn w:val="TableNormal"/>
    <w:uiPriority w:val="39"/>
    <w:qFormat/>
    <w:rPr>
      <w:rFonts w:ascii="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1">
    <w:name w:val="Table Grid54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
    <w:name w:val="Tabellengitternetz11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
    <w:name w:val="Tabellengitternetz21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
    <w:name w:val="Tabellengitternetz31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
    <w:name w:val="Tabellengitternetz41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
    <w:name w:val="Tabellengitternetz51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
    <w:name w:val="Tabellengitternetz61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
    <w:name w:val="Tabellengitternetz71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
    <w:name w:val="Tabellengitternetz81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
    <w:name w:val="Tabellengitternetz91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
    <w:name w:val="Table Grid214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
    <w:name w:val="Table Grid3141"/>
    <w:basedOn w:val="TableNormal"/>
    <w:qFormat/>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网格型314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网格型4141"/>
    <w:basedOn w:val="TableNormal"/>
    <w:qFormat/>
    <w:pPr>
      <w:overflowPunct w:val="0"/>
      <w:autoSpaceDE w:val="0"/>
      <w:autoSpaceDN w:val="0"/>
      <w:adjustRightInd w:val="0"/>
      <w:spacing w:after="180"/>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1">
    <w:name w:val="Table Grid4141"/>
    <w:basedOn w:val="TableNormal"/>
    <w:qFormat/>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0">
    <w:name w:val="表格格線1141"/>
    <w:basedOn w:val="TableNormal"/>
    <w:qFormat/>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1">
    <w:name w:val="Table Grid641"/>
    <w:basedOn w:val="TableNormal"/>
    <w:qFormat/>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
    <w:name w:val="Table Grid1241"/>
    <w:basedOn w:val="TableNormal"/>
    <w:uiPriority w:val="39"/>
    <w:qFormat/>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41">
    <w:name w:val="Tabellengitternetz12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41">
    <w:name w:val="Tabellengitternetz22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41">
    <w:name w:val="Tabellengitternetz32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41">
    <w:name w:val="Tabellengitternetz42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41">
    <w:name w:val="Tabellengitternetz52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41">
    <w:name w:val="Tabellengitternetz62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41">
    <w:name w:val="Tabellengitternetz72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41">
    <w:name w:val="Tabellengitternetz8241"/>
    <w:basedOn w:val="TableNormal"/>
    <w:qFormat/>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vision2">
    <w:name w:val="Revision2"/>
    <w:hidden/>
    <w:uiPriority w:val="99"/>
    <w:semiHidden/>
    <w:qFormat/>
    <w:pPr>
      <w:spacing w:after="0" w:line="240" w:lineRule="auto"/>
    </w:pPr>
    <w:rPr>
      <w:rFonts w:eastAsiaTheme="minorEastAsia"/>
      <w:lang w:eastAsia="en-US"/>
    </w:rPr>
  </w:style>
  <w:style w:type="paragraph" w:styleId="Revision">
    <w:name w:val="Revision"/>
    <w:hidden/>
    <w:uiPriority w:val="99"/>
    <w:semiHidden/>
    <w:rsid w:val="00871D81"/>
    <w:pPr>
      <w:spacing w:after="0" w:line="240" w:lineRule="auto"/>
    </w:pPr>
    <w:rPr>
      <w:rFonts w:eastAsia="Times New Roman"/>
    </w:rPr>
  </w:style>
  <w:style w:type="paragraph" w:styleId="BlockText">
    <w:name w:val="Block Text"/>
    <w:basedOn w:val="Normal"/>
    <w:rsid w:val="00992B23"/>
    <w:pPr>
      <w:overflowPunct/>
      <w:autoSpaceDE/>
      <w:autoSpaceDN/>
      <w:adjustRightInd/>
      <w:spacing w:after="120"/>
      <w:ind w:left="1440" w:right="1440"/>
      <w:textAlignment w:val="auto"/>
    </w:pPr>
    <w:rPr>
      <w:rFonts w:eastAsia="MS Mincho"/>
      <w:lang w:eastAsia="en-US"/>
    </w:rPr>
  </w:style>
  <w:style w:type="table" w:styleId="TableClassic2">
    <w:name w:val="Table Classic 2"/>
    <w:basedOn w:val="TableNormal"/>
    <w:qFormat/>
    <w:rsid w:val="00992B23"/>
    <w:pPr>
      <w:spacing w:after="180" w:line="240" w:lineRule="auto"/>
    </w:pPr>
    <w:rPr>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character" w:styleId="LineNumber">
    <w:name w:val="line number"/>
    <w:basedOn w:val="DefaultParagraphFont"/>
    <w:rsid w:val="00992B23"/>
    <w:rPr>
      <w:rFonts w:ascii="Arial" w:eastAsia="SimSun" w:hAnsi="Arial" w:cs="Arial"/>
      <w:color w:val="0000FF"/>
      <w:kern w:val="2"/>
      <w:lang w:val="en-US" w:eastAsia="zh-CN" w:bidi="ar-SA"/>
    </w:rPr>
  </w:style>
  <w:style w:type="character" w:styleId="HTMLCode">
    <w:name w:val="HTML Code"/>
    <w:unhideWhenUsed/>
    <w:rsid w:val="00992B23"/>
    <w:rPr>
      <w:rFonts w:ascii="Courier New" w:eastAsia="SimSun" w:hAnsi="Courier New" w:cs="Courier New" w:hint="default"/>
      <w:color w:val="0000FF"/>
      <w:kern w:val="2"/>
      <w:sz w:val="20"/>
      <w:szCs w:val="20"/>
      <w:lang w:val="en-US" w:eastAsia="zh-CN" w:bidi="ar-SA"/>
    </w:rPr>
  </w:style>
  <w:style w:type="character" w:styleId="HTMLSample">
    <w:name w:val="HTML Sample"/>
    <w:rsid w:val="00992B23"/>
    <w:rPr>
      <w:rFonts w:ascii="Courier New" w:eastAsia="SimSun" w:hAnsi="Courier New" w:cs="Courier New"/>
      <w:color w:val="0000FF"/>
      <w:kern w:val="2"/>
      <w:lang w:val="en-US" w:eastAsia="zh-CN" w:bidi="ar-SA"/>
    </w:rPr>
  </w:style>
  <w:style w:type="character" w:customStyle="1" w:styleId="Heading1Char4">
    <w:name w:val="Heading 1 Char4"/>
    <w:basedOn w:val="DefaultParagraphFont"/>
    <w:qFormat/>
    <w:rsid w:val="00992B23"/>
    <w:rPr>
      <w:rFonts w:ascii="Arial" w:hAnsi="Arial"/>
      <w:sz w:val="36"/>
      <w:lang w:val="en-GB" w:eastAsia="en-US"/>
    </w:rPr>
  </w:style>
  <w:style w:type="character" w:customStyle="1" w:styleId="1Char10">
    <w:name w:val="标题 1 Char1"/>
    <w:qFormat/>
    <w:rsid w:val="00992B23"/>
    <w:rPr>
      <w:rFonts w:ascii="Arial" w:hAnsi="Arial" w:cs="Arial" w:hint="default"/>
      <w:sz w:val="36"/>
      <w:lang w:val="en-GB" w:eastAsia="en-US" w:bidi="ar-SA"/>
    </w:rPr>
  </w:style>
  <w:style w:type="character" w:customStyle="1" w:styleId="2Char1">
    <w:name w:val="标题 2 Char1"/>
    <w:qFormat/>
    <w:rsid w:val="00992B23"/>
    <w:rPr>
      <w:rFonts w:ascii="Arial" w:hAnsi="Arial" w:cs="Arial" w:hint="default"/>
      <w:sz w:val="32"/>
      <w:lang w:val="en-GB" w:eastAsia="en-US" w:bidi="ar-SA"/>
    </w:rPr>
  </w:style>
  <w:style w:type="character" w:customStyle="1" w:styleId="3Char1">
    <w:name w:val="标题 3 Char1"/>
    <w:qFormat/>
    <w:rsid w:val="00992B23"/>
    <w:rPr>
      <w:rFonts w:ascii="Arial" w:eastAsia="MS Mincho" w:hAnsi="Arial" w:cs="Arial" w:hint="default"/>
      <w:sz w:val="28"/>
      <w:lang w:val="en-GB" w:eastAsia="en-US" w:bidi="ar-SA"/>
    </w:rPr>
  </w:style>
  <w:style w:type="character" w:customStyle="1" w:styleId="4Char1">
    <w:name w:val="标题 4 Char1"/>
    <w:qFormat/>
    <w:rsid w:val="00992B23"/>
    <w:rPr>
      <w:rFonts w:ascii="Arial" w:eastAsia="MS Mincho" w:hAnsi="Arial" w:cs="Arial" w:hint="default"/>
      <w:sz w:val="24"/>
      <w:lang w:val="en-GB" w:eastAsia="en-US" w:bidi="ar-SA"/>
    </w:rPr>
  </w:style>
  <w:style w:type="character" w:customStyle="1" w:styleId="5Char1">
    <w:name w:val="标题 5 Char1"/>
    <w:qFormat/>
    <w:rsid w:val="00992B23"/>
    <w:rPr>
      <w:rFonts w:ascii="Arial" w:eastAsia="MS Mincho" w:hAnsi="Arial" w:cs="Arial" w:hint="default"/>
      <w:sz w:val="22"/>
      <w:lang w:val="en-GB" w:eastAsia="en-US" w:bidi="ar-SA"/>
    </w:rPr>
  </w:style>
  <w:style w:type="character" w:customStyle="1" w:styleId="Char13">
    <w:name w:val="脚注文本 Char1"/>
    <w:basedOn w:val="DefaultParagraphFont"/>
    <w:semiHidden/>
    <w:qFormat/>
    <w:rsid w:val="00992B23"/>
    <w:rPr>
      <w:rFonts w:ascii="Times New Roman" w:eastAsia="Times New Roman" w:hAnsi="Times New Roman"/>
      <w:sz w:val="18"/>
      <w:szCs w:val="18"/>
      <w:lang w:val="en-GB" w:eastAsia="en-GB"/>
    </w:rPr>
  </w:style>
  <w:style w:type="character" w:customStyle="1" w:styleId="Char14">
    <w:name w:val="页眉 Char1"/>
    <w:basedOn w:val="DefaultParagraphFont"/>
    <w:qFormat/>
    <w:rsid w:val="00992B23"/>
    <w:rPr>
      <w:rFonts w:ascii="Times New Roman" w:eastAsia="Times New Roman" w:hAnsi="Times New Roman"/>
      <w:sz w:val="18"/>
      <w:szCs w:val="18"/>
      <w:lang w:val="en-GB" w:eastAsia="en-GB"/>
    </w:rPr>
  </w:style>
  <w:style w:type="character" w:customStyle="1" w:styleId="CaptionChar1">
    <w:name w:val="Caption Char1"/>
    <w:aliases w:val="cap Char1,cap Char Char,Caption Char Char,Caption Char1 Char Char,cap Char Char1 Char,Caption Char Char1 Char Char,Caption Equation Char,cap1 Char,cap2 Char,cap11 Char1,Légende-figure Char1,Légende-figure Char Char,Beschrifubg Char,Ca Char"/>
    <w:qFormat/>
    <w:locked/>
    <w:rsid w:val="00992B23"/>
    <w:rPr>
      <w:rFonts w:ascii="MS Mincho" w:eastAsia="MS Mincho"/>
      <w:b/>
      <w:lang w:eastAsia="en-US"/>
    </w:rPr>
  </w:style>
  <w:style w:type="character" w:customStyle="1" w:styleId="BodyTextChar2">
    <w:name w:val="Body Text Char2"/>
    <w:basedOn w:val="DefaultParagraphFont"/>
    <w:qFormat/>
    <w:locked/>
    <w:rsid w:val="00992B23"/>
    <w:rPr>
      <w:rFonts w:eastAsiaTheme="minorEastAsia"/>
      <w:lang w:eastAsia="ja-JP"/>
    </w:rPr>
  </w:style>
  <w:style w:type="character" w:customStyle="1" w:styleId="Char15">
    <w:name w:val="正文文本 Char1"/>
    <w:basedOn w:val="DefaultParagraphFont"/>
    <w:qFormat/>
    <w:rsid w:val="00992B23"/>
    <w:rPr>
      <w:rFonts w:ascii="Times New Roman" w:hAnsi="Times New Roman"/>
      <w:lang w:val="en-GB" w:eastAsia="en-US"/>
    </w:rPr>
  </w:style>
  <w:style w:type="paragraph" w:customStyle="1" w:styleId="a5">
    <w:name w:val="吹き出し"/>
    <w:basedOn w:val="Normal"/>
    <w:semiHidden/>
    <w:qFormat/>
    <w:rsid w:val="00992B23"/>
    <w:pPr>
      <w:overflowPunct/>
      <w:autoSpaceDE/>
      <w:autoSpaceDN/>
      <w:adjustRightInd/>
      <w:textAlignment w:val="auto"/>
    </w:pPr>
    <w:rPr>
      <w:rFonts w:ascii="Tahoma" w:eastAsia="MS Mincho" w:hAnsi="Tahoma" w:cs="Tahoma"/>
      <w:sz w:val="16"/>
      <w:szCs w:val="16"/>
    </w:rPr>
  </w:style>
  <w:style w:type="character" w:customStyle="1" w:styleId="capChar2">
    <w:name w:val="cap Char2"/>
    <w:qFormat/>
    <w:rsid w:val="00992B23"/>
    <w:rPr>
      <w:b/>
      <w:lang w:val="en-GB" w:eastAsia="en-GB" w:bidi="ar-SA"/>
    </w:rPr>
  </w:style>
  <w:style w:type="character" w:customStyle="1" w:styleId="h4Char3">
    <w:name w:val="h4 Char3"/>
    <w:qFormat/>
    <w:rsid w:val="00992B23"/>
    <w:rPr>
      <w:rFonts w:ascii="Arial" w:hAnsi="Arial" w:cs="Arial" w:hint="default"/>
      <w:sz w:val="24"/>
      <w:lang w:val="en-GB" w:eastAsia="en-GB" w:bidi="ar-SA"/>
    </w:rPr>
  </w:style>
  <w:style w:type="character" w:customStyle="1" w:styleId="h5Char4">
    <w:name w:val="h5 Char4"/>
    <w:qFormat/>
    <w:rsid w:val="00992B23"/>
    <w:rPr>
      <w:rFonts w:ascii="Arial" w:hAnsi="Arial" w:cs="Arial" w:hint="default"/>
      <w:sz w:val="22"/>
      <w:lang w:val="en-GB" w:eastAsia="en-GB" w:bidi="ar-SA"/>
    </w:rPr>
  </w:style>
  <w:style w:type="paragraph" w:customStyle="1" w:styleId="TOC10">
    <w:name w:val="TOC 标题1"/>
    <w:basedOn w:val="Heading1"/>
    <w:next w:val="Normal"/>
    <w:uiPriority w:val="39"/>
    <w:unhideWhenUsed/>
    <w:qFormat/>
    <w:rsid w:val="00992B23"/>
    <w:pPr>
      <w:pBdr>
        <w:top w:val="none" w:sz="0" w:space="0" w:color="auto"/>
      </w:pBdr>
      <w:spacing w:after="0" w:line="256" w:lineRule="auto"/>
      <w:ind w:left="0" w:firstLine="0"/>
      <w:textAlignment w:val="auto"/>
      <w:outlineLvl w:val="9"/>
    </w:pPr>
    <w:rPr>
      <w:rFonts w:ascii="Calibri Light" w:eastAsiaTheme="minorEastAsia" w:hAnsi="Calibri Light"/>
      <w:color w:val="2F5496"/>
      <w:sz w:val="32"/>
      <w:szCs w:val="32"/>
      <w:lang w:val="en-US" w:eastAsia="en-US"/>
    </w:rPr>
  </w:style>
  <w:style w:type="character" w:customStyle="1" w:styleId="1f1">
    <w:name w:val="不明显参考1"/>
    <w:uiPriority w:val="31"/>
    <w:qFormat/>
    <w:rsid w:val="00992B23"/>
    <w:rPr>
      <w:smallCaps/>
      <w:color w:val="5A5A5A"/>
    </w:rPr>
  </w:style>
  <w:style w:type="paragraph" w:customStyle="1" w:styleId="a6">
    <w:name w:val="変更箇所"/>
    <w:uiPriority w:val="99"/>
    <w:semiHidden/>
    <w:qFormat/>
    <w:rsid w:val="00992B23"/>
    <w:pPr>
      <w:spacing w:after="0" w:line="240" w:lineRule="auto"/>
    </w:pPr>
    <w:rPr>
      <w:rFonts w:eastAsia="MS Mincho"/>
      <w:lang w:eastAsia="en-US"/>
    </w:rPr>
  </w:style>
  <w:style w:type="table" w:customStyle="1" w:styleId="TableGrid1a">
    <w:name w:val="TableGrid1"/>
    <w:basedOn w:val="TableNormal"/>
    <w:qFormat/>
    <w:rsid w:val="00992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a">
    <w:name w:val="TableGrid11"/>
    <w:basedOn w:val="TableNormal"/>
    <w:qFormat/>
    <w:rsid w:val="00992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a">
    <w:name w:val="TableGrid2"/>
    <w:basedOn w:val="TableNormal"/>
    <w:qFormat/>
    <w:rsid w:val="00992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a">
    <w:name w:val="未处理的提及3"/>
    <w:basedOn w:val="DefaultParagraphFont"/>
    <w:uiPriority w:val="99"/>
    <w:semiHidden/>
    <w:unhideWhenUsed/>
    <w:qFormat/>
    <w:rsid w:val="00992B23"/>
    <w:rPr>
      <w:color w:val="605E5C"/>
      <w:shd w:val="clear" w:color="auto" w:fill="E1DFDD"/>
    </w:rPr>
  </w:style>
  <w:style w:type="character" w:customStyle="1" w:styleId="Underrubrik2Char3">
    <w:name w:val="Underrubrik2 Char3"/>
    <w:qFormat/>
    <w:rsid w:val="00992B23"/>
    <w:rPr>
      <w:rFonts w:ascii="Arial" w:hAnsi="Arial" w:cs="Times New Roman"/>
      <w:sz w:val="28"/>
      <w:szCs w:val="20"/>
      <w:lang w:val="en-GB" w:eastAsia="en-US"/>
    </w:rPr>
  </w:style>
  <w:style w:type="character" w:customStyle="1" w:styleId="1f2">
    <w:name w:val="明显参考1"/>
    <w:qFormat/>
    <w:rsid w:val="00992B23"/>
    <w:rPr>
      <w:b/>
      <w:smallCaps/>
      <w:color w:val="C0504D"/>
      <w:spacing w:val="5"/>
      <w:u w:val="single"/>
    </w:rPr>
  </w:style>
  <w:style w:type="character" w:customStyle="1" w:styleId="SubtitleChar3">
    <w:name w:val="Subtitle Char3"/>
    <w:basedOn w:val="DefaultParagraphFont"/>
    <w:rsid w:val="00992B23"/>
    <w:rPr>
      <w:rFonts w:ascii="Calibri" w:eastAsia="Malgun Gothic" w:hAnsi="Calibri" w:cs="Times New Roman"/>
      <w:color w:val="5A5A5A"/>
      <w:spacing w:val="15"/>
      <w:sz w:val="22"/>
      <w:szCs w:val="22"/>
      <w:lang w:val="en-GB" w:eastAsia="en-US"/>
    </w:rPr>
  </w:style>
  <w:style w:type="character" w:customStyle="1" w:styleId="1f3">
    <w:name w:val="副标题 字符1"/>
    <w:basedOn w:val="DefaultParagraphFont"/>
    <w:uiPriority w:val="11"/>
    <w:rsid w:val="00992B23"/>
    <w:rPr>
      <w:rFonts w:asciiTheme="minorHAnsi" w:hAnsiTheme="minorHAnsi" w:cstheme="minorBidi"/>
      <w:b/>
      <w:bCs/>
      <w:kern w:val="28"/>
      <w:sz w:val="32"/>
      <w:szCs w:val="32"/>
      <w:lang w:val="en-GB" w:eastAsia="en-US"/>
    </w:rPr>
  </w:style>
  <w:style w:type="character" w:customStyle="1" w:styleId="1f4">
    <w:name w:val="明显引用 字符1"/>
    <w:basedOn w:val="DefaultParagraphFont"/>
    <w:uiPriority w:val="30"/>
    <w:rsid w:val="00992B23"/>
    <w:rPr>
      <w:rFonts w:ascii="Times New Roman" w:hAnsi="Times New Roman"/>
      <w:i/>
      <w:iCs/>
      <w:color w:val="4472C4" w:themeColor="accent1"/>
      <w:lang w:val="en-GB" w:eastAsia="en-US"/>
    </w:rPr>
  </w:style>
  <w:style w:type="table" w:customStyle="1" w:styleId="TableGrid3a">
    <w:name w:val="TableGrid3"/>
    <w:basedOn w:val="TableNormal"/>
    <w:uiPriority w:val="39"/>
    <w:qFormat/>
    <w:rsid w:val="00992B2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4">
    <w:name w:val="font4"/>
    <w:basedOn w:val="DefaultParagraphFont"/>
    <w:qFormat/>
    <w:rsid w:val="00992B23"/>
  </w:style>
  <w:style w:type="character" w:customStyle="1" w:styleId="BodyTextChar1">
    <w:name w:val="Body Text Char1"/>
    <w:qFormat/>
    <w:rsid w:val="00992B23"/>
    <w:rPr>
      <w:rFonts w:ascii="Times New Roman" w:eastAsia="Malgun Gothic" w:hAnsi="Times New Roman"/>
      <w:lang w:val="en-GB" w:eastAsia="ja-JP"/>
    </w:rPr>
  </w:style>
  <w:style w:type="paragraph" w:customStyle="1" w:styleId="54">
    <w:name w:val="吹き出し5"/>
    <w:basedOn w:val="Normal"/>
    <w:semiHidden/>
    <w:qFormat/>
    <w:rsid w:val="00992B23"/>
    <w:pPr>
      <w:overflowPunct/>
      <w:autoSpaceDE/>
      <w:autoSpaceDN/>
      <w:adjustRightInd/>
      <w:textAlignment w:val="auto"/>
    </w:pPr>
    <w:rPr>
      <w:rFonts w:ascii="Tahoma" w:eastAsia="MS Mincho" w:hAnsi="Tahoma" w:cs="Tahoma"/>
      <w:sz w:val="16"/>
      <w:szCs w:val="16"/>
      <w:lang w:eastAsia="en-US"/>
    </w:rPr>
  </w:style>
  <w:style w:type="character" w:customStyle="1" w:styleId="BodyText2Char1">
    <w:name w:val="Body Text 2 Char1"/>
    <w:qFormat/>
    <w:rsid w:val="00992B23"/>
    <w:rPr>
      <w:lang w:val="en-GB"/>
    </w:rPr>
  </w:style>
  <w:style w:type="character" w:customStyle="1" w:styleId="EndnoteTextChar1">
    <w:name w:val="Endnote Text Char1"/>
    <w:qFormat/>
    <w:rsid w:val="00992B23"/>
    <w:rPr>
      <w:lang w:val="en-GB"/>
    </w:rPr>
  </w:style>
  <w:style w:type="character" w:customStyle="1" w:styleId="TitleChar1">
    <w:name w:val="Title Char1"/>
    <w:qFormat/>
    <w:rsid w:val="00992B23"/>
    <w:rPr>
      <w:rFonts w:ascii="Cambria" w:eastAsia="Times New Roman" w:hAnsi="Cambria" w:cs="Times New Roman"/>
      <w:b/>
      <w:bCs/>
      <w:kern w:val="28"/>
      <w:sz w:val="32"/>
      <w:szCs w:val="32"/>
      <w:lang w:val="en-GB"/>
    </w:rPr>
  </w:style>
  <w:style w:type="character" w:customStyle="1" w:styleId="BodyTextIndent2Char1">
    <w:name w:val="Body Text Indent 2 Char1"/>
    <w:qFormat/>
    <w:rsid w:val="00992B23"/>
    <w:rPr>
      <w:lang w:val="en-GB"/>
    </w:rPr>
  </w:style>
  <w:style w:type="character" w:customStyle="1" w:styleId="BodyTextIndentChar1">
    <w:name w:val="Body Text Indent Char1"/>
    <w:qFormat/>
    <w:rsid w:val="00992B23"/>
    <w:rPr>
      <w:lang w:val="en-GB"/>
    </w:rPr>
  </w:style>
  <w:style w:type="character" w:customStyle="1" w:styleId="BodyText3Char1">
    <w:name w:val="Body Text 3 Char1"/>
    <w:qFormat/>
    <w:rsid w:val="00992B23"/>
    <w:rPr>
      <w:sz w:val="16"/>
      <w:szCs w:val="16"/>
      <w:lang w:val="en-GB"/>
    </w:rPr>
  </w:style>
  <w:style w:type="paragraph" w:customStyle="1" w:styleId="LightGrid-Accent31">
    <w:name w:val="Light Grid - Accent 31"/>
    <w:basedOn w:val="Normal"/>
    <w:qFormat/>
    <w:rsid w:val="00992B23"/>
    <w:pPr>
      <w:ind w:left="720"/>
      <w:contextualSpacing/>
    </w:pPr>
    <w:rPr>
      <w:rFonts w:eastAsia="SimSun"/>
      <w:lang w:eastAsia="en-US"/>
    </w:rPr>
  </w:style>
  <w:style w:type="paragraph" w:customStyle="1" w:styleId="LightList-Accent31">
    <w:name w:val="Light List - Accent 31"/>
    <w:semiHidden/>
    <w:qFormat/>
    <w:rsid w:val="00992B23"/>
    <w:pPr>
      <w:spacing w:after="0" w:line="240" w:lineRule="auto"/>
    </w:pPr>
    <w:rPr>
      <w:rFonts w:eastAsia="Batang"/>
      <w:lang w:eastAsia="en-US"/>
    </w:rPr>
  </w:style>
  <w:style w:type="paragraph" w:customStyle="1" w:styleId="81">
    <w:name w:val="表 (赤)  81"/>
    <w:basedOn w:val="Normal"/>
    <w:uiPriority w:val="34"/>
    <w:qFormat/>
    <w:rsid w:val="00992B23"/>
    <w:pPr>
      <w:ind w:left="720"/>
      <w:contextualSpacing/>
    </w:pPr>
    <w:rPr>
      <w:rFonts w:eastAsia="SimSun"/>
    </w:rPr>
  </w:style>
  <w:style w:type="paragraph" w:customStyle="1" w:styleId="note0">
    <w:name w:val="note"/>
    <w:basedOn w:val="Normal"/>
    <w:qFormat/>
    <w:rsid w:val="00992B23"/>
    <w:pPr>
      <w:overflowPunct/>
      <w:autoSpaceDE/>
      <w:autoSpaceDN/>
      <w:adjustRightInd/>
      <w:spacing w:before="100" w:beforeAutospacing="1" w:after="100" w:afterAutospacing="1"/>
      <w:textAlignment w:val="auto"/>
    </w:pPr>
    <w:rPr>
      <w:rFonts w:eastAsia="SimSun"/>
      <w:sz w:val="24"/>
      <w:szCs w:val="24"/>
      <w:lang w:val="en-US" w:eastAsia="zh-CN"/>
    </w:rPr>
  </w:style>
  <w:style w:type="paragraph" w:customStyle="1" w:styleId="1217">
    <w:name w:val="表 (青) 121"/>
    <w:hidden/>
    <w:uiPriority w:val="71"/>
    <w:qFormat/>
    <w:rsid w:val="00992B23"/>
    <w:pPr>
      <w:spacing w:after="0" w:line="240" w:lineRule="auto"/>
    </w:pPr>
    <w:rPr>
      <w:lang w:eastAsia="en-US"/>
    </w:rPr>
  </w:style>
  <w:style w:type="paragraph" w:customStyle="1" w:styleId="LGTdoc">
    <w:name w:val="LGTdoc_본문"/>
    <w:basedOn w:val="Normal"/>
    <w:qFormat/>
    <w:rsid w:val="00992B23"/>
    <w:pPr>
      <w:widowControl w:val="0"/>
      <w:overflowPunct/>
      <w:snapToGrid w:val="0"/>
      <w:spacing w:afterLines="50" w:line="264" w:lineRule="auto"/>
      <w:jc w:val="both"/>
      <w:textAlignment w:val="auto"/>
    </w:pPr>
    <w:rPr>
      <w:rFonts w:eastAsia="Batang"/>
      <w:kern w:val="2"/>
      <w:sz w:val="22"/>
      <w:szCs w:val="24"/>
      <w:lang w:eastAsia="ko-KR"/>
    </w:rPr>
  </w:style>
  <w:style w:type="paragraph" w:customStyle="1" w:styleId="ECCFootnote">
    <w:name w:val="ECC Footnote"/>
    <w:basedOn w:val="Normal"/>
    <w:uiPriority w:val="99"/>
    <w:qFormat/>
    <w:rsid w:val="00992B23"/>
    <w:pPr>
      <w:overflowPunct/>
      <w:autoSpaceDE/>
      <w:autoSpaceDN/>
      <w:adjustRightInd/>
      <w:spacing w:after="0"/>
      <w:ind w:left="454" w:hanging="454"/>
      <w:textAlignment w:val="auto"/>
    </w:pPr>
    <w:rPr>
      <w:rFonts w:ascii="Arial" w:eastAsia="SimSun" w:hAnsi="Arial"/>
      <w:sz w:val="16"/>
      <w:szCs w:val="24"/>
      <w:lang w:val="en-US" w:eastAsia="en-US"/>
    </w:rPr>
  </w:style>
  <w:style w:type="character" w:customStyle="1" w:styleId="ECCParagraphZchn">
    <w:name w:val="ECC Paragraph Zchn"/>
    <w:link w:val="ECCParagraph"/>
    <w:qFormat/>
    <w:locked/>
    <w:rsid w:val="00992B23"/>
    <w:rPr>
      <w:rFonts w:ascii="Arial" w:eastAsia="Yu Mincho" w:hAnsi="Arial"/>
      <w:szCs w:val="24"/>
    </w:rPr>
  </w:style>
  <w:style w:type="paragraph" w:customStyle="1" w:styleId="Text1">
    <w:name w:val="Text 1"/>
    <w:basedOn w:val="Normal"/>
    <w:qFormat/>
    <w:rsid w:val="00992B23"/>
    <w:pPr>
      <w:overflowPunct/>
      <w:autoSpaceDE/>
      <w:autoSpaceDN/>
      <w:adjustRightInd/>
      <w:spacing w:after="240"/>
      <w:ind w:left="482"/>
      <w:jc w:val="both"/>
      <w:textAlignment w:val="auto"/>
    </w:pPr>
    <w:rPr>
      <w:rFonts w:eastAsia="SimSun"/>
      <w:sz w:val="24"/>
      <w:lang w:eastAsia="fr-BE"/>
    </w:rPr>
  </w:style>
  <w:style w:type="paragraph" w:customStyle="1" w:styleId="NumPar4">
    <w:name w:val="NumPar 4"/>
    <w:basedOn w:val="Heading4"/>
    <w:next w:val="Normal"/>
    <w:uiPriority w:val="99"/>
    <w:qFormat/>
    <w:rsid w:val="00992B23"/>
    <w:pPr>
      <w:keepNext w:val="0"/>
      <w:keepLines w:val="0"/>
      <w:tabs>
        <w:tab w:val="left" w:pos="2880"/>
      </w:tabs>
      <w:overflowPunct/>
      <w:autoSpaceDE/>
      <w:autoSpaceDN/>
      <w:adjustRightInd/>
      <w:spacing w:before="0" w:after="240"/>
      <w:ind w:left="2880" w:hanging="960"/>
      <w:jc w:val="both"/>
      <w:textAlignment w:val="auto"/>
      <w:outlineLvl w:val="9"/>
    </w:pPr>
    <w:rPr>
      <w:rFonts w:ascii="Times New Roman" w:eastAsia="SimSun" w:hAnsi="Times New Roman"/>
      <w:lang w:eastAsia="en-US"/>
    </w:rPr>
  </w:style>
  <w:style w:type="character" w:customStyle="1" w:styleId="nowrap1">
    <w:name w:val="nowrap1"/>
    <w:qFormat/>
    <w:rsid w:val="00992B23"/>
  </w:style>
  <w:style w:type="paragraph" w:customStyle="1" w:styleId="cita">
    <w:name w:val="cita"/>
    <w:basedOn w:val="Normal"/>
    <w:qFormat/>
    <w:rsid w:val="00992B23"/>
    <w:pPr>
      <w:overflowPunct/>
      <w:autoSpaceDE/>
      <w:autoSpaceDN/>
      <w:adjustRightInd/>
      <w:spacing w:before="200" w:after="100" w:afterAutospacing="1"/>
      <w:textAlignment w:val="auto"/>
    </w:pPr>
    <w:rPr>
      <w:rFonts w:ascii="SimSun" w:eastAsia="SimSun" w:hAnsi="SimSun" w:cs="SimSun"/>
      <w:sz w:val="15"/>
      <w:szCs w:val="15"/>
      <w:lang w:val="en-US" w:eastAsia="zh-CN"/>
    </w:rPr>
  </w:style>
  <w:style w:type="character" w:customStyle="1" w:styleId="im-content1">
    <w:name w:val="im-content1"/>
    <w:qFormat/>
    <w:rsid w:val="00992B23"/>
    <w:rPr>
      <w:color w:val="000000"/>
    </w:rPr>
  </w:style>
  <w:style w:type="paragraph" w:customStyle="1" w:styleId="Equation">
    <w:name w:val="Equation"/>
    <w:basedOn w:val="Normal"/>
    <w:next w:val="Normal"/>
    <w:link w:val="EquationChar"/>
    <w:qFormat/>
    <w:rsid w:val="00992B23"/>
    <w:pPr>
      <w:tabs>
        <w:tab w:val="center" w:pos="4620"/>
        <w:tab w:val="right" w:pos="9240"/>
      </w:tabs>
      <w:overflowPunct/>
      <w:snapToGrid w:val="0"/>
      <w:spacing w:after="120"/>
      <w:jc w:val="both"/>
      <w:textAlignment w:val="auto"/>
    </w:pPr>
    <w:rPr>
      <w:rFonts w:eastAsia="SimSun"/>
      <w:sz w:val="22"/>
      <w:szCs w:val="22"/>
      <w:lang w:eastAsia="en-US"/>
    </w:rPr>
  </w:style>
  <w:style w:type="character" w:customStyle="1" w:styleId="EquationChar">
    <w:name w:val="Equation Char"/>
    <w:link w:val="Equation"/>
    <w:qFormat/>
    <w:rsid w:val="00992B23"/>
    <w:rPr>
      <w:sz w:val="22"/>
      <w:szCs w:val="22"/>
      <w:lang w:eastAsia="en-US"/>
    </w:rPr>
  </w:style>
  <w:style w:type="character" w:customStyle="1" w:styleId="shorttext">
    <w:name w:val="short_text"/>
    <w:qFormat/>
    <w:rsid w:val="00992B23"/>
  </w:style>
  <w:style w:type="character" w:customStyle="1" w:styleId="119">
    <w:name w:val="見出し 1 (文字)1"/>
    <w:qFormat/>
    <w:rsid w:val="00992B23"/>
    <w:rPr>
      <w:rFonts w:ascii="Yu Gothic Light" w:eastAsia="Yu Gothic Light" w:hAnsi="Yu Gothic Light" w:cs="Times New Roman"/>
      <w:sz w:val="24"/>
      <w:szCs w:val="24"/>
      <w:lang w:val="en-GB" w:eastAsia="en-US"/>
    </w:rPr>
  </w:style>
  <w:style w:type="character" w:customStyle="1" w:styleId="216">
    <w:name w:val="見出し 2 (文字)1"/>
    <w:semiHidden/>
    <w:qFormat/>
    <w:rsid w:val="00992B23"/>
    <w:rPr>
      <w:rFonts w:ascii="Yu Gothic Light" w:eastAsia="Yu Gothic Light" w:hAnsi="Yu Gothic Light" w:cs="Times New Roman"/>
      <w:lang w:val="en-GB" w:eastAsia="en-US"/>
    </w:rPr>
  </w:style>
  <w:style w:type="character" w:customStyle="1" w:styleId="319">
    <w:name w:val="見出し 3 (文字)1"/>
    <w:semiHidden/>
    <w:qFormat/>
    <w:rsid w:val="00992B23"/>
    <w:rPr>
      <w:rFonts w:ascii="Yu Gothic Light" w:eastAsia="Yu Gothic Light" w:hAnsi="Yu Gothic Light" w:cs="Times New Roman"/>
      <w:lang w:val="en-GB" w:eastAsia="en-US"/>
    </w:rPr>
  </w:style>
  <w:style w:type="character" w:customStyle="1" w:styleId="419">
    <w:name w:val="見出し 4 (文字)1"/>
    <w:semiHidden/>
    <w:qFormat/>
    <w:rsid w:val="00992B23"/>
    <w:rPr>
      <w:rFonts w:ascii="Times New Roman" w:eastAsia="Yu Mincho" w:hAnsi="Times New Roman"/>
      <w:b/>
      <w:bCs/>
      <w:lang w:val="en-GB" w:eastAsia="en-US"/>
    </w:rPr>
  </w:style>
  <w:style w:type="character" w:customStyle="1" w:styleId="511">
    <w:name w:val="見出し 5 (文字)1"/>
    <w:semiHidden/>
    <w:qFormat/>
    <w:rsid w:val="00992B23"/>
    <w:rPr>
      <w:rFonts w:ascii="Yu Gothic Light" w:eastAsia="Yu Gothic Light" w:hAnsi="Yu Gothic Light" w:cs="Times New Roman"/>
      <w:lang w:val="en-GB" w:eastAsia="en-US"/>
    </w:rPr>
  </w:style>
  <w:style w:type="character" w:customStyle="1" w:styleId="1f5">
    <w:name w:val="脚注文字列 (文字)1"/>
    <w:semiHidden/>
    <w:qFormat/>
    <w:rsid w:val="00992B23"/>
    <w:rPr>
      <w:rFonts w:ascii="Times New Roman" w:eastAsia="Yu Mincho" w:hAnsi="Times New Roman"/>
      <w:lang w:val="en-GB" w:eastAsia="en-US"/>
    </w:rPr>
  </w:style>
  <w:style w:type="character" w:customStyle="1" w:styleId="1f6">
    <w:name w:val="ヘッダー (文字)1"/>
    <w:semiHidden/>
    <w:qFormat/>
    <w:rsid w:val="00992B23"/>
    <w:rPr>
      <w:rFonts w:ascii="Times New Roman" w:eastAsia="Yu Mincho" w:hAnsi="Times New Roman"/>
      <w:lang w:val="en-GB" w:eastAsia="en-US"/>
    </w:rPr>
  </w:style>
  <w:style w:type="character" w:customStyle="1" w:styleId="1f7">
    <w:name w:val="本文 (文字)1"/>
    <w:semiHidden/>
    <w:qFormat/>
    <w:rsid w:val="00992B23"/>
    <w:rPr>
      <w:rFonts w:ascii="Times New Roman" w:eastAsia="Yu Mincho" w:hAnsi="Times New Roman"/>
      <w:lang w:val="en-GB" w:eastAsia="en-US"/>
    </w:rPr>
  </w:style>
  <w:style w:type="table" w:customStyle="1" w:styleId="TableClassic21">
    <w:name w:val="Table Classic 21"/>
    <w:basedOn w:val="TableNormal"/>
    <w:qFormat/>
    <w:rsid w:val="00992B23"/>
    <w:pPr>
      <w:spacing w:after="180" w:line="240" w:lineRule="auto"/>
    </w:pPr>
    <w:rPr>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Char21">
    <w:name w:val="Char2"/>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CharCharCharCharChar2">
    <w:name w:val="Char Char Char Char Char2"/>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CharCharChar2">
    <w:name w:val="Char Char Char2"/>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1Char2">
    <w:name w:val="(文字) (文字)1 Char (文字) (文字)2"/>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CharChar1CharChar2">
    <w:name w:val="Char Char1 Char Char2"/>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1CharChar12">
    <w:name w:val="(文字) (文字)1 Char (文字) (文字) Char (文字) (文字)12"/>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1CharChar2">
    <w:name w:val="(文字) (文字)1 Char (文字) (文字) Char2"/>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1CharChar1CharCharCharChar2">
    <w:name w:val="(文字) (文字)1 Char (文字) (文字) Char (文字) (文字)1 Char (文字) (文字) Char Char Char2"/>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CharCharCharChar12">
    <w:name w:val="Char Char Char Char12"/>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CharChar2CharChar2">
    <w:name w:val="Char Char2 Char Char2"/>
    <w:basedOn w:val="Normal"/>
    <w:qFormat/>
    <w:rsid w:val="00992B23"/>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CharCharCharCharChar2">
    <w:name w:val="Char Char Char Char Char Char2"/>
    <w:semiHidden/>
    <w:qFormat/>
    <w:rsid w:val="00992B23"/>
    <w:pPr>
      <w:keepNext/>
      <w:autoSpaceDE w:val="0"/>
      <w:autoSpaceDN w:val="0"/>
      <w:adjustRightInd w:val="0"/>
      <w:spacing w:before="60" w:after="60" w:line="240" w:lineRule="auto"/>
      <w:ind w:left="567" w:hanging="283"/>
      <w:jc w:val="both"/>
    </w:pPr>
    <w:rPr>
      <w:rFonts w:ascii="Arial" w:hAnsi="Arial" w:cs="Arial"/>
      <w:color w:val="0000FF"/>
      <w:kern w:val="2"/>
      <w:lang w:val="en-US" w:eastAsia="zh-CN"/>
    </w:rPr>
  </w:style>
  <w:style w:type="paragraph" w:customStyle="1" w:styleId="60">
    <w:name w:val="(文字) (文字)6"/>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CarCar2">
    <w:name w:val="Car Car2"/>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ZchnZchn12">
    <w:name w:val="Zchn Zchn12"/>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221">
    <w:name w:val="(文字) (文字)22"/>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320">
    <w:name w:val="(文字) (文字)32"/>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ZchnZchn22">
    <w:name w:val="Zchn Zchn22"/>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420">
    <w:name w:val="(文字) (文字)42"/>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129">
    <w:name w:val="(文字) (文字)12"/>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1CharChar1Char2">
    <w:name w:val="(文字) (文字)1 Char (文字) (文字) Char (文字) (文字)1 Char (文字) (文字)2"/>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ZchnZchn4">
    <w:name w:val="Zchn Zchn4"/>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character" w:customStyle="1" w:styleId="CharChar42">
    <w:name w:val="Char Char42"/>
    <w:qFormat/>
    <w:rsid w:val="00992B23"/>
    <w:rPr>
      <w:rFonts w:ascii="Courier New" w:hAnsi="Courier New" w:cs="Courier New" w:hint="default"/>
      <w:lang w:val="nb-NO" w:eastAsia="ja-JP" w:bidi="ar-SA"/>
    </w:rPr>
  </w:style>
  <w:style w:type="character" w:customStyle="1" w:styleId="CharChar72">
    <w:name w:val="Char Char72"/>
    <w:semiHidden/>
    <w:qFormat/>
    <w:rsid w:val="00992B23"/>
    <w:rPr>
      <w:rFonts w:ascii="Tahoma" w:hAnsi="Tahoma" w:cs="Tahoma" w:hint="default"/>
      <w:shd w:val="clear" w:color="auto" w:fill="000080"/>
      <w:lang w:val="en-GB" w:eastAsia="en-US"/>
    </w:rPr>
  </w:style>
  <w:style w:type="character" w:customStyle="1" w:styleId="CharChar102">
    <w:name w:val="Char Char102"/>
    <w:semiHidden/>
    <w:qFormat/>
    <w:rsid w:val="00992B23"/>
    <w:rPr>
      <w:rFonts w:ascii="Times New Roman" w:hAnsi="Times New Roman" w:cs="Times New Roman" w:hint="default"/>
      <w:lang w:val="en-GB" w:eastAsia="en-US"/>
    </w:rPr>
  </w:style>
  <w:style w:type="character" w:customStyle="1" w:styleId="CharChar92">
    <w:name w:val="Char Char92"/>
    <w:semiHidden/>
    <w:qFormat/>
    <w:rsid w:val="00992B23"/>
    <w:rPr>
      <w:rFonts w:ascii="Tahoma" w:hAnsi="Tahoma" w:cs="Tahoma" w:hint="default"/>
      <w:sz w:val="16"/>
      <w:szCs w:val="16"/>
      <w:lang w:val="en-GB" w:eastAsia="en-US"/>
    </w:rPr>
  </w:style>
  <w:style w:type="character" w:customStyle="1" w:styleId="CharChar82">
    <w:name w:val="Char Char82"/>
    <w:semiHidden/>
    <w:qFormat/>
    <w:rsid w:val="00992B23"/>
    <w:rPr>
      <w:rFonts w:ascii="Times New Roman" w:hAnsi="Times New Roman" w:cs="Times New Roman" w:hint="default"/>
      <w:b/>
      <w:bCs/>
      <w:lang w:val="en-GB" w:eastAsia="en-US"/>
    </w:rPr>
  </w:style>
  <w:style w:type="character" w:customStyle="1" w:styleId="CharChar292">
    <w:name w:val="Char Char292"/>
    <w:qFormat/>
    <w:rsid w:val="00992B23"/>
    <w:rPr>
      <w:rFonts w:ascii="Arial" w:hAnsi="Arial" w:cs="Arial" w:hint="default"/>
      <w:sz w:val="36"/>
      <w:lang w:val="en-GB" w:eastAsia="en-US" w:bidi="ar-SA"/>
    </w:rPr>
  </w:style>
  <w:style w:type="character" w:customStyle="1" w:styleId="CharChar282">
    <w:name w:val="Char Char282"/>
    <w:qFormat/>
    <w:rsid w:val="00992B23"/>
    <w:rPr>
      <w:rFonts w:ascii="Arial" w:hAnsi="Arial" w:cs="Arial" w:hint="default"/>
      <w:sz w:val="32"/>
      <w:lang w:val="en-GB"/>
    </w:rPr>
  </w:style>
  <w:style w:type="character" w:customStyle="1" w:styleId="ZchnZchn52">
    <w:name w:val="Zchn Zchn52"/>
    <w:qFormat/>
    <w:rsid w:val="00992B23"/>
    <w:rPr>
      <w:rFonts w:ascii="Courier New" w:eastAsia="Batang" w:hAnsi="Courier New"/>
      <w:lang w:val="nb-NO" w:eastAsia="en-US" w:bidi="ar-SA"/>
    </w:rPr>
  </w:style>
  <w:style w:type="paragraph" w:customStyle="1" w:styleId="Caption11">
    <w:name w:val="Caption11"/>
    <w:basedOn w:val="Normal"/>
    <w:next w:val="Normal"/>
    <w:qFormat/>
    <w:rsid w:val="00992B23"/>
    <w:pPr>
      <w:spacing w:before="120" w:after="120"/>
    </w:pPr>
    <w:rPr>
      <w:rFonts w:eastAsia="MS Mincho"/>
      <w:b/>
    </w:rPr>
  </w:style>
  <w:style w:type="paragraph" w:customStyle="1" w:styleId="Char16">
    <w:name w:val="Char1"/>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CharChar241">
    <w:name w:val="Char Char241"/>
    <w:basedOn w:val="Normal"/>
    <w:semiHidden/>
    <w:qFormat/>
    <w:rsid w:val="00992B23"/>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17">
    <w:name w:val="(文字) (文字) Char1"/>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CharCharCharChar2">
    <w:name w:val="Char Char Char Char2"/>
    <w:basedOn w:val="Normal"/>
    <w:qFormat/>
    <w:rsid w:val="00992B23"/>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CharCharCharCharCharCharCharCharCharCharCharChar1">
    <w:name w:val="Char Char Char Char Char Char Char Char Char Char Char Char Char1"/>
    <w:semiHidden/>
    <w:qFormat/>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character" w:customStyle="1" w:styleId="FooterChar1">
    <w:name w:val="Footer Char1"/>
    <w:aliases w:val="footer odd Char1,footer Char1,fo Char1,pie de página Char1"/>
    <w:uiPriority w:val="99"/>
    <w:semiHidden/>
    <w:rsid w:val="00992B23"/>
    <w:rPr>
      <w:rFonts w:ascii="Times New Roman" w:hAnsi="Times New Roman"/>
      <w:lang w:val="en-GB"/>
    </w:rPr>
  </w:style>
  <w:style w:type="paragraph" w:customStyle="1" w:styleId="aria">
    <w:name w:val="aria"/>
    <w:basedOn w:val="Normal"/>
    <w:qFormat/>
    <w:rsid w:val="00992B23"/>
    <w:pPr>
      <w:keepNext/>
      <w:keepLines/>
      <w:overflowPunct/>
      <w:autoSpaceDE/>
      <w:autoSpaceDN/>
      <w:adjustRightInd/>
      <w:spacing w:after="0"/>
      <w:jc w:val="both"/>
      <w:textAlignment w:val="auto"/>
    </w:pPr>
    <w:rPr>
      <w:rFonts w:ascii="Arial" w:eastAsia="SimSun" w:hAnsi="Arial"/>
      <w:sz w:val="18"/>
      <w:szCs w:val="18"/>
      <w:lang w:eastAsia="en-US"/>
    </w:rPr>
  </w:style>
  <w:style w:type="paragraph" w:customStyle="1" w:styleId="61">
    <w:name w:val="吹き出し6"/>
    <w:basedOn w:val="Normal"/>
    <w:semiHidden/>
    <w:rsid w:val="00992B23"/>
    <w:pPr>
      <w:overflowPunct/>
      <w:autoSpaceDE/>
      <w:autoSpaceDN/>
      <w:adjustRightInd/>
      <w:textAlignment w:val="auto"/>
    </w:pPr>
    <w:rPr>
      <w:rFonts w:ascii="Tahoma" w:eastAsia="MS Mincho" w:hAnsi="Tahoma" w:cs="Tahoma"/>
      <w:sz w:val="16"/>
      <w:szCs w:val="16"/>
      <w:lang w:eastAsia="ko-KR"/>
    </w:rPr>
  </w:style>
  <w:style w:type="paragraph" w:customStyle="1" w:styleId="Table0">
    <w:name w:val="Table"/>
    <w:basedOn w:val="Normal"/>
    <w:link w:val="Table1"/>
    <w:qFormat/>
    <w:rsid w:val="00992B23"/>
    <w:pPr>
      <w:overflowPunct/>
      <w:autoSpaceDE/>
      <w:autoSpaceDN/>
      <w:adjustRightInd/>
      <w:jc w:val="center"/>
      <w:textAlignment w:val="auto"/>
    </w:pPr>
    <w:rPr>
      <w:rFonts w:ascii="Arial" w:eastAsia="SimSun" w:hAnsi="Arial" w:cs="Arial"/>
      <w:b/>
      <w:lang w:eastAsia="en-US"/>
    </w:rPr>
  </w:style>
  <w:style w:type="character" w:customStyle="1" w:styleId="Table1">
    <w:name w:val="Table (文字)"/>
    <w:link w:val="Table0"/>
    <w:rsid w:val="00992B23"/>
    <w:rPr>
      <w:rFonts w:ascii="Arial" w:hAnsi="Arial" w:cs="Arial"/>
      <w:b/>
      <w:lang w:eastAsia="en-US"/>
    </w:rPr>
  </w:style>
  <w:style w:type="paragraph" w:customStyle="1" w:styleId="ColorfulList-Accent11">
    <w:name w:val="Colorful List - Accent 11"/>
    <w:basedOn w:val="Normal"/>
    <w:uiPriority w:val="34"/>
    <w:qFormat/>
    <w:rsid w:val="00992B23"/>
    <w:pPr>
      <w:ind w:left="720"/>
      <w:contextualSpacing/>
    </w:pPr>
    <w:rPr>
      <w:rFonts w:eastAsiaTheme="minorEastAsia"/>
      <w:lang w:eastAsia="en-US"/>
    </w:rPr>
  </w:style>
  <w:style w:type="paragraph" w:customStyle="1" w:styleId="ColorfulShading-Accent11">
    <w:name w:val="Colorful Shading - Accent 11"/>
    <w:hidden/>
    <w:semiHidden/>
    <w:rsid w:val="00992B23"/>
    <w:pPr>
      <w:spacing w:after="0" w:line="240" w:lineRule="auto"/>
    </w:pPr>
    <w:rPr>
      <w:rFonts w:eastAsia="Batang"/>
      <w:lang w:eastAsia="en-US"/>
    </w:rPr>
  </w:style>
  <w:style w:type="paragraph" w:customStyle="1" w:styleId="11a">
    <w:name w:val="修订11"/>
    <w:hidden/>
    <w:semiHidden/>
    <w:qFormat/>
    <w:rsid w:val="00992B23"/>
    <w:pPr>
      <w:spacing w:after="0" w:line="240" w:lineRule="auto"/>
    </w:pPr>
    <w:rPr>
      <w:rFonts w:eastAsia="Batang"/>
      <w:lang w:eastAsia="en-US"/>
    </w:rPr>
  </w:style>
  <w:style w:type="paragraph" w:customStyle="1" w:styleId="1f8">
    <w:name w:val="正文1"/>
    <w:qFormat/>
    <w:rsid w:val="00992B23"/>
    <w:pPr>
      <w:spacing w:after="0" w:line="240" w:lineRule="auto"/>
      <w:jc w:val="both"/>
    </w:pPr>
    <w:rPr>
      <w:rFonts w:ascii="SimSun" w:hAnsi="SimSun" w:cs="SimSun"/>
      <w:kern w:val="2"/>
      <w:sz w:val="21"/>
      <w:szCs w:val="21"/>
      <w:lang w:val="en-US" w:eastAsia="zh-CN"/>
    </w:rPr>
  </w:style>
  <w:style w:type="paragraph" w:customStyle="1" w:styleId="font5">
    <w:name w:val="font5"/>
    <w:basedOn w:val="Normal"/>
    <w:rsid w:val="00992B23"/>
    <w:pPr>
      <w:overflowPunct/>
      <w:autoSpaceDE/>
      <w:autoSpaceDN/>
      <w:adjustRightInd/>
      <w:spacing w:before="100" w:beforeAutospacing="1" w:after="100" w:afterAutospacing="1"/>
      <w:textAlignment w:val="auto"/>
    </w:pPr>
    <w:rPr>
      <w:rFonts w:ascii="Arial" w:eastAsiaTheme="minorEastAsia" w:hAnsi="Arial" w:cs="Arial"/>
      <w:color w:val="000000"/>
      <w:sz w:val="18"/>
      <w:szCs w:val="18"/>
      <w:lang w:val="fi-FI" w:eastAsia="fi-FI"/>
    </w:rPr>
  </w:style>
  <w:style w:type="paragraph" w:customStyle="1" w:styleId="xl65">
    <w:name w:val="xl65"/>
    <w:basedOn w:val="Normal"/>
    <w:rsid w:val="00992B23"/>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b/>
      <w:bCs/>
      <w:sz w:val="18"/>
      <w:szCs w:val="18"/>
      <w:lang w:val="fi-FI" w:eastAsia="fi-FI"/>
    </w:rPr>
  </w:style>
  <w:style w:type="paragraph" w:customStyle="1" w:styleId="xl66">
    <w:name w:val="xl66"/>
    <w:basedOn w:val="Normal"/>
    <w:rsid w:val="00992B23"/>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67">
    <w:name w:val="xl67"/>
    <w:basedOn w:val="Normal"/>
    <w:rsid w:val="00992B23"/>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Theme="minorEastAsia"/>
      <w:sz w:val="24"/>
      <w:szCs w:val="24"/>
      <w:lang w:val="fi-FI" w:eastAsia="fi-FI"/>
    </w:rPr>
  </w:style>
  <w:style w:type="paragraph" w:customStyle="1" w:styleId="xl68">
    <w:name w:val="xl68"/>
    <w:basedOn w:val="Normal"/>
    <w:rsid w:val="00992B23"/>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color w:val="008080"/>
      <w:sz w:val="18"/>
      <w:szCs w:val="18"/>
      <w:u w:val="single"/>
      <w:lang w:val="fi-FI" w:eastAsia="fi-FI"/>
    </w:rPr>
  </w:style>
  <w:style w:type="paragraph" w:customStyle="1" w:styleId="xl69">
    <w:name w:val="xl69"/>
    <w:basedOn w:val="Normal"/>
    <w:rsid w:val="00992B23"/>
    <w:pPr>
      <w:pBdr>
        <w:top w:val="single" w:sz="4" w:space="0" w:color="auto"/>
        <w:left w:val="single" w:sz="4" w:space="31" w:color="auto"/>
        <w:bottom w:val="single" w:sz="4" w:space="0" w:color="auto"/>
        <w:right w:val="single" w:sz="4" w:space="0" w:color="auto"/>
      </w:pBdr>
      <w:overflowPunct/>
      <w:autoSpaceDE/>
      <w:autoSpaceDN/>
      <w:adjustRightInd/>
      <w:spacing w:before="100" w:beforeAutospacing="1" w:after="100" w:afterAutospacing="1"/>
      <w:ind w:firstLineChars="500" w:firstLine="500"/>
      <w:textAlignment w:val="center"/>
    </w:pPr>
    <w:rPr>
      <w:rFonts w:ascii="Arial" w:eastAsiaTheme="minorEastAsia" w:hAnsi="Arial" w:cs="Arial"/>
      <w:sz w:val="18"/>
      <w:szCs w:val="18"/>
      <w:lang w:val="fi-FI" w:eastAsia="fi-FI"/>
    </w:rPr>
  </w:style>
  <w:style w:type="paragraph" w:customStyle="1" w:styleId="xl70">
    <w:name w:val="xl70"/>
    <w:basedOn w:val="Normal"/>
    <w:rsid w:val="00992B23"/>
    <w:pPr>
      <w:pBdr>
        <w:top w:val="single" w:sz="4" w:space="0" w:color="auto"/>
        <w:left w:val="single" w:sz="4" w:space="0" w:color="auto"/>
        <w:bottom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71">
    <w:name w:val="xl71"/>
    <w:basedOn w:val="Normal"/>
    <w:rsid w:val="00992B23"/>
    <w:pPr>
      <w:pBdr>
        <w:top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72">
    <w:name w:val="xl72"/>
    <w:basedOn w:val="Normal"/>
    <w:rsid w:val="00992B23"/>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center"/>
    </w:pPr>
    <w:rPr>
      <w:rFonts w:ascii="Arial" w:eastAsiaTheme="minorEastAsia" w:hAnsi="Arial" w:cs="Arial"/>
      <w:sz w:val="18"/>
      <w:szCs w:val="18"/>
      <w:lang w:val="fi-FI" w:eastAsia="fi-FI"/>
    </w:rPr>
  </w:style>
  <w:style w:type="paragraph" w:customStyle="1" w:styleId="xl73">
    <w:name w:val="xl73"/>
    <w:basedOn w:val="Normal"/>
    <w:rsid w:val="00992B23"/>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center"/>
    </w:pPr>
    <w:rPr>
      <w:rFonts w:ascii="Arial" w:eastAsiaTheme="minorEastAsia" w:hAnsi="Arial" w:cs="Arial"/>
      <w:color w:val="008080"/>
      <w:sz w:val="18"/>
      <w:szCs w:val="18"/>
      <w:u w:val="single"/>
      <w:lang w:val="fi-FI" w:eastAsia="fi-FI"/>
    </w:rPr>
  </w:style>
  <w:style w:type="paragraph" w:customStyle="1" w:styleId="xl74">
    <w:name w:val="xl74"/>
    <w:basedOn w:val="Normal"/>
    <w:rsid w:val="00992B23"/>
    <w:pPr>
      <w:pBdr>
        <w:top w:val="single" w:sz="4" w:space="0" w:color="auto"/>
        <w:bottom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75">
    <w:name w:val="xl75"/>
    <w:basedOn w:val="Normal"/>
    <w:rsid w:val="00992B23"/>
    <w:pPr>
      <w:pBdr>
        <w:top w:val="single" w:sz="4" w:space="0" w:color="auto"/>
        <w:left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76">
    <w:name w:val="xl76"/>
    <w:basedOn w:val="Normal"/>
    <w:rsid w:val="00992B23"/>
    <w:pPr>
      <w:pBdr>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77">
    <w:name w:val="xl77"/>
    <w:basedOn w:val="Normal"/>
    <w:rsid w:val="00992B23"/>
    <w:pPr>
      <w:pBdr>
        <w:top w:val="single" w:sz="4" w:space="0" w:color="auto"/>
        <w:left w:val="single" w:sz="4" w:space="0" w:color="auto"/>
        <w:right w:val="single" w:sz="4" w:space="0" w:color="auto"/>
      </w:pBdr>
      <w:overflowPunct/>
      <w:autoSpaceDE/>
      <w:autoSpaceDN/>
      <w:adjustRightInd/>
      <w:spacing w:before="100" w:beforeAutospacing="1" w:after="100" w:afterAutospacing="1"/>
      <w:jc w:val="center"/>
      <w:textAlignment w:val="auto"/>
    </w:pPr>
    <w:rPr>
      <w:rFonts w:eastAsiaTheme="minorEastAsia"/>
      <w:sz w:val="24"/>
      <w:szCs w:val="24"/>
      <w:lang w:val="fi-FI" w:eastAsia="fi-FI"/>
    </w:rPr>
  </w:style>
  <w:style w:type="paragraph" w:customStyle="1" w:styleId="xl78">
    <w:name w:val="xl78"/>
    <w:basedOn w:val="Normal"/>
    <w:rsid w:val="00992B23"/>
    <w:pPr>
      <w:pBdr>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Theme="minorEastAsia"/>
      <w:sz w:val="24"/>
      <w:szCs w:val="24"/>
      <w:lang w:val="fi-FI" w:eastAsia="fi-FI"/>
    </w:rPr>
  </w:style>
  <w:style w:type="paragraph" w:customStyle="1" w:styleId="xl79">
    <w:name w:val="xl79"/>
    <w:basedOn w:val="Normal"/>
    <w:rsid w:val="00992B23"/>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80">
    <w:name w:val="xl80"/>
    <w:basedOn w:val="Normal"/>
    <w:rsid w:val="00992B23"/>
    <w:pPr>
      <w:pBdr>
        <w:top w:val="single" w:sz="4" w:space="0" w:color="auto"/>
        <w:left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b/>
      <w:bCs/>
      <w:sz w:val="18"/>
      <w:szCs w:val="18"/>
      <w:lang w:val="fi-FI" w:eastAsia="fi-FI"/>
    </w:rPr>
  </w:style>
  <w:style w:type="paragraph" w:customStyle="1" w:styleId="xl81">
    <w:name w:val="xl81"/>
    <w:basedOn w:val="Normal"/>
    <w:rsid w:val="00992B23"/>
    <w:pPr>
      <w:pBdr>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b/>
      <w:bCs/>
      <w:sz w:val="18"/>
      <w:szCs w:val="18"/>
      <w:lang w:val="fi-FI" w:eastAsia="fi-FI"/>
    </w:rPr>
  </w:style>
  <w:style w:type="paragraph" w:customStyle="1" w:styleId="xl82">
    <w:name w:val="xl82"/>
    <w:basedOn w:val="Normal"/>
    <w:rsid w:val="00992B23"/>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83">
    <w:name w:val="xl83"/>
    <w:basedOn w:val="Normal"/>
    <w:rsid w:val="00992B23"/>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Theme="minorEastAsia"/>
      <w:sz w:val="24"/>
      <w:szCs w:val="24"/>
      <w:lang w:val="fi-FI" w:eastAsia="fi-FI"/>
    </w:rPr>
  </w:style>
  <w:style w:type="paragraph" w:customStyle="1" w:styleId="xl84">
    <w:name w:val="xl84"/>
    <w:basedOn w:val="Normal"/>
    <w:rsid w:val="00992B23"/>
    <w:pPr>
      <w:overflowPunct/>
      <w:autoSpaceDE/>
      <w:autoSpaceDN/>
      <w:adjustRightInd/>
      <w:spacing w:before="100" w:beforeAutospacing="1" w:after="100" w:afterAutospacing="1"/>
      <w:jc w:val="center"/>
      <w:textAlignment w:val="center"/>
    </w:pPr>
    <w:rPr>
      <w:rFonts w:ascii="Arial" w:eastAsiaTheme="minorEastAsia" w:hAnsi="Arial" w:cs="Arial"/>
      <w:b/>
      <w:bCs/>
      <w:sz w:val="18"/>
      <w:szCs w:val="18"/>
      <w:lang w:val="fi-FI" w:eastAsia="fi-FI"/>
    </w:rPr>
  </w:style>
  <w:style w:type="paragraph" w:customStyle="1" w:styleId="xl85">
    <w:name w:val="xl85"/>
    <w:basedOn w:val="Normal"/>
    <w:rsid w:val="00992B23"/>
    <w:pPr>
      <w:pBdr>
        <w:bottom w:val="single" w:sz="8" w:space="0" w:color="000000"/>
      </w:pBdr>
      <w:overflowPunct/>
      <w:autoSpaceDE/>
      <w:autoSpaceDN/>
      <w:adjustRightInd/>
      <w:spacing w:before="100" w:beforeAutospacing="1" w:after="100" w:afterAutospacing="1"/>
      <w:jc w:val="center"/>
      <w:textAlignment w:val="center"/>
    </w:pPr>
    <w:rPr>
      <w:rFonts w:ascii="Arial" w:eastAsiaTheme="minorEastAsia" w:hAnsi="Arial" w:cs="Arial"/>
      <w:b/>
      <w:bCs/>
      <w:sz w:val="18"/>
      <w:szCs w:val="18"/>
      <w:lang w:val="fi-FI" w:eastAsia="fi-FI"/>
    </w:rPr>
  </w:style>
  <w:style w:type="paragraph" w:customStyle="1" w:styleId="xl86">
    <w:name w:val="xl86"/>
    <w:basedOn w:val="Normal"/>
    <w:rsid w:val="00992B23"/>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CharChar6">
    <w:name w:val="Char Char6"/>
    <w:semiHidden/>
    <w:rsid w:val="00992B23"/>
    <w:pPr>
      <w:keepNext/>
      <w:tabs>
        <w:tab w:val="left" w:pos="851"/>
      </w:tabs>
      <w:autoSpaceDE w:val="0"/>
      <w:autoSpaceDN w:val="0"/>
      <w:adjustRightInd w:val="0"/>
      <w:spacing w:before="60" w:after="60" w:line="240" w:lineRule="auto"/>
      <w:ind w:left="851" w:hanging="851"/>
      <w:jc w:val="both"/>
    </w:pPr>
    <w:rPr>
      <w:rFonts w:ascii="Arial" w:hAnsi="Arial" w:cs="Arial"/>
      <w:color w:val="0000FF"/>
      <w:kern w:val="2"/>
      <w:lang w:val="en-US" w:eastAsia="zh-CN"/>
    </w:rPr>
  </w:style>
  <w:style w:type="paragraph" w:customStyle="1" w:styleId="NormalAfter0pt">
    <w:name w:val="Normal + After:  0 pt"/>
    <w:basedOn w:val="Normal"/>
    <w:rsid w:val="00992B23"/>
    <w:pPr>
      <w:overflowPunct/>
      <w:autoSpaceDE/>
      <w:autoSpaceDN/>
      <w:adjustRightInd/>
      <w:spacing w:after="0"/>
      <w:textAlignment w:val="auto"/>
    </w:pPr>
    <w:rPr>
      <w:rFonts w:eastAsiaTheme="minorEastAsia"/>
      <w:lang w:eastAsia="en-US"/>
    </w:rPr>
  </w:style>
  <w:style w:type="table" w:customStyle="1" w:styleId="TableGrid4a">
    <w:name w:val="TableGrid4"/>
    <w:basedOn w:val="TableNormal"/>
    <w:uiPriority w:val="39"/>
    <w:qFormat/>
    <w:rsid w:val="00992B2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8">
    <w:name w:val="Table Grid1118"/>
    <w:basedOn w:val="TableNormal"/>
    <w:uiPriority w:val="39"/>
    <w:qFormat/>
    <w:rsid w:val="00992B23"/>
    <w:pPr>
      <w:spacing w:after="0" w:line="240" w:lineRule="auto"/>
    </w:pPr>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0">
    <w:name w:val="Table Grid2110"/>
    <w:basedOn w:val="TableNormal"/>
    <w:qFormat/>
    <w:rsid w:val="00992B23"/>
    <w:pPr>
      <w:overflowPunct w:val="0"/>
      <w:autoSpaceDE w:val="0"/>
      <w:autoSpaceDN w:val="0"/>
      <w:adjustRightInd w:val="0"/>
      <w:spacing w:after="180" w:line="240" w:lineRule="auto"/>
      <w:textAlignment w:val="baseline"/>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0">
    <w:name w:val="Table Grid3110"/>
    <w:basedOn w:val="TableNormal"/>
    <w:qFormat/>
    <w:rsid w:val="00992B23"/>
    <w:pPr>
      <w:overflowPunct w:val="0"/>
      <w:autoSpaceDE w:val="0"/>
      <w:autoSpaceDN w:val="0"/>
      <w:adjustRightInd w:val="0"/>
      <w:spacing w:after="180" w:line="240" w:lineRule="auto"/>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0">
    <w:name w:val="Table Grid1210"/>
    <w:basedOn w:val="TableNormal"/>
    <w:qFormat/>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9">
    <w:name w:val="Table Grid1119"/>
    <w:basedOn w:val="TableNormal"/>
    <w:qFormat/>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0">
    <w:name w:val="Table Grid4110"/>
    <w:basedOn w:val="TableNormal"/>
    <w:rsid w:val="00992B23"/>
    <w:pPr>
      <w:spacing w:after="0" w:line="240" w:lineRule="auto"/>
    </w:pPr>
    <w:rPr>
      <w:rFonts w:ascii="CG Times (W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8">
    <w:name w:val="Tabellengitternetz1118"/>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8">
    <w:name w:val="Tabellengitternetz2118"/>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8">
    <w:name w:val="Tabellengitternetz3118"/>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8">
    <w:name w:val="Tabellengitternetz4118"/>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8">
    <w:name w:val="Tabellengitternetz5118"/>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8">
    <w:name w:val="Tabellengitternetz6118"/>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8">
    <w:name w:val="Tabellengitternetz7118"/>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8">
    <w:name w:val="Tabellengitternetz8118"/>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8">
    <w:name w:val="Tabellengitternetz9118"/>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8">
    <w:name w:val="Table Grid2118"/>
    <w:basedOn w:val="TableNormal"/>
    <w:rsid w:val="00992B23"/>
    <w:pPr>
      <w:overflowPunct w:val="0"/>
      <w:autoSpaceDE w:val="0"/>
      <w:autoSpaceDN w:val="0"/>
      <w:adjustRightInd w:val="0"/>
      <w:spacing w:after="180" w:line="240" w:lineRule="auto"/>
      <w:textAlignment w:val="baseline"/>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8">
    <w:name w:val="Table Grid3118"/>
    <w:basedOn w:val="TableNormal"/>
    <w:rsid w:val="00992B23"/>
    <w:pPr>
      <w:overflowPunct w:val="0"/>
      <w:autoSpaceDE w:val="0"/>
      <w:autoSpaceDN w:val="0"/>
      <w:adjustRightInd w:val="0"/>
      <w:spacing w:after="180" w:line="240" w:lineRule="auto"/>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7">
    <w:name w:val="Table Grid1217"/>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7">
    <w:name w:val="Table Grid11117"/>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网格型18"/>
    <w:basedOn w:val="TableNormal"/>
    <w:uiPriority w:val="39"/>
    <w:qFormat/>
    <w:rsid w:val="00992B2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Grid5"/>
    <w:basedOn w:val="TableNormal"/>
    <w:uiPriority w:val="39"/>
    <w:qFormat/>
    <w:rsid w:val="00992B2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0">
    <w:name w:val="_Style 0"/>
    <w:uiPriority w:val="1"/>
    <w:qFormat/>
    <w:rsid w:val="00992B23"/>
    <w:pPr>
      <w:widowControl w:val="0"/>
      <w:jc w:val="both"/>
    </w:pPr>
    <w:rPr>
      <w:kern w:val="2"/>
      <w:sz w:val="21"/>
      <w:szCs w:val="24"/>
      <w:lang w:val="en-US" w:eastAsia="zh-CN"/>
    </w:rPr>
  </w:style>
  <w:style w:type="character" w:customStyle="1" w:styleId="Heading1Char3">
    <w:name w:val="Heading 1 Char3"/>
    <w:basedOn w:val="DefaultParagraphFont"/>
    <w:qFormat/>
    <w:rsid w:val="00992B23"/>
    <w:rPr>
      <w:rFonts w:ascii="Arial" w:hAnsi="Arial"/>
      <w:sz w:val="36"/>
      <w:lang w:val="en-GB" w:eastAsia="en-US"/>
    </w:rPr>
  </w:style>
  <w:style w:type="character" w:customStyle="1" w:styleId="1f9">
    <w:name w:val="正文文本 字符1"/>
    <w:basedOn w:val="DefaultParagraphFont"/>
    <w:uiPriority w:val="99"/>
    <w:semiHidden/>
    <w:rsid w:val="00992B23"/>
    <w:rPr>
      <w:lang w:eastAsia="en-US"/>
    </w:rPr>
  </w:style>
  <w:style w:type="character" w:customStyle="1" w:styleId="1fa">
    <w:name w:val="注释标题 字符1"/>
    <w:basedOn w:val="DefaultParagraphFont"/>
    <w:semiHidden/>
    <w:rsid w:val="00992B23"/>
    <w:rPr>
      <w:lang w:eastAsia="en-US"/>
    </w:rPr>
  </w:style>
  <w:style w:type="character" w:customStyle="1" w:styleId="NoteHeadingChar1">
    <w:name w:val="Note Heading Char1"/>
    <w:basedOn w:val="DefaultParagraphFont"/>
    <w:uiPriority w:val="99"/>
    <w:rsid w:val="00992B23"/>
    <w:rPr>
      <w:lang w:eastAsia="en-US"/>
    </w:rPr>
  </w:style>
  <w:style w:type="character" w:customStyle="1" w:styleId="IntenseQuoteChar2">
    <w:name w:val="Intense Quote Char2"/>
    <w:basedOn w:val="DefaultParagraphFont"/>
    <w:uiPriority w:val="30"/>
    <w:rsid w:val="00992B23"/>
    <w:rPr>
      <w:i/>
      <w:iCs/>
      <w:color w:val="4472C4"/>
      <w:lang w:eastAsia="en-US"/>
    </w:rPr>
  </w:style>
  <w:style w:type="table" w:customStyle="1" w:styleId="TableGrid710">
    <w:name w:val="Table Grid710"/>
    <w:basedOn w:val="TableNormal"/>
    <w:uiPriority w:val="39"/>
    <w:qFormat/>
    <w:rsid w:val="00992B23"/>
    <w:pPr>
      <w:spacing w:after="0" w:line="240" w:lineRule="auto"/>
    </w:pPr>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Grid51"/>
    <w:basedOn w:val="TableNormal"/>
    <w:uiPriority w:val="39"/>
    <w:qFormat/>
    <w:rsid w:val="00992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992B23"/>
    <w:rPr>
      <w:color w:val="605E5C"/>
      <w:shd w:val="clear" w:color="auto" w:fill="E1DFDD"/>
    </w:rPr>
  </w:style>
  <w:style w:type="table" w:customStyle="1" w:styleId="TableGrid130">
    <w:name w:val="Table Grid130"/>
    <w:basedOn w:val="TableNormal"/>
    <w:uiPriority w:val="39"/>
    <w:qFormat/>
    <w:rsid w:val="00992B23"/>
    <w:pPr>
      <w:spacing w:after="180" w:line="240" w:lineRule="auto"/>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0">
    <w:name w:val="Table Grid220"/>
    <w:basedOn w:val="TableNormal"/>
    <w:qFormat/>
    <w:rsid w:val="00992B23"/>
    <w:pPr>
      <w:overflowPunct w:val="0"/>
      <w:autoSpaceDE w:val="0"/>
      <w:autoSpaceDN w:val="0"/>
      <w:adjustRightInd w:val="0"/>
      <w:spacing w:after="180" w:line="240" w:lineRule="auto"/>
      <w:textAlignment w:val="baseline"/>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0">
    <w:name w:val="Table Grid320"/>
    <w:basedOn w:val="TableNormal"/>
    <w:qFormat/>
    <w:rsid w:val="00992B23"/>
    <w:pPr>
      <w:overflowPunct w:val="0"/>
      <w:autoSpaceDE w:val="0"/>
      <w:autoSpaceDN w:val="0"/>
      <w:adjustRightInd w:val="0"/>
      <w:spacing w:after="180" w:line="240" w:lineRule="auto"/>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0">
    <w:name w:val="Table Grid420"/>
    <w:basedOn w:val="TableNormal"/>
    <w:qFormat/>
    <w:rsid w:val="00992B23"/>
    <w:pPr>
      <w:spacing w:after="180" w:line="240" w:lineRule="auto"/>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0">
    <w:name w:val="Table Grid510"/>
    <w:basedOn w:val="TableNormal"/>
    <w:qFormat/>
    <w:rsid w:val="00992B23"/>
    <w:pPr>
      <w:spacing w:after="180" w:line="240" w:lineRule="auto"/>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0">
    <w:name w:val="Table Grid610"/>
    <w:basedOn w:val="TableNormal"/>
    <w:qFormat/>
    <w:rsid w:val="00992B23"/>
    <w:pPr>
      <w:spacing w:after="180" w:line="240" w:lineRule="auto"/>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
    <w:name w:val="Table Grid714"/>
    <w:basedOn w:val="TableNormal"/>
    <w:uiPriority w:val="39"/>
    <w:qFormat/>
    <w:rsid w:val="00992B23"/>
    <w:pPr>
      <w:spacing w:after="0" w:line="240" w:lineRule="auto"/>
    </w:pPr>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5">
    <w:name w:val="Table Grid715"/>
    <w:basedOn w:val="TableNormal"/>
    <w:uiPriority w:val="39"/>
    <w:rsid w:val="00992B23"/>
    <w:pPr>
      <w:spacing w:after="0" w:line="240" w:lineRule="auto"/>
    </w:pPr>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0">
    <w:name w:val="Table Grid1120"/>
    <w:basedOn w:val="TableNormal"/>
    <w:uiPriority w:val="39"/>
    <w:qFormat/>
    <w:rsid w:val="00992B23"/>
    <w:pPr>
      <w:spacing w:after="0" w:line="240" w:lineRule="auto"/>
    </w:pPr>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0">
    <w:name w:val="网格型319"/>
    <w:basedOn w:val="TableNormal"/>
    <w:qFormat/>
    <w:rsid w:val="00992B23"/>
    <w:pPr>
      <w:overflowPunct w:val="0"/>
      <w:autoSpaceDE w:val="0"/>
      <w:autoSpaceDN w:val="0"/>
      <w:adjustRightInd w:val="0"/>
      <w:spacing w:after="180" w:line="240" w:lineRule="auto"/>
      <w:textAlignment w:val="baseline"/>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0">
    <w:name w:val="网格型419"/>
    <w:basedOn w:val="TableNormal"/>
    <w:qFormat/>
    <w:rsid w:val="00992B23"/>
    <w:pPr>
      <w:overflowPunct w:val="0"/>
      <w:autoSpaceDE w:val="0"/>
      <w:autoSpaceDN w:val="0"/>
      <w:adjustRightInd w:val="0"/>
      <w:spacing w:after="180" w:line="240" w:lineRule="auto"/>
      <w:textAlignment w:val="baseline"/>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
    <w:name w:val="古典型 21"/>
    <w:basedOn w:val="TableNormal"/>
    <w:qFormat/>
    <w:rsid w:val="00992B23"/>
    <w:pPr>
      <w:spacing w:after="180" w:line="240" w:lineRule="auto"/>
    </w:pPr>
    <w:rPr>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ellengitternetz1110">
    <w:name w:val="Tabellengitternetz1110"/>
    <w:basedOn w:val="TableNormal"/>
    <w:qFormat/>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0">
    <w:name w:val="Tabellengitternetz2110"/>
    <w:basedOn w:val="TableNormal"/>
    <w:qFormat/>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0">
    <w:name w:val="Tabellengitternetz3110"/>
    <w:basedOn w:val="TableNormal"/>
    <w:qFormat/>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0">
    <w:name w:val="Tabellengitternetz4110"/>
    <w:basedOn w:val="TableNormal"/>
    <w:qFormat/>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0">
    <w:name w:val="Tabellengitternetz5110"/>
    <w:basedOn w:val="TableNormal"/>
    <w:qFormat/>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0">
    <w:name w:val="Tabellengitternetz6110"/>
    <w:basedOn w:val="TableNormal"/>
    <w:qFormat/>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0">
    <w:name w:val="Tabellengitternetz7110"/>
    <w:basedOn w:val="TableNormal"/>
    <w:qFormat/>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0">
    <w:name w:val="Tabellengitternetz8110"/>
    <w:basedOn w:val="TableNormal"/>
    <w:qFormat/>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0">
    <w:name w:val="Tabellengitternetz9110"/>
    <w:basedOn w:val="TableNormal"/>
    <w:qFormat/>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9">
    <w:name w:val="Table Grid2119"/>
    <w:basedOn w:val="TableNormal"/>
    <w:qFormat/>
    <w:rsid w:val="00992B23"/>
    <w:pPr>
      <w:overflowPunct w:val="0"/>
      <w:autoSpaceDE w:val="0"/>
      <w:autoSpaceDN w:val="0"/>
      <w:adjustRightInd w:val="0"/>
      <w:spacing w:after="180" w:line="240" w:lineRule="auto"/>
      <w:textAlignment w:val="baseline"/>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9">
    <w:name w:val="Table Grid3119"/>
    <w:basedOn w:val="TableNormal"/>
    <w:qFormat/>
    <w:rsid w:val="00992B23"/>
    <w:pPr>
      <w:overflowPunct w:val="0"/>
      <w:autoSpaceDE w:val="0"/>
      <w:autoSpaceDN w:val="0"/>
      <w:adjustRightInd w:val="0"/>
      <w:spacing w:after="180" w:line="240" w:lineRule="auto"/>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0"/>
    <w:basedOn w:val="TableNormal"/>
    <w:qFormat/>
    <w:rsid w:val="00992B23"/>
    <w:pPr>
      <w:overflowPunct w:val="0"/>
      <w:autoSpaceDE w:val="0"/>
      <w:autoSpaceDN w:val="0"/>
      <w:adjustRightInd w:val="0"/>
      <w:spacing w:after="180" w:line="240" w:lineRule="auto"/>
      <w:textAlignment w:val="baseline"/>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0">
    <w:name w:val="网格型4110"/>
    <w:basedOn w:val="TableNormal"/>
    <w:qFormat/>
    <w:rsid w:val="00992B23"/>
    <w:pPr>
      <w:overflowPunct w:val="0"/>
      <w:autoSpaceDE w:val="0"/>
      <w:autoSpaceDN w:val="0"/>
      <w:adjustRightInd w:val="0"/>
      <w:spacing w:after="180" w:line="240" w:lineRule="auto"/>
      <w:textAlignment w:val="baseline"/>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
    <w:name w:val="Table Classic 211"/>
    <w:basedOn w:val="TableNormal"/>
    <w:qFormat/>
    <w:rsid w:val="00992B23"/>
    <w:pPr>
      <w:spacing w:after="180" w:line="240" w:lineRule="auto"/>
    </w:pPr>
    <w:rPr>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18">
    <w:name w:val="Table Grid1218"/>
    <w:basedOn w:val="TableNormal"/>
    <w:qFormat/>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0">
    <w:name w:val="Table Grid11110"/>
    <w:basedOn w:val="TableNormal"/>
    <w:qFormat/>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9">
    <w:name w:val="Tabellengitternetz1119"/>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9">
    <w:name w:val="Tabellengitternetz2119"/>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9">
    <w:name w:val="Tabellengitternetz3119"/>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9">
    <w:name w:val="Tabellengitternetz4119"/>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9">
    <w:name w:val="Tabellengitternetz5119"/>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9">
    <w:name w:val="Tabellengitternetz6119"/>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9">
    <w:name w:val="Tabellengitternetz7119"/>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9">
    <w:name w:val="Tabellengitternetz8119"/>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9">
    <w:name w:val="Tabellengitternetz9119"/>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0">
    <w:name w:val="Table Grid21110"/>
    <w:basedOn w:val="TableNormal"/>
    <w:rsid w:val="00992B23"/>
    <w:pPr>
      <w:overflowPunct w:val="0"/>
      <w:autoSpaceDE w:val="0"/>
      <w:autoSpaceDN w:val="0"/>
      <w:adjustRightInd w:val="0"/>
      <w:spacing w:after="180" w:line="240" w:lineRule="auto"/>
      <w:textAlignment w:val="baseline"/>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0">
    <w:name w:val="Table Grid31110"/>
    <w:basedOn w:val="TableNormal"/>
    <w:rsid w:val="00992B23"/>
    <w:pPr>
      <w:overflowPunct w:val="0"/>
      <w:autoSpaceDE w:val="0"/>
      <w:autoSpaceDN w:val="0"/>
      <w:adjustRightInd w:val="0"/>
      <w:spacing w:after="180" w:line="240" w:lineRule="auto"/>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9">
    <w:name w:val="Table Grid1219"/>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8">
    <w:name w:val="Table Grid11118"/>
    <w:basedOn w:val="TableNormal"/>
    <w:rsid w:val="00992B23"/>
    <w:pPr>
      <w:spacing w:after="0" w:line="240" w:lineRule="auto"/>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网格型19"/>
    <w:basedOn w:val="TableNormal"/>
    <w:uiPriority w:val="39"/>
    <w:qFormat/>
    <w:rsid w:val="00992B2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Grid6"/>
    <w:basedOn w:val="TableNormal"/>
    <w:uiPriority w:val="59"/>
    <w:qFormat/>
    <w:rsid w:val="00992B23"/>
    <w:pPr>
      <w:overflowPunct w:val="0"/>
      <w:autoSpaceDE w:val="0"/>
      <w:autoSpaceDN w:val="0"/>
      <w:adjustRightInd w:val="0"/>
      <w:spacing w:after="18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0">
    <w:name w:val="Tabellengitternetz120"/>
    <w:basedOn w:val="TableNormal"/>
    <w:qFormat/>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0">
    <w:name w:val="Tabellengitternetz220"/>
    <w:basedOn w:val="TableNormal"/>
    <w:qFormat/>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0">
    <w:name w:val="Tabellengitternetz320"/>
    <w:basedOn w:val="TableNormal"/>
    <w:qFormat/>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0">
    <w:name w:val="Tabellengitternetz420"/>
    <w:basedOn w:val="TableNormal"/>
    <w:qFormat/>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0">
    <w:name w:val="Tabellengitternetz520"/>
    <w:basedOn w:val="TableNormal"/>
    <w:qFormat/>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0">
    <w:name w:val="Tabellengitternetz620"/>
    <w:basedOn w:val="TableNormal"/>
    <w:qFormat/>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0">
    <w:name w:val="Tabellengitternetz720"/>
    <w:basedOn w:val="TableNormal"/>
    <w:qFormat/>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0">
    <w:name w:val="Tabellengitternetz820"/>
    <w:basedOn w:val="TableNormal"/>
    <w:qFormat/>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0">
    <w:name w:val="Tabellengitternetz920"/>
    <w:basedOn w:val="TableNormal"/>
    <w:qFormat/>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0">
    <w:name w:val="网格型320"/>
    <w:basedOn w:val="TableNormal"/>
    <w:rsid w:val="00992B23"/>
    <w:pPr>
      <w:overflowPunct w:val="0"/>
      <w:autoSpaceDE w:val="0"/>
      <w:autoSpaceDN w:val="0"/>
      <w:adjustRightInd w:val="0"/>
      <w:spacing w:after="18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0">
    <w:name w:val="网格型420"/>
    <w:basedOn w:val="TableNormal"/>
    <w:rsid w:val="00992B23"/>
    <w:pPr>
      <w:overflowPunct w:val="0"/>
      <w:autoSpaceDE w:val="0"/>
      <w:autoSpaceDN w:val="0"/>
      <w:adjustRightInd w:val="0"/>
      <w:spacing w:after="18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6">
    <w:name w:val="Table Grid716"/>
    <w:basedOn w:val="TableNormal"/>
    <w:uiPriority w:val="39"/>
    <w:qFormat/>
    <w:rsid w:val="00992B23"/>
    <w:pPr>
      <w:spacing w:after="0" w:line="240" w:lineRule="auto"/>
    </w:pPr>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0">
    <w:name w:val="Table Grid2120"/>
    <w:basedOn w:val="TableNormal"/>
    <w:rsid w:val="00992B23"/>
    <w:pPr>
      <w:overflowPunct w:val="0"/>
      <w:autoSpaceDE w:val="0"/>
      <w:autoSpaceDN w:val="0"/>
      <w:adjustRightInd w:val="0"/>
      <w:spacing w:after="18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0">
    <w:name w:val="Table Grid1220"/>
    <w:basedOn w:val="TableNormal"/>
    <w:uiPriority w:val="39"/>
    <w:rsid w:val="00992B23"/>
    <w:pPr>
      <w:spacing w:after="180" w:line="240" w:lineRule="auto"/>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9">
    <w:name w:val="Table Grid229"/>
    <w:basedOn w:val="TableNormal"/>
    <w:uiPriority w:val="39"/>
    <w:rsid w:val="00992B23"/>
    <w:pPr>
      <w:overflowPunct w:val="0"/>
      <w:autoSpaceDE w:val="0"/>
      <w:autoSpaceDN w:val="0"/>
      <w:adjustRightInd w:val="0"/>
      <w:spacing w:after="18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9">
    <w:name w:val="Table Grid11119"/>
    <w:basedOn w:val="TableNormal"/>
    <w:uiPriority w:val="39"/>
    <w:rsid w:val="00992B23"/>
    <w:pPr>
      <w:spacing w:after="18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0">
    <w:name w:val="Tabellengitternetz1120"/>
    <w:basedOn w:val="TableNormal"/>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0">
    <w:name w:val="Tabellengitternetz2120"/>
    <w:basedOn w:val="TableNormal"/>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0">
    <w:name w:val="Tabellengitternetz3120"/>
    <w:basedOn w:val="TableNormal"/>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0">
    <w:name w:val="Tabellengitternetz4120"/>
    <w:basedOn w:val="TableNormal"/>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0">
    <w:name w:val="Tabellengitternetz5120"/>
    <w:basedOn w:val="TableNormal"/>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0">
    <w:name w:val="Tabellengitternetz6120"/>
    <w:basedOn w:val="TableNormal"/>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0">
    <w:name w:val="Tabellengitternetz7120"/>
    <w:basedOn w:val="TableNormal"/>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0">
    <w:name w:val="Tabellengitternetz8120"/>
    <w:basedOn w:val="TableNormal"/>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0">
    <w:name w:val="Tabellengitternetz9120"/>
    <w:basedOn w:val="TableNormal"/>
    <w:rsid w:val="00992B23"/>
    <w:pPr>
      <w:spacing w:after="0" w:line="240" w:lineRule="auto"/>
    </w:pPr>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0">
    <w:name w:val="Table Grid3120"/>
    <w:basedOn w:val="TableNormal"/>
    <w:rsid w:val="00992B23"/>
    <w:pPr>
      <w:overflowPunct w:val="0"/>
      <w:autoSpaceDE w:val="0"/>
      <w:autoSpaceDN w:val="0"/>
      <w:adjustRightInd w:val="0"/>
      <w:spacing w:after="18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8">
    <w:name w:val="Table Grid4118"/>
    <w:basedOn w:val="TableNormal"/>
    <w:rsid w:val="00992B23"/>
    <w:pPr>
      <w:spacing w:after="18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7">
    <w:name w:val="Table Grid517"/>
    <w:basedOn w:val="TableNormal"/>
    <w:rsid w:val="00992B23"/>
    <w:pPr>
      <w:spacing w:after="18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7">
    <w:name w:val="Table Grid617"/>
    <w:basedOn w:val="TableNormal"/>
    <w:rsid w:val="00992B23"/>
    <w:pPr>
      <w:spacing w:after="18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7">
    <w:name w:val="Table Grid717"/>
    <w:basedOn w:val="TableNormal"/>
    <w:uiPriority w:val="39"/>
    <w:rsid w:val="00992B23"/>
    <w:pPr>
      <w:spacing w:after="0" w:line="240" w:lineRule="auto"/>
    </w:pPr>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a">
    <w:name w:val="TableGrid12"/>
    <w:basedOn w:val="TableNormal"/>
    <w:qFormat/>
    <w:rsid w:val="00992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a">
    <w:name w:val="TableGrid111"/>
    <w:basedOn w:val="TableNormal"/>
    <w:qFormat/>
    <w:rsid w:val="00992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a">
    <w:name w:val="TableGrid21"/>
    <w:basedOn w:val="TableNormal"/>
    <w:qFormat/>
    <w:rsid w:val="00992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7">
    <w:name w:val="Table Grid137"/>
    <w:basedOn w:val="TableNormal"/>
    <w:rsid w:val="00992B23"/>
    <w:pPr>
      <w:spacing w:after="0" w:line="240" w:lineRule="auto"/>
    </w:pPr>
    <w:rPr>
      <w:rFonts w:ascii="Calibri" w:eastAsia="Calibri" w:hAnsi="Calibr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9">
    <w:name w:val="Table Grid329"/>
    <w:basedOn w:val="TableNormal"/>
    <w:rsid w:val="00992B23"/>
    <w:pPr>
      <w:spacing w:after="0" w:line="240" w:lineRule="auto"/>
    </w:pPr>
    <w:rPr>
      <w:rFonts w:ascii="Calibri" w:eastAsia="Calibri" w:hAnsi="Calibr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0">
    <w:name w:val="Table Grid12110"/>
    <w:basedOn w:val="TableNormal"/>
    <w:uiPriority w:val="39"/>
    <w:rsid w:val="00992B23"/>
    <w:pPr>
      <w:spacing w:after="0" w:line="240" w:lineRule="auto"/>
    </w:pPr>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0">
    <w:name w:val="Table Grid111110"/>
    <w:basedOn w:val="TableNormal"/>
    <w:uiPriority w:val="39"/>
    <w:rsid w:val="00992B23"/>
    <w:pPr>
      <w:spacing w:after="0" w:line="240" w:lineRule="auto"/>
    </w:pPr>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1">
    <w:name w:val="Table Grid771"/>
    <w:basedOn w:val="TableNormal"/>
    <w:rsid w:val="00992B23"/>
    <w:pPr>
      <w:spacing w:after="0" w:line="240" w:lineRule="auto"/>
    </w:pPr>
    <w:rPr>
      <w:rFonts w:ascii="Calibri" w:hAnsi="Calibri" w:cs="Arial"/>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9">
    <w:name w:val="Table Grid4119"/>
    <w:basedOn w:val="TableNormal"/>
    <w:rsid w:val="00992B23"/>
    <w:pPr>
      <w:spacing w:after="0" w:line="240" w:lineRule="auto"/>
    </w:pPr>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9">
    <w:name w:val="Table Grid429"/>
    <w:basedOn w:val="TableNormal"/>
    <w:rsid w:val="00992B23"/>
    <w:pPr>
      <w:spacing w:after="0" w:line="240" w:lineRule="auto"/>
    </w:pPr>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1">
    <w:name w:val="网格型110"/>
    <w:basedOn w:val="TableNormal"/>
    <w:rsid w:val="00992B23"/>
    <w:pPr>
      <w:spacing w:after="180" w:line="240" w:lineRule="auto"/>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8">
    <w:name w:val="Table Grid1128"/>
    <w:basedOn w:val="TableNormal"/>
    <w:uiPriority w:val="39"/>
    <w:rsid w:val="00992B23"/>
    <w:pPr>
      <w:spacing w:after="0" w:line="240" w:lineRule="auto"/>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0">
    <w:name w:val="Tabellengitternetz11110"/>
    <w:basedOn w:val="TableNormal"/>
    <w:rsid w:val="00992B23"/>
    <w:pPr>
      <w:spacing w:after="0" w:line="240" w:lineRule="auto"/>
    </w:pPr>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0">
    <w:name w:val="Tabellengitternetz21110"/>
    <w:basedOn w:val="TableNormal"/>
    <w:rsid w:val="00992B23"/>
    <w:pPr>
      <w:spacing w:after="0" w:line="240" w:lineRule="auto"/>
    </w:pPr>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0">
    <w:name w:val="Tabellengitternetz31110"/>
    <w:basedOn w:val="TableNormal"/>
    <w:rsid w:val="00992B23"/>
    <w:pPr>
      <w:spacing w:after="0" w:line="240" w:lineRule="auto"/>
    </w:pPr>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0">
    <w:name w:val="Tabellengitternetz41110"/>
    <w:basedOn w:val="TableNormal"/>
    <w:rsid w:val="00992B23"/>
    <w:pPr>
      <w:spacing w:after="0" w:line="240" w:lineRule="auto"/>
    </w:pPr>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0">
    <w:name w:val="Tabellengitternetz51110"/>
    <w:basedOn w:val="TableNormal"/>
    <w:rsid w:val="00992B23"/>
    <w:pPr>
      <w:spacing w:after="0" w:line="240" w:lineRule="auto"/>
    </w:pPr>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0">
    <w:name w:val="Tabellengitternetz61110"/>
    <w:basedOn w:val="TableNormal"/>
    <w:rsid w:val="00992B23"/>
    <w:pPr>
      <w:spacing w:after="0" w:line="240" w:lineRule="auto"/>
    </w:pPr>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0">
    <w:name w:val="Tabellengitternetz71110"/>
    <w:basedOn w:val="TableNormal"/>
    <w:rsid w:val="00992B23"/>
    <w:pPr>
      <w:spacing w:after="0" w:line="240" w:lineRule="auto"/>
    </w:pPr>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0">
    <w:name w:val="Tabellengitternetz81110"/>
    <w:basedOn w:val="TableNormal"/>
    <w:rsid w:val="00992B23"/>
    <w:pPr>
      <w:spacing w:after="0" w:line="240" w:lineRule="auto"/>
    </w:pPr>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0">
    <w:name w:val="Tabellengitternetz91110"/>
    <w:basedOn w:val="TableNormal"/>
    <w:rsid w:val="00992B23"/>
    <w:pPr>
      <w:spacing w:after="0" w:line="240" w:lineRule="auto"/>
    </w:pPr>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6">
    <w:name w:val="Table Grid21116"/>
    <w:basedOn w:val="TableNormal"/>
    <w:rsid w:val="00992B23"/>
    <w:pPr>
      <w:overflowPunct w:val="0"/>
      <w:autoSpaceDE w:val="0"/>
      <w:autoSpaceDN w:val="0"/>
      <w:adjustRightInd w:val="0"/>
      <w:spacing w:after="180" w:line="240" w:lineRule="auto"/>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6">
    <w:name w:val="Table Grid31116"/>
    <w:basedOn w:val="TableNormal"/>
    <w:rsid w:val="00992B23"/>
    <w:pPr>
      <w:overflowPunct w:val="0"/>
      <w:autoSpaceDE w:val="0"/>
      <w:autoSpaceDN w:val="0"/>
      <w:adjustRightInd w:val="0"/>
      <w:spacing w:after="180" w:line="240" w:lineRule="auto"/>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
    <w:name w:val="网格型3118"/>
    <w:basedOn w:val="TableNormal"/>
    <w:rsid w:val="00992B23"/>
    <w:pPr>
      <w:overflowPunct w:val="0"/>
      <w:autoSpaceDE w:val="0"/>
      <w:autoSpaceDN w:val="0"/>
      <w:adjustRightInd w:val="0"/>
      <w:spacing w:after="180" w:line="240" w:lineRule="auto"/>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8">
    <w:name w:val="网格型4118"/>
    <w:basedOn w:val="TableNormal"/>
    <w:rsid w:val="00992B23"/>
    <w:pPr>
      <w:overflowPunct w:val="0"/>
      <w:autoSpaceDE w:val="0"/>
      <w:autoSpaceDN w:val="0"/>
      <w:adjustRightInd w:val="0"/>
      <w:spacing w:after="180" w:line="240" w:lineRule="auto"/>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1">
    <w:name w:val="Table Grid7111"/>
    <w:basedOn w:val="TableNormal"/>
    <w:rsid w:val="00992B23"/>
    <w:pPr>
      <w:spacing w:after="180" w:line="240" w:lineRule="auto"/>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b">
    <w:name w:val="标题 1 字符1"/>
    <w:locked/>
    <w:rsid w:val="00992B23"/>
    <w:rPr>
      <w:rFonts w:ascii="Arial" w:eastAsia="SimSun" w:hAnsi="Arial"/>
      <w:sz w:val="36"/>
      <w:lang w:val="en-GB" w:eastAsia="en-US"/>
    </w:rPr>
  </w:style>
  <w:style w:type="character" w:customStyle="1" w:styleId="41a">
    <w:name w:val="标题 4 字符1"/>
    <w:semiHidden/>
    <w:qFormat/>
    <w:locked/>
    <w:rsid w:val="00992B23"/>
    <w:rPr>
      <w:rFonts w:ascii="Arial" w:eastAsia="SimSun" w:hAnsi="Arial"/>
      <w:sz w:val="24"/>
      <w:lang w:val="en-GB" w:eastAsia="en-US"/>
    </w:rPr>
  </w:style>
  <w:style w:type="character" w:customStyle="1" w:styleId="512">
    <w:name w:val="标题 5 字符1"/>
    <w:semiHidden/>
    <w:locked/>
    <w:rsid w:val="00992B23"/>
    <w:rPr>
      <w:rFonts w:ascii="Arial" w:eastAsia="SimSun" w:hAnsi="Arial"/>
      <w:sz w:val="22"/>
      <w:lang w:val="en-GB" w:eastAsia="en-US"/>
    </w:rPr>
  </w:style>
  <w:style w:type="character" w:customStyle="1" w:styleId="910">
    <w:name w:val="标题 9 字符1"/>
    <w:uiPriority w:val="99"/>
    <w:semiHidden/>
    <w:locked/>
    <w:rsid w:val="00992B23"/>
    <w:rPr>
      <w:rFonts w:ascii="Arial" w:eastAsia="SimSun" w:hAnsi="Arial"/>
      <w:sz w:val="36"/>
      <w:lang w:val="en-GB" w:eastAsia="en-US"/>
    </w:rPr>
  </w:style>
  <w:style w:type="character" w:customStyle="1" w:styleId="1fb">
    <w:name w:val="脚注文本 字符1"/>
    <w:basedOn w:val="DefaultParagraphFont"/>
    <w:semiHidden/>
    <w:locked/>
    <w:rsid w:val="00992B23"/>
    <w:rPr>
      <w:sz w:val="16"/>
      <w:lang w:eastAsia="en-US"/>
    </w:rPr>
  </w:style>
  <w:style w:type="numbering" w:customStyle="1" w:styleId="1fc">
    <w:name w:val="无列表1"/>
    <w:next w:val="NoList"/>
    <w:uiPriority w:val="99"/>
    <w:semiHidden/>
    <w:unhideWhenUsed/>
    <w:rsid w:val="00992B23"/>
  </w:style>
  <w:style w:type="character" w:customStyle="1" w:styleId="ZAChar">
    <w:name w:val="ZA Char"/>
    <w:basedOn w:val="DefaultParagraphFont"/>
    <w:link w:val="ZA"/>
    <w:qFormat/>
    <w:rsid w:val="00992B23"/>
    <w:rPr>
      <w:rFonts w:ascii="Arial" w:eastAsia="Times New Roman" w:hAnsi="Arial"/>
      <w:noProof/>
      <w:sz w:val="40"/>
    </w:rPr>
  </w:style>
  <w:style w:type="table" w:customStyle="1" w:styleId="TableGrid70">
    <w:name w:val="TableGrid7"/>
    <w:basedOn w:val="TableNormal"/>
    <w:next w:val="TableGrid"/>
    <w:uiPriority w:val="39"/>
    <w:qFormat/>
    <w:rsid w:val="00992B2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92B23"/>
    <w:rPr>
      <w:color w:val="605E5C"/>
      <w:shd w:val="clear" w:color="auto" w:fill="E1DFDD"/>
    </w:rPr>
  </w:style>
  <w:style w:type="character" w:styleId="IntenseEmphasis">
    <w:name w:val="Intense Emphasis"/>
    <w:uiPriority w:val="21"/>
    <w:qFormat/>
    <w:rsid w:val="00992B23"/>
    <w:rPr>
      <w:b/>
      <w:bCs/>
      <w:i/>
      <w:iCs/>
      <w:color w:val="4F81BD"/>
    </w:rPr>
  </w:style>
  <w:style w:type="paragraph" w:customStyle="1" w:styleId="TOC20">
    <w:name w:val="TOC 标题2"/>
    <w:basedOn w:val="Heading1"/>
    <w:next w:val="Normal"/>
    <w:uiPriority w:val="39"/>
    <w:unhideWhenUsed/>
    <w:qFormat/>
    <w:rsid w:val="00992B23"/>
    <w:pPr>
      <w:pBdr>
        <w:top w:val="none" w:sz="0" w:space="0" w:color="auto"/>
      </w:pBdr>
      <w:spacing w:before="480" w:after="0" w:line="276" w:lineRule="auto"/>
      <w:ind w:left="0" w:firstLine="0"/>
      <w:outlineLvl w:val="9"/>
    </w:pPr>
    <w:rPr>
      <w:rFonts w:ascii="Cambria" w:eastAsiaTheme="minorEastAsia" w:hAnsi="Cambria"/>
      <w:b/>
      <w:bCs/>
      <w:color w:val="365F91"/>
      <w:sz w:val="28"/>
      <w:szCs w:val="28"/>
      <w:lang w:eastAsia="en-US"/>
    </w:rPr>
  </w:style>
  <w:style w:type="table" w:customStyle="1" w:styleId="TableGrid718">
    <w:name w:val="Table Grid718"/>
    <w:basedOn w:val="TableNormal"/>
    <w:next w:val="TableGrid"/>
    <w:uiPriority w:val="39"/>
    <w:rsid w:val="00992B23"/>
    <w:pPr>
      <w:spacing w:after="0" w:line="240" w:lineRule="auto"/>
    </w:pPr>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9">
    <w:name w:val="Table Grid719"/>
    <w:basedOn w:val="TableNormal"/>
    <w:next w:val="TableGrid"/>
    <w:uiPriority w:val="39"/>
    <w:qFormat/>
    <w:rsid w:val="00992B23"/>
    <w:pPr>
      <w:spacing w:after="0" w:line="240" w:lineRule="auto"/>
    </w:pPr>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8">
    <w:name w:val="Table Grid138"/>
    <w:basedOn w:val="TableNormal"/>
    <w:next w:val="TableGrid"/>
    <w:qFormat/>
    <w:rsid w:val="00992B23"/>
    <w:pPr>
      <w:spacing w:after="180"/>
    </w:pPr>
    <w:rPr>
      <w:rFonts w:ascii="CG Times (W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0">
    <w:name w:val="Table Grid230"/>
    <w:basedOn w:val="TableNormal"/>
    <w:next w:val="TableGrid"/>
    <w:qFormat/>
    <w:rsid w:val="00992B23"/>
    <w:pPr>
      <w:spacing w:after="180"/>
    </w:pPr>
    <w:rPr>
      <w:rFonts w:ascii="CG Times (W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1">
    <w:name w:val="Table Grid781"/>
    <w:basedOn w:val="TableNormal"/>
    <w:uiPriority w:val="39"/>
    <w:qFormat/>
    <w:rsid w:val="00992B23"/>
    <w:pPr>
      <w:spacing w:after="0" w:line="240" w:lineRule="auto"/>
    </w:pPr>
    <w:rPr>
      <w:rFonts w:ascii="Calibri" w:eastAsia="DengXia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d">
    <w:name w:val="书目1"/>
    <w:basedOn w:val="Normal"/>
    <w:next w:val="Normal"/>
    <w:uiPriority w:val="37"/>
    <w:semiHidden/>
    <w:unhideWhenUsed/>
    <w:rsid w:val="00992B23"/>
    <w:rPr>
      <w:rFonts w:eastAsiaTheme="minorEastAsia"/>
      <w:lang w:eastAsia="en-US"/>
    </w:rPr>
  </w:style>
  <w:style w:type="paragraph" w:styleId="BodyTextFirstIndent">
    <w:name w:val="Body Text First Indent"/>
    <w:basedOn w:val="BodyText"/>
    <w:link w:val="BodyTextFirstIndentChar"/>
    <w:rsid w:val="00992B23"/>
    <w:pPr>
      <w:ind w:firstLine="360"/>
    </w:pPr>
    <w:rPr>
      <w:rFonts w:eastAsia="Times New Roman"/>
      <w:lang w:eastAsia="en-US"/>
    </w:rPr>
  </w:style>
  <w:style w:type="character" w:customStyle="1" w:styleId="BodyTextFirstIndentChar">
    <w:name w:val="Body Text First Indent Char"/>
    <w:basedOn w:val="BodyTextChar"/>
    <w:link w:val="BodyTextFirstIndent"/>
    <w:rsid w:val="00992B23"/>
    <w:rPr>
      <w:rFonts w:eastAsia="Times New Roman"/>
      <w:lang w:eastAsia="en-US"/>
    </w:rPr>
  </w:style>
  <w:style w:type="paragraph" w:customStyle="1" w:styleId="218">
    <w:name w:val="正文文本首行缩进 21"/>
    <w:basedOn w:val="BodyTextIndent"/>
    <w:next w:val="BodyTextFirstIndent2"/>
    <w:link w:val="27"/>
    <w:rsid w:val="00992B23"/>
    <w:pPr>
      <w:spacing w:after="180"/>
      <w:ind w:left="360" w:firstLine="360"/>
    </w:pPr>
    <w:rPr>
      <w:rFonts w:eastAsiaTheme="minorEastAsia"/>
      <w:kern w:val="2"/>
      <w:sz w:val="21"/>
      <w:lang w:val="en-US" w:eastAsia="en-US"/>
    </w:rPr>
  </w:style>
  <w:style w:type="character" w:customStyle="1" w:styleId="27">
    <w:name w:val="正文文本首行缩进 2 字符"/>
    <w:basedOn w:val="BodyTextIndentChar"/>
    <w:link w:val="218"/>
    <w:rsid w:val="00992B23"/>
    <w:rPr>
      <w:rFonts w:eastAsiaTheme="minorEastAsia"/>
      <w:kern w:val="2"/>
      <w:sz w:val="21"/>
      <w:lang w:val="en-US" w:eastAsia="en-US"/>
    </w:rPr>
  </w:style>
  <w:style w:type="paragraph" w:customStyle="1" w:styleId="1fe">
    <w:name w:val="结束语1"/>
    <w:basedOn w:val="Normal"/>
    <w:next w:val="Closing"/>
    <w:link w:val="a7"/>
    <w:rsid w:val="00992B23"/>
    <w:pPr>
      <w:spacing w:after="0"/>
      <w:ind w:left="4320"/>
    </w:pPr>
    <w:rPr>
      <w:rFonts w:ascii="CG Times (WN)" w:eastAsiaTheme="minorEastAsia" w:hAnsi="CG Times (WN)"/>
      <w:lang w:val="en-US" w:eastAsia="en-US"/>
    </w:rPr>
  </w:style>
  <w:style w:type="character" w:customStyle="1" w:styleId="a7">
    <w:name w:val="结束语 字符"/>
    <w:basedOn w:val="DefaultParagraphFont"/>
    <w:link w:val="1fe"/>
    <w:rsid w:val="00992B23"/>
    <w:rPr>
      <w:rFonts w:ascii="CG Times (WN)" w:eastAsiaTheme="minorEastAsia" w:hAnsi="CG Times (WN)"/>
      <w:lang w:val="en-US" w:eastAsia="en-US"/>
    </w:rPr>
  </w:style>
  <w:style w:type="paragraph" w:customStyle="1" w:styleId="1ff">
    <w:name w:val="电子邮件签名1"/>
    <w:basedOn w:val="Normal"/>
    <w:next w:val="E-mailSignature"/>
    <w:link w:val="a8"/>
    <w:rsid w:val="00992B23"/>
    <w:pPr>
      <w:spacing w:after="0"/>
    </w:pPr>
    <w:rPr>
      <w:rFonts w:ascii="CG Times (WN)" w:eastAsiaTheme="minorEastAsia" w:hAnsi="CG Times (WN)"/>
      <w:lang w:val="en-US" w:eastAsia="en-US"/>
    </w:rPr>
  </w:style>
  <w:style w:type="character" w:customStyle="1" w:styleId="a8">
    <w:name w:val="电子邮件签名 字符"/>
    <w:basedOn w:val="DefaultParagraphFont"/>
    <w:link w:val="1ff"/>
    <w:rsid w:val="00992B23"/>
    <w:rPr>
      <w:rFonts w:ascii="CG Times (WN)" w:eastAsiaTheme="minorEastAsia" w:hAnsi="CG Times (WN)"/>
      <w:lang w:val="en-US" w:eastAsia="en-US"/>
    </w:rPr>
  </w:style>
  <w:style w:type="paragraph" w:customStyle="1" w:styleId="1ff0">
    <w:name w:val="收信人地址1"/>
    <w:basedOn w:val="Normal"/>
    <w:next w:val="EnvelopeAddress"/>
    <w:rsid w:val="00992B23"/>
    <w:pPr>
      <w:framePr w:w="7920" w:h="1980" w:hRule="exact" w:hSpace="180" w:wrap="auto" w:hAnchor="page" w:xAlign="center" w:yAlign="bottom"/>
      <w:spacing w:after="0"/>
      <w:ind w:left="2880"/>
    </w:pPr>
    <w:rPr>
      <w:rFonts w:ascii="Calibri Light" w:eastAsia="DengXian Light" w:hAnsi="Calibri Light"/>
      <w:sz w:val="24"/>
      <w:szCs w:val="24"/>
      <w:lang w:eastAsia="en-US"/>
    </w:rPr>
  </w:style>
  <w:style w:type="paragraph" w:customStyle="1" w:styleId="1ff1">
    <w:name w:val="寄信人地址1"/>
    <w:basedOn w:val="Normal"/>
    <w:next w:val="EnvelopeReturn"/>
    <w:rsid w:val="00992B23"/>
    <w:pPr>
      <w:spacing w:after="0"/>
    </w:pPr>
    <w:rPr>
      <w:rFonts w:ascii="Calibri Light" w:eastAsia="DengXian Light" w:hAnsi="Calibri Light"/>
      <w:lang w:eastAsia="en-US"/>
    </w:rPr>
  </w:style>
  <w:style w:type="paragraph" w:customStyle="1" w:styleId="HTML1">
    <w:name w:val="HTML 地址1"/>
    <w:basedOn w:val="Normal"/>
    <w:next w:val="HTMLAddress"/>
    <w:link w:val="HTML"/>
    <w:rsid w:val="00992B23"/>
    <w:pPr>
      <w:spacing w:after="0"/>
    </w:pPr>
    <w:rPr>
      <w:rFonts w:ascii="CG Times (WN)" w:eastAsiaTheme="minorEastAsia" w:hAnsi="CG Times (WN)"/>
      <w:i/>
      <w:iCs/>
      <w:lang w:val="en-US" w:eastAsia="en-US"/>
    </w:rPr>
  </w:style>
  <w:style w:type="character" w:customStyle="1" w:styleId="HTML">
    <w:name w:val="HTML 地址 字符"/>
    <w:basedOn w:val="DefaultParagraphFont"/>
    <w:link w:val="HTML1"/>
    <w:rsid w:val="00992B23"/>
    <w:rPr>
      <w:rFonts w:ascii="CG Times (WN)" w:eastAsiaTheme="minorEastAsia" w:hAnsi="CG Times (WN)"/>
      <w:i/>
      <w:iCs/>
      <w:lang w:val="en-US" w:eastAsia="en-US"/>
    </w:rPr>
  </w:style>
  <w:style w:type="paragraph" w:customStyle="1" w:styleId="31a">
    <w:name w:val="索引 31"/>
    <w:basedOn w:val="Normal"/>
    <w:next w:val="Normal"/>
    <w:rsid w:val="00992B23"/>
    <w:pPr>
      <w:spacing w:after="0"/>
      <w:ind w:left="600" w:hanging="200"/>
    </w:pPr>
    <w:rPr>
      <w:rFonts w:eastAsiaTheme="minorEastAsia"/>
      <w:lang w:eastAsia="en-US"/>
    </w:rPr>
  </w:style>
  <w:style w:type="paragraph" w:customStyle="1" w:styleId="41b">
    <w:name w:val="索引 41"/>
    <w:basedOn w:val="Normal"/>
    <w:next w:val="Normal"/>
    <w:rsid w:val="00992B23"/>
    <w:pPr>
      <w:spacing w:after="0"/>
      <w:ind w:left="800" w:hanging="200"/>
    </w:pPr>
    <w:rPr>
      <w:rFonts w:eastAsiaTheme="minorEastAsia"/>
      <w:lang w:eastAsia="en-US"/>
    </w:rPr>
  </w:style>
  <w:style w:type="paragraph" w:customStyle="1" w:styleId="513">
    <w:name w:val="索引 51"/>
    <w:basedOn w:val="Normal"/>
    <w:next w:val="Normal"/>
    <w:rsid w:val="00992B23"/>
    <w:pPr>
      <w:spacing w:after="0"/>
      <w:ind w:left="1000" w:hanging="200"/>
    </w:pPr>
    <w:rPr>
      <w:rFonts w:eastAsiaTheme="minorEastAsia"/>
      <w:lang w:eastAsia="en-US"/>
    </w:rPr>
  </w:style>
  <w:style w:type="paragraph" w:customStyle="1" w:styleId="610">
    <w:name w:val="索引 61"/>
    <w:basedOn w:val="Normal"/>
    <w:next w:val="Normal"/>
    <w:rsid w:val="00992B23"/>
    <w:pPr>
      <w:spacing w:after="0"/>
      <w:ind w:left="1200" w:hanging="200"/>
    </w:pPr>
    <w:rPr>
      <w:rFonts w:eastAsiaTheme="minorEastAsia"/>
      <w:lang w:eastAsia="en-US"/>
    </w:rPr>
  </w:style>
  <w:style w:type="paragraph" w:customStyle="1" w:styleId="71">
    <w:name w:val="索引 71"/>
    <w:basedOn w:val="Normal"/>
    <w:next w:val="Normal"/>
    <w:rsid w:val="00992B23"/>
    <w:pPr>
      <w:spacing w:after="0"/>
      <w:ind w:left="1400" w:hanging="200"/>
    </w:pPr>
    <w:rPr>
      <w:rFonts w:eastAsiaTheme="minorEastAsia"/>
      <w:lang w:eastAsia="en-US"/>
    </w:rPr>
  </w:style>
  <w:style w:type="paragraph" w:customStyle="1" w:styleId="810">
    <w:name w:val="索引 81"/>
    <w:basedOn w:val="Normal"/>
    <w:next w:val="Normal"/>
    <w:rsid w:val="00992B23"/>
    <w:pPr>
      <w:spacing w:after="0"/>
      <w:ind w:left="1600" w:hanging="200"/>
    </w:pPr>
    <w:rPr>
      <w:rFonts w:eastAsiaTheme="minorEastAsia"/>
      <w:lang w:eastAsia="en-US"/>
    </w:rPr>
  </w:style>
  <w:style w:type="paragraph" w:customStyle="1" w:styleId="911">
    <w:name w:val="索引 91"/>
    <w:basedOn w:val="Normal"/>
    <w:next w:val="Normal"/>
    <w:rsid w:val="00992B23"/>
    <w:pPr>
      <w:spacing w:after="0"/>
      <w:ind w:left="1800" w:hanging="200"/>
    </w:pPr>
    <w:rPr>
      <w:rFonts w:eastAsiaTheme="minorEastAsia"/>
      <w:lang w:eastAsia="en-US"/>
    </w:rPr>
  </w:style>
  <w:style w:type="paragraph" w:customStyle="1" w:styleId="1ff2">
    <w:name w:val="列表接续1"/>
    <w:basedOn w:val="Normal"/>
    <w:next w:val="ListContinue"/>
    <w:rsid w:val="00992B23"/>
    <w:pPr>
      <w:spacing w:after="120"/>
      <w:ind w:left="360"/>
      <w:contextualSpacing/>
    </w:pPr>
    <w:rPr>
      <w:rFonts w:eastAsiaTheme="minorEastAsia"/>
      <w:lang w:eastAsia="en-US"/>
    </w:rPr>
  </w:style>
  <w:style w:type="paragraph" w:customStyle="1" w:styleId="219">
    <w:name w:val="列表接续 21"/>
    <w:basedOn w:val="Normal"/>
    <w:next w:val="ListContinue2"/>
    <w:rsid w:val="00992B23"/>
    <w:pPr>
      <w:spacing w:after="120"/>
      <w:ind w:left="720"/>
      <w:contextualSpacing/>
    </w:pPr>
    <w:rPr>
      <w:rFonts w:eastAsiaTheme="minorEastAsia"/>
      <w:lang w:eastAsia="en-US"/>
    </w:rPr>
  </w:style>
  <w:style w:type="paragraph" w:customStyle="1" w:styleId="31b">
    <w:name w:val="列表接续 31"/>
    <w:basedOn w:val="Normal"/>
    <w:next w:val="ListContinue3"/>
    <w:rsid w:val="00992B23"/>
    <w:pPr>
      <w:spacing w:after="120"/>
      <w:ind w:left="1080"/>
      <w:contextualSpacing/>
    </w:pPr>
    <w:rPr>
      <w:rFonts w:eastAsiaTheme="minorEastAsia"/>
      <w:lang w:eastAsia="en-US"/>
    </w:rPr>
  </w:style>
  <w:style w:type="paragraph" w:customStyle="1" w:styleId="41c">
    <w:name w:val="列表接续 41"/>
    <w:basedOn w:val="Normal"/>
    <w:next w:val="ListContinue4"/>
    <w:rsid w:val="00992B23"/>
    <w:pPr>
      <w:spacing w:after="120"/>
      <w:ind w:left="1440"/>
      <w:contextualSpacing/>
    </w:pPr>
    <w:rPr>
      <w:rFonts w:eastAsiaTheme="minorEastAsia"/>
      <w:lang w:eastAsia="en-US"/>
    </w:rPr>
  </w:style>
  <w:style w:type="paragraph" w:customStyle="1" w:styleId="514">
    <w:name w:val="列表接续 51"/>
    <w:basedOn w:val="Normal"/>
    <w:next w:val="ListContinue5"/>
    <w:rsid w:val="00992B23"/>
    <w:pPr>
      <w:spacing w:after="120"/>
      <w:ind w:left="1800"/>
      <w:contextualSpacing/>
    </w:pPr>
    <w:rPr>
      <w:rFonts w:eastAsiaTheme="minorEastAsia"/>
      <w:lang w:eastAsia="en-US"/>
    </w:rPr>
  </w:style>
  <w:style w:type="paragraph" w:customStyle="1" w:styleId="1ff3">
    <w:name w:val="宏文本1"/>
    <w:next w:val="MacroText"/>
    <w:link w:val="a9"/>
    <w:rsid w:val="00992B23"/>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0" w:line="240" w:lineRule="auto"/>
      <w:textAlignment w:val="baseline"/>
    </w:pPr>
    <w:rPr>
      <w:rFonts w:ascii="Consolas" w:eastAsiaTheme="minorEastAsia" w:hAnsi="Consolas"/>
      <w:lang w:val="en-US" w:eastAsia="en-US"/>
    </w:rPr>
  </w:style>
  <w:style w:type="character" w:customStyle="1" w:styleId="a9">
    <w:name w:val="宏文本 字符"/>
    <w:basedOn w:val="DefaultParagraphFont"/>
    <w:link w:val="1ff3"/>
    <w:rsid w:val="00992B23"/>
    <w:rPr>
      <w:rFonts w:ascii="Consolas" w:eastAsiaTheme="minorEastAsia" w:hAnsi="Consolas"/>
      <w:lang w:val="en-US" w:eastAsia="en-US"/>
    </w:rPr>
  </w:style>
  <w:style w:type="paragraph" w:customStyle="1" w:styleId="1ff4">
    <w:name w:val="信息标题1"/>
    <w:basedOn w:val="Normal"/>
    <w:next w:val="MessageHeader"/>
    <w:link w:val="aa"/>
    <w:rsid w:val="00992B23"/>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Calibri Light" w:eastAsia="DengXian Light" w:hAnsi="Calibri Light"/>
      <w:sz w:val="24"/>
      <w:szCs w:val="24"/>
      <w:lang w:val="en-US" w:eastAsia="en-US"/>
    </w:rPr>
  </w:style>
  <w:style w:type="character" w:customStyle="1" w:styleId="aa">
    <w:name w:val="信息标题 字符"/>
    <w:basedOn w:val="DefaultParagraphFont"/>
    <w:link w:val="1ff4"/>
    <w:rsid w:val="00992B23"/>
    <w:rPr>
      <w:rFonts w:ascii="Calibri Light" w:eastAsia="DengXian Light" w:hAnsi="Calibri Light"/>
      <w:sz w:val="24"/>
      <w:szCs w:val="24"/>
      <w:shd w:val="pct20" w:color="auto" w:fill="auto"/>
      <w:lang w:val="en-US" w:eastAsia="en-US"/>
    </w:rPr>
  </w:style>
  <w:style w:type="paragraph" w:customStyle="1" w:styleId="1ff5">
    <w:name w:val="引用1"/>
    <w:basedOn w:val="Normal"/>
    <w:next w:val="Normal"/>
    <w:uiPriority w:val="29"/>
    <w:qFormat/>
    <w:rsid w:val="00992B23"/>
    <w:pPr>
      <w:spacing w:before="200" w:after="160"/>
      <w:ind w:left="864" w:right="864"/>
      <w:jc w:val="center"/>
    </w:pPr>
    <w:rPr>
      <w:rFonts w:eastAsiaTheme="minorEastAsia"/>
      <w:i/>
      <w:iCs/>
      <w:color w:val="404040"/>
      <w:lang w:eastAsia="en-US"/>
    </w:rPr>
  </w:style>
  <w:style w:type="character" w:customStyle="1" w:styleId="QuoteChar">
    <w:name w:val="Quote Char"/>
    <w:basedOn w:val="DefaultParagraphFont"/>
    <w:link w:val="Quote"/>
    <w:uiPriority w:val="29"/>
    <w:rsid w:val="00992B23"/>
    <w:rPr>
      <w:i/>
      <w:iCs/>
      <w:color w:val="404040"/>
      <w:lang w:eastAsia="en-US"/>
    </w:rPr>
  </w:style>
  <w:style w:type="paragraph" w:customStyle="1" w:styleId="1ff6">
    <w:name w:val="称呼1"/>
    <w:basedOn w:val="Normal"/>
    <w:next w:val="Normal"/>
    <w:rsid w:val="00992B23"/>
    <w:rPr>
      <w:rFonts w:eastAsiaTheme="minorEastAsia"/>
      <w:lang w:eastAsia="en-US"/>
    </w:rPr>
  </w:style>
  <w:style w:type="character" w:customStyle="1" w:styleId="SalutationChar">
    <w:name w:val="Salutation Char"/>
    <w:basedOn w:val="DefaultParagraphFont"/>
    <w:link w:val="Salutation"/>
    <w:rsid w:val="00992B23"/>
    <w:rPr>
      <w:lang w:eastAsia="en-US"/>
    </w:rPr>
  </w:style>
  <w:style w:type="paragraph" w:customStyle="1" w:styleId="1ff7">
    <w:name w:val="签名1"/>
    <w:basedOn w:val="Normal"/>
    <w:next w:val="Signature"/>
    <w:link w:val="ab"/>
    <w:rsid w:val="00992B23"/>
    <w:pPr>
      <w:spacing w:after="0"/>
      <w:ind w:left="4320"/>
    </w:pPr>
    <w:rPr>
      <w:rFonts w:ascii="CG Times (WN)" w:eastAsiaTheme="minorEastAsia" w:hAnsi="CG Times (WN)"/>
      <w:lang w:val="en-US" w:eastAsia="en-US"/>
    </w:rPr>
  </w:style>
  <w:style w:type="character" w:customStyle="1" w:styleId="ab">
    <w:name w:val="签名 字符"/>
    <w:basedOn w:val="DefaultParagraphFont"/>
    <w:link w:val="1ff7"/>
    <w:rsid w:val="00992B23"/>
    <w:rPr>
      <w:rFonts w:ascii="CG Times (WN)" w:eastAsiaTheme="minorEastAsia" w:hAnsi="CG Times (WN)"/>
      <w:lang w:val="en-US" w:eastAsia="en-US"/>
    </w:rPr>
  </w:style>
  <w:style w:type="paragraph" w:customStyle="1" w:styleId="1ff8">
    <w:name w:val="引文目录1"/>
    <w:basedOn w:val="Normal"/>
    <w:next w:val="Normal"/>
    <w:rsid w:val="00992B23"/>
    <w:pPr>
      <w:spacing w:after="0"/>
      <w:ind w:left="200" w:hanging="200"/>
    </w:pPr>
    <w:rPr>
      <w:rFonts w:eastAsiaTheme="minorEastAsia"/>
      <w:lang w:eastAsia="en-US"/>
    </w:rPr>
  </w:style>
  <w:style w:type="paragraph" w:customStyle="1" w:styleId="1ff9">
    <w:name w:val="引文目录标题1"/>
    <w:basedOn w:val="Normal"/>
    <w:next w:val="Normal"/>
    <w:rsid w:val="00992B23"/>
    <w:pPr>
      <w:spacing w:before="120"/>
    </w:pPr>
    <w:rPr>
      <w:rFonts w:ascii="Calibri Light" w:eastAsia="DengXian Light" w:hAnsi="Calibri Light"/>
      <w:b/>
      <w:bCs/>
      <w:sz w:val="24"/>
      <w:szCs w:val="24"/>
      <w:lang w:eastAsia="en-US"/>
    </w:rPr>
  </w:style>
  <w:style w:type="paragraph" w:styleId="BodyTextFirstIndent2">
    <w:name w:val="Body Text First Indent 2"/>
    <w:basedOn w:val="BodyTextIndent"/>
    <w:link w:val="BodyTextFirstIndent2Char"/>
    <w:semiHidden/>
    <w:unhideWhenUsed/>
    <w:rsid w:val="00992B23"/>
    <w:pPr>
      <w:overflowPunct/>
      <w:autoSpaceDE/>
      <w:autoSpaceDN/>
      <w:adjustRightInd/>
      <w:ind w:leftChars="200" w:left="420" w:firstLineChars="200" w:firstLine="420"/>
      <w:textAlignment w:val="auto"/>
    </w:pPr>
    <w:rPr>
      <w:rFonts w:eastAsiaTheme="minorEastAsia"/>
      <w:lang w:eastAsia="en-US"/>
    </w:rPr>
  </w:style>
  <w:style w:type="character" w:customStyle="1" w:styleId="BodyTextFirstIndent2Char">
    <w:name w:val="Body Text First Indent 2 Char"/>
    <w:basedOn w:val="BodyTextIndentChar"/>
    <w:link w:val="BodyTextFirstIndent2"/>
    <w:semiHidden/>
    <w:rsid w:val="00992B23"/>
    <w:rPr>
      <w:rFonts w:eastAsiaTheme="minorEastAsia"/>
      <w:lang w:eastAsia="en-US"/>
    </w:rPr>
  </w:style>
  <w:style w:type="paragraph" w:styleId="Closing">
    <w:name w:val="Closing"/>
    <w:basedOn w:val="Normal"/>
    <w:link w:val="ClosingChar"/>
    <w:semiHidden/>
    <w:unhideWhenUsed/>
    <w:rsid w:val="00992B23"/>
    <w:pPr>
      <w:overflowPunct/>
      <w:autoSpaceDE/>
      <w:autoSpaceDN/>
      <w:adjustRightInd/>
      <w:ind w:leftChars="2100" w:left="100"/>
      <w:textAlignment w:val="auto"/>
    </w:pPr>
    <w:rPr>
      <w:rFonts w:eastAsiaTheme="minorEastAsia"/>
      <w:lang w:eastAsia="en-US"/>
    </w:rPr>
  </w:style>
  <w:style w:type="character" w:customStyle="1" w:styleId="ClosingChar">
    <w:name w:val="Closing Char"/>
    <w:basedOn w:val="DefaultParagraphFont"/>
    <w:link w:val="Closing"/>
    <w:semiHidden/>
    <w:rsid w:val="00992B23"/>
    <w:rPr>
      <w:rFonts w:eastAsiaTheme="minorEastAsia"/>
      <w:lang w:eastAsia="en-US"/>
    </w:rPr>
  </w:style>
  <w:style w:type="paragraph" w:styleId="E-mailSignature">
    <w:name w:val="E-mail Signature"/>
    <w:basedOn w:val="Normal"/>
    <w:link w:val="E-mailSignatureChar"/>
    <w:semiHidden/>
    <w:unhideWhenUsed/>
    <w:rsid w:val="00992B23"/>
    <w:pPr>
      <w:overflowPunct/>
      <w:autoSpaceDE/>
      <w:autoSpaceDN/>
      <w:adjustRightInd/>
      <w:textAlignment w:val="auto"/>
    </w:pPr>
    <w:rPr>
      <w:rFonts w:eastAsiaTheme="minorEastAsia"/>
      <w:lang w:eastAsia="en-US"/>
    </w:rPr>
  </w:style>
  <w:style w:type="character" w:customStyle="1" w:styleId="E-mailSignatureChar">
    <w:name w:val="E-mail Signature Char"/>
    <w:basedOn w:val="DefaultParagraphFont"/>
    <w:link w:val="E-mailSignature"/>
    <w:semiHidden/>
    <w:rsid w:val="00992B23"/>
    <w:rPr>
      <w:rFonts w:eastAsiaTheme="minorEastAsia"/>
      <w:lang w:eastAsia="en-US"/>
    </w:rPr>
  </w:style>
  <w:style w:type="paragraph" w:styleId="EnvelopeAddress">
    <w:name w:val="envelope address"/>
    <w:basedOn w:val="Normal"/>
    <w:semiHidden/>
    <w:unhideWhenUsed/>
    <w:rsid w:val="00992B23"/>
    <w:pPr>
      <w:framePr w:w="7920" w:h="1980" w:hRule="exact" w:hSpace="180" w:wrap="auto" w:hAnchor="page" w:xAlign="center" w:yAlign="bottom"/>
      <w:overflowPunct/>
      <w:autoSpaceDE/>
      <w:autoSpaceDN/>
      <w:adjustRightInd/>
      <w:snapToGrid w:val="0"/>
      <w:ind w:leftChars="1400" w:left="100"/>
      <w:textAlignment w:val="auto"/>
    </w:pPr>
    <w:rPr>
      <w:rFonts w:asciiTheme="majorHAnsi" w:eastAsiaTheme="majorEastAsia" w:hAnsiTheme="majorHAnsi" w:cstheme="majorBidi"/>
      <w:sz w:val="24"/>
      <w:szCs w:val="24"/>
      <w:lang w:eastAsia="en-US"/>
    </w:rPr>
  </w:style>
  <w:style w:type="paragraph" w:styleId="EnvelopeReturn">
    <w:name w:val="envelope return"/>
    <w:basedOn w:val="Normal"/>
    <w:semiHidden/>
    <w:unhideWhenUsed/>
    <w:rsid w:val="00992B23"/>
    <w:pPr>
      <w:overflowPunct/>
      <w:autoSpaceDE/>
      <w:autoSpaceDN/>
      <w:adjustRightInd/>
      <w:snapToGrid w:val="0"/>
      <w:textAlignment w:val="auto"/>
    </w:pPr>
    <w:rPr>
      <w:rFonts w:asciiTheme="majorHAnsi" w:eastAsiaTheme="majorEastAsia" w:hAnsiTheme="majorHAnsi" w:cstheme="majorBidi"/>
      <w:lang w:eastAsia="en-US"/>
    </w:rPr>
  </w:style>
  <w:style w:type="paragraph" w:styleId="HTMLAddress">
    <w:name w:val="HTML Address"/>
    <w:basedOn w:val="Normal"/>
    <w:link w:val="HTMLAddressChar"/>
    <w:semiHidden/>
    <w:unhideWhenUsed/>
    <w:rsid w:val="00992B23"/>
    <w:pPr>
      <w:overflowPunct/>
      <w:autoSpaceDE/>
      <w:autoSpaceDN/>
      <w:adjustRightInd/>
      <w:textAlignment w:val="auto"/>
    </w:pPr>
    <w:rPr>
      <w:rFonts w:eastAsiaTheme="minorEastAsia"/>
      <w:i/>
      <w:iCs/>
      <w:lang w:eastAsia="en-US"/>
    </w:rPr>
  </w:style>
  <w:style w:type="character" w:customStyle="1" w:styleId="HTMLAddressChar">
    <w:name w:val="HTML Address Char"/>
    <w:basedOn w:val="DefaultParagraphFont"/>
    <w:link w:val="HTMLAddress"/>
    <w:semiHidden/>
    <w:rsid w:val="00992B23"/>
    <w:rPr>
      <w:rFonts w:eastAsiaTheme="minorEastAsia"/>
      <w:i/>
      <w:iCs/>
      <w:lang w:eastAsia="en-US"/>
    </w:rPr>
  </w:style>
  <w:style w:type="paragraph" w:styleId="ListContinue">
    <w:name w:val="List Continue"/>
    <w:basedOn w:val="Normal"/>
    <w:semiHidden/>
    <w:unhideWhenUsed/>
    <w:rsid w:val="00992B23"/>
    <w:pPr>
      <w:overflowPunct/>
      <w:autoSpaceDE/>
      <w:autoSpaceDN/>
      <w:adjustRightInd/>
      <w:spacing w:after="120"/>
      <w:ind w:leftChars="200" w:left="420"/>
      <w:contextualSpacing/>
      <w:textAlignment w:val="auto"/>
    </w:pPr>
    <w:rPr>
      <w:rFonts w:eastAsiaTheme="minorEastAsia"/>
      <w:lang w:eastAsia="en-US"/>
    </w:rPr>
  </w:style>
  <w:style w:type="paragraph" w:styleId="ListContinue2">
    <w:name w:val="List Continue 2"/>
    <w:basedOn w:val="Normal"/>
    <w:unhideWhenUsed/>
    <w:rsid w:val="00992B23"/>
    <w:pPr>
      <w:overflowPunct/>
      <w:autoSpaceDE/>
      <w:autoSpaceDN/>
      <w:adjustRightInd/>
      <w:spacing w:after="120"/>
      <w:ind w:leftChars="400" w:left="840"/>
      <w:contextualSpacing/>
      <w:textAlignment w:val="auto"/>
    </w:pPr>
    <w:rPr>
      <w:rFonts w:eastAsiaTheme="minorEastAsia"/>
      <w:lang w:eastAsia="en-US"/>
    </w:rPr>
  </w:style>
  <w:style w:type="paragraph" w:styleId="ListContinue3">
    <w:name w:val="List Continue 3"/>
    <w:basedOn w:val="Normal"/>
    <w:unhideWhenUsed/>
    <w:rsid w:val="00992B23"/>
    <w:pPr>
      <w:overflowPunct/>
      <w:autoSpaceDE/>
      <w:autoSpaceDN/>
      <w:adjustRightInd/>
      <w:spacing w:after="120"/>
      <w:ind w:leftChars="600" w:left="1260"/>
      <w:contextualSpacing/>
      <w:textAlignment w:val="auto"/>
    </w:pPr>
    <w:rPr>
      <w:rFonts w:eastAsiaTheme="minorEastAsia"/>
      <w:lang w:eastAsia="en-US"/>
    </w:rPr>
  </w:style>
  <w:style w:type="paragraph" w:styleId="ListContinue4">
    <w:name w:val="List Continue 4"/>
    <w:basedOn w:val="Normal"/>
    <w:unhideWhenUsed/>
    <w:rsid w:val="00992B23"/>
    <w:pPr>
      <w:overflowPunct/>
      <w:autoSpaceDE/>
      <w:autoSpaceDN/>
      <w:adjustRightInd/>
      <w:spacing w:after="120"/>
      <w:ind w:leftChars="800" w:left="1680"/>
      <w:contextualSpacing/>
      <w:textAlignment w:val="auto"/>
    </w:pPr>
    <w:rPr>
      <w:rFonts w:eastAsiaTheme="minorEastAsia"/>
      <w:lang w:eastAsia="en-US"/>
    </w:rPr>
  </w:style>
  <w:style w:type="paragraph" w:styleId="ListContinue5">
    <w:name w:val="List Continue 5"/>
    <w:basedOn w:val="Normal"/>
    <w:unhideWhenUsed/>
    <w:rsid w:val="00992B23"/>
    <w:pPr>
      <w:overflowPunct/>
      <w:autoSpaceDE/>
      <w:autoSpaceDN/>
      <w:adjustRightInd/>
      <w:spacing w:after="120"/>
      <w:ind w:leftChars="1000" w:left="2100"/>
      <w:contextualSpacing/>
      <w:textAlignment w:val="auto"/>
    </w:pPr>
    <w:rPr>
      <w:rFonts w:eastAsiaTheme="minorEastAsia"/>
      <w:lang w:eastAsia="en-US"/>
    </w:rPr>
  </w:style>
  <w:style w:type="paragraph" w:styleId="MacroText">
    <w:name w:val="macro"/>
    <w:link w:val="MacroTextChar"/>
    <w:unhideWhenUsed/>
    <w:rsid w:val="00992B23"/>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80" w:line="240" w:lineRule="auto"/>
    </w:pPr>
    <w:rPr>
      <w:rFonts w:ascii="Courier New" w:hAnsi="Courier New" w:cs="Courier New"/>
      <w:sz w:val="24"/>
      <w:szCs w:val="24"/>
      <w:lang w:eastAsia="en-US"/>
    </w:rPr>
  </w:style>
  <w:style w:type="character" w:customStyle="1" w:styleId="MacroTextChar">
    <w:name w:val="Macro Text Char"/>
    <w:basedOn w:val="DefaultParagraphFont"/>
    <w:link w:val="MacroText"/>
    <w:rsid w:val="00992B23"/>
    <w:rPr>
      <w:rFonts w:ascii="Courier New" w:hAnsi="Courier New" w:cs="Courier New"/>
      <w:sz w:val="24"/>
      <w:szCs w:val="24"/>
      <w:lang w:eastAsia="en-US"/>
    </w:rPr>
  </w:style>
  <w:style w:type="paragraph" w:styleId="MessageHeader">
    <w:name w:val="Message Header"/>
    <w:basedOn w:val="Normal"/>
    <w:link w:val="MessageHeaderChar"/>
    <w:semiHidden/>
    <w:unhideWhenUsed/>
    <w:rsid w:val="00992B23"/>
    <w:pPr>
      <w:pBdr>
        <w:top w:val="single" w:sz="6" w:space="1" w:color="auto"/>
        <w:left w:val="single" w:sz="6" w:space="1" w:color="auto"/>
        <w:bottom w:val="single" w:sz="6" w:space="1" w:color="auto"/>
        <w:right w:val="single" w:sz="6" w:space="1" w:color="auto"/>
      </w:pBdr>
      <w:shd w:val="pct20" w:color="auto" w:fill="auto"/>
      <w:overflowPunct/>
      <w:autoSpaceDE/>
      <w:autoSpaceDN/>
      <w:adjustRightInd/>
      <w:ind w:leftChars="500" w:left="1080" w:hangingChars="500" w:hanging="1080"/>
      <w:textAlignment w:val="auto"/>
    </w:pPr>
    <w:rPr>
      <w:rFonts w:asciiTheme="majorHAnsi" w:eastAsiaTheme="majorEastAsia" w:hAnsiTheme="majorHAnsi" w:cstheme="majorBidi"/>
      <w:sz w:val="24"/>
      <w:szCs w:val="24"/>
      <w:lang w:eastAsia="en-US"/>
    </w:rPr>
  </w:style>
  <w:style w:type="character" w:customStyle="1" w:styleId="MessageHeaderChar">
    <w:name w:val="Message Header Char"/>
    <w:basedOn w:val="DefaultParagraphFont"/>
    <w:link w:val="MessageHeader"/>
    <w:semiHidden/>
    <w:rsid w:val="00992B23"/>
    <w:rPr>
      <w:rFonts w:asciiTheme="majorHAnsi" w:eastAsiaTheme="majorEastAsia" w:hAnsiTheme="majorHAnsi" w:cstheme="majorBidi"/>
      <w:sz w:val="24"/>
      <w:szCs w:val="24"/>
      <w:shd w:val="pct20" w:color="auto" w:fill="auto"/>
      <w:lang w:eastAsia="en-US"/>
    </w:rPr>
  </w:style>
  <w:style w:type="paragraph" w:styleId="Quote">
    <w:name w:val="Quote"/>
    <w:basedOn w:val="Normal"/>
    <w:next w:val="Normal"/>
    <w:link w:val="QuoteChar"/>
    <w:uiPriority w:val="29"/>
    <w:rsid w:val="00992B23"/>
    <w:pPr>
      <w:overflowPunct/>
      <w:autoSpaceDE/>
      <w:autoSpaceDN/>
      <w:adjustRightInd/>
      <w:spacing w:before="200" w:after="160"/>
      <w:ind w:left="864" w:right="864"/>
      <w:jc w:val="center"/>
      <w:textAlignment w:val="auto"/>
    </w:pPr>
    <w:rPr>
      <w:rFonts w:eastAsia="SimSun"/>
      <w:i/>
      <w:iCs/>
      <w:color w:val="404040"/>
      <w:lang w:eastAsia="en-US"/>
    </w:rPr>
  </w:style>
  <w:style w:type="character" w:customStyle="1" w:styleId="QuoteChar1">
    <w:name w:val="Quote Char1"/>
    <w:basedOn w:val="DefaultParagraphFont"/>
    <w:uiPriority w:val="29"/>
    <w:rsid w:val="00992B23"/>
    <w:rPr>
      <w:rFonts w:eastAsia="Times New Roman"/>
      <w:i/>
      <w:iCs/>
      <w:color w:val="404040" w:themeColor="text1" w:themeTint="BF"/>
    </w:rPr>
  </w:style>
  <w:style w:type="character" w:customStyle="1" w:styleId="1ffa">
    <w:name w:val="引用 字符1"/>
    <w:basedOn w:val="DefaultParagraphFont"/>
    <w:uiPriority w:val="99"/>
    <w:rsid w:val="00992B23"/>
    <w:rPr>
      <w:rFonts w:ascii="Times New Roman" w:hAnsi="Times New Roman"/>
      <w:i/>
      <w:iCs/>
      <w:color w:val="404040" w:themeColor="text1" w:themeTint="BF"/>
      <w:lang w:val="en-GB" w:eastAsia="en-US"/>
    </w:rPr>
  </w:style>
  <w:style w:type="paragraph" w:styleId="Salutation">
    <w:name w:val="Salutation"/>
    <w:basedOn w:val="Normal"/>
    <w:next w:val="Normal"/>
    <w:link w:val="SalutationChar"/>
    <w:rsid w:val="00992B23"/>
    <w:pPr>
      <w:overflowPunct/>
      <w:autoSpaceDE/>
      <w:autoSpaceDN/>
      <w:adjustRightInd/>
      <w:textAlignment w:val="auto"/>
    </w:pPr>
    <w:rPr>
      <w:rFonts w:eastAsia="SimSun"/>
      <w:lang w:eastAsia="en-US"/>
    </w:rPr>
  </w:style>
  <w:style w:type="character" w:customStyle="1" w:styleId="SalutationChar1">
    <w:name w:val="Salutation Char1"/>
    <w:basedOn w:val="DefaultParagraphFont"/>
    <w:rsid w:val="00992B23"/>
    <w:rPr>
      <w:rFonts w:eastAsia="Times New Roman"/>
    </w:rPr>
  </w:style>
  <w:style w:type="character" w:customStyle="1" w:styleId="1ffb">
    <w:name w:val="称呼 字符1"/>
    <w:basedOn w:val="DefaultParagraphFont"/>
    <w:rsid w:val="00992B23"/>
    <w:rPr>
      <w:rFonts w:ascii="Times New Roman" w:hAnsi="Times New Roman"/>
      <w:lang w:val="en-GB" w:eastAsia="en-US"/>
    </w:rPr>
  </w:style>
  <w:style w:type="paragraph" w:styleId="Signature">
    <w:name w:val="Signature"/>
    <w:basedOn w:val="Normal"/>
    <w:link w:val="SignatureChar"/>
    <w:semiHidden/>
    <w:unhideWhenUsed/>
    <w:rsid w:val="00992B23"/>
    <w:pPr>
      <w:overflowPunct/>
      <w:autoSpaceDE/>
      <w:autoSpaceDN/>
      <w:adjustRightInd/>
      <w:ind w:leftChars="2100" w:left="100"/>
      <w:textAlignment w:val="auto"/>
    </w:pPr>
    <w:rPr>
      <w:rFonts w:eastAsiaTheme="minorEastAsia"/>
      <w:lang w:eastAsia="en-US"/>
    </w:rPr>
  </w:style>
  <w:style w:type="character" w:customStyle="1" w:styleId="SignatureChar">
    <w:name w:val="Signature Char"/>
    <w:basedOn w:val="DefaultParagraphFont"/>
    <w:link w:val="Signature"/>
    <w:semiHidden/>
    <w:rsid w:val="00992B23"/>
    <w:rPr>
      <w:rFonts w:eastAsiaTheme="minorEastAsia"/>
      <w:lang w:eastAsia="en-US"/>
    </w:rPr>
  </w:style>
  <w:style w:type="numbering" w:customStyle="1" w:styleId="28">
    <w:name w:val="无列表2"/>
    <w:next w:val="NoList"/>
    <w:uiPriority w:val="99"/>
    <w:semiHidden/>
    <w:unhideWhenUsed/>
    <w:rsid w:val="00992B23"/>
  </w:style>
  <w:style w:type="table" w:customStyle="1" w:styleId="7">
    <w:name w:val="网格型7"/>
    <w:basedOn w:val="TableNormal"/>
    <w:next w:val="TableGrid"/>
    <w:qFormat/>
    <w:rsid w:val="00992B2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sNoteChar1">
    <w:name w:val="Editor's Note Char1"/>
    <w:qFormat/>
    <w:rsid w:val="00992B23"/>
    <w:rPr>
      <w:rFonts w:eastAsia="Times New Roman"/>
      <w:color w:val="FF0000"/>
      <w:lang w:eastAsia="en-US"/>
    </w:rPr>
  </w:style>
  <w:style w:type="character" w:customStyle="1" w:styleId="TAHChar">
    <w:name w:val="TAH Char"/>
    <w:locked/>
    <w:rsid w:val="00992B23"/>
    <w:rPr>
      <w:rFonts w:ascii="Arial" w:hAnsi="Arial" w:cs="Arial"/>
      <w:b/>
      <w:sz w:val="18"/>
      <w:lang w:val="en-GB"/>
    </w:rPr>
  </w:style>
  <w:style w:type="paragraph" w:styleId="TOCHeading">
    <w:name w:val="TOC Heading"/>
    <w:basedOn w:val="Heading1"/>
    <w:next w:val="Normal"/>
    <w:uiPriority w:val="39"/>
    <w:unhideWhenUsed/>
    <w:qFormat/>
    <w:rsid w:val="00992B23"/>
    <w:pPr>
      <w:pBdr>
        <w:top w:val="none" w:sz="0" w:space="0" w:color="auto"/>
      </w:pBdr>
      <w:spacing w:before="480" w:after="0" w:line="276" w:lineRule="auto"/>
      <w:ind w:left="0" w:firstLine="0"/>
      <w:outlineLvl w:val="9"/>
    </w:pPr>
    <w:rPr>
      <w:rFonts w:ascii="Cambria" w:eastAsia="SimSun" w:hAnsi="Cambria"/>
      <w:b/>
      <w:bCs/>
      <w:color w:val="365F91"/>
      <w:sz w:val="28"/>
      <w:szCs w:val="28"/>
      <w:lang w:val="en-US" w:eastAsia="en-US"/>
    </w:rPr>
  </w:style>
  <w:style w:type="character" w:styleId="SubtleReference">
    <w:name w:val="Subtle Reference"/>
    <w:uiPriority w:val="31"/>
    <w:qFormat/>
    <w:rsid w:val="00992B23"/>
    <w:rPr>
      <w:smallCaps/>
      <w:color w:val="5A5A5A"/>
    </w:rPr>
  </w:style>
  <w:style w:type="character" w:customStyle="1" w:styleId="B1Car">
    <w:name w:val="B1+ Car"/>
    <w:link w:val="B11"/>
    <w:rsid w:val="00992B23"/>
    <w:rPr>
      <w:rFonts w:eastAsia="Yu Mincho"/>
      <w:lang w:eastAsia="ko-KR"/>
    </w:rPr>
  </w:style>
  <w:style w:type="numbering" w:customStyle="1" w:styleId="3b">
    <w:name w:val="无列表3"/>
    <w:next w:val="NoList"/>
    <w:uiPriority w:val="99"/>
    <w:semiHidden/>
    <w:unhideWhenUsed/>
    <w:rsid w:val="00992B23"/>
  </w:style>
  <w:style w:type="table" w:customStyle="1" w:styleId="8">
    <w:name w:val="网格型8"/>
    <w:basedOn w:val="TableNormal"/>
    <w:next w:val="TableGrid"/>
    <w:uiPriority w:val="39"/>
    <w:qFormat/>
    <w:rsid w:val="00992B23"/>
    <w:pPr>
      <w:spacing w:after="0" w:line="240" w:lineRule="auto"/>
    </w:pPr>
    <w:rPr>
      <w:lang w:val="pl-PL"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2">
    <w:name w:val="Caption Char2"/>
    <w:rsid w:val="00992B23"/>
    <w:rPr>
      <w:rFonts w:eastAsia="SimSun"/>
      <w:b/>
      <w:lang w:eastAsia="en-US"/>
    </w:rPr>
  </w:style>
  <w:style w:type="character" w:customStyle="1" w:styleId="tgc">
    <w:name w:val="_tgc"/>
    <w:rsid w:val="00992B23"/>
  </w:style>
  <w:style w:type="character" w:customStyle="1" w:styleId="B12">
    <w:name w:val="B1 (文字)"/>
    <w:rsid w:val="00992B23"/>
    <w:rPr>
      <w:lang w:val="en-GB" w:eastAsia="ja-JP" w:bidi="ar-SA"/>
    </w:rPr>
  </w:style>
  <w:style w:type="character" w:customStyle="1" w:styleId="ECCHLyellow">
    <w:name w:val="ECC HL yellow"/>
    <w:uiPriority w:val="1"/>
    <w:qFormat/>
    <w:rsid w:val="00992B23"/>
    <w:rPr>
      <w:rFonts w:eastAsia="Calibri"/>
      <w:i w:val="0"/>
      <w:szCs w:val="22"/>
      <w:bdr w:val="none" w:sz="0" w:space="0" w:color="auto"/>
      <w:shd w:val="solid" w:color="FFFF00" w:fill="auto"/>
      <w:lang w:val="en-GB"/>
    </w:rPr>
  </w:style>
  <w:style w:type="character" w:customStyle="1" w:styleId="ECCHLbold">
    <w:name w:val="ECC HL bold"/>
    <w:uiPriority w:val="1"/>
    <w:qFormat/>
    <w:rsid w:val="00992B23"/>
    <w:rPr>
      <w:b/>
      <w:bCs/>
    </w:rPr>
  </w:style>
  <w:style w:type="character" w:customStyle="1" w:styleId="Artdef">
    <w:name w:val="Art_def"/>
    <w:rsid w:val="00992B23"/>
    <w:rPr>
      <w:b/>
    </w:rPr>
  </w:style>
  <w:style w:type="character" w:customStyle="1" w:styleId="TF0">
    <w:name w:val="TF字符"/>
    <w:rsid w:val="00992B23"/>
    <w:rPr>
      <w:rFonts w:ascii="Arial" w:eastAsia="Times New Roman" w:hAnsi="Arial"/>
      <w:b/>
    </w:rPr>
  </w:style>
  <w:style w:type="character" w:customStyle="1" w:styleId="M5Char">
    <w:name w:val="M5 Char"/>
    <w:rsid w:val="00992B23"/>
    <w:rPr>
      <w:rFonts w:ascii="Arial" w:hAnsi="Arial"/>
      <w:sz w:val="22"/>
      <w:lang w:val="en-GB" w:eastAsia="en-US"/>
    </w:rPr>
  </w:style>
  <w:style w:type="character" w:customStyle="1" w:styleId="ac">
    <w:name w:val="文稿抬头"/>
    <w:rsid w:val="00992B23"/>
    <w:rPr>
      <w:rFonts w:eastAsia="Yu Gothic UI"/>
      <w:b/>
      <w:bCs/>
      <w:sz w:val="24"/>
    </w:rPr>
  </w:style>
  <w:style w:type="paragraph" w:customStyle="1" w:styleId="Revisin">
    <w:name w:val="Revisión"/>
    <w:hidden/>
    <w:uiPriority w:val="99"/>
    <w:semiHidden/>
    <w:rsid w:val="00992B23"/>
    <w:pPr>
      <w:spacing w:before="180" w:after="180" w:line="240" w:lineRule="auto"/>
      <w:ind w:left="1134" w:hanging="1134"/>
      <w:jc w:val="both"/>
    </w:pPr>
    <w:rPr>
      <w:lang w:eastAsia="en-US"/>
    </w:rPr>
  </w:style>
  <w:style w:type="character" w:customStyle="1" w:styleId="NormalIndentChar">
    <w:name w:val="Normal Indent Char"/>
    <w:link w:val="NormalIndent"/>
    <w:locked/>
    <w:rsid w:val="00992B23"/>
    <w:rPr>
      <w:rFonts w:eastAsia="MS Mincho"/>
      <w:lang w:val="it-IT"/>
    </w:rPr>
  </w:style>
  <w:style w:type="paragraph" w:styleId="Index3">
    <w:name w:val="index 3"/>
    <w:basedOn w:val="Normal"/>
    <w:next w:val="Normal"/>
    <w:autoRedefine/>
    <w:rsid w:val="00992B23"/>
    <w:pPr>
      <w:widowControl w:val="0"/>
      <w:spacing w:beforeLines="10" w:before="80" w:afterLines="10" w:after="80"/>
      <w:ind w:leftChars="400" w:left="400" w:hanging="578"/>
      <w:jc w:val="both"/>
    </w:pPr>
    <w:rPr>
      <w:rFonts w:eastAsia="SimSun"/>
      <w:kern w:val="2"/>
      <w:sz w:val="21"/>
      <w:szCs w:val="24"/>
      <w:lang w:val="en-US" w:eastAsia="zh-CN"/>
    </w:rPr>
  </w:style>
  <w:style w:type="paragraph" w:styleId="Index4">
    <w:name w:val="index 4"/>
    <w:basedOn w:val="Normal"/>
    <w:next w:val="Normal"/>
    <w:autoRedefine/>
    <w:rsid w:val="00992B23"/>
    <w:pPr>
      <w:widowControl w:val="0"/>
      <w:spacing w:beforeLines="10" w:before="80" w:afterLines="10" w:after="80"/>
      <w:ind w:leftChars="600" w:left="600" w:hanging="578"/>
      <w:jc w:val="both"/>
    </w:pPr>
    <w:rPr>
      <w:rFonts w:eastAsia="SimSun"/>
      <w:kern w:val="2"/>
      <w:sz w:val="21"/>
      <w:szCs w:val="24"/>
      <w:lang w:val="en-US" w:eastAsia="zh-CN"/>
    </w:rPr>
  </w:style>
  <w:style w:type="paragraph" w:styleId="Index5">
    <w:name w:val="index 5"/>
    <w:basedOn w:val="Normal"/>
    <w:next w:val="Normal"/>
    <w:autoRedefine/>
    <w:rsid w:val="00992B23"/>
    <w:pPr>
      <w:widowControl w:val="0"/>
      <w:spacing w:beforeLines="10" w:before="80" w:afterLines="10" w:after="80"/>
      <w:ind w:leftChars="800" w:left="800" w:hanging="578"/>
      <w:jc w:val="both"/>
    </w:pPr>
    <w:rPr>
      <w:rFonts w:eastAsia="SimSun"/>
      <w:kern w:val="2"/>
      <w:sz w:val="21"/>
      <w:szCs w:val="24"/>
      <w:lang w:val="en-US" w:eastAsia="zh-CN"/>
    </w:rPr>
  </w:style>
  <w:style w:type="paragraph" w:styleId="Index6">
    <w:name w:val="index 6"/>
    <w:basedOn w:val="Normal"/>
    <w:next w:val="Normal"/>
    <w:autoRedefine/>
    <w:rsid w:val="00992B23"/>
    <w:pPr>
      <w:widowControl w:val="0"/>
      <w:spacing w:beforeLines="10" w:before="80" w:afterLines="10" w:after="80"/>
      <w:ind w:leftChars="1000" w:left="1000" w:hanging="578"/>
      <w:jc w:val="both"/>
    </w:pPr>
    <w:rPr>
      <w:rFonts w:eastAsia="SimSun"/>
      <w:kern w:val="2"/>
      <w:sz w:val="21"/>
      <w:szCs w:val="24"/>
      <w:lang w:val="en-US" w:eastAsia="zh-CN"/>
    </w:rPr>
  </w:style>
  <w:style w:type="paragraph" w:styleId="Index7">
    <w:name w:val="index 7"/>
    <w:basedOn w:val="Normal"/>
    <w:next w:val="Normal"/>
    <w:autoRedefine/>
    <w:rsid w:val="00992B23"/>
    <w:pPr>
      <w:widowControl w:val="0"/>
      <w:spacing w:beforeLines="10" w:before="80" w:afterLines="10" w:after="80"/>
      <w:ind w:leftChars="1200" w:left="1200" w:hanging="578"/>
      <w:jc w:val="both"/>
    </w:pPr>
    <w:rPr>
      <w:rFonts w:eastAsia="SimSun"/>
      <w:kern w:val="2"/>
      <w:sz w:val="21"/>
      <w:szCs w:val="24"/>
      <w:lang w:val="en-US" w:eastAsia="zh-CN"/>
    </w:rPr>
  </w:style>
  <w:style w:type="paragraph" w:styleId="Index8">
    <w:name w:val="index 8"/>
    <w:basedOn w:val="Normal"/>
    <w:next w:val="Normal"/>
    <w:autoRedefine/>
    <w:rsid w:val="00992B23"/>
    <w:pPr>
      <w:widowControl w:val="0"/>
      <w:spacing w:beforeLines="10" w:before="80" w:afterLines="10" w:after="80"/>
      <w:ind w:leftChars="1400" w:left="1400" w:hanging="578"/>
      <w:jc w:val="both"/>
    </w:pPr>
    <w:rPr>
      <w:rFonts w:eastAsia="SimSun"/>
      <w:kern w:val="2"/>
      <w:sz w:val="21"/>
      <w:szCs w:val="24"/>
      <w:lang w:val="en-US" w:eastAsia="zh-CN"/>
    </w:rPr>
  </w:style>
  <w:style w:type="paragraph" w:styleId="Index9">
    <w:name w:val="index 9"/>
    <w:basedOn w:val="Normal"/>
    <w:next w:val="Normal"/>
    <w:autoRedefine/>
    <w:rsid w:val="00992B23"/>
    <w:pPr>
      <w:widowControl w:val="0"/>
      <w:spacing w:beforeLines="10" w:before="80" w:afterLines="10" w:after="80"/>
      <w:ind w:leftChars="1600" w:left="1600" w:hanging="578"/>
      <w:jc w:val="both"/>
    </w:pPr>
    <w:rPr>
      <w:rFonts w:eastAsia="SimSun"/>
      <w:kern w:val="2"/>
      <w:sz w:val="21"/>
      <w:szCs w:val="24"/>
      <w:lang w:val="en-US" w:eastAsia="zh-CN"/>
    </w:rPr>
  </w:style>
  <w:style w:type="table" w:customStyle="1" w:styleId="222">
    <w:name w:val="古典型 22"/>
    <w:basedOn w:val="TableNormal"/>
    <w:next w:val="TableClassic2"/>
    <w:rsid w:val="00992B23"/>
    <w:pPr>
      <w:spacing w:after="180" w:line="240" w:lineRule="auto"/>
    </w:pPr>
    <w:rPr>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Mention1">
    <w:name w:val="Mention1"/>
    <w:uiPriority w:val="99"/>
    <w:unhideWhenUsed/>
    <w:rsid w:val="00992B23"/>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792995">
      <w:bodyDiv w:val="1"/>
      <w:marLeft w:val="0"/>
      <w:marRight w:val="0"/>
      <w:marTop w:val="0"/>
      <w:marBottom w:val="0"/>
      <w:divBdr>
        <w:top w:val="none" w:sz="0" w:space="0" w:color="auto"/>
        <w:left w:val="none" w:sz="0" w:space="0" w:color="auto"/>
        <w:bottom w:val="none" w:sz="0" w:space="0" w:color="auto"/>
        <w:right w:val="none" w:sz="0" w:space="0" w:color="auto"/>
      </w:divBdr>
    </w:div>
    <w:div w:id="748619208">
      <w:bodyDiv w:val="1"/>
      <w:marLeft w:val="0"/>
      <w:marRight w:val="0"/>
      <w:marTop w:val="0"/>
      <w:marBottom w:val="0"/>
      <w:divBdr>
        <w:top w:val="none" w:sz="0" w:space="0" w:color="auto"/>
        <w:left w:val="none" w:sz="0" w:space="0" w:color="auto"/>
        <w:bottom w:val="none" w:sz="0" w:space="0" w:color="auto"/>
        <w:right w:val="none" w:sz="0" w:space="0" w:color="auto"/>
      </w:divBdr>
    </w:div>
    <w:div w:id="1381398213">
      <w:bodyDiv w:val="1"/>
      <w:marLeft w:val="0"/>
      <w:marRight w:val="0"/>
      <w:marTop w:val="0"/>
      <w:marBottom w:val="0"/>
      <w:divBdr>
        <w:top w:val="none" w:sz="0" w:space="0" w:color="auto"/>
        <w:left w:val="none" w:sz="0" w:space="0" w:color="auto"/>
        <w:bottom w:val="none" w:sz="0" w:space="0" w:color="auto"/>
        <w:right w:val="none" w:sz="0" w:space="0" w:color="auto"/>
      </w:divBdr>
    </w:div>
    <w:div w:id="1592812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8.bin"/><Relationship Id="rId21" Type="http://schemas.openxmlformats.org/officeDocument/2006/relationships/image" Target="media/image12.emf"/><Relationship Id="rId63" Type="http://schemas.openxmlformats.org/officeDocument/2006/relationships/image" Target="media/image50.png"/><Relationship Id="rId159" Type="http://schemas.openxmlformats.org/officeDocument/2006/relationships/image" Target="media/image135.wmf"/><Relationship Id="rId170" Type="http://schemas.openxmlformats.org/officeDocument/2006/relationships/image" Target="media/image146.wmf"/><Relationship Id="rId226" Type="http://schemas.openxmlformats.org/officeDocument/2006/relationships/image" Target="media/image178.wmf"/><Relationship Id="rId268" Type="http://schemas.openxmlformats.org/officeDocument/2006/relationships/fontTable" Target="fontTable.xml"/><Relationship Id="rId11" Type="http://schemas.openxmlformats.org/officeDocument/2006/relationships/image" Target="media/image2.png"/><Relationship Id="rId32" Type="http://schemas.openxmlformats.org/officeDocument/2006/relationships/package" Target="embeddings/Microsoft_Visio_Drawing1.vsdx"/><Relationship Id="rId53" Type="http://schemas.openxmlformats.org/officeDocument/2006/relationships/image" Target="media/image40.png"/><Relationship Id="rId74" Type="http://schemas.openxmlformats.org/officeDocument/2006/relationships/image" Target="media/image60.png"/><Relationship Id="rId128" Type="http://schemas.openxmlformats.org/officeDocument/2006/relationships/image" Target="media/image106.wmf"/><Relationship Id="rId149" Type="http://schemas.openxmlformats.org/officeDocument/2006/relationships/image" Target="media/image127.wmf"/><Relationship Id="rId5" Type="http://schemas.openxmlformats.org/officeDocument/2006/relationships/styles" Target="styles.xml"/><Relationship Id="rId95" Type="http://schemas.openxmlformats.org/officeDocument/2006/relationships/image" Target="media/image81.png"/><Relationship Id="rId160" Type="http://schemas.openxmlformats.org/officeDocument/2006/relationships/image" Target="media/image136.wmf"/><Relationship Id="rId181" Type="http://schemas.openxmlformats.org/officeDocument/2006/relationships/image" Target="media/image155.wmf"/><Relationship Id="rId216" Type="http://schemas.openxmlformats.org/officeDocument/2006/relationships/oleObject" Target="embeddings/oleObject33.bin"/><Relationship Id="rId237" Type="http://schemas.openxmlformats.org/officeDocument/2006/relationships/image" Target="media/image186.png"/><Relationship Id="rId258" Type="http://schemas.openxmlformats.org/officeDocument/2006/relationships/image" Target="media/image198.wmf"/><Relationship Id="rId22" Type="http://schemas.openxmlformats.org/officeDocument/2006/relationships/image" Target="media/image13.emf"/><Relationship Id="rId43" Type="http://schemas.openxmlformats.org/officeDocument/2006/relationships/image" Target="media/image30.png"/><Relationship Id="rId64" Type="http://schemas.openxmlformats.org/officeDocument/2006/relationships/image" Target="media/image51.emf"/><Relationship Id="rId118" Type="http://schemas.openxmlformats.org/officeDocument/2006/relationships/image" Target="media/image99.wmf"/><Relationship Id="rId139" Type="http://schemas.openxmlformats.org/officeDocument/2006/relationships/image" Target="media/image117.wmf"/><Relationship Id="rId85" Type="http://schemas.openxmlformats.org/officeDocument/2006/relationships/image" Target="media/image71.png"/><Relationship Id="rId150" Type="http://schemas.openxmlformats.org/officeDocument/2006/relationships/image" Target="media/image128.wmf"/><Relationship Id="rId171" Type="http://schemas.openxmlformats.org/officeDocument/2006/relationships/image" Target="media/image147.wmf"/><Relationship Id="rId192" Type="http://schemas.openxmlformats.org/officeDocument/2006/relationships/oleObject" Target="embeddings/oleObject21.bin"/><Relationship Id="rId206" Type="http://schemas.openxmlformats.org/officeDocument/2006/relationships/oleObject" Target="embeddings/oleObject28.bin"/><Relationship Id="rId227" Type="http://schemas.openxmlformats.org/officeDocument/2006/relationships/oleObject" Target="embeddings/oleObject38.bin"/><Relationship Id="rId248" Type="http://schemas.openxmlformats.org/officeDocument/2006/relationships/oleObject" Target="embeddings/oleObject45.bin"/><Relationship Id="rId269" Type="http://schemas.openxmlformats.org/officeDocument/2006/relationships/theme" Target="theme/theme1.xml"/><Relationship Id="rId12" Type="http://schemas.openxmlformats.org/officeDocument/2006/relationships/image" Target="media/image3.png"/><Relationship Id="rId33" Type="http://schemas.openxmlformats.org/officeDocument/2006/relationships/image" Target="media/image21.png"/><Relationship Id="rId108" Type="http://schemas.openxmlformats.org/officeDocument/2006/relationships/oleObject" Target="embeddings/oleObject5.bin"/><Relationship Id="rId129" Type="http://schemas.openxmlformats.org/officeDocument/2006/relationships/image" Target="media/image107.wmf"/><Relationship Id="rId54" Type="http://schemas.openxmlformats.org/officeDocument/2006/relationships/image" Target="media/image41.png"/><Relationship Id="rId75" Type="http://schemas.openxmlformats.org/officeDocument/2006/relationships/image" Target="media/image61.png"/><Relationship Id="rId96" Type="http://schemas.openxmlformats.org/officeDocument/2006/relationships/image" Target="media/image82.png"/><Relationship Id="rId140" Type="http://schemas.openxmlformats.org/officeDocument/2006/relationships/image" Target="media/image118.wmf"/><Relationship Id="rId161" Type="http://schemas.openxmlformats.org/officeDocument/2006/relationships/image" Target="media/image137.wmf"/><Relationship Id="rId182" Type="http://schemas.openxmlformats.org/officeDocument/2006/relationships/oleObject" Target="embeddings/oleObject16.bin"/><Relationship Id="rId217" Type="http://schemas.openxmlformats.org/officeDocument/2006/relationships/image" Target="media/image173.wmf"/><Relationship Id="rId6" Type="http://schemas.openxmlformats.org/officeDocument/2006/relationships/settings" Target="settings.xml"/><Relationship Id="rId238" Type="http://schemas.openxmlformats.org/officeDocument/2006/relationships/image" Target="media/image187.wmf"/><Relationship Id="rId259" Type="http://schemas.openxmlformats.org/officeDocument/2006/relationships/oleObject" Target="embeddings/oleObject50.bin"/><Relationship Id="rId23" Type="http://schemas.openxmlformats.org/officeDocument/2006/relationships/oleObject" Target="embeddings/oleObject1.bin"/><Relationship Id="rId119" Type="http://schemas.openxmlformats.org/officeDocument/2006/relationships/oleObject" Target="embeddings/oleObject9.bin"/><Relationship Id="rId44" Type="http://schemas.openxmlformats.org/officeDocument/2006/relationships/image" Target="media/image31.png"/><Relationship Id="rId65" Type="http://schemas.openxmlformats.org/officeDocument/2006/relationships/oleObject" Target="embeddings/oleObject3.bin"/><Relationship Id="rId86" Type="http://schemas.openxmlformats.org/officeDocument/2006/relationships/image" Target="media/image72.png"/><Relationship Id="rId130" Type="http://schemas.openxmlformats.org/officeDocument/2006/relationships/image" Target="media/image108.wmf"/><Relationship Id="rId151" Type="http://schemas.openxmlformats.org/officeDocument/2006/relationships/image" Target="media/image129.wmf"/><Relationship Id="rId172" Type="http://schemas.openxmlformats.org/officeDocument/2006/relationships/image" Target="media/image148.wmf"/><Relationship Id="rId193" Type="http://schemas.openxmlformats.org/officeDocument/2006/relationships/image" Target="media/image161.wmf"/><Relationship Id="rId207" Type="http://schemas.openxmlformats.org/officeDocument/2006/relationships/image" Target="media/image168.wmf"/><Relationship Id="rId228" Type="http://schemas.openxmlformats.org/officeDocument/2006/relationships/image" Target="media/image179.png"/><Relationship Id="rId249" Type="http://schemas.openxmlformats.org/officeDocument/2006/relationships/image" Target="media/image193.wmf"/><Relationship Id="rId13" Type="http://schemas.openxmlformats.org/officeDocument/2006/relationships/image" Target="media/image4.png"/><Relationship Id="rId109" Type="http://schemas.openxmlformats.org/officeDocument/2006/relationships/oleObject" Target="embeddings/oleObject6.bin"/><Relationship Id="rId260" Type="http://schemas.openxmlformats.org/officeDocument/2006/relationships/image" Target="media/image199.wmf"/><Relationship Id="rId34" Type="http://schemas.openxmlformats.org/officeDocument/2006/relationships/image" Target="media/image22.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83.png"/><Relationship Id="rId120" Type="http://schemas.openxmlformats.org/officeDocument/2006/relationships/image" Target="media/image100.wmf"/><Relationship Id="rId141" Type="http://schemas.openxmlformats.org/officeDocument/2006/relationships/image" Target="media/image119.wmf"/><Relationship Id="rId7" Type="http://schemas.openxmlformats.org/officeDocument/2006/relationships/webSettings" Target="webSettings.xml"/><Relationship Id="rId162" Type="http://schemas.openxmlformats.org/officeDocument/2006/relationships/image" Target="media/image138.wmf"/><Relationship Id="rId183" Type="http://schemas.openxmlformats.org/officeDocument/2006/relationships/image" Target="media/image156.wmf"/><Relationship Id="rId218" Type="http://schemas.openxmlformats.org/officeDocument/2006/relationships/oleObject" Target="embeddings/oleObject34.bin"/><Relationship Id="rId239" Type="http://schemas.openxmlformats.org/officeDocument/2006/relationships/oleObject" Target="embeddings/oleObject41.bin"/><Relationship Id="rId250" Type="http://schemas.openxmlformats.org/officeDocument/2006/relationships/oleObject" Target="embeddings/oleObject46.bin"/><Relationship Id="rId24" Type="http://schemas.openxmlformats.org/officeDocument/2006/relationships/image" Target="media/image14.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3.wmf"/><Relationship Id="rId131" Type="http://schemas.openxmlformats.org/officeDocument/2006/relationships/image" Target="media/image109.wmf"/><Relationship Id="rId152" Type="http://schemas.openxmlformats.org/officeDocument/2006/relationships/image" Target="media/image130.wmf"/><Relationship Id="rId173" Type="http://schemas.openxmlformats.org/officeDocument/2006/relationships/image" Target="media/image149.wmf"/><Relationship Id="rId194" Type="http://schemas.openxmlformats.org/officeDocument/2006/relationships/oleObject" Target="embeddings/oleObject22.bin"/><Relationship Id="rId208" Type="http://schemas.openxmlformats.org/officeDocument/2006/relationships/oleObject" Target="embeddings/oleObject29.bin"/><Relationship Id="rId229" Type="http://schemas.openxmlformats.org/officeDocument/2006/relationships/image" Target="media/image180.png"/><Relationship Id="rId240" Type="http://schemas.openxmlformats.org/officeDocument/2006/relationships/image" Target="media/image188.png"/><Relationship Id="rId261" Type="http://schemas.openxmlformats.org/officeDocument/2006/relationships/oleObject" Target="embeddings/oleObject51.bin"/><Relationship Id="rId14" Type="http://schemas.openxmlformats.org/officeDocument/2006/relationships/image" Target="media/image5.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3.png"/><Relationship Id="rId100" Type="http://schemas.openxmlformats.org/officeDocument/2006/relationships/image" Target="media/image86.png"/><Relationship Id="rId8" Type="http://schemas.openxmlformats.org/officeDocument/2006/relationships/footnotes" Target="footnotes.xml"/><Relationship Id="rId98" Type="http://schemas.openxmlformats.org/officeDocument/2006/relationships/image" Target="media/image84.png"/><Relationship Id="rId121" Type="http://schemas.openxmlformats.org/officeDocument/2006/relationships/oleObject" Target="embeddings/oleObject10.bin"/><Relationship Id="rId142" Type="http://schemas.openxmlformats.org/officeDocument/2006/relationships/image" Target="media/image120.wmf"/><Relationship Id="rId163" Type="http://schemas.openxmlformats.org/officeDocument/2006/relationships/image" Target="media/image139.wmf"/><Relationship Id="rId184" Type="http://schemas.openxmlformats.org/officeDocument/2006/relationships/oleObject" Target="embeddings/oleObject17.bin"/><Relationship Id="rId219" Type="http://schemas.openxmlformats.org/officeDocument/2006/relationships/image" Target="media/image174.wmf"/><Relationship Id="rId230" Type="http://schemas.openxmlformats.org/officeDocument/2006/relationships/image" Target="media/image181.png"/><Relationship Id="rId251" Type="http://schemas.openxmlformats.org/officeDocument/2006/relationships/image" Target="media/image194.wmf"/><Relationship Id="rId25" Type="http://schemas.openxmlformats.org/officeDocument/2006/relationships/image" Target="media/image15.png"/><Relationship Id="rId46" Type="http://schemas.openxmlformats.org/officeDocument/2006/relationships/image" Target="media/image33.png"/><Relationship Id="rId67" Type="http://schemas.openxmlformats.org/officeDocument/2006/relationships/image" Target="media/image53.png"/><Relationship Id="rId88" Type="http://schemas.openxmlformats.org/officeDocument/2006/relationships/image" Target="media/image74.png"/><Relationship Id="rId111" Type="http://schemas.openxmlformats.org/officeDocument/2006/relationships/image" Target="media/image94.wmf"/><Relationship Id="rId132" Type="http://schemas.openxmlformats.org/officeDocument/2006/relationships/image" Target="media/image110.wmf"/><Relationship Id="rId153" Type="http://schemas.openxmlformats.org/officeDocument/2006/relationships/oleObject" Target="embeddings/oleObject12.bin"/><Relationship Id="rId174" Type="http://schemas.openxmlformats.org/officeDocument/2006/relationships/image" Target="media/image150.wmf"/><Relationship Id="rId195" Type="http://schemas.openxmlformats.org/officeDocument/2006/relationships/image" Target="media/image162.wmf"/><Relationship Id="rId209" Type="http://schemas.openxmlformats.org/officeDocument/2006/relationships/image" Target="media/image169.wmf"/><Relationship Id="rId220" Type="http://schemas.openxmlformats.org/officeDocument/2006/relationships/oleObject" Target="embeddings/oleObject35.bin"/><Relationship Id="rId241" Type="http://schemas.openxmlformats.org/officeDocument/2006/relationships/image" Target="media/image189.png"/><Relationship Id="rId15" Type="http://schemas.openxmlformats.org/officeDocument/2006/relationships/image" Target="media/image6.png"/><Relationship Id="rId36" Type="http://schemas.openxmlformats.org/officeDocument/2006/relationships/image" Target="media/image24.emf"/><Relationship Id="rId57" Type="http://schemas.openxmlformats.org/officeDocument/2006/relationships/image" Target="media/image44.png"/><Relationship Id="rId262" Type="http://schemas.openxmlformats.org/officeDocument/2006/relationships/image" Target="media/image200.wmf"/><Relationship Id="rId78" Type="http://schemas.openxmlformats.org/officeDocument/2006/relationships/image" Target="media/image64.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1.wmf"/><Relationship Id="rId143" Type="http://schemas.openxmlformats.org/officeDocument/2006/relationships/image" Target="media/image121.wmf"/><Relationship Id="rId164" Type="http://schemas.openxmlformats.org/officeDocument/2006/relationships/image" Target="media/image140.wmf"/><Relationship Id="rId185" Type="http://schemas.openxmlformats.org/officeDocument/2006/relationships/image" Target="media/image157.wmf"/><Relationship Id="rId9" Type="http://schemas.openxmlformats.org/officeDocument/2006/relationships/endnotes" Target="endnotes.xml"/><Relationship Id="rId210" Type="http://schemas.openxmlformats.org/officeDocument/2006/relationships/oleObject" Target="embeddings/oleObject30.bin"/><Relationship Id="rId26" Type="http://schemas.openxmlformats.org/officeDocument/2006/relationships/image" Target="media/image16.png"/><Relationship Id="rId231" Type="http://schemas.openxmlformats.org/officeDocument/2006/relationships/image" Target="media/image182.png"/><Relationship Id="rId252" Type="http://schemas.openxmlformats.org/officeDocument/2006/relationships/oleObject" Target="embeddings/oleObject47.bin"/><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5.wmf"/><Relationship Id="rId133" Type="http://schemas.openxmlformats.org/officeDocument/2006/relationships/image" Target="media/image111.wmf"/><Relationship Id="rId154" Type="http://schemas.openxmlformats.org/officeDocument/2006/relationships/image" Target="media/image131.wmf"/><Relationship Id="rId175" Type="http://schemas.openxmlformats.org/officeDocument/2006/relationships/image" Target="media/image151.wmf"/><Relationship Id="rId196" Type="http://schemas.openxmlformats.org/officeDocument/2006/relationships/oleObject" Target="embeddings/oleObject23.bin"/><Relationship Id="rId200" Type="http://schemas.openxmlformats.org/officeDocument/2006/relationships/oleObject" Target="embeddings/oleObject25.bin"/><Relationship Id="rId16" Type="http://schemas.openxmlformats.org/officeDocument/2006/relationships/image" Target="media/image7.png"/><Relationship Id="rId221" Type="http://schemas.openxmlformats.org/officeDocument/2006/relationships/image" Target="media/image175.wmf"/><Relationship Id="rId242" Type="http://schemas.openxmlformats.org/officeDocument/2006/relationships/oleObject" Target="embeddings/oleObject42.bin"/><Relationship Id="rId263" Type="http://schemas.openxmlformats.org/officeDocument/2006/relationships/oleObject" Target="embeddings/oleObject52.bin"/><Relationship Id="rId37" Type="http://schemas.openxmlformats.org/officeDocument/2006/relationships/oleObject" Target="embeddings/oleObject2.bin"/><Relationship Id="rId58" Type="http://schemas.openxmlformats.org/officeDocument/2006/relationships/image" Target="media/image45.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2.wmf"/><Relationship Id="rId144" Type="http://schemas.openxmlformats.org/officeDocument/2006/relationships/image" Target="media/image122.wmf"/><Relationship Id="rId90" Type="http://schemas.openxmlformats.org/officeDocument/2006/relationships/image" Target="media/image76.png"/><Relationship Id="rId165" Type="http://schemas.openxmlformats.org/officeDocument/2006/relationships/image" Target="media/image141.wmf"/><Relationship Id="rId186" Type="http://schemas.openxmlformats.org/officeDocument/2006/relationships/oleObject" Target="embeddings/oleObject18.bin"/><Relationship Id="rId211" Type="http://schemas.openxmlformats.org/officeDocument/2006/relationships/image" Target="media/image170.wmf"/><Relationship Id="rId232" Type="http://schemas.openxmlformats.org/officeDocument/2006/relationships/image" Target="media/image183.png"/><Relationship Id="rId253" Type="http://schemas.openxmlformats.org/officeDocument/2006/relationships/image" Target="media/image195.png"/><Relationship Id="rId27" Type="http://schemas.openxmlformats.org/officeDocument/2006/relationships/image" Target="media/image17.png"/><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image" Target="media/image96.wmf"/><Relationship Id="rId134" Type="http://schemas.openxmlformats.org/officeDocument/2006/relationships/image" Target="media/image112.wmf"/><Relationship Id="rId80" Type="http://schemas.openxmlformats.org/officeDocument/2006/relationships/image" Target="media/image66.png"/><Relationship Id="rId155" Type="http://schemas.openxmlformats.org/officeDocument/2006/relationships/image" Target="media/image132.wmf"/><Relationship Id="rId176" Type="http://schemas.openxmlformats.org/officeDocument/2006/relationships/image" Target="media/image152.wmf"/><Relationship Id="rId197" Type="http://schemas.openxmlformats.org/officeDocument/2006/relationships/image" Target="media/image163.wmf"/><Relationship Id="rId201" Type="http://schemas.openxmlformats.org/officeDocument/2006/relationships/image" Target="media/image165.wmf"/><Relationship Id="rId222" Type="http://schemas.openxmlformats.org/officeDocument/2006/relationships/oleObject" Target="embeddings/oleObject36.bin"/><Relationship Id="rId243" Type="http://schemas.openxmlformats.org/officeDocument/2006/relationships/image" Target="media/image190.png"/><Relationship Id="rId264" Type="http://schemas.openxmlformats.org/officeDocument/2006/relationships/image" Target="media/image201.wmf"/><Relationship Id="rId17" Type="http://schemas.openxmlformats.org/officeDocument/2006/relationships/image" Target="media/image8.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9.png"/><Relationship Id="rId124" Type="http://schemas.openxmlformats.org/officeDocument/2006/relationships/image" Target="media/image103.wmf"/><Relationship Id="rId70" Type="http://schemas.openxmlformats.org/officeDocument/2006/relationships/image" Target="media/image56.png"/><Relationship Id="rId91" Type="http://schemas.openxmlformats.org/officeDocument/2006/relationships/image" Target="media/image77.png"/><Relationship Id="rId145" Type="http://schemas.openxmlformats.org/officeDocument/2006/relationships/image" Target="media/image123.wmf"/><Relationship Id="rId166" Type="http://schemas.openxmlformats.org/officeDocument/2006/relationships/image" Target="media/image142.wmf"/><Relationship Id="rId187" Type="http://schemas.openxmlformats.org/officeDocument/2006/relationships/image" Target="media/image158.wmf"/><Relationship Id="rId1" Type="http://schemas.microsoft.com/office/2006/relationships/keyMapCustomizations" Target="customizations.xml"/><Relationship Id="rId212" Type="http://schemas.openxmlformats.org/officeDocument/2006/relationships/oleObject" Target="embeddings/oleObject31.bin"/><Relationship Id="rId233" Type="http://schemas.openxmlformats.org/officeDocument/2006/relationships/image" Target="media/image184.wmf"/><Relationship Id="rId254" Type="http://schemas.openxmlformats.org/officeDocument/2006/relationships/image" Target="media/image196.png"/><Relationship Id="rId28" Type="http://schemas.openxmlformats.org/officeDocument/2006/relationships/image" Target="media/image18.png"/><Relationship Id="rId49" Type="http://schemas.openxmlformats.org/officeDocument/2006/relationships/image" Target="media/image36.png"/><Relationship Id="rId114" Type="http://schemas.openxmlformats.org/officeDocument/2006/relationships/image" Target="media/image97.wmf"/><Relationship Id="rId60" Type="http://schemas.openxmlformats.org/officeDocument/2006/relationships/image" Target="media/image47.png"/><Relationship Id="rId81" Type="http://schemas.openxmlformats.org/officeDocument/2006/relationships/image" Target="media/image67.png"/><Relationship Id="rId135" Type="http://schemas.openxmlformats.org/officeDocument/2006/relationships/image" Target="media/image113.wmf"/><Relationship Id="rId156" Type="http://schemas.openxmlformats.org/officeDocument/2006/relationships/oleObject" Target="embeddings/oleObject13.bin"/><Relationship Id="rId177" Type="http://schemas.openxmlformats.org/officeDocument/2006/relationships/image" Target="media/image153.wmf"/><Relationship Id="rId198" Type="http://schemas.openxmlformats.org/officeDocument/2006/relationships/oleObject" Target="embeddings/oleObject24.bin"/><Relationship Id="rId202" Type="http://schemas.openxmlformats.org/officeDocument/2006/relationships/oleObject" Target="embeddings/oleObject26.bin"/><Relationship Id="rId223" Type="http://schemas.openxmlformats.org/officeDocument/2006/relationships/image" Target="media/image176.wmf"/><Relationship Id="rId244" Type="http://schemas.openxmlformats.org/officeDocument/2006/relationships/image" Target="media/image191.png"/><Relationship Id="rId18" Type="http://schemas.openxmlformats.org/officeDocument/2006/relationships/image" Target="media/image9.png"/><Relationship Id="rId39" Type="http://schemas.openxmlformats.org/officeDocument/2006/relationships/image" Target="media/image26.png"/><Relationship Id="rId265" Type="http://schemas.openxmlformats.org/officeDocument/2006/relationships/oleObject" Target="embeddings/oleObject53.bin"/><Relationship Id="rId50" Type="http://schemas.openxmlformats.org/officeDocument/2006/relationships/image" Target="media/image37.png"/><Relationship Id="rId104" Type="http://schemas.openxmlformats.org/officeDocument/2006/relationships/image" Target="media/image90.wmf"/><Relationship Id="rId125" Type="http://schemas.openxmlformats.org/officeDocument/2006/relationships/image" Target="media/image104.wmf"/><Relationship Id="rId146" Type="http://schemas.openxmlformats.org/officeDocument/2006/relationships/image" Target="media/image124.wmf"/><Relationship Id="rId167" Type="http://schemas.openxmlformats.org/officeDocument/2006/relationships/image" Target="media/image143.wmf"/><Relationship Id="rId188" Type="http://schemas.openxmlformats.org/officeDocument/2006/relationships/oleObject" Target="embeddings/oleObject19.bin"/><Relationship Id="rId71" Type="http://schemas.openxmlformats.org/officeDocument/2006/relationships/image" Target="media/image57.png"/><Relationship Id="rId92" Type="http://schemas.openxmlformats.org/officeDocument/2006/relationships/image" Target="media/image78.png"/><Relationship Id="rId213" Type="http://schemas.openxmlformats.org/officeDocument/2006/relationships/image" Target="media/image171.wmf"/><Relationship Id="rId234" Type="http://schemas.openxmlformats.org/officeDocument/2006/relationships/oleObject" Target="embeddings/oleObject39.bin"/><Relationship Id="rId2" Type="http://schemas.openxmlformats.org/officeDocument/2006/relationships/customXml" Target="../customXml/item1.xml"/><Relationship Id="rId29" Type="http://schemas.openxmlformats.org/officeDocument/2006/relationships/image" Target="media/image19.emf"/><Relationship Id="rId255" Type="http://schemas.openxmlformats.org/officeDocument/2006/relationships/image" Target="media/image197.wmf"/><Relationship Id="rId40" Type="http://schemas.openxmlformats.org/officeDocument/2006/relationships/image" Target="media/image27.png"/><Relationship Id="rId115" Type="http://schemas.openxmlformats.org/officeDocument/2006/relationships/oleObject" Target="embeddings/oleObject7.bin"/><Relationship Id="rId136" Type="http://schemas.openxmlformats.org/officeDocument/2006/relationships/image" Target="media/image114.wmf"/><Relationship Id="rId157" Type="http://schemas.openxmlformats.org/officeDocument/2006/relationships/image" Target="media/image133.wmf"/><Relationship Id="rId178" Type="http://schemas.openxmlformats.org/officeDocument/2006/relationships/oleObject" Target="embeddings/oleObject14.bin"/><Relationship Id="rId61" Type="http://schemas.openxmlformats.org/officeDocument/2006/relationships/image" Target="media/image48.png"/><Relationship Id="rId82" Type="http://schemas.openxmlformats.org/officeDocument/2006/relationships/image" Target="media/image68.png"/><Relationship Id="rId199" Type="http://schemas.openxmlformats.org/officeDocument/2006/relationships/image" Target="media/image164.wmf"/><Relationship Id="rId203" Type="http://schemas.openxmlformats.org/officeDocument/2006/relationships/image" Target="media/image166.wmf"/><Relationship Id="rId19" Type="http://schemas.openxmlformats.org/officeDocument/2006/relationships/image" Target="media/image10.png"/><Relationship Id="rId224" Type="http://schemas.openxmlformats.org/officeDocument/2006/relationships/oleObject" Target="embeddings/oleObject37.bin"/><Relationship Id="rId245" Type="http://schemas.openxmlformats.org/officeDocument/2006/relationships/oleObject" Target="embeddings/oleObject43.bin"/><Relationship Id="rId266" Type="http://schemas.openxmlformats.org/officeDocument/2006/relationships/header" Target="header1.xml"/><Relationship Id="rId30" Type="http://schemas.openxmlformats.org/officeDocument/2006/relationships/package" Target="embeddings/Microsoft_Visio_Drawing.vsdx"/><Relationship Id="rId105" Type="http://schemas.openxmlformats.org/officeDocument/2006/relationships/oleObject" Target="embeddings/oleObject4.bin"/><Relationship Id="rId126" Type="http://schemas.openxmlformats.org/officeDocument/2006/relationships/oleObject" Target="embeddings/oleObject11.bin"/><Relationship Id="rId147" Type="http://schemas.openxmlformats.org/officeDocument/2006/relationships/image" Target="media/image125.wmf"/><Relationship Id="rId168" Type="http://schemas.openxmlformats.org/officeDocument/2006/relationships/image" Target="media/image144.wmf"/><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image" Target="media/image79.png"/><Relationship Id="rId189" Type="http://schemas.openxmlformats.org/officeDocument/2006/relationships/image" Target="media/image159.wmf"/><Relationship Id="rId3" Type="http://schemas.openxmlformats.org/officeDocument/2006/relationships/customXml" Target="../customXml/item2.xml"/><Relationship Id="rId214" Type="http://schemas.openxmlformats.org/officeDocument/2006/relationships/oleObject" Target="embeddings/oleObject32.bin"/><Relationship Id="rId235" Type="http://schemas.openxmlformats.org/officeDocument/2006/relationships/image" Target="media/image185.wmf"/><Relationship Id="rId256" Type="http://schemas.openxmlformats.org/officeDocument/2006/relationships/oleObject" Target="embeddings/oleObject48.bin"/><Relationship Id="rId116" Type="http://schemas.openxmlformats.org/officeDocument/2006/relationships/image" Target="media/image98.wmf"/><Relationship Id="rId137" Type="http://schemas.openxmlformats.org/officeDocument/2006/relationships/image" Target="media/image115.wmf"/><Relationship Id="rId158" Type="http://schemas.openxmlformats.org/officeDocument/2006/relationships/image" Target="media/image134.wmf"/><Relationship Id="rId20" Type="http://schemas.openxmlformats.org/officeDocument/2006/relationships/image" Target="media/image11.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9.png"/><Relationship Id="rId179" Type="http://schemas.openxmlformats.org/officeDocument/2006/relationships/image" Target="media/image154.wmf"/><Relationship Id="rId190" Type="http://schemas.openxmlformats.org/officeDocument/2006/relationships/oleObject" Target="embeddings/oleObject20.bin"/><Relationship Id="rId204" Type="http://schemas.openxmlformats.org/officeDocument/2006/relationships/oleObject" Target="embeddings/oleObject27.bin"/><Relationship Id="rId225" Type="http://schemas.openxmlformats.org/officeDocument/2006/relationships/image" Target="media/image177.png"/><Relationship Id="rId246" Type="http://schemas.openxmlformats.org/officeDocument/2006/relationships/image" Target="media/image192.png"/><Relationship Id="rId267" Type="http://schemas.openxmlformats.org/officeDocument/2006/relationships/footer" Target="footer1.xml"/><Relationship Id="rId106" Type="http://schemas.openxmlformats.org/officeDocument/2006/relationships/image" Target="media/image91.emf"/><Relationship Id="rId127" Type="http://schemas.openxmlformats.org/officeDocument/2006/relationships/image" Target="media/image105.wmf"/><Relationship Id="rId10" Type="http://schemas.openxmlformats.org/officeDocument/2006/relationships/image" Target="media/image1.jpeg"/><Relationship Id="rId31" Type="http://schemas.openxmlformats.org/officeDocument/2006/relationships/image" Target="media/image20.emf"/><Relationship Id="rId52" Type="http://schemas.openxmlformats.org/officeDocument/2006/relationships/image" Target="media/image39.png"/><Relationship Id="rId73" Type="http://schemas.openxmlformats.org/officeDocument/2006/relationships/image" Target="media/image59.png"/><Relationship Id="rId94" Type="http://schemas.openxmlformats.org/officeDocument/2006/relationships/image" Target="media/image80.png"/><Relationship Id="rId148" Type="http://schemas.openxmlformats.org/officeDocument/2006/relationships/image" Target="media/image126.wmf"/><Relationship Id="rId169" Type="http://schemas.openxmlformats.org/officeDocument/2006/relationships/image" Target="media/image145.wmf"/><Relationship Id="rId4" Type="http://schemas.openxmlformats.org/officeDocument/2006/relationships/numbering" Target="numbering.xml"/><Relationship Id="rId180" Type="http://schemas.openxmlformats.org/officeDocument/2006/relationships/oleObject" Target="embeddings/oleObject15.bin"/><Relationship Id="rId215" Type="http://schemas.openxmlformats.org/officeDocument/2006/relationships/image" Target="media/image172.wmf"/><Relationship Id="rId236" Type="http://schemas.openxmlformats.org/officeDocument/2006/relationships/oleObject" Target="embeddings/oleObject40.bin"/><Relationship Id="rId257" Type="http://schemas.openxmlformats.org/officeDocument/2006/relationships/oleObject" Target="embeddings/oleObject49.bin"/><Relationship Id="rId42" Type="http://schemas.openxmlformats.org/officeDocument/2006/relationships/image" Target="media/image29.png"/><Relationship Id="rId84" Type="http://schemas.openxmlformats.org/officeDocument/2006/relationships/image" Target="media/image70.png"/><Relationship Id="rId138" Type="http://schemas.openxmlformats.org/officeDocument/2006/relationships/image" Target="media/image116.wmf"/><Relationship Id="rId191" Type="http://schemas.openxmlformats.org/officeDocument/2006/relationships/image" Target="media/image160.wmf"/><Relationship Id="rId205" Type="http://schemas.openxmlformats.org/officeDocument/2006/relationships/image" Target="media/image167.wmf"/><Relationship Id="rId247" Type="http://schemas.openxmlformats.org/officeDocument/2006/relationships/oleObject" Target="embeddings/oleObject44.bin"/><Relationship Id="rId107" Type="http://schemas.openxmlformats.org/officeDocument/2006/relationships/image" Target="media/image9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sibaa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4E9E43-257B-49DE-9FA0-1800A026A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3</Pages>
  <Words>37483</Words>
  <Characters>198664</Characters>
  <Application>Microsoft Office Word</Application>
  <DocSecurity>0</DocSecurity>
  <Lines>1655</Lines>
  <Paragraphs>471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235676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3</cp:revision>
  <cp:lastPrinted>2019-02-25T14:05:00Z</cp:lastPrinted>
  <dcterms:created xsi:type="dcterms:W3CDTF">2024-07-01T17:43:00Z</dcterms:created>
  <dcterms:modified xsi:type="dcterms:W3CDTF">2024-07-01T17:43:00Z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2052-11.8.2.8875</vt:lpwstr>
  </property>
  <property fmtid="{D5CDD505-2E9C-101B-9397-08002B2CF9AE}" pid="3" name="_readonly">
    <vt:lpwstr/>
  </property>
  <property fmtid="{D5CDD505-2E9C-101B-9397-08002B2CF9AE}" pid="4" name="_change">
    <vt:lpwstr/>
  </property>
  <property fmtid="{D5CDD505-2E9C-101B-9397-08002B2CF9AE}" pid="5" name="_full-control">
    <vt:lpwstr/>
  </property>
  <property fmtid="{D5CDD505-2E9C-101B-9397-08002B2CF9AE}" pid="6" name="sflag">
    <vt:lpwstr>1712132839</vt:lpwstr>
  </property>
</Properties>
</file>